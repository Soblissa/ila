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05889" w14:textId="77777777" w:rsidR="005438D9" w:rsidRPr="00BF38CD" w:rsidRDefault="002457CE" w:rsidP="005438D9">
      <w:pPr>
        <w:pStyle w:val="LDTitelseiteHKM"/>
      </w:pPr>
      <w:r w:rsidRPr="00BF38CD">
        <w:rPr>
          <w:noProof/>
          <w:lang w:eastAsia="de-DE"/>
        </w:rPr>
        <w:drawing>
          <wp:anchor distT="0" distB="0" distL="114300" distR="114300" simplePos="0" relativeHeight="251658240" behindDoc="0" locked="0" layoutInCell="1" allowOverlap="1" wp14:anchorId="28F98ADA" wp14:editId="0850967B">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16A99286" wp14:editId="0266EE1C">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0FD132CD" w14:textId="77777777" w:rsidR="007A21E3" w:rsidRDefault="002457CE" w:rsidP="005438D9">
      <w:pPr>
        <w:pStyle w:val="LDTitelseiteHKM"/>
      </w:pPr>
      <w:r>
        <w:t>für Kultus, Bildung und Chancen</w:t>
      </w:r>
      <w:r w:rsidRPr="00926EF5">
        <w:t xml:space="preserve"> </w:t>
      </w:r>
    </w:p>
    <w:p w14:paraId="67968A55" w14:textId="77777777" w:rsidR="005438D9" w:rsidRPr="00BF38CD" w:rsidRDefault="005438D9" w:rsidP="005438D9">
      <w:pPr>
        <w:pStyle w:val="LDTitelseiteHKM"/>
      </w:pPr>
    </w:p>
    <w:p w14:paraId="1545D0FF" w14:textId="77777777" w:rsidR="00E07163" w:rsidRDefault="002457CE" w:rsidP="00926EF5">
      <w:pPr>
        <w:pStyle w:val="LDTitelseite30pt"/>
      </w:pPr>
      <w:r>
        <w:t>Aufgaben im Prozess</w:t>
      </w:r>
      <w:r w:rsidR="000E2D95">
        <w:t xml:space="preserve"> </w:t>
      </w:r>
    </w:p>
    <w:p w14:paraId="326F929D" w14:textId="77777777" w:rsidR="00573C4A" w:rsidRDefault="002457CE">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41C949F7" wp14:editId="62275F7F">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SOPÄDFÖ nach Feststellung in der inklusiven Beschulung durchführen</w:t>
      </w:r>
    </w:p>
    <w:p w14:paraId="7D5871EA" w14:textId="77777777" w:rsidR="00B04C6C" w:rsidRDefault="00B04C6C">
      <w:pPr>
        <w:rPr>
          <w:rFonts w:eastAsia="Arial" w:cs="Arial"/>
          <w:b/>
          <w:noProof/>
          <w:color w:val="1F497D"/>
          <w:sz w:val="28"/>
        </w:rPr>
      </w:pPr>
    </w:p>
    <w:p w14:paraId="451718E4" w14:textId="77777777" w:rsidR="00573C4A" w:rsidRDefault="00573C4A" w:rsidP="00573C4A">
      <w:pPr>
        <w:pStyle w:val="LDTitelseite14pt"/>
      </w:pPr>
    </w:p>
    <w:p w14:paraId="2222B879" w14:textId="77777777" w:rsidR="00573C4A" w:rsidRDefault="00573C4A" w:rsidP="00573C4A">
      <w:pPr>
        <w:pStyle w:val="LDTitelseite14pt"/>
      </w:pPr>
    </w:p>
    <w:p w14:paraId="290BC509" w14:textId="77777777" w:rsidR="00573C4A" w:rsidRDefault="00573C4A" w:rsidP="00573C4A">
      <w:pPr>
        <w:pStyle w:val="LDTitelseite14pt"/>
      </w:pPr>
    </w:p>
    <w:p w14:paraId="4392C442" w14:textId="77777777" w:rsidR="002D47D2" w:rsidRDefault="002D47D2" w:rsidP="002D47D2">
      <w:pPr>
        <w:pStyle w:val="LDDokumentinformation"/>
      </w:pPr>
    </w:p>
    <w:p w14:paraId="707FF795" w14:textId="77777777" w:rsidR="002D47D2" w:rsidRDefault="002D47D2" w:rsidP="002D47D2">
      <w:pPr>
        <w:pStyle w:val="LDDokumentinformation"/>
      </w:pPr>
    </w:p>
    <w:p w14:paraId="784A06A3" w14:textId="77777777" w:rsidR="00573C4A" w:rsidRDefault="002457CE"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4AED90A1" w14:textId="77777777" w:rsidR="00573C4A" w:rsidRDefault="002457CE"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AF0A9D">
        <w:rPr>
          <w:noProof/>
        </w:rPr>
        <w:t>03.05.2024</w:t>
      </w:r>
      <w:r w:rsidR="002D47D2">
        <w:fldChar w:fldCharType="end"/>
      </w:r>
    </w:p>
    <w:p w14:paraId="16D23C3E" w14:textId="77777777" w:rsidR="000E2D95" w:rsidRDefault="002457CE"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1A5DE281"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1EC72962" w14:textId="77777777" w:rsidR="00BD16D3" w:rsidRPr="0043729A" w:rsidRDefault="002457CE"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9978A6" w14:paraId="1A9F525D"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98B691F" w14:textId="77777777" w:rsidR="00DE2692" w:rsidRPr="00061497" w:rsidRDefault="002457CE"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544C9FE7" w14:textId="77777777" w:rsidR="00DE2692" w:rsidRPr="00061497" w:rsidRDefault="002457CE" w:rsidP="00E820A3">
            <w:pPr>
              <w:pStyle w:val="LDTextTabelle"/>
            </w:pPr>
            <w:r w:rsidRPr="00061497">
              <w:t>-</w:t>
            </w:r>
          </w:p>
        </w:tc>
      </w:tr>
      <w:tr w:rsidR="009978A6" w14:paraId="55FDA142"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D276D69" w14:textId="77777777" w:rsidR="00DE2692" w:rsidRPr="00061497" w:rsidRDefault="002457CE"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1C9D34C1" w14:textId="77777777" w:rsidR="00DE2692" w:rsidRPr="00061497" w:rsidRDefault="002457CE" w:rsidP="00E820A3">
            <w:pPr>
              <w:pStyle w:val="LDTextTabelle"/>
            </w:pPr>
            <w:r w:rsidRPr="00061497">
              <w:t>[Name]</w:t>
            </w:r>
          </w:p>
        </w:tc>
      </w:tr>
      <w:tr w:rsidR="009978A6" w14:paraId="366FD5EC"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E205650" w14:textId="77777777" w:rsidR="00DE2692" w:rsidRPr="00061497" w:rsidRDefault="002457CE"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399C2623" w14:textId="77777777" w:rsidR="00DE2692" w:rsidRPr="00061497" w:rsidRDefault="002457CE" w:rsidP="00E820A3">
            <w:pPr>
              <w:pStyle w:val="LDTextTabelle"/>
            </w:pPr>
            <w:r w:rsidRPr="00061497">
              <w:t>Feinkonzeption</w:t>
            </w:r>
          </w:p>
        </w:tc>
      </w:tr>
      <w:tr w:rsidR="009978A6" w14:paraId="25581F7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B6E83F7" w14:textId="77777777" w:rsidR="00DE2692" w:rsidRPr="00061497" w:rsidRDefault="002457CE"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59C994A3" w14:textId="77777777" w:rsidR="00DE2692" w:rsidRPr="00061497" w:rsidRDefault="002457CE" w:rsidP="00E820A3">
            <w:pPr>
              <w:pStyle w:val="LDTextTabelle"/>
            </w:pPr>
            <w:r>
              <w:fldChar w:fldCharType="begin"/>
            </w:r>
            <w:r>
              <w:instrText xml:space="preserve"> FILENAME  </w:instrText>
            </w:r>
            <w:r>
              <w:fldChar w:fldCharType="separate"/>
            </w:r>
            <w:r>
              <w:rPr>
                <w:noProof/>
              </w:rPr>
              <w:fldChar w:fldCharType="end"/>
            </w:r>
          </w:p>
        </w:tc>
      </w:tr>
      <w:tr w:rsidR="009978A6" w14:paraId="1F279A07"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0BAC695" w14:textId="77777777" w:rsidR="00DE2692" w:rsidRPr="00061497" w:rsidRDefault="002457CE"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58611320" w14:textId="77777777" w:rsidR="00DE2692" w:rsidRPr="00061497" w:rsidRDefault="002457CE" w:rsidP="00E820A3">
            <w:pPr>
              <w:pStyle w:val="LDTextTabelle"/>
            </w:pPr>
            <w:r>
              <w:fldChar w:fldCharType="begin"/>
            </w:r>
            <w:r>
              <w:instrText xml:space="preserve"> SAVEDATE  \@ "dd.MM.yyyy" </w:instrText>
            </w:r>
            <w:r>
              <w:fldChar w:fldCharType="separate"/>
            </w:r>
            <w:r w:rsidR="00AF0A9D">
              <w:rPr>
                <w:noProof/>
              </w:rPr>
              <w:t>03.05.2024</w:t>
            </w:r>
            <w:r>
              <w:fldChar w:fldCharType="end"/>
            </w:r>
          </w:p>
        </w:tc>
      </w:tr>
      <w:tr w:rsidR="009978A6" w14:paraId="06B9A6A1"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4D4CCB7E" w14:textId="77777777" w:rsidR="00DE2692" w:rsidRPr="00061497" w:rsidRDefault="002457CE"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16278F85" w14:textId="77777777" w:rsidR="00DE2692" w:rsidRPr="00061497" w:rsidRDefault="002457CE"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9978A6" w14:paraId="2C4F4BD3"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1B3A22A4" w14:textId="77777777" w:rsidR="00DE2692" w:rsidRPr="00061497" w:rsidRDefault="002457CE"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204FB13E" w14:textId="77777777" w:rsidR="00DE2692" w:rsidRPr="00061497" w:rsidRDefault="002457CE" w:rsidP="00E820A3">
            <w:pPr>
              <w:pStyle w:val="LDTextTabelle"/>
            </w:pPr>
            <w:r>
              <w:fldChar w:fldCharType="begin"/>
            </w:r>
            <w:r>
              <w:instrText xml:space="preserve"> NUMPAGES  \* Arabic </w:instrText>
            </w:r>
            <w:r>
              <w:fldChar w:fldCharType="separate"/>
            </w:r>
            <w:r>
              <w:t>17</w:t>
            </w:r>
            <w:r>
              <w:rPr>
                <w:noProof/>
              </w:rPr>
              <w:fldChar w:fldCharType="end"/>
            </w:r>
          </w:p>
        </w:tc>
      </w:tr>
    </w:tbl>
    <w:p w14:paraId="791CAF3F"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9978A6" w14:paraId="1B9924D5"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5C7BFCAB" w14:textId="77777777" w:rsidR="00DE2692" w:rsidRPr="00061497" w:rsidRDefault="002457CE" w:rsidP="00D62CFD">
            <w:pPr>
              <w:pStyle w:val="LDTextTabelle"/>
            </w:pPr>
            <w:r w:rsidRPr="00061497">
              <w:t>Änderungsnachweis</w:t>
            </w:r>
          </w:p>
        </w:tc>
      </w:tr>
      <w:tr w:rsidR="009978A6" w14:paraId="68CFBCE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5D26CAC1" w14:textId="77777777" w:rsidR="00DE2692" w:rsidRPr="00061497" w:rsidRDefault="002457CE"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343D43FA" w14:textId="77777777" w:rsidR="00DE2692" w:rsidRPr="00061497" w:rsidRDefault="002457CE"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2D659CF2" w14:textId="77777777" w:rsidR="00DE2692" w:rsidRPr="00061497" w:rsidRDefault="002457CE"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2E42C290" w14:textId="77777777" w:rsidR="00DE2692" w:rsidRPr="00061497" w:rsidRDefault="002457CE"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522ECF33" w14:textId="77777777" w:rsidR="00DE2692" w:rsidRPr="00061497" w:rsidRDefault="002457CE" w:rsidP="00D62CFD">
            <w:pPr>
              <w:pStyle w:val="LDTextTabelle"/>
            </w:pPr>
            <w:r w:rsidRPr="00061497">
              <w:t>Änderung / Bemerkung</w:t>
            </w:r>
          </w:p>
        </w:tc>
      </w:tr>
      <w:tr w:rsidR="009978A6" w14:paraId="1D1625FF" w14:textId="77777777" w:rsidTr="00AA6A24">
        <w:trPr>
          <w:gridAfter w:val="1"/>
          <w:wAfter w:w="10" w:type="dxa"/>
        </w:trPr>
        <w:tc>
          <w:tcPr>
            <w:tcW w:w="1163" w:type="dxa"/>
            <w:tcBorders>
              <w:left w:val="single" w:sz="4" w:space="0" w:color="000000"/>
              <w:bottom w:val="single" w:sz="4" w:space="0" w:color="000000"/>
              <w:right w:val="nil"/>
            </w:tcBorders>
          </w:tcPr>
          <w:p w14:paraId="048EE0E8" w14:textId="77777777" w:rsidR="00DE2692" w:rsidRPr="00061497" w:rsidRDefault="002457CE" w:rsidP="00D62CFD">
            <w:pPr>
              <w:pStyle w:val="LDTextTabelle"/>
            </w:pPr>
            <w:r>
              <w:t>0.1</w:t>
            </w:r>
          </w:p>
        </w:tc>
        <w:tc>
          <w:tcPr>
            <w:tcW w:w="1843" w:type="dxa"/>
            <w:tcBorders>
              <w:left w:val="single" w:sz="4" w:space="0" w:color="000000"/>
              <w:bottom w:val="single" w:sz="4" w:space="0" w:color="000000"/>
              <w:right w:val="nil"/>
            </w:tcBorders>
          </w:tcPr>
          <w:p w14:paraId="7856E8D6" w14:textId="77777777" w:rsidR="00DE2692" w:rsidRPr="00061497" w:rsidRDefault="002457CE"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392F61AA"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69C27D6A"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6552305C" w14:textId="77777777" w:rsidR="00DE2692" w:rsidRPr="00061497" w:rsidRDefault="00DE2692" w:rsidP="00D62CFD">
            <w:pPr>
              <w:pStyle w:val="LDTextTabelle"/>
            </w:pPr>
          </w:p>
        </w:tc>
      </w:tr>
      <w:tr w:rsidR="009978A6" w14:paraId="0E00509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5BC62AD" w14:textId="77777777" w:rsidR="00DE2692" w:rsidRPr="00D62CFD" w:rsidRDefault="002457CE"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57228C25" w14:textId="77777777" w:rsidR="00DE2692" w:rsidRPr="00061497" w:rsidRDefault="002457CE"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636746A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C0F2F8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3D9EBE89" w14:textId="77777777" w:rsidR="00DE2692" w:rsidRPr="00061497" w:rsidRDefault="00DE2692" w:rsidP="00D62CFD">
            <w:pPr>
              <w:pStyle w:val="LDTextTabelle"/>
            </w:pPr>
          </w:p>
        </w:tc>
      </w:tr>
      <w:tr w:rsidR="009978A6" w14:paraId="6835770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D21250C" w14:textId="77777777" w:rsidR="00DE2692" w:rsidRPr="00061497" w:rsidRDefault="002457CE"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3B9715ED" w14:textId="77777777" w:rsidR="00DE2692" w:rsidRPr="00061497" w:rsidRDefault="002457CE"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2E30F36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6F662C7"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5383426" w14:textId="77777777" w:rsidR="00DE2692" w:rsidRPr="00061497" w:rsidRDefault="00DE2692" w:rsidP="00D62CFD">
            <w:pPr>
              <w:pStyle w:val="LDTextTabelle"/>
            </w:pPr>
          </w:p>
        </w:tc>
      </w:tr>
      <w:tr w:rsidR="009978A6" w14:paraId="59804EA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62571CF" w14:textId="77777777" w:rsidR="00DE2692" w:rsidRPr="00061497" w:rsidRDefault="002457CE"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458BF99A" w14:textId="77777777" w:rsidR="00DE2692" w:rsidRPr="00061497" w:rsidRDefault="002457CE"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25F355E6"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33320F1"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B835C7F" w14:textId="77777777" w:rsidR="00DE2692" w:rsidRPr="00061497" w:rsidRDefault="00DE2692" w:rsidP="00D62CFD">
            <w:pPr>
              <w:pStyle w:val="LDTextTabelle"/>
            </w:pPr>
          </w:p>
        </w:tc>
      </w:tr>
      <w:tr w:rsidR="009978A6" w14:paraId="09F4C35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A563755"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895897A" w14:textId="77777777" w:rsidR="00DE2692" w:rsidRPr="00061497" w:rsidRDefault="002457CE"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BC7DFBE"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DDF4E5F"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ACE5DE3" w14:textId="77777777" w:rsidR="00DE2692" w:rsidRPr="00061497" w:rsidRDefault="00DE2692" w:rsidP="00D62CFD">
            <w:pPr>
              <w:pStyle w:val="LDTextTabelle"/>
            </w:pPr>
          </w:p>
        </w:tc>
      </w:tr>
      <w:tr w:rsidR="009978A6" w14:paraId="18E97B48"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DF63CB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3A841218" w14:textId="77777777" w:rsidR="00DE2692" w:rsidRPr="00061497" w:rsidRDefault="002457CE"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7B705D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3683B9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0C2B6BF" w14:textId="77777777" w:rsidR="00DE2692" w:rsidRPr="00061497" w:rsidRDefault="00DE2692" w:rsidP="00D62CFD">
            <w:pPr>
              <w:pStyle w:val="LDTextTabelle"/>
            </w:pPr>
          </w:p>
        </w:tc>
      </w:tr>
      <w:tr w:rsidR="009978A6" w14:paraId="5967F34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02B2DFB"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38FD233" w14:textId="77777777" w:rsidR="00DE2692" w:rsidRPr="00061497" w:rsidRDefault="002457CE"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F7FA41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EC74E6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F181198" w14:textId="77777777" w:rsidR="00DE2692" w:rsidRPr="00061497" w:rsidRDefault="00DE2692" w:rsidP="00D62CFD">
            <w:pPr>
              <w:pStyle w:val="LDTextTabelle"/>
            </w:pPr>
          </w:p>
        </w:tc>
      </w:tr>
      <w:tr w:rsidR="009978A6" w14:paraId="3376648D"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3ED86DA"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A5AFD4F" w14:textId="77777777" w:rsidR="00DE2692" w:rsidRPr="00061497" w:rsidRDefault="002457CE"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1FB4AEA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19DB05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982A164" w14:textId="77777777" w:rsidR="00DE2692" w:rsidRPr="00061497" w:rsidRDefault="00DE2692" w:rsidP="00D62CFD">
            <w:pPr>
              <w:pStyle w:val="LDTextTabelle"/>
            </w:pPr>
          </w:p>
        </w:tc>
      </w:tr>
      <w:tr w:rsidR="009978A6" w14:paraId="5A193B4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FFC4C4A"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D078F44" w14:textId="77777777" w:rsidR="00DE2692" w:rsidRPr="00061497" w:rsidRDefault="002457CE"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610227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407AF6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5E12A1B" w14:textId="77777777" w:rsidR="00DE2692" w:rsidRPr="00061497" w:rsidRDefault="00DE2692" w:rsidP="00D62CFD">
            <w:pPr>
              <w:pStyle w:val="LDTextTabelle"/>
            </w:pPr>
          </w:p>
        </w:tc>
      </w:tr>
      <w:tr w:rsidR="009978A6" w14:paraId="095FB2E9"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503FB2C"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54C77B6F" w14:textId="77777777" w:rsidR="00DE2692" w:rsidRPr="00061497" w:rsidRDefault="002457CE"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3D730D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17A321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7E0E28A" w14:textId="77777777" w:rsidR="00DE2692" w:rsidRPr="00061497" w:rsidRDefault="00DE2692" w:rsidP="00D62CFD">
            <w:pPr>
              <w:pStyle w:val="LDTextTabelle"/>
            </w:pPr>
          </w:p>
        </w:tc>
      </w:tr>
    </w:tbl>
    <w:p w14:paraId="375F41FA"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5C72E989" w14:textId="77777777" w:rsidR="007A4FF6" w:rsidRDefault="002457CE" w:rsidP="00C806C6">
          <w:pPr>
            <w:pStyle w:val="LDVerzeichnis"/>
          </w:pPr>
          <w:r w:rsidRPr="00C806C6">
            <w:t>Inhalt</w:t>
          </w:r>
          <w:r w:rsidR="007E47DD" w:rsidRPr="00C806C6">
            <w:t>sverzeichnis</w:t>
          </w:r>
        </w:p>
        <w:p w14:paraId="3F76252E" w14:textId="77777777" w:rsidR="009978A6" w:rsidRDefault="002457CE">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 xml:space="preserve">SOPÄDFÖ </w:t>
            </w:r>
            <w:r w:rsidRPr="00644FD8">
              <w:rPr>
                <w:rStyle w:val="Hyperlink"/>
              </w:rPr>
              <w:t>nach Feststellung in der inklusiven Beschulung durchführen</w:t>
            </w:r>
            <w:r>
              <w:tab/>
            </w:r>
            <w:r>
              <w:fldChar w:fldCharType="begin"/>
            </w:r>
            <w:r>
              <w:instrText xml:space="preserve"> PAGEREF _Toc256000000 \h </w:instrText>
            </w:r>
            <w:r>
              <w:fldChar w:fldCharType="separate"/>
            </w:r>
            <w:r>
              <w:t>4</w:t>
            </w:r>
            <w:r>
              <w:fldChar w:fldCharType="end"/>
            </w:r>
          </w:hyperlink>
        </w:p>
        <w:p w14:paraId="327D2B94" w14:textId="77777777" w:rsidR="009978A6" w:rsidRDefault="002457CE">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06FDACC1" w14:textId="77777777" w:rsidR="009978A6" w:rsidRDefault="002457CE">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Dokumente zu vorbeugenden Maßnahmen verwalten (IB)</w:t>
            </w:r>
            <w:r>
              <w:tab/>
            </w:r>
            <w:r>
              <w:fldChar w:fldCharType="begin"/>
            </w:r>
            <w:r>
              <w:instrText xml:space="preserve"> PAGEREF _Toc256000002 \h </w:instrText>
            </w:r>
            <w:r>
              <w:fldChar w:fldCharType="separate"/>
            </w:r>
            <w:r>
              <w:t>4</w:t>
            </w:r>
            <w:r>
              <w:fldChar w:fldCharType="end"/>
            </w:r>
          </w:hyperlink>
        </w:p>
        <w:p w14:paraId="4CD90F60" w14:textId="77777777" w:rsidR="009978A6" w:rsidRDefault="002457CE">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Lernausgangslage eruieren und evaluieren (IB)</w:t>
            </w:r>
            <w:r>
              <w:tab/>
            </w:r>
            <w:r>
              <w:fldChar w:fldCharType="begin"/>
            </w:r>
            <w:r>
              <w:instrText xml:space="preserve"> PAGEREF _Toc256000003 \h </w:instrText>
            </w:r>
            <w:r>
              <w:fldChar w:fldCharType="separate"/>
            </w:r>
            <w:r>
              <w:t>5</w:t>
            </w:r>
            <w:r>
              <w:fldChar w:fldCharType="end"/>
            </w:r>
          </w:hyperlink>
        </w:p>
        <w:p w14:paraId="3E2FB69C" w14:textId="77777777" w:rsidR="009978A6" w:rsidRDefault="002457CE">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Individuelle Förderplanung bereitstellen (IB)</w:t>
            </w:r>
            <w:r>
              <w:tab/>
            </w:r>
            <w:r>
              <w:fldChar w:fldCharType="begin"/>
            </w:r>
            <w:r>
              <w:instrText xml:space="preserve"> PAGEREF _Toc256000004 \h </w:instrText>
            </w:r>
            <w:r>
              <w:fldChar w:fldCharType="separate"/>
            </w:r>
            <w:r>
              <w:t>7</w:t>
            </w:r>
            <w:r>
              <w:fldChar w:fldCharType="end"/>
            </w:r>
          </w:hyperlink>
        </w:p>
        <w:p w14:paraId="477D4541" w14:textId="77777777" w:rsidR="009978A6" w:rsidRDefault="002457CE">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Förderziel erfassen und bearbeiten (IB)</w:t>
            </w:r>
            <w:r>
              <w:tab/>
            </w:r>
            <w:r>
              <w:fldChar w:fldCharType="begin"/>
            </w:r>
            <w:r>
              <w:instrText xml:space="preserve"> PAGEREF _Toc256000005 \h </w:instrText>
            </w:r>
            <w:r>
              <w:fldChar w:fldCharType="separate"/>
            </w:r>
            <w:r>
              <w:t>8</w:t>
            </w:r>
            <w:r>
              <w:fldChar w:fldCharType="end"/>
            </w:r>
          </w:hyperlink>
        </w:p>
        <w:p w14:paraId="2BD6AC80" w14:textId="77777777" w:rsidR="009978A6" w:rsidRDefault="002457CE">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Förderziele (IB)  beschließen</w:t>
            </w:r>
            <w:r>
              <w:tab/>
            </w:r>
            <w:r>
              <w:fldChar w:fldCharType="begin"/>
            </w:r>
            <w:r>
              <w:instrText xml:space="preserve"> PAGEREF _Toc256000006 \h </w:instrText>
            </w:r>
            <w:r>
              <w:fldChar w:fldCharType="separate"/>
            </w:r>
            <w:r>
              <w:t>9</w:t>
            </w:r>
            <w:r>
              <w:fldChar w:fldCharType="end"/>
            </w:r>
          </w:hyperlink>
        </w:p>
        <w:p w14:paraId="65A474D4" w14:textId="77777777" w:rsidR="009978A6" w:rsidRDefault="002457CE">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Individuelle Förderplanung vorstellen (IB)</w:t>
            </w:r>
            <w:r>
              <w:tab/>
            </w:r>
            <w:r>
              <w:fldChar w:fldCharType="begin"/>
            </w:r>
            <w:r>
              <w:instrText xml:space="preserve"> PAGEREF _Toc256000007 \h </w:instrText>
            </w:r>
            <w:r>
              <w:fldChar w:fldCharType="separate"/>
            </w:r>
            <w:r>
              <w:t>9</w:t>
            </w:r>
            <w:r>
              <w:fldChar w:fldCharType="end"/>
            </w:r>
          </w:hyperlink>
        </w:p>
        <w:p w14:paraId="7122CA0C" w14:textId="77777777" w:rsidR="009978A6" w:rsidRDefault="002457CE">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Schüler fördern und Umsetzung  dokumentieren (IB)</w:t>
            </w:r>
            <w:r>
              <w:tab/>
            </w:r>
            <w:r>
              <w:fldChar w:fldCharType="begin"/>
            </w:r>
            <w:r>
              <w:instrText xml:space="preserve"> PAGEREF _Toc256000008 \h </w:instrText>
            </w:r>
            <w:r>
              <w:fldChar w:fldCharType="separate"/>
            </w:r>
            <w:r>
              <w:t>9</w:t>
            </w:r>
            <w:r>
              <w:fldChar w:fldCharType="end"/>
            </w:r>
          </w:hyperlink>
        </w:p>
        <w:p w14:paraId="5EAE10D0" w14:textId="77777777" w:rsidR="009978A6" w:rsidRDefault="002457CE">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Förderziel evaluieren (IB)</w:t>
            </w:r>
            <w:r>
              <w:tab/>
            </w:r>
            <w:r>
              <w:fldChar w:fldCharType="begin"/>
            </w:r>
            <w:r>
              <w:instrText xml:space="preserve"> PAGEREF _Toc256000009 \h </w:instrText>
            </w:r>
            <w:r>
              <w:fldChar w:fldCharType="separate"/>
            </w:r>
            <w:r>
              <w:t>11</w:t>
            </w:r>
            <w:r>
              <w:fldChar w:fldCharType="end"/>
            </w:r>
          </w:hyperlink>
        </w:p>
        <w:p w14:paraId="56C7EF7A" w14:textId="77777777" w:rsidR="009978A6" w:rsidRDefault="002457CE">
          <w:pPr>
            <w:pStyle w:val="Verzeichnis2"/>
            <w:rPr>
              <w:rFonts w:asciiTheme="minorHAnsi" w:hAnsiTheme="minorHAnsi"/>
            </w:rPr>
          </w:pPr>
          <w:hyperlink w:anchor="_Toc256000010"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_Toc256000010 \h </w:instrText>
            </w:r>
            <w:r>
              <w:fldChar w:fldCharType="separate"/>
            </w:r>
            <w:r>
              <w:t>12</w:t>
            </w:r>
            <w:r>
              <w:fldChar w:fldCharType="end"/>
            </w:r>
          </w:hyperlink>
        </w:p>
        <w:p w14:paraId="4F3AF515" w14:textId="77777777" w:rsidR="009978A6" w:rsidRDefault="002457CE">
          <w:pPr>
            <w:pStyle w:val="Verzeichnis3"/>
            <w:rPr>
              <w:rFonts w:asciiTheme="minorHAnsi" w:hAnsiTheme="minorHAnsi"/>
              <w:sz w:val="22"/>
            </w:rPr>
          </w:pPr>
          <w:hyperlink w:anchor="_Toc256000011"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_Toc256000011 \h </w:instrText>
            </w:r>
            <w:r>
              <w:fldChar w:fldCharType="separate"/>
            </w:r>
            <w:r>
              <w:t>12</w:t>
            </w:r>
            <w:r>
              <w:fldChar w:fldCharType="end"/>
            </w:r>
          </w:hyperlink>
        </w:p>
        <w:p w14:paraId="23D917B3" w14:textId="77777777" w:rsidR="009978A6" w:rsidRDefault="002457CE">
          <w:pPr>
            <w:pStyle w:val="Verzeichnis3"/>
            <w:rPr>
              <w:rFonts w:asciiTheme="minorHAnsi" w:hAnsiTheme="minorHAnsi"/>
              <w:sz w:val="22"/>
            </w:rPr>
          </w:pPr>
          <w:hyperlink w:anchor="_Toc256000012"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_Toc256000012 \h </w:instrText>
            </w:r>
            <w:r>
              <w:fldChar w:fldCharType="separate"/>
            </w:r>
            <w:r>
              <w:t>14</w:t>
            </w:r>
            <w:r>
              <w:fldChar w:fldCharType="end"/>
            </w:r>
          </w:hyperlink>
        </w:p>
        <w:p w14:paraId="5A6EE52C" w14:textId="77777777" w:rsidR="009978A6" w:rsidRDefault="002457CE">
          <w:pPr>
            <w:pStyle w:val="Verzeichnis3"/>
            <w:rPr>
              <w:rFonts w:asciiTheme="minorHAnsi" w:hAnsiTheme="minorHAnsi"/>
              <w:sz w:val="22"/>
            </w:rPr>
          </w:pPr>
          <w:hyperlink w:anchor="_Toc256000013"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_Toc256000013 \h </w:instrText>
            </w:r>
            <w:r>
              <w:fldChar w:fldCharType="separate"/>
            </w:r>
            <w:r>
              <w:t>15</w:t>
            </w:r>
            <w:r>
              <w:fldChar w:fldCharType="end"/>
            </w:r>
          </w:hyperlink>
        </w:p>
        <w:p w14:paraId="6B5ABD32" w14:textId="77777777" w:rsidR="007A4FF6" w:rsidRPr="00936A2D" w:rsidRDefault="002457CE" w:rsidP="00936A2D">
          <w:r>
            <w:rPr>
              <w:noProof/>
              <w:color w:val="1E3E95"/>
              <w:sz w:val="32"/>
            </w:rPr>
            <w:fldChar w:fldCharType="end"/>
          </w:r>
        </w:p>
      </w:sdtContent>
    </w:sdt>
    <w:p w14:paraId="13191CCE" w14:textId="77777777" w:rsidR="0051684F" w:rsidRDefault="0051684F" w:rsidP="00AA6A24">
      <w:pPr>
        <w:pStyle w:val="LDTextinhalt"/>
      </w:pPr>
    </w:p>
    <w:p w14:paraId="4572C534" w14:textId="77777777" w:rsidR="00432F30" w:rsidRDefault="002457CE" w:rsidP="00432F30">
      <w:pPr>
        <w:pStyle w:val="LDTextinhalt"/>
        <w:rPr>
          <w:rFonts w:eastAsiaTheme="minorEastAsia"/>
          <w:noProof/>
          <w:lang w:eastAsia="de-DE"/>
        </w:rPr>
      </w:pPr>
      <w:r>
        <w:br w:type="page"/>
      </w:r>
    </w:p>
    <w:p w14:paraId="5F0448D6" w14:textId="77777777" w:rsidR="00BF3FC1" w:rsidRPr="00644FD8" w:rsidRDefault="002457CE">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SOPÄDFÖ nach Feststellung in der inklusiven Beschulung durchführen</w:t>
      </w:r>
      <w:bookmarkEnd w:id="0"/>
    </w:p>
    <w:p w14:paraId="426B17A1" w14:textId="77777777" w:rsidR="00A56FA6" w:rsidRDefault="00A56FA6" w:rsidP="0019480A">
      <w:pPr>
        <w:pStyle w:val="HKMStandard"/>
      </w:pPr>
    </w:p>
    <w:p w14:paraId="217645D2" w14:textId="77777777" w:rsidR="00376C51" w:rsidRDefault="002457CE" w:rsidP="0019480A">
      <w:pPr>
        <w:pStyle w:val="HKMStandard"/>
        <w:rPr>
          <w:rFonts w:eastAsia="Arial" w:cs="Arial"/>
          <w:color w:val="0000FF"/>
          <w:u w:val="single"/>
        </w:rPr>
      </w:pPr>
      <w:hyperlink r:id="rId23" w:anchor="default/item/c.process.HKM_HELAKOS.HfgcAZI5EedWoABQVrNFSQ.-1" w:history="1">
        <w:r>
          <w:rPr>
            <w:rFonts w:eastAsia="Arial" w:cs="Arial"/>
            <w:noProof/>
            <w:color w:val="0000FF"/>
            <w:u w:val="single"/>
          </w:rPr>
          <w:t>SOPÄDFÖ nach Feststellung in der inklusiven Beschulung durchführen</w:t>
        </w:r>
      </w:hyperlink>
    </w:p>
    <w:p w14:paraId="516143F5" w14:textId="77777777" w:rsidR="009978A6" w:rsidRDefault="00376C51">
      <w:pPr>
        <w:pStyle w:val="Text"/>
      </w:pPr>
      <w:r>
        <w:rPr>
          <w:noProof/>
        </w:rPr>
        <w:br/>
        <w:t>Der Prozess SOPÄDFÖ nach Feststellung in der inklusiven Beschulung  durchführen beschreibt die sonderpädagogische Förderung im Rahmen eines festgestellten Anspruchs an einer allgemeinen Schule.</w:t>
      </w:r>
    </w:p>
    <w:p w14:paraId="1B78F076" w14:textId="77777777" w:rsidR="009978A6" w:rsidRDefault="009978A6">
      <w:pPr>
        <w:pStyle w:val="Text"/>
      </w:pPr>
    </w:p>
    <w:p w14:paraId="09ADAC46" w14:textId="77777777" w:rsidR="00AC79A9" w:rsidRPr="00BB0A74" w:rsidRDefault="002457CE"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66B69EE4" w14:textId="77777777" w:rsidR="009978A6" w:rsidRDefault="002457CE">
      <w:pPr>
        <w:pStyle w:val="HeaderHKM2"/>
      </w:pPr>
      <w:bookmarkStart w:id="6" w:name="_Toc256000002"/>
      <w:bookmarkStart w:id="7" w:name="_Toc475538518"/>
      <w:bookmarkStart w:id="8" w:name="_Ref20395115"/>
      <w:r>
        <w:rPr>
          <w:rFonts w:eastAsia="Arial" w:cs="Arial"/>
          <w:noProof/>
          <w:lang w:eastAsia="de-DE"/>
        </w:rPr>
        <w:t>Dokumente zu vorbeugenden Maßnahmen verwalten (IB)</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6C860E1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FA8A24"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923D7A" w14:textId="77777777" w:rsidR="009978A6" w:rsidRDefault="002457CE">
            <w:pPr>
              <w:pStyle w:val="TableContent"/>
            </w:pPr>
            <w:r>
              <w:t xml:space="preserve">Dokumente  zum Schüler zum Zwecke vorbeugender Maßnahmen werden vom Klassenlehrer verwaltet. </w:t>
            </w:r>
          </w:p>
          <w:p w14:paraId="094D4638" w14:textId="77777777" w:rsidR="009978A6" w:rsidRDefault="002457CE">
            <w:pPr>
              <w:pStyle w:val="TableContent"/>
            </w:pPr>
            <w:r>
              <w:t>Ggf. ist eine Schweigepflichtentbindung einzuholen.</w:t>
            </w:r>
          </w:p>
          <w:p w14:paraId="748B7E19" w14:textId="77777777" w:rsidR="009978A6" w:rsidRDefault="002457CE">
            <w:pPr>
              <w:pStyle w:val="TableContent"/>
            </w:pPr>
            <w:r>
              <w:t xml:space="preserve">Die Eltern stellen Dokumente zur Verfügung bzw. </w:t>
            </w:r>
          </w:p>
          <w:p w14:paraId="26718849" w14:textId="77777777" w:rsidR="009978A6" w:rsidRDefault="002457CE">
            <w:pPr>
              <w:pStyle w:val="TableContent"/>
            </w:pPr>
            <w:r>
              <w:t xml:space="preserve">werden über Dokumente zum Schüler informiert.  </w:t>
            </w:r>
          </w:p>
        </w:tc>
      </w:tr>
      <w:tr w:rsidR="009978A6" w14:paraId="0CA78FA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DD783AF"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FE3D02C" w14:textId="77777777" w:rsidR="009978A6" w:rsidRDefault="002457CE" w:rsidP="00AF0A9D">
            <w:pPr>
              <w:numPr>
                <w:ilvl w:val="0"/>
                <w:numId w:val="11"/>
              </w:numPr>
              <w:ind w:left="417"/>
            </w:pPr>
            <w:r>
              <w:rPr>
                <w:rFonts w:eastAsia="Arial" w:cs="Arial"/>
                <w:color w:val="000000"/>
              </w:rPr>
              <w:t xml:space="preserve">Die Schulleiterin/ der </w:t>
            </w:r>
            <w:r>
              <w:rPr>
                <w:rFonts w:eastAsia="Arial" w:cs="Arial"/>
                <w:color w:val="000000"/>
              </w:rPr>
              <w:t>Schulleiter allgemeine Schule [führt aus]</w:t>
            </w:r>
          </w:p>
          <w:p w14:paraId="61B63513" w14:textId="77777777" w:rsidR="009978A6" w:rsidRDefault="002457CE" w:rsidP="00AF0A9D">
            <w:pPr>
              <w:numPr>
                <w:ilvl w:val="0"/>
                <w:numId w:val="11"/>
              </w:numPr>
              <w:ind w:left="417"/>
            </w:pPr>
            <w:r>
              <w:rPr>
                <w:rFonts w:eastAsia="Arial" w:cs="Arial"/>
                <w:color w:val="000000"/>
              </w:rPr>
              <w:t>Eltern [muss informiert werden über]</w:t>
            </w:r>
          </w:p>
          <w:p w14:paraId="261EF4F1" w14:textId="77777777" w:rsidR="009978A6" w:rsidRDefault="002457CE" w:rsidP="00AF0A9D">
            <w:pPr>
              <w:numPr>
                <w:ilvl w:val="0"/>
                <w:numId w:val="11"/>
              </w:numPr>
              <w:ind w:left="417"/>
            </w:pPr>
            <w:r>
              <w:rPr>
                <w:rFonts w:eastAsia="Arial" w:cs="Arial"/>
                <w:color w:val="000000"/>
              </w:rPr>
              <w:t>Klassenleitung Tutor/in Schule [führt aus]</w:t>
            </w:r>
          </w:p>
        </w:tc>
      </w:tr>
      <w:tr w:rsidR="009978A6" w14:paraId="528B52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3DD14F"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593718E" w14:textId="77777777" w:rsidR="009978A6" w:rsidRDefault="002457CE" w:rsidP="00AF0A9D">
            <w:pPr>
              <w:numPr>
                <w:ilvl w:val="0"/>
                <w:numId w:val="12"/>
              </w:numPr>
              <w:ind w:left="417"/>
            </w:pPr>
            <w:r>
              <w:rPr>
                <w:rFonts w:eastAsia="Arial" w:cs="Arial"/>
                <w:color w:val="000000"/>
              </w:rPr>
              <w:t>Anspruch auf SOPÄDFO festgestellt</w:t>
            </w:r>
          </w:p>
          <w:p w14:paraId="447834B8" w14:textId="77777777" w:rsidR="009978A6" w:rsidRDefault="002457CE" w:rsidP="00AF0A9D">
            <w:pPr>
              <w:numPr>
                <w:ilvl w:val="0"/>
                <w:numId w:val="12"/>
              </w:numPr>
              <w:ind w:left="417"/>
            </w:pPr>
            <w:r>
              <w:rPr>
                <w:rFonts w:eastAsia="Arial" w:cs="Arial"/>
                <w:color w:val="000000"/>
              </w:rPr>
              <w:t xml:space="preserve">Eltern sind mit Art, Umfang und  Organisation </w:t>
            </w:r>
            <w:r>
              <w:rPr>
                <w:rFonts w:eastAsia="Arial" w:cs="Arial"/>
                <w:color w:val="000000"/>
              </w:rPr>
              <w:t>einverstanden</w:t>
            </w:r>
          </w:p>
        </w:tc>
      </w:tr>
      <w:tr w:rsidR="009978A6" w14:paraId="4A06BBA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5E53846"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AC9CC4" w14:textId="77777777" w:rsidR="009978A6" w:rsidRDefault="002457CE" w:rsidP="00AF0A9D">
            <w:pPr>
              <w:numPr>
                <w:ilvl w:val="0"/>
                <w:numId w:val="13"/>
              </w:numPr>
              <w:ind w:left="417"/>
            </w:pPr>
            <w:r>
              <w:rPr>
                <w:rFonts w:eastAsia="Arial" w:cs="Arial"/>
                <w:color w:val="000000"/>
              </w:rPr>
              <w:t>Dokument zum Schüler verwaltet</w:t>
            </w:r>
          </w:p>
        </w:tc>
      </w:tr>
      <w:tr w:rsidR="009978A6" w14:paraId="5AC45C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5AF00D" w14:textId="77777777" w:rsidR="009978A6" w:rsidRDefault="002457CE">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B82DDD" w14:textId="77777777" w:rsidR="009978A6" w:rsidRDefault="002457CE">
            <w:pPr>
              <w:pStyle w:val="TableContent"/>
            </w:pPr>
            <w:r>
              <w:t>Dokumente zum Schüler verwalten</w:t>
            </w:r>
          </w:p>
        </w:tc>
      </w:tr>
      <w:tr w:rsidR="009978A6" w14:paraId="61DD514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A2F35DD" w14:textId="77777777" w:rsidR="009978A6" w:rsidRDefault="002457CE">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3239B9" w14:textId="77777777" w:rsidR="009978A6" w:rsidRDefault="009978A6">
            <w:pPr>
              <w:pStyle w:val="TableContent"/>
            </w:pPr>
          </w:p>
        </w:tc>
      </w:tr>
      <w:tr w:rsidR="009978A6" w14:paraId="27578C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835621" w14:textId="77777777" w:rsidR="009978A6" w:rsidRDefault="002457CE">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8BDADA" w14:textId="77777777" w:rsidR="009978A6" w:rsidRDefault="009978A6">
            <w:pPr>
              <w:pStyle w:val="TableContent"/>
            </w:pPr>
          </w:p>
        </w:tc>
      </w:tr>
      <w:tr w:rsidR="009978A6" w14:paraId="2E2097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C085DF" w14:textId="77777777" w:rsidR="009978A6" w:rsidRDefault="002457CE">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CB9EE" w14:textId="77777777" w:rsidR="009978A6" w:rsidRDefault="002457CE">
            <w:pPr>
              <w:pStyle w:val="TableContent"/>
            </w:pPr>
            <w:r>
              <w:t>Klassenlehrer</w:t>
            </w:r>
          </w:p>
          <w:p w14:paraId="56D5AFA2" w14:textId="77777777" w:rsidR="009978A6" w:rsidRDefault="002457CE">
            <w:pPr>
              <w:pStyle w:val="TableContent"/>
            </w:pPr>
            <w:r>
              <w:t>Kurslehrer</w:t>
            </w:r>
          </w:p>
          <w:p w14:paraId="5EBFC153" w14:textId="77777777" w:rsidR="009978A6" w:rsidRDefault="002457CE">
            <w:pPr>
              <w:pStyle w:val="TableContent"/>
            </w:pPr>
            <w:r>
              <w:t>Schulleiter</w:t>
            </w:r>
          </w:p>
          <w:p w14:paraId="7D68876F" w14:textId="77777777" w:rsidR="009978A6" w:rsidRDefault="002457CE">
            <w:pPr>
              <w:pStyle w:val="TableContent"/>
            </w:pPr>
            <w:r>
              <w:t>Eltern</w:t>
            </w:r>
          </w:p>
        </w:tc>
      </w:tr>
      <w:tr w:rsidR="009978A6" w14:paraId="5B71074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720B09" w14:textId="77777777" w:rsidR="009978A6" w:rsidRDefault="002457CE">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1E363B" w14:textId="77777777" w:rsidR="009978A6" w:rsidRDefault="002457CE">
            <w:pPr>
              <w:pStyle w:val="TableContent"/>
            </w:pPr>
            <w:r>
              <w:t xml:space="preserve">Der/Die </w:t>
            </w:r>
            <w:r>
              <w:t>Klassenlehrer/in kann für die Schüler seiner/ihrer Klasse</w:t>
            </w:r>
          </w:p>
          <w:p w14:paraId="571346BB" w14:textId="77777777" w:rsidR="009978A6" w:rsidRDefault="002457CE">
            <w:pPr>
              <w:pStyle w:val="TableContent"/>
            </w:pPr>
            <w:r>
              <w:t>1. Dokument zum Schüler hochladen</w:t>
            </w:r>
          </w:p>
          <w:p w14:paraId="198D50D9" w14:textId="77777777" w:rsidR="009978A6" w:rsidRDefault="002457CE">
            <w:pPr>
              <w:pStyle w:val="TableContent"/>
            </w:pPr>
            <w:r>
              <w:t>2. Hochgeladene Dokumente lesen</w:t>
            </w:r>
          </w:p>
          <w:p w14:paraId="5D63514C" w14:textId="77777777" w:rsidR="009978A6" w:rsidRDefault="002457CE">
            <w:pPr>
              <w:pStyle w:val="TableContent"/>
            </w:pPr>
            <w:r>
              <w:t>3. Metadaten zum Dokument speichern</w:t>
            </w:r>
          </w:p>
          <w:p w14:paraId="4632C0DA" w14:textId="77777777" w:rsidR="009978A6" w:rsidRDefault="002457CE">
            <w:pPr>
              <w:pStyle w:val="TableContent"/>
            </w:pPr>
            <w:r>
              <w:t xml:space="preserve"> </w:t>
            </w:r>
          </w:p>
          <w:p w14:paraId="241D48C8" w14:textId="77777777" w:rsidR="009978A6" w:rsidRDefault="002457CE">
            <w:pPr>
              <w:pStyle w:val="TableContent"/>
            </w:pPr>
            <w:r>
              <w:t>Der/Die Kurslehrer/in kann für die Schüler seines/ihres Kurses</w:t>
            </w:r>
          </w:p>
          <w:p w14:paraId="127DF57A" w14:textId="77777777" w:rsidR="009978A6" w:rsidRDefault="002457CE">
            <w:pPr>
              <w:pStyle w:val="TableContent"/>
            </w:pPr>
            <w:r>
              <w:t>1. Hochgeladene Dokumente lesen</w:t>
            </w:r>
          </w:p>
          <w:p w14:paraId="053F147A" w14:textId="77777777" w:rsidR="009978A6" w:rsidRDefault="002457CE">
            <w:pPr>
              <w:pStyle w:val="TableContent"/>
            </w:pPr>
            <w:r>
              <w:t xml:space="preserve">2. Metadaten zum Dokument lesen </w:t>
            </w:r>
          </w:p>
          <w:p w14:paraId="600146EA" w14:textId="77777777" w:rsidR="009978A6" w:rsidRDefault="009978A6">
            <w:pPr>
              <w:pStyle w:val="TableContent"/>
            </w:pPr>
          </w:p>
          <w:p w14:paraId="2C0A5A7F" w14:textId="77777777" w:rsidR="009978A6" w:rsidRDefault="002457CE">
            <w:pPr>
              <w:pStyle w:val="TableContent"/>
            </w:pPr>
            <w:r>
              <w:t>Der/Die Schulleiter/in allgemeine Schule kann für alle Schüler seiner/ihrer Schule</w:t>
            </w:r>
          </w:p>
          <w:p w14:paraId="243E8BA9" w14:textId="77777777" w:rsidR="009978A6" w:rsidRDefault="002457CE">
            <w:pPr>
              <w:pStyle w:val="TableContent"/>
            </w:pPr>
            <w:r>
              <w:t>1. Dokument zum Schüler hochladen</w:t>
            </w:r>
          </w:p>
          <w:p w14:paraId="0E809DDA" w14:textId="77777777" w:rsidR="009978A6" w:rsidRDefault="002457CE">
            <w:pPr>
              <w:pStyle w:val="TableContent"/>
            </w:pPr>
            <w:r>
              <w:t>2. Hochgeladene Dokumente lesen</w:t>
            </w:r>
          </w:p>
          <w:p w14:paraId="7734644C" w14:textId="77777777" w:rsidR="009978A6" w:rsidRDefault="002457CE">
            <w:pPr>
              <w:pStyle w:val="TableContent"/>
            </w:pPr>
            <w:r>
              <w:t>3. Metadaten zum Dokument speichern</w:t>
            </w:r>
          </w:p>
          <w:p w14:paraId="2FF8A8FA" w14:textId="77777777" w:rsidR="009978A6" w:rsidRDefault="002457CE">
            <w:pPr>
              <w:pStyle w:val="TableContent"/>
            </w:pPr>
            <w:r>
              <w:lastRenderedPageBreak/>
              <w:t>4. Dokumente löschen</w:t>
            </w:r>
          </w:p>
          <w:p w14:paraId="717751EA" w14:textId="77777777" w:rsidR="009978A6" w:rsidRDefault="009978A6">
            <w:pPr>
              <w:pStyle w:val="TableContent"/>
            </w:pPr>
          </w:p>
          <w:p w14:paraId="098E68B6" w14:textId="77777777" w:rsidR="009978A6" w:rsidRDefault="009978A6">
            <w:pPr>
              <w:pStyle w:val="TableContent"/>
            </w:pPr>
          </w:p>
          <w:p w14:paraId="3753B468" w14:textId="77777777" w:rsidR="009978A6" w:rsidRDefault="002457CE">
            <w:pPr>
              <w:pStyle w:val="TableContent"/>
            </w:pPr>
            <w:r>
              <w:t>Das System</w:t>
            </w:r>
          </w:p>
          <w:p w14:paraId="213CCCA7" w14:textId="77777777" w:rsidR="009978A6" w:rsidRDefault="002457CE">
            <w:pPr>
              <w:pStyle w:val="TableContent"/>
            </w:pPr>
            <w:r>
              <w:t>1. Steuert Zugriffsberechtigungen anhand der Metadaten</w:t>
            </w:r>
          </w:p>
          <w:p w14:paraId="3483F876" w14:textId="77777777" w:rsidR="009978A6" w:rsidRDefault="002457CE">
            <w:pPr>
              <w:pStyle w:val="TableContent"/>
            </w:pPr>
            <w:r>
              <w:t>2. Versioniert Dokumente</w:t>
            </w:r>
          </w:p>
          <w:p w14:paraId="45DF9FE2" w14:textId="77777777" w:rsidR="009978A6" w:rsidRDefault="002457CE">
            <w:pPr>
              <w:pStyle w:val="TableContent"/>
            </w:pPr>
            <w:r>
              <w:t>3. Kategorisiert Dokumente anhand der Metadaten</w:t>
            </w:r>
          </w:p>
          <w:p w14:paraId="2F0572DA" w14:textId="77777777" w:rsidR="009978A6" w:rsidRDefault="002457CE">
            <w:pPr>
              <w:pStyle w:val="TableContent"/>
            </w:pPr>
            <w:r>
              <w:t>4. Protokolliert die Benutzeraktion</w:t>
            </w:r>
          </w:p>
          <w:p w14:paraId="7F13CF30" w14:textId="77777777" w:rsidR="009978A6" w:rsidRDefault="002457CE">
            <w:pPr>
              <w:pStyle w:val="TableContent"/>
            </w:pPr>
            <w:r>
              <w:t>5. Löscht Dokumente beim Erreichen der Aufbewahrungs- und Löschfristen (Metadaten)</w:t>
            </w:r>
          </w:p>
          <w:p w14:paraId="360054E8" w14:textId="77777777" w:rsidR="009978A6" w:rsidRDefault="009978A6">
            <w:pPr>
              <w:pStyle w:val="TableContent"/>
            </w:pPr>
          </w:p>
          <w:p w14:paraId="45C6147C" w14:textId="77777777" w:rsidR="009978A6" w:rsidRDefault="002457CE">
            <w:pPr>
              <w:pStyle w:val="TableContent"/>
            </w:pPr>
            <w:r>
              <w:t xml:space="preserve">Der </w:t>
            </w:r>
            <w:r>
              <w:t>Zugang für Eltern/Schüler soll erst in einer weiteren Ausbauphase verwirklicht werden.</w:t>
            </w:r>
          </w:p>
          <w:p w14:paraId="5B0CA878" w14:textId="77777777" w:rsidR="009978A6" w:rsidRDefault="002457CE">
            <w:pPr>
              <w:pStyle w:val="TableContent"/>
            </w:pPr>
            <w:r>
              <w:t xml:space="preserve"> </w:t>
            </w:r>
          </w:p>
          <w:p w14:paraId="0FA7F21E" w14:textId="77777777" w:rsidR="009978A6" w:rsidRDefault="002457CE">
            <w:pPr>
              <w:pStyle w:val="TableContent"/>
            </w:pPr>
            <w:r>
              <w:t>Die Eltern können für ihr Kind</w:t>
            </w:r>
          </w:p>
          <w:p w14:paraId="3900194E" w14:textId="77777777" w:rsidR="009978A6" w:rsidRDefault="002457CE">
            <w:pPr>
              <w:pStyle w:val="TableContent"/>
            </w:pPr>
            <w:r>
              <w:t>1. Dokument zum Schüler hochladen</w:t>
            </w:r>
          </w:p>
          <w:p w14:paraId="53D785D9" w14:textId="77777777" w:rsidR="009978A6" w:rsidRDefault="002457CE">
            <w:pPr>
              <w:pStyle w:val="TableContent"/>
            </w:pPr>
            <w:r>
              <w:t>2. Hochgeladene Dokumente lesen</w:t>
            </w:r>
          </w:p>
          <w:p w14:paraId="0E36BEBC" w14:textId="77777777" w:rsidR="009978A6" w:rsidRDefault="002457CE">
            <w:pPr>
              <w:pStyle w:val="TableContent"/>
            </w:pPr>
            <w:r>
              <w:t xml:space="preserve"> </w:t>
            </w:r>
          </w:p>
          <w:p w14:paraId="653FF129" w14:textId="77777777" w:rsidR="009978A6" w:rsidRDefault="002457CE">
            <w:pPr>
              <w:pStyle w:val="TableContent"/>
            </w:pPr>
            <w:r>
              <w:t>Der/Die Schüler/in kann für sich selbst</w:t>
            </w:r>
          </w:p>
          <w:p w14:paraId="61139AF1" w14:textId="77777777" w:rsidR="009978A6" w:rsidRDefault="002457CE">
            <w:pPr>
              <w:pStyle w:val="TableContent"/>
            </w:pPr>
            <w:r>
              <w:t xml:space="preserve">1. Dokument zum </w:t>
            </w:r>
            <w:r>
              <w:t>Schüler hochladen</w:t>
            </w:r>
          </w:p>
          <w:p w14:paraId="482C02B7" w14:textId="77777777" w:rsidR="009978A6" w:rsidRDefault="002457CE">
            <w:pPr>
              <w:pStyle w:val="TableContent"/>
            </w:pPr>
            <w:r>
              <w:t>2. Hochgeladene Dokumente lesen</w:t>
            </w:r>
          </w:p>
        </w:tc>
      </w:tr>
      <w:tr w:rsidR="009978A6" w14:paraId="35F170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316F70" w14:textId="77777777" w:rsidR="009978A6" w:rsidRDefault="002457CE">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8CCF16" w14:textId="77777777" w:rsidR="009978A6" w:rsidRDefault="009978A6">
            <w:pPr>
              <w:pStyle w:val="TableContent"/>
            </w:pPr>
          </w:p>
        </w:tc>
      </w:tr>
      <w:tr w:rsidR="009978A6" w14:paraId="1188E8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64CD0A" w14:textId="77777777" w:rsidR="009978A6" w:rsidRDefault="002457CE">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1AA716" w14:textId="77777777" w:rsidR="009978A6" w:rsidRDefault="009978A6">
            <w:pPr>
              <w:pStyle w:val="TableContent"/>
            </w:pPr>
          </w:p>
        </w:tc>
      </w:tr>
      <w:tr w:rsidR="009978A6" w14:paraId="3EC1B7D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4CA42F" w14:textId="77777777" w:rsidR="009978A6" w:rsidRDefault="002457CE">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437A90" w14:textId="77777777" w:rsidR="009978A6" w:rsidRDefault="009978A6">
            <w:pPr>
              <w:pStyle w:val="TableContent"/>
            </w:pPr>
          </w:p>
        </w:tc>
      </w:tr>
      <w:tr w:rsidR="009978A6" w14:paraId="3422AD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B65832" w14:textId="77777777" w:rsidR="009978A6" w:rsidRDefault="002457CE">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624CA1" w14:textId="77777777" w:rsidR="009978A6" w:rsidRDefault="009978A6">
            <w:pPr>
              <w:pStyle w:val="TableContent"/>
            </w:pPr>
          </w:p>
        </w:tc>
      </w:tr>
      <w:tr w:rsidR="009978A6" w14:paraId="316894C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747DA8" w14:textId="77777777" w:rsidR="009978A6" w:rsidRDefault="002457CE">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055A5D" w14:textId="77777777" w:rsidR="009978A6" w:rsidRDefault="002457CE">
            <w:pPr>
              <w:pStyle w:val="TableContent"/>
            </w:pPr>
            <w:r>
              <w:t xml:space="preserve"> </w:t>
            </w:r>
          </w:p>
        </w:tc>
      </w:tr>
    </w:tbl>
    <w:p w14:paraId="14214F59" w14:textId="77777777" w:rsidR="009978A6" w:rsidRDefault="009978A6">
      <w:pPr>
        <w:pStyle w:val="TableContent"/>
      </w:pPr>
    </w:p>
    <w:p w14:paraId="5CEDB8C3" w14:textId="77777777" w:rsidR="009978A6" w:rsidRDefault="002457CE">
      <w:pPr>
        <w:pStyle w:val="HeaderHKM2"/>
      </w:pPr>
      <w:bookmarkStart w:id="9" w:name="_Toc256000003"/>
      <w:r>
        <w:rPr>
          <w:rFonts w:eastAsia="Arial" w:cs="Arial"/>
        </w:rPr>
        <w:t>Lernausgangslage eruieren und evaluieren (IB)</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5E233AE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D5E9DB"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79484D" w14:textId="77777777" w:rsidR="009978A6" w:rsidRDefault="002457CE">
            <w:pPr>
              <w:pStyle w:val="TableContent"/>
            </w:pPr>
            <w:r>
              <w:t xml:space="preserve">Unter Berücksichtigung der förderdiagnostischen Stellungnahme, des festgestellten Anspruchs auf sonderpädagogische Förderung und der bisherigen individuellen Förderplanung sowie ggf. unter Berücksichtigung weiterer vorliegender attestierter längerfristiger Erkrankungen wird die Lernausgangslage des Schülers eruiert. </w:t>
            </w:r>
          </w:p>
          <w:p w14:paraId="02D7B8B3" w14:textId="77777777" w:rsidR="009978A6" w:rsidRDefault="002457CE">
            <w:pPr>
              <w:pStyle w:val="TableContent"/>
            </w:pPr>
            <w:r>
              <w:t xml:space="preserve"> </w:t>
            </w:r>
          </w:p>
          <w:p w14:paraId="28D54EEB" w14:textId="77777777" w:rsidR="009978A6" w:rsidRDefault="002457CE">
            <w:pPr>
              <w:pStyle w:val="TableContent"/>
            </w:pPr>
            <w:r>
              <w:t>Evaluationsergebnisse können sein:</w:t>
            </w:r>
          </w:p>
          <w:p w14:paraId="1A416771" w14:textId="77777777" w:rsidR="009978A6" w:rsidRDefault="002457CE">
            <w:pPr>
              <w:pStyle w:val="TableContent"/>
            </w:pPr>
            <w:r>
              <w:t xml:space="preserve"> * dass eine langfristige Erkrankung vorliegt</w:t>
            </w:r>
          </w:p>
          <w:p w14:paraId="5A2A0AE7" w14:textId="77777777" w:rsidR="009978A6" w:rsidRDefault="002457CE">
            <w:pPr>
              <w:pStyle w:val="TableContent"/>
            </w:pPr>
            <w:r>
              <w:t xml:space="preserve"> * dass eine zusätzliche Beeinträchtigung vorliegt</w:t>
            </w:r>
          </w:p>
          <w:p w14:paraId="19F12A3E" w14:textId="77777777" w:rsidR="009978A6" w:rsidRDefault="002457CE">
            <w:pPr>
              <w:pStyle w:val="TableContent"/>
            </w:pPr>
            <w:r>
              <w:t xml:space="preserve"> * dass ein weiterer Anspruch auf SoPädFö in Betracht kommt</w:t>
            </w:r>
          </w:p>
          <w:p w14:paraId="53EE5CB2" w14:textId="77777777" w:rsidR="009978A6" w:rsidRDefault="002457CE">
            <w:pPr>
              <w:pStyle w:val="TableContent"/>
            </w:pPr>
            <w:r>
              <w:t xml:space="preserve"> * dass die individuelle Förderung (IB) ausreicht</w:t>
            </w:r>
          </w:p>
          <w:p w14:paraId="7A670023" w14:textId="77777777" w:rsidR="009978A6" w:rsidRDefault="002457CE">
            <w:pPr>
              <w:pStyle w:val="TableContent"/>
            </w:pPr>
            <w:r>
              <w:t xml:space="preserve"> * individuelle Förderplanung muss angepasst werden.</w:t>
            </w:r>
          </w:p>
          <w:p w14:paraId="5C7D38FF" w14:textId="77777777" w:rsidR="009978A6" w:rsidRDefault="002457CE">
            <w:pPr>
              <w:pStyle w:val="TableContent"/>
            </w:pPr>
            <w:r>
              <w:t xml:space="preserve">  </w:t>
            </w:r>
          </w:p>
          <w:p w14:paraId="4B007942" w14:textId="77777777" w:rsidR="009978A6" w:rsidRDefault="002457CE">
            <w:pPr>
              <w:pStyle w:val="TableContent"/>
            </w:pPr>
            <w:r>
              <w:t>Es wird geprüft, ob für den betroffenen Schüler bereits eine Förderplanung vorliegt</w:t>
            </w:r>
          </w:p>
          <w:p w14:paraId="6C38C505" w14:textId="77777777" w:rsidR="009978A6" w:rsidRDefault="002457CE">
            <w:pPr>
              <w:pStyle w:val="TableContent"/>
            </w:pPr>
            <w:r>
              <w:t xml:space="preserve"> </w:t>
            </w:r>
          </w:p>
          <w:p w14:paraId="58EB4E2C" w14:textId="77777777" w:rsidR="009978A6" w:rsidRDefault="002457CE">
            <w:pPr>
              <w:pStyle w:val="TableContent"/>
            </w:pPr>
            <w:r>
              <w:t xml:space="preserve">  </w:t>
            </w:r>
          </w:p>
          <w:p w14:paraId="5622C37A" w14:textId="77777777" w:rsidR="009978A6" w:rsidRDefault="002457CE">
            <w:pPr>
              <w:pStyle w:val="TableContent"/>
            </w:pPr>
            <w:r>
              <w:t xml:space="preserve"> </w:t>
            </w:r>
          </w:p>
          <w:p w14:paraId="0EB202D4" w14:textId="77777777" w:rsidR="009978A6" w:rsidRDefault="002457CE">
            <w:pPr>
              <w:pStyle w:val="TableContent"/>
            </w:pPr>
            <w:r>
              <w:br/>
            </w:r>
          </w:p>
        </w:tc>
      </w:tr>
      <w:tr w:rsidR="009978A6" w14:paraId="697F72E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896CEF7"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C8E8B8F" w14:textId="77777777" w:rsidR="009978A6" w:rsidRDefault="002457CE" w:rsidP="00AF0A9D">
            <w:pPr>
              <w:numPr>
                <w:ilvl w:val="0"/>
                <w:numId w:val="14"/>
              </w:numPr>
              <w:ind w:left="417"/>
            </w:pPr>
            <w:r>
              <w:rPr>
                <w:rFonts w:eastAsia="Arial" w:cs="Arial"/>
                <w:color w:val="000000"/>
              </w:rPr>
              <w:t>Die Schulleiterin/ der Schulleiter allgemeine Schule [ist fachlich verantwortlich für]</w:t>
            </w:r>
          </w:p>
          <w:p w14:paraId="238CBEC6" w14:textId="77777777" w:rsidR="009978A6" w:rsidRDefault="002457CE" w:rsidP="00AF0A9D">
            <w:pPr>
              <w:numPr>
                <w:ilvl w:val="0"/>
                <w:numId w:val="14"/>
              </w:numPr>
              <w:ind w:left="417"/>
            </w:pPr>
            <w:r>
              <w:rPr>
                <w:rFonts w:eastAsia="Arial" w:cs="Arial"/>
                <w:color w:val="000000"/>
              </w:rPr>
              <w:lastRenderedPageBreak/>
              <w:t>Lehrkraft Schule [führt aus]</w:t>
            </w:r>
          </w:p>
        </w:tc>
      </w:tr>
      <w:tr w:rsidR="009978A6" w14:paraId="4D3A5F0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67812C" w14:textId="77777777" w:rsidR="009978A6" w:rsidRDefault="002457CE">
            <w:pPr>
              <w:pStyle w:val="TableHeading"/>
            </w:pPr>
            <w:r>
              <w:lastRenderedPageBreak/>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2D367D9" w14:textId="77777777" w:rsidR="009978A6" w:rsidRDefault="002457CE" w:rsidP="00AF0A9D">
            <w:pPr>
              <w:numPr>
                <w:ilvl w:val="0"/>
                <w:numId w:val="15"/>
              </w:numPr>
              <w:ind w:left="417"/>
            </w:pPr>
            <w:r>
              <w:rPr>
                <w:rFonts w:eastAsia="Arial" w:cs="Arial"/>
                <w:color w:val="000000"/>
              </w:rPr>
              <w:t>Dokument zum Schüler verwaltet</w:t>
            </w:r>
          </w:p>
          <w:p w14:paraId="3343DB21" w14:textId="77777777" w:rsidR="009978A6" w:rsidRDefault="002457CE" w:rsidP="00AF0A9D">
            <w:pPr>
              <w:numPr>
                <w:ilvl w:val="0"/>
                <w:numId w:val="15"/>
              </w:numPr>
              <w:ind w:left="417"/>
            </w:pPr>
            <w:r>
              <w:rPr>
                <w:rFonts w:eastAsia="Arial" w:cs="Arial"/>
                <w:color w:val="000000"/>
              </w:rPr>
              <w:t xml:space="preserve">Individuelle Förderung des Schülers in IB </w:t>
            </w:r>
            <w:r>
              <w:rPr>
                <w:rFonts w:eastAsia="Arial" w:cs="Arial"/>
                <w:color w:val="000000"/>
              </w:rPr>
              <w:t>ausreichend</w:t>
            </w:r>
          </w:p>
        </w:tc>
      </w:tr>
      <w:tr w:rsidR="009978A6" w14:paraId="53B358A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35C4172"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5478B35" w14:textId="77777777" w:rsidR="009978A6" w:rsidRDefault="002457CE" w:rsidP="00AF0A9D">
            <w:pPr>
              <w:numPr>
                <w:ilvl w:val="0"/>
                <w:numId w:val="16"/>
              </w:numPr>
              <w:ind w:left="417"/>
            </w:pPr>
            <w:r>
              <w:rPr>
                <w:rFonts w:eastAsia="Arial" w:cs="Arial"/>
                <w:color w:val="000000"/>
              </w:rPr>
              <w:t>Förderplan für Schüler (IB) aktiv</w:t>
            </w:r>
          </w:p>
          <w:p w14:paraId="74B42D18" w14:textId="77777777" w:rsidR="009978A6" w:rsidRDefault="002457CE" w:rsidP="00AF0A9D">
            <w:pPr>
              <w:numPr>
                <w:ilvl w:val="0"/>
                <w:numId w:val="16"/>
              </w:numPr>
              <w:ind w:left="417"/>
            </w:pPr>
            <w:r>
              <w:rPr>
                <w:rFonts w:eastAsia="Arial" w:cs="Arial"/>
                <w:color w:val="000000"/>
              </w:rPr>
              <w:t>Förderplan für Schüler (IB) nicht aktiv</w:t>
            </w:r>
          </w:p>
          <w:p w14:paraId="3F32DE71" w14:textId="77777777" w:rsidR="009978A6" w:rsidRDefault="002457CE" w:rsidP="00AF0A9D">
            <w:pPr>
              <w:numPr>
                <w:ilvl w:val="0"/>
                <w:numId w:val="16"/>
              </w:numPr>
              <w:ind w:left="417"/>
            </w:pPr>
            <w:r>
              <w:rPr>
                <w:rFonts w:eastAsia="Arial" w:cs="Arial"/>
                <w:color w:val="000000"/>
              </w:rPr>
              <w:t>Individuelle Förderung (IB) ist anzupassen</w:t>
            </w:r>
          </w:p>
          <w:p w14:paraId="1D8C5E1C" w14:textId="77777777" w:rsidR="009978A6" w:rsidRDefault="002457CE" w:rsidP="00AF0A9D">
            <w:pPr>
              <w:numPr>
                <w:ilvl w:val="0"/>
                <w:numId w:val="16"/>
              </w:numPr>
              <w:ind w:left="417"/>
            </w:pPr>
            <w:r>
              <w:rPr>
                <w:rFonts w:eastAsia="Arial" w:cs="Arial"/>
                <w:color w:val="000000"/>
              </w:rPr>
              <w:t>Individuelle Förderung des Schülers in IB ausreichend</w:t>
            </w:r>
          </w:p>
          <w:p w14:paraId="2D030F78" w14:textId="77777777" w:rsidR="009978A6" w:rsidRDefault="002457CE" w:rsidP="00AF0A9D">
            <w:pPr>
              <w:numPr>
                <w:ilvl w:val="0"/>
                <w:numId w:val="16"/>
              </w:numPr>
              <w:ind w:left="417"/>
            </w:pPr>
            <w:r>
              <w:rPr>
                <w:rFonts w:eastAsia="Arial" w:cs="Arial"/>
                <w:color w:val="000000"/>
              </w:rPr>
              <w:t>Weitere umfassende  lang andauernde Beeinträchtigung des Schülers in IB liegt vor</w:t>
            </w:r>
          </w:p>
          <w:p w14:paraId="69754A61" w14:textId="77777777" w:rsidR="009978A6" w:rsidRDefault="002457CE" w:rsidP="00AF0A9D">
            <w:pPr>
              <w:numPr>
                <w:ilvl w:val="0"/>
                <w:numId w:val="16"/>
              </w:numPr>
              <w:ind w:left="417"/>
            </w:pPr>
            <w:r>
              <w:rPr>
                <w:rFonts w:eastAsia="Arial" w:cs="Arial"/>
                <w:color w:val="000000"/>
              </w:rPr>
              <w:t>Über Gewährung Förderplan bSLRR ist zu entscheiden (IB)</w:t>
            </w:r>
          </w:p>
        </w:tc>
      </w:tr>
      <w:tr w:rsidR="009978A6" w14:paraId="42EEF9E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5C2030" w14:textId="77777777" w:rsidR="009978A6" w:rsidRDefault="002457CE">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4B830A" w14:textId="77777777" w:rsidR="009978A6" w:rsidRDefault="002457CE">
            <w:pPr>
              <w:pStyle w:val="TableContent"/>
            </w:pPr>
            <w:r>
              <w:t>Entwicklungsstand und Lernausgangslage bestimmen</w:t>
            </w:r>
          </w:p>
        </w:tc>
      </w:tr>
      <w:tr w:rsidR="009978A6" w14:paraId="5000EF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F65355" w14:textId="77777777" w:rsidR="009978A6" w:rsidRDefault="002457CE">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E7CF1A" w14:textId="77777777" w:rsidR="009978A6" w:rsidRDefault="009978A6">
            <w:pPr>
              <w:pStyle w:val="TableContent"/>
            </w:pPr>
          </w:p>
        </w:tc>
      </w:tr>
      <w:tr w:rsidR="009978A6" w14:paraId="479E678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F150FA" w14:textId="77777777" w:rsidR="009978A6" w:rsidRDefault="002457CE">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BC5F3D" w14:textId="77777777" w:rsidR="009978A6" w:rsidRDefault="002457CE">
            <w:pPr>
              <w:pStyle w:val="TableContent"/>
            </w:pPr>
            <w:r>
              <w:t xml:space="preserve">In diesem Anwendungsfall kann der Benutzer entsprechend seiner Berechtigung auf den Schülerdatensatz die Leistungen, Unterrichtsdaten, Dokumente zur Lernausgangslage einsehen.  </w:t>
            </w:r>
          </w:p>
        </w:tc>
      </w:tr>
      <w:tr w:rsidR="009978A6" w14:paraId="008E83B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F65AA5" w14:textId="77777777" w:rsidR="009978A6" w:rsidRDefault="002457CE">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00330C" w14:textId="77777777" w:rsidR="009978A6" w:rsidRDefault="002457CE">
            <w:pPr>
              <w:pStyle w:val="TableContent"/>
            </w:pPr>
            <w:r>
              <w:t>Schulleiterin/Schulleiter</w:t>
            </w:r>
          </w:p>
          <w:p w14:paraId="02B33BAA" w14:textId="77777777" w:rsidR="009978A6" w:rsidRDefault="002457CE">
            <w:pPr>
              <w:pStyle w:val="TableContent"/>
            </w:pPr>
            <w:r>
              <w:t>Klassenleitung</w:t>
            </w:r>
          </w:p>
          <w:p w14:paraId="3104963E" w14:textId="77777777" w:rsidR="009978A6" w:rsidRDefault="002457CE">
            <w:pPr>
              <w:pStyle w:val="TableContent"/>
            </w:pPr>
            <w:r>
              <w:t>Fachlehrkraft</w:t>
            </w:r>
          </w:p>
          <w:p w14:paraId="180485D2" w14:textId="77777777" w:rsidR="009978A6" w:rsidRDefault="002457CE">
            <w:pPr>
              <w:pStyle w:val="TableContent"/>
            </w:pPr>
            <w:r>
              <w:t>Eltern</w:t>
            </w:r>
          </w:p>
        </w:tc>
      </w:tr>
      <w:tr w:rsidR="009978A6" w14:paraId="382274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6090D8" w14:textId="77777777" w:rsidR="009978A6" w:rsidRDefault="002457CE">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A1AE98" w14:textId="77777777" w:rsidR="009978A6" w:rsidRDefault="002457CE">
            <w:pPr>
              <w:pStyle w:val="TableContent"/>
            </w:pPr>
            <w:r>
              <w:t>Der/Die Fachlehrkraft kann für die Schüler seines Kurses</w:t>
            </w:r>
          </w:p>
          <w:p w14:paraId="62B3F9D3" w14:textId="77777777" w:rsidR="009978A6" w:rsidRDefault="002457CE">
            <w:pPr>
              <w:pStyle w:val="TableContent"/>
            </w:pPr>
            <w:r>
              <w:t>1. Stammblatt des Schülers sehen</w:t>
            </w:r>
          </w:p>
          <w:p w14:paraId="2D83F031" w14:textId="77777777" w:rsidR="009978A6" w:rsidRDefault="002457CE">
            <w:pPr>
              <w:pStyle w:val="TableContent"/>
            </w:pPr>
            <w:r>
              <w:t>2. Stammdaten des Schülers sehen</w:t>
            </w:r>
          </w:p>
          <w:p w14:paraId="39A247CA" w14:textId="77777777" w:rsidR="009978A6" w:rsidRDefault="002457CE">
            <w:pPr>
              <w:pStyle w:val="TableContent"/>
            </w:pPr>
            <w:r>
              <w:t xml:space="preserve">3. Leistungsdaten des Schülers sehen </w:t>
            </w:r>
          </w:p>
          <w:p w14:paraId="21A8EEDF" w14:textId="77777777" w:rsidR="009978A6" w:rsidRDefault="002457CE">
            <w:pPr>
              <w:pStyle w:val="TableContent"/>
            </w:pPr>
            <w:r>
              <w:t>4. Hist. Leistungsdaten des Schülers sehen</w:t>
            </w:r>
          </w:p>
          <w:p w14:paraId="68E0965C" w14:textId="77777777" w:rsidR="009978A6" w:rsidRDefault="002457CE">
            <w:pPr>
              <w:pStyle w:val="TableContent"/>
            </w:pPr>
            <w:r>
              <w:t>5. Förderprozess des Schülers sehen</w:t>
            </w:r>
          </w:p>
          <w:p w14:paraId="0AF52DDA" w14:textId="77777777" w:rsidR="009978A6" w:rsidRDefault="002457CE">
            <w:pPr>
              <w:pStyle w:val="TableContent"/>
            </w:pPr>
            <w:r>
              <w:t>6. Dokumente zum Schüler sehen</w:t>
            </w:r>
          </w:p>
          <w:p w14:paraId="7AECC348" w14:textId="77777777" w:rsidR="009978A6" w:rsidRDefault="009978A6">
            <w:pPr>
              <w:pStyle w:val="TableContent"/>
            </w:pPr>
          </w:p>
          <w:p w14:paraId="680C9F1C" w14:textId="77777777" w:rsidR="009978A6" w:rsidRDefault="009978A6">
            <w:pPr>
              <w:pStyle w:val="TableContent"/>
            </w:pPr>
          </w:p>
          <w:p w14:paraId="4740DC0C" w14:textId="77777777" w:rsidR="009978A6" w:rsidRDefault="009978A6">
            <w:pPr>
              <w:pStyle w:val="TableContent"/>
            </w:pPr>
          </w:p>
          <w:p w14:paraId="1E46A143" w14:textId="77777777" w:rsidR="009978A6" w:rsidRDefault="002457CE">
            <w:pPr>
              <w:pStyle w:val="TableContent"/>
            </w:pPr>
            <w:r>
              <w:t>Die Klassenleitung kann für die Schüler der Klasse</w:t>
            </w:r>
          </w:p>
          <w:p w14:paraId="16A54635" w14:textId="77777777" w:rsidR="009978A6" w:rsidRDefault="002457CE">
            <w:pPr>
              <w:pStyle w:val="TableContent"/>
            </w:pPr>
            <w:r>
              <w:t>1. Stammblatt des Schülers sehen</w:t>
            </w:r>
          </w:p>
          <w:p w14:paraId="5D8321F0" w14:textId="77777777" w:rsidR="009978A6" w:rsidRDefault="002457CE">
            <w:pPr>
              <w:pStyle w:val="TableContent"/>
            </w:pPr>
            <w:r>
              <w:t>2. Stammdaten im Halbjahr des Schülers sehen</w:t>
            </w:r>
          </w:p>
          <w:p w14:paraId="0AB9E75B" w14:textId="77777777" w:rsidR="009978A6" w:rsidRDefault="002457CE">
            <w:pPr>
              <w:pStyle w:val="TableContent"/>
            </w:pPr>
            <w:r>
              <w:t>3. Leistungsdaten des Schülers seines Kurses sehen</w:t>
            </w:r>
          </w:p>
          <w:p w14:paraId="18ED4881" w14:textId="77777777" w:rsidR="009978A6" w:rsidRDefault="002457CE">
            <w:pPr>
              <w:pStyle w:val="TableContent"/>
            </w:pPr>
            <w:r>
              <w:t xml:space="preserve">4. Hist. Leistungsdaten des </w:t>
            </w:r>
            <w:r>
              <w:t>Schülers sehen</w:t>
            </w:r>
          </w:p>
          <w:p w14:paraId="62034A6A" w14:textId="77777777" w:rsidR="009978A6" w:rsidRDefault="002457CE">
            <w:pPr>
              <w:pStyle w:val="TableContent"/>
            </w:pPr>
            <w:r>
              <w:t>5. Förderprozess des Schülers sehen und bearbeiten</w:t>
            </w:r>
          </w:p>
          <w:p w14:paraId="334A9E46" w14:textId="77777777" w:rsidR="009978A6" w:rsidRDefault="002457CE">
            <w:pPr>
              <w:pStyle w:val="TableContent"/>
            </w:pPr>
            <w:r>
              <w:t>6. Dokumente zum Schüler sehen und bearbeiten</w:t>
            </w:r>
          </w:p>
          <w:p w14:paraId="50A6AE22" w14:textId="77777777" w:rsidR="009978A6" w:rsidRDefault="009978A6">
            <w:pPr>
              <w:pStyle w:val="TableContent"/>
            </w:pPr>
          </w:p>
          <w:p w14:paraId="25732BDD" w14:textId="77777777" w:rsidR="009978A6" w:rsidRDefault="002457CE">
            <w:pPr>
              <w:pStyle w:val="TableContent"/>
            </w:pPr>
            <w:r>
              <w:t xml:space="preserve">  </w:t>
            </w:r>
          </w:p>
          <w:p w14:paraId="4E668B23" w14:textId="77777777" w:rsidR="009978A6" w:rsidRDefault="002457CE">
            <w:pPr>
              <w:pStyle w:val="TableContent"/>
            </w:pPr>
            <w:r>
              <w:t>Der/Die Schulleiter/in allgemeine Schule kann für alle Schüler seiner Schule</w:t>
            </w:r>
          </w:p>
          <w:p w14:paraId="4EF48CFD" w14:textId="77777777" w:rsidR="009978A6" w:rsidRDefault="002457CE">
            <w:pPr>
              <w:pStyle w:val="TableContent"/>
            </w:pPr>
            <w:r>
              <w:t>1. Stammblatt des Schülers sehen</w:t>
            </w:r>
          </w:p>
          <w:p w14:paraId="16D1A67F" w14:textId="77777777" w:rsidR="009978A6" w:rsidRDefault="002457CE">
            <w:pPr>
              <w:pStyle w:val="TableContent"/>
            </w:pPr>
            <w:r>
              <w:t>2. Stammdaten im Halbjahr des Schülers sehen</w:t>
            </w:r>
          </w:p>
          <w:p w14:paraId="03ED0EC9" w14:textId="77777777" w:rsidR="009978A6" w:rsidRDefault="002457CE">
            <w:pPr>
              <w:pStyle w:val="TableContent"/>
            </w:pPr>
            <w:r>
              <w:t>3. Leistungsdaten des Schülers seines Kurses sehen</w:t>
            </w:r>
          </w:p>
          <w:p w14:paraId="385CF4C9" w14:textId="77777777" w:rsidR="009978A6" w:rsidRDefault="002457CE">
            <w:pPr>
              <w:pStyle w:val="TableContent"/>
            </w:pPr>
            <w:r>
              <w:t>4. Hist. Leistungsdaten des Schüler sehen</w:t>
            </w:r>
          </w:p>
          <w:p w14:paraId="61278C99" w14:textId="77777777" w:rsidR="009978A6" w:rsidRDefault="002457CE">
            <w:pPr>
              <w:pStyle w:val="TableContent"/>
            </w:pPr>
            <w:r>
              <w:t>5. Förderprozess des Schülers sehen und bearbeiten</w:t>
            </w:r>
          </w:p>
          <w:p w14:paraId="4549B1A8" w14:textId="77777777" w:rsidR="009978A6" w:rsidRDefault="002457CE">
            <w:pPr>
              <w:pStyle w:val="TableContent"/>
            </w:pPr>
            <w:r>
              <w:t>6. Dokumente zum Schüler sehen und bearbeiten</w:t>
            </w:r>
          </w:p>
          <w:p w14:paraId="37315F56" w14:textId="77777777" w:rsidR="009978A6" w:rsidRDefault="009978A6">
            <w:pPr>
              <w:pStyle w:val="TableContent"/>
            </w:pPr>
          </w:p>
          <w:p w14:paraId="7C232FE5" w14:textId="77777777" w:rsidR="009978A6" w:rsidRDefault="009978A6">
            <w:pPr>
              <w:pStyle w:val="TableContent"/>
            </w:pPr>
          </w:p>
          <w:p w14:paraId="6CF1533C" w14:textId="77777777" w:rsidR="009978A6" w:rsidRDefault="002457CE">
            <w:pPr>
              <w:pStyle w:val="TableContent"/>
            </w:pPr>
            <w:r>
              <w:t>Das System kann</w:t>
            </w:r>
          </w:p>
          <w:p w14:paraId="01130622" w14:textId="77777777" w:rsidR="009978A6" w:rsidRDefault="002457CE">
            <w:pPr>
              <w:pStyle w:val="TableContent"/>
            </w:pPr>
            <w:r>
              <w:lastRenderedPageBreak/>
              <w:t>1. Standardfunktionen zur Erstellung individueller Ansichten bereitstellen</w:t>
            </w:r>
          </w:p>
          <w:p w14:paraId="51DEF807" w14:textId="77777777" w:rsidR="009978A6" w:rsidRDefault="002457CE">
            <w:pPr>
              <w:pStyle w:val="TableContent"/>
            </w:pPr>
            <w:r>
              <w:t xml:space="preserve">  </w:t>
            </w:r>
          </w:p>
          <w:p w14:paraId="71DE0ECA" w14:textId="77777777" w:rsidR="009978A6" w:rsidRDefault="002457CE">
            <w:pPr>
              <w:pStyle w:val="TableContent"/>
            </w:pPr>
            <w:r>
              <w:t>Der Zugang für Eltern/Schüler soll erst in einer weiteren Ausbauphase verwirklicht werden.</w:t>
            </w:r>
          </w:p>
          <w:p w14:paraId="6EEA566A" w14:textId="77777777" w:rsidR="009978A6" w:rsidRDefault="002457CE">
            <w:pPr>
              <w:pStyle w:val="TableContent"/>
            </w:pPr>
            <w:r>
              <w:t xml:space="preserve"> </w:t>
            </w:r>
          </w:p>
          <w:p w14:paraId="2F02043D" w14:textId="77777777" w:rsidR="009978A6" w:rsidRDefault="002457CE">
            <w:pPr>
              <w:pStyle w:val="TableContent"/>
            </w:pPr>
            <w:r>
              <w:t>Die Eltern können für ihr Kind</w:t>
            </w:r>
          </w:p>
          <w:p w14:paraId="7B696901" w14:textId="77777777" w:rsidR="009978A6" w:rsidRDefault="002457CE">
            <w:pPr>
              <w:pStyle w:val="TableContent"/>
            </w:pPr>
            <w:r>
              <w:t>1.Stammblatt des Schülers sehen</w:t>
            </w:r>
          </w:p>
          <w:p w14:paraId="15EE4B32" w14:textId="77777777" w:rsidR="009978A6" w:rsidRDefault="002457CE">
            <w:pPr>
              <w:pStyle w:val="TableContent"/>
            </w:pPr>
            <w:r>
              <w:t>2. Stammdaten im Halbjahr des Schülers sehen</w:t>
            </w:r>
          </w:p>
          <w:p w14:paraId="71C76C24" w14:textId="77777777" w:rsidR="009978A6" w:rsidRDefault="002457CE">
            <w:pPr>
              <w:pStyle w:val="TableContent"/>
            </w:pPr>
            <w:r>
              <w:t>3. Leistungsdaten des Schülers sehen</w:t>
            </w:r>
          </w:p>
          <w:p w14:paraId="0A8C9D03" w14:textId="77777777" w:rsidR="009978A6" w:rsidRDefault="002457CE">
            <w:pPr>
              <w:pStyle w:val="TableContent"/>
            </w:pPr>
            <w:r>
              <w:t>4. Hist. Leistungsdaten des Schüler sehen</w:t>
            </w:r>
          </w:p>
          <w:p w14:paraId="4F704059" w14:textId="77777777" w:rsidR="009978A6" w:rsidRDefault="002457CE">
            <w:pPr>
              <w:pStyle w:val="TableContent"/>
            </w:pPr>
            <w:r>
              <w:t>5. Förderprozess des Schülers sehen</w:t>
            </w:r>
          </w:p>
          <w:p w14:paraId="20618262" w14:textId="77777777" w:rsidR="009978A6" w:rsidRDefault="002457CE">
            <w:pPr>
              <w:pStyle w:val="TableContent"/>
            </w:pPr>
            <w:r>
              <w:t>6. Dokumente zum Schüler sehen</w:t>
            </w:r>
          </w:p>
          <w:p w14:paraId="57D39A3B" w14:textId="77777777" w:rsidR="009978A6" w:rsidRDefault="002457CE">
            <w:pPr>
              <w:pStyle w:val="TableContent"/>
            </w:pPr>
            <w:r>
              <w:t xml:space="preserve"> </w:t>
            </w:r>
          </w:p>
          <w:p w14:paraId="6BD09ED9" w14:textId="77777777" w:rsidR="009978A6" w:rsidRDefault="002457CE">
            <w:pPr>
              <w:pStyle w:val="TableContent"/>
            </w:pPr>
            <w:r>
              <w:t>Der/Die Schüler/in kann für sich selbst</w:t>
            </w:r>
          </w:p>
          <w:p w14:paraId="3D6AEDBB" w14:textId="77777777" w:rsidR="009978A6" w:rsidRDefault="002457CE">
            <w:pPr>
              <w:pStyle w:val="TableContent"/>
            </w:pPr>
            <w:r>
              <w:t>1.Stammblatt des Schülers sehen</w:t>
            </w:r>
          </w:p>
          <w:p w14:paraId="4A2F055C" w14:textId="77777777" w:rsidR="009978A6" w:rsidRDefault="002457CE">
            <w:pPr>
              <w:pStyle w:val="TableContent"/>
            </w:pPr>
            <w:r>
              <w:t xml:space="preserve">2. Stammdaten im Halbjahr des Schülers </w:t>
            </w:r>
            <w:r>
              <w:t>sehen</w:t>
            </w:r>
          </w:p>
          <w:p w14:paraId="08ED7FE1" w14:textId="77777777" w:rsidR="009978A6" w:rsidRDefault="002457CE">
            <w:pPr>
              <w:pStyle w:val="TableContent"/>
            </w:pPr>
            <w:r>
              <w:t>3. Leistungsdaten des Schülers sehen</w:t>
            </w:r>
          </w:p>
          <w:p w14:paraId="1A4F8BF8" w14:textId="77777777" w:rsidR="009978A6" w:rsidRDefault="002457CE">
            <w:pPr>
              <w:pStyle w:val="TableContent"/>
            </w:pPr>
            <w:r>
              <w:t>4. Hist. Leistungsdaten des Schüler sehen</w:t>
            </w:r>
          </w:p>
          <w:p w14:paraId="78B96987" w14:textId="77777777" w:rsidR="009978A6" w:rsidRDefault="002457CE">
            <w:pPr>
              <w:pStyle w:val="TableContent"/>
            </w:pPr>
            <w:r>
              <w:t>5. Förderprozess des Schülers sehen</w:t>
            </w:r>
          </w:p>
          <w:p w14:paraId="7C126856" w14:textId="77777777" w:rsidR="009978A6" w:rsidRDefault="002457CE">
            <w:pPr>
              <w:pStyle w:val="TableContent"/>
            </w:pPr>
            <w:r>
              <w:t>6. Dokumente zum Schüler sehen</w:t>
            </w:r>
          </w:p>
          <w:p w14:paraId="693994AA" w14:textId="77777777" w:rsidR="009978A6" w:rsidRDefault="002457CE">
            <w:pPr>
              <w:pStyle w:val="TableContent"/>
            </w:pPr>
            <w:r>
              <w:t xml:space="preserve"> </w:t>
            </w:r>
          </w:p>
          <w:p w14:paraId="61092D79" w14:textId="77777777" w:rsidR="009978A6" w:rsidRDefault="002457CE">
            <w:pPr>
              <w:pStyle w:val="TableContent"/>
            </w:pPr>
            <w:r>
              <w:t xml:space="preserve"> </w:t>
            </w:r>
          </w:p>
        </w:tc>
      </w:tr>
      <w:tr w:rsidR="009978A6" w14:paraId="2854C9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DBD114" w14:textId="77777777" w:rsidR="009978A6" w:rsidRDefault="002457CE">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F0B4CC" w14:textId="77777777" w:rsidR="009978A6" w:rsidRDefault="009978A6">
            <w:pPr>
              <w:pStyle w:val="TableContent"/>
            </w:pPr>
          </w:p>
        </w:tc>
      </w:tr>
      <w:tr w:rsidR="009978A6" w14:paraId="0958918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BD7A54" w14:textId="77777777" w:rsidR="009978A6" w:rsidRDefault="002457CE">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0AD34B" w14:textId="77777777" w:rsidR="009978A6" w:rsidRDefault="009978A6">
            <w:pPr>
              <w:pStyle w:val="TableContent"/>
            </w:pPr>
          </w:p>
        </w:tc>
      </w:tr>
      <w:tr w:rsidR="009978A6" w14:paraId="632DB96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D2D09D" w14:textId="77777777" w:rsidR="009978A6" w:rsidRDefault="002457CE">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99ED34" w14:textId="77777777" w:rsidR="009978A6" w:rsidRDefault="009978A6">
            <w:pPr>
              <w:pStyle w:val="TableContent"/>
            </w:pPr>
          </w:p>
        </w:tc>
      </w:tr>
      <w:tr w:rsidR="009978A6" w14:paraId="6822DC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C2DC81B" w14:textId="77777777" w:rsidR="009978A6" w:rsidRDefault="002457CE">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62960A" w14:textId="77777777" w:rsidR="009978A6" w:rsidRDefault="009978A6">
            <w:pPr>
              <w:pStyle w:val="TableContent"/>
            </w:pPr>
          </w:p>
        </w:tc>
      </w:tr>
      <w:tr w:rsidR="009978A6" w14:paraId="3C3246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7485D6" w14:textId="77777777" w:rsidR="009978A6" w:rsidRDefault="002457CE">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3F3071" w14:textId="77777777" w:rsidR="009978A6" w:rsidRDefault="002457CE">
            <w:pPr>
              <w:pStyle w:val="TableContent"/>
            </w:pPr>
            <w:r>
              <w:t xml:space="preserve">Stammblatt </w:t>
            </w:r>
            <w:r>
              <w:t>Schüler (Dashboard)</w:t>
            </w:r>
          </w:p>
        </w:tc>
      </w:tr>
    </w:tbl>
    <w:p w14:paraId="6FD11C92" w14:textId="77777777" w:rsidR="009978A6" w:rsidRDefault="009978A6">
      <w:pPr>
        <w:pStyle w:val="TableContent"/>
      </w:pPr>
    </w:p>
    <w:p w14:paraId="444211AA" w14:textId="77777777" w:rsidR="009978A6" w:rsidRDefault="002457CE">
      <w:pPr>
        <w:pStyle w:val="HeaderHKM2"/>
      </w:pPr>
      <w:bookmarkStart w:id="10" w:name="_Toc256000004"/>
      <w:r>
        <w:rPr>
          <w:rFonts w:eastAsia="Arial" w:cs="Arial"/>
        </w:rPr>
        <w:t>Individuelle Förderplanung bereitstellen (IB)</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0B32D9A0"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AC6DB7"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F9DFD8" w14:textId="77777777" w:rsidR="009978A6" w:rsidRDefault="002457CE">
            <w:pPr>
              <w:pStyle w:val="TableContent"/>
            </w:pPr>
            <w:r>
              <w:t xml:space="preserve">Der individuelle Förderplan wird für die Erstellung und Bearbeitung von Förderzielen bereitgestellt. </w:t>
            </w:r>
          </w:p>
          <w:p w14:paraId="370D3D8E" w14:textId="77777777" w:rsidR="009978A6" w:rsidRDefault="002457CE">
            <w:pPr>
              <w:pStyle w:val="TableContent"/>
            </w:pPr>
            <w:r>
              <w:t xml:space="preserve"> </w:t>
            </w:r>
          </w:p>
          <w:p w14:paraId="11FF537F" w14:textId="77777777" w:rsidR="009978A6" w:rsidRDefault="002457CE">
            <w:pPr>
              <w:pStyle w:val="TableContent"/>
            </w:pPr>
            <w:r>
              <w:t xml:space="preserve"> </w:t>
            </w:r>
            <w:r>
              <w:br/>
            </w:r>
          </w:p>
        </w:tc>
      </w:tr>
      <w:tr w:rsidR="009978A6" w14:paraId="7CC787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D3823A"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537C044" w14:textId="77777777" w:rsidR="009978A6" w:rsidRDefault="002457CE" w:rsidP="00AF0A9D">
            <w:pPr>
              <w:numPr>
                <w:ilvl w:val="0"/>
                <w:numId w:val="17"/>
              </w:numPr>
              <w:ind w:left="417"/>
            </w:pPr>
            <w:r>
              <w:rPr>
                <w:rFonts w:eastAsia="Arial" w:cs="Arial"/>
                <w:color w:val="000000"/>
              </w:rPr>
              <w:t>Die Schulleiterin/ der Schulleiter allgemeine Schule [ist fachlich verantwortlich für]</w:t>
            </w:r>
          </w:p>
          <w:p w14:paraId="66D7B855" w14:textId="77777777" w:rsidR="009978A6" w:rsidRDefault="002457CE" w:rsidP="00AF0A9D">
            <w:pPr>
              <w:numPr>
                <w:ilvl w:val="0"/>
                <w:numId w:val="17"/>
              </w:numPr>
              <w:ind w:left="417"/>
            </w:pPr>
            <w:r>
              <w:rPr>
                <w:rFonts w:eastAsia="Arial" w:cs="Arial"/>
                <w:color w:val="000000"/>
              </w:rPr>
              <w:t>Klassenleitung Tutor/in Schule [führt aus]</w:t>
            </w:r>
          </w:p>
        </w:tc>
      </w:tr>
      <w:tr w:rsidR="009978A6" w14:paraId="24D5DD3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DA9AF95"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C1A731" w14:textId="77777777" w:rsidR="009978A6" w:rsidRDefault="002457CE" w:rsidP="00AF0A9D">
            <w:pPr>
              <w:numPr>
                <w:ilvl w:val="0"/>
                <w:numId w:val="18"/>
              </w:numPr>
              <w:ind w:left="417"/>
            </w:pPr>
            <w:r>
              <w:rPr>
                <w:rFonts w:eastAsia="Arial" w:cs="Arial"/>
                <w:color w:val="000000"/>
              </w:rPr>
              <w:t>Förderplan für Schüler (IB) nicht aktiv</w:t>
            </w:r>
          </w:p>
          <w:p w14:paraId="3D37E841" w14:textId="77777777" w:rsidR="009978A6" w:rsidRDefault="002457CE" w:rsidP="00AF0A9D">
            <w:pPr>
              <w:numPr>
                <w:ilvl w:val="0"/>
                <w:numId w:val="18"/>
              </w:numPr>
              <w:ind w:left="417"/>
            </w:pPr>
            <w:r>
              <w:rPr>
                <w:rFonts w:eastAsia="Arial" w:cs="Arial"/>
                <w:color w:val="000000"/>
              </w:rPr>
              <w:t>Individuelle Förderung (IB) ist anzupassen</w:t>
            </w:r>
          </w:p>
        </w:tc>
      </w:tr>
      <w:tr w:rsidR="009978A6" w14:paraId="5E97D2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93FAB1"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7053A3C" w14:textId="77777777" w:rsidR="009978A6" w:rsidRDefault="002457CE" w:rsidP="00AF0A9D">
            <w:pPr>
              <w:numPr>
                <w:ilvl w:val="0"/>
                <w:numId w:val="19"/>
              </w:numPr>
              <w:ind w:left="417"/>
            </w:pPr>
            <w:r>
              <w:rPr>
                <w:rFonts w:eastAsia="Arial" w:cs="Arial"/>
                <w:color w:val="000000"/>
              </w:rPr>
              <w:t>Förderplan für Schüler (IB) aktiv</w:t>
            </w:r>
          </w:p>
        </w:tc>
      </w:tr>
      <w:tr w:rsidR="009978A6" w14:paraId="251995F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7E2B56" w14:textId="77777777" w:rsidR="009978A6" w:rsidRDefault="002457CE">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512C33" w14:textId="77777777" w:rsidR="009978A6" w:rsidRDefault="002457CE">
            <w:pPr>
              <w:pStyle w:val="TableContent"/>
            </w:pPr>
            <w:r>
              <w:t>Individuellen Förderplan hinzugefügen</w:t>
            </w:r>
          </w:p>
        </w:tc>
      </w:tr>
      <w:tr w:rsidR="009978A6" w14:paraId="6088A3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19A15B1" w14:textId="77777777" w:rsidR="009978A6" w:rsidRDefault="002457CE">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3F0AA7" w14:textId="77777777" w:rsidR="009978A6" w:rsidRDefault="009978A6">
            <w:pPr>
              <w:pStyle w:val="TableContent"/>
            </w:pPr>
          </w:p>
        </w:tc>
      </w:tr>
      <w:tr w:rsidR="009978A6" w14:paraId="1ACAFA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EE8E53" w14:textId="77777777" w:rsidR="009978A6" w:rsidRDefault="002457CE">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D70AEC" w14:textId="77777777" w:rsidR="009978A6" w:rsidRDefault="009978A6">
            <w:pPr>
              <w:pStyle w:val="TableContent"/>
            </w:pPr>
          </w:p>
        </w:tc>
      </w:tr>
      <w:tr w:rsidR="009978A6" w14:paraId="4C630BB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805F4BA" w14:textId="77777777" w:rsidR="009978A6" w:rsidRDefault="002457CE">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8A6F9F" w14:textId="77777777" w:rsidR="009978A6" w:rsidRDefault="002457CE">
            <w:pPr>
              <w:pStyle w:val="TableContent"/>
            </w:pPr>
            <w:r>
              <w:t>Klassenlehrer/in</w:t>
            </w:r>
          </w:p>
          <w:p w14:paraId="34E8D78B" w14:textId="77777777" w:rsidR="009978A6" w:rsidRDefault="002457CE">
            <w:pPr>
              <w:pStyle w:val="TableContent"/>
            </w:pPr>
            <w:r>
              <w:t>Schullleiter/in</w:t>
            </w:r>
          </w:p>
          <w:p w14:paraId="63A1AC7C" w14:textId="77777777" w:rsidR="009978A6" w:rsidRDefault="002457CE">
            <w:pPr>
              <w:pStyle w:val="TableContent"/>
            </w:pPr>
            <w:r>
              <w:t>Eltern</w:t>
            </w:r>
          </w:p>
        </w:tc>
      </w:tr>
      <w:tr w:rsidR="009978A6" w14:paraId="4ADE4AE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EC4DF7F" w14:textId="77777777" w:rsidR="009978A6" w:rsidRDefault="002457CE">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BEBC37" w14:textId="77777777" w:rsidR="009978A6" w:rsidRDefault="002457CE">
            <w:pPr>
              <w:pStyle w:val="TableContent"/>
            </w:pPr>
            <w:r>
              <w:t xml:space="preserve">Der/Die Klassenlehrer/in kann für jeden Schüler </w:t>
            </w:r>
          </w:p>
          <w:p w14:paraId="7D4762D8" w14:textId="77777777" w:rsidR="009978A6" w:rsidRDefault="002457CE">
            <w:pPr>
              <w:pStyle w:val="TableContent"/>
            </w:pPr>
            <w:r>
              <w:t>1. Förderplan hinzufügen</w:t>
            </w:r>
          </w:p>
          <w:p w14:paraId="36A7E2A5" w14:textId="77777777" w:rsidR="009978A6" w:rsidRDefault="002457CE">
            <w:pPr>
              <w:pStyle w:val="TableContent"/>
            </w:pPr>
            <w:r>
              <w:t>2. Förderplan deaktivieren (ohne aktives Förderziel)</w:t>
            </w:r>
          </w:p>
          <w:p w14:paraId="61AE9640" w14:textId="77777777" w:rsidR="009978A6" w:rsidRDefault="002457CE">
            <w:pPr>
              <w:pStyle w:val="TableContent"/>
            </w:pPr>
            <w:r>
              <w:t xml:space="preserve">  </w:t>
            </w:r>
          </w:p>
          <w:p w14:paraId="01C70BF1" w14:textId="77777777" w:rsidR="009978A6" w:rsidRDefault="002457CE">
            <w:pPr>
              <w:pStyle w:val="TableContent"/>
            </w:pPr>
            <w:r>
              <w:t xml:space="preserve">Der Schulleiter allgemeine Schule und </w:t>
            </w:r>
            <w:r>
              <w:t>der Schulleiter der Förderschule kann für alle Schüler seiner Schule</w:t>
            </w:r>
          </w:p>
          <w:p w14:paraId="4C21C53D" w14:textId="77777777" w:rsidR="009978A6" w:rsidRDefault="002457CE">
            <w:pPr>
              <w:pStyle w:val="TableContent"/>
            </w:pPr>
            <w:r>
              <w:t>1. Förderplan hinzufügen</w:t>
            </w:r>
          </w:p>
          <w:p w14:paraId="469880D7" w14:textId="77777777" w:rsidR="009978A6" w:rsidRDefault="002457CE">
            <w:pPr>
              <w:pStyle w:val="TableContent"/>
            </w:pPr>
            <w:r>
              <w:t>2. Förderplan deaktivieren (ohne aktives Förderziel)</w:t>
            </w:r>
          </w:p>
          <w:p w14:paraId="6393941E" w14:textId="77777777" w:rsidR="009978A6" w:rsidRDefault="002457CE">
            <w:pPr>
              <w:pStyle w:val="TableContent"/>
            </w:pPr>
            <w:r>
              <w:t xml:space="preserve"> </w:t>
            </w:r>
          </w:p>
          <w:p w14:paraId="2FA61ED6" w14:textId="77777777" w:rsidR="009978A6" w:rsidRDefault="002457CE">
            <w:pPr>
              <w:pStyle w:val="TableContent"/>
            </w:pPr>
            <w:r>
              <w:t>Die Eltern können</w:t>
            </w:r>
          </w:p>
          <w:p w14:paraId="12F9CCB7" w14:textId="77777777" w:rsidR="009978A6" w:rsidRDefault="002457CE">
            <w:pPr>
              <w:pStyle w:val="TableContent"/>
            </w:pPr>
            <w:r>
              <w:t xml:space="preserve">1. Förderpläne ihres Kindes sehen </w:t>
            </w:r>
          </w:p>
          <w:p w14:paraId="142F3B36" w14:textId="77777777" w:rsidR="009978A6" w:rsidRDefault="002457CE">
            <w:pPr>
              <w:pStyle w:val="TableContent"/>
            </w:pPr>
            <w:r>
              <w:t xml:space="preserve"> </w:t>
            </w:r>
          </w:p>
          <w:p w14:paraId="72FF38F7" w14:textId="77777777" w:rsidR="009978A6" w:rsidRDefault="002457CE">
            <w:pPr>
              <w:pStyle w:val="TableContent"/>
            </w:pPr>
            <w:r>
              <w:t>Das System kann</w:t>
            </w:r>
          </w:p>
          <w:p w14:paraId="44395E55" w14:textId="77777777" w:rsidR="009978A6" w:rsidRDefault="002457CE">
            <w:pPr>
              <w:pStyle w:val="TableContent"/>
            </w:pPr>
            <w:r>
              <w:t xml:space="preserve">1. Förderpläne incl. </w:t>
            </w:r>
            <w:r>
              <w:t>Förderziele verwalten, archivieren.</w:t>
            </w:r>
          </w:p>
          <w:p w14:paraId="67E4AD6E" w14:textId="77777777" w:rsidR="009978A6" w:rsidRDefault="002457CE">
            <w:pPr>
              <w:pStyle w:val="TableContent"/>
            </w:pPr>
            <w:r>
              <w:t xml:space="preserve">2. Berichtsform ausgeben. </w:t>
            </w:r>
          </w:p>
        </w:tc>
      </w:tr>
      <w:tr w:rsidR="009978A6" w14:paraId="64D4C9A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EC2FA6" w14:textId="77777777" w:rsidR="009978A6" w:rsidRDefault="002457CE">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ECC1D5" w14:textId="77777777" w:rsidR="009978A6" w:rsidRDefault="009978A6">
            <w:pPr>
              <w:pStyle w:val="TableContent"/>
            </w:pPr>
          </w:p>
        </w:tc>
      </w:tr>
      <w:tr w:rsidR="009978A6" w14:paraId="7972A4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2487A6F" w14:textId="77777777" w:rsidR="009978A6" w:rsidRDefault="002457CE">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8DD6B5" w14:textId="77777777" w:rsidR="009978A6" w:rsidRDefault="009978A6">
            <w:pPr>
              <w:pStyle w:val="TableContent"/>
            </w:pPr>
          </w:p>
        </w:tc>
      </w:tr>
      <w:tr w:rsidR="009978A6" w14:paraId="70EF4C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119563" w14:textId="77777777" w:rsidR="009978A6" w:rsidRDefault="002457CE">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9CC99C" w14:textId="77777777" w:rsidR="009978A6" w:rsidRDefault="009978A6">
            <w:pPr>
              <w:pStyle w:val="TableContent"/>
            </w:pPr>
          </w:p>
        </w:tc>
      </w:tr>
      <w:tr w:rsidR="009978A6" w14:paraId="3FCFC55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766DF1D" w14:textId="77777777" w:rsidR="009978A6" w:rsidRDefault="002457CE">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8A2C3C" w14:textId="77777777" w:rsidR="009978A6" w:rsidRDefault="009978A6">
            <w:pPr>
              <w:pStyle w:val="TableContent"/>
            </w:pPr>
          </w:p>
        </w:tc>
      </w:tr>
      <w:tr w:rsidR="009978A6" w14:paraId="0FFCDF0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0D1DE97" w14:textId="77777777" w:rsidR="009978A6" w:rsidRDefault="002457CE">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550DBD" w14:textId="77777777" w:rsidR="009978A6" w:rsidRDefault="009978A6">
            <w:pPr>
              <w:pStyle w:val="TableContent"/>
            </w:pPr>
          </w:p>
        </w:tc>
      </w:tr>
    </w:tbl>
    <w:p w14:paraId="7305FC4B" w14:textId="77777777" w:rsidR="009978A6" w:rsidRDefault="009978A6">
      <w:pPr>
        <w:pStyle w:val="TableContent"/>
      </w:pPr>
    </w:p>
    <w:p w14:paraId="47ACABC7" w14:textId="77777777" w:rsidR="009978A6" w:rsidRDefault="002457CE">
      <w:pPr>
        <w:pStyle w:val="HeaderHKM2"/>
      </w:pPr>
      <w:bookmarkStart w:id="11" w:name="_Toc256000005"/>
      <w:r>
        <w:rPr>
          <w:rFonts w:eastAsia="Arial" w:cs="Arial"/>
        </w:rPr>
        <w:t>Förderziel erfassen und bearbeiten (IB)</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276AB66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46C5BD"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1CB256" w14:textId="77777777" w:rsidR="009978A6" w:rsidRDefault="002457CE">
            <w:pPr>
              <w:pStyle w:val="TableContent"/>
            </w:pPr>
            <w:r>
              <w:t xml:space="preserve">Die Lehrkraft erfasst und bearbeitet für ihre Schüler Förderziele  im Förderplan. </w:t>
            </w:r>
          </w:p>
          <w:p w14:paraId="7BF25C70" w14:textId="77777777" w:rsidR="009978A6" w:rsidRDefault="002457CE">
            <w:pPr>
              <w:pStyle w:val="TableContent"/>
            </w:pPr>
            <w:r>
              <w:t xml:space="preserve"> </w:t>
            </w:r>
          </w:p>
          <w:p w14:paraId="1BD134AB" w14:textId="77777777" w:rsidR="009978A6" w:rsidRDefault="002457CE">
            <w:pPr>
              <w:pStyle w:val="TableContent"/>
            </w:pPr>
            <w:r>
              <w:t>Ein Förderziel beinhaltet:</w:t>
            </w:r>
          </w:p>
          <w:p w14:paraId="43DE40E3" w14:textId="77777777" w:rsidR="009978A6" w:rsidRDefault="002457CE">
            <w:pPr>
              <w:pStyle w:val="TableContent"/>
            </w:pPr>
            <w:r>
              <w:t xml:space="preserve"> * Lernausgangslage </w:t>
            </w:r>
          </w:p>
          <w:p w14:paraId="406C2A38" w14:textId="77777777" w:rsidR="009978A6" w:rsidRDefault="002457CE">
            <w:pPr>
              <w:pStyle w:val="TableContent"/>
            </w:pPr>
            <w:r>
              <w:t xml:space="preserve"> * Beschreibung des Ziels (Konkretisierung der Entwicklungsschritte) </w:t>
            </w:r>
          </w:p>
          <w:p w14:paraId="109C7373" w14:textId="77777777" w:rsidR="009978A6" w:rsidRDefault="002457CE">
            <w:pPr>
              <w:pStyle w:val="TableContent"/>
            </w:pPr>
            <w:r>
              <w:t xml:space="preserve"> * Umsetzungsmaßnahmen (Schuleigener Katalog) </w:t>
            </w:r>
          </w:p>
          <w:p w14:paraId="5D05B2BB" w14:textId="77777777" w:rsidR="009978A6" w:rsidRDefault="002457CE">
            <w:pPr>
              <w:pStyle w:val="TableContent"/>
            </w:pPr>
            <w:r>
              <w:t xml:space="preserve"> * Verantwortlichkeiten</w:t>
            </w:r>
          </w:p>
          <w:p w14:paraId="3EA6935D" w14:textId="77777777" w:rsidR="009978A6" w:rsidRDefault="002457CE">
            <w:pPr>
              <w:pStyle w:val="TableContent"/>
            </w:pPr>
            <w:r>
              <w:t xml:space="preserve"> * Förderzeiträume</w:t>
            </w:r>
          </w:p>
          <w:p w14:paraId="1770320D" w14:textId="77777777" w:rsidR="009978A6" w:rsidRDefault="002457CE">
            <w:pPr>
              <w:pStyle w:val="TableContent"/>
            </w:pPr>
            <w:r>
              <w:t xml:space="preserve"> * Evaluation</w:t>
            </w:r>
          </w:p>
          <w:p w14:paraId="463CD957" w14:textId="77777777" w:rsidR="009978A6" w:rsidRDefault="002457CE">
            <w:pPr>
              <w:pStyle w:val="TableContent"/>
            </w:pPr>
            <w:r>
              <w:t xml:space="preserve"> * Status</w:t>
            </w:r>
          </w:p>
        </w:tc>
      </w:tr>
      <w:tr w:rsidR="009978A6" w14:paraId="0045705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E52294"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86C5D55" w14:textId="77777777" w:rsidR="009978A6" w:rsidRDefault="002457CE" w:rsidP="00AF0A9D">
            <w:pPr>
              <w:numPr>
                <w:ilvl w:val="0"/>
                <w:numId w:val="20"/>
              </w:numPr>
              <w:ind w:left="417"/>
            </w:pPr>
            <w:r>
              <w:rPr>
                <w:rFonts w:eastAsia="Arial" w:cs="Arial"/>
                <w:color w:val="000000"/>
              </w:rPr>
              <w:t>Lehrkraft Schule [führt aus]</w:t>
            </w:r>
          </w:p>
        </w:tc>
      </w:tr>
      <w:tr w:rsidR="009978A6" w14:paraId="171CB3F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F40ACF"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4F6012" w14:textId="77777777" w:rsidR="009978A6" w:rsidRDefault="002457CE" w:rsidP="00AF0A9D">
            <w:pPr>
              <w:numPr>
                <w:ilvl w:val="0"/>
                <w:numId w:val="21"/>
              </w:numPr>
              <w:ind w:left="417"/>
            </w:pPr>
            <w:r>
              <w:rPr>
                <w:rFonts w:eastAsia="Arial" w:cs="Arial"/>
                <w:color w:val="000000"/>
              </w:rPr>
              <w:t>Förderplan für Schüler (IB) aktiv</w:t>
            </w:r>
          </w:p>
          <w:p w14:paraId="6B257595" w14:textId="77777777" w:rsidR="009978A6" w:rsidRDefault="002457CE" w:rsidP="00AF0A9D">
            <w:pPr>
              <w:numPr>
                <w:ilvl w:val="0"/>
                <w:numId w:val="21"/>
              </w:numPr>
              <w:ind w:left="417"/>
            </w:pPr>
            <w:r>
              <w:rPr>
                <w:rFonts w:eastAsia="Arial" w:cs="Arial"/>
                <w:color w:val="000000"/>
              </w:rPr>
              <w:t>Förderung soll angepasst oder erweitert  werden (IB)</w:t>
            </w:r>
          </w:p>
        </w:tc>
      </w:tr>
      <w:tr w:rsidR="009978A6" w14:paraId="425C37D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31C940" w14:textId="77777777" w:rsidR="009978A6" w:rsidRDefault="002457CE">
            <w:pPr>
              <w:pStyle w:val="TableHeading"/>
            </w:pPr>
            <w:r>
              <w:t xml:space="preserve">Ergebnis der </w:t>
            </w: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8027C02" w14:textId="77777777" w:rsidR="009978A6" w:rsidRDefault="002457CE" w:rsidP="00AF0A9D">
            <w:pPr>
              <w:numPr>
                <w:ilvl w:val="0"/>
                <w:numId w:val="22"/>
              </w:numPr>
              <w:ind w:left="417"/>
            </w:pPr>
            <w:r>
              <w:rPr>
                <w:rFonts w:eastAsia="Arial" w:cs="Arial"/>
                <w:color w:val="000000"/>
              </w:rPr>
              <w:t>Förderziel erfasst und bearbeitet (IB)</w:t>
            </w:r>
          </w:p>
        </w:tc>
      </w:tr>
      <w:tr w:rsidR="009978A6" w14:paraId="09DC6EA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6D5ED4B" w14:textId="77777777" w:rsidR="009978A6" w:rsidRDefault="002457CE">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FD4212" w14:textId="77777777" w:rsidR="009978A6" w:rsidRDefault="002457CE">
            <w:pPr>
              <w:pStyle w:val="TableContent"/>
            </w:pPr>
            <w:r>
              <w:t>Bestehende Förderziele dem Förderplan zuordnen</w:t>
            </w:r>
          </w:p>
        </w:tc>
      </w:tr>
      <w:tr w:rsidR="009978A6" w14:paraId="08EB533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8CD1E7" w14:textId="77777777" w:rsidR="009978A6" w:rsidRDefault="002457CE">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5D8CB1" w14:textId="77777777" w:rsidR="009978A6" w:rsidRDefault="009978A6">
            <w:pPr>
              <w:pStyle w:val="TableContent"/>
            </w:pPr>
          </w:p>
        </w:tc>
      </w:tr>
      <w:tr w:rsidR="009978A6" w14:paraId="718470A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E45AFE" w14:textId="77777777" w:rsidR="009978A6" w:rsidRDefault="002457CE">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839F56" w14:textId="77777777" w:rsidR="009978A6" w:rsidRDefault="002457CE">
            <w:pPr>
              <w:pStyle w:val="TableContent"/>
            </w:pPr>
            <w:r>
              <w:t xml:space="preserve">Ordnen Sie dem Förderplan bereits bestehende Förderziele zu. </w:t>
            </w:r>
          </w:p>
        </w:tc>
      </w:tr>
      <w:tr w:rsidR="009978A6" w14:paraId="77BA9A3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0E251F2" w14:textId="77777777" w:rsidR="009978A6" w:rsidRDefault="002457CE">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6E68E4" w14:textId="77777777" w:rsidR="009978A6" w:rsidRDefault="002457CE">
            <w:pPr>
              <w:pStyle w:val="TableContent"/>
            </w:pPr>
            <w:r>
              <w:t>Klassenleitung</w:t>
            </w:r>
          </w:p>
        </w:tc>
      </w:tr>
      <w:tr w:rsidR="009978A6" w14:paraId="3823A1A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BC1053" w14:textId="77777777" w:rsidR="009978A6" w:rsidRDefault="002457CE">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CB2BF9" w14:textId="77777777" w:rsidR="009978A6" w:rsidRDefault="002457CE">
            <w:pPr>
              <w:pStyle w:val="TableContent"/>
            </w:pPr>
            <w:r>
              <w:t>Die Klassenleitung kann für Schüler seiner Klasse</w:t>
            </w:r>
          </w:p>
          <w:p w14:paraId="3E62D7E8" w14:textId="77777777" w:rsidR="009978A6" w:rsidRDefault="002457CE">
            <w:pPr>
              <w:pStyle w:val="TableContent"/>
            </w:pPr>
            <w:r>
              <w:t xml:space="preserve"> </w:t>
            </w:r>
          </w:p>
          <w:p w14:paraId="7101C10F" w14:textId="77777777" w:rsidR="009978A6" w:rsidRDefault="002457CE">
            <w:pPr>
              <w:pStyle w:val="TableContent"/>
            </w:pPr>
            <w:r>
              <w:t xml:space="preserve"> * die bestehenden Förderziele dem Förderplan zuordnen</w:t>
            </w:r>
          </w:p>
          <w:p w14:paraId="6B585E39" w14:textId="77777777" w:rsidR="009978A6" w:rsidRDefault="002457CE">
            <w:pPr>
              <w:pStyle w:val="TableContent"/>
            </w:pPr>
            <w:r>
              <w:t xml:space="preserve"> </w:t>
            </w:r>
          </w:p>
        </w:tc>
      </w:tr>
      <w:tr w:rsidR="009978A6" w14:paraId="5A9738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9FC46C6" w14:textId="77777777" w:rsidR="009978A6" w:rsidRDefault="002457CE">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33F6FD" w14:textId="77777777" w:rsidR="009978A6" w:rsidRDefault="009978A6">
            <w:pPr>
              <w:pStyle w:val="TableContent"/>
            </w:pPr>
          </w:p>
        </w:tc>
      </w:tr>
      <w:tr w:rsidR="009978A6" w14:paraId="5E3D2C4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6662CEC" w14:textId="77777777" w:rsidR="009978A6" w:rsidRDefault="002457CE">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63F0A" w14:textId="77777777" w:rsidR="009978A6" w:rsidRDefault="002457CE">
            <w:pPr>
              <w:pStyle w:val="TableContent"/>
            </w:pPr>
            <w:r>
              <w:t xml:space="preserve"> </w:t>
            </w:r>
          </w:p>
        </w:tc>
      </w:tr>
      <w:tr w:rsidR="009978A6" w14:paraId="3FF546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BD8DB90" w14:textId="77777777" w:rsidR="009978A6" w:rsidRDefault="002457CE">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6C047E" w14:textId="77777777" w:rsidR="009978A6" w:rsidRDefault="009978A6">
            <w:pPr>
              <w:pStyle w:val="TableContent"/>
            </w:pPr>
          </w:p>
        </w:tc>
      </w:tr>
      <w:tr w:rsidR="009978A6" w14:paraId="0FDDD8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9484BA" w14:textId="77777777" w:rsidR="009978A6" w:rsidRDefault="002457CE">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B4A2FF" w14:textId="77777777" w:rsidR="009978A6" w:rsidRDefault="009978A6">
            <w:pPr>
              <w:pStyle w:val="TableContent"/>
            </w:pPr>
          </w:p>
        </w:tc>
      </w:tr>
      <w:tr w:rsidR="009978A6" w14:paraId="74E6302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CD2BA83" w14:textId="77777777" w:rsidR="009978A6" w:rsidRDefault="002457CE">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4A1A77" w14:textId="77777777" w:rsidR="009978A6" w:rsidRDefault="002457CE">
            <w:pPr>
              <w:pStyle w:val="TableContent"/>
            </w:pPr>
            <w:r>
              <w:t>diSAF: Förderziele</w:t>
            </w:r>
          </w:p>
        </w:tc>
      </w:tr>
    </w:tbl>
    <w:p w14:paraId="3DD14738" w14:textId="77777777" w:rsidR="009978A6" w:rsidRDefault="009978A6">
      <w:pPr>
        <w:pStyle w:val="TableContent"/>
      </w:pPr>
    </w:p>
    <w:p w14:paraId="20A5F21B" w14:textId="77777777" w:rsidR="009978A6" w:rsidRDefault="002457CE">
      <w:pPr>
        <w:pStyle w:val="HeaderHKM2"/>
      </w:pPr>
      <w:bookmarkStart w:id="12" w:name="_Toc256000006"/>
      <w:r>
        <w:rPr>
          <w:rFonts w:eastAsia="Arial" w:cs="Arial"/>
        </w:rPr>
        <w:t>Förderziele (IB)  beschließen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4170996B"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45C995"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530F74" w14:textId="77777777" w:rsidR="009978A6" w:rsidRDefault="002457CE">
            <w:pPr>
              <w:pStyle w:val="TableContent"/>
            </w:pPr>
            <w:r>
              <w:t xml:space="preserve">Die erfassten Förderziele werden auf der </w:t>
            </w:r>
            <w:r>
              <w:t>Grundlage der Lernausgangslage mit allen am Unterricht beteiligten Lehrkräfte besprochen und beschlossen.</w:t>
            </w:r>
          </w:p>
          <w:p w14:paraId="7E84A310" w14:textId="77777777" w:rsidR="009978A6" w:rsidRDefault="002457CE">
            <w:pPr>
              <w:pStyle w:val="TableContent"/>
            </w:pPr>
            <w:r>
              <w:t xml:space="preserve">Die beschlossenen Förderziele sind Bestandteil der Förderplanung. Der individuelle Förderplan nach §5 Abs. 1 VOSB wird als Bericht ausgegeben. </w:t>
            </w:r>
          </w:p>
        </w:tc>
      </w:tr>
      <w:tr w:rsidR="009978A6" w14:paraId="024ECCD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BA7A69"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7F6CE22" w14:textId="77777777" w:rsidR="009978A6" w:rsidRDefault="002457CE" w:rsidP="00AF0A9D">
            <w:pPr>
              <w:numPr>
                <w:ilvl w:val="0"/>
                <w:numId w:val="23"/>
              </w:numPr>
              <w:ind w:left="417"/>
            </w:pPr>
            <w:r>
              <w:rPr>
                <w:rFonts w:eastAsia="Arial" w:cs="Arial"/>
                <w:color w:val="000000"/>
              </w:rPr>
              <w:t>Lehrkraft Schule [führt aus]</w:t>
            </w:r>
          </w:p>
        </w:tc>
      </w:tr>
      <w:tr w:rsidR="009978A6" w14:paraId="06FBF0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150975"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6188D92" w14:textId="77777777" w:rsidR="009978A6" w:rsidRDefault="002457CE" w:rsidP="00AF0A9D">
            <w:pPr>
              <w:numPr>
                <w:ilvl w:val="0"/>
                <w:numId w:val="24"/>
              </w:numPr>
              <w:ind w:left="417"/>
            </w:pPr>
            <w:r>
              <w:rPr>
                <w:rFonts w:eastAsia="Arial" w:cs="Arial"/>
                <w:color w:val="000000"/>
              </w:rPr>
              <w:t>Förderziel erfasst und bearbeitet (IB)</w:t>
            </w:r>
          </w:p>
        </w:tc>
      </w:tr>
      <w:tr w:rsidR="009978A6" w14:paraId="392C1C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3816E1"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4D27701" w14:textId="77777777" w:rsidR="009978A6" w:rsidRDefault="002457CE" w:rsidP="00AF0A9D">
            <w:pPr>
              <w:numPr>
                <w:ilvl w:val="0"/>
                <w:numId w:val="25"/>
              </w:numPr>
              <w:ind w:left="417"/>
            </w:pPr>
            <w:r>
              <w:rPr>
                <w:rFonts w:eastAsia="Arial" w:cs="Arial"/>
                <w:color w:val="000000"/>
              </w:rPr>
              <w:t>Förderplanung (IB) beschlossen</w:t>
            </w:r>
          </w:p>
        </w:tc>
      </w:tr>
    </w:tbl>
    <w:p w14:paraId="6C5BDFF0" w14:textId="77777777" w:rsidR="009978A6" w:rsidRDefault="009978A6">
      <w:pPr>
        <w:pStyle w:val="TableContent"/>
      </w:pPr>
    </w:p>
    <w:p w14:paraId="1BAAE6FC" w14:textId="77777777" w:rsidR="009978A6" w:rsidRDefault="002457CE">
      <w:pPr>
        <w:pStyle w:val="HeaderHKM2"/>
      </w:pPr>
      <w:bookmarkStart w:id="13" w:name="_Toc256000007"/>
      <w:r>
        <w:rPr>
          <w:rFonts w:eastAsia="Arial" w:cs="Arial"/>
        </w:rPr>
        <w:t>Individuelle Förderplanung vorstellen (IB)</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2B6F11D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6C2180"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4DD7B4" w14:textId="77777777" w:rsidR="009978A6" w:rsidRDefault="002457CE">
            <w:pPr>
              <w:pStyle w:val="TableContent"/>
            </w:pPr>
            <w:r>
              <w:t xml:space="preserve">Für den </w:t>
            </w:r>
            <w:r>
              <w:t>betroffenen Schüler wird wiederholend und/oder aus ggf. Anlass mind. halbjährlich ein Förderplangespräch organisiert.</w:t>
            </w:r>
          </w:p>
          <w:p w14:paraId="2E591B0A" w14:textId="77777777" w:rsidR="009978A6" w:rsidRDefault="002457CE">
            <w:pPr>
              <w:pStyle w:val="TableContent"/>
            </w:pPr>
            <w:r>
              <w:t>Der individuelle Förderplan wird den Eltern vorgestellt. Die Eltern bestätigen dies durch Kenntnisnahme.</w:t>
            </w:r>
          </w:p>
        </w:tc>
      </w:tr>
      <w:tr w:rsidR="009978A6" w14:paraId="213EF73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0C62AF"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932BDE5" w14:textId="77777777" w:rsidR="009978A6" w:rsidRDefault="002457CE" w:rsidP="00AF0A9D">
            <w:pPr>
              <w:numPr>
                <w:ilvl w:val="0"/>
                <w:numId w:val="26"/>
              </w:numPr>
              <w:ind w:left="417"/>
            </w:pPr>
            <w:r>
              <w:rPr>
                <w:rFonts w:eastAsia="Arial" w:cs="Arial"/>
                <w:color w:val="000000"/>
              </w:rPr>
              <w:t xml:space="preserve">Eltern </w:t>
            </w:r>
            <w:r>
              <w:rPr>
                <w:rFonts w:eastAsia="Arial" w:cs="Arial"/>
                <w:color w:val="000000"/>
              </w:rPr>
              <w:t>[muss informiert werden über]</w:t>
            </w:r>
          </w:p>
          <w:p w14:paraId="2AABF0BB" w14:textId="77777777" w:rsidR="009978A6" w:rsidRDefault="002457CE" w:rsidP="00AF0A9D">
            <w:pPr>
              <w:numPr>
                <w:ilvl w:val="0"/>
                <w:numId w:val="26"/>
              </w:numPr>
              <w:ind w:left="417"/>
            </w:pPr>
            <w:r>
              <w:rPr>
                <w:rFonts w:eastAsia="Arial" w:cs="Arial"/>
                <w:color w:val="000000"/>
              </w:rPr>
              <w:t>Lehrkraft Schule [führt aus]</w:t>
            </w:r>
          </w:p>
        </w:tc>
      </w:tr>
      <w:tr w:rsidR="009978A6" w14:paraId="4F2677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9E1B06"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77F7132" w14:textId="77777777" w:rsidR="009978A6" w:rsidRDefault="002457CE" w:rsidP="00AF0A9D">
            <w:pPr>
              <w:numPr>
                <w:ilvl w:val="0"/>
                <w:numId w:val="27"/>
              </w:numPr>
              <w:ind w:left="417"/>
            </w:pPr>
            <w:r>
              <w:rPr>
                <w:rFonts w:eastAsia="Arial" w:cs="Arial"/>
                <w:color w:val="000000"/>
              </w:rPr>
              <w:t>Förderplanung (IB) beschlossen</w:t>
            </w:r>
          </w:p>
        </w:tc>
      </w:tr>
      <w:tr w:rsidR="009978A6" w14:paraId="6F143FE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D4E852"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FE13E00" w14:textId="77777777" w:rsidR="009978A6" w:rsidRDefault="002457CE" w:rsidP="00AF0A9D">
            <w:pPr>
              <w:numPr>
                <w:ilvl w:val="0"/>
                <w:numId w:val="28"/>
              </w:numPr>
              <w:ind w:left="417"/>
            </w:pPr>
            <w:r>
              <w:rPr>
                <w:rFonts w:eastAsia="Arial" w:cs="Arial"/>
                <w:color w:val="000000"/>
              </w:rPr>
              <w:t>Individuelle Förderplanung zur Kenntnis genommen (IB)</w:t>
            </w:r>
          </w:p>
        </w:tc>
      </w:tr>
    </w:tbl>
    <w:p w14:paraId="76E503DE" w14:textId="77777777" w:rsidR="009978A6" w:rsidRDefault="009978A6">
      <w:pPr>
        <w:pStyle w:val="TableContent"/>
      </w:pPr>
    </w:p>
    <w:p w14:paraId="4AD25242" w14:textId="77777777" w:rsidR="009978A6" w:rsidRDefault="002457CE">
      <w:pPr>
        <w:pStyle w:val="HeaderHKM2"/>
      </w:pPr>
      <w:bookmarkStart w:id="14" w:name="_Toc256000008"/>
      <w:r>
        <w:rPr>
          <w:rFonts w:eastAsia="Arial" w:cs="Arial"/>
        </w:rPr>
        <w:t xml:space="preserve">Schüler fördern und Umsetzung  </w:t>
      </w:r>
      <w:r>
        <w:rPr>
          <w:rFonts w:eastAsia="Arial" w:cs="Arial"/>
        </w:rPr>
        <w:t>dokumentieren (IB)</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58D7A6C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AA9C80"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428AE8" w14:textId="77777777" w:rsidR="009978A6" w:rsidRDefault="002457CE">
            <w:pPr>
              <w:pStyle w:val="TableContent"/>
            </w:pPr>
            <w:r>
              <w:t xml:space="preserve">Die Lehrkraft fördert den Schüler und dokumentiert die Umsetzung der im Förderziel beschlossenen Maßnahmen. </w:t>
            </w:r>
          </w:p>
        </w:tc>
      </w:tr>
      <w:tr w:rsidR="009978A6" w14:paraId="2ECC6A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426B9A3" w14:textId="77777777" w:rsidR="009978A6" w:rsidRDefault="002457CE">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CAC9575" w14:textId="77777777" w:rsidR="009978A6" w:rsidRDefault="002457CE" w:rsidP="00AF0A9D">
            <w:pPr>
              <w:numPr>
                <w:ilvl w:val="0"/>
                <w:numId w:val="29"/>
              </w:numPr>
              <w:ind w:left="417"/>
            </w:pPr>
            <w:r>
              <w:rPr>
                <w:rFonts w:eastAsia="Arial" w:cs="Arial"/>
                <w:color w:val="000000"/>
              </w:rPr>
              <w:t>Eltern [wirkt mit bei]</w:t>
            </w:r>
          </w:p>
          <w:p w14:paraId="43EE6AEB" w14:textId="77777777" w:rsidR="009978A6" w:rsidRDefault="002457CE" w:rsidP="00AF0A9D">
            <w:pPr>
              <w:numPr>
                <w:ilvl w:val="0"/>
                <w:numId w:val="29"/>
              </w:numPr>
              <w:ind w:left="417"/>
            </w:pPr>
            <w:r>
              <w:rPr>
                <w:rFonts w:eastAsia="Arial" w:cs="Arial"/>
                <w:color w:val="000000"/>
              </w:rPr>
              <w:t>Lehrkraft Schule [führt aus]</w:t>
            </w:r>
          </w:p>
          <w:p w14:paraId="2C8882CD" w14:textId="77777777" w:rsidR="009978A6" w:rsidRDefault="002457CE" w:rsidP="00AF0A9D">
            <w:pPr>
              <w:numPr>
                <w:ilvl w:val="0"/>
                <w:numId w:val="29"/>
              </w:numPr>
              <w:ind w:left="417"/>
            </w:pPr>
            <w:r>
              <w:rPr>
                <w:rFonts w:eastAsia="Arial" w:cs="Arial"/>
                <w:color w:val="000000"/>
              </w:rPr>
              <w:t>Schüler/in [wirkt mit bei]</w:t>
            </w:r>
          </w:p>
          <w:p w14:paraId="0C0ECC9D" w14:textId="77777777" w:rsidR="009978A6" w:rsidRDefault="002457CE" w:rsidP="00AF0A9D">
            <w:pPr>
              <w:numPr>
                <w:ilvl w:val="0"/>
                <w:numId w:val="29"/>
              </w:numPr>
              <w:ind w:left="417"/>
            </w:pPr>
            <w:r>
              <w:rPr>
                <w:rFonts w:eastAsia="Arial" w:cs="Arial"/>
                <w:color w:val="000000"/>
              </w:rPr>
              <w:t xml:space="preserve">VM/IB </w:t>
            </w:r>
            <w:r>
              <w:rPr>
                <w:rFonts w:eastAsia="Arial" w:cs="Arial"/>
                <w:color w:val="000000"/>
              </w:rPr>
              <w:t>Beauftragte rBFZ-Lehrkraft Schule [führt aus]</w:t>
            </w:r>
          </w:p>
        </w:tc>
      </w:tr>
      <w:tr w:rsidR="009978A6" w14:paraId="3920A97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13AF3F"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536F9F9" w14:textId="77777777" w:rsidR="009978A6" w:rsidRDefault="002457CE" w:rsidP="00AF0A9D">
            <w:pPr>
              <w:numPr>
                <w:ilvl w:val="0"/>
                <w:numId w:val="30"/>
              </w:numPr>
              <w:ind w:left="417"/>
            </w:pPr>
            <w:r>
              <w:rPr>
                <w:rFonts w:eastAsia="Arial" w:cs="Arial"/>
                <w:color w:val="000000"/>
              </w:rPr>
              <w:t>Individuelle Förderplanung zur Kenntnis genommen (IB)</w:t>
            </w:r>
          </w:p>
        </w:tc>
      </w:tr>
      <w:tr w:rsidR="009978A6" w14:paraId="0C7253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12E6B2"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128FCAD" w14:textId="77777777" w:rsidR="009978A6" w:rsidRDefault="002457CE" w:rsidP="00AF0A9D">
            <w:pPr>
              <w:numPr>
                <w:ilvl w:val="0"/>
                <w:numId w:val="31"/>
              </w:numPr>
              <w:ind w:left="417"/>
            </w:pPr>
            <w:r>
              <w:rPr>
                <w:rFonts w:eastAsia="Arial" w:cs="Arial"/>
                <w:color w:val="000000"/>
              </w:rPr>
              <w:t>Förderziel dokumentiert (IB)</w:t>
            </w:r>
          </w:p>
        </w:tc>
      </w:tr>
      <w:tr w:rsidR="009978A6" w14:paraId="76F26BA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90059EE" w14:textId="77777777" w:rsidR="009978A6" w:rsidRDefault="002457CE">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86C9A4" w14:textId="77777777" w:rsidR="009978A6" w:rsidRDefault="002457CE">
            <w:pPr>
              <w:pStyle w:val="TableContent"/>
            </w:pPr>
            <w:r>
              <w:t xml:space="preserve">Schüler  fördern und  </w:t>
            </w:r>
            <w:r>
              <w:t>Fördermaßnahmen dokumentieren</w:t>
            </w:r>
          </w:p>
        </w:tc>
      </w:tr>
      <w:tr w:rsidR="009978A6" w14:paraId="3BA9DD7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D19902F" w14:textId="77777777" w:rsidR="009978A6" w:rsidRDefault="002457CE">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BD27B9" w14:textId="77777777" w:rsidR="009978A6" w:rsidRDefault="009978A6">
            <w:pPr>
              <w:pStyle w:val="TableContent"/>
            </w:pPr>
          </w:p>
        </w:tc>
      </w:tr>
      <w:tr w:rsidR="009978A6" w14:paraId="789937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A10DD7" w14:textId="77777777" w:rsidR="009978A6" w:rsidRDefault="002457CE">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9CF07D" w14:textId="77777777" w:rsidR="009978A6" w:rsidRDefault="002457CE">
            <w:pPr>
              <w:pStyle w:val="TableContent"/>
            </w:pPr>
            <w:r>
              <w:t xml:space="preserve">Die Lehrkraft setzt den Status des Förderziels in den Status Maßnahme in Durchführung. </w:t>
            </w:r>
          </w:p>
          <w:p w14:paraId="36C296CB" w14:textId="77777777" w:rsidR="009978A6" w:rsidRDefault="002457CE">
            <w:pPr>
              <w:pStyle w:val="TableContent"/>
            </w:pPr>
            <w:r>
              <w:t xml:space="preserve">Sind die Maßnahmen durchgeführt, ändert die Lehrkraft den Status des Förderziels auf zu </w:t>
            </w:r>
            <w:r>
              <w:t>evaluieren.</w:t>
            </w:r>
          </w:p>
          <w:p w14:paraId="621FCA1A" w14:textId="77777777" w:rsidR="009978A6" w:rsidRDefault="002457CE">
            <w:pPr>
              <w:pStyle w:val="TableContent"/>
            </w:pPr>
            <w:r>
              <w:t xml:space="preserve">Bei Maßnahmen, die noch nicht zu Ende geführt wurden, behält das Förderziel den Status Maßnahmen in Durchführung. </w:t>
            </w:r>
          </w:p>
        </w:tc>
      </w:tr>
      <w:tr w:rsidR="009978A6" w14:paraId="125D87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02D823" w14:textId="77777777" w:rsidR="009978A6" w:rsidRDefault="002457CE">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2A7F2B" w14:textId="77777777" w:rsidR="009978A6" w:rsidRDefault="002457CE">
            <w:pPr>
              <w:pStyle w:val="TableContent"/>
            </w:pPr>
            <w:r>
              <w:t>Lehrkraft</w:t>
            </w:r>
          </w:p>
        </w:tc>
      </w:tr>
      <w:tr w:rsidR="009978A6" w14:paraId="5E7DA32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1AEBE2" w14:textId="77777777" w:rsidR="009978A6" w:rsidRDefault="002457CE">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D80F14" w14:textId="77777777" w:rsidR="009978A6" w:rsidRDefault="002457CE">
            <w:pPr>
              <w:pStyle w:val="TableContent"/>
            </w:pPr>
            <w:r>
              <w:t xml:space="preserve">Die Lehrkraft kann </w:t>
            </w:r>
          </w:p>
          <w:p w14:paraId="63C71ACD" w14:textId="77777777" w:rsidR="009978A6" w:rsidRDefault="002457CE">
            <w:pPr>
              <w:pStyle w:val="TableContent"/>
            </w:pPr>
            <w:r>
              <w:t xml:space="preserve">1. Förderziele anzeigen lassen </w:t>
            </w:r>
          </w:p>
          <w:p w14:paraId="685C0E93" w14:textId="77777777" w:rsidR="009978A6" w:rsidRDefault="002457CE">
            <w:pPr>
              <w:pStyle w:val="TableContent"/>
            </w:pPr>
            <w:r>
              <w:t>2. Förderziele bearbeiten</w:t>
            </w:r>
          </w:p>
          <w:p w14:paraId="2EA81105" w14:textId="77777777" w:rsidR="009978A6" w:rsidRDefault="002457CE">
            <w:pPr>
              <w:pStyle w:val="TableContent"/>
            </w:pPr>
            <w:r>
              <w:t xml:space="preserve">3. Folgende Felder zur Umsetzung ausfüllen: </w:t>
            </w:r>
          </w:p>
          <w:p w14:paraId="00A1AAB6" w14:textId="77777777" w:rsidR="009978A6" w:rsidRDefault="002457CE">
            <w:pPr>
              <w:pStyle w:val="TableContent"/>
            </w:pPr>
            <w:r>
              <w:t>Zeitraum (von - bis)</w:t>
            </w:r>
          </w:p>
          <w:p w14:paraId="551EBCF1" w14:textId="77777777" w:rsidR="009978A6" w:rsidRDefault="002457CE">
            <w:pPr>
              <w:pStyle w:val="TableContent"/>
            </w:pPr>
            <w:r>
              <w:t>Maßnahme (Textfeld)</w:t>
            </w:r>
          </w:p>
          <w:p w14:paraId="17434591" w14:textId="77777777" w:rsidR="009978A6" w:rsidRDefault="002457CE">
            <w:pPr>
              <w:pStyle w:val="TableContent"/>
            </w:pPr>
            <w:r>
              <w:t>Verantwortlichkeit</w:t>
            </w:r>
          </w:p>
          <w:p w14:paraId="0AD08CB8" w14:textId="77777777" w:rsidR="009978A6" w:rsidRDefault="002457CE">
            <w:pPr>
              <w:pStyle w:val="TableContent"/>
            </w:pPr>
            <w:r>
              <w:t xml:space="preserve">Ergänzung der Tabellenüberschrift mit Information (I): Anzeige mit Text: </w:t>
            </w:r>
          </w:p>
          <w:p w14:paraId="7DB3156E" w14:textId="77777777" w:rsidR="009978A6" w:rsidRDefault="002457CE">
            <w:pPr>
              <w:pStyle w:val="TableContent"/>
            </w:pPr>
            <w:r>
              <w:t>Verantwortlich für die Durchführung der Maßnahme liegt bei der Schule.</w:t>
            </w:r>
          </w:p>
          <w:p w14:paraId="5A4A0BB4" w14:textId="77777777" w:rsidR="009978A6" w:rsidRDefault="002457CE">
            <w:pPr>
              <w:pStyle w:val="TableContent"/>
            </w:pPr>
            <w:r>
              <w:t>Rahmenbedingung (Textfeld)</w:t>
            </w:r>
          </w:p>
          <w:p w14:paraId="65AFE436" w14:textId="77777777" w:rsidR="009978A6" w:rsidRDefault="002457CE">
            <w:pPr>
              <w:pStyle w:val="TableContent"/>
            </w:pPr>
            <w:r>
              <w:t>Bearbeitungsstand (erledigt)</w:t>
            </w:r>
          </w:p>
          <w:p w14:paraId="27D2D412" w14:textId="77777777" w:rsidR="009978A6" w:rsidRDefault="002457CE">
            <w:pPr>
              <w:pStyle w:val="TableContent"/>
            </w:pPr>
            <w:r>
              <w:t xml:space="preserve"> </w:t>
            </w:r>
          </w:p>
          <w:p w14:paraId="5E1E71F5" w14:textId="77777777" w:rsidR="009978A6" w:rsidRDefault="002457CE">
            <w:pPr>
              <w:pStyle w:val="TableContent"/>
            </w:pPr>
            <w:r>
              <w:t xml:space="preserve">Nach Abschluss der Fördermaßnahmen eines Förderziels setzt die Lehrkraft den Status auf zu evaluieren. </w:t>
            </w:r>
          </w:p>
          <w:p w14:paraId="51069F6A" w14:textId="77777777" w:rsidR="009978A6" w:rsidRDefault="002457CE">
            <w:pPr>
              <w:pStyle w:val="TableContent"/>
            </w:pPr>
            <w:r>
              <w:t xml:space="preserve">Das System kann </w:t>
            </w:r>
          </w:p>
          <w:p w14:paraId="061E966E" w14:textId="77777777" w:rsidR="009978A6" w:rsidRDefault="002457CE">
            <w:pPr>
              <w:pStyle w:val="TableContent"/>
            </w:pPr>
            <w:r>
              <w:t>bei Status zu evaluieren eine Information an betroffene Lehrkräfte versenden.</w:t>
            </w:r>
          </w:p>
        </w:tc>
      </w:tr>
      <w:tr w:rsidR="009978A6" w14:paraId="4D9A33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E9A514" w14:textId="77777777" w:rsidR="009978A6" w:rsidRDefault="002457CE">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6EBECA" w14:textId="77777777" w:rsidR="009978A6" w:rsidRDefault="009978A6">
            <w:pPr>
              <w:pStyle w:val="TableContent"/>
            </w:pPr>
          </w:p>
        </w:tc>
      </w:tr>
      <w:tr w:rsidR="009978A6" w14:paraId="0019230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A3B596" w14:textId="77777777" w:rsidR="009978A6" w:rsidRDefault="002457CE">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79F783" w14:textId="77777777" w:rsidR="009978A6" w:rsidRDefault="009978A6">
            <w:pPr>
              <w:pStyle w:val="TableContent"/>
            </w:pPr>
          </w:p>
        </w:tc>
      </w:tr>
      <w:tr w:rsidR="009978A6" w14:paraId="37A624D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616D20" w14:textId="77777777" w:rsidR="009978A6" w:rsidRDefault="002457CE">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A45D90" w14:textId="77777777" w:rsidR="009978A6" w:rsidRDefault="009978A6">
            <w:pPr>
              <w:pStyle w:val="TableContent"/>
            </w:pPr>
          </w:p>
        </w:tc>
      </w:tr>
      <w:tr w:rsidR="009978A6" w14:paraId="6BEB55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E14464" w14:textId="77777777" w:rsidR="009978A6" w:rsidRDefault="002457CE">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09B82D" w14:textId="77777777" w:rsidR="009978A6" w:rsidRDefault="009978A6">
            <w:pPr>
              <w:pStyle w:val="TableContent"/>
            </w:pPr>
          </w:p>
        </w:tc>
      </w:tr>
      <w:tr w:rsidR="009978A6" w14:paraId="16A645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E4DA060" w14:textId="77777777" w:rsidR="009978A6" w:rsidRDefault="002457CE">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0E4CD4" w14:textId="77777777" w:rsidR="009978A6" w:rsidRDefault="009978A6">
            <w:pPr>
              <w:pStyle w:val="TableContent"/>
            </w:pPr>
          </w:p>
        </w:tc>
      </w:tr>
    </w:tbl>
    <w:p w14:paraId="03C7C2BE" w14:textId="77777777" w:rsidR="009978A6" w:rsidRDefault="009978A6">
      <w:pPr>
        <w:pStyle w:val="TableContent"/>
      </w:pPr>
    </w:p>
    <w:p w14:paraId="21869831" w14:textId="77777777" w:rsidR="009978A6" w:rsidRDefault="002457CE">
      <w:pPr>
        <w:pStyle w:val="HeaderHKM2"/>
      </w:pPr>
      <w:bookmarkStart w:id="15" w:name="_Toc256000009"/>
      <w:r>
        <w:rPr>
          <w:rFonts w:eastAsia="Arial" w:cs="Arial"/>
        </w:rPr>
        <w:lastRenderedPageBreak/>
        <w:t>Förderziel evaluieren (IB)</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9978A6" w14:paraId="4A3F0DB8"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8946E0" w14:textId="77777777" w:rsidR="009978A6" w:rsidRDefault="002457CE">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70C643" w14:textId="77777777" w:rsidR="009978A6" w:rsidRDefault="002457CE">
            <w:pPr>
              <w:pStyle w:val="TableContent"/>
            </w:pPr>
            <w:r>
              <w:t>Die im individuellen Förderplan vereinbarten Förderziele werden auf ihre Wirksamkeit überprüft.</w:t>
            </w:r>
          </w:p>
          <w:p w14:paraId="7572A55E" w14:textId="77777777" w:rsidR="009978A6" w:rsidRDefault="002457CE">
            <w:pPr>
              <w:pStyle w:val="TableContent"/>
            </w:pPr>
            <w:r>
              <w:t xml:space="preserve">Die Eltern werden über die Evaluationsergebnisse informiert. </w:t>
            </w:r>
          </w:p>
        </w:tc>
      </w:tr>
      <w:tr w:rsidR="009978A6" w14:paraId="10324D9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FFE2E5F" w14:textId="77777777" w:rsidR="009978A6" w:rsidRDefault="002457CE">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545ED40" w14:textId="77777777" w:rsidR="009978A6" w:rsidRDefault="002457CE" w:rsidP="00AF0A9D">
            <w:pPr>
              <w:numPr>
                <w:ilvl w:val="0"/>
                <w:numId w:val="32"/>
              </w:numPr>
              <w:ind w:left="417"/>
            </w:pPr>
            <w:r>
              <w:rPr>
                <w:rFonts w:eastAsia="Arial" w:cs="Arial"/>
                <w:color w:val="000000"/>
              </w:rPr>
              <w:t>Eltern [wirkt mit bei]</w:t>
            </w:r>
          </w:p>
          <w:p w14:paraId="66AB51BE" w14:textId="77777777" w:rsidR="009978A6" w:rsidRDefault="002457CE" w:rsidP="00AF0A9D">
            <w:pPr>
              <w:numPr>
                <w:ilvl w:val="0"/>
                <w:numId w:val="32"/>
              </w:numPr>
              <w:ind w:left="417"/>
            </w:pPr>
            <w:r>
              <w:rPr>
                <w:rFonts w:eastAsia="Arial" w:cs="Arial"/>
                <w:color w:val="000000"/>
              </w:rPr>
              <w:t>Lehrkraft Schule [führt aus]</w:t>
            </w:r>
          </w:p>
          <w:p w14:paraId="556BC748" w14:textId="77777777" w:rsidR="009978A6" w:rsidRDefault="002457CE" w:rsidP="00AF0A9D">
            <w:pPr>
              <w:numPr>
                <w:ilvl w:val="0"/>
                <w:numId w:val="32"/>
              </w:numPr>
              <w:ind w:left="417"/>
            </w:pPr>
            <w:r>
              <w:rPr>
                <w:rFonts w:eastAsia="Arial" w:cs="Arial"/>
                <w:color w:val="000000"/>
              </w:rPr>
              <w:t>Schüler/in [wirkt mit bei]</w:t>
            </w:r>
          </w:p>
          <w:p w14:paraId="22C8E628" w14:textId="77777777" w:rsidR="009978A6" w:rsidRDefault="002457CE" w:rsidP="00AF0A9D">
            <w:pPr>
              <w:numPr>
                <w:ilvl w:val="0"/>
                <w:numId w:val="32"/>
              </w:numPr>
              <w:ind w:left="417"/>
            </w:pPr>
            <w:r>
              <w:rPr>
                <w:rFonts w:eastAsia="Arial" w:cs="Arial"/>
                <w:color w:val="000000"/>
              </w:rPr>
              <w:t>VM/IB Beauftragte rBFZ-Lehrkraft Schule [führt aus]</w:t>
            </w:r>
          </w:p>
        </w:tc>
      </w:tr>
      <w:tr w:rsidR="009978A6" w14:paraId="17C4C0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D6A6FD" w14:textId="77777777" w:rsidR="009978A6" w:rsidRDefault="002457CE">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9D126A7" w14:textId="77777777" w:rsidR="009978A6" w:rsidRDefault="002457CE" w:rsidP="00AF0A9D">
            <w:pPr>
              <w:numPr>
                <w:ilvl w:val="0"/>
                <w:numId w:val="33"/>
              </w:numPr>
              <w:ind w:left="417"/>
            </w:pPr>
            <w:r>
              <w:rPr>
                <w:rFonts w:eastAsia="Arial" w:cs="Arial"/>
                <w:color w:val="000000"/>
              </w:rPr>
              <w:t>Förderziel dokumentiert (IB)</w:t>
            </w:r>
          </w:p>
        </w:tc>
      </w:tr>
      <w:tr w:rsidR="009978A6" w14:paraId="3B1A1EC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1963DC" w14:textId="77777777" w:rsidR="009978A6" w:rsidRDefault="002457CE">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318D0B4" w14:textId="77777777" w:rsidR="009978A6" w:rsidRDefault="002457CE" w:rsidP="00AF0A9D">
            <w:pPr>
              <w:numPr>
                <w:ilvl w:val="0"/>
                <w:numId w:val="34"/>
              </w:numPr>
              <w:ind w:left="417"/>
            </w:pPr>
            <w:r>
              <w:rPr>
                <w:rFonts w:eastAsia="Arial" w:cs="Arial"/>
                <w:color w:val="000000"/>
              </w:rPr>
              <w:t>Anspruch auf SOPÄDFÖ soll überprüft werden</w:t>
            </w:r>
          </w:p>
          <w:p w14:paraId="7A0B64E0" w14:textId="77777777" w:rsidR="009978A6" w:rsidRDefault="002457CE" w:rsidP="00AF0A9D">
            <w:pPr>
              <w:numPr>
                <w:ilvl w:val="0"/>
                <w:numId w:val="34"/>
              </w:numPr>
              <w:ind w:left="417"/>
            </w:pPr>
            <w:r>
              <w:rPr>
                <w:rFonts w:eastAsia="Arial" w:cs="Arial"/>
                <w:color w:val="000000"/>
              </w:rPr>
              <w:t>Bildungsgang nach Ende der Schullaufbahn abgeschlossen</w:t>
            </w:r>
          </w:p>
          <w:p w14:paraId="2229DD43" w14:textId="77777777" w:rsidR="009978A6" w:rsidRDefault="002457CE" w:rsidP="00AF0A9D">
            <w:pPr>
              <w:numPr>
                <w:ilvl w:val="0"/>
                <w:numId w:val="34"/>
              </w:numPr>
              <w:ind w:left="417"/>
            </w:pPr>
            <w:r>
              <w:rPr>
                <w:rFonts w:eastAsia="Arial" w:cs="Arial"/>
                <w:color w:val="000000"/>
              </w:rPr>
              <w:t>Förderung soll angepasst oder erweitert  werden (IB)</w:t>
            </w:r>
          </w:p>
        </w:tc>
      </w:tr>
    </w:tbl>
    <w:p w14:paraId="741C2836" w14:textId="77777777" w:rsidR="009978A6" w:rsidRDefault="009978A6">
      <w:pPr>
        <w:pStyle w:val="TableContent"/>
      </w:pPr>
    </w:p>
    <w:p w14:paraId="773F90FB" w14:textId="77777777" w:rsidR="009978A6" w:rsidRDefault="009978A6">
      <w:pPr>
        <w:pStyle w:val="TableContent"/>
      </w:pPr>
    </w:p>
    <w:p w14:paraId="5CA9E6A4" w14:textId="77777777" w:rsidR="00335EF1" w:rsidRDefault="002457CE">
      <w:pPr>
        <w:spacing w:before="0" w:after="200" w:line="276" w:lineRule="auto"/>
        <w:rPr>
          <w:rFonts w:ascii="Calibri" w:eastAsia="Times New Roman" w:hAnsi="Calibri" w:cs="Calibri"/>
          <w:sz w:val="19"/>
          <w:szCs w:val="19"/>
          <w:lang w:eastAsia="de-DE"/>
        </w:rPr>
      </w:pPr>
      <w:bookmarkStart w:id="16" w:name="_Förderungen_für_einzelne"/>
      <w:bookmarkEnd w:id="7"/>
      <w:bookmarkEnd w:id="8"/>
      <w:bookmarkEnd w:id="1"/>
      <w:bookmarkEnd w:id="2"/>
      <w:bookmarkEnd w:id="3"/>
      <w:bookmarkEnd w:id="4"/>
      <w:bookmarkEnd w:id="16"/>
      <w:r>
        <w:rPr>
          <w:rFonts w:ascii="Calibri" w:eastAsia="Times New Roman" w:hAnsi="Calibri" w:cs="Calibri"/>
          <w:sz w:val="19"/>
          <w:szCs w:val="19"/>
          <w:lang w:eastAsia="de-DE"/>
        </w:rPr>
        <w:br w:type="page"/>
      </w:r>
    </w:p>
    <w:p w14:paraId="7D020C59" w14:textId="77777777" w:rsidR="009978A6" w:rsidRDefault="002457CE">
      <w:pPr>
        <w:pStyle w:val="HeaderHKM1"/>
      </w:pPr>
      <w:bookmarkStart w:id="17" w:name="_Toc256000010"/>
      <w:r>
        <w:rPr>
          <w:rFonts w:eastAsia="Arial" w:cs="Arial"/>
          <w:noProof/>
          <w:szCs w:val="22"/>
          <w:lang w:eastAsia="de-DE"/>
        </w:rPr>
        <w:lastRenderedPageBreak/>
        <w:t>Zusätzliche Informationen</w:t>
      </w:r>
      <w:bookmarkEnd w:id="17"/>
    </w:p>
    <w:p w14:paraId="52A0AC51" w14:textId="77777777" w:rsidR="009978A6" w:rsidRDefault="002457CE">
      <w:pPr>
        <w:pStyle w:val="HeaderHKM2"/>
      </w:pPr>
      <w:bookmarkStart w:id="18" w:name="_Toc256000011"/>
      <w:r>
        <w:rPr>
          <w:rFonts w:eastAsia="Arial" w:cs="Arial"/>
        </w:rPr>
        <w:t>Fachbegriffe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9978A6" w14:paraId="64C3DC54"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8FF6E2C" w14:textId="77777777" w:rsidR="009978A6" w:rsidRDefault="002457CE">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A328A83" w14:textId="77777777" w:rsidR="009978A6" w:rsidRDefault="002457CE">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FF8BF98" w14:textId="77777777" w:rsidR="009978A6" w:rsidRDefault="002457CE">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04DB1BBD" w14:textId="77777777" w:rsidR="009978A6" w:rsidRDefault="002457CE">
            <w:pPr>
              <w:pStyle w:val="Tabellenberschrift"/>
            </w:pPr>
            <w:r>
              <w:t>erzeugt von Aufgabe</w:t>
            </w:r>
          </w:p>
        </w:tc>
      </w:tr>
      <w:tr w:rsidR="009978A6" w14:paraId="5F274EE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E864F9" w14:textId="77777777" w:rsidR="009978A6" w:rsidRDefault="002457CE">
            <w:pPr>
              <w:pStyle w:val="Tabellentext"/>
            </w:pPr>
            <w:r>
              <w:t>Bescheid über Art, Umfang und Organisation der SOPÄDFÖ</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7671DC" w14:textId="77777777" w:rsidR="009978A6" w:rsidRDefault="002457CE">
            <w:pPr>
              <w:pStyle w:val="Tabellentext"/>
              <w:rPr>
                <w:sz w:val="22"/>
              </w:rPr>
            </w:pPr>
            <w:r>
              <w:rPr>
                <w:sz w:val="22"/>
              </w:rPr>
              <w:t>Der Bescheid gibt Auskunft über Art, Umfang und Organisation der SOPÄDFÖ.</w:t>
            </w:r>
          </w:p>
          <w:p w14:paraId="58FAD0C0" w14:textId="77777777" w:rsidR="009978A6" w:rsidRDefault="002457CE">
            <w:pPr>
              <w:pStyle w:val="Tabellentextf"/>
            </w:pPr>
            <w:r>
              <w:rPr>
                <w:sz w:val="22"/>
              </w:rPr>
              <w:t xml:space="preserve">Enthält eine </w:t>
            </w:r>
            <w:r>
              <w:rPr>
                <w:sz w:val="22"/>
              </w:rPr>
              <w:t>Rechtsbehelfsbelehrung.</w:t>
            </w:r>
          </w:p>
          <w:p w14:paraId="292728B3" w14:textId="77777777" w:rsidR="009978A6" w:rsidRDefault="002457CE">
            <w:pPr>
              <w:pStyle w:val="Tabellentextf"/>
              <w:rPr>
                <w:sz w:val="22"/>
              </w:rPr>
            </w:pPr>
            <w:r>
              <w:rPr>
                <w:sz w:val="22"/>
                <w:u w:val="single"/>
              </w:rPr>
              <w:t>Rechtliche Hinweise:</w:t>
            </w:r>
            <w:r>
              <w:rPr>
                <w:sz w:val="22"/>
              </w:rPr>
              <w:t xml:space="preserve"> § 54 Abs. 1, 4 und 5 HSchG § 9 Abs. 9,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51116C" w14:textId="77777777" w:rsidR="009978A6" w:rsidRDefault="002457CE">
            <w:pPr>
              <w:pStyle w:val="Tabellentext"/>
              <w:rPr>
                <w:sz w:val="22"/>
              </w:rPr>
            </w:pPr>
            <w:r>
              <w:rPr>
                <w:sz w:val="22"/>
              </w:rPr>
              <w:t>Entscheidungsverfahren zum Anspruch auf SOPÄDFÖ durchführen -FDS beauftragen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16577D" w14:textId="77777777" w:rsidR="009978A6" w:rsidRDefault="009978A6">
            <w:pPr>
              <w:pStyle w:val="Tabellentext"/>
            </w:pPr>
          </w:p>
        </w:tc>
      </w:tr>
      <w:tr w:rsidR="009978A6" w14:paraId="3BF6662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0A8408" w14:textId="77777777" w:rsidR="009978A6" w:rsidRDefault="002457CE">
            <w:pPr>
              <w:pStyle w:val="Tabellentext"/>
            </w:pPr>
            <w:r>
              <w:t>Förderdiagnostische Stellungnahme (FDS)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77DC67" w14:textId="77777777" w:rsidR="009978A6" w:rsidRDefault="002457CE">
            <w:pPr>
              <w:pStyle w:val="Tabellentext"/>
              <w:rPr>
                <w:sz w:val="22"/>
              </w:rPr>
            </w:pPr>
            <w:r>
              <w:rPr>
                <w:sz w:val="22"/>
              </w:rPr>
              <w:t xml:space="preserve">Entscheidung über den Anspruch auf </w:t>
            </w:r>
            <w:r>
              <w:rPr>
                <w:sz w:val="22"/>
              </w:rPr>
              <w:t>sonderpädagogische Förderung</w:t>
            </w:r>
          </w:p>
          <w:p w14:paraId="594F4FC8" w14:textId="77777777" w:rsidR="009978A6" w:rsidRDefault="002457CE">
            <w:pPr>
              <w:pStyle w:val="Tabellentextf"/>
            </w:pPr>
            <w:r>
              <w:rPr>
                <w:sz w:val="22"/>
              </w:rPr>
              <w:t>(1) Wenn ein Anspruch auf sonderpädagogische Förderung in Betracht kommt oder bereits besteht und keine unmittelbare Aufnahme an einer Förderschule nach § 17 erfolgt, richtet die Schulleiterin oder der Schulleiter der allgemeinen Schule einen Förderausschuss nach § 10 ein. Sie oder er holt beim zuständigen regionalen Beratungs- und Förderzentrum oder im Fall des § 25 Abs. 6 über dieses bei einem überregionalen Beratungs- und Förderzentrum oder einer fachlich zuständigen Förderschule eine förderdiagnostische</w:t>
            </w:r>
            <w:r>
              <w:rPr>
                <w:sz w:val="22"/>
              </w:rPr>
              <w:t xml:space="preserve"> Stellungnahme ein. Zusätzlich kann sie oder er ein schulärztliches Gutachten, in Zweifelsfällen ein schulpsychologisches Gutachten, in den Fällen des § 54 Abs. 7 des Schulgesetzes eine Stellungnahme der Schulaufsichtsbehörde einholen.</w:t>
            </w:r>
            <w:r>
              <w:rPr>
                <w:sz w:val="22"/>
              </w:rPr>
              <w:br/>
            </w:r>
          </w:p>
          <w:p w14:paraId="52B49FDF" w14:textId="77777777" w:rsidR="009978A6" w:rsidRDefault="002457CE">
            <w:pPr>
              <w:pStyle w:val="Tabellentextf"/>
            </w:pPr>
            <w:r>
              <w:rPr>
                <w:sz w:val="22"/>
                <w:u w:val="single"/>
              </w:rPr>
              <w:t>Kommentar:</w:t>
            </w:r>
            <w:r>
              <w:rPr>
                <w:sz w:val="22"/>
              </w:rPr>
              <w:t xml:space="preserve">  </w:t>
            </w:r>
          </w:p>
          <w:p w14:paraId="7665FD48" w14:textId="77777777" w:rsidR="009978A6" w:rsidRDefault="002457CE">
            <w:pPr>
              <w:pStyle w:val="Tabellentextf"/>
              <w:rPr>
                <w:sz w:val="22"/>
              </w:rPr>
            </w:pPr>
            <w:r>
              <w:rPr>
                <w:sz w:val="22"/>
                <w:u w:val="single"/>
              </w:rPr>
              <w:t>Rechtliche Hinweise:</w:t>
            </w:r>
            <w:r>
              <w:rPr>
                <w:sz w:val="22"/>
              </w:rPr>
              <w:t xml:space="preserve"> § 9 Abs. 1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B2BA1A" w14:textId="77777777" w:rsidR="009978A6" w:rsidRDefault="002457CE">
            <w:pPr>
              <w:pStyle w:val="Tabellentext"/>
              <w:rPr>
                <w:sz w:val="22"/>
              </w:rPr>
            </w:pPr>
            <w:r>
              <w:rPr>
                <w:sz w:val="22"/>
              </w:rPr>
              <w:t>Lernausgangslage eruieren und evaluieren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9A5689" w14:textId="77777777" w:rsidR="009978A6" w:rsidRDefault="009978A6">
            <w:pPr>
              <w:pStyle w:val="Tabellentext"/>
            </w:pPr>
          </w:p>
        </w:tc>
      </w:tr>
      <w:tr w:rsidR="009978A6" w14:paraId="619569E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B93889" w14:textId="77777777" w:rsidR="009978A6" w:rsidRDefault="002457CE">
            <w:pPr>
              <w:pStyle w:val="Tabellentext"/>
            </w:pPr>
            <w:r>
              <w:t>Förderplan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BAD3AF" w14:textId="77777777" w:rsidR="009978A6" w:rsidRDefault="002457CE">
            <w:pPr>
              <w:pStyle w:val="Tabellentext"/>
              <w:rPr>
                <w:sz w:val="22"/>
              </w:rPr>
            </w:pPr>
            <w:r>
              <w:rPr>
                <w:sz w:val="22"/>
              </w:rPr>
              <w:t xml:space="preserve">Individuelle Förderpläne im Sinne der Verordnung sind schülerbezogene Pläne, die anlassbezogen individuell die besonderen Fördermaßnahmen der Schule nach § 5 Satz 1 VOGSV konkretisieren. </w:t>
            </w:r>
          </w:p>
          <w:p w14:paraId="2C57BA6A" w14:textId="77777777" w:rsidR="009978A6" w:rsidRDefault="002457CE">
            <w:pPr>
              <w:pStyle w:val="Tabellentext"/>
              <w:rPr>
                <w:sz w:val="22"/>
              </w:rPr>
            </w:pPr>
            <w:r>
              <w:rPr>
                <w:sz w:val="22"/>
              </w:rPr>
              <w:t xml:space="preserve"> </w:t>
            </w:r>
          </w:p>
          <w:p w14:paraId="3C97462E" w14:textId="77777777" w:rsidR="009978A6" w:rsidRDefault="002457CE">
            <w:pPr>
              <w:pStyle w:val="Tabellentext"/>
              <w:rPr>
                <w:sz w:val="22"/>
              </w:rPr>
            </w:pPr>
            <w:r>
              <w:rPr>
                <w:sz w:val="22"/>
              </w:rPr>
              <w:t xml:space="preserve">Im Rahmen der individuellen Förderplanung sind der Entwicklungsstand, </w:t>
            </w:r>
            <w:r>
              <w:rPr>
                <w:sz w:val="22"/>
              </w:rPr>
              <w:lastRenderedPageBreak/>
              <w:t>die Lernausgangslage sowie die Stärken und Schwächen der Schülerin oder des Schülers zu bestimmen und im Förderplan zu beschreiben. Ausgehend hiervon sind individuelle Förderziele abzuleiten sowie konkrete Maßnahmen der Schule zu formulieren. Im Förderplan werden Verantwortlichkeiten und Zuständigkeiten für die jeweiligen Maßnahmen festgelegt. Die Schülerin oder der Schüler sowie die Eltern sind aktiv in den Prozess mit einzubeziehen. Der Förderplan ist den Eltern und der Schülerin oder dem Schüler zur Kenn</w:t>
            </w:r>
            <w:r>
              <w:rPr>
                <w:sz w:val="22"/>
              </w:rPr>
              <w:t xml:space="preserve">tnis zu geben und mit diesen zu besprechen. </w:t>
            </w:r>
          </w:p>
          <w:p w14:paraId="126C2C1A" w14:textId="77777777" w:rsidR="009978A6" w:rsidRDefault="002457CE">
            <w:pPr>
              <w:pStyle w:val="Tabellentext"/>
              <w:rPr>
                <w:sz w:val="22"/>
              </w:rPr>
            </w:pPr>
            <w:r>
              <w:rPr>
                <w:sz w:val="22"/>
              </w:rPr>
              <w:t xml:space="preserve"> </w:t>
            </w:r>
          </w:p>
          <w:p w14:paraId="5AE4AFAB" w14:textId="77777777" w:rsidR="009978A6" w:rsidRDefault="002457CE">
            <w:pPr>
              <w:pStyle w:val="Tabellentext"/>
              <w:rPr>
                <w:sz w:val="22"/>
              </w:rPr>
            </w:pPr>
            <w:r>
              <w:rPr>
                <w:sz w:val="22"/>
              </w:rPr>
              <w:t>Förderpläne sind insbesondere zu erstellen</w:t>
            </w:r>
          </w:p>
          <w:p w14:paraId="1234253D" w14:textId="77777777" w:rsidR="009978A6" w:rsidRDefault="002457CE">
            <w:pPr>
              <w:pStyle w:val="Tabellentext"/>
              <w:rPr>
                <w:sz w:val="22"/>
              </w:rPr>
            </w:pPr>
            <w:r>
              <w:rPr>
                <w:sz w:val="22"/>
              </w:rPr>
              <w:t xml:space="preserve"> * für Kinder, die eine Vorklasse besuchen oder an einer besonderen Fördermaßnahme teilnehmen,</w:t>
            </w:r>
          </w:p>
          <w:p w14:paraId="75856122" w14:textId="77777777" w:rsidR="009978A6" w:rsidRDefault="002457CE">
            <w:pPr>
              <w:pStyle w:val="Tabellentext"/>
              <w:rPr>
                <w:sz w:val="22"/>
              </w:rPr>
            </w:pPr>
            <w:r>
              <w:rPr>
                <w:sz w:val="22"/>
              </w:rPr>
              <w:t xml:space="preserve"> * im Fall eines drohenden Leistungsversagens und bei drohender Nichtversetzung sowie im Fall der Nichtversetzung,</w:t>
            </w:r>
          </w:p>
          <w:p w14:paraId="18EC5C9A" w14:textId="77777777" w:rsidR="009978A6" w:rsidRDefault="002457CE">
            <w:pPr>
              <w:pStyle w:val="Tabellentext"/>
              <w:rPr>
                <w:sz w:val="22"/>
              </w:rPr>
            </w:pPr>
            <w:r>
              <w:rPr>
                <w:sz w:val="22"/>
              </w:rPr>
              <w:t xml:space="preserve"> * bei vorliegenden Schwierigkeiten im Lesen, Rechtschreiben oder Rechnen nach § 40 VOGSV,</w:t>
            </w:r>
          </w:p>
          <w:p w14:paraId="3EA92E2D" w14:textId="77777777" w:rsidR="009978A6" w:rsidRDefault="002457CE">
            <w:pPr>
              <w:pStyle w:val="Tabellentext"/>
              <w:rPr>
                <w:sz w:val="22"/>
              </w:rPr>
            </w:pPr>
            <w:r>
              <w:rPr>
                <w:sz w:val="22"/>
              </w:rPr>
              <w:t xml:space="preserve"> * bei Anspruch auf sonderpädagogische Förderung nach § 49 HSchG</w:t>
            </w:r>
          </w:p>
          <w:p w14:paraId="7B5D50F5" w14:textId="77777777" w:rsidR="009978A6" w:rsidRDefault="002457CE">
            <w:pPr>
              <w:pStyle w:val="Tabellentext"/>
              <w:rPr>
                <w:sz w:val="22"/>
              </w:rPr>
            </w:pPr>
            <w:r>
              <w:rPr>
                <w:sz w:val="22"/>
              </w:rPr>
              <w:t xml:space="preserve"> * bei gehäuftem Fehlverhalten von Schülerinnen und Schülern nach § 77 VOGSV.</w:t>
            </w:r>
          </w:p>
          <w:p w14:paraId="45F7B453" w14:textId="77777777" w:rsidR="009978A6" w:rsidRDefault="002457CE">
            <w:pPr>
              <w:pStyle w:val="Tabellentext"/>
              <w:rPr>
                <w:sz w:val="22"/>
              </w:rPr>
            </w:pPr>
            <w:r>
              <w:rPr>
                <w:sz w:val="22"/>
              </w:rPr>
              <w:t xml:space="preserve"> </w:t>
            </w:r>
          </w:p>
          <w:p w14:paraId="4ACDAE97" w14:textId="77777777" w:rsidR="009978A6" w:rsidRDefault="002457CE">
            <w:pPr>
              <w:pStyle w:val="Tabellentextf"/>
            </w:pPr>
            <w:r>
              <w:rPr>
                <w:sz w:val="22"/>
              </w:rPr>
              <w:t>Schulen können über die Verpflichtung nach § 6 Abs. 2 VOGSV hinaus ergänzend für weitere Schülerinnen und Schüler oder Schülergruppen Förderpläne erstellen. Ergänzende Regelungen für einzelne Schulformen und Bildungsgänge bleiben unberührt. Individuelle Förderpläne sind in die Schülerakte aufzunehmen.</w:t>
            </w:r>
          </w:p>
          <w:p w14:paraId="4FAFB9E9" w14:textId="77777777" w:rsidR="009978A6" w:rsidRDefault="002457CE">
            <w:pPr>
              <w:pStyle w:val="Tabellentextf"/>
            </w:pPr>
            <w:r>
              <w:rPr>
                <w:sz w:val="22"/>
                <w:u w:val="single"/>
              </w:rPr>
              <w:t>Rechtliche Hinweise:</w:t>
            </w:r>
            <w:r>
              <w:rPr>
                <w:sz w:val="22"/>
              </w:rPr>
              <w:t xml:space="preserve"> § 6 VOGSV, § 5 VOGSV</w:t>
            </w:r>
          </w:p>
          <w:p w14:paraId="237BFE6E" w14:textId="77777777" w:rsidR="009978A6" w:rsidRDefault="002457CE">
            <w:pPr>
              <w:pStyle w:val="Tabellentextf"/>
            </w:pPr>
            <w:r>
              <w:rPr>
                <w:sz w:val="22"/>
                <w:u w:val="single"/>
              </w:rPr>
              <w:t>liegt auf:</w:t>
            </w:r>
            <w:r>
              <w:rPr>
                <w:sz w:val="22"/>
              </w:rPr>
              <w:t xml:space="preserve"> Individueller Förderplan VOSB</w:t>
            </w:r>
          </w:p>
          <w:p w14:paraId="66DC932E" w14:textId="77777777" w:rsidR="009978A6" w:rsidRDefault="002457CE">
            <w:pPr>
              <w:pStyle w:val="Tabellentextf"/>
              <w:rPr>
                <w:sz w:val="22"/>
              </w:rPr>
            </w:pPr>
            <w:r>
              <w:rPr>
                <w:sz w:val="22"/>
                <w:u w:val="single"/>
              </w:rPr>
              <w:lastRenderedPageBreak/>
              <w:t>liegt auf:</w:t>
            </w:r>
            <w:r>
              <w:rPr>
                <w:sz w:val="22"/>
              </w:rPr>
              <w:t xml:space="preserve"> Individueller Förderplan VOSB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7074805" w14:textId="77777777" w:rsidR="009978A6" w:rsidRDefault="002457CE">
            <w:pPr>
              <w:pStyle w:val="Tabellentextf"/>
            </w:pPr>
            <w:r>
              <w:rPr>
                <w:sz w:val="22"/>
              </w:rPr>
              <w:lastRenderedPageBreak/>
              <w:t>Individuelle Förderplanung vorstellen (IB)</w:t>
            </w:r>
            <w:r>
              <w:t>,</w:t>
            </w:r>
          </w:p>
          <w:p w14:paraId="2D62A868" w14:textId="77777777" w:rsidR="009978A6" w:rsidRDefault="002457CE">
            <w:pPr>
              <w:pStyle w:val="Tabellentextf"/>
            </w:pPr>
            <w:r>
              <w:rPr>
                <w:sz w:val="22"/>
              </w:rPr>
              <w:t>Lernausgangslage eruieren und evaluieren (IB)</w:t>
            </w:r>
            <w:r>
              <w:t>,</w:t>
            </w:r>
          </w:p>
          <w:p w14:paraId="3CE36749" w14:textId="77777777" w:rsidR="009978A6" w:rsidRDefault="002457CE">
            <w:pPr>
              <w:pStyle w:val="Tabellentextf"/>
              <w:rPr>
                <w:sz w:val="22"/>
              </w:rPr>
            </w:pPr>
            <w:r>
              <w:rPr>
                <w:sz w:val="22"/>
              </w:rPr>
              <w:lastRenderedPageBreak/>
              <w:t>Schüler fördern und Umsetzung dokumentieren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AFE3CA0" w14:textId="77777777" w:rsidR="009978A6" w:rsidRDefault="002457CE">
            <w:pPr>
              <w:pStyle w:val="Tabellentextf"/>
            </w:pPr>
            <w:r>
              <w:rPr>
                <w:sz w:val="22"/>
              </w:rPr>
              <w:lastRenderedPageBreak/>
              <w:t>Individuelle Förderplanung vorstellen (IB)</w:t>
            </w:r>
            <w:r>
              <w:t>,</w:t>
            </w:r>
          </w:p>
          <w:p w14:paraId="0668AF8E" w14:textId="77777777" w:rsidR="009978A6" w:rsidRDefault="002457CE">
            <w:pPr>
              <w:pStyle w:val="Tabellentextf"/>
            </w:pPr>
            <w:r>
              <w:rPr>
                <w:sz w:val="22"/>
              </w:rPr>
              <w:t>Förderziele (IB) beschließen</w:t>
            </w:r>
            <w:r>
              <w:t>,</w:t>
            </w:r>
          </w:p>
          <w:p w14:paraId="79237D93" w14:textId="77777777" w:rsidR="009978A6" w:rsidRDefault="002457CE">
            <w:pPr>
              <w:pStyle w:val="Tabellentextf"/>
              <w:rPr>
                <w:sz w:val="22"/>
              </w:rPr>
            </w:pPr>
            <w:r>
              <w:rPr>
                <w:sz w:val="22"/>
              </w:rPr>
              <w:t xml:space="preserve">Schüler fördern und Umsetzung </w:t>
            </w:r>
            <w:r>
              <w:rPr>
                <w:sz w:val="22"/>
              </w:rPr>
              <w:lastRenderedPageBreak/>
              <w:t>dokumentieren (IB)</w:t>
            </w:r>
          </w:p>
        </w:tc>
      </w:tr>
      <w:tr w:rsidR="009978A6" w14:paraId="3978547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0DE7A4" w14:textId="77777777" w:rsidR="009978A6" w:rsidRDefault="002457CE">
            <w:pPr>
              <w:pStyle w:val="Tabellentext"/>
            </w:pPr>
            <w:r>
              <w:lastRenderedPageBreak/>
              <w:t>Förderziel Status Abgelehnt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7C550B" w14:textId="77777777" w:rsidR="009978A6" w:rsidRDefault="002457CE">
            <w:pPr>
              <w:pStyle w:val="Tabellentext"/>
              <w:rPr>
                <w:sz w:val="22"/>
              </w:rPr>
            </w:pPr>
            <w:r>
              <w:rPr>
                <w:sz w:val="22"/>
              </w:rPr>
              <w:t>Das Förderziel ist durch die Klassenkonferenz abgelehnt.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7785D" w14:textId="77777777" w:rsidR="009978A6" w:rsidRDefault="009978A6">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315AE2" w14:textId="77777777" w:rsidR="009978A6" w:rsidRDefault="002457CE">
            <w:pPr>
              <w:pStyle w:val="Tabellentext"/>
              <w:rPr>
                <w:sz w:val="22"/>
              </w:rPr>
            </w:pPr>
            <w:r>
              <w:rPr>
                <w:sz w:val="22"/>
              </w:rPr>
              <w:t>Förderziele (IB) beschließen</w:t>
            </w:r>
          </w:p>
        </w:tc>
      </w:tr>
      <w:tr w:rsidR="009978A6" w14:paraId="07CEE2EB"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4C1957" w14:textId="77777777" w:rsidR="009978A6" w:rsidRDefault="002457CE">
            <w:pPr>
              <w:pStyle w:val="Tabellentext"/>
            </w:pPr>
            <w:r>
              <w:t xml:space="preserve">Förderziel </w:t>
            </w:r>
            <w:r>
              <w:t>Status Abgeschlossen grün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74F179" w14:textId="77777777" w:rsidR="009978A6" w:rsidRDefault="002457CE">
            <w:pPr>
              <w:pStyle w:val="Tabellentext"/>
              <w:rPr>
                <w:sz w:val="22"/>
              </w:rPr>
            </w:pPr>
            <w:r>
              <w:rPr>
                <w:sz w:val="22"/>
              </w:rPr>
              <w:t>Das Förderziel ist evaluiert und mit Evaluationsergebnis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60AB1C" w14:textId="77777777" w:rsidR="009978A6" w:rsidRDefault="009978A6">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9150A0" w14:textId="77777777" w:rsidR="009978A6" w:rsidRDefault="002457CE">
            <w:pPr>
              <w:pStyle w:val="Tabellentext"/>
              <w:rPr>
                <w:sz w:val="22"/>
              </w:rPr>
            </w:pPr>
            <w:r>
              <w:rPr>
                <w:sz w:val="22"/>
              </w:rPr>
              <w:t>Förderziel evaluieren (IB)</w:t>
            </w:r>
          </w:p>
        </w:tc>
      </w:tr>
      <w:tr w:rsidR="009978A6" w14:paraId="3A98BBF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E40E37" w14:textId="77777777" w:rsidR="009978A6" w:rsidRDefault="002457CE">
            <w:pPr>
              <w:pStyle w:val="Tabellentext"/>
            </w:pPr>
            <w:r>
              <w:t>Förderziel Status Beschlossen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021A57" w14:textId="77777777" w:rsidR="009978A6" w:rsidRDefault="002457CE">
            <w:pPr>
              <w:pStyle w:val="Tabellentext"/>
              <w:rPr>
                <w:sz w:val="22"/>
              </w:rPr>
            </w:pPr>
            <w:r>
              <w:rPr>
                <w:sz w:val="22"/>
              </w:rPr>
              <w:t>Das Förderziel ist durch die Klassenkonferenz beschlossen.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B94495" w14:textId="77777777" w:rsidR="009978A6" w:rsidRDefault="002457CE">
            <w:pPr>
              <w:pStyle w:val="Tabellentext"/>
              <w:rPr>
                <w:sz w:val="22"/>
              </w:rPr>
            </w:pPr>
            <w:r>
              <w:rPr>
                <w:sz w:val="22"/>
              </w:rPr>
              <w:t>Schüler fördern und Umsetzung dokumentieren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890530" w14:textId="77777777" w:rsidR="009978A6" w:rsidRDefault="002457CE">
            <w:pPr>
              <w:pStyle w:val="Tabellentext"/>
              <w:rPr>
                <w:sz w:val="22"/>
              </w:rPr>
            </w:pPr>
            <w:r>
              <w:rPr>
                <w:sz w:val="22"/>
              </w:rPr>
              <w:t>Förderziele (IB) beschließen</w:t>
            </w:r>
          </w:p>
        </w:tc>
      </w:tr>
      <w:tr w:rsidR="009978A6" w14:paraId="39BB620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707935" w14:textId="77777777" w:rsidR="009978A6" w:rsidRDefault="002457CE">
            <w:pPr>
              <w:pStyle w:val="Tabellentext"/>
            </w:pPr>
            <w:r>
              <w:t>Förderziel Status Maßnahmen in Durchführung(Aktiv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E6A4BE" w14:textId="77777777" w:rsidR="009978A6" w:rsidRDefault="002457CE">
            <w:pPr>
              <w:pStyle w:val="Tabellentext"/>
              <w:rPr>
                <w:sz w:val="22"/>
              </w:rPr>
            </w:pPr>
            <w:r>
              <w:rPr>
                <w:sz w:val="22"/>
              </w:rPr>
              <w:t>Die Maßnahmen zur Erreichung des Förderziels werden durchgeführt.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4AF998" w14:textId="77777777" w:rsidR="009978A6" w:rsidRDefault="009978A6">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561DA1" w14:textId="77777777" w:rsidR="009978A6" w:rsidRDefault="002457CE">
            <w:pPr>
              <w:pStyle w:val="Tabellentext"/>
              <w:rPr>
                <w:sz w:val="22"/>
              </w:rPr>
            </w:pPr>
            <w:r>
              <w:rPr>
                <w:sz w:val="22"/>
              </w:rPr>
              <w:t>Schüler fördern und Umsetzung dokumentieren (IB)</w:t>
            </w:r>
          </w:p>
        </w:tc>
      </w:tr>
      <w:tr w:rsidR="009978A6" w14:paraId="0A222F6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ADB89B" w14:textId="77777777" w:rsidR="009978A6" w:rsidRDefault="002457CE">
            <w:pPr>
              <w:pStyle w:val="Tabellentext"/>
            </w:pPr>
            <w:r>
              <w:t>Förderziel Status Neu - angelegt grau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90065F" w14:textId="77777777" w:rsidR="009978A6" w:rsidRDefault="002457CE">
            <w:pPr>
              <w:pStyle w:val="Tabellentext"/>
              <w:rPr>
                <w:sz w:val="22"/>
              </w:rPr>
            </w:pPr>
            <w:r>
              <w:rPr>
                <w:sz w:val="22"/>
              </w:rPr>
              <w:t xml:space="preserve">Ein </w:t>
            </w:r>
            <w:r>
              <w:rPr>
                <w:sz w:val="22"/>
              </w:rPr>
              <w:t>Förderziel ist erstmalig erfasst.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515236" w14:textId="77777777" w:rsidR="009978A6" w:rsidRDefault="002457CE">
            <w:pPr>
              <w:pStyle w:val="Tabellentext"/>
              <w:rPr>
                <w:sz w:val="22"/>
              </w:rPr>
            </w:pPr>
            <w:r>
              <w:rPr>
                <w:sz w:val="22"/>
              </w:rPr>
              <w:t>Förderziele (IB) beschließen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CBCA72" w14:textId="77777777" w:rsidR="009978A6" w:rsidRDefault="002457CE">
            <w:pPr>
              <w:pStyle w:val="Tabellentext"/>
              <w:rPr>
                <w:sz w:val="22"/>
              </w:rPr>
            </w:pPr>
            <w:r>
              <w:rPr>
                <w:sz w:val="22"/>
              </w:rPr>
              <w:t>Förderziel erfassen und bearbeiten (IB)</w:t>
            </w:r>
          </w:p>
        </w:tc>
      </w:tr>
      <w:tr w:rsidR="009978A6" w14:paraId="596CC87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80B6BD" w14:textId="77777777" w:rsidR="009978A6" w:rsidRDefault="002457CE">
            <w:pPr>
              <w:pStyle w:val="Tabellentext"/>
            </w:pPr>
            <w:r>
              <w:t>Förderziel Status zu evaluieren blau</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EF5F54" w14:textId="77777777" w:rsidR="009978A6" w:rsidRDefault="002457CE">
            <w:pPr>
              <w:pStyle w:val="Tabellentext"/>
              <w:rPr>
                <w:sz w:val="22"/>
              </w:rPr>
            </w:pPr>
            <w:r>
              <w:rPr>
                <w:sz w:val="22"/>
              </w:rPr>
              <w:t xml:space="preserve">Das Förderziel wird evaluiert.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28FE39" w14:textId="77777777" w:rsidR="009978A6" w:rsidRDefault="002457CE">
            <w:pPr>
              <w:pStyle w:val="Tabellentext"/>
              <w:rPr>
                <w:sz w:val="22"/>
              </w:rPr>
            </w:pPr>
            <w:r>
              <w:rPr>
                <w:sz w:val="22"/>
              </w:rPr>
              <w:t>Förderziel evaluieren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AD88FA" w14:textId="77777777" w:rsidR="009978A6" w:rsidRDefault="002457CE">
            <w:pPr>
              <w:pStyle w:val="Tabellentext"/>
              <w:rPr>
                <w:sz w:val="22"/>
              </w:rPr>
            </w:pPr>
            <w:r>
              <w:rPr>
                <w:sz w:val="22"/>
              </w:rPr>
              <w:t>Schüler fördern und Umsetzung dokumentieren (IB)</w:t>
            </w:r>
          </w:p>
        </w:tc>
      </w:tr>
      <w:tr w:rsidR="009978A6" w14:paraId="16C62AB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5381C7" w14:textId="77777777" w:rsidR="009978A6" w:rsidRDefault="002457CE">
            <w:pPr>
              <w:pStyle w:val="Tabellentext"/>
            </w:pPr>
            <w:r>
              <w:t>Individueller Förderplan aktiv</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A6957F" w14:textId="77777777" w:rsidR="009978A6" w:rsidRDefault="002457CE">
            <w:pPr>
              <w:pStyle w:val="Tabellentext"/>
              <w:rPr>
                <w:sz w:val="22"/>
              </w:rPr>
            </w:pPr>
            <w:r>
              <w:rPr>
                <w:sz w:val="22"/>
              </w:rPr>
              <w:t xml:space="preserve">Aktiv: Der individuelle Förderplan wurde dem Schüler hinzugefügt.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C1F9AF" w14:textId="77777777" w:rsidR="009978A6" w:rsidRDefault="002457CE">
            <w:pPr>
              <w:pStyle w:val="Tabellentext"/>
              <w:rPr>
                <w:sz w:val="22"/>
              </w:rPr>
            </w:pPr>
            <w:r>
              <w:rPr>
                <w:sz w:val="22"/>
              </w:rPr>
              <w:t>Förderziel erfassen und bearbeiten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949288" w14:textId="77777777" w:rsidR="009978A6" w:rsidRDefault="002457CE">
            <w:pPr>
              <w:pStyle w:val="Tabellentext"/>
              <w:rPr>
                <w:sz w:val="22"/>
              </w:rPr>
            </w:pPr>
            <w:r>
              <w:rPr>
                <w:sz w:val="22"/>
              </w:rPr>
              <w:t>Individuelle Förderplanung bereitstellen (IB)</w:t>
            </w:r>
          </w:p>
        </w:tc>
      </w:tr>
      <w:tr w:rsidR="009978A6" w14:paraId="002DDDD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61C157" w14:textId="77777777" w:rsidR="009978A6" w:rsidRDefault="002457CE">
            <w:pPr>
              <w:pStyle w:val="Tabellentext"/>
            </w:pPr>
            <w:r>
              <w:t>Individueller Förderplan nicht aktiv</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43010C" w14:textId="77777777" w:rsidR="009978A6" w:rsidRDefault="002457CE">
            <w:pPr>
              <w:pStyle w:val="Tabellentext"/>
              <w:rPr>
                <w:sz w:val="22"/>
              </w:rPr>
            </w:pPr>
            <w:r>
              <w:rPr>
                <w:sz w:val="22"/>
              </w:rPr>
              <w:t xml:space="preserve">Nicht Aktiv: Der individuelle Förderplan ist beim Schüler nicht angelegt bzw. gelöscht.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8BE60E" w14:textId="77777777" w:rsidR="009978A6" w:rsidRDefault="002457CE">
            <w:pPr>
              <w:pStyle w:val="Tabellentext"/>
              <w:rPr>
                <w:sz w:val="22"/>
              </w:rPr>
            </w:pPr>
            <w:r>
              <w:rPr>
                <w:sz w:val="22"/>
              </w:rPr>
              <w:t>Individuelle Förderplanung bereitstellen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055F83" w14:textId="77777777" w:rsidR="009978A6" w:rsidRDefault="009978A6">
            <w:pPr>
              <w:pStyle w:val="Tabellentext"/>
            </w:pPr>
          </w:p>
        </w:tc>
      </w:tr>
      <w:tr w:rsidR="009978A6" w14:paraId="7057104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A42BE3" w14:textId="77777777" w:rsidR="009978A6" w:rsidRDefault="002457CE">
            <w:pPr>
              <w:pStyle w:val="Tabellentext"/>
            </w:pPr>
            <w:r>
              <w:t>Schulpsychologisches Gutachten SSA</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34AFCE" w14:textId="77777777" w:rsidR="009978A6" w:rsidRDefault="002457CE">
            <w:pPr>
              <w:pStyle w:val="Tabellentext"/>
              <w:rPr>
                <w:sz w:val="22"/>
              </w:rPr>
            </w:pPr>
            <w:r>
              <w:rPr>
                <w:sz w:val="22"/>
              </w:rPr>
              <w:t>Gutachten des schulpsychologischen Dienstes des SSA zu einem Schüler.</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491D5F" w14:textId="77777777" w:rsidR="009978A6" w:rsidRDefault="002457CE">
            <w:pPr>
              <w:pStyle w:val="Tabellentext"/>
              <w:rPr>
                <w:sz w:val="22"/>
              </w:rPr>
            </w:pPr>
            <w:r>
              <w:rPr>
                <w:sz w:val="22"/>
              </w:rPr>
              <w:t>Lernausgangslage eruieren und evaluieren (IB)</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F88D72" w14:textId="77777777" w:rsidR="009978A6" w:rsidRDefault="009978A6">
            <w:pPr>
              <w:pStyle w:val="Tabellentext"/>
            </w:pPr>
          </w:p>
        </w:tc>
      </w:tr>
    </w:tbl>
    <w:p w14:paraId="571840AB" w14:textId="77777777" w:rsidR="009978A6" w:rsidRDefault="002457CE">
      <w:pPr>
        <w:pStyle w:val="HeaderHKM2"/>
      </w:pPr>
      <w:bookmarkStart w:id="19" w:name="_Toc256000012"/>
      <w:r>
        <w:rPr>
          <w:rFonts w:eastAsia="Arial" w:cs="Arial"/>
        </w:rPr>
        <w:t>Dateien/Dokumente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9978A6" w14:paraId="5E2143E7"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875C80C" w14:textId="77777777" w:rsidR="009978A6" w:rsidRDefault="002457CE">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9884BBA" w14:textId="77777777" w:rsidR="009978A6" w:rsidRDefault="002457CE">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CCDF078" w14:textId="77777777" w:rsidR="009978A6" w:rsidRDefault="002457CE">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438EF386" w14:textId="77777777" w:rsidR="009978A6" w:rsidRDefault="002457CE">
            <w:pPr>
              <w:pStyle w:val="Tabellenberschrift"/>
            </w:pPr>
            <w:r>
              <w:t>erzeugt von Aufgabe</w:t>
            </w:r>
          </w:p>
        </w:tc>
      </w:tr>
      <w:tr w:rsidR="009978A6" w14:paraId="6202DCB7"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36E828" w14:textId="77777777" w:rsidR="009978A6" w:rsidRDefault="002457CE">
            <w:pPr>
              <w:pStyle w:val="Tabellentext"/>
              <w:rPr>
                <w:sz w:val="16"/>
              </w:rPr>
            </w:pPr>
            <w:r>
              <w:t>Individueller Förderplan VOSB</w:t>
            </w:r>
            <w:r>
              <w:rPr>
                <w:sz w:val="16"/>
              </w:rPr>
              <w:br/>
              <w:t>[Dokument]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752E4E" w14:textId="77777777" w:rsidR="009978A6" w:rsidRDefault="002457CE">
            <w:pPr>
              <w:pStyle w:val="Tabellentext"/>
              <w:rPr>
                <w:sz w:val="22"/>
              </w:rPr>
            </w:pPr>
            <w:r>
              <w:rPr>
                <w:sz w:val="22"/>
              </w:rPr>
              <w:t xml:space="preserve">In diesem Bericht werden folgende Informationen in einem frei zu definierenden Zeitraum ausgegeben. </w:t>
            </w:r>
          </w:p>
          <w:p w14:paraId="707E5620" w14:textId="77777777" w:rsidR="009978A6" w:rsidRDefault="002457CE">
            <w:pPr>
              <w:pStyle w:val="Tabellentext"/>
              <w:rPr>
                <w:sz w:val="22"/>
              </w:rPr>
            </w:pPr>
            <w:r>
              <w:rPr>
                <w:sz w:val="22"/>
              </w:rPr>
              <w:t xml:space="preserve"> </w:t>
            </w:r>
          </w:p>
          <w:p w14:paraId="39BB0A21" w14:textId="77777777" w:rsidR="009978A6" w:rsidRDefault="002457CE">
            <w:pPr>
              <w:pStyle w:val="Tabellentext"/>
              <w:rPr>
                <w:sz w:val="22"/>
              </w:rPr>
            </w:pPr>
            <w:r>
              <w:rPr>
                <w:sz w:val="22"/>
              </w:rPr>
              <w:t xml:space="preserve"> * Enthaltene Daten:</w:t>
            </w:r>
          </w:p>
          <w:p w14:paraId="57805B3E" w14:textId="77777777" w:rsidR="009978A6" w:rsidRDefault="002457CE">
            <w:pPr>
              <w:pStyle w:val="Tabellentext"/>
              <w:rPr>
                <w:sz w:val="22"/>
              </w:rPr>
            </w:pPr>
            <w:r>
              <w:rPr>
                <w:sz w:val="22"/>
              </w:rPr>
              <w:t xml:space="preserve"> * Klasse (Schulform)</w:t>
            </w:r>
          </w:p>
          <w:p w14:paraId="72394FC2" w14:textId="77777777" w:rsidR="009978A6" w:rsidRDefault="002457CE">
            <w:pPr>
              <w:pStyle w:val="Tabellentext"/>
              <w:rPr>
                <w:sz w:val="22"/>
              </w:rPr>
            </w:pPr>
            <w:r>
              <w:rPr>
                <w:sz w:val="22"/>
              </w:rPr>
              <w:t xml:space="preserve"> * Klasse (Stufe)</w:t>
            </w:r>
          </w:p>
          <w:p w14:paraId="1BB5B772" w14:textId="77777777" w:rsidR="009978A6" w:rsidRDefault="002457CE">
            <w:pPr>
              <w:pStyle w:val="Tabellentext"/>
              <w:rPr>
                <w:sz w:val="22"/>
              </w:rPr>
            </w:pPr>
            <w:r>
              <w:rPr>
                <w:sz w:val="22"/>
              </w:rPr>
              <w:t xml:space="preserve"> * Klasse und Klassenlehrer des Schülers</w:t>
            </w:r>
          </w:p>
          <w:p w14:paraId="254B4E88" w14:textId="77777777" w:rsidR="009978A6" w:rsidRDefault="002457CE">
            <w:pPr>
              <w:pStyle w:val="Tabellentext"/>
              <w:rPr>
                <w:sz w:val="22"/>
              </w:rPr>
            </w:pPr>
            <w:r>
              <w:rPr>
                <w:sz w:val="22"/>
              </w:rPr>
              <w:t xml:space="preserve"> * Name des Schülers</w:t>
            </w:r>
          </w:p>
          <w:p w14:paraId="55108122" w14:textId="77777777" w:rsidR="009978A6" w:rsidRDefault="002457CE">
            <w:pPr>
              <w:pStyle w:val="Tabellentext"/>
              <w:rPr>
                <w:sz w:val="22"/>
              </w:rPr>
            </w:pPr>
            <w:r>
              <w:rPr>
                <w:sz w:val="22"/>
              </w:rPr>
              <w:lastRenderedPageBreak/>
              <w:t xml:space="preserve"> * Geschlecht des Schülers</w:t>
            </w:r>
          </w:p>
          <w:p w14:paraId="7536EB5C" w14:textId="77777777" w:rsidR="009978A6" w:rsidRDefault="002457CE">
            <w:pPr>
              <w:pStyle w:val="Tabellentext"/>
              <w:rPr>
                <w:sz w:val="22"/>
              </w:rPr>
            </w:pPr>
            <w:r>
              <w:rPr>
                <w:sz w:val="22"/>
              </w:rPr>
              <w:t xml:space="preserve"> * Geburtsdatum des Schülers</w:t>
            </w:r>
          </w:p>
          <w:p w14:paraId="56F02BD8" w14:textId="77777777" w:rsidR="009978A6" w:rsidRDefault="002457CE">
            <w:pPr>
              <w:pStyle w:val="Tabellentext"/>
              <w:rPr>
                <w:sz w:val="22"/>
              </w:rPr>
            </w:pPr>
            <w:r>
              <w:rPr>
                <w:sz w:val="22"/>
              </w:rPr>
              <w:t xml:space="preserve"> * Schüler (Schulform)</w:t>
            </w:r>
          </w:p>
          <w:p w14:paraId="56CEEE62" w14:textId="77777777" w:rsidR="009978A6" w:rsidRDefault="002457CE">
            <w:pPr>
              <w:pStyle w:val="Tabellentext"/>
              <w:rPr>
                <w:sz w:val="22"/>
              </w:rPr>
            </w:pPr>
            <w:r>
              <w:rPr>
                <w:sz w:val="22"/>
              </w:rPr>
              <w:t xml:space="preserve"> * Schüler (Stufe)</w:t>
            </w:r>
          </w:p>
          <w:p w14:paraId="5B9C1B8A" w14:textId="77777777" w:rsidR="009978A6" w:rsidRDefault="002457CE">
            <w:pPr>
              <w:pStyle w:val="Tabellentext"/>
              <w:rPr>
                <w:sz w:val="22"/>
              </w:rPr>
            </w:pPr>
            <w:r>
              <w:rPr>
                <w:sz w:val="22"/>
              </w:rPr>
              <w:t xml:space="preserve"> * ggf. Nachteilsausgleich nach §7 VOGSV oder § 42 VOGSV</w:t>
            </w:r>
          </w:p>
          <w:p w14:paraId="0ED9533B" w14:textId="77777777" w:rsidR="009978A6" w:rsidRDefault="002457CE">
            <w:pPr>
              <w:pStyle w:val="Tabellentext"/>
              <w:rPr>
                <w:sz w:val="22"/>
              </w:rPr>
            </w:pPr>
            <w:r>
              <w:rPr>
                <w:sz w:val="22"/>
              </w:rPr>
              <w:t xml:space="preserve"> * Förderziele (alle Inhalte)</w:t>
            </w:r>
          </w:p>
          <w:p w14:paraId="425AA698" w14:textId="77777777" w:rsidR="009978A6" w:rsidRDefault="002457CE">
            <w:pPr>
              <w:pStyle w:val="Tabellentext"/>
              <w:rPr>
                <w:sz w:val="22"/>
              </w:rPr>
            </w:pPr>
            <w:r>
              <w:rPr>
                <w:sz w:val="22"/>
              </w:rPr>
              <w:t xml:space="preserve"> </w:t>
            </w:r>
          </w:p>
          <w:p w14:paraId="2AB5FCD9" w14:textId="77777777" w:rsidR="009978A6" w:rsidRDefault="002457CE">
            <w:pPr>
              <w:pStyle w:val="Tabellentext"/>
              <w:rPr>
                <w:sz w:val="22"/>
              </w:rPr>
            </w:pPr>
            <w:r>
              <w:rPr>
                <w:sz w:val="22"/>
              </w:rPr>
              <w:t xml:space="preserve"> </w:t>
            </w:r>
          </w:p>
          <w:p w14:paraId="22B1CC54" w14:textId="77777777" w:rsidR="009978A6" w:rsidRDefault="002457CE">
            <w:pPr>
              <w:pStyle w:val="Tabellentext"/>
              <w:rPr>
                <w:sz w:val="22"/>
              </w:rPr>
            </w:pPr>
            <w:r>
              <w:rPr>
                <w:sz w:val="22"/>
              </w:rPr>
              <w:t xml:space="preserve"> * Inaktiver Förderplan erzeugt kein Bericht</w:t>
            </w:r>
          </w:p>
          <w:p w14:paraId="19F86E89" w14:textId="77777777" w:rsidR="009978A6" w:rsidRDefault="002457CE">
            <w:pPr>
              <w:pStyle w:val="Tabellentext"/>
              <w:rPr>
                <w:sz w:val="22"/>
              </w:rPr>
            </w:pPr>
            <w:r>
              <w:rPr>
                <w:sz w:val="22"/>
              </w:rPr>
              <w:t xml:space="preserve"> * Aktiver Förderplan ohne Förderziele erzeugt ein Leerdokument mit Stammdaten des Schülers</w:t>
            </w:r>
          </w:p>
          <w:p w14:paraId="6AB54433" w14:textId="77777777" w:rsidR="009978A6" w:rsidRDefault="002457CE">
            <w:pPr>
              <w:pStyle w:val="Tabellentext"/>
              <w:rPr>
                <w:sz w:val="22"/>
              </w:rPr>
            </w:pPr>
            <w:r>
              <w:rPr>
                <w:sz w:val="22"/>
              </w:rPr>
              <w:t xml:space="preserve"> * Aktiver Förderplan mit Förderzielen gibt vollständigen Bericht aus </w:t>
            </w:r>
          </w:p>
          <w:p w14:paraId="47064ED7" w14:textId="77777777" w:rsidR="009978A6" w:rsidRDefault="002457CE">
            <w:pPr>
              <w:pStyle w:val="Tabellentext"/>
              <w:rPr>
                <w:sz w:val="22"/>
              </w:rPr>
            </w:pPr>
            <w:r>
              <w:rPr>
                <w:sz w:val="22"/>
              </w:rPr>
              <w:t xml:space="preserve"> </w:t>
            </w:r>
          </w:p>
          <w:p w14:paraId="580B60AD" w14:textId="77777777" w:rsidR="009978A6" w:rsidRDefault="002457CE">
            <w:pPr>
              <w:pStyle w:val="Tabellentextf"/>
            </w:pPr>
            <w:r>
              <w:rPr>
                <w:sz w:val="22"/>
              </w:rPr>
              <w:t xml:space="preserve">Der Bericht kann für einzelne Schüler als auch Klassen/Stufe/Schulform ausgegeben werden. </w:t>
            </w:r>
          </w:p>
          <w:p w14:paraId="4788AD21" w14:textId="77777777" w:rsidR="009978A6" w:rsidRDefault="002457CE">
            <w:pPr>
              <w:pStyle w:val="Tabellentextf"/>
            </w:pPr>
            <w:r>
              <w:rPr>
                <w:sz w:val="22"/>
                <w:u w:val="single"/>
              </w:rPr>
              <w:t>Rechtliche Hinweise:</w:t>
            </w:r>
            <w:r>
              <w:rPr>
                <w:sz w:val="22"/>
              </w:rPr>
              <w:t xml:space="preserve"> Auf Grundlage des § 5 Abs. 1 VOSB erstellt die allgemeine Schule unter Einbeziehung des BFZ einen Förderplan und schreibt ihn ggf. fort. </w:t>
            </w:r>
          </w:p>
          <w:p w14:paraId="6166B47C" w14:textId="77777777" w:rsidR="009978A6" w:rsidRDefault="002457CE">
            <w:pPr>
              <w:pStyle w:val="Tabellentextf"/>
              <w:rPr>
                <w:sz w:val="22"/>
              </w:rPr>
            </w:pPr>
            <w:r>
              <w:rPr>
                <w:sz w:val="22"/>
                <w:u w:val="single"/>
              </w:rPr>
              <w:t>Anwendungssystemnutzung:</w:t>
            </w:r>
            <w:r>
              <w:rPr>
                <w:sz w:val="22"/>
              </w:rPr>
              <w:t xml:space="preserve"> Direkt abrufbar auf LUSD-Seite:</w:t>
            </w:r>
          </w:p>
          <w:p w14:paraId="3C26EFA9" w14:textId="77777777" w:rsidR="009978A6" w:rsidRDefault="002457CE">
            <w:pPr>
              <w:pStyle w:val="Tabellentextf"/>
            </w:pPr>
            <w:r>
              <w:rPr>
                <w:sz w:val="22"/>
              </w:rPr>
              <w:t xml:space="preserve">Schüler &gt; </w:t>
            </w:r>
          </w:p>
          <w:p w14:paraId="3CC4EE7A" w14:textId="77777777" w:rsidR="009978A6" w:rsidRDefault="002457CE">
            <w:pPr>
              <w:pStyle w:val="Tabellentextf"/>
              <w:rPr>
                <w:sz w:val="22"/>
              </w:rPr>
            </w:pPr>
            <w:r>
              <w:rPr>
                <w:sz w:val="22"/>
                <w:u w:val="single"/>
              </w:rPr>
              <w:t>trägt:</w:t>
            </w:r>
            <w:r>
              <w:rPr>
                <w:sz w:val="22"/>
              </w:rPr>
              <w:t xml:space="preserve"> Förderplan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FD8E1E" w14:textId="77777777" w:rsidR="009978A6" w:rsidRDefault="009978A6">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41FFE5" w14:textId="77777777" w:rsidR="009978A6" w:rsidRDefault="009978A6">
            <w:pPr>
              <w:pStyle w:val="Tabellentext"/>
            </w:pPr>
          </w:p>
        </w:tc>
      </w:tr>
    </w:tbl>
    <w:p w14:paraId="22DA413B" w14:textId="77777777" w:rsidR="009978A6" w:rsidRDefault="002457CE">
      <w:pPr>
        <w:pStyle w:val="HeaderHKM2"/>
      </w:pPr>
      <w:bookmarkStart w:id="20" w:name="_Toc256000013"/>
      <w:r>
        <w:rPr>
          <w:rFonts w:eastAsia="Arial" w:cs="Arial"/>
        </w:rPr>
        <w:t>Rollen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9978A6" w14:paraId="28FDCC13"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A054BBA" w14:textId="77777777" w:rsidR="009978A6" w:rsidRDefault="002457CE">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836E980" w14:textId="77777777" w:rsidR="009978A6" w:rsidRDefault="002457CE">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DA89F8D" w14:textId="77777777" w:rsidR="009978A6" w:rsidRDefault="002457CE">
            <w:pPr>
              <w:pStyle w:val="Tabellenberschrift"/>
            </w:pPr>
            <w:r>
              <w:t>beteiligt an Funktion(en)</w:t>
            </w:r>
          </w:p>
        </w:tc>
      </w:tr>
      <w:tr w:rsidR="009978A6" w14:paraId="7427334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8AC54D" w14:textId="77777777" w:rsidR="009978A6" w:rsidRDefault="002457CE">
            <w:pPr>
              <w:pStyle w:val="Tabellentext"/>
              <w:rPr>
                <w:sz w:val="16"/>
              </w:rPr>
            </w:pPr>
            <w:r>
              <w:t>Die Schulleiterin/ der Schulleiter allgemeine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5BFF0FF" w14:textId="77777777" w:rsidR="009978A6" w:rsidRDefault="002457CE">
            <w:pPr>
              <w:pStyle w:val="Tabellentextf"/>
            </w:pPr>
            <w:r>
              <w:rPr>
                <w:sz w:val="22"/>
              </w:rPr>
              <w:t xml:space="preserve">Die Schulleiterin/der Schulleiter ist dafür verantwortlich, dass die Schule ihren Bildungs- und </w:t>
            </w:r>
            <w:r>
              <w:rPr>
                <w:sz w:val="22"/>
              </w:rPr>
              <w:t>Erziehungsauftrag erfüllt. Sie oder er leitet die Schule nach geltenden Rechts- und Verwaltungsvorschriften sowie den Beschlüssen der Schulkonferenz und der Konferenzen der Lehrkräfte.</w:t>
            </w:r>
          </w:p>
          <w:p w14:paraId="2F8D07D5" w14:textId="77777777" w:rsidR="009978A6" w:rsidRDefault="002457CE">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0723BC3" w14:textId="77777777" w:rsidR="009978A6" w:rsidRDefault="002457CE">
            <w:pPr>
              <w:pStyle w:val="Tabellentextf"/>
            </w:pPr>
            <w:r>
              <w:rPr>
                <w:sz w:val="22"/>
                <w:u w:val="single"/>
              </w:rPr>
              <w:t>ist fachlich verantwortlich für:</w:t>
            </w:r>
          </w:p>
          <w:p w14:paraId="496B8952" w14:textId="77777777" w:rsidR="009978A6" w:rsidRDefault="002457CE">
            <w:pPr>
              <w:pStyle w:val="Tabellentextf"/>
            </w:pPr>
            <w:r>
              <w:rPr>
                <w:sz w:val="22"/>
              </w:rPr>
              <w:t>Lernausgangslage eruieren und evaluieren (IB)</w:t>
            </w:r>
          </w:p>
          <w:p w14:paraId="3D7FF4B1" w14:textId="77777777" w:rsidR="009978A6" w:rsidRDefault="002457CE">
            <w:pPr>
              <w:pStyle w:val="Tabellentextf"/>
            </w:pPr>
            <w:r>
              <w:rPr>
                <w:sz w:val="22"/>
                <w:u w:val="single"/>
              </w:rPr>
              <w:t>führt aus:</w:t>
            </w:r>
          </w:p>
          <w:p w14:paraId="70DB0556" w14:textId="77777777" w:rsidR="009978A6" w:rsidRDefault="002457CE">
            <w:pPr>
              <w:pStyle w:val="Tabellentextf"/>
            </w:pPr>
            <w:r>
              <w:rPr>
                <w:sz w:val="22"/>
              </w:rPr>
              <w:t>Dokumente zu vorbeugenden Maßnahmen verwalten (IB)</w:t>
            </w:r>
          </w:p>
          <w:p w14:paraId="1D68A8AF" w14:textId="77777777" w:rsidR="009978A6" w:rsidRDefault="002457CE">
            <w:pPr>
              <w:pStyle w:val="Tabellentextf"/>
            </w:pPr>
            <w:r>
              <w:rPr>
                <w:sz w:val="22"/>
                <w:u w:val="single"/>
              </w:rPr>
              <w:t>ist fachlich verantwortlich für:</w:t>
            </w:r>
          </w:p>
          <w:p w14:paraId="531BFF8A" w14:textId="77777777" w:rsidR="009978A6" w:rsidRDefault="002457CE">
            <w:pPr>
              <w:pStyle w:val="Tabellentextf"/>
              <w:rPr>
                <w:sz w:val="22"/>
              </w:rPr>
            </w:pPr>
            <w:r>
              <w:rPr>
                <w:sz w:val="22"/>
              </w:rPr>
              <w:t>Individuelle Förderplanung bereitstellen (IB)</w:t>
            </w:r>
          </w:p>
        </w:tc>
      </w:tr>
      <w:tr w:rsidR="009978A6" w14:paraId="74CA276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E775C7" w14:textId="77777777" w:rsidR="009978A6" w:rsidRDefault="002457CE">
            <w:pPr>
              <w:pStyle w:val="Tabellentext"/>
              <w:rPr>
                <w:sz w:val="16"/>
              </w:rPr>
            </w:pPr>
            <w:r>
              <w:lastRenderedPageBreak/>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9E0951" w14:textId="77777777" w:rsidR="009978A6" w:rsidRDefault="002457CE">
            <w:pPr>
              <w:pStyle w:val="Tabellentext"/>
              <w:rPr>
                <w:sz w:val="22"/>
              </w:rPr>
            </w:pPr>
            <w:r>
              <w:rPr>
                <w:sz w:val="22"/>
              </w:rPr>
              <w:t xml:space="preserve">Die Rechte und Pflichten der Eltern nach </w:t>
            </w:r>
            <w:r>
              <w:rPr>
                <w:sz w:val="22"/>
              </w:rPr>
              <w:t>diesem Gesetz oder nach aufgrund dieses Gesetzes erlassenen Rechtsvorschriften nehmen wahr:</w:t>
            </w:r>
          </w:p>
          <w:p w14:paraId="39D840D8" w14:textId="77777777" w:rsidR="009978A6" w:rsidRDefault="002457CE">
            <w:pPr>
              <w:pStyle w:val="Tabellentext"/>
              <w:rPr>
                <w:sz w:val="22"/>
              </w:rPr>
            </w:pPr>
            <w:r>
              <w:rPr>
                <w:sz w:val="22"/>
              </w:rPr>
              <w:t>1. die nach dem bürgerlichen Recht für die Person des Kindes Sorgeberechtigten,</w:t>
            </w:r>
          </w:p>
          <w:p w14:paraId="383C5ED5" w14:textId="77777777" w:rsidR="009978A6" w:rsidRDefault="002457CE">
            <w:pPr>
              <w:pStyle w:val="Tabellentext"/>
              <w:rPr>
                <w:sz w:val="22"/>
              </w:rPr>
            </w:pPr>
            <w:r>
              <w:rPr>
                <w:sz w:val="22"/>
              </w:rPr>
              <w:t>2. die Betreuerin oder der Betreuer einer volljährigen Schülerin /oder eines volljährigen Schülers für den schulischen Aufgabenkreis,</w:t>
            </w:r>
          </w:p>
          <w:p w14:paraId="7F0EEC57" w14:textId="77777777" w:rsidR="009978A6" w:rsidRDefault="002457CE">
            <w:pPr>
              <w:pStyle w:val="Tabellentextf"/>
            </w:pPr>
            <w:r>
              <w:rPr>
                <w:sz w:val="22"/>
              </w:rPr>
              <w:t xml:space="preserve">3. anstelle der oder neben den Personensorgeberechtigten diejenigen, denen die Erziehung des Kindes mit Einverständnis der Personenberechtigten anvertraut oder mit anvertraut ist; das </w:t>
            </w:r>
            <w:r>
              <w:rPr>
                <w:sz w:val="22"/>
              </w:rPr>
              <w:t>Einverständnis ist der Schule schriftlich nachzuweisen.</w:t>
            </w:r>
          </w:p>
          <w:p w14:paraId="7A8DB313" w14:textId="77777777" w:rsidR="009978A6" w:rsidRDefault="002457CE">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91BC847" w14:textId="77777777" w:rsidR="009978A6" w:rsidRDefault="002457CE">
            <w:pPr>
              <w:pStyle w:val="Tabellentextf"/>
            </w:pPr>
            <w:r>
              <w:rPr>
                <w:sz w:val="22"/>
                <w:u w:val="single"/>
              </w:rPr>
              <w:t>wirkt mit bei:</w:t>
            </w:r>
          </w:p>
          <w:p w14:paraId="29DF26AF" w14:textId="77777777" w:rsidR="009978A6" w:rsidRDefault="002457CE">
            <w:pPr>
              <w:pStyle w:val="Tabellentextf"/>
            </w:pPr>
            <w:r>
              <w:rPr>
                <w:sz w:val="22"/>
              </w:rPr>
              <w:t>Schüler fördern und Umsetzung dokumentieren (IB)</w:t>
            </w:r>
          </w:p>
          <w:p w14:paraId="70DBC7B6" w14:textId="77777777" w:rsidR="009978A6" w:rsidRDefault="002457CE">
            <w:pPr>
              <w:pStyle w:val="Tabellentextf"/>
            </w:pPr>
            <w:r>
              <w:rPr>
                <w:sz w:val="22"/>
                <w:u w:val="single"/>
              </w:rPr>
              <w:t>muss informiert werden über:</w:t>
            </w:r>
          </w:p>
          <w:p w14:paraId="3A897D8A" w14:textId="77777777" w:rsidR="009978A6" w:rsidRDefault="002457CE">
            <w:pPr>
              <w:pStyle w:val="Tabellentextf"/>
            </w:pPr>
            <w:r>
              <w:rPr>
                <w:sz w:val="22"/>
              </w:rPr>
              <w:t>Dokumente zu vorbeugenden Maßnahmen verwalten (IB)</w:t>
            </w:r>
          </w:p>
          <w:p w14:paraId="47A1EAAD" w14:textId="77777777" w:rsidR="009978A6" w:rsidRDefault="002457CE">
            <w:pPr>
              <w:pStyle w:val="Tabellentextf"/>
            </w:pPr>
            <w:r>
              <w:rPr>
                <w:sz w:val="22"/>
              </w:rPr>
              <w:t>Individuelle Förderplanung vorstellen (IB)</w:t>
            </w:r>
          </w:p>
          <w:p w14:paraId="29B4DCFE" w14:textId="77777777" w:rsidR="009978A6" w:rsidRDefault="002457CE">
            <w:pPr>
              <w:pStyle w:val="Tabellentextf"/>
            </w:pPr>
            <w:r>
              <w:rPr>
                <w:sz w:val="22"/>
                <w:u w:val="single"/>
              </w:rPr>
              <w:t>wirkt mit bei:</w:t>
            </w:r>
          </w:p>
          <w:p w14:paraId="1A8ED691" w14:textId="77777777" w:rsidR="009978A6" w:rsidRDefault="002457CE">
            <w:pPr>
              <w:pStyle w:val="Tabellentextf"/>
              <w:rPr>
                <w:sz w:val="22"/>
              </w:rPr>
            </w:pPr>
            <w:r>
              <w:rPr>
                <w:sz w:val="22"/>
              </w:rPr>
              <w:t>Förderziel evaluieren (IB)</w:t>
            </w:r>
          </w:p>
        </w:tc>
      </w:tr>
      <w:tr w:rsidR="009978A6" w14:paraId="10975249"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578DFE" w14:textId="77777777" w:rsidR="009978A6" w:rsidRDefault="002457CE">
            <w:pPr>
              <w:pStyle w:val="Tabellentext"/>
              <w:rPr>
                <w:sz w:val="16"/>
              </w:rPr>
            </w:pPr>
            <w:r>
              <w:t>Förderplankonferenz Lehrkräfte Schule</w:t>
            </w:r>
            <w:r>
              <w:rPr>
                <w:sz w:val="16"/>
              </w:rPr>
              <w:br/>
              <w:t>[Gruppe]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EEF375" w14:textId="77777777" w:rsidR="009978A6" w:rsidRDefault="002457CE">
            <w:pPr>
              <w:pStyle w:val="Tabellentext"/>
              <w:rPr>
                <w:sz w:val="22"/>
              </w:rPr>
            </w:pPr>
            <w:r>
              <w:rPr>
                <w:sz w:val="22"/>
              </w:rPr>
              <w:t>An der Förderplanung beteiligten Lehrkräfte, sozialpädagogische Mitarbeiter, sozialpädagogische Fachkräfte.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8FEB375" w14:textId="77777777" w:rsidR="009978A6" w:rsidRDefault="002457CE">
            <w:pPr>
              <w:pStyle w:val="Tabellentextf"/>
            </w:pPr>
            <w:r>
              <w:rPr>
                <w:sz w:val="22"/>
                <w:u w:val="single"/>
              </w:rPr>
              <w:t>wirkt mit bei:</w:t>
            </w:r>
          </w:p>
          <w:p w14:paraId="5E37752E" w14:textId="77777777" w:rsidR="009978A6" w:rsidRDefault="002457CE">
            <w:pPr>
              <w:pStyle w:val="Tabellentextf"/>
              <w:rPr>
                <w:sz w:val="22"/>
              </w:rPr>
            </w:pPr>
            <w:r>
              <w:rPr>
                <w:sz w:val="22"/>
              </w:rPr>
              <w:t>Förderziele (IB) beschließen</w:t>
            </w:r>
          </w:p>
        </w:tc>
      </w:tr>
      <w:tr w:rsidR="009978A6" w14:paraId="40BF73A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3C7591" w14:textId="77777777" w:rsidR="009978A6" w:rsidRDefault="002457CE">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76F43F" w14:textId="77777777" w:rsidR="009978A6" w:rsidRDefault="002457CE">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884F40D" w14:textId="77777777" w:rsidR="009978A6" w:rsidRDefault="002457CE">
            <w:pPr>
              <w:pStyle w:val="Tabellentextf"/>
            </w:pPr>
            <w:r>
              <w:rPr>
                <w:sz w:val="22"/>
                <w:u w:val="single"/>
              </w:rPr>
              <w:t>führt aus:</w:t>
            </w:r>
          </w:p>
          <w:p w14:paraId="6F933E0F" w14:textId="77777777" w:rsidR="009978A6" w:rsidRDefault="002457CE">
            <w:pPr>
              <w:pStyle w:val="Tabellentextf"/>
            </w:pPr>
            <w:r>
              <w:rPr>
                <w:sz w:val="22"/>
              </w:rPr>
              <w:t>Individuelle Förderplanung bereitstellen (IB)</w:t>
            </w:r>
          </w:p>
          <w:p w14:paraId="7EC0AD25" w14:textId="77777777" w:rsidR="009978A6" w:rsidRDefault="002457CE">
            <w:pPr>
              <w:pStyle w:val="Tabellentextf"/>
              <w:rPr>
                <w:sz w:val="22"/>
              </w:rPr>
            </w:pPr>
            <w:r>
              <w:rPr>
                <w:sz w:val="22"/>
              </w:rPr>
              <w:t>Dokumente zu vorbeugenden Maßnahmen verwalten (IB)</w:t>
            </w:r>
          </w:p>
        </w:tc>
      </w:tr>
      <w:tr w:rsidR="009978A6" w14:paraId="0BB2476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C3C5D4" w14:textId="77777777" w:rsidR="009978A6" w:rsidRDefault="002457CE">
            <w:pPr>
              <w:pStyle w:val="Tabellentext"/>
              <w:rPr>
                <w:sz w:val="16"/>
              </w:rPr>
            </w:pPr>
            <w:r>
              <w:t>Lehrkraft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88FD6D" w14:textId="77777777" w:rsidR="009978A6" w:rsidRDefault="002457CE">
            <w:pPr>
              <w:pStyle w:val="Tabellentext"/>
              <w:rPr>
                <w:sz w:val="22"/>
              </w:rPr>
            </w:pPr>
            <w:r>
              <w:rPr>
                <w:sz w:val="22"/>
              </w:rPr>
              <w:t>Lehrkraft an einer Schule ist, wer an einer Schule selbstständig Unterricht erteilt (§86 Abs. 1 HSchG) und in einem Beamten- oder Angestelltenverhältnis zum Land Hessen steht.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26F2D44" w14:textId="77777777" w:rsidR="009978A6" w:rsidRDefault="002457CE">
            <w:pPr>
              <w:pStyle w:val="Tabellentextf"/>
            </w:pPr>
            <w:r>
              <w:rPr>
                <w:sz w:val="22"/>
                <w:u w:val="single"/>
              </w:rPr>
              <w:t>führt aus:</w:t>
            </w:r>
          </w:p>
          <w:p w14:paraId="0E286E7C" w14:textId="77777777" w:rsidR="009978A6" w:rsidRDefault="002457CE">
            <w:pPr>
              <w:pStyle w:val="Tabellentextf"/>
            </w:pPr>
            <w:r>
              <w:rPr>
                <w:sz w:val="22"/>
              </w:rPr>
              <w:t>Förderziele (IB) beschließen</w:t>
            </w:r>
          </w:p>
          <w:p w14:paraId="40234A49" w14:textId="77777777" w:rsidR="009978A6" w:rsidRDefault="002457CE">
            <w:pPr>
              <w:pStyle w:val="Tabellentextf"/>
            </w:pPr>
            <w:r>
              <w:rPr>
                <w:sz w:val="22"/>
              </w:rPr>
              <w:t>Förderziel evaluieren (IB)</w:t>
            </w:r>
          </w:p>
          <w:p w14:paraId="24E5B80D" w14:textId="77777777" w:rsidR="009978A6" w:rsidRDefault="002457CE">
            <w:pPr>
              <w:pStyle w:val="Tabellentextf"/>
            </w:pPr>
            <w:r>
              <w:rPr>
                <w:sz w:val="22"/>
              </w:rPr>
              <w:t>Lernausgangslage eruieren und evaluieren (IB)</w:t>
            </w:r>
          </w:p>
          <w:p w14:paraId="1BD282EC" w14:textId="77777777" w:rsidR="009978A6" w:rsidRDefault="002457CE">
            <w:pPr>
              <w:pStyle w:val="Tabellentextf"/>
            </w:pPr>
            <w:r>
              <w:rPr>
                <w:sz w:val="22"/>
              </w:rPr>
              <w:t>Schüler fördern und Umsetzung dokumentieren (IB)</w:t>
            </w:r>
          </w:p>
          <w:p w14:paraId="75F5540C" w14:textId="77777777" w:rsidR="009978A6" w:rsidRDefault="002457CE">
            <w:pPr>
              <w:pStyle w:val="Tabellentextf"/>
            </w:pPr>
            <w:r>
              <w:rPr>
                <w:sz w:val="22"/>
              </w:rPr>
              <w:t>Individuelle Förderplanung vorstellen (IB)</w:t>
            </w:r>
          </w:p>
          <w:p w14:paraId="5FA65907" w14:textId="77777777" w:rsidR="009978A6" w:rsidRDefault="002457CE">
            <w:pPr>
              <w:pStyle w:val="Tabellentextf"/>
              <w:rPr>
                <w:sz w:val="22"/>
              </w:rPr>
            </w:pPr>
            <w:r>
              <w:rPr>
                <w:sz w:val="22"/>
              </w:rPr>
              <w:t xml:space="preserve">Förderziel erfassen und </w:t>
            </w:r>
            <w:r>
              <w:rPr>
                <w:sz w:val="22"/>
              </w:rPr>
              <w:t>bearbeiten (IB)</w:t>
            </w:r>
          </w:p>
        </w:tc>
      </w:tr>
      <w:tr w:rsidR="009978A6" w14:paraId="278E614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68DB95" w14:textId="77777777" w:rsidR="009978A6" w:rsidRDefault="002457CE">
            <w:pPr>
              <w:pStyle w:val="Tabellentext"/>
              <w:rPr>
                <w:sz w:val="16"/>
              </w:rPr>
            </w:pPr>
            <w:r>
              <w:t>Schüler/in</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BCB553" w14:textId="77777777" w:rsidR="009978A6" w:rsidRDefault="002457CE">
            <w:pPr>
              <w:pStyle w:val="Tabellentext"/>
              <w:rPr>
                <w:sz w:val="22"/>
              </w:rPr>
            </w:pPr>
            <w:r>
              <w:rPr>
                <w:sz w:val="22"/>
              </w:rPr>
              <w:t xml:space="preserve"> § 69 HSchG – Rechte und Pflichten aus dem Schulverhältnis</w:t>
            </w:r>
          </w:p>
          <w:p w14:paraId="688514F4" w14:textId="77777777" w:rsidR="009978A6" w:rsidRDefault="002457CE">
            <w:pPr>
              <w:pStyle w:val="Tabellentext"/>
              <w:rPr>
                <w:sz w:val="22"/>
              </w:rPr>
            </w:pPr>
            <w:r>
              <w:rPr>
                <w:sz w:val="22"/>
              </w:rPr>
              <w:t>(1) Mit der Aufnahme einer Schülerin oder eines Schülers in eine öffentliche Schule wird ein öffentlich-rechtliches Schulverhältnis begründet.</w:t>
            </w:r>
          </w:p>
          <w:p w14:paraId="5481D2BE" w14:textId="77777777" w:rsidR="009978A6" w:rsidRDefault="002457CE">
            <w:pPr>
              <w:pStyle w:val="Tabellentext"/>
              <w:rPr>
                <w:sz w:val="22"/>
              </w:rPr>
            </w:pPr>
            <w:r>
              <w:rPr>
                <w:sz w:val="22"/>
              </w:rPr>
              <w:lastRenderedPageBreak/>
              <w:t xml:space="preserve"> </w:t>
            </w:r>
          </w:p>
          <w:p w14:paraId="137EB7C4" w14:textId="77777777" w:rsidR="009978A6" w:rsidRDefault="002457CE">
            <w:pPr>
              <w:pStyle w:val="Tabellentext"/>
              <w:rPr>
                <w:sz w:val="22"/>
              </w:rPr>
            </w:pPr>
            <w:r>
              <w:rPr>
                <w:sz w:val="22"/>
              </w:rPr>
              <w:t xml:space="preserve">§1 Abs. 1 VOGSV </w:t>
            </w:r>
          </w:p>
          <w:p w14:paraId="7F5C8D87" w14:textId="77777777" w:rsidR="009978A6" w:rsidRDefault="002457CE">
            <w:pPr>
              <w:pStyle w:val="Tabellentext"/>
              <w:rPr>
                <w:sz w:val="22"/>
              </w:rPr>
            </w:pPr>
            <w:r>
              <w:rPr>
                <w:sz w:val="22"/>
              </w:rPr>
              <w:t>Rechte und Pflichten der Schülerinnen und Schüler</w:t>
            </w:r>
          </w:p>
          <w:p w14:paraId="1CAE5E25" w14:textId="77777777" w:rsidR="009978A6" w:rsidRDefault="002457CE">
            <w:pPr>
              <w:pStyle w:val="Tabellentext"/>
              <w:rPr>
                <w:sz w:val="22"/>
              </w:rPr>
            </w:pPr>
            <w:r>
              <w:rPr>
                <w:sz w:val="22"/>
              </w:rPr>
              <w:t>(1) Mit dem öffentlich-rechtlichen Schulverhältnis, das durch die Aufnahme der Schülerinnen und Schüler in die öffentliche Schule begründet wird, wird das Recht der Schülerinnen und Schüler auf Bildung, Förderung durch die Schule (§ 5) und Unterricht sowie das Recht auf Teilnahme an schulischen Veranstaltungen nach Maßgabe dieser Verordnung gestaltet.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85E6CB5" w14:textId="77777777" w:rsidR="009978A6" w:rsidRDefault="002457CE">
            <w:pPr>
              <w:pStyle w:val="Tabellentextf"/>
            </w:pPr>
            <w:r>
              <w:rPr>
                <w:sz w:val="22"/>
                <w:u w:val="single"/>
              </w:rPr>
              <w:lastRenderedPageBreak/>
              <w:t>wirkt mit bei:</w:t>
            </w:r>
          </w:p>
          <w:p w14:paraId="097D4F99" w14:textId="77777777" w:rsidR="009978A6" w:rsidRDefault="002457CE">
            <w:pPr>
              <w:pStyle w:val="Tabellentextf"/>
            </w:pPr>
            <w:r>
              <w:rPr>
                <w:sz w:val="22"/>
              </w:rPr>
              <w:t>Förderziel evaluieren (IB)</w:t>
            </w:r>
          </w:p>
          <w:p w14:paraId="27634D04" w14:textId="77777777" w:rsidR="009978A6" w:rsidRDefault="002457CE">
            <w:pPr>
              <w:pStyle w:val="Tabellentextf"/>
              <w:rPr>
                <w:sz w:val="22"/>
              </w:rPr>
            </w:pPr>
            <w:r>
              <w:rPr>
                <w:sz w:val="22"/>
              </w:rPr>
              <w:t>Schüler fördern und Umsetzung dokumentieren (IB)</w:t>
            </w:r>
          </w:p>
        </w:tc>
      </w:tr>
      <w:tr w:rsidR="009978A6" w14:paraId="3E580AA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36BDEE" w14:textId="77777777" w:rsidR="009978A6" w:rsidRDefault="002457CE">
            <w:pPr>
              <w:pStyle w:val="Tabellentext"/>
              <w:rPr>
                <w:sz w:val="16"/>
              </w:rPr>
            </w:pPr>
            <w:r>
              <w:t>VM/IB Beauftragte rBFZ-Lehrkraft Schule</w:t>
            </w:r>
            <w:r>
              <w:rPr>
                <w:sz w:val="16"/>
              </w:rPr>
              <w:br/>
              <w:t>[Rolle intern]</w:t>
            </w:r>
            <w:r>
              <w:rPr>
                <w:sz w:val="16"/>
                <w:u w:val="single"/>
              </w:rPr>
              <w:br/>
              <w:t>Langbezeichnung:</w:t>
            </w:r>
            <w:r>
              <w:rPr>
                <w:sz w:val="16"/>
              </w:rPr>
              <w:t xml:space="preserve"> Beauftragte Lehrkraft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B2124D4" w14:textId="77777777" w:rsidR="009978A6" w:rsidRDefault="002457CE">
            <w:pPr>
              <w:pStyle w:val="Tabellentextf"/>
            </w:pPr>
            <w:r>
              <w:rPr>
                <w:sz w:val="22"/>
              </w:rPr>
              <w:t xml:space="preserve">Lehrkraft eines Beratungs- und Förderzentrums, die durch den Dienststellenleiter BFZ als Beauftragte an der </w:t>
            </w:r>
            <w:r>
              <w:rPr>
                <w:sz w:val="22"/>
              </w:rPr>
              <w:t>allgemeinen Schule zum Beraten, Unterstützen und Fördern bestimmt wird.</w:t>
            </w:r>
            <w:r>
              <w:rPr>
                <w:sz w:val="22"/>
              </w:rPr>
              <w:br/>
            </w:r>
          </w:p>
          <w:p w14:paraId="418EE342" w14:textId="77777777" w:rsidR="009978A6" w:rsidRDefault="002457CE">
            <w:pPr>
              <w:pStyle w:val="Tabellentextf"/>
            </w:pPr>
            <w:r>
              <w:rPr>
                <w:sz w:val="22"/>
                <w:u w:val="single"/>
              </w:rPr>
              <w:t>Rechtliche Hinweise:</w:t>
            </w:r>
            <w:r>
              <w:rPr>
                <w:sz w:val="22"/>
              </w:rPr>
              <w:t xml:space="preserve"> § 52 HSchG</w:t>
            </w:r>
          </w:p>
          <w:p w14:paraId="21B139C3" w14:textId="77777777" w:rsidR="009978A6" w:rsidRDefault="002457CE">
            <w:pPr>
              <w:pStyle w:val="Tabellentextf"/>
              <w:rPr>
                <w:sz w:val="22"/>
              </w:rPr>
            </w:pPr>
            <w:r>
              <w:rPr>
                <w:sz w:val="22"/>
                <w:u w:val="single"/>
              </w:rPr>
              <w:t>Anwendungssystemnutzung:</w:t>
            </w:r>
            <w:r>
              <w:rPr>
                <w:sz w:val="22"/>
              </w:rPr>
              <w:t xml:space="preserve"> Die Beauftragte BFZ-Lehrkraft hat lesenden Zugriff auf die gesamte Schülerakte des betroffenen Schülers und schreibenden und löschenden Zugriff auf die von dieser Lehrkraft selbst erstellten Einträge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701BF10" w14:textId="77777777" w:rsidR="009978A6" w:rsidRDefault="002457CE">
            <w:pPr>
              <w:pStyle w:val="Tabellentextf"/>
            </w:pPr>
            <w:r>
              <w:rPr>
                <w:sz w:val="22"/>
                <w:u w:val="single"/>
              </w:rPr>
              <w:t>führt aus:</w:t>
            </w:r>
          </w:p>
          <w:p w14:paraId="090B9EC2" w14:textId="77777777" w:rsidR="009978A6" w:rsidRDefault="002457CE">
            <w:pPr>
              <w:pStyle w:val="Tabellentextf"/>
            </w:pPr>
            <w:r>
              <w:rPr>
                <w:sz w:val="22"/>
              </w:rPr>
              <w:t>Förderziel evaluieren (IB)</w:t>
            </w:r>
          </w:p>
          <w:p w14:paraId="1DD63911" w14:textId="77777777" w:rsidR="009978A6" w:rsidRDefault="002457CE">
            <w:pPr>
              <w:pStyle w:val="Tabellentextf"/>
              <w:rPr>
                <w:sz w:val="22"/>
              </w:rPr>
            </w:pPr>
            <w:r>
              <w:rPr>
                <w:sz w:val="22"/>
              </w:rPr>
              <w:t>Schüler fördern und Umsetzung dokumentieren (IB)</w:t>
            </w:r>
          </w:p>
        </w:tc>
      </w:tr>
    </w:tbl>
    <w:p w14:paraId="529E9651" w14:textId="77777777" w:rsidR="009978A6" w:rsidRDefault="009978A6">
      <w:pPr>
        <w:rPr>
          <w:rFonts w:eastAsia="Arial" w:cs="Arial"/>
          <w:color w:val="000000"/>
          <w:sz w:val="4"/>
        </w:rPr>
      </w:pPr>
    </w:p>
    <w:sectPr w:rsidR="009978A6" w:rsidSect="00110D2A">
      <w:headerReference w:type="even" r:id="rId24"/>
      <w:headerReference w:type="default" r:id="rId25"/>
      <w:footerReference w:type="default" r:id="rId26"/>
      <w:headerReference w:type="first" r:id="rId27"/>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BBE72" w14:textId="77777777" w:rsidR="002457CE" w:rsidRDefault="002457CE">
      <w:pPr>
        <w:spacing w:before="0" w:after="0"/>
      </w:pPr>
      <w:r>
        <w:separator/>
      </w:r>
    </w:p>
  </w:endnote>
  <w:endnote w:type="continuationSeparator" w:id="0">
    <w:p w14:paraId="73A88413" w14:textId="77777777" w:rsidR="002457CE" w:rsidRDefault="002457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94F49"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851EA" w14:textId="77777777" w:rsidR="00F270DE" w:rsidRPr="00115C9C" w:rsidRDefault="00F270DE" w:rsidP="000D013A">
    <w:pPr>
      <w:pBdr>
        <w:top w:val="single" w:sz="4" w:space="1" w:color="auto"/>
      </w:pBdr>
      <w:tabs>
        <w:tab w:val="right" w:pos="14459"/>
        <w:tab w:val="right" w:pos="14601"/>
      </w:tabs>
      <w:ind w:right="83"/>
      <w:rPr>
        <w:sz w:val="2"/>
      </w:rPr>
    </w:pPr>
  </w:p>
  <w:p w14:paraId="31BB63D6" w14:textId="77777777" w:rsidR="006D530F" w:rsidRDefault="002457CE"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7CF1DCCF" w14:textId="77777777" w:rsidR="00F270DE" w:rsidRDefault="002457CE"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AF0A9D">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DDFD1"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24442" w14:textId="77777777" w:rsidR="00A16699" w:rsidRPr="00115C9C" w:rsidRDefault="00A16699" w:rsidP="000D013A">
    <w:pPr>
      <w:pBdr>
        <w:top w:val="single" w:sz="4" w:space="1" w:color="auto"/>
      </w:pBdr>
      <w:tabs>
        <w:tab w:val="right" w:pos="14459"/>
        <w:tab w:val="right" w:pos="14601"/>
      </w:tabs>
      <w:ind w:right="83"/>
      <w:rPr>
        <w:sz w:val="2"/>
      </w:rPr>
    </w:pPr>
  </w:p>
  <w:p w14:paraId="070166BB" w14:textId="77777777" w:rsidR="00A16699" w:rsidRDefault="002457CE"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5BCEC3BD" w14:textId="77777777" w:rsidR="00A16699" w:rsidRDefault="002457CE"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AF0A9D">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17</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B6A8" w14:textId="77777777" w:rsidR="00AA6A24" w:rsidRPr="00115C9C" w:rsidRDefault="00AA6A24" w:rsidP="00AA6A24">
    <w:pPr>
      <w:pBdr>
        <w:top w:val="single" w:sz="4" w:space="1" w:color="auto"/>
      </w:pBdr>
      <w:tabs>
        <w:tab w:val="right" w:pos="14459"/>
        <w:tab w:val="right" w:pos="14601"/>
      </w:tabs>
      <w:ind w:right="83"/>
      <w:rPr>
        <w:sz w:val="2"/>
      </w:rPr>
    </w:pPr>
  </w:p>
  <w:p w14:paraId="72563341" w14:textId="77777777" w:rsidR="006D530F" w:rsidRDefault="002457CE"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6FF937DA" w14:textId="77777777" w:rsidR="00AA6A24" w:rsidRDefault="002457CE"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AF0A9D">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532D9" w14:textId="77777777" w:rsidR="00F270DE" w:rsidRPr="00115C9C" w:rsidRDefault="00F270DE" w:rsidP="00463831">
    <w:pPr>
      <w:pBdr>
        <w:top w:val="single" w:sz="4" w:space="1" w:color="auto"/>
      </w:pBdr>
      <w:tabs>
        <w:tab w:val="right" w:pos="14459"/>
        <w:tab w:val="right" w:pos="14601"/>
      </w:tabs>
      <w:ind w:right="83"/>
      <w:rPr>
        <w:sz w:val="2"/>
      </w:rPr>
    </w:pPr>
  </w:p>
  <w:p w14:paraId="36AC5100" w14:textId="77777777" w:rsidR="00F270DE" w:rsidRPr="00115C9C" w:rsidRDefault="00F270DE" w:rsidP="00F270DE">
    <w:pPr>
      <w:pBdr>
        <w:top w:val="single" w:sz="4" w:space="1" w:color="auto"/>
      </w:pBdr>
      <w:tabs>
        <w:tab w:val="right" w:pos="14459"/>
        <w:tab w:val="right" w:pos="14601"/>
      </w:tabs>
      <w:ind w:right="83"/>
      <w:rPr>
        <w:sz w:val="2"/>
      </w:rPr>
    </w:pPr>
  </w:p>
  <w:p w14:paraId="0BAC4040" w14:textId="77777777" w:rsidR="006D530F" w:rsidRDefault="002457CE"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6A299A29" w14:textId="77777777" w:rsidR="00F270DE" w:rsidRDefault="002457CE"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AF0A9D">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17</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17</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03E4A" w14:textId="77777777" w:rsidR="002457CE" w:rsidRDefault="002457CE">
      <w:pPr>
        <w:spacing w:before="0" w:after="0"/>
      </w:pPr>
      <w:r>
        <w:separator/>
      </w:r>
    </w:p>
  </w:footnote>
  <w:footnote w:type="continuationSeparator" w:id="0">
    <w:p w14:paraId="4B263603" w14:textId="77777777" w:rsidR="002457CE" w:rsidRDefault="002457C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51759"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9978A6" w14:paraId="21450E31" w14:textId="77777777" w:rsidTr="00D91ABB">
      <w:tc>
        <w:tcPr>
          <w:tcW w:w="7905" w:type="dxa"/>
          <w:tcBorders>
            <w:top w:val="single" w:sz="4" w:space="0" w:color="auto"/>
            <w:left w:val="nil"/>
            <w:bottom w:val="nil"/>
            <w:right w:val="single" w:sz="4" w:space="0" w:color="auto"/>
          </w:tcBorders>
          <w:hideMark/>
        </w:tcPr>
        <w:p w14:paraId="482BE5C2" w14:textId="77777777" w:rsidR="00D91ABB" w:rsidRPr="00057B55" w:rsidRDefault="002457CE"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571A2688" w14:textId="77777777" w:rsidR="00D91ABB" w:rsidRPr="00057B55" w:rsidRDefault="002457CE" w:rsidP="00D91ABB">
          <w:pPr>
            <w:jc w:val="right"/>
            <w:rPr>
              <w:rStyle w:val="LDHervorhebungKapitlchen"/>
            </w:rPr>
          </w:pPr>
          <w:r w:rsidRPr="00057B55">
            <w:rPr>
              <w:rStyle w:val="LDHervorhebungKapitlchen"/>
            </w:rPr>
            <w:t>E-Government</w:t>
          </w:r>
        </w:p>
      </w:tc>
    </w:tr>
  </w:tbl>
  <w:p w14:paraId="713E3F05"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9B5B"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2437"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9978A6" w14:paraId="33C9C352" w14:textId="77777777" w:rsidTr="00BC1652">
      <w:tc>
        <w:tcPr>
          <w:tcW w:w="9639" w:type="dxa"/>
          <w:hideMark/>
        </w:tcPr>
        <w:p w14:paraId="02DB57F3" w14:textId="77777777" w:rsidR="00BC1652" w:rsidRPr="00057B55" w:rsidRDefault="002457CE"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SOPÄDFÖ nach Feststellung in der inklusiven Beschulung durchführen</w:t>
          </w:r>
          <w:r w:rsidRPr="00057B55">
            <w:rPr>
              <w:rStyle w:val="LDHervorhebungKapitlchen"/>
            </w:rPr>
            <w:t xml:space="preserve"> “</w:t>
          </w:r>
        </w:p>
      </w:tc>
    </w:tr>
  </w:tbl>
  <w:p w14:paraId="5E56E38D"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9978A6" w14:paraId="7B372156" w14:textId="77777777" w:rsidTr="00057B55">
      <w:tc>
        <w:tcPr>
          <w:tcW w:w="7905" w:type="dxa"/>
          <w:tcBorders>
            <w:top w:val="single" w:sz="4" w:space="0" w:color="auto"/>
            <w:left w:val="nil"/>
            <w:bottom w:val="nil"/>
            <w:right w:val="single" w:sz="4" w:space="0" w:color="auto"/>
          </w:tcBorders>
          <w:hideMark/>
        </w:tcPr>
        <w:p w14:paraId="4D445EAC" w14:textId="77777777" w:rsidR="00D91ABB" w:rsidRPr="00057B55" w:rsidRDefault="002457CE"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52F0CEB7" w14:textId="77777777" w:rsidR="00D91ABB" w:rsidRPr="00057B55" w:rsidRDefault="002457CE" w:rsidP="00057B55">
          <w:pPr>
            <w:jc w:val="right"/>
            <w:rPr>
              <w:rStyle w:val="LDHervorhebungKapitlchen"/>
            </w:rPr>
          </w:pPr>
          <w:r w:rsidRPr="00057B55">
            <w:rPr>
              <w:rStyle w:val="LDHervorhebungKapitlchen"/>
            </w:rPr>
            <w:t>E-Government</w:t>
          </w:r>
        </w:p>
      </w:tc>
    </w:tr>
  </w:tbl>
  <w:p w14:paraId="0D06DECD"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912B4"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9978A6" w14:paraId="102AEE9F" w14:textId="77777777" w:rsidTr="00BC1652">
      <w:trPr>
        <w:trHeight w:val="60"/>
      </w:trPr>
      <w:tc>
        <w:tcPr>
          <w:tcW w:w="14742" w:type="dxa"/>
        </w:tcPr>
        <w:p w14:paraId="6A5313C9" w14:textId="77777777" w:rsidR="00BC1652" w:rsidRPr="00A714AC" w:rsidRDefault="002457CE"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SOPÄDFÖ nach Feststellung in der inklusiven Beschulung durchführen</w:t>
          </w:r>
          <w:r w:rsidRPr="00057B55">
            <w:rPr>
              <w:rStyle w:val="LDHervorhebungKapitlchen"/>
            </w:rPr>
            <w:t xml:space="preserve"> “</w:t>
          </w:r>
        </w:p>
      </w:tc>
    </w:tr>
  </w:tbl>
  <w:p w14:paraId="5A11131E"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0064"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6A99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9pt;height:25.25pt" o:bullet="t">
        <v:imagedata r:id="rId1" o:title="info1"/>
      </v:shape>
    </w:pict>
  </w:numPicBullet>
  <w:numPicBullet w:numPicBulletId="1">
    <w:pict>
      <v:shape id="_x0000_i1027" type="#_x0000_t75" style="width:43.95pt;height:31.8pt" o:bullet="t">
        <v:imagedata r:id="rId2" o:title="ausrufezeichen_klein"/>
      </v:shape>
    </w:pict>
  </w:numPicBullet>
  <w:numPicBullet w:numPicBulletId="2">
    <w:pict>
      <v:shape id="_x0000_i1029" type="#_x0000_t75" style="width:28.05pt;height:16.35pt" o:bullet="t">
        <v:imagedata r:id="rId3" o:title="Unbenannt"/>
      </v:shape>
    </w:pict>
  </w:numPicBullet>
  <w:numPicBullet w:numPicBulletId="3">
    <w:pict>
      <v:shape id="_x0000_i103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B9F81928">
      <w:start w:val="1"/>
      <w:numFmt w:val="bullet"/>
      <w:pStyle w:val="LDAuflistung"/>
      <w:lvlText w:val=""/>
      <w:lvlJc w:val="left"/>
      <w:pPr>
        <w:ind w:left="720" w:hanging="360"/>
      </w:pPr>
      <w:rPr>
        <w:rFonts w:ascii="Symbol" w:hAnsi="Symbol" w:hint="default"/>
      </w:rPr>
    </w:lvl>
    <w:lvl w:ilvl="1" w:tplc="76BA2310" w:tentative="1">
      <w:start w:val="1"/>
      <w:numFmt w:val="bullet"/>
      <w:lvlText w:val="o"/>
      <w:lvlJc w:val="left"/>
      <w:pPr>
        <w:ind w:left="1440" w:hanging="360"/>
      </w:pPr>
      <w:rPr>
        <w:rFonts w:ascii="Courier New" w:hAnsi="Courier New" w:cs="Courier New" w:hint="default"/>
      </w:rPr>
    </w:lvl>
    <w:lvl w:ilvl="2" w:tplc="777C71BE" w:tentative="1">
      <w:start w:val="1"/>
      <w:numFmt w:val="bullet"/>
      <w:lvlText w:val=""/>
      <w:lvlJc w:val="left"/>
      <w:pPr>
        <w:ind w:left="2160" w:hanging="360"/>
      </w:pPr>
      <w:rPr>
        <w:rFonts w:ascii="Wingdings" w:hAnsi="Wingdings" w:hint="default"/>
      </w:rPr>
    </w:lvl>
    <w:lvl w:ilvl="3" w:tplc="03BA6D76" w:tentative="1">
      <w:start w:val="1"/>
      <w:numFmt w:val="bullet"/>
      <w:lvlText w:val=""/>
      <w:lvlJc w:val="left"/>
      <w:pPr>
        <w:ind w:left="2880" w:hanging="360"/>
      </w:pPr>
      <w:rPr>
        <w:rFonts w:ascii="Symbol" w:hAnsi="Symbol" w:hint="default"/>
      </w:rPr>
    </w:lvl>
    <w:lvl w:ilvl="4" w:tplc="E068AFC6" w:tentative="1">
      <w:start w:val="1"/>
      <w:numFmt w:val="bullet"/>
      <w:lvlText w:val="o"/>
      <w:lvlJc w:val="left"/>
      <w:pPr>
        <w:ind w:left="3600" w:hanging="360"/>
      </w:pPr>
      <w:rPr>
        <w:rFonts w:ascii="Courier New" w:hAnsi="Courier New" w:cs="Courier New" w:hint="default"/>
      </w:rPr>
    </w:lvl>
    <w:lvl w:ilvl="5" w:tplc="B3EAB364" w:tentative="1">
      <w:start w:val="1"/>
      <w:numFmt w:val="bullet"/>
      <w:lvlText w:val=""/>
      <w:lvlJc w:val="left"/>
      <w:pPr>
        <w:ind w:left="4320" w:hanging="360"/>
      </w:pPr>
      <w:rPr>
        <w:rFonts w:ascii="Wingdings" w:hAnsi="Wingdings" w:hint="default"/>
      </w:rPr>
    </w:lvl>
    <w:lvl w:ilvl="6" w:tplc="9D040DD2" w:tentative="1">
      <w:start w:val="1"/>
      <w:numFmt w:val="bullet"/>
      <w:lvlText w:val=""/>
      <w:lvlJc w:val="left"/>
      <w:pPr>
        <w:ind w:left="5040" w:hanging="360"/>
      </w:pPr>
      <w:rPr>
        <w:rFonts w:ascii="Symbol" w:hAnsi="Symbol" w:hint="default"/>
      </w:rPr>
    </w:lvl>
    <w:lvl w:ilvl="7" w:tplc="8640C4CE" w:tentative="1">
      <w:start w:val="1"/>
      <w:numFmt w:val="bullet"/>
      <w:lvlText w:val="o"/>
      <w:lvlJc w:val="left"/>
      <w:pPr>
        <w:ind w:left="5760" w:hanging="360"/>
      </w:pPr>
      <w:rPr>
        <w:rFonts w:ascii="Courier New" w:hAnsi="Courier New" w:cs="Courier New" w:hint="default"/>
      </w:rPr>
    </w:lvl>
    <w:lvl w:ilvl="8" w:tplc="AB0C7F44"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C9881F58">
      <w:start w:val="1"/>
      <w:numFmt w:val="bullet"/>
      <w:pStyle w:val="LDAchtung"/>
      <w:lvlText w:val=""/>
      <w:lvlPicBulletId w:val="1"/>
      <w:lvlJc w:val="left"/>
      <w:pPr>
        <w:ind w:left="928" w:hanging="360"/>
      </w:pPr>
      <w:rPr>
        <w:rFonts w:ascii="Symbol" w:hAnsi="Symbol" w:hint="default"/>
        <w:color w:val="auto"/>
        <w:sz w:val="52"/>
        <w:szCs w:val="52"/>
        <w:u w:color="C00000"/>
      </w:rPr>
    </w:lvl>
    <w:lvl w:ilvl="1" w:tplc="D2883C88" w:tentative="1">
      <w:start w:val="1"/>
      <w:numFmt w:val="bullet"/>
      <w:lvlText w:val="o"/>
      <w:lvlJc w:val="left"/>
      <w:pPr>
        <w:ind w:left="1724" w:hanging="360"/>
      </w:pPr>
      <w:rPr>
        <w:rFonts w:ascii="Courier New" w:hAnsi="Courier New" w:cs="Courier New" w:hint="default"/>
      </w:rPr>
    </w:lvl>
    <w:lvl w:ilvl="2" w:tplc="B6964EE6" w:tentative="1">
      <w:start w:val="1"/>
      <w:numFmt w:val="bullet"/>
      <w:lvlText w:val=""/>
      <w:lvlJc w:val="left"/>
      <w:pPr>
        <w:ind w:left="2444" w:hanging="360"/>
      </w:pPr>
      <w:rPr>
        <w:rFonts w:ascii="Wingdings" w:hAnsi="Wingdings" w:hint="default"/>
      </w:rPr>
    </w:lvl>
    <w:lvl w:ilvl="3" w:tplc="3304921C" w:tentative="1">
      <w:start w:val="1"/>
      <w:numFmt w:val="bullet"/>
      <w:lvlText w:val=""/>
      <w:lvlJc w:val="left"/>
      <w:pPr>
        <w:ind w:left="3164" w:hanging="360"/>
      </w:pPr>
      <w:rPr>
        <w:rFonts w:ascii="Symbol" w:hAnsi="Symbol" w:hint="default"/>
      </w:rPr>
    </w:lvl>
    <w:lvl w:ilvl="4" w:tplc="CB9A6FEC" w:tentative="1">
      <w:start w:val="1"/>
      <w:numFmt w:val="bullet"/>
      <w:lvlText w:val="o"/>
      <w:lvlJc w:val="left"/>
      <w:pPr>
        <w:ind w:left="3884" w:hanging="360"/>
      </w:pPr>
      <w:rPr>
        <w:rFonts w:ascii="Courier New" w:hAnsi="Courier New" w:cs="Courier New" w:hint="default"/>
      </w:rPr>
    </w:lvl>
    <w:lvl w:ilvl="5" w:tplc="2B5A9800" w:tentative="1">
      <w:start w:val="1"/>
      <w:numFmt w:val="bullet"/>
      <w:lvlText w:val=""/>
      <w:lvlJc w:val="left"/>
      <w:pPr>
        <w:ind w:left="4604" w:hanging="360"/>
      </w:pPr>
      <w:rPr>
        <w:rFonts w:ascii="Wingdings" w:hAnsi="Wingdings" w:hint="default"/>
      </w:rPr>
    </w:lvl>
    <w:lvl w:ilvl="6" w:tplc="DBC4B260" w:tentative="1">
      <w:start w:val="1"/>
      <w:numFmt w:val="bullet"/>
      <w:lvlText w:val=""/>
      <w:lvlJc w:val="left"/>
      <w:pPr>
        <w:ind w:left="5324" w:hanging="360"/>
      </w:pPr>
      <w:rPr>
        <w:rFonts w:ascii="Symbol" w:hAnsi="Symbol" w:hint="default"/>
      </w:rPr>
    </w:lvl>
    <w:lvl w:ilvl="7" w:tplc="7C2C41C6" w:tentative="1">
      <w:start w:val="1"/>
      <w:numFmt w:val="bullet"/>
      <w:lvlText w:val="o"/>
      <w:lvlJc w:val="left"/>
      <w:pPr>
        <w:ind w:left="6044" w:hanging="360"/>
      </w:pPr>
      <w:rPr>
        <w:rFonts w:ascii="Courier New" w:hAnsi="Courier New" w:cs="Courier New" w:hint="default"/>
      </w:rPr>
    </w:lvl>
    <w:lvl w:ilvl="8" w:tplc="CD2C8600"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8DDE0878">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4C62DA42" w:tentative="1">
      <w:start w:val="1"/>
      <w:numFmt w:val="bullet"/>
      <w:lvlText w:val="o"/>
      <w:lvlJc w:val="left"/>
      <w:pPr>
        <w:ind w:left="2291" w:hanging="360"/>
      </w:pPr>
      <w:rPr>
        <w:rFonts w:ascii="Courier New" w:hAnsi="Courier New" w:cs="Courier New" w:hint="default"/>
      </w:rPr>
    </w:lvl>
    <w:lvl w:ilvl="2" w:tplc="8E4A36B6" w:tentative="1">
      <w:start w:val="1"/>
      <w:numFmt w:val="bullet"/>
      <w:lvlText w:val=""/>
      <w:lvlJc w:val="left"/>
      <w:pPr>
        <w:ind w:left="3011" w:hanging="360"/>
      </w:pPr>
      <w:rPr>
        <w:rFonts w:ascii="Wingdings" w:hAnsi="Wingdings" w:hint="default"/>
      </w:rPr>
    </w:lvl>
    <w:lvl w:ilvl="3" w:tplc="73EC9C48" w:tentative="1">
      <w:start w:val="1"/>
      <w:numFmt w:val="bullet"/>
      <w:lvlText w:val=""/>
      <w:lvlJc w:val="left"/>
      <w:pPr>
        <w:ind w:left="3731" w:hanging="360"/>
      </w:pPr>
      <w:rPr>
        <w:rFonts w:ascii="Symbol" w:hAnsi="Symbol" w:hint="default"/>
      </w:rPr>
    </w:lvl>
    <w:lvl w:ilvl="4" w:tplc="DD26987C" w:tentative="1">
      <w:start w:val="1"/>
      <w:numFmt w:val="bullet"/>
      <w:lvlText w:val="o"/>
      <w:lvlJc w:val="left"/>
      <w:pPr>
        <w:ind w:left="4451" w:hanging="360"/>
      </w:pPr>
      <w:rPr>
        <w:rFonts w:ascii="Courier New" w:hAnsi="Courier New" w:cs="Courier New" w:hint="default"/>
      </w:rPr>
    </w:lvl>
    <w:lvl w:ilvl="5" w:tplc="59C41D9A" w:tentative="1">
      <w:start w:val="1"/>
      <w:numFmt w:val="bullet"/>
      <w:lvlText w:val=""/>
      <w:lvlJc w:val="left"/>
      <w:pPr>
        <w:ind w:left="5171" w:hanging="360"/>
      </w:pPr>
      <w:rPr>
        <w:rFonts w:ascii="Wingdings" w:hAnsi="Wingdings" w:hint="default"/>
      </w:rPr>
    </w:lvl>
    <w:lvl w:ilvl="6" w:tplc="2758A0E4" w:tentative="1">
      <w:start w:val="1"/>
      <w:numFmt w:val="bullet"/>
      <w:lvlText w:val=""/>
      <w:lvlJc w:val="left"/>
      <w:pPr>
        <w:ind w:left="5891" w:hanging="360"/>
      </w:pPr>
      <w:rPr>
        <w:rFonts w:ascii="Symbol" w:hAnsi="Symbol" w:hint="default"/>
      </w:rPr>
    </w:lvl>
    <w:lvl w:ilvl="7" w:tplc="E228BACE" w:tentative="1">
      <w:start w:val="1"/>
      <w:numFmt w:val="bullet"/>
      <w:lvlText w:val="o"/>
      <w:lvlJc w:val="left"/>
      <w:pPr>
        <w:ind w:left="6611" w:hanging="360"/>
      </w:pPr>
      <w:rPr>
        <w:rFonts w:ascii="Courier New" w:hAnsi="Courier New" w:cs="Courier New" w:hint="default"/>
      </w:rPr>
    </w:lvl>
    <w:lvl w:ilvl="8" w:tplc="13B20F96"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C9566458">
      <w:start w:val="1"/>
      <w:numFmt w:val="bullet"/>
      <w:pStyle w:val="LDTIPP"/>
      <w:lvlText w:val=""/>
      <w:lvlPicBulletId w:val="2"/>
      <w:lvlJc w:val="left"/>
      <w:pPr>
        <w:ind w:left="1779" w:hanging="360"/>
      </w:pPr>
      <w:rPr>
        <w:rFonts w:ascii="Symbol" w:hAnsi="Symbol" w:hint="default"/>
        <w:color w:val="auto"/>
        <w:sz w:val="52"/>
        <w:szCs w:val="52"/>
        <w:u w:color="C00000"/>
      </w:rPr>
    </w:lvl>
    <w:lvl w:ilvl="1" w:tplc="180A90B4" w:tentative="1">
      <w:start w:val="1"/>
      <w:numFmt w:val="bullet"/>
      <w:lvlText w:val="o"/>
      <w:lvlJc w:val="left"/>
      <w:pPr>
        <w:ind w:left="2150" w:hanging="360"/>
      </w:pPr>
      <w:rPr>
        <w:rFonts w:ascii="Courier New" w:hAnsi="Courier New" w:cs="Courier New" w:hint="default"/>
      </w:rPr>
    </w:lvl>
    <w:lvl w:ilvl="2" w:tplc="F6BE59DA" w:tentative="1">
      <w:start w:val="1"/>
      <w:numFmt w:val="bullet"/>
      <w:lvlText w:val=""/>
      <w:lvlJc w:val="left"/>
      <w:pPr>
        <w:ind w:left="2870" w:hanging="360"/>
      </w:pPr>
      <w:rPr>
        <w:rFonts w:ascii="Wingdings" w:hAnsi="Wingdings" w:hint="default"/>
      </w:rPr>
    </w:lvl>
    <w:lvl w:ilvl="3" w:tplc="8668D4D6" w:tentative="1">
      <w:start w:val="1"/>
      <w:numFmt w:val="bullet"/>
      <w:lvlText w:val=""/>
      <w:lvlJc w:val="left"/>
      <w:pPr>
        <w:ind w:left="3590" w:hanging="360"/>
      </w:pPr>
      <w:rPr>
        <w:rFonts w:ascii="Symbol" w:hAnsi="Symbol" w:hint="default"/>
      </w:rPr>
    </w:lvl>
    <w:lvl w:ilvl="4" w:tplc="CF14EE78" w:tentative="1">
      <w:start w:val="1"/>
      <w:numFmt w:val="bullet"/>
      <w:lvlText w:val="o"/>
      <w:lvlJc w:val="left"/>
      <w:pPr>
        <w:ind w:left="4310" w:hanging="360"/>
      </w:pPr>
      <w:rPr>
        <w:rFonts w:ascii="Courier New" w:hAnsi="Courier New" w:cs="Courier New" w:hint="default"/>
      </w:rPr>
    </w:lvl>
    <w:lvl w:ilvl="5" w:tplc="20A8543A" w:tentative="1">
      <w:start w:val="1"/>
      <w:numFmt w:val="bullet"/>
      <w:lvlText w:val=""/>
      <w:lvlJc w:val="left"/>
      <w:pPr>
        <w:ind w:left="5030" w:hanging="360"/>
      </w:pPr>
      <w:rPr>
        <w:rFonts w:ascii="Wingdings" w:hAnsi="Wingdings" w:hint="default"/>
      </w:rPr>
    </w:lvl>
    <w:lvl w:ilvl="6" w:tplc="C77C7292" w:tentative="1">
      <w:start w:val="1"/>
      <w:numFmt w:val="bullet"/>
      <w:lvlText w:val=""/>
      <w:lvlJc w:val="left"/>
      <w:pPr>
        <w:ind w:left="5750" w:hanging="360"/>
      </w:pPr>
      <w:rPr>
        <w:rFonts w:ascii="Symbol" w:hAnsi="Symbol" w:hint="default"/>
      </w:rPr>
    </w:lvl>
    <w:lvl w:ilvl="7" w:tplc="E4B8F130" w:tentative="1">
      <w:start w:val="1"/>
      <w:numFmt w:val="bullet"/>
      <w:lvlText w:val="o"/>
      <w:lvlJc w:val="left"/>
      <w:pPr>
        <w:ind w:left="6470" w:hanging="360"/>
      </w:pPr>
      <w:rPr>
        <w:rFonts w:ascii="Courier New" w:hAnsi="Courier New" w:cs="Courier New" w:hint="default"/>
      </w:rPr>
    </w:lvl>
    <w:lvl w:ilvl="8" w:tplc="4596DEEE"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1E26154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18524A66" w:tentative="1">
      <w:start w:val="1"/>
      <w:numFmt w:val="bullet"/>
      <w:lvlText w:val="o"/>
      <w:lvlJc w:val="left"/>
      <w:pPr>
        <w:ind w:left="2357" w:hanging="360"/>
      </w:pPr>
      <w:rPr>
        <w:rFonts w:ascii="Courier New" w:hAnsi="Courier New" w:cs="Courier New" w:hint="default"/>
      </w:rPr>
    </w:lvl>
    <w:lvl w:ilvl="2" w:tplc="933C02BA" w:tentative="1">
      <w:start w:val="1"/>
      <w:numFmt w:val="bullet"/>
      <w:lvlText w:val=""/>
      <w:lvlJc w:val="left"/>
      <w:pPr>
        <w:ind w:left="3077" w:hanging="360"/>
      </w:pPr>
      <w:rPr>
        <w:rFonts w:ascii="Wingdings" w:hAnsi="Wingdings" w:hint="default"/>
      </w:rPr>
    </w:lvl>
    <w:lvl w:ilvl="3" w:tplc="D15EB3C0" w:tentative="1">
      <w:start w:val="1"/>
      <w:numFmt w:val="bullet"/>
      <w:lvlText w:val=""/>
      <w:lvlJc w:val="left"/>
      <w:pPr>
        <w:ind w:left="3797" w:hanging="360"/>
      </w:pPr>
      <w:rPr>
        <w:rFonts w:ascii="Symbol" w:hAnsi="Symbol" w:hint="default"/>
      </w:rPr>
    </w:lvl>
    <w:lvl w:ilvl="4" w:tplc="71681756" w:tentative="1">
      <w:start w:val="1"/>
      <w:numFmt w:val="bullet"/>
      <w:lvlText w:val="o"/>
      <w:lvlJc w:val="left"/>
      <w:pPr>
        <w:ind w:left="4517" w:hanging="360"/>
      </w:pPr>
      <w:rPr>
        <w:rFonts w:ascii="Courier New" w:hAnsi="Courier New" w:cs="Courier New" w:hint="default"/>
      </w:rPr>
    </w:lvl>
    <w:lvl w:ilvl="5" w:tplc="92E4A02C" w:tentative="1">
      <w:start w:val="1"/>
      <w:numFmt w:val="bullet"/>
      <w:lvlText w:val=""/>
      <w:lvlJc w:val="left"/>
      <w:pPr>
        <w:ind w:left="5237" w:hanging="360"/>
      </w:pPr>
      <w:rPr>
        <w:rFonts w:ascii="Wingdings" w:hAnsi="Wingdings" w:hint="default"/>
      </w:rPr>
    </w:lvl>
    <w:lvl w:ilvl="6" w:tplc="4FC6D8B4" w:tentative="1">
      <w:start w:val="1"/>
      <w:numFmt w:val="bullet"/>
      <w:lvlText w:val=""/>
      <w:lvlJc w:val="left"/>
      <w:pPr>
        <w:ind w:left="5957" w:hanging="360"/>
      </w:pPr>
      <w:rPr>
        <w:rFonts w:ascii="Symbol" w:hAnsi="Symbol" w:hint="default"/>
      </w:rPr>
    </w:lvl>
    <w:lvl w:ilvl="7" w:tplc="1A30F354" w:tentative="1">
      <w:start w:val="1"/>
      <w:numFmt w:val="bullet"/>
      <w:lvlText w:val="o"/>
      <w:lvlJc w:val="left"/>
      <w:pPr>
        <w:ind w:left="6677" w:hanging="360"/>
      </w:pPr>
      <w:rPr>
        <w:rFonts w:ascii="Courier New" w:hAnsi="Courier New" w:cs="Courier New" w:hint="default"/>
      </w:rPr>
    </w:lvl>
    <w:lvl w:ilvl="8" w:tplc="95B48458"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67408ACC">
      <w:start w:val="1"/>
      <w:numFmt w:val="bullet"/>
      <w:pStyle w:val="LDAuflistungText"/>
      <w:lvlText w:val=""/>
      <w:lvlJc w:val="left"/>
      <w:pPr>
        <w:ind w:left="2346" w:hanging="360"/>
      </w:pPr>
      <w:rPr>
        <w:rFonts w:ascii="Wingdings" w:hAnsi="Wingdings" w:hint="default"/>
        <w:color w:val="C00000"/>
        <w:sz w:val="22"/>
        <w:u w:color="C00000"/>
      </w:rPr>
    </w:lvl>
    <w:lvl w:ilvl="1" w:tplc="25CA1A0E">
      <w:start w:val="1"/>
      <w:numFmt w:val="bullet"/>
      <w:lvlText w:val="o"/>
      <w:lvlJc w:val="left"/>
      <w:pPr>
        <w:ind w:left="3066" w:hanging="360"/>
      </w:pPr>
      <w:rPr>
        <w:rFonts w:ascii="Courier New" w:hAnsi="Courier New" w:cs="Courier New" w:hint="default"/>
      </w:rPr>
    </w:lvl>
    <w:lvl w:ilvl="2" w:tplc="E94230AC" w:tentative="1">
      <w:start w:val="1"/>
      <w:numFmt w:val="bullet"/>
      <w:lvlText w:val=""/>
      <w:lvlJc w:val="left"/>
      <w:pPr>
        <w:ind w:left="3786" w:hanging="360"/>
      </w:pPr>
      <w:rPr>
        <w:rFonts w:ascii="Wingdings" w:hAnsi="Wingdings" w:hint="default"/>
      </w:rPr>
    </w:lvl>
    <w:lvl w:ilvl="3" w:tplc="96F82624" w:tentative="1">
      <w:start w:val="1"/>
      <w:numFmt w:val="bullet"/>
      <w:lvlText w:val=""/>
      <w:lvlJc w:val="left"/>
      <w:pPr>
        <w:ind w:left="4506" w:hanging="360"/>
      </w:pPr>
      <w:rPr>
        <w:rFonts w:ascii="Symbol" w:hAnsi="Symbol" w:hint="default"/>
      </w:rPr>
    </w:lvl>
    <w:lvl w:ilvl="4" w:tplc="7A0A4E22" w:tentative="1">
      <w:start w:val="1"/>
      <w:numFmt w:val="bullet"/>
      <w:lvlText w:val="o"/>
      <w:lvlJc w:val="left"/>
      <w:pPr>
        <w:ind w:left="5226" w:hanging="360"/>
      </w:pPr>
      <w:rPr>
        <w:rFonts w:ascii="Courier New" w:hAnsi="Courier New" w:cs="Courier New" w:hint="default"/>
      </w:rPr>
    </w:lvl>
    <w:lvl w:ilvl="5" w:tplc="E438D6BE" w:tentative="1">
      <w:start w:val="1"/>
      <w:numFmt w:val="bullet"/>
      <w:lvlText w:val=""/>
      <w:lvlJc w:val="left"/>
      <w:pPr>
        <w:ind w:left="5946" w:hanging="360"/>
      </w:pPr>
      <w:rPr>
        <w:rFonts w:ascii="Wingdings" w:hAnsi="Wingdings" w:hint="default"/>
      </w:rPr>
    </w:lvl>
    <w:lvl w:ilvl="6" w:tplc="B5749866" w:tentative="1">
      <w:start w:val="1"/>
      <w:numFmt w:val="bullet"/>
      <w:lvlText w:val=""/>
      <w:lvlJc w:val="left"/>
      <w:pPr>
        <w:ind w:left="6666" w:hanging="360"/>
      </w:pPr>
      <w:rPr>
        <w:rFonts w:ascii="Symbol" w:hAnsi="Symbol" w:hint="default"/>
      </w:rPr>
    </w:lvl>
    <w:lvl w:ilvl="7" w:tplc="FE523E02" w:tentative="1">
      <w:start w:val="1"/>
      <w:numFmt w:val="bullet"/>
      <w:lvlText w:val="o"/>
      <w:lvlJc w:val="left"/>
      <w:pPr>
        <w:ind w:left="7386" w:hanging="360"/>
      </w:pPr>
      <w:rPr>
        <w:rFonts w:ascii="Courier New" w:hAnsi="Courier New" w:cs="Courier New" w:hint="default"/>
      </w:rPr>
    </w:lvl>
    <w:lvl w:ilvl="8" w:tplc="5146717E"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A7446E28">
      <w:start w:val="11"/>
      <w:numFmt w:val="bullet"/>
      <w:pStyle w:val="LDAuflistungzweiteEbene"/>
      <w:lvlText w:val="-"/>
      <w:lvlJc w:val="left"/>
      <w:pPr>
        <w:ind w:left="720" w:hanging="360"/>
      </w:pPr>
      <w:rPr>
        <w:rFonts w:ascii="Arial" w:eastAsiaTheme="minorHAnsi" w:hAnsi="Arial" w:cs="Arial" w:hint="default"/>
      </w:rPr>
    </w:lvl>
    <w:lvl w:ilvl="1" w:tplc="58C04712" w:tentative="1">
      <w:start w:val="1"/>
      <w:numFmt w:val="bullet"/>
      <w:lvlText w:val="o"/>
      <w:lvlJc w:val="left"/>
      <w:pPr>
        <w:ind w:left="1440" w:hanging="360"/>
      </w:pPr>
      <w:rPr>
        <w:rFonts w:ascii="Courier New" w:hAnsi="Courier New" w:cs="Courier New" w:hint="default"/>
      </w:rPr>
    </w:lvl>
    <w:lvl w:ilvl="2" w:tplc="CBD654D0" w:tentative="1">
      <w:start w:val="1"/>
      <w:numFmt w:val="bullet"/>
      <w:lvlText w:val=""/>
      <w:lvlJc w:val="left"/>
      <w:pPr>
        <w:ind w:left="2160" w:hanging="360"/>
      </w:pPr>
      <w:rPr>
        <w:rFonts w:ascii="Wingdings" w:hAnsi="Wingdings" w:hint="default"/>
      </w:rPr>
    </w:lvl>
    <w:lvl w:ilvl="3" w:tplc="4B6A9BEE" w:tentative="1">
      <w:start w:val="1"/>
      <w:numFmt w:val="bullet"/>
      <w:lvlText w:val=""/>
      <w:lvlJc w:val="left"/>
      <w:pPr>
        <w:ind w:left="2880" w:hanging="360"/>
      </w:pPr>
      <w:rPr>
        <w:rFonts w:ascii="Symbol" w:hAnsi="Symbol" w:hint="default"/>
      </w:rPr>
    </w:lvl>
    <w:lvl w:ilvl="4" w:tplc="9632903C" w:tentative="1">
      <w:start w:val="1"/>
      <w:numFmt w:val="bullet"/>
      <w:lvlText w:val="o"/>
      <w:lvlJc w:val="left"/>
      <w:pPr>
        <w:ind w:left="3600" w:hanging="360"/>
      </w:pPr>
      <w:rPr>
        <w:rFonts w:ascii="Courier New" w:hAnsi="Courier New" w:cs="Courier New" w:hint="default"/>
      </w:rPr>
    </w:lvl>
    <w:lvl w:ilvl="5" w:tplc="F4EEE82A" w:tentative="1">
      <w:start w:val="1"/>
      <w:numFmt w:val="bullet"/>
      <w:lvlText w:val=""/>
      <w:lvlJc w:val="left"/>
      <w:pPr>
        <w:ind w:left="4320" w:hanging="360"/>
      </w:pPr>
      <w:rPr>
        <w:rFonts w:ascii="Wingdings" w:hAnsi="Wingdings" w:hint="default"/>
      </w:rPr>
    </w:lvl>
    <w:lvl w:ilvl="6" w:tplc="5336C518" w:tentative="1">
      <w:start w:val="1"/>
      <w:numFmt w:val="bullet"/>
      <w:lvlText w:val=""/>
      <w:lvlJc w:val="left"/>
      <w:pPr>
        <w:ind w:left="5040" w:hanging="360"/>
      </w:pPr>
      <w:rPr>
        <w:rFonts w:ascii="Symbol" w:hAnsi="Symbol" w:hint="default"/>
      </w:rPr>
    </w:lvl>
    <w:lvl w:ilvl="7" w:tplc="C8BC7AA0" w:tentative="1">
      <w:start w:val="1"/>
      <w:numFmt w:val="bullet"/>
      <w:lvlText w:val="o"/>
      <w:lvlJc w:val="left"/>
      <w:pPr>
        <w:ind w:left="5760" w:hanging="360"/>
      </w:pPr>
      <w:rPr>
        <w:rFonts w:ascii="Courier New" w:hAnsi="Courier New" w:cs="Courier New" w:hint="default"/>
      </w:rPr>
    </w:lvl>
    <w:lvl w:ilvl="8" w:tplc="AE1E20EA"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0D74702C">
      <w:start w:val="1"/>
      <w:numFmt w:val="bullet"/>
      <w:lvlText w:val=""/>
      <w:lvlJc w:val="left"/>
      <w:pPr>
        <w:tabs>
          <w:tab w:val="num" w:pos="283"/>
        </w:tabs>
        <w:ind w:left="720" w:hanging="360"/>
      </w:pPr>
      <w:rPr>
        <w:rFonts w:ascii="Symbol" w:hAnsi="Symbol"/>
      </w:rPr>
    </w:lvl>
    <w:lvl w:ilvl="1" w:tplc="CFBAAD3A">
      <w:start w:val="1"/>
      <w:numFmt w:val="bullet"/>
      <w:lvlText w:val="o"/>
      <w:lvlJc w:val="left"/>
      <w:pPr>
        <w:tabs>
          <w:tab w:val="num" w:pos="567"/>
        </w:tabs>
        <w:ind w:left="1080" w:hanging="360"/>
      </w:pPr>
      <w:rPr>
        <w:rFonts w:ascii="Courier New" w:hAnsi="Courier New"/>
      </w:rPr>
    </w:lvl>
    <w:lvl w:ilvl="2" w:tplc="129EB818">
      <w:start w:val="1"/>
      <w:numFmt w:val="bullet"/>
      <w:lvlText w:val=""/>
      <w:lvlJc w:val="left"/>
      <w:pPr>
        <w:tabs>
          <w:tab w:val="num" w:pos="850"/>
        </w:tabs>
        <w:ind w:left="1440" w:hanging="360"/>
      </w:pPr>
      <w:rPr>
        <w:rFonts w:ascii="Wingdings" w:hAnsi="Wingdings"/>
      </w:rPr>
    </w:lvl>
    <w:lvl w:ilvl="3" w:tplc="23F6DD38">
      <w:start w:val="1"/>
      <w:numFmt w:val="bullet"/>
      <w:lvlText w:val=""/>
      <w:lvlJc w:val="left"/>
      <w:pPr>
        <w:tabs>
          <w:tab w:val="num" w:pos="1134"/>
        </w:tabs>
        <w:ind w:left="1800" w:hanging="360"/>
      </w:pPr>
      <w:rPr>
        <w:rFonts w:ascii="Symbol" w:hAnsi="Symbol"/>
      </w:rPr>
    </w:lvl>
    <w:lvl w:ilvl="4" w:tplc="35C4F2DA">
      <w:start w:val="1"/>
      <w:numFmt w:val="bullet"/>
      <w:lvlText w:val="o"/>
      <w:lvlJc w:val="left"/>
      <w:pPr>
        <w:tabs>
          <w:tab w:val="num" w:pos="1417"/>
        </w:tabs>
        <w:ind w:left="2160" w:hanging="360"/>
      </w:pPr>
      <w:rPr>
        <w:rFonts w:ascii="Courier New" w:hAnsi="Courier New"/>
      </w:rPr>
    </w:lvl>
    <w:lvl w:ilvl="5" w:tplc="541E98BE">
      <w:start w:val="1"/>
      <w:numFmt w:val="bullet"/>
      <w:lvlText w:val=""/>
      <w:lvlJc w:val="left"/>
      <w:pPr>
        <w:tabs>
          <w:tab w:val="num" w:pos="1701"/>
        </w:tabs>
        <w:ind w:left="2520" w:hanging="360"/>
      </w:pPr>
      <w:rPr>
        <w:rFonts w:ascii="Wingdings" w:hAnsi="Wingdings"/>
      </w:rPr>
    </w:lvl>
    <w:lvl w:ilvl="6" w:tplc="456216EA">
      <w:start w:val="1"/>
      <w:numFmt w:val="bullet"/>
      <w:lvlText w:val=""/>
      <w:lvlJc w:val="left"/>
      <w:pPr>
        <w:tabs>
          <w:tab w:val="num" w:pos="1984"/>
        </w:tabs>
        <w:ind w:left="2880" w:hanging="360"/>
      </w:pPr>
      <w:rPr>
        <w:rFonts w:ascii="Symbol" w:hAnsi="Symbol"/>
      </w:rPr>
    </w:lvl>
    <w:lvl w:ilvl="7" w:tplc="623E3B84">
      <w:start w:val="1"/>
      <w:numFmt w:val="bullet"/>
      <w:lvlText w:val="o"/>
      <w:lvlJc w:val="left"/>
      <w:pPr>
        <w:tabs>
          <w:tab w:val="num" w:pos="2268"/>
        </w:tabs>
        <w:ind w:left="3240" w:hanging="360"/>
      </w:pPr>
      <w:rPr>
        <w:rFonts w:ascii="Courier New" w:hAnsi="Courier New"/>
      </w:rPr>
    </w:lvl>
    <w:lvl w:ilvl="8" w:tplc="BAA4A2CE">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56846562">
      <w:start w:val="1"/>
      <w:numFmt w:val="bullet"/>
      <w:lvlText w:val=""/>
      <w:lvlJc w:val="left"/>
      <w:pPr>
        <w:tabs>
          <w:tab w:val="num" w:pos="283"/>
        </w:tabs>
        <w:ind w:left="720" w:hanging="360"/>
      </w:pPr>
      <w:rPr>
        <w:rFonts w:ascii="Symbol" w:hAnsi="Symbol"/>
      </w:rPr>
    </w:lvl>
    <w:lvl w:ilvl="1" w:tplc="E9A02094">
      <w:start w:val="1"/>
      <w:numFmt w:val="bullet"/>
      <w:lvlText w:val="o"/>
      <w:lvlJc w:val="left"/>
      <w:pPr>
        <w:tabs>
          <w:tab w:val="num" w:pos="567"/>
        </w:tabs>
        <w:ind w:left="1080" w:hanging="360"/>
      </w:pPr>
      <w:rPr>
        <w:rFonts w:ascii="Courier New" w:hAnsi="Courier New"/>
      </w:rPr>
    </w:lvl>
    <w:lvl w:ilvl="2" w:tplc="303E34E8">
      <w:start w:val="1"/>
      <w:numFmt w:val="bullet"/>
      <w:lvlText w:val=""/>
      <w:lvlJc w:val="left"/>
      <w:pPr>
        <w:tabs>
          <w:tab w:val="num" w:pos="850"/>
        </w:tabs>
        <w:ind w:left="1440" w:hanging="360"/>
      </w:pPr>
      <w:rPr>
        <w:rFonts w:ascii="Wingdings" w:hAnsi="Wingdings"/>
      </w:rPr>
    </w:lvl>
    <w:lvl w:ilvl="3" w:tplc="FEDCD860">
      <w:start w:val="1"/>
      <w:numFmt w:val="bullet"/>
      <w:lvlText w:val=""/>
      <w:lvlJc w:val="left"/>
      <w:pPr>
        <w:tabs>
          <w:tab w:val="num" w:pos="1134"/>
        </w:tabs>
        <w:ind w:left="1800" w:hanging="360"/>
      </w:pPr>
      <w:rPr>
        <w:rFonts w:ascii="Symbol" w:hAnsi="Symbol"/>
      </w:rPr>
    </w:lvl>
    <w:lvl w:ilvl="4" w:tplc="68A60CE0">
      <w:start w:val="1"/>
      <w:numFmt w:val="bullet"/>
      <w:lvlText w:val="o"/>
      <w:lvlJc w:val="left"/>
      <w:pPr>
        <w:tabs>
          <w:tab w:val="num" w:pos="1417"/>
        </w:tabs>
        <w:ind w:left="2160" w:hanging="360"/>
      </w:pPr>
      <w:rPr>
        <w:rFonts w:ascii="Courier New" w:hAnsi="Courier New"/>
      </w:rPr>
    </w:lvl>
    <w:lvl w:ilvl="5" w:tplc="6C3A5D2E">
      <w:start w:val="1"/>
      <w:numFmt w:val="bullet"/>
      <w:lvlText w:val=""/>
      <w:lvlJc w:val="left"/>
      <w:pPr>
        <w:tabs>
          <w:tab w:val="num" w:pos="1701"/>
        </w:tabs>
        <w:ind w:left="2520" w:hanging="360"/>
      </w:pPr>
      <w:rPr>
        <w:rFonts w:ascii="Wingdings" w:hAnsi="Wingdings"/>
      </w:rPr>
    </w:lvl>
    <w:lvl w:ilvl="6" w:tplc="077426C2">
      <w:start w:val="1"/>
      <w:numFmt w:val="bullet"/>
      <w:lvlText w:val=""/>
      <w:lvlJc w:val="left"/>
      <w:pPr>
        <w:tabs>
          <w:tab w:val="num" w:pos="1984"/>
        </w:tabs>
        <w:ind w:left="2880" w:hanging="360"/>
      </w:pPr>
      <w:rPr>
        <w:rFonts w:ascii="Symbol" w:hAnsi="Symbol"/>
      </w:rPr>
    </w:lvl>
    <w:lvl w:ilvl="7" w:tplc="5D028B8A">
      <w:start w:val="1"/>
      <w:numFmt w:val="bullet"/>
      <w:lvlText w:val="o"/>
      <w:lvlJc w:val="left"/>
      <w:pPr>
        <w:tabs>
          <w:tab w:val="num" w:pos="2268"/>
        </w:tabs>
        <w:ind w:left="3240" w:hanging="360"/>
      </w:pPr>
      <w:rPr>
        <w:rFonts w:ascii="Courier New" w:hAnsi="Courier New"/>
      </w:rPr>
    </w:lvl>
    <w:lvl w:ilvl="8" w:tplc="D2FED21C">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6CA8DCB6">
      <w:start w:val="1"/>
      <w:numFmt w:val="bullet"/>
      <w:lvlText w:val=""/>
      <w:lvlJc w:val="left"/>
      <w:pPr>
        <w:tabs>
          <w:tab w:val="num" w:pos="283"/>
        </w:tabs>
        <w:ind w:left="720" w:hanging="360"/>
      </w:pPr>
      <w:rPr>
        <w:rFonts w:ascii="Symbol" w:hAnsi="Symbol"/>
      </w:rPr>
    </w:lvl>
    <w:lvl w:ilvl="1" w:tplc="E67A7DC4">
      <w:start w:val="1"/>
      <w:numFmt w:val="bullet"/>
      <w:lvlText w:val="o"/>
      <w:lvlJc w:val="left"/>
      <w:pPr>
        <w:tabs>
          <w:tab w:val="num" w:pos="567"/>
        </w:tabs>
        <w:ind w:left="1080" w:hanging="360"/>
      </w:pPr>
      <w:rPr>
        <w:rFonts w:ascii="Courier New" w:hAnsi="Courier New"/>
      </w:rPr>
    </w:lvl>
    <w:lvl w:ilvl="2" w:tplc="41B074CC">
      <w:start w:val="1"/>
      <w:numFmt w:val="bullet"/>
      <w:lvlText w:val=""/>
      <w:lvlJc w:val="left"/>
      <w:pPr>
        <w:tabs>
          <w:tab w:val="num" w:pos="850"/>
        </w:tabs>
        <w:ind w:left="1440" w:hanging="360"/>
      </w:pPr>
      <w:rPr>
        <w:rFonts w:ascii="Wingdings" w:hAnsi="Wingdings"/>
      </w:rPr>
    </w:lvl>
    <w:lvl w:ilvl="3" w:tplc="5972F334">
      <w:start w:val="1"/>
      <w:numFmt w:val="bullet"/>
      <w:lvlText w:val=""/>
      <w:lvlJc w:val="left"/>
      <w:pPr>
        <w:tabs>
          <w:tab w:val="num" w:pos="1134"/>
        </w:tabs>
        <w:ind w:left="1800" w:hanging="360"/>
      </w:pPr>
      <w:rPr>
        <w:rFonts w:ascii="Symbol" w:hAnsi="Symbol"/>
      </w:rPr>
    </w:lvl>
    <w:lvl w:ilvl="4" w:tplc="C582A0AC">
      <w:start w:val="1"/>
      <w:numFmt w:val="bullet"/>
      <w:lvlText w:val="o"/>
      <w:lvlJc w:val="left"/>
      <w:pPr>
        <w:tabs>
          <w:tab w:val="num" w:pos="1417"/>
        </w:tabs>
        <w:ind w:left="2160" w:hanging="360"/>
      </w:pPr>
      <w:rPr>
        <w:rFonts w:ascii="Courier New" w:hAnsi="Courier New"/>
      </w:rPr>
    </w:lvl>
    <w:lvl w:ilvl="5" w:tplc="74D0ACB0">
      <w:start w:val="1"/>
      <w:numFmt w:val="bullet"/>
      <w:lvlText w:val=""/>
      <w:lvlJc w:val="left"/>
      <w:pPr>
        <w:tabs>
          <w:tab w:val="num" w:pos="1701"/>
        </w:tabs>
        <w:ind w:left="2520" w:hanging="360"/>
      </w:pPr>
      <w:rPr>
        <w:rFonts w:ascii="Wingdings" w:hAnsi="Wingdings"/>
      </w:rPr>
    </w:lvl>
    <w:lvl w:ilvl="6" w:tplc="47586FC0">
      <w:start w:val="1"/>
      <w:numFmt w:val="bullet"/>
      <w:lvlText w:val=""/>
      <w:lvlJc w:val="left"/>
      <w:pPr>
        <w:tabs>
          <w:tab w:val="num" w:pos="1984"/>
        </w:tabs>
        <w:ind w:left="2880" w:hanging="360"/>
      </w:pPr>
      <w:rPr>
        <w:rFonts w:ascii="Symbol" w:hAnsi="Symbol"/>
      </w:rPr>
    </w:lvl>
    <w:lvl w:ilvl="7" w:tplc="A4225820">
      <w:start w:val="1"/>
      <w:numFmt w:val="bullet"/>
      <w:lvlText w:val="o"/>
      <w:lvlJc w:val="left"/>
      <w:pPr>
        <w:tabs>
          <w:tab w:val="num" w:pos="2268"/>
        </w:tabs>
        <w:ind w:left="3240" w:hanging="360"/>
      </w:pPr>
      <w:rPr>
        <w:rFonts w:ascii="Courier New" w:hAnsi="Courier New"/>
      </w:rPr>
    </w:lvl>
    <w:lvl w:ilvl="8" w:tplc="501829E2">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7CD471E0">
      <w:start w:val="1"/>
      <w:numFmt w:val="bullet"/>
      <w:lvlText w:val=""/>
      <w:lvlJc w:val="left"/>
      <w:pPr>
        <w:tabs>
          <w:tab w:val="num" w:pos="283"/>
        </w:tabs>
        <w:ind w:left="720" w:hanging="360"/>
      </w:pPr>
      <w:rPr>
        <w:rFonts w:ascii="Symbol" w:hAnsi="Symbol"/>
      </w:rPr>
    </w:lvl>
    <w:lvl w:ilvl="1" w:tplc="2A2426CE">
      <w:start w:val="1"/>
      <w:numFmt w:val="bullet"/>
      <w:lvlText w:val="o"/>
      <w:lvlJc w:val="left"/>
      <w:pPr>
        <w:tabs>
          <w:tab w:val="num" w:pos="567"/>
        </w:tabs>
        <w:ind w:left="1080" w:hanging="360"/>
      </w:pPr>
      <w:rPr>
        <w:rFonts w:ascii="Courier New" w:hAnsi="Courier New"/>
      </w:rPr>
    </w:lvl>
    <w:lvl w:ilvl="2" w:tplc="32F2E016">
      <w:start w:val="1"/>
      <w:numFmt w:val="bullet"/>
      <w:lvlText w:val=""/>
      <w:lvlJc w:val="left"/>
      <w:pPr>
        <w:tabs>
          <w:tab w:val="num" w:pos="850"/>
        </w:tabs>
        <w:ind w:left="1440" w:hanging="360"/>
      </w:pPr>
      <w:rPr>
        <w:rFonts w:ascii="Wingdings" w:hAnsi="Wingdings"/>
      </w:rPr>
    </w:lvl>
    <w:lvl w:ilvl="3" w:tplc="65EC8F32">
      <w:start w:val="1"/>
      <w:numFmt w:val="bullet"/>
      <w:lvlText w:val=""/>
      <w:lvlJc w:val="left"/>
      <w:pPr>
        <w:tabs>
          <w:tab w:val="num" w:pos="1134"/>
        </w:tabs>
        <w:ind w:left="1800" w:hanging="360"/>
      </w:pPr>
      <w:rPr>
        <w:rFonts w:ascii="Symbol" w:hAnsi="Symbol"/>
      </w:rPr>
    </w:lvl>
    <w:lvl w:ilvl="4" w:tplc="D6E0F9F4">
      <w:start w:val="1"/>
      <w:numFmt w:val="bullet"/>
      <w:lvlText w:val="o"/>
      <w:lvlJc w:val="left"/>
      <w:pPr>
        <w:tabs>
          <w:tab w:val="num" w:pos="1417"/>
        </w:tabs>
        <w:ind w:left="2160" w:hanging="360"/>
      </w:pPr>
      <w:rPr>
        <w:rFonts w:ascii="Courier New" w:hAnsi="Courier New"/>
      </w:rPr>
    </w:lvl>
    <w:lvl w:ilvl="5" w:tplc="A74EE43A">
      <w:start w:val="1"/>
      <w:numFmt w:val="bullet"/>
      <w:lvlText w:val=""/>
      <w:lvlJc w:val="left"/>
      <w:pPr>
        <w:tabs>
          <w:tab w:val="num" w:pos="1701"/>
        </w:tabs>
        <w:ind w:left="2520" w:hanging="360"/>
      </w:pPr>
      <w:rPr>
        <w:rFonts w:ascii="Wingdings" w:hAnsi="Wingdings"/>
      </w:rPr>
    </w:lvl>
    <w:lvl w:ilvl="6" w:tplc="2E083E34">
      <w:start w:val="1"/>
      <w:numFmt w:val="bullet"/>
      <w:lvlText w:val=""/>
      <w:lvlJc w:val="left"/>
      <w:pPr>
        <w:tabs>
          <w:tab w:val="num" w:pos="1984"/>
        </w:tabs>
        <w:ind w:left="2880" w:hanging="360"/>
      </w:pPr>
      <w:rPr>
        <w:rFonts w:ascii="Symbol" w:hAnsi="Symbol"/>
      </w:rPr>
    </w:lvl>
    <w:lvl w:ilvl="7" w:tplc="BCEADFDC">
      <w:start w:val="1"/>
      <w:numFmt w:val="bullet"/>
      <w:lvlText w:val="o"/>
      <w:lvlJc w:val="left"/>
      <w:pPr>
        <w:tabs>
          <w:tab w:val="num" w:pos="2268"/>
        </w:tabs>
        <w:ind w:left="3240" w:hanging="360"/>
      </w:pPr>
      <w:rPr>
        <w:rFonts w:ascii="Courier New" w:hAnsi="Courier New"/>
      </w:rPr>
    </w:lvl>
    <w:lvl w:ilvl="8" w:tplc="8C700B00">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CD42D85E">
      <w:start w:val="1"/>
      <w:numFmt w:val="bullet"/>
      <w:lvlText w:val=""/>
      <w:lvlJc w:val="left"/>
      <w:pPr>
        <w:tabs>
          <w:tab w:val="num" w:pos="283"/>
        </w:tabs>
        <w:ind w:left="720" w:hanging="360"/>
      </w:pPr>
      <w:rPr>
        <w:rFonts w:ascii="Symbol" w:hAnsi="Symbol"/>
      </w:rPr>
    </w:lvl>
    <w:lvl w:ilvl="1" w:tplc="27AA26B8">
      <w:start w:val="1"/>
      <w:numFmt w:val="bullet"/>
      <w:lvlText w:val="o"/>
      <w:lvlJc w:val="left"/>
      <w:pPr>
        <w:tabs>
          <w:tab w:val="num" w:pos="567"/>
        </w:tabs>
        <w:ind w:left="1080" w:hanging="360"/>
      </w:pPr>
      <w:rPr>
        <w:rFonts w:ascii="Courier New" w:hAnsi="Courier New"/>
      </w:rPr>
    </w:lvl>
    <w:lvl w:ilvl="2" w:tplc="CFD47498">
      <w:start w:val="1"/>
      <w:numFmt w:val="bullet"/>
      <w:lvlText w:val=""/>
      <w:lvlJc w:val="left"/>
      <w:pPr>
        <w:tabs>
          <w:tab w:val="num" w:pos="850"/>
        </w:tabs>
        <w:ind w:left="1440" w:hanging="360"/>
      </w:pPr>
      <w:rPr>
        <w:rFonts w:ascii="Wingdings" w:hAnsi="Wingdings"/>
      </w:rPr>
    </w:lvl>
    <w:lvl w:ilvl="3" w:tplc="55867752">
      <w:start w:val="1"/>
      <w:numFmt w:val="bullet"/>
      <w:lvlText w:val=""/>
      <w:lvlJc w:val="left"/>
      <w:pPr>
        <w:tabs>
          <w:tab w:val="num" w:pos="1134"/>
        </w:tabs>
        <w:ind w:left="1800" w:hanging="360"/>
      </w:pPr>
      <w:rPr>
        <w:rFonts w:ascii="Symbol" w:hAnsi="Symbol"/>
      </w:rPr>
    </w:lvl>
    <w:lvl w:ilvl="4" w:tplc="1604ED54">
      <w:start w:val="1"/>
      <w:numFmt w:val="bullet"/>
      <w:lvlText w:val="o"/>
      <w:lvlJc w:val="left"/>
      <w:pPr>
        <w:tabs>
          <w:tab w:val="num" w:pos="1417"/>
        </w:tabs>
        <w:ind w:left="2160" w:hanging="360"/>
      </w:pPr>
      <w:rPr>
        <w:rFonts w:ascii="Courier New" w:hAnsi="Courier New"/>
      </w:rPr>
    </w:lvl>
    <w:lvl w:ilvl="5" w:tplc="33629254">
      <w:start w:val="1"/>
      <w:numFmt w:val="bullet"/>
      <w:lvlText w:val=""/>
      <w:lvlJc w:val="left"/>
      <w:pPr>
        <w:tabs>
          <w:tab w:val="num" w:pos="1701"/>
        </w:tabs>
        <w:ind w:left="2520" w:hanging="360"/>
      </w:pPr>
      <w:rPr>
        <w:rFonts w:ascii="Wingdings" w:hAnsi="Wingdings"/>
      </w:rPr>
    </w:lvl>
    <w:lvl w:ilvl="6" w:tplc="29C82E80">
      <w:start w:val="1"/>
      <w:numFmt w:val="bullet"/>
      <w:lvlText w:val=""/>
      <w:lvlJc w:val="left"/>
      <w:pPr>
        <w:tabs>
          <w:tab w:val="num" w:pos="1984"/>
        </w:tabs>
        <w:ind w:left="2880" w:hanging="360"/>
      </w:pPr>
      <w:rPr>
        <w:rFonts w:ascii="Symbol" w:hAnsi="Symbol"/>
      </w:rPr>
    </w:lvl>
    <w:lvl w:ilvl="7" w:tplc="3A8687F4">
      <w:start w:val="1"/>
      <w:numFmt w:val="bullet"/>
      <w:lvlText w:val="o"/>
      <w:lvlJc w:val="left"/>
      <w:pPr>
        <w:tabs>
          <w:tab w:val="num" w:pos="2268"/>
        </w:tabs>
        <w:ind w:left="3240" w:hanging="360"/>
      </w:pPr>
      <w:rPr>
        <w:rFonts w:ascii="Courier New" w:hAnsi="Courier New"/>
      </w:rPr>
    </w:lvl>
    <w:lvl w:ilvl="8" w:tplc="FFC0FD08">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DB0CD840">
      <w:start w:val="1"/>
      <w:numFmt w:val="bullet"/>
      <w:lvlText w:val=""/>
      <w:lvlJc w:val="left"/>
      <w:pPr>
        <w:tabs>
          <w:tab w:val="num" w:pos="283"/>
        </w:tabs>
        <w:ind w:left="720" w:hanging="360"/>
      </w:pPr>
      <w:rPr>
        <w:rFonts w:ascii="Symbol" w:hAnsi="Symbol"/>
      </w:rPr>
    </w:lvl>
    <w:lvl w:ilvl="1" w:tplc="CD2E0BCC">
      <w:start w:val="1"/>
      <w:numFmt w:val="bullet"/>
      <w:lvlText w:val="o"/>
      <w:lvlJc w:val="left"/>
      <w:pPr>
        <w:tabs>
          <w:tab w:val="num" w:pos="567"/>
        </w:tabs>
        <w:ind w:left="1080" w:hanging="360"/>
      </w:pPr>
      <w:rPr>
        <w:rFonts w:ascii="Courier New" w:hAnsi="Courier New"/>
      </w:rPr>
    </w:lvl>
    <w:lvl w:ilvl="2" w:tplc="EE4A1B06">
      <w:start w:val="1"/>
      <w:numFmt w:val="bullet"/>
      <w:lvlText w:val=""/>
      <w:lvlJc w:val="left"/>
      <w:pPr>
        <w:tabs>
          <w:tab w:val="num" w:pos="850"/>
        </w:tabs>
        <w:ind w:left="1440" w:hanging="360"/>
      </w:pPr>
      <w:rPr>
        <w:rFonts w:ascii="Wingdings" w:hAnsi="Wingdings"/>
      </w:rPr>
    </w:lvl>
    <w:lvl w:ilvl="3" w:tplc="3E0A62E0">
      <w:start w:val="1"/>
      <w:numFmt w:val="bullet"/>
      <w:lvlText w:val=""/>
      <w:lvlJc w:val="left"/>
      <w:pPr>
        <w:tabs>
          <w:tab w:val="num" w:pos="1134"/>
        </w:tabs>
        <w:ind w:left="1800" w:hanging="360"/>
      </w:pPr>
      <w:rPr>
        <w:rFonts w:ascii="Symbol" w:hAnsi="Symbol"/>
      </w:rPr>
    </w:lvl>
    <w:lvl w:ilvl="4" w:tplc="9C143C1E">
      <w:start w:val="1"/>
      <w:numFmt w:val="bullet"/>
      <w:lvlText w:val="o"/>
      <w:lvlJc w:val="left"/>
      <w:pPr>
        <w:tabs>
          <w:tab w:val="num" w:pos="1417"/>
        </w:tabs>
        <w:ind w:left="2160" w:hanging="360"/>
      </w:pPr>
      <w:rPr>
        <w:rFonts w:ascii="Courier New" w:hAnsi="Courier New"/>
      </w:rPr>
    </w:lvl>
    <w:lvl w:ilvl="5" w:tplc="D7B84D76">
      <w:start w:val="1"/>
      <w:numFmt w:val="bullet"/>
      <w:lvlText w:val=""/>
      <w:lvlJc w:val="left"/>
      <w:pPr>
        <w:tabs>
          <w:tab w:val="num" w:pos="1701"/>
        </w:tabs>
        <w:ind w:left="2520" w:hanging="360"/>
      </w:pPr>
      <w:rPr>
        <w:rFonts w:ascii="Wingdings" w:hAnsi="Wingdings"/>
      </w:rPr>
    </w:lvl>
    <w:lvl w:ilvl="6" w:tplc="12FE0A22">
      <w:start w:val="1"/>
      <w:numFmt w:val="bullet"/>
      <w:lvlText w:val=""/>
      <w:lvlJc w:val="left"/>
      <w:pPr>
        <w:tabs>
          <w:tab w:val="num" w:pos="1984"/>
        </w:tabs>
        <w:ind w:left="2880" w:hanging="360"/>
      </w:pPr>
      <w:rPr>
        <w:rFonts w:ascii="Symbol" w:hAnsi="Symbol"/>
      </w:rPr>
    </w:lvl>
    <w:lvl w:ilvl="7" w:tplc="15886818">
      <w:start w:val="1"/>
      <w:numFmt w:val="bullet"/>
      <w:lvlText w:val="o"/>
      <w:lvlJc w:val="left"/>
      <w:pPr>
        <w:tabs>
          <w:tab w:val="num" w:pos="2268"/>
        </w:tabs>
        <w:ind w:left="3240" w:hanging="360"/>
      </w:pPr>
      <w:rPr>
        <w:rFonts w:ascii="Courier New" w:hAnsi="Courier New"/>
      </w:rPr>
    </w:lvl>
    <w:lvl w:ilvl="8" w:tplc="F44CA516">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80F47990">
      <w:start w:val="1"/>
      <w:numFmt w:val="bullet"/>
      <w:lvlText w:val=""/>
      <w:lvlJc w:val="left"/>
      <w:pPr>
        <w:tabs>
          <w:tab w:val="num" w:pos="283"/>
        </w:tabs>
        <w:ind w:left="720" w:hanging="360"/>
      </w:pPr>
      <w:rPr>
        <w:rFonts w:ascii="Symbol" w:hAnsi="Symbol"/>
      </w:rPr>
    </w:lvl>
    <w:lvl w:ilvl="1" w:tplc="040CA40E">
      <w:start w:val="1"/>
      <w:numFmt w:val="bullet"/>
      <w:lvlText w:val="o"/>
      <w:lvlJc w:val="left"/>
      <w:pPr>
        <w:tabs>
          <w:tab w:val="num" w:pos="567"/>
        </w:tabs>
        <w:ind w:left="1080" w:hanging="360"/>
      </w:pPr>
      <w:rPr>
        <w:rFonts w:ascii="Courier New" w:hAnsi="Courier New"/>
      </w:rPr>
    </w:lvl>
    <w:lvl w:ilvl="2" w:tplc="2D78D05C">
      <w:start w:val="1"/>
      <w:numFmt w:val="bullet"/>
      <w:lvlText w:val=""/>
      <w:lvlJc w:val="left"/>
      <w:pPr>
        <w:tabs>
          <w:tab w:val="num" w:pos="850"/>
        </w:tabs>
        <w:ind w:left="1440" w:hanging="360"/>
      </w:pPr>
      <w:rPr>
        <w:rFonts w:ascii="Wingdings" w:hAnsi="Wingdings"/>
      </w:rPr>
    </w:lvl>
    <w:lvl w:ilvl="3" w:tplc="F8C683BA">
      <w:start w:val="1"/>
      <w:numFmt w:val="bullet"/>
      <w:lvlText w:val=""/>
      <w:lvlJc w:val="left"/>
      <w:pPr>
        <w:tabs>
          <w:tab w:val="num" w:pos="1134"/>
        </w:tabs>
        <w:ind w:left="1800" w:hanging="360"/>
      </w:pPr>
      <w:rPr>
        <w:rFonts w:ascii="Symbol" w:hAnsi="Symbol"/>
      </w:rPr>
    </w:lvl>
    <w:lvl w:ilvl="4" w:tplc="E89C5950">
      <w:start w:val="1"/>
      <w:numFmt w:val="bullet"/>
      <w:lvlText w:val="o"/>
      <w:lvlJc w:val="left"/>
      <w:pPr>
        <w:tabs>
          <w:tab w:val="num" w:pos="1417"/>
        </w:tabs>
        <w:ind w:left="2160" w:hanging="360"/>
      </w:pPr>
      <w:rPr>
        <w:rFonts w:ascii="Courier New" w:hAnsi="Courier New"/>
      </w:rPr>
    </w:lvl>
    <w:lvl w:ilvl="5" w:tplc="B01006FE">
      <w:start w:val="1"/>
      <w:numFmt w:val="bullet"/>
      <w:lvlText w:val=""/>
      <w:lvlJc w:val="left"/>
      <w:pPr>
        <w:tabs>
          <w:tab w:val="num" w:pos="1701"/>
        </w:tabs>
        <w:ind w:left="2520" w:hanging="360"/>
      </w:pPr>
      <w:rPr>
        <w:rFonts w:ascii="Wingdings" w:hAnsi="Wingdings"/>
      </w:rPr>
    </w:lvl>
    <w:lvl w:ilvl="6" w:tplc="82A67D66">
      <w:start w:val="1"/>
      <w:numFmt w:val="bullet"/>
      <w:lvlText w:val=""/>
      <w:lvlJc w:val="left"/>
      <w:pPr>
        <w:tabs>
          <w:tab w:val="num" w:pos="1984"/>
        </w:tabs>
        <w:ind w:left="2880" w:hanging="360"/>
      </w:pPr>
      <w:rPr>
        <w:rFonts w:ascii="Symbol" w:hAnsi="Symbol"/>
      </w:rPr>
    </w:lvl>
    <w:lvl w:ilvl="7" w:tplc="3198E38A">
      <w:start w:val="1"/>
      <w:numFmt w:val="bullet"/>
      <w:lvlText w:val="o"/>
      <w:lvlJc w:val="left"/>
      <w:pPr>
        <w:tabs>
          <w:tab w:val="num" w:pos="2268"/>
        </w:tabs>
        <w:ind w:left="3240" w:hanging="360"/>
      </w:pPr>
      <w:rPr>
        <w:rFonts w:ascii="Courier New" w:hAnsi="Courier New"/>
      </w:rPr>
    </w:lvl>
    <w:lvl w:ilvl="8" w:tplc="B67C4312">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D70A3040">
      <w:start w:val="1"/>
      <w:numFmt w:val="bullet"/>
      <w:lvlText w:val=""/>
      <w:lvlJc w:val="left"/>
      <w:pPr>
        <w:tabs>
          <w:tab w:val="num" w:pos="283"/>
        </w:tabs>
        <w:ind w:left="720" w:hanging="360"/>
      </w:pPr>
      <w:rPr>
        <w:rFonts w:ascii="Symbol" w:hAnsi="Symbol"/>
      </w:rPr>
    </w:lvl>
    <w:lvl w:ilvl="1" w:tplc="6C649790">
      <w:start w:val="1"/>
      <w:numFmt w:val="bullet"/>
      <w:lvlText w:val="o"/>
      <w:lvlJc w:val="left"/>
      <w:pPr>
        <w:tabs>
          <w:tab w:val="num" w:pos="567"/>
        </w:tabs>
        <w:ind w:left="1080" w:hanging="360"/>
      </w:pPr>
      <w:rPr>
        <w:rFonts w:ascii="Courier New" w:hAnsi="Courier New"/>
      </w:rPr>
    </w:lvl>
    <w:lvl w:ilvl="2" w:tplc="EFCC1D90">
      <w:start w:val="1"/>
      <w:numFmt w:val="bullet"/>
      <w:lvlText w:val=""/>
      <w:lvlJc w:val="left"/>
      <w:pPr>
        <w:tabs>
          <w:tab w:val="num" w:pos="850"/>
        </w:tabs>
        <w:ind w:left="1440" w:hanging="360"/>
      </w:pPr>
      <w:rPr>
        <w:rFonts w:ascii="Wingdings" w:hAnsi="Wingdings"/>
      </w:rPr>
    </w:lvl>
    <w:lvl w:ilvl="3" w:tplc="8B58319E">
      <w:start w:val="1"/>
      <w:numFmt w:val="bullet"/>
      <w:lvlText w:val=""/>
      <w:lvlJc w:val="left"/>
      <w:pPr>
        <w:tabs>
          <w:tab w:val="num" w:pos="1134"/>
        </w:tabs>
        <w:ind w:left="1800" w:hanging="360"/>
      </w:pPr>
      <w:rPr>
        <w:rFonts w:ascii="Symbol" w:hAnsi="Symbol"/>
      </w:rPr>
    </w:lvl>
    <w:lvl w:ilvl="4" w:tplc="D61EC694">
      <w:start w:val="1"/>
      <w:numFmt w:val="bullet"/>
      <w:lvlText w:val="o"/>
      <w:lvlJc w:val="left"/>
      <w:pPr>
        <w:tabs>
          <w:tab w:val="num" w:pos="1417"/>
        </w:tabs>
        <w:ind w:left="2160" w:hanging="360"/>
      </w:pPr>
      <w:rPr>
        <w:rFonts w:ascii="Courier New" w:hAnsi="Courier New"/>
      </w:rPr>
    </w:lvl>
    <w:lvl w:ilvl="5" w:tplc="90685FA0">
      <w:start w:val="1"/>
      <w:numFmt w:val="bullet"/>
      <w:lvlText w:val=""/>
      <w:lvlJc w:val="left"/>
      <w:pPr>
        <w:tabs>
          <w:tab w:val="num" w:pos="1701"/>
        </w:tabs>
        <w:ind w:left="2520" w:hanging="360"/>
      </w:pPr>
      <w:rPr>
        <w:rFonts w:ascii="Wingdings" w:hAnsi="Wingdings"/>
      </w:rPr>
    </w:lvl>
    <w:lvl w:ilvl="6" w:tplc="FFA898E4">
      <w:start w:val="1"/>
      <w:numFmt w:val="bullet"/>
      <w:lvlText w:val=""/>
      <w:lvlJc w:val="left"/>
      <w:pPr>
        <w:tabs>
          <w:tab w:val="num" w:pos="1984"/>
        </w:tabs>
        <w:ind w:left="2880" w:hanging="360"/>
      </w:pPr>
      <w:rPr>
        <w:rFonts w:ascii="Symbol" w:hAnsi="Symbol"/>
      </w:rPr>
    </w:lvl>
    <w:lvl w:ilvl="7" w:tplc="F116902E">
      <w:start w:val="1"/>
      <w:numFmt w:val="bullet"/>
      <w:lvlText w:val="o"/>
      <w:lvlJc w:val="left"/>
      <w:pPr>
        <w:tabs>
          <w:tab w:val="num" w:pos="2268"/>
        </w:tabs>
        <w:ind w:left="3240" w:hanging="360"/>
      </w:pPr>
      <w:rPr>
        <w:rFonts w:ascii="Courier New" w:hAnsi="Courier New"/>
      </w:rPr>
    </w:lvl>
    <w:lvl w:ilvl="8" w:tplc="9724A5CA">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E6247A4E">
      <w:start w:val="1"/>
      <w:numFmt w:val="bullet"/>
      <w:lvlText w:val=""/>
      <w:lvlJc w:val="left"/>
      <w:pPr>
        <w:tabs>
          <w:tab w:val="num" w:pos="283"/>
        </w:tabs>
        <w:ind w:left="720" w:hanging="360"/>
      </w:pPr>
      <w:rPr>
        <w:rFonts w:ascii="Symbol" w:hAnsi="Symbol"/>
      </w:rPr>
    </w:lvl>
    <w:lvl w:ilvl="1" w:tplc="84B0C678">
      <w:start w:val="1"/>
      <w:numFmt w:val="bullet"/>
      <w:lvlText w:val="o"/>
      <w:lvlJc w:val="left"/>
      <w:pPr>
        <w:tabs>
          <w:tab w:val="num" w:pos="567"/>
        </w:tabs>
        <w:ind w:left="1080" w:hanging="360"/>
      </w:pPr>
      <w:rPr>
        <w:rFonts w:ascii="Courier New" w:hAnsi="Courier New"/>
      </w:rPr>
    </w:lvl>
    <w:lvl w:ilvl="2" w:tplc="6F68880C">
      <w:start w:val="1"/>
      <w:numFmt w:val="bullet"/>
      <w:lvlText w:val=""/>
      <w:lvlJc w:val="left"/>
      <w:pPr>
        <w:tabs>
          <w:tab w:val="num" w:pos="850"/>
        </w:tabs>
        <w:ind w:left="1440" w:hanging="360"/>
      </w:pPr>
      <w:rPr>
        <w:rFonts w:ascii="Wingdings" w:hAnsi="Wingdings"/>
      </w:rPr>
    </w:lvl>
    <w:lvl w:ilvl="3" w:tplc="C3FAC536">
      <w:start w:val="1"/>
      <w:numFmt w:val="bullet"/>
      <w:lvlText w:val=""/>
      <w:lvlJc w:val="left"/>
      <w:pPr>
        <w:tabs>
          <w:tab w:val="num" w:pos="1134"/>
        </w:tabs>
        <w:ind w:left="1800" w:hanging="360"/>
      </w:pPr>
      <w:rPr>
        <w:rFonts w:ascii="Symbol" w:hAnsi="Symbol"/>
      </w:rPr>
    </w:lvl>
    <w:lvl w:ilvl="4" w:tplc="6058A082">
      <w:start w:val="1"/>
      <w:numFmt w:val="bullet"/>
      <w:lvlText w:val="o"/>
      <w:lvlJc w:val="left"/>
      <w:pPr>
        <w:tabs>
          <w:tab w:val="num" w:pos="1417"/>
        </w:tabs>
        <w:ind w:left="2160" w:hanging="360"/>
      </w:pPr>
      <w:rPr>
        <w:rFonts w:ascii="Courier New" w:hAnsi="Courier New"/>
      </w:rPr>
    </w:lvl>
    <w:lvl w:ilvl="5" w:tplc="4D2633CE">
      <w:start w:val="1"/>
      <w:numFmt w:val="bullet"/>
      <w:lvlText w:val=""/>
      <w:lvlJc w:val="left"/>
      <w:pPr>
        <w:tabs>
          <w:tab w:val="num" w:pos="1701"/>
        </w:tabs>
        <w:ind w:left="2520" w:hanging="360"/>
      </w:pPr>
      <w:rPr>
        <w:rFonts w:ascii="Wingdings" w:hAnsi="Wingdings"/>
      </w:rPr>
    </w:lvl>
    <w:lvl w:ilvl="6" w:tplc="E4AC48AA">
      <w:start w:val="1"/>
      <w:numFmt w:val="bullet"/>
      <w:lvlText w:val=""/>
      <w:lvlJc w:val="left"/>
      <w:pPr>
        <w:tabs>
          <w:tab w:val="num" w:pos="1984"/>
        </w:tabs>
        <w:ind w:left="2880" w:hanging="360"/>
      </w:pPr>
      <w:rPr>
        <w:rFonts w:ascii="Symbol" w:hAnsi="Symbol"/>
      </w:rPr>
    </w:lvl>
    <w:lvl w:ilvl="7" w:tplc="2FB6D922">
      <w:start w:val="1"/>
      <w:numFmt w:val="bullet"/>
      <w:lvlText w:val="o"/>
      <w:lvlJc w:val="left"/>
      <w:pPr>
        <w:tabs>
          <w:tab w:val="num" w:pos="2268"/>
        </w:tabs>
        <w:ind w:left="3240" w:hanging="360"/>
      </w:pPr>
      <w:rPr>
        <w:rFonts w:ascii="Courier New" w:hAnsi="Courier New"/>
      </w:rPr>
    </w:lvl>
    <w:lvl w:ilvl="8" w:tplc="7A5A35FE">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7A884B98">
      <w:start w:val="1"/>
      <w:numFmt w:val="bullet"/>
      <w:lvlText w:val=""/>
      <w:lvlJc w:val="left"/>
      <w:pPr>
        <w:tabs>
          <w:tab w:val="num" w:pos="283"/>
        </w:tabs>
        <w:ind w:left="720" w:hanging="360"/>
      </w:pPr>
      <w:rPr>
        <w:rFonts w:ascii="Symbol" w:hAnsi="Symbol"/>
      </w:rPr>
    </w:lvl>
    <w:lvl w:ilvl="1" w:tplc="5498DD08">
      <w:start w:val="1"/>
      <w:numFmt w:val="bullet"/>
      <w:lvlText w:val="o"/>
      <w:lvlJc w:val="left"/>
      <w:pPr>
        <w:tabs>
          <w:tab w:val="num" w:pos="567"/>
        </w:tabs>
        <w:ind w:left="1080" w:hanging="360"/>
      </w:pPr>
      <w:rPr>
        <w:rFonts w:ascii="Courier New" w:hAnsi="Courier New"/>
      </w:rPr>
    </w:lvl>
    <w:lvl w:ilvl="2" w:tplc="25A451E4">
      <w:start w:val="1"/>
      <w:numFmt w:val="bullet"/>
      <w:lvlText w:val=""/>
      <w:lvlJc w:val="left"/>
      <w:pPr>
        <w:tabs>
          <w:tab w:val="num" w:pos="850"/>
        </w:tabs>
        <w:ind w:left="1440" w:hanging="360"/>
      </w:pPr>
      <w:rPr>
        <w:rFonts w:ascii="Wingdings" w:hAnsi="Wingdings"/>
      </w:rPr>
    </w:lvl>
    <w:lvl w:ilvl="3" w:tplc="1B560A0E">
      <w:start w:val="1"/>
      <w:numFmt w:val="bullet"/>
      <w:lvlText w:val=""/>
      <w:lvlJc w:val="left"/>
      <w:pPr>
        <w:tabs>
          <w:tab w:val="num" w:pos="1134"/>
        </w:tabs>
        <w:ind w:left="1800" w:hanging="360"/>
      </w:pPr>
      <w:rPr>
        <w:rFonts w:ascii="Symbol" w:hAnsi="Symbol"/>
      </w:rPr>
    </w:lvl>
    <w:lvl w:ilvl="4" w:tplc="2FEE2F86">
      <w:start w:val="1"/>
      <w:numFmt w:val="bullet"/>
      <w:lvlText w:val="o"/>
      <w:lvlJc w:val="left"/>
      <w:pPr>
        <w:tabs>
          <w:tab w:val="num" w:pos="1417"/>
        </w:tabs>
        <w:ind w:left="2160" w:hanging="360"/>
      </w:pPr>
      <w:rPr>
        <w:rFonts w:ascii="Courier New" w:hAnsi="Courier New"/>
      </w:rPr>
    </w:lvl>
    <w:lvl w:ilvl="5" w:tplc="9138B60A">
      <w:start w:val="1"/>
      <w:numFmt w:val="bullet"/>
      <w:lvlText w:val=""/>
      <w:lvlJc w:val="left"/>
      <w:pPr>
        <w:tabs>
          <w:tab w:val="num" w:pos="1701"/>
        </w:tabs>
        <w:ind w:left="2520" w:hanging="360"/>
      </w:pPr>
      <w:rPr>
        <w:rFonts w:ascii="Wingdings" w:hAnsi="Wingdings"/>
      </w:rPr>
    </w:lvl>
    <w:lvl w:ilvl="6" w:tplc="10DC3B40">
      <w:start w:val="1"/>
      <w:numFmt w:val="bullet"/>
      <w:lvlText w:val=""/>
      <w:lvlJc w:val="left"/>
      <w:pPr>
        <w:tabs>
          <w:tab w:val="num" w:pos="1984"/>
        </w:tabs>
        <w:ind w:left="2880" w:hanging="360"/>
      </w:pPr>
      <w:rPr>
        <w:rFonts w:ascii="Symbol" w:hAnsi="Symbol"/>
      </w:rPr>
    </w:lvl>
    <w:lvl w:ilvl="7" w:tplc="5CD007C2">
      <w:start w:val="1"/>
      <w:numFmt w:val="bullet"/>
      <w:lvlText w:val="o"/>
      <w:lvlJc w:val="left"/>
      <w:pPr>
        <w:tabs>
          <w:tab w:val="num" w:pos="2268"/>
        </w:tabs>
        <w:ind w:left="3240" w:hanging="360"/>
      </w:pPr>
      <w:rPr>
        <w:rFonts w:ascii="Courier New" w:hAnsi="Courier New"/>
      </w:rPr>
    </w:lvl>
    <w:lvl w:ilvl="8" w:tplc="1A3014DC">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076E5292">
      <w:start w:val="1"/>
      <w:numFmt w:val="bullet"/>
      <w:lvlText w:val=""/>
      <w:lvlJc w:val="left"/>
      <w:pPr>
        <w:tabs>
          <w:tab w:val="num" w:pos="283"/>
        </w:tabs>
        <w:ind w:left="720" w:hanging="360"/>
      </w:pPr>
      <w:rPr>
        <w:rFonts w:ascii="Symbol" w:hAnsi="Symbol"/>
      </w:rPr>
    </w:lvl>
    <w:lvl w:ilvl="1" w:tplc="2CE8090E">
      <w:start w:val="1"/>
      <w:numFmt w:val="bullet"/>
      <w:lvlText w:val="o"/>
      <w:lvlJc w:val="left"/>
      <w:pPr>
        <w:tabs>
          <w:tab w:val="num" w:pos="567"/>
        </w:tabs>
        <w:ind w:left="1080" w:hanging="360"/>
      </w:pPr>
      <w:rPr>
        <w:rFonts w:ascii="Courier New" w:hAnsi="Courier New"/>
      </w:rPr>
    </w:lvl>
    <w:lvl w:ilvl="2" w:tplc="9D0674B2">
      <w:start w:val="1"/>
      <w:numFmt w:val="bullet"/>
      <w:lvlText w:val=""/>
      <w:lvlJc w:val="left"/>
      <w:pPr>
        <w:tabs>
          <w:tab w:val="num" w:pos="850"/>
        </w:tabs>
        <w:ind w:left="1440" w:hanging="360"/>
      </w:pPr>
      <w:rPr>
        <w:rFonts w:ascii="Wingdings" w:hAnsi="Wingdings"/>
      </w:rPr>
    </w:lvl>
    <w:lvl w:ilvl="3" w:tplc="5B343420">
      <w:start w:val="1"/>
      <w:numFmt w:val="bullet"/>
      <w:lvlText w:val=""/>
      <w:lvlJc w:val="left"/>
      <w:pPr>
        <w:tabs>
          <w:tab w:val="num" w:pos="1134"/>
        </w:tabs>
        <w:ind w:left="1800" w:hanging="360"/>
      </w:pPr>
      <w:rPr>
        <w:rFonts w:ascii="Symbol" w:hAnsi="Symbol"/>
      </w:rPr>
    </w:lvl>
    <w:lvl w:ilvl="4" w:tplc="01EE63EC">
      <w:start w:val="1"/>
      <w:numFmt w:val="bullet"/>
      <w:lvlText w:val="o"/>
      <w:lvlJc w:val="left"/>
      <w:pPr>
        <w:tabs>
          <w:tab w:val="num" w:pos="1417"/>
        </w:tabs>
        <w:ind w:left="2160" w:hanging="360"/>
      </w:pPr>
      <w:rPr>
        <w:rFonts w:ascii="Courier New" w:hAnsi="Courier New"/>
      </w:rPr>
    </w:lvl>
    <w:lvl w:ilvl="5" w:tplc="C6CE7FBC">
      <w:start w:val="1"/>
      <w:numFmt w:val="bullet"/>
      <w:lvlText w:val=""/>
      <w:lvlJc w:val="left"/>
      <w:pPr>
        <w:tabs>
          <w:tab w:val="num" w:pos="1701"/>
        </w:tabs>
        <w:ind w:left="2520" w:hanging="360"/>
      </w:pPr>
      <w:rPr>
        <w:rFonts w:ascii="Wingdings" w:hAnsi="Wingdings"/>
      </w:rPr>
    </w:lvl>
    <w:lvl w:ilvl="6" w:tplc="BDCE2612">
      <w:start w:val="1"/>
      <w:numFmt w:val="bullet"/>
      <w:lvlText w:val=""/>
      <w:lvlJc w:val="left"/>
      <w:pPr>
        <w:tabs>
          <w:tab w:val="num" w:pos="1984"/>
        </w:tabs>
        <w:ind w:left="2880" w:hanging="360"/>
      </w:pPr>
      <w:rPr>
        <w:rFonts w:ascii="Symbol" w:hAnsi="Symbol"/>
      </w:rPr>
    </w:lvl>
    <w:lvl w:ilvl="7" w:tplc="D9DC51F6">
      <w:start w:val="1"/>
      <w:numFmt w:val="bullet"/>
      <w:lvlText w:val="o"/>
      <w:lvlJc w:val="left"/>
      <w:pPr>
        <w:tabs>
          <w:tab w:val="num" w:pos="2268"/>
        </w:tabs>
        <w:ind w:left="3240" w:hanging="360"/>
      </w:pPr>
      <w:rPr>
        <w:rFonts w:ascii="Courier New" w:hAnsi="Courier New"/>
      </w:rPr>
    </w:lvl>
    <w:lvl w:ilvl="8" w:tplc="B44403AC">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76A2A592">
      <w:start w:val="1"/>
      <w:numFmt w:val="bullet"/>
      <w:lvlText w:val=""/>
      <w:lvlJc w:val="left"/>
      <w:pPr>
        <w:tabs>
          <w:tab w:val="num" w:pos="283"/>
        </w:tabs>
        <w:ind w:left="720" w:hanging="360"/>
      </w:pPr>
      <w:rPr>
        <w:rFonts w:ascii="Symbol" w:hAnsi="Symbol"/>
      </w:rPr>
    </w:lvl>
    <w:lvl w:ilvl="1" w:tplc="42E0093A">
      <w:start w:val="1"/>
      <w:numFmt w:val="bullet"/>
      <w:lvlText w:val="o"/>
      <w:lvlJc w:val="left"/>
      <w:pPr>
        <w:tabs>
          <w:tab w:val="num" w:pos="567"/>
        </w:tabs>
        <w:ind w:left="1080" w:hanging="360"/>
      </w:pPr>
      <w:rPr>
        <w:rFonts w:ascii="Courier New" w:hAnsi="Courier New"/>
      </w:rPr>
    </w:lvl>
    <w:lvl w:ilvl="2" w:tplc="631822C0">
      <w:start w:val="1"/>
      <w:numFmt w:val="bullet"/>
      <w:lvlText w:val=""/>
      <w:lvlJc w:val="left"/>
      <w:pPr>
        <w:tabs>
          <w:tab w:val="num" w:pos="850"/>
        </w:tabs>
        <w:ind w:left="1440" w:hanging="360"/>
      </w:pPr>
      <w:rPr>
        <w:rFonts w:ascii="Wingdings" w:hAnsi="Wingdings"/>
      </w:rPr>
    </w:lvl>
    <w:lvl w:ilvl="3" w:tplc="6AF80C46">
      <w:start w:val="1"/>
      <w:numFmt w:val="bullet"/>
      <w:lvlText w:val=""/>
      <w:lvlJc w:val="left"/>
      <w:pPr>
        <w:tabs>
          <w:tab w:val="num" w:pos="1134"/>
        </w:tabs>
        <w:ind w:left="1800" w:hanging="360"/>
      </w:pPr>
      <w:rPr>
        <w:rFonts w:ascii="Symbol" w:hAnsi="Symbol"/>
      </w:rPr>
    </w:lvl>
    <w:lvl w:ilvl="4" w:tplc="39CC963C">
      <w:start w:val="1"/>
      <w:numFmt w:val="bullet"/>
      <w:lvlText w:val="o"/>
      <w:lvlJc w:val="left"/>
      <w:pPr>
        <w:tabs>
          <w:tab w:val="num" w:pos="1417"/>
        </w:tabs>
        <w:ind w:left="2160" w:hanging="360"/>
      </w:pPr>
      <w:rPr>
        <w:rFonts w:ascii="Courier New" w:hAnsi="Courier New"/>
      </w:rPr>
    </w:lvl>
    <w:lvl w:ilvl="5" w:tplc="1E7838E0">
      <w:start w:val="1"/>
      <w:numFmt w:val="bullet"/>
      <w:lvlText w:val=""/>
      <w:lvlJc w:val="left"/>
      <w:pPr>
        <w:tabs>
          <w:tab w:val="num" w:pos="1701"/>
        </w:tabs>
        <w:ind w:left="2520" w:hanging="360"/>
      </w:pPr>
      <w:rPr>
        <w:rFonts w:ascii="Wingdings" w:hAnsi="Wingdings"/>
      </w:rPr>
    </w:lvl>
    <w:lvl w:ilvl="6" w:tplc="42BA5428">
      <w:start w:val="1"/>
      <w:numFmt w:val="bullet"/>
      <w:lvlText w:val=""/>
      <w:lvlJc w:val="left"/>
      <w:pPr>
        <w:tabs>
          <w:tab w:val="num" w:pos="1984"/>
        </w:tabs>
        <w:ind w:left="2880" w:hanging="360"/>
      </w:pPr>
      <w:rPr>
        <w:rFonts w:ascii="Symbol" w:hAnsi="Symbol"/>
      </w:rPr>
    </w:lvl>
    <w:lvl w:ilvl="7" w:tplc="FC3E643A">
      <w:start w:val="1"/>
      <w:numFmt w:val="bullet"/>
      <w:lvlText w:val="o"/>
      <w:lvlJc w:val="left"/>
      <w:pPr>
        <w:tabs>
          <w:tab w:val="num" w:pos="2268"/>
        </w:tabs>
        <w:ind w:left="3240" w:hanging="360"/>
      </w:pPr>
      <w:rPr>
        <w:rFonts w:ascii="Courier New" w:hAnsi="Courier New"/>
      </w:rPr>
    </w:lvl>
    <w:lvl w:ilvl="8" w:tplc="91C23ECE">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6B726CB4">
      <w:start w:val="1"/>
      <w:numFmt w:val="bullet"/>
      <w:lvlText w:val=""/>
      <w:lvlJc w:val="left"/>
      <w:pPr>
        <w:tabs>
          <w:tab w:val="num" w:pos="283"/>
        </w:tabs>
        <w:ind w:left="720" w:hanging="360"/>
      </w:pPr>
      <w:rPr>
        <w:rFonts w:ascii="Symbol" w:hAnsi="Symbol"/>
      </w:rPr>
    </w:lvl>
    <w:lvl w:ilvl="1" w:tplc="B73E53F6">
      <w:start w:val="1"/>
      <w:numFmt w:val="bullet"/>
      <w:lvlText w:val="o"/>
      <w:lvlJc w:val="left"/>
      <w:pPr>
        <w:tabs>
          <w:tab w:val="num" w:pos="567"/>
        </w:tabs>
        <w:ind w:left="1080" w:hanging="360"/>
      </w:pPr>
      <w:rPr>
        <w:rFonts w:ascii="Courier New" w:hAnsi="Courier New"/>
      </w:rPr>
    </w:lvl>
    <w:lvl w:ilvl="2" w:tplc="573E560A">
      <w:start w:val="1"/>
      <w:numFmt w:val="bullet"/>
      <w:lvlText w:val=""/>
      <w:lvlJc w:val="left"/>
      <w:pPr>
        <w:tabs>
          <w:tab w:val="num" w:pos="850"/>
        </w:tabs>
        <w:ind w:left="1440" w:hanging="360"/>
      </w:pPr>
      <w:rPr>
        <w:rFonts w:ascii="Wingdings" w:hAnsi="Wingdings"/>
      </w:rPr>
    </w:lvl>
    <w:lvl w:ilvl="3" w:tplc="50680CB0">
      <w:start w:val="1"/>
      <w:numFmt w:val="bullet"/>
      <w:lvlText w:val=""/>
      <w:lvlJc w:val="left"/>
      <w:pPr>
        <w:tabs>
          <w:tab w:val="num" w:pos="1134"/>
        </w:tabs>
        <w:ind w:left="1800" w:hanging="360"/>
      </w:pPr>
      <w:rPr>
        <w:rFonts w:ascii="Symbol" w:hAnsi="Symbol"/>
      </w:rPr>
    </w:lvl>
    <w:lvl w:ilvl="4" w:tplc="05DE9862">
      <w:start w:val="1"/>
      <w:numFmt w:val="bullet"/>
      <w:lvlText w:val="o"/>
      <w:lvlJc w:val="left"/>
      <w:pPr>
        <w:tabs>
          <w:tab w:val="num" w:pos="1417"/>
        </w:tabs>
        <w:ind w:left="2160" w:hanging="360"/>
      </w:pPr>
      <w:rPr>
        <w:rFonts w:ascii="Courier New" w:hAnsi="Courier New"/>
      </w:rPr>
    </w:lvl>
    <w:lvl w:ilvl="5" w:tplc="959644E4">
      <w:start w:val="1"/>
      <w:numFmt w:val="bullet"/>
      <w:lvlText w:val=""/>
      <w:lvlJc w:val="left"/>
      <w:pPr>
        <w:tabs>
          <w:tab w:val="num" w:pos="1701"/>
        </w:tabs>
        <w:ind w:left="2520" w:hanging="360"/>
      </w:pPr>
      <w:rPr>
        <w:rFonts w:ascii="Wingdings" w:hAnsi="Wingdings"/>
      </w:rPr>
    </w:lvl>
    <w:lvl w:ilvl="6" w:tplc="4B788F28">
      <w:start w:val="1"/>
      <w:numFmt w:val="bullet"/>
      <w:lvlText w:val=""/>
      <w:lvlJc w:val="left"/>
      <w:pPr>
        <w:tabs>
          <w:tab w:val="num" w:pos="1984"/>
        </w:tabs>
        <w:ind w:left="2880" w:hanging="360"/>
      </w:pPr>
      <w:rPr>
        <w:rFonts w:ascii="Symbol" w:hAnsi="Symbol"/>
      </w:rPr>
    </w:lvl>
    <w:lvl w:ilvl="7" w:tplc="57E8D834">
      <w:start w:val="1"/>
      <w:numFmt w:val="bullet"/>
      <w:lvlText w:val="o"/>
      <w:lvlJc w:val="left"/>
      <w:pPr>
        <w:tabs>
          <w:tab w:val="num" w:pos="2268"/>
        </w:tabs>
        <w:ind w:left="3240" w:hanging="360"/>
      </w:pPr>
      <w:rPr>
        <w:rFonts w:ascii="Courier New" w:hAnsi="Courier New"/>
      </w:rPr>
    </w:lvl>
    <w:lvl w:ilvl="8" w:tplc="03D0B630">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ADC26360">
      <w:start w:val="1"/>
      <w:numFmt w:val="bullet"/>
      <w:lvlText w:val=""/>
      <w:lvlJc w:val="left"/>
      <w:pPr>
        <w:tabs>
          <w:tab w:val="num" w:pos="283"/>
        </w:tabs>
        <w:ind w:left="720" w:hanging="360"/>
      </w:pPr>
      <w:rPr>
        <w:rFonts w:ascii="Symbol" w:hAnsi="Symbol"/>
      </w:rPr>
    </w:lvl>
    <w:lvl w:ilvl="1" w:tplc="B27A6246">
      <w:start w:val="1"/>
      <w:numFmt w:val="bullet"/>
      <w:lvlText w:val="o"/>
      <w:lvlJc w:val="left"/>
      <w:pPr>
        <w:tabs>
          <w:tab w:val="num" w:pos="567"/>
        </w:tabs>
        <w:ind w:left="1080" w:hanging="360"/>
      </w:pPr>
      <w:rPr>
        <w:rFonts w:ascii="Courier New" w:hAnsi="Courier New"/>
      </w:rPr>
    </w:lvl>
    <w:lvl w:ilvl="2" w:tplc="A8E62D7E">
      <w:start w:val="1"/>
      <w:numFmt w:val="bullet"/>
      <w:lvlText w:val=""/>
      <w:lvlJc w:val="left"/>
      <w:pPr>
        <w:tabs>
          <w:tab w:val="num" w:pos="850"/>
        </w:tabs>
        <w:ind w:left="1440" w:hanging="360"/>
      </w:pPr>
      <w:rPr>
        <w:rFonts w:ascii="Wingdings" w:hAnsi="Wingdings"/>
      </w:rPr>
    </w:lvl>
    <w:lvl w:ilvl="3" w:tplc="BFA4A37E">
      <w:start w:val="1"/>
      <w:numFmt w:val="bullet"/>
      <w:lvlText w:val=""/>
      <w:lvlJc w:val="left"/>
      <w:pPr>
        <w:tabs>
          <w:tab w:val="num" w:pos="1134"/>
        </w:tabs>
        <w:ind w:left="1800" w:hanging="360"/>
      </w:pPr>
      <w:rPr>
        <w:rFonts w:ascii="Symbol" w:hAnsi="Symbol"/>
      </w:rPr>
    </w:lvl>
    <w:lvl w:ilvl="4" w:tplc="8E92E626">
      <w:start w:val="1"/>
      <w:numFmt w:val="bullet"/>
      <w:lvlText w:val="o"/>
      <w:lvlJc w:val="left"/>
      <w:pPr>
        <w:tabs>
          <w:tab w:val="num" w:pos="1417"/>
        </w:tabs>
        <w:ind w:left="2160" w:hanging="360"/>
      </w:pPr>
      <w:rPr>
        <w:rFonts w:ascii="Courier New" w:hAnsi="Courier New"/>
      </w:rPr>
    </w:lvl>
    <w:lvl w:ilvl="5" w:tplc="E27EBE6E">
      <w:start w:val="1"/>
      <w:numFmt w:val="bullet"/>
      <w:lvlText w:val=""/>
      <w:lvlJc w:val="left"/>
      <w:pPr>
        <w:tabs>
          <w:tab w:val="num" w:pos="1701"/>
        </w:tabs>
        <w:ind w:left="2520" w:hanging="360"/>
      </w:pPr>
      <w:rPr>
        <w:rFonts w:ascii="Wingdings" w:hAnsi="Wingdings"/>
      </w:rPr>
    </w:lvl>
    <w:lvl w:ilvl="6" w:tplc="3BCAFF0C">
      <w:start w:val="1"/>
      <w:numFmt w:val="bullet"/>
      <w:lvlText w:val=""/>
      <w:lvlJc w:val="left"/>
      <w:pPr>
        <w:tabs>
          <w:tab w:val="num" w:pos="1984"/>
        </w:tabs>
        <w:ind w:left="2880" w:hanging="360"/>
      </w:pPr>
      <w:rPr>
        <w:rFonts w:ascii="Symbol" w:hAnsi="Symbol"/>
      </w:rPr>
    </w:lvl>
    <w:lvl w:ilvl="7" w:tplc="2384081A">
      <w:start w:val="1"/>
      <w:numFmt w:val="bullet"/>
      <w:lvlText w:val="o"/>
      <w:lvlJc w:val="left"/>
      <w:pPr>
        <w:tabs>
          <w:tab w:val="num" w:pos="2268"/>
        </w:tabs>
        <w:ind w:left="3240" w:hanging="360"/>
      </w:pPr>
      <w:rPr>
        <w:rFonts w:ascii="Courier New" w:hAnsi="Courier New"/>
      </w:rPr>
    </w:lvl>
    <w:lvl w:ilvl="8" w:tplc="083096BE">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18BC5F74">
      <w:start w:val="1"/>
      <w:numFmt w:val="bullet"/>
      <w:lvlText w:val=""/>
      <w:lvlJc w:val="left"/>
      <w:pPr>
        <w:tabs>
          <w:tab w:val="num" w:pos="283"/>
        </w:tabs>
        <w:ind w:left="720" w:hanging="360"/>
      </w:pPr>
      <w:rPr>
        <w:rFonts w:ascii="Symbol" w:hAnsi="Symbol"/>
      </w:rPr>
    </w:lvl>
    <w:lvl w:ilvl="1" w:tplc="461642AC">
      <w:start w:val="1"/>
      <w:numFmt w:val="bullet"/>
      <w:lvlText w:val="o"/>
      <w:lvlJc w:val="left"/>
      <w:pPr>
        <w:tabs>
          <w:tab w:val="num" w:pos="567"/>
        </w:tabs>
        <w:ind w:left="1080" w:hanging="360"/>
      </w:pPr>
      <w:rPr>
        <w:rFonts w:ascii="Courier New" w:hAnsi="Courier New"/>
      </w:rPr>
    </w:lvl>
    <w:lvl w:ilvl="2" w:tplc="1EA024EE">
      <w:start w:val="1"/>
      <w:numFmt w:val="bullet"/>
      <w:lvlText w:val=""/>
      <w:lvlJc w:val="left"/>
      <w:pPr>
        <w:tabs>
          <w:tab w:val="num" w:pos="850"/>
        </w:tabs>
        <w:ind w:left="1440" w:hanging="360"/>
      </w:pPr>
      <w:rPr>
        <w:rFonts w:ascii="Wingdings" w:hAnsi="Wingdings"/>
      </w:rPr>
    </w:lvl>
    <w:lvl w:ilvl="3" w:tplc="15A247D0">
      <w:start w:val="1"/>
      <w:numFmt w:val="bullet"/>
      <w:lvlText w:val=""/>
      <w:lvlJc w:val="left"/>
      <w:pPr>
        <w:tabs>
          <w:tab w:val="num" w:pos="1134"/>
        </w:tabs>
        <w:ind w:left="1800" w:hanging="360"/>
      </w:pPr>
      <w:rPr>
        <w:rFonts w:ascii="Symbol" w:hAnsi="Symbol"/>
      </w:rPr>
    </w:lvl>
    <w:lvl w:ilvl="4" w:tplc="857EDA8A">
      <w:start w:val="1"/>
      <w:numFmt w:val="bullet"/>
      <w:lvlText w:val="o"/>
      <w:lvlJc w:val="left"/>
      <w:pPr>
        <w:tabs>
          <w:tab w:val="num" w:pos="1417"/>
        </w:tabs>
        <w:ind w:left="2160" w:hanging="360"/>
      </w:pPr>
      <w:rPr>
        <w:rFonts w:ascii="Courier New" w:hAnsi="Courier New"/>
      </w:rPr>
    </w:lvl>
    <w:lvl w:ilvl="5" w:tplc="58869860">
      <w:start w:val="1"/>
      <w:numFmt w:val="bullet"/>
      <w:lvlText w:val=""/>
      <w:lvlJc w:val="left"/>
      <w:pPr>
        <w:tabs>
          <w:tab w:val="num" w:pos="1701"/>
        </w:tabs>
        <w:ind w:left="2520" w:hanging="360"/>
      </w:pPr>
      <w:rPr>
        <w:rFonts w:ascii="Wingdings" w:hAnsi="Wingdings"/>
      </w:rPr>
    </w:lvl>
    <w:lvl w:ilvl="6" w:tplc="09F424C8">
      <w:start w:val="1"/>
      <w:numFmt w:val="bullet"/>
      <w:lvlText w:val=""/>
      <w:lvlJc w:val="left"/>
      <w:pPr>
        <w:tabs>
          <w:tab w:val="num" w:pos="1984"/>
        </w:tabs>
        <w:ind w:left="2880" w:hanging="360"/>
      </w:pPr>
      <w:rPr>
        <w:rFonts w:ascii="Symbol" w:hAnsi="Symbol"/>
      </w:rPr>
    </w:lvl>
    <w:lvl w:ilvl="7" w:tplc="8EC21EE0">
      <w:start w:val="1"/>
      <w:numFmt w:val="bullet"/>
      <w:lvlText w:val="o"/>
      <w:lvlJc w:val="left"/>
      <w:pPr>
        <w:tabs>
          <w:tab w:val="num" w:pos="2268"/>
        </w:tabs>
        <w:ind w:left="3240" w:hanging="360"/>
      </w:pPr>
      <w:rPr>
        <w:rFonts w:ascii="Courier New" w:hAnsi="Courier New"/>
      </w:rPr>
    </w:lvl>
    <w:lvl w:ilvl="8" w:tplc="FEB62952">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6A7C7358">
      <w:start w:val="1"/>
      <w:numFmt w:val="bullet"/>
      <w:lvlText w:val=""/>
      <w:lvlJc w:val="left"/>
      <w:pPr>
        <w:tabs>
          <w:tab w:val="num" w:pos="283"/>
        </w:tabs>
        <w:ind w:left="720" w:hanging="360"/>
      </w:pPr>
      <w:rPr>
        <w:rFonts w:ascii="Symbol" w:hAnsi="Symbol"/>
      </w:rPr>
    </w:lvl>
    <w:lvl w:ilvl="1" w:tplc="7D78FD82">
      <w:start w:val="1"/>
      <w:numFmt w:val="bullet"/>
      <w:lvlText w:val="o"/>
      <w:lvlJc w:val="left"/>
      <w:pPr>
        <w:tabs>
          <w:tab w:val="num" w:pos="567"/>
        </w:tabs>
        <w:ind w:left="1080" w:hanging="360"/>
      </w:pPr>
      <w:rPr>
        <w:rFonts w:ascii="Courier New" w:hAnsi="Courier New"/>
      </w:rPr>
    </w:lvl>
    <w:lvl w:ilvl="2" w:tplc="F43EB0BC">
      <w:start w:val="1"/>
      <w:numFmt w:val="bullet"/>
      <w:lvlText w:val=""/>
      <w:lvlJc w:val="left"/>
      <w:pPr>
        <w:tabs>
          <w:tab w:val="num" w:pos="850"/>
        </w:tabs>
        <w:ind w:left="1440" w:hanging="360"/>
      </w:pPr>
      <w:rPr>
        <w:rFonts w:ascii="Wingdings" w:hAnsi="Wingdings"/>
      </w:rPr>
    </w:lvl>
    <w:lvl w:ilvl="3" w:tplc="8A7E6800">
      <w:start w:val="1"/>
      <w:numFmt w:val="bullet"/>
      <w:lvlText w:val=""/>
      <w:lvlJc w:val="left"/>
      <w:pPr>
        <w:tabs>
          <w:tab w:val="num" w:pos="1134"/>
        </w:tabs>
        <w:ind w:left="1800" w:hanging="360"/>
      </w:pPr>
      <w:rPr>
        <w:rFonts w:ascii="Symbol" w:hAnsi="Symbol"/>
      </w:rPr>
    </w:lvl>
    <w:lvl w:ilvl="4" w:tplc="322E6E3C">
      <w:start w:val="1"/>
      <w:numFmt w:val="bullet"/>
      <w:lvlText w:val="o"/>
      <w:lvlJc w:val="left"/>
      <w:pPr>
        <w:tabs>
          <w:tab w:val="num" w:pos="1417"/>
        </w:tabs>
        <w:ind w:left="2160" w:hanging="360"/>
      </w:pPr>
      <w:rPr>
        <w:rFonts w:ascii="Courier New" w:hAnsi="Courier New"/>
      </w:rPr>
    </w:lvl>
    <w:lvl w:ilvl="5" w:tplc="5F4ECDDE">
      <w:start w:val="1"/>
      <w:numFmt w:val="bullet"/>
      <w:lvlText w:val=""/>
      <w:lvlJc w:val="left"/>
      <w:pPr>
        <w:tabs>
          <w:tab w:val="num" w:pos="1701"/>
        </w:tabs>
        <w:ind w:left="2520" w:hanging="360"/>
      </w:pPr>
      <w:rPr>
        <w:rFonts w:ascii="Wingdings" w:hAnsi="Wingdings"/>
      </w:rPr>
    </w:lvl>
    <w:lvl w:ilvl="6" w:tplc="76227058">
      <w:start w:val="1"/>
      <w:numFmt w:val="bullet"/>
      <w:lvlText w:val=""/>
      <w:lvlJc w:val="left"/>
      <w:pPr>
        <w:tabs>
          <w:tab w:val="num" w:pos="1984"/>
        </w:tabs>
        <w:ind w:left="2880" w:hanging="360"/>
      </w:pPr>
      <w:rPr>
        <w:rFonts w:ascii="Symbol" w:hAnsi="Symbol"/>
      </w:rPr>
    </w:lvl>
    <w:lvl w:ilvl="7" w:tplc="5EEE3C3A">
      <w:start w:val="1"/>
      <w:numFmt w:val="bullet"/>
      <w:lvlText w:val="o"/>
      <w:lvlJc w:val="left"/>
      <w:pPr>
        <w:tabs>
          <w:tab w:val="num" w:pos="2268"/>
        </w:tabs>
        <w:ind w:left="3240" w:hanging="360"/>
      </w:pPr>
      <w:rPr>
        <w:rFonts w:ascii="Courier New" w:hAnsi="Courier New"/>
      </w:rPr>
    </w:lvl>
    <w:lvl w:ilvl="8" w:tplc="DB501FFC">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3F10B7E0">
      <w:start w:val="1"/>
      <w:numFmt w:val="bullet"/>
      <w:lvlText w:val=""/>
      <w:lvlJc w:val="left"/>
      <w:pPr>
        <w:tabs>
          <w:tab w:val="num" w:pos="283"/>
        </w:tabs>
        <w:ind w:left="720" w:hanging="360"/>
      </w:pPr>
      <w:rPr>
        <w:rFonts w:ascii="Symbol" w:hAnsi="Symbol"/>
      </w:rPr>
    </w:lvl>
    <w:lvl w:ilvl="1" w:tplc="993CFD02">
      <w:start w:val="1"/>
      <w:numFmt w:val="bullet"/>
      <w:lvlText w:val="o"/>
      <w:lvlJc w:val="left"/>
      <w:pPr>
        <w:tabs>
          <w:tab w:val="num" w:pos="567"/>
        </w:tabs>
        <w:ind w:left="1080" w:hanging="360"/>
      </w:pPr>
      <w:rPr>
        <w:rFonts w:ascii="Courier New" w:hAnsi="Courier New"/>
      </w:rPr>
    </w:lvl>
    <w:lvl w:ilvl="2" w:tplc="C318068E">
      <w:start w:val="1"/>
      <w:numFmt w:val="bullet"/>
      <w:lvlText w:val=""/>
      <w:lvlJc w:val="left"/>
      <w:pPr>
        <w:tabs>
          <w:tab w:val="num" w:pos="850"/>
        </w:tabs>
        <w:ind w:left="1440" w:hanging="360"/>
      </w:pPr>
      <w:rPr>
        <w:rFonts w:ascii="Wingdings" w:hAnsi="Wingdings"/>
      </w:rPr>
    </w:lvl>
    <w:lvl w:ilvl="3" w:tplc="E0F83E06">
      <w:start w:val="1"/>
      <w:numFmt w:val="bullet"/>
      <w:lvlText w:val=""/>
      <w:lvlJc w:val="left"/>
      <w:pPr>
        <w:tabs>
          <w:tab w:val="num" w:pos="1134"/>
        </w:tabs>
        <w:ind w:left="1800" w:hanging="360"/>
      </w:pPr>
      <w:rPr>
        <w:rFonts w:ascii="Symbol" w:hAnsi="Symbol"/>
      </w:rPr>
    </w:lvl>
    <w:lvl w:ilvl="4" w:tplc="D1C868BE">
      <w:start w:val="1"/>
      <w:numFmt w:val="bullet"/>
      <w:lvlText w:val="o"/>
      <w:lvlJc w:val="left"/>
      <w:pPr>
        <w:tabs>
          <w:tab w:val="num" w:pos="1417"/>
        </w:tabs>
        <w:ind w:left="2160" w:hanging="360"/>
      </w:pPr>
      <w:rPr>
        <w:rFonts w:ascii="Courier New" w:hAnsi="Courier New"/>
      </w:rPr>
    </w:lvl>
    <w:lvl w:ilvl="5" w:tplc="DD1C2342">
      <w:start w:val="1"/>
      <w:numFmt w:val="bullet"/>
      <w:lvlText w:val=""/>
      <w:lvlJc w:val="left"/>
      <w:pPr>
        <w:tabs>
          <w:tab w:val="num" w:pos="1701"/>
        </w:tabs>
        <w:ind w:left="2520" w:hanging="360"/>
      </w:pPr>
      <w:rPr>
        <w:rFonts w:ascii="Wingdings" w:hAnsi="Wingdings"/>
      </w:rPr>
    </w:lvl>
    <w:lvl w:ilvl="6" w:tplc="DD08FAAC">
      <w:start w:val="1"/>
      <w:numFmt w:val="bullet"/>
      <w:lvlText w:val=""/>
      <w:lvlJc w:val="left"/>
      <w:pPr>
        <w:tabs>
          <w:tab w:val="num" w:pos="1984"/>
        </w:tabs>
        <w:ind w:left="2880" w:hanging="360"/>
      </w:pPr>
      <w:rPr>
        <w:rFonts w:ascii="Symbol" w:hAnsi="Symbol"/>
      </w:rPr>
    </w:lvl>
    <w:lvl w:ilvl="7" w:tplc="2B0E2208">
      <w:start w:val="1"/>
      <w:numFmt w:val="bullet"/>
      <w:lvlText w:val="o"/>
      <w:lvlJc w:val="left"/>
      <w:pPr>
        <w:tabs>
          <w:tab w:val="num" w:pos="2268"/>
        </w:tabs>
        <w:ind w:left="3240" w:hanging="360"/>
      </w:pPr>
      <w:rPr>
        <w:rFonts w:ascii="Courier New" w:hAnsi="Courier New"/>
      </w:rPr>
    </w:lvl>
    <w:lvl w:ilvl="8" w:tplc="14CEAADA">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346223C6">
      <w:start w:val="1"/>
      <w:numFmt w:val="bullet"/>
      <w:lvlText w:val=""/>
      <w:lvlJc w:val="left"/>
      <w:pPr>
        <w:tabs>
          <w:tab w:val="num" w:pos="283"/>
        </w:tabs>
        <w:ind w:left="720" w:hanging="360"/>
      </w:pPr>
      <w:rPr>
        <w:rFonts w:ascii="Symbol" w:hAnsi="Symbol"/>
      </w:rPr>
    </w:lvl>
    <w:lvl w:ilvl="1" w:tplc="B9928FB6">
      <w:start w:val="1"/>
      <w:numFmt w:val="bullet"/>
      <w:lvlText w:val="o"/>
      <w:lvlJc w:val="left"/>
      <w:pPr>
        <w:tabs>
          <w:tab w:val="num" w:pos="567"/>
        </w:tabs>
        <w:ind w:left="1080" w:hanging="360"/>
      </w:pPr>
      <w:rPr>
        <w:rFonts w:ascii="Courier New" w:hAnsi="Courier New"/>
      </w:rPr>
    </w:lvl>
    <w:lvl w:ilvl="2" w:tplc="B7E2098A">
      <w:start w:val="1"/>
      <w:numFmt w:val="bullet"/>
      <w:lvlText w:val=""/>
      <w:lvlJc w:val="left"/>
      <w:pPr>
        <w:tabs>
          <w:tab w:val="num" w:pos="850"/>
        </w:tabs>
        <w:ind w:left="1440" w:hanging="360"/>
      </w:pPr>
      <w:rPr>
        <w:rFonts w:ascii="Wingdings" w:hAnsi="Wingdings"/>
      </w:rPr>
    </w:lvl>
    <w:lvl w:ilvl="3" w:tplc="630882AE">
      <w:start w:val="1"/>
      <w:numFmt w:val="bullet"/>
      <w:lvlText w:val=""/>
      <w:lvlJc w:val="left"/>
      <w:pPr>
        <w:tabs>
          <w:tab w:val="num" w:pos="1134"/>
        </w:tabs>
        <w:ind w:left="1800" w:hanging="360"/>
      </w:pPr>
      <w:rPr>
        <w:rFonts w:ascii="Symbol" w:hAnsi="Symbol"/>
      </w:rPr>
    </w:lvl>
    <w:lvl w:ilvl="4" w:tplc="D370F9A4">
      <w:start w:val="1"/>
      <w:numFmt w:val="bullet"/>
      <w:lvlText w:val="o"/>
      <w:lvlJc w:val="left"/>
      <w:pPr>
        <w:tabs>
          <w:tab w:val="num" w:pos="1417"/>
        </w:tabs>
        <w:ind w:left="2160" w:hanging="360"/>
      </w:pPr>
      <w:rPr>
        <w:rFonts w:ascii="Courier New" w:hAnsi="Courier New"/>
      </w:rPr>
    </w:lvl>
    <w:lvl w:ilvl="5" w:tplc="C8447AF8">
      <w:start w:val="1"/>
      <w:numFmt w:val="bullet"/>
      <w:lvlText w:val=""/>
      <w:lvlJc w:val="left"/>
      <w:pPr>
        <w:tabs>
          <w:tab w:val="num" w:pos="1701"/>
        </w:tabs>
        <w:ind w:left="2520" w:hanging="360"/>
      </w:pPr>
      <w:rPr>
        <w:rFonts w:ascii="Wingdings" w:hAnsi="Wingdings"/>
      </w:rPr>
    </w:lvl>
    <w:lvl w:ilvl="6" w:tplc="160E7092">
      <w:start w:val="1"/>
      <w:numFmt w:val="bullet"/>
      <w:lvlText w:val=""/>
      <w:lvlJc w:val="left"/>
      <w:pPr>
        <w:tabs>
          <w:tab w:val="num" w:pos="1984"/>
        </w:tabs>
        <w:ind w:left="2880" w:hanging="360"/>
      </w:pPr>
      <w:rPr>
        <w:rFonts w:ascii="Symbol" w:hAnsi="Symbol"/>
      </w:rPr>
    </w:lvl>
    <w:lvl w:ilvl="7" w:tplc="288CE9F6">
      <w:start w:val="1"/>
      <w:numFmt w:val="bullet"/>
      <w:lvlText w:val="o"/>
      <w:lvlJc w:val="left"/>
      <w:pPr>
        <w:tabs>
          <w:tab w:val="num" w:pos="2268"/>
        </w:tabs>
        <w:ind w:left="3240" w:hanging="360"/>
      </w:pPr>
      <w:rPr>
        <w:rFonts w:ascii="Courier New" w:hAnsi="Courier New"/>
      </w:rPr>
    </w:lvl>
    <w:lvl w:ilvl="8" w:tplc="390A800E">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94D40590">
      <w:start w:val="1"/>
      <w:numFmt w:val="bullet"/>
      <w:lvlText w:val=""/>
      <w:lvlJc w:val="left"/>
      <w:pPr>
        <w:tabs>
          <w:tab w:val="num" w:pos="283"/>
        </w:tabs>
        <w:ind w:left="720" w:hanging="360"/>
      </w:pPr>
      <w:rPr>
        <w:rFonts w:ascii="Symbol" w:hAnsi="Symbol"/>
      </w:rPr>
    </w:lvl>
    <w:lvl w:ilvl="1" w:tplc="DF80D37E">
      <w:start w:val="1"/>
      <w:numFmt w:val="bullet"/>
      <w:lvlText w:val="o"/>
      <w:lvlJc w:val="left"/>
      <w:pPr>
        <w:tabs>
          <w:tab w:val="num" w:pos="567"/>
        </w:tabs>
        <w:ind w:left="1080" w:hanging="360"/>
      </w:pPr>
      <w:rPr>
        <w:rFonts w:ascii="Courier New" w:hAnsi="Courier New"/>
      </w:rPr>
    </w:lvl>
    <w:lvl w:ilvl="2" w:tplc="02E44552">
      <w:start w:val="1"/>
      <w:numFmt w:val="bullet"/>
      <w:lvlText w:val=""/>
      <w:lvlJc w:val="left"/>
      <w:pPr>
        <w:tabs>
          <w:tab w:val="num" w:pos="850"/>
        </w:tabs>
        <w:ind w:left="1440" w:hanging="360"/>
      </w:pPr>
      <w:rPr>
        <w:rFonts w:ascii="Wingdings" w:hAnsi="Wingdings"/>
      </w:rPr>
    </w:lvl>
    <w:lvl w:ilvl="3" w:tplc="E8A6AC1E">
      <w:start w:val="1"/>
      <w:numFmt w:val="bullet"/>
      <w:lvlText w:val=""/>
      <w:lvlJc w:val="left"/>
      <w:pPr>
        <w:tabs>
          <w:tab w:val="num" w:pos="1134"/>
        </w:tabs>
        <w:ind w:left="1800" w:hanging="360"/>
      </w:pPr>
      <w:rPr>
        <w:rFonts w:ascii="Symbol" w:hAnsi="Symbol"/>
      </w:rPr>
    </w:lvl>
    <w:lvl w:ilvl="4" w:tplc="A83A46DA">
      <w:start w:val="1"/>
      <w:numFmt w:val="bullet"/>
      <w:lvlText w:val="o"/>
      <w:lvlJc w:val="left"/>
      <w:pPr>
        <w:tabs>
          <w:tab w:val="num" w:pos="1417"/>
        </w:tabs>
        <w:ind w:left="2160" w:hanging="360"/>
      </w:pPr>
      <w:rPr>
        <w:rFonts w:ascii="Courier New" w:hAnsi="Courier New"/>
      </w:rPr>
    </w:lvl>
    <w:lvl w:ilvl="5" w:tplc="AD56544E">
      <w:start w:val="1"/>
      <w:numFmt w:val="bullet"/>
      <w:lvlText w:val=""/>
      <w:lvlJc w:val="left"/>
      <w:pPr>
        <w:tabs>
          <w:tab w:val="num" w:pos="1701"/>
        </w:tabs>
        <w:ind w:left="2520" w:hanging="360"/>
      </w:pPr>
      <w:rPr>
        <w:rFonts w:ascii="Wingdings" w:hAnsi="Wingdings"/>
      </w:rPr>
    </w:lvl>
    <w:lvl w:ilvl="6" w:tplc="858E24CE">
      <w:start w:val="1"/>
      <w:numFmt w:val="bullet"/>
      <w:lvlText w:val=""/>
      <w:lvlJc w:val="left"/>
      <w:pPr>
        <w:tabs>
          <w:tab w:val="num" w:pos="1984"/>
        </w:tabs>
        <w:ind w:left="2880" w:hanging="360"/>
      </w:pPr>
      <w:rPr>
        <w:rFonts w:ascii="Symbol" w:hAnsi="Symbol"/>
      </w:rPr>
    </w:lvl>
    <w:lvl w:ilvl="7" w:tplc="3BCC6A64">
      <w:start w:val="1"/>
      <w:numFmt w:val="bullet"/>
      <w:lvlText w:val="o"/>
      <w:lvlJc w:val="left"/>
      <w:pPr>
        <w:tabs>
          <w:tab w:val="num" w:pos="2268"/>
        </w:tabs>
        <w:ind w:left="3240" w:hanging="360"/>
      </w:pPr>
      <w:rPr>
        <w:rFonts w:ascii="Courier New" w:hAnsi="Courier New"/>
      </w:rPr>
    </w:lvl>
    <w:lvl w:ilvl="8" w:tplc="0D54AB68">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4128247C">
      <w:start w:val="1"/>
      <w:numFmt w:val="bullet"/>
      <w:lvlText w:val=""/>
      <w:lvlJc w:val="left"/>
      <w:pPr>
        <w:tabs>
          <w:tab w:val="num" w:pos="283"/>
        </w:tabs>
        <w:ind w:left="720" w:hanging="360"/>
      </w:pPr>
      <w:rPr>
        <w:rFonts w:ascii="Symbol" w:hAnsi="Symbol"/>
      </w:rPr>
    </w:lvl>
    <w:lvl w:ilvl="1" w:tplc="03368132">
      <w:start w:val="1"/>
      <w:numFmt w:val="bullet"/>
      <w:lvlText w:val="o"/>
      <w:lvlJc w:val="left"/>
      <w:pPr>
        <w:tabs>
          <w:tab w:val="num" w:pos="567"/>
        </w:tabs>
        <w:ind w:left="1080" w:hanging="360"/>
      </w:pPr>
      <w:rPr>
        <w:rFonts w:ascii="Courier New" w:hAnsi="Courier New"/>
      </w:rPr>
    </w:lvl>
    <w:lvl w:ilvl="2" w:tplc="E9B21744">
      <w:start w:val="1"/>
      <w:numFmt w:val="bullet"/>
      <w:lvlText w:val=""/>
      <w:lvlJc w:val="left"/>
      <w:pPr>
        <w:tabs>
          <w:tab w:val="num" w:pos="850"/>
        </w:tabs>
        <w:ind w:left="1440" w:hanging="360"/>
      </w:pPr>
      <w:rPr>
        <w:rFonts w:ascii="Wingdings" w:hAnsi="Wingdings"/>
      </w:rPr>
    </w:lvl>
    <w:lvl w:ilvl="3" w:tplc="0F8E364C">
      <w:start w:val="1"/>
      <w:numFmt w:val="bullet"/>
      <w:lvlText w:val=""/>
      <w:lvlJc w:val="left"/>
      <w:pPr>
        <w:tabs>
          <w:tab w:val="num" w:pos="1134"/>
        </w:tabs>
        <w:ind w:left="1800" w:hanging="360"/>
      </w:pPr>
      <w:rPr>
        <w:rFonts w:ascii="Symbol" w:hAnsi="Symbol"/>
      </w:rPr>
    </w:lvl>
    <w:lvl w:ilvl="4" w:tplc="7FF09C9A">
      <w:start w:val="1"/>
      <w:numFmt w:val="bullet"/>
      <w:lvlText w:val="o"/>
      <w:lvlJc w:val="left"/>
      <w:pPr>
        <w:tabs>
          <w:tab w:val="num" w:pos="1417"/>
        </w:tabs>
        <w:ind w:left="2160" w:hanging="360"/>
      </w:pPr>
      <w:rPr>
        <w:rFonts w:ascii="Courier New" w:hAnsi="Courier New"/>
      </w:rPr>
    </w:lvl>
    <w:lvl w:ilvl="5" w:tplc="34E82F0C">
      <w:start w:val="1"/>
      <w:numFmt w:val="bullet"/>
      <w:lvlText w:val=""/>
      <w:lvlJc w:val="left"/>
      <w:pPr>
        <w:tabs>
          <w:tab w:val="num" w:pos="1701"/>
        </w:tabs>
        <w:ind w:left="2520" w:hanging="360"/>
      </w:pPr>
      <w:rPr>
        <w:rFonts w:ascii="Wingdings" w:hAnsi="Wingdings"/>
      </w:rPr>
    </w:lvl>
    <w:lvl w:ilvl="6" w:tplc="5D90F08E">
      <w:start w:val="1"/>
      <w:numFmt w:val="bullet"/>
      <w:lvlText w:val=""/>
      <w:lvlJc w:val="left"/>
      <w:pPr>
        <w:tabs>
          <w:tab w:val="num" w:pos="1984"/>
        </w:tabs>
        <w:ind w:left="2880" w:hanging="360"/>
      </w:pPr>
      <w:rPr>
        <w:rFonts w:ascii="Symbol" w:hAnsi="Symbol"/>
      </w:rPr>
    </w:lvl>
    <w:lvl w:ilvl="7" w:tplc="251E4B36">
      <w:start w:val="1"/>
      <w:numFmt w:val="bullet"/>
      <w:lvlText w:val="o"/>
      <w:lvlJc w:val="left"/>
      <w:pPr>
        <w:tabs>
          <w:tab w:val="num" w:pos="2268"/>
        </w:tabs>
        <w:ind w:left="3240" w:hanging="360"/>
      </w:pPr>
      <w:rPr>
        <w:rFonts w:ascii="Courier New" w:hAnsi="Courier New"/>
      </w:rPr>
    </w:lvl>
    <w:lvl w:ilvl="8" w:tplc="B1F81576">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A7AAD810">
      <w:start w:val="1"/>
      <w:numFmt w:val="bullet"/>
      <w:lvlText w:val=""/>
      <w:lvlJc w:val="left"/>
      <w:pPr>
        <w:tabs>
          <w:tab w:val="num" w:pos="283"/>
        </w:tabs>
        <w:ind w:left="720" w:hanging="360"/>
      </w:pPr>
      <w:rPr>
        <w:rFonts w:ascii="Symbol" w:hAnsi="Symbol"/>
      </w:rPr>
    </w:lvl>
    <w:lvl w:ilvl="1" w:tplc="731C9C3C">
      <w:start w:val="1"/>
      <w:numFmt w:val="bullet"/>
      <w:lvlText w:val="o"/>
      <w:lvlJc w:val="left"/>
      <w:pPr>
        <w:tabs>
          <w:tab w:val="num" w:pos="567"/>
        </w:tabs>
        <w:ind w:left="1080" w:hanging="360"/>
      </w:pPr>
      <w:rPr>
        <w:rFonts w:ascii="Courier New" w:hAnsi="Courier New"/>
      </w:rPr>
    </w:lvl>
    <w:lvl w:ilvl="2" w:tplc="42620184">
      <w:start w:val="1"/>
      <w:numFmt w:val="bullet"/>
      <w:lvlText w:val=""/>
      <w:lvlJc w:val="left"/>
      <w:pPr>
        <w:tabs>
          <w:tab w:val="num" w:pos="850"/>
        </w:tabs>
        <w:ind w:left="1440" w:hanging="360"/>
      </w:pPr>
      <w:rPr>
        <w:rFonts w:ascii="Wingdings" w:hAnsi="Wingdings"/>
      </w:rPr>
    </w:lvl>
    <w:lvl w:ilvl="3" w:tplc="6136BA04">
      <w:start w:val="1"/>
      <w:numFmt w:val="bullet"/>
      <w:lvlText w:val=""/>
      <w:lvlJc w:val="left"/>
      <w:pPr>
        <w:tabs>
          <w:tab w:val="num" w:pos="1134"/>
        </w:tabs>
        <w:ind w:left="1800" w:hanging="360"/>
      </w:pPr>
      <w:rPr>
        <w:rFonts w:ascii="Symbol" w:hAnsi="Symbol"/>
      </w:rPr>
    </w:lvl>
    <w:lvl w:ilvl="4" w:tplc="C85034F6">
      <w:start w:val="1"/>
      <w:numFmt w:val="bullet"/>
      <w:lvlText w:val="o"/>
      <w:lvlJc w:val="left"/>
      <w:pPr>
        <w:tabs>
          <w:tab w:val="num" w:pos="1417"/>
        </w:tabs>
        <w:ind w:left="2160" w:hanging="360"/>
      </w:pPr>
      <w:rPr>
        <w:rFonts w:ascii="Courier New" w:hAnsi="Courier New"/>
      </w:rPr>
    </w:lvl>
    <w:lvl w:ilvl="5" w:tplc="1EE22168">
      <w:start w:val="1"/>
      <w:numFmt w:val="bullet"/>
      <w:lvlText w:val=""/>
      <w:lvlJc w:val="left"/>
      <w:pPr>
        <w:tabs>
          <w:tab w:val="num" w:pos="1701"/>
        </w:tabs>
        <w:ind w:left="2520" w:hanging="360"/>
      </w:pPr>
      <w:rPr>
        <w:rFonts w:ascii="Wingdings" w:hAnsi="Wingdings"/>
      </w:rPr>
    </w:lvl>
    <w:lvl w:ilvl="6" w:tplc="F5B84B30">
      <w:start w:val="1"/>
      <w:numFmt w:val="bullet"/>
      <w:lvlText w:val=""/>
      <w:lvlJc w:val="left"/>
      <w:pPr>
        <w:tabs>
          <w:tab w:val="num" w:pos="1984"/>
        </w:tabs>
        <w:ind w:left="2880" w:hanging="360"/>
      </w:pPr>
      <w:rPr>
        <w:rFonts w:ascii="Symbol" w:hAnsi="Symbol"/>
      </w:rPr>
    </w:lvl>
    <w:lvl w:ilvl="7" w:tplc="CA76BD0C">
      <w:start w:val="1"/>
      <w:numFmt w:val="bullet"/>
      <w:lvlText w:val="o"/>
      <w:lvlJc w:val="left"/>
      <w:pPr>
        <w:tabs>
          <w:tab w:val="num" w:pos="2268"/>
        </w:tabs>
        <w:ind w:left="3240" w:hanging="360"/>
      </w:pPr>
      <w:rPr>
        <w:rFonts w:ascii="Courier New" w:hAnsi="Courier New"/>
      </w:rPr>
    </w:lvl>
    <w:lvl w:ilvl="8" w:tplc="EB244F7E">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041E2C22">
      <w:start w:val="1"/>
      <w:numFmt w:val="bullet"/>
      <w:lvlText w:val=""/>
      <w:lvlJc w:val="left"/>
      <w:pPr>
        <w:tabs>
          <w:tab w:val="num" w:pos="283"/>
        </w:tabs>
        <w:ind w:left="720" w:hanging="360"/>
      </w:pPr>
      <w:rPr>
        <w:rFonts w:ascii="Symbol" w:hAnsi="Symbol"/>
      </w:rPr>
    </w:lvl>
    <w:lvl w:ilvl="1" w:tplc="696A70CA">
      <w:start w:val="1"/>
      <w:numFmt w:val="bullet"/>
      <w:lvlText w:val="o"/>
      <w:lvlJc w:val="left"/>
      <w:pPr>
        <w:tabs>
          <w:tab w:val="num" w:pos="567"/>
        </w:tabs>
        <w:ind w:left="1080" w:hanging="360"/>
      </w:pPr>
      <w:rPr>
        <w:rFonts w:ascii="Courier New" w:hAnsi="Courier New"/>
      </w:rPr>
    </w:lvl>
    <w:lvl w:ilvl="2" w:tplc="9954CCBE">
      <w:start w:val="1"/>
      <w:numFmt w:val="bullet"/>
      <w:lvlText w:val=""/>
      <w:lvlJc w:val="left"/>
      <w:pPr>
        <w:tabs>
          <w:tab w:val="num" w:pos="850"/>
        </w:tabs>
        <w:ind w:left="1440" w:hanging="360"/>
      </w:pPr>
      <w:rPr>
        <w:rFonts w:ascii="Wingdings" w:hAnsi="Wingdings"/>
      </w:rPr>
    </w:lvl>
    <w:lvl w:ilvl="3" w:tplc="44A03362">
      <w:start w:val="1"/>
      <w:numFmt w:val="bullet"/>
      <w:lvlText w:val=""/>
      <w:lvlJc w:val="left"/>
      <w:pPr>
        <w:tabs>
          <w:tab w:val="num" w:pos="1134"/>
        </w:tabs>
        <w:ind w:left="1800" w:hanging="360"/>
      </w:pPr>
      <w:rPr>
        <w:rFonts w:ascii="Symbol" w:hAnsi="Symbol"/>
      </w:rPr>
    </w:lvl>
    <w:lvl w:ilvl="4" w:tplc="A8624C80">
      <w:start w:val="1"/>
      <w:numFmt w:val="bullet"/>
      <w:lvlText w:val="o"/>
      <w:lvlJc w:val="left"/>
      <w:pPr>
        <w:tabs>
          <w:tab w:val="num" w:pos="1417"/>
        </w:tabs>
        <w:ind w:left="2160" w:hanging="360"/>
      </w:pPr>
      <w:rPr>
        <w:rFonts w:ascii="Courier New" w:hAnsi="Courier New"/>
      </w:rPr>
    </w:lvl>
    <w:lvl w:ilvl="5" w:tplc="4B8E18B6">
      <w:start w:val="1"/>
      <w:numFmt w:val="bullet"/>
      <w:lvlText w:val=""/>
      <w:lvlJc w:val="left"/>
      <w:pPr>
        <w:tabs>
          <w:tab w:val="num" w:pos="1701"/>
        </w:tabs>
        <w:ind w:left="2520" w:hanging="360"/>
      </w:pPr>
      <w:rPr>
        <w:rFonts w:ascii="Wingdings" w:hAnsi="Wingdings"/>
      </w:rPr>
    </w:lvl>
    <w:lvl w:ilvl="6" w:tplc="582CF0AC">
      <w:start w:val="1"/>
      <w:numFmt w:val="bullet"/>
      <w:lvlText w:val=""/>
      <w:lvlJc w:val="left"/>
      <w:pPr>
        <w:tabs>
          <w:tab w:val="num" w:pos="1984"/>
        </w:tabs>
        <w:ind w:left="2880" w:hanging="360"/>
      </w:pPr>
      <w:rPr>
        <w:rFonts w:ascii="Symbol" w:hAnsi="Symbol"/>
      </w:rPr>
    </w:lvl>
    <w:lvl w:ilvl="7" w:tplc="9F9C89B4">
      <w:start w:val="1"/>
      <w:numFmt w:val="bullet"/>
      <w:lvlText w:val="o"/>
      <w:lvlJc w:val="left"/>
      <w:pPr>
        <w:tabs>
          <w:tab w:val="num" w:pos="2268"/>
        </w:tabs>
        <w:ind w:left="3240" w:hanging="360"/>
      </w:pPr>
      <w:rPr>
        <w:rFonts w:ascii="Courier New" w:hAnsi="Courier New"/>
      </w:rPr>
    </w:lvl>
    <w:lvl w:ilvl="8" w:tplc="5A9C88C8">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F4363E4E">
      <w:start w:val="1"/>
      <w:numFmt w:val="bullet"/>
      <w:lvlText w:val=""/>
      <w:lvlJc w:val="left"/>
      <w:pPr>
        <w:tabs>
          <w:tab w:val="num" w:pos="283"/>
        </w:tabs>
        <w:ind w:left="720" w:hanging="360"/>
      </w:pPr>
      <w:rPr>
        <w:rFonts w:ascii="Symbol" w:hAnsi="Symbol"/>
      </w:rPr>
    </w:lvl>
    <w:lvl w:ilvl="1" w:tplc="C84A40E4">
      <w:start w:val="1"/>
      <w:numFmt w:val="bullet"/>
      <w:lvlText w:val="o"/>
      <w:lvlJc w:val="left"/>
      <w:pPr>
        <w:tabs>
          <w:tab w:val="num" w:pos="567"/>
        </w:tabs>
        <w:ind w:left="1080" w:hanging="360"/>
      </w:pPr>
      <w:rPr>
        <w:rFonts w:ascii="Courier New" w:hAnsi="Courier New"/>
      </w:rPr>
    </w:lvl>
    <w:lvl w:ilvl="2" w:tplc="E44E29CE">
      <w:start w:val="1"/>
      <w:numFmt w:val="bullet"/>
      <w:lvlText w:val=""/>
      <w:lvlJc w:val="left"/>
      <w:pPr>
        <w:tabs>
          <w:tab w:val="num" w:pos="850"/>
        </w:tabs>
        <w:ind w:left="1440" w:hanging="360"/>
      </w:pPr>
      <w:rPr>
        <w:rFonts w:ascii="Wingdings" w:hAnsi="Wingdings"/>
      </w:rPr>
    </w:lvl>
    <w:lvl w:ilvl="3" w:tplc="16A06A00">
      <w:start w:val="1"/>
      <w:numFmt w:val="bullet"/>
      <w:lvlText w:val=""/>
      <w:lvlJc w:val="left"/>
      <w:pPr>
        <w:tabs>
          <w:tab w:val="num" w:pos="1134"/>
        </w:tabs>
        <w:ind w:left="1800" w:hanging="360"/>
      </w:pPr>
      <w:rPr>
        <w:rFonts w:ascii="Symbol" w:hAnsi="Symbol"/>
      </w:rPr>
    </w:lvl>
    <w:lvl w:ilvl="4" w:tplc="2488BB80">
      <w:start w:val="1"/>
      <w:numFmt w:val="bullet"/>
      <w:lvlText w:val="o"/>
      <w:lvlJc w:val="left"/>
      <w:pPr>
        <w:tabs>
          <w:tab w:val="num" w:pos="1417"/>
        </w:tabs>
        <w:ind w:left="2160" w:hanging="360"/>
      </w:pPr>
      <w:rPr>
        <w:rFonts w:ascii="Courier New" w:hAnsi="Courier New"/>
      </w:rPr>
    </w:lvl>
    <w:lvl w:ilvl="5" w:tplc="99B8C186">
      <w:start w:val="1"/>
      <w:numFmt w:val="bullet"/>
      <w:lvlText w:val=""/>
      <w:lvlJc w:val="left"/>
      <w:pPr>
        <w:tabs>
          <w:tab w:val="num" w:pos="1701"/>
        </w:tabs>
        <w:ind w:left="2520" w:hanging="360"/>
      </w:pPr>
      <w:rPr>
        <w:rFonts w:ascii="Wingdings" w:hAnsi="Wingdings"/>
      </w:rPr>
    </w:lvl>
    <w:lvl w:ilvl="6" w:tplc="B976829C">
      <w:start w:val="1"/>
      <w:numFmt w:val="bullet"/>
      <w:lvlText w:val=""/>
      <w:lvlJc w:val="left"/>
      <w:pPr>
        <w:tabs>
          <w:tab w:val="num" w:pos="1984"/>
        </w:tabs>
        <w:ind w:left="2880" w:hanging="360"/>
      </w:pPr>
      <w:rPr>
        <w:rFonts w:ascii="Symbol" w:hAnsi="Symbol"/>
      </w:rPr>
    </w:lvl>
    <w:lvl w:ilvl="7" w:tplc="2EF833EE">
      <w:start w:val="1"/>
      <w:numFmt w:val="bullet"/>
      <w:lvlText w:val="o"/>
      <w:lvlJc w:val="left"/>
      <w:pPr>
        <w:tabs>
          <w:tab w:val="num" w:pos="2268"/>
        </w:tabs>
        <w:ind w:left="3240" w:hanging="360"/>
      </w:pPr>
      <w:rPr>
        <w:rFonts w:ascii="Courier New" w:hAnsi="Courier New"/>
      </w:rPr>
    </w:lvl>
    <w:lvl w:ilvl="8" w:tplc="9700604E">
      <w:start w:val="1"/>
      <w:numFmt w:val="bullet"/>
      <w:lvlText w:val=""/>
      <w:lvlJc w:val="left"/>
      <w:pPr>
        <w:tabs>
          <w:tab w:val="num" w:pos="2551"/>
        </w:tabs>
        <w:ind w:left="3600" w:hanging="360"/>
      </w:pPr>
      <w:rPr>
        <w:rFonts w:ascii="Wingdings" w:hAnsi="Wingdings"/>
      </w:rPr>
    </w:lvl>
  </w:abstractNum>
  <w:abstractNum w:abstractNumId="33" w15:restartNumberingAfterBreak="0">
    <w:nsid w:val="7D7D0A18"/>
    <w:multiLevelType w:val="hybridMultilevel"/>
    <w:tmpl w:val="7D7D0A18"/>
    <w:lvl w:ilvl="0" w:tplc="DD5CCBAE">
      <w:start w:val="1"/>
      <w:numFmt w:val="bullet"/>
      <w:lvlText w:val=""/>
      <w:lvlJc w:val="left"/>
      <w:pPr>
        <w:tabs>
          <w:tab w:val="num" w:pos="283"/>
        </w:tabs>
        <w:ind w:left="720" w:hanging="360"/>
      </w:pPr>
      <w:rPr>
        <w:rFonts w:ascii="Symbol" w:hAnsi="Symbol"/>
      </w:rPr>
    </w:lvl>
    <w:lvl w:ilvl="1" w:tplc="49A82BEE">
      <w:start w:val="1"/>
      <w:numFmt w:val="bullet"/>
      <w:lvlText w:val="o"/>
      <w:lvlJc w:val="left"/>
      <w:pPr>
        <w:tabs>
          <w:tab w:val="num" w:pos="567"/>
        </w:tabs>
        <w:ind w:left="1080" w:hanging="360"/>
      </w:pPr>
      <w:rPr>
        <w:rFonts w:ascii="Courier New" w:hAnsi="Courier New"/>
      </w:rPr>
    </w:lvl>
    <w:lvl w:ilvl="2" w:tplc="D4EE4E6E">
      <w:start w:val="1"/>
      <w:numFmt w:val="bullet"/>
      <w:lvlText w:val=""/>
      <w:lvlJc w:val="left"/>
      <w:pPr>
        <w:tabs>
          <w:tab w:val="num" w:pos="850"/>
        </w:tabs>
        <w:ind w:left="1440" w:hanging="360"/>
      </w:pPr>
      <w:rPr>
        <w:rFonts w:ascii="Wingdings" w:hAnsi="Wingdings"/>
      </w:rPr>
    </w:lvl>
    <w:lvl w:ilvl="3" w:tplc="6A4A20BC">
      <w:start w:val="1"/>
      <w:numFmt w:val="bullet"/>
      <w:lvlText w:val=""/>
      <w:lvlJc w:val="left"/>
      <w:pPr>
        <w:tabs>
          <w:tab w:val="num" w:pos="1134"/>
        </w:tabs>
        <w:ind w:left="1800" w:hanging="360"/>
      </w:pPr>
      <w:rPr>
        <w:rFonts w:ascii="Symbol" w:hAnsi="Symbol"/>
      </w:rPr>
    </w:lvl>
    <w:lvl w:ilvl="4" w:tplc="2F4039A2">
      <w:start w:val="1"/>
      <w:numFmt w:val="bullet"/>
      <w:lvlText w:val="o"/>
      <w:lvlJc w:val="left"/>
      <w:pPr>
        <w:tabs>
          <w:tab w:val="num" w:pos="1417"/>
        </w:tabs>
        <w:ind w:left="2160" w:hanging="360"/>
      </w:pPr>
      <w:rPr>
        <w:rFonts w:ascii="Courier New" w:hAnsi="Courier New"/>
      </w:rPr>
    </w:lvl>
    <w:lvl w:ilvl="5" w:tplc="8B5835CE">
      <w:start w:val="1"/>
      <w:numFmt w:val="bullet"/>
      <w:lvlText w:val=""/>
      <w:lvlJc w:val="left"/>
      <w:pPr>
        <w:tabs>
          <w:tab w:val="num" w:pos="1701"/>
        </w:tabs>
        <w:ind w:left="2520" w:hanging="360"/>
      </w:pPr>
      <w:rPr>
        <w:rFonts w:ascii="Wingdings" w:hAnsi="Wingdings"/>
      </w:rPr>
    </w:lvl>
    <w:lvl w:ilvl="6" w:tplc="B2A0246C">
      <w:start w:val="1"/>
      <w:numFmt w:val="bullet"/>
      <w:lvlText w:val=""/>
      <w:lvlJc w:val="left"/>
      <w:pPr>
        <w:tabs>
          <w:tab w:val="num" w:pos="1984"/>
        </w:tabs>
        <w:ind w:left="2880" w:hanging="360"/>
      </w:pPr>
      <w:rPr>
        <w:rFonts w:ascii="Symbol" w:hAnsi="Symbol"/>
      </w:rPr>
    </w:lvl>
    <w:lvl w:ilvl="7" w:tplc="B1BE5786">
      <w:start w:val="1"/>
      <w:numFmt w:val="bullet"/>
      <w:lvlText w:val="o"/>
      <w:lvlJc w:val="left"/>
      <w:pPr>
        <w:tabs>
          <w:tab w:val="num" w:pos="2268"/>
        </w:tabs>
        <w:ind w:left="3240" w:hanging="360"/>
      </w:pPr>
      <w:rPr>
        <w:rFonts w:ascii="Courier New" w:hAnsi="Courier New"/>
      </w:rPr>
    </w:lvl>
    <w:lvl w:ilvl="8" w:tplc="1564F99A">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1688095649">
    <w:abstractNumId w:val="9"/>
  </w:num>
  <w:num w:numId="11" w16cid:durableId="1160267452">
    <w:abstractNumId w:val="10"/>
  </w:num>
  <w:num w:numId="12" w16cid:durableId="235092478">
    <w:abstractNumId w:val="11"/>
  </w:num>
  <w:num w:numId="13" w16cid:durableId="381906569">
    <w:abstractNumId w:val="12"/>
  </w:num>
  <w:num w:numId="14" w16cid:durableId="1195996569">
    <w:abstractNumId w:val="13"/>
  </w:num>
  <w:num w:numId="15" w16cid:durableId="1160341843">
    <w:abstractNumId w:val="14"/>
  </w:num>
  <w:num w:numId="16" w16cid:durableId="1754349870">
    <w:abstractNumId w:val="15"/>
  </w:num>
  <w:num w:numId="17" w16cid:durableId="929973483">
    <w:abstractNumId w:val="16"/>
  </w:num>
  <w:num w:numId="18" w16cid:durableId="646863068">
    <w:abstractNumId w:val="17"/>
  </w:num>
  <w:num w:numId="19" w16cid:durableId="2046902287">
    <w:abstractNumId w:val="18"/>
  </w:num>
  <w:num w:numId="20" w16cid:durableId="485512498">
    <w:abstractNumId w:val="19"/>
  </w:num>
  <w:num w:numId="21" w16cid:durableId="295985498">
    <w:abstractNumId w:val="20"/>
  </w:num>
  <w:num w:numId="22" w16cid:durableId="1621765708">
    <w:abstractNumId w:val="21"/>
  </w:num>
  <w:num w:numId="23" w16cid:durableId="700859502">
    <w:abstractNumId w:val="22"/>
  </w:num>
  <w:num w:numId="24" w16cid:durableId="2002343677">
    <w:abstractNumId w:val="23"/>
  </w:num>
  <w:num w:numId="25" w16cid:durableId="1619217082">
    <w:abstractNumId w:val="24"/>
  </w:num>
  <w:num w:numId="26" w16cid:durableId="818964074">
    <w:abstractNumId w:val="25"/>
  </w:num>
  <w:num w:numId="27" w16cid:durableId="1441146247">
    <w:abstractNumId w:val="26"/>
  </w:num>
  <w:num w:numId="28" w16cid:durableId="565841513">
    <w:abstractNumId w:val="27"/>
  </w:num>
  <w:num w:numId="29" w16cid:durableId="842628870">
    <w:abstractNumId w:val="28"/>
  </w:num>
  <w:num w:numId="30" w16cid:durableId="1742293075">
    <w:abstractNumId w:val="29"/>
  </w:num>
  <w:num w:numId="31" w16cid:durableId="190146123">
    <w:abstractNumId w:val="30"/>
  </w:num>
  <w:num w:numId="32" w16cid:durableId="1345594619">
    <w:abstractNumId w:val="31"/>
  </w:num>
  <w:num w:numId="33" w16cid:durableId="1038549171">
    <w:abstractNumId w:val="32"/>
  </w:num>
  <w:num w:numId="34" w16cid:durableId="2142337771">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7CE"/>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978A6"/>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0A9D"/>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0AA"/>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FED543B"/>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D257F4">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D257F4">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D257F4">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D257F4">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D257F4">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3D1E8C"/>
    <w:rsid w:val="00516C9C"/>
    <w:rsid w:val="00750EA9"/>
    <w:rsid w:val="00D257F4"/>
    <w:rsid w:val="00E530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9D9191BC-4806-4F60-92A1-F28BBB7EF285}"/>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17</Pages>
  <Words>3217</Words>
  <Characters>20268</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2026-04-08T13:24:00Z</dcterms:created>
  <dcterms:modified xsi:type="dcterms:W3CDTF">2026-04-08T13:25:00Z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