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FA5E9" w14:textId="77777777" w:rsidR="005438D9" w:rsidRPr="00BF38CD" w:rsidRDefault="00880BAA" w:rsidP="005438D9">
      <w:pPr>
        <w:pStyle w:val="LDTitelseiteHKM"/>
      </w:pPr>
      <w:r w:rsidRPr="00BF38CD">
        <w:rPr>
          <w:noProof/>
          <w:lang w:eastAsia="de-DE"/>
        </w:rPr>
        <w:drawing>
          <wp:anchor distT="0" distB="0" distL="114300" distR="114300" simplePos="0" relativeHeight="251658240" behindDoc="0" locked="0" layoutInCell="1" allowOverlap="1" wp14:anchorId="177D50F1" wp14:editId="3D96FEA0">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64B30821" wp14:editId="434BC92F">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4A8CC7D7" w14:textId="77777777" w:rsidR="007A21E3" w:rsidRDefault="00880BAA" w:rsidP="005438D9">
      <w:pPr>
        <w:pStyle w:val="LDTitelseiteHKM"/>
      </w:pPr>
      <w:r>
        <w:t>für Kultus, Bildung und Chancen</w:t>
      </w:r>
      <w:r w:rsidRPr="00926EF5">
        <w:t xml:space="preserve"> </w:t>
      </w:r>
    </w:p>
    <w:p w14:paraId="15DB6809" w14:textId="77777777" w:rsidR="005438D9" w:rsidRPr="00BF38CD" w:rsidRDefault="005438D9" w:rsidP="005438D9">
      <w:pPr>
        <w:pStyle w:val="LDTitelseiteHKM"/>
      </w:pPr>
    </w:p>
    <w:p w14:paraId="1D32EE73" w14:textId="77777777" w:rsidR="00E07163" w:rsidRDefault="00880BAA" w:rsidP="00926EF5">
      <w:pPr>
        <w:pStyle w:val="LDTitelseite30pt"/>
      </w:pPr>
      <w:r>
        <w:t>Aufgaben im Prozess</w:t>
      </w:r>
      <w:r w:rsidR="000E2D95">
        <w:t xml:space="preserve"> </w:t>
      </w:r>
    </w:p>
    <w:p w14:paraId="45F268B3" w14:textId="77777777" w:rsidR="00573C4A" w:rsidRDefault="00880BAA">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4D71D8D4" wp14:editId="2398252B">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Verfahren bei Besonderen Schwierigkeiten beim Lesen und Rechtschreiben oder Rechnen durchführen</w:t>
      </w:r>
    </w:p>
    <w:p w14:paraId="7FA77A55" w14:textId="77777777" w:rsidR="00B04C6C" w:rsidRDefault="00B04C6C">
      <w:pPr>
        <w:rPr>
          <w:rFonts w:eastAsia="Arial" w:cs="Arial"/>
          <w:b/>
          <w:noProof/>
          <w:color w:val="1F497D"/>
          <w:sz w:val="28"/>
        </w:rPr>
      </w:pPr>
    </w:p>
    <w:p w14:paraId="570D10E1" w14:textId="77777777" w:rsidR="00573C4A" w:rsidRDefault="00573C4A" w:rsidP="00573C4A">
      <w:pPr>
        <w:pStyle w:val="LDTitelseite14pt"/>
      </w:pPr>
    </w:p>
    <w:p w14:paraId="2B4D6746" w14:textId="77777777" w:rsidR="00573C4A" w:rsidRDefault="00573C4A" w:rsidP="00573C4A">
      <w:pPr>
        <w:pStyle w:val="LDTitelseite14pt"/>
      </w:pPr>
    </w:p>
    <w:p w14:paraId="537FB29C" w14:textId="77777777" w:rsidR="00573C4A" w:rsidRDefault="00573C4A" w:rsidP="00573C4A">
      <w:pPr>
        <w:pStyle w:val="LDTitelseite14pt"/>
      </w:pPr>
    </w:p>
    <w:p w14:paraId="64F3DDC4" w14:textId="77777777" w:rsidR="002D47D2" w:rsidRDefault="002D47D2" w:rsidP="002D47D2">
      <w:pPr>
        <w:pStyle w:val="LDDokumentinformation"/>
      </w:pPr>
    </w:p>
    <w:p w14:paraId="7A8F92E6" w14:textId="77777777" w:rsidR="002D47D2" w:rsidRDefault="002D47D2" w:rsidP="002D47D2">
      <w:pPr>
        <w:pStyle w:val="LDDokumentinformation"/>
      </w:pPr>
    </w:p>
    <w:p w14:paraId="71037491" w14:textId="77777777" w:rsidR="00573C4A" w:rsidRDefault="00880BAA"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2C9BD7FC" w14:textId="77777777" w:rsidR="00573C4A" w:rsidRDefault="00880BAA"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CC21B2">
        <w:rPr>
          <w:noProof/>
        </w:rPr>
        <w:t>03.05.2024</w:t>
      </w:r>
      <w:r w:rsidR="002D47D2">
        <w:fldChar w:fldCharType="end"/>
      </w:r>
    </w:p>
    <w:p w14:paraId="71B9BB61" w14:textId="77777777" w:rsidR="000E2D95" w:rsidRDefault="00880BAA"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7D567A76"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79A4F561" w14:textId="77777777" w:rsidR="00BD16D3" w:rsidRPr="0043729A" w:rsidRDefault="00880BAA"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037FE7" w14:paraId="44DABB15"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8667576" w14:textId="77777777" w:rsidR="00DE2692" w:rsidRPr="00061497" w:rsidRDefault="00880BAA"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1DB50703" w14:textId="77777777" w:rsidR="00DE2692" w:rsidRPr="00061497" w:rsidRDefault="00880BAA" w:rsidP="00E820A3">
            <w:pPr>
              <w:pStyle w:val="LDTextTabelle"/>
            </w:pPr>
            <w:r w:rsidRPr="00061497">
              <w:t>-</w:t>
            </w:r>
          </w:p>
        </w:tc>
      </w:tr>
      <w:tr w:rsidR="00037FE7" w14:paraId="528AC52F"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647E8ED" w14:textId="77777777" w:rsidR="00DE2692" w:rsidRPr="00061497" w:rsidRDefault="00880BAA"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5FBF8CD6" w14:textId="77777777" w:rsidR="00DE2692" w:rsidRPr="00061497" w:rsidRDefault="00880BAA" w:rsidP="00E820A3">
            <w:pPr>
              <w:pStyle w:val="LDTextTabelle"/>
            </w:pPr>
            <w:r w:rsidRPr="00061497">
              <w:t>[Name]</w:t>
            </w:r>
          </w:p>
        </w:tc>
      </w:tr>
      <w:tr w:rsidR="00037FE7" w14:paraId="71148305"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0BB74F1" w14:textId="77777777" w:rsidR="00DE2692" w:rsidRPr="00061497" w:rsidRDefault="00880BAA"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2282055D" w14:textId="77777777" w:rsidR="00DE2692" w:rsidRPr="00061497" w:rsidRDefault="00880BAA" w:rsidP="00E820A3">
            <w:pPr>
              <w:pStyle w:val="LDTextTabelle"/>
            </w:pPr>
            <w:r w:rsidRPr="00061497">
              <w:t>Feinkonzeption</w:t>
            </w:r>
          </w:p>
        </w:tc>
      </w:tr>
      <w:tr w:rsidR="00037FE7" w14:paraId="075D70BA"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AF34689" w14:textId="77777777" w:rsidR="00DE2692" w:rsidRPr="00061497" w:rsidRDefault="00880BAA"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21E5C904" w14:textId="77777777" w:rsidR="00DE2692" w:rsidRPr="00061497" w:rsidRDefault="00880BAA" w:rsidP="00E820A3">
            <w:pPr>
              <w:pStyle w:val="LDTextTabelle"/>
            </w:pPr>
            <w:r>
              <w:fldChar w:fldCharType="begin"/>
            </w:r>
            <w:r>
              <w:instrText xml:space="preserve"> FILENAME  </w:instrText>
            </w:r>
            <w:r>
              <w:fldChar w:fldCharType="separate"/>
            </w:r>
            <w:r>
              <w:rPr>
                <w:noProof/>
              </w:rPr>
              <w:fldChar w:fldCharType="end"/>
            </w:r>
          </w:p>
        </w:tc>
      </w:tr>
      <w:tr w:rsidR="00037FE7" w14:paraId="5DB08896"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6BA53FB" w14:textId="77777777" w:rsidR="00DE2692" w:rsidRPr="00061497" w:rsidRDefault="00880BAA"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553497CD" w14:textId="77777777" w:rsidR="00DE2692" w:rsidRPr="00061497" w:rsidRDefault="00880BAA" w:rsidP="00E820A3">
            <w:pPr>
              <w:pStyle w:val="LDTextTabelle"/>
            </w:pPr>
            <w:r>
              <w:fldChar w:fldCharType="begin"/>
            </w:r>
            <w:r>
              <w:instrText xml:space="preserve"> SAVEDATE  \@ "dd.MM.yyyy" </w:instrText>
            </w:r>
            <w:r>
              <w:fldChar w:fldCharType="separate"/>
            </w:r>
            <w:r w:rsidR="00CC21B2">
              <w:rPr>
                <w:noProof/>
              </w:rPr>
              <w:t>03.05.2024</w:t>
            </w:r>
            <w:r>
              <w:fldChar w:fldCharType="end"/>
            </w:r>
          </w:p>
        </w:tc>
      </w:tr>
      <w:tr w:rsidR="00037FE7" w14:paraId="0977E7F9"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5874B8A9" w14:textId="77777777" w:rsidR="00DE2692" w:rsidRPr="00061497" w:rsidRDefault="00880BAA"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10DD00E4" w14:textId="77777777" w:rsidR="00DE2692" w:rsidRPr="00061497" w:rsidRDefault="00880BAA"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037FE7" w14:paraId="36EFED48"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80AF753" w14:textId="77777777" w:rsidR="00DE2692" w:rsidRPr="00061497" w:rsidRDefault="00880BAA"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37BF0A03" w14:textId="77777777" w:rsidR="00DE2692" w:rsidRPr="00061497" w:rsidRDefault="00880BAA" w:rsidP="00E820A3">
            <w:pPr>
              <w:pStyle w:val="LDTextTabelle"/>
            </w:pPr>
            <w:r>
              <w:fldChar w:fldCharType="begin"/>
            </w:r>
            <w:r>
              <w:instrText xml:space="preserve"> NUMPAGES  \* Arabic </w:instrText>
            </w:r>
            <w:r>
              <w:fldChar w:fldCharType="separate"/>
            </w:r>
            <w:r>
              <w:t>13</w:t>
            </w:r>
            <w:r>
              <w:rPr>
                <w:noProof/>
              </w:rPr>
              <w:fldChar w:fldCharType="end"/>
            </w:r>
          </w:p>
        </w:tc>
      </w:tr>
    </w:tbl>
    <w:p w14:paraId="2D6EB4FB"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037FE7" w14:paraId="2921F1CA"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0B21C226" w14:textId="77777777" w:rsidR="00DE2692" w:rsidRPr="00061497" w:rsidRDefault="00880BAA" w:rsidP="00D62CFD">
            <w:pPr>
              <w:pStyle w:val="LDTextTabelle"/>
            </w:pPr>
            <w:r w:rsidRPr="00061497">
              <w:t>Änderungsnachweis</w:t>
            </w:r>
          </w:p>
        </w:tc>
      </w:tr>
      <w:tr w:rsidR="00037FE7" w14:paraId="56F9BC6D"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16459EE3" w14:textId="77777777" w:rsidR="00DE2692" w:rsidRPr="00061497" w:rsidRDefault="00880BAA"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07ED2F67" w14:textId="77777777" w:rsidR="00DE2692" w:rsidRPr="00061497" w:rsidRDefault="00880BAA"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31403A17" w14:textId="77777777" w:rsidR="00DE2692" w:rsidRPr="00061497" w:rsidRDefault="00880BAA"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08015CA0" w14:textId="77777777" w:rsidR="00DE2692" w:rsidRPr="00061497" w:rsidRDefault="00880BAA"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374B188D" w14:textId="77777777" w:rsidR="00DE2692" w:rsidRPr="00061497" w:rsidRDefault="00880BAA" w:rsidP="00D62CFD">
            <w:pPr>
              <w:pStyle w:val="LDTextTabelle"/>
            </w:pPr>
            <w:r w:rsidRPr="00061497">
              <w:t>Änderung / Bemerkung</w:t>
            </w:r>
          </w:p>
        </w:tc>
      </w:tr>
      <w:tr w:rsidR="00037FE7" w14:paraId="6C24581D" w14:textId="77777777" w:rsidTr="00AA6A24">
        <w:trPr>
          <w:gridAfter w:val="1"/>
          <w:wAfter w:w="10" w:type="dxa"/>
        </w:trPr>
        <w:tc>
          <w:tcPr>
            <w:tcW w:w="1163" w:type="dxa"/>
            <w:tcBorders>
              <w:left w:val="single" w:sz="4" w:space="0" w:color="000000"/>
              <w:bottom w:val="single" w:sz="4" w:space="0" w:color="000000"/>
              <w:right w:val="nil"/>
            </w:tcBorders>
          </w:tcPr>
          <w:p w14:paraId="45BE8E52" w14:textId="77777777" w:rsidR="00DE2692" w:rsidRPr="00061497" w:rsidRDefault="00880BAA" w:rsidP="00D62CFD">
            <w:pPr>
              <w:pStyle w:val="LDTextTabelle"/>
            </w:pPr>
            <w:r>
              <w:t>0.1</w:t>
            </w:r>
          </w:p>
        </w:tc>
        <w:tc>
          <w:tcPr>
            <w:tcW w:w="1843" w:type="dxa"/>
            <w:tcBorders>
              <w:left w:val="single" w:sz="4" w:space="0" w:color="000000"/>
              <w:bottom w:val="single" w:sz="4" w:space="0" w:color="000000"/>
              <w:right w:val="nil"/>
            </w:tcBorders>
          </w:tcPr>
          <w:p w14:paraId="3A66A8C5" w14:textId="77777777" w:rsidR="00DE2692" w:rsidRPr="00061497" w:rsidRDefault="00880BAA"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0F656443"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3FC417E3"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60D5261F" w14:textId="77777777" w:rsidR="00DE2692" w:rsidRPr="00061497" w:rsidRDefault="00DE2692" w:rsidP="00D62CFD">
            <w:pPr>
              <w:pStyle w:val="LDTextTabelle"/>
            </w:pPr>
          </w:p>
        </w:tc>
      </w:tr>
      <w:tr w:rsidR="00037FE7" w14:paraId="3413BDBB"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9553D1B" w14:textId="77777777" w:rsidR="00DE2692" w:rsidRPr="00D62CFD" w:rsidRDefault="00880BAA"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6616164A" w14:textId="77777777" w:rsidR="00DE2692" w:rsidRPr="00061497" w:rsidRDefault="00880BAA"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7861FAC8"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1DECC0E"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B47299A" w14:textId="77777777" w:rsidR="00DE2692" w:rsidRPr="00061497" w:rsidRDefault="00DE2692" w:rsidP="00D62CFD">
            <w:pPr>
              <w:pStyle w:val="LDTextTabelle"/>
            </w:pPr>
          </w:p>
        </w:tc>
      </w:tr>
      <w:tr w:rsidR="00037FE7" w14:paraId="751E7AC4"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4627F07" w14:textId="77777777" w:rsidR="00DE2692" w:rsidRPr="00061497" w:rsidRDefault="00880BAA"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01B0366B" w14:textId="77777777" w:rsidR="00DE2692" w:rsidRPr="00061497" w:rsidRDefault="00880BAA"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6024588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D65DD1C"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7E05B60" w14:textId="77777777" w:rsidR="00DE2692" w:rsidRPr="00061497" w:rsidRDefault="00DE2692" w:rsidP="00D62CFD">
            <w:pPr>
              <w:pStyle w:val="LDTextTabelle"/>
            </w:pPr>
          </w:p>
        </w:tc>
      </w:tr>
      <w:tr w:rsidR="00037FE7" w14:paraId="214E986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D58AC03" w14:textId="77777777" w:rsidR="00DE2692" w:rsidRPr="00061497" w:rsidRDefault="00880BAA"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3DCBBDD7" w14:textId="77777777" w:rsidR="00DE2692" w:rsidRPr="00061497" w:rsidRDefault="00880BAA"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4C3EB74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D09CDED"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C2DBA3E" w14:textId="77777777" w:rsidR="00DE2692" w:rsidRPr="00061497" w:rsidRDefault="00DE2692" w:rsidP="00D62CFD">
            <w:pPr>
              <w:pStyle w:val="LDTextTabelle"/>
            </w:pPr>
          </w:p>
        </w:tc>
      </w:tr>
      <w:tr w:rsidR="00037FE7" w14:paraId="6A96096A"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F39133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BA1F0A1" w14:textId="77777777" w:rsidR="00DE2692" w:rsidRPr="00061497" w:rsidRDefault="00880BAA"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E99224E"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53C6180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1948A99" w14:textId="77777777" w:rsidR="00DE2692" w:rsidRPr="00061497" w:rsidRDefault="00DE2692" w:rsidP="00D62CFD">
            <w:pPr>
              <w:pStyle w:val="LDTextTabelle"/>
            </w:pPr>
          </w:p>
        </w:tc>
      </w:tr>
      <w:tr w:rsidR="00037FE7" w14:paraId="13A39B9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8F40ED6"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5E9EDB9" w14:textId="77777777" w:rsidR="00DE2692" w:rsidRPr="00061497" w:rsidRDefault="00880BAA"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A51C512"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E022ED7"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4CBA5C8" w14:textId="77777777" w:rsidR="00DE2692" w:rsidRPr="00061497" w:rsidRDefault="00DE2692" w:rsidP="00D62CFD">
            <w:pPr>
              <w:pStyle w:val="LDTextTabelle"/>
            </w:pPr>
          </w:p>
        </w:tc>
      </w:tr>
      <w:tr w:rsidR="00037FE7" w14:paraId="286F3D5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69395BE"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6E456DD" w14:textId="77777777" w:rsidR="00DE2692" w:rsidRPr="00061497" w:rsidRDefault="00880BAA"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0E54901"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572E9AB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1F1E872" w14:textId="77777777" w:rsidR="00DE2692" w:rsidRPr="00061497" w:rsidRDefault="00DE2692" w:rsidP="00D62CFD">
            <w:pPr>
              <w:pStyle w:val="LDTextTabelle"/>
            </w:pPr>
          </w:p>
        </w:tc>
      </w:tr>
      <w:tr w:rsidR="00037FE7" w14:paraId="6DEA0A1A"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E905FCF"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3B86D0E" w14:textId="77777777" w:rsidR="00DE2692" w:rsidRPr="00061497" w:rsidRDefault="00880BAA"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53C784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BDFB6A8"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06F0399" w14:textId="77777777" w:rsidR="00DE2692" w:rsidRPr="00061497" w:rsidRDefault="00DE2692" w:rsidP="00D62CFD">
            <w:pPr>
              <w:pStyle w:val="LDTextTabelle"/>
            </w:pPr>
          </w:p>
        </w:tc>
      </w:tr>
      <w:tr w:rsidR="00037FE7" w14:paraId="4ABC2BAD"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6927BA9"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7C9ED1BD" w14:textId="77777777" w:rsidR="00DE2692" w:rsidRPr="00061497" w:rsidRDefault="00880BAA"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3E14D92"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569DB7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9144C33" w14:textId="77777777" w:rsidR="00DE2692" w:rsidRPr="00061497" w:rsidRDefault="00DE2692" w:rsidP="00D62CFD">
            <w:pPr>
              <w:pStyle w:val="LDTextTabelle"/>
            </w:pPr>
          </w:p>
        </w:tc>
      </w:tr>
      <w:tr w:rsidR="00037FE7" w14:paraId="782D5F1A"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FE45BF3"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6A8336B" w14:textId="77777777" w:rsidR="00DE2692" w:rsidRPr="00061497" w:rsidRDefault="00880BAA"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DC98E4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863FDAE"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F07C56A" w14:textId="77777777" w:rsidR="00DE2692" w:rsidRPr="00061497" w:rsidRDefault="00DE2692" w:rsidP="00D62CFD">
            <w:pPr>
              <w:pStyle w:val="LDTextTabelle"/>
            </w:pPr>
          </w:p>
        </w:tc>
      </w:tr>
    </w:tbl>
    <w:p w14:paraId="7FA6625A"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2D1804EB" w14:textId="77777777" w:rsidR="007A4FF6" w:rsidRDefault="00880BAA" w:rsidP="00C806C6">
          <w:pPr>
            <w:pStyle w:val="LDVerzeichnis"/>
          </w:pPr>
          <w:r w:rsidRPr="00C806C6">
            <w:t>Inhalt</w:t>
          </w:r>
          <w:r w:rsidR="007E47DD" w:rsidRPr="00C806C6">
            <w:t>sverzeichnis</w:t>
          </w:r>
        </w:p>
        <w:p w14:paraId="0D816658" w14:textId="77777777" w:rsidR="00037FE7" w:rsidRDefault="00880BAA">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Verfahren bei Besonderen Schwierigkeiten beim Lesen und Rechtschreiben oder Rechnen durchführen</w:t>
            </w:r>
            <w:r>
              <w:tab/>
            </w:r>
            <w:r>
              <w:fldChar w:fldCharType="begin"/>
            </w:r>
            <w:r>
              <w:instrText xml:space="preserve"> PAGEREF _Toc256000000 \h </w:instrText>
            </w:r>
            <w:r>
              <w:fldChar w:fldCharType="separate"/>
            </w:r>
            <w:r>
              <w:t>4</w:t>
            </w:r>
            <w:r>
              <w:fldChar w:fldCharType="end"/>
            </w:r>
          </w:hyperlink>
        </w:p>
        <w:p w14:paraId="383FEF92" w14:textId="77777777" w:rsidR="00037FE7" w:rsidRDefault="00880BAA">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07D69753" w14:textId="77777777" w:rsidR="00037FE7" w:rsidRDefault="00880BAA">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Antrag Förderplan bSLRR stellen</w:t>
            </w:r>
            <w:r>
              <w:tab/>
            </w:r>
            <w:r>
              <w:fldChar w:fldCharType="begin"/>
            </w:r>
            <w:r>
              <w:instrText xml:space="preserve"> PAGEREF _Toc256000002 \h </w:instrText>
            </w:r>
            <w:r>
              <w:fldChar w:fldCharType="separate"/>
            </w:r>
            <w:r>
              <w:t>4</w:t>
            </w:r>
            <w:r>
              <w:fldChar w:fldCharType="end"/>
            </w:r>
          </w:hyperlink>
        </w:p>
        <w:p w14:paraId="4E77F21D" w14:textId="77777777" w:rsidR="00037FE7" w:rsidRDefault="00880BAA">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Individueller Förderplan bSLRR anlegen</w:t>
            </w:r>
            <w:r>
              <w:tab/>
            </w:r>
            <w:r>
              <w:fldChar w:fldCharType="begin"/>
            </w:r>
            <w:r>
              <w:instrText xml:space="preserve"> PAGEREF _Toc256000003 \h </w:instrText>
            </w:r>
            <w:r>
              <w:fldChar w:fldCharType="separate"/>
            </w:r>
            <w:r>
              <w:t>5</w:t>
            </w:r>
            <w:r>
              <w:fldChar w:fldCharType="end"/>
            </w:r>
          </w:hyperlink>
        </w:p>
        <w:p w14:paraId="6A902DC1" w14:textId="77777777" w:rsidR="00037FE7" w:rsidRDefault="00880BAA">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Antrag bSLRR erfassen</w:t>
            </w:r>
            <w:r>
              <w:tab/>
            </w:r>
            <w:r>
              <w:fldChar w:fldCharType="begin"/>
            </w:r>
            <w:r>
              <w:instrText xml:space="preserve"> PAGEREF _Toc256000004 \h </w:instrText>
            </w:r>
            <w:r>
              <w:fldChar w:fldCharType="separate"/>
            </w:r>
            <w:r>
              <w:t>6</w:t>
            </w:r>
            <w:r>
              <w:fldChar w:fldCharType="end"/>
            </w:r>
          </w:hyperlink>
        </w:p>
        <w:p w14:paraId="3838428B" w14:textId="77777777" w:rsidR="00037FE7" w:rsidRDefault="00880BAA">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Bisherige Förderung bSLRR beschreiben</w:t>
            </w:r>
            <w:r>
              <w:tab/>
            </w:r>
            <w:r>
              <w:fldChar w:fldCharType="begin"/>
            </w:r>
            <w:r>
              <w:instrText xml:space="preserve"> PAGEREF _Toc256000005 \h </w:instrText>
            </w:r>
            <w:r>
              <w:fldChar w:fldCharType="separate"/>
            </w:r>
            <w:r>
              <w:t>7</w:t>
            </w:r>
            <w:r>
              <w:fldChar w:fldCharType="end"/>
            </w:r>
          </w:hyperlink>
        </w:p>
        <w:p w14:paraId="615DAAE2" w14:textId="77777777" w:rsidR="00037FE7" w:rsidRDefault="00880BAA">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Allgemeiner Entwicklungssstand und Lernausgangslage beschreiben</w:t>
            </w:r>
            <w:r>
              <w:tab/>
            </w:r>
            <w:r>
              <w:fldChar w:fldCharType="begin"/>
            </w:r>
            <w:r>
              <w:instrText xml:space="preserve"> PAGEREF _Toc256000006 \h </w:instrText>
            </w:r>
            <w:r>
              <w:fldChar w:fldCharType="separate"/>
            </w:r>
            <w:r>
              <w:t>8</w:t>
            </w:r>
            <w:r>
              <w:fldChar w:fldCharType="end"/>
            </w:r>
          </w:hyperlink>
        </w:p>
        <w:p w14:paraId="61717884" w14:textId="77777777" w:rsidR="00037FE7" w:rsidRDefault="00880BAA">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Fördermaßnahmen bSLRR benennen</w:t>
            </w:r>
            <w:r>
              <w:tab/>
            </w:r>
            <w:r>
              <w:fldChar w:fldCharType="begin"/>
            </w:r>
            <w:r>
              <w:instrText xml:space="preserve"> PAGEREF _Toc256000007 \h </w:instrText>
            </w:r>
            <w:r>
              <w:fldChar w:fldCharType="separate"/>
            </w:r>
            <w:r>
              <w:t>9</w:t>
            </w:r>
            <w:r>
              <w:fldChar w:fldCharType="end"/>
            </w:r>
          </w:hyperlink>
        </w:p>
        <w:p w14:paraId="592946AE" w14:textId="77777777" w:rsidR="00037FE7" w:rsidRDefault="00880BAA">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Fördermaßnahmen bSLRR benennen</w:t>
            </w:r>
            <w:r>
              <w:tab/>
            </w:r>
            <w:r>
              <w:fldChar w:fldCharType="begin"/>
            </w:r>
            <w:r>
              <w:instrText xml:space="preserve"> PAGEREF _Toc256000008 \h </w:instrText>
            </w:r>
            <w:r>
              <w:fldChar w:fldCharType="separate"/>
            </w:r>
            <w:r>
              <w:t>10</w:t>
            </w:r>
            <w:r>
              <w:fldChar w:fldCharType="end"/>
            </w:r>
          </w:hyperlink>
        </w:p>
        <w:p w14:paraId="1F895C2D" w14:textId="77777777" w:rsidR="00037FE7" w:rsidRDefault="00880BAA">
          <w:pPr>
            <w:pStyle w:val="Verzeichnis2"/>
            <w:rPr>
              <w:rFonts w:asciiTheme="minorHAnsi" w:hAnsiTheme="minorHAnsi"/>
            </w:rPr>
          </w:pPr>
          <w:hyperlink w:anchor="_Toc256000009"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_Toc256000009 \h </w:instrText>
            </w:r>
            <w:r>
              <w:fldChar w:fldCharType="separate"/>
            </w:r>
            <w:r>
              <w:t>12</w:t>
            </w:r>
            <w:r>
              <w:fldChar w:fldCharType="end"/>
            </w:r>
          </w:hyperlink>
        </w:p>
        <w:p w14:paraId="73A1F174" w14:textId="77777777" w:rsidR="00037FE7" w:rsidRDefault="00880BAA">
          <w:pPr>
            <w:pStyle w:val="Verzeichnis3"/>
            <w:rPr>
              <w:rFonts w:asciiTheme="minorHAnsi" w:hAnsiTheme="minorHAnsi"/>
              <w:sz w:val="22"/>
            </w:rPr>
          </w:pPr>
          <w:hyperlink w:anchor="_Toc256000010"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_Toc256000010 \h </w:instrText>
            </w:r>
            <w:r>
              <w:fldChar w:fldCharType="separate"/>
            </w:r>
            <w:r>
              <w:t>12</w:t>
            </w:r>
            <w:r>
              <w:fldChar w:fldCharType="end"/>
            </w:r>
          </w:hyperlink>
        </w:p>
        <w:p w14:paraId="26B8D771" w14:textId="77777777" w:rsidR="00037FE7" w:rsidRDefault="00880BAA">
          <w:pPr>
            <w:pStyle w:val="Verzeichnis3"/>
            <w:rPr>
              <w:rFonts w:asciiTheme="minorHAnsi" w:hAnsiTheme="minorHAnsi"/>
              <w:sz w:val="22"/>
            </w:rPr>
          </w:pPr>
          <w:hyperlink w:anchor="_Toc256000011"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_Toc256000011 \h </w:instrText>
            </w:r>
            <w:r>
              <w:fldChar w:fldCharType="separate"/>
            </w:r>
            <w:r>
              <w:t>12</w:t>
            </w:r>
            <w:r>
              <w:fldChar w:fldCharType="end"/>
            </w:r>
          </w:hyperlink>
        </w:p>
        <w:p w14:paraId="1C2DDDE6" w14:textId="77777777" w:rsidR="00037FE7" w:rsidRDefault="00880BAA">
          <w:pPr>
            <w:pStyle w:val="Verzeichnis3"/>
            <w:rPr>
              <w:rFonts w:asciiTheme="minorHAnsi" w:hAnsiTheme="minorHAnsi"/>
              <w:sz w:val="22"/>
            </w:rPr>
          </w:pPr>
          <w:hyperlink w:anchor="_Toc256000012"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_Toc256000012 \h </w:instrText>
            </w:r>
            <w:r>
              <w:fldChar w:fldCharType="separate"/>
            </w:r>
            <w:r>
              <w:t>12</w:t>
            </w:r>
            <w:r>
              <w:fldChar w:fldCharType="end"/>
            </w:r>
          </w:hyperlink>
        </w:p>
        <w:p w14:paraId="26A67DD9" w14:textId="77777777" w:rsidR="007A4FF6" w:rsidRPr="00936A2D" w:rsidRDefault="00880BAA" w:rsidP="00936A2D">
          <w:r>
            <w:rPr>
              <w:noProof/>
              <w:color w:val="1E3E95"/>
              <w:sz w:val="32"/>
            </w:rPr>
            <w:fldChar w:fldCharType="end"/>
          </w:r>
        </w:p>
      </w:sdtContent>
    </w:sdt>
    <w:p w14:paraId="5C36B7A3" w14:textId="77777777" w:rsidR="0051684F" w:rsidRDefault="0051684F" w:rsidP="00AA6A24">
      <w:pPr>
        <w:pStyle w:val="LDTextinhalt"/>
      </w:pPr>
    </w:p>
    <w:p w14:paraId="3A2FBED5" w14:textId="77777777" w:rsidR="00432F30" w:rsidRDefault="00880BAA" w:rsidP="00432F30">
      <w:pPr>
        <w:pStyle w:val="LDTextinhalt"/>
        <w:rPr>
          <w:rFonts w:eastAsiaTheme="minorEastAsia"/>
          <w:noProof/>
          <w:lang w:eastAsia="de-DE"/>
        </w:rPr>
      </w:pPr>
      <w:r>
        <w:br w:type="page"/>
      </w:r>
    </w:p>
    <w:p w14:paraId="54B8CA51" w14:textId="77777777" w:rsidR="00BF3FC1" w:rsidRPr="00644FD8" w:rsidRDefault="00880BAA">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Verfahren bei Besonderen Schwierigkeiten beim Lesen und Rechtschreiben oder Rechnen durchführen</w:t>
      </w:r>
      <w:bookmarkEnd w:id="0"/>
    </w:p>
    <w:p w14:paraId="50367691" w14:textId="77777777" w:rsidR="00A56FA6" w:rsidRDefault="00A56FA6" w:rsidP="0019480A">
      <w:pPr>
        <w:pStyle w:val="HKMStandard"/>
      </w:pPr>
    </w:p>
    <w:p w14:paraId="546F7D27" w14:textId="77777777" w:rsidR="00376C51" w:rsidRDefault="00880BAA" w:rsidP="0019480A">
      <w:pPr>
        <w:pStyle w:val="HKMStandard"/>
        <w:rPr>
          <w:rFonts w:eastAsia="Arial" w:cs="Arial"/>
          <w:color w:val="0000FF"/>
          <w:u w:val="single"/>
        </w:rPr>
      </w:pPr>
      <w:hyperlink r:id="rId23" w:anchor="default/item/c.process.HKM_HELAKOS.1ZZ9Qfq6EedWoABQVrNFSQ.-1" w:history="1">
        <w:r>
          <w:rPr>
            <w:rFonts w:eastAsia="Arial" w:cs="Arial"/>
            <w:noProof/>
            <w:color w:val="0000FF"/>
            <w:u w:val="single"/>
          </w:rPr>
          <w:t>Verfahren bei Besonderen Schwierigkeiten beim Lesen und Rechtschreiben oder Rechnen durchführen</w:t>
        </w:r>
      </w:hyperlink>
    </w:p>
    <w:p w14:paraId="54213143" w14:textId="77777777" w:rsidR="00037FE7" w:rsidRDefault="00376C51">
      <w:pPr>
        <w:pStyle w:val="Text"/>
      </w:pPr>
      <w:r>
        <w:rPr>
          <w:noProof/>
        </w:rPr>
        <w:br/>
        <w:t>Schülerinnen und Schüler mit besonderen Schwierigkeiten beim Lesen, Rechtschreiben oder beim Rechnen haben in allen Schulformen Anspruch auf individuelle Förderung.    Der Prozess Verfahren bei Besonderen Schwierigkeiten beim Lesen und Rechtschreiben oder Rechnen durchführen beschreibt die Abläufe auf welche Weise mit den besonderen Schwierigkeiten verfahren werden soll.</w:t>
      </w:r>
    </w:p>
    <w:p w14:paraId="186BA6FE" w14:textId="77777777" w:rsidR="00037FE7" w:rsidRDefault="00037FE7">
      <w:pPr>
        <w:pStyle w:val="Text"/>
      </w:pPr>
    </w:p>
    <w:p w14:paraId="74F214F8" w14:textId="77777777" w:rsidR="00AC79A9" w:rsidRPr="00BB0A74" w:rsidRDefault="00880BAA"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061B5EDD" w14:textId="77777777" w:rsidR="00037FE7" w:rsidRDefault="00880BAA">
      <w:pPr>
        <w:pStyle w:val="HeaderHKM2"/>
      </w:pPr>
      <w:bookmarkStart w:id="6" w:name="_Toc256000002"/>
      <w:bookmarkStart w:id="7" w:name="_Toc475538518"/>
      <w:bookmarkStart w:id="8" w:name="_Ref20395115"/>
      <w:r>
        <w:rPr>
          <w:rFonts w:eastAsia="Arial" w:cs="Arial"/>
          <w:noProof/>
          <w:lang w:eastAsia="de-DE"/>
        </w:rPr>
        <w:t>Antrag Förderplan bSLRR stellen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3AFD97D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1305FF"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D9ECF0" w14:textId="77777777" w:rsidR="00037FE7" w:rsidRDefault="00880BAA">
            <w:pPr>
              <w:pStyle w:val="TableContent"/>
            </w:pPr>
            <w:r>
              <w:t xml:space="preserve">Die Eltern stellen bei  </w:t>
            </w:r>
            <w:r>
              <w:t>besonderen Schwierigkeiten beim Lesen, Rechtschreiben oder beim Rechnen einen Antrag auf individuelle Förderung für ihr Kind.</w:t>
            </w:r>
          </w:p>
          <w:p w14:paraId="2263A335" w14:textId="77777777" w:rsidR="00037FE7" w:rsidRDefault="00880BAA">
            <w:pPr>
              <w:pStyle w:val="TableContent"/>
            </w:pPr>
            <w:r>
              <w:t xml:space="preserve"> </w:t>
            </w:r>
          </w:p>
          <w:p w14:paraId="6378F102" w14:textId="77777777" w:rsidR="00037FE7" w:rsidRDefault="00880BAA">
            <w:pPr>
              <w:pStyle w:val="TableContent"/>
            </w:pPr>
            <w:r>
              <w:t>Der volljährige Schüler stellt bei besonderen Schwierigkeiten beim Lesen, Rechtschreiben oder beim Rechnen einen Antrag auf individuelle Förderung  für sich selbst.</w:t>
            </w:r>
          </w:p>
          <w:p w14:paraId="31C2C1E1" w14:textId="77777777" w:rsidR="00037FE7" w:rsidRDefault="00037FE7">
            <w:pPr>
              <w:pStyle w:val="TableContent"/>
            </w:pPr>
          </w:p>
          <w:p w14:paraId="17949AA6" w14:textId="77777777" w:rsidR="00037FE7" w:rsidRDefault="00880BAA">
            <w:pPr>
              <w:pStyle w:val="TableContent"/>
            </w:pPr>
            <w:r>
              <w:t xml:space="preserve">Dieser Antrag kann formlos bei der zuständigen Schule eingereicht werden. </w:t>
            </w:r>
          </w:p>
        </w:tc>
      </w:tr>
      <w:tr w:rsidR="00037FE7" w14:paraId="648CBE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B6DC29"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B28EE8E" w14:textId="77777777" w:rsidR="00037FE7" w:rsidRDefault="00880BAA" w:rsidP="00CC21B2">
            <w:pPr>
              <w:numPr>
                <w:ilvl w:val="0"/>
                <w:numId w:val="11"/>
              </w:numPr>
              <w:ind w:left="417"/>
            </w:pPr>
            <w:r>
              <w:rPr>
                <w:rFonts w:eastAsia="Arial" w:cs="Arial"/>
                <w:color w:val="000000"/>
              </w:rPr>
              <w:t>Eltern [führt aus]</w:t>
            </w:r>
          </w:p>
          <w:p w14:paraId="4C54995F" w14:textId="77777777" w:rsidR="00037FE7" w:rsidRDefault="00880BAA" w:rsidP="00CC21B2">
            <w:pPr>
              <w:numPr>
                <w:ilvl w:val="0"/>
                <w:numId w:val="11"/>
              </w:numPr>
              <w:ind w:left="417"/>
            </w:pPr>
            <w:r>
              <w:rPr>
                <w:rFonts w:eastAsia="Arial" w:cs="Arial"/>
                <w:color w:val="000000"/>
              </w:rPr>
              <w:t>Schüler/in [führt aus]</w:t>
            </w:r>
          </w:p>
        </w:tc>
      </w:tr>
      <w:tr w:rsidR="00037FE7" w14:paraId="62DAE5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84AB9E" w14:textId="77777777" w:rsidR="00037FE7" w:rsidRDefault="00880BAA">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AB87E01" w14:textId="77777777" w:rsidR="00037FE7" w:rsidRDefault="00880BAA" w:rsidP="00CC21B2">
            <w:pPr>
              <w:numPr>
                <w:ilvl w:val="0"/>
                <w:numId w:val="12"/>
              </w:numPr>
              <w:ind w:left="417"/>
            </w:pPr>
            <w:r>
              <w:rPr>
                <w:rFonts w:eastAsia="Arial" w:cs="Arial"/>
                <w:color w:val="000000"/>
              </w:rPr>
              <w:t xml:space="preserve">Über Gewährung Förderplan bSLRR ist zu </w:t>
            </w:r>
            <w:r>
              <w:rPr>
                <w:rFonts w:eastAsia="Arial" w:cs="Arial"/>
                <w:color w:val="000000"/>
              </w:rPr>
              <w:t>entscheiden</w:t>
            </w:r>
          </w:p>
          <w:p w14:paraId="02C6A949" w14:textId="77777777" w:rsidR="00037FE7" w:rsidRDefault="00880BAA" w:rsidP="00CC21B2">
            <w:pPr>
              <w:numPr>
                <w:ilvl w:val="0"/>
                <w:numId w:val="12"/>
              </w:numPr>
              <w:ind w:left="417"/>
            </w:pPr>
            <w:r>
              <w:rPr>
                <w:rFonts w:eastAsia="Arial" w:cs="Arial"/>
                <w:color w:val="000000"/>
              </w:rPr>
              <w:t>Über Gewährung Förderplan bSLRR ist zu entscheiden (FS)</w:t>
            </w:r>
          </w:p>
          <w:p w14:paraId="1A58FC7C" w14:textId="77777777" w:rsidR="00037FE7" w:rsidRDefault="00880BAA" w:rsidP="00CC21B2">
            <w:pPr>
              <w:numPr>
                <w:ilvl w:val="0"/>
                <w:numId w:val="12"/>
              </w:numPr>
              <w:ind w:left="417"/>
            </w:pPr>
            <w:r>
              <w:rPr>
                <w:rFonts w:eastAsia="Arial" w:cs="Arial"/>
                <w:color w:val="000000"/>
              </w:rPr>
              <w:t>Über Gewährung Förderplan bSLRR ist zu entscheiden (IB)</w:t>
            </w:r>
          </w:p>
        </w:tc>
      </w:tr>
      <w:tr w:rsidR="00037FE7" w14:paraId="6887BDB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B2E35B" w14:textId="77777777" w:rsidR="00037FE7" w:rsidRDefault="00880BAA">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3C8C705" w14:textId="77777777" w:rsidR="00037FE7" w:rsidRDefault="00880BAA" w:rsidP="00CC21B2">
            <w:pPr>
              <w:numPr>
                <w:ilvl w:val="0"/>
                <w:numId w:val="13"/>
              </w:numPr>
              <w:ind w:left="417"/>
            </w:pPr>
            <w:r>
              <w:rPr>
                <w:rFonts w:eastAsia="Arial" w:cs="Arial"/>
                <w:color w:val="000000"/>
              </w:rPr>
              <w:t>Antrag Förderplan bSLRR liegt vor</w:t>
            </w:r>
          </w:p>
        </w:tc>
      </w:tr>
      <w:tr w:rsidR="00037FE7" w14:paraId="6D5E05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852CF5" w14:textId="77777777" w:rsidR="00037FE7" w:rsidRDefault="00880BAA">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1A7DEF" w14:textId="77777777" w:rsidR="00037FE7" w:rsidRDefault="00880BAA">
            <w:pPr>
              <w:pStyle w:val="TableContent"/>
            </w:pPr>
            <w:r>
              <w:t>Antrag Förderplan bSLRR stellen</w:t>
            </w:r>
          </w:p>
        </w:tc>
      </w:tr>
      <w:tr w:rsidR="00037FE7" w14:paraId="46AA88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144A3A" w14:textId="77777777" w:rsidR="00037FE7" w:rsidRDefault="00880BAA">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70639E" w14:textId="77777777" w:rsidR="00037FE7" w:rsidRDefault="00037FE7">
            <w:pPr>
              <w:pStyle w:val="TableContent"/>
            </w:pPr>
          </w:p>
        </w:tc>
      </w:tr>
      <w:tr w:rsidR="00037FE7" w14:paraId="0FA6A6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3DCA60" w14:textId="77777777" w:rsidR="00037FE7" w:rsidRDefault="00880BAA">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898B02" w14:textId="77777777" w:rsidR="00037FE7" w:rsidRDefault="00037FE7">
            <w:pPr>
              <w:pStyle w:val="TableContent"/>
            </w:pPr>
          </w:p>
        </w:tc>
      </w:tr>
      <w:tr w:rsidR="00037FE7" w14:paraId="3BA58C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417C51" w14:textId="77777777" w:rsidR="00037FE7" w:rsidRDefault="00880BAA">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4AE7D8" w14:textId="77777777" w:rsidR="00037FE7" w:rsidRDefault="00880BAA">
            <w:pPr>
              <w:pStyle w:val="TableContent"/>
            </w:pPr>
            <w:r>
              <w:t>Eltern</w:t>
            </w:r>
          </w:p>
          <w:p w14:paraId="32AD410E" w14:textId="77777777" w:rsidR="00037FE7" w:rsidRDefault="00880BAA">
            <w:pPr>
              <w:pStyle w:val="TableContent"/>
            </w:pPr>
            <w:r>
              <w:t>volljähriger Schüler</w:t>
            </w:r>
          </w:p>
        </w:tc>
      </w:tr>
      <w:tr w:rsidR="00037FE7" w14:paraId="294B16A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F9CF7E" w14:textId="77777777" w:rsidR="00037FE7" w:rsidRDefault="00880BAA">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9A04A5" w14:textId="77777777" w:rsidR="00037FE7" w:rsidRDefault="00880BAA">
            <w:pPr>
              <w:pStyle w:val="TableContent"/>
            </w:pPr>
            <w:r>
              <w:t>Die Eltern bzw. volljährige Schüler können/kann</w:t>
            </w:r>
          </w:p>
          <w:p w14:paraId="69B0E8AF" w14:textId="77777777" w:rsidR="00037FE7" w:rsidRDefault="00880BAA">
            <w:pPr>
              <w:pStyle w:val="TableContent"/>
            </w:pPr>
            <w:r>
              <w:t>1.  Einen formlosen Antrag stellen</w:t>
            </w:r>
          </w:p>
          <w:p w14:paraId="42DB6B00" w14:textId="77777777" w:rsidR="00037FE7" w:rsidRDefault="00880BAA">
            <w:pPr>
              <w:pStyle w:val="TableContent"/>
            </w:pPr>
            <w:r>
              <w:t xml:space="preserve"> </w:t>
            </w:r>
          </w:p>
          <w:p w14:paraId="76A4BF48" w14:textId="77777777" w:rsidR="00037FE7" w:rsidRDefault="00880BAA">
            <w:pPr>
              <w:pStyle w:val="TableContent"/>
            </w:pPr>
            <w:r>
              <w:t xml:space="preserve">2. Senden den Antrag an zuständige Schule </w:t>
            </w:r>
          </w:p>
        </w:tc>
      </w:tr>
      <w:tr w:rsidR="00037FE7" w14:paraId="2B9610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B0FB48" w14:textId="77777777" w:rsidR="00037FE7" w:rsidRDefault="00880BAA">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A4C13C" w14:textId="77777777" w:rsidR="00037FE7" w:rsidRDefault="00037FE7">
            <w:pPr>
              <w:pStyle w:val="TableContent"/>
            </w:pPr>
          </w:p>
        </w:tc>
      </w:tr>
      <w:tr w:rsidR="00037FE7" w14:paraId="7C41C7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157201" w14:textId="77777777" w:rsidR="00037FE7" w:rsidRDefault="00880BAA">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C35286" w14:textId="77777777" w:rsidR="00037FE7" w:rsidRDefault="00037FE7">
            <w:pPr>
              <w:pStyle w:val="TableContent"/>
            </w:pPr>
          </w:p>
        </w:tc>
      </w:tr>
      <w:tr w:rsidR="00037FE7" w14:paraId="7D91F6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8C9E42" w14:textId="77777777" w:rsidR="00037FE7" w:rsidRDefault="00880BAA">
            <w:pPr>
              <w:pStyle w:val="TableHeadingRIGHT"/>
            </w:pPr>
            <w:r>
              <w:lastRenderedPageBreak/>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9FEE9D" w14:textId="77777777" w:rsidR="00037FE7" w:rsidRDefault="00037FE7">
            <w:pPr>
              <w:pStyle w:val="TableContent"/>
            </w:pPr>
          </w:p>
        </w:tc>
      </w:tr>
      <w:tr w:rsidR="00037FE7" w14:paraId="7F7C0F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A7619A" w14:textId="77777777" w:rsidR="00037FE7" w:rsidRDefault="00880BAA">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583F2B" w14:textId="77777777" w:rsidR="00037FE7" w:rsidRDefault="00037FE7">
            <w:pPr>
              <w:pStyle w:val="TableContent"/>
            </w:pPr>
          </w:p>
        </w:tc>
      </w:tr>
      <w:tr w:rsidR="00037FE7" w14:paraId="590DD00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6C0BF3" w14:textId="77777777" w:rsidR="00037FE7" w:rsidRDefault="00880BAA">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1350C1" w14:textId="77777777" w:rsidR="00037FE7" w:rsidRDefault="00037FE7">
            <w:pPr>
              <w:pStyle w:val="TableContent"/>
            </w:pPr>
          </w:p>
        </w:tc>
      </w:tr>
    </w:tbl>
    <w:p w14:paraId="01F2AD89" w14:textId="77777777" w:rsidR="00037FE7" w:rsidRDefault="00037FE7">
      <w:pPr>
        <w:pStyle w:val="TableContent"/>
      </w:pPr>
    </w:p>
    <w:p w14:paraId="55F80017" w14:textId="77777777" w:rsidR="00037FE7" w:rsidRDefault="00880BAA">
      <w:pPr>
        <w:pStyle w:val="HeaderHKM2"/>
      </w:pPr>
      <w:bookmarkStart w:id="9" w:name="_Toc256000003"/>
      <w:r>
        <w:rPr>
          <w:rFonts w:eastAsia="Arial" w:cs="Arial"/>
        </w:rPr>
        <w:t>Individueller Förderplan bSLRR anlegen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04060A96"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28495A"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92C7C0" w14:textId="77777777" w:rsidR="00037FE7" w:rsidRDefault="00880BAA">
            <w:pPr>
              <w:pStyle w:val="TableContent"/>
            </w:pPr>
            <w:r>
              <w:t>Die individuelle Förderung Förderplan bSLRR wird angelegt.</w:t>
            </w:r>
          </w:p>
        </w:tc>
      </w:tr>
      <w:tr w:rsidR="00037FE7" w14:paraId="54DC63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D0DD74"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CC977D" w14:textId="77777777" w:rsidR="00037FE7" w:rsidRDefault="00880BAA" w:rsidP="00CC21B2">
            <w:pPr>
              <w:numPr>
                <w:ilvl w:val="0"/>
                <w:numId w:val="14"/>
              </w:numPr>
              <w:ind w:left="417"/>
            </w:pPr>
            <w:r>
              <w:rPr>
                <w:rFonts w:eastAsia="Arial" w:cs="Arial"/>
                <w:color w:val="000000"/>
              </w:rPr>
              <w:t>Klassenleitung Tutor/in Schule [führt aus]</w:t>
            </w:r>
          </w:p>
        </w:tc>
      </w:tr>
      <w:tr w:rsidR="00037FE7" w14:paraId="7676492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D12FAF" w14:textId="77777777" w:rsidR="00037FE7" w:rsidRDefault="00880BAA">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51F225D" w14:textId="77777777" w:rsidR="00037FE7" w:rsidRDefault="00880BAA" w:rsidP="00CC21B2">
            <w:pPr>
              <w:numPr>
                <w:ilvl w:val="0"/>
                <w:numId w:val="15"/>
              </w:numPr>
              <w:ind w:left="417"/>
            </w:pPr>
            <w:r>
              <w:rPr>
                <w:rFonts w:eastAsia="Arial" w:cs="Arial"/>
                <w:color w:val="000000"/>
              </w:rPr>
              <w:t xml:space="preserve">Antrag </w:t>
            </w:r>
            <w:r>
              <w:rPr>
                <w:rFonts w:eastAsia="Arial" w:cs="Arial"/>
                <w:color w:val="000000"/>
              </w:rPr>
              <w:t>Förderplan bSLRR liegt vor</w:t>
            </w:r>
          </w:p>
        </w:tc>
      </w:tr>
      <w:tr w:rsidR="00037FE7" w14:paraId="438CC3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E1A201" w14:textId="77777777" w:rsidR="00037FE7" w:rsidRDefault="00880BAA">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510E0CD" w14:textId="77777777" w:rsidR="00037FE7" w:rsidRDefault="00880BAA" w:rsidP="00CC21B2">
            <w:pPr>
              <w:numPr>
                <w:ilvl w:val="0"/>
                <w:numId w:val="16"/>
              </w:numPr>
              <w:ind w:left="417"/>
            </w:pPr>
            <w:r>
              <w:rPr>
                <w:rFonts w:eastAsia="Arial" w:cs="Arial"/>
                <w:color w:val="000000"/>
              </w:rPr>
              <w:t>Förderplan bSLRR angelegt</w:t>
            </w:r>
          </w:p>
        </w:tc>
      </w:tr>
      <w:tr w:rsidR="00037FE7" w14:paraId="22AB67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28AA15" w14:textId="77777777" w:rsidR="00037FE7" w:rsidRDefault="00880BAA">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11B075" w14:textId="77777777" w:rsidR="00037FE7" w:rsidRDefault="00880BAA">
            <w:pPr>
              <w:pStyle w:val="TableContent"/>
            </w:pPr>
            <w:r>
              <w:t>Förderplan bSLRR anlegen</w:t>
            </w:r>
          </w:p>
        </w:tc>
      </w:tr>
      <w:tr w:rsidR="00037FE7" w14:paraId="030B90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B326EA" w14:textId="77777777" w:rsidR="00037FE7" w:rsidRDefault="00880BAA">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E8A4EB" w14:textId="77777777" w:rsidR="00037FE7" w:rsidRDefault="00037FE7">
            <w:pPr>
              <w:pStyle w:val="TableContent"/>
            </w:pPr>
          </w:p>
        </w:tc>
      </w:tr>
      <w:tr w:rsidR="00037FE7" w14:paraId="3432D5C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C2DD55" w14:textId="77777777" w:rsidR="00037FE7" w:rsidRDefault="00880BAA">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B209E7" w14:textId="77777777" w:rsidR="00037FE7" w:rsidRDefault="00880BAA">
            <w:pPr>
              <w:pStyle w:val="TableContent"/>
            </w:pPr>
            <w:r>
              <w:t>Die individuelle Förderung Förderplan bSLRR wird angelegt.</w:t>
            </w:r>
          </w:p>
        </w:tc>
      </w:tr>
      <w:tr w:rsidR="00037FE7" w14:paraId="78191F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4044F5" w14:textId="77777777" w:rsidR="00037FE7" w:rsidRDefault="00880BAA">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A222AD" w14:textId="77777777" w:rsidR="00037FE7" w:rsidRDefault="00880BAA">
            <w:pPr>
              <w:pStyle w:val="TableContent"/>
            </w:pPr>
            <w:r>
              <w:t>Klassenleitung/Tutor</w:t>
            </w:r>
          </w:p>
        </w:tc>
      </w:tr>
      <w:tr w:rsidR="00037FE7" w14:paraId="35509C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CB7452" w14:textId="77777777" w:rsidR="00037FE7" w:rsidRDefault="00880BAA">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3A776E" w14:textId="77777777" w:rsidR="00037FE7" w:rsidRDefault="00880BAA">
            <w:pPr>
              <w:pStyle w:val="TableContent"/>
            </w:pPr>
            <w:r>
              <w:t>Die Klassenleitung kann für die Schüler seiner Klasse</w:t>
            </w:r>
          </w:p>
          <w:p w14:paraId="3C04AABA" w14:textId="77777777" w:rsidR="00037FE7" w:rsidRDefault="00880BAA">
            <w:pPr>
              <w:pStyle w:val="TableContent"/>
            </w:pPr>
            <w:r>
              <w:t xml:space="preserve"> </w:t>
            </w:r>
          </w:p>
          <w:p w14:paraId="1A166D7A" w14:textId="77777777" w:rsidR="00037FE7" w:rsidRDefault="00880BAA">
            <w:pPr>
              <w:pStyle w:val="TableContent"/>
            </w:pPr>
            <w:r>
              <w:t>1. den Förderprozess auswählen</w:t>
            </w:r>
          </w:p>
          <w:p w14:paraId="697294DE" w14:textId="77777777" w:rsidR="00037FE7" w:rsidRDefault="00880BAA">
            <w:pPr>
              <w:pStyle w:val="TableContent"/>
            </w:pPr>
            <w:r>
              <w:t xml:space="preserve"> * Förderplan bsLRR</w:t>
            </w:r>
          </w:p>
          <w:p w14:paraId="6BC607A6" w14:textId="77777777" w:rsidR="00037FE7" w:rsidRDefault="00880BAA">
            <w:pPr>
              <w:pStyle w:val="TableContent"/>
            </w:pPr>
            <w:r>
              <w:t xml:space="preserve"> </w:t>
            </w:r>
          </w:p>
          <w:p w14:paraId="272066F0" w14:textId="77777777" w:rsidR="00037FE7" w:rsidRDefault="00880BAA">
            <w:pPr>
              <w:pStyle w:val="TableContent"/>
            </w:pPr>
            <w:r>
              <w:t>2. Zeitraum von bis wählen</w:t>
            </w:r>
          </w:p>
          <w:p w14:paraId="2119D3F0" w14:textId="77777777" w:rsidR="00037FE7" w:rsidRDefault="00880BAA">
            <w:pPr>
              <w:pStyle w:val="TableContent"/>
            </w:pPr>
            <w:r>
              <w:t>3. Titel erstellen</w:t>
            </w:r>
          </w:p>
          <w:p w14:paraId="76E4745A" w14:textId="77777777" w:rsidR="00037FE7" w:rsidRDefault="00880BAA">
            <w:pPr>
              <w:pStyle w:val="TableContent"/>
            </w:pPr>
            <w:r>
              <w:t>4. Ersteller anzeigen</w:t>
            </w:r>
          </w:p>
        </w:tc>
      </w:tr>
      <w:tr w:rsidR="00037FE7" w14:paraId="3A7FB9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92B0CD" w14:textId="77777777" w:rsidR="00037FE7" w:rsidRDefault="00880BAA">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9591AC" w14:textId="77777777" w:rsidR="00037FE7" w:rsidRDefault="00037FE7">
            <w:pPr>
              <w:pStyle w:val="TableContent"/>
            </w:pPr>
          </w:p>
          <w:p w14:paraId="73024E38" w14:textId="77777777" w:rsidR="00037FE7" w:rsidRDefault="00880BAA">
            <w:pPr>
              <w:pStyle w:val="TableContent"/>
            </w:pPr>
            <w:r>
              <w:t xml:space="preserve"> </w:t>
            </w:r>
          </w:p>
        </w:tc>
      </w:tr>
      <w:tr w:rsidR="00037FE7" w14:paraId="3A48C0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F380E1" w14:textId="77777777" w:rsidR="00037FE7" w:rsidRDefault="00880BAA">
            <w:pPr>
              <w:pStyle w:val="TableHeadingRIGHT"/>
            </w:pPr>
            <w:r>
              <w:t xml:space="preserve">Sonstige </w:t>
            </w:r>
            <w:r>
              <w:t>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A41866" w14:textId="77777777" w:rsidR="00037FE7" w:rsidRDefault="00037FE7">
            <w:pPr>
              <w:pStyle w:val="TableContent"/>
            </w:pPr>
          </w:p>
        </w:tc>
      </w:tr>
      <w:tr w:rsidR="00037FE7" w14:paraId="0905C3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144221" w14:textId="77777777" w:rsidR="00037FE7" w:rsidRDefault="00880BAA">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39B5F1" w14:textId="77777777" w:rsidR="00037FE7" w:rsidRDefault="00037FE7">
            <w:pPr>
              <w:pStyle w:val="TableContent"/>
            </w:pPr>
          </w:p>
        </w:tc>
      </w:tr>
      <w:tr w:rsidR="00037FE7" w14:paraId="7D64C2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1AB382" w14:textId="77777777" w:rsidR="00037FE7" w:rsidRDefault="00880BAA">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654DC1" w14:textId="77777777" w:rsidR="00037FE7" w:rsidRDefault="00037FE7">
            <w:pPr>
              <w:pStyle w:val="TableContent"/>
            </w:pPr>
          </w:p>
        </w:tc>
      </w:tr>
      <w:tr w:rsidR="00037FE7" w14:paraId="6FC45F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88621B" w14:textId="77777777" w:rsidR="00037FE7" w:rsidRDefault="00880BAA">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28795B" w14:textId="77777777" w:rsidR="00037FE7" w:rsidRDefault="00880BAA">
            <w:pPr>
              <w:pStyle w:val="TableContent"/>
            </w:pPr>
            <w:r>
              <w:t>Förderprozess anlegen</w:t>
            </w:r>
          </w:p>
        </w:tc>
      </w:tr>
      <w:tr w:rsidR="00037FE7" w14:paraId="0BBC84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9D9565" w14:textId="77777777" w:rsidR="00037FE7" w:rsidRDefault="00880BAA">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7918E2" w14:textId="77777777" w:rsidR="00037FE7" w:rsidRDefault="00037FE7">
            <w:pPr>
              <w:pStyle w:val="TableContent"/>
            </w:pPr>
          </w:p>
        </w:tc>
      </w:tr>
      <w:tr w:rsidR="00037FE7" w14:paraId="4F22F9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247F6F" w14:textId="77777777" w:rsidR="00037FE7" w:rsidRDefault="00880BAA">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39A2AF" w14:textId="77777777" w:rsidR="00037FE7" w:rsidRDefault="00880BAA">
            <w:pPr>
              <w:pStyle w:val="TableContent"/>
            </w:pPr>
            <w:r>
              <w:t>diSAF Förderprozess anlegen Förderplan bSLRR</w:t>
            </w:r>
          </w:p>
        </w:tc>
      </w:tr>
      <w:tr w:rsidR="00037FE7" w14:paraId="147E8E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D7F7B7" w14:textId="77777777" w:rsidR="00037FE7" w:rsidRDefault="00880BAA">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46E0F3" w14:textId="77777777" w:rsidR="00037FE7" w:rsidRDefault="00880BAA">
            <w:pPr>
              <w:pStyle w:val="TableContent"/>
            </w:pPr>
            <w:r>
              <w:t>Überschrift:</w:t>
            </w:r>
          </w:p>
          <w:p w14:paraId="7530B054" w14:textId="77777777" w:rsidR="00037FE7" w:rsidRDefault="00880BAA">
            <w:pPr>
              <w:pStyle w:val="TableContent"/>
            </w:pPr>
            <w:r>
              <w:t>Was möchten Sie anlegen?</w:t>
            </w:r>
          </w:p>
          <w:p w14:paraId="67E96FA3" w14:textId="77777777" w:rsidR="00037FE7" w:rsidRDefault="00880BAA">
            <w:pPr>
              <w:pStyle w:val="TableContent"/>
            </w:pPr>
            <w:r>
              <w:t>Bereichsüberschrift:</w:t>
            </w:r>
          </w:p>
          <w:p w14:paraId="016CBA6D" w14:textId="77777777" w:rsidR="00037FE7" w:rsidRDefault="00880BAA">
            <w:pPr>
              <w:pStyle w:val="TableContent"/>
            </w:pPr>
            <w:r>
              <w:t>Auswahl des Förderprozesses</w:t>
            </w:r>
          </w:p>
          <w:p w14:paraId="4338A4E4" w14:textId="77777777" w:rsidR="00037FE7" w:rsidRDefault="00880BAA">
            <w:pPr>
              <w:pStyle w:val="TableContent"/>
            </w:pPr>
            <w:r>
              <w:t xml:space="preserve"> </w:t>
            </w:r>
          </w:p>
          <w:p w14:paraId="6F1A88A2" w14:textId="77777777" w:rsidR="00037FE7" w:rsidRDefault="00880BAA">
            <w:pPr>
              <w:pStyle w:val="TableContent"/>
            </w:pPr>
            <w:r>
              <w:t>Auswahlliste</w:t>
            </w:r>
          </w:p>
          <w:p w14:paraId="67F890EE" w14:textId="77777777" w:rsidR="00037FE7" w:rsidRDefault="00880BAA">
            <w:pPr>
              <w:pStyle w:val="TableContent"/>
            </w:pPr>
            <w:r>
              <w:t xml:space="preserve"> * Förderplan bSLRR</w:t>
            </w:r>
          </w:p>
          <w:p w14:paraId="45DCF1D2" w14:textId="77777777" w:rsidR="00037FE7" w:rsidRDefault="00880BAA">
            <w:pPr>
              <w:pStyle w:val="TableContent"/>
            </w:pPr>
            <w:r>
              <w:t xml:space="preserve"> </w:t>
            </w:r>
          </w:p>
          <w:p w14:paraId="4835ECB1" w14:textId="77777777" w:rsidR="00037FE7" w:rsidRDefault="00880BAA">
            <w:pPr>
              <w:pStyle w:val="TableContent"/>
            </w:pPr>
            <w:r>
              <w:t>Kalender</w:t>
            </w:r>
          </w:p>
          <w:p w14:paraId="57C60F40" w14:textId="77777777" w:rsidR="00037FE7" w:rsidRDefault="00880BAA">
            <w:pPr>
              <w:pStyle w:val="TableContent"/>
            </w:pPr>
            <w:r>
              <w:lastRenderedPageBreak/>
              <w:t>Zeitraum von bis</w:t>
            </w:r>
          </w:p>
          <w:p w14:paraId="6443F8FE" w14:textId="77777777" w:rsidR="00037FE7" w:rsidRDefault="00880BAA">
            <w:pPr>
              <w:pStyle w:val="TableContent"/>
            </w:pPr>
            <w:r>
              <w:t>Titel</w:t>
            </w:r>
          </w:p>
          <w:p w14:paraId="1EB413F3" w14:textId="77777777" w:rsidR="00037FE7" w:rsidRDefault="00880BAA">
            <w:pPr>
              <w:pStyle w:val="TableContent"/>
            </w:pPr>
            <w:r>
              <w:t>Ersteller</w:t>
            </w:r>
          </w:p>
          <w:p w14:paraId="7D6E056D" w14:textId="77777777" w:rsidR="00037FE7" w:rsidRDefault="00880BAA">
            <w:pPr>
              <w:pStyle w:val="TableContent"/>
            </w:pPr>
            <w:r>
              <w:t xml:space="preserve"> </w:t>
            </w:r>
          </w:p>
          <w:p w14:paraId="00D310A0" w14:textId="77777777" w:rsidR="00037FE7" w:rsidRDefault="00880BAA">
            <w:pPr>
              <w:pStyle w:val="TableContent"/>
            </w:pPr>
            <w:r>
              <w:t xml:space="preserve">Schaltflächen: </w:t>
            </w:r>
          </w:p>
          <w:p w14:paraId="3C317E80" w14:textId="77777777" w:rsidR="00037FE7" w:rsidRDefault="00880BAA">
            <w:pPr>
              <w:pStyle w:val="TableContent"/>
            </w:pPr>
            <w:r>
              <w:t xml:space="preserve"> * Abbrechen</w:t>
            </w:r>
          </w:p>
          <w:p w14:paraId="51CECD11" w14:textId="77777777" w:rsidR="00037FE7" w:rsidRDefault="00880BAA">
            <w:pPr>
              <w:pStyle w:val="TableContent"/>
            </w:pPr>
            <w:r>
              <w:t xml:space="preserve"> * Anlegen</w:t>
            </w:r>
          </w:p>
          <w:p w14:paraId="059DDEF2" w14:textId="77777777" w:rsidR="00037FE7" w:rsidRDefault="00880BAA">
            <w:pPr>
              <w:pStyle w:val="TableContent"/>
            </w:pPr>
            <w:r>
              <w:t xml:space="preserve"> * Anlegen und Weiter</w:t>
            </w:r>
          </w:p>
        </w:tc>
      </w:tr>
      <w:tr w:rsidR="00037FE7" w14:paraId="76D125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24311F" w14:textId="77777777" w:rsidR="00037FE7" w:rsidRDefault="00880BAA">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7D667A" w14:textId="77777777" w:rsidR="00037FE7" w:rsidRDefault="00880BAA">
            <w:pPr>
              <w:pStyle w:val="TableContent"/>
            </w:pPr>
            <w:hyperlink r:id="rId24" w:history="1">
              <w:r>
                <w:t>Mockup</w:t>
              </w:r>
            </w:hyperlink>
          </w:p>
        </w:tc>
      </w:tr>
    </w:tbl>
    <w:p w14:paraId="509C18CD" w14:textId="77777777" w:rsidR="00037FE7" w:rsidRDefault="00037FE7">
      <w:pPr>
        <w:pStyle w:val="TableContent"/>
      </w:pPr>
    </w:p>
    <w:p w14:paraId="0F704F8F" w14:textId="77777777" w:rsidR="00037FE7" w:rsidRDefault="00880BAA">
      <w:pPr>
        <w:pStyle w:val="HeaderHKM2"/>
      </w:pPr>
      <w:bookmarkStart w:id="10" w:name="_Toc256000004"/>
      <w:r>
        <w:rPr>
          <w:rFonts w:eastAsia="Arial" w:cs="Arial"/>
        </w:rPr>
        <w:t>Antrag bSLRR erfassen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443B1D5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A8E7AE"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CCEA09" w14:textId="77777777" w:rsidR="00037FE7" w:rsidRDefault="00880BAA">
            <w:pPr>
              <w:pStyle w:val="TableContent"/>
            </w:pPr>
            <w:r>
              <w:t xml:space="preserve">Der von der Klassenkonferenz, von den Eltern bzw. vom vollj. Schüler gestellte Antrag auf Hilfen bsLRR wird im System mit Datum erfasst. Der formlose Antrag kann erfasst werden. </w:t>
            </w:r>
          </w:p>
        </w:tc>
      </w:tr>
      <w:tr w:rsidR="00037FE7" w14:paraId="6D67D4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AE20DD7"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D39CC85" w14:textId="77777777" w:rsidR="00037FE7" w:rsidRDefault="00880BAA" w:rsidP="00CC21B2">
            <w:pPr>
              <w:numPr>
                <w:ilvl w:val="0"/>
                <w:numId w:val="17"/>
              </w:numPr>
              <w:ind w:left="417"/>
            </w:pPr>
            <w:r>
              <w:rPr>
                <w:rFonts w:eastAsia="Arial" w:cs="Arial"/>
                <w:color w:val="000000"/>
              </w:rPr>
              <w:t>Klassenleitung Tutor/in Schule [führt aus]</w:t>
            </w:r>
          </w:p>
        </w:tc>
      </w:tr>
      <w:tr w:rsidR="00037FE7" w14:paraId="6FA1C6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5E3E96" w14:textId="77777777" w:rsidR="00037FE7" w:rsidRDefault="00880BAA">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93D6BD" w14:textId="77777777" w:rsidR="00037FE7" w:rsidRDefault="00880BAA" w:rsidP="00CC21B2">
            <w:pPr>
              <w:numPr>
                <w:ilvl w:val="0"/>
                <w:numId w:val="18"/>
              </w:numPr>
              <w:ind w:left="417"/>
            </w:pPr>
            <w:r>
              <w:rPr>
                <w:rFonts w:eastAsia="Arial" w:cs="Arial"/>
                <w:color w:val="000000"/>
              </w:rPr>
              <w:t>Förderplan bSLRR angelegt</w:t>
            </w:r>
          </w:p>
        </w:tc>
      </w:tr>
      <w:tr w:rsidR="00037FE7" w14:paraId="25DC3F4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52DFDD" w14:textId="77777777" w:rsidR="00037FE7" w:rsidRDefault="00880BAA">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262DD9B" w14:textId="77777777" w:rsidR="00037FE7" w:rsidRDefault="00880BAA" w:rsidP="00CC21B2">
            <w:pPr>
              <w:numPr>
                <w:ilvl w:val="0"/>
                <w:numId w:val="19"/>
              </w:numPr>
              <w:ind w:left="417"/>
            </w:pPr>
            <w:r>
              <w:rPr>
                <w:rFonts w:eastAsia="Arial" w:cs="Arial"/>
                <w:color w:val="000000"/>
              </w:rPr>
              <w:t>Antrag bSLRR erfasst</w:t>
            </w:r>
          </w:p>
        </w:tc>
      </w:tr>
      <w:tr w:rsidR="00037FE7" w14:paraId="2A1434B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736015" w14:textId="77777777" w:rsidR="00037FE7" w:rsidRDefault="00880BAA">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39CA57" w14:textId="77777777" w:rsidR="00037FE7" w:rsidRDefault="00880BAA">
            <w:pPr>
              <w:pStyle w:val="TableContent"/>
            </w:pPr>
            <w:r>
              <w:t>Antrag bSLRR erfassen</w:t>
            </w:r>
          </w:p>
        </w:tc>
      </w:tr>
      <w:tr w:rsidR="00037FE7" w14:paraId="344FC9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37F4EC" w14:textId="77777777" w:rsidR="00037FE7" w:rsidRDefault="00880BAA">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BBFFC3" w14:textId="77777777" w:rsidR="00037FE7" w:rsidRDefault="00037FE7">
            <w:pPr>
              <w:pStyle w:val="TableContent"/>
            </w:pPr>
          </w:p>
        </w:tc>
      </w:tr>
      <w:tr w:rsidR="00037FE7" w14:paraId="75610E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F6437B" w14:textId="77777777" w:rsidR="00037FE7" w:rsidRDefault="00880BAA">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87AF68" w14:textId="77777777" w:rsidR="00037FE7" w:rsidRDefault="00880BAA">
            <w:pPr>
              <w:pStyle w:val="TableContent"/>
            </w:pPr>
            <w:r>
              <w:t xml:space="preserve">Der von der Klassenkonferenz, von den Eltern bzw. vom vollj. Schüler gestellte Antrag auf Hilfen bsLRR wird im System mit Datum erfasst. Der </w:t>
            </w:r>
            <w:r>
              <w:t>formlose Antrag kann erfasst werden.</w:t>
            </w:r>
          </w:p>
        </w:tc>
      </w:tr>
      <w:tr w:rsidR="00037FE7" w14:paraId="7D80DF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634BC7" w14:textId="77777777" w:rsidR="00037FE7" w:rsidRDefault="00880BAA">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5EDE3F" w14:textId="77777777" w:rsidR="00037FE7" w:rsidRDefault="00880BAA">
            <w:pPr>
              <w:pStyle w:val="TableContent"/>
            </w:pPr>
            <w:r>
              <w:t>Klassenleitung</w:t>
            </w:r>
          </w:p>
        </w:tc>
      </w:tr>
      <w:tr w:rsidR="00037FE7" w14:paraId="2C70B2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021F60" w14:textId="77777777" w:rsidR="00037FE7" w:rsidRDefault="00880BAA">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A8076" w14:textId="77777777" w:rsidR="00037FE7" w:rsidRDefault="00880BAA">
            <w:pPr>
              <w:pStyle w:val="TableContent"/>
            </w:pPr>
            <w:r>
              <w:t xml:space="preserve">Die Klassenleitung kann für Schüler seiner Klasse </w:t>
            </w:r>
          </w:p>
          <w:p w14:paraId="269F1FDC" w14:textId="77777777" w:rsidR="00037FE7" w:rsidRDefault="00880BAA">
            <w:pPr>
              <w:pStyle w:val="TableContent"/>
            </w:pPr>
            <w:r>
              <w:t xml:space="preserve">  </w:t>
            </w:r>
          </w:p>
          <w:p w14:paraId="41961177" w14:textId="77777777" w:rsidR="00037FE7" w:rsidRDefault="00880BAA">
            <w:pPr>
              <w:pStyle w:val="TableContent"/>
            </w:pPr>
            <w:r>
              <w:t xml:space="preserve"> * Den Antrag auf Hilfen bSLRR mit Datum erfassen</w:t>
            </w:r>
          </w:p>
          <w:p w14:paraId="3528D434" w14:textId="77777777" w:rsidR="00037FE7" w:rsidRDefault="00880BAA">
            <w:pPr>
              <w:pStyle w:val="TableContent"/>
            </w:pPr>
            <w:r>
              <w:t xml:space="preserve"> * Den Antragsteller auf Hilfen bSLRR (Klassenkonferenz, Eltern bzw.. vollj. Schüler) auswählen</w:t>
            </w:r>
          </w:p>
          <w:p w14:paraId="7A619DC9" w14:textId="77777777" w:rsidR="00037FE7" w:rsidRDefault="00880BAA">
            <w:pPr>
              <w:pStyle w:val="TableContent"/>
            </w:pPr>
            <w:r>
              <w:t xml:space="preserve"> * Dokument hochladen</w:t>
            </w:r>
          </w:p>
          <w:p w14:paraId="0DEF327E" w14:textId="77777777" w:rsidR="00037FE7" w:rsidRDefault="00880BAA">
            <w:pPr>
              <w:pStyle w:val="TableContent"/>
            </w:pPr>
            <w:r>
              <w:t xml:space="preserve"> </w:t>
            </w:r>
          </w:p>
        </w:tc>
      </w:tr>
      <w:tr w:rsidR="00037FE7" w14:paraId="417655D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82E1A5" w14:textId="77777777" w:rsidR="00037FE7" w:rsidRDefault="00880BAA">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17787F" w14:textId="77777777" w:rsidR="00037FE7" w:rsidRDefault="00037FE7">
            <w:pPr>
              <w:pStyle w:val="TableContent"/>
            </w:pPr>
          </w:p>
        </w:tc>
      </w:tr>
      <w:tr w:rsidR="00037FE7" w14:paraId="3827EB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C8BBD3" w14:textId="77777777" w:rsidR="00037FE7" w:rsidRDefault="00880BAA">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DA84DC" w14:textId="77777777" w:rsidR="00037FE7" w:rsidRDefault="00037FE7">
            <w:pPr>
              <w:pStyle w:val="TableContent"/>
            </w:pPr>
          </w:p>
        </w:tc>
      </w:tr>
      <w:tr w:rsidR="00037FE7" w14:paraId="1EE301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8ED9E3" w14:textId="77777777" w:rsidR="00037FE7" w:rsidRDefault="00880BAA">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49CA4E" w14:textId="77777777" w:rsidR="00037FE7" w:rsidRDefault="00037FE7">
            <w:pPr>
              <w:pStyle w:val="TableContent"/>
            </w:pPr>
          </w:p>
        </w:tc>
      </w:tr>
      <w:tr w:rsidR="00037FE7" w14:paraId="152563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BBA75F" w14:textId="77777777" w:rsidR="00037FE7" w:rsidRDefault="00880BAA">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108E07" w14:textId="77777777" w:rsidR="00037FE7" w:rsidRDefault="00037FE7">
            <w:pPr>
              <w:pStyle w:val="TableContent"/>
            </w:pPr>
          </w:p>
        </w:tc>
      </w:tr>
      <w:tr w:rsidR="00037FE7" w14:paraId="72AD17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78776F" w14:textId="77777777" w:rsidR="00037FE7" w:rsidRDefault="00880BAA">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8AB776" w14:textId="77777777" w:rsidR="00037FE7" w:rsidRDefault="00880BAA">
            <w:pPr>
              <w:pStyle w:val="TableContent"/>
            </w:pPr>
            <w:r>
              <w:t>diSAF Förderprozess Antrag Hilfen bSLRR</w:t>
            </w:r>
          </w:p>
        </w:tc>
      </w:tr>
      <w:tr w:rsidR="00037FE7" w14:paraId="2C0BFB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680669" w14:textId="77777777" w:rsidR="00037FE7" w:rsidRDefault="00880BAA">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CAE04F" w14:textId="77777777" w:rsidR="00037FE7" w:rsidRDefault="00037FE7">
            <w:pPr>
              <w:pStyle w:val="TableContent"/>
            </w:pPr>
          </w:p>
        </w:tc>
      </w:tr>
      <w:tr w:rsidR="00037FE7" w14:paraId="170305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B8B446" w14:textId="77777777" w:rsidR="00037FE7" w:rsidRDefault="00880BAA">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E8C60E" w14:textId="77777777" w:rsidR="00037FE7" w:rsidRDefault="00880BAA">
            <w:pPr>
              <w:pStyle w:val="TableContent"/>
            </w:pPr>
            <w:r>
              <w:t>diSAF Förderprozess Antrag Hilfen bSLRR erfassen</w:t>
            </w:r>
          </w:p>
        </w:tc>
      </w:tr>
      <w:tr w:rsidR="00037FE7" w14:paraId="3BB96FE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E8174E" w14:textId="77777777" w:rsidR="00037FE7" w:rsidRDefault="00880BAA">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D2E926" w14:textId="77777777" w:rsidR="00037FE7" w:rsidRDefault="00880BAA">
            <w:pPr>
              <w:pStyle w:val="TableContent"/>
            </w:pPr>
            <w:r>
              <w:t xml:space="preserve">Bereichsüberschrift </w:t>
            </w:r>
          </w:p>
          <w:p w14:paraId="41471A2A" w14:textId="77777777" w:rsidR="00037FE7" w:rsidRDefault="00880BAA">
            <w:pPr>
              <w:pStyle w:val="TableContent"/>
            </w:pPr>
            <w:r>
              <w:t>Überschrift: Antrag auf Hilfen bei besonderen Schwierigkeiten im Lesen, Rechtschreiben oder Rechnen</w:t>
            </w:r>
          </w:p>
          <w:p w14:paraId="5FC3A269" w14:textId="77777777" w:rsidR="00037FE7" w:rsidRDefault="00880BAA">
            <w:pPr>
              <w:pStyle w:val="TableContent"/>
            </w:pPr>
            <w:r>
              <w:lastRenderedPageBreak/>
              <w:t xml:space="preserve"> </w:t>
            </w:r>
          </w:p>
          <w:p w14:paraId="6F3A7839" w14:textId="77777777" w:rsidR="00037FE7" w:rsidRDefault="00880BAA">
            <w:pPr>
              <w:pStyle w:val="TableContent"/>
            </w:pPr>
            <w:r>
              <w:t xml:space="preserve"> * Kalender:  Erfassen Sie das Datum des Antrags auf Hilfen bSLRR</w:t>
            </w:r>
          </w:p>
          <w:p w14:paraId="312319FE" w14:textId="77777777" w:rsidR="00037FE7" w:rsidRDefault="00880BAA">
            <w:pPr>
              <w:pStyle w:val="TableContent"/>
            </w:pPr>
            <w:r>
              <w:t xml:space="preserve"> * Auswahlfeld: Wer hat den Antrag auf Hilfen bSLRR gestellt?</w:t>
            </w:r>
          </w:p>
          <w:p w14:paraId="2AA905B5" w14:textId="77777777" w:rsidR="00037FE7" w:rsidRDefault="00880BAA">
            <w:pPr>
              <w:pStyle w:val="TableContent"/>
            </w:pPr>
            <w:r>
              <w:t xml:space="preserve"> </w:t>
            </w:r>
          </w:p>
          <w:p w14:paraId="314CC1D4" w14:textId="77777777" w:rsidR="00037FE7" w:rsidRDefault="00880BAA">
            <w:pPr>
              <w:pStyle w:val="TableContent"/>
            </w:pPr>
            <w:r>
              <w:t xml:space="preserve">Werte: </w:t>
            </w:r>
          </w:p>
          <w:p w14:paraId="68B4AA05" w14:textId="77777777" w:rsidR="00037FE7" w:rsidRDefault="00880BAA">
            <w:pPr>
              <w:pStyle w:val="TableContent"/>
            </w:pPr>
            <w:r>
              <w:t>Klassenkonferenz,</w:t>
            </w:r>
          </w:p>
          <w:p w14:paraId="75EB7102" w14:textId="77777777" w:rsidR="00037FE7" w:rsidRDefault="00880BAA">
            <w:pPr>
              <w:pStyle w:val="TableContent"/>
            </w:pPr>
            <w:r>
              <w:t>Eltern bzw. vollj. Schüler</w:t>
            </w:r>
          </w:p>
          <w:p w14:paraId="645B48D8" w14:textId="77777777" w:rsidR="00037FE7" w:rsidRDefault="00880BAA">
            <w:pPr>
              <w:pStyle w:val="TableContent"/>
            </w:pPr>
            <w:r>
              <w:t xml:space="preserve"> </w:t>
            </w:r>
          </w:p>
          <w:p w14:paraId="1D066EB2" w14:textId="77777777" w:rsidR="00037FE7" w:rsidRDefault="00880BAA">
            <w:pPr>
              <w:pStyle w:val="TableContent"/>
            </w:pPr>
            <w:r>
              <w:t xml:space="preserve">Schaltfläche: </w:t>
            </w:r>
          </w:p>
          <w:p w14:paraId="1AD16F8B" w14:textId="77777777" w:rsidR="00037FE7" w:rsidRDefault="00880BAA">
            <w:pPr>
              <w:pStyle w:val="TableContent"/>
            </w:pPr>
            <w:r>
              <w:t>Dokument hochladen</w:t>
            </w:r>
          </w:p>
          <w:p w14:paraId="6FB0E8E8" w14:textId="77777777" w:rsidR="00037FE7" w:rsidRDefault="00880BAA">
            <w:pPr>
              <w:pStyle w:val="TableContent"/>
            </w:pPr>
            <w:r>
              <w:t xml:space="preserve"> </w:t>
            </w:r>
          </w:p>
          <w:p w14:paraId="70E3FC12" w14:textId="77777777" w:rsidR="00037FE7" w:rsidRDefault="00880BAA">
            <w:pPr>
              <w:pStyle w:val="TableContent"/>
            </w:pPr>
            <w:r>
              <w:t>Schlatflächen:</w:t>
            </w:r>
          </w:p>
          <w:p w14:paraId="754A3F0A" w14:textId="77777777" w:rsidR="00037FE7" w:rsidRDefault="00880BAA">
            <w:pPr>
              <w:pStyle w:val="TableContent"/>
            </w:pPr>
            <w:r>
              <w:t xml:space="preserve"> * Abbrechen</w:t>
            </w:r>
          </w:p>
          <w:p w14:paraId="3C615041" w14:textId="77777777" w:rsidR="00037FE7" w:rsidRDefault="00880BAA">
            <w:pPr>
              <w:pStyle w:val="TableContent"/>
            </w:pPr>
            <w:r>
              <w:t xml:space="preserve"> * Speichern</w:t>
            </w:r>
          </w:p>
          <w:p w14:paraId="7C509D8F" w14:textId="77777777" w:rsidR="00037FE7" w:rsidRDefault="00880BAA">
            <w:pPr>
              <w:pStyle w:val="TableContent"/>
            </w:pPr>
            <w:r>
              <w:t xml:space="preserve"> * Speichern und weiter</w:t>
            </w:r>
          </w:p>
        </w:tc>
      </w:tr>
      <w:tr w:rsidR="00037FE7" w14:paraId="0BAA77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061189" w14:textId="77777777" w:rsidR="00037FE7" w:rsidRDefault="00880BAA">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DB85D8" w14:textId="77777777" w:rsidR="00037FE7" w:rsidRDefault="00880BAA">
            <w:pPr>
              <w:pStyle w:val="TableContent"/>
            </w:pPr>
            <w:hyperlink r:id="rId25" w:history="1">
              <w:r>
                <w:t>Mockup</w:t>
              </w:r>
            </w:hyperlink>
          </w:p>
        </w:tc>
      </w:tr>
    </w:tbl>
    <w:p w14:paraId="25B64C27" w14:textId="77777777" w:rsidR="00037FE7" w:rsidRDefault="00037FE7">
      <w:pPr>
        <w:pStyle w:val="TableContent"/>
      </w:pPr>
    </w:p>
    <w:p w14:paraId="5D943CEC" w14:textId="77777777" w:rsidR="00037FE7" w:rsidRDefault="00880BAA">
      <w:pPr>
        <w:pStyle w:val="HeaderHKM2"/>
      </w:pPr>
      <w:bookmarkStart w:id="11" w:name="_Toc256000005"/>
      <w:r>
        <w:rPr>
          <w:rFonts w:eastAsia="Arial" w:cs="Arial"/>
        </w:rPr>
        <w:t>Bisherige Förderung bSLRR beschreiben</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7AB2E36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F211E3"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A4F75F" w14:textId="77777777" w:rsidR="00037FE7" w:rsidRDefault="00880BAA">
            <w:pPr>
              <w:pStyle w:val="TableContent"/>
            </w:pPr>
            <w:r>
              <w:t>Bisherige schulische und außerschulische Maßnahmen zum Förderplan bSLRR beschreiben.</w:t>
            </w:r>
          </w:p>
        </w:tc>
      </w:tr>
      <w:tr w:rsidR="00037FE7" w14:paraId="4F4203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CAFC33"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53A0E42" w14:textId="77777777" w:rsidR="00037FE7" w:rsidRDefault="00880BAA" w:rsidP="00CC21B2">
            <w:pPr>
              <w:numPr>
                <w:ilvl w:val="0"/>
                <w:numId w:val="20"/>
              </w:numPr>
              <w:ind w:left="417"/>
            </w:pPr>
            <w:r>
              <w:rPr>
                <w:rFonts w:eastAsia="Arial" w:cs="Arial"/>
                <w:color w:val="000000"/>
              </w:rPr>
              <w:t>Klassenleitung Tutor/in Schule [führt aus]</w:t>
            </w:r>
          </w:p>
        </w:tc>
      </w:tr>
      <w:tr w:rsidR="00037FE7" w14:paraId="2EDB2A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7D9925" w14:textId="77777777" w:rsidR="00037FE7" w:rsidRDefault="00880BAA">
            <w:pPr>
              <w:pStyle w:val="TableHeading"/>
            </w:pPr>
            <w:r>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68E9B9" w14:textId="77777777" w:rsidR="00037FE7" w:rsidRDefault="00880BAA" w:rsidP="00CC21B2">
            <w:pPr>
              <w:numPr>
                <w:ilvl w:val="0"/>
                <w:numId w:val="21"/>
              </w:numPr>
              <w:ind w:left="417"/>
            </w:pPr>
            <w:r>
              <w:rPr>
                <w:rFonts w:eastAsia="Arial" w:cs="Arial"/>
                <w:color w:val="000000"/>
              </w:rPr>
              <w:t>Antrag bSLRR erfasst</w:t>
            </w:r>
          </w:p>
        </w:tc>
      </w:tr>
      <w:tr w:rsidR="00037FE7" w14:paraId="6DE1AE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F6CD92" w14:textId="77777777" w:rsidR="00037FE7" w:rsidRDefault="00880BAA">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F392233" w14:textId="77777777" w:rsidR="00037FE7" w:rsidRDefault="00880BAA" w:rsidP="00CC21B2">
            <w:pPr>
              <w:numPr>
                <w:ilvl w:val="0"/>
                <w:numId w:val="22"/>
              </w:numPr>
              <w:ind w:left="417"/>
            </w:pPr>
            <w:r>
              <w:rPr>
                <w:rFonts w:eastAsia="Arial" w:cs="Arial"/>
                <w:color w:val="000000"/>
              </w:rPr>
              <w:t>Bisherige Förderung bSLRR beschrieben</w:t>
            </w:r>
          </w:p>
        </w:tc>
      </w:tr>
      <w:tr w:rsidR="00037FE7" w14:paraId="0A43852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00C757" w14:textId="77777777" w:rsidR="00037FE7" w:rsidRDefault="00880BAA">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EC1737" w14:textId="77777777" w:rsidR="00037FE7" w:rsidRDefault="00880BAA">
            <w:pPr>
              <w:pStyle w:val="TableContent"/>
            </w:pPr>
            <w:r>
              <w:t>Bisherige Förderung bSLRR beschreiben</w:t>
            </w:r>
          </w:p>
        </w:tc>
      </w:tr>
      <w:tr w:rsidR="00037FE7" w14:paraId="5E514B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B58F446" w14:textId="77777777" w:rsidR="00037FE7" w:rsidRDefault="00880BAA">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A014F7" w14:textId="77777777" w:rsidR="00037FE7" w:rsidRDefault="00037FE7">
            <w:pPr>
              <w:pStyle w:val="TableContent"/>
            </w:pPr>
          </w:p>
        </w:tc>
      </w:tr>
      <w:tr w:rsidR="00037FE7" w14:paraId="31F02E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C5A79F" w14:textId="77777777" w:rsidR="00037FE7" w:rsidRDefault="00880BAA">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BC615F" w14:textId="77777777" w:rsidR="00037FE7" w:rsidRDefault="00880BAA">
            <w:pPr>
              <w:pStyle w:val="TableContent"/>
            </w:pPr>
            <w:r>
              <w:t xml:space="preserve">Bisherige schulische und außerschulische </w:t>
            </w:r>
            <w:r>
              <w:t>Maßnahmen zum Förderplan bSLRR beschreiben.</w:t>
            </w:r>
          </w:p>
        </w:tc>
      </w:tr>
      <w:tr w:rsidR="00037FE7" w14:paraId="2581089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3434FE" w14:textId="77777777" w:rsidR="00037FE7" w:rsidRDefault="00880BAA">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E1EE54" w14:textId="77777777" w:rsidR="00037FE7" w:rsidRDefault="00880BAA">
            <w:pPr>
              <w:pStyle w:val="TableContent"/>
            </w:pPr>
            <w:r>
              <w:t>Klassenleitung/Tutor</w:t>
            </w:r>
          </w:p>
        </w:tc>
      </w:tr>
      <w:tr w:rsidR="00037FE7" w14:paraId="682BE7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33A7A0" w14:textId="77777777" w:rsidR="00037FE7" w:rsidRDefault="00880BAA">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B2A15A" w14:textId="77777777" w:rsidR="00037FE7" w:rsidRDefault="00880BAA">
            <w:pPr>
              <w:pStyle w:val="TableContent"/>
            </w:pPr>
            <w:r>
              <w:t>Die Klassenleitung kann für die Schüler seiner Klasse</w:t>
            </w:r>
          </w:p>
          <w:p w14:paraId="49E5000B" w14:textId="77777777" w:rsidR="00037FE7" w:rsidRDefault="00880BAA">
            <w:pPr>
              <w:pStyle w:val="TableContent"/>
            </w:pPr>
            <w:r>
              <w:t xml:space="preserve"> </w:t>
            </w:r>
          </w:p>
          <w:p w14:paraId="713F73B2" w14:textId="77777777" w:rsidR="00037FE7" w:rsidRDefault="00880BAA">
            <w:pPr>
              <w:pStyle w:val="TableContent"/>
            </w:pPr>
            <w:r>
              <w:t xml:space="preserve"> * die bisher erfolgten schulischen Maßnahmen beschreiben</w:t>
            </w:r>
          </w:p>
          <w:p w14:paraId="2A465B5E" w14:textId="77777777" w:rsidR="00037FE7" w:rsidRDefault="00880BAA">
            <w:pPr>
              <w:pStyle w:val="TableContent"/>
            </w:pPr>
            <w:r>
              <w:t xml:space="preserve"> * bekannte außerschulische (therapeutische) Maßnahmen und Zeiträume aufführen</w:t>
            </w:r>
          </w:p>
        </w:tc>
      </w:tr>
      <w:tr w:rsidR="00037FE7" w14:paraId="3FC41F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6129EE" w14:textId="77777777" w:rsidR="00037FE7" w:rsidRDefault="00880BAA">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927CA1" w14:textId="77777777" w:rsidR="00037FE7" w:rsidRDefault="00037FE7">
            <w:pPr>
              <w:pStyle w:val="TableContent"/>
            </w:pPr>
          </w:p>
        </w:tc>
      </w:tr>
      <w:tr w:rsidR="00037FE7" w14:paraId="2EBF9E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F3AAFE" w14:textId="77777777" w:rsidR="00037FE7" w:rsidRDefault="00880BAA">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F3B04F" w14:textId="77777777" w:rsidR="00037FE7" w:rsidRDefault="00037FE7">
            <w:pPr>
              <w:pStyle w:val="TableContent"/>
            </w:pPr>
          </w:p>
        </w:tc>
      </w:tr>
      <w:tr w:rsidR="00037FE7" w14:paraId="79D29A0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424286" w14:textId="77777777" w:rsidR="00037FE7" w:rsidRDefault="00880BAA">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FECB85" w14:textId="77777777" w:rsidR="00037FE7" w:rsidRDefault="00037FE7">
            <w:pPr>
              <w:pStyle w:val="TableContent"/>
            </w:pPr>
          </w:p>
        </w:tc>
      </w:tr>
      <w:tr w:rsidR="00037FE7" w14:paraId="24415C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6C3AB1" w14:textId="77777777" w:rsidR="00037FE7" w:rsidRDefault="00880BAA">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144FAD" w14:textId="77777777" w:rsidR="00037FE7" w:rsidRDefault="00037FE7">
            <w:pPr>
              <w:pStyle w:val="TableContent"/>
            </w:pPr>
          </w:p>
        </w:tc>
      </w:tr>
      <w:tr w:rsidR="00037FE7" w14:paraId="2E6EFC5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7C796E" w14:textId="77777777" w:rsidR="00037FE7" w:rsidRDefault="00880BAA">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4B7909" w14:textId="77777777" w:rsidR="00037FE7" w:rsidRDefault="00880BAA">
            <w:pPr>
              <w:pStyle w:val="TableContent"/>
            </w:pPr>
            <w:r>
              <w:t>diSAF: Bisherige Förderung</w:t>
            </w:r>
          </w:p>
        </w:tc>
      </w:tr>
      <w:tr w:rsidR="00037FE7" w14:paraId="6EABEDC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D3D75E" w14:textId="77777777" w:rsidR="00037FE7" w:rsidRDefault="00880BAA">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FA26B6" w14:textId="77777777" w:rsidR="00037FE7" w:rsidRDefault="00037FE7">
            <w:pPr>
              <w:pStyle w:val="TableContent"/>
            </w:pPr>
          </w:p>
        </w:tc>
      </w:tr>
      <w:tr w:rsidR="00037FE7" w14:paraId="67C6A8F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CEE1EF" w14:textId="77777777" w:rsidR="00037FE7" w:rsidRDefault="00880BAA">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BE6F75" w14:textId="77777777" w:rsidR="00037FE7" w:rsidRDefault="00880BAA">
            <w:pPr>
              <w:pStyle w:val="TableContent"/>
            </w:pPr>
            <w:r>
              <w:t xml:space="preserve">diSAF:  Bisherige </w:t>
            </w:r>
            <w:r>
              <w:t>Förderung</w:t>
            </w:r>
          </w:p>
        </w:tc>
      </w:tr>
      <w:tr w:rsidR="00037FE7" w14:paraId="69EB037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4D77FB" w14:textId="77777777" w:rsidR="00037FE7" w:rsidRDefault="00880BAA">
            <w:pPr>
              <w:pStyle w:val="TableHeadingRIGHT"/>
            </w:pPr>
            <w:r>
              <w:lastRenderedPageBreak/>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00A701" w14:textId="77777777" w:rsidR="00037FE7" w:rsidRDefault="00880BAA">
            <w:pPr>
              <w:pStyle w:val="TableContent"/>
            </w:pPr>
            <w:r>
              <w:t xml:space="preserve">Bereichsüberschrift </w:t>
            </w:r>
          </w:p>
          <w:p w14:paraId="1213D4DE" w14:textId="77777777" w:rsidR="00037FE7" w:rsidRDefault="00880BAA">
            <w:pPr>
              <w:pStyle w:val="TableContent"/>
            </w:pPr>
            <w:r>
              <w:t>Überschrift: Bisher erfolgte schulische Maßnahmen</w:t>
            </w:r>
          </w:p>
          <w:p w14:paraId="1DD9F3BC" w14:textId="77777777" w:rsidR="00037FE7" w:rsidRDefault="00880BAA">
            <w:pPr>
              <w:pStyle w:val="TableContent"/>
            </w:pPr>
            <w:r>
              <w:t>Textfeld: Beschreiben Sie die bisher erfolgten schulischen Maßnahmen</w:t>
            </w:r>
          </w:p>
          <w:p w14:paraId="4D6837C8" w14:textId="77777777" w:rsidR="00037FE7" w:rsidRDefault="00037FE7">
            <w:pPr>
              <w:pStyle w:val="TableContent"/>
            </w:pPr>
          </w:p>
          <w:p w14:paraId="3230CE3F" w14:textId="77777777" w:rsidR="00037FE7" w:rsidRDefault="00880BAA">
            <w:pPr>
              <w:pStyle w:val="TableContent"/>
            </w:pPr>
            <w:r>
              <w:t xml:space="preserve">Bereichsüberschrift  </w:t>
            </w:r>
          </w:p>
          <w:p w14:paraId="15651185" w14:textId="77777777" w:rsidR="00037FE7" w:rsidRDefault="00880BAA">
            <w:pPr>
              <w:pStyle w:val="TableContent"/>
            </w:pPr>
            <w:r>
              <w:t xml:space="preserve">Überschrift: Außerschulische (therapeutische) Maßnahmen </w:t>
            </w:r>
          </w:p>
          <w:p w14:paraId="615DCB7E" w14:textId="77777777" w:rsidR="00037FE7" w:rsidRDefault="00880BAA">
            <w:pPr>
              <w:pStyle w:val="TableContent"/>
            </w:pPr>
            <w:r>
              <w:t>Tabelle: Beschreiben Sie außerschulische (therapeutische) Maßnahmen</w:t>
            </w:r>
          </w:p>
          <w:p w14:paraId="6654991B" w14:textId="77777777" w:rsidR="00037FE7" w:rsidRDefault="00880BAA">
            <w:pPr>
              <w:pStyle w:val="TableContent"/>
            </w:pPr>
            <w:r>
              <w:t>Spalten</w:t>
            </w:r>
          </w:p>
          <w:p w14:paraId="56829612" w14:textId="77777777" w:rsidR="00037FE7" w:rsidRDefault="00880BAA">
            <w:pPr>
              <w:pStyle w:val="TableContent"/>
            </w:pPr>
            <w:r>
              <w:t xml:space="preserve"> * Zeitraum</w:t>
            </w:r>
          </w:p>
          <w:p w14:paraId="6AC414A4" w14:textId="77777777" w:rsidR="00037FE7" w:rsidRDefault="00880BAA">
            <w:pPr>
              <w:pStyle w:val="TableContent"/>
            </w:pPr>
            <w:r>
              <w:t xml:space="preserve"> * Art der Maßnahme</w:t>
            </w:r>
          </w:p>
          <w:p w14:paraId="7F58CB30" w14:textId="77777777" w:rsidR="00037FE7" w:rsidRDefault="00880BAA">
            <w:pPr>
              <w:pStyle w:val="TableContent"/>
            </w:pPr>
            <w:r>
              <w:t xml:space="preserve"> * Kommentar zur Maßnahme </w:t>
            </w:r>
          </w:p>
          <w:p w14:paraId="0C77FB0F" w14:textId="77777777" w:rsidR="00037FE7" w:rsidRDefault="00880BAA">
            <w:pPr>
              <w:pStyle w:val="TableContent"/>
            </w:pPr>
            <w:r>
              <w:t xml:space="preserve"> </w:t>
            </w:r>
          </w:p>
          <w:p w14:paraId="71E7236C" w14:textId="77777777" w:rsidR="00037FE7" w:rsidRDefault="00880BAA">
            <w:pPr>
              <w:pStyle w:val="TableContent"/>
            </w:pPr>
            <w:r>
              <w:t>Schaltflächen:</w:t>
            </w:r>
          </w:p>
          <w:p w14:paraId="4B46D02F" w14:textId="77777777" w:rsidR="00037FE7" w:rsidRDefault="00880BAA">
            <w:pPr>
              <w:pStyle w:val="TableContent"/>
            </w:pPr>
            <w:r>
              <w:t xml:space="preserve"> * Abbrechen</w:t>
            </w:r>
          </w:p>
          <w:p w14:paraId="76AD6EEA" w14:textId="77777777" w:rsidR="00037FE7" w:rsidRDefault="00880BAA">
            <w:pPr>
              <w:pStyle w:val="TableContent"/>
            </w:pPr>
            <w:r>
              <w:t xml:space="preserve"> * Speichern</w:t>
            </w:r>
          </w:p>
          <w:p w14:paraId="76851106" w14:textId="77777777" w:rsidR="00037FE7" w:rsidRDefault="00880BAA">
            <w:pPr>
              <w:pStyle w:val="TableContent"/>
            </w:pPr>
            <w:r>
              <w:t xml:space="preserve"> * Speichern und weiter</w:t>
            </w:r>
          </w:p>
        </w:tc>
      </w:tr>
      <w:tr w:rsidR="00037FE7" w14:paraId="53C32B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F203C3" w14:textId="77777777" w:rsidR="00037FE7" w:rsidRDefault="00880BAA">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874DDF" w14:textId="77777777" w:rsidR="00037FE7" w:rsidRDefault="00880BAA">
            <w:pPr>
              <w:pStyle w:val="TableContent"/>
            </w:pPr>
            <w:hyperlink r:id="rId26" w:history="1">
              <w:r>
                <w:t>Mockup</w:t>
              </w:r>
            </w:hyperlink>
          </w:p>
        </w:tc>
      </w:tr>
    </w:tbl>
    <w:p w14:paraId="016B456D" w14:textId="77777777" w:rsidR="00037FE7" w:rsidRDefault="00037FE7">
      <w:pPr>
        <w:pStyle w:val="TableContent"/>
      </w:pPr>
    </w:p>
    <w:p w14:paraId="0B5321B8" w14:textId="77777777" w:rsidR="00037FE7" w:rsidRDefault="00880BAA">
      <w:pPr>
        <w:pStyle w:val="HeaderHKM2"/>
      </w:pPr>
      <w:bookmarkStart w:id="12" w:name="_Toc256000006"/>
      <w:r>
        <w:rPr>
          <w:rFonts w:eastAsia="Arial" w:cs="Arial"/>
        </w:rPr>
        <w:t>Allgemeiner Entwicklungssstand und Lernausgangslage beschreiben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2EF5C6CE"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414F63"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8F4924" w14:textId="77777777" w:rsidR="00037FE7" w:rsidRDefault="00880BAA">
            <w:pPr>
              <w:pStyle w:val="TableContent"/>
            </w:pPr>
            <w:r>
              <w:t xml:space="preserve">Der allgemeine Entwicklungsstand und die Lernausgangslage und Stärken in allen betroffenen Fächern wird beschrieben. </w:t>
            </w:r>
          </w:p>
        </w:tc>
      </w:tr>
      <w:tr w:rsidR="00037FE7" w14:paraId="489182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D88B07"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5A5C3D" w14:textId="77777777" w:rsidR="00037FE7" w:rsidRDefault="00880BAA" w:rsidP="00CC21B2">
            <w:pPr>
              <w:numPr>
                <w:ilvl w:val="0"/>
                <w:numId w:val="23"/>
              </w:numPr>
              <w:ind w:left="417"/>
            </w:pPr>
            <w:r>
              <w:rPr>
                <w:rFonts w:eastAsia="Arial" w:cs="Arial"/>
                <w:color w:val="000000"/>
              </w:rPr>
              <w:t>Klassenleitung Tutor/in Schule [führt aus]</w:t>
            </w:r>
          </w:p>
        </w:tc>
      </w:tr>
      <w:tr w:rsidR="00037FE7" w14:paraId="5C84DE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370A29" w14:textId="77777777" w:rsidR="00037FE7" w:rsidRDefault="00880BAA">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8D8DC8" w14:textId="77777777" w:rsidR="00037FE7" w:rsidRDefault="00880BAA" w:rsidP="00CC21B2">
            <w:pPr>
              <w:numPr>
                <w:ilvl w:val="0"/>
                <w:numId w:val="24"/>
              </w:numPr>
              <w:ind w:left="417"/>
            </w:pPr>
            <w:r>
              <w:rPr>
                <w:rFonts w:eastAsia="Arial" w:cs="Arial"/>
                <w:color w:val="000000"/>
              </w:rPr>
              <w:t xml:space="preserve">Bisherige Förderung bSLRR </w:t>
            </w:r>
            <w:r>
              <w:rPr>
                <w:rFonts w:eastAsia="Arial" w:cs="Arial"/>
                <w:color w:val="000000"/>
              </w:rPr>
              <w:t>beschrieben</w:t>
            </w:r>
          </w:p>
        </w:tc>
      </w:tr>
      <w:tr w:rsidR="00037FE7" w14:paraId="4F2B53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5FE625" w14:textId="77777777" w:rsidR="00037FE7" w:rsidRDefault="00880BAA">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A0CFBF9" w14:textId="77777777" w:rsidR="00037FE7" w:rsidRDefault="00880BAA" w:rsidP="00CC21B2">
            <w:pPr>
              <w:numPr>
                <w:ilvl w:val="0"/>
                <w:numId w:val="25"/>
              </w:numPr>
              <w:ind w:left="417"/>
            </w:pPr>
            <w:r>
              <w:rPr>
                <w:rFonts w:eastAsia="Arial" w:cs="Arial"/>
                <w:color w:val="000000"/>
              </w:rPr>
              <w:t>Allgemeiner Entwicklungsstand und Lernausgangslage beschrieben</w:t>
            </w:r>
          </w:p>
        </w:tc>
      </w:tr>
      <w:tr w:rsidR="00037FE7" w14:paraId="7BF6CB7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3E9398" w14:textId="77777777" w:rsidR="00037FE7" w:rsidRDefault="00880BAA">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B0FD6C" w14:textId="77777777" w:rsidR="00037FE7" w:rsidRDefault="00880BAA">
            <w:pPr>
              <w:pStyle w:val="TableContent"/>
            </w:pPr>
            <w:r>
              <w:t>Allgemeiner Entwicklungssstand und Lernausgangslage beschreiben</w:t>
            </w:r>
          </w:p>
        </w:tc>
      </w:tr>
      <w:tr w:rsidR="00037FE7" w14:paraId="764555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E9372D" w14:textId="77777777" w:rsidR="00037FE7" w:rsidRDefault="00880BAA">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F69F2D" w14:textId="77777777" w:rsidR="00037FE7" w:rsidRDefault="00037FE7">
            <w:pPr>
              <w:pStyle w:val="TableContent"/>
            </w:pPr>
          </w:p>
        </w:tc>
      </w:tr>
      <w:tr w:rsidR="00037FE7" w14:paraId="3F6443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EABC11" w14:textId="77777777" w:rsidR="00037FE7" w:rsidRDefault="00880BAA">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3DBC0E" w14:textId="77777777" w:rsidR="00037FE7" w:rsidRDefault="00880BAA">
            <w:pPr>
              <w:pStyle w:val="TableContent"/>
            </w:pPr>
            <w:r>
              <w:t xml:space="preserve">Der allgemeine </w:t>
            </w:r>
            <w:r>
              <w:t>Entwicklungsstand und die Lernausgangslage und Stärken in allen betroffenen Fächern wird beschrieben</w:t>
            </w:r>
          </w:p>
        </w:tc>
      </w:tr>
      <w:tr w:rsidR="00037FE7" w14:paraId="3402FB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89B35E" w14:textId="77777777" w:rsidR="00037FE7" w:rsidRDefault="00880BAA">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B2D0DA" w14:textId="77777777" w:rsidR="00037FE7" w:rsidRDefault="00880BAA">
            <w:pPr>
              <w:pStyle w:val="TableContent"/>
            </w:pPr>
            <w:r>
              <w:t>Klassenleitung/Tutor</w:t>
            </w:r>
          </w:p>
        </w:tc>
      </w:tr>
      <w:tr w:rsidR="00037FE7" w14:paraId="771241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73B82B" w14:textId="77777777" w:rsidR="00037FE7" w:rsidRDefault="00880BAA">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6D3F54" w14:textId="77777777" w:rsidR="00037FE7" w:rsidRDefault="00880BAA">
            <w:pPr>
              <w:pStyle w:val="TableContent"/>
            </w:pPr>
            <w:r>
              <w:t>Die Klassenleitung kann für die Schüler seiner Klasse</w:t>
            </w:r>
          </w:p>
          <w:p w14:paraId="1D238782" w14:textId="77777777" w:rsidR="00037FE7" w:rsidRDefault="00880BAA">
            <w:pPr>
              <w:pStyle w:val="TableContent"/>
            </w:pPr>
            <w:r>
              <w:t xml:space="preserve"> * den allgemeinen Entwicklungsstand und die Lernausgangslage und Stärken in allen betroffenen Fächern wird beschrieben</w:t>
            </w:r>
          </w:p>
        </w:tc>
      </w:tr>
      <w:tr w:rsidR="00037FE7" w14:paraId="4A3091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72F219" w14:textId="77777777" w:rsidR="00037FE7" w:rsidRDefault="00880BAA">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BE6B8B" w14:textId="77777777" w:rsidR="00037FE7" w:rsidRDefault="00037FE7">
            <w:pPr>
              <w:pStyle w:val="TableContent"/>
            </w:pPr>
          </w:p>
        </w:tc>
      </w:tr>
      <w:tr w:rsidR="00037FE7" w14:paraId="0003AA3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548649" w14:textId="77777777" w:rsidR="00037FE7" w:rsidRDefault="00880BAA">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B06AF1" w14:textId="77777777" w:rsidR="00037FE7" w:rsidRDefault="00037FE7">
            <w:pPr>
              <w:pStyle w:val="TableContent"/>
            </w:pPr>
          </w:p>
        </w:tc>
      </w:tr>
      <w:tr w:rsidR="00037FE7" w14:paraId="1F2376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A6EEC2" w14:textId="77777777" w:rsidR="00037FE7" w:rsidRDefault="00880BAA">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2240F9" w14:textId="77777777" w:rsidR="00037FE7" w:rsidRDefault="00037FE7">
            <w:pPr>
              <w:pStyle w:val="TableContent"/>
            </w:pPr>
          </w:p>
        </w:tc>
      </w:tr>
      <w:tr w:rsidR="00037FE7" w14:paraId="6A5B63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84D23B" w14:textId="77777777" w:rsidR="00037FE7" w:rsidRDefault="00880BAA">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81E5D8" w14:textId="77777777" w:rsidR="00037FE7" w:rsidRDefault="00037FE7">
            <w:pPr>
              <w:pStyle w:val="TableContent"/>
            </w:pPr>
          </w:p>
        </w:tc>
      </w:tr>
      <w:tr w:rsidR="00037FE7" w14:paraId="429B01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F5381B" w14:textId="77777777" w:rsidR="00037FE7" w:rsidRDefault="00880BAA">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7639FA" w14:textId="77777777" w:rsidR="00037FE7" w:rsidRDefault="00880BAA">
            <w:pPr>
              <w:pStyle w:val="TableContent"/>
            </w:pPr>
            <w:r>
              <w:t>diSAF: Allgemeiner Entwicklungsstand Lernausgangslage</w:t>
            </w:r>
          </w:p>
        </w:tc>
      </w:tr>
      <w:tr w:rsidR="00037FE7" w14:paraId="16A1342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8E3D91" w14:textId="77777777" w:rsidR="00037FE7" w:rsidRDefault="00880BAA">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DCC5E9" w14:textId="77777777" w:rsidR="00037FE7" w:rsidRDefault="00037FE7">
            <w:pPr>
              <w:pStyle w:val="TableContent"/>
            </w:pPr>
          </w:p>
        </w:tc>
      </w:tr>
      <w:tr w:rsidR="00037FE7" w14:paraId="5BA95C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5A2145" w14:textId="77777777" w:rsidR="00037FE7" w:rsidRDefault="00880BAA">
            <w:pPr>
              <w:pStyle w:val="TableHeading"/>
            </w:pPr>
            <w:r>
              <w:lastRenderedPageBreak/>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BB25E4" w14:textId="77777777" w:rsidR="00037FE7" w:rsidRDefault="00880BAA">
            <w:pPr>
              <w:pStyle w:val="TableContent"/>
            </w:pPr>
            <w:r>
              <w:t xml:space="preserve">diSAF: </w:t>
            </w:r>
            <w:r>
              <w:t>Allgemeiner Entwicklungsstand Lernausgangslage</w:t>
            </w:r>
          </w:p>
        </w:tc>
      </w:tr>
      <w:tr w:rsidR="00037FE7" w14:paraId="3EE760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599DBC" w14:textId="77777777" w:rsidR="00037FE7" w:rsidRDefault="00880BAA">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04DB70" w14:textId="77777777" w:rsidR="00037FE7" w:rsidRDefault="00880BAA">
            <w:pPr>
              <w:pStyle w:val="TableContent"/>
            </w:pPr>
            <w:r>
              <w:t>Bereichsüberschrift</w:t>
            </w:r>
          </w:p>
          <w:p w14:paraId="3D631C9F" w14:textId="77777777" w:rsidR="00037FE7" w:rsidRDefault="00880BAA">
            <w:pPr>
              <w:pStyle w:val="TableContent"/>
            </w:pPr>
            <w:r>
              <w:t>Überschrift: Allgemeiner Entwicklungsstand und Lernausgangslage</w:t>
            </w:r>
          </w:p>
          <w:p w14:paraId="1E4DDDCD" w14:textId="77777777" w:rsidR="00037FE7" w:rsidRDefault="00880BAA">
            <w:pPr>
              <w:pStyle w:val="TableContent"/>
            </w:pPr>
            <w:r>
              <w:t>Textfeld: Beschreiben Sie den allgemeinen Entwicklungsstand, die Lernausgangslage und die Stärken in betroffenen Fächern</w:t>
            </w:r>
          </w:p>
          <w:p w14:paraId="2C42B360" w14:textId="77777777" w:rsidR="00037FE7" w:rsidRDefault="00880BAA">
            <w:pPr>
              <w:pStyle w:val="TableContent"/>
            </w:pPr>
            <w:r>
              <w:t xml:space="preserve"> </w:t>
            </w:r>
          </w:p>
          <w:p w14:paraId="15E842AB" w14:textId="77777777" w:rsidR="00037FE7" w:rsidRDefault="00880BAA">
            <w:pPr>
              <w:pStyle w:val="TableContent"/>
            </w:pPr>
            <w:r>
              <w:t xml:space="preserve">Schaltflächen: </w:t>
            </w:r>
          </w:p>
          <w:p w14:paraId="0A5256F7" w14:textId="77777777" w:rsidR="00037FE7" w:rsidRDefault="00880BAA">
            <w:pPr>
              <w:pStyle w:val="TableContent"/>
            </w:pPr>
            <w:r>
              <w:t xml:space="preserve"> * Abbrechen</w:t>
            </w:r>
          </w:p>
          <w:p w14:paraId="13DF0817" w14:textId="77777777" w:rsidR="00037FE7" w:rsidRDefault="00880BAA">
            <w:pPr>
              <w:pStyle w:val="TableContent"/>
            </w:pPr>
            <w:r>
              <w:t xml:space="preserve"> * Speichern</w:t>
            </w:r>
          </w:p>
          <w:p w14:paraId="6E462355" w14:textId="77777777" w:rsidR="00037FE7" w:rsidRDefault="00880BAA">
            <w:pPr>
              <w:pStyle w:val="TableContent"/>
            </w:pPr>
            <w:r>
              <w:t xml:space="preserve"> * Speichern und weiter</w:t>
            </w:r>
          </w:p>
          <w:p w14:paraId="13C670F0" w14:textId="77777777" w:rsidR="00037FE7" w:rsidRDefault="00880BAA">
            <w:pPr>
              <w:pStyle w:val="TableContent"/>
            </w:pPr>
            <w:r>
              <w:t xml:space="preserve">   </w:t>
            </w:r>
          </w:p>
        </w:tc>
      </w:tr>
      <w:tr w:rsidR="00037FE7" w14:paraId="1016818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D79B2D3" w14:textId="77777777" w:rsidR="00037FE7" w:rsidRDefault="00880BAA">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CE2962" w14:textId="77777777" w:rsidR="00037FE7" w:rsidRDefault="00880BAA">
            <w:pPr>
              <w:pStyle w:val="TableContent"/>
            </w:pPr>
            <w:hyperlink r:id="rId27" w:history="1">
              <w:r>
                <w:t>Mockup</w:t>
              </w:r>
            </w:hyperlink>
          </w:p>
        </w:tc>
      </w:tr>
    </w:tbl>
    <w:p w14:paraId="4A74B5BF" w14:textId="77777777" w:rsidR="00037FE7" w:rsidRDefault="00037FE7">
      <w:pPr>
        <w:pStyle w:val="TableContent"/>
      </w:pPr>
    </w:p>
    <w:p w14:paraId="7A6D2AB6" w14:textId="77777777" w:rsidR="00037FE7" w:rsidRDefault="00880BAA">
      <w:pPr>
        <w:pStyle w:val="HeaderHKM2"/>
      </w:pPr>
      <w:bookmarkStart w:id="13" w:name="_Toc256000007"/>
      <w:r>
        <w:rPr>
          <w:rFonts w:eastAsia="Arial" w:cs="Arial"/>
        </w:rPr>
        <w:t>Fördermaßnahmen bSLRR benennen</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1AE8B4A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0C8F83"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EA7720" w14:textId="77777777" w:rsidR="00037FE7" w:rsidRDefault="00880BAA">
            <w:pPr>
              <w:pStyle w:val="TableContent"/>
            </w:pPr>
            <w:r>
              <w:t xml:space="preserve">Es werden die bSLRR benannt und es wird festgelegt, welche allgemeinen Fördermaßnahmen zum Antrag bSLRR umgesetzt werden sollen. </w:t>
            </w:r>
          </w:p>
        </w:tc>
      </w:tr>
      <w:tr w:rsidR="00037FE7" w14:paraId="5C3AC7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66728F"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145C246" w14:textId="77777777" w:rsidR="00037FE7" w:rsidRDefault="00880BAA" w:rsidP="00CC21B2">
            <w:pPr>
              <w:numPr>
                <w:ilvl w:val="0"/>
                <w:numId w:val="26"/>
              </w:numPr>
              <w:ind w:left="417"/>
            </w:pPr>
            <w:r>
              <w:rPr>
                <w:rFonts w:eastAsia="Arial" w:cs="Arial"/>
                <w:color w:val="000000"/>
              </w:rPr>
              <w:t>Klassenleitung Tutor/in Schule [führt aus]</w:t>
            </w:r>
          </w:p>
        </w:tc>
      </w:tr>
      <w:tr w:rsidR="00037FE7" w14:paraId="28881FF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0B264A" w14:textId="77777777" w:rsidR="00037FE7" w:rsidRDefault="00880BAA">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4C8DB0C" w14:textId="77777777" w:rsidR="00037FE7" w:rsidRDefault="00880BAA" w:rsidP="00CC21B2">
            <w:pPr>
              <w:numPr>
                <w:ilvl w:val="0"/>
                <w:numId w:val="27"/>
              </w:numPr>
              <w:ind w:left="417"/>
            </w:pPr>
            <w:r>
              <w:rPr>
                <w:rFonts w:eastAsia="Arial" w:cs="Arial"/>
                <w:color w:val="000000"/>
              </w:rPr>
              <w:t xml:space="preserve">Allgemeiner </w:t>
            </w:r>
            <w:r>
              <w:rPr>
                <w:rFonts w:eastAsia="Arial" w:cs="Arial"/>
                <w:color w:val="000000"/>
              </w:rPr>
              <w:t>Entwicklungsstand und Lernausgangslage beschrieben</w:t>
            </w:r>
          </w:p>
        </w:tc>
      </w:tr>
      <w:tr w:rsidR="00037FE7" w14:paraId="221274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403BCD" w14:textId="77777777" w:rsidR="00037FE7" w:rsidRDefault="00880BAA">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42E9DD" w14:textId="77777777" w:rsidR="00037FE7" w:rsidRDefault="00880BAA" w:rsidP="00CC21B2">
            <w:pPr>
              <w:numPr>
                <w:ilvl w:val="0"/>
                <w:numId w:val="28"/>
              </w:numPr>
              <w:ind w:left="417"/>
            </w:pPr>
            <w:r>
              <w:rPr>
                <w:rFonts w:eastAsia="Arial" w:cs="Arial"/>
                <w:color w:val="000000"/>
              </w:rPr>
              <w:t>Fördermaßnahmen bSLRR benannt</w:t>
            </w:r>
          </w:p>
        </w:tc>
      </w:tr>
      <w:tr w:rsidR="00037FE7" w14:paraId="061025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012CE9" w14:textId="77777777" w:rsidR="00037FE7" w:rsidRDefault="00880BAA">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24C114" w14:textId="77777777" w:rsidR="00037FE7" w:rsidRDefault="00880BAA">
            <w:pPr>
              <w:pStyle w:val="TableContent"/>
            </w:pPr>
            <w:r>
              <w:t>Fördermaßnahmen bSLRR benennen</w:t>
            </w:r>
          </w:p>
        </w:tc>
      </w:tr>
      <w:tr w:rsidR="00037FE7" w14:paraId="13DAE6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828982" w14:textId="77777777" w:rsidR="00037FE7" w:rsidRDefault="00880BAA">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E21F64" w14:textId="77777777" w:rsidR="00037FE7" w:rsidRDefault="00037FE7">
            <w:pPr>
              <w:pStyle w:val="TableContent"/>
            </w:pPr>
          </w:p>
        </w:tc>
      </w:tr>
      <w:tr w:rsidR="00037FE7" w14:paraId="78A428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FCFEF75" w14:textId="77777777" w:rsidR="00037FE7" w:rsidRDefault="00880BAA">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224453" w14:textId="77777777" w:rsidR="00037FE7" w:rsidRDefault="00880BAA">
            <w:pPr>
              <w:pStyle w:val="TableContent"/>
            </w:pPr>
            <w:r>
              <w:t xml:space="preserve">Es werden die bSLRR benannt und es wird festgelegt, welche allgemeinen Fördermaßnahmen zum Antrag bSLRR umgesetzt werden sollen. </w:t>
            </w:r>
          </w:p>
        </w:tc>
      </w:tr>
      <w:tr w:rsidR="00037FE7" w14:paraId="47F038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BD2140" w14:textId="77777777" w:rsidR="00037FE7" w:rsidRDefault="00880BAA">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B16EB1" w14:textId="77777777" w:rsidR="00037FE7" w:rsidRDefault="00880BAA">
            <w:pPr>
              <w:pStyle w:val="TableContent"/>
            </w:pPr>
            <w:r>
              <w:t>Klassenleitung/Tutor</w:t>
            </w:r>
          </w:p>
        </w:tc>
      </w:tr>
      <w:tr w:rsidR="00037FE7" w14:paraId="6961C0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C7470E" w14:textId="77777777" w:rsidR="00037FE7" w:rsidRDefault="00880BAA">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FDDBAC" w14:textId="77777777" w:rsidR="00037FE7" w:rsidRDefault="00880BAA">
            <w:pPr>
              <w:pStyle w:val="TableContent"/>
            </w:pPr>
            <w:r>
              <w:t>Die Klassenleitung kann für die Schüler seiner Klasse</w:t>
            </w:r>
          </w:p>
          <w:p w14:paraId="2DE12B6E" w14:textId="77777777" w:rsidR="00037FE7" w:rsidRDefault="00880BAA">
            <w:pPr>
              <w:pStyle w:val="TableContent"/>
            </w:pPr>
            <w:r>
              <w:t xml:space="preserve"> </w:t>
            </w:r>
          </w:p>
          <w:p w14:paraId="324BDB8D" w14:textId="77777777" w:rsidR="00037FE7" w:rsidRDefault="00880BAA">
            <w:pPr>
              <w:pStyle w:val="TableContent"/>
            </w:pPr>
            <w:r>
              <w:t xml:space="preserve">1. Besondere Schwierigkeiten </w:t>
            </w:r>
          </w:p>
          <w:p w14:paraId="233279BB" w14:textId="77777777" w:rsidR="00037FE7" w:rsidRDefault="00880BAA">
            <w:pPr>
              <w:pStyle w:val="TableContent"/>
            </w:pPr>
            <w:r>
              <w:t xml:space="preserve"> * beim Lesen</w:t>
            </w:r>
          </w:p>
          <w:p w14:paraId="6274B5AD" w14:textId="77777777" w:rsidR="00037FE7" w:rsidRDefault="00880BAA">
            <w:pPr>
              <w:pStyle w:val="TableContent"/>
            </w:pPr>
            <w:r>
              <w:t xml:space="preserve"> * beim Rechtschreiben</w:t>
            </w:r>
          </w:p>
          <w:p w14:paraId="326A9746" w14:textId="77777777" w:rsidR="00037FE7" w:rsidRDefault="00880BAA">
            <w:pPr>
              <w:pStyle w:val="TableContent"/>
            </w:pPr>
            <w:r>
              <w:t xml:space="preserve"> * beim Rechnen</w:t>
            </w:r>
          </w:p>
          <w:p w14:paraId="3E3A21B6" w14:textId="77777777" w:rsidR="00037FE7" w:rsidRDefault="00880BAA">
            <w:pPr>
              <w:pStyle w:val="TableContent"/>
            </w:pPr>
            <w:r>
              <w:t>auswählen</w:t>
            </w:r>
          </w:p>
          <w:p w14:paraId="572C0F51" w14:textId="77777777" w:rsidR="00037FE7" w:rsidRDefault="00880BAA">
            <w:pPr>
              <w:pStyle w:val="TableContent"/>
            </w:pPr>
            <w:r>
              <w:t xml:space="preserve"> </w:t>
            </w:r>
          </w:p>
          <w:p w14:paraId="50548C36" w14:textId="77777777" w:rsidR="00037FE7" w:rsidRDefault="00880BAA">
            <w:pPr>
              <w:pStyle w:val="TableContent"/>
            </w:pPr>
            <w:r>
              <w:t>2. Fördermaßnahmen bSLRR auswählen</w:t>
            </w:r>
          </w:p>
          <w:p w14:paraId="5693E223" w14:textId="77777777" w:rsidR="00037FE7" w:rsidRDefault="00880BAA">
            <w:pPr>
              <w:pStyle w:val="TableContent"/>
            </w:pPr>
            <w:r>
              <w:t xml:space="preserve"> </w:t>
            </w:r>
          </w:p>
          <w:p w14:paraId="02572F7C" w14:textId="77777777" w:rsidR="00037FE7" w:rsidRDefault="00880BAA">
            <w:pPr>
              <w:pStyle w:val="TableContent"/>
            </w:pPr>
            <w:r>
              <w:t xml:space="preserve"> * Unterricht in besonderen Lerngruppen § 39 Abs. 2</w:t>
            </w:r>
          </w:p>
          <w:p w14:paraId="65C5688F" w14:textId="77777777" w:rsidR="00037FE7" w:rsidRDefault="00880BAA">
            <w:pPr>
              <w:pStyle w:val="TableContent"/>
            </w:pPr>
            <w:r>
              <w:t xml:space="preserve"> * Binnendifferenzierung nach § 39 Abs. 2</w:t>
            </w:r>
          </w:p>
          <w:p w14:paraId="61491ED9" w14:textId="77777777" w:rsidR="00037FE7" w:rsidRDefault="00880BAA">
            <w:pPr>
              <w:pStyle w:val="TableContent"/>
            </w:pPr>
            <w:r>
              <w:t xml:space="preserve"> * Maßnahmen des Nachteilsausgleichs nach § 7 Abs. 2</w:t>
            </w:r>
          </w:p>
          <w:p w14:paraId="4D316710" w14:textId="77777777" w:rsidR="00037FE7" w:rsidRDefault="00880BAA">
            <w:pPr>
              <w:pStyle w:val="TableContent"/>
            </w:pPr>
            <w:r>
              <w:t xml:space="preserve"> * Abweisungen von den allgemeinen Grundsätzen der Leistungsfeststellung nach §7 Abs. 3</w:t>
            </w:r>
          </w:p>
          <w:p w14:paraId="7B4BB0CB" w14:textId="77777777" w:rsidR="00037FE7" w:rsidRDefault="00880BAA">
            <w:pPr>
              <w:pStyle w:val="TableContent"/>
            </w:pPr>
            <w:r>
              <w:t xml:space="preserve"> * Abweichungen von den allgemeinen Grundsätzen der Leistungsbewertung nach § 7 Abs. 4</w:t>
            </w:r>
          </w:p>
          <w:p w14:paraId="21CA4FBD" w14:textId="77777777" w:rsidR="00037FE7" w:rsidRDefault="00880BAA">
            <w:pPr>
              <w:pStyle w:val="TableContent"/>
            </w:pPr>
            <w:r>
              <w:t xml:space="preserve"> </w:t>
            </w:r>
          </w:p>
        </w:tc>
      </w:tr>
      <w:tr w:rsidR="00037FE7" w14:paraId="5A46EF3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10B97D" w14:textId="77777777" w:rsidR="00037FE7" w:rsidRDefault="00880BAA">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A8CE4C" w14:textId="77777777" w:rsidR="00037FE7" w:rsidRDefault="00880BAA">
            <w:pPr>
              <w:pStyle w:val="TableContent"/>
            </w:pPr>
            <w:r>
              <w:t xml:space="preserve">Wenn die </w:t>
            </w:r>
            <w:r>
              <w:t>betroffenen Schülerinnen im Bildungsgang Lernen oder geistige Entwicklung sind haben sie kein Recht auf einen Nachteilsausgleich.</w:t>
            </w:r>
          </w:p>
          <w:p w14:paraId="28FF03F1" w14:textId="77777777" w:rsidR="00037FE7" w:rsidRDefault="00880BAA">
            <w:pPr>
              <w:pStyle w:val="TableContent"/>
            </w:pPr>
            <w:r>
              <w:t xml:space="preserve"> </w:t>
            </w:r>
          </w:p>
        </w:tc>
      </w:tr>
      <w:tr w:rsidR="00037FE7" w14:paraId="13C768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5419CC" w14:textId="77777777" w:rsidR="00037FE7" w:rsidRDefault="00880BAA">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6E9AE0" w14:textId="77777777" w:rsidR="00037FE7" w:rsidRDefault="00880BAA">
            <w:pPr>
              <w:pStyle w:val="TableContent"/>
            </w:pPr>
            <w:r>
              <w:t>Auswahlfeld Art des Nachteilsausgleichs</w:t>
            </w:r>
          </w:p>
          <w:p w14:paraId="4D384F47" w14:textId="77777777" w:rsidR="00037FE7" w:rsidRDefault="00880BAA">
            <w:pPr>
              <w:pStyle w:val="TableContent"/>
            </w:pPr>
            <w:r>
              <w:t>§ 7 VOGSV</w:t>
            </w:r>
          </w:p>
          <w:p w14:paraId="044630B6" w14:textId="77777777" w:rsidR="00037FE7" w:rsidRDefault="00880BAA">
            <w:pPr>
              <w:pStyle w:val="TableContent"/>
            </w:pPr>
            <w:r>
              <w:t>§ 42 VOGSV</w:t>
            </w:r>
          </w:p>
        </w:tc>
      </w:tr>
      <w:tr w:rsidR="00037FE7" w14:paraId="7714085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FCBFF5" w14:textId="77777777" w:rsidR="00037FE7" w:rsidRDefault="00880BAA">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5D0EF7" w14:textId="77777777" w:rsidR="00037FE7" w:rsidRDefault="00037FE7">
            <w:pPr>
              <w:pStyle w:val="TableContent"/>
            </w:pPr>
          </w:p>
        </w:tc>
      </w:tr>
      <w:tr w:rsidR="00037FE7" w14:paraId="6AC6B5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9035E3" w14:textId="77777777" w:rsidR="00037FE7" w:rsidRDefault="00880BAA">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70284B" w14:textId="77777777" w:rsidR="00037FE7" w:rsidRDefault="00037FE7">
            <w:pPr>
              <w:pStyle w:val="TableContent"/>
            </w:pPr>
          </w:p>
        </w:tc>
      </w:tr>
      <w:tr w:rsidR="00037FE7" w14:paraId="762AE74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2D5A25" w14:textId="77777777" w:rsidR="00037FE7" w:rsidRDefault="00880BAA">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E82046" w14:textId="77777777" w:rsidR="00037FE7" w:rsidRDefault="00880BAA">
            <w:pPr>
              <w:pStyle w:val="TableContent"/>
            </w:pPr>
            <w:r>
              <w:t>diSAF: Fördermaßnahmen bSLRR</w:t>
            </w:r>
          </w:p>
        </w:tc>
      </w:tr>
      <w:tr w:rsidR="00037FE7" w14:paraId="01951C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F89F48" w14:textId="77777777" w:rsidR="00037FE7" w:rsidRDefault="00880BAA">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038869" w14:textId="77777777" w:rsidR="00037FE7" w:rsidRDefault="00037FE7">
            <w:pPr>
              <w:pStyle w:val="TableContent"/>
            </w:pPr>
          </w:p>
        </w:tc>
      </w:tr>
      <w:tr w:rsidR="00037FE7" w14:paraId="30233FE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782953" w14:textId="77777777" w:rsidR="00037FE7" w:rsidRDefault="00880BAA">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D63104" w14:textId="77777777" w:rsidR="00037FE7" w:rsidRDefault="00880BAA">
            <w:pPr>
              <w:pStyle w:val="TableContent"/>
            </w:pPr>
            <w:r>
              <w:t>diSAF Fördermaßnahmen bSLRR</w:t>
            </w:r>
          </w:p>
        </w:tc>
      </w:tr>
      <w:tr w:rsidR="00037FE7" w14:paraId="0A9893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57EF90" w14:textId="77777777" w:rsidR="00037FE7" w:rsidRDefault="00880BAA">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8E554E" w14:textId="77777777" w:rsidR="00037FE7" w:rsidRDefault="00880BAA">
            <w:pPr>
              <w:pStyle w:val="TableContent"/>
            </w:pPr>
            <w:r>
              <w:t>Bereichsüberschrift</w:t>
            </w:r>
          </w:p>
          <w:p w14:paraId="426B840D" w14:textId="77777777" w:rsidR="00037FE7" w:rsidRDefault="00880BAA">
            <w:pPr>
              <w:pStyle w:val="TableContent"/>
            </w:pPr>
            <w:r>
              <w:t xml:space="preserve">Es liegen besondere Schwierigkeiten in folgenden bereichen vor: </w:t>
            </w:r>
          </w:p>
          <w:p w14:paraId="31B5C429" w14:textId="77777777" w:rsidR="00037FE7" w:rsidRDefault="00880BAA">
            <w:pPr>
              <w:pStyle w:val="TableContent"/>
            </w:pPr>
            <w:r>
              <w:t>Optinsschalter (Ja/Nein)</w:t>
            </w:r>
          </w:p>
          <w:p w14:paraId="25331FC7" w14:textId="77777777" w:rsidR="00037FE7" w:rsidRDefault="00880BAA">
            <w:pPr>
              <w:pStyle w:val="TableContent"/>
            </w:pPr>
            <w:r>
              <w:t xml:space="preserve"> * Lesen</w:t>
            </w:r>
          </w:p>
          <w:p w14:paraId="3556E8B0" w14:textId="77777777" w:rsidR="00037FE7" w:rsidRDefault="00880BAA">
            <w:pPr>
              <w:pStyle w:val="TableContent"/>
            </w:pPr>
            <w:r>
              <w:t xml:space="preserve"> * Rechtschreiben</w:t>
            </w:r>
          </w:p>
          <w:p w14:paraId="62298825" w14:textId="77777777" w:rsidR="00037FE7" w:rsidRDefault="00880BAA">
            <w:pPr>
              <w:pStyle w:val="TableContent"/>
            </w:pPr>
            <w:r>
              <w:t xml:space="preserve"> * Rechen</w:t>
            </w:r>
          </w:p>
          <w:p w14:paraId="6E58D5F8" w14:textId="77777777" w:rsidR="00037FE7" w:rsidRDefault="00880BAA">
            <w:pPr>
              <w:pStyle w:val="TableContent"/>
            </w:pPr>
            <w:r>
              <w:t xml:space="preserve"> </w:t>
            </w:r>
          </w:p>
          <w:p w14:paraId="611585D3" w14:textId="77777777" w:rsidR="00037FE7" w:rsidRDefault="00880BAA">
            <w:pPr>
              <w:pStyle w:val="TableContent"/>
            </w:pPr>
            <w:r>
              <w:t>Bereichsüberchrift</w:t>
            </w:r>
          </w:p>
          <w:p w14:paraId="11BBDDE0" w14:textId="77777777" w:rsidR="00037FE7" w:rsidRDefault="00880BAA">
            <w:pPr>
              <w:pStyle w:val="TableContent"/>
            </w:pPr>
            <w:r>
              <w:t>Diese besonderen Schwierigkeiten erfordern:</w:t>
            </w:r>
          </w:p>
          <w:p w14:paraId="6F3B9544" w14:textId="77777777" w:rsidR="00037FE7" w:rsidRDefault="00880BAA">
            <w:pPr>
              <w:pStyle w:val="TableContent"/>
            </w:pPr>
            <w:r>
              <w:t>Kontrollkästchen</w:t>
            </w:r>
          </w:p>
          <w:p w14:paraId="5BDA4910" w14:textId="77777777" w:rsidR="00037FE7" w:rsidRDefault="00880BAA">
            <w:pPr>
              <w:pStyle w:val="TableContent"/>
            </w:pPr>
            <w:r>
              <w:t xml:space="preserve"> </w:t>
            </w:r>
          </w:p>
          <w:p w14:paraId="6031D249" w14:textId="77777777" w:rsidR="00037FE7" w:rsidRDefault="00880BAA">
            <w:pPr>
              <w:pStyle w:val="TableContent"/>
            </w:pPr>
            <w:r>
              <w:t xml:space="preserve"> * Unterricht in besonderen Lerngruppen § 39 Abs. 2</w:t>
            </w:r>
          </w:p>
          <w:p w14:paraId="725D34CD" w14:textId="77777777" w:rsidR="00037FE7" w:rsidRDefault="00880BAA">
            <w:pPr>
              <w:pStyle w:val="TableContent"/>
            </w:pPr>
            <w:r>
              <w:t xml:space="preserve"> * Binnendifferenzierung nach § 39 Abs. 2</w:t>
            </w:r>
          </w:p>
          <w:p w14:paraId="7CBF8718" w14:textId="77777777" w:rsidR="00037FE7" w:rsidRDefault="00880BAA">
            <w:pPr>
              <w:pStyle w:val="TableContent"/>
            </w:pPr>
            <w:r>
              <w:t xml:space="preserve"> * Maßnahmen des Nachteilsausgleichs nach § 7 Abs. 2</w:t>
            </w:r>
          </w:p>
          <w:p w14:paraId="5AAE8FD7" w14:textId="77777777" w:rsidR="00037FE7" w:rsidRDefault="00880BAA">
            <w:pPr>
              <w:pStyle w:val="TableContent"/>
            </w:pPr>
            <w:r>
              <w:t xml:space="preserve"> * Abweisungen von den allgemeinen Grundsätzen der Leistungsfeststellung nach §7 Abs. 3</w:t>
            </w:r>
          </w:p>
          <w:p w14:paraId="75D10923" w14:textId="77777777" w:rsidR="00037FE7" w:rsidRDefault="00880BAA">
            <w:pPr>
              <w:pStyle w:val="TableContent"/>
            </w:pPr>
            <w:r>
              <w:t xml:space="preserve"> * Abweichungen von den allgemeinen Grundsätzen der Leistungsbewertung nach § 7 Abs. 4</w:t>
            </w:r>
          </w:p>
          <w:p w14:paraId="6F588257" w14:textId="77777777" w:rsidR="00037FE7" w:rsidRDefault="00037FE7">
            <w:pPr>
              <w:pStyle w:val="TableContent"/>
            </w:pPr>
          </w:p>
          <w:p w14:paraId="318D42E9" w14:textId="77777777" w:rsidR="00037FE7" w:rsidRDefault="00880BAA">
            <w:pPr>
              <w:pStyle w:val="TableContent"/>
            </w:pPr>
            <w:r>
              <w:t xml:space="preserve"> </w:t>
            </w:r>
          </w:p>
          <w:p w14:paraId="134CAF80" w14:textId="77777777" w:rsidR="00037FE7" w:rsidRDefault="00880BAA">
            <w:pPr>
              <w:pStyle w:val="TableContent"/>
            </w:pPr>
            <w:r>
              <w:t xml:space="preserve">Schaltflächen: </w:t>
            </w:r>
          </w:p>
          <w:p w14:paraId="7FF58695" w14:textId="77777777" w:rsidR="00037FE7" w:rsidRDefault="00880BAA">
            <w:pPr>
              <w:pStyle w:val="TableContent"/>
            </w:pPr>
            <w:r>
              <w:t xml:space="preserve"> * Abbrechen</w:t>
            </w:r>
          </w:p>
          <w:p w14:paraId="0938EE1B" w14:textId="77777777" w:rsidR="00037FE7" w:rsidRDefault="00880BAA">
            <w:pPr>
              <w:pStyle w:val="TableContent"/>
            </w:pPr>
            <w:r>
              <w:t xml:space="preserve"> * Speichern</w:t>
            </w:r>
          </w:p>
          <w:p w14:paraId="68132B8B" w14:textId="77777777" w:rsidR="00037FE7" w:rsidRDefault="00880BAA">
            <w:pPr>
              <w:pStyle w:val="TableContent"/>
            </w:pPr>
            <w:r>
              <w:t xml:space="preserve"> * Speichern und weiter</w:t>
            </w:r>
          </w:p>
          <w:p w14:paraId="427A5401" w14:textId="77777777" w:rsidR="00037FE7" w:rsidRDefault="00880BAA">
            <w:pPr>
              <w:pStyle w:val="TableContent"/>
            </w:pPr>
            <w:r>
              <w:t xml:space="preserve"> </w:t>
            </w:r>
          </w:p>
          <w:p w14:paraId="69F58267" w14:textId="77777777" w:rsidR="00037FE7" w:rsidRDefault="00880BAA">
            <w:pPr>
              <w:pStyle w:val="TableContent"/>
            </w:pPr>
            <w:r>
              <w:t xml:space="preserve"> </w:t>
            </w:r>
          </w:p>
        </w:tc>
      </w:tr>
      <w:tr w:rsidR="00037FE7" w14:paraId="4B61F84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65D054" w14:textId="77777777" w:rsidR="00037FE7" w:rsidRDefault="00880BAA">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F5EBC0" w14:textId="77777777" w:rsidR="00037FE7" w:rsidRDefault="00880BAA">
            <w:pPr>
              <w:pStyle w:val="TableContent"/>
            </w:pPr>
            <w:hyperlink r:id="rId28" w:history="1">
              <w:r>
                <w:t>Mockup</w:t>
              </w:r>
            </w:hyperlink>
          </w:p>
        </w:tc>
      </w:tr>
    </w:tbl>
    <w:p w14:paraId="087F4365" w14:textId="77777777" w:rsidR="00037FE7" w:rsidRDefault="00037FE7">
      <w:pPr>
        <w:pStyle w:val="TableContent"/>
      </w:pPr>
    </w:p>
    <w:p w14:paraId="15492D9F" w14:textId="77777777" w:rsidR="00037FE7" w:rsidRDefault="00880BAA">
      <w:pPr>
        <w:pStyle w:val="HeaderHKM2"/>
      </w:pPr>
      <w:bookmarkStart w:id="14" w:name="_Toc256000008"/>
      <w:r>
        <w:rPr>
          <w:rFonts w:eastAsia="Arial" w:cs="Arial"/>
        </w:rPr>
        <w:t>Fördermaßnahmen bSLRR benennen</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037FE7" w14:paraId="3E1F96A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67DB85" w14:textId="77777777" w:rsidR="00037FE7" w:rsidRDefault="00880BAA">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5D3DFB" w14:textId="77777777" w:rsidR="00037FE7" w:rsidRDefault="00880BAA">
            <w:pPr>
              <w:pStyle w:val="TableContent"/>
            </w:pPr>
            <w:r>
              <w:t xml:space="preserve">Es werden die bSLRR benannt und es wird festgelegt, welche allgemeinen Fördermaßnahmen zum Antrag bSLRR umgesetzt werden sollen. </w:t>
            </w:r>
          </w:p>
        </w:tc>
      </w:tr>
      <w:tr w:rsidR="00037FE7" w14:paraId="527EE2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E38804" w14:textId="77777777" w:rsidR="00037FE7" w:rsidRDefault="00880BAA">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E5EB41" w14:textId="77777777" w:rsidR="00037FE7" w:rsidRDefault="00037FE7">
            <w:pPr>
              <w:pStyle w:val="TableContent"/>
            </w:pPr>
          </w:p>
        </w:tc>
      </w:tr>
      <w:tr w:rsidR="00037FE7" w14:paraId="40EAB5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BF3478" w14:textId="77777777" w:rsidR="00037FE7" w:rsidRDefault="00880BAA">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4CD742" w14:textId="77777777" w:rsidR="00037FE7" w:rsidRDefault="00037FE7">
            <w:pPr>
              <w:pStyle w:val="TableContent"/>
            </w:pPr>
          </w:p>
        </w:tc>
      </w:tr>
      <w:tr w:rsidR="00037FE7" w14:paraId="030230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42B884" w14:textId="77777777" w:rsidR="00037FE7" w:rsidRDefault="00880BAA">
            <w:pPr>
              <w:pStyle w:val="TableHeading"/>
            </w:pPr>
            <w:r>
              <w:lastRenderedPageBreak/>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AD4379" w14:textId="77777777" w:rsidR="00037FE7" w:rsidRDefault="00037FE7">
            <w:pPr>
              <w:pStyle w:val="TableContent"/>
            </w:pPr>
          </w:p>
        </w:tc>
      </w:tr>
    </w:tbl>
    <w:p w14:paraId="05FF2989" w14:textId="77777777" w:rsidR="00037FE7" w:rsidRDefault="00037FE7">
      <w:pPr>
        <w:pStyle w:val="TableContent"/>
      </w:pPr>
    </w:p>
    <w:p w14:paraId="28E91190" w14:textId="77777777" w:rsidR="00037FE7" w:rsidRDefault="00037FE7">
      <w:pPr>
        <w:pStyle w:val="TableContent"/>
      </w:pPr>
    </w:p>
    <w:p w14:paraId="105392E7" w14:textId="77777777" w:rsidR="00335EF1" w:rsidRDefault="00880BAA">
      <w:pPr>
        <w:spacing w:before="0" w:after="200" w:line="276" w:lineRule="auto"/>
        <w:rPr>
          <w:rFonts w:ascii="Calibri" w:eastAsia="Times New Roman" w:hAnsi="Calibri" w:cs="Calibri"/>
          <w:sz w:val="19"/>
          <w:szCs w:val="19"/>
          <w:lang w:eastAsia="de-DE"/>
        </w:rPr>
      </w:pPr>
      <w:bookmarkStart w:id="15" w:name="_Förderungen_für_einzelne"/>
      <w:bookmarkEnd w:id="7"/>
      <w:bookmarkEnd w:id="8"/>
      <w:bookmarkEnd w:id="1"/>
      <w:bookmarkEnd w:id="2"/>
      <w:bookmarkEnd w:id="3"/>
      <w:bookmarkEnd w:id="4"/>
      <w:bookmarkEnd w:id="15"/>
      <w:r>
        <w:rPr>
          <w:rFonts w:ascii="Calibri" w:eastAsia="Times New Roman" w:hAnsi="Calibri" w:cs="Calibri"/>
          <w:sz w:val="19"/>
          <w:szCs w:val="19"/>
          <w:lang w:eastAsia="de-DE"/>
        </w:rPr>
        <w:br w:type="page"/>
      </w:r>
    </w:p>
    <w:p w14:paraId="71376B17" w14:textId="77777777" w:rsidR="00037FE7" w:rsidRDefault="00880BAA">
      <w:pPr>
        <w:pStyle w:val="HeaderHKM1"/>
      </w:pPr>
      <w:bookmarkStart w:id="16" w:name="_Toc256000009"/>
      <w:r>
        <w:rPr>
          <w:rFonts w:eastAsia="Arial" w:cs="Arial"/>
          <w:noProof/>
          <w:szCs w:val="22"/>
          <w:lang w:eastAsia="de-DE"/>
        </w:rPr>
        <w:lastRenderedPageBreak/>
        <w:t>Zusätzliche Informationen</w:t>
      </w:r>
      <w:bookmarkEnd w:id="16"/>
    </w:p>
    <w:p w14:paraId="76143844" w14:textId="77777777" w:rsidR="00037FE7" w:rsidRDefault="00880BAA">
      <w:pPr>
        <w:pStyle w:val="HeaderHKM2"/>
      </w:pPr>
      <w:bookmarkStart w:id="17" w:name="_Toc256000010"/>
      <w:r>
        <w:rPr>
          <w:rFonts w:eastAsia="Arial" w:cs="Arial"/>
        </w:rPr>
        <w:t>Fachbegriffe</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037FE7" w14:paraId="6DC5CD91"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0BF884F" w14:textId="77777777" w:rsidR="00037FE7" w:rsidRDefault="00880BAA">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EDCFF10" w14:textId="77777777" w:rsidR="00037FE7" w:rsidRDefault="00880BAA">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F31E3C8" w14:textId="77777777" w:rsidR="00037FE7" w:rsidRDefault="00880BAA">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7FC1BDE" w14:textId="77777777" w:rsidR="00037FE7" w:rsidRDefault="00880BAA">
            <w:pPr>
              <w:pStyle w:val="Tabellenberschrift"/>
            </w:pPr>
            <w:r>
              <w:t xml:space="preserve">erzeugt von </w:t>
            </w:r>
            <w:r>
              <w:t>Aufgabe</w:t>
            </w:r>
          </w:p>
        </w:tc>
      </w:tr>
      <w:tr w:rsidR="00037FE7" w14:paraId="4AE07A6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6C1D2C" w14:textId="77777777" w:rsidR="00037FE7" w:rsidRDefault="00880BAA">
            <w:pPr>
              <w:pStyle w:val="Tabellentext"/>
            </w:pPr>
            <w:r>
              <w:t>Antrag Förderplan bSLRR</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A81799" w14:textId="77777777" w:rsidR="00037FE7" w:rsidRDefault="00880BAA">
            <w:pPr>
              <w:pStyle w:val="Tabellentext"/>
              <w:rPr>
                <w:sz w:val="22"/>
              </w:rPr>
            </w:pPr>
            <w:r>
              <w:rPr>
                <w:sz w:val="22"/>
              </w:rPr>
              <w:t>Formloser Antrag Förderplan</w:t>
            </w:r>
          </w:p>
          <w:p w14:paraId="399E10AA" w14:textId="77777777" w:rsidR="00037FE7" w:rsidRDefault="00880BAA">
            <w:pPr>
              <w:pStyle w:val="Tabellentext"/>
              <w:rPr>
                <w:sz w:val="22"/>
              </w:rPr>
            </w:pPr>
            <w:r>
              <w:rPr>
                <w:sz w:val="22"/>
              </w:rPr>
              <w:t>bSLRR</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FF2198E" w14:textId="77777777" w:rsidR="00037FE7" w:rsidRDefault="00880BAA">
            <w:pPr>
              <w:pStyle w:val="Tabellentextf"/>
            </w:pPr>
            <w:r>
              <w:rPr>
                <w:sz w:val="22"/>
              </w:rPr>
              <w:t>Antrag bSLRR erfassen</w:t>
            </w:r>
            <w:r>
              <w:t>,</w:t>
            </w:r>
          </w:p>
          <w:p w14:paraId="05CB4796" w14:textId="77777777" w:rsidR="00037FE7" w:rsidRDefault="00880BAA">
            <w:pPr>
              <w:pStyle w:val="Tabellentextf"/>
              <w:rPr>
                <w:sz w:val="22"/>
              </w:rPr>
            </w:pPr>
            <w:r>
              <w:rPr>
                <w:sz w:val="22"/>
              </w:rPr>
              <w:t>Individueller Förderplan bSLRR anlegen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8607A7" w14:textId="77777777" w:rsidR="00037FE7" w:rsidRDefault="00880BAA">
            <w:pPr>
              <w:pStyle w:val="Tabellentext"/>
              <w:rPr>
                <w:sz w:val="22"/>
              </w:rPr>
            </w:pPr>
            <w:r>
              <w:rPr>
                <w:sz w:val="22"/>
              </w:rPr>
              <w:t>Antrag Förderplan bSLRR stellen</w:t>
            </w:r>
          </w:p>
        </w:tc>
      </w:tr>
    </w:tbl>
    <w:p w14:paraId="20C5322A" w14:textId="77777777" w:rsidR="00037FE7" w:rsidRDefault="00880BAA">
      <w:pPr>
        <w:pStyle w:val="HeaderHKM2"/>
      </w:pPr>
      <w:bookmarkStart w:id="18" w:name="_Toc256000011"/>
      <w:r>
        <w:rPr>
          <w:rFonts w:eastAsia="Arial" w:cs="Arial"/>
        </w:rPr>
        <w:t>Dateien/Dokumente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037FE7" w14:paraId="72C286AD"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8224030" w14:textId="77777777" w:rsidR="00037FE7" w:rsidRDefault="00880BAA">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5053D7D" w14:textId="77777777" w:rsidR="00037FE7" w:rsidRDefault="00880BAA">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514CC44" w14:textId="77777777" w:rsidR="00037FE7" w:rsidRDefault="00880BAA">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9ECF6BD" w14:textId="77777777" w:rsidR="00037FE7" w:rsidRDefault="00880BAA">
            <w:pPr>
              <w:pStyle w:val="Tabellenberschrift"/>
            </w:pPr>
            <w:r>
              <w:t xml:space="preserve">erzeugt von </w:t>
            </w:r>
            <w:r>
              <w:t>Aufgabe</w:t>
            </w:r>
          </w:p>
        </w:tc>
      </w:tr>
      <w:tr w:rsidR="00037FE7" w14:paraId="67827A2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B588C5" w14:textId="77777777" w:rsidR="00037FE7" w:rsidRDefault="00880BAA">
            <w:pPr>
              <w:pStyle w:val="Tabellentext"/>
              <w:rPr>
                <w:sz w:val="16"/>
              </w:rPr>
            </w:pPr>
            <w:r>
              <w:t>Antrag Förderplan bSLRR</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E4CB306" w14:textId="77777777" w:rsidR="00037FE7" w:rsidRDefault="00880BAA">
            <w:pPr>
              <w:pStyle w:val="Tabellentextf"/>
            </w:pPr>
            <w:r>
              <w:rPr>
                <w:sz w:val="22"/>
              </w:rPr>
              <w:t>Formloser Antrag der Eltern bzw. des vollj. Schülers Förderplan bSLRR</w:t>
            </w:r>
          </w:p>
          <w:p w14:paraId="0F7CD5A2" w14:textId="77777777" w:rsidR="00037FE7" w:rsidRDefault="00880BAA">
            <w:pPr>
              <w:pStyle w:val="Tabellentextf"/>
              <w:rPr>
                <w:sz w:val="22"/>
              </w:rPr>
            </w:pPr>
            <w:r>
              <w:rPr>
                <w:sz w:val="22"/>
                <w:u w:val="single"/>
              </w:rPr>
              <w:t>Anwendungssystemnutzung:</w:t>
            </w:r>
            <w:r>
              <w:rPr>
                <w:sz w:val="22"/>
              </w:rPr>
              <w:t xml:space="preserve"> Direkt abrufbar auf LUSD-Seite:</w:t>
            </w:r>
          </w:p>
          <w:p w14:paraId="431C636B" w14:textId="77777777" w:rsidR="00037FE7" w:rsidRDefault="00880BAA">
            <w:pPr>
              <w:pStyle w:val="Tabellentextf"/>
              <w:rPr>
                <w:sz w:val="22"/>
              </w:rPr>
            </w:pPr>
            <w:r>
              <w:rPr>
                <w:sz w:val="22"/>
              </w:rPr>
              <w:t xml:space="preserve">Schüler &gt;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1EE939" w14:textId="77777777" w:rsidR="00037FE7" w:rsidRDefault="00880BAA">
            <w:pPr>
              <w:pStyle w:val="Tabellentext"/>
              <w:rPr>
                <w:sz w:val="22"/>
              </w:rPr>
            </w:pPr>
            <w:r>
              <w:rPr>
                <w:sz w:val="22"/>
              </w:rPr>
              <w:t>Individueller Förderplan bSLRR anlegen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E5F205" w14:textId="77777777" w:rsidR="00037FE7" w:rsidRDefault="00880BAA">
            <w:pPr>
              <w:pStyle w:val="Tabellentext"/>
              <w:rPr>
                <w:sz w:val="22"/>
              </w:rPr>
            </w:pPr>
            <w:r>
              <w:rPr>
                <w:sz w:val="22"/>
              </w:rPr>
              <w:t xml:space="preserve">Antrag Förderplan bSLRR </w:t>
            </w:r>
            <w:r>
              <w:rPr>
                <w:sz w:val="22"/>
              </w:rPr>
              <w:t>stellen</w:t>
            </w:r>
          </w:p>
        </w:tc>
      </w:tr>
    </w:tbl>
    <w:p w14:paraId="13948621" w14:textId="77777777" w:rsidR="00037FE7" w:rsidRDefault="00880BAA">
      <w:pPr>
        <w:pStyle w:val="HeaderHKM2"/>
      </w:pPr>
      <w:bookmarkStart w:id="19" w:name="_Toc256000012"/>
      <w:r>
        <w:rPr>
          <w:rFonts w:eastAsia="Arial" w:cs="Arial"/>
        </w:rPr>
        <w:t>Rollen</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037FE7" w14:paraId="4354066B"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3EA6BAA" w14:textId="77777777" w:rsidR="00037FE7" w:rsidRDefault="00880BAA">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3314422" w14:textId="77777777" w:rsidR="00037FE7" w:rsidRDefault="00880BAA">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40F8AFD" w14:textId="77777777" w:rsidR="00037FE7" w:rsidRDefault="00880BAA">
            <w:pPr>
              <w:pStyle w:val="Tabellenberschrift"/>
            </w:pPr>
            <w:r>
              <w:t>beteiligt an Funktion(en)</w:t>
            </w:r>
          </w:p>
        </w:tc>
      </w:tr>
      <w:tr w:rsidR="00037FE7" w14:paraId="6017C2B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87100A" w14:textId="77777777" w:rsidR="00037FE7" w:rsidRDefault="00880BAA">
            <w:pPr>
              <w:pStyle w:val="Tabellentext"/>
              <w:rPr>
                <w:sz w:val="16"/>
              </w:rPr>
            </w:pPr>
            <w:r>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7F08F5" w14:textId="77777777" w:rsidR="00037FE7" w:rsidRDefault="00880BAA">
            <w:pPr>
              <w:pStyle w:val="Tabellentext"/>
              <w:rPr>
                <w:sz w:val="22"/>
              </w:rPr>
            </w:pPr>
            <w:r>
              <w:rPr>
                <w:sz w:val="22"/>
              </w:rPr>
              <w:t>Die Rechte und Pflichten der Eltern nach diesem Gesetz oder nach aufgrund dieses Gesetzes erlassenen Rechtsvorschriften nehmen wahr:</w:t>
            </w:r>
          </w:p>
          <w:p w14:paraId="2D8750C2" w14:textId="77777777" w:rsidR="00037FE7" w:rsidRDefault="00880BAA">
            <w:pPr>
              <w:pStyle w:val="Tabellentext"/>
              <w:rPr>
                <w:sz w:val="22"/>
              </w:rPr>
            </w:pPr>
            <w:r>
              <w:rPr>
                <w:sz w:val="22"/>
              </w:rPr>
              <w:t xml:space="preserve">1. die nach dem </w:t>
            </w:r>
            <w:r>
              <w:rPr>
                <w:sz w:val="22"/>
              </w:rPr>
              <w:t>bürgerlichen Recht für die Person des Kindes Sorgeberechtigten,</w:t>
            </w:r>
          </w:p>
          <w:p w14:paraId="3B31ED55" w14:textId="77777777" w:rsidR="00037FE7" w:rsidRDefault="00880BAA">
            <w:pPr>
              <w:pStyle w:val="Tabellentext"/>
              <w:rPr>
                <w:sz w:val="22"/>
              </w:rPr>
            </w:pPr>
            <w:r>
              <w:rPr>
                <w:sz w:val="22"/>
              </w:rPr>
              <w:t>2. die Betreuerin oder der Betreuer einer volljährigen Schülerin /oder eines volljährigen Schülers für den schulischen Aufgabenkreis,</w:t>
            </w:r>
          </w:p>
          <w:p w14:paraId="056A9AF7" w14:textId="77777777" w:rsidR="00037FE7" w:rsidRDefault="00880BAA">
            <w:pPr>
              <w:pStyle w:val="Tabellentextf"/>
            </w:pPr>
            <w:r>
              <w:rPr>
                <w:sz w:val="22"/>
              </w:rPr>
              <w:t>3. anstelle der oder neben den Personensorgeberechtigten diejenigen, denen die Erziehung des Kindes mit Einverständnis der Personenberechtigten anvertraut oder mit anvertraut ist; das Einverständnis ist der Schule schriftlich nachzuweisen.</w:t>
            </w:r>
          </w:p>
          <w:p w14:paraId="65C7BB56" w14:textId="77777777" w:rsidR="00037FE7" w:rsidRDefault="00880BAA">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A6AC8A1" w14:textId="77777777" w:rsidR="00037FE7" w:rsidRDefault="00880BAA">
            <w:pPr>
              <w:pStyle w:val="Tabellentextf"/>
            </w:pPr>
            <w:r>
              <w:rPr>
                <w:sz w:val="22"/>
                <w:u w:val="single"/>
              </w:rPr>
              <w:t>führt aus:</w:t>
            </w:r>
          </w:p>
          <w:p w14:paraId="2D9FA207" w14:textId="77777777" w:rsidR="00037FE7" w:rsidRDefault="00880BAA">
            <w:pPr>
              <w:pStyle w:val="Tabellentextf"/>
              <w:rPr>
                <w:sz w:val="22"/>
              </w:rPr>
            </w:pPr>
            <w:r>
              <w:rPr>
                <w:sz w:val="22"/>
              </w:rPr>
              <w:t>Antrag Förderplan bSLRR stellen</w:t>
            </w:r>
          </w:p>
        </w:tc>
      </w:tr>
      <w:tr w:rsidR="00037FE7" w14:paraId="4CE1B69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955D45" w14:textId="77777777" w:rsidR="00037FE7" w:rsidRDefault="00880BAA">
            <w:pPr>
              <w:pStyle w:val="Tabellentext"/>
              <w:rPr>
                <w:sz w:val="16"/>
              </w:rPr>
            </w:pPr>
            <w:r>
              <w:lastRenderedPageBreak/>
              <w:t>Klassenkonferenz Schule</w:t>
            </w:r>
            <w:r>
              <w:rPr>
                <w:sz w:val="16"/>
              </w:rPr>
              <w:br/>
              <w:t>[Gruppe]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F27C66F" w14:textId="77777777" w:rsidR="00037FE7" w:rsidRDefault="00880BAA">
            <w:pPr>
              <w:pStyle w:val="Tabellentextf"/>
            </w:pPr>
            <w:r>
              <w:rPr>
                <w:sz w:val="22"/>
              </w:rPr>
              <w:t xml:space="preserve">Zur Teilnahme an Klassenkonferenzen verpflichtet sind die in der Klasse unterrichtenden Lehrkräfte und die in der Klasse regelmäßig tätigen sozialpädagogischen Mitarbeiterinnen und </w:t>
            </w:r>
            <w:r>
              <w:rPr>
                <w:sz w:val="22"/>
              </w:rPr>
              <w:t>Mitarbeiter.</w:t>
            </w:r>
          </w:p>
          <w:p w14:paraId="53F443CD" w14:textId="77777777" w:rsidR="00037FE7" w:rsidRDefault="00880BAA">
            <w:pPr>
              <w:pStyle w:val="Tabellentextf"/>
              <w:rPr>
                <w:sz w:val="22"/>
              </w:rPr>
            </w:pPr>
            <w:r>
              <w:rPr>
                <w:sz w:val="22"/>
                <w:u w:val="single"/>
              </w:rPr>
              <w:t>Rechtliche Hinweise:</w:t>
            </w:r>
            <w:r>
              <w:rPr>
                <w:sz w:val="22"/>
              </w:rPr>
              <w:t xml:space="preserve"> § 135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CD9E125" w14:textId="77777777" w:rsidR="00037FE7" w:rsidRDefault="00880BAA">
            <w:pPr>
              <w:pStyle w:val="Tabellentextf"/>
            </w:pPr>
            <w:r>
              <w:rPr>
                <w:sz w:val="22"/>
                <w:u w:val="single"/>
              </w:rPr>
              <w:t>ist fachlich verantwortlich für:</w:t>
            </w:r>
          </w:p>
          <w:p w14:paraId="2D9F21D5" w14:textId="77777777" w:rsidR="00037FE7" w:rsidRDefault="00880BAA">
            <w:pPr>
              <w:pStyle w:val="Tabellentextf"/>
              <w:rPr>
                <w:sz w:val="22"/>
              </w:rPr>
            </w:pPr>
            <w:r>
              <w:rPr>
                <w:sz w:val="22"/>
              </w:rPr>
              <w:t>Individueller Förderplan bSLRR anlegen</w:t>
            </w:r>
          </w:p>
        </w:tc>
      </w:tr>
      <w:tr w:rsidR="00037FE7" w14:paraId="07FE9C5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272411" w14:textId="77777777" w:rsidR="00037FE7" w:rsidRDefault="00880BAA">
            <w:pPr>
              <w:pStyle w:val="Tabellentext"/>
              <w:rPr>
                <w:sz w:val="16"/>
              </w:rPr>
            </w:pPr>
            <w:r>
              <w:t>Klassenleitung 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9F45CB" w14:textId="77777777" w:rsidR="00037FE7" w:rsidRDefault="00880BAA">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B453743" w14:textId="77777777" w:rsidR="00037FE7" w:rsidRDefault="00880BAA">
            <w:pPr>
              <w:pStyle w:val="Tabellentextf"/>
            </w:pPr>
            <w:r>
              <w:rPr>
                <w:sz w:val="22"/>
                <w:u w:val="single"/>
              </w:rPr>
              <w:t>führt aus:</w:t>
            </w:r>
          </w:p>
          <w:p w14:paraId="59660039" w14:textId="77777777" w:rsidR="00037FE7" w:rsidRDefault="00880BAA">
            <w:pPr>
              <w:pStyle w:val="Tabellentextf"/>
            </w:pPr>
            <w:r>
              <w:rPr>
                <w:sz w:val="22"/>
              </w:rPr>
              <w:t>Individueller Förderplan bSLRR anlegen</w:t>
            </w:r>
          </w:p>
          <w:p w14:paraId="3923605A" w14:textId="77777777" w:rsidR="00037FE7" w:rsidRDefault="00880BAA">
            <w:pPr>
              <w:pStyle w:val="Tabellentextf"/>
            </w:pPr>
            <w:r>
              <w:rPr>
                <w:sz w:val="22"/>
              </w:rPr>
              <w:t>Fördermaßnahmen bSLRR benennen</w:t>
            </w:r>
          </w:p>
          <w:p w14:paraId="1D3427C7" w14:textId="77777777" w:rsidR="00037FE7" w:rsidRDefault="00880BAA">
            <w:pPr>
              <w:pStyle w:val="Tabellentextf"/>
            </w:pPr>
            <w:r>
              <w:rPr>
                <w:sz w:val="22"/>
              </w:rPr>
              <w:t>Allgemeiner Entwicklungssstand und Lernausgangslage beschreiben</w:t>
            </w:r>
          </w:p>
          <w:p w14:paraId="74E6B0EA" w14:textId="77777777" w:rsidR="00037FE7" w:rsidRDefault="00880BAA">
            <w:pPr>
              <w:pStyle w:val="Tabellentextf"/>
            </w:pPr>
            <w:r>
              <w:rPr>
                <w:sz w:val="22"/>
              </w:rPr>
              <w:t>Antrag bSLRR erfassen</w:t>
            </w:r>
          </w:p>
          <w:p w14:paraId="511E06FB" w14:textId="77777777" w:rsidR="00037FE7" w:rsidRDefault="00880BAA">
            <w:pPr>
              <w:pStyle w:val="Tabellentextf"/>
              <w:rPr>
                <w:sz w:val="22"/>
              </w:rPr>
            </w:pPr>
            <w:r>
              <w:rPr>
                <w:sz w:val="22"/>
              </w:rPr>
              <w:t>Bisherige Förderung bSLRR beschreiben</w:t>
            </w:r>
          </w:p>
        </w:tc>
      </w:tr>
      <w:tr w:rsidR="00037FE7" w14:paraId="5D05579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C037DA" w14:textId="77777777" w:rsidR="00037FE7" w:rsidRDefault="00880BAA">
            <w:pPr>
              <w:pStyle w:val="Tabellentext"/>
              <w:rPr>
                <w:sz w:val="16"/>
              </w:rPr>
            </w:pPr>
            <w:r>
              <w:t>Schüler/in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2B9144" w14:textId="77777777" w:rsidR="00037FE7" w:rsidRDefault="00880BAA">
            <w:pPr>
              <w:pStyle w:val="Tabellentext"/>
              <w:rPr>
                <w:sz w:val="22"/>
              </w:rPr>
            </w:pPr>
            <w:r>
              <w:rPr>
                <w:sz w:val="22"/>
              </w:rPr>
              <w:t xml:space="preserve"> § 69 HSchG – Rechte und Pflichten aus dem Schulverhältnis</w:t>
            </w:r>
          </w:p>
          <w:p w14:paraId="3C70CD32" w14:textId="77777777" w:rsidR="00037FE7" w:rsidRDefault="00880BAA">
            <w:pPr>
              <w:pStyle w:val="Tabellentext"/>
              <w:rPr>
                <w:sz w:val="22"/>
              </w:rPr>
            </w:pPr>
            <w:r>
              <w:rPr>
                <w:sz w:val="22"/>
              </w:rPr>
              <w:t xml:space="preserve">(1) Mit der Aufnahme einer Schülerin oder eines Schülers in eine öffentliche </w:t>
            </w:r>
            <w:r>
              <w:rPr>
                <w:sz w:val="22"/>
              </w:rPr>
              <w:t>Schule wird ein öffentlich-rechtliches Schulverhältnis begründet.</w:t>
            </w:r>
          </w:p>
          <w:p w14:paraId="4E7CDBCB" w14:textId="77777777" w:rsidR="00037FE7" w:rsidRDefault="00880BAA">
            <w:pPr>
              <w:pStyle w:val="Tabellentext"/>
              <w:rPr>
                <w:sz w:val="22"/>
              </w:rPr>
            </w:pPr>
            <w:r>
              <w:rPr>
                <w:sz w:val="22"/>
              </w:rPr>
              <w:t xml:space="preserve"> </w:t>
            </w:r>
          </w:p>
          <w:p w14:paraId="2708D26A" w14:textId="77777777" w:rsidR="00037FE7" w:rsidRDefault="00880BAA">
            <w:pPr>
              <w:pStyle w:val="Tabellentext"/>
              <w:rPr>
                <w:sz w:val="22"/>
              </w:rPr>
            </w:pPr>
            <w:r>
              <w:rPr>
                <w:sz w:val="22"/>
              </w:rPr>
              <w:t xml:space="preserve">§1 Abs. 1 VOGSV </w:t>
            </w:r>
          </w:p>
          <w:p w14:paraId="187CF3EB" w14:textId="77777777" w:rsidR="00037FE7" w:rsidRDefault="00880BAA">
            <w:pPr>
              <w:pStyle w:val="Tabellentext"/>
              <w:rPr>
                <w:sz w:val="22"/>
              </w:rPr>
            </w:pPr>
            <w:r>
              <w:rPr>
                <w:sz w:val="22"/>
              </w:rPr>
              <w:t>Rechte und Pflichten der Schülerinnen und Schüler</w:t>
            </w:r>
          </w:p>
          <w:p w14:paraId="0CA635D2" w14:textId="77777777" w:rsidR="00037FE7" w:rsidRDefault="00880BAA">
            <w:pPr>
              <w:pStyle w:val="Tabellentext"/>
              <w:rPr>
                <w:sz w:val="22"/>
              </w:rPr>
            </w:pPr>
            <w:r>
              <w:rPr>
                <w:sz w:val="22"/>
              </w:rPr>
              <w:t>(1) Mit dem öffentlich-rechtlichen Schulverhältnis, das durch die Aufnahme der Schülerinnen und Schüler in die öffentliche Schule begründet wird, wird das Recht der Schülerinnen und Schüler auf Bildung, Förderung durch die Schule (§ 5) und Unterricht sowie das Recht auf Teilnahme an schulischen Veranstaltungen nach Maßgabe dieser Verordnung gestaltet.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F6B7CA6" w14:textId="77777777" w:rsidR="00037FE7" w:rsidRDefault="00880BAA">
            <w:pPr>
              <w:pStyle w:val="Tabellentextf"/>
            </w:pPr>
            <w:r>
              <w:rPr>
                <w:sz w:val="22"/>
                <w:u w:val="single"/>
              </w:rPr>
              <w:t>führt aus:</w:t>
            </w:r>
          </w:p>
          <w:p w14:paraId="3999D175" w14:textId="77777777" w:rsidR="00037FE7" w:rsidRDefault="00880BAA">
            <w:pPr>
              <w:pStyle w:val="Tabellentextf"/>
              <w:rPr>
                <w:sz w:val="22"/>
              </w:rPr>
            </w:pPr>
            <w:r>
              <w:rPr>
                <w:sz w:val="22"/>
              </w:rPr>
              <w:t>Antrag Förderplan bSLRR stellen</w:t>
            </w:r>
          </w:p>
        </w:tc>
      </w:tr>
    </w:tbl>
    <w:p w14:paraId="30FDE66A" w14:textId="77777777" w:rsidR="00037FE7" w:rsidRDefault="00037FE7">
      <w:pPr>
        <w:rPr>
          <w:rFonts w:eastAsia="Arial" w:cs="Arial"/>
          <w:color w:val="000000"/>
          <w:sz w:val="4"/>
        </w:rPr>
      </w:pPr>
    </w:p>
    <w:sectPr w:rsidR="00037FE7" w:rsidSect="00110D2A">
      <w:headerReference w:type="even" r:id="rId29"/>
      <w:headerReference w:type="default" r:id="rId30"/>
      <w:footerReference w:type="default" r:id="rId31"/>
      <w:headerReference w:type="first" r:id="rId32"/>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9A6AF" w14:textId="77777777" w:rsidR="00880BAA" w:rsidRDefault="00880BAA">
      <w:pPr>
        <w:spacing w:before="0" w:after="0"/>
      </w:pPr>
      <w:r>
        <w:separator/>
      </w:r>
    </w:p>
  </w:endnote>
  <w:endnote w:type="continuationSeparator" w:id="0">
    <w:p w14:paraId="009CF44A" w14:textId="77777777" w:rsidR="00880BAA" w:rsidRDefault="00880BA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DE54"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53A4" w14:textId="77777777" w:rsidR="00F270DE" w:rsidRPr="00115C9C" w:rsidRDefault="00F270DE" w:rsidP="000D013A">
    <w:pPr>
      <w:pBdr>
        <w:top w:val="single" w:sz="4" w:space="1" w:color="auto"/>
      </w:pBdr>
      <w:tabs>
        <w:tab w:val="right" w:pos="14459"/>
        <w:tab w:val="right" w:pos="14601"/>
      </w:tabs>
      <w:ind w:right="83"/>
      <w:rPr>
        <w:sz w:val="2"/>
      </w:rPr>
    </w:pPr>
  </w:p>
  <w:p w14:paraId="5147642A" w14:textId="77777777" w:rsidR="006D530F" w:rsidRDefault="00880BAA"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3ADA71D4" w14:textId="77777777" w:rsidR="00F270DE" w:rsidRDefault="00880BAA"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CC21B2">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A051"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D0C4B" w14:textId="77777777" w:rsidR="00A16699" w:rsidRPr="00115C9C" w:rsidRDefault="00A16699" w:rsidP="000D013A">
    <w:pPr>
      <w:pBdr>
        <w:top w:val="single" w:sz="4" w:space="1" w:color="auto"/>
      </w:pBdr>
      <w:tabs>
        <w:tab w:val="right" w:pos="14459"/>
        <w:tab w:val="right" w:pos="14601"/>
      </w:tabs>
      <w:ind w:right="83"/>
      <w:rPr>
        <w:sz w:val="2"/>
      </w:rPr>
    </w:pPr>
  </w:p>
  <w:p w14:paraId="597D4348" w14:textId="77777777" w:rsidR="00A16699" w:rsidRDefault="00880BAA"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358AF72D" w14:textId="77777777" w:rsidR="00A16699" w:rsidRDefault="00880BAA"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CC21B2">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13</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C0266" w14:textId="77777777" w:rsidR="00AA6A24" w:rsidRPr="00115C9C" w:rsidRDefault="00AA6A24" w:rsidP="00AA6A24">
    <w:pPr>
      <w:pBdr>
        <w:top w:val="single" w:sz="4" w:space="1" w:color="auto"/>
      </w:pBdr>
      <w:tabs>
        <w:tab w:val="right" w:pos="14459"/>
        <w:tab w:val="right" w:pos="14601"/>
      </w:tabs>
      <w:ind w:right="83"/>
      <w:rPr>
        <w:sz w:val="2"/>
      </w:rPr>
    </w:pPr>
  </w:p>
  <w:p w14:paraId="2764BED9" w14:textId="77777777" w:rsidR="006D530F" w:rsidRDefault="00880BAA"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5EFA62B9" w14:textId="77777777" w:rsidR="00AA6A24" w:rsidRDefault="00880BAA"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CC21B2">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4BDB9" w14:textId="77777777" w:rsidR="00F270DE" w:rsidRPr="00115C9C" w:rsidRDefault="00F270DE" w:rsidP="00463831">
    <w:pPr>
      <w:pBdr>
        <w:top w:val="single" w:sz="4" w:space="1" w:color="auto"/>
      </w:pBdr>
      <w:tabs>
        <w:tab w:val="right" w:pos="14459"/>
        <w:tab w:val="right" w:pos="14601"/>
      </w:tabs>
      <w:ind w:right="83"/>
      <w:rPr>
        <w:sz w:val="2"/>
      </w:rPr>
    </w:pPr>
  </w:p>
  <w:p w14:paraId="247F4231" w14:textId="77777777" w:rsidR="00F270DE" w:rsidRPr="00115C9C" w:rsidRDefault="00F270DE" w:rsidP="00F270DE">
    <w:pPr>
      <w:pBdr>
        <w:top w:val="single" w:sz="4" w:space="1" w:color="auto"/>
      </w:pBdr>
      <w:tabs>
        <w:tab w:val="right" w:pos="14459"/>
        <w:tab w:val="right" w:pos="14601"/>
      </w:tabs>
      <w:ind w:right="83"/>
      <w:rPr>
        <w:sz w:val="2"/>
      </w:rPr>
    </w:pPr>
  </w:p>
  <w:p w14:paraId="411B1F6D" w14:textId="77777777" w:rsidR="006D530F" w:rsidRDefault="00880BAA"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48917954" w14:textId="77777777" w:rsidR="00F270DE" w:rsidRDefault="00880BAA"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CC21B2">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13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13</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19C9B" w14:textId="77777777" w:rsidR="00880BAA" w:rsidRDefault="00880BAA">
      <w:pPr>
        <w:spacing w:before="0" w:after="0"/>
      </w:pPr>
      <w:r>
        <w:separator/>
      </w:r>
    </w:p>
  </w:footnote>
  <w:footnote w:type="continuationSeparator" w:id="0">
    <w:p w14:paraId="2A17DCE2" w14:textId="77777777" w:rsidR="00880BAA" w:rsidRDefault="00880BA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C6DCE"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037FE7" w14:paraId="53D0F704" w14:textId="77777777" w:rsidTr="00D91ABB">
      <w:tc>
        <w:tcPr>
          <w:tcW w:w="7905" w:type="dxa"/>
          <w:tcBorders>
            <w:top w:val="single" w:sz="4" w:space="0" w:color="auto"/>
            <w:left w:val="nil"/>
            <w:bottom w:val="nil"/>
            <w:right w:val="single" w:sz="4" w:space="0" w:color="auto"/>
          </w:tcBorders>
          <w:hideMark/>
        </w:tcPr>
        <w:p w14:paraId="596AF291" w14:textId="77777777" w:rsidR="00D91ABB" w:rsidRPr="00057B55" w:rsidRDefault="00880BAA"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76E8960A" w14:textId="77777777" w:rsidR="00D91ABB" w:rsidRPr="00057B55" w:rsidRDefault="00880BAA" w:rsidP="00D91ABB">
          <w:pPr>
            <w:jc w:val="right"/>
            <w:rPr>
              <w:rStyle w:val="LDHervorhebungKapitlchen"/>
            </w:rPr>
          </w:pPr>
          <w:r w:rsidRPr="00057B55">
            <w:rPr>
              <w:rStyle w:val="LDHervorhebungKapitlchen"/>
            </w:rPr>
            <w:t>E-Government</w:t>
          </w:r>
        </w:p>
      </w:tc>
    </w:tr>
  </w:tbl>
  <w:p w14:paraId="12A13830"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F71B"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D5CB5"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037FE7" w14:paraId="243CD3C5" w14:textId="77777777" w:rsidTr="00BC1652">
      <w:tc>
        <w:tcPr>
          <w:tcW w:w="9639" w:type="dxa"/>
          <w:hideMark/>
        </w:tcPr>
        <w:p w14:paraId="2D1BF2C2" w14:textId="77777777" w:rsidR="00BC1652" w:rsidRPr="00057B55" w:rsidRDefault="00880BAA"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Verfahren bei Besonderen Schwierigkeiten beim Lesen und Rechtschreiben oder Rechnen durchführen</w:t>
          </w:r>
          <w:r w:rsidRPr="00057B55">
            <w:rPr>
              <w:rStyle w:val="LDHervorhebungKapitlchen"/>
            </w:rPr>
            <w:t xml:space="preserve"> “</w:t>
          </w:r>
        </w:p>
      </w:tc>
    </w:tr>
  </w:tbl>
  <w:p w14:paraId="4C94F77F"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037FE7" w14:paraId="371CEA10" w14:textId="77777777" w:rsidTr="00057B55">
      <w:tc>
        <w:tcPr>
          <w:tcW w:w="7905" w:type="dxa"/>
          <w:tcBorders>
            <w:top w:val="single" w:sz="4" w:space="0" w:color="auto"/>
            <w:left w:val="nil"/>
            <w:bottom w:val="nil"/>
            <w:right w:val="single" w:sz="4" w:space="0" w:color="auto"/>
          </w:tcBorders>
          <w:hideMark/>
        </w:tcPr>
        <w:p w14:paraId="427BC9AA" w14:textId="77777777" w:rsidR="00D91ABB" w:rsidRPr="00057B55" w:rsidRDefault="00880BAA"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21F4603E" w14:textId="77777777" w:rsidR="00D91ABB" w:rsidRPr="00057B55" w:rsidRDefault="00880BAA" w:rsidP="00057B55">
          <w:pPr>
            <w:jc w:val="right"/>
            <w:rPr>
              <w:rStyle w:val="LDHervorhebungKapitlchen"/>
            </w:rPr>
          </w:pPr>
          <w:r w:rsidRPr="00057B55">
            <w:rPr>
              <w:rStyle w:val="LDHervorhebungKapitlchen"/>
            </w:rPr>
            <w:t>E-Government</w:t>
          </w:r>
        </w:p>
      </w:tc>
    </w:tr>
  </w:tbl>
  <w:p w14:paraId="6B4C42D9"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DD2C4"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037FE7" w14:paraId="6B9EACAB" w14:textId="77777777" w:rsidTr="00BC1652">
      <w:trPr>
        <w:trHeight w:val="60"/>
      </w:trPr>
      <w:tc>
        <w:tcPr>
          <w:tcW w:w="14742" w:type="dxa"/>
        </w:tcPr>
        <w:p w14:paraId="486BD387" w14:textId="77777777" w:rsidR="00BC1652" w:rsidRPr="00A714AC" w:rsidRDefault="00880BAA"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Verfahren bei Besonderen Schwierigkeiten beim Lesen und Rechtschreiben oder Rechnen durchführen</w:t>
          </w:r>
          <w:r w:rsidRPr="00057B55">
            <w:rPr>
              <w:rStyle w:val="LDHervorhebungKapitlchen"/>
            </w:rPr>
            <w:t xml:space="preserve"> “</w:t>
          </w:r>
        </w:p>
      </w:tc>
    </w:tr>
  </w:tbl>
  <w:p w14:paraId="41531907"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24C0"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9.9pt;height:25.25pt" o:bullet="t">
        <v:imagedata r:id="rId1" o:title="info1"/>
      </v:shape>
    </w:pict>
  </w:numPicBullet>
  <w:numPicBullet w:numPicBulletId="1">
    <w:pict>
      <v:shape id="_x0000_i1042" type="#_x0000_t75" style="width:43.95pt;height:31.8pt" o:bullet="t">
        <v:imagedata r:id="rId2" o:title="ausrufezeichen_klein"/>
      </v:shape>
    </w:pict>
  </w:numPicBullet>
  <w:numPicBullet w:numPicBulletId="2">
    <w:pict>
      <v:shape id="_x0000_i1044" type="#_x0000_t75" style="width:28.05pt;height:16.35pt" o:bullet="t">
        <v:imagedata r:id="rId3" o:title="Unbenannt"/>
      </v:shape>
    </w:pict>
  </w:numPicBullet>
  <w:numPicBullet w:numPicBulletId="3">
    <w:pict>
      <v:shape id="_x0000_i1045"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FD9CDDC6">
      <w:start w:val="1"/>
      <w:numFmt w:val="bullet"/>
      <w:pStyle w:val="LDAuflistung"/>
      <w:lvlText w:val=""/>
      <w:lvlJc w:val="left"/>
      <w:pPr>
        <w:ind w:left="720" w:hanging="360"/>
      </w:pPr>
      <w:rPr>
        <w:rFonts w:ascii="Symbol" w:hAnsi="Symbol" w:hint="default"/>
      </w:rPr>
    </w:lvl>
    <w:lvl w:ilvl="1" w:tplc="937A38E2" w:tentative="1">
      <w:start w:val="1"/>
      <w:numFmt w:val="bullet"/>
      <w:lvlText w:val="o"/>
      <w:lvlJc w:val="left"/>
      <w:pPr>
        <w:ind w:left="1440" w:hanging="360"/>
      </w:pPr>
      <w:rPr>
        <w:rFonts w:ascii="Courier New" w:hAnsi="Courier New" w:cs="Courier New" w:hint="default"/>
      </w:rPr>
    </w:lvl>
    <w:lvl w:ilvl="2" w:tplc="8B3621AA" w:tentative="1">
      <w:start w:val="1"/>
      <w:numFmt w:val="bullet"/>
      <w:lvlText w:val=""/>
      <w:lvlJc w:val="left"/>
      <w:pPr>
        <w:ind w:left="2160" w:hanging="360"/>
      </w:pPr>
      <w:rPr>
        <w:rFonts w:ascii="Wingdings" w:hAnsi="Wingdings" w:hint="default"/>
      </w:rPr>
    </w:lvl>
    <w:lvl w:ilvl="3" w:tplc="EE2EE8C0" w:tentative="1">
      <w:start w:val="1"/>
      <w:numFmt w:val="bullet"/>
      <w:lvlText w:val=""/>
      <w:lvlJc w:val="left"/>
      <w:pPr>
        <w:ind w:left="2880" w:hanging="360"/>
      </w:pPr>
      <w:rPr>
        <w:rFonts w:ascii="Symbol" w:hAnsi="Symbol" w:hint="default"/>
      </w:rPr>
    </w:lvl>
    <w:lvl w:ilvl="4" w:tplc="8DB6E6F4" w:tentative="1">
      <w:start w:val="1"/>
      <w:numFmt w:val="bullet"/>
      <w:lvlText w:val="o"/>
      <w:lvlJc w:val="left"/>
      <w:pPr>
        <w:ind w:left="3600" w:hanging="360"/>
      </w:pPr>
      <w:rPr>
        <w:rFonts w:ascii="Courier New" w:hAnsi="Courier New" w:cs="Courier New" w:hint="default"/>
      </w:rPr>
    </w:lvl>
    <w:lvl w:ilvl="5" w:tplc="9C70E936" w:tentative="1">
      <w:start w:val="1"/>
      <w:numFmt w:val="bullet"/>
      <w:lvlText w:val=""/>
      <w:lvlJc w:val="left"/>
      <w:pPr>
        <w:ind w:left="4320" w:hanging="360"/>
      </w:pPr>
      <w:rPr>
        <w:rFonts w:ascii="Wingdings" w:hAnsi="Wingdings" w:hint="default"/>
      </w:rPr>
    </w:lvl>
    <w:lvl w:ilvl="6" w:tplc="829284DC" w:tentative="1">
      <w:start w:val="1"/>
      <w:numFmt w:val="bullet"/>
      <w:lvlText w:val=""/>
      <w:lvlJc w:val="left"/>
      <w:pPr>
        <w:ind w:left="5040" w:hanging="360"/>
      </w:pPr>
      <w:rPr>
        <w:rFonts w:ascii="Symbol" w:hAnsi="Symbol" w:hint="default"/>
      </w:rPr>
    </w:lvl>
    <w:lvl w:ilvl="7" w:tplc="8788DB4C" w:tentative="1">
      <w:start w:val="1"/>
      <w:numFmt w:val="bullet"/>
      <w:lvlText w:val="o"/>
      <w:lvlJc w:val="left"/>
      <w:pPr>
        <w:ind w:left="5760" w:hanging="360"/>
      </w:pPr>
      <w:rPr>
        <w:rFonts w:ascii="Courier New" w:hAnsi="Courier New" w:cs="Courier New" w:hint="default"/>
      </w:rPr>
    </w:lvl>
    <w:lvl w:ilvl="8" w:tplc="A3B259EC"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4DB69D56">
      <w:start w:val="1"/>
      <w:numFmt w:val="bullet"/>
      <w:pStyle w:val="LDAchtung"/>
      <w:lvlText w:val=""/>
      <w:lvlPicBulletId w:val="1"/>
      <w:lvlJc w:val="left"/>
      <w:pPr>
        <w:ind w:left="928" w:hanging="360"/>
      </w:pPr>
      <w:rPr>
        <w:rFonts w:ascii="Symbol" w:hAnsi="Symbol" w:hint="default"/>
        <w:color w:val="auto"/>
        <w:sz w:val="52"/>
        <w:szCs w:val="52"/>
        <w:u w:color="C00000"/>
      </w:rPr>
    </w:lvl>
    <w:lvl w:ilvl="1" w:tplc="7500E862" w:tentative="1">
      <w:start w:val="1"/>
      <w:numFmt w:val="bullet"/>
      <w:lvlText w:val="o"/>
      <w:lvlJc w:val="left"/>
      <w:pPr>
        <w:ind w:left="1724" w:hanging="360"/>
      </w:pPr>
      <w:rPr>
        <w:rFonts w:ascii="Courier New" w:hAnsi="Courier New" w:cs="Courier New" w:hint="default"/>
      </w:rPr>
    </w:lvl>
    <w:lvl w:ilvl="2" w:tplc="9EC20434" w:tentative="1">
      <w:start w:val="1"/>
      <w:numFmt w:val="bullet"/>
      <w:lvlText w:val=""/>
      <w:lvlJc w:val="left"/>
      <w:pPr>
        <w:ind w:left="2444" w:hanging="360"/>
      </w:pPr>
      <w:rPr>
        <w:rFonts w:ascii="Wingdings" w:hAnsi="Wingdings" w:hint="default"/>
      </w:rPr>
    </w:lvl>
    <w:lvl w:ilvl="3" w:tplc="9FDAF03E" w:tentative="1">
      <w:start w:val="1"/>
      <w:numFmt w:val="bullet"/>
      <w:lvlText w:val=""/>
      <w:lvlJc w:val="left"/>
      <w:pPr>
        <w:ind w:left="3164" w:hanging="360"/>
      </w:pPr>
      <w:rPr>
        <w:rFonts w:ascii="Symbol" w:hAnsi="Symbol" w:hint="default"/>
      </w:rPr>
    </w:lvl>
    <w:lvl w:ilvl="4" w:tplc="FAF66282" w:tentative="1">
      <w:start w:val="1"/>
      <w:numFmt w:val="bullet"/>
      <w:lvlText w:val="o"/>
      <w:lvlJc w:val="left"/>
      <w:pPr>
        <w:ind w:left="3884" w:hanging="360"/>
      </w:pPr>
      <w:rPr>
        <w:rFonts w:ascii="Courier New" w:hAnsi="Courier New" w:cs="Courier New" w:hint="default"/>
      </w:rPr>
    </w:lvl>
    <w:lvl w:ilvl="5" w:tplc="A7C22B7E" w:tentative="1">
      <w:start w:val="1"/>
      <w:numFmt w:val="bullet"/>
      <w:lvlText w:val=""/>
      <w:lvlJc w:val="left"/>
      <w:pPr>
        <w:ind w:left="4604" w:hanging="360"/>
      </w:pPr>
      <w:rPr>
        <w:rFonts w:ascii="Wingdings" w:hAnsi="Wingdings" w:hint="default"/>
      </w:rPr>
    </w:lvl>
    <w:lvl w:ilvl="6" w:tplc="D2102D16" w:tentative="1">
      <w:start w:val="1"/>
      <w:numFmt w:val="bullet"/>
      <w:lvlText w:val=""/>
      <w:lvlJc w:val="left"/>
      <w:pPr>
        <w:ind w:left="5324" w:hanging="360"/>
      </w:pPr>
      <w:rPr>
        <w:rFonts w:ascii="Symbol" w:hAnsi="Symbol" w:hint="default"/>
      </w:rPr>
    </w:lvl>
    <w:lvl w:ilvl="7" w:tplc="05249096" w:tentative="1">
      <w:start w:val="1"/>
      <w:numFmt w:val="bullet"/>
      <w:lvlText w:val="o"/>
      <w:lvlJc w:val="left"/>
      <w:pPr>
        <w:ind w:left="6044" w:hanging="360"/>
      </w:pPr>
      <w:rPr>
        <w:rFonts w:ascii="Courier New" w:hAnsi="Courier New" w:cs="Courier New" w:hint="default"/>
      </w:rPr>
    </w:lvl>
    <w:lvl w:ilvl="8" w:tplc="5F7ED1B6"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D67048B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79DEBBAC" w:tentative="1">
      <w:start w:val="1"/>
      <w:numFmt w:val="bullet"/>
      <w:lvlText w:val="o"/>
      <w:lvlJc w:val="left"/>
      <w:pPr>
        <w:ind w:left="2291" w:hanging="360"/>
      </w:pPr>
      <w:rPr>
        <w:rFonts w:ascii="Courier New" w:hAnsi="Courier New" w:cs="Courier New" w:hint="default"/>
      </w:rPr>
    </w:lvl>
    <w:lvl w:ilvl="2" w:tplc="3A426546" w:tentative="1">
      <w:start w:val="1"/>
      <w:numFmt w:val="bullet"/>
      <w:lvlText w:val=""/>
      <w:lvlJc w:val="left"/>
      <w:pPr>
        <w:ind w:left="3011" w:hanging="360"/>
      </w:pPr>
      <w:rPr>
        <w:rFonts w:ascii="Wingdings" w:hAnsi="Wingdings" w:hint="default"/>
      </w:rPr>
    </w:lvl>
    <w:lvl w:ilvl="3" w:tplc="A228623C" w:tentative="1">
      <w:start w:val="1"/>
      <w:numFmt w:val="bullet"/>
      <w:lvlText w:val=""/>
      <w:lvlJc w:val="left"/>
      <w:pPr>
        <w:ind w:left="3731" w:hanging="360"/>
      </w:pPr>
      <w:rPr>
        <w:rFonts w:ascii="Symbol" w:hAnsi="Symbol" w:hint="default"/>
      </w:rPr>
    </w:lvl>
    <w:lvl w:ilvl="4" w:tplc="20D60DEA" w:tentative="1">
      <w:start w:val="1"/>
      <w:numFmt w:val="bullet"/>
      <w:lvlText w:val="o"/>
      <w:lvlJc w:val="left"/>
      <w:pPr>
        <w:ind w:left="4451" w:hanging="360"/>
      </w:pPr>
      <w:rPr>
        <w:rFonts w:ascii="Courier New" w:hAnsi="Courier New" w:cs="Courier New" w:hint="default"/>
      </w:rPr>
    </w:lvl>
    <w:lvl w:ilvl="5" w:tplc="1A34A2FC" w:tentative="1">
      <w:start w:val="1"/>
      <w:numFmt w:val="bullet"/>
      <w:lvlText w:val=""/>
      <w:lvlJc w:val="left"/>
      <w:pPr>
        <w:ind w:left="5171" w:hanging="360"/>
      </w:pPr>
      <w:rPr>
        <w:rFonts w:ascii="Wingdings" w:hAnsi="Wingdings" w:hint="default"/>
      </w:rPr>
    </w:lvl>
    <w:lvl w:ilvl="6" w:tplc="306297DE" w:tentative="1">
      <w:start w:val="1"/>
      <w:numFmt w:val="bullet"/>
      <w:lvlText w:val=""/>
      <w:lvlJc w:val="left"/>
      <w:pPr>
        <w:ind w:left="5891" w:hanging="360"/>
      </w:pPr>
      <w:rPr>
        <w:rFonts w:ascii="Symbol" w:hAnsi="Symbol" w:hint="default"/>
      </w:rPr>
    </w:lvl>
    <w:lvl w:ilvl="7" w:tplc="93E4F8AE" w:tentative="1">
      <w:start w:val="1"/>
      <w:numFmt w:val="bullet"/>
      <w:lvlText w:val="o"/>
      <w:lvlJc w:val="left"/>
      <w:pPr>
        <w:ind w:left="6611" w:hanging="360"/>
      </w:pPr>
      <w:rPr>
        <w:rFonts w:ascii="Courier New" w:hAnsi="Courier New" w:cs="Courier New" w:hint="default"/>
      </w:rPr>
    </w:lvl>
    <w:lvl w:ilvl="8" w:tplc="F6DABEE0"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88685F9C">
      <w:start w:val="1"/>
      <w:numFmt w:val="bullet"/>
      <w:pStyle w:val="LDTIPP"/>
      <w:lvlText w:val=""/>
      <w:lvlPicBulletId w:val="2"/>
      <w:lvlJc w:val="left"/>
      <w:pPr>
        <w:ind w:left="1779" w:hanging="360"/>
      </w:pPr>
      <w:rPr>
        <w:rFonts w:ascii="Symbol" w:hAnsi="Symbol" w:hint="default"/>
        <w:color w:val="auto"/>
        <w:sz w:val="52"/>
        <w:szCs w:val="52"/>
        <w:u w:color="C00000"/>
      </w:rPr>
    </w:lvl>
    <w:lvl w:ilvl="1" w:tplc="77160944" w:tentative="1">
      <w:start w:val="1"/>
      <w:numFmt w:val="bullet"/>
      <w:lvlText w:val="o"/>
      <w:lvlJc w:val="left"/>
      <w:pPr>
        <w:ind w:left="2150" w:hanging="360"/>
      </w:pPr>
      <w:rPr>
        <w:rFonts w:ascii="Courier New" w:hAnsi="Courier New" w:cs="Courier New" w:hint="default"/>
      </w:rPr>
    </w:lvl>
    <w:lvl w:ilvl="2" w:tplc="DAB04CAA" w:tentative="1">
      <w:start w:val="1"/>
      <w:numFmt w:val="bullet"/>
      <w:lvlText w:val=""/>
      <w:lvlJc w:val="left"/>
      <w:pPr>
        <w:ind w:left="2870" w:hanging="360"/>
      </w:pPr>
      <w:rPr>
        <w:rFonts w:ascii="Wingdings" w:hAnsi="Wingdings" w:hint="default"/>
      </w:rPr>
    </w:lvl>
    <w:lvl w:ilvl="3" w:tplc="8022335E" w:tentative="1">
      <w:start w:val="1"/>
      <w:numFmt w:val="bullet"/>
      <w:lvlText w:val=""/>
      <w:lvlJc w:val="left"/>
      <w:pPr>
        <w:ind w:left="3590" w:hanging="360"/>
      </w:pPr>
      <w:rPr>
        <w:rFonts w:ascii="Symbol" w:hAnsi="Symbol" w:hint="default"/>
      </w:rPr>
    </w:lvl>
    <w:lvl w:ilvl="4" w:tplc="E334FA34" w:tentative="1">
      <w:start w:val="1"/>
      <w:numFmt w:val="bullet"/>
      <w:lvlText w:val="o"/>
      <w:lvlJc w:val="left"/>
      <w:pPr>
        <w:ind w:left="4310" w:hanging="360"/>
      </w:pPr>
      <w:rPr>
        <w:rFonts w:ascii="Courier New" w:hAnsi="Courier New" w:cs="Courier New" w:hint="default"/>
      </w:rPr>
    </w:lvl>
    <w:lvl w:ilvl="5" w:tplc="4252B8C2" w:tentative="1">
      <w:start w:val="1"/>
      <w:numFmt w:val="bullet"/>
      <w:lvlText w:val=""/>
      <w:lvlJc w:val="left"/>
      <w:pPr>
        <w:ind w:left="5030" w:hanging="360"/>
      </w:pPr>
      <w:rPr>
        <w:rFonts w:ascii="Wingdings" w:hAnsi="Wingdings" w:hint="default"/>
      </w:rPr>
    </w:lvl>
    <w:lvl w:ilvl="6" w:tplc="5B50786C" w:tentative="1">
      <w:start w:val="1"/>
      <w:numFmt w:val="bullet"/>
      <w:lvlText w:val=""/>
      <w:lvlJc w:val="left"/>
      <w:pPr>
        <w:ind w:left="5750" w:hanging="360"/>
      </w:pPr>
      <w:rPr>
        <w:rFonts w:ascii="Symbol" w:hAnsi="Symbol" w:hint="default"/>
      </w:rPr>
    </w:lvl>
    <w:lvl w:ilvl="7" w:tplc="22800A80" w:tentative="1">
      <w:start w:val="1"/>
      <w:numFmt w:val="bullet"/>
      <w:lvlText w:val="o"/>
      <w:lvlJc w:val="left"/>
      <w:pPr>
        <w:ind w:left="6470" w:hanging="360"/>
      </w:pPr>
      <w:rPr>
        <w:rFonts w:ascii="Courier New" w:hAnsi="Courier New" w:cs="Courier New" w:hint="default"/>
      </w:rPr>
    </w:lvl>
    <w:lvl w:ilvl="8" w:tplc="178A4D9A"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062CFFE4">
      <w:start w:val="1"/>
      <w:numFmt w:val="bullet"/>
      <w:pStyle w:val="LDHinweis"/>
      <w:lvlText w:val=""/>
      <w:lvlPicBulletId w:val="0"/>
      <w:lvlJc w:val="left"/>
      <w:pPr>
        <w:ind w:left="1637" w:hanging="360"/>
      </w:pPr>
      <w:rPr>
        <w:rFonts w:ascii="Symbol" w:hAnsi="Symbol" w:hint="default"/>
        <w:color w:val="auto"/>
        <w:sz w:val="52"/>
        <w:szCs w:val="52"/>
        <w:u w:color="C00000"/>
      </w:rPr>
    </w:lvl>
    <w:lvl w:ilvl="1" w:tplc="853CDCAE" w:tentative="1">
      <w:start w:val="1"/>
      <w:numFmt w:val="bullet"/>
      <w:lvlText w:val="o"/>
      <w:lvlJc w:val="left"/>
      <w:pPr>
        <w:ind w:left="2357" w:hanging="360"/>
      </w:pPr>
      <w:rPr>
        <w:rFonts w:ascii="Courier New" w:hAnsi="Courier New" w:cs="Courier New" w:hint="default"/>
      </w:rPr>
    </w:lvl>
    <w:lvl w:ilvl="2" w:tplc="A1140AFE" w:tentative="1">
      <w:start w:val="1"/>
      <w:numFmt w:val="bullet"/>
      <w:lvlText w:val=""/>
      <w:lvlJc w:val="left"/>
      <w:pPr>
        <w:ind w:left="3077" w:hanging="360"/>
      </w:pPr>
      <w:rPr>
        <w:rFonts w:ascii="Wingdings" w:hAnsi="Wingdings" w:hint="default"/>
      </w:rPr>
    </w:lvl>
    <w:lvl w:ilvl="3" w:tplc="F12CDF56" w:tentative="1">
      <w:start w:val="1"/>
      <w:numFmt w:val="bullet"/>
      <w:lvlText w:val=""/>
      <w:lvlJc w:val="left"/>
      <w:pPr>
        <w:ind w:left="3797" w:hanging="360"/>
      </w:pPr>
      <w:rPr>
        <w:rFonts w:ascii="Symbol" w:hAnsi="Symbol" w:hint="default"/>
      </w:rPr>
    </w:lvl>
    <w:lvl w:ilvl="4" w:tplc="A5D0CF16" w:tentative="1">
      <w:start w:val="1"/>
      <w:numFmt w:val="bullet"/>
      <w:lvlText w:val="o"/>
      <w:lvlJc w:val="left"/>
      <w:pPr>
        <w:ind w:left="4517" w:hanging="360"/>
      </w:pPr>
      <w:rPr>
        <w:rFonts w:ascii="Courier New" w:hAnsi="Courier New" w:cs="Courier New" w:hint="default"/>
      </w:rPr>
    </w:lvl>
    <w:lvl w:ilvl="5" w:tplc="2460DF74" w:tentative="1">
      <w:start w:val="1"/>
      <w:numFmt w:val="bullet"/>
      <w:lvlText w:val=""/>
      <w:lvlJc w:val="left"/>
      <w:pPr>
        <w:ind w:left="5237" w:hanging="360"/>
      </w:pPr>
      <w:rPr>
        <w:rFonts w:ascii="Wingdings" w:hAnsi="Wingdings" w:hint="default"/>
      </w:rPr>
    </w:lvl>
    <w:lvl w:ilvl="6" w:tplc="236AEDD2" w:tentative="1">
      <w:start w:val="1"/>
      <w:numFmt w:val="bullet"/>
      <w:lvlText w:val=""/>
      <w:lvlJc w:val="left"/>
      <w:pPr>
        <w:ind w:left="5957" w:hanging="360"/>
      </w:pPr>
      <w:rPr>
        <w:rFonts w:ascii="Symbol" w:hAnsi="Symbol" w:hint="default"/>
      </w:rPr>
    </w:lvl>
    <w:lvl w:ilvl="7" w:tplc="11123E6A" w:tentative="1">
      <w:start w:val="1"/>
      <w:numFmt w:val="bullet"/>
      <w:lvlText w:val="o"/>
      <w:lvlJc w:val="left"/>
      <w:pPr>
        <w:ind w:left="6677" w:hanging="360"/>
      </w:pPr>
      <w:rPr>
        <w:rFonts w:ascii="Courier New" w:hAnsi="Courier New" w:cs="Courier New" w:hint="default"/>
      </w:rPr>
    </w:lvl>
    <w:lvl w:ilvl="8" w:tplc="C1D81930"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28D8423C">
      <w:start w:val="1"/>
      <w:numFmt w:val="bullet"/>
      <w:pStyle w:val="LDAuflistungText"/>
      <w:lvlText w:val=""/>
      <w:lvlJc w:val="left"/>
      <w:pPr>
        <w:ind w:left="2346" w:hanging="360"/>
      </w:pPr>
      <w:rPr>
        <w:rFonts w:ascii="Wingdings" w:hAnsi="Wingdings" w:hint="default"/>
        <w:color w:val="C00000"/>
        <w:sz w:val="22"/>
        <w:u w:color="C00000"/>
      </w:rPr>
    </w:lvl>
    <w:lvl w:ilvl="1" w:tplc="85D81472">
      <w:start w:val="1"/>
      <w:numFmt w:val="bullet"/>
      <w:lvlText w:val="o"/>
      <w:lvlJc w:val="left"/>
      <w:pPr>
        <w:ind w:left="3066" w:hanging="360"/>
      </w:pPr>
      <w:rPr>
        <w:rFonts w:ascii="Courier New" w:hAnsi="Courier New" w:cs="Courier New" w:hint="default"/>
      </w:rPr>
    </w:lvl>
    <w:lvl w:ilvl="2" w:tplc="C1B013E0" w:tentative="1">
      <w:start w:val="1"/>
      <w:numFmt w:val="bullet"/>
      <w:lvlText w:val=""/>
      <w:lvlJc w:val="left"/>
      <w:pPr>
        <w:ind w:left="3786" w:hanging="360"/>
      </w:pPr>
      <w:rPr>
        <w:rFonts w:ascii="Wingdings" w:hAnsi="Wingdings" w:hint="default"/>
      </w:rPr>
    </w:lvl>
    <w:lvl w:ilvl="3" w:tplc="D256DDA2" w:tentative="1">
      <w:start w:val="1"/>
      <w:numFmt w:val="bullet"/>
      <w:lvlText w:val=""/>
      <w:lvlJc w:val="left"/>
      <w:pPr>
        <w:ind w:left="4506" w:hanging="360"/>
      </w:pPr>
      <w:rPr>
        <w:rFonts w:ascii="Symbol" w:hAnsi="Symbol" w:hint="default"/>
      </w:rPr>
    </w:lvl>
    <w:lvl w:ilvl="4" w:tplc="45F08966" w:tentative="1">
      <w:start w:val="1"/>
      <w:numFmt w:val="bullet"/>
      <w:lvlText w:val="o"/>
      <w:lvlJc w:val="left"/>
      <w:pPr>
        <w:ind w:left="5226" w:hanging="360"/>
      </w:pPr>
      <w:rPr>
        <w:rFonts w:ascii="Courier New" w:hAnsi="Courier New" w:cs="Courier New" w:hint="default"/>
      </w:rPr>
    </w:lvl>
    <w:lvl w:ilvl="5" w:tplc="6DCEF758" w:tentative="1">
      <w:start w:val="1"/>
      <w:numFmt w:val="bullet"/>
      <w:lvlText w:val=""/>
      <w:lvlJc w:val="left"/>
      <w:pPr>
        <w:ind w:left="5946" w:hanging="360"/>
      </w:pPr>
      <w:rPr>
        <w:rFonts w:ascii="Wingdings" w:hAnsi="Wingdings" w:hint="default"/>
      </w:rPr>
    </w:lvl>
    <w:lvl w:ilvl="6" w:tplc="85381DEC" w:tentative="1">
      <w:start w:val="1"/>
      <w:numFmt w:val="bullet"/>
      <w:lvlText w:val=""/>
      <w:lvlJc w:val="left"/>
      <w:pPr>
        <w:ind w:left="6666" w:hanging="360"/>
      </w:pPr>
      <w:rPr>
        <w:rFonts w:ascii="Symbol" w:hAnsi="Symbol" w:hint="default"/>
      </w:rPr>
    </w:lvl>
    <w:lvl w:ilvl="7" w:tplc="3542A0B6" w:tentative="1">
      <w:start w:val="1"/>
      <w:numFmt w:val="bullet"/>
      <w:lvlText w:val="o"/>
      <w:lvlJc w:val="left"/>
      <w:pPr>
        <w:ind w:left="7386" w:hanging="360"/>
      </w:pPr>
      <w:rPr>
        <w:rFonts w:ascii="Courier New" w:hAnsi="Courier New" w:cs="Courier New" w:hint="default"/>
      </w:rPr>
    </w:lvl>
    <w:lvl w:ilvl="8" w:tplc="D2B02094"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A3B6F516">
      <w:start w:val="11"/>
      <w:numFmt w:val="bullet"/>
      <w:pStyle w:val="LDAuflistungzweiteEbene"/>
      <w:lvlText w:val="-"/>
      <w:lvlJc w:val="left"/>
      <w:pPr>
        <w:ind w:left="720" w:hanging="360"/>
      </w:pPr>
      <w:rPr>
        <w:rFonts w:ascii="Arial" w:eastAsiaTheme="minorHAnsi" w:hAnsi="Arial" w:cs="Arial" w:hint="default"/>
      </w:rPr>
    </w:lvl>
    <w:lvl w:ilvl="1" w:tplc="E98EA470" w:tentative="1">
      <w:start w:val="1"/>
      <w:numFmt w:val="bullet"/>
      <w:lvlText w:val="o"/>
      <w:lvlJc w:val="left"/>
      <w:pPr>
        <w:ind w:left="1440" w:hanging="360"/>
      </w:pPr>
      <w:rPr>
        <w:rFonts w:ascii="Courier New" w:hAnsi="Courier New" w:cs="Courier New" w:hint="default"/>
      </w:rPr>
    </w:lvl>
    <w:lvl w:ilvl="2" w:tplc="EA461A68" w:tentative="1">
      <w:start w:val="1"/>
      <w:numFmt w:val="bullet"/>
      <w:lvlText w:val=""/>
      <w:lvlJc w:val="left"/>
      <w:pPr>
        <w:ind w:left="2160" w:hanging="360"/>
      </w:pPr>
      <w:rPr>
        <w:rFonts w:ascii="Wingdings" w:hAnsi="Wingdings" w:hint="default"/>
      </w:rPr>
    </w:lvl>
    <w:lvl w:ilvl="3" w:tplc="493E26B8" w:tentative="1">
      <w:start w:val="1"/>
      <w:numFmt w:val="bullet"/>
      <w:lvlText w:val=""/>
      <w:lvlJc w:val="left"/>
      <w:pPr>
        <w:ind w:left="2880" w:hanging="360"/>
      </w:pPr>
      <w:rPr>
        <w:rFonts w:ascii="Symbol" w:hAnsi="Symbol" w:hint="default"/>
      </w:rPr>
    </w:lvl>
    <w:lvl w:ilvl="4" w:tplc="ABBE3DA8" w:tentative="1">
      <w:start w:val="1"/>
      <w:numFmt w:val="bullet"/>
      <w:lvlText w:val="o"/>
      <w:lvlJc w:val="left"/>
      <w:pPr>
        <w:ind w:left="3600" w:hanging="360"/>
      </w:pPr>
      <w:rPr>
        <w:rFonts w:ascii="Courier New" w:hAnsi="Courier New" w:cs="Courier New" w:hint="default"/>
      </w:rPr>
    </w:lvl>
    <w:lvl w:ilvl="5" w:tplc="9FA4EBCA" w:tentative="1">
      <w:start w:val="1"/>
      <w:numFmt w:val="bullet"/>
      <w:lvlText w:val=""/>
      <w:lvlJc w:val="left"/>
      <w:pPr>
        <w:ind w:left="4320" w:hanging="360"/>
      </w:pPr>
      <w:rPr>
        <w:rFonts w:ascii="Wingdings" w:hAnsi="Wingdings" w:hint="default"/>
      </w:rPr>
    </w:lvl>
    <w:lvl w:ilvl="6" w:tplc="33B4DA12" w:tentative="1">
      <w:start w:val="1"/>
      <w:numFmt w:val="bullet"/>
      <w:lvlText w:val=""/>
      <w:lvlJc w:val="left"/>
      <w:pPr>
        <w:ind w:left="5040" w:hanging="360"/>
      </w:pPr>
      <w:rPr>
        <w:rFonts w:ascii="Symbol" w:hAnsi="Symbol" w:hint="default"/>
      </w:rPr>
    </w:lvl>
    <w:lvl w:ilvl="7" w:tplc="7668FF7A" w:tentative="1">
      <w:start w:val="1"/>
      <w:numFmt w:val="bullet"/>
      <w:lvlText w:val="o"/>
      <w:lvlJc w:val="left"/>
      <w:pPr>
        <w:ind w:left="5760" w:hanging="360"/>
      </w:pPr>
      <w:rPr>
        <w:rFonts w:ascii="Courier New" w:hAnsi="Courier New" w:cs="Courier New" w:hint="default"/>
      </w:rPr>
    </w:lvl>
    <w:lvl w:ilvl="8" w:tplc="9620F17A"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A5D0B6AA">
      <w:start w:val="1"/>
      <w:numFmt w:val="bullet"/>
      <w:lvlText w:val=""/>
      <w:lvlJc w:val="left"/>
      <w:pPr>
        <w:tabs>
          <w:tab w:val="num" w:pos="283"/>
        </w:tabs>
        <w:ind w:left="720" w:hanging="360"/>
      </w:pPr>
      <w:rPr>
        <w:rFonts w:ascii="Symbol" w:hAnsi="Symbol"/>
      </w:rPr>
    </w:lvl>
    <w:lvl w:ilvl="1" w:tplc="418E68F2">
      <w:start w:val="1"/>
      <w:numFmt w:val="bullet"/>
      <w:lvlText w:val="o"/>
      <w:lvlJc w:val="left"/>
      <w:pPr>
        <w:tabs>
          <w:tab w:val="num" w:pos="567"/>
        </w:tabs>
        <w:ind w:left="1080" w:hanging="360"/>
      </w:pPr>
      <w:rPr>
        <w:rFonts w:ascii="Courier New" w:hAnsi="Courier New"/>
      </w:rPr>
    </w:lvl>
    <w:lvl w:ilvl="2" w:tplc="8BDE5276">
      <w:start w:val="1"/>
      <w:numFmt w:val="bullet"/>
      <w:lvlText w:val=""/>
      <w:lvlJc w:val="left"/>
      <w:pPr>
        <w:tabs>
          <w:tab w:val="num" w:pos="850"/>
        </w:tabs>
        <w:ind w:left="1440" w:hanging="360"/>
      </w:pPr>
      <w:rPr>
        <w:rFonts w:ascii="Wingdings" w:hAnsi="Wingdings"/>
      </w:rPr>
    </w:lvl>
    <w:lvl w:ilvl="3" w:tplc="F4A88348">
      <w:start w:val="1"/>
      <w:numFmt w:val="bullet"/>
      <w:lvlText w:val=""/>
      <w:lvlJc w:val="left"/>
      <w:pPr>
        <w:tabs>
          <w:tab w:val="num" w:pos="1134"/>
        </w:tabs>
        <w:ind w:left="1800" w:hanging="360"/>
      </w:pPr>
      <w:rPr>
        <w:rFonts w:ascii="Symbol" w:hAnsi="Symbol"/>
      </w:rPr>
    </w:lvl>
    <w:lvl w:ilvl="4" w:tplc="D5EA1470">
      <w:start w:val="1"/>
      <w:numFmt w:val="bullet"/>
      <w:lvlText w:val="o"/>
      <w:lvlJc w:val="left"/>
      <w:pPr>
        <w:tabs>
          <w:tab w:val="num" w:pos="1417"/>
        </w:tabs>
        <w:ind w:left="2160" w:hanging="360"/>
      </w:pPr>
      <w:rPr>
        <w:rFonts w:ascii="Courier New" w:hAnsi="Courier New"/>
      </w:rPr>
    </w:lvl>
    <w:lvl w:ilvl="5" w:tplc="51A223C0">
      <w:start w:val="1"/>
      <w:numFmt w:val="bullet"/>
      <w:lvlText w:val=""/>
      <w:lvlJc w:val="left"/>
      <w:pPr>
        <w:tabs>
          <w:tab w:val="num" w:pos="1701"/>
        </w:tabs>
        <w:ind w:left="2520" w:hanging="360"/>
      </w:pPr>
      <w:rPr>
        <w:rFonts w:ascii="Wingdings" w:hAnsi="Wingdings"/>
      </w:rPr>
    </w:lvl>
    <w:lvl w:ilvl="6" w:tplc="F98ADE46">
      <w:start w:val="1"/>
      <w:numFmt w:val="bullet"/>
      <w:lvlText w:val=""/>
      <w:lvlJc w:val="left"/>
      <w:pPr>
        <w:tabs>
          <w:tab w:val="num" w:pos="1984"/>
        </w:tabs>
        <w:ind w:left="2880" w:hanging="360"/>
      </w:pPr>
      <w:rPr>
        <w:rFonts w:ascii="Symbol" w:hAnsi="Symbol"/>
      </w:rPr>
    </w:lvl>
    <w:lvl w:ilvl="7" w:tplc="D18A3608">
      <w:start w:val="1"/>
      <w:numFmt w:val="bullet"/>
      <w:lvlText w:val="o"/>
      <w:lvlJc w:val="left"/>
      <w:pPr>
        <w:tabs>
          <w:tab w:val="num" w:pos="2268"/>
        </w:tabs>
        <w:ind w:left="3240" w:hanging="360"/>
      </w:pPr>
      <w:rPr>
        <w:rFonts w:ascii="Courier New" w:hAnsi="Courier New"/>
      </w:rPr>
    </w:lvl>
    <w:lvl w:ilvl="8" w:tplc="46CEA08E">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CB5C24AE">
      <w:start w:val="1"/>
      <w:numFmt w:val="bullet"/>
      <w:lvlText w:val=""/>
      <w:lvlJc w:val="left"/>
      <w:pPr>
        <w:tabs>
          <w:tab w:val="num" w:pos="283"/>
        </w:tabs>
        <w:ind w:left="720" w:hanging="360"/>
      </w:pPr>
      <w:rPr>
        <w:rFonts w:ascii="Symbol" w:hAnsi="Symbol"/>
      </w:rPr>
    </w:lvl>
    <w:lvl w:ilvl="1" w:tplc="7D80FF62">
      <w:start w:val="1"/>
      <w:numFmt w:val="bullet"/>
      <w:lvlText w:val="o"/>
      <w:lvlJc w:val="left"/>
      <w:pPr>
        <w:tabs>
          <w:tab w:val="num" w:pos="567"/>
        </w:tabs>
        <w:ind w:left="1080" w:hanging="360"/>
      </w:pPr>
      <w:rPr>
        <w:rFonts w:ascii="Courier New" w:hAnsi="Courier New"/>
      </w:rPr>
    </w:lvl>
    <w:lvl w:ilvl="2" w:tplc="F380352A">
      <w:start w:val="1"/>
      <w:numFmt w:val="bullet"/>
      <w:lvlText w:val=""/>
      <w:lvlJc w:val="left"/>
      <w:pPr>
        <w:tabs>
          <w:tab w:val="num" w:pos="850"/>
        </w:tabs>
        <w:ind w:left="1440" w:hanging="360"/>
      </w:pPr>
      <w:rPr>
        <w:rFonts w:ascii="Wingdings" w:hAnsi="Wingdings"/>
      </w:rPr>
    </w:lvl>
    <w:lvl w:ilvl="3" w:tplc="085E7E1A">
      <w:start w:val="1"/>
      <w:numFmt w:val="bullet"/>
      <w:lvlText w:val=""/>
      <w:lvlJc w:val="left"/>
      <w:pPr>
        <w:tabs>
          <w:tab w:val="num" w:pos="1134"/>
        </w:tabs>
        <w:ind w:left="1800" w:hanging="360"/>
      </w:pPr>
      <w:rPr>
        <w:rFonts w:ascii="Symbol" w:hAnsi="Symbol"/>
      </w:rPr>
    </w:lvl>
    <w:lvl w:ilvl="4" w:tplc="32AC3FD6">
      <w:start w:val="1"/>
      <w:numFmt w:val="bullet"/>
      <w:lvlText w:val="o"/>
      <w:lvlJc w:val="left"/>
      <w:pPr>
        <w:tabs>
          <w:tab w:val="num" w:pos="1417"/>
        </w:tabs>
        <w:ind w:left="2160" w:hanging="360"/>
      </w:pPr>
      <w:rPr>
        <w:rFonts w:ascii="Courier New" w:hAnsi="Courier New"/>
      </w:rPr>
    </w:lvl>
    <w:lvl w:ilvl="5" w:tplc="68F03C2E">
      <w:start w:val="1"/>
      <w:numFmt w:val="bullet"/>
      <w:lvlText w:val=""/>
      <w:lvlJc w:val="left"/>
      <w:pPr>
        <w:tabs>
          <w:tab w:val="num" w:pos="1701"/>
        </w:tabs>
        <w:ind w:left="2520" w:hanging="360"/>
      </w:pPr>
      <w:rPr>
        <w:rFonts w:ascii="Wingdings" w:hAnsi="Wingdings"/>
      </w:rPr>
    </w:lvl>
    <w:lvl w:ilvl="6" w:tplc="37ECDA24">
      <w:start w:val="1"/>
      <w:numFmt w:val="bullet"/>
      <w:lvlText w:val=""/>
      <w:lvlJc w:val="left"/>
      <w:pPr>
        <w:tabs>
          <w:tab w:val="num" w:pos="1984"/>
        </w:tabs>
        <w:ind w:left="2880" w:hanging="360"/>
      </w:pPr>
      <w:rPr>
        <w:rFonts w:ascii="Symbol" w:hAnsi="Symbol"/>
      </w:rPr>
    </w:lvl>
    <w:lvl w:ilvl="7" w:tplc="4AA4D59C">
      <w:start w:val="1"/>
      <w:numFmt w:val="bullet"/>
      <w:lvlText w:val="o"/>
      <w:lvlJc w:val="left"/>
      <w:pPr>
        <w:tabs>
          <w:tab w:val="num" w:pos="2268"/>
        </w:tabs>
        <w:ind w:left="3240" w:hanging="360"/>
      </w:pPr>
      <w:rPr>
        <w:rFonts w:ascii="Courier New" w:hAnsi="Courier New"/>
      </w:rPr>
    </w:lvl>
    <w:lvl w:ilvl="8" w:tplc="77346870">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0D26BE28">
      <w:start w:val="1"/>
      <w:numFmt w:val="bullet"/>
      <w:lvlText w:val=""/>
      <w:lvlJc w:val="left"/>
      <w:pPr>
        <w:tabs>
          <w:tab w:val="num" w:pos="283"/>
        </w:tabs>
        <w:ind w:left="720" w:hanging="360"/>
      </w:pPr>
      <w:rPr>
        <w:rFonts w:ascii="Symbol" w:hAnsi="Symbol"/>
      </w:rPr>
    </w:lvl>
    <w:lvl w:ilvl="1" w:tplc="8E5E23AA">
      <w:start w:val="1"/>
      <w:numFmt w:val="bullet"/>
      <w:lvlText w:val="o"/>
      <w:lvlJc w:val="left"/>
      <w:pPr>
        <w:tabs>
          <w:tab w:val="num" w:pos="567"/>
        </w:tabs>
        <w:ind w:left="1080" w:hanging="360"/>
      </w:pPr>
      <w:rPr>
        <w:rFonts w:ascii="Courier New" w:hAnsi="Courier New"/>
      </w:rPr>
    </w:lvl>
    <w:lvl w:ilvl="2" w:tplc="A41C6D84">
      <w:start w:val="1"/>
      <w:numFmt w:val="bullet"/>
      <w:lvlText w:val=""/>
      <w:lvlJc w:val="left"/>
      <w:pPr>
        <w:tabs>
          <w:tab w:val="num" w:pos="850"/>
        </w:tabs>
        <w:ind w:left="1440" w:hanging="360"/>
      </w:pPr>
      <w:rPr>
        <w:rFonts w:ascii="Wingdings" w:hAnsi="Wingdings"/>
      </w:rPr>
    </w:lvl>
    <w:lvl w:ilvl="3" w:tplc="DB1A1FEA">
      <w:start w:val="1"/>
      <w:numFmt w:val="bullet"/>
      <w:lvlText w:val=""/>
      <w:lvlJc w:val="left"/>
      <w:pPr>
        <w:tabs>
          <w:tab w:val="num" w:pos="1134"/>
        </w:tabs>
        <w:ind w:left="1800" w:hanging="360"/>
      </w:pPr>
      <w:rPr>
        <w:rFonts w:ascii="Symbol" w:hAnsi="Symbol"/>
      </w:rPr>
    </w:lvl>
    <w:lvl w:ilvl="4" w:tplc="D154FD60">
      <w:start w:val="1"/>
      <w:numFmt w:val="bullet"/>
      <w:lvlText w:val="o"/>
      <w:lvlJc w:val="left"/>
      <w:pPr>
        <w:tabs>
          <w:tab w:val="num" w:pos="1417"/>
        </w:tabs>
        <w:ind w:left="2160" w:hanging="360"/>
      </w:pPr>
      <w:rPr>
        <w:rFonts w:ascii="Courier New" w:hAnsi="Courier New"/>
      </w:rPr>
    </w:lvl>
    <w:lvl w:ilvl="5" w:tplc="14E85B2A">
      <w:start w:val="1"/>
      <w:numFmt w:val="bullet"/>
      <w:lvlText w:val=""/>
      <w:lvlJc w:val="left"/>
      <w:pPr>
        <w:tabs>
          <w:tab w:val="num" w:pos="1701"/>
        </w:tabs>
        <w:ind w:left="2520" w:hanging="360"/>
      </w:pPr>
      <w:rPr>
        <w:rFonts w:ascii="Wingdings" w:hAnsi="Wingdings"/>
      </w:rPr>
    </w:lvl>
    <w:lvl w:ilvl="6" w:tplc="D71039C2">
      <w:start w:val="1"/>
      <w:numFmt w:val="bullet"/>
      <w:lvlText w:val=""/>
      <w:lvlJc w:val="left"/>
      <w:pPr>
        <w:tabs>
          <w:tab w:val="num" w:pos="1984"/>
        </w:tabs>
        <w:ind w:left="2880" w:hanging="360"/>
      </w:pPr>
      <w:rPr>
        <w:rFonts w:ascii="Symbol" w:hAnsi="Symbol"/>
      </w:rPr>
    </w:lvl>
    <w:lvl w:ilvl="7" w:tplc="1396A2FC">
      <w:start w:val="1"/>
      <w:numFmt w:val="bullet"/>
      <w:lvlText w:val="o"/>
      <w:lvlJc w:val="left"/>
      <w:pPr>
        <w:tabs>
          <w:tab w:val="num" w:pos="2268"/>
        </w:tabs>
        <w:ind w:left="3240" w:hanging="360"/>
      </w:pPr>
      <w:rPr>
        <w:rFonts w:ascii="Courier New" w:hAnsi="Courier New"/>
      </w:rPr>
    </w:lvl>
    <w:lvl w:ilvl="8" w:tplc="0B7AC8A8">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01E4E40C">
      <w:start w:val="1"/>
      <w:numFmt w:val="bullet"/>
      <w:lvlText w:val=""/>
      <w:lvlJc w:val="left"/>
      <w:pPr>
        <w:tabs>
          <w:tab w:val="num" w:pos="283"/>
        </w:tabs>
        <w:ind w:left="720" w:hanging="360"/>
      </w:pPr>
      <w:rPr>
        <w:rFonts w:ascii="Symbol" w:hAnsi="Symbol"/>
      </w:rPr>
    </w:lvl>
    <w:lvl w:ilvl="1" w:tplc="58B2184A">
      <w:start w:val="1"/>
      <w:numFmt w:val="bullet"/>
      <w:lvlText w:val="o"/>
      <w:lvlJc w:val="left"/>
      <w:pPr>
        <w:tabs>
          <w:tab w:val="num" w:pos="567"/>
        </w:tabs>
        <w:ind w:left="1080" w:hanging="360"/>
      </w:pPr>
      <w:rPr>
        <w:rFonts w:ascii="Courier New" w:hAnsi="Courier New"/>
      </w:rPr>
    </w:lvl>
    <w:lvl w:ilvl="2" w:tplc="42E49502">
      <w:start w:val="1"/>
      <w:numFmt w:val="bullet"/>
      <w:lvlText w:val=""/>
      <w:lvlJc w:val="left"/>
      <w:pPr>
        <w:tabs>
          <w:tab w:val="num" w:pos="850"/>
        </w:tabs>
        <w:ind w:left="1440" w:hanging="360"/>
      </w:pPr>
      <w:rPr>
        <w:rFonts w:ascii="Wingdings" w:hAnsi="Wingdings"/>
      </w:rPr>
    </w:lvl>
    <w:lvl w:ilvl="3" w:tplc="E870BB68">
      <w:start w:val="1"/>
      <w:numFmt w:val="bullet"/>
      <w:lvlText w:val=""/>
      <w:lvlJc w:val="left"/>
      <w:pPr>
        <w:tabs>
          <w:tab w:val="num" w:pos="1134"/>
        </w:tabs>
        <w:ind w:left="1800" w:hanging="360"/>
      </w:pPr>
      <w:rPr>
        <w:rFonts w:ascii="Symbol" w:hAnsi="Symbol"/>
      </w:rPr>
    </w:lvl>
    <w:lvl w:ilvl="4" w:tplc="28187B34">
      <w:start w:val="1"/>
      <w:numFmt w:val="bullet"/>
      <w:lvlText w:val="o"/>
      <w:lvlJc w:val="left"/>
      <w:pPr>
        <w:tabs>
          <w:tab w:val="num" w:pos="1417"/>
        </w:tabs>
        <w:ind w:left="2160" w:hanging="360"/>
      </w:pPr>
      <w:rPr>
        <w:rFonts w:ascii="Courier New" w:hAnsi="Courier New"/>
      </w:rPr>
    </w:lvl>
    <w:lvl w:ilvl="5" w:tplc="F1A4CDA6">
      <w:start w:val="1"/>
      <w:numFmt w:val="bullet"/>
      <w:lvlText w:val=""/>
      <w:lvlJc w:val="left"/>
      <w:pPr>
        <w:tabs>
          <w:tab w:val="num" w:pos="1701"/>
        </w:tabs>
        <w:ind w:left="2520" w:hanging="360"/>
      </w:pPr>
      <w:rPr>
        <w:rFonts w:ascii="Wingdings" w:hAnsi="Wingdings"/>
      </w:rPr>
    </w:lvl>
    <w:lvl w:ilvl="6" w:tplc="D4488926">
      <w:start w:val="1"/>
      <w:numFmt w:val="bullet"/>
      <w:lvlText w:val=""/>
      <w:lvlJc w:val="left"/>
      <w:pPr>
        <w:tabs>
          <w:tab w:val="num" w:pos="1984"/>
        </w:tabs>
        <w:ind w:left="2880" w:hanging="360"/>
      </w:pPr>
      <w:rPr>
        <w:rFonts w:ascii="Symbol" w:hAnsi="Symbol"/>
      </w:rPr>
    </w:lvl>
    <w:lvl w:ilvl="7" w:tplc="0CB28402">
      <w:start w:val="1"/>
      <w:numFmt w:val="bullet"/>
      <w:lvlText w:val="o"/>
      <w:lvlJc w:val="left"/>
      <w:pPr>
        <w:tabs>
          <w:tab w:val="num" w:pos="2268"/>
        </w:tabs>
        <w:ind w:left="3240" w:hanging="360"/>
      </w:pPr>
      <w:rPr>
        <w:rFonts w:ascii="Courier New" w:hAnsi="Courier New"/>
      </w:rPr>
    </w:lvl>
    <w:lvl w:ilvl="8" w:tplc="E06E67A8">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64240DCE">
      <w:start w:val="1"/>
      <w:numFmt w:val="bullet"/>
      <w:lvlText w:val=""/>
      <w:lvlJc w:val="left"/>
      <w:pPr>
        <w:tabs>
          <w:tab w:val="num" w:pos="283"/>
        </w:tabs>
        <w:ind w:left="720" w:hanging="360"/>
      </w:pPr>
      <w:rPr>
        <w:rFonts w:ascii="Symbol" w:hAnsi="Symbol"/>
      </w:rPr>
    </w:lvl>
    <w:lvl w:ilvl="1" w:tplc="FF0C0D84">
      <w:start w:val="1"/>
      <w:numFmt w:val="bullet"/>
      <w:lvlText w:val="o"/>
      <w:lvlJc w:val="left"/>
      <w:pPr>
        <w:tabs>
          <w:tab w:val="num" w:pos="567"/>
        </w:tabs>
        <w:ind w:left="1080" w:hanging="360"/>
      </w:pPr>
      <w:rPr>
        <w:rFonts w:ascii="Courier New" w:hAnsi="Courier New"/>
      </w:rPr>
    </w:lvl>
    <w:lvl w:ilvl="2" w:tplc="06E031C4">
      <w:start w:val="1"/>
      <w:numFmt w:val="bullet"/>
      <w:lvlText w:val=""/>
      <w:lvlJc w:val="left"/>
      <w:pPr>
        <w:tabs>
          <w:tab w:val="num" w:pos="850"/>
        </w:tabs>
        <w:ind w:left="1440" w:hanging="360"/>
      </w:pPr>
      <w:rPr>
        <w:rFonts w:ascii="Wingdings" w:hAnsi="Wingdings"/>
      </w:rPr>
    </w:lvl>
    <w:lvl w:ilvl="3" w:tplc="9CCA9422">
      <w:start w:val="1"/>
      <w:numFmt w:val="bullet"/>
      <w:lvlText w:val=""/>
      <w:lvlJc w:val="left"/>
      <w:pPr>
        <w:tabs>
          <w:tab w:val="num" w:pos="1134"/>
        </w:tabs>
        <w:ind w:left="1800" w:hanging="360"/>
      </w:pPr>
      <w:rPr>
        <w:rFonts w:ascii="Symbol" w:hAnsi="Symbol"/>
      </w:rPr>
    </w:lvl>
    <w:lvl w:ilvl="4" w:tplc="6834FA3C">
      <w:start w:val="1"/>
      <w:numFmt w:val="bullet"/>
      <w:lvlText w:val="o"/>
      <w:lvlJc w:val="left"/>
      <w:pPr>
        <w:tabs>
          <w:tab w:val="num" w:pos="1417"/>
        </w:tabs>
        <w:ind w:left="2160" w:hanging="360"/>
      </w:pPr>
      <w:rPr>
        <w:rFonts w:ascii="Courier New" w:hAnsi="Courier New"/>
      </w:rPr>
    </w:lvl>
    <w:lvl w:ilvl="5" w:tplc="7778CB66">
      <w:start w:val="1"/>
      <w:numFmt w:val="bullet"/>
      <w:lvlText w:val=""/>
      <w:lvlJc w:val="left"/>
      <w:pPr>
        <w:tabs>
          <w:tab w:val="num" w:pos="1701"/>
        </w:tabs>
        <w:ind w:left="2520" w:hanging="360"/>
      </w:pPr>
      <w:rPr>
        <w:rFonts w:ascii="Wingdings" w:hAnsi="Wingdings"/>
      </w:rPr>
    </w:lvl>
    <w:lvl w:ilvl="6" w:tplc="862CDA40">
      <w:start w:val="1"/>
      <w:numFmt w:val="bullet"/>
      <w:lvlText w:val=""/>
      <w:lvlJc w:val="left"/>
      <w:pPr>
        <w:tabs>
          <w:tab w:val="num" w:pos="1984"/>
        </w:tabs>
        <w:ind w:left="2880" w:hanging="360"/>
      </w:pPr>
      <w:rPr>
        <w:rFonts w:ascii="Symbol" w:hAnsi="Symbol"/>
      </w:rPr>
    </w:lvl>
    <w:lvl w:ilvl="7" w:tplc="7D86F536">
      <w:start w:val="1"/>
      <w:numFmt w:val="bullet"/>
      <w:lvlText w:val="o"/>
      <w:lvlJc w:val="left"/>
      <w:pPr>
        <w:tabs>
          <w:tab w:val="num" w:pos="2268"/>
        </w:tabs>
        <w:ind w:left="3240" w:hanging="360"/>
      </w:pPr>
      <w:rPr>
        <w:rFonts w:ascii="Courier New" w:hAnsi="Courier New"/>
      </w:rPr>
    </w:lvl>
    <w:lvl w:ilvl="8" w:tplc="BD5AA1DC">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B6BA736A">
      <w:start w:val="1"/>
      <w:numFmt w:val="bullet"/>
      <w:lvlText w:val=""/>
      <w:lvlJc w:val="left"/>
      <w:pPr>
        <w:tabs>
          <w:tab w:val="num" w:pos="283"/>
        </w:tabs>
        <w:ind w:left="720" w:hanging="360"/>
      </w:pPr>
      <w:rPr>
        <w:rFonts w:ascii="Symbol" w:hAnsi="Symbol"/>
      </w:rPr>
    </w:lvl>
    <w:lvl w:ilvl="1" w:tplc="2D461D68">
      <w:start w:val="1"/>
      <w:numFmt w:val="bullet"/>
      <w:lvlText w:val="o"/>
      <w:lvlJc w:val="left"/>
      <w:pPr>
        <w:tabs>
          <w:tab w:val="num" w:pos="567"/>
        </w:tabs>
        <w:ind w:left="1080" w:hanging="360"/>
      </w:pPr>
      <w:rPr>
        <w:rFonts w:ascii="Courier New" w:hAnsi="Courier New"/>
      </w:rPr>
    </w:lvl>
    <w:lvl w:ilvl="2" w:tplc="7A6040DC">
      <w:start w:val="1"/>
      <w:numFmt w:val="bullet"/>
      <w:lvlText w:val=""/>
      <w:lvlJc w:val="left"/>
      <w:pPr>
        <w:tabs>
          <w:tab w:val="num" w:pos="850"/>
        </w:tabs>
        <w:ind w:left="1440" w:hanging="360"/>
      </w:pPr>
      <w:rPr>
        <w:rFonts w:ascii="Wingdings" w:hAnsi="Wingdings"/>
      </w:rPr>
    </w:lvl>
    <w:lvl w:ilvl="3" w:tplc="A7E44136">
      <w:start w:val="1"/>
      <w:numFmt w:val="bullet"/>
      <w:lvlText w:val=""/>
      <w:lvlJc w:val="left"/>
      <w:pPr>
        <w:tabs>
          <w:tab w:val="num" w:pos="1134"/>
        </w:tabs>
        <w:ind w:left="1800" w:hanging="360"/>
      </w:pPr>
      <w:rPr>
        <w:rFonts w:ascii="Symbol" w:hAnsi="Symbol"/>
      </w:rPr>
    </w:lvl>
    <w:lvl w:ilvl="4" w:tplc="2B4EC852">
      <w:start w:val="1"/>
      <w:numFmt w:val="bullet"/>
      <w:lvlText w:val="o"/>
      <w:lvlJc w:val="left"/>
      <w:pPr>
        <w:tabs>
          <w:tab w:val="num" w:pos="1417"/>
        </w:tabs>
        <w:ind w:left="2160" w:hanging="360"/>
      </w:pPr>
      <w:rPr>
        <w:rFonts w:ascii="Courier New" w:hAnsi="Courier New"/>
      </w:rPr>
    </w:lvl>
    <w:lvl w:ilvl="5" w:tplc="6F3CAE2C">
      <w:start w:val="1"/>
      <w:numFmt w:val="bullet"/>
      <w:lvlText w:val=""/>
      <w:lvlJc w:val="left"/>
      <w:pPr>
        <w:tabs>
          <w:tab w:val="num" w:pos="1701"/>
        </w:tabs>
        <w:ind w:left="2520" w:hanging="360"/>
      </w:pPr>
      <w:rPr>
        <w:rFonts w:ascii="Wingdings" w:hAnsi="Wingdings"/>
      </w:rPr>
    </w:lvl>
    <w:lvl w:ilvl="6" w:tplc="68F8893C">
      <w:start w:val="1"/>
      <w:numFmt w:val="bullet"/>
      <w:lvlText w:val=""/>
      <w:lvlJc w:val="left"/>
      <w:pPr>
        <w:tabs>
          <w:tab w:val="num" w:pos="1984"/>
        </w:tabs>
        <w:ind w:left="2880" w:hanging="360"/>
      </w:pPr>
      <w:rPr>
        <w:rFonts w:ascii="Symbol" w:hAnsi="Symbol"/>
      </w:rPr>
    </w:lvl>
    <w:lvl w:ilvl="7" w:tplc="3488C31E">
      <w:start w:val="1"/>
      <w:numFmt w:val="bullet"/>
      <w:lvlText w:val="o"/>
      <w:lvlJc w:val="left"/>
      <w:pPr>
        <w:tabs>
          <w:tab w:val="num" w:pos="2268"/>
        </w:tabs>
        <w:ind w:left="3240" w:hanging="360"/>
      </w:pPr>
      <w:rPr>
        <w:rFonts w:ascii="Courier New" w:hAnsi="Courier New"/>
      </w:rPr>
    </w:lvl>
    <w:lvl w:ilvl="8" w:tplc="F3EA185C">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C99C1682">
      <w:start w:val="1"/>
      <w:numFmt w:val="bullet"/>
      <w:lvlText w:val=""/>
      <w:lvlJc w:val="left"/>
      <w:pPr>
        <w:tabs>
          <w:tab w:val="num" w:pos="283"/>
        </w:tabs>
        <w:ind w:left="720" w:hanging="360"/>
      </w:pPr>
      <w:rPr>
        <w:rFonts w:ascii="Symbol" w:hAnsi="Symbol"/>
      </w:rPr>
    </w:lvl>
    <w:lvl w:ilvl="1" w:tplc="D41001BA">
      <w:start w:val="1"/>
      <w:numFmt w:val="bullet"/>
      <w:lvlText w:val="o"/>
      <w:lvlJc w:val="left"/>
      <w:pPr>
        <w:tabs>
          <w:tab w:val="num" w:pos="567"/>
        </w:tabs>
        <w:ind w:left="1080" w:hanging="360"/>
      </w:pPr>
      <w:rPr>
        <w:rFonts w:ascii="Courier New" w:hAnsi="Courier New"/>
      </w:rPr>
    </w:lvl>
    <w:lvl w:ilvl="2" w:tplc="AEB2862C">
      <w:start w:val="1"/>
      <w:numFmt w:val="bullet"/>
      <w:lvlText w:val=""/>
      <w:lvlJc w:val="left"/>
      <w:pPr>
        <w:tabs>
          <w:tab w:val="num" w:pos="850"/>
        </w:tabs>
        <w:ind w:left="1440" w:hanging="360"/>
      </w:pPr>
      <w:rPr>
        <w:rFonts w:ascii="Wingdings" w:hAnsi="Wingdings"/>
      </w:rPr>
    </w:lvl>
    <w:lvl w:ilvl="3" w:tplc="CEE83680">
      <w:start w:val="1"/>
      <w:numFmt w:val="bullet"/>
      <w:lvlText w:val=""/>
      <w:lvlJc w:val="left"/>
      <w:pPr>
        <w:tabs>
          <w:tab w:val="num" w:pos="1134"/>
        </w:tabs>
        <w:ind w:left="1800" w:hanging="360"/>
      </w:pPr>
      <w:rPr>
        <w:rFonts w:ascii="Symbol" w:hAnsi="Symbol"/>
      </w:rPr>
    </w:lvl>
    <w:lvl w:ilvl="4" w:tplc="226285C0">
      <w:start w:val="1"/>
      <w:numFmt w:val="bullet"/>
      <w:lvlText w:val="o"/>
      <w:lvlJc w:val="left"/>
      <w:pPr>
        <w:tabs>
          <w:tab w:val="num" w:pos="1417"/>
        </w:tabs>
        <w:ind w:left="2160" w:hanging="360"/>
      </w:pPr>
      <w:rPr>
        <w:rFonts w:ascii="Courier New" w:hAnsi="Courier New"/>
      </w:rPr>
    </w:lvl>
    <w:lvl w:ilvl="5" w:tplc="8B3AC120">
      <w:start w:val="1"/>
      <w:numFmt w:val="bullet"/>
      <w:lvlText w:val=""/>
      <w:lvlJc w:val="left"/>
      <w:pPr>
        <w:tabs>
          <w:tab w:val="num" w:pos="1701"/>
        </w:tabs>
        <w:ind w:left="2520" w:hanging="360"/>
      </w:pPr>
      <w:rPr>
        <w:rFonts w:ascii="Wingdings" w:hAnsi="Wingdings"/>
      </w:rPr>
    </w:lvl>
    <w:lvl w:ilvl="6" w:tplc="72BE4DB4">
      <w:start w:val="1"/>
      <w:numFmt w:val="bullet"/>
      <w:lvlText w:val=""/>
      <w:lvlJc w:val="left"/>
      <w:pPr>
        <w:tabs>
          <w:tab w:val="num" w:pos="1984"/>
        </w:tabs>
        <w:ind w:left="2880" w:hanging="360"/>
      </w:pPr>
      <w:rPr>
        <w:rFonts w:ascii="Symbol" w:hAnsi="Symbol"/>
      </w:rPr>
    </w:lvl>
    <w:lvl w:ilvl="7" w:tplc="5E4C1C12">
      <w:start w:val="1"/>
      <w:numFmt w:val="bullet"/>
      <w:lvlText w:val="o"/>
      <w:lvlJc w:val="left"/>
      <w:pPr>
        <w:tabs>
          <w:tab w:val="num" w:pos="2268"/>
        </w:tabs>
        <w:ind w:left="3240" w:hanging="360"/>
      </w:pPr>
      <w:rPr>
        <w:rFonts w:ascii="Courier New" w:hAnsi="Courier New"/>
      </w:rPr>
    </w:lvl>
    <w:lvl w:ilvl="8" w:tplc="5FDA9A52">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98E4F3AA">
      <w:start w:val="1"/>
      <w:numFmt w:val="bullet"/>
      <w:lvlText w:val=""/>
      <w:lvlJc w:val="left"/>
      <w:pPr>
        <w:tabs>
          <w:tab w:val="num" w:pos="283"/>
        </w:tabs>
        <w:ind w:left="720" w:hanging="360"/>
      </w:pPr>
      <w:rPr>
        <w:rFonts w:ascii="Symbol" w:hAnsi="Symbol"/>
      </w:rPr>
    </w:lvl>
    <w:lvl w:ilvl="1" w:tplc="8A0A2B88">
      <w:start w:val="1"/>
      <w:numFmt w:val="bullet"/>
      <w:lvlText w:val="o"/>
      <w:lvlJc w:val="left"/>
      <w:pPr>
        <w:tabs>
          <w:tab w:val="num" w:pos="567"/>
        </w:tabs>
        <w:ind w:left="1080" w:hanging="360"/>
      </w:pPr>
      <w:rPr>
        <w:rFonts w:ascii="Courier New" w:hAnsi="Courier New"/>
      </w:rPr>
    </w:lvl>
    <w:lvl w:ilvl="2" w:tplc="75FE2048">
      <w:start w:val="1"/>
      <w:numFmt w:val="bullet"/>
      <w:lvlText w:val=""/>
      <w:lvlJc w:val="left"/>
      <w:pPr>
        <w:tabs>
          <w:tab w:val="num" w:pos="850"/>
        </w:tabs>
        <w:ind w:left="1440" w:hanging="360"/>
      </w:pPr>
      <w:rPr>
        <w:rFonts w:ascii="Wingdings" w:hAnsi="Wingdings"/>
      </w:rPr>
    </w:lvl>
    <w:lvl w:ilvl="3" w:tplc="DD9E852A">
      <w:start w:val="1"/>
      <w:numFmt w:val="bullet"/>
      <w:lvlText w:val=""/>
      <w:lvlJc w:val="left"/>
      <w:pPr>
        <w:tabs>
          <w:tab w:val="num" w:pos="1134"/>
        </w:tabs>
        <w:ind w:left="1800" w:hanging="360"/>
      </w:pPr>
      <w:rPr>
        <w:rFonts w:ascii="Symbol" w:hAnsi="Symbol"/>
      </w:rPr>
    </w:lvl>
    <w:lvl w:ilvl="4" w:tplc="21123404">
      <w:start w:val="1"/>
      <w:numFmt w:val="bullet"/>
      <w:lvlText w:val="o"/>
      <w:lvlJc w:val="left"/>
      <w:pPr>
        <w:tabs>
          <w:tab w:val="num" w:pos="1417"/>
        </w:tabs>
        <w:ind w:left="2160" w:hanging="360"/>
      </w:pPr>
      <w:rPr>
        <w:rFonts w:ascii="Courier New" w:hAnsi="Courier New"/>
      </w:rPr>
    </w:lvl>
    <w:lvl w:ilvl="5" w:tplc="D5D60B2A">
      <w:start w:val="1"/>
      <w:numFmt w:val="bullet"/>
      <w:lvlText w:val=""/>
      <w:lvlJc w:val="left"/>
      <w:pPr>
        <w:tabs>
          <w:tab w:val="num" w:pos="1701"/>
        </w:tabs>
        <w:ind w:left="2520" w:hanging="360"/>
      </w:pPr>
      <w:rPr>
        <w:rFonts w:ascii="Wingdings" w:hAnsi="Wingdings"/>
      </w:rPr>
    </w:lvl>
    <w:lvl w:ilvl="6" w:tplc="A574FC7C">
      <w:start w:val="1"/>
      <w:numFmt w:val="bullet"/>
      <w:lvlText w:val=""/>
      <w:lvlJc w:val="left"/>
      <w:pPr>
        <w:tabs>
          <w:tab w:val="num" w:pos="1984"/>
        </w:tabs>
        <w:ind w:left="2880" w:hanging="360"/>
      </w:pPr>
      <w:rPr>
        <w:rFonts w:ascii="Symbol" w:hAnsi="Symbol"/>
      </w:rPr>
    </w:lvl>
    <w:lvl w:ilvl="7" w:tplc="C9CE66C8">
      <w:start w:val="1"/>
      <w:numFmt w:val="bullet"/>
      <w:lvlText w:val="o"/>
      <w:lvlJc w:val="left"/>
      <w:pPr>
        <w:tabs>
          <w:tab w:val="num" w:pos="2268"/>
        </w:tabs>
        <w:ind w:left="3240" w:hanging="360"/>
      </w:pPr>
      <w:rPr>
        <w:rFonts w:ascii="Courier New" w:hAnsi="Courier New"/>
      </w:rPr>
    </w:lvl>
    <w:lvl w:ilvl="8" w:tplc="5D8898F0">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CC267598">
      <w:start w:val="1"/>
      <w:numFmt w:val="bullet"/>
      <w:lvlText w:val=""/>
      <w:lvlJc w:val="left"/>
      <w:pPr>
        <w:tabs>
          <w:tab w:val="num" w:pos="283"/>
        </w:tabs>
        <w:ind w:left="720" w:hanging="360"/>
      </w:pPr>
      <w:rPr>
        <w:rFonts w:ascii="Symbol" w:hAnsi="Symbol"/>
      </w:rPr>
    </w:lvl>
    <w:lvl w:ilvl="1" w:tplc="B108F278">
      <w:start w:val="1"/>
      <w:numFmt w:val="bullet"/>
      <w:lvlText w:val="o"/>
      <w:lvlJc w:val="left"/>
      <w:pPr>
        <w:tabs>
          <w:tab w:val="num" w:pos="567"/>
        </w:tabs>
        <w:ind w:left="1080" w:hanging="360"/>
      </w:pPr>
      <w:rPr>
        <w:rFonts w:ascii="Courier New" w:hAnsi="Courier New"/>
      </w:rPr>
    </w:lvl>
    <w:lvl w:ilvl="2" w:tplc="8A520D06">
      <w:start w:val="1"/>
      <w:numFmt w:val="bullet"/>
      <w:lvlText w:val=""/>
      <w:lvlJc w:val="left"/>
      <w:pPr>
        <w:tabs>
          <w:tab w:val="num" w:pos="850"/>
        </w:tabs>
        <w:ind w:left="1440" w:hanging="360"/>
      </w:pPr>
      <w:rPr>
        <w:rFonts w:ascii="Wingdings" w:hAnsi="Wingdings"/>
      </w:rPr>
    </w:lvl>
    <w:lvl w:ilvl="3" w:tplc="FA6A6D4E">
      <w:start w:val="1"/>
      <w:numFmt w:val="bullet"/>
      <w:lvlText w:val=""/>
      <w:lvlJc w:val="left"/>
      <w:pPr>
        <w:tabs>
          <w:tab w:val="num" w:pos="1134"/>
        </w:tabs>
        <w:ind w:left="1800" w:hanging="360"/>
      </w:pPr>
      <w:rPr>
        <w:rFonts w:ascii="Symbol" w:hAnsi="Symbol"/>
      </w:rPr>
    </w:lvl>
    <w:lvl w:ilvl="4" w:tplc="D70A5470">
      <w:start w:val="1"/>
      <w:numFmt w:val="bullet"/>
      <w:lvlText w:val="o"/>
      <w:lvlJc w:val="left"/>
      <w:pPr>
        <w:tabs>
          <w:tab w:val="num" w:pos="1417"/>
        </w:tabs>
        <w:ind w:left="2160" w:hanging="360"/>
      </w:pPr>
      <w:rPr>
        <w:rFonts w:ascii="Courier New" w:hAnsi="Courier New"/>
      </w:rPr>
    </w:lvl>
    <w:lvl w:ilvl="5" w:tplc="C1465706">
      <w:start w:val="1"/>
      <w:numFmt w:val="bullet"/>
      <w:lvlText w:val=""/>
      <w:lvlJc w:val="left"/>
      <w:pPr>
        <w:tabs>
          <w:tab w:val="num" w:pos="1701"/>
        </w:tabs>
        <w:ind w:left="2520" w:hanging="360"/>
      </w:pPr>
      <w:rPr>
        <w:rFonts w:ascii="Wingdings" w:hAnsi="Wingdings"/>
      </w:rPr>
    </w:lvl>
    <w:lvl w:ilvl="6" w:tplc="E38646BE">
      <w:start w:val="1"/>
      <w:numFmt w:val="bullet"/>
      <w:lvlText w:val=""/>
      <w:lvlJc w:val="left"/>
      <w:pPr>
        <w:tabs>
          <w:tab w:val="num" w:pos="1984"/>
        </w:tabs>
        <w:ind w:left="2880" w:hanging="360"/>
      </w:pPr>
      <w:rPr>
        <w:rFonts w:ascii="Symbol" w:hAnsi="Symbol"/>
      </w:rPr>
    </w:lvl>
    <w:lvl w:ilvl="7" w:tplc="481CCE24">
      <w:start w:val="1"/>
      <w:numFmt w:val="bullet"/>
      <w:lvlText w:val="o"/>
      <w:lvlJc w:val="left"/>
      <w:pPr>
        <w:tabs>
          <w:tab w:val="num" w:pos="2268"/>
        </w:tabs>
        <w:ind w:left="3240" w:hanging="360"/>
      </w:pPr>
      <w:rPr>
        <w:rFonts w:ascii="Courier New" w:hAnsi="Courier New"/>
      </w:rPr>
    </w:lvl>
    <w:lvl w:ilvl="8" w:tplc="FADE9834">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BFF843CE">
      <w:start w:val="1"/>
      <w:numFmt w:val="bullet"/>
      <w:lvlText w:val=""/>
      <w:lvlJc w:val="left"/>
      <w:pPr>
        <w:tabs>
          <w:tab w:val="num" w:pos="283"/>
        </w:tabs>
        <w:ind w:left="720" w:hanging="360"/>
      </w:pPr>
      <w:rPr>
        <w:rFonts w:ascii="Symbol" w:hAnsi="Symbol"/>
      </w:rPr>
    </w:lvl>
    <w:lvl w:ilvl="1" w:tplc="963CF14A">
      <w:start w:val="1"/>
      <w:numFmt w:val="bullet"/>
      <w:lvlText w:val="o"/>
      <w:lvlJc w:val="left"/>
      <w:pPr>
        <w:tabs>
          <w:tab w:val="num" w:pos="567"/>
        </w:tabs>
        <w:ind w:left="1080" w:hanging="360"/>
      </w:pPr>
      <w:rPr>
        <w:rFonts w:ascii="Courier New" w:hAnsi="Courier New"/>
      </w:rPr>
    </w:lvl>
    <w:lvl w:ilvl="2" w:tplc="62026F70">
      <w:start w:val="1"/>
      <w:numFmt w:val="bullet"/>
      <w:lvlText w:val=""/>
      <w:lvlJc w:val="left"/>
      <w:pPr>
        <w:tabs>
          <w:tab w:val="num" w:pos="850"/>
        </w:tabs>
        <w:ind w:left="1440" w:hanging="360"/>
      </w:pPr>
      <w:rPr>
        <w:rFonts w:ascii="Wingdings" w:hAnsi="Wingdings"/>
      </w:rPr>
    </w:lvl>
    <w:lvl w:ilvl="3" w:tplc="B76EABC8">
      <w:start w:val="1"/>
      <w:numFmt w:val="bullet"/>
      <w:lvlText w:val=""/>
      <w:lvlJc w:val="left"/>
      <w:pPr>
        <w:tabs>
          <w:tab w:val="num" w:pos="1134"/>
        </w:tabs>
        <w:ind w:left="1800" w:hanging="360"/>
      </w:pPr>
      <w:rPr>
        <w:rFonts w:ascii="Symbol" w:hAnsi="Symbol"/>
      </w:rPr>
    </w:lvl>
    <w:lvl w:ilvl="4" w:tplc="A8E835A8">
      <w:start w:val="1"/>
      <w:numFmt w:val="bullet"/>
      <w:lvlText w:val="o"/>
      <w:lvlJc w:val="left"/>
      <w:pPr>
        <w:tabs>
          <w:tab w:val="num" w:pos="1417"/>
        </w:tabs>
        <w:ind w:left="2160" w:hanging="360"/>
      </w:pPr>
      <w:rPr>
        <w:rFonts w:ascii="Courier New" w:hAnsi="Courier New"/>
      </w:rPr>
    </w:lvl>
    <w:lvl w:ilvl="5" w:tplc="D5C45930">
      <w:start w:val="1"/>
      <w:numFmt w:val="bullet"/>
      <w:lvlText w:val=""/>
      <w:lvlJc w:val="left"/>
      <w:pPr>
        <w:tabs>
          <w:tab w:val="num" w:pos="1701"/>
        </w:tabs>
        <w:ind w:left="2520" w:hanging="360"/>
      </w:pPr>
      <w:rPr>
        <w:rFonts w:ascii="Wingdings" w:hAnsi="Wingdings"/>
      </w:rPr>
    </w:lvl>
    <w:lvl w:ilvl="6" w:tplc="1D98C066">
      <w:start w:val="1"/>
      <w:numFmt w:val="bullet"/>
      <w:lvlText w:val=""/>
      <w:lvlJc w:val="left"/>
      <w:pPr>
        <w:tabs>
          <w:tab w:val="num" w:pos="1984"/>
        </w:tabs>
        <w:ind w:left="2880" w:hanging="360"/>
      </w:pPr>
      <w:rPr>
        <w:rFonts w:ascii="Symbol" w:hAnsi="Symbol"/>
      </w:rPr>
    </w:lvl>
    <w:lvl w:ilvl="7" w:tplc="8D22E252">
      <w:start w:val="1"/>
      <w:numFmt w:val="bullet"/>
      <w:lvlText w:val="o"/>
      <w:lvlJc w:val="left"/>
      <w:pPr>
        <w:tabs>
          <w:tab w:val="num" w:pos="2268"/>
        </w:tabs>
        <w:ind w:left="3240" w:hanging="360"/>
      </w:pPr>
      <w:rPr>
        <w:rFonts w:ascii="Courier New" w:hAnsi="Courier New"/>
      </w:rPr>
    </w:lvl>
    <w:lvl w:ilvl="8" w:tplc="DFA8BBD0">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D0BE8ED0">
      <w:start w:val="1"/>
      <w:numFmt w:val="bullet"/>
      <w:lvlText w:val=""/>
      <w:lvlJc w:val="left"/>
      <w:pPr>
        <w:tabs>
          <w:tab w:val="num" w:pos="283"/>
        </w:tabs>
        <w:ind w:left="720" w:hanging="360"/>
      </w:pPr>
      <w:rPr>
        <w:rFonts w:ascii="Symbol" w:hAnsi="Symbol"/>
      </w:rPr>
    </w:lvl>
    <w:lvl w:ilvl="1" w:tplc="2A36CEE4">
      <w:start w:val="1"/>
      <w:numFmt w:val="bullet"/>
      <w:lvlText w:val="o"/>
      <w:lvlJc w:val="left"/>
      <w:pPr>
        <w:tabs>
          <w:tab w:val="num" w:pos="567"/>
        </w:tabs>
        <w:ind w:left="1080" w:hanging="360"/>
      </w:pPr>
      <w:rPr>
        <w:rFonts w:ascii="Courier New" w:hAnsi="Courier New"/>
      </w:rPr>
    </w:lvl>
    <w:lvl w:ilvl="2" w:tplc="8D62934C">
      <w:start w:val="1"/>
      <w:numFmt w:val="bullet"/>
      <w:lvlText w:val=""/>
      <w:lvlJc w:val="left"/>
      <w:pPr>
        <w:tabs>
          <w:tab w:val="num" w:pos="850"/>
        </w:tabs>
        <w:ind w:left="1440" w:hanging="360"/>
      </w:pPr>
      <w:rPr>
        <w:rFonts w:ascii="Wingdings" w:hAnsi="Wingdings"/>
      </w:rPr>
    </w:lvl>
    <w:lvl w:ilvl="3" w:tplc="4D7C1AF6">
      <w:start w:val="1"/>
      <w:numFmt w:val="bullet"/>
      <w:lvlText w:val=""/>
      <w:lvlJc w:val="left"/>
      <w:pPr>
        <w:tabs>
          <w:tab w:val="num" w:pos="1134"/>
        </w:tabs>
        <w:ind w:left="1800" w:hanging="360"/>
      </w:pPr>
      <w:rPr>
        <w:rFonts w:ascii="Symbol" w:hAnsi="Symbol"/>
      </w:rPr>
    </w:lvl>
    <w:lvl w:ilvl="4" w:tplc="CCBAA4BA">
      <w:start w:val="1"/>
      <w:numFmt w:val="bullet"/>
      <w:lvlText w:val="o"/>
      <w:lvlJc w:val="left"/>
      <w:pPr>
        <w:tabs>
          <w:tab w:val="num" w:pos="1417"/>
        </w:tabs>
        <w:ind w:left="2160" w:hanging="360"/>
      </w:pPr>
      <w:rPr>
        <w:rFonts w:ascii="Courier New" w:hAnsi="Courier New"/>
      </w:rPr>
    </w:lvl>
    <w:lvl w:ilvl="5" w:tplc="24229266">
      <w:start w:val="1"/>
      <w:numFmt w:val="bullet"/>
      <w:lvlText w:val=""/>
      <w:lvlJc w:val="left"/>
      <w:pPr>
        <w:tabs>
          <w:tab w:val="num" w:pos="1701"/>
        </w:tabs>
        <w:ind w:left="2520" w:hanging="360"/>
      </w:pPr>
      <w:rPr>
        <w:rFonts w:ascii="Wingdings" w:hAnsi="Wingdings"/>
      </w:rPr>
    </w:lvl>
    <w:lvl w:ilvl="6" w:tplc="BD8653CA">
      <w:start w:val="1"/>
      <w:numFmt w:val="bullet"/>
      <w:lvlText w:val=""/>
      <w:lvlJc w:val="left"/>
      <w:pPr>
        <w:tabs>
          <w:tab w:val="num" w:pos="1984"/>
        </w:tabs>
        <w:ind w:left="2880" w:hanging="360"/>
      </w:pPr>
      <w:rPr>
        <w:rFonts w:ascii="Symbol" w:hAnsi="Symbol"/>
      </w:rPr>
    </w:lvl>
    <w:lvl w:ilvl="7" w:tplc="EDC6543A">
      <w:start w:val="1"/>
      <w:numFmt w:val="bullet"/>
      <w:lvlText w:val="o"/>
      <w:lvlJc w:val="left"/>
      <w:pPr>
        <w:tabs>
          <w:tab w:val="num" w:pos="2268"/>
        </w:tabs>
        <w:ind w:left="3240" w:hanging="360"/>
      </w:pPr>
      <w:rPr>
        <w:rFonts w:ascii="Courier New" w:hAnsi="Courier New"/>
      </w:rPr>
    </w:lvl>
    <w:lvl w:ilvl="8" w:tplc="A9A6DCC4">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DD36F300">
      <w:start w:val="1"/>
      <w:numFmt w:val="bullet"/>
      <w:lvlText w:val=""/>
      <w:lvlJc w:val="left"/>
      <w:pPr>
        <w:tabs>
          <w:tab w:val="num" w:pos="283"/>
        </w:tabs>
        <w:ind w:left="720" w:hanging="360"/>
      </w:pPr>
      <w:rPr>
        <w:rFonts w:ascii="Symbol" w:hAnsi="Symbol"/>
      </w:rPr>
    </w:lvl>
    <w:lvl w:ilvl="1" w:tplc="CC6ABAA0">
      <w:start w:val="1"/>
      <w:numFmt w:val="bullet"/>
      <w:lvlText w:val="o"/>
      <w:lvlJc w:val="left"/>
      <w:pPr>
        <w:tabs>
          <w:tab w:val="num" w:pos="567"/>
        </w:tabs>
        <w:ind w:left="1080" w:hanging="360"/>
      </w:pPr>
      <w:rPr>
        <w:rFonts w:ascii="Courier New" w:hAnsi="Courier New"/>
      </w:rPr>
    </w:lvl>
    <w:lvl w:ilvl="2" w:tplc="FF201946">
      <w:start w:val="1"/>
      <w:numFmt w:val="bullet"/>
      <w:lvlText w:val=""/>
      <w:lvlJc w:val="left"/>
      <w:pPr>
        <w:tabs>
          <w:tab w:val="num" w:pos="850"/>
        </w:tabs>
        <w:ind w:left="1440" w:hanging="360"/>
      </w:pPr>
      <w:rPr>
        <w:rFonts w:ascii="Wingdings" w:hAnsi="Wingdings"/>
      </w:rPr>
    </w:lvl>
    <w:lvl w:ilvl="3" w:tplc="ED8CA0D2">
      <w:start w:val="1"/>
      <w:numFmt w:val="bullet"/>
      <w:lvlText w:val=""/>
      <w:lvlJc w:val="left"/>
      <w:pPr>
        <w:tabs>
          <w:tab w:val="num" w:pos="1134"/>
        </w:tabs>
        <w:ind w:left="1800" w:hanging="360"/>
      </w:pPr>
      <w:rPr>
        <w:rFonts w:ascii="Symbol" w:hAnsi="Symbol"/>
      </w:rPr>
    </w:lvl>
    <w:lvl w:ilvl="4" w:tplc="2614485C">
      <w:start w:val="1"/>
      <w:numFmt w:val="bullet"/>
      <w:lvlText w:val="o"/>
      <w:lvlJc w:val="left"/>
      <w:pPr>
        <w:tabs>
          <w:tab w:val="num" w:pos="1417"/>
        </w:tabs>
        <w:ind w:left="2160" w:hanging="360"/>
      </w:pPr>
      <w:rPr>
        <w:rFonts w:ascii="Courier New" w:hAnsi="Courier New"/>
      </w:rPr>
    </w:lvl>
    <w:lvl w:ilvl="5" w:tplc="4D10EB80">
      <w:start w:val="1"/>
      <w:numFmt w:val="bullet"/>
      <w:lvlText w:val=""/>
      <w:lvlJc w:val="left"/>
      <w:pPr>
        <w:tabs>
          <w:tab w:val="num" w:pos="1701"/>
        </w:tabs>
        <w:ind w:left="2520" w:hanging="360"/>
      </w:pPr>
      <w:rPr>
        <w:rFonts w:ascii="Wingdings" w:hAnsi="Wingdings"/>
      </w:rPr>
    </w:lvl>
    <w:lvl w:ilvl="6" w:tplc="10E480F2">
      <w:start w:val="1"/>
      <w:numFmt w:val="bullet"/>
      <w:lvlText w:val=""/>
      <w:lvlJc w:val="left"/>
      <w:pPr>
        <w:tabs>
          <w:tab w:val="num" w:pos="1984"/>
        </w:tabs>
        <w:ind w:left="2880" w:hanging="360"/>
      </w:pPr>
      <w:rPr>
        <w:rFonts w:ascii="Symbol" w:hAnsi="Symbol"/>
      </w:rPr>
    </w:lvl>
    <w:lvl w:ilvl="7" w:tplc="49E8D942">
      <w:start w:val="1"/>
      <w:numFmt w:val="bullet"/>
      <w:lvlText w:val="o"/>
      <w:lvlJc w:val="left"/>
      <w:pPr>
        <w:tabs>
          <w:tab w:val="num" w:pos="2268"/>
        </w:tabs>
        <w:ind w:left="3240" w:hanging="360"/>
      </w:pPr>
      <w:rPr>
        <w:rFonts w:ascii="Courier New" w:hAnsi="Courier New"/>
      </w:rPr>
    </w:lvl>
    <w:lvl w:ilvl="8" w:tplc="4A365336">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7A407B12">
      <w:start w:val="1"/>
      <w:numFmt w:val="bullet"/>
      <w:lvlText w:val=""/>
      <w:lvlJc w:val="left"/>
      <w:pPr>
        <w:tabs>
          <w:tab w:val="num" w:pos="283"/>
        </w:tabs>
        <w:ind w:left="720" w:hanging="360"/>
      </w:pPr>
      <w:rPr>
        <w:rFonts w:ascii="Symbol" w:hAnsi="Symbol"/>
      </w:rPr>
    </w:lvl>
    <w:lvl w:ilvl="1" w:tplc="CDD02440">
      <w:start w:val="1"/>
      <w:numFmt w:val="bullet"/>
      <w:lvlText w:val="o"/>
      <w:lvlJc w:val="left"/>
      <w:pPr>
        <w:tabs>
          <w:tab w:val="num" w:pos="567"/>
        </w:tabs>
        <w:ind w:left="1080" w:hanging="360"/>
      </w:pPr>
      <w:rPr>
        <w:rFonts w:ascii="Courier New" w:hAnsi="Courier New"/>
      </w:rPr>
    </w:lvl>
    <w:lvl w:ilvl="2" w:tplc="F6E67D0E">
      <w:start w:val="1"/>
      <w:numFmt w:val="bullet"/>
      <w:lvlText w:val=""/>
      <w:lvlJc w:val="left"/>
      <w:pPr>
        <w:tabs>
          <w:tab w:val="num" w:pos="850"/>
        </w:tabs>
        <w:ind w:left="1440" w:hanging="360"/>
      </w:pPr>
      <w:rPr>
        <w:rFonts w:ascii="Wingdings" w:hAnsi="Wingdings"/>
      </w:rPr>
    </w:lvl>
    <w:lvl w:ilvl="3" w:tplc="FC98FC8E">
      <w:start w:val="1"/>
      <w:numFmt w:val="bullet"/>
      <w:lvlText w:val=""/>
      <w:lvlJc w:val="left"/>
      <w:pPr>
        <w:tabs>
          <w:tab w:val="num" w:pos="1134"/>
        </w:tabs>
        <w:ind w:left="1800" w:hanging="360"/>
      </w:pPr>
      <w:rPr>
        <w:rFonts w:ascii="Symbol" w:hAnsi="Symbol"/>
      </w:rPr>
    </w:lvl>
    <w:lvl w:ilvl="4" w:tplc="9FB44D30">
      <w:start w:val="1"/>
      <w:numFmt w:val="bullet"/>
      <w:lvlText w:val="o"/>
      <w:lvlJc w:val="left"/>
      <w:pPr>
        <w:tabs>
          <w:tab w:val="num" w:pos="1417"/>
        </w:tabs>
        <w:ind w:left="2160" w:hanging="360"/>
      </w:pPr>
      <w:rPr>
        <w:rFonts w:ascii="Courier New" w:hAnsi="Courier New"/>
      </w:rPr>
    </w:lvl>
    <w:lvl w:ilvl="5" w:tplc="87BA52AA">
      <w:start w:val="1"/>
      <w:numFmt w:val="bullet"/>
      <w:lvlText w:val=""/>
      <w:lvlJc w:val="left"/>
      <w:pPr>
        <w:tabs>
          <w:tab w:val="num" w:pos="1701"/>
        </w:tabs>
        <w:ind w:left="2520" w:hanging="360"/>
      </w:pPr>
      <w:rPr>
        <w:rFonts w:ascii="Wingdings" w:hAnsi="Wingdings"/>
      </w:rPr>
    </w:lvl>
    <w:lvl w:ilvl="6" w:tplc="A1CED0DA">
      <w:start w:val="1"/>
      <w:numFmt w:val="bullet"/>
      <w:lvlText w:val=""/>
      <w:lvlJc w:val="left"/>
      <w:pPr>
        <w:tabs>
          <w:tab w:val="num" w:pos="1984"/>
        </w:tabs>
        <w:ind w:left="2880" w:hanging="360"/>
      </w:pPr>
      <w:rPr>
        <w:rFonts w:ascii="Symbol" w:hAnsi="Symbol"/>
      </w:rPr>
    </w:lvl>
    <w:lvl w:ilvl="7" w:tplc="E8DA74B6">
      <w:start w:val="1"/>
      <w:numFmt w:val="bullet"/>
      <w:lvlText w:val="o"/>
      <w:lvlJc w:val="left"/>
      <w:pPr>
        <w:tabs>
          <w:tab w:val="num" w:pos="2268"/>
        </w:tabs>
        <w:ind w:left="3240" w:hanging="360"/>
      </w:pPr>
      <w:rPr>
        <w:rFonts w:ascii="Courier New" w:hAnsi="Courier New"/>
      </w:rPr>
    </w:lvl>
    <w:lvl w:ilvl="8" w:tplc="F7484ADA">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210E7342">
      <w:start w:val="1"/>
      <w:numFmt w:val="bullet"/>
      <w:lvlText w:val=""/>
      <w:lvlJc w:val="left"/>
      <w:pPr>
        <w:tabs>
          <w:tab w:val="num" w:pos="283"/>
        </w:tabs>
        <w:ind w:left="720" w:hanging="360"/>
      </w:pPr>
      <w:rPr>
        <w:rFonts w:ascii="Symbol" w:hAnsi="Symbol"/>
      </w:rPr>
    </w:lvl>
    <w:lvl w:ilvl="1" w:tplc="13ECB5A2">
      <w:start w:val="1"/>
      <w:numFmt w:val="bullet"/>
      <w:lvlText w:val="o"/>
      <w:lvlJc w:val="left"/>
      <w:pPr>
        <w:tabs>
          <w:tab w:val="num" w:pos="567"/>
        </w:tabs>
        <w:ind w:left="1080" w:hanging="360"/>
      </w:pPr>
      <w:rPr>
        <w:rFonts w:ascii="Courier New" w:hAnsi="Courier New"/>
      </w:rPr>
    </w:lvl>
    <w:lvl w:ilvl="2" w:tplc="9538330A">
      <w:start w:val="1"/>
      <w:numFmt w:val="bullet"/>
      <w:lvlText w:val=""/>
      <w:lvlJc w:val="left"/>
      <w:pPr>
        <w:tabs>
          <w:tab w:val="num" w:pos="850"/>
        </w:tabs>
        <w:ind w:left="1440" w:hanging="360"/>
      </w:pPr>
      <w:rPr>
        <w:rFonts w:ascii="Wingdings" w:hAnsi="Wingdings"/>
      </w:rPr>
    </w:lvl>
    <w:lvl w:ilvl="3" w:tplc="8410DA78">
      <w:start w:val="1"/>
      <w:numFmt w:val="bullet"/>
      <w:lvlText w:val=""/>
      <w:lvlJc w:val="left"/>
      <w:pPr>
        <w:tabs>
          <w:tab w:val="num" w:pos="1134"/>
        </w:tabs>
        <w:ind w:left="1800" w:hanging="360"/>
      </w:pPr>
      <w:rPr>
        <w:rFonts w:ascii="Symbol" w:hAnsi="Symbol"/>
      </w:rPr>
    </w:lvl>
    <w:lvl w:ilvl="4" w:tplc="E7E61C44">
      <w:start w:val="1"/>
      <w:numFmt w:val="bullet"/>
      <w:lvlText w:val="o"/>
      <w:lvlJc w:val="left"/>
      <w:pPr>
        <w:tabs>
          <w:tab w:val="num" w:pos="1417"/>
        </w:tabs>
        <w:ind w:left="2160" w:hanging="360"/>
      </w:pPr>
      <w:rPr>
        <w:rFonts w:ascii="Courier New" w:hAnsi="Courier New"/>
      </w:rPr>
    </w:lvl>
    <w:lvl w:ilvl="5" w:tplc="A4CA6336">
      <w:start w:val="1"/>
      <w:numFmt w:val="bullet"/>
      <w:lvlText w:val=""/>
      <w:lvlJc w:val="left"/>
      <w:pPr>
        <w:tabs>
          <w:tab w:val="num" w:pos="1701"/>
        </w:tabs>
        <w:ind w:left="2520" w:hanging="360"/>
      </w:pPr>
      <w:rPr>
        <w:rFonts w:ascii="Wingdings" w:hAnsi="Wingdings"/>
      </w:rPr>
    </w:lvl>
    <w:lvl w:ilvl="6" w:tplc="9084C442">
      <w:start w:val="1"/>
      <w:numFmt w:val="bullet"/>
      <w:lvlText w:val=""/>
      <w:lvlJc w:val="left"/>
      <w:pPr>
        <w:tabs>
          <w:tab w:val="num" w:pos="1984"/>
        </w:tabs>
        <w:ind w:left="2880" w:hanging="360"/>
      </w:pPr>
      <w:rPr>
        <w:rFonts w:ascii="Symbol" w:hAnsi="Symbol"/>
      </w:rPr>
    </w:lvl>
    <w:lvl w:ilvl="7" w:tplc="C89A5F2C">
      <w:start w:val="1"/>
      <w:numFmt w:val="bullet"/>
      <w:lvlText w:val="o"/>
      <w:lvlJc w:val="left"/>
      <w:pPr>
        <w:tabs>
          <w:tab w:val="num" w:pos="2268"/>
        </w:tabs>
        <w:ind w:left="3240" w:hanging="360"/>
      </w:pPr>
      <w:rPr>
        <w:rFonts w:ascii="Courier New" w:hAnsi="Courier New"/>
      </w:rPr>
    </w:lvl>
    <w:lvl w:ilvl="8" w:tplc="6DBC3FBC">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790EA53E">
      <w:start w:val="1"/>
      <w:numFmt w:val="bullet"/>
      <w:lvlText w:val=""/>
      <w:lvlJc w:val="left"/>
      <w:pPr>
        <w:tabs>
          <w:tab w:val="num" w:pos="283"/>
        </w:tabs>
        <w:ind w:left="720" w:hanging="360"/>
      </w:pPr>
      <w:rPr>
        <w:rFonts w:ascii="Symbol" w:hAnsi="Symbol"/>
      </w:rPr>
    </w:lvl>
    <w:lvl w:ilvl="1" w:tplc="B7945B7A">
      <w:start w:val="1"/>
      <w:numFmt w:val="bullet"/>
      <w:lvlText w:val="o"/>
      <w:lvlJc w:val="left"/>
      <w:pPr>
        <w:tabs>
          <w:tab w:val="num" w:pos="567"/>
        </w:tabs>
        <w:ind w:left="1080" w:hanging="360"/>
      </w:pPr>
      <w:rPr>
        <w:rFonts w:ascii="Courier New" w:hAnsi="Courier New"/>
      </w:rPr>
    </w:lvl>
    <w:lvl w:ilvl="2" w:tplc="D9F2CCE8">
      <w:start w:val="1"/>
      <w:numFmt w:val="bullet"/>
      <w:lvlText w:val=""/>
      <w:lvlJc w:val="left"/>
      <w:pPr>
        <w:tabs>
          <w:tab w:val="num" w:pos="850"/>
        </w:tabs>
        <w:ind w:left="1440" w:hanging="360"/>
      </w:pPr>
      <w:rPr>
        <w:rFonts w:ascii="Wingdings" w:hAnsi="Wingdings"/>
      </w:rPr>
    </w:lvl>
    <w:lvl w:ilvl="3" w:tplc="6F1E58D6">
      <w:start w:val="1"/>
      <w:numFmt w:val="bullet"/>
      <w:lvlText w:val=""/>
      <w:lvlJc w:val="left"/>
      <w:pPr>
        <w:tabs>
          <w:tab w:val="num" w:pos="1134"/>
        </w:tabs>
        <w:ind w:left="1800" w:hanging="360"/>
      </w:pPr>
      <w:rPr>
        <w:rFonts w:ascii="Symbol" w:hAnsi="Symbol"/>
      </w:rPr>
    </w:lvl>
    <w:lvl w:ilvl="4" w:tplc="87ECD7D2">
      <w:start w:val="1"/>
      <w:numFmt w:val="bullet"/>
      <w:lvlText w:val="o"/>
      <w:lvlJc w:val="left"/>
      <w:pPr>
        <w:tabs>
          <w:tab w:val="num" w:pos="1417"/>
        </w:tabs>
        <w:ind w:left="2160" w:hanging="360"/>
      </w:pPr>
      <w:rPr>
        <w:rFonts w:ascii="Courier New" w:hAnsi="Courier New"/>
      </w:rPr>
    </w:lvl>
    <w:lvl w:ilvl="5" w:tplc="19CC1838">
      <w:start w:val="1"/>
      <w:numFmt w:val="bullet"/>
      <w:lvlText w:val=""/>
      <w:lvlJc w:val="left"/>
      <w:pPr>
        <w:tabs>
          <w:tab w:val="num" w:pos="1701"/>
        </w:tabs>
        <w:ind w:left="2520" w:hanging="360"/>
      </w:pPr>
      <w:rPr>
        <w:rFonts w:ascii="Wingdings" w:hAnsi="Wingdings"/>
      </w:rPr>
    </w:lvl>
    <w:lvl w:ilvl="6" w:tplc="9308070A">
      <w:start w:val="1"/>
      <w:numFmt w:val="bullet"/>
      <w:lvlText w:val=""/>
      <w:lvlJc w:val="left"/>
      <w:pPr>
        <w:tabs>
          <w:tab w:val="num" w:pos="1984"/>
        </w:tabs>
        <w:ind w:left="2880" w:hanging="360"/>
      </w:pPr>
      <w:rPr>
        <w:rFonts w:ascii="Symbol" w:hAnsi="Symbol"/>
      </w:rPr>
    </w:lvl>
    <w:lvl w:ilvl="7" w:tplc="4FD06A04">
      <w:start w:val="1"/>
      <w:numFmt w:val="bullet"/>
      <w:lvlText w:val="o"/>
      <w:lvlJc w:val="left"/>
      <w:pPr>
        <w:tabs>
          <w:tab w:val="num" w:pos="2268"/>
        </w:tabs>
        <w:ind w:left="3240" w:hanging="360"/>
      </w:pPr>
      <w:rPr>
        <w:rFonts w:ascii="Courier New" w:hAnsi="Courier New"/>
      </w:rPr>
    </w:lvl>
    <w:lvl w:ilvl="8" w:tplc="965A829A">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EE82B30C">
      <w:start w:val="1"/>
      <w:numFmt w:val="bullet"/>
      <w:lvlText w:val=""/>
      <w:lvlJc w:val="left"/>
      <w:pPr>
        <w:tabs>
          <w:tab w:val="num" w:pos="283"/>
        </w:tabs>
        <w:ind w:left="720" w:hanging="360"/>
      </w:pPr>
      <w:rPr>
        <w:rFonts w:ascii="Symbol" w:hAnsi="Symbol"/>
      </w:rPr>
    </w:lvl>
    <w:lvl w:ilvl="1" w:tplc="4DB46236">
      <w:start w:val="1"/>
      <w:numFmt w:val="bullet"/>
      <w:lvlText w:val="o"/>
      <w:lvlJc w:val="left"/>
      <w:pPr>
        <w:tabs>
          <w:tab w:val="num" w:pos="567"/>
        </w:tabs>
        <w:ind w:left="1080" w:hanging="360"/>
      </w:pPr>
      <w:rPr>
        <w:rFonts w:ascii="Courier New" w:hAnsi="Courier New"/>
      </w:rPr>
    </w:lvl>
    <w:lvl w:ilvl="2" w:tplc="4740E01A">
      <w:start w:val="1"/>
      <w:numFmt w:val="bullet"/>
      <w:lvlText w:val=""/>
      <w:lvlJc w:val="left"/>
      <w:pPr>
        <w:tabs>
          <w:tab w:val="num" w:pos="850"/>
        </w:tabs>
        <w:ind w:left="1440" w:hanging="360"/>
      </w:pPr>
      <w:rPr>
        <w:rFonts w:ascii="Wingdings" w:hAnsi="Wingdings"/>
      </w:rPr>
    </w:lvl>
    <w:lvl w:ilvl="3" w:tplc="03F2D468">
      <w:start w:val="1"/>
      <w:numFmt w:val="bullet"/>
      <w:lvlText w:val=""/>
      <w:lvlJc w:val="left"/>
      <w:pPr>
        <w:tabs>
          <w:tab w:val="num" w:pos="1134"/>
        </w:tabs>
        <w:ind w:left="1800" w:hanging="360"/>
      </w:pPr>
      <w:rPr>
        <w:rFonts w:ascii="Symbol" w:hAnsi="Symbol"/>
      </w:rPr>
    </w:lvl>
    <w:lvl w:ilvl="4" w:tplc="185E548A">
      <w:start w:val="1"/>
      <w:numFmt w:val="bullet"/>
      <w:lvlText w:val="o"/>
      <w:lvlJc w:val="left"/>
      <w:pPr>
        <w:tabs>
          <w:tab w:val="num" w:pos="1417"/>
        </w:tabs>
        <w:ind w:left="2160" w:hanging="360"/>
      </w:pPr>
      <w:rPr>
        <w:rFonts w:ascii="Courier New" w:hAnsi="Courier New"/>
      </w:rPr>
    </w:lvl>
    <w:lvl w:ilvl="5" w:tplc="C720B066">
      <w:start w:val="1"/>
      <w:numFmt w:val="bullet"/>
      <w:lvlText w:val=""/>
      <w:lvlJc w:val="left"/>
      <w:pPr>
        <w:tabs>
          <w:tab w:val="num" w:pos="1701"/>
        </w:tabs>
        <w:ind w:left="2520" w:hanging="360"/>
      </w:pPr>
      <w:rPr>
        <w:rFonts w:ascii="Wingdings" w:hAnsi="Wingdings"/>
      </w:rPr>
    </w:lvl>
    <w:lvl w:ilvl="6" w:tplc="DCF8C0BE">
      <w:start w:val="1"/>
      <w:numFmt w:val="bullet"/>
      <w:lvlText w:val=""/>
      <w:lvlJc w:val="left"/>
      <w:pPr>
        <w:tabs>
          <w:tab w:val="num" w:pos="1984"/>
        </w:tabs>
        <w:ind w:left="2880" w:hanging="360"/>
      </w:pPr>
      <w:rPr>
        <w:rFonts w:ascii="Symbol" w:hAnsi="Symbol"/>
      </w:rPr>
    </w:lvl>
    <w:lvl w:ilvl="7" w:tplc="C76891EA">
      <w:start w:val="1"/>
      <w:numFmt w:val="bullet"/>
      <w:lvlText w:val="o"/>
      <w:lvlJc w:val="left"/>
      <w:pPr>
        <w:tabs>
          <w:tab w:val="num" w:pos="2268"/>
        </w:tabs>
        <w:ind w:left="3240" w:hanging="360"/>
      </w:pPr>
      <w:rPr>
        <w:rFonts w:ascii="Courier New" w:hAnsi="Courier New"/>
      </w:rPr>
    </w:lvl>
    <w:lvl w:ilvl="8" w:tplc="21FE7B7C">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A61AAE80">
      <w:start w:val="1"/>
      <w:numFmt w:val="bullet"/>
      <w:lvlText w:val=""/>
      <w:lvlJc w:val="left"/>
      <w:pPr>
        <w:tabs>
          <w:tab w:val="num" w:pos="283"/>
        </w:tabs>
        <w:ind w:left="720" w:hanging="360"/>
      </w:pPr>
      <w:rPr>
        <w:rFonts w:ascii="Symbol" w:hAnsi="Symbol"/>
      </w:rPr>
    </w:lvl>
    <w:lvl w:ilvl="1" w:tplc="014CFA00">
      <w:start w:val="1"/>
      <w:numFmt w:val="bullet"/>
      <w:lvlText w:val="o"/>
      <w:lvlJc w:val="left"/>
      <w:pPr>
        <w:tabs>
          <w:tab w:val="num" w:pos="567"/>
        </w:tabs>
        <w:ind w:left="1080" w:hanging="360"/>
      </w:pPr>
      <w:rPr>
        <w:rFonts w:ascii="Courier New" w:hAnsi="Courier New"/>
      </w:rPr>
    </w:lvl>
    <w:lvl w:ilvl="2" w:tplc="948409CA">
      <w:start w:val="1"/>
      <w:numFmt w:val="bullet"/>
      <w:lvlText w:val=""/>
      <w:lvlJc w:val="left"/>
      <w:pPr>
        <w:tabs>
          <w:tab w:val="num" w:pos="850"/>
        </w:tabs>
        <w:ind w:left="1440" w:hanging="360"/>
      </w:pPr>
      <w:rPr>
        <w:rFonts w:ascii="Wingdings" w:hAnsi="Wingdings"/>
      </w:rPr>
    </w:lvl>
    <w:lvl w:ilvl="3" w:tplc="0BB8E15C">
      <w:start w:val="1"/>
      <w:numFmt w:val="bullet"/>
      <w:lvlText w:val=""/>
      <w:lvlJc w:val="left"/>
      <w:pPr>
        <w:tabs>
          <w:tab w:val="num" w:pos="1134"/>
        </w:tabs>
        <w:ind w:left="1800" w:hanging="360"/>
      </w:pPr>
      <w:rPr>
        <w:rFonts w:ascii="Symbol" w:hAnsi="Symbol"/>
      </w:rPr>
    </w:lvl>
    <w:lvl w:ilvl="4" w:tplc="49000AE2">
      <w:start w:val="1"/>
      <w:numFmt w:val="bullet"/>
      <w:lvlText w:val="o"/>
      <w:lvlJc w:val="left"/>
      <w:pPr>
        <w:tabs>
          <w:tab w:val="num" w:pos="1417"/>
        </w:tabs>
        <w:ind w:left="2160" w:hanging="360"/>
      </w:pPr>
      <w:rPr>
        <w:rFonts w:ascii="Courier New" w:hAnsi="Courier New"/>
      </w:rPr>
    </w:lvl>
    <w:lvl w:ilvl="5" w:tplc="E206BD84">
      <w:start w:val="1"/>
      <w:numFmt w:val="bullet"/>
      <w:lvlText w:val=""/>
      <w:lvlJc w:val="left"/>
      <w:pPr>
        <w:tabs>
          <w:tab w:val="num" w:pos="1701"/>
        </w:tabs>
        <w:ind w:left="2520" w:hanging="360"/>
      </w:pPr>
      <w:rPr>
        <w:rFonts w:ascii="Wingdings" w:hAnsi="Wingdings"/>
      </w:rPr>
    </w:lvl>
    <w:lvl w:ilvl="6" w:tplc="FA82F6EC">
      <w:start w:val="1"/>
      <w:numFmt w:val="bullet"/>
      <w:lvlText w:val=""/>
      <w:lvlJc w:val="left"/>
      <w:pPr>
        <w:tabs>
          <w:tab w:val="num" w:pos="1984"/>
        </w:tabs>
        <w:ind w:left="2880" w:hanging="360"/>
      </w:pPr>
      <w:rPr>
        <w:rFonts w:ascii="Symbol" w:hAnsi="Symbol"/>
      </w:rPr>
    </w:lvl>
    <w:lvl w:ilvl="7" w:tplc="4C664B04">
      <w:start w:val="1"/>
      <w:numFmt w:val="bullet"/>
      <w:lvlText w:val="o"/>
      <w:lvlJc w:val="left"/>
      <w:pPr>
        <w:tabs>
          <w:tab w:val="num" w:pos="2268"/>
        </w:tabs>
        <w:ind w:left="3240" w:hanging="360"/>
      </w:pPr>
      <w:rPr>
        <w:rFonts w:ascii="Courier New" w:hAnsi="Courier New"/>
      </w:rPr>
    </w:lvl>
    <w:lvl w:ilvl="8" w:tplc="4BD49CDA">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5A248CF0">
      <w:start w:val="1"/>
      <w:numFmt w:val="bullet"/>
      <w:lvlText w:val=""/>
      <w:lvlJc w:val="left"/>
      <w:pPr>
        <w:tabs>
          <w:tab w:val="num" w:pos="283"/>
        </w:tabs>
        <w:ind w:left="720" w:hanging="360"/>
      </w:pPr>
      <w:rPr>
        <w:rFonts w:ascii="Symbol" w:hAnsi="Symbol"/>
      </w:rPr>
    </w:lvl>
    <w:lvl w:ilvl="1" w:tplc="577C968E">
      <w:start w:val="1"/>
      <w:numFmt w:val="bullet"/>
      <w:lvlText w:val="o"/>
      <w:lvlJc w:val="left"/>
      <w:pPr>
        <w:tabs>
          <w:tab w:val="num" w:pos="567"/>
        </w:tabs>
        <w:ind w:left="1080" w:hanging="360"/>
      </w:pPr>
      <w:rPr>
        <w:rFonts w:ascii="Courier New" w:hAnsi="Courier New"/>
      </w:rPr>
    </w:lvl>
    <w:lvl w:ilvl="2" w:tplc="380C764E">
      <w:start w:val="1"/>
      <w:numFmt w:val="bullet"/>
      <w:lvlText w:val=""/>
      <w:lvlJc w:val="left"/>
      <w:pPr>
        <w:tabs>
          <w:tab w:val="num" w:pos="850"/>
        </w:tabs>
        <w:ind w:left="1440" w:hanging="360"/>
      </w:pPr>
      <w:rPr>
        <w:rFonts w:ascii="Wingdings" w:hAnsi="Wingdings"/>
      </w:rPr>
    </w:lvl>
    <w:lvl w:ilvl="3" w:tplc="336ADC84">
      <w:start w:val="1"/>
      <w:numFmt w:val="bullet"/>
      <w:lvlText w:val=""/>
      <w:lvlJc w:val="left"/>
      <w:pPr>
        <w:tabs>
          <w:tab w:val="num" w:pos="1134"/>
        </w:tabs>
        <w:ind w:left="1800" w:hanging="360"/>
      </w:pPr>
      <w:rPr>
        <w:rFonts w:ascii="Symbol" w:hAnsi="Symbol"/>
      </w:rPr>
    </w:lvl>
    <w:lvl w:ilvl="4" w:tplc="6EB6A3A2">
      <w:start w:val="1"/>
      <w:numFmt w:val="bullet"/>
      <w:lvlText w:val="o"/>
      <w:lvlJc w:val="left"/>
      <w:pPr>
        <w:tabs>
          <w:tab w:val="num" w:pos="1417"/>
        </w:tabs>
        <w:ind w:left="2160" w:hanging="360"/>
      </w:pPr>
      <w:rPr>
        <w:rFonts w:ascii="Courier New" w:hAnsi="Courier New"/>
      </w:rPr>
    </w:lvl>
    <w:lvl w:ilvl="5" w:tplc="086C63C2">
      <w:start w:val="1"/>
      <w:numFmt w:val="bullet"/>
      <w:lvlText w:val=""/>
      <w:lvlJc w:val="left"/>
      <w:pPr>
        <w:tabs>
          <w:tab w:val="num" w:pos="1701"/>
        </w:tabs>
        <w:ind w:left="2520" w:hanging="360"/>
      </w:pPr>
      <w:rPr>
        <w:rFonts w:ascii="Wingdings" w:hAnsi="Wingdings"/>
      </w:rPr>
    </w:lvl>
    <w:lvl w:ilvl="6" w:tplc="7ACEADD0">
      <w:start w:val="1"/>
      <w:numFmt w:val="bullet"/>
      <w:lvlText w:val=""/>
      <w:lvlJc w:val="left"/>
      <w:pPr>
        <w:tabs>
          <w:tab w:val="num" w:pos="1984"/>
        </w:tabs>
        <w:ind w:left="2880" w:hanging="360"/>
      </w:pPr>
      <w:rPr>
        <w:rFonts w:ascii="Symbol" w:hAnsi="Symbol"/>
      </w:rPr>
    </w:lvl>
    <w:lvl w:ilvl="7" w:tplc="90CED3D4">
      <w:start w:val="1"/>
      <w:numFmt w:val="bullet"/>
      <w:lvlText w:val="o"/>
      <w:lvlJc w:val="left"/>
      <w:pPr>
        <w:tabs>
          <w:tab w:val="num" w:pos="2268"/>
        </w:tabs>
        <w:ind w:left="3240" w:hanging="360"/>
      </w:pPr>
      <w:rPr>
        <w:rFonts w:ascii="Courier New" w:hAnsi="Courier New"/>
      </w:rPr>
    </w:lvl>
    <w:lvl w:ilvl="8" w:tplc="E89C2B74">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1171531075">
    <w:abstractNumId w:val="9"/>
  </w:num>
  <w:num w:numId="11" w16cid:durableId="1027873413">
    <w:abstractNumId w:val="10"/>
  </w:num>
  <w:num w:numId="12" w16cid:durableId="822814511">
    <w:abstractNumId w:val="11"/>
  </w:num>
  <w:num w:numId="13" w16cid:durableId="2026711462">
    <w:abstractNumId w:val="12"/>
  </w:num>
  <w:num w:numId="14" w16cid:durableId="190609453">
    <w:abstractNumId w:val="13"/>
  </w:num>
  <w:num w:numId="15" w16cid:durableId="917054379">
    <w:abstractNumId w:val="14"/>
  </w:num>
  <w:num w:numId="16" w16cid:durableId="2090543627">
    <w:abstractNumId w:val="15"/>
  </w:num>
  <w:num w:numId="17" w16cid:durableId="550313643">
    <w:abstractNumId w:val="16"/>
  </w:num>
  <w:num w:numId="18" w16cid:durableId="247036487">
    <w:abstractNumId w:val="17"/>
  </w:num>
  <w:num w:numId="19" w16cid:durableId="1692876103">
    <w:abstractNumId w:val="18"/>
  </w:num>
  <w:num w:numId="20" w16cid:durableId="880553779">
    <w:abstractNumId w:val="19"/>
  </w:num>
  <w:num w:numId="21" w16cid:durableId="1508515747">
    <w:abstractNumId w:val="20"/>
  </w:num>
  <w:num w:numId="22" w16cid:durableId="1476415219">
    <w:abstractNumId w:val="21"/>
  </w:num>
  <w:num w:numId="23" w16cid:durableId="1394888032">
    <w:abstractNumId w:val="22"/>
  </w:num>
  <w:num w:numId="24" w16cid:durableId="119033537">
    <w:abstractNumId w:val="23"/>
  </w:num>
  <w:num w:numId="25" w16cid:durableId="790711144">
    <w:abstractNumId w:val="24"/>
  </w:num>
  <w:num w:numId="26" w16cid:durableId="1866627769">
    <w:abstractNumId w:val="25"/>
  </w:num>
  <w:num w:numId="27" w16cid:durableId="1703048035">
    <w:abstractNumId w:val="26"/>
  </w:num>
  <w:num w:numId="28" w16cid:durableId="633414524">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37FE7"/>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0BAA"/>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1B2"/>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0AA"/>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464D243"/>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app.zeplin.io/project/615702a6c5fe8ab375314ad4/screen/655493fcc6abfa7496c6f38b"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app.zeplin.io/project/615702a6c5fe8ab375314ad4/screen/655493fc198fef729f77f5f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app.zeplin.io/project/615702a6c5fe8ab375314ad4/screen/63d264432f0dee3f478b3e11" TargetMode="External"/><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yperlink" Target="https://app.zeplin.io/project/615702a6c5fe8ab375314ad4/screen/655493ff8ea24a726894d8ad"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app.zeplin.io/project/615702a6c5fe8ab375314ad4/screen/655493fe82d5b574f2843496" TargetMode="External"/><Relationship Id="rId30" Type="http://schemas.openxmlformats.org/officeDocument/2006/relationships/header" Target="header8.xml"/><Relationship Id="rId35" Type="http://schemas.openxmlformats.org/officeDocument/2006/relationships/theme" Target="theme/theme1.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9E036B">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9E036B">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9E036B">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9E036B">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9E036B">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3D1E8C"/>
    <w:rsid w:val="00516C9C"/>
    <w:rsid w:val="00750EA9"/>
    <w:rsid w:val="009E036B"/>
    <w:rsid w:val="00E530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01EB40E0-E2D4-4E63-BC11-9D0F1A8AECF0}"/>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13</Pages>
  <Words>2100</Words>
  <Characters>13234</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2026-04-08T13:25:00Z</dcterms:created>
  <dcterms:modified xsi:type="dcterms:W3CDTF">2026-04-08T13:25:00Z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