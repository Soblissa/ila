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75F2A" w14:textId="77777777" w:rsidR="005438D9" w:rsidRPr="00BF38CD" w:rsidRDefault="00964F86" w:rsidP="005438D9">
      <w:pPr>
        <w:pStyle w:val="LDTitelseiteHKM"/>
      </w:pPr>
      <w:r w:rsidRPr="00BF38CD">
        <w:rPr>
          <w:noProof/>
          <w:lang w:eastAsia="de-DE"/>
        </w:rPr>
        <w:drawing>
          <wp:anchor distT="0" distB="0" distL="114300" distR="114300" simplePos="0" relativeHeight="251658240" behindDoc="0" locked="0" layoutInCell="1" allowOverlap="1" wp14:anchorId="79B31A2E" wp14:editId="67004EAB">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11D6EEFC" wp14:editId="7D9AEC7F">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4E2AA852" w14:textId="77777777" w:rsidR="007A21E3" w:rsidRDefault="00964F86" w:rsidP="005438D9">
      <w:pPr>
        <w:pStyle w:val="LDTitelseiteHKM"/>
      </w:pPr>
      <w:r>
        <w:t>für Kultus, Bildung und Chancen</w:t>
      </w:r>
      <w:r w:rsidRPr="00926EF5">
        <w:t xml:space="preserve"> </w:t>
      </w:r>
    </w:p>
    <w:p w14:paraId="5588385D" w14:textId="77777777" w:rsidR="005438D9" w:rsidRPr="00BF38CD" w:rsidRDefault="005438D9" w:rsidP="005438D9">
      <w:pPr>
        <w:pStyle w:val="LDTitelseiteHKM"/>
      </w:pPr>
    </w:p>
    <w:p w14:paraId="65E73B2C" w14:textId="77777777" w:rsidR="00E07163" w:rsidRDefault="00964F86" w:rsidP="00926EF5">
      <w:pPr>
        <w:pStyle w:val="LDTitelseite30pt"/>
      </w:pPr>
      <w:r>
        <w:t>Aufgaben im Prozess</w:t>
      </w:r>
      <w:r w:rsidR="000E2D95">
        <w:t xml:space="preserve"> </w:t>
      </w:r>
    </w:p>
    <w:p w14:paraId="72D5FCB2" w14:textId="77777777" w:rsidR="00573C4A" w:rsidRDefault="00964F86">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3B6FB1C2" wp14:editId="47032F6D">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Entscheidungsverfahren zum Anspruch auf SOPÄDFÖ durchführen - FDS beauftragen</w:t>
      </w:r>
    </w:p>
    <w:p w14:paraId="164C2038" w14:textId="77777777" w:rsidR="00B04C6C" w:rsidRDefault="00B04C6C">
      <w:pPr>
        <w:rPr>
          <w:rFonts w:eastAsia="Arial" w:cs="Arial"/>
          <w:b/>
          <w:noProof/>
          <w:color w:val="1F497D"/>
          <w:sz w:val="28"/>
        </w:rPr>
      </w:pPr>
    </w:p>
    <w:p w14:paraId="017CB906" w14:textId="77777777" w:rsidR="00573C4A" w:rsidRDefault="00573C4A" w:rsidP="00573C4A">
      <w:pPr>
        <w:pStyle w:val="LDTitelseite14pt"/>
      </w:pPr>
    </w:p>
    <w:p w14:paraId="28D2C2E5" w14:textId="77777777" w:rsidR="00573C4A" w:rsidRDefault="00573C4A" w:rsidP="00573C4A">
      <w:pPr>
        <w:pStyle w:val="LDTitelseite14pt"/>
      </w:pPr>
    </w:p>
    <w:p w14:paraId="388B8902" w14:textId="77777777" w:rsidR="00573C4A" w:rsidRDefault="00573C4A" w:rsidP="00573C4A">
      <w:pPr>
        <w:pStyle w:val="LDTitelseite14pt"/>
      </w:pPr>
    </w:p>
    <w:p w14:paraId="5C13F172" w14:textId="77777777" w:rsidR="002D47D2" w:rsidRDefault="002D47D2" w:rsidP="002D47D2">
      <w:pPr>
        <w:pStyle w:val="LDDokumentinformation"/>
      </w:pPr>
    </w:p>
    <w:p w14:paraId="04229129" w14:textId="77777777" w:rsidR="002D47D2" w:rsidRDefault="002D47D2" w:rsidP="002D47D2">
      <w:pPr>
        <w:pStyle w:val="LDDokumentinformation"/>
      </w:pPr>
    </w:p>
    <w:p w14:paraId="3D279734" w14:textId="77777777" w:rsidR="00573C4A" w:rsidRDefault="00964F86"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32E08068" w14:textId="77777777" w:rsidR="00573C4A" w:rsidRDefault="00964F86"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A839AF">
        <w:rPr>
          <w:noProof/>
        </w:rPr>
        <w:t>03.05.2024</w:t>
      </w:r>
      <w:r w:rsidR="002D47D2">
        <w:fldChar w:fldCharType="end"/>
      </w:r>
    </w:p>
    <w:p w14:paraId="69AAD970" w14:textId="77777777" w:rsidR="000E2D95" w:rsidRDefault="00964F86"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5A649EB6"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6129A413" w14:textId="77777777" w:rsidR="00BD16D3" w:rsidRPr="0043729A" w:rsidRDefault="00964F86"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0B1AA3" w14:paraId="3F6932E6"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58865B1" w14:textId="77777777" w:rsidR="00DE2692" w:rsidRPr="00061497" w:rsidRDefault="00964F86"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2CB1E349" w14:textId="77777777" w:rsidR="00DE2692" w:rsidRPr="00061497" w:rsidRDefault="00964F86" w:rsidP="00E820A3">
            <w:pPr>
              <w:pStyle w:val="LDTextTabelle"/>
            </w:pPr>
            <w:r w:rsidRPr="00061497">
              <w:t>-</w:t>
            </w:r>
          </w:p>
        </w:tc>
      </w:tr>
      <w:tr w:rsidR="000B1AA3" w14:paraId="0096EB44"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41D2710E" w14:textId="77777777" w:rsidR="00DE2692" w:rsidRPr="00061497" w:rsidRDefault="00964F86"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4147F536" w14:textId="77777777" w:rsidR="00DE2692" w:rsidRPr="00061497" w:rsidRDefault="00964F86" w:rsidP="00E820A3">
            <w:pPr>
              <w:pStyle w:val="LDTextTabelle"/>
            </w:pPr>
            <w:r w:rsidRPr="00061497">
              <w:t>[Name]</w:t>
            </w:r>
          </w:p>
        </w:tc>
      </w:tr>
      <w:tr w:rsidR="000B1AA3" w14:paraId="5C5C57E2"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8CC5097" w14:textId="77777777" w:rsidR="00DE2692" w:rsidRPr="00061497" w:rsidRDefault="00964F86"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113C963D" w14:textId="77777777" w:rsidR="00DE2692" w:rsidRPr="00061497" w:rsidRDefault="00964F86" w:rsidP="00E820A3">
            <w:pPr>
              <w:pStyle w:val="LDTextTabelle"/>
            </w:pPr>
            <w:r w:rsidRPr="00061497">
              <w:t>Feinkonzeption</w:t>
            </w:r>
          </w:p>
        </w:tc>
      </w:tr>
      <w:tr w:rsidR="000B1AA3" w14:paraId="632CA5DD"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DA45C01" w14:textId="77777777" w:rsidR="00DE2692" w:rsidRPr="00061497" w:rsidRDefault="00964F86"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056A8994" w14:textId="77777777" w:rsidR="00DE2692" w:rsidRPr="00061497" w:rsidRDefault="00964F86" w:rsidP="00E820A3">
            <w:pPr>
              <w:pStyle w:val="LDTextTabelle"/>
            </w:pPr>
            <w:r>
              <w:fldChar w:fldCharType="begin"/>
            </w:r>
            <w:r>
              <w:instrText xml:space="preserve"> FILENAME  </w:instrText>
            </w:r>
            <w:r>
              <w:fldChar w:fldCharType="separate"/>
            </w:r>
            <w:r>
              <w:rPr>
                <w:noProof/>
              </w:rPr>
              <w:fldChar w:fldCharType="end"/>
            </w:r>
          </w:p>
        </w:tc>
      </w:tr>
      <w:tr w:rsidR="000B1AA3" w14:paraId="048959CD"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42E40AD8" w14:textId="77777777" w:rsidR="00DE2692" w:rsidRPr="00061497" w:rsidRDefault="00964F86"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4180C81A" w14:textId="77777777" w:rsidR="00DE2692" w:rsidRPr="00061497" w:rsidRDefault="00964F86" w:rsidP="00E820A3">
            <w:pPr>
              <w:pStyle w:val="LDTextTabelle"/>
            </w:pPr>
            <w:r>
              <w:fldChar w:fldCharType="begin"/>
            </w:r>
            <w:r>
              <w:instrText xml:space="preserve"> SAVEDATE  \@ "dd.MM.yyyy" </w:instrText>
            </w:r>
            <w:r>
              <w:fldChar w:fldCharType="separate"/>
            </w:r>
            <w:r w:rsidR="00A839AF">
              <w:rPr>
                <w:noProof/>
              </w:rPr>
              <w:t>03.05.2024</w:t>
            </w:r>
            <w:r>
              <w:fldChar w:fldCharType="end"/>
            </w:r>
          </w:p>
        </w:tc>
      </w:tr>
      <w:tr w:rsidR="000B1AA3" w14:paraId="010FE388"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2446C479" w14:textId="77777777" w:rsidR="00DE2692" w:rsidRPr="00061497" w:rsidRDefault="00964F86"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49EC15DF" w14:textId="77777777" w:rsidR="00DE2692" w:rsidRPr="00061497" w:rsidRDefault="00964F86"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0B1AA3" w14:paraId="0B7F5E0A"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99891E0" w14:textId="77777777" w:rsidR="00DE2692" w:rsidRPr="00061497" w:rsidRDefault="00964F86"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4D21246E" w14:textId="77777777" w:rsidR="00DE2692" w:rsidRPr="00061497" w:rsidRDefault="00964F86" w:rsidP="00E820A3">
            <w:pPr>
              <w:pStyle w:val="LDTextTabelle"/>
            </w:pPr>
            <w:r>
              <w:fldChar w:fldCharType="begin"/>
            </w:r>
            <w:r>
              <w:instrText xml:space="preserve"> NUMPAGES  \* Arabic </w:instrText>
            </w:r>
            <w:r>
              <w:fldChar w:fldCharType="separate"/>
            </w:r>
            <w:r>
              <w:t>39</w:t>
            </w:r>
            <w:r>
              <w:rPr>
                <w:noProof/>
              </w:rPr>
              <w:fldChar w:fldCharType="end"/>
            </w:r>
          </w:p>
        </w:tc>
      </w:tr>
    </w:tbl>
    <w:p w14:paraId="30476373"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0B1AA3" w14:paraId="647C44C5"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3DBF06FF" w14:textId="77777777" w:rsidR="00DE2692" w:rsidRPr="00061497" w:rsidRDefault="00964F86" w:rsidP="00D62CFD">
            <w:pPr>
              <w:pStyle w:val="LDTextTabelle"/>
            </w:pPr>
            <w:r w:rsidRPr="00061497">
              <w:t>Änderungsnachweis</w:t>
            </w:r>
          </w:p>
        </w:tc>
      </w:tr>
      <w:tr w:rsidR="000B1AA3" w14:paraId="7EE94F21"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0E671522" w14:textId="77777777" w:rsidR="00DE2692" w:rsidRPr="00061497" w:rsidRDefault="00964F86"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23A26B7B" w14:textId="77777777" w:rsidR="00DE2692" w:rsidRPr="00061497" w:rsidRDefault="00964F86"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29021504" w14:textId="77777777" w:rsidR="00DE2692" w:rsidRPr="00061497" w:rsidRDefault="00964F86"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4FED114B" w14:textId="77777777" w:rsidR="00DE2692" w:rsidRPr="00061497" w:rsidRDefault="00964F86"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54BD5817" w14:textId="77777777" w:rsidR="00DE2692" w:rsidRPr="00061497" w:rsidRDefault="00964F86" w:rsidP="00D62CFD">
            <w:pPr>
              <w:pStyle w:val="LDTextTabelle"/>
            </w:pPr>
            <w:r w:rsidRPr="00061497">
              <w:t>Änderung / Bemerkung</w:t>
            </w:r>
          </w:p>
        </w:tc>
      </w:tr>
      <w:tr w:rsidR="000B1AA3" w14:paraId="6C629B54" w14:textId="77777777" w:rsidTr="00AA6A24">
        <w:trPr>
          <w:gridAfter w:val="1"/>
          <w:wAfter w:w="10" w:type="dxa"/>
        </w:trPr>
        <w:tc>
          <w:tcPr>
            <w:tcW w:w="1163" w:type="dxa"/>
            <w:tcBorders>
              <w:left w:val="single" w:sz="4" w:space="0" w:color="000000"/>
              <w:bottom w:val="single" w:sz="4" w:space="0" w:color="000000"/>
              <w:right w:val="nil"/>
            </w:tcBorders>
          </w:tcPr>
          <w:p w14:paraId="578DB0F4" w14:textId="77777777" w:rsidR="00DE2692" w:rsidRPr="00061497" w:rsidRDefault="00964F86" w:rsidP="00D62CFD">
            <w:pPr>
              <w:pStyle w:val="LDTextTabelle"/>
            </w:pPr>
            <w:r>
              <w:t>0.1</w:t>
            </w:r>
          </w:p>
        </w:tc>
        <w:tc>
          <w:tcPr>
            <w:tcW w:w="1843" w:type="dxa"/>
            <w:tcBorders>
              <w:left w:val="single" w:sz="4" w:space="0" w:color="000000"/>
              <w:bottom w:val="single" w:sz="4" w:space="0" w:color="000000"/>
              <w:right w:val="nil"/>
            </w:tcBorders>
          </w:tcPr>
          <w:p w14:paraId="71CA662A" w14:textId="77777777" w:rsidR="00DE2692" w:rsidRPr="00061497" w:rsidRDefault="00964F86"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7CBE5E2D"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2E2FED8B"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7FB8B772" w14:textId="77777777" w:rsidR="00DE2692" w:rsidRPr="00061497" w:rsidRDefault="00DE2692" w:rsidP="00D62CFD">
            <w:pPr>
              <w:pStyle w:val="LDTextTabelle"/>
            </w:pPr>
          </w:p>
        </w:tc>
      </w:tr>
      <w:tr w:rsidR="000B1AA3" w14:paraId="390E3AF2"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DEDDCBB" w14:textId="77777777" w:rsidR="00DE2692" w:rsidRPr="00D62CFD" w:rsidRDefault="00964F86"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4939A51C" w14:textId="77777777" w:rsidR="00DE2692" w:rsidRPr="00061497" w:rsidRDefault="00964F86"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437FFF55"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07349C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1E13DD8" w14:textId="77777777" w:rsidR="00DE2692" w:rsidRPr="00061497" w:rsidRDefault="00DE2692" w:rsidP="00D62CFD">
            <w:pPr>
              <w:pStyle w:val="LDTextTabelle"/>
            </w:pPr>
          </w:p>
        </w:tc>
      </w:tr>
      <w:tr w:rsidR="000B1AA3" w14:paraId="38B7C72A"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1F82796" w14:textId="77777777" w:rsidR="00DE2692" w:rsidRPr="00061497" w:rsidRDefault="00964F86"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581395E2" w14:textId="77777777" w:rsidR="00DE2692" w:rsidRPr="00061497" w:rsidRDefault="00964F86"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0269EAA1"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45AC8B4"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9D26D4C" w14:textId="77777777" w:rsidR="00DE2692" w:rsidRPr="00061497" w:rsidRDefault="00DE2692" w:rsidP="00D62CFD">
            <w:pPr>
              <w:pStyle w:val="LDTextTabelle"/>
            </w:pPr>
          </w:p>
        </w:tc>
      </w:tr>
      <w:tr w:rsidR="000B1AA3" w14:paraId="7ECD040F"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D6065D4" w14:textId="77777777" w:rsidR="00DE2692" w:rsidRPr="00061497" w:rsidRDefault="00964F86"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762F7278" w14:textId="77777777" w:rsidR="00DE2692" w:rsidRPr="00061497" w:rsidRDefault="00964F86"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15475A8F"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D69E84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2FFEA52" w14:textId="77777777" w:rsidR="00DE2692" w:rsidRPr="00061497" w:rsidRDefault="00DE2692" w:rsidP="00D62CFD">
            <w:pPr>
              <w:pStyle w:val="LDTextTabelle"/>
            </w:pPr>
          </w:p>
        </w:tc>
      </w:tr>
      <w:tr w:rsidR="000B1AA3" w14:paraId="3E04EE8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A219D1A"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694A66B" w14:textId="77777777" w:rsidR="00DE2692" w:rsidRPr="00061497" w:rsidRDefault="00964F86"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FC124A5"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FA7BC9D"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0FB9160" w14:textId="77777777" w:rsidR="00DE2692" w:rsidRPr="00061497" w:rsidRDefault="00DE2692" w:rsidP="00D62CFD">
            <w:pPr>
              <w:pStyle w:val="LDTextTabelle"/>
            </w:pPr>
          </w:p>
        </w:tc>
      </w:tr>
      <w:tr w:rsidR="000B1AA3" w14:paraId="3D7874E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E3EDAE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C5FA190" w14:textId="77777777" w:rsidR="00DE2692" w:rsidRPr="00061497" w:rsidRDefault="00964F86"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BC5D12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EF595B8"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E7D7182" w14:textId="77777777" w:rsidR="00DE2692" w:rsidRPr="00061497" w:rsidRDefault="00DE2692" w:rsidP="00D62CFD">
            <w:pPr>
              <w:pStyle w:val="LDTextTabelle"/>
            </w:pPr>
          </w:p>
        </w:tc>
      </w:tr>
      <w:tr w:rsidR="000B1AA3" w14:paraId="2875926B"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1287763"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878EBC8" w14:textId="77777777" w:rsidR="00DE2692" w:rsidRPr="00061497" w:rsidRDefault="00964F86"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1FA10D3"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1645F32"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2A4D469" w14:textId="77777777" w:rsidR="00DE2692" w:rsidRPr="00061497" w:rsidRDefault="00DE2692" w:rsidP="00D62CFD">
            <w:pPr>
              <w:pStyle w:val="LDTextTabelle"/>
            </w:pPr>
          </w:p>
        </w:tc>
      </w:tr>
      <w:tr w:rsidR="000B1AA3" w14:paraId="6D2DC1FE"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17ED748"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3A15B8C7" w14:textId="77777777" w:rsidR="00DE2692" w:rsidRPr="00061497" w:rsidRDefault="00964F86"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E5E790A"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956712A"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4402DE7" w14:textId="77777777" w:rsidR="00DE2692" w:rsidRPr="00061497" w:rsidRDefault="00DE2692" w:rsidP="00D62CFD">
            <w:pPr>
              <w:pStyle w:val="LDTextTabelle"/>
            </w:pPr>
          </w:p>
        </w:tc>
      </w:tr>
      <w:tr w:rsidR="000B1AA3" w14:paraId="6B5D0421"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F782DA1"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07B32D0" w14:textId="77777777" w:rsidR="00DE2692" w:rsidRPr="00061497" w:rsidRDefault="00964F86"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1590750"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F7A7948"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88B843E" w14:textId="77777777" w:rsidR="00DE2692" w:rsidRPr="00061497" w:rsidRDefault="00DE2692" w:rsidP="00D62CFD">
            <w:pPr>
              <w:pStyle w:val="LDTextTabelle"/>
            </w:pPr>
          </w:p>
        </w:tc>
      </w:tr>
      <w:tr w:rsidR="000B1AA3" w14:paraId="40244FA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A745C5F"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0D08A86B" w14:textId="77777777" w:rsidR="00DE2692" w:rsidRPr="00061497" w:rsidRDefault="00964F86"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031C6AC"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09F77FF"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0CB3E5C" w14:textId="77777777" w:rsidR="00DE2692" w:rsidRPr="00061497" w:rsidRDefault="00DE2692" w:rsidP="00D62CFD">
            <w:pPr>
              <w:pStyle w:val="LDTextTabelle"/>
            </w:pPr>
          </w:p>
        </w:tc>
      </w:tr>
    </w:tbl>
    <w:p w14:paraId="4C0F7EDF"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09831160" w14:textId="77777777" w:rsidR="007A4FF6" w:rsidRDefault="00964F86" w:rsidP="00C806C6">
          <w:pPr>
            <w:pStyle w:val="LDVerzeichnis"/>
          </w:pPr>
          <w:r w:rsidRPr="00C806C6">
            <w:t>Inhalt</w:t>
          </w:r>
          <w:r w:rsidR="007E47DD" w:rsidRPr="00C806C6">
            <w:t>sverzeichnis</w:t>
          </w:r>
        </w:p>
        <w:p w14:paraId="043E339F" w14:textId="77777777" w:rsidR="000B1AA3" w:rsidRDefault="00964F86">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Entscheidungsverfahren zum Anspruch auf SOPÄDFÖ durchführen - FDS beauftragen</w:t>
            </w:r>
            <w:r>
              <w:tab/>
            </w:r>
            <w:r>
              <w:fldChar w:fldCharType="begin"/>
            </w:r>
            <w:r>
              <w:instrText xml:space="preserve"> PAGEREF _Toc256000000 \h </w:instrText>
            </w:r>
            <w:r>
              <w:fldChar w:fldCharType="separate"/>
            </w:r>
            <w:r>
              <w:t>4</w:t>
            </w:r>
            <w:r>
              <w:fldChar w:fldCharType="end"/>
            </w:r>
          </w:hyperlink>
        </w:p>
        <w:p w14:paraId="614F0086" w14:textId="77777777" w:rsidR="000B1AA3" w:rsidRDefault="00964F86">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2ED40380" w14:textId="77777777" w:rsidR="000B1AA3" w:rsidRDefault="00964F86">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In Betracht kommenden Anspruch auf SOPÄDFÖ prüfen</w:t>
            </w:r>
            <w:r>
              <w:tab/>
            </w:r>
            <w:r>
              <w:fldChar w:fldCharType="begin"/>
            </w:r>
            <w:r>
              <w:instrText xml:space="preserve"> PAGEREF _Toc256000002 \h </w:instrText>
            </w:r>
            <w:r>
              <w:fldChar w:fldCharType="separate"/>
            </w:r>
            <w:r>
              <w:t>4</w:t>
            </w:r>
            <w:r>
              <w:fldChar w:fldCharType="end"/>
            </w:r>
          </w:hyperlink>
        </w:p>
        <w:p w14:paraId="169711C8" w14:textId="77777777" w:rsidR="000B1AA3" w:rsidRDefault="00964F86">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Eltern beraten</w:t>
            </w:r>
            <w:r>
              <w:tab/>
            </w:r>
            <w:r>
              <w:fldChar w:fldCharType="begin"/>
            </w:r>
            <w:r>
              <w:instrText xml:space="preserve"> PAGEREF _Toc256000003 \h </w:instrText>
            </w:r>
            <w:r>
              <w:fldChar w:fldCharType="separate"/>
            </w:r>
            <w:r>
              <w:t>11</w:t>
            </w:r>
            <w:r>
              <w:fldChar w:fldCharType="end"/>
            </w:r>
          </w:hyperlink>
        </w:p>
        <w:p w14:paraId="3C91D5B0" w14:textId="77777777" w:rsidR="000B1AA3" w:rsidRDefault="00964F86">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Förderdiagnostische Stellungnahme beauftragen</w:t>
            </w:r>
            <w:r>
              <w:tab/>
            </w:r>
            <w:r>
              <w:fldChar w:fldCharType="begin"/>
            </w:r>
            <w:r>
              <w:instrText xml:space="preserve"> PAGEREF _Toc256000004 \h </w:instrText>
            </w:r>
            <w:r>
              <w:fldChar w:fldCharType="separate"/>
            </w:r>
            <w:r>
              <w:t>12</w:t>
            </w:r>
            <w:r>
              <w:fldChar w:fldCharType="end"/>
            </w:r>
          </w:hyperlink>
        </w:p>
        <w:p w14:paraId="41BF84F9" w14:textId="77777777" w:rsidR="000B1AA3" w:rsidRDefault="00964F86">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Über weitere  Förderung  entscheiden</w:t>
            </w:r>
            <w:r>
              <w:tab/>
            </w:r>
            <w:r>
              <w:fldChar w:fldCharType="begin"/>
            </w:r>
            <w:r>
              <w:instrText xml:space="preserve"> PAGEREF _Toc256000005 \h </w:instrText>
            </w:r>
            <w:r>
              <w:fldChar w:fldCharType="separate"/>
            </w:r>
            <w:r>
              <w:t>15</w:t>
            </w:r>
            <w:r>
              <w:fldChar w:fldCharType="end"/>
            </w:r>
          </w:hyperlink>
        </w:p>
        <w:p w14:paraId="6B5D1B99" w14:textId="77777777" w:rsidR="000B1AA3" w:rsidRDefault="00964F86">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Auftrag Förderdiagnostische Stellungnahme annehmen oder ablehnen</w:t>
            </w:r>
            <w:r>
              <w:tab/>
            </w:r>
            <w:r>
              <w:fldChar w:fldCharType="begin"/>
            </w:r>
            <w:r>
              <w:instrText xml:space="preserve"> PAGEREF _Toc256000006 \h </w:instrText>
            </w:r>
            <w:r>
              <w:fldChar w:fldCharType="separate"/>
            </w:r>
            <w:r>
              <w:t>15</w:t>
            </w:r>
            <w:r>
              <w:fldChar w:fldCharType="end"/>
            </w:r>
          </w:hyperlink>
        </w:p>
        <w:p w14:paraId="6DF89FEF" w14:textId="77777777" w:rsidR="000B1AA3" w:rsidRDefault="00964F86">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 xml:space="preserve">Externe Beauftragung FDS prüfen und </w:t>
            </w:r>
            <w:r>
              <w:rPr>
                <w:rStyle w:val="Hyperlink"/>
              </w:rPr>
              <w:t>entscheiden</w:t>
            </w:r>
            <w:r>
              <w:tab/>
            </w:r>
            <w:r>
              <w:fldChar w:fldCharType="begin"/>
            </w:r>
            <w:r>
              <w:instrText xml:space="preserve"> PAGEREF _Toc256000007 \h </w:instrText>
            </w:r>
            <w:r>
              <w:fldChar w:fldCharType="separate"/>
            </w:r>
            <w:r>
              <w:t>18</w:t>
            </w:r>
            <w:r>
              <w:fldChar w:fldCharType="end"/>
            </w:r>
          </w:hyperlink>
        </w:p>
        <w:p w14:paraId="761C8EA1" w14:textId="77777777" w:rsidR="000B1AA3" w:rsidRDefault="00964F86">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Förderschullehrkraft rBFZ mit der Erstellung FDS beauftragen</w:t>
            </w:r>
            <w:r>
              <w:tab/>
            </w:r>
            <w:r>
              <w:fldChar w:fldCharType="begin"/>
            </w:r>
            <w:r>
              <w:instrText xml:space="preserve"> PAGEREF _Toc256000008 \h </w:instrText>
            </w:r>
            <w:r>
              <w:fldChar w:fldCharType="separate"/>
            </w:r>
            <w:r>
              <w:t>21</w:t>
            </w:r>
            <w:r>
              <w:fldChar w:fldCharType="end"/>
            </w:r>
          </w:hyperlink>
        </w:p>
        <w:p w14:paraId="4098AB9A" w14:textId="77777777" w:rsidR="000B1AA3" w:rsidRDefault="00964F86">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Förderdiagnostische Stellungnahme extern beauftragen</w:t>
            </w:r>
            <w:r>
              <w:tab/>
            </w:r>
            <w:r>
              <w:fldChar w:fldCharType="begin"/>
            </w:r>
            <w:r>
              <w:instrText xml:space="preserve"> PAGEREF _Toc256000009 \h </w:instrText>
            </w:r>
            <w:r>
              <w:fldChar w:fldCharType="separate"/>
            </w:r>
            <w:r>
              <w:t>25</w:t>
            </w:r>
            <w:r>
              <w:fldChar w:fldCharType="end"/>
            </w:r>
          </w:hyperlink>
        </w:p>
        <w:p w14:paraId="3BFC0930" w14:textId="77777777" w:rsidR="000B1AA3" w:rsidRDefault="00964F86">
          <w:pPr>
            <w:pStyle w:val="Verzeichnis3"/>
            <w:rPr>
              <w:rFonts w:asciiTheme="minorHAnsi" w:hAnsiTheme="minorHAnsi"/>
              <w:sz w:val="22"/>
            </w:rPr>
          </w:pPr>
          <w:hyperlink w:anchor="_Toc256000010" w:history="1">
            <w:r>
              <w:rPr>
                <w:rStyle w:val="Hyperlink"/>
              </w:rPr>
              <w:t>2.9</w:t>
            </w:r>
            <w:r>
              <w:rPr>
                <w:rFonts w:asciiTheme="minorHAnsi" w:hAnsiTheme="minorHAnsi"/>
                <w:sz w:val="22"/>
              </w:rPr>
              <w:tab/>
            </w:r>
            <w:r>
              <w:rPr>
                <w:rStyle w:val="Hyperlink"/>
              </w:rPr>
              <w:t>Auftrag Förderdiagnostische Stellungnahme extern annehmen oder ablehnen</w:t>
            </w:r>
            <w:r>
              <w:tab/>
            </w:r>
            <w:r>
              <w:fldChar w:fldCharType="begin"/>
            </w:r>
            <w:r>
              <w:instrText xml:space="preserve"> PAGEREF _Toc256000010 \h </w:instrText>
            </w:r>
            <w:r>
              <w:fldChar w:fldCharType="separate"/>
            </w:r>
            <w:r>
              <w:t>27</w:t>
            </w:r>
            <w:r>
              <w:fldChar w:fldCharType="end"/>
            </w:r>
          </w:hyperlink>
        </w:p>
        <w:p w14:paraId="4EF952E6" w14:textId="77777777" w:rsidR="000B1AA3" w:rsidRDefault="00964F86">
          <w:pPr>
            <w:pStyle w:val="Verzeichnis3"/>
            <w:rPr>
              <w:rFonts w:asciiTheme="minorHAnsi" w:hAnsiTheme="minorHAnsi"/>
              <w:sz w:val="22"/>
            </w:rPr>
          </w:pPr>
          <w:hyperlink w:anchor="_Toc256000011" w:history="1">
            <w:r>
              <w:rPr>
                <w:rStyle w:val="Hyperlink"/>
              </w:rPr>
              <w:t>2.10</w:t>
            </w:r>
            <w:r>
              <w:rPr>
                <w:rFonts w:asciiTheme="minorHAnsi" w:hAnsiTheme="minorHAnsi"/>
                <w:sz w:val="22"/>
              </w:rPr>
              <w:tab/>
            </w:r>
            <w:r>
              <w:rPr>
                <w:rStyle w:val="Hyperlink"/>
              </w:rPr>
              <w:t>Lehrkraft für externe Erstellung FDS beauftragen</w:t>
            </w:r>
            <w:r>
              <w:tab/>
            </w:r>
            <w:r>
              <w:fldChar w:fldCharType="begin"/>
            </w:r>
            <w:r>
              <w:instrText xml:space="preserve"> PAGEREF _Toc256000011 \h </w:instrText>
            </w:r>
            <w:r>
              <w:fldChar w:fldCharType="separate"/>
            </w:r>
            <w:r>
              <w:t>30</w:t>
            </w:r>
            <w:r>
              <w:fldChar w:fldCharType="end"/>
            </w:r>
          </w:hyperlink>
        </w:p>
        <w:p w14:paraId="4DEE20F0" w14:textId="77777777" w:rsidR="000B1AA3" w:rsidRDefault="00964F86">
          <w:pPr>
            <w:pStyle w:val="Verzeichnis2"/>
            <w:rPr>
              <w:rFonts w:asciiTheme="minorHAnsi" w:hAnsiTheme="minorHAnsi"/>
            </w:rPr>
          </w:pPr>
          <w:hyperlink w:anchor="_Toc256000012"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_Toc256000012 \h </w:instrText>
            </w:r>
            <w:r>
              <w:fldChar w:fldCharType="separate"/>
            </w:r>
            <w:r>
              <w:t>34</w:t>
            </w:r>
            <w:r>
              <w:fldChar w:fldCharType="end"/>
            </w:r>
          </w:hyperlink>
        </w:p>
        <w:p w14:paraId="437279CB" w14:textId="77777777" w:rsidR="000B1AA3" w:rsidRDefault="00964F86">
          <w:pPr>
            <w:pStyle w:val="Verzeichnis3"/>
            <w:rPr>
              <w:rFonts w:asciiTheme="minorHAnsi" w:hAnsiTheme="minorHAnsi"/>
              <w:sz w:val="22"/>
            </w:rPr>
          </w:pPr>
          <w:hyperlink w:anchor="_Toc256000013"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_Toc256000013 \h </w:instrText>
            </w:r>
            <w:r>
              <w:fldChar w:fldCharType="separate"/>
            </w:r>
            <w:r>
              <w:t>34</w:t>
            </w:r>
            <w:r>
              <w:fldChar w:fldCharType="end"/>
            </w:r>
          </w:hyperlink>
        </w:p>
        <w:p w14:paraId="19B73C16" w14:textId="77777777" w:rsidR="000B1AA3" w:rsidRDefault="00964F86">
          <w:pPr>
            <w:pStyle w:val="Verzeichnis3"/>
            <w:rPr>
              <w:rFonts w:asciiTheme="minorHAnsi" w:hAnsiTheme="minorHAnsi"/>
              <w:sz w:val="22"/>
            </w:rPr>
          </w:pPr>
          <w:hyperlink w:anchor="_Toc256000014"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_Toc256000014 \h </w:instrText>
            </w:r>
            <w:r>
              <w:fldChar w:fldCharType="separate"/>
            </w:r>
            <w:r>
              <w:t>35</w:t>
            </w:r>
            <w:r>
              <w:fldChar w:fldCharType="end"/>
            </w:r>
          </w:hyperlink>
        </w:p>
        <w:p w14:paraId="2588DB94" w14:textId="77777777" w:rsidR="000B1AA3" w:rsidRDefault="00964F86">
          <w:pPr>
            <w:pStyle w:val="Verzeichnis3"/>
            <w:rPr>
              <w:rFonts w:asciiTheme="minorHAnsi" w:hAnsiTheme="minorHAnsi"/>
              <w:sz w:val="22"/>
            </w:rPr>
          </w:pPr>
          <w:hyperlink w:anchor="_Toc256000015"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_Toc256000015 \h </w:instrText>
            </w:r>
            <w:r>
              <w:fldChar w:fldCharType="separate"/>
            </w:r>
            <w:r>
              <w:t>36</w:t>
            </w:r>
            <w:r>
              <w:fldChar w:fldCharType="end"/>
            </w:r>
          </w:hyperlink>
        </w:p>
        <w:p w14:paraId="0E5C9077" w14:textId="77777777" w:rsidR="007A4FF6" w:rsidRPr="00936A2D" w:rsidRDefault="00964F86" w:rsidP="00936A2D">
          <w:r>
            <w:rPr>
              <w:noProof/>
              <w:color w:val="1E3E95"/>
              <w:sz w:val="32"/>
            </w:rPr>
            <w:fldChar w:fldCharType="end"/>
          </w:r>
        </w:p>
      </w:sdtContent>
    </w:sdt>
    <w:p w14:paraId="101ED497" w14:textId="77777777" w:rsidR="0051684F" w:rsidRDefault="0051684F" w:rsidP="00AA6A24">
      <w:pPr>
        <w:pStyle w:val="LDTextinhalt"/>
      </w:pPr>
    </w:p>
    <w:p w14:paraId="09CE508B" w14:textId="77777777" w:rsidR="00432F30" w:rsidRDefault="00964F86" w:rsidP="00432F30">
      <w:pPr>
        <w:pStyle w:val="LDTextinhalt"/>
        <w:rPr>
          <w:rFonts w:eastAsiaTheme="minorEastAsia"/>
          <w:noProof/>
          <w:lang w:eastAsia="de-DE"/>
        </w:rPr>
      </w:pPr>
      <w:r>
        <w:br w:type="page"/>
      </w:r>
    </w:p>
    <w:p w14:paraId="4AF49400" w14:textId="77777777" w:rsidR="00BF3FC1" w:rsidRPr="00644FD8" w:rsidRDefault="00964F86">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 xml:space="preserve">Entscheidungsverfahren zum Anspruch auf </w:t>
      </w:r>
      <w:r w:rsidRPr="00644FD8">
        <w:rPr>
          <w:rFonts w:eastAsia="Arial" w:cs="Arial"/>
        </w:rPr>
        <w:t>SOPÄDFÖ durchführen - FDS beauftragen</w:t>
      </w:r>
      <w:bookmarkEnd w:id="0"/>
    </w:p>
    <w:p w14:paraId="23DEA3FC" w14:textId="77777777" w:rsidR="00A56FA6" w:rsidRDefault="00A56FA6" w:rsidP="0019480A">
      <w:pPr>
        <w:pStyle w:val="HKMStandard"/>
      </w:pPr>
    </w:p>
    <w:p w14:paraId="2F45C82D" w14:textId="77777777" w:rsidR="00376C51" w:rsidRDefault="00964F86" w:rsidP="0019480A">
      <w:pPr>
        <w:pStyle w:val="HKMStandard"/>
        <w:rPr>
          <w:rFonts w:eastAsia="Arial" w:cs="Arial"/>
          <w:color w:val="0000FF"/>
          <w:u w:val="single"/>
        </w:rPr>
      </w:pPr>
      <w:hyperlink r:id="rId23" w:anchor="default/item/c.process.HKM_HELAKOS.1P7_8XwNEedWoABQVrNFSQ.-1" w:history="1">
        <w:r>
          <w:rPr>
            <w:rFonts w:eastAsia="Arial" w:cs="Arial"/>
            <w:noProof/>
            <w:color w:val="0000FF"/>
            <w:u w:val="single"/>
          </w:rPr>
          <w:t>Entscheidungsverfahren zum Anspruch auf SOPÄDFÖ durchführen - FDS beauftragen</w:t>
        </w:r>
      </w:hyperlink>
    </w:p>
    <w:p w14:paraId="231D20B8" w14:textId="77777777" w:rsidR="000B1AA3" w:rsidRDefault="00376C51">
      <w:pPr>
        <w:pStyle w:val="Text"/>
      </w:pPr>
      <w:r>
        <w:rPr>
          <w:noProof/>
        </w:rPr>
        <w:br/>
        <w:t xml:space="preserve">Der Prozess Anspruch auf SOPÄDFÖ feststellen und überprüfen beschreibt das Entscheidungsverfahren zur Feststellung eines Anspruchs auf sonderpädagogische Förderung nach § 9 der VOSB.  Der Teilprozess Anspruch auf SOPÄDFÖ feststellen und überprüfen - FDS beauftragen beschreibt die Einholung einer förderdiagnostischen Stellungnahme nach § 9 Abs. 1 der VOSB.   </w:t>
      </w:r>
    </w:p>
    <w:p w14:paraId="2F7CF96D" w14:textId="77777777" w:rsidR="000B1AA3" w:rsidRDefault="000B1AA3">
      <w:pPr>
        <w:pStyle w:val="Text"/>
      </w:pPr>
    </w:p>
    <w:p w14:paraId="6879A87B" w14:textId="77777777" w:rsidR="00AC79A9" w:rsidRPr="00BB0A74" w:rsidRDefault="00964F86"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1E416761" w14:textId="77777777" w:rsidR="000B1AA3" w:rsidRDefault="00964F86">
      <w:pPr>
        <w:pStyle w:val="HeaderHKM2"/>
      </w:pPr>
      <w:bookmarkStart w:id="6" w:name="_Toc256000002"/>
      <w:bookmarkStart w:id="7" w:name="_Toc475538518"/>
      <w:bookmarkStart w:id="8" w:name="_Ref20395115"/>
      <w:r>
        <w:rPr>
          <w:rFonts w:eastAsia="Arial" w:cs="Arial"/>
          <w:noProof/>
          <w:lang w:eastAsia="de-DE"/>
        </w:rPr>
        <w:t>In Betracht kommenden Anspruch auf SOPÄDFÖ prüfen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72F7B47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27AEE8"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6DDCBC" w14:textId="77777777" w:rsidR="000B1AA3" w:rsidRDefault="00964F86">
            <w:pPr>
              <w:pStyle w:val="TableContent"/>
            </w:pPr>
            <w:r>
              <w:t xml:space="preserve">Der/Die </w:t>
            </w:r>
            <w:r>
              <w:t>Leiter/in oder der Leiter der allgemeinen Schule prüft, ob aufgrund der umfassenden und lang andauernden Beeinträchtigung des Kindes oder Jugendlichen davon auszugehen ist, dass ohne die Erfüllung dieses Anspruchs die Schulleistungen in dem besuchten Bildungsgang oder das Arbeits- und Sozialverhalten erheblich gefährdet sind und Maßnahmen der sonderpädagogischen Beratung</w:t>
            </w:r>
          </w:p>
          <w:p w14:paraId="08BA0C11" w14:textId="77777777" w:rsidR="000B1AA3" w:rsidRDefault="00964F86">
            <w:pPr>
              <w:pStyle w:val="TableContent"/>
            </w:pPr>
            <w:r>
              <w:t>und Förderung nach §§ 3 und 4 nicht ausreichen.</w:t>
            </w:r>
          </w:p>
          <w:p w14:paraId="646D8DA3" w14:textId="77777777" w:rsidR="000B1AA3" w:rsidRDefault="00964F86">
            <w:pPr>
              <w:pStyle w:val="TableContent"/>
            </w:pPr>
            <w:r>
              <w:t xml:space="preserve"> </w:t>
            </w:r>
          </w:p>
          <w:p w14:paraId="59DF9F86" w14:textId="77777777" w:rsidR="000B1AA3" w:rsidRDefault="00964F86">
            <w:pPr>
              <w:pStyle w:val="TableContent"/>
            </w:pPr>
            <w:r>
              <w:t xml:space="preserve">Der/Die  Dienststellenleiter/in allg. Schule prüft ein in Betracht kommen eines </w:t>
            </w:r>
            <w:r>
              <w:t>Anspruchs auf sonderpädagogische Förderung.</w:t>
            </w:r>
          </w:p>
        </w:tc>
      </w:tr>
      <w:tr w:rsidR="000B1AA3" w14:paraId="24F5B2F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D227F2"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053411C" w14:textId="77777777" w:rsidR="000B1AA3" w:rsidRDefault="00964F86" w:rsidP="00A839AF">
            <w:pPr>
              <w:numPr>
                <w:ilvl w:val="0"/>
                <w:numId w:val="11"/>
              </w:numPr>
              <w:ind w:left="417"/>
            </w:pPr>
            <w:r>
              <w:rPr>
                <w:rFonts w:eastAsia="Arial" w:cs="Arial"/>
                <w:color w:val="000000"/>
              </w:rPr>
              <w:t>Die Schulleiterin/ der Schulleiter allgemeine Schule [führt aus]</w:t>
            </w:r>
          </w:p>
        </w:tc>
      </w:tr>
      <w:tr w:rsidR="000B1AA3" w14:paraId="682B2EA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DFF891" w14:textId="77777777" w:rsidR="000B1AA3" w:rsidRDefault="00964F8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4F7AB0" w14:textId="77777777" w:rsidR="000B1AA3" w:rsidRDefault="00964F86" w:rsidP="00A839AF">
            <w:pPr>
              <w:numPr>
                <w:ilvl w:val="0"/>
                <w:numId w:val="12"/>
              </w:numPr>
              <w:ind w:left="417"/>
            </w:pPr>
            <w:r>
              <w:rPr>
                <w:rFonts w:eastAsia="Arial" w:cs="Arial"/>
                <w:color w:val="000000"/>
              </w:rPr>
              <w:t>Anspruch auf SOPÄDFÖ soll überprüft werden</w:t>
            </w:r>
          </w:p>
          <w:p w14:paraId="23228BA1" w14:textId="77777777" w:rsidR="000B1AA3" w:rsidRDefault="00964F86" w:rsidP="00A839AF">
            <w:pPr>
              <w:numPr>
                <w:ilvl w:val="0"/>
                <w:numId w:val="12"/>
              </w:numPr>
              <w:ind w:left="417"/>
            </w:pPr>
            <w:r>
              <w:rPr>
                <w:rFonts w:eastAsia="Arial" w:cs="Arial"/>
                <w:color w:val="000000"/>
              </w:rPr>
              <w:t xml:space="preserve">Anspruch auf SOPÄDFÖ soll überprüft werden </w:t>
            </w:r>
            <w:r>
              <w:rPr>
                <w:rFonts w:eastAsia="Arial" w:cs="Arial"/>
                <w:color w:val="000000"/>
              </w:rPr>
              <w:t>(Förderschule)</w:t>
            </w:r>
          </w:p>
          <w:p w14:paraId="7F536EB9" w14:textId="77777777" w:rsidR="000B1AA3" w:rsidRDefault="00964F86" w:rsidP="00A839AF">
            <w:pPr>
              <w:numPr>
                <w:ilvl w:val="0"/>
                <w:numId w:val="12"/>
              </w:numPr>
              <w:ind w:left="417"/>
            </w:pPr>
            <w:r>
              <w:rPr>
                <w:rFonts w:eastAsia="Arial" w:cs="Arial"/>
                <w:color w:val="000000"/>
              </w:rPr>
              <w:t>Entscheidung  über Art, Umfang  und Organistion durch Förderschule soll erfolgen</w:t>
            </w:r>
          </w:p>
          <w:p w14:paraId="3ECB9F7D" w14:textId="77777777" w:rsidR="000B1AA3" w:rsidRDefault="00964F86" w:rsidP="00A839AF">
            <w:pPr>
              <w:numPr>
                <w:ilvl w:val="0"/>
                <w:numId w:val="12"/>
              </w:numPr>
              <w:ind w:left="417"/>
            </w:pPr>
            <w:r>
              <w:rPr>
                <w:rFonts w:eastAsia="Arial" w:cs="Arial"/>
                <w:color w:val="000000"/>
              </w:rPr>
              <w:t>Inbetrachtkommen des Anspruchs auf SOPÄDFÖ erfasst</w:t>
            </w:r>
          </w:p>
          <w:p w14:paraId="24B24C6A" w14:textId="77777777" w:rsidR="000B1AA3" w:rsidRDefault="00964F86" w:rsidP="00A839AF">
            <w:pPr>
              <w:numPr>
                <w:ilvl w:val="0"/>
                <w:numId w:val="12"/>
              </w:numPr>
              <w:ind w:left="417"/>
            </w:pPr>
            <w:r>
              <w:rPr>
                <w:rFonts w:eastAsia="Arial" w:cs="Arial"/>
                <w:color w:val="000000"/>
              </w:rPr>
              <w:t>Inbetrachtkommen des Anspruchs auf SOPÄDFÖ erfasst</w:t>
            </w:r>
          </w:p>
          <w:p w14:paraId="672A355A" w14:textId="77777777" w:rsidR="000B1AA3" w:rsidRDefault="00964F86" w:rsidP="00A839AF">
            <w:pPr>
              <w:numPr>
                <w:ilvl w:val="0"/>
                <w:numId w:val="12"/>
              </w:numPr>
              <w:ind w:left="417"/>
            </w:pPr>
            <w:r>
              <w:rPr>
                <w:rFonts w:eastAsia="Arial" w:cs="Arial"/>
                <w:color w:val="000000"/>
              </w:rPr>
              <w:t>Weitere umfassende  lang andauernde Beeinträchtigung des Schülers an FS liegt vor</w:t>
            </w:r>
          </w:p>
          <w:p w14:paraId="594DBC66" w14:textId="77777777" w:rsidR="000B1AA3" w:rsidRDefault="00964F86" w:rsidP="00A839AF">
            <w:pPr>
              <w:numPr>
                <w:ilvl w:val="0"/>
                <w:numId w:val="12"/>
              </w:numPr>
              <w:ind w:left="417"/>
            </w:pPr>
            <w:r>
              <w:rPr>
                <w:rFonts w:eastAsia="Arial" w:cs="Arial"/>
                <w:color w:val="000000"/>
              </w:rPr>
              <w:t>Weitere umfassende  lang andauernde Beeinträchtigung des Schülers in IB liegt vor</w:t>
            </w:r>
          </w:p>
          <w:p w14:paraId="164174D1" w14:textId="77777777" w:rsidR="000B1AA3" w:rsidRDefault="00964F86" w:rsidP="00A839AF">
            <w:pPr>
              <w:numPr>
                <w:ilvl w:val="0"/>
                <w:numId w:val="12"/>
              </w:numPr>
              <w:ind w:left="417"/>
            </w:pPr>
            <w:r>
              <w:rPr>
                <w:rFonts w:eastAsia="Arial" w:cs="Arial"/>
                <w:color w:val="000000"/>
              </w:rPr>
              <w:t>Weiterführung der inklusiven  Beschulung ist zu prüfen</w:t>
            </w:r>
          </w:p>
        </w:tc>
      </w:tr>
      <w:tr w:rsidR="000B1AA3" w14:paraId="6194709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A95D09"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B630E18" w14:textId="77777777" w:rsidR="000B1AA3" w:rsidRDefault="00964F86" w:rsidP="00A839AF">
            <w:pPr>
              <w:numPr>
                <w:ilvl w:val="0"/>
                <w:numId w:val="13"/>
              </w:numPr>
              <w:ind w:left="417"/>
            </w:pPr>
            <w:r>
              <w:rPr>
                <w:rFonts w:eastAsia="Arial" w:cs="Arial"/>
                <w:color w:val="000000"/>
              </w:rPr>
              <w:t>Anspruch auf SOPÄDFÖ kommt in Betracht</w:t>
            </w:r>
          </w:p>
          <w:p w14:paraId="722070CE" w14:textId="77777777" w:rsidR="000B1AA3" w:rsidRDefault="00964F86" w:rsidP="00A839AF">
            <w:pPr>
              <w:numPr>
                <w:ilvl w:val="0"/>
                <w:numId w:val="13"/>
              </w:numPr>
              <w:ind w:left="417"/>
            </w:pPr>
            <w:r>
              <w:rPr>
                <w:rFonts w:eastAsia="Arial" w:cs="Arial"/>
                <w:color w:val="000000"/>
              </w:rPr>
              <w:t xml:space="preserve">Anspruch auf SOPÄDFÖ kommt </w:t>
            </w:r>
            <w:r>
              <w:rPr>
                <w:rFonts w:eastAsia="Arial" w:cs="Arial"/>
                <w:color w:val="000000"/>
              </w:rPr>
              <w:t>nicht in Betracht</w:t>
            </w:r>
          </w:p>
        </w:tc>
      </w:tr>
      <w:tr w:rsidR="000B1AA3" w14:paraId="5E510E5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B138E4"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E02DFD" w14:textId="77777777" w:rsidR="000B1AA3" w:rsidRDefault="00964F86">
            <w:pPr>
              <w:pStyle w:val="TableContent"/>
            </w:pPr>
            <w:r>
              <w:t>Anspruch auf SOPÄDFÖ anlegen</w:t>
            </w:r>
          </w:p>
        </w:tc>
      </w:tr>
      <w:tr w:rsidR="000B1AA3" w14:paraId="453CA4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A0DC40"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2E749E" w14:textId="77777777" w:rsidR="000B1AA3" w:rsidRDefault="000B1AA3">
            <w:pPr>
              <w:pStyle w:val="TableContent"/>
            </w:pPr>
          </w:p>
        </w:tc>
      </w:tr>
      <w:tr w:rsidR="000B1AA3" w14:paraId="72B517E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7C809A" w14:textId="77777777" w:rsidR="000B1AA3" w:rsidRDefault="00964F86">
            <w:pPr>
              <w:pStyle w:val="TableHeadingRIGHT"/>
            </w:pPr>
            <w:r>
              <w:lastRenderedPageBreak/>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5E64B8" w14:textId="77777777" w:rsidR="000B1AA3" w:rsidRDefault="00964F86">
            <w:pPr>
              <w:pStyle w:val="TableContent"/>
            </w:pPr>
            <w:r>
              <w:t>Förderprozess anlegen - Auswahl des Förderprozesses - Anspruch auf sonderpädagogische Förderung anlegen</w:t>
            </w:r>
          </w:p>
          <w:p w14:paraId="694AB956" w14:textId="77777777" w:rsidR="000B1AA3" w:rsidRDefault="00964F86">
            <w:pPr>
              <w:pStyle w:val="TableContent"/>
            </w:pPr>
            <w:r>
              <w:t>Status auf Neu setzen</w:t>
            </w:r>
          </w:p>
        </w:tc>
      </w:tr>
      <w:tr w:rsidR="000B1AA3" w14:paraId="75B274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637FFE"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32033A" w14:textId="77777777" w:rsidR="000B1AA3" w:rsidRDefault="00964F86">
            <w:pPr>
              <w:pStyle w:val="TableContent"/>
            </w:pPr>
            <w:r>
              <w:t>Dienststellenleiter allgemeine Schule</w:t>
            </w:r>
          </w:p>
        </w:tc>
      </w:tr>
      <w:tr w:rsidR="000B1AA3" w14:paraId="1AD27D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23A813"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F3CA7A" w14:textId="77777777" w:rsidR="000B1AA3" w:rsidRDefault="00964F86">
            <w:pPr>
              <w:pStyle w:val="TableContent"/>
            </w:pPr>
            <w:r>
              <w:t>Der Dienststellenleiter allgemeine Schule kann für alle Schüler seiner Schule</w:t>
            </w:r>
          </w:p>
          <w:p w14:paraId="37AB818A" w14:textId="77777777" w:rsidR="000B1AA3" w:rsidRDefault="000B1AA3">
            <w:pPr>
              <w:pStyle w:val="TableContent"/>
            </w:pPr>
          </w:p>
          <w:p w14:paraId="49954F18" w14:textId="77777777" w:rsidR="000B1AA3" w:rsidRDefault="00964F86">
            <w:pPr>
              <w:pStyle w:val="TableContent"/>
            </w:pPr>
            <w:r>
              <w:t xml:space="preserve">      </w:t>
            </w:r>
          </w:p>
          <w:p w14:paraId="00081BE5" w14:textId="77777777" w:rsidR="000B1AA3" w:rsidRDefault="00964F86">
            <w:pPr>
              <w:pStyle w:val="TableContent"/>
            </w:pPr>
            <w:r>
              <w:t>Auswahl des Förderprozesses (Auswahlliste)</w:t>
            </w:r>
          </w:p>
          <w:p w14:paraId="5222E14E" w14:textId="77777777" w:rsidR="000B1AA3" w:rsidRDefault="00964F86">
            <w:pPr>
              <w:pStyle w:val="TableContent"/>
            </w:pPr>
            <w:r>
              <w:t>Förderschwerpunkt und Anlass</w:t>
            </w:r>
          </w:p>
          <w:p w14:paraId="1F2A4142" w14:textId="77777777" w:rsidR="000B1AA3" w:rsidRDefault="00964F86">
            <w:pPr>
              <w:pStyle w:val="TableContent"/>
            </w:pPr>
            <w:r>
              <w:t xml:space="preserve"> * Hören</w:t>
            </w:r>
          </w:p>
          <w:p w14:paraId="331652E0" w14:textId="77777777" w:rsidR="000B1AA3" w:rsidRDefault="00964F86">
            <w:pPr>
              <w:pStyle w:val="TableContent"/>
            </w:pPr>
            <w:r>
              <w:t xml:space="preserve"> * Sprachheilförderung</w:t>
            </w:r>
          </w:p>
          <w:p w14:paraId="7A76234E" w14:textId="77777777" w:rsidR="000B1AA3" w:rsidRDefault="00964F86">
            <w:pPr>
              <w:pStyle w:val="TableContent"/>
            </w:pPr>
            <w:r>
              <w:t xml:space="preserve"> * Sehen</w:t>
            </w:r>
          </w:p>
          <w:p w14:paraId="21354F90" w14:textId="77777777" w:rsidR="000B1AA3" w:rsidRDefault="00964F86">
            <w:pPr>
              <w:pStyle w:val="TableContent"/>
            </w:pPr>
            <w:r>
              <w:t xml:space="preserve"> * Körperliche und motorische Entwicklung</w:t>
            </w:r>
          </w:p>
          <w:p w14:paraId="153A1444" w14:textId="77777777" w:rsidR="000B1AA3" w:rsidRDefault="00964F86">
            <w:pPr>
              <w:pStyle w:val="TableContent"/>
            </w:pPr>
            <w:r>
              <w:t xml:space="preserve"> * Lernen</w:t>
            </w:r>
          </w:p>
          <w:p w14:paraId="70283D15" w14:textId="77777777" w:rsidR="000B1AA3" w:rsidRDefault="00964F86">
            <w:pPr>
              <w:pStyle w:val="TableContent"/>
            </w:pPr>
            <w:r>
              <w:t xml:space="preserve"> * Emotionale und soziale Entwicklung</w:t>
            </w:r>
          </w:p>
          <w:p w14:paraId="52BC3A4D" w14:textId="77777777" w:rsidR="000B1AA3" w:rsidRDefault="00964F86">
            <w:pPr>
              <w:pStyle w:val="TableContent"/>
            </w:pPr>
            <w:r>
              <w:t xml:space="preserve"> * Geistige Entwicklung</w:t>
            </w:r>
          </w:p>
          <w:p w14:paraId="1A157690" w14:textId="77777777" w:rsidR="000B1AA3" w:rsidRDefault="00964F86">
            <w:pPr>
              <w:pStyle w:val="TableContent"/>
            </w:pPr>
            <w:r>
              <w:t xml:space="preserve"> </w:t>
            </w:r>
          </w:p>
          <w:p w14:paraId="44723CF1" w14:textId="77777777" w:rsidR="000B1AA3" w:rsidRDefault="00964F86">
            <w:pPr>
              <w:pStyle w:val="TableContent"/>
            </w:pPr>
            <w:r>
              <w:t>Anlass (Auswahlfeld)</w:t>
            </w:r>
          </w:p>
          <w:p w14:paraId="6D98C017" w14:textId="77777777" w:rsidR="000B1AA3" w:rsidRDefault="00964F86">
            <w:pPr>
              <w:pStyle w:val="TableContent"/>
            </w:pPr>
            <w:r>
              <w:t xml:space="preserve"> * Entscheidung SOPÄDFÖ</w:t>
            </w:r>
          </w:p>
          <w:p w14:paraId="180E2AB1" w14:textId="77777777" w:rsidR="000B1AA3" w:rsidRDefault="00964F86">
            <w:pPr>
              <w:pStyle w:val="TableContent"/>
            </w:pPr>
            <w:r>
              <w:t xml:space="preserve"> * Entscheidung SOPÄDFÖ an der Förderschule</w:t>
            </w:r>
          </w:p>
          <w:p w14:paraId="72889759" w14:textId="77777777" w:rsidR="000B1AA3" w:rsidRDefault="00964F86">
            <w:pPr>
              <w:pStyle w:val="TableContent"/>
            </w:pPr>
            <w:r>
              <w:t xml:space="preserve"> * Änderung SOPÄDFÖ</w:t>
            </w:r>
          </w:p>
          <w:p w14:paraId="7D23235F" w14:textId="77777777" w:rsidR="000B1AA3" w:rsidRDefault="00964F86">
            <w:pPr>
              <w:pStyle w:val="TableContent"/>
            </w:pPr>
            <w:r>
              <w:t xml:space="preserve"> * Änderung SOPÄDFÖ an der Förderschule</w:t>
            </w:r>
          </w:p>
          <w:p w14:paraId="4810DF09" w14:textId="77777777" w:rsidR="000B1AA3" w:rsidRDefault="00964F86">
            <w:pPr>
              <w:pStyle w:val="TableContent"/>
            </w:pPr>
            <w:r>
              <w:t xml:space="preserve"> * Aufhebung SOPÄDFÖ</w:t>
            </w:r>
          </w:p>
          <w:p w14:paraId="4A4928EC" w14:textId="77777777" w:rsidR="000B1AA3" w:rsidRDefault="00964F86">
            <w:pPr>
              <w:pStyle w:val="TableContent"/>
            </w:pPr>
            <w:r>
              <w:t xml:space="preserve"> * Übergang 4-5 mit Förderausschuss</w:t>
            </w:r>
          </w:p>
          <w:p w14:paraId="73B3B89A" w14:textId="77777777" w:rsidR="000B1AA3" w:rsidRDefault="00964F86">
            <w:pPr>
              <w:pStyle w:val="TableContent"/>
            </w:pPr>
            <w:r>
              <w:t xml:space="preserve"> * Übergang 4-5 ohne Förderausschuss</w:t>
            </w:r>
          </w:p>
          <w:p w14:paraId="50BDE81A" w14:textId="77777777" w:rsidR="000B1AA3" w:rsidRDefault="000B1AA3">
            <w:pPr>
              <w:pStyle w:val="TableContent"/>
            </w:pPr>
          </w:p>
          <w:p w14:paraId="207E068A" w14:textId="77777777" w:rsidR="000B1AA3" w:rsidRDefault="00964F86">
            <w:pPr>
              <w:pStyle w:val="TableContent"/>
            </w:pPr>
            <w:r>
              <w:t xml:space="preserve"> </w:t>
            </w:r>
          </w:p>
          <w:p w14:paraId="1DCD8E7D" w14:textId="77777777" w:rsidR="000B1AA3" w:rsidRDefault="000B1AA3">
            <w:pPr>
              <w:pStyle w:val="TableContent"/>
            </w:pPr>
          </w:p>
          <w:p w14:paraId="71E00748" w14:textId="77777777" w:rsidR="000B1AA3" w:rsidRDefault="00964F86">
            <w:pPr>
              <w:pStyle w:val="TableContent"/>
            </w:pPr>
            <w:r>
              <w:t xml:space="preserve">Bereichsüberschrift </w:t>
            </w:r>
          </w:p>
          <w:p w14:paraId="3A844600" w14:textId="77777777" w:rsidR="000B1AA3" w:rsidRDefault="00964F86">
            <w:pPr>
              <w:pStyle w:val="TableContent"/>
            </w:pPr>
            <w:r>
              <w:t xml:space="preserve"> * Begründung eines Anspruchs auf sonderpädagogische Förderung</w:t>
            </w:r>
          </w:p>
          <w:p w14:paraId="7F7E36C0" w14:textId="77777777" w:rsidR="000B1AA3" w:rsidRDefault="00964F86">
            <w:pPr>
              <w:pStyle w:val="TableContent"/>
            </w:pPr>
            <w:r>
              <w:t xml:space="preserve"> </w:t>
            </w:r>
          </w:p>
          <w:p w14:paraId="28077244" w14:textId="77777777" w:rsidR="000B1AA3" w:rsidRDefault="00964F86">
            <w:pPr>
              <w:pStyle w:val="TableContent"/>
            </w:pPr>
            <w:r>
              <w:t>Titel der Optionsschaltfläche: Ein Anspruch auf sonderpädagogische Förderung kommt in Betracht</w:t>
            </w:r>
          </w:p>
          <w:p w14:paraId="40B760C3" w14:textId="77777777" w:rsidR="000B1AA3" w:rsidRDefault="00964F86">
            <w:pPr>
              <w:pStyle w:val="TableContent"/>
            </w:pPr>
            <w:r>
              <w:t>Optionsschalter: (ja/Nein)</w:t>
            </w:r>
          </w:p>
          <w:p w14:paraId="5607EC4F" w14:textId="77777777" w:rsidR="000B1AA3" w:rsidRDefault="00964F86">
            <w:pPr>
              <w:pStyle w:val="TableContent"/>
            </w:pPr>
            <w:r>
              <w:t xml:space="preserve">Informationstext:  </w:t>
            </w:r>
          </w:p>
          <w:p w14:paraId="090179E1" w14:textId="77777777" w:rsidR="000B1AA3" w:rsidRDefault="00964F86">
            <w:pPr>
              <w:pStyle w:val="TableContent"/>
            </w:pPr>
            <w:r>
              <w:t xml:space="preserve">Es ist aufgrund der umfassenden und lang andauernden Beeinträchtigung des Kindes oder Jugendlichen davon auszugehen, 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  </w:t>
            </w:r>
          </w:p>
          <w:p w14:paraId="18AD64CA" w14:textId="77777777" w:rsidR="000B1AA3" w:rsidRDefault="00964F86">
            <w:pPr>
              <w:pStyle w:val="TableContent"/>
            </w:pPr>
            <w:r>
              <w:t xml:space="preserve"> </w:t>
            </w:r>
          </w:p>
          <w:p w14:paraId="4F0047C3" w14:textId="77777777" w:rsidR="000B1AA3" w:rsidRDefault="00964F86">
            <w:pPr>
              <w:pStyle w:val="TableContent"/>
            </w:pPr>
            <w:r>
              <w:t>Titel der Optionsschaltfläche: Umfassende vermutete Beeinträchtigung</w:t>
            </w:r>
          </w:p>
          <w:p w14:paraId="58CDEE63" w14:textId="77777777" w:rsidR="000B1AA3" w:rsidRDefault="00964F86">
            <w:pPr>
              <w:pStyle w:val="TableContent"/>
            </w:pPr>
            <w:r>
              <w:t>Optionsschalter: (ja/Nein)</w:t>
            </w:r>
          </w:p>
          <w:p w14:paraId="6F3F310A" w14:textId="77777777" w:rsidR="000B1AA3" w:rsidRDefault="00964F86">
            <w:pPr>
              <w:pStyle w:val="TableContent"/>
            </w:pPr>
            <w:r>
              <w:t xml:space="preserve">Informationstext: </w:t>
            </w:r>
          </w:p>
          <w:p w14:paraId="66494E1B" w14:textId="77777777" w:rsidR="000B1AA3" w:rsidRDefault="00964F86">
            <w:pPr>
              <w:pStyle w:val="TableContent"/>
            </w:pPr>
            <w:r>
              <w:t xml:space="preserve">Mangelnde Kenntnisse der deutschen Sprache oder Schwierigkeiten beim Lesen, Schreiben und Rechtschreiben oder Schwierigkeiten beim Rechnen begründen für sich genommen keinen Anspruch auf sonderpädagogische Förderung. </w:t>
            </w:r>
          </w:p>
          <w:p w14:paraId="25465D38" w14:textId="77777777" w:rsidR="000B1AA3" w:rsidRDefault="00964F86">
            <w:pPr>
              <w:pStyle w:val="TableContent"/>
            </w:pPr>
            <w:r>
              <w:t xml:space="preserve"> </w:t>
            </w:r>
          </w:p>
          <w:p w14:paraId="1772E70B" w14:textId="77777777" w:rsidR="000B1AA3" w:rsidRDefault="000B1AA3">
            <w:pPr>
              <w:pStyle w:val="TableContent"/>
            </w:pPr>
          </w:p>
          <w:p w14:paraId="2E163F3A" w14:textId="77777777" w:rsidR="000B1AA3" w:rsidRDefault="00964F86">
            <w:pPr>
              <w:pStyle w:val="TableContent"/>
            </w:pPr>
            <w:r>
              <w:t xml:space="preserve"> * </w:t>
            </w:r>
          </w:p>
          <w:p w14:paraId="268470AF" w14:textId="77777777" w:rsidR="000B1AA3" w:rsidRDefault="00964F86">
            <w:pPr>
              <w:pStyle w:val="TableContent"/>
            </w:pPr>
            <w:r>
              <w:t xml:space="preserve"> </w:t>
            </w:r>
          </w:p>
          <w:p w14:paraId="41E3B088" w14:textId="77777777" w:rsidR="000B1AA3" w:rsidRDefault="00964F86">
            <w:pPr>
              <w:pStyle w:val="TableContent"/>
            </w:pPr>
            <w:r>
              <w:t xml:space="preserve"> * Schaltflächen: </w:t>
            </w:r>
          </w:p>
          <w:p w14:paraId="56F82BC5" w14:textId="77777777" w:rsidR="000B1AA3" w:rsidRDefault="00964F86">
            <w:pPr>
              <w:pStyle w:val="TableContent"/>
            </w:pPr>
            <w:r>
              <w:lastRenderedPageBreak/>
              <w:t xml:space="preserve">  * Anlegen</w:t>
            </w:r>
          </w:p>
          <w:p w14:paraId="09B400A8" w14:textId="77777777" w:rsidR="000B1AA3" w:rsidRDefault="00964F86">
            <w:pPr>
              <w:pStyle w:val="TableContent"/>
            </w:pPr>
            <w:r>
              <w:t xml:space="preserve">  * Anlegen und Weiter</w:t>
            </w:r>
          </w:p>
          <w:p w14:paraId="5989E992" w14:textId="77777777" w:rsidR="000B1AA3" w:rsidRDefault="00964F86">
            <w:pPr>
              <w:pStyle w:val="TableContent"/>
            </w:pPr>
            <w:r>
              <w:t xml:space="preserve">  * Abbrechen</w:t>
            </w:r>
          </w:p>
        </w:tc>
      </w:tr>
      <w:tr w:rsidR="000B1AA3" w14:paraId="567EB2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1BD9B8" w14:textId="77777777" w:rsidR="000B1AA3" w:rsidRDefault="00964F8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7C16AC" w14:textId="77777777" w:rsidR="000B1AA3" w:rsidRDefault="000B1AA3">
            <w:pPr>
              <w:pStyle w:val="TableContent"/>
            </w:pPr>
          </w:p>
        </w:tc>
      </w:tr>
      <w:tr w:rsidR="000B1AA3" w14:paraId="5B40921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91E509"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0C67A1" w14:textId="77777777" w:rsidR="000B1AA3" w:rsidRDefault="00964F86">
            <w:pPr>
              <w:pStyle w:val="TableContent"/>
            </w:pPr>
            <w:r>
              <w:t xml:space="preserve"> * Optionsschaltfläche Begründung eines Anspruchs auf sonderpädagogische Förderung </w:t>
            </w:r>
          </w:p>
          <w:p w14:paraId="4BF071C4" w14:textId="77777777" w:rsidR="000B1AA3" w:rsidRDefault="00964F86">
            <w:pPr>
              <w:pStyle w:val="TableContent"/>
            </w:pPr>
            <w:r>
              <w:t>Die Optionsschaltfläche ist im Standard auf Nein</w:t>
            </w:r>
          </w:p>
          <w:p w14:paraId="624943B8" w14:textId="77777777" w:rsidR="000B1AA3" w:rsidRDefault="00964F86">
            <w:pPr>
              <w:pStyle w:val="TableContent"/>
            </w:pPr>
            <w:r>
              <w:t xml:space="preserve">Verbleibt die Schaltfläche bei der Auswahl auf Nein lässt sich der Förderprozess nicht anlegen. </w:t>
            </w:r>
          </w:p>
          <w:p w14:paraId="2FB7C9AE" w14:textId="77777777" w:rsidR="000B1AA3" w:rsidRDefault="00964F86">
            <w:pPr>
              <w:pStyle w:val="TableContent"/>
            </w:pPr>
            <w:r>
              <w:t xml:space="preserve">Es erscheint eine Hinweismeldung  </w:t>
            </w:r>
          </w:p>
          <w:p w14:paraId="38C0D7E7" w14:textId="77777777" w:rsidR="000B1AA3" w:rsidRDefault="00964F86">
            <w:pPr>
              <w:pStyle w:val="TableContent"/>
            </w:pPr>
            <w:r>
              <w:t xml:space="preserve"> </w:t>
            </w:r>
          </w:p>
          <w:p w14:paraId="59277B87" w14:textId="77777777" w:rsidR="000B1AA3" w:rsidRDefault="00964F86">
            <w:pPr>
              <w:pStyle w:val="TableContent"/>
            </w:pPr>
            <w:r>
              <w:t xml:space="preserve"> </w:t>
            </w:r>
          </w:p>
          <w:p w14:paraId="5ABAD63D" w14:textId="77777777" w:rsidR="000B1AA3" w:rsidRDefault="00964F86">
            <w:pPr>
              <w:pStyle w:val="TableContent"/>
            </w:pPr>
            <w:r>
              <w:t xml:space="preserve"> * Feststellung SOPÄDFÖ</w:t>
            </w:r>
          </w:p>
          <w:p w14:paraId="4CB9C717" w14:textId="77777777" w:rsidR="000B1AA3" w:rsidRDefault="00964F86">
            <w:pPr>
              <w:pStyle w:val="TableContent"/>
            </w:pPr>
            <w:r>
              <w:t xml:space="preserve"> Entsprechend der Auswahl im Feld Anlass erfolgt eine Änderung der Menüpunkte: </w:t>
            </w:r>
          </w:p>
          <w:p w14:paraId="0E178A89" w14:textId="77777777" w:rsidR="000B1AA3" w:rsidRDefault="00964F86">
            <w:pPr>
              <w:pStyle w:val="TableContent"/>
            </w:pPr>
            <w:r>
              <w:t xml:space="preserve"> * Feststellung SOPÄDFÖ an der Förderschule</w:t>
            </w:r>
          </w:p>
          <w:p w14:paraId="382A60B1" w14:textId="77777777" w:rsidR="000B1AA3" w:rsidRDefault="00964F86">
            <w:pPr>
              <w:pStyle w:val="TableContent"/>
            </w:pPr>
            <w:r>
              <w:t xml:space="preserve"> * Änderung SOPÄDFÖ</w:t>
            </w:r>
          </w:p>
          <w:p w14:paraId="4CCC459C" w14:textId="77777777" w:rsidR="000B1AA3" w:rsidRDefault="00964F86">
            <w:pPr>
              <w:pStyle w:val="TableContent"/>
            </w:pPr>
            <w:r>
              <w:t xml:space="preserve"> * Änderung SOPÄDFÖ an der Förderschule</w:t>
            </w:r>
          </w:p>
          <w:p w14:paraId="53974D4F" w14:textId="77777777" w:rsidR="000B1AA3" w:rsidRDefault="00964F86">
            <w:pPr>
              <w:pStyle w:val="TableContent"/>
            </w:pPr>
            <w:r>
              <w:t xml:space="preserve"> * Aufhebung SOPÄDFÖ</w:t>
            </w:r>
          </w:p>
          <w:p w14:paraId="6E7DAF28" w14:textId="77777777" w:rsidR="000B1AA3" w:rsidRDefault="00964F86">
            <w:pPr>
              <w:pStyle w:val="TableContent"/>
            </w:pPr>
            <w:r>
              <w:t xml:space="preserve"> * Übergang 4-5 mit Förderausschuss</w:t>
            </w:r>
          </w:p>
          <w:p w14:paraId="66B57B1A" w14:textId="77777777" w:rsidR="000B1AA3" w:rsidRDefault="00964F86">
            <w:pPr>
              <w:pStyle w:val="TableContent"/>
            </w:pPr>
            <w:r>
              <w:t xml:space="preserve"> * Übergang 4-5 ohne Förderausschuss</w:t>
            </w:r>
          </w:p>
        </w:tc>
      </w:tr>
      <w:tr w:rsidR="000B1AA3" w14:paraId="323FD9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31BA5F"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C7C0EE" w14:textId="77777777" w:rsidR="000B1AA3" w:rsidRDefault="00964F86">
            <w:pPr>
              <w:pStyle w:val="TableContent"/>
            </w:pPr>
            <w:r>
              <w:t xml:space="preserve">Bei Übergang 4-5 ohne Förderausschuss </w:t>
            </w:r>
            <w:r>
              <w:t>Hinweismeldung: Ausnahme</w:t>
            </w:r>
          </w:p>
          <w:p w14:paraId="6F412BF2" w14:textId="77777777" w:rsidR="000B1AA3" w:rsidRDefault="00964F86">
            <w:pPr>
              <w:pStyle w:val="TableContent"/>
            </w:pPr>
            <w:r>
              <w:t>Einstimmigkeit Entscheidung über die Aufnahme eines Kindes abbilden § 54 Abs. 3 HSchG</w:t>
            </w:r>
          </w:p>
        </w:tc>
      </w:tr>
      <w:tr w:rsidR="000B1AA3" w14:paraId="234D0B8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8E97F0"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67C714" w14:textId="77777777" w:rsidR="000B1AA3" w:rsidRDefault="000B1AA3">
            <w:pPr>
              <w:pStyle w:val="TableContent"/>
            </w:pPr>
          </w:p>
        </w:tc>
      </w:tr>
      <w:tr w:rsidR="000B1AA3" w14:paraId="175E459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C01BE6"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FB28F0" w14:textId="77777777" w:rsidR="000B1AA3" w:rsidRDefault="00964F86">
            <w:pPr>
              <w:pStyle w:val="TableContent"/>
            </w:pPr>
            <w:r>
              <w:t>Förderprozess anlegen</w:t>
            </w:r>
          </w:p>
        </w:tc>
      </w:tr>
      <w:tr w:rsidR="000B1AA3" w14:paraId="5F224C3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A1B4B7"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9E7CB0" w14:textId="77777777" w:rsidR="000B1AA3" w:rsidRDefault="00964F86">
            <w:pPr>
              <w:pStyle w:val="TableContent"/>
            </w:pPr>
            <w:r>
              <w:t>Entwicklungsstand und Lernausgangslage bestimmen</w:t>
            </w:r>
          </w:p>
        </w:tc>
      </w:tr>
      <w:tr w:rsidR="000B1AA3" w14:paraId="6B0401E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D2E9D8"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61D3B7" w14:textId="77777777" w:rsidR="000B1AA3" w:rsidRDefault="000B1AA3">
            <w:pPr>
              <w:pStyle w:val="TableContent"/>
            </w:pPr>
          </w:p>
        </w:tc>
      </w:tr>
      <w:tr w:rsidR="000B1AA3" w14:paraId="7C3BF5D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CAB0E6"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F12C43" w14:textId="77777777" w:rsidR="000B1AA3" w:rsidRDefault="00964F86">
            <w:pPr>
              <w:pStyle w:val="TableContent"/>
            </w:pPr>
            <w:r>
              <w:t xml:space="preserve">In diesem Anwendungsfall kann der Benutzer entsprechend seiner Berechtigung auf den Schülerdatensatz die Leistungen, Unterrichtsdaten, Dokumente zur Lernausgangslage einsehen.  </w:t>
            </w:r>
          </w:p>
        </w:tc>
      </w:tr>
      <w:tr w:rsidR="000B1AA3" w14:paraId="0CC510C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52D102"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291178" w14:textId="77777777" w:rsidR="000B1AA3" w:rsidRDefault="00964F86">
            <w:pPr>
              <w:pStyle w:val="TableContent"/>
            </w:pPr>
            <w:r>
              <w:t>Schulleiterin/Schulleiter</w:t>
            </w:r>
          </w:p>
          <w:p w14:paraId="318FF6F8" w14:textId="77777777" w:rsidR="000B1AA3" w:rsidRDefault="00964F86">
            <w:pPr>
              <w:pStyle w:val="TableContent"/>
            </w:pPr>
            <w:r>
              <w:t>Klassenleitung</w:t>
            </w:r>
          </w:p>
          <w:p w14:paraId="7B0261C8" w14:textId="77777777" w:rsidR="000B1AA3" w:rsidRDefault="00964F86">
            <w:pPr>
              <w:pStyle w:val="TableContent"/>
            </w:pPr>
            <w:r>
              <w:t>Fachlehrkraft</w:t>
            </w:r>
          </w:p>
          <w:p w14:paraId="256E1FC2" w14:textId="77777777" w:rsidR="000B1AA3" w:rsidRDefault="00964F86">
            <w:pPr>
              <w:pStyle w:val="TableContent"/>
            </w:pPr>
            <w:r>
              <w:t>Eltern</w:t>
            </w:r>
          </w:p>
        </w:tc>
      </w:tr>
      <w:tr w:rsidR="000B1AA3" w14:paraId="302450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203CDC"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CBBD16" w14:textId="77777777" w:rsidR="000B1AA3" w:rsidRDefault="00964F86">
            <w:pPr>
              <w:pStyle w:val="TableContent"/>
            </w:pPr>
            <w:r>
              <w:t>Der/Die Fachlehrkraft kann für die Schüler seines Kurses</w:t>
            </w:r>
          </w:p>
          <w:p w14:paraId="2D219D88" w14:textId="77777777" w:rsidR="000B1AA3" w:rsidRDefault="00964F86">
            <w:pPr>
              <w:pStyle w:val="TableContent"/>
            </w:pPr>
            <w:r>
              <w:t>1. Stammblatt des Schülers sehen</w:t>
            </w:r>
          </w:p>
          <w:p w14:paraId="7DA52825" w14:textId="77777777" w:rsidR="000B1AA3" w:rsidRDefault="00964F86">
            <w:pPr>
              <w:pStyle w:val="TableContent"/>
            </w:pPr>
            <w:r>
              <w:t>2. Stammdaten des Schülers sehen</w:t>
            </w:r>
          </w:p>
          <w:p w14:paraId="4402070E" w14:textId="77777777" w:rsidR="000B1AA3" w:rsidRDefault="00964F86">
            <w:pPr>
              <w:pStyle w:val="TableContent"/>
            </w:pPr>
            <w:r>
              <w:t xml:space="preserve">3. Leistungsdaten des Schülers sehen </w:t>
            </w:r>
          </w:p>
          <w:p w14:paraId="1CD5886B" w14:textId="77777777" w:rsidR="000B1AA3" w:rsidRDefault="00964F86">
            <w:pPr>
              <w:pStyle w:val="TableContent"/>
            </w:pPr>
            <w:r>
              <w:t>4. Hist. Leistungsdaten des Schülers sehen</w:t>
            </w:r>
          </w:p>
          <w:p w14:paraId="46DF2CAA" w14:textId="77777777" w:rsidR="000B1AA3" w:rsidRDefault="00964F86">
            <w:pPr>
              <w:pStyle w:val="TableContent"/>
            </w:pPr>
            <w:r>
              <w:t xml:space="preserve">5. </w:t>
            </w:r>
            <w:r>
              <w:t>Förderprozess des Schülers sehen</w:t>
            </w:r>
          </w:p>
          <w:p w14:paraId="7AC14DA5" w14:textId="77777777" w:rsidR="000B1AA3" w:rsidRDefault="00964F86">
            <w:pPr>
              <w:pStyle w:val="TableContent"/>
            </w:pPr>
            <w:r>
              <w:t>6. Dokumente zum Schüler sehen</w:t>
            </w:r>
          </w:p>
          <w:p w14:paraId="64CCB59D" w14:textId="77777777" w:rsidR="000B1AA3" w:rsidRDefault="000B1AA3">
            <w:pPr>
              <w:pStyle w:val="TableContent"/>
            </w:pPr>
          </w:p>
          <w:p w14:paraId="1C603FD9" w14:textId="77777777" w:rsidR="000B1AA3" w:rsidRDefault="000B1AA3">
            <w:pPr>
              <w:pStyle w:val="TableContent"/>
            </w:pPr>
          </w:p>
          <w:p w14:paraId="337E2C51" w14:textId="77777777" w:rsidR="000B1AA3" w:rsidRDefault="000B1AA3">
            <w:pPr>
              <w:pStyle w:val="TableContent"/>
            </w:pPr>
          </w:p>
          <w:p w14:paraId="0A76FA05" w14:textId="77777777" w:rsidR="000B1AA3" w:rsidRDefault="00964F86">
            <w:pPr>
              <w:pStyle w:val="TableContent"/>
            </w:pPr>
            <w:r>
              <w:t>Die Klassenleitung kann für die Schüler der Klasse</w:t>
            </w:r>
          </w:p>
          <w:p w14:paraId="11623616" w14:textId="77777777" w:rsidR="000B1AA3" w:rsidRDefault="00964F86">
            <w:pPr>
              <w:pStyle w:val="TableContent"/>
            </w:pPr>
            <w:r>
              <w:t>1. Stammblatt des Schülers sehen</w:t>
            </w:r>
          </w:p>
          <w:p w14:paraId="7FC19A2B" w14:textId="77777777" w:rsidR="000B1AA3" w:rsidRDefault="00964F86">
            <w:pPr>
              <w:pStyle w:val="TableContent"/>
            </w:pPr>
            <w:r>
              <w:t>2. Stammdaten im Halbjahr des Schülers sehen</w:t>
            </w:r>
          </w:p>
          <w:p w14:paraId="41445BF5" w14:textId="77777777" w:rsidR="000B1AA3" w:rsidRDefault="00964F86">
            <w:pPr>
              <w:pStyle w:val="TableContent"/>
            </w:pPr>
            <w:r>
              <w:t>3. Leistungsdaten des Schülers seines Kurses sehen</w:t>
            </w:r>
          </w:p>
          <w:p w14:paraId="7688950D" w14:textId="77777777" w:rsidR="000B1AA3" w:rsidRDefault="00964F86">
            <w:pPr>
              <w:pStyle w:val="TableContent"/>
            </w:pPr>
            <w:r>
              <w:t xml:space="preserve">4. </w:t>
            </w:r>
            <w:r>
              <w:t>Hist. Leistungsdaten des Schülers sehen</w:t>
            </w:r>
          </w:p>
          <w:p w14:paraId="70CB05C3" w14:textId="77777777" w:rsidR="000B1AA3" w:rsidRDefault="00964F86">
            <w:pPr>
              <w:pStyle w:val="TableContent"/>
            </w:pPr>
            <w:r>
              <w:t>5. Förderprozess des Schülers sehen und bearbeiten</w:t>
            </w:r>
          </w:p>
          <w:p w14:paraId="37A8F55D" w14:textId="77777777" w:rsidR="000B1AA3" w:rsidRDefault="00964F86">
            <w:pPr>
              <w:pStyle w:val="TableContent"/>
            </w:pPr>
            <w:r>
              <w:lastRenderedPageBreak/>
              <w:t>6. Dokumente zum Schüler sehen und bearbeiten</w:t>
            </w:r>
          </w:p>
          <w:p w14:paraId="67D9BD6F" w14:textId="77777777" w:rsidR="000B1AA3" w:rsidRDefault="000B1AA3">
            <w:pPr>
              <w:pStyle w:val="TableContent"/>
            </w:pPr>
          </w:p>
          <w:p w14:paraId="2745448F" w14:textId="77777777" w:rsidR="000B1AA3" w:rsidRDefault="00964F86">
            <w:pPr>
              <w:pStyle w:val="TableContent"/>
            </w:pPr>
            <w:r>
              <w:t xml:space="preserve">  </w:t>
            </w:r>
          </w:p>
          <w:p w14:paraId="2763F7BE" w14:textId="77777777" w:rsidR="000B1AA3" w:rsidRDefault="00964F86">
            <w:pPr>
              <w:pStyle w:val="TableContent"/>
            </w:pPr>
            <w:r>
              <w:t>Der/Die Schulleiter/in allgemeine Schule kann für alle Schüler seiner Schule</w:t>
            </w:r>
          </w:p>
          <w:p w14:paraId="41240D0A" w14:textId="77777777" w:rsidR="000B1AA3" w:rsidRDefault="00964F86">
            <w:pPr>
              <w:pStyle w:val="TableContent"/>
            </w:pPr>
            <w:r>
              <w:t>1. Stammblatt des Schülers sehen</w:t>
            </w:r>
          </w:p>
          <w:p w14:paraId="1F150A62" w14:textId="77777777" w:rsidR="000B1AA3" w:rsidRDefault="00964F86">
            <w:pPr>
              <w:pStyle w:val="TableContent"/>
            </w:pPr>
            <w:r>
              <w:t>2. Stammdaten im Halbjahr des Schülers sehen</w:t>
            </w:r>
          </w:p>
          <w:p w14:paraId="053C0B9A" w14:textId="77777777" w:rsidR="000B1AA3" w:rsidRDefault="00964F86">
            <w:pPr>
              <w:pStyle w:val="TableContent"/>
            </w:pPr>
            <w:r>
              <w:t>3. Leistungsdaten des Schülers seines Kurses sehen</w:t>
            </w:r>
          </w:p>
          <w:p w14:paraId="6B95B6AF" w14:textId="77777777" w:rsidR="000B1AA3" w:rsidRDefault="00964F86">
            <w:pPr>
              <w:pStyle w:val="TableContent"/>
            </w:pPr>
            <w:r>
              <w:t>4. Hist. Leistungsdaten des Schüler sehen</w:t>
            </w:r>
          </w:p>
          <w:p w14:paraId="698E4A10" w14:textId="77777777" w:rsidR="000B1AA3" w:rsidRDefault="00964F86">
            <w:pPr>
              <w:pStyle w:val="TableContent"/>
            </w:pPr>
            <w:r>
              <w:t>5. Förderprozess des Schülers sehen und bearbeiten</w:t>
            </w:r>
          </w:p>
          <w:p w14:paraId="12BC36A2" w14:textId="77777777" w:rsidR="000B1AA3" w:rsidRDefault="00964F86">
            <w:pPr>
              <w:pStyle w:val="TableContent"/>
            </w:pPr>
            <w:r>
              <w:t>6. Dokumente zum Schüler sehen und bearbeiten</w:t>
            </w:r>
          </w:p>
          <w:p w14:paraId="5988B121" w14:textId="77777777" w:rsidR="000B1AA3" w:rsidRDefault="000B1AA3">
            <w:pPr>
              <w:pStyle w:val="TableContent"/>
            </w:pPr>
          </w:p>
          <w:p w14:paraId="6C001561" w14:textId="77777777" w:rsidR="000B1AA3" w:rsidRDefault="000B1AA3">
            <w:pPr>
              <w:pStyle w:val="TableContent"/>
            </w:pPr>
          </w:p>
          <w:p w14:paraId="5A4114A3" w14:textId="77777777" w:rsidR="000B1AA3" w:rsidRDefault="00964F86">
            <w:pPr>
              <w:pStyle w:val="TableContent"/>
            </w:pPr>
            <w:r>
              <w:t>Das System kann</w:t>
            </w:r>
          </w:p>
          <w:p w14:paraId="0DC1885C" w14:textId="77777777" w:rsidR="000B1AA3" w:rsidRDefault="00964F86">
            <w:pPr>
              <w:pStyle w:val="TableContent"/>
            </w:pPr>
            <w:r>
              <w:t>1. Standardfunktionen zur Erstellung individueller Ansichten bereitstellen</w:t>
            </w:r>
          </w:p>
          <w:p w14:paraId="5498EE6A" w14:textId="77777777" w:rsidR="000B1AA3" w:rsidRDefault="00964F86">
            <w:pPr>
              <w:pStyle w:val="TableContent"/>
            </w:pPr>
            <w:r>
              <w:t xml:space="preserve">  </w:t>
            </w:r>
          </w:p>
          <w:p w14:paraId="09FF2CCE" w14:textId="77777777" w:rsidR="000B1AA3" w:rsidRDefault="00964F86">
            <w:pPr>
              <w:pStyle w:val="TableContent"/>
            </w:pPr>
            <w:r>
              <w:t>Der Zugang für Eltern/Schüler soll erst in einer weiteren Ausbauphase verwirklicht werden.</w:t>
            </w:r>
          </w:p>
          <w:p w14:paraId="1D669B94" w14:textId="77777777" w:rsidR="000B1AA3" w:rsidRDefault="00964F86">
            <w:pPr>
              <w:pStyle w:val="TableContent"/>
            </w:pPr>
            <w:r>
              <w:t xml:space="preserve"> </w:t>
            </w:r>
          </w:p>
          <w:p w14:paraId="046B2DD9" w14:textId="77777777" w:rsidR="000B1AA3" w:rsidRDefault="00964F86">
            <w:pPr>
              <w:pStyle w:val="TableContent"/>
            </w:pPr>
            <w:r>
              <w:t>Die Eltern können für ihr Kind</w:t>
            </w:r>
          </w:p>
          <w:p w14:paraId="1ECA9056" w14:textId="77777777" w:rsidR="000B1AA3" w:rsidRDefault="00964F86">
            <w:pPr>
              <w:pStyle w:val="TableContent"/>
            </w:pPr>
            <w:r>
              <w:t>1.Stammblatt des Schülers sehen</w:t>
            </w:r>
          </w:p>
          <w:p w14:paraId="5C0FF70D" w14:textId="77777777" w:rsidR="000B1AA3" w:rsidRDefault="00964F86">
            <w:pPr>
              <w:pStyle w:val="TableContent"/>
            </w:pPr>
            <w:r>
              <w:t>2. Stammdaten im Halbjahr des Schülers sehen</w:t>
            </w:r>
          </w:p>
          <w:p w14:paraId="6B859652" w14:textId="77777777" w:rsidR="000B1AA3" w:rsidRDefault="00964F86">
            <w:pPr>
              <w:pStyle w:val="TableContent"/>
            </w:pPr>
            <w:r>
              <w:t>3. Leistungsdaten des Schülers sehen</w:t>
            </w:r>
          </w:p>
          <w:p w14:paraId="7EE4B781" w14:textId="77777777" w:rsidR="000B1AA3" w:rsidRDefault="00964F86">
            <w:pPr>
              <w:pStyle w:val="TableContent"/>
            </w:pPr>
            <w:r>
              <w:t>4. Hist. Leistungsdaten des Schüler sehen</w:t>
            </w:r>
          </w:p>
          <w:p w14:paraId="2760C979" w14:textId="77777777" w:rsidR="000B1AA3" w:rsidRDefault="00964F86">
            <w:pPr>
              <w:pStyle w:val="TableContent"/>
            </w:pPr>
            <w:r>
              <w:t>5. Förderprozess des Schülers sehen</w:t>
            </w:r>
          </w:p>
          <w:p w14:paraId="471DF94E" w14:textId="77777777" w:rsidR="000B1AA3" w:rsidRDefault="00964F86">
            <w:pPr>
              <w:pStyle w:val="TableContent"/>
            </w:pPr>
            <w:r>
              <w:t>6. Dokumente zum Schüler sehen</w:t>
            </w:r>
          </w:p>
          <w:p w14:paraId="63F1F0B6" w14:textId="77777777" w:rsidR="000B1AA3" w:rsidRDefault="00964F86">
            <w:pPr>
              <w:pStyle w:val="TableContent"/>
            </w:pPr>
            <w:r>
              <w:t xml:space="preserve"> </w:t>
            </w:r>
          </w:p>
          <w:p w14:paraId="53AC6BFA" w14:textId="77777777" w:rsidR="000B1AA3" w:rsidRDefault="00964F86">
            <w:pPr>
              <w:pStyle w:val="TableContent"/>
            </w:pPr>
            <w:r>
              <w:t>Der/Die Schüler/in kann für sich selbst</w:t>
            </w:r>
          </w:p>
          <w:p w14:paraId="18B74B50" w14:textId="77777777" w:rsidR="000B1AA3" w:rsidRDefault="00964F86">
            <w:pPr>
              <w:pStyle w:val="TableContent"/>
            </w:pPr>
            <w:r>
              <w:t>1.Stammblatt des Schülers sehen</w:t>
            </w:r>
          </w:p>
          <w:p w14:paraId="4AD0E858" w14:textId="77777777" w:rsidR="000B1AA3" w:rsidRDefault="00964F86">
            <w:pPr>
              <w:pStyle w:val="TableContent"/>
            </w:pPr>
            <w:r>
              <w:t xml:space="preserve">2. </w:t>
            </w:r>
            <w:r>
              <w:t>Stammdaten im Halbjahr des Schülers sehen</w:t>
            </w:r>
          </w:p>
          <w:p w14:paraId="4B6E5F38" w14:textId="77777777" w:rsidR="000B1AA3" w:rsidRDefault="00964F86">
            <w:pPr>
              <w:pStyle w:val="TableContent"/>
            </w:pPr>
            <w:r>
              <w:t>3. Leistungsdaten des Schülers sehen</w:t>
            </w:r>
          </w:p>
          <w:p w14:paraId="6447CCB8" w14:textId="77777777" w:rsidR="000B1AA3" w:rsidRDefault="00964F86">
            <w:pPr>
              <w:pStyle w:val="TableContent"/>
            </w:pPr>
            <w:r>
              <w:t>4. Hist. Leistungsdaten des Schüler sehen</w:t>
            </w:r>
          </w:p>
          <w:p w14:paraId="3185A5D5" w14:textId="77777777" w:rsidR="000B1AA3" w:rsidRDefault="00964F86">
            <w:pPr>
              <w:pStyle w:val="TableContent"/>
            </w:pPr>
            <w:r>
              <w:t>5. Förderprozess des Schülers sehen</w:t>
            </w:r>
          </w:p>
          <w:p w14:paraId="6F37A0F0" w14:textId="77777777" w:rsidR="000B1AA3" w:rsidRDefault="00964F86">
            <w:pPr>
              <w:pStyle w:val="TableContent"/>
            </w:pPr>
            <w:r>
              <w:t>6. Dokumente zum Schüler sehen</w:t>
            </w:r>
          </w:p>
          <w:p w14:paraId="4425F8BF" w14:textId="77777777" w:rsidR="000B1AA3" w:rsidRDefault="00964F86">
            <w:pPr>
              <w:pStyle w:val="TableContent"/>
            </w:pPr>
            <w:r>
              <w:t xml:space="preserve"> </w:t>
            </w:r>
          </w:p>
          <w:p w14:paraId="7FC47E0A" w14:textId="77777777" w:rsidR="000B1AA3" w:rsidRDefault="00964F86">
            <w:pPr>
              <w:pStyle w:val="TableContent"/>
            </w:pPr>
            <w:r>
              <w:t xml:space="preserve"> </w:t>
            </w:r>
          </w:p>
        </w:tc>
      </w:tr>
      <w:tr w:rsidR="000B1AA3" w14:paraId="7632AA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3E818D" w14:textId="77777777" w:rsidR="000B1AA3" w:rsidRDefault="00964F8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FCED92" w14:textId="77777777" w:rsidR="000B1AA3" w:rsidRDefault="000B1AA3">
            <w:pPr>
              <w:pStyle w:val="TableContent"/>
            </w:pPr>
          </w:p>
        </w:tc>
      </w:tr>
      <w:tr w:rsidR="000B1AA3" w14:paraId="6C9EF6C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C477CD"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34B209" w14:textId="77777777" w:rsidR="000B1AA3" w:rsidRDefault="000B1AA3">
            <w:pPr>
              <w:pStyle w:val="TableContent"/>
            </w:pPr>
          </w:p>
        </w:tc>
      </w:tr>
      <w:tr w:rsidR="000B1AA3" w14:paraId="0B5BC29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6F407D"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09B46F" w14:textId="77777777" w:rsidR="000B1AA3" w:rsidRDefault="000B1AA3">
            <w:pPr>
              <w:pStyle w:val="TableContent"/>
            </w:pPr>
          </w:p>
        </w:tc>
      </w:tr>
      <w:tr w:rsidR="000B1AA3" w14:paraId="79F7AC5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441003" w14:textId="77777777" w:rsidR="000B1AA3" w:rsidRDefault="00964F86">
            <w:pPr>
              <w:pStyle w:val="TableHeadingRIGHT"/>
            </w:pPr>
            <w:r>
              <w:t xml:space="preserve">Offene </w:t>
            </w:r>
            <w:r>
              <w:t>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272D0B" w14:textId="77777777" w:rsidR="000B1AA3" w:rsidRDefault="000B1AA3">
            <w:pPr>
              <w:pStyle w:val="TableContent"/>
            </w:pPr>
          </w:p>
        </w:tc>
      </w:tr>
      <w:tr w:rsidR="000B1AA3" w14:paraId="74E3768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9AE83D"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CC263B" w14:textId="77777777" w:rsidR="000B1AA3" w:rsidRDefault="00964F86">
            <w:pPr>
              <w:pStyle w:val="TableContent"/>
            </w:pPr>
            <w:r>
              <w:t>Stammblatt Schüler (Dashboard)</w:t>
            </w:r>
          </w:p>
        </w:tc>
      </w:tr>
      <w:tr w:rsidR="000B1AA3" w14:paraId="06E1A01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46213B"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75C3B3" w14:textId="77777777" w:rsidR="000B1AA3" w:rsidRDefault="00964F86">
            <w:pPr>
              <w:pStyle w:val="TableContent"/>
            </w:pPr>
            <w:r>
              <w:t>Neue Förderung erstellen</w:t>
            </w:r>
          </w:p>
        </w:tc>
      </w:tr>
      <w:tr w:rsidR="000B1AA3" w14:paraId="1AF65B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C85C91"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93ECF5" w14:textId="77777777" w:rsidR="000B1AA3" w:rsidRDefault="000B1AA3">
            <w:pPr>
              <w:pStyle w:val="TableContent"/>
            </w:pPr>
          </w:p>
        </w:tc>
      </w:tr>
      <w:tr w:rsidR="000B1AA3" w14:paraId="3EE243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1C730C"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769941" w14:textId="77777777" w:rsidR="000B1AA3" w:rsidRDefault="00964F86">
            <w:pPr>
              <w:pStyle w:val="TableContent"/>
            </w:pPr>
            <w:r>
              <w:t>Entscheidung über weiteres Vorgehen zum Förderprozess treffen und eine neue Förderung erstellen</w:t>
            </w:r>
          </w:p>
        </w:tc>
      </w:tr>
      <w:tr w:rsidR="000B1AA3" w14:paraId="584C975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3A0893"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67B696" w14:textId="77777777" w:rsidR="000B1AA3" w:rsidRDefault="00964F86">
            <w:pPr>
              <w:pStyle w:val="TableContent"/>
            </w:pPr>
            <w:r>
              <w:t>Klassenleitung</w:t>
            </w:r>
          </w:p>
          <w:p w14:paraId="2FD46166" w14:textId="77777777" w:rsidR="000B1AA3" w:rsidRDefault="00964F86">
            <w:pPr>
              <w:pStyle w:val="TableContent"/>
            </w:pPr>
            <w:r>
              <w:t>Die Schulleiterin/der Schulleiter</w:t>
            </w:r>
          </w:p>
          <w:p w14:paraId="01A955C8" w14:textId="77777777" w:rsidR="000B1AA3" w:rsidRDefault="00964F86">
            <w:pPr>
              <w:pStyle w:val="TableContent"/>
            </w:pPr>
            <w:r>
              <w:t>Fachlehrkraft</w:t>
            </w:r>
          </w:p>
        </w:tc>
      </w:tr>
      <w:tr w:rsidR="000B1AA3" w14:paraId="51EB0FC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561171"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E7C32A" w14:textId="77777777" w:rsidR="000B1AA3" w:rsidRDefault="00964F86">
            <w:pPr>
              <w:pStyle w:val="TableContent"/>
            </w:pPr>
            <w:r>
              <w:t>Die Akteure legen im Rahmen ihrer Berechtigung eine neue Förderung an.</w:t>
            </w:r>
          </w:p>
          <w:p w14:paraId="0B36F50F" w14:textId="77777777" w:rsidR="000B1AA3" w:rsidRDefault="00964F86">
            <w:pPr>
              <w:pStyle w:val="TableContent"/>
            </w:pPr>
            <w:r>
              <w:lastRenderedPageBreak/>
              <w:t xml:space="preserve"> </w:t>
            </w:r>
          </w:p>
          <w:p w14:paraId="5663E8E9" w14:textId="77777777" w:rsidR="000B1AA3" w:rsidRDefault="00964F86">
            <w:pPr>
              <w:pStyle w:val="TableContent"/>
            </w:pPr>
            <w:r>
              <w:t xml:space="preserve"> </w:t>
            </w:r>
          </w:p>
        </w:tc>
      </w:tr>
      <w:tr w:rsidR="000B1AA3" w14:paraId="3CD722F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C93D07" w14:textId="77777777" w:rsidR="000B1AA3" w:rsidRDefault="00964F8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37196C" w14:textId="77777777" w:rsidR="000B1AA3" w:rsidRDefault="000B1AA3">
            <w:pPr>
              <w:pStyle w:val="TableContent"/>
            </w:pPr>
          </w:p>
        </w:tc>
      </w:tr>
      <w:tr w:rsidR="000B1AA3" w14:paraId="19E9072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64682C"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FD13AF" w14:textId="77777777" w:rsidR="000B1AA3" w:rsidRDefault="000B1AA3">
            <w:pPr>
              <w:pStyle w:val="TableContent"/>
            </w:pPr>
          </w:p>
        </w:tc>
      </w:tr>
      <w:tr w:rsidR="000B1AA3" w14:paraId="696832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C43032"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79BD83" w14:textId="77777777" w:rsidR="000B1AA3" w:rsidRDefault="000B1AA3">
            <w:pPr>
              <w:pStyle w:val="TableContent"/>
            </w:pPr>
          </w:p>
        </w:tc>
      </w:tr>
      <w:tr w:rsidR="000B1AA3" w14:paraId="4BE336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5869F7"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E60F3C" w14:textId="77777777" w:rsidR="000B1AA3" w:rsidRDefault="000B1AA3">
            <w:pPr>
              <w:pStyle w:val="TableContent"/>
            </w:pPr>
          </w:p>
        </w:tc>
      </w:tr>
      <w:tr w:rsidR="000B1AA3" w14:paraId="259353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BC4307"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644AB8" w14:textId="77777777" w:rsidR="000B1AA3" w:rsidRDefault="00964F86">
            <w:pPr>
              <w:pStyle w:val="TableContent"/>
            </w:pPr>
            <w:r>
              <w:t xml:space="preserve">Übersicht </w:t>
            </w:r>
            <w:r>
              <w:t>Förderprozesse Aktion Förderprozess anlegen</w:t>
            </w:r>
          </w:p>
        </w:tc>
      </w:tr>
      <w:tr w:rsidR="000B1AA3" w14:paraId="7EF299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EDB95C"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ECC29A" w14:textId="77777777" w:rsidR="000B1AA3" w:rsidRDefault="000B1AA3">
            <w:pPr>
              <w:pStyle w:val="TableContent"/>
            </w:pPr>
          </w:p>
        </w:tc>
      </w:tr>
      <w:tr w:rsidR="000B1AA3" w14:paraId="1E49FA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F34627"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D72240" w14:textId="77777777" w:rsidR="000B1AA3" w:rsidRDefault="00964F86">
            <w:pPr>
              <w:pStyle w:val="TableContent"/>
            </w:pPr>
            <w:r>
              <w:t>diSAF Förderprozess Anspruch SOPÄDFÖ anlegen</w:t>
            </w:r>
          </w:p>
        </w:tc>
      </w:tr>
      <w:tr w:rsidR="000B1AA3" w14:paraId="02BF25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1C912B"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F9D1B9" w14:textId="77777777" w:rsidR="000B1AA3" w:rsidRDefault="00964F86">
            <w:pPr>
              <w:pStyle w:val="TableContent"/>
            </w:pPr>
            <w:r>
              <w:t>Überschrift:</w:t>
            </w:r>
          </w:p>
          <w:p w14:paraId="33EF7B67" w14:textId="77777777" w:rsidR="000B1AA3" w:rsidRDefault="00964F86">
            <w:pPr>
              <w:pStyle w:val="TableContent"/>
            </w:pPr>
            <w:r>
              <w:t>Was möchten Sie anlegen?</w:t>
            </w:r>
          </w:p>
          <w:p w14:paraId="055DE60E" w14:textId="77777777" w:rsidR="000B1AA3" w:rsidRDefault="00964F86">
            <w:pPr>
              <w:pStyle w:val="TableContent"/>
            </w:pPr>
            <w:r>
              <w:t>Bereichsüberschrift:</w:t>
            </w:r>
          </w:p>
          <w:p w14:paraId="7E4F4D12" w14:textId="77777777" w:rsidR="000B1AA3" w:rsidRDefault="00964F86">
            <w:pPr>
              <w:pStyle w:val="TableContent"/>
            </w:pPr>
            <w:r>
              <w:t>Auswahl des Förderprozesses</w:t>
            </w:r>
          </w:p>
          <w:p w14:paraId="434CAF43" w14:textId="77777777" w:rsidR="000B1AA3" w:rsidRDefault="00964F86">
            <w:pPr>
              <w:pStyle w:val="TableContent"/>
            </w:pPr>
            <w:r>
              <w:t>Auswahlliste</w:t>
            </w:r>
          </w:p>
          <w:p w14:paraId="6FEC83C4" w14:textId="77777777" w:rsidR="000B1AA3" w:rsidRDefault="000B1AA3">
            <w:pPr>
              <w:pStyle w:val="TableContent"/>
            </w:pPr>
          </w:p>
          <w:p w14:paraId="5F87DBA8" w14:textId="77777777" w:rsidR="000B1AA3" w:rsidRDefault="00964F86">
            <w:pPr>
              <w:pStyle w:val="TableContent"/>
            </w:pPr>
            <w:r>
              <w:t>Bereichsüberschrift:</w:t>
            </w:r>
          </w:p>
          <w:p w14:paraId="7A0293C5" w14:textId="77777777" w:rsidR="000B1AA3" w:rsidRDefault="00964F86">
            <w:pPr>
              <w:pStyle w:val="TableContent"/>
            </w:pPr>
            <w:r>
              <w:t>Förderschwerpunkt und Anlass</w:t>
            </w:r>
          </w:p>
          <w:p w14:paraId="4FEBE14E" w14:textId="77777777" w:rsidR="000B1AA3" w:rsidRDefault="00964F86">
            <w:pPr>
              <w:pStyle w:val="TableContent"/>
            </w:pPr>
            <w:r>
              <w:t>Auswahlliste:</w:t>
            </w:r>
          </w:p>
          <w:p w14:paraId="272F472D" w14:textId="77777777" w:rsidR="000B1AA3" w:rsidRDefault="00964F86">
            <w:pPr>
              <w:pStyle w:val="TableContent"/>
            </w:pPr>
            <w:r>
              <w:t>Vermuteter Förderschwerpunkt (bis zu 2 Schwerpunkte möglich)</w:t>
            </w:r>
          </w:p>
          <w:p w14:paraId="5BCA5B05" w14:textId="77777777" w:rsidR="000B1AA3" w:rsidRDefault="00964F86">
            <w:pPr>
              <w:pStyle w:val="TableContent"/>
            </w:pPr>
            <w:r>
              <w:t xml:space="preserve"> * Hören</w:t>
            </w:r>
          </w:p>
          <w:p w14:paraId="7D12A834" w14:textId="77777777" w:rsidR="000B1AA3" w:rsidRDefault="00964F86">
            <w:pPr>
              <w:pStyle w:val="TableContent"/>
            </w:pPr>
            <w:r>
              <w:t xml:space="preserve"> * Sprachheilförderung</w:t>
            </w:r>
          </w:p>
          <w:p w14:paraId="4FCBC77A" w14:textId="77777777" w:rsidR="000B1AA3" w:rsidRDefault="00964F86">
            <w:pPr>
              <w:pStyle w:val="TableContent"/>
            </w:pPr>
            <w:r>
              <w:t xml:space="preserve"> * Sehen</w:t>
            </w:r>
          </w:p>
          <w:p w14:paraId="57B0856F" w14:textId="77777777" w:rsidR="000B1AA3" w:rsidRDefault="00964F86">
            <w:pPr>
              <w:pStyle w:val="TableContent"/>
            </w:pPr>
            <w:r>
              <w:t xml:space="preserve"> * Körperliche und motorische Entwicklung</w:t>
            </w:r>
          </w:p>
          <w:p w14:paraId="29FBE5AB" w14:textId="77777777" w:rsidR="000B1AA3" w:rsidRDefault="00964F86">
            <w:pPr>
              <w:pStyle w:val="TableContent"/>
            </w:pPr>
            <w:r>
              <w:t xml:space="preserve"> * Lernen</w:t>
            </w:r>
          </w:p>
          <w:p w14:paraId="3FA68BA4" w14:textId="77777777" w:rsidR="000B1AA3" w:rsidRDefault="00964F86">
            <w:pPr>
              <w:pStyle w:val="TableContent"/>
            </w:pPr>
            <w:r>
              <w:t xml:space="preserve"> * Emotionale und soziale Entwicklung</w:t>
            </w:r>
          </w:p>
          <w:p w14:paraId="7347E718" w14:textId="77777777" w:rsidR="000B1AA3" w:rsidRDefault="00964F86">
            <w:pPr>
              <w:pStyle w:val="TableContent"/>
            </w:pPr>
            <w:r>
              <w:t xml:space="preserve"> * Geistige Entwicklung</w:t>
            </w:r>
          </w:p>
          <w:p w14:paraId="28797FBA" w14:textId="77777777" w:rsidR="000B1AA3" w:rsidRDefault="00964F86">
            <w:pPr>
              <w:pStyle w:val="TableContent"/>
            </w:pPr>
            <w:r>
              <w:t xml:space="preserve"> </w:t>
            </w:r>
          </w:p>
          <w:p w14:paraId="5825CDB9" w14:textId="77777777" w:rsidR="000B1AA3" w:rsidRDefault="00964F86">
            <w:pPr>
              <w:pStyle w:val="TableContent"/>
            </w:pPr>
            <w:r>
              <w:t>Anlass (Auswahlfeld)</w:t>
            </w:r>
          </w:p>
          <w:p w14:paraId="3D52132A" w14:textId="77777777" w:rsidR="000B1AA3" w:rsidRDefault="00964F86">
            <w:pPr>
              <w:pStyle w:val="TableContent"/>
            </w:pPr>
            <w:r>
              <w:t xml:space="preserve"> * Entscheidung SOPÄDFÖ</w:t>
            </w:r>
          </w:p>
          <w:p w14:paraId="10B60DC0" w14:textId="77777777" w:rsidR="000B1AA3" w:rsidRDefault="00964F86">
            <w:pPr>
              <w:pStyle w:val="TableContent"/>
            </w:pPr>
            <w:r>
              <w:t xml:space="preserve"> * Entscheidung SOPÄDFÖ an der Förderschule</w:t>
            </w:r>
          </w:p>
          <w:p w14:paraId="333A29E9" w14:textId="77777777" w:rsidR="000B1AA3" w:rsidRDefault="00964F86">
            <w:pPr>
              <w:pStyle w:val="TableContent"/>
            </w:pPr>
            <w:r>
              <w:t xml:space="preserve"> * Änderung SOPÄDFÖ</w:t>
            </w:r>
          </w:p>
          <w:p w14:paraId="59669B19" w14:textId="77777777" w:rsidR="000B1AA3" w:rsidRDefault="00964F86">
            <w:pPr>
              <w:pStyle w:val="TableContent"/>
            </w:pPr>
            <w:r>
              <w:t xml:space="preserve"> * Änderung SOPÄDFÖ an der Förderschule</w:t>
            </w:r>
          </w:p>
          <w:p w14:paraId="5058E48C" w14:textId="77777777" w:rsidR="000B1AA3" w:rsidRDefault="00964F86">
            <w:pPr>
              <w:pStyle w:val="TableContent"/>
            </w:pPr>
            <w:r>
              <w:t xml:space="preserve"> * Aufhebung SOPÄDFÖ</w:t>
            </w:r>
          </w:p>
          <w:p w14:paraId="7D44C039" w14:textId="77777777" w:rsidR="000B1AA3" w:rsidRDefault="00964F86">
            <w:pPr>
              <w:pStyle w:val="TableContent"/>
            </w:pPr>
            <w:r>
              <w:t xml:space="preserve"> * Übergang 4-5 mit Förderausschuss</w:t>
            </w:r>
          </w:p>
          <w:p w14:paraId="518F4417" w14:textId="77777777" w:rsidR="000B1AA3" w:rsidRDefault="00964F86">
            <w:pPr>
              <w:pStyle w:val="TableContent"/>
            </w:pPr>
            <w:r>
              <w:t xml:space="preserve"> * Übergang 4-5 ohne Förderausschuss</w:t>
            </w:r>
          </w:p>
          <w:p w14:paraId="00340A17" w14:textId="77777777" w:rsidR="000B1AA3" w:rsidRDefault="000B1AA3">
            <w:pPr>
              <w:pStyle w:val="TableContent"/>
            </w:pPr>
          </w:p>
          <w:p w14:paraId="6773BEC3" w14:textId="77777777" w:rsidR="000B1AA3" w:rsidRDefault="00964F86">
            <w:pPr>
              <w:pStyle w:val="TableContent"/>
            </w:pPr>
            <w:r>
              <w:t xml:space="preserve"> </w:t>
            </w:r>
          </w:p>
          <w:p w14:paraId="5E6A37B3" w14:textId="77777777" w:rsidR="000B1AA3" w:rsidRDefault="000B1AA3">
            <w:pPr>
              <w:pStyle w:val="TableContent"/>
            </w:pPr>
          </w:p>
          <w:p w14:paraId="2BE7B5BB" w14:textId="77777777" w:rsidR="000B1AA3" w:rsidRDefault="00964F86">
            <w:pPr>
              <w:pStyle w:val="TableContent"/>
            </w:pPr>
            <w:r>
              <w:t xml:space="preserve">Bereichsüberschrift   </w:t>
            </w:r>
          </w:p>
          <w:p w14:paraId="73338964" w14:textId="77777777" w:rsidR="000B1AA3" w:rsidRDefault="00964F86">
            <w:pPr>
              <w:pStyle w:val="TableContent"/>
            </w:pPr>
            <w:r>
              <w:t xml:space="preserve"> * Begründung eines Anspruchs auf sonderpädagogische Förderung  </w:t>
            </w:r>
          </w:p>
          <w:p w14:paraId="1B2AC5F4" w14:textId="77777777" w:rsidR="000B1AA3" w:rsidRDefault="00964F86">
            <w:pPr>
              <w:pStyle w:val="TableContent"/>
            </w:pPr>
            <w:r>
              <w:t xml:space="preserve"> </w:t>
            </w:r>
          </w:p>
          <w:p w14:paraId="52F8E899" w14:textId="77777777" w:rsidR="000B1AA3" w:rsidRDefault="00964F86">
            <w:pPr>
              <w:pStyle w:val="TableContent"/>
            </w:pPr>
            <w:r>
              <w:t>Titel der Optionsschaltfläche: Ein Anspruch auf sonderpädagogische Förderung kommt in Betracht</w:t>
            </w:r>
          </w:p>
          <w:p w14:paraId="32000FF2" w14:textId="77777777" w:rsidR="000B1AA3" w:rsidRDefault="00964F86">
            <w:pPr>
              <w:pStyle w:val="TableContent"/>
            </w:pPr>
            <w:r>
              <w:t>Optionsschalter: (Ja/Nein)</w:t>
            </w:r>
          </w:p>
          <w:p w14:paraId="47709300" w14:textId="77777777" w:rsidR="000B1AA3" w:rsidRDefault="00964F86">
            <w:pPr>
              <w:pStyle w:val="TableContent"/>
            </w:pPr>
            <w:r>
              <w:t xml:space="preserve">Informationstext:  </w:t>
            </w:r>
          </w:p>
          <w:p w14:paraId="44C449E8" w14:textId="77777777" w:rsidR="000B1AA3" w:rsidRDefault="00964F86">
            <w:pPr>
              <w:pStyle w:val="TableContent"/>
            </w:pPr>
            <w:r>
              <w:t xml:space="preserve">Es ist aufgrund der umfassenden und lang andauernden Beeinträchtigung des Kindes oder Jugendlichen davon auszugehen, dass ohne die Erfüllung dieses Anspruchs auf sonderpädagogische Förderung die Schulleistungen in dem besuchten Bildungsgang oder das Arbeits- und Sozialverhalten erheblich gefährdet </w:t>
            </w:r>
            <w:r>
              <w:lastRenderedPageBreak/>
              <w:t xml:space="preserve">sind und Maßnahmen der sonderpädagogischen Beratung und Förderung nach §§ 3 und 4 (VOSB) nicht ausreichen.  </w:t>
            </w:r>
          </w:p>
          <w:p w14:paraId="39541A21" w14:textId="77777777" w:rsidR="000B1AA3" w:rsidRDefault="00964F86">
            <w:pPr>
              <w:pStyle w:val="TableContent"/>
            </w:pPr>
            <w:r>
              <w:t xml:space="preserve"> </w:t>
            </w:r>
          </w:p>
          <w:p w14:paraId="6A7B3D73" w14:textId="77777777" w:rsidR="000B1AA3" w:rsidRDefault="00964F86">
            <w:pPr>
              <w:pStyle w:val="TableContent"/>
            </w:pPr>
            <w:r>
              <w:t>Titel der Optionsschaltfläche: Umfassende vermutete Beeinträchtigung</w:t>
            </w:r>
          </w:p>
          <w:p w14:paraId="14F16056" w14:textId="77777777" w:rsidR="000B1AA3" w:rsidRDefault="00964F86">
            <w:pPr>
              <w:pStyle w:val="TableContent"/>
            </w:pPr>
            <w:r>
              <w:t>Optionsschalter: (Ja/Nein)</w:t>
            </w:r>
          </w:p>
          <w:p w14:paraId="0B098AE1" w14:textId="77777777" w:rsidR="000B1AA3" w:rsidRDefault="00964F86">
            <w:pPr>
              <w:pStyle w:val="TableContent"/>
            </w:pPr>
            <w:r>
              <w:t xml:space="preserve">Informationstext: </w:t>
            </w:r>
          </w:p>
          <w:p w14:paraId="08217FBB" w14:textId="77777777" w:rsidR="000B1AA3" w:rsidRDefault="00964F86">
            <w:pPr>
              <w:pStyle w:val="TableContent"/>
            </w:pPr>
            <w:r>
              <w:t xml:space="preserve">Mangelnde Kenntnisse der deutschen Sprache oder Schwierigkeiten beim Lesen, Schreiben und Rechtschreiben oder Schwierigkeiten beim Rechnen begründen für sich genommen keinen Anspruch auf sonderpädagogische Förderung. </w:t>
            </w:r>
          </w:p>
          <w:p w14:paraId="082DDFEF" w14:textId="77777777" w:rsidR="000B1AA3" w:rsidRDefault="000B1AA3">
            <w:pPr>
              <w:pStyle w:val="TableContent"/>
            </w:pPr>
          </w:p>
          <w:p w14:paraId="62F493BC" w14:textId="77777777" w:rsidR="000B1AA3" w:rsidRDefault="000B1AA3">
            <w:pPr>
              <w:pStyle w:val="TableContent"/>
            </w:pPr>
          </w:p>
          <w:p w14:paraId="5BD4912D" w14:textId="77777777" w:rsidR="000B1AA3" w:rsidRDefault="00964F86">
            <w:pPr>
              <w:pStyle w:val="TableContent"/>
            </w:pPr>
            <w:r>
              <w:t xml:space="preserve">Schaltflächen: </w:t>
            </w:r>
          </w:p>
          <w:p w14:paraId="04D24B2F" w14:textId="77777777" w:rsidR="000B1AA3" w:rsidRDefault="00964F86">
            <w:pPr>
              <w:pStyle w:val="TableContent"/>
            </w:pPr>
            <w:r>
              <w:t xml:space="preserve"> * Abbrechen</w:t>
            </w:r>
          </w:p>
          <w:p w14:paraId="129B09C4" w14:textId="77777777" w:rsidR="000B1AA3" w:rsidRDefault="00964F86">
            <w:pPr>
              <w:pStyle w:val="TableContent"/>
            </w:pPr>
            <w:r>
              <w:t xml:space="preserve"> * Anlegen</w:t>
            </w:r>
          </w:p>
          <w:p w14:paraId="60D266D0" w14:textId="77777777" w:rsidR="000B1AA3" w:rsidRDefault="00964F86">
            <w:pPr>
              <w:pStyle w:val="TableContent"/>
            </w:pPr>
            <w:r>
              <w:t xml:space="preserve"> * Anlegen und Weiter</w:t>
            </w:r>
          </w:p>
        </w:tc>
      </w:tr>
      <w:tr w:rsidR="000B1AA3" w14:paraId="24FEED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186867"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6A2AF6" w14:textId="77777777" w:rsidR="000B1AA3" w:rsidRDefault="00964F86">
            <w:pPr>
              <w:pStyle w:val="TableContent"/>
            </w:pPr>
            <w:hyperlink r:id="rId24" w:history="1">
              <w:r>
                <w:t>Mockup</w:t>
              </w:r>
            </w:hyperlink>
          </w:p>
        </w:tc>
      </w:tr>
      <w:tr w:rsidR="000B1AA3" w14:paraId="1B6F019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E50C5C"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17FDC4" w14:textId="77777777" w:rsidR="000B1AA3" w:rsidRDefault="000B1AA3">
            <w:pPr>
              <w:pStyle w:val="TableContent"/>
            </w:pPr>
          </w:p>
        </w:tc>
      </w:tr>
      <w:tr w:rsidR="000B1AA3" w14:paraId="30EED60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9D29AB"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544BDB" w14:textId="77777777" w:rsidR="000B1AA3" w:rsidRDefault="00964F86">
            <w:pPr>
              <w:pStyle w:val="TableContent"/>
            </w:pPr>
            <w:r>
              <w:t>diSAF Stammblatt Schüler Dashboard</w:t>
            </w:r>
          </w:p>
        </w:tc>
      </w:tr>
      <w:tr w:rsidR="000B1AA3" w14:paraId="034BB4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953FE7"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C162B3" w14:textId="77777777" w:rsidR="000B1AA3" w:rsidRDefault="00964F86">
            <w:pPr>
              <w:pStyle w:val="TableContent"/>
            </w:pPr>
            <w:r>
              <w:t>Überschrift:</w:t>
            </w:r>
          </w:p>
          <w:p w14:paraId="6AF44870" w14:textId="77777777" w:rsidR="000B1AA3" w:rsidRDefault="000B1AA3">
            <w:pPr>
              <w:pStyle w:val="TableContent"/>
            </w:pPr>
          </w:p>
          <w:p w14:paraId="388BE19B" w14:textId="77777777" w:rsidR="000B1AA3" w:rsidRDefault="00964F86">
            <w:pPr>
              <w:pStyle w:val="TableContent"/>
            </w:pPr>
            <w:r>
              <w:t xml:space="preserve"> * Übersicht aller Schüler in Förderprozessen &gt; Stammblatt - Schülername</w:t>
            </w:r>
          </w:p>
          <w:p w14:paraId="695AC6F5" w14:textId="77777777" w:rsidR="000B1AA3" w:rsidRDefault="000B1AA3">
            <w:pPr>
              <w:pStyle w:val="TableContent"/>
            </w:pPr>
          </w:p>
          <w:p w14:paraId="5A8F8210" w14:textId="77777777" w:rsidR="000B1AA3" w:rsidRDefault="000B1AA3">
            <w:pPr>
              <w:pStyle w:val="TableContent"/>
            </w:pPr>
          </w:p>
          <w:p w14:paraId="4E7D9094" w14:textId="77777777" w:rsidR="000B1AA3" w:rsidRDefault="00964F86">
            <w:pPr>
              <w:pStyle w:val="TableContent"/>
            </w:pPr>
            <w:r>
              <w:t>Folgende Registerkarten werden angezeigt:</w:t>
            </w:r>
          </w:p>
          <w:p w14:paraId="422065C4" w14:textId="77777777" w:rsidR="000B1AA3" w:rsidRDefault="000B1AA3">
            <w:pPr>
              <w:pStyle w:val="TableContent"/>
            </w:pPr>
          </w:p>
          <w:p w14:paraId="6FECEE89" w14:textId="77777777" w:rsidR="000B1AA3" w:rsidRDefault="00964F86">
            <w:pPr>
              <w:pStyle w:val="TableContent"/>
            </w:pPr>
            <w:r>
              <w:t xml:space="preserve"> * Stammblatt</w:t>
            </w:r>
          </w:p>
          <w:p w14:paraId="6F87F1E8" w14:textId="77777777" w:rsidR="000B1AA3" w:rsidRDefault="00964F86">
            <w:pPr>
              <w:pStyle w:val="TableContent"/>
            </w:pPr>
            <w:r>
              <w:t xml:space="preserve"> * Stammdaten</w:t>
            </w:r>
          </w:p>
          <w:p w14:paraId="4D58401A" w14:textId="77777777" w:rsidR="000B1AA3" w:rsidRDefault="00964F86">
            <w:pPr>
              <w:pStyle w:val="TableContent"/>
            </w:pPr>
            <w:r>
              <w:t xml:space="preserve"> * Leistungsdaten</w:t>
            </w:r>
          </w:p>
          <w:p w14:paraId="4D9FF1CC" w14:textId="77777777" w:rsidR="000B1AA3" w:rsidRDefault="00964F86">
            <w:pPr>
              <w:pStyle w:val="TableContent"/>
            </w:pPr>
            <w:r>
              <w:t xml:space="preserve"> * Hist. Leistungsdaten</w:t>
            </w:r>
          </w:p>
          <w:p w14:paraId="0C0BFC79" w14:textId="77777777" w:rsidR="000B1AA3" w:rsidRDefault="00964F86">
            <w:pPr>
              <w:pStyle w:val="TableContent"/>
            </w:pPr>
            <w:r>
              <w:t xml:space="preserve"> * Kontaktdaten</w:t>
            </w:r>
          </w:p>
          <w:p w14:paraId="42E16DDF" w14:textId="77777777" w:rsidR="000B1AA3" w:rsidRDefault="00964F86">
            <w:pPr>
              <w:pStyle w:val="TableContent"/>
            </w:pPr>
            <w:r>
              <w:t xml:space="preserve"> * Förderprozesse</w:t>
            </w:r>
          </w:p>
          <w:p w14:paraId="5D40DB87" w14:textId="77777777" w:rsidR="000B1AA3" w:rsidRDefault="00964F86">
            <w:pPr>
              <w:pStyle w:val="TableContent"/>
            </w:pPr>
            <w:r>
              <w:t xml:space="preserve"> * Dokumente</w:t>
            </w:r>
          </w:p>
          <w:p w14:paraId="1C32A9E1" w14:textId="77777777" w:rsidR="000B1AA3" w:rsidRDefault="000B1AA3">
            <w:pPr>
              <w:pStyle w:val="TableContent"/>
            </w:pPr>
          </w:p>
          <w:p w14:paraId="5EABDC6D" w14:textId="77777777" w:rsidR="000B1AA3" w:rsidRDefault="000B1AA3">
            <w:pPr>
              <w:pStyle w:val="TableContent"/>
            </w:pPr>
          </w:p>
          <w:p w14:paraId="02342A94" w14:textId="77777777" w:rsidR="000B1AA3" w:rsidRDefault="00964F86">
            <w:pPr>
              <w:pStyle w:val="TableContent"/>
            </w:pPr>
            <w:r>
              <w:t>Tabelle</w:t>
            </w:r>
          </w:p>
          <w:p w14:paraId="26520F3D" w14:textId="77777777" w:rsidR="000B1AA3" w:rsidRDefault="00964F86">
            <w:pPr>
              <w:pStyle w:val="TableContent"/>
            </w:pPr>
            <w:r>
              <w:t xml:space="preserve">mit den </w:t>
            </w:r>
          </w:p>
          <w:p w14:paraId="351F55BB" w14:textId="77777777" w:rsidR="000B1AA3" w:rsidRDefault="00964F86">
            <w:pPr>
              <w:pStyle w:val="TableContent"/>
            </w:pPr>
            <w:r>
              <w:t>Spaltenüberschriften</w:t>
            </w:r>
          </w:p>
          <w:p w14:paraId="0E28A4C1" w14:textId="77777777" w:rsidR="000B1AA3" w:rsidRDefault="000B1AA3">
            <w:pPr>
              <w:pStyle w:val="TableContent"/>
            </w:pPr>
          </w:p>
          <w:p w14:paraId="48452DF8" w14:textId="77777777" w:rsidR="000B1AA3" w:rsidRDefault="000B1AA3">
            <w:pPr>
              <w:pStyle w:val="TableContent"/>
            </w:pPr>
          </w:p>
          <w:p w14:paraId="2101633B" w14:textId="77777777" w:rsidR="000B1AA3" w:rsidRDefault="00964F86">
            <w:pPr>
              <w:pStyle w:val="TableContent"/>
            </w:pPr>
            <w:r>
              <w:t xml:space="preserve"> * Vorname Nachname, Klasse</w:t>
            </w:r>
          </w:p>
          <w:p w14:paraId="4D4883A2" w14:textId="77777777" w:rsidR="000B1AA3" w:rsidRDefault="00964F86">
            <w:pPr>
              <w:pStyle w:val="TableContent"/>
            </w:pPr>
            <w:r>
              <w:t xml:space="preserve"> * Nationalität</w:t>
            </w:r>
          </w:p>
          <w:p w14:paraId="71EEB657" w14:textId="77777777" w:rsidR="000B1AA3" w:rsidRDefault="00964F86">
            <w:pPr>
              <w:pStyle w:val="TableContent"/>
            </w:pPr>
            <w:r>
              <w:t xml:space="preserve"> * Religion</w:t>
            </w:r>
          </w:p>
          <w:p w14:paraId="6DD6154C" w14:textId="77777777" w:rsidR="000B1AA3" w:rsidRDefault="00964F86">
            <w:pPr>
              <w:pStyle w:val="TableContent"/>
            </w:pPr>
            <w:r>
              <w:t xml:space="preserve"> * Geburts-Datum</w:t>
            </w:r>
          </w:p>
          <w:p w14:paraId="48FC01D0" w14:textId="77777777" w:rsidR="000B1AA3" w:rsidRDefault="00964F86">
            <w:pPr>
              <w:pStyle w:val="TableContent"/>
            </w:pPr>
            <w:r>
              <w:t xml:space="preserve"> * Schule</w:t>
            </w:r>
          </w:p>
          <w:p w14:paraId="06DE767C" w14:textId="77777777" w:rsidR="000B1AA3" w:rsidRDefault="00964F86">
            <w:pPr>
              <w:pStyle w:val="TableContent"/>
            </w:pPr>
            <w:r>
              <w:t xml:space="preserve"> * Klassenlehrer</w:t>
            </w:r>
          </w:p>
          <w:p w14:paraId="1F74386F" w14:textId="77777777" w:rsidR="000B1AA3" w:rsidRDefault="000B1AA3">
            <w:pPr>
              <w:pStyle w:val="TableContent"/>
            </w:pPr>
          </w:p>
          <w:p w14:paraId="48A5B571" w14:textId="77777777" w:rsidR="000B1AA3" w:rsidRDefault="00964F86">
            <w:pPr>
              <w:pStyle w:val="TableContent"/>
            </w:pPr>
            <w:r>
              <w:t>Schaltfläche</w:t>
            </w:r>
          </w:p>
          <w:p w14:paraId="182E95F5" w14:textId="77777777" w:rsidR="000B1AA3" w:rsidRDefault="00964F86">
            <w:pPr>
              <w:pStyle w:val="TableContent"/>
            </w:pPr>
            <w:r>
              <w:t xml:space="preserve"> * Mehr</w:t>
            </w:r>
          </w:p>
          <w:p w14:paraId="4E3B8CAE" w14:textId="77777777" w:rsidR="000B1AA3" w:rsidRDefault="000B1AA3">
            <w:pPr>
              <w:pStyle w:val="TableContent"/>
            </w:pPr>
          </w:p>
          <w:p w14:paraId="5D90BD49" w14:textId="77777777" w:rsidR="000B1AA3" w:rsidRDefault="000B1AA3">
            <w:pPr>
              <w:pStyle w:val="TableContent"/>
            </w:pPr>
          </w:p>
          <w:p w14:paraId="14BA7DB4" w14:textId="77777777" w:rsidR="000B1AA3" w:rsidRDefault="00964F86">
            <w:pPr>
              <w:pStyle w:val="TableContent"/>
            </w:pPr>
            <w:r>
              <w:t xml:space="preserve">Tabelle </w:t>
            </w:r>
          </w:p>
          <w:p w14:paraId="5175103F" w14:textId="77777777" w:rsidR="000B1AA3" w:rsidRDefault="00964F86">
            <w:pPr>
              <w:pStyle w:val="TableContent"/>
            </w:pPr>
            <w:r>
              <w:t xml:space="preserve">mit den </w:t>
            </w:r>
          </w:p>
          <w:p w14:paraId="12FD2106" w14:textId="77777777" w:rsidR="000B1AA3" w:rsidRDefault="00964F86">
            <w:pPr>
              <w:pStyle w:val="TableContent"/>
            </w:pPr>
            <w:r>
              <w:t>Spaltenüberschriften</w:t>
            </w:r>
          </w:p>
          <w:p w14:paraId="13E89862" w14:textId="77777777" w:rsidR="000B1AA3" w:rsidRDefault="000B1AA3">
            <w:pPr>
              <w:pStyle w:val="TableContent"/>
            </w:pPr>
          </w:p>
          <w:p w14:paraId="5D2A99BA" w14:textId="77777777" w:rsidR="000B1AA3" w:rsidRDefault="00964F86">
            <w:pPr>
              <w:pStyle w:val="TableContent"/>
            </w:pPr>
            <w:r>
              <w:t xml:space="preserve"> * Adresse</w:t>
            </w:r>
          </w:p>
          <w:p w14:paraId="46586244" w14:textId="77777777" w:rsidR="000B1AA3" w:rsidRDefault="00964F86">
            <w:pPr>
              <w:pStyle w:val="TableContent"/>
            </w:pPr>
            <w:r>
              <w:t xml:space="preserve"> * Tel.</w:t>
            </w:r>
          </w:p>
          <w:p w14:paraId="47BEA18B" w14:textId="77777777" w:rsidR="000B1AA3" w:rsidRDefault="00964F86">
            <w:pPr>
              <w:pStyle w:val="TableContent"/>
            </w:pPr>
            <w:r>
              <w:t xml:space="preserve"> * E-Mail</w:t>
            </w:r>
          </w:p>
          <w:p w14:paraId="77483F57" w14:textId="77777777" w:rsidR="000B1AA3" w:rsidRDefault="000B1AA3">
            <w:pPr>
              <w:pStyle w:val="TableContent"/>
            </w:pPr>
          </w:p>
          <w:p w14:paraId="29B2D163" w14:textId="77777777" w:rsidR="000B1AA3" w:rsidRDefault="00964F86">
            <w:pPr>
              <w:pStyle w:val="TableContent"/>
            </w:pPr>
            <w:r>
              <w:t>Schaltfläche</w:t>
            </w:r>
          </w:p>
          <w:p w14:paraId="4C178247" w14:textId="77777777" w:rsidR="000B1AA3" w:rsidRDefault="00964F86">
            <w:pPr>
              <w:pStyle w:val="TableContent"/>
            </w:pPr>
            <w:r>
              <w:t xml:space="preserve"> * Mehr</w:t>
            </w:r>
          </w:p>
          <w:p w14:paraId="3CEDCA4A" w14:textId="77777777" w:rsidR="000B1AA3" w:rsidRDefault="000B1AA3">
            <w:pPr>
              <w:pStyle w:val="TableContent"/>
            </w:pPr>
          </w:p>
          <w:p w14:paraId="09765353" w14:textId="77777777" w:rsidR="000B1AA3" w:rsidRDefault="000B1AA3">
            <w:pPr>
              <w:pStyle w:val="TableContent"/>
            </w:pPr>
          </w:p>
          <w:p w14:paraId="1B6753D9" w14:textId="77777777" w:rsidR="000B1AA3" w:rsidRDefault="00964F86">
            <w:pPr>
              <w:pStyle w:val="TableContent"/>
            </w:pPr>
            <w:r>
              <w:t>Tabelle</w:t>
            </w:r>
          </w:p>
          <w:p w14:paraId="66086440" w14:textId="77777777" w:rsidR="000B1AA3" w:rsidRDefault="00964F86">
            <w:pPr>
              <w:pStyle w:val="TableContent"/>
            </w:pPr>
            <w:r>
              <w:t xml:space="preserve">mit der </w:t>
            </w:r>
          </w:p>
          <w:p w14:paraId="6AFAE2D5" w14:textId="77777777" w:rsidR="000B1AA3" w:rsidRDefault="00964F86">
            <w:pPr>
              <w:pStyle w:val="TableContent"/>
            </w:pPr>
            <w:r>
              <w:t>Tabellenüberschrift</w:t>
            </w:r>
          </w:p>
          <w:p w14:paraId="35DD01B0" w14:textId="77777777" w:rsidR="000B1AA3" w:rsidRDefault="000B1AA3">
            <w:pPr>
              <w:pStyle w:val="TableContent"/>
            </w:pPr>
          </w:p>
          <w:p w14:paraId="7A967D99" w14:textId="77777777" w:rsidR="000B1AA3" w:rsidRDefault="00964F86">
            <w:pPr>
              <w:pStyle w:val="TableContent"/>
            </w:pPr>
            <w:r>
              <w:t xml:space="preserve"> * Alle Förderprozesse und weitere Fördermaßnahmen</w:t>
            </w:r>
          </w:p>
          <w:p w14:paraId="7A5D4D6A" w14:textId="77777777" w:rsidR="000B1AA3" w:rsidRDefault="000B1AA3">
            <w:pPr>
              <w:pStyle w:val="TableContent"/>
            </w:pPr>
          </w:p>
          <w:p w14:paraId="686FDF01" w14:textId="77777777" w:rsidR="000B1AA3" w:rsidRDefault="00964F86">
            <w:pPr>
              <w:pStyle w:val="TableContent"/>
            </w:pPr>
            <w:r>
              <w:t>Spaltenüberschriften</w:t>
            </w:r>
          </w:p>
          <w:p w14:paraId="26CB212D" w14:textId="77777777" w:rsidR="000B1AA3" w:rsidRDefault="00964F86">
            <w:pPr>
              <w:pStyle w:val="TableContent"/>
            </w:pPr>
            <w:r>
              <w:t xml:space="preserve"> * Status</w:t>
            </w:r>
          </w:p>
          <w:p w14:paraId="59C47FD5" w14:textId="77777777" w:rsidR="000B1AA3" w:rsidRDefault="00964F86">
            <w:pPr>
              <w:pStyle w:val="TableContent"/>
            </w:pPr>
            <w:r>
              <w:t xml:space="preserve"> * Letzte Änderung am</w:t>
            </w:r>
          </w:p>
          <w:p w14:paraId="6268E8F7" w14:textId="77777777" w:rsidR="000B1AA3" w:rsidRDefault="00964F86">
            <w:pPr>
              <w:pStyle w:val="TableContent"/>
            </w:pPr>
            <w:r>
              <w:t xml:space="preserve"> * Prozessart</w:t>
            </w:r>
          </w:p>
          <w:p w14:paraId="6DBE3CB8" w14:textId="77777777" w:rsidR="000B1AA3" w:rsidRDefault="00964F86">
            <w:pPr>
              <w:pStyle w:val="TableContent"/>
            </w:pPr>
            <w:r>
              <w:t xml:space="preserve"> * Lehrbereich</w:t>
            </w:r>
          </w:p>
          <w:p w14:paraId="362C5BC0" w14:textId="77777777" w:rsidR="000B1AA3" w:rsidRDefault="00964F86">
            <w:pPr>
              <w:pStyle w:val="TableContent"/>
            </w:pPr>
            <w:r>
              <w:t xml:space="preserve"> * Letzter Bearbeiter</w:t>
            </w:r>
          </w:p>
          <w:p w14:paraId="5EC8A6CC" w14:textId="77777777" w:rsidR="000B1AA3" w:rsidRDefault="00964F86">
            <w:pPr>
              <w:pStyle w:val="TableContent"/>
            </w:pPr>
            <w:r>
              <w:t xml:space="preserve"> * Aktion </w:t>
            </w:r>
          </w:p>
          <w:p w14:paraId="52B3B5FA" w14:textId="77777777" w:rsidR="000B1AA3" w:rsidRDefault="00964F86">
            <w:pPr>
              <w:pStyle w:val="TableContent"/>
            </w:pPr>
            <w:r>
              <w:t xml:space="preserve">  * Spaltenüberschrift Aktion mit der Schaltfläche: Ansehen</w:t>
            </w:r>
          </w:p>
          <w:p w14:paraId="535917CD" w14:textId="77777777" w:rsidR="000B1AA3" w:rsidRDefault="000B1AA3">
            <w:pPr>
              <w:pStyle w:val="TableContent"/>
            </w:pPr>
          </w:p>
          <w:p w14:paraId="1BF30777" w14:textId="77777777" w:rsidR="000B1AA3" w:rsidRDefault="000B1AA3">
            <w:pPr>
              <w:pStyle w:val="TableContent"/>
            </w:pPr>
          </w:p>
          <w:p w14:paraId="55721A99" w14:textId="77777777" w:rsidR="000B1AA3" w:rsidRDefault="00964F86">
            <w:pPr>
              <w:pStyle w:val="TableContent"/>
            </w:pPr>
            <w:r>
              <w:t>Schaltfläche</w:t>
            </w:r>
          </w:p>
          <w:p w14:paraId="15734C88" w14:textId="77777777" w:rsidR="000B1AA3" w:rsidRDefault="00964F86">
            <w:pPr>
              <w:pStyle w:val="TableContent"/>
            </w:pPr>
            <w:r>
              <w:t>Förderprozess anlegen</w:t>
            </w:r>
          </w:p>
        </w:tc>
      </w:tr>
      <w:tr w:rsidR="000B1AA3" w14:paraId="1D3741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68D8CB"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519E6A" w14:textId="77777777" w:rsidR="000B1AA3" w:rsidRDefault="00964F86">
            <w:pPr>
              <w:pStyle w:val="TableContent"/>
            </w:pPr>
            <w:hyperlink r:id="rId25" w:history="1">
              <w:r>
                <w:t>Mockup</w:t>
              </w:r>
            </w:hyperlink>
          </w:p>
        </w:tc>
      </w:tr>
      <w:tr w:rsidR="000B1AA3" w14:paraId="5AC01D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EA2F7D"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2CC64C" w14:textId="77777777" w:rsidR="000B1AA3" w:rsidRDefault="000B1AA3">
            <w:pPr>
              <w:pStyle w:val="TableContent"/>
            </w:pPr>
          </w:p>
        </w:tc>
      </w:tr>
      <w:tr w:rsidR="000B1AA3" w14:paraId="786CC5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27C548"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C82628" w14:textId="77777777" w:rsidR="000B1AA3" w:rsidRDefault="00964F86">
            <w:pPr>
              <w:pStyle w:val="TableContent"/>
            </w:pPr>
            <w:r>
              <w:t>diSAF Übersicht Schüler Förderprozess</w:t>
            </w:r>
          </w:p>
        </w:tc>
      </w:tr>
      <w:tr w:rsidR="000B1AA3" w14:paraId="4CA364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F185BC"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A47481" w14:textId="77777777" w:rsidR="000B1AA3" w:rsidRDefault="00964F86">
            <w:pPr>
              <w:pStyle w:val="TableContent"/>
            </w:pPr>
            <w:r>
              <w:t>Überschrift:</w:t>
            </w:r>
          </w:p>
          <w:p w14:paraId="131678C5" w14:textId="77777777" w:rsidR="000B1AA3" w:rsidRDefault="00964F86">
            <w:pPr>
              <w:pStyle w:val="TableContent"/>
            </w:pPr>
            <w:r>
              <w:t xml:space="preserve"> * Übersicht aller Schüler in Förderprozessen &gt; Stammblatt - Schülername</w:t>
            </w:r>
          </w:p>
          <w:p w14:paraId="6023D370" w14:textId="77777777" w:rsidR="000B1AA3" w:rsidRDefault="000B1AA3">
            <w:pPr>
              <w:pStyle w:val="TableContent"/>
            </w:pPr>
          </w:p>
          <w:p w14:paraId="59736087" w14:textId="77777777" w:rsidR="000B1AA3" w:rsidRDefault="000B1AA3">
            <w:pPr>
              <w:pStyle w:val="TableContent"/>
            </w:pPr>
          </w:p>
          <w:p w14:paraId="3A4B0A03" w14:textId="77777777" w:rsidR="000B1AA3" w:rsidRDefault="00964F86">
            <w:pPr>
              <w:pStyle w:val="TableContent"/>
            </w:pPr>
            <w:r>
              <w:t xml:space="preserve">Folgende Registerkarten werden </w:t>
            </w:r>
            <w:r>
              <w:t>angezeigt:</w:t>
            </w:r>
          </w:p>
          <w:p w14:paraId="6BCBEF4D" w14:textId="77777777" w:rsidR="000B1AA3" w:rsidRDefault="000B1AA3">
            <w:pPr>
              <w:pStyle w:val="TableContent"/>
            </w:pPr>
          </w:p>
          <w:p w14:paraId="09A8517D" w14:textId="77777777" w:rsidR="000B1AA3" w:rsidRDefault="00964F86">
            <w:pPr>
              <w:pStyle w:val="TableContent"/>
            </w:pPr>
            <w:r>
              <w:t xml:space="preserve"> * Stammblatt</w:t>
            </w:r>
          </w:p>
          <w:p w14:paraId="194AED46" w14:textId="77777777" w:rsidR="000B1AA3" w:rsidRDefault="00964F86">
            <w:pPr>
              <w:pStyle w:val="TableContent"/>
            </w:pPr>
            <w:r>
              <w:t xml:space="preserve"> * Stammdaten</w:t>
            </w:r>
          </w:p>
          <w:p w14:paraId="6A7D4721" w14:textId="77777777" w:rsidR="000B1AA3" w:rsidRDefault="00964F86">
            <w:pPr>
              <w:pStyle w:val="TableContent"/>
            </w:pPr>
            <w:r>
              <w:t xml:space="preserve"> * Leistungsdaten</w:t>
            </w:r>
          </w:p>
          <w:p w14:paraId="631EBFBD" w14:textId="77777777" w:rsidR="000B1AA3" w:rsidRDefault="00964F86">
            <w:pPr>
              <w:pStyle w:val="TableContent"/>
            </w:pPr>
            <w:r>
              <w:t xml:space="preserve"> * Hist. Leistungsdaten</w:t>
            </w:r>
          </w:p>
          <w:p w14:paraId="2DAE8E14" w14:textId="77777777" w:rsidR="000B1AA3" w:rsidRDefault="00964F86">
            <w:pPr>
              <w:pStyle w:val="TableContent"/>
            </w:pPr>
            <w:r>
              <w:t xml:space="preserve"> * Kontaktdaten</w:t>
            </w:r>
          </w:p>
          <w:p w14:paraId="1C8D55A2" w14:textId="77777777" w:rsidR="000B1AA3" w:rsidRDefault="00964F86">
            <w:pPr>
              <w:pStyle w:val="TableContent"/>
            </w:pPr>
            <w:r>
              <w:t xml:space="preserve"> * Förderprozesse</w:t>
            </w:r>
          </w:p>
          <w:p w14:paraId="751ADC73" w14:textId="77777777" w:rsidR="000B1AA3" w:rsidRDefault="00964F86">
            <w:pPr>
              <w:pStyle w:val="TableContent"/>
            </w:pPr>
            <w:r>
              <w:t xml:space="preserve"> * Dokumente</w:t>
            </w:r>
          </w:p>
          <w:p w14:paraId="22881540" w14:textId="77777777" w:rsidR="000B1AA3" w:rsidRDefault="000B1AA3">
            <w:pPr>
              <w:pStyle w:val="TableContent"/>
            </w:pPr>
          </w:p>
          <w:p w14:paraId="59A3FA43" w14:textId="77777777" w:rsidR="000B1AA3" w:rsidRDefault="00964F86">
            <w:pPr>
              <w:pStyle w:val="TableContent"/>
            </w:pPr>
            <w:r>
              <w:t>Unter dem Register Förderprozesse ist zu sehen:</w:t>
            </w:r>
          </w:p>
          <w:p w14:paraId="02C4B728" w14:textId="77777777" w:rsidR="000B1AA3" w:rsidRDefault="000B1AA3">
            <w:pPr>
              <w:pStyle w:val="TableContent"/>
            </w:pPr>
          </w:p>
          <w:p w14:paraId="4FB332B3" w14:textId="77777777" w:rsidR="000B1AA3" w:rsidRDefault="00964F86">
            <w:pPr>
              <w:pStyle w:val="TableContent"/>
            </w:pPr>
            <w:r>
              <w:t>Feld:</w:t>
            </w:r>
          </w:p>
          <w:p w14:paraId="28ACED93" w14:textId="77777777" w:rsidR="000B1AA3" w:rsidRDefault="00964F86">
            <w:pPr>
              <w:pStyle w:val="TableContent"/>
            </w:pPr>
            <w:r>
              <w:t xml:space="preserve"> * Aktive Förderprozesse</w:t>
            </w:r>
          </w:p>
          <w:p w14:paraId="0D22E424" w14:textId="77777777" w:rsidR="000B1AA3" w:rsidRDefault="00964F86">
            <w:pPr>
              <w:pStyle w:val="TableContent"/>
            </w:pPr>
            <w:r>
              <w:t xml:space="preserve"> * Archivierte Förderprozesse</w:t>
            </w:r>
          </w:p>
          <w:p w14:paraId="0E96F45A" w14:textId="77777777" w:rsidR="000B1AA3" w:rsidRDefault="000B1AA3">
            <w:pPr>
              <w:pStyle w:val="TableContent"/>
            </w:pPr>
          </w:p>
          <w:p w14:paraId="5028C7CF" w14:textId="77777777" w:rsidR="000B1AA3" w:rsidRDefault="00964F86">
            <w:pPr>
              <w:pStyle w:val="TableContent"/>
            </w:pPr>
            <w:r>
              <w:t>Auswahlfelder</w:t>
            </w:r>
          </w:p>
          <w:p w14:paraId="478622FF" w14:textId="77777777" w:rsidR="000B1AA3" w:rsidRDefault="00964F86">
            <w:pPr>
              <w:pStyle w:val="TableContent"/>
            </w:pPr>
            <w:r>
              <w:t xml:space="preserve"> * Erweiterte Ansicht</w:t>
            </w:r>
          </w:p>
          <w:p w14:paraId="7FF95F75" w14:textId="77777777" w:rsidR="000B1AA3" w:rsidRDefault="00964F86">
            <w:pPr>
              <w:pStyle w:val="TableContent"/>
            </w:pPr>
            <w:r>
              <w:t xml:space="preserve"> * Bericht</w:t>
            </w:r>
          </w:p>
          <w:p w14:paraId="1CD00F01" w14:textId="77777777" w:rsidR="000B1AA3" w:rsidRDefault="000B1AA3">
            <w:pPr>
              <w:pStyle w:val="TableContent"/>
            </w:pPr>
          </w:p>
          <w:p w14:paraId="74DC6ACF" w14:textId="77777777" w:rsidR="000B1AA3" w:rsidRDefault="000B1AA3">
            <w:pPr>
              <w:pStyle w:val="TableContent"/>
            </w:pPr>
          </w:p>
          <w:p w14:paraId="46FA720C" w14:textId="77777777" w:rsidR="000B1AA3" w:rsidRDefault="00964F86">
            <w:pPr>
              <w:pStyle w:val="TableContent"/>
            </w:pPr>
            <w:r>
              <w:lastRenderedPageBreak/>
              <w:t>Schaltfläche</w:t>
            </w:r>
          </w:p>
          <w:p w14:paraId="10F6111A" w14:textId="77777777" w:rsidR="000B1AA3" w:rsidRDefault="00964F86">
            <w:pPr>
              <w:pStyle w:val="TableContent"/>
            </w:pPr>
            <w:r>
              <w:t xml:space="preserve"> * Förderprozess anlegen</w:t>
            </w:r>
          </w:p>
          <w:p w14:paraId="4AFAC4A6" w14:textId="77777777" w:rsidR="000B1AA3" w:rsidRDefault="000B1AA3">
            <w:pPr>
              <w:pStyle w:val="TableContent"/>
            </w:pPr>
          </w:p>
          <w:p w14:paraId="1156E29C" w14:textId="77777777" w:rsidR="000B1AA3" w:rsidRDefault="000B1AA3">
            <w:pPr>
              <w:pStyle w:val="TableContent"/>
            </w:pPr>
          </w:p>
          <w:p w14:paraId="4D402707" w14:textId="77777777" w:rsidR="000B1AA3" w:rsidRDefault="000B1AA3">
            <w:pPr>
              <w:pStyle w:val="TableContent"/>
            </w:pPr>
          </w:p>
          <w:p w14:paraId="312625C4" w14:textId="77777777" w:rsidR="000B1AA3" w:rsidRDefault="00964F86">
            <w:pPr>
              <w:pStyle w:val="TableContent"/>
            </w:pPr>
            <w:r>
              <w:t>Datensatz</w:t>
            </w:r>
          </w:p>
          <w:p w14:paraId="1F838B19" w14:textId="77777777" w:rsidR="000B1AA3" w:rsidRDefault="00964F86">
            <w:pPr>
              <w:pStyle w:val="TableContent"/>
            </w:pPr>
            <w:r>
              <w:t>mit den Feldern</w:t>
            </w:r>
          </w:p>
          <w:p w14:paraId="147C0F15" w14:textId="77777777" w:rsidR="000B1AA3" w:rsidRDefault="00964F86">
            <w:pPr>
              <w:pStyle w:val="TableContent"/>
            </w:pPr>
            <w:r>
              <w:t xml:space="preserve"> * Status</w:t>
            </w:r>
          </w:p>
          <w:p w14:paraId="765B59AA" w14:textId="77777777" w:rsidR="000B1AA3" w:rsidRDefault="00964F86">
            <w:pPr>
              <w:pStyle w:val="TableContent"/>
            </w:pPr>
            <w:r>
              <w:t xml:space="preserve"> * Förderziel</w:t>
            </w:r>
          </w:p>
          <w:p w14:paraId="298BC213" w14:textId="77777777" w:rsidR="000B1AA3" w:rsidRDefault="00964F86">
            <w:pPr>
              <w:pStyle w:val="TableContent"/>
            </w:pPr>
            <w:r>
              <w:t xml:space="preserve"> * letzter Bearbeiter</w:t>
            </w:r>
          </w:p>
          <w:p w14:paraId="71A11B5B" w14:textId="77777777" w:rsidR="000B1AA3" w:rsidRDefault="00964F86">
            <w:pPr>
              <w:pStyle w:val="TableContent"/>
            </w:pPr>
            <w:r>
              <w:t xml:space="preserve"> * Schaltfläche: Bearbeiten</w:t>
            </w:r>
            <w:r>
              <w:br/>
            </w:r>
          </w:p>
        </w:tc>
      </w:tr>
      <w:tr w:rsidR="000B1AA3" w14:paraId="5F73ED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5AFD92"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BE9C03" w14:textId="77777777" w:rsidR="000B1AA3" w:rsidRDefault="00964F86">
            <w:pPr>
              <w:pStyle w:val="TableContent"/>
            </w:pPr>
            <w:hyperlink r:id="rId26" w:history="1">
              <w:r>
                <w:t>Mockup</w:t>
              </w:r>
            </w:hyperlink>
          </w:p>
        </w:tc>
      </w:tr>
    </w:tbl>
    <w:p w14:paraId="7D7DE703" w14:textId="77777777" w:rsidR="000B1AA3" w:rsidRDefault="000B1AA3">
      <w:pPr>
        <w:pStyle w:val="TableContent"/>
      </w:pPr>
    </w:p>
    <w:p w14:paraId="621451B4" w14:textId="77777777" w:rsidR="000B1AA3" w:rsidRDefault="00964F86">
      <w:pPr>
        <w:pStyle w:val="HeaderHKM2"/>
      </w:pPr>
      <w:bookmarkStart w:id="9" w:name="_Toc256000003"/>
      <w:r>
        <w:rPr>
          <w:rFonts w:eastAsia="Arial" w:cs="Arial"/>
        </w:rPr>
        <w:t>Eltern beraten</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2A4072E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8F4AB8"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325700" w14:textId="77777777" w:rsidR="000B1AA3" w:rsidRDefault="00964F86">
            <w:pPr>
              <w:pStyle w:val="TableContent"/>
            </w:pPr>
            <w:r>
              <w:t xml:space="preserve">Im Vorfeld der Einrichtung eines Förderausschusses nach den §§ 9 und 10 sind die Eltern über das Entscheidungsverfahren, die in Frage kommenden Förderangebote sowie deren Zielsetzung und mögliche Auswirkungen auf die künftige Beschulung zu informieren.  </w:t>
            </w:r>
          </w:p>
        </w:tc>
      </w:tr>
      <w:tr w:rsidR="000B1AA3" w14:paraId="102C568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847125"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4F54386" w14:textId="77777777" w:rsidR="000B1AA3" w:rsidRDefault="00964F86" w:rsidP="00A839AF">
            <w:pPr>
              <w:numPr>
                <w:ilvl w:val="0"/>
                <w:numId w:val="14"/>
              </w:numPr>
              <w:ind w:left="417"/>
            </w:pPr>
            <w:r>
              <w:rPr>
                <w:rFonts w:eastAsia="Arial" w:cs="Arial"/>
                <w:color w:val="000000"/>
              </w:rPr>
              <w:t>Die Schulleiterin/ der Schulleiter allgemeine Schule [führt aus]</w:t>
            </w:r>
          </w:p>
        </w:tc>
      </w:tr>
      <w:tr w:rsidR="000B1AA3" w14:paraId="32A49D3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0053A2" w14:textId="77777777" w:rsidR="000B1AA3" w:rsidRDefault="00964F8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795387A" w14:textId="77777777" w:rsidR="000B1AA3" w:rsidRDefault="00964F86" w:rsidP="00A839AF">
            <w:pPr>
              <w:numPr>
                <w:ilvl w:val="0"/>
                <w:numId w:val="15"/>
              </w:numPr>
              <w:ind w:left="417"/>
            </w:pPr>
            <w:r>
              <w:rPr>
                <w:rFonts w:eastAsia="Arial" w:cs="Arial"/>
                <w:color w:val="000000"/>
              </w:rPr>
              <w:t xml:space="preserve">Anspruch auf SOPÄDFÖ kommt in </w:t>
            </w:r>
            <w:r>
              <w:rPr>
                <w:rFonts w:eastAsia="Arial" w:cs="Arial"/>
                <w:color w:val="000000"/>
              </w:rPr>
              <w:t>Betracht</w:t>
            </w:r>
          </w:p>
        </w:tc>
      </w:tr>
      <w:tr w:rsidR="000B1AA3" w14:paraId="6467AF5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308C1D"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7C30C5" w14:textId="77777777" w:rsidR="000B1AA3" w:rsidRDefault="00964F86" w:rsidP="00A839AF">
            <w:pPr>
              <w:numPr>
                <w:ilvl w:val="0"/>
                <w:numId w:val="16"/>
              </w:numPr>
              <w:ind w:left="417"/>
            </w:pPr>
            <w:r>
              <w:rPr>
                <w:rFonts w:eastAsia="Arial" w:cs="Arial"/>
                <w:color w:val="000000"/>
              </w:rPr>
              <w:t>Eltern beraten</w:t>
            </w:r>
          </w:p>
        </w:tc>
      </w:tr>
      <w:tr w:rsidR="000B1AA3" w14:paraId="355F71E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BE51CD"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552454" w14:textId="77777777" w:rsidR="000B1AA3" w:rsidRDefault="00964F86">
            <w:pPr>
              <w:pStyle w:val="TableContent"/>
            </w:pPr>
            <w:r>
              <w:t>Beratung der Eltern durchführen</w:t>
            </w:r>
          </w:p>
        </w:tc>
      </w:tr>
      <w:tr w:rsidR="000B1AA3" w14:paraId="301DD78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A2488C"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C5E638" w14:textId="77777777" w:rsidR="000B1AA3" w:rsidRDefault="000B1AA3">
            <w:pPr>
              <w:pStyle w:val="TableContent"/>
            </w:pPr>
          </w:p>
        </w:tc>
      </w:tr>
      <w:tr w:rsidR="000B1AA3" w14:paraId="7F073F2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E10539"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920644" w14:textId="77777777" w:rsidR="000B1AA3" w:rsidRDefault="00964F86">
            <w:pPr>
              <w:pStyle w:val="TableContent"/>
            </w:pPr>
            <w:r>
              <w:t>Das Datum des Elterngesprächs und der Elternwunsch zum Beschulungsort wird erfasst.</w:t>
            </w:r>
          </w:p>
        </w:tc>
      </w:tr>
      <w:tr w:rsidR="000B1AA3" w14:paraId="36503F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0DF2C9"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27F78A" w14:textId="77777777" w:rsidR="000B1AA3" w:rsidRDefault="00964F86">
            <w:pPr>
              <w:pStyle w:val="TableContent"/>
            </w:pPr>
            <w:r>
              <w:t>Dienststellenleiter allgemeine Schule</w:t>
            </w:r>
          </w:p>
        </w:tc>
      </w:tr>
      <w:tr w:rsidR="000B1AA3" w14:paraId="3693CF8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B0416E"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CB01DC" w14:textId="77777777" w:rsidR="000B1AA3" w:rsidRDefault="00964F86">
            <w:pPr>
              <w:pStyle w:val="TableContent"/>
            </w:pPr>
            <w:r>
              <w:t>Der Dienststellenleiter allgemeine Schule kann für alle Schüler seiner Schule</w:t>
            </w:r>
          </w:p>
          <w:p w14:paraId="72133A26" w14:textId="77777777" w:rsidR="000B1AA3" w:rsidRDefault="00964F86">
            <w:pPr>
              <w:pStyle w:val="TableContent"/>
            </w:pPr>
            <w:r>
              <w:t xml:space="preserve"> </w:t>
            </w:r>
          </w:p>
          <w:p w14:paraId="66AAACDA" w14:textId="77777777" w:rsidR="000B1AA3" w:rsidRDefault="00964F86">
            <w:pPr>
              <w:pStyle w:val="TableContent"/>
            </w:pPr>
            <w:r>
              <w:t xml:space="preserve"> * das Datum und Uhrzeit der Elternberatung erfassen </w:t>
            </w:r>
          </w:p>
          <w:p w14:paraId="3CB61A83" w14:textId="77777777" w:rsidR="000B1AA3" w:rsidRDefault="00964F86">
            <w:pPr>
              <w:pStyle w:val="TableContent"/>
            </w:pPr>
            <w:r>
              <w:t xml:space="preserve"> * den Elternwunsch nach Beratung erfassen</w:t>
            </w:r>
          </w:p>
          <w:p w14:paraId="3123DBF9" w14:textId="77777777" w:rsidR="000B1AA3" w:rsidRDefault="00964F86">
            <w:pPr>
              <w:pStyle w:val="TableContent"/>
            </w:pPr>
            <w:r>
              <w:t xml:space="preserve"> * Anmerkung/Ergänzung nach Beratung erfassen</w:t>
            </w:r>
          </w:p>
          <w:p w14:paraId="47BAA4C4" w14:textId="77777777" w:rsidR="000B1AA3" w:rsidRDefault="00964F86">
            <w:pPr>
              <w:pStyle w:val="TableContent"/>
            </w:pPr>
            <w:r>
              <w:t xml:space="preserve"> * Beratungsprotokoll drucken</w:t>
            </w:r>
          </w:p>
          <w:p w14:paraId="5E4FCDB7" w14:textId="77777777" w:rsidR="000B1AA3" w:rsidRDefault="00964F86">
            <w:pPr>
              <w:pStyle w:val="TableContent"/>
            </w:pPr>
            <w:r>
              <w:t xml:space="preserve"> </w:t>
            </w:r>
          </w:p>
        </w:tc>
      </w:tr>
      <w:tr w:rsidR="000B1AA3" w14:paraId="2581B40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8C6286"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ACA6A4" w14:textId="77777777" w:rsidR="000B1AA3" w:rsidRDefault="000B1AA3">
            <w:pPr>
              <w:pStyle w:val="TableContent"/>
            </w:pPr>
          </w:p>
        </w:tc>
      </w:tr>
      <w:tr w:rsidR="000B1AA3" w14:paraId="22CF78C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E33658"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A8BFB5" w14:textId="77777777" w:rsidR="000B1AA3" w:rsidRDefault="000B1AA3">
            <w:pPr>
              <w:pStyle w:val="TableContent"/>
            </w:pPr>
          </w:p>
        </w:tc>
      </w:tr>
      <w:tr w:rsidR="000B1AA3" w14:paraId="4DEE96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58D444"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D3FF1B" w14:textId="77777777" w:rsidR="000B1AA3" w:rsidRDefault="00964F86">
            <w:pPr>
              <w:pStyle w:val="TableContent"/>
            </w:pPr>
            <w:r>
              <w:t>Wünschenswert wäre vermutlich an dieser Stelle zum Beschulungsort eine konkrete Zuordnung zu einer Schule. Dies wäre für die Schüler-Ströme-Zählung interessant.</w:t>
            </w:r>
          </w:p>
        </w:tc>
      </w:tr>
      <w:tr w:rsidR="000B1AA3" w14:paraId="0EC0CD2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1C6188"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D6928C" w14:textId="77777777" w:rsidR="000B1AA3" w:rsidRDefault="000B1AA3">
            <w:pPr>
              <w:pStyle w:val="TableContent"/>
            </w:pPr>
          </w:p>
        </w:tc>
      </w:tr>
      <w:tr w:rsidR="000B1AA3" w14:paraId="2E3F47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8BA8F7"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DDC401" w14:textId="77777777" w:rsidR="000B1AA3" w:rsidRDefault="00964F86">
            <w:pPr>
              <w:pStyle w:val="TableContent"/>
            </w:pPr>
            <w:r>
              <w:t>Anspruch auf SOPÄDFÖ - Beratung der Eltern</w:t>
            </w:r>
          </w:p>
          <w:p w14:paraId="3BB51DA6" w14:textId="77777777" w:rsidR="000B1AA3" w:rsidRDefault="00964F86">
            <w:pPr>
              <w:pStyle w:val="TableContent"/>
            </w:pPr>
            <w:r>
              <w:lastRenderedPageBreak/>
              <w:t xml:space="preserve">Überschrift: Anspruch auf sonderpädagogische Förderung feststellen oder überprüfen - Beratung der </w:t>
            </w:r>
            <w:r>
              <w:t>Eltern durchführen</w:t>
            </w:r>
          </w:p>
        </w:tc>
      </w:tr>
      <w:tr w:rsidR="000B1AA3" w14:paraId="7CA79F1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A66C9D" w14:textId="77777777" w:rsidR="000B1AA3" w:rsidRDefault="00964F86">
            <w:pPr>
              <w:pStyle w:val="TableHeading"/>
            </w:pPr>
            <w:r>
              <w:lastRenderedPageBreak/>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A19396" w14:textId="77777777" w:rsidR="000B1AA3" w:rsidRDefault="000B1AA3">
            <w:pPr>
              <w:pStyle w:val="TableContent"/>
            </w:pPr>
          </w:p>
        </w:tc>
      </w:tr>
      <w:tr w:rsidR="000B1AA3" w14:paraId="577E0F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8ECE4E"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8D72E9" w14:textId="77777777" w:rsidR="000B1AA3" w:rsidRDefault="00964F86">
            <w:pPr>
              <w:pStyle w:val="TableContent"/>
            </w:pPr>
            <w:r>
              <w:t>diSAF Förderprozess Anspruch SOPÄDFÖ Beratung der Eltern</w:t>
            </w:r>
          </w:p>
        </w:tc>
      </w:tr>
      <w:tr w:rsidR="000B1AA3" w14:paraId="1B4E78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2CB1E0"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B0972C" w14:textId="77777777" w:rsidR="000B1AA3" w:rsidRDefault="00964F86">
            <w:pPr>
              <w:pStyle w:val="TableContent"/>
            </w:pPr>
            <w:r>
              <w:t>Bereichsüberschrift:</w:t>
            </w:r>
          </w:p>
          <w:p w14:paraId="74A440AF" w14:textId="77777777" w:rsidR="000B1AA3" w:rsidRDefault="00964F86">
            <w:pPr>
              <w:pStyle w:val="TableContent"/>
            </w:pPr>
            <w:r>
              <w:t>Beratung der Eltern</w:t>
            </w:r>
          </w:p>
          <w:p w14:paraId="5C526146" w14:textId="77777777" w:rsidR="000B1AA3" w:rsidRDefault="000B1AA3">
            <w:pPr>
              <w:pStyle w:val="TableContent"/>
            </w:pPr>
          </w:p>
          <w:p w14:paraId="5F6AA341" w14:textId="77777777" w:rsidR="000B1AA3" w:rsidRDefault="00964F86">
            <w:pPr>
              <w:pStyle w:val="TableContent"/>
            </w:pPr>
            <w:r>
              <w:t xml:space="preserve">Feld: Typ: Kalender </w:t>
            </w:r>
          </w:p>
          <w:p w14:paraId="1905D2E0" w14:textId="77777777" w:rsidR="000B1AA3" w:rsidRDefault="00964F86">
            <w:pPr>
              <w:pStyle w:val="TableContent"/>
            </w:pPr>
            <w:r>
              <w:t>Überschrift: Beratung der Eltern erfolgte am</w:t>
            </w:r>
          </w:p>
          <w:p w14:paraId="0F77A22F" w14:textId="77777777" w:rsidR="000B1AA3" w:rsidRDefault="00964F86">
            <w:pPr>
              <w:pStyle w:val="TableContent"/>
            </w:pPr>
            <w:r>
              <w:t xml:space="preserve"> </w:t>
            </w:r>
          </w:p>
          <w:p w14:paraId="7B95B17F" w14:textId="77777777" w:rsidR="000B1AA3" w:rsidRDefault="00964F86">
            <w:pPr>
              <w:pStyle w:val="TableContent"/>
            </w:pPr>
            <w:r>
              <w:t xml:space="preserve">Feld: </w:t>
            </w:r>
            <w:r>
              <w:t>Typ: Auswahlfeld</w:t>
            </w:r>
          </w:p>
          <w:p w14:paraId="38C75FD4" w14:textId="77777777" w:rsidR="000B1AA3" w:rsidRDefault="00964F86">
            <w:pPr>
              <w:pStyle w:val="TableContent"/>
            </w:pPr>
            <w:r>
              <w:t>Überschrift: Elternwunsch nach Beratung</w:t>
            </w:r>
          </w:p>
          <w:p w14:paraId="53B42A3F" w14:textId="77777777" w:rsidR="000B1AA3" w:rsidRDefault="00964F86">
            <w:pPr>
              <w:pStyle w:val="TableContent"/>
            </w:pPr>
            <w:r>
              <w:t xml:space="preserve"> </w:t>
            </w:r>
          </w:p>
          <w:p w14:paraId="41C591BF" w14:textId="77777777" w:rsidR="000B1AA3" w:rsidRDefault="00964F86">
            <w:pPr>
              <w:pStyle w:val="TableContent"/>
            </w:pPr>
            <w:r>
              <w:t xml:space="preserve">Werteliste des Auswahlfeldes:  </w:t>
            </w:r>
          </w:p>
          <w:p w14:paraId="53752494" w14:textId="77777777" w:rsidR="000B1AA3" w:rsidRDefault="00964F86">
            <w:pPr>
              <w:pStyle w:val="TableContent"/>
            </w:pPr>
            <w:r>
              <w:t>(Sortierung alphabetisch)</w:t>
            </w:r>
          </w:p>
          <w:p w14:paraId="50091396" w14:textId="77777777" w:rsidR="000B1AA3" w:rsidRDefault="00964F86">
            <w:pPr>
              <w:pStyle w:val="TableContent"/>
            </w:pPr>
            <w:r>
              <w:t xml:space="preserve">  * in der inklusiven Beschulung an der allgemeinen Schule</w:t>
            </w:r>
          </w:p>
          <w:p w14:paraId="074148D2" w14:textId="77777777" w:rsidR="000B1AA3" w:rsidRDefault="00964F86">
            <w:pPr>
              <w:pStyle w:val="TableContent"/>
            </w:pPr>
            <w:r>
              <w:t xml:space="preserve">  * in der zuständigen öffentlichen Förderschule</w:t>
            </w:r>
          </w:p>
          <w:p w14:paraId="6E936645" w14:textId="77777777" w:rsidR="000B1AA3" w:rsidRDefault="00964F86">
            <w:pPr>
              <w:pStyle w:val="TableContent"/>
            </w:pPr>
            <w:r>
              <w:t xml:space="preserve">  * in einer Förderschule in privater Trägerschaft</w:t>
            </w:r>
          </w:p>
          <w:p w14:paraId="27C757EF" w14:textId="77777777" w:rsidR="000B1AA3" w:rsidRDefault="00964F86">
            <w:pPr>
              <w:pStyle w:val="TableContent"/>
            </w:pPr>
            <w:r>
              <w:t xml:space="preserve">  * unentschieden</w:t>
            </w:r>
          </w:p>
          <w:p w14:paraId="258530D6" w14:textId="77777777" w:rsidR="000B1AA3" w:rsidRDefault="000B1AA3">
            <w:pPr>
              <w:pStyle w:val="TableContent"/>
            </w:pPr>
          </w:p>
          <w:p w14:paraId="01AF4063" w14:textId="77777777" w:rsidR="000B1AA3" w:rsidRDefault="00964F86">
            <w:pPr>
              <w:pStyle w:val="TableContent"/>
            </w:pPr>
            <w:r>
              <w:t xml:space="preserve"> *  </w:t>
            </w:r>
          </w:p>
          <w:p w14:paraId="3B45C3BF" w14:textId="77777777" w:rsidR="000B1AA3" w:rsidRDefault="00964F86">
            <w:pPr>
              <w:pStyle w:val="TableContent"/>
            </w:pPr>
            <w:r>
              <w:t xml:space="preserve"> * Textfeld: </w:t>
            </w:r>
          </w:p>
          <w:p w14:paraId="7E734F8D" w14:textId="77777777" w:rsidR="000B1AA3" w:rsidRDefault="00964F86">
            <w:pPr>
              <w:pStyle w:val="TableContent"/>
            </w:pPr>
            <w:r>
              <w:t xml:space="preserve">  * Ggf. Anmerkung/Ergänzung nach Beratung: </w:t>
            </w:r>
          </w:p>
          <w:p w14:paraId="28BFCAE9" w14:textId="77777777" w:rsidR="000B1AA3" w:rsidRDefault="00964F86">
            <w:pPr>
              <w:pStyle w:val="TableContent"/>
            </w:pPr>
            <w:r>
              <w:t xml:space="preserve"> *  </w:t>
            </w:r>
          </w:p>
          <w:p w14:paraId="60D81BB1" w14:textId="77777777" w:rsidR="000B1AA3" w:rsidRDefault="00964F86">
            <w:pPr>
              <w:pStyle w:val="TableContent"/>
            </w:pPr>
            <w:r>
              <w:t xml:space="preserve"> * Schaltfläche: </w:t>
            </w:r>
          </w:p>
          <w:p w14:paraId="5DAB4757" w14:textId="77777777" w:rsidR="000B1AA3" w:rsidRDefault="00964F86">
            <w:pPr>
              <w:pStyle w:val="TableContent"/>
            </w:pPr>
            <w:r>
              <w:t xml:space="preserve">  * Abbrechen</w:t>
            </w:r>
          </w:p>
          <w:p w14:paraId="0EDCBFFB" w14:textId="77777777" w:rsidR="000B1AA3" w:rsidRDefault="00964F86">
            <w:pPr>
              <w:pStyle w:val="TableContent"/>
            </w:pPr>
            <w:r>
              <w:t xml:space="preserve">  * Beratungsprotokoll drucken</w:t>
            </w:r>
          </w:p>
          <w:p w14:paraId="45BDBED3" w14:textId="77777777" w:rsidR="000B1AA3" w:rsidRDefault="00964F86">
            <w:pPr>
              <w:pStyle w:val="TableContent"/>
            </w:pPr>
            <w:r>
              <w:t xml:space="preserve">  * Weiter</w:t>
            </w:r>
          </w:p>
        </w:tc>
      </w:tr>
      <w:tr w:rsidR="000B1AA3" w14:paraId="60BA54A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7D0347" w14:textId="77777777" w:rsidR="000B1AA3" w:rsidRDefault="00964F86">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F3741D" w14:textId="77777777" w:rsidR="000B1AA3" w:rsidRDefault="00964F86">
            <w:pPr>
              <w:pStyle w:val="TableContent"/>
            </w:pPr>
            <w:hyperlink r:id="rId27" w:history="1">
              <w:r>
                <w:t>Mockup</w:t>
              </w:r>
            </w:hyperlink>
          </w:p>
        </w:tc>
      </w:tr>
    </w:tbl>
    <w:p w14:paraId="674E5585" w14:textId="77777777" w:rsidR="000B1AA3" w:rsidRDefault="000B1AA3">
      <w:pPr>
        <w:pStyle w:val="TableContent"/>
      </w:pPr>
    </w:p>
    <w:p w14:paraId="4333BAC4" w14:textId="77777777" w:rsidR="000B1AA3" w:rsidRDefault="00964F86">
      <w:pPr>
        <w:pStyle w:val="HeaderHKM2"/>
      </w:pPr>
      <w:bookmarkStart w:id="10" w:name="_Toc256000004"/>
      <w:r>
        <w:rPr>
          <w:rFonts w:eastAsia="Arial" w:cs="Arial"/>
        </w:rPr>
        <w:t>Förderdiagnostische Stellungnahme beauftragen</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555C6908"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90B6D0"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C21995" w14:textId="77777777" w:rsidR="000B1AA3" w:rsidRDefault="00964F86">
            <w:pPr>
              <w:pStyle w:val="TableContent"/>
            </w:pPr>
            <w:r>
              <w:t>Der Schulleiter der allg. Schule beauftragt die Erstellung einer förderdiagnostischen Stellungnahme beim zuständigen rBFZ oder über dieses beim üBFZ bzw. bei der fachlich zuständigen Förderschule.</w:t>
            </w:r>
          </w:p>
        </w:tc>
      </w:tr>
      <w:tr w:rsidR="000B1AA3" w14:paraId="5311B0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363424"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B7B39EC" w14:textId="77777777" w:rsidR="000B1AA3" w:rsidRDefault="00964F86" w:rsidP="00A839AF">
            <w:pPr>
              <w:numPr>
                <w:ilvl w:val="0"/>
                <w:numId w:val="17"/>
              </w:numPr>
              <w:ind w:left="417"/>
            </w:pPr>
            <w:r>
              <w:rPr>
                <w:rFonts w:eastAsia="Arial" w:cs="Arial"/>
                <w:color w:val="000000"/>
              </w:rPr>
              <w:t>Die Schulleiterin/ der Schulleiter allgemeine Schule [führt aus]</w:t>
            </w:r>
          </w:p>
          <w:p w14:paraId="6169DB57" w14:textId="77777777" w:rsidR="000B1AA3" w:rsidRDefault="00964F86" w:rsidP="00A839AF">
            <w:pPr>
              <w:numPr>
                <w:ilvl w:val="0"/>
                <w:numId w:val="17"/>
              </w:numPr>
              <w:ind w:left="417"/>
            </w:pPr>
            <w:r>
              <w:rPr>
                <w:rFonts w:eastAsia="Arial" w:cs="Arial"/>
                <w:color w:val="000000"/>
              </w:rPr>
              <w:t>Schulfachliche/r Aufsichtsbeamter/in StSchA [muss informiert werden über]</w:t>
            </w:r>
          </w:p>
          <w:p w14:paraId="351072D2" w14:textId="77777777" w:rsidR="000B1AA3" w:rsidRDefault="00964F86" w:rsidP="00A839AF">
            <w:pPr>
              <w:numPr>
                <w:ilvl w:val="0"/>
                <w:numId w:val="17"/>
              </w:numPr>
              <w:ind w:left="417"/>
            </w:pPr>
            <w:r>
              <w:rPr>
                <w:rFonts w:eastAsia="Arial" w:cs="Arial"/>
                <w:color w:val="000000"/>
              </w:rPr>
              <w:t>Schulleiterin/ Schulleiter RBFZ [muss informiert werden über]</w:t>
            </w:r>
          </w:p>
        </w:tc>
      </w:tr>
      <w:tr w:rsidR="000B1AA3" w14:paraId="6931D0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AAA3D5" w14:textId="77777777" w:rsidR="000B1AA3" w:rsidRDefault="00964F8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55C18D6" w14:textId="77777777" w:rsidR="000B1AA3" w:rsidRDefault="00964F86" w:rsidP="00A839AF">
            <w:pPr>
              <w:numPr>
                <w:ilvl w:val="0"/>
                <w:numId w:val="18"/>
              </w:numPr>
              <w:ind w:left="417"/>
            </w:pPr>
            <w:r>
              <w:rPr>
                <w:rFonts w:eastAsia="Arial" w:cs="Arial"/>
                <w:color w:val="000000"/>
              </w:rPr>
              <w:t>Eltern beraten</w:t>
            </w:r>
          </w:p>
        </w:tc>
      </w:tr>
      <w:tr w:rsidR="000B1AA3" w14:paraId="30CDC4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1CEF14"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C0C9626" w14:textId="77777777" w:rsidR="000B1AA3" w:rsidRDefault="00964F86" w:rsidP="00A839AF">
            <w:pPr>
              <w:numPr>
                <w:ilvl w:val="0"/>
                <w:numId w:val="19"/>
              </w:numPr>
              <w:ind w:left="417"/>
            </w:pPr>
            <w:r>
              <w:rPr>
                <w:rFonts w:eastAsia="Arial" w:cs="Arial"/>
                <w:color w:val="000000"/>
              </w:rPr>
              <w:t>Auftrag liegt dem rBFZ vor</w:t>
            </w:r>
          </w:p>
          <w:p w14:paraId="39E91F60" w14:textId="77777777" w:rsidR="000B1AA3" w:rsidRDefault="00964F86" w:rsidP="00A839AF">
            <w:pPr>
              <w:numPr>
                <w:ilvl w:val="0"/>
                <w:numId w:val="19"/>
              </w:numPr>
              <w:ind w:left="417"/>
            </w:pPr>
            <w:r>
              <w:rPr>
                <w:rFonts w:eastAsia="Arial" w:cs="Arial"/>
                <w:color w:val="000000"/>
              </w:rPr>
              <w:t>Schulpsychologisches Gutachten einholen</w:t>
            </w:r>
          </w:p>
          <w:p w14:paraId="3F656B2F" w14:textId="77777777" w:rsidR="000B1AA3" w:rsidRDefault="00964F86" w:rsidP="00A839AF">
            <w:pPr>
              <w:numPr>
                <w:ilvl w:val="0"/>
                <w:numId w:val="19"/>
              </w:numPr>
              <w:ind w:left="417"/>
            </w:pPr>
            <w:r>
              <w:rPr>
                <w:rFonts w:eastAsia="Arial" w:cs="Arial"/>
                <w:color w:val="000000"/>
              </w:rPr>
              <w:t>Schulärztliches Gutachten einholen</w:t>
            </w:r>
          </w:p>
        </w:tc>
      </w:tr>
      <w:tr w:rsidR="000B1AA3" w14:paraId="1ACDB0F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FB9884" w14:textId="77777777" w:rsidR="000B1AA3" w:rsidRDefault="00964F86">
            <w:pPr>
              <w:pStyle w:val="TableHeading"/>
            </w:pPr>
            <w:r>
              <w:t xml:space="preserve">Was wird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16DA9E" w14:textId="77777777" w:rsidR="000B1AA3" w:rsidRDefault="00964F86">
            <w:pPr>
              <w:pStyle w:val="TableContent"/>
            </w:pPr>
            <w:r>
              <w:t>Förderdiagnostische Stellungnahme beim rBFZ beauftragen</w:t>
            </w:r>
          </w:p>
        </w:tc>
      </w:tr>
      <w:tr w:rsidR="000B1AA3" w14:paraId="33660B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0BF90E"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5E86CC" w14:textId="77777777" w:rsidR="000B1AA3" w:rsidRDefault="000B1AA3">
            <w:pPr>
              <w:pStyle w:val="TableContent"/>
            </w:pPr>
          </w:p>
        </w:tc>
      </w:tr>
      <w:tr w:rsidR="000B1AA3" w14:paraId="66321E3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D389E8" w14:textId="77777777" w:rsidR="000B1AA3" w:rsidRDefault="00964F86">
            <w:pPr>
              <w:pStyle w:val="TableHeadingRIGHT"/>
            </w:pPr>
            <w:r>
              <w:lastRenderedPageBreak/>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5E7EC6" w14:textId="77777777" w:rsidR="000B1AA3" w:rsidRDefault="00964F86">
            <w:pPr>
              <w:pStyle w:val="TableContent"/>
            </w:pPr>
            <w:r>
              <w:t xml:space="preserve">Der Schulleiter der allg. Schule entscheidet über einen vermuteten Anspruch auf sonderpädagogische Förderung oder über eine umfassende vermutete Beeinträchtigung. Anlassbezogen wird ein Schulbericht erstellt. Es können Gutachten in Auftrag gegeben werden. </w:t>
            </w:r>
          </w:p>
        </w:tc>
      </w:tr>
      <w:tr w:rsidR="000B1AA3" w14:paraId="7A7B232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BDE4DF"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01FE07" w14:textId="77777777" w:rsidR="000B1AA3" w:rsidRDefault="00964F86">
            <w:pPr>
              <w:pStyle w:val="TableContent"/>
            </w:pPr>
            <w:r>
              <w:t>Dienststellenleiter/in allg. Schule</w:t>
            </w:r>
          </w:p>
        </w:tc>
      </w:tr>
      <w:tr w:rsidR="000B1AA3" w14:paraId="5FAC3A1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00ED2E"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97DF57" w14:textId="77777777" w:rsidR="000B1AA3" w:rsidRDefault="00964F86">
            <w:pPr>
              <w:pStyle w:val="TableContent"/>
            </w:pPr>
            <w:r>
              <w:t>Die Schulleiterin/ der Schulleiter der allg. Schule kann für seine Schüler einen Förderausschuss einrichten.</w:t>
            </w:r>
          </w:p>
          <w:p w14:paraId="0C600073" w14:textId="77777777" w:rsidR="000B1AA3" w:rsidRDefault="00964F86">
            <w:pPr>
              <w:pStyle w:val="TableContent"/>
            </w:pPr>
            <w:r>
              <w:t xml:space="preserve"> </w:t>
            </w:r>
          </w:p>
          <w:p w14:paraId="59FDE85C" w14:textId="77777777" w:rsidR="000B1AA3" w:rsidRDefault="00964F86">
            <w:pPr>
              <w:pStyle w:val="TableContent"/>
            </w:pPr>
            <w:r>
              <w:t xml:space="preserve">Die Schulleiterin/ der Schulleiter der allg. Schule kann </w:t>
            </w:r>
          </w:p>
          <w:p w14:paraId="7CC7EE2E" w14:textId="77777777" w:rsidR="000B1AA3" w:rsidRDefault="00964F86">
            <w:pPr>
              <w:pStyle w:val="TableContent"/>
            </w:pPr>
            <w:r>
              <w:t xml:space="preserve"> * Einen vermuteten Anspruch auf Sonderpädagogische Förderung begründen</w:t>
            </w:r>
          </w:p>
          <w:p w14:paraId="1D0955F8" w14:textId="77777777" w:rsidR="000B1AA3" w:rsidRDefault="00964F86">
            <w:pPr>
              <w:pStyle w:val="TableContent"/>
            </w:pPr>
            <w:r>
              <w:t xml:space="preserve">  * Es ist aufgrund der umfassenden und lang andauernden Beeinträchtigung des Kindes oder Jugendlichen davon auszugehen, 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 </w:t>
            </w:r>
          </w:p>
          <w:p w14:paraId="0A33DD4B" w14:textId="77777777" w:rsidR="000B1AA3" w:rsidRDefault="00964F86">
            <w:pPr>
              <w:pStyle w:val="TableContent"/>
            </w:pPr>
            <w:r>
              <w:t xml:space="preserve">  * Mangelnde Kenntnisse der deutschen Sprache oder Schwierigkeiten beim Lesen, Schreiben und Rechtschreiben oder Schwierigkeiten beim Rechnen begründen für sich genommen keinen Anspruch auf sonderpädagogische Förderung.</w:t>
            </w:r>
          </w:p>
          <w:p w14:paraId="02BD43B1" w14:textId="77777777" w:rsidR="000B1AA3" w:rsidRDefault="00964F86">
            <w:pPr>
              <w:pStyle w:val="TableContent"/>
            </w:pPr>
            <w:r>
              <w:t xml:space="preserve"> * Die bisherige vorschulische, schulische und außerschulische Förderung in einem Schulbericht zusammenfassen</w:t>
            </w:r>
          </w:p>
          <w:p w14:paraId="31DA8EAE" w14:textId="77777777" w:rsidR="000B1AA3" w:rsidRDefault="00964F86">
            <w:pPr>
              <w:pStyle w:val="TableContent"/>
            </w:pPr>
            <w:r>
              <w:t xml:space="preserve"> * Einen schulärztliches Gutachten anfordern</w:t>
            </w:r>
          </w:p>
          <w:p w14:paraId="28A07797" w14:textId="77777777" w:rsidR="000B1AA3" w:rsidRDefault="00964F86">
            <w:pPr>
              <w:pStyle w:val="TableContent"/>
            </w:pPr>
            <w:r>
              <w:t xml:space="preserve"> * Ein schulpsychologisches Gutachten anfordern</w:t>
            </w:r>
          </w:p>
          <w:p w14:paraId="2F18A630" w14:textId="77777777" w:rsidR="000B1AA3" w:rsidRDefault="00964F86">
            <w:pPr>
              <w:pStyle w:val="TableContent"/>
            </w:pPr>
            <w:r>
              <w:t xml:space="preserve"> </w:t>
            </w:r>
          </w:p>
        </w:tc>
      </w:tr>
      <w:tr w:rsidR="000B1AA3" w14:paraId="67CD1DB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3E0043"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9CFE1A" w14:textId="77777777" w:rsidR="000B1AA3" w:rsidRDefault="000B1AA3">
            <w:pPr>
              <w:pStyle w:val="TableContent"/>
            </w:pPr>
          </w:p>
        </w:tc>
      </w:tr>
      <w:tr w:rsidR="000B1AA3" w14:paraId="412D1B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F9A91B"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D9506A" w14:textId="77777777" w:rsidR="000B1AA3" w:rsidRDefault="00964F86">
            <w:pPr>
              <w:pStyle w:val="TableContent"/>
            </w:pPr>
            <w:r>
              <w:t xml:space="preserve">Regel: Beide Schaltflächen müssen vom Anwender auf "Ja" gesetzt werden, damit der Prozess weiter fortgeführt wird. </w:t>
            </w:r>
          </w:p>
          <w:p w14:paraId="71EEEA04" w14:textId="77777777" w:rsidR="000B1AA3" w:rsidRDefault="00964F86">
            <w:pPr>
              <w:pStyle w:val="TableContent"/>
            </w:pPr>
            <w:r>
              <w:t>Bei der Funktion Speichern und senden oder über Hinweismeldung</w:t>
            </w:r>
          </w:p>
          <w:p w14:paraId="759490DD" w14:textId="77777777" w:rsidR="000B1AA3" w:rsidRDefault="00964F86">
            <w:pPr>
              <w:pStyle w:val="TableContent"/>
            </w:pPr>
            <w:r>
              <w:t xml:space="preserve"> * Prüfung ob alle Unterlagen vorhanden sind</w:t>
            </w:r>
          </w:p>
          <w:p w14:paraId="5F866066" w14:textId="77777777" w:rsidR="000B1AA3" w:rsidRDefault="00964F86">
            <w:pPr>
              <w:pStyle w:val="TableContent"/>
            </w:pPr>
            <w:r>
              <w:t xml:space="preserve"> * Maßnahmen erfüllt sind</w:t>
            </w:r>
          </w:p>
        </w:tc>
      </w:tr>
      <w:tr w:rsidR="000B1AA3" w14:paraId="1ED6F4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83B271"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618FD0" w14:textId="77777777" w:rsidR="000B1AA3" w:rsidRDefault="000B1AA3">
            <w:pPr>
              <w:pStyle w:val="TableContent"/>
            </w:pPr>
          </w:p>
        </w:tc>
      </w:tr>
      <w:tr w:rsidR="000B1AA3" w14:paraId="4E6DE37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749F8F"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19F237" w14:textId="77777777" w:rsidR="000B1AA3" w:rsidRDefault="000B1AA3">
            <w:pPr>
              <w:pStyle w:val="TableContent"/>
            </w:pPr>
          </w:p>
        </w:tc>
      </w:tr>
      <w:tr w:rsidR="000B1AA3" w14:paraId="41AA90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BC7B56"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D47F0A" w14:textId="77777777" w:rsidR="000B1AA3" w:rsidRDefault="00964F86">
            <w:pPr>
              <w:pStyle w:val="TableContent"/>
            </w:pPr>
            <w:r>
              <w:t>Anspruch auf SOPÄDFÖ</w:t>
            </w:r>
          </w:p>
          <w:p w14:paraId="701A7294" w14:textId="77777777" w:rsidR="000B1AA3" w:rsidRDefault="00964F86">
            <w:pPr>
              <w:pStyle w:val="TableContent"/>
            </w:pPr>
            <w:r>
              <w:t xml:space="preserve">Register: </w:t>
            </w:r>
            <w:r>
              <w:t>Auftrag FDS erstellen Sicht Auftraggeber</w:t>
            </w:r>
          </w:p>
        </w:tc>
      </w:tr>
      <w:tr w:rsidR="000B1AA3" w14:paraId="634663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7E0376"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5796F0" w14:textId="77777777" w:rsidR="000B1AA3" w:rsidRDefault="000B1AA3">
            <w:pPr>
              <w:pStyle w:val="TableContent"/>
            </w:pPr>
          </w:p>
        </w:tc>
      </w:tr>
      <w:tr w:rsidR="000B1AA3" w14:paraId="32BD164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662DC8"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F71A69" w14:textId="77777777" w:rsidR="000B1AA3" w:rsidRDefault="00964F86">
            <w:pPr>
              <w:pStyle w:val="TableContent"/>
            </w:pPr>
            <w:r>
              <w:t>diSAF Förderprozess Anspruch SOPÄDFÖ Auftrag FDS-Sicht Auftraggeber</w:t>
            </w:r>
          </w:p>
        </w:tc>
      </w:tr>
      <w:tr w:rsidR="000B1AA3" w14:paraId="319042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0D2785"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B1DED9" w14:textId="77777777" w:rsidR="000B1AA3" w:rsidRDefault="00964F86">
            <w:pPr>
              <w:pStyle w:val="TableContent"/>
            </w:pPr>
            <w:r>
              <w:t>Bereichsüberschrift:</w:t>
            </w:r>
          </w:p>
          <w:p w14:paraId="5CBF1A40" w14:textId="77777777" w:rsidR="000B1AA3" w:rsidRDefault="00964F86">
            <w:pPr>
              <w:pStyle w:val="TableContent"/>
            </w:pPr>
            <w:r>
              <w:t>Begründung des vermuteten Anspruchs</w:t>
            </w:r>
          </w:p>
          <w:p w14:paraId="2A5EE6E9" w14:textId="77777777" w:rsidR="000B1AA3" w:rsidRDefault="000B1AA3">
            <w:pPr>
              <w:pStyle w:val="TableContent"/>
            </w:pPr>
          </w:p>
          <w:p w14:paraId="15CD546F" w14:textId="77777777" w:rsidR="000B1AA3" w:rsidRDefault="00964F86">
            <w:pPr>
              <w:pStyle w:val="TableContent"/>
            </w:pPr>
            <w:r>
              <w:t>Optionsschaltfläche:</w:t>
            </w:r>
          </w:p>
          <w:p w14:paraId="012CED5C" w14:textId="77777777" w:rsidR="000B1AA3" w:rsidRDefault="00964F86">
            <w:pPr>
              <w:pStyle w:val="TableContent"/>
            </w:pPr>
            <w:r>
              <w:t xml:space="preserve">Vermuteter Anspruch: </w:t>
            </w:r>
          </w:p>
          <w:p w14:paraId="339A9D64" w14:textId="77777777" w:rsidR="000B1AA3" w:rsidRDefault="00964F86">
            <w:pPr>
              <w:pStyle w:val="TableContent"/>
            </w:pPr>
            <w:r>
              <w:t xml:space="preserve"> * Ja</w:t>
            </w:r>
          </w:p>
          <w:p w14:paraId="4D94DD4B" w14:textId="77777777" w:rsidR="000B1AA3" w:rsidRDefault="00964F86">
            <w:pPr>
              <w:pStyle w:val="TableContent"/>
            </w:pPr>
            <w:r>
              <w:t xml:space="preserve"> * Nein</w:t>
            </w:r>
          </w:p>
          <w:p w14:paraId="62FA7507" w14:textId="77777777" w:rsidR="000B1AA3" w:rsidRDefault="00964F86">
            <w:pPr>
              <w:pStyle w:val="TableContent"/>
            </w:pPr>
            <w:r>
              <w:t xml:space="preserve"> Informationstext: </w:t>
            </w:r>
          </w:p>
          <w:p w14:paraId="3D68698E" w14:textId="77777777" w:rsidR="000B1AA3" w:rsidRDefault="00964F86">
            <w:pPr>
              <w:pStyle w:val="TableContent"/>
            </w:pPr>
            <w:r>
              <w:t xml:space="preserve">Es ist aufgrund der umfassenden und lang andauernden Beeinträchtigung des Kindes oder Jugendlichen davon auszugehen, </w:t>
            </w:r>
            <w:r>
              <w:lastRenderedPageBreak/>
              <w:t>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w:t>
            </w:r>
          </w:p>
          <w:p w14:paraId="69A64885" w14:textId="77777777" w:rsidR="000B1AA3" w:rsidRDefault="00964F86">
            <w:pPr>
              <w:pStyle w:val="TableContent"/>
            </w:pPr>
            <w:r>
              <w:t xml:space="preserve"> </w:t>
            </w:r>
          </w:p>
          <w:p w14:paraId="2B3911A6" w14:textId="77777777" w:rsidR="000B1AA3" w:rsidRDefault="00964F86">
            <w:pPr>
              <w:pStyle w:val="TableContent"/>
            </w:pPr>
            <w:r>
              <w:t>Optionsschaltfläche:</w:t>
            </w:r>
          </w:p>
          <w:p w14:paraId="4766E665" w14:textId="77777777" w:rsidR="000B1AA3" w:rsidRDefault="00964F86">
            <w:pPr>
              <w:pStyle w:val="TableContent"/>
            </w:pPr>
            <w:r>
              <w:t>Vermutete umfassende Beeinträchtigung:</w:t>
            </w:r>
          </w:p>
          <w:p w14:paraId="51A18968" w14:textId="77777777" w:rsidR="000B1AA3" w:rsidRDefault="00964F86">
            <w:pPr>
              <w:pStyle w:val="TableContent"/>
            </w:pPr>
            <w:r>
              <w:t xml:space="preserve"> * Ja</w:t>
            </w:r>
          </w:p>
          <w:p w14:paraId="3D213705" w14:textId="77777777" w:rsidR="000B1AA3" w:rsidRDefault="00964F86">
            <w:pPr>
              <w:pStyle w:val="TableContent"/>
            </w:pPr>
            <w:r>
              <w:t xml:space="preserve"> * Nein</w:t>
            </w:r>
          </w:p>
          <w:p w14:paraId="3E48854C" w14:textId="77777777" w:rsidR="000B1AA3" w:rsidRDefault="00964F86">
            <w:pPr>
              <w:pStyle w:val="TableContent"/>
            </w:pPr>
            <w:r>
              <w:t xml:space="preserve"> </w:t>
            </w:r>
          </w:p>
          <w:p w14:paraId="7F2E7D36" w14:textId="77777777" w:rsidR="000B1AA3" w:rsidRDefault="00964F86">
            <w:pPr>
              <w:pStyle w:val="TableContent"/>
            </w:pPr>
            <w:r>
              <w:t xml:space="preserve">Informationstext: </w:t>
            </w:r>
          </w:p>
          <w:p w14:paraId="35868132" w14:textId="77777777" w:rsidR="000B1AA3" w:rsidRDefault="00964F86">
            <w:pPr>
              <w:pStyle w:val="TableContent"/>
            </w:pPr>
            <w:r>
              <w:t xml:space="preserve">Mangelnde Kenntnisse der deutschen Sprache oder Schwierigkeiten beim Lesen, Schreiben und Rechtschreiben oder Schwierigkeiten beim Rechnen begründen für sich genommen keinen Anspruch auf sonderpädagogische Förderung. </w:t>
            </w:r>
          </w:p>
          <w:p w14:paraId="04172951" w14:textId="77777777" w:rsidR="000B1AA3" w:rsidRDefault="00964F86">
            <w:pPr>
              <w:pStyle w:val="TableContent"/>
            </w:pPr>
            <w:r>
              <w:t xml:space="preserve"> </w:t>
            </w:r>
          </w:p>
          <w:p w14:paraId="0798CD37" w14:textId="77777777" w:rsidR="000B1AA3" w:rsidRDefault="00964F86">
            <w:pPr>
              <w:pStyle w:val="TableContent"/>
            </w:pPr>
            <w:r>
              <w:t xml:space="preserve">Bereichsüberschrift: </w:t>
            </w:r>
          </w:p>
          <w:p w14:paraId="0C0560B8" w14:textId="77777777" w:rsidR="000B1AA3" w:rsidRDefault="00964F86">
            <w:pPr>
              <w:pStyle w:val="TableContent"/>
            </w:pPr>
            <w:r>
              <w:t>Zusammenfassung der bisherigen schulischen und außerschulischen Förderung oder vorschulischen Förderung</w:t>
            </w:r>
          </w:p>
          <w:p w14:paraId="455C2CFD" w14:textId="77777777" w:rsidR="000B1AA3" w:rsidRDefault="00964F86">
            <w:pPr>
              <w:pStyle w:val="TableContent"/>
            </w:pPr>
            <w:r>
              <w:t>Textfeld: Schulbericht</w:t>
            </w:r>
          </w:p>
          <w:p w14:paraId="7C36BDF3" w14:textId="77777777" w:rsidR="000B1AA3" w:rsidRDefault="00964F86">
            <w:pPr>
              <w:pStyle w:val="TableContent"/>
            </w:pPr>
            <w:r>
              <w:t xml:space="preserve"> </w:t>
            </w:r>
          </w:p>
          <w:p w14:paraId="5B21FD86" w14:textId="77777777" w:rsidR="000B1AA3" w:rsidRDefault="00964F86">
            <w:pPr>
              <w:pStyle w:val="TableContent"/>
            </w:pPr>
            <w:r>
              <w:t>Bereichsüberschrift: Schulärztliches Gutachten</w:t>
            </w:r>
          </w:p>
          <w:p w14:paraId="4207ED66" w14:textId="77777777" w:rsidR="000B1AA3" w:rsidRDefault="00964F86">
            <w:pPr>
              <w:pStyle w:val="TableContent"/>
            </w:pPr>
            <w:r>
              <w:t xml:space="preserve">Optionsschalter: </w:t>
            </w:r>
          </w:p>
          <w:p w14:paraId="452B353A" w14:textId="77777777" w:rsidR="000B1AA3" w:rsidRDefault="00964F86">
            <w:pPr>
              <w:pStyle w:val="TableContent"/>
            </w:pPr>
            <w:r>
              <w:t xml:space="preserve"> * ja</w:t>
            </w:r>
          </w:p>
          <w:p w14:paraId="25A5BD60" w14:textId="77777777" w:rsidR="000B1AA3" w:rsidRDefault="00964F86">
            <w:pPr>
              <w:pStyle w:val="TableContent"/>
            </w:pPr>
            <w:r>
              <w:t xml:space="preserve"> * nein</w:t>
            </w:r>
          </w:p>
          <w:p w14:paraId="625ED467" w14:textId="77777777" w:rsidR="000B1AA3" w:rsidRDefault="00964F86">
            <w:pPr>
              <w:pStyle w:val="TableContent"/>
            </w:pPr>
            <w:r>
              <w:t>Datumsfeld (Kalender): Fertigstellungsdatum schulärztliches Gutachten</w:t>
            </w:r>
          </w:p>
          <w:p w14:paraId="6B076D06" w14:textId="77777777" w:rsidR="000B1AA3" w:rsidRDefault="00964F86">
            <w:pPr>
              <w:pStyle w:val="TableContent"/>
            </w:pPr>
            <w:r>
              <w:t>Textfeld: Anlassbezogene Bemerkung zum schulärztlichen Gutachten</w:t>
            </w:r>
          </w:p>
          <w:p w14:paraId="16EE77D1" w14:textId="77777777" w:rsidR="000B1AA3" w:rsidRDefault="00964F86">
            <w:pPr>
              <w:pStyle w:val="TableContent"/>
            </w:pPr>
            <w:r>
              <w:t xml:space="preserve"> </w:t>
            </w:r>
          </w:p>
          <w:p w14:paraId="5577517C" w14:textId="77777777" w:rsidR="000B1AA3" w:rsidRDefault="00964F86">
            <w:pPr>
              <w:pStyle w:val="TableContent"/>
            </w:pPr>
            <w:r>
              <w:t>Bereichsüberschrift: Schulpsychologisches Gutachten</w:t>
            </w:r>
          </w:p>
          <w:p w14:paraId="5D7DE39A" w14:textId="77777777" w:rsidR="000B1AA3" w:rsidRDefault="00964F86">
            <w:pPr>
              <w:pStyle w:val="TableContent"/>
            </w:pPr>
            <w:r>
              <w:t>Optionsschalter:</w:t>
            </w:r>
          </w:p>
          <w:p w14:paraId="419177D1" w14:textId="77777777" w:rsidR="000B1AA3" w:rsidRDefault="00964F86">
            <w:pPr>
              <w:pStyle w:val="TableContent"/>
            </w:pPr>
            <w:r>
              <w:t xml:space="preserve"> * ja</w:t>
            </w:r>
          </w:p>
          <w:p w14:paraId="04AE63D9" w14:textId="77777777" w:rsidR="000B1AA3" w:rsidRDefault="00964F86">
            <w:pPr>
              <w:pStyle w:val="TableContent"/>
            </w:pPr>
            <w:r>
              <w:t xml:space="preserve"> * nein</w:t>
            </w:r>
          </w:p>
          <w:p w14:paraId="313923EB" w14:textId="77777777" w:rsidR="000B1AA3" w:rsidRDefault="00964F86">
            <w:pPr>
              <w:pStyle w:val="TableContent"/>
            </w:pPr>
            <w:r>
              <w:t>Datumsfeld (Kalender): Fertigstellungsdatum schulpsychologisches Gutachten</w:t>
            </w:r>
          </w:p>
          <w:p w14:paraId="7823CF07" w14:textId="77777777" w:rsidR="000B1AA3" w:rsidRDefault="00964F86">
            <w:pPr>
              <w:pStyle w:val="TableContent"/>
            </w:pPr>
            <w:r>
              <w:t>Textfeld: Anlassbezogene Bemerkung zum schulpsychologischen Gutachten</w:t>
            </w:r>
          </w:p>
          <w:p w14:paraId="10CA2586" w14:textId="77777777" w:rsidR="000B1AA3" w:rsidRDefault="000B1AA3">
            <w:pPr>
              <w:pStyle w:val="TableContent"/>
            </w:pPr>
          </w:p>
          <w:p w14:paraId="360E4166" w14:textId="77777777" w:rsidR="000B1AA3" w:rsidRDefault="00964F86">
            <w:pPr>
              <w:pStyle w:val="TableContent"/>
            </w:pPr>
            <w:r>
              <w:t>Bereichsüberschrift: Auftragsannahme regionales Beratungs- und Förderzentrum</w:t>
            </w:r>
          </w:p>
          <w:p w14:paraId="5BEFB6FA" w14:textId="77777777" w:rsidR="000B1AA3" w:rsidRDefault="00964F86">
            <w:pPr>
              <w:pStyle w:val="TableContent"/>
            </w:pPr>
            <w:r>
              <w:t xml:space="preserve">Auswahlfeld: </w:t>
            </w:r>
            <w:r>
              <w:t>Auftragsannahme</w:t>
            </w:r>
          </w:p>
          <w:p w14:paraId="164B7542" w14:textId="77777777" w:rsidR="000B1AA3" w:rsidRDefault="00964F86">
            <w:pPr>
              <w:pStyle w:val="TableContent"/>
            </w:pPr>
            <w:r>
              <w:t xml:space="preserve"> * ja (Bei Auswahl "ja" wird das Textfeld Bemerkung im Fall der Ablehnung sichtbar)</w:t>
            </w:r>
          </w:p>
          <w:p w14:paraId="67DE0FAF" w14:textId="77777777" w:rsidR="000B1AA3" w:rsidRDefault="00964F86">
            <w:pPr>
              <w:pStyle w:val="TableContent"/>
            </w:pPr>
            <w:r>
              <w:t xml:space="preserve"> * nein</w:t>
            </w:r>
          </w:p>
          <w:p w14:paraId="4D0C9AF1" w14:textId="77777777" w:rsidR="000B1AA3" w:rsidRDefault="00964F86">
            <w:pPr>
              <w:pStyle w:val="TableContent"/>
            </w:pPr>
            <w:r>
              <w:t xml:space="preserve"> </w:t>
            </w:r>
          </w:p>
          <w:p w14:paraId="77A0FEBE" w14:textId="77777777" w:rsidR="000B1AA3" w:rsidRDefault="00964F86">
            <w:pPr>
              <w:pStyle w:val="TableContent"/>
            </w:pPr>
            <w:r>
              <w:t xml:space="preserve">Textfeld: </w:t>
            </w:r>
          </w:p>
          <w:p w14:paraId="7659AE24" w14:textId="77777777" w:rsidR="000B1AA3" w:rsidRDefault="00964F86">
            <w:pPr>
              <w:pStyle w:val="TableContent"/>
            </w:pPr>
            <w:r>
              <w:t>Bemerkung im Fall der Ablehnung</w:t>
            </w:r>
          </w:p>
          <w:p w14:paraId="697A834D" w14:textId="77777777" w:rsidR="000B1AA3" w:rsidRDefault="000B1AA3">
            <w:pPr>
              <w:pStyle w:val="TableContent"/>
            </w:pPr>
          </w:p>
          <w:p w14:paraId="1C0C144A" w14:textId="77777777" w:rsidR="000B1AA3" w:rsidRDefault="00964F86">
            <w:pPr>
              <w:pStyle w:val="TableContent"/>
            </w:pPr>
            <w:r>
              <w:t xml:space="preserve"> </w:t>
            </w:r>
          </w:p>
          <w:p w14:paraId="16732344" w14:textId="77777777" w:rsidR="000B1AA3" w:rsidRDefault="00964F86">
            <w:pPr>
              <w:pStyle w:val="TableContent"/>
            </w:pPr>
            <w:r>
              <w:t>Auswahlfeld: FDS beauftragen</w:t>
            </w:r>
          </w:p>
          <w:p w14:paraId="5A1CAD03" w14:textId="77777777" w:rsidR="000B1AA3" w:rsidRDefault="000B1AA3">
            <w:pPr>
              <w:pStyle w:val="TableContent"/>
            </w:pPr>
          </w:p>
          <w:p w14:paraId="1926269B" w14:textId="77777777" w:rsidR="000B1AA3" w:rsidRDefault="00964F86">
            <w:pPr>
              <w:pStyle w:val="TableContent"/>
            </w:pPr>
            <w:r>
              <w:t xml:space="preserve"> * interne Beauftragung</w:t>
            </w:r>
          </w:p>
          <w:p w14:paraId="67A3CBF7" w14:textId="77777777" w:rsidR="000B1AA3" w:rsidRDefault="00964F86">
            <w:pPr>
              <w:pStyle w:val="TableContent"/>
            </w:pPr>
            <w:r>
              <w:t xml:space="preserve"> * externe Beauftragung</w:t>
            </w:r>
          </w:p>
          <w:p w14:paraId="11D4C3C3" w14:textId="77777777" w:rsidR="000B1AA3" w:rsidRDefault="00964F86">
            <w:pPr>
              <w:pStyle w:val="TableContent"/>
            </w:pPr>
            <w:r>
              <w:t xml:space="preserve"> </w:t>
            </w:r>
          </w:p>
          <w:p w14:paraId="2A66BB13" w14:textId="77777777" w:rsidR="000B1AA3" w:rsidRDefault="00964F86">
            <w:pPr>
              <w:pStyle w:val="TableContent"/>
            </w:pPr>
            <w:r>
              <w:t>Bereichsüberschrift: Beauftragung Förderdiagnostische Stellungnahme</w:t>
            </w:r>
          </w:p>
          <w:p w14:paraId="42239A53" w14:textId="77777777" w:rsidR="000B1AA3" w:rsidRDefault="00964F86">
            <w:pPr>
              <w:pStyle w:val="TableContent"/>
            </w:pPr>
            <w:r>
              <w:t xml:space="preserve"> * Auswahlfeld: Intern beauftragte Förderschullehrkraft rBFZ:</w:t>
            </w:r>
          </w:p>
          <w:p w14:paraId="6AE4347F" w14:textId="77777777" w:rsidR="000B1AA3" w:rsidRDefault="00964F86">
            <w:pPr>
              <w:pStyle w:val="TableContent"/>
            </w:pPr>
            <w:r>
              <w:lastRenderedPageBreak/>
              <w:t xml:space="preserve"> * </w:t>
            </w:r>
          </w:p>
          <w:p w14:paraId="4FBEDDE1" w14:textId="77777777" w:rsidR="000B1AA3" w:rsidRDefault="00964F86">
            <w:pPr>
              <w:pStyle w:val="TableContent"/>
            </w:pPr>
            <w:r>
              <w:t xml:space="preserve"> </w:t>
            </w:r>
          </w:p>
          <w:p w14:paraId="6852D063" w14:textId="77777777" w:rsidR="000B1AA3" w:rsidRDefault="00964F86">
            <w:pPr>
              <w:pStyle w:val="TableContent"/>
            </w:pPr>
            <w:r>
              <w:t xml:space="preserve">  * Name Lehrkraft XX</w:t>
            </w:r>
          </w:p>
          <w:p w14:paraId="4C114306" w14:textId="77777777" w:rsidR="000B1AA3" w:rsidRDefault="000B1AA3">
            <w:pPr>
              <w:pStyle w:val="TableContent"/>
            </w:pPr>
          </w:p>
          <w:p w14:paraId="4D452DF2" w14:textId="77777777" w:rsidR="000B1AA3" w:rsidRDefault="00964F86">
            <w:pPr>
              <w:pStyle w:val="TableContent"/>
            </w:pPr>
            <w:r>
              <w:t>Kontrollkästchen: Bei aktivem Kontrollkästchen kann eine unterstützende Lehrkraft hinzugezogen werden</w:t>
            </w:r>
          </w:p>
          <w:p w14:paraId="720084E9" w14:textId="77777777" w:rsidR="000B1AA3" w:rsidRDefault="00964F86">
            <w:pPr>
              <w:pStyle w:val="TableContent"/>
            </w:pPr>
            <w:r>
              <w:t>Überschrift des Auswahlfeldes: Einbezug eines üBFZ oder einer fachlich qualifizierten Förderschule zur Unterstützung des rBFZ</w:t>
            </w:r>
          </w:p>
          <w:p w14:paraId="18F7E358" w14:textId="77777777" w:rsidR="000B1AA3" w:rsidRDefault="00964F86">
            <w:pPr>
              <w:pStyle w:val="TableContent"/>
            </w:pPr>
            <w:r>
              <w:t>Kontrollkästchen: Bei aktivem Kontrollkästchen kann eine unterstützende Lehrkraft hinzugezogen werden</w:t>
            </w:r>
          </w:p>
          <w:p w14:paraId="78D974D1" w14:textId="77777777" w:rsidR="000B1AA3" w:rsidRDefault="00964F86">
            <w:pPr>
              <w:pStyle w:val="TableContent"/>
            </w:pPr>
            <w:r>
              <w:t>Überschrift des Auswahlfeldes: Fachlich qualifizierte Lehrkraft des rBFZ zur Unterstützung in einem weiteren Förderschwerpunkt</w:t>
            </w:r>
          </w:p>
          <w:p w14:paraId="49636B90" w14:textId="77777777" w:rsidR="000B1AA3" w:rsidRDefault="000B1AA3">
            <w:pPr>
              <w:pStyle w:val="TableContent"/>
            </w:pPr>
          </w:p>
          <w:p w14:paraId="0622540C" w14:textId="77777777" w:rsidR="000B1AA3" w:rsidRDefault="00964F86">
            <w:pPr>
              <w:pStyle w:val="TableContent"/>
            </w:pPr>
            <w:r>
              <w:t>Schaltflächen</w:t>
            </w:r>
          </w:p>
          <w:p w14:paraId="6DFF16F0" w14:textId="77777777" w:rsidR="000B1AA3" w:rsidRDefault="00964F86">
            <w:pPr>
              <w:pStyle w:val="TableContent"/>
            </w:pPr>
            <w:r>
              <w:t xml:space="preserve"> * Abbrechen</w:t>
            </w:r>
          </w:p>
          <w:p w14:paraId="6E1FF96F" w14:textId="77777777" w:rsidR="000B1AA3" w:rsidRDefault="00964F86">
            <w:pPr>
              <w:pStyle w:val="TableContent"/>
            </w:pPr>
            <w:r>
              <w:t xml:space="preserve"> * Speichern ohne senden</w:t>
            </w:r>
          </w:p>
          <w:p w14:paraId="5BB10817" w14:textId="77777777" w:rsidR="000B1AA3" w:rsidRDefault="00964F86">
            <w:pPr>
              <w:pStyle w:val="TableContent"/>
            </w:pPr>
            <w:r>
              <w:t xml:space="preserve"> * Speichern und senden</w:t>
            </w:r>
          </w:p>
        </w:tc>
      </w:tr>
      <w:tr w:rsidR="000B1AA3" w14:paraId="469ED7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515B45"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27095B" w14:textId="77777777" w:rsidR="000B1AA3" w:rsidRDefault="00964F86">
            <w:pPr>
              <w:pStyle w:val="TableContent"/>
            </w:pPr>
            <w:hyperlink r:id="rId28" w:history="1">
              <w:r>
                <w:t>Mockup</w:t>
              </w:r>
            </w:hyperlink>
          </w:p>
        </w:tc>
      </w:tr>
    </w:tbl>
    <w:p w14:paraId="56AEE1C7" w14:textId="77777777" w:rsidR="000B1AA3" w:rsidRDefault="000B1AA3">
      <w:pPr>
        <w:pStyle w:val="TableContent"/>
      </w:pPr>
    </w:p>
    <w:p w14:paraId="0E186743" w14:textId="77777777" w:rsidR="000B1AA3" w:rsidRDefault="00964F86">
      <w:pPr>
        <w:pStyle w:val="HeaderHKM2"/>
      </w:pPr>
      <w:bookmarkStart w:id="11" w:name="_Toc256000005"/>
      <w:r>
        <w:rPr>
          <w:rFonts w:eastAsia="Arial" w:cs="Arial"/>
        </w:rPr>
        <w:t>Über weitere  Förderung  entscheiden</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1B5C0433"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3E3241"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1ADB4E" w14:textId="77777777" w:rsidR="000B1AA3" w:rsidRDefault="00964F86">
            <w:pPr>
              <w:pStyle w:val="TableContent"/>
            </w:pPr>
            <w:r>
              <w:t xml:space="preserve">Über die individuelle Förderung und die Erstellung eines Förderplanes für die Schülerin/den Schüler wird entschieden. </w:t>
            </w:r>
          </w:p>
        </w:tc>
      </w:tr>
      <w:tr w:rsidR="000B1AA3" w14:paraId="7DF4E2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19C93B" w14:textId="77777777" w:rsidR="000B1AA3" w:rsidRDefault="00964F86">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49B8D2" w14:textId="77777777" w:rsidR="000B1AA3" w:rsidRDefault="00964F86" w:rsidP="00A839AF">
            <w:pPr>
              <w:numPr>
                <w:ilvl w:val="0"/>
                <w:numId w:val="20"/>
              </w:numPr>
              <w:ind w:left="417"/>
            </w:pPr>
            <w:r>
              <w:rPr>
                <w:rFonts w:eastAsia="Arial" w:cs="Arial"/>
                <w:color w:val="000000"/>
              </w:rPr>
              <w:t>Die Schulleiterin/ der Schulleiter allgemeine Schule [führt aus]</w:t>
            </w:r>
          </w:p>
          <w:p w14:paraId="134428B5" w14:textId="77777777" w:rsidR="000B1AA3" w:rsidRDefault="00964F86" w:rsidP="00A839AF">
            <w:pPr>
              <w:numPr>
                <w:ilvl w:val="0"/>
                <w:numId w:val="20"/>
              </w:numPr>
              <w:ind w:left="417"/>
            </w:pPr>
            <w:r>
              <w:rPr>
                <w:rFonts w:eastAsia="Arial" w:cs="Arial"/>
                <w:color w:val="000000"/>
              </w:rPr>
              <w:t>Eltern [wirkt mit bei]</w:t>
            </w:r>
          </w:p>
          <w:p w14:paraId="38DA681E" w14:textId="77777777" w:rsidR="000B1AA3" w:rsidRDefault="00964F86" w:rsidP="00A839AF">
            <w:pPr>
              <w:numPr>
                <w:ilvl w:val="0"/>
                <w:numId w:val="20"/>
              </w:numPr>
              <w:ind w:left="417"/>
            </w:pPr>
            <w:r>
              <w:rPr>
                <w:rFonts w:eastAsia="Arial" w:cs="Arial"/>
                <w:color w:val="000000"/>
              </w:rPr>
              <w:t>Lehrkraft Schule [muss informiert werden über]</w:t>
            </w:r>
          </w:p>
          <w:p w14:paraId="2DD921DD" w14:textId="77777777" w:rsidR="000B1AA3" w:rsidRDefault="00964F86" w:rsidP="00A839AF">
            <w:pPr>
              <w:numPr>
                <w:ilvl w:val="0"/>
                <w:numId w:val="20"/>
              </w:numPr>
              <w:ind w:left="417"/>
            </w:pPr>
            <w:r>
              <w:rPr>
                <w:rFonts w:eastAsia="Arial" w:cs="Arial"/>
                <w:color w:val="000000"/>
              </w:rPr>
              <w:t>Schüler/in [wirkt mit bei]</w:t>
            </w:r>
          </w:p>
        </w:tc>
      </w:tr>
      <w:tr w:rsidR="000B1AA3" w14:paraId="3EDDFB9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9DFEA1" w14:textId="77777777" w:rsidR="000B1AA3" w:rsidRDefault="00964F8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63E3A55" w14:textId="77777777" w:rsidR="000B1AA3" w:rsidRDefault="00964F86" w:rsidP="00A839AF">
            <w:pPr>
              <w:numPr>
                <w:ilvl w:val="0"/>
                <w:numId w:val="21"/>
              </w:numPr>
              <w:ind w:left="417"/>
            </w:pPr>
            <w:r>
              <w:rPr>
                <w:rFonts w:eastAsia="Arial" w:cs="Arial"/>
                <w:color w:val="000000"/>
              </w:rPr>
              <w:t xml:space="preserve">Anspruch auf SOPÄDFÖ kommt nicht in </w:t>
            </w:r>
            <w:r>
              <w:rPr>
                <w:rFonts w:eastAsia="Arial" w:cs="Arial"/>
                <w:color w:val="000000"/>
              </w:rPr>
              <w:t>Betracht</w:t>
            </w:r>
          </w:p>
          <w:p w14:paraId="7C50B288" w14:textId="77777777" w:rsidR="000B1AA3" w:rsidRDefault="00964F86" w:rsidP="00A839AF">
            <w:pPr>
              <w:numPr>
                <w:ilvl w:val="0"/>
                <w:numId w:val="21"/>
              </w:numPr>
              <w:ind w:left="417"/>
            </w:pPr>
            <w:r>
              <w:rPr>
                <w:rFonts w:eastAsia="Arial" w:cs="Arial"/>
                <w:color w:val="000000"/>
              </w:rPr>
              <w:t>Aufttrag FDS abgelehnt</w:t>
            </w:r>
          </w:p>
        </w:tc>
      </w:tr>
      <w:tr w:rsidR="000B1AA3" w14:paraId="249FD44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090D18"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74831A1" w14:textId="77777777" w:rsidR="000B1AA3" w:rsidRDefault="00964F86" w:rsidP="00A839AF">
            <w:pPr>
              <w:numPr>
                <w:ilvl w:val="0"/>
                <w:numId w:val="22"/>
              </w:numPr>
              <w:ind w:left="417"/>
            </w:pPr>
            <w:r>
              <w:rPr>
                <w:rFonts w:eastAsia="Arial" w:cs="Arial"/>
                <w:color w:val="000000"/>
              </w:rPr>
              <w:t>SOPÄDFÖ als vorbeugende  Maßnahme für Schüler erforderlich</w:t>
            </w:r>
          </w:p>
          <w:p w14:paraId="17A4B426" w14:textId="77777777" w:rsidR="000B1AA3" w:rsidRDefault="00964F86" w:rsidP="00A839AF">
            <w:pPr>
              <w:numPr>
                <w:ilvl w:val="0"/>
                <w:numId w:val="22"/>
              </w:numPr>
              <w:ind w:left="417"/>
            </w:pPr>
            <w:r>
              <w:rPr>
                <w:rFonts w:eastAsia="Arial" w:cs="Arial"/>
                <w:color w:val="000000"/>
              </w:rPr>
              <w:t>Vorbeugende Maßnahme für Schüler erforderlich</w:t>
            </w:r>
          </w:p>
        </w:tc>
      </w:tr>
    </w:tbl>
    <w:p w14:paraId="22A02DD2" w14:textId="77777777" w:rsidR="000B1AA3" w:rsidRDefault="000B1AA3">
      <w:pPr>
        <w:pStyle w:val="TableContent"/>
      </w:pPr>
    </w:p>
    <w:p w14:paraId="760A8C54" w14:textId="77777777" w:rsidR="000B1AA3" w:rsidRDefault="00964F86">
      <w:pPr>
        <w:pStyle w:val="HeaderHKM2"/>
      </w:pPr>
      <w:bookmarkStart w:id="12" w:name="_Toc256000006"/>
      <w:r>
        <w:rPr>
          <w:rFonts w:eastAsia="Arial" w:cs="Arial"/>
        </w:rPr>
        <w:t>Auftrag Förderdiagnostische Stellungnahme annehmen oder ablehnen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46C577C7"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B677D1"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1F45CC" w14:textId="77777777" w:rsidR="000B1AA3" w:rsidRDefault="00964F86">
            <w:pPr>
              <w:pStyle w:val="TableContent"/>
            </w:pPr>
            <w:r>
              <w:t xml:space="preserve">Der Auftrag "förderdiagnostische Stellungnahme erstellen" der allgemeinen Schule wird vom BFZ angenommen oder abgelehnt. Im Falle einer Ablehnung wird eine Begründung erfasst. Das BFZ kann eine förderdiagnostische Stellungnahme intern oder extern beauftragen. </w:t>
            </w:r>
          </w:p>
        </w:tc>
      </w:tr>
      <w:tr w:rsidR="000B1AA3" w14:paraId="068FED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90F0E0"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3758435" w14:textId="77777777" w:rsidR="000B1AA3" w:rsidRDefault="00964F86" w:rsidP="00A839AF">
            <w:pPr>
              <w:numPr>
                <w:ilvl w:val="0"/>
                <w:numId w:val="23"/>
              </w:numPr>
              <w:ind w:left="417"/>
            </w:pPr>
            <w:r>
              <w:rPr>
                <w:rFonts w:eastAsia="Arial" w:cs="Arial"/>
                <w:color w:val="000000"/>
              </w:rPr>
              <w:t>Die Schulleiterin/ der Schulleiter allgemeine Schule [muss informiert werden über]</w:t>
            </w:r>
          </w:p>
          <w:p w14:paraId="7E5DE65A" w14:textId="77777777" w:rsidR="000B1AA3" w:rsidRDefault="00964F86" w:rsidP="00A839AF">
            <w:pPr>
              <w:numPr>
                <w:ilvl w:val="0"/>
                <w:numId w:val="23"/>
              </w:numPr>
              <w:ind w:left="417"/>
            </w:pPr>
            <w:r>
              <w:rPr>
                <w:rFonts w:eastAsia="Arial" w:cs="Arial"/>
                <w:color w:val="000000"/>
              </w:rPr>
              <w:t>Schulfachliche/r Aufsichtsbeamter/in StSchA [muss informiert werden über]</w:t>
            </w:r>
          </w:p>
          <w:p w14:paraId="735B09B2" w14:textId="77777777" w:rsidR="000B1AA3" w:rsidRDefault="00964F86" w:rsidP="00A839AF">
            <w:pPr>
              <w:numPr>
                <w:ilvl w:val="0"/>
                <w:numId w:val="23"/>
              </w:numPr>
              <w:ind w:left="417"/>
            </w:pPr>
            <w:r>
              <w:rPr>
                <w:rFonts w:eastAsia="Arial" w:cs="Arial"/>
                <w:color w:val="000000"/>
              </w:rPr>
              <w:t>Schulleiterin/ Schulleiter RBFZ [führt aus]</w:t>
            </w:r>
          </w:p>
        </w:tc>
      </w:tr>
      <w:tr w:rsidR="000B1AA3" w14:paraId="565002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922B27" w14:textId="77777777" w:rsidR="000B1AA3" w:rsidRDefault="00964F86">
            <w:pPr>
              <w:pStyle w:val="TableHeading"/>
            </w:pPr>
            <w:r>
              <w:lastRenderedPageBreak/>
              <w:t xml:space="preserve">Die Aufgabe wird </w:t>
            </w:r>
            <w:r>
              <w:t>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48E689C" w14:textId="77777777" w:rsidR="000B1AA3" w:rsidRDefault="00964F86" w:rsidP="00A839AF">
            <w:pPr>
              <w:numPr>
                <w:ilvl w:val="0"/>
                <w:numId w:val="24"/>
              </w:numPr>
              <w:ind w:left="417"/>
            </w:pPr>
            <w:r>
              <w:rPr>
                <w:rFonts w:eastAsia="Arial" w:cs="Arial"/>
                <w:color w:val="000000"/>
              </w:rPr>
              <w:t>Auftrag liegt dem rBFZ vor</w:t>
            </w:r>
          </w:p>
        </w:tc>
      </w:tr>
      <w:tr w:rsidR="000B1AA3" w14:paraId="2FCABF8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82ED01"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7CB1082" w14:textId="77777777" w:rsidR="000B1AA3" w:rsidRDefault="00964F86" w:rsidP="00A839AF">
            <w:pPr>
              <w:numPr>
                <w:ilvl w:val="0"/>
                <w:numId w:val="25"/>
              </w:numPr>
              <w:ind w:left="417"/>
            </w:pPr>
            <w:r>
              <w:rPr>
                <w:rFonts w:eastAsia="Arial" w:cs="Arial"/>
                <w:color w:val="000000"/>
              </w:rPr>
              <w:t>Aufttrag FDS abgelehnt</w:t>
            </w:r>
          </w:p>
          <w:p w14:paraId="44454090" w14:textId="77777777" w:rsidR="000B1AA3" w:rsidRDefault="00964F86" w:rsidP="00A839AF">
            <w:pPr>
              <w:numPr>
                <w:ilvl w:val="0"/>
                <w:numId w:val="25"/>
              </w:numPr>
              <w:ind w:left="417"/>
            </w:pPr>
            <w:r>
              <w:rPr>
                <w:rFonts w:eastAsia="Arial" w:cs="Arial"/>
                <w:color w:val="000000"/>
              </w:rPr>
              <w:t>Aufttrag FDS angenommen</w:t>
            </w:r>
          </w:p>
        </w:tc>
      </w:tr>
      <w:tr w:rsidR="000B1AA3" w14:paraId="787EC96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22C1D7"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730B22" w14:textId="77777777" w:rsidR="000B1AA3" w:rsidRDefault="00964F86">
            <w:pPr>
              <w:pStyle w:val="TableContent"/>
            </w:pPr>
            <w:r>
              <w:t>Auftrag Förderdiagnostische Stellungnahme annehmen oder ablehnen</w:t>
            </w:r>
          </w:p>
        </w:tc>
      </w:tr>
      <w:tr w:rsidR="000B1AA3" w14:paraId="1D31BD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015B25"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12757A" w14:textId="77777777" w:rsidR="000B1AA3" w:rsidRDefault="000B1AA3">
            <w:pPr>
              <w:pStyle w:val="TableContent"/>
            </w:pPr>
          </w:p>
        </w:tc>
      </w:tr>
      <w:tr w:rsidR="000B1AA3" w14:paraId="293BAB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499FA9"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7EC440" w14:textId="77777777" w:rsidR="000B1AA3" w:rsidRDefault="00964F86">
            <w:pPr>
              <w:pStyle w:val="TableContent"/>
            </w:pPr>
            <w:r>
              <w:t xml:space="preserve">Der/Die Schulleiter/In rBFZ entscheidet über die Annahme des Auftrages und kann eine Bemerkung im Falle der Ablehnung dokumentieren und eine FDS intern oder extern beauftragen. </w:t>
            </w:r>
          </w:p>
        </w:tc>
      </w:tr>
      <w:tr w:rsidR="000B1AA3" w14:paraId="7850BE2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2AAA29"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CEE5C0" w14:textId="77777777" w:rsidR="000B1AA3" w:rsidRDefault="00964F86">
            <w:pPr>
              <w:pStyle w:val="TableContent"/>
            </w:pPr>
            <w:r>
              <w:t>Schulleiter/in rBFZ</w:t>
            </w:r>
          </w:p>
        </w:tc>
      </w:tr>
      <w:tr w:rsidR="000B1AA3" w14:paraId="7AF470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9BE257"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470D55" w14:textId="77777777" w:rsidR="000B1AA3" w:rsidRDefault="00964F86">
            <w:pPr>
              <w:pStyle w:val="TableContent"/>
            </w:pPr>
            <w:r>
              <w:t>Der Schulleiter rBFZ kann</w:t>
            </w:r>
          </w:p>
          <w:p w14:paraId="27D734AC" w14:textId="77777777" w:rsidR="000B1AA3" w:rsidRDefault="00964F86">
            <w:pPr>
              <w:pStyle w:val="TableContent"/>
            </w:pPr>
            <w:r>
              <w:t xml:space="preserve"> * für den Schüler im Auftrag den Auftrag zur FDS annehmen / ablehnen</w:t>
            </w:r>
          </w:p>
          <w:p w14:paraId="060C6635" w14:textId="77777777" w:rsidR="000B1AA3" w:rsidRDefault="00964F86">
            <w:pPr>
              <w:pStyle w:val="TableContent"/>
            </w:pPr>
            <w:r>
              <w:t xml:space="preserve"> * eine Bemerkung im Fall einer Ablehnung verfassen</w:t>
            </w:r>
          </w:p>
          <w:p w14:paraId="24B9A9D1" w14:textId="77777777" w:rsidR="000B1AA3" w:rsidRDefault="00964F86">
            <w:pPr>
              <w:pStyle w:val="TableContent"/>
            </w:pPr>
            <w:r>
              <w:t xml:space="preserve"> * eine FDS intern oder extern beauftragen</w:t>
            </w:r>
          </w:p>
          <w:p w14:paraId="01B47100" w14:textId="77777777" w:rsidR="000B1AA3" w:rsidRDefault="00964F86">
            <w:pPr>
              <w:pStyle w:val="TableContent"/>
            </w:pPr>
            <w:r>
              <w:t>Inten: Eine Lehrkraft des eigenen rBFZ beauftragen</w:t>
            </w:r>
          </w:p>
          <w:p w14:paraId="025FB7B7" w14:textId="77777777" w:rsidR="000B1AA3" w:rsidRDefault="00964F86">
            <w:pPr>
              <w:pStyle w:val="TableContent"/>
            </w:pPr>
            <w:r>
              <w:t xml:space="preserve">Extern: eine Lehrkraft eines üBFZ bzw. einer Förderschule beauftragen.   </w:t>
            </w:r>
          </w:p>
          <w:p w14:paraId="2D178921" w14:textId="77777777" w:rsidR="000B1AA3" w:rsidRDefault="00964F86">
            <w:pPr>
              <w:pStyle w:val="TableContent"/>
            </w:pPr>
            <w:r>
              <w:t xml:space="preserve"> </w:t>
            </w:r>
          </w:p>
        </w:tc>
      </w:tr>
      <w:tr w:rsidR="000B1AA3" w14:paraId="0F2C5F4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8AF08E"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3B25F8" w14:textId="77777777" w:rsidR="000B1AA3" w:rsidRDefault="000B1AA3">
            <w:pPr>
              <w:pStyle w:val="TableContent"/>
            </w:pPr>
          </w:p>
        </w:tc>
      </w:tr>
      <w:tr w:rsidR="000B1AA3" w14:paraId="3CAF29F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500BE0"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E45C20" w14:textId="77777777" w:rsidR="000B1AA3" w:rsidRDefault="000B1AA3">
            <w:pPr>
              <w:pStyle w:val="TableContent"/>
            </w:pPr>
          </w:p>
        </w:tc>
      </w:tr>
      <w:tr w:rsidR="000B1AA3" w14:paraId="5759D1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E9C9C4"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EE204B" w14:textId="77777777" w:rsidR="000B1AA3" w:rsidRDefault="000B1AA3">
            <w:pPr>
              <w:pStyle w:val="TableContent"/>
            </w:pPr>
          </w:p>
        </w:tc>
      </w:tr>
      <w:tr w:rsidR="000B1AA3" w14:paraId="7483CF1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B42BFE"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088930" w14:textId="77777777" w:rsidR="000B1AA3" w:rsidRDefault="000B1AA3">
            <w:pPr>
              <w:pStyle w:val="TableContent"/>
            </w:pPr>
          </w:p>
        </w:tc>
      </w:tr>
      <w:tr w:rsidR="000B1AA3" w14:paraId="0FA027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AC0788"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A9E186" w14:textId="77777777" w:rsidR="000B1AA3" w:rsidRDefault="00964F86">
            <w:pPr>
              <w:pStyle w:val="TableContent"/>
            </w:pPr>
            <w:r>
              <w:t>Anspruch auf SOPÄDFÖ</w:t>
            </w:r>
          </w:p>
          <w:p w14:paraId="613D818F" w14:textId="77777777" w:rsidR="000B1AA3" w:rsidRDefault="00964F86">
            <w:pPr>
              <w:pStyle w:val="TableContent"/>
            </w:pPr>
            <w:r>
              <w:t>Register: Sicht rBFZ</w:t>
            </w:r>
          </w:p>
        </w:tc>
      </w:tr>
      <w:tr w:rsidR="000B1AA3" w14:paraId="7EF8BAA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14C688"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110BA6" w14:textId="77777777" w:rsidR="000B1AA3" w:rsidRDefault="000B1AA3">
            <w:pPr>
              <w:pStyle w:val="TableContent"/>
            </w:pPr>
          </w:p>
        </w:tc>
      </w:tr>
      <w:tr w:rsidR="000B1AA3" w14:paraId="3928C51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1D0F87"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E981E4" w14:textId="77777777" w:rsidR="000B1AA3" w:rsidRDefault="00964F86">
            <w:pPr>
              <w:pStyle w:val="TableContent"/>
            </w:pPr>
            <w:r>
              <w:t xml:space="preserve">diSAF </w:t>
            </w:r>
            <w:r>
              <w:t>Förderprozess Anspruch SOPÄDFÖ Auftrag FDS-Sicht rBFZ-Annahme</w:t>
            </w:r>
          </w:p>
        </w:tc>
      </w:tr>
      <w:tr w:rsidR="000B1AA3" w14:paraId="53A2F0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1F0010"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5262CA" w14:textId="77777777" w:rsidR="000B1AA3" w:rsidRDefault="00964F86">
            <w:pPr>
              <w:pStyle w:val="TableContent"/>
            </w:pPr>
            <w:r>
              <w:t>(Achtung: Rechte für ausgewählte Lehrkraft erteilt und Information an Lehrkraft)</w:t>
            </w:r>
          </w:p>
          <w:p w14:paraId="7FA4DEAF" w14:textId="77777777" w:rsidR="000B1AA3" w:rsidRDefault="000B1AA3">
            <w:pPr>
              <w:pStyle w:val="TableContent"/>
            </w:pPr>
          </w:p>
          <w:p w14:paraId="72FFD0CA" w14:textId="77777777" w:rsidR="000B1AA3" w:rsidRDefault="00964F86">
            <w:pPr>
              <w:pStyle w:val="TableContent"/>
            </w:pPr>
            <w:r>
              <w:t xml:space="preserve">Beginn lesende Sicht  für Leiter rBFZ:  </w:t>
            </w:r>
          </w:p>
          <w:p w14:paraId="5AF9C0E7" w14:textId="77777777" w:rsidR="000B1AA3" w:rsidRDefault="00964F86">
            <w:pPr>
              <w:pStyle w:val="TableContent"/>
            </w:pPr>
            <w:r>
              <w:t xml:space="preserve">Bereichsüberschrift: Begründung des vermuteten </w:t>
            </w:r>
            <w:r>
              <w:t>Anspruchs</w:t>
            </w:r>
          </w:p>
          <w:p w14:paraId="3A6A50EF" w14:textId="77777777" w:rsidR="000B1AA3" w:rsidRDefault="000B1AA3">
            <w:pPr>
              <w:pStyle w:val="TableContent"/>
            </w:pPr>
          </w:p>
          <w:p w14:paraId="1BAFB3B3" w14:textId="77777777" w:rsidR="000B1AA3" w:rsidRDefault="000B1AA3">
            <w:pPr>
              <w:pStyle w:val="TableContent"/>
            </w:pPr>
          </w:p>
          <w:p w14:paraId="3E8D8975" w14:textId="77777777" w:rsidR="000B1AA3" w:rsidRDefault="00964F86">
            <w:pPr>
              <w:pStyle w:val="TableContent"/>
            </w:pPr>
            <w:r>
              <w:t>Optionsschaltfläche: Vermuteter Anspruch</w:t>
            </w:r>
          </w:p>
          <w:p w14:paraId="56DF2685" w14:textId="77777777" w:rsidR="000B1AA3" w:rsidRDefault="000B1AA3">
            <w:pPr>
              <w:pStyle w:val="TableContent"/>
            </w:pPr>
          </w:p>
          <w:p w14:paraId="49D58E10" w14:textId="77777777" w:rsidR="000B1AA3" w:rsidRDefault="00964F86">
            <w:pPr>
              <w:pStyle w:val="TableContent"/>
            </w:pPr>
            <w:r>
              <w:t xml:space="preserve"> * Ja</w:t>
            </w:r>
          </w:p>
          <w:p w14:paraId="20B7DC2C" w14:textId="77777777" w:rsidR="000B1AA3" w:rsidRDefault="00964F86">
            <w:pPr>
              <w:pStyle w:val="TableContent"/>
            </w:pPr>
            <w:r>
              <w:t xml:space="preserve"> * Nein</w:t>
            </w:r>
          </w:p>
          <w:p w14:paraId="48864E17" w14:textId="77777777" w:rsidR="000B1AA3" w:rsidRDefault="000B1AA3">
            <w:pPr>
              <w:pStyle w:val="TableContent"/>
            </w:pPr>
          </w:p>
          <w:p w14:paraId="636E947B" w14:textId="77777777" w:rsidR="000B1AA3" w:rsidRDefault="000B1AA3">
            <w:pPr>
              <w:pStyle w:val="TableContent"/>
            </w:pPr>
          </w:p>
          <w:p w14:paraId="24432181" w14:textId="77777777" w:rsidR="000B1AA3" w:rsidRDefault="00964F86">
            <w:pPr>
              <w:pStyle w:val="TableContent"/>
            </w:pPr>
            <w:r>
              <w:t xml:space="preserve">Informationstext: </w:t>
            </w:r>
          </w:p>
          <w:p w14:paraId="3E691E24" w14:textId="77777777" w:rsidR="000B1AA3" w:rsidRDefault="00964F86">
            <w:pPr>
              <w:pStyle w:val="TableContent"/>
            </w:pPr>
            <w:r>
              <w:t xml:space="preserve">Es ist aufgrund der umfassenden und lang andauernden Beeinträchtigung des Kindes oder Jugendlichen davon auszugehen, dass ohne die Erfüllung dieses Anspruchs auf sonderpädagogische Förderung die Schulleistungen in dem besuchten Bildungsgang oder das Arbeits- und Sozialverhalten erheblich gefährdet </w:t>
            </w:r>
            <w:r>
              <w:lastRenderedPageBreak/>
              <w:t>sind und Maßnahmen der sonderpädagogischen Beratung und Förderung nach §§ 3 und 4 (VOSB) nicht ausreichen.</w:t>
            </w:r>
          </w:p>
          <w:p w14:paraId="61B62178" w14:textId="77777777" w:rsidR="000B1AA3" w:rsidRDefault="00964F86">
            <w:pPr>
              <w:pStyle w:val="TableContent"/>
            </w:pPr>
            <w:r>
              <w:t xml:space="preserve"> </w:t>
            </w:r>
          </w:p>
          <w:p w14:paraId="232EE2FE" w14:textId="77777777" w:rsidR="000B1AA3" w:rsidRDefault="00964F86">
            <w:pPr>
              <w:pStyle w:val="TableContent"/>
            </w:pPr>
            <w:r>
              <w:t>Optionsschaltfläche:</w:t>
            </w:r>
          </w:p>
          <w:p w14:paraId="58C7016A" w14:textId="77777777" w:rsidR="000B1AA3" w:rsidRDefault="00964F86">
            <w:pPr>
              <w:pStyle w:val="TableContent"/>
            </w:pPr>
            <w:r>
              <w:t>Umfassende vermutete Beeinträchtigung</w:t>
            </w:r>
          </w:p>
          <w:p w14:paraId="658E22DC" w14:textId="77777777" w:rsidR="000B1AA3" w:rsidRDefault="000B1AA3">
            <w:pPr>
              <w:pStyle w:val="TableContent"/>
            </w:pPr>
          </w:p>
          <w:p w14:paraId="18DC4C95" w14:textId="77777777" w:rsidR="000B1AA3" w:rsidRDefault="00964F86">
            <w:pPr>
              <w:pStyle w:val="TableContent"/>
            </w:pPr>
            <w:r>
              <w:t xml:space="preserve"> * Ja</w:t>
            </w:r>
          </w:p>
          <w:p w14:paraId="5672B0DE" w14:textId="77777777" w:rsidR="000B1AA3" w:rsidRDefault="00964F86">
            <w:pPr>
              <w:pStyle w:val="TableContent"/>
            </w:pPr>
            <w:r>
              <w:t xml:space="preserve"> * Nein</w:t>
            </w:r>
          </w:p>
          <w:p w14:paraId="08F80C18" w14:textId="77777777" w:rsidR="000B1AA3" w:rsidRDefault="000B1AA3">
            <w:pPr>
              <w:pStyle w:val="TableContent"/>
            </w:pPr>
          </w:p>
          <w:p w14:paraId="2EF4A739" w14:textId="77777777" w:rsidR="000B1AA3" w:rsidRDefault="000B1AA3">
            <w:pPr>
              <w:pStyle w:val="TableContent"/>
            </w:pPr>
          </w:p>
          <w:p w14:paraId="7ABFF984" w14:textId="77777777" w:rsidR="000B1AA3" w:rsidRDefault="00964F86">
            <w:pPr>
              <w:pStyle w:val="TableContent"/>
            </w:pPr>
            <w:r>
              <w:t xml:space="preserve">Informationstext: </w:t>
            </w:r>
          </w:p>
          <w:p w14:paraId="31D4258E" w14:textId="77777777" w:rsidR="000B1AA3" w:rsidRDefault="00964F86">
            <w:pPr>
              <w:pStyle w:val="TableContent"/>
            </w:pPr>
            <w:r>
              <w:t>Mangelnde Kenntnisse der deutschen Sprache oder Schwierigkeiten beim Lesen, Schreiben und Rechtschreiben oder Schwierigkeiten beim Rechnen begründen für sich genommen keinen Anspruch auf sonderpädagogische Förderung.</w:t>
            </w:r>
          </w:p>
          <w:p w14:paraId="32B181F1" w14:textId="77777777" w:rsidR="000B1AA3" w:rsidRDefault="00964F86">
            <w:pPr>
              <w:pStyle w:val="TableContent"/>
            </w:pPr>
            <w:r>
              <w:t xml:space="preserve"> </w:t>
            </w:r>
          </w:p>
          <w:p w14:paraId="5ED2CDB8" w14:textId="77777777" w:rsidR="000B1AA3" w:rsidRDefault="00964F86">
            <w:pPr>
              <w:pStyle w:val="TableContent"/>
            </w:pPr>
            <w:r>
              <w:t xml:space="preserve"> </w:t>
            </w:r>
          </w:p>
          <w:p w14:paraId="582AFD82" w14:textId="77777777" w:rsidR="000B1AA3" w:rsidRDefault="00964F86">
            <w:pPr>
              <w:pStyle w:val="TableContent"/>
            </w:pPr>
            <w:r>
              <w:t xml:space="preserve">Bereichsüberschrift: </w:t>
            </w:r>
          </w:p>
          <w:p w14:paraId="044C5320" w14:textId="77777777" w:rsidR="000B1AA3" w:rsidRDefault="00964F86">
            <w:pPr>
              <w:pStyle w:val="TableContent"/>
            </w:pPr>
            <w:r>
              <w:t>Zusammenfassung der bisherigen schulischen und außerschulischen Förderung oder vorschulischen Förderung</w:t>
            </w:r>
          </w:p>
          <w:p w14:paraId="7F1D9F81" w14:textId="77777777" w:rsidR="000B1AA3" w:rsidRDefault="00964F86">
            <w:pPr>
              <w:pStyle w:val="TableContent"/>
            </w:pPr>
            <w:r>
              <w:t>Textfeld: Schulbericht</w:t>
            </w:r>
          </w:p>
          <w:p w14:paraId="2E7D1080" w14:textId="77777777" w:rsidR="000B1AA3" w:rsidRDefault="00964F86">
            <w:pPr>
              <w:pStyle w:val="TableContent"/>
            </w:pPr>
            <w:r>
              <w:t xml:space="preserve"> </w:t>
            </w:r>
          </w:p>
          <w:p w14:paraId="0EEEC310" w14:textId="77777777" w:rsidR="000B1AA3" w:rsidRDefault="00964F86">
            <w:pPr>
              <w:pStyle w:val="TableContent"/>
            </w:pPr>
            <w:r>
              <w:t>Bereichsüberschrift: Schulärztliches Gutachten</w:t>
            </w:r>
          </w:p>
          <w:p w14:paraId="78BDF801" w14:textId="77777777" w:rsidR="000B1AA3" w:rsidRDefault="00964F86">
            <w:pPr>
              <w:pStyle w:val="TableContent"/>
            </w:pPr>
            <w:r>
              <w:t>Optionsschalter: Schulärztliches Gutachten</w:t>
            </w:r>
          </w:p>
          <w:p w14:paraId="2AE02B3C" w14:textId="77777777" w:rsidR="000B1AA3" w:rsidRDefault="000B1AA3">
            <w:pPr>
              <w:pStyle w:val="TableContent"/>
            </w:pPr>
          </w:p>
          <w:p w14:paraId="74E773C9" w14:textId="77777777" w:rsidR="000B1AA3" w:rsidRDefault="00964F86">
            <w:pPr>
              <w:pStyle w:val="TableContent"/>
            </w:pPr>
            <w:r>
              <w:t xml:space="preserve"> * ja</w:t>
            </w:r>
          </w:p>
          <w:p w14:paraId="6E51E1CC" w14:textId="77777777" w:rsidR="000B1AA3" w:rsidRDefault="00964F86">
            <w:pPr>
              <w:pStyle w:val="TableContent"/>
            </w:pPr>
            <w:r>
              <w:t xml:space="preserve"> * nein</w:t>
            </w:r>
          </w:p>
          <w:p w14:paraId="56505202" w14:textId="77777777" w:rsidR="000B1AA3" w:rsidRDefault="000B1AA3">
            <w:pPr>
              <w:pStyle w:val="TableContent"/>
            </w:pPr>
          </w:p>
          <w:p w14:paraId="6266FD27" w14:textId="77777777" w:rsidR="000B1AA3" w:rsidRDefault="00964F86">
            <w:pPr>
              <w:pStyle w:val="TableContent"/>
            </w:pPr>
            <w:r>
              <w:t>Datumsfeld (Kalender): Fertigstellungsdatum schulärztliches Gutachten</w:t>
            </w:r>
          </w:p>
          <w:p w14:paraId="240AA69F" w14:textId="77777777" w:rsidR="000B1AA3" w:rsidRDefault="00964F86">
            <w:pPr>
              <w:pStyle w:val="TableContent"/>
            </w:pPr>
            <w:r>
              <w:t>Textfeld: Anlassbezogene Bemerkung zum schulärztlichen Gutachten</w:t>
            </w:r>
          </w:p>
          <w:p w14:paraId="47A6F95A" w14:textId="77777777" w:rsidR="000B1AA3" w:rsidRDefault="00964F86">
            <w:pPr>
              <w:pStyle w:val="TableContent"/>
            </w:pPr>
            <w:r>
              <w:t xml:space="preserve"> </w:t>
            </w:r>
          </w:p>
          <w:p w14:paraId="6BB8D87F" w14:textId="77777777" w:rsidR="000B1AA3" w:rsidRDefault="00964F86">
            <w:pPr>
              <w:pStyle w:val="TableContent"/>
            </w:pPr>
            <w:r>
              <w:t>Bereichsüberschrift: Schulpsychologisches Gutachten</w:t>
            </w:r>
          </w:p>
          <w:p w14:paraId="2D566212" w14:textId="77777777" w:rsidR="000B1AA3" w:rsidRDefault="00964F86">
            <w:pPr>
              <w:pStyle w:val="TableContent"/>
            </w:pPr>
            <w:r>
              <w:t>Optionsschalter: Schulpsychologisches Gutachten</w:t>
            </w:r>
          </w:p>
          <w:p w14:paraId="65FD0F99" w14:textId="77777777" w:rsidR="000B1AA3" w:rsidRDefault="000B1AA3">
            <w:pPr>
              <w:pStyle w:val="TableContent"/>
            </w:pPr>
          </w:p>
          <w:p w14:paraId="384C503A" w14:textId="77777777" w:rsidR="000B1AA3" w:rsidRDefault="00964F86">
            <w:pPr>
              <w:pStyle w:val="TableContent"/>
            </w:pPr>
            <w:r>
              <w:t xml:space="preserve"> * ja</w:t>
            </w:r>
          </w:p>
          <w:p w14:paraId="62AE8D45" w14:textId="77777777" w:rsidR="000B1AA3" w:rsidRDefault="00964F86">
            <w:pPr>
              <w:pStyle w:val="TableContent"/>
            </w:pPr>
            <w:r>
              <w:t xml:space="preserve"> * nein</w:t>
            </w:r>
          </w:p>
          <w:p w14:paraId="5D6E85DA" w14:textId="77777777" w:rsidR="000B1AA3" w:rsidRDefault="000B1AA3">
            <w:pPr>
              <w:pStyle w:val="TableContent"/>
            </w:pPr>
          </w:p>
          <w:p w14:paraId="7411EAB6" w14:textId="77777777" w:rsidR="000B1AA3" w:rsidRDefault="00964F86">
            <w:pPr>
              <w:pStyle w:val="TableContent"/>
            </w:pPr>
            <w:r>
              <w:t>Datumsfeld (Kalender): Fertigstellungsdatum schulpsychologisches Gutachten</w:t>
            </w:r>
          </w:p>
          <w:p w14:paraId="6E66453F" w14:textId="77777777" w:rsidR="000B1AA3" w:rsidRDefault="00964F86">
            <w:pPr>
              <w:pStyle w:val="TableContent"/>
            </w:pPr>
            <w:r>
              <w:t>Textfeld: Anlassbezogene Bemerkung zum schulpsychologischen Gutachten</w:t>
            </w:r>
          </w:p>
          <w:p w14:paraId="647B68E9" w14:textId="77777777" w:rsidR="000B1AA3" w:rsidRDefault="00964F86">
            <w:pPr>
              <w:pStyle w:val="TableContent"/>
            </w:pPr>
            <w:r>
              <w:t xml:space="preserve"> </w:t>
            </w:r>
          </w:p>
          <w:p w14:paraId="6D74A98E" w14:textId="77777777" w:rsidR="000B1AA3" w:rsidRDefault="00964F86">
            <w:pPr>
              <w:pStyle w:val="TableContent"/>
            </w:pPr>
            <w:r>
              <w:t xml:space="preserve"> </w:t>
            </w:r>
          </w:p>
          <w:p w14:paraId="2F99908B" w14:textId="77777777" w:rsidR="000B1AA3" w:rsidRDefault="00964F86">
            <w:pPr>
              <w:pStyle w:val="TableContent"/>
            </w:pPr>
            <w:r>
              <w:t>Ende: Lesende Sicht Leiter rBFZ</w:t>
            </w:r>
          </w:p>
          <w:p w14:paraId="314AE3F6" w14:textId="77777777" w:rsidR="000B1AA3" w:rsidRDefault="00964F86">
            <w:pPr>
              <w:pStyle w:val="TableContent"/>
            </w:pPr>
            <w:r>
              <w:t xml:space="preserve"> </w:t>
            </w:r>
          </w:p>
          <w:p w14:paraId="21182870" w14:textId="77777777" w:rsidR="000B1AA3" w:rsidRDefault="00964F86">
            <w:pPr>
              <w:pStyle w:val="TableContent"/>
            </w:pPr>
            <w:r>
              <w:t>Bereichsüberschrift: Auftragsannahme regionales Beratungs- und Förderzentrum</w:t>
            </w:r>
          </w:p>
          <w:p w14:paraId="36D422E2" w14:textId="77777777" w:rsidR="000B1AA3" w:rsidRDefault="00964F86">
            <w:pPr>
              <w:pStyle w:val="TableContent"/>
            </w:pPr>
            <w:r>
              <w:t>Auswahlfeld: Auftragsannahme</w:t>
            </w:r>
          </w:p>
          <w:p w14:paraId="034B1BE9" w14:textId="77777777" w:rsidR="000B1AA3" w:rsidRDefault="000B1AA3">
            <w:pPr>
              <w:pStyle w:val="TableContent"/>
            </w:pPr>
          </w:p>
          <w:p w14:paraId="737A6B05" w14:textId="77777777" w:rsidR="000B1AA3" w:rsidRDefault="00964F86">
            <w:pPr>
              <w:pStyle w:val="TableContent"/>
            </w:pPr>
            <w:r>
              <w:t xml:space="preserve"> * Auftrag annehmen</w:t>
            </w:r>
          </w:p>
          <w:p w14:paraId="3A68938F" w14:textId="77777777" w:rsidR="000B1AA3" w:rsidRDefault="00964F86">
            <w:pPr>
              <w:pStyle w:val="TableContent"/>
            </w:pPr>
            <w:r>
              <w:t xml:space="preserve"> * Auftrag ablehnen</w:t>
            </w:r>
          </w:p>
          <w:p w14:paraId="58F19F5A" w14:textId="77777777" w:rsidR="000B1AA3" w:rsidRDefault="000B1AA3">
            <w:pPr>
              <w:pStyle w:val="TableContent"/>
            </w:pPr>
          </w:p>
          <w:p w14:paraId="487B27B2" w14:textId="77777777" w:rsidR="000B1AA3" w:rsidRDefault="00964F86">
            <w:pPr>
              <w:pStyle w:val="TableContent"/>
            </w:pPr>
            <w:r>
              <w:t>Auswahlfeld: FDS beauftragen</w:t>
            </w:r>
          </w:p>
          <w:p w14:paraId="37AEB600" w14:textId="77777777" w:rsidR="000B1AA3" w:rsidRDefault="000B1AA3">
            <w:pPr>
              <w:pStyle w:val="TableContent"/>
            </w:pPr>
          </w:p>
          <w:p w14:paraId="4488EBC7" w14:textId="77777777" w:rsidR="000B1AA3" w:rsidRDefault="00964F86">
            <w:pPr>
              <w:pStyle w:val="TableContent"/>
            </w:pPr>
            <w:r>
              <w:t xml:space="preserve"> * Interne Beauftragung Förderschullehrkraft rBFZ</w:t>
            </w:r>
          </w:p>
          <w:p w14:paraId="53C9F999" w14:textId="77777777" w:rsidR="000B1AA3" w:rsidRDefault="00964F86">
            <w:pPr>
              <w:pStyle w:val="TableContent"/>
            </w:pPr>
            <w:r>
              <w:t xml:space="preserve"> * Externe Beauftragung üBFZ oder fachlich qualifizierte Förderschule</w:t>
            </w:r>
          </w:p>
          <w:p w14:paraId="0679474A" w14:textId="77777777" w:rsidR="000B1AA3" w:rsidRDefault="00964F86">
            <w:pPr>
              <w:pStyle w:val="TableContent"/>
            </w:pPr>
            <w:r>
              <w:lastRenderedPageBreak/>
              <w:t xml:space="preserve"> </w:t>
            </w:r>
          </w:p>
          <w:p w14:paraId="75B09A27" w14:textId="77777777" w:rsidR="000B1AA3" w:rsidRDefault="00964F86">
            <w:pPr>
              <w:pStyle w:val="TableContent"/>
            </w:pPr>
            <w:r>
              <w:t xml:space="preserve">Im Fall: </w:t>
            </w:r>
          </w:p>
          <w:p w14:paraId="1316B3D2" w14:textId="77777777" w:rsidR="000B1AA3" w:rsidRDefault="00964F86">
            <w:pPr>
              <w:pStyle w:val="TableContent"/>
            </w:pPr>
            <w:r>
              <w:t>Auswahl Auftrag annehmen</w:t>
            </w:r>
          </w:p>
          <w:p w14:paraId="68FD3742" w14:textId="77777777" w:rsidR="000B1AA3" w:rsidRDefault="00964F86">
            <w:pPr>
              <w:pStyle w:val="TableContent"/>
            </w:pPr>
            <w:r>
              <w:t>Auswahl: Interne Beauftragung</w:t>
            </w:r>
          </w:p>
          <w:p w14:paraId="553DD31D" w14:textId="77777777" w:rsidR="000B1AA3" w:rsidRDefault="00964F86">
            <w:pPr>
              <w:pStyle w:val="TableContent"/>
            </w:pPr>
            <w:r>
              <w:t xml:space="preserve">Beauftragung förderdiagnostische Stellungnahme wird aktiv </w:t>
            </w:r>
          </w:p>
          <w:p w14:paraId="3FD8EE34" w14:textId="77777777" w:rsidR="000B1AA3" w:rsidRDefault="00964F86">
            <w:pPr>
              <w:pStyle w:val="TableContent"/>
            </w:pPr>
            <w:r>
              <w:t xml:space="preserve"> </w:t>
            </w:r>
          </w:p>
          <w:p w14:paraId="00372599" w14:textId="77777777" w:rsidR="000B1AA3" w:rsidRDefault="00964F86">
            <w:pPr>
              <w:pStyle w:val="TableContent"/>
            </w:pPr>
            <w:r>
              <w:t>Bereichsüberschrift: Beauftragung Förderdiagnostische Stellungnahme</w:t>
            </w:r>
          </w:p>
          <w:p w14:paraId="5EAA16DA" w14:textId="77777777" w:rsidR="000B1AA3" w:rsidRDefault="00964F86">
            <w:pPr>
              <w:pStyle w:val="TableContent"/>
            </w:pPr>
            <w:r>
              <w:t>Auswahlfeld: Intern beauftragte Förderschullehrkraft rBFZ</w:t>
            </w:r>
          </w:p>
          <w:p w14:paraId="3E3B92D9" w14:textId="77777777" w:rsidR="000B1AA3" w:rsidRDefault="000B1AA3">
            <w:pPr>
              <w:pStyle w:val="TableContent"/>
            </w:pPr>
          </w:p>
          <w:p w14:paraId="0E7D550B" w14:textId="77777777" w:rsidR="000B1AA3" w:rsidRDefault="00964F86">
            <w:pPr>
              <w:pStyle w:val="TableContent"/>
            </w:pPr>
            <w:r>
              <w:t xml:space="preserve"> * Namen Lehrkräfte als je eigenes Feld</w:t>
            </w:r>
          </w:p>
          <w:p w14:paraId="79344209" w14:textId="77777777" w:rsidR="000B1AA3" w:rsidRDefault="00964F86">
            <w:pPr>
              <w:pStyle w:val="TableContent"/>
            </w:pPr>
            <w:r>
              <w:t xml:space="preserve"> * XX</w:t>
            </w:r>
          </w:p>
          <w:p w14:paraId="64D65891" w14:textId="77777777" w:rsidR="000B1AA3" w:rsidRDefault="000B1AA3">
            <w:pPr>
              <w:pStyle w:val="TableContent"/>
            </w:pPr>
          </w:p>
          <w:p w14:paraId="0E1091EA" w14:textId="77777777" w:rsidR="000B1AA3" w:rsidRDefault="00964F86">
            <w:pPr>
              <w:pStyle w:val="TableContent"/>
            </w:pPr>
            <w:r>
              <w:t xml:space="preserve">Auswahlfeld: </w:t>
            </w:r>
          </w:p>
          <w:p w14:paraId="2CBA6C51" w14:textId="77777777" w:rsidR="000B1AA3" w:rsidRDefault="00964F86">
            <w:pPr>
              <w:pStyle w:val="TableContent"/>
            </w:pPr>
            <w:r>
              <w:t>Einbezug eines üBFZ oder einer fachlich qualifizierten Förderschule zur Unterstützung des rBFZ</w:t>
            </w:r>
          </w:p>
          <w:p w14:paraId="06DA1CA5" w14:textId="77777777" w:rsidR="000B1AA3" w:rsidRDefault="00964F86">
            <w:pPr>
              <w:pStyle w:val="TableContent"/>
            </w:pPr>
            <w:r>
              <w:t xml:space="preserve"> * Kontrollkästchen</w:t>
            </w:r>
          </w:p>
          <w:p w14:paraId="7889A8C6" w14:textId="77777777" w:rsidR="000B1AA3" w:rsidRDefault="00964F86">
            <w:pPr>
              <w:pStyle w:val="TableContent"/>
            </w:pPr>
            <w:r>
              <w:t xml:space="preserve"> * Schulen</w:t>
            </w:r>
          </w:p>
          <w:p w14:paraId="541CB508" w14:textId="77777777" w:rsidR="000B1AA3" w:rsidRDefault="00964F86">
            <w:pPr>
              <w:pStyle w:val="TableContent"/>
            </w:pPr>
            <w:r>
              <w:t>Fachlich qualifizierte Lehrkraft des rBFZ zur Unterstützung in einem weiteren Förderschwerpunkt</w:t>
            </w:r>
          </w:p>
          <w:p w14:paraId="6C59CC8B" w14:textId="77777777" w:rsidR="000B1AA3" w:rsidRDefault="00964F86">
            <w:pPr>
              <w:pStyle w:val="TableContent"/>
            </w:pPr>
            <w:r>
              <w:t xml:space="preserve"> * Kontrollkästchen </w:t>
            </w:r>
          </w:p>
          <w:p w14:paraId="4C08EC21" w14:textId="77777777" w:rsidR="000B1AA3" w:rsidRDefault="00964F86">
            <w:pPr>
              <w:pStyle w:val="TableContent"/>
            </w:pPr>
            <w:r>
              <w:t xml:space="preserve"> * Schulen des Schulumfeldes (LUSD)</w:t>
            </w:r>
          </w:p>
          <w:p w14:paraId="0D577CBE" w14:textId="77777777" w:rsidR="000B1AA3" w:rsidRDefault="000B1AA3">
            <w:pPr>
              <w:pStyle w:val="TableContent"/>
            </w:pPr>
          </w:p>
          <w:p w14:paraId="705934D3" w14:textId="77777777" w:rsidR="000B1AA3" w:rsidRDefault="00964F86">
            <w:pPr>
              <w:pStyle w:val="TableContent"/>
            </w:pPr>
            <w:r>
              <w:t>Dieses Auswahlfeld wird erst mit Aktivierung eines Kontrollkästchens bearbeitbar.</w:t>
            </w:r>
          </w:p>
          <w:p w14:paraId="294C7E83" w14:textId="77777777" w:rsidR="000B1AA3" w:rsidRDefault="00964F86">
            <w:pPr>
              <w:pStyle w:val="TableContent"/>
            </w:pPr>
            <w:r>
              <w:t xml:space="preserve"> </w:t>
            </w:r>
          </w:p>
          <w:p w14:paraId="769E24CE" w14:textId="77777777" w:rsidR="000B1AA3" w:rsidRDefault="00964F86">
            <w:pPr>
              <w:pStyle w:val="TableContent"/>
            </w:pPr>
            <w:r>
              <w:t xml:space="preserve"> </w:t>
            </w:r>
          </w:p>
          <w:p w14:paraId="2BF6DC09" w14:textId="77777777" w:rsidR="000B1AA3" w:rsidRDefault="00964F86">
            <w:pPr>
              <w:pStyle w:val="TableContent"/>
            </w:pPr>
            <w:r>
              <w:t>Schaltflächen</w:t>
            </w:r>
          </w:p>
          <w:p w14:paraId="38642002" w14:textId="77777777" w:rsidR="000B1AA3" w:rsidRDefault="000B1AA3">
            <w:pPr>
              <w:pStyle w:val="TableContent"/>
            </w:pPr>
          </w:p>
          <w:p w14:paraId="742CC54A" w14:textId="77777777" w:rsidR="000B1AA3" w:rsidRDefault="00964F86">
            <w:pPr>
              <w:pStyle w:val="TableContent"/>
            </w:pPr>
            <w:r>
              <w:t xml:space="preserve"> * Abbrechen</w:t>
            </w:r>
          </w:p>
          <w:p w14:paraId="74999C8B" w14:textId="77777777" w:rsidR="000B1AA3" w:rsidRDefault="00964F86">
            <w:pPr>
              <w:pStyle w:val="TableContent"/>
            </w:pPr>
            <w:r>
              <w:t xml:space="preserve"> * Speichern ohne senden</w:t>
            </w:r>
          </w:p>
          <w:p w14:paraId="441779A8" w14:textId="77777777" w:rsidR="000B1AA3" w:rsidRDefault="00964F86">
            <w:pPr>
              <w:pStyle w:val="TableContent"/>
            </w:pPr>
            <w:r>
              <w:t xml:space="preserve"> * Speichern und senden</w:t>
            </w:r>
          </w:p>
        </w:tc>
      </w:tr>
      <w:tr w:rsidR="000B1AA3" w14:paraId="7869A15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01BE91"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F88DED" w14:textId="77777777" w:rsidR="000B1AA3" w:rsidRDefault="00964F86">
            <w:pPr>
              <w:pStyle w:val="TableContent"/>
            </w:pPr>
            <w:hyperlink r:id="rId29" w:history="1">
              <w:r>
                <w:t>Mockup</w:t>
              </w:r>
            </w:hyperlink>
          </w:p>
        </w:tc>
      </w:tr>
    </w:tbl>
    <w:p w14:paraId="075FD4E3" w14:textId="77777777" w:rsidR="000B1AA3" w:rsidRDefault="000B1AA3">
      <w:pPr>
        <w:pStyle w:val="TableContent"/>
      </w:pPr>
    </w:p>
    <w:p w14:paraId="0276BE31" w14:textId="77777777" w:rsidR="000B1AA3" w:rsidRDefault="00964F86">
      <w:pPr>
        <w:pStyle w:val="HeaderHKM2"/>
      </w:pPr>
      <w:bookmarkStart w:id="13" w:name="_Toc256000007"/>
      <w:r>
        <w:rPr>
          <w:rFonts w:eastAsia="Arial" w:cs="Arial"/>
        </w:rPr>
        <w:t>Externe Beauftragung FDS prüfen und entscheiden</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3BE7AC6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6B1A58"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DE72D2" w14:textId="77777777" w:rsidR="000B1AA3" w:rsidRDefault="00964F86">
            <w:pPr>
              <w:pStyle w:val="TableContent"/>
            </w:pPr>
            <w:r>
              <w:t xml:space="preserve">Das rBFZ prüft und entscheidet, ob der Auftrag zur förderdiagnostischen Stellungnahme an ein anderes qualifiziertes Beratungs- und Förderzentrum oder an eine Förderschule weitergeleitet wird.  </w:t>
            </w:r>
          </w:p>
        </w:tc>
      </w:tr>
      <w:tr w:rsidR="000B1AA3" w14:paraId="7346E5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CD6AD2"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87C2C0" w14:textId="77777777" w:rsidR="000B1AA3" w:rsidRDefault="00964F86" w:rsidP="00A839AF">
            <w:pPr>
              <w:numPr>
                <w:ilvl w:val="0"/>
                <w:numId w:val="26"/>
              </w:numPr>
              <w:ind w:left="417"/>
            </w:pPr>
            <w:r>
              <w:rPr>
                <w:rFonts w:eastAsia="Arial" w:cs="Arial"/>
                <w:color w:val="000000"/>
              </w:rPr>
              <w:t xml:space="preserve">Schulleiterin/ Schulleiter RBFZ </w:t>
            </w:r>
            <w:r>
              <w:rPr>
                <w:rFonts w:eastAsia="Arial" w:cs="Arial"/>
                <w:color w:val="000000"/>
              </w:rPr>
              <w:t>[führt aus]</w:t>
            </w:r>
          </w:p>
        </w:tc>
      </w:tr>
      <w:tr w:rsidR="000B1AA3" w14:paraId="5247255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E58128" w14:textId="77777777" w:rsidR="000B1AA3" w:rsidRDefault="00964F8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9884D1" w14:textId="77777777" w:rsidR="000B1AA3" w:rsidRDefault="00964F86" w:rsidP="00A839AF">
            <w:pPr>
              <w:numPr>
                <w:ilvl w:val="0"/>
                <w:numId w:val="27"/>
              </w:numPr>
              <w:ind w:left="417"/>
            </w:pPr>
            <w:r>
              <w:rPr>
                <w:rFonts w:eastAsia="Arial" w:cs="Arial"/>
                <w:color w:val="000000"/>
              </w:rPr>
              <w:t>Aufttrag FDS angenommen</w:t>
            </w:r>
          </w:p>
          <w:p w14:paraId="622C22FD" w14:textId="77777777" w:rsidR="000B1AA3" w:rsidRDefault="00964F86" w:rsidP="00A839AF">
            <w:pPr>
              <w:numPr>
                <w:ilvl w:val="0"/>
                <w:numId w:val="27"/>
              </w:numPr>
              <w:ind w:left="417"/>
            </w:pPr>
            <w:r>
              <w:rPr>
                <w:rFonts w:eastAsia="Arial" w:cs="Arial"/>
                <w:color w:val="000000"/>
              </w:rPr>
              <w:t>Aufttrag FDS extern abgelehnt</w:t>
            </w:r>
          </w:p>
        </w:tc>
      </w:tr>
      <w:tr w:rsidR="000B1AA3" w14:paraId="1ED0D0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6F735D"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4A96F94" w14:textId="77777777" w:rsidR="000B1AA3" w:rsidRDefault="00964F86" w:rsidP="00A839AF">
            <w:pPr>
              <w:numPr>
                <w:ilvl w:val="0"/>
                <w:numId w:val="28"/>
              </w:numPr>
              <w:ind w:left="417"/>
            </w:pPr>
            <w:r>
              <w:rPr>
                <w:rFonts w:eastAsia="Arial" w:cs="Arial"/>
                <w:color w:val="000000"/>
              </w:rPr>
              <w:t>Externe Stellungnahme ist erforderlich</w:t>
            </w:r>
          </w:p>
          <w:p w14:paraId="532A74D4" w14:textId="77777777" w:rsidR="000B1AA3" w:rsidRDefault="00964F86" w:rsidP="00A839AF">
            <w:pPr>
              <w:numPr>
                <w:ilvl w:val="0"/>
                <w:numId w:val="28"/>
              </w:numPr>
              <w:ind w:left="417"/>
            </w:pPr>
            <w:r>
              <w:rPr>
                <w:rFonts w:eastAsia="Arial" w:cs="Arial"/>
                <w:color w:val="000000"/>
              </w:rPr>
              <w:t>Externe Stellungnahme nicht erforderlich</w:t>
            </w:r>
          </w:p>
        </w:tc>
      </w:tr>
      <w:tr w:rsidR="000B1AA3" w14:paraId="492317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E3E54E"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E0BF9A" w14:textId="77777777" w:rsidR="000B1AA3" w:rsidRDefault="00964F86">
            <w:pPr>
              <w:pStyle w:val="TableContent"/>
            </w:pPr>
            <w:r>
              <w:t xml:space="preserve">Externe Beauftragung FDS </w:t>
            </w:r>
            <w:r>
              <w:t>prüfen und entscheiden</w:t>
            </w:r>
          </w:p>
        </w:tc>
      </w:tr>
      <w:tr w:rsidR="000B1AA3" w14:paraId="0005A8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4523C1"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7992E9" w14:textId="77777777" w:rsidR="000B1AA3" w:rsidRDefault="000B1AA3">
            <w:pPr>
              <w:pStyle w:val="TableContent"/>
            </w:pPr>
          </w:p>
        </w:tc>
      </w:tr>
      <w:tr w:rsidR="000B1AA3" w14:paraId="54600AE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1AFE6A"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9F17C7" w14:textId="77777777" w:rsidR="000B1AA3" w:rsidRDefault="00964F86">
            <w:pPr>
              <w:pStyle w:val="TableContent"/>
            </w:pPr>
            <w:r>
              <w:t xml:space="preserve">Das rBFZ prüft und entscheidet, ob der Auftrag zur förderdiagnostischen Stellungnahme an ein anderes qualifiziertes Beratungs- und Förderzentrum oder an eine Förderschule weitergeleitet wird.  </w:t>
            </w:r>
          </w:p>
        </w:tc>
      </w:tr>
      <w:tr w:rsidR="000B1AA3" w14:paraId="1F8D99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8E2E90" w14:textId="77777777" w:rsidR="000B1AA3" w:rsidRDefault="00964F86">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9CEF1B" w14:textId="77777777" w:rsidR="000B1AA3" w:rsidRDefault="00964F86">
            <w:pPr>
              <w:pStyle w:val="TableContent"/>
            </w:pPr>
            <w:r>
              <w:t>Schulleiter/in rBFZ</w:t>
            </w:r>
          </w:p>
        </w:tc>
      </w:tr>
      <w:tr w:rsidR="000B1AA3" w14:paraId="47701E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42DFE9"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94A44F" w14:textId="77777777" w:rsidR="000B1AA3" w:rsidRDefault="00964F86">
            <w:pPr>
              <w:pStyle w:val="TableContent"/>
            </w:pPr>
            <w:r>
              <w:t xml:space="preserve">Der/Die Schulleiter/In rBFZ nimmt den Auftrag an und kann eine Schule für externe Beauftragung wählen. </w:t>
            </w:r>
          </w:p>
        </w:tc>
      </w:tr>
      <w:tr w:rsidR="000B1AA3" w14:paraId="1991A3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4C8591"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ACE9CA" w14:textId="77777777" w:rsidR="000B1AA3" w:rsidRDefault="000B1AA3">
            <w:pPr>
              <w:pStyle w:val="TableContent"/>
            </w:pPr>
          </w:p>
        </w:tc>
      </w:tr>
      <w:tr w:rsidR="000B1AA3" w14:paraId="7323BF7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30C949"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A6B2BD" w14:textId="77777777" w:rsidR="000B1AA3" w:rsidRDefault="000B1AA3">
            <w:pPr>
              <w:pStyle w:val="TableContent"/>
            </w:pPr>
          </w:p>
        </w:tc>
      </w:tr>
      <w:tr w:rsidR="000B1AA3" w14:paraId="22475D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765CDF"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D5B9D9" w14:textId="77777777" w:rsidR="000B1AA3" w:rsidRDefault="000B1AA3">
            <w:pPr>
              <w:pStyle w:val="TableContent"/>
            </w:pPr>
          </w:p>
        </w:tc>
      </w:tr>
      <w:tr w:rsidR="000B1AA3" w14:paraId="5E4F97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D4FCEC"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F7A3B1" w14:textId="77777777" w:rsidR="000B1AA3" w:rsidRDefault="000B1AA3">
            <w:pPr>
              <w:pStyle w:val="TableContent"/>
            </w:pPr>
          </w:p>
        </w:tc>
      </w:tr>
      <w:tr w:rsidR="000B1AA3" w14:paraId="39F3EB8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64A1DA"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A20721" w14:textId="77777777" w:rsidR="000B1AA3" w:rsidRDefault="00964F86">
            <w:pPr>
              <w:pStyle w:val="TableContent"/>
            </w:pPr>
            <w:r>
              <w:t>Anspruch auf SOPÄDFÖ</w:t>
            </w:r>
          </w:p>
          <w:p w14:paraId="13F85C26" w14:textId="77777777" w:rsidR="000B1AA3" w:rsidRDefault="00964F86">
            <w:pPr>
              <w:pStyle w:val="TableContent"/>
            </w:pPr>
            <w:r>
              <w:t>Register: Sicht rBFZ</w:t>
            </w:r>
          </w:p>
        </w:tc>
      </w:tr>
      <w:tr w:rsidR="000B1AA3" w14:paraId="541E38F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9E9B90"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C2CC24" w14:textId="77777777" w:rsidR="000B1AA3" w:rsidRDefault="000B1AA3">
            <w:pPr>
              <w:pStyle w:val="TableContent"/>
            </w:pPr>
          </w:p>
        </w:tc>
      </w:tr>
      <w:tr w:rsidR="000B1AA3" w14:paraId="4F73AE5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7C95A1"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850DEB" w14:textId="77777777" w:rsidR="000B1AA3" w:rsidRDefault="00964F86">
            <w:pPr>
              <w:pStyle w:val="TableContent"/>
            </w:pPr>
            <w:r>
              <w:t>diSAF Förderprozess Anspruch SOPÄDFÖ Auftrag FDS-Sicht rBFZ- an Extern</w:t>
            </w:r>
          </w:p>
        </w:tc>
      </w:tr>
      <w:tr w:rsidR="000B1AA3" w14:paraId="27D171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F3FB66"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004FF2" w14:textId="77777777" w:rsidR="000B1AA3" w:rsidRDefault="00964F86">
            <w:pPr>
              <w:pStyle w:val="TableContent"/>
            </w:pPr>
            <w:r>
              <w:t xml:space="preserve">Beginn Lesende Sicht Leiter rBFZ:  </w:t>
            </w:r>
          </w:p>
          <w:p w14:paraId="4107D33A" w14:textId="77777777" w:rsidR="000B1AA3" w:rsidRDefault="00964F86">
            <w:pPr>
              <w:pStyle w:val="TableContent"/>
            </w:pPr>
            <w:r>
              <w:t>Bereichsüberschrift: Begründung des vermuteten Anspruchs</w:t>
            </w:r>
          </w:p>
          <w:p w14:paraId="643F2984" w14:textId="77777777" w:rsidR="000B1AA3" w:rsidRDefault="000B1AA3">
            <w:pPr>
              <w:pStyle w:val="TableContent"/>
            </w:pPr>
          </w:p>
          <w:p w14:paraId="662897CD" w14:textId="77777777" w:rsidR="000B1AA3" w:rsidRDefault="00964F86">
            <w:pPr>
              <w:pStyle w:val="TableContent"/>
            </w:pPr>
            <w:r>
              <w:t>Optionsschaltfläche: Vermuteter Anspruch</w:t>
            </w:r>
          </w:p>
          <w:p w14:paraId="3E546E10" w14:textId="77777777" w:rsidR="000B1AA3" w:rsidRDefault="000B1AA3">
            <w:pPr>
              <w:pStyle w:val="TableContent"/>
            </w:pPr>
          </w:p>
          <w:p w14:paraId="480F2671" w14:textId="77777777" w:rsidR="000B1AA3" w:rsidRDefault="00964F86">
            <w:pPr>
              <w:pStyle w:val="TableContent"/>
            </w:pPr>
            <w:r>
              <w:t xml:space="preserve"> * Ja</w:t>
            </w:r>
          </w:p>
          <w:p w14:paraId="08429399" w14:textId="77777777" w:rsidR="000B1AA3" w:rsidRDefault="00964F86">
            <w:pPr>
              <w:pStyle w:val="TableContent"/>
            </w:pPr>
            <w:r>
              <w:t xml:space="preserve"> * Nein</w:t>
            </w:r>
          </w:p>
          <w:p w14:paraId="7D250030" w14:textId="77777777" w:rsidR="000B1AA3" w:rsidRDefault="000B1AA3">
            <w:pPr>
              <w:pStyle w:val="TableContent"/>
            </w:pPr>
          </w:p>
          <w:p w14:paraId="0F8526B4" w14:textId="77777777" w:rsidR="000B1AA3" w:rsidRDefault="000B1AA3">
            <w:pPr>
              <w:pStyle w:val="TableContent"/>
            </w:pPr>
          </w:p>
          <w:p w14:paraId="022A8536" w14:textId="77777777" w:rsidR="000B1AA3" w:rsidRDefault="00964F86">
            <w:pPr>
              <w:pStyle w:val="TableContent"/>
            </w:pPr>
            <w:r>
              <w:t xml:space="preserve">Informationstext: </w:t>
            </w:r>
          </w:p>
          <w:p w14:paraId="34451679" w14:textId="77777777" w:rsidR="000B1AA3" w:rsidRDefault="00964F86">
            <w:pPr>
              <w:pStyle w:val="TableContent"/>
            </w:pPr>
            <w:r>
              <w:t>Es ist aufgrund der umfassenden und lang andauernden Beeinträchtigung des Kindes oder Jugendlichen davon auszugehen, 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w:t>
            </w:r>
          </w:p>
          <w:p w14:paraId="597C0017" w14:textId="77777777" w:rsidR="000B1AA3" w:rsidRDefault="00964F86">
            <w:pPr>
              <w:pStyle w:val="TableContent"/>
            </w:pPr>
            <w:r>
              <w:t xml:space="preserve"> </w:t>
            </w:r>
          </w:p>
          <w:p w14:paraId="051C64ED" w14:textId="77777777" w:rsidR="000B1AA3" w:rsidRDefault="00964F86">
            <w:pPr>
              <w:pStyle w:val="TableContent"/>
            </w:pPr>
            <w:r>
              <w:t>Optionsschaltfläche: Umfassende vermutete Beeinträchtigung</w:t>
            </w:r>
          </w:p>
          <w:p w14:paraId="2D588129" w14:textId="77777777" w:rsidR="000B1AA3" w:rsidRDefault="000B1AA3">
            <w:pPr>
              <w:pStyle w:val="TableContent"/>
            </w:pPr>
          </w:p>
          <w:p w14:paraId="375FCA0D" w14:textId="77777777" w:rsidR="000B1AA3" w:rsidRDefault="00964F86">
            <w:pPr>
              <w:pStyle w:val="TableContent"/>
            </w:pPr>
            <w:r>
              <w:t xml:space="preserve"> * Ja</w:t>
            </w:r>
          </w:p>
          <w:p w14:paraId="70D72B7D" w14:textId="77777777" w:rsidR="000B1AA3" w:rsidRDefault="00964F86">
            <w:pPr>
              <w:pStyle w:val="TableContent"/>
            </w:pPr>
            <w:r>
              <w:t xml:space="preserve"> * Nein</w:t>
            </w:r>
          </w:p>
          <w:p w14:paraId="09AC414A" w14:textId="77777777" w:rsidR="000B1AA3" w:rsidRDefault="000B1AA3">
            <w:pPr>
              <w:pStyle w:val="TableContent"/>
            </w:pPr>
          </w:p>
          <w:p w14:paraId="3051767F" w14:textId="77777777" w:rsidR="000B1AA3" w:rsidRDefault="000B1AA3">
            <w:pPr>
              <w:pStyle w:val="TableContent"/>
            </w:pPr>
          </w:p>
          <w:p w14:paraId="403BABF8" w14:textId="77777777" w:rsidR="000B1AA3" w:rsidRDefault="00964F86">
            <w:pPr>
              <w:pStyle w:val="TableContent"/>
            </w:pPr>
            <w:r>
              <w:t xml:space="preserve">Informationstext: </w:t>
            </w:r>
          </w:p>
          <w:p w14:paraId="4C412E06" w14:textId="77777777" w:rsidR="000B1AA3" w:rsidRDefault="00964F86">
            <w:pPr>
              <w:pStyle w:val="TableContent"/>
            </w:pPr>
            <w:r>
              <w:t>Mangelnde Kenntnisse der deutschen Sprache oder Schwierigkeiten beim Lesen, Schreiben und Rechtschreiben oder Schwierigkeiten beim Rechnen begründen für sich genommen keinen Anspruch auf sonderpädagogische Förderung.</w:t>
            </w:r>
          </w:p>
          <w:p w14:paraId="7B8F695A" w14:textId="77777777" w:rsidR="000B1AA3" w:rsidRDefault="00964F86">
            <w:pPr>
              <w:pStyle w:val="TableContent"/>
            </w:pPr>
            <w:r>
              <w:t xml:space="preserve"> </w:t>
            </w:r>
          </w:p>
          <w:p w14:paraId="47C9A558" w14:textId="77777777" w:rsidR="000B1AA3" w:rsidRDefault="00964F86">
            <w:pPr>
              <w:pStyle w:val="TableContent"/>
            </w:pPr>
            <w:r>
              <w:t xml:space="preserve"> </w:t>
            </w:r>
          </w:p>
          <w:p w14:paraId="1DD9005B" w14:textId="77777777" w:rsidR="000B1AA3" w:rsidRDefault="00964F86">
            <w:pPr>
              <w:pStyle w:val="TableContent"/>
            </w:pPr>
            <w:r>
              <w:t xml:space="preserve">Bereichsüberschrift: </w:t>
            </w:r>
          </w:p>
          <w:p w14:paraId="28EF5F4D" w14:textId="77777777" w:rsidR="000B1AA3" w:rsidRDefault="00964F86">
            <w:pPr>
              <w:pStyle w:val="TableContent"/>
            </w:pPr>
            <w:r>
              <w:t>Zusammenfassung der bisherigen schulischen und außerschulischen Förderung oder vorschulischen Förderung</w:t>
            </w:r>
          </w:p>
          <w:p w14:paraId="0227E850" w14:textId="77777777" w:rsidR="000B1AA3" w:rsidRDefault="00964F86">
            <w:pPr>
              <w:pStyle w:val="TableContent"/>
            </w:pPr>
            <w:r>
              <w:t>Textfeld: Schulbericht</w:t>
            </w:r>
          </w:p>
          <w:p w14:paraId="500808A6" w14:textId="77777777" w:rsidR="000B1AA3" w:rsidRDefault="00964F86">
            <w:pPr>
              <w:pStyle w:val="TableContent"/>
            </w:pPr>
            <w:r>
              <w:t xml:space="preserve"> </w:t>
            </w:r>
          </w:p>
          <w:p w14:paraId="5F409C00" w14:textId="77777777" w:rsidR="000B1AA3" w:rsidRDefault="000B1AA3">
            <w:pPr>
              <w:pStyle w:val="TableContent"/>
            </w:pPr>
          </w:p>
          <w:p w14:paraId="4CAD98B8" w14:textId="77777777" w:rsidR="000B1AA3" w:rsidRDefault="00964F86">
            <w:pPr>
              <w:pStyle w:val="TableContent"/>
            </w:pPr>
            <w:r>
              <w:t>Bereichsüberschrift: Schulärztliches Gutachten</w:t>
            </w:r>
          </w:p>
          <w:p w14:paraId="3AC8BA30" w14:textId="77777777" w:rsidR="000B1AA3" w:rsidRDefault="00964F86">
            <w:pPr>
              <w:pStyle w:val="TableContent"/>
            </w:pPr>
            <w:r>
              <w:t>Optionsschalter: Schulärztliches Gutachten</w:t>
            </w:r>
          </w:p>
          <w:p w14:paraId="419B9A21" w14:textId="77777777" w:rsidR="000B1AA3" w:rsidRDefault="000B1AA3">
            <w:pPr>
              <w:pStyle w:val="TableContent"/>
            </w:pPr>
          </w:p>
          <w:p w14:paraId="0974C3E6" w14:textId="77777777" w:rsidR="000B1AA3" w:rsidRDefault="00964F86">
            <w:pPr>
              <w:pStyle w:val="TableContent"/>
            </w:pPr>
            <w:r>
              <w:lastRenderedPageBreak/>
              <w:t xml:space="preserve"> * ja</w:t>
            </w:r>
          </w:p>
          <w:p w14:paraId="5F8C1536" w14:textId="77777777" w:rsidR="000B1AA3" w:rsidRDefault="00964F86">
            <w:pPr>
              <w:pStyle w:val="TableContent"/>
            </w:pPr>
            <w:r>
              <w:t xml:space="preserve"> * nein</w:t>
            </w:r>
          </w:p>
          <w:p w14:paraId="1C169D79" w14:textId="77777777" w:rsidR="000B1AA3" w:rsidRDefault="000B1AA3">
            <w:pPr>
              <w:pStyle w:val="TableContent"/>
            </w:pPr>
          </w:p>
          <w:p w14:paraId="2AA3F12B" w14:textId="77777777" w:rsidR="000B1AA3" w:rsidRDefault="00964F86">
            <w:pPr>
              <w:pStyle w:val="TableContent"/>
            </w:pPr>
            <w:r>
              <w:t>Datumsfeld (Kalender): Fertigstellungsdatum schulärztliches Gutachten</w:t>
            </w:r>
          </w:p>
          <w:p w14:paraId="6E67B9A9" w14:textId="77777777" w:rsidR="000B1AA3" w:rsidRDefault="00964F86">
            <w:pPr>
              <w:pStyle w:val="TableContent"/>
            </w:pPr>
            <w:r>
              <w:t>Textfeld: Anlassbezogene Bemerkung zum schulärztlichen Gutachten</w:t>
            </w:r>
          </w:p>
          <w:p w14:paraId="1C4A8DB2" w14:textId="77777777" w:rsidR="000B1AA3" w:rsidRDefault="00964F86">
            <w:pPr>
              <w:pStyle w:val="TableContent"/>
            </w:pPr>
            <w:r>
              <w:t xml:space="preserve"> </w:t>
            </w:r>
          </w:p>
          <w:p w14:paraId="732A9E88" w14:textId="77777777" w:rsidR="000B1AA3" w:rsidRDefault="000B1AA3">
            <w:pPr>
              <w:pStyle w:val="TableContent"/>
            </w:pPr>
          </w:p>
          <w:p w14:paraId="4510C270" w14:textId="77777777" w:rsidR="000B1AA3" w:rsidRDefault="00964F86">
            <w:pPr>
              <w:pStyle w:val="TableContent"/>
            </w:pPr>
            <w:r>
              <w:t>Bereichsüberschrift: Schulpsychologisches Gutachten</w:t>
            </w:r>
          </w:p>
          <w:p w14:paraId="2F00266B" w14:textId="77777777" w:rsidR="000B1AA3" w:rsidRDefault="00964F86">
            <w:pPr>
              <w:pStyle w:val="TableContent"/>
            </w:pPr>
            <w:r>
              <w:t>Optionsschalter:</w:t>
            </w:r>
          </w:p>
          <w:p w14:paraId="33CEA7A5" w14:textId="77777777" w:rsidR="000B1AA3" w:rsidRDefault="000B1AA3">
            <w:pPr>
              <w:pStyle w:val="TableContent"/>
            </w:pPr>
          </w:p>
          <w:p w14:paraId="1A023771" w14:textId="77777777" w:rsidR="000B1AA3" w:rsidRDefault="00964F86">
            <w:pPr>
              <w:pStyle w:val="TableContent"/>
            </w:pPr>
            <w:r>
              <w:t xml:space="preserve"> * ja</w:t>
            </w:r>
          </w:p>
          <w:p w14:paraId="62159D00" w14:textId="77777777" w:rsidR="000B1AA3" w:rsidRDefault="00964F86">
            <w:pPr>
              <w:pStyle w:val="TableContent"/>
            </w:pPr>
            <w:r>
              <w:t xml:space="preserve"> * nein</w:t>
            </w:r>
          </w:p>
          <w:p w14:paraId="7234F69E" w14:textId="77777777" w:rsidR="000B1AA3" w:rsidRDefault="000B1AA3">
            <w:pPr>
              <w:pStyle w:val="TableContent"/>
            </w:pPr>
          </w:p>
          <w:p w14:paraId="74E601A2" w14:textId="77777777" w:rsidR="000B1AA3" w:rsidRDefault="00964F86">
            <w:pPr>
              <w:pStyle w:val="TableContent"/>
            </w:pPr>
            <w:r>
              <w:t xml:space="preserve">Datumsfeld (Kalender): </w:t>
            </w:r>
            <w:r>
              <w:t>Fertigstellungsdatum schulpsychologisches Gutachten</w:t>
            </w:r>
          </w:p>
          <w:p w14:paraId="36D995F8" w14:textId="77777777" w:rsidR="000B1AA3" w:rsidRDefault="00964F86">
            <w:pPr>
              <w:pStyle w:val="TableContent"/>
            </w:pPr>
            <w:r>
              <w:t>Textfeld: Anlassbezogene Bemerkung zum schulpsychologischen Gutachten</w:t>
            </w:r>
          </w:p>
          <w:p w14:paraId="545B1725" w14:textId="77777777" w:rsidR="000B1AA3" w:rsidRDefault="00964F86">
            <w:pPr>
              <w:pStyle w:val="TableContent"/>
            </w:pPr>
            <w:r>
              <w:t xml:space="preserve"> </w:t>
            </w:r>
          </w:p>
          <w:p w14:paraId="4593CE4B" w14:textId="77777777" w:rsidR="000B1AA3" w:rsidRDefault="00964F86">
            <w:pPr>
              <w:pStyle w:val="TableContent"/>
            </w:pPr>
            <w:r>
              <w:t>Ende; Lesende Sichgt Leiter rBFZ</w:t>
            </w:r>
          </w:p>
          <w:p w14:paraId="525DE3A5" w14:textId="77777777" w:rsidR="000B1AA3" w:rsidRDefault="00964F86">
            <w:pPr>
              <w:pStyle w:val="TableContent"/>
            </w:pPr>
            <w:r>
              <w:t xml:space="preserve"> </w:t>
            </w:r>
          </w:p>
          <w:p w14:paraId="76F306F5" w14:textId="77777777" w:rsidR="000B1AA3" w:rsidRDefault="00964F86">
            <w:pPr>
              <w:pStyle w:val="TableContent"/>
            </w:pPr>
            <w:r>
              <w:t>Bereichsüberschrift: Auftragsannahme regionales Beratungs- und Förderzentrum</w:t>
            </w:r>
          </w:p>
          <w:p w14:paraId="645ED2EC" w14:textId="77777777" w:rsidR="000B1AA3" w:rsidRDefault="00964F86">
            <w:pPr>
              <w:pStyle w:val="TableContent"/>
            </w:pPr>
            <w:r>
              <w:t>Auswahlfeld: Auftragsannahme</w:t>
            </w:r>
          </w:p>
          <w:p w14:paraId="24CE938F" w14:textId="77777777" w:rsidR="000B1AA3" w:rsidRDefault="000B1AA3">
            <w:pPr>
              <w:pStyle w:val="TableContent"/>
            </w:pPr>
          </w:p>
          <w:p w14:paraId="23FF970A" w14:textId="77777777" w:rsidR="000B1AA3" w:rsidRDefault="00964F86">
            <w:pPr>
              <w:pStyle w:val="TableContent"/>
            </w:pPr>
            <w:r>
              <w:t xml:space="preserve"> * Auftrag annehmen</w:t>
            </w:r>
          </w:p>
          <w:p w14:paraId="1F52160E" w14:textId="77777777" w:rsidR="000B1AA3" w:rsidRDefault="00964F86">
            <w:pPr>
              <w:pStyle w:val="TableContent"/>
            </w:pPr>
            <w:r>
              <w:t xml:space="preserve"> * Auftrag ablehnen</w:t>
            </w:r>
          </w:p>
          <w:p w14:paraId="2B24CC23" w14:textId="77777777" w:rsidR="000B1AA3" w:rsidRDefault="000B1AA3">
            <w:pPr>
              <w:pStyle w:val="TableContent"/>
            </w:pPr>
          </w:p>
          <w:p w14:paraId="3DB82545" w14:textId="77777777" w:rsidR="000B1AA3" w:rsidRDefault="00964F86">
            <w:pPr>
              <w:pStyle w:val="TableContent"/>
            </w:pPr>
            <w:r>
              <w:t>Auswahlfeld: FDS beauftragen</w:t>
            </w:r>
          </w:p>
          <w:p w14:paraId="5C7A97A4" w14:textId="77777777" w:rsidR="000B1AA3" w:rsidRDefault="000B1AA3">
            <w:pPr>
              <w:pStyle w:val="TableContent"/>
            </w:pPr>
          </w:p>
          <w:p w14:paraId="661844AB" w14:textId="77777777" w:rsidR="000B1AA3" w:rsidRDefault="00964F86">
            <w:pPr>
              <w:pStyle w:val="TableContent"/>
            </w:pPr>
            <w:r>
              <w:t xml:space="preserve"> * Interne Beauftragung</w:t>
            </w:r>
          </w:p>
          <w:p w14:paraId="4C0F4902" w14:textId="77777777" w:rsidR="000B1AA3" w:rsidRDefault="00964F86">
            <w:pPr>
              <w:pStyle w:val="TableContent"/>
            </w:pPr>
            <w:r>
              <w:t xml:space="preserve"> * Externe Beauftragung</w:t>
            </w:r>
          </w:p>
          <w:p w14:paraId="0170B95B" w14:textId="77777777" w:rsidR="000B1AA3" w:rsidRDefault="000B1AA3">
            <w:pPr>
              <w:pStyle w:val="TableContent"/>
            </w:pPr>
          </w:p>
          <w:p w14:paraId="5C83938D" w14:textId="77777777" w:rsidR="000B1AA3" w:rsidRDefault="00964F86">
            <w:pPr>
              <w:pStyle w:val="TableContent"/>
            </w:pPr>
            <w:r>
              <w:t>Textfeld: Bemerkung im Fall der Ablehnung</w:t>
            </w:r>
          </w:p>
          <w:p w14:paraId="3EC06A9B" w14:textId="77777777" w:rsidR="000B1AA3" w:rsidRDefault="000B1AA3">
            <w:pPr>
              <w:pStyle w:val="TableContent"/>
            </w:pPr>
          </w:p>
          <w:p w14:paraId="76C68E34" w14:textId="77777777" w:rsidR="000B1AA3" w:rsidRDefault="000B1AA3">
            <w:pPr>
              <w:pStyle w:val="TableContent"/>
            </w:pPr>
          </w:p>
          <w:p w14:paraId="3A4A4F30" w14:textId="77777777" w:rsidR="000B1AA3" w:rsidRDefault="00964F86">
            <w:pPr>
              <w:pStyle w:val="TableContent"/>
            </w:pPr>
            <w:r>
              <w:t>Bereichsüberschrift: Beauftragung Förderdiagnostische Stellungnahme</w:t>
            </w:r>
          </w:p>
          <w:p w14:paraId="4FCCA64D" w14:textId="77777777" w:rsidR="000B1AA3" w:rsidRDefault="00964F86">
            <w:pPr>
              <w:pStyle w:val="TableContent"/>
            </w:pPr>
            <w:r>
              <w:t>Auswahlfeld: Extern beauftragte Schule</w:t>
            </w:r>
          </w:p>
          <w:p w14:paraId="7914A4D9" w14:textId="77777777" w:rsidR="000B1AA3" w:rsidRDefault="000B1AA3">
            <w:pPr>
              <w:pStyle w:val="TableContent"/>
            </w:pPr>
          </w:p>
          <w:p w14:paraId="2805009C" w14:textId="77777777" w:rsidR="000B1AA3" w:rsidRDefault="00964F86">
            <w:pPr>
              <w:pStyle w:val="TableContent"/>
            </w:pPr>
            <w:r>
              <w:t xml:space="preserve"> * Schulen</w:t>
            </w:r>
          </w:p>
          <w:p w14:paraId="62F52A2D" w14:textId="77777777" w:rsidR="000B1AA3" w:rsidRDefault="00964F86">
            <w:pPr>
              <w:pStyle w:val="TableContent"/>
            </w:pPr>
            <w:r>
              <w:t xml:space="preserve"> * XX</w:t>
            </w:r>
          </w:p>
          <w:p w14:paraId="725FE174" w14:textId="77777777" w:rsidR="000B1AA3" w:rsidRDefault="000B1AA3">
            <w:pPr>
              <w:pStyle w:val="TableContent"/>
            </w:pPr>
          </w:p>
          <w:p w14:paraId="63590890" w14:textId="77777777" w:rsidR="000B1AA3" w:rsidRDefault="000B1AA3">
            <w:pPr>
              <w:pStyle w:val="TableContent"/>
            </w:pPr>
          </w:p>
          <w:p w14:paraId="69AA6C07" w14:textId="77777777" w:rsidR="000B1AA3" w:rsidRDefault="00964F86">
            <w:pPr>
              <w:pStyle w:val="TableContent"/>
            </w:pPr>
            <w:r>
              <w:t>Beginn: Lesende Sicht Leiter rBFZ:</w:t>
            </w:r>
          </w:p>
          <w:p w14:paraId="49FF4214" w14:textId="77777777" w:rsidR="000B1AA3" w:rsidRDefault="00964F86">
            <w:pPr>
              <w:pStyle w:val="TableContent"/>
            </w:pPr>
            <w:r>
              <w:t xml:space="preserve"> </w:t>
            </w:r>
          </w:p>
          <w:p w14:paraId="6096C491" w14:textId="77777777" w:rsidR="000B1AA3" w:rsidRDefault="00964F86">
            <w:pPr>
              <w:pStyle w:val="TableContent"/>
            </w:pPr>
            <w:r>
              <w:t>Bereichsüberschrift: Auftragsannahme eines überregionalen BFZ bzw. einer fachlich qualifizierten Förderschule</w:t>
            </w:r>
          </w:p>
          <w:p w14:paraId="12FFDD93" w14:textId="77777777" w:rsidR="000B1AA3" w:rsidRDefault="00964F86">
            <w:pPr>
              <w:pStyle w:val="TableContent"/>
            </w:pPr>
            <w:r>
              <w:t>Auswahlfeld: Auftragsannahme</w:t>
            </w:r>
          </w:p>
          <w:p w14:paraId="7CE3FD48" w14:textId="77777777" w:rsidR="000B1AA3" w:rsidRDefault="000B1AA3">
            <w:pPr>
              <w:pStyle w:val="TableContent"/>
            </w:pPr>
          </w:p>
          <w:p w14:paraId="5178ABCA" w14:textId="77777777" w:rsidR="000B1AA3" w:rsidRDefault="00964F86">
            <w:pPr>
              <w:pStyle w:val="TableContent"/>
            </w:pPr>
            <w:r>
              <w:t xml:space="preserve"> * XX</w:t>
            </w:r>
          </w:p>
          <w:p w14:paraId="1D634F4F" w14:textId="77777777" w:rsidR="000B1AA3" w:rsidRDefault="00964F86">
            <w:pPr>
              <w:pStyle w:val="TableContent"/>
            </w:pPr>
            <w:r>
              <w:t xml:space="preserve"> * XX</w:t>
            </w:r>
          </w:p>
          <w:p w14:paraId="05E644E5" w14:textId="77777777" w:rsidR="000B1AA3" w:rsidRDefault="000B1AA3">
            <w:pPr>
              <w:pStyle w:val="TableContent"/>
            </w:pPr>
          </w:p>
          <w:p w14:paraId="6DEDCBB2" w14:textId="77777777" w:rsidR="000B1AA3" w:rsidRDefault="00964F86">
            <w:pPr>
              <w:pStyle w:val="TableContent"/>
            </w:pPr>
            <w:r>
              <w:t>Textfeld: Bemerkung im Fall der Ablehnung</w:t>
            </w:r>
          </w:p>
          <w:p w14:paraId="56AC68F1" w14:textId="77777777" w:rsidR="000B1AA3" w:rsidRDefault="000B1AA3">
            <w:pPr>
              <w:pStyle w:val="TableContent"/>
            </w:pPr>
          </w:p>
          <w:p w14:paraId="2F42DA5E" w14:textId="77777777" w:rsidR="000B1AA3" w:rsidRDefault="00964F86">
            <w:pPr>
              <w:pStyle w:val="TableContent"/>
            </w:pPr>
            <w:r>
              <w:t>Bereichsüberschrift: Beauftragung Förderdiagnostische Stellungnahme</w:t>
            </w:r>
          </w:p>
          <w:p w14:paraId="32C00272" w14:textId="77777777" w:rsidR="000B1AA3" w:rsidRDefault="00964F86">
            <w:pPr>
              <w:pStyle w:val="TableContent"/>
            </w:pPr>
            <w:r>
              <w:t>Auswahlfeld: Beauftragte Lehrkraft</w:t>
            </w:r>
          </w:p>
          <w:p w14:paraId="0B2A8F08" w14:textId="77777777" w:rsidR="000B1AA3" w:rsidRDefault="000B1AA3">
            <w:pPr>
              <w:pStyle w:val="TableContent"/>
            </w:pPr>
          </w:p>
          <w:p w14:paraId="7ABDE18C" w14:textId="77777777" w:rsidR="000B1AA3" w:rsidRDefault="00964F86">
            <w:pPr>
              <w:pStyle w:val="TableContent"/>
            </w:pPr>
            <w:r>
              <w:t xml:space="preserve"> * XX</w:t>
            </w:r>
          </w:p>
          <w:p w14:paraId="6182A82D" w14:textId="77777777" w:rsidR="000B1AA3" w:rsidRDefault="00964F86">
            <w:pPr>
              <w:pStyle w:val="TableContent"/>
            </w:pPr>
            <w:r>
              <w:t xml:space="preserve"> * XX</w:t>
            </w:r>
          </w:p>
          <w:p w14:paraId="6C7AAAF9" w14:textId="77777777" w:rsidR="000B1AA3" w:rsidRDefault="000B1AA3">
            <w:pPr>
              <w:pStyle w:val="TableContent"/>
            </w:pPr>
          </w:p>
          <w:p w14:paraId="38FE107D" w14:textId="77777777" w:rsidR="000B1AA3" w:rsidRDefault="000B1AA3">
            <w:pPr>
              <w:pStyle w:val="TableContent"/>
            </w:pPr>
          </w:p>
          <w:p w14:paraId="05CB52F8" w14:textId="77777777" w:rsidR="000B1AA3" w:rsidRDefault="00964F86">
            <w:pPr>
              <w:pStyle w:val="TableContent"/>
            </w:pPr>
            <w:r>
              <w:t>Schaltfläche:</w:t>
            </w:r>
          </w:p>
          <w:p w14:paraId="643AB97A" w14:textId="77777777" w:rsidR="000B1AA3" w:rsidRDefault="00964F86">
            <w:pPr>
              <w:pStyle w:val="TableContent"/>
            </w:pPr>
            <w:r>
              <w:t xml:space="preserve"> * Abbrechen</w:t>
            </w:r>
          </w:p>
          <w:p w14:paraId="3BEA5ECD" w14:textId="77777777" w:rsidR="000B1AA3" w:rsidRDefault="00964F86">
            <w:pPr>
              <w:pStyle w:val="TableContent"/>
            </w:pPr>
            <w:r>
              <w:t xml:space="preserve"> * Speichern ohne senden</w:t>
            </w:r>
          </w:p>
          <w:p w14:paraId="2943C460" w14:textId="77777777" w:rsidR="000B1AA3" w:rsidRDefault="00964F86">
            <w:pPr>
              <w:pStyle w:val="TableContent"/>
            </w:pPr>
            <w:r>
              <w:t xml:space="preserve"> * Speichern und senden</w:t>
            </w:r>
          </w:p>
        </w:tc>
      </w:tr>
      <w:tr w:rsidR="000B1AA3" w14:paraId="6CED6A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0BEC16"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6CC5CF" w14:textId="77777777" w:rsidR="000B1AA3" w:rsidRDefault="00964F86">
            <w:pPr>
              <w:pStyle w:val="TableContent"/>
            </w:pPr>
            <w:hyperlink r:id="rId30" w:history="1">
              <w:r>
                <w:t>Mockup</w:t>
              </w:r>
            </w:hyperlink>
          </w:p>
        </w:tc>
      </w:tr>
    </w:tbl>
    <w:p w14:paraId="6B186B00" w14:textId="77777777" w:rsidR="000B1AA3" w:rsidRDefault="000B1AA3">
      <w:pPr>
        <w:pStyle w:val="TableContent"/>
      </w:pPr>
    </w:p>
    <w:p w14:paraId="22CDE101" w14:textId="77777777" w:rsidR="000B1AA3" w:rsidRDefault="00964F86">
      <w:pPr>
        <w:pStyle w:val="HeaderHKM2"/>
      </w:pPr>
      <w:bookmarkStart w:id="14" w:name="_Toc256000008"/>
      <w:r>
        <w:rPr>
          <w:rFonts w:eastAsia="Arial" w:cs="Arial"/>
        </w:rPr>
        <w:t>Förderschullehrkraft rBFZ mit der Erstellung FDS beauftragen</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2F417F2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3D9C88"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AAFDF4" w14:textId="77777777" w:rsidR="000B1AA3" w:rsidRDefault="00964F86">
            <w:pPr>
              <w:pStyle w:val="TableContent"/>
            </w:pPr>
            <w:r>
              <w:t>Es wird eine Förderschullehrkraft des rBFZ mit der Erstellung der FDS beauftragt.</w:t>
            </w:r>
          </w:p>
          <w:p w14:paraId="7FDD265F" w14:textId="77777777" w:rsidR="000B1AA3" w:rsidRDefault="00964F86">
            <w:pPr>
              <w:pStyle w:val="TableContent"/>
            </w:pPr>
            <w:r>
              <w:t xml:space="preserve"> </w:t>
            </w:r>
          </w:p>
          <w:p w14:paraId="6215F535" w14:textId="77777777" w:rsidR="000B1AA3" w:rsidRDefault="00964F86">
            <w:pPr>
              <w:pStyle w:val="TableContent"/>
            </w:pPr>
            <w:r>
              <w:t xml:space="preserve">Der Schulleiter rBFZ kann ein üBFZ oder eine fachlich qualifizierte Förderschule zur Unterstützung der mit einer förderdiagnostischen Stellungnahme beauftragten Förderschullehrkraft eines Beratungs- und Förderzentrums bzw. einer Förderschule einbeziehen. </w:t>
            </w:r>
          </w:p>
          <w:p w14:paraId="7F6CE544" w14:textId="77777777" w:rsidR="000B1AA3" w:rsidRDefault="00964F86">
            <w:pPr>
              <w:pStyle w:val="TableContent"/>
            </w:pPr>
            <w:r>
              <w:t xml:space="preserve"> </w:t>
            </w:r>
          </w:p>
          <w:p w14:paraId="0FA45AF1" w14:textId="77777777" w:rsidR="000B1AA3" w:rsidRDefault="00964F86">
            <w:pPr>
              <w:pStyle w:val="TableContent"/>
            </w:pPr>
            <w:r>
              <w:t xml:space="preserve">Der Schulleiter rBFZ kann eine fachlich qualifizierte Lehrkraft des rBFZ zur Unterstützung der mit einer förderdiagnostischen Stellungnahme beauftragten Förderschullehrkraft eines Beratungs- und  Förderzentrums bzw. einer Förderschule in einem weiteren Förderschwerpunkt einbeziehen.    </w:t>
            </w:r>
            <w:r>
              <w:br/>
            </w:r>
          </w:p>
        </w:tc>
      </w:tr>
      <w:tr w:rsidR="000B1AA3" w14:paraId="487E39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B6FBF0"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CEC160E" w14:textId="77777777" w:rsidR="000B1AA3" w:rsidRDefault="00964F86" w:rsidP="00A839AF">
            <w:pPr>
              <w:numPr>
                <w:ilvl w:val="0"/>
                <w:numId w:val="29"/>
              </w:numPr>
              <w:ind w:left="417"/>
            </w:pPr>
            <w:r>
              <w:rPr>
                <w:rFonts w:eastAsia="Arial" w:cs="Arial"/>
                <w:color w:val="000000"/>
              </w:rPr>
              <w:t>Förderschullehrkraft Förderdiagn. Stellungnahme Schule [muss informiert werden über]</w:t>
            </w:r>
          </w:p>
          <w:p w14:paraId="1816F845" w14:textId="77777777" w:rsidR="000B1AA3" w:rsidRDefault="00964F86" w:rsidP="00A839AF">
            <w:pPr>
              <w:numPr>
                <w:ilvl w:val="0"/>
                <w:numId w:val="29"/>
              </w:numPr>
              <w:ind w:left="417"/>
            </w:pPr>
            <w:r>
              <w:rPr>
                <w:rFonts w:eastAsia="Arial" w:cs="Arial"/>
                <w:color w:val="000000"/>
              </w:rPr>
              <w:t>Schulfachliche/r Aufsichtsbeamter/in StSchA [muss informiert werden über]</w:t>
            </w:r>
          </w:p>
          <w:p w14:paraId="443F3918" w14:textId="77777777" w:rsidR="000B1AA3" w:rsidRDefault="00964F86" w:rsidP="00A839AF">
            <w:pPr>
              <w:numPr>
                <w:ilvl w:val="0"/>
                <w:numId w:val="29"/>
              </w:numPr>
              <w:ind w:left="417"/>
            </w:pPr>
            <w:r>
              <w:rPr>
                <w:rFonts w:eastAsia="Arial" w:cs="Arial"/>
                <w:color w:val="000000"/>
              </w:rPr>
              <w:t>Schulleiterin/ Schulleiter RBFZ [führt aus]</w:t>
            </w:r>
          </w:p>
        </w:tc>
      </w:tr>
      <w:tr w:rsidR="000B1AA3" w14:paraId="28C2A93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66CC1A" w14:textId="77777777" w:rsidR="000B1AA3" w:rsidRDefault="00964F86">
            <w:pPr>
              <w:pStyle w:val="TableHeading"/>
            </w:pPr>
            <w:r>
              <w:t xml:space="preserve">Die Aufgabe </w:t>
            </w:r>
            <w:r>
              <w:t>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BB0CD59" w14:textId="77777777" w:rsidR="000B1AA3" w:rsidRDefault="00964F86" w:rsidP="00A839AF">
            <w:pPr>
              <w:numPr>
                <w:ilvl w:val="0"/>
                <w:numId w:val="30"/>
              </w:numPr>
              <w:ind w:left="417"/>
            </w:pPr>
            <w:r>
              <w:rPr>
                <w:rFonts w:eastAsia="Arial" w:cs="Arial"/>
                <w:color w:val="000000"/>
              </w:rPr>
              <w:t>Externe Stellungnahme nicht erforderlich</w:t>
            </w:r>
          </w:p>
        </w:tc>
      </w:tr>
      <w:tr w:rsidR="000B1AA3" w14:paraId="38B539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E3AE87"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FAB4651" w14:textId="77777777" w:rsidR="000B1AA3" w:rsidRDefault="00964F86" w:rsidP="00A839AF">
            <w:pPr>
              <w:numPr>
                <w:ilvl w:val="0"/>
                <w:numId w:val="31"/>
              </w:numPr>
              <w:ind w:left="417"/>
            </w:pPr>
            <w:r>
              <w:rPr>
                <w:rFonts w:eastAsia="Arial" w:cs="Arial"/>
                <w:color w:val="000000"/>
              </w:rPr>
              <w:t>Förderschullehrkraft rBFZ mit der Erstellung FDS beauftragt</w:t>
            </w:r>
          </w:p>
        </w:tc>
      </w:tr>
      <w:tr w:rsidR="000B1AA3" w14:paraId="3F3A0D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71F6FE"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1D25A4" w14:textId="77777777" w:rsidR="000B1AA3" w:rsidRDefault="00964F86">
            <w:pPr>
              <w:pStyle w:val="TableContent"/>
            </w:pPr>
            <w:r>
              <w:t>Auftrag Förderdiagnostische Stellungnahme Unterstützung einbeziehen</w:t>
            </w:r>
          </w:p>
        </w:tc>
      </w:tr>
      <w:tr w:rsidR="000B1AA3" w14:paraId="1BE9AF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2C4F17"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E2EEA4" w14:textId="77777777" w:rsidR="000B1AA3" w:rsidRDefault="000B1AA3">
            <w:pPr>
              <w:pStyle w:val="TableContent"/>
            </w:pPr>
          </w:p>
        </w:tc>
      </w:tr>
      <w:tr w:rsidR="000B1AA3" w14:paraId="5EAD1B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FB6B4B"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500AC4" w14:textId="77777777" w:rsidR="000B1AA3" w:rsidRDefault="00964F86">
            <w:pPr>
              <w:pStyle w:val="TableContent"/>
            </w:pPr>
            <w:r>
              <w:t xml:space="preserve">Der Schulleiter rBFZ kann ein üBFZ oder eine fachlich qualifizierte Förderschule zur Unterstützung der mit einer förderdiagnostischen Stellungnahme beauftragten Förderschullehrkraft eines Beratungs- und Förderzentrums bzw. einer Förderschule einbeziehen. </w:t>
            </w:r>
          </w:p>
          <w:p w14:paraId="1FB9D80C" w14:textId="77777777" w:rsidR="000B1AA3" w:rsidRDefault="00964F86">
            <w:pPr>
              <w:pStyle w:val="TableContent"/>
            </w:pPr>
            <w:r>
              <w:t xml:space="preserve"> </w:t>
            </w:r>
          </w:p>
          <w:p w14:paraId="37A20BD8" w14:textId="77777777" w:rsidR="000B1AA3" w:rsidRDefault="00964F86">
            <w:pPr>
              <w:pStyle w:val="TableContent"/>
            </w:pPr>
            <w:r>
              <w:t>Der Schulleiter rBFZ kann eine fachlich qualifizierte Lehrkraft des rBFZ zur Unterstützung der mit einer förderdiagnostischen Stellungnahme beauftragten Förderschullehrkraft eines Beratungs- und  Förderzentrums bzw. einer Förderschule in einem weiteren Förderschwerpunkt einbeziehen.</w:t>
            </w:r>
          </w:p>
        </w:tc>
      </w:tr>
      <w:tr w:rsidR="000B1AA3" w14:paraId="15C75D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1392B5"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EFE8EB" w14:textId="77777777" w:rsidR="000B1AA3" w:rsidRDefault="00964F86">
            <w:pPr>
              <w:pStyle w:val="TableContent"/>
            </w:pPr>
            <w:r>
              <w:t>Schulleiter/in rBFZ</w:t>
            </w:r>
          </w:p>
        </w:tc>
      </w:tr>
      <w:tr w:rsidR="000B1AA3" w14:paraId="6FEFE83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6B5625" w14:textId="77777777" w:rsidR="000B1AA3" w:rsidRDefault="00964F86">
            <w:pPr>
              <w:pStyle w:val="TableHeadingRIGHT"/>
            </w:pPr>
            <w:r>
              <w:lastRenderedPageBreak/>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D48562" w14:textId="77777777" w:rsidR="000B1AA3" w:rsidRDefault="00964F86">
            <w:pPr>
              <w:pStyle w:val="TableContent"/>
            </w:pPr>
            <w:r>
              <w:t xml:space="preserve">Der Schulleiter rBFZ kann </w:t>
            </w:r>
          </w:p>
          <w:p w14:paraId="600DE66D" w14:textId="77777777" w:rsidR="000B1AA3" w:rsidRDefault="00964F86">
            <w:pPr>
              <w:pStyle w:val="TableContent"/>
            </w:pPr>
            <w:r>
              <w:t xml:space="preserve"> * eine FDS intern beauftragen und</w:t>
            </w:r>
          </w:p>
          <w:p w14:paraId="104DDE09" w14:textId="77777777" w:rsidR="000B1AA3" w:rsidRDefault="00964F86">
            <w:pPr>
              <w:pStyle w:val="TableContent"/>
            </w:pPr>
            <w:r>
              <w:t xml:space="preserve"> * ein üBFZ oder eine fachlich qualifizierte Förderschule zur Unterstützung der mit einer förderdiagnostischen Stellungnahme beauftragten Förderschullehrkraft eines Beratungs- und Förderzentrums bzw. einer Förderschule auswählen.</w:t>
            </w:r>
          </w:p>
          <w:p w14:paraId="164BAB1B" w14:textId="77777777" w:rsidR="000B1AA3" w:rsidRDefault="00964F86">
            <w:pPr>
              <w:pStyle w:val="TableContent"/>
            </w:pPr>
            <w:r>
              <w:t xml:space="preserve"> * eine fachlich qualifizierte Lehrkraft des rBFZ zur Unterstützung der mit einer förderdiagnostischen Stellungnahme beauftragten Förderschullehrkraft eines Beratungs- und Förderzentrums bzw. einer Förderschule in einem weiteren Förderschwerpunkt auswählen.</w:t>
            </w:r>
          </w:p>
        </w:tc>
      </w:tr>
      <w:tr w:rsidR="000B1AA3" w14:paraId="445925D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ADB6FD"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51FCB9" w14:textId="77777777" w:rsidR="000B1AA3" w:rsidRDefault="000B1AA3">
            <w:pPr>
              <w:pStyle w:val="TableContent"/>
            </w:pPr>
          </w:p>
        </w:tc>
      </w:tr>
      <w:tr w:rsidR="000B1AA3" w14:paraId="1F30B9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0E7544"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B56D58" w14:textId="77777777" w:rsidR="000B1AA3" w:rsidRDefault="000B1AA3">
            <w:pPr>
              <w:pStyle w:val="TableContent"/>
            </w:pPr>
          </w:p>
        </w:tc>
      </w:tr>
      <w:tr w:rsidR="000B1AA3" w14:paraId="335D1E7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410A13"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2C4B99" w14:textId="77777777" w:rsidR="000B1AA3" w:rsidRDefault="000B1AA3">
            <w:pPr>
              <w:pStyle w:val="TableContent"/>
            </w:pPr>
          </w:p>
        </w:tc>
      </w:tr>
      <w:tr w:rsidR="000B1AA3" w14:paraId="01B74C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66E565"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7B1A94" w14:textId="77777777" w:rsidR="000B1AA3" w:rsidRDefault="000B1AA3">
            <w:pPr>
              <w:pStyle w:val="TableContent"/>
            </w:pPr>
          </w:p>
        </w:tc>
      </w:tr>
      <w:tr w:rsidR="000B1AA3" w14:paraId="69A754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0A0E51"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D41BF5" w14:textId="77777777" w:rsidR="000B1AA3" w:rsidRDefault="00964F86">
            <w:pPr>
              <w:pStyle w:val="TableContent"/>
            </w:pPr>
            <w:r>
              <w:t>Anspruch auf SOPÄDFÖ</w:t>
            </w:r>
          </w:p>
          <w:p w14:paraId="00417161" w14:textId="77777777" w:rsidR="000B1AA3" w:rsidRDefault="00964F86">
            <w:pPr>
              <w:pStyle w:val="TableContent"/>
            </w:pPr>
            <w:r>
              <w:t>Register: Sicht rBFZ</w:t>
            </w:r>
          </w:p>
        </w:tc>
      </w:tr>
      <w:tr w:rsidR="000B1AA3" w14:paraId="5B7039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700FE2"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1E38A8" w14:textId="77777777" w:rsidR="000B1AA3" w:rsidRDefault="00964F86">
            <w:pPr>
              <w:pStyle w:val="TableContent"/>
            </w:pPr>
            <w:r>
              <w:t>Förderschullehrkraft rBFZ mit der Erstellung FDS beauftragen</w:t>
            </w:r>
          </w:p>
        </w:tc>
      </w:tr>
      <w:tr w:rsidR="000B1AA3" w14:paraId="24D649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5CE316"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80AF6A" w14:textId="77777777" w:rsidR="000B1AA3" w:rsidRDefault="000B1AA3">
            <w:pPr>
              <w:pStyle w:val="TableContent"/>
            </w:pPr>
          </w:p>
        </w:tc>
      </w:tr>
      <w:tr w:rsidR="000B1AA3" w14:paraId="79AAFF4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BD65DE"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F9CFF0" w14:textId="77777777" w:rsidR="000B1AA3" w:rsidRDefault="00964F86">
            <w:pPr>
              <w:pStyle w:val="TableContent"/>
            </w:pPr>
            <w:r>
              <w:t xml:space="preserve">Es wird eine </w:t>
            </w:r>
            <w:r>
              <w:t>Förderschullehrkraft des rBFZ mit der Erstellung der FDS beauftragt.</w:t>
            </w:r>
          </w:p>
        </w:tc>
      </w:tr>
      <w:tr w:rsidR="000B1AA3" w14:paraId="27A9EAD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113A5D"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F8D256" w14:textId="77777777" w:rsidR="000B1AA3" w:rsidRDefault="00964F86">
            <w:pPr>
              <w:pStyle w:val="TableContent"/>
            </w:pPr>
            <w:r>
              <w:t>Schulleiter/in rBFZ</w:t>
            </w:r>
          </w:p>
        </w:tc>
      </w:tr>
      <w:tr w:rsidR="000B1AA3" w14:paraId="707C951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A2D30F"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87AC95" w14:textId="77777777" w:rsidR="000B1AA3" w:rsidRDefault="00964F86">
            <w:pPr>
              <w:pStyle w:val="TableContent"/>
            </w:pPr>
            <w:r>
              <w:t xml:space="preserve">Der Schulleiter rBFZ kann </w:t>
            </w:r>
          </w:p>
          <w:p w14:paraId="68F4AA91" w14:textId="77777777" w:rsidR="000B1AA3" w:rsidRDefault="00964F86">
            <w:pPr>
              <w:pStyle w:val="TableContent"/>
            </w:pPr>
            <w:r>
              <w:t xml:space="preserve">eine Lehrkraft mit der Erstellung einer FDS beauftragen </w:t>
            </w:r>
          </w:p>
          <w:p w14:paraId="0D405FBC" w14:textId="77777777" w:rsidR="000B1AA3" w:rsidRDefault="00964F86">
            <w:pPr>
              <w:pStyle w:val="TableContent"/>
            </w:pPr>
            <w:r>
              <w:t xml:space="preserve"> </w:t>
            </w:r>
          </w:p>
          <w:p w14:paraId="79A567B7" w14:textId="77777777" w:rsidR="000B1AA3" w:rsidRDefault="00964F86">
            <w:pPr>
              <w:pStyle w:val="TableContent"/>
            </w:pPr>
            <w:r>
              <w:t xml:space="preserve"> </w:t>
            </w:r>
          </w:p>
          <w:p w14:paraId="5988CF11" w14:textId="77777777" w:rsidR="000B1AA3" w:rsidRDefault="00964F86">
            <w:pPr>
              <w:pStyle w:val="TableContent"/>
            </w:pPr>
            <w:r>
              <w:t xml:space="preserve"> </w:t>
            </w:r>
          </w:p>
        </w:tc>
      </w:tr>
      <w:tr w:rsidR="000B1AA3" w14:paraId="02F8CDF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7186D9"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4F22D9" w14:textId="77777777" w:rsidR="000B1AA3" w:rsidRDefault="000B1AA3">
            <w:pPr>
              <w:pStyle w:val="TableContent"/>
            </w:pPr>
          </w:p>
        </w:tc>
      </w:tr>
      <w:tr w:rsidR="000B1AA3" w14:paraId="1202B1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01CB81"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E8E0BE" w14:textId="77777777" w:rsidR="000B1AA3" w:rsidRDefault="000B1AA3">
            <w:pPr>
              <w:pStyle w:val="TableContent"/>
            </w:pPr>
          </w:p>
        </w:tc>
      </w:tr>
      <w:tr w:rsidR="000B1AA3" w14:paraId="55746E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5DFC6B"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A94979" w14:textId="77777777" w:rsidR="000B1AA3" w:rsidRDefault="000B1AA3">
            <w:pPr>
              <w:pStyle w:val="TableContent"/>
            </w:pPr>
          </w:p>
        </w:tc>
      </w:tr>
      <w:tr w:rsidR="000B1AA3" w14:paraId="05B0CCF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AF441C"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D4E061" w14:textId="77777777" w:rsidR="000B1AA3" w:rsidRDefault="000B1AA3">
            <w:pPr>
              <w:pStyle w:val="TableContent"/>
            </w:pPr>
          </w:p>
        </w:tc>
      </w:tr>
      <w:tr w:rsidR="000B1AA3" w14:paraId="1B8FAA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B416DD"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DE1526" w14:textId="77777777" w:rsidR="000B1AA3" w:rsidRDefault="00964F86">
            <w:pPr>
              <w:pStyle w:val="TableContent"/>
            </w:pPr>
            <w:r>
              <w:t>Anspruch auf SOPÄDFÖ</w:t>
            </w:r>
          </w:p>
          <w:p w14:paraId="77DE05C1" w14:textId="77777777" w:rsidR="000B1AA3" w:rsidRDefault="00964F86">
            <w:pPr>
              <w:pStyle w:val="TableContent"/>
            </w:pPr>
            <w:r>
              <w:t>Register:Sicht rBFZ</w:t>
            </w:r>
          </w:p>
        </w:tc>
      </w:tr>
      <w:tr w:rsidR="000B1AA3" w14:paraId="3DFEEDF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95BE3E"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B04976" w14:textId="77777777" w:rsidR="000B1AA3" w:rsidRDefault="000B1AA3">
            <w:pPr>
              <w:pStyle w:val="TableContent"/>
            </w:pPr>
          </w:p>
        </w:tc>
      </w:tr>
      <w:tr w:rsidR="000B1AA3" w14:paraId="20A8123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FAE142"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A08F58" w14:textId="77777777" w:rsidR="000B1AA3" w:rsidRDefault="00964F86">
            <w:pPr>
              <w:pStyle w:val="TableContent"/>
            </w:pPr>
            <w:r>
              <w:t>diSAF Förderprozess Anspruch SOPÄDFÖ Auftrag FDS-Sicht rBFZ-Annahme</w:t>
            </w:r>
          </w:p>
        </w:tc>
      </w:tr>
      <w:tr w:rsidR="000B1AA3" w14:paraId="2A31B7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D07DF5"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7D0B00" w14:textId="77777777" w:rsidR="000B1AA3" w:rsidRDefault="00964F86">
            <w:pPr>
              <w:pStyle w:val="TableContent"/>
            </w:pPr>
            <w:r>
              <w:t xml:space="preserve">(Achtung: Rechte für ausgewählte </w:t>
            </w:r>
            <w:r>
              <w:t>Lehrkraft erteilt und Information an Lehrkraft)</w:t>
            </w:r>
          </w:p>
          <w:p w14:paraId="671BE786" w14:textId="77777777" w:rsidR="000B1AA3" w:rsidRDefault="000B1AA3">
            <w:pPr>
              <w:pStyle w:val="TableContent"/>
            </w:pPr>
          </w:p>
          <w:p w14:paraId="348DE86E" w14:textId="77777777" w:rsidR="000B1AA3" w:rsidRDefault="00964F86">
            <w:pPr>
              <w:pStyle w:val="TableContent"/>
            </w:pPr>
            <w:r>
              <w:t xml:space="preserve">Beginn lesende Sicht  für Leiter rBFZ:  </w:t>
            </w:r>
          </w:p>
          <w:p w14:paraId="431A9B41" w14:textId="77777777" w:rsidR="000B1AA3" w:rsidRDefault="00964F86">
            <w:pPr>
              <w:pStyle w:val="TableContent"/>
            </w:pPr>
            <w:r>
              <w:t>Bereichsüberschrift: Begründung des vermuteten Anspruchs</w:t>
            </w:r>
          </w:p>
          <w:p w14:paraId="6EC2D78A" w14:textId="77777777" w:rsidR="000B1AA3" w:rsidRDefault="000B1AA3">
            <w:pPr>
              <w:pStyle w:val="TableContent"/>
            </w:pPr>
          </w:p>
          <w:p w14:paraId="43D3BB8C" w14:textId="77777777" w:rsidR="000B1AA3" w:rsidRDefault="000B1AA3">
            <w:pPr>
              <w:pStyle w:val="TableContent"/>
            </w:pPr>
          </w:p>
          <w:p w14:paraId="2CCED1C9" w14:textId="77777777" w:rsidR="000B1AA3" w:rsidRDefault="00964F86">
            <w:pPr>
              <w:pStyle w:val="TableContent"/>
            </w:pPr>
            <w:r>
              <w:t>Optionsschaltfläche: Vermuteter Anspruch</w:t>
            </w:r>
          </w:p>
          <w:p w14:paraId="1552E364" w14:textId="77777777" w:rsidR="000B1AA3" w:rsidRDefault="000B1AA3">
            <w:pPr>
              <w:pStyle w:val="TableContent"/>
            </w:pPr>
          </w:p>
          <w:p w14:paraId="27EA1EDD" w14:textId="77777777" w:rsidR="000B1AA3" w:rsidRDefault="00964F86">
            <w:pPr>
              <w:pStyle w:val="TableContent"/>
            </w:pPr>
            <w:r>
              <w:lastRenderedPageBreak/>
              <w:t xml:space="preserve"> * Ja</w:t>
            </w:r>
          </w:p>
          <w:p w14:paraId="5BAECC37" w14:textId="77777777" w:rsidR="000B1AA3" w:rsidRDefault="00964F86">
            <w:pPr>
              <w:pStyle w:val="TableContent"/>
            </w:pPr>
            <w:r>
              <w:t xml:space="preserve"> * Nein</w:t>
            </w:r>
          </w:p>
          <w:p w14:paraId="5BDD4234" w14:textId="77777777" w:rsidR="000B1AA3" w:rsidRDefault="000B1AA3">
            <w:pPr>
              <w:pStyle w:val="TableContent"/>
            </w:pPr>
          </w:p>
          <w:p w14:paraId="5241B821" w14:textId="77777777" w:rsidR="000B1AA3" w:rsidRDefault="000B1AA3">
            <w:pPr>
              <w:pStyle w:val="TableContent"/>
            </w:pPr>
          </w:p>
          <w:p w14:paraId="3E41B1C4" w14:textId="77777777" w:rsidR="000B1AA3" w:rsidRDefault="00964F86">
            <w:pPr>
              <w:pStyle w:val="TableContent"/>
            </w:pPr>
            <w:r>
              <w:t xml:space="preserve">Informationstext: </w:t>
            </w:r>
          </w:p>
          <w:p w14:paraId="794D75A1" w14:textId="77777777" w:rsidR="000B1AA3" w:rsidRDefault="00964F86">
            <w:pPr>
              <w:pStyle w:val="TableContent"/>
            </w:pPr>
            <w:r>
              <w:t xml:space="preserve">Es ist aufgrund der </w:t>
            </w:r>
            <w:r>
              <w:t>umfassenden und lang andauernden Beeinträchtigung des Kindes oder Jugendlichen davon auszugehen, 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w:t>
            </w:r>
          </w:p>
          <w:p w14:paraId="2BA6A1FE" w14:textId="77777777" w:rsidR="000B1AA3" w:rsidRDefault="00964F86">
            <w:pPr>
              <w:pStyle w:val="TableContent"/>
            </w:pPr>
            <w:r>
              <w:t xml:space="preserve"> </w:t>
            </w:r>
          </w:p>
          <w:p w14:paraId="32A15488" w14:textId="77777777" w:rsidR="000B1AA3" w:rsidRDefault="00964F86">
            <w:pPr>
              <w:pStyle w:val="TableContent"/>
            </w:pPr>
            <w:r>
              <w:t>Optionsschaltfläche:</w:t>
            </w:r>
          </w:p>
          <w:p w14:paraId="7234B547" w14:textId="77777777" w:rsidR="000B1AA3" w:rsidRDefault="00964F86">
            <w:pPr>
              <w:pStyle w:val="TableContent"/>
            </w:pPr>
            <w:r>
              <w:t>Umfassende vermutete Beeinträchtigung</w:t>
            </w:r>
          </w:p>
          <w:p w14:paraId="6B1B56C2" w14:textId="77777777" w:rsidR="000B1AA3" w:rsidRDefault="000B1AA3">
            <w:pPr>
              <w:pStyle w:val="TableContent"/>
            </w:pPr>
          </w:p>
          <w:p w14:paraId="12DC34F5" w14:textId="77777777" w:rsidR="000B1AA3" w:rsidRDefault="00964F86">
            <w:pPr>
              <w:pStyle w:val="TableContent"/>
            </w:pPr>
            <w:r>
              <w:t xml:space="preserve"> * Ja</w:t>
            </w:r>
          </w:p>
          <w:p w14:paraId="24E864CF" w14:textId="77777777" w:rsidR="000B1AA3" w:rsidRDefault="00964F86">
            <w:pPr>
              <w:pStyle w:val="TableContent"/>
            </w:pPr>
            <w:r>
              <w:t xml:space="preserve"> * Nein</w:t>
            </w:r>
          </w:p>
          <w:p w14:paraId="02702FD2" w14:textId="77777777" w:rsidR="000B1AA3" w:rsidRDefault="000B1AA3">
            <w:pPr>
              <w:pStyle w:val="TableContent"/>
            </w:pPr>
          </w:p>
          <w:p w14:paraId="24E73DDE" w14:textId="77777777" w:rsidR="000B1AA3" w:rsidRDefault="000B1AA3">
            <w:pPr>
              <w:pStyle w:val="TableContent"/>
            </w:pPr>
          </w:p>
          <w:p w14:paraId="563D386E" w14:textId="77777777" w:rsidR="000B1AA3" w:rsidRDefault="00964F86">
            <w:pPr>
              <w:pStyle w:val="TableContent"/>
            </w:pPr>
            <w:r>
              <w:t xml:space="preserve">Informationstext: </w:t>
            </w:r>
          </w:p>
          <w:p w14:paraId="05AAA915" w14:textId="77777777" w:rsidR="000B1AA3" w:rsidRDefault="00964F86">
            <w:pPr>
              <w:pStyle w:val="TableContent"/>
            </w:pPr>
            <w:r>
              <w:t>Mangelnde Kenntnisse der deutschen Sprache oder Schwierigkeiten beim Lesen, Schreiben und Rechtschreiben oder Schwierigkeiten beim Rechnen begründen für sich genommen keinen Anspruch auf sonderpädagogische Förderung.</w:t>
            </w:r>
          </w:p>
          <w:p w14:paraId="7F254B4A" w14:textId="77777777" w:rsidR="000B1AA3" w:rsidRDefault="00964F86">
            <w:pPr>
              <w:pStyle w:val="TableContent"/>
            </w:pPr>
            <w:r>
              <w:t xml:space="preserve"> </w:t>
            </w:r>
          </w:p>
          <w:p w14:paraId="54C64CB8" w14:textId="77777777" w:rsidR="000B1AA3" w:rsidRDefault="00964F86">
            <w:pPr>
              <w:pStyle w:val="TableContent"/>
            </w:pPr>
            <w:r>
              <w:t xml:space="preserve"> </w:t>
            </w:r>
          </w:p>
          <w:p w14:paraId="567A0BFB" w14:textId="77777777" w:rsidR="000B1AA3" w:rsidRDefault="00964F86">
            <w:pPr>
              <w:pStyle w:val="TableContent"/>
            </w:pPr>
            <w:r>
              <w:t xml:space="preserve">Bereichsüberschrift: </w:t>
            </w:r>
          </w:p>
          <w:p w14:paraId="232A6D8F" w14:textId="77777777" w:rsidR="000B1AA3" w:rsidRDefault="00964F86">
            <w:pPr>
              <w:pStyle w:val="TableContent"/>
            </w:pPr>
            <w:r>
              <w:t>Zusammenfassung der bisherigen schulischen und außerschulischen Förderung oder vorschulischen Förderung</w:t>
            </w:r>
          </w:p>
          <w:p w14:paraId="2DB9C477" w14:textId="77777777" w:rsidR="000B1AA3" w:rsidRDefault="00964F86">
            <w:pPr>
              <w:pStyle w:val="TableContent"/>
            </w:pPr>
            <w:r>
              <w:t>Textfeld: Schulbericht</w:t>
            </w:r>
          </w:p>
          <w:p w14:paraId="4AB2E7F1" w14:textId="77777777" w:rsidR="000B1AA3" w:rsidRDefault="00964F86">
            <w:pPr>
              <w:pStyle w:val="TableContent"/>
            </w:pPr>
            <w:r>
              <w:t xml:space="preserve"> </w:t>
            </w:r>
          </w:p>
          <w:p w14:paraId="4C78D2CE" w14:textId="77777777" w:rsidR="000B1AA3" w:rsidRDefault="00964F86">
            <w:pPr>
              <w:pStyle w:val="TableContent"/>
            </w:pPr>
            <w:r>
              <w:t>Bereichsüberschrift: Schulärztliches Gutachten</w:t>
            </w:r>
          </w:p>
          <w:p w14:paraId="523C02E6" w14:textId="77777777" w:rsidR="000B1AA3" w:rsidRDefault="00964F86">
            <w:pPr>
              <w:pStyle w:val="TableContent"/>
            </w:pPr>
            <w:r>
              <w:t>Optionsschalter: Schulärztliches Gutachten</w:t>
            </w:r>
          </w:p>
          <w:p w14:paraId="63481821" w14:textId="77777777" w:rsidR="000B1AA3" w:rsidRDefault="000B1AA3">
            <w:pPr>
              <w:pStyle w:val="TableContent"/>
            </w:pPr>
          </w:p>
          <w:p w14:paraId="5FD29D60" w14:textId="77777777" w:rsidR="000B1AA3" w:rsidRDefault="00964F86">
            <w:pPr>
              <w:pStyle w:val="TableContent"/>
            </w:pPr>
            <w:r>
              <w:t xml:space="preserve"> * ja</w:t>
            </w:r>
          </w:p>
          <w:p w14:paraId="2DEC6197" w14:textId="77777777" w:rsidR="000B1AA3" w:rsidRDefault="00964F86">
            <w:pPr>
              <w:pStyle w:val="TableContent"/>
            </w:pPr>
            <w:r>
              <w:t xml:space="preserve"> * nein</w:t>
            </w:r>
          </w:p>
          <w:p w14:paraId="60689F0B" w14:textId="77777777" w:rsidR="000B1AA3" w:rsidRDefault="000B1AA3">
            <w:pPr>
              <w:pStyle w:val="TableContent"/>
            </w:pPr>
          </w:p>
          <w:p w14:paraId="28AA43E3" w14:textId="77777777" w:rsidR="000B1AA3" w:rsidRDefault="00964F86">
            <w:pPr>
              <w:pStyle w:val="TableContent"/>
            </w:pPr>
            <w:r>
              <w:t xml:space="preserve">Datumsfeld (Kalender): Fertigstellungsdatum </w:t>
            </w:r>
            <w:r>
              <w:t>schulärztliches Gutachten</w:t>
            </w:r>
          </w:p>
          <w:p w14:paraId="26FB1B9B" w14:textId="77777777" w:rsidR="000B1AA3" w:rsidRDefault="00964F86">
            <w:pPr>
              <w:pStyle w:val="TableContent"/>
            </w:pPr>
            <w:r>
              <w:t>Textfeld: Anlassbezogene Bemerkung zum schulärztlichen Gutachten</w:t>
            </w:r>
          </w:p>
          <w:p w14:paraId="0A5ECF5F" w14:textId="77777777" w:rsidR="000B1AA3" w:rsidRDefault="00964F86">
            <w:pPr>
              <w:pStyle w:val="TableContent"/>
            </w:pPr>
            <w:r>
              <w:t xml:space="preserve"> </w:t>
            </w:r>
          </w:p>
          <w:p w14:paraId="72461C9E" w14:textId="77777777" w:rsidR="000B1AA3" w:rsidRDefault="00964F86">
            <w:pPr>
              <w:pStyle w:val="TableContent"/>
            </w:pPr>
            <w:r>
              <w:t>Bereichsüberschrift: Schulpsychologisches Gutachten</w:t>
            </w:r>
          </w:p>
          <w:p w14:paraId="06C4C094" w14:textId="77777777" w:rsidR="000B1AA3" w:rsidRDefault="00964F86">
            <w:pPr>
              <w:pStyle w:val="TableContent"/>
            </w:pPr>
            <w:r>
              <w:t>Optionsschalter: Schulpsychologisches Gutachten</w:t>
            </w:r>
          </w:p>
          <w:p w14:paraId="451CA5E3" w14:textId="77777777" w:rsidR="000B1AA3" w:rsidRDefault="000B1AA3">
            <w:pPr>
              <w:pStyle w:val="TableContent"/>
            </w:pPr>
          </w:p>
          <w:p w14:paraId="7714D12D" w14:textId="77777777" w:rsidR="000B1AA3" w:rsidRDefault="00964F86">
            <w:pPr>
              <w:pStyle w:val="TableContent"/>
            </w:pPr>
            <w:r>
              <w:t xml:space="preserve"> * ja</w:t>
            </w:r>
          </w:p>
          <w:p w14:paraId="74A991C6" w14:textId="77777777" w:rsidR="000B1AA3" w:rsidRDefault="00964F86">
            <w:pPr>
              <w:pStyle w:val="TableContent"/>
            </w:pPr>
            <w:r>
              <w:t xml:space="preserve"> * nein</w:t>
            </w:r>
          </w:p>
          <w:p w14:paraId="284A3E76" w14:textId="77777777" w:rsidR="000B1AA3" w:rsidRDefault="000B1AA3">
            <w:pPr>
              <w:pStyle w:val="TableContent"/>
            </w:pPr>
          </w:p>
          <w:p w14:paraId="434AED23" w14:textId="77777777" w:rsidR="000B1AA3" w:rsidRDefault="00964F86">
            <w:pPr>
              <w:pStyle w:val="TableContent"/>
            </w:pPr>
            <w:r>
              <w:t xml:space="preserve">Datumsfeld (Kalender): </w:t>
            </w:r>
            <w:r>
              <w:t>Fertigstellungsdatum schulpsychologisches Gutachten</w:t>
            </w:r>
          </w:p>
          <w:p w14:paraId="2C78415E" w14:textId="77777777" w:rsidR="000B1AA3" w:rsidRDefault="00964F86">
            <w:pPr>
              <w:pStyle w:val="TableContent"/>
            </w:pPr>
            <w:r>
              <w:t>Textfeld: Anlassbezogene Bemerkung zum schulpsychologischen Gutachten</w:t>
            </w:r>
          </w:p>
          <w:p w14:paraId="1C706AF9" w14:textId="77777777" w:rsidR="000B1AA3" w:rsidRDefault="00964F86">
            <w:pPr>
              <w:pStyle w:val="TableContent"/>
            </w:pPr>
            <w:r>
              <w:t xml:space="preserve"> </w:t>
            </w:r>
          </w:p>
          <w:p w14:paraId="1FC4924C" w14:textId="77777777" w:rsidR="000B1AA3" w:rsidRDefault="00964F86">
            <w:pPr>
              <w:pStyle w:val="TableContent"/>
            </w:pPr>
            <w:r>
              <w:t xml:space="preserve"> </w:t>
            </w:r>
          </w:p>
          <w:p w14:paraId="532D3E28" w14:textId="77777777" w:rsidR="000B1AA3" w:rsidRDefault="00964F86">
            <w:pPr>
              <w:pStyle w:val="TableContent"/>
            </w:pPr>
            <w:r>
              <w:t>Ende: Lesende Sicht Leiter rBFZ</w:t>
            </w:r>
          </w:p>
          <w:p w14:paraId="09B6687D" w14:textId="77777777" w:rsidR="000B1AA3" w:rsidRDefault="00964F86">
            <w:pPr>
              <w:pStyle w:val="TableContent"/>
            </w:pPr>
            <w:r>
              <w:t xml:space="preserve"> </w:t>
            </w:r>
          </w:p>
          <w:p w14:paraId="35D342BA" w14:textId="77777777" w:rsidR="000B1AA3" w:rsidRDefault="00964F86">
            <w:pPr>
              <w:pStyle w:val="TableContent"/>
            </w:pPr>
            <w:r>
              <w:t>Bereichsüberschrift: Auftragsannahme regionales Beratungs- und Förderzentrum</w:t>
            </w:r>
          </w:p>
          <w:p w14:paraId="04B39FB5" w14:textId="77777777" w:rsidR="000B1AA3" w:rsidRDefault="00964F86">
            <w:pPr>
              <w:pStyle w:val="TableContent"/>
            </w:pPr>
            <w:r>
              <w:lastRenderedPageBreak/>
              <w:t>Auswahlfeld: Auftragsannahme</w:t>
            </w:r>
          </w:p>
          <w:p w14:paraId="7A0296D3" w14:textId="77777777" w:rsidR="000B1AA3" w:rsidRDefault="000B1AA3">
            <w:pPr>
              <w:pStyle w:val="TableContent"/>
            </w:pPr>
          </w:p>
          <w:p w14:paraId="50612612" w14:textId="77777777" w:rsidR="000B1AA3" w:rsidRDefault="00964F86">
            <w:pPr>
              <w:pStyle w:val="TableContent"/>
            </w:pPr>
            <w:r>
              <w:t xml:space="preserve"> * Auftrag annehmen</w:t>
            </w:r>
          </w:p>
          <w:p w14:paraId="39FE5F79" w14:textId="77777777" w:rsidR="000B1AA3" w:rsidRDefault="00964F86">
            <w:pPr>
              <w:pStyle w:val="TableContent"/>
            </w:pPr>
            <w:r>
              <w:t xml:space="preserve"> * Auftrag ablehnen</w:t>
            </w:r>
          </w:p>
          <w:p w14:paraId="6EA1841D" w14:textId="77777777" w:rsidR="000B1AA3" w:rsidRDefault="000B1AA3">
            <w:pPr>
              <w:pStyle w:val="TableContent"/>
            </w:pPr>
          </w:p>
          <w:p w14:paraId="45564099" w14:textId="77777777" w:rsidR="000B1AA3" w:rsidRDefault="00964F86">
            <w:pPr>
              <w:pStyle w:val="TableContent"/>
            </w:pPr>
            <w:r>
              <w:t>Auswahlfeld: FDS beauftragen</w:t>
            </w:r>
          </w:p>
          <w:p w14:paraId="18F9155C" w14:textId="77777777" w:rsidR="000B1AA3" w:rsidRDefault="000B1AA3">
            <w:pPr>
              <w:pStyle w:val="TableContent"/>
            </w:pPr>
          </w:p>
          <w:p w14:paraId="26B533DA" w14:textId="77777777" w:rsidR="000B1AA3" w:rsidRDefault="00964F86">
            <w:pPr>
              <w:pStyle w:val="TableContent"/>
            </w:pPr>
            <w:r>
              <w:t xml:space="preserve"> * Interne Beauftragung Förderschullehrkraft rBFZ</w:t>
            </w:r>
          </w:p>
          <w:p w14:paraId="10930C56" w14:textId="77777777" w:rsidR="000B1AA3" w:rsidRDefault="00964F86">
            <w:pPr>
              <w:pStyle w:val="TableContent"/>
            </w:pPr>
            <w:r>
              <w:t xml:space="preserve"> * Externe Beauftragung üBFZ oder fachlich qualifizierte Förderschule</w:t>
            </w:r>
          </w:p>
          <w:p w14:paraId="744D066C" w14:textId="77777777" w:rsidR="000B1AA3" w:rsidRDefault="00964F86">
            <w:pPr>
              <w:pStyle w:val="TableContent"/>
            </w:pPr>
            <w:r>
              <w:t xml:space="preserve"> </w:t>
            </w:r>
          </w:p>
          <w:p w14:paraId="49FC4C81" w14:textId="77777777" w:rsidR="000B1AA3" w:rsidRDefault="00964F86">
            <w:pPr>
              <w:pStyle w:val="TableContent"/>
            </w:pPr>
            <w:r>
              <w:t xml:space="preserve">Im Fall: </w:t>
            </w:r>
          </w:p>
          <w:p w14:paraId="6F0FC0A9" w14:textId="77777777" w:rsidR="000B1AA3" w:rsidRDefault="00964F86">
            <w:pPr>
              <w:pStyle w:val="TableContent"/>
            </w:pPr>
            <w:r>
              <w:t>Auswahl Auftrag annehmen</w:t>
            </w:r>
          </w:p>
          <w:p w14:paraId="4A5EFE64" w14:textId="77777777" w:rsidR="000B1AA3" w:rsidRDefault="00964F86">
            <w:pPr>
              <w:pStyle w:val="TableContent"/>
            </w:pPr>
            <w:r>
              <w:t>Auswahl: Interne Beauftragung</w:t>
            </w:r>
          </w:p>
          <w:p w14:paraId="39522ADB" w14:textId="77777777" w:rsidR="000B1AA3" w:rsidRDefault="00964F86">
            <w:pPr>
              <w:pStyle w:val="TableContent"/>
            </w:pPr>
            <w:r>
              <w:t xml:space="preserve">Beauftragung förderdiagnostische Stellungnahme wird aktiv </w:t>
            </w:r>
          </w:p>
          <w:p w14:paraId="2042D5F3" w14:textId="77777777" w:rsidR="000B1AA3" w:rsidRDefault="00964F86">
            <w:pPr>
              <w:pStyle w:val="TableContent"/>
            </w:pPr>
            <w:r>
              <w:t xml:space="preserve"> </w:t>
            </w:r>
          </w:p>
          <w:p w14:paraId="3F167C35" w14:textId="77777777" w:rsidR="000B1AA3" w:rsidRDefault="00964F86">
            <w:pPr>
              <w:pStyle w:val="TableContent"/>
            </w:pPr>
            <w:r>
              <w:t>Bereichsüberschrift: Beauftragung Förderdiagnostische Stellungnahme</w:t>
            </w:r>
          </w:p>
          <w:p w14:paraId="5CA7C82E" w14:textId="77777777" w:rsidR="000B1AA3" w:rsidRDefault="00964F86">
            <w:pPr>
              <w:pStyle w:val="TableContent"/>
            </w:pPr>
            <w:r>
              <w:t>Auswahlfeld: Intern beauftragte Förderschullehrkraft rBFZ</w:t>
            </w:r>
          </w:p>
          <w:p w14:paraId="2BB77F21" w14:textId="77777777" w:rsidR="000B1AA3" w:rsidRDefault="000B1AA3">
            <w:pPr>
              <w:pStyle w:val="TableContent"/>
            </w:pPr>
          </w:p>
          <w:p w14:paraId="3994D67A" w14:textId="77777777" w:rsidR="000B1AA3" w:rsidRDefault="00964F86">
            <w:pPr>
              <w:pStyle w:val="TableContent"/>
            </w:pPr>
            <w:r>
              <w:t xml:space="preserve"> * Namen Lehrkräfte als je eigenes Feld</w:t>
            </w:r>
          </w:p>
          <w:p w14:paraId="1DF4D6B9" w14:textId="77777777" w:rsidR="000B1AA3" w:rsidRDefault="00964F86">
            <w:pPr>
              <w:pStyle w:val="TableContent"/>
            </w:pPr>
            <w:r>
              <w:t xml:space="preserve"> * XX</w:t>
            </w:r>
          </w:p>
          <w:p w14:paraId="54DE26DC" w14:textId="77777777" w:rsidR="000B1AA3" w:rsidRDefault="000B1AA3">
            <w:pPr>
              <w:pStyle w:val="TableContent"/>
            </w:pPr>
          </w:p>
          <w:p w14:paraId="6985B3D7" w14:textId="77777777" w:rsidR="000B1AA3" w:rsidRDefault="00964F86">
            <w:pPr>
              <w:pStyle w:val="TableContent"/>
            </w:pPr>
            <w:r>
              <w:t xml:space="preserve">Auswahlfeld: </w:t>
            </w:r>
          </w:p>
          <w:p w14:paraId="49512ADA" w14:textId="77777777" w:rsidR="000B1AA3" w:rsidRDefault="00964F86">
            <w:pPr>
              <w:pStyle w:val="TableContent"/>
            </w:pPr>
            <w:r>
              <w:t>Einbezug eines üBFZ oder einer fachlich qualifizierten Förderschule zur Unterstützung des rBFZ</w:t>
            </w:r>
          </w:p>
          <w:p w14:paraId="49E5CEAD" w14:textId="77777777" w:rsidR="000B1AA3" w:rsidRDefault="00964F86">
            <w:pPr>
              <w:pStyle w:val="TableContent"/>
            </w:pPr>
            <w:r>
              <w:t xml:space="preserve"> * Kontrollkästchen</w:t>
            </w:r>
          </w:p>
          <w:p w14:paraId="1036A8C1" w14:textId="77777777" w:rsidR="000B1AA3" w:rsidRDefault="00964F86">
            <w:pPr>
              <w:pStyle w:val="TableContent"/>
            </w:pPr>
            <w:r>
              <w:t xml:space="preserve"> * Schulen</w:t>
            </w:r>
          </w:p>
          <w:p w14:paraId="1BF4A8CA" w14:textId="77777777" w:rsidR="000B1AA3" w:rsidRDefault="00964F86">
            <w:pPr>
              <w:pStyle w:val="TableContent"/>
            </w:pPr>
            <w:r>
              <w:t>Fachlich qualifizierte Lehrkraft des rBFZ zur Unterstützung in einem weiteren Förderschwerpunkt</w:t>
            </w:r>
          </w:p>
          <w:p w14:paraId="13FC1B76" w14:textId="77777777" w:rsidR="000B1AA3" w:rsidRDefault="00964F86">
            <w:pPr>
              <w:pStyle w:val="TableContent"/>
            </w:pPr>
            <w:r>
              <w:t xml:space="preserve"> * Kontrollkästchen </w:t>
            </w:r>
          </w:p>
          <w:p w14:paraId="49B63BAF" w14:textId="77777777" w:rsidR="000B1AA3" w:rsidRDefault="00964F86">
            <w:pPr>
              <w:pStyle w:val="TableContent"/>
            </w:pPr>
            <w:r>
              <w:t xml:space="preserve"> * Schulen des Schulumfeldes (LUSD)</w:t>
            </w:r>
          </w:p>
          <w:p w14:paraId="6F1C7CCB" w14:textId="77777777" w:rsidR="000B1AA3" w:rsidRDefault="000B1AA3">
            <w:pPr>
              <w:pStyle w:val="TableContent"/>
            </w:pPr>
          </w:p>
          <w:p w14:paraId="32EC57E1" w14:textId="77777777" w:rsidR="000B1AA3" w:rsidRDefault="00964F86">
            <w:pPr>
              <w:pStyle w:val="TableContent"/>
            </w:pPr>
            <w:r>
              <w:t>Dieses Auswahlfeld wird erst mit Aktivierung eines Kontrollkästchens bearbeitbar.</w:t>
            </w:r>
          </w:p>
          <w:p w14:paraId="2FF42E60" w14:textId="77777777" w:rsidR="000B1AA3" w:rsidRDefault="00964F86">
            <w:pPr>
              <w:pStyle w:val="TableContent"/>
            </w:pPr>
            <w:r>
              <w:t xml:space="preserve"> </w:t>
            </w:r>
          </w:p>
          <w:p w14:paraId="45A3F855" w14:textId="77777777" w:rsidR="000B1AA3" w:rsidRDefault="00964F86">
            <w:pPr>
              <w:pStyle w:val="TableContent"/>
            </w:pPr>
            <w:r>
              <w:t xml:space="preserve"> </w:t>
            </w:r>
          </w:p>
          <w:p w14:paraId="3E7ABE74" w14:textId="77777777" w:rsidR="000B1AA3" w:rsidRDefault="00964F86">
            <w:pPr>
              <w:pStyle w:val="TableContent"/>
            </w:pPr>
            <w:r>
              <w:t>Schaltflächen</w:t>
            </w:r>
          </w:p>
          <w:p w14:paraId="05E93F5C" w14:textId="77777777" w:rsidR="000B1AA3" w:rsidRDefault="000B1AA3">
            <w:pPr>
              <w:pStyle w:val="TableContent"/>
            </w:pPr>
          </w:p>
          <w:p w14:paraId="60307061" w14:textId="77777777" w:rsidR="000B1AA3" w:rsidRDefault="00964F86">
            <w:pPr>
              <w:pStyle w:val="TableContent"/>
            </w:pPr>
            <w:r>
              <w:t xml:space="preserve"> * Abbrechen</w:t>
            </w:r>
          </w:p>
          <w:p w14:paraId="3D542FC6" w14:textId="77777777" w:rsidR="000B1AA3" w:rsidRDefault="00964F86">
            <w:pPr>
              <w:pStyle w:val="TableContent"/>
            </w:pPr>
            <w:r>
              <w:t xml:space="preserve"> * Speichern ohne senden</w:t>
            </w:r>
          </w:p>
          <w:p w14:paraId="61B9A667" w14:textId="77777777" w:rsidR="000B1AA3" w:rsidRDefault="00964F86">
            <w:pPr>
              <w:pStyle w:val="TableContent"/>
            </w:pPr>
            <w:r>
              <w:t xml:space="preserve"> * Speichern und senden</w:t>
            </w:r>
          </w:p>
        </w:tc>
      </w:tr>
      <w:tr w:rsidR="000B1AA3" w14:paraId="3ECA67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6138A6"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C7245A" w14:textId="77777777" w:rsidR="000B1AA3" w:rsidRDefault="00964F86">
            <w:pPr>
              <w:pStyle w:val="TableContent"/>
            </w:pPr>
            <w:hyperlink r:id="rId31" w:history="1">
              <w:r>
                <w:t>Mockup</w:t>
              </w:r>
            </w:hyperlink>
          </w:p>
        </w:tc>
      </w:tr>
    </w:tbl>
    <w:p w14:paraId="75F8A05A" w14:textId="77777777" w:rsidR="000B1AA3" w:rsidRDefault="000B1AA3">
      <w:pPr>
        <w:pStyle w:val="TableContent"/>
      </w:pPr>
    </w:p>
    <w:p w14:paraId="5E2C9F98" w14:textId="77777777" w:rsidR="000B1AA3" w:rsidRDefault="00964F86">
      <w:pPr>
        <w:pStyle w:val="HeaderHKM2"/>
      </w:pPr>
      <w:bookmarkStart w:id="15" w:name="_Toc256000009"/>
      <w:r>
        <w:rPr>
          <w:rFonts w:eastAsia="Arial" w:cs="Arial"/>
        </w:rPr>
        <w:t>Förderdiagnostische Stellungnahme extern beauftragen</w:t>
      </w:r>
      <w:bookmarkEnd w:id="1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0633AD7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F370A5"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354F65" w14:textId="77777777" w:rsidR="000B1AA3" w:rsidRDefault="00964F86">
            <w:pPr>
              <w:pStyle w:val="TableContent"/>
            </w:pPr>
            <w:r>
              <w:t>Das rBFZ leitet Aufträge an ein anderes qualifiziertes BFZ oder an eine zuständige Förderschule weiter.</w:t>
            </w:r>
          </w:p>
        </w:tc>
      </w:tr>
      <w:tr w:rsidR="000B1AA3" w14:paraId="25A1A1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9149B4"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BC531B7" w14:textId="77777777" w:rsidR="000B1AA3" w:rsidRDefault="00964F86" w:rsidP="00A839AF">
            <w:pPr>
              <w:numPr>
                <w:ilvl w:val="0"/>
                <w:numId w:val="32"/>
              </w:numPr>
              <w:ind w:left="417"/>
            </w:pPr>
            <w:r>
              <w:rPr>
                <w:rFonts w:eastAsia="Arial" w:cs="Arial"/>
                <w:color w:val="000000"/>
              </w:rPr>
              <w:t>Förderschullehrkraft Förderdiagn. Stellungnahme Schule [muss informiert werden über]</w:t>
            </w:r>
          </w:p>
          <w:p w14:paraId="07112395" w14:textId="77777777" w:rsidR="000B1AA3" w:rsidRDefault="00964F86" w:rsidP="00A839AF">
            <w:pPr>
              <w:numPr>
                <w:ilvl w:val="0"/>
                <w:numId w:val="32"/>
              </w:numPr>
              <w:ind w:left="417"/>
            </w:pPr>
            <w:r>
              <w:rPr>
                <w:rFonts w:eastAsia="Arial" w:cs="Arial"/>
                <w:color w:val="000000"/>
              </w:rPr>
              <w:t>Förderschulleitung ÜBFZ [muss informiert werden über]</w:t>
            </w:r>
          </w:p>
          <w:p w14:paraId="378EC666" w14:textId="77777777" w:rsidR="000B1AA3" w:rsidRDefault="00964F86" w:rsidP="00A839AF">
            <w:pPr>
              <w:numPr>
                <w:ilvl w:val="0"/>
                <w:numId w:val="32"/>
              </w:numPr>
              <w:ind w:left="417"/>
            </w:pPr>
            <w:r>
              <w:rPr>
                <w:rFonts w:eastAsia="Arial" w:cs="Arial"/>
                <w:color w:val="000000"/>
              </w:rPr>
              <w:t>Schulfachliche/r Aufsichtsbeamter/in StSchA [muss informiert werden über]</w:t>
            </w:r>
          </w:p>
          <w:p w14:paraId="7B5E0487" w14:textId="77777777" w:rsidR="000B1AA3" w:rsidRDefault="00964F86" w:rsidP="00A839AF">
            <w:pPr>
              <w:numPr>
                <w:ilvl w:val="0"/>
                <w:numId w:val="32"/>
              </w:numPr>
              <w:ind w:left="417"/>
            </w:pPr>
            <w:r>
              <w:rPr>
                <w:rFonts w:eastAsia="Arial" w:cs="Arial"/>
                <w:color w:val="000000"/>
              </w:rPr>
              <w:lastRenderedPageBreak/>
              <w:t>Schulleiterin/ Schulleiter Förderschule [muss informiert werden über]</w:t>
            </w:r>
          </w:p>
          <w:p w14:paraId="60E0A833" w14:textId="77777777" w:rsidR="000B1AA3" w:rsidRDefault="00964F86" w:rsidP="00A839AF">
            <w:pPr>
              <w:numPr>
                <w:ilvl w:val="0"/>
                <w:numId w:val="32"/>
              </w:numPr>
              <w:ind w:left="417"/>
            </w:pPr>
            <w:r>
              <w:rPr>
                <w:rFonts w:eastAsia="Arial" w:cs="Arial"/>
                <w:color w:val="000000"/>
              </w:rPr>
              <w:t>Schulleiterin/ Schulleiter RBFZ [führt aus]</w:t>
            </w:r>
          </w:p>
        </w:tc>
      </w:tr>
      <w:tr w:rsidR="000B1AA3" w14:paraId="21E2F5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C8A67D" w14:textId="77777777" w:rsidR="000B1AA3" w:rsidRDefault="00964F86">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0A7D6A9" w14:textId="77777777" w:rsidR="000B1AA3" w:rsidRDefault="00964F86" w:rsidP="00A839AF">
            <w:pPr>
              <w:numPr>
                <w:ilvl w:val="0"/>
                <w:numId w:val="33"/>
              </w:numPr>
              <w:ind w:left="417"/>
            </w:pPr>
            <w:r>
              <w:rPr>
                <w:rFonts w:eastAsia="Arial" w:cs="Arial"/>
                <w:color w:val="000000"/>
              </w:rPr>
              <w:t>Externe Stellungnahme ist erforderlich</w:t>
            </w:r>
          </w:p>
        </w:tc>
      </w:tr>
      <w:tr w:rsidR="000B1AA3" w14:paraId="44463F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F6BC7F"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6AA09CA" w14:textId="77777777" w:rsidR="000B1AA3" w:rsidRDefault="00964F86" w:rsidP="00A839AF">
            <w:pPr>
              <w:numPr>
                <w:ilvl w:val="0"/>
                <w:numId w:val="34"/>
              </w:numPr>
              <w:ind w:left="417"/>
            </w:pPr>
            <w:r>
              <w:rPr>
                <w:rFonts w:eastAsia="Arial" w:cs="Arial"/>
                <w:color w:val="000000"/>
              </w:rPr>
              <w:t>FDS extern beauftragt</w:t>
            </w:r>
          </w:p>
        </w:tc>
      </w:tr>
      <w:tr w:rsidR="000B1AA3" w14:paraId="348D169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106EF9"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7E1F8C" w14:textId="77777777" w:rsidR="000B1AA3" w:rsidRDefault="00964F86">
            <w:pPr>
              <w:pStyle w:val="TableContent"/>
            </w:pPr>
            <w:r>
              <w:t xml:space="preserve">Förderdiagnostische Stellungnahme extern </w:t>
            </w:r>
            <w:r>
              <w:t>beauftragen</w:t>
            </w:r>
          </w:p>
        </w:tc>
      </w:tr>
      <w:tr w:rsidR="000B1AA3" w14:paraId="5282D7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A7E1A4"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881B0E" w14:textId="77777777" w:rsidR="000B1AA3" w:rsidRDefault="000B1AA3">
            <w:pPr>
              <w:pStyle w:val="TableContent"/>
            </w:pPr>
          </w:p>
        </w:tc>
      </w:tr>
      <w:tr w:rsidR="000B1AA3" w14:paraId="1CE9F04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810E61"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114DFE" w14:textId="77777777" w:rsidR="000B1AA3" w:rsidRDefault="00964F86">
            <w:pPr>
              <w:pStyle w:val="TableContent"/>
            </w:pPr>
            <w:r>
              <w:t xml:space="preserve">Das rBFZ wählt die Externe Beauftragung und setzt ein Fertigstellungsdatum für die Erstellung der förderdiagnostischen Stellungnahme. </w:t>
            </w:r>
          </w:p>
        </w:tc>
      </w:tr>
      <w:tr w:rsidR="000B1AA3" w14:paraId="362D93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B4960F"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EDA05C" w14:textId="77777777" w:rsidR="000B1AA3" w:rsidRDefault="00964F86">
            <w:pPr>
              <w:pStyle w:val="TableContent"/>
            </w:pPr>
            <w:r>
              <w:t>Schulleiter/in rBFZ</w:t>
            </w:r>
          </w:p>
        </w:tc>
      </w:tr>
      <w:tr w:rsidR="000B1AA3" w14:paraId="157163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9004C0"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12E894" w14:textId="77777777" w:rsidR="000B1AA3" w:rsidRDefault="00964F86">
            <w:pPr>
              <w:pStyle w:val="TableContent"/>
            </w:pPr>
            <w:r>
              <w:t xml:space="preserve">Die Schulleiterin / Der Schulleiter des rBFZ leitet Aufträge an ein </w:t>
            </w:r>
            <w:r>
              <w:t>anderes qualifiziertes BFZ oder an eine zuständige Förderschule weiter.</w:t>
            </w:r>
            <w:r>
              <w:br/>
            </w:r>
          </w:p>
        </w:tc>
      </w:tr>
      <w:tr w:rsidR="000B1AA3" w14:paraId="1F86282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0CFC31"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33C12A" w14:textId="77777777" w:rsidR="000B1AA3" w:rsidRDefault="000B1AA3">
            <w:pPr>
              <w:pStyle w:val="TableContent"/>
            </w:pPr>
          </w:p>
        </w:tc>
      </w:tr>
      <w:tr w:rsidR="000B1AA3" w14:paraId="08E6A8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BFF77F"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86C955" w14:textId="77777777" w:rsidR="000B1AA3" w:rsidRDefault="000B1AA3">
            <w:pPr>
              <w:pStyle w:val="TableContent"/>
            </w:pPr>
          </w:p>
        </w:tc>
      </w:tr>
      <w:tr w:rsidR="000B1AA3" w14:paraId="3027D1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C81E62"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425E47" w14:textId="77777777" w:rsidR="000B1AA3" w:rsidRDefault="000B1AA3">
            <w:pPr>
              <w:pStyle w:val="TableContent"/>
            </w:pPr>
          </w:p>
        </w:tc>
      </w:tr>
      <w:tr w:rsidR="000B1AA3" w14:paraId="7F6D83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96C0B7"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6BD23E" w14:textId="77777777" w:rsidR="000B1AA3" w:rsidRDefault="000B1AA3">
            <w:pPr>
              <w:pStyle w:val="TableContent"/>
            </w:pPr>
          </w:p>
        </w:tc>
      </w:tr>
      <w:tr w:rsidR="000B1AA3" w14:paraId="04E8FB1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54AA40"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1426A6" w14:textId="77777777" w:rsidR="000B1AA3" w:rsidRDefault="00964F86">
            <w:pPr>
              <w:pStyle w:val="TableContent"/>
            </w:pPr>
            <w:r>
              <w:t>Anspruch auf SOPÄDFÖ</w:t>
            </w:r>
          </w:p>
          <w:p w14:paraId="7E1BA07E" w14:textId="77777777" w:rsidR="000B1AA3" w:rsidRDefault="00964F86">
            <w:pPr>
              <w:pStyle w:val="TableContent"/>
            </w:pPr>
            <w:r>
              <w:t>Register:Sicht rBFZ</w:t>
            </w:r>
          </w:p>
        </w:tc>
      </w:tr>
      <w:tr w:rsidR="000B1AA3" w14:paraId="102D2CD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F53176"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777E17" w14:textId="77777777" w:rsidR="000B1AA3" w:rsidRDefault="000B1AA3">
            <w:pPr>
              <w:pStyle w:val="TableContent"/>
            </w:pPr>
          </w:p>
        </w:tc>
      </w:tr>
      <w:tr w:rsidR="000B1AA3" w14:paraId="38E198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1F2BDF"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E2E114" w14:textId="77777777" w:rsidR="000B1AA3" w:rsidRDefault="00964F86">
            <w:pPr>
              <w:pStyle w:val="TableContent"/>
            </w:pPr>
            <w:r>
              <w:t xml:space="preserve">diSAF </w:t>
            </w:r>
            <w:r>
              <w:t>Förderprozess Anspruch SOPÄDFÖ Auftrag FDS-Sicht rBFZ an üBFZ</w:t>
            </w:r>
          </w:p>
        </w:tc>
      </w:tr>
      <w:tr w:rsidR="000B1AA3" w14:paraId="722FF25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AA1715"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44675B" w14:textId="77777777" w:rsidR="000B1AA3" w:rsidRDefault="00964F86">
            <w:pPr>
              <w:pStyle w:val="TableContent"/>
            </w:pPr>
            <w:r>
              <w:t>Bereichsüberschrift: Begründung des vermuteten Anspruchs</w:t>
            </w:r>
          </w:p>
          <w:p w14:paraId="1C3DE906" w14:textId="77777777" w:rsidR="000B1AA3" w:rsidRDefault="000B1AA3">
            <w:pPr>
              <w:pStyle w:val="TableContent"/>
            </w:pPr>
          </w:p>
          <w:p w14:paraId="0E21524A" w14:textId="77777777" w:rsidR="000B1AA3" w:rsidRDefault="000B1AA3">
            <w:pPr>
              <w:pStyle w:val="TableContent"/>
            </w:pPr>
          </w:p>
          <w:p w14:paraId="2F5EA2D2" w14:textId="77777777" w:rsidR="000B1AA3" w:rsidRDefault="00964F86">
            <w:pPr>
              <w:pStyle w:val="TableContent"/>
            </w:pPr>
            <w:r>
              <w:t>Optionsschaltfläche: Vermuteter Anspruch</w:t>
            </w:r>
          </w:p>
          <w:p w14:paraId="5C992622" w14:textId="77777777" w:rsidR="000B1AA3" w:rsidRDefault="00964F86">
            <w:pPr>
              <w:pStyle w:val="TableContent"/>
            </w:pPr>
            <w:r>
              <w:t xml:space="preserve"> * Ja</w:t>
            </w:r>
          </w:p>
          <w:p w14:paraId="7A58CA01" w14:textId="77777777" w:rsidR="000B1AA3" w:rsidRDefault="00964F86">
            <w:pPr>
              <w:pStyle w:val="TableContent"/>
            </w:pPr>
            <w:r>
              <w:t xml:space="preserve"> * Nein</w:t>
            </w:r>
          </w:p>
          <w:p w14:paraId="3B4A7888" w14:textId="77777777" w:rsidR="000B1AA3" w:rsidRDefault="000B1AA3">
            <w:pPr>
              <w:pStyle w:val="TableContent"/>
            </w:pPr>
          </w:p>
          <w:p w14:paraId="32FED019" w14:textId="77777777" w:rsidR="000B1AA3" w:rsidRDefault="000B1AA3">
            <w:pPr>
              <w:pStyle w:val="TableContent"/>
            </w:pPr>
          </w:p>
          <w:p w14:paraId="74822EFD" w14:textId="77777777" w:rsidR="000B1AA3" w:rsidRDefault="00964F86">
            <w:pPr>
              <w:pStyle w:val="TableContent"/>
            </w:pPr>
            <w:r>
              <w:t xml:space="preserve">Informationstext: </w:t>
            </w:r>
          </w:p>
          <w:p w14:paraId="41518CEE" w14:textId="77777777" w:rsidR="000B1AA3" w:rsidRDefault="00964F86">
            <w:pPr>
              <w:pStyle w:val="TableContent"/>
            </w:pPr>
            <w:r>
              <w:t xml:space="preserve">Es ist aufgrund der umfassenden und lang </w:t>
            </w:r>
            <w:r>
              <w:t>andauernden Beeinträchtigung des Kindes oder Jugendlichen davon auszugehen, 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w:t>
            </w:r>
          </w:p>
          <w:p w14:paraId="70986B63" w14:textId="77777777" w:rsidR="000B1AA3" w:rsidRDefault="00964F86">
            <w:pPr>
              <w:pStyle w:val="TableContent"/>
            </w:pPr>
            <w:r>
              <w:t xml:space="preserve"> </w:t>
            </w:r>
          </w:p>
          <w:p w14:paraId="225CA882" w14:textId="77777777" w:rsidR="000B1AA3" w:rsidRDefault="00964F86">
            <w:pPr>
              <w:pStyle w:val="TableContent"/>
            </w:pPr>
            <w:r>
              <w:t>Optionsschaltfläche: Umfassende vermutete Beeinträchtigung</w:t>
            </w:r>
          </w:p>
          <w:p w14:paraId="57B93A4C" w14:textId="77777777" w:rsidR="000B1AA3" w:rsidRDefault="00964F86">
            <w:pPr>
              <w:pStyle w:val="TableContent"/>
            </w:pPr>
            <w:r>
              <w:t xml:space="preserve"> * Ja</w:t>
            </w:r>
          </w:p>
          <w:p w14:paraId="77FE62DA" w14:textId="77777777" w:rsidR="000B1AA3" w:rsidRDefault="00964F86">
            <w:pPr>
              <w:pStyle w:val="TableContent"/>
            </w:pPr>
            <w:r>
              <w:t xml:space="preserve"> * Nein</w:t>
            </w:r>
          </w:p>
          <w:p w14:paraId="75233EF3" w14:textId="77777777" w:rsidR="000B1AA3" w:rsidRDefault="000B1AA3">
            <w:pPr>
              <w:pStyle w:val="TableContent"/>
            </w:pPr>
          </w:p>
          <w:p w14:paraId="6432F6EC" w14:textId="77777777" w:rsidR="000B1AA3" w:rsidRDefault="000B1AA3">
            <w:pPr>
              <w:pStyle w:val="TableContent"/>
            </w:pPr>
          </w:p>
          <w:p w14:paraId="1237A550" w14:textId="77777777" w:rsidR="000B1AA3" w:rsidRDefault="00964F86">
            <w:pPr>
              <w:pStyle w:val="TableContent"/>
            </w:pPr>
            <w:r>
              <w:lastRenderedPageBreak/>
              <w:t xml:space="preserve">Informationstext: </w:t>
            </w:r>
          </w:p>
          <w:p w14:paraId="7BCD9EEA" w14:textId="77777777" w:rsidR="000B1AA3" w:rsidRDefault="00964F86">
            <w:pPr>
              <w:pStyle w:val="TableContent"/>
            </w:pPr>
            <w:r>
              <w:t>Mangelnde Kenntnisse der deutschen Sprache oder Schwierigkeiten beim Lesen, Schreiben und Rechtschreiben oder Schwierigkeiten beim Rechnen begründen für sich genommen keinen Anspruch auf sonderpädagogische Förderung.</w:t>
            </w:r>
          </w:p>
          <w:p w14:paraId="1A566155" w14:textId="77777777" w:rsidR="000B1AA3" w:rsidRDefault="00964F86">
            <w:pPr>
              <w:pStyle w:val="TableContent"/>
            </w:pPr>
            <w:r>
              <w:t xml:space="preserve"> </w:t>
            </w:r>
          </w:p>
          <w:p w14:paraId="7EE0CA20" w14:textId="77777777" w:rsidR="000B1AA3" w:rsidRDefault="00964F86">
            <w:pPr>
              <w:pStyle w:val="TableContent"/>
            </w:pPr>
            <w:r>
              <w:t xml:space="preserve"> </w:t>
            </w:r>
          </w:p>
          <w:p w14:paraId="10B71C13" w14:textId="77777777" w:rsidR="000B1AA3" w:rsidRDefault="00964F86">
            <w:pPr>
              <w:pStyle w:val="TableContent"/>
            </w:pPr>
            <w:r>
              <w:t xml:space="preserve">Bereichsüberschrift: </w:t>
            </w:r>
          </w:p>
          <w:p w14:paraId="5BBCAE7C" w14:textId="77777777" w:rsidR="000B1AA3" w:rsidRDefault="00964F86">
            <w:pPr>
              <w:pStyle w:val="TableContent"/>
            </w:pPr>
            <w:r>
              <w:t>Zusammenfassung der bisherigen schulischen und außerschulischen Förderung oder vorschulischen Förderung</w:t>
            </w:r>
          </w:p>
          <w:p w14:paraId="707EC3FA" w14:textId="77777777" w:rsidR="000B1AA3" w:rsidRDefault="00964F86">
            <w:pPr>
              <w:pStyle w:val="TableContent"/>
            </w:pPr>
            <w:r>
              <w:t>Textfeld: Schulbericht</w:t>
            </w:r>
          </w:p>
          <w:p w14:paraId="4A315477" w14:textId="77777777" w:rsidR="000B1AA3" w:rsidRDefault="00964F86">
            <w:pPr>
              <w:pStyle w:val="TableContent"/>
            </w:pPr>
            <w:r>
              <w:t xml:space="preserve"> </w:t>
            </w:r>
          </w:p>
          <w:p w14:paraId="618242CD" w14:textId="77777777" w:rsidR="000B1AA3" w:rsidRDefault="000B1AA3">
            <w:pPr>
              <w:pStyle w:val="TableContent"/>
            </w:pPr>
          </w:p>
          <w:p w14:paraId="5D49B00D" w14:textId="77777777" w:rsidR="000B1AA3" w:rsidRDefault="00964F86">
            <w:pPr>
              <w:pStyle w:val="TableContent"/>
            </w:pPr>
            <w:r>
              <w:t>Bereichsüberschrift: Schulärztliches Gutachten</w:t>
            </w:r>
          </w:p>
          <w:p w14:paraId="6EF3CD0B" w14:textId="77777777" w:rsidR="000B1AA3" w:rsidRDefault="00964F86">
            <w:pPr>
              <w:pStyle w:val="TableContent"/>
            </w:pPr>
            <w:r>
              <w:t>Optionsschalter: Schulärztliches Gutachten</w:t>
            </w:r>
          </w:p>
          <w:p w14:paraId="1A0E1589" w14:textId="77777777" w:rsidR="000B1AA3" w:rsidRDefault="000B1AA3">
            <w:pPr>
              <w:pStyle w:val="TableContent"/>
            </w:pPr>
          </w:p>
          <w:p w14:paraId="295CEA09" w14:textId="77777777" w:rsidR="000B1AA3" w:rsidRDefault="00964F86">
            <w:pPr>
              <w:pStyle w:val="TableContent"/>
            </w:pPr>
            <w:r>
              <w:t xml:space="preserve"> * ja</w:t>
            </w:r>
          </w:p>
          <w:p w14:paraId="6C8B16C3" w14:textId="77777777" w:rsidR="000B1AA3" w:rsidRDefault="00964F86">
            <w:pPr>
              <w:pStyle w:val="TableContent"/>
            </w:pPr>
            <w:r>
              <w:t xml:space="preserve"> * nein</w:t>
            </w:r>
          </w:p>
          <w:p w14:paraId="2EF51939" w14:textId="77777777" w:rsidR="000B1AA3" w:rsidRDefault="000B1AA3">
            <w:pPr>
              <w:pStyle w:val="TableContent"/>
            </w:pPr>
          </w:p>
          <w:p w14:paraId="0BD56638" w14:textId="77777777" w:rsidR="000B1AA3" w:rsidRDefault="00964F86">
            <w:pPr>
              <w:pStyle w:val="TableContent"/>
            </w:pPr>
            <w:r>
              <w:t>Datumsfeld (Kalender): Fertigstellungsdatum schulärztliches Gutachten</w:t>
            </w:r>
          </w:p>
          <w:p w14:paraId="14BF22E6" w14:textId="77777777" w:rsidR="000B1AA3" w:rsidRDefault="00964F86">
            <w:pPr>
              <w:pStyle w:val="TableContent"/>
            </w:pPr>
            <w:r>
              <w:t>Textfeld: Anlassbezogene Bemerkung zum schulärztlichen Gutachten</w:t>
            </w:r>
          </w:p>
          <w:p w14:paraId="03AAA002" w14:textId="77777777" w:rsidR="000B1AA3" w:rsidRDefault="00964F86">
            <w:pPr>
              <w:pStyle w:val="TableContent"/>
            </w:pPr>
            <w:r>
              <w:t xml:space="preserve"> </w:t>
            </w:r>
          </w:p>
          <w:p w14:paraId="43C92705" w14:textId="77777777" w:rsidR="000B1AA3" w:rsidRDefault="000B1AA3">
            <w:pPr>
              <w:pStyle w:val="TableContent"/>
            </w:pPr>
          </w:p>
          <w:p w14:paraId="16EAD0CC" w14:textId="77777777" w:rsidR="000B1AA3" w:rsidRDefault="00964F86">
            <w:pPr>
              <w:pStyle w:val="TableContent"/>
            </w:pPr>
            <w:r>
              <w:t>Bereichsüberschrift: Schulpsychologisches Gutachten</w:t>
            </w:r>
          </w:p>
          <w:p w14:paraId="4958DDC1" w14:textId="77777777" w:rsidR="000B1AA3" w:rsidRDefault="00964F86">
            <w:pPr>
              <w:pStyle w:val="TableContent"/>
            </w:pPr>
            <w:r>
              <w:t>Optionsschalter: Schulpsychologisches Gutachten</w:t>
            </w:r>
          </w:p>
          <w:p w14:paraId="713FFF11" w14:textId="77777777" w:rsidR="000B1AA3" w:rsidRDefault="000B1AA3">
            <w:pPr>
              <w:pStyle w:val="TableContent"/>
            </w:pPr>
          </w:p>
          <w:p w14:paraId="3F2913BB" w14:textId="77777777" w:rsidR="000B1AA3" w:rsidRDefault="00964F86">
            <w:pPr>
              <w:pStyle w:val="TableContent"/>
            </w:pPr>
            <w:r>
              <w:t xml:space="preserve"> * ja</w:t>
            </w:r>
          </w:p>
          <w:p w14:paraId="25E6BDC8" w14:textId="77777777" w:rsidR="000B1AA3" w:rsidRDefault="00964F86">
            <w:pPr>
              <w:pStyle w:val="TableContent"/>
            </w:pPr>
            <w:r>
              <w:t xml:space="preserve"> * nein</w:t>
            </w:r>
          </w:p>
          <w:p w14:paraId="200B7B1F" w14:textId="77777777" w:rsidR="000B1AA3" w:rsidRDefault="000B1AA3">
            <w:pPr>
              <w:pStyle w:val="TableContent"/>
            </w:pPr>
          </w:p>
          <w:p w14:paraId="737F2974" w14:textId="77777777" w:rsidR="000B1AA3" w:rsidRDefault="00964F86">
            <w:pPr>
              <w:pStyle w:val="TableContent"/>
            </w:pPr>
            <w:r>
              <w:t>Datumsfeld (Kalender): Fertigstellungsdatum schulpsychologisches Gutachten</w:t>
            </w:r>
          </w:p>
          <w:p w14:paraId="70663522" w14:textId="77777777" w:rsidR="000B1AA3" w:rsidRDefault="00964F86">
            <w:pPr>
              <w:pStyle w:val="TableContent"/>
            </w:pPr>
            <w:r>
              <w:t>Textfeld: Anlassbezogene Bemerkung zum schulpsychologischen Gutachten</w:t>
            </w:r>
          </w:p>
          <w:p w14:paraId="1C114C12" w14:textId="77777777" w:rsidR="000B1AA3" w:rsidRDefault="00964F86">
            <w:pPr>
              <w:pStyle w:val="TableContent"/>
            </w:pPr>
            <w:r>
              <w:t xml:space="preserve"> </w:t>
            </w:r>
          </w:p>
          <w:p w14:paraId="5EA0059C" w14:textId="77777777" w:rsidR="000B1AA3" w:rsidRDefault="000B1AA3">
            <w:pPr>
              <w:pStyle w:val="TableContent"/>
            </w:pPr>
          </w:p>
          <w:p w14:paraId="3C041EEB" w14:textId="77777777" w:rsidR="000B1AA3" w:rsidRDefault="00964F86">
            <w:pPr>
              <w:pStyle w:val="TableContent"/>
            </w:pPr>
            <w:r>
              <w:t>Bereichsüberschrift: Auftragsannahme regionales Beratungs- und Förderzentrum</w:t>
            </w:r>
          </w:p>
          <w:p w14:paraId="0522F0C5" w14:textId="77777777" w:rsidR="000B1AA3" w:rsidRDefault="00964F86">
            <w:pPr>
              <w:pStyle w:val="TableContent"/>
            </w:pPr>
            <w:r>
              <w:t>Auswahlfeld: Auftragsannahme</w:t>
            </w:r>
          </w:p>
          <w:p w14:paraId="287B6F6A" w14:textId="77777777" w:rsidR="000B1AA3" w:rsidRDefault="00964F86">
            <w:pPr>
              <w:pStyle w:val="TableContent"/>
            </w:pPr>
            <w:r>
              <w:t xml:space="preserve"> * Auftrag annehmen</w:t>
            </w:r>
          </w:p>
          <w:p w14:paraId="226DF1AD" w14:textId="77777777" w:rsidR="000B1AA3" w:rsidRDefault="00964F86">
            <w:pPr>
              <w:pStyle w:val="TableContent"/>
            </w:pPr>
            <w:r>
              <w:t xml:space="preserve"> * Auftrag ablehnen</w:t>
            </w:r>
          </w:p>
          <w:p w14:paraId="6EDD4E37" w14:textId="77777777" w:rsidR="000B1AA3" w:rsidRDefault="000B1AA3">
            <w:pPr>
              <w:pStyle w:val="TableContent"/>
            </w:pPr>
          </w:p>
          <w:p w14:paraId="3B0E820D" w14:textId="77777777" w:rsidR="000B1AA3" w:rsidRDefault="00964F86">
            <w:pPr>
              <w:pStyle w:val="TableContent"/>
            </w:pPr>
            <w:r>
              <w:t>Auswahlfeld: FDS beauftragen</w:t>
            </w:r>
          </w:p>
          <w:p w14:paraId="36A0001E" w14:textId="77777777" w:rsidR="000B1AA3" w:rsidRDefault="00964F86">
            <w:pPr>
              <w:pStyle w:val="TableContent"/>
            </w:pPr>
            <w:r>
              <w:t xml:space="preserve"> * Interne Beauftragung</w:t>
            </w:r>
          </w:p>
          <w:p w14:paraId="33315F1C" w14:textId="77777777" w:rsidR="000B1AA3" w:rsidRDefault="00964F86">
            <w:pPr>
              <w:pStyle w:val="TableContent"/>
            </w:pPr>
            <w:r>
              <w:t xml:space="preserve"> * Externe Beauftragung</w:t>
            </w:r>
          </w:p>
          <w:p w14:paraId="081A7158" w14:textId="77777777" w:rsidR="000B1AA3" w:rsidRDefault="000B1AA3">
            <w:pPr>
              <w:pStyle w:val="TableContent"/>
            </w:pPr>
          </w:p>
          <w:p w14:paraId="797AEAF9" w14:textId="77777777" w:rsidR="000B1AA3" w:rsidRDefault="00964F86">
            <w:pPr>
              <w:pStyle w:val="TableContent"/>
            </w:pPr>
            <w:r>
              <w:t>Textfeld: Bemerkung im Fall der Ablehnung</w:t>
            </w:r>
          </w:p>
          <w:p w14:paraId="7B954086" w14:textId="77777777" w:rsidR="000B1AA3" w:rsidRDefault="000B1AA3">
            <w:pPr>
              <w:pStyle w:val="TableContent"/>
            </w:pPr>
          </w:p>
          <w:p w14:paraId="27D94E71" w14:textId="77777777" w:rsidR="000B1AA3" w:rsidRDefault="000B1AA3">
            <w:pPr>
              <w:pStyle w:val="TableContent"/>
            </w:pPr>
          </w:p>
          <w:p w14:paraId="56A2FEF8" w14:textId="77777777" w:rsidR="000B1AA3" w:rsidRDefault="00964F86">
            <w:pPr>
              <w:pStyle w:val="TableContent"/>
            </w:pPr>
            <w:r>
              <w:t>Bereichsüberschrift: Beauftragung Förderdiagnostische Stellungnahme</w:t>
            </w:r>
          </w:p>
          <w:p w14:paraId="461C5998" w14:textId="77777777" w:rsidR="000B1AA3" w:rsidRDefault="00964F86">
            <w:pPr>
              <w:pStyle w:val="TableContent"/>
            </w:pPr>
            <w:r>
              <w:t>Auswahlfeld: Extern beauftragte Schule</w:t>
            </w:r>
          </w:p>
          <w:p w14:paraId="48A5EC77" w14:textId="77777777" w:rsidR="000B1AA3" w:rsidRDefault="00964F86">
            <w:pPr>
              <w:pStyle w:val="TableContent"/>
            </w:pPr>
            <w:r>
              <w:t xml:space="preserve"> * Werte: Schulen </w:t>
            </w:r>
          </w:p>
          <w:p w14:paraId="206D7FAD" w14:textId="77777777" w:rsidR="000B1AA3" w:rsidRDefault="00964F86">
            <w:pPr>
              <w:pStyle w:val="TableContent"/>
            </w:pPr>
            <w:r>
              <w:t xml:space="preserve"> * XX</w:t>
            </w:r>
          </w:p>
          <w:p w14:paraId="23C7DFA6" w14:textId="77777777" w:rsidR="000B1AA3" w:rsidRDefault="000B1AA3">
            <w:pPr>
              <w:pStyle w:val="TableContent"/>
            </w:pPr>
          </w:p>
          <w:p w14:paraId="45DBA7F0" w14:textId="77777777" w:rsidR="000B1AA3" w:rsidRDefault="000B1AA3">
            <w:pPr>
              <w:pStyle w:val="TableContent"/>
            </w:pPr>
          </w:p>
          <w:p w14:paraId="16C68AB7" w14:textId="77777777" w:rsidR="000B1AA3" w:rsidRDefault="00964F86">
            <w:pPr>
              <w:pStyle w:val="TableContent"/>
            </w:pPr>
            <w:r>
              <w:t>Bereichsüberschrift: Auftragsannahme eines überregionalen BFZ bzw. einer fachlich qualifizierten Förderschule</w:t>
            </w:r>
          </w:p>
          <w:p w14:paraId="59C450DE" w14:textId="77777777" w:rsidR="000B1AA3" w:rsidRDefault="00964F86">
            <w:pPr>
              <w:pStyle w:val="TableContent"/>
            </w:pPr>
            <w:r>
              <w:lastRenderedPageBreak/>
              <w:t>Auswahlfeld: Auftragsannahme</w:t>
            </w:r>
          </w:p>
          <w:p w14:paraId="5B5F2BF0" w14:textId="77777777" w:rsidR="000B1AA3" w:rsidRDefault="00964F86">
            <w:pPr>
              <w:pStyle w:val="TableContent"/>
            </w:pPr>
            <w:r>
              <w:t xml:space="preserve"> * XX</w:t>
            </w:r>
          </w:p>
          <w:p w14:paraId="6D25877A" w14:textId="77777777" w:rsidR="000B1AA3" w:rsidRDefault="00964F86">
            <w:pPr>
              <w:pStyle w:val="TableContent"/>
            </w:pPr>
            <w:r>
              <w:t xml:space="preserve"> * XX</w:t>
            </w:r>
          </w:p>
          <w:p w14:paraId="53CB45BC" w14:textId="77777777" w:rsidR="000B1AA3" w:rsidRDefault="000B1AA3">
            <w:pPr>
              <w:pStyle w:val="TableContent"/>
            </w:pPr>
          </w:p>
          <w:p w14:paraId="383F2539" w14:textId="77777777" w:rsidR="000B1AA3" w:rsidRDefault="00964F86">
            <w:pPr>
              <w:pStyle w:val="TableContent"/>
            </w:pPr>
            <w:r>
              <w:t>Textfeld: Bemerkung im Fall der Ablehnung</w:t>
            </w:r>
          </w:p>
          <w:p w14:paraId="6983D312" w14:textId="77777777" w:rsidR="000B1AA3" w:rsidRDefault="000B1AA3">
            <w:pPr>
              <w:pStyle w:val="TableContent"/>
            </w:pPr>
          </w:p>
          <w:p w14:paraId="014551CE" w14:textId="77777777" w:rsidR="000B1AA3" w:rsidRDefault="00964F86">
            <w:pPr>
              <w:pStyle w:val="TableContent"/>
            </w:pPr>
            <w:r>
              <w:t>Bereichsüberschrift: Beauftragung Förderdiagnostische Stellungnahme</w:t>
            </w:r>
          </w:p>
          <w:p w14:paraId="5B5FED67" w14:textId="77777777" w:rsidR="000B1AA3" w:rsidRDefault="00964F86">
            <w:pPr>
              <w:pStyle w:val="TableContent"/>
            </w:pPr>
            <w:r>
              <w:t>Auswahlfeld: Beauftragte Lehrkraft</w:t>
            </w:r>
          </w:p>
          <w:p w14:paraId="0A2370A6" w14:textId="77777777" w:rsidR="000B1AA3" w:rsidRDefault="00964F86">
            <w:pPr>
              <w:pStyle w:val="TableContent"/>
            </w:pPr>
            <w:r>
              <w:t xml:space="preserve"> * XX</w:t>
            </w:r>
          </w:p>
          <w:p w14:paraId="0CA54249" w14:textId="77777777" w:rsidR="000B1AA3" w:rsidRDefault="00964F86">
            <w:pPr>
              <w:pStyle w:val="TableContent"/>
            </w:pPr>
            <w:r>
              <w:t xml:space="preserve"> * XX</w:t>
            </w:r>
          </w:p>
          <w:p w14:paraId="3AECA3EA" w14:textId="77777777" w:rsidR="000B1AA3" w:rsidRDefault="000B1AA3">
            <w:pPr>
              <w:pStyle w:val="TableContent"/>
            </w:pPr>
          </w:p>
          <w:p w14:paraId="23592718" w14:textId="77777777" w:rsidR="000B1AA3" w:rsidRDefault="000B1AA3">
            <w:pPr>
              <w:pStyle w:val="TableContent"/>
            </w:pPr>
          </w:p>
          <w:p w14:paraId="2E3D8A74" w14:textId="77777777" w:rsidR="000B1AA3" w:rsidRDefault="00964F86">
            <w:pPr>
              <w:pStyle w:val="TableContent"/>
            </w:pPr>
            <w:r>
              <w:t>Schaltfläche:</w:t>
            </w:r>
          </w:p>
          <w:p w14:paraId="09F5499A" w14:textId="77777777" w:rsidR="000B1AA3" w:rsidRDefault="00964F86">
            <w:pPr>
              <w:pStyle w:val="TableContent"/>
            </w:pPr>
            <w:r>
              <w:t xml:space="preserve"> * Abbrechen</w:t>
            </w:r>
          </w:p>
          <w:p w14:paraId="22155B09" w14:textId="77777777" w:rsidR="000B1AA3" w:rsidRDefault="00964F86">
            <w:pPr>
              <w:pStyle w:val="TableContent"/>
            </w:pPr>
            <w:r>
              <w:t xml:space="preserve"> * Speichern ohne senden</w:t>
            </w:r>
          </w:p>
          <w:p w14:paraId="285223B0" w14:textId="77777777" w:rsidR="000B1AA3" w:rsidRDefault="00964F86">
            <w:pPr>
              <w:pStyle w:val="TableContent"/>
            </w:pPr>
            <w:r>
              <w:t xml:space="preserve"> * Speichern und senden</w:t>
            </w:r>
          </w:p>
        </w:tc>
      </w:tr>
      <w:tr w:rsidR="000B1AA3" w14:paraId="1282DB9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713140"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7B33E5" w14:textId="77777777" w:rsidR="000B1AA3" w:rsidRDefault="00964F86">
            <w:pPr>
              <w:pStyle w:val="TableContent"/>
            </w:pPr>
            <w:hyperlink r:id="rId32" w:history="1">
              <w:r>
                <w:t>Mockup</w:t>
              </w:r>
            </w:hyperlink>
          </w:p>
        </w:tc>
      </w:tr>
    </w:tbl>
    <w:p w14:paraId="413006F4" w14:textId="77777777" w:rsidR="000B1AA3" w:rsidRDefault="000B1AA3">
      <w:pPr>
        <w:pStyle w:val="TableContent"/>
      </w:pPr>
    </w:p>
    <w:p w14:paraId="6A878E36" w14:textId="77777777" w:rsidR="000B1AA3" w:rsidRDefault="00964F86">
      <w:pPr>
        <w:pStyle w:val="HeaderHKM2"/>
      </w:pPr>
      <w:bookmarkStart w:id="16" w:name="_Toc256000010"/>
      <w:r>
        <w:rPr>
          <w:rFonts w:eastAsia="Arial" w:cs="Arial"/>
        </w:rPr>
        <w:t>Auftrag Förderdiagnostische Stellungnahme extern annehmen oder ablehnen</w:t>
      </w:r>
      <w:bookmarkEnd w:id="1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077D623A"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67AA12"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F4696D" w14:textId="77777777" w:rsidR="000B1AA3" w:rsidRDefault="00964F86">
            <w:pPr>
              <w:pStyle w:val="TableContent"/>
            </w:pPr>
            <w:r>
              <w:t xml:space="preserve">Der  Auftrag "förderdiagnostische Stellungnahme erstellen" der allgemeinen Schule wird vom üBFZ oder von der qualifizierten Förderschule angenommen oder abgelehnt. </w:t>
            </w:r>
          </w:p>
        </w:tc>
      </w:tr>
      <w:tr w:rsidR="000B1AA3" w14:paraId="224BE1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2E0690"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BEA4B2" w14:textId="77777777" w:rsidR="000B1AA3" w:rsidRDefault="00964F86" w:rsidP="00A839AF">
            <w:pPr>
              <w:numPr>
                <w:ilvl w:val="0"/>
                <w:numId w:val="35"/>
              </w:numPr>
              <w:ind w:left="417"/>
            </w:pPr>
            <w:r>
              <w:rPr>
                <w:rFonts w:eastAsia="Arial" w:cs="Arial"/>
                <w:color w:val="000000"/>
              </w:rPr>
              <w:t>Förderschulleitung ÜBFZ [führt aus]</w:t>
            </w:r>
          </w:p>
          <w:p w14:paraId="1CC1072D" w14:textId="77777777" w:rsidR="000B1AA3" w:rsidRDefault="00964F86" w:rsidP="00A839AF">
            <w:pPr>
              <w:numPr>
                <w:ilvl w:val="0"/>
                <w:numId w:val="35"/>
              </w:numPr>
              <w:ind w:left="417"/>
            </w:pPr>
            <w:r>
              <w:rPr>
                <w:rFonts w:eastAsia="Arial" w:cs="Arial"/>
                <w:color w:val="000000"/>
              </w:rPr>
              <w:t>Schulfachliche/r Aufsichtsbeamter/in StSchA [muss informiert werden über]</w:t>
            </w:r>
          </w:p>
          <w:p w14:paraId="343CF9E7" w14:textId="77777777" w:rsidR="000B1AA3" w:rsidRDefault="00964F86" w:rsidP="00A839AF">
            <w:pPr>
              <w:numPr>
                <w:ilvl w:val="0"/>
                <w:numId w:val="35"/>
              </w:numPr>
              <w:ind w:left="417"/>
            </w:pPr>
            <w:r>
              <w:rPr>
                <w:rFonts w:eastAsia="Arial" w:cs="Arial"/>
                <w:color w:val="000000"/>
              </w:rPr>
              <w:t>Schulleiterin/ Schulleiter Förderschule [führt aus]</w:t>
            </w:r>
          </w:p>
        </w:tc>
      </w:tr>
      <w:tr w:rsidR="000B1AA3" w14:paraId="1936CC9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11B3CE" w14:textId="77777777" w:rsidR="000B1AA3" w:rsidRDefault="00964F8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62BCBD0" w14:textId="77777777" w:rsidR="000B1AA3" w:rsidRDefault="00964F86" w:rsidP="00A839AF">
            <w:pPr>
              <w:numPr>
                <w:ilvl w:val="0"/>
                <w:numId w:val="36"/>
              </w:numPr>
              <w:ind w:left="417"/>
            </w:pPr>
            <w:r>
              <w:rPr>
                <w:rFonts w:eastAsia="Arial" w:cs="Arial"/>
                <w:color w:val="000000"/>
              </w:rPr>
              <w:t xml:space="preserve">FDS </w:t>
            </w:r>
            <w:r>
              <w:rPr>
                <w:rFonts w:eastAsia="Arial" w:cs="Arial"/>
                <w:color w:val="000000"/>
              </w:rPr>
              <w:t>extern beauftragt</w:t>
            </w:r>
          </w:p>
        </w:tc>
      </w:tr>
      <w:tr w:rsidR="000B1AA3" w14:paraId="79EBCB0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52C6FE"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0A8E2D5" w14:textId="77777777" w:rsidR="000B1AA3" w:rsidRDefault="00964F86" w:rsidP="00A839AF">
            <w:pPr>
              <w:numPr>
                <w:ilvl w:val="0"/>
                <w:numId w:val="37"/>
              </w:numPr>
              <w:ind w:left="417"/>
            </w:pPr>
            <w:r>
              <w:rPr>
                <w:rFonts w:eastAsia="Arial" w:cs="Arial"/>
                <w:color w:val="000000"/>
              </w:rPr>
              <w:t>Aufttrag FDS extern abgelehnt</w:t>
            </w:r>
          </w:p>
          <w:p w14:paraId="3A12AFB7" w14:textId="77777777" w:rsidR="000B1AA3" w:rsidRDefault="00964F86" w:rsidP="00A839AF">
            <w:pPr>
              <w:numPr>
                <w:ilvl w:val="0"/>
                <w:numId w:val="37"/>
              </w:numPr>
              <w:ind w:left="417"/>
            </w:pPr>
            <w:r>
              <w:rPr>
                <w:rFonts w:eastAsia="Arial" w:cs="Arial"/>
                <w:color w:val="000000"/>
              </w:rPr>
              <w:t>Aufttrag FDS extern angenommen</w:t>
            </w:r>
          </w:p>
        </w:tc>
      </w:tr>
      <w:tr w:rsidR="000B1AA3" w14:paraId="7A3993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D7E929"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18B737" w14:textId="77777777" w:rsidR="000B1AA3" w:rsidRDefault="00964F86">
            <w:pPr>
              <w:pStyle w:val="TableContent"/>
            </w:pPr>
            <w:r>
              <w:t>Auftrag Förderdiagnostische Stellungnahme extern annehmen oder ablehnen</w:t>
            </w:r>
          </w:p>
        </w:tc>
      </w:tr>
      <w:tr w:rsidR="000B1AA3" w14:paraId="26303AF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D6730F"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08C310" w14:textId="77777777" w:rsidR="000B1AA3" w:rsidRDefault="000B1AA3">
            <w:pPr>
              <w:pStyle w:val="TableContent"/>
            </w:pPr>
          </w:p>
        </w:tc>
      </w:tr>
      <w:tr w:rsidR="000B1AA3" w14:paraId="6609173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53F79E"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4F3DF7" w14:textId="77777777" w:rsidR="000B1AA3" w:rsidRDefault="00964F86">
            <w:pPr>
              <w:pStyle w:val="TableContent"/>
            </w:pPr>
            <w:r>
              <w:t xml:space="preserve">Das üBFZ bzw. die </w:t>
            </w:r>
            <w:r>
              <w:t>Förderschule prüft den Auftrag Förderdiagnostische Stellungnahme erstellen und nimmt den Auftrag an oder lehnt diesen ab und kann eine Bemerkung im Falle der Ablehnung dokumentieren</w:t>
            </w:r>
          </w:p>
        </w:tc>
      </w:tr>
      <w:tr w:rsidR="000B1AA3" w14:paraId="1A122D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CC0401"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C2533B" w14:textId="77777777" w:rsidR="000B1AA3" w:rsidRDefault="00964F86">
            <w:pPr>
              <w:pStyle w:val="TableContent"/>
            </w:pPr>
            <w:r>
              <w:t>Schulleiter/in üBFZ</w:t>
            </w:r>
          </w:p>
          <w:p w14:paraId="7FFFF976" w14:textId="77777777" w:rsidR="000B1AA3" w:rsidRDefault="00964F86">
            <w:pPr>
              <w:pStyle w:val="TableContent"/>
            </w:pPr>
            <w:r>
              <w:t>Schulleiter/in Förderschule</w:t>
            </w:r>
          </w:p>
        </w:tc>
      </w:tr>
      <w:tr w:rsidR="000B1AA3" w14:paraId="392BC4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7A0737"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73A272" w14:textId="77777777" w:rsidR="000B1AA3" w:rsidRDefault="00964F86">
            <w:pPr>
              <w:pStyle w:val="TableContent"/>
            </w:pPr>
            <w:r>
              <w:t>Die Schulleiterin/ Der Schulleiter üBFZ bzw. der Förderschule prüft den Auftrag Förderdiagnostische Stellungnahme erstellen und nimmt den Auftrag an oder lehnt diesen ab und kann im Falle der Ablehnung eine Bemerkung dokumentieren.</w:t>
            </w:r>
          </w:p>
        </w:tc>
      </w:tr>
      <w:tr w:rsidR="000B1AA3" w14:paraId="495A854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225C4D"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3BE8B0" w14:textId="77777777" w:rsidR="000B1AA3" w:rsidRDefault="000B1AA3">
            <w:pPr>
              <w:pStyle w:val="TableContent"/>
            </w:pPr>
          </w:p>
        </w:tc>
      </w:tr>
      <w:tr w:rsidR="000B1AA3" w14:paraId="605CF60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B89AE3"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1ACDFB" w14:textId="77777777" w:rsidR="000B1AA3" w:rsidRDefault="000B1AA3">
            <w:pPr>
              <w:pStyle w:val="TableContent"/>
            </w:pPr>
          </w:p>
        </w:tc>
      </w:tr>
      <w:tr w:rsidR="000B1AA3" w14:paraId="784DAB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56DD81" w14:textId="77777777" w:rsidR="000B1AA3" w:rsidRDefault="00964F86">
            <w:pPr>
              <w:pStyle w:val="TableHeadingRIGHT"/>
            </w:pPr>
            <w:r>
              <w:lastRenderedPageBreak/>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7C86D6" w14:textId="77777777" w:rsidR="000B1AA3" w:rsidRDefault="000B1AA3">
            <w:pPr>
              <w:pStyle w:val="TableContent"/>
            </w:pPr>
          </w:p>
        </w:tc>
      </w:tr>
      <w:tr w:rsidR="000B1AA3" w14:paraId="098845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C9FB1D"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B37B27" w14:textId="77777777" w:rsidR="000B1AA3" w:rsidRDefault="000B1AA3">
            <w:pPr>
              <w:pStyle w:val="TableContent"/>
            </w:pPr>
          </w:p>
        </w:tc>
      </w:tr>
      <w:tr w:rsidR="000B1AA3" w14:paraId="709982B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CE2BA3"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6CE83A" w14:textId="77777777" w:rsidR="000B1AA3" w:rsidRDefault="00964F86">
            <w:pPr>
              <w:pStyle w:val="TableContent"/>
            </w:pPr>
            <w:r>
              <w:t>Anspruch auf SOPÄDFÖ</w:t>
            </w:r>
          </w:p>
          <w:p w14:paraId="5015D502" w14:textId="77777777" w:rsidR="000B1AA3" w:rsidRDefault="00964F86">
            <w:pPr>
              <w:pStyle w:val="TableContent"/>
            </w:pPr>
            <w:r>
              <w:t>Register: Sicht üBFZ</w:t>
            </w:r>
          </w:p>
        </w:tc>
      </w:tr>
      <w:tr w:rsidR="000B1AA3" w14:paraId="2D3BAC2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37BFC1"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C427E8" w14:textId="77777777" w:rsidR="000B1AA3" w:rsidRDefault="000B1AA3">
            <w:pPr>
              <w:pStyle w:val="TableContent"/>
            </w:pPr>
          </w:p>
        </w:tc>
      </w:tr>
      <w:tr w:rsidR="000B1AA3" w14:paraId="29A822B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470DFB"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F04586" w14:textId="77777777" w:rsidR="000B1AA3" w:rsidRDefault="00964F86">
            <w:pPr>
              <w:pStyle w:val="TableContent"/>
            </w:pPr>
            <w:r>
              <w:t>diSAF Förderprozess Anspruch SOPÄDFÖ Auftrag FDS-Sicht  üBFZ Annahme</w:t>
            </w:r>
          </w:p>
        </w:tc>
      </w:tr>
      <w:tr w:rsidR="000B1AA3" w14:paraId="69E263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496648"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E5A5C8" w14:textId="77777777" w:rsidR="000B1AA3" w:rsidRDefault="00964F86">
            <w:pPr>
              <w:pStyle w:val="TableContent"/>
            </w:pPr>
            <w:r>
              <w:t>Bereichsüberschrift: Auftraggebende Schule</w:t>
            </w:r>
          </w:p>
          <w:p w14:paraId="3915CA64" w14:textId="77777777" w:rsidR="000B1AA3" w:rsidRDefault="00964F86">
            <w:pPr>
              <w:pStyle w:val="TableContent"/>
            </w:pPr>
            <w:r>
              <w:t>Begründung des vermuteten Anspruchs</w:t>
            </w:r>
          </w:p>
          <w:p w14:paraId="140224EA" w14:textId="77777777" w:rsidR="000B1AA3" w:rsidRDefault="000B1AA3">
            <w:pPr>
              <w:pStyle w:val="TableContent"/>
            </w:pPr>
          </w:p>
          <w:p w14:paraId="314EDC88" w14:textId="77777777" w:rsidR="000B1AA3" w:rsidRDefault="000B1AA3">
            <w:pPr>
              <w:pStyle w:val="TableContent"/>
            </w:pPr>
          </w:p>
          <w:p w14:paraId="396F17BC" w14:textId="77777777" w:rsidR="000B1AA3" w:rsidRDefault="00964F86">
            <w:pPr>
              <w:pStyle w:val="TableContent"/>
            </w:pPr>
            <w:r>
              <w:t>Optionsschaltfläche: Vermuteter Anspruch</w:t>
            </w:r>
          </w:p>
          <w:p w14:paraId="75EE6853" w14:textId="77777777" w:rsidR="000B1AA3" w:rsidRDefault="00964F86">
            <w:pPr>
              <w:pStyle w:val="TableContent"/>
            </w:pPr>
            <w:r>
              <w:t xml:space="preserve"> * Ja</w:t>
            </w:r>
          </w:p>
          <w:p w14:paraId="562540F8" w14:textId="77777777" w:rsidR="000B1AA3" w:rsidRDefault="00964F86">
            <w:pPr>
              <w:pStyle w:val="TableContent"/>
            </w:pPr>
            <w:r>
              <w:t xml:space="preserve"> * Nein</w:t>
            </w:r>
          </w:p>
          <w:p w14:paraId="6E3A5E01" w14:textId="77777777" w:rsidR="000B1AA3" w:rsidRDefault="000B1AA3">
            <w:pPr>
              <w:pStyle w:val="TableContent"/>
            </w:pPr>
          </w:p>
          <w:p w14:paraId="50354C7D" w14:textId="77777777" w:rsidR="000B1AA3" w:rsidRDefault="000B1AA3">
            <w:pPr>
              <w:pStyle w:val="TableContent"/>
            </w:pPr>
          </w:p>
          <w:p w14:paraId="27C448A1" w14:textId="77777777" w:rsidR="000B1AA3" w:rsidRDefault="00964F86">
            <w:pPr>
              <w:pStyle w:val="TableContent"/>
            </w:pPr>
            <w:r>
              <w:t xml:space="preserve">Informationstext: </w:t>
            </w:r>
          </w:p>
          <w:p w14:paraId="30230D93" w14:textId="77777777" w:rsidR="000B1AA3" w:rsidRDefault="00964F86">
            <w:pPr>
              <w:pStyle w:val="TableContent"/>
            </w:pPr>
            <w:r>
              <w:t xml:space="preserve">Es ist aufgrund der umfassenden und lang andauernden Beeinträchtigung des Kindes oder </w:t>
            </w:r>
            <w:r>
              <w:t>Jugendlichen davon auszugehen, 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w:t>
            </w:r>
          </w:p>
          <w:p w14:paraId="4BCC8603" w14:textId="77777777" w:rsidR="000B1AA3" w:rsidRDefault="00964F86">
            <w:pPr>
              <w:pStyle w:val="TableContent"/>
            </w:pPr>
            <w:r>
              <w:t xml:space="preserve"> </w:t>
            </w:r>
          </w:p>
          <w:p w14:paraId="003DF11E" w14:textId="77777777" w:rsidR="000B1AA3" w:rsidRDefault="00964F86">
            <w:pPr>
              <w:pStyle w:val="TableContent"/>
            </w:pPr>
            <w:r>
              <w:t>Optionsschaltfläche: Umfassende vermutete Beeinträchtigung</w:t>
            </w:r>
          </w:p>
          <w:p w14:paraId="6357BF13" w14:textId="77777777" w:rsidR="000B1AA3" w:rsidRDefault="00964F86">
            <w:pPr>
              <w:pStyle w:val="TableContent"/>
            </w:pPr>
            <w:r>
              <w:t xml:space="preserve"> * Ja</w:t>
            </w:r>
          </w:p>
          <w:p w14:paraId="384A1811" w14:textId="77777777" w:rsidR="000B1AA3" w:rsidRDefault="00964F86">
            <w:pPr>
              <w:pStyle w:val="TableContent"/>
            </w:pPr>
            <w:r>
              <w:t xml:space="preserve"> * Nein</w:t>
            </w:r>
          </w:p>
          <w:p w14:paraId="0D8A1613" w14:textId="77777777" w:rsidR="000B1AA3" w:rsidRDefault="000B1AA3">
            <w:pPr>
              <w:pStyle w:val="TableContent"/>
            </w:pPr>
          </w:p>
          <w:p w14:paraId="057D9ED6" w14:textId="77777777" w:rsidR="000B1AA3" w:rsidRDefault="000B1AA3">
            <w:pPr>
              <w:pStyle w:val="TableContent"/>
            </w:pPr>
          </w:p>
          <w:p w14:paraId="3F43399B" w14:textId="77777777" w:rsidR="000B1AA3" w:rsidRDefault="00964F86">
            <w:pPr>
              <w:pStyle w:val="TableContent"/>
            </w:pPr>
            <w:r>
              <w:t xml:space="preserve">Informationstext: </w:t>
            </w:r>
          </w:p>
          <w:p w14:paraId="1105BC30" w14:textId="77777777" w:rsidR="000B1AA3" w:rsidRDefault="00964F86">
            <w:pPr>
              <w:pStyle w:val="TableContent"/>
            </w:pPr>
            <w:r>
              <w:t>Mangelnde Kenntnisse der deutschen Sprache oder Schwierigkeiten beim Lesen, Schreiben und Rechtschreiben oder Schwierigkeiten beim Rechnen begründen für sich genommen keinen Anspruch auf sonderpädagogische Förderung.</w:t>
            </w:r>
          </w:p>
          <w:p w14:paraId="24113EDA" w14:textId="77777777" w:rsidR="000B1AA3" w:rsidRDefault="00964F86">
            <w:pPr>
              <w:pStyle w:val="TableContent"/>
            </w:pPr>
            <w:r>
              <w:t xml:space="preserve"> </w:t>
            </w:r>
          </w:p>
          <w:p w14:paraId="44A4FAA0" w14:textId="77777777" w:rsidR="000B1AA3" w:rsidRDefault="00964F86">
            <w:pPr>
              <w:pStyle w:val="TableContent"/>
            </w:pPr>
            <w:r>
              <w:t xml:space="preserve"> </w:t>
            </w:r>
          </w:p>
          <w:p w14:paraId="082FA644" w14:textId="77777777" w:rsidR="000B1AA3" w:rsidRDefault="00964F86">
            <w:pPr>
              <w:pStyle w:val="TableContent"/>
            </w:pPr>
            <w:r>
              <w:t xml:space="preserve">Bereichsüberschrift: </w:t>
            </w:r>
          </w:p>
          <w:p w14:paraId="270A45E3" w14:textId="77777777" w:rsidR="000B1AA3" w:rsidRDefault="00964F86">
            <w:pPr>
              <w:pStyle w:val="TableContent"/>
            </w:pPr>
            <w:r>
              <w:t>Zusammenfassung der bisherigen schulischen und außerschulischen Förderung oder vorschulischen Förderung</w:t>
            </w:r>
          </w:p>
          <w:p w14:paraId="5027DE5F" w14:textId="77777777" w:rsidR="000B1AA3" w:rsidRDefault="00964F86">
            <w:pPr>
              <w:pStyle w:val="TableContent"/>
            </w:pPr>
            <w:r>
              <w:t>Textfeld: Schulbericht</w:t>
            </w:r>
          </w:p>
          <w:p w14:paraId="248AB23D" w14:textId="77777777" w:rsidR="000B1AA3" w:rsidRDefault="00964F86">
            <w:pPr>
              <w:pStyle w:val="TableContent"/>
            </w:pPr>
            <w:r>
              <w:t xml:space="preserve"> </w:t>
            </w:r>
          </w:p>
          <w:p w14:paraId="77E48BD3" w14:textId="77777777" w:rsidR="000B1AA3" w:rsidRDefault="000B1AA3">
            <w:pPr>
              <w:pStyle w:val="TableContent"/>
            </w:pPr>
          </w:p>
          <w:p w14:paraId="15D50A4D" w14:textId="77777777" w:rsidR="000B1AA3" w:rsidRDefault="00964F86">
            <w:pPr>
              <w:pStyle w:val="TableContent"/>
            </w:pPr>
            <w:r>
              <w:t>Bereichsüberschrift: Schulärztliches Gutachten</w:t>
            </w:r>
          </w:p>
          <w:p w14:paraId="28F8EE23" w14:textId="77777777" w:rsidR="000B1AA3" w:rsidRDefault="00964F86">
            <w:pPr>
              <w:pStyle w:val="TableContent"/>
            </w:pPr>
            <w:r>
              <w:t>Optionsschalter: Schulärztliches Gutachten</w:t>
            </w:r>
          </w:p>
          <w:p w14:paraId="70D47719" w14:textId="77777777" w:rsidR="000B1AA3" w:rsidRDefault="00964F86">
            <w:pPr>
              <w:pStyle w:val="TableContent"/>
            </w:pPr>
            <w:r>
              <w:t xml:space="preserve"> * ja</w:t>
            </w:r>
          </w:p>
          <w:p w14:paraId="21E9F7BD" w14:textId="77777777" w:rsidR="000B1AA3" w:rsidRDefault="00964F86">
            <w:pPr>
              <w:pStyle w:val="TableContent"/>
            </w:pPr>
            <w:r>
              <w:t xml:space="preserve"> * nein</w:t>
            </w:r>
          </w:p>
          <w:p w14:paraId="27D1D8AA" w14:textId="77777777" w:rsidR="000B1AA3" w:rsidRDefault="000B1AA3">
            <w:pPr>
              <w:pStyle w:val="TableContent"/>
            </w:pPr>
          </w:p>
          <w:p w14:paraId="3871C4C7" w14:textId="77777777" w:rsidR="000B1AA3" w:rsidRDefault="00964F86">
            <w:pPr>
              <w:pStyle w:val="TableContent"/>
            </w:pPr>
            <w:r>
              <w:t>Datumsfeld (Kalender): Fertigstellungsdatum schulärztliches Gutachten</w:t>
            </w:r>
          </w:p>
          <w:p w14:paraId="7F96EA05" w14:textId="77777777" w:rsidR="000B1AA3" w:rsidRDefault="00964F86">
            <w:pPr>
              <w:pStyle w:val="TableContent"/>
            </w:pPr>
            <w:r>
              <w:t>Textfeld: Anlassbezogene Bemerkung zum schulärztlichen Gutachten</w:t>
            </w:r>
          </w:p>
          <w:p w14:paraId="5B9CB8F3" w14:textId="77777777" w:rsidR="000B1AA3" w:rsidRDefault="00964F86">
            <w:pPr>
              <w:pStyle w:val="TableContent"/>
            </w:pPr>
            <w:r>
              <w:t xml:space="preserve"> </w:t>
            </w:r>
          </w:p>
          <w:p w14:paraId="26703B4A" w14:textId="77777777" w:rsidR="000B1AA3" w:rsidRDefault="000B1AA3">
            <w:pPr>
              <w:pStyle w:val="TableContent"/>
            </w:pPr>
          </w:p>
          <w:p w14:paraId="3A9F46C5" w14:textId="77777777" w:rsidR="000B1AA3" w:rsidRDefault="00964F86">
            <w:pPr>
              <w:pStyle w:val="TableContent"/>
            </w:pPr>
            <w:r>
              <w:t>Bereichsüberschrift: Schulpsychologisches Gutachten</w:t>
            </w:r>
          </w:p>
          <w:p w14:paraId="0B6AD8F3" w14:textId="77777777" w:rsidR="000B1AA3" w:rsidRDefault="00964F86">
            <w:pPr>
              <w:pStyle w:val="TableContent"/>
            </w:pPr>
            <w:r>
              <w:t>Optionsschalter: Schulpsychologisches Gutachten</w:t>
            </w:r>
          </w:p>
          <w:p w14:paraId="1D118C8A" w14:textId="77777777" w:rsidR="000B1AA3" w:rsidRDefault="00964F86">
            <w:pPr>
              <w:pStyle w:val="TableContent"/>
            </w:pPr>
            <w:r>
              <w:lastRenderedPageBreak/>
              <w:t xml:space="preserve"> * ja</w:t>
            </w:r>
          </w:p>
          <w:p w14:paraId="45494EB1" w14:textId="77777777" w:rsidR="000B1AA3" w:rsidRDefault="00964F86">
            <w:pPr>
              <w:pStyle w:val="TableContent"/>
            </w:pPr>
            <w:r>
              <w:t xml:space="preserve"> * nein</w:t>
            </w:r>
          </w:p>
          <w:p w14:paraId="285CBDDC" w14:textId="77777777" w:rsidR="000B1AA3" w:rsidRDefault="000B1AA3">
            <w:pPr>
              <w:pStyle w:val="TableContent"/>
            </w:pPr>
          </w:p>
          <w:p w14:paraId="08EC676F" w14:textId="77777777" w:rsidR="000B1AA3" w:rsidRDefault="00964F86">
            <w:pPr>
              <w:pStyle w:val="TableContent"/>
            </w:pPr>
            <w:r>
              <w:t>Datumsfeld (Kalender): Fertigstellungsdatum schulpsychologisches Gutachten</w:t>
            </w:r>
          </w:p>
          <w:p w14:paraId="7048BDE0" w14:textId="77777777" w:rsidR="000B1AA3" w:rsidRDefault="00964F86">
            <w:pPr>
              <w:pStyle w:val="TableContent"/>
            </w:pPr>
            <w:r>
              <w:t xml:space="preserve">Textfeld: Anlassbezogene Bemerkung zum </w:t>
            </w:r>
            <w:r>
              <w:t>schulpsychologischen Gutachten</w:t>
            </w:r>
          </w:p>
          <w:p w14:paraId="31A92F30" w14:textId="77777777" w:rsidR="000B1AA3" w:rsidRDefault="00964F86">
            <w:pPr>
              <w:pStyle w:val="TableContent"/>
            </w:pPr>
            <w:r>
              <w:t xml:space="preserve"> </w:t>
            </w:r>
          </w:p>
          <w:p w14:paraId="4284252C" w14:textId="77777777" w:rsidR="000B1AA3" w:rsidRDefault="000B1AA3">
            <w:pPr>
              <w:pStyle w:val="TableContent"/>
            </w:pPr>
          </w:p>
          <w:p w14:paraId="6292CF91" w14:textId="77777777" w:rsidR="000B1AA3" w:rsidRDefault="00964F86">
            <w:pPr>
              <w:pStyle w:val="TableContent"/>
            </w:pPr>
            <w:r>
              <w:t>Bereichsüberschrift: Auftragsannahme regionales Beratungs- und Förderzentrum</w:t>
            </w:r>
          </w:p>
          <w:p w14:paraId="3531CB90" w14:textId="77777777" w:rsidR="000B1AA3" w:rsidRDefault="00964F86">
            <w:pPr>
              <w:pStyle w:val="TableContent"/>
            </w:pPr>
            <w:r>
              <w:t>Auswahlfeld: Auftragsannahme</w:t>
            </w:r>
          </w:p>
          <w:p w14:paraId="525B1DA4" w14:textId="77777777" w:rsidR="000B1AA3" w:rsidRDefault="00964F86">
            <w:pPr>
              <w:pStyle w:val="TableContent"/>
            </w:pPr>
            <w:r>
              <w:t xml:space="preserve"> * Auftrag annehmen</w:t>
            </w:r>
          </w:p>
          <w:p w14:paraId="0C8CFD9D" w14:textId="77777777" w:rsidR="000B1AA3" w:rsidRDefault="00964F86">
            <w:pPr>
              <w:pStyle w:val="TableContent"/>
            </w:pPr>
            <w:r>
              <w:t xml:space="preserve"> * Auftrag ablehnen</w:t>
            </w:r>
          </w:p>
          <w:p w14:paraId="17EA2C21" w14:textId="77777777" w:rsidR="000B1AA3" w:rsidRDefault="000B1AA3">
            <w:pPr>
              <w:pStyle w:val="TableContent"/>
            </w:pPr>
          </w:p>
          <w:p w14:paraId="0DABBB65" w14:textId="77777777" w:rsidR="000B1AA3" w:rsidRDefault="00964F86">
            <w:pPr>
              <w:pStyle w:val="TableContent"/>
            </w:pPr>
            <w:r>
              <w:t>Auswahlfeld: FDS beauftragen</w:t>
            </w:r>
          </w:p>
          <w:p w14:paraId="1040B729" w14:textId="77777777" w:rsidR="000B1AA3" w:rsidRDefault="00964F86">
            <w:pPr>
              <w:pStyle w:val="TableContent"/>
            </w:pPr>
            <w:r>
              <w:t xml:space="preserve"> * Externe Beauftragung (ausgegraut)</w:t>
            </w:r>
          </w:p>
          <w:p w14:paraId="1DBF4C7B" w14:textId="77777777" w:rsidR="000B1AA3" w:rsidRDefault="000B1AA3">
            <w:pPr>
              <w:pStyle w:val="TableContent"/>
            </w:pPr>
          </w:p>
          <w:p w14:paraId="4EE5C115" w14:textId="77777777" w:rsidR="000B1AA3" w:rsidRDefault="00964F86">
            <w:pPr>
              <w:pStyle w:val="TableContent"/>
            </w:pPr>
            <w:r>
              <w:t>Textfeld: Bemerkung im Fall der Ablehnung</w:t>
            </w:r>
          </w:p>
          <w:p w14:paraId="5F2D1785" w14:textId="77777777" w:rsidR="000B1AA3" w:rsidRDefault="000B1AA3">
            <w:pPr>
              <w:pStyle w:val="TableContent"/>
            </w:pPr>
          </w:p>
          <w:p w14:paraId="5FEC41CD" w14:textId="77777777" w:rsidR="000B1AA3" w:rsidRDefault="000B1AA3">
            <w:pPr>
              <w:pStyle w:val="TableContent"/>
            </w:pPr>
          </w:p>
          <w:p w14:paraId="05A53250" w14:textId="77777777" w:rsidR="000B1AA3" w:rsidRDefault="00964F86">
            <w:pPr>
              <w:pStyle w:val="TableContent"/>
            </w:pPr>
            <w:r>
              <w:t>Bereichsüberschrift: Beauftragung Förderdiagnostische Stellungnahme</w:t>
            </w:r>
          </w:p>
          <w:p w14:paraId="2D87DC90" w14:textId="77777777" w:rsidR="000B1AA3" w:rsidRDefault="00964F86">
            <w:pPr>
              <w:pStyle w:val="TableContent"/>
            </w:pPr>
            <w:r>
              <w:t>Auswahlfeld: Extern beauftragte Schule</w:t>
            </w:r>
          </w:p>
          <w:p w14:paraId="50254E50" w14:textId="77777777" w:rsidR="000B1AA3" w:rsidRDefault="00964F86">
            <w:pPr>
              <w:pStyle w:val="TableContent"/>
            </w:pPr>
            <w:r>
              <w:t xml:space="preserve"> * Name Schule als je eigenes Feld</w:t>
            </w:r>
          </w:p>
          <w:p w14:paraId="423A3046" w14:textId="77777777" w:rsidR="000B1AA3" w:rsidRDefault="00964F86">
            <w:pPr>
              <w:pStyle w:val="TableContent"/>
            </w:pPr>
            <w:r>
              <w:t xml:space="preserve"> * XX</w:t>
            </w:r>
          </w:p>
          <w:p w14:paraId="4D5AC5C5" w14:textId="77777777" w:rsidR="000B1AA3" w:rsidRDefault="000B1AA3">
            <w:pPr>
              <w:pStyle w:val="TableContent"/>
            </w:pPr>
          </w:p>
          <w:p w14:paraId="2E61F653" w14:textId="77777777" w:rsidR="000B1AA3" w:rsidRDefault="000B1AA3">
            <w:pPr>
              <w:pStyle w:val="TableContent"/>
            </w:pPr>
          </w:p>
          <w:p w14:paraId="7F33AD3C" w14:textId="77777777" w:rsidR="000B1AA3" w:rsidRDefault="00964F86">
            <w:pPr>
              <w:pStyle w:val="TableContent"/>
            </w:pPr>
            <w:r>
              <w:t>Bereichsüberschrift: Auftragsannahme eines überregionalen BFZ bzw. einer fachlich qualifizierten Förderschule</w:t>
            </w:r>
          </w:p>
          <w:p w14:paraId="7C89C3E4" w14:textId="77777777" w:rsidR="000B1AA3" w:rsidRDefault="00964F86">
            <w:pPr>
              <w:pStyle w:val="TableContent"/>
            </w:pPr>
            <w:r>
              <w:t>Auswahlfeld: Auftragsannahme</w:t>
            </w:r>
          </w:p>
          <w:p w14:paraId="4C2CEDA6" w14:textId="77777777" w:rsidR="000B1AA3" w:rsidRDefault="00964F86">
            <w:pPr>
              <w:pStyle w:val="TableContent"/>
            </w:pPr>
            <w:r>
              <w:t xml:space="preserve"> * Auftrag annehmen</w:t>
            </w:r>
          </w:p>
          <w:p w14:paraId="72A5E1D4" w14:textId="77777777" w:rsidR="000B1AA3" w:rsidRDefault="00964F86">
            <w:pPr>
              <w:pStyle w:val="TableContent"/>
            </w:pPr>
            <w:r>
              <w:t xml:space="preserve"> * Auftrag ablehnen</w:t>
            </w:r>
          </w:p>
          <w:p w14:paraId="60D56AC4" w14:textId="77777777" w:rsidR="000B1AA3" w:rsidRDefault="000B1AA3">
            <w:pPr>
              <w:pStyle w:val="TableContent"/>
            </w:pPr>
          </w:p>
          <w:p w14:paraId="766DB8A4" w14:textId="77777777" w:rsidR="000B1AA3" w:rsidRDefault="00964F86">
            <w:pPr>
              <w:pStyle w:val="TableContent"/>
            </w:pPr>
            <w:r>
              <w:t>Textfeld: Bemerkung im Fall der Ablehnung</w:t>
            </w:r>
          </w:p>
          <w:p w14:paraId="6A516ACE" w14:textId="77777777" w:rsidR="000B1AA3" w:rsidRDefault="000B1AA3">
            <w:pPr>
              <w:pStyle w:val="TableContent"/>
            </w:pPr>
          </w:p>
          <w:p w14:paraId="507B4B29" w14:textId="77777777" w:rsidR="000B1AA3" w:rsidRDefault="00964F86">
            <w:pPr>
              <w:pStyle w:val="TableContent"/>
            </w:pPr>
            <w:r>
              <w:t xml:space="preserve">Bereichsüberschrift: Beauftragung </w:t>
            </w:r>
            <w:r>
              <w:t>Förderdiagnostische Stellungnahme</w:t>
            </w:r>
          </w:p>
          <w:p w14:paraId="24FF3412" w14:textId="77777777" w:rsidR="000B1AA3" w:rsidRDefault="00964F86">
            <w:pPr>
              <w:pStyle w:val="TableContent"/>
            </w:pPr>
            <w:r>
              <w:t>Auswahlfeld: Beauftragte Lehrkraft</w:t>
            </w:r>
          </w:p>
          <w:p w14:paraId="6D7D57A6" w14:textId="77777777" w:rsidR="000B1AA3" w:rsidRDefault="00964F86">
            <w:pPr>
              <w:pStyle w:val="TableContent"/>
            </w:pPr>
            <w:r>
              <w:t xml:space="preserve"> * XX</w:t>
            </w:r>
          </w:p>
          <w:p w14:paraId="7C987596" w14:textId="77777777" w:rsidR="000B1AA3" w:rsidRDefault="00964F86">
            <w:pPr>
              <w:pStyle w:val="TableContent"/>
            </w:pPr>
            <w:r>
              <w:t xml:space="preserve"> * XX</w:t>
            </w:r>
          </w:p>
          <w:p w14:paraId="7FE3E61D" w14:textId="77777777" w:rsidR="000B1AA3" w:rsidRDefault="000B1AA3">
            <w:pPr>
              <w:pStyle w:val="TableContent"/>
            </w:pPr>
          </w:p>
          <w:p w14:paraId="64FFD2A8" w14:textId="77777777" w:rsidR="000B1AA3" w:rsidRDefault="00964F86">
            <w:pPr>
              <w:pStyle w:val="TableContent"/>
            </w:pPr>
            <w:r>
              <w:t xml:space="preserve">Auswahlfeld: </w:t>
            </w:r>
          </w:p>
          <w:p w14:paraId="45415511" w14:textId="77777777" w:rsidR="000B1AA3" w:rsidRDefault="00964F86">
            <w:pPr>
              <w:pStyle w:val="TableContent"/>
            </w:pPr>
            <w:r>
              <w:t>Auswahlfeld: Einbezug eines üBFZ oder einer fachlich qualifizierten Förderschule zur Unterstützung des rBFZ</w:t>
            </w:r>
          </w:p>
          <w:p w14:paraId="76694570" w14:textId="77777777" w:rsidR="000B1AA3" w:rsidRDefault="00964F86">
            <w:pPr>
              <w:pStyle w:val="TableContent"/>
            </w:pPr>
            <w:r>
              <w:t xml:space="preserve"> * Kontrollkästchen</w:t>
            </w:r>
          </w:p>
          <w:p w14:paraId="3F99D8D7" w14:textId="77777777" w:rsidR="000B1AA3" w:rsidRDefault="00964F86">
            <w:pPr>
              <w:pStyle w:val="TableContent"/>
            </w:pPr>
            <w:r>
              <w:t xml:space="preserve"> * Schulen des Schulumfeldes (LUSD)</w:t>
            </w:r>
          </w:p>
          <w:p w14:paraId="0C209364" w14:textId="77777777" w:rsidR="000B1AA3" w:rsidRDefault="00964F86">
            <w:pPr>
              <w:pStyle w:val="TableContent"/>
            </w:pPr>
            <w:r>
              <w:t xml:space="preserve"> Auswahlfeld: Fachlich qualifizierte Lehrkraft des üBFZ zur Unterstützung in einem weiteren Förderschwerpunkt</w:t>
            </w:r>
          </w:p>
          <w:p w14:paraId="58C30A4A" w14:textId="77777777" w:rsidR="000B1AA3" w:rsidRDefault="00964F86">
            <w:pPr>
              <w:pStyle w:val="TableContent"/>
            </w:pPr>
            <w:r>
              <w:t xml:space="preserve"> * Kontrollkästchen </w:t>
            </w:r>
          </w:p>
          <w:p w14:paraId="4D6EA41B" w14:textId="77777777" w:rsidR="000B1AA3" w:rsidRDefault="00964F86">
            <w:pPr>
              <w:pStyle w:val="TableContent"/>
            </w:pPr>
            <w:r>
              <w:t xml:space="preserve"> * Schulen des Schulumfeldes (LUSD)</w:t>
            </w:r>
          </w:p>
          <w:p w14:paraId="289A76E1" w14:textId="77777777" w:rsidR="000B1AA3" w:rsidRDefault="000B1AA3">
            <w:pPr>
              <w:pStyle w:val="TableContent"/>
            </w:pPr>
          </w:p>
          <w:p w14:paraId="48CF4BC3" w14:textId="77777777" w:rsidR="000B1AA3" w:rsidRDefault="00964F86">
            <w:pPr>
              <w:pStyle w:val="TableContent"/>
            </w:pPr>
            <w:r>
              <w:t>Diese Auswahlfelder werden erst mit Aktivierung eines Kontrollkästchens bearbeitbar.</w:t>
            </w:r>
          </w:p>
          <w:p w14:paraId="539A5041" w14:textId="77777777" w:rsidR="000B1AA3" w:rsidRDefault="000B1AA3">
            <w:pPr>
              <w:pStyle w:val="TableContent"/>
            </w:pPr>
          </w:p>
          <w:p w14:paraId="6205B457" w14:textId="77777777" w:rsidR="000B1AA3" w:rsidRDefault="00964F86">
            <w:pPr>
              <w:pStyle w:val="TableContent"/>
            </w:pPr>
            <w:r>
              <w:t>Schaltfläche:</w:t>
            </w:r>
          </w:p>
          <w:p w14:paraId="0FE44892" w14:textId="77777777" w:rsidR="000B1AA3" w:rsidRDefault="00964F86">
            <w:pPr>
              <w:pStyle w:val="TableContent"/>
            </w:pPr>
            <w:r>
              <w:t xml:space="preserve"> * Abbrechen</w:t>
            </w:r>
          </w:p>
          <w:p w14:paraId="43C0D025" w14:textId="77777777" w:rsidR="000B1AA3" w:rsidRDefault="00964F86">
            <w:pPr>
              <w:pStyle w:val="TableContent"/>
            </w:pPr>
            <w:r>
              <w:t xml:space="preserve"> * Speichern ohne senden</w:t>
            </w:r>
          </w:p>
          <w:p w14:paraId="56FE03BE" w14:textId="77777777" w:rsidR="000B1AA3" w:rsidRDefault="00964F86">
            <w:pPr>
              <w:pStyle w:val="TableContent"/>
            </w:pPr>
            <w:r>
              <w:t xml:space="preserve"> * Speichern und senden</w:t>
            </w:r>
          </w:p>
        </w:tc>
      </w:tr>
      <w:tr w:rsidR="000B1AA3" w14:paraId="5F9BE4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1E1F4E"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A3BD23" w14:textId="77777777" w:rsidR="000B1AA3" w:rsidRDefault="00964F86">
            <w:pPr>
              <w:pStyle w:val="TableContent"/>
            </w:pPr>
            <w:hyperlink r:id="rId33" w:history="1">
              <w:r>
                <w:t>Mockup</w:t>
              </w:r>
            </w:hyperlink>
          </w:p>
        </w:tc>
      </w:tr>
    </w:tbl>
    <w:p w14:paraId="7AA1599A" w14:textId="77777777" w:rsidR="000B1AA3" w:rsidRDefault="000B1AA3">
      <w:pPr>
        <w:pStyle w:val="TableContent"/>
      </w:pPr>
    </w:p>
    <w:p w14:paraId="1AF75A17" w14:textId="77777777" w:rsidR="000B1AA3" w:rsidRDefault="00964F86">
      <w:pPr>
        <w:pStyle w:val="HeaderHKM2"/>
      </w:pPr>
      <w:bookmarkStart w:id="17" w:name="_Toc256000011"/>
      <w:r>
        <w:rPr>
          <w:rFonts w:eastAsia="Arial" w:cs="Arial"/>
        </w:rPr>
        <w:t>Lehrkraft für externe Erstellung FDS beauftragen</w:t>
      </w:r>
      <w:bookmarkEnd w:id="17"/>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B1AA3" w14:paraId="5F1BD45E"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47E2A0" w14:textId="77777777" w:rsidR="000B1AA3" w:rsidRDefault="00964F86">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CDC56D" w14:textId="77777777" w:rsidR="000B1AA3" w:rsidRDefault="00964F86">
            <w:pPr>
              <w:pStyle w:val="TableContent"/>
            </w:pPr>
            <w:r>
              <w:t xml:space="preserve">Es wird die Lehrkraft für die externe Erstellung der FDS beauftragt. </w:t>
            </w:r>
          </w:p>
        </w:tc>
      </w:tr>
      <w:tr w:rsidR="000B1AA3" w14:paraId="1FA37C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AEF7F5" w14:textId="77777777" w:rsidR="000B1AA3" w:rsidRDefault="00964F86">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6B5BBA" w14:textId="77777777" w:rsidR="000B1AA3" w:rsidRDefault="00964F86" w:rsidP="00A839AF">
            <w:pPr>
              <w:numPr>
                <w:ilvl w:val="0"/>
                <w:numId w:val="38"/>
              </w:numPr>
              <w:ind w:left="417"/>
            </w:pPr>
            <w:r>
              <w:rPr>
                <w:rFonts w:eastAsia="Arial" w:cs="Arial"/>
                <w:color w:val="000000"/>
              </w:rPr>
              <w:t xml:space="preserve">Förderschullehrkraft Förderdiagn. Stellungnahme Schule [muss </w:t>
            </w:r>
            <w:r>
              <w:rPr>
                <w:rFonts w:eastAsia="Arial" w:cs="Arial"/>
                <w:color w:val="000000"/>
              </w:rPr>
              <w:t>informiert werden über]</w:t>
            </w:r>
          </w:p>
          <w:p w14:paraId="29AAD3BA" w14:textId="77777777" w:rsidR="000B1AA3" w:rsidRDefault="00964F86" w:rsidP="00A839AF">
            <w:pPr>
              <w:numPr>
                <w:ilvl w:val="0"/>
                <w:numId w:val="38"/>
              </w:numPr>
              <w:ind w:left="417"/>
            </w:pPr>
            <w:r>
              <w:rPr>
                <w:rFonts w:eastAsia="Arial" w:cs="Arial"/>
                <w:color w:val="000000"/>
              </w:rPr>
              <w:t>Förderschulleitung ÜBFZ [führt aus]</w:t>
            </w:r>
          </w:p>
          <w:p w14:paraId="1989424A" w14:textId="77777777" w:rsidR="000B1AA3" w:rsidRDefault="00964F86" w:rsidP="00A839AF">
            <w:pPr>
              <w:numPr>
                <w:ilvl w:val="0"/>
                <w:numId w:val="38"/>
              </w:numPr>
              <w:ind w:left="417"/>
            </w:pPr>
            <w:r>
              <w:rPr>
                <w:rFonts w:eastAsia="Arial" w:cs="Arial"/>
                <w:color w:val="000000"/>
              </w:rPr>
              <w:t>Schulfachliche/r Aufsichtsbeamter/in StSchA [muss informiert werden über]</w:t>
            </w:r>
          </w:p>
          <w:p w14:paraId="41C0E1CE" w14:textId="77777777" w:rsidR="000B1AA3" w:rsidRDefault="00964F86" w:rsidP="00A839AF">
            <w:pPr>
              <w:numPr>
                <w:ilvl w:val="0"/>
                <w:numId w:val="38"/>
              </w:numPr>
              <w:ind w:left="417"/>
            </w:pPr>
            <w:r>
              <w:rPr>
                <w:rFonts w:eastAsia="Arial" w:cs="Arial"/>
                <w:color w:val="000000"/>
              </w:rPr>
              <w:t>Schulleiterin/ Schulleiter Förderschule [führt aus]</w:t>
            </w:r>
          </w:p>
        </w:tc>
      </w:tr>
      <w:tr w:rsidR="000B1AA3" w14:paraId="642041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E33423" w14:textId="77777777" w:rsidR="000B1AA3" w:rsidRDefault="00964F86">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541115" w14:textId="77777777" w:rsidR="000B1AA3" w:rsidRDefault="00964F86" w:rsidP="00A839AF">
            <w:pPr>
              <w:numPr>
                <w:ilvl w:val="0"/>
                <w:numId w:val="39"/>
              </w:numPr>
              <w:ind w:left="417"/>
            </w:pPr>
            <w:r>
              <w:rPr>
                <w:rFonts w:eastAsia="Arial" w:cs="Arial"/>
                <w:color w:val="000000"/>
              </w:rPr>
              <w:t xml:space="preserve">Aufttrag FDS extern </w:t>
            </w:r>
            <w:r>
              <w:rPr>
                <w:rFonts w:eastAsia="Arial" w:cs="Arial"/>
                <w:color w:val="000000"/>
              </w:rPr>
              <w:t>angenommen</w:t>
            </w:r>
          </w:p>
        </w:tc>
      </w:tr>
      <w:tr w:rsidR="000B1AA3" w14:paraId="606923B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8A0468" w14:textId="77777777" w:rsidR="000B1AA3" w:rsidRDefault="00964F86">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DD7F1EE" w14:textId="77777777" w:rsidR="000B1AA3" w:rsidRDefault="00964F86" w:rsidP="00A839AF">
            <w:pPr>
              <w:numPr>
                <w:ilvl w:val="0"/>
                <w:numId w:val="40"/>
              </w:numPr>
              <w:ind w:left="417"/>
            </w:pPr>
            <w:r>
              <w:rPr>
                <w:rFonts w:eastAsia="Arial" w:cs="Arial"/>
                <w:color w:val="000000"/>
              </w:rPr>
              <w:t>Lehrkraft mit Stellungnahme (FDS) extern beauftragt</w:t>
            </w:r>
          </w:p>
        </w:tc>
      </w:tr>
      <w:tr w:rsidR="000B1AA3" w14:paraId="45D135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8CA8E8"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389C4D" w14:textId="77777777" w:rsidR="000B1AA3" w:rsidRDefault="00964F86">
            <w:pPr>
              <w:pStyle w:val="TableContent"/>
            </w:pPr>
            <w:r>
              <w:t>Lehrkraft für externe Erstellung FDS beauftragen</w:t>
            </w:r>
          </w:p>
        </w:tc>
      </w:tr>
      <w:tr w:rsidR="000B1AA3" w14:paraId="49C29B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0CAE9E"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938784" w14:textId="77777777" w:rsidR="000B1AA3" w:rsidRDefault="000B1AA3">
            <w:pPr>
              <w:pStyle w:val="TableContent"/>
            </w:pPr>
          </w:p>
        </w:tc>
      </w:tr>
      <w:tr w:rsidR="000B1AA3" w14:paraId="56BA24E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D6972A"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71F468" w14:textId="77777777" w:rsidR="000B1AA3" w:rsidRDefault="00964F86">
            <w:pPr>
              <w:pStyle w:val="TableContent"/>
            </w:pPr>
            <w:r>
              <w:t xml:space="preserve">Es wird eine Lehrkraft beauftragt, die die förderdiagnostische Stellungnahme für den betroffenen Schüler erstellen soll. </w:t>
            </w:r>
          </w:p>
        </w:tc>
      </w:tr>
      <w:tr w:rsidR="000B1AA3" w14:paraId="72A5A2B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278E8F"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94E476" w14:textId="77777777" w:rsidR="000B1AA3" w:rsidRDefault="00964F86">
            <w:pPr>
              <w:pStyle w:val="TableContent"/>
            </w:pPr>
            <w:r>
              <w:t>Schulleiter/in üBFZ</w:t>
            </w:r>
          </w:p>
          <w:p w14:paraId="010D348C" w14:textId="77777777" w:rsidR="000B1AA3" w:rsidRDefault="00964F86">
            <w:pPr>
              <w:pStyle w:val="TableContent"/>
            </w:pPr>
            <w:r>
              <w:t>Schulleiter/in Förderschule</w:t>
            </w:r>
          </w:p>
        </w:tc>
      </w:tr>
      <w:tr w:rsidR="000B1AA3" w14:paraId="66A46FA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614297"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449211" w14:textId="77777777" w:rsidR="000B1AA3" w:rsidRDefault="00964F86">
            <w:pPr>
              <w:pStyle w:val="TableContent"/>
            </w:pPr>
            <w:r>
              <w:t>Die Schulleiterin/ Der Schulleiter üBFZ bzw. der qualifizierten Förderschule beauftragt eine Lehrkraft, die die förderdiagnostische Stellungnahme für den betroffenen Schüler erstellen soll.</w:t>
            </w:r>
            <w:r>
              <w:br/>
            </w:r>
          </w:p>
        </w:tc>
      </w:tr>
      <w:tr w:rsidR="000B1AA3" w14:paraId="41B4FA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D5BBBC5" w14:textId="77777777" w:rsidR="000B1AA3" w:rsidRDefault="00964F86">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3F628F" w14:textId="77777777" w:rsidR="000B1AA3" w:rsidRDefault="000B1AA3">
            <w:pPr>
              <w:pStyle w:val="TableContent"/>
            </w:pPr>
          </w:p>
        </w:tc>
      </w:tr>
      <w:tr w:rsidR="000B1AA3" w14:paraId="479177D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01291E"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934A2C" w14:textId="77777777" w:rsidR="000B1AA3" w:rsidRDefault="000B1AA3">
            <w:pPr>
              <w:pStyle w:val="TableContent"/>
            </w:pPr>
          </w:p>
        </w:tc>
      </w:tr>
      <w:tr w:rsidR="000B1AA3" w14:paraId="72CC684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B0391F"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8C19F4" w14:textId="77777777" w:rsidR="000B1AA3" w:rsidRDefault="000B1AA3">
            <w:pPr>
              <w:pStyle w:val="TableContent"/>
            </w:pPr>
          </w:p>
        </w:tc>
      </w:tr>
      <w:tr w:rsidR="000B1AA3" w14:paraId="2FBBB22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C84B73"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033957" w14:textId="77777777" w:rsidR="000B1AA3" w:rsidRDefault="000B1AA3">
            <w:pPr>
              <w:pStyle w:val="TableContent"/>
            </w:pPr>
          </w:p>
        </w:tc>
      </w:tr>
      <w:tr w:rsidR="000B1AA3" w14:paraId="722AD1B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AE12E0"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1708A0" w14:textId="77777777" w:rsidR="000B1AA3" w:rsidRDefault="00964F86">
            <w:pPr>
              <w:pStyle w:val="TableContent"/>
            </w:pPr>
            <w:r>
              <w:t>Anspruch auf SOPÄDFÖ</w:t>
            </w:r>
          </w:p>
          <w:p w14:paraId="19B28F29" w14:textId="77777777" w:rsidR="000B1AA3" w:rsidRDefault="00964F86">
            <w:pPr>
              <w:pStyle w:val="TableContent"/>
            </w:pPr>
            <w:r>
              <w:t>Register: Sicht üBFZ</w:t>
            </w:r>
          </w:p>
        </w:tc>
      </w:tr>
      <w:tr w:rsidR="000B1AA3" w14:paraId="2B8BEDA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BD2230" w14:textId="77777777" w:rsidR="000B1AA3" w:rsidRDefault="00964F86">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D5863F" w14:textId="77777777" w:rsidR="000B1AA3" w:rsidRDefault="00964F86">
            <w:pPr>
              <w:pStyle w:val="TableContent"/>
            </w:pPr>
            <w:r>
              <w:t>Externer Auftrag Förderdiagnostische Stellungnahme Unterstützung einbeziehen</w:t>
            </w:r>
          </w:p>
        </w:tc>
      </w:tr>
      <w:tr w:rsidR="000B1AA3" w14:paraId="5B6A09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285C62" w14:textId="77777777" w:rsidR="000B1AA3" w:rsidRDefault="00964F86">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6CF118" w14:textId="77777777" w:rsidR="000B1AA3" w:rsidRDefault="000B1AA3">
            <w:pPr>
              <w:pStyle w:val="TableContent"/>
            </w:pPr>
          </w:p>
        </w:tc>
      </w:tr>
      <w:tr w:rsidR="000B1AA3" w14:paraId="6F385B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F0B1F1" w14:textId="77777777" w:rsidR="000B1AA3" w:rsidRDefault="00964F86">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E7230B" w14:textId="77777777" w:rsidR="000B1AA3" w:rsidRDefault="00964F86">
            <w:pPr>
              <w:pStyle w:val="TableContent"/>
            </w:pPr>
            <w:r>
              <w:t xml:space="preserve">Das üBFZ oder die fachlich qualifizierte Förderschule kann eine Unterstützung zur Erstellung der förderdiagnostischen Stellungnahme intern oder extern einbeziehen. </w:t>
            </w:r>
          </w:p>
        </w:tc>
      </w:tr>
      <w:tr w:rsidR="000B1AA3" w14:paraId="7791012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1D020B" w14:textId="77777777" w:rsidR="000B1AA3" w:rsidRDefault="00964F86">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E44752" w14:textId="77777777" w:rsidR="000B1AA3" w:rsidRDefault="00964F86">
            <w:pPr>
              <w:pStyle w:val="TableContent"/>
            </w:pPr>
            <w:r>
              <w:t>Schulleiter/in üBFZ oder fachlich qualifizierte Förderschule</w:t>
            </w:r>
          </w:p>
        </w:tc>
      </w:tr>
      <w:tr w:rsidR="000B1AA3" w14:paraId="307D8A9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E56838" w14:textId="77777777" w:rsidR="000B1AA3" w:rsidRDefault="00964F86">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DBF15A" w14:textId="77777777" w:rsidR="000B1AA3" w:rsidRDefault="00964F86">
            <w:pPr>
              <w:pStyle w:val="TableContent"/>
            </w:pPr>
            <w:r>
              <w:t>Der Schulleiter üBFZ bzw. der fachlich qualifizierten Förderschule kann</w:t>
            </w:r>
          </w:p>
          <w:p w14:paraId="4FC6EEB3" w14:textId="77777777" w:rsidR="000B1AA3" w:rsidRDefault="00964F86">
            <w:pPr>
              <w:pStyle w:val="TableContent"/>
            </w:pPr>
            <w:r>
              <w:t xml:space="preserve"> * für den Schüler im Auftrag den Auftrag zur FDS annehmen </w:t>
            </w:r>
          </w:p>
          <w:p w14:paraId="1DC01D2D" w14:textId="77777777" w:rsidR="000B1AA3" w:rsidRDefault="00964F86">
            <w:pPr>
              <w:pStyle w:val="TableContent"/>
            </w:pPr>
            <w:r>
              <w:t xml:space="preserve"> * eine FDS intern beauftrragen und</w:t>
            </w:r>
          </w:p>
          <w:p w14:paraId="6E2BFA26" w14:textId="77777777" w:rsidR="000B1AA3" w:rsidRDefault="00964F86">
            <w:pPr>
              <w:pStyle w:val="TableContent"/>
            </w:pPr>
            <w:r>
              <w:lastRenderedPageBreak/>
              <w:t xml:space="preserve"> * eine externe Unterstützung einbeziehen</w:t>
            </w:r>
          </w:p>
          <w:p w14:paraId="2828637D" w14:textId="77777777" w:rsidR="000B1AA3" w:rsidRDefault="00964F86">
            <w:pPr>
              <w:pStyle w:val="TableContent"/>
            </w:pPr>
            <w:r>
              <w:t xml:space="preserve"> </w:t>
            </w:r>
          </w:p>
        </w:tc>
      </w:tr>
      <w:tr w:rsidR="000B1AA3" w14:paraId="2E6414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3B07C4" w14:textId="77777777" w:rsidR="000B1AA3" w:rsidRDefault="00964F86">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A5D189" w14:textId="77777777" w:rsidR="000B1AA3" w:rsidRDefault="000B1AA3">
            <w:pPr>
              <w:pStyle w:val="TableContent"/>
            </w:pPr>
          </w:p>
        </w:tc>
      </w:tr>
      <w:tr w:rsidR="000B1AA3" w14:paraId="36F3AF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6F0CD5" w14:textId="77777777" w:rsidR="000B1AA3" w:rsidRDefault="00964F86">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4C2351" w14:textId="77777777" w:rsidR="000B1AA3" w:rsidRDefault="000B1AA3">
            <w:pPr>
              <w:pStyle w:val="TableContent"/>
            </w:pPr>
          </w:p>
        </w:tc>
      </w:tr>
      <w:tr w:rsidR="000B1AA3" w14:paraId="3B7083C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9C8EC8" w14:textId="77777777" w:rsidR="000B1AA3" w:rsidRDefault="00964F86">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1E675F" w14:textId="77777777" w:rsidR="000B1AA3" w:rsidRDefault="000B1AA3">
            <w:pPr>
              <w:pStyle w:val="TableContent"/>
            </w:pPr>
          </w:p>
        </w:tc>
      </w:tr>
      <w:tr w:rsidR="000B1AA3" w14:paraId="232618D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7B273A" w14:textId="77777777" w:rsidR="000B1AA3" w:rsidRDefault="00964F86">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9CCB0B" w14:textId="77777777" w:rsidR="000B1AA3" w:rsidRDefault="000B1AA3">
            <w:pPr>
              <w:pStyle w:val="TableContent"/>
            </w:pPr>
          </w:p>
        </w:tc>
      </w:tr>
      <w:tr w:rsidR="000B1AA3" w14:paraId="6B0B2D5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940AFC" w14:textId="77777777" w:rsidR="000B1AA3" w:rsidRDefault="00964F86">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762A54" w14:textId="77777777" w:rsidR="000B1AA3" w:rsidRDefault="00964F86">
            <w:pPr>
              <w:pStyle w:val="TableContent"/>
            </w:pPr>
            <w:r>
              <w:t>Anspruch auf SOPÄDFÖ</w:t>
            </w:r>
          </w:p>
          <w:p w14:paraId="3142CEFA" w14:textId="77777777" w:rsidR="000B1AA3" w:rsidRDefault="00964F86">
            <w:pPr>
              <w:pStyle w:val="TableContent"/>
            </w:pPr>
            <w:r>
              <w:t>Register: Sicht üBFZ</w:t>
            </w:r>
          </w:p>
        </w:tc>
      </w:tr>
      <w:tr w:rsidR="000B1AA3" w14:paraId="126EC6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D6C78F" w14:textId="77777777" w:rsidR="000B1AA3" w:rsidRDefault="00964F86">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B27CE9" w14:textId="77777777" w:rsidR="000B1AA3" w:rsidRDefault="000B1AA3">
            <w:pPr>
              <w:pStyle w:val="TableContent"/>
            </w:pPr>
          </w:p>
        </w:tc>
      </w:tr>
      <w:tr w:rsidR="000B1AA3" w14:paraId="41F7C3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CE2767" w14:textId="77777777" w:rsidR="000B1AA3" w:rsidRDefault="00964F86">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CA6E57" w14:textId="77777777" w:rsidR="000B1AA3" w:rsidRDefault="00964F86">
            <w:pPr>
              <w:pStyle w:val="TableContent"/>
            </w:pPr>
            <w:r>
              <w:t>diSAF Förderprozess Anspruch SOPÄDFÖ Auftrag FDS-Sicht  üBFZ Annahme</w:t>
            </w:r>
          </w:p>
        </w:tc>
      </w:tr>
      <w:tr w:rsidR="000B1AA3" w14:paraId="3C6EEC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21E155" w14:textId="77777777" w:rsidR="000B1AA3" w:rsidRDefault="00964F86">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CE50E0" w14:textId="77777777" w:rsidR="000B1AA3" w:rsidRDefault="00964F86">
            <w:pPr>
              <w:pStyle w:val="TableContent"/>
            </w:pPr>
            <w:r>
              <w:t>Bereichsüberschrift: Auftraggebende Schule</w:t>
            </w:r>
          </w:p>
          <w:p w14:paraId="1D01506F" w14:textId="77777777" w:rsidR="000B1AA3" w:rsidRDefault="00964F86">
            <w:pPr>
              <w:pStyle w:val="TableContent"/>
            </w:pPr>
            <w:r>
              <w:t>Begründung des vermuteten Anspruchs</w:t>
            </w:r>
          </w:p>
          <w:p w14:paraId="5677687F" w14:textId="77777777" w:rsidR="000B1AA3" w:rsidRDefault="000B1AA3">
            <w:pPr>
              <w:pStyle w:val="TableContent"/>
            </w:pPr>
          </w:p>
          <w:p w14:paraId="3DF0B67D" w14:textId="77777777" w:rsidR="000B1AA3" w:rsidRDefault="000B1AA3">
            <w:pPr>
              <w:pStyle w:val="TableContent"/>
            </w:pPr>
          </w:p>
          <w:p w14:paraId="5695B7E5" w14:textId="77777777" w:rsidR="000B1AA3" w:rsidRDefault="00964F86">
            <w:pPr>
              <w:pStyle w:val="TableContent"/>
            </w:pPr>
            <w:r>
              <w:t>Optionsschaltfläche: Vermuteter Anspruch</w:t>
            </w:r>
          </w:p>
          <w:p w14:paraId="48BCA7E7" w14:textId="77777777" w:rsidR="000B1AA3" w:rsidRDefault="00964F86">
            <w:pPr>
              <w:pStyle w:val="TableContent"/>
            </w:pPr>
            <w:r>
              <w:t xml:space="preserve"> * Ja</w:t>
            </w:r>
          </w:p>
          <w:p w14:paraId="08822F59" w14:textId="77777777" w:rsidR="000B1AA3" w:rsidRDefault="00964F86">
            <w:pPr>
              <w:pStyle w:val="TableContent"/>
            </w:pPr>
            <w:r>
              <w:t xml:space="preserve"> * Nein</w:t>
            </w:r>
          </w:p>
          <w:p w14:paraId="055F286D" w14:textId="77777777" w:rsidR="000B1AA3" w:rsidRDefault="000B1AA3">
            <w:pPr>
              <w:pStyle w:val="TableContent"/>
            </w:pPr>
          </w:p>
          <w:p w14:paraId="2E9E8ED4" w14:textId="77777777" w:rsidR="000B1AA3" w:rsidRDefault="000B1AA3">
            <w:pPr>
              <w:pStyle w:val="TableContent"/>
            </w:pPr>
          </w:p>
          <w:p w14:paraId="13DA1B75" w14:textId="77777777" w:rsidR="000B1AA3" w:rsidRDefault="00964F86">
            <w:pPr>
              <w:pStyle w:val="TableContent"/>
            </w:pPr>
            <w:r>
              <w:t xml:space="preserve">Informationstext: </w:t>
            </w:r>
          </w:p>
          <w:p w14:paraId="315C1313" w14:textId="77777777" w:rsidR="000B1AA3" w:rsidRDefault="00964F86">
            <w:pPr>
              <w:pStyle w:val="TableContent"/>
            </w:pPr>
            <w:r>
              <w:t>Es ist aufgrund der umfassenden und lang andauernden Beeinträchtigung des Kindes oder Jugendlichen davon auszugehen, dass ohne die Erfüllung dieses Anspruchs auf sonderpädagogische Förderung die Schulleistungen in dem besuchten Bildungsgang oder das Arbeits- und Sozialverhalten erheblich gefährdet sind und Maßnahmen der sonderpädagogischen Beratung und Förderung nach §§ 3 und 4 (VOSB) nicht ausreichen.</w:t>
            </w:r>
          </w:p>
          <w:p w14:paraId="345482E4" w14:textId="77777777" w:rsidR="000B1AA3" w:rsidRDefault="00964F86">
            <w:pPr>
              <w:pStyle w:val="TableContent"/>
            </w:pPr>
            <w:r>
              <w:t xml:space="preserve"> </w:t>
            </w:r>
          </w:p>
          <w:p w14:paraId="292E2724" w14:textId="77777777" w:rsidR="000B1AA3" w:rsidRDefault="00964F86">
            <w:pPr>
              <w:pStyle w:val="TableContent"/>
            </w:pPr>
            <w:r>
              <w:t>Optionsschaltfläche: Umfassende vermutete Beeinträchtigung</w:t>
            </w:r>
          </w:p>
          <w:p w14:paraId="6AA06066" w14:textId="77777777" w:rsidR="000B1AA3" w:rsidRDefault="00964F86">
            <w:pPr>
              <w:pStyle w:val="TableContent"/>
            </w:pPr>
            <w:r>
              <w:t xml:space="preserve"> * Ja</w:t>
            </w:r>
          </w:p>
          <w:p w14:paraId="259F1E78" w14:textId="77777777" w:rsidR="000B1AA3" w:rsidRDefault="00964F86">
            <w:pPr>
              <w:pStyle w:val="TableContent"/>
            </w:pPr>
            <w:r>
              <w:t xml:space="preserve"> * Nein</w:t>
            </w:r>
          </w:p>
          <w:p w14:paraId="6460AD45" w14:textId="77777777" w:rsidR="000B1AA3" w:rsidRDefault="000B1AA3">
            <w:pPr>
              <w:pStyle w:val="TableContent"/>
            </w:pPr>
          </w:p>
          <w:p w14:paraId="6BE41B70" w14:textId="77777777" w:rsidR="000B1AA3" w:rsidRDefault="000B1AA3">
            <w:pPr>
              <w:pStyle w:val="TableContent"/>
            </w:pPr>
          </w:p>
          <w:p w14:paraId="28FD7CB1" w14:textId="77777777" w:rsidR="000B1AA3" w:rsidRDefault="00964F86">
            <w:pPr>
              <w:pStyle w:val="TableContent"/>
            </w:pPr>
            <w:r>
              <w:t xml:space="preserve">Informationstext: </w:t>
            </w:r>
          </w:p>
          <w:p w14:paraId="1FA56673" w14:textId="77777777" w:rsidR="000B1AA3" w:rsidRDefault="00964F86">
            <w:pPr>
              <w:pStyle w:val="TableContent"/>
            </w:pPr>
            <w:r>
              <w:t xml:space="preserve">Mangelnde Kenntnisse der deutschen Sprache oder Schwierigkeiten beim Lesen, Schreiben und Rechtschreiben oder Schwierigkeiten beim Rechnen begründen für sich genommen keinen Anspruch auf </w:t>
            </w:r>
            <w:r>
              <w:t>sonderpädagogische Förderung.</w:t>
            </w:r>
          </w:p>
          <w:p w14:paraId="2757FC95" w14:textId="77777777" w:rsidR="000B1AA3" w:rsidRDefault="00964F86">
            <w:pPr>
              <w:pStyle w:val="TableContent"/>
            </w:pPr>
            <w:r>
              <w:t xml:space="preserve"> </w:t>
            </w:r>
          </w:p>
          <w:p w14:paraId="75819972" w14:textId="77777777" w:rsidR="000B1AA3" w:rsidRDefault="00964F86">
            <w:pPr>
              <w:pStyle w:val="TableContent"/>
            </w:pPr>
            <w:r>
              <w:t xml:space="preserve"> </w:t>
            </w:r>
          </w:p>
          <w:p w14:paraId="07E8A8E6" w14:textId="77777777" w:rsidR="000B1AA3" w:rsidRDefault="00964F86">
            <w:pPr>
              <w:pStyle w:val="TableContent"/>
            </w:pPr>
            <w:r>
              <w:t xml:space="preserve">Bereichsüberschrift: </w:t>
            </w:r>
          </w:p>
          <w:p w14:paraId="03A4240C" w14:textId="77777777" w:rsidR="000B1AA3" w:rsidRDefault="00964F86">
            <w:pPr>
              <w:pStyle w:val="TableContent"/>
            </w:pPr>
            <w:r>
              <w:t>Zusammenfassung der bisherigen schulischen und außerschulischen Förderung oder vorschulischen Förderung</w:t>
            </w:r>
          </w:p>
          <w:p w14:paraId="4B07A571" w14:textId="77777777" w:rsidR="000B1AA3" w:rsidRDefault="00964F86">
            <w:pPr>
              <w:pStyle w:val="TableContent"/>
            </w:pPr>
            <w:r>
              <w:t>Textfeld: Schulbericht</w:t>
            </w:r>
          </w:p>
          <w:p w14:paraId="7F62CC05" w14:textId="77777777" w:rsidR="000B1AA3" w:rsidRDefault="00964F86">
            <w:pPr>
              <w:pStyle w:val="TableContent"/>
            </w:pPr>
            <w:r>
              <w:t xml:space="preserve"> </w:t>
            </w:r>
          </w:p>
          <w:p w14:paraId="0C39D235" w14:textId="77777777" w:rsidR="000B1AA3" w:rsidRDefault="000B1AA3">
            <w:pPr>
              <w:pStyle w:val="TableContent"/>
            </w:pPr>
          </w:p>
          <w:p w14:paraId="2141EE6F" w14:textId="77777777" w:rsidR="000B1AA3" w:rsidRDefault="00964F86">
            <w:pPr>
              <w:pStyle w:val="TableContent"/>
            </w:pPr>
            <w:r>
              <w:t>Bereichsüberschrift: Schulärztliches Gutachten</w:t>
            </w:r>
          </w:p>
          <w:p w14:paraId="7964CE1F" w14:textId="77777777" w:rsidR="000B1AA3" w:rsidRDefault="00964F86">
            <w:pPr>
              <w:pStyle w:val="TableContent"/>
            </w:pPr>
            <w:r>
              <w:t>Optionsschalter: Schulärztliches Gutachten</w:t>
            </w:r>
          </w:p>
          <w:p w14:paraId="2B446523" w14:textId="77777777" w:rsidR="000B1AA3" w:rsidRDefault="00964F86">
            <w:pPr>
              <w:pStyle w:val="TableContent"/>
            </w:pPr>
            <w:r>
              <w:t xml:space="preserve"> * ja</w:t>
            </w:r>
          </w:p>
          <w:p w14:paraId="79E8BC83" w14:textId="77777777" w:rsidR="000B1AA3" w:rsidRDefault="00964F86">
            <w:pPr>
              <w:pStyle w:val="TableContent"/>
            </w:pPr>
            <w:r>
              <w:t xml:space="preserve"> * nein</w:t>
            </w:r>
          </w:p>
          <w:p w14:paraId="7094F4C2" w14:textId="77777777" w:rsidR="000B1AA3" w:rsidRDefault="000B1AA3">
            <w:pPr>
              <w:pStyle w:val="TableContent"/>
            </w:pPr>
          </w:p>
          <w:p w14:paraId="1D7EAA65" w14:textId="77777777" w:rsidR="000B1AA3" w:rsidRDefault="00964F86">
            <w:pPr>
              <w:pStyle w:val="TableContent"/>
            </w:pPr>
            <w:r>
              <w:lastRenderedPageBreak/>
              <w:t>Datumsfeld (Kalender): Fertigstellungsdatum schulärztliches Gutachten</w:t>
            </w:r>
          </w:p>
          <w:p w14:paraId="1F5B982B" w14:textId="77777777" w:rsidR="000B1AA3" w:rsidRDefault="00964F86">
            <w:pPr>
              <w:pStyle w:val="TableContent"/>
            </w:pPr>
            <w:r>
              <w:t>Textfeld: Anlassbezogene Bemerkung zum schulärztlichen Gutachten</w:t>
            </w:r>
          </w:p>
          <w:p w14:paraId="17E97B4C" w14:textId="77777777" w:rsidR="000B1AA3" w:rsidRDefault="00964F86">
            <w:pPr>
              <w:pStyle w:val="TableContent"/>
            </w:pPr>
            <w:r>
              <w:t xml:space="preserve"> </w:t>
            </w:r>
          </w:p>
          <w:p w14:paraId="732BC5A2" w14:textId="77777777" w:rsidR="000B1AA3" w:rsidRDefault="000B1AA3">
            <w:pPr>
              <w:pStyle w:val="TableContent"/>
            </w:pPr>
          </w:p>
          <w:p w14:paraId="7149CC70" w14:textId="77777777" w:rsidR="000B1AA3" w:rsidRDefault="00964F86">
            <w:pPr>
              <w:pStyle w:val="TableContent"/>
            </w:pPr>
            <w:r>
              <w:t>Bereichsüberschrift: Schulpsychologisches Gutachten</w:t>
            </w:r>
          </w:p>
          <w:p w14:paraId="3734D6CE" w14:textId="77777777" w:rsidR="000B1AA3" w:rsidRDefault="00964F86">
            <w:pPr>
              <w:pStyle w:val="TableContent"/>
            </w:pPr>
            <w:r>
              <w:t>Optionsschalter: Schulpsychologisches Gutachten</w:t>
            </w:r>
          </w:p>
          <w:p w14:paraId="012168E4" w14:textId="77777777" w:rsidR="000B1AA3" w:rsidRDefault="00964F86">
            <w:pPr>
              <w:pStyle w:val="TableContent"/>
            </w:pPr>
            <w:r>
              <w:t xml:space="preserve"> * ja</w:t>
            </w:r>
          </w:p>
          <w:p w14:paraId="79C1B450" w14:textId="77777777" w:rsidR="000B1AA3" w:rsidRDefault="00964F86">
            <w:pPr>
              <w:pStyle w:val="TableContent"/>
            </w:pPr>
            <w:r>
              <w:t xml:space="preserve"> * nein</w:t>
            </w:r>
          </w:p>
          <w:p w14:paraId="172F57D4" w14:textId="77777777" w:rsidR="000B1AA3" w:rsidRDefault="000B1AA3">
            <w:pPr>
              <w:pStyle w:val="TableContent"/>
            </w:pPr>
          </w:p>
          <w:p w14:paraId="0E491B4A" w14:textId="77777777" w:rsidR="000B1AA3" w:rsidRDefault="00964F86">
            <w:pPr>
              <w:pStyle w:val="TableContent"/>
            </w:pPr>
            <w:r>
              <w:t>Datumsfeld (Kalender): Fertigstellungsdatum schulpsychologisches Gutachten</w:t>
            </w:r>
          </w:p>
          <w:p w14:paraId="25A88CFF" w14:textId="77777777" w:rsidR="000B1AA3" w:rsidRDefault="00964F86">
            <w:pPr>
              <w:pStyle w:val="TableContent"/>
            </w:pPr>
            <w:r>
              <w:t>Textfeld: Anlassbezogene Bemerkung zum schulpsychologischen Gutachten</w:t>
            </w:r>
          </w:p>
          <w:p w14:paraId="4E35E56F" w14:textId="77777777" w:rsidR="000B1AA3" w:rsidRDefault="00964F86">
            <w:pPr>
              <w:pStyle w:val="TableContent"/>
            </w:pPr>
            <w:r>
              <w:t xml:space="preserve"> </w:t>
            </w:r>
          </w:p>
          <w:p w14:paraId="04AFA227" w14:textId="77777777" w:rsidR="000B1AA3" w:rsidRDefault="000B1AA3">
            <w:pPr>
              <w:pStyle w:val="TableContent"/>
            </w:pPr>
          </w:p>
          <w:p w14:paraId="60EC68F0" w14:textId="77777777" w:rsidR="000B1AA3" w:rsidRDefault="00964F86">
            <w:pPr>
              <w:pStyle w:val="TableContent"/>
            </w:pPr>
            <w:r>
              <w:t>Bereichsüberschrift: Auftragsannahme regionales Beratungs- und Förderzentrum</w:t>
            </w:r>
          </w:p>
          <w:p w14:paraId="6882B6EC" w14:textId="77777777" w:rsidR="000B1AA3" w:rsidRDefault="00964F86">
            <w:pPr>
              <w:pStyle w:val="TableContent"/>
            </w:pPr>
            <w:r>
              <w:t>Auswahlfeld: Auftragsannahme</w:t>
            </w:r>
          </w:p>
          <w:p w14:paraId="79B05F9C" w14:textId="77777777" w:rsidR="000B1AA3" w:rsidRDefault="00964F86">
            <w:pPr>
              <w:pStyle w:val="TableContent"/>
            </w:pPr>
            <w:r>
              <w:t xml:space="preserve"> * Auftrag annehmen</w:t>
            </w:r>
          </w:p>
          <w:p w14:paraId="7E50E8BE" w14:textId="77777777" w:rsidR="000B1AA3" w:rsidRDefault="00964F86">
            <w:pPr>
              <w:pStyle w:val="TableContent"/>
            </w:pPr>
            <w:r>
              <w:t xml:space="preserve"> * Auftrag ablehnen</w:t>
            </w:r>
          </w:p>
          <w:p w14:paraId="00FDB1A5" w14:textId="77777777" w:rsidR="000B1AA3" w:rsidRDefault="000B1AA3">
            <w:pPr>
              <w:pStyle w:val="TableContent"/>
            </w:pPr>
          </w:p>
          <w:p w14:paraId="1F94BAB8" w14:textId="77777777" w:rsidR="000B1AA3" w:rsidRDefault="00964F86">
            <w:pPr>
              <w:pStyle w:val="TableContent"/>
            </w:pPr>
            <w:r>
              <w:t>Auswahlfeld: FDS beauftragen</w:t>
            </w:r>
          </w:p>
          <w:p w14:paraId="27CBEC07" w14:textId="77777777" w:rsidR="000B1AA3" w:rsidRDefault="00964F86">
            <w:pPr>
              <w:pStyle w:val="TableContent"/>
            </w:pPr>
            <w:r>
              <w:t xml:space="preserve"> * Externe Beauftragung (ausgegraut)</w:t>
            </w:r>
          </w:p>
          <w:p w14:paraId="552A9CF3" w14:textId="77777777" w:rsidR="000B1AA3" w:rsidRDefault="000B1AA3">
            <w:pPr>
              <w:pStyle w:val="TableContent"/>
            </w:pPr>
          </w:p>
          <w:p w14:paraId="5ED3F4A6" w14:textId="77777777" w:rsidR="000B1AA3" w:rsidRDefault="00964F86">
            <w:pPr>
              <w:pStyle w:val="TableContent"/>
            </w:pPr>
            <w:r>
              <w:t>Textfeld: Bemerkung im Fall der Ablehnung</w:t>
            </w:r>
          </w:p>
          <w:p w14:paraId="045D68B6" w14:textId="77777777" w:rsidR="000B1AA3" w:rsidRDefault="000B1AA3">
            <w:pPr>
              <w:pStyle w:val="TableContent"/>
            </w:pPr>
          </w:p>
          <w:p w14:paraId="0E86D0E2" w14:textId="77777777" w:rsidR="000B1AA3" w:rsidRDefault="000B1AA3">
            <w:pPr>
              <w:pStyle w:val="TableContent"/>
            </w:pPr>
          </w:p>
          <w:p w14:paraId="65081B82" w14:textId="77777777" w:rsidR="000B1AA3" w:rsidRDefault="00964F86">
            <w:pPr>
              <w:pStyle w:val="TableContent"/>
            </w:pPr>
            <w:r>
              <w:t>Bereichsüberschrift: Beauftragung Förderdiagnostische Stellungnahme</w:t>
            </w:r>
          </w:p>
          <w:p w14:paraId="031426EB" w14:textId="77777777" w:rsidR="000B1AA3" w:rsidRDefault="00964F86">
            <w:pPr>
              <w:pStyle w:val="TableContent"/>
            </w:pPr>
            <w:r>
              <w:t>Auswahlfeld: Extern beauftragte Schule</w:t>
            </w:r>
          </w:p>
          <w:p w14:paraId="3725ACEF" w14:textId="77777777" w:rsidR="000B1AA3" w:rsidRDefault="00964F86">
            <w:pPr>
              <w:pStyle w:val="TableContent"/>
            </w:pPr>
            <w:r>
              <w:t xml:space="preserve"> * Name Schule als je eigenes Feld</w:t>
            </w:r>
          </w:p>
          <w:p w14:paraId="3B682312" w14:textId="77777777" w:rsidR="000B1AA3" w:rsidRDefault="00964F86">
            <w:pPr>
              <w:pStyle w:val="TableContent"/>
            </w:pPr>
            <w:r>
              <w:t xml:space="preserve"> * XX</w:t>
            </w:r>
          </w:p>
          <w:p w14:paraId="251636A4" w14:textId="77777777" w:rsidR="000B1AA3" w:rsidRDefault="000B1AA3">
            <w:pPr>
              <w:pStyle w:val="TableContent"/>
            </w:pPr>
          </w:p>
          <w:p w14:paraId="603B07E5" w14:textId="77777777" w:rsidR="000B1AA3" w:rsidRDefault="000B1AA3">
            <w:pPr>
              <w:pStyle w:val="TableContent"/>
            </w:pPr>
          </w:p>
          <w:p w14:paraId="53AABF9F" w14:textId="77777777" w:rsidR="000B1AA3" w:rsidRDefault="00964F86">
            <w:pPr>
              <w:pStyle w:val="TableContent"/>
            </w:pPr>
            <w:r>
              <w:t>Bereichsüberschrift: Auftragsannahme eines überregionalen BFZ bzw. einer fachlich qualifizierten Förderschule</w:t>
            </w:r>
          </w:p>
          <w:p w14:paraId="58861206" w14:textId="77777777" w:rsidR="000B1AA3" w:rsidRDefault="00964F86">
            <w:pPr>
              <w:pStyle w:val="TableContent"/>
            </w:pPr>
            <w:r>
              <w:t xml:space="preserve">Auswahlfeld: </w:t>
            </w:r>
            <w:r>
              <w:t>Auftragsannahme</w:t>
            </w:r>
          </w:p>
          <w:p w14:paraId="2A6E5329" w14:textId="77777777" w:rsidR="000B1AA3" w:rsidRDefault="00964F86">
            <w:pPr>
              <w:pStyle w:val="TableContent"/>
            </w:pPr>
            <w:r>
              <w:t xml:space="preserve"> * Auftrag annehmen</w:t>
            </w:r>
          </w:p>
          <w:p w14:paraId="657923B5" w14:textId="77777777" w:rsidR="000B1AA3" w:rsidRDefault="00964F86">
            <w:pPr>
              <w:pStyle w:val="TableContent"/>
            </w:pPr>
            <w:r>
              <w:t xml:space="preserve"> * Auftrag ablehnen</w:t>
            </w:r>
          </w:p>
          <w:p w14:paraId="735BD275" w14:textId="77777777" w:rsidR="000B1AA3" w:rsidRDefault="000B1AA3">
            <w:pPr>
              <w:pStyle w:val="TableContent"/>
            </w:pPr>
          </w:p>
          <w:p w14:paraId="24A5CE70" w14:textId="77777777" w:rsidR="000B1AA3" w:rsidRDefault="00964F86">
            <w:pPr>
              <w:pStyle w:val="TableContent"/>
            </w:pPr>
            <w:r>
              <w:t>Textfeld: Bemerkung im Fall der Ablehnung</w:t>
            </w:r>
          </w:p>
          <w:p w14:paraId="07ED62F3" w14:textId="77777777" w:rsidR="000B1AA3" w:rsidRDefault="000B1AA3">
            <w:pPr>
              <w:pStyle w:val="TableContent"/>
            </w:pPr>
          </w:p>
          <w:p w14:paraId="38F9C9F6" w14:textId="77777777" w:rsidR="000B1AA3" w:rsidRDefault="00964F86">
            <w:pPr>
              <w:pStyle w:val="TableContent"/>
            </w:pPr>
            <w:r>
              <w:t>Bereichsüberschrift: Beauftragung Förderdiagnostische Stellungnahme</w:t>
            </w:r>
          </w:p>
          <w:p w14:paraId="61C5B95B" w14:textId="77777777" w:rsidR="000B1AA3" w:rsidRDefault="00964F86">
            <w:pPr>
              <w:pStyle w:val="TableContent"/>
            </w:pPr>
            <w:r>
              <w:t>Auswahlfeld: Beauftragte Lehrkraft</w:t>
            </w:r>
          </w:p>
          <w:p w14:paraId="7964D3D6" w14:textId="77777777" w:rsidR="000B1AA3" w:rsidRDefault="00964F86">
            <w:pPr>
              <w:pStyle w:val="TableContent"/>
            </w:pPr>
            <w:r>
              <w:t xml:space="preserve"> * XX</w:t>
            </w:r>
          </w:p>
          <w:p w14:paraId="2C1FBBA5" w14:textId="77777777" w:rsidR="000B1AA3" w:rsidRDefault="00964F86">
            <w:pPr>
              <w:pStyle w:val="TableContent"/>
            </w:pPr>
            <w:r>
              <w:t xml:space="preserve"> * XX</w:t>
            </w:r>
          </w:p>
          <w:p w14:paraId="586E6901" w14:textId="77777777" w:rsidR="000B1AA3" w:rsidRDefault="000B1AA3">
            <w:pPr>
              <w:pStyle w:val="TableContent"/>
            </w:pPr>
          </w:p>
          <w:p w14:paraId="1EBF30D2" w14:textId="77777777" w:rsidR="000B1AA3" w:rsidRDefault="00964F86">
            <w:pPr>
              <w:pStyle w:val="TableContent"/>
            </w:pPr>
            <w:r>
              <w:t xml:space="preserve">Auswahlfeld: </w:t>
            </w:r>
          </w:p>
          <w:p w14:paraId="27C09985" w14:textId="77777777" w:rsidR="000B1AA3" w:rsidRDefault="00964F86">
            <w:pPr>
              <w:pStyle w:val="TableContent"/>
            </w:pPr>
            <w:r>
              <w:t>Auswahlfeld: Einbezug eines üBFZ oder einer fachlich qualifizierten Förderschule zur Unterstützung des rBFZ</w:t>
            </w:r>
          </w:p>
          <w:p w14:paraId="22CE43C2" w14:textId="77777777" w:rsidR="000B1AA3" w:rsidRDefault="00964F86">
            <w:pPr>
              <w:pStyle w:val="TableContent"/>
            </w:pPr>
            <w:r>
              <w:t xml:space="preserve"> * Kontrollkästchen</w:t>
            </w:r>
          </w:p>
          <w:p w14:paraId="5E0A250B" w14:textId="77777777" w:rsidR="000B1AA3" w:rsidRDefault="00964F86">
            <w:pPr>
              <w:pStyle w:val="TableContent"/>
            </w:pPr>
            <w:r>
              <w:t xml:space="preserve"> * Schulen des Schulumfeldes (LUSD)</w:t>
            </w:r>
          </w:p>
          <w:p w14:paraId="463C0058" w14:textId="77777777" w:rsidR="000B1AA3" w:rsidRDefault="00964F86">
            <w:pPr>
              <w:pStyle w:val="TableContent"/>
            </w:pPr>
            <w:r>
              <w:t xml:space="preserve"> Auswahlfeld: Fachlich qualifizierte Lehrkraft des üBFZ zur Unterstützung in einem weiteren Förderschwerpunkt</w:t>
            </w:r>
          </w:p>
          <w:p w14:paraId="06E618A6" w14:textId="77777777" w:rsidR="000B1AA3" w:rsidRDefault="00964F86">
            <w:pPr>
              <w:pStyle w:val="TableContent"/>
            </w:pPr>
            <w:r>
              <w:t xml:space="preserve"> * Kontrollkästchen </w:t>
            </w:r>
          </w:p>
          <w:p w14:paraId="444C4244" w14:textId="77777777" w:rsidR="000B1AA3" w:rsidRDefault="00964F86">
            <w:pPr>
              <w:pStyle w:val="TableContent"/>
            </w:pPr>
            <w:r>
              <w:t xml:space="preserve"> * Schulen des Schulumfeldes (LUSD)</w:t>
            </w:r>
          </w:p>
          <w:p w14:paraId="3C96F9C1" w14:textId="77777777" w:rsidR="000B1AA3" w:rsidRDefault="000B1AA3">
            <w:pPr>
              <w:pStyle w:val="TableContent"/>
            </w:pPr>
          </w:p>
          <w:p w14:paraId="06F82CCB" w14:textId="77777777" w:rsidR="000B1AA3" w:rsidRDefault="00964F86">
            <w:pPr>
              <w:pStyle w:val="TableContent"/>
            </w:pPr>
            <w:r>
              <w:t>Diese Auswahlfelder werden erst mit Aktivierung eines Kontrollkästchens bearbeitbar.</w:t>
            </w:r>
          </w:p>
          <w:p w14:paraId="79DB2CC0" w14:textId="77777777" w:rsidR="000B1AA3" w:rsidRDefault="000B1AA3">
            <w:pPr>
              <w:pStyle w:val="TableContent"/>
            </w:pPr>
          </w:p>
          <w:p w14:paraId="6850CD1D" w14:textId="77777777" w:rsidR="000B1AA3" w:rsidRDefault="00964F86">
            <w:pPr>
              <w:pStyle w:val="TableContent"/>
            </w:pPr>
            <w:r>
              <w:t>Schaltfläche:</w:t>
            </w:r>
          </w:p>
          <w:p w14:paraId="7ED9CC0A" w14:textId="77777777" w:rsidR="000B1AA3" w:rsidRDefault="00964F86">
            <w:pPr>
              <w:pStyle w:val="TableContent"/>
            </w:pPr>
            <w:r>
              <w:t xml:space="preserve"> * Abbrechen</w:t>
            </w:r>
          </w:p>
          <w:p w14:paraId="04759B2A" w14:textId="77777777" w:rsidR="000B1AA3" w:rsidRDefault="00964F86">
            <w:pPr>
              <w:pStyle w:val="TableContent"/>
            </w:pPr>
            <w:r>
              <w:t xml:space="preserve"> * Speichern ohne senden</w:t>
            </w:r>
          </w:p>
          <w:p w14:paraId="2ECE53BB" w14:textId="77777777" w:rsidR="000B1AA3" w:rsidRDefault="00964F86">
            <w:pPr>
              <w:pStyle w:val="TableContent"/>
            </w:pPr>
            <w:r>
              <w:t xml:space="preserve"> * Speichern und senden</w:t>
            </w:r>
          </w:p>
        </w:tc>
      </w:tr>
      <w:tr w:rsidR="000B1AA3" w14:paraId="1FCBB6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7878BD" w14:textId="77777777" w:rsidR="000B1AA3" w:rsidRDefault="00964F86">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BCB07E" w14:textId="77777777" w:rsidR="000B1AA3" w:rsidRDefault="00964F86">
            <w:pPr>
              <w:pStyle w:val="TableContent"/>
            </w:pPr>
            <w:hyperlink r:id="rId34" w:history="1">
              <w:r>
                <w:t>Mockup</w:t>
              </w:r>
            </w:hyperlink>
          </w:p>
        </w:tc>
      </w:tr>
    </w:tbl>
    <w:p w14:paraId="652CE491" w14:textId="77777777" w:rsidR="000B1AA3" w:rsidRDefault="000B1AA3">
      <w:pPr>
        <w:pStyle w:val="TableContent"/>
      </w:pPr>
    </w:p>
    <w:p w14:paraId="06496BF7" w14:textId="77777777" w:rsidR="000B1AA3" w:rsidRDefault="000B1AA3">
      <w:pPr>
        <w:pStyle w:val="TableContent"/>
      </w:pPr>
    </w:p>
    <w:p w14:paraId="49BF9BAD" w14:textId="77777777" w:rsidR="00335EF1" w:rsidRDefault="00964F86">
      <w:pPr>
        <w:spacing w:before="0" w:after="200" w:line="276" w:lineRule="auto"/>
        <w:rPr>
          <w:rFonts w:ascii="Calibri" w:eastAsia="Times New Roman" w:hAnsi="Calibri" w:cs="Calibri"/>
          <w:sz w:val="19"/>
          <w:szCs w:val="19"/>
          <w:lang w:eastAsia="de-DE"/>
        </w:rPr>
      </w:pPr>
      <w:bookmarkStart w:id="18" w:name="_Förderungen_für_einzelne"/>
      <w:bookmarkEnd w:id="7"/>
      <w:bookmarkEnd w:id="8"/>
      <w:bookmarkEnd w:id="1"/>
      <w:bookmarkEnd w:id="2"/>
      <w:bookmarkEnd w:id="3"/>
      <w:bookmarkEnd w:id="4"/>
      <w:bookmarkEnd w:id="18"/>
      <w:r>
        <w:rPr>
          <w:rFonts w:ascii="Calibri" w:eastAsia="Times New Roman" w:hAnsi="Calibri" w:cs="Calibri"/>
          <w:sz w:val="19"/>
          <w:szCs w:val="19"/>
          <w:lang w:eastAsia="de-DE"/>
        </w:rPr>
        <w:br w:type="page"/>
      </w:r>
    </w:p>
    <w:p w14:paraId="56C4177C" w14:textId="77777777" w:rsidR="000B1AA3" w:rsidRDefault="00964F86">
      <w:pPr>
        <w:pStyle w:val="HeaderHKM1"/>
      </w:pPr>
      <w:bookmarkStart w:id="19" w:name="_Toc256000012"/>
      <w:r>
        <w:rPr>
          <w:rFonts w:eastAsia="Arial" w:cs="Arial"/>
          <w:noProof/>
          <w:szCs w:val="22"/>
          <w:lang w:eastAsia="de-DE"/>
        </w:rPr>
        <w:lastRenderedPageBreak/>
        <w:t>Zusätzliche Informationen</w:t>
      </w:r>
      <w:bookmarkEnd w:id="19"/>
    </w:p>
    <w:p w14:paraId="3BC5CF82" w14:textId="77777777" w:rsidR="000B1AA3" w:rsidRDefault="00964F86">
      <w:pPr>
        <w:pStyle w:val="HeaderHKM2"/>
      </w:pPr>
      <w:bookmarkStart w:id="20" w:name="_Toc256000013"/>
      <w:r>
        <w:rPr>
          <w:rFonts w:eastAsia="Arial" w:cs="Arial"/>
        </w:rPr>
        <w:t>Fachbegriffe</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0B1AA3" w14:paraId="04FA2A25"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EB67170" w14:textId="77777777" w:rsidR="000B1AA3" w:rsidRDefault="00964F8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82AACE8" w14:textId="77777777" w:rsidR="000B1AA3" w:rsidRDefault="00964F86">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838043F" w14:textId="77777777" w:rsidR="000B1AA3" w:rsidRDefault="00964F86">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8078EB2" w14:textId="77777777" w:rsidR="000B1AA3" w:rsidRDefault="00964F86">
            <w:pPr>
              <w:pStyle w:val="Tabellenberschrift"/>
            </w:pPr>
            <w:r>
              <w:t>erzeugt von Aufgabe</w:t>
            </w:r>
          </w:p>
        </w:tc>
      </w:tr>
      <w:tr w:rsidR="000B1AA3" w14:paraId="63136F0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2F7B00" w14:textId="77777777" w:rsidR="000B1AA3" w:rsidRDefault="00964F86">
            <w:pPr>
              <w:pStyle w:val="Tabellentext"/>
            </w:pPr>
            <w:r>
              <w:t>Anlass Entscheidung über Anspruch SOPÄDFÖ</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8E7343" w14:textId="77777777" w:rsidR="000B1AA3" w:rsidRDefault="00964F86">
            <w:pPr>
              <w:pStyle w:val="Tabellentext"/>
              <w:rPr>
                <w:sz w:val="22"/>
              </w:rPr>
            </w:pPr>
            <w:r>
              <w:rPr>
                <w:sz w:val="22"/>
              </w:rPr>
              <w:t xml:space="preserve">Ein Anlass zur Entscheidung über einen Anspruch auf </w:t>
            </w:r>
            <w:r>
              <w:rPr>
                <w:sz w:val="22"/>
              </w:rPr>
              <w:t>sonderpädagogische Förderung:</w:t>
            </w:r>
          </w:p>
          <w:p w14:paraId="37E89706" w14:textId="77777777" w:rsidR="000B1AA3" w:rsidRDefault="00964F86">
            <w:pPr>
              <w:pStyle w:val="Tabellentext"/>
              <w:rPr>
                <w:sz w:val="22"/>
              </w:rPr>
            </w:pPr>
            <w:r>
              <w:rPr>
                <w:sz w:val="22"/>
              </w:rPr>
              <w:t xml:space="preserve"> </w:t>
            </w:r>
          </w:p>
          <w:p w14:paraId="70F6982B" w14:textId="77777777" w:rsidR="000B1AA3" w:rsidRDefault="00964F86">
            <w:pPr>
              <w:pStyle w:val="Tabellentext"/>
              <w:rPr>
                <w:sz w:val="22"/>
              </w:rPr>
            </w:pPr>
            <w:r>
              <w:rPr>
                <w:sz w:val="22"/>
              </w:rPr>
              <w:t xml:space="preserve"> * Entscheidung SOPÄDFÖ</w:t>
            </w:r>
          </w:p>
          <w:p w14:paraId="3F38A567" w14:textId="77777777" w:rsidR="000B1AA3" w:rsidRDefault="00964F86">
            <w:pPr>
              <w:pStyle w:val="Tabellentext"/>
              <w:rPr>
                <w:sz w:val="22"/>
              </w:rPr>
            </w:pPr>
            <w:r>
              <w:rPr>
                <w:sz w:val="22"/>
              </w:rPr>
              <w:t xml:space="preserve"> * Entscheidung SOPÄDFÖ an der Förderschule</w:t>
            </w:r>
          </w:p>
          <w:p w14:paraId="7B2E3CF3" w14:textId="77777777" w:rsidR="000B1AA3" w:rsidRDefault="00964F86">
            <w:pPr>
              <w:pStyle w:val="Tabellentext"/>
              <w:rPr>
                <w:sz w:val="22"/>
              </w:rPr>
            </w:pPr>
            <w:r>
              <w:rPr>
                <w:sz w:val="22"/>
              </w:rPr>
              <w:t xml:space="preserve"> * Änderung SOPÄDFÖ</w:t>
            </w:r>
          </w:p>
          <w:p w14:paraId="37E542FE" w14:textId="77777777" w:rsidR="000B1AA3" w:rsidRDefault="00964F86">
            <w:pPr>
              <w:pStyle w:val="Tabellentext"/>
              <w:rPr>
                <w:sz w:val="22"/>
              </w:rPr>
            </w:pPr>
            <w:r>
              <w:rPr>
                <w:sz w:val="22"/>
              </w:rPr>
              <w:t xml:space="preserve"> * Änderung SOPÄDFÖ an der Förderschule</w:t>
            </w:r>
          </w:p>
          <w:p w14:paraId="7147E8E8" w14:textId="77777777" w:rsidR="000B1AA3" w:rsidRDefault="00964F86">
            <w:pPr>
              <w:pStyle w:val="Tabellentext"/>
              <w:rPr>
                <w:sz w:val="22"/>
              </w:rPr>
            </w:pPr>
            <w:r>
              <w:rPr>
                <w:sz w:val="22"/>
              </w:rPr>
              <w:t xml:space="preserve"> * Aufhebung SOPÄDFÖ</w:t>
            </w:r>
          </w:p>
          <w:p w14:paraId="6EBEF5ED" w14:textId="77777777" w:rsidR="000B1AA3" w:rsidRDefault="00964F86">
            <w:pPr>
              <w:pStyle w:val="Tabellentext"/>
              <w:rPr>
                <w:sz w:val="22"/>
              </w:rPr>
            </w:pPr>
            <w:r>
              <w:rPr>
                <w:sz w:val="22"/>
              </w:rPr>
              <w:t xml:space="preserve"> * Übergang 4-5 mit Förderausschuss</w:t>
            </w:r>
          </w:p>
          <w:p w14:paraId="2EED89CC" w14:textId="77777777" w:rsidR="000B1AA3" w:rsidRDefault="00964F86">
            <w:pPr>
              <w:pStyle w:val="Tabellentextf"/>
            </w:pPr>
            <w:r>
              <w:rPr>
                <w:sz w:val="22"/>
              </w:rPr>
              <w:t xml:space="preserve"> * Übergang 4-5 ohne Förderausschuss</w:t>
            </w:r>
          </w:p>
          <w:p w14:paraId="69CC24F5" w14:textId="77777777" w:rsidR="000B1AA3" w:rsidRDefault="00964F86">
            <w:pPr>
              <w:pStyle w:val="Tabellentextf"/>
              <w:rPr>
                <w:sz w:val="22"/>
              </w:rPr>
            </w:pPr>
            <w:r>
              <w:rPr>
                <w:sz w:val="22"/>
                <w:u w:val="single"/>
              </w:rPr>
              <w:t>Kommentar:</w:t>
            </w:r>
            <w:r>
              <w:rPr>
                <w:sz w:val="22"/>
              </w:rPr>
              <w:t xml:space="preserve"> Übergang 4-5: ohne Erstellung einer förderdiagnostischen Stellungnahme</w:t>
            </w:r>
          </w:p>
          <w:p w14:paraId="57B2C0A4" w14:textId="77777777" w:rsidR="000B1AA3" w:rsidRDefault="00964F86">
            <w:pPr>
              <w:pStyle w:val="Tabellentextf"/>
              <w:rPr>
                <w:sz w:val="22"/>
              </w:rPr>
            </w:pPr>
            <w:r>
              <w:rPr>
                <w:sz w:val="22"/>
              </w:rPr>
              <w:t>Aufhebung SOPÄDFÖ: ohne Erstellung einer förderdiagnostischen Stellungnahme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953428" w14:textId="77777777" w:rsidR="000B1AA3" w:rsidRDefault="000B1AA3">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FEE7E8" w14:textId="77777777" w:rsidR="000B1AA3" w:rsidRDefault="00964F86">
            <w:pPr>
              <w:pStyle w:val="Tabellentext"/>
              <w:rPr>
                <w:sz w:val="22"/>
              </w:rPr>
            </w:pPr>
            <w:r>
              <w:rPr>
                <w:sz w:val="22"/>
              </w:rPr>
              <w:t>In Betracht kommenden Anspruch auf SOPÄDFÖ prüfen</w:t>
            </w:r>
          </w:p>
        </w:tc>
      </w:tr>
      <w:tr w:rsidR="000B1AA3" w14:paraId="6108A02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97E8F0" w14:textId="77777777" w:rsidR="000B1AA3" w:rsidRDefault="00964F86">
            <w:pPr>
              <w:pStyle w:val="Tabellentext"/>
            </w:pPr>
            <w:r>
              <w:t>Anspruch SOPÄDFÖ Status Auftrag erteilt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D02744" w14:textId="77777777" w:rsidR="000B1AA3" w:rsidRDefault="00964F86">
            <w:pPr>
              <w:pStyle w:val="Tabellentext"/>
              <w:rPr>
                <w:sz w:val="22"/>
              </w:rPr>
            </w:pPr>
            <w:r>
              <w:rPr>
                <w:sz w:val="22"/>
              </w:rPr>
              <w:t>Der Auftrag zur Erstellung ist erteilt:</w:t>
            </w:r>
          </w:p>
          <w:p w14:paraId="057F1AB9" w14:textId="77777777" w:rsidR="000B1AA3" w:rsidRDefault="00964F86">
            <w:pPr>
              <w:pStyle w:val="Tabellentext"/>
              <w:rPr>
                <w:sz w:val="22"/>
              </w:rPr>
            </w:pPr>
            <w:r>
              <w:rPr>
                <w:sz w:val="22"/>
              </w:rPr>
              <w:t xml:space="preserve">Dieser Auftrag kann beinhalten: </w:t>
            </w:r>
          </w:p>
          <w:p w14:paraId="7830D577" w14:textId="77777777" w:rsidR="000B1AA3" w:rsidRDefault="00964F86">
            <w:pPr>
              <w:pStyle w:val="Tabellentext"/>
              <w:rPr>
                <w:sz w:val="22"/>
              </w:rPr>
            </w:pPr>
            <w:r>
              <w:rPr>
                <w:sz w:val="22"/>
              </w:rPr>
              <w:t xml:space="preserve"> </w:t>
            </w:r>
          </w:p>
          <w:p w14:paraId="047A2128" w14:textId="77777777" w:rsidR="000B1AA3" w:rsidRDefault="00964F86">
            <w:pPr>
              <w:pStyle w:val="Tabellentext"/>
              <w:rPr>
                <w:sz w:val="22"/>
              </w:rPr>
            </w:pPr>
            <w:r>
              <w:rPr>
                <w:sz w:val="22"/>
              </w:rPr>
              <w:t xml:space="preserve"> * förderdiagnostischen Stellungnahme</w:t>
            </w:r>
          </w:p>
          <w:p w14:paraId="5C56B6CC" w14:textId="77777777" w:rsidR="000B1AA3" w:rsidRDefault="00964F86">
            <w:pPr>
              <w:pStyle w:val="Tabellentext"/>
              <w:rPr>
                <w:sz w:val="22"/>
              </w:rPr>
            </w:pPr>
            <w:r>
              <w:rPr>
                <w:sz w:val="22"/>
              </w:rPr>
              <w:t xml:space="preserve"> * schulpsychologisches Gutachten</w:t>
            </w:r>
          </w:p>
          <w:p w14:paraId="05AFA3F4" w14:textId="77777777" w:rsidR="000B1AA3" w:rsidRDefault="00964F86">
            <w:pPr>
              <w:pStyle w:val="Tabellentext"/>
              <w:rPr>
                <w:sz w:val="22"/>
              </w:rPr>
            </w:pPr>
            <w:r>
              <w:rPr>
                <w:sz w:val="22"/>
              </w:rPr>
              <w:t xml:space="preserve"> * schulärztliches Gutachten</w:t>
            </w:r>
          </w:p>
          <w:p w14:paraId="3E317413" w14:textId="77777777" w:rsidR="000B1AA3" w:rsidRDefault="00964F86">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3ECBBB" w14:textId="77777777" w:rsidR="000B1AA3" w:rsidRDefault="000B1AA3">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1A7BB5" w14:textId="77777777" w:rsidR="000B1AA3" w:rsidRDefault="00964F86">
            <w:pPr>
              <w:pStyle w:val="Tabellentext"/>
              <w:rPr>
                <w:sz w:val="22"/>
              </w:rPr>
            </w:pPr>
            <w:r>
              <w:rPr>
                <w:sz w:val="22"/>
              </w:rPr>
              <w:t>Förderdiagnostische Stellungnahme beauftragen</w:t>
            </w:r>
          </w:p>
        </w:tc>
      </w:tr>
      <w:tr w:rsidR="000B1AA3" w14:paraId="7FBC978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F3CF82" w14:textId="77777777" w:rsidR="000B1AA3" w:rsidRDefault="00964F86">
            <w:pPr>
              <w:pStyle w:val="Tabellentext"/>
            </w:pPr>
            <w:r>
              <w:t>Anspruch SOPÄDFÖ Status Auftrag FDS angenommen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E6C6692" w14:textId="77777777" w:rsidR="000B1AA3" w:rsidRDefault="00964F86">
            <w:pPr>
              <w:pStyle w:val="Tabellentextf"/>
            </w:pPr>
            <w:r>
              <w:rPr>
                <w:sz w:val="22"/>
              </w:rPr>
              <w:t xml:space="preserve">Der Auftrag zur Erstellung der förderdiagnostischen Stellungnahme angenommen. </w:t>
            </w:r>
          </w:p>
          <w:p w14:paraId="1FA7DFA9" w14:textId="77777777" w:rsidR="000B1AA3" w:rsidRDefault="00964F86">
            <w:pPr>
              <w:pStyle w:val="Tabellentextf"/>
              <w:rPr>
                <w:sz w:val="22"/>
              </w:rPr>
            </w:pPr>
            <w:r>
              <w:rPr>
                <w:sz w:val="22"/>
                <w:u w:val="single"/>
              </w:rPr>
              <w:t>Kommentar:</w:t>
            </w:r>
            <w:r>
              <w:rPr>
                <w:sz w:val="22"/>
              </w:rPr>
              <w:t xml:space="preserve"> FDS = Förderdiagnostische Stellungnahme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3C0A2D" w14:textId="77777777" w:rsidR="000B1AA3" w:rsidRDefault="000B1AA3">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5F012B" w14:textId="77777777" w:rsidR="000B1AA3" w:rsidRDefault="00964F86">
            <w:pPr>
              <w:pStyle w:val="Tabellentext"/>
              <w:rPr>
                <w:sz w:val="22"/>
              </w:rPr>
            </w:pPr>
            <w:r>
              <w:rPr>
                <w:sz w:val="22"/>
              </w:rPr>
              <w:t>Auftrag Förderdiagnostische Stellungnahme annehmen oder ablehnen</w:t>
            </w:r>
          </w:p>
        </w:tc>
      </w:tr>
      <w:tr w:rsidR="000B1AA3" w14:paraId="23D067A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0DE5C5" w14:textId="77777777" w:rsidR="000B1AA3" w:rsidRDefault="00964F86">
            <w:pPr>
              <w:pStyle w:val="Tabellentext"/>
            </w:pPr>
            <w:r>
              <w:t>Anspruch SOPÄDFÖ Status Neu - angelegt grau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34743C" w14:textId="77777777" w:rsidR="000B1AA3" w:rsidRDefault="00964F86">
            <w:pPr>
              <w:pStyle w:val="Tabellentext"/>
              <w:rPr>
                <w:sz w:val="22"/>
              </w:rPr>
            </w:pPr>
            <w:r>
              <w:rPr>
                <w:sz w:val="22"/>
              </w:rPr>
              <w:t>Ein Anspruch auf Sonderpädagogische</w:t>
            </w:r>
          </w:p>
          <w:p w14:paraId="305BE815" w14:textId="77777777" w:rsidR="000B1AA3" w:rsidRDefault="00964F86">
            <w:pPr>
              <w:pStyle w:val="Tabellentextf"/>
            </w:pPr>
            <w:r>
              <w:rPr>
                <w:sz w:val="22"/>
              </w:rPr>
              <w:t xml:space="preserve">Förderung ist erstmalig erfasst. </w:t>
            </w:r>
          </w:p>
          <w:p w14:paraId="50E33B24" w14:textId="77777777" w:rsidR="000B1AA3" w:rsidRDefault="00964F86">
            <w:pPr>
              <w:pStyle w:val="Tabellentextf"/>
              <w:rPr>
                <w:sz w:val="22"/>
              </w:rPr>
            </w:pPr>
            <w:r>
              <w:rPr>
                <w:sz w:val="22"/>
                <w:u w:val="single"/>
              </w:rPr>
              <w:t>Kommentar:</w:t>
            </w:r>
            <w:r>
              <w:rPr>
                <w:sz w:val="22"/>
              </w:rPr>
              <w:t xml:space="preserve"> Anspruch auf SOPÄDFÖ anlegen entspricht Status Neu</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60BD8A" w14:textId="77777777" w:rsidR="000B1AA3" w:rsidRDefault="00964F86">
            <w:pPr>
              <w:pStyle w:val="Tabellentext"/>
              <w:rPr>
                <w:sz w:val="22"/>
              </w:rPr>
            </w:pPr>
            <w:r>
              <w:rPr>
                <w:sz w:val="22"/>
              </w:rPr>
              <w:t>Eltern beraten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54370A" w14:textId="77777777" w:rsidR="000B1AA3" w:rsidRDefault="00964F86">
            <w:pPr>
              <w:pStyle w:val="Tabellentext"/>
              <w:rPr>
                <w:sz w:val="22"/>
              </w:rPr>
            </w:pPr>
            <w:r>
              <w:rPr>
                <w:sz w:val="22"/>
              </w:rPr>
              <w:t>In Betracht kommenden Anspruch auf SOPÄDFÖ prüfen</w:t>
            </w:r>
          </w:p>
        </w:tc>
      </w:tr>
      <w:tr w:rsidR="000B1AA3" w14:paraId="5540E9D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25569A" w14:textId="77777777" w:rsidR="000B1AA3" w:rsidRDefault="00964F86">
            <w:pPr>
              <w:pStyle w:val="Tabellentext"/>
            </w:pPr>
            <w:r>
              <w:lastRenderedPageBreak/>
              <w:t>Auftrag Förderdiagnostische Stellungnahme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77F8C1" w14:textId="77777777" w:rsidR="000B1AA3" w:rsidRDefault="00964F86">
            <w:pPr>
              <w:pStyle w:val="Tabellentext"/>
              <w:rPr>
                <w:sz w:val="22"/>
              </w:rPr>
            </w:pPr>
            <w:r>
              <w:rPr>
                <w:sz w:val="22"/>
              </w:rPr>
              <w:t xml:space="preserve">Der Auftrag Allgemeine Schule beinhaltet: </w:t>
            </w:r>
          </w:p>
          <w:p w14:paraId="518F07C3" w14:textId="77777777" w:rsidR="000B1AA3" w:rsidRDefault="00964F86">
            <w:pPr>
              <w:pStyle w:val="Tabellentext"/>
              <w:rPr>
                <w:sz w:val="22"/>
              </w:rPr>
            </w:pPr>
            <w:r>
              <w:rPr>
                <w:sz w:val="22"/>
              </w:rPr>
              <w:t xml:space="preserve"> * Daten des Schülers</w:t>
            </w:r>
          </w:p>
          <w:p w14:paraId="7729A338" w14:textId="77777777" w:rsidR="000B1AA3" w:rsidRDefault="00964F86">
            <w:pPr>
              <w:pStyle w:val="Tabellentext"/>
              <w:rPr>
                <w:sz w:val="22"/>
              </w:rPr>
            </w:pPr>
            <w:r>
              <w:rPr>
                <w:sz w:val="22"/>
              </w:rPr>
              <w:t xml:space="preserve"> * Daten der auftraggebenden Schule</w:t>
            </w:r>
          </w:p>
          <w:p w14:paraId="1367A451" w14:textId="77777777" w:rsidR="000B1AA3" w:rsidRDefault="00964F86">
            <w:pPr>
              <w:pStyle w:val="Tabellentext"/>
              <w:rPr>
                <w:sz w:val="22"/>
              </w:rPr>
            </w:pPr>
            <w:r>
              <w:rPr>
                <w:sz w:val="22"/>
              </w:rPr>
              <w:t xml:space="preserve"> * Daten der beauftragten Schule</w:t>
            </w:r>
          </w:p>
          <w:p w14:paraId="0A176C67" w14:textId="77777777" w:rsidR="000B1AA3" w:rsidRDefault="00964F86">
            <w:pPr>
              <w:pStyle w:val="Tabellentext"/>
              <w:rPr>
                <w:sz w:val="22"/>
              </w:rPr>
            </w:pPr>
            <w:r>
              <w:rPr>
                <w:sz w:val="22"/>
              </w:rPr>
              <w:t xml:space="preserve"> * Begründung des vermuteten Anspruchs</w:t>
            </w:r>
          </w:p>
          <w:p w14:paraId="3FA66F01" w14:textId="77777777" w:rsidR="000B1AA3" w:rsidRDefault="00964F86">
            <w:pPr>
              <w:pStyle w:val="Tabellentext"/>
              <w:rPr>
                <w:sz w:val="22"/>
              </w:rPr>
            </w:pPr>
            <w:r>
              <w:rPr>
                <w:sz w:val="22"/>
              </w:rPr>
              <w:t xml:space="preserve"> * Anlass zur Einleitung des Entscheidungsverfahrens bei vermutetem Anspruch auf sonderpädagogische Förderung</w:t>
            </w:r>
          </w:p>
          <w:p w14:paraId="6EFD4D0E" w14:textId="77777777" w:rsidR="000B1AA3" w:rsidRDefault="00964F86">
            <w:pPr>
              <w:pStyle w:val="Tabellentext"/>
              <w:rPr>
                <w:sz w:val="22"/>
              </w:rPr>
            </w:pPr>
            <w:r>
              <w:rPr>
                <w:sz w:val="22"/>
              </w:rPr>
              <w:t xml:space="preserve"> * Schulbericht</w:t>
            </w:r>
          </w:p>
          <w:p w14:paraId="06820E2C" w14:textId="77777777" w:rsidR="000B1AA3" w:rsidRDefault="00964F86">
            <w:pPr>
              <w:pStyle w:val="Tabellentext"/>
              <w:rPr>
                <w:sz w:val="22"/>
              </w:rPr>
            </w:pPr>
            <w:r>
              <w:rPr>
                <w:sz w:val="22"/>
              </w:rPr>
              <w:t xml:space="preserve"> * ggf. Schuläzrtliches Gutachten</w:t>
            </w:r>
          </w:p>
          <w:p w14:paraId="466659AB" w14:textId="77777777" w:rsidR="000B1AA3" w:rsidRDefault="00964F86">
            <w:pPr>
              <w:pStyle w:val="Tabellentext"/>
              <w:rPr>
                <w:sz w:val="22"/>
              </w:rPr>
            </w:pPr>
            <w:r>
              <w:rPr>
                <w:sz w:val="22"/>
              </w:rPr>
              <w:t xml:space="preserve"> * ggf. Schulpsychologisches Gutachten</w:t>
            </w:r>
          </w:p>
          <w:p w14:paraId="5F8ACAFD" w14:textId="77777777" w:rsidR="000B1AA3" w:rsidRDefault="00964F86">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A9A2BE4" w14:textId="77777777" w:rsidR="000B1AA3" w:rsidRDefault="00964F86">
            <w:pPr>
              <w:pStyle w:val="Tabellentextf"/>
            </w:pPr>
            <w:r>
              <w:rPr>
                <w:sz w:val="22"/>
              </w:rPr>
              <w:t>Förderdiagnostische Stellungnahme extern beauftragen</w:t>
            </w:r>
            <w:r>
              <w:t>,</w:t>
            </w:r>
          </w:p>
          <w:p w14:paraId="3792BDD1" w14:textId="77777777" w:rsidR="000B1AA3" w:rsidRDefault="00964F86">
            <w:pPr>
              <w:pStyle w:val="Tabellentextf"/>
            </w:pPr>
            <w:r>
              <w:rPr>
                <w:sz w:val="22"/>
              </w:rPr>
              <w:t>Auftrag Förderdiagnostische Stellungnahme annehmen oder ablehnen</w:t>
            </w:r>
            <w:r>
              <w:t>,</w:t>
            </w:r>
          </w:p>
          <w:p w14:paraId="1388DBA9" w14:textId="77777777" w:rsidR="000B1AA3" w:rsidRDefault="00964F86">
            <w:pPr>
              <w:pStyle w:val="Tabellentextf"/>
            </w:pPr>
            <w:r>
              <w:rPr>
                <w:sz w:val="22"/>
              </w:rPr>
              <w:t>Lehrkraft für externe Erstellung FDS beauftragen</w:t>
            </w:r>
            <w:r>
              <w:t>,</w:t>
            </w:r>
          </w:p>
          <w:p w14:paraId="045FA8FB" w14:textId="77777777" w:rsidR="000B1AA3" w:rsidRDefault="00964F86">
            <w:pPr>
              <w:pStyle w:val="Tabellentextf"/>
            </w:pPr>
            <w:r>
              <w:rPr>
                <w:sz w:val="22"/>
              </w:rPr>
              <w:t xml:space="preserve">Auftrag </w:t>
            </w:r>
            <w:r>
              <w:rPr>
                <w:sz w:val="22"/>
              </w:rPr>
              <w:t>Förderdiagnostische Stellungnahme extern annehmen oder ablehnen</w:t>
            </w:r>
            <w:r>
              <w:t>,</w:t>
            </w:r>
          </w:p>
          <w:p w14:paraId="64E25CB4" w14:textId="77777777" w:rsidR="000B1AA3" w:rsidRDefault="00964F86">
            <w:pPr>
              <w:pStyle w:val="Tabellentextf"/>
            </w:pPr>
            <w:r>
              <w:rPr>
                <w:sz w:val="22"/>
              </w:rPr>
              <w:t>Förderschullehrkraft rBFZ mit der Erstellung FDS beauftragen</w:t>
            </w:r>
            <w:r>
              <w:t>,</w:t>
            </w:r>
          </w:p>
          <w:p w14:paraId="5B0B5615" w14:textId="77777777" w:rsidR="000B1AA3" w:rsidRDefault="00964F86">
            <w:pPr>
              <w:pStyle w:val="Tabellentextf"/>
              <w:rPr>
                <w:sz w:val="22"/>
              </w:rPr>
            </w:pPr>
            <w:r>
              <w:rPr>
                <w:sz w:val="22"/>
              </w:rPr>
              <w:t>Externe Beauftragung FDS prüfen und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F244A9" w14:textId="77777777" w:rsidR="000B1AA3" w:rsidRDefault="00964F86">
            <w:pPr>
              <w:pStyle w:val="Tabellentext"/>
              <w:rPr>
                <w:sz w:val="22"/>
              </w:rPr>
            </w:pPr>
            <w:r>
              <w:rPr>
                <w:sz w:val="22"/>
              </w:rPr>
              <w:t>Förderdiagnostische Stellungnahme beauftragen</w:t>
            </w:r>
          </w:p>
        </w:tc>
      </w:tr>
      <w:tr w:rsidR="000B1AA3" w14:paraId="42EE82C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581D99" w14:textId="77777777" w:rsidR="000B1AA3" w:rsidRDefault="00964F86">
            <w:pPr>
              <w:pStyle w:val="Tabellentext"/>
            </w:pPr>
            <w:r>
              <w:t>Bestätigung BFZ-Leitung an allgemeiner Schule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744268" w14:textId="77777777" w:rsidR="000B1AA3" w:rsidRDefault="00964F86">
            <w:pPr>
              <w:pStyle w:val="Tabellentext"/>
              <w:rPr>
                <w:sz w:val="22"/>
              </w:rPr>
            </w:pPr>
            <w:r>
              <w:rPr>
                <w:sz w:val="22"/>
              </w:rPr>
              <w:t>Die Bestätigung der BFZ-Leitung an die allg. Schule, dass der Auftrag eingegangen ist.</w:t>
            </w:r>
          </w:p>
          <w:p w14:paraId="20248918" w14:textId="77777777" w:rsidR="000B1AA3" w:rsidRDefault="00964F86">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AC1431" w14:textId="77777777" w:rsidR="000B1AA3" w:rsidRDefault="000B1AA3">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8F77AA" w14:textId="77777777" w:rsidR="000B1AA3" w:rsidRDefault="00964F86">
            <w:pPr>
              <w:pStyle w:val="Tabellentext"/>
              <w:rPr>
                <w:sz w:val="22"/>
              </w:rPr>
            </w:pPr>
            <w:r>
              <w:rPr>
                <w:sz w:val="22"/>
              </w:rPr>
              <w:t>Auftrag Förderdiagnostische Stellungnahme annehmen oder ablehnen</w:t>
            </w:r>
          </w:p>
        </w:tc>
      </w:tr>
    </w:tbl>
    <w:p w14:paraId="531B29B0" w14:textId="77777777" w:rsidR="000B1AA3" w:rsidRDefault="00964F86">
      <w:pPr>
        <w:pStyle w:val="HeaderHKM2"/>
      </w:pPr>
      <w:bookmarkStart w:id="21" w:name="_Toc256000014"/>
      <w:r>
        <w:rPr>
          <w:rFonts w:eastAsia="Arial" w:cs="Arial"/>
        </w:rPr>
        <w:t>Dateien/Dokumente</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0B1AA3" w14:paraId="13A9ACC9"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41B1D47" w14:textId="77777777" w:rsidR="000B1AA3" w:rsidRDefault="00964F8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F3F0C8D" w14:textId="77777777" w:rsidR="000B1AA3" w:rsidRDefault="00964F86">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0D15C4F" w14:textId="77777777" w:rsidR="000B1AA3" w:rsidRDefault="00964F86">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ACF096F" w14:textId="77777777" w:rsidR="000B1AA3" w:rsidRDefault="00964F86">
            <w:pPr>
              <w:pStyle w:val="Tabellenberschrift"/>
            </w:pPr>
            <w:r>
              <w:t>erzeugt von Aufgabe</w:t>
            </w:r>
          </w:p>
        </w:tc>
      </w:tr>
      <w:tr w:rsidR="000B1AA3" w14:paraId="6793825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565D1B" w14:textId="77777777" w:rsidR="000B1AA3" w:rsidRDefault="00964F86">
            <w:pPr>
              <w:pStyle w:val="Tabellentext"/>
              <w:rPr>
                <w:sz w:val="16"/>
              </w:rPr>
            </w:pPr>
            <w:r>
              <w:t>Anspruch auf SOPÄDFÖ Anhörung der Eltern Beratungsprotokoll</w:t>
            </w:r>
            <w:r>
              <w:rPr>
                <w:sz w:val="16"/>
              </w:rPr>
              <w:b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3EB697" w14:textId="77777777" w:rsidR="000B1AA3" w:rsidRDefault="00964F86">
            <w:pPr>
              <w:pStyle w:val="Tabellentext"/>
              <w:rPr>
                <w:sz w:val="22"/>
              </w:rPr>
            </w:pPr>
            <w:r>
              <w:rPr>
                <w:sz w:val="22"/>
              </w:rPr>
              <w:t>Anspruch auf SOPÄDFÖ</w:t>
            </w:r>
          </w:p>
          <w:p w14:paraId="03EF9A59" w14:textId="77777777" w:rsidR="000B1AA3" w:rsidRDefault="00964F86">
            <w:pPr>
              <w:pStyle w:val="Tabellentext"/>
              <w:rPr>
                <w:sz w:val="22"/>
              </w:rPr>
            </w:pPr>
            <w:r>
              <w:rPr>
                <w:sz w:val="22"/>
              </w:rPr>
              <w:t xml:space="preserve">Anhörung der Eltern </w:t>
            </w:r>
          </w:p>
          <w:p w14:paraId="1A00F37E" w14:textId="77777777" w:rsidR="000B1AA3" w:rsidRDefault="00964F86">
            <w:pPr>
              <w:pStyle w:val="Tabellentext"/>
              <w:rPr>
                <w:sz w:val="22"/>
              </w:rPr>
            </w:pPr>
            <w:r>
              <w:rPr>
                <w:sz w:val="22"/>
              </w:rPr>
              <w:t>Beratungsprotokoll</w:t>
            </w:r>
          </w:p>
          <w:p w14:paraId="3189F43A" w14:textId="77777777" w:rsidR="000B1AA3" w:rsidRDefault="00964F86">
            <w:pPr>
              <w:pStyle w:val="Tabellentext"/>
              <w:rPr>
                <w:sz w:val="22"/>
              </w:rPr>
            </w:pPr>
            <w:r>
              <w:rPr>
                <w:sz w:val="22"/>
              </w:rPr>
              <w:t xml:space="preserve">Inhalt: </w:t>
            </w:r>
          </w:p>
          <w:p w14:paraId="146B2B8A" w14:textId="77777777" w:rsidR="000B1AA3" w:rsidRDefault="00964F86">
            <w:pPr>
              <w:pStyle w:val="Tabellentext"/>
              <w:rPr>
                <w:sz w:val="22"/>
              </w:rPr>
            </w:pPr>
            <w:r>
              <w:rPr>
                <w:sz w:val="22"/>
              </w:rPr>
              <w:t>Name des Kindes</w:t>
            </w:r>
          </w:p>
          <w:p w14:paraId="6E721822" w14:textId="77777777" w:rsidR="000B1AA3" w:rsidRDefault="00964F86">
            <w:pPr>
              <w:pStyle w:val="Tabellentext"/>
              <w:rPr>
                <w:sz w:val="22"/>
              </w:rPr>
            </w:pPr>
            <w:r>
              <w:rPr>
                <w:sz w:val="22"/>
              </w:rPr>
              <w:t xml:space="preserve">Geburtsdatum des Kindes: </w:t>
            </w:r>
          </w:p>
          <w:p w14:paraId="2A14C9BD" w14:textId="77777777" w:rsidR="000B1AA3" w:rsidRDefault="00964F86">
            <w:pPr>
              <w:pStyle w:val="Tabellentext"/>
              <w:rPr>
                <w:sz w:val="22"/>
              </w:rPr>
            </w:pPr>
            <w:r>
              <w:rPr>
                <w:sz w:val="22"/>
              </w:rPr>
              <w:t>Förderschwerpunkt</w:t>
            </w:r>
          </w:p>
          <w:p w14:paraId="7A8C1506" w14:textId="77777777" w:rsidR="000B1AA3" w:rsidRDefault="00964F86">
            <w:pPr>
              <w:pStyle w:val="Tabellentext"/>
              <w:rPr>
                <w:sz w:val="22"/>
              </w:rPr>
            </w:pPr>
            <w:r>
              <w:rPr>
                <w:sz w:val="22"/>
              </w:rPr>
              <w:t>Beschulungswunsch</w:t>
            </w:r>
          </w:p>
          <w:p w14:paraId="6B0F7E50" w14:textId="77777777" w:rsidR="000B1AA3" w:rsidRDefault="00964F86">
            <w:pPr>
              <w:pStyle w:val="Tabellentextf"/>
            </w:pPr>
            <w:r>
              <w:rPr>
                <w:sz w:val="22"/>
              </w:rPr>
              <w:t xml:space="preserve">Datum Beratungsgespräch </w:t>
            </w:r>
          </w:p>
          <w:p w14:paraId="4C6DBC12" w14:textId="77777777" w:rsidR="000B1AA3" w:rsidRDefault="00964F86">
            <w:pPr>
              <w:pStyle w:val="Tabellentextf"/>
              <w:rPr>
                <w:sz w:val="22"/>
              </w:rPr>
            </w:pPr>
            <w:r>
              <w:rPr>
                <w:sz w:val="22"/>
                <w:u w:val="single"/>
              </w:rPr>
              <w:lastRenderedPageBreak/>
              <w:t>Rechtliche Hinweise:</w:t>
            </w:r>
            <w:r>
              <w:rPr>
                <w:sz w:val="22"/>
              </w:rPr>
              <w:t xml:space="preserve"> § 9 Abs 2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D4E5DE" w14:textId="77777777" w:rsidR="000B1AA3" w:rsidRDefault="000B1AA3">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833BA3" w14:textId="77777777" w:rsidR="000B1AA3" w:rsidRDefault="00964F86">
            <w:pPr>
              <w:pStyle w:val="Tabellentext"/>
              <w:rPr>
                <w:sz w:val="22"/>
              </w:rPr>
            </w:pPr>
            <w:r>
              <w:rPr>
                <w:sz w:val="22"/>
              </w:rPr>
              <w:t>Eltern beraten</w:t>
            </w:r>
          </w:p>
        </w:tc>
      </w:tr>
    </w:tbl>
    <w:p w14:paraId="20FCA1FF" w14:textId="77777777" w:rsidR="000B1AA3" w:rsidRDefault="00964F86">
      <w:pPr>
        <w:pStyle w:val="HeaderHKM2"/>
      </w:pPr>
      <w:bookmarkStart w:id="22" w:name="_Toc256000015"/>
      <w:r>
        <w:rPr>
          <w:rFonts w:eastAsia="Arial" w:cs="Arial"/>
        </w:rPr>
        <w:t>Rollen</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0B1AA3" w14:paraId="62B17285"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6DF6B50" w14:textId="77777777" w:rsidR="000B1AA3" w:rsidRDefault="00964F86">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4248DF8" w14:textId="77777777" w:rsidR="000B1AA3" w:rsidRDefault="00964F86">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9671585" w14:textId="77777777" w:rsidR="000B1AA3" w:rsidRDefault="00964F86">
            <w:pPr>
              <w:pStyle w:val="Tabellenberschrift"/>
            </w:pPr>
            <w:r>
              <w:t>beteiligt an Funktion(en)</w:t>
            </w:r>
          </w:p>
        </w:tc>
      </w:tr>
      <w:tr w:rsidR="000B1AA3" w14:paraId="4A9F016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834509" w14:textId="77777777" w:rsidR="000B1AA3" w:rsidRDefault="00964F86">
            <w:pPr>
              <w:pStyle w:val="Tabellentext"/>
              <w:rPr>
                <w:sz w:val="16"/>
              </w:rPr>
            </w:pPr>
            <w:r>
              <w:t>Die Schulleiterin/ der Schulleiter allgemeine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2FC599C" w14:textId="77777777" w:rsidR="000B1AA3" w:rsidRDefault="00964F86">
            <w:pPr>
              <w:pStyle w:val="Tabellentextf"/>
            </w:pPr>
            <w:r>
              <w:rPr>
                <w:sz w:val="22"/>
              </w:rPr>
              <w:t xml:space="preserve">Die Schulleiterin/der </w:t>
            </w:r>
            <w:r>
              <w:rPr>
                <w:sz w:val="22"/>
              </w:rPr>
              <w:t>Schulleiter ist dafür verantwortlich, dass die Schule ihren Bildungs- und Erziehungsauftrag erfüllt. Sie oder er leitet die Schule nach geltenden Rechts- und Verwaltungsvorschriften sowie den Beschlüssen der Schulkonferenz und der Konferenzen der Lehrkräfte.</w:t>
            </w:r>
          </w:p>
          <w:p w14:paraId="0606B2BB" w14:textId="77777777" w:rsidR="000B1AA3" w:rsidRDefault="00964F86">
            <w:pPr>
              <w:pStyle w:val="Tabellentextf"/>
              <w:rPr>
                <w:sz w:val="22"/>
              </w:rPr>
            </w:pPr>
            <w:r>
              <w:rPr>
                <w:sz w:val="22"/>
                <w:u w:val="single"/>
              </w:rPr>
              <w:t>Kommentar:</w:t>
            </w:r>
            <w:r>
              <w:rPr>
                <w:sz w:val="22"/>
              </w:rPr>
              <w:t xml:space="preserve"> § 88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A03697A" w14:textId="77777777" w:rsidR="000B1AA3" w:rsidRDefault="00964F86">
            <w:pPr>
              <w:pStyle w:val="Tabellentextf"/>
            </w:pPr>
            <w:r>
              <w:rPr>
                <w:sz w:val="22"/>
                <w:u w:val="single"/>
              </w:rPr>
              <w:t>führt aus:</w:t>
            </w:r>
          </w:p>
          <w:p w14:paraId="7FF25A56" w14:textId="77777777" w:rsidR="000B1AA3" w:rsidRDefault="00964F86">
            <w:pPr>
              <w:pStyle w:val="Tabellentextf"/>
            </w:pPr>
            <w:r>
              <w:rPr>
                <w:sz w:val="22"/>
              </w:rPr>
              <w:t>In Betracht kommenden Anspruch auf SOPÄDFÖ prüfen</w:t>
            </w:r>
          </w:p>
          <w:p w14:paraId="0F80A076" w14:textId="77777777" w:rsidR="000B1AA3" w:rsidRDefault="00964F86">
            <w:pPr>
              <w:pStyle w:val="Tabellentextf"/>
            </w:pPr>
            <w:r>
              <w:rPr>
                <w:sz w:val="22"/>
              </w:rPr>
              <w:t>Über weitere Förderung entscheiden</w:t>
            </w:r>
          </w:p>
          <w:p w14:paraId="54989539" w14:textId="77777777" w:rsidR="000B1AA3" w:rsidRDefault="00964F86">
            <w:pPr>
              <w:pStyle w:val="Tabellentextf"/>
            </w:pPr>
            <w:r>
              <w:rPr>
                <w:sz w:val="22"/>
              </w:rPr>
              <w:t>Förderdiagnostische Stellungnahme beauftragen</w:t>
            </w:r>
          </w:p>
          <w:p w14:paraId="7CA19B0C" w14:textId="77777777" w:rsidR="000B1AA3" w:rsidRDefault="00964F86">
            <w:pPr>
              <w:pStyle w:val="Tabellentextf"/>
            </w:pPr>
            <w:r>
              <w:rPr>
                <w:sz w:val="22"/>
              </w:rPr>
              <w:t>Eltern beraten</w:t>
            </w:r>
          </w:p>
          <w:p w14:paraId="5EC6186A" w14:textId="77777777" w:rsidR="000B1AA3" w:rsidRDefault="00964F86">
            <w:pPr>
              <w:pStyle w:val="Tabellentextf"/>
            </w:pPr>
            <w:r>
              <w:rPr>
                <w:sz w:val="22"/>
                <w:u w:val="single"/>
              </w:rPr>
              <w:t>muss informiert werden über:</w:t>
            </w:r>
          </w:p>
          <w:p w14:paraId="70A37A7D" w14:textId="77777777" w:rsidR="000B1AA3" w:rsidRDefault="00964F86">
            <w:pPr>
              <w:pStyle w:val="Tabellentextf"/>
              <w:rPr>
                <w:sz w:val="22"/>
              </w:rPr>
            </w:pPr>
            <w:r>
              <w:rPr>
                <w:sz w:val="22"/>
              </w:rPr>
              <w:t>Auftrag Förderdiagnostische Stellungnahme annehmen oder ablehnen</w:t>
            </w:r>
          </w:p>
        </w:tc>
      </w:tr>
      <w:tr w:rsidR="000B1AA3" w14:paraId="79690C4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0586C9" w14:textId="77777777" w:rsidR="000B1AA3" w:rsidRDefault="00964F86">
            <w:pPr>
              <w:pStyle w:val="Tabellentext"/>
              <w:rPr>
                <w:sz w:val="16"/>
              </w:rPr>
            </w:pPr>
            <w:r>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10B9F7" w14:textId="77777777" w:rsidR="000B1AA3" w:rsidRDefault="00964F86">
            <w:pPr>
              <w:pStyle w:val="Tabellentext"/>
              <w:rPr>
                <w:sz w:val="22"/>
              </w:rPr>
            </w:pPr>
            <w:r>
              <w:rPr>
                <w:sz w:val="22"/>
              </w:rPr>
              <w:t>Die Rechte und Pflichten der Eltern nach diesem Gesetz oder nach aufgrund dieses Gesetzes erlassenen Rechtsvorschriften nehmen wahr:</w:t>
            </w:r>
          </w:p>
          <w:p w14:paraId="08BB169F" w14:textId="77777777" w:rsidR="000B1AA3" w:rsidRDefault="00964F86">
            <w:pPr>
              <w:pStyle w:val="Tabellentext"/>
              <w:rPr>
                <w:sz w:val="22"/>
              </w:rPr>
            </w:pPr>
            <w:r>
              <w:rPr>
                <w:sz w:val="22"/>
              </w:rPr>
              <w:t xml:space="preserve">1. die nach dem bürgerlichen Recht für die Person des Kindes </w:t>
            </w:r>
            <w:r>
              <w:rPr>
                <w:sz w:val="22"/>
              </w:rPr>
              <w:t>Sorgeberechtigten,</w:t>
            </w:r>
          </w:p>
          <w:p w14:paraId="0C5F75BB" w14:textId="77777777" w:rsidR="000B1AA3" w:rsidRDefault="00964F86">
            <w:pPr>
              <w:pStyle w:val="Tabellentext"/>
              <w:rPr>
                <w:sz w:val="22"/>
              </w:rPr>
            </w:pPr>
            <w:r>
              <w:rPr>
                <w:sz w:val="22"/>
              </w:rPr>
              <w:t>2. die Betreuerin oder der Betreuer einer volljährigen Schülerin /oder eines volljährigen Schülers für den schulischen Aufgabenkreis,</w:t>
            </w:r>
          </w:p>
          <w:p w14:paraId="4534419A" w14:textId="77777777" w:rsidR="000B1AA3" w:rsidRDefault="00964F86">
            <w:pPr>
              <w:pStyle w:val="Tabellentextf"/>
            </w:pPr>
            <w:r>
              <w:rPr>
                <w:sz w:val="22"/>
              </w:rPr>
              <w:t>3. anstelle der oder neben den Personensorgeberechtigten diejenigen, denen die Erziehung des Kindes mit Einverständnis der Personenberechtigten anvertraut oder mit anvertraut ist; das Einverständnis ist der Schule schriftlich nachzuweisen.</w:t>
            </w:r>
          </w:p>
          <w:p w14:paraId="00C59368" w14:textId="77777777" w:rsidR="000B1AA3" w:rsidRDefault="00964F86">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6B4A3D2" w14:textId="77777777" w:rsidR="000B1AA3" w:rsidRDefault="00964F86">
            <w:pPr>
              <w:pStyle w:val="Tabellentextf"/>
            </w:pPr>
            <w:r>
              <w:rPr>
                <w:sz w:val="22"/>
                <w:u w:val="single"/>
              </w:rPr>
              <w:t>wirkt mit bei:</w:t>
            </w:r>
          </w:p>
          <w:p w14:paraId="4AFD7B1E" w14:textId="77777777" w:rsidR="000B1AA3" w:rsidRDefault="00964F86">
            <w:pPr>
              <w:pStyle w:val="Tabellentextf"/>
              <w:rPr>
                <w:sz w:val="22"/>
              </w:rPr>
            </w:pPr>
            <w:r>
              <w:rPr>
                <w:sz w:val="22"/>
              </w:rPr>
              <w:t>Über weitere Förderung entscheiden</w:t>
            </w:r>
          </w:p>
        </w:tc>
      </w:tr>
      <w:tr w:rsidR="000B1AA3" w14:paraId="51CE4AD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0A0771" w14:textId="77777777" w:rsidR="000B1AA3" w:rsidRDefault="00964F86">
            <w:pPr>
              <w:pStyle w:val="Tabellentext"/>
              <w:rPr>
                <w:sz w:val="16"/>
              </w:rPr>
            </w:pPr>
            <w:r>
              <w:t>Förderschullehrkraft Förderdiagn. Stellungnahme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1CC64AC" w14:textId="77777777" w:rsidR="000B1AA3" w:rsidRDefault="00964F86">
            <w:pPr>
              <w:pStyle w:val="Tabellentextf"/>
            </w:pPr>
            <w:r>
              <w:rPr>
                <w:sz w:val="22"/>
              </w:rPr>
              <w:t>Eine mit einer förderdiagnostischen Stellungnahme beauftragte Förderschullehrkraft eines Beratungs- und Förderzentrums bzw. einer Förderschule.</w:t>
            </w:r>
          </w:p>
          <w:p w14:paraId="493F0688" w14:textId="77777777" w:rsidR="000B1AA3" w:rsidRDefault="00964F86">
            <w:pPr>
              <w:pStyle w:val="Tabellentextf"/>
              <w:rPr>
                <w:sz w:val="22"/>
              </w:rPr>
            </w:pPr>
            <w:r>
              <w:rPr>
                <w:sz w:val="22"/>
                <w:u w:val="single"/>
              </w:rPr>
              <w:t>Rechtliche Hinweise:</w:t>
            </w:r>
            <w:r>
              <w:rPr>
                <w:sz w:val="22"/>
              </w:rPr>
              <w:t xml:space="preserve"> § 9 VOSB Abs. 1 und 2; § 17 VOSB Abs. 1</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1EA668D" w14:textId="77777777" w:rsidR="000B1AA3" w:rsidRDefault="00964F86">
            <w:pPr>
              <w:pStyle w:val="Tabellentextf"/>
            </w:pPr>
            <w:r>
              <w:rPr>
                <w:sz w:val="22"/>
                <w:u w:val="single"/>
              </w:rPr>
              <w:t>muss informiert werden über:</w:t>
            </w:r>
          </w:p>
          <w:p w14:paraId="686CEC36" w14:textId="77777777" w:rsidR="000B1AA3" w:rsidRDefault="00964F86">
            <w:pPr>
              <w:pStyle w:val="Tabellentextf"/>
            </w:pPr>
            <w:r>
              <w:rPr>
                <w:sz w:val="22"/>
              </w:rPr>
              <w:t>Förderschullehrkraft rBFZ mit der Erstellung FDS beauftragen</w:t>
            </w:r>
          </w:p>
          <w:p w14:paraId="35AECE47" w14:textId="77777777" w:rsidR="000B1AA3" w:rsidRDefault="00964F86">
            <w:pPr>
              <w:pStyle w:val="Tabellentextf"/>
            </w:pPr>
            <w:r>
              <w:rPr>
                <w:sz w:val="22"/>
              </w:rPr>
              <w:t>Förderdiagnostische Stellungnahme extern beauftragen</w:t>
            </w:r>
          </w:p>
          <w:p w14:paraId="0E2C3A89" w14:textId="77777777" w:rsidR="000B1AA3" w:rsidRDefault="00964F86">
            <w:pPr>
              <w:pStyle w:val="Tabellentextf"/>
              <w:rPr>
                <w:sz w:val="22"/>
              </w:rPr>
            </w:pPr>
            <w:r>
              <w:rPr>
                <w:sz w:val="22"/>
              </w:rPr>
              <w:lastRenderedPageBreak/>
              <w:t>Lehrkraft für externe Erstellung FDS beauftragen</w:t>
            </w:r>
          </w:p>
        </w:tc>
      </w:tr>
      <w:tr w:rsidR="000B1AA3" w14:paraId="18FEC44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1A3FB2" w14:textId="77777777" w:rsidR="000B1AA3" w:rsidRDefault="00964F86">
            <w:pPr>
              <w:pStyle w:val="Tabellentext"/>
              <w:rPr>
                <w:sz w:val="16"/>
              </w:rPr>
            </w:pPr>
            <w:r>
              <w:lastRenderedPageBreak/>
              <w:t>Förderschulleitung ÜBFZ</w:t>
            </w:r>
            <w:r>
              <w:rPr>
                <w:sz w:val="16"/>
              </w:rPr>
              <w:br/>
              <w:t>[Rolle intern]</w:t>
            </w:r>
            <w:r>
              <w:rPr>
                <w:sz w:val="16"/>
                <w:u w:val="single"/>
              </w:rPr>
              <w:br/>
              <w:t>Langbezeichnung:</w:t>
            </w:r>
            <w:r>
              <w:rPr>
                <w:sz w:val="16"/>
              </w:rPr>
              <w:t xml:space="preserve"> Dienststellenleiter/in eines überregionalen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0A79D6" w14:textId="77777777" w:rsidR="000B1AA3" w:rsidRDefault="00964F86">
            <w:pPr>
              <w:pStyle w:val="Tabellentext"/>
              <w:rPr>
                <w:sz w:val="22"/>
              </w:rPr>
            </w:pPr>
            <w:r>
              <w:rPr>
                <w:sz w:val="22"/>
              </w:rPr>
              <w:t>Der/die Leiter/in des Beratungs- und Förderzentrums</w:t>
            </w:r>
          </w:p>
          <w:p w14:paraId="50F0EF6B" w14:textId="77777777" w:rsidR="000B1AA3" w:rsidRDefault="00964F86">
            <w:pPr>
              <w:pStyle w:val="Tabellentextf"/>
            </w:pPr>
            <w:r>
              <w:rPr>
                <w:sz w:val="22"/>
              </w:rPr>
              <w:t xml:space="preserve">ist dafür verantwortlich, dass die Schule ihren Bildungs- und </w:t>
            </w:r>
            <w:r>
              <w:rPr>
                <w:sz w:val="22"/>
              </w:rPr>
              <w:t>Erziehungsauftrag erfüllt. Sie oder er leitet die Schule nach geltenden Rechts- und Verwaltungsvorschriften sowie den Beschlüssen der Schulkonferenz und der Konferenzen der Lehrkräfte.</w:t>
            </w:r>
          </w:p>
          <w:p w14:paraId="461DAC45" w14:textId="77777777" w:rsidR="000B1AA3" w:rsidRDefault="00964F86">
            <w:pPr>
              <w:pStyle w:val="Tabellentextf"/>
              <w:rPr>
                <w:sz w:val="22"/>
              </w:rPr>
            </w:pPr>
            <w:r>
              <w:rPr>
                <w:sz w:val="22"/>
                <w:u w:val="single"/>
              </w:rPr>
              <w:t>Rechtliche Hinweise:</w:t>
            </w:r>
            <w:r>
              <w:rPr>
                <w:sz w:val="22"/>
              </w:rPr>
              <w:t xml:space="preserve"> § 25 Abs. 3 VOSB</w:t>
            </w:r>
          </w:p>
          <w:p w14:paraId="7B66A915" w14:textId="77777777" w:rsidR="000B1AA3" w:rsidRDefault="00964F86">
            <w:pPr>
              <w:pStyle w:val="Tabellentextf"/>
              <w:rPr>
                <w:sz w:val="22"/>
              </w:rPr>
            </w:pPr>
            <w:r>
              <w:rPr>
                <w:sz w:val="22"/>
              </w:rPr>
              <w:t>Überregionale Beratungs- und Förderzentren (üBFZ) können Schülerinnen und Schüler mit den Förderschwerpunkten Sehen, Hören, körperliche und motorische Entwicklung oder emotionale und soziale Entwicklung sowie kranke Schülerinnen und Schüler unterstützen. 2Im Förderschwerpunkt geistige Entwicklung kann die Unterstützung durch Förderschulen mit diesem Förderschwerpunkt erfolgen. 3Die überregionalen Beratungs- und Förderzentren und die Förderschulen mit Förderschwerpunkt geistige Entwicklung arbeiten mit der B</w:t>
            </w:r>
            <w:r>
              <w:rPr>
                <w:sz w:val="22"/>
              </w:rPr>
              <w:t>eauftragten oder dem Beauftragten des regionalen Beratungs- und Förderzentrum an der Schule eng zusammen. 4Das Kultusministerium legt die Einzugsbereiche im Benehmen mit dem Landeswohlfahrtsverband Hessen und den beteiligten Schulträgern fest.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C71788D" w14:textId="77777777" w:rsidR="000B1AA3" w:rsidRDefault="00964F86">
            <w:pPr>
              <w:pStyle w:val="Tabellentextf"/>
            </w:pPr>
            <w:r>
              <w:rPr>
                <w:sz w:val="22"/>
                <w:u w:val="single"/>
              </w:rPr>
              <w:t>führt aus:</w:t>
            </w:r>
          </w:p>
          <w:p w14:paraId="182A7EAF" w14:textId="77777777" w:rsidR="000B1AA3" w:rsidRDefault="00964F86">
            <w:pPr>
              <w:pStyle w:val="Tabellentextf"/>
            </w:pPr>
            <w:r>
              <w:rPr>
                <w:sz w:val="22"/>
              </w:rPr>
              <w:t>Lehrkraft für externe Erstellung FDS beauftragen</w:t>
            </w:r>
          </w:p>
          <w:p w14:paraId="314AC1AA" w14:textId="77777777" w:rsidR="000B1AA3" w:rsidRDefault="00964F86">
            <w:pPr>
              <w:pStyle w:val="Tabellentextf"/>
            </w:pPr>
            <w:r>
              <w:rPr>
                <w:sz w:val="22"/>
                <w:u w:val="single"/>
              </w:rPr>
              <w:t>muss informiert werden über:</w:t>
            </w:r>
          </w:p>
          <w:p w14:paraId="1BF4522E" w14:textId="77777777" w:rsidR="000B1AA3" w:rsidRDefault="00964F86">
            <w:pPr>
              <w:pStyle w:val="Tabellentextf"/>
            </w:pPr>
            <w:r>
              <w:rPr>
                <w:sz w:val="22"/>
              </w:rPr>
              <w:t>Förderdiagnostische Stellungnahme extern beauftragen</w:t>
            </w:r>
          </w:p>
          <w:p w14:paraId="070163C4" w14:textId="77777777" w:rsidR="000B1AA3" w:rsidRDefault="00964F86">
            <w:pPr>
              <w:pStyle w:val="Tabellentextf"/>
            </w:pPr>
            <w:r>
              <w:rPr>
                <w:sz w:val="22"/>
                <w:u w:val="single"/>
              </w:rPr>
              <w:t>führt aus:</w:t>
            </w:r>
          </w:p>
          <w:p w14:paraId="5B5CFA64" w14:textId="77777777" w:rsidR="000B1AA3" w:rsidRDefault="00964F86">
            <w:pPr>
              <w:pStyle w:val="Tabellentextf"/>
              <w:rPr>
                <w:sz w:val="22"/>
              </w:rPr>
            </w:pPr>
            <w:r>
              <w:rPr>
                <w:sz w:val="22"/>
              </w:rPr>
              <w:t>Auftrag Förderdiagnostische Stellungnahme extern annehmen oder ablehnen</w:t>
            </w:r>
          </w:p>
        </w:tc>
      </w:tr>
      <w:tr w:rsidR="000B1AA3" w14:paraId="4C5B06F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BC3ACD" w14:textId="77777777" w:rsidR="000B1AA3" w:rsidRDefault="00964F86">
            <w:pPr>
              <w:pStyle w:val="Tabellentext"/>
              <w:rPr>
                <w:sz w:val="16"/>
              </w:rPr>
            </w:pPr>
            <w:r>
              <w:t>Lehrkraft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2872A2" w14:textId="77777777" w:rsidR="000B1AA3" w:rsidRDefault="00964F86">
            <w:pPr>
              <w:pStyle w:val="Tabellentext"/>
              <w:rPr>
                <w:sz w:val="22"/>
              </w:rPr>
            </w:pPr>
            <w:r>
              <w:rPr>
                <w:sz w:val="22"/>
              </w:rPr>
              <w:t xml:space="preserve">Lehrkraft an einer Schule ist, wer an </w:t>
            </w:r>
            <w:r>
              <w:rPr>
                <w:sz w:val="22"/>
              </w:rPr>
              <w:t>einer Schule selbstständig Unterricht erteilt (§86 Abs. 1 HSchG) und in einem Beamten- oder Angestelltenverhältnis zum Land Hessen steht.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AC2987B" w14:textId="77777777" w:rsidR="000B1AA3" w:rsidRDefault="00964F86">
            <w:pPr>
              <w:pStyle w:val="Tabellentextf"/>
            </w:pPr>
            <w:r>
              <w:rPr>
                <w:sz w:val="22"/>
                <w:u w:val="single"/>
              </w:rPr>
              <w:t>muss informiert werden über:</w:t>
            </w:r>
          </w:p>
          <w:p w14:paraId="56606DA4" w14:textId="77777777" w:rsidR="000B1AA3" w:rsidRDefault="00964F86">
            <w:pPr>
              <w:pStyle w:val="Tabellentextf"/>
              <w:rPr>
                <w:sz w:val="22"/>
              </w:rPr>
            </w:pPr>
            <w:r>
              <w:rPr>
                <w:sz w:val="22"/>
              </w:rPr>
              <w:t>Über weitere Förderung entscheiden</w:t>
            </w:r>
          </w:p>
        </w:tc>
      </w:tr>
      <w:tr w:rsidR="000B1AA3" w14:paraId="73FFECC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2627A3" w14:textId="77777777" w:rsidR="000B1AA3" w:rsidRDefault="00964F86">
            <w:pPr>
              <w:pStyle w:val="Tabellentext"/>
              <w:rPr>
                <w:sz w:val="16"/>
              </w:rPr>
            </w:pPr>
            <w:r>
              <w:t>Schüler/in</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CB7B1E" w14:textId="77777777" w:rsidR="000B1AA3" w:rsidRDefault="00964F86">
            <w:pPr>
              <w:pStyle w:val="Tabellentext"/>
              <w:rPr>
                <w:sz w:val="22"/>
              </w:rPr>
            </w:pPr>
            <w:r>
              <w:rPr>
                <w:sz w:val="22"/>
              </w:rPr>
              <w:t xml:space="preserve"> § 69 HSchG – Rechte und Pflichten aus dem Schulverhältnis</w:t>
            </w:r>
          </w:p>
          <w:p w14:paraId="563F251C" w14:textId="77777777" w:rsidR="000B1AA3" w:rsidRDefault="00964F86">
            <w:pPr>
              <w:pStyle w:val="Tabellentext"/>
              <w:rPr>
                <w:sz w:val="22"/>
              </w:rPr>
            </w:pPr>
            <w:r>
              <w:rPr>
                <w:sz w:val="22"/>
              </w:rPr>
              <w:t>(1) Mit der Aufnahme einer Schülerin oder eines Schülers in eine öffentliche Schule wird ein öffentlich-rechtliches Schulverhältnis begründet.</w:t>
            </w:r>
          </w:p>
          <w:p w14:paraId="4F7F7CA3" w14:textId="77777777" w:rsidR="000B1AA3" w:rsidRDefault="00964F86">
            <w:pPr>
              <w:pStyle w:val="Tabellentext"/>
              <w:rPr>
                <w:sz w:val="22"/>
              </w:rPr>
            </w:pPr>
            <w:r>
              <w:rPr>
                <w:sz w:val="22"/>
              </w:rPr>
              <w:t xml:space="preserve"> </w:t>
            </w:r>
          </w:p>
          <w:p w14:paraId="68DD4E68" w14:textId="77777777" w:rsidR="000B1AA3" w:rsidRDefault="00964F86">
            <w:pPr>
              <w:pStyle w:val="Tabellentext"/>
              <w:rPr>
                <w:sz w:val="22"/>
              </w:rPr>
            </w:pPr>
            <w:r>
              <w:rPr>
                <w:sz w:val="22"/>
              </w:rPr>
              <w:t xml:space="preserve">§1 Abs. 1 VOGSV </w:t>
            </w:r>
          </w:p>
          <w:p w14:paraId="0D15D9C8" w14:textId="77777777" w:rsidR="000B1AA3" w:rsidRDefault="00964F86">
            <w:pPr>
              <w:pStyle w:val="Tabellentext"/>
              <w:rPr>
                <w:sz w:val="22"/>
              </w:rPr>
            </w:pPr>
            <w:r>
              <w:rPr>
                <w:sz w:val="22"/>
              </w:rPr>
              <w:lastRenderedPageBreak/>
              <w:t>Rechte und Pflichten der Schülerinnen und Schüler</w:t>
            </w:r>
          </w:p>
          <w:p w14:paraId="1A5073A6" w14:textId="77777777" w:rsidR="000B1AA3" w:rsidRDefault="00964F86">
            <w:pPr>
              <w:pStyle w:val="Tabellentext"/>
              <w:rPr>
                <w:sz w:val="22"/>
              </w:rPr>
            </w:pPr>
            <w:r>
              <w:rPr>
                <w:sz w:val="22"/>
              </w:rPr>
              <w:t>(1) Mit dem öffentlich-rechtlichen Schulverhältnis, das durch die Aufnahme der Schülerinnen und Schüler in die öffentliche Schule begründet wird, wird das Recht der Schülerinnen und Schüler auf Bildung, Förderung durch die Schule (§ 5) und Unterricht sowie das Recht auf Teilnahme an schulischen Veranstaltungen nach Maßgabe dieser Verordnung gestaltet.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B715E4E" w14:textId="77777777" w:rsidR="000B1AA3" w:rsidRDefault="00964F86">
            <w:pPr>
              <w:pStyle w:val="Tabellentextf"/>
            </w:pPr>
            <w:r>
              <w:rPr>
                <w:sz w:val="22"/>
                <w:u w:val="single"/>
              </w:rPr>
              <w:lastRenderedPageBreak/>
              <w:t>wirkt mit bei:</w:t>
            </w:r>
          </w:p>
          <w:p w14:paraId="673B963F" w14:textId="77777777" w:rsidR="000B1AA3" w:rsidRDefault="00964F86">
            <w:pPr>
              <w:pStyle w:val="Tabellentextf"/>
              <w:rPr>
                <w:sz w:val="22"/>
              </w:rPr>
            </w:pPr>
            <w:r>
              <w:rPr>
                <w:sz w:val="22"/>
              </w:rPr>
              <w:t>Über weitere Förderung entscheiden</w:t>
            </w:r>
          </w:p>
        </w:tc>
      </w:tr>
      <w:tr w:rsidR="000B1AA3" w14:paraId="104ADA6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2AFB09" w14:textId="77777777" w:rsidR="000B1AA3" w:rsidRDefault="00964F86">
            <w:pPr>
              <w:pStyle w:val="Tabellentext"/>
              <w:rPr>
                <w:sz w:val="16"/>
              </w:rPr>
            </w:pPr>
            <w:r>
              <w:t>Schulfachliche/r Aufsichtsbeamter/in StSchA</w:t>
            </w:r>
            <w:r>
              <w:rPr>
                <w:sz w:val="16"/>
              </w:rPr>
              <w:br/>
              <w:t>[Rolle intern]</w:t>
            </w:r>
            <w:r>
              <w:rPr>
                <w:sz w:val="16"/>
                <w:u w:val="single"/>
              </w:rPr>
              <w:br/>
              <w:t>Langbezeichnung:</w:t>
            </w:r>
            <w:r>
              <w:rPr>
                <w:sz w:val="16"/>
              </w:rPr>
              <w:t xml:space="preserve"> Schulfachliche Aufsichtsbeamtin/schulfachlicher Aufsichtsbeamter im Staatlichen Schulamt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7ED6E65" w14:textId="77777777" w:rsidR="000B1AA3" w:rsidRDefault="00964F86">
            <w:pPr>
              <w:pStyle w:val="Tabellentextf"/>
            </w:pPr>
            <w:r>
              <w:rPr>
                <w:sz w:val="22"/>
              </w:rPr>
              <w:t>Die schulfachlichen Aufsichtsbeamtinnen und -beamten nehmen die Fach- und Dienstaufsicht für die ihnen gem. Geschäftsverteilungsplan zugewiesenen Schulen und über alle dort im Dienste des Landes Hessen Beschäftigten wahr, soweit die Dienstaufsicht nicht von der Schulleiterin oder dem Schulleiter ausgeübt wird.</w:t>
            </w:r>
          </w:p>
          <w:p w14:paraId="4AB108A2" w14:textId="77777777" w:rsidR="000B1AA3" w:rsidRDefault="00964F86">
            <w:pPr>
              <w:pStyle w:val="Tabellentextf"/>
              <w:rPr>
                <w:sz w:val="22"/>
              </w:rPr>
            </w:pPr>
            <w:r>
              <w:rPr>
                <w:sz w:val="22"/>
                <w:u w:val="single"/>
              </w:rPr>
              <w:t>Rechtliche Hinweise:</w:t>
            </w:r>
            <w:r>
              <w:rPr>
                <w:sz w:val="22"/>
              </w:rPr>
              <w:t xml:space="preserve"> § 7 (1) i. V. m. § 1 (3) der GO für die SSÄ vom 28.02.2008.</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4A516EE" w14:textId="77777777" w:rsidR="000B1AA3" w:rsidRDefault="00964F86">
            <w:pPr>
              <w:pStyle w:val="Tabellentextf"/>
            </w:pPr>
            <w:r>
              <w:rPr>
                <w:sz w:val="22"/>
                <w:u w:val="single"/>
              </w:rPr>
              <w:t>muss informiert werden über:</w:t>
            </w:r>
          </w:p>
          <w:p w14:paraId="4C6D6766" w14:textId="77777777" w:rsidR="000B1AA3" w:rsidRDefault="00964F86">
            <w:pPr>
              <w:pStyle w:val="Tabellentextf"/>
            </w:pPr>
            <w:r>
              <w:rPr>
                <w:sz w:val="22"/>
              </w:rPr>
              <w:t>Auftrag Förderdiagnostische Stellungnahme annehmen oder ablehnen</w:t>
            </w:r>
          </w:p>
          <w:p w14:paraId="1C24A413" w14:textId="77777777" w:rsidR="000B1AA3" w:rsidRDefault="00964F86">
            <w:pPr>
              <w:pStyle w:val="Tabellentextf"/>
            </w:pPr>
            <w:r>
              <w:rPr>
                <w:sz w:val="22"/>
              </w:rPr>
              <w:t>Auftrag Förderdiagnostische Stellungnahme extern annehmen oder ablehnen</w:t>
            </w:r>
          </w:p>
          <w:p w14:paraId="44B73595" w14:textId="77777777" w:rsidR="000B1AA3" w:rsidRDefault="00964F86">
            <w:pPr>
              <w:pStyle w:val="Tabellentextf"/>
            </w:pPr>
            <w:r>
              <w:rPr>
                <w:sz w:val="22"/>
              </w:rPr>
              <w:t>Förderschullehrkraft rBFZ mit der Erstellung FDS beauftragen</w:t>
            </w:r>
          </w:p>
          <w:p w14:paraId="438F7650" w14:textId="77777777" w:rsidR="000B1AA3" w:rsidRDefault="00964F86">
            <w:pPr>
              <w:pStyle w:val="Tabellentextf"/>
            </w:pPr>
            <w:r>
              <w:rPr>
                <w:sz w:val="22"/>
              </w:rPr>
              <w:t>Förderdiagnostische Stellungnahme extern beauftragen</w:t>
            </w:r>
          </w:p>
          <w:p w14:paraId="71BAA517" w14:textId="77777777" w:rsidR="000B1AA3" w:rsidRDefault="00964F86">
            <w:pPr>
              <w:pStyle w:val="Tabellentextf"/>
            </w:pPr>
            <w:r>
              <w:rPr>
                <w:sz w:val="22"/>
              </w:rPr>
              <w:t>Förderdiagnostische Stellungnahme beauftragen</w:t>
            </w:r>
          </w:p>
          <w:p w14:paraId="205C4EE1" w14:textId="77777777" w:rsidR="000B1AA3" w:rsidRDefault="00964F86">
            <w:pPr>
              <w:pStyle w:val="Tabellentextf"/>
              <w:rPr>
                <w:sz w:val="22"/>
              </w:rPr>
            </w:pPr>
            <w:r>
              <w:rPr>
                <w:sz w:val="22"/>
              </w:rPr>
              <w:t>Lehrkraft für externe Erstellung FDS beauftragen</w:t>
            </w:r>
          </w:p>
        </w:tc>
      </w:tr>
      <w:tr w:rsidR="000B1AA3" w14:paraId="7DC0917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A90133" w14:textId="77777777" w:rsidR="000B1AA3" w:rsidRDefault="00964F86">
            <w:pPr>
              <w:pStyle w:val="Tabellentext"/>
              <w:rPr>
                <w:sz w:val="16"/>
              </w:rPr>
            </w:pPr>
            <w:r>
              <w:t>Schulleiterin/ Schulleiter Förderschule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89FD752" w14:textId="77777777" w:rsidR="000B1AA3" w:rsidRDefault="00964F86">
            <w:pPr>
              <w:pStyle w:val="Tabellentextf"/>
            </w:pPr>
            <w:r>
              <w:rPr>
                <w:sz w:val="22"/>
              </w:rPr>
              <w:t xml:space="preserve">Der/Die Schulleiter/in ist dafür verantwortlich, dass die Schule ihren Bildungs- und </w:t>
            </w:r>
            <w:r>
              <w:rPr>
                <w:sz w:val="22"/>
              </w:rPr>
              <w:t>Erziehungsauftrag erfüllt. Sie oder er leitet die Schule nach geltenden Rechts- und Verwaltungsvorschriften sowie den Beschlüssen der Schulkonferenz und der Konferenzen der Lehrkräfte.</w:t>
            </w:r>
          </w:p>
          <w:p w14:paraId="37143DCE" w14:textId="77777777" w:rsidR="000B1AA3" w:rsidRDefault="00964F86">
            <w:pPr>
              <w:pStyle w:val="Tabellentextf"/>
              <w:rPr>
                <w:sz w:val="22"/>
              </w:rPr>
            </w:pPr>
            <w:r>
              <w:rPr>
                <w:sz w:val="22"/>
                <w:u w:val="single"/>
              </w:rPr>
              <w:t>Kommentar:</w:t>
            </w:r>
            <w:r>
              <w:rPr>
                <w:sz w:val="22"/>
              </w:rPr>
              <w:t xml:space="preserve"> HSchG §88</w:t>
            </w:r>
          </w:p>
          <w:p w14:paraId="1E93D996" w14:textId="77777777" w:rsidR="000B1AA3" w:rsidRDefault="00964F86">
            <w:pPr>
              <w:pStyle w:val="Tabellentextf"/>
              <w:rPr>
                <w:sz w:val="22"/>
              </w:rPr>
            </w:pPr>
            <w:r>
              <w:rPr>
                <w:sz w:val="22"/>
              </w:rPr>
              <w:t>Detaillierte Beschreibung: Berufsbild Schulleitung ABl. 2010, S. 124 ff.</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90F097D" w14:textId="77777777" w:rsidR="000B1AA3" w:rsidRDefault="00964F86">
            <w:pPr>
              <w:pStyle w:val="Tabellentextf"/>
            </w:pPr>
            <w:r>
              <w:rPr>
                <w:sz w:val="22"/>
                <w:u w:val="single"/>
              </w:rPr>
              <w:t>führt aus:</w:t>
            </w:r>
          </w:p>
          <w:p w14:paraId="40EBCA84" w14:textId="77777777" w:rsidR="000B1AA3" w:rsidRDefault="00964F86">
            <w:pPr>
              <w:pStyle w:val="Tabellentextf"/>
            </w:pPr>
            <w:r>
              <w:rPr>
                <w:sz w:val="22"/>
              </w:rPr>
              <w:t>Lehrkraft für externe Erstellung FDS beauftragen</w:t>
            </w:r>
          </w:p>
          <w:p w14:paraId="30C4F615" w14:textId="77777777" w:rsidR="000B1AA3" w:rsidRDefault="00964F86">
            <w:pPr>
              <w:pStyle w:val="Tabellentextf"/>
            </w:pPr>
            <w:r>
              <w:rPr>
                <w:sz w:val="22"/>
              </w:rPr>
              <w:t>Auftrag Förderdiagnostische Stellungnahme extern annehmen oder ablehnen</w:t>
            </w:r>
          </w:p>
          <w:p w14:paraId="0F214C16" w14:textId="77777777" w:rsidR="000B1AA3" w:rsidRDefault="00964F86">
            <w:pPr>
              <w:pStyle w:val="Tabellentextf"/>
            </w:pPr>
            <w:r>
              <w:rPr>
                <w:sz w:val="22"/>
                <w:u w:val="single"/>
              </w:rPr>
              <w:t>muss informiert werden über:</w:t>
            </w:r>
          </w:p>
          <w:p w14:paraId="0B70B446" w14:textId="77777777" w:rsidR="000B1AA3" w:rsidRDefault="00964F86">
            <w:pPr>
              <w:pStyle w:val="Tabellentextf"/>
              <w:rPr>
                <w:sz w:val="22"/>
              </w:rPr>
            </w:pPr>
            <w:r>
              <w:rPr>
                <w:sz w:val="22"/>
              </w:rPr>
              <w:t>Förderdiagnostische Stellungnahme extern beauftragen</w:t>
            </w:r>
          </w:p>
        </w:tc>
      </w:tr>
      <w:tr w:rsidR="000B1AA3" w14:paraId="2AFB7C2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991FE7" w14:textId="77777777" w:rsidR="000B1AA3" w:rsidRDefault="00964F86">
            <w:pPr>
              <w:pStyle w:val="Tabellentext"/>
              <w:rPr>
                <w:sz w:val="16"/>
              </w:rPr>
            </w:pPr>
            <w:r>
              <w:t xml:space="preserve">Schulleiterin/ </w:t>
            </w:r>
            <w:r>
              <w:t>Schulleiter RBFZ</w:t>
            </w:r>
            <w:r>
              <w:rPr>
                <w:sz w:val="16"/>
              </w:rPr>
              <w:br/>
              <w:t>[Rolle intern]</w:t>
            </w:r>
            <w:r>
              <w:rPr>
                <w:sz w:val="16"/>
                <w:u w:val="single"/>
              </w:rPr>
              <w:br/>
              <w:t>Langbezeichnung:</w:t>
            </w:r>
            <w:r>
              <w:rPr>
                <w:sz w:val="16"/>
              </w:rPr>
              <w:t xml:space="preserve"> Dienststellenleiter/in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69B810" w14:textId="77777777" w:rsidR="000B1AA3" w:rsidRDefault="00964F86">
            <w:pPr>
              <w:pStyle w:val="Tabellentext"/>
              <w:rPr>
                <w:sz w:val="22"/>
              </w:rPr>
            </w:pPr>
            <w:r>
              <w:rPr>
                <w:sz w:val="22"/>
              </w:rPr>
              <w:t>Der/die Leiter/in des Beratungs- und Förderzentrums</w:t>
            </w:r>
          </w:p>
          <w:p w14:paraId="42C6FACE" w14:textId="77777777" w:rsidR="000B1AA3" w:rsidRDefault="00964F86">
            <w:pPr>
              <w:pStyle w:val="Tabellentextf"/>
            </w:pPr>
            <w:r>
              <w:rPr>
                <w:sz w:val="22"/>
              </w:rPr>
              <w:t xml:space="preserve">ist dafür verantwortlich, dass die Schule ihren Bildungs- und Erziehungsauftrag erfüllt. Sie oder er leitet die Schule nach geltenden Rechts- und Verwaltungsvorschriften sowie </w:t>
            </w:r>
            <w:r>
              <w:rPr>
                <w:sz w:val="22"/>
              </w:rPr>
              <w:lastRenderedPageBreak/>
              <w:t>den Beschlüssen der Schulkonferenz und der Konferenzen der Lehrkräfte.</w:t>
            </w:r>
          </w:p>
          <w:p w14:paraId="66908521" w14:textId="77777777" w:rsidR="000B1AA3" w:rsidRDefault="00964F86">
            <w:pPr>
              <w:pStyle w:val="Tabellentextf"/>
              <w:rPr>
                <w:sz w:val="22"/>
              </w:rPr>
            </w:pPr>
            <w:r>
              <w:rPr>
                <w:sz w:val="22"/>
                <w:u w:val="single"/>
              </w:rPr>
              <w:t>Rechtliche Hinweise:</w:t>
            </w:r>
            <w:r>
              <w:rPr>
                <w:sz w:val="22"/>
              </w:rPr>
              <w:t xml:space="preserve"> § 25 Abs. 2 VOSB</w:t>
            </w:r>
          </w:p>
          <w:p w14:paraId="51502A17" w14:textId="77777777" w:rsidR="000B1AA3" w:rsidRDefault="00964F86">
            <w:pPr>
              <w:pStyle w:val="Tabellentextf"/>
              <w:rPr>
                <w:sz w:val="22"/>
              </w:rPr>
            </w:pPr>
            <w:r>
              <w:rPr>
                <w:sz w:val="22"/>
              </w:rPr>
              <w:t xml:space="preserve">Regionale Beratungs- und Förderzentren (rBFZ) </w:t>
            </w:r>
            <w:r>
              <w:rPr>
                <w:sz w:val="22"/>
              </w:rPr>
              <w:t>unterstützen Schülerinnen und Schüler mit erheblichen Beeinträchtigungen des Lernens, der Sprache sowie der emotionalen und sozialen Entwicklung an allgemeinen Schulen. 2Sie beziehen in ihre Arbeit sonderpädagogische Fördersysteme wie die dezentrale Erziehungshilfe und die Sprachheilförderung nach § 50 Abs. 2 des Schulgesetzes mit ein. 3Regionale Beratungs- und Förderzentren bestimmen mindestens eine Förderschullehrkraft als Beauftragte oder Beauftragten an einer allgemeinen Schule. 4Die oder der Beauftragt</w:t>
            </w:r>
            <w:r>
              <w:rPr>
                <w:sz w:val="22"/>
              </w:rPr>
              <w:t>e leistet oder vermittelt sonderpädagogische Unterstützungsangebote nach den §§ 3 und 4. 5Sie oder er führt im Auftrag der Schulaufsichtsbehörde nach § 54 Abs. 3 des Schulgesetzes den Vorsitz im Förderausschuss.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B6B8BCD" w14:textId="77777777" w:rsidR="000B1AA3" w:rsidRDefault="00964F86">
            <w:pPr>
              <w:pStyle w:val="Tabellentextf"/>
            </w:pPr>
            <w:r>
              <w:rPr>
                <w:sz w:val="22"/>
                <w:u w:val="single"/>
              </w:rPr>
              <w:lastRenderedPageBreak/>
              <w:t>führt aus:</w:t>
            </w:r>
          </w:p>
          <w:p w14:paraId="37DEE9FA" w14:textId="77777777" w:rsidR="000B1AA3" w:rsidRDefault="00964F86">
            <w:pPr>
              <w:pStyle w:val="Tabellentextf"/>
            </w:pPr>
            <w:r>
              <w:rPr>
                <w:sz w:val="22"/>
              </w:rPr>
              <w:t xml:space="preserve">Externe Beauftragung FDS </w:t>
            </w:r>
            <w:r>
              <w:rPr>
                <w:sz w:val="22"/>
              </w:rPr>
              <w:t>prüfen und entscheiden</w:t>
            </w:r>
          </w:p>
          <w:p w14:paraId="7DC2DFA1" w14:textId="77777777" w:rsidR="000B1AA3" w:rsidRDefault="00964F86">
            <w:pPr>
              <w:pStyle w:val="Tabellentextf"/>
            </w:pPr>
            <w:r>
              <w:rPr>
                <w:sz w:val="22"/>
              </w:rPr>
              <w:t>Förderdiagnostische Stellungnahme extern beauftragen</w:t>
            </w:r>
          </w:p>
          <w:p w14:paraId="380A0C17" w14:textId="77777777" w:rsidR="000B1AA3" w:rsidRDefault="00964F86">
            <w:pPr>
              <w:pStyle w:val="Tabellentextf"/>
            </w:pPr>
            <w:r>
              <w:rPr>
                <w:sz w:val="22"/>
                <w:u w:val="single"/>
              </w:rPr>
              <w:t>muss informiert werden über:</w:t>
            </w:r>
          </w:p>
          <w:p w14:paraId="747E97B5" w14:textId="77777777" w:rsidR="000B1AA3" w:rsidRDefault="00964F86">
            <w:pPr>
              <w:pStyle w:val="Tabellentextf"/>
            </w:pPr>
            <w:r>
              <w:rPr>
                <w:sz w:val="22"/>
              </w:rPr>
              <w:lastRenderedPageBreak/>
              <w:t>Förderdiagnostische Stellungnahme beauftragen</w:t>
            </w:r>
          </w:p>
          <w:p w14:paraId="378EF44A" w14:textId="77777777" w:rsidR="000B1AA3" w:rsidRDefault="00964F86">
            <w:pPr>
              <w:pStyle w:val="Tabellentextf"/>
            </w:pPr>
            <w:r>
              <w:rPr>
                <w:sz w:val="22"/>
                <w:u w:val="single"/>
              </w:rPr>
              <w:t>führt aus:</w:t>
            </w:r>
          </w:p>
          <w:p w14:paraId="023E8657" w14:textId="77777777" w:rsidR="000B1AA3" w:rsidRDefault="00964F86">
            <w:pPr>
              <w:pStyle w:val="Tabellentextf"/>
            </w:pPr>
            <w:r>
              <w:rPr>
                <w:sz w:val="22"/>
              </w:rPr>
              <w:t>Förderschullehrkraft rBFZ mit der Erstellung FDS beauftragen</w:t>
            </w:r>
          </w:p>
          <w:p w14:paraId="33B467B6" w14:textId="77777777" w:rsidR="000B1AA3" w:rsidRDefault="00964F86">
            <w:pPr>
              <w:pStyle w:val="Tabellentextf"/>
              <w:rPr>
                <w:sz w:val="22"/>
              </w:rPr>
            </w:pPr>
            <w:r>
              <w:rPr>
                <w:sz w:val="22"/>
              </w:rPr>
              <w:t>Auftrag Förderdiagnostische Stellungnahme annehmen oder ablehnen</w:t>
            </w:r>
          </w:p>
        </w:tc>
      </w:tr>
    </w:tbl>
    <w:p w14:paraId="0CD59B4A" w14:textId="77777777" w:rsidR="000B1AA3" w:rsidRDefault="000B1AA3">
      <w:pPr>
        <w:rPr>
          <w:rFonts w:eastAsia="Arial" w:cs="Arial"/>
          <w:color w:val="000000"/>
          <w:sz w:val="4"/>
        </w:rPr>
      </w:pPr>
    </w:p>
    <w:sectPr w:rsidR="000B1AA3" w:rsidSect="00110D2A">
      <w:headerReference w:type="even" r:id="rId35"/>
      <w:headerReference w:type="default" r:id="rId36"/>
      <w:footerReference w:type="default" r:id="rId37"/>
      <w:headerReference w:type="first" r:id="rId38"/>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EB634" w14:textId="77777777" w:rsidR="00964F86" w:rsidRDefault="00964F86">
      <w:pPr>
        <w:spacing w:before="0" w:after="0"/>
      </w:pPr>
      <w:r>
        <w:separator/>
      </w:r>
    </w:p>
  </w:endnote>
  <w:endnote w:type="continuationSeparator" w:id="0">
    <w:p w14:paraId="439EFA79" w14:textId="77777777" w:rsidR="00964F86" w:rsidRDefault="00964F8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A9830"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83776" w14:textId="77777777" w:rsidR="00F270DE" w:rsidRPr="00115C9C" w:rsidRDefault="00F270DE" w:rsidP="000D013A">
    <w:pPr>
      <w:pBdr>
        <w:top w:val="single" w:sz="4" w:space="1" w:color="auto"/>
      </w:pBdr>
      <w:tabs>
        <w:tab w:val="right" w:pos="14459"/>
        <w:tab w:val="right" w:pos="14601"/>
      </w:tabs>
      <w:ind w:right="83"/>
      <w:rPr>
        <w:sz w:val="2"/>
      </w:rPr>
    </w:pPr>
  </w:p>
  <w:p w14:paraId="2F748B6D" w14:textId="77777777" w:rsidR="006D530F" w:rsidRDefault="00964F86"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2515A692" w14:textId="77777777" w:rsidR="00F270DE" w:rsidRDefault="00964F86"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A839AF">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E7263"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AE19C" w14:textId="77777777" w:rsidR="00A16699" w:rsidRPr="00115C9C" w:rsidRDefault="00A16699" w:rsidP="000D013A">
    <w:pPr>
      <w:pBdr>
        <w:top w:val="single" w:sz="4" w:space="1" w:color="auto"/>
      </w:pBdr>
      <w:tabs>
        <w:tab w:val="right" w:pos="14459"/>
        <w:tab w:val="right" w:pos="14601"/>
      </w:tabs>
      <w:ind w:right="83"/>
      <w:rPr>
        <w:sz w:val="2"/>
      </w:rPr>
    </w:pPr>
  </w:p>
  <w:p w14:paraId="6C0DFCE7" w14:textId="77777777" w:rsidR="00A16699" w:rsidRDefault="00964F86"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6FAC24F3" w14:textId="77777777" w:rsidR="00A16699" w:rsidRDefault="00964F86"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A839AF">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39</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3BA9E" w14:textId="77777777" w:rsidR="00AA6A24" w:rsidRPr="00115C9C" w:rsidRDefault="00AA6A24" w:rsidP="00AA6A24">
    <w:pPr>
      <w:pBdr>
        <w:top w:val="single" w:sz="4" w:space="1" w:color="auto"/>
      </w:pBdr>
      <w:tabs>
        <w:tab w:val="right" w:pos="14459"/>
        <w:tab w:val="right" w:pos="14601"/>
      </w:tabs>
      <w:ind w:right="83"/>
      <w:rPr>
        <w:sz w:val="2"/>
      </w:rPr>
    </w:pPr>
  </w:p>
  <w:p w14:paraId="3C9B1664" w14:textId="77777777" w:rsidR="006D530F" w:rsidRDefault="00964F86"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24B6CFC0" w14:textId="77777777" w:rsidR="00AA6A24" w:rsidRDefault="00964F86"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A839AF">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48579" w14:textId="77777777" w:rsidR="00F270DE" w:rsidRPr="00115C9C" w:rsidRDefault="00F270DE" w:rsidP="00463831">
    <w:pPr>
      <w:pBdr>
        <w:top w:val="single" w:sz="4" w:space="1" w:color="auto"/>
      </w:pBdr>
      <w:tabs>
        <w:tab w:val="right" w:pos="14459"/>
        <w:tab w:val="right" w:pos="14601"/>
      </w:tabs>
      <w:ind w:right="83"/>
      <w:rPr>
        <w:sz w:val="2"/>
      </w:rPr>
    </w:pPr>
  </w:p>
  <w:p w14:paraId="36D13592" w14:textId="77777777" w:rsidR="00F270DE" w:rsidRPr="00115C9C" w:rsidRDefault="00F270DE" w:rsidP="00F270DE">
    <w:pPr>
      <w:pBdr>
        <w:top w:val="single" w:sz="4" w:space="1" w:color="auto"/>
      </w:pBdr>
      <w:tabs>
        <w:tab w:val="right" w:pos="14459"/>
        <w:tab w:val="right" w:pos="14601"/>
      </w:tabs>
      <w:ind w:right="83"/>
      <w:rPr>
        <w:sz w:val="2"/>
      </w:rPr>
    </w:pPr>
  </w:p>
  <w:p w14:paraId="1300E7E0" w14:textId="77777777" w:rsidR="006D530F" w:rsidRDefault="00964F86"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24CC3AF1" w14:textId="77777777" w:rsidR="00F270DE" w:rsidRDefault="00964F86"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A839AF">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39</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39</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E476C" w14:textId="77777777" w:rsidR="00964F86" w:rsidRDefault="00964F86">
      <w:pPr>
        <w:spacing w:before="0" w:after="0"/>
      </w:pPr>
      <w:r>
        <w:separator/>
      </w:r>
    </w:p>
  </w:footnote>
  <w:footnote w:type="continuationSeparator" w:id="0">
    <w:p w14:paraId="2AC30158" w14:textId="77777777" w:rsidR="00964F86" w:rsidRDefault="00964F8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E0EC"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0B1AA3" w14:paraId="457AEDDC" w14:textId="77777777" w:rsidTr="00D91ABB">
      <w:tc>
        <w:tcPr>
          <w:tcW w:w="7905" w:type="dxa"/>
          <w:tcBorders>
            <w:top w:val="single" w:sz="4" w:space="0" w:color="auto"/>
            <w:left w:val="nil"/>
            <w:bottom w:val="nil"/>
            <w:right w:val="single" w:sz="4" w:space="0" w:color="auto"/>
          </w:tcBorders>
          <w:hideMark/>
        </w:tcPr>
        <w:p w14:paraId="2D799A19" w14:textId="77777777" w:rsidR="00D91ABB" w:rsidRPr="00057B55" w:rsidRDefault="00964F86"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2D197A70" w14:textId="77777777" w:rsidR="00D91ABB" w:rsidRPr="00057B55" w:rsidRDefault="00964F86" w:rsidP="00D91ABB">
          <w:pPr>
            <w:jc w:val="right"/>
            <w:rPr>
              <w:rStyle w:val="LDHervorhebungKapitlchen"/>
            </w:rPr>
          </w:pPr>
          <w:r w:rsidRPr="00057B55">
            <w:rPr>
              <w:rStyle w:val="LDHervorhebungKapitlchen"/>
            </w:rPr>
            <w:t>E-Government</w:t>
          </w:r>
        </w:p>
      </w:tc>
    </w:tr>
  </w:tbl>
  <w:p w14:paraId="1803DC3A"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1C44C"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9410A"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0B1AA3" w14:paraId="2882DD8A" w14:textId="77777777" w:rsidTr="00BC1652">
      <w:tc>
        <w:tcPr>
          <w:tcW w:w="9639" w:type="dxa"/>
          <w:hideMark/>
        </w:tcPr>
        <w:p w14:paraId="30FB01DA" w14:textId="77777777" w:rsidR="00BC1652" w:rsidRPr="00057B55" w:rsidRDefault="00964F86"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Entscheidungsverfahren zum Anspruch auf SOPÄDFÖ durchführen - FDS beauftragen</w:t>
          </w:r>
          <w:r w:rsidRPr="00057B55">
            <w:rPr>
              <w:rStyle w:val="LDHervorhebungKapitlchen"/>
            </w:rPr>
            <w:t xml:space="preserve"> “</w:t>
          </w:r>
        </w:p>
      </w:tc>
    </w:tr>
  </w:tbl>
  <w:p w14:paraId="3F79CCB4"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0B1AA3" w14:paraId="77BA28FD" w14:textId="77777777" w:rsidTr="00057B55">
      <w:tc>
        <w:tcPr>
          <w:tcW w:w="7905" w:type="dxa"/>
          <w:tcBorders>
            <w:top w:val="single" w:sz="4" w:space="0" w:color="auto"/>
            <w:left w:val="nil"/>
            <w:bottom w:val="nil"/>
            <w:right w:val="single" w:sz="4" w:space="0" w:color="auto"/>
          </w:tcBorders>
          <w:hideMark/>
        </w:tcPr>
        <w:p w14:paraId="6E46B792" w14:textId="77777777" w:rsidR="00D91ABB" w:rsidRPr="00057B55" w:rsidRDefault="00964F86"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29FD5BDE" w14:textId="77777777" w:rsidR="00D91ABB" w:rsidRPr="00057B55" w:rsidRDefault="00964F86" w:rsidP="00057B55">
          <w:pPr>
            <w:jc w:val="right"/>
            <w:rPr>
              <w:rStyle w:val="LDHervorhebungKapitlchen"/>
            </w:rPr>
          </w:pPr>
          <w:r w:rsidRPr="00057B55">
            <w:rPr>
              <w:rStyle w:val="LDHervorhebungKapitlchen"/>
            </w:rPr>
            <w:t>E-Government</w:t>
          </w:r>
        </w:p>
      </w:tc>
    </w:tr>
  </w:tbl>
  <w:p w14:paraId="3BC36DD8"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F7A16"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0B1AA3" w14:paraId="0F168956" w14:textId="77777777" w:rsidTr="00BC1652">
      <w:trPr>
        <w:trHeight w:val="60"/>
      </w:trPr>
      <w:tc>
        <w:tcPr>
          <w:tcW w:w="14742" w:type="dxa"/>
        </w:tcPr>
        <w:p w14:paraId="44C33008" w14:textId="77777777" w:rsidR="00BC1652" w:rsidRPr="00A714AC" w:rsidRDefault="00964F86"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Entscheidungsverfahren zum Anspruch auf SOPÄDFÖ durchführen - FDS beauftragen</w:t>
          </w:r>
          <w:r w:rsidRPr="00057B55">
            <w:rPr>
              <w:rStyle w:val="LDHervorhebungKapitlchen"/>
            </w:rPr>
            <w:t xml:space="preserve"> “</w:t>
          </w:r>
        </w:p>
      </w:tc>
    </w:tr>
  </w:tbl>
  <w:p w14:paraId="6E9F6754"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548DB"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1D6EE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9pt;height:25.25pt" o:bullet="t">
        <v:imagedata r:id="rId1" o:title="info1"/>
      </v:shape>
    </w:pict>
  </w:numPicBullet>
  <w:numPicBullet w:numPicBulletId="1">
    <w:pict>
      <v:shape id="_x0000_i1027" type="#_x0000_t75" style="width:43.95pt;height:31.8pt" o:bullet="t">
        <v:imagedata r:id="rId2" o:title="ausrufezeichen_klein"/>
      </v:shape>
    </w:pict>
  </w:numPicBullet>
  <w:numPicBullet w:numPicBulletId="2">
    <w:pict>
      <v:shape id="_x0000_i1029" type="#_x0000_t75" style="width:28.05pt;height:16.35pt" o:bullet="t">
        <v:imagedata r:id="rId3" o:title="Unbenannt"/>
      </v:shape>
    </w:pict>
  </w:numPicBullet>
  <w:numPicBullet w:numPicBulletId="3">
    <w:pict>
      <v:shape id="_x0000_i1030"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269ED214">
      <w:start w:val="1"/>
      <w:numFmt w:val="bullet"/>
      <w:pStyle w:val="LDAuflistung"/>
      <w:lvlText w:val=""/>
      <w:lvlJc w:val="left"/>
      <w:pPr>
        <w:ind w:left="720" w:hanging="360"/>
      </w:pPr>
      <w:rPr>
        <w:rFonts w:ascii="Symbol" w:hAnsi="Symbol" w:hint="default"/>
      </w:rPr>
    </w:lvl>
    <w:lvl w:ilvl="1" w:tplc="EB84B59E" w:tentative="1">
      <w:start w:val="1"/>
      <w:numFmt w:val="bullet"/>
      <w:lvlText w:val="o"/>
      <w:lvlJc w:val="left"/>
      <w:pPr>
        <w:ind w:left="1440" w:hanging="360"/>
      </w:pPr>
      <w:rPr>
        <w:rFonts w:ascii="Courier New" w:hAnsi="Courier New" w:cs="Courier New" w:hint="default"/>
      </w:rPr>
    </w:lvl>
    <w:lvl w:ilvl="2" w:tplc="FE0CD5B2" w:tentative="1">
      <w:start w:val="1"/>
      <w:numFmt w:val="bullet"/>
      <w:lvlText w:val=""/>
      <w:lvlJc w:val="left"/>
      <w:pPr>
        <w:ind w:left="2160" w:hanging="360"/>
      </w:pPr>
      <w:rPr>
        <w:rFonts w:ascii="Wingdings" w:hAnsi="Wingdings" w:hint="default"/>
      </w:rPr>
    </w:lvl>
    <w:lvl w:ilvl="3" w:tplc="966AD6BA" w:tentative="1">
      <w:start w:val="1"/>
      <w:numFmt w:val="bullet"/>
      <w:lvlText w:val=""/>
      <w:lvlJc w:val="left"/>
      <w:pPr>
        <w:ind w:left="2880" w:hanging="360"/>
      </w:pPr>
      <w:rPr>
        <w:rFonts w:ascii="Symbol" w:hAnsi="Symbol" w:hint="default"/>
      </w:rPr>
    </w:lvl>
    <w:lvl w:ilvl="4" w:tplc="3C7CE4BC" w:tentative="1">
      <w:start w:val="1"/>
      <w:numFmt w:val="bullet"/>
      <w:lvlText w:val="o"/>
      <w:lvlJc w:val="left"/>
      <w:pPr>
        <w:ind w:left="3600" w:hanging="360"/>
      </w:pPr>
      <w:rPr>
        <w:rFonts w:ascii="Courier New" w:hAnsi="Courier New" w:cs="Courier New" w:hint="default"/>
      </w:rPr>
    </w:lvl>
    <w:lvl w:ilvl="5" w:tplc="AC864138" w:tentative="1">
      <w:start w:val="1"/>
      <w:numFmt w:val="bullet"/>
      <w:lvlText w:val=""/>
      <w:lvlJc w:val="left"/>
      <w:pPr>
        <w:ind w:left="4320" w:hanging="360"/>
      </w:pPr>
      <w:rPr>
        <w:rFonts w:ascii="Wingdings" w:hAnsi="Wingdings" w:hint="default"/>
      </w:rPr>
    </w:lvl>
    <w:lvl w:ilvl="6" w:tplc="7F2A007C" w:tentative="1">
      <w:start w:val="1"/>
      <w:numFmt w:val="bullet"/>
      <w:lvlText w:val=""/>
      <w:lvlJc w:val="left"/>
      <w:pPr>
        <w:ind w:left="5040" w:hanging="360"/>
      </w:pPr>
      <w:rPr>
        <w:rFonts w:ascii="Symbol" w:hAnsi="Symbol" w:hint="default"/>
      </w:rPr>
    </w:lvl>
    <w:lvl w:ilvl="7" w:tplc="F3AE047A" w:tentative="1">
      <w:start w:val="1"/>
      <w:numFmt w:val="bullet"/>
      <w:lvlText w:val="o"/>
      <w:lvlJc w:val="left"/>
      <w:pPr>
        <w:ind w:left="5760" w:hanging="360"/>
      </w:pPr>
      <w:rPr>
        <w:rFonts w:ascii="Courier New" w:hAnsi="Courier New" w:cs="Courier New" w:hint="default"/>
      </w:rPr>
    </w:lvl>
    <w:lvl w:ilvl="8" w:tplc="384E79BA"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346ED5AA">
      <w:start w:val="1"/>
      <w:numFmt w:val="bullet"/>
      <w:pStyle w:val="LDAchtung"/>
      <w:lvlText w:val=""/>
      <w:lvlPicBulletId w:val="1"/>
      <w:lvlJc w:val="left"/>
      <w:pPr>
        <w:ind w:left="928" w:hanging="360"/>
      </w:pPr>
      <w:rPr>
        <w:rFonts w:ascii="Symbol" w:hAnsi="Symbol" w:hint="default"/>
        <w:color w:val="auto"/>
        <w:sz w:val="52"/>
        <w:szCs w:val="52"/>
        <w:u w:color="C00000"/>
      </w:rPr>
    </w:lvl>
    <w:lvl w:ilvl="1" w:tplc="83FE390C" w:tentative="1">
      <w:start w:val="1"/>
      <w:numFmt w:val="bullet"/>
      <w:lvlText w:val="o"/>
      <w:lvlJc w:val="left"/>
      <w:pPr>
        <w:ind w:left="1724" w:hanging="360"/>
      </w:pPr>
      <w:rPr>
        <w:rFonts w:ascii="Courier New" w:hAnsi="Courier New" w:cs="Courier New" w:hint="default"/>
      </w:rPr>
    </w:lvl>
    <w:lvl w:ilvl="2" w:tplc="EBDE54DE" w:tentative="1">
      <w:start w:val="1"/>
      <w:numFmt w:val="bullet"/>
      <w:lvlText w:val=""/>
      <w:lvlJc w:val="left"/>
      <w:pPr>
        <w:ind w:left="2444" w:hanging="360"/>
      </w:pPr>
      <w:rPr>
        <w:rFonts w:ascii="Wingdings" w:hAnsi="Wingdings" w:hint="default"/>
      </w:rPr>
    </w:lvl>
    <w:lvl w:ilvl="3" w:tplc="2478703A" w:tentative="1">
      <w:start w:val="1"/>
      <w:numFmt w:val="bullet"/>
      <w:lvlText w:val=""/>
      <w:lvlJc w:val="left"/>
      <w:pPr>
        <w:ind w:left="3164" w:hanging="360"/>
      </w:pPr>
      <w:rPr>
        <w:rFonts w:ascii="Symbol" w:hAnsi="Symbol" w:hint="default"/>
      </w:rPr>
    </w:lvl>
    <w:lvl w:ilvl="4" w:tplc="D4963DBE" w:tentative="1">
      <w:start w:val="1"/>
      <w:numFmt w:val="bullet"/>
      <w:lvlText w:val="o"/>
      <w:lvlJc w:val="left"/>
      <w:pPr>
        <w:ind w:left="3884" w:hanging="360"/>
      </w:pPr>
      <w:rPr>
        <w:rFonts w:ascii="Courier New" w:hAnsi="Courier New" w:cs="Courier New" w:hint="default"/>
      </w:rPr>
    </w:lvl>
    <w:lvl w:ilvl="5" w:tplc="FCD2B268" w:tentative="1">
      <w:start w:val="1"/>
      <w:numFmt w:val="bullet"/>
      <w:lvlText w:val=""/>
      <w:lvlJc w:val="left"/>
      <w:pPr>
        <w:ind w:left="4604" w:hanging="360"/>
      </w:pPr>
      <w:rPr>
        <w:rFonts w:ascii="Wingdings" w:hAnsi="Wingdings" w:hint="default"/>
      </w:rPr>
    </w:lvl>
    <w:lvl w:ilvl="6" w:tplc="F57402F4" w:tentative="1">
      <w:start w:val="1"/>
      <w:numFmt w:val="bullet"/>
      <w:lvlText w:val=""/>
      <w:lvlJc w:val="left"/>
      <w:pPr>
        <w:ind w:left="5324" w:hanging="360"/>
      </w:pPr>
      <w:rPr>
        <w:rFonts w:ascii="Symbol" w:hAnsi="Symbol" w:hint="default"/>
      </w:rPr>
    </w:lvl>
    <w:lvl w:ilvl="7" w:tplc="CA2CAE32" w:tentative="1">
      <w:start w:val="1"/>
      <w:numFmt w:val="bullet"/>
      <w:lvlText w:val="o"/>
      <w:lvlJc w:val="left"/>
      <w:pPr>
        <w:ind w:left="6044" w:hanging="360"/>
      </w:pPr>
      <w:rPr>
        <w:rFonts w:ascii="Courier New" w:hAnsi="Courier New" w:cs="Courier New" w:hint="default"/>
      </w:rPr>
    </w:lvl>
    <w:lvl w:ilvl="8" w:tplc="422E2AF2"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9104CE8C">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56DC91F8" w:tentative="1">
      <w:start w:val="1"/>
      <w:numFmt w:val="bullet"/>
      <w:lvlText w:val="o"/>
      <w:lvlJc w:val="left"/>
      <w:pPr>
        <w:ind w:left="2291" w:hanging="360"/>
      </w:pPr>
      <w:rPr>
        <w:rFonts w:ascii="Courier New" w:hAnsi="Courier New" w:cs="Courier New" w:hint="default"/>
      </w:rPr>
    </w:lvl>
    <w:lvl w:ilvl="2" w:tplc="3D881624" w:tentative="1">
      <w:start w:val="1"/>
      <w:numFmt w:val="bullet"/>
      <w:lvlText w:val=""/>
      <w:lvlJc w:val="left"/>
      <w:pPr>
        <w:ind w:left="3011" w:hanging="360"/>
      </w:pPr>
      <w:rPr>
        <w:rFonts w:ascii="Wingdings" w:hAnsi="Wingdings" w:hint="default"/>
      </w:rPr>
    </w:lvl>
    <w:lvl w:ilvl="3" w:tplc="B26088E4" w:tentative="1">
      <w:start w:val="1"/>
      <w:numFmt w:val="bullet"/>
      <w:lvlText w:val=""/>
      <w:lvlJc w:val="left"/>
      <w:pPr>
        <w:ind w:left="3731" w:hanging="360"/>
      </w:pPr>
      <w:rPr>
        <w:rFonts w:ascii="Symbol" w:hAnsi="Symbol" w:hint="default"/>
      </w:rPr>
    </w:lvl>
    <w:lvl w:ilvl="4" w:tplc="089EF1B4" w:tentative="1">
      <w:start w:val="1"/>
      <w:numFmt w:val="bullet"/>
      <w:lvlText w:val="o"/>
      <w:lvlJc w:val="left"/>
      <w:pPr>
        <w:ind w:left="4451" w:hanging="360"/>
      </w:pPr>
      <w:rPr>
        <w:rFonts w:ascii="Courier New" w:hAnsi="Courier New" w:cs="Courier New" w:hint="default"/>
      </w:rPr>
    </w:lvl>
    <w:lvl w:ilvl="5" w:tplc="2158747C" w:tentative="1">
      <w:start w:val="1"/>
      <w:numFmt w:val="bullet"/>
      <w:lvlText w:val=""/>
      <w:lvlJc w:val="left"/>
      <w:pPr>
        <w:ind w:left="5171" w:hanging="360"/>
      </w:pPr>
      <w:rPr>
        <w:rFonts w:ascii="Wingdings" w:hAnsi="Wingdings" w:hint="default"/>
      </w:rPr>
    </w:lvl>
    <w:lvl w:ilvl="6" w:tplc="39CCD87E" w:tentative="1">
      <w:start w:val="1"/>
      <w:numFmt w:val="bullet"/>
      <w:lvlText w:val=""/>
      <w:lvlJc w:val="left"/>
      <w:pPr>
        <w:ind w:left="5891" w:hanging="360"/>
      </w:pPr>
      <w:rPr>
        <w:rFonts w:ascii="Symbol" w:hAnsi="Symbol" w:hint="default"/>
      </w:rPr>
    </w:lvl>
    <w:lvl w:ilvl="7" w:tplc="19E6D432" w:tentative="1">
      <w:start w:val="1"/>
      <w:numFmt w:val="bullet"/>
      <w:lvlText w:val="o"/>
      <w:lvlJc w:val="left"/>
      <w:pPr>
        <w:ind w:left="6611" w:hanging="360"/>
      </w:pPr>
      <w:rPr>
        <w:rFonts w:ascii="Courier New" w:hAnsi="Courier New" w:cs="Courier New" w:hint="default"/>
      </w:rPr>
    </w:lvl>
    <w:lvl w:ilvl="8" w:tplc="FFEA41AE"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DC78AA8C">
      <w:start w:val="1"/>
      <w:numFmt w:val="bullet"/>
      <w:pStyle w:val="LDTIPP"/>
      <w:lvlText w:val=""/>
      <w:lvlPicBulletId w:val="2"/>
      <w:lvlJc w:val="left"/>
      <w:pPr>
        <w:ind w:left="1779" w:hanging="360"/>
      </w:pPr>
      <w:rPr>
        <w:rFonts w:ascii="Symbol" w:hAnsi="Symbol" w:hint="default"/>
        <w:color w:val="auto"/>
        <w:sz w:val="52"/>
        <w:szCs w:val="52"/>
        <w:u w:color="C00000"/>
      </w:rPr>
    </w:lvl>
    <w:lvl w:ilvl="1" w:tplc="60F899DC" w:tentative="1">
      <w:start w:val="1"/>
      <w:numFmt w:val="bullet"/>
      <w:lvlText w:val="o"/>
      <w:lvlJc w:val="left"/>
      <w:pPr>
        <w:ind w:left="2150" w:hanging="360"/>
      </w:pPr>
      <w:rPr>
        <w:rFonts w:ascii="Courier New" w:hAnsi="Courier New" w:cs="Courier New" w:hint="default"/>
      </w:rPr>
    </w:lvl>
    <w:lvl w:ilvl="2" w:tplc="2B061382" w:tentative="1">
      <w:start w:val="1"/>
      <w:numFmt w:val="bullet"/>
      <w:lvlText w:val=""/>
      <w:lvlJc w:val="left"/>
      <w:pPr>
        <w:ind w:left="2870" w:hanging="360"/>
      </w:pPr>
      <w:rPr>
        <w:rFonts w:ascii="Wingdings" w:hAnsi="Wingdings" w:hint="default"/>
      </w:rPr>
    </w:lvl>
    <w:lvl w:ilvl="3" w:tplc="B9323C60" w:tentative="1">
      <w:start w:val="1"/>
      <w:numFmt w:val="bullet"/>
      <w:lvlText w:val=""/>
      <w:lvlJc w:val="left"/>
      <w:pPr>
        <w:ind w:left="3590" w:hanging="360"/>
      </w:pPr>
      <w:rPr>
        <w:rFonts w:ascii="Symbol" w:hAnsi="Symbol" w:hint="default"/>
      </w:rPr>
    </w:lvl>
    <w:lvl w:ilvl="4" w:tplc="89DEA128" w:tentative="1">
      <w:start w:val="1"/>
      <w:numFmt w:val="bullet"/>
      <w:lvlText w:val="o"/>
      <w:lvlJc w:val="left"/>
      <w:pPr>
        <w:ind w:left="4310" w:hanging="360"/>
      </w:pPr>
      <w:rPr>
        <w:rFonts w:ascii="Courier New" w:hAnsi="Courier New" w:cs="Courier New" w:hint="default"/>
      </w:rPr>
    </w:lvl>
    <w:lvl w:ilvl="5" w:tplc="0004F70E" w:tentative="1">
      <w:start w:val="1"/>
      <w:numFmt w:val="bullet"/>
      <w:lvlText w:val=""/>
      <w:lvlJc w:val="left"/>
      <w:pPr>
        <w:ind w:left="5030" w:hanging="360"/>
      </w:pPr>
      <w:rPr>
        <w:rFonts w:ascii="Wingdings" w:hAnsi="Wingdings" w:hint="default"/>
      </w:rPr>
    </w:lvl>
    <w:lvl w:ilvl="6" w:tplc="6EEE16F2" w:tentative="1">
      <w:start w:val="1"/>
      <w:numFmt w:val="bullet"/>
      <w:lvlText w:val=""/>
      <w:lvlJc w:val="left"/>
      <w:pPr>
        <w:ind w:left="5750" w:hanging="360"/>
      </w:pPr>
      <w:rPr>
        <w:rFonts w:ascii="Symbol" w:hAnsi="Symbol" w:hint="default"/>
      </w:rPr>
    </w:lvl>
    <w:lvl w:ilvl="7" w:tplc="B23E80F8" w:tentative="1">
      <w:start w:val="1"/>
      <w:numFmt w:val="bullet"/>
      <w:lvlText w:val="o"/>
      <w:lvlJc w:val="left"/>
      <w:pPr>
        <w:ind w:left="6470" w:hanging="360"/>
      </w:pPr>
      <w:rPr>
        <w:rFonts w:ascii="Courier New" w:hAnsi="Courier New" w:cs="Courier New" w:hint="default"/>
      </w:rPr>
    </w:lvl>
    <w:lvl w:ilvl="8" w:tplc="3C70E4AE"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C9649254">
      <w:start w:val="1"/>
      <w:numFmt w:val="bullet"/>
      <w:pStyle w:val="LDHinweis"/>
      <w:lvlText w:val=""/>
      <w:lvlPicBulletId w:val="0"/>
      <w:lvlJc w:val="left"/>
      <w:pPr>
        <w:ind w:left="1637" w:hanging="360"/>
      </w:pPr>
      <w:rPr>
        <w:rFonts w:ascii="Symbol" w:hAnsi="Symbol" w:hint="default"/>
        <w:color w:val="auto"/>
        <w:sz w:val="52"/>
        <w:szCs w:val="52"/>
        <w:u w:color="C00000"/>
      </w:rPr>
    </w:lvl>
    <w:lvl w:ilvl="1" w:tplc="2488CA8A" w:tentative="1">
      <w:start w:val="1"/>
      <w:numFmt w:val="bullet"/>
      <w:lvlText w:val="o"/>
      <w:lvlJc w:val="left"/>
      <w:pPr>
        <w:ind w:left="2357" w:hanging="360"/>
      </w:pPr>
      <w:rPr>
        <w:rFonts w:ascii="Courier New" w:hAnsi="Courier New" w:cs="Courier New" w:hint="default"/>
      </w:rPr>
    </w:lvl>
    <w:lvl w:ilvl="2" w:tplc="C7C2F6FA" w:tentative="1">
      <w:start w:val="1"/>
      <w:numFmt w:val="bullet"/>
      <w:lvlText w:val=""/>
      <w:lvlJc w:val="left"/>
      <w:pPr>
        <w:ind w:left="3077" w:hanging="360"/>
      </w:pPr>
      <w:rPr>
        <w:rFonts w:ascii="Wingdings" w:hAnsi="Wingdings" w:hint="default"/>
      </w:rPr>
    </w:lvl>
    <w:lvl w:ilvl="3" w:tplc="55C0308E" w:tentative="1">
      <w:start w:val="1"/>
      <w:numFmt w:val="bullet"/>
      <w:lvlText w:val=""/>
      <w:lvlJc w:val="left"/>
      <w:pPr>
        <w:ind w:left="3797" w:hanging="360"/>
      </w:pPr>
      <w:rPr>
        <w:rFonts w:ascii="Symbol" w:hAnsi="Symbol" w:hint="default"/>
      </w:rPr>
    </w:lvl>
    <w:lvl w:ilvl="4" w:tplc="28F0D90C" w:tentative="1">
      <w:start w:val="1"/>
      <w:numFmt w:val="bullet"/>
      <w:lvlText w:val="o"/>
      <w:lvlJc w:val="left"/>
      <w:pPr>
        <w:ind w:left="4517" w:hanging="360"/>
      </w:pPr>
      <w:rPr>
        <w:rFonts w:ascii="Courier New" w:hAnsi="Courier New" w:cs="Courier New" w:hint="default"/>
      </w:rPr>
    </w:lvl>
    <w:lvl w:ilvl="5" w:tplc="2306E8F2" w:tentative="1">
      <w:start w:val="1"/>
      <w:numFmt w:val="bullet"/>
      <w:lvlText w:val=""/>
      <w:lvlJc w:val="left"/>
      <w:pPr>
        <w:ind w:left="5237" w:hanging="360"/>
      </w:pPr>
      <w:rPr>
        <w:rFonts w:ascii="Wingdings" w:hAnsi="Wingdings" w:hint="default"/>
      </w:rPr>
    </w:lvl>
    <w:lvl w:ilvl="6" w:tplc="1C10E6C2" w:tentative="1">
      <w:start w:val="1"/>
      <w:numFmt w:val="bullet"/>
      <w:lvlText w:val=""/>
      <w:lvlJc w:val="left"/>
      <w:pPr>
        <w:ind w:left="5957" w:hanging="360"/>
      </w:pPr>
      <w:rPr>
        <w:rFonts w:ascii="Symbol" w:hAnsi="Symbol" w:hint="default"/>
      </w:rPr>
    </w:lvl>
    <w:lvl w:ilvl="7" w:tplc="5AB8C0CE" w:tentative="1">
      <w:start w:val="1"/>
      <w:numFmt w:val="bullet"/>
      <w:lvlText w:val="o"/>
      <w:lvlJc w:val="left"/>
      <w:pPr>
        <w:ind w:left="6677" w:hanging="360"/>
      </w:pPr>
      <w:rPr>
        <w:rFonts w:ascii="Courier New" w:hAnsi="Courier New" w:cs="Courier New" w:hint="default"/>
      </w:rPr>
    </w:lvl>
    <w:lvl w:ilvl="8" w:tplc="55FACFE2"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8408AEB8">
      <w:start w:val="1"/>
      <w:numFmt w:val="bullet"/>
      <w:pStyle w:val="LDAuflistungText"/>
      <w:lvlText w:val=""/>
      <w:lvlJc w:val="left"/>
      <w:pPr>
        <w:ind w:left="2346" w:hanging="360"/>
      </w:pPr>
      <w:rPr>
        <w:rFonts w:ascii="Wingdings" w:hAnsi="Wingdings" w:hint="default"/>
        <w:color w:val="C00000"/>
        <w:sz w:val="22"/>
        <w:u w:color="C00000"/>
      </w:rPr>
    </w:lvl>
    <w:lvl w:ilvl="1" w:tplc="4ABEEEEC">
      <w:start w:val="1"/>
      <w:numFmt w:val="bullet"/>
      <w:lvlText w:val="o"/>
      <w:lvlJc w:val="left"/>
      <w:pPr>
        <w:ind w:left="3066" w:hanging="360"/>
      </w:pPr>
      <w:rPr>
        <w:rFonts w:ascii="Courier New" w:hAnsi="Courier New" w:cs="Courier New" w:hint="default"/>
      </w:rPr>
    </w:lvl>
    <w:lvl w:ilvl="2" w:tplc="582E503C" w:tentative="1">
      <w:start w:val="1"/>
      <w:numFmt w:val="bullet"/>
      <w:lvlText w:val=""/>
      <w:lvlJc w:val="left"/>
      <w:pPr>
        <w:ind w:left="3786" w:hanging="360"/>
      </w:pPr>
      <w:rPr>
        <w:rFonts w:ascii="Wingdings" w:hAnsi="Wingdings" w:hint="default"/>
      </w:rPr>
    </w:lvl>
    <w:lvl w:ilvl="3" w:tplc="83306B02" w:tentative="1">
      <w:start w:val="1"/>
      <w:numFmt w:val="bullet"/>
      <w:lvlText w:val=""/>
      <w:lvlJc w:val="left"/>
      <w:pPr>
        <w:ind w:left="4506" w:hanging="360"/>
      </w:pPr>
      <w:rPr>
        <w:rFonts w:ascii="Symbol" w:hAnsi="Symbol" w:hint="default"/>
      </w:rPr>
    </w:lvl>
    <w:lvl w:ilvl="4" w:tplc="88EE8330" w:tentative="1">
      <w:start w:val="1"/>
      <w:numFmt w:val="bullet"/>
      <w:lvlText w:val="o"/>
      <w:lvlJc w:val="left"/>
      <w:pPr>
        <w:ind w:left="5226" w:hanging="360"/>
      </w:pPr>
      <w:rPr>
        <w:rFonts w:ascii="Courier New" w:hAnsi="Courier New" w:cs="Courier New" w:hint="default"/>
      </w:rPr>
    </w:lvl>
    <w:lvl w:ilvl="5" w:tplc="500C31F2" w:tentative="1">
      <w:start w:val="1"/>
      <w:numFmt w:val="bullet"/>
      <w:lvlText w:val=""/>
      <w:lvlJc w:val="left"/>
      <w:pPr>
        <w:ind w:left="5946" w:hanging="360"/>
      </w:pPr>
      <w:rPr>
        <w:rFonts w:ascii="Wingdings" w:hAnsi="Wingdings" w:hint="default"/>
      </w:rPr>
    </w:lvl>
    <w:lvl w:ilvl="6" w:tplc="7E48081E" w:tentative="1">
      <w:start w:val="1"/>
      <w:numFmt w:val="bullet"/>
      <w:lvlText w:val=""/>
      <w:lvlJc w:val="left"/>
      <w:pPr>
        <w:ind w:left="6666" w:hanging="360"/>
      </w:pPr>
      <w:rPr>
        <w:rFonts w:ascii="Symbol" w:hAnsi="Symbol" w:hint="default"/>
      </w:rPr>
    </w:lvl>
    <w:lvl w:ilvl="7" w:tplc="B532BC74" w:tentative="1">
      <w:start w:val="1"/>
      <w:numFmt w:val="bullet"/>
      <w:lvlText w:val="o"/>
      <w:lvlJc w:val="left"/>
      <w:pPr>
        <w:ind w:left="7386" w:hanging="360"/>
      </w:pPr>
      <w:rPr>
        <w:rFonts w:ascii="Courier New" w:hAnsi="Courier New" w:cs="Courier New" w:hint="default"/>
      </w:rPr>
    </w:lvl>
    <w:lvl w:ilvl="8" w:tplc="428442AE"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3AE4BC68">
      <w:start w:val="11"/>
      <w:numFmt w:val="bullet"/>
      <w:pStyle w:val="LDAuflistungzweiteEbene"/>
      <w:lvlText w:val="-"/>
      <w:lvlJc w:val="left"/>
      <w:pPr>
        <w:ind w:left="720" w:hanging="360"/>
      </w:pPr>
      <w:rPr>
        <w:rFonts w:ascii="Arial" w:eastAsiaTheme="minorHAnsi" w:hAnsi="Arial" w:cs="Arial" w:hint="default"/>
      </w:rPr>
    </w:lvl>
    <w:lvl w:ilvl="1" w:tplc="79C04B04" w:tentative="1">
      <w:start w:val="1"/>
      <w:numFmt w:val="bullet"/>
      <w:lvlText w:val="o"/>
      <w:lvlJc w:val="left"/>
      <w:pPr>
        <w:ind w:left="1440" w:hanging="360"/>
      </w:pPr>
      <w:rPr>
        <w:rFonts w:ascii="Courier New" w:hAnsi="Courier New" w:cs="Courier New" w:hint="default"/>
      </w:rPr>
    </w:lvl>
    <w:lvl w:ilvl="2" w:tplc="2E7CB582" w:tentative="1">
      <w:start w:val="1"/>
      <w:numFmt w:val="bullet"/>
      <w:lvlText w:val=""/>
      <w:lvlJc w:val="left"/>
      <w:pPr>
        <w:ind w:left="2160" w:hanging="360"/>
      </w:pPr>
      <w:rPr>
        <w:rFonts w:ascii="Wingdings" w:hAnsi="Wingdings" w:hint="default"/>
      </w:rPr>
    </w:lvl>
    <w:lvl w:ilvl="3" w:tplc="DF08F5D8" w:tentative="1">
      <w:start w:val="1"/>
      <w:numFmt w:val="bullet"/>
      <w:lvlText w:val=""/>
      <w:lvlJc w:val="left"/>
      <w:pPr>
        <w:ind w:left="2880" w:hanging="360"/>
      </w:pPr>
      <w:rPr>
        <w:rFonts w:ascii="Symbol" w:hAnsi="Symbol" w:hint="default"/>
      </w:rPr>
    </w:lvl>
    <w:lvl w:ilvl="4" w:tplc="266EAF8C" w:tentative="1">
      <w:start w:val="1"/>
      <w:numFmt w:val="bullet"/>
      <w:lvlText w:val="o"/>
      <w:lvlJc w:val="left"/>
      <w:pPr>
        <w:ind w:left="3600" w:hanging="360"/>
      </w:pPr>
      <w:rPr>
        <w:rFonts w:ascii="Courier New" w:hAnsi="Courier New" w:cs="Courier New" w:hint="default"/>
      </w:rPr>
    </w:lvl>
    <w:lvl w:ilvl="5" w:tplc="41C0F3A4" w:tentative="1">
      <w:start w:val="1"/>
      <w:numFmt w:val="bullet"/>
      <w:lvlText w:val=""/>
      <w:lvlJc w:val="left"/>
      <w:pPr>
        <w:ind w:left="4320" w:hanging="360"/>
      </w:pPr>
      <w:rPr>
        <w:rFonts w:ascii="Wingdings" w:hAnsi="Wingdings" w:hint="default"/>
      </w:rPr>
    </w:lvl>
    <w:lvl w:ilvl="6" w:tplc="A5E015B0" w:tentative="1">
      <w:start w:val="1"/>
      <w:numFmt w:val="bullet"/>
      <w:lvlText w:val=""/>
      <w:lvlJc w:val="left"/>
      <w:pPr>
        <w:ind w:left="5040" w:hanging="360"/>
      </w:pPr>
      <w:rPr>
        <w:rFonts w:ascii="Symbol" w:hAnsi="Symbol" w:hint="default"/>
      </w:rPr>
    </w:lvl>
    <w:lvl w:ilvl="7" w:tplc="61E06822" w:tentative="1">
      <w:start w:val="1"/>
      <w:numFmt w:val="bullet"/>
      <w:lvlText w:val="o"/>
      <w:lvlJc w:val="left"/>
      <w:pPr>
        <w:ind w:left="5760" w:hanging="360"/>
      </w:pPr>
      <w:rPr>
        <w:rFonts w:ascii="Courier New" w:hAnsi="Courier New" w:cs="Courier New" w:hint="default"/>
      </w:rPr>
    </w:lvl>
    <w:lvl w:ilvl="8" w:tplc="58B6A068"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FD88F556">
      <w:start w:val="1"/>
      <w:numFmt w:val="bullet"/>
      <w:lvlText w:val=""/>
      <w:lvlJc w:val="left"/>
      <w:pPr>
        <w:tabs>
          <w:tab w:val="num" w:pos="283"/>
        </w:tabs>
        <w:ind w:left="720" w:hanging="360"/>
      </w:pPr>
      <w:rPr>
        <w:rFonts w:ascii="Symbol" w:hAnsi="Symbol"/>
      </w:rPr>
    </w:lvl>
    <w:lvl w:ilvl="1" w:tplc="867E0112">
      <w:start w:val="1"/>
      <w:numFmt w:val="bullet"/>
      <w:lvlText w:val="o"/>
      <w:lvlJc w:val="left"/>
      <w:pPr>
        <w:tabs>
          <w:tab w:val="num" w:pos="567"/>
        </w:tabs>
        <w:ind w:left="1080" w:hanging="360"/>
      </w:pPr>
      <w:rPr>
        <w:rFonts w:ascii="Courier New" w:hAnsi="Courier New"/>
      </w:rPr>
    </w:lvl>
    <w:lvl w:ilvl="2" w:tplc="5ED45542">
      <w:start w:val="1"/>
      <w:numFmt w:val="bullet"/>
      <w:lvlText w:val=""/>
      <w:lvlJc w:val="left"/>
      <w:pPr>
        <w:tabs>
          <w:tab w:val="num" w:pos="850"/>
        </w:tabs>
        <w:ind w:left="1440" w:hanging="360"/>
      </w:pPr>
      <w:rPr>
        <w:rFonts w:ascii="Wingdings" w:hAnsi="Wingdings"/>
      </w:rPr>
    </w:lvl>
    <w:lvl w:ilvl="3" w:tplc="446A16AA">
      <w:start w:val="1"/>
      <w:numFmt w:val="bullet"/>
      <w:lvlText w:val=""/>
      <w:lvlJc w:val="left"/>
      <w:pPr>
        <w:tabs>
          <w:tab w:val="num" w:pos="1134"/>
        </w:tabs>
        <w:ind w:left="1800" w:hanging="360"/>
      </w:pPr>
      <w:rPr>
        <w:rFonts w:ascii="Symbol" w:hAnsi="Symbol"/>
      </w:rPr>
    </w:lvl>
    <w:lvl w:ilvl="4" w:tplc="BE741868">
      <w:start w:val="1"/>
      <w:numFmt w:val="bullet"/>
      <w:lvlText w:val="o"/>
      <w:lvlJc w:val="left"/>
      <w:pPr>
        <w:tabs>
          <w:tab w:val="num" w:pos="1417"/>
        </w:tabs>
        <w:ind w:left="2160" w:hanging="360"/>
      </w:pPr>
      <w:rPr>
        <w:rFonts w:ascii="Courier New" w:hAnsi="Courier New"/>
      </w:rPr>
    </w:lvl>
    <w:lvl w:ilvl="5" w:tplc="99FCDE64">
      <w:start w:val="1"/>
      <w:numFmt w:val="bullet"/>
      <w:lvlText w:val=""/>
      <w:lvlJc w:val="left"/>
      <w:pPr>
        <w:tabs>
          <w:tab w:val="num" w:pos="1701"/>
        </w:tabs>
        <w:ind w:left="2520" w:hanging="360"/>
      </w:pPr>
      <w:rPr>
        <w:rFonts w:ascii="Wingdings" w:hAnsi="Wingdings"/>
      </w:rPr>
    </w:lvl>
    <w:lvl w:ilvl="6" w:tplc="2D102C84">
      <w:start w:val="1"/>
      <w:numFmt w:val="bullet"/>
      <w:lvlText w:val=""/>
      <w:lvlJc w:val="left"/>
      <w:pPr>
        <w:tabs>
          <w:tab w:val="num" w:pos="1984"/>
        </w:tabs>
        <w:ind w:left="2880" w:hanging="360"/>
      </w:pPr>
      <w:rPr>
        <w:rFonts w:ascii="Symbol" w:hAnsi="Symbol"/>
      </w:rPr>
    </w:lvl>
    <w:lvl w:ilvl="7" w:tplc="22B2795C">
      <w:start w:val="1"/>
      <w:numFmt w:val="bullet"/>
      <w:lvlText w:val="o"/>
      <w:lvlJc w:val="left"/>
      <w:pPr>
        <w:tabs>
          <w:tab w:val="num" w:pos="2268"/>
        </w:tabs>
        <w:ind w:left="3240" w:hanging="360"/>
      </w:pPr>
      <w:rPr>
        <w:rFonts w:ascii="Courier New" w:hAnsi="Courier New"/>
      </w:rPr>
    </w:lvl>
    <w:lvl w:ilvl="8" w:tplc="54325642">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1ADA99EC">
      <w:start w:val="1"/>
      <w:numFmt w:val="bullet"/>
      <w:lvlText w:val=""/>
      <w:lvlJc w:val="left"/>
      <w:pPr>
        <w:tabs>
          <w:tab w:val="num" w:pos="283"/>
        </w:tabs>
        <w:ind w:left="720" w:hanging="360"/>
      </w:pPr>
      <w:rPr>
        <w:rFonts w:ascii="Symbol" w:hAnsi="Symbol"/>
      </w:rPr>
    </w:lvl>
    <w:lvl w:ilvl="1" w:tplc="5F747C04">
      <w:start w:val="1"/>
      <w:numFmt w:val="bullet"/>
      <w:lvlText w:val="o"/>
      <w:lvlJc w:val="left"/>
      <w:pPr>
        <w:tabs>
          <w:tab w:val="num" w:pos="567"/>
        </w:tabs>
        <w:ind w:left="1080" w:hanging="360"/>
      </w:pPr>
      <w:rPr>
        <w:rFonts w:ascii="Courier New" w:hAnsi="Courier New"/>
      </w:rPr>
    </w:lvl>
    <w:lvl w:ilvl="2" w:tplc="2878E7FE">
      <w:start w:val="1"/>
      <w:numFmt w:val="bullet"/>
      <w:lvlText w:val=""/>
      <w:lvlJc w:val="left"/>
      <w:pPr>
        <w:tabs>
          <w:tab w:val="num" w:pos="850"/>
        </w:tabs>
        <w:ind w:left="1440" w:hanging="360"/>
      </w:pPr>
      <w:rPr>
        <w:rFonts w:ascii="Wingdings" w:hAnsi="Wingdings"/>
      </w:rPr>
    </w:lvl>
    <w:lvl w:ilvl="3" w:tplc="C2EECAF6">
      <w:start w:val="1"/>
      <w:numFmt w:val="bullet"/>
      <w:lvlText w:val=""/>
      <w:lvlJc w:val="left"/>
      <w:pPr>
        <w:tabs>
          <w:tab w:val="num" w:pos="1134"/>
        </w:tabs>
        <w:ind w:left="1800" w:hanging="360"/>
      </w:pPr>
      <w:rPr>
        <w:rFonts w:ascii="Symbol" w:hAnsi="Symbol"/>
      </w:rPr>
    </w:lvl>
    <w:lvl w:ilvl="4" w:tplc="ED986442">
      <w:start w:val="1"/>
      <w:numFmt w:val="bullet"/>
      <w:lvlText w:val="o"/>
      <w:lvlJc w:val="left"/>
      <w:pPr>
        <w:tabs>
          <w:tab w:val="num" w:pos="1417"/>
        </w:tabs>
        <w:ind w:left="2160" w:hanging="360"/>
      </w:pPr>
      <w:rPr>
        <w:rFonts w:ascii="Courier New" w:hAnsi="Courier New"/>
      </w:rPr>
    </w:lvl>
    <w:lvl w:ilvl="5" w:tplc="9A9E1552">
      <w:start w:val="1"/>
      <w:numFmt w:val="bullet"/>
      <w:lvlText w:val=""/>
      <w:lvlJc w:val="left"/>
      <w:pPr>
        <w:tabs>
          <w:tab w:val="num" w:pos="1701"/>
        </w:tabs>
        <w:ind w:left="2520" w:hanging="360"/>
      </w:pPr>
      <w:rPr>
        <w:rFonts w:ascii="Wingdings" w:hAnsi="Wingdings"/>
      </w:rPr>
    </w:lvl>
    <w:lvl w:ilvl="6" w:tplc="4962B15E">
      <w:start w:val="1"/>
      <w:numFmt w:val="bullet"/>
      <w:lvlText w:val=""/>
      <w:lvlJc w:val="left"/>
      <w:pPr>
        <w:tabs>
          <w:tab w:val="num" w:pos="1984"/>
        </w:tabs>
        <w:ind w:left="2880" w:hanging="360"/>
      </w:pPr>
      <w:rPr>
        <w:rFonts w:ascii="Symbol" w:hAnsi="Symbol"/>
      </w:rPr>
    </w:lvl>
    <w:lvl w:ilvl="7" w:tplc="F47E335E">
      <w:start w:val="1"/>
      <w:numFmt w:val="bullet"/>
      <w:lvlText w:val="o"/>
      <w:lvlJc w:val="left"/>
      <w:pPr>
        <w:tabs>
          <w:tab w:val="num" w:pos="2268"/>
        </w:tabs>
        <w:ind w:left="3240" w:hanging="360"/>
      </w:pPr>
      <w:rPr>
        <w:rFonts w:ascii="Courier New" w:hAnsi="Courier New"/>
      </w:rPr>
    </w:lvl>
    <w:lvl w:ilvl="8" w:tplc="0EBEEF66">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530C7BB4">
      <w:start w:val="1"/>
      <w:numFmt w:val="bullet"/>
      <w:lvlText w:val=""/>
      <w:lvlJc w:val="left"/>
      <w:pPr>
        <w:tabs>
          <w:tab w:val="num" w:pos="283"/>
        </w:tabs>
        <w:ind w:left="720" w:hanging="360"/>
      </w:pPr>
      <w:rPr>
        <w:rFonts w:ascii="Symbol" w:hAnsi="Symbol"/>
      </w:rPr>
    </w:lvl>
    <w:lvl w:ilvl="1" w:tplc="0CD0E568">
      <w:start w:val="1"/>
      <w:numFmt w:val="bullet"/>
      <w:lvlText w:val="o"/>
      <w:lvlJc w:val="left"/>
      <w:pPr>
        <w:tabs>
          <w:tab w:val="num" w:pos="567"/>
        </w:tabs>
        <w:ind w:left="1080" w:hanging="360"/>
      </w:pPr>
      <w:rPr>
        <w:rFonts w:ascii="Courier New" w:hAnsi="Courier New"/>
      </w:rPr>
    </w:lvl>
    <w:lvl w:ilvl="2" w:tplc="69A0B74C">
      <w:start w:val="1"/>
      <w:numFmt w:val="bullet"/>
      <w:lvlText w:val=""/>
      <w:lvlJc w:val="left"/>
      <w:pPr>
        <w:tabs>
          <w:tab w:val="num" w:pos="850"/>
        </w:tabs>
        <w:ind w:left="1440" w:hanging="360"/>
      </w:pPr>
      <w:rPr>
        <w:rFonts w:ascii="Wingdings" w:hAnsi="Wingdings"/>
      </w:rPr>
    </w:lvl>
    <w:lvl w:ilvl="3" w:tplc="6D26DD48">
      <w:start w:val="1"/>
      <w:numFmt w:val="bullet"/>
      <w:lvlText w:val=""/>
      <w:lvlJc w:val="left"/>
      <w:pPr>
        <w:tabs>
          <w:tab w:val="num" w:pos="1134"/>
        </w:tabs>
        <w:ind w:left="1800" w:hanging="360"/>
      </w:pPr>
      <w:rPr>
        <w:rFonts w:ascii="Symbol" w:hAnsi="Symbol"/>
      </w:rPr>
    </w:lvl>
    <w:lvl w:ilvl="4" w:tplc="8DC066FA">
      <w:start w:val="1"/>
      <w:numFmt w:val="bullet"/>
      <w:lvlText w:val="o"/>
      <w:lvlJc w:val="left"/>
      <w:pPr>
        <w:tabs>
          <w:tab w:val="num" w:pos="1417"/>
        </w:tabs>
        <w:ind w:left="2160" w:hanging="360"/>
      </w:pPr>
      <w:rPr>
        <w:rFonts w:ascii="Courier New" w:hAnsi="Courier New"/>
      </w:rPr>
    </w:lvl>
    <w:lvl w:ilvl="5" w:tplc="0C30DA74">
      <w:start w:val="1"/>
      <w:numFmt w:val="bullet"/>
      <w:lvlText w:val=""/>
      <w:lvlJc w:val="left"/>
      <w:pPr>
        <w:tabs>
          <w:tab w:val="num" w:pos="1701"/>
        </w:tabs>
        <w:ind w:left="2520" w:hanging="360"/>
      </w:pPr>
      <w:rPr>
        <w:rFonts w:ascii="Wingdings" w:hAnsi="Wingdings"/>
      </w:rPr>
    </w:lvl>
    <w:lvl w:ilvl="6" w:tplc="371A689C">
      <w:start w:val="1"/>
      <w:numFmt w:val="bullet"/>
      <w:lvlText w:val=""/>
      <w:lvlJc w:val="left"/>
      <w:pPr>
        <w:tabs>
          <w:tab w:val="num" w:pos="1984"/>
        </w:tabs>
        <w:ind w:left="2880" w:hanging="360"/>
      </w:pPr>
      <w:rPr>
        <w:rFonts w:ascii="Symbol" w:hAnsi="Symbol"/>
      </w:rPr>
    </w:lvl>
    <w:lvl w:ilvl="7" w:tplc="8E92E184">
      <w:start w:val="1"/>
      <w:numFmt w:val="bullet"/>
      <w:lvlText w:val="o"/>
      <w:lvlJc w:val="left"/>
      <w:pPr>
        <w:tabs>
          <w:tab w:val="num" w:pos="2268"/>
        </w:tabs>
        <w:ind w:left="3240" w:hanging="360"/>
      </w:pPr>
      <w:rPr>
        <w:rFonts w:ascii="Courier New" w:hAnsi="Courier New"/>
      </w:rPr>
    </w:lvl>
    <w:lvl w:ilvl="8" w:tplc="28024B36">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EDA8FF60">
      <w:start w:val="1"/>
      <w:numFmt w:val="bullet"/>
      <w:lvlText w:val=""/>
      <w:lvlJc w:val="left"/>
      <w:pPr>
        <w:tabs>
          <w:tab w:val="num" w:pos="283"/>
        </w:tabs>
        <w:ind w:left="720" w:hanging="360"/>
      </w:pPr>
      <w:rPr>
        <w:rFonts w:ascii="Symbol" w:hAnsi="Symbol"/>
      </w:rPr>
    </w:lvl>
    <w:lvl w:ilvl="1" w:tplc="AD7A9F7A">
      <w:start w:val="1"/>
      <w:numFmt w:val="bullet"/>
      <w:lvlText w:val="o"/>
      <w:lvlJc w:val="left"/>
      <w:pPr>
        <w:tabs>
          <w:tab w:val="num" w:pos="567"/>
        </w:tabs>
        <w:ind w:left="1080" w:hanging="360"/>
      </w:pPr>
      <w:rPr>
        <w:rFonts w:ascii="Courier New" w:hAnsi="Courier New"/>
      </w:rPr>
    </w:lvl>
    <w:lvl w:ilvl="2" w:tplc="79983E9A">
      <w:start w:val="1"/>
      <w:numFmt w:val="bullet"/>
      <w:lvlText w:val=""/>
      <w:lvlJc w:val="left"/>
      <w:pPr>
        <w:tabs>
          <w:tab w:val="num" w:pos="850"/>
        </w:tabs>
        <w:ind w:left="1440" w:hanging="360"/>
      </w:pPr>
      <w:rPr>
        <w:rFonts w:ascii="Wingdings" w:hAnsi="Wingdings"/>
      </w:rPr>
    </w:lvl>
    <w:lvl w:ilvl="3" w:tplc="25A0B9BA">
      <w:start w:val="1"/>
      <w:numFmt w:val="bullet"/>
      <w:lvlText w:val=""/>
      <w:lvlJc w:val="left"/>
      <w:pPr>
        <w:tabs>
          <w:tab w:val="num" w:pos="1134"/>
        </w:tabs>
        <w:ind w:left="1800" w:hanging="360"/>
      </w:pPr>
      <w:rPr>
        <w:rFonts w:ascii="Symbol" w:hAnsi="Symbol"/>
      </w:rPr>
    </w:lvl>
    <w:lvl w:ilvl="4" w:tplc="B4D61F2A">
      <w:start w:val="1"/>
      <w:numFmt w:val="bullet"/>
      <w:lvlText w:val="o"/>
      <w:lvlJc w:val="left"/>
      <w:pPr>
        <w:tabs>
          <w:tab w:val="num" w:pos="1417"/>
        </w:tabs>
        <w:ind w:left="2160" w:hanging="360"/>
      </w:pPr>
      <w:rPr>
        <w:rFonts w:ascii="Courier New" w:hAnsi="Courier New"/>
      </w:rPr>
    </w:lvl>
    <w:lvl w:ilvl="5" w:tplc="183AF06E">
      <w:start w:val="1"/>
      <w:numFmt w:val="bullet"/>
      <w:lvlText w:val=""/>
      <w:lvlJc w:val="left"/>
      <w:pPr>
        <w:tabs>
          <w:tab w:val="num" w:pos="1701"/>
        </w:tabs>
        <w:ind w:left="2520" w:hanging="360"/>
      </w:pPr>
      <w:rPr>
        <w:rFonts w:ascii="Wingdings" w:hAnsi="Wingdings"/>
      </w:rPr>
    </w:lvl>
    <w:lvl w:ilvl="6" w:tplc="5CD02F6A">
      <w:start w:val="1"/>
      <w:numFmt w:val="bullet"/>
      <w:lvlText w:val=""/>
      <w:lvlJc w:val="left"/>
      <w:pPr>
        <w:tabs>
          <w:tab w:val="num" w:pos="1984"/>
        </w:tabs>
        <w:ind w:left="2880" w:hanging="360"/>
      </w:pPr>
      <w:rPr>
        <w:rFonts w:ascii="Symbol" w:hAnsi="Symbol"/>
      </w:rPr>
    </w:lvl>
    <w:lvl w:ilvl="7" w:tplc="6164A8EE">
      <w:start w:val="1"/>
      <w:numFmt w:val="bullet"/>
      <w:lvlText w:val="o"/>
      <w:lvlJc w:val="left"/>
      <w:pPr>
        <w:tabs>
          <w:tab w:val="num" w:pos="2268"/>
        </w:tabs>
        <w:ind w:left="3240" w:hanging="360"/>
      </w:pPr>
      <w:rPr>
        <w:rFonts w:ascii="Courier New" w:hAnsi="Courier New"/>
      </w:rPr>
    </w:lvl>
    <w:lvl w:ilvl="8" w:tplc="440C0196">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B40268F0">
      <w:start w:val="1"/>
      <w:numFmt w:val="bullet"/>
      <w:lvlText w:val=""/>
      <w:lvlJc w:val="left"/>
      <w:pPr>
        <w:tabs>
          <w:tab w:val="num" w:pos="283"/>
        </w:tabs>
        <w:ind w:left="720" w:hanging="360"/>
      </w:pPr>
      <w:rPr>
        <w:rFonts w:ascii="Symbol" w:hAnsi="Symbol"/>
      </w:rPr>
    </w:lvl>
    <w:lvl w:ilvl="1" w:tplc="3C76E3A8">
      <w:start w:val="1"/>
      <w:numFmt w:val="bullet"/>
      <w:lvlText w:val="o"/>
      <w:lvlJc w:val="left"/>
      <w:pPr>
        <w:tabs>
          <w:tab w:val="num" w:pos="567"/>
        </w:tabs>
        <w:ind w:left="1080" w:hanging="360"/>
      </w:pPr>
      <w:rPr>
        <w:rFonts w:ascii="Courier New" w:hAnsi="Courier New"/>
      </w:rPr>
    </w:lvl>
    <w:lvl w:ilvl="2" w:tplc="32C297E6">
      <w:start w:val="1"/>
      <w:numFmt w:val="bullet"/>
      <w:lvlText w:val=""/>
      <w:lvlJc w:val="left"/>
      <w:pPr>
        <w:tabs>
          <w:tab w:val="num" w:pos="850"/>
        </w:tabs>
        <w:ind w:left="1440" w:hanging="360"/>
      </w:pPr>
      <w:rPr>
        <w:rFonts w:ascii="Wingdings" w:hAnsi="Wingdings"/>
      </w:rPr>
    </w:lvl>
    <w:lvl w:ilvl="3" w:tplc="EEE4225E">
      <w:start w:val="1"/>
      <w:numFmt w:val="bullet"/>
      <w:lvlText w:val=""/>
      <w:lvlJc w:val="left"/>
      <w:pPr>
        <w:tabs>
          <w:tab w:val="num" w:pos="1134"/>
        </w:tabs>
        <w:ind w:left="1800" w:hanging="360"/>
      </w:pPr>
      <w:rPr>
        <w:rFonts w:ascii="Symbol" w:hAnsi="Symbol"/>
      </w:rPr>
    </w:lvl>
    <w:lvl w:ilvl="4" w:tplc="EC866C28">
      <w:start w:val="1"/>
      <w:numFmt w:val="bullet"/>
      <w:lvlText w:val="o"/>
      <w:lvlJc w:val="left"/>
      <w:pPr>
        <w:tabs>
          <w:tab w:val="num" w:pos="1417"/>
        </w:tabs>
        <w:ind w:left="2160" w:hanging="360"/>
      </w:pPr>
      <w:rPr>
        <w:rFonts w:ascii="Courier New" w:hAnsi="Courier New"/>
      </w:rPr>
    </w:lvl>
    <w:lvl w:ilvl="5" w:tplc="BDB08AF8">
      <w:start w:val="1"/>
      <w:numFmt w:val="bullet"/>
      <w:lvlText w:val=""/>
      <w:lvlJc w:val="left"/>
      <w:pPr>
        <w:tabs>
          <w:tab w:val="num" w:pos="1701"/>
        </w:tabs>
        <w:ind w:left="2520" w:hanging="360"/>
      </w:pPr>
      <w:rPr>
        <w:rFonts w:ascii="Wingdings" w:hAnsi="Wingdings"/>
      </w:rPr>
    </w:lvl>
    <w:lvl w:ilvl="6" w:tplc="C83AEC4C">
      <w:start w:val="1"/>
      <w:numFmt w:val="bullet"/>
      <w:lvlText w:val=""/>
      <w:lvlJc w:val="left"/>
      <w:pPr>
        <w:tabs>
          <w:tab w:val="num" w:pos="1984"/>
        </w:tabs>
        <w:ind w:left="2880" w:hanging="360"/>
      </w:pPr>
      <w:rPr>
        <w:rFonts w:ascii="Symbol" w:hAnsi="Symbol"/>
      </w:rPr>
    </w:lvl>
    <w:lvl w:ilvl="7" w:tplc="9E466594">
      <w:start w:val="1"/>
      <w:numFmt w:val="bullet"/>
      <w:lvlText w:val="o"/>
      <w:lvlJc w:val="left"/>
      <w:pPr>
        <w:tabs>
          <w:tab w:val="num" w:pos="2268"/>
        </w:tabs>
        <w:ind w:left="3240" w:hanging="360"/>
      </w:pPr>
      <w:rPr>
        <w:rFonts w:ascii="Courier New" w:hAnsi="Courier New"/>
      </w:rPr>
    </w:lvl>
    <w:lvl w:ilvl="8" w:tplc="56AEC436">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D5408D82">
      <w:start w:val="1"/>
      <w:numFmt w:val="bullet"/>
      <w:lvlText w:val=""/>
      <w:lvlJc w:val="left"/>
      <w:pPr>
        <w:tabs>
          <w:tab w:val="num" w:pos="283"/>
        </w:tabs>
        <w:ind w:left="720" w:hanging="360"/>
      </w:pPr>
      <w:rPr>
        <w:rFonts w:ascii="Symbol" w:hAnsi="Symbol"/>
      </w:rPr>
    </w:lvl>
    <w:lvl w:ilvl="1" w:tplc="51C45B86">
      <w:start w:val="1"/>
      <w:numFmt w:val="bullet"/>
      <w:lvlText w:val="o"/>
      <w:lvlJc w:val="left"/>
      <w:pPr>
        <w:tabs>
          <w:tab w:val="num" w:pos="567"/>
        </w:tabs>
        <w:ind w:left="1080" w:hanging="360"/>
      </w:pPr>
      <w:rPr>
        <w:rFonts w:ascii="Courier New" w:hAnsi="Courier New"/>
      </w:rPr>
    </w:lvl>
    <w:lvl w:ilvl="2" w:tplc="8430AB80">
      <w:start w:val="1"/>
      <w:numFmt w:val="bullet"/>
      <w:lvlText w:val=""/>
      <w:lvlJc w:val="left"/>
      <w:pPr>
        <w:tabs>
          <w:tab w:val="num" w:pos="850"/>
        </w:tabs>
        <w:ind w:left="1440" w:hanging="360"/>
      </w:pPr>
      <w:rPr>
        <w:rFonts w:ascii="Wingdings" w:hAnsi="Wingdings"/>
      </w:rPr>
    </w:lvl>
    <w:lvl w:ilvl="3" w:tplc="CF464DFA">
      <w:start w:val="1"/>
      <w:numFmt w:val="bullet"/>
      <w:lvlText w:val=""/>
      <w:lvlJc w:val="left"/>
      <w:pPr>
        <w:tabs>
          <w:tab w:val="num" w:pos="1134"/>
        </w:tabs>
        <w:ind w:left="1800" w:hanging="360"/>
      </w:pPr>
      <w:rPr>
        <w:rFonts w:ascii="Symbol" w:hAnsi="Symbol"/>
      </w:rPr>
    </w:lvl>
    <w:lvl w:ilvl="4" w:tplc="EC80B024">
      <w:start w:val="1"/>
      <w:numFmt w:val="bullet"/>
      <w:lvlText w:val="o"/>
      <w:lvlJc w:val="left"/>
      <w:pPr>
        <w:tabs>
          <w:tab w:val="num" w:pos="1417"/>
        </w:tabs>
        <w:ind w:left="2160" w:hanging="360"/>
      </w:pPr>
      <w:rPr>
        <w:rFonts w:ascii="Courier New" w:hAnsi="Courier New"/>
      </w:rPr>
    </w:lvl>
    <w:lvl w:ilvl="5" w:tplc="E0E09882">
      <w:start w:val="1"/>
      <w:numFmt w:val="bullet"/>
      <w:lvlText w:val=""/>
      <w:lvlJc w:val="left"/>
      <w:pPr>
        <w:tabs>
          <w:tab w:val="num" w:pos="1701"/>
        </w:tabs>
        <w:ind w:left="2520" w:hanging="360"/>
      </w:pPr>
      <w:rPr>
        <w:rFonts w:ascii="Wingdings" w:hAnsi="Wingdings"/>
      </w:rPr>
    </w:lvl>
    <w:lvl w:ilvl="6" w:tplc="1978699E">
      <w:start w:val="1"/>
      <w:numFmt w:val="bullet"/>
      <w:lvlText w:val=""/>
      <w:lvlJc w:val="left"/>
      <w:pPr>
        <w:tabs>
          <w:tab w:val="num" w:pos="1984"/>
        </w:tabs>
        <w:ind w:left="2880" w:hanging="360"/>
      </w:pPr>
      <w:rPr>
        <w:rFonts w:ascii="Symbol" w:hAnsi="Symbol"/>
      </w:rPr>
    </w:lvl>
    <w:lvl w:ilvl="7" w:tplc="41946120">
      <w:start w:val="1"/>
      <w:numFmt w:val="bullet"/>
      <w:lvlText w:val="o"/>
      <w:lvlJc w:val="left"/>
      <w:pPr>
        <w:tabs>
          <w:tab w:val="num" w:pos="2268"/>
        </w:tabs>
        <w:ind w:left="3240" w:hanging="360"/>
      </w:pPr>
      <w:rPr>
        <w:rFonts w:ascii="Courier New" w:hAnsi="Courier New"/>
      </w:rPr>
    </w:lvl>
    <w:lvl w:ilvl="8" w:tplc="6AE409C0">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72DAAE8E">
      <w:start w:val="1"/>
      <w:numFmt w:val="bullet"/>
      <w:lvlText w:val=""/>
      <w:lvlJc w:val="left"/>
      <w:pPr>
        <w:tabs>
          <w:tab w:val="num" w:pos="283"/>
        </w:tabs>
        <w:ind w:left="720" w:hanging="360"/>
      </w:pPr>
      <w:rPr>
        <w:rFonts w:ascii="Symbol" w:hAnsi="Symbol"/>
      </w:rPr>
    </w:lvl>
    <w:lvl w:ilvl="1" w:tplc="0524934E">
      <w:start w:val="1"/>
      <w:numFmt w:val="bullet"/>
      <w:lvlText w:val="o"/>
      <w:lvlJc w:val="left"/>
      <w:pPr>
        <w:tabs>
          <w:tab w:val="num" w:pos="567"/>
        </w:tabs>
        <w:ind w:left="1080" w:hanging="360"/>
      </w:pPr>
      <w:rPr>
        <w:rFonts w:ascii="Courier New" w:hAnsi="Courier New"/>
      </w:rPr>
    </w:lvl>
    <w:lvl w:ilvl="2" w:tplc="7DCEC9E6">
      <w:start w:val="1"/>
      <w:numFmt w:val="bullet"/>
      <w:lvlText w:val=""/>
      <w:lvlJc w:val="left"/>
      <w:pPr>
        <w:tabs>
          <w:tab w:val="num" w:pos="850"/>
        </w:tabs>
        <w:ind w:left="1440" w:hanging="360"/>
      </w:pPr>
      <w:rPr>
        <w:rFonts w:ascii="Wingdings" w:hAnsi="Wingdings"/>
      </w:rPr>
    </w:lvl>
    <w:lvl w:ilvl="3" w:tplc="112AC240">
      <w:start w:val="1"/>
      <w:numFmt w:val="bullet"/>
      <w:lvlText w:val=""/>
      <w:lvlJc w:val="left"/>
      <w:pPr>
        <w:tabs>
          <w:tab w:val="num" w:pos="1134"/>
        </w:tabs>
        <w:ind w:left="1800" w:hanging="360"/>
      </w:pPr>
      <w:rPr>
        <w:rFonts w:ascii="Symbol" w:hAnsi="Symbol"/>
      </w:rPr>
    </w:lvl>
    <w:lvl w:ilvl="4" w:tplc="BE426756">
      <w:start w:val="1"/>
      <w:numFmt w:val="bullet"/>
      <w:lvlText w:val="o"/>
      <w:lvlJc w:val="left"/>
      <w:pPr>
        <w:tabs>
          <w:tab w:val="num" w:pos="1417"/>
        </w:tabs>
        <w:ind w:left="2160" w:hanging="360"/>
      </w:pPr>
      <w:rPr>
        <w:rFonts w:ascii="Courier New" w:hAnsi="Courier New"/>
      </w:rPr>
    </w:lvl>
    <w:lvl w:ilvl="5" w:tplc="C666DC48">
      <w:start w:val="1"/>
      <w:numFmt w:val="bullet"/>
      <w:lvlText w:val=""/>
      <w:lvlJc w:val="left"/>
      <w:pPr>
        <w:tabs>
          <w:tab w:val="num" w:pos="1701"/>
        </w:tabs>
        <w:ind w:left="2520" w:hanging="360"/>
      </w:pPr>
      <w:rPr>
        <w:rFonts w:ascii="Wingdings" w:hAnsi="Wingdings"/>
      </w:rPr>
    </w:lvl>
    <w:lvl w:ilvl="6" w:tplc="3E8ABD0A">
      <w:start w:val="1"/>
      <w:numFmt w:val="bullet"/>
      <w:lvlText w:val=""/>
      <w:lvlJc w:val="left"/>
      <w:pPr>
        <w:tabs>
          <w:tab w:val="num" w:pos="1984"/>
        </w:tabs>
        <w:ind w:left="2880" w:hanging="360"/>
      </w:pPr>
      <w:rPr>
        <w:rFonts w:ascii="Symbol" w:hAnsi="Symbol"/>
      </w:rPr>
    </w:lvl>
    <w:lvl w:ilvl="7" w:tplc="D6FE7DD4">
      <w:start w:val="1"/>
      <w:numFmt w:val="bullet"/>
      <w:lvlText w:val="o"/>
      <w:lvlJc w:val="left"/>
      <w:pPr>
        <w:tabs>
          <w:tab w:val="num" w:pos="2268"/>
        </w:tabs>
        <w:ind w:left="3240" w:hanging="360"/>
      </w:pPr>
      <w:rPr>
        <w:rFonts w:ascii="Courier New" w:hAnsi="Courier New"/>
      </w:rPr>
    </w:lvl>
    <w:lvl w:ilvl="8" w:tplc="9E66436E">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825A5AB8">
      <w:start w:val="1"/>
      <w:numFmt w:val="bullet"/>
      <w:lvlText w:val=""/>
      <w:lvlJc w:val="left"/>
      <w:pPr>
        <w:tabs>
          <w:tab w:val="num" w:pos="283"/>
        </w:tabs>
        <w:ind w:left="720" w:hanging="360"/>
      </w:pPr>
      <w:rPr>
        <w:rFonts w:ascii="Symbol" w:hAnsi="Symbol"/>
      </w:rPr>
    </w:lvl>
    <w:lvl w:ilvl="1" w:tplc="CA966E0C">
      <w:start w:val="1"/>
      <w:numFmt w:val="bullet"/>
      <w:lvlText w:val="o"/>
      <w:lvlJc w:val="left"/>
      <w:pPr>
        <w:tabs>
          <w:tab w:val="num" w:pos="567"/>
        </w:tabs>
        <w:ind w:left="1080" w:hanging="360"/>
      </w:pPr>
      <w:rPr>
        <w:rFonts w:ascii="Courier New" w:hAnsi="Courier New"/>
      </w:rPr>
    </w:lvl>
    <w:lvl w:ilvl="2" w:tplc="45E284B6">
      <w:start w:val="1"/>
      <w:numFmt w:val="bullet"/>
      <w:lvlText w:val=""/>
      <w:lvlJc w:val="left"/>
      <w:pPr>
        <w:tabs>
          <w:tab w:val="num" w:pos="850"/>
        </w:tabs>
        <w:ind w:left="1440" w:hanging="360"/>
      </w:pPr>
      <w:rPr>
        <w:rFonts w:ascii="Wingdings" w:hAnsi="Wingdings"/>
      </w:rPr>
    </w:lvl>
    <w:lvl w:ilvl="3" w:tplc="B17A3CBC">
      <w:start w:val="1"/>
      <w:numFmt w:val="bullet"/>
      <w:lvlText w:val=""/>
      <w:lvlJc w:val="left"/>
      <w:pPr>
        <w:tabs>
          <w:tab w:val="num" w:pos="1134"/>
        </w:tabs>
        <w:ind w:left="1800" w:hanging="360"/>
      </w:pPr>
      <w:rPr>
        <w:rFonts w:ascii="Symbol" w:hAnsi="Symbol"/>
      </w:rPr>
    </w:lvl>
    <w:lvl w:ilvl="4" w:tplc="5A806F90">
      <w:start w:val="1"/>
      <w:numFmt w:val="bullet"/>
      <w:lvlText w:val="o"/>
      <w:lvlJc w:val="left"/>
      <w:pPr>
        <w:tabs>
          <w:tab w:val="num" w:pos="1417"/>
        </w:tabs>
        <w:ind w:left="2160" w:hanging="360"/>
      </w:pPr>
      <w:rPr>
        <w:rFonts w:ascii="Courier New" w:hAnsi="Courier New"/>
      </w:rPr>
    </w:lvl>
    <w:lvl w:ilvl="5" w:tplc="60007C3A">
      <w:start w:val="1"/>
      <w:numFmt w:val="bullet"/>
      <w:lvlText w:val=""/>
      <w:lvlJc w:val="left"/>
      <w:pPr>
        <w:tabs>
          <w:tab w:val="num" w:pos="1701"/>
        </w:tabs>
        <w:ind w:left="2520" w:hanging="360"/>
      </w:pPr>
      <w:rPr>
        <w:rFonts w:ascii="Wingdings" w:hAnsi="Wingdings"/>
      </w:rPr>
    </w:lvl>
    <w:lvl w:ilvl="6" w:tplc="38C8BD50">
      <w:start w:val="1"/>
      <w:numFmt w:val="bullet"/>
      <w:lvlText w:val=""/>
      <w:lvlJc w:val="left"/>
      <w:pPr>
        <w:tabs>
          <w:tab w:val="num" w:pos="1984"/>
        </w:tabs>
        <w:ind w:left="2880" w:hanging="360"/>
      </w:pPr>
      <w:rPr>
        <w:rFonts w:ascii="Symbol" w:hAnsi="Symbol"/>
      </w:rPr>
    </w:lvl>
    <w:lvl w:ilvl="7" w:tplc="1708DA1E">
      <w:start w:val="1"/>
      <w:numFmt w:val="bullet"/>
      <w:lvlText w:val="o"/>
      <w:lvlJc w:val="left"/>
      <w:pPr>
        <w:tabs>
          <w:tab w:val="num" w:pos="2268"/>
        </w:tabs>
        <w:ind w:left="3240" w:hanging="360"/>
      </w:pPr>
      <w:rPr>
        <w:rFonts w:ascii="Courier New" w:hAnsi="Courier New"/>
      </w:rPr>
    </w:lvl>
    <w:lvl w:ilvl="8" w:tplc="595C959C">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A43054FC">
      <w:start w:val="1"/>
      <w:numFmt w:val="bullet"/>
      <w:lvlText w:val=""/>
      <w:lvlJc w:val="left"/>
      <w:pPr>
        <w:tabs>
          <w:tab w:val="num" w:pos="283"/>
        </w:tabs>
        <w:ind w:left="720" w:hanging="360"/>
      </w:pPr>
      <w:rPr>
        <w:rFonts w:ascii="Symbol" w:hAnsi="Symbol"/>
      </w:rPr>
    </w:lvl>
    <w:lvl w:ilvl="1" w:tplc="9F1C69C6">
      <w:start w:val="1"/>
      <w:numFmt w:val="bullet"/>
      <w:lvlText w:val="o"/>
      <w:lvlJc w:val="left"/>
      <w:pPr>
        <w:tabs>
          <w:tab w:val="num" w:pos="567"/>
        </w:tabs>
        <w:ind w:left="1080" w:hanging="360"/>
      </w:pPr>
      <w:rPr>
        <w:rFonts w:ascii="Courier New" w:hAnsi="Courier New"/>
      </w:rPr>
    </w:lvl>
    <w:lvl w:ilvl="2" w:tplc="42041250">
      <w:start w:val="1"/>
      <w:numFmt w:val="bullet"/>
      <w:lvlText w:val=""/>
      <w:lvlJc w:val="left"/>
      <w:pPr>
        <w:tabs>
          <w:tab w:val="num" w:pos="850"/>
        </w:tabs>
        <w:ind w:left="1440" w:hanging="360"/>
      </w:pPr>
      <w:rPr>
        <w:rFonts w:ascii="Wingdings" w:hAnsi="Wingdings"/>
      </w:rPr>
    </w:lvl>
    <w:lvl w:ilvl="3" w:tplc="E09076E8">
      <w:start w:val="1"/>
      <w:numFmt w:val="bullet"/>
      <w:lvlText w:val=""/>
      <w:lvlJc w:val="left"/>
      <w:pPr>
        <w:tabs>
          <w:tab w:val="num" w:pos="1134"/>
        </w:tabs>
        <w:ind w:left="1800" w:hanging="360"/>
      </w:pPr>
      <w:rPr>
        <w:rFonts w:ascii="Symbol" w:hAnsi="Symbol"/>
      </w:rPr>
    </w:lvl>
    <w:lvl w:ilvl="4" w:tplc="1DFCCBB8">
      <w:start w:val="1"/>
      <w:numFmt w:val="bullet"/>
      <w:lvlText w:val="o"/>
      <w:lvlJc w:val="left"/>
      <w:pPr>
        <w:tabs>
          <w:tab w:val="num" w:pos="1417"/>
        </w:tabs>
        <w:ind w:left="2160" w:hanging="360"/>
      </w:pPr>
      <w:rPr>
        <w:rFonts w:ascii="Courier New" w:hAnsi="Courier New"/>
      </w:rPr>
    </w:lvl>
    <w:lvl w:ilvl="5" w:tplc="DA8CBAD4">
      <w:start w:val="1"/>
      <w:numFmt w:val="bullet"/>
      <w:lvlText w:val=""/>
      <w:lvlJc w:val="left"/>
      <w:pPr>
        <w:tabs>
          <w:tab w:val="num" w:pos="1701"/>
        </w:tabs>
        <w:ind w:left="2520" w:hanging="360"/>
      </w:pPr>
      <w:rPr>
        <w:rFonts w:ascii="Wingdings" w:hAnsi="Wingdings"/>
      </w:rPr>
    </w:lvl>
    <w:lvl w:ilvl="6" w:tplc="FB6859D0">
      <w:start w:val="1"/>
      <w:numFmt w:val="bullet"/>
      <w:lvlText w:val=""/>
      <w:lvlJc w:val="left"/>
      <w:pPr>
        <w:tabs>
          <w:tab w:val="num" w:pos="1984"/>
        </w:tabs>
        <w:ind w:left="2880" w:hanging="360"/>
      </w:pPr>
      <w:rPr>
        <w:rFonts w:ascii="Symbol" w:hAnsi="Symbol"/>
      </w:rPr>
    </w:lvl>
    <w:lvl w:ilvl="7" w:tplc="0B2A94F4">
      <w:start w:val="1"/>
      <w:numFmt w:val="bullet"/>
      <w:lvlText w:val="o"/>
      <w:lvlJc w:val="left"/>
      <w:pPr>
        <w:tabs>
          <w:tab w:val="num" w:pos="2268"/>
        </w:tabs>
        <w:ind w:left="3240" w:hanging="360"/>
      </w:pPr>
      <w:rPr>
        <w:rFonts w:ascii="Courier New" w:hAnsi="Courier New"/>
      </w:rPr>
    </w:lvl>
    <w:lvl w:ilvl="8" w:tplc="C6E6F4B6">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E93E770C">
      <w:start w:val="1"/>
      <w:numFmt w:val="bullet"/>
      <w:lvlText w:val=""/>
      <w:lvlJc w:val="left"/>
      <w:pPr>
        <w:tabs>
          <w:tab w:val="num" w:pos="283"/>
        </w:tabs>
        <w:ind w:left="720" w:hanging="360"/>
      </w:pPr>
      <w:rPr>
        <w:rFonts w:ascii="Symbol" w:hAnsi="Symbol"/>
      </w:rPr>
    </w:lvl>
    <w:lvl w:ilvl="1" w:tplc="6FE4E636">
      <w:start w:val="1"/>
      <w:numFmt w:val="bullet"/>
      <w:lvlText w:val="o"/>
      <w:lvlJc w:val="left"/>
      <w:pPr>
        <w:tabs>
          <w:tab w:val="num" w:pos="567"/>
        </w:tabs>
        <w:ind w:left="1080" w:hanging="360"/>
      </w:pPr>
      <w:rPr>
        <w:rFonts w:ascii="Courier New" w:hAnsi="Courier New"/>
      </w:rPr>
    </w:lvl>
    <w:lvl w:ilvl="2" w:tplc="3664058A">
      <w:start w:val="1"/>
      <w:numFmt w:val="bullet"/>
      <w:lvlText w:val=""/>
      <w:lvlJc w:val="left"/>
      <w:pPr>
        <w:tabs>
          <w:tab w:val="num" w:pos="850"/>
        </w:tabs>
        <w:ind w:left="1440" w:hanging="360"/>
      </w:pPr>
      <w:rPr>
        <w:rFonts w:ascii="Wingdings" w:hAnsi="Wingdings"/>
      </w:rPr>
    </w:lvl>
    <w:lvl w:ilvl="3" w:tplc="C9B23B1C">
      <w:start w:val="1"/>
      <w:numFmt w:val="bullet"/>
      <w:lvlText w:val=""/>
      <w:lvlJc w:val="left"/>
      <w:pPr>
        <w:tabs>
          <w:tab w:val="num" w:pos="1134"/>
        </w:tabs>
        <w:ind w:left="1800" w:hanging="360"/>
      </w:pPr>
      <w:rPr>
        <w:rFonts w:ascii="Symbol" w:hAnsi="Symbol"/>
      </w:rPr>
    </w:lvl>
    <w:lvl w:ilvl="4" w:tplc="E9029220">
      <w:start w:val="1"/>
      <w:numFmt w:val="bullet"/>
      <w:lvlText w:val="o"/>
      <w:lvlJc w:val="left"/>
      <w:pPr>
        <w:tabs>
          <w:tab w:val="num" w:pos="1417"/>
        </w:tabs>
        <w:ind w:left="2160" w:hanging="360"/>
      </w:pPr>
      <w:rPr>
        <w:rFonts w:ascii="Courier New" w:hAnsi="Courier New"/>
      </w:rPr>
    </w:lvl>
    <w:lvl w:ilvl="5" w:tplc="7BE6AEE8">
      <w:start w:val="1"/>
      <w:numFmt w:val="bullet"/>
      <w:lvlText w:val=""/>
      <w:lvlJc w:val="left"/>
      <w:pPr>
        <w:tabs>
          <w:tab w:val="num" w:pos="1701"/>
        </w:tabs>
        <w:ind w:left="2520" w:hanging="360"/>
      </w:pPr>
      <w:rPr>
        <w:rFonts w:ascii="Wingdings" w:hAnsi="Wingdings"/>
      </w:rPr>
    </w:lvl>
    <w:lvl w:ilvl="6" w:tplc="771872CC">
      <w:start w:val="1"/>
      <w:numFmt w:val="bullet"/>
      <w:lvlText w:val=""/>
      <w:lvlJc w:val="left"/>
      <w:pPr>
        <w:tabs>
          <w:tab w:val="num" w:pos="1984"/>
        </w:tabs>
        <w:ind w:left="2880" w:hanging="360"/>
      </w:pPr>
      <w:rPr>
        <w:rFonts w:ascii="Symbol" w:hAnsi="Symbol"/>
      </w:rPr>
    </w:lvl>
    <w:lvl w:ilvl="7" w:tplc="8048CF76">
      <w:start w:val="1"/>
      <w:numFmt w:val="bullet"/>
      <w:lvlText w:val="o"/>
      <w:lvlJc w:val="left"/>
      <w:pPr>
        <w:tabs>
          <w:tab w:val="num" w:pos="2268"/>
        </w:tabs>
        <w:ind w:left="3240" w:hanging="360"/>
      </w:pPr>
      <w:rPr>
        <w:rFonts w:ascii="Courier New" w:hAnsi="Courier New"/>
      </w:rPr>
    </w:lvl>
    <w:lvl w:ilvl="8" w:tplc="87F6712A">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307682B6">
      <w:start w:val="1"/>
      <w:numFmt w:val="bullet"/>
      <w:lvlText w:val=""/>
      <w:lvlJc w:val="left"/>
      <w:pPr>
        <w:tabs>
          <w:tab w:val="num" w:pos="283"/>
        </w:tabs>
        <w:ind w:left="720" w:hanging="360"/>
      </w:pPr>
      <w:rPr>
        <w:rFonts w:ascii="Symbol" w:hAnsi="Symbol"/>
      </w:rPr>
    </w:lvl>
    <w:lvl w:ilvl="1" w:tplc="25C0953A">
      <w:start w:val="1"/>
      <w:numFmt w:val="bullet"/>
      <w:lvlText w:val="o"/>
      <w:lvlJc w:val="left"/>
      <w:pPr>
        <w:tabs>
          <w:tab w:val="num" w:pos="567"/>
        </w:tabs>
        <w:ind w:left="1080" w:hanging="360"/>
      </w:pPr>
      <w:rPr>
        <w:rFonts w:ascii="Courier New" w:hAnsi="Courier New"/>
      </w:rPr>
    </w:lvl>
    <w:lvl w:ilvl="2" w:tplc="39B06C0A">
      <w:start w:val="1"/>
      <w:numFmt w:val="bullet"/>
      <w:lvlText w:val=""/>
      <w:lvlJc w:val="left"/>
      <w:pPr>
        <w:tabs>
          <w:tab w:val="num" w:pos="850"/>
        </w:tabs>
        <w:ind w:left="1440" w:hanging="360"/>
      </w:pPr>
      <w:rPr>
        <w:rFonts w:ascii="Wingdings" w:hAnsi="Wingdings"/>
      </w:rPr>
    </w:lvl>
    <w:lvl w:ilvl="3" w:tplc="19066ACC">
      <w:start w:val="1"/>
      <w:numFmt w:val="bullet"/>
      <w:lvlText w:val=""/>
      <w:lvlJc w:val="left"/>
      <w:pPr>
        <w:tabs>
          <w:tab w:val="num" w:pos="1134"/>
        </w:tabs>
        <w:ind w:left="1800" w:hanging="360"/>
      </w:pPr>
      <w:rPr>
        <w:rFonts w:ascii="Symbol" w:hAnsi="Symbol"/>
      </w:rPr>
    </w:lvl>
    <w:lvl w:ilvl="4" w:tplc="99E0C944">
      <w:start w:val="1"/>
      <w:numFmt w:val="bullet"/>
      <w:lvlText w:val="o"/>
      <w:lvlJc w:val="left"/>
      <w:pPr>
        <w:tabs>
          <w:tab w:val="num" w:pos="1417"/>
        </w:tabs>
        <w:ind w:left="2160" w:hanging="360"/>
      </w:pPr>
      <w:rPr>
        <w:rFonts w:ascii="Courier New" w:hAnsi="Courier New"/>
      </w:rPr>
    </w:lvl>
    <w:lvl w:ilvl="5" w:tplc="ED8CB054">
      <w:start w:val="1"/>
      <w:numFmt w:val="bullet"/>
      <w:lvlText w:val=""/>
      <w:lvlJc w:val="left"/>
      <w:pPr>
        <w:tabs>
          <w:tab w:val="num" w:pos="1701"/>
        </w:tabs>
        <w:ind w:left="2520" w:hanging="360"/>
      </w:pPr>
      <w:rPr>
        <w:rFonts w:ascii="Wingdings" w:hAnsi="Wingdings"/>
      </w:rPr>
    </w:lvl>
    <w:lvl w:ilvl="6" w:tplc="05F25458">
      <w:start w:val="1"/>
      <w:numFmt w:val="bullet"/>
      <w:lvlText w:val=""/>
      <w:lvlJc w:val="left"/>
      <w:pPr>
        <w:tabs>
          <w:tab w:val="num" w:pos="1984"/>
        </w:tabs>
        <w:ind w:left="2880" w:hanging="360"/>
      </w:pPr>
      <w:rPr>
        <w:rFonts w:ascii="Symbol" w:hAnsi="Symbol"/>
      </w:rPr>
    </w:lvl>
    <w:lvl w:ilvl="7" w:tplc="46F8E5F2">
      <w:start w:val="1"/>
      <w:numFmt w:val="bullet"/>
      <w:lvlText w:val="o"/>
      <w:lvlJc w:val="left"/>
      <w:pPr>
        <w:tabs>
          <w:tab w:val="num" w:pos="2268"/>
        </w:tabs>
        <w:ind w:left="3240" w:hanging="360"/>
      </w:pPr>
      <w:rPr>
        <w:rFonts w:ascii="Courier New" w:hAnsi="Courier New"/>
      </w:rPr>
    </w:lvl>
    <w:lvl w:ilvl="8" w:tplc="0006500C">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2AD46106">
      <w:start w:val="1"/>
      <w:numFmt w:val="bullet"/>
      <w:lvlText w:val=""/>
      <w:lvlJc w:val="left"/>
      <w:pPr>
        <w:tabs>
          <w:tab w:val="num" w:pos="283"/>
        </w:tabs>
        <w:ind w:left="720" w:hanging="360"/>
      </w:pPr>
      <w:rPr>
        <w:rFonts w:ascii="Symbol" w:hAnsi="Symbol"/>
      </w:rPr>
    </w:lvl>
    <w:lvl w:ilvl="1" w:tplc="9DE4AE94">
      <w:start w:val="1"/>
      <w:numFmt w:val="bullet"/>
      <w:lvlText w:val="o"/>
      <w:lvlJc w:val="left"/>
      <w:pPr>
        <w:tabs>
          <w:tab w:val="num" w:pos="567"/>
        </w:tabs>
        <w:ind w:left="1080" w:hanging="360"/>
      </w:pPr>
      <w:rPr>
        <w:rFonts w:ascii="Courier New" w:hAnsi="Courier New"/>
      </w:rPr>
    </w:lvl>
    <w:lvl w:ilvl="2" w:tplc="0D249CF8">
      <w:start w:val="1"/>
      <w:numFmt w:val="bullet"/>
      <w:lvlText w:val=""/>
      <w:lvlJc w:val="left"/>
      <w:pPr>
        <w:tabs>
          <w:tab w:val="num" w:pos="850"/>
        </w:tabs>
        <w:ind w:left="1440" w:hanging="360"/>
      </w:pPr>
      <w:rPr>
        <w:rFonts w:ascii="Wingdings" w:hAnsi="Wingdings"/>
      </w:rPr>
    </w:lvl>
    <w:lvl w:ilvl="3" w:tplc="48C2C8F4">
      <w:start w:val="1"/>
      <w:numFmt w:val="bullet"/>
      <w:lvlText w:val=""/>
      <w:lvlJc w:val="left"/>
      <w:pPr>
        <w:tabs>
          <w:tab w:val="num" w:pos="1134"/>
        </w:tabs>
        <w:ind w:left="1800" w:hanging="360"/>
      </w:pPr>
      <w:rPr>
        <w:rFonts w:ascii="Symbol" w:hAnsi="Symbol"/>
      </w:rPr>
    </w:lvl>
    <w:lvl w:ilvl="4" w:tplc="D514113E">
      <w:start w:val="1"/>
      <w:numFmt w:val="bullet"/>
      <w:lvlText w:val="o"/>
      <w:lvlJc w:val="left"/>
      <w:pPr>
        <w:tabs>
          <w:tab w:val="num" w:pos="1417"/>
        </w:tabs>
        <w:ind w:left="2160" w:hanging="360"/>
      </w:pPr>
      <w:rPr>
        <w:rFonts w:ascii="Courier New" w:hAnsi="Courier New"/>
      </w:rPr>
    </w:lvl>
    <w:lvl w:ilvl="5" w:tplc="CD28F672">
      <w:start w:val="1"/>
      <w:numFmt w:val="bullet"/>
      <w:lvlText w:val=""/>
      <w:lvlJc w:val="left"/>
      <w:pPr>
        <w:tabs>
          <w:tab w:val="num" w:pos="1701"/>
        </w:tabs>
        <w:ind w:left="2520" w:hanging="360"/>
      </w:pPr>
      <w:rPr>
        <w:rFonts w:ascii="Wingdings" w:hAnsi="Wingdings"/>
      </w:rPr>
    </w:lvl>
    <w:lvl w:ilvl="6" w:tplc="F4E6E2B2">
      <w:start w:val="1"/>
      <w:numFmt w:val="bullet"/>
      <w:lvlText w:val=""/>
      <w:lvlJc w:val="left"/>
      <w:pPr>
        <w:tabs>
          <w:tab w:val="num" w:pos="1984"/>
        </w:tabs>
        <w:ind w:left="2880" w:hanging="360"/>
      </w:pPr>
      <w:rPr>
        <w:rFonts w:ascii="Symbol" w:hAnsi="Symbol"/>
      </w:rPr>
    </w:lvl>
    <w:lvl w:ilvl="7" w:tplc="50DEBA2A">
      <w:start w:val="1"/>
      <w:numFmt w:val="bullet"/>
      <w:lvlText w:val="o"/>
      <w:lvlJc w:val="left"/>
      <w:pPr>
        <w:tabs>
          <w:tab w:val="num" w:pos="2268"/>
        </w:tabs>
        <w:ind w:left="3240" w:hanging="360"/>
      </w:pPr>
      <w:rPr>
        <w:rFonts w:ascii="Courier New" w:hAnsi="Courier New"/>
      </w:rPr>
    </w:lvl>
    <w:lvl w:ilvl="8" w:tplc="964E9296">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836C4AAE">
      <w:start w:val="1"/>
      <w:numFmt w:val="bullet"/>
      <w:lvlText w:val=""/>
      <w:lvlJc w:val="left"/>
      <w:pPr>
        <w:tabs>
          <w:tab w:val="num" w:pos="283"/>
        </w:tabs>
        <w:ind w:left="720" w:hanging="360"/>
      </w:pPr>
      <w:rPr>
        <w:rFonts w:ascii="Symbol" w:hAnsi="Symbol"/>
      </w:rPr>
    </w:lvl>
    <w:lvl w:ilvl="1" w:tplc="554478C0">
      <w:start w:val="1"/>
      <w:numFmt w:val="bullet"/>
      <w:lvlText w:val="o"/>
      <w:lvlJc w:val="left"/>
      <w:pPr>
        <w:tabs>
          <w:tab w:val="num" w:pos="567"/>
        </w:tabs>
        <w:ind w:left="1080" w:hanging="360"/>
      </w:pPr>
      <w:rPr>
        <w:rFonts w:ascii="Courier New" w:hAnsi="Courier New"/>
      </w:rPr>
    </w:lvl>
    <w:lvl w:ilvl="2" w:tplc="D09A1DFC">
      <w:start w:val="1"/>
      <w:numFmt w:val="bullet"/>
      <w:lvlText w:val=""/>
      <w:lvlJc w:val="left"/>
      <w:pPr>
        <w:tabs>
          <w:tab w:val="num" w:pos="850"/>
        </w:tabs>
        <w:ind w:left="1440" w:hanging="360"/>
      </w:pPr>
      <w:rPr>
        <w:rFonts w:ascii="Wingdings" w:hAnsi="Wingdings"/>
      </w:rPr>
    </w:lvl>
    <w:lvl w:ilvl="3" w:tplc="9F064FFE">
      <w:start w:val="1"/>
      <w:numFmt w:val="bullet"/>
      <w:lvlText w:val=""/>
      <w:lvlJc w:val="left"/>
      <w:pPr>
        <w:tabs>
          <w:tab w:val="num" w:pos="1134"/>
        </w:tabs>
        <w:ind w:left="1800" w:hanging="360"/>
      </w:pPr>
      <w:rPr>
        <w:rFonts w:ascii="Symbol" w:hAnsi="Symbol"/>
      </w:rPr>
    </w:lvl>
    <w:lvl w:ilvl="4" w:tplc="2A44FB8A">
      <w:start w:val="1"/>
      <w:numFmt w:val="bullet"/>
      <w:lvlText w:val="o"/>
      <w:lvlJc w:val="left"/>
      <w:pPr>
        <w:tabs>
          <w:tab w:val="num" w:pos="1417"/>
        </w:tabs>
        <w:ind w:left="2160" w:hanging="360"/>
      </w:pPr>
      <w:rPr>
        <w:rFonts w:ascii="Courier New" w:hAnsi="Courier New"/>
      </w:rPr>
    </w:lvl>
    <w:lvl w:ilvl="5" w:tplc="8DD225E6">
      <w:start w:val="1"/>
      <w:numFmt w:val="bullet"/>
      <w:lvlText w:val=""/>
      <w:lvlJc w:val="left"/>
      <w:pPr>
        <w:tabs>
          <w:tab w:val="num" w:pos="1701"/>
        </w:tabs>
        <w:ind w:left="2520" w:hanging="360"/>
      </w:pPr>
      <w:rPr>
        <w:rFonts w:ascii="Wingdings" w:hAnsi="Wingdings"/>
      </w:rPr>
    </w:lvl>
    <w:lvl w:ilvl="6" w:tplc="442E21AE">
      <w:start w:val="1"/>
      <w:numFmt w:val="bullet"/>
      <w:lvlText w:val=""/>
      <w:lvlJc w:val="left"/>
      <w:pPr>
        <w:tabs>
          <w:tab w:val="num" w:pos="1984"/>
        </w:tabs>
        <w:ind w:left="2880" w:hanging="360"/>
      </w:pPr>
      <w:rPr>
        <w:rFonts w:ascii="Symbol" w:hAnsi="Symbol"/>
      </w:rPr>
    </w:lvl>
    <w:lvl w:ilvl="7" w:tplc="66648DD2">
      <w:start w:val="1"/>
      <w:numFmt w:val="bullet"/>
      <w:lvlText w:val="o"/>
      <w:lvlJc w:val="left"/>
      <w:pPr>
        <w:tabs>
          <w:tab w:val="num" w:pos="2268"/>
        </w:tabs>
        <w:ind w:left="3240" w:hanging="360"/>
      </w:pPr>
      <w:rPr>
        <w:rFonts w:ascii="Courier New" w:hAnsi="Courier New"/>
      </w:rPr>
    </w:lvl>
    <w:lvl w:ilvl="8" w:tplc="4BE4F790">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6AB87F6E">
      <w:start w:val="1"/>
      <w:numFmt w:val="bullet"/>
      <w:lvlText w:val=""/>
      <w:lvlJc w:val="left"/>
      <w:pPr>
        <w:tabs>
          <w:tab w:val="num" w:pos="283"/>
        </w:tabs>
        <w:ind w:left="720" w:hanging="360"/>
      </w:pPr>
      <w:rPr>
        <w:rFonts w:ascii="Symbol" w:hAnsi="Symbol"/>
      </w:rPr>
    </w:lvl>
    <w:lvl w:ilvl="1" w:tplc="01F0A7A0">
      <w:start w:val="1"/>
      <w:numFmt w:val="bullet"/>
      <w:lvlText w:val="o"/>
      <w:lvlJc w:val="left"/>
      <w:pPr>
        <w:tabs>
          <w:tab w:val="num" w:pos="567"/>
        </w:tabs>
        <w:ind w:left="1080" w:hanging="360"/>
      </w:pPr>
      <w:rPr>
        <w:rFonts w:ascii="Courier New" w:hAnsi="Courier New"/>
      </w:rPr>
    </w:lvl>
    <w:lvl w:ilvl="2" w:tplc="3CE48754">
      <w:start w:val="1"/>
      <w:numFmt w:val="bullet"/>
      <w:lvlText w:val=""/>
      <w:lvlJc w:val="left"/>
      <w:pPr>
        <w:tabs>
          <w:tab w:val="num" w:pos="850"/>
        </w:tabs>
        <w:ind w:left="1440" w:hanging="360"/>
      </w:pPr>
      <w:rPr>
        <w:rFonts w:ascii="Wingdings" w:hAnsi="Wingdings"/>
      </w:rPr>
    </w:lvl>
    <w:lvl w:ilvl="3" w:tplc="21007D88">
      <w:start w:val="1"/>
      <w:numFmt w:val="bullet"/>
      <w:lvlText w:val=""/>
      <w:lvlJc w:val="left"/>
      <w:pPr>
        <w:tabs>
          <w:tab w:val="num" w:pos="1134"/>
        </w:tabs>
        <w:ind w:left="1800" w:hanging="360"/>
      </w:pPr>
      <w:rPr>
        <w:rFonts w:ascii="Symbol" w:hAnsi="Symbol"/>
      </w:rPr>
    </w:lvl>
    <w:lvl w:ilvl="4" w:tplc="3D1259FC">
      <w:start w:val="1"/>
      <w:numFmt w:val="bullet"/>
      <w:lvlText w:val="o"/>
      <w:lvlJc w:val="left"/>
      <w:pPr>
        <w:tabs>
          <w:tab w:val="num" w:pos="1417"/>
        </w:tabs>
        <w:ind w:left="2160" w:hanging="360"/>
      </w:pPr>
      <w:rPr>
        <w:rFonts w:ascii="Courier New" w:hAnsi="Courier New"/>
      </w:rPr>
    </w:lvl>
    <w:lvl w:ilvl="5" w:tplc="971EF11C">
      <w:start w:val="1"/>
      <w:numFmt w:val="bullet"/>
      <w:lvlText w:val=""/>
      <w:lvlJc w:val="left"/>
      <w:pPr>
        <w:tabs>
          <w:tab w:val="num" w:pos="1701"/>
        </w:tabs>
        <w:ind w:left="2520" w:hanging="360"/>
      </w:pPr>
      <w:rPr>
        <w:rFonts w:ascii="Wingdings" w:hAnsi="Wingdings"/>
      </w:rPr>
    </w:lvl>
    <w:lvl w:ilvl="6" w:tplc="79460A16">
      <w:start w:val="1"/>
      <w:numFmt w:val="bullet"/>
      <w:lvlText w:val=""/>
      <w:lvlJc w:val="left"/>
      <w:pPr>
        <w:tabs>
          <w:tab w:val="num" w:pos="1984"/>
        </w:tabs>
        <w:ind w:left="2880" w:hanging="360"/>
      </w:pPr>
      <w:rPr>
        <w:rFonts w:ascii="Symbol" w:hAnsi="Symbol"/>
      </w:rPr>
    </w:lvl>
    <w:lvl w:ilvl="7" w:tplc="40F8E9D0">
      <w:start w:val="1"/>
      <w:numFmt w:val="bullet"/>
      <w:lvlText w:val="o"/>
      <w:lvlJc w:val="left"/>
      <w:pPr>
        <w:tabs>
          <w:tab w:val="num" w:pos="2268"/>
        </w:tabs>
        <w:ind w:left="3240" w:hanging="360"/>
      </w:pPr>
      <w:rPr>
        <w:rFonts w:ascii="Courier New" w:hAnsi="Courier New"/>
      </w:rPr>
    </w:lvl>
    <w:lvl w:ilvl="8" w:tplc="90FC7F26">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C1A2D990">
      <w:start w:val="1"/>
      <w:numFmt w:val="bullet"/>
      <w:lvlText w:val=""/>
      <w:lvlJc w:val="left"/>
      <w:pPr>
        <w:tabs>
          <w:tab w:val="num" w:pos="283"/>
        </w:tabs>
        <w:ind w:left="720" w:hanging="360"/>
      </w:pPr>
      <w:rPr>
        <w:rFonts w:ascii="Symbol" w:hAnsi="Symbol"/>
      </w:rPr>
    </w:lvl>
    <w:lvl w:ilvl="1" w:tplc="FB048E44">
      <w:start w:val="1"/>
      <w:numFmt w:val="bullet"/>
      <w:lvlText w:val="o"/>
      <w:lvlJc w:val="left"/>
      <w:pPr>
        <w:tabs>
          <w:tab w:val="num" w:pos="567"/>
        </w:tabs>
        <w:ind w:left="1080" w:hanging="360"/>
      </w:pPr>
      <w:rPr>
        <w:rFonts w:ascii="Courier New" w:hAnsi="Courier New"/>
      </w:rPr>
    </w:lvl>
    <w:lvl w:ilvl="2" w:tplc="29B20E4C">
      <w:start w:val="1"/>
      <w:numFmt w:val="bullet"/>
      <w:lvlText w:val=""/>
      <w:lvlJc w:val="left"/>
      <w:pPr>
        <w:tabs>
          <w:tab w:val="num" w:pos="850"/>
        </w:tabs>
        <w:ind w:left="1440" w:hanging="360"/>
      </w:pPr>
      <w:rPr>
        <w:rFonts w:ascii="Wingdings" w:hAnsi="Wingdings"/>
      </w:rPr>
    </w:lvl>
    <w:lvl w:ilvl="3" w:tplc="F92000DC">
      <w:start w:val="1"/>
      <w:numFmt w:val="bullet"/>
      <w:lvlText w:val=""/>
      <w:lvlJc w:val="left"/>
      <w:pPr>
        <w:tabs>
          <w:tab w:val="num" w:pos="1134"/>
        </w:tabs>
        <w:ind w:left="1800" w:hanging="360"/>
      </w:pPr>
      <w:rPr>
        <w:rFonts w:ascii="Symbol" w:hAnsi="Symbol"/>
      </w:rPr>
    </w:lvl>
    <w:lvl w:ilvl="4" w:tplc="5A528B80">
      <w:start w:val="1"/>
      <w:numFmt w:val="bullet"/>
      <w:lvlText w:val="o"/>
      <w:lvlJc w:val="left"/>
      <w:pPr>
        <w:tabs>
          <w:tab w:val="num" w:pos="1417"/>
        </w:tabs>
        <w:ind w:left="2160" w:hanging="360"/>
      </w:pPr>
      <w:rPr>
        <w:rFonts w:ascii="Courier New" w:hAnsi="Courier New"/>
      </w:rPr>
    </w:lvl>
    <w:lvl w:ilvl="5" w:tplc="3FEE134E">
      <w:start w:val="1"/>
      <w:numFmt w:val="bullet"/>
      <w:lvlText w:val=""/>
      <w:lvlJc w:val="left"/>
      <w:pPr>
        <w:tabs>
          <w:tab w:val="num" w:pos="1701"/>
        </w:tabs>
        <w:ind w:left="2520" w:hanging="360"/>
      </w:pPr>
      <w:rPr>
        <w:rFonts w:ascii="Wingdings" w:hAnsi="Wingdings"/>
      </w:rPr>
    </w:lvl>
    <w:lvl w:ilvl="6" w:tplc="1F72ADE0">
      <w:start w:val="1"/>
      <w:numFmt w:val="bullet"/>
      <w:lvlText w:val=""/>
      <w:lvlJc w:val="left"/>
      <w:pPr>
        <w:tabs>
          <w:tab w:val="num" w:pos="1984"/>
        </w:tabs>
        <w:ind w:left="2880" w:hanging="360"/>
      </w:pPr>
      <w:rPr>
        <w:rFonts w:ascii="Symbol" w:hAnsi="Symbol"/>
      </w:rPr>
    </w:lvl>
    <w:lvl w:ilvl="7" w:tplc="F782C362">
      <w:start w:val="1"/>
      <w:numFmt w:val="bullet"/>
      <w:lvlText w:val="o"/>
      <w:lvlJc w:val="left"/>
      <w:pPr>
        <w:tabs>
          <w:tab w:val="num" w:pos="2268"/>
        </w:tabs>
        <w:ind w:left="3240" w:hanging="360"/>
      </w:pPr>
      <w:rPr>
        <w:rFonts w:ascii="Courier New" w:hAnsi="Courier New"/>
      </w:rPr>
    </w:lvl>
    <w:lvl w:ilvl="8" w:tplc="FB582024">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60E2467C">
      <w:start w:val="1"/>
      <w:numFmt w:val="bullet"/>
      <w:lvlText w:val=""/>
      <w:lvlJc w:val="left"/>
      <w:pPr>
        <w:tabs>
          <w:tab w:val="num" w:pos="283"/>
        </w:tabs>
        <w:ind w:left="720" w:hanging="360"/>
      </w:pPr>
      <w:rPr>
        <w:rFonts w:ascii="Symbol" w:hAnsi="Symbol"/>
      </w:rPr>
    </w:lvl>
    <w:lvl w:ilvl="1" w:tplc="62D64ABE">
      <w:start w:val="1"/>
      <w:numFmt w:val="bullet"/>
      <w:lvlText w:val="o"/>
      <w:lvlJc w:val="left"/>
      <w:pPr>
        <w:tabs>
          <w:tab w:val="num" w:pos="567"/>
        </w:tabs>
        <w:ind w:left="1080" w:hanging="360"/>
      </w:pPr>
      <w:rPr>
        <w:rFonts w:ascii="Courier New" w:hAnsi="Courier New"/>
      </w:rPr>
    </w:lvl>
    <w:lvl w:ilvl="2" w:tplc="AB5EA196">
      <w:start w:val="1"/>
      <w:numFmt w:val="bullet"/>
      <w:lvlText w:val=""/>
      <w:lvlJc w:val="left"/>
      <w:pPr>
        <w:tabs>
          <w:tab w:val="num" w:pos="850"/>
        </w:tabs>
        <w:ind w:left="1440" w:hanging="360"/>
      </w:pPr>
      <w:rPr>
        <w:rFonts w:ascii="Wingdings" w:hAnsi="Wingdings"/>
      </w:rPr>
    </w:lvl>
    <w:lvl w:ilvl="3" w:tplc="A25E77D6">
      <w:start w:val="1"/>
      <w:numFmt w:val="bullet"/>
      <w:lvlText w:val=""/>
      <w:lvlJc w:val="left"/>
      <w:pPr>
        <w:tabs>
          <w:tab w:val="num" w:pos="1134"/>
        </w:tabs>
        <w:ind w:left="1800" w:hanging="360"/>
      </w:pPr>
      <w:rPr>
        <w:rFonts w:ascii="Symbol" w:hAnsi="Symbol"/>
      </w:rPr>
    </w:lvl>
    <w:lvl w:ilvl="4" w:tplc="C22A812C">
      <w:start w:val="1"/>
      <w:numFmt w:val="bullet"/>
      <w:lvlText w:val="o"/>
      <w:lvlJc w:val="left"/>
      <w:pPr>
        <w:tabs>
          <w:tab w:val="num" w:pos="1417"/>
        </w:tabs>
        <w:ind w:left="2160" w:hanging="360"/>
      </w:pPr>
      <w:rPr>
        <w:rFonts w:ascii="Courier New" w:hAnsi="Courier New"/>
      </w:rPr>
    </w:lvl>
    <w:lvl w:ilvl="5" w:tplc="DDC204AA">
      <w:start w:val="1"/>
      <w:numFmt w:val="bullet"/>
      <w:lvlText w:val=""/>
      <w:lvlJc w:val="left"/>
      <w:pPr>
        <w:tabs>
          <w:tab w:val="num" w:pos="1701"/>
        </w:tabs>
        <w:ind w:left="2520" w:hanging="360"/>
      </w:pPr>
      <w:rPr>
        <w:rFonts w:ascii="Wingdings" w:hAnsi="Wingdings"/>
      </w:rPr>
    </w:lvl>
    <w:lvl w:ilvl="6" w:tplc="349C8C00">
      <w:start w:val="1"/>
      <w:numFmt w:val="bullet"/>
      <w:lvlText w:val=""/>
      <w:lvlJc w:val="left"/>
      <w:pPr>
        <w:tabs>
          <w:tab w:val="num" w:pos="1984"/>
        </w:tabs>
        <w:ind w:left="2880" w:hanging="360"/>
      </w:pPr>
      <w:rPr>
        <w:rFonts w:ascii="Symbol" w:hAnsi="Symbol"/>
      </w:rPr>
    </w:lvl>
    <w:lvl w:ilvl="7" w:tplc="6D7EF9EA">
      <w:start w:val="1"/>
      <w:numFmt w:val="bullet"/>
      <w:lvlText w:val="o"/>
      <w:lvlJc w:val="left"/>
      <w:pPr>
        <w:tabs>
          <w:tab w:val="num" w:pos="2268"/>
        </w:tabs>
        <w:ind w:left="3240" w:hanging="360"/>
      </w:pPr>
      <w:rPr>
        <w:rFonts w:ascii="Courier New" w:hAnsi="Courier New"/>
      </w:rPr>
    </w:lvl>
    <w:lvl w:ilvl="8" w:tplc="1474F2E4">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259E62DC">
      <w:start w:val="1"/>
      <w:numFmt w:val="bullet"/>
      <w:lvlText w:val=""/>
      <w:lvlJc w:val="left"/>
      <w:pPr>
        <w:tabs>
          <w:tab w:val="num" w:pos="283"/>
        </w:tabs>
        <w:ind w:left="720" w:hanging="360"/>
      </w:pPr>
      <w:rPr>
        <w:rFonts w:ascii="Symbol" w:hAnsi="Symbol"/>
      </w:rPr>
    </w:lvl>
    <w:lvl w:ilvl="1" w:tplc="04D6F4A4">
      <w:start w:val="1"/>
      <w:numFmt w:val="bullet"/>
      <w:lvlText w:val="o"/>
      <w:lvlJc w:val="left"/>
      <w:pPr>
        <w:tabs>
          <w:tab w:val="num" w:pos="567"/>
        </w:tabs>
        <w:ind w:left="1080" w:hanging="360"/>
      </w:pPr>
      <w:rPr>
        <w:rFonts w:ascii="Courier New" w:hAnsi="Courier New"/>
      </w:rPr>
    </w:lvl>
    <w:lvl w:ilvl="2" w:tplc="C8C83302">
      <w:start w:val="1"/>
      <w:numFmt w:val="bullet"/>
      <w:lvlText w:val=""/>
      <w:lvlJc w:val="left"/>
      <w:pPr>
        <w:tabs>
          <w:tab w:val="num" w:pos="850"/>
        </w:tabs>
        <w:ind w:left="1440" w:hanging="360"/>
      </w:pPr>
      <w:rPr>
        <w:rFonts w:ascii="Wingdings" w:hAnsi="Wingdings"/>
      </w:rPr>
    </w:lvl>
    <w:lvl w:ilvl="3" w:tplc="33B8A5B0">
      <w:start w:val="1"/>
      <w:numFmt w:val="bullet"/>
      <w:lvlText w:val=""/>
      <w:lvlJc w:val="left"/>
      <w:pPr>
        <w:tabs>
          <w:tab w:val="num" w:pos="1134"/>
        </w:tabs>
        <w:ind w:left="1800" w:hanging="360"/>
      </w:pPr>
      <w:rPr>
        <w:rFonts w:ascii="Symbol" w:hAnsi="Symbol"/>
      </w:rPr>
    </w:lvl>
    <w:lvl w:ilvl="4" w:tplc="FBCC8BDC">
      <w:start w:val="1"/>
      <w:numFmt w:val="bullet"/>
      <w:lvlText w:val="o"/>
      <w:lvlJc w:val="left"/>
      <w:pPr>
        <w:tabs>
          <w:tab w:val="num" w:pos="1417"/>
        </w:tabs>
        <w:ind w:left="2160" w:hanging="360"/>
      </w:pPr>
      <w:rPr>
        <w:rFonts w:ascii="Courier New" w:hAnsi="Courier New"/>
      </w:rPr>
    </w:lvl>
    <w:lvl w:ilvl="5" w:tplc="DE6A30DA">
      <w:start w:val="1"/>
      <w:numFmt w:val="bullet"/>
      <w:lvlText w:val=""/>
      <w:lvlJc w:val="left"/>
      <w:pPr>
        <w:tabs>
          <w:tab w:val="num" w:pos="1701"/>
        </w:tabs>
        <w:ind w:left="2520" w:hanging="360"/>
      </w:pPr>
      <w:rPr>
        <w:rFonts w:ascii="Wingdings" w:hAnsi="Wingdings"/>
      </w:rPr>
    </w:lvl>
    <w:lvl w:ilvl="6" w:tplc="685AA068">
      <w:start w:val="1"/>
      <w:numFmt w:val="bullet"/>
      <w:lvlText w:val=""/>
      <w:lvlJc w:val="left"/>
      <w:pPr>
        <w:tabs>
          <w:tab w:val="num" w:pos="1984"/>
        </w:tabs>
        <w:ind w:left="2880" w:hanging="360"/>
      </w:pPr>
      <w:rPr>
        <w:rFonts w:ascii="Symbol" w:hAnsi="Symbol"/>
      </w:rPr>
    </w:lvl>
    <w:lvl w:ilvl="7" w:tplc="2D72BD2E">
      <w:start w:val="1"/>
      <w:numFmt w:val="bullet"/>
      <w:lvlText w:val="o"/>
      <w:lvlJc w:val="left"/>
      <w:pPr>
        <w:tabs>
          <w:tab w:val="num" w:pos="2268"/>
        </w:tabs>
        <w:ind w:left="3240" w:hanging="360"/>
      </w:pPr>
      <w:rPr>
        <w:rFonts w:ascii="Courier New" w:hAnsi="Courier New"/>
      </w:rPr>
    </w:lvl>
    <w:lvl w:ilvl="8" w:tplc="FDC0423C">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DED64420">
      <w:start w:val="1"/>
      <w:numFmt w:val="bullet"/>
      <w:lvlText w:val=""/>
      <w:lvlJc w:val="left"/>
      <w:pPr>
        <w:tabs>
          <w:tab w:val="num" w:pos="283"/>
        </w:tabs>
        <w:ind w:left="720" w:hanging="360"/>
      </w:pPr>
      <w:rPr>
        <w:rFonts w:ascii="Symbol" w:hAnsi="Symbol"/>
      </w:rPr>
    </w:lvl>
    <w:lvl w:ilvl="1" w:tplc="CF98AE0C">
      <w:start w:val="1"/>
      <w:numFmt w:val="bullet"/>
      <w:lvlText w:val="o"/>
      <w:lvlJc w:val="left"/>
      <w:pPr>
        <w:tabs>
          <w:tab w:val="num" w:pos="567"/>
        </w:tabs>
        <w:ind w:left="1080" w:hanging="360"/>
      </w:pPr>
      <w:rPr>
        <w:rFonts w:ascii="Courier New" w:hAnsi="Courier New"/>
      </w:rPr>
    </w:lvl>
    <w:lvl w:ilvl="2" w:tplc="8640CB8A">
      <w:start w:val="1"/>
      <w:numFmt w:val="bullet"/>
      <w:lvlText w:val=""/>
      <w:lvlJc w:val="left"/>
      <w:pPr>
        <w:tabs>
          <w:tab w:val="num" w:pos="850"/>
        </w:tabs>
        <w:ind w:left="1440" w:hanging="360"/>
      </w:pPr>
      <w:rPr>
        <w:rFonts w:ascii="Wingdings" w:hAnsi="Wingdings"/>
      </w:rPr>
    </w:lvl>
    <w:lvl w:ilvl="3" w:tplc="E26A7B88">
      <w:start w:val="1"/>
      <w:numFmt w:val="bullet"/>
      <w:lvlText w:val=""/>
      <w:lvlJc w:val="left"/>
      <w:pPr>
        <w:tabs>
          <w:tab w:val="num" w:pos="1134"/>
        </w:tabs>
        <w:ind w:left="1800" w:hanging="360"/>
      </w:pPr>
      <w:rPr>
        <w:rFonts w:ascii="Symbol" w:hAnsi="Symbol"/>
      </w:rPr>
    </w:lvl>
    <w:lvl w:ilvl="4" w:tplc="ADF050D0">
      <w:start w:val="1"/>
      <w:numFmt w:val="bullet"/>
      <w:lvlText w:val="o"/>
      <w:lvlJc w:val="left"/>
      <w:pPr>
        <w:tabs>
          <w:tab w:val="num" w:pos="1417"/>
        </w:tabs>
        <w:ind w:left="2160" w:hanging="360"/>
      </w:pPr>
      <w:rPr>
        <w:rFonts w:ascii="Courier New" w:hAnsi="Courier New"/>
      </w:rPr>
    </w:lvl>
    <w:lvl w:ilvl="5" w:tplc="96D28348">
      <w:start w:val="1"/>
      <w:numFmt w:val="bullet"/>
      <w:lvlText w:val=""/>
      <w:lvlJc w:val="left"/>
      <w:pPr>
        <w:tabs>
          <w:tab w:val="num" w:pos="1701"/>
        </w:tabs>
        <w:ind w:left="2520" w:hanging="360"/>
      </w:pPr>
      <w:rPr>
        <w:rFonts w:ascii="Wingdings" w:hAnsi="Wingdings"/>
      </w:rPr>
    </w:lvl>
    <w:lvl w:ilvl="6" w:tplc="C352C82C">
      <w:start w:val="1"/>
      <w:numFmt w:val="bullet"/>
      <w:lvlText w:val=""/>
      <w:lvlJc w:val="left"/>
      <w:pPr>
        <w:tabs>
          <w:tab w:val="num" w:pos="1984"/>
        </w:tabs>
        <w:ind w:left="2880" w:hanging="360"/>
      </w:pPr>
      <w:rPr>
        <w:rFonts w:ascii="Symbol" w:hAnsi="Symbol"/>
      </w:rPr>
    </w:lvl>
    <w:lvl w:ilvl="7" w:tplc="BF08255E">
      <w:start w:val="1"/>
      <w:numFmt w:val="bullet"/>
      <w:lvlText w:val="o"/>
      <w:lvlJc w:val="left"/>
      <w:pPr>
        <w:tabs>
          <w:tab w:val="num" w:pos="2268"/>
        </w:tabs>
        <w:ind w:left="3240" w:hanging="360"/>
      </w:pPr>
      <w:rPr>
        <w:rFonts w:ascii="Courier New" w:hAnsi="Courier New"/>
      </w:rPr>
    </w:lvl>
    <w:lvl w:ilvl="8" w:tplc="CF3A7250">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C6505F70">
      <w:start w:val="1"/>
      <w:numFmt w:val="bullet"/>
      <w:lvlText w:val=""/>
      <w:lvlJc w:val="left"/>
      <w:pPr>
        <w:tabs>
          <w:tab w:val="num" w:pos="283"/>
        </w:tabs>
        <w:ind w:left="720" w:hanging="360"/>
      </w:pPr>
      <w:rPr>
        <w:rFonts w:ascii="Symbol" w:hAnsi="Symbol"/>
      </w:rPr>
    </w:lvl>
    <w:lvl w:ilvl="1" w:tplc="DC4A8904">
      <w:start w:val="1"/>
      <w:numFmt w:val="bullet"/>
      <w:lvlText w:val="o"/>
      <w:lvlJc w:val="left"/>
      <w:pPr>
        <w:tabs>
          <w:tab w:val="num" w:pos="567"/>
        </w:tabs>
        <w:ind w:left="1080" w:hanging="360"/>
      </w:pPr>
      <w:rPr>
        <w:rFonts w:ascii="Courier New" w:hAnsi="Courier New"/>
      </w:rPr>
    </w:lvl>
    <w:lvl w:ilvl="2" w:tplc="FEA0D698">
      <w:start w:val="1"/>
      <w:numFmt w:val="bullet"/>
      <w:lvlText w:val=""/>
      <w:lvlJc w:val="left"/>
      <w:pPr>
        <w:tabs>
          <w:tab w:val="num" w:pos="850"/>
        </w:tabs>
        <w:ind w:left="1440" w:hanging="360"/>
      </w:pPr>
      <w:rPr>
        <w:rFonts w:ascii="Wingdings" w:hAnsi="Wingdings"/>
      </w:rPr>
    </w:lvl>
    <w:lvl w:ilvl="3" w:tplc="3692CD32">
      <w:start w:val="1"/>
      <w:numFmt w:val="bullet"/>
      <w:lvlText w:val=""/>
      <w:lvlJc w:val="left"/>
      <w:pPr>
        <w:tabs>
          <w:tab w:val="num" w:pos="1134"/>
        </w:tabs>
        <w:ind w:left="1800" w:hanging="360"/>
      </w:pPr>
      <w:rPr>
        <w:rFonts w:ascii="Symbol" w:hAnsi="Symbol"/>
      </w:rPr>
    </w:lvl>
    <w:lvl w:ilvl="4" w:tplc="8EAE324E">
      <w:start w:val="1"/>
      <w:numFmt w:val="bullet"/>
      <w:lvlText w:val="o"/>
      <w:lvlJc w:val="left"/>
      <w:pPr>
        <w:tabs>
          <w:tab w:val="num" w:pos="1417"/>
        </w:tabs>
        <w:ind w:left="2160" w:hanging="360"/>
      </w:pPr>
      <w:rPr>
        <w:rFonts w:ascii="Courier New" w:hAnsi="Courier New"/>
      </w:rPr>
    </w:lvl>
    <w:lvl w:ilvl="5" w:tplc="583085F0">
      <w:start w:val="1"/>
      <w:numFmt w:val="bullet"/>
      <w:lvlText w:val=""/>
      <w:lvlJc w:val="left"/>
      <w:pPr>
        <w:tabs>
          <w:tab w:val="num" w:pos="1701"/>
        </w:tabs>
        <w:ind w:left="2520" w:hanging="360"/>
      </w:pPr>
      <w:rPr>
        <w:rFonts w:ascii="Wingdings" w:hAnsi="Wingdings"/>
      </w:rPr>
    </w:lvl>
    <w:lvl w:ilvl="6" w:tplc="AB042EF8">
      <w:start w:val="1"/>
      <w:numFmt w:val="bullet"/>
      <w:lvlText w:val=""/>
      <w:lvlJc w:val="left"/>
      <w:pPr>
        <w:tabs>
          <w:tab w:val="num" w:pos="1984"/>
        </w:tabs>
        <w:ind w:left="2880" w:hanging="360"/>
      </w:pPr>
      <w:rPr>
        <w:rFonts w:ascii="Symbol" w:hAnsi="Symbol"/>
      </w:rPr>
    </w:lvl>
    <w:lvl w:ilvl="7" w:tplc="6044AF88">
      <w:start w:val="1"/>
      <w:numFmt w:val="bullet"/>
      <w:lvlText w:val="o"/>
      <w:lvlJc w:val="left"/>
      <w:pPr>
        <w:tabs>
          <w:tab w:val="num" w:pos="2268"/>
        </w:tabs>
        <w:ind w:left="3240" w:hanging="360"/>
      </w:pPr>
      <w:rPr>
        <w:rFonts w:ascii="Courier New" w:hAnsi="Courier New"/>
      </w:rPr>
    </w:lvl>
    <w:lvl w:ilvl="8" w:tplc="74F2E882">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9920D608">
      <w:start w:val="1"/>
      <w:numFmt w:val="bullet"/>
      <w:lvlText w:val=""/>
      <w:lvlJc w:val="left"/>
      <w:pPr>
        <w:tabs>
          <w:tab w:val="num" w:pos="283"/>
        </w:tabs>
        <w:ind w:left="720" w:hanging="360"/>
      </w:pPr>
      <w:rPr>
        <w:rFonts w:ascii="Symbol" w:hAnsi="Symbol"/>
      </w:rPr>
    </w:lvl>
    <w:lvl w:ilvl="1" w:tplc="81E82A14">
      <w:start w:val="1"/>
      <w:numFmt w:val="bullet"/>
      <w:lvlText w:val="o"/>
      <w:lvlJc w:val="left"/>
      <w:pPr>
        <w:tabs>
          <w:tab w:val="num" w:pos="567"/>
        </w:tabs>
        <w:ind w:left="1080" w:hanging="360"/>
      </w:pPr>
      <w:rPr>
        <w:rFonts w:ascii="Courier New" w:hAnsi="Courier New"/>
      </w:rPr>
    </w:lvl>
    <w:lvl w:ilvl="2" w:tplc="AAEC92A4">
      <w:start w:val="1"/>
      <w:numFmt w:val="bullet"/>
      <w:lvlText w:val=""/>
      <w:lvlJc w:val="left"/>
      <w:pPr>
        <w:tabs>
          <w:tab w:val="num" w:pos="850"/>
        </w:tabs>
        <w:ind w:left="1440" w:hanging="360"/>
      </w:pPr>
      <w:rPr>
        <w:rFonts w:ascii="Wingdings" w:hAnsi="Wingdings"/>
      </w:rPr>
    </w:lvl>
    <w:lvl w:ilvl="3" w:tplc="22764BF0">
      <w:start w:val="1"/>
      <w:numFmt w:val="bullet"/>
      <w:lvlText w:val=""/>
      <w:lvlJc w:val="left"/>
      <w:pPr>
        <w:tabs>
          <w:tab w:val="num" w:pos="1134"/>
        </w:tabs>
        <w:ind w:left="1800" w:hanging="360"/>
      </w:pPr>
      <w:rPr>
        <w:rFonts w:ascii="Symbol" w:hAnsi="Symbol"/>
      </w:rPr>
    </w:lvl>
    <w:lvl w:ilvl="4" w:tplc="A688641E">
      <w:start w:val="1"/>
      <w:numFmt w:val="bullet"/>
      <w:lvlText w:val="o"/>
      <w:lvlJc w:val="left"/>
      <w:pPr>
        <w:tabs>
          <w:tab w:val="num" w:pos="1417"/>
        </w:tabs>
        <w:ind w:left="2160" w:hanging="360"/>
      </w:pPr>
      <w:rPr>
        <w:rFonts w:ascii="Courier New" w:hAnsi="Courier New"/>
      </w:rPr>
    </w:lvl>
    <w:lvl w:ilvl="5" w:tplc="369E9CDA">
      <w:start w:val="1"/>
      <w:numFmt w:val="bullet"/>
      <w:lvlText w:val=""/>
      <w:lvlJc w:val="left"/>
      <w:pPr>
        <w:tabs>
          <w:tab w:val="num" w:pos="1701"/>
        </w:tabs>
        <w:ind w:left="2520" w:hanging="360"/>
      </w:pPr>
      <w:rPr>
        <w:rFonts w:ascii="Wingdings" w:hAnsi="Wingdings"/>
      </w:rPr>
    </w:lvl>
    <w:lvl w:ilvl="6" w:tplc="C994DF8C">
      <w:start w:val="1"/>
      <w:numFmt w:val="bullet"/>
      <w:lvlText w:val=""/>
      <w:lvlJc w:val="left"/>
      <w:pPr>
        <w:tabs>
          <w:tab w:val="num" w:pos="1984"/>
        </w:tabs>
        <w:ind w:left="2880" w:hanging="360"/>
      </w:pPr>
      <w:rPr>
        <w:rFonts w:ascii="Symbol" w:hAnsi="Symbol"/>
      </w:rPr>
    </w:lvl>
    <w:lvl w:ilvl="7" w:tplc="BD227880">
      <w:start w:val="1"/>
      <w:numFmt w:val="bullet"/>
      <w:lvlText w:val="o"/>
      <w:lvlJc w:val="left"/>
      <w:pPr>
        <w:tabs>
          <w:tab w:val="num" w:pos="2268"/>
        </w:tabs>
        <w:ind w:left="3240" w:hanging="360"/>
      </w:pPr>
      <w:rPr>
        <w:rFonts w:ascii="Courier New" w:hAnsi="Courier New"/>
      </w:rPr>
    </w:lvl>
    <w:lvl w:ilvl="8" w:tplc="4DD8F0E0">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4C804602">
      <w:start w:val="1"/>
      <w:numFmt w:val="bullet"/>
      <w:lvlText w:val=""/>
      <w:lvlJc w:val="left"/>
      <w:pPr>
        <w:tabs>
          <w:tab w:val="num" w:pos="283"/>
        </w:tabs>
        <w:ind w:left="720" w:hanging="360"/>
      </w:pPr>
      <w:rPr>
        <w:rFonts w:ascii="Symbol" w:hAnsi="Symbol"/>
      </w:rPr>
    </w:lvl>
    <w:lvl w:ilvl="1" w:tplc="4B94BC1A">
      <w:start w:val="1"/>
      <w:numFmt w:val="bullet"/>
      <w:lvlText w:val="o"/>
      <w:lvlJc w:val="left"/>
      <w:pPr>
        <w:tabs>
          <w:tab w:val="num" w:pos="567"/>
        </w:tabs>
        <w:ind w:left="1080" w:hanging="360"/>
      </w:pPr>
      <w:rPr>
        <w:rFonts w:ascii="Courier New" w:hAnsi="Courier New"/>
      </w:rPr>
    </w:lvl>
    <w:lvl w:ilvl="2" w:tplc="B4EA03E8">
      <w:start w:val="1"/>
      <w:numFmt w:val="bullet"/>
      <w:lvlText w:val=""/>
      <w:lvlJc w:val="left"/>
      <w:pPr>
        <w:tabs>
          <w:tab w:val="num" w:pos="850"/>
        </w:tabs>
        <w:ind w:left="1440" w:hanging="360"/>
      </w:pPr>
      <w:rPr>
        <w:rFonts w:ascii="Wingdings" w:hAnsi="Wingdings"/>
      </w:rPr>
    </w:lvl>
    <w:lvl w:ilvl="3" w:tplc="5AECA93C">
      <w:start w:val="1"/>
      <w:numFmt w:val="bullet"/>
      <w:lvlText w:val=""/>
      <w:lvlJc w:val="left"/>
      <w:pPr>
        <w:tabs>
          <w:tab w:val="num" w:pos="1134"/>
        </w:tabs>
        <w:ind w:left="1800" w:hanging="360"/>
      </w:pPr>
      <w:rPr>
        <w:rFonts w:ascii="Symbol" w:hAnsi="Symbol"/>
      </w:rPr>
    </w:lvl>
    <w:lvl w:ilvl="4" w:tplc="F58EF40C">
      <w:start w:val="1"/>
      <w:numFmt w:val="bullet"/>
      <w:lvlText w:val="o"/>
      <w:lvlJc w:val="left"/>
      <w:pPr>
        <w:tabs>
          <w:tab w:val="num" w:pos="1417"/>
        </w:tabs>
        <w:ind w:left="2160" w:hanging="360"/>
      </w:pPr>
      <w:rPr>
        <w:rFonts w:ascii="Courier New" w:hAnsi="Courier New"/>
      </w:rPr>
    </w:lvl>
    <w:lvl w:ilvl="5" w:tplc="26723CA0">
      <w:start w:val="1"/>
      <w:numFmt w:val="bullet"/>
      <w:lvlText w:val=""/>
      <w:lvlJc w:val="left"/>
      <w:pPr>
        <w:tabs>
          <w:tab w:val="num" w:pos="1701"/>
        </w:tabs>
        <w:ind w:left="2520" w:hanging="360"/>
      </w:pPr>
      <w:rPr>
        <w:rFonts w:ascii="Wingdings" w:hAnsi="Wingdings"/>
      </w:rPr>
    </w:lvl>
    <w:lvl w:ilvl="6" w:tplc="4E28E29A">
      <w:start w:val="1"/>
      <w:numFmt w:val="bullet"/>
      <w:lvlText w:val=""/>
      <w:lvlJc w:val="left"/>
      <w:pPr>
        <w:tabs>
          <w:tab w:val="num" w:pos="1984"/>
        </w:tabs>
        <w:ind w:left="2880" w:hanging="360"/>
      </w:pPr>
      <w:rPr>
        <w:rFonts w:ascii="Symbol" w:hAnsi="Symbol"/>
      </w:rPr>
    </w:lvl>
    <w:lvl w:ilvl="7" w:tplc="E9FC1CA8">
      <w:start w:val="1"/>
      <w:numFmt w:val="bullet"/>
      <w:lvlText w:val="o"/>
      <w:lvlJc w:val="left"/>
      <w:pPr>
        <w:tabs>
          <w:tab w:val="num" w:pos="2268"/>
        </w:tabs>
        <w:ind w:left="3240" w:hanging="360"/>
      </w:pPr>
      <w:rPr>
        <w:rFonts w:ascii="Courier New" w:hAnsi="Courier New"/>
      </w:rPr>
    </w:lvl>
    <w:lvl w:ilvl="8" w:tplc="C406B772">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9072DEB8">
      <w:start w:val="1"/>
      <w:numFmt w:val="bullet"/>
      <w:lvlText w:val=""/>
      <w:lvlJc w:val="left"/>
      <w:pPr>
        <w:tabs>
          <w:tab w:val="num" w:pos="283"/>
        </w:tabs>
        <w:ind w:left="720" w:hanging="360"/>
      </w:pPr>
      <w:rPr>
        <w:rFonts w:ascii="Symbol" w:hAnsi="Symbol"/>
      </w:rPr>
    </w:lvl>
    <w:lvl w:ilvl="1" w:tplc="C728E87A">
      <w:start w:val="1"/>
      <w:numFmt w:val="bullet"/>
      <w:lvlText w:val="o"/>
      <w:lvlJc w:val="left"/>
      <w:pPr>
        <w:tabs>
          <w:tab w:val="num" w:pos="567"/>
        </w:tabs>
        <w:ind w:left="1080" w:hanging="360"/>
      </w:pPr>
      <w:rPr>
        <w:rFonts w:ascii="Courier New" w:hAnsi="Courier New"/>
      </w:rPr>
    </w:lvl>
    <w:lvl w:ilvl="2" w:tplc="33106130">
      <w:start w:val="1"/>
      <w:numFmt w:val="bullet"/>
      <w:lvlText w:val=""/>
      <w:lvlJc w:val="left"/>
      <w:pPr>
        <w:tabs>
          <w:tab w:val="num" w:pos="850"/>
        </w:tabs>
        <w:ind w:left="1440" w:hanging="360"/>
      </w:pPr>
      <w:rPr>
        <w:rFonts w:ascii="Wingdings" w:hAnsi="Wingdings"/>
      </w:rPr>
    </w:lvl>
    <w:lvl w:ilvl="3" w:tplc="D624D306">
      <w:start w:val="1"/>
      <w:numFmt w:val="bullet"/>
      <w:lvlText w:val=""/>
      <w:lvlJc w:val="left"/>
      <w:pPr>
        <w:tabs>
          <w:tab w:val="num" w:pos="1134"/>
        </w:tabs>
        <w:ind w:left="1800" w:hanging="360"/>
      </w:pPr>
      <w:rPr>
        <w:rFonts w:ascii="Symbol" w:hAnsi="Symbol"/>
      </w:rPr>
    </w:lvl>
    <w:lvl w:ilvl="4" w:tplc="1BB4381C">
      <w:start w:val="1"/>
      <w:numFmt w:val="bullet"/>
      <w:lvlText w:val="o"/>
      <w:lvlJc w:val="left"/>
      <w:pPr>
        <w:tabs>
          <w:tab w:val="num" w:pos="1417"/>
        </w:tabs>
        <w:ind w:left="2160" w:hanging="360"/>
      </w:pPr>
      <w:rPr>
        <w:rFonts w:ascii="Courier New" w:hAnsi="Courier New"/>
      </w:rPr>
    </w:lvl>
    <w:lvl w:ilvl="5" w:tplc="F9EEED18">
      <w:start w:val="1"/>
      <w:numFmt w:val="bullet"/>
      <w:lvlText w:val=""/>
      <w:lvlJc w:val="left"/>
      <w:pPr>
        <w:tabs>
          <w:tab w:val="num" w:pos="1701"/>
        </w:tabs>
        <w:ind w:left="2520" w:hanging="360"/>
      </w:pPr>
      <w:rPr>
        <w:rFonts w:ascii="Wingdings" w:hAnsi="Wingdings"/>
      </w:rPr>
    </w:lvl>
    <w:lvl w:ilvl="6" w:tplc="500C37F2">
      <w:start w:val="1"/>
      <w:numFmt w:val="bullet"/>
      <w:lvlText w:val=""/>
      <w:lvlJc w:val="left"/>
      <w:pPr>
        <w:tabs>
          <w:tab w:val="num" w:pos="1984"/>
        </w:tabs>
        <w:ind w:left="2880" w:hanging="360"/>
      </w:pPr>
      <w:rPr>
        <w:rFonts w:ascii="Symbol" w:hAnsi="Symbol"/>
      </w:rPr>
    </w:lvl>
    <w:lvl w:ilvl="7" w:tplc="AFCEF1F2">
      <w:start w:val="1"/>
      <w:numFmt w:val="bullet"/>
      <w:lvlText w:val="o"/>
      <w:lvlJc w:val="left"/>
      <w:pPr>
        <w:tabs>
          <w:tab w:val="num" w:pos="2268"/>
        </w:tabs>
        <w:ind w:left="3240" w:hanging="360"/>
      </w:pPr>
      <w:rPr>
        <w:rFonts w:ascii="Courier New" w:hAnsi="Courier New"/>
      </w:rPr>
    </w:lvl>
    <w:lvl w:ilvl="8" w:tplc="76E21800">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48289F48">
      <w:start w:val="1"/>
      <w:numFmt w:val="bullet"/>
      <w:lvlText w:val=""/>
      <w:lvlJc w:val="left"/>
      <w:pPr>
        <w:tabs>
          <w:tab w:val="num" w:pos="283"/>
        </w:tabs>
        <w:ind w:left="720" w:hanging="360"/>
      </w:pPr>
      <w:rPr>
        <w:rFonts w:ascii="Symbol" w:hAnsi="Symbol"/>
      </w:rPr>
    </w:lvl>
    <w:lvl w:ilvl="1" w:tplc="38707462">
      <w:start w:val="1"/>
      <w:numFmt w:val="bullet"/>
      <w:lvlText w:val="o"/>
      <w:lvlJc w:val="left"/>
      <w:pPr>
        <w:tabs>
          <w:tab w:val="num" w:pos="567"/>
        </w:tabs>
        <w:ind w:left="1080" w:hanging="360"/>
      </w:pPr>
      <w:rPr>
        <w:rFonts w:ascii="Courier New" w:hAnsi="Courier New"/>
      </w:rPr>
    </w:lvl>
    <w:lvl w:ilvl="2" w:tplc="42BA538C">
      <w:start w:val="1"/>
      <w:numFmt w:val="bullet"/>
      <w:lvlText w:val=""/>
      <w:lvlJc w:val="left"/>
      <w:pPr>
        <w:tabs>
          <w:tab w:val="num" w:pos="850"/>
        </w:tabs>
        <w:ind w:left="1440" w:hanging="360"/>
      </w:pPr>
      <w:rPr>
        <w:rFonts w:ascii="Wingdings" w:hAnsi="Wingdings"/>
      </w:rPr>
    </w:lvl>
    <w:lvl w:ilvl="3" w:tplc="9508E382">
      <w:start w:val="1"/>
      <w:numFmt w:val="bullet"/>
      <w:lvlText w:val=""/>
      <w:lvlJc w:val="left"/>
      <w:pPr>
        <w:tabs>
          <w:tab w:val="num" w:pos="1134"/>
        </w:tabs>
        <w:ind w:left="1800" w:hanging="360"/>
      </w:pPr>
      <w:rPr>
        <w:rFonts w:ascii="Symbol" w:hAnsi="Symbol"/>
      </w:rPr>
    </w:lvl>
    <w:lvl w:ilvl="4" w:tplc="749622D8">
      <w:start w:val="1"/>
      <w:numFmt w:val="bullet"/>
      <w:lvlText w:val="o"/>
      <w:lvlJc w:val="left"/>
      <w:pPr>
        <w:tabs>
          <w:tab w:val="num" w:pos="1417"/>
        </w:tabs>
        <w:ind w:left="2160" w:hanging="360"/>
      </w:pPr>
      <w:rPr>
        <w:rFonts w:ascii="Courier New" w:hAnsi="Courier New"/>
      </w:rPr>
    </w:lvl>
    <w:lvl w:ilvl="5" w:tplc="2166AE0A">
      <w:start w:val="1"/>
      <w:numFmt w:val="bullet"/>
      <w:lvlText w:val=""/>
      <w:lvlJc w:val="left"/>
      <w:pPr>
        <w:tabs>
          <w:tab w:val="num" w:pos="1701"/>
        </w:tabs>
        <w:ind w:left="2520" w:hanging="360"/>
      </w:pPr>
      <w:rPr>
        <w:rFonts w:ascii="Wingdings" w:hAnsi="Wingdings"/>
      </w:rPr>
    </w:lvl>
    <w:lvl w:ilvl="6" w:tplc="61E29BFE">
      <w:start w:val="1"/>
      <w:numFmt w:val="bullet"/>
      <w:lvlText w:val=""/>
      <w:lvlJc w:val="left"/>
      <w:pPr>
        <w:tabs>
          <w:tab w:val="num" w:pos="1984"/>
        </w:tabs>
        <w:ind w:left="2880" w:hanging="360"/>
      </w:pPr>
      <w:rPr>
        <w:rFonts w:ascii="Symbol" w:hAnsi="Symbol"/>
      </w:rPr>
    </w:lvl>
    <w:lvl w:ilvl="7" w:tplc="D4E86FF4">
      <w:start w:val="1"/>
      <w:numFmt w:val="bullet"/>
      <w:lvlText w:val="o"/>
      <w:lvlJc w:val="left"/>
      <w:pPr>
        <w:tabs>
          <w:tab w:val="num" w:pos="2268"/>
        </w:tabs>
        <w:ind w:left="3240" w:hanging="360"/>
      </w:pPr>
      <w:rPr>
        <w:rFonts w:ascii="Courier New" w:hAnsi="Courier New"/>
      </w:rPr>
    </w:lvl>
    <w:lvl w:ilvl="8" w:tplc="7120502E">
      <w:start w:val="1"/>
      <w:numFmt w:val="bullet"/>
      <w:lvlText w:val=""/>
      <w:lvlJc w:val="left"/>
      <w:pPr>
        <w:tabs>
          <w:tab w:val="num" w:pos="2551"/>
        </w:tabs>
        <w:ind w:left="3600" w:hanging="360"/>
      </w:pPr>
      <w:rPr>
        <w:rFonts w:ascii="Wingdings" w:hAnsi="Wingdings"/>
      </w:rPr>
    </w:lvl>
  </w:abstractNum>
  <w:abstractNum w:abstractNumId="33" w15:restartNumberingAfterBreak="0">
    <w:nsid w:val="7D7D0A18"/>
    <w:multiLevelType w:val="hybridMultilevel"/>
    <w:tmpl w:val="7D7D0A18"/>
    <w:lvl w:ilvl="0" w:tplc="771868A8">
      <w:start w:val="1"/>
      <w:numFmt w:val="bullet"/>
      <w:lvlText w:val=""/>
      <w:lvlJc w:val="left"/>
      <w:pPr>
        <w:tabs>
          <w:tab w:val="num" w:pos="283"/>
        </w:tabs>
        <w:ind w:left="720" w:hanging="360"/>
      </w:pPr>
      <w:rPr>
        <w:rFonts w:ascii="Symbol" w:hAnsi="Symbol"/>
      </w:rPr>
    </w:lvl>
    <w:lvl w:ilvl="1" w:tplc="59F81B00">
      <w:start w:val="1"/>
      <w:numFmt w:val="bullet"/>
      <w:lvlText w:val="o"/>
      <w:lvlJc w:val="left"/>
      <w:pPr>
        <w:tabs>
          <w:tab w:val="num" w:pos="567"/>
        </w:tabs>
        <w:ind w:left="1080" w:hanging="360"/>
      </w:pPr>
      <w:rPr>
        <w:rFonts w:ascii="Courier New" w:hAnsi="Courier New"/>
      </w:rPr>
    </w:lvl>
    <w:lvl w:ilvl="2" w:tplc="3D2ABFF8">
      <w:start w:val="1"/>
      <w:numFmt w:val="bullet"/>
      <w:lvlText w:val=""/>
      <w:lvlJc w:val="left"/>
      <w:pPr>
        <w:tabs>
          <w:tab w:val="num" w:pos="850"/>
        </w:tabs>
        <w:ind w:left="1440" w:hanging="360"/>
      </w:pPr>
      <w:rPr>
        <w:rFonts w:ascii="Wingdings" w:hAnsi="Wingdings"/>
      </w:rPr>
    </w:lvl>
    <w:lvl w:ilvl="3" w:tplc="070A4910">
      <w:start w:val="1"/>
      <w:numFmt w:val="bullet"/>
      <w:lvlText w:val=""/>
      <w:lvlJc w:val="left"/>
      <w:pPr>
        <w:tabs>
          <w:tab w:val="num" w:pos="1134"/>
        </w:tabs>
        <w:ind w:left="1800" w:hanging="360"/>
      </w:pPr>
      <w:rPr>
        <w:rFonts w:ascii="Symbol" w:hAnsi="Symbol"/>
      </w:rPr>
    </w:lvl>
    <w:lvl w:ilvl="4" w:tplc="77C4001A">
      <w:start w:val="1"/>
      <w:numFmt w:val="bullet"/>
      <w:lvlText w:val="o"/>
      <w:lvlJc w:val="left"/>
      <w:pPr>
        <w:tabs>
          <w:tab w:val="num" w:pos="1417"/>
        </w:tabs>
        <w:ind w:left="2160" w:hanging="360"/>
      </w:pPr>
      <w:rPr>
        <w:rFonts w:ascii="Courier New" w:hAnsi="Courier New"/>
      </w:rPr>
    </w:lvl>
    <w:lvl w:ilvl="5" w:tplc="4D3C51C6">
      <w:start w:val="1"/>
      <w:numFmt w:val="bullet"/>
      <w:lvlText w:val=""/>
      <w:lvlJc w:val="left"/>
      <w:pPr>
        <w:tabs>
          <w:tab w:val="num" w:pos="1701"/>
        </w:tabs>
        <w:ind w:left="2520" w:hanging="360"/>
      </w:pPr>
      <w:rPr>
        <w:rFonts w:ascii="Wingdings" w:hAnsi="Wingdings"/>
      </w:rPr>
    </w:lvl>
    <w:lvl w:ilvl="6" w:tplc="AB520018">
      <w:start w:val="1"/>
      <w:numFmt w:val="bullet"/>
      <w:lvlText w:val=""/>
      <w:lvlJc w:val="left"/>
      <w:pPr>
        <w:tabs>
          <w:tab w:val="num" w:pos="1984"/>
        </w:tabs>
        <w:ind w:left="2880" w:hanging="360"/>
      </w:pPr>
      <w:rPr>
        <w:rFonts w:ascii="Symbol" w:hAnsi="Symbol"/>
      </w:rPr>
    </w:lvl>
    <w:lvl w:ilvl="7" w:tplc="1B0AA672">
      <w:start w:val="1"/>
      <w:numFmt w:val="bullet"/>
      <w:lvlText w:val="o"/>
      <w:lvlJc w:val="left"/>
      <w:pPr>
        <w:tabs>
          <w:tab w:val="num" w:pos="2268"/>
        </w:tabs>
        <w:ind w:left="3240" w:hanging="360"/>
      </w:pPr>
      <w:rPr>
        <w:rFonts w:ascii="Courier New" w:hAnsi="Courier New"/>
      </w:rPr>
    </w:lvl>
    <w:lvl w:ilvl="8" w:tplc="0FFA42F2">
      <w:start w:val="1"/>
      <w:numFmt w:val="bullet"/>
      <w:lvlText w:val=""/>
      <w:lvlJc w:val="left"/>
      <w:pPr>
        <w:tabs>
          <w:tab w:val="num" w:pos="2551"/>
        </w:tabs>
        <w:ind w:left="3600" w:hanging="360"/>
      </w:pPr>
      <w:rPr>
        <w:rFonts w:ascii="Wingdings" w:hAnsi="Wingdings"/>
      </w:rPr>
    </w:lvl>
  </w:abstractNum>
  <w:abstractNum w:abstractNumId="34" w15:restartNumberingAfterBreak="0">
    <w:nsid w:val="7D7D0A1A"/>
    <w:multiLevelType w:val="hybridMultilevel"/>
    <w:tmpl w:val="7D7D0A1A"/>
    <w:lvl w:ilvl="0" w:tplc="888CDB20">
      <w:start w:val="1"/>
      <w:numFmt w:val="bullet"/>
      <w:lvlText w:val=""/>
      <w:lvlJc w:val="left"/>
      <w:pPr>
        <w:tabs>
          <w:tab w:val="num" w:pos="283"/>
        </w:tabs>
        <w:ind w:left="720" w:hanging="360"/>
      </w:pPr>
      <w:rPr>
        <w:rFonts w:ascii="Symbol" w:hAnsi="Symbol"/>
      </w:rPr>
    </w:lvl>
    <w:lvl w:ilvl="1" w:tplc="F280BE86">
      <w:start w:val="1"/>
      <w:numFmt w:val="bullet"/>
      <w:lvlText w:val="o"/>
      <w:lvlJc w:val="left"/>
      <w:pPr>
        <w:tabs>
          <w:tab w:val="num" w:pos="567"/>
        </w:tabs>
        <w:ind w:left="1080" w:hanging="360"/>
      </w:pPr>
      <w:rPr>
        <w:rFonts w:ascii="Courier New" w:hAnsi="Courier New"/>
      </w:rPr>
    </w:lvl>
    <w:lvl w:ilvl="2" w:tplc="BB5A1D10">
      <w:start w:val="1"/>
      <w:numFmt w:val="bullet"/>
      <w:lvlText w:val=""/>
      <w:lvlJc w:val="left"/>
      <w:pPr>
        <w:tabs>
          <w:tab w:val="num" w:pos="850"/>
        </w:tabs>
        <w:ind w:left="1440" w:hanging="360"/>
      </w:pPr>
      <w:rPr>
        <w:rFonts w:ascii="Wingdings" w:hAnsi="Wingdings"/>
      </w:rPr>
    </w:lvl>
    <w:lvl w:ilvl="3" w:tplc="7486CA4A">
      <w:start w:val="1"/>
      <w:numFmt w:val="bullet"/>
      <w:lvlText w:val=""/>
      <w:lvlJc w:val="left"/>
      <w:pPr>
        <w:tabs>
          <w:tab w:val="num" w:pos="1134"/>
        </w:tabs>
        <w:ind w:left="1800" w:hanging="360"/>
      </w:pPr>
      <w:rPr>
        <w:rFonts w:ascii="Symbol" w:hAnsi="Symbol"/>
      </w:rPr>
    </w:lvl>
    <w:lvl w:ilvl="4" w:tplc="F4F2841C">
      <w:start w:val="1"/>
      <w:numFmt w:val="bullet"/>
      <w:lvlText w:val="o"/>
      <w:lvlJc w:val="left"/>
      <w:pPr>
        <w:tabs>
          <w:tab w:val="num" w:pos="1417"/>
        </w:tabs>
        <w:ind w:left="2160" w:hanging="360"/>
      </w:pPr>
      <w:rPr>
        <w:rFonts w:ascii="Courier New" w:hAnsi="Courier New"/>
      </w:rPr>
    </w:lvl>
    <w:lvl w:ilvl="5" w:tplc="AB2412FA">
      <w:start w:val="1"/>
      <w:numFmt w:val="bullet"/>
      <w:lvlText w:val=""/>
      <w:lvlJc w:val="left"/>
      <w:pPr>
        <w:tabs>
          <w:tab w:val="num" w:pos="1701"/>
        </w:tabs>
        <w:ind w:left="2520" w:hanging="360"/>
      </w:pPr>
      <w:rPr>
        <w:rFonts w:ascii="Wingdings" w:hAnsi="Wingdings"/>
      </w:rPr>
    </w:lvl>
    <w:lvl w:ilvl="6" w:tplc="45B22CBE">
      <w:start w:val="1"/>
      <w:numFmt w:val="bullet"/>
      <w:lvlText w:val=""/>
      <w:lvlJc w:val="left"/>
      <w:pPr>
        <w:tabs>
          <w:tab w:val="num" w:pos="1984"/>
        </w:tabs>
        <w:ind w:left="2880" w:hanging="360"/>
      </w:pPr>
      <w:rPr>
        <w:rFonts w:ascii="Symbol" w:hAnsi="Symbol"/>
      </w:rPr>
    </w:lvl>
    <w:lvl w:ilvl="7" w:tplc="E2A8F466">
      <w:start w:val="1"/>
      <w:numFmt w:val="bullet"/>
      <w:lvlText w:val="o"/>
      <w:lvlJc w:val="left"/>
      <w:pPr>
        <w:tabs>
          <w:tab w:val="num" w:pos="2268"/>
        </w:tabs>
        <w:ind w:left="3240" w:hanging="360"/>
      </w:pPr>
      <w:rPr>
        <w:rFonts w:ascii="Courier New" w:hAnsi="Courier New"/>
      </w:rPr>
    </w:lvl>
    <w:lvl w:ilvl="8" w:tplc="9A74FE18">
      <w:start w:val="1"/>
      <w:numFmt w:val="bullet"/>
      <w:lvlText w:val=""/>
      <w:lvlJc w:val="left"/>
      <w:pPr>
        <w:tabs>
          <w:tab w:val="num" w:pos="2551"/>
        </w:tabs>
        <w:ind w:left="3600" w:hanging="360"/>
      </w:pPr>
      <w:rPr>
        <w:rFonts w:ascii="Wingdings" w:hAnsi="Wingdings"/>
      </w:rPr>
    </w:lvl>
  </w:abstractNum>
  <w:abstractNum w:abstractNumId="35" w15:restartNumberingAfterBreak="0">
    <w:nsid w:val="7D7D0A1C"/>
    <w:multiLevelType w:val="hybridMultilevel"/>
    <w:tmpl w:val="7D7D0A1C"/>
    <w:lvl w:ilvl="0" w:tplc="3368AE00">
      <w:start w:val="1"/>
      <w:numFmt w:val="bullet"/>
      <w:lvlText w:val=""/>
      <w:lvlJc w:val="left"/>
      <w:pPr>
        <w:tabs>
          <w:tab w:val="num" w:pos="283"/>
        </w:tabs>
        <w:ind w:left="720" w:hanging="360"/>
      </w:pPr>
      <w:rPr>
        <w:rFonts w:ascii="Symbol" w:hAnsi="Symbol"/>
      </w:rPr>
    </w:lvl>
    <w:lvl w:ilvl="1" w:tplc="D5860872">
      <w:start w:val="1"/>
      <w:numFmt w:val="bullet"/>
      <w:lvlText w:val="o"/>
      <w:lvlJc w:val="left"/>
      <w:pPr>
        <w:tabs>
          <w:tab w:val="num" w:pos="567"/>
        </w:tabs>
        <w:ind w:left="1080" w:hanging="360"/>
      </w:pPr>
      <w:rPr>
        <w:rFonts w:ascii="Courier New" w:hAnsi="Courier New"/>
      </w:rPr>
    </w:lvl>
    <w:lvl w:ilvl="2" w:tplc="729C5A04">
      <w:start w:val="1"/>
      <w:numFmt w:val="bullet"/>
      <w:lvlText w:val=""/>
      <w:lvlJc w:val="left"/>
      <w:pPr>
        <w:tabs>
          <w:tab w:val="num" w:pos="850"/>
        </w:tabs>
        <w:ind w:left="1440" w:hanging="360"/>
      </w:pPr>
      <w:rPr>
        <w:rFonts w:ascii="Wingdings" w:hAnsi="Wingdings"/>
      </w:rPr>
    </w:lvl>
    <w:lvl w:ilvl="3" w:tplc="CBBEBCB6">
      <w:start w:val="1"/>
      <w:numFmt w:val="bullet"/>
      <w:lvlText w:val=""/>
      <w:lvlJc w:val="left"/>
      <w:pPr>
        <w:tabs>
          <w:tab w:val="num" w:pos="1134"/>
        </w:tabs>
        <w:ind w:left="1800" w:hanging="360"/>
      </w:pPr>
      <w:rPr>
        <w:rFonts w:ascii="Symbol" w:hAnsi="Symbol"/>
      </w:rPr>
    </w:lvl>
    <w:lvl w:ilvl="4" w:tplc="184463DE">
      <w:start w:val="1"/>
      <w:numFmt w:val="bullet"/>
      <w:lvlText w:val="o"/>
      <w:lvlJc w:val="left"/>
      <w:pPr>
        <w:tabs>
          <w:tab w:val="num" w:pos="1417"/>
        </w:tabs>
        <w:ind w:left="2160" w:hanging="360"/>
      </w:pPr>
      <w:rPr>
        <w:rFonts w:ascii="Courier New" w:hAnsi="Courier New"/>
      </w:rPr>
    </w:lvl>
    <w:lvl w:ilvl="5" w:tplc="98F6C2EC">
      <w:start w:val="1"/>
      <w:numFmt w:val="bullet"/>
      <w:lvlText w:val=""/>
      <w:lvlJc w:val="left"/>
      <w:pPr>
        <w:tabs>
          <w:tab w:val="num" w:pos="1701"/>
        </w:tabs>
        <w:ind w:left="2520" w:hanging="360"/>
      </w:pPr>
      <w:rPr>
        <w:rFonts w:ascii="Wingdings" w:hAnsi="Wingdings"/>
      </w:rPr>
    </w:lvl>
    <w:lvl w:ilvl="6" w:tplc="534623FA">
      <w:start w:val="1"/>
      <w:numFmt w:val="bullet"/>
      <w:lvlText w:val=""/>
      <w:lvlJc w:val="left"/>
      <w:pPr>
        <w:tabs>
          <w:tab w:val="num" w:pos="1984"/>
        </w:tabs>
        <w:ind w:left="2880" w:hanging="360"/>
      </w:pPr>
      <w:rPr>
        <w:rFonts w:ascii="Symbol" w:hAnsi="Symbol"/>
      </w:rPr>
    </w:lvl>
    <w:lvl w:ilvl="7" w:tplc="A2621FA8">
      <w:start w:val="1"/>
      <w:numFmt w:val="bullet"/>
      <w:lvlText w:val="o"/>
      <w:lvlJc w:val="left"/>
      <w:pPr>
        <w:tabs>
          <w:tab w:val="num" w:pos="2268"/>
        </w:tabs>
        <w:ind w:left="3240" w:hanging="360"/>
      </w:pPr>
      <w:rPr>
        <w:rFonts w:ascii="Courier New" w:hAnsi="Courier New"/>
      </w:rPr>
    </w:lvl>
    <w:lvl w:ilvl="8" w:tplc="C2A6EA4C">
      <w:start w:val="1"/>
      <w:numFmt w:val="bullet"/>
      <w:lvlText w:val=""/>
      <w:lvlJc w:val="left"/>
      <w:pPr>
        <w:tabs>
          <w:tab w:val="num" w:pos="2551"/>
        </w:tabs>
        <w:ind w:left="3600" w:hanging="360"/>
      </w:pPr>
      <w:rPr>
        <w:rFonts w:ascii="Wingdings" w:hAnsi="Wingdings"/>
      </w:rPr>
    </w:lvl>
  </w:abstractNum>
  <w:abstractNum w:abstractNumId="36" w15:restartNumberingAfterBreak="0">
    <w:nsid w:val="7D7D0A1E"/>
    <w:multiLevelType w:val="hybridMultilevel"/>
    <w:tmpl w:val="7D7D0A1E"/>
    <w:lvl w:ilvl="0" w:tplc="8034EA76">
      <w:start w:val="1"/>
      <w:numFmt w:val="bullet"/>
      <w:lvlText w:val=""/>
      <w:lvlJc w:val="left"/>
      <w:pPr>
        <w:tabs>
          <w:tab w:val="num" w:pos="283"/>
        </w:tabs>
        <w:ind w:left="720" w:hanging="360"/>
      </w:pPr>
      <w:rPr>
        <w:rFonts w:ascii="Symbol" w:hAnsi="Symbol"/>
      </w:rPr>
    </w:lvl>
    <w:lvl w:ilvl="1" w:tplc="77B26DF6">
      <w:start w:val="1"/>
      <w:numFmt w:val="bullet"/>
      <w:lvlText w:val="o"/>
      <w:lvlJc w:val="left"/>
      <w:pPr>
        <w:tabs>
          <w:tab w:val="num" w:pos="567"/>
        </w:tabs>
        <w:ind w:left="1080" w:hanging="360"/>
      </w:pPr>
      <w:rPr>
        <w:rFonts w:ascii="Courier New" w:hAnsi="Courier New"/>
      </w:rPr>
    </w:lvl>
    <w:lvl w:ilvl="2" w:tplc="D2802E5C">
      <w:start w:val="1"/>
      <w:numFmt w:val="bullet"/>
      <w:lvlText w:val=""/>
      <w:lvlJc w:val="left"/>
      <w:pPr>
        <w:tabs>
          <w:tab w:val="num" w:pos="850"/>
        </w:tabs>
        <w:ind w:left="1440" w:hanging="360"/>
      </w:pPr>
      <w:rPr>
        <w:rFonts w:ascii="Wingdings" w:hAnsi="Wingdings"/>
      </w:rPr>
    </w:lvl>
    <w:lvl w:ilvl="3" w:tplc="D97881A6">
      <w:start w:val="1"/>
      <w:numFmt w:val="bullet"/>
      <w:lvlText w:val=""/>
      <w:lvlJc w:val="left"/>
      <w:pPr>
        <w:tabs>
          <w:tab w:val="num" w:pos="1134"/>
        </w:tabs>
        <w:ind w:left="1800" w:hanging="360"/>
      </w:pPr>
      <w:rPr>
        <w:rFonts w:ascii="Symbol" w:hAnsi="Symbol"/>
      </w:rPr>
    </w:lvl>
    <w:lvl w:ilvl="4" w:tplc="4CF82CD6">
      <w:start w:val="1"/>
      <w:numFmt w:val="bullet"/>
      <w:lvlText w:val="o"/>
      <w:lvlJc w:val="left"/>
      <w:pPr>
        <w:tabs>
          <w:tab w:val="num" w:pos="1417"/>
        </w:tabs>
        <w:ind w:left="2160" w:hanging="360"/>
      </w:pPr>
      <w:rPr>
        <w:rFonts w:ascii="Courier New" w:hAnsi="Courier New"/>
      </w:rPr>
    </w:lvl>
    <w:lvl w:ilvl="5" w:tplc="8D5C74EA">
      <w:start w:val="1"/>
      <w:numFmt w:val="bullet"/>
      <w:lvlText w:val=""/>
      <w:lvlJc w:val="left"/>
      <w:pPr>
        <w:tabs>
          <w:tab w:val="num" w:pos="1701"/>
        </w:tabs>
        <w:ind w:left="2520" w:hanging="360"/>
      </w:pPr>
      <w:rPr>
        <w:rFonts w:ascii="Wingdings" w:hAnsi="Wingdings"/>
      </w:rPr>
    </w:lvl>
    <w:lvl w:ilvl="6" w:tplc="9C143CD8">
      <w:start w:val="1"/>
      <w:numFmt w:val="bullet"/>
      <w:lvlText w:val=""/>
      <w:lvlJc w:val="left"/>
      <w:pPr>
        <w:tabs>
          <w:tab w:val="num" w:pos="1984"/>
        </w:tabs>
        <w:ind w:left="2880" w:hanging="360"/>
      </w:pPr>
      <w:rPr>
        <w:rFonts w:ascii="Symbol" w:hAnsi="Symbol"/>
      </w:rPr>
    </w:lvl>
    <w:lvl w:ilvl="7" w:tplc="9B5C9A2C">
      <w:start w:val="1"/>
      <w:numFmt w:val="bullet"/>
      <w:lvlText w:val="o"/>
      <w:lvlJc w:val="left"/>
      <w:pPr>
        <w:tabs>
          <w:tab w:val="num" w:pos="2268"/>
        </w:tabs>
        <w:ind w:left="3240" w:hanging="360"/>
      </w:pPr>
      <w:rPr>
        <w:rFonts w:ascii="Courier New" w:hAnsi="Courier New"/>
      </w:rPr>
    </w:lvl>
    <w:lvl w:ilvl="8" w:tplc="2388834A">
      <w:start w:val="1"/>
      <w:numFmt w:val="bullet"/>
      <w:lvlText w:val=""/>
      <w:lvlJc w:val="left"/>
      <w:pPr>
        <w:tabs>
          <w:tab w:val="num" w:pos="2551"/>
        </w:tabs>
        <w:ind w:left="3600" w:hanging="360"/>
      </w:pPr>
      <w:rPr>
        <w:rFonts w:ascii="Wingdings" w:hAnsi="Wingdings"/>
      </w:rPr>
    </w:lvl>
  </w:abstractNum>
  <w:abstractNum w:abstractNumId="37" w15:restartNumberingAfterBreak="0">
    <w:nsid w:val="7D7D0A20"/>
    <w:multiLevelType w:val="hybridMultilevel"/>
    <w:tmpl w:val="7D7D0A20"/>
    <w:lvl w:ilvl="0" w:tplc="69BCD718">
      <w:start w:val="1"/>
      <w:numFmt w:val="bullet"/>
      <w:lvlText w:val=""/>
      <w:lvlJc w:val="left"/>
      <w:pPr>
        <w:tabs>
          <w:tab w:val="num" w:pos="283"/>
        </w:tabs>
        <w:ind w:left="720" w:hanging="360"/>
      </w:pPr>
      <w:rPr>
        <w:rFonts w:ascii="Symbol" w:hAnsi="Symbol"/>
      </w:rPr>
    </w:lvl>
    <w:lvl w:ilvl="1" w:tplc="50F8BFEA">
      <w:start w:val="1"/>
      <w:numFmt w:val="bullet"/>
      <w:lvlText w:val="o"/>
      <w:lvlJc w:val="left"/>
      <w:pPr>
        <w:tabs>
          <w:tab w:val="num" w:pos="567"/>
        </w:tabs>
        <w:ind w:left="1080" w:hanging="360"/>
      </w:pPr>
      <w:rPr>
        <w:rFonts w:ascii="Courier New" w:hAnsi="Courier New"/>
      </w:rPr>
    </w:lvl>
    <w:lvl w:ilvl="2" w:tplc="0A48D398">
      <w:start w:val="1"/>
      <w:numFmt w:val="bullet"/>
      <w:lvlText w:val=""/>
      <w:lvlJc w:val="left"/>
      <w:pPr>
        <w:tabs>
          <w:tab w:val="num" w:pos="850"/>
        </w:tabs>
        <w:ind w:left="1440" w:hanging="360"/>
      </w:pPr>
      <w:rPr>
        <w:rFonts w:ascii="Wingdings" w:hAnsi="Wingdings"/>
      </w:rPr>
    </w:lvl>
    <w:lvl w:ilvl="3" w:tplc="0DDAC6AA">
      <w:start w:val="1"/>
      <w:numFmt w:val="bullet"/>
      <w:lvlText w:val=""/>
      <w:lvlJc w:val="left"/>
      <w:pPr>
        <w:tabs>
          <w:tab w:val="num" w:pos="1134"/>
        </w:tabs>
        <w:ind w:left="1800" w:hanging="360"/>
      </w:pPr>
      <w:rPr>
        <w:rFonts w:ascii="Symbol" w:hAnsi="Symbol"/>
      </w:rPr>
    </w:lvl>
    <w:lvl w:ilvl="4" w:tplc="108C4296">
      <w:start w:val="1"/>
      <w:numFmt w:val="bullet"/>
      <w:lvlText w:val="o"/>
      <w:lvlJc w:val="left"/>
      <w:pPr>
        <w:tabs>
          <w:tab w:val="num" w:pos="1417"/>
        </w:tabs>
        <w:ind w:left="2160" w:hanging="360"/>
      </w:pPr>
      <w:rPr>
        <w:rFonts w:ascii="Courier New" w:hAnsi="Courier New"/>
      </w:rPr>
    </w:lvl>
    <w:lvl w:ilvl="5" w:tplc="EFA89214">
      <w:start w:val="1"/>
      <w:numFmt w:val="bullet"/>
      <w:lvlText w:val=""/>
      <w:lvlJc w:val="left"/>
      <w:pPr>
        <w:tabs>
          <w:tab w:val="num" w:pos="1701"/>
        </w:tabs>
        <w:ind w:left="2520" w:hanging="360"/>
      </w:pPr>
      <w:rPr>
        <w:rFonts w:ascii="Wingdings" w:hAnsi="Wingdings"/>
      </w:rPr>
    </w:lvl>
    <w:lvl w:ilvl="6" w:tplc="822C5E1E">
      <w:start w:val="1"/>
      <w:numFmt w:val="bullet"/>
      <w:lvlText w:val=""/>
      <w:lvlJc w:val="left"/>
      <w:pPr>
        <w:tabs>
          <w:tab w:val="num" w:pos="1984"/>
        </w:tabs>
        <w:ind w:left="2880" w:hanging="360"/>
      </w:pPr>
      <w:rPr>
        <w:rFonts w:ascii="Symbol" w:hAnsi="Symbol"/>
      </w:rPr>
    </w:lvl>
    <w:lvl w:ilvl="7" w:tplc="FCDE7ED8">
      <w:start w:val="1"/>
      <w:numFmt w:val="bullet"/>
      <w:lvlText w:val="o"/>
      <w:lvlJc w:val="left"/>
      <w:pPr>
        <w:tabs>
          <w:tab w:val="num" w:pos="2268"/>
        </w:tabs>
        <w:ind w:left="3240" w:hanging="360"/>
      </w:pPr>
      <w:rPr>
        <w:rFonts w:ascii="Courier New" w:hAnsi="Courier New"/>
      </w:rPr>
    </w:lvl>
    <w:lvl w:ilvl="8" w:tplc="B846089E">
      <w:start w:val="1"/>
      <w:numFmt w:val="bullet"/>
      <w:lvlText w:val=""/>
      <w:lvlJc w:val="left"/>
      <w:pPr>
        <w:tabs>
          <w:tab w:val="num" w:pos="2551"/>
        </w:tabs>
        <w:ind w:left="3600" w:hanging="360"/>
      </w:pPr>
      <w:rPr>
        <w:rFonts w:ascii="Wingdings" w:hAnsi="Wingdings"/>
      </w:rPr>
    </w:lvl>
  </w:abstractNum>
  <w:abstractNum w:abstractNumId="38" w15:restartNumberingAfterBreak="0">
    <w:nsid w:val="7D7D0A22"/>
    <w:multiLevelType w:val="hybridMultilevel"/>
    <w:tmpl w:val="7D7D0A22"/>
    <w:lvl w:ilvl="0" w:tplc="C540B12E">
      <w:start w:val="1"/>
      <w:numFmt w:val="bullet"/>
      <w:lvlText w:val=""/>
      <w:lvlJc w:val="left"/>
      <w:pPr>
        <w:tabs>
          <w:tab w:val="num" w:pos="283"/>
        </w:tabs>
        <w:ind w:left="720" w:hanging="360"/>
      </w:pPr>
      <w:rPr>
        <w:rFonts w:ascii="Symbol" w:hAnsi="Symbol"/>
      </w:rPr>
    </w:lvl>
    <w:lvl w:ilvl="1" w:tplc="E7FC2F9C">
      <w:start w:val="1"/>
      <w:numFmt w:val="bullet"/>
      <w:lvlText w:val="o"/>
      <w:lvlJc w:val="left"/>
      <w:pPr>
        <w:tabs>
          <w:tab w:val="num" w:pos="567"/>
        </w:tabs>
        <w:ind w:left="1080" w:hanging="360"/>
      </w:pPr>
      <w:rPr>
        <w:rFonts w:ascii="Courier New" w:hAnsi="Courier New"/>
      </w:rPr>
    </w:lvl>
    <w:lvl w:ilvl="2" w:tplc="FFDEA418">
      <w:start w:val="1"/>
      <w:numFmt w:val="bullet"/>
      <w:lvlText w:val=""/>
      <w:lvlJc w:val="left"/>
      <w:pPr>
        <w:tabs>
          <w:tab w:val="num" w:pos="850"/>
        </w:tabs>
        <w:ind w:left="1440" w:hanging="360"/>
      </w:pPr>
      <w:rPr>
        <w:rFonts w:ascii="Wingdings" w:hAnsi="Wingdings"/>
      </w:rPr>
    </w:lvl>
    <w:lvl w:ilvl="3" w:tplc="DF44EE04">
      <w:start w:val="1"/>
      <w:numFmt w:val="bullet"/>
      <w:lvlText w:val=""/>
      <w:lvlJc w:val="left"/>
      <w:pPr>
        <w:tabs>
          <w:tab w:val="num" w:pos="1134"/>
        </w:tabs>
        <w:ind w:left="1800" w:hanging="360"/>
      </w:pPr>
      <w:rPr>
        <w:rFonts w:ascii="Symbol" w:hAnsi="Symbol"/>
      </w:rPr>
    </w:lvl>
    <w:lvl w:ilvl="4" w:tplc="A628D2EA">
      <w:start w:val="1"/>
      <w:numFmt w:val="bullet"/>
      <w:lvlText w:val="o"/>
      <w:lvlJc w:val="left"/>
      <w:pPr>
        <w:tabs>
          <w:tab w:val="num" w:pos="1417"/>
        </w:tabs>
        <w:ind w:left="2160" w:hanging="360"/>
      </w:pPr>
      <w:rPr>
        <w:rFonts w:ascii="Courier New" w:hAnsi="Courier New"/>
      </w:rPr>
    </w:lvl>
    <w:lvl w:ilvl="5" w:tplc="FA96154A">
      <w:start w:val="1"/>
      <w:numFmt w:val="bullet"/>
      <w:lvlText w:val=""/>
      <w:lvlJc w:val="left"/>
      <w:pPr>
        <w:tabs>
          <w:tab w:val="num" w:pos="1701"/>
        </w:tabs>
        <w:ind w:left="2520" w:hanging="360"/>
      </w:pPr>
      <w:rPr>
        <w:rFonts w:ascii="Wingdings" w:hAnsi="Wingdings"/>
      </w:rPr>
    </w:lvl>
    <w:lvl w:ilvl="6" w:tplc="0316DC2A">
      <w:start w:val="1"/>
      <w:numFmt w:val="bullet"/>
      <w:lvlText w:val=""/>
      <w:lvlJc w:val="left"/>
      <w:pPr>
        <w:tabs>
          <w:tab w:val="num" w:pos="1984"/>
        </w:tabs>
        <w:ind w:left="2880" w:hanging="360"/>
      </w:pPr>
      <w:rPr>
        <w:rFonts w:ascii="Symbol" w:hAnsi="Symbol"/>
      </w:rPr>
    </w:lvl>
    <w:lvl w:ilvl="7" w:tplc="DBE0BCA6">
      <w:start w:val="1"/>
      <w:numFmt w:val="bullet"/>
      <w:lvlText w:val="o"/>
      <w:lvlJc w:val="left"/>
      <w:pPr>
        <w:tabs>
          <w:tab w:val="num" w:pos="2268"/>
        </w:tabs>
        <w:ind w:left="3240" w:hanging="360"/>
      </w:pPr>
      <w:rPr>
        <w:rFonts w:ascii="Courier New" w:hAnsi="Courier New"/>
      </w:rPr>
    </w:lvl>
    <w:lvl w:ilvl="8" w:tplc="D01C37D6">
      <w:start w:val="1"/>
      <w:numFmt w:val="bullet"/>
      <w:lvlText w:val=""/>
      <w:lvlJc w:val="left"/>
      <w:pPr>
        <w:tabs>
          <w:tab w:val="num" w:pos="2551"/>
        </w:tabs>
        <w:ind w:left="3600" w:hanging="360"/>
      </w:pPr>
      <w:rPr>
        <w:rFonts w:ascii="Wingdings" w:hAnsi="Wingdings"/>
      </w:rPr>
    </w:lvl>
  </w:abstractNum>
  <w:abstractNum w:abstractNumId="39" w15:restartNumberingAfterBreak="0">
    <w:nsid w:val="7D7D0A24"/>
    <w:multiLevelType w:val="hybridMultilevel"/>
    <w:tmpl w:val="7D7D0A24"/>
    <w:lvl w:ilvl="0" w:tplc="498E290E">
      <w:start w:val="1"/>
      <w:numFmt w:val="bullet"/>
      <w:lvlText w:val=""/>
      <w:lvlJc w:val="left"/>
      <w:pPr>
        <w:tabs>
          <w:tab w:val="num" w:pos="283"/>
        </w:tabs>
        <w:ind w:left="720" w:hanging="360"/>
      </w:pPr>
      <w:rPr>
        <w:rFonts w:ascii="Symbol" w:hAnsi="Symbol"/>
      </w:rPr>
    </w:lvl>
    <w:lvl w:ilvl="1" w:tplc="8758D148">
      <w:start w:val="1"/>
      <w:numFmt w:val="bullet"/>
      <w:lvlText w:val="o"/>
      <w:lvlJc w:val="left"/>
      <w:pPr>
        <w:tabs>
          <w:tab w:val="num" w:pos="567"/>
        </w:tabs>
        <w:ind w:left="1080" w:hanging="360"/>
      </w:pPr>
      <w:rPr>
        <w:rFonts w:ascii="Courier New" w:hAnsi="Courier New"/>
      </w:rPr>
    </w:lvl>
    <w:lvl w:ilvl="2" w:tplc="3678193C">
      <w:start w:val="1"/>
      <w:numFmt w:val="bullet"/>
      <w:lvlText w:val=""/>
      <w:lvlJc w:val="left"/>
      <w:pPr>
        <w:tabs>
          <w:tab w:val="num" w:pos="850"/>
        </w:tabs>
        <w:ind w:left="1440" w:hanging="360"/>
      </w:pPr>
      <w:rPr>
        <w:rFonts w:ascii="Wingdings" w:hAnsi="Wingdings"/>
      </w:rPr>
    </w:lvl>
    <w:lvl w:ilvl="3" w:tplc="68142326">
      <w:start w:val="1"/>
      <w:numFmt w:val="bullet"/>
      <w:lvlText w:val=""/>
      <w:lvlJc w:val="left"/>
      <w:pPr>
        <w:tabs>
          <w:tab w:val="num" w:pos="1134"/>
        </w:tabs>
        <w:ind w:left="1800" w:hanging="360"/>
      </w:pPr>
      <w:rPr>
        <w:rFonts w:ascii="Symbol" w:hAnsi="Symbol"/>
      </w:rPr>
    </w:lvl>
    <w:lvl w:ilvl="4" w:tplc="DD78E766">
      <w:start w:val="1"/>
      <w:numFmt w:val="bullet"/>
      <w:lvlText w:val="o"/>
      <w:lvlJc w:val="left"/>
      <w:pPr>
        <w:tabs>
          <w:tab w:val="num" w:pos="1417"/>
        </w:tabs>
        <w:ind w:left="2160" w:hanging="360"/>
      </w:pPr>
      <w:rPr>
        <w:rFonts w:ascii="Courier New" w:hAnsi="Courier New"/>
      </w:rPr>
    </w:lvl>
    <w:lvl w:ilvl="5" w:tplc="E8800494">
      <w:start w:val="1"/>
      <w:numFmt w:val="bullet"/>
      <w:lvlText w:val=""/>
      <w:lvlJc w:val="left"/>
      <w:pPr>
        <w:tabs>
          <w:tab w:val="num" w:pos="1701"/>
        </w:tabs>
        <w:ind w:left="2520" w:hanging="360"/>
      </w:pPr>
      <w:rPr>
        <w:rFonts w:ascii="Wingdings" w:hAnsi="Wingdings"/>
      </w:rPr>
    </w:lvl>
    <w:lvl w:ilvl="6" w:tplc="18246522">
      <w:start w:val="1"/>
      <w:numFmt w:val="bullet"/>
      <w:lvlText w:val=""/>
      <w:lvlJc w:val="left"/>
      <w:pPr>
        <w:tabs>
          <w:tab w:val="num" w:pos="1984"/>
        </w:tabs>
        <w:ind w:left="2880" w:hanging="360"/>
      </w:pPr>
      <w:rPr>
        <w:rFonts w:ascii="Symbol" w:hAnsi="Symbol"/>
      </w:rPr>
    </w:lvl>
    <w:lvl w:ilvl="7" w:tplc="21A28AF2">
      <w:start w:val="1"/>
      <w:numFmt w:val="bullet"/>
      <w:lvlText w:val="o"/>
      <w:lvlJc w:val="left"/>
      <w:pPr>
        <w:tabs>
          <w:tab w:val="num" w:pos="2268"/>
        </w:tabs>
        <w:ind w:left="3240" w:hanging="360"/>
      </w:pPr>
      <w:rPr>
        <w:rFonts w:ascii="Courier New" w:hAnsi="Courier New"/>
      </w:rPr>
    </w:lvl>
    <w:lvl w:ilvl="8" w:tplc="EA02E52E">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1514874214">
    <w:abstractNumId w:val="9"/>
  </w:num>
  <w:num w:numId="11" w16cid:durableId="1340155254">
    <w:abstractNumId w:val="10"/>
  </w:num>
  <w:num w:numId="12" w16cid:durableId="468745992">
    <w:abstractNumId w:val="11"/>
  </w:num>
  <w:num w:numId="13" w16cid:durableId="1387069835">
    <w:abstractNumId w:val="12"/>
  </w:num>
  <w:num w:numId="14" w16cid:durableId="1197423916">
    <w:abstractNumId w:val="13"/>
  </w:num>
  <w:num w:numId="15" w16cid:durableId="1921715018">
    <w:abstractNumId w:val="14"/>
  </w:num>
  <w:num w:numId="16" w16cid:durableId="120534413">
    <w:abstractNumId w:val="15"/>
  </w:num>
  <w:num w:numId="17" w16cid:durableId="167403789">
    <w:abstractNumId w:val="16"/>
  </w:num>
  <w:num w:numId="18" w16cid:durableId="1230380049">
    <w:abstractNumId w:val="17"/>
  </w:num>
  <w:num w:numId="19" w16cid:durableId="1090467310">
    <w:abstractNumId w:val="18"/>
  </w:num>
  <w:num w:numId="20" w16cid:durableId="2145076427">
    <w:abstractNumId w:val="19"/>
  </w:num>
  <w:num w:numId="21" w16cid:durableId="1152678309">
    <w:abstractNumId w:val="20"/>
  </w:num>
  <w:num w:numId="22" w16cid:durableId="61875153">
    <w:abstractNumId w:val="21"/>
  </w:num>
  <w:num w:numId="23" w16cid:durableId="2011057739">
    <w:abstractNumId w:val="22"/>
  </w:num>
  <w:num w:numId="24" w16cid:durableId="924219194">
    <w:abstractNumId w:val="23"/>
  </w:num>
  <w:num w:numId="25" w16cid:durableId="540869025">
    <w:abstractNumId w:val="24"/>
  </w:num>
  <w:num w:numId="26" w16cid:durableId="489904195">
    <w:abstractNumId w:val="25"/>
  </w:num>
  <w:num w:numId="27" w16cid:durableId="1213467352">
    <w:abstractNumId w:val="26"/>
  </w:num>
  <w:num w:numId="28" w16cid:durableId="1758864180">
    <w:abstractNumId w:val="27"/>
  </w:num>
  <w:num w:numId="29" w16cid:durableId="355425089">
    <w:abstractNumId w:val="28"/>
  </w:num>
  <w:num w:numId="30" w16cid:durableId="1722627862">
    <w:abstractNumId w:val="29"/>
  </w:num>
  <w:num w:numId="31" w16cid:durableId="1152066445">
    <w:abstractNumId w:val="30"/>
  </w:num>
  <w:num w:numId="32" w16cid:durableId="503513981">
    <w:abstractNumId w:val="31"/>
  </w:num>
  <w:num w:numId="33" w16cid:durableId="936866415">
    <w:abstractNumId w:val="32"/>
  </w:num>
  <w:num w:numId="34" w16cid:durableId="1273049145">
    <w:abstractNumId w:val="33"/>
  </w:num>
  <w:num w:numId="35" w16cid:durableId="832137982">
    <w:abstractNumId w:val="34"/>
  </w:num>
  <w:num w:numId="36" w16cid:durableId="610094034">
    <w:abstractNumId w:val="35"/>
  </w:num>
  <w:num w:numId="37" w16cid:durableId="688484798">
    <w:abstractNumId w:val="36"/>
  </w:num>
  <w:num w:numId="38" w16cid:durableId="1748727313">
    <w:abstractNumId w:val="37"/>
  </w:num>
  <w:num w:numId="39" w16cid:durableId="419109652">
    <w:abstractNumId w:val="38"/>
  </w:num>
  <w:num w:numId="40" w16cid:durableId="541407084">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B1AA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57A5A"/>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64F86"/>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39AF"/>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5E07A63"/>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zpl.io/2G3pPy9" TargetMode="External"/><Relationship Id="rId39" Type="http://schemas.openxmlformats.org/officeDocument/2006/relationships/fontTable" Target="fontTable.xml"/><Relationship Id="rId21" Type="http://schemas.openxmlformats.org/officeDocument/2006/relationships/header" Target="header6.xml"/><Relationship Id="rId34" Type="http://schemas.openxmlformats.org/officeDocument/2006/relationships/hyperlink" Target="https://zpl.io/YYxom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https://zpl.io/O0gA9Ak"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yperlink" Target="https://zpl.io/vMzBl7r" TargetMode="External"/><Relationship Id="rId32" Type="http://schemas.openxmlformats.org/officeDocument/2006/relationships/hyperlink" Target="https://zpl.io/qy0LGwN" TargetMode="External"/><Relationship Id="rId37" Type="http://schemas.openxmlformats.org/officeDocument/2006/relationships/footer" Target="footer6.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yperlink" Target="https://zpl.io/xmgwork" TargetMode="External"/><Relationship Id="rId36"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zpl.io/O0gA9A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zpl.io/jZX56P6" TargetMode="External"/><Relationship Id="rId30" Type="http://schemas.openxmlformats.org/officeDocument/2006/relationships/hyperlink" Target="https://zpl.io/qy0LGwN" TargetMode="External"/><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zpl.io/bA3AxBq" TargetMode="External"/><Relationship Id="rId33" Type="http://schemas.openxmlformats.org/officeDocument/2006/relationships/hyperlink" Target="https://zpl.io/YYxomon" TargetMode="External"/><Relationship Id="rId38" Type="http://schemas.openxmlformats.org/officeDocument/2006/relationships/header" Target="header9.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7D5212">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7D5212">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7D5212">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7D5212">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7D5212">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206648"/>
    <w:rsid w:val="00257A5A"/>
    <w:rsid w:val="003D1E8C"/>
    <w:rsid w:val="00516C9C"/>
    <w:rsid w:val="00750EA9"/>
    <w:rsid w:val="007D52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3A8BE22B-2499-44C0-B8E2-044B98A24B8E}"/>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39</Pages>
  <Words>8004</Words>
  <Characters>50431</Characters>
  <Application>Microsoft Office Word</Application>
  <DocSecurity>0</DocSecurity>
  <Lines>420</Lines>
  <Paragraphs>116</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58319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2026-04-08T12:24:00Z</dcterms:created>
  <dcterms:modified xsi:type="dcterms:W3CDTF">2026-04-08T13:09:00Z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