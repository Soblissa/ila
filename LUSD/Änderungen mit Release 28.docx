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0F1AE8" w14:textId="2FF71AF5" w:rsidR="006B21F9" w:rsidRPr="008F0448" w:rsidRDefault="00706DDC" w:rsidP="003A4D95">
      <w:pPr>
        <w:pStyle w:val="LDBereich2"/>
      </w:pPr>
      <w:r w:rsidRPr="008F0448">
        <w:t xml:space="preserve">Übersicht </w:t>
      </w:r>
      <w:r w:rsidR="00F679A4" w:rsidRPr="008F0448">
        <w:t>LUSD</w:t>
      </w:r>
      <w:r w:rsidR="006B21F9" w:rsidRPr="008F0448">
        <w:t xml:space="preserve"> </w:t>
      </w:r>
      <w:r w:rsidR="00F679A4" w:rsidRPr="008F0448">
        <w:t>Änderungen</w:t>
      </w:r>
      <w:r w:rsidR="00DC1E15" w:rsidRPr="008F0448">
        <w:t xml:space="preserve"> </w:t>
      </w:r>
      <w:r w:rsidR="00F679A4" w:rsidRPr="008F0448">
        <w:t>mit Rel</w:t>
      </w:r>
      <w:r w:rsidR="00ED77ED">
        <w:t xml:space="preserve">ease </w:t>
      </w:r>
      <w:r w:rsidR="006B21F9" w:rsidRPr="008F0448">
        <w:t>2</w:t>
      </w:r>
      <w:r w:rsidR="00811DF1">
        <w:t>8</w:t>
      </w:r>
      <w:r w:rsidR="00F679A4" w:rsidRPr="008F0448">
        <w:t xml:space="preserve"> </w:t>
      </w:r>
      <w:r w:rsidR="00DC1E15" w:rsidRPr="008F0448">
        <w:t xml:space="preserve">im </w:t>
      </w:r>
      <w:r w:rsidR="00811DF1">
        <w:t>Januar 2018</w:t>
      </w:r>
    </w:p>
    <w:p w14:paraId="5D87F572" w14:textId="27BDAFE0" w:rsidR="006B21F9" w:rsidRDefault="00B201FF" w:rsidP="003A4D95">
      <w:pPr>
        <w:pStyle w:val="LDTextinhalt"/>
      </w:pPr>
      <w:r>
        <w:t>Neben verschiedenen technischen Anpassungen an der LUSD und deren Schnittstellen stehen Ihnen mit Produktivsetzung von Release 28 im Januar 2018 neu folgende LUSD-Funktionalitäten zur Verfügung.</w:t>
      </w:r>
    </w:p>
    <w:p w14:paraId="43DFF4F9" w14:textId="77777777" w:rsidR="00A23647" w:rsidRDefault="00A23647" w:rsidP="003A4D95">
      <w:pPr>
        <w:pStyle w:val="LDTextinhalt"/>
      </w:pPr>
    </w:p>
    <w:sdt>
      <w:sdtPr>
        <w:rPr>
          <w:noProof w:val="0"/>
          <w:color w:val="auto"/>
          <w:sz w:val="20"/>
        </w:rPr>
        <w:id w:val="-1817720123"/>
        <w:docPartObj>
          <w:docPartGallery w:val="Table of Contents"/>
          <w:docPartUnique/>
        </w:docPartObj>
      </w:sdtPr>
      <w:sdtEndPr>
        <w:rPr>
          <w:b/>
          <w:bCs/>
          <w:noProof/>
          <w:color w:val="1E3E95"/>
          <w:sz w:val="22"/>
        </w:rPr>
      </w:sdtEndPr>
      <w:sdtContent>
        <w:p w14:paraId="4A8DF34E" w14:textId="77777777" w:rsidR="0098689C" w:rsidRDefault="00D81B0A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r>
            <w:rPr>
              <w:sz w:val="24"/>
            </w:rPr>
            <w:fldChar w:fldCharType="begin"/>
          </w:r>
          <w:r>
            <w:instrText xml:space="preserve"> TOC \o "2-4" \h \z \t "Überschrift 1;1" </w:instrText>
          </w:r>
          <w:r>
            <w:rPr>
              <w:sz w:val="24"/>
            </w:rPr>
            <w:fldChar w:fldCharType="separate"/>
          </w:r>
          <w:hyperlink w:anchor="_Toc503769919" w:history="1">
            <w:r w:rsidR="0098689C" w:rsidRPr="00534987">
              <w:rPr>
                <w:rStyle w:val="Hyperlink"/>
              </w:rPr>
              <w:t>1</w:t>
            </w:r>
            <w:r w:rsidR="0098689C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98689C" w:rsidRPr="00534987">
              <w:rPr>
                <w:rStyle w:val="Hyperlink"/>
              </w:rPr>
              <w:t>Schüler</w:t>
            </w:r>
            <w:r w:rsidR="0098689C">
              <w:rPr>
                <w:webHidden/>
              </w:rPr>
              <w:tab/>
            </w:r>
            <w:r w:rsidR="0098689C">
              <w:rPr>
                <w:webHidden/>
              </w:rPr>
              <w:fldChar w:fldCharType="begin"/>
            </w:r>
            <w:r w:rsidR="0098689C">
              <w:rPr>
                <w:webHidden/>
              </w:rPr>
              <w:instrText xml:space="preserve"> PAGEREF _Toc503769919 \h </w:instrText>
            </w:r>
            <w:r w:rsidR="0098689C">
              <w:rPr>
                <w:webHidden/>
              </w:rPr>
            </w:r>
            <w:r w:rsidR="0098689C">
              <w:rPr>
                <w:webHidden/>
              </w:rPr>
              <w:fldChar w:fldCharType="separate"/>
            </w:r>
            <w:r w:rsidR="0098689C">
              <w:rPr>
                <w:webHidden/>
              </w:rPr>
              <w:t>2</w:t>
            </w:r>
            <w:r w:rsidR="0098689C">
              <w:rPr>
                <w:webHidden/>
              </w:rPr>
              <w:fldChar w:fldCharType="end"/>
            </w:r>
          </w:hyperlink>
        </w:p>
        <w:p w14:paraId="42BBD359" w14:textId="77777777" w:rsidR="0098689C" w:rsidRDefault="0098689C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503769920" w:history="1">
            <w:r w:rsidRPr="00534987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534987">
              <w:rPr>
                <w:rStyle w:val="Hyperlink"/>
              </w:rPr>
              <w:t>Schülerbasisdaten &gt; Betriebe/Praktika bzw. …&gt; Kindergarten/Hort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_Toc503769920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AA7D945" w14:textId="77777777" w:rsidR="0098689C" w:rsidRDefault="0098689C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503769921" w:history="1">
            <w:r w:rsidRPr="00534987">
              <w:rPr>
                <w:rStyle w:val="Hyperlink"/>
              </w:rPr>
              <w:t>1.2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534987">
              <w:rPr>
                <w:rStyle w:val="Hyperlink"/>
              </w:rPr>
              <w:t>Kandidatenverfahren &gt; Kandidaten bearbeiten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_Toc503769921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4470109" w14:textId="77777777" w:rsidR="0098689C" w:rsidRDefault="0098689C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503769922" w:history="1">
            <w:r w:rsidRPr="00534987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534987">
              <w:rPr>
                <w:rStyle w:val="Hyperlink"/>
              </w:rPr>
              <w:t>Unterricht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_Toc503769922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2FF8F5C" w14:textId="77777777" w:rsidR="0098689C" w:rsidRDefault="0098689C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503769923" w:history="1">
            <w:r w:rsidRPr="00534987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534987">
              <w:rPr>
                <w:rStyle w:val="Hyperlink"/>
              </w:rPr>
              <w:t>Zeugnisse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_Toc503769923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12B9523" w14:textId="77777777" w:rsidR="0098689C" w:rsidRDefault="0098689C">
          <w:pPr>
            <w:pStyle w:val="Verzeichnis4"/>
            <w:rPr>
              <w:rFonts w:asciiTheme="minorHAnsi" w:hAnsiTheme="minorHAnsi"/>
              <w:sz w:val="22"/>
            </w:rPr>
          </w:pPr>
          <w:hyperlink w:anchor="_Toc503769924" w:history="1">
            <w:r w:rsidRPr="00534987">
              <w:rPr>
                <w:rStyle w:val="Hyperlink"/>
              </w:rPr>
              <w:t>2.1.1</w:t>
            </w:r>
            <w:r>
              <w:rPr>
                <w:rFonts w:asciiTheme="minorHAnsi" w:hAnsiTheme="minorHAnsi"/>
                <w:sz w:val="22"/>
              </w:rPr>
              <w:tab/>
            </w:r>
            <w:r w:rsidRPr="00534987">
              <w:rPr>
                <w:rStyle w:val="Hyperlink"/>
              </w:rPr>
              <w:t>Fachoberschule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_Toc503769924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0053BF3" w14:textId="77777777" w:rsidR="0098689C" w:rsidRDefault="0098689C">
          <w:pPr>
            <w:pStyle w:val="Verzeichnis4"/>
            <w:rPr>
              <w:rFonts w:asciiTheme="minorHAnsi" w:hAnsiTheme="minorHAnsi"/>
              <w:sz w:val="22"/>
            </w:rPr>
          </w:pPr>
          <w:hyperlink w:anchor="_Toc503769925" w:history="1">
            <w:r w:rsidRPr="00534987">
              <w:rPr>
                <w:rStyle w:val="Hyperlink"/>
              </w:rPr>
              <w:t>2.1.2</w:t>
            </w:r>
            <w:r>
              <w:rPr>
                <w:rFonts w:asciiTheme="minorHAnsi" w:hAnsiTheme="minorHAnsi"/>
                <w:sz w:val="22"/>
              </w:rPr>
              <w:tab/>
            </w:r>
            <w:r w:rsidRPr="00534987">
              <w:rPr>
                <w:rStyle w:val="Hyperlink"/>
              </w:rPr>
              <w:t>Mehrjährige Berufsfachschule mit Berufsabschluss Hauswirtschaft (BFSB/----/HAUS)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_Toc503769925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3D9CA1F" w14:textId="77777777" w:rsidR="0098689C" w:rsidRDefault="0098689C">
          <w:pPr>
            <w:pStyle w:val="Verzeichnis4"/>
            <w:rPr>
              <w:rFonts w:asciiTheme="minorHAnsi" w:hAnsiTheme="minorHAnsi"/>
              <w:sz w:val="22"/>
            </w:rPr>
          </w:pPr>
          <w:hyperlink w:anchor="_Toc503769926" w:history="1">
            <w:r w:rsidRPr="00534987">
              <w:rPr>
                <w:rStyle w:val="Hyperlink"/>
              </w:rPr>
              <w:t>2.1.3</w:t>
            </w:r>
            <w:r>
              <w:rPr>
                <w:rFonts w:asciiTheme="minorHAnsi" w:hAnsiTheme="minorHAnsi"/>
                <w:sz w:val="22"/>
              </w:rPr>
              <w:tab/>
            </w:r>
            <w:r w:rsidRPr="00534987">
              <w:rPr>
                <w:rStyle w:val="Hyperlink"/>
              </w:rPr>
              <w:t>Berufsfachschule zum Übergang in Ausbildung (BÜA)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_Toc503769926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52BCFDF" w14:textId="77777777" w:rsidR="0098689C" w:rsidRDefault="0098689C">
          <w:pPr>
            <w:pStyle w:val="Verzeichnis4"/>
            <w:rPr>
              <w:rFonts w:asciiTheme="minorHAnsi" w:hAnsiTheme="minorHAnsi"/>
              <w:sz w:val="22"/>
            </w:rPr>
          </w:pPr>
          <w:hyperlink w:anchor="_Toc503769927" w:history="1">
            <w:r w:rsidRPr="00534987">
              <w:rPr>
                <w:rStyle w:val="Hyperlink"/>
              </w:rPr>
              <w:t>2.1.4</w:t>
            </w:r>
            <w:r>
              <w:rPr>
                <w:rFonts w:asciiTheme="minorHAnsi" w:hAnsiTheme="minorHAnsi"/>
                <w:sz w:val="22"/>
              </w:rPr>
              <w:tab/>
            </w:r>
            <w:r w:rsidRPr="00534987">
              <w:rPr>
                <w:rStyle w:val="Hyperlink"/>
              </w:rPr>
              <w:t>Neue Lernfelder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_Toc503769927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CD251DD" w14:textId="77777777" w:rsidR="0098689C" w:rsidRDefault="0098689C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503769928" w:history="1">
            <w:r w:rsidRPr="00534987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534987">
              <w:rPr>
                <w:rStyle w:val="Hyperlink"/>
              </w:rPr>
              <w:t>Extras &gt; Berichte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_Toc503769928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B9B5970" w14:textId="77777777" w:rsidR="0098689C" w:rsidRDefault="0098689C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503769929" w:history="1">
            <w:r w:rsidRPr="00534987"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534987">
              <w:rPr>
                <w:rStyle w:val="Hyperlink"/>
              </w:rPr>
              <w:t>Schüler &gt; Grundschule &gt; Anmeldung Klasse 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_Toc503769929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1C2E279" w14:textId="77777777" w:rsidR="0098689C" w:rsidRDefault="0098689C">
          <w:pPr>
            <w:pStyle w:val="Verzeichnis4"/>
            <w:rPr>
              <w:rFonts w:asciiTheme="minorHAnsi" w:hAnsiTheme="minorHAnsi"/>
              <w:sz w:val="22"/>
            </w:rPr>
          </w:pPr>
          <w:hyperlink w:anchor="_Toc503769930" w:history="1">
            <w:r w:rsidRPr="00534987">
              <w:rPr>
                <w:rStyle w:val="Hyperlink"/>
              </w:rPr>
              <w:t>3.1.1</w:t>
            </w:r>
            <w:r>
              <w:rPr>
                <w:rFonts w:asciiTheme="minorHAnsi" w:hAnsiTheme="minorHAnsi"/>
                <w:sz w:val="22"/>
              </w:rPr>
              <w:tab/>
            </w:r>
            <w:r w:rsidRPr="00534987">
              <w:rPr>
                <w:rStyle w:val="Hyperlink"/>
              </w:rPr>
              <w:t>Schülerinnen und Schüler sind in der LUSD erfasst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_Toc503769930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C770C0E" w14:textId="77777777" w:rsidR="0098689C" w:rsidRDefault="0098689C">
          <w:pPr>
            <w:pStyle w:val="Verzeichnis4"/>
            <w:rPr>
              <w:rFonts w:asciiTheme="minorHAnsi" w:hAnsiTheme="minorHAnsi"/>
              <w:sz w:val="22"/>
            </w:rPr>
          </w:pPr>
          <w:hyperlink w:anchor="_Toc503769931" w:history="1">
            <w:r w:rsidRPr="00534987">
              <w:rPr>
                <w:rStyle w:val="Hyperlink"/>
              </w:rPr>
              <w:t>3.1.2</w:t>
            </w:r>
            <w:r>
              <w:rPr>
                <w:rFonts w:asciiTheme="minorHAnsi" w:hAnsiTheme="minorHAnsi"/>
                <w:sz w:val="22"/>
              </w:rPr>
              <w:tab/>
            </w:r>
            <w:r w:rsidRPr="00534987">
              <w:rPr>
                <w:rStyle w:val="Hyperlink"/>
              </w:rPr>
              <w:t>Schülerinnen und Schüler sind nicht in der LUSD erfasst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_Toc503769931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E165598" w14:textId="77777777" w:rsidR="0098689C" w:rsidRDefault="0098689C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503769932" w:history="1">
            <w:r w:rsidRPr="00534987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534987">
              <w:rPr>
                <w:rStyle w:val="Hyperlink"/>
              </w:rPr>
              <w:t>Ausblick auf Release 29 im März 2018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_Toc503769932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0CEAECD" w14:textId="77777777" w:rsidR="006B21F9" w:rsidRDefault="00D81B0A" w:rsidP="00A23647">
          <w:pPr>
            <w:pStyle w:val="Verzeichnis2"/>
            <w:outlineLvl w:val="1"/>
          </w:pPr>
          <w:r>
            <w:fldChar w:fldCharType="end"/>
          </w:r>
        </w:p>
      </w:sdtContent>
    </w:sdt>
    <w:p w14:paraId="209D1B90" w14:textId="77777777" w:rsidR="00A23647" w:rsidRDefault="00A23647" w:rsidP="003A4D95">
      <w:pPr>
        <w:pStyle w:val="LDTextinhalt"/>
        <w:sectPr w:rsidR="00A23647" w:rsidSect="00441B07">
          <w:headerReference w:type="default" r:id="rId12"/>
          <w:footerReference w:type="even" r:id="rId13"/>
          <w:footerReference w:type="default" r:id="rId14"/>
          <w:footerReference w:type="first" r:id="rId15"/>
          <w:pgSz w:w="11906" w:h="16838"/>
          <w:pgMar w:top="2977" w:right="849" w:bottom="1134" w:left="1417" w:header="0" w:footer="708" w:gutter="0"/>
          <w:cols w:space="708"/>
          <w:docGrid w:linePitch="360"/>
        </w:sectPr>
      </w:pPr>
      <w:bookmarkStart w:id="0" w:name="_Toc433269071"/>
    </w:p>
    <w:p w14:paraId="0B9AEB59" w14:textId="273A58B4" w:rsidR="00131832" w:rsidRDefault="00131832" w:rsidP="003A4D95">
      <w:pPr>
        <w:pStyle w:val="berschrift2"/>
      </w:pPr>
      <w:bookmarkStart w:id="1" w:name="_Toc439069819"/>
      <w:bookmarkStart w:id="2" w:name="_Toc446396470"/>
      <w:bookmarkStart w:id="3" w:name="_Toc503769919"/>
      <w:bookmarkEnd w:id="1"/>
      <w:r>
        <w:lastRenderedPageBreak/>
        <w:t>Schüler</w:t>
      </w:r>
      <w:bookmarkEnd w:id="3"/>
      <w:r w:rsidR="008D506E">
        <w:t xml:space="preserve"> </w:t>
      </w:r>
    </w:p>
    <w:p w14:paraId="2F768CD9" w14:textId="76D96053" w:rsidR="007B6474" w:rsidRDefault="00975D4C" w:rsidP="003A4D95">
      <w:pPr>
        <w:pStyle w:val="berschrift3"/>
      </w:pPr>
      <w:bookmarkStart w:id="4" w:name="_Toc503769920"/>
      <w:r>
        <w:t xml:space="preserve">Schülerbasisdaten &gt; </w:t>
      </w:r>
      <w:r w:rsidR="004044F1">
        <w:t>Betriebe/</w:t>
      </w:r>
      <w:r w:rsidR="007B6474">
        <w:t xml:space="preserve">Praktika </w:t>
      </w:r>
      <w:r w:rsidR="004044F1">
        <w:t xml:space="preserve">bzw. </w:t>
      </w:r>
      <w:r w:rsidR="007B6474">
        <w:t>…</w:t>
      </w:r>
      <w:r w:rsidR="00FD6649">
        <w:t xml:space="preserve">&gt; </w:t>
      </w:r>
      <w:r w:rsidR="007B6474">
        <w:t>Kindergarten/Hort</w:t>
      </w:r>
      <w:bookmarkEnd w:id="4"/>
    </w:p>
    <w:p w14:paraId="0004BF0E" w14:textId="77777777" w:rsidR="00BE0E77" w:rsidRDefault="00C45924" w:rsidP="00C45924">
      <w:pPr>
        <w:pStyle w:val="LDTextinhalteingerckt"/>
      </w:pPr>
      <w:r>
        <w:t xml:space="preserve">Im Dialogfenster </w:t>
      </w:r>
      <w:r w:rsidRPr="00C45924">
        <w:rPr>
          <w:rStyle w:val="LDBereichTabelle"/>
        </w:rPr>
        <w:t>Einrichtung auswählen</w:t>
      </w:r>
      <w:r>
        <w:t xml:space="preserve"> wird die Tabelle der Webseite </w:t>
      </w:r>
      <w:r w:rsidRPr="00C45924">
        <w:rPr>
          <w:rStyle w:val="LDMenpunkt"/>
        </w:rPr>
        <w:t xml:space="preserve">Betriebe/Praktika </w:t>
      </w:r>
      <w:r w:rsidR="00BE0E77">
        <w:rPr>
          <w:rStyle w:val="LDMenpunkt"/>
        </w:rPr>
        <w:t>(</w:t>
      </w:r>
      <w:r w:rsidR="00BE0E77">
        <w:rPr>
          <w:rStyle w:val="LDMenpunkt"/>
        </w:rPr>
        <w:fldChar w:fldCharType="begin"/>
      </w:r>
      <w:r w:rsidR="00BE0E77">
        <w:rPr>
          <w:rStyle w:val="LDMenpunkt"/>
        </w:rPr>
        <w:instrText xml:space="preserve"> REF _Ref503279619 \h </w:instrText>
      </w:r>
      <w:r w:rsidR="00BE0E77">
        <w:rPr>
          <w:rStyle w:val="LDMenpunkt"/>
        </w:rPr>
      </w:r>
      <w:r w:rsidR="00BE0E77">
        <w:rPr>
          <w:rStyle w:val="LDMenpunkt"/>
        </w:rPr>
        <w:fldChar w:fldCharType="separate"/>
      </w:r>
      <w:r w:rsidR="00BE0E77">
        <w:t xml:space="preserve">Abb. </w:t>
      </w:r>
      <w:r w:rsidR="00BE0E77">
        <w:rPr>
          <w:noProof/>
        </w:rPr>
        <w:t>1</w:t>
      </w:r>
      <w:r w:rsidR="00BE0E77">
        <w:rPr>
          <w:rStyle w:val="LDMenpunkt"/>
        </w:rPr>
        <w:fldChar w:fldCharType="end"/>
      </w:r>
      <w:r w:rsidR="00BE0E77">
        <w:rPr>
          <w:rStyle w:val="LDMenpunkt"/>
        </w:rPr>
        <w:t xml:space="preserve">) </w:t>
      </w:r>
      <w:r w:rsidRPr="00C45924">
        <w:t>bzw.</w:t>
      </w:r>
      <w:r w:rsidRPr="00C45924">
        <w:rPr>
          <w:rStyle w:val="LDMenpunkt"/>
        </w:rPr>
        <w:t xml:space="preserve"> Kindergärten/Horte</w:t>
      </w:r>
      <w:r>
        <w:t xml:space="preserve"> </w:t>
      </w:r>
      <w:r w:rsidR="00BE0E77">
        <w:t>(</w:t>
      </w:r>
      <w:r w:rsidR="00BE0E77">
        <w:fldChar w:fldCharType="begin"/>
      </w:r>
      <w:r w:rsidR="00BE0E77">
        <w:instrText xml:space="preserve"> REF _Ref503279630 \h </w:instrText>
      </w:r>
      <w:r w:rsidR="00BE0E77">
        <w:fldChar w:fldCharType="separate"/>
      </w:r>
      <w:r w:rsidR="00BE0E77">
        <w:t xml:space="preserve">Abb. </w:t>
      </w:r>
      <w:r w:rsidR="00BE0E77">
        <w:rPr>
          <w:noProof/>
        </w:rPr>
        <w:t>2</w:t>
      </w:r>
      <w:r w:rsidR="00BE0E77">
        <w:fldChar w:fldCharType="end"/>
      </w:r>
      <w:r w:rsidR="00BE0E77">
        <w:t xml:space="preserve">) </w:t>
      </w:r>
      <w:r>
        <w:t>als Suchmaske angezeigt.</w:t>
      </w:r>
      <w:r w:rsidR="00BE0E77">
        <w:t xml:space="preserve"> </w:t>
      </w:r>
    </w:p>
    <w:p w14:paraId="54134655" w14:textId="44DC5D13" w:rsidR="00C45924" w:rsidRDefault="009552BC" w:rsidP="00C45924">
      <w:pPr>
        <w:pStyle w:val="LDTextinhalteingerckt"/>
      </w:pPr>
      <w:r>
        <w:t>Die Tabelle enthält nur Ihre aktiven Einrichtungen</w:t>
      </w:r>
      <w:r w:rsidR="004044F1">
        <w:t>.</w:t>
      </w:r>
      <w:r w:rsidR="00BE0E77">
        <w:t xml:space="preserve"> </w:t>
      </w:r>
      <w:r w:rsidR="00C45924">
        <w:t>Sie können gezielt nach bestimmten Inhalten der einzelnen Spalten filtern.</w:t>
      </w:r>
    </w:p>
    <w:p w14:paraId="753B3D7B" w14:textId="77777777" w:rsidR="0029745E" w:rsidRDefault="004044F1" w:rsidP="00BE0E77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45256D4C" wp14:editId="26301BB2">
            <wp:extent cx="4500000" cy="3348000"/>
            <wp:effectExtent l="0" t="0" r="0" b="508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D4C9" w14:textId="0759CD4B" w:rsidR="00C45924" w:rsidRDefault="0029745E" w:rsidP="0029745E">
      <w:pPr>
        <w:pStyle w:val="LDBildunterschrift"/>
      </w:pPr>
      <w:bookmarkStart w:id="5" w:name="_Ref503279619"/>
      <w:r>
        <w:t xml:space="preserve">Abb. </w:t>
      </w:r>
      <w:fldSimple w:instr=" SEQ Abb. \* ARABIC ">
        <w:r w:rsidR="0098689C">
          <w:rPr>
            <w:noProof/>
          </w:rPr>
          <w:t>1</w:t>
        </w:r>
      </w:fldSimple>
      <w:bookmarkEnd w:id="5"/>
      <w:r>
        <w:tab/>
        <w:t>Dialogfenster Einrichtung auswählen (Betrieb)</w:t>
      </w:r>
    </w:p>
    <w:p w14:paraId="417864DC" w14:textId="77777777" w:rsidR="0029745E" w:rsidRDefault="003A4D95" w:rsidP="00BE0E77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42E85CA6" wp14:editId="1EA3488B">
            <wp:extent cx="4500000" cy="3344400"/>
            <wp:effectExtent l="0" t="0" r="0" b="889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4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6A10" w14:textId="5AD9DAB6" w:rsidR="0061384B" w:rsidRDefault="0029745E" w:rsidP="0029745E">
      <w:pPr>
        <w:pStyle w:val="LDBildunterschrift"/>
      </w:pPr>
      <w:bookmarkStart w:id="6" w:name="_Ref503279630"/>
      <w:r>
        <w:t xml:space="preserve">Abb. </w:t>
      </w:r>
      <w:fldSimple w:instr=" SEQ Abb. \* ARABIC ">
        <w:r w:rsidR="0098689C">
          <w:rPr>
            <w:noProof/>
          </w:rPr>
          <w:t>2</w:t>
        </w:r>
      </w:fldSimple>
      <w:bookmarkEnd w:id="6"/>
      <w:r>
        <w:tab/>
        <w:t>Dialogfenster Einrichtung auswählen (Kindergarten/Hort)</w:t>
      </w:r>
    </w:p>
    <w:p w14:paraId="542634BD" w14:textId="6956B020" w:rsidR="00A63931" w:rsidRDefault="00A63931" w:rsidP="003A4D95">
      <w:pPr>
        <w:pStyle w:val="berschrift3"/>
      </w:pPr>
      <w:bookmarkStart w:id="7" w:name="_Toc503769921"/>
      <w:r>
        <w:lastRenderedPageBreak/>
        <w:t>Kandidatenverfahren &gt; Kandidaten bearbeiten</w:t>
      </w:r>
      <w:bookmarkEnd w:id="7"/>
    </w:p>
    <w:p w14:paraId="6A51AAA3" w14:textId="77777777" w:rsidR="0029003E" w:rsidRDefault="00A63931" w:rsidP="0029003E">
      <w:pPr>
        <w:pStyle w:val="LDTextinhalteingerckt"/>
        <w:rPr>
          <w:lang w:eastAsia="de-DE"/>
        </w:rPr>
      </w:pPr>
      <w:r>
        <w:rPr>
          <w:lang w:eastAsia="de-DE"/>
        </w:rPr>
        <w:t xml:space="preserve">Die neu erstellte Webseite </w:t>
      </w:r>
      <w:r w:rsidRPr="0029003E">
        <w:rPr>
          <w:rStyle w:val="LDMenpunkt"/>
        </w:rPr>
        <w:t>Kandidaten bearbeiten</w:t>
      </w:r>
      <w:r>
        <w:rPr>
          <w:lang w:eastAsia="de-DE"/>
        </w:rPr>
        <w:t xml:space="preserve"> löst die bisherige Seite </w:t>
      </w:r>
      <w:r w:rsidRPr="0029003E">
        <w:rPr>
          <w:rStyle w:val="LDMenpunkt"/>
        </w:rPr>
        <w:t>Kandidaten</w:t>
      </w:r>
      <w:r>
        <w:rPr>
          <w:lang w:eastAsia="de-DE"/>
        </w:rPr>
        <w:t xml:space="preserve"> ab. </w:t>
      </w:r>
    </w:p>
    <w:p w14:paraId="373D4ED2" w14:textId="6432CED2" w:rsidR="0029003E" w:rsidRDefault="00A63931" w:rsidP="0029003E">
      <w:pPr>
        <w:pStyle w:val="LDTextinhalteingerckt"/>
        <w:rPr>
          <w:lang w:eastAsia="de-DE"/>
        </w:rPr>
      </w:pPr>
      <w:r>
        <w:rPr>
          <w:lang w:eastAsia="de-DE"/>
        </w:rPr>
        <w:t xml:space="preserve">Auf der neuen </w:t>
      </w:r>
      <w:r w:rsidR="0029003E">
        <w:rPr>
          <w:lang w:eastAsia="de-DE"/>
        </w:rPr>
        <w:t xml:space="preserve">Webseite </w:t>
      </w:r>
      <w:r w:rsidR="0029003E" w:rsidRPr="0098689C">
        <w:rPr>
          <w:rStyle w:val="LDMenpunkt"/>
        </w:rPr>
        <w:t>Kandidaten bearbeiten</w:t>
      </w:r>
      <w:r w:rsidR="0029003E">
        <w:rPr>
          <w:lang w:eastAsia="de-DE"/>
        </w:rPr>
        <w:t xml:space="preserve"> können Sie einen oder </w:t>
      </w:r>
      <w:r>
        <w:rPr>
          <w:lang w:eastAsia="de-DE"/>
        </w:rPr>
        <w:t xml:space="preserve">mehrere </w:t>
      </w:r>
      <w:r w:rsidR="0029003E">
        <w:rPr>
          <w:lang w:eastAsia="de-DE"/>
        </w:rPr>
        <w:t xml:space="preserve">Schüler gleichzeitig </w:t>
      </w:r>
      <w:r>
        <w:rPr>
          <w:lang w:eastAsia="de-DE"/>
        </w:rPr>
        <w:t>bearbeiten (Massenverarbeitung</w:t>
      </w:r>
      <w:r w:rsidR="00132F77">
        <w:rPr>
          <w:lang w:eastAsia="de-DE"/>
        </w:rPr>
        <w:t>).</w:t>
      </w:r>
    </w:p>
    <w:p w14:paraId="0C353D69" w14:textId="77777777" w:rsidR="00132F77" w:rsidRDefault="00132F77" w:rsidP="0029003E">
      <w:pPr>
        <w:pStyle w:val="LDTextinhalteingerckt"/>
        <w:rPr>
          <w:lang w:eastAsia="de-DE"/>
        </w:rPr>
      </w:pPr>
    </w:p>
    <w:p w14:paraId="400AD2F4" w14:textId="77777777" w:rsidR="0098689C" w:rsidRDefault="00132F77" w:rsidP="0098689C">
      <w:pPr>
        <w:pStyle w:val="LDTextinhalteingerckt"/>
        <w:keepNext/>
      </w:pPr>
      <w:r>
        <w:rPr>
          <w:noProof/>
          <w:lang w:eastAsia="de-DE"/>
        </w:rPr>
        <w:drawing>
          <wp:inline distT="0" distB="0" distL="0" distR="0" wp14:anchorId="2F726545" wp14:editId="4CC72A05">
            <wp:extent cx="5580000" cy="3596400"/>
            <wp:effectExtent l="19050" t="19050" r="20955" b="2349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96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A2A4EE" w14:textId="472EAC9A" w:rsidR="00D3399D" w:rsidRDefault="0098689C" w:rsidP="0098689C">
      <w:pPr>
        <w:pStyle w:val="LDBildunterschrift"/>
        <w:rPr>
          <w:lang w:eastAsia="de-DE"/>
        </w:rPr>
      </w:pPr>
      <w:r>
        <w:t xml:space="preserve">Abb. </w:t>
      </w:r>
      <w:fldSimple w:instr=" SEQ Abb. \* ARABIC ">
        <w:r>
          <w:rPr>
            <w:noProof/>
          </w:rPr>
          <w:t>3</w:t>
        </w:r>
      </w:fldSimple>
      <w:r>
        <w:tab/>
        <w:t>Die neue Webseite Kandidaten bearbeiten</w:t>
      </w:r>
    </w:p>
    <w:p w14:paraId="15EDE4BC" w14:textId="77777777" w:rsidR="00132F77" w:rsidRDefault="00132F77" w:rsidP="0029003E">
      <w:pPr>
        <w:pStyle w:val="LDTextinhalteingerckt"/>
        <w:rPr>
          <w:lang w:eastAsia="de-DE"/>
        </w:rPr>
      </w:pPr>
    </w:p>
    <w:p w14:paraId="2750FC36" w14:textId="77777777" w:rsidR="0029003E" w:rsidRDefault="0029003E" w:rsidP="0029003E">
      <w:pPr>
        <w:pStyle w:val="LDTextinhalteingerckt"/>
        <w:rPr>
          <w:lang w:eastAsia="de-DE"/>
        </w:rPr>
      </w:pPr>
      <w:r>
        <w:rPr>
          <w:lang w:eastAsia="de-DE"/>
        </w:rPr>
        <w:t xml:space="preserve">Die einzelnen Arbeitsschritte werden nacheinander in </w:t>
      </w:r>
      <w:r w:rsidR="00A63931">
        <w:rPr>
          <w:lang w:eastAsia="de-DE"/>
        </w:rPr>
        <w:t>verschiedenen Registern durchgeführt.</w:t>
      </w:r>
    </w:p>
    <w:p w14:paraId="79393809" w14:textId="77081371" w:rsidR="0029003E" w:rsidRDefault="00A63931" w:rsidP="0029003E">
      <w:pPr>
        <w:pStyle w:val="LDAuflistungText"/>
        <w:rPr>
          <w:lang w:eastAsia="de-DE"/>
        </w:rPr>
      </w:pPr>
      <w:r>
        <w:rPr>
          <w:lang w:eastAsia="de-DE"/>
        </w:rPr>
        <w:t xml:space="preserve">Im ersten dieser Register </w:t>
      </w:r>
      <w:r w:rsidRPr="0029003E">
        <w:rPr>
          <w:rStyle w:val="LDBereichTabelle"/>
        </w:rPr>
        <w:t>K. ohne Zieldaten</w:t>
      </w:r>
      <w:r>
        <w:rPr>
          <w:lang w:eastAsia="de-DE"/>
        </w:rPr>
        <w:t xml:space="preserve"> </w:t>
      </w:r>
      <w:r w:rsidR="003A4D95">
        <w:rPr>
          <w:lang w:eastAsia="de-DE"/>
        </w:rPr>
        <w:t>können Sie I</w:t>
      </w:r>
      <w:r w:rsidR="0029003E">
        <w:rPr>
          <w:lang w:eastAsia="de-DE"/>
        </w:rPr>
        <w:t xml:space="preserve">hren Kandidaten, die von anderen Schulen kommen, </w:t>
      </w:r>
      <w:r>
        <w:rPr>
          <w:lang w:eastAsia="de-DE"/>
        </w:rPr>
        <w:t>Zieldaten zuordnen.</w:t>
      </w:r>
    </w:p>
    <w:p w14:paraId="65FE60BC" w14:textId="77777777" w:rsidR="0029003E" w:rsidRDefault="00A63931" w:rsidP="0029003E">
      <w:pPr>
        <w:pStyle w:val="LDAuflistungText"/>
        <w:rPr>
          <w:lang w:eastAsia="de-DE"/>
        </w:rPr>
      </w:pPr>
      <w:r>
        <w:rPr>
          <w:lang w:eastAsia="de-DE"/>
        </w:rPr>
        <w:t xml:space="preserve">Im zweiten Register </w:t>
      </w:r>
      <w:r w:rsidRPr="0029003E">
        <w:rPr>
          <w:rStyle w:val="LDBereichTabelle"/>
        </w:rPr>
        <w:t>K. mit Zieldaten</w:t>
      </w:r>
      <w:r>
        <w:rPr>
          <w:lang w:eastAsia="de-DE"/>
        </w:rPr>
        <w:t xml:space="preserve"> </w:t>
      </w:r>
      <w:r w:rsidR="0029003E">
        <w:rPr>
          <w:lang w:eastAsia="de-DE"/>
        </w:rPr>
        <w:t xml:space="preserve">können Sie die </w:t>
      </w:r>
      <w:r>
        <w:rPr>
          <w:lang w:eastAsia="de-DE"/>
        </w:rPr>
        <w:t xml:space="preserve">Kandidaten mit Zieldaten </w:t>
      </w:r>
      <w:r w:rsidR="0029003E">
        <w:rPr>
          <w:lang w:eastAsia="de-DE"/>
        </w:rPr>
        <w:t>bearbeiten.</w:t>
      </w:r>
    </w:p>
    <w:p w14:paraId="295AA463" w14:textId="000D75DD" w:rsidR="0029003E" w:rsidRDefault="00A63931" w:rsidP="0029003E">
      <w:pPr>
        <w:pStyle w:val="LDAuflistungText"/>
        <w:rPr>
          <w:lang w:eastAsia="de-DE"/>
        </w:rPr>
      </w:pPr>
      <w:r>
        <w:rPr>
          <w:lang w:eastAsia="de-DE"/>
        </w:rPr>
        <w:t xml:space="preserve">Im </w:t>
      </w:r>
      <w:r w:rsidR="0029003E">
        <w:rPr>
          <w:lang w:eastAsia="de-DE"/>
        </w:rPr>
        <w:t xml:space="preserve">dritten </w:t>
      </w:r>
      <w:r w:rsidRPr="00A63931">
        <w:rPr>
          <w:bCs/>
          <w:lang w:eastAsia="de-DE"/>
        </w:rPr>
        <w:t>Register</w:t>
      </w:r>
      <w:r>
        <w:rPr>
          <w:lang w:eastAsia="de-DE"/>
        </w:rPr>
        <w:t xml:space="preserve"> </w:t>
      </w:r>
      <w:r w:rsidRPr="0029003E">
        <w:rPr>
          <w:rStyle w:val="LDBereichTabelle"/>
        </w:rPr>
        <w:t>KV beenden</w:t>
      </w:r>
      <w:r>
        <w:rPr>
          <w:lang w:eastAsia="de-DE"/>
        </w:rPr>
        <w:t xml:space="preserve"> können </w:t>
      </w:r>
      <w:r w:rsidR="0029003E">
        <w:rPr>
          <w:lang w:eastAsia="de-DE"/>
        </w:rPr>
        <w:t xml:space="preserve">Sie </w:t>
      </w:r>
      <w:r>
        <w:rPr>
          <w:lang w:eastAsia="de-DE"/>
        </w:rPr>
        <w:t>Kandidatenverhältnisse, die nicht mehr benötigt werden, beende</w:t>
      </w:r>
      <w:r w:rsidR="003A4D95">
        <w:rPr>
          <w:lang w:eastAsia="de-DE"/>
        </w:rPr>
        <w:t>n.</w:t>
      </w:r>
      <w:r w:rsidR="0029003E">
        <w:rPr>
          <w:lang w:eastAsia="de-DE"/>
        </w:rPr>
        <w:br/>
      </w:r>
      <w:r>
        <w:rPr>
          <w:lang w:eastAsia="de-DE"/>
        </w:rPr>
        <w:t xml:space="preserve">Auf diesem Register erscheinen nur Kandidaten mit dem Status </w:t>
      </w:r>
      <w:r w:rsidRPr="0029003E">
        <w:rPr>
          <w:rStyle w:val="LDMeneintrag"/>
        </w:rPr>
        <w:t>abgelehnt</w:t>
      </w:r>
      <w:r>
        <w:rPr>
          <w:lang w:eastAsia="de-DE"/>
        </w:rPr>
        <w:t xml:space="preserve"> oder </w:t>
      </w:r>
      <w:r w:rsidRPr="0029003E">
        <w:rPr>
          <w:rStyle w:val="LDMeneintrag"/>
        </w:rPr>
        <w:t>desinteressiert</w:t>
      </w:r>
      <w:r w:rsidR="0029003E">
        <w:rPr>
          <w:rStyle w:val="LDMeneintrag"/>
        </w:rPr>
        <w:t xml:space="preserve">, </w:t>
      </w:r>
      <w:r>
        <w:rPr>
          <w:lang w:eastAsia="de-DE"/>
        </w:rPr>
        <w:t xml:space="preserve"> </w:t>
      </w:r>
      <w:r w:rsidR="0029003E">
        <w:rPr>
          <w:lang w:eastAsia="de-DE"/>
        </w:rPr>
        <w:t xml:space="preserve">unabhängig davon, ob Kandidaten </w:t>
      </w:r>
      <w:r>
        <w:rPr>
          <w:lang w:eastAsia="de-DE"/>
        </w:rPr>
        <w:t xml:space="preserve">Zieldaten </w:t>
      </w:r>
      <w:r w:rsidR="0029003E">
        <w:rPr>
          <w:lang w:eastAsia="de-DE"/>
        </w:rPr>
        <w:t xml:space="preserve">haben </w:t>
      </w:r>
      <w:r>
        <w:rPr>
          <w:lang w:eastAsia="de-DE"/>
        </w:rPr>
        <w:t>oder nicht.</w:t>
      </w:r>
    </w:p>
    <w:p w14:paraId="54EB7C0A" w14:textId="77777777" w:rsidR="00BE0E77" w:rsidRDefault="00BE0E77" w:rsidP="00BE0E77">
      <w:pPr>
        <w:pStyle w:val="LDTextinhalt"/>
        <w:rPr>
          <w:lang w:eastAsia="de-DE"/>
        </w:rPr>
      </w:pPr>
    </w:p>
    <w:tbl>
      <w:tblPr>
        <w:tblW w:w="8930" w:type="dxa"/>
        <w:tblInd w:w="817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938"/>
      </w:tblGrid>
      <w:tr w:rsidR="00D3399D" w14:paraId="2EA94B9D" w14:textId="77777777" w:rsidTr="00D3399D">
        <w:trPr>
          <w:cantSplit/>
          <w:trHeight w:val="284"/>
        </w:trPr>
        <w:tc>
          <w:tcPr>
            <w:tcW w:w="992" w:type="dxa"/>
            <w:tcBorders>
              <w:top w:val="nil"/>
              <w:bottom w:val="nil"/>
              <w:right w:val="nil"/>
            </w:tcBorders>
          </w:tcPr>
          <w:p w14:paraId="2FDB04FD" w14:textId="77777777" w:rsidR="00D3399D" w:rsidRPr="00D3399D" w:rsidRDefault="00D3399D" w:rsidP="003A4D95">
            <w:pPr>
              <w:pStyle w:val="LDTextinhalt"/>
              <w:rPr>
                <w:rStyle w:val="LDMeneintrag"/>
                <w:i w:val="0"/>
                <w:iCs w:val="0"/>
                <w:szCs w:val="24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2FC68F17" wp14:editId="6F6C4303">
                  <wp:extent cx="379095" cy="304800"/>
                  <wp:effectExtent l="0" t="0" r="1905" b="0"/>
                  <wp:docPr id="12" name="Grafi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09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</w:tcBorders>
            <w:vAlign w:val="center"/>
          </w:tcPr>
          <w:p w14:paraId="073726D0" w14:textId="77777777" w:rsidR="00D3399D" w:rsidRDefault="00D3399D" w:rsidP="003A4D95">
            <w:pPr>
              <w:pStyle w:val="LDTextinhalt"/>
              <w:rPr>
                <w:rStyle w:val="LDNeu"/>
              </w:rPr>
            </w:pPr>
            <w:r w:rsidRPr="008560C4">
              <w:rPr>
                <w:rStyle w:val="LDNeu"/>
              </w:rPr>
              <w:t>Weiterführende Informationen</w:t>
            </w:r>
          </w:p>
          <w:p w14:paraId="3329F73F" w14:textId="2B54B3EB" w:rsidR="00D3399D" w:rsidRDefault="00B201FF" w:rsidP="00D3399D">
            <w:r w:rsidRPr="00D3399D">
              <w:t xml:space="preserve">Vertiefende </w:t>
            </w:r>
            <w:r>
              <w:t xml:space="preserve">Informationen zur neuen Webseite </w:t>
            </w:r>
            <w:r w:rsidRPr="00D3399D">
              <w:rPr>
                <w:rStyle w:val="LDMenpunkt"/>
              </w:rPr>
              <w:t>Kandidaten bearbeiten</w:t>
            </w:r>
            <w:r>
              <w:t xml:space="preserve"> finden Sie in der LUSD-Hilfe der jeweiligen Register.</w:t>
            </w:r>
          </w:p>
          <w:p w14:paraId="47873643" w14:textId="56791020" w:rsidR="00D3399D" w:rsidRDefault="00D3399D" w:rsidP="00D3399D">
            <w:pPr>
              <w:rPr>
                <w:rStyle w:val="hervorhebungblau"/>
              </w:rPr>
            </w:pPr>
            <w:r>
              <w:t>Klicken Sie hierzu auf das gewünschte Register und dann auf die Schaltfläche</w:t>
            </w:r>
            <w:r>
              <w:rPr>
                <w:noProof/>
                <w:lang w:eastAsia="de-DE"/>
              </w:rPr>
              <w:drawing>
                <wp:inline distT="0" distB="0" distL="0" distR="0" wp14:anchorId="1C7DC4D2" wp14:editId="1FF45E45">
                  <wp:extent cx="451485" cy="166370"/>
                  <wp:effectExtent l="0" t="0" r="5715" b="5080"/>
                  <wp:docPr id="19" name="Grafik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85" cy="16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71CBB345" w14:textId="29397658" w:rsidR="00D3399D" w:rsidRPr="00D3399D" w:rsidRDefault="00D3399D" w:rsidP="00D3399D">
            <w:r>
              <w:rPr>
                <w:noProof/>
                <w:lang w:eastAsia="de-DE"/>
              </w:rPr>
              <w:drawing>
                <wp:inline distT="0" distB="0" distL="0" distR="0" wp14:anchorId="7CD13675" wp14:editId="01232BF5">
                  <wp:extent cx="2874010" cy="510540"/>
                  <wp:effectExtent l="19050" t="19050" r="21590" b="22860"/>
                  <wp:docPr id="20" name="Grafik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4010" cy="51054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18B34" w14:textId="77777777" w:rsidR="00A63931" w:rsidRPr="00A63931" w:rsidRDefault="00A63931" w:rsidP="0029003E">
      <w:pPr>
        <w:pStyle w:val="LDTextinhalteingerckt"/>
      </w:pPr>
    </w:p>
    <w:p w14:paraId="3A99211F" w14:textId="3C579F91" w:rsidR="00703A9E" w:rsidRDefault="001A1434" w:rsidP="00BE0E77">
      <w:pPr>
        <w:pStyle w:val="berschrift2"/>
      </w:pPr>
      <w:bookmarkStart w:id="8" w:name="_Toc503769922"/>
      <w:r>
        <w:t>Unterricht</w:t>
      </w:r>
      <w:bookmarkEnd w:id="2"/>
      <w:bookmarkEnd w:id="8"/>
    </w:p>
    <w:p w14:paraId="1F68744D" w14:textId="2C993644" w:rsidR="0099361D" w:rsidRDefault="0099361D" w:rsidP="003A4D95">
      <w:pPr>
        <w:pStyle w:val="berschrift3"/>
      </w:pPr>
      <w:bookmarkStart w:id="9" w:name="_Toc503769923"/>
      <w:r w:rsidRPr="002664BC">
        <w:t>Zeugnisse</w:t>
      </w:r>
      <w:bookmarkEnd w:id="9"/>
    </w:p>
    <w:p w14:paraId="6F7F03F6" w14:textId="34F88A4B" w:rsidR="00BE0E77" w:rsidRPr="00BE0E77" w:rsidRDefault="00BE0E77" w:rsidP="00BE0E77">
      <w:pPr>
        <w:pStyle w:val="LDTextinhalteingerckt"/>
      </w:pPr>
      <w:r>
        <w:t>Folgende Zeugnisformulare wurden angepasst:</w:t>
      </w:r>
    </w:p>
    <w:p w14:paraId="15AAD074" w14:textId="6C331AE1" w:rsidR="00B315CB" w:rsidRPr="006F2019" w:rsidRDefault="000C0CC0" w:rsidP="0029745E">
      <w:pPr>
        <w:pStyle w:val="berschrift4"/>
      </w:pPr>
      <w:bookmarkStart w:id="10" w:name="_Toc503769924"/>
      <w:r w:rsidRPr="0029745E">
        <w:t>Fachoberschule</w:t>
      </w:r>
      <w:bookmarkEnd w:id="10"/>
    </w:p>
    <w:p w14:paraId="72066E6C" w14:textId="56AE0C5A" w:rsidR="000C0CC0" w:rsidRPr="00782FA7" w:rsidRDefault="000C0CC0" w:rsidP="000C0CC0">
      <w:pPr>
        <w:ind w:left="708" w:firstLine="1"/>
        <w:rPr>
          <w:szCs w:val="20"/>
        </w:rPr>
      </w:pPr>
      <w:r w:rsidRPr="00782FA7">
        <w:rPr>
          <w:szCs w:val="20"/>
        </w:rPr>
        <w:t>Das Abgangs</w:t>
      </w:r>
      <w:r w:rsidR="0029745E">
        <w:rPr>
          <w:szCs w:val="20"/>
        </w:rPr>
        <w:t>-</w:t>
      </w:r>
      <w:r w:rsidRPr="00782FA7">
        <w:rPr>
          <w:szCs w:val="20"/>
        </w:rPr>
        <w:t xml:space="preserve"> und das Halbjahreszeugnis wurden </w:t>
      </w:r>
      <w:r w:rsidR="0029745E">
        <w:rPr>
          <w:szCs w:val="20"/>
        </w:rPr>
        <w:t xml:space="preserve">so </w:t>
      </w:r>
      <w:r w:rsidRPr="00782FA7">
        <w:rPr>
          <w:szCs w:val="20"/>
        </w:rPr>
        <w:t xml:space="preserve">angepasst, dass jetzt </w:t>
      </w:r>
      <w:r w:rsidR="005B7E00" w:rsidRPr="00782FA7">
        <w:rPr>
          <w:szCs w:val="20"/>
        </w:rPr>
        <w:t>sowohl bei den Kursnoten als auch bei den Gesamtnoten Punkte statt wie bisher Noten ausgegeben werden können.</w:t>
      </w:r>
    </w:p>
    <w:p w14:paraId="6E1CAF4F" w14:textId="77777777" w:rsidR="0029745E" w:rsidRDefault="005B7E00" w:rsidP="000C0CC0">
      <w:pPr>
        <w:ind w:left="708" w:firstLine="1"/>
        <w:rPr>
          <w:szCs w:val="20"/>
        </w:rPr>
      </w:pPr>
      <w:r w:rsidRPr="00782FA7">
        <w:rPr>
          <w:szCs w:val="20"/>
        </w:rPr>
        <w:t xml:space="preserve">In diesem Zusammenhang wurde auch die Erfassung der Gesamtnoten erweitert. </w:t>
      </w:r>
    </w:p>
    <w:p w14:paraId="6B73F85B" w14:textId="0F071C6E" w:rsidR="0029745E" w:rsidRDefault="005B7E00" w:rsidP="000C0CC0">
      <w:pPr>
        <w:ind w:left="708" w:firstLine="1"/>
        <w:rPr>
          <w:szCs w:val="20"/>
        </w:rPr>
      </w:pPr>
      <w:r w:rsidRPr="00782FA7">
        <w:rPr>
          <w:szCs w:val="20"/>
        </w:rPr>
        <w:t xml:space="preserve">Sie </w:t>
      </w:r>
      <w:r w:rsidR="0029745E">
        <w:rPr>
          <w:szCs w:val="20"/>
        </w:rPr>
        <w:t xml:space="preserve">können </w:t>
      </w:r>
      <w:r w:rsidRPr="00782FA7">
        <w:rPr>
          <w:szCs w:val="20"/>
        </w:rPr>
        <w:t xml:space="preserve">jetzt </w:t>
      </w:r>
      <w:r w:rsidR="0029745E" w:rsidRPr="00782FA7">
        <w:rPr>
          <w:szCs w:val="20"/>
        </w:rPr>
        <w:t xml:space="preserve">bei Schülern der Fachoberschule in den Feldern </w:t>
      </w:r>
      <w:r w:rsidR="0029745E" w:rsidRPr="00782FA7">
        <w:rPr>
          <w:b/>
          <w:szCs w:val="20"/>
        </w:rPr>
        <w:t>Gesamtnote beruflicher Lernbereich</w:t>
      </w:r>
      <w:r w:rsidR="0029745E" w:rsidRPr="00782FA7">
        <w:rPr>
          <w:szCs w:val="20"/>
        </w:rPr>
        <w:t xml:space="preserve"> sowie </w:t>
      </w:r>
      <w:r w:rsidR="0029745E" w:rsidRPr="00782FA7">
        <w:rPr>
          <w:b/>
          <w:szCs w:val="20"/>
        </w:rPr>
        <w:t>Gesamtnote Wahlpflichtunterricht</w:t>
      </w:r>
      <w:r w:rsidR="0029745E" w:rsidRPr="00782FA7">
        <w:rPr>
          <w:szCs w:val="20"/>
        </w:rPr>
        <w:t xml:space="preserve"> Punkte zu erfassen</w:t>
      </w:r>
      <w:r w:rsidR="0029745E">
        <w:rPr>
          <w:szCs w:val="20"/>
        </w:rPr>
        <w:t xml:space="preserve">: </w:t>
      </w:r>
    </w:p>
    <w:p w14:paraId="133FDBCE" w14:textId="77777777" w:rsidR="0029745E" w:rsidRDefault="0029745E" w:rsidP="000C0CC0">
      <w:pPr>
        <w:ind w:left="708" w:firstLine="1"/>
        <w:rPr>
          <w:szCs w:val="20"/>
        </w:rPr>
      </w:pPr>
      <w:r>
        <w:rPr>
          <w:szCs w:val="20"/>
        </w:rPr>
        <w:t xml:space="preserve">- </w:t>
      </w:r>
      <w:r w:rsidR="005B7E00" w:rsidRPr="00782FA7">
        <w:rPr>
          <w:szCs w:val="20"/>
        </w:rPr>
        <w:t xml:space="preserve">auf der Webseite </w:t>
      </w:r>
      <w:r w:rsidR="005B7E00" w:rsidRPr="00782FA7">
        <w:rPr>
          <w:smallCaps/>
          <w:szCs w:val="20"/>
        </w:rPr>
        <w:t>Unterricht &gt; Leistungserfassung &gt; Schüler</w:t>
      </w:r>
      <w:r w:rsidR="005B7E00" w:rsidRPr="00782FA7">
        <w:rPr>
          <w:szCs w:val="20"/>
        </w:rPr>
        <w:t xml:space="preserve"> </w:t>
      </w:r>
      <w:r>
        <w:rPr>
          <w:szCs w:val="20"/>
        </w:rPr>
        <w:t xml:space="preserve">im </w:t>
      </w:r>
      <w:r w:rsidR="005B7E00" w:rsidRPr="00782FA7">
        <w:rPr>
          <w:szCs w:val="20"/>
        </w:rPr>
        <w:t xml:space="preserve">Register </w:t>
      </w:r>
      <w:r w:rsidR="00754143" w:rsidRPr="0029745E">
        <w:rPr>
          <w:rStyle w:val="LDRegister"/>
        </w:rPr>
        <w:t>Gesamtnoten</w:t>
      </w:r>
      <w:r w:rsidR="00754143" w:rsidRPr="00782FA7">
        <w:rPr>
          <w:color w:val="FF0000"/>
          <w:szCs w:val="20"/>
        </w:rPr>
        <w:t xml:space="preserve"> </w:t>
      </w:r>
      <w:r w:rsidR="005B7E00" w:rsidRPr="00782FA7">
        <w:rPr>
          <w:szCs w:val="20"/>
        </w:rPr>
        <w:t xml:space="preserve">sowie </w:t>
      </w:r>
    </w:p>
    <w:p w14:paraId="02F3494B" w14:textId="439D29F7" w:rsidR="0029745E" w:rsidRDefault="0029745E" w:rsidP="000C0CC0">
      <w:pPr>
        <w:ind w:left="708" w:firstLine="1"/>
        <w:rPr>
          <w:szCs w:val="20"/>
        </w:rPr>
      </w:pPr>
      <w:r>
        <w:rPr>
          <w:szCs w:val="20"/>
        </w:rPr>
        <w:t xml:space="preserve">- </w:t>
      </w:r>
      <w:r w:rsidR="005B7E00" w:rsidRPr="00782FA7">
        <w:rPr>
          <w:szCs w:val="20"/>
        </w:rPr>
        <w:t xml:space="preserve">im Externen Notenclient (ENC) auf dem Register </w:t>
      </w:r>
      <w:r w:rsidR="005B7E00" w:rsidRPr="0029745E">
        <w:rPr>
          <w:rStyle w:val="LDRegister"/>
        </w:rPr>
        <w:t>Gesamtnoten</w:t>
      </w:r>
    </w:p>
    <w:p w14:paraId="2D4BC4CA" w14:textId="2B9E6F6A" w:rsidR="00BD67DE" w:rsidRPr="006F2019" w:rsidRDefault="00782FA7" w:rsidP="0029745E">
      <w:pPr>
        <w:pStyle w:val="berschrift4"/>
      </w:pPr>
      <w:bookmarkStart w:id="11" w:name="_Toc503769925"/>
      <w:r w:rsidRPr="006F2019">
        <w:t xml:space="preserve">Mehrjährige </w:t>
      </w:r>
      <w:r w:rsidRPr="0029745E">
        <w:t>Berufsfachschule</w:t>
      </w:r>
      <w:r w:rsidRPr="006F2019">
        <w:t xml:space="preserve"> mit Berufsabschluss</w:t>
      </w:r>
      <w:r w:rsidR="00BD67DE" w:rsidRPr="006F2019">
        <w:t xml:space="preserve"> Hauswirtschaft</w:t>
      </w:r>
      <w:r w:rsidRPr="006F2019">
        <w:t xml:space="preserve"> (BFSB/----/HAUS)</w:t>
      </w:r>
      <w:bookmarkEnd w:id="11"/>
    </w:p>
    <w:p w14:paraId="65CE83FA" w14:textId="1BFB06D2" w:rsidR="00782FA7" w:rsidRPr="00782FA7" w:rsidRDefault="00782FA7" w:rsidP="00782FA7">
      <w:pPr>
        <w:ind w:left="708"/>
      </w:pPr>
      <w:r>
        <w:t xml:space="preserve">Neben dem Abgangszeugnis stehen nun auch </w:t>
      </w:r>
      <w:r w:rsidR="007E14DE">
        <w:t xml:space="preserve">das </w:t>
      </w:r>
      <w:r>
        <w:t xml:space="preserve">Halbjahres- und </w:t>
      </w:r>
      <w:r w:rsidR="007E14DE">
        <w:t xml:space="preserve">das </w:t>
      </w:r>
      <w:r>
        <w:t>Abschlusszeugnis zur Verfügung.</w:t>
      </w:r>
    </w:p>
    <w:p w14:paraId="083101A6" w14:textId="5D067B39" w:rsidR="00BD67DE" w:rsidRPr="006F2019" w:rsidRDefault="00782FA7" w:rsidP="0029745E">
      <w:pPr>
        <w:pStyle w:val="berschrift4"/>
      </w:pPr>
      <w:bookmarkStart w:id="12" w:name="_Toc503769926"/>
      <w:r w:rsidRPr="006F2019">
        <w:t xml:space="preserve">Berufsfachschule zum Übergang in </w:t>
      </w:r>
      <w:r w:rsidRPr="0029745E">
        <w:t>Ausbildung</w:t>
      </w:r>
      <w:r w:rsidRPr="006F2019">
        <w:t xml:space="preserve"> (BÜA)</w:t>
      </w:r>
      <w:bookmarkEnd w:id="12"/>
    </w:p>
    <w:p w14:paraId="5CB2235B" w14:textId="44F45E48" w:rsidR="00782FA7" w:rsidRDefault="00782FA7" w:rsidP="00782FA7">
      <w:pPr>
        <w:ind w:left="708"/>
      </w:pPr>
      <w:r>
        <w:t>Neben dem Abgangszeugnis steht nun auch das Halbjahreszeugnis zur Verfügung.</w:t>
      </w:r>
    </w:p>
    <w:p w14:paraId="1898F7BA" w14:textId="2FBD2821" w:rsidR="007E14DE" w:rsidRDefault="007E14DE" w:rsidP="0029745E">
      <w:pPr>
        <w:pStyle w:val="berschrift4"/>
      </w:pPr>
      <w:bookmarkStart w:id="13" w:name="_Toc503769927"/>
      <w:r w:rsidRPr="0029745E">
        <w:t>Neue</w:t>
      </w:r>
      <w:r>
        <w:t xml:space="preserve"> Lernfelder</w:t>
      </w:r>
      <w:bookmarkEnd w:id="13"/>
    </w:p>
    <w:p w14:paraId="071E4802" w14:textId="5DE5752B" w:rsidR="007E14DE" w:rsidRDefault="007E14DE" w:rsidP="007E14DE">
      <w:pPr>
        <w:ind w:left="708"/>
      </w:pPr>
      <w:r>
        <w:t xml:space="preserve">Für den Beruf </w:t>
      </w:r>
      <w:r w:rsidRPr="007E14DE">
        <w:rPr>
          <w:b/>
        </w:rPr>
        <w:t>Dachdecker (VO2016)</w:t>
      </w:r>
      <w:r>
        <w:t xml:space="preserve"> sowie die Schulform </w:t>
      </w:r>
      <w:r w:rsidRPr="007E14DE">
        <w:rPr>
          <w:b/>
        </w:rPr>
        <w:t>FOBT/TECH/UMWE</w:t>
      </w:r>
      <w:r>
        <w:t xml:space="preserve"> wurden Lernfelder bzw. Themen- und Aufgabenfelder eingepflegt und können damit in Zeugnissen ausgegeben werden.</w:t>
      </w:r>
    </w:p>
    <w:p w14:paraId="06622D06" w14:textId="77777777" w:rsidR="0098689C" w:rsidRPr="007E14DE" w:rsidRDefault="0098689C" w:rsidP="007E14DE">
      <w:pPr>
        <w:ind w:left="708"/>
      </w:pPr>
    </w:p>
    <w:p w14:paraId="711A8635" w14:textId="36559450" w:rsidR="00204250" w:rsidRDefault="00204250" w:rsidP="003A4D95">
      <w:pPr>
        <w:pStyle w:val="berschrift2"/>
      </w:pPr>
      <w:bookmarkStart w:id="14" w:name="_Toc446396494"/>
      <w:bookmarkStart w:id="15" w:name="_Toc503769928"/>
      <w:r>
        <w:t>Extras</w:t>
      </w:r>
      <w:r w:rsidR="001B282E">
        <w:t xml:space="preserve"> &gt; Berichte</w:t>
      </w:r>
      <w:bookmarkEnd w:id="15"/>
    </w:p>
    <w:p w14:paraId="760EEDE2" w14:textId="43E6BD71" w:rsidR="00CF2637" w:rsidRPr="00CF2637" w:rsidRDefault="00CF2637" w:rsidP="003A4D95">
      <w:pPr>
        <w:pStyle w:val="berschrift3"/>
      </w:pPr>
      <w:bookmarkStart w:id="16" w:name="_Toc503769929"/>
      <w:r w:rsidRPr="00CF2637">
        <w:rPr>
          <w:rStyle w:val="Fett"/>
          <w:b w:val="0"/>
          <w:bCs/>
        </w:rPr>
        <w:t>Schüler &gt; Grundschule &gt; Anmeldung Klasse 5</w:t>
      </w:r>
      <w:bookmarkEnd w:id="16"/>
    </w:p>
    <w:p w14:paraId="49D16BFE" w14:textId="24674B80" w:rsidR="00C929CC" w:rsidRDefault="00CF2637" w:rsidP="00C929CC">
      <w:pPr>
        <w:pStyle w:val="LDTextinhalteingerckt"/>
      </w:pPr>
      <w:r w:rsidRPr="00CF2637">
        <w:t xml:space="preserve">Die Novellierung des Hessischen Schulgesetzes bringt eine Vereinheitlichung des Antragsverfahrens zum Übergang von der Stufe 4 in </w:t>
      </w:r>
      <w:r w:rsidR="00C13A5F">
        <w:t xml:space="preserve">die </w:t>
      </w:r>
      <w:r w:rsidR="00782FA7">
        <w:t>Stufe 5 mit sich.</w:t>
      </w:r>
    </w:p>
    <w:p w14:paraId="64404E62" w14:textId="29C8338F" w:rsidR="00FA6175" w:rsidRDefault="00FA6175" w:rsidP="00C929CC">
      <w:pPr>
        <w:pStyle w:val="LDTextinhalteingerckt"/>
      </w:pPr>
      <w:r>
        <w:t xml:space="preserve">Ab dem </w:t>
      </w:r>
      <w:r w:rsidRPr="002F0173">
        <w:rPr>
          <w:rStyle w:val="hervorhebung"/>
        </w:rPr>
        <w:t>12.01.2018</w:t>
      </w:r>
      <w:r>
        <w:t xml:space="preserve"> gibt es für die Anmeldung Klasse 5 ein </w:t>
      </w:r>
      <w:r w:rsidRPr="002F0173">
        <w:rPr>
          <w:rStyle w:val="hervorhebung"/>
        </w:rPr>
        <w:t>hessenweit einheitliches Antragsformular</w:t>
      </w:r>
      <w:r>
        <w:t xml:space="preserve"> in der LUSD.</w:t>
      </w:r>
      <w:r w:rsidR="00C929CC">
        <w:br/>
        <w:t xml:space="preserve">Damit werden die </w:t>
      </w:r>
      <w:r w:rsidR="00C929CC" w:rsidRPr="00CF2637">
        <w:t>bisher von den Staatlichen Schulämtern individuell gestalteten Antragsformulare durch ein einheitliches Antragsformular aus der LUSD ersetzt.</w:t>
      </w:r>
      <w:r>
        <w:br/>
      </w:r>
    </w:p>
    <w:p w14:paraId="120BE570" w14:textId="006EC86C" w:rsidR="00FA6175" w:rsidRDefault="00FA6175" w:rsidP="00FA6175">
      <w:pPr>
        <w:pStyle w:val="LDAuflistungText"/>
      </w:pPr>
      <w:r>
        <w:t>Sie können das Formular sowohl für einzelne Schüler als auch z. B. als Klassensatz ausgeben. Dabei werden Schülerdaten und Daten der Ansprechpartner direkt aus der LUSD auf das Formular übernommen</w:t>
      </w:r>
      <w:r w:rsidR="00C13A5F">
        <w:t>.</w:t>
      </w:r>
      <w:r>
        <w:br/>
      </w:r>
    </w:p>
    <w:p w14:paraId="5F13D9BB" w14:textId="18D4E2C6" w:rsidR="00A25E08" w:rsidRPr="005D2150" w:rsidRDefault="00A25E08" w:rsidP="00A25E08">
      <w:pPr>
        <w:pStyle w:val="LDAuflistungText"/>
        <w:rPr>
          <w:rStyle w:val="LDMenpunkt"/>
          <w:bCs w:val="0"/>
          <w:smallCaps w:val="0"/>
          <w:szCs w:val="22"/>
        </w:rPr>
      </w:pPr>
      <w:r>
        <w:t>Beim Erstellen des Formulars, erzeugt die LUSD für jede</w:t>
      </w:r>
      <w:r w:rsidR="00782FA7">
        <w:t>n Schüler das passende Formular</w:t>
      </w:r>
      <w:r>
        <w:t xml:space="preserve"> auf Basis der Eintragungen auf der Webseite </w:t>
      </w:r>
      <w:r w:rsidRPr="005D2150">
        <w:rPr>
          <w:rStyle w:val="LDMenpunkt"/>
        </w:rPr>
        <w:t>Qualifikationen.</w:t>
      </w:r>
      <w:r>
        <w:rPr>
          <w:rStyle w:val="LDMenpunkt"/>
        </w:rPr>
        <w:br/>
      </w:r>
    </w:p>
    <w:p w14:paraId="6D6DB960" w14:textId="3A0C7FD0" w:rsidR="00FA6175" w:rsidRDefault="00FA6175" w:rsidP="00A25E08">
      <w:pPr>
        <w:pStyle w:val="LDTextinhaltweitereingerckt"/>
        <w:rPr>
          <w:b/>
        </w:rPr>
      </w:pPr>
      <w:r>
        <w:t xml:space="preserve">Das Formular gibt es in </w:t>
      </w:r>
      <w:r w:rsidRPr="00C44083">
        <w:t>folgenden</w:t>
      </w:r>
      <w:r>
        <w:rPr>
          <w:b/>
        </w:rPr>
        <w:t xml:space="preserve"> Varianten</w:t>
      </w:r>
      <w:r w:rsidR="00782FA7">
        <w:rPr>
          <w:b/>
        </w:rPr>
        <w:t>:</w:t>
      </w:r>
    </w:p>
    <w:p w14:paraId="256D80DA" w14:textId="105E0539" w:rsidR="00FA6175" w:rsidRDefault="00782FA7" w:rsidP="003A4D95">
      <w:pPr>
        <w:pStyle w:val="LDAuflistungzweiteEbene"/>
      </w:pPr>
      <w:r>
        <w:t>f</w:t>
      </w:r>
      <w:r w:rsidR="00FA6175">
        <w:t xml:space="preserve">ür </w:t>
      </w:r>
      <w:r w:rsidR="00FA6175" w:rsidRPr="0044738A">
        <w:rPr>
          <w:rStyle w:val="hervorhebung"/>
        </w:rPr>
        <w:t>regelschul- und lernzielgleiche</w:t>
      </w:r>
      <w:r w:rsidR="00FA6175" w:rsidRPr="0044738A">
        <w:t xml:space="preserve"> Schülerinnen und Schüle</w:t>
      </w:r>
      <w:r w:rsidR="00FA6175">
        <w:t>r</w:t>
      </w:r>
    </w:p>
    <w:p w14:paraId="74F4F11A" w14:textId="1837679A" w:rsidR="00FA6175" w:rsidRDefault="00782FA7" w:rsidP="003A4D95">
      <w:pPr>
        <w:pStyle w:val="LDAuflistungzweiteEbene"/>
      </w:pPr>
      <w:r>
        <w:t>f</w:t>
      </w:r>
      <w:r w:rsidR="00FA6175">
        <w:t xml:space="preserve">ür </w:t>
      </w:r>
      <w:r w:rsidR="00FA6175" w:rsidRPr="0044738A">
        <w:t xml:space="preserve">Schülerinnen und Schüler mit dem </w:t>
      </w:r>
      <w:r w:rsidR="00FA6175" w:rsidRPr="0044738A">
        <w:rPr>
          <w:rStyle w:val="hervorhebung"/>
        </w:rPr>
        <w:t>Förderschwerpunkt Lernen (LER</w:t>
      </w:r>
      <w:r w:rsidR="00FA6175">
        <w:rPr>
          <w:rStyle w:val="hervorhebung"/>
        </w:rPr>
        <w:t>)</w:t>
      </w:r>
    </w:p>
    <w:p w14:paraId="73D25E57" w14:textId="0B76134D" w:rsidR="00FA6175" w:rsidRDefault="00782FA7" w:rsidP="003A4D95">
      <w:pPr>
        <w:pStyle w:val="LDAuflistungzweiteEbene"/>
        <w:rPr>
          <w:rStyle w:val="hervorhebung"/>
        </w:rPr>
      </w:pPr>
      <w:r>
        <w:t>f</w:t>
      </w:r>
      <w:r w:rsidR="00FA6175">
        <w:t xml:space="preserve">ür </w:t>
      </w:r>
      <w:r w:rsidR="00FA6175" w:rsidRPr="0044738A">
        <w:t xml:space="preserve">Schülerinnen und Schüler mit dem </w:t>
      </w:r>
      <w:r w:rsidR="00FA6175" w:rsidRPr="0044738A">
        <w:rPr>
          <w:rStyle w:val="hervorhebung"/>
        </w:rPr>
        <w:t>Förderschwerpunkt Geistige Entwicklung (GE)</w:t>
      </w:r>
      <w:r w:rsidR="005D2150">
        <w:rPr>
          <w:rStyle w:val="hervorhebung"/>
        </w:rPr>
        <w:br/>
      </w:r>
    </w:p>
    <w:p w14:paraId="42331AD8" w14:textId="77777777" w:rsidR="005D2150" w:rsidRPr="005D2150" w:rsidRDefault="005D2150" w:rsidP="003A4D95">
      <w:pPr>
        <w:pStyle w:val="LDTextinhalt"/>
        <w:rPr>
          <w:rStyle w:val="LDMenpunkt"/>
          <w:bCs w:val="0"/>
          <w:smallCaps w:val="0"/>
          <w:szCs w:val="22"/>
        </w:rPr>
      </w:pPr>
    </w:p>
    <w:tbl>
      <w:tblPr>
        <w:tblW w:w="8930" w:type="dxa"/>
        <w:tblInd w:w="817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7938"/>
      </w:tblGrid>
      <w:tr w:rsidR="005D2150" w:rsidRPr="00A77AAC" w14:paraId="032C5E97" w14:textId="77777777" w:rsidTr="005D2150">
        <w:trPr>
          <w:cantSplit/>
          <w:trHeight w:val="284"/>
        </w:trPr>
        <w:tc>
          <w:tcPr>
            <w:tcW w:w="992" w:type="dxa"/>
            <w:tcBorders>
              <w:top w:val="nil"/>
              <w:bottom w:val="nil"/>
              <w:right w:val="nil"/>
            </w:tcBorders>
          </w:tcPr>
          <w:p w14:paraId="141191F1" w14:textId="77777777" w:rsidR="005D2150" w:rsidRPr="00A77AAC" w:rsidRDefault="005D2150" w:rsidP="003A4D95">
            <w:pPr>
              <w:pStyle w:val="LDTextinhalt"/>
              <w:rPr>
                <w:rStyle w:val="hervorhebun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583587DB" wp14:editId="18A9B936">
                  <wp:extent cx="381000" cy="304800"/>
                  <wp:effectExtent l="0" t="0" r="0" b="0"/>
                  <wp:docPr id="4" name="Grafik 4" descr="H:\LUSD\02_LUSD Hilfe\Hilfe Versionen\aktuelle version lusdhilfe 2012_02_17\lusdhelp\lusd\Images\Icons\Info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LUSD\02_LUSD Hilfe\Hilfe Versionen\aktuelle version lusdhilfe 2012_02_17\lusdhelp\lusd\Images\Icons\Info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tcBorders>
              <w:left w:val="nil"/>
            </w:tcBorders>
            <w:vAlign w:val="center"/>
          </w:tcPr>
          <w:p w14:paraId="033A6565" w14:textId="64DD1EB4" w:rsidR="005D2150" w:rsidRDefault="005D2150" w:rsidP="003A4D95">
            <w:pPr>
              <w:pStyle w:val="LDTextinhalt"/>
              <w:rPr>
                <w:rStyle w:val="LDNeu"/>
              </w:rPr>
            </w:pPr>
            <w:r>
              <w:rPr>
                <w:rStyle w:val="LDNeu"/>
              </w:rPr>
              <w:t>Weitere Informationen</w:t>
            </w:r>
          </w:p>
          <w:p w14:paraId="22E9ECC1" w14:textId="19FAE032" w:rsidR="005D2150" w:rsidRPr="00A77AAC" w:rsidRDefault="005D2150" w:rsidP="005D2150">
            <w:r>
              <w:t xml:space="preserve">Bitte beachten Sie die Anleitung </w:t>
            </w:r>
            <w:hyperlink r:id="rId22" w:history="1">
              <w:r w:rsidRPr="00A25E08">
                <w:rPr>
                  <w:rStyle w:val="Hyperlink"/>
                  <w:szCs w:val="20"/>
                </w:rPr>
                <w:t>AWS – Hinweise zum Formular „Anmeldung Klasse 5“</w:t>
              </w:r>
            </w:hyperlink>
            <w:r>
              <w:t xml:space="preserve">  im LUSD-Forum unter </w:t>
            </w:r>
            <w:r w:rsidRPr="005D2150">
              <w:rPr>
                <w:rStyle w:val="LDMenpunkt"/>
              </w:rPr>
              <w:t>Anleitungen &gt; Schülermanagement</w:t>
            </w:r>
            <w:r>
              <w:t xml:space="preserve"> </w:t>
            </w:r>
          </w:p>
        </w:tc>
        <w:bookmarkStart w:id="17" w:name="_GoBack"/>
        <w:bookmarkEnd w:id="17"/>
      </w:tr>
    </w:tbl>
    <w:p w14:paraId="1129D584" w14:textId="60A54AEF" w:rsidR="00FA6175" w:rsidRDefault="00FA6175" w:rsidP="00FA6175">
      <w:pPr>
        <w:pStyle w:val="berschrift4"/>
      </w:pPr>
      <w:bookmarkStart w:id="18" w:name="_Toc501456124"/>
      <w:bookmarkStart w:id="19" w:name="_Toc503769930"/>
      <w:r w:rsidRPr="00FA6175">
        <w:t>Schülerinnen und Schüler</w:t>
      </w:r>
      <w:r w:rsidR="00C929CC">
        <w:t xml:space="preserve"> sind </w:t>
      </w:r>
      <w:r w:rsidRPr="00FA6175">
        <w:t>in der LUSD erfasst</w:t>
      </w:r>
      <w:bookmarkEnd w:id="18"/>
      <w:bookmarkEnd w:id="19"/>
      <w:r w:rsidRPr="00FA6175">
        <w:t xml:space="preserve"> </w:t>
      </w:r>
    </w:p>
    <w:p w14:paraId="77415FB7" w14:textId="7FB15DDC" w:rsidR="00FA6175" w:rsidRDefault="00FA6175" w:rsidP="00FA6175">
      <w:pPr>
        <w:pStyle w:val="LDTextinhalteingerckt"/>
      </w:pPr>
      <w:r w:rsidRPr="00FA6175">
        <w:t xml:space="preserve">Für Schülerinnen und Schüler, </w:t>
      </w:r>
      <w:r w:rsidRPr="00FA6175">
        <w:rPr>
          <w:rStyle w:val="hervorhebung"/>
        </w:rPr>
        <w:t>die in der LUSD erfasst sind</w:t>
      </w:r>
      <w:r w:rsidRPr="00FA6175">
        <w:t xml:space="preserve">, erstellen Sie das Formular Anmeldung Klasse 5 unverändert unter </w:t>
      </w:r>
      <w:r>
        <w:t xml:space="preserve"> </w:t>
      </w:r>
      <w:r w:rsidRPr="00DE0E76">
        <w:rPr>
          <w:rStyle w:val="LDMenpunkt"/>
        </w:rPr>
        <w:t xml:space="preserve">Extras &gt; Berichtsverwaltung &gt; Schüler &gt; Grundschule &gt; </w:t>
      </w:r>
      <w:r w:rsidRPr="00DE0E76">
        <w:t>Anmeldung Klasse 5</w:t>
      </w:r>
      <w:r>
        <w:t xml:space="preserve"> (</w:t>
      </w:r>
      <w:r w:rsidR="00BE0E77">
        <w:fldChar w:fldCharType="begin"/>
      </w:r>
      <w:r w:rsidR="00BE0E77">
        <w:instrText xml:space="preserve"> REF _Ref503279593 \h </w:instrText>
      </w:r>
      <w:r w:rsidR="00BE0E77">
        <w:fldChar w:fldCharType="separate"/>
      </w:r>
      <w:r w:rsidR="00BE0E77">
        <w:t xml:space="preserve">Abb. </w:t>
      </w:r>
      <w:r w:rsidR="00BE0E77">
        <w:rPr>
          <w:noProof/>
        </w:rPr>
        <w:t>3</w:t>
      </w:r>
      <w:r w:rsidR="00BE0E77">
        <w:fldChar w:fldCharType="end"/>
      </w:r>
      <w:r>
        <w:t>)</w:t>
      </w:r>
    </w:p>
    <w:p w14:paraId="705A548C" w14:textId="77777777" w:rsidR="0029745E" w:rsidRDefault="00FA6175" w:rsidP="0029745E">
      <w:pPr>
        <w:pStyle w:val="LDTextinhalteingerckt"/>
        <w:keepNext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1DDBDB" wp14:editId="7688311A">
                <wp:simplePos x="0" y="0"/>
                <wp:positionH relativeFrom="column">
                  <wp:posOffset>880517</wp:posOffset>
                </wp:positionH>
                <wp:positionV relativeFrom="paragraph">
                  <wp:posOffset>1452845</wp:posOffset>
                </wp:positionV>
                <wp:extent cx="715993" cy="129396"/>
                <wp:effectExtent l="0" t="0" r="27305" b="23495"/>
                <wp:wrapNone/>
                <wp:docPr id="43" name="Rechteck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993" cy="12939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43" o:spid="_x0000_s1026" style="position:absolute;margin-left:69.35pt;margin-top:114.4pt;width:56.4pt;height:1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" filled="f" strokecolor="#c00000" strokeweight="1.5pt"/>
            </w:pict>
          </mc:Fallback>
        </mc:AlternateContent>
      </w:r>
      <w:r>
        <w:rPr>
          <w:noProof/>
          <w:lang w:eastAsia="de-DE"/>
        </w:rPr>
        <w:drawing>
          <wp:inline distT="0" distB="0" distL="0" distR="0" wp14:anchorId="61D0BCC3" wp14:editId="430A4B98">
            <wp:extent cx="4320000" cy="1936800"/>
            <wp:effectExtent l="19050" t="19050" r="23495" b="2540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36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01D9F5" w14:textId="132DEEEE" w:rsidR="00FA6175" w:rsidRDefault="0029745E" w:rsidP="0029745E">
      <w:pPr>
        <w:pStyle w:val="LDBildunterschrift"/>
      </w:pPr>
      <w:bookmarkStart w:id="20" w:name="_Ref503279593"/>
      <w:r>
        <w:t xml:space="preserve">Abb. </w:t>
      </w:r>
      <w:fldSimple w:instr=" SEQ Abb. \* ARABIC ">
        <w:r w:rsidR="0098689C">
          <w:rPr>
            <w:noProof/>
          </w:rPr>
          <w:t>4</w:t>
        </w:r>
      </w:fldSimple>
      <w:bookmarkEnd w:id="20"/>
      <w:r>
        <w:tab/>
        <w:t>Formular Anmeldung Klasse 5</w:t>
      </w:r>
    </w:p>
    <w:p w14:paraId="2190B154" w14:textId="355909A0" w:rsidR="00FA6175" w:rsidRDefault="00FA6175" w:rsidP="00FA6175">
      <w:pPr>
        <w:pStyle w:val="berschrift4"/>
      </w:pPr>
      <w:bookmarkStart w:id="21" w:name="_Toc501456125"/>
      <w:bookmarkStart w:id="22" w:name="_Toc503769931"/>
      <w:r>
        <w:t>Schülerinnen und Schüler</w:t>
      </w:r>
      <w:r w:rsidR="00C929CC">
        <w:t xml:space="preserve"> sind </w:t>
      </w:r>
      <w:r w:rsidRPr="00AA713F">
        <w:t>nicht</w:t>
      </w:r>
      <w:r>
        <w:t xml:space="preserve"> in der LUSD erfasst</w:t>
      </w:r>
      <w:bookmarkEnd w:id="22"/>
      <w:r>
        <w:t xml:space="preserve"> </w:t>
      </w:r>
      <w:bookmarkEnd w:id="21"/>
    </w:p>
    <w:p w14:paraId="46EFB50A" w14:textId="6F79145C" w:rsidR="00FA6175" w:rsidRDefault="00FA6175" w:rsidP="00FA6175">
      <w:pPr>
        <w:pStyle w:val="LDTextinhalteingerckt"/>
      </w:pPr>
      <w:r>
        <w:t xml:space="preserve">Für Schülerinnen und Schüler, die </w:t>
      </w:r>
      <w:r w:rsidRPr="00AA713F">
        <w:rPr>
          <w:rStyle w:val="hervorhebung"/>
        </w:rPr>
        <w:t>nicht in der LUSD erfasst</w:t>
      </w:r>
      <w:r>
        <w:t xml:space="preserve"> sind, nutzen Sie bitte die AWS-Formulare (blanco) im </w:t>
      </w:r>
      <w:r w:rsidRPr="005F0A33">
        <w:t>LUSD-Forum</w:t>
      </w:r>
      <w:r>
        <w:t xml:space="preserve"> </w:t>
      </w:r>
      <w:r w:rsidRPr="005F0A33">
        <w:t>unter</w:t>
      </w:r>
      <w:r>
        <w:rPr>
          <w:rStyle w:val="LDMenpunkt"/>
        </w:rPr>
        <w:t xml:space="preserve"> </w:t>
      </w:r>
      <w:r w:rsidRPr="00AA713F">
        <w:rPr>
          <w:rStyle w:val="LDMenpunkt"/>
        </w:rPr>
        <w:t>Anleitungen &gt; Schülermanagement</w:t>
      </w:r>
      <w:r>
        <w:t xml:space="preserve"> (</w:t>
      </w:r>
      <w:r w:rsidR="00BE0E77">
        <w:fldChar w:fldCharType="begin"/>
      </w:r>
      <w:r w:rsidR="00BE0E77">
        <w:instrText xml:space="preserve"> REF _Ref503279581 \h </w:instrText>
      </w:r>
      <w:r w:rsidR="00BE0E77">
        <w:fldChar w:fldCharType="separate"/>
      </w:r>
      <w:r w:rsidR="00BE0E77">
        <w:t xml:space="preserve">Abb. </w:t>
      </w:r>
      <w:r w:rsidR="00BE0E77">
        <w:rPr>
          <w:noProof/>
        </w:rPr>
        <w:t>4</w:t>
      </w:r>
      <w:r w:rsidR="00BE0E77">
        <w:fldChar w:fldCharType="end"/>
      </w:r>
      <w:r>
        <w:t>)</w:t>
      </w:r>
      <w:r w:rsidRPr="00FA6175">
        <w:t xml:space="preserve"> </w:t>
      </w:r>
    </w:p>
    <w:p w14:paraId="0D105730" w14:textId="77777777" w:rsidR="0029745E" w:rsidRDefault="0029745E" w:rsidP="00FA6175">
      <w:pPr>
        <w:pStyle w:val="LDTextinhalteingerckt"/>
      </w:pPr>
    </w:p>
    <w:p w14:paraId="40D58727" w14:textId="77777777" w:rsidR="0029745E" w:rsidRDefault="0029745E" w:rsidP="0029745E">
      <w:pPr>
        <w:pStyle w:val="LDTextinhalteingerckt"/>
        <w:keepNext/>
      </w:pPr>
      <w:r>
        <w:rPr>
          <w:noProof/>
          <w:lang w:eastAsia="de-DE"/>
        </w:rPr>
        <w:drawing>
          <wp:inline distT="0" distB="0" distL="0" distR="0" wp14:anchorId="128F296E" wp14:editId="2A5D7329">
            <wp:extent cx="3571875" cy="1543050"/>
            <wp:effectExtent l="19050" t="19050" r="28575" b="1905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5430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ED7666" w14:textId="52A29C16" w:rsidR="0029745E" w:rsidRDefault="0029745E" w:rsidP="0029745E">
      <w:pPr>
        <w:pStyle w:val="LDBildunterschrift"/>
      </w:pPr>
      <w:bookmarkStart w:id="23" w:name="_Ref503279581"/>
      <w:r>
        <w:t xml:space="preserve">Abb. </w:t>
      </w:r>
      <w:fldSimple w:instr=" SEQ Abb. \* ARABIC ">
        <w:r w:rsidR="0098689C">
          <w:rPr>
            <w:noProof/>
          </w:rPr>
          <w:t>5</w:t>
        </w:r>
      </w:fldSimple>
      <w:bookmarkEnd w:id="23"/>
      <w:r w:rsidR="00BE0E77">
        <w:tab/>
        <w:t>Blanco-Formulare zu AWS im LUSD-Forum</w:t>
      </w:r>
    </w:p>
    <w:p w14:paraId="40AA803A" w14:textId="5CCD9BE6" w:rsidR="00CF2637" w:rsidRDefault="00CF2637" w:rsidP="00150289">
      <w:pPr>
        <w:pStyle w:val="LDTextinhalteingerckt"/>
      </w:pPr>
    </w:p>
    <w:p w14:paraId="0E47B91A" w14:textId="77777777" w:rsidR="0098689C" w:rsidRDefault="0098689C" w:rsidP="00150289">
      <w:pPr>
        <w:pStyle w:val="LDTextinhalteingerckt"/>
      </w:pPr>
    </w:p>
    <w:p w14:paraId="7A95CC1B" w14:textId="295A7503" w:rsidR="00E564CB" w:rsidRDefault="00E564CB" w:rsidP="003A4D95">
      <w:pPr>
        <w:pStyle w:val="berschrift2"/>
      </w:pPr>
      <w:bookmarkStart w:id="24" w:name="_Toc503769932"/>
      <w:r>
        <w:t>Ausblick auf Release 2</w:t>
      </w:r>
      <w:r w:rsidR="00811DF1">
        <w:t>9</w:t>
      </w:r>
      <w:r>
        <w:t xml:space="preserve"> im</w:t>
      </w:r>
      <w:r w:rsidRPr="00594178">
        <w:t xml:space="preserve"> </w:t>
      </w:r>
      <w:r w:rsidR="00811DF1">
        <w:t xml:space="preserve">März </w:t>
      </w:r>
      <w:r w:rsidR="00204250">
        <w:t>2018</w:t>
      </w:r>
      <w:bookmarkEnd w:id="0"/>
      <w:bookmarkEnd w:id="14"/>
      <w:bookmarkEnd w:id="24"/>
    </w:p>
    <w:p w14:paraId="0301D82D" w14:textId="0EC42FDF" w:rsidR="008F69FF" w:rsidRDefault="007E14DE" w:rsidP="00500861">
      <w:pPr>
        <w:pStyle w:val="LDAuflistungText"/>
      </w:pPr>
      <w:r>
        <w:t>Jahreszeugnis und Abschlusszeugnis Fachoberschule: Ausgabe von Punkten</w:t>
      </w:r>
    </w:p>
    <w:p w14:paraId="4CEBD7D7" w14:textId="5A0374B2" w:rsidR="007E14DE" w:rsidRDefault="00A23A6A" w:rsidP="00500861">
      <w:pPr>
        <w:pStyle w:val="LDAuflistungText"/>
      </w:pPr>
      <w:r>
        <w:t>Abschlusszeugnis BÜA</w:t>
      </w:r>
    </w:p>
    <w:p w14:paraId="377D3CA4" w14:textId="20E22BAC" w:rsidR="00A23A6A" w:rsidRPr="007E5FC4" w:rsidRDefault="00A23A6A" w:rsidP="00500861">
      <w:pPr>
        <w:pStyle w:val="LDAuflistungText"/>
      </w:pPr>
      <w:r>
        <w:t xml:space="preserve">Neues </w:t>
      </w:r>
      <w:proofErr w:type="spellStart"/>
      <w:r>
        <w:t>Unterichtsfach</w:t>
      </w:r>
      <w:proofErr w:type="spellEnd"/>
      <w:r>
        <w:t xml:space="preserve"> USBP </w:t>
      </w:r>
      <w:r w:rsidRPr="00A23A6A">
        <w:t>(Unterrichtsstunden Berufliche Praxis)</w:t>
      </w:r>
      <w:r>
        <w:t>, um die Unterrichtsstunden</w:t>
      </w:r>
      <w:r>
        <w:br/>
        <w:t xml:space="preserve">in der Schulform BÜA abbilden zu können. Die Leistungen des Faches erscheinen nicht auf </w:t>
      </w:r>
      <w:r>
        <w:br/>
        <w:t>dem Zeugnis sondern in einer eigenen Anlage.</w:t>
      </w:r>
    </w:p>
    <w:p w14:paraId="7E3E89B8" w14:textId="30B6A644" w:rsidR="0029745E" w:rsidRPr="007E5FC4" w:rsidRDefault="0029745E" w:rsidP="0098689C">
      <w:pPr>
        <w:pStyle w:val="LDAuflistungText"/>
        <w:numPr>
          <w:ilvl w:val="0"/>
          <w:numId w:val="0"/>
        </w:numPr>
        <w:ind w:left="709"/>
      </w:pPr>
    </w:p>
    <w:sectPr w:rsidR="0029745E" w:rsidRPr="007E5FC4" w:rsidSect="00A23647">
      <w:headerReference w:type="default" r:id="rId25"/>
      <w:headerReference w:type="first" r:id="rId26"/>
      <w:footerReference w:type="first" r:id="rId27"/>
      <w:pgSz w:w="11906" w:h="16838"/>
      <w:pgMar w:top="1276" w:right="849" w:bottom="1134" w:left="1417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50F679" w14:textId="77777777" w:rsidR="00132F77" w:rsidRDefault="00132F77">
      <w:r>
        <w:separator/>
      </w:r>
    </w:p>
  </w:endnote>
  <w:endnote w:type="continuationSeparator" w:id="0">
    <w:p w14:paraId="120C6D95" w14:textId="77777777" w:rsidR="00132F77" w:rsidRDefault="0013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AD0428" w14:textId="77777777" w:rsidR="00132F77" w:rsidRDefault="00132F77" w:rsidP="00C11730">
    <w:pPr>
      <w:pStyle w:val="Fuzeile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6485312B" w14:textId="77777777" w:rsidR="00132F77" w:rsidRDefault="00132F77" w:rsidP="0081737A">
    <w:pPr>
      <w:pStyle w:val="Fuzeil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E88028" w14:textId="16F3F0EA" w:rsidR="00132F77" w:rsidRDefault="00132F77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28.0 im Januar 2018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98689C">
      <w:rPr>
        <w:rFonts w:cs="Arial"/>
        <w:noProof/>
        <w:color w:val="7F7F7F"/>
        <w:sz w:val="18"/>
        <w:szCs w:val="18"/>
      </w:rPr>
      <w:t>6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98689C">
      <w:rPr>
        <w:rFonts w:cs="Arial"/>
        <w:noProof/>
        <w:color w:val="7F7F7F"/>
        <w:sz w:val="18"/>
        <w:szCs w:val="18"/>
      </w:rPr>
      <w:t>6</w:t>
    </w:r>
    <w:r>
      <w:rPr>
        <w:rFonts w:cs="Arial"/>
        <w:color w:val="7F7F7F"/>
        <w:sz w:val="18"/>
        <w:szCs w:val="18"/>
      </w:rPr>
      <w:fldChar w:fldCharType="end"/>
    </w:r>
  </w:p>
  <w:p w14:paraId="298937DA" w14:textId="65C842B0" w:rsidR="00132F77" w:rsidRPr="009B07AD" w:rsidRDefault="00132F77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</w:t>
    </w:r>
    <w:r w:rsidR="0098689C">
      <w:rPr>
        <w:rFonts w:cs="Arial"/>
        <w:color w:val="7F7F7F"/>
        <w:sz w:val="18"/>
        <w:szCs w:val="18"/>
      </w:rPr>
      <w:t>1.0</w:t>
    </w:r>
    <w:r>
      <w:rPr>
        <w:rFonts w:cs="Arial"/>
        <w:color w:val="7F7F7F"/>
        <w:sz w:val="18"/>
        <w:szCs w:val="18"/>
      </w:rPr>
      <w:t xml:space="preserve">  -  </w:t>
    </w:r>
    <w:r w:rsidRPr="009B07AD">
      <w:rPr>
        <w:rFonts w:cs="Arial"/>
        <w:color w:val="7F7F7F"/>
        <w:sz w:val="18"/>
        <w:szCs w:val="18"/>
      </w:rPr>
      <w:t xml:space="preserve">Stand: </w:t>
    </w:r>
    <w:r w:rsidR="0098689C">
      <w:rPr>
        <w:rFonts w:cs="Arial"/>
        <w:color w:val="7F7F7F"/>
        <w:sz w:val="18"/>
        <w:szCs w:val="18"/>
      </w:rPr>
      <w:t>12</w:t>
    </w:r>
    <w:r>
      <w:rPr>
        <w:rFonts w:cs="Arial"/>
        <w:color w:val="7F7F7F"/>
        <w:sz w:val="18"/>
        <w:szCs w:val="18"/>
      </w:rPr>
      <w:t>.01.2018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6A8DEB" w14:textId="77777777" w:rsidR="00132F77" w:rsidRDefault="00132F77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22.0 im Juli 2016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>
      <w:rPr>
        <w:rFonts w:cs="Arial"/>
        <w:noProof/>
        <w:color w:val="7F7F7F"/>
        <w:sz w:val="18"/>
        <w:szCs w:val="18"/>
      </w:rPr>
      <w:t>2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>
      <w:rPr>
        <w:rFonts w:cs="Arial"/>
        <w:noProof/>
        <w:color w:val="7F7F7F"/>
        <w:sz w:val="18"/>
        <w:szCs w:val="18"/>
      </w:rPr>
      <w:t>9</w:t>
    </w:r>
    <w:r>
      <w:rPr>
        <w:rFonts w:cs="Arial"/>
        <w:color w:val="7F7F7F"/>
        <w:sz w:val="18"/>
        <w:szCs w:val="18"/>
      </w:rPr>
      <w:fldChar w:fldCharType="end"/>
    </w:r>
  </w:p>
  <w:p w14:paraId="25D33575" w14:textId="77777777" w:rsidR="00132F77" w:rsidRPr="009B07AD" w:rsidRDefault="00132F77" w:rsidP="00A23647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1.0  -  </w:t>
    </w:r>
    <w:r w:rsidRPr="009B07AD">
      <w:rPr>
        <w:rFonts w:cs="Arial"/>
        <w:color w:val="7F7F7F"/>
        <w:sz w:val="18"/>
        <w:szCs w:val="18"/>
      </w:rPr>
      <w:t xml:space="preserve">Stand: </w:t>
    </w:r>
    <w:r>
      <w:rPr>
        <w:rFonts w:cs="Arial"/>
        <w:color w:val="7F7F7F"/>
        <w:sz w:val="18"/>
        <w:szCs w:val="18"/>
      </w:rPr>
      <w:t>29.07.2016</w:t>
    </w:r>
  </w:p>
  <w:p w14:paraId="32B68F1D" w14:textId="77777777" w:rsidR="00132F77" w:rsidRDefault="00132F77">
    <w:pPr>
      <w:pStyle w:val="Fuzeil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F90362" w14:textId="420F3649" w:rsidR="00132F77" w:rsidRDefault="00132F77" w:rsidP="00811DF1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28.0 im Januar 2018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98689C">
      <w:rPr>
        <w:rFonts w:cs="Arial"/>
        <w:noProof/>
        <w:color w:val="7F7F7F"/>
        <w:sz w:val="18"/>
        <w:szCs w:val="18"/>
      </w:rPr>
      <w:t>2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98689C">
      <w:rPr>
        <w:rFonts w:cs="Arial"/>
        <w:noProof/>
        <w:color w:val="7F7F7F"/>
        <w:sz w:val="18"/>
        <w:szCs w:val="18"/>
      </w:rPr>
      <w:t>6</w:t>
    </w:r>
    <w:r>
      <w:rPr>
        <w:rFonts w:cs="Arial"/>
        <w:color w:val="7F7F7F"/>
        <w:sz w:val="18"/>
        <w:szCs w:val="18"/>
      </w:rPr>
      <w:fldChar w:fldCharType="end"/>
    </w:r>
  </w:p>
  <w:p w14:paraId="64272B99" w14:textId="0E5FB570" w:rsidR="00132F77" w:rsidRPr="00811DF1" w:rsidRDefault="00132F77" w:rsidP="00811DF1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0.1  -  </w:t>
    </w:r>
    <w:r w:rsidRPr="009B07AD">
      <w:rPr>
        <w:rFonts w:cs="Arial"/>
        <w:color w:val="7F7F7F"/>
        <w:sz w:val="18"/>
        <w:szCs w:val="18"/>
      </w:rPr>
      <w:t xml:space="preserve">Stand: </w:t>
    </w:r>
    <w:r>
      <w:rPr>
        <w:rFonts w:cs="Arial"/>
        <w:color w:val="7F7F7F"/>
        <w:sz w:val="18"/>
        <w:szCs w:val="18"/>
      </w:rPr>
      <w:t>xx.11.2017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C07050" w14:textId="77777777" w:rsidR="00132F77" w:rsidRDefault="00132F77">
      <w:r>
        <w:separator/>
      </w:r>
    </w:p>
  </w:footnote>
  <w:footnote w:type="continuationSeparator" w:id="0">
    <w:p w14:paraId="6AA17DD5" w14:textId="77777777" w:rsidR="00132F77" w:rsidRDefault="00132F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708625" w14:textId="77777777" w:rsidR="00132F77" w:rsidRDefault="00132F77">
    <w:pPr>
      <w:pStyle w:val="Kopfzeile"/>
    </w:pPr>
  </w:p>
  <w:p w14:paraId="48D6EAD2" w14:textId="77777777" w:rsidR="00132F77" w:rsidRDefault="00132F77" w:rsidP="002F05C7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0288" behindDoc="1" locked="0" layoutInCell="1" allowOverlap="1" wp14:anchorId="54A0CA21" wp14:editId="37772BBB">
          <wp:simplePos x="0" y="0"/>
          <wp:positionH relativeFrom="page">
            <wp:posOffset>781685</wp:posOffset>
          </wp:positionH>
          <wp:positionV relativeFrom="page">
            <wp:posOffset>1011555</wp:posOffset>
          </wp:positionV>
          <wp:extent cx="928370" cy="194310"/>
          <wp:effectExtent l="0" t="0" r="5080" b="0"/>
          <wp:wrapTight wrapText="bothSides">
            <wp:wrapPolygon edited="0">
              <wp:start x="17286" y="0"/>
              <wp:lineTo x="0" y="0"/>
              <wp:lineTo x="0" y="19059"/>
              <wp:lineTo x="21275" y="19059"/>
              <wp:lineTo x="21275" y="2118"/>
              <wp:lineTo x="19502" y="0"/>
              <wp:lineTo x="17286" y="0"/>
            </wp:wrapPolygon>
          </wp:wrapTight>
          <wp:docPr id="17" name="Bild 10" descr="BL_Logo_2010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0" descr="BL_Logo_2010_4c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2896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1D5734E" wp14:editId="24B57764">
              <wp:simplePos x="0" y="0"/>
              <wp:positionH relativeFrom="page">
                <wp:posOffset>781685</wp:posOffset>
              </wp:positionH>
              <wp:positionV relativeFrom="page">
                <wp:posOffset>494030</wp:posOffset>
              </wp:positionV>
              <wp:extent cx="5381625" cy="543560"/>
              <wp:effectExtent l="0" t="0" r="9525" b="8890"/>
              <wp:wrapTight wrapText="bothSides">
                <wp:wrapPolygon edited="0">
                  <wp:start x="0" y="0"/>
                  <wp:lineTo x="0" y="21196"/>
                  <wp:lineTo x="21562" y="21196"/>
                  <wp:lineTo x="21562" y="0"/>
                  <wp:lineTo x="0" y="0"/>
                </wp:wrapPolygon>
              </wp:wrapTight>
              <wp:docPr id="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543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69992A" w14:textId="77777777" w:rsidR="00132F77" w:rsidRDefault="00132F77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HKM 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Referat Z.6</w:t>
                          </w:r>
                        </w:p>
                        <w:p w14:paraId="5825D6F1" w14:textId="77777777" w:rsidR="00132F77" w:rsidRPr="004C12E9" w:rsidRDefault="00132F77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E-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Gove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nment-Verfahren und Geschäftsprozessmanagement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61.55pt;margin-top:38.9pt;width:423.75pt;height:42.8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" filled="f" stroked="f">
              <v:textbox inset="0,0,0,0">
                <w:txbxContent>
                  <w:p w14:paraId="7269992A" w14:textId="77777777" w:rsidR="00132F77" w:rsidRDefault="00132F77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HKM 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Referat Z.6</w:t>
                    </w:r>
                  </w:p>
                  <w:p w14:paraId="5825D6F1" w14:textId="77777777" w:rsidR="00132F77" w:rsidRPr="004C12E9" w:rsidRDefault="00132F77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E-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Gove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nment-Verfahren und Geschäftsprozessmanagement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Pr="00C82896"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60B1FB23" wp14:editId="26FC5651">
              <wp:simplePos x="0" y="0"/>
              <wp:positionH relativeFrom="page">
                <wp:posOffset>4445</wp:posOffset>
              </wp:positionH>
              <wp:positionV relativeFrom="page">
                <wp:posOffset>602615</wp:posOffset>
              </wp:positionV>
              <wp:extent cx="359410" cy="3282950"/>
              <wp:effectExtent l="0" t="0" r="2540" b="0"/>
              <wp:wrapTight wrapText="bothSides">
                <wp:wrapPolygon edited="0">
                  <wp:start x="0" y="0"/>
                  <wp:lineTo x="0" y="2381"/>
                  <wp:lineTo x="10304" y="4011"/>
                  <wp:lineTo x="0" y="5014"/>
                  <wp:lineTo x="0" y="7395"/>
                  <wp:lineTo x="10304" y="8022"/>
                  <wp:lineTo x="0" y="9776"/>
                  <wp:lineTo x="0" y="12158"/>
                  <wp:lineTo x="10304" y="14038"/>
                  <wp:lineTo x="0" y="14414"/>
                  <wp:lineTo x="0" y="16921"/>
                  <wp:lineTo x="10304" y="18049"/>
                  <wp:lineTo x="0" y="19177"/>
                  <wp:lineTo x="0" y="21433"/>
                  <wp:lineTo x="20608" y="21433"/>
                  <wp:lineTo x="20608" y="19177"/>
                  <wp:lineTo x="10304" y="18049"/>
                  <wp:lineTo x="20608" y="16921"/>
                  <wp:lineTo x="20608" y="14414"/>
                  <wp:lineTo x="10304" y="14038"/>
                  <wp:lineTo x="20608" y="12158"/>
                  <wp:lineTo x="20608" y="9776"/>
                  <wp:lineTo x="10304" y="8022"/>
                  <wp:lineTo x="20608" y="7395"/>
                  <wp:lineTo x="20608" y="5014"/>
                  <wp:lineTo x="10304" y="4011"/>
                  <wp:lineTo x="20608" y="2381"/>
                  <wp:lineTo x="20608" y="0"/>
                  <wp:lineTo x="0" y="0"/>
                </wp:wrapPolygon>
              </wp:wrapTight>
              <wp:docPr id="15" name="Gruppieren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10" cy="3282950"/>
                        <a:chOff x="0" y="0"/>
                        <a:chExt cx="360045" cy="3284116"/>
                      </a:xfrm>
                    </wpg:grpSpPr>
                    <wps:wsp>
                      <wps:cNvPr id="2" name="Rectangle 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3" name="Rectangle 15"/>
                      <wps:cNvSpPr>
                        <a:spLocks noChangeArrowheads="1"/>
                      </wps:cNvSpPr>
                      <wps:spPr bwMode="auto">
                        <a:xfrm>
                          <a:off x="0" y="763675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11" name="Rectangle 16"/>
                      <wps:cNvSpPr>
                        <a:spLocks noChangeArrowheads="1"/>
                      </wps:cNvSpPr>
                      <wps:spPr bwMode="auto">
                        <a:xfrm>
                          <a:off x="0" y="1482132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21" name="Rectangle 17"/>
                      <wps:cNvSpPr>
                        <a:spLocks noChangeArrowheads="1"/>
                      </wps:cNvSpPr>
                      <wps:spPr bwMode="auto">
                        <a:xfrm>
                          <a:off x="0" y="2205614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23" name="Rectangle 18"/>
                      <wps:cNvSpPr>
                        <a:spLocks noChangeArrowheads="1"/>
                      </wps:cNvSpPr>
                      <wps:spPr bwMode="auto">
                        <a:xfrm>
                          <a:off x="0" y="2924071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ieren 15" o:spid="_x0000_s1026" style="position:absolute;margin-left:.35pt;margin-top:47.45pt;width:28.3pt;height:258.5pt;z-index:251659264;mso-position-horizontal-relative:page;mso-position-vertical-relative:page;mso-width-relative:margin;mso-height-relative:margin" coordsize="3600,32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">
              <v:rect id="Rectangle 5" o:spid="_x0000_s1027" style="position:absolute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O2V8MA&#10;AADaAAAADwAAAGRycy9kb3ducmV2LnhtbESPT4vCMBTE7wt+h/AEb2uqokjXKFp2WQ9e/AN7fTTP&#10;tNi8dJtsrfvpjSB4HGbmN8xi1dlKtNT40rGC0TABQZw7XbJRcDp+vc9B+ICssXJMCm7kYbXsvS0w&#10;1e7Ke2oPwYgIYZ+igiKEOpXS5wVZ9ENXE0fv7BqLIcrGSN3gNcJtJcdJMpMWS44LBdaUFZRfDn9W&#10;QXv5/Z7i5POWzTb1/87/OGOyrVKDfrf+ABGoC6/ws73VCsbwuBJv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O2V8MAAADaAAAADwAAAAAAAAAAAAAAAACYAgAAZHJzL2Rv&#10;d25yZXYueG1sUEsFBgAAAAAEAAQA9QAAAIgDAAAAAA==&#10;" fillcolor="#d20000" stroked="f" strokecolor="#4a7ebb" strokeweight="1.5pt">
                <v:shadow opacity="22938f" offset="0"/>
                <v:textbox inset=",7.2pt,,7.2pt"/>
              </v:rect>
              <v:rect id="Rectangle 15" o:spid="_x0000_s1028" style="position:absolute;top:7636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8TzMQA&#10;AADaAAAADwAAAGRycy9kb3ducmV2LnhtbESPQWvCQBSE74X+h+UVems2VZSSugYbLHroRVvo9ZF9&#10;bkKyb2N2jdFf7xaEHoeZ+YZZ5KNtxUC9rx0reE1SEMSl0zUbBT/fny9vIHxA1tg6JgUX8pAvHx8W&#10;mGl35h0N+2BEhLDPUEEVQpdJ6cuKLPrEdcTRO7jeYoiyN1L3eI5w28pJms6lxZrjQoUdFRWVzf5k&#10;FQzNcTPD6fpSzD+665f/dcYUW6Wen8bVO4hAY/gP39tbrWAKf1fiD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vE8z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6" o:spid="_x0000_s1029" style="position:absolute;top:14821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7RPMIA&#10;AADbAAAADwAAAGRycy9kb3ducmV2LnhtbERPTWvCQBC9F/wPywi9NRtbKpK6Bg2VevBSK/Q6ZMdN&#10;SHY2ZtcY++u7QqG3ebzPWeajbcVAva8dK5glKQji0umajYLj1/ZpAcIHZI2tY1JwIw/5avKwxEy7&#10;K3/ScAhGxBD2GSqoQugyKX1ZkUWfuI44cifXWwwR9kbqHq8x3LbyOU3n0mLNsaHCjoqKyuZwsQqG&#10;5vzxii/vt2K+6X72/tsZU+yUepyO6zcQgcbwL/5z73ScP4P7L/EA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LtE8wgAAANsAAAAPAAAAAAAAAAAAAAAAAJgCAABkcnMvZG93&#10;bnJldi54bWxQSwUGAAAAAAQABAD1AAAAhwMAAAAA&#10;" fillcolor="#d20000" stroked="f" strokecolor="#4a7ebb" strokeweight="1.5pt">
                <v:shadow opacity="22938f" offset="0"/>
                <v:textbox inset=",7.2pt,,7.2pt"/>
              </v:rect>
              <v:rect id="Rectangle 17" o:spid="_x0000_s1030" style="position:absolute;top:22056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IbgcQA&#10;AADbAAAADwAAAGRycy9kb3ducmV2LnhtbESPQWvCQBSE7wX/w/IEb3WjUpHUNWho0UMvVcHrI/u6&#10;Ccm+TbPbGP313ULB4zAz3zDrbLCN6KnzlWMFs2kCgrhwumKj4Hx6f16B8AFZY+OYFNzIQ7YZPa0x&#10;1e7Kn9QfgxERwj5FBWUIbSqlL0qy6KeuJY7el+sshig7I3WH1wi3jZwnyVJarDgulNhSXlJRH3+s&#10;gr7+3r/g4u2WL3ft/cNfnDH5QanJeNi+ggg0hEf4v33QCuYz+PsSf4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CG4HEAAAA2w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8" o:spid="_x0000_s1031" style="position:absolute;top:29240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wgbcQA&#10;AADbAAAADwAAAGRycy9kb3ducmV2LnhtbESPQWvCQBSE70L/w/IKvZlNFaWkrqENFj30oi30+si+&#10;bkKyb9PsGqO/3i0IHoeZ+YZZ5aNtxUC9rx0reE5SEMSl0zUbBd9fH9MXED4ga2wdk4IzecjXD5MV&#10;ZtqdeE/DIRgRIewzVFCF0GVS+rIiiz5xHXH0fl1vMUTZG6l7PEW4beUsTZfSYs1xocKOiorK5nC0&#10;Cobmb7vA+eZcLN+7y6f/ccYUO6WeHse3VxCBxnAP39o7rWA2h/8v8QfI9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cIG3EAAAA2w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w10:wrap type="tight" anchorx="page" anchory="page"/>
            </v:group>
          </w:pict>
        </mc:Fallback>
      </mc:AlternateContent>
    </w:r>
  </w:p>
  <w:p w14:paraId="3EB3D0F7" w14:textId="77777777" w:rsidR="00132F77" w:rsidRDefault="00132F77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3360" behindDoc="0" locked="0" layoutInCell="1" allowOverlap="1" wp14:anchorId="39882AC8" wp14:editId="37DE0DD4">
          <wp:simplePos x="0" y="0"/>
          <wp:positionH relativeFrom="column">
            <wp:posOffset>5310174</wp:posOffset>
          </wp:positionH>
          <wp:positionV relativeFrom="page">
            <wp:posOffset>545465</wp:posOffset>
          </wp:positionV>
          <wp:extent cx="820420" cy="1061720"/>
          <wp:effectExtent l="0" t="0" r="0" b="5080"/>
          <wp:wrapNone/>
          <wp:docPr id="18" name="Bild 1" descr="HM_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HM_4C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420" cy="1061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DC9B64" w14:textId="77777777" w:rsidR="00132F77" w:rsidRDefault="00132F77">
    <w:pPr>
      <w:pStyle w:val="Kopfzeile"/>
    </w:pPr>
  </w:p>
  <w:p w14:paraId="1E4202DB" w14:textId="77777777" w:rsidR="00132F77" w:rsidRDefault="00132F77" w:rsidP="002F05C7">
    <w:pPr>
      <w:pStyle w:val="Kopfzeile"/>
    </w:pPr>
  </w:p>
  <w:p w14:paraId="65744684" w14:textId="77777777" w:rsidR="00132F77" w:rsidRDefault="00132F77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139BCC" w14:textId="77777777" w:rsidR="00132F77" w:rsidRPr="00A23647" w:rsidRDefault="00132F77" w:rsidP="00A23647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43.5pt;height:31.5pt" o:bullet="t">
        <v:imagedata r:id="rId1" o:title="ausrufezeichen_klein"/>
      </v:shape>
    </w:pict>
  </w:numPicBullet>
  <w:numPicBullet w:numPicBulletId="1">
    <w:pict>
      <v:shape id="_x0000_i1027" type="#_x0000_t75" style="width:27.75pt;height:15.75pt" o:bullet="t">
        <v:imagedata r:id="rId2" o:title="Unbenannt"/>
      </v:shape>
    </w:pict>
  </w:numPicBullet>
  <w:numPicBullet w:numPicBulletId="2">
    <w:pict>
      <v:shape id="_x0000_i1028" type="#_x0000_t75" style="width:30pt;height:24pt" o:bullet="t">
        <v:imagedata r:id="rId3" o:title="info1"/>
      </v:shape>
    </w:pict>
  </w:numPicBullet>
  <w:numPicBullet w:numPicBulletId="3">
    <w:pict>
      <v:shape id="_x0000_i1029" type="#_x0000_t75" style="width:681.75pt;height:681.75pt" o:bullet="t">
        <v:imagedata r:id="rId4" o:title="task"/>
      </v:shape>
    </w:pict>
  </w:numPicBullet>
  <w:abstractNum w:abstractNumId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CAA6F24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852142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24848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3BACFD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B0040B"/>
    <w:multiLevelType w:val="hybridMultilevel"/>
    <w:tmpl w:val="4870863A"/>
    <w:lvl w:ilvl="0" w:tplc="86B8A26A">
      <w:numFmt w:val="bullet"/>
      <w:lvlText w:val=""/>
      <w:lvlJc w:val="left"/>
      <w:pPr>
        <w:ind w:left="420" w:hanging="360"/>
      </w:pPr>
      <w:rPr>
        <w:rFonts w:ascii="Symbol" w:eastAsiaTheme="minorHAnsi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>
    <w:nsid w:val="07602DFD"/>
    <w:multiLevelType w:val="multilevel"/>
    <w:tmpl w:val="DE42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89163CB"/>
    <w:multiLevelType w:val="multilevel"/>
    <w:tmpl w:val="4C98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4">
    <w:nsid w:val="12225009"/>
    <w:multiLevelType w:val="multilevel"/>
    <w:tmpl w:val="4EB4A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BC63235"/>
    <w:multiLevelType w:val="hybridMultilevel"/>
    <w:tmpl w:val="7334ECC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CA23B85"/>
    <w:multiLevelType w:val="hybridMultilevel"/>
    <w:tmpl w:val="35349026"/>
    <w:lvl w:ilvl="0" w:tplc="64348F3A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222171B3"/>
    <w:multiLevelType w:val="multilevel"/>
    <w:tmpl w:val="7E949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22239FE"/>
    <w:multiLevelType w:val="multilevel"/>
    <w:tmpl w:val="E98C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46B4F4B"/>
    <w:multiLevelType w:val="hybridMultilevel"/>
    <w:tmpl w:val="56125136"/>
    <w:lvl w:ilvl="0" w:tplc="0407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0">
    <w:nsid w:val="27EC32BE"/>
    <w:multiLevelType w:val="hybridMultilevel"/>
    <w:tmpl w:val="7334ECC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22">
    <w:nsid w:val="2E6044A0"/>
    <w:multiLevelType w:val="multilevel"/>
    <w:tmpl w:val="BDB0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1D9018A"/>
    <w:multiLevelType w:val="hybridMultilevel"/>
    <w:tmpl w:val="51A461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95A7443"/>
    <w:multiLevelType w:val="hybridMultilevel"/>
    <w:tmpl w:val="73947380"/>
    <w:lvl w:ilvl="0" w:tplc="680877F6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25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0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3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>
    <w:nsid w:val="45336D8C"/>
    <w:multiLevelType w:val="hybridMultilevel"/>
    <w:tmpl w:val="F9FCD116"/>
    <w:lvl w:ilvl="0" w:tplc="F6164D6E">
      <w:start w:val="31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1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9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2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30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31">
    <w:nsid w:val="599E5005"/>
    <w:multiLevelType w:val="hybridMultilevel"/>
    <w:tmpl w:val="14EAB7B2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0294393"/>
    <w:multiLevelType w:val="hybridMultilevel"/>
    <w:tmpl w:val="32D68E56"/>
    <w:lvl w:ilvl="0" w:tplc="0407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4">
    <w:nsid w:val="61747CBC"/>
    <w:multiLevelType w:val="hybridMultilevel"/>
    <w:tmpl w:val="C4CEB4F2"/>
    <w:lvl w:ilvl="0" w:tplc="27EA9D76">
      <w:start w:val="1"/>
      <w:numFmt w:val="decimal"/>
      <w:pStyle w:val="Nummerierung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6714DFC"/>
    <w:multiLevelType w:val="hybridMultilevel"/>
    <w:tmpl w:val="230E497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>
    <w:nsid w:val="68F72AA1"/>
    <w:multiLevelType w:val="hybridMultilevel"/>
    <w:tmpl w:val="5F7EE380"/>
    <w:lvl w:ilvl="0" w:tplc="56D6BE7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690B192A"/>
    <w:multiLevelType w:val="hybridMultilevel"/>
    <w:tmpl w:val="256CF062"/>
    <w:lvl w:ilvl="0" w:tplc="831C3D48">
      <w:start w:val="1"/>
      <w:numFmt w:val="bullet"/>
      <w:pStyle w:val="LDAuflistungText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38">
    <w:nsid w:val="6BA14B6F"/>
    <w:multiLevelType w:val="multilevel"/>
    <w:tmpl w:val="4CB0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DC31F1F"/>
    <w:multiLevelType w:val="hybridMultilevel"/>
    <w:tmpl w:val="C246947E"/>
    <w:lvl w:ilvl="0" w:tplc="F1504516"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>
    <w:nsid w:val="6F9A29BE"/>
    <w:multiLevelType w:val="hybridMultilevel"/>
    <w:tmpl w:val="9AA0955C"/>
    <w:lvl w:ilvl="0" w:tplc="660E7E3A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42">
    <w:nsid w:val="791A38E8"/>
    <w:multiLevelType w:val="hybridMultilevel"/>
    <w:tmpl w:val="A7B4539C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79FF0E1F"/>
    <w:multiLevelType w:val="multilevel"/>
    <w:tmpl w:val="2F589EC4"/>
    <w:lvl w:ilvl="0">
      <w:start w:val="1"/>
      <w:numFmt w:val="decimal"/>
      <w:pStyle w:val="LDAufzhlungnummerisch"/>
      <w:lvlText w:val="%1."/>
      <w:lvlJc w:val="left"/>
      <w:pPr>
        <w:ind w:left="1069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>
    <w:nsid w:val="7AF8502B"/>
    <w:multiLevelType w:val="hybridMultilevel"/>
    <w:tmpl w:val="83B64B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9"/>
  </w:num>
  <w:num w:numId="3">
    <w:abstractNumId w:val="25"/>
  </w:num>
  <w:num w:numId="4">
    <w:abstractNumId w:val="28"/>
  </w:num>
  <w:num w:numId="5">
    <w:abstractNumId w:val="9"/>
  </w:num>
  <w:num w:numId="6">
    <w:abstractNumId w:val="40"/>
  </w:num>
  <w:num w:numId="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6"/>
  </w:num>
  <w:num w:numId="9">
    <w:abstractNumId w:val="37"/>
  </w:num>
  <w:num w:numId="10">
    <w:abstractNumId w:val="30"/>
  </w:num>
  <w:num w:numId="11">
    <w:abstractNumId w:val="21"/>
  </w:num>
  <w:num w:numId="12">
    <w:abstractNumId w:val="43"/>
  </w:num>
  <w:num w:numId="13">
    <w:abstractNumId w:val="41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32"/>
  </w:num>
  <w:num w:numId="24">
    <w:abstractNumId w:val="44"/>
  </w:num>
  <w:num w:numId="25">
    <w:abstractNumId w:val="10"/>
  </w:num>
  <w:num w:numId="26">
    <w:abstractNumId w:val="34"/>
  </w:num>
  <w:num w:numId="27">
    <w:abstractNumId w:val="12"/>
  </w:num>
  <w:num w:numId="28">
    <w:abstractNumId w:val="14"/>
  </w:num>
  <w:num w:numId="29">
    <w:abstractNumId w:val="11"/>
  </w:num>
  <w:num w:numId="30">
    <w:abstractNumId w:val="22"/>
  </w:num>
  <w:num w:numId="31">
    <w:abstractNumId w:val="15"/>
  </w:num>
  <w:num w:numId="32">
    <w:abstractNumId w:val="20"/>
  </w:num>
  <w:num w:numId="33">
    <w:abstractNumId w:val="39"/>
  </w:num>
  <w:num w:numId="34">
    <w:abstractNumId w:val="27"/>
  </w:num>
  <w:num w:numId="35">
    <w:abstractNumId w:val="18"/>
  </w:num>
  <w:num w:numId="36">
    <w:abstractNumId w:val="42"/>
  </w:num>
  <w:num w:numId="37">
    <w:abstractNumId w:val="35"/>
  </w:num>
  <w:num w:numId="38">
    <w:abstractNumId w:val="24"/>
  </w:num>
  <w:num w:numId="39">
    <w:abstractNumId w:val="36"/>
  </w:num>
  <w:num w:numId="40">
    <w:abstractNumId w:val="31"/>
  </w:num>
  <w:num w:numId="41">
    <w:abstractNumId w:val="16"/>
  </w:num>
  <w:num w:numId="42">
    <w:abstractNumId w:val="19"/>
  </w:num>
  <w:num w:numId="43">
    <w:abstractNumId w:val="33"/>
  </w:num>
  <w:num w:numId="44">
    <w:abstractNumId w:val="38"/>
  </w:num>
  <w:num w:numId="45">
    <w:abstractNumId w:val="23"/>
  </w:num>
  <w:num w:numId="46">
    <w:abstractNumId w:val="17"/>
  </w:num>
  <w:num w:numId="47">
    <w:abstractNumId w:val="13"/>
  </w:num>
  <w:num w:numId="48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attachedTemplate r:id="rId1"/>
  <w:linkStyle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B99"/>
    <w:rsid w:val="000026B6"/>
    <w:rsid w:val="00003C4F"/>
    <w:rsid w:val="00010A20"/>
    <w:rsid w:val="00010A42"/>
    <w:rsid w:val="00013310"/>
    <w:rsid w:val="00016F3D"/>
    <w:rsid w:val="000204C6"/>
    <w:rsid w:val="00020C48"/>
    <w:rsid w:val="00025F17"/>
    <w:rsid w:val="00034FA8"/>
    <w:rsid w:val="00036212"/>
    <w:rsid w:val="00042608"/>
    <w:rsid w:val="000474FE"/>
    <w:rsid w:val="00051015"/>
    <w:rsid w:val="00052228"/>
    <w:rsid w:val="00052350"/>
    <w:rsid w:val="00052794"/>
    <w:rsid w:val="000530CE"/>
    <w:rsid w:val="00054A53"/>
    <w:rsid w:val="000604C3"/>
    <w:rsid w:val="0006568B"/>
    <w:rsid w:val="00077440"/>
    <w:rsid w:val="00084654"/>
    <w:rsid w:val="000866BF"/>
    <w:rsid w:val="000867A3"/>
    <w:rsid w:val="00092DC4"/>
    <w:rsid w:val="000949ED"/>
    <w:rsid w:val="00095D97"/>
    <w:rsid w:val="000965E5"/>
    <w:rsid w:val="000A17F6"/>
    <w:rsid w:val="000A5502"/>
    <w:rsid w:val="000B1D05"/>
    <w:rsid w:val="000B3997"/>
    <w:rsid w:val="000C0CC0"/>
    <w:rsid w:val="000C1A70"/>
    <w:rsid w:val="000C4525"/>
    <w:rsid w:val="000D2394"/>
    <w:rsid w:val="000D2991"/>
    <w:rsid w:val="000D2A7A"/>
    <w:rsid w:val="000D561D"/>
    <w:rsid w:val="000E1468"/>
    <w:rsid w:val="000E2632"/>
    <w:rsid w:val="000E27E7"/>
    <w:rsid w:val="000E3F65"/>
    <w:rsid w:val="000E7647"/>
    <w:rsid w:val="000F1F9A"/>
    <w:rsid w:val="000F4FD5"/>
    <w:rsid w:val="000F507C"/>
    <w:rsid w:val="000F72E8"/>
    <w:rsid w:val="0010252B"/>
    <w:rsid w:val="00113625"/>
    <w:rsid w:val="00113C1B"/>
    <w:rsid w:val="0011635E"/>
    <w:rsid w:val="00122319"/>
    <w:rsid w:val="00125E9E"/>
    <w:rsid w:val="00127D76"/>
    <w:rsid w:val="00130642"/>
    <w:rsid w:val="00131832"/>
    <w:rsid w:val="00132F77"/>
    <w:rsid w:val="001331CF"/>
    <w:rsid w:val="00133C8F"/>
    <w:rsid w:val="0013401D"/>
    <w:rsid w:val="00135C59"/>
    <w:rsid w:val="00137CCE"/>
    <w:rsid w:val="001444FD"/>
    <w:rsid w:val="00150157"/>
    <w:rsid w:val="00150289"/>
    <w:rsid w:val="0015351D"/>
    <w:rsid w:val="00154E31"/>
    <w:rsid w:val="00156EC4"/>
    <w:rsid w:val="00160145"/>
    <w:rsid w:val="00172C98"/>
    <w:rsid w:val="00180DB5"/>
    <w:rsid w:val="0018741C"/>
    <w:rsid w:val="00187AD2"/>
    <w:rsid w:val="001922ED"/>
    <w:rsid w:val="001925C8"/>
    <w:rsid w:val="001934C5"/>
    <w:rsid w:val="00195164"/>
    <w:rsid w:val="00195168"/>
    <w:rsid w:val="00195C1B"/>
    <w:rsid w:val="00195F65"/>
    <w:rsid w:val="00196515"/>
    <w:rsid w:val="00196DB4"/>
    <w:rsid w:val="00197EB0"/>
    <w:rsid w:val="001A1434"/>
    <w:rsid w:val="001A3726"/>
    <w:rsid w:val="001A3A67"/>
    <w:rsid w:val="001B177F"/>
    <w:rsid w:val="001B1985"/>
    <w:rsid w:val="001B282E"/>
    <w:rsid w:val="001B4C8D"/>
    <w:rsid w:val="001C5B70"/>
    <w:rsid w:val="001D0977"/>
    <w:rsid w:val="001D1A70"/>
    <w:rsid w:val="001D21C9"/>
    <w:rsid w:val="001D503A"/>
    <w:rsid w:val="001D6AE4"/>
    <w:rsid w:val="001E2AB2"/>
    <w:rsid w:val="001E45BA"/>
    <w:rsid w:val="001E5AED"/>
    <w:rsid w:val="001F4A73"/>
    <w:rsid w:val="001F55AB"/>
    <w:rsid w:val="00204250"/>
    <w:rsid w:val="00212805"/>
    <w:rsid w:val="00217FF7"/>
    <w:rsid w:val="00220694"/>
    <w:rsid w:val="00223081"/>
    <w:rsid w:val="00224A3D"/>
    <w:rsid w:val="00225C34"/>
    <w:rsid w:val="00245315"/>
    <w:rsid w:val="00245D59"/>
    <w:rsid w:val="002526E6"/>
    <w:rsid w:val="00252BF6"/>
    <w:rsid w:val="002538DE"/>
    <w:rsid w:val="0026172B"/>
    <w:rsid w:val="0026207F"/>
    <w:rsid w:val="002621BF"/>
    <w:rsid w:val="0026314E"/>
    <w:rsid w:val="0026357E"/>
    <w:rsid w:val="00266332"/>
    <w:rsid w:val="002664BC"/>
    <w:rsid w:val="002703E4"/>
    <w:rsid w:val="00270BF0"/>
    <w:rsid w:val="00272994"/>
    <w:rsid w:val="00281A90"/>
    <w:rsid w:val="00287677"/>
    <w:rsid w:val="0029003E"/>
    <w:rsid w:val="00295E85"/>
    <w:rsid w:val="00296076"/>
    <w:rsid w:val="00296DFC"/>
    <w:rsid w:val="0029745E"/>
    <w:rsid w:val="002A137B"/>
    <w:rsid w:val="002A1F45"/>
    <w:rsid w:val="002A7A46"/>
    <w:rsid w:val="002B048A"/>
    <w:rsid w:val="002B3E92"/>
    <w:rsid w:val="002B76AF"/>
    <w:rsid w:val="002B7741"/>
    <w:rsid w:val="002B7CB4"/>
    <w:rsid w:val="002C0495"/>
    <w:rsid w:val="002C2CCF"/>
    <w:rsid w:val="002C79A6"/>
    <w:rsid w:val="002D46CF"/>
    <w:rsid w:val="002D75C6"/>
    <w:rsid w:val="002E1568"/>
    <w:rsid w:val="002F05C7"/>
    <w:rsid w:val="002F4085"/>
    <w:rsid w:val="002F4143"/>
    <w:rsid w:val="002F50F2"/>
    <w:rsid w:val="003073DD"/>
    <w:rsid w:val="003109D4"/>
    <w:rsid w:val="00310BEE"/>
    <w:rsid w:val="00316E5B"/>
    <w:rsid w:val="00323C39"/>
    <w:rsid w:val="00326B51"/>
    <w:rsid w:val="00326C57"/>
    <w:rsid w:val="003306AA"/>
    <w:rsid w:val="0033256E"/>
    <w:rsid w:val="003337EA"/>
    <w:rsid w:val="00334E06"/>
    <w:rsid w:val="00337CEE"/>
    <w:rsid w:val="00341AEF"/>
    <w:rsid w:val="003422DA"/>
    <w:rsid w:val="0034234B"/>
    <w:rsid w:val="00345DBB"/>
    <w:rsid w:val="003469BD"/>
    <w:rsid w:val="00346FAE"/>
    <w:rsid w:val="00347F75"/>
    <w:rsid w:val="00350F69"/>
    <w:rsid w:val="00353EBB"/>
    <w:rsid w:val="00355922"/>
    <w:rsid w:val="003669ED"/>
    <w:rsid w:val="00366A6D"/>
    <w:rsid w:val="00373FEC"/>
    <w:rsid w:val="00380453"/>
    <w:rsid w:val="0038475A"/>
    <w:rsid w:val="003849A8"/>
    <w:rsid w:val="003933ED"/>
    <w:rsid w:val="003A24D4"/>
    <w:rsid w:val="003A2618"/>
    <w:rsid w:val="003A357F"/>
    <w:rsid w:val="003A49F6"/>
    <w:rsid w:val="003A4D6E"/>
    <w:rsid w:val="003A4D95"/>
    <w:rsid w:val="003A59E3"/>
    <w:rsid w:val="003C0A10"/>
    <w:rsid w:val="003C5CD3"/>
    <w:rsid w:val="003C5F66"/>
    <w:rsid w:val="003C7EC3"/>
    <w:rsid w:val="003D02A9"/>
    <w:rsid w:val="003D1ED5"/>
    <w:rsid w:val="003D5DE8"/>
    <w:rsid w:val="003D7979"/>
    <w:rsid w:val="003E5EB6"/>
    <w:rsid w:val="003E606D"/>
    <w:rsid w:val="003F084C"/>
    <w:rsid w:val="003F77B4"/>
    <w:rsid w:val="00400C1A"/>
    <w:rsid w:val="00401156"/>
    <w:rsid w:val="00401344"/>
    <w:rsid w:val="004044F1"/>
    <w:rsid w:val="0040589F"/>
    <w:rsid w:val="00407438"/>
    <w:rsid w:val="00416E91"/>
    <w:rsid w:val="00420AFF"/>
    <w:rsid w:val="00430045"/>
    <w:rsid w:val="0043259B"/>
    <w:rsid w:val="00440606"/>
    <w:rsid w:val="00440E77"/>
    <w:rsid w:val="00441B07"/>
    <w:rsid w:val="00445C3D"/>
    <w:rsid w:val="00450ECF"/>
    <w:rsid w:val="00452350"/>
    <w:rsid w:val="00453ED6"/>
    <w:rsid w:val="00455A64"/>
    <w:rsid w:val="00461649"/>
    <w:rsid w:val="0046336B"/>
    <w:rsid w:val="00464AB7"/>
    <w:rsid w:val="004663E0"/>
    <w:rsid w:val="004677EC"/>
    <w:rsid w:val="004716EC"/>
    <w:rsid w:val="004730F4"/>
    <w:rsid w:val="00473735"/>
    <w:rsid w:val="004769D1"/>
    <w:rsid w:val="0047778B"/>
    <w:rsid w:val="004872E7"/>
    <w:rsid w:val="004874F7"/>
    <w:rsid w:val="004942A6"/>
    <w:rsid w:val="004949F1"/>
    <w:rsid w:val="004A0E90"/>
    <w:rsid w:val="004B6698"/>
    <w:rsid w:val="004C6DA1"/>
    <w:rsid w:val="004E1303"/>
    <w:rsid w:val="004E27FF"/>
    <w:rsid w:val="004F0744"/>
    <w:rsid w:val="004F15EB"/>
    <w:rsid w:val="004F1ACC"/>
    <w:rsid w:val="004F2BCC"/>
    <w:rsid w:val="004F3CF7"/>
    <w:rsid w:val="00500861"/>
    <w:rsid w:val="005014E7"/>
    <w:rsid w:val="00503975"/>
    <w:rsid w:val="0050435C"/>
    <w:rsid w:val="00517943"/>
    <w:rsid w:val="0052182C"/>
    <w:rsid w:val="00525819"/>
    <w:rsid w:val="00530286"/>
    <w:rsid w:val="00530E04"/>
    <w:rsid w:val="00534C04"/>
    <w:rsid w:val="005355C8"/>
    <w:rsid w:val="00535843"/>
    <w:rsid w:val="00536AF5"/>
    <w:rsid w:val="005402DE"/>
    <w:rsid w:val="005449A3"/>
    <w:rsid w:val="0054547E"/>
    <w:rsid w:val="00546288"/>
    <w:rsid w:val="00553ADE"/>
    <w:rsid w:val="0055430C"/>
    <w:rsid w:val="00554FEE"/>
    <w:rsid w:val="00556212"/>
    <w:rsid w:val="0055629C"/>
    <w:rsid w:val="005614E1"/>
    <w:rsid w:val="00563925"/>
    <w:rsid w:val="00565435"/>
    <w:rsid w:val="00567696"/>
    <w:rsid w:val="00576F45"/>
    <w:rsid w:val="00584FA4"/>
    <w:rsid w:val="005865A6"/>
    <w:rsid w:val="00587B7D"/>
    <w:rsid w:val="00590F88"/>
    <w:rsid w:val="0059131B"/>
    <w:rsid w:val="00593E54"/>
    <w:rsid w:val="00594178"/>
    <w:rsid w:val="005941F4"/>
    <w:rsid w:val="0059557A"/>
    <w:rsid w:val="005977F9"/>
    <w:rsid w:val="005A0D7F"/>
    <w:rsid w:val="005A5BD8"/>
    <w:rsid w:val="005B242A"/>
    <w:rsid w:val="005B4576"/>
    <w:rsid w:val="005B47B9"/>
    <w:rsid w:val="005B7E00"/>
    <w:rsid w:val="005C10AD"/>
    <w:rsid w:val="005C1B85"/>
    <w:rsid w:val="005C3B37"/>
    <w:rsid w:val="005C48C1"/>
    <w:rsid w:val="005D2150"/>
    <w:rsid w:val="005D47DA"/>
    <w:rsid w:val="005E0D4F"/>
    <w:rsid w:val="005E130B"/>
    <w:rsid w:val="005E3155"/>
    <w:rsid w:val="005E3C6E"/>
    <w:rsid w:val="005F188B"/>
    <w:rsid w:val="005F587F"/>
    <w:rsid w:val="005F61D7"/>
    <w:rsid w:val="00603BC1"/>
    <w:rsid w:val="00603F1F"/>
    <w:rsid w:val="00603F26"/>
    <w:rsid w:val="006109B5"/>
    <w:rsid w:val="0061384B"/>
    <w:rsid w:val="0063073C"/>
    <w:rsid w:val="00630E52"/>
    <w:rsid w:val="00634A07"/>
    <w:rsid w:val="00636B69"/>
    <w:rsid w:val="006372DA"/>
    <w:rsid w:val="00637AE0"/>
    <w:rsid w:val="006402A2"/>
    <w:rsid w:val="00640547"/>
    <w:rsid w:val="0064176A"/>
    <w:rsid w:val="0065004A"/>
    <w:rsid w:val="0066157D"/>
    <w:rsid w:val="00661CC8"/>
    <w:rsid w:val="00662F37"/>
    <w:rsid w:val="00663AC7"/>
    <w:rsid w:val="00665AFA"/>
    <w:rsid w:val="00676E5A"/>
    <w:rsid w:val="0068124F"/>
    <w:rsid w:val="00684F79"/>
    <w:rsid w:val="00685545"/>
    <w:rsid w:val="006937BB"/>
    <w:rsid w:val="00694DDD"/>
    <w:rsid w:val="006A3C0B"/>
    <w:rsid w:val="006A40D7"/>
    <w:rsid w:val="006A43B4"/>
    <w:rsid w:val="006A4C0E"/>
    <w:rsid w:val="006A4C75"/>
    <w:rsid w:val="006B0A15"/>
    <w:rsid w:val="006B21F9"/>
    <w:rsid w:val="006B4C15"/>
    <w:rsid w:val="006B5633"/>
    <w:rsid w:val="006B61CE"/>
    <w:rsid w:val="006C12AA"/>
    <w:rsid w:val="006C3932"/>
    <w:rsid w:val="006C7895"/>
    <w:rsid w:val="006D5C38"/>
    <w:rsid w:val="006E409D"/>
    <w:rsid w:val="006F0580"/>
    <w:rsid w:val="006F2019"/>
    <w:rsid w:val="006F4233"/>
    <w:rsid w:val="006F5E92"/>
    <w:rsid w:val="00703A9E"/>
    <w:rsid w:val="00704D31"/>
    <w:rsid w:val="00706DDC"/>
    <w:rsid w:val="00707A32"/>
    <w:rsid w:val="00707AF5"/>
    <w:rsid w:val="0071012D"/>
    <w:rsid w:val="00710B48"/>
    <w:rsid w:val="0071634C"/>
    <w:rsid w:val="00717AD1"/>
    <w:rsid w:val="00727067"/>
    <w:rsid w:val="007337B7"/>
    <w:rsid w:val="00736575"/>
    <w:rsid w:val="007451F8"/>
    <w:rsid w:val="00746D01"/>
    <w:rsid w:val="00754143"/>
    <w:rsid w:val="007548DE"/>
    <w:rsid w:val="00760C84"/>
    <w:rsid w:val="00761900"/>
    <w:rsid w:val="00767639"/>
    <w:rsid w:val="00767E25"/>
    <w:rsid w:val="0077044C"/>
    <w:rsid w:val="0077160D"/>
    <w:rsid w:val="007740B2"/>
    <w:rsid w:val="00780865"/>
    <w:rsid w:val="00780907"/>
    <w:rsid w:val="007818F5"/>
    <w:rsid w:val="00782632"/>
    <w:rsid w:val="00782FA7"/>
    <w:rsid w:val="00783A00"/>
    <w:rsid w:val="007845B4"/>
    <w:rsid w:val="007846A8"/>
    <w:rsid w:val="007878D7"/>
    <w:rsid w:val="00787FBE"/>
    <w:rsid w:val="007902CE"/>
    <w:rsid w:val="00794569"/>
    <w:rsid w:val="0079772C"/>
    <w:rsid w:val="007A27C1"/>
    <w:rsid w:val="007A62E6"/>
    <w:rsid w:val="007A6C3C"/>
    <w:rsid w:val="007B6474"/>
    <w:rsid w:val="007C4BC6"/>
    <w:rsid w:val="007C6A43"/>
    <w:rsid w:val="007D2C9B"/>
    <w:rsid w:val="007D65D6"/>
    <w:rsid w:val="007E0107"/>
    <w:rsid w:val="007E14DE"/>
    <w:rsid w:val="007E5081"/>
    <w:rsid w:val="007E5FC4"/>
    <w:rsid w:val="007E73C3"/>
    <w:rsid w:val="007E7A02"/>
    <w:rsid w:val="007F623F"/>
    <w:rsid w:val="007F686C"/>
    <w:rsid w:val="00811DF1"/>
    <w:rsid w:val="00815E35"/>
    <w:rsid w:val="0081737A"/>
    <w:rsid w:val="0081774A"/>
    <w:rsid w:val="008202A9"/>
    <w:rsid w:val="00820E1C"/>
    <w:rsid w:val="00823781"/>
    <w:rsid w:val="00824A88"/>
    <w:rsid w:val="00835C64"/>
    <w:rsid w:val="008450C2"/>
    <w:rsid w:val="00851E41"/>
    <w:rsid w:val="00853775"/>
    <w:rsid w:val="00866EE0"/>
    <w:rsid w:val="0086739D"/>
    <w:rsid w:val="0086751F"/>
    <w:rsid w:val="00875B0F"/>
    <w:rsid w:val="00880099"/>
    <w:rsid w:val="00880A40"/>
    <w:rsid w:val="008856D9"/>
    <w:rsid w:val="008878D7"/>
    <w:rsid w:val="00892665"/>
    <w:rsid w:val="008945ED"/>
    <w:rsid w:val="008A0416"/>
    <w:rsid w:val="008A109B"/>
    <w:rsid w:val="008A136C"/>
    <w:rsid w:val="008A2AFA"/>
    <w:rsid w:val="008A3F2B"/>
    <w:rsid w:val="008A4F01"/>
    <w:rsid w:val="008A514D"/>
    <w:rsid w:val="008B0270"/>
    <w:rsid w:val="008B13C8"/>
    <w:rsid w:val="008B3394"/>
    <w:rsid w:val="008B75DC"/>
    <w:rsid w:val="008C1646"/>
    <w:rsid w:val="008C47AA"/>
    <w:rsid w:val="008C4E5B"/>
    <w:rsid w:val="008C6262"/>
    <w:rsid w:val="008C6AD4"/>
    <w:rsid w:val="008D30AC"/>
    <w:rsid w:val="008D3A80"/>
    <w:rsid w:val="008D506E"/>
    <w:rsid w:val="008D6675"/>
    <w:rsid w:val="008D6936"/>
    <w:rsid w:val="008E26A3"/>
    <w:rsid w:val="008E43A3"/>
    <w:rsid w:val="008E6055"/>
    <w:rsid w:val="008F0448"/>
    <w:rsid w:val="008F0E84"/>
    <w:rsid w:val="008F280F"/>
    <w:rsid w:val="008F4148"/>
    <w:rsid w:val="008F4A36"/>
    <w:rsid w:val="008F663D"/>
    <w:rsid w:val="008F69FF"/>
    <w:rsid w:val="008F77E4"/>
    <w:rsid w:val="008F7CBD"/>
    <w:rsid w:val="00903D87"/>
    <w:rsid w:val="00910EFC"/>
    <w:rsid w:val="009116AF"/>
    <w:rsid w:val="009223FA"/>
    <w:rsid w:val="00922F7E"/>
    <w:rsid w:val="00923178"/>
    <w:rsid w:val="009233BF"/>
    <w:rsid w:val="00925E0F"/>
    <w:rsid w:val="009364C0"/>
    <w:rsid w:val="009365C5"/>
    <w:rsid w:val="00936883"/>
    <w:rsid w:val="00942194"/>
    <w:rsid w:val="0095106E"/>
    <w:rsid w:val="009552BC"/>
    <w:rsid w:val="00965385"/>
    <w:rsid w:val="00967E8F"/>
    <w:rsid w:val="00970876"/>
    <w:rsid w:val="00970EBE"/>
    <w:rsid w:val="00971EBC"/>
    <w:rsid w:val="00972953"/>
    <w:rsid w:val="00975D4C"/>
    <w:rsid w:val="009777EC"/>
    <w:rsid w:val="00981B39"/>
    <w:rsid w:val="00982189"/>
    <w:rsid w:val="00985692"/>
    <w:rsid w:val="0098689C"/>
    <w:rsid w:val="0098769F"/>
    <w:rsid w:val="0099214D"/>
    <w:rsid w:val="0099361D"/>
    <w:rsid w:val="00993F96"/>
    <w:rsid w:val="009948CB"/>
    <w:rsid w:val="00996159"/>
    <w:rsid w:val="0099677B"/>
    <w:rsid w:val="00997E9F"/>
    <w:rsid w:val="00997F03"/>
    <w:rsid w:val="009A1316"/>
    <w:rsid w:val="009A158D"/>
    <w:rsid w:val="009A7523"/>
    <w:rsid w:val="009B07AD"/>
    <w:rsid w:val="009B7AE0"/>
    <w:rsid w:val="009B7FA2"/>
    <w:rsid w:val="009C0E58"/>
    <w:rsid w:val="009C175D"/>
    <w:rsid w:val="009C6F78"/>
    <w:rsid w:val="009D185B"/>
    <w:rsid w:val="009D6428"/>
    <w:rsid w:val="009D7A77"/>
    <w:rsid w:val="009E0676"/>
    <w:rsid w:val="009E2906"/>
    <w:rsid w:val="009E363A"/>
    <w:rsid w:val="009E48BE"/>
    <w:rsid w:val="009F1369"/>
    <w:rsid w:val="009F15FE"/>
    <w:rsid w:val="009F1C32"/>
    <w:rsid w:val="009F1EA3"/>
    <w:rsid w:val="009F2085"/>
    <w:rsid w:val="009F20FA"/>
    <w:rsid w:val="009F49DC"/>
    <w:rsid w:val="009F73A4"/>
    <w:rsid w:val="009F7754"/>
    <w:rsid w:val="00A061D4"/>
    <w:rsid w:val="00A06AC3"/>
    <w:rsid w:val="00A1121E"/>
    <w:rsid w:val="00A16C11"/>
    <w:rsid w:val="00A16C66"/>
    <w:rsid w:val="00A17EFF"/>
    <w:rsid w:val="00A210F8"/>
    <w:rsid w:val="00A23647"/>
    <w:rsid w:val="00A23A6A"/>
    <w:rsid w:val="00A24EC4"/>
    <w:rsid w:val="00A25E08"/>
    <w:rsid w:val="00A30D0D"/>
    <w:rsid w:val="00A3330F"/>
    <w:rsid w:val="00A372FA"/>
    <w:rsid w:val="00A41103"/>
    <w:rsid w:val="00A41B99"/>
    <w:rsid w:val="00A46F91"/>
    <w:rsid w:val="00A525EF"/>
    <w:rsid w:val="00A54113"/>
    <w:rsid w:val="00A571A7"/>
    <w:rsid w:val="00A63931"/>
    <w:rsid w:val="00A63982"/>
    <w:rsid w:val="00A65500"/>
    <w:rsid w:val="00A66C1F"/>
    <w:rsid w:val="00A72506"/>
    <w:rsid w:val="00A7275C"/>
    <w:rsid w:val="00A73293"/>
    <w:rsid w:val="00A73F56"/>
    <w:rsid w:val="00A759FC"/>
    <w:rsid w:val="00A80AC3"/>
    <w:rsid w:val="00A81DE3"/>
    <w:rsid w:val="00A833D0"/>
    <w:rsid w:val="00A854A7"/>
    <w:rsid w:val="00A866BF"/>
    <w:rsid w:val="00A90DC1"/>
    <w:rsid w:val="00A95D75"/>
    <w:rsid w:val="00AA0F1D"/>
    <w:rsid w:val="00AA28B0"/>
    <w:rsid w:val="00AA3615"/>
    <w:rsid w:val="00AA3A6A"/>
    <w:rsid w:val="00AA3AD3"/>
    <w:rsid w:val="00AA6910"/>
    <w:rsid w:val="00AA7269"/>
    <w:rsid w:val="00AB4503"/>
    <w:rsid w:val="00AB5B72"/>
    <w:rsid w:val="00AB7CE8"/>
    <w:rsid w:val="00AC19DF"/>
    <w:rsid w:val="00AC6E61"/>
    <w:rsid w:val="00AD45AD"/>
    <w:rsid w:val="00AD511F"/>
    <w:rsid w:val="00AE49D9"/>
    <w:rsid w:val="00AE5233"/>
    <w:rsid w:val="00AF7BBC"/>
    <w:rsid w:val="00B05E3D"/>
    <w:rsid w:val="00B07B76"/>
    <w:rsid w:val="00B07BFC"/>
    <w:rsid w:val="00B11014"/>
    <w:rsid w:val="00B135DB"/>
    <w:rsid w:val="00B13EB7"/>
    <w:rsid w:val="00B165BA"/>
    <w:rsid w:val="00B166CF"/>
    <w:rsid w:val="00B201FF"/>
    <w:rsid w:val="00B315CB"/>
    <w:rsid w:val="00B32FE8"/>
    <w:rsid w:val="00B3459E"/>
    <w:rsid w:val="00B36A75"/>
    <w:rsid w:val="00B402AF"/>
    <w:rsid w:val="00B56D3A"/>
    <w:rsid w:val="00B63A92"/>
    <w:rsid w:val="00B64071"/>
    <w:rsid w:val="00B648E5"/>
    <w:rsid w:val="00B649C5"/>
    <w:rsid w:val="00B65138"/>
    <w:rsid w:val="00B65BF6"/>
    <w:rsid w:val="00B66D07"/>
    <w:rsid w:val="00B71740"/>
    <w:rsid w:val="00B7240A"/>
    <w:rsid w:val="00B8030A"/>
    <w:rsid w:val="00B80C58"/>
    <w:rsid w:val="00B854C2"/>
    <w:rsid w:val="00B857B1"/>
    <w:rsid w:val="00B92B2A"/>
    <w:rsid w:val="00B94612"/>
    <w:rsid w:val="00BA0A3C"/>
    <w:rsid w:val="00BA17EF"/>
    <w:rsid w:val="00BA2105"/>
    <w:rsid w:val="00BA2DA2"/>
    <w:rsid w:val="00BA556A"/>
    <w:rsid w:val="00BB3997"/>
    <w:rsid w:val="00BB669C"/>
    <w:rsid w:val="00BC1335"/>
    <w:rsid w:val="00BC4DD4"/>
    <w:rsid w:val="00BC51B1"/>
    <w:rsid w:val="00BC7F58"/>
    <w:rsid w:val="00BD1101"/>
    <w:rsid w:val="00BD1317"/>
    <w:rsid w:val="00BD1842"/>
    <w:rsid w:val="00BD29D1"/>
    <w:rsid w:val="00BD67DE"/>
    <w:rsid w:val="00BE0E77"/>
    <w:rsid w:val="00BF0EF9"/>
    <w:rsid w:val="00C02BD3"/>
    <w:rsid w:val="00C03999"/>
    <w:rsid w:val="00C05BD7"/>
    <w:rsid w:val="00C11730"/>
    <w:rsid w:val="00C11C67"/>
    <w:rsid w:val="00C13524"/>
    <w:rsid w:val="00C13A5F"/>
    <w:rsid w:val="00C16447"/>
    <w:rsid w:val="00C20723"/>
    <w:rsid w:val="00C21CA6"/>
    <w:rsid w:val="00C25A95"/>
    <w:rsid w:val="00C4340C"/>
    <w:rsid w:val="00C45924"/>
    <w:rsid w:val="00C47226"/>
    <w:rsid w:val="00C4784C"/>
    <w:rsid w:val="00C47BA5"/>
    <w:rsid w:val="00C55B73"/>
    <w:rsid w:val="00C60AA9"/>
    <w:rsid w:val="00C61A76"/>
    <w:rsid w:val="00C6215A"/>
    <w:rsid w:val="00C6420A"/>
    <w:rsid w:val="00C65CA8"/>
    <w:rsid w:val="00C66AE3"/>
    <w:rsid w:val="00C6730F"/>
    <w:rsid w:val="00C7086D"/>
    <w:rsid w:val="00C740C7"/>
    <w:rsid w:val="00C748AC"/>
    <w:rsid w:val="00C76124"/>
    <w:rsid w:val="00C77754"/>
    <w:rsid w:val="00C82AB4"/>
    <w:rsid w:val="00C839B2"/>
    <w:rsid w:val="00C877A4"/>
    <w:rsid w:val="00C9047B"/>
    <w:rsid w:val="00C929CC"/>
    <w:rsid w:val="00C93B95"/>
    <w:rsid w:val="00CA0B1E"/>
    <w:rsid w:val="00CA3AF8"/>
    <w:rsid w:val="00CA7135"/>
    <w:rsid w:val="00CB27E7"/>
    <w:rsid w:val="00CB2DFE"/>
    <w:rsid w:val="00CB3078"/>
    <w:rsid w:val="00CB6294"/>
    <w:rsid w:val="00CC188A"/>
    <w:rsid w:val="00CC203D"/>
    <w:rsid w:val="00CC4182"/>
    <w:rsid w:val="00CC45F7"/>
    <w:rsid w:val="00CD0C8C"/>
    <w:rsid w:val="00CD11CB"/>
    <w:rsid w:val="00CD1ADB"/>
    <w:rsid w:val="00CE2A7C"/>
    <w:rsid w:val="00CE5848"/>
    <w:rsid w:val="00CE6224"/>
    <w:rsid w:val="00CF2637"/>
    <w:rsid w:val="00CF3AE1"/>
    <w:rsid w:val="00CF473C"/>
    <w:rsid w:val="00CF7084"/>
    <w:rsid w:val="00D005A5"/>
    <w:rsid w:val="00D05603"/>
    <w:rsid w:val="00D05EAB"/>
    <w:rsid w:val="00D061C0"/>
    <w:rsid w:val="00D10F42"/>
    <w:rsid w:val="00D117A4"/>
    <w:rsid w:val="00D16DF7"/>
    <w:rsid w:val="00D200F6"/>
    <w:rsid w:val="00D20E69"/>
    <w:rsid w:val="00D24557"/>
    <w:rsid w:val="00D24C07"/>
    <w:rsid w:val="00D26A17"/>
    <w:rsid w:val="00D32A00"/>
    <w:rsid w:val="00D3399D"/>
    <w:rsid w:val="00D441AA"/>
    <w:rsid w:val="00D44DAE"/>
    <w:rsid w:val="00D4518B"/>
    <w:rsid w:val="00D453A3"/>
    <w:rsid w:val="00D46EE9"/>
    <w:rsid w:val="00D4774C"/>
    <w:rsid w:val="00D51BD3"/>
    <w:rsid w:val="00D62769"/>
    <w:rsid w:val="00D6469A"/>
    <w:rsid w:val="00D67E4B"/>
    <w:rsid w:val="00D704E1"/>
    <w:rsid w:val="00D7127B"/>
    <w:rsid w:val="00D72574"/>
    <w:rsid w:val="00D732B2"/>
    <w:rsid w:val="00D76294"/>
    <w:rsid w:val="00D80855"/>
    <w:rsid w:val="00D81B0A"/>
    <w:rsid w:val="00D83CC0"/>
    <w:rsid w:val="00D92B10"/>
    <w:rsid w:val="00D95349"/>
    <w:rsid w:val="00D972AE"/>
    <w:rsid w:val="00DA2727"/>
    <w:rsid w:val="00DA36D4"/>
    <w:rsid w:val="00DA5A48"/>
    <w:rsid w:val="00DA7B71"/>
    <w:rsid w:val="00DB0962"/>
    <w:rsid w:val="00DB317C"/>
    <w:rsid w:val="00DB3DD6"/>
    <w:rsid w:val="00DB50AE"/>
    <w:rsid w:val="00DB7A05"/>
    <w:rsid w:val="00DC0330"/>
    <w:rsid w:val="00DC1E15"/>
    <w:rsid w:val="00DC4E1E"/>
    <w:rsid w:val="00DC74C4"/>
    <w:rsid w:val="00DD3C10"/>
    <w:rsid w:val="00DD3DE5"/>
    <w:rsid w:val="00DD42D5"/>
    <w:rsid w:val="00DD4625"/>
    <w:rsid w:val="00DD6B7F"/>
    <w:rsid w:val="00DD7C23"/>
    <w:rsid w:val="00DE1783"/>
    <w:rsid w:val="00DE4D6E"/>
    <w:rsid w:val="00DF0B7D"/>
    <w:rsid w:val="00DF2ACC"/>
    <w:rsid w:val="00E04A5B"/>
    <w:rsid w:val="00E06603"/>
    <w:rsid w:val="00E06BE7"/>
    <w:rsid w:val="00E115E2"/>
    <w:rsid w:val="00E12C67"/>
    <w:rsid w:val="00E154E4"/>
    <w:rsid w:val="00E160B5"/>
    <w:rsid w:val="00E17889"/>
    <w:rsid w:val="00E17D19"/>
    <w:rsid w:val="00E20CB3"/>
    <w:rsid w:val="00E22881"/>
    <w:rsid w:val="00E2585E"/>
    <w:rsid w:val="00E26809"/>
    <w:rsid w:val="00E31DFF"/>
    <w:rsid w:val="00E35799"/>
    <w:rsid w:val="00E36B99"/>
    <w:rsid w:val="00E40861"/>
    <w:rsid w:val="00E44315"/>
    <w:rsid w:val="00E468BC"/>
    <w:rsid w:val="00E47A5C"/>
    <w:rsid w:val="00E507C9"/>
    <w:rsid w:val="00E54604"/>
    <w:rsid w:val="00E564CB"/>
    <w:rsid w:val="00E571E0"/>
    <w:rsid w:val="00E57B34"/>
    <w:rsid w:val="00E600D7"/>
    <w:rsid w:val="00E61CDC"/>
    <w:rsid w:val="00E720AF"/>
    <w:rsid w:val="00E76127"/>
    <w:rsid w:val="00E80020"/>
    <w:rsid w:val="00E808C7"/>
    <w:rsid w:val="00E813D8"/>
    <w:rsid w:val="00E83967"/>
    <w:rsid w:val="00E869FC"/>
    <w:rsid w:val="00E87446"/>
    <w:rsid w:val="00E90F32"/>
    <w:rsid w:val="00E94A76"/>
    <w:rsid w:val="00EB3308"/>
    <w:rsid w:val="00EC6F27"/>
    <w:rsid w:val="00ED3AF9"/>
    <w:rsid w:val="00ED77ED"/>
    <w:rsid w:val="00EE27EB"/>
    <w:rsid w:val="00EE3247"/>
    <w:rsid w:val="00EE5512"/>
    <w:rsid w:val="00EE6585"/>
    <w:rsid w:val="00EF01BC"/>
    <w:rsid w:val="00EF40E8"/>
    <w:rsid w:val="00EF4C3A"/>
    <w:rsid w:val="00EF546D"/>
    <w:rsid w:val="00F00E5B"/>
    <w:rsid w:val="00F03B0D"/>
    <w:rsid w:val="00F04193"/>
    <w:rsid w:val="00F04738"/>
    <w:rsid w:val="00F06C0D"/>
    <w:rsid w:val="00F15789"/>
    <w:rsid w:val="00F168CC"/>
    <w:rsid w:val="00F16CB0"/>
    <w:rsid w:val="00F24602"/>
    <w:rsid w:val="00F31C76"/>
    <w:rsid w:val="00F33268"/>
    <w:rsid w:val="00F4536E"/>
    <w:rsid w:val="00F463F9"/>
    <w:rsid w:val="00F603BF"/>
    <w:rsid w:val="00F679A4"/>
    <w:rsid w:val="00F739E2"/>
    <w:rsid w:val="00F83B4C"/>
    <w:rsid w:val="00F83E4C"/>
    <w:rsid w:val="00F920F5"/>
    <w:rsid w:val="00F97BB5"/>
    <w:rsid w:val="00FA0A49"/>
    <w:rsid w:val="00FA1C76"/>
    <w:rsid w:val="00FA6175"/>
    <w:rsid w:val="00FA75BA"/>
    <w:rsid w:val="00FA7F1E"/>
    <w:rsid w:val="00FA7F7A"/>
    <w:rsid w:val="00FC002C"/>
    <w:rsid w:val="00FC5A9B"/>
    <w:rsid w:val="00FC607E"/>
    <w:rsid w:val="00FC7E2A"/>
    <w:rsid w:val="00FD1439"/>
    <w:rsid w:val="00FD47AB"/>
    <w:rsid w:val="00FD5537"/>
    <w:rsid w:val="00FD576B"/>
    <w:rsid w:val="00FD6649"/>
    <w:rsid w:val="00FD768E"/>
    <w:rsid w:val="00FE5D89"/>
    <w:rsid w:val="00FE5FBF"/>
    <w:rsid w:val="00FF0351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BE4C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4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98689C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98689C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98689C"/>
    <w:pPr>
      <w:numPr>
        <w:numId w:val="1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98689C"/>
    <w:pPr>
      <w:keepNext/>
      <w:keepLines/>
      <w:numPr>
        <w:ilvl w:val="1"/>
        <w:numId w:val="1"/>
      </w:numPr>
      <w:shd w:val="clear" w:color="auto" w:fill="F2F2F2" w:themeFill="background1" w:themeFillShade="F2"/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98689C"/>
    <w:pPr>
      <w:keepNext/>
      <w:keepLines/>
      <w:numPr>
        <w:ilvl w:val="2"/>
        <w:numId w:val="1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98689C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98689C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8689C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8689C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8689C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98689C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98689C"/>
  </w:style>
  <w:style w:type="paragraph" w:styleId="Fuzeile">
    <w:name w:val="footer"/>
    <w:basedOn w:val="Standard"/>
    <w:link w:val="FuzeileZchn"/>
    <w:uiPriority w:val="99"/>
    <w:rsid w:val="0098689C"/>
    <w:pPr>
      <w:tabs>
        <w:tab w:val="center" w:pos="4536"/>
        <w:tab w:val="right" w:pos="9072"/>
      </w:tabs>
      <w:spacing w:before="0" w:after="0"/>
    </w:pPr>
  </w:style>
  <w:style w:type="paragraph" w:styleId="Kopfzeile">
    <w:name w:val="header"/>
    <w:basedOn w:val="Standard"/>
    <w:link w:val="KopfzeileZchn"/>
    <w:uiPriority w:val="99"/>
    <w:rsid w:val="0098689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8689C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98689C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98689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8689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8689C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98689C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98689C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98689C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98689C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98689C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98689C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8689C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8689C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8689C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98689C"/>
    <w:rPr>
      <w:szCs w:val="24"/>
    </w:rPr>
  </w:style>
  <w:style w:type="paragraph" w:styleId="StandardWeb">
    <w:name w:val="Normal (Web)"/>
    <w:basedOn w:val="Standard"/>
    <w:link w:val="StandardWebZchn"/>
    <w:uiPriority w:val="99"/>
    <w:rsid w:val="0098689C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98689C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A372FA"/>
    <w:p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A372FA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98689C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98689C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8689C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98689C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98689C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98689C"/>
    <w:rPr>
      <w:color w:val="1E3E95"/>
      <w:u w:val="single"/>
    </w:rPr>
  </w:style>
  <w:style w:type="paragraph" w:customStyle="1" w:styleId="notizen">
    <w:name w:val="notizen"/>
    <w:basedOn w:val="Standard"/>
    <w:uiPriority w:val="99"/>
    <w:semiHidden/>
    <w:locked/>
    <w:rsid w:val="0098689C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98689C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98689C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98689C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98689C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98689C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98689C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98689C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98689C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LDTextinhalt"/>
    <w:autoRedefine/>
    <w:qFormat/>
    <w:rsid w:val="0098689C"/>
    <w:pPr>
      <w:numPr>
        <w:numId w:val="7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98689C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98689C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98689C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98689C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98689C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98689C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98689C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98689C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98689C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98689C"/>
    <w:pPr>
      <w:numPr>
        <w:numId w:val="2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TextZchn"/>
    <w:link w:val="LDHinweis"/>
    <w:uiPriority w:val="7"/>
    <w:rsid w:val="0098689C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98689C"/>
    <w:pPr>
      <w:numPr>
        <w:numId w:val="3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98689C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98689C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98689C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98689C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98689C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98689C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98689C"/>
    <w:pPr>
      <w:numPr>
        <w:numId w:val="4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98689C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98689C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98689C"/>
    <w:rPr>
      <w:color w:val="1E3E95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98689C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98689C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98689C"/>
    <w:rPr>
      <w:rFonts w:ascii="Arial" w:hAnsi="Arial"/>
      <w:color w:val="1E3E95"/>
      <w:sz w:val="20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98689C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98689C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98689C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98689C"/>
    <w:pPr>
      <w:numPr>
        <w:numId w:val="6"/>
      </w:numPr>
      <w:ind w:left="1276" w:hanging="284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98689C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5"/>
      </w:numPr>
      <w:contextualSpacing/>
    </w:pPr>
  </w:style>
  <w:style w:type="paragraph" w:customStyle="1" w:styleId="LDAuflistunginTabelle">
    <w:name w:val="LD_Auflistung in Tabelle"/>
    <w:basedOn w:val="LDAuflistungText"/>
    <w:link w:val="LDAuflistunginTabelleZchn"/>
    <w:qFormat/>
    <w:rsid w:val="0098689C"/>
    <w:pPr>
      <w:ind w:left="284"/>
    </w:pPr>
  </w:style>
  <w:style w:type="character" w:customStyle="1" w:styleId="LDAuflistunginTabelleZchn">
    <w:name w:val="LD_Auflistung in Tabelle Zchn"/>
    <w:basedOn w:val="LDAuflistungTextZchn"/>
    <w:link w:val="LDAuflistunginTabelle"/>
    <w:rsid w:val="0098689C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DNeu">
    <w:name w:val="LD_Neu"/>
    <w:basedOn w:val="LDRegister"/>
    <w:uiPriority w:val="1"/>
    <w:rsid w:val="0098689C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98689C"/>
    <w:pPr>
      <w:numPr>
        <w:numId w:val="8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98689C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98689C"/>
    <w:pPr>
      <w:ind w:left="992"/>
    </w:pPr>
  </w:style>
  <w:style w:type="paragraph" w:customStyle="1" w:styleId="LDTextinhaltTabelle8pt">
    <w:name w:val="LD_Textinhalt_Tabelle_8pt"/>
    <w:basedOn w:val="LDTextinhalt"/>
    <w:rsid w:val="0098689C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98689C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98689C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98689C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8689C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98689C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98689C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98689C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line="240" w:lineRule="atLeast"/>
      <w:ind w:left="567"/>
      <w:textAlignment w:val="baseline"/>
    </w:pPr>
    <w:rPr>
      <w:szCs w:val="20"/>
      <w:lang w:eastAsia="de-DE"/>
    </w:rPr>
  </w:style>
  <w:style w:type="character" w:customStyle="1" w:styleId="hervorhebunggrn">
    <w:name w:val="hervorhebunggrün"/>
    <w:basedOn w:val="Absatz-Standardschriftart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98689C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98689C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98689C"/>
    <w:pPr>
      <w:spacing w:before="1560" w:after="240"/>
    </w:pPr>
    <w:rPr>
      <w:sz w:val="60"/>
    </w:rPr>
  </w:style>
  <w:style w:type="paragraph" w:customStyle="1" w:styleId="LDVersionsnummer">
    <w:name w:val="LD_Versionsnummer"/>
    <w:basedOn w:val="Standard"/>
    <w:rsid w:val="0098689C"/>
    <w:rPr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106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106E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106E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10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106E"/>
    <w:rPr>
      <w:rFonts w:ascii="Arial" w:eastAsiaTheme="minorHAnsi" w:hAnsi="Arial" w:cstheme="minorBidi"/>
      <w:b/>
      <w:bCs/>
      <w:lang w:eastAsia="en-US"/>
    </w:rPr>
  </w:style>
  <w:style w:type="table" w:customStyle="1" w:styleId="Tabellenraster1">
    <w:name w:val="Tabellenraster1"/>
    <w:basedOn w:val="NormaleTabelle"/>
    <w:next w:val="Tabellenraster"/>
    <w:uiPriority w:val="59"/>
    <w:rsid w:val="00341A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80A40"/>
    <w:rPr>
      <w:rFonts w:ascii="Arial" w:eastAsiaTheme="minorHAnsi" w:hAnsi="Arial" w:cstheme="minorBidi"/>
      <w:szCs w:val="22"/>
      <w:lang w:eastAsia="en-US"/>
    </w:rPr>
  </w:style>
  <w:style w:type="paragraph" w:customStyle="1" w:styleId="LDAuflistungHandlungenzweiteEbene">
    <w:name w:val="LD_Auflistung_Handlungen_zweiteEbene"/>
    <w:basedOn w:val="LDAuflistungzweiteEbene"/>
    <w:rsid w:val="0098689C"/>
    <w:pPr>
      <w:ind w:left="568"/>
    </w:pPr>
  </w:style>
  <w:style w:type="paragraph" w:customStyle="1" w:styleId="LDAuflistunginTabellemittel">
    <w:name w:val="LD_Auflistung in Tabelle mittel"/>
    <w:basedOn w:val="LDAuflistunginTabelle"/>
    <w:rsid w:val="0098689C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98689C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rsid w:val="0098689C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98689C"/>
  </w:style>
  <w:style w:type="paragraph" w:customStyle="1" w:styleId="Nummerierung">
    <w:name w:val="Nummerierung"/>
    <w:basedOn w:val="StandardWeb"/>
    <w:qFormat/>
    <w:rsid w:val="00197EB0"/>
    <w:pPr>
      <w:numPr>
        <w:numId w:val="26"/>
      </w:numPr>
      <w:tabs>
        <w:tab w:val="left" w:pos="357"/>
      </w:tabs>
      <w:spacing w:before="0" w:after="120"/>
      <w:ind w:left="714" w:hanging="357"/>
    </w:pPr>
    <w:rPr>
      <w:rFonts w:asciiTheme="minorHAnsi" w:hAnsiTheme="minorHAnsi" w:cs="Segoe UI"/>
      <w:color w:val="000000"/>
      <w:szCs w:val="22"/>
    </w:rPr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98689C"/>
    <w:rPr>
      <w:i/>
    </w:rPr>
  </w:style>
  <w:style w:type="table" w:customStyle="1" w:styleId="Formatvorlage1">
    <w:name w:val="Formatvorlage1"/>
    <w:basedOn w:val="NormaleTabelle"/>
    <w:uiPriority w:val="99"/>
    <w:rsid w:val="000D2A7A"/>
    <w:rPr>
      <w:rFonts w:ascii="Arial" w:hAnsi="Arial"/>
    </w:r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blStylePr w:type="firstRow">
      <w:rPr>
        <w:rFonts w:ascii="Arial" w:hAnsi="Arial"/>
        <w:color w:val="1E3E95"/>
        <w:sz w:val="20"/>
      </w:rPr>
    </w:tblStylePr>
  </w:style>
  <w:style w:type="table" w:customStyle="1" w:styleId="Kalender2">
    <w:name w:val="Kalender 2"/>
    <w:basedOn w:val="NormaleTabelle"/>
    <w:uiPriority w:val="99"/>
    <w:qFormat/>
    <w:rsid w:val="000D2A7A"/>
    <w:pPr>
      <w:jc w:val="center"/>
    </w:pPr>
    <w:rPr>
      <w:rFonts w:asciiTheme="minorHAnsi" w:eastAsiaTheme="minorEastAsia" w:hAnsiTheme="minorHAnsi" w:cstheme="minorBidi"/>
      <w:sz w:val="28"/>
      <w:szCs w:val="22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LDTabelleAnleitungen">
    <w:name w:val="LD Tabelle_Anleitungen"/>
    <w:basedOn w:val="NormaleTabelle"/>
    <w:uiPriority w:val="99"/>
    <w:rsid w:val="0098689C"/>
    <w:rPr>
      <w:rFonts w:ascii="Arial" w:hAnsi="Arial"/>
    </w:rPr>
    <w:tblPr/>
  </w:style>
  <w:style w:type="character" w:customStyle="1" w:styleId="pagebreadcrumb">
    <w:name w:val="pagebreadcrumb"/>
    <w:basedOn w:val="Absatz-Standardschriftart"/>
    <w:rsid w:val="003A49F6"/>
  </w:style>
  <w:style w:type="character" w:customStyle="1" w:styleId="pagetitle">
    <w:name w:val="pagetitle"/>
    <w:basedOn w:val="Absatz-Standardschriftart"/>
    <w:rsid w:val="003A49F6"/>
  </w:style>
  <w:style w:type="character" w:customStyle="1" w:styleId="LDberschriftMenpunkt">
    <w:name w:val="LD_Überschrift_Menüpunkt"/>
    <w:basedOn w:val="LDMenpunkt"/>
    <w:uiPriority w:val="1"/>
    <w:rsid w:val="00FA0A49"/>
    <w:rPr>
      <w:rFonts w:ascii="Arial" w:hAnsi="Arial" w:cs="Arial" w:hint="default"/>
      <w:b w:val="0"/>
      <w:bCs/>
      <w:smallCaps/>
      <w:color w:val="1E3E95"/>
      <w:sz w:val="24"/>
      <w:szCs w:val="20"/>
    </w:rPr>
  </w:style>
  <w:style w:type="character" w:customStyle="1" w:styleId="info-text">
    <w:name w:val="info-text"/>
    <w:basedOn w:val="Absatz-Standardschriftart"/>
    <w:rsid w:val="00D453A3"/>
  </w:style>
  <w:style w:type="paragraph" w:customStyle="1" w:styleId="LDAuflistungText">
    <w:name w:val="LD_Auflistung Text"/>
    <w:basedOn w:val="Standard"/>
    <w:link w:val="LDAuflistungTextZchn"/>
    <w:autoRedefine/>
    <w:qFormat/>
    <w:rsid w:val="0098689C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TextZchn">
    <w:name w:val="LD_Auflistung Text Zchn"/>
    <w:basedOn w:val="StandardWebZchn"/>
    <w:link w:val="LDAuflistungText"/>
    <w:rsid w:val="0098689C"/>
    <w:rPr>
      <w:rFonts w:ascii="Arial" w:eastAsiaTheme="minorHAnsi" w:hAnsi="Arial" w:cs="Arial"/>
      <w:szCs w:val="22"/>
      <w:lang w:eastAsia="en-US"/>
    </w:rPr>
  </w:style>
  <w:style w:type="paragraph" w:customStyle="1" w:styleId="LDAuflistungTexteingerckt">
    <w:name w:val="LD_Auflistung Text eingerückt"/>
    <w:basedOn w:val="LDAuflistungText"/>
    <w:rsid w:val="0098689C"/>
    <w:pPr>
      <w:ind w:left="1276"/>
    </w:pPr>
  </w:style>
  <w:style w:type="paragraph" w:customStyle="1" w:styleId="LDZwischenberschrift">
    <w:name w:val="LD_Zwischenüberschrift"/>
    <w:basedOn w:val="LDTitelseite13pt"/>
    <w:rsid w:val="0098689C"/>
    <w:pPr>
      <w:ind w:left="709"/>
    </w:pPr>
  </w:style>
  <w:style w:type="paragraph" w:customStyle="1" w:styleId="aufzhlung">
    <w:name w:val="aufzählung"/>
    <w:basedOn w:val="Standard"/>
    <w:rsid w:val="0099361D"/>
    <w:pPr>
      <w:spacing w:before="200"/>
      <w:ind w:left="520" w:hanging="32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auflistung">
    <w:name w:val="auflistung"/>
    <w:basedOn w:val="Standard"/>
    <w:rsid w:val="0099361D"/>
    <w:pPr>
      <w:autoSpaceDE w:val="0"/>
      <w:snapToGrid w:val="0"/>
      <w:ind w:left="4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normalauflistungeingerckt">
    <w:name w:val="normal_auflistung_eingerückt"/>
    <w:basedOn w:val="Standard"/>
    <w:rsid w:val="0099361D"/>
    <w:pPr>
      <w:ind w:left="75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pfadbeschreibung">
    <w:name w:val="pfadbeschreibung"/>
    <w:basedOn w:val="Standard"/>
    <w:rsid w:val="0099361D"/>
    <w:pPr>
      <w:spacing w:after="400"/>
      <w:ind w:left="200"/>
    </w:pPr>
    <w:rPr>
      <w:rFonts w:ascii="Times New Roman" w:eastAsia="Times New Roman" w:hAnsi="Times New Roman" w:cs="Times New Roman"/>
      <w:color w:val="808080"/>
      <w:szCs w:val="20"/>
      <w:lang w:eastAsia="de-DE"/>
    </w:rPr>
  </w:style>
  <w:style w:type="paragraph" w:customStyle="1" w:styleId="dropdownauflistungeingerckt">
    <w:name w:val="dropdown_auflistung_eingerückt"/>
    <w:basedOn w:val="Standard"/>
    <w:rsid w:val="0099361D"/>
    <w:pPr>
      <w:ind w:left="12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usdmenpunkt">
    <w:name w:val="lusdmenüpunkt"/>
    <w:basedOn w:val="Absatz-Standardschriftart"/>
    <w:rsid w:val="0099361D"/>
    <w:rPr>
      <w:rFonts w:ascii="Arial" w:hAnsi="Arial" w:cs="Arial" w:hint="default"/>
      <w:smallCaps/>
      <w:sz w:val="20"/>
      <w:szCs w:val="20"/>
    </w:rPr>
  </w:style>
  <w:style w:type="character" w:customStyle="1" w:styleId="meneintrag">
    <w:name w:val="menüeintrag"/>
    <w:basedOn w:val="Absatz-Standardschriftart"/>
    <w:rsid w:val="0099361D"/>
    <w:rPr>
      <w:i/>
      <w:iCs/>
      <w:sz w:val="20"/>
      <w:szCs w:val="20"/>
    </w:rPr>
  </w:style>
  <w:style w:type="character" w:customStyle="1" w:styleId="ldmenpunkt0">
    <w:name w:val="ldmenpunkt"/>
    <w:basedOn w:val="Absatz-Standardschriftart"/>
    <w:rsid w:val="0099361D"/>
  </w:style>
  <w:style w:type="paragraph" w:customStyle="1" w:styleId="LDTextinTabellemittig">
    <w:name w:val="LD_Text in Tabelle mittig"/>
    <w:basedOn w:val="LDTextinhalteingerckt"/>
    <w:rsid w:val="0098689C"/>
    <w:pPr>
      <w:spacing w:before="60" w:after="60"/>
      <w:ind w:left="0"/>
      <w:jc w:val="center"/>
    </w:pPr>
    <w:rPr>
      <w:sz w:val="24"/>
      <w:lang w:eastAsia="de-DE"/>
    </w:rPr>
  </w:style>
  <w:style w:type="table" w:customStyle="1" w:styleId="Tabellenraster2">
    <w:name w:val="Tabellenraster2"/>
    <w:basedOn w:val="NormaleTabelle"/>
    <w:next w:val="Tabellenraster"/>
    <w:uiPriority w:val="59"/>
    <w:rsid w:val="0089266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4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98689C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98689C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98689C"/>
    <w:pPr>
      <w:numPr>
        <w:numId w:val="1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98689C"/>
    <w:pPr>
      <w:keepNext/>
      <w:keepLines/>
      <w:numPr>
        <w:ilvl w:val="1"/>
        <w:numId w:val="1"/>
      </w:numPr>
      <w:shd w:val="clear" w:color="auto" w:fill="F2F2F2" w:themeFill="background1" w:themeFillShade="F2"/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98689C"/>
    <w:pPr>
      <w:keepNext/>
      <w:keepLines/>
      <w:numPr>
        <w:ilvl w:val="2"/>
        <w:numId w:val="1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98689C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98689C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8689C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8689C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8689C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98689C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98689C"/>
  </w:style>
  <w:style w:type="paragraph" w:styleId="Fuzeile">
    <w:name w:val="footer"/>
    <w:basedOn w:val="Standard"/>
    <w:link w:val="FuzeileZchn"/>
    <w:uiPriority w:val="99"/>
    <w:rsid w:val="0098689C"/>
    <w:pPr>
      <w:tabs>
        <w:tab w:val="center" w:pos="4536"/>
        <w:tab w:val="right" w:pos="9072"/>
      </w:tabs>
      <w:spacing w:before="0" w:after="0"/>
    </w:pPr>
  </w:style>
  <w:style w:type="paragraph" w:styleId="Kopfzeile">
    <w:name w:val="header"/>
    <w:basedOn w:val="Standard"/>
    <w:link w:val="KopfzeileZchn"/>
    <w:uiPriority w:val="99"/>
    <w:rsid w:val="0098689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8689C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98689C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98689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8689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8689C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98689C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98689C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98689C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98689C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98689C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98689C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8689C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8689C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8689C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98689C"/>
    <w:rPr>
      <w:szCs w:val="24"/>
    </w:rPr>
  </w:style>
  <w:style w:type="paragraph" w:styleId="StandardWeb">
    <w:name w:val="Normal (Web)"/>
    <w:basedOn w:val="Standard"/>
    <w:link w:val="StandardWebZchn"/>
    <w:uiPriority w:val="99"/>
    <w:rsid w:val="0098689C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98689C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A372FA"/>
    <w:p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A372FA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98689C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98689C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8689C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98689C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98689C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98689C"/>
    <w:rPr>
      <w:color w:val="1E3E95"/>
      <w:u w:val="single"/>
    </w:rPr>
  </w:style>
  <w:style w:type="paragraph" w:customStyle="1" w:styleId="notizen">
    <w:name w:val="notizen"/>
    <w:basedOn w:val="Standard"/>
    <w:uiPriority w:val="99"/>
    <w:semiHidden/>
    <w:locked/>
    <w:rsid w:val="0098689C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98689C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98689C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98689C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98689C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98689C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98689C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98689C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98689C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LDTextinhalt"/>
    <w:autoRedefine/>
    <w:qFormat/>
    <w:rsid w:val="0098689C"/>
    <w:pPr>
      <w:numPr>
        <w:numId w:val="7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98689C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98689C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98689C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98689C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98689C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98689C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98689C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98689C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98689C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98689C"/>
    <w:pPr>
      <w:numPr>
        <w:numId w:val="2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TextZchn"/>
    <w:link w:val="LDHinweis"/>
    <w:uiPriority w:val="7"/>
    <w:rsid w:val="0098689C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98689C"/>
    <w:pPr>
      <w:numPr>
        <w:numId w:val="3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98689C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98689C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98689C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98689C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98689C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98689C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98689C"/>
    <w:pPr>
      <w:numPr>
        <w:numId w:val="4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98689C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98689C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98689C"/>
    <w:rPr>
      <w:color w:val="1E3E95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98689C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98689C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98689C"/>
    <w:rPr>
      <w:rFonts w:ascii="Arial" w:hAnsi="Arial"/>
      <w:color w:val="1E3E95"/>
      <w:sz w:val="20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98689C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98689C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98689C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98689C"/>
    <w:pPr>
      <w:numPr>
        <w:numId w:val="6"/>
      </w:numPr>
      <w:ind w:left="1276" w:hanging="284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98689C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5"/>
      </w:numPr>
      <w:contextualSpacing/>
    </w:pPr>
  </w:style>
  <w:style w:type="paragraph" w:customStyle="1" w:styleId="LDAuflistunginTabelle">
    <w:name w:val="LD_Auflistung in Tabelle"/>
    <w:basedOn w:val="LDAuflistungText"/>
    <w:link w:val="LDAuflistunginTabelleZchn"/>
    <w:qFormat/>
    <w:rsid w:val="0098689C"/>
    <w:pPr>
      <w:ind w:left="284"/>
    </w:pPr>
  </w:style>
  <w:style w:type="character" w:customStyle="1" w:styleId="LDAuflistunginTabelleZchn">
    <w:name w:val="LD_Auflistung in Tabelle Zchn"/>
    <w:basedOn w:val="LDAuflistungTextZchn"/>
    <w:link w:val="LDAuflistunginTabelle"/>
    <w:rsid w:val="0098689C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DNeu">
    <w:name w:val="LD_Neu"/>
    <w:basedOn w:val="LDRegister"/>
    <w:uiPriority w:val="1"/>
    <w:rsid w:val="0098689C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98689C"/>
    <w:pPr>
      <w:numPr>
        <w:numId w:val="8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98689C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98689C"/>
    <w:pPr>
      <w:ind w:left="992"/>
    </w:pPr>
  </w:style>
  <w:style w:type="paragraph" w:customStyle="1" w:styleId="LDTextinhaltTabelle8pt">
    <w:name w:val="LD_Textinhalt_Tabelle_8pt"/>
    <w:basedOn w:val="LDTextinhalt"/>
    <w:rsid w:val="0098689C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98689C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98689C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98689C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8689C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98689C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98689C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98689C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line="240" w:lineRule="atLeast"/>
      <w:ind w:left="567"/>
      <w:textAlignment w:val="baseline"/>
    </w:pPr>
    <w:rPr>
      <w:szCs w:val="20"/>
      <w:lang w:eastAsia="de-DE"/>
    </w:rPr>
  </w:style>
  <w:style w:type="character" w:customStyle="1" w:styleId="hervorhebunggrn">
    <w:name w:val="hervorhebunggrün"/>
    <w:basedOn w:val="Absatz-Standardschriftart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98689C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98689C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98689C"/>
    <w:pPr>
      <w:spacing w:before="1560" w:after="240"/>
    </w:pPr>
    <w:rPr>
      <w:sz w:val="60"/>
    </w:rPr>
  </w:style>
  <w:style w:type="paragraph" w:customStyle="1" w:styleId="LDVersionsnummer">
    <w:name w:val="LD_Versionsnummer"/>
    <w:basedOn w:val="Standard"/>
    <w:rsid w:val="0098689C"/>
    <w:rPr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106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106E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106E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10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106E"/>
    <w:rPr>
      <w:rFonts w:ascii="Arial" w:eastAsiaTheme="minorHAnsi" w:hAnsi="Arial" w:cstheme="minorBidi"/>
      <w:b/>
      <w:bCs/>
      <w:lang w:eastAsia="en-US"/>
    </w:rPr>
  </w:style>
  <w:style w:type="table" w:customStyle="1" w:styleId="Tabellenraster1">
    <w:name w:val="Tabellenraster1"/>
    <w:basedOn w:val="NormaleTabelle"/>
    <w:next w:val="Tabellenraster"/>
    <w:uiPriority w:val="59"/>
    <w:rsid w:val="00341A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80A40"/>
    <w:rPr>
      <w:rFonts w:ascii="Arial" w:eastAsiaTheme="minorHAnsi" w:hAnsi="Arial" w:cstheme="minorBidi"/>
      <w:szCs w:val="22"/>
      <w:lang w:eastAsia="en-US"/>
    </w:rPr>
  </w:style>
  <w:style w:type="paragraph" w:customStyle="1" w:styleId="LDAuflistungHandlungenzweiteEbene">
    <w:name w:val="LD_Auflistung_Handlungen_zweiteEbene"/>
    <w:basedOn w:val="LDAuflistungzweiteEbene"/>
    <w:rsid w:val="0098689C"/>
    <w:pPr>
      <w:ind w:left="568"/>
    </w:pPr>
  </w:style>
  <w:style w:type="paragraph" w:customStyle="1" w:styleId="LDAuflistunginTabellemittel">
    <w:name w:val="LD_Auflistung in Tabelle mittel"/>
    <w:basedOn w:val="LDAuflistunginTabelle"/>
    <w:rsid w:val="0098689C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98689C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rsid w:val="0098689C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98689C"/>
  </w:style>
  <w:style w:type="paragraph" w:customStyle="1" w:styleId="Nummerierung">
    <w:name w:val="Nummerierung"/>
    <w:basedOn w:val="StandardWeb"/>
    <w:qFormat/>
    <w:rsid w:val="00197EB0"/>
    <w:pPr>
      <w:numPr>
        <w:numId w:val="26"/>
      </w:numPr>
      <w:tabs>
        <w:tab w:val="left" w:pos="357"/>
      </w:tabs>
      <w:spacing w:before="0" w:after="120"/>
      <w:ind w:left="714" w:hanging="357"/>
    </w:pPr>
    <w:rPr>
      <w:rFonts w:asciiTheme="minorHAnsi" w:hAnsiTheme="minorHAnsi" w:cs="Segoe UI"/>
      <w:color w:val="000000"/>
      <w:szCs w:val="22"/>
    </w:rPr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98689C"/>
    <w:rPr>
      <w:i/>
    </w:rPr>
  </w:style>
  <w:style w:type="table" w:customStyle="1" w:styleId="Formatvorlage1">
    <w:name w:val="Formatvorlage1"/>
    <w:basedOn w:val="NormaleTabelle"/>
    <w:uiPriority w:val="99"/>
    <w:rsid w:val="000D2A7A"/>
    <w:rPr>
      <w:rFonts w:ascii="Arial" w:hAnsi="Arial"/>
    </w:r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blStylePr w:type="firstRow">
      <w:rPr>
        <w:rFonts w:ascii="Arial" w:hAnsi="Arial"/>
        <w:color w:val="1E3E95"/>
        <w:sz w:val="20"/>
      </w:rPr>
    </w:tblStylePr>
  </w:style>
  <w:style w:type="table" w:customStyle="1" w:styleId="Kalender2">
    <w:name w:val="Kalender 2"/>
    <w:basedOn w:val="NormaleTabelle"/>
    <w:uiPriority w:val="99"/>
    <w:qFormat/>
    <w:rsid w:val="000D2A7A"/>
    <w:pPr>
      <w:jc w:val="center"/>
    </w:pPr>
    <w:rPr>
      <w:rFonts w:asciiTheme="minorHAnsi" w:eastAsiaTheme="minorEastAsia" w:hAnsiTheme="minorHAnsi" w:cstheme="minorBidi"/>
      <w:sz w:val="28"/>
      <w:szCs w:val="22"/>
    </w:rPr>
    <w:tblPr>
      <w:tblBorders>
        <w:insideV w:val="single" w:sz="4" w:space="0" w:color="95B3D7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F81BD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LDTabelleAnleitungen">
    <w:name w:val="LD Tabelle_Anleitungen"/>
    <w:basedOn w:val="NormaleTabelle"/>
    <w:uiPriority w:val="99"/>
    <w:rsid w:val="0098689C"/>
    <w:rPr>
      <w:rFonts w:ascii="Arial" w:hAnsi="Arial"/>
    </w:rPr>
    <w:tblPr/>
  </w:style>
  <w:style w:type="character" w:customStyle="1" w:styleId="pagebreadcrumb">
    <w:name w:val="pagebreadcrumb"/>
    <w:basedOn w:val="Absatz-Standardschriftart"/>
    <w:rsid w:val="003A49F6"/>
  </w:style>
  <w:style w:type="character" w:customStyle="1" w:styleId="pagetitle">
    <w:name w:val="pagetitle"/>
    <w:basedOn w:val="Absatz-Standardschriftart"/>
    <w:rsid w:val="003A49F6"/>
  </w:style>
  <w:style w:type="character" w:customStyle="1" w:styleId="LDberschriftMenpunkt">
    <w:name w:val="LD_Überschrift_Menüpunkt"/>
    <w:basedOn w:val="LDMenpunkt"/>
    <w:uiPriority w:val="1"/>
    <w:rsid w:val="00FA0A49"/>
    <w:rPr>
      <w:rFonts w:ascii="Arial" w:hAnsi="Arial" w:cs="Arial" w:hint="default"/>
      <w:b w:val="0"/>
      <w:bCs/>
      <w:smallCaps/>
      <w:color w:val="1E3E95"/>
      <w:sz w:val="24"/>
      <w:szCs w:val="20"/>
    </w:rPr>
  </w:style>
  <w:style w:type="character" w:customStyle="1" w:styleId="info-text">
    <w:name w:val="info-text"/>
    <w:basedOn w:val="Absatz-Standardschriftart"/>
    <w:rsid w:val="00D453A3"/>
  </w:style>
  <w:style w:type="paragraph" w:customStyle="1" w:styleId="LDAuflistungText">
    <w:name w:val="LD_Auflistung Text"/>
    <w:basedOn w:val="Standard"/>
    <w:link w:val="LDAuflistungTextZchn"/>
    <w:autoRedefine/>
    <w:qFormat/>
    <w:rsid w:val="0098689C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TextZchn">
    <w:name w:val="LD_Auflistung Text Zchn"/>
    <w:basedOn w:val="StandardWebZchn"/>
    <w:link w:val="LDAuflistungText"/>
    <w:rsid w:val="0098689C"/>
    <w:rPr>
      <w:rFonts w:ascii="Arial" w:eastAsiaTheme="minorHAnsi" w:hAnsi="Arial" w:cs="Arial"/>
      <w:szCs w:val="22"/>
      <w:lang w:eastAsia="en-US"/>
    </w:rPr>
  </w:style>
  <w:style w:type="paragraph" w:customStyle="1" w:styleId="LDAuflistungTexteingerckt">
    <w:name w:val="LD_Auflistung Text eingerückt"/>
    <w:basedOn w:val="LDAuflistungText"/>
    <w:rsid w:val="0098689C"/>
    <w:pPr>
      <w:ind w:left="1276"/>
    </w:pPr>
  </w:style>
  <w:style w:type="paragraph" w:customStyle="1" w:styleId="LDZwischenberschrift">
    <w:name w:val="LD_Zwischenüberschrift"/>
    <w:basedOn w:val="LDTitelseite13pt"/>
    <w:rsid w:val="0098689C"/>
    <w:pPr>
      <w:ind w:left="709"/>
    </w:pPr>
  </w:style>
  <w:style w:type="paragraph" w:customStyle="1" w:styleId="aufzhlung">
    <w:name w:val="aufzählung"/>
    <w:basedOn w:val="Standard"/>
    <w:rsid w:val="0099361D"/>
    <w:pPr>
      <w:spacing w:before="200"/>
      <w:ind w:left="520" w:hanging="32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auflistung">
    <w:name w:val="auflistung"/>
    <w:basedOn w:val="Standard"/>
    <w:rsid w:val="0099361D"/>
    <w:pPr>
      <w:autoSpaceDE w:val="0"/>
      <w:snapToGrid w:val="0"/>
      <w:ind w:left="4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normalauflistungeingerckt">
    <w:name w:val="normal_auflistung_eingerückt"/>
    <w:basedOn w:val="Standard"/>
    <w:rsid w:val="0099361D"/>
    <w:pPr>
      <w:ind w:left="75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paragraph" w:customStyle="1" w:styleId="pfadbeschreibung">
    <w:name w:val="pfadbeschreibung"/>
    <w:basedOn w:val="Standard"/>
    <w:rsid w:val="0099361D"/>
    <w:pPr>
      <w:spacing w:after="400"/>
      <w:ind w:left="200"/>
    </w:pPr>
    <w:rPr>
      <w:rFonts w:ascii="Times New Roman" w:eastAsia="Times New Roman" w:hAnsi="Times New Roman" w:cs="Times New Roman"/>
      <w:color w:val="808080"/>
      <w:szCs w:val="20"/>
      <w:lang w:eastAsia="de-DE"/>
    </w:rPr>
  </w:style>
  <w:style w:type="paragraph" w:customStyle="1" w:styleId="dropdownauflistungeingerckt">
    <w:name w:val="dropdown_auflistung_eingerückt"/>
    <w:basedOn w:val="Standard"/>
    <w:rsid w:val="0099361D"/>
    <w:pPr>
      <w:ind w:left="1200" w:hanging="20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usdmenpunkt">
    <w:name w:val="lusdmenüpunkt"/>
    <w:basedOn w:val="Absatz-Standardschriftart"/>
    <w:rsid w:val="0099361D"/>
    <w:rPr>
      <w:rFonts w:ascii="Arial" w:hAnsi="Arial" w:cs="Arial" w:hint="default"/>
      <w:smallCaps/>
      <w:sz w:val="20"/>
      <w:szCs w:val="20"/>
    </w:rPr>
  </w:style>
  <w:style w:type="character" w:customStyle="1" w:styleId="meneintrag">
    <w:name w:val="menüeintrag"/>
    <w:basedOn w:val="Absatz-Standardschriftart"/>
    <w:rsid w:val="0099361D"/>
    <w:rPr>
      <w:i/>
      <w:iCs/>
      <w:sz w:val="20"/>
      <w:szCs w:val="20"/>
    </w:rPr>
  </w:style>
  <w:style w:type="character" w:customStyle="1" w:styleId="ldmenpunkt0">
    <w:name w:val="ldmenpunkt"/>
    <w:basedOn w:val="Absatz-Standardschriftart"/>
    <w:rsid w:val="0099361D"/>
  </w:style>
  <w:style w:type="paragraph" w:customStyle="1" w:styleId="LDTextinTabellemittig">
    <w:name w:val="LD_Text in Tabelle mittig"/>
    <w:basedOn w:val="LDTextinhalteingerckt"/>
    <w:rsid w:val="0098689C"/>
    <w:pPr>
      <w:spacing w:before="60" w:after="60"/>
      <w:ind w:left="0"/>
      <w:jc w:val="center"/>
    </w:pPr>
    <w:rPr>
      <w:sz w:val="24"/>
      <w:lang w:eastAsia="de-DE"/>
    </w:rPr>
  </w:style>
  <w:style w:type="table" w:customStyle="1" w:styleId="Tabellenraster2">
    <w:name w:val="Tabellenraster2"/>
    <w:basedOn w:val="NormaleTabelle"/>
    <w:next w:val="Tabellenraster"/>
    <w:uiPriority w:val="59"/>
    <w:rsid w:val="0089266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9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image" Target="media/image8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10.gi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hyperlink" Target="https://moss-schule.intern.hessen.de/forum/lusd-anwenderunterstuetzung/Dokumente/Formular_Klasse_5_nutzen.pdf" TargetMode="External"/><Relationship Id="rId27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moss-schule.intern.hessen.de/forum/lusd-anwenderunterstuetzung/intern/Freigegebene%20Dokumente/Anleitungen/Arbeitsordner_Forum_Anleitungen/LUSD%20Dokumentvorlage%20fuer%20Anleitungen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28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Datum_x0020_ver_x00f6_ffentlichte_x0020_Verion xmlns="03c2e9ef-9210-4d41-bc49-ec83aa29eb68" xsi:nil="true"/>
    <Zust_x002e__x0020_Sachgebiet_x0020_ab_x0020_Jan_x002e__x0020_2025 xmlns="03c2e9ef-9210-4d41-bc49-ec83aa29eb68">SG 1.1</Zust_x002e__x0020_Sachgebiet_x0020_ab_x0020_Jan_x002e__x0020_2025>
    <Themenfeld xmlns="03c2e9ef-9210-4d41-bc49-ec83aa29eb68">Berechtigungen</Themenfeld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0F7251-19EE-42C1-8668-41B4EA171916}"/>
</file>

<file path=customXml/itemProps2.xml><?xml version="1.0" encoding="utf-8"?>
<ds:datastoreItem xmlns:ds="http://schemas.openxmlformats.org/officeDocument/2006/customXml" ds:itemID="{E1D1A391-1E06-4311-9B6B-6CC87F735B03}"/>
</file>

<file path=customXml/itemProps3.xml><?xml version="1.0" encoding="utf-8"?>
<ds:datastoreItem xmlns:ds="http://schemas.openxmlformats.org/officeDocument/2006/customXml" ds:itemID="{B08843CE-14D8-423D-A0BD-3528ABC6D3CD}"/>
</file>

<file path=customXml/itemProps4.xml><?xml version="1.0" encoding="utf-8"?>
<ds:datastoreItem xmlns:ds="http://schemas.openxmlformats.org/officeDocument/2006/customXml" ds:itemID="{80C73160-FFCE-4A7E-B52C-4644E1FF441C}"/>
</file>

<file path=docProps/app.xml><?xml version="1.0" encoding="utf-8"?>
<Properties xmlns="http://schemas.openxmlformats.org/officeDocument/2006/extended-properties" xmlns:vt="http://schemas.openxmlformats.org/officeDocument/2006/docPropsVTypes">
  <Template>LUSD%20Dokumentvorlage%20fuer%20Anleitungen.dotx</Template>
  <TotalTime>0</TotalTime>
  <Pages>6</Pages>
  <Words>976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28</vt:lpstr>
    </vt:vector>
  </TitlesOfParts>
  <Company>Hessische Kultusverwaltung</Company>
  <LinksUpToDate>false</LinksUpToDate>
  <CharactersWithSpaces>7116</CharactersWithSpaces>
  <SharedDoc>false</SharedDoc>
  <HLinks>
    <vt:vector size="156" baseType="variant"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_Toc351642478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_Toc351642477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_Toc351642476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_Toc351642475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_Toc351642474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_Toc351642473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_Toc351642472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_Toc351642471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_Toc351642470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_Toc351642469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_Toc351642468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_Toc351642467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_Toc351642466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_Toc351642465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_Toc351642464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_Toc351642463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_Toc351642462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_Toc351642461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_Toc351642460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_Toc351642459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_Toc351642458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_Toc351642457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_Toc351642456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_Toc351642455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_Toc351642454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_Toc351642453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28</dc:title>
  <dc:creator>marekm</dc:creator>
  <cp:lastModifiedBy>Reimann-Luckas, Brunhilde (HKM PB)</cp:lastModifiedBy>
  <cp:revision>2</cp:revision>
  <cp:lastPrinted>2017-10-25T11:44:00Z</cp:lastPrinted>
  <dcterms:created xsi:type="dcterms:W3CDTF">2018-01-15T07:57:00Z</dcterms:created>
  <dcterms:modified xsi:type="dcterms:W3CDTF">2018-01-15T07:57:00Z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