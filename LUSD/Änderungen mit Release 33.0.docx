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979C7E" w14:textId="4839D4A2" w:rsidR="00936DB3" w:rsidRPr="00BF38CD" w:rsidRDefault="00FD7797" w:rsidP="00974A6A">
      <w:pPr>
        <w:pStyle w:val="LDTitelseiteHKM"/>
      </w:pPr>
      <w:r w:rsidRPr="00BF38CD">
        <w:rPr>
          <w:noProof/>
          <w:lang w:eastAsia="de-DE"/>
        </w:rPr>
        <mc:AlternateContent>
          <mc:Choice Requires="wpg">
            <w:drawing>
              <wp:anchor distT="0" distB="0" distL="114300" distR="114300" simplePos="0" relativeHeight="251658240" behindDoc="0" locked="0" layoutInCell="1" allowOverlap="1" wp14:anchorId="48318826" wp14:editId="43FDA464">
                <wp:simplePos x="0" y="0"/>
                <wp:positionH relativeFrom="column">
                  <wp:posOffset>-1170305</wp:posOffset>
                </wp:positionH>
                <wp:positionV relativeFrom="paragraph">
                  <wp:posOffset>-33655</wp:posOffset>
                </wp:positionV>
                <wp:extent cx="926465" cy="10691495"/>
                <wp:effectExtent l="0" t="0" r="6985" b="0"/>
                <wp:wrapNone/>
                <wp:docPr id="18" name="Gruppieren 18"/>
                <wp:cNvGraphicFramePr/>
                <a:graphic xmlns:a="http://schemas.openxmlformats.org/drawingml/2006/main">
                  <a:graphicData uri="http://schemas.microsoft.com/office/word/2010/wordprocessingGroup">
                    <wpg:wgp>
                      <wpg:cNvGrpSpPr/>
                      <wpg:grpSpPr>
                        <a:xfrm>
                          <a:off x="0" y="0"/>
                          <a:ext cx="926465" cy="10691495"/>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g:wgp>
                  </a:graphicData>
                </a:graphic>
              </wp:anchor>
            </w:drawing>
          </mc:Choice>
          <mc:Fallback>
            <w:pict>
              <v:group w14:anchorId="4E7355EA" id="Gruppieren 18" o:spid="_x0000_s1026" style="position:absolute;margin-left:-92.15pt;margin-top:-2.65pt;width:72.95pt;height:841.85pt;z-index:251658240" coordorigin="-1999" coordsize="9281,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">
                <v:rect id="Rectangle 23" o:spid="_x0000_s1027" style="position:absolute;left:-1999;width:9218;height:106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" stroked="f" strokecolor="#4a7ebb" strokeweight="1.5pt">
                  <v:shadow opacity="22938f" offset="0"/>
                  <v:textbox inset=",7.2pt,,7.2pt"/>
                </v:rect>
                <v:rect id="Rectangle 16" o:spid="_x0000_s1028" style="position:absolute;left:3681;top:14606;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" fillcolor="#d20000" stroked="f" strokecolor="#4a7ebb" strokeweight="1.5pt">
                  <v:shadow opacity="22938f" offset="0"/>
                  <v:textbox inset=",7.2pt,,7.2pt"/>
                </v:rect>
                <v:rect id="Rectangle 5" o:spid="_x0000_s1029" style="position:absolute;left:3681;top:237;width:360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" fillcolor="#d20000" stroked="f" strokecolor="#4a7ebb" strokeweight="1.5pt">
                  <v:shadow opacity="22938f" offset="0"/>
                  <v:textbox inset=",7.2pt,,7.2pt"/>
                </v:rect>
                <v:rect id="Rectangle 17" o:spid="_x0000_s1030" style="position:absolute;left:3681;top:21731;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" fillcolor="#d20000" stroked="f" strokecolor="#4a7ebb" strokeweight="1.5pt">
                  <v:shadow opacity="22938f" offset="0"/>
                  <v:textbox inset=",7.2pt,,7.2pt"/>
                </v:rect>
                <v:rect id="Rectangle 18" o:spid="_x0000_s1031" style="position:absolute;left:3681;top:28975;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" fillcolor="#d20000" stroked="f" strokecolor="#4a7ebb" strokeweight="1.5pt">
                  <v:shadow opacity="22938f" offset="0"/>
                  <v:textbox inset=",7.2pt,,7.2pt"/>
                </v:rect>
                <v:rect id="Rectangle 15" o:spid="_x0000_s1032" style="position:absolute;left:3681;top:7362;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" fillcolor="#d20000" stroked="f" strokecolor="#4a7ebb" strokeweight="1.5pt">
                  <v:shadow opacity="22938f" offset="0"/>
                  <v:textbox inset=",7.2pt,,7.2pt"/>
                </v:rect>
              </v:group>
            </w:pict>
          </mc:Fallback>
        </mc:AlternateContent>
      </w:r>
      <w:r w:rsidR="005D6836" w:rsidRPr="00BF38CD">
        <w:rPr>
          <w:noProof/>
          <w:lang w:eastAsia="de-DE"/>
        </w:rPr>
        <w:drawing>
          <wp:anchor distT="0" distB="0" distL="114300" distR="114300" simplePos="0" relativeHeight="251650048" behindDoc="0" locked="0" layoutInCell="1" allowOverlap="1" wp14:anchorId="1336B042" wp14:editId="49FEA3CA">
            <wp:simplePos x="0" y="0"/>
            <wp:positionH relativeFrom="column">
              <wp:posOffset>5306250</wp:posOffset>
            </wp:positionH>
            <wp:positionV relativeFrom="paragraph">
              <wp:posOffset>-40640</wp:posOffset>
            </wp:positionV>
            <wp:extent cx="818515" cy="1073785"/>
            <wp:effectExtent l="0" t="0" r="635" b="0"/>
            <wp:wrapNone/>
            <wp:docPr id="9"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8515" cy="1073785"/>
                    </a:xfrm>
                    <a:prstGeom prst="rect">
                      <a:avLst/>
                    </a:prstGeom>
                    <a:noFill/>
                    <a:ln>
                      <a:noFill/>
                    </a:ln>
                  </pic:spPr>
                </pic:pic>
              </a:graphicData>
            </a:graphic>
          </wp:anchor>
        </w:drawing>
      </w:r>
      <w:r w:rsidR="00936DB3" w:rsidRPr="00BF38CD">
        <w:t>Hessisches Kultusministerium</w:t>
      </w:r>
    </w:p>
    <w:p w14:paraId="680FDA2C" w14:textId="497454FE" w:rsidR="007A21E3" w:rsidRPr="00BF38CD" w:rsidRDefault="00EF277F" w:rsidP="00BF38CD">
      <w:pPr>
        <w:pStyle w:val="LDTitelseiteHKM"/>
      </w:pPr>
      <w:r w:rsidRPr="00BF38CD">
        <w:t>Referat Z.6</w:t>
      </w:r>
      <w:r w:rsidR="00936DB3" w:rsidRPr="00BF38CD">
        <w:br/>
      </w:r>
      <w:r w:rsidRPr="00BF38CD">
        <w:t>E-</w:t>
      </w:r>
      <w:proofErr w:type="spellStart"/>
      <w:r w:rsidRPr="00BF38CD">
        <w:t>Government</w:t>
      </w:r>
      <w:proofErr w:type="spellEnd"/>
      <w:r w:rsidRPr="00BF38CD">
        <w:t>-Verfahren und Geschäftsprozessmanagement</w:t>
      </w:r>
    </w:p>
    <w:p w14:paraId="6A540BFA" w14:textId="6C151208" w:rsidR="00E07163" w:rsidRDefault="003C632C" w:rsidP="00E07163">
      <w:pPr>
        <w:pStyle w:val="LDTitelseite30pt"/>
      </w:pPr>
      <w:r w:rsidRPr="003C632C">
        <w:t>LUSD Änderungen</w:t>
      </w:r>
      <w:r>
        <w:t xml:space="preserve"> - Release 3</w:t>
      </w:r>
      <w:r w:rsidR="0012518B">
        <w:t>3</w:t>
      </w:r>
      <w:r>
        <w:t>.0</w:t>
      </w:r>
    </w:p>
    <w:p w14:paraId="27EABBEE" w14:textId="55CEF54D" w:rsidR="003C632C" w:rsidRDefault="003C632C" w:rsidP="0045013E">
      <w:pPr>
        <w:pStyle w:val="LDTextinhalt"/>
      </w:pPr>
    </w:p>
    <w:p w14:paraId="7FA5633C" w14:textId="77777777" w:rsidR="002D6AA1" w:rsidRDefault="002D6AA1" w:rsidP="0045013E">
      <w:pPr>
        <w:pStyle w:val="LDTextinhalt"/>
      </w:pPr>
    </w:p>
    <w:p w14:paraId="5E0B3779" w14:textId="5D811A85" w:rsidR="00D54451" w:rsidRDefault="003C632C" w:rsidP="0045013E">
      <w:pPr>
        <w:pStyle w:val="LDTextinhalt"/>
      </w:pPr>
      <w:r>
        <w:t>Neben verschiedenen technischen Anpassungen an der LUSD und deren Schnittstellen stehen Ihnen mit Produktivsetzung von Release 3</w:t>
      </w:r>
      <w:r w:rsidR="0012518B">
        <w:t>3.0 im April</w:t>
      </w:r>
      <w:r>
        <w:t xml:space="preserve"> 2019 neu folgende LUSD-Funktionalitäten zur Verfügung.</w:t>
      </w:r>
    </w:p>
    <w:sdt>
      <w:sdtPr>
        <w:rPr>
          <w:color w:val="auto"/>
          <w:sz w:val="20"/>
          <w:szCs w:val="22"/>
        </w:rPr>
        <w:id w:val="-1345775936"/>
        <w:docPartObj>
          <w:docPartGallery w:val="Table of Contents"/>
          <w:docPartUnique/>
        </w:docPartObj>
      </w:sdtPr>
      <w:sdtEndPr/>
      <w:sdtContent>
        <w:p w14:paraId="74E04241" w14:textId="058FB3BE" w:rsidR="00D54451" w:rsidRDefault="00D54451" w:rsidP="00D54451">
          <w:pPr>
            <w:pStyle w:val="LDBereich"/>
          </w:pPr>
          <w:r>
            <w:t>Inhalt</w:t>
          </w:r>
        </w:p>
        <w:p w14:paraId="29F7AFC9" w14:textId="58FF6626" w:rsidR="004F6A24" w:rsidRDefault="003B23B5">
          <w:pPr>
            <w:pStyle w:val="Verzeichnis2"/>
            <w:rPr>
              <w:rFonts w:asciiTheme="minorHAnsi" w:eastAsiaTheme="minorEastAsia" w:hAnsiTheme="minorHAnsi"/>
              <w:color w:val="auto"/>
              <w:lang w:eastAsia="de-DE"/>
            </w:rPr>
          </w:pPr>
          <w:r>
            <w:rPr>
              <w:b/>
            </w:rPr>
            <w:fldChar w:fldCharType="begin"/>
          </w:r>
          <w:r>
            <w:rPr>
              <w:b/>
            </w:rPr>
            <w:instrText xml:space="preserve"> TOC \o "2-4" \h \z \t "Überschrift 1;1" </w:instrText>
          </w:r>
          <w:r>
            <w:rPr>
              <w:b/>
            </w:rPr>
            <w:fldChar w:fldCharType="separate"/>
          </w:r>
          <w:hyperlink w:anchor="_Toc7682042" w:history="1">
            <w:r w:rsidR="004F6A24" w:rsidRPr="00D33850">
              <w:rPr>
                <w:rStyle w:val="Hyperlink"/>
              </w:rPr>
              <w:t>1</w:t>
            </w:r>
            <w:r w:rsidR="004F6A24">
              <w:rPr>
                <w:rFonts w:asciiTheme="minorHAnsi" w:eastAsiaTheme="minorEastAsia" w:hAnsiTheme="minorHAnsi"/>
                <w:color w:val="auto"/>
                <w:lang w:eastAsia="de-DE"/>
              </w:rPr>
              <w:tab/>
            </w:r>
            <w:r w:rsidR="004F6A24" w:rsidRPr="00D33850">
              <w:rPr>
                <w:rStyle w:val="Hyperlink"/>
              </w:rPr>
              <w:t>Schule</w:t>
            </w:r>
            <w:r w:rsidR="004F6A24">
              <w:rPr>
                <w:webHidden/>
              </w:rPr>
              <w:tab/>
            </w:r>
            <w:r w:rsidR="004F6A24">
              <w:rPr>
                <w:webHidden/>
              </w:rPr>
              <w:fldChar w:fldCharType="begin"/>
            </w:r>
            <w:r w:rsidR="004F6A24">
              <w:rPr>
                <w:webHidden/>
              </w:rPr>
              <w:instrText xml:space="preserve"> PAGEREF _Toc7682042 \h </w:instrText>
            </w:r>
            <w:r w:rsidR="004F6A24">
              <w:rPr>
                <w:webHidden/>
              </w:rPr>
            </w:r>
            <w:r w:rsidR="004F6A24">
              <w:rPr>
                <w:webHidden/>
              </w:rPr>
              <w:fldChar w:fldCharType="separate"/>
            </w:r>
            <w:r w:rsidR="00B443B0">
              <w:rPr>
                <w:webHidden/>
              </w:rPr>
              <w:t>3</w:t>
            </w:r>
            <w:r w:rsidR="004F6A24">
              <w:rPr>
                <w:webHidden/>
              </w:rPr>
              <w:fldChar w:fldCharType="end"/>
            </w:r>
          </w:hyperlink>
        </w:p>
        <w:p w14:paraId="1E1F7BD4" w14:textId="4E9952F9" w:rsidR="004F6A24" w:rsidRDefault="00B443B0">
          <w:pPr>
            <w:pStyle w:val="Verzeichnis3"/>
            <w:rPr>
              <w:rFonts w:asciiTheme="minorHAnsi" w:eastAsiaTheme="minorEastAsia" w:hAnsiTheme="minorHAnsi" w:cstheme="minorBidi"/>
              <w:bCs w:val="0"/>
              <w:color w:val="auto"/>
              <w:sz w:val="22"/>
              <w:lang w:eastAsia="de-DE"/>
            </w:rPr>
          </w:pPr>
          <w:hyperlink w:anchor="_Toc7682043" w:history="1">
            <w:r w:rsidR="004F6A24" w:rsidRPr="00D33850">
              <w:rPr>
                <w:rStyle w:val="Hyperlink"/>
              </w:rPr>
              <w:t>1.1</w:t>
            </w:r>
            <w:r w:rsidR="004F6A24">
              <w:rPr>
                <w:rFonts w:asciiTheme="minorHAnsi" w:eastAsiaTheme="minorEastAsia" w:hAnsiTheme="minorHAnsi" w:cstheme="minorBidi"/>
                <w:bCs w:val="0"/>
                <w:color w:val="auto"/>
                <w:sz w:val="22"/>
                <w:lang w:eastAsia="de-DE"/>
              </w:rPr>
              <w:tab/>
            </w:r>
            <w:r w:rsidR="004F6A24" w:rsidRPr="00D33850">
              <w:rPr>
                <w:rStyle w:val="Hyperlink"/>
              </w:rPr>
              <w:t>Schulbasisdaten &gt; Schulformen</w:t>
            </w:r>
            <w:r w:rsidR="004F6A24">
              <w:rPr>
                <w:webHidden/>
              </w:rPr>
              <w:tab/>
            </w:r>
            <w:r w:rsidR="004F6A24">
              <w:rPr>
                <w:webHidden/>
              </w:rPr>
              <w:fldChar w:fldCharType="begin"/>
            </w:r>
            <w:r w:rsidR="004F6A24">
              <w:rPr>
                <w:webHidden/>
              </w:rPr>
              <w:instrText xml:space="preserve"> PAGEREF _Toc7682043 \h </w:instrText>
            </w:r>
            <w:r w:rsidR="004F6A24">
              <w:rPr>
                <w:webHidden/>
              </w:rPr>
            </w:r>
            <w:r w:rsidR="004F6A24">
              <w:rPr>
                <w:webHidden/>
              </w:rPr>
              <w:fldChar w:fldCharType="separate"/>
            </w:r>
            <w:r>
              <w:rPr>
                <w:webHidden/>
              </w:rPr>
              <w:t>3</w:t>
            </w:r>
            <w:r w:rsidR="004F6A24">
              <w:rPr>
                <w:webHidden/>
              </w:rPr>
              <w:fldChar w:fldCharType="end"/>
            </w:r>
          </w:hyperlink>
        </w:p>
        <w:p w14:paraId="38DE2445" w14:textId="0727DA60" w:rsidR="004F6A24" w:rsidRDefault="00B443B0">
          <w:pPr>
            <w:pStyle w:val="Verzeichnis3"/>
            <w:rPr>
              <w:rFonts w:asciiTheme="minorHAnsi" w:eastAsiaTheme="minorEastAsia" w:hAnsiTheme="minorHAnsi" w:cstheme="minorBidi"/>
              <w:bCs w:val="0"/>
              <w:color w:val="auto"/>
              <w:sz w:val="22"/>
              <w:lang w:eastAsia="de-DE"/>
            </w:rPr>
          </w:pPr>
          <w:hyperlink w:anchor="_Toc7682044" w:history="1">
            <w:r w:rsidR="004F6A24" w:rsidRPr="00D33850">
              <w:rPr>
                <w:rStyle w:val="Hyperlink"/>
              </w:rPr>
              <w:t>1.2</w:t>
            </w:r>
            <w:r w:rsidR="004F6A24">
              <w:rPr>
                <w:rFonts w:asciiTheme="minorHAnsi" w:eastAsiaTheme="minorEastAsia" w:hAnsiTheme="minorHAnsi" w:cstheme="minorBidi"/>
                <w:bCs w:val="0"/>
                <w:color w:val="auto"/>
                <w:sz w:val="22"/>
                <w:lang w:eastAsia="de-DE"/>
              </w:rPr>
              <w:tab/>
            </w:r>
            <w:r w:rsidR="004F6A24" w:rsidRPr="00D33850">
              <w:rPr>
                <w:rStyle w:val="Hyperlink"/>
              </w:rPr>
              <w:t>Schulumfeld &gt; Berufe</w:t>
            </w:r>
            <w:r w:rsidR="004F6A24">
              <w:rPr>
                <w:webHidden/>
              </w:rPr>
              <w:tab/>
            </w:r>
            <w:r w:rsidR="004F6A24">
              <w:rPr>
                <w:webHidden/>
              </w:rPr>
              <w:fldChar w:fldCharType="begin"/>
            </w:r>
            <w:r w:rsidR="004F6A24">
              <w:rPr>
                <w:webHidden/>
              </w:rPr>
              <w:instrText xml:space="preserve"> PAGEREF _Toc7682044 \h </w:instrText>
            </w:r>
            <w:r w:rsidR="004F6A24">
              <w:rPr>
                <w:webHidden/>
              </w:rPr>
            </w:r>
            <w:r w:rsidR="004F6A24">
              <w:rPr>
                <w:webHidden/>
              </w:rPr>
              <w:fldChar w:fldCharType="separate"/>
            </w:r>
            <w:r>
              <w:rPr>
                <w:webHidden/>
              </w:rPr>
              <w:t>3</w:t>
            </w:r>
            <w:r w:rsidR="004F6A24">
              <w:rPr>
                <w:webHidden/>
              </w:rPr>
              <w:fldChar w:fldCharType="end"/>
            </w:r>
          </w:hyperlink>
        </w:p>
        <w:p w14:paraId="3D224402" w14:textId="2B43216B" w:rsidR="004F6A24" w:rsidRDefault="00B443B0">
          <w:pPr>
            <w:pStyle w:val="Verzeichnis3"/>
            <w:rPr>
              <w:rFonts w:asciiTheme="minorHAnsi" w:eastAsiaTheme="minorEastAsia" w:hAnsiTheme="minorHAnsi" w:cstheme="minorBidi"/>
              <w:bCs w:val="0"/>
              <w:color w:val="auto"/>
              <w:sz w:val="22"/>
              <w:lang w:eastAsia="de-DE"/>
            </w:rPr>
          </w:pPr>
          <w:hyperlink w:anchor="_Toc7682045" w:history="1">
            <w:r w:rsidR="004F6A24" w:rsidRPr="00D33850">
              <w:rPr>
                <w:rStyle w:val="Hyperlink"/>
              </w:rPr>
              <w:t>1.3</w:t>
            </w:r>
            <w:r w:rsidR="004F6A24">
              <w:rPr>
                <w:rFonts w:asciiTheme="minorHAnsi" w:eastAsiaTheme="minorEastAsia" w:hAnsiTheme="minorHAnsi" w:cstheme="minorBidi"/>
                <w:bCs w:val="0"/>
                <w:color w:val="auto"/>
                <w:sz w:val="22"/>
                <w:lang w:eastAsia="de-DE"/>
              </w:rPr>
              <w:tab/>
            </w:r>
            <w:r w:rsidR="004F6A24" w:rsidRPr="00D33850">
              <w:rPr>
                <w:rStyle w:val="Hyperlink"/>
              </w:rPr>
              <w:t>Personal &gt; Personal bearbeiten</w:t>
            </w:r>
            <w:r w:rsidR="004F6A24">
              <w:rPr>
                <w:webHidden/>
              </w:rPr>
              <w:tab/>
            </w:r>
            <w:r w:rsidR="004F6A24">
              <w:rPr>
                <w:webHidden/>
              </w:rPr>
              <w:fldChar w:fldCharType="begin"/>
            </w:r>
            <w:r w:rsidR="004F6A24">
              <w:rPr>
                <w:webHidden/>
              </w:rPr>
              <w:instrText xml:space="preserve"> PAGEREF _Toc7682045 \h </w:instrText>
            </w:r>
            <w:r w:rsidR="004F6A24">
              <w:rPr>
                <w:webHidden/>
              </w:rPr>
            </w:r>
            <w:r w:rsidR="004F6A24">
              <w:rPr>
                <w:webHidden/>
              </w:rPr>
              <w:fldChar w:fldCharType="separate"/>
            </w:r>
            <w:r>
              <w:rPr>
                <w:webHidden/>
              </w:rPr>
              <w:t>3</w:t>
            </w:r>
            <w:r w:rsidR="004F6A24">
              <w:rPr>
                <w:webHidden/>
              </w:rPr>
              <w:fldChar w:fldCharType="end"/>
            </w:r>
          </w:hyperlink>
        </w:p>
        <w:p w14:paraId="6697CB81" w14:textId="61E2B634" w:rsidR="004F6A24" w:rsidRDefault="00B443B0">
          <w:pPr>
            <w:pStyle w:val="Verzeichnis3"/>
            <w:rPr>
              <w:rFonts w:asciiTheme="minorHAnsi" w:eastAsiaTheme="minorEastAsia" w:hAnsiTheme="minorHAnsi" w:cstheme="minorBidi"/>
              <w:bCs w:val="0"/>
              <w:color w:val="auto"/>
              <w:sz w:val="22"/>
              <w:lang w:eastAsia="de-DE"/>
            </w:rPr>
          </w:pPr>
          <w:hyperlink w:anchor="_Toc7682046" w:history="1">
            <w:r w:rsidR="004F6A24" w:rsidRPr="00D33850">
              <w:rPr>
                <w:rStyle w:val="Hyperlink"/>
              </w:rPr>
              <w:t>1.4</w:t>
            </w:r>
            <w:r w:rsidR="004F6A24">
              <w:rPr>
                <w:rFonts w:asciiTheme="minorHAnsi" w:eastAsiaTheme="minorEastAsia" w:hAnsiTheme="minorHAnsi" w:cstheme="minorBidi"/>
                <w:bCs w:val="0"/>
                <w:color w:val="auto"/>
                <w:sz w:val="22"/>
                <w:lang w:eastAsia="de-DE"/>
              </w:rPr>
              <w:tab/>
            </w:r>
            <w:r w:rsidR="004F6A24" w:rsidRPr="00D33850">
              <w:rPr>
                <w:rStyle w:val="Hyperlink"/>
              </w:rPr>
              <w:t>Assistenten &gt; UV-Planung</w:t>
            </w:r>
            <w:r w:rsidR="004F6A24">
              <w:rPr>
                <w:webHidden/>
              </w:rPr>
              <w:tab/>
            </w:r>
            <w:r w:rsidR="004F6A24">
              <w:rPr>
                <w:webHidden/>
              </w:rPr>
              <w:fldChar w:fldCharType="begin"/>
            </w:r>
            <w:r w:rsidR="004F6A24">
              <w:rPr>
                <w:webHidden/>
              </w:rPr>
              <w:instrText xml:space="preserve"> PAGEREF _Toc7682046 \h </w:instrText>
            </w:r>
            <w:r w:rsidR="004F6A24">
              <w:rPr>
                <w:webHidden/>
              </w:rPr>
            </w:r>
            <w:r w:rsidR="004F6A24">
              <w:rPr>
                <w:webHidden/>
              </w:rPr>
              <w:fldChar w:fldCharType="separate"/>
            </w:r>
            <w:r>
              <w:rPr>
                <w:webHidden/>
              </w:rPr>
              <w:t>4</w:t>
            </w:r>
            <w:r w:rsidR="004F6A24">
              <w:rPr>
                <w:webHidden/>
              </w:rPr>
              <w:fldChar w:fldCharType="end"/>
            </w:r>
          </w:hyperlink>
        </w:p>
        <w:p w14:paraId="6866F857" w14:textId="0BC05F2C" w:rsidR="004F6A24" w:rsidRDefault="00B443B0">
          <w:pPr>
            <w:pStyle w:val="Verzeichnis2"/>
            <w:rPr>
              <w:rFonts w:asciiTheme="minorHAnsi" w:eastAsiaTheme="minorEastAsia" w:hAnsiTheme="minorHAnsi"/>
              <w:color w:val="auto"/>
              <w:lang w:eastAsia="de-DE"/>
            </w:rPr>
          </w:pPr>
          <w:hyperlink w:anchor="_Toc7682047" w:history="1">
            <w:r w:rsidR="004F6A24" w:rsidRPr="00D33850">
              <w:rPr>
                <w:rStyle w:val="Hyperlink"/>
              </w:rPr>
              <w:t>2</w:t>
            </w:r>
            <w:r w:rsidR="004F6A24">
              <w:rPr>
                <w:rFonts w:asciiTheme="minorHAnsi" w:eastAsiaTheme="minorEastAsia" w:hAnsiTheme="minorHAnsi"/>
                <w:color w:val="auto"/>
                <w:lang w:eastAsia="de-DE"/>
              </w:rPr>
              <w:tab/>
            </w:r>
            <w:r w:rsidR="004F6A24" w:rsidRPr="00D33850">
              <w:rPr>
                <w:rStyle w:val="Hyperlink"/>
              </w:rPr>
              <w:t>Schüler</w:t>
            </w:r>
            <w:r w:rsidR="004F6A24">
              <w:rPr>
                <w:webHidden/>
              </w:rPr>
              <w:tab/>
            </w:r>
            <w:r w:rsidR="004F6A24">
              <w:rPr>
                <w:webHidden/>
              </w:rPr>
              <w:fldChar w:fldCharType="begin"/>
            </w:r>
            <w:r w:rsidR="004F6A24">
              <w:rPr>
                <w:webHidden/>
              </w:rPr>
              <w:instrText xml:space="preserve"> PAGEREF _Toc7682047 \h </w:instrText>
            </w:r>
            <w:r w:rsidR="004F6A24">
              <w:rPr>
                <w:webHidden/>
              </w:rPr>
            </w:r>
            <w:r w:rsidR="004F6A24">
              <w:rPr>
                <w:webHidden/>
              </w:rPr>
              <w:fldChar w:fldCharType="separate"/>
            </w:r>
            <w:r>
              <w:rPr>
                <w:webHidden/>
              </w:rPr>
              <w:t>5</w:t>
            </w:r>
            <w:r w:rsidR="004F6A24">
              <w:rPr>
                <w:webHidden/>
              </w:rPr>
              <w:fldChar w:fldCharType="end"/>
            </w:r>
          </w:hyperlink>
        </w:p>
        <w:p w14:paraId="515211B3" w14:textId="6FFA5054" w:rsidR="004F6A24" w:rsidRDefault="00B443B0">
          <w:pPr>
            <w:pStyle w:val="Verzeichnis3"/>
            <w:rPr>
              <w:rFonts w:asciiTheme="minorHAnsi" w:eastAsiaTheme="minorEastAsia" w:hAnsiTheme="minorHAnsi" w:cstheme="minorBidi"/>
              <w:bCs w:val="0"/>
              <w:color w:val="auto"/>
              <w:sz w:val="22"/>
              <w:lang w:eastAsia="de-DE"/>
            </w:rPr>
          </w:pPr>
          <w:hyperlink w:anchor="_Toc7682048" w:history="1">
            <w:r w:rsidR="004F6A24" w:rsidRPr="00D33850">
              <w:rPr>
                <w:rStyle w:val="Hyperlink"/>
              </w:rPr>
              <w:t>2.1</w:t>
            </w:r>
            <w:r w:rsidR="004F6A24">
              <w:rPr>
                <w:rFonts w:asciiTheme="minorHAnsi" w:eastAsiaTheme="minorEastAsia" w:hAnsiTheme="minorHAnsi" w:cstheme="minorBidi"/>
                <w:bCs w:val="0"/>
                <w:color w:val="auto"/>
                <w:sz w:val="22"/>
                <w:lang w:eastAsia="de-DE"/>
              </w:rPr>
              <w:tab/>
            </w:r>
            <w:r w:rsidR="004F6A24" w:rsidRPr="00D33850">
              <w:rPr>
                <w:rStyle w:val="Hyperlink"/>
              </w:rPr>
              <w:t>Schülerbasisdaten &gt; Schülerstammdaten</w:t>
            </w:r>
            <w:r w:rsidR="004F6A24">
              <w:rPr>
                <w:webHidden/>
              </w:rPr>
              <w:tab/>
            </w:r>
            <w:r w:rsidR="004F6A24">
              <w:rPr>
                <w:webHidden/>
              </w:rPr>
              <w:fldChar w:fldCharType="begin"/>
            </w:r>
            <w:r w:rsidR="004F6A24">
              <w:rPr>
                <w:webHidden/>
              </w:rPr>
              <w:instrText xml:space="preserve"> PAGEREF _Toc7682048 \h </w:instrText>
            </w:r>
            <w:r w:rsidR="004F6A24">
              <w:rPr>
                <w:webHidden/>
              </w:rPr>
            </w:r>
            <w:r w:rsidR="004F6A24">
              <w:rPr>
                <w:webHidden/>
              </w:rPr>
              <w:fldChar w:fldCharType="separate"/>
            </w:r>
            <w:r>
              <w:rPr>
                <w:webHidden/>
              </w:rPr>
              <w:t>5</w:t>
            </w:r>
            <w:r w:rsidR="004F6A24">
              <w:rPr>
                <w:webHidden/>
              </w:rPr>
              <w:fldChar w:fldCharType="end"/>
            </w:r>
          </w:hyperlink>
        </w:p>
        <w:p w14:paraId="547DCFAD" w14:textId="275F3D75" w:rsidR="004F6A24" w:rsidRDefault="00B443B0">
          <w:pPr>
            <w:pStyle w:val="Verzeichnis3"/>
            <w:rPr>
              <w:rFonts w:asciiTheme="minorHAnsi" w:eastAsiaTheme="minorEastAsia" w:hAnsiTheme="minorHAnsi" w:cstheme="minorBidi"/>
              <w:bCs w:val="0"/>
              <w:color w:val="auto"/>
              <w:sz w:val="22"/>
              <w:lang w:eastAsia="de-DE"/>
            </w:rPr>
          </w:pPr>
          <w:hyperlink w:anchor="_Toc7682049" w:history="1">
            <w:r w:rsidR="004F6A24" w:rsidRPr="00D33850">
              <w:rPr>
                <w:rStyle w:val="Hyperlink"/>
              </w:rPr>
              <w:t>2.2</w:t>
            </w:r>
            <w:r w:rsidR="004F6A24">
              <w:rPr>
                <w:rFonts w:asciiTheme="minorHAnsi" w:eastAsiaTheme="minorEastAsia" w:hAnsiTheme="minorHAnsi" w:cstheme="minorBidi"/>
                <w:bCs w:val="0"/>
                <w:color w:val="auto"/>
                <w:sz w:val="22"/>
                <w:lang w:eastAsia="de-DE"/>
              </w:rPr>
              <w:tab/>
            </w:r>
            <w:r w:rsidR="004F6A24" w:rsidRPr="00D33850">
              <w:rPr>
                <w:rStyle w:val="Hyperlink"/>
              </w:rPr>
              <w:t>Schülerbasisdaten &gt; Qualifikationen</w:t>
            </w:r>
            <w:r w:rsidR="004F6A24">
              <w:rPr>
                <w:webHidden/>
              </w:rPr>
              <w:tab/>
            </w:r>
            <w:r w:rsidR="004F6A24">
              <w:rPr>
                <w:webHidden/>
              </w:rPr>
              <w:fldChar w:fldCharType="begin"/>
            </w:r>
            <w:r w:rsidR="004F6A24">
              <w:rPr>
                <w:webHidden/>
              </w:rPr>
              <w:instrText xml:space="preserve"> PAGEREF _Toc7682049 \h </w:instrText>
            </w:r>
            <w:r w:rsidR="004F6A24">
              <w:rPr>
                <w:webHidden/>
              </w:rPr>
            </w:r>
            <w:r w:rsidR="004F6A24">
              <w:rPr>
                <w:webHidden/>
              </w:rPr>
              <w:fldChar w:fldCharType="separate"/>
            </w:r>
            <w:r>
              <w:rPr>
                <w:webHidden/>
              </w:rPr>
              <w:t>5</w:t>
            </w:r>
            <w:r w:rsidR="004F6A24">
              <w:rPr>
                <w:webHidden/>
              </w:rPr>
              <w:fldChar w:fldCharType="end"/>
            </w:r>
          </w:hyperlink>
        </w:p>
        <w:p w14:paraId="7994FCE8" w14:textId="2FDF35ED" w:rsidR="004F6A24" w:rsidRDefault="00B443B0">
          <w:pPr>
            <w:pStyle w:val="Verzeichnis4"/>
            <w:rPr>
              <w:rFonts w:asciiTheme="minorHAnsi" w:hAnsiTheme="minorHAnsi"/>
              <w:sz w:val="22"/>
            </w:rPr>
          </w:pPr>
          <w:hyperlink w:anchor="_Toc7682050" w:history="1">
            <w:r w:rsidR="004F6A24" w:rsidRPr="00D33850">
              <w:rPr>
                <w:rStyle w:val="Hyperlink"/>
              </w:rPr>
              <w:t>2.2.1</w:t>
            </w:r>
            <w:r w:rsidR="004F6A24">
              <w:rPr>
                <w:rFonts w:asciiTheme="minorHAnsi" w:hAnsiTheme="minorHAnsi"/>
                <w:sz w:val="22"/>
              </w:rPr>
              <w:tab/>
            </w:r>
            <w:r w:rsidR="004F6A24" w:rsidRPr="00D33850">
              <w:rPr>
                <w:rStyle w:val="Hyperlink"/>
              </w:rPr>
              <w:t>Register Eignung / Abschlüsse / Berufe</w:t>
            </w:r>
            <w:r w:rsidR="004F6A24">
              <w:rPr>
                <w:webHidden/>
              </w:rPr>
              <w:tab/>
            </w:r>
            <w:r w:rsidR="004F6A24">
              <w:rPr>
                <w:webHidden/>
              </w:rPr>
              <w:fldChar w:fldCharType="begin"/>
            </w:r>
            <w:r w:rsidR="004F6A24">
              <w:rPr>
                <w:webHidden/>
              </w:rPr>
              <w:instrText xml:space="preserve"> PAGEREF _Toc7682050 \h </w:instrText>
            </w:r>
            <w:r w:rsidR="004F6A24">
              <w:rPr>
                <w:webHidden/>
              </w:rPr>
            </w:r>
            <w:r w:rsidR="004F6A24">
              <w:rPr>
                <w:webHidden/>
              </w:rPr>
              <w:fldChar w:fldCharType="separate"/>
            </w:r>
            <w:r>
              <w:rPr>
                <w:webHidden/>
              </w:rPr>
              <w:t>5</w:t>
            </w:r>
            <w:r w:rsidR="004F6A24">
              <w:rPr>
                <w:webHidden/>
              </w:rPr>
              <w:fldChar w:fldCharType="end"/>
            </w:r>
          </w:hyperlink>
        </w:p>
        <w:p w14:paraId="63B7410C" w14:textId="109CA0C8" w:rsidR="004F6A24" w:rsidRDefault="00B443B0">
          <w:pPr>
            <w:pStyle w:val="Verzeichnis4"/>
            <w:rPr>
              <w:rFonts w:asciiTheme="minorHAnsi" w:hAnsiTheme="minorHAnsi"/>
              <w:sz w:val="22"/>
            </w:rPr>
          </w:pPr>
          <w:hyperlink w:anchor="_Toc7682051" w:history="1">
            <w:r w:rsidR="004F6A24" w:rsidRPr="00D33850">
              <w:rPr>
                <w:rStyle w:val="Hyperlink"/>
              </w:rPr>
              <w:t>2.2.2</w:t>
            </w:r>
            <w:r w:rsidR="004F6A24">
              <w:rPr>
                <w:rFonts w:asciiTheme="minorHAnsi" w:hAnsiTheme="minorHAnsi"/>
                <w:sz w:val="22"/>
              </w:rPr>
              <w:tab/>
            </w:r>
            <w:r w:rsidR="004F6A24" w:rsidRPr="00D33850">
              <w:rPr>
                <w:rStyle w:val="Hyperlink"/>
              </w:rPr>
              <w:t>Register Fremdsprachen</w:t>
            </w:r>
            <w:r w:rsidR="004F6A24">
              <w:rPr>
                <w:webHidden/>
              </w:rPr>
              <w:tab/>
            </w:r>
            <w:r w:rsidR="004F6A24">
              <w:rPr>
                <w:webHidden/>
              </w:rPr>
              <w:fldChar w:fldCharType="begin"/>
            </w:r>
            <w:r w:rsidR="004F6A24">
              <w:rPr>
                <w:webHidden/>
              </w:rPr>
              <w:instrText xml:space="preserve"> PAGEREF _Toc7682051 \h </w:instrText>
            </w:r>
            <w:r w:rsidR="004F6A24">
              <w:rPr>
                <w:webHidden/>
              </w:rPr>
            </w:r>
            <w:r w:rsidR="004F6A24">
              <w:rPr>
                <w:webHidden/>
              </w:rPr>
              <w:fldChar w:fldCharType="separate"/>
            </w:r>
            <w:r>
              <w:rPr>
                <w:webHidden/>
              </w:rPr>
              <w:t>6</w:t>
            </w:r>
            <w:r w:rsidR="004F6A24">
              <w:rPr>
                <w:webHidden/>
              </w:rPr>
              <w:fldChar w:fldCharType="end"/>
            </w:r>
          </w:hyperlink>
        </w:p>
        <w:p w14:paraId="08475170" w14:textId="5ECEE805" w:rsidR="004F6A24" w:rsidRDefault="00B443B0">
          <w:pPr>
            <w:pStyle w:val="Verzeichnis2"/>
            <w:rPr>
              <w:rFonts w:asciiTheme="minorHAnsi" w:eastAsiaTheme="minorEastAsia" w:hAnsiTheme="minorHAnsi"/>
              <w:color w:val="auto"/>
              <w:lang w:eastAsia="de-DE"/>
            </w:rPr>
          </w:pPr>
          <w:hyperlink w:anchor="_Toc7682052" w:history="1">
            <w:r w:rsidR="004F6A24" w:rsidRPr="00D33850">
              <w:rPr>
                <w:rStyle w:val="Hyperlink"/>
              </w:rPr>
              <w:t>3</w:t>
            </w:r>
            <w:r w:rsidR="004F6A24">
              <w:rPr>
                <w:rFonts w:asciiTheme="minorHAnsi" w:eastAsiaTheme="minorEastAsia" w:hAnsiTheme="minorHAnsi"/>
                <w:color w:val="auto"/>
                <w:lang w:eastAsia="de-DE"/>
              </w:rPr>
              <w:tab/>
            </w:r>
            <w:r w:rsidR="004F6A24" w:rsidRPr="00D33850">
              <w:rPr>
                <w:rStyle w:val="Hyperlink"/>
              </w:rPr>
              <w:t>Unterricht</w:t>
            </w:r>
            <w:r w:rsidR="004F6A24">
              <w:rPr>
                <w:webHidden/>
              </w:rPr>
              <w:tab/>
            </w:r>
            <w:r w:rsidR="004F6A24">
              <w:rPr>
                <w:webHidden/>
              </w:rPr>
              <w:fldChar w:fldCharType="begin"/>
            </w:r>
            <w:r w:rsidR="004F6A24">
              <w:rPr>
                <w:webHidden/>
              </w:rPr>
              <w:instrText xml:space="preserve"> PAGEREF _Toc7682052 \h </w:instrText>
            </w:r>
            <w:r w:rsidR="004F6A24">
              <w:rPr>
                <w:webHidden/>
              </w:rPr>
            </w:r>
            <w:r w:rsidR="004F6A24">
              <w:rPr>
                <w:webHidden/>
              </w:rPr>
              <w:fldChar w:fldCharType="separate"/>
            </w:r>
            <w:r>
              <w:rPr>
                <w:webHidden/>
              </w:rPr>
              <w:t>7</w:t>
            </w:r>
            <w:r w:rsidR="004F6A24">
              <w:rPr>
                <w:webHidden/>
              </w:rPr>
              <w:fldChar w:fldCharType="end"/>
            </w:r>
          </w:hyperlink>
        </w:p>
        <w:p w14:paraId="330BF4A1" w14:textId="3DEA774E" w:rsidR="004F6A24" w:rsidRDefault="00B443B0">
          <w:pPr>
            <w:pStyle w:val="Verzeichnis3"/>
            <w:rPr>
              <w:rFonts w:asciiTheme="minorHAnsi" w:eastAsiaTheme="minorEastAsia" w:hAnsiTheme="minorHAnsi" w:cstheme="minorBidi"/>
              <w:bCs w:val="0"/>
              <w:color w:val="auto"/>
              <w:sz w:val="22"/>
              <w:lang w:eastAsia="de-DE"/>
            </w:rPr>
          </w:pPr>
          <w:hyperlink w:anchor="_Toc7682053" w:history="1">
            <w:r w:rsidR="004F6A24" w:rsidRPr="00D33850">
              <w:rPr>
                <w:rStyle w:val="Hyperlink"/>
              </w:rPr>
              <w:t>3.1</w:t>
            </w:r>
            <w:r w:rsidR="004F6A24">
              <w:rPr>
                <w:rFonts w:asciiTheme="minorHAnsi" w:eastAsiaTheme="minorEastAsia" w:hAnsiTheme="minorHAnsi" w:cstheme="minorBidi"/>
                <w:bCs w:val="0"/>
                <w:color w:val="auto"/>
                <w:sz w:val="22"/>
                <w:lang w:eastAsia="de-DE"/>
              </w:rPr>
              <w:tab/>
            </w:r>
            <w:r w:rsidR="004F6A24" w:rsidRPr="00D33850">
              <w:rPr>
                <w:rStyle w:val="Hyperlink"/>
              </w:rPr>
              <w:t>ENC</w:t>
            </w:r>
            <w:r w:rsidR="004F6A24">
              <w:rPr>
                <w:webHidden/>
              </w:rPr>
              <w:tab/>
            </w:r>
            <w:r w:rsidR="004F6A24">
              <w:rPr>
                <w:webHidden/>
              </w:rPr>
              <w:fldChar w:fldCharType="begin"/>
            </w:r>
            <w:r w:rsidR="004F6A24">
              <w:rPr>
                <w:webHidden/>
              </w:rPr>
              <w:instrText xml:space="preserve"> PAGEREF _Toc7682053 \h </w:instrText>
            </w:r>
            <w:r w:rsidR="004F6A24">
              <w:rPr>
                <w:webHidden/>
              </w:rPr>
            </w:r>
            <w:r w:rsidR="004F6A24">
              <w:rPr>
                <w:webHidden/>
              </w:rPr>
              <w:fldChar w:fldCharType="separate"/>
            </w:r>
            <w:r>
              <w:rPr>
                <w:webHidden/>
              </w:rPr>
              <w:t>7</w:t>
            </w:r>
            <w:r w:rsidR="004F6A24">
              <w:rPr>
                <w:webHidden/>
              </w:rPr>
              <w:fldChar w:fldCharType="end"/>
            </w:r>
          </w:hyperlink>
        </w:p>
        <w:p w14:paraId="6CB48E24" w14:textId="195A8AC7" w:rsidR="004F6A24" w:rsidRDefault="00B443B0">
          <w:pPr>
            <w:pStyle w:val="Verzeichnis3"/>
            <w:rPr>
              <w:rFonts w:asciiTheme="minorHAnsi" w:eastAsiaTheme="minorEastAsia" w:hAnsiTheme="minorHAnsi" w:cstheme="minorBidi"/>
              <w:bCs w:val="0"/>
              <w:color w:val="auto"/>
              <w:sz w:val="22"/>
              <w:lang w:eastAsia="de-DE"/>
            </w:rPr>
          </w:pPr>
          <w:hyperlink w:anchor="_Toc7682054" w:history="1">
            <w:r w:rsidR="004F6A24" w:rsidRPr="00D33850">
              <w:rPr>
                <w:rStyle w:val="Hyperlink"/>
              </w:rPr>
              <w:t>3.2</w:t>
            </w:r>
            <w:r w:rsidR="004F6A24">
              <w:rPr>
                <w:rFonts w:asciiTheme="minorHAnsi" w:eastAsiaTheme="minorEastAsia" w:hAnsiTheme="minorHAnsi" w:cstheme="minorBidi"/>
                <w:bCs w:val="0"/>
                <w:color w:val="auto"/>
                <w:sz w:val="22"/>
                <w:lang w:eastAsia="de-DE"/>
              </w:rPr>
              <w:tab/>
            </w:r>
            <w:r w:rsidR="004F6A24" w:rsidRPr="00D33850">
              <w:rPr>
                <w:rStyle w:val="Hyperlink"/>
              </w:rPr>
              <w:t>UV-Bearbeitung &gt; Kursbearbeitung</w:t>
            </w:r>
            <w:r w:rsidR="004F6A24">
              <w:rPr>
                <w:webHidden/>
              </w:rPr>
              <w:tab/>
            </w:r>
            <w:r w:rsidR="004F6A24">
              <w:rPr>
                <w:webHidden/>
              </w:rPr>
              <w:fldChar w:fldCharType="begin"/>
            </w:r>
            <w:r w:rsidR="004F6A24">
              <w:rPr>
                <w:webHidden/>
              </w:rPr>
              <w:instrText xml:space="preserve"> PAGEREF _Toc7682054 \h </w:instrText>
            </w:r>
            <w:r w:rsidR="004F6A24">
              <w:rPr>
                <w:webHidden/>
              </w:rPr>
            </w:r>
            <w:r w:rsidR="004F6A24">
              <w:rPr>
                <w:webHidden/>
              </w:rPr>
              <w:fldChar w:fldCharType="separate"/>
            </w:r>
            <w:r>
              <w:rPr>
                <w:webHidden/>
              </w:rPr>
              <w:t>7</w:t>
            </w:r>
            <w:r w:rsidR="004F6A24">
              <w:rPr>
                <w:webHidden/>
              </w:rPr>
              <w:fldChar w:fldCharType="end"/>
            </w:r>
          </w:hyperlink>
        </w:p>
        <w:p w14:paraId="65BDEA1F" w14:textId="0244205C" w:rsidR="004F6A24" w:rsidRDefault="00B443B0">
          <w:pPr>
            <w:pStyle w:val="Verzeichnis3"/>
            <w:rPr>
              <w:rFonts w:asciiTheme="minorHAnsi" w:eastAsiaTheme="minorEastAsia" w:hAnsiTheme="minorHAnsi" w:cstheme="minorBidi"/>
              <w:bCs w:val="0"/>
              <w:color w:val="auto"/>
              <w:sz w:val="22"/>
              <w:lang w:eastAsia="de-DE"/>
            </w:rPr>
          </w:pPr>
          <w:hyperlink w:anchor="_Toc7682055" w:history="1">
            <w:r w:rsidR="004F6A24" w:rsidRPr="00D33850">
              <w:rPr>
                <w:rStyle w:val="Hyperlink"/>
              </w:rPr>
              <w:t>3.3</w:t>
            </w:r>
            <w:r w:rsidR="004F6A24">
              <w:rPr>
                <w:rFonts w:asciiTheme="minorHAnsi" w:eastAsiaTheme="minorEastAsia" w:hAnsiTheme="minorHAnsi" w:cstheme="minorBidi"/>
                <w:bCs w:val="0"/>
                <w:color w:val="auto"/>
                <w:sz w:val="22"/>
                <w:lang w:eastAsia="de-DE"/>
              </w:rPr>
              <w:tab/>
            </w:r>
            <w:r w:rsidR="004F6A24" w:rsidRPr="00D33850">
              <w:rPr>
                <w:rStyle w:val="Hyperlink"/>
              </w:rPr>
              <w:t>Leistungserfassung &gt; Schüler</w:t>
            </w:r>
            <w:r w:rsidR="004F6A24">
              <w:rPr>
                <w:webHidden/>
              </w:rPr>
              <w:tab/>
            </w:r>
            <w:r w:rsidR="004F6A24">
              <w:rPr>
                <w:webHidden/>
              </w:rPr>
              <w:fldChar w:fldCharType="begin"/>
            </w:r>
            <w:r w:rsidR="004F6A24">
              <w:rPr>
                <w:webHidden/>
              </w:rPr>
              <w:instrText xml:space="preserve"> PAGEREF _Toc7682055 \h </w:instrText>
            </w:r>
            <w:r w:rsidR="004F6A24">
              <w:rPr>
                <w:webHidden/>
              </w:rPr>
            </w:r>
            <w:r w:rsidR="004F6A24">
              <w:rPr>
                <w:webHidden/>
              </w:rPr>
              <w:fldChar w:fldCharType="separate"/>
            </w:r>
            <w:r>
              <w:rPr>
                <w:webHidden/>
              </w:rPr>
              <w:t>7</w:t>
            </w:r>
            <w:r w:rsidR="004F6A24">
              <w:rPr>
                <w:webHidden/>
              </w:rPr>
              <w:fldChar w:fldCharType="end"/>
            </w:r>
          </w:hyperlink>
        </w:p>
        <w:p w14:paraId="41CB8898" w14:textId="546D7F93" w:rsidR="004F6A24" w:rsidRDefault="00B443B0">
          <w:pPr>
            <w:pStyle w:val="Verzeichnis4"/>
            <w:rPr>
              <w:rFonts w:asciiTheme="minorHAnsi" w:hAnsiTheme="minorHAnsi"/>
              <w:sz w:val="22"/>
            </w:rPr>
          </w:pPr>
          <w:hyperlink w:anchor="_Toc7682056" w:history="1">
            <w:r w:rsidR="004F6A24" w:rsidRPr="00D33850">
              <w:rPr>
                <w:rStyle w:val="Hyperlink"/>
              </w:rPr>
              <w:t>3.3.1</w:t>
            </w:r>
            <w:r w:rsidR="004F6A24">
              <w:rPr>
                <w:rFonts w:asciiTheme="minorHAnsi" w:hAnsiTheme="minorHAnsi"/>
                <w:sz w:val="22"/>
              </w:rPr>
              <w:tab/>
            </w:r>
            <w:r w:rsidR="004F6A24" w:rsidRPr="00D33850">
              <w:rPr>
                <w:rStyle w:val="Hyperlink"/>
              </w:rPr>
              <w:t>Register Versetzung / Eigngnung</w:t>
            </w:r>
            <w:r w:rsidR="004F6A24">
              <w:rPr>
                <w:webHidden/>
              </w:rPr>
              <w:tab/>
            </w:r>
            <w:r w:rsidR="004F6A24">
              <w:rPr>
                <w:webHidden/>
              </w:rPr>
              <w:fldChar w:fldCharType="begin"/>
            </w:r>
            <w:r w:rsidR="004F6A24">
              <w:rPr>
                <w:webHidden/>
              </w:rPr>
              <w:instrText xml:space="preserve"> PAGEREF _Toc7682056 \h </w:instrText>
            </w:r>
            <w:r w:rsidR="004F6A24">
              <w:rPr>
                <w:webHidden/>
              </w:rPr>
            </w:r>
            <w:r w:rsidR="004F6A24">
              <w:rPr>
                <w:webHidden/>
              </w:rPr>
              <w:fldChar w:fldCharType="separate"/>
            </w:r>
            <w:r>
              <w:rPr>
                <w:webHidden/>
              </w:rPr>
              <w:t>7</w:t>
            </w:r>
            <w:r w:rsidR="004F6A24">
              <w:rPr>
                <w:webHidden/>
              </w:rPr>
              <w:fldChar w:fldCharType="end"/>
            </w:r>
          </w:hyperlink>
        </w:p>
        <w:p w14:paraId="3844072F" w14:textId="06EE8829" w:rsidR="004F6A24" w:rsidRDefault="00B443B0">
          <w:pPr>
            <w:pStyle w:val="Verzeichnis4"/>
            <w:rPr>
              <w:rFonts w:asciiTheme="minorHAnsi" w:hAnsiTheme="minorHAnsi"/>
              <w:sz w:val="22"/>
            </w:rPr>
          </w:pPr>
          <w:hyperlink w:anchor="_Toc7682057" w:history="1">
            <w:r w:rsidR="004F6A24" w:rsidRPr="00D33850">
              <w:rPr>
                <w:rStyle w:val="Hyperlink"/>
              </w:rPr>
              <w:t>3.3.2</w:t>
            </w:r>
            <w:r w:rsidR="004F6A24">
              <w:rPr>
                <w:rFonts w:asciiTheme="minorHAnsi" w:hAnsiTheme="minorHAnsi"/>
                <w:sz w:val="22"/>
              </w:rPr>
              <w:tab/>
            </w:r>
            <w:r w:rsidR="004F6A24" w:rsidRPr="00D33850">
              <w:rPr>
                <w:rStyle w:val="Hyperlink"/>
              </w:rPr>
              <w:t>Register Gesamtnoten</w:t>
            </w:r>
            <w:r w:rsidR="004F6A24">
              <w:rPr>
                <w:webHidden/>
              </w:rPr>
              <w:tab/>
            </w:r>
            <w:r w:rsidR="004F6A24">
              <w:rPr>
                <w:webHidden/>
              </w:rPr>
              <w:fldChar w:fldCharType="begin"/>
            </w:r>
            <w:r w:rsidR="004F6A24">
              <w:rPr>
                <w:webHidden/>
              </w:rPr>
              <w:instrText xml:space="preserve"> PAGEREF _Toc7682057 \h </w:instrText>
            </w:r>
            <w:r w:rsidR="004F6A24">
              <w:rPr>
                <w:webHidden/>
              </w:rPr>
            </w:r>
            <w:r w:rsidR="004F6A24">
              <w:rPr>
                <w:webHidden/>
              </w:rPr>
              <w:fldChar w:fldCharType="separate"/>
            </w:r>
            <w:r>
              <w:rPr>
                <w:webHidden/>
              </w:rPr>
              <w:t>7</w:t>
            </w:r>
            <w:r w:rsidR="004F6A24">
              <w:rPr>
                <w:webHidden/>
              </w:rPr>
              <w:fldChar w:fldCharType="end"/>
            </w:r>
          </w:hyperlink>
        </w:p>
        <w:p w14:paraId="24D4795B" w14:textId="4060F1EF" w:rsidR="004F6A24" w:rsidRDefault="00B443B0">
          <w:pPr>
            <w:pStyle w:val="Verzeichnis3"/>
            <w:rPr>
              <w:rFonts w:asciiTheme="minorHAnsi" w:eastAsiaTheme="minorEastAsia" w:hAnsiTheme="minorHAnsi" w:cstheme="minorBidi"/>
              <w:bCs w:val="0"/>
              <w:color w:val="auto"/>
              <w:sz w:val="22"/>
              <w:lang w:eastAsia="de-DE"/>
            </w:rPr>
          </w:pPr>
          <w:hyperlink w:anchor="_Toc7682058" w:history="1">
            <w:r w:rsidR="004F6A24" w:rsidRPr="00D33850">
              <w:rPr>
                <w:rStyle w:val="Hyperlink"/>
              </w:rPr>
              <w:t>3.4</w:t>
            </w:r>
            <w:r w:rsidR="004F6A24">
              <w:rPr>
                <w:rFonts w:asciiTheme="minorHAnsi" w:eastAsiaTheme="minorEastAsia" w:hAnsiTheme="minorHAnsi" w:cstheme="minorBidi"/>
                <w:bCs w:val="0"/>
                <w:color w:val="auto"/>
                <w:sz w:val="22"/>
                <w:lang w:eastAsia="de-DE"/>
              </w:rPr>
              <w:tab/>
            </w:r>
            <w:r w:rsidR="004F6A24" w:rsidRPr="00D33850">
              <w:rPr>
                <w:rStyle w:val="Hyperlink"/>
              </w:rPr>
              <w:t>Leistungserfassung &gt; Hist. Leistungsdaten</w:t>
            </w:r>
            <w:r w:rsidR="004F6A24">
              <w:rPr>
                <w:webHidden/>
              </w:rPr>
              <w:tab/>
            </w:r>
            <w:r w:rsidR="004F6A24">
              <w:rPr>
                <w:webHidden/>
              </w:rPr>
              <w:fldChar w:fldCharType="begin"/>
            </w:r>
            <w:r w:rsidR="004F6A24">
              <w:rPr>
                <w:webHidden/>
              </w:rPr>
              <w:instrText xml:space="preserve"> PAGEREF _Toc7682058 \h </w:instrText>
            </w:r>
            <w:r w:rsidR="004F6A24">
              <w:rPr>
                <w:webHidden/>
              </w:rPr>
            </w:r>
            <w:r w:rsidR="004F6A24">
              <w:rPr>
                <w:webHidden/>
              </w:rPr>
              <w:fldChar w:fldCharType="separate"/>
            </w:r>
            <w:r>
              <w:rPr>
                <w:webHidden/>
              </w:rPr>
              <w:t>8</w:t>
            </w:r>
            <w:r w:rsidR="004F6A24">
              <w:rPr>
                <w:webHidden/>
              </w:rPr>
              <w:fldChar w:fldCharType="end"/>
            </w:r>
          </w:hyperlink>
        </w:p>
        <w:p w14:paraId="06406563" w14:textId="22B29F94" w:rsidR="004F6A24" w:rsidRDefault="00B443B0">
          <w:pPr>
            <w:pStyle w:val="Verzeichnis3"/>
            <w:rPr>
              <w:rFonts w:asciiTheme="minorHAnsi" w:eastAsiaTheme="minorEastAsia" w:hAnsiTheme="minorHAnsi" w:cstheme="minorBidi"/>
              <w:bCs w:val="0"/>
              <w:color w:val="auto"/>
              <w:sz w:val="22"/>
              <w:lang w:eastAsia="de-DE"/>
            </w:rPr>
          </w:pPr>
          <w:hyperlink w:anchor="_Toc7682059" w:history="1">
            <w:r w:rsidR="004F6A24" w:rsidRPr="00D33850">
              <w:rPr>
                <w:rStyle w:val="Hyperlink"/>
              </w:rPr>
              <w:t>3.5</w:t>
            </w:r>
            <w:r w:rsidR="004F6A24">
              <w:rPr>
                <w:rFonts w:asciiTheme="minorHAnsi" w:eastAsiaTheme="minorEastAsia" w:hAnsiTheme="minorHAnsi" w:cstheme="minorBidi"/>
                <w:bCs w:val="0"/>
                <w:color w:val="auto"/>
                <w:sz w:val="22"/>
                <w:lang w:eastAsia="de-DE"/>
              </w:rPr>
              <w:tab/>
            </w:r>
            <w:r w:rsidR="004F6A24" w:rsidRPr="00D33850">
              <w:rPr>
                <w:rStyle w:val="Hyperlink"/>
              </w:rPr>
              <w:t>Abschlüsse &gt; Mittlerer Abschluss</w:t>
            </w:r>
            <w:r w:rsidR="004F6A24">
              <w:rPr>
                <w:webHidden/>
              </w:rPr>
              <w:tab/>
            </w:r>
            <w:r w:rsidR="004F6A24">
              <w:rPr>
                <w:webHidden/>
              </w:rPr>
              <w:fldChar w:fldCharType="begin"/>
            </w:r>
            <w:r w:rsidR="004F6A24">
              <w:rPr>
                <w:webHidden/>
              </w:rPr>
              <w:instrText xml:space="preserve"> PAGEREF _Toc7682059 \h </w:instrText>
            </w:r>
            <w:r w:rsidR="004F6A24">
              <w:rPr>
                <w:webHidden/>
              </w:rPr>
            </w:r>
            <w:r w:rsidR="004F6A24">
              <w:rPr>
                <w:webHidden/>
              </w:rPr>
              <w:fldChar w:fldCharType="separate"/>
            </w:r>
            <w:r>
              <w:rPr>
                <w:webHidden/>
              </w:rPr>
              <w:t>8</w:t>
            </w:r>
            <w:r w:rsidR="004F6A24">
              <w:rPr>
                <w:webHidden/>
              </w:rPr>
              <w:fldChar w:fldCharType="end"/>
            </w:r>
          </w:hyperlink>
        </w:p>
        <w:p w14:paraId="6F7E4BD2" w14:textId="647BBCAA" w:rsidR="004F6A24" w:rsidRDefault="00B443B0">
          <w:pPr>
            <w:pStyle w:val="Verzeichnis3"/>
            <w:rPr>
              <w:rFonts w:asciiTheme="minorHAnsi" w:eastAsiaTheme="minorEastAsia" w:hAnsiTheme="minorHAnsi" w:cstheme="minorBidi"/>
              <w:bCs w:val="0"/>
              <w:color w:val="auto"/>
              <w:sz w:val="22"/>
              <w:lang w:eastAsia="de-DE"/>
            </w:rPr>
          </w:pPr>
          <w:hyperlink w:anchor="_Toc7682060" w:history="1">
            <w:r w:rsidR="004F6A24" w:rsidRPr="00D33850">
              <w:rPr>
                <w:rStyle w:val="Hyperlink"/>
              </w:rPr>
              <w:t>3.6</w:t>
            </w:r>
            <w:r w:rsidR="004F6A24">
              <w:rPr>
                <w:rFonts w:asciiTheme="minorHAnsi" w:eastAsiaTheme="minorEastAsia" w:hAnsiTheme="minorHAnsi" w:cstheme="minorBidi"/>
                <w:bCs w:val="0"/>
                <w:color w:val="auto"/>
                <w:sz w:val="22"/>
                <w:lang w:eastAsia="de-DE"/>
              </w:rPr>
              <w:tab/>
            </w:r>
            <w:r w:rsidR="004F6A24" w:rsidRPr="00D33850">
              <w:rPr>
                <w:rStyle w:val="Hyperlink"/>
              </w:rPr>
              <w:t>Abschlüsse &gt; Hauptschulabschluss</w:t>
            </w:r>
            <w:r w:rsidR="004F6A24">
              <w:rPr>
                <w:webHidden/>
              </w:rPr>
              <w:tab/>
            </w:r>
            <w:r w:rsidR="004F6A24">
              <w:rPr>
                <w:webHidden/>
              </w:rPr>
              <w:fldChar w:fldCharType="begin"/>
            </w:r>
            <w:r w:rsidR="004F6A24">
              <w:rPr>
                <w:webHidden/>
              </w:rPr>
              <w:instrText xml:space="preserve"> PAGEREF _Toc7682060 \h </w:instrText>
            </w:r>
            <w:r w:rsidR="004F6A24">
              <w:rPr>
                <w:webHidden/>
              </w:rPr>
            </w:r>
            <w:r w:rsidR="004F6A24">
              <w:rPr>
                <w:webHidden/>
              </w:rPr>
              <w:fldChar w:fldCharType="separate"/>
            </w:r>
            <w:r>
              <w:rPr>
                <w:webHidden/>
              </w:rPr>
              <w:t>8</w:t>
            </w:r>
            <w:r w:rsidR="004F6A24">
              <w:rPr>
                <w:webHidden/>
              </w:rPr>
              <w:fldChar w:fldCharType="end"/>
            </w:r>
          </w:hyperlink>
        </w:p>
        <w:p w14:paraId="5B2FB4B8" w14:textId="2FBE2F6E" w:rsidR="004F6A24" w:rsidRDefault="00B443B0">
          <w:pPr>
            <w:pStyle w:val="Verzeichnis3"/>
            <w:rPr>
              <w:rFonts w:asciiTheme="minorHAnsi" w:eastAsiaTheme="minorEastAsia" w:hAnsiTheme="minorHAnsi" w:cstheme="minorBidi"/>
              <w:bCs w:val="0"/>
              <w:color w:val="auto"/>
              <w:sz w:val="22"/>
              <w:lang w:eastAsia="de-DE"/>
            </w:rPr>
          </w:pPr>
          <w:hyperlink w:anchor="_Toc7682061" w:history="1">
            <w:r w:rsidR="004F6A24" w:rsidRPr="00D33850">
              <w:rPr>
                <w:rStyle w:val="Hyperlink"/>
              </w:rPr>
              <w:t>3.7</w:t>
            </w:r>
            <w:r w:rsidR="004F6A24">
              <w:rPr>
                <w:rFonts w:asciiTheme="minorHAnsi" w:eastAsiaTheme="minorEastAsia" w:hAnsiTheme="minorHAnsi" w:cstheme="minorBidi"/>
                <w:bCs w:val="0"/>
                <w:color w:val="auto"/>
                <w:sz w:val="22"/>
                <w:lang w:eastAsia="de-DE"/>
              </w:rPr>
              <w:tab/>
            </w:r>
            <w:r w:rsidR="004F6A24" w:rsidRPr="00D33850">
              <w:rPr>
                <w:rStyle w:val="Hyperlink"/>
              </w:rPr>
              <w:t>Zeugnissse &gt; Zeugnis erstellen</w:t>
            </w:r>
            <w:r w:rsidR="004F6A24">
              <w:rPr>
                <w:webHidden/>
              </w:rPr>
              <w:tab/>
            </w:r>
            <w:r w:rsidR="004F6A24">
              <w:rPr>
                <w:webHidden/>
              </w:rPr>
              <w:fldChar w:fldCharType="begin"/>
            </w:r>
            <w:r w:rsidR="004F6A24">
              <w:rPr>
                <w:webHidden/>
              </w:rPr>
              <w:instrText xml:space="preserve"> PAGEREF _Toc7682061 \h </w:instrText>
            </w:r>
            <w:r w:rsidR="004F6A24">
              <w:rPr>
                <w:webHidden/>
              </w:rPr>
            </w:r>
            <w:r w:rsidR="004F6A24">
              <w:rPr>
                <w:webHidden/>
              </w:rPr>
              <w:fldChar w:fldCharType="separate"/>
            </w:r>
            <w:r>
              <w:rPr>
                <w:webHidden/>
              </w:rPr>
              <w:t>8</w:t>
            </w:r>
            <w:r w:rsidR="004F6A24">
              <w:rPr>
                <w:webHidden/>
              </w:rPr>
              <w:fldChar w:fldCharType="end"/>
            </w:r>
          </w:hyperlink>
        </w:p>
        <w:p w14:paraId="5034D361" w14:textId="4429E125" w:rsidR="004F6A24" w:rsidRDefault="00B443B0">
          <w:pPr>
            <w:pStyle w:val="Verzeichnis3"/>
            <w:rPr>
              <w:rFonts w:asciiTheme="minorHAnsi" w:eastAsiaTheme="minorEastAsia" w:hAnsiTheme="minorHAnsi" w:cstheme="minorBidi"/>
              <w:bCs w:val="0"/>
              <w:color w:val="auto"/>
              <w:sz w:val="22"/>
              <w:lang w:eastAsia="de-DE"/>
            </w:rPr>
          </w:pPr>
          <w:hyperlink w:anchor="_Toc7682062" w:history="1">
            <w:r w:rsidR="004F6A24" w:rsidRPr="00D33850">
              <w:rPr>
                <w:rStyle w:val="Hyperlink"/>
              </w:rPr>
              <w:t>3.8</w:t>
            </w:r>
            <w:r w:rsidR="004F6A24">
              <w:rPr>
                <w:rFonts w:asciiTheme="minorHAnsi" w:eastAsiaTheme="minorEastAsia" w:hAnsiTheme="minorHAnsi" w:cstheme="minorBidi"/>
                <w:bCs w:val="0"/>
                <w:color w:val="auto"/>
                <w:sz w:val="22"/>
                <w:lang w:eastAsia="de-DE"/>
              </w:rPr>
              <w:tab/>
            </w:r>
            <w:r w:rsidR="004F6A24" w:rsidRPr="00D33850">
              <w:rPr>
                <w:rStyle w:val="Hyperlink"/>
              </w:rPr>
              <w:t>Zeugniskonfiguration &gt; Zeugnisformulare</w:t>
            </w:r>
            <w:r w:rsidR="004F6A24">
              <w:rPr>
                <w:webHidden/>
              </w:rPr>
              <w:tab/>
            </w:r>
            <w:r w:rsidR="004F6A24">
              <w:rPr>
                <w:webHidden/>
              </w:rPr>
              <w:fldChar w:fldCharType="begin"/>
            </w:r>
            <w:r w:rsidR="004F6A24">
              <w:rPr>
                <w:webHidden/>
              </w:rPr>
              <w:instrText xml:space="preserve"> PAGEREF _Toc7682062 \h </w:instrText>
            </w:r>
            <w:r w:rsidR="004F6A24">
              <w:rPr>
                <w:webHidden/>
              </w:rPr>
            </w:r>
            <w:r w:rsidR="004F6A24">
              <w:rPr>
                <w:webHidden/>
              </w:rPr>
              <w:fldChar w:fldCharType="separate"/>
            </w:r>
            <w:r>
              <w:rPr>
                <w:webHidden/>
              </w:rPr>
              <w:t>9</w:t>
            </w:r>
            <w:r w:rsidR="004F6A24">
              <w:rPr>
                <w:webHidden/>
              </w:rPr>
              <w:fldChar w:fldCharType="end"/>
            </w:r>
          </w:hyperlink>
        </w:p>
        <w:p w14:paraId="159E1698" w14:textId="7D581814" w:rsidR="004F6A24" w:rsidRDefault="00B443B0">
          <w:pPr>
            <w:pStyle w:val="Verzeichnis4"/>
            <w:rPr>
              <w:rFonts w:asciiTheme="minorHAnsi" w:hAnsiTheme="minorHAnsi"/>
              <w:sz w:val="22"/>
            </w:rPr>
          </w:pPr>
          <w:hyperlink w:anchor="_Toc7682063" w:history="1">
            <w:r w:rsidR="004F6A24" w:rsidRPr="00D33850">
              <w:rPr>
                <w:rStyle w:val="Hyperlink"/>
              </w:rPr>
              <w:t>3.8.1</w:t>
            </w:r>
            <w:r w:rsidR="004F6A24">
              <w:rPr>
                <w:rFonts w:asciiTheme="minorHAnsi" w:hAnsiTheme="minorHAnsi"/>
                <w:sz w:val="22"/>
              </w:rPr>
              <w:tab/>
            </w:r>
            <w:r w:rsidR="004F6A24" w:rsidRPr="00D33850">
              <w:rPr>
                <w:rStyle w:val="Hyperlink"/>
              </w:rPr>
              <w:t>Hauptschule</w:t>
            </w:r>
            <w:r w:rsidR="004F6A24">
              <w:rPr>
                <w:webHidden/>
              </w:rPr>
              <w:tab/>
            </w:r>
            <w:r w:rsidR="004F6A24">
              <w:rPr>
                <w:webHidden/>
              </w:rPr>
              <w:fldChar w:fldCharType="begin"/>
            </w:r>
            <w:r w:rsidR="004F6A24">
              <w:rPr>
                <w:webHidden/>
              </w:rPr>
              <w:instrText xml:space="preserve"> PAGEREF _Toc7682063 \h </w:instrText>
            </w:r>
            <w:r w:rsidR="004F6A24">
              <w:rPr>
                <w:webHidden/>
              </w:rPr>
            </w:r>
            <w:r w:rsidR="004F6A24">
              <w:rPr>
                <w:webHidden/>
              </w:rPr>
              <w:fldChar w:fldCharType="separate"/>
            </w:r>
            <w:r>
              <w:rPr>
                <w:webHidden/>
              </w:rPr>
              <w:t>9</w:t>
            </w:r>
            <w:r w:rsidR="004F6A24">
              <w:rPr>
                <w:webHidden/>
              </w:rPr>
              <w:fldChar w:fldCharType="end"/>
            </w:r>
          </w:hyperlink>
        </w:p>
        <w:p w14:paraId="6CD57D56" w14:textId="2D4935B8" w:rsidR="004F6A24" w:rsidRDefault="00B443B0">
          <w:pPr>
            <w:pStyle w:val="Verzeichnis4"/>
            <w:rPr>
              <w:rFonts w:asciiTheme="minorHAnsi" w:hAnsiTheme="minorHAnsi"/>
              <w:sz w:val="22"/>
            </w:rPr>
          </w:pPr>
          <w:hyperlink w:anchor="_Toc7682064" w:history="1">
            <w:r w:rsidR="004F6A24" w:rsidRPr="00D33850">
              <w:rPr>
                <w:rStyle w:val="Hyperlink"/>
              </w:rPr>
              <w:t>3.8.2</w:t>
            </w:r>
            <w:r w:rsidR="004F6A24">
              <w:rPr>
                <w:rFonts w:asciiTheme="minorHAnsi" w:hAnsiTheme="minorHAnsi"/>
                <w:sz w:val="22"/>
              </w:rPr>
              <w:tab/>
            </w:r>
            <w:r w:rsidR="004F6A24" w:rsidRPr="00D33850">
              <w:rPr>
                <w:rStyle w:val="Hyperlink"/>
              </w:rPr>
              <w:t>Realschule</w:t>
            </w:r>
            <w:r w:rsidR="004F6A24">
              <w:rPr>
                <w:webHidden/>
              </w:rPr>
              <w:tab/>
            </w:r>
            <w:r w:rsidR="004F6A24">
              <w:rPr>
                <w:webHidden/>
              </w:rPr>
              <w:fldChar w:fldCharType="begin"/>
            </w:r>
            <w:r w:rsidR="004F6A24">
              <w:rPr>
                <w:webHidden/>
              </w:rPr>
              <w:instrText xml:space="preserve"> PAGEREF _Toc7682064 \h </w:instrText>
            </w:r>
            <w:r w:rsidR="004F6A24">
              <w:rPr>
                <w:webHidden/>
              </w:rPr>
            </w:r>
            <w:r w:rsidR="004F6A24">
              <w:rPr>
                <w:webHidden/>
              </w:rPr>
              <w:fldChar w:fldCharType="separate"/>
            </w:r>
            <w:r>
              <w:rPr>
                <w:webHidden/>
              </w:rPr>
              <w:t>9</w:t>
            </w:r>
            <w:r w:rsidR="004F6A24">
              <w:rPr>
                <w:webHidden/>
              </w:rPr>
              <w:fldChar w:fldCharType="end"/>
            </w:r>
          </w:hyperlink>
        </w:p>
        <w:p w14:paraId="55364E51" w14:textId="1CC21809" w:rsidR="004F6A24" w:rsidRDefault="00B443B0">
          <w:pPr>
            <w:pStyle w:val="Verzeichnis4"/>
            <w:rPr>
              <w:rFonts w:asciiTheme="minorHAnsi" w:hAnsiTheme="minorHAnsi"/>
              <w:sz w:val="22"/>
            </w:rPr>
          </w:pPr>
          <w:hyperlink w:anchor="_Toc7682065" w:history="1">
            <w:r w:rsidR="004F6A24" w:rsidRPr="00D33850">
              <w:rPr>
                <w:rStyle w:val="Hyperlink"/>
              </w:rPr>
              <w:t>3.8.3</w:t>
            </w:r>
            <w:r w:rsidR="004F6A24">
              <w:rPr>
                <w:rFonts w:asciiTheme="minorHAnsi" w:hAnsiTheme="minorHAnsi"/>
                <w:sz w:val="22"/>
              </w:rPr>
              <w:tab/>
            </w:r>
            <w:r w:rsidR="004F6A24" w:rsidRPr="00D33850">
              <w:rPr>
                <w:rStyle w:val="Hyperlink"/>
              </w:rPr>
              <w:t>Abendschule</w:t>
            </w:r>
            <w:r w:rsidR="004F6A24">
              <w:rPr>
                <w:webHidden/>
              </w:rPr>
              <w:tab/>
            </w:r>
            <w:r w:rsidR="004F6A24">
              <w:rPr>
                <w:webHidden/>
              </w:rPr>
              <w:fldChar w:fldCharType="begin"/>
            </w:r>
            <w:r w:rsidR="004F6A24">
              <w:rPr>
                <w:webHidden/>
              </w:rPr>
              <w:instrText xml:space="preserve"> PAGEREF _Toc7682065 \h </w:instrText>
            </w:r>
            <w:r w:rsidR="004F6A24">
              <w:rPr>
                <w:webHidden/>
              </w:rPr>
            </w:r>
            <w:r w:rsidR="004F6A24">
              <w:rPr>
                <w:webHidden/>
              </w:rPr>
              <w:fldChar w:fldCharType="separate"/>
            </w:r>
            <w:r>
              <w:rPr>
                <w:webHidden/>
              </w:rPr>
              <w:t>9</w:t>
            </w:r>
            <w:r w:rsidR="004F6A24">
              <w:rPr>
                <w:webHidden/>
              </w:rPr>
              <w:fldChar w:fldCharType="end"/>
            </w:r>
          </w:hyperlink>
        </w:p>
        <w:p w14:paraId="1F675FDB" w14:textId="4F9B48DD" w:rsidR="004F6A24" w:rsidRDefault="00B443B0">
          <w:pPr>
            <w:pStyle w:val="Verzeichnis4"/>
            <w:rPr>
              <w:rFonts w:asciiTheme="minorHAnsi" w:hAnsiTheme="minorHAnsi"/>
              <w:sz w:val="22"/>
            </w:rPr>
          </w:pPr>
          <w:hyperlink w:anchor="_Toc7682066" w:history="1">
            <w:r w:rsidR="004F6A24" w:rsidRPr="00D33850">
              <w:rPr>
                <w:rStyle w:val="Hyperlink"/>
              </w:rPr>
              <w:t>3.8.4</w:t>
            </w:r>
            <w:r w:rsidR="004F6A24">
              <w:rPr>
                <w:rFonts w:asciiTheme="minorHAnsi" w:hAnsiTheme="minorHAnsi"/>
                <w:sz w:val="22"/>
              </w:rPr>
              <w:tab/>
            </w:r>
            <w:r w:rsidR="004F6A24" w:rsidRPr="00D33850">
              <w:rPr>
                <w:rStyle w:val="Hyperlink"/>
              </w:rPr>
              <w:t>Abitur</w:t>
            </w:r>
            <w:r w:rsidR="004F6A24">
              <w:rPr>
                <w:webHidden/>
              </w:rPr>
              <w:tab/>
            </w:r>
            <w:r w:rsidR="004F6A24">
              <w:rPr>
                <w:webHidden/>
              </w:rPr>
              <w:fldChar w:fldCharType="begin"/>
            </w:r>
            <w:r w:rsidR="004F6A24">
              <w:rPr>
                <w:webHidden/>
              </w:rPr>
              <w:instrText xml:space="preserve"> PAGEREF _Toc7682066 \h </w:instrText>
            </w:r>
            <w:r w:rsidR="004F6A24">
              <w:rPr>
                <w:webHidden/>
              </w:rPr>
            </w:r>
            <w:r w:rsidR="004F6A24">
              <w:rPr>
                <w:webHidden/>
              </w:rPr>
              <w:fldChar w:fldCharType="separate"/>
            </w:r>
            <w:r>
              <w:rPr>
                <w:webHidden/>
              </w:rPr>
              <w:t>9</w:t>
            </w:r>
            <w:r w:rsidR="004F6A24">
              <w:rPr>
                <w:webHidden/>
              </w:rPr>
              <w:fldChar w:fldCharType="end"/>
            </w:r>
          </w:hyperlink>
        </w:p>
        <w:p w14:paraId="5BD513A6" w14:textId="2DEF9789" w:rsidR="004F6A24" w:rsidRDefault="00B443B0">
          <w:pPr>
            <w:pStyle w:val="Verzeichnis4"/>
            <w:rPr>
              <w:rFonts w:asciiTheme="minorHAnsi" w:hAnsiTheme="minorHAnsi"/>
              <w:sz w:val="22"/>
            </w:rPr>
          </w:pPr>
          <w:hyperlink w:anchor="_Toc7682067" w:history="1">
            <w:r w:rsidR="004F6A24" w:rsidRPr="00D33850">
              <w:rPr>
                <w:rStyle w:val="Hyperlink"/>
              </w:rPr>
              <w:t>3.8.5</w:t>
            </w:r>
            <w:r w:rsidR="004F6A24">
              <w:rPr>
                <w:rFonts w:asciiTheme="minorHAnsi" w:hAnsiTheme="minorHAnsi"/>
                <w:sz w:val="22"/>
              </w:rPr>
              <w:tab/>
            </w:r>
            <w:r w:rsidR="004F6A24" w:rsidRPr="00D33850">
              <w:rPr>
                <w:rStyle w:val="Hyperlink"/>
              </w:rPr>
              <w:t>Höhere Berufsfachschule</w:t>
            </w:r>
            <w:r w:rsidR="004F6A24">
              <w:rPr>
                <w:webHidden/>
              </w:rPr>
              <w:tab/>
            </w:r>
            <w:r w:rsidR="004F6A24">
              <w:rPr>
                <w:webHidden/>
              </w:rPr>
              <w:fldChar w:fldCharType="begin"/>
            </w:r>
            <w:r w:rsidR="004F6A24">
              <w:rPr>
                <w:webHidden/>
              </w:rPr>
              <w:instrText xml:space="preserve"> PAGEREF _Toc7682067 \h </w:instrText>
            </w:r>
            <w:r w:rsidR="004F6A24">
              <w:rPr>
                <w:webHidden/>
              </w:rPr>
            </w:r>
            <w:r w:rsidR="004F6A24">
              <w:rPr>
                <w:webHidden/>
              </w:rPr>
              <w:fldChar w:fldCharType="separate"/>
            </w:r>
            <w:r>
              <w:rPr>
                <w:webHidden/>
              </w:rPr>
              <w:t>10</w:t>
            </w:r>
            <w:r w:rsidR="004F6A24">
              <w:rPr>
                <w:webHidden/>
              </w:rPr>
              <w:fldChar w:fldCharType="end"/>
            </w:r>
          </w:hyperlink>
        </w:p>
        <w:p w14:paraId="185F9EE6" w14:textId="05155770" w:rsidR="004F6A24" w:rsidRDefault="00B443B0">
          <w:pPr>
            <w:pStyle w:val="Verzeichnis4"/>
            <w:rPr>
              <w:rFonts w:asciiTheme="minorHAnsi" w:hAnsiTheme="minorHAnsi"/>
              <w:sz w:val="22"/>
            </w:rPr>
          </w:pPr>
          <w:hyperlink w:anchor="_Toc7682068" w:history="1">
            <w:r w:rsidR="004F6A24" w:rsidRPr="00D33850">
              <w:rPr>
                <w:rStyle w:val="Hyperlink"/>
              </w:rPr>
              <w:t>3.8.6</w:t>
            </w:r>
            <w:r w:rsidR="004F6A24">
              <w:rPr>
                <w:rFonts w:asciiTheme="minorHAnsi" w:hAnsiTheme="minorHAnsi"/>
                <w:sz w:val="22"/>
              </w:rPr>
              <w:tab/>
            </w:r>
            <w:r w:rsidR="004F6A24" w:rsidRPr="00D33850">
              <w:rPr>
                <w:rStyle w:val="Hyperlink"/>
              </w:rPr>
              <w:t>BÜA</w:t>
            </w:r>
            <w:r w:rsidR="004F6A24">
              <w:rPr>
                <w:webHidden/>
              </w:rPr>
              <w:tab/>
            </w:r>
            <w:r w:rsidR="004F6A24">
              <w:rPr>
                <w:webHidden/>
              </w:rPr>
              <w:fldChar w:fldCharType="begin"/>
            </w:r>
            <w:r w:rsidR="004F6A24">
              <w:rPr>
                <w:webHidden/>
              </w:rPr>
              <w:instrText xml:space="preserve"> PAGEREF _Toc7682068 \h </w:instrText>
            </w:r>
            <w:r w:rsidR="004F6A24">
              <w:rPr>
                <w:webHidden/>
              </w:rPr>
            </w:r>
            <w:r w:rsidR="004F6A24">
              <w:rPr>
                <w:webHidden/>
              </w:rPr>
              <w:fldChar w:fldCharType="separate"/>
            </w:r>
            <w:r>
              <w:rPr>
                <w:webHidden/>
              </w:rPr>
              <w:t>10</w:t>
            </w:r>
            <w:r w:rsidR="004F6A24">
              <w:rPr>
                <w:webHidden/>
              </w:rPr>
              <w:fldChar w:fldCharType="end"/>
            </w:r>
          </w:hyperlink>
        </w:p>
        <w:p w14:paraId="275F9DFF" w14:textId="7C30834F" w:rsidR="004F6A24" w:rsidRDefault="00B443B0">
          <w:pPr>
            <w:pStyle w:val="Verzeichnis4"/>
            <w:rPr>
              <w:rFonts w:asciiTheme="minorHAnsi" w:hAnsiTheme="minorHAnsi"/>
              <w:sz w:val="22"/>
            </w:rPr>
          </w:pPr>
          <w:hyperlink w:anchor="_Toc7682069" w:history="1">
            <w:r w:rsidR="004F6A24" w:rsidRPr="00D33850">
              <w:rPr>
                <w:rStyle w:val="Hyperlink"/>
              </w:rPr>
              <w:t>3.8.7</w:t>
            </w:r>
            <w:r w:rsidR="004F6A24">
              <w:rPr>
                <w:rFonts w:asciiTheme="minorHAnsi" w:hAnsiTheme="minorHAnsi"/>
                <w:sz w:val="22"/>
              </w:rPr>
              <w:tab/>
            </w:r>
            <w:r w:rsidR="004F6A24" w:rsidRPr="00D33850">
              <w:rPr>
                <w:rStyle w:val="Hyperlink"/>
              </w:rPr>
              <w:t>Fachoberschule</w:t>
            </w:r>
            <w:r w:rsidR="004F6A24">
              <w:rPr>
                <w:webHidden/>
              </w:rPr>
              <w:tab/>
            </w:r>
            <w:r w:rsidR="004F6A24">
              <w:rPr>
                <w:webHidden/>
              </w:rPr>
              <w:fldChar w:fldCharType="begin"/>
            </w:r>
            <w:r w:rsidR="004F6A24">
              <w:rPr>
                <w:webHidden/>
              </w:rPr>
              <w:instrText xml:space="preserve"> PAGEREF _Toc7682069 \h </w:instrText>
            </w:r>
            <w:r w:rsidR="004F6A24">
              <w:rPr>
                <w:webHidden/>
              </w:rPr>
            </w:r>
            <w:r w:rsidR="004F6A24">
              <w:rPr>
                <w:webHidden/>
              </w:rPr>
              <w:fldChar w:fldCharType="separate"/>
            </w:r>
            <w:r>
              <w:rPr>
                <w:webHidden/>
              </w:rPr>
              <w:t>10</w:t>
            </w:r>
            <w:r w:rsidR="004F6A24">
              <w:rPr>
                <w:webHidden/>
              </w:rPr>
              <w:fldChar w:fldCharType="end"/>
            </w:r>
          </w:hyperlink>
        </w:p>
        <w:p w14:paraId="1A3CFB35" w14:textId="2F90EDA7" w:rsidR="004F6A24" w:rsidRDefault="00B443B0">
          <w:pPr>
            <w:pStyle w:val="Verzeichnis2"/>
            <w:rPr>
              <w:rFonts w:asciiTheme="minorHAnsi" w:eastAsiaTheme="minorEastAsia" w:hAnsiTheme="minorHAnsi"/>
              <w:color w:val="auto"/>
              <w:lang w:eastAsia="de-DE"/>
            </w:rPr>
          </w:pPr>
          <w:hyperlink w:anchor="_Toc7682070" w:history="1">
            <w:r w:rsidR="004F6A24" w:rsidRPr="00D33850">
              <w:rPr>
                <w:rStyle w:val="Hyperlink"/>
              </w:rPr>
              <w:t>4</w:t>
            </w:r>
            <w:r w:rsidR="004F6A24">
              <w:rPr>
                <w:rFonts w:asciiTheme="minorHAnsi" w:eastAsiaTheme="minorEastAsia" w:hAnsiTheme="minorHAnsi"/>
                <w:color w:val="auto"/>
                <w:lang w:eastAsia="de-DE"/>
              </w:rPr>
              <w:tab/>
            </w:r>
            <w:r w:rsidR="004F6A24" w:rsidRPr="00D33850">
              <w:rPr>
                <w:rStyle w:val="Hyperlink"/>
              </w:rPr>
              <w:t>Extras</w:t>
            </w:r>
            <w:r w:rsidR="004F6A24">
              <w:rPr>
                <w:webHidden/>
              </w:rPr>
              <w:tab/>
            </w:r>
            <w:r w:rsidR="004F6A24">
              <w:rPr>
                <w:webHidden/>
              </w:rPr>
              <w:fldChar w:fldCharType="begin"/>
            </w:r>
            <w:r w:rsidR="004F6A24">
              <w:rPr>
                <w:webHidden/>
              </w:rPr>
              <w:instrText xml:space="preserve"> PAGEREF _Toc7682070 \h </w:instrText>
            </w:r>
            <w:r w:rsidR="004F6A24">
              <w:rPr>
                <w:webHidden/>
              </w:rPr>
            </w:r>
            <w:r w:rsidR="004F6A24">
              <w:rPr>
                <w:webHidden/>
              </w:rPr>
              <w:fldChar w:fldCharType="separate"/>
            </w:r>
            <w:r>
              <w:rPr>
                <w:webHidden/>
              </w:rPr>
              <w:t>10</w:t>
            </w:r>
            <w:r w:rsidR="004F6A24">
              <w:rPr>
                <w:webHidden/>
              </w:rPr>
              <w:fldChar w:fldCharType="end"/>
            </w:r>
          </w:hyperlink>
        </w:p>
        <w:p w14:paraId="307DE33E" w14:textId="414A88E2" w:rsidR="004F6A24" w:rsidRDefault="00B443B0">
          <w:pPr>
            <w:pStyle w:val="Verzeichnis3"/>
            <w:rPr>
              <w:rFonts w:asciiTheme="minorHAnsi" w:eastAsiaTheme="minorEastAsia" w:hAnsiTheme="minorHAnsi" w:cstheme="minorBidi"/>
              <w:bCs w:val="0"/>
              <w:color w:val="auto"/>
              <w:sz w:val="22"/>
              <w:lang w:eastAsia="de-DE"/>
            </w:rPr>
          </w:pPr>
          <w:hyperlink w:anchor="_Toc7682071" w:history="1">
            <w:r w:rsidR="004F6A24" w:rsidRPr="00D33850">
              <w:rPr>
                <w:rStyle w:val="Hyperlink"/>
              </w:rPr>
              <w:t>4.1</w:t>
            </w:r>
            <w:r w:rsidR="004F6A24">
              <w:rPr>
                <w:rFonts w:asciiTheme="minorHAnsi" w:eastAsiaTheme="minorEastAsia" w:hAnsiTheme="minorHAnsi" w:cstheme="minorBidi"/>
                <w:bCs w:val="0"/>
                <w:color w:val="auto"/>
                <w:sz w:val="22"/>
                <w:lang w:eastAsia="de-DE"/>
              </w:rPr>
              <w:tab/>
            </w:r>
            <w:r w:rsidR="004F6A24" w:rsidRPr="00D33850">
              <w:rPr>
                <w:rStyle w:val="Hyperlink"/>
              </w:rPr>
              <w:t>Aufgabenliste</w:t>
            </w:r>
            <w:r w:rsidR="004F6A24">
              <w:rPr>
                <w:webHidden/>
              </w:rPr>
              <w:tab/>
            </w:r>
            <w:r w:rsidR="004F6A24">
              <w:rPr>
                <w:webHidden/>
              </w:rPr>
              <w:fldChar w:fldCharType="begin"/>
            </w:r>
            <w:r w:rsidR="004F6A24">
              <w:rPr>
                <w:webHidden/>
              </w:rPr>
              <w:instrText xml:space="preserve"> PAGEREF _Toc7682071 \h </w:instrText>
            </w:r>
            <w:r w:rsidR="004F6A24">
              <w:rPr>
                <w:webHidden/>
              </w:rPr>
            </w:r>
            <w:r w:rsidR="004F6A24">
              <w:rPr>
                <w:webHidden/>
              </w:rPr>
              <w:fldChar w:fldCharType="separate"/>
            </w:r>
            <w:r>
              <w:rPr>
                <w:webHidden/>
              </w:rPr>
              <w:t>10</w:t>
            </w:r>
            <w:r w:rsidR="004F6A24">
              <w:rPr>
                <w:webHidden/>
              </w:rPr>
              <w:fldChar w:fldCharType="end"/>
            </w:r>
          </w:hyperlink>
        </w:p>
        <w:p w14:paraId="688383D5" w14:textId="2B09C031" w:rsidR="004F6A24" w:rsidRDefault="00B443B0">
          <w:pPr>
            <w:pStyle w:val="Verzeichnis4"/>
            <w:rPr>
              <w:rFonts w:asciiTheme="minorHAnsi" w:hAnsiTheme="minorHAnsi"/>
              <w:sz w:val="22"/>
            </w:rPr>
          </w:pPr>
          <w:hyperlink w:anchor="_Toc7682072" w:history="1">
            <w:r w:rsidR="004F6A24" w:rsidRPr="00D33850">
              <w:rPr>
                <w:rStyle w:val="Hyperlink"/>
              </w:rPr>
              <w:t>4.1.1</w:t>
            </w:r>
            <w:r w:rsidR="004F6A24">
              <w:rPr>
                <w:rFonts w:asciiTheme="minorHAnsi" w:hAnsiTheme="minorHAnsi"/>
                <w:sz w:val="22"/>
              </w:rPr>
              <w:tab/>
            </w:r>
            <w:r w:rsidR="004F6A24" w:rsidRPr="00D33850">
              <w:rPr>
                <w:rStyle w:val="Hyperlink"/>
              </w:rPr>
              <w:t>Meldung: Schüler ohne Eintrittsdatum</w:t>
            </w:r>
            <w:r w:rsidR="004F6A24">
              <w:rPr>
                <w:webHidden/>
              </w:rPr>
              <w:tab/>
            </w:r>
            <w:r w:rsidR="004F6A24">
              <w:rPr>
                <w:webHidden/>
              </w:rPr>
              <w:fldChar w:fldCharType="begin"/>
            </w:r>
            <w:r w:rsidR="004F6A24">
              <w:rPr>
                <w:webHidden/>
              </w:rPr>
              <w:instrText xml:space="preserve"> PAGEREF _Toc7682072 \h </w:instrText>
            </w:r>
            <w:r w:rsidR="004F6A24">
              <w:rPr>
                <w:webHidden/>
              </w:rPr>
            </w:r>
            <w:r w:rsidR="004F6A24">
              <w:rPr>
                <w:webHidden/>
              </w:rPr>
              <w:fldChar w:fldCharType="separate"/>
            </w:r>
            <w:r>
              <w:rPr>
                <w:webHidden/>
              </w:rPr>
              <w:t>10</w:t>
            </w:r>
            <w:r w:rsidR="004F6A24">
              <w:rPr>
                <w:webHidden/>
              </w:rPr>
              <w:fldChar w:fldCharType="end"/>
            </w:r>
          </w:hyperlink>
        </w:p>
        <w:p w14:paraId="18657911" w14:textId="2BCD4D69" w:rsidR="004F6A24" w:rsidRDefault="00B443B0">
          <w:pPr>
            <w:pStyle w:val="Verzeichnis4"/>
            <w:rPr>
              <w:rFonts w:asciiTheme="minorHAnsi" w:hAnsiTheme="minorHAnsi"/>
              <w:sz w:val="22"/>
            </w:rPr>
          </w:pPr>
          <w:hyperlink w:anchor="_Toc7682073" w:history="1">
            <w:r w:rsidR="004F6A24" w:rsidRPr="00D33850">
              <w:rPr>
                <w:rStyle w:val="Hyperlink"/>
              </w:rPr>
              <w:t>4.1.2</w:t>
            </w:r>
            <w:r w:rsidR="004F6A24">
              <w:rPr>
                <w:rFonts w:asciiTheme="minorHAnsi" w:hAnsiTheme="minorHAnsi"/>
                <w:sz w:val="22"/>
              </w:rPr>
              <w:tab/>
            </w:r>
            <w:r w:rsidR="004F6A24" w:rsidRPr="00D33850">
              <w:rPr>
                <w:rStyle w:val="Hyperlink"/>
              </w:rPr>
              <w:t>Meldung: Schüler mit Leereintrag Konfession</w:t>
            </w:r>
            <w:r w:rsidR="004F6A24">
              <w:rPr>
                <w:webHidden/>
              </w:rPr>
              <w:tab/>
            </w:r>
            <w:r w:rsidR="004F6A24">
              <w:rPr>
                <w:webHidden/>
              </w:rPr>
              <w:fldChar w:fldCharType="begin"/>
            </w:r>
            <w:r w:rsidR="004F6A24">
              <w:rPr>
                <w:webHidden/>
              </w:rPr>
              <w:instrText xml:space="preserve"> PAGEREF _Toc7682073 \h </w:instrText>
            </w:r>
            <w:r w:rsidR="004F6A24">
              <w:rPr>
                <w:webHidden/>
              </w:rPr>
            </w:r>
            <w:r w:rsidR="004F6A24">
              <w:rPr>
                <w:webHidden/>
              </w:rPr>
              <w:fldChar w:fldCharType="separate"/>
            </w:r>
            <w:r>
              <w:rPr>
                <w:webHidden/>
              </w:rPr>
              <w:t>10</w:t>
            </w:r>
            <w:r w:rsidR="004F6A24">
              <w:rPr>
                <w:webHidden/>
              </w:rPr>
              <w:fldChar w:fldCharType="end"/>
            </w:r>
          </w:hyperlink>
        </w:p>
        <w:p w14:paraId="07E2503B" w14:textId="1922493A" w:rsidR="004F6A24" w:rsidRDefault="00B443B0">
          <w:pPr>
            <w:pStyle w:val="Verzeichnis3"/>
            <w:rPr>
              <w:rFonts w:asciiTheme="minorHAnsi" w:eastAsiaTheme="minorEastAsia" w:hAnsiTheme="minorHAnsi" w:cstheme="minorBidi"/>
              <w:bCs w:val="0"/>
              <w:color w:val="auto"/>
              <w:sz w:val="22"/>
              <w:lang w:eastAsia="de-DE"/>
            </w:rPr>
          </w:pPr>
          <w:hyperlink w:anchor="_Toc7682074" w:history="1">
            <w:r w:rsidR="004F6A24" w:rsidRPr="00D33850">
              <w:rPr>
                <w:rStyle w:val="Hyperlink"/>
              </w:rPr>
              <w:t>4.2</w:t>
            </w:r>
            <w:r w:rsidR="004F6A24">
              <w:rPr>
                <w:rFonts w:asciiTheme="minorHAnsi" w:eastAsiaTheme="minorEastAsia" w:hAnsiTheme="minorHAnsi" w:cstheme="minorBidi"/>
                <w:bCs w:val="0"/>
                <w:color w:val="auto"/>
                <w:sz w:val="22"/>
                <w:lang w:eastAsia="de-DE"/>
              </w:rPr>
              <w:tab/>
            </w:r>
            <w:r w:rsidR="004F6A24" w:rsidRPr="00D33850">
              <w:rPr>
                <w:rStyle w:val="Hyperlink"/>
              </w:rPr>
              <w:t>Berichtsverwaltung &gt; Unterricht</w:t>
            </w:r>
            <w:r w:rsidR="004F6A24">
              <w:rPr>
                <w:webHidden/>
              </w:rPr>
              <w:tab/>
            </w:r>
            <w:r w:rsidR="004F6A24">
              <w:rPr>
                <w:webHidden/>
              </w:rPr>
              <w:fldChar w:fldCharType="begin"/>
            </w:r>
            <w:r w:rsidR="004F6A24">
              <w:rPr>
                <w:webHidden/>
              </w:rPr>
              <w:instrText xml:space="preserve"> PAGEREF _Toc7682074 \h </w:instrText>
            </w:r>
            <w:r w:rsidR="004F6A24">
              <w:rPr>
                <w:webHidden/>
              </w:rPr>
            </w:r>
            <w:r w:rsidR="004F6A24">
              <w:rPr>
                <w:webHidden/>
              </w:rPr>
              <w:fldChar w:fldCharType="separate"/>
            </w:r>
            <w:r>
              <w:rPr>
                <w:webHidden/>
              </w:rPr>
              <w:t>11</w:t>
            </w:r>
            <w:r w:rsidR="004F6A24">
              <w:rPr>
                <w:webHidden/>
              </w:rPr>
              <w:fldChar w:fldCharType="end"/>
            </w:r>
          </w:hyperlink>
        </w:p>
        <w:p w14:paraId="102C8CC0" w14:textId="2110F739" w:rsidR="004F6A24" w:rsidRDefault="00B443B0">
          <w:pPr>
            <w:pStyle w:val="Verzeichnis4"/>
            <w:rPr>
              <w:rFonts w:asciiTheme="minorHAnsi" w:hAnsiTheme="minorHAnsi"/>
              <w:sz w:val="22"/>
            </w:rPr>
          </w:pPr>
          <w:hyperlink w:anchor="_Toc7682075" w:history="1">
            <w:r w:rsidR="004F6A24" w:rsidRPr="00D33850">
              <w:rPr>
                <w:rStyle w:val="Hyperlink"/>
              </w:rPr>
              <w:t>4.2.1</w:t>
            </w:r>
            <w:r w:rsidR="004F6A24">
              <w:rPr>
                <w:rFonts w:asciiTheme="minorHAnsi" w:hAnsiTheme="minorHAnsi"/>
                <w:sz w:val="22"/>
              </w:rPr>
              <w:tab/>
            </w:r>
            <w:r w:rsidR="004F6A24" w:rsidRPr="00D33850">
              <w:rPr>
                <w:rStyle w:val="Hyperlink"/>
              </w:rPr>
              <w:t>FHR-Oberstufe &gt; FHR-Varianten</w:t>
            </w:r>
            <w:r w:rsidR="004F6A24">
              <w:rPr>
                <w:webHidden/>
              </w:rPr>
              <w:tab/>
            </w:r>
            <w:r w:rsidR="004F6A24">
              <w:rPr>
                <w:webHidden/>
              </w:rPr>
              <w:fldChar w:fldCharType="begin"/>
            </w:r>
            <w:r w:rsidR="004F6A24">
              <w:rPr>
                <w:webHidden/>
              </w:rPr>
              <w:instrText xml:space="preserve"> PAGEREF _Toc7682075 \h </w:instrText>
            </w:r>
            <w:r w:rsidR="004F6A24">
              <w:rPr>
                <w:webHidden/>
              </w:rPr>
            </w:r>
            <w:r w:rsidR="004F6A24">
              <w:rPr>
                <w:webHidden/>
              </w:rPr>
              <w:fldChar w:fldCharType="separate"/>
            </w:r>
            <w:r>
              <w:rPr>
                <w:webHidden/>
              </w:rPr>
              <w:t>11</w:t>
            </w:r>
            <w:r w:rsidR="004F6A24">
              <w:rPr>
                <w:webHidden/>
              </w:rPr>
              <w:fldChar w:fldCharType="end"/>
            </w:r>
          </w:hyperlink>
        </w:p>
        <w:p w14:paraId="182066C3" w14:textId="62C86269" w:rsidR="004F6A24" w:rsidRDefault="00B443B0">
          <w:pPr>
            <w:pStyle w:val="Verzeichnis4"/>
            <w:rPr>
              <w:rFonts w:asciiTheme="minorHAnsi" w:hAnsiTheme="minorHAnsi"/>
              <w:sz w:val="22"/>
            </w:rPr>
          </w:pPr>
          <w:hyperlink w:anchor="_Toc7682076" w:history="1">
            <w:r w:rsidR="004F6A24" w:rsidRPr="00D33850">
              <w:rPr>
                <w:rStyle w:val="Hyperlink"/>
              </w:rPr>
              <w:t>4.2.2</w:t>
            </w:r>
            <w:r w:rsidR="004F6A24">
              <w:rPr>
                <w:rFonts w:asciiTheme="minorHAnsi" w:hAnsiTheme="minorHAnsi"/>
                <w:sz w:val="22"/>
              </w:rPr>
              <w:tab/>
            </w:r>
            <w:r w:rsidR="004F6A24" w:rsidRPr="00D33850">
              <w:rPr>
                <w:rStyle w:val="Hyperlink"/>
              </w:rPr>
              <w:t>H/R Abschluss &gt; Ergebnisse Abschlussprüfung - Klasse</w:t>
            </w:r>
            <w:r w:rsidR="004F6A24">
              <w:rPr>
                <w:webHidden/>
              </w:rPr>
              <w:tab/>
            </w:r>
            <w:r w:rsidR="004F6A24">
              <w:rPr>
                <w:webHidden/>
              </w:rPr>
              <w:fldChar w:fldCharType="begin"/>
            </w:r>
            <w:r w:rsidR="004F6A24">
              <w:rPr>
                <w:webHidden/>
              </w:rPr>
              <w:instrText xml:space="preserve"> PAGEREF _Toc7682076 \h </w:instrText>
            </w:r>
            <w:r w:rsidR="004F6A24">
              <w:rPr>
                <w:webHidden/>
              </w:rPr>
            </w:r>
            <w:r w:rsidR="004F6A24">
              <w:rPr>
                <w:webHidden/>
              </w:rPr>
              <w:fldChar w:fldCharType="separate"/>
            </w:r>
            <w:r>
              <w:rPr>
                <w:webHidden/>
              </w:rPr>
              <w:t>12</w:t>
            </w:r>
            <w:r w:rsidR="004F6A24">
              <w:rPr>
                <w:webHidden/>
              </w:rPr>
              <w:fldChar w:fldCharType="end"/>
            </w:r>
          </w:hyperlink>
        </w:p>
        <w:p w14:paraId="2E13057B" w14:textId="543E7BBB" w:rsidR="004F6A24" w:rsidRDefault="00B443B0">
          <w:pPr>
            <w:pStyle w:val="Verzeichnis4"/>
            <w:rPr>
              <w:rFonts w:asciiTheme="minorHAnsi" w:hAnsiTheme="minorHAnsi"/>
              <w:sz w:val="22"/>
            </w:rPr>
          </w:pPr>
          <w:hyperlink w:anchor="_Toc7682077" w:history="1">
            <w:r w:rsidR="004F6A24" w:rsidRPr="00D33850">
              <w:rPr>
                <w:rStyle w:val="Hyperlink"/>
              </w:rPr>
              <w:t>4.2.3</w:t>
            </w:r>
            <w:r w:rsidR="004F6A24">
              <w:rPr>
                <w:rFonts w:asciiTheme="minorHAnsi" w:hAnsiTheme="minorHAnsi"/>
                <w:sz w:val="22"/>
              </w:rPr>
              <w:tab/>
            </w:r>
            <w:r w:rsidR="004F6A24" w:rsidRPr="00D33850">
              <w:rPr>
                <w:rStyle w:val="Hyperlink"/>
              </w:rPr>
              <w:t>Kurse &gt; Unterrichtsverteilung (alle Standorte)</w:t>
            </w:r>
            <w:r w:rsidR="004F6A24">
              <w:rPr>
                <w:webHidden/>
              </w:rPr>
              <w:tab/>
            </w:r>
            <w:r w:rsidR="004F6A24">
              <w:rPr>
                <w:webHidden/>
              </w:rPr>
              <w:fldChar w:fldCharType="begin"/>
            </w:r>
            <w:r w:rsidR="004F6A24">
              <w:rPr>
                <w:webHidden/>
              </w:rPr>
              <w:instrText xml:space="preserve"> PAGEREF _Toc7682077 \h </w:instrText>
            </w:r>
            <w:r w:rsidR="004F6A24">
              <w:rPr>
                <w:webHidden/>
              </w:rPr>
            </w:r>
            <w:r w:rsidR="004F6A24">
              <w:rPr>
                <w:webHidden/>
              </w:rPr>
              <w:fldChar w:fldCharType="separate"/>
            </w:r>
            <w:r>
              <w:rPr>
                <w:webHidden/>
              </w:rPr>
              <w:t>12</w:t>
            </w:r>
            <w:r w:rsidR="004F6A24">
              <w:rPr>
                <w:webHidden/>
              </w:rPr>
              <w:fldChar w:fldCharType="end"/>
            </w:r>
          </w:hyperlink>
        </w:p>
        <w:p w14:paraId="2AC613D4" w14:textId="152ED147" w:rsidR="004F6A24" w:rsidRDefault="00B443B0">
          <w:pPr>
            <w:pStyle w:val="Verzeichnis3"/>
            <w:rPr>
              <w:rFonts w:asciiTheme="minorHAnsi" w:eastAsiaTheme="minorEastAsia" w:hAnsiTheme="minorHAnsi" w:cstheme="minorBidi"/>
              <w:bCs w:val="0"/>
              <w:color w:val="auto"/>
              <w:sz w:val="22"/>
              <w:lang w:eastAsia="de-DE"/>
            </w:rPr>
          </w:pPr>
          <w:hyperlink w:anchor="_Toc7682078" w:history="1">
            <w:r w:rsidR="004F6A24" w:rsidRPr="00D33850">
              <w:rPr>
                <w:rStyle w:val="Hyperlink"/>
              </w:rPr>
              <w:t>4.3</w:t>
            </w:r>
            <w:r w:rsidR="004F6A24">
              <w:rPr>
                <w:rFonts w:asciiTheme="minorHAnsi" w:eastAsiaTheme="minorEastAsia" w:hAnsiTheme="minorHAnsi" w:cstheme="minorBidi"/>
                <w:bCs w:val="0"/>
                <w:color w:val="auto"/>
                <w:sz w:val="22"/>
                <w:lang w:eastAsia="de-DE"/>
              </w:rPr>
              <w:tab/>
            </w:r>
            <w:r w:rsidR="004F6A24" w:rsidRPr="00D33850">
              <w:rPr>
                <w:rStyle w:val="Hyperlink"/>
              </w:rPr>
              <w:t>Abfrageassistent – Datenquelle: Schüler-Details</w:t>
            </w:r>
            <w:r w:rsidR="004F6A24">
              <w:rPr>
                <w:webHidden/>
              </w:rPr>
              <w:tab/>
            </w:r>
            <w:r w:rsidR="004F6A24">
              <w:rPr>
                <w:webHidden/>
              </w:rPr>
              <w:fldChar w:fldCharType="begin"/>
            </w:r>
            <w:r w:rsidR="004F6A24">
              <w:rPr>
                <w:webHidden/>
              </w:rPr>
              <w:instrText xml:space="preserve"> PAGEREF _Toc7682078 \h </w:instrText>
            </w:r>
            <w:r w:rsidR="004F6A24">
              <w:rPr>
                <w:webHidden/>
              </w:rPr>
            </w:r>
            <w:r w:rsidR="004F6A24">
              <w:rPr>
                <w:webHidden/>
              </w:rPr>
              <w:fldChar w:fldCharType="separate"/>
            </w:r>
            <w:r>
              <w:rPr>
                <w:webHidden/>
              </w:rPr>
              <w:t>13</w:t>
            </w:r>
            <w:r w:rsidR="004F6A24">
              <w:rPr>
                <w:webHidden/>
              </w:rPr>
              <w:fldChar w:fldCharType="end"/>
            </w:r>
          </w:hyperlink>
        </w:p>
        <w:p w14:paraId="5612162C" w14:textId="71C4E7A6" w:rsidR="00D54451" w:rsidRDefault="003B23B5" w:rsidP="00D54451">
          <w:r>
            <w:rPr>
              <w:b/>
              <w:noProof/>
              <w:color w:val="1E3E95"/>
              <w:sz w:val="22"/>
            </w:rPr>
            <w:fldChar w:fldCharType="end"/>
          </w:r>
        </w:p>
      </w:sdtContent>
    </w:sdt>
    <w:p w14:paraId="5B79A6F8" w14:textId="77777777" w:rsidR="005D3776" w:rsidRDefault="005D3776" w:rsidP="00AA0CC8">
      <w:pPr>
        <w:pStyle w:val="LDTitelseite13pt"/>
      </w:pPr>
    </w:p>
    <w:p w14:paraId="6ADACB71" w14:textId="77777777" w:rsidR="005D3776" w:rsidRPr="004B7D42" w:rsidRDefault="005D3776" w:rsidP="005D3776">
      <w:pPr>
        <w:pStyle w:val="LDBereich"/>
      </w:pPr>
      <w:r w:rsidRPr="004B7D42">
        <w:t>Allgemeine Hinweise</w:t>
      </w:r>
    </w:p>
    <w:p w14:paraId="66BB9227" w14:textId="77777777" w:rsidR="005D3776" w:rsidRDefault="005D3776" w:rsidP="005D3776">
      <w:pPr>
        <w:pStyle w:val="LDTextinhalteingerckt"/>
      </w:pPr>
      <w:r>
        <w:t>Alle verwendeten Personennamen und Leistungsdaten sind anonymisiert. Sollten sich dennoch Übereinstimmungen ergeben, sind diese zufällig und nicht beabsichtigt.</w:t>
      </w:r>
    </w:p>
    <w:p w14:paraId="44E2D5C8" w14:textId="77777777" w:rsidR="005D3776" w:rsidRDefault="005D3776" w:rsidP="005D3776">
      <w:pPr>
        <w:pStyle w:val="LDTextinhalteingerckt"/>
      </w:pPr>
      <w:r>
        <w:t>Die Bildschirm-Ausschnitte dienen lediglich der allgemeinen Darstellung des Sachverhalts und können in Inhalt und Schulform von den tatsächlich bei den Benutzern der LUSD verwendeten Daten abweichen.</w:t>
      </w:r>
    </w:p>
    <w:p w14:paraId="5C2CBA2D" w14:textId="4D303DE9" w:rsidR="006A638F" w:rsidRDefault="005D3776" w:rsidP="005D3776">
      <w:pPr>
        <w:pStyle w:val="LDTextinhalteingerckt"/>
        <w:sectPr w:rsidR="006A638F" w:rsidSect="00480A05">
          <w:headerReference w:type="even" r:id="rId12"/>
          <w:headerReference w:type="default" r:id="rId13"/>
          <w:footerReference w:type="default" r:id="rId14"/>
          <w:headerReference w:type="first" r:id="rId15"/>
          <w:footerReference w:type="first" r:id="rId16"/>
          <w:pgSz w:w="11906" w:h="16838"/>
          <w:pgMar w:top="1134" w:right="851" w:bottom="1134" w:left="1474" w:header="567" w:footer="709" w:gutter="0"/>
          <w:pgNumType w:start="0"/>
          <w:cols w:space="708"/>
          <w:titlePg/>
          <w:docGrid w:linePitch="360"/>
        </w:sectPr>
      </w:pPr>
      <w:r>
        <w:t>Aus Gründen der besseren Lesbarkeit wird auf die gleichzeitige Verwendung männlicher und weiblicher Sprachformen verzichtet. Sämtliche Personenbezeichnungen gelten gleichwohl für beide Geschlechter.</w:t>
      </w:r>
      <w:r w:rsidR="00807853" w:rsidRPr="00BF38CD">
        <w:br w:type="page"/>
      </w:r>
    </w:p>
    <w:p w14:paraId="734E89C0" w14:textId="77777777" w:rsidR="003C632C" w:rsidRDefault="003C632C" w:rsidP="0045013E">
      <w:pPr>
        <w:pStyle w:val="berschrift2"/>
      </w:pPr>
      <w:bookmarkStart w:id="0" w:name="_Ref7004586"/>
      <w:bookmarkStart w:id="1" w:name="_Toc7682042"/>
      <w:bookmarkStart w:id="2" w:name="_Toc343545156"/>
      <w:bookmarkStart w:id="3" w:name="_Toc347835312"/>
      <w:bookmarkStart w:id="4" w:name="_Toc347838604"/>
      <w:bookmarkStart w:id="5" w:name="_Toc347838641"/>
      <w:r>
        <w:lastRenderedPageBreak/>
        <w:t>Schule</w:t>
      </w:r>
      <w:bookmarkEnd w:id="0"/>
      <w:bookmarkEnd w:id="1"/>
    </w:p>
    <w:p w14:paraId="3789B6EF" w14:textId="563D8F0B" w:rsidR="003C632C" w:rsidRDefault="003C632C" w:rsidP="0045013E">
      <w:pPr>
        <w:pStyle w:val="berschrift3"/>
      </w:pPr>
      <w:bookmarkStart w:id="6" w:name="_Toc7682043"/>
      <w:r>
        <w:t>Schulbasisdaten &gt; Schulformen</w:t>
      </w:r>
      <w:bookmarkEnd w:id="6"/>
    </w:p>
    <w:p w14:paraId="641C58D8" w14:textId="75FC67FB" w:rsidR="004C3A53" w:rsidRDefault="004C3A53" w:rsidP="004C3A53">
      <w:pPr>
        <w:pStyle w:val="LDTextinhalteingerckt"/>
      </w:pPr>
      <w:proofErr w:type="gramStart"/>
      <w:r>
        <w:t>Bei folgenden</w:t>
      </w:r>
      <w:proofErr w:type="gramEnd"/>
      <w:r>
        <w:t xml:space="preserve"> Schulformen wurden die Kürzel geändert:</w:t>
      </w:r>
    </w:p>
    <w:p w14:paraId="6F2E0875" w14:textId="77777777" w:rsidR="009D31EF" w:rsidRDefault="009D31EF" w:rsidP="009D31EF">
      <w:pPr>
        <w:pStyle w:val="LDAbsatznachberschrift"/>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701"/>
        <w:gridCol w:w="1701"/>
        <w:gridCol w:w="5528"/>
      </w:tblGrid>
      <w:tr w:rsidR="004C3A53" w:rsidRPr="00255882" w14:paraId="3472310F" w14:textId="77777777" w:rsidTr="004C3A53">
        <w:tc>
          <w:tcPr>
            <w:tcW w:w="170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0060DAFC" w14:textId="77777777" w:rsidR="004C3A53" w:rsidRPr="004C3A53" w:rsidRDefault="004C3A53" w:rsidP="004C3A53">
            <w:pPr>
              <w:pStyle w:val="LDTextinhalt"/>
              <w:rPr>
                <w:rStyle w:val="hervorhebungblau"/>
              </w:rPr>
            </w:pPr>
            <w:r>
              <w:rPr>
                <w:rStyle w:val="hervorhebungblau"/>
              </w:rPr>
              <w:t xml:space="preserve">Kürzel </w:t>
            </w:r>
            <w:r w:rsidRPr="004C3A53">
              <w:rPr>
                <w:rStyle w:val="LDRegister"/>
              </w:rPr>
              <w:t>alt</w:t>
            </w:r>
          </w:p>
        </w:tc>
        <w:tc>
          <w:tcPr>
            <w:tcW w:w="170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1EBD99E4" w14:textId="77777777" w:rsidR="004C3A53" w:rsidRPr="004C3A53" w:rsidRDefault="004C3A53" w:rsidP="004C3A53">
            <w:pPr>
              <w:pStyle w:val="LDTextinhalt"/>
              <w:rPr>
                <w:rStyle w:val="hervorhebungblau"/>
              </w:rPr>
            </w:pPr>
            <w:r>
              <w:rPr>
                <w:rStyle w:val="hervorhebungblau"/>
              </w:rPr>
              <w:t xml:space="preserve">Kürzel </w:t>
            </w:r>
            <w:r w:rsidRPr="004C3A53">
              <w:rPr>
                <w:rStyle w:val="LDRegister"/>
              </w:rPr>
              <w:t>neu</w:t>
            </w:r>
          </w:p>
        </w:tc>
        <w:tc>
          <w:tcPr>
            <w:tcW w:w="5528"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6AC576F9" w14:textId="77777777" w:rsidR="004C3A53" w:rsidRPr="004C3A53" w:rsidRDefault="004C3A53" w:rsidP="004C3A53">
            <w:pPr>
              <w:pStyle w:val="LDTextinhalt"/>
              <w:rPr>
                <w:rStyle w:val="hervorhebungblau"/>
              </w:rPr>
            </w:pPr>
            <w:r>
              <w:rPr>
                <w:rStyle w:val="hervorhebungblau"/>
              </w:rPr>
              <w:t>Bezeichnung der Schulform</w:t>
            </w:r>
          </w:p>
        </w:tc>
      </w:tr>
      <w:tr w:rsidR="004C3A53" w:rsidRPr="004730A3" w14:paraId="3B59A1AF" w14:textId="77777777" w:rsidTr="004C3A53">
        <w:tc>
          <w:tcPr>
            <w:tcW w:w="170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1BD0D701" w14:textId="77777777" w:rsidR="004C3A53" w:rsidRPr="004C3A53" w:rsidRDefault="004C3A53" w:rsidP="004C3A53">
            <w:r w:rsidRPr="007E4D45">
              <w:t>FS/BLI/PRBA</w:t>
            </w:r>
          </w:p>
        </w:tc>
        <w:tc>
          <w:tcPr>
            <w:tcW w:w="170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35D510F0" w14:textId="77777777" w:rsidR="004C3A53" w:rsidRPr="004C3A53" w:rsidRDefault="004C3A53" w:rsidP="004C3A53">
            <w:pPr>
              <w:pStyle w:val="LDTextinhalt"/>
              <w:rPr>
                <w:rStyle w:val="hervorhebung"/>
              </w:rPr>
            </w:pPr>
            <w:r w:rsidRPr="007E4D45">
              <w:rPr>
                <w:rStyle w:val="hervorhebung"/>
              </w:rPr>
              <w:t>FS/BLI/GEBA</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49F79D48" w14:textId="77777777" w:rsidR="004C3A53" w:rsidRPr="004C3A53" w:rsidRDefault="004C3A53" w:rsidP="004C3A53">
            <w:r w:rsidRPr="007E4D45">
              <w:t>FS - Sehen/Blinde - Abteilung geistige Entwicklung</w:t>
            </w:r>
          </w:p>
        </w:tc>
      </w:tr>
      <w:tr w:rsidR="004C3A53" w:rsidRPr="004730A3" w14:paraId="47ABDAE7" w14:textId="77777777" w:rsidTr="004C3A53">
        <w:tc>
          <w:tcPr>
            <w:tcW w:w="170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789C77D5" w14:textId="77777777" w:rsidR="004C3A53" w:rsidRPr="004C3A53" w:rsidRDefault="004C3A53" w:rsidP="004C3A53">
            <w:r w:rsidRPr="007E4D45">
              <w:t>FS/LER/ERLA</w:t>
            </w:r>
          </w:p>
        </w:tc>
        <w:tc>
          <w:tcPr>
            <w:tcW w:w="170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25AE2E9A" w14:textId="77777777" w:rsidR="004C3A53" w:rsidRPr="004C3A53" w:rsidRDefault="004C3A53" w:rsidP="004C3A53">
            <w:pPr>
              <w:pStyle w:val="LDTextinhalt"/>
              <w:rPr>
                <w:rStyle w:val="hervorhebung"/>
              </w:rPr>
            </w:pPr>
            <w:r w:rsidRPr="007E4D45">
              <w:rPr>
                <w:rStyle w:val="hervorhebung"/>
              </w:rPr>
              <w:t>FS/LER/EMLA</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263E861D" w14:textId="77777777" w:rsidR="004C3A53" w:rsidRPr="004C3A53" w:rsidRDefault="004C3A53" w:rsidP="004C3A53">
            <w:r w:rsidRPr="007E4D45">
              <w:t>FS - Lernen - Abteilung emotionale und soziale Entwicklung</w:t>
            </w:r>
          </w:p>
        </w:tc>
      </w:tr>
      <w:tr w:rsidR="004C3A53" w:rsidRPr="004730A3" w14:paraId="230FB323" w14:textId="77777777" w:rsidTr="004C3A53">
        <w:tc>
          <w:tcPr>
            <w:tcW w:w="170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26F9BDFD" w14:textId="77777777" w:rsidR="004C3A53" w:rsidRPr="004C3A53" w:rsidRDefault="004C3A53" w:rsidP="004C3A53">
            <w:r w:rsidRPr="007E4D45">
              <w:t>FS/HÖR/PAHA</w:t>
            </w:r>
          </w:p>
        </w:tc>
        <w:tc>
          <w:tcPr>
            <w:tcW w:w="170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55FA663B" w14:textId="77777777" w:rsidR="004C3A53" w:rsidRPr="004C3A53" w:rsidRDefault="004C3A53" w:rsidP="004C3A53">
            <w:pPr>
              <w:pStyle w:val="LDTextinhalt"/>
              <w:rPr>
                <w:rStyle w:val="hervorhebung"/>
              </w:rPr>
            </w:pPr>
            <w:r w:rsidRPr="007E4D45">
              <w:rPr>
                <w:rStyle w:val="hervorhebung"/>
              </w:rPr>
              <w:t>FS/HÖR/GEHA</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0230BEAD" w14:textId="77777777" w:rsidR="004C3A53" w:rsidRPr="004C3A53" w:rsidRDefault="004C3A53" w:rsidP="004C3A53">
            <w:r w:rsidRPr="007E4D45">
              <w:t>FS - Hören - Abteilung geistige Entwicklung</w:t>
            </w:r>
          </w:p>
        </w:tc>
      </w:tr>
      <w:tr w:rsidR="004C3A53" w:rsidRPr="004730A3" w14:paraId="73C755FD" w14:textId="77777777" w:rsidTr="004C3A53">
        <w:tc>
          <w:tcPr>
            <w:tcW w:w="170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2C5819B7" w14:textId="77777777" w:rsidR="004C3A53" w:rsidRPr="004C3A53" w:rsidRDefault="004C3A53" w:rsidP="004C3A53">
            <w:r w:rsidRPr="007E4D45">
              <w:t>FS/GE/KÖPA</w:t>
            </w:r>
          </w:p>
        </w:tc>
        <w:tc>
          <w:tcPr>
            <w:tcW w:w="170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4ADF3D59" w14:textId="77777777" w:rsidR="004C3A53" w:rsidRPr="004C3A53" w:rsidRDefault="004C3A53" w:rsidP="004C3A53">
            <w:pPr>
              <w:pStyle w:val="LDTextinhalt"/>
              <w:rPr>
                <w:rStyle w:val="hervorhebung"/>
              </w:rPr>
            </w:pPr>
            <w:r w:rsidRPr="007E4D45">
              <w:rPr>
                <w:rStyle w:val="hervorhebung"/>
              </w:rPr>
              <w:t>FS/GE/KÖGA</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71415E30" w14:textId="77777777" w:rsidR="004C3A53" w:rsidRPr="004C3A53" w:rsidRDefault="004C3A53" w:rsidP="004C3A53">
            <w:r w:rsidRPr="007E4D45">
              <w:t>FS - geistige Entwicklung - Abteilung körperliche und motorische Entwicklung</w:t>
            </w:r>
          </w:p>
        </w:tc>
      </w:tr>
      <w:tr w:rsidR="004C3A53" w:rsidRPr="004730A3" w14:paraId="60960F90" w14:textId="77777777" w:rsidTr="004C3A53">
        <w:tc>
          <w:tcPr>
            <w:tcW w:w="170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413AC32C" w14:textId="77777777" w:rsidR="004C3A53" w:rsidRPr="004C3A53" w:rsidRDefault="004C3A53" w:rsidP="004C3A53">
            <w:r w:rsidRPr="007E4D45">
              <w:t>FS/SEH/PRSA</w:t>
            </w:r>
          </w:p>
        </w:tc>
        <w:tc>
          <w:tcPr>
            <w:tcW w:w="170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065E36FF" w14:textId="77777777" w:rsidR="004C3A53" w:rsidRPr="004C3A53" w:rsidRDefault="004C3A53" w:rsidP="004C3A53">
            <w:pPr>
              <w:pStyle w:val="LDTextinhalt"/>
              <w:rPr>
                <w:rStyle w:val="hervorhebung"/>
              </w:rPr>
            </w:pPr>
            <w:r w:rsidRPr="007E4D45">
              <w:rPr>
                <w:rStyle w:val="hervorhebung"/>
              </w:rPr>
              <w:t>FS/SEH/GESA</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6770771A" w14:textId="77777777" w:rsidR="004C3A53" w:rsidRPr="004C3A53" w:rsidRDefault="004C3A53" w:rsidP="004C3A53">
            <w:r w:rsidRPr="00F65033">
              <w:t>FS - Sehen - Abteilung geistige Entwicklung</w:t>
            </w:r>
          </w:p>
        </w:tc>
      </w:tr>
      <w:tr w:rsidR="004C3A53" w:rsidRPr="004730A3" w14:paraId="728ACFF5" w14:textId="77777777" w:rsidTr="004C3A53">
        <w:tc>
          <w:tcPr>
            <w:tcW w:w="170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77DFEF76" w14:textId="77777777" w:rsidR="004C3A53" w:rsidRPr="004C3A53" w:rsidRDefault="004C3A53" w:rsidP="004C3A53">
            <w:r w:rsidRPr="00F65033">
              <w:t>FS/LER/PRLA</w:t>
            </w:r>
          </w:p>
        </w:tc>
        <w:tc>
          <w:tcPr>
            <w:tcW w:w="170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64F26E23" w14:textId="77777777" w:rsidR="004C3A53" w:rsidRPr="004C3A53" w:rsidRDefault="004C3A53" w:rsidP="004C3A53">
            <w:pPr>
              <w:pStyle w:val="LDTextinhalt"/>
              <w:rPr>
                <w:rStyle w:val="hervorhebung"/>
              </w:rPr>
            </w:pPr>
            <w:r w:rsidRPr="00F65033">
              <w:rPr>
                <w:rStyle w:val="hervorhebung"/>
              </w:rPr>
              <w:t>FS/LER/GELA</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tcPr>
          <w:p w14:paraId="437820B0" w14:textId="77777777" w:rsidR="004C3A53" w:rsidRPr="004C3A53" w:rsidRDefault="004C3A53" w:rsidP="004C3A53">
            <w:r w:rsidRPr="00F65033">
              <w:t>FS - Lernen - Abteilung geistige Entwicklung</w:t>
            </w:r>
          </w:p>
        </w:tc>
      </w:tr>
    </w:tbl>
    <w:p w14:paraId="4AC27401" w14:textId="18A5C1F6" w:rsidR="004C3A53" w:rsidRDefault="004C3A53" w:rsidP="004C3A53">
      <w:pPr>
        <w:pStyle w:val="LDTextinhalteingerckt"/>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34"/>
        <w:gridCol w:w="7796"/>
      </w:tblGrid>
      <w:tr w:rsidR="004C3A53" w14:paraId="611BCA78" w14:textId="77777777" w:rsidTr="0033642D">
        <w:trPr>
          <w:cantSplit/>
          <w:trHeight w:val="284"/>
        </w:trPr>
        <w:tc>
          <w:tcPr>
            <w:tcW w:w="1134" w:type="dxa"/>
            <w:tcBorders>
              <w:top w:val="nil"/>
              <w:bottom w:val="nil"/>
              <w:right w:val="nil"/>
            </w:tcBorders>
          </w:tcPr>
          <w:p w14:paraId="5B8DCCA7" w14:textId="77777777" w:rsidR="004C3A53" w:rsidRPr="004C3A53" w:rsidRDefault="004C3A53" w:rsidP="004C3A53">
            <w:pPr>
              <w:pStyle w:val="LDTextinhalt"/>
              <w:rPr>
                <w:rStyle w:val="hervorhebung"/>
              </w:rPr>
            </w:pPr>
            <w:r>
              <w:drawing>
                <wp:inline distT="0" distB="0" distL="0" distR="0" wp14:anchorId="023347B2" wp14:editId="045232F0">
                  <wp:extent cx="381000" cy="304800"/>
                  <wp:effectExtent l="0" t="0" r="0" b="0"/>
                  <wp:docPr id="7" name="Grafik 7" descr="H:\LUSD\02_LUSD Hilfe\Hilfe Versionen\aktuelle version lusdhilfe 2012_02_17\lusdhelp\lusd\Images\Icons\Inf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LUSD\02_LUSD Hilfe\Hilfe Versionen\aktuelle version lusdhilfe 2012_02_17\lusdhelp\lusd\Images\Icons\Info1.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 cy="304800"/>
                          </a:xfrm>
                          <a:prstGeom prst="rect">
                            <a:avLst/>
                          </a:prstGeom>
                          <a:noFill/>
                          <a:ln>
                            <a:noFill/>
                          </a:ln>
                        </pic:spPr>
                      </pic:pic>
                    </a:graphicData>
                  </a:graphic>
                </wp:inline>
              </w:drawing>
            </w:r>
          </w:p>
        </w:tc>
        <w:tc>
          <w:tcPr>
            <w:tcW w:w="7796" w:type="dxa"/>
            <w:tcBorders>
              <w:left w:val="nil"/>
            </w:tcBorders>
            <w:vAlign w:val="center"/>
          </w:tcPr>
          <w:p w14:paraId="7568ED4D" w14:textId="3B6323ED" w:rsidR="004C3A53" w:rsidRDefault="004C3A53" w:rsidP="004C3A53">
            <w:pPr>
              <w:pStyle w:val="LDTextinhalt"/>
            </w:pPr>
            <w:r w:rsidRPr="004C3A53">
              <w:rPr>
                <w:rStyle w:val="hervorhebunggrn"/>
              </w:rPr>
              <w:t>Hinweis</w:t>
            </w:r>
          </w:p>
          <w:p w14:paraId="69F11767" w14:textId="6DBFE2B3" w:rsidR="004C3A53" w:rsidRPr="004C3A53" w:rsidRDefault="004C3A53" w:rsidP="004C3A53">
            <w:pPr>
              <w:pStyle w:val="LDTextinhalt"/>
            </w:pPr>
            <w:r>
              <w:t>Die alten Kürzel werden mit der Produktivsetzung des neuen Releases automatisch durch die neuen Kürzel ersetzt.</w:t>
            </w:r>
          </w:p>
        </w:tc>
      </w:tr>
      <w:tr w:rsidR="004C3A53" w14:paraId="014F2EFE" w14:textId="77777777" w:rsidTr="0033642D">
        <w:trPr>
          <w:cantSplit/>
          <w:trHeight w:val="284"/>
        </w:trPr>
        <w:tc>
          <w:tcPr>
            <w:tcW w:w="1134" w:type="dxa"/>
            <w:tcBorders>
              <w:top w:val="nil"/>
              <w:bottom w:val="nil"/>
              <w:right w:val="nil"/>
            </w:tcBorders>
          </w:tcPr>
          <w:p w14:paraId="74A29E5F" w14:textId="77777777" w:rsidR="004C3A53" w:rsidRDefault="004C3A53" w:rsidP="004C3A53">
            <w:pPr>
              <w:pStyle w:val="LDTextinhalt"/>
            </w:pPr>
          </w:p>
        </w:tc>
        <w:tc>
          <w:tcPr>
            <w:tcW w:w="7796" w:type="dxa"/>
            <w:tcBorders>
              <w:left w:val="nil"/>
            </w:tcBorders>
            <w:vAlign w:val="center"/>
          </w:tcPr>
          <w:p w14:paraId="1C929C7D" w14:textId="45C7B304" w:rsidR="004C3A53" w:rsidRPr="004C3A53" w:rsidRDefault="004C3A53" w:rsidP="004C3A53">
            <w:pPr>
              <w:pStyle w:val="LDTextinhalt"/>
              <w:rPr>
                <w:rStyle w:val="hervorhebunggrn"/>
              </w:rPr>
            </w:pPr>
            <w:r w:rsidRPr="004C3A53">
              <w:rPr>
                <w:rStyle w:val="hervorhebunggrn"/>
              </w:rPr>
              <w:t>Schuleigene Kürzel prüfen</w:t>
            </w:r>
          </w:p>
          <w:p w14:paraId="1DA29587" w14:textId="52AEF24F" w:rsidR="004C3A53" w:rsidRDefault="004C3A53" w:rsidP="004C3A53">
            <w:r>
              <w:t xml:space="preserve">Schulen, die auf der Webseite </w:t>
            </w:r>
            <w:r w:rsidRPr="004C3A53">
              <w:rPr>
                <w:rStyle w:val="LDMenpunkt"/>
              </w:rPr>
              <w:t xml:space="preserve">Schule &gt; Schulbasisdaten &gt;Schulformen </w:t>
            </w:r>
            <w:r w:rsidRPr="004C3A53">
              <w:t>eigene Kürzel vergeben haben, sollten prüfen, ob Anpassungen erforderlich sind</w:t>
            </w:r>
            <w:r w:rsidRPr="004C3A53">
              <w:rPr>
                <w:rStyle w:val="LDMenpunkt"/>
              </w:rPr>
              <w:t>.</w:t>
            </w:r>
          </w:p>
        </w:tc>
      </w:tr>
    </w:tbl>
    <w:p w14:paraId="08890B17" w14:textId="63DF726B" w:rsidR="00255882" w:rsidRDefault="00255882" w:rsidP="0045013E">
      <w:pPr>
        <w:pStyle w:val="berschrift3"/>
      </w:pPr>
      <w:bookmarkStart w:id="7" w:name="_Toc530726480"/>
      <w:bookmarkStart w:id="8" w:name="_Toc7682044"/>
      <w:r>
        <w:t>Schul</w:t>
      </w:r>
      <w:r w:rsidR="00F10E99">
        <w:t xml:space="preserve">umfeld </w:t>
      </w:r>
      <w:r>
        <w:t xml:space="preserve">&gt; </w:t>
      </w:r>
      <w:r w:rsidR="00F10E99">
        <w:t>Berufe</w:t>
      </w:r>
      <w:bookmarkEnd w:id="7"/>
      <w:bookmarkEnd w:id="8"/>
    </w:p>
    <w:p w14:paraId="1F1BE4E6" w14:textId="2E7ADAD6" w:rsidR="00255882" w:rsidRDefault="004C3A53" w:rsidP="00255882">
      <w:pPr>
        <w:pStyle w:val="LDTextinhalteingerckt"/>
      </w:pPr>
      <w:proofErr w:type="gramStart"/>
      <w:r>
        <w:t>Bei folgenden</w:t>
      </w:r>
      <w:proofErr w:type="gramEnd"/>
      <w:r>
        <w:t xml:space="preserve"> Berufen wurden Lernfelder eingepflegt:</w:t>
      </w:r>
    </w:p>
    <w:p w14:paraId="3A2A0F92" w14:textId="77777777" w:rsidR="009D31EF" w:rsidRPr="009D31EF" w:rsidRDefault="009D31EF" w:rsidP="009D31EF">
      <w:pPr>
        <w:pStyle w:val="LDAbsatznachberschrift"/>
      </w:pPr>
    </w:p>
    <w:p w14:paraId="429355A5" w14:textId="308D5E9A" w:rsidR="0033642D" w:rsidRDefault="0033642D" w:rsidP="0033642D">
      <w:pPr>
        <w:pStyle w:val="LDAuflistungText"/>
      </w:pPr>
      <w:r w:rsidRPr="00654BAD">
        <w:t>Chemikant (VO2018)</w:t>
      </w:r>
    </w:p>
    <w:p w14:paraId="3A730DB7" w14:textId="564FD88A" w:rsidR="0033642D" w:rsidRDefault="0033642D" w:rsidP="0033642D">
      <w:pPr>
        <w:pStyle w:val="LDAuflistungText"/>
      </w:pPr>
      <w:r w:rsidRPr="00654BAD">
        <w:t>Edelsteinschleifer</w:t>
      </w:r>
      <w:r w:rsidRPr="004C3A53">
        <w:t xml:space="preserve"> (VO2018)</w:t>
      </w:r>
    </w:p>
    <w:p w14:paraId="52B3028F" w14:textId="22611EEC" w:rsidR="004C3A53" w:rsidRDefault="0033642D" w:rsidP="0033642D">
      <w:pPr>
        <w:pStyle w:val="LDAuflistungText"/>
      </w:pPr>
      <w:r w:rsidRPr="00654BAD">
        <w:t>Maßschuhmacher - FR: Maßschuhe (VO2018)</w:t>
      </w:r>
    </w:p>
    <w:p w14:paraId="02EC04C7" w14:textId="69C5B220" w:rsidR="0033642D" w:rsidRDefault="0033642D" w:rsidP="0033642D">
      <w:pPr>
        <w:pStyle w:val="LDAuflistungText"/>
      </w:pPr>
      <w:r w:rsidRPr="00654BAD">
        <w:lastRenderedPageBreak/>
        <w:t>Maßschuhmacher - FR: Schaftbau (VO2018)</w:t>
      </w:r>
    </w:p>
    <w:p w14:paraId="2377D1F7" w14:textId="4B67A7AC" w:rsidR="00E01092" w:rsidRDefault="00E01092" w:rsidP="0045013E">
      <w:pPr>
        <w:pStyle w:val="berschrift3"/>
      </w:pPr>
      <w:bookmarkStart w:id="9" w:name="_Toc7682045"/>
      <w:r>
        <w:t>Personal &gt; Personal bearbeiten</w:t>
      </w:r>
      <w:bookmarkEnd w:id="9"/>
      <w:r>
        <w:t xml:space="preserve"> </w:t>
      </w:r>
    </w:p>
    <w:p w14:paraId="0C9F6E46" w14:textId="69CC028D" w:rsidR="00E01092" w:rsidRDefault="00E01092" w:rsidP="00E01092">
      <w:pPr>
        <w:pStyle w:val="LDTextinhalteingerckt"/>
      </w:pPr>
      <w:r>
        <w:rPr>
          <w:lang w:eastAsia="de-DE"/>
        </w:rPr>
        <w:t xml:space="preserve">Im </w:t>
      </w:r>
      <w:r w:rsidR="00916DC2">
        <w:t xml:space="preserve">Register </w:t>
      </w:r>
      <w:r w:rsidR="00916DC2" w:rsidRPr="00916DC2">
        <w:rPr>
          <w:rStyle w:val="LDRegister"/>
        </w:rPr>
        <w:t>Stundenbilanz</w:t>
      </w:r>
      <w:r w:rsidR="00916DC2">
        <w:t xml:space="preserve"> stehen im </w:t>
      </w:r>
      <w:r>
        <w:rPr>
          <w:lang w:eastAsia="de-DE"/>
        </w:rPr>
        <w:t xml:space="preserve">Bereich </w:t>
      </w:r>
      <w:r w:rsidRPr="00916DC2">
        <w:rPr>
          <w:rStyle w:val="LDBereichTabelle"/>
        </w:rPr>
        <w:t>Erhöhungen/Minderungen</w:t>
      </w:r>
      <w:r>
        <w:rPr>
          <w:rStyle w:val="LDRegister"/>
        </w:rPr>
        <w:t xml:space="preserve"> </w:t>
      </w:r>
      <w:r>
        <w:rPr>
          <w:lang w:eastAsia="de-DE"/>
        </w:rPr>
        <w:t xml:space="preserve">folgende Gründe neu zur </w:t>
      </w:r>
      <w:r w:rsidR="00956DE9">
        <w:rPr>
          <w:lang w:eastAsia="de-DE"/>
        </w:rPr>
        <w:t>Verfügung:</w:t>
      </w:r>
    </w:p>
    <w:p w14:paraId="34929C0D" w14:textId="77777777" w:rsidR="009D31EF" w:rsidRDefault="009D31EF" w:rsidP="009D31EF">
      <w:pPr>
        <w:pStyle w:val="LDAbsatznachberschrift"/>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76"/>
        <w:gridCol w:w="3118"/>
        <w:gridCol w:w="4536"/>
      </w:tblGrid>
      <w:tr w:rsidR="00124B5C" w:rsidRPr="00661D44" w14:paraId="39618C2A" w14:textId="77777777" w:rsidTr="00A14054">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5AAAF61" w14:textId="77777777" w:rsidR="00124B5C" w:rsidRPr="00124B5C" w:rsidRDefault="00124B5C" w:rsidP="00124B5C">
            <w:pPr>
              <w:pStyle w:val="LDTextinhalt"/>
              <w:rPr>
                <w:rStyle w:val="hervorhebungblau"/>
              </w:rPr>
            </w:pPr>
            <w:r>
              <w:rPr>
                <w:rStyle w:val="hervorhebungblau"/>
              </w:rPr>
              <w:t>Kürzel</w:t>
            </w:r>
            <w:r w:rsidRPr="00124B5C">
              <w:rPr>
                <w:rStyle w:val="hervorhebungblau"/>
              </w:rPr>
              <w:t xml:space="preserve"> </w:t>
            </w:r>
            <w:r w:rsidRPr="00124B5C">
              <w:rPr>
                <w:rStyle w:val="LDRegister"/>
              </w:rPr>
              <w:t>neu</w:t>
            </w:r>
          </w:p>
        </w:tc>
        <w:tc>
          <w:tcPr>
            <w:tcW w:w="7654" w:type="dxa"/>
            <w:gridSpan w:val="2"/>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7016E524" w14:textId="77777777" w:rsidR="00124B5C" w:rsidRPr="00124B5C" w:rsidRDefault="00124B5C" w:rsidP="00124B5C">
            <w:pPr>
              <w:pStyle w:val="LDTextinhalt"/>
              <w:rPr>
                <w:rStyle w:val="hervorhebungblau"/>
              </w:rPr>
            </w:pPr>
            <w:r>
              <w:rPr>
                <w:rStyle w:val="hervorhebungblau"/>
              </w:rPr>
              <w:t>Bezeichnung</w:t>
            </w:r>
          </w:p>
        </w:tc>
      </w:tr>
      <w:tr w:rsidR="00124B5C" w:rsidRPr="00661D44" w14:paraId="6AAB2467" w14:textId="77777777" w:rsidTr="00A14054">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6E4B0B49" w14:textId="561AD7FE" w:rsidR="00124B5C" w:rsidRPr="00124B5C" w:rsidRDefault="00124B5C" w:rsidP="00124B5C">
            <w:pPr>
              <w:pStyle w:val="LDTextinhalt"/>
              <w:rPr>
                <w:rStyle w:val="hervorhebung"/>
              </w:rPr>
            </w:pPr>
            <w:r>
              <w:rPr>
                <w:rStyle w:val="hervorhebung"/>
              </w:rPr>
              <w:t>GTA</w:t>
            </w:r>
          </w:p>
        </w:tc>
        <w:tc>
          <w:tcPr>
            <w:tcW w:w="311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4FFCDC2A" w14:textId="294344CF" w:rsidR="00124B5C" w:rsidRPr="00124B5C" w:rsidRDefault="00124B5C" w:rsidP="00124B5C">
            <w:pPr>
              <w:pStyle w:val="LDTextinhalt"/>
            </w:pPr>
            <w:r w:rsidRPr="00124B5C">
              <w:t>GTA-Koordination Ganztagsangebote</w:t>
            </w:r>
          </w:p>
        </w:tc>
        <w:tc>
          <w:tcPr>
            <w:tcW w:w="4536"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32971FC9" w14:textId="78D3157D" w:rsidR="00124B5C" w:rsidRPr="00124B5C" w:rsidRDefault="00124B5C" w:rsidP="00124B5C">
            <w:pPr>
              <w:pStyle w:val="LDTextinhalt"/>
            </w:pPr>
            <w:r w:rsidRPr="00124B5C">
              <w:t>Tätigkeit als Koordinator/in für Ganztagsangebote (innerhalb Schule)</w:t>
            </w:r>
          </w:p>
        </w:tc>
      </w:tr>
      <w:tr w:rsidR="009D31EF" w:rsidRPr="00661D44" w14:paraId="6CB6E840" w14:textId="77777777" w:rsidTr="009D31EF">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76EA908A" w14:textId="3CA6F55D" w:rsidR="009D31EF" w:rsidRPr="00124B5C" w:rsidRDefault="008E35C7" w:rsidP="009D31EF">
            <w:pPr>
              <w:pStyle w:val="LDTextinhalt"/>
              <w:rPr>
                <w:rStyle w:val="hervorhebungblau"/>
              </w:rPr>
            </w:pPr>
            <w:r>
              <w:rPr>
                <w:rStyle w:val="hervorhebungblau"/>
              </w:rPr>
              <w:br/>
            </w:r>
            <w:r w:rsidR="009D31EF">
              <w:rPr>
                <w:rStyle w:val="hervorhebungblau"/>
              </w:rPr>
              <w:t>Kürzel</w:t>
            </w:r>
            <w:r w:rsidR="009D31EF" w:rsidRPr="00124B5C">
              <w:rPr>
                <w:rStyle w:val="hervorhebungblau"/>
              </w:rPr>
              <w:t xml:space="preserve"> </w:t>
            </w:r>
            <w:r w:rsidR="009D31EF" w:rsidRPr="00124B5C">
              <w:rPr>
                <w:rStyle w:val="LDRegister"/>
              </w:rPr>
              <w:t>neu</w:t>
            </w:r>
          </w:p>
        </w:tc>
        <w:tc>
          <w:tcPr>
            <w:tcW w:w="7654" w:type="dxa"/>
            <w:gridSpan w:val="2"/>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1FB7E41D" w14:textId="77777777" w:rsidR="009D31EF" w:rsidRPr="00124B5C" w:rsidRDefault="009D31EF" w:rsidP="009D31EF">
            <w:pPr>
              <w:pStyle w:val="LDTextinhalt"/>
              <w:rPr>
                <w:rStyle w:val="hervorhebungblau"/>
              </w:rPr>
            </w:pPr>
            <w:r>
              <w:rPr>
                <w:rStyle w:val="hervorhebungblau"/>
              </w:rPr>
              <w:t>Bezeichnung</w:t>
            </w:r>
          </w:p>
        </w:tc>
      </w:tr>
      <w:tr w:rsidR="00124B5C" w:rsidRPr="00661D44" w14:paraId="0A0E5ED1" w14:textId="77777777" w:rsidTr="00A14054">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42A08113" w14:textId="6157C8FA" w:rsidR="00124B5C" w:rsidRPr="00124B5C" w:rsidRDefault="00124B5C" w:rsidP="00124B5C">
            <w:pPr>
              <w:pStyle w:val="LDTextinhalt"/>
              <w:rPr>
                <w:rStyle w:val="hervorhebung"/>
              </w:rPr>
            </w:pPr>
            <w:r>
              <w:rPr>
                <w:rStyle w:val="hervorhebung"/>
              </w:rPr>
              <w:t>IS</w:t>
            </w:r>
            <w:r w:rsidRPr="00D15C58">
              <w:rPr>
                <w:rStyle w:val="hervorhebung"/>
              </w:rPr>
              <w:t>B</w:t>
            </w:r>
          </w:p>
        </w:tc>
        <w:tc>
          <w:tcPr>
            <w:tcW w:w="311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228480D5" w14:textId="696FD67F" w:rsidR="00124B5C" w:rsidRPr="00124B5C" w:rsidRDefault="00124B5C" w:rsidP="00124B5C">
            <w:pPr>
              <w:pStyle w:val="LDTextinhalt"/>
            </w:pPr>
            <w:r w:rsidRPr="00124B5C">
              <w:t>ISB-Koordination Inklusives Schulbündnis</w:t>
            </w:r>
          </w:p>
        </w:tc>
        <w:tc>
          <w:tcPr>
            <w:tcW w:w="4536"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504F376E" w14:textId="24B57039" w:rsidR="00124B5C" w:rsidRPr="00124B5C" w:rsidRDefault="00124B5C" w:rsidP="00124B5C">
            <w:pPr>
              <w:pStyle w:val="LDTextinhalt"/>
            </w:pPr>
            <w:r w:rsidRPr="00124B5C">
              <w:t>Tätigkeit als Koordinator/in Inklusives Schulbündnis (innerhalb Schule)</w:t>
            </w:r>
          </w:p>
        </w:tc>
      </w:tr>
      <w:tr w:rsidR="00124B5C" w:rsidRPr="00661D44" w14:paraId="105ECB0F" w14:textId="77777777" w:rsidTr="00A14054">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434EB5AA" w14:textId="0F95AEA7" w:rsidR="00124B5C" w:rsidRDefault="00124B5C" w:rsidP="00124B5C">
            <w:pPr>
              <w:pStyle w:val="LDTextinhalt"/>
              <w:rPr>
                <w:rStyle w:val="hervorhebung"/>
              </w:rPr>
            </w:pPr>
            <w:r>
              <w:rPr>
                <w:rStyle w:val="hervorhebung"/>
              </w:rPr>
              <w:t>MENT</w:t>
            </w:r>
          </w:p>
        </w:tc>
        <w:tc>
          <w:tcPr>
            <w:tcW w:w="311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3D9C2036" w14:textId="6BBF531C" w:rsidR="00124B5C" w:rsidRPr="00124B5C" w:rsidRDefault="00124B5C" w:rsidP="00124B5C">
            <w:pPr>
              <w:pStyle w:val="LDTextinhalt"/>
            </w:pPr>
            <w:r w:rsidRPr="00124B5C">
              <w:t>MENT-Mentorentätigkeit LiV-Ausbildung</w:t>
            </w:r>
          </w:p>
        </w:tc>
        <w:tc>
          <w:tcPr>
            <w:tcW w:w="4536"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298C8F36" w14:textId="7CD90A8A" w:rsidR="00124B5C" w:rsidRPr="00124B5C" w:rsidRDefault="00124B5C" w:rsidP="00124B5C">
            <w:pPr>
              <w:pStyle w:val="LDTextinhalt"/>
            </w:pPr>
            <w:r w:rsidRPr="00124B5C">
              <w:t>Tätigkeit als Mentor/in in der LiV-Ausbildung (innerhalb Schule)</w:t>
            </w:r>
          </w:p>
        </w:tc>
      </w:tr>
      <w:tr w:rsidR="00124B5C" w:rsidRPr="00661D44" w14:paraId="23D99C19" w14:textId="77777777" w:rsidTr="00A14054">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446A3DD6" w14:textId="44E31DE8" w:rsidR="00124B5C" w:rsidRDefault="00124B5C" w:rsidP="00124B5C">
            <w:pPr>
              <w:pStyle w:val="LDTextinhalt"/>
              <w:rPr>
                <w:rStyle w:val="hervorhebung"/>
              </w:rPr>
            </w:pPr>
            <w:r>
              <w:rPr>
                <w:rStyle w:val="hervorhebung"/>
              </w:rPr>
              <w:t>THSB</w:t>
            </w:r>
          </w:p>
        </w:tc>
        <w:tc>
          <w:tcPr>
            <w:tcW w:w="311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3AD3151B" w14:textId="703397F8" w:rsidR="00124B5C" w:rsidRPr="00124B5C" w:rsidRDefault="00124B5C" w:rsidP="00124B5C">
            <w:pPr>
              <w:pStyle w:val="LDTextinhalt"/>
            </w:pPr>
            <w:r w:rsidRPr="00124B5C">
              <w:t>THSB-Teilhabeindex (Ausgleich SB-Quote)</w:t>
            </w:r>
          </w:p>
        </w:tc>
        <w:tc>
          <w:tcPr>
            <w:tcW w:w="4536"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center"/>
          </w:tcPr>
          <w:p w14:paraId="4EDD88E5" w14:textId="7781E7BD" w:rsidR="00124B5C" w:rsidRPr="00124B5C" w:rsidRDefault="00124B5C" w:rsidP="00124B5C">
            <w:pPr>
              <w:pStyle w:val="LDTextinhalt"/>
            </w:pPr>
            <w:r w:rsidRPr="00124B5C">
              <w:t>Teilhabeindex als Ausgleich für SB-Quote</w:t>
            </w:r>
          </w:p>
        </w:tc>
      </w:tr>
    </w:tbl>
    <w:p w14:paraId="5C5855AE" w14:textId="4060752B" w:rsidR="005735DE" w:rsidRDefault="00193255" w:rsidP="005735DE">
      <w:pPr>
        <w:pStyle w:val="berschrift3"/>
      </w:pPr>
      <w:bookmarkStart w:id="10" w:name="_Toc7682046"/>
      <w:r>
        <w:t>Assistenten</w:t>
      </w:r>
      <w:r w:rsidR="005735DE">
        <w:t xml:space="preserve"> &gt; </w:t>
      </w:r>
      <w:r>
        <w:t>UV-Planung</w:t>
      </w:r>
      <w:bookmarkEnd w:id="10"/>
    </w:p>
    <w:p w14:paraId="35AF293F" w14:textId="77777777" w:rsidR="008F3C13" w:rsidRDefault="00193255" w:rsidP="00193255">
      <w:pPr>
        <w:pStyle w:val="LDAuflistungText"/>
      </w:pPr>
      <w:r>
        <w:t xml:space="preserve">Im Bereich </w:t>
      </w:r>
      <w:r w:rsidRPr="008F3C13">
        <w:rPr>
          <w:rStyle w:val="LDBereichTabelle"/>
        </w:rPr>
        <w:t>Eine neue Planungsvariante anlegen</w:t>
      </w:r>
      <w:r>
        <w:t xml:space="preserve"> </w:t>
      </w:r>
    </w:p>
    <w:p w14:paraId="34102D4B" w14:textId="16153A43" w:rsidR="00193255" w:rsidRDefault="008F3C13" w:rsidP="008F3C13">
      <w:pPr>
        <w:pStyle w:val="LDAuflistungzweiteEbene"/>
      </w:pPr>
      <w:r>
        <w:t xml:space="preserve">ist die </w:t>
      </w:r>
      <w:r w:rsidR="00193255">
        <w:t>Option "</w:t>
      </w:r>
      <w:r w:rsidR="00193255" w:rsidRPr="0035332A">
        <w:rPr>
          <w:rStyle w:val="hervorhebung"/>
        </w:rPr>
        <w:t>Neuanlage durch Übernahme der aktuellen UV</w:t>
      </w:r>
      <w:r w:rsidR="00193255">
        <w:t>"</w:t>
      </w:r>
      <w:r w:rsidR="0035332A">
        <w:t xml:space="preserve"> </w:t>
      </w:r>
      <w:r>
        <w:t xml:space="preserve">nun </w:t>
      </w:r>
      <w:r w:rsidR="0035332A">
        <w:t>standardmäßig a</w:t>
      </w:r>
      <w:r>
        <w:t>usgewählt.</w:t>
      </w:r>
    </w:p>
    <w:p w14:paraId="4768D4E9" w14:textId="347D5A80" w:rsidR="008F3C13" w:rsidRDefault="008F3C13" w:rsidP="008F3C13">
      <w:pPr>
        <w:pStyle w:val="LDAuflistungzweiteEbene"/>
      </w:pPr>
      <w:r>
        <w:t xml:space="preserve">ist - </w:t>
      </w:r>
      <w:r w:rsidRPr="0072565A">
        <w:rPr>
          <w:rStyle w:val="LDRegister"/>
        </w:rPr>
        <w:t>nur für berufliche Schulen!!</w:t>
      </w:r>
      <w:r>
        <w:t xml:space="preserve"> - die Option "</w:t>
      </w:r>
      <w:r w:rsidRPr="002F325E">
        <w:rPr>
          <w:rStyle w:val="hervorhebung"/>
        </w:rPr>
        <w:t>Erstellen einer automatischen Planungsvariante (ca. 30 min)</w:t>
      </w:r>
      <w:r>
        <w:t xml:space="preserve">" dazugekommen. </w:t>
      </w:r>
      <w:r>
        <w:br/>
        <w:t>Hiebei wird die zeitaufwendige UV-Übernahme für alle schulbezogenen Schulformen automatisch durchgeführt.</w:t>
      </w:r>
    </w:p>
    <w:p w14:paraId="41A368F4" w14:textId="74B6EA2A" w:rsidR="008F3C13" w:rsidRDefault="008F3C13" w:rsidP="008F3C13">
      <w:pPr>
        <w:pStyle w:val="LDAuflistungzweiteEbene"/>
      </w:pPr>
      <w:r>
        <w:t xml:space="preserve">muss die Option </w:t>
      </w:r>
      <w:r w:rsidRPr="008F3C13">
        <w:rPr>
          <w:rStyle w:val="hervorhebung"/>
        </w:rPr>
        <w:t>Neuanlage durch Kopieren einer vorhandenen Planung</w:t>
      </w:r>
      <w:r w:rsidRPr="008F3C13">
        <w:t xml:space="preserve"> </w:t>
      </w:r>
      <w:r>
        <w:t>erst angeklickt werden, um eine vorhandene Planungsvariante zum Kopieren auszuwählen.</w:t>
      </w:r>
    </w:p>
    <w:p w14:paraId="2E71043C" w14:textId="6AC2AF4B" w:rsidR="0035332A" w:rsidRDefault="008F3C13" w:rsidP="00193255">
      <w:pPr>
        <w:pStyle w:val="LDAuflistungText"/>
      </w:pPr>
      <w:r>
        <w:t xml:space="preserve">Im Bereich </w:t>
      </w:r>
      <w:r w:rsidRPr="008F3C13">
        <w:rPr>
          <w:rStyle w:val="LDBereichTabelle"/>
        </w:rPr>
        <w:t xml:space="preserve">Eine </w:t>
      </w:r>
      <w:r>
        <w:rPr>
          <w:rStyle w:val="LDBereichTabelle"/>
        </w:rPr>
        <w:t xml:space="preserve">vorhandene </w:t>
      </w:r>
      <w:r w:rsidRPr="008F3C13">
        <w:rPr>
          <w:rStyle w:val="LDBereichTabelle"/>
        </w:rPr>
        <w:t xml:space="preserve">Planungsvariante </w:t>
      </w:r>
      <w:r w:rsidR="009D45DE">
        <w:rPr>
          <w:rStyle w:val="LDBereichTabelle"/>
        </w:rPr>
        <w:t xml:space="preserve">bearbeiten </w:t>
      </w:r>
      <w:r w:rsidR="009D45DE">
        <w:t xml:space="preserve">muss die Option </w:t>
      </w:r>
      <w:r w:rsidR="009D45DE">
        <w:rPr>
          <w:rStyle w:val="hervorhebung"/>
        </w:rPr>
        <w:t xml:space="preserve">Eine vorhandene Planung bearbeiten </w:t>
      </w:r>
      <w:r w:rsidR="009D45DE">
        <w:t>erst angeklickt werden, um eine Planungsvariante zum Bearbeiten auszuwählen.</w:t>
      </w:r>
    </w:p>
    <w:p w14:paraId="49CBCB0E" w14:textId="77777777" w:rsidR="009D31EF" w:rsidRDefault="009D31EF" w:rsidP="009D31EF">
      <w:pPr>
        <w:pStyle w:val="LDAbsatznachberschrift"/>
      </w:pPr>
    </w:p>
    <w:p w14:paraId="3492DF74" w14:textId="5CE562A2" w:rsidR="0078181D" w:rsidRDefault="0078181D" w:rsidP="009D45DE">
      <w:pPr>
        <w:pStyle w:val="LDTextinhaltweitereingerckt"/>
      </w:pPr>
      <w:r>
        <w:rPr>
          <w:noProof/>
          <w:lang w:eastAsia="de-DE"/>
        </w:rPr>
        <w:lastRenderedPageBreak/>
        <w:drawing>
          <wp:inline distT="0" distB="0" distL="0" distR="0" wp14:anchorId="4C230893" wp14:editId="413F5773">
            <wp:extent cx="5400000" cy="4014000"/>
            <wp:effectExtent l="19050" t="19050" r="10795" b="2476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20D0AD.tmp"/>
                    <pic:cNvPicPr/>
                  </pic:nvPicPr>
                  <pic:blipFill>
                    <a:blip r:embed="rId18">
                      <a:extLst>
                        <a:ext uri="{28A0092B-C50C-407E-A947-70E740481C1C}">
                          <a14:useLocalDpi xmlns:a14="http://schemas.microsoft.com/office/drawing/2010/main" val="0"/>
                        </a:ext>
                      </a:extLst>
                    </a:blip>
                    <a:stretch>
                      <a:fillRect/>
                    </a:stretch>
                  </pic:blipFill>
                  <pic:spPr>
                    <a:xfrm>
                      <a:off x="0" y="0"/>
                      <a:ext cx="5400000" cy="4014000"/>
                    </a:xfrm>
                    <a:prstGeom prst="rect">
                      <a:avLst/>
                    </a:prstGeom>
                    <a:ln>
                      <a:solidFill>
                        <a:schemeClr val="bg1">
                          <a:lumMod val="50000"/>
                        </a:schemeClr>
                      </a:solidFill>
                    </a:ln>
                  </pic:spPr>
                </pic:pic>
              </a:graphicData>
            </a:graphic>
          </wp:inline>
        </w:drawing>
      </w:r>
    </w:p>
    <w:p w14:paraId="53D886DB" w14:textId="20019091" w:rsidR="009D45DE" w:rsidRDefault="0078181D" w:rsidP="009D45DE">
      <w:pPr>
        <w:pStyle w:val="LDTextinhalteingerckt"/>
      </w:pPr>
      <w:r>
        <w:t xml:space="preserve">Detailliertere Informationen </w:t>
      </w:r>
      <w:r w:rsidR="00417386">
        <w:t xml:space="preserve">zur Erstellung </w:t>
      </w:r>
      <w:r w:rsidR="009D45DE">
        <w:t xml:space="preserve">von </w:t>
      </w:r>
      <w:r w:rsidR="00417386">
        <w:t>UV-Planungsvariante</w:t>
      </w:r>
      <w:r w:rsidR="009D45DE">
        <w:t>n</w:t>
      </w:r>
      <w:r w:rsidR="00417386">
        <w:t xml:space="preserve"> finden Sie in unserer Anleitung </w:t>
      </w:r>
      <w:hyperlink r:id="rId19" w:history="1">
        <w:r w:rsidR="00417386" w:rsidRPr="0072565A">
          <w:rPr>
            <w:rStyle w:val="Hyperlink"/>
          </w:rPr>
          <w:t>UV-Planung in der LUSD</w:t>
        </w:r>
      </w:hyperlink>
      <w:r w:rsidR="00417386">
        <w:t>.</w:t>
      </w:r>
    </w:p>
    <w:p w14:paraId="390BB6D8" w14:textId="670D5B53" w:rsidR="00A97651" w:rsidRDefault="001A32A4" w:rsidP="0045013E">
      <w:pPr>
        <w:pStyle w:val="berschrift2"/>
      </w:pPr>
      <w:bookmarkStart w:id="11" w:name="_Toc7682047"/>
      <w:r>
        <w:t>Schüler</w:t>
      </w:r>
      <w:bookmarkEnd w:id="11"/>
    </w:p>
    <w:p w14:paraId="7B4E2390" w14:textId="77777777" w:rsidR="00CB1236" w:rsidRDefault="00CB1236" w:rsidP="00CB1236">
      <w:pPr>
        <w:pStyle w:val="berschrift3"/>
      </w:pPr>
      <w:bookmarkStart w:id="12" w:name="_Ref7004564"/>
      <w:bookmarkStart w:id="13" w:name="_Toc7682048"/>
      <w:bookmarkStart w:id="14" w:name="_Toc530726485"/>
      <w:bookmarkStart w:id="15" w:name="_Ref531080300"/>
      <w:r>
        <w:t>Schülerbasisdaten &gt; Schülerstammdaten</w:t>
      </w:r>
      <w:bookmarkEnd w:id="12"/>
      <w:bookmarkEnd w:id="13"/>
    </w:p>
    <w:p w14:paraId="7FB74AB0" w14:textId="6427B26C" w:rsidR="00CB1236" w:rsidRPr="007F78E9" w:rsidRDefault="00C26122" w:rsidP="005811E2">
      <w:pPr>
        <w:pStyle w:val="LDTextinhalteingerckt"/>
      </w:pPr>
      <w:r>
        <w:t>D</w:t>
      </w:r>
      <w:r w:rsidR="00CB1236" w:rsidRPr="007F78E9">
        <w:t xml:space="preserve">as Feld </w:t>
      </w:r>
      <w:r w:rsidR="00CB1236" w:rsidRPr="00C26122">
        <w:rPr>
          <w:rStyle w:val="LDBedienelement"/>
        </w:rPr>
        <w:t>Konfession</w:t>
      </w:r>
      <w:r w:rsidR="00CB1236" w:rsidRPr="007F78E9">
        <w:t xml:space="preserve"> </w:t>
      </w:r>
      <w:r w:rsidR="002A2760">
        <w:t xml:space="preserve">ist </w:t>
      </w:r>
      <w:r w:rsidR="00CB1236" w:rsidRPr="007F78E9">
        <w:t xml:space="preserve">nun </w:t>
      </w:r>
      <w:r>
        <w:t>initial</w:t>
      </w:r>
      <w:r w:rsidR="00CB1236" w:rsidRPr="007F78E9">
        <w:t xml:space="preserve"> mit dem Leereintrag </w:t>
      </w:r>
      <w:r>
        <w:t>vor</w:t>
      </w:r>
      <w:r w:rsidR="002A2760">
        <w:t>belegt.</w:t>
      </w:r>
    </w:p>
    <w:p w14:paraId="71401979" w14:textId="29BFD0A9" w:rsidR="00C26122" w:rsidRDefault="00CB1236" w:rsidP="00C26122">
      <w:pPr>
        <w:pStyle w:val="LDTextinhalteingerckt"/>
      </w:pPr>
      <w:r w:rsidRPr="007F78E9">
        <w:t xml:space="preserve">Die Auswahlliste Konfession enthält </w:t>
      </w:r>
      <w:r w:rsidR="00F713C3">
        <w:t xml:space="preserve">zudem </w:t>
      </w:r>
      <w:r w:rsidRPr="007F78E9">
        <w:t>die 13 Konfessionen, für die es in Hessen offiziellen konfessionellen Religionsunterricht gibt</w:t>
      </w:r>
      <w:r w:rsidR="002A2760">
        <w:t>,</w:t>
      </w:r>
      <w:r w:rsidR="00F713C3">
        <w:t xml:space="preserve"> sowie </w:t>
      </w:r>
      <w:r w:rsidRPr="007F78E9">
        <w:t>und den Eintrag </w:t>
      </w:r>
      <w:r w:rsidRPr="00F713C3">
        <w:rPr>
          <w:rStyle w:val="LDMeneintrag"/>
        </w:rPr>
        <w:t>-kein Eintrag-</w:t>
      </w:r>
      <w:r w:rsidRPr="007F78E9">
        <w:t xml:space="preserve">.  </w:t>
      </w:r>
    </w:p>
    <w:p w14:paraId="1C22D986" w14:textId="4D4C900F" w:rsidR="00C26122" w:rsidRDefault="00C26122" w:rsidP="00C26122">
      <w:pPr>
        <w:pStyle w:val="LDTextinhalteingerckt"/>
      </w:pPr>
      <w:r w:rsidRPr="00C26122">
        <w:rPr>
          <w:noProof/>
          <w:lang w:eastAsia="de-DE"/>
        </w:rPr>
        <w:lastRenderedPageBreak/>
        <w:drawing>
          <wp:inline distT="0" distB="0" distL="0" distR="0" wp14:anchorId="5DD1ED3B" wp14:editId="560B08D5">
            <wp:extent cx="2160000" cy="3106800"/>
            <wp:effectExtent l="19050" t="19050" r="12065" b="1778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60000" cy="3106800"/>
                    </a:xfrm>
                    <a:prstGeom prst="rect">
                      <a:avLst/>
                    </a:prstGeom>
                    <a:ln>
                      <a:solidFill>
                        <a:schemeClr val="bg1">
                          <a:lumMod val="50000"/>
                        </a:schemeClr>
                      </a:solidFill>
                    </a:ln>
                  </pic:spPr>
                </pic:pic>
              </a:graphicData>
            </a:graphic>
          </wp:inline>
        </w:drawing>
      </w:r>
    </w:p>
    <w:p w14:paraId="0D3F7D39" w14:textId="77777777" w:rsidR="00F713C3" w:rsidRDefault="00F713C3" w:rsidP="00C26122">
      <w:pPr>
        <w:pStyle w:val="LDTextinhalteingerckt"/>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34"/>
        <w:gridCol w:w="7796"/>
      </w:tblGrid>
      <w:tr w:rsidR="00F713C3" w14:paraId="53E1D7A0" w14:textId="77777777" w:rsidTr="00F713C3">
        <w:trPr>
          <w:cantSplit/>
          <w:trHeight w:val="284"/>
        </w:trPr>
        <w:tc>
          <w:tcPr>
            <w:tcW w:w="1134" w:type="dxa"/>
            <w:tcBorders>
              <w:top w:val="nil"/>
              <w:bottom w:val="nil"/>
              <w:right w:val="nil"/>
            </w:tcBorders>
          </w:tcPr>
          <w:p w14:paraId="3FE27D39" w14:textId="77777777" w:rsidR="00F713C3" w:rsidRPr="004C3A53" w:rsidRDefault="00F713C3" w:rsidP="00F713C3">
            <w:pPr>
              <w:pStyle w:val="LDTextinhalt"/>
              <w:rPr>
                <w:rStyle w:val="hervorhebung"/>
              </w:rPr>
            </w:pPr>
            <w:r>
              <w:drawing>
                <wp:inline distT="0" distB="0" distL="0" distR="0" wp14:anchorId="64682D8B" wp14:editId="0BA8162D">
                  <wp:extent cx="381000" cy="304800"/>
                  <wp:effectExtent l="0" t="0" r="0" b="0"/>
                  <wp:docPr id="10" name="Grafik 10" descr="H:\LUSD\02_LUSD Hilfe\Hilfe Versionen\aktuelle version lusdhilfe 2012_02_17\lusdhelp\lusd\Images\Icons\Inf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LUSD\02_LUSD Hilfe\Hilfe Versionen\aktuelle version lusdhilfe 2012_02_17\lusdhelp\lusd\Images\Icons\Info1.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 cy="304800"/>
                          </a:xfrm>
                          <a:prstGeom prst="rect">
                            <a:avLst/>
                          </a:prstGeom>
                          <a:noFill/>
                          <a:ln>
                            <a:noFill/>
                          </a:ln>
                        </pic:spPr>
                      </pic:pic>
                    </a:graphicData>
                  </a:graphic>
                </wp:inline>
              </w:drawing>
            </w:r>
          </w:p>
        </w:tc>
        <w:tc>
          <w:tcPr>
            <w:tcW w:w="7796" w:type="dxa"/>
            <w:tcBorders>
              <w:left w:val="nil"/>
            </w:tcBorders>
            <w:vAlign w:val="center"/>
          </w:tcPr>
          <w:p w14:paraId="6EEAC00E" w14:textId="77777777" w:rsidR="00F713C3" w:rsidRDefault="00F713C3" w:rsidP="00F713C3">
            <w:pPr>
              <w:pStyle w:val="LDTextinhalt"/>
            </w:pPr>
            <w:r w:rsidRPr="004C3A53">
              <w:rPr>
                <w:rStyle w:val="hervorhebunggrn"/>
              </w:rPr>
              <w:t>Hinweis</w:t>
            </w:r>
          </w:p>
          <w:p w14:paraId="24E50B29" w14:textId="0EC731C4" w:rsidR="00F713C3" w:rsidRDefault="00F713C3" w:rsidP="00F713C3">
            <w:pPr>
              <w:pStyle w:val="LDTextinhalt"/>
            </w:pPr>
            <w:r>
              <w:t xml:space="preserve">Für aktive Schüler, bei denen im Feld </w:t>
            </w:r>
            <w:r w:rsidRPr="00F713C3">
              <w:rPr>
                <w:rStyle w:val="LDBedienelement"/>
              </w:rPr>
              <w:t>Konfession</w:t>
            </w:r>
            <w:r>
              <w:t xml:space="preserve"> ein </w:t>
            </w:r>
            <w:r w:rsidRPr="00F713C3">
              <w:rPr>
                <w:rStyle w:val="LDMeneintrag"/>
              </w:rPr>
              <w:t>Leereintrag</w:t>
            </w:r>
            <w:r>
              <w:t xml:space="preserve"> steht, </w:t>
            </w:r>
            <w:r>
              <w:br/>
              <w:t xml:space="preserve">erscheint in der </w:t>
            </w:r>
            <w:r w:rsidRPr="007F78E9">
              <w:t>Aufgabenliste</w:t>
            </w:r>
            <w:r>
              <w:t xml:space="preserve"> - </w:t>
            </w:r>
            <w:r w:rsidRPr="007F78E9">
              <w:t>Regelgruppe Statistik</w:t>
            </w:r>
            <w:r w:rsidR="002A2760">
              <w:t xml:space="preserve"> -</w:t>
            </w:r>
            <w:r w:rsidRPr="007F78E9">
              <w:t xml:space="preserve"> </w:t>
            </w:r>
            <w:r>
              <w:t xml:space="preserve">die Muss-Meldung </w:t>
            </w:r>
          </w:p>
          <w:p w14:paraId="6A721C16" w14:textId="7483BB52" w:rsidR="00F713C3" w:rsidRPr="00F713C3" w:rsidRDefault="00F713C3" w:rsidP="00F713C3">
            <w:pPr>
              <w:pStyle w:val="LDTextinhalt"/>
              <w:rPr>
                <w:rStyle w:val="LDMeneintrag"/>
              </w:rPr>
            </w:pPr>
            <w:r w:rsidRPr="00F713C3">
              <w:rPr>
                <w:rStyle w:val="LDMeneintrag"/>
              </w:rPr>
              <w:t>Schüler mit Leereintrag im Feld Konfession. (&lt;Schulform&gt; - &lt;Anzahl Schüler&gt;)</w:t>
            </w:r>
            <w:r w:rsidR="004E2AC8">
              <w:rPr>
                <w:rStyle w:val="LDMeneintrag"/>
              </w:rPr>
              <w:t>.</w:t>
            </w:r>
          </w:p>
          <w:p w14:paraId="3ED6DCCF" w14:textId="41DA376B" w:rsidR="00F713C3" w:rsidRPr="004C3A53" w:rsidRDefault="00F713C3" w:rsidP="00F713C3">
            <w:pPr>
              <w:pStyle w:val="LDTextinhalt"/>
            </w:pPr>
            <w:r w:rsidRPr="005811E2">
              <w:drawing>
                <wp:inline distT="0" distB="0" distL="0" distR="0" wp14:anchorId="6B8CE87F" wp14:editId="3FE3A5D8">
                  <wp:extent cx="4320000" cy="1054800"/>
                  <wp:effectExtent l="19050" t="19050" r="23495" b="1206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0000" cy="1054800"/>
                          </a:xfrm>
                          <a:prstGeom prst="rect">
                            <a:avLst/>
                          </a:prstGeom>
                          <a:ln>
                            <a:solidFill>
                              <a:schemeClr val="accent1"/>
                            </a:solidFill>
                          </a:ln>
                        </pic:spPr>
                      </pic:pic>
                    </a:graphicData>
                  </a:graphic>
                </wp:inline>
              </w:drawing>
            </w:r>
          </w:p>
        </w:tc>
      </w:tr>
    </w:tbl>
    <w:p w14:paraId="5B55FB99" w14:textId="0B1D2848" w:rsidR="005947F3" w:rsidRDefault="005947F3" w:rsidP="005947F3">
      <w:pPr>
        <w:pStyle w:val="berschrift3"/>
      </w:pPr>
      <w:bookmarkStart w:id="16" w:name="_Toc7682049"/>
      <w:bookmarkEnd w:id="14"/>
      <w:bookmarkEnd w:id="15"/>
      <w:r>
        <w:t>Schülerbasisdaten &gt; Qualifikationen</w:t>
      </w:r>
      <w:bookmarkEnd w:id="16"/>
    </w:p>
    <w:p w14:paraId="58D6184E" w14:textId="7C7EDEE4" w:rsidR="00341D09" w:rsidRDefault="00341D09" w:rsidP="00341D09">
      <w:pPr>
        <w:pStyle w:val="berschrift4"/>
      </w:pPr>
      <w:bookmarkStart w:id="17" w:name="_Toc7682050"/>
      <w:r>
        <w:t>Register Eignung / Abschlüsse / Berufe</w:t>
      </w:r>
      <w:bookmarkEnd w:id="17"/>
    </w:p>
    <w:p w14:paraId="2D92CCBE" w14:textId="77777777" w:rsidR="00764941" w:rsidRDefault="00764941" w:rsidP="00341D09">
      <w:pPr>
        <w:pStyle w:val="LDTextinhalteingerckt"/>
      </w:pPr>
      <w:r>
        <w:t>F</w:t>
      </w:r>
      <w:r w:rsidR="00341D09" w:rsidRPr="005947F3">
        <w:t xml:space="preserve">ür die Schulformen GYM und GYM8 </w:t>
      </w:r>
      <w:r w:rsidRPr="005947F3">
        <w:t>ist das Feld </w:t>
      </w:r>
      <w:r w:rsidRPr="00764941">
        <w:rPr>
          <w:rStyle w:val="LDBedienelement"/>
        </w:rPr>
        <w:t>Voraussichtlicher Abschluss</w:t>
      </w:r>
      <w:r w:rsidRPr="005947F3">
        <w:t> </w:t>
      </w:r>
      <w:r w:rsidR="00341D09" w:rsidRPr="005947F3">
        <w:t>bearbeitbar.</w:t>
      </w:r>
      <w:r w:rsidR="00341D09">
        <w:t xml:space="preserve"> </w:t>
      </w:r>
    </w:p>
    <w:p w14:paraId="154D5D2F" w14:textId="5E02D42E" w:rsidR="00341D09" w:rsidRDefault="00341D09" w:rsidP="00341D09">
      <w:pPr>
        <w:pStyle w:val="LDTextinhalteingerckt"/>
      </w:pPr>
      <w:r>
        <w:t>Die Auswahllisten sind auch für Schüler anderer Schulformen gemäß VOBGM § 41 Absätze 4 und 5 angepasst worden.</w:t>
      </w:r>
    </w:p>
    <w:p w14:paraId="6A5117D8" w14:textId="77777777" w:rsidR="00341D09" w:rsidRPr="00341D09" w:rsidRDefault="00341D09" w:rsidP="00341D09"/>
    <w:p w14:paraId="789F0208" w14:textId="27ED6205" w:rsidR="00341D09" w:rsidRPr="00341D09" w:rsidRDefault="00341D09" w:rsidP="00341D09">
      <w:pPr>
        <w:pStyle w:val="berschrift4"/>
      </w:pPr>
      <w:bookmarkStart w:id="18" w:name="_Toc7682051"/>
      <w:r>
        <w:lastRenderedPageBreak/>
        <w:t>Register Fremdsprachen</w:t>
      </w:r>
      <w:bookmarkEnd w:id="18"/>
    </w:p>
    <w:p w14:paraId="3B6228E1" w14:textId="494BA0C3" w:rsidR="003D691C" w:rsidRDefault="003D691C" w:rsidP="00F713C3">
      <w:pPr>
        <w:pStyle w:val="LDTextinhalteingerckt"/>
      </w:pPr>
      <w:r>
        <w:t xml:space="preserve">Auf der Webseite </w:t>
      </w:r>
      <w:r w:rsidRPr="003D691C">
        <w:rPr>
          <w:rStyle w:val="LDMenpunkt"/>
        </w:rPr>
        <w:t>Qualifikationen</w:t>
      </w:r>
      <w:r>
        <w:t xml:space="preserve"> wird f</w:t>
      </w:r>
      <w:r w:rsidR="00303369" w:rsidRPr="00303369">
        <w:rPr>
          <w:lang w:eastAsia="de-DE"/>
        </w:rPr>
        <w:t xml:space="preserve">ür Schüler der Schulformen GYM, BGYM, KO und AGYM </w:t>
      </w:r>
      <w:r>
        <w:t xml:space="preserve">auf Basis ihrer Einträge zu modernen </w:t>
      </w:r>
      <w:proofErr w:type="spellStart"/>
      <w:r>
        <w:t>Femdsprachen</w:t>
      </w:r>
      <w:proofErr w:type="spellEnd"/>
      <w:r>
        <w:t xml:space="preserve"> </w:t>
      </w:r>
      <w:r w:rsidRPr="003D691C">
        <w:t xml:space="preserve">automatisiert </w:t>
      </w:r>
      <w:r w:rsidR="00303369" w:rsidRPr="00303369">
        <w:rPr>
          <w:lang w:eastAsia="de-DE"/>
        </w:rPr>
        <w:t xml:space="preserve">ein </w:t>
      </w:r>
      <w:proofErr w:type="spellStart"/>
      <w:r w:rsidR="00303369" w:rsidRPr="00303369">
        <w:rPr>
          <w:lang w:eastAsia="de-DE"/>
        </w:rPr>
        <w:t>GeR</w:t>
      </w:r>
      <w:proofErr w:type="spellEnd"/>
      <w:r w:rsidR="00303369" w:rsidRPr="00303369">
        <w:rPr>
          <w:lang w:eastAsia="de-DE"/>
        </w:rPr>
        <w:t xml:space="preserve">-Niveau </w:t>
      </w:r>
      <w:r>
        <w:t xml:space="preserve">berechnet und in der Spalte </w:t>
      </w:r>
      <w:proofErr w:type="spellStart"/>
      <w:r w:rsidRPr="003D691C">
        <w:rPr>
          <w:rStyle w:val="LDBedienelement"/>
        </w:rPr>
        <w:t>GeR</w:t>
      </w:r>
      <w:proofErr w:type="spellEnd"/>
      <w:r w:rsidRPr="003D691C">
        <w:rPr>
          <w:rStyle w:val="LDBedienelement"/>
        </w:rPr>
        <w:t xml:space="preserve"> </w:t>
      </w:r>
      <w:proofErr w:type="spellStart"/>
      <w:r w:rsidRPr="003D691C">
        <w:rPr>
          <w:rStyle w:val="LDBedienelement"/>
        </w:rPr>
        <w:t>ber</w:t>
      </w:r>
      <w:proofErr w:type="spellEnd"/>
      <w:r w:rsidRPr="003D691C">
        <w:rPr>
          <w:rStyle w:val="LDBedienelement"/>
        </w:rPr>
        <w:t>.</w:t>
      </w:r>
      <w:r>
        <w:t xml:space="preserve"> angezeigt (</w:t>
      </w:r>
      <w:r>
        <w:fldChar w:fldCharType="begin"/>
      </w:r>
      <w:r>
        <w:instrText xml:space="preserve"> REF _Ref6987131 \h </w:instrText>
      </w:r>
      <w:r>
        <w:fldChar w:fldCharType="separate"/>
      </w:r>
      <w:r w:rsidR="00B443B0">
        <w:t xml:space="preserve">Abb. </w:t>
      </w:r>
      <w:r w:rsidR="00B443B0">
        <w:rPr>
          <w:noProof/>
        </w:rPr>
        <w:t>1</w:t>
      </w:r>
      <w:r>
        <w:fldChar w:fldCharType="end"/>
      </w:r>
      <w:r>
        <w:t>).</w:t>
      </w:r>
      <w:r w:rsidR="0097470D">
        <w:t xml:space="preserve"> </w:t>
      </w:r>
    </w:p>
    <w:p w14:paraId="53D21550" w14:textId="77777777" w:rsidR="00341D09" w:rsidRDefault="00341D09" w:rsidP="0097470D">
      <w:pPr>
        <w:pStyle w:val="LDTextinhalteingerckt"/>
      </w:pPr>
    </w:p>
    <w:p w14:paraId="24EE751B" w14:textId="77777777" w:rsidR="003D691C" w:rsidRDefault="00F713C3" w:rsidP="003D691C">
      <w:pPr>
        <w:pStyle w:val="LDTextinhalteingerckt"/>
      </w:pPr>
      <w:r w:rsidRPr="00F713C3">
        <w:rPr>
          <w:noProof/>
          <w:lang w:eastAsia="de-DE"/>
        </w:rPr>
        <w:drawing>
          <wp:inline distT="0" distB="0" distL="0" distR="0" wp14:anchorId="1366C58B" wp14:editId="499288D4">
            <wp:extent cx="4320000" cy="2541600"/>
            <wp:effectExtent l="19050" t="19050" r="23495" b="1143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20000" cy="2541600"/>
                    </a:xfrm>
                    <a:prstGeom prst="rect">
                      <a:avLst/>
                    </a:prstGeom>
                    <a:ln>
                      <a:solidFill>
                        <a:schemeClr val="bg1">
                          <a:lumMod val="50000"/>
                        </a:schemeClr>
                      </a:solidFill>
                    </a:ln>
                  </pic:spPr>
                </pic:pic>
              </a:graphicData>
            </a:graphic>
          </wp:inline>
        </w:drawing>
      </w:r>
    </w:p>
    <w:p w14:paraId="0700C103" w14:textId="0045A017" w:rsidR="003D691C" w:rsidRDefault="003D691C" w:rsidP="003D691C">
      <w:pPr>
        <w:pStyle w:val="LDBildunterschrift"/>
      </w:pPr>
      <w:bookmarkStart w:id="19" w:name="_Ref6987131"/>
      <w:r>
        <w:t xml:space="preserve">Abb. </w:t>
      </w:r>
      <w:fldSimple w:instr=" SEQ Abb. \* ARABIC ">
        <w:r w:rsidR="00B443B0">
          <w:rPr>
            <w:noProof/>
          </w:rPr>
          <w:t>1</w:t>
        </w:r>
      </w:fldSimple>
      <w:bookmarkEnd w:id="19"/>
      <w:r>
        <w:tab/>
        <w:t xml:space="preserve">Webseite Qualifikationen mit Informationen zum </w:t>
      </w:r>
      <w:proofErr w:type="spellStart"/>
      <w:r>
        <w:t>GeR</w:t>
      </w:r>
      <w:proofErr w:type="spellEnd"/>
      <w:r>
        <w:t>-Niveau</w:t>
      </w:r>
    </w:p>
    <w:p w14:paraId="15AEC028" w14:textId="502091E5" w:rsidR="00E4778A" w:rsidRDefault="00E4778A" w:rsidP="00303369"/>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34"/>
        <w:gridCol w:w="7796"/>
      </w:tblGrid>
      <w:tr w:rsidR="0097470D" w14:paraId="62338309" w14:textId="77777777" w:rsidTr="0097470D">
        <w:trPr>
          <w:cantSplit/>
          <w:trHeight w:val="284"/>
        </w:trPr>
        <w:tc>
          <w:tcPr>
            <w:tcW w:w="1134" w:type="dxa"/>
            <w:tcBorders>
              <w:top w:val="nil"/>
              <w:bottom w:val="nil"/>
              <w:right w:val="nil"/>
            </w:tcBorders>
          </w:tcPr>
          <w:p w14:paraId="59A36BDB" w14:textId="77777777" w:rsidR="0097470D" w:rsidRPr="004C3A53" w:rsidRDefault="0097470D" w:rsidP="0097470D">
            <w:pPr>
              <w:pStyle w:val="LDTextinhalt"/>
              <w:rPr>
                <w:rStyle w:val="hervorhebung"/>
              </w:rPr>
            </w:pPr>
            <w:r>
              <w:drawing>
                <wp:inline distT="0" distB="0" distL="0" distR="0" wp14:anchorId="6D36ED8C" wp14:editId="6F4408AC">
                  <wp:extent cx="381000" cy="304800"/>
                  <wp:effectExtent l="0" t="0" r="0" b="0"/>
                  <wp:docPr id="14" name="Grafik 14" descr="H:\LUSD\02_LUSD Hilfe\Hilfe Versionen\aktuelle version lusdhilfe 2012_02_17\lusdhelp\lusd\Images\Icons\Inf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LUSD\02_LUSD Hilfe\Hilfe Versionen\aktuelle version lusdhilfe 2012_02_17\lusdhelp\lusd\Images\Icons\Info1.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 cy="304800"/>
                          </a:xfrm>
                          <a:prstGeom prst="rect">
                            <a:avLst/>
                          </a:prstGeom>
                          <a:noFill/>
                          <a:ln>
                            <a:noFill/>
                          </a:ln>
                        </pic:spPr>
                      </pic:pic>
                    </a:graphicData>
                  </a:graphic>
                </wp:inline>
              </w:drawing>
            </w:r>
          </w:p>
        </w:tc>
        <w:tc>
          <w:tcPr>
            <w:tcW w:w="7796" w:type="dxa"/>
            <w:tcBorders>
              <w:left w:val="nil"/>
            </w:tcBorders>
            <w:vAlign w:val="center"/>
          </w:tcPr>
          <w:p w14:paraId="6D6D8CDE" w14:textId="52571F23" w:rsidR="0097470D" w:rsidRDefault="0097470D" w:rsidP="0097470D">
            <w:pPr>
              <w:pStyle w:val="LDTextinhalt"/>
            </w:pPr>
            <w:r>
              <w:rPr>
                <w:rStyle w:val="hervorhebunggrn"/>
              </w:rPr>
              <w:t>Berechnung des GeR-Niveaus</w:t>
            </w:r>
          </w:p>
          <w:p w14:paraId="1EC21876" w14:textId="6FA1BEFF" w:rsidR="0097470D" w:rsidRDefault="0097470D" w:rsidP="0097470D">
            <w:pPr>
              <w:pStyle w:val="LDTextinhalt"/>
            </w:pPr>
            <w:r>
              <w:t xml:space="preserve">Die Berechung erfolgt durch einen Hintergrundjob, der </w:t>
            </w:r>
            <w:r w:rsidR="002A2760">
              <w:t xml:space="preserve">ca. </w:t>
            </w:r>
            <w:r>
              <w:t xml:space="preserve">alle fünf Minuten läuft. </w:t>
            </w:r>
          </w:p>
          <w:p w14:paraId="17312B6E" w14:textId="77777777" w:rsidR="0097470D" w:rsidRDefault="0097470D" w:rsidP="0097470D">
            <w:pPr>
              <w:pStyle w:val="LDTextinhalt"/>
            </w:pPr>
            <w:r>
              <w:t xml:space="preserve">Bei Noteneintrag, Import von Noten oder Notenänderung wird ein bereits vorhandener Eintrag im Feld </w:t>
            </w:r>
            <w:r w:rsidRPr="0097470D">
              <w:rPr>
                <w:rStyle w:val="LDBedienelement"/>
              </w:rPr>
              <w:t>GeR ber.</w:t>
            </w:r>
            <w:r>
              <w:t xml:space="preserve"> zunächst geleert und dann durch den Job spätestens nach fünf Minuten neu berechnet. </w:t>
            </w:r>
          </w:p>
          <w:p w14:paraId="545BD627" w14:textId="77777777" w:rsidR="0097470D" w:rsidRPr="004C3A53" w:rsidRDefault="0097470D" w:rsidP="0097470D">
            <w:pPr>
              <w:pStyle w:val="LDTextinhalt"/>
            </w:pPr>
            <w:r>
              <w:t>Aus technischen Gründen kann die Neuberechnung nicht sofort erfolgen.</w:t>
            </w:r>
          </w:p>
        </w:tc>
      </w:tr>
      <w:tr w:rsidR="0097470D" w14:paraId="4D8BD64C" w14:textId="77777777" w:rsidTr="0097470D">
        <w:trPr>
          <w:cantSplit/>
          <w:trHeight w:val="284"/>
        </w:trPr>
        <w:tc>
          <w:tcPr>
            <w:tcW w:w="1134" w:type="dxa"/>
            <w:tcBorders>
              <w:top w:val="nil"/>
              <w:bottom w:val="nil"/>
              <w:right w:val="nil"/>
            </w:tcBorders>
          </w:tcPr>
          <w:p w14:paraId="14E5A8E7" w14:textId="77777777" w:rsidR="0097470D" w:rsidRDefault="0097470D" w:rsidP="0097470D">
            <w:pPr>
              <w:pStyle w:val="LDTextinhalt"/>
            </w:pPr>
          </w:p>
        </w:tc>
        <w:tc>
          <w:tcPr>
            <w:tcW w:w="7796" w:type="dxa"/>
            <w:tcBorders>
              <w:left w:val="nil"/>
            </w:tcBorders>
            <w:vAlign w:val="center"/>
          </w:tcPr>
          <w:p w14:paraId="498D51E7" w14:textId="28F567B3" w:rsidR="0097470D" w:rsidRPr="004C3A53" w:rsidRDefault="0097470D" w:rsidP="0097470D">
            <w:pPr>
              <w:pStyle w:val="LDTextinhalt"/>
              <w:rPr>
                <w:rStyle w:val="hervorhebunggrn"/>
              </w:rPr>
            </w:pPr>
            <w:r>
              <w:t xml:space="preserve">Liegen Dateninkonsistenzen vor – z.B. mehrere Kurse in einem Fach, kein Eintrag für die Fremdsprache auf der Qualifikationsseite, – erfolgt KEINE GeR-Berechnung. </w:t>
            </w:r>
          </w:p>
        </w:tc>
      </w:tr>
      <w:tr w:rsidR="0097470D" w14:paraId="5C20D046" w14:textId="77777777" w:rsidTr="0097470D">
        <w:trPr>
          <w:cantSplit/>
          <w:trHeight w:val="284"/>
        </w:trPr>
        <w:tc>
          <w:tcPr>
            <w:tcW w:w="1134" w:type="dxa"/>
            <w:tcBorders>
              <w:top w:val="nil"/>
              <w:bottom w:val="nil"/>
              <w:right w:val="nil"/>
            </w:tcBorders>
          </w:tcPr>
          <w:p w14:paraId="3124FF96" w14:textId="77777777" w:rsidR="0097470D" w:rsidRDefault="0097470D" w:rsidP="0097470D">
            <w:pPr>
              <w:pStyle w:val="LDTextinhalt"/>
            </w:pPr>
          </w:p>
        </w:tc>
        <w:tc>
          <w:tcPr>
            <w:tcW w:w="7796" w:type="dxa"/>
            <w:tcBorders>
              <w:left w:val="nil"/>
            </w:tcBorders>
            <w:vAlign w:val="center"/>
          </w:tcPr>
          <w:p w14:paraId="184BD09D" w14:textId="5B5E5699" w:rsidR="0097470D" w:rsidRDefault="0097470D" w:rsidP="0097470D">
            <w:pPr>
              <w:pStyle w:val="LDTextinhalt"/>
            </w:pPr>
            <w:r>
              <w:t xml:space="preserve">Die automatisierte Berechnung berücksichtigt aktuell keine auf der Webseite </w:t>
            </w:r>
            <w:r w:rsidRPr="0097470D">
              <w:rPr>
                <w:rStyle w:val="LDMenpunkt"/>
              </w:rPr>
              <w:t>Historische Leistungsdaten</w:t>
            </w:r>
            <w:r>
              <w:t xml:space="preserve"> nachgepflegte Fremdsprachenhistorie. </w:t>
            </w:r>
          </w:p>
          <w:p w14:paraId="736DF36F" w14:textId="561E8B15" w:rsidR="0097470D" w:rsidRDefault="0097470D" w:rsidP="002A2760">
            <w:pPr>
              <w:pStyle w:val="LDTextinhalt"/>
            </w:pPr>
            <w:r>
              <w:t xml:space="preserve">In diesen Fällen muss das GeR-Niveau "händisch" gepflegt werden. Es wird von daher empfohlen, die berechneten GeR-Niveaus auf ihre Richtigkeit hin zu überprüfen. Hierfür bietet sich der Bericht </w:t>
            </w:r>
            <w:r w:rsidRPr="002A2760">
              <w:rPr>
                <w:rStyle w:val="LDBedienelement"/>
              </w:rPr>
              <w:t>Kursnotenliste Gym. Oberstufe</w:t>
            </w:r>
            <w:r>
              <w:t xml:space="preserve"> an</w:t>
            </w:r>
            <w:r w:rsidR="004E2AC8">
              <w:t>.</w:t>
            </w:r>
          </w:p>
        </w:tc>
      </w:tr>
    </w:tbl>
    <w:p w14:paraId="3E999537" w14:textId="6998F7EA" w:rsidR="00341D09" w:rsidRDefault="00341D09" w:rsidP="005947F3"/>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34"/>
        <w:gridCol w:w="7796"/>
      </w:tblGrid>
      <w:tr w:rsidR="00341D09" w14:paraId="40422C16" w14:textId="77777777" w:rsidTr="00341D09">
        <w:trPr>
          <w:cantSplit/>
          <w:trHeight w:val="284"/>
        </w:trPr>
        <w:tc>
          <w:tcPr>
            <w:tcW w:w="1134" w:type="dxa"/>
            <w:tcBorders>
              <w:top w:val="nil"/>
              <w:bottom w:val="nil"/>
              <w:right w:val="nil"/>
            </w:tcBorders>
          </w:tcPr>
          <w:p w14:paraId="152916E8" w14:textId="77777777" w:rsidR="00341D09" w:rsidRPr="004C3A53" w:rsidRDefault="00341D09" w:rsidP="00341D09">
            <w:pPr>
              <w:pStyle w:val="LDTextinhalt"/>
              <w:rPr>
                <w:rStyle w:val="hervorhebung"/>
              </w:rPr>
            </w:pPr>
            <w:r>
              <w:lastRenderedPageBreak/>
              <w:drawing>
                <wp:inline distT="0" distB="0" distL="0" distR="0" wp14:anchorId="45A216E4" wp14:editId="76550CEE">
                  <wp:extent cx="381000" cy="304800"/>
                  <wp:effectExtent l="0" t="0" r="0" b="0"/>
                  <wp:docPr id="16" name="Grafik 16" descr="H:\LUSD\02_LUSD Hilfe\Hilfe Versionen\aktuelle version lusdhilfe 2012_02_17\lusdhelp\lusd\Images\Icons\Inf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LUSD\02_LUSD Hilfe\Hilfe Versionen\aktuelle version lusdhilfe 2012_02_17\lusdhelp\lusd\Images\Icons\Info1.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 cy="304800"/>
                          </a:xfrm>
                          <a:prstGeom prst="rect">
                            <a:avLst/>
                          </a:prstGeom>
                          <a:noFill/>
                          <a:ln>
                            <a:noFill/>
                          </a:ln>
                        </pic:spPr>
                      </pic:pic>
                    </a:graphicData>
                  </a:graphic>
                </wp:inline>
              </w:drawing>
            </w:r>
          </w:p>
        </w:tc>
        <w:tc>
          <w:tcPr>
            <w:tcW w:w="7796" w:type="dxa"/>
            <w:tcBorders>
              <w:left w:val="nil"/>
            </w:tcBorders>
            <w:vAlign w:val="center"/>
          </w:tcPr>
          <w:p w14:paraId="64606D5D" w14:textId="32DB7F40" w:rsidR="00341D09" w:rsidRDefault="00341D09" w:rsidP="00341D09">
            <w:pPr>
              <w:pStyle w:val="LDTextinhalt"/>
              <w:rPr>
                <w:rStyle w:val="hervorhebunggrn"/>
              </w:rPr>
            </w:pPr>
            <w:r>
              <w:rPr>
                <w:rStyle w:val="hervorhebunggrn"/>
              </w:rPr>
              <w:t>Ausdruck des GeR-Niveaus im Zeugnis</w:t>
            </w:r>
          </w:p>
          <w:p w14:paraId="625073A2" w14:textId="77777777" w:rsidR="00341D09" w:rsidRDefault="00341D09" w:rsidP="00341D09">
            <w:pPr>
              <w:pStyle w:val="LDTextinhalt"/>
            </w:pPr>
            <w:r>
              <w:t xml:space="preserve">Ist eines der Felder </w:t>
            </w:r>
            <w:r w:rsidRPr="00341D09">
              <w:rPr>
                <w:rStyle w:val="LDBedienelement"/>
              </w:rPr>
              <w:t>GeR ber.</w:t>
            </w:r>
            <w:r>
              <w:t xml:space="preserve"> oder </w:t>
            </w:r>
            <w:r w:rsidRPr="00341D09">
              <w:rPr>
                <w:rStyle w:val="LDBedienelement"/>
              </w:rPr>
              <w:t>GeR Zgn.</w:t>
            </w:r>
            <w:r>
              <w:t xml:space="preserve"> gefüllt, ist im Feld </w:t>
            </w:r>
            <w:r w:rsidRPr="00341D09">
              <w:rPr>
                <w:rStyle w:val="LDBedienelement"/>
              </w:rPr>
              <w:t>Druck GeR.</w:t>
            </w:r>
            <w:r w:rsidRPr="0097470D">
              <w:t xml:space="preserve"> automatisch </w:t>
            </w:r>
            <w:r>
              <w:t xml:space="preserve">ein Häkchen </w:t>
            </w:r>
            <w:r w:rsidRPr="0097470D">
              <w:t>gesetzt.</w:t>
            </w:r>
          </w:p>
          <w:p w14:paraId="4370E871" w14:textId="77777777" w:rsidR="00341D09" w:rsidRDefault="00341D09" w:rsidP="00341D09">
            <w:pPr>
              <w:pStyle w:val="LDTextinhalt"/>
            </w:pPr>
          </w:p>
          <w:p w14:paraId="5D9201AE" w14:textId="56FFE853" w:rsidR="00341D09" w:rsidRDefault="00341D09" w:rsidP="00341D09">
            <w:pPr>
              <w:pStyle w:val="LDAuflistunginTabelle"/>
            </w:pPr>
            <w:r>
              <w:t xml:space="preserve">Eintrag im Feld </w:t>
            </w:r>
            <w:proofErr w:type="spellStart"/>
            <w:r w:rsidRPr="00341D09">
              <w:rPr>
                <w:rStyle w:val="LDBedienelement"/>
              </w:rPr>
              <w:t>GeR</w:t>
            </w:r>
            <w:proofErr w:type="spellEnd"/>
            <w:r w:rsidRPr="00341D09">
              <w:rPr>
                <w:rStyle w:val="LDBedienelement"/>
              </w:rPr>
              <w:t xml:space="preserve"> </w:t>
            </w:r>
            <w:proofErr w:type="spellStart"/>
            <w:r w:rsidRPr="00341D09">
              <w:rPr>
                <w:rStyle w:val="LDBedienelement"/>
              </w:rPr>
              <w:t>ber</w:t>
            </w:r>
            <w:proofErr w:type="spellEnd"/>
            <w:r w:rsidRPr="00341D09">
              <w:rPr>
                <w:rStyle w:val="LDBedienelement"/>
              </w:rPr>
              <w:t>.</w:t>
            </w:r>
            <w:r w:rsidR="002A2760">
              <w:t xml:space="preserve"> und </w:t>
            </w:r>
            <w:r w:rsidRPr="0097470D">
              <w:t xml:space="preserve">Feld </w:t>
            </w:r>
            <w:proofErr w:type="spellStart"/>
            <w:r w:rsidRPr="00341D09">
              <w:rPr>
                <w:rStyle w:val="LDBedienelement"/>
              </w:rPr>
              <w:t>GeR</w:t>
            </w:r>
            <w:proofErr w:type="spellEnd"/>
            <w:r w:rsidRPr="00341D09">
              <w:rPr>
                <w:rStyle w:val="LDBedienelement"/>
              </w:rPr>
              <w:t xml:space="preserve"> </w:t>
            </w:r>
            <w:proofErr w:type="spellStart"/>
            <w:r w:rsidRPr="00341D09">
              <w:rPr>
                <w:rStyle w:val="LDBedienelement"/>
              </w:rPr>
              <w:t>Zgn</w:t>
            </w:r>
            <w:proofErr w:type="spellEnd"/>
            <w:r w:rsidRPr="00341D09">
              <w:rPr>
                <w:rStyle w:val="LDBedienelement"/>
              </w:rPr>
              <w:t>.</w:t>
            </w:r>
            <w:r w:rsidRPr="0097470D">
              <w:t xml:space="preserve"> </w:t>
            </w:r>
            <w:r>
              <w:t xml:space="preserve"> </w:t>
            </w:r>
            <w:r w:rsidR="002A2760">
              <w:t>leer</w:t>
            </w:r>
            <w:r>
              <w:br/>
            </w:r>
            <w:r w:rsidRPr="00341D09">
              <w:sym w:font="Wingdings" w:char="F0E0"/>
            </w:r>
            <w:r>
              <w:t xml:space="preserve"> </w:t>
            </w:r>
            <w:r w:rsidRPr="0097470D">
              <w:t xml:space="preserve">auf dem Zeugnis </w:t>
            </w:r>
            <w:r>
              <w:t xml:space="preserve">wird </w:t>
            </w:r>
            <w:r w:rsidRPr="0097470D">
              <w:t xml:space="preserve">der Eintrag des Feldes </w:t>
            </w:r>
            <w:proofErr w:type="spellStart"/>
            <w:r w:rsidRPr="00341D09">
              <w:rPr>
                <w:rStyle w:val="LDBedienelement"/>
              </w:rPr>
              <w:t>GeR</w:t>
            </w:r>
            <w:proofErr w:type="spellEnd"/>
            <w:r w:rsidRPr="00341D09">
              <w:rPr>
                <w:rStyle w:val="LDBedienelement"/>
              </w:rPr>
              <w:t xml:space="preserve"> </w:t>
            </w:r>
            <w:proofErr w:type="spellStart"/>
            <w:r w:rsidRPr="00341D09">
              <w:rPr>
                <w:rStyle w:val="LDBedienelement"/>
              </w:rPr>
              <w:t>ber</w:t>
            </w:r>
            <w:proofErr w:type="spellEnd"/>
            <w:r w:rsidRPr="00341D09">
              <w:rPr>
                <w:rStyle w:val="LDBedienelement"/>
              </w:rPr>
              <w:t>.</w:t>
            </w:r>
            <w:r w:rsidRPr="0097470D">
              <w:t xml:space="preserve"> ausgegeben.</w:t>
            </w:r>
          </w:p>
          <w:p w14:paraId="18137241" w14:textId="77A295A8" w:rsidR="00341D09" w:rsidRDefault="00341D09" w:rsidP="00341D09">
            <w:pPr>
              <w:pStyle w:val="LDAuflistunginTabelle"/>
            </w:pPr>
            <w:r>
              <w:t xml:space="preserve">Eintrag im Feld </w:t>
            </w:r>
            <w:proofErr w:type="spellStart"/>
            <w:r w:rsidRPr="00341D09">
              <w:rPr>
                <w:rStyle w:val="LDBedienelement"/>
              </w:rPr>
              <w:t>GeR</w:t>
            </w:r>
            <w:proofErr w:type="spellEnd"/>
            <w:r w:rsidRPr="00341D09">
              <w:rPr>
                <w:rStyle w:val="LDBedienelement"/>
              </w:rPr>
              <w:t xml:space="preserve"> </w:t>
            </w:r>
            <w:proofErr w:type="spellStart"/>
            <w:r w:rsidRPr="00341D09">
              <w:rPr>
                <w:rStyle w:val="LDBedienelement"/>
              </w:rPr>
              <w:t>ber</w:t>
            </w:r>
            <w:proofErr w:type="spellEnd"/>
            <w:r w:rsidRPr="00341D09">
              <w:rPr>
                <w:rStyle w:val="LDBedienelement"/>
              </w:rPr>
              <w:t>.</w:t>
            </w:r>
            <w:r>
              <w:t xml:space="preserve"> </w:t>
            </w:r>
            <w:r w:rsidR="002A2760">
              <w:t>sowie</w:t>
            </w:r>
            <w:r>
              <w:t xml:space="preserve"> im </w:t>
            </w:r>
            <w:r w:rsidRPr="0097470D">
              <w:t xml:space="preserve">Feld </w:t>
            </w:r>
            <w:proofErr w:type="spellStart"/>
            <w:r w:rsidRPr="00341D09">
              <w:rPr>
                <w:rStyle w:val="LDBedienelement"/>
              </w:rPr>
              <w:t>GeR</w:t>
            </w:r>
            <w:proofErr w:type="spellEnd"/>
            <w:r w:rsidRPr="00341D09">
              <w:rPr>
                <w:rStyle w:val="LDBedienelement"/>
              </w:rPr>
              <w:t xml:space="preserve"> </w:t>
            </w:r>
            <w:proofErr w:type="spellStart"/>
            <w:r w:rsidRPr="00341D09">
              <w:rPr>
                <w:rStyle w:val="LDBedienelement"/>
              </w:rPr>
              <w:t>Zgn</w:t>
            </w:r>
            <w:proofErr w:type="spellEnd"/>
            <w:r w:rsidRPr="00341D09">
              <w:rPr>
                <w:rStyle w:val="LDBedienelement"/>
              </w:rPr>
              <w:t>.</w:t>
            </w:r>
            <w:r>
              <w:rPr>
                <w:rStyle w:val="LDBedienelement"/>
              </w:rPr>
              <w:br/>
            </w:r>
            <w:r w:rsidRPr="00341D09">
              <w:rPr>
                <w:rStyle w:val="LDBedienelement"/>
              </w:rPr>
              <w:sym w:font="Wingdings" w:char="F0E0"/>
            </w:r>
            <w:r>
              <w:rPr>
                <w:rStyle w:val="LDBedienelement"/>
              </w:rPr>
              <w:t xml:space="preserve"> </w:t>
            </w:r>
            <w:r w:rsidRPr="0097470D">
              <w:t xml:space="preserve">auf dem Zeugnis </w:t>
            </w:r>
            <w:r>
              <w:t xml:space="preserve">wird </w:t>
            </w:r>
            <w:r w:rsidRPr="0097470D">
              <w:t xml:space="preserve">der Eintrag des Feldes </w:t>
            </w:r>
            <w:proofErr w:type="spellStart"/>
            <w:r w:rsidRPr="00341D09">
              <w:rPr>
                <w:rStyle w:val="LDBedienelement"/>
              </w:rPr>
              <w:t>GeR</w:t>
            </w:r>
            <w:proofErr w:type="spellEnd"/>
            <w:r w:rsidRPr="00341D09">
              <w:rPr>
                <w:rStyle w:val="LDBedienelement"/>
              </w:rPr>
              <w:t xml:space="preserve"> </w:t>
            </w:r>
            <w:proofErr w:type="spellStart"/>
            <w:r>
              <w:rPr>
                <w:rStyle w:val="LDBedienelement"/>
              </w:rPr>
              <w:t>Zgn</w:t>
            </w:r>
            <w:proofErr w:type="spellEnd"/>
            <w:r>
              <w:rPr>
                <w:rStyle w:val="LDBedienelement"/>
              </w:rPr>
              <w:t>.</w:t>
            </w:r>
            <w:r w:rsidRPr="0097470D">
              <w:t xml:space="preserve"> </w:t>
            </w:r>
            <w:r w:rsidR="004E2AC8">
              <w:t>A</w:t>
            </w:r>
            <w:r w:rsidRPr="0097470D">
              <w:t>usgegeben</w:t>
            </w:r>
            <w:r w:rsidR="004E2AC8">
              <w:t>.</w:t>
            </w:r>
          </w:p>
          <w:p w14:paraId="455746C1" w14:textId="523360BF" w:rsidR="00764941" w:rsidRPr="004C3A53" w:rsidRDefault="00764941" w:rsidP="00764941">
            <w:pPr>
              <w:pStyle w:val="LDAbsatznachberschrift"/>
            </w:pPr>
          </w:p>
        </w:tc>
      </w:tr>
    </w:tbl>
    <w:p w14:paraId="2C6BC9D0" w14:textId="250406CA" w:rsidR="00341D09" w:rsidRDefault="00341D09" w:rsidP="005947F3"/>
    <w:p w14:paraId="1953B913" w14:textId="65F44E84" w:rsidR="003E3E0B" w:rsidRDefault="001A32A4" w:rsidP="0045013E">
      <w:pPr>
        <w:pStyle w:val="berschrift2"/>
      </w:pPr>
      <w:bookmarkStart w:id="20" w:name="_Toc7682052"/>
      <w:r>
        <w:t>Unterricht</w:t>
      </w:r>
      <w:bookmarkEnd w:id="20"/>
    </w:p>
    <w:p w14:paraId="2F075A5B" w14:textId="47CA32F4" w:rsidR="006A4E5B" w:rsidRDefault="006A4E5B" w:rsidP="006A4E5B">
      <w:pPr>
        <w:pStyle w:val="berschrift3"/>
      </w:pPr>
      <w:bookmarkStart w:id="21" w:name="_Toc7682053"/>
      <w:r>
        <w:t>ENC</w:t>
      </w:r>
      <w:bookmarkEnd w:id="21"/>
    </w:p>
    <w:p w14:paraId="48222562" w14:textId="5258D1E1" w:rsidR="006A4E5B" w:rsidRDefault="00916DC2" w:rsidP="00916DC2">
      <w:pPr>
        <w:pStyle w:val="LDTextinhalteingerckt"/>
      </w:pPr>
      <w:r>
        <w:t xml:space="preserve">Im </w:t>
      </w:r>
      <w:r w:rsidR="006A4E5B" w:rsidRPr="00973FB9">
        <w:t xml:space="preserve">ENC </w:t>
      </w:r>
      <w:r w:rsidR="00153D95">
        <w:t xml:space="preserve">wurden im Register </w:t>
      </w:r>
      <w:r w:rsidR="006A4E5B" w:rsidRPr="00153D95">
        <w:rPr>
          <w:rStyle w:val="LDRegister"/>
        </w:rPr>
        <w:t>Versetzung/Eignung</w:t>
      </w:r>
      <w:r w:rsidR="00153D95">
        <w:t xml:space="preserve"> folgende Anpassungen vorgenommen:</w:t>
      </w:r>
    </w:p>
    <w:p w14:paraId="7BF6A558" w14:textId="1C774D24" w:rsidR="006A4E5B" w:rsidRDefault="00764941" w:rsidP="00764941">
      <w:pPr>
        <w:pStyle w:val="LDAuflistungText"/>
      </w:pPr>
      <w:r>
        <w:t xml:space="preserve">Für Schüler der </w:t>
      </w:r>
      <w:r w:rsidRPr="00912476">
        <w:t xml:space="preserve">Schulformen GYM und GYM8 </w:t>
      </w:r>
      <w:r>
        <w:t>ist d</w:t>
      </w:r>
      <w:r w:rsidR="0033642D" w:rsidRPr="00912476">
        <w:t>as Feld </w:t>
      </w:r>
      <w:r w:rsidR="0033642D" w:rsidRPr="000A45B7">
        <w:rPr>
          <w:rStyle w:val="LDBedienelement"/>
        </w:rPr>
        <w:t>Voraussichtlicher</w:t>
      </w:r>
      <w:r w:rsidR="003A1BCC">
        <w:rPr>
          <w:rStyle w:val="LDBedienelement"/>
        </w:rPr>
        <w:t xml:space="preserve"> Abschluss </w:t>
      </w:r>
      <w:r w:rsidR="0033642D" w:rsidRPr="00912476">
        <w:t xml:space="preserve">bearbeitbar. </w:t>
      </w:r>
      <w:r>
        <w:br/>
      </w:r>
      <w:r w:rsidR="0033642D" w:rsidRPr="00912476">
        <w:t>Die Auswahllisten sind auch für Schüler anderer Schulformen gemäß VOBGM § 41 Absätze 4 und 5 angepasst worden</w:t>
      </w:r>
      <w:r w:rsidR="0033642D">
        <w:t>.</w:t>
      </w:r>
    </w:p>
    <w:p w14:paraId="60BC873D" w14:textId="3C8047B0" w:rsidR="006A4E5B" w:rsidRPr="00973FB9" w:rsidRDefault="0033642D" w:rsidP="003A1BCC">
      <w:pPr>
        <w:pStyle w:val="LDAuflistungText"/>
      </w:pPr>
      <w:r w:rsidRPr="00973FB9">
        <w:t>Bei Schülern der Fachschule für Sozialwesen: FSOT/</w:t>
      </w:r>
      <w:r>
        <w:t>*</w:t>
      </w:r>
      <w:r w:rsidRPr="00973FB9">
        <w:t>/</w:t>
      </w:r>
      <w:r>
        <w:t>*</w:t>
      </w:r>
      <w:r w:rsidRPr="00973FB9">
        <w:t> und FSOV/</w:t>
      </w:r>
      <w:r>
        <w:t>*</w:t>
      </w:r>
      <w:r w:rsidRPr="00973FB9">
        <w:t>/</w:t>
      </w:r>
      <w:r>
        <w:t>*</w:t>
      </w:r>
      <w:r w:rsidR="009D31EF">
        <w:t xml:space="preserve"> </w:t>
      </w:r>
      <w:r w:rsidR="000A45B7">
        <w:t xml:space="preserve">gibt es die beiden neuen </w:t>
      </w:r>
      <w:r>
        <w:t>Felder</w:t>
      </w:r>
      <w:r w:rsidR="000A45B7">
        <w:t xml:space="preserve"> </w:t>
      </w:r>
      <w:r w:rsidR="000A45B7" w:rsidRPr="000A45B7">
        <w:rPr>
          <w:rStyle w:val="LDBedienelement"/>
        </w:rPr>
        <w:t>Mentoring erfolgreich</w:t>
      </w:r>
      <w:r w:rsidR="000A45B7">
        <w:t xml:space="preserve"> und </w:t>
      </w:r>
      <w:r w:rsidR="000A45B7" w:rsidRPr="000A45B7">
        <w:rPr>
          <w:rStyle w:val="LDBedienelement"/>
        </w:rPr>
        <w:t>Fachpraktische Ausbildung erfolgreich</w:t>
      </w:r>
      <w:r w:rsidR="00764941">
        <w:rPr>
          <w:rStyle w:val="LDBedienelement"/>
        </w:rPr>
        <w:t>.</w:t>
      </w:r>
      <w:r w:rsidR="003A1BCC">
        <w:rPr>
          <w:rStyle w:val="LDBedienelement"/>
        </w:rPr>
        <w:br/>
      </w:r>
      <w:r w:rsidR="006A4E5B" w:rsidRPr="00973FB9">
        <w:t>Die Auswahlliste</w:t>
      </w:r>
      <w:r w:rsidR="003A1BCC">
        <w:t>n</w:t>
      </w:r>
      <w:r w:rsidR="006A4E5B" w:rsidRPr="00973FB9">
        <w:t xml:space="preserve"> enth</w:t>
      </w:r>
      <w:r w:rsidR="003A1BCC">
        <w:t xml:space="preserve">alten </w:t>
      </w:r>
      <w:r w:rsidR="006A4E5B" w:rsidRPr="00973FB9">
        <w:t xml:space="preserve">jeweils die Einträge </w:t>
      </w:r>
      <w:r w:rsidR="006A4E5B" w:rsidRPr="009D31EF">
        <w:rPr>
          <w:rStyle w:val="LDMeneintrag"/>
        </w:rPr>
        <w:t>Ja</w:t>
      </w:r>
      <w:r w:rsidR="006A4E5B" w:rsidRPr="00973FB9">
        <w:t xml:space="preserve"> und </w:t>
      </w:r>
      <w:r w:rsidR="006A4E5B" w:rsidRPr="009D31EF">
        <w:rPr>
          <w:rStyle w:val="LDMeneintrag"/>
        </w:rPr>
        <w:t>Nein.</w:t>
      </w:r>
      <w:r w:rsidR="000A45B7">
        <w:rPr>
          <w:rStyle w:val="LDMeneintrag"/>
        </w:rPr>
        <w:t xml:space="preserve"> </w:t>
      </w:r>
      <w:r w:rsidR="000A45B7">
        <w:t>V</w:t>
      </w:r>
      <w:r w:rsidR="006A4E5B" w:rsidRPr="00973FB9">
        <w:t>oreingestellt ist jeweils die Auswahl</w:t>
      </w:r>
      <w:r w:rsidR="000A45B7">
        <w:t xml:space="preserve">: </w:t>
      </w:r>
      <w:r w:rsidR="006A4E5B" w:rsidRPr="000A45B7">
        <w:rPr>
          <w:rStyle w:val="LDMeneintrag"/>
        </w:rPr>
        <w:t>Ja</w:t>
      </w:r>
      <w:r w:rsidR="004E2AC8">
        <w:rPr>
          <w:rStyle w:val="LDMeneintrag"/>
        </w:rPr>
        <w:t>.</w:t>
      </w:r>
    </w:p>
    <w:p w14:paraId="471B6541" w14:textId="0A06FB7B" w:rsidR="000A45B7" w:rsidRPr="00973FB9" w:rsidRDefault="0033642D" w:rsidP="003A1BCC">
      <w:pPr>
        <w:pStyle w:val="LDAuflistungText"/>
      </w:pPr>
      <w:r w:rsidRPr="00973FB9">
        <w:t>Bei Schülern der Fachoberschule: FOSA/</w:t>
      </w:r>
      <w:r>
        <w:t>*</w:t>
      </w:r>
      <w:r w:rsidRPr="00973FB9">
        <w:t>/</w:t>
      </w:r>
      <w:r>
        <w:t>*</w:t>
      </w:r>
      <w:r w:rsidR="000A45B7">
        <w:t xml:space="preserve"> gibt es das neue Feld </w:t>
      </w:r>
      <w:r w:rsidR="000A45B7" w:rsidRPr="000A45B7">
        <w:rPr>
          <w:rStyle w:val="LDBedienelement"/>
        </w:rPr>
        <w:t>Fachpraktische Ausbildung erfolgreich</w:t>
      </w:r>
      <w:r w:rsidR="000A45B7">
        <w:rPr>
          <w:rStyle w:val="LDBedienelement"/>
        </w:rPr>
        <w:t>.</w:t>
      </w:r>
      <w:r w:rsidR="00764941">
        <w:rPr>
          <w:rStyle w:val="LDBedienelement"/>
        </w:rPr>
        <w:br/>
      </w:r>
      <w:r w:rsidR="000A45B7" w:rsidRPr="00973FB9">
        <w:t>Die Auswahlliste enthält</w:t>
      </w:r>
      <w:r w:rsidR="000A45B7">
        <w:t xml:space="preserve"> </w:t>
      </w:r>
      <w:r w:rsidR="000A45B7" w:rsidRPr="00973FB9">
        <w:t xml:space="preserve">die Einträge </w:t>
      </w:r>
      <w:r w:rsidR="000A45B7" w:rsidRPr="009D31EF">
        <w:rPr>
          <w:rStyle w:val="LDMeneintrag"/>
        </w:rPr>
        <w:t>Ja</w:t>
      </w:r>
      <w:r w:rsidR="000A45B7" w:rsidRPr="00973FB9">
        <w:t xml:space="preserve"> und </w:t>
      </w:r>
      <w:r w:rsidR="000A45B7" w:rsidRPr="009D31EF">
        <w:rPr>
          <w:rStyle w:val="LDMeneintrag"/>
        </w:rPr>
        <w:t>Nein.</w:t>
      </w:r>
      <w:r w:rsidR="000A45B7">
        <w:rPr>
          <w:rStyle w:val="LDMeneintrag"/>
        </w:rPr>
        <w:t xml:space="preserve"> </w:t>
      </w:r>
      <w:r w:rsidR="000A45B7">
        <w:t>V</w:t>
      </w:r>
      <w:r w:rsidR="000A45B7" w:rsidRPr="00973FB9">
        <w:t>oreingestellt ist die Auswahl</w:t>
      </w:r>
      <w:r w:rsidR="000A45B7">
        <w:t xml:space="preserve">: </w:t>
      </w:r>
      <w:r w:rsidR="000A45B7" w:rsidRPr="000A45B7">
        <w:rPr>
          <w:rStyle w:val="LDMeneintrag"/>
        </w:rPr>
        <w:t>Ja</w:t>
      </w:r>
      <w:r w:rsidR="004E2AC8">
        <w:rPr>
          <w:rStyle w:val="LDMeneintrag"/>
        </w:rPr>
        <w:t>.</w:t>
      </w:r>
    </w:p>
    <w:p w14:paraId="68750B6C" w14:textId="1094FBF8" w:rsidR="006A4E5B" w:rsidRPr="006A4E5B" w:rsidRDefault="006A4E5B" w:rsidP="000A45B7">
      <w:pPr>
        <w:pStyle w:val="LDAbsatznachberschrift"/>
      </w:pPr>
    </w:p>
    <w:p w14:paraId="5CFAB15E" w14:textId="0AD404E1" w:rsidR="00310D3B" w:rsidRDefault="003E3E0B" w:rsidP="0012518B">
      <w:pPr>
        <w:pStyle w:val="berschrift3"/>
      </w:pPr>
      <w:bookmarkStart w:id="22" w:name="_Toc7682054"/>
      <w:r w:rsidRPr="003E3E0B">
        <w:t xml:space="preserve">UV-Bearbeitung &gt; </w:t>
      </w:r>
      <w:r w:rsidR="001113BA">
        <w:t>Kursbearbeitung</w:t>
      </w:r>
      <w:bookmarkEnd w:id="22"/>
    </w:p>
    <w:p w14:paraId="041FBD34" w14:textId="330074ED" w:rsidR="00987C39" w:rsidRDefault="00853262" w:rsidP="0019646F">
      <w:pPr>
        <w:pStyle w:val="LDTextinhalteingerckt"/>
      </w:pPr>
      <w:r>
        <w:t xml:space="preserve">Das Feld </w:t>
      </w:r>
      <w:r w:rsidRPr="00853262">
        <w:rPr>
          <w:rStyle w:val="LDBedienelement"/>
        </w:rPr>
        <w:t>Fach</w:t>
      </w:r>
      <w:r>
        <w:rPr>
          <w:rStyle w:val="LDBedienelement"/>
        </w:rPr>
        <w:t>*</w:t>
      </w:r>
      <w:r>
        <w:t xml:space="preserve"> i</w:t>
      </w:r>
      <w:r w:rsidR="00987C39">
        <w:t xml:space="preserve">n den Dialogfenstern </w:t>
      </w:r>
      <w:r w:rsidR="00987C39" w:rsidRPr="00A14054">
        <w:rPr>
          <w:rStyle w:val="hervorhebung"/>
        </w:rPr>
        <w:t>Kurs bearbeiten</w:t>
      </w:r>
      <w:r w:rsidR="00987C39">
        <w:t xml:space="preserve"> und </w:t>
      </w:r>
      <w:r w:rsidR="00987C39" w:rsidRPr="00A14054">
        <w:rPr>
          <w:rStyle w:val="hervorhebung"/>
        </w:rPr>
        <w:t>Kurs anlegen</w:t>
      </w:r>
      <w:r w:rsidR="00987C39">
        <w:t xml:space="preserve"> </w:t>
      </w:r>
      <w:r w:rsidR="005F5817">
        <w:t xml:space="preserve">ist </w:t>
      </w:r>
      <w:r w:rsidR="000B3C02">
        <w:t xml:space="preserve">jetzt ein </w:t>
      </w:r>
      <w:r w:rsidR="000B3C02" w:rsidRPr="000B3C02">
        <w:rPr>
          <w:rStyle w:val="hervorhebung"/>
        </w:rPr>
        <w:t>Pflichtfeld</w:t>
      </w:r>
      <w:r w:rsidR="000B3C02">
        <w:t>.</w:t>
      </w:r>
    </w:p>
    <w:p w14:paraId="7A4B9FF3" w14:textId="3777103D" w:rsidR="00987C39" w:rsidRDefault="000B3C02" w:rsidP="0019646F">
      <w:pPr>
        <w:pStyle w:val="LDTextinhalteingerckt"/>
      </w:pPr>
      <w:r>
        <w:rPr>
          <w:noProof/>
          <w:lang w:eastAsia="de-DE"/>
        </w:rPr>
        <w:lastRenderedPageBreak/>
        <mc:AlternateContent>
          <mc:Choice Requires="wps">
            <w:drawing>
              <wp:anchor distT="0" distB="0" distL="114300" distR="114300" simplePos="0" relativeHeight="251659264" behindDoc="0" locked="0" layoutInCell="1" allowOverlap="1" wp14:anchorId="6DB6CCA6" wp14:editId="091AF2F6">
                <wp:simplePos x="0" y="0"/>
                <wp:positionH relativeFrom="column">
                  <wp:posOffset>499110</wp:posOffset>
                </wp:positionH>
                <wp:positionV relativeFrom="paragraph">
                  <wp:posOffset>609572</wp:posOffset>
                </wp:positionV>
                <wp:extent cx="1460996" cy="148143"/>
                <wp:effectExtent l="0" t="0" r="25400" b="23495"/>
                <wp:wrapNone/>
                <wp:docPr id="5" name="Rechteck 5"/>
                <wp:cNvGraphicFramePr/>
                <a:graphic xmlns:a="http://schemas.openxmlformats.org/drawingml/2006/main">
                  <a:graphicData uri="http://schemas.microsoft.com/office/word/2010/wordprocessingShape">
                    <wps:wsp>
                      <wps:cNvSpPr/>
                      <wps:spPr>
                        <a:xfrm>
                          <a:off x="0" y="0"/>
                          <a:ext cx="1460996" cy="148143"/>
                        </a:xfrm>
                        <a:prstGeom prst="rect">
                          <a:avLst/>
                        </a:prstGeom>
                        <a:noFill/>
                        <a:ln w="158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4964C1" id="Rechteck 5" o:spid="_x0000_s1026" style="position:absolute;margin-left:39.3pt;margin-top:48pt;width:115.05pt;height:1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" filled="f" strokecolor="#c00000" strokeweight="1.25pt"/>
            </w:pict>
          </mc:Fallback>
        </mc:AlternateContent>
      </w:r>
      <w:r w:rsidR="00987C39">
        <w:rPr>
          <w:noProof/>
          <w:lang w:eastAsia="de-DE"/>
        </w:rPr>
        <w:drawing>
          <wp:inline distT="0" distB="0" distL="0" distR="0" wp14:anchorId="2C4561BF" wp14:editId="2303F841">
            <wp:extent cx="2930400" cy="1486800"/>
            <wp:effectExtent l="19050" t="19050" r="22860" b="1841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EC8354.tmp"/>
                    <pic:cNvPicPr/>
                  </pic:nvPicPr>
                  <pic:blipFill>
                    <a:blip r:embed="rId23">
                      <a:extLst>
                        <a:ext uri="{28A0092B-C50C-407E-A947-70E740481C1C}">
                          <a14:useLocalDpi xmlns:a14="http://schemas.microsoft.com/office/drawing/2010/main" val="0"/>
                        </a:ext>
                      </a:extLst>
                    </a:blip>
                    <a:stretch>
                      <a:fillRect/>
                    </a:stretch>
                  </pic:blipFill>
                  <pic:spPr>
                    <a:xfrm>
                      <a:off x="0" y="0"/>
                      <a:ext cx="2930400" cy="1486800"/>
                    </a:xfrm>
                    <a:prstGeom prst="rect">
                      <a:avLst/>
                    </a:prstGeom>
                    <a:ln>
                      <a:solidFill>
                        <a:schemeClr val="accent1"/>
                      </a:solidFill>
                    </a:ln>
                  </pic:spPr>
                </pic:pic>
              </a:graphicData>
            </a:graphic>
          </wp:inline>
        </w:drawing>
      </w:r>
    </w:p>
    <w:p w14:paraId="6982F18B" w14:textId="2CC0AE0D" w:rsidR="0033642D" w:rsidRDefault="0033642D" w:rsidP="0033642D">
      <w:pPr>
        <w:pStyle w:val="berschrift3"/>
      </w:pPr>
      <w:bookmarkStart w:id="23" w:name="_Toc7682055"/>
      <w:r w:rsidRPr="006F6C69">
        <w:t>Leistungserfassung &gt; Schüler</w:t>
      </w:r>
      <w:bookmarkEnd w:id="23"/>
    </w:p>
    <w:bookmarkStart w:id="24" w:name="_Toc7682056"/>
    <w:p w14:paraId="76E202EF" w14:textId="1B5D0B49" w:rsidR="004E7FC7" w:rsidRPr="004E7FC7" w:rsidRDefault="004E7FC7" w:rsidP="004E7FC7">
      <w:pPr>
        <w:pStyle w:val="berschrift4"/>
      </w:pPr>
      <w:r>
        <w:t>Register Versetzung / Eignung</w:t>
      </w:r>
      <w:bookmarkEnd w:id="24"/>
    </w:p>
    <w:p w14:paraId="7EF61345" w14:textId="1DAC78AA" w:rsidR="0033642D" w:rsidRDefault="004E7FC7" w:rsidP="0033642D">
      <w:pPr>
        <w:pStyle w:val="LDTextinhalteingerckt"/>
      </w:pPr>
      <w:r>
        <w:t>D</w:t>
      </w:r>
      <w:r w:rsidR="0033642D" w:rsidRPr="006F6C69">
        <w:t>as Feld </w:t>
      </w:r>
      <w:r w:rsidR="0033642D" w:rsidRPr="004E7FC7">
        <w:rPr>
          <w:rStyle w:val="LDBedienelement"/>
        </w:rPr>
        <w:t>Voraussichtlicher Abschluss</w:t>
      </w:r>
      <w:r w:rsidR="0033642D" w:rsidRPr="006F6C69">
        <w:t> </w:t>
      </w:r>
      <w:r w:rsidR="005F5817">
        <w:t xml:space="preserve">ist nun auch </w:t>
      </w:r>
      <w:r w:rsidR="0033642D" w:rsidRPr="006F6C69">
        <w:t>für die Schulformen GYM und GYM8 bearbeitbar. Die Auswahllisten sind auch für Schüler anderer Schulformen gemäß VOBGM § 41 Absätze 4 und 5 angepasst worden</w:t>
      </w:r>
      <w:r>
        <w:t>.</w:t>
      </w:r>
    </w:p>
    <w:p w14:paraId="31748FE9" w14:textId="3D93E04F" w:rsidR="004E7FC7" w:rsidRDefault="004E7FC7" w:rsidP="004E7FC7">
      <w:pPr>
        <w:pStyle w:val="berschrift4"/>
      </w:pPr>
      <w:bookmarkStart w:id="25" w:name="_Toc7682057"/>
      <w:r>
        <w:t>Register Gesamtnoten</w:t>
      </w:r>
      <w:bookmarkEnd w:id="25"/>
    </w:p>
    <w:p w14:paraId="552FDCE8" w14:textId="06BC7E63" w:rsidR="004E7FC7" w:rsidRDefault="004E7FC7" w:rsidP="0033642D">
      <w:pPr>
        <w:pStyle w:val="LDTextinhalteingerckt"/>
      </w:pPr>
      <w:r w:rsidRPr="006B603A">
        <w:t xml:space="preserve">In der Höheren Berufsfachschule wurden für </w:t>
      </w:r>
      <w:r w:rsidR="005F5817">
        <w:t>die Fachrichtung</w:t>
      </w:r>
      <w:r w:rsidRPr="006B603A">
        <w:t xml:space="preserve"> Fremdsprachensekretariat die entsprechenden Feldnamen geändert, d.h. die </w:t>
      </w:r>
      <w:r w:rsidR="005F5817">
        <w:t>Felder für die Eingabe der</w:t>
      </w:r>
      <w:r w:rsidRPr="006B603A">
        <w:t xml:space="preserve"> 1. und 2. Fremdsprache heißen jetzt entsprechend. </w:t>
      </w:r>
    </w:p>
    <w:p w14:paraId="5DCD080A" w14:textId="47850579" w:rsidR="004E7FC7" w:rsidRDefault="004E7FC7" w:rsidP="0033642D">
      <w:pPr>
        <w:pStyle w:val="LDTextinhalteingerckt"/>
      </w:pPr>
      <w:r w:rsidRPr="006B603A">
        <w:t>Diese Änderung gilt auch für den ENC.</w:t>
      </w:r>
    </w:p>
    <w:p w14:paraId="4D7A4A4D" w14:textId="77777777" w:rsidR="003A1BCC" w:rsidRDefault="003A1BCC">
      <w:pPr>
        <w:spacing w:before="0" w:after="200" w:line="276" w:lineRule="auto"/>
        <w:rPr>
          <w:rFonts w:eastAsiaTheme="majorEastAsia" w:cstheme="majorBidi"/>
          <w:bCs/>
          <w:noProof/>
          <w:color w:val="1E3E95"/>
          <w:sz w:val="24"/>
          <w:szCs w:val="24"/>
          <w:lang w:eastAsia="de-DE"/>
        </w:rPr>
      </w:pPr>
      <w:bookmarkStart w:id="26" w:name="_GoBack"/>
      <w:bookmarkEnd w:id="26"/>
      <w:r>
        <w:br w:type="page"/>
      </w:r>
    </w:p>
    <w:p w14:paraId="52FB47CE" w14:textId="225FBA49" w:rsidR="005D3776" w:rsidRDefault="005D3776" w:rsidP="00727C7A">
      <w:pPr>
        <w:pStyle w:val="berschrift3"/>
      </w:pPr>
      <w:bookmarkStart w:id="27" w:name="_Toc7682058"/>
      <w:r w:rsidRPr="006F6C69">
        <w:lastRenderedPageBreak/>
        <w:t xml:space="preserve">Leistungserfassung &gt; </w:t>
      </w:r>
      <w:r>
        <w:t>Hist. Leistungsdaten</w:t>
      </w:r>
      <w:bookmarkEnd w:id="27"/>
    </w:p>
    <w:p w14:paraId="2CFD0F9F" w14:textId="77777777" w:rsidR="003A1BCC" w:rsidRDefault="005D3776" w:rsidP="004E7FC7">
      <w:pPr>
        <w:pStyle w:val="LDTextinhalteingerckt"/>
      </w:pPr>
      <w:r w:rsidRPr="006F6C69">
        <w:t xml:space="preserve">Im Register </w:t>
      </w:r>
      <w:r w:rsidRPr="003A1BCC">
        <w:rPr>
          <w:rStyle w:val="LDRegister"/>
        </w:rPr>
        <w:t>Versetzung/Eignung</w:t>
      </w:r>
      <w:r w:rsidRPr="006F6C69">
        <w:t xml:space="preserve"> ist </w:t>
      </w:r>
      <w:proofErr w:type="gramStart"/>
      <w:r w:rsidRPr="006F6C69">
        <w:t>das  Feld</w:t>
      </w:r>
      <w:proofErr w:type="gramEnd"/>
      <w:r w:rsidRPr="006F6C69">
        <w:t> </w:t>
      </w:r>
      <w:r w:rsidRPr="003A1BCC">
        <w:rPr>
          <w:rStyle w:val="LDBedienelement"/>
        </w:rPr>
        <w:t>Voraussichtlicher Abschluss</w:t>
      </w:r>
      <w:r w:rsidRPr="006F6C69">
        <w:t xml:space="preserve"> für die Schulformen GYM und GYM8 bearbeitbar. </w:t>
      </w:r>
    </w:p>
    <w:p w14:paraId="5393BD80" w14:textId="04618A23" w:rsidR="005D3776" w:rsidRPr="005D3776" w:rsidRDefault="005D3776" w:rsidP="004E7FC7">
      <w:pPr>
        <w:pStyle w:val="LDTextinhalteingerckt"/>
      </w:pPr>
      <w:r w:rsidRPr="006F6C69">
        <w:t>Die Auswahllisten sind auch für Schüler anderer Schulformen gemäß VOBGM § 41 Absätze 4 und 5 angepasst worden.</w:t>
      </w:r>
    </w:p>
    <w:p w14:paraId="6E93D2E7" w14:textId="2FF9AB60" w:rsidR="00727C7A" w:rsidRPr="00574044" w:rsidRDefault="00153D95" w:rsidP="00153D95">
      <w:pPr>
        <w:pStyle w:val="berschrift3"/>
      </w:pPr>
      <w:bookmarkStart w:id="28" w:name="_Toc7682059"/>
      <w:r>
        <w:t xml:space="preserve">Abschlüsse &gt; </w:t>
      </w:r>
      <w:r w:rsidR="00727C7A">
        <w:t>Mittlerer Abschluss</w:t>
      </w:r>
      <w:bookmarkEnd w:id="28"/>
    </w:p>
    <w:p w14:paraId="66B9F83E" w14:textId="77777777" w:rsidR="003A1BCC" w:rsidRDefault="003A1BCC" w:rsidP="00727C7A">
      <w:pPr>
        <w:pStyle w:val="LDTextinhalteingerckt"/>
      </w:pPr>
      <w:r>
        <w:t xml:space="preserve">Die Webseite </w:t>
      </w:r>
      <w:r w:rsidRPr="003A1BCC">
        <w:rPr>
          <w:rStyle w:val="LDMenpunkt"/>
        </w:rPr>
        <w:t>Mittlerer Abschluss</w:t>
      </w:r>
      <w:r>
        <w:t xml:space="preserve"> wurde </w:t>
      </w:r>
      <w:r w:rsidR="001113BA">
        <w:t>gemäß der neuen Absätze 4 und 5 des § 41 VOBGM angepasst</w:t>
      </w:r>
      <w:r>
        <w:t>.</w:t>
      </w:r>
    </w:p>
    <w:p w14:paraId="3DACCC33" w14:textId="0F32B939" w:rsidR="003A1BCC" w:rsidRDefault="003A1BCC" w:rsidP="003A1BCC">
      <w:pPr>
        <w:pStyle w:val="LDAuflistungText"/>
      </w:pPr>
      <w:r>
        <w:t>Auch Schüler anderer Schulformen, z.B. Gymnasialschüler</w:t>
      </w:r>
      <w:r w:rsidR="00F454A7">
        <w:t>,</w:t>
      </w:r>
      <w:r>
        <w:t xml:space="preserve"> lassen sich je nach gepflegtem voraussichtlichem Abschluss auf die Seite übernehmen und die Endnoten werden an das Abschluss-Niveau angepasst. </w:t>
      </w:r>
    </w:p>
    <w:p w14:paraId="37C834E6" w14:textId="726B7A4F" w:rsidR="003A1BCC" w:rsidRDefault="003A1BCC" w:rsidP="003A1BCC">
      <w:pPr>
        <w:pStyle w:val="LDAuflistungText"/>
      </w:pPr>
      <w:r>
        <w:t>Analog werden auch die Prüfungsleistungen relativiert/an das Niveau des Kurses angepasst (auf der Oberfläche nicht sichtbar, wirkt sich auf die im Zeugnis ausgewiesenen Noten aus). Die Gesamtleistung wird verordnungskonform ermittelt</w:t>
      </w:r>
      <w:r w:rsidR="00F454A7">
        <w:t>.</w:t>
      </w:r>
    </w:p>
    <w:p w14:paraId="2A907130" w14:textId="4A880D93" w:rsidR="00727C7A" w:rsidRDefault="00727C7A" w:rsidP="003A1BCC">
      <w:pPr>
        <w:pStyle w:val="LDAuflistungText"/>
      </w:pPr>
      <w:r>
        <w:t>Die Abschlussberechnung wurde an die novellierte VOBGM (§59) angepasst:</w:t>
      </w:r>
    </w:p>
    <w:p w14:paraId="02531283" w14:textId="26AA4429" w:rsidR="00727C7A" w:rsidRDefault="00BA1AAF" w:rsidP="003A1BCC">
      <w:pPr>
        <w:pStyle w:val="LDTextinhalteingercktkursiv"/>
      </w:pPr>
      <w:r>
        <w:t>"</w:t>
      </w:r>
      <w:r w:rsidR="00727C7A" w:rsidRPr="00224820">
        <w:t>Ein Schüler bekommt den qualifizierenden Realschulabschluss zuerkannt, wenn die aus den Endnoten nach § 61 Abs. 2 und 3 berechnete Durchschnittsnote in den Fächern Deutsch, Mathematik und erste Fremdsprache sowie in den übrigen Fächern gleichfalls jeweils mindestens befriedigend (3,0) ist.</w:t>
      </w:r>
      <w:r>
        <w:t>"</w:t>
      </w:r>
    </w:p>
    <w:p w14:paraId="606FED80" w14:textId="77777777" w:rsidR="00153D95" w:rsidRPr="00574044" w:rsidRDefault="00153D95" w:rsidP="00153D95">
      <w:pPr>
        <w:pStyle w:val="berschrift3"/>
      </w:pPr>
      <w:bookmarkStart w:id="29" w:name="_Toc7682060"/>
      <w:r>
        <w:t>Abschlüsse &gt; Hauptschulabschluss</w:t>
      </w:r>
      <w:bookmarkEnd w:id="29"/>
    </w:p>
    <w:p w14:paraId="40F7278F" w14:textId="77777777" w:rsidR="00153D95" w:rsidRDefault="00153D95" w:rsidP="00153D95">
      <w:pPr>
        <w:pStyle w:val="LDTextinhalteingerckt"/>
      </w:pPr>
      <w:r>
        <w:t xml:space="preserve">Die Webseite </w:t>
      </w:r>
      <w:r w:rsidRPr="003A1BCC">
        <w:rPr>
          <w:rStyle w:val="LDMenpunkt"/>
        </w:rPr>
        <w:t>Hauptschulabschluss</w:t>
      </w:r>
      <w:r>
        <w:t xml:space="preserve"> wurde gemäß der neuen Absätze 4 und 5 des § 41 VOBGM angepasst.</w:t>
      </w:r>
    </w:p>
    <w:p w14:paraId="64B56D8B" w14:textId="6AEDF7A3" w:rsidR="00153D95" w:rsidRDefault="00153D95" w:rsidP="00153D95">
      <w:pPr>
        <w:pStyle w:val="LDAuflistungText"/>
      </w:pPr>
      <w:r>
        <w:t>Auch Schüler anderer Schulformen, z.B. Gymnasialschüler</w:t>
      </w:r>
      <w:r w:rsidR="00F454A7">
        <w:t>,</w:t>
      </w:r>
      <w:r>
        <w:t xml:space="preserve"> lassen sich je nach gepflegtem voraussichtlichem Abschluss auf die Seite übernehmen und die Endnoten werden an das Abschluss-Niveau angepasst. </w:t>
      </w:r>
    </w:p>
    <w:p w14:paraId="6D059D74" w14:textId="5FA57F14" w:rsidR="00153D95" w:rsidRPr="00153D95" w:rsidRDefault="00153D95" w:rsidP="00153D95">
      <w:pPr>
        <w:pStyle w:val="LDAuflistungText"/>
      </w:pPr>
      <w:r>
        <w:t>Analog werden auch die Prüfungsleistungen relativiert/an das Niveau des Kurses angepasst (auf der Oberfläche nicht sichtbar, wirkt sich auf die im Zeugnis ausgewiesenen Noten aus). Die Gesamtleistung wird verordnungskonform ermittelt.</w:t>
      </w:r>
    </w:p>
    <w:p w14:paraId="47F9D76C" w14:textId="68110AC1" w:rsidR="00727C7A" w:rsidRDefault="00727C7A" w:rsidP="00727C7A">
      <w:pPr>
        <w:pStyle w:val="berschrift3"/>
      </w:pPr>
      <w:bookmarkStart w:id="30" w:name="_Toc7682061"/>
      <w:r>
        <w:lastRenderedPageBreak/>
        <w:t>Zeugnis</w:t>
      </w:r>
      <w:r w:rsidR="001113BA">
        <w:t xml:space="preserve">sse </w:t>
      </w:r>
      <w:r>
        <w:t>&gt; Zeugnis</w:t>
      </w:r>
      <w:r w:rsidR="001113BA">
        <w:t xml:space="preserve"> erstellen</w:t>
      </w:r>
      <w:bookmarkEnd w:id="30"/>
    </w:p>
    <w:p w14:paraId="25552461" w14:textId="48AED0D1" w:rsidR="00727C7A" w:rsidRPr="00AC17C3" w:rsidRDefault="00727C7A" w:rsidP="00727C7A">
      <w:pPr>
        <w:pStyle w:val="LDTextinhalteingerckt"/>
      </w:pPr>
      <w:r>
        <w:t>Haupt- und Realschulabschlusszeugnisse lasse</w:t>
      </w:r>
      <w:r w:rsidRPr="00AC17C3">
        <w:t xml:space="preserve">n sich nach §41 VOBGM Absatz 4 und 5 auch Schülern anderer Schulformen zuweisen und </w:t>
      </w:r>
      <w:r w:rsidR="005D3776">
        <w:t xml:space="preserve">für diese </w:t>
      </w:r>
      <w:r w:rsidRPr="00AC17C3">
        <w:t>generieren. Die Prüfungsleistungen werden verordnungskonform mit den Fachnoten verrechnet.</w:t>
      </w:r>
    </w:p>
    <w:p w14:paraId="4E61628C" w14:textId="71A834FB" w:rsidR="00727C7A" w:rsidRDefault="00727C7A" w:rsidP="00727C7A">
      <w:pPr>
        <w:pStyle w:val="LDTextinhalteingerckt"/>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34"/>
        <w:gridCol w:w="7796"/>
      </w:tblGrid>
      <w:tr w:rsidR="004E7FC7" w14:paraId="29E322C8" w14:textId="77777777" w:rsidTr="004E7FC7">
        <w:trPr>
          <w:cantSplit/>
          <w:trHeight w:val="284"/>
        </w:trPr>
        <w:tc>
          <w:tcPr>
            <w:tcW w:w="1134" w:type="dxa"/>
            <w:tcBorders>
              <w:top w:val="nil"/>
              <w:bottom w:val="nil"/>
              <w:right w:val="nil"/>
            </w:tcBorders>
          </w:tcPr>
          <w:p w14:paraId="51DE9C7E" w14:textId="77777777" w:rsidR="004E7FC7" w:rsidRPr="004C3A53" w:rsidRDefault="004E7FC7" w:rsidP="004E7FC7">
            <w:pPr>
              <w:pStyle w:val="LDTextinhalt"/>
              <w:rPr>
                <w:rStyle w:val="hervorhebung"/>
              </w:rPr>
            </w:pPr>
            <w:r>
              <w:drawing>
                <wp:inline distT="0" distB="0" distL="0" distR="0" wp14:anchorId="34B9C35C" wp14:editId="55887C22">
                  <wp:extent cx="381000" cy="304800"/>
                  <wp:effectExtent l="0" t="0" r="0" b="0"/>
                  <wp:docPr id="13" name="Grafik 13" descr="H:\LUSD\02_LUSD Hilfe\Hilfe Versionen\aktuelle version lusdhilfe 2012_02_17\lusdhelp\lusd\Images\Icons\Inf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LUSD\02_LUSD Hilfe\Hilfe Versionen\aktuelle version lusdhilfe 2012_02_17\lusdhelp\lusd\Images\Icons\Info1.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 cy="304800"/>
                          </a:xfrm>
                          <a:prstGeom prst="rect">
                            <a:avLst/>
                          </a:prstGeom>
                          <a:noFill/>
                          <a:ln>
                            <a:noFill/>
                          </a:ln>
                        </pic:spPr>
                      </pic:pic>
                    </a:graphicData>
                  </a:graphic>
                </wp:inline>
              </w:drawing>
            </w:r>
          </w:p>
        </w:tc>
        <w:tc>
          <w:tcPr>
            <w:tcW w:w="7796" w:type="dxa"/>
            <w:tcBorders>
              <w:left w:val="nil"/>
            </w:tcBorders>
            <w:vAlign w:val="center"/>
          </w:tcPr>
          <w:p w14:paraId="642661B1" w14:textId="77777777" w:rsidR="004E7FC7" w:rsidRDefault="004E7FC7" w:rsidP="004E7FC7">
            <w:pPr>
              <w:pStyle w:val="LDTextinhalt"/>
            </w:pPr>
            <w:r w:rsidRPr="004C3A53">
              <w:rPr>
                <w:rStyle w:val="hervorhebunggrn"/>
              </w:rPr>
              <w:t>Hinweis</w:t>
            </w:r>
          </w:p>
          <w:p w14:paraId="2F7EADED" w14:textId="2D2CCED4" w:rsidR="004E7FC7" w:rsidRPr="004C3A53" w:rsidRDefault="004E7FC7" w:rsidP="004E7FC7">
            <w:pPr>
              <w:pStyle w:val="LDTextinhalt"/>
            </w:pPr>
            <w:r w:rsidRPr="00AC17C3">
              <w:t xml:space="preserve">Erstellen Sie sich auf der </w:t>
            </w:r>
            <w:r>
              <w:t>Webs</w:t>
            </w:r>
            <w:r w:rsidRPr="00AC17C3">
              <w:t xml:space="preserve">eite </w:t>
            </w:r>
            <w:r w:rsidRPr="004E7FC7">
              <w:rPr>
                <w:rStyle w:val="LDMenpunkt"/>
              </w:rPr>
              <w:t>Unterricht &gt; Zeugniskonfiguration &gt; Zeugnisbemerkungen</w:t>
            </w:r>
            <w:r w:rsidRPr="00AC17C3">
              <w:t xml:space="preserve"> die Bemerkungen nach Absatz 4 Satz 5 und Absatz 5 Satz 4 </w:t>
            </w:r>
            <w:r>
              <w:t xml:space="preserve">(Vermerk, in welchem Bildungsgang die zugrundeliegenden Leistungen erbracht wurden) </w:t>
            </w:r>
            <w:r w:rsidRPr="00AC17C3">
              <w:t xml:space="preserve">und weisen Sie sie den betroffenen Schülern auf der </w:t>
            </w:r>
            <w:r>
              <w:t>Webs</w:t>
            </w:r>
            <w:r w:rsidRPr="00AC17C3">
              <w:t xml:space="preserve">eite </w:t>
            </w:r>
            <w:r w:rsidRPr="004E7FC7">
              <w:rPr>
                <w:rStyle w:val="LDMenpunkt"/>
              </w:rPr>
              <w:t>Leistungserfassung &gt; Schüler</w:t>
            </w:r>
            <w:r w:rsidRPr="00AC17C3">
              <w:t xml:space="preserve"> zu.</w:t>
            </w:r>
          </w:p>
        </w:tc>
      </w:tr>
    </w:tbl>
    <w:p w14:paraId="1BB4379B" w14:textId="77777777" w:rsidR="001113BA" w:rsidRDefault="001113BA" w:rsidP="001113BA">
      <w:pPr>
        <w:pStyle w:val="berschrift3"/>
      </w:pPr>
      <w:bookmarkStart w:id="31" w:name="_Toc7682062"/>
      <w:r>
        <w:t>Zeugniskonfiguration &gt; Zeugnisformulare</w:t>
      </w:r>
      <w:bookmarkEnd w:id="31"/>
    </w:p>
    <w:p w14:paraId="10EA5770" w14:textId="6BC3843D" w:rsidR="00727C7A" w:rsidRDefault="00727C7A" w:rsidP="001113BA">
      <w:pPr>
        <w:pStyle w:val="berschrift4"/>
      </w:pPr>
      <w:bookmarkStart w:id="32" w:name="_Toc7682063"/>
      <w:r>
        <w:t>Hauptschul</w:t>
      </w:r>
      <w:r w:rsidR="00153D95">
        <w:t>e</w:t>
      </w:r>
      <w:bookmarkEnd w:id="32"/>
    </w:p>
    <w:p w14:paraId="045CBFF3" w14:textId="53082219" w:rsidR="008340E7" w:rsidRDefault="00727C7A" w:rsidP="008340E7">
      <w:pPr>
        <w:pStyle w:val="LDTextinhalteingerckt"/>
      </w:pPr>
      <w:r w:rsidRPr="00727C7A">
        <w:t>D</w:t>
      </w:r>
      <w:r w:rsidR="004758B0">
        <w:t>en</w:t>
      </w:r>
      <w:r w:rsidRPr="00727C7A">
        <w:t xml:space="preserve"> Erläuterungen zu </w:t>
      </w:r>
      <w:r w:rsidR="008340E7">
        <w:t xml:space="preserve">folgenden Zeugnissen </w:t>
      </w:r>
      <w:r w:rsidR="004758B0">
        <w:t xml:space="preserve">wurde </w:t>
      </w:r>
      <w:r w:rsidR="008340E7">
        <w:t>gemäß Novellierung VOBGM</w:t>
      </w:r>
      <w:r w:rsidR="008340E7" w:rsidRPr="00727C7A">
        <w:t xml:space="preserve"> </w:t>
      </w:r>
      <w:r w:rsidR="004758B0">
        <w:t>ein neuer Absatz 4 hinzugefügt</w:t>
      </w:r>
      <w:r w:rsidR="008340E7">
        <w:t>:</w:t>
      </w:r>
    </w:p>
    <w:p w14:paraId="726559C8" w14:textId="77777777" w:rsidR="008340E7" w:rsidRDefault="00727C7A" w:rsidP="008340E7">
      <w:pPr>
        <w:pStyle w:val="LDAuflistungzweiteEbene"/>
      </w:pPr>
      <w:r w:rsidRPr="00727C7A">
        <w:t>Muster 8a (Hauptschulabschluss Hauptschule/Mittelstufenschule Hauptschulzweig)</w:t>
      </w:r>
    </w:p>
    <w:p w14:paraId="15463EE1" w14:textId="1ED26AF4" w:rsidR="00727C7A" w:rsidRDefault="00727C7A" w:rsidP="008340E7">
      <w:pPr>
        <w:pStyle w:val="LDAuflistungzweiteEbene"/>
      </w:pPr>
      <w:r w:rsidRPr="00727C7A">
        <w:t xml:space="preserve">Muster 8b (qualifizierender Hauptschulabschluss Hauptschule/Mittelstufenschule Hauptschulzweig) </w:t>
      </w:r>
    </w:p>
    <w:p w14:paraId="118FDA5C" w14:textId="408EA05C" w:rsidR="00727C7A" w:rsidRDefault="00727C7A" w:rsidP="004758B0">
      <w:pPr>
        <w:pStyle w:val="LDTextinhalteingercktkursiv"/>
        <w:rPr>
          <w:rStyle w:val="LDMeneintrag"/>
        </w:rPr>
      </w:pPr>
      <w:r w:rsidRPr="004758B0">
        <w:rPr>
          <w:rStyle w:val="LDMeneintrag"/>
        </w:rPr>
        <w:t>(</w:t>
      </w:r>
      <w:r w:rsidRPr="004758B0">
        <w:rPr>
          <w:rStyle w:val="LDMeneintrag"/>
          <w:i/>
          <w:iCs w:val="0"/>
          <w:szCs w:val="24"/>
        </w:rPr>
        <w:t>4) Für Schülerinnen und Schüler, welche an einer verbundenen Haupt- und Realschule, einer Mittelstufenschule oder einer schulformbezogenen (kooperativen) Gesamtschule aus dem Bildungsgang der Realschule oder dem gymnasialen Bildungsgang heraus die Prüfung zum Erwerb des Hauptschul</w:t>
      </w:r>
      <w:r w:rsidR="004758B0" w:rsidRPr="004758B0">
        <w:rPr>
          <w:rStyle w:val="LDMeneintrag"/>
          <w:i/>
          <w:iCs w:val="0"/>
          <w:szCs w:val="24"/>
        </w:rPr>
        <w:t>-</w:t>
      </w:r>
      <w:r w:rsidRPr="004758B0">
        <w:rPr>
          <w:rStyle w:val="LDMeneintrag"/>
          <w:i/>
          <w:iCs w:val="0"/>
          <w:szCs w:val="24"/>
        </w:rPr>
        <w:t>abschlusses abgelegt haben, werden die am Ende der Jahrgangsstufe 9 erzielten Noten bei der Berechnung der Endnoten und der Gesamtleistung je Anspruchsebene</w:t>
      </w:r>
      <w:r w:rsidR="004758B0" w:rsidRPr="004758B0">
        <w:rPr>
          <w:rStyle w:val="LDMeneintrag"/>
          <w:i/>
          <w:iCs w:val="0"/>
          <w:szCs w:val="24"/>
        </w:rPr>
        <w:t xml:space="preserve"> </w:t>
      </w:r>
      <w:r w:rsidRPr="004758B0">
        <w:rPr>
          <w:rStyle w:val="LDMeneintrag"/>
          <w:i/>
          <w:iCs w:val="0"/>
          <w:szCs w:val="24"/>
        </w:rPr>
        <w:t>um eine Notenstufe besser bewertet, in das Abschlusszeugnis aber unverändert</w:t>
      </w:r>
      <w:r w:rsidR="004758B0" w:rsidRPr="004758B0">
        <w:rPr>
          <w:rStyle w:val="LDMeneintrag"/>
          <w:i/>
          <w:iCs w:val="0"/>
          <w:szCs w:val="24"/>
        </w:rPr>
        <w:t xml:space="preserve"> </w:t>
      </w:r>
      <w:r w:rsidRPr="004758B0">
        <w:rPr>
          <w:rStyle w:val="LDMeneintrag"/>
          <w:i/>
          <w:iCs w:val="0"/>
          <w:szCs w:val="24"/>
        </w:rPr>
        <w:t>übernommen, sofern sie sich nicht durch die Prüfungsleistung bei der Berechnung der Endnote verändert haben.</w:t>
      </w:r>
    </w:p>
    <w:p w14:paraId="4F6D55C1" w14:textId="7DB3FF02" w:rsidR="004758B0" w:rsidRPr="00727C7A" w:rsidRDefault="004758B0" w:rsidP="004758B0">
      <w:pPr>
        <w:pStyle w:val="LDTextinhalteingerckt"/>
      </w:pPr>
      <w:r>
        <w:t xml:space="preserve">Die genannten Änderungen </w:t>
      </w:r>
      <w:r w:rsidRPr="00727C7A">
        <w:t>sind ab dem Halbjahr 2018/2 wirksam.</w:t>
      </w:r>
    </w:p>
    <w:p w14:paraId="56B8BC4F" w14:textId="0C5B662D" w:rsidR="00727C7A" w:rsidRPr="00727C7A" w:rsidRDefault="004758B0" w:rsidP="004758B0">
      <w:pPr>
        <w:pStyle w:val="berschrift4"/>
      </w:pPr>
      <w:bookmarkStart w:id="33" w:name="_Toc7682064"/>
      <w:r>
        <w:t>Realschul</w:t>
      </w:r>
      <w:r w:rsidR="00153D95">
        <w:t>e</w:t>
      </w:r>
      <w:bookmarkEnd w:id="33"/>
    </w:p>
    <w:p w14:paraId="081D0815" w14:textId="689A863E" w:rsidR="00727C7A" w:rsidRDefault="00727C7A" w:rsidP="004758B0">
      <w:pPr>
        <w:pStyle w:val="LDTextinhalteingerckt"/>
      </w:pPr>
      <w:r w:rsidRPr="00727C7A">
        <w:t>Die Erläuterungen zum Zeugnis von Muster 9 (Realschulabschluss)</w:t>
      </w:r>
      <w:r>
        <w:t xml:space="preserve"> Absatz 4</w:t>
      </w:r>
      <w:r w:rsidRPr="00727C7A">
        <w:t> </w:t>
      </w:r>
      <w:r>
        <w:t xml:space="preserve">und </w:t>
      </w:r>
      <w:r w:rsidRPr="00877852">
        <w:t xml:space="preserve">Muster 10c (Abschlusszeugnis Realschulabschluss und qualifizierender Realschulabschluss an </w:t>
      </w:r>
      <w:r w:rsidRPr="00877852">
        <w:lastRenderedPageBreak/>
        <w:t>der schulformübergreifenden Gesamtschule)</w:t>
      </w:r>
      <w:r>
        <w:t xml:space="preserve"> Absatz 5 </w:t>
      </w:r>
      <w:r w:rsidRPr="00727C7A">
        <w:t>sind</w:t>
      </w:r>
      <w:r w:rsidRPr="005A445B">
        <w:t xml:space="preserve"> gemäß Novellierung VOBGM</w:t>
      </w:r>
      <w:r w:rsidRPr="00727C7A">
        <w:t xml:space="preserve"> </w:t>
      </w:r>
      <w:r w:rsidRPr="005A445B">
        <w:t>geändert worden.</w:t>
      </w:r>
      <w:r>
        <w:t xml:space="preserve"> Die geänderten Absätze lauten nun in beiden Fällen:</w:t>
      </w:r>
    </w:p>
    <w:p w14:paraId="0E5A6A64" w14:textId="64DAD2B5" w:rsidR="00727C7A" w:rsidRPr="005A445B" w:rsidRDefault="00727C7A" w:rsidP="004758B0">
      <w:pPr>
        <w:pStyle w:val="LDTextinhalteingercktkursiv"/>
      </w:pPr>
      <w:r w:rsidRPr="005A445B">
        <w:t>Der mittlere Abschluss (Realschulabschluss) in Form des qualifizierenden Realschulabschlusses</w:t>
      </w:r>
      <w:r w:rsidR="004758B0">
        <w:t xml:space="preserve"> </w:t>
      </w:r>
      <w:r w:rsidRPr="005A445B">
        <w:t>wird zuerkannt, wenn die aus den Endnoten berechnete Durchschnittsnote in den Fächern Deutsch, Mathematik und erste Fremdsprache sowie in den übrigen Fächern jeweils mindestens befriedigend (3,0) ist und die Lernentwicklung, der Leistungsstand und die Arbeitshaltung der Schülerin oder des Schülers eine erfolgreiche Teilnahme am Unterricht in der Fachoberschule, der gymnasialen Oberstufe und dem beruflichen Gymnasium erwarten lassen.</w:t>
      </w:r>
    </w:p>
    <w:p w14:paraId="3A056982" w14:textId="045BDB8D" w:rsidR="00727C7A" w:rsidRDefault="00727C7A" w:rsidP="004758B0">
      <w:pPr>
        <w:pStyle w:val="LDTextinhalteingerckt"/>
      </w:pPr>
      <w:r>
        <w:t xml:space="preserve">Die genannten Änderungen </w:t>
      </w:r>
      <w:r w:rsidRPr="00727C7A">
        <w:t>sind ab dem Halbjahr 2018/2 wirksam.</w:t>
      </w:r>
    </w:p>
    <w:p w14:paraId="6224C60B" w14:textId="426C1326" w:rsidR="00727C7A" w:rsidRDefault="00727C7A" w:rsidP="001113BA">
      <w:pPr>
        <w:pStyle w:val="berschrift4"/>
      </w:pPr>
      <w:bookmarkStart w:id="34" w:name="_Toc7682065"/>
      <w:r>
        <w:t>Aben</w:t>
      </w:r>
      <w:r w:rsidR="00571090">
        <w:t>d</w:t>
      </w:r>
      <w:r>
        <w:t>schul</w:t>
      </w:r>
      <w:r w:rsidR="00153D95">
        <w:t>e</w:t>
      </w:r>
      <w:bookmarkEnd w:id="34"/>
    </w:p>
    <w:p w14:paraId="37CE8B6F" w14:textId="6908D1EE" w:rsidR="00727C7A" w:rsidRPr="00CF761C" w:rsidRDefault="00727C7A" w:rsidP="00571090">
      <w:pPr>
        <w:pStyle w:val="LDAuflistungText"/>
      </w:pPr>
      <w:r w:rsidRPr="00CF761C">
        <w:t>I</w:t>
      </w:r>
      <w:r w:rsidR="00571090">
        <w:t xml:space="preserve">m </w:t>
      </w:r>
      <w:r w:rsidRPr="00571090">
        <w:rPr>
          <w:rStyle w:val="hervorhebung"/>
        </w:rPr>
        <w:t>Semester</w:t>
      </w:r>
      <w:r w:rsidR="00571090">
        <w:rPr>
          <w:rStyle w:val="hervorhebung"/>
        </w:rPr>
        <w:t xml:space="preserve">zeugnis </w:t>
      </w:r>
      <w:r w:rsidRPr="00CF761C">
        <w:t>der Abendhauptschule und der Abendrealschule erfolgt bei langen Fächernamen nun ggf. eine automatische Schriftverkleinerung auf Schriftgröße 8 und ein Zeilenumbruch.</w:t>
      </w:r>
    </w:p>
    <w:p w14:paraId="761BBEF3" w14:textId="77777777" w:rsidR="00571090" w:rsidRDefault="00727C7A" w:rsidP="00571090">
      <w:pPr>
        <w:pStyle w:val="LDAuflistungText"/>
      </w:pPr>
      <w:r w:rsidRPr="00CF761C">
        <w:t xml:space="preserve">Im </w:t>
      </w:r>
      <w:r w:rsidRPr="00571090">
        <w:rPr>
          <w:rStyle w:val="hervorhebung"/>
        </w:rPr>
        <w:t>Abgangszeugnis</w:t>
      </w:r>
      <w:r w:rsidRPr="00CF761C">
        <w:t xml:space="preserve"> der Abendhauptschule und der Abendrealschule </w:t>
      </w:r>
    </w:p>
    <w:p w14:paraId="3251A6B3" w14:textId="53A791B4" w:rsidR="00571090" w:rsidRDefault="00571090" w:rsidP="00571090">
      <w:pPr>
        <w:pStyle w:val="LDAuflistungzweiteEbene"/>
      </w:pPr>
      <w:r w:rsidRPr="00CF761C">
        <w:t>erfolgt bei langen Fächernamen nun ggf. eine automatische Schriftverkleinerung auf Schriftgröße 8 und ein Zeilenumbruch</w:t>
      </w:r>
      <w:r w:rsidR="004E2AC8">
        <w:t>.</w:t>
      </w:r>
    </w:p>
    <w:p w14:paraId="09C7E955" w14:textId="4CCA2497" w:rsidR="00727C7A" w:rsidRDefault="00727C7A" w:rsidP="00571090">
      <w:pPr>
        <w:pStyle w:val="LDAuflistungzweiteEbene"/>
      </w:pPr>
      <w:r w:rsidRPr="00CF761C">
        <w:t xml:space="preserve">wird nun geschlechtsabhängig </w:t>
      </w:r>
      <w:r w:rsidRPr="00571090">
        <w:rPr>
          <w:rStyle w:val="LDMeneintrag"/>
        </w:rPr>
        <w:t>Klassenlehrer</w:t>
      </w:r>
      <w:r w:rsidRPr="00CF761C">
        <w:t xml:space="preserve"> oder </w:t>
      </w:r>
      <w:r w:rsidRPr="00571090">
        <w:rPr>
          <w:rStyle w:val="LDMeneintrag"/>
        </w:rPr>
        <w:t>Klassenlehrerin</w:t>
      </w:r>
      <w:r w:rsidRPr="00CF761C">
        <w:t xml:space="preserve"> ausgegeben.</w:t>
      </w:r>
    </w:p>
    <w:p w14:paraId="554F2AB5" w14:textId="62E7F6B9" w:rsidR="00727C7A" w:rsidRPr="00CF761C" w:rsidRDefault="00F74A5D" w:rsidP="00F74A5D">
      <w:pPr>
        <w:pStyle w:val="LDAuflistungzweiteEbene"/>
      </w:pPr>
      <w:r>
        <w:t>erscheint nun d</w:t>
      </w:r>
      <w:r w:rsidR="00727C7A" w:rsidRPr="00CF761C">
        <w:t>as bei der Zeugniszuweisung eingepflegte Ausgabedatum im Unterschriftenblock de</w:t>
      </w:r>
      <w:r>
        <w:t>s</w:t>
      </w:r>
      <w:r w:rsidR="00727C7A" w:rsidRPr="00CF761C">
        <w:t xml:space="preserve"> Zeugnisse</w:t>
      </w:r>
      <w:r>
        <w:t>s</w:t>
      </w:r>
      <w:r w:rsidR="00727C7A" w:rsidRPr="00CF761C">
        <w:t>.</w:t>
      </w:r>
    </w:p>
    <w:p w14:paraId="06FBAC6F" w14:textId="5C5C0100" w:rsidR="00B06A9F" w:rsidRDefault="00BE5511" w:rsidP="001113BA">
      <w:pPr>
        <w:pStyle w:val="berschrift4"/>
      </w:pPr>
      <w:bookmarkStart w:id="35" w:name="_Toc7682066"/>
      <w:r>
        <w:t>Abitur</w:t>
      </w:r>
      <w:bookmarkEnd w:id="35"/>
    </w:p>
    <w:p w14:paraId="3F90FC0B" w14:textId="77777777" w:rsidR="00571090" w:rsidRDefault="00BE5511" w:rsidP="00310D3B">
      <w:pPr>
        <w:pStyle w:val="LDTextinhalteingerckt"/>
      </w:pPr>
      <w:r>
        <w:t xml:space="preserve">Bei bilingual unterrichteten Fächern erscheint nun auch die Sprache, in der das </w:t>
      </w:r>
      <w:proofErr w:type="spellStart"/>
      <w:r>
        <w:t>Sachfach</w:t>
      </w:r>
      <w:proofErr w:type="spellEnd"/>
      <w:r>
        <w:t xml:space="preserve"> unterrichtet wurde, auf dem Zeugnis. </w:t>
      </w:r>
    </w:p>
    <w:p w14:paraId="0CECE667" w14:textId="2A2A5EE6" w:rsidR="003B23B5" w:rsidRDefault="00BE5511" w:rsidP="00310D3B">
      <w:pPr>
        <w:pStyle w:val="LDTextinhalteingerckt"/>
      </w:pPr>
      <w:r>
        <w:t xml:space="preserve">Unter der Tabelle bezüglich der Umsetzung der Noten in Punkte ist das </w:t>
      </w:r>
      <w:proofErr w:type="spellStart"/>
      <w:r>
        <w:t>bf</w:t>
      </w:r>
      <w:proofErr w:type="spellEnd"/>
      <w:r>
        <w:t xml:space="preserve"> (befreit) entfallen. </w:t>
      </w:r>
    </w:p>
    <w:p w14:paraId="2FEA03C2" w14:textId="5E7657F8" w:rsidR="004E7FC7" w:rsidRDefault="004E7FC7" w:rsidP="004E7FC7">
      <w:pPr>
        <w:pStyle w:val="berschrift4"/>
      </w:pPr>
      <w:bookmarkStart w:id="36" w:name="_Toc7682067"/>
      <w:r w:rsidRPr="006B603A">
        <w:t>Höhere Berufsfachschule</w:t>
      </w:r>
      <w:bookmarkEnd w:id="36"/>
    </w:p>
    <w:p w14:paraId="368776DF" w14:textId="6F6BCA73" w:rsidR="004E7FC7" w:rsidRDefault="008B2BFA" w:rsidP="004E7FC7">
      <w:pPr>
        <w:pStyle w:val="LDTextinhalteingerckt"/>
      </w:pPr>
      <w:r>
        <w:t>Bei der</w:t>
      </w:r>
      <w:r w:rsidR="002471AD">
        <w:t xml:space="preserve"> Höhere</w:t>
      </w:r>
      <w:r>
        <w:t>n</w:t>
      </w:r>
      <w:r w:rsidR="002471AD">
        <w:t xml:space="preserve"> Berufsfachschule (BFSM)</w:t>
      </w:r>
      <w:r w:rsidR="004E7FC7" w:rsidRPr="006B603A">
        <w:t xml:space="preserve"> </w:t>
      </w:r>
      <w:r>
        <w:t xml:space="preserve">sind </w:t>
      </w:r>
      <w:r w:rsidR="004E7FC7" w:rsidRPr="006B603A">
        <w:t>Halbjahreszeugnis, Abschlusszeugnis, Abgangszeugnis, FHR-Zusatzzeugnis</w:t>
      </w:r>
      <w:r w:rsidR="004E7FC7">
        <w:t xml:space="preserve"> </w:t>
      </w:r>
      <w:r>
        <w:t>an die neue Verordnung angepasst</w:t>
      </w:r>
      <w:r w:rsidR="004E7FC7">
        <w:t>.</w:t>
      </w:r>
    </w:p>
    <w:p w14:paraId="08022C03" w14:textId="25FF3C16" w:rsidR="004E7FC7" w:rsidRDefault="004E7FC7" w:rsidP="004E7FC7">
      <w:pPr>
        <w:pStyle w:val="berschrift4"/>
      </w:pPr>
      <w:bookmarkStart w:id="37" w:name="_Toc7682068"/>
      <w:r>
        <w:lastRenderedPageBreak/>
        <w:t>BÜA</w:t>
      </w:r>
      <w:bookmarkEnd w:id="37"/>
      <w:r>
        <w:t xml:space="preserve"> </w:t>
      </w:r>
    </w:p>
    <w:p w14:paraId="4057FD45" w14:textId="495CC808" w:rsidR="004E7FC7" w:rsidRPr="006B603A" w:rsidRDefault="004E7FC7" w:rsidP="00916DC2">
      <w:pPr>
        <w:pStyle w:val="LDAuflistungText"/>
      </w:pPr>
      <w:r w:rsidRPr="004E7FC7">
        <w:rPr>
          <w:rStyle w:val="hervorhebung"/>
        </w:rPr>
        <w:t>Jahreszeugnis</w:t>
      </w:r>
      <w:r>
        <w:br/>
        <w:t>I</w:t>
      </w:r>
      <w:r w:rsidRPr="006B603A">
        <w:t>n</w:t>
      </w:r>
      <w:r w:rsidR="008B2BFA">
        <w:t xml:space="preserve"> der Jahrgangsstufe</w:t>
      </w:r>
      <w:r w:rsidRPr="006B603A">
        <w:t xml:space="preserve"> 11 kann der berufsbildende Unterricht als Note erfasst werden</w:t>
      </w:r>
      <w:r>
        <w:t>.</w:t>
      </w:r>
    </w:p>
    <w:p w14:paraId="0A9C2107" w14:textId="02F61BB9" w:rsidR="004E7FC7" w:rsidRDefault="004E7FC7" w:rsidP="00916DC2">
      <w:pPr>
        <w:pStyle w:val="LDAuflistungText"/>
      </w:pPr>
      <w:r>
        <w:rPr>
          <w:rStyle w:val="hervorhebung"/>
        </w:rPr>
        <w:t>Abgangs- und Abschlusszeugnis</w:t>
      </w:r>
      <w:r>
        <w:br/>
        <w:t>A</w:t>
      </w:r>
      <w:r w:rsidRPr="006B603A">
        <w:t xml:space="preserve">uch im Fall eines Schwerpunktwechsels wird der erste Tag der Schulform BÜA als </w:t>
      </w:r>
      <w:proofErr w:type="spellStart"/>
      <w:r w:rsidRPr="006B603A">
        <w:t>Beginndatum</w:t>
      </w:r>
      <w:proofErr w:type="spellEnd"/>
      <w:r w:rsidRPr="006B603A">
        <w:t xml:space="preserve"> ausgewiesen</w:t>
      </w:r>
      <w:r>
        <w:t>.</w:t>
      </w:r>
    </w:p>
    <w:p w14:paraId="36923072" w14:textId="47370312" w:rsidR="004E7FC7" w:rsidRDefault="004E7FC7" w:rsidP="004E7FC7">
      <w:pPr>
        <w:pStyle w:val="berschrift4"/>
      </w:pPr>
      <w:bookmarkStart w:id="38" w:name="_Toc7682069"/>
      <w:r>
        <w:t>F</w:t>
      </w:r>
      <w:r w:rsidR="00153D95">
        <w:t>achoberschule</w:t>
      </w:r>
      <w:bookmarkEnd w:id="38"/>
    </w:p>
    <w:p w14:paraId="5EF1B315" w14:textId="795F4402" w:rsidR="004E7FC7" w:rsidRPr="006B603A" w:rsidRDefault="004E7FC7" w:rsidP="004E7FC7">
      <w:pPr>
        <w:pStyle w:val="LDTextinhalteingerckt"/>
      </w:pPr>
      <w:r>
        <w:t xml:space="preserve">Das </w:t>
      </w:r>
      <w:r w:rsidRPr="006B603A">
        <w:t xml:space="preserve">Jahreszeugnis FOS </w:t>
      </w:r>
      <w:r w:rsidR="008B2BFA">
        <w:t>ist an die neue Verordnung</w:t>
      </w:r>
      <w:r>
        <w:t xml:space="preserve"> angepasst.</w:t>
      </w:r>
    </w:p>
    <w:p w14:paraId="5844ECAB" w14:textId="77777777" w:rsidR="004E7FC7" w:rsidRDefault="004E7FC7" w:rsidP="004E7FC7">
      <w:pPr>
        <w:pStyle w:val="LDTextinhalteingerckt"/>
      </w:pPr>
    </w:p>
    <w:p w14:paraId="7E5F2E63" w14:textId="16C2F616" w:rsidR="004E7FC7" w:rsidRPr="004E7FC7" w:rsidRDefault="00916DC2" w:rsidP="00916DC2">
      <w:pPr>
        <w:pStyle w:val="LDTextinhalt"/>
      </w:pPr>
      <w:r>
        <w:t>D</w:t>
      </w:r>
      <w:r w:rsidRPr="006B603A">
        <w:t xml:space="preserve">ie </w:t>
      </w:r>
      <w:r>
        <w:t xml:space="preserve">entsprechend angepassten </w:t>
      </w:r>
      <w:r w:rsidRPr="006B603A">
        <w:t xml:space="preserve">Hinweise zu den Zeugnissen </w:t>
      </w:r>
      <w:r>
        <w:t xml:space="preserve">finden Sie </w:t>
      </w:r>
      <w:r w:rsidR="004E7FC7" w:rsidRPr="006B603A">
        <w:t xml:space="preserve">im </w:t>
      </w:r>
      <w:r w:rsidR="004E7FC7" w:rsidRPr="008B2BFA">
        <w:rPr>
          <w:rStyle w:val="LDBedienelement"/>
        </w:rPr>
        <w:t>LUSD-Forum</w:t>
      </w:r>
      <w:r w:rsidRPr="008B2BFA">
        <w:rPr>
          <w:rStyle w:val="LDBedienelement"/>
        </w:rPr>
        <w:t xml:space="preserve"> &gt; Anleitungen</w:t>
      </w:r>
      <w:r w:rsidR="008B2BFA" w:rsidRPr="008B2BFA">
        <w:rPr>
          <w:rStyle w:val="LDBedienelement"/>
        </w:rPr>
        <w:t xml:space="preserve"> &gt; Leistungserfassung und Zeugnisse &gt; Handreichung zu Zeugnissen der berufichen Schulen</w:t>
      </w:r>
      <w:r>
        <w:t>.</w:t>
      </w:r>
    </w:p>
    <w:p w14:paraId="67497125" w14:textId="1E80E1DA" w:rsidR="006B603A" w:rsidRDefault="006B603A" w:rsidP="006B603A">
      <w:pPr>
        <w:pStyle w:val="berschrift2"/>
      </w:pPr>
      <w:bookmarkStart w:id="39" w:name="_Toc7682070"/>
      <w:r>
        <w:t>Extras</w:t>
      </w:r>
      <w:bookmarkEnd w:id="39"/>
    </w:p>
    <w:p w14:paraId="41AD0879" w14:textId="276A4AC8" w:rsidR="006B603A" w:rsidRDefault="006B603A" w:rsidP="006B603A">
      <w:pPr>
        <w:pStyle w:val="berschrift3"/>
      </w:pPr>
      <w:bookmarkStart w:id="40" w:name="_Toc7682071"/>
      <w:r w:rsidRPr="006B603A">
        <w:t>Aufgabenliste</w:t>
      </w:r>
      <w:bookmarkEnd w:id="40"/>
    </w:p>
    <w:p w14:paraId="33C39853" w14:textId="5B4295C8" w:rsidR="00571090" w:rsidRPr="00571090" w:rsidRDefault="00571090" w:rsidP="00571090">
      <w:pPr>
        <w:pStyle w:val="berschrift4"/>
      </w:pPr>
      <w:bookmarkStart w:id="41" w:name="_Toc7682072"/>
      <w:r>
        <w:t>Meldung: Schüler ohne Eintrittsdatum</w:t>
      </w:r>
      <w:bookmarkEnd w:id="41"/>
    </w:p>
    <w:p w14:paraId="262ADCE8" w14:textId="1CA30EBF" w:rsidR="006B603A" w:rsidRDefault="00571090" w:rsidP="006B603A">
      <w:pPr>
        <w:pStyle w:val="LDTextinhalteingerckt"/>
      </w:pPr>
      <w:r>
        <w:t xml:space="preserve">Der </w:t>
      </w:r>
      <w:r w:rsidR="006B603A" w:rsidRPr="006B603A">
        <w:t xml:space="preserve">Fehler </w:t>
      </w:r>
      <w:r>
        <w:t xml:space="preserve">bei der </w:t>
      </w:r>
      <w:r w:rsidR="006B603A" w:rsidRPr="006B603A">
        <w:t xml:space="preserve">Meldung </w:t>
      </w:r>
      <w:r w:rsidR="006B603A" w:rsidRPr="00571090">
        <w:rPr>
          <w:rStyle w:val="LDMeneintrag"/>
        </w:rPr>
        <w:t>Schüler ohne Eintrittsdatum</w:t>
      </w:r>
      <w:r>
        <w:t xml:space="preserve">, der </w:t>
      </w:r>
      <w:r w:rsidR="006B603A" w:rsidRPr="006B603A">
        <w:t>Schüler der St/Sem A1/1 bzw. A1/2 betraf</w:t>
      </w:r>
      <w:r>
        <w:t>, wurde behoben.</w:t>
      </w:r>
    </w:p>
    <w:p w14:paraId="3679747A" w14:textId="240AE964" w:rsidR="00916DC2" w:rsidRDefault="00916DC2" w:rsidP="00916DC2">
      <w:pPr>
        <w:pStyle w:val="berschrift4"/>
      </w:pPr>
      <w:bookmarkStart w:id="42" w:name="_Toc7682073"/>
      <w:r>
        <w:t>Meldung: Schüler mit Leereintrag Konfession</w:t>
      </w:r>
      <w:bookmarkEnd w:id="42"/>
    </w:p>
    <w:p w14:paraId="77986F53" w14:textId="04E0301E" w:rsidR="00916DC2" w:rsidRDefault="00916DC2" w:rsidP="00916DC2">
      <w:pPr>
        <w:pStyle w:val="LDTextinhalteingerckt"/>
      </w:pPr>
      <w:r>
        <w:t xml:space="preserve">Für aktive Schüler, bei denen auf der Webseite </w:t>
      </w:r>
      <w:r w:rsidRPr="00C22358">
        <w:rPr>
          <w:rStyle w:val="LDMenpunkt"/>
        </w:rPr>
        <w:t xml:space="preserve">Schülerstammdaten </w:t>
      </w:r>
      <w:r>
        <w:t xml:space="preserve">im Feld </w:t>
      </w:r>
      <w:r w:rsidRPr="00F713C3">
        <w:rPr>
          <w:rStyle w:val="LDBedienelement"/>
        </w:rPr>
        <w:t>Konfession</w:t>
      </w:r>
      <w:r>
        <w:t xml:space="preserve"> ein </w:t>
      </w:r>
      <w:r w:rsidRPr="00F713C3">
        <w:rPr>
          <w:rStyle w:val="LDMeneintrag"/>
        </w:rPr>
        <w:t>Leereintrag</w:t>
      </w:r>
      <w:r>
        <w:t xml:space="preserve"> steht (</w:t>
      </w:r>
      <w:r w:rsidRPr="00916DC2">
        <w:sym w:font="Wingdings" w:char="F0E0"/>
      </w:r>
      <w:r>
        <w:t xml:space="preserve"> siehe Punkt </w:t>
      </w:r>
      <w:r>
        <w:fldChar w:fldCharType="begin"/>
      </w:r>
      <w:r>
        <w:instrText xml:space="preserve"> REF _Ref7004564 \r \h </w:instrText>
      </w:r>
      <w:r>
        <w:fldChar w:fldCharType="separate"/>
      </w:r>
      <w:r w:rsidR="00B443B0">
        <w:t>2.1</w:t>
      </w:r>
      <w:r>
        <w:fldChar w:fldCharType="end"/>
      </w:r>
      <w:r>
        <w:t xml:space="preserve"> - Seite </w:t>
      </w:r>
      <w:r>
        <w:fldChar w:fldCharType="begin"/>
      </w:r>
      <w:r>
        <w:instrText xml:space="preserve"> PAGEREF _Ref7004586 \h </w:instrText>
      </w:r>
      <w:r>
        <w:fldChar w:fldCharType="separate"/>
      </w:r>
      <w:r w:rsidR="00B443B0">
        <w:rPr>
          <w:noProof/>
        </w:rPr>
        <w:t>3</w:t>
      </w:r>
      <w:r>
        <w:fldChar w:fldCharType="end"/>
      </w:r>
      <w:r>
        <w:t xml:space="preserve">), erscheint in der </w:t>
      </w:r>
      <w:r w:rsidRPr="007F78E9">
        <w:t>Aufgabenliste</w:t>
      </w:r>
      <w:r>
        <w:t xml:space="preserve"> - </w:t>
      </w:r>
      <w:r w:rsidRPr="007F78E9">
        <w:t>Regelgruppe Statistik</w:t>
      </w:r>
      <w:r w:rsidR="008B2BFA">
        <w:t xml:space="preserve"> -</w:t>
      </w:r>
      <w:r w:rsidRPr="007F78E9">
        <w:t xml:space="preserve"> </w:t>
      </w:r>
      <w:r>
        <w:t xml:space="preserve">die Muss-Meldung </w:t>
      </w:r>
    </w:p>
    <w:p w14:paraId="39EAA38B" w14:textId="5496DD16" w:rsidR="00916DC2" w:rsidRPr="00F713C3" w:rsidRDefault="00916DC2" w:rsidP="00916DC2">
      <w:pPr>
        <w:pStyle w:val="LDTextinhalteingerckt"/>
        <w:rPr>
          <w:rStyle w:val="LDMeneintrag"/>
        </w:rPr>
      </w:pPr>
      <w:r w:rsidRPr="00F713C3">
        <w:rPr>
          <w:rStyle w:val="LDMeneintrag"/>
        </w:rPr>
        <w:t>Schüler mit Leereintrag im Feld Konfession. (&lt;Schulform&gt; - &lt;Anzahl Schüler&gt;)</w:t>
      </w:r>
      <w:r>
        <w:rPr>
          <w:rStyle w:val="LDMeneintrag"/>
        </w:rPr>
        <w:t>.</w:t>
      </w:r>
    </w:p>
    <w:p w14:paraId="740799CA" w14:textId="7947467F" w:rsidR="00571090" w:rsidRDefault="00916DC2" w:rsidP="00916DC2">
      <w:pPr>
        <w:pStyle w:val="LDTextinhalteingerckt"/>
      </w:pPr>
      <w:r w:rsidRPr="005811E2">
        <w:rPr>
          <w:noProof/>
          <w:lang w:eastAsia="de-DE"/>
        </w:rPr>
        <w:lastRenderedPageBreak/>
        <w:drawing>
          <wp:inline distT="0" distB="0" distL="0" distR="0" wp14:anchorId="3E687EF5" wp14:editId="49DB4A8E">
            <wp:extent cx="4320000" cy="1054800"/>
            <wp:effectExtent l="19050" t="19050" r="23495" b="1206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0000" cy="1054800"/>
                    </a:xfrm>
                    <a:prstGeom prst="rect">
                      <a:avLst/>
                    </a:prstGeom>
                    <a:ln>
                      <a:solidFill>
                        <a:schemeClr val="accent1"/>
                      </a:solidFill>
                    </a:ln>
                  </pic:spPr>
                </pic:pic>
              </a:graphicData>
            </a:graphic>
          </wp:inline>
        </w:drawing>
      </w:r>
    </w:p>
    <w:p w14:paraId="1A6058DF" w14:textId="084A6F36" w:rsidR="00916DC2" w:rsidRDefault="00916DC2" w:rsidP="006B603A">
      <w:pPr>
        <w:pStyle w:val="LDTextinhalteingerckt"/>
      </w:pPr>
    </w:p>
    <w:p w14:paraId="2A9915B4" w14:textId="77777777" w:rsidR="00916DC2" w:rsidRPr="006B603A" w:rsidRDefault="00916DC2" w:rsidP="006B603A">
      <w:pPr>
        <w:pStyle w:val="LDTextinhalteingerckt"/>
        <w:sectPr w:rsidR="00916DC2" w:rsidRPr="006B603A" w:rsidSect="00480A05">
          <w:footerReference w:type="first" r:id="rId24"/>
          <w:pgSz w:w="11906" w:h="16838"/>
          <w:pgMar w:top="1134" w:right="851" w:bottom="1134" w:left="1474" w:header="567" w:footer="709" w:gutter="0"/>
          <w:pgNumType w:start="3"/>
          <w:cols w:space="708"/>
          <w:titlePg/>
          <w:docGrid w:linePitch="360"/>
        </w:sectPr>
      </w:pPr>
    </w:p>
    <w:p w14:paraId="76894E23" w14:textId="1087D239" w:rsidR="00310D3B" w:rsidRDefault="00310D3B" w:rsidP="00310D3B">
      <w:pPr>
        <w:pStyle w:val="berschrift3"/>
      </w:pPr>
      <w:bookmarkStart w:id="43" w:name="_Toc7682074"/>
      <w:r>
        <w:lastRenderedPageBreak/>
        <w:t>Berichtsverwaltung</w:t>
      </w:r>
      <w:r w:rsidR="00A42907">
        <w:t xml:space="preserve"> &gt; Unterricht</w:t>
      </w:r>
      <w:bookmarkEnd w:id="43"/>
    </w:p>
    <w:p w14:paraId="2D1837F8" w14:textId="1243BAC1" w:rsidR="004A0324" w:rsidRDefault="004A0324" w:rsidP="00A42907">
      <w:pPr>
        <w:pStyle w:val="berschrift4"/>
      </w:pPr>
      <w:bookmarkStart w:id="44" w:name="_Toc7682075"/>
      <w:r>
        <w:t>FHR-Oberstufe</w:t>
      </w:r>
      <w:r w:rsidR="00153D95">
        <w:t xml:space="preserve"> &gt; </w:t>
      </w:r>
      <w:r>
        <w:t>FHR-Varianten</w:t>
      </w:r>
      <w:bookmarkEnd w:id="44"/>
    </w:p>
    <w:p w14:paraId="6A30AD55" w14:textId="5DA1F91F" w:rsidR="004A0324" w:rsidRDefault="004A0324" w:rsidP="004A0324">
      <w:pPr>
        <w:pStyle w:val="LDTextinhalteingerckt"/>
      </w:pPr>
      <w:r>
        <w:t xml:space="preserve">Der neue Bericht: </w:t>
      </w:r>
      <w:r w:rsidRPr="004A0324">
        <w:rPr>
          <w:rStyle w:val="hervorhebung"/>
        </w:rPr>
        <w:t>FHR-Varianten</w:t>
      </w:r>
    </w:p>
    <w:p w14:paraId="339FD2A8" w14:textId="79D5FAE5" w:rsidR="004A0324" w:rsidRDefault="004A0324" w:rsidP="004A0324">
      <w:pPr>
        <w:pStyle w:val="LDAuflistungText"/>
      </w:pPr>
      <w:r>
        <w:t xml:space="preserve">ist im Format </w:t>
      </w:r>
      <w:proofErr w:type="spellStart"/>
      <w:r>
        <w:t>pdf</w:t>
      </w:r>
      <w:proofErr w:type="spellEnd"/>
      <w:r>
        <w:t xml:space="preserve">. </w:t>
      </w:r>
      <w:r w:rsidR="004E2AC8">
        <w:t>e</w:t>
      </w:r>
      <w:r>
        <w:t>rstellbar</w:t>
      </w:r>
      <w:r w:rsidR="004E2AC8">
        <w:t>.</w:t>
      </w:r>
    </w:p>
    <w:p w14:paraId="209DFC0D" w14:textId="637C61CB" w:rsidR="004A0324" w:rsidRDefault="004A0324" w:rsidP="004A0324">
      <w:pPr>
        <w:pStyle w:val="LDAuflistungText"/>
      </w:pPr>
      <w:r>
        <w:t xml:space="preserve">ist </w:t>
      </w:r>
      <w:r w:rsidRPr="004A0324">
        <w:t>alphabetisch oder nach Klasse sortierbar</w:t>
      </w:r>
      <w:r w:rsidR="004E2AC8">
        <w:t>.</w:t>
      </w:r>
    </w:p>
    <w:p w14:paraId="52122E8F" w14:textId="1894D437" w:rsidR="004A0324" w:rsidRDefault="004A0324" w:rsidP="004A0324">
      <w:pPr>
        <w:pStyle w:val="LDAuflistungText"/>
      </w:pPr>
      <w:r>
        <w:t>ist in zwei Versionen abrufbar:</w:t>
      </w:r>
    </w:p>
    <w:p w14:paraId="234BFFB1" w14:textId="0C32DD30" w:rsidR="004A0324" w:rsidRDefault="004A0324" w:rsidP="004A0324">
      <w:pPr>
        <w:pStyle w:val="LDAuflistungzweiteEbene"/>
      </w:pPr>
      <w:r w:rsidRPr="00297A9B">
        <w:t>Version 1 = ausgewählte Variante, einseitig</w:t>
      </w:r>
      <w:r>
        <w:t xml:space="preserve"> </w:t>
      </w:r>
      <w:r w:rsidR="00286A92">
        <w:t>(</w:t>
      </w:r>
      <w:r w:rsidR="00286A92">
        <w:fldChar w:fldCharType="begin"/>
      </w:r>
      <w:r w:rsidR="00286A92">
        <w:instrText xml:space="preserve"> REF _Ref6904666 \h </w:instrText>
      </w:r>
      <w:r w:rsidR="00286A92">
        <w:fldChar w:fldCharType="separate"/>
      </w:r>
      <w:r w:rsidR="00B443B0">
        <w:t>Abb. 2</w:t>
      </w:r>
      <w:r w:rsidR="00286A92">
        <w:fldChar w:fldCharType="end"/>
      </w:r>
      <w:r w:rsidR="00286A92">
        <w:t>)</w:t>
      </w:r>
    </w:p>
    <w:p w14:paraId="20CF9BF1" w14:textId="6D1AEBFB" w:rsidR="004A0324" w:rsidRDefault="004A0324" w:rsidP="004A0324">
      <w:pPr>
        <w:pStyle w:val="LDAuflistungzweiteEbene"/>
      </w:pPr>
      <w:r>
        <w:t>Version 2 = alle Varianten, pro Version eine Seite</w:t>
      </w:r>
      <w:r w:rsidR="00286A92">
        <w:t xml:space="preserve"> (</w:t>
      </w:r>
      <w:r w:rsidR="00286A92">
        <w:fldChar w:fldCharType="begin"/>
      </w:r>
      <w:r w:rsidR="00286A92">
        <w:instrText xml:space="preserve"> REF _Ref6904681 \h </w:instrText>
      </w:r>
      <w:r w:rsidR="00286A92">
        <w:fldChar w:fldCharType="separate"/>
      </w:r>
      <w:r w:rsidR="00B443B0">
        <w:t>Abb. 3</w:t>
      </w:r>
      <w:r w:rsidR="00286A92">
        <w:fldChar w:fldCharType="end"/>
      </w:r>
      <w:r w:rsidR="00286A92">
        <w:t>)</w:t>
      </w:r>
      <w:r w:rsidR="004E2AC8">
        <w:t>.</w:t>
      </w:r>
    </w:p>
    <w:p w14:paraId="5344E883" w14:textId="77777777" w:rsidR="004A0324" w:rsidRDefault="004A0324" w:rsidP="004A0324">
      <w:pPr>
        <w:pStyle w:val="LDTextinhaltweitereingerckt"/>
      </w:pPr>
    </w:p>
    <w:p w14:paraId="48FFDDF1" w14:textId="77777777" w:rsidR="004A0324" w:rsidRDefault="00465CB9" w:rsidP="004A0324">
      <w:pPr>
        <w:pStyle w:val="LDTextinhalteingerckt"/>
        <w:keepNext/>
      </w:pPr>
      <w:r w:rsidRPr="00465CB9">
        <w:rPr>
          <w:noProof/>
          <w:lang w:eastAsia="de-DE"/>
        </w:rPr>
        <w:lastRenderedPageBreak/>
        <w:drawing>
          <wp:inline distT="0" distB="0" distL="0" distR="0" wp14:anchorId="4F3A0104" wp14:editId="116668E0">
            <wp:extent cx="4680000" cy="6012000"/>
            <wp:effectExtent l="19050" t="19050" r="25400" b="2730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80000" cy="6012000"/>
                    </a:xfrm>
                    <a:prstGeom prst="rect">
                      <a:avLst/>
                    </a:prstGeom>
                    <a:ln>
                      <a:solidFill>
                        <a:schemeClr val="bg1">
                          <a:lumMod val="50000"/>
                        </a:schemeClr>
                      </a:solidFill>
                    </a:ln>
                  </pic:spPr>
                </pic:pic>
              </a:graphicData>
            </a:graphic>
          </wp:inline>
        </w:drawing>
      </w:r>
    </w:p>
    <w:p w14:paraId="34B6AA88" w14:textId="75A5064B" w:rsidR="004A0324" w:rsidRPr="004A0324" w:rsidRDefault="004A0324" w:rsidP="004A0324">
      <w:pPr>
        <w:pStyle w:val="LDBildunterschrift"/>
      </w:pPr>
      <w:bookmarkStart w:id="45" w:name="_Ref6904666"/>
      <w:r>
        <w:t xml:space="preserve">Abb. </w:t>
      </w:r>
      <w:fldSimple w:instr=" SEQ Abb. \* ARABIC ">
        <w:r w:rsidR="00B443B0">
          <w:rPr>
            <w:noProof/>
          </w:rPr>
          <w:t>2</w:t>
        </w:r>
      </w:fldSimple>
      <w:bookmarkEnd w:id="45"/>
      <w:r>
        <w:tab/>
      </w:r>
      <w:r w:rsidRPr="004A0324">
        <w:t>Bericht: FHR-Varianten</w:t>
      </w:r>
      <w:r>
        <w:t xml:space="preserve"> in der Version 1: ausgewählte Variante</w:t>
      </w:r>
    </w:p>
    <w:p w14:paraId="03496256" w14:textId="6D253F72" w:rsidR="00297A9B" w:rsidRPr="00297A9B" w:rsidRDefault="00297A9B" w:rsidP="00297A9B">
      <w:pPr>
        <w:pStyle w:val="LDTextinhalteingerckt"/>
      </w:pPr>
    </w:p>
    <w:p w14:paraId="0A3A84EC" w14:textId="77777777" w:rsidR="004A0324" w:rsidRDefault="007A3319" w:rsidP="004A0324">
      <w:pPr>
        <w:pStyle w:val="LDTextinhalteingerckt"/>
        <w:keepNext/>
      </w:pPr>
      <w:r w:rsidRPr="007A3319">
        <w:rPr>
          <w:noProof/>
          <w:lang w:eastAsia="de-DE"/>
        </w:rPr>
        <w:lastRenderedPageBreak/>
        <w:drawing>
          <wp:inline distT="0" distB="0" distL="0" distR="0" wp14:anchorId="081E1CD7" wp14:editId="4184CAA5">
            <wp:extent cx="4680000" cy="5706000"/>
            <wp:effectExtent l="19050" t="19050" r="25400" b="285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80000" cy="5706000"/>
                    </a:xfrm>
                    <a:prstGeom prst="rect">
                      <a:avLst/>
                    </a:prstGeom>
                    <a:ln>
                      <a:solidFill>
                        <a:schemeClr val="bg1">
                          <a:lumMod val="50000"/>
                        </a:schemeClr>
                      </a:solidFill>
                    </a:ln>
                  </pic:spPr>
                </pic:pic>
              </a:graphicData>
            </a:graphic>
          </wp:inline>
        </w:drawing>
      </w:r>
    </w:p>
    <w:p w14:paraId="4D3630EA" w14:textId="3790FBA9" w:rsidR="004A0324" w:rsidRDefault="004A0324" w:rsidP="004A0324">
      <w:pPr>
        <w:pStyle w:val="LDBildunterschrift"/>
      </w:pPr>
      <w:bookmarkStart w:id="46" w:name="_Ref6904681"/>
      <w:r>
        <w:t xml:space="preserve">Abb. </w:t>
      </w:r>
      <w:fldSimple w:instr=" SEQ Abb. \* ARABIC ">
        <w:r w:rsidR="00B443B0">
          <w:rPr>
            <w:noProof/>
          </w:rPr>
          <w:t>3</w:t>
        </w:r>
      </w:fldSimple>
      <w:bookmarkEnd w:id="46"/>
      <w:r>
        <w:tab/>
      </w:r>
      <w:r w:rsidRPr="004A0324">
        <w:t>Bericht: FHR-Varianten</w:t>
      </w:r>
      <w:r>
        <w:t xml:space="preserve"> in der Version 2: </w:t>
      </w:r>
      <w:r w:rsidR="00286A92">
        <w:t xml:space="preserve">alle </w:t>
      </w:r>
      <w:r>
        <w:t>Variante</w:t>
      </w:r>
      <w:r w:rsidR="00286A92">
        <w:t>n</w:t>
      </w:r>
    </w:p>
    <w:p w14:paraId="5F07A74B" w14:textId="7FF71EBE" w:rsidR="004A0324" w:rsidRPr="00A42907" w:rsidRDefault="004A0324" w:rsidP="004A0324">
      <w:pPr>
        <w:pStyle w:val="berschrift4"/>
      </w:pPr>
      <w:bookmarkStart w:id="47" w:name="_Toc7682076"/>
      <w:r>
        <w:t>H/R Abschluss</w:t>
      </w:r>
      <w:r w:rsidR="00153D95">
        <w:t xml:space="preserve"> &gt; </w:t>
      </w:r>
      <w:r>
        <w:t>Ergebnisse Abschlussprüfung - Klasse</w:t>
      </w:r>
      <w:bookmarkEnd w:id="47"/>
      <w:r>
        <w:t xml:space="preserve"> </w:t>
      </w:r>
    </w:p>
    <w:p w14:paraId="43A9C6E1" w14:textId="77777777" w:rsidR="004A0324" w:rsidRDefault="004A0324" w:rsidP="004A0324">
      <w:pPr>
        <w:pStyle w:val="LDTextinhalteingerckt"/>
      </w:pPr>
      <w:r>
        <w:t xml:space="preserve">Der Bericht </w:t>
      </w:r>
      <w:r w:rsidRPr="008B2BFA">
        <w:rPr>
          <w:rStyle w:val="LDBedienelement"/>
        </w:rPr>
        <w:t>Abschlussprüfung nach Klasse</w:t>
      </w:r>
      <w:r>
        <w:t xml:space="preserve"> ist für eine Klasse H10 in der Version Realschule ausgebbar.</w:t>
      </w:r>
    </w:p>
    <w:p w14:paraId="5DDC29CC" w14:textId="17BE4629" w:rsidR="001113BA" w:rsidRDefault="00286A92" w:rsidP="001113BA">
      <w:pPr>
        <w:pStyle w:val="berschrift4"/>
      </w:pPr>
      <w:bookmarkStart w:id="48" w:name="_Toc7682077"/>
      <w:r>
        <w:t>Kurse</w:t>
      </w:r>
      <w:r w:rsidR="00153D95">
        <w:t xml:space="preserve"> &gt; </w:t>
      </w:r>
      <w:r w:rsidR="001113BA">
        <w:t>Unterrichtsverteilung (alle Standorte)</w:t>
      </w:r>
      <w:bookmarkEnd w:id="48"/>
    </w:p>
    <w:p w14:paraId="256E9031" w14:textId="77777777" w:rsidR="00C04CAE" w:rsidRDefault="00286A92" w:rsidP="001113BA">
      <w:pPr>
        <w:pStyle w:val="LDTextinhalteingerckt"/>
      </w:pPr>
      <w:r>
        <w:t xml:space="preserve">Der neue Bericht: </w:t>
      </w:r>
      <w:r w:rsidR="001113BA" w:rsidRPr="00286A92">
        <w:rPr>
          <w:rStyle w:val="hervorhebung"/>
        </w:rPr>
        <w:t>Unterrichtsverteilung (alle Standorte)</w:t>
      </w:r>
      <w:r w:rsidR="00C04CAE" w:rsidRPr="00C04CAE">
        <w:t xml:space="preserve"> </w:t>
      </w:r>
    </w:p>
    <w:p w14:paraId="6A60031A" w14:textId="77777777" w:rsidR="00C04CAE" w:rsidRDefault="00C04CAE" w:rsidP="00C04CAE">
      <w:pPr>
        <w:pStyle w:val="LDAuflistungText"/>
      </w:pPr>
      <w:r>
        <w:lastRenderedPageBreak/>
        <w:t>gibt für Schulen mit mehreren Standorten die Unterrichtsverteilungen aller Standorte aus. Dabei spielt es keine Rolle, an welchem Standort der Bericht aufgerufen wird.</w:t>
      </w:r>
    </w:p>
    <w:p w14:paraId="3DFE586D" w14:textId="2372B034" w:rsidR="00286A92" w:rsidRDefault="00C04CAE" w:rsidP="00571090">
      <w:pPr>
        <w:pStyle w:val="LDTextinhaltweitereingerckt"/>
      </w:pPr>
      <w:r w:rsidRPr="00C04CAE">
        <w:t>Auf der letzten Seite erfolgt eine Zusammenfassung</w:t>
      </w:r>
      <w:r w:rsidR="00571090">
        <w:t xml:space="preserve"> </w:t>
      </w:r>
      <w:r w:rsidRPr="00F740D2">
        <w:t>für die gesamte Schule</w:t>
      </w:r>
      <w:r w:rsidR="00571090">
        <w:t>.</w:t>
      </w:r>
    </w:p>
    <w:p w14:paraId="3ECEA2F7" w14:textId="77777777" w:rsidR="00571090" w:rsidRDefault="00571090" w:rsidP="00571090">
      <w:pPr>
        <w:pStyle w:val="LDTextinhaltweitereingerckt"/>
        <w:keepNext/>
      </w:pPr>
      <w:r w:rsidRPr="00571090">
        <w:rPr>
          <w:noProof/>
          <w:lang w:eastAsia="de-DE"/>
        </w:rPr>
        <w:drawing>
          <wp:inline distT="0" distB="0" distL="0" distR="0" wp14:anchorId="3B1B6B2F" wp14:editId="3D2B4552">
            <wp:extent cx="4680000" cy="2800800"/>
            <wp:effectExtent l="19050" t="19050" r="25400" b="1905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80000" cy="2800800"/>
                    </a:xfrm>
                    <a:prstGeom prst="rect">
                      <a:avLst/>
                    </a:prstGeom>
                    <a:ln>
                      <a:solidFill>
                        <a:schemeClr val="bg1">
                          <a:lumMod val="50000"/>
                        </a:schemeClr>
                      </a:solidFill>
                    </a:ln>
                  </pic:spPr>
                </pic:pic>
              </a:graphicData>
            </a:graphic>
          </wp:inline>
        </w:drawing>
      </w:r>
    </w:p>
    <w:p w14:paraId="01DE757D" w14:textId="1F585E6A" w:rsidR="00571090" w:rsidRDefault="00571090" w:rsidP="00571090">
      <w:pPr>
        <w:pStyle w:val="LDBildunterschrift"/>
      </w:pPr>
      <w:r>
        <w:t xml:space="preserve">      Abb. </w:t>
      </w:r>
      <w:fldSimple w:instr=" SEQ Abb. \* ARABIC ">
        <w:r w:rsidR="00B443B0">
          <w:rPr>
            <w:noProof/>
          </w:rPr>
          <w:t>4</w:t>
        </w:r>
      </w:fldSimple>
      <w:r>
        <w:tab/>
        <w:t>Bericht: Unterrichtsverteilung (alle Standorte) - Zusammenfassung aller Standorte</w:t>
      </w:r>
    </w:p>
    <w:p w14:paraId="6E068590" w14:textId="55203A35" w:rsidR="00C04CAE" w:rsidRDefault="00C04CAE" w:rsidP="00C04CAE">
      <w:pPr>
        <w:pStyle w:val="LDAuflistungText"/>
      </w:pPr>
      <w:r>
        <w:t>funktioniert auch für Schulen ohne Nebenstandorte</w:t>
      </w:r>
      <w:r w:rsidR="00C22358">
        <w:t>.</w:t>
      </w:r>
    </w:p>
    <w:p w14:paraId="3A0D3EEC" w14:textId="7539BB2B" w:rsidR="00286A92" w:rsidRDefault="00286A92" w:rsidP="00286A92">
      <w:pPr>
        <w:pStyle w:val="LDAuflistungText"/>
      </w:pPr>
      <w:r>
        <w:t>ist in zwei Versionen abrufbar:</w:t>
      </w:r>
    </w:p>
    <w:p w14:paraId="2933AAB1" w14:textId="6A77E073" w:rsidR="00286A92" w:rsidRDefault="00286A92" w:rsidP="00286A92">
      <w:pPr>
        <w:pStyle w:val="LDAuflistungzweiteEbene"/>
      </w:pPr>
      <w:r w:rsidRPr="00297A9B">
        <w:t xml:space="preserve">Version 1 = </w:t>
      </w:r>
      <w:r w:rsidRPr="00286A92">
        <w:rPr>
          <w:rStyle w:val="LDMeneintrag"/>
        </w:rPr>
        <w:t>aktive Unterrichtsverteilungen</w:t>
      </w:r>
      <w:r>
        <w:t xml:space="preserve"> </w:t>
      </w:r>
    </w:p>
    <w:p w14:paraId="0F1B7041" w14:textId="1A4080FD" w:rsidR="00F740D2" w:rsidRDefault="00286A92" w:rsidP="00571090">
      <w:pPr>
        <w:pStyle w:val="LDAuflistungzweiteEbene"/>
      </w:pPr>
      <w:r>
        <w:t xml:space="preserve">Version 2 = </w:t>
      </w:r>
      <w:r w:rsidRPr="00286A92">
        <w:rPr>
          <w:rStyle w:val="LDMeneintrag"/>
        </w:rPr>
        <w:t>Planungsvarianten mit Prio 1</w:t>
      </w:r>
      <w:r w:rsidR="00C22358">
        <w:rPr>
          <w:rStyle w:val="LDMeneintrag"/>
        </w:rPr>
        <w:t>.</w:t>
      </w:r>
      <w:r w:rsidR="00571090">
        <w:rPr>
          <w:rStyle w:val="LDMeneintrag"/>
        </w:rPr>
        <w:br/>
      </w:r>
      <w:r w:rsidR="00571090">
        <w:br/>
      </w:r>
      <w:r w:rsidR="00F740D2" w:rsidRPr="00F740D2">
        <w:t>Gibt es an einem Standort keine Planungsvariante mit Prio 1, werden für diesen Standort keine Dat</w:t>
      </w:r>
      <w:r w:rsidR="00571090">
        <w:t xml:space="preserve">en ausgegeben. </w:t>
      </w:r>
      <w:r w:rsidR="00F740D2" w:rsidRPr="00F740D2">
        <w:t xml:space="preserve">Der Bericht wird </w:t>
      </w:r>
      <w:r w:rsidR="00571090">
        <w:t xml:space="preserve">dennoch </w:t>
      </w:r>
      <w:r w:rsidR="00F740D2" w:rsidRPr="00F740D2">
        <w:t>ohne Fehlermeldung erzeugt.</w:t>
      </w:r>
    </w:p>
    <w:p w14:paraId="1D86C961" w14:textId="77777777" w:rsidR="006B603A" w:rsidRPr="006B603A" w:rsidRDefault="006B603A" w:rsidP="006B603A">
      <w:pPr>
        <w:pStyle w:val="berschrift3"/>
      </w:pPr>
      <w:bookmarkStart w:id="49" w:name="_Förderungen_für_einzelne"/>
      <w:bookmarkStart w:id="50" w:name="_Toc7682078"/>
      <w:bookmarkEnd w:id="2"/>
      <w:bookmarkEnd w:id="3"/>
      <w:bookmarkEnd w:id="4"/>
      <w:bookmarkEnd w:id="5"/>
      <w:bookmarkEnd w:id="49"/>
      <w:r w:rsidRPr="006B603A">
        <w:t>Abfrageassistent – Datenquelle: Schüler-Details</w:t>
      </w:r>
      <w:bookmarkEnd w:id="50"/>
    </w:p>
    <w:p w14:paraId="56E8557E" w14:textId="17EE8EFF" w:rsidR="006B603A" w:rsidRPr="006B603A" w:rsidRDefault="006B603A" w:rsidP="00A42907">
      <w:pPr>
        <w:pStyle w:val="LDTextinhalteingerckt"/>
      </w:pPr>
      <w:r w:rsidRPr="006B603A">
        <w:t xml:space="preserve">Im Abfrageassistent </w:t>
      </w:r>
      <w:r w:rsidR="00A42907">
        <w:t xml:space="preserve">wurde </w:t>
      </w:r>
      <w:r w:rsidR="00C22358">
        <w:t xml:space="preserve">ein Fehler behoben. Die Felder zu sonderpädagogischen sowie zu sonstigen Förderungen </w:t>
      </w:r>
      <w:r w:rsidRPr="006B603A">
        <w:t>werden nun korrekt exportiert.</w:t>
      </w:r>
    </w:p>
    <w:p w14:paraId="4DCCED00" w14:textId="77777777" w:rsidR="006B603A" w:rsidRDefault="006B603A" w:rsidP="00D54451">
      <w:pPr>
        <w:pStyle w:val="LDBereich"/>
      </w:pPr>
    </w:p>
    <w:p w14:paraId="4A03442B" w14:textId="4A7FAC6E" w:rsidR="00D54451" w:rsidRDefault="00D54451" w:rsidP="00D54451">
      <w:pPr>
        <w:pStyle w:val="LDTextinhalteingerckt"/>
      </w:pPr>
    </w:p>
    <w:p w14:paraId="6AC38504" w14:textId="69640057" w:rsidR="00CE121C" w:rsidRPr="00CE121C" w:rsidRDefault="00CE121C" w:rsidP="00590358">
      <w:pPr>
        <w:pStyle w:val="LDTextinhalteingerckt"/>
        <w:rPr>
          <w:rFonts w:cs="Arial"/>
        </w:rPr>
      </w:pPr>
    </w:p>
    <w:sectPr w:rsidR="00CE121C" w:rsidRPr="00CE121C" w:rsidSect="002D6AA1">
      <w:footerReference w:type="first" r:id="rId28"/>
      <w:pgSz w:w="11906" w:h="16838"/>
      <w:pgMar w:top="1134" w:right="851" w:bottom="1276" w:left="1474" w:header="567" w:footer="6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73DF9B" w14:textId="77777777" w:rsidR="008B2BFA" w:rsidRDefault="008B2BFA" w:rsidP="006A65B3">
      <w:r>
        <w:separator/>
      </w:r>
    </w:p>
  </w:endnote>
  <w:endnote w:type="continuationSeparator" w:id="0">
    <w:p w14:paraId="4C19C8A3" w14:textId="77777777" w:rsidR="008B2BFA" w:rsidRDefault="008B2BFA" w:rsidP="006A6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AB078A" w14:textId="66764D6C" w:rsidR="008B2BFA" w:rsidRPr="003C632C" w:rsidRDefault="008B2BFA" w:rsidP="00480A05">
    <w:pPr>
      <w:pStyle w:val="Fuzeile"/>
    </w:pPr>
    <w:r w:rsidRPr="003C632C">
      <w:t>Änderungen mit Release 3</w:t>
    </w:r>
    <w:r>
      <w:t>3</w:t>
    </w:r>
    <w:r w:rsidRPr="003C632C">
      <w:t xml:space="preserve">.0 im </w:t>
    </w:r>
    <w:r>
      <w:t>April</w:t>
    </w:r>
    <w:r w:rsidRPr="003C632C">
      <w:t xml:space="preserve"> 2019</w:t>
    </w:r>
    <w:r w:rsidRPr="003C632C">
      <w:tab/>
    </w:r>
    <w:r>
      <w:tab/>
    </w:r>
    <w:r w:rsidRPr="003C632C">
      <w:fldChar w:fldCharType="begin"/>
    </w:r>
    <w:r w:rsidRPr="003C632C">
      <w:instrText xml:space="preserve"> PAGE   \* MERGEFORMAT </w:instrText>
    </w:r>
    <w:r w:rsidRPr="003C632C">
      <w:fldChar w:fldCharType="separate"/>
    </w:r>
    <w:r w:rsidR="00B443B0">
      <w:rPr>
        <w:noProof/>
      </w:rPr>
      <w:t>13</w:t>
    </w:r>
    <w:r w:rsidRPr="003C632C">
      <w:fldChar w:fldCharType="end"/>
    </w:r>
    <w:r w:rsidRPr="003C632C">
      <w:t xml:space="preserve"> von </w:t>
    </w:r>
    <w:r>
      <w:rPr>
        <w:noProof/>
      </w:rPr>
      <w:fldChar w:fldCharType="begin"/>
    </w:r>
    <w:r>
      <w:rPr>
        <w:noProof/>
      </w:rPr>
      <w:instrText xml:space="preserve"> NUMPAGES   \* MERGEFORMAT </w:instrText>
    </w:r>
    <w:r>
      <w:rPr>
        <w:noProof/>
      </w:rPr>
      <w:fldChar w:fldCharType="separate"/>
    </w:r>
    <w:r w:rsidR="00B443B0">
      <w:rPr>
        <w:noProof/>
      </w:rPr>
      <w:t>13</w:t>
    </w:r>
    <w:r>
      <w:rPr>
        <w:noProof/>
      </w:rPr>
      <w:fldChar w:fldCharType="end"/>
    </w:r>
  </w:p>
  <w:p w14:paraId="24E7D4C7" w14:textId="786C3D31" w:rsidR="008B2BFA" w:rsidRPr="002D6AA1" w:rsidRDefault="008B2BFA" w:rsidP="002D6AA1">
    <w:pPr>
      <w:pStyle w:val="Fuzeile"/>
    </w:pPr>
    <w:r w:rsidRPr="003C632C">
      <w:t xml:space="preserve">Version </w:t>
    </w:r>
    <w:r w:rsidR="004F6A24">
      <w:t>1.</w:t>
    </w:r>
    <w:r w:rsidR="00943FA2">
      <w:t>1</w:t>
    </w:r>
    <w:r>
      <w:t xml:space="preserve"> -  Stand: </w:t>
    </w:r>
    <w:r w:rsidR="00943FA2">
      <w:t>08.05.2019</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871B52" w14:textId="1C03D126" w:rsidR="008B2BFA" w:rsidRDefault="008B2BFA" w:rsidP="0045013E">
    <w:pPr>
      <w:pStyle w:val="LDTextinhalt"/>
      <w:rPr>
        <w:sz w:val="16"/>
        <w:szCs w:val="16"/>
      </w:rPr>
    </w:pPr>
    <w:r>
      <w:rPr>
        <w:rFonts w:cs="Arial"/>
      </w:rPr>
      <w:t>©</w:t>
    </w:r>
    <w:r>
      <w:t xml:space="preserve"> Copyright Hessisches Kultusministerium</w:t>
    </w:r>
    <w:r>
      <w:tab/>
    </w:r>
    <w:r>
      <w:tab/>
    </w:r>
    <w:r>
      <w:tab/>
    </w:r>
    <w:r>
      <w:tab/>
    </w:r>
    <w:r>
      <w:tab/>
    </w:r>
    <w:r>
      <w:tab/>
    </w:r>
    <w: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966AE" w14:textId="578B3391" w:rsidR="008B2BFA" w:rsidRPr="003C632C" w:rsidRDefault="008B2BFA" w:rsidP="002D6AA1">
    <w:pPr>
      <w:pStyle w:val="Fuzeile"/>
    </w:pPr>
    <w:r>
      <w:t xml:space="preserve">LUSD - </w:t>
    </w:r>
    <w:r w:rsidRPr="003C632C">
      <w:t>Änderungen mit Release 3</w:t>
    </w:r>
    <w:r>
      <w:t>3</w:t>
    </w:r>
    <w:r w:rsidRPr="003C632C">
      <w:t xml:space="preserve">.0 im </w:t>
    </w:r>
    <w:r>
      <w:t xml:space="preserve">April </w:t>
    </w:r>
    <w:r w:rsidRPr="003C632C">
      <w:t>2019</w:t>
    </w:r>
    <w:r w:rsidRPr="003C632C">
      <w:tab/>
    </w:r>
    <w:r w:rsidRPr="003C632C">
      <w:fldChar w:fldCharType="begin"/>
    </w:r>
    <w:r w:rsidRPr="003C632C">
      <w:instrText xml:space="preserve"> PAGE   \* MERGEFORMAT </w:instrText>
    </w:r>
    <w:r w:rsidRPr="003C632C">
      <w:fldChar w:fldCharType="separate"/>
    </w:r>
    <w:r w:rsidR="00B443B0">
      <w:rPr>
        <w:noProof/>
      </w:rPr>
      <w:t>3</w:t>
    </w:r>
    <w:r w:rsidRPr="003C632C">
      <w:fldChar w:fldCharType="end"/>
    </w:r>
    <w:r w:rsidRPr="003C632C">
      <w:t xml:space="preserve"> von </w:t>
    </w:r>
    <w:r>
      <w:rPr>
        <w:noProof/>
      </w:rPr>
      <w:fldChar w:fldCharType="begin"/>
    </w:r>
    <w:r>
      <w:rPr>
        <w:noProof/>
      </w:rPr>
      <w:instrText xml:space="preserve"> NUMPAGES   \* MERGEFORMAT </w:instrText>
    </w:r>
    <w:r>
      <w:rPr>
        <w:noProof/>
      </w:rPr>
      <w:fldChar w:fldCharType="separate"/>
    </w:r>
    <w:r w:rsidR="00B443B0">
      <w:rPr>
        <w:noProof/>
      </w:rPr>
      <w:t>13</w:t>
    </w:r>
    <w:r>
      <w:rPr>
        <w:noProof/>
      </w:rPr>
      <w:fldChar w:fldCharType="end"/>
    </w:r>
  </w:p>
  <w:p w14:paraId="4794F61B" w14:textId="3258CB9B" w:rsidR="008B2BFA" w:rsidRPr="006A638F" w:rsidRDefault="008B2BFA" w:rsidP="006A638F">
    <w:pPr>
      <w:pStyle w:val="Fuzeile"/>
    </w:pPr>
    <w:r w:rsidRPr="003C632C">
      <w:t xml:space="preserve">Version </w:t>
    </w:r>
    <w:r w:rsidR="004F6A24">
      <w:t>1.0</w:t>
    </w:r>
    <w:r>
      <w:t xml:space="preserve"> -  Stand: </w:t>
    </w:r>
    <w:r w:rsidR="004F6A24">
      <w:t>30</w:t>
    </w:r>
    <w:r>
      <w:t>.04.2019</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B0C683" w14:textId="2B8C1AC7" w:rsidR="008B2BFA" w:rsidRPr="003C632C" w:rsidRDefault="008B2BFA" w:rsidP="002D6AA1">
    <w:pPr>
      <w:pStyle w:val="Fuzeile"/>
    </w:pPr>
    <w:r>
      <w:t xml:space="preserve">LUSD - </w:t>
    </w:r>
    <w:r w:rsidRPr="003C632C">
      <w:t>Änderungen mit Release 3</w:t>
    </w:r>
    <w:r>
      <w:t>3</w:t>
    </w:r>
    <w:r w:rsidRPr="003C632C">
      <w:t xml:space="preserve">.0 im </w:t>
    </w:r>
    <w:r>
      <w:t xml:space="preserve">April </w:t>
    </w:r>
    <w:r w:rsidRPr="003C632C">
      <w:t>2019</w:t>
    </w:r>
    <w:r w:rsidRPr="003C632C">
      <w:tab/>
    </w:r>
    <w:r w:rsidRPr="003C632C">
      <w:fldChar w:fldCharType="begin"/>
    </w:r>
    <w:r w:rsidRPr="003C632C">
      <w:instrText xml:space="preserve"> PAGE   \* MERGEFORMAT </w:instrText>
    </w:r>
    <w:r w:rsidRPr="003C632C">
      <w:fldChar w:fldCharType="separate"/>
    </w:r>
    <w:r w:rsidR="00B443B0">
      <w:rPr>
        <w:noProof/>
      </w:rPr>
      <w:t>11</w:t>
    </w:r>
    <w:r w:rsidRPr="003C632C">
      <w:fldChar w:fldCharType="end"/>
    </w:r>
    <w:r w:rsidRPr="003C632C">
      <w:t xml:space="preserve"> von </w:t>
    </w:r>
    <w:r>
      <w:rPr>
        <w:noProof/>
      </w:rPr>
      <w:fldChar w:fldCharType="begin"/>
    </w:r>
    <w:r>
      <w:rPr>
        <w:noProof/>
      </w:rPr>
      <w:instrText xml:space="preserve"> NUMPAGES   \* MERGEFORMAT </w:instrText>
    </w:r>
    <w:r>
      <w:rPr>
        <w:noProof/>
      </w:rPr>
      <w:fldChar w:fldCharType="separate"/>
    </w:r>
    <w:r w:rsidR="00B443B0">
      <w:rPr>
        <w:noProof/>
      </w:rPr>
      <w:t>13</w:t>
    </w:r>
    <w:r>
      <w:rPr>
        <w:noProof/>
      </w:rPr>
      <w:fldChar w:fldCharType="end"/>
    </w:r>
  </w:p>
  <w:p w14:paraId="1A748D4C" w14:textId="5D697F71" w:rsidR="008B2BFA" w:rsidRPr="006A638F" w:rsidRDefault="008B2BFA" w:rsidP="006A638F">
    <w:pPr>
      <w:pStyle w:val="Fuzeile"/>
    </w:pPr>
    <w:r w:rsidRPr="003C632C">
      <w:t>Version 0.</w:t>
    </w:r>
    <w:r>
      <w:t>3 -  Stand: 15.04.2019</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3FC214" w14:textId="77777777" w:rsidR="008B2BFA" w:rsidRDefault="008B2BFA" w:rsidP="006A65B3">
      <w:r>
        <w:separator/>
      </w:r>
    </w:p>
  </w:footnote>
  <w:footnote w:type="continuationSeparator" w:id="0">
    <w:p w14:paraId="55110068" w14:textId="77777777" w:rsidR="008B2BFA" w:rsidRDefault="008B2BFA" w:rsidP="006A6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027E4" w14:textId="77777777" w:rsidR="008B2BFA" w:rsidRDefault="008B2BF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69244A" w14:textId="77777777" w:rsidR="008B2BFA" w:rsidRDefault="008B2BFA">
    <w:pP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DC0AE6" w14:textId="77777777" w:rsidR="008B2BFA" w:rsidRDefault="008B2BFA">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1336B04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0pt;height:24pt" o:bullet="t">
        <v:imagedata r:id="rId1" o:title="info1"/>
      </v:shape>
    </w:pict>
  </w:numPicBullet>
  <w:numPicBullet w:numPicBulletId="1">
    <w:pict>
      <v:shape id="_x0000_i1027" type="#_x0000_t75" style="width:44.25pt;height:31.5pt" o:bullet="t">
        <v:imagedata r:id="rId2" o:title="ausrufezeichen_klein"/>
      </v:shape>
    </w:pict>
  </w:numPicBullet>
  <w:numPicBullet w:numPicBulletId="2">
    <w:pict>
      <v:shape id="_x0000_i1028" type="#_x0000_t75" style="width:33.75pt;height:12.75pt" o:bullet="t">
        <v:imagedata r:id="rId3" o:title="LUSD Tipp"/>
      </v:shape>
    </w:pict>
  </w:numPicBullet>
  <w:numPicBullet w:numPicBulletId="3">
    <w:pict>
      <v:shape id="_x0000_i1029" type="#_x0000_t75" style="width:27.75pt;height:15.75pt" o:bullet="t">
        <v:imagedata r:id="rId4" o:title="Unbenannt"/>
      </v:shape>
    </w:pict>
  </w:numPicBullet>
  <w:numPicBullet w:numPicBulletId="4">
    <w:pict>
      <v:shape id="_x0000_i1030" type="#_x0000_t75" style="width:681pt;height:681pt" o:bullet="t">
        <v:imagedata r:id="rId5" o:title="task"/>
      </v:shape>
    </w:pict>
  </w:numPicBullet>
  <w:abstractNum w:abstractNumId="0" w15:restartNumberingAfterBreak="0">
    <w:nsid w:val="FFFFFF7C"/>
    <w:multiLevelType w:val="singleLevel"/>
    <w:tmpl w:val="AFB891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84E19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54C4B8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33CBB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FAB3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99E23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82403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EBAF6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7C49C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3C14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F41E0"/>
    <w:multiLevelType w:val="hybridMultilevel"/>
    <w:tmpl w:val="BF187808"/>
    <w:lvl w:ilvl="0" w:tplc="951E349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A6A252A"/>
    <w:multiLevelType w:val="multilevel"/>
    <w:tmpl w:val="EB4434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A1064"/>
    <w:multiLevelType w:val="multilevel"/>
    <w:tmpl w:val="C6EAA6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3" w15:restartNumberingAfterBreak="0">
    <w:nsid w:val="218700AA"/>
    <w:multiLevelType w:val="hybridMultilevel"/>
    <w:tmpl w:val="4CD6414C"/>
    <w:lvl w:ilvl="0" w:tplc="C6C653E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82C6444"/>
    <w:multiLevelType w:val="hybridMultilevel"/>
    <w:tmpl w:val="402ADD0C"/>
    <w:lvl w:ilvl="0" w:tplc="D8442DF8">
      <w:start w:val="1"/>
      <w:numFmt w:val="bullet"/>
      <w:lvlText w:val=""/>
      <w:lvlJc w:val="left"/>
      <w:pPr>
        <w:tabs>
          <w:tab w:val="num" w:pos="360"/>
        </w:tabs>
        <w:ind w:left="360" w:hanging="360"/>
      </w:pPr>
      <w:rPr>
        <w:rFonts w:ascii="Wingdings" w:hAnsi="Wingdings" w:hint="default"/>
        <w:color w:val="auto"/>
        <w:sz w:val="24"/>
        <w:szCs w:val="24"/>
      </w:rPr>
    </w:lvl>
    <w:lvl w:ilvl="1" w:tplc="04070003">
      <w:start w:val="1"/>
      <w:numFmt w:val="bullet"/>
      <w:lvlText w:val="o"/>
      <w:lvlJc w:val="left"/>
      <w:pPr>
        <w:tabs>
          <w:tab w:val="num" w:pos="1083"/>
        </w:tabs>
        <w:ind w:left="1083" w:hanging="360"/>
      </w:pPr>
      <w:rPr>
        <w:rFonts w:ascii="Courier New" w:hAnsi="Courier New" w:cs="Courier New" w:hint="default"/>
      </w:rPr>
    </w:lvl>
    <w:lvl w:ilvl="2" w:tplc="04070005">
      <w:start w:val="1"/>
      <w:numFmt w:val="bullet"/>
      <w:lvlText w:val=""/>
      <w:lvlJc w:val="left"/>
      <w:pPr>
        <w:tabs>
          <w:tab w:val="num" w:pos="1803"/>
        </w:tabs>
        <w:ind w:left="1803" w:hanging="360"/>
      </w:pPr>
      <w:rPr>
        <w:rFonts w:ascii="Wingdings" w:hAnsi="Wingdings" w:cs="Wingdings" w:hint="default"/>
      </w:rPr>
    </w:lvl>
    <w:lvl w:ilvl="3" w:tplc="04070001">
      <w:start w:val="1"/>
      <w:numFmt w:val="bullet"/>
      <w:lvlText w:val=""/>
      <w:lvlJc w:val="left"/>
      <w:pPr>
        <w:tabs>
          <w:tab w:val="num" w:pos="2523"/>
        </w:tabs>
        <w:ind w:left="2523" w:hanging="360"/>
      </w:pPr>
      <w:rPr>
        <w:rFonts w:ascii="Symbol" w:hAnsi="Symbol" w:cs="Symbol" w:hint="default"/>
      </w:rPr>
    </w:lvl>
    <w:lvl w:ilvl="4" w:tplc="04070003">
      <w:start w:val="1"/>
      <w:numFmt w:val="bullet"/>
      <w:lvlText w:val="o"/>
      <w:lvlJc w:val="left"/>
      <w:pPr>
        <w:tabs>
          <w:tab w:val="num" w:pos="3243"/>
        </w:tabs>
        <w:ind w:left="3243" w:hanging="360"/>
      </w:pPr>
      <w:rPr>
        <w:rFonts w:ascii="Courier New" w:hAnsi="Courier New" w:cs="Courier New" w:hint="default"/>
      </w:rPr>
    </w:lvl>
    <w:lvl w:ilvl="5" w:tplc="04070005">
      <w:start w:val="1"/>
      <w:numFmt w:val="bullet"/>
      <w:lvlText w:val=""/>
      <w:lvlJc w:val="left"/>
      <w:pPr>
        <w:tabs>
          <w:tab w:val="num" w:pos="3963"/>
        </w:tabs>
        <w:ind w:left="3963" w:hanging="360"/>
      </w:pPr>
      <w:rPr>
        <w:rFonts w:ascii="Wingdings" w:hAnsi="Wingdings" w:cs="Wingdings" w:hint="default"/>
      </w:rPr>
    </w:lvl>
    <w:lvl w:ilvl="6" w:tplc="04070001">
      <w:start w:val="1"/>
      <w:numFmt w:val="bullet"/>
      <w:lvlText w:val=""/>
      <w:lvlJc w:val="left"/>
      <w:pPr>
        <w:tabs>
          <w:tab w:val="num" w:pos="4683"/>
        </w:tabs>
        <w:ind w:left="4683" w:hanging="360"/>
      </w:pPr>
      <w:rPr>
        <w:rFonts w:ascii="Symbol" w:hAnsi="Symbol" w:cs="Symbol" w:hint="default"/>
      </w:rPr>
    </w:lvl>
    <w:lvl w:ilvl="7" w:tplc="04070003">
      <w:start w:val="1"/>
      <w:numFmt w:val="bullet"/>
      <w:lvlText w:val="o"/>
      <w:lvlJc w:val="left"/>
      <w:pPr>
        <w:tabs>
          <w:tab w:val="num" w:pos="5403"/>
        </w:tabs>
        <w:ind w:left="5403" w:hanging="360"/>
      </w:pPr>
      <w:rPr>
        <w:rFonts w:ascii="Courier New" w:hAnsi="Courier New" w:cs="Courier New" w:hint="default"/>
      </w:rPr>
    </w:lvl>
    <w:lvl w:ilvl="8" w:tplc="04070005">
      <w:start w:val="1"/>
      <w:numFmt w:val="bullet"/>
      <w:lvlText w:val=""/>
      <w:lvlJc w:val="left"/>
      <w:pPr>
        <w:tabs>
          <w:tab w:val="num" w:pos="6123"/>
        </w:tabs>
        <w:ind w:left="6123" w:hanging="360"/>
      </w:pPr>
      <w:rPr>
        <w:rFonts w:ascii="Wingdings" w:hAnsi="Wingdings" w:cs="Wingdings" w:hint="default"/>
      </w:rPr>
    </w:lvl>
  </w:abstractNum>
  <w:abstractNum w:abstractNumId="15" w15:restartNumberingAfterBreak="0">
    <w:nsid w:val="3B21170C"/>
    <w:multiLevelType w:val="hybridMultilevel"/>
    <w:tmpl w:val="07F00436"/>
    <w:lvl w:ilvl="0" w:tplc="C7DA82C8">
      <w:start w:val="1"/>
      <w:numFmt w:val="bullet"/>
      <w:pStyle w:val="LDAchtung"/>
      <w:lvlText w:val=""/>
      <w:lvlPicBulletId w:val="1"/>
      <w:lvlJc w:val="left"/>
      <w:pPr>
        <w:ind w:left="928" w:hanging="360"/>
      </w:pPr>
      <w:rPr>
        <w:rFonts w:ascii="Symbol" w:hAnsi="Symbol" w:hint="default"/>
        <w:color w:val="auto"/>
        <w:sz w:val="52"/>
        <w:szCs w:val="52"/>
        <w:u w:color="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6" w15:restartNumberingAfterBreak="0">
    <w:nsid w:val="42BF54AA"/>
    <w:multiLevelType w:val="hybridMultilevel"/>
    <w:tmpl w:val="7B6C56C8"/>
    <w:lvl w:ilvl="0" w:tplc="07269494">
      <w:start w:val="1"/>
      <w:numFmt w:val="bullet"/>
      <w:pStyle w:val="LDAufgabenliste"/>
      <w:lvlText w:val=""/>
      <w:lvlPicBulletId w:val="4"/>
      <w:lvlJc w:val="left"/>
      <w:pPr>
        <w:ind w:left="1571" w:hanging="360"/>
      </w:pPr>
      <w:rPr>
        <w:rFonts w:ascii="Symbol" w:hAnsi="Symbol" w:hint="default"/>
        <w:color w:val="auto"/>
        <w:sz w:val="52"/>
        <w:szCs w:val="52"/>
        <w:u w:color="C0000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7" w15:restartNumberingAfterBreak="0">
    <w:nsid w:val="45341FD2"/>
    <w:multiLevelType w:val="hybridMultilevel"/>
    <w:tmpl w:val="31AE6558"/>
    <w:lvl w:ilvl="0" w:tplc="3C38B1E4">
      <w:start w:val="1"/>
      <w:numFmt w:val="bullet"/>
      <w:pStyle w:val="LDTIPP"/>
      <w:lvlText w:val=""/>
      <w:lvlPicBulletId w:val="3"/>
      <w:lvlJc w:val="left"/>
      <w:pPr>
        <w:ind w:left="1779" w:hanging="360"/>
      </w:pPr>
      <w:rPr>
        <w:rFonts w:ascii="Symbol" w:hAnsi="Symbol" w:hint="default"/>
        <w:color w:val="auto"/>
        <w:sz w:val="52"/>
        <w:szCs w:val="52"/>
        <w:u w:color="C00000"/>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18" w15:restartNumberingAfterBreak="0">
    <w:nsid w:val="50396AA8"/>
    <w:multiLevelType w:val="hybridMultilevel"/>
    <w:tmpl w:val="467C862A"/>
    <w:lvl w:ilvl="0" w:tplc="96AA74FA">
      <w:start w:val="1"/>
      <w:numFmt w:val="bullet"/>
      <w:pStyle w:val="LDHinweis"/>
      <w:lvlText w:val=""/>
      <w:lvlPicBulletId w:val="0"/>
      <w:lvlJc w:val="left"/>
      <w:pPr>
        <w:ind w:left="1637" w:hanging="360"/>
      </w:pPr>
      <w:rPr>
        <w:rFonts w:ascii="Symbol" w:hAnsi="Symbol" w:hint="default"/>
        <w:color w:val="auto"/>
        <w:sz w:val="52"/>
        <w:szCs w:val="52"/>
        <w:u w:color="C00000"/>
      </w:rPr>
    </w:lvl>
    <w:lvl w:ilvl="1" w:tplc="04070003" w:tentative="1">
      <w:start w:val="1"/>
      <w:numFmt w:val="bullet"/>
      <w:lvlText w:val="o"/>
      <w:lvlJc w:val="left"/>
      <w:pPr>
        <w:ind w:left="2357" w:hanging="360"/>
      </w:pPr>
      <w:rPr>
        <w:rFonts w:ascii="Courier New" w:hAnsi="Courier New" w:cs="Courier New" w:hint="default"/>
      </w:rPr>
    </w:lvl>
    <w:lvl w:ilvl="2" w:tplc="04070005" w:tentative="1">
      <w:start w:val="1"/>
      <w:numFmt w:val="bullet"/>
      <w:lvlText w:val=""/>
      <w:lvlJc w:val="left"/>
      <w:pPr>
        <w:ind w:left="3077" w:hanging="360"/>
      </w:pPr>
      <w:rPr>
        <w:rFonts w:ascii="Wingdings" w:hAnsi="Wingdings" w:hint="default"/>
      </w:rPr>
    </w:lvl>
    <w:lvl w:ilvl="3" w:tplc="04070001" w:tentative="1">
      <w:start w:val="1"/>
      <w:numFmt w:val="bullet"/>
      <w:lvlText w:val=""/>
      <w:lvlJc w:val="left"/>
      <w:pPr>
        <w:ind w:left="3797" w:hanging="360"/>
      </w:pPr>
      <w:rPr>
        <w:rFonts w:ascii="Symbol" w:hAnsi="Symbol" w:hint="default"/>
      </w:rPr>
    </w:lvl>
    <w:lvl w:ilvl="4" w:tplc="04070003" w:tentative="1">
      <w:start w:val="1"/>
      <w:numFmt w:val="bullet"/>
      <w:lvlText w:val="o"/>
      <w:lvlJc w:val="left"/>
      <w:pPr>
        <w:ind w:left="4517" w:hanging="360"/>
      </w:pPr>
      <w:rPr>
        <w:rFonts w:ascii="Courier New" w:hAnsi="Courier New" w:cs="Courier New" w:hint="default"/>
      </w:rPr>
    </w:lvl>
    <w:lvl w:ilvl="5" w:tplc="04070005" w:tentative="1">
      <w:start w:val="1"/>
      <w:numFmt w:val="bullet"/>
      <w:lvlText w:val=""/>
      <w:lvlJc w:val="left"/>
      <w:pPr>
        <w:ind w:left="5237" w:hanging="360"/>
      </w:pPr>
      <w:rPr>
        <w:rFonts w:ascii="Wingdings" w:hAnsi="Wingdings" w:hint="default"/>
      </w:rPr>
    </w:lvl>
    <w:lvl w:ilvl="6" w:tplc="04070001" w:tentative="1">
      <w:start w:val="1"/>
      <w:numFmt w:val="bullet"/>
      <w:lvlText w:val=""/>
      <w:lvlJc w:val="left"/>
      <w:pPr>
        <w:ind w:left="5957" w:hanging="360"/>
      </w:pPr>
      <w:rPr>
        <w:rFonts w:ascii="Symbol" w:hAnsi="Symbol" w:hint="default"/>
      </w:rPr>
    </w:lvl>
    <w:lvl w:ilvl="7" w:tplc="04070003" w:tentative="1">
      <w:start w:val="1"/>
      <w:numFmt w:val="bullet"/>
      <w:lvlText w:val="o"/>
      <w:lvlJc w:val="left"/>
      <w:pPr>
        <w:ind w:left="6677" w:hanging="360"/>
      </w:pPr>
      <w:rPr>
        <w:rFonts w:ascii="Courier New" w:hAnsi="Courier New" w:cs="Courier New" w:hint="default"/>
      </w:rPr>
    </w:lvl>
    <w:lvl w:ilvl="8" w:tplc="04070005" w:tentative="1">
      <w:start w:val="1"/>
      <w:numFmt w:val="bullet"/>
      <w:lvlText w:val=""/>
      <w:lvlJc w:val="left"/>
      <w:pPr>
        <w:ind w:left="7397" w:hanging="360"/>
      </w:pPr>
      <w:rPr>
        <w:rFonts w:ascii="Wingdings" w:hAnsi="Wingdings" w:hint="default"/>
      </w:rPr>
    </w:lvl>
  </w:abstractNum>
  <w:abstractNum w:abstractNumId="19" w15:restartNumberingAfterBreak="0">
    <w:nsid w:val="54870E58"/>
    <w:multiLevelType w:val="hybridMultilevel"/>
    <w:tmpl w:val="D3CE471C"/>
    <w:lvl w:ilvl="0" w:tplc="CF4E6AA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53800F5"/>
    <w:multiLevelType w:val="hybridMultilevel"/>
    <w:tmpl w:val="93C2E628"/>
    <w:lvl w:ilvl="0" w:tplc="3A12173C">
      <w:start w:val="1"/>
      <w:numFmt w:val="decimal"/>
      <w:lvlText w:val="%1."/>
      <w:lvlJc w:val="left"/>
      <w:pPr>
        <w:ind w:left="374" w:hanging="360"/>
      </w:pPr>
      <w:rPr>
        <w:rFonts w:hint="default"/>
      </w:rPr>
    </w:lvl>
    <w:lvl w:ilvl="1" w:tplc="04070019" w:tentative="1">
      <w:start w:val="1"/>
      <w:numFmt w:val="lowerLetter"/>
      <w:lvlText w:val="%2."/>
      <w:lvlJc w:val="left"/>
      <w:pPr>
        <w:ind w:left="1094" w:hanging="360"/>
      </w:pPr>
    </w:lvl>
    <w:lvl w:ilvl="2" w:tplc="0407001B" w:tentative="1">
      <w:start w:val="1"/>
      <w:numFmt w:val="lowerRoman"/>
      <w:lvlText w:val="%3."/>
      <w:lvlJc w:val="right"/>
      <w:pPr>
        <w:ind w:left="1814" w:hanging="180"/>
      </w:pPr>
    </w:lvl>
    <w:lvl w:ilvl="3" w:tplc="0407000F" w:tentative="1">
      <w:start w:val="1"/>
      <w:numFmt w:val="decimal"/>
      <w:lvlText w:val="%4."/>
      <w:lvlJc w:val="left"/>
      <w:pPr>
        <w:ind w:left="2534" w:hanging="360"/>
      </w:pPr>
    </w:lvl>
    <w:lvl w:ilvl="4" w:tplc="04070019" w:tentative="1">
      <w:start w:val="1"/>
      <w:numFmt w:val="lowerLetter"/>
      <w:lvlText w:val="%5."/>
      <w:lvlJc w:val="left"/>
      <w:pPr>
        <w:ind w:left="3254" w:hanging="360"/>
      </w:pPr>
    </w:lvl>
    <w:lvl w:ilvl="5" w:tplc="0407001B" w:tentative="1">
      <w:start w:val="1"/>
      <w:numFmt w:val="lowerRoman"/>
      <w:lvlText w:val="%6."/>
      <w:lvlJc w:val="right"/>
      <w:pPr>
        <w:ind w:left="3974" w:hanging="180"/>
      </w:pPr>
    </w:lvl>
    <w:lvl w:ilvl="6" w:tplc="0407000F" w:tentative="1">
      <w:start w:val="1"/>
      <w:numFmt w:val="decimal"/>
      <w:lvlText w:val="%7."/>
      <w:lvlJc w:val="left"/>
      <w:pPr>
        <w:ind w:left="4694" w:hanging="360"/>
      </w:pPr>
    </w:lvl>
    <w:lvl w:ilvl="7" w:tplc="04070019" w:tentative="1">
      <w:start w:val="1"/>
      <w:numFmt w:val="lowerLetter"/>
      <w:lvlText w:val="%8."/>
      <w:lvlJc w:val="left"/>
      <w:pPr>
        <w:ind w:left="5414" w:hanging="360"/>
      </w:pPr>
    </w:lvl>
    <w:lvl w:ilvl="8" w:tplc="0407001B" w:tentative="1">
      <w:start w:val="1"/>
      <w:numFmt w:val="lowerRoman"/>
      <w:lvlText w:val="%9."/>
      <w:lvlJc w:val="right"/>
      <w:pPr>
        <w:ind w:left="6134" w:hanging="180"/>
      </w:pPr>
    </w:lvl>
  </w:abstractNum>
  <w:abstractNum w:abstractNumId="21" w15:restartNumberingAfterBreak="0">
    <w:nsid w:val="5C3E0B25"/>
    <w:multiLevelType w:val="hybridMultilevel"/>
    <w:tmpl w:val="E42E37AC"/>
    <w:lvl w:ilvl="0" w:tplc="0F4A08AE">
      <w:start w:val="1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90B192A"/>
    <w:multiLevelType w:val="hybridMultilevel"/>
    <w:tmpl w:val="C81EA416"/>
    <w:lvl w:ilvl="0" w:tplc="5CB8607E">
      <w:start w:val="1"/>
      <w:numFmt w:val="bullet"/>
      <w:pStyle w:val="LDAuflistungText"/>
      <w:lvlText w:val=""/>
      <w:lvlJc w:val="left"/>
      <w:pPr>
        <w:ind w:left="2346" w:hanging="360"/>
      </w:pPr>
      <w:rPr>
        <w:rFonts w:ascii="Wingdings" w:hAnsi="Wingdings" w:hint="default"/>
        <w:color w:val="C00000"/>
        <w:sz w:val="22"/>
        <w:u w:color="C00000"/>
      </w:rPr>
    </w:lvl>
    <w:lvl w:ilvl="1" w:tplc="04070003">
      <w:start w:val="1"/>
      <w:numFmt w:val="bullet"/>
      <w:lvlText w:val="o"/>
      <w:lvlJc w:val="left"/>
      <w:pPr>
        <w:ind w:left="3066" w:hanging="360"/>
      </w:pPr>
      <w:rPr>
        <w:rFonts w:ascii="Courier New" w:hAnsi="Courier New" w:cs="Courier New" w:hint="default"/>
      </w:rPr>
    </w:lvl>
    <w:lvl w:ilvl="2" w:tplc="04070005">
      <w:start w:val="1"/>
      <w:numFmt w:val="bullet"/>
      <w:lvlText w:val=""/>
      <w:lvlJc w:val="left"/>
      <w:pPr>
        <w:ind w:left="3786" w:hanging="360"/>
      </w:pPr>
      <w:rPr>
        <w:rFonts w:ascii="Wingdings" w:hAnsi="Wingdings" w:hint="default"/>
      </w:rPr>
    </w:lvl>
    <w:lvl w:ilvl="3" w:tplc="04070001" w:tentative="1">
      <w:start w:val="1"/>
      <w:numFmt w:val="bullet"/>
      <w:lvlText w:val=""/>
      <w:lvlJc w:val="left"/>
      <w:pPr>
        <w:ind w:left="4506" w:hanging="360"/>
      </w:pPr>
      <w:rPr>
        <w:rFonts w:ascii="Symbol" w:hAnsi="Symbol" w:hint="default"/>
      </w:rPr>
    </w:lvl>
    <w:lvl w:ilvl="4" w:tplc="04070003" w:tentative="1">
      <w:start w:val="1"/>
      <w:numFmt w:val="bullet"/>
      <w:lvlText w:val="o"/>
      <w:lvlJc w:val="left"/>
      <w:pPr>
        <w:ind w:left="5226" w:hanging="360"/>
      </w:pPr>
      <w:rPr>
        <w:rFonts w:ascii="Courier New" w:hAnsi="Courier New" w:cs="Courier New" w:hint="default"/>
      </w:rPr>
    </w:lvl>
    <w:lvl w:ilvl="5" w:tplc="04070005" w:tentative="1">
      <w:start w:val="1"/>
      <w:numFmt w:val="bullet"/>
      <w:lvlText w:val=""/>
      <w:lvlJc w:val="left"/>
      <w:pPr>
        <w:ind w:left="5946" w:hanging="360"/>
      </w:pPr>
      <w:rPr>
        <w:rFonts w:ascii="Wingdings" w:hAnsi="Wingdings" w:hint="default"/>
      </w:rPr>
    </w:lvl>
    <w:lvl w:ilvl="6" w:tplc="04070001" w:tentative="1">
      <w:start w:val="1"/>
      <w:numFmt w:val="bullet"/>
      <w:lvlText w:val=""/>
      <w:lvlJc w:val="left"/>
      <w:pPr>
        <w:ind w:left="6666" w:hanging="360"/>
      </w:pPr>
      <w:rPr>
        <w:rFonts w:ascii="Symbol" w:hAnsi="Symbol" w:hint="default"/>
      </w:rPr>
    </w:lvl>
    <w:lvl w:ilvl="7" w:tplc="04070003" w:tentative="1">
      <w:start w:val="1"/>
      <w:numFmt w:val="bullet"/>
      <w:lvlText w:val="o"/>
      <w:lvlJc w:val="left"/>
      <w:pPr>
        <w:ind w:left="7386" w:hanging="360"/>
      </w:pPr>
      <w:rPr>
        <w:rFonts w:ascii="Courier New" w:hAnsi="Courier New" w:cs="Courier New" w:hint="default"/>
      </w:rPr>
    </w:lvl>
    <w:lvl w:ilvl="8" w:tplc="04070005" w:tentative="1">
      <w:start w:val="1"/>
      <w:numFmt w:val="bullet"/>
      <w:lvlText w:val=""/>
      <w:lvlJc w:val="left"/>
      <w:pPr>
        <w:ind w:left="8106" w:hanging="360"/>
      </w:pPr>
      <w:rPr>
        <w:rFonts w:ascii="Wingdings" w:hAnsi="Wingdings" w:hint="default"/>
      </w:rPr>
    </w:lvl>
  </w:abstractNum>
  <w:abstractNum w:abstractNumId="23" w15:restartNumberingAfterBreak="0">
    <w:nsid w:val="6D5F11E9"/>
    <w:multiLevelType w:val="multilevel"/>
    <w:tmpl w:val="8AF68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9A29BE"/>
    <w:multiLevelType w:val="hybridMultilevel"/>
    <w:tmpl w:val="9AA0955C"/>
    <w:lvl w:ilvl="0" w:tplc="660E7E3A">
      <w:start w:val="11"/>
      <w:numFmt w:val="bullet"/>
      <w:pStyle w:val="LDAuflistungzweiteEbene"/>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7BA5D90"/>
    <w:multiLevelType w:val="multilevel"/>
    <w:tmpl w:val="D02EEDD6"/>
    <w:lvl w:ilvl="0">
      <w:start w:val="1"/>
      <w:numFmt w:val="decimal"/>
      <w:lvlText w:val="Abb %1."/>
      <w:lvlJc w:val="left"/>
      <w:pPr>
        <w:ind w:left="1418" w:hanging="709"/>
      </w:pPr>
      <w:rPr>
        <w:rFonts w:hint="default"/>
      </w:rPr>
    </w:lvl>
    <w:lvl w:ilvl="1">
      <w:start w:val="1"/>
      <w:numFmt w:val="decimal"/>
      <w:lvlText w:val="%2."/>
      <w:lvlJc w:val="left"/>
      <w:pPr>
        <w:tabs>
          <w:tab w:val="num" w:pos="5895"/>
        </w:tabs>
        <w:ind w:left="5895" w:hanging="360"/>
      </w:pPr>
      <w:rPr>
        <w:rFonts w:ascii="Arial" w:eastAsia="Times New Roman" w:hAnsi="Arial" w:cs="Times New Roman" w:hint="default"/>
      </w:rPr>
    </w:lvl>
    <w:lvl w:ilvl="2">
      <w:start w:val="1"/>
      <w:numFmt w:val="lowerRoman"/>
      <w:lvlText w:val="%3."/>
      <w:lvlJc w:val="right"/>
      <w:pPr>
        <w:tabs>
          <w:tab w:val="num" w:pos="6615"/>
        </w:tabs>
        <w:ind w:left="6615" w:hanging="180"/>
      </w:pPr>
      <w:rPr>
        <w:rFonts w:hint="default"/>
      </w:rPr>
    </w:lvl>
    <w:lvl w:ilvl="3">
      <w:start w:val="1"/>
      <w:numFmt w:val="decimal"/>
      <w:lvlText w:val="%4."/>
      <w:lvlJc w:val="left"/>
      <w:pPr>
        <w:tabs>
          <w:tab w:val="num" w:pos="7335"/>
        </w:tabs>
        <w:ind w:left="7335" w:hanging="360"/>
      </w:pPr>
      <w:rPr>
        <w:rFonts w:hint="default"/>
      </w:rPr>
    </w:lvl>
    <w:lvl w:ilvl="4">
      <w:start w:val="1"/>
      <w:numFmt w:val="lowerLetter"/>
      <w:lvlText w:val="%5."/>
      <w:lvlJc w:val="left"/>
      <w:pPr>
        <w:tabs>
          <w:tab w:val="num" w:pos="8055"/>
        </w:tabs>
        <w:ind w:left="8055" w:hanging="360"/>
      </w:pPr>
      <w:rPr>
        <w:rFonts w:hint="default"/>
      </w:rPr>
    </w:lvl>
    <w:lvl w:ilvl="5">
      <w:start w:val="1"/>
      <w:numFmt w:val="lowerRoman"/>
      <w:lvlText w:val="%6."/>
      <w:lvlJc w:val="right"/>
      <w:pPr>
        <w:tabs>
          <w:tab w:val="num" w:pos="8775"/>
        </w:tabs>
        <w:ind w:left="8775" w:hanging="180"/>
      </w:pPr>
      <w:rPr>
        <w:rFonts w:hint="default"/>
      </w:rPr>
    </w:lvl>
    <w:lvl w:ilvl="6">
      <w:start w:val="1"/>
      <w:numFmt w:val="decimal"/>
      <w:lvlText w:val="%7."/>
      <w:lvlJc w:val="left"/>
      <w:pPr>
        <w:tabs>
          <w:tab w:val="num" w:pos="9495"/>
        </w:tabs>
        <w:ind w:left="9495" w:hanging="360"/>
      </w:pPr>
      <w:rPr>
        <w:rFonts w:hint="default"/>
      </w:rPr>
    </w:lvl>
    <w:lvl w:ilvl="7">
      <w:start w:val="1"/>
      <w:numFmt w:val="lowerLetter"/>
      <w:lvlText w:val="%8."/>
      <w:lvlJc w:val="left"/>
      <w:pPr>
        <w:tabs>
          <w:tab w:val="num" w:pos="10215"/>
        </w:tabs>
        <w:ind w:left="10215" w:hanging="360"/>
      </w:pPr>
      <w:rPr>
        <w:rFonts w:hint="default"/>
      </w:rPr>
    </w:lvl>
    <w:lvl w:ilvl="8">
      <w:start w:val="1"/>
      <w:numFmt w:val="lowerRoman"/>
      <w:lvlText w:val="%9."/>
      <w:lvlJc w:val="right"/>
      <w:pPr>
        <w:tabs>
          <w:tab w:val="num" w:pos="10935"/>
        </w:tabs>
        <w:ind w:left="10935" w:hanging="180"/>
      </w:pPr>
      <w:rPr>
        <w:rFonts w:hint="default"/>
      </w:rPr>
    </w:lvl>
  </w:abstractNum>
  <w:abstractNum w:abstractNumId="26" w15:restartNumberingAfterBreak="0">
    <w:nsid w:val="79FF0E1F"/>
    <w:multiLevelType w:val="multilevel"/>
    <w:tmpl w:val="32B6B6A4"/>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2"/>
  </w:num>
  <w:num w:numId="2">
    <w:abstractNumId w:val="20"/>
  </w:num>
  <w:num w:numId="3">
    <w:abstractNumId w:val="14"/>
  </w:num>
  <w:num w:numId="4">
    <w:abstractNumId w:val="12"/>
  </w:num>
  <w:num w:numId="5">
    <w:abstractNumId w:val="26"/>
  </w:num>
  <w:num w:numId="6">
    <w:abstractNumId w:val="25"/>
  </w:num>
  <w:num w:numId="7">
    <w:abstractNumId w:val="18"/>
  </w:num>
  <w:num w:numId="8">
    <w:abstractNumId w:val="15"/>
  </w:num>
  <w:num w:numId="9">
    <w:abstractNumId w:val="17"/>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1"/>
  </w:num>
  <w:num w:numId="21">
    <w:abstractNumId w:val="24"/>
  </w:num>
  <w:num w:numId="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num>
  <w:num w:numId="28">
    <w:abstractNumId w:val="26"/>
  </w:num>
  <w:num w:numId="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6"/>
  </w:num>
  <w:num w:numId="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num>
  <w:num w:numId="37">
    <w:abstractNumId w:val="10"/>
  </w:num>
  <w:num w:numId="38">
    <w:abstractNumId w:val="19"/>
  </w:num>
  <w:num w:numId="39">
    <w:abstractNumId w:val="23"/>
  </w:num>
  <w:num w:numId="40">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ocumentProtection w:formatting="1" w:enforcement="1" w:cryptProviderType="rsaAES" w:cryptAlgorithmClass="hash" w:cryptAlgorithmType="typeAny" w:cryptAlgorithmSid="14" w:cryptSpinCount="100000" w:hash="0r940NngAvgrCpjmpeSTvd/JN6eOhO5Hcj2CyVYDTbE/lZSiNWYh+Rt/w53mlrot9cVtHglXRIiFGI/qnukwdQ==" w:salt="R3MwJNRD90O/XyV9S6JNkw=="/>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77C"/>
    <w:rsid w:val="0000263C"/>
    <w:rsid w:val="0000761B"/>
    <w:rsid w:val="00010CD2"/>
    <w:rsid w:val="00013567"/>
    <w:rsid w:val="0001640A"/>
    <w:rsid w:val="00021DB7"/>
    <w:rsid w:val="000243B3"/>
    <w:rsid w:val="000253D8"/>
    <w:rsid w:val="000327F1"/>
    <w:rsid w:val="000542DC"/>
    <w:rsid w:val="00062CC3"/>
    <w:rsid w:val="000643E0"/>
    <w:rsid w:val="00065592"/>
    <w:rsid w:val="000674FC"/>
    <w:rsid w:val="000679DE"/>
    <w:rsid w:val="00070559"/>
    <w:rsid w:val="00071279"/>
    <w:rsid w:val="00072620"/>
    <w:rsid w:val="000807EC"/>
    <w:rsid w:val="00090334"/>
    <w:rsid w:val="00097EB9"/>
    <w:rsid w:val="000A45B7"/>
    <w:rsid w:val="000A4CF9"/>
    <w:rsid w:val="000A79FC"/>
    <w:rsid w:val="000B1833"/>
    <w:rsid w:val="000B3C02"/>
    <w:rsid w:val="000C1579"/>
    <w:rsid w:val="000C3BAA"/>
    <w:rsid w:val="000D0594"/>
    <w:rsid w:val="000D40DE"/>
    <w:rsid w:val="000D5C44"/>
    <w:rsid w:val="000E02D7"/>
    <w:rsid w:val="000F07E1"/>
    <w:rsid w:val="000F6830"/>
    <w:rsid w:val="000F74B6"/>
    <w:rsid w:val="00104774"/>
    <w:rsid w:val="001113BA"/>
    <w:rsid w:val="00113890"/>
    <w:rsid w:val="00115AEE"/>
    <w:rsid w:val="00124B5C"/>
    <w:rsid w:val="0012518B"/>
    <w:rsid w:val="001319EA"/>
    <w:rsid w:val="0013318E"/>
    <w:rsid w:val="00135E8B"/>
    <w:rsid w:val="00137CF7"/>
    <w:rsid w:val="00144749"/>
    <w:rsid w:val="00151519"/>
    <w:rsid w:val="00153D95"/>
    <w:rsid w:val="00154764"/>
    <w:rsid w:val="00155517"/>
    <w:rsid w:val="00156B43"/>
    <w:rsid w:val="00160BC6"/>
    <w:rsid w:val="00162AB1"/>
    <w:rsid w:val="00164702"/>
    <w:rsid w:val="00175F29"/>
    <w:rsid w:val="00176804"/>
    <w:rsid w:val="00182EA2"/>
    <w:rsid w:val="00182ED5"/>
    <w:rsid w:val="001842EF"/>
    <w:rsid w:val="00186EDF"/>
    <w:rsid w:val="00193255"/>
    <w:rsid w:val="001960C3"/>
    <w:rsid w:val="0019646F"/>
    <w:rsid w:val="00196DB2"/>
    <w:rsid w:val="001A29AD"/>
    <w:rsid w:val="001A32A4"/>
    <w:rsid w:val="001A36DD"/>
    <w:rsid w:val="001B07FA"/>
    <w:rsid w:val="001B1AE8"/>
    <w:rsid w:val="001B4755"/>
    <w:rsid w:val="001C03A2"/>
    <w:rsid w:val="001C3EC9"/>
    <w:rsid w:val="001D08DA"/>
    <w:rsid w:val="001D4837"/>
    <w:rsid w:val="001E0E3C"/>
    <w:rsid w:val="001E3CFA"/>
    <w:rsid w:val="001F6702"/>
    <w:rsid w:val="001F69A0"/>
    <w:rsid w:val="001F7FEF"/>
    <w:rsid w:val="002014C9"/>
    <w:rsid w:val="0020335C"/>
    <w:rsid w:val="00203C62"/>
    <w:rsid w:val="00213AA0"/>
    <w:rsid w:val="00215BBA"/>
    <w:rsid w:val="002168AE"/>
    <w:rsid w:val="00217E8A"/>
    <w:rsid w:val="00222571"/>
    <w:rsid w:val="00226C8A"/>
    <w:rsid w:val="002306FC"/>
    <w:rsid w:val="002319A3"/>
    <w:rsid w:val="0023617C"/>
    <w:rsid w:val="0024247A"/>
    <w:rsid w:val="00245A64"/>
    <w:rsid w:val="002471AD"/>
    <w:rsid w:val="002528EA"/>
    <w:rsid w:val="00255641"/>
    <w:rsid w:val="00255882"/>
    <w:rsid w:val="00256F71"/>
    <w:rsid w:val="002577DD"/>
    <w:rsid w:val="00265046"/>
    <w:rsid w:val="002812FD"/>
    <w:rsid w:val="0028384F"/>
    <w:rsid w:val="00284CC0"/>
    <w:rsid w:val="00286A92"/>
    <w:rsid w:val="00290093"/>
    <w:rsid w:val="00290AD2"/>
    <w:rsid w:val="00292AA3"/>
    <w:rsid w:val="002971B0"/>
    <w:rsid w:val="00297A9B"/>
    <w:rsid w:val="002A2760"/>
    <w:rsid w:val="002A3CD6"/>
    <w:rsid w:val="002A7651"/>
    <w:rsid w:val="002A7698"/>
    <w:rsid w:val="002B1D26"/>
    <w:rsid w:val="002B4E9F"/>
    <w:rsid w:val="002B6E67"/>
    <w:rsid w:val="002C0808"/>
    <w:rsid w:val="002C3700"/>
    <w:rsid w:val="002D50D5"/>
    <w:rsid w:val="002D6AA1"/>
    <w:rsid w:val="002E0006"/>
    <w:rsid w:val="002E10CC"/>
    <w:rsid w:val="002F325E"/>
    <w:rsid w:val="00300F03"/>
    <w:rsid w:val="00303369"/>
    <w:rsid w:val="00310D3B"/>
    <w:rsid w:val="00320B4F"/>
    <w:rsid w:val="0032469A"/>
    <w:rsid w:val="00326487"/>
    <w:rsid w:val="00326E4E"/>
    <w:rsid w:val="00333FE1"/>
    <w:rsid w:val="0033406D"/>
    <w:rsid w:val="0033642D"/>
    <w:rsid w:val="003404CF"/>
    <w:rsid w:val="003414C5"/>
    <w:rsid w:val="00341D09"/>
    <w:rsid w:val="003445C4"/>
    <w:rsid w:val="00344CD8"/>
    <w:rsid w:val="0034516A"/>
    <w:rsid w:val="003518A0"/>
    <w:rsid w:val="0035332A"/>
    <w:rsid w:val="00362A75"/>
    <w:rsid w:val="003632E9"/>
    <w:rsid w:val="00366CFC"/>
    <w:rsid w:val="00366D8C"/>
    <w:rsid w:val="00371335"/>
    <w:rsid w:val="00372665"/>
    <w:rsid w:val="00372825"/>
    <w:rsid w:val="00377B26"/>
    <w:rsid w:val="00394826"/>
    <w:rsid w:val="003A126F"/>
    <w:rsid w:val="003A1BCC"/>
    <w:rsid w:val="003A25AB"/>
    <w:rsid w:val="003A3A32"/>
    <w:rsid w:val="003A3D23"/>
    <w:rsid w:val="003A41CC"/>
    <w:rsid w:val="003A43A9"/>
    <w:rsid w:val="003B2186"/>
    <w:rsid w:val="003B23B5"/>
    <w:rsid w:val="003C3E3D"/>
    <w:rsid w:val="003C4306"/>
    <w:rsid w:val="003C632C"/>
    <w:rsid w:val="003C7B94"/>
    <w:rsid w:val="003D0707"/>
    <w:rsid w:val="003D0F27"/>
    <w:rsid w:val="003D5E8F"/>
    <w:rsid w:val="003D691C"/>
    <w:rsid w:val="003E0134"/>
    <w:rsid w:val="003E1F7C"/>
    <w:rsid w:val="003E3E0B"/>
    <w:rsid w:val="003F2205"/>
    <w:rsid w:val="003F623C"/>
    <w:rsid w:val="003F676D"/>
    <w:rsid w:val="00401657"/>
    <w:rsid w:val="00403068"/>
    <w:rsid w:val="00411571"/>
    <w:rsid w:val="00413C50"/>
    <w:rsid w:val="00413EF8"/>
    <w:rsid w:val="00415046"/>
    <w:rsid w:val="00416818"/>
    <w:rsid w:val="00417386"/>
    <w:rsid w:val="00423C9C"/>
    <w:rsid w:val="0042590F"/>
    <w:rsid w:val="004276B9"/>
    <w:rsid w:val="0043477C"/>
    <w:rsid w:val="00435693"/>
    <w:rsid w:val="004362C6"/>
    <w:rsid w:val="00437E7A"/>
    <w:rsid w:val="00447AE2"/>
    <w:rsid w:val="0045013E"/>
    <w:rsid w:val="0045041B"/>
    <w:rsid w:val="00454D77"/>
    <w:rsid w:val="004657F6"/>
    <w:rsid w:val="00465CB9"/>
    <w:rsid w:val="0046702E"/>
    <w:rsid w:val="004758B0"/>
    <w:rsid w:val="00480A05"/>
    <w:rsid w:val="00485E1E"/>
    <w:rsid w:val="00491EAC"/>
    <w:rsid w:val="00493632"/>
    <w:rsid w:val="004A0324"/>
    <w:rsid w:val="004A53C5"/>
    <w:rsid w:val="004A6402"/>
    <w:rsid w:val="004B6E6B"/>
    <w:rsid w:val="004B7C03"/>
    <w:rsid w:val="004B7D42"/>
    <w:rsid w:val="004C3A53"/>
    <w:rsid w:val="004D16F5"/>
    <w:rsid w:val="004D20D6"/>
    <w:rsid w:val="004E279E"/>
    <w:rsid w:val="004E2AC8"/>
    <w:rsid w:val="004E3EEA"/>
    <w:rsid w:val="004E4078"/>
    <w:rsid w:val="004E4DEA"/>
    <w:rsid w:val="004E7FC7"/>
    <w:rsid w:val="004F2CA7"/>
    <w:rsid w:val="004F45B5"/>
    <w:rsid w:val="004F5BA3"/>
    <w:rsid w:val="004F6A24"/>
    <w:rsid w:val="004F7AFF"/>
    <w:rsid w:val="005105D5"/>
    <w:rsid w:val="00513158"/>
    <w:rsid w:val="00515925"/>
    <w:rsid w:val="0051684F"/>
    <w:rsid w:val="005220F9"/>
    <w:rsid w:val="00522A74"/>
    <w:rsid w:val="00525532"/>
    <w:rsid w:val="00531AF7"/>
    <w:rsid w:val="00534B1A"/>
    <w:rsid w:val="0053567C"/>
    <w:rsid w:val="00535722"/>
    <w:rsid w:val="0054035A"/>
    <w:rsid w:val="00543731"/>
    <w:rsid w:val="00544FA8"/>
    <w:rsid w:val="00552509"/>
    <w:rsid w:val="0055251E"/>
    <w:rsid w:val="00552DAF"/>
    <w:rsid w:val="00554382"/>
    <w:rsid w:val="00566AA2"/>
    <w:rsid w:val="00566EF7"/>
    <w:rsid w:val="005674C9"/>
    <w:rsid w:val="00571090"/>
    <w:rsid w:val="00571569"/>
    <w:rsid w:val="005735DE"/>
    <w:rsid w:val="00574A90"/>
    <w:rsid w:val="00575F90"/>
    <w:rsid w:val="005811E2"/>
    <w:rsid w:val="0058608E"/>
    <w:rsid w:val="00587E62"/>
    <w:rsid w:val="00590358"/>
    <w:rsid w:val="00593F86"/>
    <w:rsid w:val="00594289"/>
    <w:rsid w:val="005947F3"/>
    <w:rsid w:val="00596209"/>
    <w:rsid w:val="00597BBA"/>
    <w:rsid w:val="005A39EB"/>
    <w:rsid w:val="005C07F9"/>
    <w:rsid w:val="005C2F40"/>
    <w:rsid w:val="005C3962"/>
    <w:rsid w:val="005C7F3B"/>
    <w:rsid w:val="005D1CE0"/>
    <w:rsid w:val="005D3776"/>
    <w:rsid w:val="005D38C1"/>
    <w:rsid w:val="005D6054"/>
    <w:rsid w:val="005D6836"/>
    <w:rsid w:val="005E2F3E"/>
    <w:rsid w:val="005E5A71"/>
    <w:rsid w:val="005E74C1"/>
    <w:rsid w:val="005F549E"/>
    <w:rsid w:val="005F5817"/>
    <w:rsid w:val="00613C1A"/>
    <w:rsid w:val="00616902"/>
    <w:rsid w:val="00617065"/>
    <w:rsid w:val="00623A85"/>
    <w:rsid w:val="006259D8"/>
    <w:rsid w:val="00627D99"/>
    <w:rsid w:val="00631659"/>
    <w:rsid w:val="00636D2B"/>
    <w:rsid w:val="00636F2C"/>
    <w:rsid w:val="00642043"/>
    <w:rsid w:val="00646987"/>
    <w:rsid w:val="00656F06"/>
    <w:rsid w:val="006660D4"/>
    <w:rsid w:val="006673EB"/>
    <w:rsid w:val="006676EC"/>
    <w:rsid w:val="00683053"/>
    <w:rsid w:val="006927D5"/>
    <w:rsid w:val="00692FB8"/>
    <w:rsid w:val="006A4E5B"/>
    <w:rsid w:val="006A638F"/>
    <w:rsid w:val="006A65B3"/>
    <w:rsid w:val="006A66B9"/>
    <w:rsid w:val="006B33AF"/>
    <w:rsid w:val="006B4740"/>
    <w:rsid w:val="006B603A"/>
    <w:rsid w:val="006B7E49"/>
    <w:rsid w:val="006C08A8"/>
    <w:rsid w:val="006C0DB4"/>
    <w:rsid w:val="006C362A"/>
    <w:rsid w:val="006C6453"/>
    <w:rsid w:val="006C67C3"/>
    <w:rsid w:val="006D1EAC"/>
    <w:rsid w:val="006D67E7"/>
    <w:rsid w:val="006E715E"/>
    <w:rsid w:val="006E7F33"/>
    <w:rsid w:val="006F18FE"/>
    <w:rsid w:val="006F190C"/>
    <w:rsid w:val="006F2F30"/>
    <w:rsid w:val="006F435D"/>
    <w:rsid w:val="00703323"/>
    <w:rsid w:val="0070436F"/>
    <w:rsid w:val="0071269D"/>
    <w:rsid w:val="00724659"/>
    <w:rsid w:val="0072565A"/>
    <w:rsid w:val="00726FB1"/>
    <w:rsid w:val="00727C7A"/>
    <w:rsid w:val="00737E33"/>
    <w:rsid w:val="00744E34"/>
    <w:rsid w:val="00750480"/>
    <w:rsid w:val="007509D3"/>
    <w:rsid w:val="00760BC0"/>
    <w:rsid w:val="0076166B"/>
    <w:rsid w:val="00763B7B"/>
    <w:rsid w:val="0076458C"/>
    <w:rsid w:val="00764941"/>
    <w:rsid w:val="007708DA"/>
    <w:rsid w:val="00771DC4"/>
    <w:rsid w:val="0078181D"/>
    <w:rsid w:val="00782726"/>
    <w:rsid w:val="007978EF"/>
    <w:rsid w:val="007A21E3"/>
    <w:rsid w:val="007A3319"/>
    <w:rsid w:val="007A4FF6"/>
    <w:rsid w:val="007C066D"/>
    <w:rsid w:val="007C0CA6"/>
    <w:rsid w:val="007C239B"/>
    <w:rsid w:val="007C29A3"/>
    <w:rsid w:val="007C2E73"/>
    <w:rsid w:val="007D15E2"/>
    <w:rsid w:val="007D3668"/>
    <w:rsid w:val="007D37E1"/>
    <w:rsid w:val="007D52AF"/>
    <w:rsid w:val="007E0993"/>
    <w:rsid w:val="007E47DD"/>
    <w:rsid w:val="007E55CB"/>
    <w:rsid w:val="007E6C60"/>
    <w:rsid w:val="007E6D65"/>
    <w:rsid w:val="007F6A24"/>
    <w:rsid w:val="00803ECE"/>
    <w:rsid w:val="00804594"/>
    <w:rsid w:val="00806F6A"/>
    <w:rsid w:val="00807853"/>
    <w:rsid w:val="008129A8"/>
    <w:rsid w:val="00823013"/>
    <w:rsid w:val="00823089"/>
    <w:rsid w:val="0082634C"/>
    <w:rsid w:val="008265B3"/>
    <w:rsid w:val="008340E7"/>
    <w:rsid w:val="00834C6C"/>
    <w:rsid w:val="008419ED"/>
    <w:rsid w:val="008452F7"/>
    <w:rsid w:val="00853262"/>
    <w:rsid w:val="008539C7"/>
    <w:rsid w:val="00870705"/>
    <w:rsid w:val="00871AE7"/>
    <w:rsid w:val="0087423D"/>
    <w:rsid w:val="00880B27"/>
    <w:rsid w:val="00881BB3"/>
    <w:rsid w:val="00885A9A"/>
    <w:rsid w:val="008870CB"/>
    <w:rsid w:val="00895C55"/>
    <w:rsid w:val="008A162F"/>
    <w:rsid w:val="008A474C"/>
    <w:rsid w:val="008A7B71"/>
    <w:rsid w:val="008B1591"/>
    <w:rsid w:val="008B192A"/>
    <w:rsid w:val="008B1AEE"/>
    <w:rsid w:val="008B2BFA"/>
    <w:rsid w:val="008B3245"/>
    <w:rsid w:val="008B5DB7"/>
    <w:rsid w:val="008C1C6C"/>
    <w:rsid w:val="008C2929"/>
    <w:rsid w:val="008C29B3"/>
    <w:rsid w:val="008E35C7"/>
    <w:rsid w:val="008E482F"/>
    <w:rsid w:val="008E68A1"/>
    <w:rsid w:val="008E7E78"/>
    <w:rsid w:val="008F0E9D"/>
    <w:rsid w:val="008F17CA"/>
    <w:rsid w:val="008F3C13"/>
    <w:rsid w:val="008F73C9"/>
    <w:rsid w:val="00900769"/>
    <w:rsid w:val="0090165B"/>
    <w:rsid w:val="0090263D"/>
    <w:rsid w:val="009059BE"/>
    <w:rsid w:val="00910E37"/>
    <w:rsid w:val="0091302C"/>
    <w:rsid w:val="00915734"/>
    <w:rsid w:val="00916DC2"/>
    <w:rsid w:val="00920A10"/>
    <w:rsid w:val="00920E27"/>
    <w:rsid w:val="00921A4E"/>
    <w:rsid w:val="00924E39"/>
    <w:rsid w:val="00925946"/>
    <w:rsid w:val="0093178C"/>
    <w:rsid w:val="00935D60"/>
    <w:rsid w:val="00936A2D"/>
    <w:rsid w:val="00936DB3"/>
    <w:rsid w:val="00943FA2"/>
    <w:rsid w:val="00947886"/>
    <w:rsid w:val="00950E8F"/>
    <w:rsid w:val="0095474A"/>
    <w:rsid w:val="0095694F"/>
    <w:rsid w:val="00956DE9"/>
    <w:rsid w:val="00957043"/>
    <w:rsid w:val="0097470D"/>
    <w:rsid w:val="00974A6A"/>
    <w:rsid w:val="009767D5"/>
    <w:rsid w:val="00987C39"/>
    <w:rsid w:val="00990EEB"/>
    <w:rsid w:val="009959F5"/>
    <w:rsid w:val="009A53C7"/>
    <w:rsid w:val="009B1D8F"/>
    <w:rsid w:val="009B54E1"/>
    <w:rsid w:val="009C03B1"/>
    <w:rsid w:val="009C2F4D"/>
    <w:rsid w:val="009C5CBF"/>
    <w:rsid w:val="009D061D"/>
    <w:rsid w:val="009D31EF"/>
    <w:rsid w:val="009D3FD9"/>
    <w:rsid w:val="009D45DE"/>
    <w:rsid w:val="009D67D5"/>
    <w:rsid w:val="009D6FA6"/>
    <w:rsid w:val="009F0C50"/>
    <w:rsid w:val="00A014F2"/>
    <w:rsid w:val="00A07FE2"/>
    <w:rsid w:val="00A10F1B"/>
    <w:rsid w:val="00A12729"/>
    <w:rsid w:val="00A14054"/>
    <w:rsid w:val="00A145FB"/>
    <w:rsid w:val="00A17CCD"/>
    <w:rsid w:val="00A30C73"/>
    <w:rsid w:val="00A338F1"/>
    <w:rsid w:val="00A34017"/>
    <w:rsid w:val="00A403A8"/>
    <w:rsid w:val="00A42907"/>
    <w:rsid w:val="00A54E8C"/>
    <w:rsid w:val="00A627E3"/>
    <w:rsid w:val="00A6337D"/>
    <w:rsid w:val="00A72118"/>
    <w:rsid w:val="00A74F93"/>
    <w:rsid w:val="00A7556E"/>
    <w:rsid w:val="00A857D3"/>
    <w:rsid w:val="00A93EBE"/>
    <w:rsid w:val="00A97651"/>
    <w:rsid w:val="00AA0CC8"/>
    <w:rsid w:val="00AA29C9"/>
    <w:rsid w:val="00AA3E3C"/>
    <w:rsid w:val="00AB0BB1"/>
    <w:rsid w:val="00AB2376"/>
    <w:rsid w:val="00AB2CFA"/>
    <w:rsid w:val="00AB3327"/>
    <w:rsid w:val="00AB3BBC"/>
    <w:rsid w:val="00AB47A6"/>
    <w:rsid w:val="00AB4B82"/>
    <w:rsid w:val="00AB6874"/>
    <w:rsid w:val="00AC7FC6"/>
    <w:rsid w:val="00AD2897"/>
    <w:rsid w:val="00AD2F5D"/>
    <w:rsid w:val="00AD52DD"/>
    <w:rsid w:val="00AD6A60"/>
    <w:rsid w:val="00AD7730"/>
    <w:rsid w:val="00AE33B8"/>
    <w:rsid w:val="00AF199C"/>
    <w:rsid w:val="00AF5821"/>
    <w:rsid w:val="00B03F85"/>
    <w:rsid w:val="00B05217"/>
    <w:rsid w:val="00B06471"/>
    <w:rsid w:val="00B06A9F"/>
    <w:rsid w:val="00B072FC"/>
    <w:rsid w:val="00B11A19"/>
    <w:rsid w:val="00B14DC7"/>
    <w:rsid w:val="00B27A8C"/>
    <w:rsid w:val="00B314C2"/>
    <w:rsid w:val="00B31FB5"/>
    <w:rsid w:val="00B354B8"/>
    <w:rsid w:val="00B3774E"/>
    <w:rsid w:val="00B436F2"/>
    <w:rsid w:val="00B443B0"/>
    <w:rsid w:val="00B448BA"/>
    <w:rsid w:val="00B45188"/>
    <w:rsid w:val="00B45D7E"/>
    <w:rsid w:val="00B4751E"/>
    <w:rsid w:val="00B606FE"/>
    <w:rsid w:val="00B6139C"/>
    <w:rsid w:val="00B66DB8"/>
    <w:rsid w:val="00B71E9C"/>
    <w:rsid w:val="00B75D6D"/>
    <w:rsid w:val="00B80839"/>
    <w:rsid w:val="00B845DB"/>
    <w:rsid w:val="00B87058"/>
    <w:rsid w:val="00B9392C"/>
    <w:rsid w:val="00BA1AAF"/>
    <w:rsid w:val="00BA300C"/>
    <w:rsid w:val="00BA6047"/>
    <w:rsid w:val="00BB6D30"/>
    <w:rsid w:val="00BC2967"/>
    <w:rsid w:val="00BC6A8E"/>
    <w:rsid w:val="00BD2261"/>
    <w:rsid w:val="00BD244D"/>
    <w:rsid w:val="00BD5AB1"/>
    <w:rsid w:val="00BE0D9B"/>
    <w:rsid w:val="00BE2F36"/>
    <w:rsid w:val="00BE5511"/>
    <w:rsid w:val="00BF36A4"/>
    <w:rsid w:val="00BF38CD"/>
    <w:rsid w:val="00BF56B9"/>
    <w:rsid w:val="00BF58A3"/>
    <w:rsid w:val="00BF6F7B"/>
    <w:rsid w:val="00C01C51"/>
    <w:rsid w:val="00C04CAE"/>
    <w:rsid w:val="00C05E29"/>
    <w:rsid w:val="00C05F5A"/>
    <w:rsid w:val="00C07B59"/>
    <w:rsid w:val="00C10027"/>
    <w:rsid w:val="00C1302D"/>
    <w:rsid w:val="00C13B92"/>
    <w:rsid w:val="00C15C89"/>
    <w:rsid w:val="00C15DEC"/>
    <w:rsid w:val="00C22358"/>
    <w:rsid w:val="00C248FF"/>
    <w:rsid w:val="00C26122"/>
    <w:rsid w:val="00C31838"/>
    <w:rsid w:val="00C319BC"/>
    <w:rsid w:val="00C33D52"/>
    <w:rsid w:val="00C41078"/>
    <w:rsid w:val="00C45AB1"/>
    <w:rsid w:val="00C470C6"/>
    <w:rsid w:val="00C51981"/>
    <w:rsid w:val="00C5276C"/>
    <w:rsid w:val="00C52E5D"/>
    <w:rsid w:val="00C5432C"/>
    <w:rsid w:val="00C54E99"/>
    <w:rsid w:val="00C60BDC"/>
    <w:rsid w:val="00C619CA"/>
    <w:rsid w:val="00C6522F"/>
    <w:rsid w:val="00C741D8"/>
    <w:rsid w:val="00C87C30"/>
    <w:rsid w:val="00C9373D"/>
    <w:rsid w:val="00C9478C"/>
    <w:rsid w:val="00CA0AB9"/>
    <w:rsid w:val="00CA4222"/>
    <w:rsid w:val="00CA4E8D"/>
    <w:rsid w:val="00CA5958"/>
    <w:rsid w:val="00CB1236"/>
    <w:rsid w:val="00CB743D"/>
    <w:rsid w:val="00CC2A27"/>
    <w:rsid w:val="00CD07A6"/>
    <w:rsid w:val="00CD2CAC"/>
    <w:rsid w:val="00CD3BD4"/>
    <w:rsid w:val="00CE121C"/>
    <w:rsid w:val="00CE6D7C"/>
    <w:rsid w:val="00CF05F1"/>
    <w:rsid w:val="00CF2CEC"/>
    <w:rsid w:val="00CF62DE"/>
    <w:rsid w:val="00CF6882"/>
    <w:rsid w:val="00CF6E38"/>
    <w:rsid w:val="00CF7187"/>
    <w:rsid w:val="00D02601"/>
    <w:rsid w:val="00D06BD6"/>
    <w:rsid w:val="00D14EC0"/>
    <w:rsid w:val="00D20E69"/>
    <w:rsid w:val="00D21782"/>
    <w:rsid w:val="00D226B1"/>
    <w:rsid w:val="00D317C9"/>
    <w:rsid w:val="00D32046"/>
    <w:rsid w:val="00D33A15"/>
    <w:rsid w:val="00D369E6"/>
    <w:rsid w:val="00D408D8"/>
    <w:rsid w:val="00D451EA"/>
    <w:rsid w:val="00D54451"/>
    <w:rsid w:val="00D777B9"/>
    <w:rsid w:val="00D8060A"/>
    <w:rsid w:val="00D8503D"/>
    <w:rsid w:val="00D87D2B"/>
    <w:rsid w:val="00D91D06"/>
    <w:rsid w:val="00D93D5A"/>
    <w:rsid w:val="00DA727A"/>
    <w:rsid w:val="00DB4904"/>
    <w:rsid w:val="00DB52FD"/>
    <w:rsid w:val="00DD3396"/>
    <w:rsid w:val="00DD6B42"/>
    <w:rsid w:val="00DE2BBC"/>
    <w:rsid w:val="00DF0E87"/>
    <w:rsid w:val="00DF60AF"/>
    <w:rsid w:val="00DF6388"/>
    <w:rsid w:val="00DF6EFD"/>
    <w:rsid w:val="00E01092"/>
    <w:rsid w:val="00E04FB7"/>
    <w:rsid w:val="00E05A07"/>
    <w:rsid w:val="00E06EFA"/>
    <w:rsid w:val="00E07163"/>
    <w:rsid w:val="00E24430"/>
    <w:rsid w:val="00E30C66"/>
    <w:rsid w:val="00E341A2"/>
    <w:rsid w:val="00E34F7F"/>
    <w:rsid w:val="00E441E2"/>
    <w:rsid w:val="00E45F91"/>
    <w:rsid w:val="00E46827"/>
    <w:rsid w:val="00E4767B"/>
    <w:rsid w:val="00E4778A"/>
    <w:rsid w:val="00E6138A"/>
    <w:rsid w:val="00E638D1"/>
    <w:rsid w:val="00E7065D"/>
    <w:rsid w:val="00E7146D"/>
    <w:rsid w:val="00E7211B"/>
    <w:rsid w:val="00E76895"/>
    <w:rsid w:val="00E8132B"/>
    <w:rsid w:val="00E90AC3"/>
    <w:rsid w:val="00E91864"/>
    <w:rsid w:val="00E92CCC"/>
    <w:rsid w:val="00E946B7"/>
    <w:rsid w:val="00E9725A"/>
    <w:rsid w:val="00EB1978"/>
    <w:rsid w:val="00EC53BC"/>
    <w:rsid w:val="00EC5D53"/>
    <w:rsid w:val="00EC75B0"/>
    <w:rsid w:val="00EC7956"/>
    <w:rsid w:val="00ED4A9F"/>
    <w:rsid w:val="00ED7F19"/>
    <w:rsid w:val="00EE1895"/>
    <w:rsid w:val="00EE75EE"/>
    <w:rsid w:val="00EE7B9E"/>
    <w:rsid w:val="00EE7CB7"/>
    <w:rsid w:val="00EF2013"/>
    <w:rsid w:val="00EF277F"/>
    <w:rsid w:val="00F037F8"/>
    <w:rsid w:val="00F10C58"/>
    <w:rsid w:val="00F10E99"/>
    <w:rsid w:val="00F12299"/>
    <w:rsid w:val="00F12D87"/>
    <w:rsid w:val="00F13D5F"/>
    <w:rsid w:val="00F2417B"/>
    <w:rsid w:val="00F24223"/>
    <w:rsid w:val="00F242B3"/>
    <w:rsid w:val="00F26472"/>
    <w:rsid w:val="00F26759"/>
    <w:rsid w:val="00F30515"/>
    <w:rsid w:val="00F441B3"/>
    <w:rsid w:val="00F454A7"/>
    <w:rsid w:val="00F465D8"/>
    <w:rsid w:val="00F50A27"/>
    <w:rsid w:val="00F51FC9"/>
    <w:rsid w:val="00F5433A"/>
    <w:rsid w:val="00F57523"/>
    <w:rsid w:val="00F63C56"/>
    <w:rsid w:val="00F713C3"/>
    <w:rsid w:val="00F71870"/>
    <w:rsid w:val="00F73D34"/>
    <w:rsid w:val="00F740D2"/>
    <w:rsid w:val="00F74A5D"/>
    <w:rsid w:val="00F75C3B"/>
    <w:rsid w:val="00F77A34"/>
    <w:rsid w:val="00F832E8"/>
    <w:rsid w:val="00F93B2E"/>
    <w:rsid w:val="00F956AB"/>
    <w:rsid w:val="00FA0C1D"/>
    <w:rsid w:val="00FA1845"/>
    <w:rsid w:val="00FB53DD"/>
    <w:rsid w:val="00FB6F4F"/>
    <w:rsid w:val="00FC375D"/>
    <w:rsid w:val="00FC77DA"/>
    <w:rsid w:val="00FD4F71"/>
    <w:rsid w:val="00FD7797"/>
    <w:rsid w:val="00FE3C63"/>
    <w:rsid w:val="00FF06B0"/>
    <w:rsid w:val="00FF5CE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305876"/>
  <w15:docId w15:val="{4A8FF20A-BD4F-4538-974C-B15CD740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0"/>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9"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iPriority="0" w:unhideWhenUsed="1"/>
    <w:lsdException w:name="footer" w:locked="0"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0" w:unhideWhenUsed="1"/>
    <w:lsdException w:name="Emphasis" w:locked="0" w:uiPriority="6"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uiPriority="1"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uiPriority="21"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Standard">
    <w:name w:val="Normal"/>
    <w:rsid w:val="00E46827"/>
    <w:pPr>
      <w:spacing w:before="120" w:after="120" w:line="240" w:lineRule="auto"/>
    </w:pPr>
    <w:rPr>
      <w:rFonts w:ascii="Arial" w:hAnsi="Arial"/>
      <w:sz w:val="20"/>
    </w:rPr>
  </w:style>
  <w:style w:type="paragraph" w:styleId="berschrift1">
    <w:name w:val="heading 1"/>
    <w:basedOn w:val="LDTextinhalt"/>
    <w:next w:val="LDTextinhalt"/>
    <w:link w:val="berschrift1Zchn"/>
    <w:uiPriority w:val="4"/>
    <w:rsid w:val="00957043"/>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rPr>
  </w:style>
  <w:style w:type="paragraph" w:styleId="berschrift2">
    <w:name w:val="heading 2"/>
    <w:basedOn w:val="LDTextinhalt"/>
    <w:next w:val="LDTextinhalt"/>
    <w:link w:val="berschrift2Zchn"/>
    <w:autoRedefine/>
    <w:uiPriority w:val="4"/>
    <w:rsid w:val="00E946B7"/>
    <w:pPr>
      <w:numPr>
        <w:numId w:val="4"/>
      </w:numPr>
      <w:pBdr>
        <w:bottom w:val="single" w:sz="6" w:space="1" w:color="A6A6A6" w:themeColor="background1" w:themeShade="A6"/>
      </w:pBdr>
      <w:shd w:val="clear" w:color="auto" w:fill="F2F2F2" w:themeFill="background1" w:themeFillShade="F2"/>
      <w:spacing w:before="480" w:after="240"/>
      <w:ind w:left="709" w:hanging="709"/>
      <w:outlineLvl w:val="1"/>
    </w:pPr>
    <w:rPr>
      <w:color w:val="1E3E95"/>
      <w:sz w:val="28"/>
    </w:rPr>
  </w:style>
  <w:style w:type="paragraph" w:styleId="berschrift3">
    <w:name w:val="heading 3"/>
    <w:basedOn w:val="LDTextinhalt"/>
    <w:next w:val="LDTextinhalt"/>
    <w:link w:val="berschrift3Zchn"/>
    <w:uiPriority w:val="4"/>
    <w:rsid w:val="00895C55"/>
    <w:pPr>
      <w:keepNext/>
      <w:keepLines/>
      <w:numPr>
        <w:ilvl w:val="1"/>
        <w:numId w:val="4"/>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895C55"/>
    <w:pPr>
      <w:keepNext/>
      <w:keepLines/>
      <w:numPr>
        <w:ilvl w:val="2"/>
        <w:numId w:val="4"/>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895C55"/>
    <w:pPr>
      <w:numPr>
        <w:ilvl w:val="0"/>
        <w:numId w:val="0"/>
      </w:numPr>
      <w:spacing w:before="360"/>
      <w:ind w:left="709"/>
      <w:outlineLvl w:val="4"/>
    </w:pPr>
  </w:style>
  <w:style w:type="paragraph" w:styleId="berschrift6">
    <w:name w:val="heading 6"/>
    <w:basedOn w:val="Standard"/>
    <w:next w:val="Standard"/>
    <w:link w:val="berschrift6Zchn"/>
    <w:uiPriority w:val="4"/>
    <w:semiHidden/>
    <w:qFormat/>
    <w:rsid w:val="00BE2F36"/>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BE2F36"/>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BE2F36"/>
    <w:pPr>
      <w:keepNext/>
      <w:keepLines/>
      <w:numPr>
        <w:ilvl w:val="7"/>
        <w:numId w:val="4"/>
      </w:numPr>
      <w:spacing w:before="20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locked/>
    <w:rsid w:val="00BE2F36"/>
    <w:pPr>
      <w:keepNext/>
      <w:keepLines/>
      <w:numPr>
        <w:ilvl w:val="8"/>
        <w:numId w:val="4"/>
      </w:numPr>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LDTextinhalt">
    <w:name w:val="LD_Textinhalt"/>
    <w:basedOn w:val="Standard"/>
    <w:link w:val="LDTextinhaltZchn"/>
    <w:autoRedefine/>
    <w:qFormat/>
    <w:rsid w:val="0045013E"/>
    <w:rPr>
      <w:noProof/>
      <w:szCs w:val="24"/>
      <w:lang w:eastAsia="de-DE"/>
    </w:rPr>
  </w:style>
  <w:style w:type="character" w:customStyle="1" w:styleId="berschrift1Zchn">
    <w:name w:val="Überschrift 1 Zchn"/>
    <w:basedOn w:val="Absatz-Standardschriftart"/>
    <w:link w:val="berschrift1"/>
    <w:uiPriority w:val="4"/>
    <w:rsid w:val="00411571"/>
    <w:rPr>
      <w:rFonts w:ascii="Arial" w:eastAsia="Times New Roman" w:hAnsi="Arial" w:cs="Arial"/>
      <w:bCs/>
      <w:color w:val="1E3E95"/>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411571"/>
    <w:rPr>
      <w:rFonts w:ascii="Arial" w:hAnsi="Arial"/>
      <w:color w:val="1E3E95"/>
      <w:sz w:val="28"/>
      <w:szCs w:val="24"/>
      <w:shd w:val="clear" w:color="auto" w:fill="F2F2F2" w:themeFill="background1" w:themeFillShade="F2"/>
    </w:rPr>
  </w:style>
  <w:style w:type="character" w:customStyle="1" w:styleId="berschrift3Zchn">
    <w:name w:val="Überschrift 3 Zchn"/>
    <w:basedOn w:val="Absatz-Standardschriftart"/>
    <w:link w:val="berschrift3"/>
    <w:uiPriority w:val="4"/>
    <w:rsid w:val="00895C55"/>
    <w:rPr>
      <w:rFonts w:ascii="Arial" w:eastAsiaTheme="majorEastAsia" w:hAnsi="Arial" w:cstheme="majorBidi"/>
      <w:bCs/>
      <w:color w:val="1E3E95"/>
      <w:sz w:val="24"/>
      <w:szCs w:val="24"/>
      <w:shd w:val="clear" w:color="auto" w:fill="F2F2F2" w:themeFill="background1" w:themeFillShade="F2"/>
    </w:rPr>
  </w:style>
  <w:style w:type="character" w:customStyle="1" w:styleId="berschrift4Zchn">
    <w:name w:val="Überschrift 4 Zchn"/>
    <w:basedOn w:val="Absatz-Standardschriftart"/>
    <w:link w:val="berschrift4"/>
    <w:uiPriority w:val="4"/>
    <w:rsid w:val="00895C55"/>
    <w:rPr>
      <w:rFonts w:ascii="Arial" w:eastAsiaTheme="majorEastAsia" w:hAnsi="Arial" w:cstheme="majorBidi"/>
      <w:b/>
      <w:bCs/>
      <w:i/>
      <w:iCs/>
      <w:color w:val="1E3E95"/>
      <w:shd w:val="clear" w:color="auto" w:fill="FFFFFF" w:themeFill="background1"/>
    </w:rPr>
  </w:style>
  <w:style w:type="character" w:customStyle="1" w:styleId="berschrift5Zchn">
    <w:name w:val="Überschrift 5 Zchn"/>
    <w:basedOn w:val="Absatz-Standardschriftart"/>
    <w:link w:val="berschrift5"/>
    <w:uiPriority w:val="4"/>
    <w:rsid w:val="00895C55"/>
    <w:rPr>
      <w:rFonts w:ascii="Arial" w:eastAsiaTheme="majorEastAsia" w:hAnsi="Arial" w:cstheme="majorBidi"/>
      <w:b/>
      <w:bCs/>
      <w:i/>
      <w:iCs/>
      <w:color w:val="1E3E95"/>
      <w:shd w:val="clear" w:color="auto" w:fill="FFFFFF" w:themeFill="background1"/>
    </w:rPr>
  </w:style>
  <w:style w:type="character" w:customStyle="1" w:styleId="berschrift6Zchn">
    <w:name w:val="Überschrift 6 Zchn"/>
    <w:basedOn w:val="Absatz-Standardschriftart"/>
    <w:link w:val="berschrift6"/>
    <w:uiPriority w:val="4"/>
    <w:semiHidden/>
    <w:rsid w:val="00411571"/>
    <w:rPr>
      <w:rFonts w:asciiTheme="majorHAnsi" w:eastAsiaTheme="majorEastAsia" w:hAnsiTheme="majorHAnsi" w:cstheme="majorBidi"/>
      <w:i/>
      <w:iCs/>
      <w:color w:val="243F60" w:themeColor="accent1" w:themeShade="7F"/>
      <w:sz w:val="20"/>
    </w:rPr>
  </w:style>
  <w:style w:type="character" w:customStyle="1" w:styleId="berschrift7Zchn">
    <w:name w:val="Überschrift 7 Zchn"/>
    <w:basedOn w:val="Absatz-Standardschriftart"/>
    <w:link w:val="berschrift7"/>
    <w:uiPriority w:val="9"/>
    <w:semiHidden/>
    <w:rsid w:val="00BE2F36"/>
    <w:rPr>
      <w:rFonts w:asciiTheme="majorHAnsi" w:eastAsiaTheme="majorEastAsia" w:hAnsiTheme="majorHAnsi" w:cstheme="majorBidi"/>
      <w:i/>
      <w:iCs/>
      <w:color w:val="404040" w:themeColor="text1" w:themeTint="BF"/>
      <w:sz w:val="20"/>
    </w:rPr>
  </w:style>
  <w:style w:type="character" w:customStyle="1" w:styleId="berschrift8Zchn">
    <w:name w:val="Überschrift 8 Zchn"/>
    <w:basedOn w:val="Absatz-Standardschriftart"/>
    <w:link w:val="berschrift8"/>
    <w:uiPriority w:val="9"/>
    <w:semiHidden/>
    <w:rsid w:val="00BE2F36"/>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BE2F36"/>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locked/>
    <w:rsid w:val="00ED7F19"/>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D7F19"/>
    <w:rPr>
      <w:rFonts w:ascii="Tahoma" w:hAnsi="Tahoma" w:cs="Tahoma"/>
      <w:sz w:val="16"/>
      <w:szCs w:val="16"/>
    </w:rPr>
  </w:style>
  <w:style w:type="paragraph" w:styleId="StandardWeb">
    <w:name w:val="Normal (Web)"/>
    <w:basedOn w:val="Standard"/>
    <w:link w:val="StandardWebZchn"/>
    <w:uiPriority w:val="99"/>
    <w:semiHidden/>
    <w:locked/>
    <w:rsid w:val="00ED7F19"/>
    <w:pPr>
      <w:spacing w:before="90" w:after="90"/>
    </w:pPr>
    <w:rPr>
      <w:rFonts w:ascii="Times New Roman" w:eastAsia="Times New Roman" w:hAnsi="Times New Roman" w:cs="Times New Roman"/>
      <w:szCs w:val="20"/>
      <w:lang w:eastAsia="de-DE"/>
    </w:rPr>
  </w:style>
  <w:style w:type="character" w:customStyle="1" w:styleId="StandardWebZchn">
    <w:name w:val="Standard (Web) Zchn"/>
    <w:basedOn w:val="Absatz-Standardschriftart"/>
    <w:link w:val="StandardWeb"/>
    <w:uiPriority w:val="99"/>
    <w:semiHidden/>
    <w:rsid w:val="0071269D"/>
    <w:rPr>
      <w:rFonts w:ascii="Times New Roman" w:eastAsia="Times New Roman" w:hAnsi="Times New Roman" w:cs="Times New Roman"/>
      <w:sz w:val="20"/>
      <w:szCs w:val="20"/>
      <w:lang w:eastAsia="de-DE"/>
    </w:rPr>
  </w:style>
  <w:style w:type="paragraph" w:styleId="Kopfzeile">
    <w:name w:val="header"/>
    <w:basedOn w:val="Standard"/>
    <w:link w:val="KopfzeileZchn"/>
    <w:uiPriority w:val="99"/>
    <w:semiHidden/>
    <w:locked/>
    <w:rsid w:val="006A65B3"/>
    <w:pPr>
      <w:tabs>
        <w:tab w:val="center" w:pos="4536"/>
        <w:tab w:val="right" w:pos="9072"/>
      </w:tabs>
    </w:pPr>
  </w:style>
  <w:style w:type="character" w:customStyle="1" w:styleId="KopfzeileZchn">
    <w:name w:val="Kopfzeile Zchn"/>
    <w:basedOn w:val="Absatz-Standardschriftart"/>
    <w:link w:val="Kopfzeile"/>
    <w:uiPriority w:val="99"/>
    <w:semiHidden/>
    <w:rsid w:val="0071269D"/>
    <w:rPr>
      <w:rFonts w:ascii="Arial" w:hAnsi="Arial"/>
      <w:sz w:val="20"/>
    </w:rPr>
  </w:style>
  <w:style w:type="paragraph" w:customStyle="1" w:styleId="LDAuflistungText">
    <w:name w:val="LD_Auflistung Text"/>
    <w:basedOn w:val="Standard"/>
    <w:link w:val="LDAuflistungTextZchn"/>
    <w:autoRedefine/>
    <w:qFormat/>
    <w:rsid w:val="009B54E1"/>
    <w:pPr>
      <w:numPr>
        <w:numId w:val="1"/>
      </w:numPr>
      <w:spacing w:after="0"/>
      <w:ind w:left="993" w:hanging="284"/>
    </w:pPr>
    <w:rPr>
      <w:rFonts w:cs="Arial"/>
    </w:rPr>
  </w:style>
  <w:style w:type="character" w:customStyle="1" w:styleId="LDAuflistungTextZchn">
    <w:name w:val="LD_Auflistung Text Zchn"/>
    <w:basedOn w:val="StandardWebZchn"/>
    <w:link w:val="LDAuflistungText"/>
    <w:rsid w:val="009B54E1"/>
    <w:rPr>
      <w:rFonts w:ascii="Arial" w:eastAsia="Times New Roman" w:hAnsi="Arial" w:cs="Arial"/>
      <w:sz w:val="20"/>
      <w:szCs w:val="20"/>
      <w:lang w:eastAsia="de-DE"/>
    </w:rPr>
  </w:style>
  <w:style w:type="table" w:styleId="Tabellenraster">
    <w:name w:val="Table Grid"/>
    <w:basedOn w:val="NormaleTabelle"/>
    <w:uiPriority w:val="59"/>
    <w:locked/>
    <w:rsid w:val="00DF6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590358"/>
    <w:pPr>
      <w:ind w:left="709"/>
    </w:pPr>
    <w:rPr>
      <w:szCs w:val="24"/>
    </w:rPr>
  </w:style>
  <w:style w:type="paragraph" w:styleId="Endnotentext">
    <w:name w:val="endnote text"/>
    <w:basedOn w:val="Standard"/>
    <w:link w:val="EndnotentextZchn"/>
    <w:uiPriority w:val="99"/>
    <w:semiHidden/>
    <w:unhideWhenUsed/>
    <w:locked/>
    <w:rsid w:val="00182EA2"/>
    <w:rPr>
      <w:szCs w:val="20"/>
    </w:rPr>
  </w:style>
  <w:style w:type="character" w:customStyle="1" w:styleId="EndnotentextZchn">
    <w:name w:val="Endnotentext Zchn"/>
    <w:basedOn w:val="Absatz-Standardschriftart"/>
    <w:link w:val="Endnotentext"/>
    <w:uiPriority w:val="99"/>
    <w:semiHidden/>
    <w:rsid w:val="00182EA2"/>
    <w:rPr>
      <w:rFonts w:ascii="Arial" w:hAnsi="Arial"/>
      <w:sz w:val="20"/>
      <w:szCs w:val="20"/>
    </w:rPr>
  </w:style>
  <w:style w:type="character" w:styleId="Endnotenzeichen">
    <w:name w:val="endnote reference"/>
    <w:basedOn w:val="Absatz-Standardschriftart"/>
    <w:uiPriority w:val="99"/>
    <w:semiHidden/>
    <w:unhideWhenUsed/>
    <w:locked/>
    <w:rsid w:val="00182EA2"/>
    <w:rPr>
      <w:vertAlign w:val="superscript"/>
    </w:rPr>
  </w:style>
  <w:style w:type="character" w:styleId="BesuchterLink">
    <w:name w:val="FollowedHyperlink"/>
    <w:basedOn w:val="Absatz-Standardschriftart"/>
    <w:uiPriority w:val="99"/>
    <w:semiHidden/>
    <w:unhideWhenUsed/>
    <w:rsid w:val="00A12729"/>
    <w:rPr>
      <w:color w:val="1E3E95"/>
      <w:u w:val="single"/>
    </w:rPr>
  </w:style>
  <w:style w:type="paragraph" w:customStyle="1" w:styleId="notizen">
    <w:name w:val="notizen"/>
    <w:basedOn w:val="Standard"/>
    <w:uiPriority w:val="99"/>
    <w:semiHidden/>
    <w:locked/>
    <w:rsid w:val="00760BC0"/>
    <w:pPr>
      <w:spacing w:before="90" w:after="90"/>
      <w:ind w:firstLine="288"/>
    </w:pPr>
    <w:rPr>
      <w:rFonts w:ascii="Times New Roman" w:eastAsia="Times New Roman" w:hAnsi="Times New Roman" w:cs="Times New Roman"/>
      <w:color w:val="054295"/>
      <w:szCs w:val="20"/>
      <w:lang w:eastAsia="de-DE"/>
    </w:rPr>
  </w:style>
  <w:style w:type="paragraph" w:customStyle="1" w:styleId="tabelleninhalt">
    <w:name w:val="tabelleninhalt"/>
    <w:basedOn w:val="Standard"/>
    <w:uiPriority w:val="99"/>
    <w:semiHidden/>
    <w:locked/>
    <w:rsid w:val="00760BC0"/>
    <w:pPr>
      <w:spacing w:before="90" w:after="90"/>
    </w:pPr>
    <w:rPr>
      <w:rFonts w:ascii="Times New Roman" w:eastAsia="Times New Roman" w:hAnsi="Times New Roman" w:cs="Times New Roman"/>
      <w:szCs w:val="20"/>
      <w:lang w:eastAsia="de-DE"/>
    </w:rPr>
  </w:style>
  <w:style w:type="paragraph" w:styleId="KeinLeerraum">
    <w:name w:val="No Spacing"/>
    <w:uiPriority w:val="99"/>
    <w:semiHidden/>
    <w:qFormat/>
    <w:locked/>
    <w:rsid w:val="007C066D"/>
    <w:pPr>
      <w:spacing w:after="0" w:line="240" w:lineRule="auto"/>
    </w:pPr>
    <w:rPr>
      <w:rFonts w:ascii="Arial" w:hAnsi="Arial"/>
      <w:sz w:val="20"/>
    </w:rPr>
  </w:style>
  <w:style w:type="character" w:styleId="IntensiveHervorhebung">
    <w:name w:val="Intense Emphasis"/>
    <w:uiPriority w:val="99"/>
    <w:semiHidden/>
    <w:qFormat/>
    <w:locked/>
    <w:rsid w:val="007C066D"/>
    <w:rPr>
      <w:rFonts w:ascii="Arial" w:hAnsi="Arial"/>
      <w:b/>
      <w:bCs/>
      <w:i w:val="0"/>
      <w:iCs/>
      <w:color w:val="4F81BD"/>
      <w:sz w:val="24"/>
    </w:rPr>
  </w:style>
  <w:style w:type="character" w:customStyle="1" w:styleId="pagebreadcrumb1">
    <w:name w:val="pagebreadcrumb1"/>
    <w:uiPriority w:val="99"/>
    <w:semiHidden/>
    <w:locked/>
    <w:rsid w:val="00B354B8"/>
    <w:rPr>
      <w:rFonts w:ascii="Arial" w:hAnsi="Arial" w:cs="Arial"/>
      <w:color w:val="054295"/>
      <w:sz w:val="20"/>
      <w:szCs w:val="20"/>
    </w:rPr>
  </w:style>
  <w:style w:type="character" w:customStyle="1" w:styleId="pagetitle1">
    <w:name w:val="pagetitle1"/>
    <w:uiPriority w:val="99"/>
    <w:semiHidden/>
    <w:locked/>
    <w:rsid w:val="00B354B8"/>
    <w:rPr>
      <w:rFonts w:ascii="Arial" w:hAnsi="Arial" w:cs="Arial"/>
      <w:b/>
      <w:bCs/>
      <w:color w:val="auto"/>
      <w:sz w:val="20"/>
      <w:szCs w:val="20"/>
    </w:rPr>
  </w:style>
  <w:style w:type="paragraph" w:customStyle="1" w:styleId="LDFuzeile">
    <w:name w:val="LD_Fußzeile"/>
    <w:basedOn w:val="Standard"/>
    <w:autoRedefine/>
    <w:uiPriority w:val="5"/>
    <w:qFormat/>
    <w:rsid w:val="00411571"/>
    <w:pPr>
      <w:pBdr>
        <w:top w:val="single" w:sz="4" w:space="4" w:color="auto"/>
      </w:pBdr>
      <w:tabs>
        <w:tab w:val="left" w:pos="1134"/>
        <w:tab w:val="right" w:pos="9498"/>
      </w:tabs>
      <w:spacing w:before="0"/>
    </w:pPr>
    <w:rPr>
      <w:sz w:val="16"/>
      <w:szCs w:val="16"/>
    </w:rPr>
  </w:style>
  <w:style w:type="paragraph" w:customStyle="1" w:styleId="LDAbbildungsverzeichnis">
    <w:name w:val="LD_Abbildungsverzeichnis"/>
    <w:basedOn w:val="LDTextinhalt"/>
    <w:autoRedefine/>
    <w:uiPriority w:val="6"/>
    <w:qFormat/>
    <w:rsid w:val="004D20D6"/>
    <w:pPr>
      <w:tabs>
        <w:tab w:val="right" w:leader="dot" w:pos="9571"/>
      </w:tabs>
      <w:spacing w:line="360" w:lineRule="auto"/>
      <w:ind w:left="992" w:hanging="992"/>
    </w:pPr>
  </w:style>
  <w:style w:type="paragraph" w:customStyle="1" w:styleId="LDAufzhlungnummerisch">
    <w:name w:val="LD_Aufzählung nummerisch"/>
    <w:basedOn w:val="LDTextinhalt"/>
    <w:autoRedefine/>
    <w:qFormat/>
    <w:rsid w:val="000D5C44"/>
    <w:pPr>
      <w:numPr>
        <w:numId w:val="5"/>
      </w:numPr>
      <w:tabs>
        <w:tab w:val="left" w:pos="709"/>
      </w:tabs>
    </w:pPr>
    <w:rPr>
      <w:rFonts w:eastAsia="Times New Roman" w:cs="Times New Roman"/>
      <w:szCs w:val="20"/>
    </w:rPr>
  </w:style>
  <w:style w:type="paragraph" w:styleId="Verzeichnis4">
    <w:name w:val="toc 4"/>
    <w:basedOn w:val="Standard"/>
    <w:next w:val="Standard"/>
    <w:autoRedefine/>
    <w:uiPriority w:val="39"/>
    <w:rsid w:val="00D91D06"/>
    <w:pPr>
      <w:shd w:val="clear" w:color="auto" w:fill="FFFFFF" w:themeFill="background1"/>
      <w:tabs>
        <w:tab w:val="left" w:pos="1276"/>
        <w:tab w:val="left" w:pos="1799"/>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AB0BB1"/>
    <w:pPr>
      <w:spacing w:before="60" w:after="0"/>
    </w:pPr>
    <w:rPr>
      <w:rFonts w:ascii="Times New Roman" w:eastAsia="Times New Roman" w:hAnsi="Times New Roman" w:cs="Times New Roman"/>
      <w:color w:val="000000"/>
      <w:szCs w:val="20"/>
      <w:lang w:eastAsia="de-DE"/>
    </w:rPr>
  </w:style>
  <w:style w:type="character" w:customStyle="1" w:styleId="LDBedienelement">
    <w:name w:val="LD_Bedienelement"/>
    <w:basedOn w:val="Absatz-Standardschriftart"/>
    <w:uiPriority w:val="1"/>
    <w:qFormat/>
    <w:rsid w:val="00AB0BB1"/>
    <w:rPr>
      <w:b/>
      <w:bCs/>
      <w:sz w:val="20"/>
      <w:szCs w:val="20"/>
    </w:rPr>
  </w:style>
  <w:style w:type="character" w:customStyle="1" w:styleId="LDMenpunkt">
    <w:name w:val="LD_Menüpunkt"/>
    <w:basedOn w:val="Absatz-Standardschriftart"/>
    <w:uiPriority w:val="3"/>
    <w:qFormat/>
    <w:rsid w:val="00072620"/>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703323"/>
    <w:rPr>
      <w:rFonts w:ascii="Arial" w:hAnsi="Arial"/>
      <w:i/>
      <w:iCs/>
      <w:sz w:val="20"/>
      <w:szCs w:val="20"/>
    </w:rPr>
  </w:style>
  <w:style w:type="character" w:customStyle="1" w:styleId="LDBereichTabelle">
    <w:name w:val="LD_BereichTabelle"/>
    <w:basedOn w:val="Absatz-Standardschriftart"/>
    <w:uiPriority w:val="1"/>
    <w:qFormat/>
    <w:rsid w:val="000643E0"/>
    <w:rPr>
      <w:b/>
      <w:bCs/>
      <w:color w:val="1E3E95"/>
      <w:sz w:val="20"/>
      <w:szCs w:val="20"/>
    </w:rPr>
  </w:style>
  <w:style w:type="character" w:customStyle="1" w:styleId="LDRegister">
    <w:name w:val="LD_Register"/>
    <w:basedOn w:val="Absatz-Standardschriftart"/>
    <w:uiPriority w:val="1"/>
    <w:qFormat/>
    <w:rsid w:val="00AB0BB1"/>
    <w:rPr>
      <w:b/>
      <w:bCs/>
      <w:color w:val="C11423"/>
      <w:sz w:val="20"/>
      <w:szCs w:val="20"/>
    </w:rPr>
  </w:style>
  <w:style w:type="paragraph" w:customStyle="1" w:styleId="LDBildunterschrift">
    <w:name w:val="LD_Bildunterschrift"/>
    <w:basedOn w:val="Standard"/>
    <w:next w:val="Standard"/>
    <w:link w:val="LDBildunterschriftZchn"/>
    <w:autoRedefine/>
    <w:qFormat/>
    <w:rsid w:val="001842EF"/>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1842EF"/>
    <w:rPr>
      <w:rFonts w:ascii="Arial" w:hAnsi="Arial"/>
      <w:b/>
      <w:bCs/>
      <w:color w:val="1E3E95"/>
      <w:sz w:val="18"/>
      <w:szCs w:val="18"/>
    </w:rPr>
  </w:style>
  <w:style w:type="paragraph" w:customStyle="1" w:styleId="LDHinweis">
    <w:name w:val="LD_Hinweis"/>
    <w:basedOn w:val="LDTextinhalt"/>
    <w:next w:val="LDTextinhalt"/>
    <w:link w:val="LDHinweisZchn"/>
    <w:autoRedefine/>
    <w:uiPriority w:val="7"/>
    <w:semiHidden/>
    <w:qFormat/>
    <w:rsid w:val="0053567C"/>
    <w:pPr>
      <w:numPr>
        <w:numId w:val="7"/>
      </w:numPr>
      <w:pBdr>
        <w:top w:val="single" w:sz="8" w:space="7" w:color="A6A6A6" w:themeColor="background1" w:themeShade="A6"/>
        <w:bottom w:val="single" w:sz="8" w:space="8" w:color="A6A6A6" w:themeColor="background1" w:themeShade="A6"/>
      </w:pBdr>
      <w:ind w:left="142" w:hanging="993"/>
    </w:pPr>
  </w:style>
  <w:style w:type="character" w:customStyle="1" w:styleId="LDHinweisZchn">
    <w:name w:val="LD_Hinweis Zchn"/>
    <w:basedOn w:val="LDAuflistungTextZchn"/>
    <w:link w:val="LDHinweis"/>
    <w:uiPriority w:val="7"/>
    <w:semiHidden/>
    <w:rsid w:val="00411571"/>
    <w:rPr>
      <w:rFonts w:ascii="Arial" w:eastAsia="Times New Roman" w:hAnsi="Arial" w:cs="Arial"/>
      <w:sz w:val="20"/>
      <w:szCs w:val="24"/>
      <w:lang w:eastAsia="de-DE"/>
    </w:rPr>
  </w:style>
  <w:style w:type="paragraph" w:customStyle="1" w:styleId="LDAchtung">
    <w:name w:val="LD_Achtung"/>
    <w:basedOn w:val="LDTextinhalt"/>
    <w:next w:val="LDTextinhalt"/>
    <w:link w:val="LDAchtungZchn"/>
    <w:autoRedefine/>
    <w:uiPriority w:val="7"/>
    <w:semiHidden/>
    <w:qFormat/>
    <w:rsid w:val="00135E8B"/>
    <w:pPr>
      <w:numPr>
        <w:numId w:val="8"/>
      </w:numPr>
      <w:pBdr>
        <w:top w:val="single" w:sz="8" w:space="8" w:color="A6A6A6" w:themeColor="background1" w:themeShade="A6"/>
        <w:bottom w:val="single" w:sz="8" w:space="8" w:color="A6A6A6" w:themeColor="background1" w:themeShade="A6"/>
      </w:pBdr>
      <w:ind w:left="1702" w:hanging="851"/>
    </w:pPr>
  </w:style>
  <w:style w:type="character" w:customStyle="1" w:styleId="LDAchtungZchn">
    <w:name w:val="LD_Achtung Zchn"/>
    <w:basedOn w:val="LDHinweisZchn"/>
    <w:link w:val="LDAchtung"/>
    <w:uiPriority w:val="7"/>
    <w:semiHidden/>
    <w:rsid w:val="00411571"/>
    <w:rPr>
      <w:rFonts w:ascii="Arial" w:eastAsia="Times New Roman" w:hAnsi="Arial" w:cs="Arial"/>
      <w:sz w:val="20"/>
      <w:szCs w:val="24"/>
      <w:lang w:eastAsia="de-DE"/>
    </w:rPr>
  </w:style>
  <w:style w:type="table" w:customStyle="1" w:styleId="Tabelle1">
    <w:name w:val="Tabelle1"/>
    <w:basedOn w:val="NormaleTabelle"/>
    <w:uiPriority w:val="99"/>
    <w:locked/>
    <w:rsid w:val="00AD2897"/>
    <w:pPr>
      <w:spacing w:after="0" w:line="240" w:lineRule="auto"/>
    </w:pPr>
    <w:tblPr/>
  </w:style>
  <w:style w:type="table" w:styleId="HelleSchattierung">
    <w:name w:val="Light Shading"/>
    <w:basedOn w:val="NormaleTabelle"/>
    <w:uiPriority w:val="60"/>
    <w:locked/>
    <w:rsid w:val="00AD289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AD2897"/>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AD2897"/>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eich">
    <w:name w:val="LD_Bereich"/>
    <w:basedOn w:val="Standard"/>
    <w:autoRedefine/>
    <w:uiPriority w:val="4"/>
    <w:qFormat/>
    <w:rsid w:val="00FD7797"/>
    <w:pPr>
      <w:spacing w:before="480" w:after="360"/>
    </w:pPr>
    <w:rPr>
      <w:color w:val="808080" w:themeColor="background1" w:themeShade="80"/>
      <w:sz w:val="32"/>
      <w:szCs w:val="36"/>
    </w:rPr>
  </w:style>
  <w:style w:type="paragraph" w:customStyle="1" w:styleId="LDTIPP">
    <w:name w:val="LD_TIPP"/>
    <w:basedOn w:val="LDTextinhalt"/>
    <w:next w:val="LDTextinhalt"/>
    <w:link w:val="LDTIPPZchn"/>
    <w:autoRedefine/>
    <w:uiPriority w:val="7"/>
    <w:qFormat/>
    <w:rsid w:val="00135E8B"/>
    <w:pPr>
      <w:numPr>
        <w:numId w:val="9"/>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semiHidden/>
    <w:rsid w:val="00411571"/>
    <w:rPr>
      <w:rFonts w:ascii="Arial" w:hAnsi="Arial" w:cs="Arial"/>
      <w:sz w:val="20"/>
      <w:szCs w:val="24"/>
    </w:rPr>
  </w:style>
  <w:style w:type="character" w:styleId="Hyperlink">
    <w:name w:val="Hyperlink"/>
    <w:basedOn w:val="Absatz-Standardschriftart"/>
    <w:uiPriority w:val="99"/>
    <w:rsid w:val="00A12729"/>
    <w:rPr>
      <w:color w:val="1E3E95"/>
      <w:u w:val="single"/>
    </w:rPr>
  </w:style>
  <w:style w:type="paragraph" w:styleId="Inhaltsverzeichnisberschrift">
    <w:name w:val="TOC Heading"/>
    <w:basedOn w:val="berschrift1"/>
    <w:next w:val="Standard"/>
    <w:uiPriority w:val="39"/>
    <w:semiHidden/>
    <w:unhideWhenUsed/>
    <w:qFormat/>
    <w:locked/>
    <w:rsid w:val="0023617C"/>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paragraph" w:styleId="Abbildungsverzeichnis">
    <w:name w:val="table of figures"/>
    <w:basedOn w:val="Standard"/>
    <w:next w:val="Standard"/>
    <w:uiPriority w:val="99"/>
    <w:locked/>
    <w:rsid w:val="004D20D6"/>
    <w:pPr>
      <w:tabs>
        <w:tab w:val="right" w:pos="9571"/>
      </w:tabs>
      <w:spacing w:after="0"/>
      <w:ind w:left="851" w:hanging="851"/>
    </w:pPr>
  </w:style>
  <w:style w:type="paragraph" w:styleId="Fuzeile">
    <w:name w:val="footer"/>
    <w:basedOn w:val="Standard"/>
    <w:link w:val="FuzeileZchn"/>
    <w:uiPriority w:val="99"/>
    <w:rsid w:val="00DB52FD"/>
    <w:pPr>
      <w:tabs>
        <w:tab w:val="center" w:pos="4536"/>
        <w:tab w:val="right" w:pos="9072"/>
      </w:tabs>
      <w:spacing w:before="0" w:after="0"/>
    </w:pPr>
  </w:style>
  <w:style w:type="character" w:customStyle="1" w:styleId="FuzeileZchn">
    <w:name w:val="Fußzeile Zchn"/>
    <w:basedOn w:val="Absatz-Standardschriftart"/>
    <w:link w:val="Fuzeile"/>
    <w:uiPriority w:val="99"/>
    <w:semiHidden/>
    <w:rsid w:val="005220F9"/>
    <w:rPr>
      <w:rFonts w:ascii="Arial" w:hAnsi="Arial"/>
      <w:sz w:val="20"/>
    </w:rPr>
  </w:style>
  <w:style w:type="character" w:customStyle="1" w:styleId="LDLink">
    <w:name w:val="LD_Link"/>
    <w:basedOn w:val="Absatz-Standardschriftart"/>
    <w:uiPriority w:val="6"/>
    <w:rsid w:val="00C52E5D"/>
    <w:rPr>
      <w:rFonts w:ascii="Arial" w:hAnsi="Arial"/>
      <w:color w:val="1E3E95"/>
      <w:sz w:val="20"/>
      <w:u w:val="single"/>
    </w:rPr>
  </w:style>
  <w:style w:type="paragraph" w:customStyle="1" w:styleId="LDAbsatznachberschrift">
    <w:name w:val="LD_Absatz_nach_Überschrift"/>
    <w:basedOn w:val="LDTextinhalt"/>
    <w:link w:val="LDAbsatznachberschriftZchn"/>
    <w:qFormat/>
    <w:rsid w:val="006C362A"/>
    <w:pPr>
      <w:spacing w:before="0" w:after="0"/>
    </w:pPr>
  </w:style>
  <w:style w:type="paragraph" w:customStyle="1" w:styleId="LDAuflistungzweiteEbene">
    <w:name w:val="LD_Auflistung_zweite Ebene"/>
    <w:basedOn w:val="LDTextinhalt"/>
    <w:link w:val="LDAuflistungzweiteEbeneZchn"/>
    <w:qFormat/>
    <w:rsid w:val="00590358"/>
    <w:pPr>
      <w:numPr>
        <w:numId w:val="21"/>
      </w:numPr>
      <w:ind w:left="1276" w:hanging="284"/>
    </w:pPr>
  </w:style>
  <w:style w:type="character" w:customStyle="1" w:styleId="LDTextinhaltZchn">
    <w:name w:val="LD_Textinhalt Zchn"/>
    <w:basedOn w:val="Absatz-Standardschriftart"/>
    <w:link w:val="LDTextinhalt"/>
    <w:rsid w:val="0045013E"/>
    <w:rPr>
      <w:rFonts w:ascii="Arial" w:hAnsi="Arial"/>
      <w:noProof/>
      <w:sz w:val="20"/>
      <w:szCs w:val="24"/>
      <w:lang w:eastAsia="de-DE"/>
    </w:rPr>
  </w:style>
  <w:style w:type="character" w:customStyle="1" w:styleId="LDAbsatznachberschriftZchn">
    <w:name w:val="LD_Absatz_nach_Überschrift Zchn"/>
    <w:basedOn w:val="LDTextinhaltZchn"/>
    <w:link w:val="LDAbsatznachberschrift"/>
    <w:rsid w:val="006C362A"/>
    <w:rPr>
      <w:rFonts w:ascii="Arial" w:hAnsi="Arial"/>
      <w:noProof/>
      <w:sz w:val="20"/>
      <w:szCs w:val="24"/>
      <w:lang w:eastAsia="de-DE"/>
    </w:rPr>
  </w:style>
  <w:style w:type="character" w:customStyle="1" w:styleId="LDAuflistungzweiteEbeneZchn">
    <w:name w:val="LD_Auflistung_zweite Ebene Zchn"/>
    <w:basedOn w:val="LDTextinhaltZchn"/>
    <w:link w:val="LDAuflistungzweiteEbene"/>
    <w:rsid w:val="00590358"/>
    <w:rPr>
      <w:rFonts w:ascii="Arial" w:hAnsi="Arial"/>
      <w:noProof/>
      <w:sz w:val="20"/>
      <w:szCs w:val="24"/>
      <w:lang w:eastAsia="de-DE"/>
    </w:rPr>
  </w:style>
  <w:style w:type="paragraph" w:styleId="Verzeichnis2">
    <w:name w:val="toc 2"/>
    <w:basedOn w:val="Standard"/>
    <w:next w:val="Standard"/>
    <w:autoRedefine/>
    <w:uiPriority w:val="39"/>
    <w:rsid w:val="00552DAF"/>
    <w:pPr>
      <w:shd w:val="clear" w:color="auto" w:fill="FFFFFF" w:themeFill="background1"/>
      <w:tabs>
        <w:tab w:val="right" w:leader="dot" w:pos="9571"/>
      </w:tabs>
      <w:spacing w:before="240" w:after="0"/>
      <w:ind w:left="567" w:hanging="567"/>
    </w:pPr>
    <w:rPr>
      <w:noProof/>
      <w:color w:val="1E3E95"/>
      <w:sz w:val="22"/>
    </w:rPr>
  </w:style>
  <w:style w:type="paragraph" w:styleId="Verzeichnis1">
    <w:name w:val="toc 1"/>
    <w:basedOn w:val="Standard"/>
    <w:next w:val="LDTextinhalt"/>
    <w:autoRedefine/>
    <w:uiPriority w:val="39"/>
    <w:rsid w:val="006B7E49"/>
    <w:pPr>
      <w:pBdr>
        <w:bottom w:val="single" w:sz="8" w:space="0" w:color="1E3E95"/>
      </w:pBdr>
      <w:shd w:val="clear" w:color="auto" w:fill="D9D9D9" w:themeFill="background1" w:themeFillShade="D9"/>
      <w:tabs>
        <w:tab w:val="right" w:pos="9571"/>
      </w:tabs>
      <w:spacing w:before="480" w:after="0"/>
    </w:pPr>
    <w:rPr>
      <w:noProof/>
      <w:color w:val="1E3E95"/>
      <w:sz w:val="24"/>
    </w:rPr>
  </w:style>
  <w:style w:type="paragraph" w:styleId="Verzeichnis3">
    <w:name w:val="toc 3"/>
    <w:basedOn w:val="Standard"/>
    <w:next w:val="Standard"/>
    <w:autoRedefine/>
    <w:uiPriority w:val="39"/>
    <w:rsid w:val="00F2417B"/>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LDAuflistunginTabelle">
    <w:name w:val="LD_Auflistung in Tabelle"/>
    <w:basedOn w:val="LDAuflistungText"/>
    <w:link w:val="LDAuflistunginTabelleZchn"/>
    <w:qFormat/>
    <w:rsid w:val="000D5C44"/>
    <w:pPr>
      <w:ind w:left="284"/>
    </w:pPr>
  </w:style>
  <w:style w:type="character" w:customStyle="1" w:styleId="LDAuflistunginTabelleZchn">
    <w:name w:val="LD_Auflistung in Tabelle Zchn"/>
    <w:basedOn w:val="LDAuflistungTextZchn"/>
    <w:link w:val="LDAuflistunginTabelle"/>
    <w:rsid w:val="000D5C44"/>
    <w:rPr>
      <w:rFonts w:ascii="Arial" w:eastAsia="Times New Roman" w:hAnsi="Arial" w:cs="Arial"/>
      <w:sz w:val="20"/>
      <w:szCs w:val="20"/>
      <w:lang w:eastAsia="de-DE"/>
    </w:rPr>
  </w:style>
  <w:style w:type="character" w:customStyle="1" w:styleId="LDNeu">
    <w:name w:val="LD_Neu"/>
    <w:basedOn w:val="LDRegister"/>
    <w:uiPriority w:val="1"/>
    <w:rsid w:val="000327F1"/>
    <w:rPr>
      <w:b/>
      <w:bCs/>
      <w:color w:val="008000"/>
      <w:sz w:val="20"/>
      <w:szCs w:val="20"/>
    </w:rPr>
  </w:style>
  <w:style w:type="paragraph" w:customStyle="1" w:styleId="LDAufgabenliste">
    <w:name w:val="LD_Aufgabenliste"/>
    <w:basedOn w:val="LDHinweis"/>
    <w:next w:val="LDTextinhalt"/>
    <w:uiPriority w:val="7"/>
    <w:semiHidden/>
    <w:rsid w:val="00C07B59"/>
    <w:pPr>
      <w:numPr>
        <w:numId w:val="27"/>
      </w:numPr>
    </w:pPr>
    <w:rPr>
      <w:color w:val="808080" w:themeColor="background1" w:themeShade="80"/>
    </w:rPr>
  </w:style>
  <w:style w:type="paragraph" w:styleId="Verzeichnis5">
    <w:name w:val="toc 5"/>
    <w:basedOn w:val="Standard"/>
    <w:next w:val="Standard"/>
    <w:autoRedefine/>
    <w:uiPriority w:val="39"/>
    <w:semiHidden/>
    <w:unhideWhenUsed/>
    <w:locked/>
    <w:rsid w:val="00D02601"/>
    <w:rPr>
      <w:color w:val="1E3E95"/>
    </w:rPr>
  </w:style>
  <w:style w:type="paragraph" w:customStyle="1" w:styleId="LDTextinhaltweitereingerckt">
    <w:name w:val="LD_Textinhalt weiter eingerückt"/>
    <w:basedOn w:val="LDTextinhalteingerckt"/>
    <w:rsid w:val="004F45B5"/>
    <w:pPr>
      <w:ind w:left="992"/>
    </w:pPr>
  </w:style>
  <w:style w:type="paragraph" w:customStyle="1" w:styleId="LDTextinhaltTabelle8pt">
    <w:name w:val="LD_Textinhalt_Tabelle_8pt"/>
    <w:basedOn w:val="LDTextinhalt"/>
    <w:rsid w:val="003B2186"/>
    <w:pPr>
      <w:spacing w:before="0" w:after="0"/>
    </w:pPr>
    <w:rPr>
      <w:sz w:val="16"/>
    </w:rPr>
  </w:style>
  <w:style w:type="character" w:customStyle="1" w:styleId="hervorhebungklein">
    <w:name w:val="hervorhebung_klein"/>
    <w:basedOn w:val="Absatz-Standardschriftart"/>
    <w:uiPriority w:val="2"/>
    <w:rsid w:val="003B2186"/>
    <w:rPr>
      <w:rFonts w:ascii="Arial" w:hAnsi="Arial"/>
      <w:b/>
      <w:sz w:val="16"/>
    </w:rPr>
  </w:style>
  <w:style w:type="character" w:styleId="Funotenzeichen">
    <w:name w:val="footnote reference"/>
    <w:basedOn w:val="Absatz-Standardschriftart"/>
    <w:uiPriority w:val="99"/>
    <w:semiHidden/>
    <w:unhideWhenUsed/>
    <w:locked/>
    <w:rsid w:val="0033406D"/>
    <w:rPr>
      <w:vertAlign w:val="superscript"/>
    </w:rPr>
  </w:style>
  <w:style w:type="paragraph" w:styleId="Funotentext">
    <w:name w:val="footnote text"/>
    <w:basedOn w:val="Standard"/>
    <w:link w:val="FunotentextZchn"/>
    <w:uiPriority w:val="99"/>
    <w:semiHidden/>
    <w:rsid w:val="0033406D"/>
    <w:pPr>
      <w:spacing w:before="0" w:after="0"/>
    </w:pPr>
    <w:rPr>
      <w:sz w:val="18"/>
      <w:szCs w:val="20"/>
    </w:rPr>
  </w:style>
  <w:style w:type="character" w:customStyle="1" w:styleId="FunotentextZchn">
    <w:name w:val="Fußnotentext Zchn"/>
    <w:basedOn w:val="Absatz-Standardschriftart"/>
    <w:link w:val="Funotentext"/>
    <w:uiPriority w:val="99"/>
    <w:semiHidden/>
    <w:rsid w:val="005220F9"/>
    <w:rPr>
      <w:rFonts w:ascii="Arial" w:hAnsi="Arial"/>
      <w:sz w:val="18"/>
      <w:szCs w:val="20"/>
    </w:rPr>
  </w:style>
  <w:style w:type="paragraph" w:customStyle="1" w:styleId="LDTextinhaltTabelle6pt">
    <w:name w:val="LD_Textinhalt_Tabelle_6pt"/>
    <w:basedOn w:val="LDTextinhaltTabelle8pt"/>
    <w:rsid w:val="006A66B9"/>
    <w:pPr>
      <w:spacing w:before="120"/>
    </w:pPr>
    <w:rPr>
      <w:sz w:val="12"/>
    </w:rPr>
  </w:style>
  <w:style w:type="character" w:customStyle="1" w:styleId="hervorhebungblau">
    <w:name w:val="hervorhebungblau"/>
    <w:basedOn w:val="Absatz-Standardschriftart"/>
    <w:uiPriority w:val="3"/>
    <w:rsid w:val="001B4755"/>
    <w:rPr>
      <w:b/>
      <w:bCs/>
      <w:color w:val="1C3D93"/>
      <w:sz w:val="20"/>
      <w:szCs w:val="20"/>
    </w:rPr>
  </w:style>
  <w:style w:type="character" w:customStyle="1" w:styleId="hervorhebung">
    <w:name w:val="hervorhebung"/>
    <w:basedOn w:val="Absatz-Standardschriftart"/>
    <w:uiPriority w:val="2"/>
    <w:rsid w:val="001B4755"/>
    <w:rPr>
      <w:b/>
      <w:bCs/>
      <w:sz w:val="20"/>
      <w:szCs w:val="20"/>
    </w:rPr>
  </w:style>
  <w:style w:type="paragraph" w:customStyle="1" w:styleId="LDTitelseite14pt">
    <w:name w:val="LD_Titelseite_14pt"/>
    <w:basedOn w:val="Standard"/>
    <w:rsid w:val="00FD7797"/>
    <w:pPr>
      <w:spacing w:before="0" w:after="0"/>
    </w:pPr>
    <w:rPr>
      <w:b/>
      <w:color w:val="1F497D"/>
      <w:sz w:val="28"/>
      <w:szCs w:val="28"/>
    </w:rPr>
  </w:style>
  <w:style w:type="paragraph" w:customStyle="1" w:styleId="LDTitelseite13pt">
    <w:name w:val="LD_Titelseite_13pt"/>
    <w:basedOn w:val="Standard"/>
    <w:rsid w:val="00FD7797"/>
    <w:pPr>
      <w:spacing w:before="480" w:after="0"/>
    </w:pPr>
    <w:rPr>
      <w:sz w:val="26"/>
    </w:rPr>
  </w:style>
  <w:style w:type="paragraph" w:customStyle="1" w:styleId="LDTitelseite30pt">
    <w:name w:val="LD_Titelseite_30pt"/>
    <w:basedOn w:val="LDTitelseite14pt"/>
    <w:rsid w:val="00FD7797"/>
    <w:pPr>
      <w:spacing w:before="1320"/>
    </w:pPr>
    <w:rPr>
      <w:sz w:val="60"/>
    </w:rPr>
  </w:style>
  <w:style w:type="paragraph" w:customStyle="1" w:styleId="LDVersionsnummer">
    <w:name w:val="LD_Versionsnummer"/>
    <w:basedOn w:val="Standard"/>
    <w:rsid w:val="002306FC"/>
    <w:rPr>
      <w:sz w:val="18"/>
    </w:rPr>
  </w:style>
  <w:style w:type="paragraph" w:customStyle="1" w:styleId="LDAuflistungHandlungenzweiteEbene">
    <w:name w:val="LD_Auflistung_Handlungen_zweiteEbene"/>
    <w:basedOn w:val="LDAuflistungzweiteEbene"/>
    <w:rsid w:val="004F45B5"/>
    <w:pPr>
      <w:ind w:left="568"/>
    </w:pPr>
  </w:style>
  <w:style w:type="paragraph" w:customStyle="1" w:styleId="LDAuflistunginTabellemittel">
    <w:name w:val="LD_Auflistung in Tabelle mittel"/>
    <w:basedOn w:val="LDAuflistunginTabelle"/>
    <w:rsid w:val="0095474A"/>
    <w:pPr>
      <w:spacing w:after="60"/>
    </w:pPr>
    <w:rPr>
      <w:rFonts w:eastAsia="Times New Roman"/>
      <w:sz w:val="18"/>
      <w:szCs w:val="20"/>
      <w:lang w:eastAsia="de-DE"/>
    </w:rPr>
  </w:style>
  <w:style w:type="paragraph" w:customStyle="1" w:styleId="LDTitelseiteHKM">
    <w:name w:val="LD_Titelseite HKM"/>
    <w:basedOn w:val="LDTitelseite13pt"/>
    <w:rsid w:val="00FD7797"/>
    <w:pPr>
      <w:spacing w:before="0"/>
    </w:pPr>
    <w:rPr>
      <w:b/>
    </w:rPr>
  </w:style>
  <w:style w:type="character" w:customStyle="1" w:styleId="unterstrichen">
    <w:name w:val="unterstrichen"/>
    <w:basedOn w:val="Absatz-Standardschriftart"/>
    <w:uiPriority w:val="1"/>
    <w:locked/>
    <w:rsid w:val="0095474A"/>
    <w:rPr>
      <w:rFonts w:ascii="Arial" w:hAnsi="Arial"/>
      <w:sz w:val="20"/>
      <w:u w:val="single"/>
      <w:lang w:eastAsia="de-DE"/>
    </w:rPr>
  </w:style>
  <w:style w:type="paragraph" w:customStyle="1" w:styleId="LDBereich2">
    <w:name w:val="LD_Bereich2"/>
    <w:basedOn w:val="berschrift1"/>
    <w:uiPriority w:val="4"/>
    <w:rsid w:val="002B1D26"/>
  </w:style>
  <w:style w:type="paragraph" w:customStyle="1" w:styleId="LDTextinhalteingercktkursiv">
    <w:name w:val="LD_Textinhalt eingerückt kursiv"/>
    <w:basedOn w:val="LDTextinhaltweitereingerckt"/>
    <w:next w:val="LDTextinhaltweitereingerckt"/>
    <w:rsid w:val="0076458C"/>
    <w:rPr>
      <w:i/>
    </w:rPr>
  </w:style>
  <w:style w:type="table" w:customStyle="1" w:styleId="LDTabelleAnleitungen">
    <w:name w:val="LD Tabelle_Anleitungen"/>
    <w:basedOn w:val="NormaleTabelle"/>
    <w:uiPriority w:val="99"/>
    <w:rsid w:val="00CF62DE"/>
    <w:pPr>
      <w:spacing w:after="0" w:line="240" w:lineRule="auto"/>
    </w:pPr>
    <w:rPr>
      <w:rFonts w:ascii="Arial" w:eastAsia="Times New Roman" w:hAnsi="Arial" w:cs="Times New Roman"/>
      <w:sz w:val="20"/>
      <w:szCs w:val="20"/>
      <w:lang w:eastAsia="de-DE"/>
    </w:rPr>
    <w:tblPr/>
  </w:style>
  <w:style w:type="paragraph" w:customStyle="1" w:styleId="LDAuflistungTexteingerckt">
    <w:name w:val="LD_Auflistung Text eingerückt"/>
    <w:basedOn w:val="LDAuflistungText"/>
    <w:rsid w:val="009B54E1"/>
    <w:pPr>
      <w:ind w:left="1276"/>
    </w:pPr>
  </w:style>
  <w:style w:type="paragraph" w:customStyle="1" w:styleId="LDZwischenberschrift">
    <w:name w:val="LD_Zwischenüberschrift"/>
    <w:basedOn w:val="LDTitelseite13pt"/>
    <w:rsid w:val="00AA0CC8"/>
    <w:pPr>
      <w:ind w:left="709"/>
    </w:pPr>
  </w:style>
  <w:style w:type="character" w:customStyle="1" w:styleId="hervorhebunggrn">
    <w:name w:val="hervorhebunggrün"/>
    <w:basedOn w:val="Absatz-Standardschriftart"/>
    <w:uiPriority w:val="1"/>
    <w:rsid w:val="00935D60"/>
    <w:rPr>
      <w:b/>
      <w:bCs/>
      <w:color w:val="00823B"/>
      <w:sz w:val="20"/>
      <w:szCs w:val="20"/>
    </w:rPr>
  </w:style>
  <w:style w:type="character" w:styleId="Kommentarzeichen">
    <w:name w:val="annotation reference"/>
    <w:basedOn w:val="Absatz-Standardschriftart"/>
    <w:uiPriority w:val="99"/>
    <w:semiHidden/>
    <w:locked/>
    <w:rsid w:val="000F6830"/>
    <w:rPr>
      <w:sz w:val="16"/>
      <w:szCs w:val="16"/>
    </w:rPr>
  </w:style>
  <w:style w:type="paragraph" w:styleId="Kommentartext">
    <w:name w:val="annotation text"/>
    <w:basedOn w:val="Standard"/>
    <w:link w:val="KommentartextZchn"/>
    <w:uiPriority w:val="99"/>
    <w:semiHidden/>
    <w:locked/>
    <w:rsid w:val="000F6830"/>
    <w:rPr>
      <w:szCs w:val="20"/>
    </w:rPr>
  </w:style>
  <w:style w:type="character" w:customStyle="1" w:styleId="KommentartextZchn">
    <w:name w:val="Kommentartext Zchn"/>
    <w:basedOn w:val="Absatz-Standardschriftart"/>
    <w:link w:val="Kommentartext"/>
    <w:uiPriority w:val="99"/>
    <w:semiHidden/>
    <w:rsid w:val="000F6830"/>
    <w:rPr>
      <w:rFonts w:ascii="Arial" w:hAnsi="Arial"/>
      <w:sz w:val="20"/>
      <w:szCs w:val="20"/>
    </w:rPr>
  </w:style>
  <w:style w:type="paragraph" w:styleId="Kommentarthema">
    <w:name w:val="annotation subject"/>
    <w:basedOn w:val="Kommentartext"/>
    <w:next w:val="Kommentartext"/>
    <w:link w:val="KommentarthemaZchn"/>
    <w:uiPriority w:val="99"/>
    <w:semiHidden/>
    <w:locked/>
    <w:rsid w:val="000F6830"/>
    <w:rPr>
      <w:b/>
      <w:bCs/>
    </w:rPr>
  </w:style>
  <w:style w:type="character" w:customStyle="1" w:styleId="KommentarthemaZchn">
    <w:name w:val="Kommentarthema Zchn"/>
    <w:basedOn w:val="KommentartextZchn"/>
    <w:link w:val="Kommentarthema"/>
    <w:uiPriority w:val="99"/>
    <w:semiHidden/>
    <w:rsid w:val="000F6830"/>
    <w:rPr>
      <w:rFonts w:ascii="Arial" w:hAnsi="Arial"/>
      <w:b/>
      <w:bCs/>
      <w:sz w:val="20"/>
      <w:szCs w:val="20"/>
    </w:rPr>
  </w:style>
  <w:style w:type="paragraph" w:customStyle="1" w:styleId="LDAuflistungHandlungen">
    <w:name w:val="LD_Auflistung Handlungen"/>
    <w:basedOn w:val="Standard"/>
    <w:link w:val="LDAuflistungHandlungenZchn"/>
    <w:autoRedefine/>
    <w:qFormat/>
    <w:rsid w:val="00310D3B"/>
    <w:pPr>
      <w:spacing w:after="0"/>
      <w:ind w:left="993" w:hanging="284"/>
    </w:pPr>
    <w:rPr>
      <w:rFonts w:eastAsia="Times New Roman" w:cs="Arial"/>
      <w:szCs w:val="20"/>
      <w:lang w:eastAsia="de-DE"/>
    </w:rPr>
  </w:style>
  <w:style w:type="character" w:customStyle="1" w:styleId="LDAuflistungHandlungenZchn">
    <w:name w:val="LD_Auflistung Handlungen Zchn"/>
    <w:basedOn w:val="StandardWebZchn"/>
    <w:link w:val="LDAuflistungHandlungen"/>
    <w:rsid w:val="00310D3B"/>
    <w:rPr>
      <w:rFonts w:ascii="Arial" w:eastAsia="Times New Roman" w:hAnsi="Arial" w:cs="Arial"/>
      <w:sz w:val="20"/>
      <w:szCs w:val="20"/>
      <w:lang w:eastAsia="de-DE"/>
    </w:rPr>
  </w:style>
  <w:style w:type="character" w:styleId="Fett">
    <w:name w:val="Strong"/>
    <w:basedOn w:val="Absatz-Standardschriftart"/>
    <w:unhideWhenUsed/>
    <w:locked/>
    <w:rsid w:val="00303369"/>
    <w:rPr>
      <w:b/>
      <w:bCs/>
    </w:rPr>
  </w:style>
  <w:style w:type="paragraph" w:styleId="Beschriftung">
    <w:name w:val="caption"/>
    <w:basedOn w:val="Standard"/>
    <w:next w:val="Standard"/>
    <w:uiPriority w:val="35"/>
    <w:semiHidden/>
    <w:unhideWhenUsed/>
    <w:locked/>
    <w:rsid w:val="004A0324"/>
    <w:pPr>
      <w:spacing w:before="0"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02593">
      <w:bodyDiv w:val="1"/>
      <w:marLeft w:val="0"/>
      <w:marRight w:val="0"/>
      <w:marTop w:val="0"/>
      <w:marBottom w:val="0"/>
      <w:divBdr>
        <w:top w:val="none" w:sz="0" w:space="0" w:color="auto"/>
        <w:left w:val="none" w:sz="0" w:space="0" w:color="auto"/>
        <w:bottom w:val="none" w:sz="0" w:space="0" w:color="auto"/>
        <w:right w:val="none" w:sz="0" w:space="0" w:color="auto"/>
      </w:divBdr>
    </w:div>
    <w:div w:id="58946241">
      <w:bodyDiv w:val="1"/>
      <w:marLeft w:val="0"/>
      <w:marRight w:val="0"/>
      <w:marTop w:val="0"/>
      <w:marBottom w:val="0"/>
      <w:divBdr>
        <w:top w:val="none" w:sz="0" w:space="0" w:color="auto"/>
        <w:left w:val="none" w:sz="0" w:space="0" w:color="auto"/>
        <w:bottom w:val="none" w:sz="0" w:space="0" w:color="auto"/>
        <w:right w:val="none" w:sz="0" w:space="0" w:color="auto"/>
      </w:divBdr>
      <w:divsChild>
        <w:div w:id="1229725725">
          <w:marLeft w:val="0"/>
          <w:marRight w:val="0"/>
          <w:marTop w:val="0"/>
          <w:marBottom w:val="0"/>
          <w:divBdr>
            <w:top w:val="none" w:sz="0" w:space="0" w:color="auto"/>
            <w:left w:val="none" w:sz="0" w:space="0" w:color="auto"/>
            <w:bottom w:val="none" w:sz="0" w:space="0" w:color="auto"/>
            <w:right w:val="none" w:sz="0" w:space="0" w:color="auto"/>
          </w:divBdr>
        </w:div>
      </w:divsChild>
    </w:div>
    <w:div w:id="94862282">
      <w:bodyDiv w:val="1"/>
      <w:marLeft w:val="0"/>
      <w:marRight w:val="0"/>
      <w:marTop w:val="0"/>
      <w:marBottom w:val="0"/>
      <w:divBdr>
        <w:top w:val="none" w:sz="0" w:space="0" w:color="auto"/>
        <w:left w:val="none" w:sz="0" w:space="0" w:color="auto"/>
        <w:bottom w:val="none" w:sz="0" w:space="0" w:color="auto"/>
        <w:right w:val="none" w:sz="0" w:space="0" w:color="auto"/>
      </w:divBdr>
      <w:divsChild>
        <w:div w:id="1425150494">
          <w:marLeft w:val="0"/>
          <w:marRight w:val="0"/>
          <w:marTop w:val="0"/>
          <w:marBottom w:val="0"/>
          <w:divBdr>
            <w:top w:val="none" w:sz="0" w:space="0" w:color="auto"/>
            <w:left w:val="none" w:sz="0" w:space="0" w:color="auto"/>
            <w:bottom w:val="none" w:sz="0" w:space="0" w:color="auto"/>
            <w:right w:val="none" w:sz="0" w:space="0" w:color="auto"/>
          </w:divBdr>
        </w:div>
      </w:divsChild>
    </w:div>
    <w:div w:id="143397776">
      <w:bodyDiv w:val="1"/>
      <w:marLeft w:val="0"/>
      <w:marRight w:val="0"/>
      <w:marTop w:val="0"/>
      <w:marBottom w:val="0"/>
      <w:divBdr>
        <w:top w:val="none" w:sz="0" w:space="0" w:color="auto"/>
        <w:left w:val="none" w:sz="0" w:space="0" w:color="auto"/>
        <w:bottom w:val="none" w:sz="0" w:space="0" w:color="auto"/>
        <w:right w:val="none" w:sz="0" w:space="0" w:color="auto"/>
      </w:divBdr>
    </w:div>
    <w:div w:id="278488200">
      <w:bodyDiv w:val="1"/>
      <w:marLeft w:val="0"/>
      <w:marRight w:val="0"/>
      <w:marTop w:val="0"/>
      <w:marBottom w:val="0"/>
      <w:divBdr>
        <w:top w:val="none" w:sz="0" w:space="0" w:color="auto"/>
        <w:left w:val="none" w:sz="0" w:space="0" w:color="auto"/>
        <w:bottom w:val="none" w:sz="0" w:space="0" w:color="auto"/>
        <w:right w:val="none" w:sz="0" w:space="0" w:color="auto"/>
      </w:divBdr>
    </w:div>
    <w:div w:id="479690701">
      <w:bodyDiv w:val="1"/>
      <w:marLeft w:val="0"/>
      <w:marRight w:val="0"/>
      <w:marTop w:val="0"/>
      <w:marBottom w:val="0"/>
      <w:divBdr>
        <w:top w:val="none" w:sz="0" w:space="0" w:color="auto"/>
        <w:left w:val="none" w:sz="0" w:space="0" w:color="auto"/>
        <w:bottom w:val="none" w:sz="0" w:space="0" w:color="auto"/>
        <w:right w:val="none" w:sz="0" w:space="0" w:color="auto"/>
      </w:divBdr>
    </w:div>
    <w:div w:id="560792400">
      <w:bodyDiv w:val="1"/>
      <w:marLeft w:val="0"/>
      <w:marRight w:val="0"/>
      <w:marTop w:val="0"/>
      <w:marBottom w:val="0"/>
      <w:divBdr>
        <w:top w:val="none" w:sz="0" w:space="0" w:color="auto"/>
        <w:left w:val="none" w:sz="0" w:space="0" w:color="auto"/>
        <w:bottom w:val="none" w:sz="0" w:space="0" w:color="auto"/>
        <w:right w:val="none" w:sz="0" w:space="0" w:color="auto"/>
      </w:divBdr>
      <w:divsChild>
        <w:div w:id="644042753">
          <w:marLeft w:val="0"/>
          <w:marRight w:val="0"/>
          <w:marTop w:val="0"/>
          <w:marBottom w:val="0"/>
          <w:divBdr>
            <w:top w:val="none" w:sz="0" w:space="0" w:color="auto"/>
            <w:left w:val="none" w:sz="0" w:space="0" w:color="auto"/>
            <w:bottom w:val="none" w:sz="0" w:space="0" w:color="auto"/>
            <w:right w:val="none" w:sz="0" w:space="0" w:color="auto"/>
          </w:divBdr>
          <w:divsChild>
            <w:div w:id="1608193558">
              <w:marLeft w:val="0"/>
              <w:marRight w:val="0"/>
              <w:marTop w:val="0"/>
              <w:marBottom w:val="0"/>
              <w:divBdr>
                <w:top w:val="none" w:sz="0" w:space="0" w:color="auto"/>
                <w:left w:val="none" w:sz="0" w:space="0" w:color="auto"/>
                <w:bottom w:val="none" w:sz="0" w:space="0" w:color="auto"/>
                <w:right w:val="none" w:sz="0" w:space="0" w:color="auto"/>
              </w:divBdr>
              <w:divsChild>
                <w:div w:id="1465807766">
                  <w:marLeft w:val="0"/>
                  <w:marRight w:val="0"/>
                  <w:marTop w:val="0"/>
                  <w:marBottom w:val="0"/>
                  <w:divBdr>
                    <w:top w:val="none" w:sz="0" w:space="0" w:color="auto"/>
                    <w:left w:val="none" w:sz="0" w:space="0" w:color="auto"/>
                    <w:bottom w:val="none" w:sz="0" w:space="0" w:color="auto"/>
                    <w:right w:val="none" w:sz="0" w:space="0" w:color="auto"/>
                  </w:divBdr>
                  <w:divsChild>
                    <w:div w:id="16483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173377">
      <w:bodyDiv w:val="1"/>
      <w:marLeft w:val="0"/>
      <w:marRight w:val="0"/>
      <w:marTop w:val="0"/>
      <w:marBottom w:val="0"/>
      <w:divBdr>
        <w:top w:val="none" w:sz="0" w:space="0" w:color="auto"/>
        <w:left w:val="none" w:sz="0" w:space="0" w:color="auto"/>
        <w:bottom w:val="none" w:sz="0" w:space="0" w:color="auto"/>
        <w:right w:val="none" w:sz="0" w:space="0" w:color="auto"/>
      </w:divBdr>
      <w:divsChild>
        <w:div w:id="1453667860">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994183712">
      <w:bodyDiv w:val="1"/>
      <w:marLeft w:val="0"/>
      <w:marRight w:val="0"/>
      <w:marTop w:val="0"/>
      <w:marBottom w:val="0"/>
      <w:divBdr>
        <w:top w:val="none" w:sz="0" w:space="0" w:color="auto"/>
        <w:left w:val="none" w:sz="0" w:space="0" w:color="auto"/>
        <w:bottom w:val="none" w:sz="0" w:space="0" w:color="auto"/>
        <w:right w:val="none" w:sz="0" w:space="0" w:color="auto"/>
      </w:divBdr>
      <w:divsChild>
        <w:div w:id="165752500">
          <w:marLeft w:val="0"/>
          <w:marRight w:val="0"/>
          <w:marTop w:val="0"/>
          <w:marBottom w:val="0"/>
          <w:divBdr>
            <w:top w:val="none" w:sz="0" w:space="0" w:color="auto"/>
            <w:left w:val="none" w:sz="0" w:space="0" w:color="auto"/>
            <w:bottom w:val="none" w:sz="0" w:space="0" w:color="auto"/>
            <w:right w:val="none" w:sz="0" w:space="0" w:color="auto"/>
          </w:divBdr>
        </w:div>
      </w:divsChild>
    </w:div>
    <w:div w:id="1097407922">
      <w:bodyDiv w:val="1"/>
      <w:marLeft w:val="0"/>
      <w:marRight w:val="0"/>
      <w:marTop w:val="0"/>
      <w:marBottom w:val="0"/>
      <w:divBdr>
        <w:top w:val="none" w:sz="0" w:space="0" w:color="auto"/>
        <w:left w:val="none" w:sz="0" w:space="0" w:color="auto"/>
        <w:bottom w:val="none" w:sz="0" w:space="0" w:color="auto"/>
        <w:right w:val="none" w:sz="0" w:space="0" w:color="auto"/>
      </w:divBdr>
      <w:divsChild>
        <w:div w:id="936904446">
          <w:marLeft w:val="0"/>
          <w:marRight w:val="0"/>
          <w:marTop w:val="0"/>
          <w:marBottom w:val="0"/>
          <w:divBdr>
            <w:top w:val="none" w:sz="0" w:space="0" w:color="auto"/>
            <w:left w:val="none" w:sz="0" w:space="0" w:color="auto"/>
            <w:bottom w:val="none" w:sz="0" w:space="0" w:color="auto"/>
            <w:right w:val="none" w:sz="0" w:space="0" w:color="auto"/>
          </w:divBdr>
        </w:div>
      </w:divsChild>
    </w:div>
    <w:div w:id="1302491807">
      <w:bodyDiv w:val="1"/>
      <w:marLeft w:val="0"/>
      <w:marRight w:val="0"/>
      <w:marTop w:val="0"/>
      <w:marBottom w:val="0"/>
      <w:divBdr>
        <w:top w:val="none" w:sz="0" w:space="0" w:color="auto"/>
        <w:left w:val="none" w:sz="0" w:space="0" w:color="auto"/>
        <w:bottom w:val="none" w:sz="0" w:space="0" w:color="auto"/>
        <w:right w:val="none" w:sz="0" w:space="0" w:color="auto"/>
      </w:divBdr>
    </w:div>
    <w:div w:id="1469397638">
      <w:bodyDiv w:val="1"/>
      <w:marLeft w:val="0"/>
      <w:marRight w:val="0"/>
      <w:marTop w:val="0"/>
      <w:marBottom w:val="0"/>
      <w:divBdr>
        <w:top w:val="none" w:sz="0" w:space="0" w:color="auto"/>
        <w:left w:val="none" w:sz="0" w:space="0" w:color="auto"/>
        <w:bottom w:val="none" w:sz="0" w:space="0" w:color="auto"/>
        <w:right w:val="none" w:sz="0" w:space="0" w:color="auto"/>
      </w:divBdr>
      <w:divsChild>
        <w:div w:id="1630359533">
          <w:marLeft w:val="0"/>
          <w:marRight w:val="0"/>
          <w:marTop w:val="0"/>
          <w:marBottom w:val="0"/>
          <w:divBdr>
            <w:top w:val="none" w:sz="0" w:space="0" w:color="auto"/>
            <w:left w:val="none" w:sz="0" w:space="0" w:color="auto"/>
            <w:bottom w:val="none" w:sz="0" w:space="0" w:color="auto"/>
            <w:right w:val="none" w:sz="0" w:space="0" w:color="auto"/>
          </w:divBdr>
        </w:div>
      </w:divsChild>
    </w:div>
    <w:div w:id="1480923689">
      <w:bodyDiv w:val="1"/>
      <w:marLeft w:val="0"/>
      <w:marRight w:val="0"/>
      <w:marTop w:val="0"/>
      <w:marBottom w:val="0"/>
      <w:divBdr>
        <w:top w:val="none" w:sz="0" w:space="0" w:color="auto"/>
        <w:left w:val="none" w:sz="0" w:space="0" w:color="auto"/>
        <w:bottom w:val="none" w:sz="0" w:space="0" w:color="auto"/>
        <w:right w:val="none" w:sz="0" w:space="0" w:color="auto"/>
      </w:divBdr>
      <w:divsChild>
        <w:div w:id="1235159830">
          <w:marLeft w:val="0"/>
          <w:marRight w:val="0"/>
          <w:marTop w:val="0"/>
          <w:marBottom w:val="0"/>
          <w:divBdr>
            <w:top w:val="none" w:sz="0" w:space="0" w:color="auto"/>
            <w:left w:val="none" w:sz="0" w:space="0" w:color="auto"/>
            <w:bottom w:val="none" w:sz="0" w:space="0" w:color="auto"/>
            <w:right w:val="none" w:sz="0" w:space="0" w:color="auto"/>
          </w:divBdr>
        </w:div>
      </w:divsChild>
    </w:div>
    <w:div w:id="1649937949">
      <w:bodyDiv w:val="1"/>
      <w:marLeft w:val="0"/>
      <w:marRight w:val="0"/>
      <w:marTop w:val="0"/>
      <w:marBottom w:val="0"/>
      <w:divBdr>
        <w:top w:val="none" w:sz="0" w:space="0" w:color="auto"/>
        <w:left w:val="none" w:sz="0" w:space="0" w:color="auto"/>
        <w:bottom w:val="none" w:sz="0" w:space="0" w:color="auto"/>
        <w:right w:val="none" w:sz="0" w:space="0" w:color="auto"/>
      </w:divBdr>
    </w:div>
    <w:div w:id="2086295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8.tmp"/><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7.gif"/><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6.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12.tmp"/><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https://moss-schule.intern.hessen.de/forum/lusd-anwenderunterstuetzung/Dokumente/UV-Planung.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Dokumententyp xmlns="ea0b144b-79d0-4cc1-ab15-887d44aa58be">Release-Informationen</Dokumententyp>
    <Kurzbeschreibung_x0020_Inhalt xmlns="03c2e9ef-9210-4d41-bc49-ec83aa29eb68" xsi:nil="true"/>
    <Dokumentenklasse xmlns="03c2e9ef-9210-4d41-bc49-ec83aa29eb68">öffentlich</Dokumentenklasse>
    <zust_x00e4_ndiges_x0020_Sachgebiet xmlns="03c2e9ef-9210-4d41-bc49-ec83aa29eb68" xsi:nil="true"/>
    <Fachlich_x0020_verantwortlich xmlns="03c2e9ef-9210-4d41-bc49-ec83aa29eb68">
      <UserInfo>
        <DisplayName/>
        <AccountId xsi:nil="true"/>
        <AccountType/>
      </UserInfo>
    </Fachlich_x0020_verantwortlich>
    <Fundstelle_x0020_Domea xmlns="03c2e9ef-9210-4d41-bc49-ec83aa29eb68" xsi:nil="true"/>
    <Kommentar xmlns="03c2e9ef-9210-4d41-bc49-ec83aa29eb68" xsi:nil="true"/>
    <Fachliche_x0020_QS xmlns="03c2e9ef-9210-4d41-bc49-ec83aa29eb68">
      <UserInfo>
        <DisplayName/>
        <AccountId xsi:nil="true"/>
        <AccountType/>
      </UserInfo>
    </Fachliche_x0020_QS>
    <Abh_x00e4_ngige_x0020_Anwendung xmlns="03c2e9ef-9210-4d41-bc49-ec83aa29eb68">LUSD</Abh_x00e4_ngige_x0020_Anwendung>
    <Release xmlns="03c2e9ef-9210-4d41-bc49-ec83aa29eb68">33</Release>
    <Link_x0020_zum_x0020_Ver_x00f6_ffentlichungsort xmlns="03c2e9ef-9210-4d41-bc49-ec83aa29eb68">
      <Url xsi:nil="true"/>
      <Description xsi:nil="true"/>
    </Link_x0020_zum_x0020_Ver_x00f6_ffentlichungsort>
    <Freigabe_x0020_verantwortlich xmlns="03c2e9ef-9210-4d41-bc49-ec83aa29eb68">
      <UserInfo>
        <DisplayName/>
        <AccountId xsi:nil="true"/>
        <AccountType/>
      </UserInfo>
    </Freigabe_x0020_verantwortlich>
    <F_x00e4_lligkeit_x0020_aktueller_x0020_Status xmlns="03c2e9ef-9210-4d41-bc49-ec83aa29eb68" xsi:nil="true"/>
    <Geltungsbereich xmlns="03c2e9ef-9210-4d41-bc49-ec83aa29eb68">Zarchiv</Geltungsbereich>
    <Aktueller_x0020_Status xmlns="03c2e9ef-9210-4d41-bc49-ec83aa29eb68">ungültig</Aktueller_x0020_Status>
    <Orte_x0020_der_x0020_Ver_x00f6_ffentlichung xmlns="03c2e9ef-9210-4d41-bc49-ec83aa29eb68"/>
    <Betreff xmlns="03c2e9ef-9210-4d41-bc49-ec83aa29eb68">Releasemanagement</Betreff>
    <T048_ID xmlns="03c2e9ef-9210-4d41-bc49-ec83aa29eb68" xsi:nil="true"/>
    <Redaktionelle_x0020_QS1 xmlns="03c2e9ef-9210-4d41-bc49-ec83aa29eb68">
      <UserInfo>
        <DisplayName/>
        <AccountId xsi:nil="true"/>
        <AccountType/>
      </UserInfo>
    </Redaktionelle_x0020_QS1>
    <Ersteller_x002f__x00c4_nderer_x003a_ xmlns="03c2e9ef-9210-4d41-bc49-ec83aa29eb68">
      <UserInfo>
        <DisplayName/>
        <AccountId xsi:nil="true"/>
        <AccountType/>
      </UserInfo>
    </Ersteller_x002f__x00c4_nderer_x003a_>
    <Wiedervorlage_x0020_am_x003a_ xmlns="03c2e9ef-9210-4d41-bc49-ec83aa29eb68" xsi:nil="true"/>
    <Datum_x0020_ver_x00f6_ffentlichte_x0020_Verion xmlns="03c2e9ef-9210-4d41-bc49-ec83aa29eb68" xsi:nil="true"/>
    <Themenfeld xmlns="03c2e9ef-9210-4d41-bc49-ec83aa29eb68">Berechtigungen</Themenfeld>
    <Zust_x002e__x0020_Sachgebiet_x0020_ab_x0020_Jan_x002e__x0020_2025 xmlns="03c2e9ef-9210-4d41-bc49-ec83aa29eb68">SG 1.1</Zust_x002e__x0020_Sachgebiet_x0020_ab_x0020_Jan_x002e__x0020_2025>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6151793A0E695E428BE31B7FDACEF707" ma:contentTypeVersion="37" ma:contentTypeDescription="Ein neues Dokument erstellen." ma:contentTypeScope="" ma:versionID="b4721666e88b20b569bdcfe0208311a2">
  <xsd:schema xmlns:xsd="http://www.w3.org/2001/XMLSchema" xmlns:xs="http://www.w3.org/2001/XMLSchema" xmlns:p="http://schemas.microsoft.com/office/2006/metadata/properties" xmlns:ns2="ea0b144b-79d0-4cc1-ab15-887d44aa58be" xmlns:ns3="03c2e9ef-9210-4d41-bc49-ec83aa29eb68" xmlns:ns4="8637de2c-6bc0-411d-bf65-aa36b7f9c66d" targetNamespace="http://schemas.microsoft.com/office/2006/metadata/properties" ma:root="true" ma:fieldsID="7235a0359b8a4fc513f78b1c2d97f1c7" ns2:_="" ns3:_="" ns4:_="">
    <xsd:import namespace="ea0b144b-79d0-4cc1-ab15-887d44aa58be"/>
    <xsd:import namespace="03c2e9ef-9210-4d41-bc49-ec83aa29eb68"/>
    <xsd:import namespace="8637de2c-6bc0-411d-bf65-aa36b7f9c66d"/>
    <xsd:element name="properties">
      <xsd:complexType>
        <xsd:sequence>
          <xsd:element name="documentManagement">
            <xsd:complexType>
              <xsd:all>
                <xsd:element ref="ns2:Dokumententyp" minOccurs="0"/>
                <xsd:element ref="ns3:T048_ID" minOccurs="0"/>
                <xsd:element ref="ns3:Geltungsbereich"/>
                <xsd:element ref="ns3:Dokumentenklasse" minOccurs="0"/>
                <xsd:element ref="ns3:Release" minOccurs="0"/>
                <xsd:element ref="ns3:Abh_x00e4_ngige_x0020_Anwendung" minOccurs="0"/>
                <xsd:element ref="ns3:Betreff" minOccurs="0"/>
                <xsd:element ref="ns3:Aktueller_x0020_Status" minOccurs="0"/>
                <xsd:element ref="ns3:Datum_x0020_ver_x00f6_ffentlichte_x0020_Verion" minOccurs="0"/>
                <xsd:element ref="ns3:F_x00e4_lligkeit_x0020_aktueller_x0020_Status" minOccurs="0"/>
                <xsd:element ref="ns3:Wiedervorlage_x0020_am_x003a_" minOccurs="0"/>
                <xsd:element ref="ns3:Fachlich_x0020_verantwortlich" minOccurs="0"/>
                <xsd:element ref="ns3:Ersteller_x002f__x00c4_nderer_x003a_" minOccurs="0"/>
                <xsd:element ref="ns3:Fachliche_x0020_QS" minOccurs="0"/>
                <xsd:element ref="ns3:Redaktionelle_x0020_QS1" minOccurs="0"/>
                <xsd:element ref="ns3:Freigabe_x0020_verantwortlich" minOccurs="0"/>
                <xsd:element ref="ns3:Themenfeld" minOccurs="0"/>
                <xsd:element ref="ns3:Zust_x002e__x0020_Sachgebiet_x0020_ab_x0020_Jan_x002e__x0020_2025" minOccurs="0"/>
                <xsd:element ref="ns3:zust_x00e4_ndiges_x0020_Sachgebiet" minOccurs="0"/>
                <xsd:element ref="ns3:Orte_x0020_der_x0020_Ver_x00f6_ffentlichung" minOccurs="0"/>
                <xsd:element ref="ns3:Fundstelle_x0020_Domea" minOccurs="0"/>
                <xsd:element ref="ns3:Kurzbeschreibung_x0020_Inhalt" minOccurs="0"/>
                <xsd:element ref="ns3:Kommentar" minOccurs="0"/>
                <xsd:element ref="ns3:Link_x0020_zum_x0020_Ver_x00f6_ffentlichungsort"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b144b-79d0-4cc1-ab15-887d44aa58be" elementFormDefault="qualified">
    <xsd:import namespace="http://schemas.microsoft.com/office/2006/documentManagement/types"/>
    <xsd:import namespace="http://schemas.microsoft.com/office/infopath/2007/PartnerControls"/>
    <xsd:element name="Dokumententyp" ma:index="2" nillable="true" ma:displayName="Dokumententyp" ma:format="Dropdown" ma:internalName="Dokumententyp">
      <xsd:simpleType>
        <xsd:restriction base="dms:Choice">
          <xsd:enumeration value="Agenda"/>
          <xsd:enumeration value="Analyse"/>
          <xsd:enumeration value="Anleitung"/>
          <xsd:enumeration value="Arbeitsdokument"/>
          <xsd:enumeration value="Auswirkungsanalyse"/>
          <xsd:enumeration value="Beiblatt"/>
          <xsd:enumeration value="Bericht"/>
          <xsd:enumeration value="Bescheinigung"/>
          <xsd:enumeration value="Beschreibung"/>
          <xsd:enumeration value="Bewerbung"/>
          <xsd:enumeration value="Checkliste"/>
          <xsd:enumeration value="Datenbank"/>
          <xsd:enumeration value="Einverständniserklärung"/>
          <xsd:enumeration value="E-Mail"/>
          <xsd:enumeration value="Erlass"/>
          <xsd:enumeration value="Fachfeinkonzept"/>
          <xsd:enumeration value="Fehlermeldung"/>
          <xsd:enumeration value="Feinspezifikation"/>
          <xsd:enumeration value="Formular"/>
          <xsd:enumeration value="Freigabedokument"/>
          <xsd:enumeration value="Grafik"/>
          <xsd:enumeration value="Handbuch"/>
          <xsd:enumeration value="Information (extern)"/>
          <xsd:enumeration value="Information (intern)"/>
          <xsd:enumeration value="Katalog"/>
          <xsd:enumeration value="Konzept"/>
          <xsd:enumeration value="Modell"/>
          <xsd:enumeration value="Onlinehilfe"/>
          <xsd:enumeration value="Organigramm"/>
          <xsd:enumeration value="Plan"/>
          <xsd:enumeration value="Planungsdokument"/>
          <xsd:enumeration value="Protokoll"/>
          <xsd:enumeration value="Prozessbeschreibung"/>
          <xsd:enumeration value="Releaseplanung"/>
          <xsd:enumeration value="Release-Informationen"/>
          <xsd:enumeration value="Report"/>
          <xsd:enumeration value="Richtlinie"/>
          <xsd:enumeration value="Skript"/>
          <xsd:enumeration value="Statusbericht"/>
          <xsd:enumeration value="Steuerliste"/>
          <xsd:enumeration value="Technisches Konzept"/>
          <xsd:enumeration value="Testfeinplan"/>
          <xsd:enumeration value="Tutorial"/>
          <xsd:enumeration value="Übersicht"/>
          <xsd:enumeration value="Unterbericht"/>
          <xsd:enumeration value="Vereinbarung"/>
          <xsd:enumeration value="Verordnung"/>
          <xsd:enumeration value="Vertrag"/>
          <xsd:enumeration value="Vorgaben"/>
          <xsd:enumeration value="Vorlage"/>
          <xsd:enumeration value="Typ fehlt"/>
        </xsd:restriction>
      </xsd:simpleType>
    </xsd:element>
  </xsd:schema>
  <xsd:schema xmlns:xsd="http://www.w3.org/2001/XMLSchema" xmlns:xs="http://www.w3.org/2001/XMLSchema" xmlns:dms="http://schemas.microsoft.com/office/2006/documentManagement/types" xmlns:pc="http://schemas.microsoft.com/office/infopath/2007/PartnerControls" targetNamespace="03c2e9ef-9210-4d41-bc49-ec83aa29eb68" elementFormDefault="qualified">
    <xsd:import namespace="http://schemas.microsoft.com/office/2006/documentManagement/types"/>
    <xsd:import namespace="http://schemas.microsoft.com/office/infopath/2007/PartnerControls"/>
    <xsd:element name="T048_ID" ma:index="3" nillable="true" ma:displayName="T048_ID" ma:internalName="T048_ID">
      <xsd:simpleType>
        <xsd:restriction base="dms:Number"/>
      </xsd:simpleType>
    </xsd:element>
    <xsd:element name="Geltungsbereich" ma:index="4" ma:displayName="Geltungsbereich" ma:format="RadioButtons" ma:internalName="Geltungsbereich">
      <xsd:simpleType>
        <xsd:restriction base="dms:Choice">
          <xsd:enumeration value="Verfahrens-Dokumentation"/>
          <xsd:enumeration value="Anwender-Dokumentation"/>
          <xsd:enumeration value="Zarchiv"/>
        </xsd:restriction>
      </xsd:simpleType>
    </xsd:element>
    <xsd:element name="Dokumentenklasse" ma:index="5" nillable="true" ma:displayName="Dokumentenklasse" ma:format="Dropdown" ma:internalName="Dokumentenklasse">
      <xsd:simpleType>
        <xsd:restriction base="dms:Choice">
          <xsd:enumeration value="öffentlich"/>
          <xsd:enumeration value="auf Anfrage"/>
          <xsd:enumeration value="interner Gebrauch"/>
        </xsd:restriction>
      </xsd:simpleType>
    </xsd:element>
    <xsd:element name="Release" ma:index="6" nillable="true" ma:displayName="Release" ma:internalName="Release">
      <xsd:simpleType>
        <xsd:restriction base="dms:Text">
          <xsd:maxLength value="20"/>
        </xsd:restriction>
      </xsd:simpleType>
    </xsd:element>
    <xsd:element name="Abh_x00e4_ngige_x0020_Anwendung" ma:index="7" nillable="true" ma:displayName="Abhängige Anwendung" ma:format="Dropdown" ma:internalName="Abh_x00e4_ngige_x0020_Anwendung">
      <xsd:simpleType>
        <xsd:restriction base="dms:Choice">
          <xsd:enumeration value="LUSD"/>
          <xsd:enumeration value="LUSDIK"/>
          <xsd:enumeration value="ENC"/>
          <xsd:enumeration value="EMD"/>
          <xsd:enumeration value="LUSD Planer"/>
          <xsd:enumeration value="diSAF"/>
          <xsd:enumeration value="LUSD Service Client"/>
          <xsd:enumeration value="LUSDUtil"/>
          <xsd:enumeration value="SAP HCM - LUSD SST"/>
        </xsd:restriction>
      </xsd:simpleType>
    </xsd:element>
    <xsd:element name="Betreff" ma:index="8" nillable="true" ma:displayName="Betreff" ma:format="Dropdown" ma:internalName="Betreff">
      <xsd:simpleType>
        <xsd:restriction base="dms:Choice">
          <xsd:enumeration value="Abkürzungen"/>
          <xsd:enumeration value="Abschlüsse"/>
          <xsd:enumeration value="Administration"/>
          <xsd:enumeration value="Analyse"/>
          <xsd:enumeration value="Anbindung / Technik"/>
          <xsd:enumeration value="Anforderungsmanagement"/>
          <xsd:enumeration value="Anlauftest"/>
          <xsd:enumeration value="Anonymisierung"/>
          <xsd:enumeration value="Anschaltung Produktion"/>
          <xsd:enumeration value="Anwendersupport"/>
          <xsd:enumeration value="Anwendertest"/>
          <xsd:enumeration value="Anwendungstest"/>
          <xsd:enumeration value="Architektur"/>
          <xsd:enumeration value="Archivierung und Löschung"/>
          <xsd:enumeration value="Backup &amp; Recovery"/>
          <xsd:enumeration value="Basiswissen"/>
          <xsd:enumeration value="Bedienelemente"/>
          <xsd:enumeration value="Bedienkonzept"/>
          <xsd:enumeration value="Benutzerverwaltung"/>
          <xsd:enumeration value="Berechtigungen"/>
          <xsd:enumeration value="Berichte und Abfragen"/>
          <xsd:enumeration value="Betrieb"/>
          <xsd:enumeration value="Betriebstest"/>
          <xsd:enumeration value="Controlling"/>
          <xsd:enumeration value="Datenschutz"/>
          <xsd:enumeration value="Datenverarbeitung (DV)"/>
          <xsd:enumeration value="Dienstleister"/>
          <xsd:enumeration value="Entwicklung"/>
          <xsd:enumeration value="Ergonomie und Barrierefreiheit"/>
          <xsd:enumeration value="Externer Notenclient (ENC)"/>
          <xsd:enumeration value="Extras"/>
          <xsd:enumeration value="Fachfeinkonzept (FFK)"/>
          <xsd:enumeration value="Fachlichkeit"/>
          <xsd:enumeration value="FAQ"/>
          <xsd:enumeration value="Feedback"/>
          <xsd:enumeration value="Förderungen"/>
          <xsd:enumeration value="Funktionstest"/>
          <xsd:enumeration value="Gremien"/>
          <xsd:enumeration value="Hintergrund"/>
          <xsd:enumeration value="Informationsmanagement"/>
          <xsd:enumeration value="Installationsanleitung"/>
          <xsd:enumeration value="IT Sicherheit"/>
          <xsd:enumeration value="Kandidatenverfahren"/>
          <xsd:enumeration value="Kataloge"/>
          <xsd:enumeration value="Konventionen"/>
          <xsd:enumeration value="Last und Performance"/>
          <xsd:enumeration value="Leistungserfassung"/>
          <xsd:enumeration value="LUSD Schnittstellen (Fachlich)"/>
          <xsd:enumeration value="LUSD Service Client"/>
          <xsd:enumeration value="LUSDIK"/>
          <xsd:enumeration value="LUSDIK"/>
          <xsd:enumeration value="LUSDUtil"/>
          <xsd:enumeration value="LUSDUtil"/>
          <xsd:enumeration value="Meldungen"/>
          <xsd:enumeration value="Migration"/>
          <xsd:enumeration value="Notfall"/>
          <xsd:enumeration value="Personalmanagement"/>
          <xsd:enumeration value="Produktionsfreigabebericht"/>
          <xsd:enumeration value="Produktivsetzung"/>
          <xsd:enumeration value="Qualifizierung"/>
          <xsd:enumeration value="Qualitässicherung"/>
          <xsd:enumeration value="Qualitätsmanagement"/>
          <xsd:enumeration value="Realisierung"/>
          <xsd:enumeration value="Regressionstest"/>
          <xsd:enumeration value="Release"/>
          <xsd:enumeration value="Releasenotes"/>
          <xsd:enumeration value="Release- und Patchmanagement"/>
          <xsd:enumeration value="Releasemanagement"/>
          <xsd:enumeration value="Ressourcenmanagement"/>
          <xsd:enumeration value="Retrospektive"/>
          <xsd:enumeration value="Risiko"/>
          <xsd:enumeration value="Risikomanagement"/>
          <xsd:enumeration value="Rule-Engine"/>
          <xsd:enumeration value="SAP"/>
          <xsd:enumeration value="SAP HCM - LUSD Schnittstelle"/>
          <xsd:enumeration value="Schnittstellen"/>
          <xsd:enumeration value="Schülerdaten"/>
          <xsd:enumeration value="Schülermanagement"/>
          <xsd:enumeration value="Schülerverwaltung"/>
          <xsd:enumeration value="Schuleventplan"/>
          <xsd:enumeration value="Schulmanagement"/>
          <xsd:enumeration value="Service-Client"/>
          <xsd:enumeration value="Service Management"/>
          <xsd:enumeration value="Serviceintegration"/>
          <xsd:enumeration value="Servicelevel &amp; Qualität"/>
          <xsd:enumeration value="Sicherheit"/>
          <xsd:enumeration value="Standardleistung"/>
          <xsd:enumeration value="Statistik"/>
          <xsd:enumeration value="Strategie"/>
          <xsd:enumeration value="Stundenplan / Vertretungsplan"/>
          <xsd:enumeration value="Support"/>
          <xsd:enumeration value="Supportclient"/>
          <xsd:enumeration value="Technik"/>
          <xsd:enumeration value="Terminologie"/>
          <xsd:enumeration value="Technischer Test"/>
          <xsd:enumeration value="Testdurchführung"/>
          <xsd:enumeration value="Testfall"/>
          <xsd:enumeration value="Testmanagement"/>
          <xsd:enumeration value="Testnachbereitung"/>
          <xsd:enumeration value="Testplan"/>
          <xsd:enumeration value="Testvorbereitung"/>
          <xsd:enumeration value="übergreifend"/>
          <xsd:enumeration value="Übungsumgebung"/>
          <xsd:enumeration value="Unterdialoge"/>
          <xsd:enumeration value="Unterrichtsmanagement"/>
          <xsd:enumeration value="UV Bearbeitung"/>
          <xsd:enumeration value="UV Planung"/>
          <xsd:enumeration value="Verbesserung"/>
          <xsd:enumeration value="Verfahren"/>
          <xsd:enumeration value="Verfahrensregelungen"/>
          <xsd:enumeration value="Zeugnisse"/>
          <xsd:enumeration value="Call to Action"/>
        </xsd:restriction>
      </xsd:simpleType>
    </xsd:element>
    <xsd:element name="Aktueller_x0020_Status" ma:index="9" nillable="true" ma:displayName="Aktueller Status" ma:description="Bei LUSD Anleitungen wird dies über ADO gepflegt. Hier nicht erforderlich nur allg. Wvl." ma:format="Dropdown" ma:internalName="Aktueller_x0020_Status">
      <xsd:simpleType>
        <xsd:restriction base="dms:Choice">
          <xsd:enumeration value="wird überarbeitet"/>
          <xsd:enumeration value="zur Prüfung freigegeben"/>
          <xsd:enumeration value="qualitätsgesichert"/>
          <xsd:enumeration value="wartet auf Freigabe"/>
          <xsd:enumeration value="freigegeben"/>
          <xsd:enumeration value="veröffentlicht"/>
          <xsd:enumeration value="wartet auf Wiedervorlage"/>
          <xsd:enumeration value="abgeschlossen"/>
          <xsd:enumeration value="in Planung"/>
          <xsd:enumeration value="ungültig"/>
        </xsd:restriction>
      </xsd:simpleType>
    </xsd:element>
    <xsd:element name="Datum_x0020_ver_x00f6_ffentlichte_x0020_Verion" ma:index="10" nillable="true" ma:displayName="Datum veröffentlichte Verion" ma:format="DateOnly" ma:internalName="Datum_x0020_ver_x00f6_ffentlichte_x0020_Verion">
      <xsd:simpleType>
        <xsd:restriction base="dms:DateTime"/>
      </xsd:simpleType>
    </xsd:element>
    <xsd:element name="F_x00e4_lligkeit_x0020_aktueller_x0020_Status" ma:index="11" nillable="true" ma:displayName="Fälligkeit aktueller Status" ma:format="DateOnly" ma:internalName="F_x00e4_lligkeit_x0020_aktueller_x0020_Status">
      <xsd:simpleType>
        <xsd:restriction base="dms:DateTime"/>
      </xsd:simpleType>
    </xsd:element>
    <xsd:element name="Wiedervorlage_x0020_am_x003a_" ma:index="12" nillable="true" ma:displayName="Wiedervorlage am:" ma:format="DateOnly" ma:internalName="Wiedervorlage_x0020_am_x003a_">
      <xsd:simpleType>
        <xsd:restriction base="dms:DateTime"/>
      </xsd:simpleType>
    </xsd:element>
    <xsd:element name="Fachlich_x0020_verantwortlich" ma:index="13" nillable="true" ma:displayName="Fachlich verantwortlich" ma:list="UserInfo" ma:SharePointGroup="0" ma:internalName="Fachlich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steller_x002f__x00c4_nderer_x003a_" ma:index="14" nillable="true" ma:displayName="Ersteller/Änderer:" ma:list="UserInfo" ma:SharePointGroup="0" ma:internalName="Ersteller_x002f__x00c4_nderer_x003a_"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achliche_x0020_QS" ma:index="15" nillable="true" ma:displayName="Fachliche QS" ma:list="UserInfo" ma:SharePointGroup="0" ma:internalName="Fachliche_x0020_Q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daktionelle_x0020_QS1" ma:index="16" nillable="true" ma:displayName="Redaktionelle QS" ma:list="UserInfo" ma:SharePointGroup="0" ma:internalName="Redaktionelle_x0020_QS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reigabe_x0020_verantwortlich" ma:index="17" nillable="true" ma:displayName="Freigabe verantwortlich" ma:list="UserInfo" ma:SharePointGroup="0" ma:internalName="Freigabe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emenfeld" ma:index="18" nillable="true" ma:displayName="Themenfeld" ma:default="Berechtigungen" ma:format="Dropdown" ma:internalName="Themenfeld">
      <xsd:simpleType>
        <xsd:restriction base="dms:Choice">
          <xsd:enumeration value="Berechtigungen"/>
          <xsd:enumeration value="Berichte &amp; Abfragen"/>
          <xsd:enumeration value="Datenaustausch"/>
          <xsd:enumeration value="Ergonomie &amp; Barrierefreiheit"/>
          <xsd:enumeration value="Informaation &amp; Kommunikation"/>
          <xsd:enumeration value="IT Infrastruktur"/>
          <xsd:enumeration value="Kataloge"/>
          <xsd:enumeration value="Organisation Dienststelle"/>
          <xsd:enumeration value="Personal"/>
          <xsd:enumeration value="Qualifizierung"/>
          <xsd:enumeration value="Referatssteuerung"/>
          <xsd:enumeration value="Schüler &amp; Unterricht"/>
          <xsd:enumeration value="Statistik"/>
          <xsd:enumeration value="VLM/ALM"/>
        </xsd:restriction>
      </xsd:simpleType>
    </xsd:element>
    <xsd:element name="Zust_x002e__x0020_Sachgebiet_x0020_ab_x0020_Jan_x002e__x0020_2025" ma:index="19" nillable="true" ma:displayName="Zust. Sachgebiet ab Feb. 2025" ma:default="SG 1.1" ma:description="Durch Organisationsveränderungen 2024/2025 wurden die Sachgebietsbezeichnungen geändert. Hier erfolgt eine Abgrenzung alt/neu" ma:format="Dropdown" ma:internalName="Zust_x002e__x0020_Sachgebiet_x0020_ab_x0020_Jan_x002e__x0020_2025">
      <xsd:simpleType>
        <xsd:restriction base="dms:Choice">
          <xsd:enumeration value="SG 1.1"/>
          <xsd:enumeration value="SG 1.2"/>
          <xsd:enumeration value="SG 1.3"/>
          <xsd:enumeration value="SG 1.4"/>
          <xsd:enumeration value="SG 2"/>
          <xsd:enumeration value="SG 3"/>
          <xsd:enumeration value="SG 4"/>
          <xsd:enumeration value="SG 5"/>
          <xsd:enumeration value="SG 6"/>
          <xsd:enumeration value="SG 7"/>
        </xsd:restriction>
      </xsd:simpleType>
    </xsd:element>
    <xsd:element name="zust_x00e4_ndiges_x0020_Sachgebiet" ma:index="20" nillable="true" ma:displayName="Zust. Sachgebiet bis Jan. 2025" ma:description="Durch Organisationsveränderungen 2024/2025 wurden die Sachgebietsbezeichnungen geändert. Hier erfolgt eine Abgrenzung alt/neu" ma:format="Dropdown" ma:internalName="zust_x00e4_ndiges_x0020_Sachgebiet">
      <xsd:simpleType>
        <xsd:restriction base="dms:Choice">
          <xsd:enumeration value="SG 1"/>
          <xsd:enumeration value="SG 2"/>
          <xsd:enumeration value="SG 3"/>
          <xsd:enumeration value="SG 4"/>
          <xsd:enumeration value="SG 5"/>
          <xsd:enumeration value="SG 6"/>
        </xsd:restriction>
      </xsd:simpleType>
    </xsd:element>
    <xsd:element name="Orte_x0020_der_x0020_Ver_x00f6_ffentlichung" ma:index="21" nillable="true" ma:displayName="Orte der Veröffentlichung" ma:internalName="Orte_x0020_der_x0020_Ver_x00f6_ffentlichung">
      <xsd:complexType>
        <xsd:complexContent>
          <xsd:extension base="dms:MultiChoice">
            <xsd:sequence>
              <xsd:element name="Value" maxOccurs="unbounded" minOccurs="0" nillable="true">
                <xsd:simpleType>
                  <xsd:restriction base="dms:Choice">
                    <xsd:enumeration value="intern"/>
                    <xsd:enumeration value="Schule Hessen LUSD Anleitungen (Webspace)"/>
                    <xsd:enumeration value="LUSD-Info (DSH Internet)"/>
                    <xsd:enumeration value="LUSD Online Hilfe"/>
                    <xsd:enumeration value="LUSD Startseite"/>
                    <xsd:enumeration value="Wissensportal"/>
                  </xsd:restriction>
                </xsd:simpleType>
              </xsd:element>
            </xsd:sequence>
          </xsd:extension>
        </xsd:complexContent>
      </xsd:complexType>
    </xsd:element>
    <xsd:element name="Fundstelle_x0020_Domea" ma:index="22" nillable="true" ma:displayName="Fundstelle Domea" ma:internalName="Fundstelle_x0020_Domea">
      <xsd:simpleType>
        <xsd:restriction base="dms:Text">
          <xsd:maxLength value="255"/>
        </xsd:restriction>
      </xsd:simpleType>
    </xsd:element>
    <xsd:element name="Kurzbeschreibung_x0020_Inhalt" ma:index="23" nillable="true" ma:displayName="Kurzbeschreibung Inhalt" ma:internalName="Kurzbeschreibung_x0020_Inhalt">
      <xsd:simpleType>
        <xsd:restriction base="dms:Note">
          <xsd:maxLength value="255"/>
        </xsd:restriction>
      </xsd:simpleType>
    </xsd:element>
    <xsd:element name="Kommentar" ma:index="24" nillable="true" ma:displayName="Kommentar" ma:internalName="Kommentar">
      <xsd:simpleType>
        <xsd:restriction base="dms:Note">
          <xsd:maxLength value="255"/>
        </xsd:restriction>
      </xsd:simpleType>
    </xsd:element>
    <xsd:element name="Link_x0020_zum_x0020_Ver_x00f6_ffentlichungsort" ma:index="25" nillable="true" ma:displayName="Link zum Veröffentlichungsort" ma:format="Hyperlink" ma:internalName="Link_x0020_zum_x0020_Ver_x00f6_ffentlichungsort">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2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F7BB2-3C67-444C-94E3-697F7A420A29}"/>
</file>

<file path=customXml/itemProps2.xml><?xml version="1.0" encoding="utf-8"?>
<ds:datastoreItem xmlns:ds="http://schemas.openxmlformats.org/officeDocument/2006/customXml" ds:itemID="{50FAE972-58B2-42DD-BE48-F84DF36D39CC}"/>
</file>

<file path=customXml/itemProps3.xml><?xml version="1.0" encoding="utf-8"?>
<ds:datastoreItem xmlns:ds="http://schemas.openxmlformats.org/officeDocument/2006/customXml" ds:itemID="{3CC792CF-4FCC-43C4-B48B-07AD1987FA16}"/>
</file>

<file path=customXml/itemProps4.xml><?xml version="1.0" encoding="utf-8"?>
<ds:datastoreItem xmlns:ds="http://schemas.openxmlformats.org/officeDocument/2006/customXml" ds:itemID="{AD6664F7-4806-4AEE-B8A6-CB2DCBF22933}"/>
</file>

<file path=docProps/app.xml><?xml version="1.0" encoding="utf-8"?>
<Properties xmlns="http://schemas.openxmlformats.org/officeDocument/2006/extended-properties" xmlns:vt="http://schemas.openxmlformats.org/officeDocument/2006/docPropsVTypes">
  <Template>91EFF612.dotm</Template>
  <TotalTime>0</TotalTime>
  <Pages>13</Pages>
  <Words>2614</Words>
  <Characters>16469</Characters>
  <Application>Microsoft Office Word</Application>
  <DocSecurity>0</DocSecurity>
  <Lines>137</Lines>
  <Paragraphs>38</Paragraphs>
  <ScaleCrop>false</ScaleCrop>
  <HeadingPairs>
    <vt:vector size="2" baseType="variant">
      <vt:variant>
        <vt:lpstr>Titel</vt:lpstr>
      </vt:variant>
      <vt:variant>
        <vt:i4>1</vt:i4>
      </vt:variant>
    </vt:vector>
  </HeadingPairs>
  <TitlesOfParts>
    <vt:vector size="1" baseType="lpstr">
      <vt:lpstr>Änderungen mit Release 32</vt:lpstr>
    </vt:vector>
  </TitlesOfParts>
  <Company>Land Hessen</Company>
  <LinksUpToDate>false</LinksUpToDate>
  <CharactersWithSpaces>19045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Änderungen mit Release 33.0</dc:title>
  <dc:creator>Brunhilde</dc:creator>
  <cp:lastModifiedBy>Reimann-Luckas, Brunhilde (HKM)</cp:lastModifiedBy>
  <cp:revision>3</cp:revision>
  <cp:lastPrinted>2019-05-08T06:54:00Z</cp:lastPrinted>
  <dcterms:created xsi:type="dcterms:W3CDTF">2019-05-08T06:53:00Z</dcterms:created>
  <dcterms:modified xsi:type="dcterms:W3CDTF">2019-05-08T06:54:00Z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0x0101006151793A0E695E428BE31B7FDACEF707</vt:lpwstr>
  </property>
  <property fmtid="{D5CDD505-2E9C-101B-9397-08002B2CF9AE}" pid="3" name="Dokumentensteuerung">
    <vt:bool>true</vt:bool>
  </property>
</Properties>
</file>