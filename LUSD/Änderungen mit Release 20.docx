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1F9" w:rsidRDefault="00706DDC" w:rsidP="006B21F9">
      <w:pPr>
        <w:pStyle w:val="berschrift1"/>
      </w:pPr>
      <w:bookmarkStart w:id="0" w:name="_GoBack"/>
      <w:bookmarkEnd w:id="0"/>
      <w:r w:rsidRPr="00706DDC">
        <w:rPr>
          <w:highlight w:val="lightGray"/>
        </w:rPr>
        <w:t xml:space="preserve">Übersicht </w:t>
      </w:r>
      <w:r w:rsidR="00F679A4" w:rsidRPr="00706DDC">
        <w:rPr>
          <w:highlight w:val="lightGray"/>
        </w:rPr>
        <w:t>LUSD</w:t>
      </w:r>
      <w:r w:rsidR="006B21F9">
        <w:rPr>
          <w:highlight w:val="lightGray"/>
        </w:rPr>
        <w:t xml:space="preserve"> </w:t>
      </w:r>
      <w:r w:rsidR="00F679A4" w:rsidRPr="00706DDC">
        <w:rPr>
          <w:highlight w:val="lightGray"/>
        </w:rPr>
        <w:t>Änderungen</w:t>
      </w:r>
      <w:r w:rsidR="00DC1E15">
        <w:rPr>
          <w:highlight w:val="lightGray"/>
        </w:rPr>
        <w:t xml:space="preserve"> </w:t>
      </w:r>
      <w:r w:rsidR="00F679A4" w:rsidRPr="00706DDC">
        <w:rPr>
          <w:highlight w:val="lightGray"/>
        </w:rPr>
        <w:t>mit Rel</w:t>
      </w:r>
      <w:r w:rsidR="00DC1E15">
        <w:rPr>
          <w:highlight w:val="lightGray"/>
        </w:rPr>
        <w:t>.</w:t>
      </w:r>
      <w:r w:rsidR="006B21F9">
        <w:rPr>
          <w:highlight w:val="lightGray"/>
        </w:rPr>
        <w:t xml:space="preserve"> 20</w:t>
      </w:r>
      <w:r w:rsidR="00F679A4" w:rsidRPr="00706DDC">
        <w:rPr>
          <w:highlight w:val="lightGray"/>
        </w:rPr>
        <w:t xml:space="preserve"> </w:t>
      </w:r>
      <w:r w:rsidR="00DC1E15">
        <w:rPr>
          <w:highlight w:val="lightGray"/>
        </w:rPr>
        <w:t xml:space="preserve">im </w:t>
      </w:r>
      <w:r w:rsidR="006B21F9">
        <w:rPr>
          <w:highlight w:val="lightGray"/>
        </w:rPr>
        <w:t>Januar 2016</w:t>
      </w:r>
    </w:p>
    <w:p w:rsidR="006B21F9" w:rsidRDefault="006B21F9" w:rsidP="006B21F9">
      <w:pPr>
        <w:pStyle w:val="LDTextinhalt"/>
      </w:pPr>
      <w:r>
        <w:t>Neben verschiedenen technischen Anpassungen an der LUSD, in LUSDIK und deren Schnittstellen stehen Ihnen mit Produktivsetzung des Releases 20 im Januar 2016 folgende LUSD- Funktionalitäten zur Verfügung:</w:t>
      </w:r>
    </w:p>
    <w:p w:rsidR="006B21F9" w:rsidRDefault="006B21F9" w:rsidP="006B21F9">
      <w:pPr>
        <w:pStyle w:val="LDTextinhalt"/>
      </w:pPr>
    </w:p>
    <w:p w:rsidR="006B21F9" w:rsidRDefault="006B21F9" w:rsidP="006B21F9">
      <w:pPr>
        <w:pStyle w:val="LDTextinhalt"/>
      </w:pP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80A40" w:rsidRDefault="006B21F9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r>
            <w:fldChar w:fldCharType="begin"/>
          </w:r>
          <w:r>
            <w:instrText xml:space="preserve"> TOC \o "2-3" \h \z </w:instrText>
          </w:r>
          <w:r>
            <w:fldChar w:fldCharType="separate"/>
          </w:r>
          <w:hyperlink w:anchor="_Toc440376290" w:history="1">
            <w:r w:rsidR="00880A40" w:rsidRPr="001406A0">
              <w:rPr>
                <w:rStyle w:val="Hyperlink"/>
              </w:rPr>
              <w:t>1</w:t>
            </w:r>
            <w:r w:rsidR="00880A40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Schüler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_Toc440376290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 w:rsidR="00E06603">
              <w:rPr>
                <w:webHidden/>
              </w:rPr>
              <w:t>2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291" w:history="1">
            <w:r w:rsidR="00880A40" w:rsidRPr="001406A0">
              <w:rPr>
                <w:rStyle w:val="Hyperlink"/>
              </w:rPr>
              <w:t>1.1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Neue Einträge im Feld: Familiensprache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_Toc440376291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292" w:history="1">
            <w:r w:rsidR="00880A40" w:rsidRPr="001406A0">
              <w:rPr>
                <w:rStyle w:val="Hyperlink"/>
              </w:rPr>
              <w:t>1.2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Neue Fächer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_Toc440376292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293" w:history="1">
            <w:r w:rsidR="00880A40" w:rsidRPr="001406A0">
              <w:rPr>
                <w:rStyle w:val="Hyperlink"/>
              </w:rPr>
              <w:t>1.3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Schülersuche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_Toc440376293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294" w:history="1">
            <w:r w:rsidR="00880A40" w:rsidRPr="001406A0">
              <w:rPr>
                <w:rStyle w:val="Hyperlink"/>
              </w:rPr>
              <w:t>1.4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Übernahme Schülersuche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_Toc440376294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0376295" w:history="1">
            <w:r w:rsidR="00880A40" w:rsidRPr="001406A0">
              <w:rPr>
                <w:rStyle w:val="Hyperlink"/>
              </w:rPr>
              <w:t>2</w:t>
            </w:r>
            <w:r w:rsidR="00880A40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Unterricht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_Toc440376295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296" w:history="1">
            <w:r w:rsidR="00880A40" w:rsidRPr="001406A0">
              <w:rPr>
                <w:rStyle w:val="Hyperlink"/>
              </w:rPr>
              <w:t>2.1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Neue und entfallende Kursoptionen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_Toc440376296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297" w:history="1">
            <w:r w:rsidR="00880A40" w:rsidRPr="001406A0">
              <w:rPr>
                <w:rStyle w:val="Hyperlink"/>
              </w:rPr>
              <w:t>2.2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Schulformbezogene Bemerkungen für die Schulformen PuSch A und PuSch B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_Toc440376297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0376298" w:history="1">
            <w:r w:rsidR="00880A40" w:rsidRPr="001406A0">
              <w:rPr>
                <w:rStyle w:val="Hyperlink"/>
              </w:rPr>
              <w:t>3</w:t>
            </w:r>
            <w:r w:rsidR="00880A40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Extras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_Toc440376298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299" w:history="1">
            <w:r w:rsidR="00880A40" w:rsidRPr="001406A0">
              <w:rPr>
                <w:rStyle w:val="Hyperlink"/>
              </w:rPr>
              <w:t>3.1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Alphabetische Sortierung der Berichte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_Toc440376299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300" w:history="1">
            <w:r w:rsidR="00880A40" w:rsidRPr="001406A0">
              <w:rPr>
                <w:rStyle w:val="Hyperlink"/>
              </w:rPr>
              <w:t>3.2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Bericht: Anmeldung Klasse 5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_Toc440376300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301" w:history="1">
            <w:r w:rsidR="00880A40" w:rsidRPr="001406A0">
              <w:rPr>
                <w:rStyle w:val="Hyperlink"/>
              </w:rPr>
              <w:t>3.3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Bericht: Schülerinfoseite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_Toc440376301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302" w:history="1">
            <w:r w:rsidR="00880A40" w:rsidRPr="001406A0">
              <w:rPr>
                <w:rStyle w:val="Hyperlink"/>
              </w:rPr>
              <w:t>3.4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Abfrageassistent – Reihenfolge der Abfragefelder ändern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_Toc440376302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0376303" w:history="1">
            <w:r w:rsidR="00880A40" w:rsidRPr="001406A0">
              <w:rPr>
                <w:rStyle w:val="Hyperlink"/>
              </w:rPr>
              <w:t>4</w:t>
            </w:r>
            <w:r w:rsidR="00880A40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LUSD – Online-Hilfe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_Toc440376303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0376304" w:history="1">
            <w:r w:rsidR="00880A40" w:rsidRPr="001406A0">
              <w:rPr>
                <w:rStyle w:val="Hyperlink"/>
              </w:rPr>
              <w:t>5</w:t>
            </w:r>
            <w:r w:rsidR="00880A40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Sonstige Hinweise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_Toc440376304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305" w:history="1">
            <w:r w:rsidR="00880A40" w:rsidRPr="001406A0">
              <w:rPr>
                <w:rStyle w:val="Hyperlink"/>
              </w:rPr>
              <w:t>5.1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Seiteneinsteiger - NDHS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_Toc440376305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306" w:history="1">
            <w:r w:rsidR="00880A40" w:rsidRPr="001406A0">
              <w:rPr>
                <w:rStyle w:val="Hyperlink"/>
              </w:rPr>
              <w:t>5.2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Ganztagsangebote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_Toc440376306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40376307" w:history="1">
            <w:r w:rsidR="00880A40" w:rsidRPr="001406A0">
              <w:rPr>
                <w:rStyle w:val="Hyperlink"/>
              </w:rPr>
              <w:t>6</w:t>
            </w:r>
            <w:r w:rsidR="00880A40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Ausblick auf Release 21 im April 2016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_Toc440376307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308" w:history="1">
            <w:r w:rsidR="00880A40" w:rsidRPr="001406A0">
              <w:rPr>
                <w:rStyle w:val="Hyperlink"/>
              </w:rPr>
              <w:t>6.1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Umsetzung Neureglung H+R-Abschluss gem. VOBGM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_Toc440376308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880A40">
              <w:rPr>
                <w:webHidden/>
              </w:rPr>
              <w:fldChar w:fldCharType="end"/>
            </w:r>
          </w:hyperlink>
        </w:p>
        <w:p w:rsidR="00880A40" w:rsidRDefault="00E06603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40376309" w:history="1">
            <w:r w:rsidR="00880A40" w:rsidRPr="001406A0">
              <w:rPr>
                <w:rStyle w:val="Hyperlink"/>
              </w:rPr>
              <w:t>6.2</w:t>
            </w:r>
            <w:r w:rsidR="00880A40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880A40" w:rsidRPr="001406A0">
              <w:rPr>
                <w:rStyle w:val="Hyperlink"/>
              </w:rPr>
              <w:t>Änderungen am ENC</w:t>
            </w:r>
            <w:r w:rsidR="00880A40">
              <w:rPr>
                <w:webHidden/>
              </w:rPr>
              <w:tab/>
            </w:r>
            <w:r w:rsidR="00880A40">
              <w:rPr>
                <w:webHidden/>
              </w:rPr>
              <w:fldChar w:fldCharType="begin"/>
            </w:r>
            <w:r w:rsidR="00880A40">
              <w:rPr>
                <w:webHidden/>
              </w:rPr>
              <w:instrText xml:space="preserve"> PAGEREF _Toc440376309 \h </w:instrText>
            </w:r>
            <w:r w:rsidR="00880A40">
              <w:rPr>
                <w:webHidden/>
              </w:rPr>
            </w:r>
            <w:r w:rsidR="00880A40"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 w:rsidR="00880A40">
              <w:rPr>
                <w:webHidden/>
              </w:rPr>
              <w:fldChar w:fldCharType="end"/>
            </w:r>
          </w:hyperlink>
        </w:p>
        <w:p w:rsidR="006B21F9" w:rsidRDefault="006B21F9" w:rsidP="006B21F9">
          <w:r>
            <w:fldChar w:fldCharType="end"/>
          </w:r>
        </w:p>
      </w:sdtContent>
    </w:sdt>
    <w:p w:rsidR="00F31C76" w:rsidRDefault="00F31C76">
      <w:pPr>
        <w:spacing w:before="0" w:after="0"/>
        <w:rPr>
          <w:color w:val="1E3E95"/>
          <w:sz w:val="28"/>
          <w:szCs w:val="24"/>
        </w:rPr>
      </w:pPr>
      <w:bookmarkStart w:id="1" w:name="_Toc433269071"/>
      <w:r>
        <w:rPr>
          <w:color w:val="1E3E95"/>
          <w:sz w:val="28"/>
          <w:szCs w:val="24"/>
        </w:rPr>
        <w:br w:type="page"/>
      </w:r>
    </w:p>
    <w:p w:rsidR="004F0744" w:rsidRDefault="00565435" w:rsidP="00761900">
      <w:pPr>
        <w:pStyle w:val="berschrift2"/>
      </w:pPr>
      <w:bookmarkStart w:id="2" w:name="_Toc439069819"/>
      <w:bookmarkStart w:id="3" w:name="_Toc440376290"/>
      <w:bookmarkEnd w:id="2"/>
      <w:r>
        <w:lastRenderedPageBreak/>
        <w:t>Schüler</w:t>
      </w:r>
      <w:bookmarkEnd w:id="3"/>
    </w:p>
    <w:p w:rsidR="00A90DC1" w:rsidRDefault="00A90DC1" w:rsidP="00A90DC1">
      <w:pPr>
        <w:pStyle w:val="berschrift3"/>
      </w:pPr>
      <w:bookmarkStart w:id="4" w:name="_Toc440376291"/>
      <w:r>
        <w:t>Neue Einträge im Feld: Familiensprache</w:t>
      </w:r>
      <w:bookmarkEnd w:id="4"/>
    </w:p>
    <w:p w:rsidR="00A90DC1" w:rsidRDefault="00A90DC1" w:rsidP="00E17889">
      <w:pPr>
        <w:pStyle w:val="LDTextinhalteingerckt"/>
      </w:pPr>
      <w:r w:rsidRPr="0009395A">
        <w:t xml:space="preserve">Auf der </w:t>
      </w:r>
      <w:r>
        <w:t>Webs</w:t>
      </w:r>
      <w:r w:rsidRPr="0009395A">
        <w:t xml:space="preserve">eite </w:t>
      </w:r>
      <w:r>
        <w:rPr>
          <w:rStyle w:val="LDMenpunkt"/>
        </w:rPr>
        <w:t xml:space="preserve">Schüler &gt; Schülerstammdaten   </w:t>
      </w:r>
      <w:r w:rsidRPr="002F5104">
        <w:t xml:space="preserve">stehen im </w:t>
      </w:r>
      <w:r>
        <w:t>F</w:t>
      </w:r>
      <w:r w:rsidRPr="002F5104">
        <w:t>eld</w:t>
      </w:r>
      <w:r>
        <w:t>:</w:t>
      </w:r>
      <w:r w:rsidRPr="002F5104">
        <w:t xml:space="preserve"> </w:t>
      </w:r>
      <w:r w:rsidRPr="00A90DC1">
        <w:rPr>
          <w:rStyle w:val="LDBedienelement"/>
        </w:rPr>
        <w:t>Familiensprache</w:t>
      </w:r>
      <w:r w:rsidRPr="002F5104">
        <w:t xml:space="preserve"> </w:t>
      </w:r>
      <w:r>
        <w:t>weitere Einträge zur Auswahl:</w:t>
      </w:r>
    </w:p>
    <w:p w:rsidR="00A90DC1" w:rsidRDefault="00A90DC1" w:rsidP="00A90DC1">
      <w:pPr>
        <w:pStyle w:val="LDAuflistungzweiteEbene"/>
      </w:pPr>
      <w:r w:rsidRPr="0009395A">
        <w:t>Albanisch</w:t>
      </w:r>
      <w:r w:rsidRPr="002F5104">
        <w:t xml:space="preserve"> </w:t>
      </w:r>
    </w:p>
    <w:p w:rsidR="00A90DC1" w:rsidRDefault="00A90DC1" w:rsidP="00A90DC1">
      <w:pPr>
        <w:pStyle w:val="LDAuflistungzweiteEbene"/>
      </w:pPr>
      <w:r w:rsidRPr="0009395A">
        <w:t>Bulgarisch</w:t>
      </w:r>
    </w:p>
    <w:p w:rsidR="00A90DC1" w:rsidRDefault="00A90DC1" w:rsidP="00A90DC1">
      <w:pPr>
        <w:pStyle w:val="LDAuflistungzweiteEbene"/>
      </w:pPr>
      <w:r w:rsidRPr="0009395A">
        <w:t>Dari</w:t>
      </w:r>
    </w:p>
    <w:p w:rsidR="00A90DC1" w:rsidRDefault="00A90DC1" w:rsidP="00A90DC1">
      <w:pPr>
        <w:pStyle w:val="LDAuflistungzweiteEbene"/>
      </w:pPr>
      <w:r w:rsidRPr="0009395A">
        <w:t>Hindi</w:t>
      </w:r>
    </w:p>
    <w:p w:rsidR="00A90DC1" w:rsidRDefault="00A90DC1" w:rsidP="00A90DC1">
      <w:pPr>
        <w:pStyle w:val="LDAuflistungzweiteEbene"/>
      </w:pPr>
      <w:r w:rsidRPr="0009395A">
        <w:t>Mazedonisch</w:t>
      </w:r>
    </w:p>
    <w:p w:rsidR="00A90DC1" w:rsidRDefault="00A90DC1" w:rsidP="00A90DC1">
      <w:pPr>
        <w:pStyle w:val="LDAuflistungzweiteEbene"/>
      </w:pPr>
      <w:r w:rsidRPr="0009395A">
        <w:t>Montenegrinisch</w:t>
      </w:r>
    </w:p>
    <w:p w:rsidR="00A90DC1" w:rsidRDefault="00A90DC1" w:rsidP="00A90DC1">
      <w:pPr>
        <w:pStyle w:val="LDAuflistungzweiteEbene"/>
      </w:pPr>
      <w:proofErr w:type="spellStart"/>
      <w:r w:rsidRPr="0009395A">
        <w:t>Paschtunisch</w:t>
      </w:r>
      <w:proofErr w:type="spellEnd"/>
    </w:p>
    <w:p w:rsidR="00A90DC1" w:rsidRDefault="00A90DC1" w:rsidP="00A90DC1">
      <w:pPr>
        <w:pStyle w:val="LDAuflistungzweiteEbene"/>
      </w:pPr>
      <w:r w:rsidRPr="0009395A">
        <w:t>Persisch</w:t>
      </w:r>
    </w:p>
    <w:p w:rsidR="00A90DC1" w:rsidRDefault="00A90DC1" w:rsidP="00A90DC1">
      <w:pPr>
        <w:pStyle w:val="LDAuflistungzweiteEbene"/>
      </w:pPr>
      <w:r w:rsidRPr="0009395A">
        <w:t>Romani</w:t>
      </w:r>
    </w:p>
    <w:p w:rsidR="00A90DC1" w:rsidRDefault="00A90DC1" w:rsidP="00A90DC1">
      <w:pPr>
        <w:pStyle w:val="LDAuflistungzweiteEbene"/>
      </w:pPr>
      <w:r w:rsidRPr="0009395A">
        <w:t>Rumänisch</w:t>
      </w:r>
    </w:p>
    <w:p w:rsidR="00A90DC1" w:rsidRDefault="00A90DC1" w:rsidP="00A90DC1">
      <w:pPr>
        <w:pStyle w:val="LDAuflistungzweiteEbene"/>
      </w:pPr>
      <w:r w:rsidRPr="0009395A">
        <w:t>Slowakisch</w:t>
      </w:r>
    </w:p>
    <w:p w:rsidR="00A90DC1" w:rsidRDefault="00A90DC1" w:rsidP="00A90DC1">
      <w:pPr>
        <w:pStyle w:val="LDAuflistungzweiteEbene"/>
      </w:pPr>
      <w:r w:rsidRPr="0009395A">
        <w:t>Slowenisch</w:t>
      </w:r>
    </w:p>
    <w:p w:rsidR="00A90DC1" w:rsidRDefault="00A90DC1" w:rsidP="00A90DC1">
      <w:pPr>
        <w:pStyle w:val="LDAuflistungzweiteEbene"/>
      </w:pPr>
      <w:r w:rsidRPr="0009395A">
        <w:t>Tschechisch</w:t>
      </w:r>
    </w:p>
    <w:p w:rsidR="00A90DC1" w:rsidRDefault="00A90DC1" w:rsidP="00A90DC1">
      <w:pPr>
        <w:pStyle w:val="LDAuflistungzweiteEbene"/>
      </w:pPr>
      <w:r w:rsidRPr="0009395A">
        <w:t>Ukrainisch</w:t>
      </w:r>
    </w:p>
    <w:p w:rsidR="00A90DC1" w:rsidRDefault="00A90DC1" w:rsidP="00A90DC1">
      <w:pPr>
        <w:pStyle w:val="LDAuflistungzweiteEbene"/>
      </w:pPr>
      <w:r w:rsidRPr="0009395A">
        <w:t>Ungarisch</w:t>
      </w:r>
    </w:p>
    <w:p w:rsidR="00565435" w:rsidRDefault="00A90DC1" w:rsidP="00565435">
      <w:pPr>
        <w:pStyle w:val="LDAuflistungzweiteEbene"/>
      </w:pPr>
      <w:r w:rsidRPr="0009395A">
        <w:t>Urdu</w:t>
      </w:r>
    </w:p>
    <w:p w:rsidR="00B56D3A" w:rsidRDefault="00B56D3A" w:rsidP="00B56D3A">
      <w:pPr>
        <w:pStyle w:val="berschrift3"/>
      </w:pPr>
      <w:bookmarkStart w:id="5" w:name="_Toc440376292"/>
      <w:r>
        <w:t>Neue Fächer</w:t>
      </w:r>
      <w:bookmarkEnd w:id="5"/>
    </w:p>
    <w:p w:rsidR="00B56D3A" w:rsidRDefault="00B56D3A" w:rsidP="00E17889">
      <w:pPr>
        <w:pStyle w:val="LDTextinhalteingerckt"/>
      </w:pPr>
      <w:r w:rsidRPr="0009395A">
        <w:t xml:space="preserve">Auf der </w:t>
      </w:r>
      <w:r>
        <w:t>Webs</w:t>
      </w:r>
      <w:r w:rsidRPr="0009395A">
        <w:t xml:space="preserve">eite </w:t>
      </w:r>
      <w:r>
        <w:rPr>
          <w:rStyle w:val="LDMenpunkt"/>
        </w:rPr>
        <w:t xml:space="preserve">Schule &gt; Schulbasisdaten &gt; Fächer   </w:t>
      </w:r>
      <w:r w:rsidRPr="002F5104">
        <w:t xml:space="preserve">stehen </w:t>
      </w:r>
      <w:r>
        <w:t>neue allgemeinbildende Fächer zur Verfügung, die für genehmigten herkunftssprachlichen Unterricht benötigt werden:</w:t>
      </w:r>
    </w:p>
    <w:p w:rsidR="00B56D3A" w:rsidRPr="00A854A7" w:rsidRDefault="00B56D3A" w:rsidP="00A854A7">
      <w:pPr>
        <w:pStyle w:val="LDAuflistungzweiteEbene"/>
      </w:pPr>
      <w:r w:rsidRPr="00A854A7">
        <w:t>Montenegrinisch</w:t>
      </w:r>
    </w:p>
    <w:p w:rsidR="00B56D3A" w:rsidRDefault="00B56D3A" w:rsidP="00A854A7">
      <w:pPr>
        <w:pStyle w:val="LDAuflistungzweiteEbene"/>
      </w:pPr>
      <w:r w:rsidRPr="00A854A7">
        <w:t>Mazed</w:t>
      </w:r>
      <w:r>
        <w:t>onisch</w:t>
      </w:r>
    </w:p>
    <w:p w:rsidR="00A854A7" w:rsidRDefault="00A854A7">
      <w:pPr>
        <w:spacing w:after="0"/>
        <w:rPr>
          <w:rFonts w:eastAsiaTheme="majorEastAsia" w:cstheme="majorBidi"/>
          <w:bCs/>
          <w:color w:val="1E3E95"/>
          <w:sz w:val="24"/>
          <w:szCs w:val="24"/>
        </w:rPr>
      </w:pPr>
      <w:r>
        <w:br w:type="page"/>
      </w:r>
    </w:p>
    <w:p w:rsidR="00113C1B" w:rsidRDefault="00113C1B" w:rsidP="00113C1B">
      <w:pPr>
        <w:pStyle w:val="berschrift3"/>
      </w:pPr>
      <w:bookmarkStart w:id="6" w:name="_Toc440376293"/>
      <w:r>
        <w:lastRenderedPageBreak/>
        <w:t>Schülersuche</w:t>
      </w:r>
      <w:bookmarkEnd w:id="6"/>
    </w:p>
    <w:p w:rsidR="00113C1B" w:rsidRPr="00113C1B" w:rsidRDefault="00113C1B" w:rsidP="00E17889">
      <w:pPr>
        <w:pStyle w:val="LDTextinhalteingerckt"/>
      </w:pPr>
      <w:r>
        <w:t xml:space="preserve">In der Schülersuche kann in den Registern </w:t>
      </w:r>
      <w:r w:rsidRPr="00113C1B">
        <w:rPr>
          <w:rStyle w:val="LDRegister"/>
        </w:rPr>
        <w:t>Erweiterte Suche</w:t>
      </w:r>
      <w:r>
        <w:t xml:space="preserve"> und </w:t>
      </w:r>
      <w:r w:rsidRPr="00113C1B">
        <w:rPr>
          <w:rStyle w:val="LDRegister"/>
        </w:rPr>
        <w:t>Expertensuche</w:t>
      </w:r>
      <w:r>
        <w:t xml:space="preserve"> ein Suchbegriff </w:t>
      </w:r>
      <w:r w:rsidRPr="00AE49D9">
        <w:rPr>
          <w:rStyle w:val="hervorhebung"/>
        </w:rPr>
        <w:t>mit Schrägstrich</w:t>
      </w:r>
      <w:r>
        <w:t xml:space="preserve"> eingegeben werden (z. B. </w:t>
      </w:r>
      <w:proofErr w:type="spellStart"/>
      <w:r>
        <w:t>fs</w:t>
      </w:r>
      <w:proofErr w:type="spellEnd"/>
      <w:r>
        <w:t xml:space="preserve">/*). </w:t>
      </w:r>
    </w:p>
    <w:p w:rsidR="00113C1B" w:rsidRDefault="00113C1B" w:rsidP="00113C1B">
      <w:pPr>
        <w:pStyle w:val="LDTextinhalt"/>
      </w:pPr>
    </w:p>
    <w:p w:rsidR="00113C1B" w:rsidRDefault="00113C1B" w:rsidP="00E17889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E30B9" wp14:editId="61E0268F">
                <wp:simplePos x="0" y="0"/>
                <wp:positionH relativeFrom="column">
                  <wp:posOffset>2957830</wp:posOffset>
                </wp:positionH>
                <wp:positionV relativeFrom="paragraph">
                  <wp:posOffset>680720</wp:posOffset>
                </wp:positionV>
                <wp:extent cx="1362075" cy="228600"/>
                <wp:effectExtent l="0" t="0" r="28575" b="19050"/>
                <wp:wrapNone/>
                <wp:docPr id="21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21" o:spid="_x0000_s1026" style="position:absolute;margin-left:232.9pt;margin-top:53.6pt;width:107.25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" filled="f" strokecolor="#00b050" strokeweight="2pt"/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6F3437CE" wp14:editId="414DBD57">
            <wp:extent cx="4320000" cy="954000"/>
            <wp:effectExtent l="19050" t="19050" r="23495" b="1778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54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854A7" w:rsidRDefault="00A854A7" w:rsidP="00E17889">
      <w:pPr>
        <w:pStyle w:val="LDTextinhalteingerckt"/>
      </w:pPr>
    </w:p>
    <w:p w:rsidR="00D4774C" w:rsidRDefault="00D4774C" w:rsidP="00D4774C">
      <w:pPr>
        <w:pStyle w:val="berschrift3"/>
      </w:pPr>
      <w:bookmarkStart w:id="7" w:name="_Toc440376294"/>
      <w:r>
        <w:t>Übernahme Schülersuche</w:t>
      </w:r>
      <w:bookmarkEnd w:id="7"/>
      <w:r>
        <w:t xml:space="preserve"> </w:t>
      </w:r>
    </w:p>
    <w:p w:rsidR="00D4774C" w:rsidRPr="00D4774C" w:rsidRDefault="00B56D3A" w:rsidP="00E17889">
      <w:pPr>
        <w:pStyle w:val="LDTextinhalteingerckt"/>
      </w:pPr>
      <w:r>
        <w:t xml:space="preserve">Die </w:t>
      </w:r>
      <w:r w:rsidR="009E363A">
        <w:t xml:space="preserve">ausgewählte Schülermenge einer </w:t>
      </w:r>
      <w:r w:rsidR="00D4774C">
        <w:t>Schülersuche</w:t>
      </w:r>
      <w:r w:rsidR="00E17889">
        <w:t xml:space="preserve"> von Webseiten mit Schülersuche</w:t>
      </w:r>
      <w:r w:rsidR="00D4774C">
        <w:t xml:space="preserve"> wird nun auch auf die Webseiten </w:t>
      </w:r>
      <w:r w:rsidR="00D4774C" w:rsidRPr="00D4774C">
        <w:rPr>
          <w:rStyle w:val="LDMenpunkt"/>
        </w:rPr>
        <w:t>Unterricht &gt; UV-Bearbeitung &gt; Klassenbildung</w:t>
      </w:r>
      <w:r w:rsidR="00D4774C">
        <w:t xml:space="preserve"> und </w:t>
      </w:r>
      <w:r w:rsidR="00D4774C" w:rsidRPr="00D4774C">
        <w:rPr>
          <w:rStyle w:val="LDMenpunkt"/>
        </w:rPr>
        <w:t>… &gt; Schüler-Kurszuordnung</w:t>
      </w:r>
      <w:r w:rsidR="00D4774C">
        <w:t xml:space="preserve"> übernommen.</w:t>
      </w:r>
    </w:p>
    <w:p w:rsidR="00D4774C" w:rsidRDefault="00D4774C" w:rsidP="00D4774C">
      <w:pPr>
        <w:pStyle w:val="berschrift4"/>
      </w:pPr>
      <w:r>
        <w:t xml:space="preserve">Übernahme auf die Webseite Klassenbildung </w:t>
      </w:r>
    </w:p>
    <w:p w:rsidR="009B7AE0" w:rsidRDefault="009B7AE0" w:rsidP="00E17889">
      <w:pPr>
        <w:pStyle w:val="LDTextinhalteingerckt"/>
        <w:rPr>
          <w:lang w:eastAsia="de-DE"/>
        </w:rPr>
      </w:pPr>
      <w:r>
        <w:rPr>
          <w:lang w:eastAsia="de-DE"/>
        </w:rPr>
        <w:t>Je nachdem</w:t>
      </w:r>
      <w:r w:rsidR="00B56D3A">
        <w:rPr>
          <w:lang w:eastAsia="de-DE"/>
        </w:rPr>
        <w:t>,</w:t>
      </w:r>
      <w:r>
        <w:rPr>
          <w:lang w:eastAsia="de-DE"/>
        </w:rPr>
        <w:t xml:space="preserve"> welchen Status die Schüler der übernommenen Schülersuche haben, erfolgt deren Anzeige entweder </w:t>
      </w:r>
    </w:p>
    <w:p w:rsidR="009B7AE0" w:rsidRDefault="009B7AE0" w:rsidP="009B7AE0">
      <w:pPr>
        <w:pStyle w:val="LDAuflistungzweiteEbene"/>
      </w:pPr>
      <w:r>
        <w:t xml:space="preserve">im Register </w:t>
      </w:r>
      <w:r w:rsidRPr="00D4774C">
        <w:rPr>
          <w:rStyle w:val="LDRegister"/>
        </w:rPr>
        <w:t>Aktive</w:t>
      </w:r>
      <w:r>
        <w:t xml:space="preserve">  (Schüler mit Status aktiv und zugeordnet) oder</w:t>
      </w:r>
    </w:p>
    <w:p w:rsidR="009B7AE0" w:rsidRDefault="009B7AE0" w:rsidP="009B7AE0">
      <w:pPr>
        <w:pStyle w:val="LDAuflistungzweiteEbene"/>
      </w:pPr>
      <w:r>
        <w:t xml:space="preserve">im Register </w:t>
      </w:r>
      <w:r w:rsidRPr="00D4774C">
        <w:rPr>
          <w:rStyle w:val="LDRegister"/>
        </w:rPr>
        <w:t>Kandidaten</w:t>
      </w:r>
      <w:r w:rsidRPr="00F0630D">
        <w:t xml:space="preserve"> </w:t>
      </w:r>
      <w:r>
        <w:t>(Kandidaten, deren Zielhalbjahr dem aktuellen Halbjahr entspricht)</w:t>
      </w:r>
    </w:p>
    <w:p w:rsidR="009B7AE0" w:rsidRDefault="009B7AE0" w:rsidP="00A854A7">
      <w:pPr>
        <w:pStyle w:val="LDAbsatznachberschrift"/>
      </w:pPr>
    </w:p>
    <w:p w:rsidR="009B7AE0" w:rsidRDefault="00D4774C" w:rsidP="00E17889">
      <w:pPr>
        <w:pStyle w:val="LDTextinhalteingerckt"/>
        <w:rPr>
          <w:lang w:eastAsia="de-DE"/>
        </w:rPr>
      </w:pPr>
      <w:r>
        <w:rPr>
          <w:lang w:eastAsia="de-DE"/>
        </w:rPr>
        <w:t xml:space="preserve">Sie können </w:t>
      </w:r>
      <w:r w:rsidRPr="00F0630D">
        <w:rPr>
          <w:lang w:eastAsia="de-DE"/>
        </w:rPr>
        <w:t>auf den Re</w:t>
      </w:r>
      <w:r>
        <w:rPr>
          <w:lang w:eastAsia="de-DE"/>
        </w:rPr>
        <w:t xml:space="preserve">gistern </w:t>
      </w:r>
      <w:r w:rsidRPr="00D4774C">
        <w:rPr>
          <w:rStyle w:val="LDRegister"/>
        </w:rPr>
        <w:t>Aktive</w:t>
      </w:r>
      <w:r>
        <w:rPr>
          <w:lang w:eastAsia="de-DE"/>
        </w:rPr>
        <w:t xml:space="preserve"> </w:t>
      </w:r>
      <w:r w:rsidRPr="00F0630D">
        <w:rPr>
          <w:lang w:eastAsia="de-DE"/>
        </w:rPr>
        <w:t xml:space="preserve">und </w:t>
      </w:r>
      <w:r w:rsidRPr="00D4774C">
        <w:rPr>
          <w:rStyle w:val="LDRegister"/>
        </w:rPr>
        <w:t>Kandidaten</w:t>
      </w:r>
      <w:r w:rsidRPr="00F0630D">
        <w:rPr>
          <w:lang w:eastAsia="de-DE"/>
        </w:rPr>
        <w:t xml:space="preserve"> parallel </w:t>
      </w:r>
      <w:r>
        <w:rPr>
          <w:lang w:eastAsia="de-DE"/>
        </w:rPr>
        <w:t>suchen</w:t>
      </w:r>
      <w:r w:rsidR="009B7AE0">
        <w:rPr>
          <w:lang w:eastAsia="de-DE"/>
        </w:rPr>
        <w:t>.</w:t>
      </w:r>
    </w:p>
    <w:p w:rsidR="00D4774C" w:rsidRDefault="00D4774C" w:rsidP="00D4774C">
      <w:pPr>
        <w:pStyle w:val="berschrift4"/>
      </w:pPr>
      <w:r>
        <w:t xml:space="preserve">Übernahme auf die Webseite Schüler-Kurszuordnung </w:t>
      </w:r>
    </w:p>
    <w:p w:rsidR="009B7AE0" w:rsidRDefault="009B7AE0" w:rsidP="00E17889">
      <w:pPr>
        <w:pStyle w:val="LDTextinhalteingerckt"/>
        <w:rPr>
          <w:lang w:eastAsia="de-DE"/>
        </w:rPr>
      </w:pPr>
      <w:r>
        <w:rPr>
          <w:lang w:eastAsia="de-DE"/>
        </w:rPr>
        <w:t>Je nachdem</w:t>
      </w:r>
      <w:r w:rsidR="00B56D3A">
        <w:rPr>
          <w:lang w:eastAsia="de-DE"/>
        </w:rPr>
        <w:t>,</w:t>
      </w:r>
      <w:r>
        <w:rPr>
          <w:lang w:eastAsia="de-DE"/>
        </w:rPr>
        <w:t xml:space="preserve"> welchen Status die Schüler der übernommenen Schülersuche haben, erfolgt deren Anzeige entweder </w:t>
      </w:r>
    </w:p>
    <w:p w:rsidR="009B7AE0" w:rsidRDefault="009B7AE0" w:rsidP="009B7AE0">
      <w:pPr>
        <w:pStyle w:val="LDAuflistungzweiteEbene"/>
      </w:pPr>
      <w:r>
        <w:t xml:space="preserve">im Register </w:t>
      </w:r>
      <w:r w:rsidRPr="00D4774C">
        <w:rPr>
          <w:rStyle w:val="LDRegister"/>
        </w:rPr>
        <w:t>Aktive</w:t>
      </w:r>
      <w:r>
        <w:t xml:space="preserve">  (Schüler mit Status aktiv und zugeordnet) oder</w:t>
      </w:r>
    </w:p>
    <w:p w:rsidR="00E17889" w:rsidRDefault="009B7AE0" w:rsidP="009B7AE0">
      <w:pPr>
        <w:pStyle w:val="LDAuflistungzweiteEbene"/>
      </w:pPr>
      <w:r>
        <w:t xml:space="preserve">im Register </w:t>
      </w:r>
      <w:r w:rsidRPr="00D4774C">
        <w:rPr>
          <w:rStyle w:val="LDRegister"/>
        </w:rPr>
        <w:t>Kandidaten</w:t>
      </w:r>
      <w:r w:rsidRPr="00F0630D">
        <w:t xml:space="preserve"> </w:t>
      </w:r>
      <w:r>
        <w:t>(Kandidaten, deren Zielhalbjahr dem aktuellen Halbjahr entspricht</w:t>
      </w:r>
    </w:p>
    <w:p w:rsidR="009B7AE0" w:rsidRDefault="009B7AE0" w:rsidP="009B7AE0">
      <w:pPr>
        <w:pStyle w:val="LDAuflistungzweiteEbene"/>
      </w:pPr>
      <w:r>
        <w:t xml:space="preserve">im Register </w:t>
      </w:r>
      <w:r w:rsidRPr="009B7AE0">
        <w:rPr>
          <w:rStyle w:val="LDRegister"/>
        </w:rPr>
        <w:t>Externe</w:t>
      </w:r>
      <w:r>
        <w:t xml:space="preserve"> gibt es keine Suche, hier werden automatisch alle externen Schüler angez</w:t>
      </w:r>
      <w:r w:rsidR="00B56D3A">
        <w:t>e</w:t>
      </w:r>
      <w:r>
        <w:t>igt.</w:t>
      </w:r>
    </w:p>
    <w:p w:rsidR="00B56D3A" w:rsidRDefault="00B56D3A" w:rsidP="00E17889">
      <w:pPr>
        <w:pStyle w:val="LDTextinhalteingerckt"/>
        <w:rPr>
          <w:lang w:eastAsia="de-DE"/>
        </w:rPr>
      </w:pPr>
      <w:r>
        <w:rPr>
          <w:lang w:eastAsia="de-DE"/>
        </w:rPr>
        <w:t xml:space="preserve">Sie können </w:t>
      </w:r>
      <w:r w:rsidRPr="00F0630D">
        <w:rPr>
          <w:lang w:eastAsia="de-DE"/>
        </w:rPr>
        <w:t>auf den Re</w:t>
      </w:r>
      <w:r>
        <w:rPr>
          <w:lang w:eastAsia="de-DE"/>
        </w:rPr>
        <w:t xml:space="preserve">gistern </w:t>
      </w:r>
      <w:r w:rsidRPr="00D4774C">
        <w:rPr>
          <w:rStyle w:val="LDRegister"/>
        </w:rPr>
        <w:t>Aktive</w:t>
      </w:r>
      <w:r>
        <w:rPr>
          <w:lang w:eastAsia="de-DE"/>
        </w:rPr>
        <w:t xml:space="preserve"> </w:t>
      </w:r>
      <w:r w:rsidRPr="00F0630D">
        <w:rPr>
          <w:lang w:eastAsia="de-DE"/>
        </w:rPr>
        <w:t xml:space="preserve">und </w:t>
      </w:r>
      <w:r w:rsidRPr="00D4774C">
        <w:rPr>
          <w:rStyle w:val="LDRegister"/>
        </w:rPr>
        <w:t>Kandidaten</w:t>
      </w:r>
      <w:r w:rsidRPr="00F0630D">
        <w:rPr>
          <w:lang w:eastAsia="de-DE"/>
        </w:rPr>
        <w:t xml:space="preserve"> parallel </w:t>
      </w:r>
      <w:r>
        <w:rPr>
          <w:lang w:eastAsia="de-DE"/>
        </w:rPr>
        <w:t>suchen.</w:t>
      </w:r>
    </w:p>
    <w:p w:rsidR="00B56D3A" w:rsidRDefault="00B56D3A" w:rsidP="00E17889">
      <w:pPr>
        <w:pStyle w:val="LDTextinhalteingerckt"/>
        <w:rPr>
          <w:lang w:eastAsia="de-D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594178" w:rsidTr="00C37C82">
        <w:trPr>
          <w:trHeight w:val="559"/>
        </w:trPr>
        <w:tc>
          <w:tcPr>
            <w:tcW w:w="1668" w:type="dxa"/>
          </w:tcPr>
          <w:p w:rsidR="00594178" w:rsidRDefault="00594178" w:rsidP="00E17889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5E6594D6" wp14:editId="7A0BB499">
                  <wp:extent cx="381000" cy="304800"/>
                  <wp:effectExtent l="0" t="0" r="0" b="0"/>
                  <wp:docPr id="8" name="Grafik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:rsidR="00594178" w:rsidRDefault="00594178" w:rsidP="00594178">
            <w:pPr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</w:p>
          <w:p w:rsidR="00594178" w:rsidRPr="00594178" w:rsidRDefault="00594178" w:rsidP="009E363A">
            <w:pPr>
              <w:rPr>
                <w:b/>
                <w:bCs/>
                <w:color w:val="00823B"/>
                <w:szCs w:val="20"/>
              </w:rPr>
            </w:pPr>
            <w:r w:rsidRPr="00594178">
              <w:t xml:space="preserve">Die </w:t>
            </w:r>
            <w:r w:rsidR="009E363A">
              <w:t>ausgewählte Schülermenge</w:t>
            </w:r>
            <w:r w:rsidRPr="00594178">
              <w:t xml:space="preserve">, die direkt auf den beiden Webseiten </w:t>
            </w:r>
            <w:r w:rsidRPr="00E17889">
              <w:rPr>
                <w:rStyle w:val="LDMenpunkt"/>
              </w:rPr>
              <w:t>Klassenbildung</w:t>
            </w:r>
            <w:r w:rsidRPr="00594178">
              <w:t xml:space="preserve"> und </w:t>
            </w:r>
            <w:r w:rsidRPr="00E17889">
              <w:rPr>
                <w:rStyle w:val="LDMenpunkt"/>
              </w:rPr>
              <w:t>Schüler</w:t>
            </w:r>
            <w:r w:rsidRPr="00594178">
              <w:t>-</w:t>
            </w:r>
            <w:r w:rsidRPr="00E17889">
              <w:rPr>
                <w:rStyle w:val="LDMenpunkt"/>
              </w:rPr>
              <w:t>Kurszuordnung</w:t>
            </w:r>
            <w:r w:rsidRPr="00594178">
              <w:t xml:space="preserve"> gesucht </w:t>
            </w:r>
            <w:r w:rsidR="009E363A">
              <w:t>wurde</w:t>
            </w:r>
            <w:r w:rsidRPr="00594178">
              <w:t>, w</w:t>
            </w:r>
            <w:r w:rsidR="009E363A">
              <w:t xml:space="preserve">ird </w:t>
            </w:r>
            <w:r w:rsidRPr="00594178">
              <w:t>nicht auf andere Webseiten mit Schülersuche übernommen!</w:t>
            </w:r>
          </w:p>
        </w:tc>
      </w:tr>
    </w:tbl>
    <w:p w:rsidR="004F0744" w:rsidRDefault="00565435" w:rsidP="00761900">
      <w:pPr>
        <w:pStyle w:val="berschrift2"/>
      </w:pPr>
      <w:bookmarkStart w:id="8" w:name="_Toc440376295"/>
      <w:r>
        <w:lastRenderedPageBreak/>
        <w:t>Unterricht</w:t>
      </w:r>
      <w:bookmarkEnd w:id="8"/>
    </w:p>
    <w:p w:rsidR="00565435" w:rsidRDefault="00565435" w:rsidP="00565435">
      <w:pPr>
        <w:pStyle w:val="berschrift3"/>
      </w:pPr>
      <w:bookmarkStart w:id="9" w:name="_Toc440376296"/>
      <w:r>
        <w:t>Neue und entfallende Kursoptionen</w:t>
      </w:r>
      <w:bookmarkEnd w:id="9"/>
    </w:p>
    <w:p w:rsidR="00565435" w:rsidRDefault="00565435" w:rsidP="00B56D3A">
      <w:pPr>
        <w:pStyle w:val="LDAuflistungHandlungen"/>
      </w:pPr>
      <w:r>
        <w:t xml:space="preserve">Folgende </w:t>
      </w:r>
      <w:r w:rsidRPr="0009395A">
        <w:t xml:space="preserve">Kursoptionen </w:t>
      </w:r>
      <w:r>
        <w:t xml:space="preserve">werden </w:t>
      </w:r>
      <w:r w:rsidRPr="00565435">
        <w:rPr>
          <w:rStyle w:val="hervorhebung"/>
        </w:rPr>
        <w:t>zum 31.01.2016 ungültig</w:t>
      </w:r>
      <w:r w:rsidR="00767E25">
        <w:rPr>
          <w:rStyle w:val="hervorhebung"/>
        </w:rPr>
        <w:t xml:space="preserve">. </w:t>
      </w:r>
    </w:p>
    <w:p w:rsidR="00565435" w:rsidRPr="00767E25" w:rsidRDefault="00565435" w:rsidP="00767E25">
      <w:pPr>
        <w:pStyle w:val="LDAuflistungzweiteEbene"/>
      </w:pPr>
      <w:r w:rsidRPr="00565435">
        <w:rPr>
          <w:rStyle w:val="hervorhebung"/>
        </w:rPr>
        <w:t>M</w:t>
      </w:r>
      <w:r>
        <w:t xml:space="preserve"> </w:t>
      </w:r>
      <w:r>
        <w:tab/>
        <w:t>(</w:t>
      </w:r>
      <w:r w:rsidRPr="00767E25">
        <w:t>Herkunftssprachlicher Unterricht)</w:t>
      </w:r>
    </w:p>
    <w:p w:rsidR="00565435" w:rsidRPr="00767E25" w:rsidRDefault="00565435" w:rsidP="00767E25">
      <w:pPr>
        <w:pStyle w:val="LDAuflistungzweiteEbene"/>
      </w:pPr>
      <w:r w:rsidRPr="00767E25">
        <w:rPr>
          <w:rStyle w:val="hervorhebung"/>
        </w:rPr>
        <w:t>AMFÖ</w:t>
      </w:r>
      <w:r w:rsidRPr="00767E25">
        <w:tab/>
        <w:t>(Ambulante Förderung)</w:t>
      </w:r>
    </w:p>
    <w:p w:rsidR="00565435" w:rsidRPr="00767E25" w:rsidRDefault="00565435" w:rsidP="00767E25">
      <w:pPr>
        <w:pStyle w:val="LDAuflistungzweiteEbene"/>
      </w:pPr>
      <w:r w:rsidRPr="00767E25">
        <w:rPr>
          <w:rStyle w:val="hervorhebung"/>
        </w:rPr>
        <w:t>FÖMI</w:t>
      </w:r>
      <w:r w:rsidRPr="00767E25">
        <w:tab/>
        <w:t>(Förderung bei Migrationshintergrund)</w:t>
      </w:r>
    </w:p>
    <w:p w:rsidR="00565435" w:rsidRDefault="00565435" w:rsidP="00767E25">
      <w:pPr>
        <w:pStyle w:val="LDAuflistungzweiteEbene"/>
      </w:pPr>
      <w:r w:rsidRPr="00767E25">
        <w:rPr>
          <w:rStyle w:val="hervorhebung"/>
        </w:rPr>
        <w:t>FÖSE</w:t>
      </w:r>
      <w:r w:rsidRPr="00767E25">
        <w:tab/>
        <w:t>(Förderung</w:t>
      </w:r>
      <w:r>
        <w:t xml:space="preserve"> für Seiteneinsteiger)</w:t>
      </w:r>
    </w:p>
    <w:p w:rsidR="00767E25" w:rsidRPr="00767E25" w:rsidRDefault="00767E25" w:rsidP="00767E25">
      <w:pPr>
        <w:pStyle w:val="LDAbsatznachberschrift"/>
      </w:pPr>
    </w:p>
    <w:p w:rsidR="00767E25" w:rsidRDefault="00767E25" w:rsidP="00E17889">
      <w:pPr>
        <w:pStyle w:val="LDTextinhaltweitereingerckt"/>
      </w:pPr>
      <w:r>
        <w:t xml:space="preserve">Sie stehen damit ab </w:t>
      </w:r>
      <w:r w:rsidRPr="0009395A">
        <w:t>dem Halbjahr 2015/2</w:t>
      </w:r>
      <w:r>
        <w:t xml:space="preserve"> a</w:t>
      </w:r>
      <w:r w:rsidRPr="0009395A">
        <w:t xml:space="preserve">uf der </w:t>
      </w:r>
      <w:r>
        <w:t>Webs</w:t>
      </w:r>
      <w:r w:rsidRPr="0009395A">
        <w:t xml:space="preserve">eite </w:t>
      </w:r>
      <w:r w:rsidRPr="002F5104">
        <w:rPr>
          <w:rStyle w:val="LDMenpunkt"/>
        </w:rPr>
        <w:t>UV-Bearbeitung &gt; Kursbearbeitung</w:t>
      </w:r>
      <w:r w:rsidRPr="0009395A">
        <w:t xml:space="preserve"> </w:t>
      </w:r>
      <w:r>
        <w:t xml:space="preserve">bei der Neuerstellung eines </w:t>
      </w:r>
      <w:r w:rsidRPr="0009395A">
        <w:t>Kurs</w:t>
      </w:r>
      <w:r>
        <w:t>es</w:t>
      </w:r>
      <w:r w:rsidRPr="0009395A">
        <w:t xml:space="preserve"> </w:t>
      </w:r>
      <w:r w:rsidRPr="00A90DC1">
        <w:rPr>
          <w:rStyle w:val="hervorhebung"/>
        </w:rPr>
        <w:t>nicht</w:t>
      </w:r>
      <w:r w:rsidRPr="0009395A">
        <w:t xml:space="preserve"> mehr </w:t>
      </w:r>
      <w:r>
        <w:t>zur Verfügung.</w:t>
      </w:r>
    </w:p>
    <w:p w:rsidR="00464AB7" w:rsidRDefault="00464AB7" w:rsidP="00464AB7">
      <w:pPr>
        <w:pStyle w:val="LDAuflistungzweiteEbene"/>
        <w:numPr>
          <w:ilvl w:val="0"/>
          <w:numId w:val="0"/>
        </w:numPr>
        <w:tabs>
          <w:tab w:val="left" w:pos="1985"/>
        </w:tabs>
        <w:ind w:left="1276"/>
      </w:pPr>
    </w:p>
    <w:p w:rsidR="00565435" w:rsidRPr="00A90DC1" w:rsidRDefault="00565435" w:rsidP="00B56D3A">
      <w:pPr>
        <w:pStyle w:val="LDAuflistungHandlungen"/>
      </w:pPr>
      <w:r>
        <w:t xml:space="preserve">Folgende </w:t>
      </w:r>
      <w:r w:rsidRPr="0009395A">
        <w:t xml:space="preserve">Kursoptionen sind </w:t>
      </w:r>
      <w:r w:rsidRPr="00565435">
        <w:rPr>
          <w:rStyle w:val="hervorhebung"/>
        </w:rPr>
        <w:t>neu ab dem 01.02.2016</w:t>
      </w:r>
      <w:r w:rsidR="00A90DC1">
        <w:rPr>
          <w:rStyle w:val="hervorhebung"/>
        </w:rPr>
        <w:t xml:space="preserve"> </w:t>
      </w:r>
      <w:r w:rsidR="00A90DC1" w:rsidRPr="00A90DC1">
        <w:t>und können in jeder Schulform verwendet werden.</w:t>
      </w:r>
    </w:p>
    <w:p w:rsidR="00565435" w:rsidRPr="0009395A" w:rsidRDefault="00565435" w:rsidP="00464AB7">
      <w:pPr>
        <w:pStyle w:val="LDAuflistungzweiteEbene"/>
        <w:tabs>
          <w:tab w:val="left" w:pos="1985"/>
        </w:tabs>
      </w:pPr>
      <w:r w:rsidRPr="00565435">
        <w:rPr>
          <w:rStyle w:val="hervorhebung"/>
        </w:rPr>
        <w:t>HHES</w:t>
      </w:r>
      <w:r>
        <w:rPr>
          <w:rStyle w:val="hervorhebung"/>
        </w:rPr>
        <w:tab/>
      </w:r>
      <w:r>
        <w:t>(Herkunftssprachlicher Unterricht – in Verantwortung</w:t>
      </w:r>
      <w:r w:rsidR="00464AB7">
        <w:t xml:space="preserve"> und </w:t>
      </w:r>
      <w:r>
        <w:t>finanziert vom Land Hessen)</w:t>
      </w:r>
    </w:p>
    <w:p w:rsidR="00565435" w:rsidRDefault="00565435" w:rsidP="00464AB7">
      <w:pPr>
        <w:pStyle w:val="LDAuflistungzweiteEbene"/>
        <w:tabs>
          <w:tab w:val="left" w:pos="1985"/>
        </w:tabs>
      </w:pPr>
      <w:r w:rsidRPr="00565435">
        <w:rPr>
          <w:rStyle w:val="hervorhebung"/>
        </w:rPr>
        <w:t>HHKL</w:t>
      </w:r>
      <w:r>
        <w:rPr>
          <w:rStyle w:val="hervorhebung"/>
        </w:rPr>
        <w:tab/>
      </w:r>
      <w:r w:rsidR="00464AB7">
        <w:t>(H</w:t>
      </w:r>
      <w:r>
        <w:t>erkunftssprachlicher Unterricht</w:t>
      </w:r>
      <w:r w:rsidR="00464AB7">
        <w:t xml:space="preserve"> – in Verantwortung und </w:t>
      </w:r>
      <w:r>
        <w:t xml:space="preserve">finanziert von einem </w:t>
      </w:r>
      <w:r w:rsidR="00B56D3A">
        <w:t>Herkunftsl</w:t>
      </w:r>
      <w:r>
        <w:t>and)</w:t>
      </w:r>
    </w:p>
    <w:p w:rsidR="00565435" w:rsidRPr="0009395A" w:rsidRDefault="00565435" w:rsidP="00565435">
      <w:pPr>
        <w:pStyle w:val="LDAbsatznachberschrift"/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1701"/>
        <w:gridCol w:w="7619"/>
      </w:tblGrid>
      <w:tr w:rsidR="00767E25" w:rsidTr="00A90DC1">
        <w:trPr>
          <w:trHeight w:val="559"/>
        </w:trPr>
        <w:tc>
          <w:tcPr>
            <w:tcW w:w="1701" w:type="dxa"/>
          </w:tcPr>
          <w:p w:rsidR="00767E25" w:rsidRDefault="00767E25" w:rsidP="00E17889">
            <w:pPr>
              <w:pStyle w:val="LDTextinhalteingerckt"/>
            </w:pPr>
            <w:r>
              <w:rPr>
                <w:noProof/>
                <w:lang w:eastAsia="de-DE"/>
              </w:rPr>
              <w:drawing>
                <wp:inline distT="0" distB="0" distL="0" distR="0" wp14:anchorId="2E1C5023" wp14:editId="0F3B209D">
                  <wp:extent cx="360000" cy="320400"/>
                  <wp:effectExtent l="0" t="0" r="2540" b="3810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ch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2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:rsidR="00B56D3A" w:rsidRPr="00E17889" w:rsidRDefault="00767E25" w:rsidP="00C52CA7">
            <w:pPr>
              <w:rPr>
                <w:rStyle w:val="hervorhebunggrn"/>
                <w:rFonts w:cs="Arial"/>
                <w:b w:val="0"/>
                <w:smallCaps/>
                <w:color w:val="auto"/>
              </w:rPr>
            </w:pPr>
            <w:r w:rsidRPr="00780865">
              <w:t>Die Anleitung</w:t>
            </w:r>
            <w:r>
              <w:rPr>
                <w:rStyle w:val="hervorhebunggrn"/>
              </w:rPr>
              <w:t xml:space="preserve"> </w:t>
            </w:r>
            <w:r w:rsidRPr="00780865">
              <w:rPr>
                <w:rStyle w:val="hervorhebung"/>
              </w:rPr>
              <w:t xml:space="preserve">Abbildung </w:t>
            </w:r>
            <w:r>
              <w:rPr>
                <w:rStyle w:val="hervorhebung"/>
              </w:rPr>
              <w:t xml:space="preserve">des herkunftssprachlichen </w:t>
            </w:r>
            <w:proofErr w:type="spellStart"/>
            <w:r>
              <w:rPr>
                <w:rStyle w:val="hervorhebung"/>
              </w:rPr>
              <w:t>Unterrrichts</w:t>
            </w:r>
            <w:proofErr w:type="spellEnd"/>
            <w:r>
              <w:rPr>
                <w:rStyle w:val="hervorhebung"/>
              </w:rPr>
              <w:t xml:space="preserve"> i</w:t>
            </w:r>
            <w:r w:rsidRPr="00780865">
              <w:rPr>
                <w:rStyle w:val="hervorhebung"/>
              </w:rPr>
              <w:t>n der LUSD</w:t>
            </w:r>
            <w:r>
              <w:rPr>
                <w:rStyle w:val="hervorhebunggrn"/>
              </w:rPr>
              <w:t xml:space="preserve"> </w:t>
            </w:r>
            <w:r w:rsidRPr="00F463F9">
              <w:t>finden Sie i</w:t>
            </w:r>
            <w:r>
              <w:t xml:space="preserve">m </w:t>
            </w:r>
            <w:r w:rsidRPr="00F2580B">
              <w:rPr>
                <w:rStyle w:val="LDBedienelement"/>
              </w:rPr>
              <w:t>LUSD-</w:t>
            </w:r>
            <w:r>
              <w:rPr>
                <w:rStyle w:val="LDBedienelement"/>
              </w:rPr>
              <w:t xml:space="preserve">Forum </w:t>
            </w:r>
            <w:r w:rsidRPr="00430045">
              <w:t xml:space="preserve">unter </w:t>
            </w:r>
            <w:r w:rsidRPr="00780865">
              <w:rPr>
                <w:rStyle w:val="LDMenpunkt"/>
              </w:rPr>
              <w:t xml:space="preserve">Anleitungen &gt; </w:t>
            </w:r>
            <w:r>
              <w:rPr>
                <w:rStyle w:val="LDMenpunkt"/>
              </w:rPr>
              <w:t>Schülermanagement</w:t>
            </w:r>
            <w:r w:rsidR="00B56D3A">
              <w:rPr>
                <w:rStyle w:val="LDMenpunkt"/>
              </w:rPr>
              <w:t>.</w:t>
            </w:r>
          </w:p>
        </w:tc>
      </w:tr>
      <w:tr w:rsidR="00E17889" w:rsidTr="00E17889">
        <w:trPr>
          <w:trHeight w:val="559"/>
        </w:trPr>
        <w:tc>
          <w:tcPr>
            <w:tcW w:w="1701" w:type="dxa"/>
          </w:tcPr>
          <w:p w:rsidR="00E17889" w:rsidRPr="00E17889" w:rsidRDefault="00E17889" w:rsidP="00C37C82">
            <w:pPr>
              <w:pStyle w:val="LDTextinhalteingerckt"/>
              <w:rPr>
                <w:rStyle w:val="LDMeneintrag"/>
                <w:i w:val="0"/>
                <w:iCs w:val="0"/>
                <w:noProof/>
                <w:szCs w:val="24"/>
                <w:lang w:eastAsia="de-DE"/>
              </w:rPr>
            </w:pPr>
            <w:r w:rsidRPr="00E17889">
              <w:rPr>
                <w:noProof/>
                <w:lang w:eastAsia="de-DE"/>
              </w:rPr>
              <w:drawing>
                <wp:inline distT="0" distB="0" distL="0" distR="0" wp14:anchorId="6A5EEEF7" wp14:editId="570261F4">
                  <wp:extent cx="381000" cy="304800"/>
                  <wp:effectExtent l="0" t="0" r="0" b="0"/>
                  <wp:docPr id="20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:rsidR="00E17889" w:rsidRPr="00E17889" w:rsidRDefault="00E17889" w:rsidP="00C37C82">
            <w:pPr>
              <w:rPr>
                <w:rStyle w:val="LDNeu"/>
              </w:rPr>
            </w:pPr>
            <w:r w:rsidRPr="00E17889">
              <w:rPr>
                <w:rStyle w:val="LDNeu"/>
              </w:rPr>
              <w:t>Hinweis</w:t>
            </w:r>
          </w:p>
          <w:p w:rsidR="00E17889" w:rsidRPr="00E17889" w:rsidRDefault="00E17889" w:rsidP="00C37C82">
            <w:pPr>
              <w:rPr>
                <w:rStyle w:val="LDMeneintrag"/>
                <w:i w:val="0"/>
                <w:iCs w:val="0"/>
                <w:szCs w:val="22"/>
              </w:rPr>
            </w:pPr>
            <w:r w:rsidRPr="00B56D3A">
              <w:rPr>
                <w:rStyle w:val="LDMenpunkt"/>
                <w:smallCaps w:val="0"/>
              </w:rPr>
              <w:t>Sie müssen den bisherigen Kursen mit der Kursoption M</w:t>
            </w:r>
            <w:r>
              <w:rPr>
                <w:rStyle w:val="LDMenpunkt"/>
                <w:smallCaps w:val="0"/>
              </w:rPr>
              <w:t xml:space="preserve"> auf der Seite Kursbearbeitung eine der beiden neuen Kursoptionen HHES oder HHKL zuordnen!</w:t>
            </w:r>
          </w:p>
        </w:tc>
      </w:tr>
    </w:tbl>
    <w:p w:rsidR="00E17889" w:rsidRDefault="00E17889" w:rsidP="00E17889">
      <w:pPr>
        <w:pStyle w:val="LDAbsatznachberschrift"/>
      </w:pPr>
    </w:p>
    <w:p w:rsidR="00565435" w:rsidRDefault="00A90DC1" w:rsidP="00A90DC1">
      <w:pPr>
        <w:pStyle w:val="berschrift3"/>
      </w:pPr>
      <w:bookmarkStart w:id="10" w:name="_Toc440376297"/>
      <w:r>
        <w:t xml:space="preserve">Schulformbezogene Bemerkungen für die Schulformen </w:t>
      </w:r>
      <w:proofErr w:type="spellStart"/>
      <w:r>
        <w:t>PuSch</w:t>
      </w:r>
      <w:proofErr w:type="spellEnd"/>
      <w:r>
        <w:t xml:space="preserve"> A und </w:t>
      </w:r>
      <w:proofErr w:type="spellStart"/>
      <w:r>
        <w:t>PuSch</w:t>
      </w:r>
      <w:proofErr w:type="spellEnd"/>
      <w:r>
        <w:t xml:space="preserve"> B</w:t>
      </w:r>
      <w:bookmarkEnd w:id="10"/>
    </w:p>
    <w:p w:rsidR="00A90DC1" w:rsidRDefault="00A90DC1" w:rsidP="00E17889">
      <w:pPr>
        <w:pStyle w:val="LDTextinhalteingerckt"/>
      </w:pPr>
      <w:r>
        <w:t xml:space="preserve">Auf der Webseite </w:t>
      </w:r>
      <w:r w:rsidRPr="00A90DC1">
        <w:rPr>
          <w:rStyle w:val="LDMenpunkt"/>
        </w:rPr>
        <w:t>Unterricht &gt; Leistungserfassung &gt; Schüler</w:t>
      </w:r>
      <w:r w:rsidRPr="006B11BA">
        <w:t xml:space="preserve"> stehen im Register </w:t>
      </w:r>
      <w:r w:rsidRPr="006B11BA">
        <w:rPr>
          <w:b/>
          <w:bCs/>
        </w:rPr>
        <w:t>Bemerkungen</w:t>
      </w:r>
      <w:r w:rsidRPr="006B11BA">
        <w:t xml:space="preserve"> in der Tabelle </w:t>
      </w:r>
      <w:r w:rsidRPr="006B11BA">
        <w:rPr>
          <w:b/>
          <w:bCs/>
        </w:rPr>
        <w:t xml:space="preserve">Kürzel Bemerkung </w:t>
      </w:r>
      <w:r w:rsidRPr="006B11BA">
        <w:t xml:space="preserve">unter </w:t>
      </w:r>
      <w:r w:rsidRPr="006B11BA">
        <w:rPr>
          <w:b/>
          <w:bCs/>
        </w:rPr>
        <w:t xml:space="preserve">Schulform: PUSA </w:t>
      </w:r>
      <w:r>
        <w:t>und</w:t>
      </w:r>
      <w:r w:rsidRPr="006B11BA">
        <w:rPr>
          <w:b/>
          <w:bCs/>
        </w:rPr>
        <w:t xml:space="preserve"> Schulform</w:t>
      </w:r>
      <w:r w:rsidR="009E363A">
        <w:rPr>
          <w:b/>
          <w:bCs/>
        </w:rPr>
        <w:t>:</w:t>
      </w:r>
      <w:r w:rsidRPr="006B11BA">
        <w:rPr>
          <w:b/>
          <w:bCs/>
        </w:rPr>
        <w:t xml:space="preserve"> PUSB </w:t>
      </w:r>
      <w:r w:rsidRPr="006B11BA">
        <w:t>die folgenden Bemerkungen</w:t>
      </w:r>
      <w:r>
        <w:t xml:space="preserve"> zur Verfügung</w:t>
      </w:r>
      <w:r w:rsidRPr="006B11BA">
        <w:t>:</w:t>
      </w:r>
    </w:p>
    <w:p w:rsidR="00A90DC1" w:rsidRDefault="00A90DC1" w:rsidP="00E17889">
      <w:pPr>
        <w:pStyle w:val="LDTextinhalteingerckt"/>
      </w:pPr>
    </w:p>
    <w:p w:rsidR="00A90DC1" w:rsidRPr="006B11BA" w:rsidRDefault="00A90DC1" w:rsidP="00A90DC1">
      <w:pPr>
        <w:pStyle w:val="LDAuflistungzweiteEbene"/>
      </w:pPr>
      <w:r w:rsidRPr="006B11BA">
        <w:t>Dem Zeugnis ist eine Beurteilung des Praxislernortes als Anlage beigefügt.</w:t>
      </w:r>
    </w:p>
    <w:p w:rsidR="00A90DC1" w:rsidRPr="006B11BA" w:rsidRDefault="00A90DC1" w:rsidP="00A90DC1">
      <w:pPr>
        <w:pStyle w:val="LDAuflistungzweiteEbene"/>
      </w:pPr>
      <w:r w:rsidRPr="006B11BA">
        <w:t>Dem Zeugnis sind zwei Beurteilungen der Praxislernorte als Anlagen beigefügt. </w:t>
      </w:r>
    </w:p>
    <w:p w:rsidR="00A90DC1" w:rsidRPr="006B11BA" w:rsidRDefault="00A90DC1" w:rsidP="00A90DC1">
      <w:pPr>
        <w:pStyle w:val="LDAuflistungzweiteEbene"/>
      </w:pPr>
      <w:r w:rsidRPr="006B11BA">
        <w:t>Dem Zeugnis sind drei Beurteilungen der Praxislernorte als Anlagen beigefügt. </w:t>
      </w:r>
    </w:p>
    <w:p w:rsidR="00A90DC1" w:rsidRDefault="00A90DC1" w:rsidP="00A90DC1">
      <w:pPr>
        <w:pStyle w:val="LDAuflistungzweiteEbene"/>
      </w:pPr>
      <w:r w:rsidRPr="006B11BA">
        <w:t>Dem Zeugnis sind vier Beurteilungen der Praxislernorte als Anlagen beigefügt. </w:t>
      </w:r>
    </w:p>
    <w:p w:rsidR="009B7AE0" w:rsidRDefault="009B7AE0">
      <w:pPr>
        <w:spacing w:after="0"/>
        <w:rPr>
          <w:color w:val="1E3E95"/>
          <w:sz w:val="28"/>
          <w:szCs w:val="24"/>
        </w:rPr>
      </w:pPr>
      <w:r>
        <w:br w:type="page"/>
      </w:r>
    </w:p>
    <w:p w:rsidR="004F0744" w:rsidRDefault="00565435" w:rsidP="00761900">
      <w:pPr>
        <w:pStyle w:val="berschrift2"/>
      </w:pPr>
      <w:bookmarkStart w:id="11" w:name="_Toc440376298"/>
      <w:r>
        <w:t>Extras</w:t>
      </w:r>
      <w:bookmarkEnd w:id="11"/>
    </w:p>
    <w:p w:rsidR="00A90DC1" w:rsidRDefault="00A90DC1" w:rsidP="00A90DC1">
      <w:pPr>
        <w:pStyle w:val="berschrift3"/>
      </w:pPr>
      <w:bookmarkStart w:id="12" w:name="_Toc440376299"/>
      <w:r w:rsidRPr="00A90DC1">
        <w:t>Alphabetische Sortierung der Berichte</w:t>
      </w:r>
      <w:bookmarkEnd w:id="12"/>
    </w:p>
    <w:p w:rsidR="00A90DC1" w:rsidRDefault="000C1A70" w:rsidP="00E17889">
      <w:pPr>
        <w:pStyle w:val="LDTextinhalteingerckt"/>
      </w:pPr>
      <w:r>
        <w:t xml:space="preserve">Auf der Webseite </w:t>
      </w:r>
      <w:r w:rsidRPr="000C1A70">
        <w:rPr>
          <w:rStyle w:val="LDMenpunkt"/>
        </w:rPr>
        <w:t>Extras &gt; Berichtsverwaltung</w:t>
      </w:r>
      <w:r>
        <w:t xml:space="preserve"> sind die Menüpunkte der ersten und zweiten Ebene sowie die eigentlichen Berichte nun alphabetisch aufsteigend sortiert.</w:t>
      </w:r>
    </w:p>
    <w:p w:rsidR="000C1A70" w:rsidRDefault="000C1A70" w:rsidP="000C1A70">
      <w:pPr>
        <w:pStyle w:val="berschrift3"/>
      </w:pPr>
      <w:bookmarkStart w:id="13" w:name="_Toc440376300"/>
      <w:r>
        <w:t>Bericht: Anmeldung Klasse 5</w:t>
      </w:r>
      <w:bookmarkEnd w:id="13"/>
      <w:r>
        <w:t xml:space="preserve"> </w:t>
      </w:r>
    </w:p>
    <w:p w:rsidR="000C1A70" w:rsidRDefault="000C1A70" w:rsidP="00E17889">
      <w:pPr>
        <w:pStyle w:val="LDTextinhalteingerckt"/>
        <w:rPr>
          <w:rStyle w:val="LDMenpunkt"/>
        </w:rPr>
      </w:pPr>
      <w:r w:rsidRPr="000C1A70">
        <w:t xml:space="preserve">Das Formular wurde </w:t>
      </w:r>
      <w:r w:rsidRPr="003073DD">
        <w:rPr>
          <w:rStyle w:val="hervorhebung"/>
        </w:rPr>
        <w:t>völlig überarbeitet</w:t>
      </w:r>
      <w:r w:rsidRPr="000C1A70">
        <w:t xml:space="preserve">. </w:t>
      </w:r>
      <w:r>
        <w:t xml:space="preserve">Sie finden es auf der Webseite </w:t>
      </w:r>
      <w:r w:rsidRPr="000C1A70">
        <w:rPr>
          <w:rStyle w:val="LDMenpunkt"/>
        </w:rPr>
        <w:t>Extras &gt; Berichtsverwaltung</w:t>
      </w:r>
      <w:r>
        <w:rPr>
          <w:rStyle w:val="LDMenpunkt"/>
        </w:rPr>
        <w:t xml:space="preserve"> &gt; Schüler &gt; Grundschule.</w:t>
      </w:r>
    </w:p>
    <w:p w:rsidR="003073DD" w:rsidRDefault="00C7086D" w:rsidP="00E17889">
      <w:pPr>
        <w:pStyle w:val="LDTextinhalteingerckt"/>
        <w:rPr>
          <w:rStyle w:val="LDNeu"/>
        </w:rPr>
      </w:pPr>
      <w:r>
        <w:rPr>
          <w:rStyle w:val="LDNeu"/>
        </w:rPr>
        <w:t>Das ist neu</w:t>
      </w:r>
      <w:r w:rsidR="003073DD" w:rsidRPr="003073DD">
        <w:rPr>
          <w:rStyle w:val="LDNeu"/>
        </w:rPr>
        <w:t>:</w:t>
      </w:r>
    </w:p>
    <w:tbl>
      <w:tblPr>
        <w:tblStyle w:val="Tabellenraster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4246"/>
        <w:gridCol w:w="4826"/>
      </w:tblGrid>
      <w:tr w:rsidR="00C7086D" w:rsidTr="00C65CA8">
        <w:tc>
          <w:tcPr>
            <w:tcW w:w="4246" w:type="dxa"/>
          </w:tcPr>
          <w:p w:rsidR="00C65CA8" w:rsidRDefault="00C7086D" w:rsidP="00C65CA8">
            <w:pPr>
              <w:pStyle w:val="LDTextinhalt"/>
              <w:keepNext/>
            </w:pPr>
            <w:r>
              <w:rPr>
                <w:noProof/>
                <w:lang w:eastAsia="de-DE"/>
              </w:rPr>
              <w:drawing>
                <wp:inline distT="0" distB="0" distL="0" distR="0" wp14:anchorId="1174C0E2" wp14:editId="47185F84">
                  <wp:extent cx="2520000" cy="1173600"/>
                  <wp:effectExtent l="19050" t="19050" r="13970" b="26670"/>
                  <wp:docPr id="14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1736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7086D" w:rsidRPr="007818F5" w:rsidRDefault="00C65CA8" w:rsidP="00C65CA8">
            <w:pPr>
              <w:pStyle w:val="LDBildunterschrift"/>
              <w:rPr>
                <w:rStyle w:val="LDNeu"/>
                <w:b/>
                <w:bCs/>
                <w:color w:val="auto"/>
                <w:sz w:val="22"/>
                <w:szCs w:val="24"/>
              </w:rPr>
            </w:pPr>
            <w:r>
              <w:t xml:space="preserve">Abb. </w:t>
            </w:r>
            <w:fldSimple w:instr=" SEQ Abb. \* ARABIC ">
              <w:r w:rsidR="00E06603">
                <w:rPr>
                  <w:noProof/>
                </w:rPr>
                <w:t>1</w:t>
              </w:r>
            </w:fldSimple>
            <w:r>
              <w:t xml:space="preserve">   bisherige Berichtsparameter</w:t>
            </w:r>
          </w:p>
        </w:tc>
        <w:tc>
          <w:tcPr>
            <w:tcW w:w="4826" w:type="dxa"/>
          </w:tcPr>
          <w:p w:rsidR="00C65CA8" w:rsidRDefault="00CC188A" w:rsidP="00C65CA8">
            <w:pPr>
              <w:pStyle w:val="LDTextinhalt"/>
              <w:keepNext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D151463" wp14:editId="7CBBCDBD">
                      <wp:simplePos x="0" y="0"/>
                      <wp:positionH relativeFrom="column">
                        <wp:posOffset>20955</wp:posOffset>
                      </wp:positionH>
                      <wp:positionV relativeFrom="paragraph">
                        <wp:posOffset>477519</wp:posOffset>
                      </wp:positionV>
                      <wp:extent cx="2695575" cy="542925"/>
                      <wp:effectExtent l="0" t="0" r="28575" b="28575"/>
                      <wp:wrapNone/>
                      <wp:docPr id="23" name="Rechteck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5575" cy="542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23" o:spid="_x0000_s1026" style="position:absolute;margin-left:1.65pt;margin-top:37.6pt;width:212.2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" filled="f" strokecolor="#00b050" strokeweight="2pt"/>
                  </w:pict>
                </mc:Fallback>
              </mc:AlternateContent>
            </w:r>
            <w:r w:rsidR="00C7086D">
              <w:rPr>
                <w:noProof/>
                <w:lang w:eastAsia="de-DE"/>
              </w:rPr>
              <w:drawing>
                <wp:inline distT="0" distB="0" distL="0" distR="0" wp14:anchorId="4BD0B934" wp14:editId="215DEF29">
                  <wp:extent cx="2700000" cy="928800"/>
                  <wp:effectExtent l="19050" t="19050" r="24765" b="2413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benannt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9288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7086D" w:rsidRPr="007818F5" w:rsidRDefault="00C65CA8" w:rsidP="00C65CA8">
            <w:pPr>
              <w:pStyle w:val="LDBildunterschrift"/>
              <w:rPr>
                <w:rStyle w:val="LDNeu"/>
                <w:b/>
                <w:bCs/>
                <w:color w:val="auto"/>
                <w:sz w:val="22"/>
                <w:szCs w:val="24"/>
              </w:rPr>
            </w:pPr>
            <w:r>
              <w:t xml:space="preserve">Abb. </w:t>
            </w:r>
            <w:fldSimple w:instr=" SEQ Abb. \* ARABIC ">
              <w:r w:rsidR="00E06603">
                <w:rPr>
                  <w:noProof/>
                </w:rPr>
                <w:t>2</w:t>
              </w:r>
            </w:fldSimple>
            <w:r>
              <w:t xml:space="preserve">   neue Berichtsparameter </w:t>
            </w:r>
          </w:p>
        </w:tc>
      </w:tr>
      <w:tr w:rsidR="00C65CA8" w:rsidTr="00C65CA8">
        <w:tc>
          <w:tcPr>
            <w:tcW w:w="4246" w:type="dxa"/>
          </w:tcPr>
          <w:p w:rsidR="00C65CA8" w:rsidRDefault="00C65CA8" w:rsidP="00C65CA8">
            <w:pPr>
              <w:pStyle w:val="LDTextinhalt"/>
            </w:pPr>
          </w:p>
        </w:tc>
        <w:tc>
          <w:tcPr>
            <w:tcW w:w="4826" w:type="dxa"/>
          </w:tcPr>
          <w:p w:rsidR="00C65CA8" w:rsidRDefault="00C65CA8" w:rsidP="00B56D3A">
            <w:pPr>
              <w:pStyle w:val="LDAuflistunginTabelle"/>
            </w:pPr>
            <w:r>
              <w:t>Das Ausgab</w:t>
            </w:r>
            <w:r w:rsidRPr="00C65CA8">
              <w:t>e</w:t>
            </w:r>
            <w:r>
              <w:t xml:space="preserve">format </w:t>
            </w:r>
            <w:r w:rsidRPr="00C65CA8">
              <w:rPr>
                <w:rStyle w:val="hervorhebung"/>
              </w:rPr>
              <w:t>WORD</w:t>
            </w:r>
            <w:r>
              <w:t xml:space="preserve"> ist </w:t>
            </w:r>
            <w:r w:rsidRPr="00C65CA8">
              <w:rPr>
                <w:rStyle w:val="hervorhebung"/>
              </w:rPr>
              <w:t>entfallen</w:t>
            </w:r>
          </w:p>
          <w:p w:rsidR="00C65CA8" w:rsidRDefault="00C65CA8" w:rsidP="00B56D3A">
            <w:pPr>
              <w:pStyle w:val="LDAuflistunginTabelle"/>
            </w:pPr>
            <w:r>
              <w:t xml:space="preserve">Das </w:t>
            </w:r>
            <w:r w:rsidRPr="00C65CA8">
              <w:t>Ausgabeformat</w:t>
            </w:r>
            <w:r>
              <w:t xml:space="preserve"> </w:t>
            </w:r>
            <w:r w:rsidRPr="00C65CA8">
              <w:rPr>
                <w:rStyle w:val="hervorhebung"/>
              </w:rPr>
              <w:t>PDF</w:t>
            </w:r>
            <w:r>
              <w:t xml:space="preserve"> ist </w:t>
            </w:r>
            <w:r w:rsidRPr="00C65CA8">
              <w:rPr>
                <w:rStyle w:val="hervorhebung"/>
              </w:rPr>
              <w:t>neu</w:t>
            </w:r>
          </w:p>
          <w:p w:rsidR="00C65CA8" w:rsidRDefault="00C65CA8">
            <w:pPr>
              <w:pStyle w:val="LDAuflistunginTabelle"/>
            </w:pPr>
            <w:r>
              <w:t xml:space="preserve">Der Parameter </w:t>
            </w:r>
            <w:r w:rsidRPr="00C65CA8">
              <w:rPr>
                <w:rStyle w:val="hervorhebung"/>
              </w:rPr>
              <w:t>Abgabedatum</w:t>
            </w:r>
            <w:r>
              <w:t xml:space="preserve"> ist </w:t>
            </w:r>
            <w:r w:rsidRPr="00C65CA8">
              <w:rPr>
                <w:rStyle w:val="hervorhebung"/>
              </w:rPr>
              <w:t>entfallen</w:t>
            </w:r>
          </w:p>
          <w:p w:rsidR="00C65CA8" w:rsidRDefault="00C65CA8" w:rsidP="00594178">
            <w:pPr>
              <w:pStyle w:val="LDAuflistunginTabelle"/>
              <w:numPr>
                <w:ilvl w:val="0"/>
                <w:numId w:val="0"/>
              </w:numPr>
              <w:ind w:left="284"/>
            </w:pPr>
          </w:p>
        </w:tc>
      </w:tr>
    </w:tbl>
    <w:p w:rsidR="00C7086D" w:rsidRDefault="00C7086D" w:rsidP="00E17889">
      <w:pPr>
        <w:pStyle w:val="LDTextinhalteingerckt"/>
        <w:rPr>
          <w:rStyle w:val="LDNeu"/>
        </w:rPr>
      </w:pPr>
    </w:p>
    <w:p w:rsidR="00C65CA8" w:rsidRPr="000C1A70" w:rsidRDefault="00C65CA8" w:rsidP="0095106E">
      <w:pPr>
        <w:pStyle w:val="LDAuflistungzweiteEbene"/>
      </w:pPr>
      <w:r w:rsidRPr="000C1A70">
        <w:t xml:space="preserve">In der Überschrift wird </w:t>
      </w:r>
      <w:r>
        <w:t xml:space="preserve">automatisch </w:t>
      </w:r>
      <w:r w:rsidRPr="000C1A70">
        <w:t>das zukünftige Schuljahr ausgewiesen</w:t>
      </w:r>
    </w:p>
    <w:p w:rsidR="000C1A70" w:rsidRDefault="000C1A70" w:rsidP="00E90F32">
      <w:pPr>
        <w:pStyle w:val="LDAuflistungzweiteEbene"/>
      </w:pPr>
      <w:r w:rsidRPr="000C1A70">
        <w:t xml:space="preserve">Alle </w:t>
      </w:r>
      <w:r w:rsidR="00E90F32">
        <w:t xml:space="preserve">in der Vorlage </w:t>
      </w:r>
      <w:proofErr w:type="gramStart"/>
      <w:r w:rsidR="00E90F32">
        <w:t xml:space="preserve">( </w:t>
      </w:r>
      <w:proofErr w:type="gramEnd"/>
      <w:r w:rsidR="00E90F32">
        <w:fldChar w:fldCharType="begin"/>
      </w:r>
      <w:r w:rsidR="00E90F32">
        <w:instrText xml:space="preserve"> REF _Ref436987076 \h </w:instrText>
      </w:r>
      <w:r w:rsidR="00E90F32">
        <w:fldChar w:fldCharType="separate"/>
      </w:r>
      <w:r w:rsidR="00E06603">
        <w:t xml:space="preserve">Abb. </w:t>
      </w:r>
      <w:r w:rsidR="00E06603">
        <w:rPr>
          <w:noProof/>
        </w:rPr>
        <w:t>3</w:t>
      </w:r>
      <w:r w:rsidR="00E90F32">
        <w:fldChar w:fldCharType="end"/>
      </w:r>
      <w:r w:rsidR="00E90F32">
        <w:t xml:space="preserve">) </w:t>
      </w:r>
      <w:r w:rsidRPr="000C1A70">
        <w:t xml:space="preserve">gelb markierten Datenfelder werden </w:t>
      </w:r>
      <w:r w:rsidR="00E90F32">
        <w:t xml:space="preserve">automatisch </w:t>
      </w:r>
      <w:r w:rsidRPr="000C1A70">
        <w:t xml:space="preserve">mit den </w:t>
      </w:r>
      <w:r w:rsidR="00E90F32">
        <w:t>LUSD-</w:t>
      </w:r>
      <w:r w:rsidRPr="000C1A70">
        <w:t>Daten des Schülers</w:t>
      </w:r>
      <w:r w:rsidR="00E90F32">
        <w:t xml:space="preserve"> </w:t>
      </w:r>
      <w:r w:rsidRPr="000C1A70">
        <w:t>gefüllt.</w:t>
      </w:r>
    </w:p>
    <w:p w:rsidR="00C65CA8" w:rsidRDefault="00C65CA8" w:rsidP="00E90F32">
      <w:pPr>
        <w:pStyle w:val="LDAuflistungzweiteEbene"/>
      </w:pPr>
      <w:r w:rsidRPr="000C1A70">
        <w:t>Die Ansprechpartner </w:t>
      </w:r>
      <w:r>
        <w:t>werden nach folgende</w:t>
      </w:r>
      <w:r w:rsidR="009E363A">
        <w:t>n</w:t>
      </w:r>
      <w:r>
        <w:t xml:space="preserve"> Regel</w:t>
      </w:r>
      <w:r w:rsidR="009E363A">
        <w:t>n</w:t>
      </w:r>
      <w:r>
        <w:t xml:space="preserve"> eingetragen:</w:t>
      </w:r>
    </w:p>
    <w:p w:rsidR="00C65CA8" w:rsidRDefault="00C65CA8" w:rsidP="00C65CA8">
      <w:pPr>
        <w:pStyle w:val="LDAuflistungzweiteEbene"/>
        <w:numPr>
          <w:ilvl w:val="2"/>
          <w:numId w:val="31"/>
        </w:numPr>
      </w:pPr>
      <w:r w:rsidRPr="00C65CA8">
        <w:t>die ersten beiden Postempfänger in alphabetischer Reihenfolge</w:t>
      </w:r>
    </w:p>
    <w:p w:rsidR="00C65CA8" w:rsidRPr="000C1A70" w:rsidRDefault="00C65CA8" w:rsidP="00C65CA8">
      <w:pPr>
        <w:pStyle w:val="LDAuflistungzweiteEbene"/>
        <w:numPr>
          <w:ilvl w:val="2"/>
          <w:numId w:val="31"/>
        </w:numPr>
      </w:pPr>
      <w:r>
        <w:t xml:space="preserve">ist </w:t>
      </w:r>
      <w:r w:rsidRPr="000C1A70">
        <w:t>nur ein</w:t>
      </w:r>
      <w:r w:rsidR="008A4F01">
        <w:t xml:space="preserve"> </w:t>
      </w:r>
      <w:r w:rsidRPr="000C1A70">
        <w:t> Postempfänger vorhanden, dann</w:t>
      </w:r>
      <w:r w:rsidR="008A4F01">
        <w:t xml:space="preserve"> </w:t>
      </w:r>
      <w:r w:rsidRPr="000C1A70">
        <w:t> de</w:t>
      </w:r>
      <w:r>
        <w:t>r</w:t>
      </w:r>
      <w:r w:rsidRPr="000C1A70">
        <w:t xml:space="preserve"> Postempfänger und de</w:t>
      </w:r>
      <w:r>
        <w:t>r</w:t>
      </w:r>
      <w:r w:rsidRPr="000C1A70">
        <w:t xml:space="preserve"> nächste Ansprechpartner in alphabetischer Reihenfolge</w:t>
      </w:r>
    </w:p>
    <w:p w:rsidR="00C65CA8" w:rsidRPr="00C65CA8" w:rsidRDefault="00C65CA8" w:rsidP="00C65CA8">
      <w:pPr>
        <w:pStyle w:val="LDAuflistungzweiteEbene"/>
        <w:numPr>
          <w:ilvl w:val="2"/>
          <w:numId w:val="31"/>
        </w:numPr>
      </w:pPr>
      <w:r>
        <w:t xml:space="preserve">sind keine </w:t>
      </w:r>
      <w:r w:rsidRPr="000C1A70">
        <w:t>Postempfänger vorhanden, dann die ersten beiden Ansprechpartner in alphabetischer Reihenfolge</w:t>
      </w:r>
    </w:p>
    <w:p w:rsidR="000C1A70" w:rsidRPr="000C1A70" w:rsidRDefault="000C1A70" w:rsidP="00C65CA8">
      <w:pPr>
        <w:pStyle w:val="LDTextinhalt"/>
      </w:pPr>
    </w:p>
    <w:p w:rsidR="00E90F32" w:rsidRDefault="00E90F32" w:rsidP="00E17889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2BACC79F" wp14:editId="1E72DC6E">
            <wp:extent cx="5086350" cy="7505700"/>
            <wp:effectExtent l="19050" t="19050" r="19050" b="190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505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1A70" w:rsidRPr="000C1A70" w:rsidRDefault="00E90F32" w:rsidP="00E90F32">
      <w:pPr>
        <w:pStyle w:val="LDBildunterschrift"/>
        <w:rPr>
          <w:rStyle w:val="LDMenpunkt"/>
          <w:rFonts w:cstheme="minorBidi"/>
          <w:bCs/>
          <w:smallCaps w:val="0"/>
          <w:sz w:val="18"/>
          <w:szCs w:val="18"/>
        </w:rPr>
      </w:pPr>
      <w:bookmarkStart w:id="14" w:name="_Ref436987076"/>
      <w:r>
        <w:t xml:space="preserve">Abb. </w:t>
      </w:r>
      <w:fldSimple w:instr=" SEQ Abb. \* ARABIC ">
        <w:r w:rsidR="00E06603">
          <w:rPr>
            <w:noProof/>
          </w:rPr>
          <w:t>3</w:t>
        </w:r>
      </w:fldSimple>
      <w:bookmarkEnd w:id="14"/>
      <w:r>
        <w:tab/>
        <w:t>Überarbeitetes Formular: Anmeldung Klasse 5</w:t>
      </w:r>
    </w:p>
    <w:p w:rsidR="00113C1B" w:rsidRDefault="00113C1B" w:rsidP="003A24D4">
      <w:pPr>
        <w:pStyle w:val="berschrift3"/>
      </w:pPr>
      <w:bookmarkStart w:id="15" w:name="_Toc440376301"/>
      <w:r>
        <w:t>Bericht: Schülerinfoseite</w:t>
      </w:r>
      <w:bookmarkEnd w:id="15"/>
    </w:p>
    <w:p w:rsidR="00113C1B" w:rsidRDefault="00113C1B" w:rsidP="00E17889">
      <w:pPr>
        <w:pStyle w:val="LDTextinhalteingerckt"/>
      </w:pPr>
      <w:r>
        <w:t xml:space="preserve">Der Bericht steht nun auch auf der Webseite </w:t>
      </w:r>
      <w:r w:rsidRPr="000C1A70">
        <w:rPr>
          <w:rStyle w:val="LDMenpunkt"/>
        </w:rPr>
        <w:t>Extras &gt; Berichtsverwaltung</w:t>
      </w:r>
      <w:r>
        <w:rPr>
          <w:rStyle w:val="LDMenpunkt"/>
        </w:rPr>
        <w:t xml:space="preserve"> &gt; Schüler &gt; allg. Listen </w:t>
      </w:r>
      <w:r w:rsidRPr="00113C1B">
        <w:t xml:space="preserve">zur </w:t>
      </w:r>
      <w:r>
        <w:t>V</w:t>
      </w:r>
      <w:r w:rsidRPr="00113C1B">
        <w:t>erfügung.</w:t>
      </w:r>
    </w:p>
    <w:p w:rsidR="00CC188A" w:rsidRDefault="00CC188A" w:rsidP="00E17889">
      <w:pPr>
        <w:pStyle w:val="LDTextinhalteingerckt"/>
      </w:pPr>
      <w:r w:rsidRPr="00CC188A">
        <w:t xml:space="preserve">Wird der Bericht für mehrere Schüler aufgerufen, </w:t>
      </w:r>
      <w:r>
        <w:t xml:space="preserve">sind die Schülerinfoseiten </w:t>
      </w:r>
      <w:r w:rsidRPr="00CC188A">
        <w:t xml:space="preserve">im PDF </w:t>
      </w:r>
      <w:r>
        <w:t>alphabetisch aufsteigend nach N</w:t>
      </w:r>
      <w:r w:rsidRPr="00CC188A">
        <w:t>achname</w:t>
      </w:r>
      <w:r>
        <w:t xml:space="preserve"> sortiert. </w:t>
      </w:r>
    </w:p>
    <w:p w:rsidR="00CC188A" w:rsidRDefault="00CC188A" w:rsidP="00E17889">
      <w:pPr>
        <w:pStyle w:val="LDTextinhalteingerckt"/>
      </w:pPr>
      <w:r>
        <w:t>Der Bericht enthält nur die Schülerinfoseiten von aktiven und zugeordneten Schülern.</w:t>
      </w:r>
    </w:p>
    <w:p w:rsidR="003A24D4" w:rsidRDefault="003A24D4" w:rsidP="003A24D4">
      <w:pPr>
        <w:pStyle w:val="berschrift3"/>
      </w:pPr>
      <w:bookmarkStart w:id="16" w:name="_Toc440376302"/>
      <w:r>
        <w:t>Abfrageassistent – Reihenfolge der Abfragefelder ändern</w:t>
      </w:r>
      <w:bookmarkEnd w:id="16"/>
    </w:p>
    <w:p w:rsidR="003A24D4" w:rsidRDefault="00E17889" w:rsidP="00E17889">
      <w:pPr>
        <w:pStyle w:val="LDTextinhalteingerckt"/>
      </w:pPr>
      <w:r>
        <w:t xml:space="preserve">Auf der Webseite </w:t>
      </w:r>
      <w:r w:rsidRPr="00E17889">
        <w:rPr>
          <w:rStyle w:val="LDMenpunkt"/>
        </w:rPr>
        <w:t>Extras &gt; &gt; Abfrageassistent</w:t>
      </w:r>
      <w:r>
        <w:t xml:space="preserve"> </w:t>
      </w:r>
      <w:r w:rsidR="003A24D4">
        <w:t xml:space="preserve">können </w:t>
      </w:r>
      <w:r w:rsidR="008A4F01">
        <w:t xml:space="preserve">Sie </w:t>
      </w:r>
      <w:r w:rsidR="003A24D4">
        <w:t xml:space="preserve">nun die Reihenfolge der Abfragefelder verändern. </w:t>
      </w:r>
      <w:r>
        <w:t xml:space="preserve">Die Reihenfolge der Abfragefelder im Bereich </w:t>
      </w:r>
      <w:r w:rsidRPr="00F04738">
        <w:rPr>
          <w:rStyle w:val="hervorhebung"/>
        </w:rPr>
        <w:t>Gewählte Abfragefelder</w:t>
      </w:r>
      <w:r>
        <w:t xml:space="preserve"> bestimmt die Anordnung der Spalten im Excel-Dokument (</w:t>
      </w:r>
      <w:r>
        <w:fldChar w:fldCharType="begin"/>
      </w:r>
      <w:r>
        <w:instrText xml:space="preserve"> REF _Ref436991327 \h </w:instrText>
      </w:r>
      <w:r>
        <w:fldChar w:fldCharType="separate"/>
      </w:r>
      <w:r w:rsidR="00E06603">
        <w:t xml:space="preserve">Abb. </w:t>
      </w:r>
      <w:r w:rsidR="00E06603">
        <w:rPr>
          <w:noProof/>
        </w:rPr>
        <w:t>4</w:t>
      </w:r>
      <w:r>
        <w:fldChar w:fldCharType="end"/>
      </w:r>
      <w:r>
        <w:t>)</w:t>
      </w:r>
      <w:r w:rsidR="008A4F01">
        <w:t>.</w:t>
      </w:r>
    </w:p>
    <w:p w:rsidR="00E17889" w:rsidRDefault="00E17889" w:rsidP="00E17889">
      <w:pPr>
        <w:pStyle w:val="LDTextinhalteingerckt"/>
      </w:pPr>
    </w:p>
    <w:p w:rsidR="00F04738" w:rsidRDefault="003A24D4" w:rsidP="00E17889">
      <w:pPr>
        <w:pStyle w:val="LDTextinhalteingerckt"/>
      </w:pPr>
      <w:r>
        <w:t xml:space="preserve">Im Dialogfenster </w:t>
      </w:r>
      <w:r w:rsidRPr="003A24D4">
        <w:rPr>
          <w:rStyle w:val="LDBereichTabelle"/>
        </w:rPr>
        <w:t xml:space="preserve">Abfrage editieren </w:t>
      </w:r>
      <w:r>
        <w:t xml:space="preserve"> - Register </w:t>
      </w:r>
      <w:r w:rsidRPr="003A24D4">
        <w:rPr>
          <w:rStyle w:val="LDRegister"/>
        </w:rPr>
        <w:t>Felder</w:t>
      </w:r>
      <w:r>
        <w:t xml:space="preserve"> finden Sie </w:t>
      </w:r>
      <w:r w:rsidR="00E17889">
        <w:t xml:space="preserve">neu </w:t>
      </w:r>
      <w:r>
        <w:t xml:space="preserve">unterhalb des Bereichs </w:t>
      </w:r>
      <w:r w:rsidRPr="00F04738">
        <w:rPr>
          <w:rStyle w:val="hervorhebung"/>
        </w:rPr>
        <w:t>Gewählte Abfragefelder</w:t>
      </w:r>
      <w:r>
        <w:t xml:space="preserve"> die Schaltsymbole </w:t>
      </w:r>
      <w:r>
        <w:rPr>
          <w:noProof/>
          <w:lang w:eastAsia="de-DE"/>
        </w:rPr>
        <w:drawing>
          <wp:inline distT="0" distB="0" distL="0" distR="0" wp14:anchorId="377F2E3F" wp14:editId="251DE8E7">
            <wp:extent cx="144000" cy="144000"/>
            <wp:effectExtent l="0" t="0" r="8890" b="889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choben.g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 xml:space="preserve">und </w:t>
      </w:r>
      <w:proofErr w:type="gramEnd"/>
      <w:r>
        <w:rPr>
          <w:noProof/>
          <w:lang w:eastAsia="de-DE"/>
        </w:rPr>
        <w:drawing>
          <wp:inline distT="0" distB="0" distL="0" distR="0" wp14:anchorId="077C9A5F" wp14:editId="523AE7AE">
            <wp:extent cx="144000" cy="144000"/>
            <wp:effectExtent l="0" t="0" r="8890" b="889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chunten.gif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:rsidR="00F04738" w:rsidRDefault="00F04738" w:rsidP="00F04738">
      <w:pPr>
        <w:pStyle w:val="LDAuflistungHandlungen"/>
      </w:pPr>
      <w:r>
        <w:t xml:space="preserve">Um ein oder mehrere Abfragefeld/er zu verschieben, haken Sie diese/s im Bereich </w:t>
      </w:r>
      <w:r w:rsidRPr="00F04738">
        <w:rPr>
          <w:rStyle w:val="hervorhebung"/>
        </w:rPr>
        <w:t>Gewählte Abfragefelder</w:t>
      </w:r>
      <w:r>
        <w:t xml:space="preserve"> an und klicken auf das gewünschte Schaltsymbol.</w:t>
      </w:r>
      <w:r w:rsidR="003A24D4">
        <w:t xml:space="preserve"> </w:t>
      </w:r>
    </w:p>
    <w:p w:rsidR="00F04738" w:rsidRDefault="00E17889" w:rsidP="00F04738">
      <w:pPr>
        <w:pStyle w:val="LDAuflistungHandlungen"/>
      </w:pPr>
      <w:r>
        <w:t xml:space="preserve">Um ein oder mehrere Abfragefeld/er </w:t>
      </w:r>
      <w:r w:rsidR="00F04738">
        <w:t>an einer bestimmten Stelle einzufügen, gehen Sie wie folgt vor:</w:t>
      </w:r>
    </w:p>
    <w:p w:rsidR="00F04738" w:rsidRPr="00E17889" w:rsidRDefault="00F04738" w:rsidP="00E17889">
      <w:pPr>
        <w:pStyle w:val="LDAuflistungzweiteEbene"/>
      </w:pPr>
      <w:r>
        <w:t xml:space="preserve">Haken Sie im </w:t>
      </w:r>
      <w:r w:rsidRPr="00E17889">
        <w:t xml:space="preserve">linken Bereich </w:t>
      </w:r>
      <w:r w:rsidRPr="009E363A">
        <w:rPr>
          <w:rStyle w:val="hervorhebung"/>
        </w:rPr>
        <w:t>Mögliche Abfragefelder</w:t>
      </w:r>
      <w:r w:rsidRPr="00E17889">
        <w:t xml:space="preserve"> das/die gewünschte/n Abfragefeld/er an</w:t>
      </w:r>
    </w:p>
    <w:p w:rsidR="00F04738" w:rsidRDefault="00F04738" w:rsidP="00E17889">
      <w:pPr>
        <w:pStyle w:val="LDAuflistungzweiteEbene"/>
      </w:pPr>
      <w:r w:rsidRPr="00E17889">
        <w:t>Haken Sie im rechten</w:t>
      </w:r>
      <w:r>
        <w:t xml:space="preserve"> Bereich </w:t>
      </w:r>
      <w:r w:rsidRPr="00F04738">
        <w:rPr>
          <w:rStyle w:val="hervorhebung"/>
        </w:rPr>
        <w:t>Gewählte Abfragefelder</w:t>
      </w:r>
      <w:r>
        <w:t xml:space="preserve"> den Eintrag an, </w:t>
      </w:r>
      <w:r w:rsidRPr="00F04738">
        <w:rPr>
          <w:u w:val="single"/>
        </w:rPr>
        <w:t>unter</w:t>
      </w:r>
      <w:r>
        <w:t xml:space="preserve"> dem Sie die neuen Anfragefelder einfügen möchten.</w:t>
      </w:r>
    </w:p>
    <w:p w:rsidR="00F04738" w:rsidRDefault="00F04738" w:rsidP="00F04738">
      <w:pPr>
        <w:pStyle w:val="LDAbsatznachberschrift"/>
      </w:pPr>
    </w:p>
    <w:p w:rsidR="00F04738" w:rsidRDefault="00CC188A" w:rsidP="00E17889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D6EEC1" wp14:editId="28923536">
                <wp:simplePos x="0" y="0"/>
                <wp:positionH relativeFrom="column">
                  <wp:posOffset>3234055</wp:posOffset>
                </wp:positionH>
                <wp:positionV relativeFrom="paragraph">
                  <wp:posOffset>1764665</wp:posOffset>
                </wp:positionV>
                <wp:extent cx="457200" cy="247650"/>
                <wp:effectExtent l="0" t="0" r="19050" b="1905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4" o:spid="_x0000_s1026" style="position:absolute;margin-left:254.65pt;margin-top:138.95pt;width:36pt;height:1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" filled="f" strokecolor="#00b050" strokeweight="2pt"/>
            </w:pict>
          </mc:Fallback>
        </mc:AlternateContent>
      </w:r>
      <w:r w:rsidR="003A24D4">
        <w:rPr>
          <w:noProof/>
          <w:lang w:eastAsia="de-DE"/>
        </w:rPr>
        <w:drawing>
          <wp:inline distT="0" distB="0" distL="0" distR="0" wp14:anchorId="0C101CF5" wp14:editId="6133894A">
            <wp:extent cx="3240000" cy="2253600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benann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4D4" w:rsidRDefault="00F04738" w:rsidP="00F04738">
      <w:pPr>
        <w:pStyle w:val="LDBildunterschrift"/>
      </w:pPr>
      <w:bookmarkStart w:id="17" w:name="_Ref436991327"/>
      <w:r>
        <w:t xml:space="preserve">Abb. </w:t>
      </w:r>
      <w:fldSimple w:instr=" SEQ Abb. \* ARABIC ">
        <w:r w:rsidR="00E06603">
          <w:rPr>
            <w:noProof/>
          </w:rPr>
          <w:t>4</w:t>
        </w:r>
      </w:fldSimple>
      <w:bookmarkEnd w:id="17"/>
      <w:r>
        <w:t xml:space="preserve">  Dialogfenster Abfrage editieren</w:t>
      </w:r>
    </w:p>
    <w:p w:rsidR="00CC188A" w:rsidRDefault="00CC188A">
      <w:pPr>
        <w:spacing w:after="0"/>
        <w:rPr>
          <w:color w:val="1E3E95"/>
          <w:sz w:val="28"/>
          <w:szCs w:val="24"/>
        </w:rPr>
      </w:pPr>
      <w:r>
        <w:br w:type="page"/>
      </w:r>
    </w:p>
    <w:p w:rsidR="00224A3D" w:rsidRDefault="00224A3D" w:rsidP="00761900">
      <w:pPr>
        <w:pStyle w:val="berschrift2"/>
      </w:pPr>
      <w:bookmarkStart w:id="18" w:name="_Toc440376303"/>
      <w:r>
        <w:t>LUSD</w:t>
      </w:r>
      <w:r w:rsidR="00565435">
        <w:t xml:space="preserve"> – </w:t>
      </w:r>
      <w:r>
        <w:t>Online</w:t>
      </w:r>
      <w:r w:rsidR="00565435">
        <w:t>-H</w:t>
      </w:r>
      <w:r>
        <w:t>ilfe</w:t>
      </w:r>
      <w:bookmarkEnd w:id="1"/>
      <w:bookmarkEnd w:id="18"/>
    </w:p>
    <w:p w:rsidR="00EF01BC" w:rsidRDefault="002A7A46" w:rsidP="00E17889">
      <w:pPr>
        <w:pStyle w:val="LDTextinhalteingerckt"/>
      </w:pPr>
      <w:r>
        <w:t xml:space="preserve">Auf allen Webseiten der LUSD mit Registern (siehe beispielhaft </w:t>
      </w:r>
      <w:r>
        <w:fldChar w:fldCharType="begin"/>
      </w:r>
      <w:r>
        <w:instrText xml:space="preserve"> REF _Ref436999261 \h </w:instrText>
      </w:r>
      <w:r>
        <w:fldChar w:fldCharType="separate"/>
      </w:r>
      <w:r w:rsidR="00E06603">
        <w:t xml:space="preserve">Abb. </w:t>
      </w:r>
      <w:r w:rsidR="00E06603">
        <w:rPr>
          <w:noProof/>
        </w:rPr>
        <w:t>5</w:t>
      </w:r>
      <w:r>
        <w:fldChar w:fldCharType="end"/>
      </w:r>
      <w:r>
        <w:t xml:space="preserve">) gibt es nun für jedes Register eine eigene Hilfeseite. </w:t>
      </w:r>
    </w:p>
    <w:p w:rsidR="00CC188A" w:rsidRDefault="002A7A46" w:rsidP="00E17889">
      <w:pPr>
        <w:pStyle w:val="LDTextinhalteingerckt"/>
      </w:pPr>
      <w:r>
        <w:t xml:space="preserve">Um die jeweilige </w:t>
      </w:r>
      <w:proofErr w:type="spellStart"/>
      <w:r>
        <w:t>Hilfesseite</w:t>
      </w:r>
      <w:proofErr w:type="spellEnd"/>
      <w:r>
        <w:t xml:space="preserve"> zu öffnen, klicken Sie auf das </w:t>
      </w:r>
      <w:proofErr w:type="spellStart"/>
      <w:r>
        <w:t>gewünsche</w:t>
      </w:r>
      <w:proofErr w:type="spellEnd"/>
      <w:r>
        <w:t xml:space="preserve"> Register und dann </w:t>
      </w:r>
      <w:proofErr w:type="gramStart"/>
      <w:r>
        <w:t xml:space="preserve">auf </w:t>
      </w:r>
      <w:proofErr w:type="gramEnd"/>
      <w:r>
        <w:rPr>
          <w:noProof/>
          <w:lang w:eastAsia="de-DE"/>
        </w:rPr>
        <w:drawing>
          <wp:inline distT="0" distB="0" distL="0" distR="0" wp14:anchorId="1126D51F" wp14:editId="19CAB5B2">
            <wp:extent cx="542925" cy="171450"/>
            <wp:effectExtent l="0" t="0" r="9525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Die Hilfeseite erscheint in einem neuen Fenster.</w:t>
      </w:r>
    </w:p>
    <w:p w:rsidR="002A7A46" w:rsidRDefault="002A7A46" w:rsidP="00E17889">
      <w:pPr>
        <w:pStyle w:val="LDTextinhalteingerckt"/>
      </w:pPr>
    </w:p>
    <w:p w:rsidR="002A7A46" w:rsidRDefault="002A7A46" w:rsidP="00E17889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A92052" wp14:editId="4349952C">
                <wp:simplePos x="0" y="0"/>
                <wp:positionH relativeFrom="column">
                  <wp:posOffset>528955</wp:posOffset>
                </wp:positionH>
                <wp:positionV relativeFrom="paragraph">
                  <wp:posOffset>702310</wp:posOffset>
                </wp:positionV>
                <wp:extent cx="4295775" cy="247650"/>
                <wp:effectExtent l="0" t="0" r="28575" b="19050"/>
                <wp:wrapNone/>
                <wp:docPr id="25" name="Rechtec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247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5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EC9957" wp14:editId="27C38F13">
                <wp:simplePos x="0" y="0"/>
                <wp:positionH relativeFrom="column">
                  <wp:posOffset>4129405</wp:posOffset>
                </wp:positionH>
                <wp:positionV relativeFrom="paragraph">
                  <wp:posOffset>13335</wp:posOffset>
                </wp:positionV>
                <wp:extent cx="438150" cy="244475"/>
                <wp:effectExtent l="0" t="0" r="19050" b="22225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44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6" o:spid="_x0000_s1026" style="position:absolute;margin-left:325.15pt;margin-top:1.05pt;width:34.5pt;height:1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" filled="f" strokecolor="#00b050" strokeweight="2pt"/>
            </w:pict>
          </mc:Fallback>
        </mc:AlternateContent>
      </w:r>
      <w:r w:rsidR="00CC188A">
        <w:rPr>
          <w:noProof/>
          <w:lang w:eastAsia="de-DE"/>
        </w:rPr>
        <w:drawing>
          <wp:inline distT="0" distB="0" distL="0" distR="0" wp14:anchorId="1454981B" wp14:editId="0C5C133C">
            <wp:extent cx="5040000" cy="932400"/>
            <wp:effectExtent l="19050" t="19050" r="27305" b="2032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32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C188A" w:rsidRDefault="002A7A46" w:rsidP="002A7A46">
      <w:pPr>
        <w:pStyle w:val="LDBildunterschrift"/>
      </w:pPr>
      <w:bookmarkStart w:id="19" w:name="_Ref436999261"/>
      <w:r>
        <w:t xml:space="preserve">Abb. </w:t>
      </w:r>
      <w:fldSimple w:instr=" SEQ Abb. \* ARABIC ">
        <w:r w:rsidR="00E06603">
          <w:rPr>
            <w:noProof/>
          </w:rPr>
          <w:t>5</w:t>
        </w:r>
      </w:fldSimple>
      <w:bookmarkEnd w:id="19"/>
      <w:r>
        <w:t xml:space="preserve">   Webseite </w:t>
      </w:r>
      <w:r w:rsidRPr="002A7A46">
        <w:rPr>
          <w:rStyle w:val="LDMenpunkt"/>
        </w:rPr>
        <w:t>Persona</w:t>
      </w:r>
      <w:r>
        <w:rPr>
          <w:rStyle w:val="LDMenpunkt"/>
        </w:rPr>
        <w:t>l</w:t>
      </w:r>
      <w:r>
        <w:t xml:space="preserve"> mit 5 Registern</w:t>
      </w:r>
    </w:p>
    <w:p w:rsidR="00F31C76" w:rsidRDefault="00F31C76">
      <w:pPr>
        <w:spacing w:before="0" w:after="0"/>
        <w:rPr>
          <w:szCs w:val="24"/>
        </w:rPr>
      </w:pPr>
      <w:r>
        <w:br w:type="page"/>
      </w:r>
    </w:p>
    <w:p w:rsidR="00464AB7" w:rsidRDefault="00B56D3A" w:rsidP="00464AB7">
      <w:pPr>
        <w:pStyle w:val="berschrift2"/>
      </w:pPr>
      <w:bookmarkStart w:id="20" w:name="_Toc439069834"/>
      <w:bookmarkStart w:id="21" w:name="_Toc440376304"/>
      <w:bookmarkEnd w:id="20"/>
      <w:r>
        <w:t>Sonstige Hinweise</w:t>
      </w:r>
      <w:bookmarkEnd w:id="21"/>
    </w:p>
    <w:p w:rsidR="00E17889" w:rsidRPr="00E17889" w:rsidRDefault="00E17889" w:rsidP="00E17889">
      <w:pPr>
        <w:pStyle w:val="LDTextinhalteingerckt"/>
      </w:pPr>
      <w:r>
        <w:t xml:space="preserve">Aufgrund von Supportanfragen weisen wir an dieser Stelle nochmals auf folgende Sachverhalte hin: </w:t>
      </w:r>
    </w:p>
    <w:p w:rsidR="00E17889" w:rsidRPr="00E17889" w:rsidRDefault="00E17889" w:rsidP="00E17889">
      <w:pPr>
        <w:pStyle w:val="berschrift3"/>
      </w:pPr>
      <w:bookmarkStart w:id="22" w:name="_Toc440376305"/>
      <w:r>
        <w:t>Seiteneinsteiger - NDHS</w:t>
      </w:r>
      <w:bookmarkEnd w:id="22"/>
    </w:p>
    <w:p w:rsidR="00E17889" w:rsidRDefault="00B56D3A" w:rsidP="00E17889">
      <w:pPr>
        <w:pStyle w:val="LDTextinhalteingerckt"/>
      </w:pPr>
      <w:r>
        <w:t xml:space="preserve">Für </w:t>
      </w:r>
      <w:r w:rsidRPr="00594178">
        <w:rPr>
          <w:b/>
        </w:rPr>
        <w:t>Seiteneinsteiger</w:t>
      </w:r>
      <w:r w:rsidR="00E17889">
        <w:t xml:space="preserve">, die </w:t>
      </w:r>
      <w:r>
        <w:t xml:space="preserve">einer der drei NDHS-Schulformen </w:t>
      </w:r>
      <w:r w:rsidR="00E17889">
        <w:t xml:space="preserve">zugeordnet sind, </w:t>
      </w:r>
      <w:r>
        <w:t xml:space="preserve">muss </w:t>
      </w:r>
      <w:r w:rsidR="00E17889">
        <w:t xml:space="preserve">auf der Webseite </w:t>
      </w:r>
      <w:r w:rsidR="00E17889" w:rsidRPr="00E17889">
        <w:rPr>
          <w:rStyle w:val="LDMenpunkt"/>
        </w:rPr>
        <w:t>Schülerstammdaten</w:t>
      </w:r>
      <w:r w:rsidR="00E17889">
        <w:t xml:space="preserve"> </w:t>
      </w:r>
      <w:r>
        <w:t xml:space="preserve">das </w:t>
      </w:r>
      <w:r w:rsidRPr="00594178">
        <w:rPr>
          <w:b/>
        </w:rPr>
        <w:t>Feld</w:t>
      </w:r>
      <w:r w:rsidR="00E17889">
        <w:rPr>
          <w:b/>
        </w:rPr>
        <w:t xml:space="preserve">: </w:t>
      </w:r>
      <w:r w:rsidRPr="00594178">
        <w:rPr>
          <w:b/>
        </w:rPr>
        <w:t>Zuzug nach Deutschland</w:t>
      </w:r>
      <w:r>
        <w:t xml:space="preserve"> ausgefüllt werden</w:t>
      </w:r>
      <w:r w:rsidR="00E17889">
        <w:t xml:space="preserve"> (</w:t>
      </w:r>
      <w:r w:rsidR="00E17889">
        <w:fldChar w:fldCharType="begin"/>
      </w:r>
      <w:r w:rsidR="00E17889">
        <w:instrText xml:space="preserve"> REF _Ref438139548 \h </w:instrText>
      </w:r>
      <w:r w:rsidR="00E17889">
        <w:fldChar w:fldCharType="separate"/>
      </w:r>
      <w:r w:rsidR="00E06603">
        <w:t xml:space="preserve">Abb. </w:t>
      </w:r>
      <w:r w:rsidR="00E06603">
        <w:rPr>
          <w:noProof/>
        </w:rPr>
        <w:t>6</w:t>
      </w:r>
      <w:r w:rsidR="00E17889">
        <w:fldChar w:fldCharType="end"/>
      </w:r>
      <w:r w:rsidR="00E17889">
        <w:t>)</w:t>
      </w:r>
      <w:r>
        <w:t>.</w:t>
      </w:r>
    </w:p>
    <w:p w:rsidR="00E17889" w:rsidRDefault="00E17889" w:rsidP="00E17889">
      <w:pPr>
        <w:pStyle w:val="LDTextinhalteingerckt"/>
      </w:pPr>
      <w:r>
        <w:t>Dies ist wichtig für die korrekte Erfassung der Seiteneinsteiger und die Zuweisung der Mittel</w:t>
      </w:r>
    </w:p>
    <w:p w:rsidR="00E17889" w:rsidRDefault="00E17889" w:rsidP="00E17889">
      <w:pPr>
        <w:pStyle w:val="LDTextinhalteingerckt"/>
        <w:keepNext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5AACF4" wp14:editId="08A9E369">
                <wp:simplePos x="0" y="0"/>
                <wp:positionH relativeFrom="column">
                  <wp:posOffset>500381</wp:posOffset>
                </wp:positionH>
                <wp:positionV relativeFrom="paragraph">
                  <wp:posOffset>521335</wp:posOffset>
                </wp:positionV>
                <wp:extent cx="1200150" cy="244475"/>
                <wp:effectExtent l="0" t="0" r="19050" b="22225"/>
                <wp:wrapNone/>
                <wp:docPr id="28" name="Rechtec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44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hteck 28" o:spid="_x0000_s1026" style="position:absolute;margin-left:39.4pt;margin-top:41.05pt;width:94.5pt;height:19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" filled="f" strokecolor="#00b050" strokeweight="2pt"/>
            </w:pict>
          </mc:Fallback>
        </mc:AlternateContent>
      </w:r>
      <w:r>
        <w:rPr>
          <w:noProof/>
          <w:lang w:eastAsia="de-DE"/>
        </w:rPr>
        <w:drawing>
          <wp:inline distT="0" distB="0" distL="0" distR="0" wp14:anchorId="7885F3A8" wp14:editId="45E15CEE">
            <wp:extent cx="2880000" cy="1177200"/>
            <wp:effectExtent l="19050" t="19050" r="15875" b="23495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177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17889" w:rsidRDefault="00E17889" w:rsidP="00E17889">
      <w:pPr>
        <w:pStyle w:val="LDBildunterschrift"/>
      </w:pPr>
      <w:bookmarkStart w:id="23" w:name="_Ref438139548"/>
      <w:r>
        <w:t xml:space="preserve">Abb. </w:t>
      </w:r>
      <w:fldSimple w:instr=" SEQ Abb. \* ARABIC ">
        <w:r w:rsidR="00E06603">
          <w:rPr>
            <w:noProof/>
          </w:rPr>
          <w:t>6</w:t>
        </w:r>
      </w:fldSimple>
      <w:bookmarkEnd w:id="23"/>
      <w:r>
        <w:tab/>
        <w:t>Webseite Schülerstammdaten – Bereich Nationalität</w:t>
      </w:r>
    </w:p>
    <w:p w:rsidR="00E17889" w:rsidRDefault="00B56D3A" w:rsidP="00E17889">
      <w:pPr>
        <w:pStyle w:val="LDTextinhalteingerckt"/>
      </w:pPr>
      <w:r>
        <w:t xml:space="preserve"> 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1701"/>
        <w:gridCol w:w="7619"/>
      </w:tblGrid>
      <w:tr w:rsidR="00E17889" w:rsidTr="00C37C82">
        <w:trPr>
          <w:trHeight w:val="559"/>
        </w:trPr>
        <w:tc>
          <w:tcPr>
            <w:tcW w:w="1701" w:type="dxa"/>
          </w:tcPr>
          <w:p w:rsidR="00E17889" w:rsidRDefault="00E17889" w:rsidP="00C37C82">
            <w:pPr>
              <w:pStyle w:val="LDTextinhalteingerckt"/>
            </w:pPr>
            <w:r>
              <w:rPr>
                <w:noProof/>
                <w:lang w:eastAsia="de-DE"/>
              </w:rPr>
              <w:drawing>
                <wp:inline distT="0" distB="0" distL="0" distR="0" wp14:anchorId="71B6FBB0" wp14:editId="13E277FD">
                  <wp:extent cx="360000" cy="320400"/>
                  <wp:effectExtent l="0" t="0" r="2540" b="3810"/>
                  <wp:docPr id="29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ch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2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:rsidR="00E17889" w:rsidRDefault="00E17889" w:rsidP="00E17889">
            <w:pPr>
              <w:rPr>
                <w:rStyle w:val="hervorhebung"/>
              </w:rPr>
            </w:pPr>
            <w:r>
              <w:t>Für weitere Hinweise zur Erfassung von Seiteneinsteigern in der LUSD</w:t>
            </w:r>
            <w:r w:rsidRPr="00780865">
              <w:t xml:space="preserve"> </w:t>
            </w:r>
            <w:r>
              <w:t>beachten Sie bitte d</w:t>
            </w:r>
            <w:r w:rsidRPr="00780865">
              <w:t>ie Anleitung</w:t>
            </w:r>
            <w:r>
              <w:rPr>
                <w:rStyle w:val="hervorhebunggrn"/>
              </w:rPr>
              <w:t xml:space="preserve"> </w:t>
            </w:r>
            <w:r>
              <w:rPr>
                <w:rStyle w:val="hervorhebung"/>
              </w:rPr>
              <w:t xml:space="preserve">Erfassen von </w:t>
            </w:r>
            <w:proofErr w:type="spellStart"/>
            <w:r>
              <w:rPr>
                <w:rStyle w:val="hervorhebung"/>
              </w:rPr>
              <w:t>Seitensinsteigern</w:t>
            </w:r>
            <w:proofErr w:type="spellEnd"/>
            <w:r>
              <w:rPr>
                <w:rStyle w:val="hervorhebung"/>
              </w:rPr>
              <w:t xml:space="preserve"> (NDHS) in der LUSD. </w:t>
            </w:r>
          </w:p>
          <w:p w:rsidR="00E17889" w:rsidRPr="00E17889" w:rsidRDefault="00E17889" w:rsidP="00E17889">
            <w:pPr>
              <w:rPr>
                <w:rStyle w:val="hervorhebunggrn"/>
                <w:rFonts w:cs="Arial"/>
                <w:b w:val="0"/>
                <w:smallCaps/>
                <w:color w:val="auto"/>
              </w:rPr>
            </w:pPr>
            <w:r>
              <w:t>Diese f</w:t>
            </w:r>
            <w:r w:rsidRPr="00F463F9">
              <w:t>inden Sie i</w:t>
            </w:r>
            <w:r>
              <w:t xml:space="preserve">m </w:t>
            </w:r>
            <w:r w:rsidRPr="00F2580B">
              <w:rPr>
                <w:rStyle w:val="LDBedienelement"/>
              </w:rPr>
              <w:t>LUSD-</w:t>
            </w:r>
            <w:r>
              <w:rPr>
                <w:rStyle w:val="LDBedienelement"/>
              </w:rPr>
              <w:t xml:space="preserve">Forum </w:t>
            </w:r>
            <w:r w:rsidRPr="00430045">
              <w:t xml:space="preserve">unter </w:t>
            </w:r>
            <w:r w:rsidRPr="00780865">
              <w:rPr>
                <w:rStyle w:val="LDMenpunkt"/>
              </w:rPr>
              <w:t xml:space="preserve">Anleitungen &gt; </w:t>
            </w:r>
            <w:r>
              <w:rPr>
                <w:rStyle w:val="LDMenpunkt"/>
              </w:rPr>
              <w:t>Förderungen.</w:t>
            </w:r>
          </w:p>
        </w:tc>
      </w:tr>
    </w:tbl>
    <w:p w:rsidR="00B56D3A" w:rsidRDefault="00B56D3A" w:rsidP="00E17889">
      <w:pPr>
        <w:pStyle w:val="LDTextinhalteingerckt"/>
      </w:pPr>
      <w:r>
        <w:br/>
      </w:r>
    </w:p>
    <w:p w:rsidR="00E17889" w:rsidRDefault="00E17889" w:rsidP="00E17889">
      <w:pPr>
        <w:pStyle w:val="berschrift3"/>
      </w:pPr>
      <w:bookmarkStart w:id="24" w:name="_Toc440376306"/>
      <w:r>
        <w:t>Ganztagsangebote</w:t>
      </w:r>
      <w:bookmarkEnd w:id="24"/>
    </w:p>
    <w:p w:rsidR="00341AEF" w:rsidRDefault="00341AEF" w:rsidP="00E17889">
      <w:pPr>
        <w:pStyle w:val="LDTextinhalteingerckt"/>
      </w:pPr>
      <w:r>
        <w:t xml:space="preserve">Zur summarischen Erfassung aller Schüler, die an einem </w:t>
      </w:r>
      <w:r w:rsidRPr="00594178">
        <w:rPr>
          <w:b/>
        </w:rPr>
        <w:t>freien Ganztagsangebot</w:t>
      </w:r>
      <w:r>
        <w:t xml:space="preserve"> teilnehmen, darf </w:t>
      </w:r>
      <w:r w:rsidR="00B56D3A">
        <w:t xml:space="preserve">an jeder Schule nur </w:t>
      </w:r>
      <w:r w:rsidR="00B56D3A" w:rsidRPr="00341AEF">
        <w:rPr>
          <w:rStyle w:val="hervorhebungrot"/>
        </w:rPr>
        <w:t>ein einziger Kurs mit der Kursoption GTFA</w:t>
      </w:r>
      <w:r w:rsidR="00B56D3A">
        <w:t xml:space="preserve"> eingerichtet werden.</w:t>
      </w:r>
      <w:r w:rsidR="00B56D3A" w:rsidRPr="00B56D3A">
        <w:t xml:space="preserve"> </w:t>
      </w:r>
    </w:p>
    <w:p w:rsidR="00E17889" w:rsidRDefault="00B56D3A" w:rsidP="00E17889">
      <w:pPr>
        <w:pStyle w:val="LDTextinhalteingerckt"/>
      </w:pPr>
      <w:r>
        <w:t>Dies ist wichtig für die ko</w:t>
      </w:r>
      <w:r w:rsidR="00341AEF">
        <w:t xml:space="preserve">rrekte Erfassung der Teilnehmer </w:t>
      </w:r>
      <w:r>
        <w:t xml:space="preserve">an Ganztagsangeboten und die Zuweisung der Mittel. </w:t>
      </w:r>
    </w:p>
    <w:p w:rsidR="00E17889" w:rsidRDefault="00E17889" w:rsidP="00E17889">
      <w:pPr>
        <w:pStyle w:val="LDTextinhalteingerckt"/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1701"/>
        <w:gridCol w:w="7619"/>
      </w:tblGrid>
      <w:tr w:rsidR="00E17889" w:rsidTr="00C37C82">
        <w:trPr>
          <w:trHeight w:val="559"/>
        </w:trPr>
        <w:tc>
          <w:tcPr>
            <w:tcW w:w="1701" w:type="dxa"/>
          </w:tcPr>
          <w:p w:rsidR="00E17889" w:rsidRDefault="00E17889" w:rsidP="00C37C82">
            <w:pPr>
              <w:pStyle w:val="LDTextinhalteingerckt"/>
            </w:pPr>
            <w:r>
              <w:rPr>
                <w:noProof/>
                <w:lang w:eastAsia="de-DE"/>
              </w:rPr>
              <w:drawing>
                <wp:inline distT="0" distB="0" distL="0" distR="0" wp14:anchorId="7221F1B5" wp14:editId="1B42B3ED">
                  <wp:extent cx="360000" cy="320400"/>
                  <wp:effectExtent l="0" t="0" r="2540" b="3810"/>
                  <wp:docPr id="30" name="Grafi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ch.PN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2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:rsidR="00E17889" w:rsidRDefault="00E17889" w:rsidP="00C37C82">
            <w:pPr>
              <w:rPr>
                <w:rStyle w:val="hervorhebung"/>
              </w:rPr>
            </w:pPr>
            <w:r>
              <w:t>Für weitere Hinweise zur Erfassung von Ganztagsangeboten in der LUSD</w:t>
            </w:r>
            <w:r w:rsidRPr="00780865">
              <w:t xml:space="preserve"> </w:t>
            </w:r>
            <w:r>
              <w:t>beachten Sie bitte d</w:t>
            </w:r>
            <w:r w:rsidRPr="00780865">
              <w:t>ie Anleitung</w:t>
            </w:r>
            <w:r>
              <w:rPr>
                <w:rStyle w:val="hervorhebunggrn"/>
              </w:rPr>
              <w:t xml:space="preserve"> </w:t>
            </w:r>
            <w:r w:rsidR="00341AEF">
              <w:rPr>
                <w:rStyle w:val="hervorhebung"/>
              </w:rPr>
              <w:t>Ganztagsangebote und ihre E</w:t>
            </w:r>
            <w:r>
              <w:rPr>
                <w:rStyle w:val="hervorhebung"/>
              </w:rPr>
              <w:t>rfass</w:t>
            </w:r>
            <w:r w:rsidR="00341AEF">
              <w:rPr>
                <w:rStyle w:val="hervorhebung"/>
              </w:rPr>
              <w:t xml:space="preserve">ung </w:t>
            </w:r>
            <w:r>
              <w:rPr>
                <w:rStyle w:val="hervorhebung"/>
              </w:rPr>
              <w:t xml:space="preserve">in der LUSD. </w:t>
            </w:r>
          </w:p>
          <w:p w:rsidR="00E17889" w:rsidRPr="00E17889" w:rsidRDefault="00E17889" w:rsidP="00341AEF">
            <w:pPr>
              <w:rPr>
                <w:rStyle w:val="hervorhebunggrn"/>
                <w:rFonts w:cs="Arial"/>
                <w:b w:val="0"/>
                <w:smallCaps/>
                <w:color w:val="auto"/>
              </w:rPr>
            </w:pPr>
            <w:r>
              <w:t>Diese f</w:t>
            </w:r>
            <w:r w:rsidRPr="00F463F9">
              <w:t>inden Sie i</w:t>
            </w:r>
            <w:r>
              <w:t xml:space="preserve">m </w:t>
            </w:r>
            <w:r w:rsidRPr="00F2580B">
              <w:rPr>
                <w:rStyle w:val="LDBedienelement"/>
              </w:rPr>
              <w:t>LUSD-</w:t>
            </w:r>
            <w:r>
              <w:rPr>
                <w:rStyle w:val="LDBedienelement"/>
              </w:rPr>
              <w:t xml:space="preserve">Forum </w:t>
            </w:r>
            <w:r w:rsidRPr="00430045">
              <w:t xml:space="preserve">unter </w:t>
            </w:r>
            <w:r w:rsidRPr="00780865">
              <w:rPr>
                <w:rStyle w:val="LDMenpunkt"/>
              </w:rPr>
              <w:t xml:space="preserve">Anleitungen &gt; </w:t>
            </w:r>
            <w:r w:rsidR="00341AEF">
              <w:rPr>
                <w:rStyle w:val="LDMenpunkt"/>
              </w:rPr>
              <w:t>Schulmanagement</w:t>
            </w:r>
            <w:r>
              <w:rPr>
                <w:rStyle w:val="LDMenpunkt"/>
              </w:rPr>
              <w:t>.</w:t>
            </w:r>
          </w:p>
        </w:tc>
      </w:tr>
    </w:tbl>
    <w:p w:rsidR="00F31C76" w:rsidRDefault="00B56D3A" w:rsidP="00341AEF">
      <w:pPr>
        <w:pStyle w:val="LDTextinhalteingerckt"/>
      </w:pPr>
      <w:r>
        <w:br/>
      </w:r>
    </w:p>
    <w:p w:rsidR="00F31C76" w:rsidRDefault="00F31C76" w:rsidP="009E363A">
      <w:pPr>
        <w:pStyle w:val="LDTextinhalt"/>
      </w:pPr>
      <w:r>
        <w:br w:type="page"/>
      </w:r>
    </w:p>
    <w:p w:rsidR="00594178" w:rsidRDefault="00594178" w:rsidP="00594178">
      <w:pPr>
        <w:pStyle w:val="berschrift2"/>
      </w:pPr>
      <w:bookmarkStart w:id="25" w:name="_Toc439069838"/>
      <w:bookmarkStart w:id="26" w:name="_Toc440376307"/>
      <w:bookmarkEnd w:id="25"/>
      <w:r>
        <w:t>Ausblick auf Release 21 im</w:t>
      </w:r>
      <w:r w:rsidRPr="00594178">
        <w:t xml:space="preserve"> </w:t>
      </w:r>
      <w:r>
        <w:t>April 2016</w:t>
      </w:r>
      <w:bookmarkEnd w:id="26"/>
      <w:r>
        <w:t xml:space="preserve"> </w:t>
      </w:r>
    </w:p>
    <w:p w:rsidR="00341AEF" w:rsidRPr="00341AEF" w:rsidRDefault="00341AEF" w:rsidP="00341AEF">
      <w:pPr>
        <w:pStyle w:val="berschrift3"/>
      </w:pPr>
      <w:bookmarkStart w:id="27" w:name="_Toc440376308"/>
      <w:r>
        <w:t>Umsetzung Neureglung H+R-Abschluss gem. VOBGM</w:t>
      </w:r>
      <w:bookmarkEnd w:id="27"/>
    </w:p>
    <w:p w:rsidR="00594178" w:rsidRDefault="00594178" w:rsidP="00341AEF">
      <w:pPr>
        <w:pStyle w:val="LDTextinhalteingerckt"/>
      </w:pPr>
      <w:r>
        <w:t>D</w:t>
      </w:r>
      <w:r w:rsidRPr="00594178">
        <w:t xml:space="preserve">ie </w:t>
      </w:r>
      <w:r w:rsidRPr="00594178">
        <w:rPr>
          <w:rStyle w:val="hervorhebung"/>
        </w:rPr>
        <w:t>Neuregelungen der VOBGM</w:t>
      </w:r>
      <w:r w:rsidRPr="00594178">
        <w:t xml:space="preserve"> vom November 2015 (Amtsblatt 11/2015) für den </w:t>
      </w:r>
      <w:r w:rsidRPr="00594178">
        <w:rPr>
          <w:rStyle w:val="hervorhebung"/>
        </w:rPr>
        <w:t>Haupt- und Realschulabschluss</w:t>
      </w:r>
      <w:r w:rsidRPr="00594178">
        <w:t xml:space="preserve"> </w:t>
      </w:r>
      <w:r>
        <w:t xml:space="preserve">werden </w:t>
      </w:r>
      <w:r w:rsidRPr="00594178">
        <w:t>umgesetzt</w:t>
      </w:r>
      <w:r>
        <w:t>.</w:t>
      </w:r>
    </w:p>
    <w:p w:rsidR="00341AEF" w:rsidRDefault="00341AEF" w:rsidP="00341AEF">
      <w:pPr>
        <w:pStyle w:val="berschrift3"/>
      </w:pPr>
      <w:bookmarkStart w:id="28" w:name="_Toc440376309"/>
      <w:r>
        <w:t>Änderungen am ENC</w:t>
      </w:r>
      <w:bookmarkEnd w:id="28"/>
    </w:p>
    <w:p w:rsidR="00341AEF" w:rsidRDefault="00341AEF" w:rsidP="00341AEF">
      <w:pPr>
        <w:pStyle w:val="LDTextinhalteingerckt"/>
      </w:pPr>
      <w:r>
        <w:t xml:space="preserve">Im ENC werden </w:t>
      </w:r>
      <w:r w:rsidR="00594178">
        <w:t>notwendige</w:t>
      </w:r>
      <w:r>
        <w:t xml:space="preserve"> </w:t>
      </w:r>
      <w:r w:rsidR="00594178">
        <w:t>Änderung</w:t>
      </w:r>
      <w:r>
        <w:t>en vorgenommen, die in den Osterferien 2016 produktiv gesetzt werden.</w:t>
      </w:r>
    </w:p>
    <w:p w:rsidR="00341AEF" w:rsidRDefault="00341AEF" w:rsidP="00341AEF">
      <w:pPr>
        <w:pStyle w:val="LDAbsatznachberschrift"/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1701"/>
        <w:gridCol w:w="7619"/>
      </w:tblGrid>
      <w:tr w:rsidR="00341AEF" w:rsidTr="00C37C82">
        <w:trPr>
          <w:trHeight w:val="559"/>
        </w:trPr>
        <w:tc>
          <w:tcPr>
            <w:tcW w:w="1701" w:type="dxa"/>
          </w:tcPr>
          <w:p w:rsidR="00341AEF" w:rsidRPr="00E17889" w:rsidRDefault="00341AEF" w:rsidP="00C37C82">
            <w:pPr>
              <w:pStyle w:val="LDTextinhalteingerckt"/>
              <w:rPr>
                <w:rStyle w:val="LDMeneintrag"/>
                <w:i w:val="0"/>
                <w:iCs w:val="0"/>
                <w:noProof/>
                <w:szCs w:val="24"/>
                <w:lang w:eastAsia="de-DE"/>
              </w:rPr>
            </w:pPr>
            <w:r w:rsidRPr="00277172">
              <w:rPr>
                <w:noProof/>
                <w:szCs w:val="20"/>
                <w:lang w:eastAsia="de-DE"/>
              </w:rPr>
              <w:drawing>
                <wp:inline distT="0" distB="0" distL="0" distR="0" wp14:anchorId="68FD58A5" wp14:editId="5A3EB211">
                  <wp:extent cx="419100" cy="314325"/>
                  <wp:effectExtent l="0" t="0" r="0" b="9525"/>
                  <wp:docPr id="38" name="Grafik 38" descr="ausrufezeichen_kle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usrufezeichen_kle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1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:rsidR="00341AEF" w:rsidRPr="00341AEF" w:rsidRDefault="00341AEF" w:rsidP="00C37C82">
            <w:pPr>
              <w:rPr>
                <w:rStyle w:val="LDRegister"/>
              </w:rPr>
            </w:pPr>
            <w:r>
              <w:rPr>
                <w:rStyle w:val="LDRegister"/>
              </w:rPr>
              <w:t>Achtung</w:t>
            </w:r>
          </w:p>
          <w:p w:rsidR="00DB3DD6" w:rsidRDefault="00DB3DD6" w:rsidP="00DB3DD6">
            <w:r>
              <w:rPr>
                <w:rStyle w:val="LDMeneintrag"/>
                <w:i w:val="0"/>
                <w:iCs w:val="0"/>
                <w:szCs w:val="22"/>
              </w:rPr>
              <w:t xml:space="preserve">Exportieren Sie </w:t>
            </w:r>
            <w:r w:rsidRPr="00DB3DD6">
              <w:t xml:space="preserve">vor den Osterferien keine Daten für die Notenerfassung im ENC, die  </w:t>
            </w:r>
            <w:r w:rsidR="00341AEF" w:rsidRPr="00DB3DD6">
              <w:t>erst nach de</w:t>
            </w:r>
            <w:r w:rsidR="00341AEF" w:rsidRPr="00341AEF">
              <w:rPr>
                <w:rStyle w:val="LDMeneintrag"/>
                <w:i w:val="0"/>
                <w:iCs w:val="0"/>
                <w:szCs w:val="22"/>
              </w:rPr>
              <w:t xml:space="preserve">n </w:t>
            </w:r>
            <w:r>
              <w:rPr>
                <w:rStyle w:val="LDMeneintrag"/>
                <w:i w:val="0"/>
                <w:iCs w:val="0"/>
                <w:szCs w:val="22"/>
              </w:rPr>
              <w:t xml:space="preserve">Ferien importiert werden sollen – </w:t>
            </w:r>
            <w:r>
              <w:t xml:space="preserve">z.B. für die Erfassung von Q4-Noten. </w:t>
            </w:r>
          </w:p>
          <w:p w:rsidR="00DB3DD6" w:rsidRDefault="00DB3DD6" w:rsidP="00DB3DD6">
            <w:pPr>
              <w:pStyle w:val="LDAuflistunginTabelle"/>
            </w:pPr>
            <w:r w:rsidRPr="00DB3DD6">
              <w:rPr>
                <w:rStyle w:val="hervorhebung"/>
              </w:rPr>
              <w:t>Vor</w:t>
            </w:r>
            <w:r>
              <w:t xml:space="preserve"> den Osterferien exportierte Dateien müssen </w:t>
            </w:r>
            <w:r w:rsidRPr="00DB3DD6">
              <w:rPr>
                <w:rStyle w:val="hervorhebung"/>
              </w:rPr>
              <w:t>vor</w:t>
            </w:r>
            <w:r>
              <w:t xml:space="preserve"> den Osterferien wieder importiert werden.</w:t>
            </w:r>
          </w:p>
          <w:p w:rsidR="00DB3DD6" w:rsidRPr="00E17889" w:rsidRDefault="00DB3DD6" w:rsidP="00DB3DD6">
            <w:pPr>
              <w:pStyle w:val="LDAuflistunginTabelle"/>
              <w:rPr>
                <w:rStyle w:val="LDMeneintrag"/>
                <w:i w:val="0"/>
                <w:iCs w:val="0"/>
                <w:szCs w:val="22"/>
              </w:rPr>
            </w:pPr>
            <w:r>
              <w:rPr>
                <w:rStyle w:val="hervorhebung"/>
              </w:rPr>
              <w:t xml:space="preserve">Nach </w:t>
            </w:r>
            <w:r>
              <w:t>den Osterferien zu importierende Dateien dürfen erst nach Produktiv-setzung von Release 21 (Stand heute: Mitte April 2016) exportiert werden.</w:t>
            </w:r>
          </w:p>
        </w:tc>
      </w:tr>
    </w:tbl>
    <w:p w:rsidR="00594178" w:rsidRPr="00594178" w:rsidRDefault="00594178" w:rsidP="00594178">
      <w:pPr>
        <w:pStyle w:val="LDAuflistungHandlungen"/>
        <w:numPr>
          <w:ilvl w:val="0"/>
          <w:numId w:val="0"/>
        </w:numPr>
        <w:ind w:left="993" w:hanging="284"/>
      </w:pPr>
    </w:p>
    <w:p w:rsidR="0064176A" w:rsidRPr="0064176A" w:rsidRDefault="0064176A" w:rsidP="00594178">
      <w:pPr>
        <w:pStyle w:val="LDAuflistungHandlungen"/>
        <w:numPr>
          <w:ilvl w:val="0"/>
          <w:numId w:val="0"/>
        </w:numPr>
        <w:ind w:left="993"/>
      </w:pPr>
    </w:p>
    <w:sectPr w:rsidR="0064176A" w:rsidRPr="0064176A" w:rsidSect="00441B07">
      <w:headerReference w:type="default" r:id="rId25"/>
      <w:footerReference w:type="even" r:id="rId26"/>
      <w:footerReference w:type="default" r:id="rId27"/>
      <w:pgSz w:w="11906" w:h="16838"/>
      <w:pgMar w:top="2977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5819" w:rsidRDefault="00525819">
      <w:r>
        <w:separator/>
      </w:r>
    </w:p>
  </w:endnote>
  <w:endnote w:type="continuationSeparator" w:id="0">
    <w:p w:rsidR="00525819" w:rsidRDefault="00525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5819" w:rsidRDefault="00525819" w:rsidP="00C11730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:rsidR="00525819" w:rsidRDefault="00525819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5819" w:rsidRDefault="009B7AE0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20.0 im Januar 2016</w:t>
    </w:r>
    <w:r w:rsidR="00525819" w:rsidRPr="009B07AD">
      <w:rPr>
        <w:rFonts w:cs="Arial"/>
        <w:color w:val="7F7F7F"/>
        <w:sz w:val="18"/>
        <w:szCs w:val="18"/>
      </w:rPr>
      <w:tab/>
    </w:r>
    <w:r w:rsidR="00525819" w:rsidRPr="009B07AD">
      <w:rPr>
        <w:rFonts w:cs="Arial"/>
        <w:color w:val="7F7F7F"/>
        <w:sz w:val="18"/>
        <w:szCs w:val="18"/>
      </w:rPr>
      <w:tab/>
    </w:r>
    <w:r w:rsidR="00525819">
      <w:rPr>
        <w:rFonts w:cs="Arial"/>
        <w:color w:val="7F7F7F"/>
        <w:sz w:val="18"/>
        <w:szCs w:val="18"/>
      </w:rPr>
      <w:fldChar w:fldCharType="begin"/>
    </w:r>
    <w:r w:rsidR="00525819">
      <w:rPr>
        <w:rFonts w:cs="Arial"/>
        <w:color w:val="7F7F7F"/>
        <w:sz w:val="18"/>
        <w:szCs w:val="18"/>
      </w:rPr>
      <w:instrText xml:space="preserve"> PAGE   \* MERGEFORMAT </w:instrText>
    </w:r>
    <w:r w:rsidR="00525819">
      <w:rPr>
        <w:rFonts w:cs="Arial"/>
        <w:color w:val="7F7F7F"/>
        <w:sz w:val="18"/>
        <w:szCs w:val="18"/>
      </w:rPr>
      <w:fldChar w:fldCharType="separate"/>
    </w:r>
    <w:r w:rsidR="00E06603">
      <w:rPr>
        <w:rFonts w:cs="Arial"/>
        <w:noProof/>
        <w:color w:val="7F7F7F"/>
        <w:sz w:val="18"/>
        <w:szCs w:val="18"/>
      </w:rPr>
      <w:t>9</w:t>
    </w:r>
    <w:r w:rsidR="00525819">
      <w:rPr>
        <w:rFonts w:cs="Arial"/>
        <w:color w:val="7F7F7F"/>
        <w:sz w:val="18"/>
        <w:szCs w:val="18"/>
      </w:rPr>
      <w:fldChar w:fldCharType="end"/>
    </w:r>
    <w:r w:rsidR="00525819">
      <w:rPr>
        <w:rFonts w:cs="Arial"/>
        <w:color w:val="7F7F7F"/>
        <w:sz w:val="18"/>
        <w:szCs w:val="18"/>
      </w:rPr>
      <w:t xml:space="preserve"> von </w:t>
    </w:r>
    <w:r w:rsidR="00525819">
      <w:rPr>
        <w:rFonts w:cs="Arial"/>
        <w:color w:val="7F7F7F"/>
        <w:sz w:val="18"/>
        <w:szCs w:val="18"/>
      </w:rPr>
      <w:fldChar w:fldCharType="begin"/>
    </w:r>
    <w:r w:rsidR="00525819">
      <w:rPr>
        <w:rFonts w:cs="Arial"/>
        <w:color w:val="7F7F7F"/>
        <w:sz w:val="18"/>
        <w:szCs w:val="18"/>
      </w:rPr>
      <w:instrText xml:space="preserve"> NUMPAGES   \* MERGEFORMAT </w:instrText>
    </w:r>
    <w:r w:rsidR="00525819">
      <w:rPr>
        <w:rFonts w:cs="Arial"/>
        <w:color w:val="7F7F7F"/>
        <w:sz w:val="18"/>
        <w:szCs w:val="18"/>
      </w:rPr>
      <w:fldChar w:fldCharType="separate"/>
    </w:r>
    <w:r w:rsidR="00E06603">
      <w:rPr>
        <w:rFonts w:cs="Arial"/>
        <w:noProof/>
        <w:color w:val="7F7F7F"/>
        <w:sz w:val="18"/>
        <w:szCs w:val="18"/>
      </w:rPr>
      <w:t>10</w:t>
    </w:r>
    <w:r w:rsidR="00525819">
      <w:rPr>
        <w:rFonts w:cs="Arial"/>
        <w:color w:val="7F7F7F"/>
        <w:sz w:val="18"/>
        <w:szCs w:val="18"/>
      </w:rPr>
      <w:fldChar w:fldCharType="end"/>
    </w:r>
  </w:p>
  <w:p w:rsidR="00525819" w:rsidRPr="009B07AD" w:rsidRDefault="00525819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F31C76">
      <w:rPr>
        <w:rFonts w:cs="Arial"/>
        <w:color w:val="7F7F7F"/>
        <w:sz w:val="18"/>
        <w:szCs w:val="18"/>
      </w:rPr>
      <w:t>1.</w:t>
    </w:r>
    <w:r w:rsidR="00880A40">
      <w:rPr>
        <w:rFonts w:cs="Arial"/>
        <w:color w:val="7F7F7F"/>
        <w:sz w:val="18"/>
        <w:szCs w:val="18"/>
      </w:rPr>
      <w:t>1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880A40">
      <w:rPr>
        <w:rFonts w:cs="Arial"/>
        <w:color w:val="7F7F7F"/>
        <w:sz w:val="18"/>
        <w:szCs w:val="18"/>
      </w:rPr>
      <w:t>12.01.2016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5819" w:rsidRDefault="00525819">
      <w:r>
        <w:separator/>
      </w:r>
    </w:p>
  </w:footnote>
  <w:footnote w:type="continuationSeparator" w:id="0">
    <w:p w:rsidR="00525819" w:rsidRDefault="005258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5819" w:rsidRDefault="00525819">
    <w:pPr>
      <w:pStyle w:val="Kopfzeile"/>
    </w:pPr>
  </w:p>
  <w:p w:rsidR="00525819" w:rsidRDefault="00525819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7B5285AD" wp14:editId="27DF46F8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0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BB25B01" wp14:editId="445A1712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25819" w:rsidRPr="004C12E9" w:rsidRDefault="00525819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Zentralstelle 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-Verfahren 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br/>
                            <w:t>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:rsidR="00525819" w:rsidRPr="004C12E9" w:rsidRDefault="00525819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Zentralstelle 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-Verfahren 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br/>
                      <w:t>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33E1FC" wp14:editId="14714F39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5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EoIMAA&#10;AADaAAAADwAAAGRycy9kb3ducmV2LnhtbERPTYvCMBC9L/gfwgje1lSXFalG0eKih73oCl6HZkyL&#10;zaQ2sdb99RtB2NPweJ8zX3a2Ei01vnSsYDRMQBDnTpdsFBx/vt6nIHxA1lg5JgUP8rBc9N7mmGp3&#10;5z21h2BEDGGfooIihDqV0ucFWfRDVxNH7uwaiyHCxkjd4D2G20qOk2QiLZYcGwqsKSsovxxuVkF7&#10;uW4/8WPzyCbr+vfbn5wx2U6pQb9bzUAE6sK/+OXe6Tgfnq88r1z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jEoIMAAAADaAAAADwAAAAAAAAAAAAAAAACYAgAAZHJzL2Rvd25y&#10;ZXYueG1sUEsFBgAAAAAEAAQA9QAAAIU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QA&#10;AADaAAAADwAAAGRycy9kb3ducmV2LnhtbESPT2vCQBTE70K/w/IK3nTTP4rErFJDpR56qQpeH9nn&#10;JiT7Nma3MfbTdwtCj8PM/IbJ1oNtRE+drxwreJomIIgLpys2Co6H7WQBwgdkjY1jUnAjD+vVwyjD&#10;VLsrf1G/D0ZECPsUFZQhtKmUvijJop+6ljh6Z9dZDFF2RuoOrxFuG/mcJHNpseK4UGJLeUlFvf+2&#10;Cvr68jHDl/dbPt+0P5/+5IzJd0qNH4e3JYhAQ/gP39s7reAV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Gi7j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uI8QA&#10;AADaAAAADwAAAGRycy9kb3ducmV2LnhtbESPQWvCQBSE7wX/w/KE3pqNFkWia9DQUg+91ApeH9nn&#10;JiT7Nma3MfbXdwuFHoeZ+YbZ5KNtxUC9rx0rmCUpCOLS6ZqNgtPn69MKhA/IGlvHpOBOHvLt5GGD&#10;mXY3/qDhGIyIEPYZKqhC6DIpfVmRRZ+4jjh6F9dbDFH2RuoebxFuWzlP06W0WHNcqLCjoqKyOX5Z&#10;BUNzfVvg88u9WO6773d/dsYUB6Uep+NuDSLQGP7Df+2DVrCA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KLiP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:rsidR="00525819" w:rsidRDefault="00525819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59F90CE8" wp14:editId="4270F9E5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4pt" o:bullet="t">
        <v:imagedata r:id="rId1" o:title="info1"/>
      </v:shape>
    </w:pict>
  </w:numPicBullet>
  <w:numPicBullet w:numPicBulletId="1">
    <w:pict>
      <v:shape id="_x0000_i1027" type="#_x0000_t75" style="width:44.25pt;height:32.25pt" o:bullet="t">
        <v:imagedata r:id="rId2" o:title="ausrufezeichen_klein"/>
      </v:shape>
    </w:pict>
  </w:numPicBullet>
  <w:numPicBullet w:numPicBulletId="2">
    <w:pict>
      <v:shape id="_x0000_i1028" type="#_x0000_t75" style="width:33.75pt;height:13.5pt" o:bullet="t">
        <v:imagedata r:id="rId3" o:title="LUSD Tipp"/>
      </v:shape>
    </w:pict>
  </w:numPicBullet>
  <w:numPicBullet w:numPicBulletId="3">
    <w:pict>
      <v:shape id="_x0000_i1029" type="#_x0000_t75" style="width:27.75pt;height:15.75pt" o:bullet="t">
        <v:imagedata r:id="rId4" o:title="Unbenannt"/>
      </v:shape>
    </w:pict>
  </w:numPicBullet>
  <w:numPicBullet w:numPicBulletId="4">
    <w:pict>
      <v:shape id="_x0000_i1030" type="#_x0000_t75" style="width:30pt;height:24pt" o:bullet="t">
        <v:imagedata r:id="rId5" o:title="info1"/>
      </v:shape>
    </w:pict>
  </w:numPicBullet>
  <w:numPicBullet w:numPicBulletId="5">
    <w:pict>
      <v:shape id="_x0000_i1031" type="#_x0000_t75" style="width:681.75pt;height:681.75pt" o:bullet="t">
        <v:imagedata r:id="rId6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>
    <w:nsid w:val="0F06098D"/>
    <w:multiLevelType w:val="hybridMultilevel"/>
    <w:tmpl w:val="BD40C000"/>
    <w:lvl w:ilvl="0" w:tplc="2084E188">
      <w:numFmt w:val="bullet"/>
      <w:lvlText w:val="-"/>
      <w:lvlJc w:val="left"/>
      <w:pPr>
        <w:ind w:left="1065" w:hanging="360"/>
      </w:pPr>
      <w:rPr>
        <w:rFonts w:ascii="Calibri" w:eastAsia="Calibri" w:hAnsi="Calibri" w:cs="Calibri" w:hint="default"/>
        <w:b/>
      </w:rPr>
    </w:lvl>
    <w:lvl w:ilvl="1" w:tplc="0407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482707B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614310A"/>
    <w:multiLevelType w:val="hybridMultilevel"/>
    <w:tmpl w:val="ADCCECA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9453121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A6D0411"/>
    <w:multiLevelType w:val="multilevel"/>
    <w:tmpl w:val="5B78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A73B5C"/>
    <w:multiLevelType w:val="hybridMultilevel"/>
    <w:tmpl w:val="E716D99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8">
    <w:nsid w:val="347C2F32"/>
    <w:multiLevelType w:val="hybridMultilevel"/>
    <w:tmpl w:val="2D78C506"/>
    <w:lvl w:ilvl="0" w:tplc="E26E36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C96F36"/>
    <w:multiLevelType w:val="hybridMultilevel"/>
    <w:tmpl w:val="503A31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1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3BAF79E9"/>
    <w:multiLevelType w:val="hybridMultilevel"/>
    <w:tmpl w:val="5DEEDBAC"/>
    <w:lvl w:ilvl="0" w:tplc="2C68FA8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BF26A28"/>
    <w:multiLevelType w:val="hybridMultilevel"/>
    <w:tmpl w:val="10FE2E2E"/>
    <w:lvl w:ilvl="0" w:tplc="7DF469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3A2875"/>
    <w:multiLevelType w:val="hybridMultilevel"/>
    <w:tmpl w:val="18F035A8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04A2B05"/>
    <w:multiLevelType w:val="hybridMultilevel"/>
    <w:tmpl w:val="EC889B5E"/>
    <w:lvl w:ilvl="0" w:tplc="EF88FB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>
    <w:nsid w:val="41227030"/>
    <w:multiLevelType w:val="hybridMultilevel"/>
    <w:tmpl w:val="50AE90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8B0F8A"/>
    <w:multiLevelType w:val="hybridMultilevel"/>
    <w:tmpl w:val="47086506"/>
    <w:lvl w:ilvl="0" w:tplc="583C6334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5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3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9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4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0">
    <w:nsid w:val="539847F7"/>
    <w:multiLevelType w:val="hybridMultilevel"/>
    <w:tmpl w:val="31A84E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32">
    <w:nsid w:val="58D643D3"/>
    <w:multiLevelType w:val="hybridMultilevel"/>
    <w:tmpl w:val="7890C99E"/>
    <w:lvl w:ilvl="0" w:tplc="04070001">
      <w:start w:val="1"/>
      <w:numFmt w:val="bullet"/>
      <w:lvlText w:val=""/>
      <w:lvlJc w:val="left"/>
      <w:pPr>
        <w:ind w:left="270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42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14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86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8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30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02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74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466" w:hanging="360"/>
      </w:pPr>
      <w:rPr>
        <w:rFonts w:ascii="Wingdings" w:hAnsi="Wingdings" w:hint="default"/>
      </w:rPr>
    </w:lvl>
  </w:abstractNum>
  <w:abstractNum w:abstractNumId="33">
    <w:nsid w:val="5AF95814"/>
    <w:multiLevelType w:val="hybridMultilevel"/>
    <w:tmpl w:val="29D8B868"/>
    <w:lvl w:ilvl="0" w:tplc="E9FAC4BE">
      <w:start w:val="1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B7C6345"/>
    <w:multiLevelType w:val="hybridMultilevel"/>
    <w:tmpl w:val="7D802CA4"/>
    <w:lvl w:ilvl="0" w:tplc="146603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CD93B7E"/>
    <w:multiLevelType w:val="hybridMultilevel"/>
    <w:tmpl w:val="136A31B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38">
    <w:nsid w:val="6F9A29BE"/>
    <w:multiLevelType w:val="hybridMultilevel"/>
    <w:tmpl w:val="CA78E36C"/>
    <w:lvl w:ilvl="0" w:tplc="63EE0040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36B2FE8"/>
    <w:multiLevelType w:val="hybridMultilevel"/>
    <w:tmpl w:val="11A2BEFC"/>
    <w:lvl w:ilvl="0" w:tplc="2C68FA8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61E3B57"/>
    <w:multiLevelType w:val="hybridMultilevel"/>
    <w:tmpl w:val="0CBE5B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42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num w:numId="1">
    <w:abstractNumId w:val="26"/>
  </w:num>
  <w:num w:numId="2">
    <w:abstractNumId w:val="23"/>
  </w:num>
  <w:num w:numId="3">
    <w:abstractNumId w:val="39"/>
  </w:num>
  <w:num w:numId="4">
    <w:abstractNumId w:val="21"/>
  </w:num>
  <w:num w:numId="5">
    <w:abstractNumId w:val="14"/>
  </w:num>
  <w:num w:numId="6">
    <w:abstractNumId w:val="34"/>
  </w:num>
  <w:num w:numId="7">
    <w:abstractNumId w:val="12"/>
  </w:num>
  <w:num w:numId="8">
    <w:abstractNumId w:val="40"/>
  </w:num>
  <w:num w:numId="9">
    <w:abstractNumId w:val="37"/>
  </w:num>
  <w:num w:numId="10">
    <w:abstractNumId w:val="31"/>
  </w:num>
  <w:num w:numId="11">
    <w:abstractNumId w:val="17"/>
  </w:num>
  <w:num w:numId="12">
    <w:abstractNumId w:val="10"/>
  </w:num>
  <w:num w:numId="13">
    <w:abstractNumId w:val="42"/>
  </w:num>
  <w:num w:numId="14">
    <w:abstractNumId w:val="41"/>
  </w:num>
  <w:num w:numId="15">
    <w:abstractNumId w:val="29"/>
  </w:num>
  <w:num w:numId="16">
    <w:abstractNumId w:val="20"/>
  </w:num>
  <w:num w:numId="17">
    <w:abstractNumId w:val="28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33"/>
  </w:num>
  <w:num w:numId="29">
    <w:abstractNumId w:val="11"/>
  </w:num>
  <w:num w:numId="30">
    <w:abstractNumId w:val="35"/>
  </w:num>
  <w:num w:numId="31">
    <w:abstractNumId w:val="38"/>
  </w:num>
  <w:num w:numId="3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</w:num>
  <w:num w:numId="36">
    <w:abstractNumId w:val="13"/>
  </w:num>
  <w:num w:numId="37">
    <w:abstractNumId w:val="16"/>
  </w:num>
  <w:num w:numId="38">
    <w:abstractNumId w:val="36"/>
  </w:num>
  <w:num w:numId="39">
    <w:abstractNumId w:val="29"/>
  </w:num>
  <w:num w:numId="40">
    <w:abstractNumId w:val="27"/>
  </w:num>
  <w:num w:numId="41">
    <w:abstractNumId w:val="19"/>
  </w:num>
  <w:num w:numId="42">
    <w:abstractNumId w:val="18"/>
  </w:num>
  <w:num w:numId="43">
    <w:abstractNumId w:val="22"/>
  </w:num>
  <w:num w:numId="44">
    <w:abstractNumId w:val="15"/>
  </w:num>
  <w:num w:numId="45">
    <w:abstractNumId w:val="37"/>
  </w:num>
  <w:num w:numId="46">
    <w:abstractNumId w:val="37"/>
  </w:num>
  <w:num w:numId="47">
    <w:abstractNumId w:val="32"/>
  </w:num>
  <w:num w:numId="48">
    <w:abstractNumId w:val="30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 w:comments="0" w:insDel="0" w:formatting="0" w:inkAnnotation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3C4F"/>
    <w:rsid w:val="00010A20"/>
    <w:rsid w:val="00016F3D"/>
    <w:rsid w:val="00020C48"/>
    <w:rsid w:val="00025F17"/>
    <w:rsid w:val="00034FA8"/>
    <w:rsid w:val="00052794"/>
    <w:rsid w:val="000530CE"/>
    <w:rsid w:val="00054A53"/>
    <w:rsid w:val="000604C3"/>
    <w:rsid w:val="0006568B"/>
    <w:rsid w:val="00077440"/>
    <w:rsid w:val="000866BF"/>
    <w:rsid w:val="000867A3"/>
    <w:rsid w:val="00092DC4"/>
    <w:rsid w:val="00095D97"/>
    <w:rsid w:val="000B3997"/>
    <w:rsid w:val="000C1A70"/>
    <w:rsid w:val="000C4525"/>
    <w:rsid w:val="000D2394"/>
    <w:rsid w:val="000E1468"/>
    <w:rsid w:val="000F4FD5"/>
    <w:rsid w:val="00113C1B"/>
    <w:rsid w:val="0011635E"/>
    <w:rsid w:val="00127D76"/>
    <w:rsid w:val="00130642"/>
    <w:rsid w:val="001331CF"/>
    <w:rsid w:val="00133C8F"/>
    <w:rsid w:val="00135C59"/>
    <w:rsid w:val="00137CCE"/>
    <w:rsid w:val="001444FD"/>
    <w:rsid w:val="00154E31"/>
    <w:rsid w:val="00156EC4"/>
    <w:rsid w:val="001925C8"/>
    <w:rsid w:val="001934C5"/>
    <w:rsid w:val="00195164"/>
    <w:rsid w:val="00195C1B"/>
    <w:rsid w:val="00195F65"/>
    <w:rsid w:val="00196515"/>
    <w:rsid w:val="00196DB4"/>
    <w:rsid w:val="001A3726"/>
    <w:rsid w:val="001A3A67"/>
    <w:rsid w:val="001B177F"/>
    <w:rsid w:val="001B1985"/>
    <w:rsid w:val="001C5B70"/>
    <w:rsid w:val="001D0977"/>
    <w:rsid w:val="001D1A70"/>
    <w:rsid w:val="001D21C9"/>
    <w:rsid w:val="001D6AE4"/>
    <w:rsid w:val="001E45BA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6172B"/>
    <w:rsid w:val="0026207F"/>
    <w:rsid w:val="002621BF"/>
    <w:rsid w:val="0026314E"/>
    <w:rsid w:val="002703E4"/>
    <w:rsid w:val="00270BF0"/>
    <w:rsid w:val="00272994"/>
    <w:rsid w:val="00281A90"/>
    <w:rsid w:val="00296076"/>
    <w:rsid w:val="002A137B"/>
    <w:rsid w:val="002A1F45"/>
    <w:rsid w:val="002A7A46"/>
    <w:rsid w:val="002B048A"/>
    <w:rsid w:val="002B7741"/>
    <w:rsid w:val="002C2CCF"/>
    <w:rsid w:val="002D75C6"/>
    <w:rsid w:val="002E1568"/>
    <w:rsid w:val="002F05C7"/>
    <w:rsid w:val="003073DD"/>
    <w:rsid w:val="003109D4"/>
    <w:rsid w:val="00326B51"/>
    <w:rsid w:val="003306AA"/>
    <w:rsid w:val="0033256E"/>
    <w:rsid w:val="00341AEF"/>
    <w:rsid w:val="0034234B"/>
    <w:rsid w:val="00345DBB"/>
    <w:rsid w:val="003469BD"/>
    <w:rsid w:val="00347F75"/>
    <w:rsid w:val="00350F69"/>
    <w:rsid w:val="00353EBB"/>
    <w:rsid w:val="00355922"/>
    <w:rsid w:val="003669ED"/>
    <w:rsid w:val="00366A6D"/>
    <w:rsid w:val="0038475A"/>
    <w:rsid w:val="003A24D4"/>
    <w:rsid w:val="003A2618"/>
    <w:rsid w:val="003A357F"/>
    <w:rsid w:val="003A59E3"/>
    <w:rsid w:val="003C5CD3"/>
    <w:rsid w:val="003D5DE8"/>
    <w:rsid w:val="003D7979"/>
    <w:rsid w:val="003E5EB6"/>
    <w:rsid w:val="00400C1A"/>
    <w:rsid w:val="00416E91"/>
    <w:rsid w:val="00430045"/>
    <w:rsid w:val="0043259B"/>
    <w:rsid w:val="00441B07"/>
    <w:rsid w:val="00453ED6"/>
    <w:rsid w:val="00464AB7"/>
    <w:rsid w:val="004663E0"/>
    <w:rsid w:val="004730F4"/>
    <w:rsid w:val="0047778B"/>
    <w:rsid w:val="004874F7"/>
    <w:rsid w:val="004A0E90"/>
    <w:rsid w:val="004C6DA1"/>
    <w:rsid w:val="004E1303"/>
    <w:rsid w:val="004E27FF"/>
    <w:rsid w:val="004F0744"/>
    <w:rsid w:val="0050435C"/>
    <w:rsid w:val="00525819"/>
    <w:rsid w:val="00530286"/>
    <w:rsid w:val="00530E04"/>
    <w:rsid w:val="00536AF5"/>
    <w:rsid w:val="005402DE"/>
    <w:rsid w:val="005449A3"/>
    <w:rsid w:val="0054547E"/>
    <w:rsid w:val="00553ADE"/>
    <w:rsid w:val="00554FEE"/>
    <w:rsid w:val="00565435"/>
    <w:rsid w:val="005865A6"/>
    <w:rsid w:val="00587B7D"/>
    <w:rsid w:val="00590F88"/>
    <w:rsid w:val="00594178"/>
    <w:rsid w:val="005941F4"/>
    <w:rsid w:val="0059557A"/>
    <w:rsid w:val="005977F9"/>
    <w:rsid w:val="005A0D7F"/>
    <w:rsid w:val="005A5BD8"/>
    <w:rsid w:val="005B4576"/>
    <w:rsid w:val="005C10AD"/>
    <w:rsid w:val="005C48C1"/>
    <w:rsid w:val="005D47DA"/>
    <w:rsid w:val="005E130B"/>
    <w:rsid w:val="005E3155"/>
    <w:rsid w:val="005E3C6E"/>
    <w:rsid w:val="005F188B"/>
    <w:rsid w:val="00603BC1"/>
    <w:rsid w:val="0063073C"/>
    <w:rsid w:val="00630E52"/>
    <w:rsid w:val="006402A2"/>
    <w:rsid w:val="0064176A"/>
    <w:rsid w:val="0066157D"/>
    <w:rsid w:val="0068124F"/>
    <w:rsid w:val="006A3C0B"/>
    <w:rsid w:val="006A40D7"/>
    <w:rsid w:val="006A4C0E"/>
    <w:rsid w:val="006B0A15"/>
    <w:rsid w:val="006B21F9"/>
    <w:rsid w:val="006B5633"/>
    <w:rsid w:val="006B61CE"/>
    <w:rsid w:val="006C3932"/>
    <w:rsid w:val="006D5C38"/>
    <w:rsid w:val="006F0580"/>
    <w:rsid w:val="00706DDC"/>
    <w:rsid w:val="00707A32"/>
    <w:rsid w:val="00707AF5"/>
    <w:rsid w:val="00710B48"/>
    <w:rsid w:val="0071634C"/>
    <w:rsid w:val="00717AD1"/>
    <w:rsid w:val="007337B7"/>
    <w:rsid w:val="00760C84"/>
    <w:rsid w:val="00761900"/>
    <w:rsid w:val="00767639"/>
    <w:rsid w:val="00767E25"/>
    <w:rsid w:val="0077044C"/>
    <w:rsid w:val="0077160D"/>
    <w:rsid w:val="007740B2"/>
    <w:rsid w:val="00780865"/>
    <w:rsid w:val="007818F5"/>
    <w:rsid w:val="00783A00"/>
    <w:rsid w:val="007846A8"/>
    <w:rsid w:val="0079772C"/>
    <w:rsid w:val="007A62E6"/>
    <w:rsid w:val="007A6C3C"/>
    <w:rsid w:val="007C6A43"/>
    <w:rsid w:val="007E5081"/>
    <w:rsid w:val="007E73C3"/>
    <w:rsid w:val="007E7A02"/>
    <w:rsid w:val="00815E35"/>
    <w:rsid w:val="0081737A"/>
    <w:rsid w:val="0081774A"/>
    <w:rsid w:val="008202A9"/>
    <w:rsid w:val="00820E1C"/>
    <w:rsid w:val="00823781"/>
    <w:rsid w:val="00853775"/>
    <w:rsid w:val="00880099"/>
    <w:rsid w:val="00880A40"/>
    <w:rsid w:val="008856D9"/>
    <w:rsid w:val="008945ED"/>
    <w:rsid w:val="008A0416"/>
    <w:rsid w:val="008A109B"/>
    <w:rsid w:val="008A136C"/>
    <w:rsid w:val="008A3F2B"/>
    <w:rsid w:val="008A4F01"/>
    <w:rsid w:val="008B0270"/>
    <w:rsid w:val="008B13C8"/>
    <w:rsid w:val="008C1646"/>
    <w:rsid w:val="008C47AA"/>
    <w:rsid w:val="008C4E5B"/>
    <w:rsid w:val="008C6262"/>
    <w:rsid w:val="008D30AC"/>
    <w:rsid w:val="008D3A80"/>
    <w:rsid w:val="008F280F"/>
    <w:rsid w:val="008F4A36"/>
    <w:rsid w:val="008F77E4"/>
    <w:rsid w:val="00903D87"/>
    <w:rsid w:val="009223FA"/>
    <w:rsid w:val="00922F7E"/>
    <w:rsid w:val="009233BF"/>
    <w:rsid w:val="009364C0"/>
    <w:rsid w:val="009365C5"/>
    <w:rsid w:val="00936883"/>
    <w:rsid w:val="00942194"/>
    <w:rsid w:val="0095106E"/>
    <w:rsid w:val="00965385"/>
    <w:rsid w:val="00967E8F"/>
    <w:rsid w:val="00970EBE"/>
    <w:rsid w:val="00972953"/>
    <w:rsid w:val="009777EC"/>
    <w:rsid w:val="00982189"/>
    <w:rsid w:val="009948CB"/>
    <w:rsid w:val="009B07AD"/>
    <w:rsid w:val="009B7AE0"/>
    <w:rsid w:val="009B7FA2"/>
    <w:rsid w:val="009C0E58"/>
    <w:rsid w:val="009C175D"/>
    <w:rsid w:val="009C6F78"/>
    <w:rsid w:val="009D185B"/>
    <w:rsid w:val="009E363A"/>
    <w:rsid w:val="009F1C32"/>
    <w:rsid w:val="009F2085"/>
    <w:rsid w:val="009F20FA"/>
    <w:rsid w:val="009F49DC"/>
    <w:rsid w:val="009F7754"/>
    <w:rsid w:val="00A061D4"/>
    <w:rsid w:val="00A16C66"/>
    <w:rsid w:val="00A210F8"/>
    <w:rsid w:val="00A24EC4"/>
    <w:rsid w:val="00A30D0D"/>
    <w:rsid w:val="00A41B99"/>
    <w:rsid w:val="00A46F91"/>
    <w:rsid w:val="00A54113"/>
    <w:rsid w:val="00A571A7"/>
    <w:rsid w:val="00A66C1F"/>
    <w:rsid w:val="00A72506"/>
    <w:rsid w:val="00A73293"/>
    <w:rsid w:val="00A73F56"/>
    <w:rsid w:val="00A759FC"/>
    <w:rsid w:val="00A80AC3"/>
    <w:rsid w:val="00A833D0"/>
    <w:rsid w:val="00A854A7"/>
    <w:rsid w:val="00A90DC1"/>
    <w:rsid w:val="00AA3615"/>
    <w:rsid w:val="00AA3AD3"/>
    <w:rsid w:val="00AA6910"/>
    <w:rsid w:val="00AB5B72"/>
    <w:rsid w:val="00AB7CE8"/>
    <w:rsid w:val="00AD511F"/>
    <w:rsid w:val="00AE49D9"/>
    <w:rsid w:val="00AE5233"/>
    <w:rsid w:val="00B05E3D"/>
    <w:rsid w:val="00B135DB"/>
    <w:rsid w:val="00B166CF"/>
    <w:rsid w:val="00B3459E"/>
    <w:rsid w:val="00B402AF"/>
    <w:rsid w:val="00B56D3A"/>
    <w:rsid w:val="00B64071"/>
    <w:rsid w:val="00B66D07"/>
    <w:rsid w:val="00B71740"/>
    <w:rsid w:val="00B7240A"/>
    <w:rsid w:val="00B8030A"/>
    <w:rsid w:val="00B857B1"/>
    <w:rsid w:val="00B92B2A"/>
    <w:rsid w:val="00BA2105"/>
    <w:rsid w:val="00BB3997"/>
    <w:rsid w:val="00BB669C"/>
    <w:rsid w:val="00BD1101"/>
    <w:rsid w:val="00BF0EF9"/>
    <w:rsid w:val="00C03999"/>
    <w:rsid w:val="00C11730"/>
    <w:rsid w:val="00C11C67"/>
    <w:rsid w:val="00C20723"/>
    <w:rsid w:val="00C25A95"/>
    <w:rsid w:val="00C4784C"/>
    <w:rsid w:val="00C47BA5"/>
    <w:rsid w:val="00C55B73"/>
    <w:rsid w:val="00C60AA9"/>
    <w:rsid w:val="00C6215A"/>
    <w:rsid w:val="00C65CA8"/>
    <w:rsid w:val="00C7086D"/>
    <w:rsid w:val="00C740C7"/>
    <w:rsid w:val="00C77754"/>
    <w:rsid w:val="00C82AB4"/>
    <w:rsid w:val="00C9047B"/>
    <w:rsid w:val="00C93B95"/>
    <w:rsid w:val="00CA0B1E"/>
    <w:rsid w:val="00CA7135"/>
    <w:rsid w:val="00CB6294"/>
    <w:rsid w:val="00CC188A"/>
    <w:rsid w:val="00CC203D"/>
    <w:rsid w:val="00CC4182"/>
    <w:rsid w:val="00CD0C8C"/>
    <w:rsid w:val="00CD11CB"/>
    <w:rsid w:val="00CF473C"/>
    <w:rsid w:val="00CF7084"/>
    <w:rsid w:val="00D005A5"/>
    <w:rsid w:val="00D05EAB"/>
    <w:rsid w:val="00D061C0"/>
    <w:rsid w:val="00D10F42"/>
    <w:rsid w:val="00D117A4"/>
    <w:rsid w:val="00D16DF7"/>
    <w:rsid w:val="00D200F6"/>
    <w:rsid w:val="00D24557"/>
    <w:rsid w:val="00D24C07"/>
    <w:rsid w:val="00D26A17"/>
    <w:rsid w:val="00D32A00"/>
    <w:rsid w:val="00D441AA"/>
    <w:rsid w:val="00D4518B"/>
    <w:rsid w:val="00D4774C"/>
    <w:rsid w:val="00D6469A"/>
    <w:rsid w:val="00D704E1"/>
    <w:rsid w:val="00D7127B"/>
    <w:rsid w:val="00D732B2"/>
    <w:rsid w:val="00D76294"/>
    <w:rsid w:val="00D80855"/>
    <w:rsid w:val="00D972AE"/>
    <w:rsid w:val="00DA36D4"/>
    <w:rsid w:val="00DA5A48"/>
    <w:rsid w:val="00DB0962"/>
    <w:rsid w:val="00DB3DD6"/>
    <w:rsid w:val="00DB50AE"/>
    <w:rsid w:val="00DB7A05"/>
    <w:rsid w:val="00DC0330"/>
    <w:rsid w:val="00DC1E15"/>
    <w:rsid w:val="00DC74C4"/>
    <w:rsid w:val="00DD3DE5"/>
    <w:rsid w:val="00DD42D5"/>
    <w:rsid w:val="00DD4625"/>
    <w:rsid w:val="00DD6B7F"/>
    <w:rsid w:val="00DE1783"/>
    <w:rsid w:val="00DE4D6E"/>
    <w:rsid w:val="00DF2ACC"/>
    <w:rsid w:val="00E04A5B"/>
    <w:rsid w:val="00E06603"/>
    <w:rsid w:val="00E06BE7"/>
    <w:rsid w:val="00E115E2"/>
    <w:rsid w:val="00E154E4"/>
    <w:rsid w:val="00E160B5"/>
    <w:rsid w:val="00E17889"/>
    <w:rsid w:val="00E17D19"/>
    <w:rsid w:val="00E20CB3"/>
    <w:rsid w:val="00E22881"/>
    <w:rsid w:val="00E2585E"/>
    <w:rsid w:val="00E31DFF"/>
    <w:rsid w:val="00E35799"/>
    <w:rsid w:val="00E54604"/>
    <w:rsid w:val="00E571E0"/>
    <w:rsid w:val="00E57B34"/>
    <w:rsid w:val="00E600D7"/>
    <w:rsid w:val="00E808C7"/>
    <w:rsid w:val="00E813D8"/>
    <w:rsid w:val="00E83967"/>
    <w:rsid w:val="00E87446"/>
    <w:rsid w:val="00E90F32"/>
    <w:rsid w:val="00E94A76"/>
    <w:rsid w:val="00EB3308"/>
    <w:rsid w:val="00ED3AF9"/>
    <w:rsid w:val="00EE3247"/>
    <w:rsid w:val="00EE6585"/>
    <w:rsid w:val="00EF01BC"/>
    <w:rsid w:val="00EF4C3A"/>
    <w:rsid w:val="00EF546D"/>
    <w:rsid w:val="00F00E5B"/>
    <w:rsid w:val="00F03B0D"/>
    <w:rsid w:val="00F04738"/>
    <w:rsid w:val="00F06C0D"/>
    <w:rsid w:val="00F16CB0"/>
    <w:rsid w:val="00F24602"/>
    <w:rsid w:val="00F31C76"/>
    <w:rsid w:val="00F4536E"/>
    <w:rsid w:val="00F463F9"/>
    <w:rsid w:val="00F603BF"/>
    <w:rsid w:val="00F679A4"/>
    <w:rsid w:val="00F97BB5"/>
    <w:rsid w:val="00FA7F1E"/>
    <w:rsid w:val="00FD1439"/>
    <w:rsid w:val="00FD47AB"/>
    <w:rsid w:val="00FD5537"/>
    <w:rsid w:val="00FD576B"/>
    <w:rsid w:val="00FE5D89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1F3F7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BA2105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BA2105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BA2105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BA2105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BA2105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BA2105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BA2105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2105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2105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2105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BA2105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BA2105"/>
  </w:style>
  <w:style w:type="paragraph" w:styleId="Fuzeile">
    <w:name w:val="footer"/>
    <w:basedOn w:val="Standard"/>
    <w:link w:val="FuzeileZchn"/>
    <w:uiPriority w:val="99"/>
    <w:rsid w:val="00BA2105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BA210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A2105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A2105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BA210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A210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A2105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BA2105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BA2105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BA2105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BA2105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BA2105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BA2105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2105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2105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2105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BA2105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BA2105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BA2105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BA2105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BA2105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BA2105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BA2105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BA2105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BA2105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BA2105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BA2105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BA2105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BA2105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BA2105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BA2105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BA2105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BA2105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BA2105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BA2105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BA2105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BA2105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BA2105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BA2105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BA2105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BA2105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BA2105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BA2105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BA2105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BA2105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BA2105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BA2105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BA2105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BA2105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BA2105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BA2105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BA2105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BA2105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BA2105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BA2105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BA2105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BA2105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BA2105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BA2105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A2105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BA2105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BA2105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BA2105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BA2105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BA2105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BA2105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BA2105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BA2105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BA2105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BA2105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BA2105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BA2105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BA2105"/>
    <w:pPr>
      <w:ind w:left="992"/>
    </w:pPr>
  </w:style>
  <w:style w:type="paragraph" w:customStyle="1" w:styleId="LDTextinhaltTabelle8pt">
    <w:name w:val="LD_Textinhalt_Tabelle_8pt"/>
    <w:basedOn w:val="LDTextinhalt"/>
    <w:rsid w:val="00BA2105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BA2105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BA2105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BA2105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A2105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BA2105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BA2105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BA2105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BA2105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BA2105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BA2105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BA2105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BA2105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BA2105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BA2105"/>
    <w:pPr>
      <w:numPr>
        <w:numId w:val="12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BA2105"/>
    <w:pPr>
      <w:keepNext/>
      <w:keepLines/>
      <w:numPr>
        <w:ilvl w:val="1"/>
        <w:numId w:val="12"/>
      </w:numPr>
      <w:shd w:val="clear" w:color="auto" w:fill="F2F2F2" w:themeFill="background1" w:themeFillShade="F2"/>
      <w:tabs>
        <w:tab w:val="left" w:pos="709"/>
      </w:tabs>
      <w:spacing w:before="480" w:after="24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BA2105"/>
    <w:pPr>
      <w:keepNext/>
      <w:keepLines/>
      <w:numPr>
        <w:ilvl w:val="2"/>
        <w:numId w:val="12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BA2105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BA2105"/>
    <w:pPr>
      <w:keepNext/>
      <w:keepLines/>
      <w:numPr>
        <w:ilvl w:val="5"/>
        <w:numId w:val="1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2105"/>
    <w:pPr>
      <w:keepNext/>
      <w:keepLines/>
      <w:numPr>
        <w:ilvl w:val="6"/>
        <w:numId w:val="1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2105"/>
    <w:pPr>
      <w:keepNext/>
      <w:keepLines/>
      <w:numPr>
        <w:ilvl w:val="7"/>
        <w:numId w:val="1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2105"/>
    <w:pPr>
      <w:keepNext/>
      <w:keepLines/>
      <w:numPr>
        <w:ilvl w:val="8"/>
        <w:numId w:val="1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BA2105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BA2105"/>
  </w:style>
  <w:style w:type="paragraph" w:styleId="Fuzeile">
    <w:name w:val="footer"/>
    <w:basedOn w:val="Standard"/>
    <w:link w:val="FuzeileZchn"/>
    <w:uiPriority w:val="99"/>
    <w:rsid w:val="00BA2105"/>
    <w:pPr>
      <w:tabs>
        <w:tab w:val="center" w:pos="4536"/>
        <w:tab w:val="right" w:pos="9072"/>
      </w:tabs>
      <w:spacing w:before="0" w:after="0"/>
    </w:pPr>
  </w:style>
  <w:style w:type="character" w:styleId="Seitenzahl">
    <w:name w:val="page number"/>
    <w:basedOn w:val="Absatz-Standardschriftart"/>
    <w:rsid w:val="00DF2ACC"/>
  </w:style>
  <w:style w:type="paragraph" w:styleId="Kopfzeile">
    <w:name w:val="header"/>
    <w:basedOn w:val="Standard"/>
    <w:link w:val="KopfzeileZchn"/>
    <w:uiPriority w:val="99"/>
    <w:rsid w:val="00BA210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A2105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BA2105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BA210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A2105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A2105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BA2105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BA2105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BA2105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BA2105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BA2105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BA2105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2105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2105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2105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BA2105"/>
    <w:rPr>
      <w:szCs w:val="24"/>
    </w:rPr>
  </w:style>
  <w:style w:type="paragraph" w:styleId="StandardWeb">
    <w:name w:val="Normal (Web)"/>
    <w:basedOn w:val="Standard"/>
    <w:link w:val="StandardWebZchn"/>
    <w:uiPriority w:val="99"/>
    <w:semiHidden/>
    <w:rsid w:val="00BA2105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semiHidden/>
    <w:rsid w:val="00BA2105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BA2105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BA2105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BA2105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BA2105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BA2105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BA2105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BA2105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BA2105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BA2105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BA2105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BA2105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BA2105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BA2105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BA2105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BA2105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BA2105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BA2105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BA2105"/>
    <w:pPr>
      <w:numPr>
        <w:numId w:val="32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BA2105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BA2105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BA2105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BA2105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BA2105"/>
    <w:rPr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BA2105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BA2105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BA2105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BA2105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BA2105"/>
    <w:pPr>
      <w:numPr>
        <w:numId w:val="15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BA2105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BA2105"/>
    <w:pPr>
      <w:numPr>
        <w:numId w:val="16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BA2105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BA2105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BA2105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BA2105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BA2105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BA2105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 w:after="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BA2105"/>
    <w:pPr>
      <w:numPr>
        <w:numId w:val="17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BA2105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BA2105"/>
    <w:pPr>
      <w:shd w:val="clear" w:color="auto" w:fill="FFFFFF" w:themeFill="background1"/>
      <w:tabs>
        <w:tab w:val="left" w:pos="567"/>
        <w:tab w:val="left" w:pos="1134"/>
        <w:tab w:val="right" w:leader="dot" w:pos="9571"/>
      </w:tabs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BA2105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A2105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BA2105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BA2105"/>
    <w:rPr>
      <w:color w:val="1E3E95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spacing w:after="0"/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BA2105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BA2105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BA2105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BA2105"/>
    <w:pPr>
      <w:numPr>
        <w:numId w:val="31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BA2105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18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BA2105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BA2105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usdmenpunkt">
    <w:name w:val="lusdmenüpunkt"/>
    <w:basedOn w:val="Absatz-Standardschriftart"/>
    <w:rsid w:val="007E73C3"/>
    <w:rPr>
      <w:rFonts w:ascii="Arial" w:hAnsi="Arial" w:cs="Arial" w:hint="default"/>
      <w:smallCaps/>
      <w:sz w:val="20"/>
      <w:szCs w:val="20"/>
    </w:rPr>
  </w:style>
  <w:style w:type="character" w:customStyle="1" w:styleId="LDNeu">
    <w:name w:val="LD_Neu"/>
    <w:basedOn w:val="LDRegister"/>
    <w:uiPriority w:val="1"/>
    <w:rsid w:val="00BA2105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BA2105"/>
    <w:pPr>
      <w:numPr>
        <w:numId w:val="40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BA2105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BA2105"/>
    <w:pPr>
      <w:ind w:left="992"/>
    </w:pPr>
  </w:style>
  <w:style w:type="paragraph" w:customStyle="1" w:styleId="LDTextinhaltTabelle8pt">
    <w:name w:val="LD_Textinhalt_Tabelle_8pt"/>
    <w:basedOn w:val="LDTextinhalt"/>
    <w:rsid w:val="00BA2105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BA2105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BA2105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BA2105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A2105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BA2105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BA2105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BA2105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after="0" w:line="240" w:lineRule="atLeast"/>
      <w:ind w:left="567"/>
      <w:textAlignment w:val="baseline"/>
    </w:pPr>
    <w:rPr>
      <w:rFonts w:eastAsia="Times New Roman" w:cs="Times New Roman"/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BA2105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BA2105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BA2105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BA2105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8.gif"/><Relationship Id="rId18" Type="http://schemas.openxmlformats.org/officeDocument/2006/relationships/image" Target="media/image13.gif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6.png"/><Relationship Id="rId7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14.gi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ZSD-Ablage-neu-\800-Projektb&#252;rospezifisch\810-Verfahren%20LUSD\LUSD-Anwenderqualifizierung\03_Anleitungen\02_Forum_Anleitungen\LUSD%20Dokumentvorlage%20fuer%20Anleitungen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20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CBBCDC-A012-47DC-85B8-6A40DDCB2177}"/>
</file>

<file path=customXml/itemProps2.xml><?xml version="1.0" encoding="utf-8"?>
<ds:datastoreItem xmlns:ds="http://schemas.openxmlformats.org/officeDocument/2006/customXml" ds:itemID="{E1D1A391-1E06-4311-9B6B-6CC87F735B03}"/>
</file>

<file path=customXml/itemProps3.xml><?xml version="1.0" encoding="utf-8"?>
<ds:datastoreItem xmlns:ds="http://schemas.openxmlformats.org/officeDocument/2006/customXml" ds:itemID="{B08843CE-14D8-423D-A0BD-3528ABC6D3CD}"/>
</file>

<file path=customXml/itemProps4.xml><?xml version="1.0" encoding="utf-8"?>
<ds:datastoreItem xmlns:ds="http://schemas.openxmlformats.org/officeDocument/2006/customXml" ds:itemID="{1BB3298D-BF1A-4041-9ED4-626B0A80D92F}"/>
</file>

<file path=docProps/app.xml><?xml version="1.0" encoding="utf-8"?>
<Properties xmlns="http://schemas.openxmlformats.org/officeDocument/2006/extended-properties" xmlns:vt="http://schemas.openxmlformats.org/officeDocument/2006/docPropsVTypes">
  <Template>LUSD Dokumentvorlage fuer Anleitungen.dotm</Template>
  <TotalTime>0</TotalTime>
  <Pages>10</Pages>
  <Words>1301</Words>
  <Characters>9473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20</vt:lpstr>
    </vt:vector>
  </TitlesOfParts>
  <Company>Hessische Kultusverwaltung</Company>
  <LinksUpToDate>false</LinksUpToDate>
  <CharactersWithSpaces>10753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20</dc:title>
  <dc:creator>marekm</dc:creator>
  <cp:lastModifiedBy>Reimann-Luckas, Brunhilde (HKM PB)</cp:lastModifiedBy>
  <cp:revision>3</cp:revision>
  <cp:lastPrinted>2016-01-12T15:31:00Z</cp:lastPrinted>
  <dcterms:created xsi:type="dcterms:W3CDTF">2016-01-12T15:30:00Z</dcterms:created>
  <dcterms:modified xsi:type="dcterms:W3CDTF">2016-01-12T15:31:00Z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Dokumentensteuerung">
    <vt:bool>true</vt:bool>
  </property>
</Properties>
</file>