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1F9" w:rsidRPr="008F0448" w:rsidRDefault="00706DDC" w:rsidP="00A23647">
      <w:pPr>
        <w:pStyle w:val="LDBereich2"/>
      </w:pPr>
      <w:r w:rsidRPr="008F0448">
        <w:t xml:space="preserve">Übersicht </w:t>
      </w:r>
      <w:r w:rsidR="00F679A4" w:rsidRPr="008F0448">
        <w:t>LUSD</w:t>
      </w:r>
      <w:r w:rsidR="006B21F9" w:rsidRPr="008F0448">
        <w:t xml:space="preserve"> </w:t>
      </w:r>
      <w:r w:rsidR="00F679A4" w:rsidRPr="008F0448">
        <w:t>Änderungen</w:t>
      </w:r>
      <w:r w:rsidR="00DC1E15" w:rsidRPr="008F0448">
        <w:t xml:space="preserve"> </w:t>
      </w:r>
      <w:r w:rsidR="00F679A4" w:rsidRPr="008F0448">
        <w:t>mit Rel</w:t>
      </w:r>
      <w:r w:rsidR="00ED77ED">
        <w:t xml:space="preserve">ease </w:t>
      </w:r>
      <w:r w:rsidR="006B21F9" w:rsidRPr="008F0448">
        <w:t>2</w:t>
      </w:r>
      <w:r w:rsidR="00B13EB7">
        <w:t>3</w:t>
      </w:r>
      <w:r w:rsidR="00F679A4" w:rsidRPr="008F0448">
        <w:t xml:space="preserve"> </w:t>
      </w:r>
      <w:r w:rsidR="00DC1E15" w:rsidRPr="008F0448">
        <w:t xml:space="preserve">im </w:t>
      </w:r>
      <w:r w:rsidR="00B13EB7">
        <w:t>November 2016</w:t>
      </w:r>
    </w:p>
    <w:p w:rsidR="006B21F9" w:rsidRDefault="00D81B0A" w:rsidP="00A23647">
      <w:pPr>
        <w:pStyle w:val="LDTextinhalt"/>
        <w:outlineLvl w:val="1"/>
      </w:pPr>
      <w:r>
        <w:t xml:space="preserve">Neben verschiedenen technischen Anpassungen an der LUSD und deren Schnittstellen stehen Ihnen mit Produktivsetzung </w:t>
      </w:r>
      <w:proofErr w:type="gramStart"/>
      <w:r>
        <w:t>des</w:t>
      </w:r>
      <w:proofErr w:type="gramEnd"/>
      <w:r>
        <w:t xml:space="preserve"> Releases 2</w:t>
      </w:r>
      <w:r w:rsidR="00B13EB7">
        <w:t>3</w:t>
      </w:r>
      <w:r>
        <w:t xml:space="preserve"> im </w:t>
      </w:r>
      <w:r w:rsidR="00B13EB7">
        <w:t xml:space="preserve">November </w:t>
      </w:r>
      <w:r>
        <w:t>2016 neu folgende LUSD-</w:t>
      </w:r>
      <w:r w:rsidR="00923178">
        <w:t>Funktionalitäten zur Verfügung.</w:t>
      </w:r>
    </w:p>
    <w:p w:rsidR="00A23647" w:rsidRDefault="00A23647" w:rsidP="00A23647">
      <w:pPr>
        <w:pStyle w:val="LDTextinhalt"/>
        <w:outlineLvl w:val="1"/>
      </w:pPr>
    </w:p>
    <w:sdt>
      <w:sdtPr>
        <w:rPr>
          <w:noProof w:val="0"/>
          <w:color w:val="auto"/>
          <w:sz w:val="20"/>
        </w:rPr>
        <w:id w:val="-1817720123"/>
        <w:docPartObj>
          <w:docPartGallery w:val="Table of Contents"/>
          <w:docPartUnique/>
        </w:docPartObj>
      </w:sdtPr>
      <w:sdtEndPr>
        <w:rPr>
          <w:b/>
          <w:bCs/>
          <w:noProof/>
          <w:color w:val="1E3E95"/>
          <w:sz w:val="22"/>
        </w:rPr>
      </w:sdtEndPr>
      <w:sdtContent>
        <w:p w:rsidR="0065004A" w:rsidRDefault="00D81B0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rPr>
              <w:sz w:val="24"/>
            </w:rPr>
            <w:fldChar w:fldCharType="begin"/>
          </w:r>
          <w:r>
            <w:instrText xml:space="preserve"> TOC \o "2-4" \h \z \t "Überschrift 1;1" </w:instrText>
          </w:r>
          <w:r>
            <w:rPr>
              <w:sz w:val="24"/>
            </w:rPr>
            <w:fldChar w:fldCharType="separate"/>
          </w:r>
          <w:hyperlink w:anchor="_Toc465784097" w:history="1">
            <w:r w:rsidR="0065004A" w:rsidRPr="004913F3">
              <w:rPr>
                <w:rStyle w:val="Hyperlink"/>
              </w:rPr>
              <w:t>1</w:t>
            </w:r>
            <w:r w:rsidR="0065004A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65004A" w:rsidRPr="004913F3">
              <w:rPr>
                <w:rStyle w:val="Hyperlink"/>
              </w:rPr>
              <w:t>Schule</w:t>
            </w:r>
            <w:r w:rsidR="0065004A">
              <w:rPr>
                <w:webHidden/>
              </w:rPr>
              <w:tab/>
            </w:r>
            <w:r w:rsidR="0065004A">
              <w:rPr>
                <w:webHidden/>
              </w:rPr>
              <w:fldChar w:fldCharType="begin"/>
            </w:r>
            <w:r w:rsidR="0065004A">
              <w:rPr>
                <w:webHidden/>
              </w:rPr>
              <w:instrText xml:space="preserve"> PAGEREF _Toc465784097 \h </w:instrText>
            </w:r>
            <w:r w:rsidR="0065004A">
              <w:rPr>
                <w:webHidden/>
              </w:rPr>
            </w:r>
            <w:r w:rsidR="0065004A"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2</w:t>
            </w:r>
            <w:r w:rsidR="0065004A"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65784098" w:history="1">
            <w:r w:rsidRPr="004913F3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913F3">
              <w:rPr>
                <w:rStyle w:val="Hyperlink"/>
              </w:rPr>
              <w:t>Personal &gt; Personal bearbeiten – Register Personenbezogen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65784099" w:history="1">
            <w:r w:rsidRPr="004913F3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913F3">
              <w:rPr>
                <w:rStyle w:val="Hyperlink"/>
              </w:rPr>
              <w:t>Schulumfeld &gt; Betriebe  und  … &gt; Kindergärten/Horte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65784100" w:history="1">
            <w:r w:rsidRPr="004913F3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913F3">
              <w:rPr>
                <w:rStyle w:val="Hyperlink"/>
              </w:rPr>
              <w:t>Schulumfeld &gt; Schulen – Register Hessen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65784101" w:history="1">
            <w:r w:rsidRPr="004913F3">
              <w:rPr>
                <w:rStyle w:val="Hyperlink"/>
              </w:rPr>
              <w:t>1.4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913F3">
              <w:rPr>
                <w:rStyle w:val="Hyperlink"/>
              </w:rPr>
              <w:t>Schlüssel &gt; Berufe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4"/>
            <w:rPr>
              <w:rFonts w:asciiTheme="minorHAnsi" w:hAnsiTheme="minorHAnsi"/>
              <w:sz w:val="22"/>
            </w:rPr>
          </w:pPr>
          <w:hyperlink w:anchor="_Toc465784102" w:history="1">
            <w:r w:rsidRPr="004913F3">
              <w:rPr>
                <w:rStyle w:val="Hyperlink"/>
              </w:rPr>
              <w:t>1.4.1</w:t>
            </w:r>
            <w:r>
              <w:rPr>
                <w:rFonts w:asciiTheme="minorHAnsi" w:hAnsiTheme="minorHAnsi"/>
                <w:sz w:val="22"/>
              </w:rPr>
              <w:tab/>
            </w:r>
            <w:r w:rsidRPr="004913F3">
              <w:rPr>
                <w:rStyle w:val="Hyperlink"/>
              </w:rPr>
              <w:t>Neue Berufe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4"/>
            <w:rPr>
              <w:rFonts w:asciiTheme="minorHAnsi" w:hAnsiTheme="minorHAnsi"/>
              <w:sz w:val="22"/>
            </w:rPr>
          </w:pPr>
          <w:hyperlink w:anchor="_Toc465784103" w:history="1">
            <w:r w:rsidRPr="004913F3">
              <w:rPr>
                <w:rStyle w:val="Hyperlink"/>
              </w:rPr>
              <w:t>1.4.2</w:t>
            </w:r>
            <w:r>
              <w:rPr>
                <w:rFonts w:asciiTheme="minorHAnsi" w:hAnsiTheme="minorHAnsi"/>
                <w:sz w:val="22"/>
              </w:rPr>
              <w:tab/>
            </w:r>
            <w:r w:rsidRPr="004913F3">
              <w:rPr>
                <w:rStyle w:val="Hyperlink"/>
              </w:rPr>
              <w:t>Ungültig werdende Berufe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65784104" w:history="1">
            <w:r w:rsidRPr="004913F3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913F3">
              <w:rPr>
                <w:rStyle w:val="Hyperlink"/>
              </w:rPr>
              <w:t>Schüler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65784105" w:history="1">
            <w:r w:rsidRPr="004913F3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913F3">
              <w:rPr>
                <w:rStyle w:val="Hyperlink"/>
              </w:rPr>
              <w:t>Schülerbasisdaten &gt; Schülerstammdaten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65784106" w:history="1">
            <w:r w:rsidRPr="004913F3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913F3">
              <w:rPr>
                <w:rStyle w:val="Hyperlink"/>
              </w:rPr>
              <w:t>Schülerbasisdaten &gt; Qualifikationen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4"/>
            <w:rPr>
              <w:rFonts w:asciiTheme="minorHAnsi" w:hAnsiTheme="minorHAnsi"/>
              <w:sz w:val="22"/>
            </w:rPr>
          </w:pPr>
          <w:hyperlink w:anchor="_Toc465784107" w:history="1">
            <w:r w:rsidRPr="004913F3">
              <w:rPr>
                <w:rStyle w:val="Hyperlink"/>
              </w:rPr>
              <w:t>2.2.1</w:t>
            </w:r>
            <w:r>
              <w:rPr>
                <w:rFonts w:asciiTheme="minorHAnsi" w:hAnsiTheme="minorHAnsi"/>
                <w:sz w:val="22"/>
              </w:rPr>
              <w:tab/>
            </w:r>
            <w:r w:rsidRPr="004913F3">
              <w:rPr>
                <w:rStyle w:val="Hyperlink"/>
              </w:rPr>
              <w:t>Register Eignung / Abschlüsse / Berufe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4"/>
            <w:rPr>
              <w:rFonts w:asciiTheme="minorHAnsi" w:hAnsiTheme="minorHAnsi"/>
              <w:sz w:val="22"/>
            </w:rPr>
          </w:pPr>
          <w:hyperlink w:anchor="_Toc465784108" w:history="1">
            <w:r w:rsidRPr="004913F3">
              <w:rPr>
                <w:rStyle w:val="Hyperlink"/>
              </w:rPr>
              <w:t>2.2.2</w:t>
            </w:r>
            <w:r>
              <w:rPr>
                <w:rFonts w:asciiTheme="minorHAnsi" w:hAnsiTheme="minorHAnsi"/>
                <w:sz w:val="22"/>
              </w:rPr>
              <w:tab/>
            </w:r>
            <w:r w:rsidRPr="004913F3">
              <w:rPr>
                <w:rStyle w:val="Hyperlink"/>
              </w:rPr>
              <w:t>Register Fremdsprachen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65784109" w:history="1">
            <w:r w:rsidRPr="004913F3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913F3">
              <w:rPr>
                <w:rStyle w:val="Hyperlink"/>
              </w:rPr>
              <w:t>Kandidatenverfahren &gt; Aufnehmen /Einschulen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65784110" w:history="1">
            <w:r w:rsidRPr="004913F3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913F3">
              <w:rPr>
                <w:rStyle w:val="Hyperlink"/>
              </w:rPr>
              <w:t>Unterricht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65784111" w:history="1">
            <w:r w:rsidRPr="004913F3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913F3">
              <w:rPr>
                <w:rStyle w:val="Hyperlink"/>
              </w:rPr>
              <w:t>Zeugniskonfiguration &gt; Zeugnisformulare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65784112" w:history="1">
            <w:r w:rsidRPr="004913F3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913F3">
              <w:rPr>
                <w:rStyle w:val="Hyperlink"/>
              </w:rPr>
              <w:t>Extras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65784113" w:history="1">
            <w:r w:rsidRPr="004913F3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4913F3">
              <w:rPr>
                <w:rStyle w:val="Hyperlink"/>
              </w:rPr>
              <w:t>Berichtsverwaltung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4"/>
            <w:rPr>
              <w:rFonts w:asciiTheme="minorHAnsi" w:hAnsiTheme="minorHAnsi"/>
              <w:sz w:val="22"/>
            </w:rPr>
          </w:pPr>
          <w:hyperlink w:anchor="_Toc465784114" w:history="1">
            <w:r w:rsidRPr="004913F3">
              <w:rPr>
                <w:rStyle w:val="Hyperlink"/>
              </w:rPr>
              <w:t>4.1.1</w:t>
            </w:r>
            <w:r>
              <w:rPr>
                <w:rFonts w:asciiTheme="minorHAnsi" w:hAnsiTheme="minorHAnsi"/>
                <w:sz w:val="22"/>
              </w:rPr>
              <w:tab/>
            </w:r>
            <w:r w:rsidRPr="004913F3">
              <w:rPr>
                <w:rStyle w:val="Hyperlink"/>
              </w:rPr>
              <w:t>Angepasste Berichte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4"/>
            <w:rPr>
              <w:rFonts w:asciiTheme="minorHAnsi" w:hAnsiTheme="minorHAnsi"/>
              <w:sz w:val="22"/>
            </w:rPr>
          </w:pPr>
          <w:hyperlink w:anchor="_Toc465784115" w:history="1">
            <w:r w:rsidRPr="004913F3">
              <w:rPr>
                <w:rStyle w:val="Hyperlink"/>
              </w:rPr>
              <w:t>4.1.2</w:t>
            </w:r>
            <w:r>
              <w:rPr>
                <w:rFonts w:asciiTheme="minorHAnsi" w:hAnsiTheme="minorHAnsi"/>
                <w:sz w:val="22"/>
              </w:rPr>
              <w:tab/>
            </w:r>
            <w:r w:rsidRPr="004913F3">
              <w:rPr>
                <w:rStyle w:val="Hyperlink"/>
              </w:rPr>
              <w:t>Neue Berichte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65004A" w:rsidRDefault="0065004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65784116" w:history="1">
            <w:r w:rsidRPr="004913F3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4913F3">
              <w:rPr>
                <w:rStyle w:val="Hyperlink"/>
              </w:rPr>
              <w:t>Ausblick auf Release 24 im Januar 2017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_Toc465784116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A3A6A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6B21F9" w:rsidRDefault="00D81B0A" w:rsidP="00A23647">
          <w:pPr>
            <w:pStyle w:val="Verzeichnis2"/>
            <w:outlineLvl w:val="1"/>
          </w:pPr>
          <w:r>
            <w:fldChar w:fldCharType="end"/>
          </w:r>
        </w:p>
      </w:sdtContent>
    </w:sdt>
    <w:p w:rsidR="00A23647" w:rsidRDefault="00A23647" w:rsidP="00A23647">
      <w:pPr>
        <w:pStyle w:val="LDTextinhalt"/>
        <w:outlineLvl w:val="1"/>
        <w:sectPr w:rsidR="00A23647" w:rsidSect="00441B07"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2977" w:right="849" w:bottom="1134" w:left="1417" w:header="0" w:footer="708" w:gutter="0"/>
          <w:cols w:space="708"/>
          <w:docGrid w:linePitch="360"/>
        </w:sectPr>
      </w:pPr>
      <w:bookmarkStart w:id="0" w:name="_Toc433269071"/>
    </w:p>
    <w:p w:rsidR="005B47B9" w:rsidRDefault="005B47B9" w:rsidP="00A23647">
      <w:pPr>
        <w:pStyle w:val="berschrift2"/>
      </w:pPr>
      <w:bookmarkStart w:id="1" w:name="_Toc439069819"/>
      <w:bookmarkStart w:id="2" w:name="_Toc465784097"/>
      <w:bookmarkEnd w:id="1"/>
      <w:r>
        <w:lastRenderedPageBreak/>
        <w:t>S</w:t>
      </w:r>
      <w:r w:rsidR="00B13EB7">
        <w:t>chule</w:t>
      </w:r>
      <w:bookmarkEnd w:id="2"/>
      <w:r w:rsidR="00B13EB7">
        <w:t xml:space="preserve"> </w:t>
      </w:r>
    </w:p>
    <w:p w:rsidR="00052350" w:rsidRDefault="00662F37" w:rsidP="00A23647">
      <w:pPr>
        <w:pStyle w:val="berschrift3"/>
      </w:pPr>
      <w:bookmarkStart w:id="3" w:name="_Ref448127043"/>
      <w:bookmarkStart w:id="4" w:name="_Toc465784098"/>
      <w:r>
        <w:t xml:space="preserve">Personal &gt; Personal bearbeiten – Register </w:t>
      </w:r>
      <w:r w:rsidR="00B13EB7">
        <w:t>Pers</w:t>
      </w:r>
      <w:r w:rsidR="003C7EC3">
        <w:t>onenbezogen</w:t>
      </w:r>
      <w:bookmarkEnd w:id="4"/>
      <w:r w:rsidR="00052350">
        <w:t xml:space="preserve"> </w:t>
      </w:r>
      <w:bookmarkEnd w:id="3"/>
    </w:p>
    <w:p w:rsidR="00B13EB7" w:rsidRDefault="004677EC" w:rsidP="008E6055">
      <w:pPr>
        <w:pStyle w:val="LDTextinhalteingerckt"/>
      </w:pPr>
      <w:r>
        <w:t xml:space="preserve">Im Bereich </w:t>
      </w:r>
      <w:r w:rsidRPr="004677EC">
        <w:rPr>
          <w:rStyle w:val="LDBereichTabelle"/>
        </w:rPr>
        <w:t>Dienstbezogene Daten</w:t>
      </w:r>
      <w:r>
        <w:t xml:space="preserve"> stehen im </w:t>
      </w:r>
      <w:r w:rsidR="00B13EB7">
        <w:t xml:space="preserve">Feld </w:t>
      </w:r>
      <w:r w:rsidR="00B13EB7" w:rsidRPr="004677EC">
        <w:rPr>
          <w:rStyle w:val="LDBedienelement"/>
        </w:rPr>
        <w:t>Einstellungsqualifikationen</w:t>
      </w:r>
      <w:r w:rsidR="00B13EB7">
        <w:rPr>
          <w:rStyle w:val="LDBereichTabelle"/>
        </w:rPr>
        <w:t xml:space="preserve"> </w:t>
      </w:r>
      <w:r w:rsidR="00B13EB7" w:rsidRPr="00B13EB7">
        <w:t>folgende Einträge</w:t>
      </w:r>
      <w:r w:rsidR="00B13EB7">
        <w:t xml:space="preserve"> </w:t>
      </w:r>
      <w:r w:rsidR="00B13EB7" w:rsidRPr="00B13EB7">
        <w:rPr>
          <w:rStyle w:val="hervorhebung"/>
        </w:rPr>
        <w:t>neu</w:t>
      </w:r>
      <w:r w:rsidR="00B13EB7">
        <w:t xml:space="preserve"> zur Verfügung:</w:t>
      </w:r>
    </w:p>
    <w:p w:rsidR="00B13EB7" w:rsidRPr="00B13EB7" w:rsidRDefault="00B13EB7" w:rsidP="003422DA">
      <w:pPr>
        <w:pStyle w:val="LDTextinhalteingerckt"/>
        <w:rPr>
          <w:rStyle w:val="LDMeneintrag"/>
        </w:rPr>
      </w:pPr>
      <w:r w:rsidRPr="00B13EB7">
        <w:rPr>
          <w:rStyle w:val="LDMeneintrag"/>
        </w:rPr>
        <w:t>1. Staatsprüfung</w:t>
      </w:r>
      <w:r w:rsidRPr="00B13EB7">
        <w:t xml:space="preserve"> (vorher 1. Staatsexamen)</w:t>
      </w:r>
      <w:r w:rsidR="003422DA">
        <w:t xml:space="preserve"> und </w:t>
      </w:r>
      <w:r w:rsidRPr="00B13EB7">
        <w:rPr>
          <w:rStyle w:val="LDMeneintrag"/>
        </w:rPr>
        <w:t>Nichtlehrendes Personal</w:t>
      </w:r>
    </w:p>
    <w:p w:rsidR="00A23647" w:rsidRDefault="00A23647" w:rsidP="00A23647">
      <w:pPr>
        <w:pStyle w:val="berschrift3"/>
      </w:pPr>
      <w:bookmarkStart w:id="5" w:name="_Toc465784099"/>
      <w:r>
        <w:t xml:space="preserve">Schulumfeld &gt; Betriebe </w:t>
      </w:r>
      <w:r w:rsidR="002F4085">
        <w:t xml:space="preserve"> und  … &gt; Kindergärten/Horte</w:t>
      </w:r>
      <w:bookmarkEnd w:id="5"/>
    </w:p>
    <w:p w:rsidR="002F4085" w:rsidRDefault="00440606" w:rsidP="00440606">
      <w:pPr>
        <w:pStyle w:val="LDTextinhalteingerckt"/>
      </w:pPr>
      <w:r>
        <w:t xml:space="preserve">Die Funktionen der beiden </w:t>
      </w:r>
      <w:r w:rsidR="00EF40E8">
        <w:t>Webseite</w:t>
      </w:r>
      <w:r w:rsidR="002F4085">
        <w:t>n</w:t>
      </w:r>
      <w:r w:rsidR="00EF40E8">
        <w:t xml:space="preserve"> </w:t>
      </w:r>
      <w:r w:rsidR="00EF40E8" w:rsidRPr="004716EC">
        <w:rPr>
          <w:rStyle w:val="LDMenpunkt"/>
        </w:rPr>
        <w:t xml:space="preserve">Schule &gt; Schulumfeld &gt; </w:t>
      </w:r>
      <w:r w:rsidR="00EF40E8">
        <w:rPr>
          <w:rStyle w:val="LDMenpunkt"/>
        </w:rPr>
        <w:t xml:space="preserve">Betriebe </w:t>
      </w:r>
      <w:r w:rsidR="00EF40E8">
        <w:t xml:space="preserve"> (</w:t>
      </w:r>
      <w:r w:rsidR="00036212">
        <w:fldChar w:fldCharType="begin"/>
      </w:r>
      <w:r w:rsidR="00036212">
        <w:instrText xml:space="preserve"> REF _Ref465762808 \h </w:instrText>
      </w:r>
      <w:r w:rsidR="00036212">
        <w:fldChar w:fldCharType="separate"/>
      </w:r>
      <w:r w:rsidR="00AA3A6A">
        <w:t xml:space="preserve">Abb. </w:t>
      </w:r>
      <w:r w:rsidR="00AA3A6A">
        <w:rPr>
          <w:noProof/>
        </w:rPr>
        <w:t>1</w:t>
      </w:r>
      <w:r w:rsidR="00036212">
        <w:fldChar w:fldCharType="end"/>
      </w:r>
      <w:r w:rsidR="00C02BD3">
        <w:t>)</w:t>
      </w:r>
      <w:r w:rsidR="00EF40E8">
        <w:t xml:space="preserve"> </w:t>
      </w:r>
      <w:r>
        <w:t xml:space="preserve">und  </w:t>
      </w:r>
      <w:r w:rsidR="002F4085" w:rsidRPr="004716EC">
        <w:rPr>
          <w:rStyle w:val="LDMenpunkt"/>
        </w:rPr>
        <w:t xml:space="preserve">Schule &gt; Schulumfeld &gt; </w:t>
      </w:r>
      <w:r w:rsidR="002F4085">
        <w:rPr>
          <w:rStyle w:val="LDMenpunkt"/>
        </w:rPr>
        <w:t>Kindergärten/Horte</w:t>
      </w:r>
      <w:r w:rsidR="002F4085">
        <w:t xml:space="preserve"> (</w:t>
      </w:r>
      <w:r w:rsidR="00F15789">
        <w:fldChar w:fldCharType="begin"/>
      </w:r>
      <w:r w:rsidR="00F15789">
        <w:instrText xml:space="preserve"> REF _Ref464807479 \h </w:instrText>
      </w:r>
      <w:r w:rsidR="00F15789">
        <w:fldChar w:fldCharType="separate"/>
      </w:r>
      <w:r w:rsidR="00AA3A6A">
        <w:t xml:space="preserve">Abb. </w:t>
      </w:r>
      <w:r w:rsidR="00AA3A6A">
        <w:rPr>
          <w:noProof/>
        </w:rPr>
        <w:t>2</w:t>
      </w:r>
      <w:r w:rsidR="00F15789">
        <w:fldChar w:fldCharType="end"/>
      </w:r>
      <w:r w:rsidR="00F15789">
        <w:t>)</w:t>
      </w:r>
      <w:r w:rsidR="002F4085">
        <w:t xml:space="preserve"> </w:t>
      </w:r>
      <w:r>
        <w:t>wurden erweitert.</w:t>
      </w:r>
    </w:p>
    <w:p w:rsidR="00450ECF" w:rsidRDefault="00440606" w:rsidP="00326C57">
      <w:pPr>
        <w:pStyle w:val="LDAuflistungHandlungen"/>
      </w:pPr>
      <w:r>
        <w:t xml:space="preserve">Sie </w:t>
      </w:r>
      <w:r w:rsidR="00450ECF">
        <w:t xml:space="preserve">können nun entweder alle </w:t>
      </w:r>
      <w:r w:rsidR="00450ECF" w:rsidRPr="0065004A">
        <w:rPr>
          <w:rStyle w:val="hervorhebung"/>
        </w:rPr>
        <w:t>aktiven</w:t>
      </w:r>
      <w:r w:rsidR="00450ECF">
        <w:t xml:space="preserve"> </w:t>
      </w:r>
      <w:r w:rsidR="00450ECF" w:rsidRPr="00450ECF">
        <w:rPr>
          <w:rStyle w:val="LDRegister"/>
        </w:rPr>
        <w:t>oder</w:t>
      </w:r>
      <w:r w:rsidR="00450ECF">
        <w:t xml:space="preserve"> alle </w:t>
      </w:r>
      <w:r w:rsidR="00450ECF" w:rsidRPr="0065004A">
        <w:rPr>
          <w:rStyle w:val="hervorhebung"/>
        </w:rPr>
        <w:t>inaktiven</w:t>
      </w:r>
      <w:r w:rsidR="00450ECF">
        <w:t xml:space="preserve"> Einrichtungen sehen.</w:t>
      </w:r>
    </w:p>
    <w:p w:rsidR="00450ECF" w:rsidRDefault="00450ECF" w:rsidP="00450ECF">
      <w:pPr>
        <w:pStyle w:val="LDAuflistungzweiteEbene"/>
      </w:pPr>
      <w:r>
        <w:t xml:space="preserve">Standardmäßig sehen Sie alle </w:t>
      </w:r>
      <w:r w:rsidRPr="0065004A">
        <w:rPr>
          <w:rStyle w:val="hervorhebung"/>
        </w:rPr>
        <w:t>aktiven</w:t>
      </w:r>
      <w:r>
        <w:t xml:space="preserve"> Einrichtungen.</w:t>
      </w:r>
    </w:p>
    <w:p w:rsidR="00084654" w:rsidRDefault="00450ECF" w:rsidP="00450ECF">
      <w:pPr>
        <w:pStyle w:val="LDAuflistungzweiteEbene"/>
      </w:pPr>
      <w:r>
        <w:t xml:space="preserve">Um alle </w:t>
      </w:r>
      <w:r w:rsidRPr="0065004A">
        <w:rPr>
          <w:rStyle w:val="hervorhebung"/>
        </w:rPr>
        <w:t>inaktiven</w:t>
      </w:r>
      <w:r>
        <w:t xml:space="preserve"> Einrichtungen zu sehen, entfernen Sie das Häkchen unter der Spaltenüberschrift </w:t>
      </w:r>
      <w:r w:rsidRPr="00450ECF">
        <w:rPr>
          <w:rStyle w:val="hervorhebung"/>
        </w:rPr>
        <w:t>Aktiv</w:t>
      </w:r>
      <w:r w:rsidR="00C02BD3">
        <w:t xml:space="preserve"> und klicken auf das </w:t>
      </w:r>
      <w:proofErr w:type="gramStart"/>
      <w:r w:rsidR="00C02BD3">
        <w:t xml:space="preserve">Schaltsymbol </w:t>
      </w:r>
      <w:proofErr w:type="gramEnd"/>
      <w:r w:rsidR="00C02BD3">
        <w:rPr>
          <w:noProof/>
          <w:lang w:eastAsia="de-DE"/>
        </w:rPr>
        <w:drawing>
          <wp:inline distT="0" distB="0" distL="0" distR="0" wp14:anchorId="696B26BF" wp14:editId="4EBA4CB2">
            <wp:extent cx="152400" cy="152400"/>
            <wp:effectExtent l="0" t="0" r="0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tern.g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BD3">
        <w:t>.</w:t>
      </w:r>
    </w:p>
    <w:p w:rsidR="00036212" w:rsidRDefault="00C02BD3" w:rsidP="00036212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5C1D244D" wp14:editId="65067D6E">
            <wp:extent cx="4320000" cy="1432800"/>
            <wp:effectExtent l="19050" t="19050" r="23495" b="1524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32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02BD3" w:rsidRDefault="00036212" w:rsidP="00036212">
      <w:pPr>
        <w:pStyle w:val="LDBildunterschrift"/>
      </w:pPr>
      <w:bookmarkStart w:id="6" w:name="_Ref465762808"/>
      <w:r>
        <w:t xml:space="preserve">Abb. </w:t>
      </w:r>
      <w:fldSimple w:instr=" SEQ Abb. \* ARABIC ">
        <w:r w:rsidR="00AA3A6A">
          <w:rPr>
            <w:noProof/>
          </w:rPr>
          <w:t>1</w:t>
        </w:r>
      </w:fldSimple>
      <w:bookmarkEnd w:id="6"/>
      <w:r>
        <w:tab/>
      </w:r>
      <w:r>
        <w:tab/>
        <w:t xml:space="preserve">Filtermöglichkeiten auf der Webseite </w:t>
      </w:r>
      <w:r>
        <w:rPr>
          <w:rStyle w:val="LDMenpunkt"/>
        </w:rPr>
        <w:t>Betriebe</w:t>
      </w:r>
    </w:p>
    <w:p w:rsidR="00C02BD3" w:rsidRPr="00C02BD3" w:rsidRDefault="00C02BD3" w:rsidP="00036212">
      <w:pPr>
        <w:pStyle w:val="LDTextinhalt"/>
      </w:pPr>
      <w:r>
        <w:tab/>
      </w:r>
      <w:r w:rsidRPr="00036212">
        <w:rPr>
          <w:noProof/>
          <w:lang w:eastAsia="de-DE"/>
        </w:rPr>
        <w:drawing>
          <wp:inline distT="0" distB="0" distL="0" distR="0" wp14:anchorId="4506CE89" wp14:editId="312E34FD">
            <wp:extent cx="4320000" cy="3236400"/>
            <wp:effectExtent l="19050" t="19050" r="23495" b="2159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6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84654" w:rsidRDefault="00084654" w:rsidP="00084654">
      <w:pPr>
        <w:pStyle w:val="LDBildunterschrift"/>
      </w:pPr>
      <w:bookmarkStart w:id="7" w:name="_Ref464807479"/>
      <w:r>
        <w:t xml:space="preserve">Abb. </w:t>
      </w:r>
      <w:fldSimple w:instr=" SEQ Abb. \* ARABIC ">
        <w:r w:rsidR="00AA3A6A">
          <w:rPr>
            <w:noProof/>
          </w:rPr>
          <w:t>2</w:t>
        </w:r>
      </w:fldSimple>
      <w:bookmarkEnd w:id="7"/>
      <w:r>
        <w:tab/>
        <w:t xml:space="preserve">Filtermöglichkeiten auf der Webseite </w:t>
      </w:r>
      <w:r w:rsidRPr="00084654">
        <w:rPr>
          <w:rStyle w:val="LDMenpunkt"/>
          <w:rFonts w:cstheme="minorBidi"/>
          <w:bCs/>
          <w:smallCaps w:val="0"/>
          <w:sz w:val="18"/>
          <w:szCs w:val="18"/>
        </w:rPr>
        <w:t>Kindergärten</w:t>
      </w:r>
      <w:r w:rsidRPr="00EF40E8">
        <w:rPr>
          <w:rStyle w:val="LDMenpunkt"/>
        </w:rPr>
        <w:t>/Horte</w:t>
      </w:r>
    </w:p>
    <w:p w:rsidR="00084654" w:rsidRDefault="00440606" w:rsidP="00084654">
      <w:pPr>
        <w:pStyle w:val="LDAuflistungHandlungen"/>
      </w:pPr>
      <w:r>
        <w:lastRenderedPageBreak/>
        <w:t>Sie kö</w:t>
      </w:r>
      <w:r w:rsidR="00084654">
        <w:t xml:space="preserve">nnen vorhandene Einträge </w:t>
      </w:r>
      <w:r w:rsidR="00084654" w:rsidRPr="008B3394">
        <w:rPr>
          <w:rStyle w:val="hervorhebung"/>
        </w:rPr>
        <w:t xml:space="preserve">aktiv </w:t>
      </w:r>
      <w:r w:rsidR="00084654" w:rsidRPr="00084654">
        <w:rPr>
          <w:rStyle w:val="hervorhebungrot"/>
        </w:rPr>
        <w:t>oder</w:t>
      </w:r>
      <w:r w:rsidR="00084654" w:rsidRPr="008B3394">
        <w:rPr>
          <w:rStyle w:val="hervorhebung"/>
        </w:rPr>
        <w:t xml:space="preserve"> inaktiv</w:t>
      </w:r>
      <w:r w:rsidR="00084654">
        <w:t xml:space="preserve"> setzen. </w:t>
      </w:r>
    </w:p>
    <w:p w:rsidR="00084654" w:rsidRDefault="00084654" w:rsidP="00084654">
      <w:pPr>
        <w:pStyle w:val="LDAuflistungzweiteEbene"/>
      </w:pPr>
      <w:r>
        <w:t xml:space="preserve">Klicken Sie hierfür in die Zeile des gewünschten Eintrages </w:t>
      </w:r>
    </w:p>
    <w:p w:rsidR="00084654" w:rsidRDefault="00084654" w:rsidP="00084654">
      <w:pPr>
        <w:pStyle w:val="LDAuflistungzweiteEbene"/>
      </w:pPr>
      <w:r>
        <w:t xml:space="preserve">Klicken Sie auf das Schaltsymbol </w:t>
      </w:r>
      <w:r w:rsidRPr="00150157">
        <w:rPr>
          <w:noProof/>
          <w:lang w:eastAsia="de-DE"/>
        </w:rPr>
        <w:drawing>
          <wp:inline distT="0" distB="0" distL="0" distR="0" wp14:anchorId="54B391DF" wp14:editId="07EFE830">
            <wp:extent cx="152400" cy="15240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rbeiten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2DA" w:rsidRPr="00EF40E8" w:rsidRDefault="003422DA" w:rsidP="003422DA">
      <w:pPr>
        <w:pStyle w:val="LDAuflistungzweiteEbene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AB3A8E" wp14:editId="58F20724">
                <wp:simplePos x="0" y="0"/>
                <wp:positionH relativeFrom="column">
                  <wp:posOffset>920379</wp:posOffset>
                </wp:positionH>
                <wp:positionV relativeFrom="paragraph">
                  <wp:posOffset>1070911</wp:posOffset>
                </wp:positionV>
                <wp:extent cx="966158" cy="181154"/>
                <wp:effectExtent l="0" t="0" r="24765" b="28575"/>
                <wp:wrapNone/>
                <wp:docPr id="96" name="Rechteck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158" cy="1811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96" o:spid="_x0000_s1026" style="position:absolute;margin-left:72.45pt;margin-top:84.3pt;width:76.1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" filled="f" strokecolor="#c00000" strokeweight="2pt"/>
            </w:pict>
          </mc:Fallback>
        </mc:AlternateContent>
      </w:r>
      <w:r w:rsidR="00084654" w:rsidRPr="00EF40E8">
        <w:t xml:space="preserve">Entfernen oder setzen Sie im Dialogfenster </w:t>
      </w:r>
      <w:r w:rsidR="00084654">
        <w:rPr>
          <w:rStyle w:val="LDBedienelement"/>
        </w:rPr>
        <w:t xml:space="preserve">Betrieb </w:t>
      </w:r>
      <w:r w:rsidR="00084654" w:rsidRPr="00EF40E8">
        <w:rPr>
          <w:rStyle w:val="LDBedienelement"/>
        </w:rPr>
        <w:t>bearbeiten</w:t>
      </w:r>
      <w:r w:rsidR="00084654" w:rsidRPr="00EF40E8">
        <w:t xml:space="preserve"> </w:t>
      </w:r>
      <w:r w:rsidR="00084654">
        <w:t xml:space="preserve">oder </w:t>
      </w:r>
      <w:r w:rsidR="00084654" w:rsidRPr="00EF40E8">
        <w:rPr>
          <w:rStyle w:val="LDBedienelement"/>
        </w:rPr>
        <w:t>Kindergarten/Hort bearbeiten</w:t>
      </w:r>
      <w:r w:rsidR="00084654" w:rsidRPr="00EF40E8">
        <w:t xml:space="preserve"> im Ber</w:t>
      </w:r>
      <w:r w:rsidR="00084654">
        <w:t>e</w:t>
      </w:r>
      <w:r w:rsidR="00084654" w:rsidRPr="00EF40E8">
        <w:t xml:space="preserve">ich </w:t>
      </w:r>
      <w:r w:rsidR="00084654" w:rsidRPr="00EF40E8">
        <w:rPr>
          <w:rStyle w:val="LDBereichTabelle"/>
        </w:rPr>
        <w:t>Kontakt</w:t>
      </w:r>
      <w:r w:rsidR="00084654" w:rsidRPr="00EF40E8">
        <w:t xml:space="preserve"> das Häkchen im Feld </w:t>
      </w:r>
      <w:proofErr w:type="spellStart"/>
      <w:r w:rsidR="00084654" w:rsidRPr="00EF40E8">
        <w:rPr>
          <w:rStyle w:val="LDBedienelement"/>
        </w:rPr>
        <w:t>Aktiv</w:t>
      </w:r>
      <w:proofErr w:type="spellEnd"/>
      <w:r w:rsidR="00084654" w:rsidRPr="00EF40E8">
        <w:t>.</w:t>
      </w:r>
      <w:r>
        <w:br/>
      </w:r>
      <w:r>
        <w:br/>
      </w:r>
      <w:r>
        <w:rPr>
          <w:noProof/>
          <w:lang w:eastAsia="de-DE"/>
        </w:rPr>
        <w:drawing>
          <wp:inline distT="0" distB="0" distL="0" distR="0" wp14:anchorId="5808DAB3" wp14:editId="66BAF112">
            <wp:extent cx="2520000" cy="788400"/>
            <wp:effectExtent l="19050" t="19050" r="13970" b="12065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88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84654" w:rsidRPr="00450ECF" w:rsidRDefault="00084654" w:rsidP="00440606">
      <w:pPr>
        <w:pStyle w:val="LDTextinhalt"/>
      </w:pPr>
    </w:p>
    <w:p w:rsidR="00084654" w:rsidRDefault="00440606" w:rsidP="00036212">
      <w:pPr>
        <w:pStyle w:val="LDAuflistungHandlungen"/>
      </w:pPr>
      <w:r>
        <w:t xml:space="preserve">Sie </w:t>
      </w:r>
      <w:r w:rsidR="00450ECF">
        <w:t xml:space="preserve">können die angezeigten Einrichtungen </w:t>
      </w:r>
      <w:r w:rsidR="00036212">
        <w:t xml:space="preserve">zudem gleichzeitig nach weiteren Kriterien </w:t>
      </w:r>
      <w:r w:rsidR="00084654" w:rsidRPr="00084654">
        <w:rPr>
          <w:rStyle w:val="hervorhebung"/>
        </w:rPr>
        <w:t>filtern</w:t>
      </w:r>
      <w:r w:rsidR="00084654">
        <w:t xml:space="preserve"> </w:t>
      </w:r>
    </w:p>
    <w:p w:rsidR="00036212" w:rsidRPr="003422DA" w:rsidRDefault="00036212" w:rsidP="0065004A">
      <w:pPr>
        <w:pStyle w:val="LDTextinhalt"/>
      </w:pPr>
    </w:p>
    <w:tbl>
      <w:tblPr>
        <w:tblW w:w="4475" w:type="pct"/>
        <w:tblInd w:w="10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7992"/>
      </w:tblGrid>
      <w:tr w:rsidR="00084654" w:rsidRPr="005014E7" w:rsidTr="00036212">
        <w:trPr>
          <w:trHeight w:val="450"/>
        </w:trPr>
        <w:tc>
          <w:tcPr>
            <w:tcW w:w="481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:rsidR="00084654" w:rsidRPr="005014E7" w:rsidRDefault="00084654" w:rsidP="00036212">
            <w:pPr>
              <w:rPr>
                <w:rFonts w:cs="Arial"/>
                <w:noProof/>
                <w:lang w:eastAsia="de-DE"/>
              </w:rPr>
            </w:pPr>
            <w:r w:rsidRPr="005014E7">
              <w:rPr>
                <w:rFonts w:cs="Arial"/>
                <w:noProof/>
                <w:lang w:eastAsia="de-DE"/>
              </w:rPr>
              <w:drawing>
                <wp:inline distT="0" distB="0" distL="0" distR="0" wp14:anchorId="003786BB" wp14:editId="6D385BB8">
                  <wp:extent cx="381600" cy="295200"/>
                  <wp:effectExtent l="0" t="0" r="0" b="0"/>
                  <wp:docPr id="4" name="Grafik 4" descr="Inf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f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9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:rsidR="00084654" w:rsidRDefault="00084654" w:rsidP="00036212">
            <w:pPr>
              <w:rPr>
                <w:rStyle w:val="LDNeu"/>
              </w:rPr>
            </w:pPr>
            <w:r>
              <w:rPr>
                <w:rStyle w:val="LDNeu"/>
              </w:rPr>
              <w:t>Hinweis</w:t>
            </w:r>
          </w:p>
          <w:p w:rsidR="00084654" w:rsidRDefault="00084654" w:rsidP="00036212">
            <w:r>
              <w:t>Sie können</w:t>
            </w:r>
          </w:p>
          <w:p w:rsidR="00084654" w:rsidRDefault="00084654" w:rsidP="00084654">
            <w:pPr>
              <w:pStyle w:val="LDAuflistunginTabelle"/>
            </w:pPr>
            <w:r>
              <w:t xml:space="preserve">nach </w:t>
            </w:r>
            <w:r w:rsidRPr="00084654">
              <w:rPr>
                <w:rStyle w:val="hervorhebung"/>
              </w:rPr>
              <w:t>mehreren Kriterien gleichzeitig</w:t>
            </w:r>
            <w:r>
              <w:t xml:space="preserve"> filtern.</w:t>
            </w:r>
          </w:p>
          <w:p w:rsidR="00084654" w:rsidRPr="0065004A" w:rsidRDefault="00084654" w:rsidP="00084654">
            <w:pPr>
              <w:pStyle w:val="LDAuflistunginTabelle"/>
            </w:pPr>
            <w:r w:rsidRPr="00084654">
              <w:rPr>
                <w:rStyle w:val="hervorhebung"/>
              </w:rPr>
              <w:t>keine Platzhalter *</w:t>
            </w:r>
            <w:r>
              <w:t xml:space="preserve"> nutzen.</w:t>
            </w:r>
          </w:p>
          <w:p w:rsidR="00084654" w:rsidRPr="005014E7" w:rsidRDefault="00084654" w:rsidP="0065004A">
            <w:r>
              <w:t xml:space="preserve">Das Filterergebnis zeigt alle </w:t>
            </w:r>
            <w:proofErr w:type="spellStart"/>
            <w:r>
              <w:t>Einräge</w:t>
            </w:r>
            <w:proofErr w:type="spellEnd"/>
            <w:r>
              <w:t xml:space="preserve"> an, die die Filterkriterien enthalten</w:t>
            </w:r>
            <w:r w:rsidR="003422DA">
              <w:t xml:space="preserve"> (</w:t>
            </w:r>
            <w:r w:rsidR="003422DA">
              <w:sym w:font="Wingdings" w:char="F0E0"/>
            </w:r>
            <w:r w:rsidR="0065004A">
              <w:fldChar w:fldCharType="begin"/>
            </w:r>
            <w:r w:rsidR="0065004A">
              <w:instrText xml:space="preserve"> REF _Ref465762808 \h </w:instrText>
            </w:r>
            <w:r w:rsidR="0065004A">
              <w:fldChar w:fldCharType="separate"/>
            </w:r>
            <w:r w:rsidR="00AA3A6A">
              <w:t xml:space="preserve">Abb. </w:t>
            </w:r>
            <w:r w:rsidR="00AA3A6A">
              <w:rPr>
                <w:noProof/>
              </w:rPr>
              <w:t>1</w:t>
            </w:r>
            <w:r w:rsidR="0065004A">
              <w:fldChar w:fldCharType="end"/>
            </w:r>
            <w:r w:rsidR="0065004A">
              <w:t xml:space="preserve"> </w:t>
            </w:r>
            <w:r w:rsidR="003422DA">
              <w:t xml:space="preserve">und </w:t>
            </w:r>
            <w:r w:rsidR="0065004A">
              <w:fldChar w:fldCharType="begin"/>
            </w:r>
            <w:r w:rsidR="0065004A">
              <w:instrText xml:space="preserve"> REF _Ref464807479 \h </w:instrText>
            </w:r>
            <w:r w:rsidR="0065004A">
              <w:fldChar w:fldCharType="separate"/>
            </w:r>
            <w:r w:rsidR="00AA3A6A">
              <w:t xml:space="preserve">Abb. </w:t>
            </w:r>
            <w:r w:rsidR="00AA3A6A">
              <w:rPr>
                <w:noProof/>
              </w:rPr>
              <w:t>2</w:t>
            </w:r>
            <w:r w:rsidR="0065004A">
              <w:fldChar w:fldCharType="end"/>
            </w:r>
            <w:bookmarkStart w:id="8" w:name="_GoBack"/>
            <w:bookmarkEnd w:id="8"/>
            <w:r w:rsidR="003422DA">
              <w:t>)</w:t>
            </w:r>
          </w:p>
        </w:tc>
      </w:tr>
    </w:tbl>
    <w:p w:rsidR="00113625" w:rsidRDefault="00113625" w:rsidP="000026B6">
      <w:pPr>
        <w:pStyle w:val="berschrift3"/>
      </w:pPr>
      <w:bookmarkStart w:id="9" w:name="_Toc465784100"/>
      <w:r>
        <w:t>Schulumfeld &gt; Schulen – Register Hessen</w:t>
      </w:r>
      <w:bookmarkEnd w:id="9"/>
    </w:p>
    <w:p w:rsidR="0086751F" w:rsidRDefault="0086751F" w:rsidP="0086751F">
      <w:pPr>
        <w:pStyle w:val="LDTextinhalteingerckt"/>
      </w:pPr>
      <w:r>
        <w:t xml:space="preserve">Sowohl auf der Webseite </w:t>
      </w:r>
      <w:r w:rsidRPr="0086751F">
        <w:rPr>
          <w:rStyle w:val="LDMenpunkt"/>
        </w:rPr>
        <w:t>Schulen</w:t>
      </w:r>
      <w:r>
        <w:t xml:space="preserve"> – Register </w:t>
      </w:r>
      <w:r w:rsidRPr="0086751F">
        <w:rPr>
          <w:rStyle w:val="LDRegister"/>
        </w:rPr>
        <w:t>Hessen</w:t>
      </w:r>
      <w:r>
        <w:t xml:space="preserve"> (</w:t>
      </w:r>
      <w:r>
        <w:fldChar w:fldCharType="begin"/>
      </w:r>
      <w:r>
        <w:instrText xml:space="preserve"> REF _Ref464810295 \h </w:instrText>
      </w:r>
      <w:r>
        <w:fldChar w:fldCharType="separate"/>
      </w:r>
      <w:r w:rsidR="00AA3A6A">
        <w:t xml:space="preserve">Abb. </w:t>
      </w:r>
      <w:r w:rsidR="00AA3A6A">
        <w:rPr>
          <w:noProof/>
        </w:rPr>
        <w:t>3</w:t>
      </w:r>
      <w:r>
        <w:fldChar w:fldCharType="end"/>
      </w:r>
      <w:r>
        <w:t xml:space="preserve">) als auch im Dialogfeld </w:t>
      </w:r>
      <w:r w:rsidRPr="0086751F">
        <w:rPr>
          <w:rStyle w:val="LDBereichTabelle"/>
        </w:rPr>
        <w:t>Schul</w:t>
      </w:r>
      <w:r>
        <w:rPr>
          <w:rStyle w:val="LDBereichTabelle"/>
        </w:rPr>
        <w:t xml:space="preserve">e </w:t>
      </w:r>
      <w:r w:rsidRPr="0086751F">
        <w:rPr>
          <w:rStyle w:val="LDBereichTabelle"/>
        </w:rPr>
        <w:t>suche</w:t>
      </w:r>
      <w:r>
        <w:rPr>
          <w:rStyle w:val="LDBereichTabelle"/>
        </w:rPr>
        <w:t>n</w:t>
      </w:r>
      <w:r w:rsidRPr="0086751F">
        <w:rPr>
          <w:rStyle w:val="LDBereichTabelle"/>
        </w:rPr>
        <w:t xml:space="preserve"> </w:t>
      </w:r>
      <w:r>
        <w:rPr>
          <w:rStyle w:val="LDBereichTabelle"/>
        </w:rPr>
        <w:t>(</w:t>
      </w:r>
      <w:r>
        <w:rPr>
          <w:rStyle w:val="LDBereichTabelle"/>
        </w:rPr>
        <w:fldChar w:fldCharType="begin"/>
      </w:r>
      <w:r>
        <w:rPr>
          <w:rStyle w:val="LDBereichTabelle"/>
        </w:rPr>
        <w:instrText xml:space="preserve"> REF _Ref464810305 \h </w:instrText>
      </w:r>
      <w:r>
        <w:rPr>
          <w:rStyle w:val="LDBereichTabelle"/>
        </w:rPr>
      </w:r>
      <w:r>
        <w:rPr>
          <w:rStyle w:val="LDBereichTabelle"/>
        </w:rPr>
        <w:fldChar w:fldCharType="separate"/>
      </w:r>
      <w:r w:rsidR="00AA3A6A">
        <w:t xml:space="preserve">Abb. </w:t>
      </w:r>
      <w:r w:rsidR="00AA3A6A">
        <w:rPr>
          <w:noProof/>
        </w:rPr>
        <w:t>4</w:t>
      </w:r>
      <w:r>
        <w:rPr>
          <w:rStyle w:val="LDBereichTabelle"/>
        </w:rPr>
        <w:fldChar w:fldCharType="end"/>
      </w:r>
      <w:r>
        <w:rPr>
          <w:rStyle w:val="LDBereichTabelle"/>
        </w:rPr>
        <w:t xml:space="preserve">) </w:t>
      </w:r>
      <w:r>
        <w:t xml:space="preserve">wurden rechts die beiden Spalten </w:t>
      </w:r>
      <w:r>
        <w:rPr>
          <w:rStyle w:val="LDBedienelement"/>
        </w:rPr>
        <w:t>G</w:t>
      </w:r>
      <w:r w:rsidR="00113625" w:rsidRPr="0086751F">
        <w:rPr>
          <w:rStyle w:val="LDBedienelement"/>
        </w:rPr>
        <w:t>ültig bis</w:t>
      </w:r>
      <w:r>
        <w:t xml:space="preserve"> und </w:t>
      </w:r>
      <w:r>
        <w:rPr>
          <w:rStyle w:val="LDBedienelement"/>
        </w:rPr>
        <w:t>G</w:t>
      </w:r>
      <w:r w:rsidRPr="0086751F">
        <w:rPr>
          <w:rStyle w:val="LDBedienelement"/>
        </w:rPr>
        <w:t>ültig ab</w:t>
      </w:r>
      <w:r>
        <w:t xml:space="preserve"> hinzugefügt.</w:t>
      </w:r>
    </w:p>
    <w:p w:rsidR="0086751F" w:rsidRDefault="0086751F" w:rsidP="0086751F">
      <w:pPr>
        <w:pStyle w:val="LDTextinhalteingerckt"/>
        <w:keepNext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238CFF" wp14:editId="3CE4CAC2">
                <wp:simplePos x="0" y="0"/>
                <wp:positionH relativeFrom="column">
                  <wp:posOffset>3560062</wp:posOffset>
                </wp:positionH>
                <wp:positionV relativeFrom="paragraph">
                  <wp:posOffset>785627</wp:posOffset>
                </wp:positionV>
                <wp:extent cx="897147" cy="905773"/>
                <wp:effectExtent l="0" t="0" r="17780" b="27940"/>
                <wp:wrapNone/>
                <wp:docPr id="24" name="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147" cy="9057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4" o:spid="_x0000_s1026" style="position:absolute;margin-left:280.3pt;margin-top:61.85pt;width:70.65pt;height:71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" filled="f" strokecolor="#c00000" strokeweight="2pt"/>
            </w:pict>
          </mc:Fallback>
        </mc:AlternateContent>
      </w:r>
      <w:r w:rsidR="00113625">
        <w:rPr>
          <w:noProof/>
          <w:lang w:eastAsia="de-DE"/>
        </w:rPr>
        <w:drawing>
          <wp:inline distT="0" distB="0" distL="0" distR="0" wp14:anchorId="30435031" wp14:editId="216827DE">
            <wp:extent cx="4320000" cy="1674000"/>
            <wp:effectExtent l="19050" t="19050" r="23495" b="2159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74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13625" w:rsidRDefault="0086751F" w:rsidP="0086751F">
      <w:pPr>
        <w:pStyle w:val="LDBildunterschrift"/>
      </w:pPr>
      <w:bookmarkStart w:id="10" w:name="_Ref464810295"/>
      <w:r>
        <w:t xml:space="preserve">Abb. </w:t>
      </w:r>
      <w:fldSimple w:instr=" SEQ Abb. \* ARABIC ">
        <w:r w:rsidR="00AA3A6A">
          <w:rPr>
            <w:noProof/>
          </w:rPr>
          <w:t>3</w:t>
        </w:r>
      </w:fldSimple>
      <w:bookmarkEnd w:id="10"/>
      <w:r>
        <w:tab/>
        <w:t xml:space="preserve">Webseite </w:t>
      </w:r>
      <w:r w:rsidRPr="003422DA">
        <w:rPr>
          <w:rStyle w:val="LDMenpunkt"/>
        </w:rPr>
        <w:t>Schule &gt; Schulumfeld &gt; Schulen</w:t>
      </w:r>
    </w:p>
    <w:p w:rsidR="0086751F" w:rsidRDefault="00E44315" w:rsidP="0086751F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CE2EBD" wp14:editId="07E3E041">
                <wp:simplePos x="0" y="0"/>
                <wp:positionH relativeFrom="column">
                  <wp:posOffset>3456545</wp:posOffset>
                </wp:positionH>
                <wp:positionV relativeFrom="paragraph">
                  <wp:posOffset>621258</wp:posOffset>
                </wp:positionV>
                <wp:extent cx="1052422" cy="914400"/>
                <wp:effectExtent l="0" t="0" r="14605" b="19050"/>
                <wp:wrapNone/>
                <wp:docPr id="26" name="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42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6" o:spid="_x0000_s1026" style="position:absolute;margin-left:272.15pt;margin-top:48.9pt;width:82.85pt;height:1in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" filled="f" strokecolor="#c00000" strokeweight="2pt"/>
            </w:pict>
          </mc:Fallback>
        </mc:AlternateContent>
      </w:r>
      <w:r w:rsidR="00113625">
        <w:rPr>
          <w:noProof/>
          <w:lang w:eastAsia="de-DE"/>
        </w:rPr>
        <w:drawing>
          <wp:inline distT="0" distB="0" distL="0" distR="0" wp14:anchorId="4C1EDE0D" wp14:editId="57397AA7">
            <wp:extent cx="4320000" cy="1515600"/>
            <wp:effectExtent l="19050" t="19050" r="23495" b="2794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15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13625" w:rsidRPr="00113625" w:rsidRDefault="0086751F" w:rsidP="0086751F">
      <w:pPr>
        <w:pStyle w:val="LDBildunterschrift"/>
      </w:pPr>
      <w:bookmarkStart w:id="11" w:name="_Ref464810305"/>
      <w:r>
        <w:t xml:space="preserve">Abb. </w:t>
      </w:r>
      <w:fldSimple w:instr=" SEQ Abb. \* ARABIC ">
        <w:r w:rsidR="00AA3A6A">
          <w:rPr>
            <w:noProof/>
          </w:rPr>
          <w:t>4</w:t>
        </w:r>
      </w:fldSimple>
      <w:bookmarkEnd w:id="11"/>
      <w:r>
        <w:tab/>
        <w:t>Dialogfenster Schule suchen</w:t>
      </w:r>
    </w:p>
    <w:p w:rsidR="000026B6" w:rsidRDefault="000026B6" w:rsidP="000026B6">
      <w:pPr>
        <w:pStyle w:val="berschrift3"/>
      </w:pPr>
      <w:bookmarkStart w:id="12" w:name="_Toc465784101"/>
      <w:r>
        <w:lastRenderedPageBreak/>
        <w:t>Schlüssel &gt; Berufe</w:t>
      </w:r>
      <w:bookmarkEnd w:id="12"/>
    </w:p>
    <w:p w:rsidR="000026B6" w:rsidRPr="008D6936" w:rsidRDefault="000026B6" w:rsidP="008D6936">
      <w:pPr>
        <w:pStyle w:val="berschrift4"/>
      </w:pPr>
      <w:bookmarkStart w:id="13" w:name="_Toc465784102"/>
      <w:r w:rsidRPr="008D6936">
        <w:t>Neue Berufe</w:t>
      </w:r>
      <w:bookmarkEnd w:id="13"/>
    </w:p>
    <w:p w:rsidR="000026B6" w:rsidRDefault="000026B6" w:rsidP="000026B6">
      <w:pPr>
        <w:pStyle w:val="LDTextinhalteingerckt"/>
      </w:pPr>
      <w:r>
        <w:t>Folgende Berufe sind ab 01.08.2016 gültig und stehen in der LUSD zur Verfügung</w:t>
      </w:r>
    </w:p>
    <w:p w:rsidR="009F1369" w:rsidRDefault="009F1369" w:rsidP="000026B6">
      <w:pPr>
        <w:pStyle w:val="LDTextinhalteingerckt"/>
      </w:pPr>
    </w:p>
    <w:p w:rsidR="009F1369" w:rsidRDefault="009F1369" w:rsidP="009F1369">
      <w:pPr>
        <w:pStyle w:val="LDAuflistungzweiteEbene"/>
      </w:pPr>
      <w:r w:rsidRPr="000026B6">
        <w:t>Gießereimechaniker (VO2015)</w:t>
      </w:r>
      <w:r w:rsidRPr="009F1369">
        <w:t xml:space="preserve"> </w:t>
      </w:r>
    </w:p>
    <w:p w:rsidR="000026B6" w:rsidRDefault="009F1369" w:rsidP="009F1369">
      <w:pPr>
        <w:pStyle w:val="LDAuflistungzweiteEbene"/>
      </w:pPr>
      <w:r w:rsidRPr="000026B6">
        <w:t>Fischwirt - Fachrichtung: Aquakultur und Binnenfischerei</w:t>
      </w:r>
    </w:p>
    <w:p w:rsidR="009F1369" w:rsidRDefault="009F1369" w:rsidP="009F1369">
      <w:pPr>
        <w:pStyle w:val="LDAuflistungzweiteEbene"/>
      </w:pPr>
      <w:r w:rsidRPr="000026B6">
        <w:t>Fischwirt - Fachrichtung: Küstenfischerei und Kleine Hochseefischerei</w:t>
      </w:r>
    </w:p>
    <w:p w:rsidR="009F1369" w:rsidRDefault="009F1369" w:rsidP="009F1369">
      <w:pPr>
        <w:pStyle w:val="LDAuflistungzweiteEbene"/>
      </w:pPr>
      <w:r w:rsidRPr="000026B6">
        <w:t>Graveur (VO2016)</w:t>
      </w:r>
    </w:p>
    <w:p w:rsidR="009F1369" w:rsidRDefault="009F1369" w:rsidP="009F1369">
      <w:pPr>
        <w:pStyle w:val="LDAuflistungzweiteEbene"/>
      </w:pPr>
      <w:r w:rsidRPr="000026B6">
        <w:t xml:space="preserve">Maschinen- u. </w:t>
      </w:r>
      <w:proofErr w:type="spellStart"/>
      <w:r w:rsidRPr="000026B6">
        <w:t>Anlagenf</w:t>
      </w:r>
      <w:proofErr w:type="spellEnd"/>
      <w:r w:rsidRPr="000026B6">
        <w:t xml:space="preserve">. - SP: Druckweiter- u. </w:t>
      </w:r>
      <w:proofErr w:type="spellStart"/>
      <w:r w:rsidRPr="000026B6">
        <w:t>Papierverarb</w:t>
      </w:r>
      <w:proofErr w:type="spellEnd"/>
      <w:r w:rsidRPr="000026B6">
        <w:t>. (</w:t>
      </w:r>
      <w:proofErr w:type="spellStart"/>
      <w:r w:rsidRPr="000026B6">
        <w:t>Medient</w:t>
      </w:r>
      <w:proofErr w:type="spellEnd"/>
      <w:r w:rsidRPr="000026B6">
        <w:t>.)</w:t>
      </w:r>
    </w:p>
    <w:p w:rsidR="009F1369" w:rsidRDefault="009F1369" w:rsidP="009F1369">
      <w:pPr>
        <w:pStyle w:val="LDAuflistungzweiteEbene"/>
      </w:pPr>
      <w:r w:rsidRPr="000026B6">
        <w:t xml:space="preserve">Maschinen- u. </w:t>
      </w:r>
      <w:proofErr w:type="spellStart"/>
      <w:r w:rsidRPr="000026B6">
        <w:t>Anlagenf</w:t>
      </w:r>
      <w:proofErr w:type="spellEnd"/>
      <w:r w:rsidRPr="000026B6">
        <w:t xml:space="preserve">. - SP: Druckweiter- u. </w:t>
      </w:r>
      <w:proofErr w:type="spellStart"/>
      <w:r w:rsidRPr="000026B6">
        <w:t>Papierverarb</w:t>
      </w:r>
      <w:proofErr w:type="spellEnd"/>
      <w:r w:rsidRPr="000026B6">
        <w:t>. (Packmittelt.)</w:t>
      </w:r>
    </w:p>
    <w:p w:rsidR="000026B6" w:rsidRDefault="000026B6" w:rsidP="000026B6">
      <w:pPr>
        <w:pStyle w:val="berschrift4"/>
      </w:pPr>
      <w:bookmarkStart w:id="14" w:name="_Toc465784103"/>
      <w:r>
        <w:t>Ungültig werdende Berufe</w:t>
      </w:r>
      <w:bookmarkEnd w:id="14"/>
    </w:p>
    <w:p w:rsidR="000026B6" w:rsidRDefault="000026B6" w:rsidP="000026B6">
      <w:pPr>
        <w:pStyle w:val="LDTextinhalteingerckt"/>
      </w:pPr>
      <w:r>
        <w:t>Folgende Berufe werden zukünftig ungültig und stehen dann in der LUSD nicht mehr zur Verfügung</w:t>
      </w:r>
    </w:p>
    <w:p w:rsidR="000026B6" w:rsidRDefault="000026B6" w:rsidP="000026B6">
      <w:pPr>
        <w:pStyle w:val="LDTextinhalteingerckt"/>
      </w:pPr>
    </w:p>
    <w:tbl>
      <w:tblPr>
        <w:tblStyle w:val="Tabellenraster"/>
        <w:tblW w:w="0" w:type="auto"/>
        <w:tblInd w:w="817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512"/>
      </w:tblGrid>
      <w:tr w:rsidR="009F1369" w:rsidRPr="00065385" w:rsidTr="00113625">
        <w:tc>
          <w:tcPr>
            <w:tcW w:w="8930" w:type="dxa"/>
            <w:gridSpan w:val="2"/>
            <w:shd w:val="clear" w:color="auto" w:fill="F2F2F2" w:themeFill="background1" w:themeFillShade="F2"/>
          </w:tcPr>
          <w:p w:rsidR="009F1369" w:rsidRPr="009F1369" w:rsidRDefault="009F1369" w:rsidP="009F1369">
            <w:pPr>
              <w:rPr>
                <w:color w:val="0070C0"/>
                <w:sz w:val="20"/>
                <w:szCs w:val="20"/>
              </w:rPr>
            </w:pPr>
            <w:r w:rsidRPr="009F1369">
              <w:rPr>
                <w:color w:val="1E3E95"/>
                <w:sz w:val="20"/>
                <w:szCs w:val="20"/>
              </w:rPr>
              <w:t>Beruf  ungültig ab …</w:t>
            </w:r>
          </w:p>
        </w:tc>
      </w:tr>
      <w:tr w:rsidR="009F1369" w:rsidTr="009F1369">
        <w:tc>
          <w:tcPr>
            <w:tcW w:w="1418" w:type="dxa"/>
          </w:tcPr>
          <w:p w:rsidR="009F1369" w:rsidRPr="009F1369" w:rsidRDefault="009F1369" w:rsidP="009F1369">
            <w:pPr>
              <w:rPr>
                <w:rStyle w:val="hervorhebung"/>
              </w:rPr>
            </w:pPr>
            <w:r w:rsidRPr="009F1369">
              <w:rPr>
                <w:rStyle w:val="hervorhebung"/>
              </w:rPr>
              <w:t>31.07.2016</w:t>
            </w:r>
          </w:p>
        </w:tc>
        <w:tc>
          <w:tcPr>
            <w:tcW w:w="7512" w:type="dxa"/>
          </w:tcPr>
          <w:p w:rsidR="009F1369" w:rsidRPr="009F1369" w:rsidRDefault="009F1369" w:rsidP="00113625">
            <w:pPr>
              <w:rPr>
                <w:sz w:val="20"/>
              </w:rPr>
            </w:pPr>
            <w:r w:rsidRPr="000026B6">
              <w:rPr>
                <w:rFonts w:eastAsia="Times New Roman" w:cs="Times New Roman"/>
                <w:sz w:val="20"/>
                <w:lang w:eastAsia="de-DE"/>
              </w:rPr>
              <w:t>Graveur</w:t>
            </w:r>
            <w:r w:rsidRPr="009F1369">
              <w:rPr>
                <w:rFonts w:eastAsia="Times New Roman" w:cs="Times New Roman"/>
                <w:sz w:val="20"/>
                <w:lang w:eastAsia="de-DE"/>
              </w:rPr>
              <w:t>/</w:t>
            </w:r>
            <w:r w:rsidRPr="000026B6">
              <w:rPr>
                <w:rFonts w:eastAsia="Times New Roman" w:cs="Times New Roman"/>
                <w:sz w:val="20"/>
                <w:lang w:eastAsia="de-DE"/>
              </w:rPr>
              <w:t>in (ohne Differenzierung, 1. Ausbildungsjahr)</w:t>
            </w:r>
          </w:p>
        </w:tc>
      </w:tr>
      <w:tr w:rsidR="009F1369" w:rsidTr="009F1369">
        <w:tc>
          <w:tcPr>
            <w:tcW w:w="1418" w:type="dxa"/>
          </w:tcPr>
          <w:p w:rsidR="009F1369" w:rsidRPr="009F1369" w:rsidRDefault="009F1369" w:rsidP="009F1369">
            <w:pPr>
              <w:rPr>
                <w:rStyle w:val="hervorhebung"/>
              </w:rPr>
            </w:pPr>
            <w:r w:rsidRPr="009F1369">
              <w:rPr>
                <w:rStyle w:val="hervorhebung"/>
              </w:rPr>
              <w:t>31.07.2017</w:t>
            </w:r>
          </w:p>
        </w:tc>
        <w:tc>
          <w:tcPr>
            <w:tcW w:w="7512" w:type="dxa"/>
          </w:tcPr>
          <w:p w:rsidR="009E48BE" w:rsidRDefault="009F1369" w:rsidP="00113625">
            <w:pPr>
              <w:rPr>
                <w:rFonts w:eastAsia="Times New Roman" w:cs="Times New Roman"/>
                <w:sz w:val="20"/>
                <w:lang w:eastAsia="de-DE"/>
              </w:rPr>
            </w:pPr>
            <w:r w:rsidRPr="000026B6">
              <w:rPr>
                <w:rFonts w:eastAsia="Times New Roman" w:cs="Times New Roman"/>
                <w:sz w:val="20"/>
                <w:lang w:eastAsia="de-DE"/>
              </w:rPr>
              <w:t>Kraftfahrzeugmechatroniker</w:t>
            </w:r>
            <w:r w:rsidRPr="009F1369">
              <w:rPr>
                <w:rFonts w:eastAsia="Times New Roman" w:cs="Times New Roman"/>
                <w:sz w:val="20"/>
                <w:lang w:eastAsia="de-DE"/>
              </w:rPr>
              <w:t>/</w:t>
            </w:r>
            <w:r w:rsidRPr="000026B6">
              <w:rPr>
                <w:rFonts w:eastAsia="Times New Roman" w:cs="Times New Roman"/>
                <w:sz w:val="20"/>
                <w:lang w:eastAsia="de-DE"/>
              </w:rPr>
              <w:t xml:space="preserve">in - Schwerpunkt: </w:t>
            </w:r>
          </w:p>
          <w:p w:rsidR="009F1369" w:rsidRPr="00036212" w:rsidRDefault="009F1369" w:rsidP="00036212">
            <w:pPr>
              <w:pStyle w:val="LDAuflistungHandlungenzweiteEbene"/>
              <w:rPr>
                <w:sz w:val="20"/>
                <w:szCs w:val="20"/>
              </w:rPr>
            </w:pPr>
            <w:r w:rsidRPr="00036212">
              <w:rPr>
                <w:sz w:val="20"/>
                <w:szCs w:val="20"/>
              </w:rPr>
              <w:t>Fahrzeugkommunikationstechnik</w:t>
            </w:r>
          </w:p>
          <w:p w:rsidR="009E48BE" w:rsidRPr="00036212" w:rsidRDefault="009E48BE" w:rsidP="00036212">
            <w:pPr>
              <w:pStyle w:val="LDAuflistungHandlungenzweiteEbene"/>
              <w:rPr>
                <w:sz w:val="20"/>
                <w:szCs w:val="20"/>
              </w:rPr>
            </w:pPr>
            <w:r w:rsidRPr="00036212">
              <w:rPr>
                <w:sz w:val="20"/>
                <w:szCs w:val="20"/>
              </w:rPr>
              <w:t>Motorradtechnik</w:t>
            </w:r>
          </w:p>
          <w:p w:rsidR="009E48BE" w:rsidRPr="00036212" w:rsidRDefault="009E48BE" w:rsidP="00036212">
            <w:pPr>
              <w:pStyle w:val="LDAuflistungHandlungenzweiteEbene"/>
              <w:rPr>
                <w:sz w:val="20"/>
                <w:szCs w:val="20"/>
              </w:rPr>
            </w:pPr>
            <w:r w:rsidRPr="00036212">
              <w:rPr>
                <w:sz w:val="20"/>
                <w:szCs w:val="20"/>
              </w:rPr>
              <w:t>Nutzfahrzeugtechnik</w:t>
            </w:r>
          </w:p>
          <w:p w:rsidR="009E48BE" w:rsidRPr="009F1369" w:rsidRDefault="009E48BE" w:rsidP="00036212">
            <w:pPr>
              <w:pStyle w:val="LDAuflistungHandlungenzweiteEbene"/>
            </w:pPr>
            <w:r w:rsidRPr="00036212">
              <w:rPr>
                <w:sz w:val="20"/>
                <w:szCs w:val="20"/>
              </w:rPr>
              <w:t>Personenkraftwagentechnik</w:t>
            </w:r>
          </w:p>
        </w:tc>
      </w:tr>
      <w:tr w:rsidR="009F1369" w:rsidTr="009F1369">
        <w:tc>
          <w:tcPr>
            <w:tcW w:w="1418" w:type="dxa"/>
            <w:vMerge w:val="restart"/>
          </w:tcPr>
          <w:p w:rsidR="009F1369" w:rsidRPr="009F1369" w:rsidRDefault="009F1369" w:rsidP="009F1369">
            <w:pPr>
              <w:rPr>
                <w:rStyle w:val="hervorhebung"/>
              </w:rPr>
            </w:pPr>
            <w:r w:rsidRPr="009F1369">
              <w:rPr>
                <w:rStyle w:val="hervorhebung"/>
              </w:rPr>
              <w:t>31.07.2018</w:t>
            </w:r>
          </w:p>
        </w:tc>
        <w:tc>
          <w:tcPr>
            <w:tcW w:w="7512" w:type="dxa"/>
          </w:tcPr>
          <w:p w:rsidR="009E48BE" w:rsidRDefault="009F1369" w:rsidP="00113625">
            <w:pPr>
              <w:rPr>
                <w:rFonts w:eastAsia="Times New Roman" w:cs="Times New Roman"/>
                <w:sz w:val="20"/>
                <w:lang w:eastAsia="de-DE"/>
              </w:rPr>
            </w:pPr>
            <w:r w:rsidRPr="000026B6">
              <w:rPr>
                <w:rFonts w:eastAsia="Times New Roman" w:cs="Times New Roman"/>
                <w:sz w:val="20"/>
                <w:lang w:eastAsia="de-DE"/>
              </w:rPr>
              <w:t>Dachdecker</w:t>
            </w:r>
            <w:r w:rsidRPr="009F1369">
              <w:rPr>
                <w:rFonts w:eastAsia="Times New Roman" w:cs="Times New Roman"/>
                <w:sz w:val="20"/>
                <w:lang w:eastAsia="de-DE"/>
              </w:rPr>
              <w:t>/</w:t>
            </w:r>
            <w:r w:rsidRPr="000026B6">
              <w:rPr>
                <w:rFonts w:eastAsia="Times New Roman" w:cs="Times New Roman"/>
                <w:sz w:val="20"/>
                <w:lang w:eastAsia="de-DE"/>
              </w:rPr>
              <w:t xml:space="preserve">in - Fachrichtung: </w:t>
            </w:r>
          </w:p>
          <w:p w:rsidR="009F1369" w:rsidRPr="00036212" w:rsidRDefault="009F1369" w:rsidP="003422DA">
            <w:pPr>
              <w:pStyle w:val="LDAuflistungHandlungenzweiteEbene"/>
              <w:rPr>
                <w:rFonts w:cs="Times New Roman"/>
                <w:sz w:val="20"/>
                <w:szCs w:val="20"/>
              </w:rPr>
            </w:pPr>
            <w:r w:rsidRPr="00036212">
              <w:rPr>
                <w:sz w:val="20"/>
                <w:szCs w:val="20"/>
              </w:rPr>
              <w:t>Dach-, Wand- und Abdichtungstechnik</w:t>
            </w:r>
          </w:p>
          <w:p w:rsidR="009E48BE" w:rsidRPr="009E48BE" w:rsidRDefault="009E48BE" w:rsidP="003422DA">
            <w:pPr>
              <w:pStyle w:val="LDAuflistungHandlungenzweiteEbene"/>
            </w:pPr>
            <w:proofErr w:type="spellStart"/>
            <w:r w:rsidRPr="00036212">
              <w:rPr>
                <w:sz w:val="20"/>
                <w:szCs w:val="20"/>
              </w:rPr>
              <w:t>Reetdachtechnik</w:t>
            </w:r>
            <w:proofErr w:type="spellEnd"/>
          </w:p>
        </w:tc>
      </w:tr>
      <w:tr w:rsidR="009F1369" w:rsidTr="009F1369">
        <w:tc>
          <w:tcPr>
            <w:tcW w:w="1418" w:type="dxa"/>
            <w:vMerge/>
          </w:tcPr>
          <w:p w:rsidR="009F1369" w:rsidRPr="009F1369" w:rsidRDefault="009F1369" w:rsidP="009F1369">
            <w:pPr>
              <w:rPr>
                <w:sz w:val="20"/>
              </w:rPr>
            </w:pPr>
          </w:p>
        </w:tc>
        <w:tc>
          <w:tcPr>
            <w:tcW w:w="7512" w:type="dxa"/>
          </w:tcPr>
          <w:p w:rsidR="009E48BE" w:rsidRPr="00036212" w:rsidRDefault="009F1369" w:rsidP="00113625">
            <w:pPr>
              <w:rPr>
                <w:rFonts w:eastAsia="Times New Roman" w:cs="Times New Roman"/>
                <w:sz w:val="20"/>
                <w:szCs w:val="20"/>
                <w:lang w:eastAsia="de-DE"/>
              </w:rPr>
            </w:pPr>
            <w:r w:rsidRPr="00036212">
              <w:rPr>
                <w:rFonts w:eastAsia="Times New Roman" w:cs="Times New Roman"/>
                <w:sz w:val="20"/>
                <w:szCs w:val="20"/>
                <w:lang w:eastAsia="de-DE"/>
              </w:rPr>
              <w:t xml:space="preserve">Fischwirt/in - Schwerpunkt: </w:t>
            </w:r>
          </w:p>
          <w:p w:rsidR="009F1369" w:rsidRPr="00036212" w:rsidRDefault="009F1369" w:rsidP="003422DA">
            <w:pPr>
              <w:pStyle w:val="LDAuflistungHandlungenzweiteEbene"/>
              <w:rPr>
                <w:sz w:val="20"/>
                <w:szCs w:val="20"/>
              </w:rPr>
            </w:pPr>
            <w:r w:rsidRPr="00036212">
              <w:rPr>
                <w:sz w:val="20"/>
                <w:szCs w:val="20"/>
              </w:rPr>
              <w:t>Kleine Hochsee- und Küstenfischerei</w:t>
            </w:r>
          </w:p>
          <w:p w:rsidR="009E48BE" w:rsidRPr="00036212" w:rsidRDefault="009E48BE" w:rsidP="003422DA">
            <w:pPr>
              <w:pStyle w:val="LDAuflistungHandlungenzweiteEbene"/>
              <w:rPr>
                <w:sz w:val="20"/>
                <w:szCs w:val="20"/>
              </w:rPr>
            </w:pPr>
            <w:r w:rsidRPr="00036212">
              <w:rPr>
                <w:sz w:val="20"/>
                <w:szCs w:val="20"/>
              </w:rPr>
              <w:t>Seen- und Flussfischerei</w:t>
            </w:r>
          </w:p>
          <w:p w:rsidR="009E48BE" w:rsidRPr="00036212" w:rsidRDefault="009E48BE" w:rsidP="003422DA">
            <w:pPr>
              <w:pStyle w:val="LDAuflistungHandlungenzweiteEbene"/>
              <w:rPr>
                <w:sz w:val="20"/>
                <w:szCs w:val="20"/>
              </w:rPr>
            </w:pPr>
            <w:r w:rsidRPr="00036212">
              <w:rPr>
                <w:sz w:val="20"/>
                <w:szCs w:val="20"/>
              </w:rPr>
              <w:t>Fischhaltung und Fischzucht</w:t>
            </w:r>
          </w:p>
        </w:tc>
      </w:tr>
      <w:tr w:rsidR="009F1369" w:rsidTr="009F1369">
        <w:tc>
          <w:tcPr>
            <w:tcW w:w="1418" w:type="dxa"/>
            <w:vMerge/>
          </w:tcPr>
          <w:p w:rsidR="009F1369" w:rsidRPr="009F1369" w:rsidRDefault="009F1369" w:rsidP="009F1369">
            <w:pPr>
              <w:rPr>
                <w:sz w:val="20"/>
              </w:rPr>
            </w:pPr>
          </w:p>
        </w:tc>
        <w:tc>
          <w:tcPr>
            <w:tcW w:w="7512" w:type="dxa"/>
          </w:tcPr>
          <w:p w:rsidR="009E48BE" w:rsidRPr="00036212" w:rsidRDefault="009F1369" w:rsidP="00113625">
            <w:pPr>
              <w:rPr>
                <w:rFonts w:eastAsia="Times New Roman" w:cs="Times New Roman"/>
                <w:sz w:val="20"/>
                <w:szCs w:val="20"/>
                <w:lang w:eastAsia="de-DE"/>
              </w:rPr>
            </w:pPr>
            <w:r w:rsidRPr="00036212">
              <w:rPr>
                <w:rFonts w:eastAsia="Times New Roman" w:cs="Times New Roman"/>
                <w:sz w:val="20"/>
                <w:szCs w:val="20"/>
                <w:lang w:eastAsia="de-DE"/>
              </w:rPr>
              <w:t xml:space="preserve">Graveur/in - Schwerpunkt: </w:t>
            </w:r>
          </w:p>
          <w:p w:rsidR="009F1369" w:rsidRPr="00036212" w:rsidRDefault="009F1369" w:rsidP="003422DA">
            <w:pPr>
              <w:pStyle w:val="LDAuflistungHandlungenzweiteEbene"/>
              <w:rPr>
                <w:sz w:val="20"/>
                <w:szCs w:val="20"/>
              </w:rPr>
            </w:pPr>
            <w:r w:rsidRPr="00036212">
              <w:rPr>
                <w:sz w:val="20"/>
                <w:szCs w:val="20"/>
              </w:rPr>
              <w:t>Flachgraviertechnik</w:t>
            </w:r>
          </w:p>
          <w:p w:rsidR="009E48BE" w:rsidRPr="00036212" w:rsidRDefault="009E48BE" w:rsidP="003422DA">
            <w:pPr>
              <w:pStyle w:val="LDAuflistungHandlungenzweiteEbene"/>
              <w:rPr>
                <w:sz w:val="20"/>
                <w:szCs w:val="20"/>
              </w:rPr>
            </w:pPr>
            <w:proofErr w:type="spellStart"/>
            <w:r w:rsidRPr="00036212">
              <w:rPr>
                <w:sz w:val="20"/>
                <w:szCs w:val="20"/>
              </w:rPr>
              <w:t>Reliefgravurtechnik</w:t>
            </w:r>
            <w:proofErr w:type="spellEnd"/>
          </w:p>
        </w:tc>
      </w:tr>
      <w:tr w:rsidR="009F1369" w:rsidTr="009F1369">
        <w:tc>
          <w:tcPr>
            <w:tcW w:w="1418" w:type="dxa"/>
          </w:tcPr>
          <w:p w:rsidR="009F1369" w:rsidRPr="009F1369" w:rsidRDefault="009F1369" w:rsidP="009F1369">
            <w:pPr>
              <w:rPr>
                <w:rStyle w:val="hervorhebung"/>
              </w:rPr>
            </w:pPr>
            <w:r w:rsidRPr="009F1369">
              <w:rPr>
                <w:rStyle w:val="hervorhebung"/>
              </w:rPr>
              <w:t>31.07.2019</w:t>
            </w:r>
          </w:p>
        </w:tc>
        <w:tc>
          <w:tcPr>
            <w:tcW w:w="7512" w:type="dxa"/>
          </w:tcPr>
          <w:p w:rsidR="009E48BE" w:rsidRPr="00036212" w:rsidRDefault="009F1369" w:rsidP="00113625">
            <w:pPr>
              <w:rPr>
                <w:rFonts w:eastAsia="Times New Roman" w:cs="Times New Roman"/>
                <w:sz w:val="20"/>
                <w:szCs w:val="20"/>
                <w:lang w:eastAsia="de-DE"/>
              </w:rPr>
            </w:pPr>
            <w:r w:rsidRPr="00036212">
              <w:rPr>
                <w:rFonts w:eastAsia="Times New Roman" w:cs="Times New Roman"/>
                <w:sz w:val="20"/>
                <w:szCs w:val="20"/>
                <w:lang w:eastAsia="de-DE"/>
              </w:rPr>
              <w:t xml:space="preserve">Gießereimechaniker/in - Fachrichtung: </w:t>
            </w:r>
          </w:p>
          <w:p w:rsidR="009F1369" w:rsidRPr="00036212" w:rsidRDefault="009F1369" w:rsidP="003422DA">
            <w:pPr>
              <w:pStyle w:val="LDAuflistungHandlungenzweiteEbene"/>
              <w:rPr>
                <w:sz w:val="20"/>
                <w:szCs w:val="20"/>
              </w:rPr>
            </w:pPr>
            <w:r w:rsidRPr="00036212">
              <w:rPr>
                <w:sz w:val="20"/>
                <w:szCs w:val="20"/>
              </w:rPr>
              <w:t>Druck- und Kokillenguss</w:t>
            </w:r>
          </w:p>
          <w:p w:rsidR="009E48BE" w:rsidRPr="00036212" w:rsidRDefault="009E48BE" w:rsidP="003422DA">
            <w:pPr>
              <w:pStyle w:val="LDAuflistungHandlungenzweiteEbene"/>
              <w:rPr>
                <w:sz w:val="20"/>
                <w:szCs w:val="20"/>
              </w:rPr>
            </w:pPr>
            <w:r w:rsidRPr="00036212">
              <w:rPr>
                <w:sz w:val="20"/>
                <w:szCs w:val="20"/>
              </w:rPr>
              <w:t>Handformguss</w:t>
            </w:r>
          </w:p>
          <w:p w:rsidR="009E48BE" w:rsidRPr="00036212" w:rsidRDefault="009E48BE" w:rsidP="003422DA">
            <w:pPr>
              <w:pStyle w:val="LDAuflistungHandlungenzweiteEbene"/>
              <w:rPr>
                <w:sz w:val="20"/>
                <w:szCs w:val="20"/>
              </w:rPr>
            </w:pPr>
            <w:r w:rsidRPr="00036212">
              <w:rPr>
                <w:sz w:val="20"/>
                <w:szCs w:val="20"/>
              </w:rPr>
              <w:t>Maschinenformguss</w:t>
            </w:r>
          </w:p>
        </w:tc>
      </w:tr>
    </w:tbl>
    <w:p w:rsidR="00662F37" w:rsidRDefault="00662F37" w:rsidP="00A23647">
      <w:pPr>
        <w:pStyle w:val="berschrift2"/>
      </w:pPr>
      <w:bookmarkStart w:id="15" w:name="_Toc465784104"/>
      <w:r>
        <w:t>Schüler</w:t>
      </w:r>
      <w:bookmarkEnd w:id="15"/>
    </w:p>
    <w:p w:rsidR="004769D1" w:rsidRPr="004769D1" w:rsidRDefault="004769D1" w:rsidP="004769D1">
      <w:pPr>
        <w:pStyle w:val="berschrift3"/>
      </w:pPr>
      <w:bookmarkStart w:id="16" w:name="_Toc465784105"/>
      <w:r>
        <w:t>Schülerbasisdaten &gt; Schülerstammdaten</w:t>
      </w:r>
      <w:bookmarkEnd w:id="16"/>
    </w:p>
    <w:p w:rsidR="008C6AD4" w:rsidRDefault="00122319" w:rsidP="00122319">
      <w:pPr>
        <w:pStyle w:val="LDTextinhalteingerckt"/>
      </w:pPr>
      <w:r>
        <w:t xml:space="preserve">Auf der Webseite </w:t>
      </w:r>
      <w:r w:rsidRPr="00122319">
        <w:rPr>
          <w:rStyle w:val="LDMenpunkt"/>
        </w:rPr>
        <w:t>Schüler &gt; Schülerstammdaten &gt; Schülerbasisdaten</w:t>
      </w:r>
      <w:r>
        <w:t xml:space="preserve"> wurde in folgenden Feldern die Sortierung optimiert:</w:t>
      </w:r>
    </w:p>
    <w:p w:rsidR="00EE27EB" w:rsidRDefault="00EE27EB" w:rsidP="002F4143">
      <w:pPr>
        <w:pStyle w:val="LDAbsatznachberschrift"/>
      </w:pPr>
    </w:p>
    <w:tbl>
      <w:tblPr>
        <w:tblStyle w:val="Tabellenraster"/>
        <w:tblW w:w="8930" w:type="dxa"/>
        <w:tblInd w:w="817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317"/>
        <w:gridCol w:w="4062"/>
        <w:gridCol w:w="2551"/>
      </w:tblGrid>
      <w:tr w:rsidR="00EE27EB" w:rsidTr="002F4143">
        <w:trPr>
          <w:trHeight w:val="559"/>
        </w:trPr>
        <w:tc>
          <w:tcPr>
            <w:tcW w:w="2317" w:type="dxa"/>
          </w:tcPr>
          <w:p w:rsidR="00EE27EB" w:rsidRPr="00122319" w:rsidRDefault="00EE27EB" w:rsidP="00122319">
            <w:pPr>
              <w:rPr>
                <w:rStyle w:val="hervorhebung"/>
              </w:rPr>
            </w:pPr>
            <w:r w:rsidRPr="00122319">
              <w:rPr>
                <w:rStyle w:val="hervorhebung"/>
              </w:rPr>
              <w:t>Staatsangehörigkeit1*</w:t>
            </w:r>
          </w:p>
        </w:tc>
        <w:tc>
          <w:tcPr>
            <w:tcW w:w="4062" w:type="dxa"/>
            <w:vMerge w:val="restart"/>
          </w:tcPr>
          <w:p w:rsidR="00EE27EB" w:rsidRPr="00122319" w:rsidRDefault="00EE27EB" w:rsidP="00122319">
            <w:pPr>
              <w:rPr>
                <w:sz w:val="20"/>
              </w:rPr>
            </w:pPr>
            <w:r w:rsidRPr="00122319">
              <w:rPr>
                <w:sz w:val="20"/>
              </w:rPr>
              <w:t>Sortierung: alphabetisch aufsteigend</w:t>
            </w:r>
          </w:p>
          <w:p w:rsidR="00EE27EB" w:rsidRPr="00122319" w:rsidRDefault="00EE27EB" w:rsidP="00122319">
            <w:pPr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122319">
              <w:rPr>
                <w:sz w:val="20"/>
              </w:rPr>
              <w:t xml:space="preserve">vorletzter Wert: </w:t>
            </w:r>
            <w:r w:rsidRPr="00122319">
              <w:rPr>
                <w:rStyle w:val="LDMeneintrag"/>
              </w:rPr>
              <w:t>staatenlos</w:t>
            </w:r>
          </w:p>
          <w:p w:rsidR="00EE27EB" w:rsidRPr="00122319" w:rsidRDefault="00EE27EB" w:rsidP="00122319">
            <w:pPr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122319">
              <w:rPr>
                <w:sz w:val="20"/>
              </w:rPr>
              <w:t xml:space="preserve">letzter Wert: </w:t>
            </w:r>
            <w:r w:rsidRPr="00122319">
              <w:rPr>
                <w:rStyle w:val="LDMeneintrag"/>
              </w:rPr>
              <w:t>ungeklärt</w:t>
            </w:r>
          </w:p>
        </w:tc>
        <w:tc>
          <w:tcPr>
            <w:tcW w:w="2551" w:type="dxa"/>
          </w:tcPr>
          <w:p w:rsidR="00EE27EB" w:rsidRPr="00122319" w:rsidRDefault="00EE27EB" w:rsidP="00113625">
            <w:pPr>
              <w:rPr>
                <w:sz w:val="20"/>
              </w:rPr>
            </w:pPr>
            <w:r w:rsidRPr="00122319">
              <w:rPr>
                <w:sz w:val="20"/>
              </w:rPr>
              <w:t xml:space="preserve">Vorbelegter </w:t>
            </w:r>
            <w:r>
              <w:rPr>
                <w:sz w:val="20"/>
              </w:rPr>
              <w:t>Eintrag:</w:t>
            </w:r>
            <w:r w:rsidRPr="00122319">
              <w:rPr>
                <w:sz w:val="20"/>
              </w:rPr>
              <w:t xml:space="preserve"> </w:t>
            </w:r>
            <w:r w:rsidRPr="00122319">
              <w:rPr>
                <w:rStyle w:val="LDMeneintrag"/>
              </w:rPr>
              <w:t>deutsch</w:t>
            </w:r>
          </w:p>
        </w:tc>
      </w:tr>
      <w:tr w:rsidR="00EE27EB" w:rsidTr="00EE27EB">
        <w:tc>
          <w:tcPr>
            <w:tcW w:w="2317" w:type="dxa"/>
          </w:tcPr>
          <w:p w:rsidR="00EE27EB" w:rsidRPr="00122319" w:rsidRDefault="00EE27EB" w:rsidP="002F4143">
            <w:pPr>
              <w:rPr>
                <w:rStyle w:val="hervorhebung"/>
              </w:rPr>
            </w:pPr>
            <w:r w:rsidRPr="00122319">
              <w:rPr>
                <w:rStyle w:val="hervorhebung"/>
              </w:rPr>
              <w:t>Staatsangehörigkeit2</w:t>
            </w:r>
          </w:p>
        </w:tc>
        <w:tc>
          <w:tcPr>
            <w:tcW w:w="4062" w:type="dxa"/>
            <w:vMerge/>
          </w:tcPr>
          <w:p w:rsidR="00EE27EB" w:rsidRPr="00122319" w:rsidRDefault="00EE27EB" w:rsidP="00122319">
            <w:pPr>
              <w:rPr>
                <w:sz w:val="20"/>
              </w:rPr>
            </w:pPr>
          </w:p>
        </w:tc>
        <w:tc>
          <w:tcPr>
            <w:tcW w:w="2551" w:type="dxa"/>
            <w:vMerge w:val="restart"/>
          </w:tcPr>
          <w:p w:rsidR="00EE27EB" w:rsidRPr="00122319" w:rsidRDefault="00EE27EB" w:rsidP="00113625">
            <w:pPr>
              <w:rPr>
                <w:sz w:val="20"/>
              </w:rPr>
            </w:pPr>
            <w:r w:rsidRPr="00122319">
              <w:rPr>
                <w:sz w:val="20"/>
              </w:rPr>
              <w:t xml:space="preserve">Vorbelegter </w:t>
            </w:r>
            <w:r>
              <w:rPr>
                <w:sz w:val="20"/>
              </w:rPr>
              <w:t xml:space="preserve">Eintrag: </w:t>
            </w:r>
            <w:r w:rsidRPr="00122319">
              <w:rPr>
                <w:rStyle w:val="LDMeneintrag"/>
              </w:rPr>
              <w:t>leer</w:t>
            </w:r>
            <w:r w:rsidRPr="00122319">
              <w:rPr>
                <w:sz w:val="20"/>
              </w:rPr>
              <w:br/>
            </w:r>
          </w:p>
        </w:tc>
      </w:tr>
      <w:tr w:rsidR="00EE27EB" w:rsidTr="00EE27EB">
        <w:tc>
          <w:tcPr>
            <w:tcW w:w="2317" w:type="dxa"/>
          </w:tcPr>
          <w:p w:rsidR="00EE27EB" w:rsidRPr="00122319" w:rsidRDefault="00EE27EB" w:rsidP="00122319">
            <w:pPr>
              <w:rPr>
                <w:rStyle w:val="hervorhebung"/>
              </w:rPr>
            </w:pPr>
            <w:r w:rsidRPr="00122319">
              <w:rPr>
                <w:rStyle w:val="hervorhebung"/>
              </w:rPr>
              <w:t>Geburtsland</w:t>
            </w:r>
          </w:p>
        </w:tc>
        <w:tc>
          <w:tcPr>
            <w:tcW w:w="4062" w:type="dxa"/>
          </w:tcPr>
          <w:p w:rsidR="00EE27EB" w:rsidRDefault="00EE27EB" w:rsidP="00122319">
            <w:pPr>
              <w:rPr>
                <w:sz w:val="20"/>
              </w:rPr>
            </w:pPr>
            <w:r w:rsidRPr="00122319">
              <w:rPr>
                <w:sz w:val="20"/>
              </w:rPr>
              <w:t>Sortierung: alphabetisch aufsteigend</w:t>
            </w:r>
          </w:p>
          <w:p w:rsidR="00EE27EB" w:rsidRDefault="00EE27EB" w:rsidP="00122319">
            <w:pPr>
              <w:rPr>
                <w:rStyle w:val="LDMeneintrag"/>
              </w:rPr>
            </w:pPr>
            <w:r>
              <w:rPr>
                <w:sz w:val="20"/>
              </w:rPr>
              <w:t xml:space="preserve">- </w:t>
            </w:r>
            <w:r w:rsidRPr="00122319">
              <w:rPr>
                <w:sz w:val="20"/>
              </w:rPr>
              <w:t xml:space="preserve">erster Wert: </w:t>
            </w:r>
            <w:r w:rsidRPr="00122319">
              <w:rPr>
                <w:rStyle w:val="LDMeneintrag"/>
              </w:rPr>
              <w:t>lee</w:t>
            </w:r>
            <w:r>
              <w:rPr>
                <w:rStyle w:val="LDMeneintrag"/>
              </w:rPr>
              <w:t>r</w:t>
            </w:r>
          </w:p>
          <w:p w:rsidR="00EE27EB" w:rsidRDefault="00EE27EB" w:rsidP="00122319">
            <w:pPr>
              <w:rPr>
                <w:rStyle w:val="LDMeneintrag"/>
              </w:rPr>
            </w:pPr>
            <w:r>
              <w:rPr>
                <w:sz w:val="20"/>
              </w:rPr>
              <w:t>- z</w:t>
            </w:r>
            <w:r w:rsidRPr="00122319">
              <w:rPr>
                <w:sz w:val="20"/>
              </w:rPr>
              <w:t xml:space="preserve">weiter Wert: </w:t>
            </w:r>
            <w:r w:rsidRPr="00122319">
              <w:rPr>
                <w:rStyle w:val="LDMeneintrag"/>
              </w:rPr>
              <w:t>Deutschland</w:t>
            </w:r>
          </w:p>
          <w:p w:rsidR="00EE27EB" w:rsidRDefault="00EE27EB" w:rsidP="00122319">
            <w:pPr>
              <w:rPr>
                <w:rStyle w:val="LDMeneintrag"/>
              </w:rPr>
            </w:pPr>
            <w:r>
              <w:rPr>
                <w:sz w:val="20"/>
              </w:rPr>
              <w:t xml:space="preserve">- </w:t>
            </w:r>
            <w:r w:rsidRPr="00122319">
              <w:rPr>
                <w:sz w:val="20"/>
              </w:rPr>
              <w:t xml:space="preserve">vorletzter Wert: </w:t>
            </w:r>
            <w:r w:rsidRPr="00122319">
              <w:rPr>
                <w:rStyle w:val="LDMeneintrag"/>
              </w:rPr>
              <w:t xml:space="preserve">- kein Land (ungeklärt) </w:t>
            </w:r>
            <w:r>
              <w:rPr>
                <w:rStyle w:val="LDMeneintrag"/>
              </w:rPr>
              <w:t>–</w:t>
            </w:r>
          </w:p>
          <w:p w:rsidR="00EE27EB" w:rsidRPr="00122319" w:rsidRDefault="00EE27EB" w:rsidP="00122319">
            <w:pPr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122319">
              <w:rPr>
                <w:sz w:val="20"/>
              </w:rPr>
              <w:t xml:space="preserve">letzter Wert: </w:t>
            </w:r>
            <w:r w:rsidRPr="00122319">
              <w:rPr>
                <w:rStyle w:val="LDMeneintrag"/>
              </w:rPr>
              <w:t>- kein Land (staatenlos) -</w:t>
            </w:r>
          </w:p>
        </w:tc>
        <w:tc>
          <w:tcPr>
            <w:tcW w:w="2551" w:type="dxa"/>
            <w:vMerge/>
          </w:tcPr>
          <w:p w:rsidR="00EE27EB" w:rsidRPr="00122319" w:rsidRDefault="00EE27EB" w:rsidP="00113625">
            <w:pPr>
              <w:rPr>
                <w:sz w:val="20"/>
              </w:rPr>
            </w:pPr>
          </w:p>
        </w:tc>
      </w:tr>
      <w:tr w:rsidR="00EE27EB" w:rsidTr="00EE27EB">
        <w:tc>
          <w:tcPr>
            <w:tcW w:w="2317" w:type="dxa"/>
          </w:tcPr>
          <w:p w:rsidR="00EE27EB" w:rsidRPr="00122319" w:rsidRDefault="00EE27EB" w:rsidP="00122319">
            <w:pPr>
              <w:rPr>
                <w:rStyle w:val="hervorhebung"/>
              </w:rPr>
            </w:pPr>
            <w:r w:rsidRPr="00122319">
              <w:rPr>
                <w:rStyle w:val="hervorhebung"/>
              </w:rPr>
              <w:t>Familiensprache</w:t>
            </w:r>
          </w:p>
        </w:tc>
        <w:tc>
          <w:tcPr>
            <w:tcW w:w="4062" w:type="dxa"/>
            <w:vMerge w:val="restart"/>
          </w:tcPr>
          <w:p w:rsidR="00EE27EB" w:rsidRPr="00122319" w:rsidRDefault="00EE27EB" w:rsidP="00122319">
            <w:pPr>
              <w:rPr>
                <w:sz w:val="20"/>
              </w:rPr>
            </w:pPr>
            <w:r w:rsidRPr="00122319">
              <w:rPr>
                <w:sz w:val="20"/>
              </w:rPr>
              <w:t>Sortierung alphabetisch aufsteigend</w:t>
            </w:r>
          </w:p>
          <w:p w:rsidR="00EE27EB" w:rsidRPr="00122319" w:rsidRDefault="00EE27EB" w:rsidP="00122319">
            <w:pPr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122319">
              <w:rPr>
                <w:sz w:val="20"/>
              </w:rPr>
              <w:t xml:space="preserve">erster Wert: </w:t>
            </w:r>
            <w:r w:rsidRPr="00122319">
              <w:rPr>
                <w:rStyle w:val="LDMeneintrag"/>
              </w:rPr>
              <w:t>leer</w:t>
            </w:r>
          </w:p>
          <w:p w:rsidR="00EE27EB" w:rsidRPr="00122319" w:rsidRDefault="00EE27EB" w:rsidP="00122319">
            <w:pPr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122319">
              <w:rPr>
                <w:sz w:val="20"/>
              </w:rPr>
              <w:t>zweiter Wert:</w:t>
            </w:r>
            <w:r>
              <w:rPr>
                <w:sz w:val="20"/>
              </w:rPr>
              <w:t xml:space="preserve"> </w:t>
            </w:r>
            <w:r>
              <w:rPr>
                <w:rStyle w:val="LDMeneintrag"/>
              </w:rPr>
              <w:t>de</w:t>
            </w:r>
            <w:r w:rsidRPr="00122319">
              <w:rPr>
                <w:rStyle w:val="LDMeneintrag"/>
              </w:rPr>
              <w:t>utsc</w:t>
            </w:r>
            <w:r w:rsidR="00910EFC">
              <w:rPr>
                <w:rStyle w:val="LDMeneintrag"/>
              </w:rPr>
              <w:t>h</w:t>
            </w:r>
            <w:r w:rsidRPr="00122319">
              <w:rPr>
                <w:sz w:val="20"/>
              </w:rPr>
              <w:t>                       </w:t>
            </w:r>
          </w:p>
        </w:tc>
        <w:tc>
          <w:tcPr>
            <w:tcW w:w="2551" w:type="dxa"/>
            <w:vMerge/>
          </w:tcPr>
          <w:p w:rsidR="00EE27EB" w:rsidRPr="00122319" w:rsidRDefault="00EE27EB" w:rsidP="00113625">
            <w:pPr>
              <w:rPr>
                <w:sz w:val="20"/>
              </w:rPr>
            </w:pPr>
          </w:p>
        </w:tc>
      </w:tr>
      <w:tr w:rsidR="00EE27EB" w:rsidTr="00EE27EB">
        <w:tc>
          <w:tcPr>
            <w:tcW w:w="2317" w:type="dxa"/>
          </w:tcPr>
          <w:p w:rsidR="00EE27EB" w:rsidRPr="00122319" w:rsidRDefault="00EE27EB" w:rsidP="00122319">
            <w:pPr>
              <w:rPr>
                <w:rStyle w:val="hervorhebung"/>
              </w:rPr>
            </w:pPr>
            <w:r w:rsidRPr="00122319">
              <w:rPr>
                <w:rStyle w:val="hervorhebung"/>
              </w:rPr>
              <w:t>Familiensprache2</w:t>
            </w:r>
            <w:r w:rsidRPr="00122319">
              <w:rPr>
                <w:rStyle w:val="hervorhebung"/>
              </w:rPr>
              <w:br/>
            </w:r>
          </w:p>
        </w:tc>
        <w:tc>
          <w:tcPr>
            <w:tcW w:w="4062" w:type="dxa"/>
            <w:vMerge/>
          </w:tcPr>
          <w:p w:rsidR="00EE27EB" w:rsidRDefault="00EE27EB" w:rsidP="008C6AD4">
            <w:pPr>
              <w:pStyle w:val="LDTextinhalt"/>
            </w:pPr>
          </w:p>
        </w:tc>
        <w:tc>
          <w:tcPr>
            <w:tcW w:w="2551" w:type="dxa"/>
            <w:vMerge/>
          </w:tcPr>
          <w:p w:rsidR="00EE27EB" w:rsidRDefault="00EE27EB" w:rsidP="00113625">
            <w:pPr>
              <w:pStyle w:val="LDTextinhalt"/>
            </w:pPr>
          </w:p>
        </w:tc>
      </w:tr>
    </w:tbl>
    <w:p w:rsidR="00923178" w:rsidRDefault="00AC19DF" w:rsidP="00A23647">
      <w:pPr>
        <w:pStyle w:val="berschrift3"/>
      </w:pPr>
      <w:bookmarkStart w:id="17" w:name="_Toc465784106"/>
      <w:r>
        <w:t>Schülerbasisdaten &gt; Qualifikationen</w:t>
      </w:r>
      <w:bookmarkEnd w:id="17"/>
      <w:r>
        <w:t xml:space="preserve"> </w:t>
      </w:r>
    </w:p>
    <w:p w:rsidR="00923178" w:rsidRPr="00923178" w:rsidRDefault="00923178" w:rsidP="00923178">
      <w:pPr>
        <w:pStyle w:val="berschrift4"/>
      </w:pPr>
      <w:bookmarkStart w:id="18" w:name="_Toc465784107"/>
      <w:r>
        <w:t>Register Eignung / Abschlüsse / Berufe</w:t>
      </w:r>
      <w:bookmarkEnd w:id="18"/>
    </w:p>
    <w:p w:rsidR="00923178" w:rsidRDefault="00923178" w:rsidP="00923178">
      <w:pPr>
        <w:pStyle w:val="LDAuflistungHandlungen"/>
      </w:pPr>
      <w:r>
        <w:t xml:space="preserve">In den Dialogfenstern </w:t>
      </w:r>
      <w:r w:rsidRPr="008E6055">
        <w:rPr>
          <w:rStyle w:val="LDBereichTabelle"/>
        </w:rPr>
        <w:t>Abschluss hinzufügen</w:t>
      </w:r>
      <w:r>
        <w:t xml:space="preserve">  und </w:t>
      </w:r>
      <w:r w:rsidRPr="008E6055">
        <w:rPr>
          <w:rStyle w:val="LDBereichTabelle"/>
        </w:rPr>
        <w:t>Abschluss bearbeiten</w:t>
      </w:r>
      <w:r>
        <w:t xml:space="preserve"> wurde die Reihenfolge der Felder verändert</w:t>
      </w:r>
      <w:r w:rsidR="00910EFC">
        <w:t>, da die angebotenen Werte in den Feldern vom ausgewählten Datum abhängen.</w:t>
      </w:r>
      <w:r>
        <w:t xml:space="preserve"> </w:t>
      </w:r>
    </w:p>
    <w:tbl>
      <w:tblPr>
        <w:tblStyle w:val="Tabellenraster"/>
        <w:tblW w:w="0" w:type="auto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219"/>
      </w:tblGrid>
      <w:tr w:rsidR="00923178" w:rsidTr="00036212">
        <w:tc>
          <w:tcPr>
            <w:tcW w:w="4395" w:type="dxa"/>
          </w:tcPr>
          <w:p w:rsidR="00923178" w:rsidRDefault="00923178" w:rsidP="00036212">
            <w:pPr>
              <w:pStyle w:val="LDTextinhalt"/>
              <w:keepNext/>
            </w:pPr>
            <w:r w:rsidRPr="001E2AB2">
              <w:rPr>
                <w:noProof/>
                <w:lang w:eastAsia="de-DE"/>
              </w:rPr>
              <w:drawing>
                <wp:inline distT="0" distB="0" distL="0" distR="0" wp14:anchorId="53234204" wp14:editId="0AA87C22">
                  <wp:extent cx="2174400" cy="1188000"/>
                  <wp:effectExtent l="19050" t="19050" r="16510" b="12700"/>
                  <wp:docPr id="98" name="Grafik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benannt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400" cy="118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23178" w:rsidRDefault="00923178" w:rsidP="00036212">
            <w:pPr>
              <w:pStyle w:val="LDBildunterschrift"/>
            </w:pPr>
            <w:r>
              <w:t xml:space="preserve">Abb. </w:t>
            </w:r>
            <w:fldSimple w:instr=" SEQ Abb. \* ARABIC ">
              <w:r w:rsidR="00AA3A6A">
                <w:rPr>
                  <w:noProof/>
                </w:rPr>
                <w:t>5</w:t>
              </w:r>
            </w:fldSimple>
            <w:r>
              <w:t xml:space="preserve">  Dialogfenster: Abschluss hinzufügen</w:t>
            </w:r>
          </w:p>
        </w:tc>
        <w:tc>
          <w:tcPr>
            <w:tcW w:w="4219" w:type="dxa"/>
          </w:tcPr>
          <w:p w:rsidR="00923178" w:rsidRDefault="00923178" w:rsidP="00036212">
            <w:pPr>
              <w:pStyle w:val="LDTextinhalt"/>
              <w:keepNext/>
            </w:pPr>
            <w:r w:rsidRPr="001E2AB2">
              <w:rPr>
                <w:noProof/>
                <w:lang w:eastAsia="de-DE"/>
              </w:rPr>
              <w:drawing>
                <wp:inline distT="0" distB="0" distL="0" distR="0" wp14:anchorId="7CAECE4F" wp14:editId="592DA21C">
                  <wp:extent cx="2160000" cy="1188000"/>
                  <wp:effectExtent l="19050" t="19050" r="12065" b="12700"/>
                  <wp:docPr id="31" name="Grafik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benannt1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8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23178" w:rsidRDefault="00923178" w:rsidP="00036212">
            <w:pPr>
              <w:pStyle w:val="LDBildunterschrift"/>
            </w:pPr>
            <w:r>
              <w:t xml:space="preserve">Abb. </w:t>
            </w:r>
            <w:fldSimple w:instr=" SEQ Abb. \* ARABIC ">
              <w:r w:rsidR="00AA3A6A">
                <w:rPr>
                  <w:noProof/>
                </w:rPr>
                <w:t>6</w:t>
              </w:r>
            </w:fldSimple>
            <w:r>
              <w:t xml:space="preserve">  Dialogfenster: Abschluss bearbeiten</w:t>
            </w:r>
          </w:p>
        </w:tc>
      </w:tr>
    </w:tbl>
    <w:p w:rsidR="00923178" w:rsidRDefault="00923178" w:rsidP="00923178">
      <w:pPr>
        <w:pStyle w:val="LDAuflistungHandlungen"/>
      </w:pPr>
      <w:r>
        <w:t>Zudem wurde eine Plausibilitätsprüfung eingeführt.</w:t>
      </w:r>
      <w:r>
        <w:br/>
      </w:r>
      <w:r>
        <w:br/>
        <w:t xml:space="preserve">Sobald Sie im Feld </w:t>
      </w:r>
      <w:r w:rsidRPr="00A81DE3">
        <w:rPr>
          <w:rStyle w:val="LDBedienelement"/>
        </w:rPr>
        <w:t>Datum</w:t>
      </w:r>
      <w:r>
        <w:t xml:space="preserve"> einen Wert eingegeben haben, erscheint im Feld </w:t>
      </w:r>
      <w:r w:rsidRPr="00A81DE3">
        <w:rPr>
          <w:rStyle w:val="LDBedienelement"/>
        </w:rPr>
        <w:t>Halbjahr</w:t>
      </w:r>
      <w:r>
        <w:t xml:space="preserve"> automatisch das zum Datum passende Halbjahr. </w:t>
      </w:r>
      <w:r>
        <w:br/>
      </w:r>
      <w:r>
        <w:br/>
        <w:t xml:space="preserve">Abhängig vom </w:t>
      </w:r>
      <w:r w:rsidRPr="00401344">
        <w:rPr>
          <w:rStyle w:val="LDBedienelement"/>
        </w:rPr>
        <w:t>Datum</w:t>
      </w:r>
      <w:r>
        <w:t xml:space="preserve"> können Sie in den Feldern </w:t>
      </w:r>
      <w:r w:rsidRPr="00401344">
        <w:rPr>
          <w:rStyle w:val="LDBedienelement"/>
        </w:rPr>
        <w:t>Schulform</w:t>
      </w:r>
      <w:r>
        <w:t xml:space="preserve"> und </w:t>
      </w:r>
      <w:r w:rsidRPr="00401344">
        <w:rPr>
          <w:rStyle w:val="LDBedienelement"/>
        </w:rPr>
        <w:t>Abschluss</w:t>
      </w:r>
      <w:r>
        <w:t xml:space="preserve"> nur bestimmte Einträge auswählen </w:t>
      </w:r>
      <w:r>
        <w:sym w:font="Wingdings" w:char="F0E0"/>
      </w:r>
      <w:r>
        <w:t xml:space="preserve"> beachten Sie hierzu die nachfolgende Tabelle:</w:t>
      </w:r>
      <w:r w:rsidR="00334E06">
        <w:br/>
      </w:r>
    </w:p>
    <w:p w:rsidR="00334E06" w:rsidRDefault="00334E06" w:rsidP="0065004A">
      <w:pPr>
        <w:pStyle w:val="LDTextinhalt"/>
      </w:pPr>
    </w:p>
    <w:p w:rsidR="00923178" w:rsidRDefault="00923178" w:rsidP="00923178">
      <w:pPr>
        <w:pStyle w:val="LDAbsatznachberschrift"/>
      </w:pPr>
    </w:p>
    <w:tbl>
      <w:tblPr>
        <w:tblStyle w:val="Tabellenraster"/>
        <w:tblW w:w="8930" w:type="dxa"/>
        <w:tblInd w:w="1101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3167"/>
        <w:gridCol w:w="2078"/>
        <w:gridCol w:w="3685"/>
      </w:tblGrid>
      <w:tr w:rsidR="00923178" w:rsidRPr="00065385" w:rsidTr="00036212">
        <w:tc>
          <w:tcPr>
            <w:tcW w:w="3167" w:type="dxa"/>
            <w:shd w:val="clear" w:color="auto" w:fill="F2F2F2" w:themeFill="background1" w:themeFillShade="F2"/>
          </w:tcPr>
          <w:p w:rsidR="00923178" w:rsidRPr="002F4143" w:rsidRDefault="00923178" w:rsidP="00036212">
            <w:pPr>
              <w:rPr>
                <w:color w:val="273E95"/>
                <w:sz w:val="20"/>
                <w:szCs w:val="20"/>
              </w:rPr>
            </w:pPr>
            <w:r w:rsidRPr="002F4143">
              <w:rPr>
                <w:color w:val="273E95"/>
                <w:sz w:val="20"/>
                <w:szCs w:val="20"/>
              </w:rPr>
              <w:t>Liegt das Datum …</w:t>
            </w:r>
          </w:p>
        </w:tc>
        <w:tc>
          <w:tcPr>
            <w:tcW w:w="5763" w:type="dxa"/>
            <w:gridSpan w:val="2"/>
            <w:tcBorders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:rsidR="00923178" w:rsidRPr="00065385" w:rsidRDefault="00923178" w:rsidP="00036212">
            <w:pPr>
              <w:rPr>
                <w:color w:val="0070C0"/>
                <w:sz w:val="20"/>
                <w:szCs w:val="20"/>
              </w:rPr>
            </w:pPr>
            <w:r w:rsidRPr="002F4143">
              <w:rPr>
                <w:color w:val="273E95"/>
                <w:sz w:val="20"/>
                <w:szCs w:val="20"/>
              </w:rPr>
              <w:t>Können Sie auswählen …</w:t>
            </w:r>
          </w:p>
        </w:tc>
      </w:tr>
      <w:tr w:rsidR="00923178" w:rsidTr="00036212">
        <w:tc>
          <w:tcPr>
            <w:tcW w:w="3167" w:type="dxa"/>
            <w:vMerge w:val="restart"/>
          </w:tcPr>
          <w:p w:rsidR="00923178" w:rsidRPr="00065385" w:rsidRDefault="00923178" w:rsidP="00036212">
            <w:pPr>
              <w:rPr>
                <w:sz w:val="20"/>
                <w:szCs w:val="20"/>
              </w:rPr>
            </w:pPr>
            <w:r w:rsidRPr="00CB2DFE">
              <w:rPr>
                <w:rStyle w:val="hervorhebung"/>
              </w:rPr>
              <w:t>Vor</w:t>
            </w:r>
            <w:r>
              <w:rPr>
                <w:sz w:val="20"/>
                <w:szCs w:val="20"/>
              </w:rPr>
              <w:t xml:space="preserve"> dem aktuellen Schuljahr</w:t>
            </w:r>
          </w:p>
        </w:tc>
        <w:tc>
          <w:tcPr>
            <w:tcW w:w="2078" w:type="dxa"/>
            <w:tcBorders>
              <w:bottom w:val="nil"/>
              <w:right w:val="nil"/>
            </w:tcBorders>
          </w:tcPr>
          <w:p w:rsidR="00923178" w:rsidRPr="00FC607E" w:rsidRDefault="00923178" w:rsidP="00036212">
            <w:pPr>
              <w:rPr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8E43A3">
              <w:rPr>
                <w:sz w:val="20"/>
                <w:szCs w:val="20"/>
              </w:rPr>
              <w:t>m Feld</w:t>
            </w:r>
            <w:r w:rsidRPr="008E43A3">
              <w:rPr>
                <w:rStyle w:val="LDBedienelement"/>
              </w:rPr>
              <w:t xml:space="preserve"> Schule:</w:t>
            </w:r>
          </w:p>
        </w:tc>
        <w:tc>
          <w:tcPr>
            <w:tcW w:w="3685" w:type="dxa"/>
            <w:tcBorders>
              <w:left w:val="nil"/>
              <w:bottom w:val="nil"/>
            </w:tcBorders>
          </w:tcPr>
          <w:p w:rsidR="00923178" w:rsidRPr="00FC607E" w:rsidRDefault="00923178" w:rsidP="00036212">
            <w:pPr>
              <w:rPr>
                <w:sz w:val="20"/>
                <w:szCs w:val="20"/>
              </w:rPr>
            </w:pPr>
            <w:r w:rsidRPr="008E43A3">
              <w:rPr>
                <w:sz w:val="20"/>
                <w:szCs w:val="20"/>
              </w:rPr>
              <w:t>alle Schulen Ihres Schulumfeldes</w:t>
            </w:r>
          </w:p>
        </w:tc>
      </w:tr>
      <w:tr w:rsidR="00923178" w:rsidTr="00036212">
        <w:tc>
          <w:tcPr>
            <w:tcW w:w="3167" w:type="dxa"/>
            <w:vMerge/>
          </w:tcPr>
          <w:p w:rsidR="00923178" w:rsidRPr="00065385" w:rsidRDefault="00923178" w:rsidP="00036212">
            <w:pPr>
              <w:rPr>
                <w:sz w:val="20"/>
                <w:szCs w:val="20"/>
              </w:rPr>
            </w:pPr>
          </w:p>
        </w:tc>
        <w:tc>
          <w:tcPr>
            <w:tcW w:w="2078" w:type="dxa"/>
            <w:tcBorders>
              <w:top w:val="nil"/>
              <w:bottom w:val="nil"/>
              <w:right w:val="nil"/>
            </w:tcBorders>
          </w:tcPr>
          <w:p w:rsidR="00923178" w:rsidRPr="008E43A3" w:rsidRDefault="00923178" w:rsidP="00036212">
            <w:pPr>
              <w:rPr>
                <w:rStyle w:val="LDBedienelement"/>
              </w:rPr>
            </w:pPr>
            <w:r>
              <w:rPr>
                <w:sz w:val="20"/>
                <w:szCs w:val="20"/>
              </w:rPr>
              <w:t>i</w:t>
            </w:r>
            <w:r w:rsidRPr="008E43A3">
              <w:rPr>
                <w:sz w:val="20"/>
                <w:szCs w:val="20"/>
              </w:rPr>
              <w:t>m Feld</w:t>
            </w:r>
            <w:r w:rsidRPr="008E43A3">
              <w:rPr>
                <w:rStyle w:val="LDBedienelement"/>
              </w:rPr>
              <w:t xml:space="preserve"> Schulform: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</w:tcBorders>
          </w:tcPr>
          <w:p w:rsidR="00923178" w:rsidRPr="008E43A3" w:rsidRDefault="00923178" w:rsidP="00036212">
            <w:pPr>
              <w:rPr>
                <w:sz w:val="20"/>
                <w:szCs w:val="20"/>
              </w:rPr>
            </w:pPr>
            <w:r w:rsidRPr="008E43A3">
              <w:rPr>
                <w:sz w:val="20"/>
                <w:szCs w:val="20"/>
              </w:rPr>
              <w:t>alle zu dem Datum gültigen Schulformen</w:t>
            </w:r>
          </w:p>
        </w:tc>
      </w:tr>
      <w:tr w:rsidR="00923178" w:rsidTr="00036212">
        <w:tc>
          <w:tcPr>
            <w:tcW w:w="3167" w:type="dxa"/>
            <w:vMerge/>
          </w:tcPr>
          <w:p w:rsidR="00923178" w:rsidRPr="00065385" w:rsidRDefault="00923178" w:rsidP="00036212">
            <w:pPr>
              <w:rPr>
                <w:szCs w:val="20"/>
              </w:rPr>
            </w:pPr>
          </w:p>
        </w:tc>
        <w:tc>
          <w:tcPr>
            <w:tcW w:w="2078" w:type="dxa"/>
            <w:tcBorders>
              <w:top w:val="nil"/>
              <w:bottom w:val="single" w:sz="4" w:space="0" w:color="808080" w:themeColor="background1" w:themeShade="80"/>
              <w:right w:val="nil"/>
            </w:tcBorders>
          </w:tcPr>
          <w:p w:rsidR="00923178" w:rsidRPr="008E43A3" w:rsidRDefault="00923178" w:rsidP="00036212">
            <w:pPr>
              <w:rPr>
                <w:rStyle w:val="LDBedienelement"/>
              </w:rPr>
            </w:pPr>
            <w:r>
              <w:rPr>
                <w:sz w:val="20"/>
                <w:szCs w:val="20"/>
              </w:rPr>
              <w:t>i</w:t>
            </w:r>
            <w:r w:rsidRPr="008E43A3">
              <w:rPr>
                <w:sz w:val="20"/>
                <w:szCs w:val="20"/>
              </w:rPr>
              <w:t>m Feld</w:t>
            </w:r>
            <w:r w:rsidRPr="008E43A3">
              <w:rPr>
                <w:rStyle w:val="LDBedienelement"/>
              </w:rPr>
              <w:t xml:space="preserve"> Abschluss: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808080" w:themeColor="background1" w:themeShade="80"/>
            </w:tcBorders>
          </w:tcPr>
          <w:p w:rsidR="00923178" w:rsidRPr="008E43A3" w:rsidRDefault="00923178" w:rsidP="000362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Alle zur gewählten Schulform gültigen Abschlüsse</w:t>
            </w:r>
          </w:p>
        </w:tc>
      </w:tr>
      <w:tr w:rsidR="00923178" w:rsidTr="00036212">
        <w:tc>
          <w:tcPr>
            <w:tcW w:w="3167" w:type="dxa"/>
            <w:vMerge w:val="restart"/>
          </w:tcPr>
          <w:p w:rsidR="00923178" w:rsidRDefault="00923178" w:rsidP="00036212">
            <w:pPr>
              <w:rPr>
                <w:sz w:val="20"/>
              </w:rPr>
            </w:pPr>
            <w:r w:rsidRPr="002F50F2">
              <w:t>im</w:t>
            </w:r>
            <w:r w:rsidRPr="00CB2DFE">
              <w:rPr>
                <w:b/>
                <w:bCs/>
                <w:sz w:val="20"/>
              </w:rPr>
              <w:t xml:space="preserve"> </w:t>
            </w:r>
            <w:r w:rsidRPr="00CB2DFE">
              <w:rPr>
                <w:rStyle w:val="hervorhebung"/>
              </w:rPr>
              <w:t>aktuellen</w:t>
            </w:r>
            <w:r w:rsidRPr="00CB2DFE">
              <w:rPr>
                <w:sz w:val="20"/>
              </w:rPr>
              <w:t xml:space="preserve"> Schuljahr </w:t>
            </w:r>
          </w:p>
          <w:p w:rsidR="00923178" w:rsidRDefault="00923178" w:rsidP="00036212">
            <w:pPr>
              <w:rPr>
                <w:sz w:val="20"/>
              </w:rPr>
            </w:pPr>
            <w:r w:rsidRPr="00CB2DFE">
              <w:rPr>
                <w:sz w:val="20"/>
              </w:rPr>
              <w:t>und</w:t>
            </w:r>
          </w:p>
          <w:p w:rsidR="00923178" w:rsidRPr="00CB2DFE" w:rsidRDefault="00923178" w:rsidP="00910EFC">
            <w:pPr>
              <w:rPr>
                <w:sz w:val="20"/>
                <w:szCs w:val="20"/>
              </w:rPr>
            </w:pPr>
            <w:r w:rsidRPr="00CB2DFE">
              <w:rPr>
                <w:sz w:val="20"/>
              </w:rPr>
              <w:t xml:space="preserve">die </w:t>
            </w:r>
            <w:r w:rsidRPr="00CB2DFE">
              <w:rPr>
                <w:rStyle w:val="hervorhebung"/>
              </w:rPr>
              <w:t xml:space="preserve">aktuelle Schule </w:t>
            </w:r>
            <w:r w:rsidRPr="00401344">
              <w:rPr>
                <w:rStyle w:val="hervorhebung"/>
                <w:b w:val="0"/>
              </w:rPr>
              <w:t>des Schülers</w:t>
            </w:r>
            <w:r w:rsidRPr="00CB2DFE">
              <w:rPr>
                <w:rStyle w:val="hervorhebung"/>
              </w:rPr>
              <w:t xml:space="preserve"> </w:t>
            </w:r>
            <w:r>
              <w:rPr>
                <w:sz w:val="20"/>
              </w:rPr>
              <w:t xml:space="preserve">ist </w:t>
            </w:r>
            <w:r w:rsidR="00910EFC">
              <w:rPr>
                <w:sz w:val="20"/>
              </w:rPr>
              <w:t xml:space="preserve">im Feld </w:t>
            </w:r>
            <w:r w:rsidR="00910EFC" w:rsidRPr="00910EFC">
              <w:rPr>
                <w:rStyle w:val="LDBedienelement"/>
              </w:rPr>
              <w:t>Schule</w:t>
            </w:r>
            <w:r w:rsidR="00910EFC">
              <w:rPr>
                <w:sz w:val="20"/>
              </w:rPr>
              <w:t xml:space="preserve"> </w:t>
            </w:r>
            <w:r>
              <w:rPr>
                <w:sz w:val="20"/>
              </w:rPr>
              <w:t>eingetragen</w:t>
            </w:r>
          </w:p>
        </w:tc>
        <w:tc>
          <w:tcPr>
            <w:tcW w:w="2078" w:type="dxa"/>
            <w:tcBorders>
              <w:bottom w:val="nil"/>
              <w:right w:val="nil"/>
            </w:tcBorders>
          </w:tcPr>
          <w:p w:rsidR="00923178" w:rsidRDefault="00923178" w:rsidP="000362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8E43A3">
              <w:rPr>
                <w:sz w:val="20"/>
                <w:szCs w:val="20"/>
              </w:rPr>
              <w:t>m Feld</w:t>
            </w:r>
            <w:r w:rsidRPr="008E43A3">
              <w:rPr>
                <w:rStyle w:val="LDBedienelement"/>
              </w:rPr>
              <w:t xml:space="preserve"> </w:t>
            </w:r>
            <w:r>
              <w:rPr>
                <w:rStyle w:val="LDBedienelement"/>
              </w:rPr>
              <w:t xml:space="preserve"> </w:t>
            </w:r>
            <w:r w:rsidRPr="00FC607E">
              <w:rPr>
                <w:rStyle w:val="LDBedienelement"/>
              </w:rPr>
              <w:t>Schulform</w:t>
            </w:r>
            <w:r>
              <w:rPr>
                <w:rStyle w:val="LDBedienelement"/>
              </w:rPr>
              <w:t>:</w:t>
            </w:r>
          </w:p>
          <w:p w:rsidR="00923178" w:rsidRDefault="00923178" w:rsidP="00036212">
            <w:pPr>
              <w:rPr>
                <w:szCs w:val="20"/>
              </w:rPr>
            </w:pPr>
          </w:p>
        </w:tc>
        <w:tc>
          <w:tcPr>
            <w:tcW w:w="3685" w:type="dxa"/>
            <w:tcBorders>
              <w:left w:val="nil"/>
              <w:bottom w:val="nil"/>
            </w:tcBorders>
          </w:tcPr>
          <w:p w:rsidR="00923178" w:rsidRPr="00FC607E" w:rsidRDefault="00923178" w:rsidP="000362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</w:t>
            </w:r>
            <w:r w:rsidRPr="00FC607E">
              <w:rPr>
                <w:sz w:val="20"/>
                <w:szCs w:val="20"/>
              </w:rPr>
              <w:t xml:space="preserve"> Schulformen</w:t>
            </w:r>
            <w:r>
              <w:rPr>
                <w:sz w:val="20"/>
                <w:szCs w:val="20"/>
              </w:rPr>
              <w:t xml:space="preserve">, </w:t>
            </w:r>
            <w:r w:rsidRPr="00FC607E">
              <w:rPr>
                <w:sz w:val="20"/>
                <w:szCs w:val="20"/>
              </w:rPr>
              <w:t>zu denen der Schüler in seiner Schülerlaufbahn für das aktuelle Schuljahr zu dieser Schule einen Eintrag hat.</w:t>
            </w:r>
          </w:p>
        </w:tc>
      </w:tr>
      <w:tr w:rsidR="00923178" w:rsidTr="00036212">
        <w:tc>
          <w:tcPr>
            <w:tcW w:w="3167" w:type="dxa"/>
            <w:vMerge/>
          </w:tcPr>
          <w:p w:rsidR="00923178" w:rsidRPr="00CB2DFE" w:rsidRDefault="00923178" w:rsidP="00036212">
            <w:pPr>
              <w:rPr>
                <w:sz w:val="20"/>
                <w:szCs w:val="20"/>
              </w:rPr>
            </w:pPr>
          </w:p>
        </w:tc>
        <w:tc>
          <w:tcPr>
            <w:tcW w:w="2078" w:type="dxa"/>
            <w:tcBorders>
              <w:top w:val="nil"/>
              <w:bottom w:val="single" w:sz="4" w:space="0" w:color="808080" w:themeColor="background1" w:themeShade="80"/>
              <w:right w:val="nil"/>
            </w:tcBorders>
          </w:tcPr>
          <w:p w:rsidR="00923178" w:rsidRDefault="00923178" w:rsidP="00036212">
            <w:pPr>
              <w:rPr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8E43A3">
              <w:rPr>
                <w:sz w:val="20"/>
                <w:szCs w:val="20"/>
              </w:rPr>
              <w:t>m Feld</w:t>
            </w:r>
            <w:r w:rsidRPr="008E43A3">
              <w:rPr>
                <w:rStyle w:val="LDBedienelement"/>
              </w:rPr>
              <w:t xml:space="preserve"> </w:t>
            </w:r>
            <w:r>
              <w:rPr>
                <w:rStyle w:val="LDBedienelement"/>
              </w:rPr>
              <w:t xml:space="preserve"> </w:t>
            </w:r>
            <w:r w:rsidRPr="00FC607E">
              <w:rPr>
                <w:rStyle w:val="LDBedienelement"/>
              </w:rPr>
              <w:t>Abschluss: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808080" w:themeColor="background1" w:themeShade="80"/>
            </w:tcBorders>
          </w:tcPr>
          <w:p w:rsidR="00923178" w:rsidRDefault="00923178" w:rsidP="00036212">
            <w:pPr>
              <w:rPr>
                <w:szCs w:val="20"/>
              </w:rPr>
            </w:pPr>
            <w:r w:rsidRPr="00FC607E">
              <w:rPr>
                <w:sz w:val="20"/>
                <w:szCs w:val="20"/>
              </w:rPr>
              <w:t>die Abschlüsse</w:t>
            </w:r>
            <w:r>
              <w:rPr>
                <w:sz w:val="20"/>
                <w:szCs w:val="20"/>
              </w:rPr>
              <w:t xml:space="preserve">, die </w:t>
            </w:r>
            <w:r w:rsidRPr="00FC607E">
              <w:rPr>
                <w:sz w:val="20"/>
                <w:szCs w:val="20"/>
              </w:rPr>
              <w:t>zu den Schulform</w:t>
            </w:r>
            <w:r>
              <w:rPr>
                <w:sz w:val="20"/>
                <w:szCs w:val="20"/>
              </w:rPr>
              <w:t xml:space="preserve"> </w:t>
            </w:r>
            <w:r w:rsidRPr="00FC607E">
              <w:rPr>
                <w:sz w:val="20"/>
                <w:szCs w:val="20"/>
              </w:rPr>
              <w:t>/Stufen-Einträgen des Schülers i</w:t>
            </w:r>
            <w:r>
              <w:rPr>
                <w:sz w:val="20"/>
                <w:szCs w:val="20"/>
              </w:rPr>
              <w:t xml:space="preserve">m aktuellen </w:t>
            </w:r>
            <w:r w:rsidRPr="00FC607E">
              <w:rPr>
                <w:sz w:val="20"/>
                <w:szCs w:val="20"/>
              </w:rPr>
              <w:t>Schuljahr in dieser Schule passen.</w:t>
            </w:r>
          </w:p>
        </w:tc>
      </w:tr>
      <w:tr w:rsidR="00923178" w:rsidTr="00036212">
        <w:tc>
          <w:tcPr>
            <w:tcW w:w="3167" w:type="dxa"/>
            <w:vMerge w:val="restart"/>
          </w:tcPr>
          <w:p w:rsidR="00923178" w:rsidRDefault="00923178" w:rsidP="00036212">
            <w:pPr>
              <w:rPr>
                <w:sz w:val="20"/>
              </w:rPr>
            </w:pPr>
            <w:r w:rsidRPr="002F50F2">
              <w:t>im</w:t>
            </w:r>
            <w:r w:rsidRPr="00CB2DFE">
              <w:rPr>
                <w:b/>
                <w:bCs/>
                <w:sz w:val="20"/>
              </w:rPr>
              <w:t xml:space="preserve"> </w:t>
            </w:r>
            <w:r w:rsidRPr="00CB2DFE">
              <w:rPr>
                <w:rStyle w:val="hervorhebung"/>
              </w:rPr>
              <w:t>aktuellen</w:t>
            </w:r>
            <w:r w:rsidRPr="00CB2DFE">
              <w:rPr>
                <w:sz w:val="20"/>
              </w:rPr>
              <w:t xml:space="preserve"> Schuljahr </w:t>
            </w:r>
          </w:p>
          <w:p w:rsidR="00923178" w:rsidRDefault="00923178" w:rsidP="00036212">
            <w:pPr>
              <w:rPr>
                <w:sz w:val="20"/>
              </w:rPr>
            </w:pPr>
            <w:r w:rsidRPr="00CB2DFE">
              <w:rPr>
                <w:sz w:val="20"/>
              </w:rPr>
              <w:t>und</w:t>
            </w:r>
          </w:p>
          <w:p w:rsidR="00923178" w:rsidRPr="001E2AB2" w:rsidRDefault="00923178" w:rsidP="00910EFC">
            <w:pPr>
              <w:rPr>
                <w:sz w:val="20"/>
              </w:rPr>
            </w:pPr>
            <w:r w:rsidRPr="001E2AB2">
              <w:rPr>
                <w:sz w:val="20"/>
              </w:rPr>
              <w:t xml:space="preserve">die </w:t>
            </w:r>
            <w:r w:rsidRPr="001E2AB2">
              <w:rPr>
                <w:rStyle w:val="hervorhebung"/>
              </w:rPr>
              <w:t>eine andere Schule</w:t>
            </w:r>
            <w:r w:rsidRPr="001E2AB2">
              <w:rPr>
                <w:sz w:val="20"/>
              </w:rPr>
              <w:t xml:space="preserve"> aus dem Schulumfeld ist </w:t>
            </w:r>
            <w:r w:rsidR="00910EFC">
              <w:rPr>
                <w:sz w:val="20"/>
              </w:rPr>
              <w:t xml:space="preserve">im Feld </w:t>
            </w:r>
            <w:r w:rsidR="00910EFC" w:rsidRPr="00910EFC">
              <w:rPr>
                <w:rStyle w:val="LDBedienelement"/>
              </w:rPr>
              <w:t>Schule</w:t>
            </w:r>
            <w:r w:rsidR="00910EFC">
              <w:rPr>
                <w:sz w:val="20"/>
              </w:rPr>
              <w:t xml:space="preserve"> </w:t>
            </w:r>
            <w:r w:rsidRPr="001E2AB2">
              <w:rPr>
                <w:sz w:val="20"/>
              </w:rPr>
              <w:t xml:space="preserve">eingetragen </w:t>
            </w:r>
          </w:p>
        </w:tc>
        <w:tc>
          <w:tcPr>
            <w:tcW w:w="2078" w:type="dxa"/>
            <w:tcBorders>
              <w:bottom w:val="nil"/>
              <w:right w:val="nil"/>
            </w:tcBorders>
          </w:tcPr>
          <w:p w:rsidR="00923178" w:rsidRPr="00CB2DFE" w:rsidRDefault="00923178" w:rsidP="00036212">
            <w:pPr>
              <w:rPr>
                <w:rStyle w:val="LDBedienelement"/>
                <w:b w:val="0"/>
                <w:bCs w:val="0"/>
              </w:rPr>
            </w:pPr>
            <w:r w:rsidRPr="00CB2DFE">
              <w:rPr>
                <w:sz w:val="20"/>
                <w:szCs w:val="20"/>
              </w:rPr>
              <w:t>Im Feld</w:t>
            </w:r>
            <w:r w:rsidRPr="002F50F2">
              <w:t xml:space="preserve">  </w:t>
            </w:r>
            <w:r w:rsidRPr="00FD768E">
              <w:rPr>
                <w:rStyle w:val="LDBedienelement"/>
              </w:rPr>
              <w:t>Schulform</w:t>
            </w:r>
            <w:r w:rsidRPr="002F50F2">
              <w:t xml:space="preserve">: </w:t>
            </w:r>
          </w:p>
        </w:tc>
        <w:tc>
          <w:tcPr>
            <w:tcW w:w="3685" w:type="dxa"/>
            <w:tcBorders>
              <w:left w:val="nil"/>
              <w:bottom w:val="nil"/>
            </w:tcBorders>
          </w:tcPr>
          <w:p w:rsidR="00923178" w:rsidRPr="00CB2DFE" w:rsidRDefault="00923178" w:rsidP="00036212">
            <w:pPr>
              <w:rPr>
                <w:sz w:val="20"/>
                <w:szCs w:val="20"/>
              </w:rPr>
            </w:pPr>
            <w:r w:rsidRPr="00CB2DFE">
              <w:rPr>
                <w:sz w:val="20"/>
                <w:szCs w:val="20"/>
              </w:rPr>
              <w:t>alle zu dem Datum gültigen Schulformen</w:t>
            </w:r>
          </w:p>
        </w:tc>
      </w:tr>
      <w:tr w:rsidR="00923178" w:rsidTr="00036212">
        <w:tc>
          <w:tcPr>
            <w:tcW w:w="3167" w:type="dxa"/>
            <w:vMerge/>
          </w:tcPr>
          <w:p w:rsidR="00923178" w:rsidRPr="00CB2DFE" w:rsidRDefault="00923178" w:rsidP="00036212">
            <w:pPr>
              <w:pStyle w:val="LDTextinhalteingerckt"/>
              <w:rPr>
                <w:sz w:val="20"/>
                <w:szCs w:val="20"/>
              </w:rPr>
            </w:pPr>
          </w:p>
        </w:tc>
        <w:tc>
          <w:tcPr>
            <w:tcW w:w="2078" w:type="dxa"/>
            <w:tcBorders>
              <w:top w:val="nil"/>
              <w:right w:val="nil"/>
            </w:tcBorders>
          </w:tcPr>
          <w:p w:rsidR="00923178" w:rsidRPr="00CB2DFE" w:rsidRDefault="00923178" w:rsidP="00036212">
            <w:pPr>
              <w:rPr>
                <w:rStyle w:val="LDBedienelement"/>
              </w:rPr>
            </w:pPr>
            <w:r w:rsidRPr="00CB2DFE">
              <w:rPr>
                <w:sz w:val="20"/>
                <w:szCs w:val="20"/>
              </w:rPr>
              <w:t>Im Feld</w:t>
            </w:r>
            <w:r w:rsidRPr="00CB2DFE">
              <w:rPr>
                <w:rStyle w:val="LDBedienelement"/>
              </w:rPr>
              <w:t xml:space="preserve">  Abschluss:</w:t>
            </w:r>
          </w:p>
        </w:tc>
        <w:tc>
          <w:tcPr>
            <w:tcW w:w="3685" w:type="dxa"/>
            <w:tcBorders>
              <w:top w:val="nil"/>
              <w:left w:val="nil"/>
            </w:tcBorders>
          </w:tcPr>
          <w:p w:rsidR="00923178" w:rsidRPr="00CB2DFE" w:rsidRDefault="00923178" w:rsidP="00036212">
            <w:pPr>
              <w:rPr>
                <w:sz w:val="20"/>
                <w:szCs w:val="20"/>
              </w:rPr>
            </w:pPr>
            <w:r w:rsidRPr="00CB2DFE">
              <w:rPr>
                <w:sz w:val="20"/>
                <w:szCs w:val="20"/>
              </w:rPr>
              <w:t>alle zu der gewählten Schulform gültigen Abschlüsse</w:t>
            </w:r>
          </w:p>
        </w:tc>
      </w:tr>
    </w:tbl>
    <w:p w:rsidR="00923178" w:rsidRDefault="00923178" w:rsidP="00923178">
      <w:pPr>
        <w:pStyle w:val="berschrift4"/>
      </w:pPr>
      <w:bookmarkStart w:id="19" w:name="_Toc465784108"/>
      <w:r>
        <w:t>Register Fremdsprachen</w:t>
      </w:r>
      <w:bookmarkEnd w:id="19"/>
    </w:p>
    <w:p w:rsidR="00923178" w:rsidRDefault="00923178" w:rsidP="00923178">
      <w:pPr>
        <w:pStyle w:val="LDTextinhalteingerckt"/>
      </w:pPr>
      <w:r>
        <w:t xml:space="preserve">Im unteren Bereich wurde die Bezeichnung Muttersprachlicher Unterricht durch die Bezeichnung </w:t>
      </w:r>
      <w:r w:rsidRPr="00AC19DF">
        <w:rPr>
          <w:rStyle w:val="LDBereichTabelle"/>
        </w:rPr>
        <w:t>Herkunftssprachlicher Unterricht</w:t>
      </w:r>
      <w:r>
        <w:t xml:space="preserve"> ersetzt</w:t>
      </w:r>
      <w:r w:rsidR="00910EFC">
        <w:t xml:space="preserve"> (</w:t>
      </w:r>
      <w:r w:rsidR="00910EFC">
        <w:fldChar w:fldCharType="begin"/>
      </w:r>
      <w:r w:rsidR="00910EFC">
        <w:instrText xml:space="preserve"> REF _Ref465783473 \h </w:instrText>
      </w:r>
      <w:r w:rsidR="00910EFC">
        <w:fldChar w:fldCharType="separate"/>
      </w:r>
      <w:r w:rsidR="00AA3A6A">
        <w:t xml:space="preserve">Abb. </w:t>
      </w:r>
      <w:r w:rsidR="00AA3A6A">
        <w:rPr>
          <w:noProof/>
        </w:rPr>
        <w:t>7</w:t>
      </w:r>
      <w:r w:rsidR="00910EFC">
        <w:fldChar w:fldCharType="end"/>
      </w:r>
      <w:r w:rsidR="00910EFC">
        <w:t>)</w:t>
      </w:r>
      <w:r>
        <w:t>.</w:t>
      </w:r>
    </w:p>
    <w:p w:rsidR="00923178" w:rsidRDefault="00923178" w:rsidP="00923178">
      <w:pPr>
        <w:pStyle w:val="LDTextinhalt"/>
      </w:pPr>
    </w:p>
    <w:p w:rsidR="00910EFC" w:rsidRDefault="00923178" w:rsidP="00910EFC">
      <w:pPr>
        <w:pStyle w:val="LDTextinhalteingerckt"/>
        <w:keepNext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0458C0" wp14:editId="79CD8C46">
                <wp:simplePos x="0" y="0"/>
                <wp:positionH relativeFrom="column">
                  <wp:posOffset>2662914</wp:posOffset>
                </wp:positionH>
                <wp:positionV relativeFrom="paragraph">
                  <wp:posOffset>20907</wp:posOffset>
                </wp:positionV>
                <wp:extent cx="1406106" cy="138023"/>
                <wp:effectExtent l="0" t="0" r="22860" b="14605"/>
                <wp:wrapNone/>
                <wp:docPr id="18" name="Rechtec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106" cy="1380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hteck 18" o:spid="_x0000_s1026" style="position:absolute;margin-left:209.7pt;margin-top:1.65pt;width:110.7pt;height:10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" filled="f" strokecolor="#c00000" strokeweight="2pt"/>
            </w:pict>
          </mc:Fallback>
        </mc:AlternateContent>
      </w:r>
      <w:r>
        <w:rPr>
          <w:noProof/>
          <w:lang w:eastAsia="de-DE"/>
        </w:rPr>
        <w:drawing>
          <wp:inline distT="0" distB="0" distL="0" distR="0" wp14:anchorId="5D8B410E" wp14:editId="424B9804">
            <wp:extent cx="3600000" cy="1328400"/>
            <wp:effectExtent l="19050" t="19050" r="19685" b="2476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28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23178" w:rsidRDefault="00910EFC" w:rsidP="00910EFC">
      <w:pPr>
        <w:pStyle w:val="LDBildunterschrift"/>
      </w:pPr>
      <w:bookmarkStart w:id="20" w:name="_Ref465783473"/>
      <w:r>
        <w:t xml:space="preserve">Abb. </w:t>
      </w:r>
      <w:fldSimple w:instr=" SEQ Abb. \* ARABIC ">
        <w:r w:rsidR="00AA3A6A">
          <w:rPr>
            <w:noProof/>
          </w:rPr>
          <w:t>7</w:t>
        </w:r>
      </w:fldSimple>
      <w:bookmarkEnd w:id="20"/>
      <w:r>
        <w:tab/>
        <w:t>Ausschnitt Register Fremdsprachen</w:t>
      </w:r>
    </w:p>
    <w:p w:rsidR="00AC19DF" w:rsidRPr="00AC19DF" w:rsidRDefault="00AC19DF" w:rsidP="00AC19DF">
      <w:pPr>
        <w:pStyle w:val="LDBildunterschrift"/>
      </w:pPr>
      <w:r>
        <w:tab/>
      </w:r>
    </w:p>
    <w:p w:rsidR="00334E06" w:rsidRDefault="00334E06">
      <w:pPr>
        <w:spacing w:before="0" w:after="0"/>
        <w:rPr>
          <w:rFonts w:eastAsiaTheme="majorEastAsia" w:cstheme="majorBidi"/>
          <w:bCs/>
          <w:color w:val="1E3E95"/>
          <w:sz w:val="24"/>
          <w:szCs w:val="24"/>
        </w:rPr>
      </w:pPr>
      <w:r>
        <w:br w:type="page"/>
      </w:r>
    </w:p>
    <w:p w:rsidR="00DD7C23" w:rsidRDefault="00DD7C23" w:rsidP="00A23647">
      <w:pPr>
        <w:pStyle w:val="berschrift3"/>
      </w:pPr>
      <w:bookmarkStart w:id="21" w:name="_Toc465784109"/>
      <w:r>
        <w:t>Kandidatenverfahren &gt; Aufnehmen /Einschulen</w:t>
      </w:r>
      <w:bookmarkEnd w:id="21"/>
    </w:p>
    <w:p w:rsidR="001E2AB2" w:rsidRDefault="001E2AB2" w:rsidP="00FA75BA">
      <w:pPr>
        <w:pStyle w:val="LDTextinhalteingerckt"/>
      </w:pPr>
      <w:r>
        <w:t xml:space="preserve">Der bisherige </w:t>
      </w:r>
      <w:r w:rsidRPr="001E2AB2">
        <w:rPr>
          <w:rStyle w:val="hervorhebung"/>
        </w:rPr>
        <w:t xml:space="preserve">Menüpunkt </w:t>
      </w:r>
      <w:r w:rsidRPr="001E2AB2">
        <w:rPr>
          <w:rStyle w:val="LDMenpunkt"/>
          <w:b/>
        </w:rPr>
        <w:t>Schüler &gt; Assistenten</w:t>
      </w:r>
      <w:r>
        <w:rPr>
          <w:rStyle w:val="LDMenpunkt"/>
        </w:rPr>
        <w:t xml:space="preserve"> </w:t>
      </w:r>
      <w:r w:rsidRPr="00372B88">
        <w:t xml:space="preserve"> </w:t>
      </w:r>
      <w:r>
        <w:t xml:space="preserve">einschließlich der </w:t>
      </w:r>
      <w:r w:rsidRPr="00372B88">
        <w:t xml:space="preserve">beiden darunter enthaltenen </w:t>
      </w:r>
      <w:r>
        <w:t xml:space="preserve">Webseiten </w:t>
      </w:r>
      <w:r w:rsidRPr="001E2AB2">
        <w:rPr>
          <w:rStyle w:val="LDMenpunkt"/>
        </w:rPr>
        <w:t>Einschulung Grundschule</w:t>
      </w:r>
      <w:r w:rsidRPr="00372B88">
        <w:t xml:space="preserve"> und </w:t>
      </w:r>
      <w:r w:rsidRPr="001E2AB2">
        <w:rPr>
          <w:rStyle w:val="LDMenpunkt"/>
        </w:rPr>
        <w:t>Schüleraufnahme</w:t>
      </w:r>
      <w:r w:rsidRPr="00372B88">
        <w:t xml:space="preserve"> </w:t>
      </w:r>
      <w:r w:rsidRPr="001E2AB2">
        <w:rPr>
          <w:rStyle w:val="LDBedienelement"/>
        </w:rPr>
        <w:t>entfällt</w:t>
      </w:r>
      <w:r>
        <w:t>.</w:t>
      </w:r>
    </w:p>
    <w:p w:rsidR="001E2AB2" w:rsidRDefault="001E2AB2" w:rsidP="00FA75BA">
      <w:pPr>
        <w:pStyle w:val="LDTextinhalteingerckt"/>
        <w:rPr>
          <w:rStyle w:val="LDMenpunkt"/>
        </w:rPr>
      </w:pPr>
      <w:r>
        <w:t xml:space="preserve">Die </w:t>
      </w:r>
      <w:r w:rsidRPr="001E2AB2">
        <w:rPr>
          <w:rStyle w:val="hervorhebung"/>
        </w:rPr>
        <w:t>neue Webseite</w:t>
      </w:r>
      <w:r>
        <w:t xml:space="preserve"> </w:t>
      </w:r>
      <w:r w:rsidRPr="001E2AB2">
        <w:rPr>
          <w:rStyle w:val="LDMenpunkt"/>
          <w:b/>
        </w:rPr>
        <w:t>Aufnehmen / Einschulen</w:t>
      </w:r>
      <w:r>
        <w:rPr>
          <w:rStyle w:val="LDMenpunkt"/>
        </w:rPr>
        <w:t xml:space="preserve">  </w:t>
      </w:r>
      <w:r>
        <w:t xml:space="preserve">finden Sie unter </w:t>
      </w:r>
      <w:r w:rsidRPr="00372B88">
        <w:t xml:space="preserve">dem Menüpunkt </w:t>
      </w:r>
      <w:r w:rsidRPr="00372B88">
        <w:rPr>
          <w:rStyle w:val="LDMenpunkt"/>
        </w:rPr>
        <w:t>Schüler &gt; Kandidatenverfahren</w:t>
      </w:r>
      <w:r>
        <w:t xml:space="preserve"> </w:t>
      </w:r>
      <w:r>
        <w:rPr>
          <w:rStyle w:val="LDMenpunkt"/>
        </w:rPr>
        <w:t>(</w:t>
      </w:r>
      <w:r w:rsidR="00F15789">
        <w:rPr>
          <w:rStyle w:val="LDMenpunkt"/>
        </w:rPr>
        <w:fldChar w:fldCharType="begin"/>
      </w:r>
      <w:r w:rsidR="00F15789">
        <w:rPr>
          <w:rStyle w:val="LDMenpunkt"/>
        </w:rPr>
        <w:instrText xml:space="preserve"> REF _Ref464807535 \h </w:instrText>
      </w:r>
      <w:r w:rsidR="00F15789">
        <w:rPr>
          <w:rStyle w:val="LDMenpunkt"/>
        </w:rPr>
      </w:r>
      <w:r w:rsidR="00F15789">
        <w:rPr>
          <w:rStyle w:val="LDMenpunkt"/>
        </w:rPr>
        <w:fldChar w:fldCharType="separate"/>
      </w:r>
      <w:r w:rsidR="00AA3A6A">
        <w:t xml:space="preserve">Abb. </w:t>
      </w:r>
      <w:r w:rsidR="00AA3A6A">
        <w:rPr>
          <w:noProof/>
        </w:rPr>
        <w:t>8</w:t>
      </w:r>
      <w:r w:rsidR="00F15789">
        <w:rPr>
          <w:rStyle w:val="LDMenpunkt"/>
        </w:rPr>
        <w:fldChar w:fldCharType="end"/>
      </w:r>
      <w:r w:rsidR="00F15789">
        <w:rPr>
          <w:rStyle w:val="LDMenpunkt"/>
        </w:rPr>
        <w:t>)</w:t>
      </w:r>
      <w:r>
        <w:rPr>
          <w:rStyle w:val="LDMenpunkt"/>
        </w:rPr>
        <w:t>.</w:t>
      </w:r>
    </w:p>
    <w:p w:rsidR="00FA75BA" w:rsidRDefault="00FA75BA" w:rsidP="00FA75BA">
      <w:pPr>
        <w:pStyle w:val="LDTextinhalteingerckt"/>
      </w:pPr>
    </w:p>
    <w:p w:rsidR="00F15789" w:rsidRDefault="00FA75BA" w:rsidP="00F15789">
      <w:pPr>
        <w:pStyle w:val="LDTextinhalteingerckt"/>
        <w:keepNext/>
      </w:pPr>
      <w:r>
        <w:rPr>
          <w:noProof/>
          <w:lang w:eastAsia="de-DE"/>
        </w:rPr>
        <w:drawing>
          <wp:inline distT="0" distB="0" distL="0" distR="0" wp14:anchorId="6913BACD" wp14:editId="34F23326">
            <wp:extent cx="5040000" cy="3279600"/>
            <wp:effectExtent l="19050" t="19050" r="27305" b="1651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79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A75BA" w:rsidRDefault="00F15789" w:rsidP="00F15789">
      <w:pPr>
        <w:pStyle w:val="LDBildunterschrift"/>
      </w:pPr>
      <w:bookmarkStart w:id="22" w:name="_Ref464807535"/>
      <w:r>
        <w:t xml:space="preserve">Abb. </w:t>
      </w:r>
      <w:fldSimple w:instr=" SEQ Abb. \* ARABIC ">
        <w:r w:rsidR="00AA3A6A">
          <w:rPr>
            <w:noProof/>
          </w:rPr>
          <w:t>8</w:t>
        </w:r>
      </w:fldSimple>
      <w:bookmarkEnd w:id="22"/>
      <w:r>
        <w:tab/>
        <w:t>Webseite Aufnehmen / Einschulen</w:t>
      </w:r>
    </w:p>
    <w:p w:rsidR="00FA75BA" w:rsidRDefault="00FA75BA" w:rsidP="00FA75BA">
      <w:pPr>
        <w:pStyle w:val="LDTextinhalteingerckt"/>
        <w:rPr>
          <w:rStyle w:val="LDMenpunkt"/>
        </w:rPr>
      </w:pPr>
      <w:r>
        <w:t xml:space="preserve">Geändert wurde die Handhabung zum </w:t>
      </w:r>
      <w:r w:rsidRPr="00910EFC">
        <w:rPr>
          <w:rStyle w:val="hervorhebung"/>
        </w:rPr>
        <w:t>Anlegen von Kandidatenverhältnissen zur eigenen Schule</w:t>
      </w:r>
      <w:r>
        <w:t>. Damit wurde den Anforderungen und Bedürfnissen der Schulen Rechnung getragen</w:t>
      </w:r>
      <w:r w:rsidR="002F4143">
        <w:t>.</w:t>
      </w:r>
    </w:p>
    <w:p w:rsidR="00FA75BA" w:rsidRDefault="00FA75BA" w:rsidP="002F4085">
      <w:pPr>
        <w:pStyle w:val="LDTextinhalt"/>
        <w:rPr>
          <w:rStyle w:val="LDNeu"/>
        </w:rPr>
      </w:pPr>
    </w:p>
    <w:p w:rsidR="005014E7" w:rsidRPr="00FA75BA" w:rsidRDefault="005014E7" w:rsidP="002F4085">
      <w:pPr>
        <w:pStyle w:val="LDTextinhalteingerckt"/>
        <w:rPr>
          <w:rStyle w:val="LDNeu"/>
        </w:rPr>
      </w:pPr>
      <w:r w:rsidRPr="00FA75BA">
        <w:rPr>
          <w:rStyle w:val="LDNeu"/>
        </w:rPr>
        <w:t>Das ist neu</w:t>
      </w:r>
    </w:p>
    <w:p w:rsidR="002F4143" w:rsidRDefault="005014E7" w:rsidP="00326C57">
      <w:pPr>
        <w:pStyle w:val="LDAuflistungHandlungen"/>
      </w:pPr>
      <w:r w:rsidRPr="005014E7">
        <w:t xml:space="preserve">Die neue Webseite </w:t>
      </w:r>
      <w:r w:rsidRPr="00E80020">
        <w:rPr>
          <w:rStyle w:val="LDMenpunkt"/>
        </w:rPr>
        <w:t>Aufnehmen / Einschulen</w:t>
      </w:r>
      <w:r w:rsidRPr="005014E7">
        <w:t xml:space="preserve"> </w:t>
      </w:r>
      <w:r w:rsidRPr="005014E7">
        <w:rPr>
          <w:szCs w:val="24"/>
        </w:rPr>
        <w:t xml:space="preserve">enthält die Register </w:t>
      </w:r>
      <w:r w:rsidRPr="00E80020">
        <w:rPr>
          <w:rStyle w:val="LDRegister"/>
        </w:rPr>
        <w:t>Eingabe</w:t>
      </w:r>
      <w:r w:rsidRPr="005014E7">
        <w:rPr>
          <w:szCs w:val="24"/>
        </w:rPr>
        <w:t xml:space="preserve"> und </w:t>
      </w:r>
      <w:r w:rsidRPr="00E80020">
        <w:rPr>
          <w:rStyle w:val="LDRegister"/>
        </w:rPr>
        <w:t>Zieldaten</w:t>
      </w:r>
      <w:r w:rsidRPr="005014E7">
        <w:rPr>
          <w:szCs w:val="24"/>
        </w:rPr>
        <w:t xml:space="preserve">. </w:t>
      </w:r>
      <w:r w:rsidR="002F4085">
        <w:rPr>
          <w:szCs w:val="24"/>
        </w:rPr>
        <w:br/>
      </w:r>
      <w:r w:rsidRPr="005014E7">
        <w:t>Ziel dieser Webseite ist es, Kandidatenverhältnisse zu Ihrer Schule anzulegen.</w:t>
      </w:r>
      <w:r w:rsidRPr="005014E7">
        <w:br/>
        <w:t>Dies können Sie nun für einzelne Schüler oder für mehrere Schüler gleichzeitig tun.</w:t>
      </w:r>
    </w:p>
    <w:p w:rsidR="005014E7" w:rsidRDefault="005014E7" w:rsidP="002F4143">
      <w:pPr>
        <w:pStyle w:val="LDAbsatznachberschrift"/>
      </w:pPr>
    </w:p>
    <w:p w:rsidR="002F4085" w:rsidRDefault="005014E7" w:rsidP="00326C57">
      <w:pPr>
        <w:pStyle w:val="LDAuflistungHandlungen"/>
      </w:pPr>
      <w:r w:rsidRPr="005014E7">
        <w:t>Es ist nun möglich, auch ohne Kenntnis der Straße ein Kandidatenverhältnis zu einem in der LUSD vorhandenen Schüler anzulegen.</w:t>
      </w:r>
      <w:r w:rsidR="00010A42">
        <w:t xml:space="preserve"> </w:t>
      </w:r>
      <w:r w:rsidRPr="005014E7">
        <w:t>Hierfür wurde ein neues Authentifizierungsverfahren eingeführt.</w:t>
      </w:r>
      <w:r w:rsidR="002F4085">
        <w:br/>
      </w:r>
      <w:r w:rsidR="002F4085">
        <w:br/>
        <w:t xml:space="preserve">Für jede bestätigte Authentifizierung werden in einer Protokolldatei folgende Daten gespeichert: Name und Geburtsdatum des Schülers, Datum und Uhrzeit der </w:t>
      </w:r>
      <w:proofErr w:type="spellStart"/>
      <w:r w:rsidR="002F4085">
        <w:t>Authorisierung</w:t>
      </w:r>
      <w:proofErr w:type="spellEnd"/>
      <w:r w:rsidR="002F4085">
        <w:t xml:space="preserve">, LUSD-Benutzerkürzel. </w:t>
      </w:r>
      <w:r w:rsidR="00010A42">
        <w:br/>
      </w:r>
      <w:r w:rsidR="002F4085">
        <w:t xml:space="preserve">Im </w:t>
      </w:r>
      <w:r w:rsidR="00010A42">
        <w:t xml:space="preserve">Bericht </w:t>
      </w:r>
      <w:proofErr w:type="spellStart"/>
      <w:r w:rsidR="002F4085" w:rsidRPr="00DA1682">
        <w:rPr>
          <w:rStyle w:val="hervorhebung"/>
        </w:rPr>
        <w:t>Authorisierungsbericht</w:t>
      </w:r>
      <w:proofErr w:type="spellEnd"/>
      <w:r w:rsidR="002F4085" w:rsidRPr="00DA1682">
        <w:rPr>
          <w:rStyle w:val="hervorhebung"/>
        </w:rPr>
        <w:t xml:space="preserve"> Kandidatenaufnahme</w:t>
      </w:r>
      <w:r w:rsidR="002F4085">
        <w:t xml:space="preserve"> werden diese Protokolldaten angezeigt (Webseite </w:t>
      </w:r>
      <w:r w:rsidR="002F4085" w:rsidRPr="00DA1682">
        <w:rPr>
          <w:rStyle w:val="LDMenpunkt"/>
        </w:rPr>
        <w:t>Extras &gt; Schüler &gt; allg. Listen</w:t>
      </w:r>
      <w:r w:rsidR="002F4085">
        <w:t>).</w:t>
      </w:r>
    </w:p>
    <w:p w:rsidR="002F4143" w:rsidRDefault="002F4143" w:rsidP="002F4143">
      <w:pPr>
        <w:pStyle w:val="LDAbsatznachberschrift"/>
      </w:pPr>
    </w:p>
    <w:p w:rsidR="00E80020" w:rsidRDefault="005014E7" w:rsidP="00326C57">
      <w:pPr>
        <w:pStyle w:val="LDAuflistungHandlungen"/>
      </w:pPr>
      <w:r w:rsidRPr="005014E7">
        <w:t xml:space="preserve">Im Register </w:t>
      </w:r>
      <w:r w:rsidRPr="00E80020">
        <w:rPr>
          <w:rStyle w:val="LDRegister"/>
        </w:rPr>
        <w:t>Eingabe</w:t>
      </w:r>
      <w:r w:rsidRPr="005014E7">
        <w:t xml:space="preserve"> können Sie mehrere Schüler „sammeln“, für die Sie ein Kandidaten-verhältnis zu</w:t>
      </w:r>
      <w:r w:rsidR="00E80020">
        <w:t xml:space="preserve"> Ihrer Schule anlegen möchten. </w:t>
      </w:r>
    </w:p>
    <w:p w:rsidR="002F4143" w:rsidRDefault="002F4143" w:rsidP="002F4143">
      <w:pPr>
        <w:pStyle w:val="LDAbsatznachberschrift"/>
      </w:pPr>
    </w:p>
    <w:p w:rsidR="005014E7" w:rsidRDefault="005014E7" w:rsidP="00326C57">
      <w:pPr>
        <w:pStyle w:val="LDAuflistungHandlungen"/>
      </w:pPr>
      <w:r w:rsidRPr="005014E7">
        <w:t xml:space="preserve">Im Register </w:t>
      </w:r>
      <w:r w:rsidRPr="00E80020">
        <w:rPr>
          <w:rStyle w:val="LDRegister"/>
        </w:rPr>
        <w:t>Zieldaten</w:t>
      </w:r>
      <w:r w:rsidRPr="005014E7">
        <w:t xml:space="preserve"> können Sie diesen Schülern einzeln oder gleichzeitig z. B. gleiche Zieldaten zuweisen und/oder ein Kandidatenverhältnis anlegen. Berufliche Schulen können Schülern einen Be</w:t>
      </w:r>
      <w:r w:rsidR="00910EFC">
        <w:t>ruf</w:t>
      </w:r>
      <w:r w:rsidRPr="005014E7">
        <w:t xml:space="preserve"> zuordnen.</w:t>
      </w:r>
    </w:p>
    <w:p w:rsidR="00010A42" w:rsidRPr="005014E7" w:rsidRDefault="00010A42" w:rsidP="00010A42">
      <w:pPr>
        <w:pStyle w:val="LDAbsatznachberschrift"/>
      </w:pPr>
    </w:p>
    <w:p w:rsidR="005014E7" w:rsidRPr="005014E7" w:rsidRDefault="005014E7" w:rsidP="005014E7">
      <w:pPr>
        <w:spacing w:after="0"/>
        <w:rPr>
          <w:szCs w:val="24"/>
          <w:lang w:eastAsia="de-DE"/>
        </w:rPr>
      </w:pPr>
    </w:p>
    <w:tbl>
      <w:tblPr>
        <w:tblW w:w="4475" w:type="pct"/>
        <w:tblInd w:w="10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7992"/>
      </w:tblGrid>
      <w:tr w:rsidR="005014E7" w:rsidRPr="005014E7" w:rsidTr="00113625">
        <w:trPr>
          <w:trHeight w:val="450"/>
        </w:trPr>
        <w:tc>
          <w:tcPr>
            <w:tcW w:w="481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:rsidR="005014E7" w:rsidRPr="005014E7" w:rsidRDefault="00E80020" w:rsidP="005014E7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  </w:t>
            </w:r>
            <w:r>
              <w:rPr>
                <w:b/>
                <w:bCs/>
                <w:noProof/>
                <w:szCs w:val="20"/>
                <w:lang w:eastAsia="de-DE"/>
              </w:rPr>
              <w:drawing>
                <wp:inline distT="0" distB="0" distL="0" distR="0" wp14:anchorId="4AA10921" wp14:editId="1EE8060A">
                  <wp:extent cx="387985" cy="310515"/>
                  <wp:effectExtent l="0" t="0" r="0" b="0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srufezeichen_klein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85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9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:rsidR="005014E7" w:rsidRPr="00E80020" w:rsidRDefault="005014E7" w:rsidP="005014E7">
            <w:pPr>
              <w:rPr>
                <w:rStyle w:val="LDRegister"/>
              </w:rPr>
            </w:pPr>
            <w:r w:rsidRPr="00E80020">
              <w:rPr>
                <w:rStyle w:val="LDRegister"/>
              </w:rPr>
              <w:t>Wichtiger Hinweis</w:t>
            </w:r>
          </w:p>
          <w:p w:rsidR="00FA75BA" w:rsidRDefault="00FA75BA" w:rsidP="00FA75BA">
            <w:pPr>
              <w:pStyle w:val="LDTextinhalt"/>
            </w:pPr>
            <w:r w:rsidRPr="001B0B71">
              <w:rPr>
                <w:rStyle w:val="hervorhebung"/>
              </w:rPr>
              <w:t>Alle</w:t>
            </w:r>
            <w:r>
              <w:t xml:space="preserve"> Schüler, die Sie auf der Webseite </w:t>
            </w:r>
            <w:r w:rsidRPr="00720669">
              <w:rPr>
                <w:rStyle w:val="LDMenpunkt"/>
              </w:rPr>
              <w:t>Aufnehmen/Einschulen</w:t>
            </w:r>
            <w:r>
              <w:t xml:space="preserve">  „gesammelt“ haben, haben noch </w:t>
            </w:r>
            <w:r w:rsidRPr="00720669">
              <w:rPr>
                <w:rStyle w:val="hervorhebung"/>
              </w:rPr>
              <w:t>KEIN</w:t>
            </w:r>
            <w:r>
              <w:t xml:space="preserve"> Kandidatenverhältnis zu Ihrer Schule. </w:t>
            </w:r>
            <w:r w:rsidR="00910EFC">
              <w:t>Sie können diese Schüler nicht in der normalen Schülersuche finden.</w:t>
            </w:r>
            <w:r>
              <w:br/>
            </w:r>
            <w:r>
              <w:br/>
              <w:t xml:space="preserve">Sobald Sie für einen oder mehrere Schüler im Register </w:t>
            </w:r>
            <w:r w:rsidRPr="00BD1842">
              <w:rPr>
                <w:rStyle w:val="LDRegister"/>
              </w:rPr>
              <w:t>Zieldaten</w:t>
            </w:r>
            <w:r>
              <w:t xml:space="preserve"> ein Kandidaten-verhältnis angelegt haben, </w:t>
            </w:r>
          </w:p>
          <w:p w:rsidR="00FA75BA" w:rsidRDefault="00FA75BA" w:rsidP="003422DA">
            <w:pPr>
              <w:pStyle w:val="LDAuflistungHandlungenzweiteEbene"/>
            </w:pPr>
            <w:r>
              <w:t xml:space="preserve">verschwinden diese Schüler auf der Webseite </w:t>
            </w:r>
            <w:r w:rsidRPr="00720669">
              <w:rPr>
                <w:rStyle w:val="LDMenpunkt"/>
              </w:rPr>
              <w:t>Aufnehmen/Einschulen</w:t>
            </w:r>
            <w:r>
              <w:t xml:space="preserve">. </w:t>
            </w:r>
          </w:p>
          <w:p w:rsidR="00FA75BA" w:rsidRDefault="00FA75BA" w:rsidP="003422DA">
            <w:pPr>
              <w:pStyle w:val="LDAuflistungHandlungenzweiteEbene"/>
              <w:rPr>
                <w:rStyle w:val="LDMeneintrag"/>
              </w:rPr>
            </w:pPr>
            <w:r>
              <w:t xml:space="preserve">Erhalten diese Schüler auf der Webseite </w:t>
            </w:r>
            <w:r w:rsidRPr="00FA75BA">
              <w:rPr>
                <w:rStyle w:val="LDMenpunkt"/>
              </w:rPr>
              <w:t>Schüler &gt; Kandidatenverfahren &gt; Kandidaten</w:t>
            </w:r>
            <w:r>
              <w:t xml:space="preserve"> im Feld </w:t>
            </w:r>
            <w:r w:rsidRPr="00FA75BA">
              <w:rPr>
                <w:rStyle w:val="LDBedienelement"/>
              </w:rPr>
              <w:t>Kandidatenverhältnis</w:t>
            </w:r>
            <w:r>
              <w:t xml:space="preserve"> den Eintrag: </w:t>
            </w:r>
            <w:r w:rsidRPr="00FA75BA">
              <w:rPr>
                <w:rStyle w:val="LDMeneintrag"/>
              </w:rPr>
              <w:t>angenommen</w:t>
            </w:r>
          </w:p>
          <w:p w:rsidR="005014E7" w:rsidRPr="00FA75BA" w:rsidRDefault="00FA75BA" w:rsidP="003422DA">
            <w:pPr>
              <w:pStyle w:val="LDAuflistungHandlungenzweiteEbene"/>
            </w:pPr>
            <w:r w:rsidRPr="00FA75BA">
              <w:t>k</w:t>
            </w:r>
            <w:r>
              <w:t>önnen Sie diese Schüler in der Schülersuche als angenommene Kandidaten finden.</w:t>
            </w:r>
          </w:p>
        </w:tc>
      </w:tr>
      <w:tr w:rsidR="00BD1842" w:rsidRPr="005014E7" w:rsidTr="00113625">
        <w:trPr>
          <w:trHeight w:val="450"/>
        </w:trPr>
        <w:tc>
          <w:tcPr>
            <w:tcW w:w="481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:rsidR="00BD1842" w:rsidRPr="005014E7" w:rsidRDefault="00BD1842" w:rsidP="00113625">
            <w:pPr>
              <w:rPr>
                <w:rFonts w:cs="Arial"/>
                <w:noProof/>
                <w:lang w:eastAsia="de-DE"/>
              </w:rPr>
            </w:pPr>
            <w:r w:rsidRPr="005014E7">
              <w:rPr>
                <w:rFonts w:cs="Arial"/>
                <w:noProof/>
                <w:lang w:eastAsia="de-DE"/>
              </w:rPr>
              <w:drawing>
                <wp:inline distT="0" distB="0" distL="0" distR="0" wp14:anchorId="463C794F" wp14:editId="1906B713">
                  <wp:extent cx="381600" cy="295200"/>
                  <wp:effectExtent l="0" t="0" r="0" b="0"/>
                  <wp:docPr id="13" name="Grafik 13" descr="Inf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f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9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:rsidR="00BD1842" w:rsidRDefault="00BD1842" w:rsidP="00113625">
            <w:pPr>
              <w:rPr>
                <w:rStyle w:val="LDNeu"/>
              </w:rPr>
            </w:pPr>
            <w:r>
              <w:rPr>
                <w:rStyle w:val="LDNeu"/>
              </w:rPr>
              <w:t xml:space="preserve">Weiterführende </w:t>
            </w:r>
            <w:r w:rsidRPr="00E80020">
              <w:rPr>
                <w:rStyle w:val="LDNeu"/>
              </w:rPr>
              <w:t>Informationen finden Sie</w:t>
            </w:r>
          </w:p>
          <w:p w:rsidR="00910EFC" w:rsidRPr="00910EFC" w:rsidRDefault="00910EFC" w:rsidP="00910EFC">
            <w:pPr>
              <w:pStyle w:val="LDAbsatznachberschrift"/>
              <w:rPr>
                <w:rStyle w:val="LDNeu"/>
                <w:b w:val="0"/>
                <w:bCs w:val="0"/>
                <w:color w:val="auto"/>
                <w:szCs w:val="24"/>
              </w:rPr>
            </w:pPr>
          </w:p>
          <w:p w:rsidR="00334E06" w:rsidRDefault="00334E06" w:rsidP="00113625">
            <w:pPr>
              <w:rPr>
                <w:rStyle w:val="LDMenpunkt"/>
              </w:rPr>
            </w:pPr>
            <w:r>
              <w:t xml:space="preserve">- </w:t>
            </w:r>
            <w:r w:rsidR="00BD1842">
              <w:t>i</w:t>
            </w:r>
            <w:r w:rsidR="00BD1842" w:rsidRPr="00E80020">
              <w:t xml:space="preserve">n der </w:t>
            </w:r>
            <w:r w:rsidR="00BD1842" w:rsidRPr="00F2580B">
              <w:rPr>
                <w:rStyle w:val="LDBedienelement"/>
              </w:rPr>
              <w:t>LUSD-Hilfe</w:t>
            </w:r>
            <w:r w:rsidR="00BD1842">
              <w:t xml:space="preserve"> </w:t>
            </w:r>
            <w:r w:rsidR="00010A42">
              <w:t xml:space="preserve">der </w:t>
            </w:r>
            <w:r w:rsidR="00BD1842">
              <w:t xml:space="preserve">Webseite </w:t>
            </w:r>
            <w:r w:rsidR="00BD1842" w:rsidRPr="00BD1842">
              <w:rPr>
                <w:rStyle w:val="LDMenpunkt"/>
              </w:rPr>
              <w:t>Aufnehmen/Einschulen</w:t>
            </w:r>
            <w:r w:rsidR="00BD1842">
              <w:rPr>
                <w:rStyle w:val="LDMenpunkt"/>
              </w:rPr>
              <w:t xml:space="preserve">. </w:t>
            </w:r>
          </w:p>
          <w:p w:rsidR="00910EFC" w:rsidRDefault="00910EFC" w:rsidP="00113625">
            <w:pPr>
              <w:rPr>
                <w:rStyle w:val="LDMenpunkt"/>
              </w:rPr>
            </w:pPr>
            <w:r>
              <w:rPr>
                <w:rFonts w:cs="Arial"/>
                <w:bCs/>
                <w:smallCaps/>
                <w:noProof/>
                <w:szCs w:val="20"/>
                <w:lang w:eastAsia="de-DE"/>
              </w:rPr>
              <w:drawing>
                <wp:inline distT="0" distB="0" distL="0" distR="0" wp14:anchorId="31AA128B" wp14:editId="649632A3">
                  <wp:extent cx="4320000" cy="3150000"/>
                  <wp:effectExtent l="19050" t="19050" r="23495" b="12700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benannt.PN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15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0EFC" w:rsidRDefault="00910EFC" w:rsidP="00113625">
            <w:pPr>
              <w:rPr>
                <w:rStyle w:val="LDMenpunkt"/>
              </w:rPr>
            </w:pPr>
          </w:p>
          <w:p w:rsidR="00010A42" w:rsidRPr="00910EFC" w:rsidRDefault="00334E06" w:rsidP="00113625">
            <w:pPr>
              <w:rPr>
                <w:rFonts w:cs="Arial"/>
                <w:bCs/>
                <w:smallCaps/>
                <w:szCs w:val="20"/>
              </w:rPr>
            </w:pPr>
            <w:r>
              <w:rPr>
                <w:rStyle w:val="LDMenpunkt"/>
              </w:rPr>
              <w:t xml:space="preserve">- </w:t>
            </w:r>
            <w:r w:rsidRPr="00334E06">
              <w:t xml:space="preserve">in der Anleitung </w:t>
            </w:r>
            <w:r w:rsidRPr="00334E06">
              <w:rPr>
                <w:rStyle w:val="LDBedienelement"/>
              </w:rPr>
              <w:t>Schüler in die LUSD aufnehmen</w:t>
            </w:r>
            <w:r w:rsidRPr="00334E06">
              <w:t xml:space="preserve"> </w:t>
            </w:r>
            <w:r>
              <w:t>im LU</w:t>
            </w:r>
            <w:r w:rsidRPr="00334E06">
              <w:t>SD-Forum unter</w:t>
            </w:r>
            <w:r>
              <w:rPr>
                <w:rStyle w:val="LDMenpunkt"/>
              </w:rPr>
              <w:t xml:space="preserve"> </w:t>
            </w:r>
            <w:r>
              <w:rPr>
                <w:rStyle w:val="LDMenpunkt"/>
              </w:rPr>
              <w:br/>
              <w:t xml:space="preserve">  Anleitungen &gt; Schülermanagement</w:t>
            </w:r>
          </w:p>
        </w:tc>
      </w:tr>
    </w:tbl>
    <w:p w:rsidR="005014E7" w:rsidRDefault="005014E7" w:rsidP="005014E7">
      <w:pPr>
        <w:pStyle w:val="LDTextinhaltweitereingerckt"/>
      </w:pPr>
    </w:p>
    <w:p w:rsidR="00CB2DFE" w:rsidRDefault="00CB2DFE" w:rsidP="001E2AB2">
      <w:pPr>
        <w:pStyle w:val="LDTextinhalt"/>
      </w:pPr>
    </w:p>
    <w:p w:rsidR="002F4143" w:rsidRDefault="002F4143">
      <w:pPr>
        <w:spacing w:after="0"/>
        <w:rPr>
          <w:color w:val="1E3E95"/>
          <w:sz w:val="28"/>
          <w:szCs w:val="24"/>
        </w:rPr>
      </w:pPr>
      <w:bookmarkStart w:id="23" w:name="_Toc446396470"/>
      <w:r>
        <w:br w:type="page"/>
      </w:r>
    </w:p>
    <w:p w:rsidR="001A1434" w:rsidRDefault="001A1434" w:rsidP="00A23647">
      <w:pPr>
        <w:pStyle w:val="berschrift2"/>
      </w:pPr>
      <w:bookmarkStart w:id="24" w:name="_Toc465784110"/>
      <w:r>
        <w:t>Unterricht</w:t>
      </w:r>
      <w:bookmarkEnd w:id="23"/>
      <w:bookmarkEnd w:id="24"/>
    </w:p>
    <w:p w:rsidR="008D6936" w:rsidRPr="008D6936" w:rsidRDefault="008D6936" w:rsidP="008D6936">
      <w:pPr>
        <w:pStyle w:val="berschrift3"/>
      </w:pPr>
      <w:bookmarkStart w:id="25" w:name="_Toc465784111"/>
      <w:r>
        <w:t>Zeugniskonfiguration &gt; Zeugnisformulare</w:t>
      </w:r>
      <w:bookmarkEnd w:id="25"/>
    </w:p>
    <w:p w:rsidR="002F50F2" w:rsidRDefault="008D6675" w:rsidP="008D6936">
      <w:pPr>
        <w:pStyle w:val="LDTextinhalteingerckt"/>
      </w:pPr>
      <w:r>
        <w:t xml:space="preserve">Im Bereich </w:t>
      </w:r>
      <w:r w:rsidRPr="008D6675">
        <w:rPr>
          <w:rStyle w:val="LDBereichTabelle"/>
        </w:rPr>
        <w:t>Zeugnisart</w:t>
      </w:r>
      <w:r>
        <w:t xml:space="preserve"> entfällt d</w:t>
      </w:r>
      <w:r w:rsidR="002F50F2">
        <w:t xml:space="preserve">as Schaltsymbol </w:t>
      </w:r>
      <w:r w:rsidR="00CE2A7C">
        <w:rPr>
          <w:noProof/>
          <w:lang w:eastAsia="de-DE"/>
        </w:rPr>
        <w:drawing>
          <wp:inline distT="0" distB="0" distL="0" distR="0" wp14:anchorId="712196BD" wp14:editId="30A0D6B5">
            <wp:extent cx="152400" cy="1524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ktualisieren.gif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0F2">
        <w:t xml:space="preserve"> </w:t>
      </w:r>
      <w:r w:rsidR="00F15789">
        <w:t xml:space="preserve"> (</w:t>
      </w:r>
      <w:r w:rsidR="00F15789">
        <w:fldChar w:fldCharType="begin"/>
      </w:r>
      <w:r w:rsidR="00F15789">
        <w:instrText xml:space="preserve"> REF _Ref464807414 \h </w:instrText>
      </w:r>
      <w:r w:rsidR="00F15789">
        <w:fldChar w:fldCharType="separate"/>
      </w:r>
      <w:r w:rsidR="00AA3A6A">
        <w:t xml:space="preserve">Abb. </w:t>
      </w:r>
      <w:r w:rsidR="00AA3A6A">
        <w:rPr>
          <w:noProof/>
        </w:rPr>
        <w:t>9</w:t>
      </w:r>
      <w:r w:rsidR="00F15789">
        <w:fldChar w:fldCharType="end"/>
      </w:r>
      <w:r w:rsidR="00F15789">
        <w:t>)</w:t>
      </w:r>
      <w:r w:rsidR="003933ED" w:rsidRPr="002F50F2">
        <w:t xml:space="preserve">. </w:t>
      </w:r>
    </w:p>
    <w:p w:rsidR="00CE2A7C" w:rsidRDefault="00CE2A7C" w:rsidP="00CE2A7C">
      <w:pPr>
        <w:pStyle w:val="LDTextinhalteingerckt"/>
      </w:pPr>
      <w:r>
        <w:t xml:space="preserve">Sobald Sie auf eine Zeugnisart klicken, erscheinen im Bereich </w:t>
      </w:r>
      <w:r w:rsidRPr="008D6675">
        <w:rPr>
          <w:rStyle w:val="LDBereichTabelle"/>
        </w:rPr>
        <w:t>Stufen und Unterschriften</w:t>
      </w:r>
      <w:r>
        <w:t xml:space="preserve"> </w:t>
      </w:r>
      <w:r w:rsidR="0065004A">
        <w:t>d</w:t>
      </w:r>
      <w:r>
        <w:t>ie Stufen der Schulform.</w:t>
      </w:r>
    </w:p>
    <w:p w:rsidR="00CE2A7C" w:rsidRDefault="00CE2A7C" w:rsidP="00CE2A7C">
      <w:pPr>
        <w:pStyle w:val="LDTextinhalteingerckt"/>
      </w:pPr>
      <w:r>
        <w:t xml:space="preserve">Zu jeder Stufe sehen Sie die aktuellen Zeugnis-Einstellungen zu </w:t>
      </w:r>
      <w:r w:rsidRPr="00CE2A7C">
        <w:rPr>
          <w:rStyle w:val="LDBedienelement"/>
        </w:rPr>
        <w:t>Funktion Zweitunterschrift</w:t>
      </w:r>
      <w:r>
        <w:t xml:space="preserve">, </w:t>
      </w:r>
      <w:r w:rsidRPr="00CE2A7C">
        <w:rPr>
          <w:rStyle w:val="LDBedienelement"/>
        </w:rPr>
        <w:t>Name Zweitunterschrift</w:t>
      </w:r>
      <w:r>
        <w:t xml:space="preserve">, </w:t>
      </w:r>
      <w:r w:rsidRPr="00CE2A7C">
        <w:rPr>
          <w:rStyle w:val="LDBedienelement"/>
        </w:rPr>
        <w:t>Druck der Fehlzeiten unterbinden</w:t>
      </w:r>
      <w:r>
        <w:t xml:space="preserve"> und </w:t>
      </w:r>
      <w:r w:rsidRPr="00CE2A7C">
        <w:rPr>
          <w:rStyle w:val="LDBedienelement"/>
        </w:rPr>
        <w:t>Prüfungsausschussvorsitz</w:t>
      </w:r>
      <w:r>
        <w:t>.</w:t>
      </w:r>
    </w:p>
    <w:p w:rsidR="008D6675" w:rsidRDefault="008D6675" w:rsidP="00CE2A7C">
      <w:pPr>
        <w:pStyle w:val="LDTextinhalteingerckt"/>
      </w:pPr>
      <w:r>
        <w:t>Die weitere Bearbeitung der Zeugnisformulare bleibt wie bisher.</w:t>
      </w:r>
    </w:p>
    <w:p w:rsidR="00F15789" w:rsidRDefault="008D6675" w:rsidP="00F15789">
      <w:pPr>
        <w:pStyle w:val="LDTextinhalteingerckt"/>
        <w:keepNext/>
      </w:pPr>
      <w:r>
        <w:rPr>
          <w:noProof/>
          <w:lang w:eastAsia="de-DE"/>
        </w:rPr>
        <w:drawing>
          <wp:inline distT="0" distB="0" distL="0" distR="0" wp14:anchorId="2559B5F2" wp14:editId="7DA5D6BB">
            <wp:extent cx="5580000" cy="4658400"/>
            <wp:effectExtent l="19050" t="19050" r="20955" b="279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58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D6675" w:rsidRDefault="00F15789" w:rsidP="00F15789">
      <w:pPr>
        <w:pStyle w:val="LDBildunterschrift"/>
      </w:pPr>
      <w:bookmarkStart w:id="26" w:name="_Ref464807414"/>
      <w:r>
        <w:t xml:space="preserve">Abb. </w:t>
      </w:r>
      <w:fldSimple w:instr=" SEQ Abb. \* ARABIC ">
        <w:r w:rsidR="00AA3A6A">
          <w:rPr>
            <w:noProof/>
          </w:rPr>
          <w:t>9</w:t>
        </w:r>
      </w:fldSimple>
      <w:bookmarkEnd w:id="26"/>
      <w:r>
        <w:tab/>
        <w:t>Webseite Unterricht &gt; Zeugniskonfiguration &gt; Zeugnisformulare</w:t>
      </w:r>
    </w:p>
    <w:bookmarkStart w:id="27" w:name="_Toc439069834"/>
    <w:bookmarkEnd w:id="27"/>
    <w:p w:rsidR="00E564CB" w:rsidRDefault="002538DE" w:rsidP="008E6055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2BD19F" wp14:editId="5215AD2F">
                <wp:simplePos x="0" y="0"/>
                <wp:positionH relativeFrom="column">
                  <wp:posOffset>3188335</wp:posOffset>
                </wp:positionH>
                <wp:positionV relativeFrom="paragraph">
                  <wp:posOffset>232410</wp:posOffset>
                </wp:positionV>
                <wp:extent cx="448310" cy="111760"/>
                <wp:effectExtent l="0" t="0" r="8890" b="2540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111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hteck 14" o:spid="_x0000_s1026" style="position:absolute;margin-left:251.05pt;margin-top:18.3pt;width:35.3pt;height:8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" fillcolor="white [3212]" stroked="f" strokeweight="2pt"/>
            </w:pict>
          </mc:Fallback>
        </mc:AlternateContent>
      </w:r>
    </w:p>
    <w:p w:rsidR="00F15789" w:rsidRDefault="00F15789">
      <w:pPr>
        <w:spacing w:after="0"/>
        <w:rPr>
          <w:color w:val="1E3E95"/>
          <w:sz w:val="28"/>
          <w:szCs w:val="24"/>
        </w:rPr>
      </w:pPr>
      <w:bookmarkStart w:id="28" w:name="_Toc446396494"/>
      <w:r>
        <w:br w:type="page"/>
      </w:r>
    </w:p>
    <w:p w:rsidR="00A23647" w:rsidRDefault="00A23647" w:rsidP="00A23647">
      <w:pPr>
        <w:pStyle w:val="berschrift2"/>
      </w:pPr>
      <w:bookmarkStart w:id="29" w:name="_Toc465784112"/>
      <w:r>
        <w:t>Extras</w:t>
      </w:r>
      <w:bookmarkEnd w:id="29"/>
    </w:p>
    <w:p w:rsidR="00A23647" w:rsidRDefault="00A23647" w:rsidP="00A23647">
      <w:pPr>
        <w:pStyle w:val="berschrift3"/>
      </w:pPr>
      <w:bookmarkStart w:id="30" w:name="_Toc465784113"/>
      <w:r>
        <w:t>Berichtsverwaltung</w:t>
      </w:r>
      <w:bookmarkEnd w:id="30"/>
    </w:p>
    <w:p w:rsidR="000F1F9A" w:rsidRPr="000F1F9A" w:rsidRDefault="000F1F9A" w:rsidP="000F1F9A">
      <w:pPr>
        <w:pStyle w:val="LDTextinhalteingerckt"/>
      </w:pPr>
      <w:r>
        <w:t>Folgende Berichte wurden angepasst oder neu erstellt</w:t>
      </w:r>
    </w:p>
    <w:p w:rsidR="003A49F6" w:rsidRDefault="000F1F9A" w:rsidP="000F1F9A">
      <w:pPr>
        <w:pStyle w:val="berschrift4"/>
        <w:rPr>
          <w:rStyle w:val="pagebreadcrumb"/>
        </w:rPr>
      </w:pPr>
      <w:bookmarkStart w:id="31" w:name="_Toc465784114"/>
      <w:r>
        <w:rPr>
          <w:rStyle w:val="pagebreadcrumb"/>
        </w:rPr>
        <w:t>Angepasste Berichte</w:t>
      </w:r>
      <w:bookmarkEnd w:id="31"/>
    </w:p>
    <w:p w:rsidR="003A49F6" w:rsidRPr="002F50F2" w:rsidRDefault="003A49F6" w:rsidP="00326C57">
      <w:pPr>
        <w:pStyle w:val="LDAuflistungHandlungen"/>
      </w:pPr>
      <w:r w:rsidRPr="000026B6">
        <w:rPr>
          <w:rStyle w:val="LDMenpunkt"/>
        </w:rPr>
        <w:t>Schüler &gt; Bescheinigungen</w:t>
      </w:r>
      <w:r w:rsidRPr="002F50F2">
        <w:t xml:space="preserve"> &gt; </w:t>
      </w:r>
      <w:r w:rsidRPr="000026B6">
        <w:rPr>
          <w:rStyle w:val="hervorhebung"/>
        </w:rPr>
        <w:t>FS-Zertifikat GO_E</w:t>
      </w:r>
    </w:p>
    <w:p w:rsidR="003A49F6" w:rsidRPr="002F50F2" w:rsidRDefault="003A49F6" w:rsidP="00326C57">
      <w:pPr>
        <w:pStyle w:val="LDAuflistungHandlungen"/>
      </w:pPr>
      <w:r w:rsidRPr="000026B6">
        <w:rPr>
          <w:rStyle w:val="LDMenpunkt"/>
        </w:rPr>
        <w:t>Schüler &gt; Bescheinigungen</w:t>
      </w:r>
      <w:r w:rsidRPr="002F50F2">
        <w:t xml:space="preserve"> &gt; </w:t>
      </w:r>
      <w:r w:rsidRPr="000026B6">
        <w:rPr>
          <w:rStyle w:val="hervorhebung"/>
        </w:rPr>
        <w:t>FS-Zertifikat GO_F</w:t>
      </w:r>
    </w:p>
    <w:p w:rsidR="003A49F6" w:rsidRPr="002F50F2" w:rsidRDefault="003A49F6" w:rsidP="00326C57">
      <w:pPr>
        <w:pStyle w:val="LDAuflistungHandlungen"/>
      </w:pPr>
      <w:r w:rsidRPr="000026B6">
        <w:rPr>
          <w:rStyle w:val="LDMenpunkt"/>
        </w:rPr>
        <w:t>Schüler &gt; Bescheinigungen</w:t>
      </w:r>
      <w:r w:rsidRPr="002F50F2">
        <w:t xml:space="preserve"> &gt; </w:t>
      </w:r>
      <w:r w:rsidRPr="000026B6">
        <w:rPr>
          <w:rStyle w:val="hervorhebung"/>
        </w:rPr>
        <w:t>FS-Zertifikat SEK1_E</w:t>
      </w:r>
    </w:p>
    <w:p w:rsidR="003A49F6" w:rsidRPr="000F1F9A" w:rsidRDefault="003A49F6" w:rsidP="00326C57">
      <w:pPr>
        <w:pStyle w:val="LDAuflistungHandlungen"/>
        <w:rPr>
          <w:rStyle w:val="hervorhebung"/>
          <w:b w:val="0"/>
          <w:bCs w:val="0"/>
          <w:szCs w:val="22"/>
        </w:rPr>
      </w:pPr>
      <w:r w:rsidRPr="000026B6">
        <w:rPr>
          <w:rStyle w:val="LDMenpunkt"/>
        </w:rPr>
        <w:t>Schüler &gt; Bescheinigungen</w:t>
      </w:r>
      <w:r w:rsidRPr="002F50F2">
        <w:t xml:space="preserve"> &gt; </w:t>
      </w:r>
      <w:r w:rsidRPr="000026B6">
        <w:rPr>
          <w:rStyle w:val="hervorhebung"/>
        </w:rPr>
        <w:t>FS-Zertifikat SEK1_F</w:t>
      </w:r>
    </w:p>
    <w:p w:rsidR="000F1F9A" w:rsidRDefault="000F1F9A" w:rsidP="000F1F9A">
      <w:pPr>
        <w:pStyle w:val="berschrift4"/>
      </w:pPr>
      <w:bookmarkStart w:id="32" w:name="_Toc465784115"/>
      <w:r>
        <w:t>Neue Berichte</w:t>
      </w:r>
      <w:bookmarkEnd w:id="32"/>
    </w:p>
    <w:p w:rsidR="000F1F9A" w:rsidRPr="002F50F2" w:rsidRDefault="000F1F9A" w:rsidP="00326C57">
      <w:pPr>
        <w:pStyle w:val="LDAuflistungHandlungen"/>
      </w:pPr>
      <w:r w:rsidRPr="000026B6">
        <w:rPr>
          <w:rStyle w:val="LDMenpunkt"/>
        </w:rPr>
        <w:t>Schüler  &gt; allg. Listen</w:t>
      </w:r>
      <w:r w:rsidRPr="002F50F2">
        <w:t xml:space="preserve"> &gt; </w:t>
      </w:r>
      <w:r w:rsidRPr="000026B6">
        <w:rPr>
          <w:rStyle w:val="hervorhebung"/>
        </w:rPr>
        <w:t>Autorisierungsbericht Kandidatenaufnahme</w:t>
      </w:r>
      <w:r w:rsidRPr="002F50F2">
        <w:t xml:space="preserve"> </w:t>
      </w:r>
      <w:r w:rsidRPr="002F50F2">
        <w:br/>
      </w:r>
      <w:r w:rsidRPr="002F50F2">
        <w:br/>
        <w:t xml:space="preserve">Dieser Bericht enthält die Autorisierungsdaten für die Schüler, für die </w:t>
      </w:r>
      <w:r w:rsidR="003933ED" w:rsidRPr="002F50F2">
        <w:t xml:space="preserve">Sie </w:t>
      </w:r>
      <w:r w:rsidRPr="002F50F2">
        <w:t>auf der Webseite Aufnehmen/Einschulen unter Nutzung der</w:t>
      </w:r>
      <w:r w:rsidR="0065004A">
        <w:t xml:space="preserve"> </w:t>
      </w:r>
      <w:r w:rsidRPr="002F50F2">
        <w:t>Authentifizierung ein Kandidatenverfahren zu Ihrer Schule angelegt haben. Er ist für 120 Tage abrufbar.</w:t>
      </w:r>
      <w:r w:rsidR="003933ED" w:rsidRPr="002F50F2">
        <w:br/>
      </w:r>
      <w:r w:rsidR="003933ED" w:rsidRPr="002F50F2">
        <w:br/>
      </w:r>
      <w:r w:rsidRPr="000F1F9A">
        <w:t>Die Anzeige der Schüler in dem Bericht ist unabhängig vom aktuellen Status des Schülers, er kann Kandidat, Aktiv oder ehemalig zu der Schule sein.</w:t>
      </w:r>
    </w:p>
    <w:p w:rsidR="000F1F9A" w:rsidRPr="000F1F9A" w:rsidRDefault="000F1F9A" w:rsidP="000F1F9A"/>
    <w:p w:rsidR="00E564CB" w:rsidRDefault="00E564CB" w:rsidP="00A23647">
      <w:pPr>
        <w:pStyle w:val="berschrift2"/>
      </w:pPr>
      <w:bookmarkStart w:id="33" w:name="_Toc465784116"/>
      <w:r>
        <w:t>Ausblick auf Release 2</w:t>
      </w:r>
      <w:r w:rsidR="00DD7C23">
        <w:t>4</w:t>
      </w:r>
      <w:r>
        <w:t xml:space="preserve"> im</w:t>
      </w:r>
      <w:r w:rsidRPr="00594178">
        <w:t xml:space="preserve"> </w:t>
      </w:r>
      <w:r w:rsidR="00DD7C23">
        <w:t>Januar 2017</w:t>
      </w:r>
      <w:bookmarkEnd w:id="28"/>
      <w:bookmarkEnd w:id="33"/>
      <w:r>
        <w:t xml:space="preserve"> </w:t>
      </w:r>
    </w:p>
    <w:p w:rsidR="0065004A" w:rsidRPr="00D51BD3" w:rsidRDefault="0065004A" w:rsidP="0065004A">
      <w:pPr>
        <w:pStyle w:val="LDAuflistungHandlungen"/>
      </w:pPr>
      <w:r>
        <w:t xml:space="preserve">Neue </w:t>
      </w:r>
      <w:r>
        <w:t>Webs</w:t>
      </w:r>
      <w:r>
        <w:t>eite für die Berechnung des schulischen Teils der Fachhochschulreife.</w:t>
      </w:r>
    </w:p>
    <w:p w:rsidR="0065004A" w:rsidRPr="0065004A" w:rsidRDefault="0065004A" w:rsidP="0065004A">
      <w:pPr>
        <w:pStyle w:val="LDTextinhalt"/>
      </w:pPr>
    </w:p>
    <w:bookmarkEnd w:id="0"/>
    <w:p w:rsidR="00D51BD3" w:rsidRPr="00D51BD3" w:rsidRDefault="00D51BD3" w:rsidP="00D51BD3"/>
    <w:sectPr w:rsidR="00D51BD3" w:rsidRPr="00D51BD3" w:rsidSect="00A23647">
      <w:headerReference w:type="default" r:id="rId32"/>
      <w:headerReference w:type="first" r:id="rId33"/>
      <w:footerReference w:type="first" r:id="rId34"/>
      <w:pgSz w:w="11906" w:h="16838"/>
      <w:pgMar w:top="1276" w:right="849" w:bottom="1134" w:left="1417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0EFC" w:rsidRDefault="00910EFC">
      <w:r>
        <w:separator/>
      </w:r>
    </w:p>
  </w:endnote>
  <w:endnote w:type="continuationSeparator" w:id="0">
    <w:p w:rsidR="00910EFC" w:rsidRDefault="00910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0EFC" w:rsidRDefault="00910EFC" w:rsidP="00C11730">
    <w:pPr>
      <w:pStyle w:val="Fuzeile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910EFC" w:rsidRDefault="00910EFC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0EFC" w:rsidRDefault="00910EFC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23.0 im November 2016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AA3A6A">
      <w:rPr>
        <w:rFonts w:cs="Arial"/>
        <w:noProof/>
        <w:color w:val="7F7F7F"/>
        <w:sz w:val="18"/>
        <w:szCs w:val="18"/>
      </w:rPr>
      <w:t>10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AA3A6A">
      <w:rPr>
        <w:rFonts w:cs="Arial"/>
        <w:noProof/>
        <w:color w:val="7F7F7F"/>
        <w:sz w:val="18"/>
        <w:szCs w:val="18"/>
      </w:rPr>
      <w:t>10</w:t>
    </w:r>
    <w:r>
      <w:rPr>
        <w:rFonts w:cs="Arial"/>
        <w:color w:val="7F7F7F"/>
        <w:sz w:val="18"/>
        <w:szCs w:val="18"/>
      </w:rPr>
      <w:fldChar w:fldCharType="end"/>
    </w:r>
  </w:p>
  <w:p w:rsidR="00910EFC" w:rsidRPr="009B07AD" w:rsidRDefault="00910EFC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65004A">
      <w:rPr>
        <w:rFonts w:cs="Arial"/>
        <w:color w:val="7F7F7F"/>
        <w:sz w:val="18"/>
        <w:szCs w:val="18"/>
      </w:rPr>
      <w:t>1.0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65004A">
      <w:rPr>
        <w:rFonts w:cs="Arial"/>
        <w:color w:val="7F7F7F"/>
        <w:sz w:val="18"/>
        <w:szCs w:val="18"/>
      </w:rPr>
      <w:t>02.11.2016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0EFC" w:rsidRDefault="00910EFC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22.0 im Juli 2016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AA3A6A">
      <w:rPr>
        <w:rFonts w:cs="Arial"/>
        <w:noProof/>
        <w:color w:val="7F7F7F"/>
        <w:sz w:val="18"/>
        <w:szCs w:val="18"/>
      </w:rPr>
      <w:t>10</w:t>
    </w:r>
    <w:r>
      <w:rPr>
        <w:rFonts w:cs="Arial"/>
        <w:color w:val="7F7F7F"/>
        <w:sz w:val="18"/>
        <w:szCs w:val="18"/>
      </w:rPr>
      <w:fldChar w:fldCharType="end"/>
    </w:r>
  </w:p>
  <w:p w:rsidR="00910EFC" w:rsidRPr="009B07AD" w:rsidRDefault="00910EFC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1.0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29.07.2016</w:t>
    </w:r>
  </w:p>
  <w:p w:rsidR="00910EFC" w:rsidRDefault="00910EFC">
    <w:pPr>
      <w:pStyle w:val="Fuzeil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0EFC" w:rsidRDefault="00910EFC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22.0 im Juli 2016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AA3A6A"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AA3A6A">
      <w:rPr>
        <w:rFonts w:cs="Arial"/>
        <w:noProof/>
        <w:color w:val="7F7F7F"/>
        <w:sz w:val="18"/>
        <w:szCs w:val="18"/>
      </w:rPr>
      <w:t>10</w:t>
    </w:r>
    <w:r>
      <w:rPr>
        <w:rFonts w:cs="Arial"/>
        <w:color w:val="7F7F7F"/>
        <w:sz w:val="18"/>
        <w:szCs w:val="18"/>
      </w:rPr>
      <w:fldChar w:fldCharType="end"/>
    </w:r>
  </w:p>
  <w:p w:rsidR="00910EFC" w:rsidRPr="009B07AD" w:rsidRDefault="00910EFC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1.0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29.07.2016</w:t>
    </w:r>
  </w:p>
  <w:p w:rsidR="00910EFC" w:rsidRDefault="00910EF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0EFC" w:rsidRDefault="00910EFC">
      <w:r>
        <w:separator/>
      </w:r>
    </w:p>
  </w:footnote>
  <w:footnote w:type="continuationSeparator" w:id="0">
    <w:p w:rsidR="00910EFC" w:rsidRDefault="00910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0EFC" w:rsidRDefault="00910EFC">
    <w:pPr>
      <w:pStyle w:val="Kopfzeile"/>
    </w:pPr>
  </w:p>
  <w:p w:rsidR="00910EFC" w:rsidRDefault="00910EFC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3CE58EF2" wp14:editId="4DA9BC98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8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B4F587" wp14:editId="503BFB82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10EFC" w:rsidRDefault="00910EFC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Referat Z.6</w:t>
                          </w:r>
                        </w:p>
                        <w:p w:rsidR="00910EFC" w:rsidRPr="004C12E9" w:rsidRDefault="00910EFC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E-</w:t>
                          </w:r>
                          <w:proofErr w:type="spellStart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</w:t>
                          </w:r>
                          <w:proofErr w:type="spellEnd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-Verfahren 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:rsidR="00910EFC" w:rsidRDefault="00910EFC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Referat Z.6</w:t>
                    </w:r>
                  </w:p>
                  <w:p w:rsidR="00910EFC" w:rsidRPr="004C12E9" w:rsidRDefault="00910EFC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E-</w:t>
                    </w:r>
                    <w:proofErr w:type="spellStart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</w:t>
                    </w:r>
                    <w:proofErr w:type="spellEnd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-Verfahren 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82C7E4C" wp14:editId="4DF5FBCE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11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1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3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7RPMIA&#10;AADbAAAADwAAAGRycy9kb3ducmV2LnhtbERPTWvCQBC9F/wPywi9NRtbKpK6Bg2VevBSK/Q6ZMdN&#10;SHY2ZtcY++u7QqG3ebzPWeajbcVAva8dK5glKQji0umajYLj1/ZpAcIHZI2tY1JwIw/5avKwxEy7&#10;K3/ScAhGxBD2GSqoQugyKX1ZkUWfuI44cifXWwwR9kbqHq8x3LbyOU3n0mLNsaHCjoqKyuZwsQqG&#10;5vzxii/vt2K+6X72/tsZU+yUepyO6zcQgcbwL/5z73ScP4P7L/E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tE8wgAAANsAAAAPAAAAAAAAAAAAAAAAAJgCAABkcnMvZG93&#10;bnJldi54bWxQSwUGAAAAAAQABAD1AAAAhwMAAAAA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IbgcQA&#10;AADbAAAADwAAAGRycy9kb3ducmV2LnhtbESPQWvCQBSE7wX/w/IEb3WjUpHUNWho0UMvVcHrI/u6&#10;Ccm+TbPbGP313ULB4zAz3zDrbLCN6KnzlWMFs2kCgrhwumKj4Hx6f16B8AFZY+OYFNzIQ7YZPa0x&#10;1e7Kn9QfgxERwj5FBWUIbSqlL0qy6KeuJY7el+sshig7I3WH1wi3jZwnyVJarDgulNhSXlJRH3+s&#10;gr7+3r/g4u2WL3ft/cNfnDH5QanJeNi+ggg0hEf4v33QCuYz+PsSf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CG4H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wgbcQA&#10;AADbAAAADwAAAGRycy9kb3ducmV2LnhtbESPQWvCQBSE70L/w/IKvZlNFaWkrqENFj30oi30+si+&#10;bkKyb9PsGqO/3i0IHoeZ+YZZ5aNtxUC9rx0reE5SEMSl0zUbBd9fH9MXED4ga2wdk4IzecjXD5MV&#10;ZtqdeE/DIRgRIewzVFCF0GVS+rIiiz5xHXH0fl1vMUTZG6l7PEW4beUsTZfSYs1xocKOiorK5nC0&#10;Cobmb7vA+eZcLN+7y6f/ccYUO6WeHse3VxCBxnAP39o7rWA2h/8v8QfI9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cIG3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:rsidR="00910EFC" w:rsidRDefault="00910EFC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70C9F1A3" wp14:editId="0E47F853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2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0EFC" w:rsidRDefault="00910EFC">
    <w:pPr>
      <w:pStyle w:val="Kopfzeile"/>
    </w:pPr>
  </w:p>
  <w:p w:rsidR="00910EFC" w:rsidRDefault="00910EFC" w:rsidP="002F05C7">
    <w:pPr>
      <w:pStyle w:val="Kopfzeile"/>
    </w:pPr>
  </w:p>
  <w:p w:rsidR="00910EFC" w:rsidRDefault="00910EFC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0EFC" w:rsidRPr="00A23647" w:rsidRDefault="00910EFC" w:rsidP="00A23647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44.15pt;height:31.9pt" o:bullet="t">
        <v:imagedata r:id="rId1" o:title="ausrufezeichen_klein"/>
      </v:shape>
    </w:pict>
  </w:numPicBullet>
  <w:numPicBullet w:numPicBulletId="1">
    <w:pict>
      <v:shape id="_x0000_i1109" type="#_x0000_t75" style="width:27.85pt;height:15.6pt" o:bullet="t">
        <v:imagedata r:id="rId2" o:title="Unbenannt"/>
      </v:shape>
    </w:pict>
  </w:numPicBullet>
  <w:numPicBullet w:numPicBulletId="2">
    <w:pict>
      <v:shape id="_x0000_i1110" type="#_x0000_t75" style="width:29.9pt;height:23.75pt" o:bullet="t">
        <v:imagedata r:id="rId3" o:title="info1"/>
      </v:shape>
    </w:pict>
  </w:numPicBullet>
  <w:numPicBullet w:numPicBulletId="3">
    <w:pict>
      <v:shape id="_x0000_i1111" type="#_x0000_t75" style="width:681.95pt;height:681.95pt" o:bullet="t">
        <v:imagedata r:id="rId4" o:title="task"/>
      </v:shape>
    </w:pict>
  </w:numPicBullet>
  <w:abstractNum w:abstractNumId="0">
    <w:nsid w:val="FFFFFF7C"/>
    <w:multiLevelType w:val="singleLevel"/>
    <w:tmpl w:val="7520DA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61CC0E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FEDE30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F0615E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B3E54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EFA7E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066728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E6CAC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2386B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B0040B"/>
    <w:multiLevelType w:val="hybridMultilevel"/>
    <w:tmpl w:val="4870863A"/>
    <w:lvl w:ilvl="0" w:tplc="86B8A26A"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>
    <w:nsid w:val="07602DFD"/>
    <w:multiLevelType w:val="multilevel"/>
    <w:tmpl w:val="DE4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89163CB"/>
    <w:multiLevelType w:val="multilevel"/>
    <w:tmpl w:val="4C98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4">
    <w:nsid w:val="12225009"/>
    <w:multiLevelType w:val="multilevel"/>
    <w:tmpl w:val="4EB4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6">
    <w:nsid w:val="2E6044A0"/>
    <w:multiLevelType w:val="multilevel"/>
    <w:tmpl w:val="BDB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0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1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0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2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1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2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747CBC"/>
    <w:multiLevelType w:val="hybridMultilevel"/>
    <w:tmpl w:val="C4CEB4F2"/>
    <w:lvl w:ilvl="0" w:tplc="27EA9D76">
      <w:start w:val="1"/>
      <w:numFmt w:val="decimal"/>
      <w:pStyle w:val="Nummerierung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5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27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abstractNum w:abstractNumId="28">
    <w:nsid w:val="7AF8502B"/>
    <w:multiLevelType w:val="hybridMultilevel"/>
    <w:tmpl w:val="83B64B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0"/>
  </w:num>
  <w:num w:numId="3">
    <w:abstractNumId w:val="17"/>
  </w:num>
  <w:num w:numId="4">
    <w:abstractNumId w:val="19"/>
  </w:num>
  <w:num w:numId="5">
    <w:abstractNumId w:val="9"/>
  </w:num>
  <w:num w:numId="6">
    <w:abstractNumId w:val="25"/>
  </w:num>
  <w:num w:numId="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24"/>
  </w:num>
  <w:num w:numId="10">
    <w:abstractNumId w:val="21"/>
  </w:num>
  <w:num w:numId="11">
    <w:abstractNumId w:val="15"/>
  </w:num>
  <w:num w:numId="12">
    <w:abstractNumId w:val="27"/>
  </w:num>
  <w:num w:numId="13">
    <w:abstractNumId w:val="26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22"/>
  </w:num>
  <w:num w:numId="24">
    <w:abstractNumId w:val="28"/>
  </w:num>
  <w:num w:numId="25">
    <w:abstractNumId w:val="10"/>
  </w:num>
  <w:num w:numId="26">
    <w:abstractNumId w:val="23"/>
  </w:num>
  <w:num w:numId="27">
    <w:abstractNumId w:val="12"/>
  </w:num>
  <w:num w:numId="28">
    <w:abstractNumId w:val="14"/>
  </w:num>
  <w:num w:numId="29">
    <w:abstractNumId w:val="11"/>
  </w:num>
  <w:num w:numId="30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26B6"/>
    <w:rsid w:val="00003C4F"/>
    <w:rsid w:val="00010A20"/>
    <w:rsid w:val="00010A42"/>
    <w:rsid w:val="00016F3D"/>
    <w:rsid w:val="000204C6"/>
    <w:rsid w:val="00020C48"/>
    <w:rsid w:val="00025F17"/>
    <w:rsid w:val="00034FA8"/>
    <w:rsid w:val="00036212"/>
    <w:rsid w:val="000474FE"/>
    <w:rsid w:val="00051015"/>
    <w:rsid w:val="00052350"/>
    <w:rsid w:val="00052794"/>
    <w:rsid w:val="000530CE"/>
    <w:rsid w:val="00054A53"/>
    <w:rsid w:val="000604C3"/>
    <w:rsid w:val="0006568B"/>
    <w:rsid w:val="00077440"/>
    <w:rsid w:val="00084654"/>
    <w:rsid w:val="000866BF"/>
    <w:rsid w:val="000867A3"/>
    <w:rsid w:val="00092DC4"/>
    <w:rsid w:val="00095D97"/>
    <w:rsid w:val="000A17F6"/>
    <w:rsid w:val="000B3997"/>
    <w:rsid w:val="000C1A70"/>
    <w:rsid w:val="000C4525"/>
    <w:rsid w:val="000D2394"/>
    <w:rsid w:val="000D2A7A"/>
    <w:rsid w:val="000E1468"/>
    <w:rsid w:val="000E2632"/>
    <w:rsid w:val="000F1F9A"/>
    <w:rsid w:val="000F4FD5"/>
    <w:rsid w:val="0010252B"/>
    <w:rsid w:val="00113625"/>
    <w:rsid w:val="00113C1B"/>
    <w:rsid w:val="0011635E"/>
    <w:rsid w:val="00122319"/>
    <w:rsid w:val="00125E9E"/>
    <w:rsid w:val="00127D76"/>
    <w:rsid w:val="00130642"/>
    <w:rsid w:val="001331CF"/>
    <w:rsid w:val="00133C8F"/>
    <w:rsid w:val="00135C59"/>
    <w:rsid w:val="00137CCE"/>
    <w:rsid w:val="001444FD"/>
    <w:rsid w:val="00150157"/>
    <w:rsid w:val="00154E31"/>
    <w:rsid w:val="00156EC4"/>
    <w:rsid w:val="00172C98"/>
    <w:rsid w:val="001925C8"/>
    <w:rsid w:val="001934C5"/>
    <w:rsid w:val="00195164"/>
    <w:rsid w:val="00195C1B"/>
    <w:rsid w:val="00195F65"/>
    <w:rsid w:val="00196515"/>
    <w:rsid w:val="00196DB4"/>
    <w:rsid w:val="00197EB0"/>
    <w:rsid w:val="001A1434"/>
    <w:rsid w:val="001A3726"/>
    <w:rsid w:val="001A3A67"/>
    <w:rsid w:val="001B177F"/>
    <w:rsid w:val="001B1985"/>
    <w:rsid w:val="001C5B70"/>
    <w:rsid w:val="001D0977"/>
    <w:rsid w:val="001D1A70"/>
    <w:rsid w:val="001D21C9"/>
    <w:rsid w:val="001D6AE4"/>
    <w:rsid w:val="001E2AB2"/>
    <w:rsid w:val="001E45BA"/>
    <w:rsid w:val="001F4A73"/>
    <w:rsid w:val="001F55AB"/>
    <w:rsid w:val="00212805"/>
    <w:rsid w:val="00217FF7"/>
    <w:rsid w:val="00220694"/>
    <w:rsid w:val="00223081"/>
    <w:rsid w:val="00224A3D"/>
    <w:rsid w:val="00245315"/>
    <w:rsid w:val="00245D59"/>
    <w:rsid w:val="00252BF6"/>
    <w:rsid w:val="002538DE"/>
    <w:rsid w:val="0026172B"/>
    <w:rsid w:val="0026207F"/>
    <w:rsid w:val="002621BF"/>
    <w:rsid w:val="0026314E"/>
    <w:rsid w:val="0026357E"/>
    <w:rsid w:val="002703E4"/>
    <w:rsid w:val="00270BF0"/>
    <w:rsid w:val="00272994"/>
    <w:rsid w:val="00281A90"/>
    <w:rsid w:val="00296076"/>
    <w:rsid w:val="002A137B"/>
    <w:rsid w:val="002A1F45"/>
    <w:rsid w:val="002A7A46"/>
    <w:rsid w:val="002B048A"/>
    <w:rsid w:val="002B7741"/>
    <w:rsid w:val="002C2CCF"/>
    <w:rsid w:val="002D46CF"/>
    <w:rsid w:val="002D75C6"/>
    <w:rsid w:val="002E1568"/>
    <w:rsid w:val="002F05C7"/>
    <w:rsid w:val="002F4085"/>
    <w:rsid w:val="002F4143"/>
    <w:rsid w:val="002F50F2"/>
    <w:rsid w:val="003073DD"/>
    <w:rsid w:val="003109D4"/>
    <w:rsid w:val="00326B51"/>
    <w:rsid w:val="00326C57"/>
    <w:rsid w:val="003306AA"/>
    <w:rsid w:val="0033256E"/>
    <w:rsid w:val="003337EA"/>
    <w:rsid w:val="00334E06"/>
    <w:rsid w:val="00341AEF"/>
    <w:rsid w:val="003422DA"/>
    <w:rsid w:val="0034234B"/>
    <w:rsid w:val="00345DBB"/>
    <w:rsid w:val="003469BD"/>
    <w:rsid w:val="00347F75"/>
    <w:rsid w:val="00350F69"/>
    <w:rsid w:val="00353EBB"/>
    <w:rsid w:val="00355922"/>
    <w:rsid w:val="003669ED"/>
    <w:rsid w:val="00366A6D"/>
    <w:rsid w:val="0038475A"/>
    <w:rsid w:val="003933ED"/>
    <w:rsid w:val="003A24D4"/>
    <w:rsid w:val="003A2618"/>
    <w:rsid w:val="003A357F"/>
    <w:rsid w:val="003A49F6"/>
    <w:rsid w:val="003A4D6E"/>
    <w:rsid w:val="003A59E3"/>
    <w:rsid w:val="003C5CD3"/>
    <w:rsid w:val="003C7EC3"/>
    <w:rsid w:val="003D5DE8"/>
    <w:rsid w:val="003D7979"/>
    <w:rsid w:val="003E5EB6"/>
    <w:rsid w:val="003F084C"/>
    <w:rsid w:val="00400C1A"/>
    <w:rsid w:val="00401156"/>
    <w:rsid w:val="00401344"/>
    <w:rsid w:val="00416E91"/>
    <w:rsid w:val="00430045"/>
    <w:rsid w:val="0043259B"/>
    <w:rsid w:val="00440606"/>
    <w:rsid w:val="00440E77"/>
    <w:rsid w:val="00441B07"/>
    <w:rsid w:val="00450ECF"/>
    <w:rsid w:val="00452350"/>
    <w:rsid w:val="00453ED6"/>
    <w:rsid w:val="00461649"/>
    <w:rsid w:val="00464AB7"/>
    <w:rsid w:val="004663E0"/>
    <w:rsid w:val="004677EC"/>
    <w:rsid w:val="004716EC"/>
    <w:rsid w:val="004730F4"/>
    <w:rsid w:val="00473735"/>
    <w:rsid w:val="004769D1"/>
    <w:rsid w:val="0047778B"/>
    <w:rsid w:val="004872E7"/>
    <w:rsid w:val="004874F7"/>
    <w:rsid w:val="004949F1"/>
    <w:rsid w:val="004A0E90"/>
    <w:rsid w:val="004C6DA1"/>
    <w:rsid w:val="004E1303"/>
    <w:rsid w:val="004E27FF"/>
    <w:rsid w:val="004F0744"/>
    <w:rsid w:val="004F3CF7"/>
    <w:rsid w:val="005014E7"/>
    <w:rsid w:val="0050435C"/>
    <w:rsid w:val="00517943"/>
    <w:rsid w:val="0052182C"/>
    <w:rsid w:val="00525819"/>
    <w:rsid w:val="00530286"/>
    <w:rsid w:val="00530E04"/>
    <w:rsid w:val="00536AF5"/>
    <w:rsid w:val="005402DE"/>
    <w:rsid w:val="005449A3"/>
    <w:rsid w:val="0054547E"/>
    <w:rsid w:val="00546288"/>
    <w:rsid w:val="00553ADE"/>
    <w:rsid w:val="0055430C"/>
    <w:rsid w:val="00554FEE"/>
    <w:rsid w:val="005614E1"/>
    <w:rsid w:val="00565435"/>
    <w:rsid w:val="00567696"/>
    <w:rsid w:val="005865A6"/>
    <w:rsid w:val="00587B7D"/>
    <w:rsid w:val="00590F88"/>
    <w:rsid w:val="00594178"/>
    <w:rsid w:val="005941F4"/>
    <w:rsid w:val="0059557A"/>
    <w:rsid w:val="005977F9"/>
    <w:rsid w:val="005A0D7F"/>
    <w:rsid w:val="005A5BD8"/>
    <w:rsid w:val="005B4576"/>
    <w:rsid w:val="005B47B9"/>
    <w:rsid w:val="005C10AD"/>
    <w:rsid w:val="005C3B37"/>
    <w:rsid w:val="005C48C1"/>
    <w:rsid w:val="005D47DA"/>
    <w:rsid w:val="005E130B"/>
    <w:rsid w:val="005E3155"/>
    <w:rsid w:val="005E3C6E"/>
    <w:rsid w:val="005F188B"/>
    <w:rsid w:val="00603BC1"/>
    <w:rsid w:val="00603F1F"/>
    <w:rsid w:val="0063073C"/>
    <w:rsid w:val="00630E52"/>
    <w:rsid w:val="00634A07"/>
    <w:rsid w:val="00637AE0"/>
    <w:rsid w:val="006402A2"/>
    <w:rsid w:val="0064176A"/>
    <w:rsid w:val="0065004A"/>
    <w:rsid w:val="0066157D"/>
    <w:rsid w:val="00662F37"/>
    <w:rsid w:val="0068124F"/>
    <w:rsid w:val="00684F79"/>
    <w:rsid w:val="006937BB"/>
    <w:rsid w:val="006A3C0B"/>
    <w:rsid w:val="006A40D7"/>
    <w:rsid w:val="006A4C0E"/>
    <w:rsid w:val="006A4C75"/>
    <w:rsid w:val="006B0A15"/>
    <w:rsid w:val="006B21F9"/>
    <w:rsid w:val="006B4C15"/>
    <w:rsid w:val="006B5633"/>
    <w:rsid w:val="006B61CE"/>
    <w:rsid w:val="006C12AA"/>
    <w:rsid w:val="006C3932"/>
    <w:rsid w:val="006D5C38"/>
    <w:rsid w:val="006E409D"/>
    <w:rsid w:val="006F0580"/>
    <w:rsid w:val="006F4233"/>
    <w:rsid w:val="006F5E92"/>
    <w:rsid w:val="00706DDC"/>
    <w:rsid w:val="00707A32"/>
    <w:rsid w:val="00707AF5"/>
    <w:rsid w:val="00710B48"/>
    <w:rsid w:val="0071634C"/>
    <w:rsid w:val="00717AD1"/>
    <w:rsid w:val="00727067"/>
    <w:rsid w:val="007337B7"/>
    <w:rsid w:val="007548DE"/>
    <w:rsid w:val="00760C84"/>
    <w:rsid w:val="00761900"/>
    <w:rsid w:val="00767639"/>
    <w:rsid w:val="00767E25"/>
    <w:rsid w:val="0077044C"/>
    <w:rsid w:val="0077160D"/>
    <w:rsid w:val="007740B2"/>
    <w:rsid w:val="00780865"/>
    <w:rsid w:val="00780907"/>
    <w:rsid w:val="007818F5"/>
    <w:rsid w:val="00783A00"/>
    <w:rsid w:val="007845B4"/>
    <w:rsid w:val="007846A8"/>
    <w:rsid w:val="007878D7"/>
    <w:rsid w:val="00787FBE"/>
    <w:rsid w:val="0079772C"/>
    <w:rsid w:val="007A27C1"/>
    <w:rsid w:val="007A62E6"/>
    <w:rsid w:val="007A6C3C"/>
    <w:rsid w:val="007C6A43"/>
    <w:rsid w:val="007D2C9B"/>
    <w:rsid w:val="007D65D6"/>
    <w:rsid w:val="007E5081"/>
    <w:rsid w:val="007E73C3"/>
    <w:rsid w:val="007E7A02"/>
    <w:rsid w:val="00815E35"/>
    <w:rsid w:val="0081737A"/>
    <w:rsid w:val="0081774A"/>
    <w:rsid w:val="008202A9"/>
    <w:rsid w:val="00820E1C"/>
    <w:rsid w:val="00823781"/>
    <w:rsid w:val="008450C2"/>
    <w:rsid w:val="00853775"/>
    <w:rsid w:val="0086751F"/>
    <w:rsid w:val="00880099"/>
    <w:rsid w:val="00880A40"/>
    <w:rsid w:val="008856D9"/>
    <w:rsid w:val="008878D7"/>
    <w:rsid w:val="008945ED"/>
    <w:rsid w:val="008A0416"/>
    <w:rsid w:val="008A109B"/>
    <w:rsid w:val="008A136C"/>
    <w:rsid w:val="008A3F2B"/>
    <w:rsid w:val="008A4F01"/>
    <w:rsid w:val="008B0270"/>
    <w:rsid w:val="008B13C8"/>
    <w:rsid w:val="008B3394"/>
    <w:rsid w:val="008C1646"/>
    <w:rsid w:val="008C47AA"/>
    <w:rsid w:val="008C4E5B"/>
    <w:rsid w:val="008C6262"/>
    <w:rsid w:val="008C6AD4"/>
    <w:rsid w:val="008D30AC"/>
    <w:rsid w:val="008D3A80"/>
    <w:rsid w:val="008D6675"/>
    <w:rsid w:val="008D6936"/>
    <w:rsid w:val="008E26A3"/>
    <w:rsid w:val="008E43A3"/>
    <w:rsid w:val="008E6055"/>
    <w:rsid w:val="008F0448"/>
    <w:rsid w:val="008F280F"/>
    <w:rsid w:val="008F4A36"/>
    <w:rsid w:val="008F77E4"/>
    <w:rsid w:val="00903D87"/>
    <w:rsid w:val="00910EFC"/>
    <w:rsid w:val="009223FA"/>
    <w:rsid w:val="00922F7E"/>
    <w:rsid w:val="00923178"/>
    <w:rsid w:val="009233BF"/>
    <w:rsid w:val="009364C0"/>
    <w:rsid w:val="009365C5"/>
    <w:rsid w:val="00936883"/>
    <w:rsid w:val="00942194"/>
    <w:rsid w:val="0095106E"/>
    <w:rsid w:val="00965385"/>
    <w:rsid w:val="00967E8F"/>
    <w:rsid w:val="00970876"/>
    <w:rsid w:val="00970EBE"/>
    <w:rsid w:val="00971EBC"/>
    <w:rsid w:val="00972953"/>
    <w:rsid w:val="009777EC"/>
    <w:rsid w:val="00981B39"/>
    <w:rsid w:val="00982189"/>
    <w:rsid w:val="009948CB"/>
    <w:rsid w:val="0099677B"/>
    <w:rsid w:val="009A7523"/>
    <w:rsid w:val="009B07AD"/>
    <w:rsid w:val="009B7AE0"/>
    <w:rsid w:val="009B7FA2"/>
    <w:rsid w:val="009C0E58"/>
    <w:rsid w:val="009C175D"/>
    <w:rsid w:val="009C6F78"/>
    <w:rsid w:val="009D185B"/>
    <w:rsid w:val="009E0676"/>
    <w:rsid w:val="009E363A"/>
    <w:rsid w:val="009E48BE"/>
    <w:rsid w:val="009F1369"/>
    <w:rsid w:val="009F1C32"/>
    <w:rsid w:val="009F2085"/>
    <w:rsid w:val="009F20FA"/>
    <w:rsid w:val="009F49DC"/>
    <w:rsid w:val="009F7754"/>
    <w:rsid w:val="00A061D4"/>
    <w:rsid w:val="00A16C66"/>
    <w:rsid w:val="00A17EFF"/>
    <w:rsid w:val="00A210F8"/>
    <w:rsid w:val="00A23647"/>
    <w:rsid w:val="00A24EC4"/>
    <w:rsid w:val="00A30D0D"/>
    <w:rsid w:val="00A3330F"/>
    <w:rsid w:val="00A41B99"/>
    <w:rsid w:val="00A46F91"/>
    <w:rsid w:val="00A54113"/>
    <w:rsid w:val="00A571A7"/>
    <w:rsid w:val="00A63982"/>
    <w:rsid w:val="00A66C1F"/>
    <w:rsid w:val="00A72506"/>
    <w:rsid w:val="00A73293"/>
    <w:rsid w:val="00A73F56"/>
    <w:rsid w:val="00A759FC"/>
    <w:rsid w:val="00A80AC3"/>
    <w:rsid w:val="00A81DE3"/>
    <w:rsid w:val="00A833D0"/>
    <w:rsid w:val="00A854A7"/>
    <w:rsid w:val="00A866BF"/>
    <w:rsid w:val="00A90DC1"/>
    <w:rsid w:val="00A95D75"/>
    <w:rsid w:val="00AA3615"/>
    <w:rsid w:val="00AA3A6A"/>
    <w:rsid w:val="00AA3AD3"/>
    <w:rsid w:val="00AA6910"/>
    <w:rsid w:val="00AA7269"/>
    <w:rsid w:val="00AB5B72"/>
    <w:rsid w:val="00AB7CE8"/>
    <w:rsid w:val="00AC19DF"/>
    <w:rsid w:val="00AD511F"/>
    <w:rsid w:val="00AE49D9"/>
    <w:rsid w:val="00AE5233"/>
    <w:rsid w:val="00AF7BBC"/>
    <w:rsid w:val="00B05E3D"/>
    <w:rsid w:val="00B135DB"/>
    <w:rsid w:val="00B13EB7"/>
    <w:rsid w:val="00B165BA"/>
    <w:rsid w:val="00B166CF"/>
    <w:rsid w:val="00B3459E"/>
    <w:rsid w:val="00B36A75"/>
    <w:rsid w:val="00B402AF"/>
    <w:rsid w:val="00B56D3A"/>
    <w:rsid w:val="00B63A92"/>
    <w:rsid w:val="00B64071"/>
    <w:rsid w:val="00B648E5"/>
    <w:rsid w:val="00B66D07"/>
    <w:rsid w:val="00B71740"/>
    <w:rsid w:val="00B7240A"/>
    <w:rsid w:val="00B8030A"/>
    <w:rsid w:val="00B854C2"/>
    <w:rsid w:val="00B857B1"/>
    <w:rsid w:val="00B92B2A"/>
    <w:rsid w:val="00BA0A3C"/>
    <w:rsid w:val="00BA2105"/>
    <w:rsid w:val="00BA556A"/>
    <w:rsid w:val="00BB3997"/>
    <w:rsid w:val="00BB669C"/>
    <w:rsid w:val="00BC7F58"/>
    <w:rsid w:val="00BD1101"/>
    <w:rsid w:val="00BD1842"/>
    <w:rsid w:val="00BF0EF9"/>
    <w:rsid w:val="00C02BD3"/>
    <w:rsid w:val="00C03999"/>
    <w:rsid w:val="00C05BD7"/>
    <w:rsid w:val="00C11730"/>
    <w:rsid w:val="00C11C67"/>
    <w:rsid w:val="00C20723"/>
    <w:rsid w:val="00C25A95"/>
    <w:rsid w:val="00C4784C"/>
    <w:rsid w:val="00C47BA5"/>
    <w:rsid w:val="00C55B73"/>
    <w:rsid w:val="00C60AA9"/>
    <w:rsid w:val="00C61A76"/>
    <w:rsid w:val="00C6215A"/>
    <w:rsid w:val="00C65CA8"/>
    <w:rsid w:val="00C6730F"/>
    <w:rsid w:val="00C7086D"/>
    <w:rsid w:val="00C740C7"/>
    <w:rsid w:val="00C77754"/>
    <w:rsid w:val="00C82AB4"/>
    <w:rsid w:val="00C9047B"/>
    <w:rsid w:val="00C93B95"/>
    <w:rsid w:val="00CA0B1E"/>
    <w:rsid w:val="00CA7135"/>
    <w:rsid w:val="00CB2DFE"/>
    <w:rsid w:val="00CB6294"/>
    <w:rsid w:val="00CC188A"/>
    <w:rsid w:val="00CC203D"/>
    <w:rsid w:val="00CC4182"/>
    <w:rsid w:val="00CD0C8C"/>
    <w:rsid w:val="00CD11CB"/>
    <w:rsid w:val="00CD1ADB"/>
    <w:rsid w:val="00CE2A7C"/>
    <w:rsid w:val="00CF473C"/>
    <w:rsid w:val="00CF7084"/>
    <w:rsid w:val="00D005A5"/>
    <w:rsid w:val="00D05603"/>
    <w:rsid w:val="00D05EAB"/>
    <w:rsid w:val="00D061C0"/>
    <w:rsid w:val="00D10F42"/>
    <w:rsid w:val="00D117A4"/>
    <w:rsid w:val="00D16DF7"/>
    <w:rsid w:val="00D200F6"/>
    <w:rsid w:val="00D20E69"/>
    <w:rsid w:val="00D24557"/>
    <w:rsid w:val="00D24C07"/>
    <w:rsid w:val="00D26A17"/>
    <w:rsid w:val="00D32A00"/>
    <w:rsid w:val="00D441AA"/>
    <w:rsid w:val="00D44DAE"/>
    <w:rsid w:val="00D4518B"/>
    <w:rsid w:val="00D4774C"/>
    <w:rsid w:val="00D51BD3"/>
    <w:rsid w:val="00D62769"/>
    <w:rsid w:val="00D6469A"/>
    <w:rsid w:val="00D704E1"/>
    <w:rsid w:val="00D7127B"/>
    <w:rsid w:val="00D732B2"/>
    <w:rsid w:val="00D76294"/>
    <w:rsid w:val="00D80855"/>
    <w:rsid w:val="00D81B0A"/>
    <w:rsid w:val="00D92B10"/>
    <w:rsid w:val="00D972AE"/>
    <w:rsid w:val="00DA36D4"/>
    <w:rsid w:val="00DA5A48"/>
    <w:rsid w:val="00DB0962"/>
    <w:rsid w:val="00DB3DD6"/>
    <w:rsid w:val="00DB50AE"/>
    <w:rsid w:val="00DB7A05"/>
    <w:rsid w:val="00DC0330"/>
    <w:rsid w:val="00DC1E15"/>
    <w:rsid w:val="00DC4E1E"/>
    <w:rsid w:val="00DC74C4"/>
    <w:rsid w:val="00DD3DE5"/>
    <w:rsid w:val="00DD42D5"/>
    <w:rsid w:val="00DD4625"/>
    <w:rsid w:val="00DD6B7F"/>
    <w:rsid w:val="00DD7C23"/>
    <w:rsid w:val="00DE1783"/>
    <w:rsid w:val="00DE4D6E"/>
    <w:rsid w:val="00DF0B7D"/>
    <w:rsid w:val="00DF2ACC"/>
    <w:rsid w:val="00E04A5B"/>
    <w:rsid w:val="00E06603"/>
    <w:rsid w:val="00E06BE7"/>
    <w:rsid w:val="00E115E2"/>
    <w:rsid w:val="00E12C67"/>
    <w:rsid w:val="00E154E4"/>
    <w:rsid w:val="00E160B5"/>
    <w:rsid w:val="00E17889"/>
    <w:rsid w:val="00E17D19"/>
    <w:rsid w:val="00E20CB3"/>
    <w:rsid w:val="00E22881"/>
    <w:rsid w:val="00E2585E"/>
    <w:rsid w:val="00E31DFF"/>
    <w:rsid w:val="00E35799"/>
    <w:rsid w:val="00E44315"/>
    <w:rsid w:val="00E54604"/>
    <w:rsid w:val="00E564CB"/>
    <w:rsid w:val="00E571E0"/>
    <w:rsid w:val="00E57B34"/>
    <w:rsid w:val="00E600D7"/>
    <w:rsid w:val="00E80020"/>
    <w:rsid w:val="00E808C7"/>
    <w:rsid w:val="00E813D8"/>
    <w:rsid w:val="00E83967"/>
    <w:rsid w:val="00E87446"/>
    <w:rsid w:val="00E90F32"/>
    <w:rsid w:val="00E94A76"/>
    <w:rsid w:val="00EB3308"/>
    <w:rsid w:val="00EC6F27"/>
    <w:rsid w:val="00ED3AF9"/>
    <w:rsid w:val="00ED77ED"/>
    <w:rsid w:val="00EE27EB"/>
    <w:rsid w:val="00EE3247"/>
    <w:rsid w:val="00EE5512"/>
    <w:rsid w:val="00EE6585"/>
    <w:rsid w:val="00EF01BC"/>
    <w:rsid w:val="00EF40E8"/>
    <w:rsid w:val="00EF4C3A"/>
    <w:rsid w:val="00EF546D"/>
    <w:rsid w:val="00F00E5B"/>
    <w:rsid w:val="00F03B0D"/>
    <w:rsid w:val="00F04193"/>
    <w:rsid w:val="00F04738"/>
    <w:rsid w:val="00F06C0D"/>
    <w:rsid w:val="00F15789"/>
    <w:rsid w:val="00F168CC"/>
    <w:rsid w:val="00F16CB0"/>
    <w:rsid w:val="00F24602"/>
    <w:rsid w:val="00F31C76"/>
    <w:rsid w:val="00F33268"/>
    <w:rsid w:val="00F4536E"/>
    <w:rsid w:val="00F463F9"/>
    <w:rsid w:val="00F603BF"/>
    <w:rsid w:val="00F679A4"/>
    <w:rsid w:val="00F920F5"/>
    <w:rsid w:val="00F97BB5"/>
    <w:rsid w:val="00FA75BA"/>
    <w:rsid w:val="00FA7F1E"/>
    <w:rsid w:val="00FA7F7A"/>
    <w:rsid w:val="00FC607E"/>
    <w:rsid w:val="00FC7E2A"/>
    <w:rsid w:val="00FD1439"/>
    <w:rsid w:val="00FD47AB"/>
    <w:rsid w:val="00FD5537"/>
    <w:rsid w:val="00FD576B"/>
    <w:rsid w:val="00FD768E"/>
    <w:rsid w:val="00FE5D89"/>
    <w:rsid w:val="00FE5FBF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BE4C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910EFC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910EFC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910EFC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910EFC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910EFC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910EFC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910EFC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0EF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0EFC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0EF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910EFC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910EFC"/>
  </w:style>
  <w:style w:type="paragraph" w:styleId="Fuzeile">
    <w:name w:val="footer"/>
    <w:basedOn w:val="Standard"/>
    <w:link w:val="FuzeileZchn"/>
    <w:uiPriority w:val="99"/>
    <w:rsid w:val="00910EFC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910EF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10EFC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10EFC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910EF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10EF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10EFC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910EFC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910EFC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910EFC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910EF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910EF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910EFC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0EFC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0EFC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0EFC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910EFC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910EF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910EFC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910EFC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910EFC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910EFC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910EFC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10EFC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910EFC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910EFC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910EFC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910EFC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910EF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910EFC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910EFC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910EFC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910EFC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910EFC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910EFC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910EFC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910EFC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910EFC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910EFC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910EFC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910EFC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910EFC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910EFC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910EFC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910EFC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910EFC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910EFC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910EFC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910EFC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910EFC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910EFC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910EFC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910EFC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910EFC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910EFC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910EFC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910EFC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910EFC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910EFC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10EFC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910EFC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910EFC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910EFC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910EFC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910EFC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910EFC"/>
    <w:pPr>
      <w:numPr>
        <w:numId w:val="6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910EFC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910EFC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910EFC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910EFC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910EFC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910EFC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910EFC"/>
    <w:pPr>
      <w:ind w:left="992"/>
    </w:pPr>
  </w:style>
  <w:style w:type="paragraph" w:customStyle="1" w:styleId="LDTextinhaltTabelle8pt">
    <w:name w:val="LD_Textinhalt_Tabelle_8pt"/>
    <w:basedOn w:val="LDTextinhalt"/>
    <w:rsid w:val="00910EFC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910EFC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910EFC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910EFC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10EFC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910EFC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910EFC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910EFC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910EFC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910EFC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910EFC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910EFC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910EFC"/>
    <w:pPr>
      <w:ind w:left="568" w:hanging="284"/>
    </w:pPr>
  </w:style>
  <w:style w:type="paragraph" w:customStyle="1" w:styleId="LDAuflistunginTabellemittel">
    <w:name w:val="LD_Auflistung in Tabelle mittel"/>
    <w:basedOn w:val="LDAuflistunginTabelle"/>
    <w:rsid w:val="00910EFC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910EFC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910EFC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910EFC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910EFC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8D6936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910EFC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910EFC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910EFC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910EFC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910EFC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910EFC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910EFC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0EF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0EFC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0EF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910EFC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910EFC"/>
  </w:style>
  <w:style w:type="paragraph" w:styleId="Fuzeile">
    <w:name w:val="footer"/>
    <w:basedOn w:val="Standard"/>
    <w:link w:val="FuzeileZchn"/>
    <w:uiPriority w:val="99"/>
    <w:rsid w:val="00910EFC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910EF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10EFC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10EFC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910EF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10EF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10EFC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910EFC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910EFC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910EFC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910EF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910EF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910EFC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0EFC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0EFC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0EFC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910EFC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910EF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910EFC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910EFC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910EFC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910EFC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910EFC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10EFC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910EFC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910EFC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910EFC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910EFC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910EF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910EFC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910EFC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910EFC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910EFC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910EFC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910EFC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910EFC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910EFC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910EFC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910EFC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910EFC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910EFC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910EFC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910EFC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910EFC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910EFC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910EFC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910EFC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910EFC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910EFC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910EFC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910EFC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910EFC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910EFC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910EFC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910EFC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910EFC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910EFC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910EFC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910EFC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10EFC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910EFC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910EFC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910EFC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910EFC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910EFC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910EFC"/>
    <w:pPr>
      <w:numPr>
        <w:numId w:val="6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910EFC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910EFC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910EFC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910EFC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910EFC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910EFC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910EFC"/>
    <w:pPr>
      <w:ind w:left="992"/>
    </w:pPr>
  </w:style>
  <w:style w:type="paragraph" w:customStyle="1" w:styleId="LDTextinhaltTabelle8pt">
    <w:name w:val="LD_Textinhalt_Tabelle_8pt"/>
    <w:basedOn w:val="LDTextinhalt"/>
    <w:rsid w:val="00910EFC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910EFC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910EFC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910EFC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10EFC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910EFC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910EFC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910EFC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910EFC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910EFC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910EFC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910EFC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910EFC"/>
    <w:pPr>
      <w:ind w:left="568" w:hanging="284"/>
    </w:pPr>
  </w:style>
  <w:style w:type="paragraph" w:customStyle="1" w:styleId="LDAuflistunginTabellemittel">
    <w:name w:val="LD_Auflistung in Tabelle mittel"/>
    <w:basedOn w:val="LDAuflistunginTabelle"/>
    <w:rsid w:val="00910EFC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910EFC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910EFC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910EFC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910EFC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8D6936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gif"/><Relationship Id="rId34" Type="http://schemas.openxmlformats.org/officeDocument/2006/relationships/footer" Target="footer4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7.gif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5.PNG"/><Relationship Id="rId32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10.gif"/><Relationship Id="rId31" Type="http://schemas.openxmlformats.org/officeDocument/2006/relationships/image" Target="media/image2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gif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ZSD-Ablage-neu-\800-Projektb&#252;rospezifisch\810-Verfahren%20LUSD\LUSD-Anwenderdokumentation\01_LUSD%20Anleitungen\Vorlagen\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23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6672AE-8295-4658-8503-7D12C32AE022}"/>
</file>

<file path=customXml/itemProps2.xml><?xml version="1.0" encoding="utf-8"?>
<ds:datastoreItem xmlns:ds="http://schemas.openxmlformats.org/officeDocument/2006/customXml" ds:itemID="{B08843CE-14D8-423D-A0BD-3528ABC6D3CD}"/>
</file>

<file path=customXml/itemProps3.xml><?xml version="1.0" encoding="utf-8"?>
<ds:datastoreItem xmlns:ds="http://schemas.openxmlformats.org/officeDocument/2006/customXml" ds:itemID="{E1D1A391-1E06-4311-9B6B-6CC87F735B03}"/>
</file>

<file path=customXml/itemProps4.xml><?xml version="1.0" encoding="utf-8"?>
<ds:datastoreItem xmlns:ds="http://schemas.openxmlformats.org/officeDocument/2006/customXml" ds:itemID="{E1BF1A9A-5AB4-4591-806F-AF6426A3A8FC}"/>
</file>

<file path=docProps/app.xml><?xml version="1.0" encoding="utf-8"?>
<Properties xmlns="http://schemas.openxmlformats.org/officeDocument/2006/extended-properties" xmlns:vt="http://schemas.openxmlformats.org/officeDocument/2006/docPropsVTypes">
  <Template>LUSD Dokumentvorlage fuer Anleitungen.dotx</Template>
  <TotalTime>0</TotalTime>
  <Pages>10</Pages>
  <Words>1370</Words>
  <Characters>10613</Characters>
  <Application>Microsoft Office Word</Application>
  <DocSecurity>0</DocSecurity>
  <Lines>88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22</vt:lpstr>
    </vt:vector>
  </TitlesOfParts>
  <Company>Hessische Kultusverwaltung</Company>
  <LinksUpToDate>false</LinksUpToDate>
  <CharactersWithSpaces>11960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23</dc:title>
  <dc:creator>marekm</dc:creator>
  <cp:lastModifiedBy>Reimann-Luckas, Brunhilde (HKM PB)</cp:lastModifiedBy>
  <cp:revision>3</cp:revision>
  <cp:lastPrinted>2016-11-01T16:20:00Z</cp:lastPrinted>
  <dcterms:created xsi:type="dcterms:W3CDTF">2016-11-01T16:20:00Z</dcterms:created>
  <dcterms:modified xsi:type="dcterms:W3CDTF">2016-11-01T16:20:00Z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