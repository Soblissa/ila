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B0F1AE8" w14:textId="77777777" w:rsidR="006B21F9" w:rsidRPr="008F0448" w:rsidRDefault="00706DDC" w:rsidP="00BC51B1">
      <w:pPr>
        <w:pStyle w:val="LDBereich2"/>
      </w:pPr>
      <w:r w:rsidRPr="008F0448">
        <w:t xml:space="preserve">Übersicht </w:t>
      </w:r>
      <w:r w:rsidR="00F679A4" w:rsidRPr="008F0448">
        <w:t>LUSD</w:t>
      </w:r>
      <w:r w:rsidR="006B21F9" w:rsidRPr="008F0448">
        <w:t xml:space="preserve"> </w:t>
      </w:r>
      <w:r w:rsidR="00F679A4" w:rsidRPr="008F0448">
        <w:t>Änderungen</w:t>
      </w:r>
      <w:r w:rsidR="00DC1E15" w:rsidRPr="008F0448">
        <w:t xml:space="preserve"> </w:t>
      </w:r>
      <w:r w:rsidR="00F679A4" w:rsidRPr="008F0448">
        <w:t>mit Rel</w:t>
      </w:r>
      <w:r w:rsidR="00ED77ED">
        <w:t xml:space="preserve">ease </w:t>
      </w:r>
      <w:r w:rsidR="006B21F9" w:rsidRPr="008F0448">
        <w:t>2</w:t>
      </w:r>
      <w:r w:rsidR="00131832">
        <w:t>5</w:t>
      </w:r>
      <w:r w:rsidR="00F679A4" w:rsidRPr="008F0448">
        <w:t xml:space="preserve"> </w:t>
      </w:r>
      <w:r w:rsidR="00DC1E15" w:rsidRPr="008F0448">
        <w:t xml:space="preserve">im </w:t>
      </w:r>
      <w:r w:rsidR="00131832">
        <w:t>April</w:t>
      </w:r>
      <w:r w:rsidR="00337CEE">
        <w:t xml:space="preserve"> 2017</w:t>
      </w:r>
    </w:p>
    <w:p w14:paraId="5D87F572" w14:textId="77777777" w:rsidR="006B21F9" w:rsidRDefault="00D81B0A" w:rsidP="00BC51B1">
      <w:pPr>
        <w:pStyle w:val="LDTextinhalt"/>
      </w:pPr>
      <w:r>
        <w:t xml:space="preserve">Neben verschiedenen technischen Anpassungen an der LUSD und deren Schnittstellen stehen Ihnen mit Produktivsetzung </w:t>
      </w:r>
      <w:proofErr w:type="gramStart"/>
      <w:r>
        <w:t>des</w:t>
      </w:r>
      <w:proofErr w:type="gramEnd"/>
      <w:r>
        <w:t xml:space="preserve"> Releases 2</w:t>
      </w:r>
      <w:r w:rsidR="009116AF">
        <w:t>5</w:t>
      </w:r>
      <w:r>
        <w:t xml:space="preserve"> im </w:t>
      </w:r>
      <w:r w:rsidR="009116AF">
        <w:t xml:space="preserve">April </w:t>
      </w:r>
      <w:r w:rsidR="00337CEE">
        <w:t xml:space="preserve">2017 </w:t>
      </w:r>
      <w:r>
        <w:t>neu folgende LUSD-</w:t>
      </w:r>
      <w:r w:rsidR="00923178">
        <w:t>Funktionalitäten zur Verfügung.</w:t>
      </w:r>
    </w:p>
    <w:p w14:paraId="43DFF4F9" w14:textId="77777777" w:rsidR="00A23647" w:rsidRDefault="00A23647" w:rsidP="00BC51B1">
      <w:pPr>
        <w:pStyle w:val="LDTextinhalt"/>
      </w:pPr>
    </w:p>
    <w:sdt>
      <w:sdtPr>
        <w:rPr>
          <w:noProof w:val="0"/>
          <w:color w:val="auto"/>
          <w:sz w:val="20"/>
        </w:rPr>
        <w:id w:val="-1817720123"/>
        <w:docPartObj>
          <w:docPartGallery w:val="Table of Contents"/>
          <w:docPartUnique/>
        </w:docPartObj>
      </w:sdtPr>
      <w:sdtEndPr>
        <w:rPr>
          <w:b/>
          <w:bCs/>
          <w:noProof/>
          <w:color w:val="1E3E95"/>
          <w:sz w:val="22"/>
        </w:rPr>
      </w:sdtEndPr>
      <w:sdtContent>
        <w:p w14:paraId="0FA36DD1" w14:textId="77777777" w:rsidR="00D46EE9" w:rsidRDefault="00D81B0A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r>
            <w:rPr>
              <w:sz w:val="24"/>
            </w:rPr>
            <w:fldChar w:fldCharType="begin"/>
          </w:r>
          <w:r>
            <w:instrText xml:space="preserve"> TOC \o "2-4" \h \z \t "Überschrift 1;1" </w:instrText>
          </w:r>
          <w:r>
            <w:rPr>
              <w:sz w:val="24"/>
            </w:rPr>
            <w:fldChar w:fldCharType="separate"/>
          </w:r>
          <w:hyperlink w:anchor="_Toc479088370" w:history="1">
            <w:r w:rsidR="00D46EE9" w:rsidRPr="00C87EDA">
              <w:rPr>
                <w:rStyle w:val="Hyperlink"/>
              </w:rPr>
              <w:t>1</w:t>
            </w:r>
            <w:r w:rsidR="00D46EE9"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="00D46EE9" w:rsidRPr="00C87EDA">
              <w:rPr>
                <w:rStyle w:val="Hyperlink"/>
              </w:rPr>
              <w:t>Schule</w:t>
            </w:r>
            <w:r w:rsidR="00D46EE9">
              <w:rPr>
                <w:webHidden/>
              </w:rPr>
              <w:tab/>
            </w:r>
            <w:r w:rsidR="00D46EE9">
              <w:rPr>
                <w:webHidden/>
              </w:rPr>
              <w:fldChar w:fldCharType="begin"/>
            </w:r>
            <w:r w:rsidR="00D46EE9">
              <w:rPr>
                <w:webHidden/>
              </w:rPr>
              <w:instrText xml:space="preserve"> PAGEREF _Toc479088370 \h </w:instrText>
            </w:r>
            <w:r w:rsidR="00D46EE9">
              <w:rPr>
                <w:webHidden/>
              </w:rPr>
            </w:r>
            <w:r w:rsidR="00D46EE9">
              <w:rPr>
                <w:webHidden/>
              </w:rPr>
              <w:fldChar w:fldCharType="separate"/>
            </w:r>
            <w:r w:rsidR="0040589F">
              <w:rPr>
                <w:webHidden/>
              </w:rPr>
              <w:t>2</w:t>
            </w:r>
            <w:r w:rsidR="00D46EE9">
              <w:rPr>
                <w:webHidden/>
              </w:rPr>
              <w:fldChar w:fldCharType="end"/>
            </w:r>
          </w:hyperlink>
        </w:p>
        <w:p w14:paraId="0BB8AFB7" w14:textId="77777777" w:rsidR="00D46EE9" w:rsidRDefault="00D46EE9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79088371" w:history="1">
            <w:r w:rsidRPr="00C87EDA">
              <w:rPr>
                <w:rStyle w:val="Hyperlink"/>
              </w:rPr>
              <w:t>1.1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C87EDA">
              <w:rPr>
                <w:rStyle w:val="Hyperlink"/>
              </w:rPr>
              <w:t>Schulbasisdaten &gt; Schulformen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_Toc479088371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0589F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4739A937" w14:textId="77777777" w:rsidR="00D46EE9" w:rsidRDefault="00D46EE9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79088372" w:history="1">
            <w:r w:rsidRPr="00C87EDA">
              <w:rPr>
                <w:rStyle w:val="Hyperlink"/>
              </w:rPr>
              <w:t>1.2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C87EDA">
              <w:rPr>
                <w:rStyle w:val="Hyperlink"/>
              </w:rPr>
              <w:t>Schlüssel &gt; Berufe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_Toc479088372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0589F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0A1D837E" w14:textId="77777777" w:rsidR="00D46EE9" w:rsidRDefault="00D46EE9">
          <w:pPr>
            <w:pStyle w:val="Verzeichnis4"/>
            <w:rPr>
              <w:rFonts w:asciiTheme="minorHAnsi" w:hAnsiTheme="minorHAnsi"/>
              <w:sz w:val="22"/>
            </w:rPr>
          </w:pPr>
          <w:hyperlink w:anchor="_Toc479088373" w:history="1">
            <w:r w:rsidRPr="00C87EDA">
              <w:rPr>
                <w:rStyle w:val="Hyperlink"/>
              </w:rPr>
              <w:t>1.2.1</w:t>
            </w:r>
            <w:r>
              <w:rPr>
                <w:rFonts w:asciiTheme="minorHAnsi" w:hAnsiTheme="minorHAnsi"/>
                <w:sz w:val="22"/>
              </w:rPr>
              <w:tab/>
            </w:r>
            <w:r w:rsidRPr="00C87EDA">
              <w:rPr>
                <w:rStyle w:val="Hyperlink"/>
              </w:rPr>
              <w:t>Neue Berufe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_Toc479088373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0589F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294A2A74" w14:textId="77777777" w:rsidR="00D46EE9" w:rsidRDefault="00D46EE9">
          <w:pPr>
            <w:pStyle w:val="Verzeichnis4"/>
            <w:rPr>
              <w:rFonts w:asciiTheme="minorHAnsi" w:hAnsiTheme="minorHAnsi"/>
              <w:sz w:val="22"/>
            </w:rPr>
          </w:pPr>
          <w:hyperlink w:anchor="_Toc479088374" w:history="1">
            <w:r w:rsidRPr="00C87EDA">
              <w:rPr>
                <w:rStyle w:val="Hyperlink"/>
              </w:rPr>
              <w:t>1.2.2</w:t>
            </w:r>
            <w:r>
              <w:rPr>
                <w:rFonts w:asciiTheme="minorHAnsi" w:hAnsiTheme="minorHAnsi"/>
                <w:sz w:val="22"/>
              </w:rPr>
              <w:tab/>
            </w:r>
            <w:r w:rsidRPr="00C87EDA">
              <w:rPr>
                <w:rStyle w:val="Hyperlink"/>
              </w:rPr>
              <w:t>Ungültig werdende Berufe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_Toc479088374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0589F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D4B6807" w14:textId="77777777" w:rsidR="00D46EE9" w:rsidRDefault="00D46EE9">
          <w:pPr>
            <w:pStyle w:val="Verzeichnis4"/>
            <w:rPr>
              <w:rFonts w:asciiTheme="minorHAnsi" w:hAnsiTheme="minorHAnsi"/>
              <w:sz w:val="22"/>
            </w:rPr>
          </w:pPr>
          <w:hyperlink w:anchor="_Toc479088375" w:history="1">
            <w:r w:rsidRPr="00C87EDA">
              <w:rPr>
                <w:rStyle w:val="Hyperlink"/>
              </w:rPr>
              <w:t>1.2.3</w:t>
            </w:r>
            <w:r>
              <w:rPr>
                <w:rFonts w:asciiTheme="minorHAnsi" w:hAnsiTheme="minorHAnsi"/>
                <w:sz w:val="22"/>
              </w:rPr>
              <w:tab/>
            </w:r>
            <w:r w:rsidRPr="00C87EDA">
              <w:rPr>
                <w:rStyle w:val="Hyperlink"/>
              </w:rPr>
              <w:t>Änderungen bei Berufen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_Toc479088375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0589F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0E29DBF" w14:textId="77777777" w:rsidR="00D46EE9" w:rsidRDefault="00D46EE9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hyperlink w:anchor="_Toc479088376" w:history="1">
            <w:r w:rsidRPr="00C87EDA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Pr="00C87EDA">
              <w:rPr>
                <w:rStyle w:val="Hyperlink"/>
              </w:rPr>
              <w:t>Schüler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_Toc479088376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0589F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0CA93FC" w14:textId="77777777" w:rsidR="00D46EE9" w:rsidRDefault="00D46EE9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79088377" w:history="1">
            <w:r w:rsidRPr="00C87EDA">
              <w:rPr>
                <w:rStyle w:val="Hyperlink"/>
              </w:rPr>
              <w:t>2.1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C87EDA">
              <w:rPr>
                <w:rStyle w:val="Hyperlink"/>
              </w:rPr>
              <w:t>Schülerbasisdaten &gt; Halbjahres/Semester-Daten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_Toc479088377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0589F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69BFE18" w14:textId="77777777" w:rsidR="00D46EE9" w:rsidRDefault="00D46EE9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hyperlink w:anchor="_Toc479088378" w:history="1">
            <w:r w:rsidRPr="00C87EDA"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Pr="00C87EDA">
              <w:rPr>
                <w:rStyle w:val="Hyperlink"/>
              </w:rPr>
              <w:t>Unterricht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_Toc479088378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0589F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96FA681" w14:textId="77777777" w:rsidR="00D46EE9" w:rsidRDefault="00D46EE9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79088379" w:history="1">
            <w:r w:rsidRPr="00C87EDA">
              <w:rPr>
                <w:rStyle w:val="Hyperlink"/>
              </w:rPr>
              <w:t>3.1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C87EDA">
              <w:rPr>
                <w:rStyle w:val="Hyperlink"/>
              </w:rPr>
              <w:t>Abschlüsse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_Toc479088379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0589F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B5356C9" w14:textId="77777777" w:rsidR="00D46EE9" w:rsidRDefault="00D46EE9">
          <w:pPr>
            <w:pStyle w:val="Verzeichnis4"/>
            <w:rPr>
              <w:rFonts w:asciiTheme="minorHAnsi" w:hAnsiTheme="minorHAnsi"/>
              <w:sz w:val="22"/>
            </w:rPr>
          </w:pPr>
          <w:hyperlink w:anchor="_Toc479088380" w:history="1">
            <w:r w:rsidRPr="00C87EDA">
              <w:rPr>
                <w:rStyle w:val="Hyperlink"/>
              </w:rPr>
              <w:t>3.1.1</w:t>
            </w:r>
            <w:r>
              <w:rPr>
                <w:rFonts w:asciiTheme="minorHAnsi" w:hAnsiTheme="minorHAnsi"/>
                <w:sz w:val="22"/>
              </w:rPr>
              <w:tab/>
            </w:r>
            <w:r w:rsidRPr="00C87EDA">
              <w:rPr>
                <w:rStyle w:val="Hyperlink"/>
              </w:rPr>
              <w:t>AR-Abschluss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_Toc479088380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0589F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7355880" w14:textId="77777777" w:rsidR="00D46EE9" w:rsidRDefault="00D46EE9">
          <w:pPr>
            <w:pStyle w:val="Verzeichnis4"/>
            <w:rPr>
              <w:rFonts w:asciiTheme="minorHAnsi" w:hAnsiTheme="minorHAnsi"/>
              <w:sz w:val="22"/>
            </w:rPr>
          </w:pPr>
          <w:hyperlink w:anchor="_Toc479088381" w:history="1">
            <w:r w:rsidRPr="00C87EDA">
              <w:rPr>
                <w:rStyle w:val="Hyperlink"/>
              </w:rPr>
              <w:t>3.1.2</w:t>
            </w:r>
            <w:r>
              <w:rPr>
                <w:rFonts w:asciiTheme="minorHAnsi" w:hAnsiTheme="minorHAnsi"/>
                <w:sz w:val="22"/>
              </w:rPr>
              <w:tab/>
            </w:r>
            <w:r w:rsidRPr="00C87EDA">
              <w:rPr>
                <w:rStyle w:val="Hyperlink"/>
              </w:rPr>
              <w:t>AH-Abschluss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_Toc479088381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0589F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4910D87" w14:textId="77777777" w:rsidR="00D46EE9" w:rsidRDefault="00D46EE9">
          <w:pPr>
            <w:pStyle w:val="Verzeichnis4"/>
            <w:rPr>
              <w:rFonts w:asciiTheme="minorHAnsi" w:hAnsiTheme="minorHAnsi"/>
              <w:sz w:val="22"/>
            </w:rPr>
          </w:pPr>
          <w:hyperlink w:anchor="_Toc479088382" w:history="1">
            <w:r w:rsidRPr="00C87EDA">
              <w:rPr>
                <w:rStyle w:val="Hyperlink"/>
              </w:rPr>
              <w:t>3.1.3</w:t>
            </w:r>
            <w:r>
              <w:rPr>
                <w:rFonts w:asciiTheme="minorHAnsi" w:hAnsiTheme="minorHAnsi"/>
                <w:sz w:val="22"/>
              </w:rPr>
              <w:tab/>
            </w:r>
            <w:r w:rsidRPr="00C87EDA">
              <w:rPr>
                <w:rStyle w:val="Hyperlink"/>
              </w:rPr>
              <w:t>Neuer Abschluss Baccalaureate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_Toc479088382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0589F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BC0C497" w14:textId="77777777" w:rsidR="00D46EE9" w:rsidRDefault="00D46EE9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79088383" w:history="1">
            <w:r w:rsidRPr="00C87EDA">
              <w:rPr>
                <w:rStyle w:val="Hyperlink"/>
              </w:rPr>
              <w:t>3.2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C87EDA">
              <w:rPr>
                <w:rStyle w:val="Hyperlink"/>
              </w:rPr>
              <w:t>Zeugniskonfiguration &gt; Zeugnisbemerkungen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_Toc479088383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0589F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D42B8D0" w14:textId="77777777" w:rsidR="00D46EE9" w:rsidRDefault="00D46EE9">
          <w:pPr>
            <w:pStyle w:val="Verzeichnis4"/>
            <w:rPr>
              <w:rFonts w:asciiTheme="minorHAnsi" w:hAnsiTheme="minorHAnsi"/>
              <w:sz w:val="22"/>
            </w:rPr>
          </w:pPr>
          <w:hyperlink w:anchor="_Toc479088384" w:history="1">
            <w:r w:rsidRPr="00C87EDA">
              <w:rPr>
                <w:rStyle w:val="Hyperlink"/>
              </w:rPr>
              <w:t>3.2.1</w:t>
            </w:r>
            <w:r>
              <w:rPr>
                <w:rFonts w:asciiTheme="minorHAnsi" w:hAnsiTheme="minorHAnsi"/>
                <w:sz w:val="22"/>
              </w:rPr>
              <w:tab/>
            </w:r>
            <w:r w:rsidRPr="00C87EDA">
              <w:rPr>
                <w:rStyle w:val="Hyperlink"/>
              </w:rPr>
              <w:t>Angabe von Niveaustufen nach EQR/DQR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_Toc479088384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0589F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3B8C2E0" w14:textId="77777777" w:rsidR="00D46EE9" w:rsidRDefault="00D46EE9">
          <w:pPr>
            <w:pStyle w:val="Verzeichnis4"/>
            <w:rPr>
              <w:rFonts w:asciiTheme="minorHAnsi" w:hAnsiTheme="minorHAnsi"/>
              <w:sz w:val="22"/>
            </w:rPr>
          </w:pPr>
          <w:hyperlink w:anchor="_Toc479088385" w:history="1">
            <w:r w:rsidRPr="00C87EDA">
              <w:rPr>
                <w:rStyle w:val="Hyperlink"/>
              </w:rPr>
              <w:t>3.2.2</w:t>
            </w:r>
            <w:r>
              <w:rPr>
                <w:rFonts w:asciiTheme="minorHAnsi" w:hAnsiTheme="minorHAnsi"/>
                <w:sz w:val="22"/>
              </w:rPr>
              <w:tab/>
            </w:r>
            <w:r w:rsidRPr="00C87EDA">
              <w:rPr>
                <w:rStyle w:val="Hyperlink"/>
              </w:rPr>
              <w:t>Angabe des Fremdsprachenniveaus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_Toc479088385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0589F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218F7DE" w14:textId="77777777" w:rsidR="00D46EE9" w:rsidRDefault="00D46EE9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79088386" w:history="1">
            <w:r w:rsidRPr="00C87EDA">
              <w:rPr>
                <w:rStyle w:val="Hyperlink"/>
              </w:rPr>
              <w:t>3.3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C87EDA">
              <w:rPr>
                <w:rStyle w:val="Hyperlink"/>
              </w:rPr>
              <w:t>Zeugniskonfiguration &gt; Zeugnisformulare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_Toc479088386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0589F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2EA0073" w14:textId="77777777" w:rsidR="00D46EE9" w:rsidRDefault="00D46EE9">
          <w:pPr>
            <w:pStyle w:val="Verzeichnis4"/>
            <w:rPr>
              <w:rFonts w:asciiTheme="minorHAnsi" w:hAnsiTheme="minorHAnsi"/>
              <w:sz w:val="22"/>
            </w:rPr>
          </w:pPr>
          <w:hyperlink w:anchor="_Toc479088387" w:history="1">
            <w:r w:rsidRPr="00C87EDA">
              <w:rPr>
                <w:rStyle w:val="Hyperlink"/>
              </w:rPr>
              <w:t>3.3.1</w:t>
            </w:r>
            <w:r>
              <w:rPr>
                <w:rFonts w:asciiTheme="minorHAnsi" w:hAnsiTheme="minorHAnsi"/>
                <w:sz w:val="22"/>
              </w:rPr>
              <w:tab/>
            </w:r>
            <w:r w:rsidRPr="00C87EDA">
              <w:rPr>
                <w:rStyle w:val="Hyperlink"/>
              </w:rPr>
              <w:t>Abschlusszeugnisse A3 für AR und AH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_Toc479088387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0589F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6201EE9" w14:textId="77777777" w:rsidR="00D46EE9" w:rsidRDefault="00D46EE9">
          <w:pPr>
            <w:pStyle w:val="Verzeichnis4"/>
            <w:rPr>
              <w:rFonts w:asciiTheme="minorHAnsi" w:hAnsiTheme="minorHAnsi"/>
              <w:sz w:val="22"/>
            </w:rPr>
          </w:pPr>
          <w:hyperlink w:anchor="_Toc479088388" w:history="1">
            <w:r w:rsidRPr="00C87EDA">
              <w:rPr>
                <w:rStyle w:val="Hyperlink"/>
              </w:rPr>
              <w:t>3.3.2</w:t>
            </w:r>
            <w:r>
              <w:rPr>
                <w:rFonts w:asciiTheme="minorHAnsi" w:hAnsiTheme="minorHAnsi"/>
                <w:sz w:val="22"/>
              </w:rPr>
              <w:tab/>
            </w:r>
            <w:r w:rsidRPr="00C87EDA">
              <w:rPr>
                <w:rStyle w:val="Hyperlink"/>
              </w:rPr>
              <w:t>Neue und geänderte Themen in Zeugnissen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_Toc479088388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0589F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94E9009" w14:textId="77777777" w:rsidR="00D46EE9" w:rsidRDefault="00D46EE9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hyperlink w:anchor="_Toc479088389" w:history="1">
            <w:r w:rsidRPr="00C87EDA">
              <w:rPr>
                <w:rStyle w:val="Hyperlink"/>
              </w:rPr>
              <w:t>4</w:t>
            </w:r>
            <w:r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Pr="00C87EDA">
              <w:rPr>
                <w:rStyle w:val="Hyperlink"/>
              </w:rPr>
              <w:t>Ausblick auf Release 26 im Juli 2017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_Toc479088389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0589F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0CEAECD" w14:textId="77777777" w:rsidR="006B21F9" w:rsidRDefault="00D81B0A" w:rsidP="00A23647">
          <w:pPr>
            <w:pStyle w:val="Verzeichnis2"/>
            <w:outlineLvl w:val="1"/>
          </w:pPr>
          <w:r>
            <w:fldChar w:fldCharType="end"/>
          </w:r>
        </w:p>
      </w:sdtContent>
    </w:sdt>
    <w:p w14:paraId="209D1B90" w14:textId="77777777" w:rsidR="00A23647" w:rsidRDefault="00A23647" w:rsidP="00BC51B1">
      <w:pPr>
        <w:pStyle w:val="LDTextinhalt"/>
        <w:sectPr w:rsidR="00A23647" w:rsidSect="00441B07">
          <w:headerReference w:type="default" r:id="rId12"/>
          <w:footerReference w:type="even" r:id="rId13"/>
          <w:footerReference w:type="default" r:id="rId14"/>
          <w:footerReference w:type="first" r:id="rId15"/>
          <w:pgSz w:w="11906" w:h="16838"/>
          <w:pgMar w:top="2977" w:right="849" w:bottom="1134" w:left="1417" w:header="0" w:footer="708" w:gutter="0"/>
          <w:cols w:space="708"/>
          <w:docGrid w:linePitch="360"/>
        </w:sectPr>
      </w:pPr>
      <w:bookmarkStart w:id="0" w:name="_Toc433269071"/>
    </w:p>
    <w:p w14:paraId="4637167D" w14:textId="77777777" w:rsidR="005B47B9" w:rsidRDefault="005B47B9" w:rsidP="00BC51B1">
      <w:pPr>
        <w:pStyle w:val="berschrift2"/>
      </w:pPr>
      <w:bookmarkStart w:id="1" w:name="_Toc439069819"/>
      <w:bookmarkStart w:id="2" w:name="_Toc479088370"/>
      <w:bookmarkEnd w:id="1"/>
      <w:r>
        <w:lastRenderedPageBreak/>
        <w:t>S</w:t>
      </w:r>
      <w:r w:rsidR="00B13EB7">
        <w:t>chule</w:t>
      </w:r>
      <w:bookmarkEnd w:id="2"/>
      <w:r w:rsidR="00B13EB7">
        <w:t xml:space="preserve"> </w:t>
      </w:r>
    </w:p>
    <w:p w14:paraId="4E07F535" w14:textId="79C34527" w:rsidR="00295E85" w:rsidRDefault="00295E85" w:rsidP="00BC51B1">
      <w:pPr>
        <w:pStyle w:val="berschrift3"/>
      </w:pPr>
      <w:bookmarkStart w:id="3" w:name="_Toc465784101"/>
      <w:bookmarkStart w:id="4" w:name="_Toc479088371"/>
      <w:r>
        <w:t>Schulbasisdaten &gt; Schulformen</w:t>
      </w:r>
      <w:bookmarkEnd w:id="4"/>
    </w:p>
    <w:p w14:paraId="7AFBC69A" w14:textId="01A265C1" w:rsidR="004F15EB" w:rsidRDefault="00665AFA" w:rsidP="0055629C">
      <w:pPr>
        <w:pStyle w:val="LDTextinhalteingerckt"/>
      </w:pPr>
      <w:r>
        <w:t xml:space="preserve">Der Schulversuch „Berufsfachschule zum Übergang in Ausbildung – BÜA“ kann in der LUSD </w:t>
      </w:r>
      <w:r w:rsidR="0055629C">
        <w:t xml:space="preserve">mit Hilfe von Schulformen </w:t>
      </w:r>
      <w:r>
        <w:t xml:space="preserve">abgebildet werden. Folgende </w:t>
      </w:r>
      <w:r w:rsidR="0055629C">
        <w:t xml:space="preserve">Schulformen (mit </w:t>
      </w:r>
      <w:r>
        <w:t>Fachrichtungen</w:t>
      </w:r>
      <w:r w:rsidR="0055629C">
        <w:t>)</w:t>
      </w:r>
      <w:r>
        <w:t xml:space="preserve"> stehen zur Auswahl:</w:t>
      </w:r>
    </w:p>
    <w:p w14:paraId="002FCED5" w14:textId="4B76239A" w:rsidR="00665AFA" w:rsidRDefault="00665AFA" w:rsidP="00BA17EF">
      <w:pPr>
        <w:pStyle w:val="LDAuflistungHandlungen"/>
        <w:tabs>
          <w:tab w:val="left" w:pos="4111"/>
        </w:tabs>
      </w:pPr>
      <w:r>
        <w:t xml:space="preserve">Gesundheit und Sozialwesen: </w:t>
      </w:r>
      <w:r w:rsidR="00BA17EF">
        <w:tab/>
      </w:r>
      <w:r>
        <w:t>BÜA/GESW/----</w:t>
      </w:r>
    </w:p>
    <w:p w14:paraId="76991C35" w14:textId="0E4099A0" w:rsidR="00665AFA" w:rsidRDefault="00665AFA" w:rsidP="00BA17EF">
      <w:pPr>
        <w:pStyle w:val="LDAuflistungHandlungen"/>
        <w:tabs>
          <w:tab w:val="left" w:pos="4111"/>
        </w:tabs>
      </w:pPr>
      <w:r>
        <w:t xml:space="preserve">Technik: </w:t>
      </w:r>
      <w:r w:rsidR="00BA17EF">
        <w:tab/>
      </w:r>
      <w:r>
        <w:t>BÜA/TECH/----</w:t>
      </w:r>
    </w:p>
    <w:p w14:paraId="46126680" w14:textId="5F5237F6" w:rsidR="00665AFA" w:rsidRDefault="00665AFA" w:rsidP="00BA17EF">
      <w:pPr>
        <w:pStyle w:val="LDAuflistungHandlungen"/>
        <w:tabs>
          <w:tab w:val="left" w:pos="4111"/>
        </w:tabs>
      </w:pPr>
      <w:r>
        <w:t xml:space="preserve">Wirtschaft: </w:t>
      </w:r>
      <w:r w:rsidR="00BA17EF">
        <w:tab/>
      </w:r>
      <w:r>
        <w:t>BÜA/WIRT/----</w:t>
      </w:r>
    </w:p>
    <w:p w14:paraId="23B94186" w14:textId="48464948" w:rsidR="00665AFA" w:rsidRPr="004F15EB" w:rsidRDefault="00925E0F" w:rsidP="0055629C">
      <w:pPr>
        <w:pStyle w:val="LDTextinhalteingerckt"/>
      </w:pPr>
      <w:r>
        <w:t>Die an dem Schulversuc</w:t>
      </w:r>
      <w:r w:rsidR="00BA17EF">
        <w:t>h beteiligten Schulen ordnen dem einzelnen Schüler eine</w:t>
      </w:r>
      <w:r>
        <w:t xml:space="preserve"> </w:t>
      </w:r>
      <w:r w:rsidR="0055629C">
        <w:t xml:space="preserve">BÜA-Schulform </w:t>
      </w:r>
      <w:r>
        <w:t xml:space="preserve">zu, auch wenn er ggf. im ersten Jahr mehrere Fachrichtungen durchläuft. </w:t>
      </w:r>
      <w:r w:rsidR="00F83B4C">
        <w:t>Entscheidet sich der Schüler beim Übergang in das zweite Jahr für eine andere Fachrichtung, ist ein interner Schulformwechsel durchzuführen.</w:t>
      </w:r>
    </w:p>
    <w:p w14:paraId="4EFDBAA6" w14:textId="183A2D50" w:rsidR="008F663D" w:rsidRPr="008F663D" w:rsidRDefault="008D506E" w:rsidP="00BC51B1">
      <w:pPr>
        <w:pStyle w:val="berschrift3"/>
      </w:pPr>
      <w:bookmarkStart w:id="5" w:name="_Toc479088372"/>
      <w:r>
        <w:t>Schlüssel &gt; Berufe</w:t>
      </w:r>
      <w:bookmarkEnd w:id="3"/>
      <w:bookmarkEnd w:id="5"/>
      <w:r w:rsidR="008F663D">
        <w:t xml:space="preserve"> </w:t>
      </w:r>
    </w:p>
    <w:p w14:paraId="0D463CBD" w14:textId="77777777" w:rsidR="008D506E" w:rsidRPr="008D6936" w:rsidRDefault="008D506E" w:rsidP="008D506E">
      <w:pPr>
        <w:pStyle w:val="berschrift4"/>
      </w:pPr>
      <w:bookmarkStart w:id="6" w:name="_Toc465784102"/>
      <w:bookmarkStart w:id="7" w:name="_Toc479088373"/>
      <w:r w:rsidRPr="008D6936">
        <w:t>Neue Berufe</w:t>
      </w:r>
      <w:bookmarkEnd w:id="6"/>
      <w:bookmarkEnd w:id="7"/>
    </w:p>
    <w:p w14:paraId="5A94E0AC" w14:textId="76495AE0" w:rsidR="008D506E" w:rsidRDefault="008D506E" w:rsidP="008D506E">
      <w:pPr>
        <w:pStyle w:val="LDTextinhalteingerckt"/>
      </w:pPr>
      <w:r>
        <w:t xml:space="preserve">Folgende </w:t>
      </w:r>
      <w:r w:rsidR="00AC6E61">
        <w:t xml:space="preserve">neue bzw. neu geordnete </w:t>
      </w:r>
      <w:r>
        <w:t>Berufe stehen</w:t>
      </w:r>
      <w:r w:rsidR="00420AFF">
        <w:t xml:space="preserve"> ab sofort</w:t>
      </w:r>
      <w:r>
        <w:t xml:space="preserve"> in der LUSD zur Verfügung</w:t>
      </w:r>
      <w:r w:rsidR="004F15EB">
        <w:t>:</w:t>
      </w:r>
    </w:p>
    <w:tbl>
      <w:tblPr>
        <w:tblW w:w="8080" w:type="dxa"/>
        <w:tblInd w:w="817" w:type="dxa"/>
        <w:tblBorders>
          <w:top w:val="single" w:sz="4" w:space="0" w:color="BFBFBF" w:themeColor="background1" w:themeShade="BF"/>
          <w:bottom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5103"/>
        <w:gridCol w:w="2977"/>
      </w:tblGrid>
      <w:tr w:rsidR="008F663D" w:rsidRPr="00661D44" w14:paraId="2E3B1C42" w14:textId="77777777" w:rsidTr="008F663D">
        <w:tc>
          <w:tcPr>
            <w:tcW w:w="510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12C6B806" w14:textId="41C1A02B" w:rsidR="008F663D" w:rsidRPr="00DA6035" w:rsidRDefault="008F663D" w:rsidP="008F663D">
            <w:pPr>
              <w:rPr>
                <w:rStyle w:val="hervorhebungblau"/>
              </w:rPr>
            </w:pPr>
            <w:r>
              <w:rPr>
                <w:rStyle w:val="hervorhebungblau"/>
              </w:rPr>
              <w:t>Beruf</w:t>
            </w:r>
          </w:p>
        </w:tc>
        <w:tc>
          <w:tcPr>
            <w:tcW w:w="297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6C8E6810" w14:textId="26C849E7" w:rsidR="008F663D" w:rsidRPr="00DA6035" w:rsidRDefault="008F663D" w:rsidP="008F663D">
            <w:pPr>
              <w:rPr>
                <w:rStyle w:val="hervorhebungblau"/>
              </w:rPr>
            </w:pPr>
            <w:r>
              <w:rPr>
                <w:rStyle w:val="hervorhebungblau"/>
              </w:rPr>
              <w:t>Fachrichtung</w:t>
            </w:r>
          </w:p>
        </w:tc>
      </w:tr>
      <w:tr w:rsidR="008F663D" w14:paraId="657AD567" w14:textId="77777777" w:rsidTr="008F663D">
        <w:tc>
          <w:tcPr>
            <w:tcW w:w="5103" w:type="dxa"/>
            <w:vMerge w:val="restart"/>
          </w:tcPr>
          <w:p w14:paraId="6E540DF8" w14:textId="77777777" w:rsidR="008F663D" w:rsidRDefault="008F663D" w:rsidP="00BC51B1">
            <w:pPr>
              <w:pStyle w:val="LDTextinhalt"/>
              <w:rPr>
                <w:rStyle w:val="hervorhebung"/>
                <w:b w:val="0"/>
                <w:bCs w:val="0"/>
                <w:szCs w:val="24"/>
              </w:rPr>
            </w:pPr>
            <w:r w:rsidRPr="008F663D">
              <w:rPr>
                <w:rStyle w:val="hervorhebung"/>
                <w:b w:val="0"/>
                <w:bCs w:val="0"/>
                <w:szCs w:val="24"/>
              </w:rPr>
              <w:t xml:space="preserve">Anlagenmechaniker für Sanitär-, Heizungs- </w:t>
            </w:r>
            <w:r>
              <w:rPr>
                <w:rStyle w:val="hervorhebung"/>
                <w:b w:val="0"/>
                <w:bCs w:val="0"/>
                <w:szCs w:val="24"/>
              </w:rPr>
              <w:br/>
            </w:r>
            <w:r w:rsidRPr="008F663D">
              <w:rPr>
                <w:rStyle w:val="hervorhebung"/>
                <w:b w:val="0"/>
                <w:bCs w:val="0"/>
                <w:szCs w:val="24"/>
              </w:rPr>
              <w:t>und Klimatechnik (VO2016)</w:t>
            </w:r>
          </w:p>
          <w:p w14:paraId="2CB7DFED" w14:textId="4F0ACD98" w:rsidR="00BA17EF" w:rsidRPr="008F663D" w:rsidRDefault="00BA17EF" w:rsidP="00BC51B1">
            <w:pPr>
              <w:pStyle w:val="LDTextinhalt"/>
              <w:rPr>
                <w:rStyle w:val="hervorhebung"/>
                <w:b w:val="0"/>
                <w:bCs w:val="0"/>
                <w:szCs w:val="24"/>
              </w:rPr>
            </w:pPr>
            <w:r>
              <w:rPr>
                <w:rStyle w:val="hervorhebung"/>
                <w:b w:val="0"/>
                <w:bCs w:val="0"/>
                <w:szCs w:val="24"/>
              </w:rPr>
              <w:t>(Berufsbranche Industrie und Handel bzw. Handwerk)</w:t>
            </w:r>
          </w:p>
        </w:tc>
        <w:tc>
          <w:tcPr>
            <w:tcW w:w="2977" w:type="dxa"/>
          </w:tcPr>
          <w:p w14:paraId="251659AC" w14:textId="706DCD50" w:rsidR="008F663D" w:rsidRPr="008F663D" w:rsidRDefault="008F663D" w:rsidP="00BC51B1">
            <w:pPr>
              <w:pStyle w:val="LDTextinhalt"/>
            </w:pPr>
          </w:p>
        </w:tc>
      </w:tr>
      <w:tr w:rsidR="008F663D" w:rsidRPr="00A77AAC" w14:paraId="7BA867D7" w14:textId="77777777" w:rsidTr="008F663D">
        <w:tc>
          <w:tcPr>
            <w:tcW w:w="5103" w:type="dxa"/>
            <w:vMerge/>
          </w:tcPr>
          <w:p w14:paraId="3459B9EB" w14:textId="377F960B" w:rsidR="008F663D" w:rsidRPr="008F663D" w:rsidRDefault="008F663D" w:rsidP="00BC51B1">
            <w:pPr>
              <w:pStyle w:val="LDTextinhalt"/>
              <w:rPr>
                <w:rStyle w:val="hervorhebung"/>
                <w:b w:val="0"/>
                <w:bCs w:val="0"/>
                <w:szCs w:val="24"/>
              </w:rPr>
            </w:pPr>
          </w:p>
        </w:tc>
        <w:tc>
          <w:tcPr>
            <w:tcW w:w="2977" w:type="dxa"/>
          </w:tcPr>
          <w:p w14:paraId="713E3C9E" w14:textId="3F6A5BE4" w:rsidR="008F663D" w:rsidRPr="008F663D" w:rsidRDefault="008F663D" w:rsidP="00BC51B1">
            <w:pPr>
              <w:pStyle w:val="LDTextinhalt"/>
            </w:pPr>
          </w:p>
        </w:tc>
      </w:tr>
      <w:tr w:rsidR="008F663D" w:rsidRPr="003473C5" w14:paraId="204F5F35" w14:textId="77777777" w:rsidTr="008F663D">
        <w:tc>
          <w:tcPr>
            <w:tcW w:w="5103" w:type="dxa"/>
          </w:tcPr>
          <w:p w14:paraId="06A4996C" w14:textId="11F45320" w:rsidR="008F663D" w:rsidRPr="008F663D" w:rsidRDefault="008F663D" w:rsidP="00BC51B1">
            <w:pPr>
              <w:pStyle w:val="LDTextinhalt"/>
              <w:rPr>
                <w:rStyle w:val="hervorhebung"/>
                <w:b w:val="0"/>
                <w:bCs w:val="0"/>
                <w:szCs w:val="24"/>
              </w:rPr>
            </w:pPr>
            <w:r w:rsidRPr="00420AFF">
              <w:t>Fachkraft für Veranstaltungstechnik (VO2016)</w:t>
            </w:r>
          </w:p>
        </w:tc>
        <w:tc>
          <w:tcPr>
            <w:tcW w:w="2977" w:type="dxa"/>
          </w:tcPr>
          <w:p w14:paraId="739E7084" w14:textId="34ABFF09" w:rsidR="008F663D" w:rsidRPr="008F663D" w:rsidRDefault="008F663D" w:rsidP="00BC51B1">
            <w:pPr>
              <w:pStyle w:val="LDTextinhalt"/>
            </w:pPr>
          </w:p>
        </w:tc>
      </w:tr>
      <w:tr w:rsidR="008F663D" w:rsidRPr="003473C5" w14:paraId="183C30D4" w14:textId="77777777" w:rsidTr="008F663D">
        <w:tc>
          <w:tcPr>
            <w:tcW w:w="5103" w:type="dxa"/>
          </w:tcPr>
          <w:p w14:paraId="45A2D56D" w14:textId="20D18734" w:rsidR="008F663D" w:rsidRPr="00420AFF" w:rsidRDefault="008F663D" w:rsidP="00BC51B1">
            <w:pPr>
              <w:pStyle w:val="LDTextinhalt"/>
            </w:pPr>
            <w:r w:rsidRPr="008F663D">
              <w:t>Hörakustiker (VO2016)</w:t>
            </w:r>
          </w:p>
        </w:tc>
        <w:tc>
          <w:tcPr>
            <w:tcW w:w="2977" w:type="dxa"/>
          </w:tcPr>
          <w:p w14:paraId="12E28CB1" w14:textId="77777777" w:rsidR="008F663D" w:rsidRPr="008F663D" w:rsidRDefault="008F663D" w:rsidP="00BC51B1">
            <w:pPr>
              <w:pStyle w:val="LDTextinhalt"/>
            </w:pPr>
          </w:p>
        </w:tc>
      </w:tr>
      <w:tr w:rsidR="008F663D" w:rsidRPr="003473C5" w14:paraId="59709B75" w14:textId="77777777" w:rsidTr="008F663D">
        <w:tc>
          <w:tcPr>
            <w:tcW w:w="5103" w:type="dxa"/>
            <w:vMerge w:val="restart"/>
          </w:tcPr>
          <w:p w14:paraId="2DFF39B0" w14:textId="670C31E9" w:rsidR="008F663D" w:rsidRPr="00420AFF" w:rsidRDefault="008F663D" w:rsidP="00BC51B1">
            <w:pPr>
              <w:pStyle w:val="LDTextinhalt"/>
            </w:pPr>
            <w:r w:rsidRPr="008F663D">
              <w:t>Metallbildner</w:t>
            </w:r>
          </w:p>
        </w:tc>
        <w:tc>
          <w:tcPr>
            <w:tcW w:w="2977" w:type="dxa"/>
          </w:tcPr>
          <w:p w14:paraId="3354DB5F" w14:textId="13B819F5" w:rsidR="008F663D" w:rsidRPr="008F663D" w:rsidRDefault="008F663D" w:rsidP="00BC51B1">
            <w:pPr>
              <w:pStyle w:val="LDTextinhalt"/>
            </w:pPr>
            <w:r w:rsidRPr="00420AFF">
              <w:t>Ziseliertechnik (VO2016)</w:t>
            </w:r>
          </w:p>
        </w:tc>
      </w:tr>
      <w:tr w:rsidR="008F663D" w:rsidRPr="003473C5" w14:paraId="4C84A1AD" w14:textId="77777777" w:rsidTr="008F663D">
        <w:tc>
          <w:tcPr>
            <w:tcW w:w="5103" w:type="dxa"/>
            <w:vMerge/>
          </w:tcPr>
          <w:p w14:paraId="64636B97" w14:textId="77777777" w:rsidR="008F663D" w:rsidRPr="00420AFF" w:rsidRDefault="008F663D" w:rsidP="00BC51B1">
            <w:pPr>
              <w:pStyle w:val="LDTextinhalt"/>
            </w:pPr>
          </w:p>
        </w:tc>
        <w:tc>
          <w:tcPr>
            <w:tcW w:w="2977" w:type="dxa"/>
          </w:tcPr>
          <w:p w14:paraId="55237677" w14:textId="594211D0" w:rsidR="008F663D" w:rsidRPr="008F663D" w:rsidRDefault="008F663D" w:rsidP="00BC51B1">
            <w:pPr>
              <w:pStyle w:val="LDTextinhalt"/>
            </w:pPr>
            <w:proofErr w:type="spellStart"/>
            <w:r w:rsidRPr="00420AFF">
              <w:t>Gürtlertechnik</w:t>
            </w:r>
            <w:proofErr w:type="spellEnd"/>
            <w:r w:rsidRPr="00420AFF">
              <w:t xml:space="preserve"> (VO2016)</w:t>
            </w:r>
          </w:p>
        </w:tc>
      </w:tr>
      <w:tr w:rsidR="008F663D" w:rsidRPr="003473C5" w14:paraId="47E94FF9" w14:textId="77777777" w:rsidTr="008F663D">
        <w:tc>
          <w:tcPr>
            <w:tcW w:w="5103" w:type="dxa"/>
            <w:vMerge/>
          </w:tcPr>
          <w:p w14:paraId="2A356BE0" w14:textId="77777777" w:rsidR="008F663D" w:rsidRPr="00420AFF" w:rsidRDefault="008F663D" w:rsidP="00BC51B1">
            <w:pPr>
              <w:pStyle w:val="LDTextinhalt"/>
            </w:pPr>
          </w:p>
        </w:tc>
        <w:tc>
          <w:tcPr>
            <w:tcW w:w="2977" w:type="dxa"/>
          </w:tcPr>
          <w:p w14:paraId="5E784B30" w14:textId="3ECC73B5" w:rsidR="008F663D" w:rsidRPr="00420AFF" w:rsidRDefault="008F663D" w:rsidP="00BC51B1">
            <w:pPr>
              <w:pStyle w:val="LDTextinhalt"/>
            </w:pPr>
            <w:r w:rsidRPr="00420AFF">
              <w:t>Metalldrücktechnik (VO2016)</w:t>
            </w:r>
          </w:p>
        </w:tc>
      </w:tr>
      <w:tr w:rsidR="008F663D" w:rsidRPr="003473C5" w14:paraId="4FFBA8D2" w14:textId="77777777" w:rsidTr="008F663D">
        <w:tc>
          <w:tcPr>
            <w:tcW w:w="5103" w:type="dxa"/>
          </w:tcPr>
          <w:p w14:paraId="213688BA" w14:textId="30BD5CFE" w:rsidR="008F663D" w:rsidRPr="00420AFF" w:rsidRDefault="008F663D" w:rsidP="00BC51B1">
            <w:pPr>
              <w:pStyle w:val="LDTextinhalt"/>
            </w:pPr>
            <w:r w:rsidRPr="00420AFF">
              <w:t>Rollladen- und Sonnenschutzmechatroniker (VO2016)</w:t>
            </w:r>
          </w:p>
        </w:tc>
        <w:tc>
          <w:tcPr>
            <w:tcW w:w="2977" w:type="dxa"/>
          </w:tcPr>
          <w:p w14:paraId="44281007" w14:textId="77777777" w:rsidR="008F663D" w:rsidRPr="00420AFF" w:rsidRDefault="008F663D" w:rsidP="00BC51B1">
            <w:pPr>
              <w:pStyle w:val="LDTextinhalt"/>
            </w:pPr>
          </w:p>
        </w:tc>
      </w:tr>
    </w:tbl>
    <w:p w14:paraId="68B2FD5E" w14:textId="77777777" w:rsidR="008F663D" w:rsidRDefault="008F663D" w:rsidP="008D506E">
      <w:pPr>
        <w:pStyle w:val="LDTextinhalteingerckt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8"/>
        <w:gridCol w:w="8044"/>
      </w:tblGrid>
      <w:tr w:rsidR="00D67E4B" w14:paraId="0C9A0A26" w14:textId="77777777" w:rsidTr="00D67E4B">
        <w:trPr>
          <w:trHeight w:val="559"/>
        </w:trPr>
        <w:tc>
          <w:tcPr>
            <w:tcW w:w="1668" w:type="dxa"/>
            <w:hideMark/>
          </w:tcPr>
          <w:p w14:paraId="4EE020AD" w14:textId="5A27E82A" w:rsidR="00D67E4B" w:rsidRDefault="00D67E4B">
            <w:pPr>
              <w:pStyle w:val="LDTextinhalteingerckt"/>
              <w:rPr>
                <w:rStyle w:val="LDMeneintrag"/>
              </w:rPr>
            </w:pPr>
            <w:r>
              <w:rPr>
                <w:noProof/>
                <w:lang w:eastAsia="de-DE"/>
              </w:rPr>
              <w:drawing>
                <wp:inline distT="0" distB="0" distL="0" distR="0" wp14:anchorId="0AD6008F" wp14:editId="4161A5F1">
                  <wp:extent cx="379095" cy="304800"/>
                  <wp:effectExtent l="0" t="0" r="1905" b="0"/>
                  <wp:docPr id="4" name="Grafi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095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44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vAlign w:val="center"/>
          </w:tcPr>
          <w:p w14:paraId="07526591" w14:textId="77777777" w:rsidR="00D67E4B" w:rsidRDefault="00D67E4B">
            <w:pPr>
              <w:rPr>
                <w:rStyle w:val="hervorhebunggrn"/>
                <w:rFonts w:asciiTheme="minorHAnsi" w:hAnsiTheme="minorHAnsi"/>
              </w:rPr>
            </w:pPr>
            <w:r>
              <w:rPr>
                <w:rStyle w:val="hervorhebunggrn"/>
              </w:rPr>
              <w:t>Hinweis</w:t>
            </w:r>
          </w:p>
          <w:p w14:paraId="3C5CA015" w14:textId="008F395A" w:rsidR="00D67E4B" w:rsidRDefault="00D67E4B" w:rsidP="00BC51B1">
            <w:pPr>
              <w:pStyle w:val="LDTextinhalt"/>
            </w:pPr>
            <w:r>
              <w:t xml:space="preserve">Ordnen Sie die Berufe in der LUSD auf der Webseite </w:t>
            </w:r>
            <w:r w:rsidRPr="00D67E4B">
              <w:rPr>
                <w:rStyle w:val="LDMenpunkt"/>
              </w:rPr>
              <w:t>Schule &gt; Schulumfeld &gt; Berufe</w:t>
            </w:r>
            <w:r>
              <w:t xml:space="preserve"> entweder der Schulform BSBT/SONS/---- oder der Schulform BST/SONS/---- zu.</w:t>
            </w:r>
          </w:p>
          <w:p w14:paraId="0286E8B5" w14:textId="76CB7464" w:rsidR="00D67E4B" w:rsidRDefault="00D67E4B" w:rsidP="00BC51B1">
            <w:pPr>
              <w:pStyle w:val="LDTextinhalt"/>
            </w:pPr>
            <w:r>
              <w:t>Ordnen Sie den Schülern, die zum 01.08.2016 die Ausbildung in einem der genannten Berufe begonnen haben, diesen Beruf neu zu.</w:t>
            </w:r>
          </w:p>
        </w:tc>
      </w:tr>
    </w:tbl>
    <w:p w14:paraId="2C3068F2" w14:textId="77777777" w:rsidR="00D46EE9" w:rsidRDefault="00D46EE9" w:rsidP="00D46EE9">
      <w:pPr>
        <w:pStyle w:val="LDTextinhalt"/>
      </w:pPr>
      <w:bookmarkStart w:id="8" w:name="_Toc465784103"/>
    </w:p>
    <w:p w14:paraId="4916BCF4" w14:textId="77777777" w:rsidR="00D46EE9" w:rsidRDefault="00D46EE9">
      <w:pPr>
        <w:spacing w:before="0" w:after="0"/>
        <w:rPr>
          <w:rFonts w:eastAsiaTheme="majorEastAsia" w:cstheme="majorBidi"/>
          <w:b/>
          <w:bCs/>
          <w:i/>
          <w:iCs/>
          <w:color w:val="1E3E95"/>
          <w:sz w:val="22"/>
        </w:rPr>
      </w:pPr>
      <w:r>
        <w:br w:type="page"/>
      </w:r>
    </w:p>
    <w:p w14:paraId="38819937" w14:textId="5836CB01" w:rsidR="008D506E" w:rsidRDefault="008D506E" w:rsidP="008D506E">
      <w:pPr>
        <w:pStyle w:val="berschrift4"/>
      </w:pPr>
      <w:bookmarkStart w:id="9" w:name="_Toc479088374"/>
      <w:r>
        <w:t>Ungültig werdende Berufe</w:t>
      </w:r>
      <w:bookmarkEnd w:id="8"/>
      <w:bookmarkEnd w:id="9"/>
    </w:p>
    <w:p w14:paraId="5EDFABFE" w14:textId="79236503" w:rsidR="008D506E" w:rsidRDefault="008D506E" w:rsidP="008D506E">
      <w:pPr>
        <w:pStyle w:val="LDTextinhalteingerckt"/>
      </w:pPr>
      <w:r>
        <w:t>Folgende Berufe werden zukünftig ungültig und stehen dann in der LUSD nicht mehr zur Verfügung</w:t>
      </w:r>
      <w:r w:rsidR="002C0495">
        <w:t>:</w:t>
      </w:r>
    </w:p>
    <w:tbl>
      <w:tblPr>
        <w:tblW w:w="8930" w:type="dxa"/>
        <w:tblInd w:w="817" w:type="dxa"/>
        <w:tblBorders>
          <w:top w:val="single" w:sz="4" w:space="0" w:color="BFBFBF" w:themeColor="background1" w:themeShade="BF"/>
          <w:bottom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557"/>
        <w:gridCol w:w="3404"/>
        <w:gridCol w:w="3969"/>
      </w:tblGrid>
      <w:tr w:rsidR="00323C39" w:rsidRPr="00661D44" w14:paraId="7ED33128" w14:textId="77777777" w:rsidTr="00BC51B1">
        <w:tc>
          <w:tcPr>
            <w:tcW w:w="155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365A3056" w14:textId="58E59EA6" w:rsidR="00323C39" w:rsidRDefault="00323C39" w:rsidP="00D67E4B">
            <w:pPr>
              <w:rPr>
                <w:rStyle w:val="hervorhebungblau"/>
              </w:rPr>
            </w:pPr>
            <w:r>
              <w:rPr>
                <w:rStyle w:val="hervorhebungblau"/>
              </w:rPr>
              <w:t>ungültig ab …</w:t>
            </w:r>
          </w:p>
        </w:tc>
        <w:tc>
          <w:tcPr>
            <w:tcW w:w="340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</w:tcPr>
          <w:p w14:paraId="0771A0F7" w14:textId="77777777" w:rsidR="00323C39" w:rsidRPr="00DA6035" w:rsidRDefault="00323C39" w:rsidP="00D67E4B">
            <w:pPr>
              <w:rPr>
                <w:rStyle w:val="hervorhebungblau"/>
              </w:rPr>
            </w:pPr>
            <w:r>
              <w:rPr>
                <w:rStyle w:val="hervorhebungblau"/>
              </w:rPr>
              <w:t xml:space="preserve">Beruf </w:t>
            </w:r>
          </w:p>
        </w:tc>
        <w:tc>
          <w:tcPr>
            <w:tcW w:w="396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</w:tcPr>
          <w:p w14:paraId="10E29DB1" w14:textId="2D38E7EB" w:rsidR="00323C39" w:rsidRPr="00DA6035" w:rsidRDefault="00323C39" w:rsidP="00D67E4B">
            <w:pPr>
              <w:rPr>
                <w:rStyle w:val="hervorhebungblau"/>
              </w:rPr>
            </w:pPr>
            <w:r>
              <w:rPr>
                <w:rStyle w:val="hervorhebungblau"/>
              </w:rPr>
              <w:t>Fachrichtung / Schwerpunkt</w:t>
            </w:r>
          </w:p>
        </w:tc>
      </w:tr>
      <w:tr w:rsidR="00323C39" w:rsidRPr="00A77AAC" w14:paraId="6088F01E" w14:textId="77777777" w:rsidTr="00BC51B1">
        <w:tc>
          <w:tcPr>
            <w:tcW w:w="1557" w:type="dxa"/>
            <w:vMerge w:val="restart"/>
          </w:tcPr>
          <w:p w14:paraId="45ADBFDC" w14:textId="77777777" w:rsidR="00323C39" w:rsidRPr="00D67E4B" w:rsidRDefault="00323C39" w:rsidP="00BC51B1">
            <w:pPr>
              <w:pStyle w:val="LDTextinhalt"/>
              <w:rPr>
                <w:rStyle w:val="hervorhebung"/>
                <w:b w:val="0"/>
                <w:bCs w:val="0"/>
                <w:szCs w:val="24"/>
              </w:rPr>
            </w:pPr>
            <w:r w:rsidRPr="00323C39">
              <w:rPr>
                <w:rStyle w:val="LDBedienelement"/>
              </w:rPr>
              <w:t>31.07.2018</w:t>
            </w:r>
          </w:p>
          <w:p w14:paraId="562AA226" w14:textId="5BA90954" w:rsidR="00323C39" w:rsidRPr="00D67E4B" w:rsidRDefault="00323C39" w:rsidP="00BC51B1">
            <w:pPr>
              <w:pStyle w:val="LDTextinhalt"/>
              <w:rPr>
                <w:rStyle w:val="hervorhebung"/>
                <w:b w:val="0"/>
                <w:bCs w:val="0"/>
                <w:szCs w:val="24"/>
              </w:rPr>
            </w:pPr>
          </w:p>
        </w:tc>
        <w:tc>
          <w:tcPr>
            <w:tcW w:w="3404" w:type="dxa"/>
            <w:vMerge w:val="restart"/>
          </w:tcPr>
          <w:p w14:paraId="40CE6B49" w14:textId="3CA9614D" w:rsidR="00323C39" w:rsidRPr="008F663D" w:rsidRDefault="00323C39" w:rsidP="00BC51B1">
            <w:pPr>
              <w:pStyle w:val="LDTextinhalt"/>
              <w:rPr>
                <w:rStyle w:val="hervorhebung"/>
                <w:b w:val="0"/>
                <w:bCs w:val="0"/>
                <w:szCs w:val="24"/>
              </w:rPr>
            </w:pPr>
            <w:r w:rsidRPr="00D67E4B">
              <w:rPr>
                <w:rStyle w:val="hervorhebung"/>
                <w:b w:val="0"/>
                <w:bCs w:val="0"/>
                <w:szCs w:val="24"/>
              </w:rPr>
              <w:t>Fachkraft für Veranstaltungstechnik</w:t>
            </w:r>
          </w:p>
        </w:tc>
        <w:tc>
          <w:tcPr>
            <w:tcW w:w="3969" w:type="dxa"/>
          </w:tcPr>
          <w:p w14:paraId="7199CAF8" w14:textId="7B25E115" w:rsidR="00323C39" w:rsidRPr="008F663D" w:rsidRDefault="00323C39" w:rsidP="00BC51B1">
            <w:pPr>
              <w:pStyle w:val="LDTextinhalt"/>
              <w:rPr>
                <w:rStyle w:val="hervorhebung"/>
                <w:b w:val="0"/>
                <w:bCs w:val="0"/>
                <w:szCs w:val="24"/>
              </w:rPr>
            </w:pPr>
            <w:r w:rsidRPr="00D67E4B">
              <w:rPr>
                <w:rStyle w:val="hervorhebung"/>
                <w:b w:val="0"/>
                <w:bCs w:val="0"/>
                <w:szCs w:val="24"/>
              </w:rPr>
              <w:t>Aufbau und Organisation</w:t>
            </w:r>
          </w:p>
        </w:tc>
      </w:tr>
      <w:tr w:rsidR="00323C39" w:rsidRPr="003473C5" w14:paraId="362CFF11" w14:textId="77777777" w:rsidTr="00BC51B1">
        <w:tc>
          <w:tcPr>
            <w:tcW w:w="1557" w:type="dxa"/>
            <w:vMerge/>
          </w:tcPr>
          <w:p w14:paraId="2F834908" w14:textId="1ADDAFCB" w:rsidR="00323C39" w:rsidRPr="008F663D" w:rsidRDefault="00323C39" w:rsidP="00BC51B1">
            <w:pPr>
              <w:pStyle w:val="LDTextinhalt"/>
              <w:rPr>
                <w:rStyle w:val="hervorhebung"/>
                <w:b w:val="0"/>
                <w:bCs w:val="0"/>
                <w:szCs w:val="24"/>
              </w:rPr>
            </w:pPr>
          </w:p>
        </w:tc>
        <w:tc>
          <w:tcPr>
            <w:tcW w:w="3404" w:type="dxa"/>
            <w:vMerge/>
          </w:tcPr>
          <w:p w14:paraId="1A16E869" w14:textId="1C20B696" w:rsidR="00323C39" w:rsidRPr="008F663D" w:rsidRDefault="00323C39" w:rsidP="00BC51B1">
            <w:pPr>
              <w:pStyle w:val="LDTextinhalt"/>
              <w:rPr>
                <w:rStyle w:val="hervorhebung"/>
                <w:b w:val="0"/>
                <w:bCs w:val="0"/>
                <w:szCs w:val="24"/>
              </w:rPr>
            </w:pPr>
          </w:p>
        </w:tc>
        <w:tc>
          <w:tcPr>
            <w:tcW w:w="3969" w:type="dxa"/>
          </w:tcPr>
          <w:p w14:paraId="00708991" w14:textId="4888EF3F" w:rsidR="00323C39" w:rsidRPr="008F663D" w:rsidRDefault="00323C39" w:rsidP="00BC51B1">
            <w:pPr>
              <w:pStyle w:val="LDTextinhalt"/>
              <w:rPr>
                <w:rStyle w:val="hervorhebung"/>
                <w:b w:val="0"/>
                <w:bCs w:val="0"/>
                <w:szCs w:val="24"/>
              </w:rPr>
            </w:pPr>
            <w:r w:rsidRPr="00D67E4B">
              <w:rPr>
                <w:rStyle w:val="hervorhebung"/>
                <w:b w:val="0"/>
                <w:bCs w:val="0"/>
                <w:szCs w:val="24"/>
              </w:rPr>
              <w:t>Aufbau und Durchführung</w:t>
            </w:r>
          </w:p>
        </w:tc>
      </w:tr>
      <w:tr w:rsidR="00323C39" w:rsidRPr="003473C5" w14:paraId="2E675AA8" w14:textId="77777777" w:rsidTr="00BC51B1">
        <w:tc>
          <w:tcPr>
            <w:tcW w:w="1557" w:type="dxa"/>
            <w:vMerge/>
          </w:tcPr>
          <w:p w14:paraId="33000C5C" w14:textId="1048AD9D" w:rsidR="00323C39" w:rsidRPr="00D67E4B" w:rsidRDefault="00323C39" w:rsidP="00BC51B1">
            <w:pPr>
              <w:pStyle w:val="LDTextinhalt"/>
              <w:rPr>
                <w:rStyle w:val="hervorhebung"/>
                <w:b w:val="0"/>
                <w:bCs w:val="0"/>
                <w:szCs w:val="24"/>
              </w:rPr>
            </w:pPr>
          </w:p>
        </w:tc>
        <w:tc>
          <w:tcPr>
            <w:tcW w:w="3404" w:type="dxa"/>
            <w:vMerge w:val="restart"/>
          </w:tcPr>
          <w:p w14:paraId="5801A373" w14:textId="35F377EC" w:rsidR="00323C39" w:rsidRPr="00D67E4B" w:rsidRDefault="00323C39" w:rsidP="00BC51B1">
            <w:pPr>
              <w:pStyle w:val="LDTextinhalt"/>
              <w:rPr>
                <w:rStyle w:val="hervorhebung"/>
                <w:b w:val="0"/>
                <w:bCs w:val="0"/>
                <w:szCs w:val="24"/>
              </w:rPr>
            </w:pPr>
            <w:r w:rsidRPr="00D67E4B">
              <w:rPr>
                <w:rStyle w:val="hervorhebung"/>
                <w:b w:val="0"/>
                <w:bCs w:val="0"/>
                <w:szCs w:val="24"/>
              </w:rPr>
              <w:t xml:space="preserve">Metallbildner </w:t>
            </w:r>
          </w:p>
          <w:p w14:paraId="61A866D5" w14:textId="5BA919AC" w:rsidR="00323C39" w:rsidRPr="00D67E4B" w:rsidRDefault="00323C39" w:rsidP="00BC51B1">
            <w:pPr>
              <w:pStyle w:val="LDTextinhalt"/>
              <w:rPr>
                <w:rStyle w:val="hervorhebung"/>
                <w:b w:val="0"/>
                <w:bCs w:val="0"/>
                <w:szCs w:val="24"/>
              </w:rPr>
            </w:pPr>
          </w:p>
        </w:tc>
        <w:tc>
          <w:tcPr>
            <w:tcW w:w="3969" w:type="dxa"/>
          </w:tcPr>
          <w:p w14:paraId="11E773A1" w14:textId="2D488782" w:rsidR="00323C39" w:rsidRPr="00420AFF" w:rsidRDefault="00323C39" w:rsidP="00BC51B1">
            <w:pPr>
              <w:pStyle w:val="LDTextinhalt"/>
            </w:pPr>
            <w:r w:rsidRPr="00D67E4B">
              <w:rPr>
                <w:rStyle w:val="hervorhebung"/>
                <w:b w:val="0"/>
                <w:bCs w:val="0"/>
                <w:szCs w:val="24"/>
              </w:rPr>
              <w:t>Ziseliertechnik</w:t>
            </w:r>
          </w:p>
        </w:tc>
      </w:tr>
      <w:tr w:rsidR="00323C39" w:rsidRPr="003473C5" w14:paraId="682A4905" w14:textId="77777777" w:rsidTr="00BC51B1">
        <w:tc>
          <w:tcPr>
            <w:tcW w:w="1557" w:type="dxa"/>
            <w:vMerge/>
          </w:tcPr>
          <w:p w14:paraId="6CAB23BD" w14:textId="06BADCB9" w:rsidR="00323C39" w:rsidRPr="00D67E4B" w:rsidRDefault="00323C39" w:rsidP="00BC51B1">
            <w:pPr>
              <w:pStyle w:val="LDTextinhalt"/>
              <w:rPr>
                <w:rStyle w:val="hervorhebung"/>
                <w:b w:val="0"/>
                <w:bCs w:val="0"/>
                <w:szCs w:val="24"/>
              </w:rPr>
            </w:pPr>
          </w:p>
        </w:tc>
        <w:tc>
          <w:tcPr>
            <w:tcW w:w="3404" w:type="dxa"/>
            <w:vMerge/>
          </w:tcPr>
          <w:p w14:paraId="2F689F6B" w14:textId="05AC5BE9" w:rsidR="00323C39" w:rsidRPr="00D67E4B" w:rsidRDefault="00323C39" w:rsidP="00BC51B1">
            <w:pPr>
              <w:pStyle w:val="LDTextinhalt"/>
              <w:rPr>
                <w:rStyle w:val="hervorhebung"/>
                <w:b w:val="0"/>
                <w:bCs w:val="0"/>
                <w:szCs w:val="24"/>
              </w:rPr>
            </w:pPr>
          </w:p>
        </w:tc>
        <w:tc>
          <w:tcPr>
            <w:tcW w:w="3969" w:type="dxa"/>
          </w:tcPr>
          <w:p w14:paraId="4E0DB1FA" w14:textId="64EFFC3A" w:rsidR="00323C39" w:rsidRPr="00420AFF" w:rsidRDefault="00323C39" w:rsidP="00BC51B1">
            <w:pPr>
              <w:pStyle w:val="LDTextinhalt"/>
            </w:pPr>
            <w:r w:rsidRPr="00D67E4B">
              <w:rPr>
                <w:rStyle w:val="hervorhebung"/>
                <w:b w:val="0"/>
                <w:bCs w:val="0"/>
                <w:szCs w:val="24"/>
              </w:rPr>
              <w:t>Gürtler- und Metalldrücktechnik</w:t>
            </w:r>
          </w:p>
        </w:tc>
      </w:tr>
      <w:tr w:rsidR="00323C39" w:rsidRPr="003473C5" w14:paraId="63EC3DF3" w14:textId="77777777" w:rsidTr="00BC51B1">
        <w:tc>
          <w:tcPr>
            <w:tcW w:w="1557" w:type="dxa"/>
            <w:vMerge/>
          </w:tcPr>
          <w:p w14:paraId="60AC9665" w14:textId="06B693A2" w:rsidR="00323C39" w:rsidRPr="00D67E4B" w:rsidRDefault="00323C39" w:rsidP="00BC51B1">
            <w:pPr>
              <w:pStyle w:val="LDTextinhalt"/>
              <w:rPr>
                <w:rStyle w:val="hervorhebung"/>
                <w:b w:val="0"/>
                <w:bCs w:val="0"/>
                <w:szCs w:val="24"/>
              </w:rPr>
            </w:pPr>
          </w:p>
        </w:tc>
        <w:tc>
          <w:tcPr>
            <w:tcW w:w="3404" w:type="dxa"/>
            <w:vMerge/>
          </w:tcPr>
          <w:p w14:paraId="65912B45" w14:textId="231B298B" w:rsidR="00323C39" w:rsidRPr="00D67E4B" w:rsidRDefault="00323C39" w:rsidP="00BC51B1">
            <w:pPr>
              <w:pStyle w:val="LDTextinhalt"/>
              <w:rPr>
                <w:rStyle w:val="hervorhebung"/>
                <w:b w:val="0"/>
                <w:bCs w:val="0"/>
                <w:szCs w:val="24"/>
              </w:rPr>
            </w:pPr>
          </w:p>
        </w:tc>
        <w:tc>
          <w:tcPr>
            <w:tcW w:w="3969" w:type="dxa"/>
          </w:tcPr>
          <w:p w14:paraId="39403D60" w14:textId="07D4CD8A" w:rsidR="00323C39" w:rsidRPr="00420AFF" w:rsidRDefault="00323C39" w:rsidP="00BC51B1">
            <w:pPr>
              <w:pStyle w:val="LDTextinhalt"/>
            </w:pPr>
            <w:r w:rsidRPr="00D67E4B">
              <w:rPr>
                <w:rStyle w:val="hervorhebung"/>
                <w:b w:val="0"/>
                <w:bCs w:val="0"/>
                <w:szCs w:val="24"/>
              </w:rPr>
              <w:t>Goldschlagtechnik</w:t>
            </w:r>
          </w:p>
        </w:tc>
      </w:tr>
      <w:tr w:rsidR="00323C39" w:rsidRPr="003473C5" w14:paraId="54794837" w14:textId="77777777" w:rsidTr="00BC51B1">
        <w:tc>
          <w:tcPr>
            <w:tcW w:w="1557" w:type="dxa"/>
            <w:vMerge/>
          </w:tcPr>
          <w:p w14:paraId="5D0C8A5D" w14:textId="70C29629" w:rsidR="00323C39" w:rsidRPr="00D67E4B" w:rsidRDefault="00323C39" w:rsidP="00BC51B1">
            <w:pPr>
              <w:pStyle w:val="LDTextinhalt"/>
              <w:rPr>
                <w:rStyle w:val="hervorhebung"/>
                <w:b w:val="0"/>
                <w:bCs w:val="0"/>
                <w:szCs w:val="24"/>
              </w:rPr>
            </w:pPr>
          </w:p>
        </w:tc>
        <w:tc>
          <w:tcPr>
            <w:tcW w:w="3404" w:type="dxa"/>
            <w:vMerge/>
            <w:tcBorders>
              <w:bottom w:val="single" w:sz="4" w:space="0" w:color="BFBFBF" w:themeColor="background1" w:themeShade="BF"/>
            </w:tcBorders>
          </w:tcPr>
          <w:p w14:paraId="65A016EC" w14:textId="267DCD0F" w:rsidR="00323C39" w:rsidRPr="00D67E4B" w:rsidRDefault="00323C39" w:rsidP="00BC51B1">
            <w:pPr>
              <w:pStyle w:val="LDTextinhalt"/>
              <w:rPr>
                <w:rStyle w:val="hervorhebung"/>
                <w:b w:val="0"/>
                <w:bCs w:val="0"/>
                <w:szCs w:val="24"/>
              </w:rPr>
            </w:pPr>
          </w:p>
        </w:tc>
        <w:tc>
          <w:tcPr>
            <w:tcW w:w="3969" w:type="dxa"/>
            <w:tcBorders>
              <w:bottom w:val="single" w:sz="4" w:space="0" w:color="BFBFBF" w:themeColor="background1" w:themeShade="BF"/>
            </w:tcBorders>
          </w:tcPr>
          <w:p w14:paraId="79118816" w14:textId="0BD51009" w:rsidR="00323C39" w:rsidRPr="00420AFF" w:rsidRDefault="00323C39" w:rsidP="00BC51B1">
            <w:pPr>
              <w:pStyle w:val="LDTextinhalt"/>
            </w:pPr>
            <w:r w:rsidRPr="00D67E4B">
              <w:rPr>
                <w:rStyle w:val="hervorhebung"/>
                <w:b w:val="0"/>
                <w:bCs w:val="0"/>
                <w:szCs w:val="24"/>
              </w:rPr>
              <w:t>ohne Differenzierung, 1. Ausbildungsjahr</w:t>
            </w:r>
          </w:p>
        </w:tc>
      </w:tr>
      <w:tr w:rsidR="00866EE0" w:rsidRPr="003473C5" w14:paraId="70655B65" w14:textId="015F5C68" w:rsidTr="00BC51B1">
        <w:trPr>
          <w:trHeight w:val="600"/>
        </w:trPr>
        <w:tc>
          <w:tcPr>
            <w:tcW w:w="1557" w:type="dxa"/>
            <w:vMerge/>
          </w:tcPr>
          <w:p w14:paraId="35B21C50" w14:textId="7AA4BA40" w:rsidR="00866EE0" w:rsidRPr="00D67E4B" w:rsidRDefault="00866EE0" w:rsidP="00BC51B1">
            <w:pPr>
              <w:pStyle w:val="LDTextinhalt"/>
              <w:rPr>
                <w:rStyle w:val="hervorhebung"/>
                <w:b w:val="0"/>
                <w:bCs w:val="0"/>
                <w:szCs w:val="24"/>
              </w:rPr>
            </w:pPr>
          </w:p>
        </w:tc>
        <w:tc>
          <w:tcPr>
            <w:tcW w:w="3404" w:type="dxa"/>
            <w:tcBorders>
              <w:right w:val="single" w:sz="4" w:space="0" w:color="BFBFBF" w:themeColor="background1" w:themeShade="BF"/>
            </w:tcBorders>
          </w:tcPr>
          <w:p w14:paraId="4AA9587D" w14:textId="384F3F3B" w:rsidR="00866EE0" w:rsidRPr="00420AFF" w:rsidRDefault="00866EE0" w:rsidP="00BC51B1">
            <w:pPr>
              <w:pStyle w:val="LDTextinhalt"/>
            </w:pPr>
            <w:r w:rsidRPr="00D67E4B">
              <w:rPr>
                <w:rStyle w:val="hervorhebung"/>
                <w:b w:val="0"/>
                <w:bCs w:val="0"/>
                <w:szCs w:val="24"/>
              </w:rPr>
              <w:t>Rollladen- und Sonnenschutzmechatroniker</w:t>
            </w:r>
          </w:p>
        </w:tc>
        <w:tc>
          <w:tcPr>
            <w:tcW w:w="3969" w:type="dxa"/>
            <w:tcBorders>
              <w:left w:val="single" w:sz="4" w:space="0" w:color="BFBFBF" w:themeColor="background1" w:themeShade="BF"/>
            </w:tcBorders>
          </w:tcPr>
          <w:p w14:paraId="4268BD93" w14:textId="77777777" w:rsidR="00866EE0" w:rsidRPr="00420AFF" w:rsidRDefault="00866EE0" w:rsidP="00BC51B1">
            <w:pPr>
              <w:pStyle w:val="LDTextinhalt"/>
            </w:pPr>
          </w:p>
        </w:tc>
      </w:tr>
      <w:tr w:rsidR="00BC51B1" w:rsidRPr="003473C5" w14:paraId="1EC75F1C" w14:textId="30299383" w:rsidTr="00BC51B1">
        <w:tc>
          <w:tcPr>
            <w:tcW w:w="1557" w:type="dxa"/>
            <w:vMerge/>
          </w:tcPr>
          <w:p w14:paraId="2E3DEC70" w14:textId="4300778E" w:rsidR="00BC51B1" w:rsidRPr="00D67E4B" w:rsidRDefault="00BC51B1" w:rsidP="00BC51B1">
            <w:pPr>
              <w:pStyle w:val="LDTextinhalt"/>
              <w:rPr>
                <w:rStyle w:val="hervorhebung"/>
                <w:b w:val="0"/>
                <w:bCs w:val="0"/>
                <w:szCs w:val="24"/>
              </w:rPr>
            </w:pPr>
          </w:p>
        </w:tc>
        <w:tc>
          <w:tcPr>
            <w:tcW w:w="3404" w:type="dxa"/>
          </w:tcPr>
          <w:p w14:paraId="73CAA454" w14:textId="6031332C" w:rsidR="00BC51B1" w:rsidRPr="00420AFF" w:rsidRDefault="00BC51B1" w:rsidP="00BC51B1">
            <w:pPr>
              <w:pStyle w:val="LDTextinhalt"/>
            </w:pPr>
            <w:r w:rsidRPr="00D67E4B">
              <w:rPr>
                <w:rStyle w:val="hervorhebung"/>
                <w:b w:val="0"/>
                <w:bCs w:val="0"/>
                <w:szCs w:val="24"/>
              </w:rPr>
              <w:t>Hörgeräteakustiker</w:t>
            </w:r>
          </w:p>
        </w:tc>
        <w:tc>
          <w:tcPr>
            <w:tcW w:w="3969" w:type="dxa"/>
          </w:tcPr>
          <w:p w14:paraId="460CDF48" w14:textId="77777777" w:rsidR="00BC51B1" w:rsidRPr="00420AFF" w:rsidRDefault="00BC51B1" w:rsidP="00BC51B1">
            <w:pPr>
              <w:pStyle w:val="LDTextinhalt"/>
            </w:pPr>
          </w:p>
        </w:tc>
      </w:tr>
      <w:tr w:rsidR="00BC51B1" w:rsidRPr="003473C5" w14:paraId="44165CD6" w14:textId="77777777" w:rsidTr="00BC51B1">
        <w:trPr>
          <w:trHeight w:val="567"/>
        </w:trPr>
        <w:tc>
          <w:tcPr>
            <w:tcW w:w="1557" w:type="dxa"/>
          </w:tcPr>
          <w:p w14:paraId="318988FF" w14:textId="01D555C9" w:rsidR="00BC51B1" w:rsidRPr="00323C39" w:rsidRDefault="00BC51B1" w:rsidP="00BC51B1">
            <w:pPr>
              <w:pStyle w:val="LDTextinhalt"/>
            </w:pPr>
            <w:r w:rsidRPr="00323C39">
              <w:rPr>
                <w:rStyle w:val="LDBedienelement"/>
              </w:rPr>
              <w:t>31.07.2019</w:t>
            </w:r>
          </w:p>
        </w:tc>
        <w:tc>
          <w:tcPr>
            <w:tcW w:w="3404" w:type="dxa"/>
          </w:tcPr>
          <w:p w14:paraId="368B11BF" w14:textId="1D10D104" w:rsidR="00BC51B1" w:rsidRPr="00420AFF" w:rsidRDefault="00BC51B1" w:rsidP="00BC51B1">
            <w:pPr>
              <w:pStyle w:val="LDTextinhalt"/>
            </w:pPr>
            <w:r w:rsidRPr="00323C39">
              <w:t>Anlagenmechaniker für Sanitär-, Heizungs- und Klimatechnik</w:t>
            </w:r>
          </w:p>
        </w:tc>
        <w:tc>
          <w:tcPr>
            <w:tcW w:w="3969" w:type="dxa"/>
          </w:tcPr>
          <w:p w14:paraId="1BBFD696" w14:textId="6988183A" w:rsidR="00BC51B1" w:rsidRPr="00420AFF" w:rsidRDefault="00BC51B1" w:rsidP="00BC51B1">
            <w:pPr>
              <w:pStyle w:val="LDTextinhalt"/>
            </w:pPr>
          </w:p>
        </w:tc>
      </w:tr>
    </w:tbl>
    <w:p w14:paraId="1B03097C" w14:textId="77777777" w:rsidR="00F83E4C" w:rsidRDefault="00F83E4C" w:rsidP="00BC51B1">
      <w:pPr>
        <w:pStyle w:val="LDTextinhalt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8"/>
        <w:gridCol w:w="8044"/>
      </w:tblGrid>
      <w:tr w:rsidR="00F83E4C" w14:paraId="5A88B379" w14:textId="77777777" w:rsidTr="00F83E4C">
        <w:trPr>
          <w:trHeight w:val="559"/>
        </w:trPr>
        <w:tc>
          <w:tcPr>
            <w:tcW w:w="1668" w:type="dxa"/>
            <w:hideMark/>
          </w:tcPr>
          <w:p w14:paraId="434969F5" w14:textId="77777777" w:rsidR="00F83E4C" w:rsidRDefault="00F83E4C" w:rsidP="00F83E4C">
            <w:pPr>
              <w:pStyle w:val="LDTextinhalteingerckt"/>
              <w:rPr>
                <w:rStyle w:val="LDMeneintrag"/>
              </w:rPr>
            </w:pPr>
            <w:r>
              <w:rPr>
                <w:noProof/>
                <w:lang w:eastAsia="de-DE"/>
              </w:rPr>
              <w:drawing>
                <wp:inline distT="0" distB="0" distL="0" distR="0" wp14:anchorId="495A0199" wp14:editId="1CFC1FDA">
                  <wp:extent cx="379095" cy="304800"/>
                  <wp:effectExtent l="0" t="0" r="1905" b="0"/>
                  <wp:docPr id="8" name="Grafik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095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44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vAlign w:val="center"/>
          </w:tcPr>
          <w:p w14:paraId="7272AE0C" w14:textId="77777777" w:rsidR="00F83E4C" w:rsidRDefault="00F83E4C" w:rsidP="00F83E4C">
            <w:pPr>
              <w:rPr>
                <w:rStyle w:val="hervorhebunggrn"/>
                <w:rFonts w:asciiTheme="minorHAnsi" w:hAnsiTheme="minorHAnsi"/>
              </w:rPr>
            </w:pPr>
            <w:r>
              <w:rPr>
                <w:rStyle w:val="hervorhebunggrn"/>
              </w:rPr>
              <w:t>Hinweis</w:t>
            </w:r>
          </w:p>
          <w:p w14:paraId="79B2C6FC" w14:textId="3079FA95" w:rsidR="00F83E4C" w:rsidRDefault="00F83E4C" w:rsidP="00BC51B1">
            <w:pPr>
              <w:pStyle w:val="LDTextinhalt"/>
            </w:pPr>
            <w:r>
              <w:t xml:space="preserve">Beginnend mit der Stufe 10 verlieren die Stufen dieser Berufe nach und nach </w:t>
            </w:r>
            <w:proofErr w:type="gramStart"/>
            <w:r>
              <w:t>ihre</w:t>
            </w:r>
            <w:proofErr w:type="gramEnd"/>
            <w:r>
              <w:t xml:space="preserve"> Gültigkeit. Zu dem genannten Datum steht der einzelne Beruf in keiner Stufe mehr zur Verfügung. </w:t>
            </w:r>
          </w:p>
        </w:tc>
      </w:tr>
    </w:tbl>
    <w:p w14:paraId="78C9403C" w14:textId="7F4B7C0D" w:rsidR="00F83B4C" w:rsidRDefault="00F83B4C" w:rsidP="00F83B4C">
      <w:pPr>
        <w:pStyle w:val="berschrift4"/>
      </w:pPr>
      <w:bookmarkStart w:id="10" w:name="_Toc479088375"/>
      <w:r>
        <w:t>Änderungen bei Berufen</w:t>
      </w:r>
      <w:bookmarkEnd w:id="10"/>
    </w:p>
    <w:p w14:paraId="0DFDB089" w14:textId="6F537851" w:rsidR="00F83B4C" w:rsidRDefault="00F83B4C" w:rsidP="00F83E4C">
      <w:pPr>
        <w:pStyle w:val="LDTextinhalteingerckt"/>
      </w:pPr>
      <w:r>
        <w:t>Der Beruf Hauswirtschafter (Hauswirtschaft) steht jetzt auch in der Schulform BFSB/----/HAUS zur Verfügung.</w:t>
      </w:r>
    </w:p>
    <w:p w14:paraId="1561457D" w14:textId="77777777" w:rsidR="00D46EE9" w:rsidRPr="008D506E" w:rsidRDefault="00D46EE9" w:rsidP="00F83E4C">
      <w:pPr>
        <w:pStyle w:val="LDTextinhalteingerckt"/>
      </w:pPr>
      <w:bookmarkStart w:id="11" w:name="_GoBack"/>
      <w:bookmarkEnd w:id="11"/>
    </w:p>
    <w:p w14:paraId="0B9AEB59" w14:textId="760B629C" w:rsidR="00131832" w:rsidRDefault="00131832" w:rsidP="00BC51B1">
      <w:pPr>
        <w:pStyle w:val="berschrift2"/>
      </w:pPr>
      <w:bookmarkStart w:id="12" w:name="_Toc446396470"/>
      <w:bookmarkStart w:id="13" w:name="_Toc479088376"/>
      <w:r>
        <w:t>Schüler</w:t>
      </w:r>
      <w:bookmarkEnd w:id="13"/>
      <w:r w:rsidR="008D506E">
        <w:t xml:space="preserve"> </w:t>
      </w:r>
    </w:p>
    <w:p w14:paraId="12B89E5A" w14:textId="77777777" w:rsidR="00534C04" w:rsidRDefault="00534C04" w:rsidP="00BC51B1">
      <w:pPr>
        <w:pStyle w:val="berschrift3"/>
      </w:pPr>
      <w:bookmarkStart w:id="14" w:name="_Toc479088377"/>
      <w:r>
        <w:t>Schülerbasisdaten &gt; Halbjahres/Semester-Daten</w:t>
      </w:r>
      <w:bookmarkEnd w:id="14"/>
    </w:p>
    <w:p w14:paraId="352BC2F9" w14:textId="408A5D6C" w:rsidR="00131832" w:rsidRPr="00A41103" w:rsidRDefault="00534C04" w:rsidP="00A41103">
      <w:pPr>
        <w:pStyle w:val="LDTextinhalteingerckt"/>
        <w:rPr>
          <w:rStyle w:val="LDRegister"/>
          <w:b w:val="0"/>
          <w:bCs w:val="0"/>
          <w:color w:val="auto"/>
          <w:sz w:val="22"/>
          <w:szCs w:val="24"/>
        </w:rPr>
      </w:pPr>
      <w:r>
        <w:t xml:space="preserve">Auf der Seite </w:t>
      </w:r>
      <w:r w:rsidRPr="00BC51B1">
        <w:rPr>
          <w:smallCaps/>
        </w:rPr>
        <w:t>Schüler</w:t>
      </w:r>
      <w:r w:rsidR="00BA17EF" w:rsidRPr="00BC51B1">
        <w:rPr>
          <w:smallCaps/>
        </w:rPr>
        <w:t xml:space="preserve"> &gt; </w:t>
      </w:r>
      <w:r w:rsidRPr="00BC51B1">
        <w:rPr>
          <w:smallCaps/>
        </w:rPr>
        <w:t>Schülerbasisdaten</w:t>
      </w:r>
      <w:r w:rsidR="00C4340C" w:rsidRPr="00BC51B1">
        <w:rPr>
          <w:smallCaps/>
        </w:rPr>
        <w:t xml:space="preserve"> &gt; Halbj./Sem.-Daten</w:t>
      </w:r>
      <w:r w:rsidR="00C4340C">
        <w:t xml:space="preserve"> </w:t>
      </w:r>
      <w:r>
        <w:t xml:space="preserve">ist es </w:t>
      </w:r>
      <w:r w:rsidR="00AA0F1D">
        <w:t xml:space="preserve">nun </w:t>
      </w:r>
      <w:r>
        <w:t xml:space="preserve">möglich, eine sonderpädagogische Förderung mit </w:t>
      </w:r>
      <w:r>
        <w:rPr>
          <w:b/>
          <w:bCs/>
        </w:rPr>
        <w:t>beliebige</w:t>
      </w:r>
      <w:r w:rsidR="00AA0F1D">
        <w:rPr>
          <w:b/>
          <w:bCs/>
        </w:rPr>
        <w:t>m</w:t>
      </w:r>
      <w:r>
        <w:rPr>
          <w:b/>
          <w:bCs/>
        </w:rPr>
        <w:t xml:space="preserve"> Enddatum</w:t>
      </w:r>
      <w:r>
        <w:t xml:space="preserve"> anzulegen.</w:t>
      </w:r>
      <w:r w:rsidR="00AA0F1D">
        <w:t xml:space="preserve"> Der vor</w:t>
      </w:r>
      <w:r w:rsidR="00B07B76">
        <w:t>eingestellte Wert bleibt nach wie vor der letzte Tag des Schuljahrs. Dieser kann aber beliebig – auch über das laufende Schuljahr hinaus – angepasst werden.</w:t>
      </w:r>
    </w:p>
    <w:p w14:paraId="1E241BEB" w14:textId="77777777" w:rsidR="00D46EE9" w:rsidRDefault="00D46EE9">
      <w:pPr>
        <w:spacing w:before="0" w:after="0"/>
        <w:rPr>
          <w:color w:val="1E3E95"/>
          <w:sz w:val="28"/>
          <w:szCs w:val="24"/>
        </w:rPr>
      </w:pPr>
      <w:r>
        <w:br w:type="page"/>
      </w:r>
    </w:p>
    <w:p w14:paraId="6AE3A69E" w14:textId="2B52AF84" w:rsidR="001A1434" w:rsidRDefault="001A1434" w:rsidP="00BC51B1">
      <w:pPr>
        <w:pStyle w:val="berschrift2"/>
      </w:pPr>
      <w:bookmarkStart w:id="15" w:name="_Toc479088378"/>
      <w:r>
        <w:t>Unterricht</w:t>
      </w:r>
      <w:bookmarkEnd w:id="12"/>
      <w:bookmarkEnd w:id="15"/>
    </w:p>
    <w:p w14:paraId="51B17A56" w14:textId="77777777" w:rsidR="00534C04" w:rsidRDefault="00534C04" w:rsidP="00BC51B1">
      <w:pPr>
        <w:pStyle w:val="berschrift3"/>
      </w:pPr>
      <w:bookmarkStart w:id="16" w:name="_Toc479088379"/>
      <w:r w:rsidRPr="00736575">
        <w:t>Abschlüsse</w:t>
      </w:r>
      <w:bookmarkEnd w:id="16"/>
      <w:r w:rsidRPr="00736575">
        <w:t xml:space="preserve"> </w:t>
      </w:r>
    </w:p>
    <w:p w14:paraId="1002A5EB" w14:textId="77777777" w:rsidR="00736575" w:rsidRDefault="00736575" w:rsidP="00736575">
      <w:pPr>
        <w:pStyle w:val="berschrift4"/>
      </w:pPr>
      <w:bookmarkStart w:id="17" w:name="_Toc479088380"/>
      <w:r>
        <w:t>AR-Abschluss</w:t>
      </w:r>
      <w:bookmarkEnd w:id="17"/>
      <w:r>
        <w:t xml:space="preserve"> </w:t>
      </w:r>
    </w:p>
    <w:p w14:paraId="50A3DF38" w14:textId="0D61CB6E" w:rsidR="00736575" w:rsidRDefault="00E869FC" w:rsidP="00736575">
      <w:pPr>
        <w:pStyle w:val="LDTextinhalteingerckt"/>
      </w:pPr>
      <w:r>
        <w:t xml:space="preserve">Auf der Webseite </w:t>
      </w:r>
      <w:r w:rsidRPr="00E869FC">
        <w:rPr>
          <w:smallCaps/>
        </w:rPr>
        <w:t>Unterricht &gt; Abschlüsse &gt; Mittlerer Abschluss</w:t>
      </w:r>
      <w:r>
        <w:t xml:space="preserve"> enthält die Auswahlliste i</w:t>
      </w:r>
      <w:r w:rsidR="00736575">
        <w:t xml:space="preserve">m Dialogfenster </w:t>
      </w:r>
      <w:r w:rsidR="00736575" w:rsidRPr="006A43B4">
        <w:rPr>
          <w:rStyle w:val="LDBereichTabelle"/>
        </w:rPr>
        <w:t>Abschluss Realschule</w:t>
      </w:r>
      <w:r w:rsidR="00736575">
        <w:t xml:space="preserve"> für </w:t>
      </w:r>
      <w:r>
        <w:t>die Zusatzprüfung</w:t>
      </w:r>
      <w:r w:rsidR="00736575">
        <w:t xml:space="preserve"> die Pflichtfächer und die Wahlpflichtfächer, die im Prüfungssemester R4 belegt werden (bisher nur die Pflichtfächer).</w:t>
      </w:r>
    </w:p>
    <w:p w14:paraId="39B73FAF" w14:textId="77777777" w:rsidR="00736575" w:rsidRDefault="00736575" w:rsidP="00736575">
      <w:pPr>
        <w:pStyle w:val="berschrift4"/>
      </w:pPr>
      <w:bookmarkStart w:id="18" w:name="_Toc479088381"/>
      <w:r>
        <w:t>AH-Abschluss</w:t>
      </w:r>
      <w:bookmarkEnd w:id="18"/>
    </w:p>
    <w:p w14:paraId="4612FC55" w14:textId="76A90A35" w:rsidR="00736575" w:rsidRDefault="00E869FC" w:rsidP="00736575">
      <w:pPr>
        <w:pStyle w:val="LDTextinhalteingerckt"/>
      </w:pPr>
      <w:r>
        <w:t xml:space="preserve">Auf der Webseite </w:t>
      </w:r>
      <w:r w:rsidRPr="00E869FC">
        <w:rPr>
          <w:smallCaps/>
        </w:rPr>
        <w:t xml:space="preserve">Unterricht &gt; Abschlüsse &gt; </w:t>
      </w:r>
      <w:r>
        <w:rPr>
          <w:smallCaps/>
        </w:rPr>
        <w:t>Hauptschulabschluss</w:t>
      </w:r>
      <w:r>
        <w:t xml:space="preserve"> enthält die Auswahlliste i</w:t>
      </w:r>
      <w:r w:rsidR="00736575">
        <w:t xml:space="preserve">m Dialogfenster </w:t>
      </w:r>
      <w:r w:rsidR="00736575" w:rsidRPr="006A43B4">
        <w:rPr>
          <w:rStyle w:val="LDBereichTabelle"/>
        </w:rPr>
        <w:t>Abschluss Hauptschule</w:t>
      </w:r>
      <w:r w:rsidR="00736575">
        <w:t xml:space="preserve"> für </w:t>
      </w:r>
      <w:r>
        <w:t>die Zusatzprüfung</w:t>
      </w:r>
      <w:r w:rsidR="00736575">
        <w:t xml:space="preserve"> die Pflichtfächer, die im Prüfungssemester H2 belegt werden (bisher Wahlpflichtfächer und Pflichtfächer).</w:t>
      </w:r>
    </w:p>
    <w:p w14:paraId="15E3B3F0" w14:textId="5CEA3FAD" w:rsidR="008D506E" w:rsidRDefault="008D506E" w:rsidP="008D506E">
      <w:pPr>
        <w:pStyle w:val="berschrift4"/>
      </w:pPr>
      <w:bookmarkStart w:id="19" w:name="_Toc479088382"/>
      <w:r>
        <w:t xml:space="preserve">Neuer Abschluss </w:t>
      </w:r>
      <w:proofErr w:type="spellStart"/>
      <w:r>
        <w:t>Baccalaureate</w:t>
      </w:r>
      <w:bookmarkEnd w:id="19"/>
      <w:proofErr w:type="spellEnd"/>
    </w:p>
    <w:p w14:paraId="280F187E" w14:textId="2DFEFDC9" w:rsidR="00D95349" w:rsidRPr="00794569" w:rsidRDefault="00FF0351" w:rsidP="00794569">
      <w:pPr>
        <w:ind w:left="705"/>
        <w:rPr>
          <w:b/>
          <w:bCs/>
          <w:color w:val="C11423"/>
          <w:szCs w:val="20"/>
        </w:rPr>
      </w:pPr>
      <w:r>
        <w:t xml:space="preserve">Der neue Abschluss internationales </w:t>
      </w:r>
      <w:proofErr w:type="spellStart"/>
      <w:r>
        <w:t>Baccalaureat</w:t>
      </w:r>
      <w:r w:rsidR="008F0E84">
        <w:t>e</w:t>
      </w:r>
      <w:proofErr w:type="spellEnd"/>
      <w:r w:rsidR="00FC5A9B">
        <w:t xml:space="preserve"> kann</w:t>
      </w:r>
      <w:r>
        <w:t xml:space="preserve"> Schüler</w:t>
      </w:r>
      <w:r w:rsidR="00563925">
        <w:t>n</w:t>
      </w:r>
      <w:r>
        <w:t xml:space="preserve"> und Schülerinnen der Q2 in der Schulform Gymnasium </w:t>
      </w:r>
      <w:r w:rsidR="00FC5A9B">
        <w:t>(GYM) zugewiesen werden</w:t>
      </w:r>
      <w:r>
        <w:t>.</w:t>
      </w:r>
    </w:p>
    <w:p w14:paraId="1DFD93F0" w14:textId="26EF0463" w:rsidR="00794569" w:rsidRDefault="00794569" w:rsidP="00BC51B1">
      <w:pPr>
        <w:pStyle w:val="berschrift3"/>
      </w:pPr>
      <w:bookmarkStart w:id="20" w:name="_Toc479088383"/>
      <w:r>
        <w:t>Zeugniskonfiguration &gt; Zeugnisbemerkungen</w:t>
      </w:r>
      <w:bookmarkEnd w:id="20"/>
    </w:p>
    <w:p w14:paraId="23F64027" w14:textId="77A770BB" w:rsidR="00794569" w:rsidRPr="00794569" w:rsidRDefault="00794569" w:rsidP="00794569">
      <w:pPr>
        <w:pStyle w:val="LDTextinhalteingerckt"/>
      </w:pPr>
      <w:r>
        <w:t>Folgende offiziellen Zeugnisbemerkungen stehen in der LUS</w:t>
      </w:r>
      <w:r w:rsidR="00AA0F1D">
        <w:t>D</w:t>
      </w:r>
      <w:r>
        <w:t xml:space="preserve"> zur Verfügung:</w:t>
      </w:r>
    </w:p>
    <w:p w14:paraId="082C6261" w14:textId="77777777" w:rsidR="00794569" w:rsidRDefault="00794569" w:rsidP="00794569">
      <w:pPr>
        <w:pStyle w:val="berschrift4"/>
      </w:pPr>
      <w:bookmarkStart w:id="21" w:name="_Toc479088384"/>
      <w:r>
        <w:t>Angabe von Niveaustufen nach EQR/DQR</w:t>
      </w:r>
      <w:bookmarkEnd w:id="21"/>
    </w:p>
    <w:p w14:paraId="0615F028" w14:textId="172521B2" w:rsidR="00794569" w:rsidRDefault="00794569" w:rsidP="00794569">
      <w:pPr>
        <w:ind w:left="708"/>
      </w:pPr>
      <w:r>
        <w:t xml:space="preserve">Zur Ausweisung von Niveaustufen entsprechend </w:t>
      </w:r>
      <w:r w:rsidR="00AA0F1D">
        <w:t>dem</w:t>
      </w:r>
      <w:r>
        <w:t xml:space="preserve"> Deutschen und Eur</w:t>
      </w:r>
      <w:r w:rsidR="00AA0F1D">
        <w:t>opäischen Qualifikations-rahmen</w:t>
      </w:r>
      <w:r>
        <w:t xml:space="preserve"> in Abgangszeugnissen der beruflichen Schulformen wurden neue offizielle Zeugnis-bemerkungen hinterlegt. Diese offiziellen Bemerkungen sind Schulformen zugeordnet. </w:t>
      </w:r>
    </w:p>
    <w:p w14:paraId="4B1CA82E" w14:textId="31DAD733" w:rsidR="00794569" w:rsidRDefault="00794569" w:rsidP="00794569">
      <w:pPr>
        <w:ind w:left="708"/>
      </w:pPr>
      <w:r>
        <w:t xml:space="preserve">Möchten Sie z. B. einem Schüler der zweijährigen Berufsfachschule die Niveaustufe nach EQR/DQR zuweisen, finden Sie bei der Schulform BFS2 die Bemerkung: </w:t>
      </w:r>
      <w:r w:rsidRPr="00794569">
        <w:rPr>
          <w:rStyle w:val="LDMeneintrag"/>
        </w:rPr>
        <w:t>Der Abschluss ist im Deutschen und Europäischen Qualifikationsrahmen dem Niveau 3 zugeordnet</w:t>
      </w:r>
      <w:r>
        <w:t xml:space="preserve">. Im Zeugnis wird dieser Satz im Bereich </w:t>
      </w:r>
      <w:r w:rsidRPr="00794569">
        <w:rPr>
          <w:rStyle w:val="hervorhebung"/>
        </w:rPr>
        <w:t>Bemerkungen</w:t>
      </w:r>
      <w:r>
        <w:t xml:space="preserve"> ausgedruckt.</w:t>
      </w:r>
    </w:p>
    <w:p w14:paraId="256CC5BA" w14:textId="77777777" w:rsidR="00794569" w:rsidRDefault="00794569" w:rsidP="00794569">
      <w:pPr>
        <w:pStyle w:val="berschrift4"/>
      </w:pPr>
      <w:bookmarkStart w:id="22" w:name="_Toc479088385"/>
      <w:r>
        <w:t>Angabe des Fremdsprachenniveaus</w:t>
      </w:r>
      <w:bookmarkEnd w:id="22"/>
    </w:p>
    <w:p w14:paraId="066F91B5" w14:textId="5BAA05E4" w:rsidR="00794569" w:rsidRDefault="00794569" w:rsidP="00794569">
      <w:pPr>
        <w:pStyle w:val="LDTextinhalteingerckt"/>
      </w:pPr>
      <w:r>
        <w:t xml:space="preserve">Zur Angabe des Fremdsprachenniveaus in Abschluss- und Abgangszeugnissen steht für die Schulformen AGYM, BGYM, GYM und KO folgende </w:t>
      </w:r>
      <w:proofErr w:type="spellStart"/>
      <w:r>
        <w:t>offzielle</w:t>
      </w:r>
      <w:proofErr w:type="spellEnd"/>
      <w:r>
        <w:t xml:space="preserve"> Zeugnisbemerkung zur Verfügung: </w:t>
      </w:r>
      <w:r w:rsidRPr="00794569">
        <w:rPr>
          <w:rStyle w:val="LDMeneintrag"/>
        </w:rPr>
        <w:t>Erreichtes Niveau nach dem Gemeinsamen europäischen Referenzrahmen für Sprachen (</w:t>
      </w:r>
      <w:proofErr w:type="spellStart"/>
      <w:r w:rsidRPr="00794569">
        <w:rPr>
          <w:rStyle w:val="LDMeneintrag"/>
        </w:rPr>
        <w:t>GeR</w:t>
      </w:r>
      <w:proofErr w:type="spellEnd"/>
      <w:r w:rsidRPr="00794569">
        <w:rPr>
          <w:rStyle w:val="LDMeneintrag"/>
        </w:rPr>
        <w:t>) in der Fremdsprache</w:t>
      </w:r>
      <w:r>
        <w:t xml:space="preserve"> </w:t>
      </w:r>
    </w:p>
    <w:p w14:paraId="4613FF0D" w14:textId="4B2F7D12" w:rsidR="00794569" w:rsidRPr="00794569" w:rsidRDefault="00794569" w:rsidP="00794569">
      <w:pPr>
        <w:pStyle w:val="LDTextinhalteingerckt"/>
      </w:pPr>
      <w:r>
        <w:t>Weisen Sie dem betroffenen Schüler die Bemerkung zu und ergänzen Sie diese um die Fremdsprache und die Niveaustufe.</w:t>
      </w:r>
    </w:p>
    <w:p w14:paraId="7EF077F6" w14:textId="77777777" w:rsidR="00D46EE9" w:rsidRDefault="00D46EE9">
      <w:pPr>
        <w:spacing w:before="0" w:after="0"/>
        <w:rPr>
          <w:rFonts w:eastAsiaTheme="majorEastAsia" w:cstheme="majorBidi"/>
          <w:bCs/>
          <w:color w:val="1E3E95"/>
          <w:sz w:val="24"/>
          <w:szCs w:val="24"/>
        </w:rPr>
      </w:pPr>
      <w:r>
        <w:br w:type="page"/>
      </w:r>
    </w:p>
    <w:p w14:paraId="52408098" w14:textId="7AB14D54" w:rsidR="00534C04" w:rsidRDefault="00534C04" w:rsidP="00BC51B1">
      <w:pPr>
        <w:pStyle w:val="berschrift3"/>
      </w:pPr>
      <w:bookmarkStart w:id="23" w:name="_Toc479088386"/>
      <w:r w:rsidRPr="00736575">
        <w:t>Zeugniskonfiguration &gt; Zeugnisformulare</w:t>
      </w:r>
      <w:bookmarkEnd w:id="23"/>
    </w:p>
    <w:p w14:paraId="0DB293E5" w14:textId="514065F4" w:rsidR="00736575" w:rsidRDefault="00736575" w:rsidP="00736575">
      <w:pPr>
        <w:pStyle w:val="LDTextinhalteingerckt"/>
      </w:pPr>
      <w:r>
        <w:t>Folgende Änderungen wurden an Zeugnissen vorgenommen:</w:t>
      </w:r>
    </w:p>
    <w:p w14:paraId="3B749562" w14:textId="12734AA6" w:rsidR="00CA3AF8" w:rsidRDefault="006A43B4" w:rsidP="00CA3AF8">
      <w:pPr>
        <w:pStyle w:val="berschrift4"/>
      </w:pPr>
      <w:bookmarkStart w:id="24" w:name="_Toc479088387"/>
      <w:r>
        <w:t xml:space="preserve">Abschlusszeugnisse A3 für </w:t>
      </w:r>
      <w:r w:rsidR="00D453A3">
        <w:t>AR</w:t>
      </w:r>
      <w:r>
        <w:t xml:space="preserve"> </w:t>
      </w:r>
      <w:r w:rsidR="00CA3AF8">
        <w:t>und AH</w:t>
      </w:r>
      <w:bookmarkEnd w:id="24"/>
      <w:r w:rsidR="00CA3AF8">
        <w:t xml:space="preserve"> </w:t>
      </w:r>
    </w:p>
    <w:p w14:paraId="6AC41DAA" w14:textId="6310D417" w:rsidR="00B649C5" w:rsidRDefault="00B649C5" w:rsidP="00CA3AF8">
      <w:pPr>
        <w:pStyle w:val="LDAuflistungHandlungen"/>
      </w:pPr>
      <w:r>
        <w:t>Der Erläuterungstext auf S. 4 wurde an die veränderte Verordnung angepasst.</w:t>
      </w:r>
    </w:p>
    <w:p w14:paraId="06F0E86A" w14:textId="7FF20BD8" w:rsidR="00B649C5" w:rsidRDefault="00013310" w:rsidP="00CA3AF8">
      <w:pPr>
        <w:pStyle w:val="LDAuflistungHandlungen"/>
      </w:pPr>
      <w:r>
        <w:t>Die Endnoten werden</w:t>
      </w:r>
      <w:r w:rsidR="00CA3AF8">
        <w:t>,</w:t>
      </w:r>
      <w:r>
        <w:t xml:space="preserve"> wie die anderen Noten in diesem Zeugnis</w:t>
      </w:r>
      <w:r w:rsidR="00CA3AF8">
        <w:t>,</w:t>
      </w:r>
      <w:r>
        <w:t xml:space="preserve"> in Worten (sehr gut, gut…) ausgegeben.</w:t>
      </w:r>
    </w:p>
    <w:p w14:paraId="4D48FE7C" w14:textId="38194895" w:rsidR="00013310" w:rsidRDefault="00013310" w:rsidP="00CA3AF8">
      <w:pPr>
        <w:pStyle w:val="LDAuflistungHandlungen"/>
      </w:pPr>
      <w:r>
        <w:t>Innerhalb des Abschlusspassus wurde das Layout verbessert, z.B. wurde das Wort „zuerkannt“ aus dem Notenfeld herausgenommen.</w:t>
      </w:r>
    </w:p>
    <w:p w14:paraId="41E2E288" w14:textId="3D02596A" w:rsidR="00013310" w:rsidRDefault="00013310" w:rsidP="00CA3AF8">
      <w:pPr>
        <w:pStyle w:val="LDAuflistungHandlungen"/>
      </w:pPr>
      <w:r>
        <w:t>Die Leistungen vergangener Semester, die nicht in die Gesamtleistung mit eingehen, werden im Zeugnis aufgeführt.</w:t>
      </w:r>
    </w:p>
    <w:p w14:paraId="15CC49FE" w14:textId="007EC8A4" w:rsidR="00180DB5" w:rsidRDefault="00180DB5" w:rsidP="00180DB5">
      <w:pPr>
        <w:pStyle w:val="berschrift4"/>
      </w:pPr>
      <w:bookmarkStart w:id="25" w:name="_Toc479088388"/>
      <w:r>
        <w:t>Neue und geänderte Themen in Zeugnissen</w:t>
      </w:r>
      <w:bookmarkEnd w:id="25"/>
    </w:p>
    <w:p w14:paraId="77303A36" w14:textId="3C01972E" w:rsidR="004F15EB" w:rsidRDefault="004F15EB" w:rsidP="00794569">
      <w:pPr>
        <w:pStyle w:val="LDTextinhalteingerckt"/>
        <w:rPr>
          <w:rStyle w:val="LDRegister"/>
          <w:b w:val="0"/>
          <w:color w:val="auto"/>
        </w:rPr>
      </w:pPr>
      <w:r>
        <w:rPr>
          <w:rStyle w:val="LDRegister"/>
          <w:b w:val="0"/>
          <w:color w:val="auto"/>
        </w:rPr>
        <w:t>Bei folgenden Berufen wurden die Lernfelder aktualisiert:</w:t>
      </w:r>
    </w:p>
    <w:p w14:paraId="0562D7E8" w14:textId="757EA524" w:rsidR="004F15EB" w:rsidRDefault="004F15EB" w:rsidP="00794569">
      <w:pPr>
        <w:pStyle w:val="LDAuflistungHandlungen"/>
        <w:rPr>
          <w:rStyle w:val="LDRegister"/>
          <w:b w:val="0"/>
          <w:color w:val="auto"/>
        </w:rPr>
      </w:pPr>
      <w:r w:rsidRPr="004F15EB">
        <w:rPr>
          <w:rStyle w:val="LDRegister"/>
          <w:b w:val="0"/>
          <w:color w:val="auto"/>
        </w:rPr>
        <w:t>Vermessungstechniker</w:t>
      </w:r>
      <w:r>
        <w:rPr>
          <w:rStyle w:val="LDRegister"/>
          <w:b w:val="0"/>
          <w:color w:val="auto"/>
        </w:rPr>
        <w:t xml:space="preserve"> – Fachrichtung Vermessung</w:t>
      </w:r>
    </w:p>
    <w:p w14:paraId="0552CD5C" w14:textId="32A4AEC3" w:rsidR="004F15EB" w:rsidRDefault="004F15EB" w:rsidP="00794569">
      <w:pPr>
        <w:pStyle w:val="LDAuflistungHandlungen"/>
        <w:rPr>
          <w:rStyle w:val="LDRegister"/>
          <w:b w:val="0"/>
          <w:color w:val="auto"/>
        </w:rPr>
      </w:pPr>
      <w:r w:rsidRPr="004F15EB">
        <w:rPr>
          <w:rStyle w:val="LDRegister"/>
          <w:b w:val="0"/>
          <w:color w:val="auto"/>
        </w:rPr>
        <w:t>Vermessungstechniker</w:t>
      </w:r>
      <w:r>
        <w:rPr>
          <w:rStyle w:val="LDRegister"/>
          <w:b w:val="0"/>
          <w:color w:val="auto"/>
        </w:rPr>
        <w:t xml:space="preserve"> – Fachrichtung Bergvermessung</w:t>
      </w:r>
    </w:p>
    <w:p w14:paraId="54CA71DA" w14:textId="42527A13" w:rsidR="004F15EB" w:rsidRDefault="004F15EB" w:rsidP="00794569">
      <w:pPr>
        <w:pStyle w:val="LDAuflistungHandlungen"/>
        <w:rPr>
          <w:rStyle w:val="LDRegister"/>
          <w:b w:val="0"/>
          <w:color w:val="auto"/>
        </w:rPr>
      </w:pPr>
      <w:r>
        <w:rPr>
          <w:rStyle w:val="LDRegister"/>
          <w:b w:val="0"/>
          <w:color w:val="auto"/>
        </w:rPr>
        <w:t>Chemikant (VO 2009)</w:t>
      </w:r>
    </w:p>
    <w:p w14:paraId="77C713A6" w14:textId="77777777" w:rsidR="00794569" w:rsidRPr="00794569" w:rsidRDefault="00794569" w:rsidP="00794569">
      <w:pPr>
        <w:pStyle w:val="LDTextinhalteingerckt"/>
        <w:rPr>
          <w:rStyle w:val="LDRegister"/>
          <w:b w:val="0"/>
          <w:bCs w:val="0"/>
          <w:color w:val="auto"/>
          <w:szCs w:val="24"/>
        </w:rPr>
      </w:pPr>
    </w:p>
    <w:p w14:paraId="7121FBF9" w14:textId="56B3D7EF" w:rsidR="004F15EB" w:rsidRDefault="004F15EB" w:rsidP="00794569">
      <w:pPr>
        <w:pStyle w:val="LDTextinhalteingerckt"/>
        <w:rPr>
          <w:rStyle w:val="LDRegister"/>
          <w:b w:val="0"/>
          <w:color w:val="auto"/>
        </w:rPr>
      </w:pPr>
      <w:r>
        <w:rPr>
          <w:rStyle w:val="LDRegister"/>
          <w:b w:val="0"/>
          <w:color w:val="auto"/>
        </w:rPr>
        <w:t>Für folgende Schulform wurden Lernfelder eingepflegt:</w:t>
      </w:r>
    </w:p>
    <w:p w14:paraId="00DDC3F9" w14:textId="66B522D7" w:rsidR="004F15EB" w:rsidRPr="004F15EB" w:rsidRDefault="004F15EB" w:rsidP="00794569">
      <w:pPr>
        <w:pStyle w:val="LDAuflistungHandlungen"/>
        <w:rPr>
          <w:rStyle w:val="LDRegister"/>
          <w:b w:val="0"/>
          <w:color w:val="auto"/>
        </w:rPr>
      </w:pPr>
      <w:r>
        <w:rPr>
          <w:rStyle w:val="LDRegister"/>
          <w:b w:val="0"/>
          <w:color w:val="auto"/>
        </w:rPr>
        <w:t>FS2T/MAST/PRQM</w:t>
      </w:r>
    </w:p>
    <w:p w14:paraId="4EBBB064" w14:textId="77777777" w:rsidR="006C7895" w:rsidRPr="00794569" w:rsidRDefault="006C7895" w:rsidP="00794569">
      <w:pPr>
        <w:pStyle w:val="LDTextinhalteingerckt"/>
        <w:rPr>
          <w:rStyle w:val="LDRegister"/>
          <w:b w:val="0"/>
          <w:bCs w:val="0"/>
          <w:color w:val="auto"/>
        </w:rPr>
      </w:pPr>
    </w:p>
    <w:p w14:paraId="7A95CC1B" w14:textId="77777777" w:rsidR="00E564CB" w:rsidRDefault="00E564CB" w:rsidP="00BC51B1">
      <w:pPr>
        <w:pStyle w:val="berschrift2"/>
      </w:pPr>
      <w:bookmarkStart w:id="26" w:name="_Toc446396494"/>
      <w:bookmarkStart w:id="27" w:name="_Toc479088389"/>
      <w:r>
        <w:t>Ausblick auf Release 2</w:t>
      </w:r>
      <w:r w:rsidR="00131832">
        <w:t>6</w:t>
      </w:r>
      <w:r>
        <w:t xml:space="preserve"> im</w:t>
      </w:r>
      <w:r w:rsidRPr="00594178">
        <w:t xml:space="preserve"> </w:t>
      </w:r>
      <w:r w:rsidR="00131832">
        <w:t xml:space="preserve">Juli </w:t>
      </w:r>
      <w:r w:rsidR="00DD7C23">
        <w:t>2017</w:t>
      </w:r>
      <w:bookmarkEnd w:id="26"/>
      <w:bookmarkEnd w:id="27"/>
      <w:r>
        <w:t xml:space="preserve"> </w:t>
      </w:r>
    </w:p>
    <w:bookmarkEnd w:id="0"/>
    <w:p w14:paraId="66BCF5F8" w14:textId="625CEE44" w:rsidR="00C877A4" w:rsidRDefault="00C877A4" w:rsidP="00C877A4">
      <w:pPr>
        <w:pStyle w:val="LDAuflistungHandlungen"/>
        <w:rPr>
          <w:rStyle w:val="LDRegister"/>
          <w:b w:val="0"/>
          <w:color w:val="auto"/>
        </w:rPr>
      </w:pPr>
      <w:r>
        <w:rPr>
          <w:rStyle w:val="LDRegister"/>
          <w:b w:val="0"/>
          <w:color w:val="auto"/>
        </w:rPr>
        <w:t xml:space="preserve">Abbildung von Betreuungsangeboten auf der Seite </w:t>
      </w:r>
      <w:r w:rsidRPr="00866EE0">
        <w:rPr>
          <w:rStyle w:val="LDRegister"/>
          <w:b w:val="0"/>
          <w:smallCaps/>
          <w:color w:val="auto"/>
        </w:rPr>
        <w:t>Schule &gt; Personal &gt; Personal bearbeiten</w:t>
      </w:r>
      <w:r w:rsidR="00D46EE9">
        <w:rPr>
          <w:rStyle w:val="LDRegister"/>
          <w:b w:val="0"/>
          <w:smallCaps/>
          <w:color w:val="auto"/>
        </w:rPr>
        <w:t xml:space="preserve"> - </w:t>
      </w:r>
      <w:r>
        <w:rPr>
          <w:rStyle w:val="LDRegister"/>
          <w:b w:val="0"/>
          <w:color w:val="auto"/>
        </w:rPr>
        <w:t xml:space="preserve"> Register UV-Einsatz</w:t>
      </w:r>
    </w:p>
    <w:p w14:paraId="589F91C3" w14:textId="00DE6B64" w:rsidR="00C877A4" w:rsidRDefault="00C877A4" w:rsidP="00C877A4">
      <w:pPr>
        <w:pStyle w:val="LDAuflistungHandlungen"/>
        <w:rPr>
          <w:rStyle w:val="LDRegister"/>
          <w:b w:val="0"/>
          <w:color w:val="auto"/>
        </w:rPr>
      </w:pPr>
      <w:r>
        <w:rPr>
          <w:rStyle w:val="LDRegister"/>
          <w:b w:val="0"/>
          <w:color w:val="auto"/>
        </w:rPr>
        <w:t>Zeugnisse für BFSB/----/HAUS</w:t>
      </w:r>
    </w:p>
    <w:p w14:paraId="498B523B" w14:textId="6FCA9984" w:rsidR="00C877A4" w:rsidRDefault="00C877A4" w:rsidP="00C877A4">
      <w:pPr>
        <w:pStyle w:val="LDAuflistungHandlungen"/>
        <w:rPr>
          <w:rStyle w:val="LDRegister"/>
          <w:b w:val="0"/>
          <w:color w:val="auto"/>
        </w:rPr>
      </w:pPr>
      <w:r>
        <w:rPr>
          <w:rStyle w:val="LDRegister"/>
          <w:b w:val="0"/>
          <w:color w:val="auto"/>
        </w:rPr>
        <w:t xml:space="preserve">Änderung des Berichts </w:t>
      </w:r>
      <w:r w:rsidRPr="00C877A4">
        <w:rPr>
          <w:rStyle w:val="LDRegister"/>
          <w:b w:val="0"/>
          <w:i/>
          <w:color w:val="auto"/>
        </w:rPr>
        <w:t>Zusatzangebote</w:t>
      </w:r>
    </w:p>
    <w:p w14:paraId="4A705404" w14:textId="2EE43ABF" w:rsidR="00C877A4" w:rsidRDefault="00866EE0" w:rsidP="00C877A4">
      <w:pPr>
        <w:pStyle w:val="LDAuflistungHandlungen"/>
        <w:rPr>
          <w:rStyle w:val="LDRegister"/>
          <w:b w:val="0"/>
          <w:color w:val="auto"/>
        </w:rPr>
      </w:pPr>
      <w:r>
        <w:rPr>
          <w:rStyle w:val="LDRegister"/>
          <w:b w:val="0"/>
          <w:color w:val="auto"/>
        </w:rPr>
        <w:t xml:space="preserve">Webseite </w:t>
      </w:r>
      <w:r>
        <w:rPr>
          <w:rStyle w:val="LDRegister"/>
          <w:b w:val="0"/>
          <w:smallCaps/>
          <w:color w:val="auto"/>
        </w:rPr>
        <w:t>Schüler &gt; Schülerbasisdaten &gt; B</w:t>
      </w:r>
      <w:r w:rsidRPr="00866EE0">
        <w:rPr>
          <w:rStyle w:val="LDRegister"/>
          <w:b w:val="0"/>
          <w:smallCaps/>
          <w:color w:val="auto"/>
        </w:rPr>
        <w:t>etriebe/Praktika</w:t>
      </w:r>
      <w:r>
        <w:rPr>
          <w:rStyle w:val="LDRegister"/>
          <w:b w:val="0"/>
          <w:color w:val="auto"/>
        </w:rPr>
        <w:t xml:space="preserve"> bzw. </w:t>
      </w:r>
      <w:r w:rsidRPr="00866EE0">
        <w:rPr>
          <w:rStyle w:val="LDRegister"/>
          <w:b w:val="0"/>
          <w:smallCaps/>
          <w:color w:val="auto"/>
        </w:rPr>
        <w:t>Kindergärten/Horte</w:t>
      </w:r>
      <w:r>
        <w:rPr>
          <w:rStyle w:val="LDRegister"/>
          <w:b w:val="0"/>
          <w:color w:val="auto"/>
        </w:rPr>
        <w:t xml:space="preserve">: </w:t>
      </w:r>
      <w:r w:rsidR="00D46EE9">
        <w:rPr>
          <w:rStyle w:val="LDRegister"/>
          <w:b w:val="0"/>
          <w:color w:val="auto"/>
        </w:rPr>
        <w:br/>
        <w:t>N</w:t>
      </w:r>
      <w:r>
        <w:rPr>
          <w:rStyle w:val="LDRegister"/>
          <w:b w:val="0"/>
          <w:color w:val="auto"/>
        </w:rPr>
        <w:t xml:space="preserve">eue Suche im Dialogfenster </w:t>
      </w:r>
      <w:r w:rsidRPr="002B3E92">
        <w:rPr>
          <w:rStyle w:val="LDBereichTabelle"/>
          <w:rFonts w:cstheme="minorBidi"/>
          <w:b w:val="0"/>
        </w:rPr>
        <w:t>Betriebe/Praktika</w:t>
      </w:r>
      <w:r>
        <w:rPr>
          <w:rStyle w:val="LDRegister"/>
          <w:b w:val="0"/>
          <w:color w:val="auto"/>
        </w:rPr>
        <w:t xml:space="preserve"> (Kindergarten/Hort) </w:t>
      </w:r>
      <w:r w:rsidRPr="002B3E92">
        <w:rPr>
          <w:rStyle w:val="LDBereichTabelle"/>
          <w:rFonts w:cstheme="minorBidi"/>
          <w:b w:val="0"/>
        </w:rPr>
        <w:t>hinzufügen</w:t>
      </w:r>
      <w:r>
        <w:rPr>
          <w:rStyle w:val="LDRegister"/>
          <w:b w:val="0"/>
          <w:color w:val="auto"/>
        </w:rPr>
        <w:t xml:space="preserve"> bzw. </w:t>
      </w:r>
      <w:r w:rsidRPr="002B3E92">
        <w:rPr>
          <w:rStyle w:val="LDBereichTabelle"/>
          <w:rFonts w:cstheme="minorBidi"/>
          <w:b w:val="0"/>
        </w:rPr>
        <w:t>bearbeiten</w:t>
      </w:r>
    </w:p>
    <w:p w14:paraId="3F4AC14D" w14:textId="740DB00A" w:rsidR="00866EE0" w:rsidRPr="004F15EB" w:rsidRDefault="00866EE0" w:rsidP="00C877A4">
      <w:pPr>
        <w:pStyle w:val="LDAuflistungHandlungen"/>
        <w:rPr>
          <w:rStyle w:val="LDRegister"/>
          <w:b w:val="0"/>
          <w:color w:val="auto"/>
        </w:rPr>
      </w:pPr>
      <w:r>
        <w:rPr>
          <w:rStyle w:val="LDRegister"/>
          <w:b w:val="0"/>
          <w:color w:val="auto"/>
        </w:rPr>
        <w:t>Notenerfassung in der Fachoberschule über Notenpunkte</w:t>
      </w:r>
    </w:p>
    <w:p w14:paraId="5FC41D72" w14:textId="6C708C86" w:rsidR="00D51BD3" w:rsidRPr="00D51BD3" w:rsidRDefault="00D51BD3" w:rsidP="00C877A4">
      <w:pPr>
        <w:ind w:left="708"/>
      </w:pPr>
    </w:p>
    <w:sectPr w:rsidR="00D51BD3" w:rsidRPr="00D51BD3" w:rsidSect="00A23647">
      <w:headerReference w:type="default" r:id="rId17"/>
      <w:headerReference w:type="first" r:id="rId18"/>
      <w:footerReference w:type="first" r:id="rId19"/>
      <w:pgSz w:w="11906" w:h="16838"/>
      <w:pgMar w:top="1276" w:right="849" w:bottom="1134" w:left="1417" w:header="0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950F679" w14:textId="77777777" w:rsidR="00BC51B1" w:rsidRDefault="00BC51B1">
      <w:r>
        <w:separator/>
      </w:r>
    </w:p>
  </w:endnote>
  <w:endnote w:type="continuationSeparator" w:id="0">
    <w:p w14:paraId="120C6D95" w14:textId="77777777" w:rsidR="00BC51B1" w:rsidRDefault="00BC51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CAD0428" w14:textId="77777777" w:rsidR="00BC51B1" w:rsidRDefault="00BC51B1" w:rsidP="00C11730">
    <w:pPr>
      <w:pStyle w:val="Fuzeile"/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6485312B" w14:textId="77777777" w:rsidR="00BC51B1" w:rsidRDefault="00BC51B1" w:rsidP="0081737A">
    <w:pPr>
      <w:pStyle w:val="Fuzeile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3E88028" w14:textId="3AB2AC3A" w:rsidR="00BC51B1" w:rsidRDefault="00BC51B1" w:rsidP="009B07AD">
    <w:pPr>
      <w:pStyle w:val="Fuzeile"/>
      <w:pBdr>
        <w:top w:val="single" w:sz="4" w:space="4" w:color="auto"/>
      </w:pBdr>
      <w:rPr>
        <w:rFonts w:cs="Arial"/>
        <w:color w:val="7F7F7F"/>
        <w:sz w:val="18"/>
        <w:szCs w:val="18"/>
      </w:rPr>
    </w:pPr>
    <w:r>
      <w:rPr>
        <w:rFonts w:cs="Arial"/>
        <w:color w:val="7F7F7F"/>
        <w:sz w:val="18"/>
        <w:szCs w:val="18"/>
      </w:rPr>
      <w:t>Ä</w:t>
    </w:r>
    <w:r w:rsidR="00D46EE9">
      <w:rPr>
        <w:rFonts w:cs="Arial"/>
        <w:color w:val="7F7F7F"/>
        <w:sz w:val="18"/>
        <w:szCs w:val="18"/>
      </w:rPr>
      <w:t>nderungen mit Release 25.</w:t>
    </w:r>
    <w:r>
      <w:rPr>
        <w:rFonts w:cs="Arial"/>
        <w:color w:val="7F7F7F"/>
        <w:sz w:val="18"/>
        <w:szCs w:val="18"/>
      </w:rPr>
      <w:t>0 im April 2017</w:t>
    </w:r>
    <w:r w:rsidRPr="009B07AD">
      <w:rPr>
        <w:rFonts w:cs="Arial"/>
        <w:color w:val="7F7F7F"/>
        <w:sz w:val="18"/>
        <w:szCs w:val="18"/>
      </w:rPr>
      <w:tab/>
    </w:r>
    <w:r w:rsidRPr="009B07AD">
      <w:rPr>
        <w:rFonts w:cs="Arial"/>
        <w:color w:val="7F7F7F"/>
        <w:sz w:val="18"/>
        <w:szCs w:val="18"/>
      </w:rPr>
      <w:tab/>
    </w:r>
    <w:r>
      <w:rPr>
        <w:rFonts w:cs="Arial"/>
        <w:color w:val="7F7F7F"/>
        <w:sz w:val="18"/>
        <w:szCs w:val="18"/>
      </w:rPr>
      <w:fldChar w:fldCharType="begin"/>
    </w:r>
    <w:r>
      <w:rPr>
        <w:rFonts w:cs="Arial"/>
        <w:color w:val="7F7F7F"/>
        <w:sz w:val="18"/>
        <w:szCs w:val="18"/>
      </w:rPr>
      <w:instrText xml:space="preserve"> PAGE   \* MERGEFORMAT </w:instrText>
    </w:r>
    <w:r>
      <w:rPr>
        <w:rFonts w:cs="Arial"/>
        <w:color w:val="7F7F7F"/>
        <w:sz w:val="18"/>
        <w:szCs w:val="18"/>
      </w:rPr>
      <w:fldChar w:fldCharType="separate"/>
    </w:r>
    <w:r w:rsidR="0040589F">
      <w:rPr>
        <w:rFonts w:cs="Arial"/>
        <w:noProof/>
        <w:color w:val="7F7F7F"/>
        <w:sz w:val="18"/>
        <w:szCs w:val="18"/>
      </w:rPr>
      <w:t>1</w:t>
    </w:r>
    <w:r>
      <w:rPr>
        <w:rFonts w:cs="Arial"/>
        <w:color w:val="7F7F7F"/>
        <w:sz w:val="18"/>
        <w:szCs w:val="18"/>
      </w:rPr>
      <w:fldChar w:fldCharType="end"/>
    </w:r>
    <w:r>
      <w:rPr>
        <w:rFonts w:cs="Arial"/>
        <w:color w:val="7F7F7F"/>
        <w:sz w:val="18"/>
        <w:szCs w:val="18"/>
      </w:rPr>
      <w:t xml:space="preserve"> von </w:t>
    </w:r>
    <w:r>
      <w:rPr>
        <w:rFonts w:cs="Arial"/>
        <w:color w:val="7F7F7F"/>
        <w:sz w:val="18"/>
        <w:szCs w:val="18"/>
      </w:rPr>
      <w:fldChar w:fldCharType="begin"/>
    </w:r>
    <w:r>
      <w:rPr>
        <w:rFonts w:cs="Arial"/>
        <w:color w:val="7F7F7F"/>
        <w:sz w:val="18"/>
        <w:szCs w:val="18"/>
      </w:rPr>
      <w:instrText xml:space="preserve"> NUMPAGES   \* MERGEFORMAT </w:instrText>
    </w:r>
    <w:r>
      <w:rPr>
        <w:rFonts w:cs="Arial"/>
        <w:color w:val="7F7F7F"/>
        <w:sz w:val="18"/>
        <w:szCs w:val="18"/>
      </w:rPr>
      <w:fldChar w:fldCharType="separate"/>
    </w:r>
    <w:r w:rsidR="0040589F">
      <w:rPr>
        <w:rFonts w:cs="Arial"/>
        <w:noProof/>
        <w:color w:val="7F7F7F"/>
        <w:sz w:val="18"/>
        <w:szCs w:val="18"/>
      </w:rPr>
      <w:t>5</w:t>
    </w:r>
    <w:r>
      <w:rPr>
        <w:rFonts w:cs="Arial"/>
        <w:color w:val="7F7F7F"/>
        <w:sz w:val="18"/>
        <w:szCs w:val="18"/>
      </w:rPr>
      <w:fldChar w:fldCharType="end"/>
    </w:r>
  </w:p>
  <w:p w14:paraId="298937DA" w14:textId="0920638C" w:rsidR="00BC51B1" w:rsidRPr="009B07AD" w:rsidRDefault="00BC51B1" w:rsidP="009B07AD">
    <w:pPr>
      <w:pStyle w:val="Fuzeile"/>
      <w:pBdr>
        <w:top w:val="single" w:sz="4" w:space="4" w:color="auto"/>
      </w:pBdr>
      <w:rPr>
        <w:rFonts w:cs="Arial"/>
        <w:color w:val="7F7F7F"/>
        <w:sz w:val="18"/>
        <w:szCs w:val="18"/>
      </w:rPr>
    </w:pPr>
    <w:r>
      <w:rPr>
        <w:rFonts w:cs="Arial"/>
        <w:color w:val="7F7F7F"/>
        <w:sz w:val="18"/>
        <w:szCs w:val="18"/>
      </w:rPr>
      <w:t xml:space="preserve">Version </w:t>
    </w:r>
    <w:r w:rsidR="00D46EE9">
      <w:rPr>
        <w:rFonts w:cs="Arial"/>
        <w:color w:val="7F7F7F"/>
        <w:sz w:val="18"/>
        <w:szCs w:val="18"/>
      </w:rPr>
      <w:t>1.0</w:t>
    </w:r>
    <w:r>
      <w:rPr>
        <w:rFonts w:cs="Arial"/>
        <w:color w:val="7F7F7F"/>
        <w:sz w:val="18"/>
        <w:szCs w:val="18"/>
      </w:rPr>
      <w:t xml:space="preserve">  -  </w:t>
    </w:r>
    <w:r w:rsidRPr="009B07AD">
      <w:rPr>
        <w:rFonts w:cs="Arial"/>
        <w:color w:val="7F7F7F"/>
        <w:sz w:val="18"/>
        <w:szCs w:val="18"/>
      </w:rPr>
      <w:t xml:space="preserve">Stand: </w:t>
    </w:r>
    <w:r w:rsidR="00D46EE9">
      <w:rPr>
        <w:rFonts w:cs="Arial"/>
        <w:color w:val="7F7F7F"/>
        <w:sz w:val="18"/>
        <w:szCs w:val="18"/>
      </w:rPr>
      <w:t>04.04.2017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6A8DEB" w14:textId="77777777" w:rsidR="00BC51B1" w:rsidRDefault="00BC51B1" w:rsidP="00A23647">
    <w:pPr>
      <w:pStyle w:val="Fuzeile"/>
      <w:pBdr>
        <w:top w:val="single" w:sz="4" w:space="4" w:color="auto"/>
      </w:pBdr>
      <w:rPr>
        <w:rFonts w:cs="Arial"/>
        <w:color w:val="7F7F7F"/>
        <w:sz w:val="18"/>
        <w:szCs w:val="18"/>
      </w:rPr>
    </w:pPr>
    <w:r>
      <w:rPr>
        <w:rFonts w:cs="Arial"/>
        <w:color w:val="7F7F7F"/>
        <w:sz w:val="18"/>
        <w:szCs w:val="18"/>
      </w:rPr>
      <w:t>Änderungen mit Release 22.0 im Juli 2016</w:t>
    </w:r>
    <w:r w:rsidRPr="009B07AD">
      <w:rPr>
        <w:rFonts w:cs="Arial"/>
        <w:color w:val="7F7F7F"/>
        <w:sz w:val="18"/>
        <w:szCs w:val="18"/>
      </w:rPr>
      <w:tab/>
    </w:r>
    <w:r w:rsidRPr="009B07AD">
      <w:rPr>
        <w:rFonts w:cs="Arial"/>
        <w:color w:val="7F7F7F"/>
        <w:sz w:val="18"/>
        <w:szCs w:val="18"/>
      </w:rPr>
      <w:tab/>
    </w:r>
    <w:r>
      <w:rPr>
        <w:rFonts w:cs="Arial"/>
        <w:color w:val="7F7F7F"/>
        <w:sz w:val="18"/>
        <w:szCs w:val="18"/>
      </w:rPr>
      <w:fldChar w:fldCharType="begin"/>
    </w:r>
    <w:r>
      <w:rPr>
        <w:rFonts w:cs="Arial"/>
        <w:color w:val="7F7F7F"/>
        <w:sz w:val="18"/>
        <w:szCs w:val="18"/>
      </w:rPr>
      <w:instrText xml:space="preserve"> PAGE   \* MERGEFORMAT </w:instrText>
    </w:r>
    <w:r>
      <w:rPr>
        <w:rFonts w:cs="Arial"/>
        <w:color w:val="7F7F7F"/>
        <w:sz w:val="18"/>
        <w:szCs w:val="18"/>
      </w:rPr>
      <w:fldChar w:fldCharType="separate"/>
    </w:r>
    <w:r>
      <w:rPr>
        <w:rFonts w:cs="Arial"/>
        <w:noProof/>
        <w:color w:val="7F7F7F"/>
        <w:sz w:val="18"/>
        <w:szCs w:val="18"/>
      </w:rPr>
      <w:t>2</w:t>
    </w:r>
    <w:r>
      <w:rPr>
        <w:rFonts w:cs="Arial"/>
        <w:color w:val="7F7F7F"/>
        <w:sz w:val="18"/>
        <w:szCs w:val="18"/>
      </w:rPr>
      <w:fldChar w:fldCharType="end"/>
    </w:r>
    <w:r>
      <w:rPr>
        <w:rFonts w:cs="Arial"/>
        <w:color w:val="7F7F7F"/>
        <w:sz w:val="18"/>
        <w:szCs w:val="18"/>
      </w:rPr>
      <w:t xml:space="preserve"> von </w:t>
    </w:r>
    <w:r>
      <w:rPr>
        <w:rFonts w:cs="Arial"/>
        <w:color w:val="7F7F7F"/>
        <w:sz w:val="18"/>
        <w:szCs w:val="18"/>
      </w:rPr>
      <w:fldChar w:fldCharType="begin"/>
    </w:r>
    <w:r>
      <w:rPr>
        <w:rFonts w:cs="Arial"/>
        <w:color w:val="7F7F7F"/>
        <w:sz w:val="18"/>
        <w:szCs w:val="18"/>
      </w:rPr>
      <w:instrText xml:space="preserve"> NUMPAGES   \* MERGEFORMAT </w:instrText>
    </w:r>
    <w:r>
      <w:rPr>
        <w:rFonts w:cs="Arial"/>
        <w:color w:val="7F7F7F"/>
        <w:sz w:val="18"/>
        <w:szCs w:val="18"/>
      </w:rPr>
      <w:fldChar w:fldCharType="separate"/>
    </w:r>
    <w:r w:rsidR="0040589F">
      <w:rPr>
        <w:rFonts w:cs="Arial"/>
        <w:noProof/>
        <w:color w:val="7F7F7F"/>
        <w:sz w:val="18"/>
        <w:szCs w:val="18"/>
      </w:rPr>
      <w:t>5</w:t>
    </w:r>
    <w:r>
      <w:rPr>
        <w:rFonts w:cs="Arial"/>
        <w:color w:val="7F7F7F"/>
        <w:sz w:val="18"/>
        <w:szCs w:val="18"/>
      </w:rPr>
      <w:fldChar w:fldCharType="end"/>
    </w:r>
  </w:p>
  <w:p w14:paraId="25D33575" w14:textId="77777777" w:rsidR="00BC51B1" w:rsidRPr="009B07AD" w:rsidRDefault="00BC51B1" w:rsidP="00A23647">
    <w:pPr>
      <w:pStyle w:val="Fuzeile"/>
      <w:pBdr>
        <w:top w:val="single" w:sz="4" w:space="4" w:color="auto"/>
      </w:pBdr>
      <w:rPr>
        <w:rFonts w:cs="Arial"/>
        <w:color w:val="7F7F7F"/>
        <w:sz w:val="18"/>
        <w:szCs w:val="18"/>
      </w:rPr>
    </w:pPr>
    <w:r>
      <w:rPr>
        <w:rFonts w:cs="Arial"/>
        <w:color w:val="7F7F7F"/>
        <w:sz w:val="18"/>
        <w:szCs w:val="18"/>
      </w:rPr>
      <w:t xml:space="preserve">Version 1.0  -  </w:t>
    </w:r>
    <w:r w:rsidRPr="009B07AD">
      <w:rPr>
        <w:rFonts w:cs="Arial"/>
        <w:color w:val="7F7F7F"/>
        <w:sz w:val="18"/>
        <w:szCs w:val="18"/>
      </w:rPr>
      <w:t xml:space="preserve">Stand: </w:t>
    </w:r>
    <w:r>
      <w:rPr>
        <w:rFonts w:cs="Arial"/>
        <w:color w:val="7F7F7F"/>
        <w:sz w:val="18"/>
        <w:szCs w:val="18"/>
      </w:rPr>
      <w:t>29.07.2016</w:t>
    </w:r>
  </w:p>
  <w:p w14:paraId="32B68F1D" w14:textId="77777777" w:rsidR="00BC51B1" w:rsidRDefault="00BC51B1">
    <w:pPr>
      <w:pStyle w:val="Fuzeile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4C528FF" w14:textId="0D1664AA" w:rsidR="00BC51B1" w:rsidRDefault="00BC51B1" w:rsidP="00A23647">
    <w:pPr>
      <w:pStyle w:val="Fuzeile"/>
      <w:pBdr>
        <w:top w:val="single" w:sz="4" w:space="4" w:color="auto"/>
      </w:pBdr>
      <w:rPr>
        <w:rFonts w:cs="Arial"/>
        <w:color w:val="7F7F7F"/>
        <w:sz w:val="18"/>
        <w:szCs w:val="18"/>
      </w:rPr>
    </w:pPr>
    <w:r>
      <w:rPr>
        <w:rFonts w:cs="Arial"/>
        <w:color w:val="7F7F7F"/>
        <w:sz w:val="18"/>
        <w:szCs w:val="18"/>
      </w:rPr>
      <w:t>Änderungen mit Release 25.0 im April 2017</w:t>
    </w:r>
    <w:r w:rsidRPr="009B07AD">
      <w:rPr>
        <w:rFonts w:cs="Arial"/>
        <w:color w:val="7F7F7F"/>
        <w:sz w:val="18"/>
        <w:szCs w:val="18"/>
      </w:rPr>
      <w:tab/>
    </w:r>
    <w:r w:rsidRPr="009B07AD">
      <w:rPr>
        <w:rFonts w:cs="Arial"/>
        <w:color w:val="7F7F7F"/>
        <w:sz w:val="18"/>
        <w:szCs w:val="18"/>
      </w:rPr>
      <w:tab/>
    </w:r>
    <w:r>
      <w:rPr>
        <w:rFonts w:cs="Arial"/>
        <w:color w:val="7F7F7F"/>
        <w:sz w:val="18"/>
        <w:szCs w:val="18"/>
      </w:rPr>
      <w:fldChar w:fldCharType="begin"/>
    </w:r>
    <w:r>
      <w:rPr>
        <w:rFonts w:cs="Arial"/>
        <w:color w:val="7F7F7F"/>
        <w:sz w:val="18"/>
        <w:szCs w:val="18"/>
      </w:rPr>
      <w:instrText xml:space="preserve"> PAGE   \* MERGEFORMAT </w:instrText>
    </w:r>
    <w:r>
      <w:rPr>
        <w:rFonts w:cs="Arial"/>
        <w:color w:val="7F7F7F"/>
        <w:sz w:val="18"/>
        <w:szCs w:val="18"/>
      </w:rPr>
      <w:fldChar w:fldCharType="separate"/>
    </w:r>
    <w:r w:rsidR="0040589F">
      <w:rPr>
        <w:rFonts w:cs="Arial"/>
        <w:noProof/>
        <w:color w:val="7F7F7F"/>
        <w:sz w:val="18"/>
        <w:szCs w:val="18"/>
      </w:rPr>
      <w:t>2</w:t>
    </w:r>
    <w:r>
      <w:rPr>
        <w:rFonts w:cs="Arial"/>
        <w:color w:val="7F7F7F"/>
        <w:sz w:val="18"/>
        <w:szCs w:val="18"/>
      </w:rPr>
      <w:fldChar w:fldCharType="end"/>
    </w:r>
    <w:r>
      <w:rPr>
        <w:rFonts w:cs="Arial"/>
        <w:color w:val="7F7F7F"/>
        <w:sz w:val="18"/>
        <w:szCs w:val="18"/>
      </w:rPr>
      <w:t xml:space="preserve"> von </w:t>
    </w:r>
    <w:r>
      <w:rPr>
        <w:rFonts w:cs="Arial"/>
        <w:color w:val="7F7F7F"/>
        <w:sz w:val="18"/>
        <w:szCs w:val="18"/>
      </w:rPr>
      <w:fldChar w:fldCharType="begin"/>
    </w:r>
    <w:r>
      <w:rPr>
        <w:rFonts w:cs="Arial"/>
        <w:color w:val="7F7F7F"/>
        <w:sz w:val="18"/>
        <w:szCs w:val="18"/>
      </w:rPr>
      <w:instrText xml:space="preserve"> NUMPAGES   \* MERGEFORMAT </w:instrText>
    </w:r>
    <w:r>
      <w:rPr>
        <w:rFonts w:cs="Arial"/>
        <w:color w:val="7F7F7F"/>
        <w:sz w:val="18"/>
        <w:szCs w:val="18"/>
      </w:rPr>
      <w:fldChar w:fldCharType="separate"/>
    </w:r>
    <w:r w:rsidR="0040589F">
      <w:rPr>
        <w:rFonts w:cs="Arial"/>
        <w:noProof/>
        <w:color w:val="7F7F7F"/>
        <w:sz w:val="18"/>
        <w:szCs w:val="18"/>
      </w:rPr>
      <w:t>5</w:t>
    </w:r>
    <w:r>
      <w:rPr>
        <w:rFonts w:cs="Arial"/>
        <w:color w:val="7F7F7F"/>
        <w:sz w:val="18"/>
        <w:szCs w:val="18"/>
      </w:rPr>
      <w:fldChar w:fldCharType="end"/>
    </w:r>
  </w:p>
  <w:p w14:paraId="64272B99" w14:textId="51DD44A8" w:rsidR="00BC51B1" w:rsidRDefault="00BC51B1" w:rsidP="00E36B99">
    <w:pPr>
      <w:pStyle w:val="Fuzeile"/>
      <w:pBdr>
        <w:top w:val="single" w:sz="4" w:space="4" w:color="auto"/>
      </w:pBdr>
    </w:pPr>
    <w:r>
      <w:rPr>
        <w:rFonts w:cs="Arial"/>
        <w:color w:val="7F7F7F"/>
        <w:sz w:val="18"/>
        <w:szCs w:val="18"/>
      </w:rPr>
      <w:t xml:space="preserve">Version 0.1  -  </w:t>
    </w:r>
    <w:r w:rsidRPr="009B07AD">
      <w:rPr>
        <w:rFonts w:cs="Arial"/>
        <w:color w:val="7F7F7F"/>
        <w:sz w:val="18"/>
        <w:szCs w:val="18"/>
      </w:rPr>
      <w:t xml:space="preserve">Stand: </w:t>
    </w:r>
    <w:r>
      <w:rPr>
        <w:rFonts w:cs="Arial"/>
        <w:color w:val="7F7F7F"/>
        <w:sz w:val="18"/>
        <w:szCs w:val="18"/>
      </w:rPr>
      <w:t>15.03.2017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DC07050" w14:textId="77777777" w:rsidR="00BC51B1" w:rsidRDefault="00BC51B1">
      <w:r>
        <w:separator/>
      </w:r>
    </w:p>
  </w:footnote>
  <w:footnote w:type="continuationSeparator" w:id="0">
    <w:p w14:paraId="6AA17DD5" w14:textId="77777777" w:rsidR="00BC51B1" w:rsidRDefault="00BC51B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708625" w14:textId="77777777" w:rsidR="00BC51B1" w:rsidRDefault="00BC51B1">
    <w:pPr>
      <w:pStyle w:val="Kopfzeile"/>
    </w:pPr>
  </w:p>
  <w:p w14:paraId="48D6EAD2" w14:textId="77777777" w:rsidR="00BC51B1" w:rsidRDefault="00BC51B1" w:rsidP="002F05C7">
    <w:pPr>
      <w:pStyle w:val="Kopfzeile"/>
    </w:pPr>
    <w:r w:rsidRPr="00C82896">
      <w:rPr>
        <w:noProof/>
        <w:lang w:eastAsia="de-DE"/>
      </w:rPr>
      <w:drawing>
        <wp:anchor distT="0" distB="0" distL="114300" distR="114300" simplePos="0" relativeHeight="251661312" behindDoc="1" locked="0" layoutInCell="1" allowOverlap="1" wp14:anchorId="54A0CA21" wp14:editId="37772BBB">
          <wp:simplePos x="0" y="0"/>
          <wp:positionH relativeFrom="page">
            <wp:posOffset>781685</wp:posOffset>
          </wp:positionH>
          <wp:positionV relativeFrom="page">
            <wp:posOffset>1011555</wp:posOffset>
          </wp:positionV>
          <wp:extent cx="928370" cy="194310"/>
          <wp:effectExtent l="0" t="0" r="5080" b="0"/>
          <wp:wrapTight wrapText="bothSides">
            <wp:wrapPolygon edited="0">
              <wp:start x="17286" y="0"/>
              <wp:lineTo x="0" y="0"/>
              <wp:lineTo x="0" y="19059"/>
              <wp:lineTo x="21275" y="19059"/>
              <wp:lineTo x="21275" y="2118"/>
              <wp:lineTo x="19502" y="0"/>
              <wp:lineTo x="17286" y="0"/>
            </wp:wrapPolygon>
          </wp:wrapTight>
          <wp:docPr id="5" name="Bild 10" descr="BL_Logo_2010_4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0" descr="BL_Logo_2010_4c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8370" cy="194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2896"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1D5734E" wp14:editId="24B57764">
              <wp:simplePos x="0" y="0"/>
              <wp:positionH relativeFrom="page">
                <wp:posOffset>781685</wp:posOffset>
              </wp:positionH>
              <wp:positionV relativeFrom="page">
                <wp:posOffset>494030</wp:posOffset>
              </wp:positionV>
              <wp:extent cx="5381625" cy="543560"/>
              <wp:effectExtent l="0" t="0" r="9525" b="8890"/>
              <wp:wrapTight wrapText="bothSides">
                <wp:wrapPolygon edited="0">
                  <wp:start x="0" y="0"/>
                  <wp:lineTo x="0" y="21196"/>
                  <wp:lineTo x="21562" y="21196"/>
                  <wp:lineTo x="21562" y="0"/>
                  <wp:lineTo x="0" y="0"/>
                </wp:wrapPolygon>
              </wp:wrapTight>
              <wp:docPr id="9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81625" cy="543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69992A" w14:textId="77777777" w:rsidR="00BC51B1" w:rsidRDefault="00BC51B1" w:rsidP="002F05C7">
                          <w:pPr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</w:pPr>
                          <w:r w:rsidRPr="004C12E9"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 xml:space="preserve">HKM </w:t>
                          </w:r>
                          <w:r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>Referat Z.6</w:t>
                          </w:r>
                        </w:p>
                        <w:p w14:paraId="5825D6F1" w14:textId="77777777" w:rsidR="00BC51B1" w:rsidRPr="004C12E9" w:rsidRDefault="00BC51B1" w:rsidP="002F05C7">
                          <w:pPr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</w:pPr>
                          <w:r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>E-</w:t>
                          </w:r>
                          <w:proofErr w:type="spellStart"/>
                          <w:r w:rsidRPr="004C12E9"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>Gove</w:t>
                          </w:r>
                          <w:r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>r</w:t>
                          </w:r>
                          <w:r w:rsidRPr="004C12E9"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>nment</w:t>
                          </w:r>
                          <w:proofErr w:type="spellEnd"/>
                          <w:r w:rsidRPr="004C12E9"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>-Verfahren und Geschäftsprozessmanagement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6" type="#_x0000_t202" style="position:absolute;margin-left:61.55pt;margin-top:38.9pt;width:423.75pt;height:42.8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" filled="f" stroked="f">
              <v:textbox inset="0,0,0,0">
                <w:txbxContent>
                  <w:p w14:paraId="7269992A" w14:textId="77777777" w:rsidR="00BC51B1" w:rsidRDefault="00BC51B1" w:rsidP="002F05C7">
                    <w:pPr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</w:pPr>
                    <w:r w:rsidRPr="004C12E9"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 xml:space="preserve">HKM </w:t>
                    </w:r>
                    <w:r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>Referat Z.6</w:t>
                    </w:r>
                  </w:p>
                  <w:p w14:paraId="5825D6F1" w14:textId="77777777" w:rsidR="00BC51B1" w:rsidRPr="004C12E9" w:rsidRDefault="00BC51B1" w:rsidP="002F05C7">
                    <w:pPr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</w:pPr>
                    <w:r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>E-</w:t>
                    </w:r>
                    <w:proofErr w:type="spellStart"/>
                    <w:r w:rsidRPr="004C12E9"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>Gove</w:t>
                    </w:r>
                    <w:r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>r</w:t>
                    </w:r>
                    <w:r w:rsidRPr="004C12E9"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>nment</w:t>
                    </w:r>
                    <w:proofErr w:type="spellEnd"/>
                    <w:r w:rsidRPr="004C12E9"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>-Verfahren und Geschäftsprozessmanagement</w:t>
                    </w:r>
                  </w:p>
                </w:txbxContent>
              </v:textbox>
              <w10:wrap type="tight" anchorx="page" anchory="page"/>
            </v:shape>
          </w:pict>
        </mc:Fallback>
      </mc:AlternateContent>
    </w:r>
    <w:r w:rsidRPr="00C82896">
      <w:rPr>
        <w:noProof/>
        <w:lang w:eastAsia="de-DE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0B1FB23" wp14:editId="26FC5651">
              <wp:simplePos x="0" y="0"/>
              <wp:positionH relativeFrom="page">
                <wp:posOffset>4445</wp:posOffset>
              </wp:positionH>
              <wp:positionV relativeFrom="page">
                <wp:posOffset>602615</wp:posOffset>
              </wp:positionV>
              <wp:extent cx="359410" cy="3282950"/>
              <wp:effectExtent l="0" t="0" r="2540" b="0"/>
              <wp:wrapTight wrapText="bothSides">
                <wp:wrapPolygon edited="0">
                  <wp:start x="0" y="0"/>
                  <wp:lineTo x="0" y="2381"/>
                  <wp:lineTo x="10304" y="4011"/>
                  <wp:lineTo x="0" y="5014"/>
                  <wp:lineTo x="0" y="7395"/>
                  <wp:lineTo x="10304" y="8022"/>
                  <wp:lineTo x="0" y="9776"/>
                  <wp:lineTo x="0" y="12158"/>
                  <wp:lineTo x="10304" y="14038"/>
                  <wp:lineTo x="0" y="14414"/>
                  <wp:lineTo x="0" y="16921"/>
                  <wp:lineTo x="10304" y="18049"/>
                  <wp:lineTo x="0" y="19177"/>
                  <wp:lineTo x="0" y="21433"/>
                  <wp:lineTo x="20608" y="21433"/>
                  <wp:lineTo x="20608" y="19177"/>
                  <wp:lineTo x="10304" y="18049"/>
                  <wp:lineTo x="20608" y="16921"/>
                  <wp:lineTo x="20608" y="14414"/>
                  <wp:lineTo x="10304" y="14038"/>
                  <wp:lineTo x="20608" y="12158"/>
                  <wp:lineTo x="20608" y="9776"/>
                  <wp:lineTo x="10304" y="8022"/>
                  <wp:lineTo x="20608" y="7395"/>
                  <wp:lineTo x="20608" y="5014"/>
                  <wp:lineTo x="10304" y="4011"/>
                  <wp:lineTo x="20608" y="2381"/>
                  <wp:lineTo x="20608" y="0"/>
                  <wp:lineTo x="0" y="0"/>
                </wp:wrapPolygon>
              </wp:wrapTight>
              <wp:docPr id="15" name="Gruppieren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9410" cy="3282950"/>
                        <a:chOff x="0" y="0"/>
                        <a:chExt cx="360045" cy="3284116"/>
                      </a:xfrm>
                    </wpg:grpSpPr>
                    <wps:wsp>
                      <wps:cNvPr id="2" name="Rectangle 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  <wps:wsp>
                      <wps:cNvPr id="3" name="Rectangle 15"/>
                      <wps:cNvSpPr>
                        <a:spLocks noChangeArrowheads="1"/>
                      </wps:cNvSpPr>
                      <wps:spPr bwMode="auto">
                        <a:xfrm>
                          <a:off x="0" y="763675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  <wps:wsp>
                      <wps:cNvPr id="11" name="Rectangle 16"/>
                      <wps:cNvSpPr>
                        <a:spLocks noChangeArrowheads="1"/>
                      </wps:cNvSpPr>
                      <wps:spPr bwMode="auto">
                        <a:xfrm>
                          <a:off x="0" y="1482132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  <wps:wsp>
                      <wps:cNvPr id="21" name="Rectangle 17"/>
                      <wps:cNvSpPr>
                        <a:spLocks noChangeArrowheads="1"/>
                      </wps:cNvSpPr>
                      <wps:spPr bwMode="auto">
                        <a:xfrm>
                          <a:off x="0" y="2205614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  <wps:wsp>
                      <wps:cNvPr id="23" name="Rectangle 18"/>
                      <wps:cNvSpPr>
                        <a:spLocks noChangeArrowheads="1"/>
                      </wps:cNvSpPr>
                      <wps:spPr bwMode="auto">
                        <a:xfrm>
                          <a:off x="0" y="2924071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pieren 15" o:spid="_x0000_s1026" style="position:absolute;margin-left:.35pt;margin-top:47.45pt;width:28.3pt;height:258.5pt;z-index:251659264;mso-position-horizontal-relative:page;mso-position-vertical-relative:page;mso-width-relative:margin;mso-height-relative:margin" coordsize="3600,32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">
              <v:rect id="Rectangle 5" o:spid="_x0000_s1027" style="position:absolute;width:3600;height:3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O2V8MA&#10;AADaAAAADwAAAGRycy9kb3ducmV2LnhtbESPT4vCMBTE7wt+h/AEb2uqokjXKFp2WQ9e/AN7fTTP&#10;tNi8dJtsrfvpjSB4HGbmN8xi1dlKtNT40rGC0TABQZw7XbJRcDp+vc9B+ICssXJMCm7kYbXsvS0w&#10;1e7Ke2oPwYgIYZ+igiKEOpXS5wVZ9ENXE0fv7BqLIcrGSN3gNcJtJcdJMpMWS44LBdaUFZRfDn9W&#10;QXv5/Z7i5POWzTb1/87/OGOyrVKDfrf+ABGoC6/ws73VCsbwuBJvgFze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uO2V8MAAADaAAAADwAAAAAAAAAAAAAAAACYAgAAZHJzL2Rv&#10;d25yZXYueG1sUEsFBgAAAAAEAAQA9QAAAIgDAAAAAA==&#10;" fillcolor="#d20000" stroked="f" strokecolor="#4a7ebb" strokeweight="1.5pt">
                <v:shadow opacity="22938f" offset="0"/>
                <v:textbox inset=",7.2pt,,7.2pt"/>
              </v:rect>
              <v:rect id="Rectangle 15" o:spid="_x0000_s1028" style="position:absolute;top:7636;width:3600;height:36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8TzMQA&#10;AADaAAAADwAAAGRycy9kb3ducmV2LnhtbESPQWvCQBSE74X+h+UVems2VZSSugYbLHroRVvo9ZF9&#10;bkKyb2N2jdFf7xaEHoeZ+YZZ5KNtxUC9rx0reE1SEMSl0zUbBT/fny9vIHxA1tg6JgUX8pAvHx8W&#10;mGl35h0N+2BEhLDPUEEVQpdJ6cuKLPrEdcTRO7jeYoiyN1L3eI5w28pJms6lxZrjQoUdFRWVzf5k&#10;FQzNcTPD6fpSzD+665f/dcYUW6Wen8bVO4hAY/gP39tbrWAKf1fiDZ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2vE8zEAAAA2gAAAA8AAAAAAAAAAAAAAAAAmAIAAGRycy9k&#10;b3ducmV2LnhtbFBLBQYAAAAABAAEAPUAAACJAwAAAAA=&#10;" fillcolor="#d20000" stroked="f" strokecolor="#4a7ebb" strokeweight="1.5pt">
                <v:shadow opacity="22938f" offset="0"/>
                <v:textbox inset=",7.2pt,,7.2pt"/>
              </v:rect>
              <v:rect id="Rectangle 16" o:spid="_x0000_s1029" style="position:absolute;top:14821;width:3600;height:3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7RPMIA&#10;AADbAAAADwAAAGRycy9kb3ducmV2LnhtbERPTWvCQBC9F/wPywi9NRtbKpK6Bg2VevBSK/Q6ZMdN&#10;SHY2ZtcY++u7QqG3ebzPWeajbcVAva8dK5glKQji0umajYLj1/ZpAcIHZI2tY1JwIw/5avKwxEy7&#10;K3/ScAhGxBD2GSqoQugyKX1ZkUWfuI44cifXWwwR9kbqHq8x3LbyOU3n0mLNsaHCjoqKyuZwsQqG&#10;5vzxii/vt2K+6X72/tsZU+yUepyO6zcQgcbwL/5z73ScP4P7L/EAuf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LtE8wgAAANsAAAAPAAAAAAAAAAAAAAAAAJgCAABkcnMvZG93&#10;bnJldi54bWxQSwUGAAAAAAQABAD1AAAAhwMAAAAA&#10;" fillcolor="#d20000" stroked="f" strokecolor="#4a7ebb" strokeweight="1.5pt">
                <v:shadow opacity="22938f" offset="0"/>
                <v:textbox inset=",7.2pt,,7.2pt"/>
              </v:rect>
              <v:rect id="Rectangle 17" o:spid="_x0000_s1030" style="position:absolute;top:22056;width:3600;height:3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0IbgcQA&#10;AADbAAAADwAAAGRycy9kb3ducmV2LnhtbESPQWvCQBSE7wX/w/IEb3WjUpHUNWho0UMvVcHrI/u6&#10;Ccm+TbPbGP313ULB4zAz3zDrbLCN6KnzlWMFs2kCgrhwumKj4Hx6f16B8AFZY+OYFNzIQ7YZPa0x&#10;1e7Kn9QfgxERwj5FBWUIbSqlL0qy6KeuJY7el+sshig7I3WH1wi3jZwnyVJarDgulNhSXlJRH3+s&#10;gr7+3r/g4u2WL3ft/cNfnDH5QanJeNi+ggg0hEf4v33QCuYz+PsSf4D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NCG4HEAAAA2wAAAA8AAAAAAAAAAAAAAAAAmAIAAGRycy9k&#10;b3ducmV2LnhtbFBLBQYAAAAABAAEAPUAAACJAwAAAAA=&#10;" fillcolor="#d20000" stroked="f" strokecolor="#4a7ebb" strokeweight="1.5pt">
                <v:shadow opacity="22938f" offset="0"/>
                <v:textbox inset=",7.2pt,,7.2pt"/>
              </v:rect>
              <v:rect id="Rectangle 18" o:spid="_x0000_s1031" style="position:absolute;top:29240;width:3600;height:36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wgbcQA&#10;AADbAAAADwAAAGRycy9kb3ducmV2LnhtbESPQWvCQBSE70L/w/IKvZlNFaWkrqENFj30oi30+si+&#10;bkKyb9PsGqO/3i0IHoeZ+YZZ5aNtxUC9rx0reE5SEMSl0zUbBd9fH9MXED4ga2wdk4IzecjXD5MV&#10;ZtqdeE/DIRgRIewzVFCF0GVS+rIiiz5xHXH0fl1vMUTZG6l7PEW4beUsTZfSYs1xocKOiorK5nC0&#10;Cobmb7vA+eZcLN+7y6f/ccYUO6WeHse3VxCBxnAP39o7rWA2h/8v8QfI9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zcIG3EAAAA2wAAAA8AAAAAAAAAAAAAAAAAmAIAAGRycy9k&#10;b3ducmV2LnhtbFBLBQYAAAAABAAEAPUAAACJAwAAAAA=&#10;" fillcolor="#d20000" stroked="f" strokecolor="#4a7ebb" strokeweight="1.5pt">
                <v:shadow opacity="22938f" offset="0"/>
                <v:textbox inset=",7.2pt,,7.2pt"/>
              </v:rect>
              <w10:wrap type="tight" anchorx="page" anchory="page"/>
            </v:group>
          </w:pict>
        </mc:Fallback>
      </mc:AlternateContent>
    </w:r>
  </w:p>
  <w:p w14:paraId="3EB3D0F7" w14:textId="77777777" w:rsidR="00BC51B1" w:rsidRDefault="00BC51B1">
    <w:pPr>
      <w:pStyle w:val="Kopfzeile"/>
    </w:pPr>
    <w:r w:rsidRPr="00C82896">
      <w:rPr>
        <w:noProof/>
        <w:lang w:eastAsia="de-DE"/>
      </w:rPr>
      <w:drawing>
        <wp:anchor distT="0" distB="0" distL="114300" distR="114300" simplePos="0" relativeHeight="251662336" behindDoc="0" locked="0" layoutInCell="1" allowOverlap="1" wp14:anchorId="39882AC8" wp14:editId="37DE0DD4">
          <wp:simplePos x="0" y="0"/>
          <wp:positionH relativeFrom="column">
            <wp:posOffset>5310174</wp:posOffset>
          </wp:positionH>
          <wp:positionV relativeFrom="page">
            <wp:posOffset>545465</wp:posOffset>
          </wp:positionV>
          <wp:extent cx="820420" cy="1061720"/>
          <wp:effectExtent l="0" t="0" r="0" b="5080"/>
          <wp:wrapNone/>
          <wp:docPr id="6" name="Bild 1" descr="HM_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" descr="HM_4C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0420" cy="1061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DC9B64" w14:textId="77777777" w:rsidR="00BC51B1" w:rsidRDefault="00BC51B1">
    <w:pPr>
      <w:pStyle w:val="Kopfzeile"/>
    </w:pPr>
  </w:p>
  <w:p w14:paraId="1E4202DB" w14:textId="77777777" w:rsidR="00BC51B1" w:rsidRDefault="00BC51B1" w:rsidP="002F05C7">
    <w:pPr>
      <w:pStyle w:val="Kopfzeile"/>
    </w:pPr>
  </w:p>
  <w:p w14:paraId="65744684" w14:textId="77777777" w:rsidR="00BC51B1" w:rsidRDefault="00BC51B1">
    <w:pPr>
      <w:pStyle w:val="Kopfzeil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B139BCC" w14:textId="77777777" w:rsidR="00BC51B1" w:rsidRPr="00A23647" w:rsidRDefault="00BC51B1" w:rsidP="00A23647">
    <w:pPr>
      <w:pStyle w:val="Kopfzeil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44.05pt;height:32.25pt" o:bullet="t">
        <v:imagedata r:id="rId1" o:title="ausrufezeichen_klein"/>
      </v:shape>
    </w:pict>
  </w:numPicBullet>
  <w:numPicBullet w:numPicBulletId="1">
    <w:pict>
      <v:shape id="_x0000_i1027" type="#_x0000_t75" style="width:27.95pt;height:16.1pt" o:bullet="t">
        <v:imagedata r:id="rId2" o:title="Unbenannt"/>
      </v:shape>
    </w:pict>
  </w:numPicBullet>
  <w:numPicBullet w:numPicBulletId="2">
    <w:pict>
      <v:shape id="_x0000_i1028" type="#_x0000_t75" style="width:30.1pt;height:23.65pt" o:bullet="t">
        <v:imagedata r:id="rId3" o:title="info1"/>
      </v:shape>
    </w:pict>
  </w:numPicBullet>
  <w:numPicBullet w:numPicBulletId="3">
    <w:pict>
      <v:shape id="_x0000_i1029" type="#_x0000_t75" style="width:682.4pt;height:682.4pt" o:bullet="t">
        <v:imagedata r:id="rId4" o:title="task"/>
      </v:shape>
    </w:pict>
  </w:numPicBullet>
  <w:abstractNum w:abstractNumId="0">
    <w:nsid w:val="FFFFFF7C"/>
    <w:multiLevelType w:val="singleLevel"/>
    <w:tmpl w:val="AFB8912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584E199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D54C4B8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533CBB3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6B6A23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D2EE8A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B7A013F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7410E44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F7C49C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9E3C14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0B0040B"/>
    <w:multiLevelType w:val="hybridMultilevel"/>
    <w:tmpl w:val="4870863A"/>
    <w:lvl w:ilvl="0" w:tplc="86B8A26A">
      <w:numFmt w:val="bullet"/>
      <w:lvlText w:val=""/>
      <w:lvlJc w:val="left"/>
      <w:pPr>
        <w:ind w:left="420" w:hanging="360"/>
      </w:pPr>
      <w:rPr>
        <w:rFonts w:ascii="Symbol" w:eastAsiaTheme="minorHAnsi" w:hAnsi="Symbol" w:cs="Arial" w:hint="default"/>
      </w:rPr>
    </w:lvl>
    <w:lvl w:ilvl="1" w:tplc="0407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1">
    <w:nsid w:val="07602DFD"/>
    <w:multiLevelType w:val="multilevel"/>
    <w:tmpl w:val="DE42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89163CB"/>
    <w:multiLevelType w:val="multilevel"/>
    <w:tmpl w:val="4C98E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0CFA1064"/>
    <w:multiLevelType w:val="multilevel"/>
    <w:tmpl w:val="C6EAA618"/>
    <w:lvl w:ilvl="0">
      <w:start w:val="1"/>
      <w:numFmt w:val="decimal"/>
      <w:pStyle w:val="berschrift2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berschrift3"/>
      <w:lvlText w:val="%1.%2"/>
      <w:lvlJc w:val="left"/>
      <w:pPr>
        <w:ind w:left="576" w:hanging="576"/>
      </w:pPr>
    </w:lvl>
    <w:lvl w:ilvl="2">
      <w:start w:val="1"/>
      <w:numFmt w:val="decimal"/>
      <w:pStyle w:val="berschrift4"/>
      <w:lvlText w:val="%1.%2.%3"/>
      <w:lvlJc w:val="left"/>
      <w:pPr>
        <w:ind w:left="143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4">
    <w:nsid w:val="12225009"/>
    <w:multiLevelType w:val="multilevel"/>
    <w:tmpl w:val="4EB4A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1BC63235"/>
    <w:multiLevelType w:val="hybridMultilevel"/>
    <w:tmpl w:val="7334ECC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7EC32BE"/>
    <w:multiLevelType w:val="hybridMultilevel"/>
    <w:tmpl w:val="7334ECC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82C6444"/>
    <w:multiLevelType w:val="hybridMultilevel"/>
    <w:tmpl w:val="402ADD0C"/>
    <w:lvl w:ilvl="0" w:tplc="D8442DF8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24"/>
        <w:szCs w:val="24"/>
      </w:rPr>
    </w:lvl>
    <w:lvl w:ilvl="1" w:tplc="04070003">
      <w:start w:val="1"/>
      <w:numFmt w:val="bullet"/>
      <w:lvlText w:val="o"/>
      <w:lvlJc w:val="left"/>
      <w:pPr>
        <w:tabs>
          <w:tab w:val="num" w:pos="1083"/>
        </w:tabs>
        <w:ind w:left="1083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1803"/>
        </w:tabs>
        <w:ind w:left="1803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523"/>
        </w:tabs>
        <w:ind w:left="2523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243"/>
        </w:tabs>
        <w:ind w:left="3243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3963"/>
        </w:tabs>
        <w:ind w:left="3963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4683"/>
        </w:tabs>
        <w:ind w:left="4683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403"/>
        </w:tabs>
        <w:ind w:left="5403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123"/>
        </w:tabs>
        <w:ind w:left="6123" w:hanging="360"/>
      </w:pPr>
      <w:rPr>
        <w:rFonts w:ascii="Wingdings" w:hAnsi="Wingdings" w:cs="Wingdings" w:hint="default"/>
      </w:rPr>
    </w:lvl>
  </w:abstractNum>
  <w:abstractNum w:abstractNumId="18">
    <w:nsid w:val="2E6044A0"/>
    <w:multiLevelType w:val="multilevel"/>
    <w:tmpl w:val="BDB0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B21170C"/>
    <w:multiLevelType w:val="hybridMultilevel"/>
    <w:tmpl w:val="07F00436"/>
    <w:lvl w:ilvl="0" w:tplc="C7DA82C8">
      <w:start w:val="1"/>
      <w:numFmt w:val="bullet"/>
      <w:pStyle w:val="LDAchtung"/>
      <w:lvlText w:val=""/>
      <w:lvlPicBulletId w:val="0"/>
      <w:lvlJc w:val="left"/>
      <w:pPr>
        <w:ind w:left="928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>
    <w:nsid w:val="42BF54AA"/>
    <w:multiLevelType w:val="hybridMultilevel"/>
    <w:tmpl w:val="7B6C56C8"/>
    <w:lvl w:ilvl="0" w:tplc="07269494">
      <w:start w:val="1"/>
      <w:numFmt w:val="bullet"/>
      <w:pStyle w:val="LDAufgabenliste"/>
      <w:lvlText w:val=""/>
      <w:lvlPicBulletId w:val="3"/>
      <w:lvlJc w:val="left"/>
      <w:pPr>
        <w:ind w:left="1571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>
    <w:nsid w:val="45336D8C"/>
    <w:multiLevelType w:val="hybridMultilevel"/>
    <w:tmpl w:val="F9FCD116"/>
    <w:lvl w:ilvl="0" w:tplc="F6164D6E">
      <w:start w:val="31"/>
      <w:numFmt w:val="bullet"/>
      <w:lvlText w:val="-"/>
      <w:lvlJc w:val="left"/>
      <w:pPr>
        <w:ind w:left="1068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>
    <w:nsid w:val="45341FD2"/>
    <w:multiLevelType w:val="hybridMultilevel"/>
    <w:tmpl w:val="31AE6558"/>
    <w:lvl w:ilvl="0" w:tplc="3C38B1E4">
      <w:start w:val="1"/>
      <w:numFmt w:val="bullet"/>
      <w:pStyle w:val="LDTIPP"/>
      <w:lvlText w:val=""/>
      <w:lvlPicBulletId w:val="1"/>
      <w:lvlJc w:val="left"/>
      <w:pPr>
        <w:ind w:left="1779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23">
    <w:nsid w:val="50396AA8"/>
    <w:multiLevelType w:val="hybridMultilevel"/>
    <w:tmpl w:val="467C862A"/>
    <w:lvl w:ilvl="0" w:tplc="96AA74FA">
      <w:start w:val="1"/>
      <w:numFmt w:val="bullet"/>
      <w:pStyle w:val="LDHinweis"/>
      <w:lvlText w:val=""/>
      <w:lvlPicBulletId w:val="2"/>
      <w:lvlJc w:val="left"/>
      <w:pPr>
        <w:ind w:left="1637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24">
    <w:nsid w:val="553800F5"/>
    <w:multiLevelType w:val="hybridMultilevel"/>
    <w:tmpl w:val="93C2E628"/>
    <w:lvl w:ilvl="0" w:tplc="3A12173C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94" w:hanging="360"/>
      </w:pPr>
    </w:lvl>
    <w:lvl w:ilvl="2" w:tplc="0407001B" w:tentative="1">
      <w:start w:val="1"/>
      <w:numFmt w:val="lowerRoman"/>
      <w:lvlText w:val="%3."/>
      <w:lvlJc w:val="right"/>
      <w:pPr>
        <w:ind w:left="1814" w:hanging="180"/>
      </w:pPr>
    </w:lvl>
    <w:lvl w:ilvl="3" w:tplc="0407000F" w:tentative="1">
      <w:start w:val="1"/>
      <w:numFmt w:val="decimal"/>
      <w:lvlText w:val="%4."/>
      <w:lvlJc w:val="left"/>
      <w:pPr>
        <w:ind w:left="2534" w:hanging="360"/>
      </w:pPr>
    </w:lvl>
    <w:lvl w:ilvl="4" w:tplc="04070019" w:tentative="1">
      <w:start w:val="1"/>
      <w:numFmt w:val="lowerLetter"/>
      <w:lvlText w:val="%5."/>
      <w:lvlJc w:val="left"/>
      <w:pPr>
        <w:ind w:left="3254" w:hanging="360"/>
      </w:pPr>
    </w:lvl>
    <w:lvl w:ilvl="5" w:tplc="0407001B" w:tentative="1">
      <w:start w:val="1"/>
      <w:numFmt w:val="lowerRoman"/>
      <w:lvlText w:val="%6."/>
      <w:lvlJc w:val="right"/>
      <w:pPr>
        <w:ind w:left="3974" w:hanging="180"/>
      </w:pPr>
    </w:lvl>
    <w:lvl w:ilvl="6" w:tplc="0407000F" w:tentative="1">
      <w:start w:val="1"/>
      <w:numFmt w:val="decimal"/>
      <w:lvlText w:val="%7."/>
      <w:lvlJc w:val="left"/>
      <w:pPr>
        <w:ind w:left="4694" w:hanging="360"/>
      </w:pPr>
    </w:lvl>
    <w:lvl w:ilvl="7" w:tplc="04070019" w:tentative="1">
      <w:start w:val="1"/>
      <w:numFmt w:val="lowerLetter"/>
      <w:lvlText w:val="%8."/>
      <w:lvlJc w:val="left"/>
      <w:pPr>
        <w:ind w:left="5414" w:hanging="360"/>
      </w:pPr>
    </w:lvl>
    <w:lvl w:ilvl="8" w:tplc="0407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25">
    <w:nsid w:val="5C3E0B25"/>
    <w:multiLevelType w:val="hybridMultilevel"/>
    <w:tmpl w:val="E42E37AC"/>
    <w:lvl w:ilvl="0" w:tplc="0F4A08AE">
      <w:start w:val="1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1747CBC"/>
    <w:multiLevelType w:val="hybridMultilevel"/>
    <w:tmpl w:val="C4CEB4F2"/>
    <w:lvl w:ilvl="0" w:tplc="27EA9D76">
      <w:start w:val="1"/>
      <w:numFmt w:val="decimal"/>
      <w:pStyle w:val="Nummerierung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90B192A"/>
    <w:multiLevelType w:val="hybridMultilevel"/>
    <w:tmpl w:val="D94CC4E6"/>
    <w:lvl w:ilvl="0" w:tplc="29AAB66E">
      <w:start w:val="1"/>
      <w:numFmt w:val="bullet"/>
      <w:pStyle w:val="LDAuflistungHandlungen"/>
      <w:lvlText w:val=""/>
      <w:lvlJc w:val="left"/>
      <w:pPr>
        <w:ind w:left="2346" w:hanging="360"/>
      </w:pPr>
      <w:rPr>
        <w:rFonts w:ascii="Wingdings" w:hAnsi="Wingdings" w:hint="default"/>
        <w:color w:val="C00000"/>
        <w:sz w:val="22"/>
        <w:u w:color="C00000"/>
      </w:rPr>
    </w:lvl>
    <w:lvl w:ilvl="1" w:tplc="04070003">
      <w:start w:val="1"/>
      <w:numFmt w:val="bullet"/>
      <w:lvlText w:val="o"/>
      <w:lvlJc w:val="left"/>
      <w:pPr>
        <w:ind w:left="30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7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5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2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9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6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3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106" w:hanging="360"/>
      </w:pPr>
      <w:rPr>
        <w:rFonts w:ascii="Wingdings" w:hAnsi="Wingdings" w:hint="default"/>
      </w:rPr>
    </w:lvl>
  </w:abstractNum>
  <w:abstractNum w:abstractNumId="28">
    <w:nsid w:val="6DC31F1F"/>
    <w:multiLevelType w:val="hybridMultilevel"/>
    <w:tmpl w:val="C246947E"/>
    <w:lvl w:ilvl="0" w:tplc="F1504516">
      <w:numFmt w:val="bullet"/>
      <w:lvlText w:val="-"/>
      <w:lvlJc w:val="left"/>
      <w:pPr>
        <w:ind w:left="1069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9">
    <w:nsid w:val="6F9A29BE"/>
    <w:multiLevelType w:val="hybridMultilevel"/>
    <w:tmpl w:val="9AA0955C"/>
    <w:lvl w:ilvl="0" w:tplc="660E7E3A">
      <w:start w:val="11"/>
      <w:numFmt w:val="bullet"/>
      <w:pStyle w:val="LDAuflistungzweiteEbene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7BA5D90"/>
    <w:multiLevelType w:val="multilevel"/>
    <w:tmpl w:val="D02EEDD6"/>
    <w:lvl w:ilvl="0">
      <w:start w:val="1"/>
      <w:numFmt w:val="decimal"/>
      <w:lvlText w:val="Abb %1."/>
      <w:lvlJc w:val="left"/>
      <w:pPr>
        <w:ind w:left="1418" w:hanging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5895"/>
        </w:tabs>
        <w:ind w:left="5895" w:hanging="360"/>
      </w:pPr>
      <w:rPr>
        <w:rFonts w:ascii="Arial" w:eastAsia="Times New Roman" w:hAnsi="Arial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6615"/>
        </w:tabs>
        <w:ind w:left="6615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7335"/>
        </w:tabs>
        <w:ind w:left="733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8055"/>
        </w:tabs>
        <w:ind w:left="805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8775"/>
        </w:tabs>
        <w:ind w:left="877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9495"/>
        </w:tabs>
        <w:ind w:left="949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0215"/>
        </w:tabs>
        <w:ind w:left="1021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10935"/>
        </w:tabs>
        <w:ind w:left="10935" w:hanging="180"/>
      </w:pPr>
      <w:rPr>
        <w:rFonts w:hint="default"/>
      </w:rPr>
    </w:lvl>
  </w:abstractNum>
  <w:abstractNum w:abstractNumId="31">
    <w:nsid w:val="79FF0E1F"/>
    <w:multiLevelType w:val="multilevel"/>
    <w:tmpl w:val="CE120A9C"/>
    <w:lvl w:ilvl="0">
      <w:start w:val="1"/>
      <w:numFmt w:val="decimal"/>
      <w:pStyle w:val="LDAufzhlungnummerisch"/>
      <w:lvlText w:val="%1."/>
      <w:lvlJc w:val="left"/>
      <w:pPr>
        <w:ind w:left="709" w:hanging="709"/>
      </w:pPr>
      <w:rPr>
        <w:rFonts w:hint="default"/>
        <w:b w:val="0"/>
        <w:color w:val="auto"/>
      </w:rPr>
    </w:lvl>
    <w:lvl w:ilvl="1">
      <w:start w:val="1"/>
      <w:numFmt w:val="lowerLetter"/>
      <w:lvlText w:val="%2."/>
      <w:lvlJc w:val="left"/>
      <w:pPr>
        <w:ind w:left="851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2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53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04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5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06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957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08" w:firstLine="0"/>
      </w:pPr>
      <w:rPr>
        <w:rFonts w:hint="default"/>
      </w:rPr>
    </w:lvl>
  </w:abstractNum>
  <w:abstractNum w:abstractNumId="32">
    <w:nsid w:val="7AF8502B"/>
    <w:multiLevelType w:val="hybridMultilevel"/>
    <w:tmpl w:val="83B64BA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3"/>
  </w:num>
  <w:num w:numId="3">
    <w:abstractNumId w:val="19"/>
  </w:num>
  <w:num w:numId="4">
    <w:abstractNumId w:val="22"/>
  </w:num>
  <w:num w:numId="5">
    <w:abstractNumId w:val="9"/>
  </w:num>
  <w:num w:numId="6">
    <w:abstractNumId w:val="29"/>
  </w:num>
  <w:num w:numId="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0"/>
  </w:num>
  <w:num w:numId="9">
    <w:abstractNumId w:val="27"/>
  </w:num>
  <w:num w:numId="10">
    <w:abstractNumId w:val="24"/>
  </w:num>
  <w:num w:numId="11">
    <w:abstractNumId w:val="17"/>
  </w:num>
  <w:num w:numId="12">
    <w:abstractNumId w:val="31"/>
  </w:num>
  <w:num w:numId="13">
    <w:abstractNumId w:val="30"/>
  </w:num>
  <w:num w:numId="14">
    <w:abstractNumId w:val="7"/>
  </w:num>
  <w:num w:numId="15">
    <w:abstractNumId w:val="6"/>
  </w:num>
  <w:num w:numId="16">
    <w:abstractNumId w:val="5"/>
  </w:num>
  <w:num w:numId="17">
    <w:abstractNumId w:val="4"/>
  </w:num>
  <w:num w:numId="18">
    <w:abstractNumId w:val="8"/>
  </w:num>
  <w:num w:numId="19">
    <w:abstractNumId w:val="3"/>
  </w:num>
  <w:num w:numId="20">
    <w:abstractNumId w:val="2"/>
  </w:num>
  <w:num w:numId="21">
    <w:abstractNumId w:val="1"/>
  </w:num>
  <w:num w:numId="22">
    <w:abstractNumId w:val="0"/>
  </w:num>
  <w:num w:numId="23">
    <w:abstractNumId w:val="25"/>
  </w:num>
  <w:num w:numId="24">
    <w:abstractNumId w:val="32"/>
  </w:num>
  <w:num w:numId="25">
    <w:abstractNumId w:val="10"/>
  </w:num>
  <w:num w:numId="26">
    <w:abstractNumId w:val="26"/>
  </w:num>
  <w:num w:numId="27">
    <w:abstractNumId w:val="12"/>
  </w:num>
  <w:num w:numId="28">
    <w:abstractNumId w:val="14"/>
  </w:num>
  <w:num w:numId="29">
    <w:abstractNumId w:val="11"/>
  </w:num>
  <w:num w:numId="30">
    <w:abstractNumId w:val="18"/>
  </w:num>
  <w:num w:numId="31">
    <w:abstractNumId w:val="15"/>
  </w:num>
  <w:num w:numId="32">
    <w:abstractNumId w:val="16"/>
  </w:num>
  <w:num w:numId="33">
    <w:abstractNumId w:val="28"/>
  </w:num>
  <w:num w:numId="34">
    <w:abstractNumId w:val="2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hideSpellingErrors/>
  <w:hideGrammaticalErrors/>
  <w:proofState w:spelling="clean" w:grammar="clean"/>
  <w:attachedTemplate r:id="rId1"/>
  <w:linkStyles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1B99"/>
    <w:rsid w:val="000026B6"/>
    <w:rsid w:val="00003C4F"/>
    <w:rsid w:val="00010A20"/>
    <w:rsid w:val="00010A42"/>
    <w:rsid w:val="00013310"/>
    <w:rsid w:val="00016F3D"/>
    <w:rsid w:val="000204C6"/>
    <w:rsid w:val="00020C48"/>
    <w:rsid w:val="00025F17"/>
    <w:rsid w:val="00034FA8"/>
    <w:rsid w:val="00036212"/>
    <w:rsid w:val="00042608"/>
    <w:rsid w:val="000474FE"/>
    <w:rsid w:val="00051015"/>
    <w:rsid w:val="00052350"/>
    <w:rsid w:val="00052794"/>
    <w:rsid w:val="000530CE"/>
    <w:rsid w:val="00054A53"/>
    <w:rsid w:val="000604C3"/>
    <w:rsid w:val="0006568B"/>
    <w:rsid w:val="00077440"/>
    <w:rsid w:val="00084654"/>
    <w:rsid w:val="000866BF"/>
    <w:rsid w:val="000867A3"/>
    <w:rsid w:val="00092DC4"/>
    <w:rsid w:val="000949ED"/>
    <w:rsid w:val="00095D97"/>
    <w:rsid w:val="000965E5"/>
    <w:rsid w:val="000A17F6"/>
    <w:rsid w:val="000A5502"/>
    <w:rsid w:val="000B1D05"/>
    <w:rsid w:val="000B3997"/>
    <w:rsid w:val="000C1A70"/>
    <w:rsid w:val="000C4525"/>
    <w:rsid w:val="000D2394"/>
    <w:rsid w:val="000D2A7A"/>
    <w:rsid w:val="000E1468"/>
    <w:rsid w:val="000E2632"/>
    <w:rsid w:val="000E27E7"/>
    <w:rsid w:val="000F1F9A"/>
    <w:rsid w:val="000F4FD5"/>
    <w:rsid w:val="0010252B"/>
    <w:rsid w:val="00113625"/>
    <w:rsid w:val="00113C1B"/>
    <w:rsid w:val="0011635E"/>
    <w:rsid w:val="00122319"/>
    <w:rsid w:val="00125E9E"/>
    <w:rsid w:val="00127D76"/>
    <w:rsid w:val="00130642"/>
    <w:rsid w:val="00131832"/>
    <w:rsid w:val="001331CF"/>
    <w:rsid w:val="00133C8F"/>
    <w:rsid w:val="00135C59"/>
    <w:rsid w:val="00137CCE"/>
    <w:rsid w:val="001444FD"/>
    <w:rsid w:val="00150157"/>
    <w:rsid w:val="00154E31"/>
    <w:rsid w:val="00156EC4"/>
    <w:rsid w:val="00160145"/>
    <w:rsid w:val="00172C98"/>
    <w:rsid w:val="00180DB5"/>
    <w:rsid w:val="001925C8"/>
    <w:rsid w:val="001934C5"/>
    <w:rsid w:val="00195164"/>
    <w:rsid w:val="00195C1B"/>
    <w:rsid w:val="00195F65"/>
    <w:rsid w:val="00196515"/>
    <w:rsid w:val="00196DB4"/>
    <w:rsid w:val="00197EB0"/>
    <w:rsid w:val="001A1434"/>
    <w:rsid w:val="001A3726"/>
    <w:rsid w:val="001A3A67"/>
    <w:rsid w:val="001B177F"/>
    <w:rsid w:val="001B1985"/>
    <w:rsid w:val="001C5B70"/>
    <w:rsid w:val="001D0977"/>
    <w:rsid w:val="001D1A70"/>
    <w:rsid w:val="001D21C9"/>
    <w:rsid w:val="001D503A"/>
    <w:rsid w:val="001D6AE4"/>
    <w:rsid w:val="001E2AB2"/>
    <w:rsid w:val="001E45BA"/>
    <w:rsid w:val="001F4A73"/>
    <w:rsid w:val="001F55AB"/>
    <w:rsid w:val="00212805"/>
    <w:rsid w:val="00217FF7"/>
    <w:rsid w:val="00220694"/>
    <w:rsid w:val="00223081"/>
    <w:rsid w:val="00224A3D"/>
    <w:rsid w:val="00245315"/>
    <w:rsid w:val="00245D59"/>
    <w:rsid w:val="00252BF6"/>
    <w:rsid w:val="002538DE"/>
    <w:rsid w:val="0026172B"/>
    <w:rsid w:val="0026207F"/>
    <w:rsid w:val="002621BF"/>
    <w:rsid w:val="0026314E"/>
    <w:rsid w:val="0026357E"/>
    <w:rsid w:val="002703E4"/>
    <w:rsid w:val="00270BF0"/>
    <w:rsid w:val="00272994"/>
    <w:rsid w:val="00281A90"/>
    <w:rsid w:val="00295E85"/>
    <w:rsid w:val="00296076"/>
    <w:rsid w:val="00296DFC"/>
    <w:rsid w:val="002A137B"/>
    <w:rsid w:val="002A1F45"/>
    <w:rsid w:val="002A7A46"/>
    <w:rsid w:val="002B048A"/>
    <w:rsid w:val="002B3E92"/>
    <w:rsid w:val="002B7741"/>
    <w:rsid w:val="002C0495"/>
    <w:rsid w:val="002C2CCF"/>
    <w:rsid w:val="002D46CF"/>
    <w:rsid w:val="002D75C6"/>
    <w:rsid w:val="002E1568"/>
    <w:rsid w:val="002F05C7"/>
    <w:rsid w:val="002F4085"/>
    <w:rsid w:val="002F4143"/>
    <w:rsid w:val="002F50F2"/>
    <w:rsid w:val="003073DD"/>
    <w:rsid w:val="003109D4"/>
    <w:rsid w:val="00323C39"/>
    <w:rsid w:val="00326B51"/>
    <w:rsid w:val="00326C57"/>
    <w:rsid w:val="003306AA"/>
    <w:rsid w:val="0033256E"/>
    <w:rsid w:val="003337EA"/>
    <w:rsid w:val="00334E06"/>
    <w:rsid w:val="00337CEE"/>
    <w:rsid w:val="00341AEF"/>
    <w:rsid w:val="003422DA"/>
    <w:rsid w:val="0034234B"/>
    <w:rsid w:val="00345DBB"/>
    <w:rsid w:val="003469BD"/>
    <w:rsid w:val="00346FAE"/>
    <w:rsid w:val="00347F75"/>
    <w:rsid w:val="00350F69"/>
    <w:rsid w:val="00353EBB"/>
    <w:rsid w:val="00355922"/>
    <w:rsid w:val="003669ED"/>
    <w:rsid w:val="00366A6D"/>
    <w:rsid w:val="0038475A"/>
    <w:rsid w:val="003933ED"/>
    <w:rsid w:val="003A24D4"/>
    <w:rsid w:val="003A2618"/>
    <w:rsid w:val="003A357F"/>
    <w:rsid w:val="003A49F6"/>
    <w:rsid w:val="003A4D6E"/>
    <w:rsid w:val="003A59E3"/>
    <w:rsid w:val="003C5CD3"/>
    <w:rsid w:val="003C7EC3"/>
    <w:rsid w:val="003D5DE8"/>
    <w:rsid w:val="003D7979"/>
    <w:rsid w:val="003E5EB6"/>
    <w:rsid w:val="003F084C"/>
    <w:rsid w:val="00400C1A"/>
    <w:rsid w:val="00401156"/>
    <w:rsid w:val="00401344"/>
    <w:rsid w:val="0040589F"/>
    <w:rsid w:val="00416E91"/>
    <w:rsid w:val="00420AFF"/>
    <w:rsid w:val="00430045"/>
    <w:rsid w:val="0043259B"/>
    <w:rsid w:val="00440606"/>
    <w:rsid w:val="00440E77"/>
    <w:rsid w:val="00441B07"/>
    <w:rsid w:val="00450ECF"/>
    <w:rsid w:val="00452350"/>
    <w:rsid w:val="00453ED6"/>
    <w:rsid w:val="00461649"/>
    <w:rsid w:val="00464AB7"/>
    <w:rsid w:val="004663E0"/>
    <w:rsid w:val="004677EC"/>
    <w:rsid w:val="004716EC"/>
    <w:rsid w:val="004730F4"/>
    <w:rsid w:val="00473735"/>
    <w:rsid w:val="004769D1"/>
    <w:rsid w:val="0047778B"/>
    <w:rsid w:val="004872E7"/>
    <w:rsid w:val="004874F7"/>
    <w:rsid w:val="004942A6"/>
    <w:rsid w:val="004949F1"/>
    <w:rsid w:val="004A0E90"/>
    <w:rsid w:val="004C6DA1"/>
    <w:rsid w:val="004E1303"/>
    <w:rsid w:val="004E27FF"/>
    <w:rsid w:val="004F0744"/>
    <w:rsid w:val="004F15EB"/>
    <w:rsid w:val="004F1ACC"/>
    <w:rsid w:val="004F3CF7"/>
    <w:rsid w:val="005014E7"/>
    <w:rsid w:val="0050435C"/>
    <w:rsid w:val="00517943"/>
    <w:rsid w:val="0052182C"/>
    <w:rsid w:val="00525819"/>
    <w:rsid w:val="00530286"/>
    <w:rsid w:val="00530E04"/>
    <w:rsid w:val="00534C04"/>
    <w:rsid w:val="00535843"/>
    <w:rsid w:val="00536AF5"/>
    <w:rsid w:val="005402DE"/>
    <w:rsid w:val="005449A3"/>
    <w:rsid w:val="0054547E"/>
    <w:rsid w:val="00546288"/>
    <w:rsid w:val="00553ADE"/>
    <w:rsid w:val="0055430C"/>
    <w:rsid w:val="00554FEE"/>
    <w:rsid w:val="0055629C"/>
    <w:rsid w:val="005614E1"/>
    <w:rsid w:val="00563925"/>
    <w:rsid w:val="00565435"/>
    <w:rsid w:val="00567696"/>
    <w:rsid w:val="00576F45"/>
    <w:rsid w:val="005865A6"/>
    <w:rsid w:val="00587B7D"/>
    <w:rsid w:val="00590F88"/>
    <w:rsid w:val="00593E54"/>
    <w:rsid w:val="00594178"/>
    <w:rsid w:val="005941F4"/>
    <w:rsid w:val="0059557A"/>
    <w:rsid w:val="005977F9"/>
    <w:rsid w:val="005A0D7F"/>
    <w:rsid w:val="005A5BD8"/>
    <w:rsid w:val="005B4576"/>
    <w:rsid w:val="005B47B9"/>
    <w:rsid w:val="005C10AD"/>
    <w:rsid w:val="005C3B37"/>
    <w:rsid w:val="005C48C1"/>
    <w:rsid w:val="005D47DA"/>
    <w:rsid w:val="005E130B"/>
    <w:rsid w:val="005E3155"/>
    <w:rsid w:val="005E3C6E"/>
    <w:rsid w:val="005F188B"/>
    <w:rsid w:val="005F61D7"/>
    <w:rsid w:val="00603BC1"/>
    <w:rsid w:val="00603F1F"/>
    <w:rsid w:val="0063073C"/>
    <w:rsid w:val="00630E52"/>
    <w:rsid w:val="00634A07"/>
    <w:rsid w:val="006372DA"/>
    <w:rsid w:val="00637AE0"/>
    <w:rsid w:val="006402A2"/>
    <w:rsid w:val="0064176A"/>
    <w:rsid w:val="0065004A"/>
    <w:rsid w:val="0066157D"/>
    <w:rsid w:val="00662F37"/>
    <w:rsid w:val="00663AC7"/>
    <w:rsid w:val="00665AFA"/>
    <w:rsid w:val="0068124F"/>
    <w:rsid w:val="00684F79"/>
    <w:rsid w:val="006937BB"/>
    <w:rsid w:val="00694DDD"/>
    <w:rsid w:val="006A3C0B"/>
    <w:rsid w:val="006A40D7"/>
    <w:rsid w:val="006A43B4"/>
    <w:rsid w:val="006A4C0E"/>
    <w:rsid w:val="006A4C75"/>
    <w:rsid w:val="006B0A15"/>
    <w:rsid w:val="006B21F9"/>
    <w:rsid w:val="006B4C15"/>
    <w:rsid w:val="006B5633"/>
    <w:rsid w:val="006B61CE"/>
    <w:rsid w:val="006C12AA"/>
    <w:rsid w:val="006C3932"/>
    <w:rsid w:val="006C7895"/>
    <w:rsid w:val="006D5C38"/>
    <w:rsid w:val="006E409D"/>
    <w:rsid w:val="006F0580"/>
    <w:rsid w:val="006F4233"/>
    <w:rsid w:val="006F5E92"/>
    <w:rsid w:val="00704D31"/>
    <w:rsid w:val="00706DDC"/>
    <w:rsid w:val="00707A32"/>
    <w:rsid w:val="00707AF5"/>
    <w:rsid w:val="00710B48"/>
    <w:rsid w:val="0071634C"/>
    <w:rsid w:val="00717AD1"/>
    <w:rsid w:val="00727067"/>
    <w:rsid w:val="007337B7"/>
    <w:rsid w:val="00736575"/>
    <w:rsid w:val="007451F8"/>
    <w:rsid w:val="007548DE"/>
    <w:rsid w:val="00760C84"/>
    <w:rsid w:val="00761900"/>
    <w:rsid w:val="00767639"/>
    <w:rsid w:val="00767E25"/>
    <w:rsid w:val="0077044C"/>
    <w:rsid w:val="0077160D"/>
    <w:rsid w:val="007740B2"/>
    <w:rsid w:val="00780865"/>
    <w:rsid w:val="00780907"/>
    <w:rsid w:val="007818F5"/>
    <w:rsid w:val="00783A00"/>
    <w:rsid w:val="007845B4"/>
    <w:rsid w:val="007846A8"/>
    <w:rsid w:val="007878D7"/>
    <w:rsid w:val="00787FBE"/>
    <w:rsid w:val="00794569"/>
    <w:rsid w:val="0079772C"/>
    <w:rsid w:val="007A27C1"/>
    <w:rsid w:val="007A62E6"/>
    <w:rsid w:val="007A6C3C"/>
    <w:rsid w:val="007C6A43"/>
    <w:rsid w:val="007D2C9B"/>
    <w:rsid w:val="007D65D6"/>
    <w:rsid w:val="007E0107"/>
    <w:rsid w:val="007E5081"/>
    <w:rsid w:val="007E73C3"/>
    <w:rsid w:val="007E7A02"/>
    <w:rsid w:val="00815E35"/>
    <w:rsid w:val="0081737A"/>
    <w:rsid w:val="0081774A"/>
    <w:rsid w:val="008202A9"/>
    <w:rsid w:val="00820E1C"/>
    <w:rsid w:val="00823781"/>
    <w:rsid w:val="008450C2"/>
    <w:rsid w:val="00853775"/>
    <w:rsid w:val="00866EE0"/>
    <w:rsid w:val="0086751F"/>
    <w:rsid w:val="00880099"/>
    <w:rsid w:val="00880A40"/>
    <w:rsid w:val="008856D9"/>
    <w:rsid w:val="008878D7"/>
    <w:rsid w:val="008945ED"/>
    <w:rsid w:val="008A0416"/>
    <w:rsid w:val="008A109B"/>
    <w:rsid w:val="008A136C"/>
    <w:rsid w:val="008A3F2B"/>
    <w:rsid w:val="008A4F01"/>
    <w:rsid w:val="008B0270"/>
    <w:rsid w:val="008B13C8"/>
    <w:rsid w:val="008B3394"/>
    <w:rsid w:val="008C1646"/>
    <w:rsid w:val="008C47AA"/>
    <w:rsid w:val="008C4E5B"/>
    <w:rsid w:val="008C6262"/>
    <w:rsid w:val="008C6AD4"/>
    <w:rsid w:val="008D30AC"/>
    <w:rsid w:val="008D3A80"/>
    <w:rsid w:val="008D506E"/>
    <w:rsid w:val="008D6675"/>
    <w:rsid w:val="008D6936"/>
    <w:rsid w:val="008E26A3"/>
    <w:rsid w:val="008E43A3"/>
    <w:rsid w:val="008E6055"/>
    <w:rsid w:val="008F0448"/>
    <w:rsid w:val="008F0E84"/>
    <w:rsid w:val="008F280F"/>
    <w:rsid w:val="008F4148"/>
    <w:rsid w:val="008F4A36"/>
    <w:rsid w:val="008F663D"/>
    <w:rsid w:val="008F77E4"/>
    <w:rsid w:val="00903D87"/>
    <w:rsid w:val="00910EFC"/>
    <w:rsid w:val="009116AF"/>
    <w:rsid w:val="009223FA"/>
    <w:rsid w:val="00922F7E"/>
    <w:rsid w:val="00923178"/>
    <w:rsid w:val="009233BF"/>
    <w:rsid w:val="00925E0F"/>
    <w:rsid w:val="009364C0"/>
    <w:rsid w:val="009365C5"/>
    <w:rsid w:val="00936883"/>
    <w:rsid w:val="00942194"/>
    <w:rsid w:val="0095106E"/>
    <w:rsid w:val="00965385"/>
    <w:rsid w:val="00967E8F"/>
    <w:rsid w:val="00970876"/>
    <w:rsid w:val="00970EBE"/>
    <w:rsid w:val="00971EBC"/>
    <w:rsid w:val="00972953"/>
    <w:rsid w:val="009777EC"/>
    <w:rsid w:val="00981B39"/>
    <w:rsid w:val="00982189"/>
    <w:rsid w:val="00993F96"/>
    <w:rsid w:val="009948CB"/>
    <w:rsid w:val="0099677B"/>
    <w:rsid w:val="00997E9F"/>
    <w:rsid w:val="009A7523"/>
    <w:rsid w:val="009B07AD"/>
    <w:rsid w:val="009B7AE0"/>
    <w:rsid w:val="009B7FA2"/>
    <w:rsid w:val="009C0E58"/>
    <w:rsid w:val="009C175D"/>
    <w:rsid w:val="009C6F78"/>
    <w:rsid w:val="009D185B"/>
    <w:rsid w:val="009D6428"/>
    <w:rsid w:val="009E0676"/>
    <w:rsid w:val="009E363A"/>
    <w:rsid w:val="009E48BE"/>
    <w:rsid w:val="009F1369"/>
    <w:rsid w:val="009F1C32"/>
    <w:rsid w:val="009F2085"/>
    <w:rsid w:val="009F20FA"/>
    <w:rsid w:val="009F49DC"/>
    <w:rsid w:val="009F7754"/>
    <w:rsid w:val="00A061D4"/>
    <w:rsid w:val="00A16C66"/>
    <w:rsid w:val="00A17EFF"/>
    <w:rsid w:val="00A210F8"/>
    <w:rsid w:val="00A23647"/>
    <w:rsid w:val="00A24EC4"/>
    <w:rsid w:val="00A30D0D"/>
    <w:rsid w:val="00A3330F"/>
    <w:rsid w:val="00A41103"/>
    <w:rsid w:val="00A41B99"/>
    <w:rsid w:val="00A46F91"/>
    <w:rsid w:val="00A525EF"/>
    <w:rsid w:val="00A54113"/>
    <w:rsid w:val="00A571A7"/>
    <w:rsid w:val="00A63982"/>
    <w:rsid w:val="00A66C1F"/>
    <w:rsid w:val="00A72506"/>
    <w:rsid w:val="00A7275C"/>
    <w:rsid w:val="00A73293"/>
    <w:rsid w:val="00A73F56"/>
    <w:rsid w:val="00A759FC"/>
    <w:rsid w:val="00A80AC3"/>
    <w:rsid w:val="00A81DE3"/>
    <w:rsid w:val="00A833D0"/>
    <w:rsid w:val="00A854A7"/>
    <w:rsid w:val="00A866BF"/>
    <w:rsid w:val="00A90DC1"/>
    <w:rsid w:val="00A95D75"/>
    <w:rsid w:val="00AA0F1D"/>
    <w:rsid w:val="00AA3615"/>
    <w:rsid w:val="00AA3A6A"/>
    <w:rsid w:val="00AA3AD3"/>
    <w:rsid w:val="00AA6910"/>
    <w:rsid w:val="00AA7269"/>
    <w:rsid w:val="00AB5B72"/>
    <w:rsid w:val="00AB7CE8"/>
    <w:rsid w:val="00AC19DF"/>
    <w:rsid w:val="00AC6E61"/>
    <w:rsid w:val="00AD511F"/>
    <w:rsid w:val="00AE49D9"/>
    <w:rsid w:val="00AE5233"/>
    <w:rsid w:val="00AF7BBC"/>
    <w:rsid w:val="00B05E3D"/>
    <w:rsid w:val="00B07B76"/>
    <w:rsid w:val="00B135DB"/>
    <w:rsid w:val="00B13EB7"/>
    <w:rsid w:val="00B165BA"/>
    <w:rsid w:val="00B166CF"/>
    <w:rsid w:val="00B3459E"/>
    <w:rsid w:val="00B36A75"/>
    <w:rsid w:val="00B402AF"/>
    <w:rsid w:val="00B56D3A"/>
    <w:rsid w:val="00B63A92"/>
    <w:rsid w:val="00B64071"/>
    <w:rsid w:val="00B648E5"/>
    <w:rsid w:val="00B649C5"/>
    <w:rsid w:val="00B65BF6"/>
    <w:rsid w:val="00B66D07"/>
    <w:rsid w:val="00B71740"/>
    <w:rsid w:val="00B7240A"/>
    <w:rsid w:val="00B8030A"/>
    <w:rsid w:val="00B854C2"/>
    <w:rsid w:val="00B857B1"/>
    <w:rsid w:val="00B92B2A"/>
    <w:rsid w:val="00B94612"/>
    <w:rsid w:val="00BA0A3C"/>
    <w:rsid w:val="00BA17EF"/>
    <w:rsid w:val="00BA2105"/>
    <w:rsid w:val="00BA2DA2"/>
    <w:rsid w:val="00BA556A"/>
    <w:rsid w:val="00BB3997"/>
    <w:rsid w:val="00BB669C"/>
    <w:rsid w:val="00BC1335"/>
    <w:rsid w:val="00BC4DD4"/>
    <w:rsid w:val="00BC51B1"/>
    <w:rsid w:val="00BC7F58"/>
    <w:rsid w:val="00BD1101"/>
    <w:rsid w:val="00BD1842"/>
    <w:rsid w:val="00BF0EF9"/>
    <w:rsid w:val="00C02BD3"/>
    <w:rsid w:val="00C03999"/>
    <w:rsid w:val="00C05BD7"/>
    <w:rsid w:val="00C11730"/>
    <w:rsid w:val="00C11C67"/>
    <w:rsid w:val="00C20723"/>
    <w:rsid w:val="00C25A95"/>
    <w:rsid w:val="00C4340C"/>
    <w:rsid w:val="00C4784C"/>
    <w:rsid w:val="00C47BA5"/>
    <w:rsid w:val="00C55B73"/>
    <w:rsid w:val="00C60AA9"/>
    <w:rsid w:val="00C61A76"/>
    <w:rsid w:val="00C6215A"/>
    <w:rsid w:val="00C65CA8"/>
    <w:rsid w:val="00C6730F"/>
    <w:rsid w:val="00C7086D"/>
    <w:rsid w:val="00C740C7"/>
    <w:rsid w:val="00C77754"/>
    <w:rsid w:val="00C82AB4"/>
    <w:rsid w:val="00C877A4"/>
    <w:rsid w:val="00C9047B"/>
    <w:rsid w:val="00C93B95"/>
    <w:rsid w:val="00CA0B1E"/>
    <w:rsid w:val="00CA3AF8"/>
    <w:rsid w:val="00CA7135"/>
    <w:rsid w:val="00CB27E7"/>
    <w:rsid w:val="00CB2DFE"/>
    <w:rsid w:val="00CB6294"/>
    <w:rsid w:val="00CC188A"/>
    <w:rsid w:val="00CC203D"/>
    <w:rsid w:val="00CC4182"/>
    <w:rsid w:val="00CD0C8C"/>
    <w:rsid w:val="00CD11CB"/>
    <w:rsid w:val="00CD1ADB"/>
    <w:rsid w:val="00CE2A7C"/>
    <w:rsid w:val="00CF473C"/>
    <w:rsid w:val="00CF7084"/>
    <w:rsid w:val="00D005A5"/>
    <w:rsid w:val="00D05603"/>
    <w:rsid w:val="00D05EAB"/>
    <w:rsid w:val="00D061C0"/>
    <w:rsid w:val="00D10F42"/>
    <w:rsid w:val="00D117A4"/>
    <w:rsid w:val="00D16DF7"/>
    <w:rsid w:val="00D200F6"/>
    <w:rsid w:val="00D20E69"/>
    <w:rsid w:val="00D24557"/>
    <w:rsid w:val="00D24C07"/>
    <w:rsid w:val="00D26A17"/>
    <w:rsid w:val="00D32A00"/>
    <w:rsid w:val="00D441AA"/>
    <w:rsid w:val="00D44DAE"/>
    <w:rsid w:val="00D4518B"/>
    <w:rsid w:val="00D453A3"/>
    <w:rsid w:val="00D46EE9"/>
    <w:rsid w:val="00D4774C"/>
    <w:rsid w:val="00D51BD3"/>
    <w:rsid w:val="00D62769"/>
    <w:rsid w:val="00D6469A"/>
    <w:rsid w:val="00D67E4B"/>
    <w:rsid w:val="00D704E1"/>
    <w:rsid w:val="00D7127B"/>
    <w:rsid w:val="00D732B2"/>
    <w:rsid w:val="00D76294"/>
    <w:rsid w:val="00D80855"/>
    <w:rsid w:val="00D81B0A"/>
    <w:rsid w:val="00D92B10"/>
    <w:rsid w:val="00D95349"/>
    <w:rsid w:val="00D972AE"/>
    <w:rsid w:val="00DA36D4"/>
    <w:rsid w:val="00DA5A48"/>
    <w:rsid w:val="00DB0962"/>
    <w:rsid w:val="00DB3DD6"/>
    <w:rsid w:val="00DB50AE"/>
    <w:rsid w:val="00DB7A05"/>
    <w:rsid w:val="00DC0330"/>
    <w:rsid w:val="00DC1E15"/>
    <w:rsid w:val="00DC4E1E"/>
    <w:rsid w:val="00DC74C4"/>
    <w:rsid w:val="00DD3DE5"/>
    <w:rsid w:val="00DD42D5"/>
    <w:rsid w:val="00DD4625"/>
    <w:rsid w:val="00DD6B7F"/>
    <w:rsid w:val="00DD7C23"/>
    <w:rsid w:val="00DE1783"/>
    <w:rsid w:val="00DE4D6E"/>
    <w:rsid w:val="00DF0B7D"/>
    <w:rsid w:val="00DF2ACC"/>
    <w:rsid w:val="00E04A5B"/>
    <w:rsid w:val="00E06603"/>
    <w:rsid w:val="00E06BE7"/>
    <w:rsid w:val="00E115E2"/>
    <w:rsid w:val="00E12C67"/>
    <w:rsid w:val="00E154E4"/>
    <w:rsid w:val="00E160B5"/>
    <w:rsid w:val="00E17889"/>
    <w:rsid w:val="00E17D19"/>
    <w:rsid w:val="00E20CB3"/>
    <w:rsid w:val="00E22881"/>
    <w:rsid w:val="00E2585E"/>
    <w:rsid w:val="00E26809"/>
    <w:rsid w:val="00E31DFF"/>
    <w:rsid w:val="00E35799"/>
    <w:rsid w:val="00E36B99"/>
    <w:rsid w:val="00E40861"/>
    <w:rsid w:val="00E44315"/>
    <w:rsid w:val="00E54604"/>
    <w:rsid w:val="00E564CB"/>
    <w:rsid w:val="00E571E0"/>
    <w:rsid w:val="00E57B34"/>
    <w:rsid w:val="00E600D7"/>
    <w:rsid w:val="00E61CDC"/>
    <w:rsid w:val="00E80020"/>
    <w:rsid w:val="00E808C7"/>
    <w:rsid w:val="00E813D8"/>
    <w:rsid w:val="00E83967"/>
    <w:rsid w:val="00E869FC"/>
    <w:rsid w:val="00E87446"/>
    <w:rsid w:val="00E90F32"/>
    <w:rsid w:val="00E94A76"/>
    <w:rsid w:val="00EB3308"/>
    <w:rsid w:val="00EC6F27"/>
    <w:rsid w:val="00ED3AF9"/>
    <w:rsid w:val="00ED77ED"/>
    <w:rsid w:val="00EE27EB"/>
    <w:rsid w:val="00EE3247"/>
    <w:rsid w:val="00EE5512"/>
    <w:rsid w:val="00EE6585"/>
    <w:rsid w:val="00EF01BC"/>
    <w:rsid w:val="00EF40E8"/>
    <w:rsid w:val="00EF4C3A"/>
    <w:rsid w:val="00EF546D"/>
    <w:rsid w:val="00F00E5B"/>
    <w:rsid w:val="00F03B0D"/>
    <w:rsid w:val="00F04193"/>
    <w:rsid w:val="00F04738"/>
    <w:rsid w:val="00F06C0D"/>
    <w:rsid w:val="00F15789"/>
    <w:rsid w:val="00F168CC"/>
    <w:rsid w:val="00F16CB0"/>
    <w:rsid w:val="00F24602"/>
    <w:rsid w:val="00F31C76"/>
    <w:rsid w:val="00F33268"/>
    <w:rsid w:val="00F4536E"/>
    <w:rsid w:val="00F463F9"/>
    <w:rsid w:val="00F603BF"/>
    <w:rsid w:val="00F679A4"/>
    <w:rsid w:val="00F739E2"/>
    <w:rsid w:val="00F83B4C"/>
    <w:rsid w:val="00F83E4C"/>
    <w:rsid w:val="00F920F5"/>
    <w:rsid w:val="00F97BB5"/>
    <w:rsid w:val="00FA0A49"/>
    <w:rsid w:val="00FA75BA"/>
    <w:rsid w:val="00FA7F1E"/>
    <w:rsid w:val="00FA7F7A"/>
    <w:rsid w:val="00FC5A9B"/>
    <w:rsid w:val="00FC607E"/>
    <w:rsid w:val="00FC7E2A"/>
    <w:rsid w:val="00FD1439"/>
    <w:rsid w:val="00FD47AB"/>
    <w:rsid w:val="00FD5537"/>
    <w:rsid w:val="00FD576B"/>
    <w:rsid w:val="00FD768E"/>
    <w:rsid w:val="00FE5D89"/>
    <w:rsid w:val="00FE5FBF"/>
    <w:rsid w:val="00FF0351"/>
    <w:rsid w:val="00FF3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1BE4C4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4" w:unhideWhenUsed="0" w:qFormat="1"/>
    <w:lsdException w:name="heading 2" w:uiPriority="4" w:qFormat="1"/>
    <w:lsdException w:name="heading 3" w:uiPriority="4" w:qFormat="1"/>
    <w:lsdException w:name="heading 4" w:uiPriority="4" w:qFormat="1"/>
    <w:lsdException w:name="heading 5" w:uiPriority="4" w:qFormat="1"/>
    <w:lsdException w:name="heading 6" w:uiPriority="4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caption" w:uiPriority="35" w:qFormat="1"/>
    <w:lsdException w:name="page number" w:uiPriority="4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rsid w:val="00D46EE9"/>
    <w:pPr>
      <w:spacing w:before="120" w:after="120"/>
    </w:pPr>
    <w:rPr>
      <w:rFonts w:ascii="Arial" w:eastAsiaTheme="minorHAnsi" w:hAnsi="Arial" w:cstheme="minorBidi"/>
      <w:szCs w:val="22"/>
      <w:lang w:eastAsia="en-US"/>
    </w:rPr>
  </w:style>
  <w:style w:type="paragraph" w:styleId="berschrift1">
    <w:name w:val="heading 1"/>
    <w:basedOn w:val="LDTextinhalt"/>
    <w:next w:val="LDTextinhalt"/>
    <w:link w:val="berschrift1Zchn"/>
    <w:uiPriority w:val="4"/>
    <w:rsid w:val="00D46EE9"/>
    <w:pPr>
      <w:pageBreakBefore/>
      <w:widowControl w:val="0"/>
      <w:pBdr>
        <w:bottom w:val="single" w:sz="6" w:space="1" w:color="808080" w:themeColor="background1" w:themeShade="80"/>
      </w:pBdr>
      <w:shd w:val="clear" w:color="auto" w:fill="D9D9D9" w:themeFill="background1" w:themeFillShade="D9"/>
      <w:tabs>
        <w:tab w:val="left" w:pos="709"/>
      </w:tabs>
      <w:spacing w:before="0" w:after="0"/>
      <w:outlineLvl w:val="0"/>
    </w:pPr>
    <w:rPr>
      <w:rFonts w:eastAsia="Times New Roman" w:cs="Arial"/>
      <w:bCs/>
      <w:color w:val="1E3E95"/>
      <w:kern w:val="36"/>
      <w:sz w:val="32"/>
      <w:szCs w:val="28"/>
      <w:lang w:eastAsia="de-DE"/>
    </w:rPr>
  </w:style>
  <w:style w:type="paragraph" w:styleId="berschrift2">
    <w:name w:val="heading 2"/>
    <w:basedOn w:val="LDTextinhalt"/>
    <w:next w:val="LDTextinhalt"/>
    <w:link w:val="berschrift2Zchn"/>
    <w:autoRedefine/>
    <w:uiPriority w:val="4"/>
    <w:rsid w:val="00D46EE9"/>
    <w:pPr>
      <w:numPr>
        <w:numId w:val="1"/>
      </w:numPr>
      <w:pBdr>
        <w:bottom w:val="single" w:sz="6" w:space="1" w:color="A6A6A6" w:themeColor="background1" w:themeShade="A6"/>
      </w:pBdr>
      <w:shd w:val="clear" w:color="auto" w:fill="F2F2F2" w:themeFill="background1" w:themeFillShade="F2"/>
      <w:spacing w:before="480" w:after="240"/>
      <w:ind w:left="709" w:hanging="709"/>
      <w:outlineLvl w:val="1"/>
    </w:pPr>
    <w:rPr>
      <w:color w:val="1E3E95"/>
      <w:sz w:val="28"/>
    </w:rPr>
  </w:style>
  <w:style w:type="paragraph" w:styleId="berschrift3">
    <w:name w:val="heading 3"/>
    <w:basedOn w:val="LDTextinhalt"/>
    <w:next w:val="LDTextinhalt"/>
    <w:link w:val="berschrift3Zchn"/>
    <w:uiPriority w:val="4"/>
    <w:rsid w:val="00D46EE9"/>
    <w:pPr>
      <w:keepNext/>
      <w:keepLines/>
      <w:numPr>
        <w:ilvl w:val="1"/>
        <w:numId w:val="1"/>
      </w:numPr>
      <w:shd w:val="clear" w:color="auto" w:fill="F2F2F2" w:themeFill="background1" w:themeFillShade="F2"/>
      <w:tabs>
        <w:tab w:val="left" w:pos="709"/>
      </w:tabs>
      <w:spacing w:before="480"/>
      <w:ind w:left="709" w:hanging="709"/>
      <w:outlineLvl w:val="2"/>
    </w:pPr>
    <w:rPr>
      <w:rFonts w:eastAsiaTheme="majorEastAsia" w:cstheme="majorBidi"/>
      <w:bCs/>
      <w:color w:val="1E3E95"/>
      <w:sz w:val="24"/>
    </w:rPr>
  </w:style>
  <w:style w:type="paragraph" w:styleId="berschrift4">
    <w:name w:val="heading 4"/>
    <w:basedOn w:val="Standard"/>
    <w:next w:val="Standard"/>
    <w:link w:val="berschrift4Zchn"/>
    <w:uiPriority w:val="4"/>
    <w:rsid w:val="00D46EE9"/>
    <w:pPr>
      <w:keepNext/>
      <w:keepLines/>
      <w:numPr>
        <w:ilvl w:val="2"/>
        <w:numId w:val="1"/>
      </w:numPr>
      <w:shd w:val="clear" w:color="auto" w:fill="FFFFFF" w:themeFill="background1"/>
      <w:spacing w:before="480"/>
      <w:ind w:left="709" w:hanging="709"/>
      <w:outlineLvl w:val="3"/>
    </w:pPr>
    <w:rPr>
      <w:rFonts w:eastAsiaTheme="majorEastAsia" w:cstheme="majorBidi"/>
      <w:b/>
      <w:bCs/>
      <w:i/>
      <w:iCs/>
      <w:color w:val="1E3E95"/>
      <w:sz w:val="22"/>
    </w:rPr>
  </w:style>
  <w:style w:type="paragraph" w:styleId="berschrift5">
    <w:name w:val="heading 5"/>
    <w:basedOn w:val="berschrift4"/>
    <w:next w:val="LDTextinhalt"/>
    <w:link w:val="berschrift5Zchn"/>
    <w:uiPriority w:val="4"/>
    <w:qFormat/>
    <w:rsid w:val="00D46EE9"/>
    <w:pPr>
      <w:numPr>
        <w:ilvl w:val="0"/>
        <w:numId w:val="0"/>
      </w:numPr>
      <w:spacing w:before="360"/>
      <w:ind w:left="709"/>
      <w:outlineLvl w:val="4"/>
    </w:pPr>
  </w:style>
  <w:style w:type="paragraph" w:styleId="berschrift6">
    <w:name w:val="heading 6"/>
    <w:basedOn w:val="Standard"/>
    <w:next w:val="Standard"/>
    <w:link w:val="berschrift6Zchn"/>
    <w:uiPriority w:val="4"/>
    <w:semiHidden/>
    <w:qFormat/>
    <w:rsid w:val="00D46EE9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46EE9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46EE9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46EE9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  <w:rsid w:val="00D46EE9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  <w:rsid w:val="00D46EE9"/>
  </w:style>
  <w:style w:type="paragraph" w:styleId="Fuzeile">
    <w:name w:val="footer"/>
    <w:basedOn w:val="Standard"/>
    <w:link w:val="FuzeileZchn"/>
    <w:uiPriority w:val="99"/>
    <w:rsid w:val="00D46EE9"/>
    <w:pPr>
      <w:tabs>
        <w:tab w:val="center" w:pos="4536"/>
        <w:tab w:val="right" w:pos="9072"/>
      </w:tabs>
      <w:spacing w:before="0" w:after="0"/>
    </w:pPr>
  </w:style>
  <w:style w:type="paragraph" w:styleId="Kopfzeile">
    <w:name w:val="header"/>
    <w:basedOn w:val="Standard"/>
    <w:link w:val="KopfzeileZchn"/>
    <w:uiPriority w:val="99"/>
    <w:rsid w:val="00D46EE9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D46EE9"/>
    <w:rPr>
      <w:rFonts w:ascii="Arial" w:eastAsiaTheme="minorHAnsi" w:hAnsi="Arial" w:cstheme="minorBidi"/>
      <w:szCs w:val="22"/>
      <w:lang w:eastAsia="en-US"/>
    </w:rPr>
  </w:style>
  <w:style w:type="character" w:customStyle="1" w:styleId="FuzeileZchn">
    <w:name w:val="Fußzeile Zchn"/>
    <w:basedOn w:val="Absatz-Standardschriftart"/>
    <w:link w:val="Fuzeile"/>
    <w:uiPriority w:val="99"/>
    <w:rsid w:val="00D46EE9"/>
    <w:rPr>
      <w:rFonts w:ascii="Arial" w:eastAsiaTheme="minorHAnsi" w:hAnsi="Arial" w:cstheme="minorBidi"/>
      <w:szCs w:val="22"/>
      <w:lang w:eastAsia="en-US"/>
    </w:rPr>
  </w:style>
  <w:style w:type="table" w:styleId="Tabellenraster">
    <w:name w:val="Table Grid"/>
    <w:basedOn w:val="NormaleTabelle"/>
    <w:uiPriority w:val="59"/>
    <w:rsid w:val="00D46EE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46EE9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46EE9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berschrift1Zchn">
    <w:name w:val="Überschrift 1 Zchn"/>
    <w:basedOn w:val="Absatz-Standardschriftart"/>
    <w:link w:val="berschrift1"/>
    <w:uiPriority w:val="4"/>
    <w:rsid w:val="00D46EE9"/>
    <w:rPr>
      <w:rFonts w:ascii="Arial" w:hAnsi="Arial" w:cs="Arial"/>
      <w:bCs/>
      <w:color w:val="1E3E95"/>
      <w:kern w:val="36"/>
      <w:sz w:val="32"/>
      <w:szCs w:val="28"/>
      <w:shd w:val="clear" w:color="auto" w:fill="D9D9D9" w:themeFill="background1" w:themeFillShade="D9"/>
    </w:rPr>
  </w:style>
  <w:style w:type="character" w:customStyle="1" w:styleId="berschrift2Zchn">
    <w:name w:val="Überschrift 2 Zchn"/>
    <w:basedOn w:val="Absatz-Standardschriftart"/>
    <w:link w:val="berschrift2"/>
    <w:uiPriority w:val="4"/>
    <w:rsid w:val="00D46EE9"/>
    <w:rPr>
      <w:rFonts w:ascii="Arial" w:eastAsiaTheme="minorHAnsi" w:hAnsi="Arial" w:cstheme="minorBidi"/>
      <w:color w:val="1E3E95"/>
      <w:sz w:val="28"/>
      <w:szCs w:val="24"/>
      <w:shd w:val="clear" w:color="auto" w:fill="F2F2F2" w:themeFill="background1" w:themeFillShade="F2"/>
      <w:lang w:eastAsia="en-US"/>
    </w:rPr>
  </w:style>
  <w:style w:type="character" w:customStyle="1" w:styleId="berschrift3Zchn">
    <w:name w:val="Überschrift 3 Zchn"/>
    <w:basedOn w:val="Absatz-Standardschriftart"/>
    <w:link w:val="berschrift3"/>
    <w:uiPriority w:val="4"/>
    <w:rsid w:val="00D46EE9"/>
    <w:rPr>
      <w:rFonts w:ascii="Arial" w:eastAsiaTheme="majorEastAsia" w:hAnsi="Arial" w:cstheme="majorBidi"/>
      <w:bCs/>
      <w:color w:val="1E3E95"/>
      <w:sz w:val="24"/>
      <w:szCs w:val="24"/>
      <w:shd w:val="clear" w:color="auto" w:fill="F2F2F2" w:themeFill="background1" w:themeFillShade="F2"/>
      <w:lang w:eastAsia="en-US"/>
    </w:rPr>
  </w:style>
  <w:style w:type="character" w:customStyle="1" w:styleId="berschrift4Zchn">
    <w:name w:val="Überschrift 4 Zchn"/>
    <w:basedOn w:val="Absatz-Standardschriftart"/>
    <w:link w:val="berschrift4"/>
    <w:uiPriority w:val="4"/>
    <w:rsid w:val="00D46EE9"/>
    <w:rPr>
      <w:rFonts w:ascii="Arial" w:eastAsiaTheme="majorEastAsia" w:hAnsi="Arial" w:cstheme="majorBidi"/>
      <w:b/>
      <w:bCs/>
      <w:i/>
      <w:iCs/>
      <w:color w:val="1E3E95"/>
      <w:sz w:val="22"/>
      <w:szCs w:val="22"/>
      <w:shd w:val="clear" w:color="auto" w:fill="FFFFFF" w:themeFill="background1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4"/>
    <w:rsid w:val="00D46EE9"/>
    <w:rPr>
      <w:rFonts w:ascii="Arial" w:eastAsiaTheme="majorEastAsia" w:hAnsi="Arial" w:cstheme="majorBidi"/>
      <w:b/>
      <w:bCs/>
      <w:i/>
      <w:iCs/>
      <w:color w:val="1E3E95"/>
      <w:sz w:val="22"/>
      <w:szCs w:val="22"/>
      <w:shd w:val="clear" w:color="auto" w:fill="FFFFFF" w:themeFill="background1"/>
      <w:lang w:eastAsia="en-US"/>
    </w:rPr>
  </w:style>
  <w:style w:type="character" w:customStyle="1" w:styleId="berschrift6Zchn">
    <w:name w:val="Überschrift 6 Zchn"/>
    <w:basedOn w:val="Absatz-Standardschriftart"/>
    <w:link w:val="berschrift6"/>
    <w:uiPriority w:val="4"/>
    <w:semiHidden/>
    <w:rsid w:val="00D46EE9"/>
    <w:rPr>
      <w:rFonts w:asciiTheme="majorHAnsi" w:eastAsiaTheme="majorEastAsia" w:hAnsiTheme="majorHAnsi" w:cstheme="majorBidi"/>
      <w:i/>
      <w:iCs/>
      <w:color w:val="243F60" w:themeColor="accent1" w:themeShade="7F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46EE9"/>
    <w:rPr>
      <w:rFonts w:asciiTheme="majorHAnsi" w:eastAsiaTheme="majorEastAsia" w:hAnsiTheme="majorHAnsi" w:cstheme="majorBidi"/>
      <w:i/>
      <w:iCs/>
      <w:color w:val="404040" w:themeColor="text1" w:themeTint="BF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46EE9"/>
    <w:rPr>
      <w:rFonts w:asciiTheme="majorHAnsi" w:eastAsiaTheme="majorEastAsia" w:hAnsiTheme="majorHAnsi" w:cstheme="majorBidi"/>
      <w:color w:val="404040" w:themeColor="text1" w:themeTint="BF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46EE9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paragraph" w:customStyle="1" w:styleId="LDTextinhalt">
    <w:name w:val="LD_Textinhalt"/>
    <w:basedOn w:val="Standard"/>
    <w:link w:val="LDTextinhaltZchn"/>
    <w:autoRedefine/>
    <w:qFormat/>
    <w:rsid w:val="00D46EE9"/>
    <w:rPr>
      <w:szCs w:val="24"/>
    </w:rPr>
  </w:style>
  <w:style w:type="paragraph" w:styleId="StandardWeb">
    <w:name w:val="Normal (Web)"/>
    <w:basedOn w:val="Standard"/>
    <w:link w:val="StandardWebZchn"/>
    <w:uiPriority w:val="99"/>
    <w:rsid w:val="00D46EE9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character" w:customStyle="1" w:styleId="StandardWebZchn">
    <w:name w:val="Standard (Web) Zchn"/>
    <w:basedOn w:val="Absatz-Standardschriftart"/>
    <w:link w:val="StandardWeb"/>
    <w:uiPriority w:val="99"/>
    <w:rsid w:val="00D46EE9"/>
  </w:style>
  <w:style w:type="paragraph" w:customStyle="1" w:styleId="LDAuflistungHandlungen">
    <w:name w:val="LD_Auflistung Handlungen"/>
    <w:basedOn w:val="Standard"/>
    <w:link w:val="LDAuflistungHandlungenZchn"/>
    <w:autoRedefine/>
    <w:qFormat/>
    <w:rsid w:val="00D46EE9"/>
    <w:pPr>
      <w:numPr>
        <w:numId w:val="9"/>
      </w:numPr>
      <w:spacing w:after="0"/>
      <w:ind w:left="993" w:hanging="284"/>
    </w:pPr>
    <w:rPr>
      <w:rFonts w:cs="Arial"/>
    </w:rPr>
  </w:style>
  <w:style w:type="character" w:customStyle="1" w:styleId="LDAuflistungHandlungenZchn">
    <w:name w:val="LD_Auflistung Handlungen Zchn"/>
    <w:basedOn w:val="StandardWebZchn"/>
    <w:link w:val="LDAuflistungHandlungen"/>
    <w:rsid w:val="00D46EE9"/>
    <w:rPr>
      <w:rFonts w:ascii="Arial" w:eastAsiaTheme="minorHAnsi" w:hAnsi="Arial" w:cs="Arial"/>
      <w:szCs w:val="22"/>
      <w:lang w:eastAsia="en-US"/>
    </w:rPr>
  </w:style>
  <w:style w:type="paragraph" w:customStyle="1" w:styleId="LDTextinhalteingerckt">
    <w:name w:val="LD_Textinhalt eingerückt"/>
    <w:basedOn w:val="Standard"/>
    <w:autoRedefine/>
    <w:qFormat/>
    <w:rsid w:val="00D46EE9"/>
    <w:pPr>
      <w:ind w:left="709"/>
    </w:pPr>
    <w:rPr>
      <w:szCs w:val="24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D46EE9"/>
    <w:rPr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D46EE9"/>
    <w:rPr>
      <w:rFonts w:ascii="Arial" w:eastAsiaTheme="minorHAnsi" w:hAnsi="Arial" w:cstheme="minorBidi"/>
      <w:lang w:eastAsia="en-US"/>
    </w:rPr>
  </w:style>
  <w:style w:type="character" w:styleId="Endnotenzeichen">
    <w:name w:val="endnote reference"/>
    <w:basedOn w:val="Absatz-Standardschriftart"/>
    <w:uiPriority w:val="99"/>
    <w:semiHidden/>
    <w:unhideWhenUsed/>
    <w:rsid w:val="00D46EE9"/>
    <w:rPr>
      <w:vertAlign w:val="superscript"/>
    </w:rPr>
  </w:style>
  <w:style w:type="paragraph" w:styleId="Verzeichnis2">
    <w:name w:val="toc 2"/>
    <w:basedOn w:val="Standard"/>
    <w:next w:val="Standard"/>
    <w:autoRedefine/>
    <w:uiPriority w:val="39"/>
    <w:rsid w:val="00D46EE9"/>
    <w:pPr>
      <w:shd w:val="clear" w:color="auto" w:fill="FFFFFF" w:themeFill="background1"/>
      <w:tabs>
        <w:tab w:val="right" w:leader="dot" w:pos="9571"/>
      </w:tabs>
      <w:spacing w:before="240" w:after="0"/>
      <w:ind w:left="567" w:hanging="567"/>
    </w:pPr>
    <w:rPr>
      <w:noProof/>
      <w:color w:val="1E3E95"/>
      <w:sz w:val="22"/>
    </w:rPr>
  </w:style>
  <w:style w:type="character" w:styleId="BesuchterHyperlink">
    <w:name w:val="FollowedHyperlink"/>
    <w:basedOn w:val="Absatz-Standardschriftart"/>
    <w:uiPriority w:val="99"/>
    <w:semiHidden/>
    <w:unhideWhenUsed/>
    <w:rsid w:val="00D46EE9"/>
    <w:rPr>
      <w:color w:val="1E3E95"/>
      <w:u w:val="single"/>
    </w:rPr>
  </w:style>
  <w:style w:type="paragraph" w:customStyle="1" w:styleId="notizen">
    <w:name w:val="notizen"/>
    <w:basedOn w:val="Standard"/>
    <w:uiPriority w:val="99"/>
    <w:semiHidden/>
    <w:locked/>
    <w:rsid w:val="00D46EE9"/>
    <w:pPr>
      <w:spacing w:before="90" w:after="90"/>
      <w:ind w:firstLine="288"/>
    </w:pPr>
    <w:rPr>
      <w:rFonts w:ascii="Times New Roman" w:eastAsia="Times New Roman" w:hAnsi="Times New Roman" w:cs="Times New Roman"/>
      <w:color w:val="054295"/>
      <w:szCs w:val="20"/>
      <w:lang w:eastAsia="de-DE"/>
    </w:rPr>
  </w:style>
  <w:style w:type="paragraph" w:customStyle="1" w:styleId="tabelleninhalt">
    <w:name w:val="tabelleninhalt"/>
    <w:basedOn w:val="Standard"/>
    <w:uiPriority w:val="99"/>
    <w:semiHidden/>
    <w:locked/>
    <w:rsid w:val="00D46EE9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paragraph" w:styleId="KeinLeerraum">
    <w:name w:val="No Spacing"/>
    <w:uiPriority w:val="99"/>
    <w:qFormat/>
    <w:rsid w:val="00D46EE9"/>
    <w:rPr>
      <w:rFonts w:ascii="Arial" w:eastAsiaTheme="minorHAnsi" w:hAnsi="Arial" w:cstheme="minorBidi"/>
      <w:szCs w:val="22"/>
      <w:lang w:eastAsia="en-US"/>
    </w:rPr>
  </w:style>
  <w:style w:type="character" w:styleId="IntensiveHervorhebung">
    <w:name w:val="Intense Emphasis"/>
    <w:uiPriority w:val="99"/>
    <w:qFormat/>
    <w:rsid w:val="00D46EE9"/>
    <w:rPr>
      <w:rFonts w:ascii="Arial" w:hAnsi="Arial"/>
      <w:b/>
      <w:bCs/>
      <w:i w:val="0"/>
      <w:iCs/>
      <w:color w:val="4F81BD"/>
      <w:sz w:val="24"/>
    </w:rPr>
  </w:style>
  <w:style w:type="paragraph" w:styleId="Verzeichnis1">
    <w:name w:val="toc 1"/>
    <w:basedOn w:val="Standard"/>
    <w:next w:val="LDTextinhalt"/>
    <w:autoRedefine/>
    <w:uiPriority w:val="39"/>
    <w:rsid w:val="00D46EE9"/>
    <w:pPr>
      <w:pBdr>
        <w:bottom w:val="single" w:sz="8" w:space="0" w:color="1E3E95"/>
      </w:pBdr>
      <w:shd w:val="clear" w:color="auto" w:fill="D9D9D9" w:themeFill="background1" w:themeFillShade="D9"/>
      <w:tabs>
        <w:tab w:val="right" w:pos="9571"/>
      </w:tabs>
      <w:spacing w:before="480" w:after="0"/>
    </w:pPr>
    <w:rPr>
      <w:noProof/>
      <w:color w:val="1E3E95"/>
      <w:sz w:val="24"/>
    </w:rPr>
  </w:style>
  <w:style w:type="character" w:customStyle="1" w:styleId="pagebreadcrumb1">
    <w:name w:val="pagebreadcrumb1"/>
    <w:uiPriority w:val="99"/>
    <w:semiHidden/>
    <w:locked/>
    <w:rsid w:val="00D46EE9"/>
    <w:rPr>
      <w:rFonts w:ascii="Arial" w:hAnsi="Arial" w:cs="Arial"/>
      <w:color w:val="054295"/>
      <w:sz w:val="20"/>
      <w:szCs w:val="20"/>
    </w:rPr>
  </w:style>
  <w:style w:type="character" w:customStyle="1" w:styleId="pagetitle1">
    <w:name w:val="pagetitle1"/>
    <w:uiPriority w:val="99"/>
    <w:semiHidden/>
    <w:locked/>
    <w:rsid w:val="00D46EE9"/>
    <w:rPr>
      <w:rFonts w:ascii="Arial" w:hAnsi="Arial" w:cs="Arial"/>
      <w:b/>
      <w:bCs/>
      <w:color w:val="auto"/>
      <w:sz w:val="20"/>
      <w:szCs w:val="20"/>
    </w:rPr>
  </w:style>
  <w:style w:type="paragraph" w:customStyle="1" w:styleId="LDFuzeile">
    <w:name w:val="LD_Fußzeile"/>
    <w:basedOn w:val="Standard"/>
    <w:autoRedefine/>
    <w:uiPriority w:val="5"/>
    <w:qFormat/>
    <w:rsid w:val="00D46EE9"/>
    <w:pPr>
      <w:pBdr>
        <w:top w:val="single" w:sz="4" w:space="4" w:color="auto"/>
      </w:pBdr>
      <w:tabs>
        <w:tab w:val="left" w:pos="1134"/>
        <w:tab w:val="right" w:pos="9498"/>
      </w:tabs>
      <w:spacing w:before="0"/>
    </w:pPr>
    <w:rPr>
      <w:sz w:val="16"/>
      <w:szCs w:val="16"/>
    </w:rPr>
  </w:style>
  <w:style w:type="paragraph" w:customStyle="1" w:styleId="LDAbbildungsverzeichnis">
    <w:name w:val="LD_Abbildungsverzeichnis"/>
    <w:basedOn w:val="LDTextinhalt"/>
    <w:autoRedefine/>
    <w:uiPriority w:val="6"/>
    <w:qFormat/>
    <w:rsid w:val="00D46EE9"/>
    <w:pPr>
      <w:tabs>
        <w:tab w:val="right" w:leader="dot" w:pos="9571"/>
      </w:tabs>
      <w:spacing w:line="360" w:lineRule="auto"/>
      <w:ind w:left="992" w:hanging="992"/>
    </w:pPr>
  </w:style>
  <w:style w:type="paragraph" w:customStyle="1" w:styleId="LDAufzhlungnummerisch">
    <w:name w:val="LD_Aufzählung nummerisch"/>
    <w:basedOn w:val="Standard"/>
    <w:autoRedefine/>
    <w:qFormat/>
    <w:rsid w:val="00D46EE9"/>
    <w:pPr>
      <w:numPr>
        <w:numId w:val="7"/>
      </w:numPr>
      <w:tabs>
        <w:tab w:val="left" w:pos="709"/>
      </w:tabs>
      <w:outlineLvl w:val="0"/>
    </w:pPr>
    <w:rPr>
      <w:rFonts w:eastAsia="Times New Roman" w:cs="Times New Roman"/>
      <w:szCs w:val="20"/>
      <w:lang w:eastAsia="de-DE"/>
    </w:rPr>
  </w:style>
  <w:style w:type="paragraph" w:styleId="Verzeichnis4">
    <w:name w:val="toc 4"/>
    <w:basedOn w:val="Standard"/>
    <w:next w:val="Standard"/>
    <w:autoRedefine/>
    <w:uiPriority w:val="39"/>
    <w:rsid w:val="00D46EE9"/>
    <w:pPr>
      <w:shd w:val="clear" w:color="auto" w:fill="FFFFFF" w:themeFill="background1"/>
      <w:tabs>
        <w:tab w:val="left" w:pos="1276"/>
        <w:tab w:val="left" w:pos="1799"/>
        <w:tab w:val="right" w:leader="dot" w:pos="9571"/>
      </w:tabs>
      <w:spacing w:before="0"/>
      <w:ind w:left="1843" w:hanging="709"/>
    </w:pPr>
    <w:rPr>
      <w:rFonts w:eastAsiaTheme="minorEastAsia"/>
      <w:noProof/>
      <w:lang w:eastAsia="de-DE"/>
    </w:rPr>
  </w:style>
  <w:style w:type="paragraph" w:customStyle="1" w:styleId="normaltabellenschrift">
    <w:name w:val="normal_tabellenschrift"/>
    <w:basedOn w:val="Standard"/>
    <w:uiPriority w:val="99"/>
    <w:semiHidden/>
    <w:locked/>
    <w:rsid w:val="00D46EE9"/>
    <w:pPr>
      <w:spacing w:before="60" w:after="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character" w:customStyle="1" w:styleId="LDBedienelement">
    <w:name w:val="LD_Bedienelement"/>
    <w:basedOn w:val="Absatz-Standardschriftart"/>
    <w:uiPriority w:val="1"/>
    <w:qFormat/>
    <w:rsid w:val="00D46EE9"/>
    <w:rPr>
      <w:b/>
      <w:bCs/>
      <w:sz w:val="20"/>
      <w:szCs w:val="20"/>
    </w:rPr>
  </w:style>
  <w:style w:type="character" w:customStyle="1" w:styleId="LDMenpunkt">
    <w:name w:val="LD_Menüpunkt"/>
    <w:basedOn w:val="Absatz-Standardschriftart"/>
    <w:uiPriority w:val="3"/>
    <w:qFormat/>
    <w:rsid w:val="00D46EE9"/>
    <w:rPr>
      <w:rFonts w:ascii="Arial" w:hAnsi="Arial" w:cs="Arial" w:hint="default"/>
      <w:b w:val="0"/>
      <w:bCs/>
      <w:smallCaps/>
      <w:sz w:val="20"/>
      <w:szCs w:val="20"/>
    </w:rPr>
  </w:style>
  <w:style w:type="character" w:customStyle="1" w:styleId="LDMeneintrag">
    <w:name w:val="LD_Menüeintrag"/>
    <w:basedOn w:val="Absatz-Standardschriftart"/>
    <w:uiPriority w:val="3"/>
    <w:qFormat/>
    <w:rsid w:val="00D46EE9"/>
    <w:rPr>
      <w:rFonts w:ascii="Arial" w:hAnsi="Arial"/>
      <w:i/>
      <w:iCs/>
      <w:sz w:val="20"/>
      <w:szCs w:val="20"/>
    </w:rPr>
  </w:style>
  <w:style w:type="character" w:customStyle="1" w:styleId="LDBereichTabelle">
    <w:name w:val="LD_BereichTabelle"/>
    <w:basedOn w:val="Absatz-Standardschriftart"/>
    <w:uiPriority w:val="1"/>
    <w:qFormat/>
    <w:rsid w:val="00D46EE9"/>
    <w:rPr>
      <w:b/>
      <w:bCs/>
      <w:color w:val="1E3E95"/>
      <w:sz w:val="20"/>
      <w:szCs w:val="20"/>
    </w:rPr>
  </w:style>
  <w:style w:type="character" w:customStyle="1" w:styleId="LDRegister">
    <w:name w:val="LD_Register"/>
    <w:basedOn w:val="Absatz-Standardschriftart"/>
    <w:uiPriority w:val="1"/>
    <w:qFormat/>
    <w:rsid w:val="00D46EE9"/>
    <w:rPr>
      <w:b/>
      <w:bCs/>
      <w:color w:val="C11423"/>
      <w:sz w:val="20"/>
      <w:szCs w:val="20"/>
    </w:rPr>
  </w:style>
  <w:style w:type="paragraph" w:customStyle="1" w:styleId="LDBildunterschrift">
    <w:name w:val="LD_Bildunterschrift"/>
    <w:basedOn w:val="Standard"/>
    <w:next w:val="Standard"/>
    <w:link w:val="LDBildunterschriftZchn"/>
    <w:autoRedefine/>
    <w:qFormat/>
    <w:rsid w:val="00D46EE9"/>
    <w:pPr>
      <w:tabs>
        <w:tab w:val="left" w:pos="709"/>
        <w:tab w:val="left" w:pos="1843"/>
      </w:tabs>
      <w:spacing w:after="360"/>
      <w:ind w:left="709"/>
    </w:pPr>
    <w:rPr>
      <w:b/>
      <w:bCs/>
      <w:color w:val="1E3E95"/>
      <w:sz w:val="18"/>
      <w:szCs w:val="18"/>
    </w:rPr>
  </w:style>
  <w:style w:type="character" w:customStyle="1" w:styleId="LDBildunterschriftZchn">
    <w:name w:val="LD_Bildunterschrift Zchn"/>
    <w:link w:val="LDBildunterschrift"/>
    <w:locked/>
    <w:rsid w:val="00D46EE9"/>
    <w:rPr>
      <w:rFonts w:ascii="Arial" w:eastAsiaTheme="minorHAnsi" w:hAnsi="Arial" w:cstheme="minorBidi"/>
      <w:b/>
      <w:bCs/>
      <w:color w:val="1E3E95"/>
      <w:sz w:val="18"/>
      <w:szCs w:val="18"/>
      <w:lang w:eastAsia="en-US"/>
    </w:rPr>
  </w:style>
  <w:style w:type="paragraph" w:customStyle="1" w:styleId="LDHinweis">
    <w:name w:val="LD_Hinweis"/>
    <w:basedOn w:val="LDTextinhalt"/>
    <w:next w:val="LDTextinhalt"/>
    <w:link w:val="LDHinweisZchn"/>
    <w:autoRedefine/>
    <w:uiPriority w:val="7"/>
    <w:qFormat/>
    <w:rsid w:val="00D46EE9"/>
    <w:pPr>
      <w:numPr>
        <w:numId w:val="2"/>
      </w:numPr>
      <w:pBdr>
        <w:top w:val="single" w:sz="8" w:space="7" w:color="A6A6A6" w:themeColor="background1" w:themeShade="A6"/>
        <w:bottom w:val="single" w:sz="8" w:space="8" w:color="A6A6A6" w:themeColor="background1" w:themeShade="A6"/>
      </w:pBdr>
      <w:ind w:left="142" w:hanging="993"/>
    </w:pPr>
  </w:style>
  <w:style w:type="character" w:customStyle="1" w:styleId="LDHinweisZchn">
    <w:name w:val="LD_Hinweis Zchn"/>
    <w:basedOn w:val="LDAuflistungHandlungenZchn"/>
    <w:link w:val="LDHinweis"/>
    <w:uiPriority w:val="7"/>
    <w:rsid w:val="00D46EE9"/>
    <w:rPr>
      <w:rFonts w:ascii="Arial" w:eastAsiaTheme="minorHAnsi" w:hAnsi="Arial" w:cstheme="minorBidi"/>
      <w:szCs w:val="24"/>
      <w:lang w:eastAsia="en-US"/>
    </w:rPr>
  </w:style>
  <w:style w:type="paragraph" w:customStyle="1" w:styleId="LDAchtung">
    <w:name w:val="LD_Achtung"/>
    <w:basedOn w:val="LDTextinhalt"/>
    <w:next w:val="LDTextinhalt"/>
    <w:link w:val="LDAchtungZchn"/>
    <w:autoRedefine/>
    <w:uiPriority w:val="7"/>
    <w:qFormat/>
    <w:rsid w:val="00D46EE9"/>
    <w:pPr>
      <w:numPr>
        <w:numId w:val="3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1702" w:hanging="851"/>
    </w:pPr>
  </w:style>
  <w:style w:type="character" w:customStyle="1" w:styleId="LDAchtungZchn">
    <w:name w:val="LD_Achtung Zchn"/>
    <w:basedOn w:val="LDHinweisZchn"/>
    <w:link w:val="LDAchtung"/>
    <w:uiPriority w:val="7"/>
    <w:rsid w:val="00D46EE9"/>
    <w:rPr>
      <w:rFonts w:ascii="Arial" w:eastAsiaTheme="minorHAnsi" w:hAnsi="Arial" w:cstheme="minorBidi"/>
      <w:szCs w:val="24"/>
      <w:lang w:eastAsia="en-US"/>
    </w:rPr>
  </w:style>
  <w:style w:type="table" w:customStyle="1" w:styleId="Tabelle1">
    <w:name w:val="Tabelle1"/>
    <w:basedOn w:val="NormaleTabelle"/>
    <w:uiPriority w:val="99"/>
    <w:locked/>
    <w:rsid w:val="00D46EE9"/>
    <w:rPr>
      <w:rFonts w:asciiTheme="minorHAnsi" w:eastAsiaTheme="minorHAnsi" w:hAnsiTheme="minorHAnsi" w:cstheme="minorBidi"/>
      <w:sz w:val="22"/>
      <w:szCs w:val="22"/>
      <w:lang w:eastAsia="en-US"/>
    </w:rPr>
    <w:tblPr/>
  </w:style>
  <w:style w:type="table" w:styleId="HelleSchattierung">
    <w:name w:val="Light Shading"/>
    <w:basedOn w:val="NormaleTabelle"/>
    <w:uiPriority w:val="60"/>
    <w:rsid w:val="00D46EE9"/>
    <w:rPr>
      <w:rFonts w:asciiTheme="minorHAnsi" w:eastAsiaTheme="minorHAnsi" w:hAnsiTheme="minorHAnsi" w:cstheme="minorBidi"/>
      <w:color w:val="000000" w:themeColor="tex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D46EE9"/>
    <w:rPr>
      <w:rFonts w:asciiTheme="minorHAnsi" w:eastAsiaTheme="minorHAnsi" w:hAnsiTheme="minorHAnsi" w:cstheme="minorBidi"/>
      <w:color w:val="365F91" w:themeColor="accen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D46EE9"/>
    <w:rPr>
      <w:rFonts w:asciiTheme="minorHAnsi" w:eastAsiaTheme="minorHAnsi" w:hAnsiTheme="minorHAnsi" w:cstheme="minorBidi"/>
      <w:color w:val="943634" w:themeColor="accent2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customStyle="1" w:styleId="LDBereich">
    <w:name w:val="LD_Bereich"/>
    <w:basedOn w:val="Standard"/>
    <w:autoRedefine/>
    <w:uiPriority w:val="4"/>
    <w:qFormat/>
    <w:rsid w:val="00D46EE9"/>
    <w:pPr>
      <w:spacing w:before="480" w:after="360"/>
    </w:pPr>
    <w:rPr>
      <w:color w:val="808080" w:themeColor="background1" w:themeShade="80"/>
      <w:sz w:val="32"/>
      <w:szCs w:val="36"/>
    </w:rPr>
  </w:style>
  <w:style w:type="paragraph" w:customStyle="1" w:styleId="LDVerzeichnis1">
    <w:name w:val="LD_Verzeichnis 1"/>
    <w:basedOn w:val="Standard"/>
    <w:autoRedefine/>
    <w:qFormat/>
    <w:rsid w:val="007E73C3"/>
    <w:pPr>
      <w:pBdr>
        <w:bottom w:val="single" w:sz="8" w:space="1" w:color="1E3E95"/>
      </w:pBdr>
      <w:shd w:val="clear" w:color="auto" w:fill="D9D9D9" w:themeFill="background1" w:themeFillShade="D9"/>
      <w:tabs>
        <w:tab w:val="right" w:pos="9571"/>
      </w:tabs>
      <w:spacing w:before="480"/>
    </w:pPr>
    <w:rPr>
      <w:noProof/>
      <w:color w:val="1E3E95"/>
      <w:sz w:val="32"/>
    </w:rPr>
  </w:style>
  <w:style w:type="paragraph" w:customStyle="1" w:styleId="LDVerzeichnis2">
    <w:name w:val="LD_Verzeichnis 2"/>
    <w:basedOn w:val="Standard"/>
    <w:autoRedefine/>
    <w:qFormat/>
    <w:rsid w:val="007E73C3"/>
    <w:pPr>
      <w:shd w:val="clear" w:color="auto" w:fill="FFFFFF" w:themeFill="background1"/>
      <w:tabs>
        <w:tab w:val="left" w:pos="709"/>
        <w:tab w:val="right" w:leader="underscore" w:pos="9571"/>
      </w:tabs>
      <w:spacing w:before="360"/>
      <w:ind w:left="709" w:hanging="709"/>
    </w:pPr>
    <w:rPr>
      <w:noProof/>
      <w:color w:val="1E3E95"/>
      <w:sz w:val="24"/>
    </w:rPr>
  </w:style>
  <w:style w:type="paragraph" w:customStyle="1" w:styleId="LDVerzeichnis3">
    <w:name w:val="LD_Verzeichnis 3"/>
    <w:basedOn w:val="Standard"/>
    <w:autoRedefine/>
    <w:qFormat/>
    <w:rsid w:val="007E73C3"/>
    <w:pPr>
      <w:shd w:val="clear" w:color="auto" w:fill="FFFFFF" w:themeFill="background1"/>
      <w:tabs>
        <w:tab w:val="left" w:pos="709"/>
        <w:tab w:val="left" w:pos="1418"/>
        <w:tab w:val="right" w:leader="dot" w:pos="9571"/>
      </w:tabs>
      <w:ind w:left="1418" w:hanging="709"/>
    </w:pPr>
    <w:rPr>
      <w:noProof/>
    </w:rPr>
  </w:style>
  <w:style w:type="paragraph" w:customStyle="1" w:styleId="LDTIPP">
    <w:name w:val="LD_TIPP"/>
    <w:basedOn w:val="LDTextinhalt"/>
    <w:next w:val="LDTextinhalt"/>
    <w:link w:val="LDTIPPZchn"/>
    <w:autoRedefine/>
    <w:uiPriority w:val="7"/>
    <w:qFormat/>
    <w:rsid w:val="00D46EE9"/>
    <w:pPr>
      <w:numPr>
        <w:numId w:val="4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2127" w:hanging="1276"/>
    </w:pPr>
    <w:rPr>
      <w:rFonts w:cs="Arial"/>
    </w:rPr>
  </w:style>
  <w:style w:type="character" w:customStyle="1" w:styleId="LDTIPPZchn">
    <w:name w:val="LD_TIPP Zchn"/>
    <w:basedOn w:val="Absatz-Standardschriftart"/>
    <w:link w:val="LDTIPP"/>
    <w:uiPriority w:val="7"/>
    <w:rsid w:val="00D46EE9"/>
    <w:rPr>
      <w:rFonts w:ascii="Arial" w:eastAsiaTheme="minorHAnsi" w:hAnsi="Arial" w:cs="Arial"/>
      <w:szCs w:val="24"/>
      <w:lang w:eastAsia="en-US"/>
    </w:rPr>
  </w:style>
  <w:style w:type="paragraph" w:styleId="Verzeichnis3">
    <w:name w:val="toc 3"/>
    <w:basedOn w:val="Standard"/>
    <w:next w:val="Standard"/>
    <w:autoRedefine/>
    <w:uiPriority w:val="39"/>
    <w:rsid w:val="00D46EE9"/>
    <w:pPr>
      <w:shd w:val="clear" w:color="auto" w:fill="FFFFFF" w:themeFill="background1"/>
      <w:tabs>
        <w:tab w:val="left" w:pos="567"/>
        <w:tab w:val="left" w:pos="1134"/>
        <w:tab w:val="left" w:pos="1276"/>
        <w:tab w:val="right" w:leader="dot" w:pos="9571"/>
      </w:tabs>
      <w:spacing w:before="240"/>
      <w:ind w:left="1134" w:hanging="567"/>
      <w:outlineLvl w:val="2"/>
    </w:pPr>
    <w:rPr>
      <w:rFonts w:eastAsiaTheme="majorEastAsia" w:cstheme="majorBidi"/>
      <w:bCs/>
      <w:noProof/>
      <w:color w:val="000000" w:themeColor="text1"/>
    </w:rPr>
  </w:style>
  <w:style w:type="character" w:styleId="Hyperlink">
    <w:name w:val="Hyperlink"/>
    <w:basedOn w:val="Absatz-Standardschriftart"/>
    <w:uiPriority w:val="99"/>
    <w:rsid w:val="00D46EE9"/>
    <w:rPr>
      <w:color w:val="1E3E95"/>
      <w:u w:val="single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D46EE9"/>
    <w:pPr>
      <w:keepNext/>
      <w:keepLines/>
      <w:shd w:val="clear" w:color="auto" w:fill="auto"/>
      <w:tabs>
        <w:tab w:val="clear" w:pos="709"/>
      </w:tabs>
      <w:spacing w:before="480" w:line="276" w:lineRule="auto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</w:rPr>
  </w:style>
  <w:style w:type="paragraph" w:styleId="Abbildungsverzeichnis">
    <w:name w:val="table of figures"/>
    <w:basedOn w:val="Standard"/>
    <w:next w:val="Standard"/>
    <w:uiPriority w:val="99"/>
    <w:rsid w:val="00D46EE9"/>
    <w:pPr>
      <w:tabs>
        <w:tab w:val="right" w:pos="9571"/>
      </w:tabs>
      <w:spacing w:after="0"/>
      <w:ind w:left="851" w:hanging="851"/>
    </w:pPr>
  </w:style>
  <w:style w:type="character" w:customStyle="1" w:styleId="LDLink">
    <w:name w:val="LD_Link"/>
    <w:basedOn w:val="Absatz-Standardschriftart"/>
    <w:uiPriority w:val="6"/>
    <w:rsid w:val="00D46EE9"/>
    <w:rPr>
      <w:rFonts w:ascii="Arial" w:hAnsi="Arial"/>
      <w:color w:val="1E3E95"/>
      <w:sz w:val="20"/>
      <w:u w:val="single"/>
    </w:rPr>
  </w:style>
  <w:style w:type="paragraph" w:styleId="Beschriftung">
    <w:name w:val="caption"/>
    <w:basedOn w:val="Standard"/>
    <w:next w:val="Standard"/>
    <w:uiPriority w:val="35"/>
    <w:unhideWhenUsed/>
    <w:qFormat/>
    <w:rsid w:val="003109D4"/>
    <w:rPr>
      <w:b/>
      <w:bCs/>
      <w:szCs w:val="20"/>
    </w:rPr>
  </w:style>
  <w:style w:type="character" w:styleId="Fett">
    <w:name w:val="Strong"/>
    <w:aliases w:val="standard Fett,Standard fett"/>
    <w:uiPriority w:val="22"/>
    <w:qFormat/>
    <w:rsid w:val="007740B2"/>
    <w:rPr>
      <w:b/>
      <w:bCs/>
    </w:rPr>
  </w:style>
  <w:style w:type="paragraph" w:styleId="Listenabsatz">
    <w:name w:val="List Paragraph"/>
    <w:basedOn w:val="Standard"/>
    <w:link w:val="ListenabsatzZchn"/>
    <w:uiPriority w:val="34"/>
    <w:qFormat/>
    <w:rsid w:val="00A80AC3"/>
    <w:pPr>
      <w:ind w:left="720"/>
    </w:pPr>
    <w:rPr>
      <w:rFonts w:ascii="Times New Roman" w:hAnsi="Times New Roman"/>
      <w:sz w:val="24"/>
      <w:szCs w:val="24"/>
      <w:lang w:eastAsia="de-DE"/>
    </w:rPr>
  </w:style>
  <w:style w:type="paragraph" w:customStyle="1" w:styleId="LDAbsatznachberschrift">
    <w:name w:val="LD_Absatz_nach_Überschrift"/>
    <w:basedOn w:val="LDTextinhalt"/>
    <w:link w:val="LDAbsatznachberschriftZchn"/>
    <w:qFormat/>
    <w:rsid w:val="00D46EE9"/>
    <w:pPr>
      <w:spacing w:before="0" w:after="0"/>
    </w:pPr>
  </w:style>
  <w:style w:type="character" w:customStyle="1" w:styleId="LDTextinhaltZchn">
    <w:name w:val="LD_Textinhalt Zchn"/>
    <w:basedOn w:val="Absatz-Standardschriftart"/>
    <w:link w:val="LDTextinhalt"/>
    <w:rsid w:val="00D46EE9"/>
    <w:rPr>
      <w:rFonts w:ascii="Arial" w:eastAsiaTheme="minorHAnsi" w:hAnsi="Arial" w:cstheme="minorBidi"/>
      <w:szCs w:val="24"/>
      <w:lang w:eastAsia="en-US"/>
    </w:rPr>
  </w:style>
  <w:style w:type="character" w:customStyle="1" w:styleId="LDAbsatznachberschriftZchn">
    <w:name w:val="LD_Absatz_nach_Überschrift Zchn"/>
    <w:basedOn w:val="LDTextinhaltZchn"/>
    <w:link w:val="LDAbsatznachberschrift"/>
    <w:rsid w:val="00D46EE9"/>
    <w:rPr>
      <w:rFonts w:ascii="Arial" w:eastAsiaTheme="minorHAnsi" w:hAnsi="Arial" w:cstheme="minorBidi"/>
      <w:szCs w:val="24"/>
      <w:lang w:eastAsia="en-US"/>
    </w:rPr>
  </w:style>
  <w:style w:type="paragraph" w:customStyle="1" w:styleId="LDAuflistungzweiteEbene">
    <w:name w:val="LD_Auflistung_zweite Ebene"/>
    <w:basedOn w:val="LDTextinhalt"/>
    <w:link w:val="LDAuflistungzweiteEbeneZchn"/>
    <w:qFormat/>
    <w:rsid w:val="00D46EE9"/>
    <w:pPr>
      <w:numPr>
        <w:numId w:val="6"/>
      </w:numPr>
      <w:ind w:left="1276" w:hanging="283"/>
    </w:pPr>
  </w:style>
  <w:style w:type="character" w:customStyle="1" w:styleId="LDAuflistungzweiteEbeneZchn">
    <w:name w:val="LD_Auflistung_zweite Ebene Zchn"/>
    <w:basedOn w:val="LDTextinhaltZchn"/>
    <w:link w:val="LDAuflistungzweiteEbene"/>
    <w:rsid w:val="00D46EE9"/>
    <w:rPr>
      <w:rFonts w:ascii="Arial" w:eastAsiaTheme="minorHAnsi" w:hAnsi="Arial" w:cstheme="minorBidi"/>
      <w:szCs w:val="24"/>
      <w:lang w:eastAsia="en-US"/>
    </w:rPr>
  </w:style>
  <w:style w:type="paragraph" w:styleId="Aufzhlungszeichen">
    <w:name w:val="List Bullet"/>
    <w:basedOn w:val="Standard"/>
    <w:uiPriority w:val="99"/>
    <w:unhideWhenUsed/>
    <w:rsid w:val="00272994"/>
    <w:pPr>
      <w:numPr>
        <w:numId w:val="5"/>
      </w:numPr>
      <w:contextualSpacing/>
    </w:pPr>
  </w:style>
  <w:style w:type="paragraph" w:customStyle="1" w:styleId="LDAuflistunginTabelle">
    <w:name w:val="LD_Auflistung in Tabelle"/>
    <w:basedOn w:val="LDAuflistungHandlungen"/>
    <w:link w:val="LDAuflistunginTabelleZchn"/>
    <w:qFormat/>
    <w:rsid w:val="00D46EE9"/>
    <w:pPr>
      <w:ind w:left="284"/>
    </w:pPr>
  </w:style>
  <w:style w:type="character" w:customStyle="1" w:styleId="LDAuflistunginTabelleZchn">
    <w:name w:val="LD_Auflistung in Tabelle Zchn"/>
    <w:basedOn w:val="LDAuflistungHandlungenZchn"/>
    <w:link w:val="LDAuflistunginTabelle"/>
    <w:rsid w:val="00D46EE9"/>
    <w:rPr>
      <w:rFonts w:ascii="Arial" w:eastAsiaTheme="minorHAnsi" w:hAnsi="Arial" w:cs="Arial"/>
      <w:szCs w:val="22"/>
      <w:lang w:eastAsia="en-US"/>
    </w:rPr>
  </w:style>
  <w:style w:type="character" w:customStyle="1" w:styleId="ListenabsatzZchn">
    <w:name w:val="Listenabsatz Zchn"/>
    <w:link w:val="Listenabsatz"/>
    <w:uiPriority w:val="34"/>
    <w:rsid w:val="00FD47AB"/>
    <w:rPr>
      <w:rFonts w:eastAsia="Calibri"/>
      <w:sz w:val="24"/>
      <w:szCs w:val="24"/>
    </w:rPr>
  </w:style>
  <w:style w:type="character" w:customStyle="1" w:styleId="LDNeu">
    <w:name w:val="LD_Neu"/>
    <w:basedOn w:val="LDRegister"/>
    <w:uiPriority w:val="1"/>
    <w:rsid w:val="00D46EE9"/>
    <w:rPr>
      <w:b/>
      <w:bCs/>
      <w:color w:val="008000"/>
      <w:sz w:val="20"/>
      <w:szCs w:val="20"/>
    </w:rPr>
  </w:style>
  <w:style w:type="paragraph" w:customStyle="1" w:styleId="LDAufgabenliste">
    <w:name w:val="LD_Aufgabenliste"/>
    <w:basedOn w:val="LDHinweis"/>
    <w:next w:val="LDTextinhalt"/>
    <w:uiPriority w:val="7"/>
    <w:rsid w:val="00D46EE9"/>
    <w:pPr>
      <w:numPr>
        <w:numId w:val="8"/>
      </w:numPr>
    </w:pPr>
    <w:rPr>
      <w:color w:val="808080" w:themeColor="background1" w:themeShade="80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D46EE9"/>
    <w:rPr>
      <w:color w:val="1E3E95"/>
    </w:rPr>
  </w:style>
  <w:style w:type="paragraph" w:customStyle="1" w:styleId="LDTextinhaltweitereingerckt">
    <w:name w:val="LD_Textinhalt weiter eingerückt"/>
    <w:basedOn w:val="LDTextinhalteingerckt"/>
    <w:rsid w:val="00D46EE9"/>
    <w:pPr>
      <w:ind w:left="992"/>
    </w:pPr>
  </w:style>
  <w:style w:type="paragraph" w:customStyle="1" w:styleId="LDTextinhaltTabelle8pt">
    <w:name w:val="LD_Textinhalt_Tabelle_8pt"/>
    <w:basedOn w:val="LDTextinhalt"/>
    <w:rsid w:val="00D46EE9"/>
    <w:pPr>
      <w:spacing w:before="0" w:after="0"/>
    </w:pPr>
    <w:rPr>
      <w:sz w:val="16"/>
    </w:rPr>
  </w:style>
  <w:style w:type="character" w:customStyle="1" w:styleId="hervorhebungklein">
    <w:name w:val="hervorhebung_klein"/>
    <w:basedOn w:val="Absatz-Standardschriftart"/>
    <w:uiPriority w:val="2"/>
    <w:rsid w:val="00D46EE9"/>
    <w:rPr>
      <w:rFonts w:ascii="Arial" w:hAnsi="Arial"/>
      <w:b/>
      <w:sz w:val="16"/>
    </w:rPr>
  </w:style>
  <w:style w:type="character" w:styleId="Funotenzeichen">
    <w:name w:val="footnote reference"/>
    <w:basedOn w:val="Absatz-Standardschriftart"/>
    <w:uiPriority w:val="99"/>
    <w:semiHidden/>
    <w:unhideWhenUsed/>
    <w:rsid w:val="00D46EE9"/>
    <w:rPr>
      <w:vertAlign w:val="superscript"/>
    </w:rPr>
  </w:style>
  <w:style w:type="paragraph" w:styleId="Funotentext">
    <w:name w:val="footnote text"/>
    <w:basedOn w:val="Standard"/>
    <w:link w:val="FunotentextZchn"/>
    <w:uiPriority w:val="99"/>
    <w:semiHidden/>
    <w:rsid w:val="00D46EE9"/>
    <w:pPr>
      <w:spacing w:before="0" w:after="0"/>
    </w:pPr>
    <w:rPr>
      <w:sz w:val="18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D46EE9"/>
    <w:rPr>
      <w:rFonts w:ascii="Arial" w:eastAsiaTheme="minorHAnsi" w:hAnsi="Arial" w:cstheme="minorBidi"/>
      <w:sz w:val="18"/>
      <w:lang w:eastAsia="en-US"/>
    </w:rPr>
  </w:style>
  <w:style w:type="paragraph" w:customStyle="1" w:styleId="LDTextinhaltTabelle6pt">
    <w:name w:val="LD_Textinhalt_Tabelle_6pt"/>
    <w:basedOn w:val="LDTextinhaltTabelle8pt"/>
    <w:rsid w:val="00D46EE9"/>
    <w:pPr>
      <w:spacing w:before="120"/>
    </w:pPr>
    <w:rPr>
      <w:sz w:val="12"/>
    </w:rPr>
  </w:style>
  <w:style w:type="character" w:customStyle="1" w:styleId="hervorhebungblau">
    <w:name w:val="hervorhebungblau"/>
    <w:basedOn w:val="Absatz-Standardschriftart"/>
    <w:uiPriority w:val="3"/>
    <w:rsid w:val="00D46EE9"/>
    <w:rPr>
      <w:b/>
      <w:bCs/>
      <w:color w:val="1C3D93"/>
      <w:sz w:val="20"/>
      <w:szCs w:val="20"/>
    </w:rPr>
  </w:style>
  <w:style w:type="character" w:customStyle="1" w:styleId="hervorhebung">
    <w:name w:val="hervorhebung"/>
    <w:basedOn w:val="Absatz-Standardschriftart"/>
    <w:uiPriority w:val="2"/>
    <w:rsid w:val="00D46EE9"/>
    <w:rPr>
      <w:b/>
      <w:bCs/>
      <w:sz w:val="20"/>
      <w:szCs w:val="20"/>
    </w:rPr>
  </w:style>
  <w:style w:type="paragraph" w:styleId="Standardeinzug">
    <w:name w:val="Normal Indent"/>
    <w:basedOn w:val="Standard"/>
    <w:rsid w:val="00016F3D"/>
    <w:pPr>
      <w:keepLines/>
      <w:overflowPunct w:val="0"/>
      <w:autoSpaceDE w:val="0"/>
      <w:autoSpaceDN w:val="0"/>
      <w:adjustRightInd w:val="0"/>
      <w:spacing w:before="240" w:line="240" w:lineRule="atLeast"/>
      <w:ind w:left="567"/>
      <w:textAlignment w:val="baseline"/>
    </w:pPr>
    <w:rPr>
      <w:szCs w:val="20"/>
      <w:lang w:eastAsia="de-DE"/>
    </w:rPr>
  </w:style>
  <w:style w:type="character" w:customStyle="1" w:styleId="hervorhebunggrn">
    <w:name w:val="hervorhebunggrün"/>
    <w:basedOn w:val="Absatz-Standardschriftart"/>
    <w:uiPriority w:val="1"/>
    <w:rsid w:val="00F463F9"/>
    <w:rPr>
      <w:b/>
      <w:bCs/>
      <w:color w:val="00823B"/>
      <w:sz w:val="20"/>
      <w:szCs w:val="20"/>
    </w:rPr>
  </w:style>
  <w:style w:type="character" w:styleId="Hervorhebung0">
    <w:name w:val="Emphasis"/>
    <w:basedOn w:val="Absatz-Standardschriftart"/>
    <w:uiPriority w:val="20"/>
    <w:qFormat/>
    <w:rsid w:val="00C03999"/>
    <w:rPr>
      <w:i/>
      <w:iCs/>
    </w:rPr>
  </w:style>
  <w:style w:type="character" w:customStyle="1" w:styleId="hervorhebungrot">
    <w:name w:val="hervorhebungrot"/>
    <w:basedOn w:val="Absatz-Standardschriftart"/>
    <w:rsid w:val="00281A90"/>
    <w:rPr>
      <w:b/>
      <w:bCs/>
      <w:color w:val="C11423"/>
      <w:sz w:val="20"/>
      <w:szCs w:val="20"/>
    </w:rPr>
  </w:style>
  <w:style w:type="paragraph" w:customStyle="1" w:styleId="LDTitelseite14pt">
    <w:name w:val="LD_Titelseite_14pt"/>
    <w:basedOn w:val="Standard"/>
    <w:rsid w:val="00D46EE9"/>
    <w:pPr>
      <w:spacing w:before="0" w:after="0"/>
      <w:ind w:left="227"/>
    </w:pPr>
    <w:rPr>
      <w:b/>
      <w:color w:val="1F497D"/>
      <w:sz w:val="28"/>
      <w:szCs w:val="28"/>
    </w:rPr>
  </w:style>
  <w:style w:type="paragraph" w:customStyle="1" w:styleId="LDTitelseite13pt">
    <w:name w:val="LD_Titelseite_13pt"/>
    <w:basedOn w:val="Standard"/>
    <w:rsid w:val="00D46EE9"/>
    <w:pPr>
      <w:spacing w:before="480"/>
      <w:ind w:left="227"/>
    </w:pPr>
    <w:rPr>
      <w:sz w:val="26"/>
    </w:rPr>
  </w:style>
  <w:style w:type="paragraph" w:customStyle="1" w:styleId="LDTitelseite30pt">
    <w:name w:val="LD_Titelseite_30pt"/>
    <w:basedOn w:val="LDTitelseite14pt"/>
    <w:rsid w:val="00D46EE9"/>
    <w:pPr>
      <w:spacing w:before="1800" w:after="240"/>
    </w:pPr>
    <w:rPr>
      <w:sz w:val="60"/>
    </w:rPr>
  </w:style>
  <w:style w:type="paragraph" w:customStyle="1" w:styleId="LDVersionsnummer">
    <w:name w:val="LD_Versionsnummer"/>
    <w:basedOn w:val="Standard"/>
    <w:rsid w:val="00D46EE9"/>
    <w:rPr>
      <w:sz w:val="18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5106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5106E"/>
    <w:rPr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5106E"/>
    <w:rPr>
      <w:rFonts w:ascii="Arial" w:eastAsiaTheme="minorHAnsi" w:hAnsi="Arial" w:cstheme="minorBidi"/>
      <w:lang w:eastAsia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5106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5106E"/>
    <w:rPr>
      <w:rFonts w:ascii="Arial" w:eastAsiaTheme="minorHAnsi" w:hAnsi="Arial" w:cstheme="minorBidi"/>
      <w:b/>
      <w:bCs/>
      <w:lang w:eastAsia="en-US"/>
    </w:rPr>
  </w:style>
  <w:style w:type="table" w:customStyle="1" w:styleId="Tabellenraster1">
    <w:name w:val="Tabellenraster1"/>
    <w:basedOn w:val="NormaleTabelle"/>
    <w:next w:val="Tabellenraster"/>
    <w:uiPriority w:val="59"/>
    <w:rsid w:val="00341AEF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rarbeitung">
    <w:name w:val="Revision"/>
    <w:hidden/>
    <w:uiPriority w:val="99"/>
    <w:semiHidden/>
    <w:rsid w:val="00880A40"/>
    <w:rPr>
      <w:rFonts w:ascii="Arial" w:eastAsiaTheme="minorHAnsi" w:hAnsi="Arial" w:cstheme="minorBidi"/>
      <w:szCs w:val="22"/>
      <w:lang w:eastAsia="en-US"/>
    </w:rPr>
  </w:style>
  <w:style w:type="paragraph" w:customStyle="1" w:styleId="LDAuflistungHandlungenzweiteEbene">
    <w:name w:val="LD_Auflistung_Handlungen_zweiteEbene"/>
    <w:basedOn w:val="LDAuflistungzweiteEbene"/>
    <w:rsid w:val="00D46EE9"/>
    <w:pPr>
      <w:ind w:left="568" w:hanging="284"/>
    </w:pPr>
  </w:style>
  <w:style w:type="paragraph" w:customStyle="1" w:styleId="LDAuflistunginTabellemittel">
    <w:name w:val="LD_Auflistung in Tabelle mittel"/>
    <w:basedOn w:val="LDAuflistunginTabelle"/>
    <w:rsid w:val="00D46EE9"/>
    <w:pPr>
      <w:spacing w:after="60"/>
    </w:pPr>
    <w:rPr>
      <w:rFonts w:eastAsia="Times New Roman"/>
      <w:sz w:val="18"/>
      <w:szCs w:val="20"/>
      <w:lang w:eastAsia="de-DE"/>
    </w:rPr>
  </w:style>
  <w:style w:type="paragraph" w:customStyle="1" w:styleId="LDTitelseiteHKM">
    <w:name w:val="LD_Titelseite HKM"/>
    <w:basedOn w:val="LDTitelseite13pt"/>
    <w:rsid w:val="00D46EE9"/>
    <w:pPr>
      <w:spacing w:before="0"/>
    </w:pPr>
    <w:rPr>
      <w:b/>
    </w:rPr>
  </w:style>
  <w:style w:type="character" w:customStyle="1" w:styleId="unterstrichen">
    <w:name w:val="unterstrichen"/>
    <w:basedOn w:val="Absatz-Standardschriftart"/>
    <w:uiPriority w:val="1"/>
    <w:rsid w:val="00D46EE9"/>
    <w:rPr>
      <w:rFonts w:ascii="Arial" w:hAnsi="Arial"/>
      <w:sz w:val="20"/>
      <w:u w:val="single"/>
      <w:lang w:eastAsia="de-DE"/>
    </w:rPr>
  </w:style>
  <w:style w:type="paragraph" w:customStyle="1" w:styleId="LDBereich2">
    <w:name w:val="LD_Bereich2"/>
    <w:basedOn w:val="berschrift1"/>
    <w:uiPriority w:val="4"/>
    <w:rsid w:val="00D46EE9"/>
  </w:style>
  <w:style w:type="paragraph" w:customStyle="1" w:styleId="Nummerierung">
    <w:name w:val="Nummerierung"/>
    <w:basedOn w:val="StandardWeb"/>
    <w:qFormat/>
    <w:rsid w:val="00197EB0"/>
    <w:pPr>
      <w:numPr>
        <w:numId w:val="26"/>
      </w:numPr>
      <w:tabs>
        <w:tab w:val="left" w:pos="357"/>
      </w:tabs>
      <w:spacing w:before="0" w:after="120"/>
      <w:ind w:left="714" w:hanging="357"/>
    </w:pPr>
    <w:rPr>
      <w:rFonts w:asciiTheme="minorHAnsi" w:hAnsiTheme="minorHAnsi" w:cs="Segoe UI"/>
      <w:color w:val="000000"/>
      <w:szCs w:val="22"/>
    </w:rPr>
  </w:style>
  <w:style w:type="paragraph" w:customStyle="1" w:styleId="LDTextinhalteingercktkursiv">
    <w:name w:val="LD_Textinhalt eingerückt kursiv"/>
    <w:basedOn w:val="LDTextinhaltweitereingerckt"/>
    <w:next w:val="LDTextinhaltweitereingerckt"/>
    <w:rsid w:val="00D46EE9"/>
    <w:rPr>
      <w:i/>
    </w:rPr>
  </w:style>
  <w:style w:type="table" w:customStyle="1" w:styleId="Formatvorlage1">
    <w:name w:val="Formatvorlage1"/>
    <w:basedOn w:val="NormaleTabelle"/>
    <w:uiPriority w:val="99"/>
    <w:rsid w:val="000D2A7A"/>
    <w:rPr>
      <w:rFonts w:ascii="Arial" w:hAnsi="Arial"/>
    </w:rPr>
    <w:tblPr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  <w:tblCellMar>
        <w:left w:w="57" w:type="dxa"/>
        <w:right w:w="57" w:type="dxa"/>
      </w:tblCellMar>
    </w:tblPr>
    <w:tblStylePr w:type="firstRow">
      <w:rPr>
        <w:rFonts w:ascii="Arial" w:hAnsi="Arial"/>
        <w:color w:val="1E3E95"/>
        <w:sz w:val="20"/>
      </w:rPr>
    </w:tblStylePr>
  </w:style>
  <w:style w:type="table" w:customStyle="1" w:styleId="Kalender2">
    <w:name w:val="Kalender 2"/>
    <w:basedOn w:val="NormaleTabelle"/>
    <w:uiPriority w:val="99"/>
    <w:qFormat/>
    <w:rsid w:val="000D2A7A"/>
    <w:pPr>
      <w:jc w:val="center"/>
    </w:pPr>
    <w:rPr>
      <w:rFonts w:asciiTheme="minorHAnsi" w:eastAsiaTheme="minorEastAsia" w:hAnsiTheme="minorHAnsi" w:cstheme="minorBidi"/>
      <w:sz w:val="28"/>
      <w:szCs w:val="22"/>
    </w:rPr>
    <w:tblPr>
      <w:tblBorders>
        <w:insideV w:val="single" w:sz="4" w:space="0" w:color="95B3D7" w:themeColor="accent1" w:themeTint="99"/>
      </w:tblBorders>
    </w:tblPr>
    <w:tblStylePr w:type="firstRow">
      <w:rPr>
        <w:rFonts w:asciiTheme="majorHAnsi" w:hAnsiTheme="majorHAnsi"/>
        <w:b w:val="0"/>
        <w:i w:val="0"/>
        <w:caps/>
        <w:smallCaps w:val="0"/>
        <w:color w:val="4F81BD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LDTabelleAnleitungen">
    <w:name w:val="LD Tabelle_Anleitungen"/>
    <w:basedOn w:val="NormaleTabelle"/>
    <w:uiPriority w:val="99"/>
    <w:rsid w:val="00D46EE9"/>
    <w:rPr>
      <w:rFonts w:ascii="Arial" w:hAnsi="Arial"/>
    </w:rPr>
    <w:tblPr/>
  </w:style>
  <w:style w:type="character" w:customStyle="1" w:styleId="pagebreadcrumb">
    <w:name w:val="pagebreadcrumb"/>
    <w:basedOn w:val="Absatz-Standardschriftart"/>
    <w:rsid w:val="003A49F6"/>
  </w:style>
  <w:style w:type="character" w:customStyle="1" w:styleId="pagetitle">
    <w:name w:val="pagetitle"/>
    <w:basedOn w:val="Absatz-Standardschriftart"/>
    <w:rsid w:val="003A49F6"/>
  </w:style>
  <w:style w:type="character" w:customStyle="1" w:styleId="LDberschriftMenpunkt">
    <w:name w:val="LD_Überschrift_Menüpunkt"/>
    <w:basedOn w:val="LDMenpunkt"/>
    <w:uiPriority w:val="1"/>
    <w:rsid w:val="00FA0A49"/>
    <w:rPr>
      <w:rFonts w:ascii="Arial" w:hAnsi="Arial" w:cs="Arial" w:hint="default"/>
      <w:b w:val="0"/>
      <w:bCs/>
      <w:smallCaps/>
      <w:color w:val="1E3E95"/>
      <w:sz w:val="24"/>
      <w:szCs w:val="20"/>
    </w:rPr>
  </w:style>
  <w:style w:type="character" w:customStyle="1" w:styleId="info-text">
    <w:name w:val="info-text"/>
    <w:basedOn w:val="Absatz-Standardschriftart"/>
    <w:rsid w:val="00D453A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4" w:unhideWhenUsed="0" w:qFormat="1"/>
    <w:lsdException w:name="heading 2" w:uiPriority="4" w:qFormat="1"/>
    <w:lsdException w:name="heading 3" w:uiPriority="4" w:qFormat="1"/>
    <w:lsdException w:name="heading 4" w:uiPriority="4" w:qFormat="1"/>
    <w:lsdException w:name="heading 5" w:uiPriority="4" w:qFormat="1"/>
    <w:lsdException w:name="heading 6" w:uiPriority="4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caption" w:uiPriority="35" w:qFormat="1"/>
    <w:lsdException w:name="page number" w:uiPriority="4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rsid w:val="00D46EE9"/>
    <w:pPr>
      <w:spacing w:before="120" w:after="120"/>
    </w:pPr>
    <w:rPr>
      <w:rFonts w:ascii="Arial" w:eastAsiaTheme="minorHAnsi" w:hAnsi="Arial" w:cstheme="minorBidi"/>
      <w:szCs w:val="22"/>
      <w:lang w:eastAsia="en-US"/>
    </w:rPr>
  </w:style>
  <w:style w:type="paragraph" w:styleId="berschrift1">
    <w:name w:val="heading 1"/>
    <w:basedOn w:val="LDTextinhalt"/>
    <w:next w:val="LDTextinhalt"/>
    <w:link w:val="berschrift1Zchn"/>
    <w:uiPriority w:val="4"/>
    <w:rsid w:val="00D46EE9"/>
    <w:pPr>
      <w:pageBreakBefore/>
      <w:widowControl w:val="0"/>
      <w:pBdr>
        <w:bottom w:val="single" w:sz="6" w:space="1" w:color="808080" w:themeColor="background1" w:themeShade="80"/>
      </w:pBdr>
      <w:shd w:val="clear" w:color="auto" w:fill="D9D9D9" w:themeFill="background1" w:themeFillShade="D9"/>
      <w:tabs>
        <w:tab w:val="left" w:pos="709"/>
      </w:tabs>
      <w:spacing w:before="0" w:after="0"/>
      <w:outlineLvl w:val="0"/>
    </w:pPr>
    <w:rPr>
      <w:rFonts w:eastAsia="Times New Roman" w:cs="Arial"/>
      <w:bCs/>
      <w:color w:val="1E3E95"/>
      <w:kern w:val="36"/>
      <w:sz w:val="32"/>
      <w:szCs w:val="28"/>
      <w:lang w:eastAsia="de-DE"/>
    </w:rPr>
  </w:style>
  <w:style w:type="paragraph" w:styleId="berschrift2">
    <w:name w:val="heading 2"/>
    <w:basedOn w:val="LDTextinhalt"/>
    <w:next w:val="LDTextinhalt"/>
    <w:link w:val="berschrift2Zchn"/>
    <w:autoRedefine/>
    <w:uiPriority w:val="4"/>
    <w:rsid w:val="00D46EE9"/>
    <w:pPr>
      <w:numPr>
        <w:numId w:val="1"/>
      </w:numPr>
      <w:pBdr>
        <w:bottom w:val="single" w:sz="6" w:space="1" w:color="A6A6A6" w:themeColor="background1" w:themeShade="A6"/>
      </w:pBdr>
      <w:shd w:val="clear" w:color="auto" w:fill="F2F2F2" w:themeFill="background1" w:themeFillShade="F2"/>
      <w:spacing w:before="480" w:after="240"/>
      <w:ind w:left="709" w:hanging="709"/>
      <w:outlineLvl w:val="1"/>
    </w:pPr>
    <w:rPr>
      <w:color w:val="1E3E95"/>
      <w:sz w:val="28"/>
    </w:rPr>
  </w:style>
  <w:style w:type="paragraph" w:styleId="berschrift3">
    <w:name w:val="heading 3"/>
    <w:basedOn w:val="LDTextinhalt"/>
    <w:next w:val="LDTextinhalt"/>
    <w:link w:val="berschrift3Zchn"/>
    <w:uiPriority w:val="4"/>
    <w:rsid w:val="00D46EE9"/>
    <w:pPr>
      <w:keepNext/>
      <w:keepLines/>
      <w:numPr>
        <w:ilvl w:val="1"/>
        <w:numId w:val="1"/>
      </w:numPr>
      <w:shd w:val="clear" w:color="auto" w:fill="F2F2F2" w:themeFill="background1" w:themeFillShade="F2"/>
      <w:tabs>
        <w:tab w:val="left" w:pos="709"/>
      </w:tabs>
      <w:spacing w:before="480"/>
      <w:ind w:left="709" w:hanging="709"/>
      <w:outlineLvl w:val="2"/>
    </w:pPr>
    <w:rPr>
      <w:rFonts w:eastAsiaTheme="majorEastAsia" w:cstheme="majorBidi"/>
      <w:bCs/>
      <w:color w:val="1E3E95"/>
      <w:sz w:val="24"/>
    </w:rPr>
  </w:style>
  <w:style w:type="paragraph" w:styleId="berschrift4">
    <w:name w:val="heading 4"/>
    <w:basedOn w:val="Standard"/>
    <w:next w:val="Standard"/>
    <w:link w:val="berschrift4Zchn"/>
    <w:uiPriority w:val="4"/>
    <w:rsid w:val="00D46EE9"/>
    <w:pPr>
      <w:keepNext/>
      <w:keepLines/>
      <w:numPr>
        <w:ilvl w:val="2"/>
        <w:numId w:val="1"/>
      </w:numPr>
      <w:shd w:val="clear" w:color="auto" w:fill="FFFFFF" w:themeFill="background1"/>
      <w:spacing w:before="480"/>
      <w:ind w:left="709" w:hanging="709"/>
      <w:outlineLvl w:val="3"/>
    </w:pPr>
    <w:rPr>
      <w:rFonts w:eastAsiaTheme="majorEastAsia" w:cstheme="majorBidi"/>
      <w:b/>
      <w:bCs/>
      <w:i/>
      <w:iCs/>
      <w:color w:val="1E3E95"/>
      <w:sz w:val="22"/>
    </w:rPr>
  </w:style>
  <w:style w:type="paragraph" w:styleId="berschrift5">
    <w:name w:val="heading 5"/>
    <w:basedOn w:val="berschrift4"/>
    <w:next w:val="LDTextinhalt"/>
    <w:link w:val="berschrift5Zchn"/>
    <w:uiPriority w:val="4"/>
    <w:qFormat/>
    <w:rsid w:val="00D46EE9"/>
    <w:pPr>
      <w:numPr>
        <w:ilvl w:val="0"/>
        <w:numId w:val="0"/>
      </w:numPr>
      <w:spacing w:before="360"/>
      <w:ind w:left="709"/>
      <w:outlineLvl w:val="4"/>
    </w:pPr>
  </w:style>
  <w:style w:type="paragraph" w:styleId="berschrift6">
    <w:name w:val="heading 6"/>
    <w:basedOn w:val="Standard"/>
    <w:next w:val="Standard"/>
    <w:link w:val="berschrift6Zchn"/>
    <w:uiPriority w:val="4"/>
    <w:semiHidden/>
    <w:qFormat/>
    <w:rsid w:val="00D46EE9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46EE9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46EE9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46EE9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  <w:rsid w:val="00D46EE9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  <w:rsid w:val="00D46EE9"/>
  </w:style>
  <w:style w:type="paragraph" w:styleId="Fuzeile">
    <w:name w:val="footer"/>
    <w:basedOn w:val="Standard"/>
    <w:link w:val="FuzeileZchn"/>
    <w:uiPriority w:val="99"/>
    <w:rsid w:val="00D46EE9"/>
    <w:pPr>
      <w:tabs>
        <w:tab w:val="center" w:pos="4536"/>
        <w:tab w:val="right" w:pos="9072"/>
      </w:tabs>
      <w:spacing w:before="0" w:after="0"/>
    </w:pPr>
  </w:style>
  <w:style w:type="paragraph" w:styleId="Kopfzeile">
    <w:name w:val="header"/>
    <w:basedOn w:val="Standard"/>
    <w:link w:val="KopfzeileZchn"/>
    <w:uiPriority w:val="99"/>
    <w:rsid w:val="00D46EE9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D46EE9"/>
    <w:rPr>
      <w:rFonts w:ascii="Arial" w:eastAsiaTheme="minorHAnsi" w:hAnsi="Arial" w:cstheme="minorBidi"/>
      <w:szCs w:val="22"/>
      <w:lang w:eastAsia="en-US"/>
    </w:rPr>
  </w:style>
  <w:style w:type="character" w:customStyle="1" w:styleId="FuzeileZchn">
    <w:name w:val="Fußzeile Zchn"/>
    <w:basedOn w:val="Absatz-Standardschriftart"/>
    <w:link w:val="Fuzeile"/>
    <w:uiPriority w:val="99"/>
    <w:rsid w:val="00D46EE9"/>
    <w:rPr>
      <w:rFonts w:ascii="Arial" w:eastAsiaTheme="minorHAnsi" w:hAnsi="Arial" w:cstheme="minorBidi"/>
      <w:szCs w:val="22"/>
      <w:lang w:eastAsia="en-US"/>
    </w:rPr>
  </w:style>
  <w:style w:type="table" w:styleId="Tabellenraster">
    <w:name w:val="Table Grid"/>
    <w:basedOn w:val="NormaleTabelle"/>
    <w:uiPriority w:val="59"/>
    <w:rsid w:val="00D46EE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46EE9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46EE9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berschrift1Zchn">
    <w:name w:val="Überschrift 1 Zchn"/>
    <w:basedOn w:val="Absatz-Standardschriftart"/>
    <w:link w:val="berschrift1"/>
    <w:uiPriority w:val="4"/>
    <w:rsid w:val="00D46EE9"/>
    <w:rPr>
      <w:rFonts w:ascii="Arial" w:hAnsi="Arial" w:cs="Arial"/>
      <w:bCs/>
      <w:color w:val="1E3E95"/>
      <w:kern w:val="36"/>
      <w:sz w:val="32"/>
      <w:szCs w:val="28"/>
      <w:shd w:val="clear" w:color="auto" w:fill="D9D9D9" w:themeFill="background1" w:themeFillShade="D9"/>
    </w:rPr>
  </w:style>
  <w:style w:type="character" w:customStyle="1" w:styleId="berschrift2Zchn">
    <w:name w:val="Überschrift 2 Zchn"/>
    <w:basedOn w:val="Absatz-Standardschriftart"/>
    <w:link w:val="berschrift2"/>
    <w:uiPriority w:val="4"/>
    <w:rsid w:val="00D46EE9"/>
    <w:rPr>
      <w:rFonts w:ascii="Arial" w:eastAsiaTheme="minorHAnsi" w:hAnsi="Arial" w:cstheme="minorBidi"/>
      <w:color w:val="1E3E95"/>
      <w:sz w:val="28"/>
      <w:szCs w:val="24"/>
      <w:shd w:val="clear" w:color="auto" w:fill="F2F2F2" w:themeFill="background1" w:themeFillShade="F2"/>
      <w:lang w:eastAsia="en-US"/>
    </w:rPr>
  </w:style>
  <w:style w:type="character" w:customStyle="1" w:styleId="berschrift3Zchn">
    <w:name w:val="Überschrift 3 Zchn"/>
    <w:basedOn w:val="Absatz-Standardschriftart"/>
    <w:link w:val="berschrift3"/>
    <w:uiPriority w:val="4"/>
    <w:rsid w:val="00D46EE9"/>
    <w:rPr>
      <w:rFonts w:ascii="Arial" w:eastAsiaTheme="majorEastAsia" w:hAnsi="Arial" w:cstheme="majorBidi"/>
      <w:bCs/>
      <w:color w:val="1E3E95"/>
      <w:sz w:val="24"/>
      <w:szCs w:val="24"/>
      <w:shd w:val="clear" w:color="auto" w:fill="F2F2F2" w:themeFill="background1" w:themeFillShade="F2"/>
      <w:lang w:eastAsia="en-US"/>
    </w:rPr>
  </w:style>
  <w:style w:type="character" w:customStyle="1" w:styleId="berschrift4Zchn">
    <w:name w:val="Überschrift 4 Zchn"/>
    <w:basedOn w:val="Absatz-Standardschriftart"/>
    <w:link w:val="berschrift4"/>
    <w:uiPriority w:val="4"/>
    <w:rsid w:val="00D46EE9"/>
    <w:rPr>
      <w:rFonts w:ascii="Arial" w:eastAsiaTheme="majorEastAsia" w:hAnsi="Arial" w:cstheme="majorBidi"/>
      <w:b/>
      <w:bCs/>
      <w:i/>
      <w:iCs/>
      <w:color w:val="1E3E95"/>
      <w:sz w:val="22"/>
      <w:szCs w:val="22"/>
      <w:shd w:val="clear" w:color="auto" w:fill="FFFFFF" w:themeFill="background1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4"/>
    <w:rsid w:val="00D46EE9"/>
    <w:rPr>
      <w:rFonts w:ascii="Arial" w:eastAsiaTheme="majorEastAsia" w:hAnsi="Arial" w:cstheme="majorBidi"/>
      <w:b/>
      <w:bCs/>
      <w:i/>
      <w:iCs/>
      <w:color w:val="1E3E95"/>
      <w:sz w:val="22"/>
      <w:szCs w:val="22"/>
      <w:shd w:val="clear" w:color="auto" w:fill="FFFFFF" w:themeFill="background1"/>
      <w:lang w:eastAsia="en-US"/>
    </w:rPr>
  </w:style>
  <w:style w:type="character" w:customStyle="1" w:styleId="berschrift6Zchn">
    <w:name w:val="Überschrift 6 Zchn"/>
    <w:basedOn w:val="Absatz-Standardschriftart"/>
    <w:link w:val="berschrift6"/>
    <w:uiPriority w:val="4"/>
    <w:semiHidden/>
    <w:rsid w:val="00D46EE9"/>
    <w:rPr>
      <w:rFonts w:asciiTheme="majorHAnsi" w:eastAsiaTheme="majorEastAsia" w:hAnsiTheme="majorHAnsi" w:cstheme="majorBidi"/>
      <w:i/>
      <w:iCs/>
      <w:color w:val="243F60" w:themeColor="accent1" w:themeShade="7F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46EE9"/>
    <w:rPr>
      <w:rFonts w:asciiTheme="majorHAnsi" w:eastAsiaTheme="majorEastAsia" w:hAnsiTheme="majorHAnsi" w:cstheme="majorBidi"/>
      <w:i/>
      <w:iCs/>
      <w:color w:val="404040" w:themeColor="text1" w:themeTint="BF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46EE9"/>
    <w:rPr>
      <w:rFonts w:asciiTheme="majorHAnsi" w:eastAsiaTheme="majorEastAsia" w:hAnsiTheme="majorHAnsi" w:cstheme="majorBidi"/>
      <w:color w:val="404040" w:themeColor="text1" w:themeTint="BF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46EE9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paragraph" w:customStyle="1" w:styleId="LDTextinhalt">
    <w:name w:val="LD_Textinhalt"/>
    <w:basedOn w:val="Standard"/>
    <w:link w:val="LDTextinhaltZchn"/>
    <w:autoRedefine/>
    <w:qFormat/>
    <w:rsid w:val="00D46EE9"/>
    <w:rPr>
      <w:szCs w:val="24"/>
    </w:rPr>
  </w:style>
  <w:style w:type="paragraph" w:styleId="StandardWeb">
    <w:name w:val="Normal (Web)"/>
    <w:basedOn w:val="Standard"/>
    <w:link w:val="StandardWebZchn"/>
    <w:uiPriority w:val="99"/>
    <w:rsid w:val="00D46EE9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character" w:customStyle="1" w:styleId="StandardWebZchn">
    <w:name w:val="Standard (Web) Zchn"/>
    <w:basedOn w:val="Absatz-Standardschriftart"/>
    <w:link w:val="StandardWeb"/>
    <w:uiPriority w:val="99"/>
    <w:rsid w:val="00D46EE9"/>
  </w:style>
  <w:style w:type="paragraph" w:customStyle="1" w:styleId="LDAuflistungHandlungen">
    <w:name w:val="LD_Auflistung Handlungen"/>
    <w:basedOn w:val="Standard"/>
    <w:link w:val="LDAuflistungHandlungenZchn"/>
    <w:autoRedefine/>
    <w:qFormat/>
    <w:rsid w:val="00D46EE9"/>
    <w:pPr>
      <w:numPr>
        <w:numId w:val="9"/>
      </w:numPr>
      <w:spacing w:after="0"/>
      <w:ind w:left="993" w:hanging="284"/>
    </w:pPr>
    <w:rPr>
      <w:rFonts w:cs="Arial"/>
    </w:rPr>
  </w:style>
  <w:style w:type="character" w:customStyle="1" w:styleId="LDAuflistungHandlungenZchn">
    <w:name w:val="LD_Auflistung Handlungen Zchn"/>
    <w:basedOn w:val="StandardWebZchn"/>
    <w:link w:val="LDAuflistungHandlungen"/>
    <w:rsid w:val="00D46EE9"/>
    <w:rPr>
      <w:rFonts w:ascii="Arial" w:eastAsiaTheme="minorHAnsi" w:hAnsi="Arial" w:cs="Arial"/>
      <w:szCs w:val="22"/>
      <w:lang w:eastAsia="en-US"/>
    </w:rPr>
  </w:style>
  <w:style w:type="paragraph" w:customStyle="1" w:styleId="LDTextinhalteingerckt">
    <w:name w:val="LD_Textinhalt eingerückt"/>
    <w:basedOn w:val="Standard"/>
    <w:autoRedefine/>
    <w:qFormat/>
    <w:rsid w:val="00D46EE9"/>
    <w:pPr>
      <w:ind w:left="709"/>
    </w:pPr>
    <w:rPr>
      <w:szCs w:val="24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D46EE9"/>
    <w:rPr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D46EE9"/>
    <w:rPr>
      <w:rFonts w:ascii="Arial" w:eastAsiaTheme="minorHAnsi" w:hAnsi="Arial" w:cstheme="minorBidi"/>
      <w:lang w:eastAsia="en-US"/>
    </w:rPr>
  </w:style>
  <w:style w:type="character" w:styleId="Endnotenzeichen">
    <w:name w:val="endnote reference"/>
    <w:basedOn w:val="Absatz-Standardschriftart"/>
    <w:uiPriority w:val="99"/>
    <w:semiHidden/>
    <w:unhideWhenUsed/>
    <w:rsid w:val="00D46EE9"/>
    <w:rPr>
      <w:vertAlign w:val="superscript"/>
    </w:rPr>
  </w:style>
  <w:style w:type="paragraph" w:styleId="Verzeichnis2">
    <w:name w:val="toc 2"/>
    <w:basedOn w:val="Standard"/>
    <w:next w:val="Standard"/>
    <w:autoRedefine/>
    <w:uiPriority w:val="39"/>
    <w:rsid w:val="00D46EE9"/>
    <w:pPr>
      <w:shd w:val="clear" w:color="auto" w:fill="FFFFFF" w:themeFill="background1"/>
      <w:tabs>
        <w:tab w:val="right" w:leader="dot" w:pos="9571"/>
      </w:tabs>
      <w:spacing w:before="240" w:after="0"/>
      <w:ind w:left="567" w:hanging="567"/>
    </w:pPr>
    <w:rPr>
      <w:noProof/>
      <w:color w:val="1E3E95"/>
      <w:sz w:val="22"/>
    </w:rPr>
  </w:style>
  <w:style w:type="character" w:styleId="BesuchterHyperlink">
    <w:name w:val="FollowedHyperlink"/>
    <w:basedOn w:val="Absatz-Standardschriftart"/>
    <w:uiPriority w:val="99"/>
    <w:semiHidden/>
    <w:unhideWhenUsed/>
    <w:rsid w:val="00D46EE9"/>
    <w:rPr>
      <w:color w:val="1E3E95"/>
      <w:u w:val="single"/>
    </w:rPr>
  </w:style>
  <w:style w:type="paragraph" w:customStyle="1" w:styleId="notizen">
    <w:name w:val="notizen"/>
    <w:basedOn w:val="Standard"/>
    <w:uiPriority w:val="99"/>
    <w:semiHidden/>
    <w:locked/>
    <w:rsid w:val="00D46EE9"/>
    <w:pPr>
      <w:spacing w:before="90" w:after="90"/>
      <w:ind w:firstLine="288"/>
    </w:pPr>
    <w:rPr>
      <w:rFonts w:ascii="Times New Roman" w:eastAsia="Times New Roman" w:hAnsi="Times New Roman" w:cs="Times New Roman"/>
      <w:color w:val="054295"/>
      <w:szCs w:val="20"/>
      <w:lang w:eastAsia="de-DE"/>
    </w:rPr>
  </w:style>
  <w:style w:type="paragraph" w:customStyle="1" w:styleId="tabelleninhalt">
    <w:name w:val="tabelleninhalt"/>
    <w:basedOn w:val="Standard"/>
    <w:uiPriority w:val="99"/>
    <w:semiHidden/>
    <w:locked/>
    <w:rsid w:val="00D46EE9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paragraph" w:styleId="KeinLeerraum">
    <w:name w:val="No Spacing"/>
    <w:uiPriority w:val="99"/>
    <w:qFormat/>
    <w:rsid w:val="00D46EE9"/>
    <w:rPr>
      <w:rFonts w:ascii="Arial" w:eastAsiaTheme="minorHAnsi" w:hAnsi="Arial" w:cstheme="minorBidi"/>
      <w:szCs w:val="22"/>
      <w:lang w:eastAsia="en-US"/>
    </w:rPr>
  </w:style>
  <w:style w:type="character" w:styleId="IntensiveHervorhebung">
    <w:name w:val="Intense Emphasis"/>
    <w:uiPriority w:val="99"/>
    <w:qFormat/>
    <w:rsid w:val="00D46EE9"/>
    <w:rPr>
      <w:rFonts w:ascii="Arial" w:hAnsi="Arial"/>
      <w:b/>
      <w:bCs/>
      <w:i w:val="0"/>
      <w:iCs/>
      <w:color w:val="4F81BD"/>
      <w:sz w:val="24"/>
    </w:rPr>
  </w:style>
  <w:style w:type="paragraph" w:styleId="Verzeichnis1">
    <w:name w:val="toc 1"/>
    <w:basedOn w:val="Standard"/>
    <w:next w:val="LDTextinhalt"/>
    <w:autoRedefine/>
    <w:uiPriority w:val="39"/>
    <w:rsid w:val="00D46EE9"/>
    <w:pPr>
      <w:pBdr>
        <w:bottom w:val="single" w:sz="8" w:space="0" w:color="1E3E95"/>
      </w:pBdr>
      <w:shd w:val="clear" w:color="auto" w:fill="D9D9D9" w:themeFill="background1" w:themeFillShade="D9"/>
      <w:tabs>
        <w:tab w:val="right" w:pos="9571"/>
      </w:tabs>
      <w:spacing w:before="480" w:after="0"/>
    </w:pPr>
    <w:rPr>
      <w:noProof/>
      <w:color w:val="1E3E95"/>
      <w:sz w:val="24"/>
    </w:rPr>
  </w:style>
  <w:style w:type="character" w:customStyle="1" w:styleId="pagebreadcrumb1">
    <w:name w:val="pagebreadcrumb1"/>
    <w:uiPriority w:val="99"/>
    <w:semiHidden/>
    <w:locked/>
    <w:rsid w:val="00D46EE9"/>
    <w:rPr>
      <w:rFonts w:ascii="Arial" w:hAnsi="Arial" w:cs="Arial"/>
      <w:color w:val="054295"/>
      <w:sz w:val="20"/>
      <w:szCs w:val="20"/>
    </w:rPr>
  </w:style>
  <w:style w:type="character" w:customStyle="1" w:styleId="pagetitle1">
    <w:name w:val="pagetitle1"/>
    <w:uiPriority w:val="99"/>
    <w:semiHidden/>
    <w:locked/>
    <w:rsid w:val="00D46EE9"/>
    <w:rPr>
      <w:rFonts w:ascii="Arial" w:hAnsi="Arial" w:cs="Arial"/>
      <w:b/>
      <w:bCs/>
      <w:color w:val="auto"/>
      <w:sz w:val="20"/>
      <w:szCs w:val="20"/>
    </w:rPr>
  </w:style>
  <w:style w:type="paragraph" w:customStyle="1" w:styleId="LDFuzeile">
    <w:name w:val="LD_Fußzeile"/>
    <w:basedOn w:val="Standard"/>
    <w:autoRedefine/>
    <w:uiPriority w:val="5"/>
    <w:qFormat/>
    <w:rsid w:val="00D46EE9"/>
    <w:pPr>
      <w:pBdr>
        <w:top w:val="single" w:sz="4" w:space="4" w:color="auto"/>
      </w:pBdr>
      <w:tabs>
        <w:tab w:val="left" w:pos="1134"/>
        <w:tab w:val="right" w:pos="9498"/>
      </w:tabs>
      <w:spacing w:before="0"/>
    </w:pPr>
    <w:rPr>
      <w:sz w:val="16"/>
      <w:szCs w:val="16"/>
    </w:rPr>
  </w:style>
  <w:style w:type="paragraph" w:customStyle="1" w:styleId="LDAbbildungsverzeichnis">
    <w:name w:val="LD_Abbildungsverzeichnis"/>
    <w:basedOn w:val="LDTextinhalt"/>
    <w:autoRedefine/>
    <w:uiPriority w:val="6"/>
    <w:qFormat/>
    <w:rsid w:val="00D46EE9"/>
    <w:pPr>
      <w:tabs>
        <w:tab w:val="right" w:leader="dot" w:pos="9571"/>
      </w:tabs>
      <w:spacing w:line="360" w:lineRule="auto"/>
      <w:ind w:left="992" w:hanging="992"/>
    </w:pPr>
  </w:style>
  <w:style w:type="paragraph" w:customStyle="1" w:styleId="LDAufzhlungnummerisch">
    <w:name w:val="LD_Aufzählung nummerisch"/>
    <w:basedOn w:val="Standard"/>
    <w:autoRedefine/>
    <w:qFormat/>
    <w:rsid w:val="00D46EE9"/>
    <w:pPr>
      <w:numPr>
        <w:numId w:val="7"/>
      </w:numPr>
      <w:tabs>
        <w:tab w:val="left" w:pos="709"/>
      </w:tabs>
      <w:outlineLvl w:val="0"/>
    </w:pPr>
    <w:rPr>
      <w:rFonts w:eastAsia="Times New Roman" w:cs="Times New Roman"/>
      <w:szCs w:val="20"/>
      <w:lang w:eastAsia="de-DE"/>
    </w:rPr>
  </w:style>
  <w:style w:type="paragraph" w:styleId="Verzeichnis4">
    <w:name w:val="toc 4"/>
    <w:basedOn w:val="Standard"/>
    <w:next w:val="Standard"/>
    <w:autoRedefine/>
    <w:uiPriority w:val="39"/>
    <w:rsid w:val="00D46EE9"/>
    <w:pPr>
      <w:shd w:val="clear" w:color="auto" w:fill="FFFFFF" w:themeFill="background1"/>
      <w:tabs>
        <w:tab w:val="left" w:pos="1276"/>
        <w:tab w:val="left" w:pos="1799"/>
        <w:tab w:val="right" w:leader="dot" w:pos="9571"/>
      </w:tabs>
      <w:spacing w:before="0"/>
      <w:ind w:left="1843" w:hanging="709"/>
    </w:pPr>
    <w:rPr>
      <w:rFonts w:eastAsiaTheme="minorEastAsia"/>
      <w:noProof/>
      <w:lang w:eastAsia="de-DE"/>
    </w:rPr>
  </w:style>
  <w:style w:type="paragraph" w:customStyle="1" w:styleId="normaltabellenschrift">
    <w:name w:val="normal_tabellenschrift"/>
    <w:basedOn w:val="Standard"/>
    <w:uiPriority w:val="99"/>
    <w:semiHidden/>
    <w:locked/>
    <w:rsid w:val="00D46EE9"/>
    <w:pPr>
      <w:spacing w:before="60" w:after="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character" w:customStyle="1" w:styleId="LDBedienelement">
    <w:name w:val="LD_Bedienelement"/>
    <w:basedOn w:val="Absatz-Standardschriftart"/>
    <w:uiPriority w:val="1"/>
    <w:qFormat/>
    <w:rsid w:val="00D46EE9"/>
    <w:rPr>
      <w:b/>
      <w:bCs/>
      <w:sz w:val="20"/>
      <w:szCs w:val="20"/>
    </w:rPr>
  </w:style>
  <w:style w:type="character" w:customStyle="1" w:styleId="LDMenpunkt">
    <w:name w:val="LD_Menüpunkt"/>
    <w:basedOn w:val="Absatz-Standardschriftart"/>
    <w:uiPriority w:val="3"/>
    <w:qFormat/>
    <w:rsid w:val="00D46EE9"/>
    <w:rPr>
      <w:rFonts w:ascii="Arial" w:hAnsi="Arial" w:cs="Arial" w:hint="default"/>
      <w:b w:val="0"/>
      <w:bCs/>
      <w:smallCaps/>
      <w:sz w:val="20"/>
      <w:szCs w:val="20"/>
    </w:rPr>
  </w:style>
  <w:style w:type="character" w:customStyle="1" w:styleId="LDMeneintrag">
    <w:name w:val="LD_Menüeintrag"/>
    <w:basedOn w:val="Absatz-Standardschriftart"/>
    <w:uiPriority w:val="3"/>
    <w:qFormat/>
    <w:rsid w:val="00D46EE9"/>
    <w:rPr>
      <w:rFonts w:ascii="Arial" w:hAnsi="Arial"/>
      <w:i/>
      <w:iCs/>
      <w:sz w:val="20"/>
      <w:szCs w:val="20"/>
    </w:rPr>
  </w:style>
  <w:style w:type="character" w:customStyle="1" w:styleId="LDBereichTabelle">
    <w:name w:val="LD_BereichTabelle"/>
    <w:basedOn w:val="Absatz-Standardschriftart"/>
    <w:uiPriority w:val="1"/>
    <w:qFormat/>
    <w:rsid w:val="00D46EE9"/>
    <w:rPr>
      <w:b/>
      <w:bCs/>
      <w:color w:val="1E3E95"/>
      <w:sz w:val="20"/>
      <w:szCs w:val="20"/>
    </w:rPr>
  </w:style>
  <w:style w:type="character" w:customStyle="1" w:styleId="LDRegister">
    <w:name w:val="LD_Register"/>
    <w:basedOn w:val="Absatz-Standardschriftart"/>
    <w:uiPriority w:val="1"/>
    <w:qFormat/>
    <w:rsid w:val="00D46EE9"/>
    <w:rPr>
      <w:b/>
      <w:bCs/>
      <w:color w:val="C11423"/>
      <w:sz w:val="20"/>
      <w:szCs w:val="20"/>
    </w:rPr>
  </w:style>
  <w:style w:type="paragraph" w:customStyle="1" w:styleId="LDBildunterschrift">
    <w:name w:val="LD_Bildunterschrift"/>
    <w:basedOn w:val="Standard"/>
    <w:next w:val="Standard"/>
    <w:link w:val="LDBildunterschriftZchn"/>
    <w:autoRedefine/>
    <w:qFormat/>
    <w:rsid w:val="00D46EE9"/>
    <w:pPr>
      <w:tabs>
        <w:tab w:val="left" w:pos="709"/>
        <w:tab w:val="left" w:pos="1843"/>
      </w:tabs>
      <w:spacing w:after="360"/>
      <w:ind w:left="709"/>
    </w:pPr>
    <w:rPr>
      <w:b/>
      <w:bCs/>
      <w:color w:val="1E3E95"/>
      <w:sz w:val="18"/>
      <w:szCs w:val="18"/>
    </w:rPr>
  </w:style>
  <w:style w:type="character" w:customStyle="1" w:styleId="LDBildunterschriftZchn">
    <w:name w:val="LD_Bildunterschrift Zchn"/>
    <w:link w:val="LDBildunterschrift"/>
    <w:locked/>
    <w:rsid w:val="00D46EE9"/>
    <w:rPr>
      <w:rFonts w:ascii="Arial" w:eastAsiaTheme="minorHAnsi" w:hAnsi="Arial" w:cstheme="minorBidi"/>
      <w:b/>
      <w:bCs/>
      <w:color w:val="1E3E95"/>
      <w:sz w:val="18"/>
      <w:szCs w:val="18"/>
      <w:lang w:eastAsia="en-US"/>
    </w:rPr>
  </w:style>
  <w:style w:type="paragraph" w:customStyle="1" w:styleId="LDHinweis">
    <w:name w:val="LD_Hinweis"/>
    <w:basedOn w:val="LDTextinhalt"/>
    <w:next w:val="LDTextinhalt"/>
    <w:link w:val="LDHinweisZchn"/>
    <w:autoRedefine/>
    <w:uiPriority w:val="7"/>
    <w:qFormat/>
    <w:rsid w:val="00D46EE9"/>
    <w:pPr>
      <w:numPr>
        <w:numId w:val="2"/>
      </w:numPr>
      <w:pBdr>
        <w:top w:val="single" w:sz="8" w:space="7" w:color="A6A6A6" w:themeColor="background1" w:themeShade="A6"/>
        <w:bottom w:val="single" w:sz="8" w:space="8" w:color="A6A6A6" w:themeColor="background1" w:themeShade="A6"/>
      </w:pBdr>
      <w:ind w:left="142" w:hanging="993"/>
    </w:pPr>
  </w:style>
  <w:style w:type="character" w:customStyle="1" w:styleId="LDHinweisZchn">
    <w:name w:val="LD_Hinweis Zchn"/>
    <w:basedOn w:val="LDAuflistungHandlungenZchn"/>
    <w:link w:val="LDHinweis"/>
    <w:uiPriority w:val="7"/>
    <w:rsid w:val="00D46EE9"/>
    <w:rPr>
      <w:rFonts w:ascii="Arial" w:eastAsiaTheme="minorHAnsi" w:hAnsi="Arial" w:cstheme="minorBidi"/>
      <w:szCs w:val="24"/>
      <w:lang w:eastAsia="en-US"/>
    </w:rPr>
  </w:style>
  <w:style w:type="paragraph" w:customStyle="1" w:styleId="LDAchtung">
    <w:name w:val="LD_Achtung"/>
    <w:basedOn w:val="LDTextinhalt"/>
    <w:next w:val="LDTextinhalt"/>
    <w:link w:val="LDAchtungZchn"/>
    <w:autoRedefine/>
    <w:uiPriority w:val="7"/>
    <w:qFormat/>
    <w:rsid w:val="00D46EE9"/>
    <w:pPr>
      <w:numPr>
        <w:numId w:val="3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1702" w:hanging="851"/>
    </w:pPr>
  </w:style>
  <w:style w:type="character" w:customStyle="1" w:styleId="LDAchtungZchn">
    <w:name w:val="LD_Achtung Zchn"/>
    <w:basedOn w:val="LDHinweisZchn"/>
    <w:link w:val="LDAchtung"/>
    <w:uiPriority w:val="7"/>
    <w:rsid w:val="00D46EE9"/>
    <w:rPr>
      <w:rFonts w:ascii="Arial" w:eastAsiaTheme="minorHAnsi" w:hAnsi="Arial" w:cstheme="minorBidi"/>
      <w:szCs w:val="24"/>
      <w:lang w:eastAsia="en-US"/>
    </w:rPr>
  </w:style>
  <w:style w:type="table" w:customStyle="1" w:styleId="Tabelle1">
    <w:name w:val="Tabelle1"/>
    <w:basedOn w:val="NormaleTabelle"/>
    <w:uiPriority w:val="99"/>
    <w:locked/>
    <w:rsid w:val="00D46EE9"/>
    <w:rPr>
      <w:rFonts w:asciiTheme="minorHAnsi" w:eastAsiaTheme="minorHAnsi" w:hAnsiTheme="minorHAnsi" w:cstheme="minorBidi"/>
      <w:sz w:val="22"/>
      <w:szCs w:val="22"/>
      <w:lang w:eastAsia="en-US"/>
    </w:rPr>
    <w:tblPr/>
  </w:style>
  <w:style w:type="table" w:styleId="HelleSchattierung">
    <w:name w:val="Light Shading"/>
    <w:basedOn w:val="NormaleTabelle"/>
    <w:uiPriority w:val="60"/>
    <w:rsid w:val="00D46EE9"/>
    <w:rPr>
      <w:rFonts w:asciiTheme="minorHAnsi" w:eastAsiaTheme="minorHAnsi" w:hAnsiTheme="minorHAnsi" w:cstheme="minorBidi"/>
      <w:color w:val="000000" w:themeColor="tex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D46EE9"/>
    <w:rPr>
      <w:rFonts w:asciiTheme="minorHAnsi" w:eastAsiaTheme="minorHAnsi" w:hAnsiTheme="minorHAnsi" w:cstheme="minorBidi"/>
      <w:color w:val="365F91" w:themeColor="accen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D46EE9"/>
    <w:rPr>
      <w:rFonts w:asciiTheme="minorHAnsi" w:eastAsiaTheme="minorHAnsi" w:hAnsiTheme="minorHAnsi" w:cstheme="minorBidi"/>
      <w:color w:val="943634" w:themeColor="accent2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customStyle="1" w:styleId="LDBereich">
    <w:name w:val="LD_Bereich"/>
    <w:basedOn w:val="Standard"/>
    <w:autoRedefine/>
    <w:uiPriority w:val="4"/>
    <w:qFormat/>
    <w:rsid w:val="00D46EE9"/>
    <w:pPr>
      <w:spacing w:before="480" w:after="360"/>
    </w:pPr>
    <w:rPr>
      <w:color w:val="808080" w:themeColor="background1" w:themeShade="80"/>
      <w:sz w:val="32"/>
      <w:szCs w:val="36"/>
    </w:rPr>
  </w:style>
  <w:style w:type="paragraph" w:customStyle="1" w:styleId="LDVerzeichnis1">
    <w:name w:val="LD_Verzeichnis 1"/>
    <w:basedOn w:val="Standard"/>
    <w:autoRedefine/>
    <w:qFormat/>
    <w:rsid w:val="007E73C3"/>
    <w:pPr>
      <w:pBdr>
        <w:bottom w:val="single" w:sz="8" w:space="1" w:color="1E3E95"/>
      </w:pBdr>
      <w:shd w:val="clear" w:color="auto" w:fill="D9D9D9" w:themeFill="background1" w:themeFillShade="D9"/>
      <w:tabs>
        <w:tab w:val="right" w:pos="9571"/>
      </w:tabs>
      <w:spacing w:before="480"/>
    </w:pPr>
    <w:rPr>
      <w:noProof/>
      <w:color w:val="1E3E95"/>
      <w:sz w:val="32"/>
    </w:rPr>
  </w:style>
  <w:style w:type="paragraph" w:customStyle="1" w:styleId="LDVerzeichnis2">
    <w:name w:val="LD_Verzeichnis 2"/>
    <w:basedOn w:val="Standard"/>
    <w:autoRedefine/>
    <w:qFormat/>
    <w:rsid w:val="007E73C3"/>
    <w:pPr>
      <w:shd w:val="clear" w:color="auto" w:fill="FFFFFF" w:themeFill="background1"/>
      <w:tabs>
        <w:tab w:val="left" w:pos="709"/>
        <w:tab w:val="right" w:leader="underscore" w:pos="9571"/>
      </w:tabs>
      <w:spacing w:before="360"/>
      <w:ind w:left="709" w:hanging="709"/>
    </w:pPr>
    <w:rPr>
      <w:noProof/>
      <w:color w:val="1E3E95"/>
      <w:sz w:val="24"/>
    </w:rPr>
  </w:style>
  <w:style w:type="paragraph" w:customStyle="1" w:styleId="LDVerzeichnis3">
    <w:name w:val="LD_Verzeichnis 3"/>
    <w:basedOn w:val="Standard"/>
    <w:autoRedefine/>
    <w:qFormat/>
    <w:rsid w:val="007E73C3"/>
    <w:pPr>
      <w:shd w:val="clear" w:color="auto" w:fill="FFFFFF" w:themeFill="background1"/>
      <w:tabs>
        <w:tab w:val="left" w:pos="709"/>
        <w:tab w:val="left" w:pos="1418"/>
        <w:tab w:val="right" w:leader="dot" w:pos="9571"/>
      </w:tabs>
      <w:ind w:left="1418" w:hanging="709"/>
    </w:pPr>
    <w:rPr>
      <w:noProof/>
    </w:rPr>
  </w:style>
  <w:style w:type="paragraph" w:customStyle="1" w:styleId="LDTIPP">
    <w:name w:val="LD_TIPP"/>
    <w:basedOn w:val="LDTextinhalt"/>
    <w:next w:val="LDTextinhalt"/>
    <w:link w:val="LDTIPPZchn"/>
    <w:autoRedefine/>
    <w:uiPriority w:val="7"/>
    <w:qFormat/>
    <w:rsid w:val="00D46EE9"/>
    <w:pPr>
      <w:numPr>
        <w:numId w:val="4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2127" w:hanging="1276"/>
    </w:pPr>
    <w:rPr>
      <w:rFonts w:cs="Arial"/>
    </w:rPr>
  </w:style>
  <w:style w:type="character" w:customStyle="1" w:styleId="LDTIPPZchn">
    <w:name w:val="LD_TIPP Zchn"/>
    <w:basedOn w:val="Absatz-Standardschriftart"/>
    <w:link w:val="LDTIPP"/>
    <w:uiPriority w:val="7"/>
    <w:rsid w:val="00D46EE9"/>
    <w:rPr>
      <w:rFonts w:ascii="Arial" w:eastAsiaTheme="minorHAnsi" w:hAnsi="Arial" w:cs="Arial"/>
      <w:szCs w:val="24"/>
      <w:lang w:eastAsia="en-US"/>
    </w:rPr>
  </w:style>
  <w:style w:type="paragraph" w:styleId="Verzeichnis3">
    <w:name w:val="toc 3"/>
    <w:basedOn w:val="Standard"/>
    <w:next w:val="Standard"/>
    <w:autoRedefine/>
    <w:uiPriority w:val="39"/>
    <w:rsid w:val="00D46EE9"/>
    <w:pPr>
      <w:shd w:val="clear" w:color="auto" w:fill="FFFFFF" w:themeFill="background1"/>
      <w:tabs>
        <w:tab w:val="left" w:pos="567"/>
        <w:tab w:val="left" w:pos="1134"/>
        <w:tab w:val="left" w:pos="1276"/>
        <w:tab w:val="right" w:leader="dot" w:pos="9571"/>
      </w:tabs>
      <w:spacing w:before="240"/>
      <w:ind w:left="1134" w:hanging="567"/>
      <w:outlineLvl w:val="2"/>
    </w:pPr>
    <w:rPr>
      <w:rFonts w:eastAsiaTheme="majorEastAsia" w:cstheme="majorBidi"/>
      <w:bCs/>
      <w:noProof/>
      <w:color w:val="000000" w:themeColor="text1"/>
    </w:rPr>
  </w:style>
  <w:style w:type="character" w:styleId="Hyperlink">
    <w:name w:val="Hyperlink"/>
    <w:basedOn w:val="Absatz-Standardschriftart"/>
    <w:uiPriority w:val="99"/>
    <w:rsid w:val="00D46EE9"/>
    <w:rPr>
      <w:color w:val="1E3E95"/>
      <w:u w:val="single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D46EE9"/>
    <w:pPr>
      <w:keepNext/>
      <w:keepLines/>
      <w:shd w:val="clear" w:color="auto" w:fill="auto"/>
      <w:tabs>
        <w:tab w:val="clear" w:pos="709"/>
      </w:tabs>
      <w:spacing w:before="480" w:line="276" w:lineRule="auto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</w:rPr>
  </w:style>
  <w:style w:type="paragraph" w:styleId="Abbildungsverzeichnis">
    <w:name w:val="table of figures"/>
    <w:basedOn w:val="Standard"/>
    <w:next w:val="Standard"/>
    <w:uiPriority w:val="99"/>
    <w:rsid w:val="00D46EE9"/>
    <w:pPr>
      <w:tabs>
        <w:tab w:val="right" w:pos="9571"/>
      </w:tabs>
      <w:spacing w:after="0"/>
      <w:ind w:left="851" w:hanging="851"/>
    </w:pPr>
  </w:style>
  <w:style w:type="character" w:customStyle="1" w:styleId="LDLink">
    <w:name w:val="LD_Link"/>
    <w:basedOn w:val="Absatz-Standardschriftart"/>
    <w:uiPriority w:val="6"/>
    <w:rsid w:val="00D46EE9"/>
    <w:rPr>
      <w:rFonts w:ascii="Arial" w:hAnsi="Arial"/>
      <w:color w:val="1E3E95"/>
      <w:sz w:val="20"/>
      <w:u w:val="single"/>
    </w:rPr>
  </w:style>
  <w:style w:type="paragraph" w:styleId="Beschriftung">
    <w:name w:val="caption"/>
    <w:basedOn w:val="Standard"/>
    <w:next w:val="Standard"/>
    <w:uiPriority w:val="35"/>
    <w:unhideWhenUsed/>
    <w:qFormat/>
    <w:rsid w:val="003109D4"/>
    <w:rPr>
      <w:b/>
      <w:bCs/>
      <w:szCs w:val="20"/>
    </w:rPr>
  </w:style>
  <w:style w:type="character" w:styleId="Fett">
    <w:name w:val="Strong"/>
    <w:aliases w:val="standard Fett,Standard fett"/>
    <w:uiPriority w:val="22"/>
    <w:qFormat/>
    <w:rsid w:val="007740B2"/>
    <w:rPr>
      <w:b/>
      <w:bCs/>
    </w:rPr>
  </w:style>
  <w:style w:type="paragraph" w:styleId="Listenabsatz">
    <w:name w:val="List Paragraph"/>
    <w:basedOn w:val="Standard"/>
    <w:link w:val="ListenabsatzZchn"/>
    <w:uiPriority w:val="34"/>
    <w:qFormat/>
    <w:rsid w:val="00A80AC3"/>
    <w:pPr>
      <w:ind w:left="720"/>
    </w:pPr>
    <w:rPr>
      <w:rFonts w:ascii="Times New Roman" w:hAnsi="Times New Roman"/>
      <w:sz w:val="24"/>
      <w:szCs w:val="24"/>
      <w:lang w:eastAsia="de-DE"/>
    </w:rPr>
  </w:style>
  <w:style w:type="paragraph" w:customStyle="1" w:styleId="LDAbsatznachberschrift">
    <w:name w:val="LD_Absatz_nach_Überschrift"/>
    <w:basedOn w:val="LDTextinhalt"/>
    <w:link w:val="LDAbsatznachberschriftZchn"/>
    <w:qFormat/>
    <w:rsid w:val="00D46EE9"/>
    <w:pPr>
      <w:spacing w:before="0" w:after="0"/>
    </w:pPr>
  </w:style>
  <w:style w:type="character" w:customStyle="1" w:styleId="LDTextinhaltZchn">
    <w:name w:val="LD_Textinhalt Zchn"/>
    <w:basedOn w:val="Absatz-Standardschriftart"/>
    <w:link w:val="LDTextinhalt"/>
    <w:rsid w:val="00D46EE9"/>
    <w:rPr>
      <w:rFonts w:ascii="Arial" w:eastAsiaTheme="minorHAnsi" w:hAnsi="Arial" w:cstheme="minorBidi"/>
      <w:szCs w:val="24"/>
      <w:lang w:eastAsia="en-US"/>
    </w:rPr>
  </w:style>
  <w:style w:type="character" w:customStyle="1" w:styleId="LDAbsatznachberschriftZchn">
    <w:name w:val="LD_Absatz_nach_Überschrift Zchn"/>
    <w:basedOn w:val="LDTextinhaltZchn"/>
    <w:link w:val="LDAbsatznachberschrift"/>
    <w:rsid w:val="00D46EE9"/>
    <w:rPr>
      <w:rFonts w:ascii="Arial" w:eastAsiaTheme="minorHAnsi" w:hAnsi="Arial" w:cstheme="minorBidi"/>
      <w:szCs w:val="24"/>
      <w:lang w:eastAsia="en-US"/>
    </w:rPr>
  </w:style>
  <w:style w:type="paragraph" w:customStyle="1" w:styleId="LDAuflistungzweiteEbene">
    <w:name w:val="LD_Auflistung_zweite Ebene"/>
    <w:basedOn w:val="LDTextinhalt"/>
    <w:link w:val="LDAuflistungzweiteEbeneZchn"/>
    <w:qFormat/>
    <w:rsid w:val="00D46EE9"/>
    <w:pPr>
      <w:numPr>
        <w:numId w:val="6"/>
      </w:numPr>
      <w:ind w:left="1276" w:hanging="283"/>
    </w:pPr>
  </w:style>
  <w:style w:type="character" w:customStyle="1" w:styleId="LDAuflistungzweiteEbeneZchn">
    <w:name w:val="LD_Auflistung_zweite Ebene Zchn"/>
    <w:basedOn w:val="LDTextinhaltZchn"/>
    <w:link w:val="LDAuflistungzweiteEbene"/>
    <w:rsid w:val="00D46EE9"/>
    <w:rPr>
      <w:rFonts w:ascii="Arial" w:eastAsiaTheme="minorHAnsi" w:hAnsi="Arial" w:cstheme="minorBidi"/>
      <w:szCs w:val="24"/>
      <w:lang w:eastAsia="en-US"/>
    </w:rPr>
  </w:style>
  <w:style w:type="paragraph" w:styleId="Aufzhlungszeichen">
    <w:name w:val="List Bullet"/>
    <w:basedOn w:val="Standard"/>
    <w:uiPriority w:val="99"/>
    <w:unhideWhenUsed/>
    <w:rsid w:val="00272994"/>
    <w:pPr>
      <w:numPr>
        <w:numId w:val="5"/>
      </w:numPr>
      <w:contextualSpacing/>
    </w:pPr>
  </w:style>
  <w:style w:type="paragraph" w:customStyle="1" w:styleId="LDAuflistunginTabelle">
    <w:name w:val="LD_Auflistung in Tabelle"/>
    <w:basedOn w:val="LDAuflistungHandlungen"/>
    <w:link w:val="LDAuflistunginTabelleZchn"/>
    <w:qFormat/>
    <w:rsid w:val="00D46EE9"/>
    <w:pPr>
      <w:ind w:left="284"/>
    </w:pPr>
  </w:style>
  <w:style w:type="character" w:customStyle="1" w:styleId="LDAuflistunginTabelleZchn">
    <w:name w:val="LD_Auflistung in Tabelle Zchn"/>
    <w:basedOn w:val="LDAuflistungHandlungenZchn"/>
    <w:link w:val="LDAuflistunginTabelle"/>
    <w:rsid w:val="00D46EE9"/>
    <w:rPr>
      <w:rFonts w:ascii="Arial" w:eastAsiaTheme="minorHAnsi" w:hAnsi="Arial" w:cs="Arial"/>
      <w:szCs w:val="22"/>
      <w:lang w:eastAsia="en-US"/>
    </w:rPr>
  </w:style>
  <w:style w:type="character" w:customStyle="1" w:styleId="ListenabsatzZchn">
    <w:name w:val="Listenabsatz Zchn"/>
    <w:link w:val="Listenabsatz"/>
    <w:uiPriority w:val="34"/>
    <w:rsid w:val="00FD47AB"/>
    <w:rPr>
      <w:rFonts w:eastAsia="Calibri"/>
      <w:sz w:val="24"/>
      <w:szCs w:val="24"/>
    </w:rPr>
  </w:style>
  <w:style w:type="character" w:customStyle="1" w:styleId="LDNeu">
    <w:name w:val="LD_Neu"/>
    <w:basedOn w:val="LDRegister"/>
    <w:uiPriority w:val="1"/>
    <w:rsid w:val="00D46EE9"/>
    <w:rPr>
      <w:b/>
      <w:bCs/>
      <w:color w:val="008000"/>
      <w:sz w:val="20"/>
      <w:szCs w:val="20"/>
    </w:rPr>
  </w:style>
  <w:style w:type="paragraph" w:customStyle="1" w:styleId="LDAufgabenliste">
    <w:name w:val="LD_Aufgabenliste"/>
    <w:basedOn w:val="LDHinweis"/>
    <w:next w:val="LDTextinhalt"/>
    <w:uiPriority w:val="7"/>
    <w:rsid w:val="00D46EE9"/>
    <w:pPr>
      <w:numPr>
        <w:numId w:val="8"/>
      </w:numPr>
    </w:pPr>
    <w:rPr>
      <w:color w:val="808080" w:themeColor="background1" w:themeShade="80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D46EE9"/>
    <w:rPr>
      <w:color w:val="1E3E95"/>
    </w:rPr>
  </w:style>
  <w:style w:type="paragraph" w:customStyle="1" w:styleId="LDTextinhaltweitereingerckt">
    <w:name w:val="LD_Textinhalt weiter eingerückt"/>
    <w:basedOn w:val="LDTextinhalteingerckt"/>
    <w:rsid w:val="00D46EE9"/>
    <w:pPr>
      <w:ind w:left="992"/>
    </w:pPr>
  </w:style>
  <w:style w:type="paragraph" w:customStyle="1" w:styleId="LDTextinhaltTabelle8pt">
    <w:name w:val="LD_Textinhalt_Tabelle_8pt"/>
    <w:basedOn w:val="LDTextinhalt"/>
    <w:rsid w:val="00D46EE9"/>
    <w:pPr>
      <w:spacing w:before="0" w:after="0"/>
    </w:pPr>
    <w:rPr>
      <w:sz w:val="16"/>
    </w:rPr>
  </w:style>
  <w:style w:type="character" w:customStyle="1" w:styleId="hervorhebungklein">
    <w:name w:val="hervorhebung_klein"/>
    <w:basedOn w:val="Absatz-Standardschriftart"/>
    <w:uiPriority w:val="2"/>
    <w:rsid w:val="00D46EE9"/>
    <w:rPr>
      <w:rFonts w:ascii="Arial" w:hAnsi="Arial"/>
      <w:b/>
      <w:sz w:val="16"/>
    </w:rPr>
  </w:style>
  <w:style w:type="character" w:styleId="Funotenzeichen">
    <w:name w:val="footnote reference"/>
    <w:basedOn w:val="Absatz-Standardschriftart"/>
    <w:uiPriority w:val="99"/>
    <w:semiHidden/>
    <w:unhideWhenUsed/>
    <w:rsid w:val="00D46EE9"/>
    <w:rPr>
      <w:vertAlign w:val="superscript"/>
    </w:rPr>
  </w:style>
  <w:style w:type="paragraph" w:styleId="Funotentext">
    <w:name w:val="footnote text"/>
    <w:basedOn w:val="Standard"/>
    <w:link w:val="FunotentextZchn"/>
    <w:uiPriority w:val="99"/>
    <w:semiHidden/>
    <w:rsid w:val="00D46EE9"/>
    <w:pPr>
      <w:spacing w:before="0" w:after="0"/>
    </w:pPr>
    <w:rPr>
      <w:sz w:val="18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D46EE9"/>
    <w:rPr>
      <w:rFonts w:ascii="Arial" w:eastAsiaTheme="minorHAnsi" w:hAnsi="Arial" w:cstheme="minorBidi"/>
      <w:sz w:val="18"/>
      <w:lang w:eastAsia="en-US"/>
    </w:rPr>
  </w:style>
  <w:style w:type="paragraph" w:customStyle="1" w:styleId="LDTextinhaltTabelle6pt">
    <w:name w:val="LD_Textinhalt_Tabelle_6pt"/>
    <w:basedOn w:val="LDTextinhaltTabelle8pt"/>
    <w:rsid w:val="00D46EE9"/>
    <w:pPr>
      <w:spacing w:before="120"/>
    </w:pPr>
    <w:rPr>
      <w:sz w:val="12"/>
    </w:rPr>
  </w:style>
  <w:style w:type="character" w:customStyle="1" w:styleId="hervorhebungblau">
    <w:name w:val="hervorhebungblau"/>
    <w:basedOn w:val="Absatz-Standardschriftart"/>
    <w:uiPriority w:val="3"/>
    <w:rsid w:val="00D46EE9"/>
    <w:rPr>
      <w:b/>
      <w:bCs/>
      <w:color w:val="1C3D93"/>
      <w:sz w:val="20"/>
      <w:szCs w:val="20"/>
    </w:rPr>
  </w:style>
  <w:style w:type="character" w:customStyle="1" w:styleId="hervorhebung">
    <w:name w:val="hervorhebung"/>
    <w:basedOn w:val="Absatz-Standardschriftart"/>
    <w:uiPriority w:val="2"/>
    <w:rsid w:val="00D46EE9"/>
    <w:rPr>
      <w:b/>
      <w:bCs/>
      <w:sz w:val="20"/>
      <w:szCs w:val="20"/>
    </w:rPr>
  </w:style>
  <w:style w:type="paragraph" w:styleId="Standardeinzug">
    <w:name w:val="Normal Indent"/>
    <w:basedOn w:val="Standard"/>
    <w:rsid w:val="00016F3D"/>
    <w:pPr>
      <w:keepLines/>
      <w:overflowPunct w:val="0"/>
      <w:autoSpaceDE w:val="0"/>
      <w:autoSpaceDN w:val="0"/>
      <w:adjustRightInd w:val="0"/>
      <w:spacing w:before="240" w:line="240" w:lineRule="atLeast"/>
      <w:ind w:left="567"/>
      <w:textAlignment w:val="baseline"/>
    </w:pPr>
    <w:rPr>
      <w:szCs w:val="20"/>
      <w:lang w:eastAsia="de-DE"/>
    </w:rPr>
  </w:style>
  <w:style w:type="character" w:customStyle="1" w:styleId="hervorhebunggrn">
    <w:name w:val="hervorhebunggrün"/>
    <w:basedOn w:val="Absatz-Standardschriftart"/>
    <w:uiPriority w:val="1"/>
    <w:rsid w:val="00F463F9"/>
    <w:rPr>
      <w:b/>
      <w:bCs/>
      <w:color w:val="00823B"/>
      <w:sz w:val="20"/>
      <w:szCs w:val="20"/>
    </w:rPr>
  </w:style>
  <w:style w:type="character" w:styleId="Hervorhebung0">
    <w:name w:val="Emphasis"/>
    <w:basedOn w:val="Absatz-Standardschriftart"/>
    <w:uiPriority w:val="20"/>
    <w:qFormat/>
    <w:rsid w:val="00C03999"/>
    <w:rPr>
      <w:i/>
      <w:iCs/>
    </w:rPr>
  </w:style>
  <w:style w:type="character" w:customStyle="1" w:styleId="hervorhebungrot">
    <w:name w:val="hervorhebungrot"/>
    <w:basedOn w:val="Absatz-Standardschriftart"/>
    <w:rsid w:val="00281A90"/>
    <w:rPr>
      <w:b/>
      <w:bCs/>
      <w:color w:val="C11423"/>
      <w:sz w:val="20"/>
      <w:szCs w:val="20"/>
    </w:rPr>
  </w:style>
  <w:style w:type="paragraph" w:customStyle="1" w:styleId="LDTitelseite14pt">
    <w:name w:val="LD_Titelseite_14pt"/>
    <w:basedOn w:val="Standard"/>
    <w:rsid w:val="00D46EE9"/>
    <w:pPr>
      <w:spacing w:before="0" w:after="0"/>
      <w:ind w:left="227"/>
    </w:pPr>
    <w:rPr>
      <w:b/>
      <w:color w:val="1F497D"/>
      <w:sz w:val="28"/>
      <w:szCs w:val="28"/>
    </w:rPr>
  </w:style>
  <w:style w:type="paragraph" w:customStyle="1" w:styleId="LDTitelseite13pt">
    <w:name w:val="LD_Titelseite_13pt"/>
    <w:basedOn w:val="Standard"/>
    <w:rsid w:val="00D46EE9"/>
    <w:pPr>
      <w:spacing w:before="480"/>
      <w:ind w:left="227"/>
    </w:pPr>
    <w:rPr>
      <w:sz w:val="26"/>
    </w:rPr>
  </w:style>
  <w:style w:type="paragraph" w:customStyle="1" w:styleId="LDTitelseite30pt">
    <w:name w:val="LD_Titelseite_30pt"/>
    <w:basedOn w:val="LDTitelseite14pt"/>
    <w:rsid w:val="00D46EE9"/>
    <w:pPr>
      <w:spacing w:before="1800" w:after="240"/>
    </w:pPr>
    <w:rPr>
      <w:sz w:val="60"/>
    </w:rPr>
  </w:style>
  <w:style w:type="paragraph" w:customStyle="1" w:styleId="LDVersionsnummer">
    <w:name w:val="LD_Versionsnummer"/>
    <w:basedOn w:val="Standard"/>
    <w:rsid w:val="00D46EE9"/>
    <w:rPr>
      <w:sz w:val="18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5106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5106E"/>
    <w:rPr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5106E"/>
    <w:rPr>
      <w:rFonts w:ascii="Arial" w:eastAsiaTheme="minorHAnsi" w:hAnsi="Arial" w:cstheme="minorBidi"/>
      <w:lang w:eastAsia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5106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5106E"/>
    <w:rPr>
      <w:rFonts w:ascii="Arial" w:eastAsiaTheme="minorHAnsi" w:hAnsi="Arial" w:cstheme="minorBidi"/>
      <w:b/>
      <w:bCs/>
      <w:lang w:eastAsia="en-US"/>
    </w:rPr>
  </w:style>
  <w:style w:type="table" w:customStyle="1" w:styleId="Tabellenraster1">
    <w:name w:val="Tabellenraster1"/>
    <w:basedOn w:val="NormaleTabelle"/>
    <w:next w:val="Tabellenraster"/>
    <w:uiPriority w:val="59"/>
    <w:rsid w:val="00341AEF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rarbeitung">
    <w:name w:val="Revision"/>
    <w:hidden/>
    <w:uiPriority w:val="99"/>
    <w:semiHidden/>
    <w:rsid w:val="00880A40"/>
    <w:rPr>
      <w:rFonts w:ascii="Arial" w:eastAsiaTheme="minorHAnsi" w:hAnsi="Arial" w:cstheme="minorBidi"/>
      <w:szCs w:val="22"/>
      <w:lang w:eastAsia="en-US"/>
    </w:rPr>
  </w:style>
  <w:style w:type="paragraph" w:customStyle="1" w:styleId="LDAuflistungHandlungenzweiteEbene">
    <w:name w:val="LD_Auflistung_Handlungen_zweiteEbene"/>
    <w:basedOn w:val="LDAuflistungzweiteEbene"/>
    <w:rsid w:val="00D46EE9"/>
    <w:pPr>
      <w:ind w:left="568" w:hanging="284"/>
    </w:pPr>
  </w:style>
  <w:style w:type="paragraph" w:customStyle="1" w:styleId="LDAuflistunginTabellemittel">
    <w:name w:val="LD_Auflistung in Tabelle mittel"/>
    <w:basedOn w:val="LDAuflistunginTabelle"/>
    <w:rsid w:val="00D46EE9"/>
    <w:pPr>
      <w:spacing w:after="60"/>
    </w:pPr>
    <w:rPr>
      <w:rFonts w:eastAsia="Times New Roman"/>
      <w:sz w:val="18"/>
      <w:szCs w:val="20"/>
      <w:lang w:eastAsia="de-DE"/>
    </w:rPr>
  </w:style>
  <w:style w:type="paragraph" w:customStyle="1" w:styleId="LDTitelseiteHKM">
    <w:name w:val="LD_Titelseite HKM"/>
    <w:basedOn w:val="LDTitelseite13pt"/>
    <w:rsid w:val="00D46EE9"/>
    <w:pPr>
      <w:spacing w:before="0"/>
    </w:pPr>
    <w:rPr>
      <w:b/>
    </w:rPr>
  </w:style>
  <w:style w:type="character" w:customStyle="1" w:styleId="unterstrichen">
    <w:name w:val="unterstrichen"/>
    <w:basedOn w:val="Absatz-Standardschriftart"/>
    <w:uiPriority w:val="1"/>
    <w:rsid w:val="00D46EE9"/>
    <w:rPr>
      <w:rFonts w:ascii="Arial" w:hAnsi="Arial"/>
      <w:sz w:val="20"/>
      <w:u w:val="single"/>
      <w:lang w:eastAsia="de-DE"/>
    </w:rPr>
  </w:style>
  <w:style w:type="paragraph" w:customStyle="1" w:styleId="LDBereich2">
    <w:name w:val="LD_Bereich2"/>
    <w:basedOn w:val="berschrift1"/>
    <w:uiPriority w:val="4"/>
    <w:rsid w:val="00D46EE9"/>
  </w:style>
  <w:style w:type="paragraph" w:customStyle="1" w:styleId="Nummerierung">
    <w:name w:val="Nummerierung"/>
    <w:basedOn w:val="StandardWeb"/>
    <w:qFormat/>
    <w:rsid w:val="00197EB0"/>
    <w:pPr>
      <w:numPr>
        <w:numId w:val="26"/>
      </w:numPr>
      <w:tabs>
        <w:tab w:val="left" w:pos="357"/>
      </w:tabs>
      <w:spacing w:before="0" w:after="120"/>
      <w:ind w:left="714" w:hanging="357"/>
    </w:pPr>
    <w:rPr>
      <w:rFonts w:asciiTheme="minorHAnsi" w:hAnsiTheme="minorHAnsi" w:cs="Segoe UI"/>
      <w:color w:val="000000"/>
      <w:szCs w:val="22"/>
    </w:rPr>
  </w:style>
  <w:style w:type="paragraph" w:customStyle="1" w:styleId="LDTextinhalteingercktkursiv">
    <w:name w:val="LD_Textinhalt eingerückt kursiv"/>
    <w:basedOn w:val="LDTextinhaltweitereingerckt"/>
    <w:next w:val="LDTextinhaltweitereingerckt"/>
    <w:rsid w:val="00D46EE9"/>
    <w:rPr>
      <w:i/>
    </w:rPr>
  </w:style>
  <w:style w:type="table" w:customStyle="1" w:styleId="Formatvorlage1">
    <w:name w:val="Formatvorlage1"/>
    <w:basedOn w:val="NormaleTabelle"/>
    <w:uiPriority w:val="99"/>
    <w:rsid w:val="000D2A7A"/>
    <w:rPr>
      <w:rFonts w:ascii="Arial" w:hAnsi="Arial"/>
    </w:rPr>
    <w:tblPr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  <w:tblCellMar>
        <w:left w:w="57" w:type="dxa"/>
        <w:right w:w="57" w:type="dxa"/>
      </w:tblCellMar>
    </w:tblPr>
    <w:tblStylePr w:type="firstRow">
      <w:rPr>
        <w:rFonts w:ascii="Arial" w:hAnsi="Arial"/>
        <w:color w:val="1E3E95"/>
        <w:sz w:val="20"/>
      </w:rPr>
    </w:tblStylePr>
  </w:style>
  <w:style w:type="table" w:customStyle="1" w:styleId="Kalender2">
    <w:name w:val="Kalender 2"/>
    <w:basedOn w:val="NormaleTabelle"/>
    <w:uiPriority w:val="99"/>
    <w:qFormat/>
    <w:rsid w:val="000D2A7A"/>
    <w:pPr>
      <w:jc w:val="center"/>
    </w:pPr>
    <w:rPr>
      <w:rFonts w:asciiTheme="minorHAnsi" w:eastAsiaTheme="minorEastAsia" w:hAnsiTheme="minorHAnsi" w:cstheme="minorBidi"/>
      <w:sz w:val="28"/>
      <w:szCs w:val="22"/>
    </w:rPr>
    <w:tblPr>
      <w:tblBorders>
        <w:insideV w:val="single" w:sz="4" w:space="0" w:color="95B3D7" w:themeColor="accent1" w:themeTint="99"/>
      </w:tblBorders>
    </w:tblPr>
    <w:tblStylePr w:type="firstRow">
      <w:rPr>
        <w:rFonts w:asciiTheme="majorHAnsi" w:hAnsiTheme="majorHAnsi"/>
        <w:b w:val="0"/>
        <w:i w:val="0"/>
        <w:caps/>
        <w:smallCaps w:val="0"/>
        <w:color w:val="4F81BD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LDTabelleAnleitungen">
    <w:name w:val="LD Tabelle_Anleitungen"/>
    <w:basedOn w:val="NormaleTabelle"/>
    <w:uiPriority w:val="99"/>
    <w:rsid w:val="00D46EE9"/>
    <w:rPr>
      <w:rFonts w:ascii="Arial" w:hAnsi="Arial"/>
    </w:rPr>
    <w:tblPr/>
  </w:style>
  <w:style w:type="character" w:customStyle="1" w:styleId="pagebreadcrumb">
    <w:name w:val="pagebreadcrumb"/>
    <w:basedOn w:val="Absatz-Standardschriftart"/>
    <w:rsid w:val="003A49F6"/>
  </w:style>
  <w:style w:type="character" w:customStyle="1" w:styleId="pagetitle">
    <w:name w:val="pagetitle"/>
    <w:basedOn w:val="Absatz-Standardschriftart"/>
    <w:rsid w:val="003A49F6"/>
  </w:style>
  <w:style w:type="character" w:customStyle="1" w:styleId="LDberschriftMenpunkt">
    <w:name w:val="LD_Überschrift_Menüpunkt"/>
    <w:basedOn w:val="LDMenpunkt"/>
    <w:uiPriority w:val="1"/>
    <w:rsid w:val="00FA0A49"/>
    <w:rPr>
      <w:rFonts w:ascii="Arial" w:hAnsi="Arial" w:cs="Arial" w:hint="default"/>
      <w:b w:val="0"/>
      <w:bCs/>
      <w:smallCaps/>
      <w:color w:val="1E3E95"/>
      <w:sz w:val="24"/>
      <w:szCs w:val="20"/>
    </w:rPr>
  </w:style>
  <w:style w:type="character" w:customStyle="1" w:styleId="info-text">
    <w:name w:val="info-text"/>
    <w:basedOn w:val="Absatz-Standardschriftart"/>
    <w:rsid w:val="00D453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10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3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5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7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7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9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89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8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8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7.gi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footnotes" Target="foot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moss-schule.intern.hessen.de/forum/lusd-anwenderunterstuetzung/intern/Freigegebene%20Dokumente/Anleitungen/Arbeitsordner%20Anleitungen/LUSD%20Dokumentvorlage%20fuer%20Anleitungen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kumententyp xmlns="ea0b144b-79d0-4cc1-ab15-887d44aa58be">Release-Informationen</Dokumententyp>
    <Kurzbeschreibung_x0020_Inhalt xmlns="03c2e9ef-9210-4d41-bc49-ec83aa29eb68" xsi:nil="true"/>
    <Dokumentenklasse xmlns="03c2e9ef-9210-4d41-bc49-ec83aa29eb68">öffentlich</Dokumentenklasse>
    <zust_x00e4_ndiges_x0020_Sachgebiet xmlns="03c2e9ef-9210-4d41-bc49-ec83aa29eb68" xsi:nil="true"/>
    <Fachlich_x0020_verantwortlich xmlns="03c2e9ef-9210-4d41-bc49-ec83aa29eb68">
      <UserInfo>
        <DisplayName/>
        <AccountId xsi:nil="true"/>
        <AccountType/>
      </UserInfo>
    </Fachlich_x0020_verantwortlich>
    <Fundstelle_x0020_Domea xmlns="03c2e9ef-9210-4d41-bc49-ec83aa29eb68" xsi:nil="true"/>
    <Kommentar xmlns="03c2e9ef-9210-4d41-bc49-ec83aa29eb68" xsi:nil="true"/>
    <Fachliche_x0020_QS xmlns="03c2e9ef-9210-4d41-bc49-ec83aa29eb68">
      <UserInfo>
        <DisplayName/>
        <AccountId xsi:nil="true"/>
        <AccountType/>
      </UserInfo>
    </Fachliche_x0020_QS>
    <Abh_x00e4_ngige_x0020_Anwendung xmlns="03c2e9ef-9210-4d41-bc49-ec83aa29eb68">LUSD</Abh_x00e4_ngige_x0020_Anwendung>
    <Release xmlns="03c2e9ef-9210-4d41-bc49-ec83aa29eb68">25</Release>
    <Link_x0020_zum_x0020_Ver_x00f6_ffentlichungsort xmlns="03c2e9ef-9210-4d41-bc49-ec83aa29eb68">
      <Url xsi:nil="true"/>
      <Description xsi:nil="true"/>
    </Link_x0020_zum_x0020_Ver_x00f6_ffentlichungsort>
    <Freigabe_x0020_verantwortlich xmlns="03c2e9ef-9210-4d41-bc49-ec83aa29eb68">
      <UserInfo>
        <DisplayName/>
        <AccountId xsi:nil="true"/>
        <AccountType/>
      </UserInfo>
    </Freigabe_x0020_verantwortlich>
    <F_x00e4_lligkeit_x0020_aktueller_x0020_Status xmlns="03c2e9ef-9210-4d41-bc49-ec83aa29eb68" xsi:nil="true"/>
    <Geltungsbereich xmlns="03c2e9ef-9210-4d41-bc49-ec83aa29eb68">Zarchiv</Geltungsbereich>
    <Aktueller_x0020_Status xmlns="03c2e9ef-9210-4d41-bc49-ec83aa29eb68">ungültig</Aktueller_x0020_Status>
    <Orte_x0020_der_x0020_Ver_x00f6_ffentlichung xmlns="03c2e9ef-9210-4d41-bc49-ec83aa29eb68"/>
    <Betreff xmlns="03c2e9ef-9210-4d41-bc49-ec83aa29eb68">Releasemanagement</Betreff>
    <T048_ID xmlns="03c2e9ef-9210-4d41-bc49-ec83aa29eb68" xsi:nil="true"/>
    <Redaktionelle_x0020_QS1 xmlns="03c2e9ef-9210-4d41-bc49-ec83aa29eb68">
      <UserInfo>
        <DisplayName/>
        <AccountId xsi:nil="true"/>
        <AccountType/>
      </UserInfo>
    </Redaktionelle_x0020_QS1>
    <Datum_x0020_ver_x00f6_ffentlichte_x0020_Verion xmlns="03c2e9ef-9210-4d41-bc49-ec83aa29eb68" xsi:nil="true"/>
    <Ersteller_x002f__x00c4_nderer_x003a_ xmlns="03c2e9ef-9210-4d41-bc49-ec83aa29eb68">
      <UserInfo>
        <DisplayName/>
        <AccountId xsi:nil="true"/>
        <AccountType/>
      </UserInfo>
    </Ersteller_x002f__x00c4_nderer_x003a_>
    <Wiedervorlage_x0020_am_x003a_ xmlns="03c2e9ef-9210-4d41-bc49-ec83aa29eb68" xsi:nil="true"/>
    <Themenfeld xmlns="03c2e9ef-9210-4d41-bc49-ec83aa29eb68">Berechtigungen</Themenfeld>
    <Zust_x002e__x0020_Sachgebiet_x0020_ab_x0020_Jan_x002e__x0020_2025 xmlns="03c2e9ef-9210-4d41-bc49-ec83aa29eb68">SG 1.1</Zust_x002e__x0020_Sachgebiet_x0020_ab_x0020_Jan_x002e__x0020_2025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151793A0E695E428BE31B7FDACEF707" ma:contentTypeVersion="37" ma:contentTypeDescription="Ein neues Dokument erstellen." ma:contentTypeScope="" ma:versionID="b4721666e88b20b569bdcfe0208311a2">
  <xsd:schema xmlns:xsd="http://www.w3.org/2001/XMLSchema" xmlns:xs="http://www.w3.org/2001/XMLSchema" xmlns:p="http://schemas.microsoft.com/office/2006/metadata/properties" xmlns:ns2="ea0b144b-79d0-4cc1-ab15-887d44aa58be" xmlns:ns3="03c2e9ef-9210-4d41-bc49-ec83aa29eb68" xmlns:ns4="8637de2c-6bc0-411d-bf65-aa36b7f9c66d" targetNamespace="http://schemas.microsoft.com/office/2006/metadata/properties" ma:root="true" ma:fieldsID="7235a0359b8a4fc513f78b1c2d97f1c7" ns2:_="" ns3:_="" ns4:_="">
    <xsd:import namespace="ea0b144b-79d0-4cc1-ab15-887d44aa58be"/>
    <xsd:import namespace="03c2e9ef-9210-4d41-bc49-ec83aa29eb68"/>
    <xsd:import namespace="8637de2c-6bc0-411d-bf65-aa36b7f9c66d"/>
    <xsd:element name="properties">
      <xsd:complexType>
        <xsd:sequence>
          <xsd:element name="documentManagement">
            <xsd:complexType>
              <xsd:all>
                <xsd:element ref="ns2:Dokumententyp" minOccurs="0"/>
                <xsd:element ref="ns3:T048_ID" minOccurs="0"/>
                <xsd:element ref="ns3:Geltungsbereich"/>
                <xsd:element ref="ns3:Dokumentenklasse" minOccurs="0"/>
                <xsd:element ref="ns3:Release" minOccurs="0"/>
                <xsd:element ref="ns3:Abh_x00e4_ngige_x0020_Anwendung" minOccurs="0"/>
                <xsd:element ref="ns3:Betreff" minOccurs="0"/>
                <xsd:element ref="ns3:Aktueller_x0020_Status" minOccurs="0"/>
                <xsd:element ref="ns3:Datum_x0020_ver_x00f6_ffentlichte_x0020_Verion" minOccurs="0"/>
                <xsd:element ref="ns3:F_x00e4_lligkeit_x0020_aktueller_x0020_Status" minOccurs="0"/>
                <xsd:element ref="ns3:Wiedervorlage_x0020_am_x003a_" minOccurs="0"/>
                <xsd:element ref="ns3:Fachlich_x0020_verantwortlich" minOccurs="0"/>
                <xsd:element ref="ns3:Ersteller_x002f__x00c4_nderer_x003a_" minOccurs="0"/>
                <xsd:element ref="ns3:Fachliche_x0020_QS" minOccurs="0"/>
                <xsd:element ref="ns3:Redaktionelle_x0020_QS1" minOccurs="0"/>
                <xsd:element ref="ns3:Freigabe_x0020_verantwortlich" minOccurs="0"/>
                <xsd:element ref="ns3:Themenfeld" minOccurs="0"/>
                <xsd:element ref="ns3:Zust_x002e__x0020_Sachgebiet_x0020_ab_x0020_Jan_x002e__x0020_2025" minOccurs="0"/>
                <xsd:element ref="ns3:zust_x00e4_ndiges_x0020_Sachgebiet" minOccurs="0"/>
                <xsd:element ref="ns3:Orte_x0020_der_x0020_Ver_x00f6_ffentlichung" minOccurs="0"/>
                <xsd:element ref="ns3:Fundstelle_x0020_Domea" minOccurs="0"/>
                <xsd:element ref="ns3:Kurzbeschreibung_x0020_Inhalt" minOccurs="0"/>
                <xsd:element ref="ns3:Kommentar" minOccurs="0"/>
                <xsd:element ref="ns3:Link_x0020_zum_x0020_Ver_x00f6_ffentlichungsort" minOccurs="0"/>
                <xsd:element ref="ns4:SharedWithUsers" minOccurs="0"/>
                <xsd:element ref="ns4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0b144b-79d0-4cc1-ab15-887d44aa58be" elementFormDefault="qualified">
    <xsd:import namespace="http://schemas.microsoft.com/office/2006/documentManagement/types"/>
    <xsd:import namespace="http://schemas.microsoft.com/office/infopath/2007/PartnerControls"/>
    <xsd:element name="Dokumententyp" ma:index="2" nillable="true" ma:displayName="Dokumententyp" ma:format="Dropdown" ma:internalName="Dokumententyp">
      <xsd:simpleType>
        <xsd:restriction base="dms:Choice">
          <xsd:enumeration value="Agenda"/>
          <xsd:enumeration value="Analyse"/>
          <xsd:enumeration value="Anleitung"/>
          <xsd:enumeration value="Arbeitsdokument"/>
          <xsd:enumeration value="Auswirkungsanalyse"/>
          <xsd:enumeration value="Beiblatt"/>
          <xsd:enumeration value="Bericht"/>
          <xsd:enumeration value="Bescheinigung"/>
          <xsd:enumeration value="Beschreibung"/>
          <xsd:enumeration value="Bewerbung"/>
          <xsd:enumeration value="Checkliste"/>
          <xsd:enumeration value="Datenbank"/>
          <xsd:enumeration value="Einverständniserklärung"/>
          <xsd:enumeration value="E-Mail"/>
          <xsd:enumeration value="Erlass"/>
          <xsd:enumeration value="Fachfeinkonzept"/>
          <xsd:enumeration value="Fehlermeldung"/>
          <xsd:enumeration value="Feinspezifikation"/>
          <xsd:enumeration value="Formular"/>
          <xsd:enumeration value="Freigabedokument"/>
          <xsd:enumeration value="Grafik"/>
          <xsd:enumeration value="Handbuch"/>
          <xsd:enumeration value="Information (extern)"/>
          <xsd:enumeration value="Information (intern)"/>
          <xsd:enumeration value="Katalog"/>
          <xsd:enumeration value="Konzept"/>
          <xsd:enumeration value="Modell"/>
          <xsd:enumeration value="Onlinehilfe"/>
          <xsd:enumeration value="Organigramm"/>
          <xsd:enumeration value="Plan"/>
          <xsd:enumeration value="Planungsdokument"/>
          <xsd:enumeration value="Protokoll"/>
          <xsd:enumeration value="Prozessbeschreibung"/>
          <xsd:enumeration value="Releaseplanung"/>
          <xsd:enumeration value="Release-Informationen"/>
          <xsd:enumeration value="Report"/>
          <xsd:enumeration value="Richtlinie"/>
          <xsd:enumeration value="Skript"/>
          <xsd:enumeration value="Statusbericht"/>
          <xsd:enumeration value="Steuerliste"/>
          <xsd:enumeration value="Technisches Konzept"/>
          <xsd:enumeration value="Testfeinplan"/>
          <xsd:enumeration value="Tutorial"/>
          <xsd:enumeration value="Übersicht"/>
          <xsd:enumeration value="Unterbericht"/>
          <xsd:enumeration value="Vereinbarung"/>
          <xsd:enumeration value="Verordnung"/>
          <xsd:enumeration value="Vertrag"/>
          <xsd:enumeration value="Vorgaben"/>
          <xsd:enumeration value="Vorlage"/>
          <xsd:enumeration value="Typ fehl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c2e9ef-9210-4d41-bc49-ec83aa29eb68" elementFormDefault="qualified">
    <xsd:import namespace="http://schemas.microsoft.com/office/2006/documentManagement/types"/>
    <xsd:import namespace="http://schemas.microsoft.com/office/infopath/2007/PartnerControls"/>
    <xsd:element name="T048_ID" ma:index="3" nillable="true" ma:displayName="T048_ID" ma:internalName="T048_ID">
      <xsd:simpleType>
        <xsd:restriction base="dms:Number"/>
      </xsd:simpleType>
    </xsd:element>
    <xsd:element name="Geltungsbereich" ma:index="4" ma:displayName="Geltungsbereich" ma:format="RadioButtons" ma:internalName="Geltungsbereich">
      <xsd:simpleType>
        <xsd:restriction base="dms:Choice">
          <xsd:enumeration value="Verfahrens-Dokumentation"/>
          <xsd:enumeration value="Anwender-Dokumentation"/>
          <xsd:enumeration value="Zarchiv"/>
        </xsd:restriction>
      </xsd:simpleType>
    </xsd:element>
    <xsd:element name="Dokumentenklasse" ma:index="5" nillable="true" ma:displayName="Dokumentenklasse" ma:format="Dropdown" ma:internalName="Dokumentenklasse">
      <xsd:simpleType>
        <xsd:restriction base="dms:Choice">
          <xsd:enumeration value="öffentlich"/>
          <xsd:enumeration value="auf Anfrage"/>
          <xsd:enumeration value="interner Gebrauch"/>
        </xsd:restriction>
      </xsd:simpleType>
    </xsd:element>
    <xsd:element name="Release" ma:index="6" nillable="true" ma:displayName="Release" ma:internalName="Release">
      <xsd:simpleType>
        <xsd:restriction base="dms:Text">
          <xsd:maxLength value="20"/>
        </xsd:restriction>
      </xsd:simpleType>
    </xsd:element>
    <xsd:element name="Abh_x00e4_ngige_x0020_Anwendung" ma:index="7" nillable="true" ma:displayName="Abhängige Anwendung" ma:format="Dropdown" ma:internalName="Abh_x00e4_ngige_x0020_Anwendung">
      <xsd:simpleType>
        <xsd:restriction base="dms:Choice">
          <xsd:enumeration value="LUSD"/>
          <xsd:enumeration value="LUSDIK"/>
          <xsd:enumeration value="ENC"/>
          <xsd:enumeration value="EMD"/>
          <xsd:enumeration value="LUSD Planer"/>
          <xsd:enumeration value="diSAF"/>
          <xsd:enumeration value="LUSD Service Client"/>
          <xsd:enumeration value="LUSDUtil"/>
          <xsd:enumeration value="SAP HCM - LUSD SST"/>
        </xsd:restriction>
      </xsd:simpleType>
    </xsd:element>
    <xsd:element name="Betreff" ma:index="8" nillable="true" ma:displayName="Betreff" ma:format="Dropdown" ma:internalName="Betreff">
      <xsd:simpleType>
        <xsd:restriction base="dms:Choice">
          <xsd:enumeration value="Abkürzungen"/>
          <xsd:enumeration value="Abschlüsse"/>
          <xsd:enumeration value="Administration"/>
          <xsd:enumeration value="Analyse"/>
          <xsd:enumeration value="Anbindung / Technik"/>
          <xsd:enumeration value="Anforderungsmanagement"/>
          <xsd:enumeration value="Anlauftest"/>
          <xsd:enumeration value="Anonymisierung"/>
          <xsd:enumeration value="Anschaltung Produktion"/>
          <xsd:enumeration value="Anwendersupport"/>
          <xsd:enumeration value="Anwendertest"/>
          <xsd:enumeration value="Anwendungstest"/>
          <xsd:enumeration value="Architektur"/>
          <xsd:enumeration value="Archivierung und Löschung"/>
          <xsd:enumeration value="Backup &amp; Recovery"/>
          <xsd:enumeration value="Basiswissen"/>
          <xsd:enumeration value="Bedienelemente"/>
          <xsd:enumeration value="Bedienkonzept"/>
          <xsd:enumeration value="Benutzerverwaltung"/>
          <xsd:enumeration value="Berechtigungen"/>
          <xsd:enumeration value="Berichte und Abfragen"/>
          <xsd:enumeration value="Betrieb"/>
          <xsd:enumeration value="Betriebstest"/>
          <xsd:enumeration value="Controlling"/>
          <xsd:enumeration value="Datenschutz"/>
          <xsd:enumeration value="Datenverarbeitung (DV)"/>
          <xsd:enumeration value="Dienstleister"/>
          <xsd:enumeration value="Entwicklung"/>
          <xsd:enumeration value="Ergonomie und Barrierefreiheit"/>
          <xsd:enumeration value="Externer Notenclient (ENC)"/>
          <xsd:enumeration value="Extras"/>
          <xsd:enumeration value="Fachfeinkonzept (FFK)"/>
          <xsd:enumeration value="Fachlichkeit"/>
          <xsd:enumeration value="FAQ"/>
          <xsd:enumeration value="Feedback"/>
          <xsd:enumeration value="Förderungen"/>
          <xsd:enumeration value="Funktionstest"/>
          <xsd:enumeration value="Gremien"/>
          <xsd:enumeration value="Hintergrund"/>
          <xsd:enumeration value="Informationsmanagement"/>
          <xsd:enumeration value="Installationsanleitung"/>
          <xsd:enumeration value="IT Sicherheit"/>
          <xsd:enumeration value="Kandidatenverfahren"/>
          <xsd:enumeration value="Kataloge"/>
          <xsd:enumeration value="Konventionen"/>
          <xsd:enumeration value="Last und Performance"/>
          <xsd:enumeration value="Leistungserfassung"/>
          <xsd:enumeration value="LUSD Schnittstellen (Fachlich)"/>
          <xsd:enumeration value="LUSD Service Client"/>
          <xsd:enumeration value="LUSDIK"/>
          <xsd:enumeration value="LUSDIK"/>
          <xsd:enumeration value="LUSDUtil"/>
          <xsd:enumeration value="LUSDUtil"/>
          <xsd:enumeration value="Meldungen"/>
          <xsd:enumeration value="Migration"/>
          <xsd:enumeration value="Notfall"/>
          <xsd:enumeration value="Personalmanagement"/>
          <xsd:enumeration value="Produktionsfreigabebericht"/>
          <xsd:enumeration value="Produktivsetzung"/>
          <xsd:enumeration value="Qualifizierung"/>
          <xsd:enumeration value="Qualitässicherung"/>
          <xsd:enumeration value="Qualitätsmanagement"/>
          <xsd:enumeration value="Realisierung"/>
          <xsd:enumeration value="Regressionstest"/>
          <xsd:enumeration value="Release"/>
          <xsd:enumeration value="Releasenotes"/>
          <xsd:enumeration value="Release- und Patchmanagement"/>
          <xsd:enumeration value="Releasemanagement"/>
          <xsd:enumeration value="Ressourcenmanagement"/>
          <xsd:enumeration value="Retrospektive"/>
          <xsd:enumeration value="Risiko"/>
          <xsd:enumeration value="Risikomanagement"/>
          <xsd:enumeration value="Rule-Engine"/>
          <xsd:enumeration value="SAP"/>
          <xsd:enumeration value="SAP HCM - LUSD Schnittstelle"/>
          <xsd:enumeration value="Schnittstellen"/>
          <xsd:enumeration value="Schülerdaten"/>
          <xsd:enumeration value="Schülermanagement"/>
          <xsd:enumeration value="Schülerverwaltung"/>
          <xsd:enumeration value="Schuleventplan"/>
          <xsd:enumeration value="Schulmanagement"/>
          <xsd:enumeration value="Service-Client"/>
          <xsd:enumeration value="Service Management"/>
          <xsd:enumeration value="Serviceintegration"/>
          <xsd:enumeration value="Servicelevel &amp; Qualität"/>
          <xsd:enumeration value="Sicherheit"/>
          <xsd:enumeration value="Standardleistung"/>
          <xsd:enumeration value="Statistik"/>
          <xsd:enumeration value="Strategie"/>
          <xsd:enumeration value="Stundenplan / Vertretungsplan"/>
          <xsd:enumeration value="Support"/>
          <xsd:enumeration value="Supportclient"/>
          <xsd:enumeration value="Technik"/>
          <xsd:enumeration value="Terminologie"/>
          <xsd:enumeration value="Technischer Test"/>
          <xsd:enumeration value="Testdurchführung"/>
          <xsd:enumeration value="Testfall"/>
          <xsd:enumeration value="Testmanagement"/>
          <xsd:enumeration value="Testnachbereitung"/>
          <xsd:enumeration value="Testplan"/>
          <xsd:enumeration value="Testvorbereitung"/>
          <xsd:enumeration value="übergreifend"/>
          <xsd:enumeration value="Übungsumgebung"/>
          <xsd:enumeration value="Unterdialoge"/>
          <xsd:enumeration value="Unterrichtsmanagement"/>
          <xsd:enumeration value="UV Bearbeitung"/>
          <xsd:enumeration value="UV Planung"/>
          <xsd:enumeration value="Verbesserung"/>
          <xsd:enumeration value="Verfahren"/>
          <xsd:enumeration value="Verfahrensregelungen"/>
          <xsd:enumeration value="Zeugnisse"/>
          <xsd:enumeration value="Call to Action"/>
        </xsd:restriction>
      </xsd:simpleType>
    </xsd:element>
    <xsd:element name="Aktueller_x0020_Status" ma:index="9" nillable="true" ma:displayName="Aktueller Status" ma:description="Bei LUSD Anleitungen wird dies über ADO gepflegt. Hier nicht erforderlich nur allg. Wvl." ma:format="Dropdown" ma:internalName="Aktueller_x0020_Status">
      <xsd:simpleType>
        <xsd:restriction base="dms:Choice">
          <xsd:enumeration value="wird überarbeitet"/>
          <xsd:enumeration value="zur Prüfung freigegeben"/>
          <xsd:enumeration value="qualitätsgesichert"/>
          <xsd:enumeration value="wartet auf Freigabe"/>
          <xsd:enumeration value="freigegeben"/>
          <xsd:enumeration value="veröffentlicht"/>
          <xsd:enumeration value="wartet auf Wiedervorlage"/>
          <xsd:enumeration value="abgeschlossen"/>
          <xsd:enumeration value="in Planung"/>
          <xsd:enumeration value="ungültig"/>
        </xsd:restriction>
      </xsd:simpleType>
    </xsd:element>
    <xsd:element name="Datum_x0020_ver_x00f6_ffentlichte_x0020_Verion" ma:index="10" nillable="true" ma:displayName="Datum veröffentlichte Verion" ma:format="DateOnly" ma:internalName="Datum_x0020_ver_x00f6_ffentlichte_x0020_Verion">
      <xsd:simpleType>
        <xsd:restriction base="dms:DateTime"/>
      </xsd:simpleType>
    </xsd:element>
    <xsd:element name="F_x00e4_lligkeit_x0020_aktueller_x0020_Status" ma:index="11" nillable="true" ma:displayName="Fälligkeit aktueller Status" ma:format="DateOnly" ma:internalName="F_x00e4_lligkeit_x0020_aktueller_x0020_Status">
      <xsd:simpleType>
        <xsd:restriction base="dms:DateTime"/>
      </xsd:simpleType>
    </xsd:element>
    <xsd:element name="Wiedervorlage_x0020_am_x003a_" ma:index="12" nillable="true" ma:displayName="Wiedervorlage am:" ma:format="DateOnly" ma:internalName="Wiedervorlage_x0020_am_x003a_">
      <xsd:simpleType>
        <xsd:restriction base="dms:DateTime"/>
      </xsd:simpleType>
    </xsd:element>
    <xsd:element name="Fachlich_x0020_verantwortlich" ma:index="13" nillable="true" ma:displayName="Fachlich verantwortlich" ma:list="UserInfo" ma:SharePointGroup="0" ma:internalName="Fachlich_x0020_verantwortlic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rsteller_x002f__x00c4_nderer_x003a_" ma:index="14" nillable="true" ma:displayName="Ersteller/Änderer:" ma:list="UserInfo" ma:SharePointGroup="0" ma:internalName="Ersteller_x002f__x00c4_nderer_x003a_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achliche_x0020_QS" ma:index="15" nillable="true" ma:displayName="Fachliche QS" ma:list="UserInfo" ma:SharePointGroup="0" ma:internalName="Fachliche_x0020_QS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daktionelle_x0020_QS1" ma:index="16" nillable="true" ma:displayName="Redaktionelle QS" ma:list="UserInfo" ma:SharePointGroup="0" ma:internalName="Redaktionelle_x0020_QS1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reigabe_x0020_verantwortlich" ma:index="17" nillable="true" ma:displayName="Freigabe verantwortlich" ma:list="UserInfo" ma:SharePointGroup="0" ma:internalName="Freigabe_x0020_verantwortlic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hemenfeld" ma:index="18" nillable="true" ma:displayName="Themenfeld" ma:default="Berechtigungen" ma:format="Dropdown" ma:internalName="Themenfeld">
      <xsd:simpleType>
        <xsd:restriction base="dms:Choice">
          <xsd:enumeration value="Berechtigungen"/>
          <xsd:enumeration value="Berichte &amp; Abfragen"/>
          <xsd:enumeration value="Datenaustausch"/>
          <xsd:enumeration value="Ergonomie &amp; Barrierefreiheit"/>
          <xsd:enumeration value="Informaation &amp; Kommunikation"/>
          <xsd:enumeration value="IT Infrastruktur"/>
          <xsd:enumeration value="Kataloge"/>
          <xsd:enumeration value="Organisation Dienststelle"/>
          <xsd:enumeration value="Personal"/>
          <xsd:enumeration value="Qualifizierung"/>
          <xsd:enumeration value="Referatssteuerung"/>
          <xsd:enumeration value="Schüler &amp; Unterricht"/>
          <xsd:enumeration value="Statistik"/>
          <xsd:enumeration value="VLM/ALM"/>
        </xsd:restriction>
      </xsd:simpleType>
    </xsd:element>
    <xsd:element name="Zust_x002e__x0020_Sachgebiet_x0020_ab_x0020_Jan_x002e__x0020_2025" ma:index="19" nillable="true" ma:displayName="Zust. Sachgebiet ab Feb. 2025" ma:default="SG 1.1" ma:description="Durch Organisationsveränderungen 2024/2025 wurden die Sachgebietsbezeichnungen geändert. Hier erfolgt eine Abgrenzung alt/neu" ma:format="Dropdown" ma:internalName="Zust_x002e__x0020_Sachgebiet_x0020_ab_x0020_Jan_x002e__x0020_2025">
      <xsd:simpleType>
        <xsd:restriction base="dms:Choice">
          <xsd:enumeration value="SG 1.1"/>
          <xsd:enumeration value="SG 1.2"/>
          <xsd:enumeration value="SG 1.3"/>
          <xsd:enumeration value="SG 1.4"/>
          <xsd:enumeration value="SG 2"/>
          <xsd:enumeration value="SG 3"/>
          <xsd:enumeration value="SG 4"/>
          <xsd:enumeration value="SG 5"/>
          <xsd:enumeration value="SG 6"/>
          <xsd:enumeration value="SG 7"/>
        </xsd:restriction>
      </xsd:simpleType>
    </xsd:element>
    <xsd:element name="zust_x00e4_ndiges_x0020_Sachgebiet" ma:index="20" nillable="true" ma:displayName="Zust. Sachgebiet bis Jan. 2025" ma:description="Durch Organisationsveränderungen 2024/2025 wurden die Sachgebietsbezeichnungen geändert. Hier erfolgt eine Abgrenzung alt/neu" ma:format="Dropdown" ma:internalName="zust_x00e4_ndiges_x0020_Sachgebiet">
      <xsd:simpleType>
        <xsd:restriction base="dms:Choice">
          <xsd:enumeration value="SG 1"/>
          <xsd:enumeration value="SG 2"/>
          <xsd:enumeration value="SG 3"/>
          <xsd:enumeration value="SG 4"/>
          <xsd:enumeration value="SG 5"/>
          <xsd:enumeration value="SG 6"/>
        </xsd:restriction>
      </xsd:simpleType>
    </xsd:element>
    <xsd:element name="Orte_x0020_der_x0020_Ver_x00f6_ffentlichung" ma:index="21" nillable="true" ma:displayName="Orte der Veröffentlichung" ma:internalName="Orte_x0020_der_x0020_Ver_x00f6_ffentlichung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ntern"/>
                    <xsd:enumeration value="Schule Hessen LUSD Anleitungen (Webspace)"/>
                    <xsd:enumeration value="LUSD-Info (DSH Internet)"/>
                    <xsd:enumeration value="LUSD Online Hilfe"/>
                    <xsd:enumeration value="LUSD Startseite"/>
                    <xsd:enumeration value="Wissensportal"/>
                  </xsd:restriction>
                </xsd:simpleType>
              </xsd:element>
            </xsd:sequence>
          </xsd:extension>
        </xsd:complexContent>
      </xsd:complexType>
    </xsd:element>
    <xsd:element name="Fundstelle_x0020_Domea" ma:index="22" nillable="true" ma:displayName="Fundstelle Domea" ma:internalName="Fundstelle_x0020_Domea">
      <xsd:simpleType>
        <xsd:restriction base="dms:Text">
          <xsd:maxLength value="255"/>
        </xsd:restriction>
      </xsd:simpleType>
    </xsd:element>
    <xsd:element name="Kurzbeschreibung_x0020_Inhalt" ma:index="23" nillable="true" ma:displayName="Kurzbeschreibung Inhalt" ma:internalName="Kurzbeschreibung_x0020_Inhalt">
      <xsd:simpleType>
        <xsd:restriction base="dms:Note">
          <xsd:maxLength value="255"/>
        </xsd:restriction>
      </xsd:simpleType>
    </xsd:element>
    <xsd:element name="Kommentar" ma:index="24" nillable="true" ma:displayName="Kommentar" ma:internalName="Kommentar">
      <xsd:simpleType>
        <xsd:restriction base="dms:Note">
          <xsd:maxLength value="255"/>
        </xsd:restriction>
      </xsd:simpleType>
    </xsd:element>
    <xsd:element name="Link_x0020_zum_x0020_Ver_x00f6_ffentlichungsort" ma:index="25" nillable="true" ma:displayName="Link zum Veröffentlichungsort" ma:format="Hyperlink" ma:internalName="Link_x0020_zum_x0020_Ver_x00f6_ffentlichungsort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37de2c-6bc0-411d-bf65-aa36b7f9c66d" elementFormDefault="qualified">
    <xsd:import namespace="http://schemas.microsoft.com/office/2006/documentManagement/types"/>
    <xsd:import namespace="http://schemas.microsoft.com/office/infopath/2007/PartnerControls"/>
    <xsd:element name="SharedWithUsers" ma:index="29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3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0" ma:displayName="Inhaltstyp"/>
        <xsd:element ref="dc:title" minOccurs="0" maxOccurs="1" ma:index="1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C179A95-628B-4F55-B206-F508F2FAB071}"/>
</file>

<file path=customXml/itemProps2.xml><?xml version="1.0" encoding="utf-8"?>
<ds:datastoreItem xmlns:ds="http://schemas.openxmlformats.org/officeDocument/2006/customXml" ds:itemID="{B08843CE-14D8-423D-A0BD-3528ABC6D3CD}"/>
</file>

<file path=customXml/itemProps3.xml><?xml version="1.0" encoding="utf-8"?>
<ds:datastoreItem xmlns:ds="http://schemas.openxmlformats.org/officeDocument/2006/customXml" ds:itemID="{E1D1A391-1E06-4311-9B6B-6CC87F735B03}"/>
</file>

<file path=customXml/itemProps4.xml><?xml version="1.0" encoding="utf-8"?>
<ds:datastoreItem xmlns:ds="http://schemas.openxmlformats.org/officeDocument/2006/customXml" ds:itemID="{2DC9C914-2A8B-4E08-AE26-25C23DD6D425}"/>
</file>

<file path=docProps/app.xml><?xml version="1.0" encoding="utf-8"?>
<Properties xmlns="http://schemas.openxmlformats.org/officeDocument/2006/extended-properties" xmlns:vt="http://schemas.openxmlformats.org/officeDocument/2006/docPropsVTypes">
  <Template>LUSD%20Dokumentvorlage%20fuer%20Anleitungen.dotx</Template>
  <TotalTime>0</TotalTime>
  <Pages>5</Pages>
  <Words>880</Words>
  <Characters>7161</Characters>
  <Application>Microsoft Office Word</Application>
  <DocSecurity>0</DocSecurity>
  <Lines>59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Änderungen mit Release 25</vt:lpstr>
    </vt:vector>
  </TitlesOfParts>
  <Company>Hessische Kultusverwaltung</Company>
  <LinksUpToDate>false</LinksUpToDate>
  <CharactersWithSpaces>8025</CharactersWithSpaces>
  <SharedDoc>false</SharedDoc>
  <HLinks>
    <vt:vector size="156" baseType="variant">
      <vt:variant>
        <vt:i4>1114162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_Toc351642478</vt:lpwstr>
      </vt:variant>
      <vt:variant>
        <vt:i4>1114162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_Toc351642477</vt:lpwstr>
      </vt:variant>
      <vt:variant>
        <vt:i4>1114162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_Toc351642476</vt:lpwstr>
      </vt:variant>
      <vt:variant>
        <vt:i4>1114162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_Toc351642475</vt:lpwstr>
      </vt:variant>
      <vt:variant>
        <vt:i4>1114162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_Toc351642474</vt:lpwstr>
      </vt:variant>
      <vt:variant>
        <vt:i4>1114162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_Toc351642473</vt:lpwstr>
      </vt:variant>
      <vt:variant>
        <vt:i4>1114162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_Toc351642472</vt:lpwstr>
      </vt:variant>
      <vt:variant>
        <vt:i4>1114162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_Toc351642471</vt:lpwstr>
      </vt:variant>
      <vt:variant>
        <vt:i4>1114162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_Toc351642470</vt:lpwstr>
      </vt:variant>
      <vt:variant>
        <vt:i4>1048626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_Toc351642469</vt:lpwstr>
      </vt:variant>
      <vt:variant>
        <vt:i4>1048626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_Toc351642468</vt:lpwstr>
      </vt:variant>
      <vt:variant>
        <vt:i4>1048626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_Toc351642467</vt:lpwstr>
      </vt:variant>
      <vt:variant>
        <vt:i4>1048626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_Toc351642466</vt:lpwstr>
      </vt:variant>
      <vt:variant>
        <vt:i4>1048626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_Toc351642465</vt:lpwstr>
      </vt:variant>
      <vt:variant>
        <vt:i4>1048626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_Toc351642464</vt:lpwstr>
      </vt:variant>
      <vt:variant>
        <vt:i4>1048626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_Toc351642463</vt:lpwstr>
      </vt:variant>
      <vt:variant>
        <vt:i4>1048626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_Toc351642462</vt:lpwstr>
      </vt:variant>
      <vt:variant>
        <vt:i4>1048626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_Toc351642461</vt:lpwstr>
      </vt:variant>
      <vt:variant>
        <vt:i4>1048626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_Toc351642460</vt:lpwstr>
      </vt:variant>
      <vt:variant>
        <vt:i4>1245234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_Toc351642459</vt:lpwstr>
      </vt:variant>
      <vt:variant>
        <vt:i4>1245234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_Toc351642458</vt:lpwstr>
      </vt:variant>
      <vt:variant>
        <vt:i4>1245234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_Toc351642457</vt:lpwstr>
      </vt:variant>
      <vt:variant>
        <vt:i4>1245234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_Toc351642456</vt:lpwstr>
      </vt:variant>
      <vt:variant>
        <vt:i4>1245234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_Toc351642455</vt:lpwstr>
      </vt:variant>
      <vt:variant>
        <vt:i4>1245234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_Toc351642454</vt:lpwstr>
      </vt:variant>
      <vt:variant>
        <vt:i4>1245234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_Toc351642453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Änderungen mit Release 25</dc:title>
  <dc:creator>marekm</dc:creator>
  <cp:lastModifiedBy>Reimann-Luckas, Brunhilde (HKM PB)</cp:lastModifiedBy>
  <cp:revision>3</cp:revision>
  <cp:lastPrinted>2017-04-04T14:58:00Z</cp:lastPrinted>
  <dcterms:created xsi:type="dcterms:W3CDTF">2017-04-04T14:58:00Z</dcterms:created>
  <dcterms:modified xsi:type="dcterms:W3CDTF">2017-04-04T14:58:00Z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0x0101006151793A0E695E428BE31B7FDACEF707</vt:lpwstr>
  </property>
  <property fmtid="{D5CDD505-2E9C-101B-9397-08002B2CF9AE}" pid="3" name="Dokumentensteuerung">
    <vt:bool>true</vt:bool>
  </property>
</Properties>
</file>