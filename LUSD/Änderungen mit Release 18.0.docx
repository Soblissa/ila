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534448" w14:textId="77777777" w:rsidR="00706DDC" w:rsidRPr="00706DDC" w:rsidRDefault="00706DDC" w:rsidP="00FD576B">
      <w:pPr>
        <w:pStyle w:val="LDVerzeichnis1"/>
      </w:pPr>
      <w:r w:rsidRPr="00706DDC">
        <w:rPr>
          <w:highlight w:val="lightGray"/>
        </w:rPr>
        <w:t xml:space="preserve">Übersicht </w:t>
      </w:r>
      <w:r w:rsidR="00F679A4" w:rsidRPr="00706DDC">
        <w:rPr>
          <w:highlight w:val="lightGray"/>
        </w:rPr>
        <w:t>LUSD Änderungen</w:t>
      </w:r>
      <w:r w:rsidR="00DC1E15">
        <w:rPr>
          <w:highlight w:val="lightGray"/>
        </w:rPr>
        <w:t xml:space="preserve"> </w:t>
      </w:r>
      <w:r w:rsidR="00F679A4" w:rsidRPr="00706DDC">
        <w:rPr>
          <w:highlight w:val="lightGray"/>
        </w:rPr>
        <w:t>mit Rel</w:t>
      </w:r>
      <w:r w:rsidR="00DC1E15">
        <w:rPr>
          <w:highlight w:val="lightGray"/>
        </w:rPr>
        <w:t>.</w:t>
      </w:r>
      <w:r w:rsidR="00F679A4" w:rsidRPr="00706DDC">
        <w:rPr>
          <w:highlight w:val="lightGray"/>
        </w:rPr>
        <w:t>1</w:t>
      </w:r>
      <w:r w:rsidR="000F4FD5">
        <w:rPr>
          <w:highlight w:val="lightGray"/>
        </w:rPr>
        <w:t>8</w:t>
      </w:r>
      <w:r w:rsidR="00F679A4" w:rsidRPr="00706DDC">
        <w:rPr>
          <w:highlight w:val="lightGray"/>
        </w:rPr>
        <w:t xml:space="preserve"> </w:t>
      </w:r>
      <w:r w:rsidR="00DC1E15">
        <w:rPr>
          <w:highlight w:val="lightGray"/>
        </w:rPr>
        <w:t xml:space="preserve">im </w:t>
      </w:r>
      <w:r w:rsidR="00FD576B">
        <w:rPr>
          <w:highlight w:val="lightGray"/>
        </w:rPr>
        <w:t>A</w:t>
      </w:r>
      <w:r w:rsidR="000F4FD5">
        <w:rPr>
          <w:highlight w:val="lightGray"/>
        </w:rPr>
        <w:t xml:space="preserve">ugust </w:t>
      </w:r>
      <w:r w:rsidR="00FD576B">
        <w:rPr>
          <w:highlight w:val="lightGray"/>
        </w:rPr>
        <w:t>2015</w:t>
      </w:r>
    </w:p>
    <w:p w14:paraId="3B3A7EE4" w14:textId="77777777" w:rsidR="006A40D7" w:rsidRDefault="009B07AD">
      <w:pPr>
        <w:pStyle w:val="Verzeichnis2"/>
        <w:rPr>
          <w:rFonts w:asciiTheme="minorHAnsi" w:eastAsiaTheme="minorEastAsia" w:hAnsiTheme="minorHAnsi"/>
          <w:color w:val="auto"/>
          <w:lang w:eastAsia="de-DE"/>
        </w:rPr>
      </w:pPr>
      <w:r w:rsidRPr="009B07AD">
        <w:rPr>
          <w:sz w:val="24"/>
        </w:rPr>
        <w:fldChar w:fldCharType="begin"/>
      </w:r>
      <w:r w:rsidRPr="00F679A4">
        <w:instrText xml:space="preserve"> TOC \o "1-4" \h \z \u </w:instrText>
      </w:r>
      <w:r w:rsidRPr="009B07AD">
        <w:rPr>
          <w:sz w:val="24"/>
        </w:rPr>
        <w:fldChar w:fldCharType="separate"/>
      </w:r>
      <w:hyperlink w:anchor="_Toc426650683" w:history="1">
        <w:r w:rsidR="006A40D7" w:rsidRPr="003841A5">
          <w:rPr>
            <w:rStyle w:val="Hyperlink"/>
          </w:rPr>
          <w:t>1</w:t>
        </w:r>
        <w:r w:rsidR="006A40D7">
          <w:rPr>
            <w:rFonts w:asciiTheme="minorHAnsi" w:eastAsiaTheme="minorEastAsia" w:hAnsiTheme="minorHAnsi"/>
            <w:color w:val="auto"/>
            <w:lang w:eastAsia="de-DE"/>
          </w:rPr>
          <w:tab/>
        </w:r>
        <w:r w:rsidR="006A40D7" w:rsidRPr="003841A5">
          <w:rPr>
            <w:rStyle w:val="Hyperlink"/>
          </w:rPr>
          <w:t>Neue Schulformen PUSA und PUSB</w:t>
        </w:r>
        <w:r w:rsidR="006A40D7">
          <w:rPr>
            <w:webHidden/>
          </w:rPr>
          <w:tab/>
        </w:r>
        <w:r w:rsidR="006A40D7">
          <w:rPr>
            <w:webHidden/>
          </w:rPr>
          <w:fldChar w:fldCharType="begin"/>
        </w:r>
        <w:r w:rsidR="006A40D7">
          <w:rPr>
            <w:webHidden/>
          </w:rPr>
          <w:instrText xml:space="preserve"> PAGEREF _Toc426650683 \h </w:instrText>
        </w:r>
        <w:r w:rsidR="006A40D7">
          <w:rPr>
            <w:webHidden/>
          </w:rPr>
        </w:r>
        <w:r w:rsidR="006A40D7">
          <w:rPr>
            <w:webHidden/>
          </w:rPr>
          <w:fldChar w:fldCharType="separate"/>
        </w:r>
        <w:r w:rsidR="006A40D7">
          <w:rPr>
            <w:webHidden/>
          </w:rPr>
          <w:t>2</w:t>
        </w:r>
        <w:r w:rsidR="006A40D7">
          <w:rPr>
            <w:webHidden/>
          </w:rPr>
          <w:fldChar w:fldCharType="end"/>
        </w:r>
      </w:hyperlink>
    </w:p>
    <w:p w14:paraId="4E22C0C7" w14:textId="77777777" w:rsidR="006A40D7" w:rsidRDefault="00345DBB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426650684" w:history="1">
        <w:r w:rsidR="006A40D7" w:rsidRPr="003841A5">
          <w:rPr>
            <w:rStyle w:val="Hyperlink"/>
          </w:rPr>
          <w:t>1.1</w:t>
        </w:r>
        <w:r w:rsidR="006A40D7"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="006A40D7" w:rsidRPr="003841A5">
          <w:rPr>
            <w:rStyle w:val="Hyperlink"/>
          </w:rPr>
          <w:t>PUSA</w:t>
        </w:r>
        <w:r w:rsidR="006A40D7">
          <w:rPr>
            <w:webHidden/>
          </w:rPr>
          <w:tab/>
        </w:r>
        <w:r w:rsidR="006A40D7">
          <w:rPr>
            <w:webHidden/>
          </w:rPr>
          <w:fldChar w:fldCharType="begin"/>
        </w:r>
        <w:r w:rsidR="006A40D7">
          <w:rPr>
            <w:webHidden/>
          </w:rPr>
          <w:instrText xml:space="preserve"> PAGEREF _Toc426650684 \h </w:instrText>
        </w:r>
        <w:r w:rsidR="006A40D7">
          <w:rPr>
            <w:webHidden/>
          </w:rPr>
        </w:r>
        <w:r w:rsidR="006A40D7">
          <w:rPr>
            <w:webHidden/>
          </w:rPr>
          <w:fldChar w:fldCharType="separate"/>
        </w:r>
        <w:r w:rsidR="006A40D7">
          <w:rPr>
            <w:webHidden/>
          </w:rPr>
          <w:t>2</w:t>
        </w:r>
        <w:r w:rsidR="006A40D7">
          <w:rPr>
            <w:webHidden/>
          </w:rPr>
          <w:fldChar w:fldCharType="end"/>
        </w:r>
      </w:hyperlink>
    </w:p>
    <w:p w14:paraId="264A64DE" w14:textId="77777777" w:rsidR="006A40D7" w:rsidRDefault="00345DBB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426650685" w:history="1">
        <w:r w:rsidR="006A40D7" w:rsidRPr="003841A5">
          <w:rPr>
            <w:rStyle w:val="Hyperlink"/>
          </w:rPr>
          <w:t>1.2</w:t>
        </w:r>
        <w:r w:rsidR="006A40D7"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="006A40D7" w:rsidRPr="003841A5">
          <w:rPr>
            <w:rStyle w:val="Hyperlink"/>
          </w:rPr>
          <w:t>PUSB</w:t>
        </w:r>
        <w:r w:rsidR="006A40D7">
          <w:rPr>
            <w:webHidden/>
          </w:rPr>
          <w:tab/>
        </w:r>
        <w:r w:rsidR="006A40D7">
          <w:rPr>
            <w:webHidden/>
          </w:rPr>
          <w:fldChar w:fldCharType="begin"/>
        </w:r>
        <w:r w:rsidR="006A40D7">
          <w:rPr>
            <w:webHidden/>
          </w:rPr>
          <w:instrText xml:space="preserve"> PAGEREF _Toc426650685 \h </w:instrText>
        </w:r>
        <w:r w:rsidR="006A40D7">
          <w:rPr>
            <w:webHidden/>
          </w:rPr>
        </w:r>
        <w:r w:rsidR="006A40D7">
          <w:rPr>
            <w:webHidden/>
          </w:rPr>
          <w:fldChar w:fldCharType="separate"/>
        </w:r>
        <w:r w:rsidR="006A40D7">
          <w:rPr>
            <w:webHidden/>
          </w:rPr>
          <w:t>2</w:t>
        </w:r>
        <w:r w:rsidR="006A40D7">
          <w:rPr>
            <w:webHidden/>
          </w:rPr>
          <w:fldChar w:fldCharType="end"/>
        </w:r>
      </w:hyperlink>
    </w:p>
    <w:p w14:paraId="0F0C5292" w14:textId="77777777" w:rsidR="006A40D7" w:rsidRDefault="00345DBB">
      <w:pPr>
        <w:pStyle w:val="Verzeichnis2"/>
        <w:rPr>
          <w:rFonts w:asciiTheme="minorHAnsi" w:eastAsiaTheme="minorEastAsia" w:hAnsiTheme="minorHAnsi"/>
          <w:color w:val="auto"/>
          <w:lang w:eastAsia="de-DE"/>
        </w:rPr>
      </w:pPr>
      <w:hyperlink w:anchor="_Toc426650686" w:history="1">
        <w:r w:rsidR="006A40D7" w:rsidRPr="003841A5">
          <w:rPr>
            <w:rStyle w:val="Hyperlink"/>
          </w:rPr>
          <w:t>2</w:t>
        </w:r>
        <w:r w:rsidR="006A40D7">
          <w:rPr>
            <w:rFonts w:asciiTheme="minorHAnsi" w:eastAsiaTheme="minorEastAsia" w:hAnsiTheme="minorHAnsi"/>
            <w:color w:val="auto"/>
            <w:lang w:eastAsia="de-DE"/>
          </w:rPr>
          <w:tab/>
        </w:r>
        <w:r w:rsidR="006A40D7" w:rsidRPr="003841A5">
          <w:rPr>
            <w:rStyle w:val="Hyperlink"/>
          </w:rPr>
          <w:t>Neue Webseiten</w:t>
        </w:r>
        <w:r w:rsidR="006A40D7">
          <w:rPr>
            <w:webHidden/>
          </w:rPr>
          <w:tab/>
        </w:r>
        <w:r w:rsidR="006A40D7">
          <w:rPr>
            <w:webHidden/>
          </w:rPr>
          <w:fldChar w:fldCharType="begin"/>
        </w:r>
        <w:r w:rsidR="006A40D7">
          <w:rPr>
            <w:webHidden/>
          </w:rPr>
          <w:instrText xml:space="preserve"> PAGEREF _Toc426650686 \h </w:instrText>
        </w:r>
        <w:r w:rsidR="006A40D7">
          <w:rPr>
            <w:webHidden/>
          </w:rPr>
        </w:r>
        <w:r w:rsidR="006A40D7">
          <w:rPr>
            <w:webHidden/>
          </w:rPr>
          <w:fldChar w:fldCharType="separate"/>
        </w:r>
        <w:r w:rsidR="006A40D7">
          <w:rPr>
            <w:webHidden/>
          </w:rPr>
          <w:t>3</w:t>
        </w:r>
        <w:r w:rsidR="006A40D7">
          <w:rPr>
            <w:webHidden/>
          </w:rPr>
          <w:fldChar w:fldCharType="end"/>
        </w:r>
      </w:hyperlink>
    </w:p>
    <w:p w14:paraId="66C86E2C" w14:textId="77777777" w:rsidR="006A40D7" w:rsidRDefault="00345DBB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426650687" w:history="1">
        <w:r w:rsidR="006A40D7" w:rsidRPr="003841A5">
          <w:rPr>
            <w:rStyle w:val="Hyperlink"/>
          </w:rPr>
          <w:t>2.1</w:t>
        </w:r>
        <w:r w:rsidR="006A40D7"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="006A40D7" w:rsidRPr="003841A5">
          <w:rPr>
            <w:rStyle w:val="Hyperlink"/>
          </w:rPr>
          <w:t xml:space="preserve">Webseite Schüler &gt; Schülerbasisdaten &gt; </w:t>
        </w:r>
        <w:r w:rsidR="006A40D7" w:rsidRPr="003841A5">
          <w:rPr>
            <w:rStyle w:val="Hyperlink"/>
            <w:b/>
          </w:rPr>
          <w:t>Zusatzinformationen</w:t>
        </w:r>
        <w:r w:rsidR="006A40D7">
          <w:rPr>
            <w:webHidden/>
          </w:rPr>
          <w:tab/>
        </w:r>
        <w:r w:rsidR="006A40D7">
          <w:rPr>
            <w:webHidden/>
          </w:rPr>
          <w:fldChar w:fldCharType="begin"/>
        </w:r>
        <w:r w:rsidR="006A40D7">
          <w:rPr>
            <w:webHidden/>
          </w:rPr>
          <w:instrText xml:space="preserve"> PAGEREF _Toc426650687 \h </w:instrText>
        </w:r>
        <w:r w:rsidR="006A40D7">
          <w:rPr>
            <w:webHidden/>
          </w:rPr>
        </w:r>
        <w:r w:rsidR="006A40D7">
          <w:rPr>
            <w:webHidden/>
          </w:rPr>
          <w:fldChar w:fldCharType="separate"/>
        </w:r>
        <w:r w:rsidR="006A40D7">
          <w:rPr>
            <w:webHidden/>
          </w:rPr>
          <w:t>3</w:t>
        </w:r>
        <w:r w:rsidR="006A40D7">
          <w:rPr>
            <w:webHidden/>
          </w:rPr>
          <w:fldChar w:fldCharType="end"/>
        </w:r>
      </w:hyperlink>
    </w:p>
    <w:p w14:paraId="32378499" w14:textId="77777777" w:rsidR="006A40D7" w:rsidRDefault="00345DBB">
      <w:pPr>
        <w:pStyle w:val="Verzeichnis4"/>
        <w:rPr>
          <w:rFonts w:asciiTheme="minorHAnsi" w:hAnsiTheme="minorHAnsi"/>
          <w:sz w:val="22"/>
        </w:rPr>
      </w:pPr>
      <w:hyperlink w:anchor="_Toc426650688" w:history="1">
        <w:r w:rsidR="006A40D7" w:rsidRPr="003841A5">
          <w:rPr>
            <w:rStyle w:val="Hyperlink"/>
          </w:rPr>
          <w:t>2.1.1</w:t>
        </w:r>
        <w:r w:rsidR="006A40D7">
          <w:rPr>
            <w:rFonts w:asciiTheme="minorHAnsi" w:hAnsiTheme="minorHAnsi"/>
            <w:sz w:val="22"/>
          </w:rPr>
          <w:tab/>
        </w:r>
        <w:r w:rsidR="006A40D7" w:rsidRPr="003841A5">
          <w:rPr>
            <w:rStyle w:val="Hyperlink"/>
          </w:rPr>
          <w:t>Register - Lebenswichtige Informationen</w:t>
        </w:r>
        <w:r w:rsidR="006A40D7">
          <w:rPr>
            <w:webHidden/>
          </w:rPr>
          <w:tab/>
        </w:r>
        <w:r w:rsidR="006A40D7">
          <w:rPr>
            <w:webHidden/>
          </w:rPr>
          <w:fldChar w:fldCharType="begin"/>
        </w:r>
        <w:r w:rsidR="006A40D7">
          <w:rPr>
            <w:webHidden/>
          </w:rPr>
          <w:instrText xml:space="preserve"> PAGEREF _Toc426650688 \h </w:instrText>
        </w:r>
        <w:r w:rsidR="006A40D7">
          <w:rPr>
            <w:webHidden/>
          </w:rPr>
        </w:r>
        <w:r w:rsidR="006A40D7">
          <w:rPr>
            <w:webHidden/>
          </w:rPr>
          <w:fldChar w:fldCharType="separate"/>
        </w:r>
        <w:r w:rsidR="006A40D7">
          <w:rPr>
            <w:webHidden/>
          </w:rPr>
          <w:t>3</w:t>
        </w:r>
        <w:r w:rsidR="006A40D7">
          <w:rPr>
            <w:webHidden/>
          </w:rPr>
          <w:fldChar w:fldCharType="end"/>
        </w:r>
      </w:hyperlink>
    </w:p>
    <w:p w14:paraId="16E6A9AA" w14:textId="77777777" w:rsidR="006A40D7" w:rsidRDefault="00345DBB">
      <w:pPr>
        <w:pStyle w:val="Verzeichnis4"/>
        <w:rPr>
          <w:rFonts w:asciiTheme="minorHAnsi" w:hAnsiTheme="minorHAnsi"/>
          <w:sz w:val="22"/>
        </w:rPr>
      </w:pPr>
      <w:hyperlink w:anchor="_Toc426650689" w:history="1">
        <w:r w:rsidR="006A40D7" w:rsidRPr="003841A5">
          <w:rPr>
            <w:rStyle w:val="Hyperlink"/>
          </w:rPr>
          <w:t>2.1.2</w:t>
        </w:r>
        <w:r w:rsidR="006A40D7">
          <w:rPr>
            <w:rFonts w:asciiTheme="minorHAnsi" w:hAnsiTheme="minorHAnsi"/>
            <w:sz w:val="22"/>
          </w:rPr>
          <w:tab/>
        </w:r>
        <w:r w:rsidR="006A40D7" w:rsidRPr="003841A5">
          <w:rPr>
            <w:rStyle w:val="Hyperlink"/>
          </w:rPr>
          <w:t>Register - Schulinterne Informationen</w:t>
        </w:r>
        <w:r w:rsidR="006A40D7">
          <w:rPr>
            <w:webHidden/>
          </w:rPr>
          <w:tab/>
        </w:r>
        <w:r w:rsidR="006A40D7">
          <w:rPr>
            <w:webHidden/>
          </w:rPr>
          <w:fldChar w:fldCharType="begin"/>
        </w:r>
        <w:r w:rsidR="006A40D7">
          <w:rPr>
            <w:webHidden/>
          </w:rPr>
          <w:instrText xml:space="preserve"> PAGEREF _Toc426650689 \h </w:instrText>
        </w:r>
        <w:r w:rsidR="006A40D7">
          <w:rPr>
            <w:webHidden/>
          </w:rPr>
        </w:r>
        <w:r w:rsidR="006A40D7">
          <w:rPr>
            <w:webHidden/>
          </w:rPr>
          <w:fldChar w:fldCharType="separate"/>
        </w:r>
        <w:r w:rsidR="006A40D7">
          <w:rPr>
            <w:webHidden/>
          </w:rPr>
          <w:t>3</w:t>
        </w:r>
        <w:r w:rsidR="006A40D7">
          <w:rPr>
            <w:webHidden/>
          </w:rPr>
          <w:fldChar w:fldCharType="end"/>
        </w:r>
      </w:hyperlink>
    </w:p>
    <w:p w14:paraId="2A07AE8F" w14:textId="77777777" w:rsidR="006A40D7" w:rsidRDefault="00345DBB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426650690" w:history="1">
        <w:r w:rsidR="006A40D7" w:rsidRPr="003841A5">
          <w:rPr>
            <w:rStyle w:val="Hyperlink"/>
          </w:rPr>
          <w:t>2.2</w:t>
        </w:r>
        <w:r w:rsidR="006A40D7"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="006A40D7" w:rsidRPr="003841A5">
          <w:rPr>
            <w:rStyle w:val="Hyperlink"/>
          </w:rPr>
          <w:t xml:space="preserve">Webseite Schule &gt; Schlüssel &gt; </w:t>
        </w:r>
        <w:r w:rsidR="006A40D7" w:rsidRPr="003841A5">
          <w:rPr>
            <w:rStyle w:val="Hyperlink"/>
            <w:b/>
          </w:rPr>
          <w:t>Zusatzinfofelder</w:t>
        </w:r>
        <w:r w:rsidR="006A40D7">
          <w:rPr>
            <w:webHidden/>
          </w:rPr>
          <w:tab/>
        </w:r>
        <w:r w:rsidR="006A40D7">
          <w:rPr>
            <w:webHidden/>
          </w:rPr>
          <w:fldChar w:fldCharType="begin"/>
        </w:r>
        <w:r w:rsidR="006A40D7">
          <w:rPr>
            <w:webHidden/>
          </w:rPr>
          <w:instrText xml:space="preserve"> PAGEREF _Toc426650690 \h </w:instrText>
        </w:r>
        <w:r w:rsidR="006A40D7">
          <w:rPr>
            <w:webHidden/>
          </w:rPr>
        </w:r>
        <w:r w:rsidR="006A40D7">
          <w:rPr>
            <w:webHidden/>
          </w:rPr>
          <w:fldChar w:fldCharType="separate"/>
        </w:r>
        <w:r w:rsidR="006A40D7">
          <w:rPr>
            <w:webHidden/>
          </w:rPr>
          <w:t>3</w:t>
        </w:r>
        <w:r w:rsidR="006A40D7">
          <w:rPr>
            <w:webHidden/>
          </w:rPr>
          <w:fldChar w:fldCharType="end"/>
        </w:r>
      </w:hyperlink>
    </w:p>
    <w:p w14:paraId="03C06896" w14:textId="77777777" w:rsidR="006A40D7" w:rsidRDefault="00345DBB">
      <w:pPr>
        <w:pStyle w:val="Verzeichnis2"/>
        <w:rPr>
          <w:rFonts w:asciiTheme="minorHAnsi" w:eastAsiaTheme="minorEastAsia" w:hAnsiTheme="minorHAnsi"/>
          <w:color w:val="auto"/>
          <w:lang w:eastAsia="de-DE"/>
        </w:rPr>
      </w:pPr>
      <w:hyperlink w:anchor="_Toc426650691" w:history="1">
        <w:r w:rsidR="006A40D7" w:rsidRPr="003841A5">
          <w:rPr>
            <w:rStyle w:val="Hyperlink"/>
          </w:rPr>
          <w:t>3</w:t>
        </w:r>
        <w:r w:rsidR="006A40D7">
          <w:rPr>
            <w:rFonts w:asciiTheme="minorHAnsi" w:eastAsiaTheme="minorEastAsia" w:hAnsiTheme="minorHAnsi"/>
            <w:color w:val="auto"/>
            <w:lang w:eastAsia="de-DE"/>
          </w:rPr>
          <w:tab/>
        </w:r>
        <w:r w:rsidR="006A40D7" w:rsidRPr="003841A5">
          <w:rPr>
            <w:rStyle w:val="Hyperlink"/>
          </w:rPr>
          <w:t>Änderungen einzelner Webseiten</w:t>
        </w:r>
        <w:r w:rsidR="006A40D7">
          <w:rPr>
            <w:webHidden/>
          </w:rPr>
          <w:tab/>
        </w:r>
        <w:r w:rsidR="006A40D7">
          <w:rPr>
            <w:webHidden/>
          </w:rPr>
          <w:fldChar w:fldCharType="begin"/>
        </w:r>
        <w:r w:rsidR="006A40D7">
          <w:rPr>
            <w:webHidden/>
          </w:rPr>
          <w:instrText xml:space="preserve"> PAGEREF _Toc426650691 \h </w:instrText>
        </w:r>
        <w:r w:rsidR="006A40D7">
          <w:rPr>
            <w:webHidden/>
          </w:rPr>
        </w:r>
        <w:r w:rsidR="006A40D7">
          <w:rPr>
            <w:webHidden/>
          </w:rPr>
          <w:fldChar w:fldCharType="separate"/>
        </w:r>
        <w:r w:rsidR="006A40D7">
          <w:rPr>
            <w:webHidden/>
          </w:rPr>
          <w:t>4</w:t>
        </w:r>
        <w:r w:rsidR="006A40D7">
          <w:rPr>
            <w:webHidden/>
          </w:rPr>
          <w:fldChar w:fldCharType="end"/>
        </w:r>
      </w:hyperlink>
    </w:p>
    <w:p w14:paraId="077904A8" w14:textId="77777777" w:rsidR="006A40D7" w:rsidRDefault="00345DBB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426650692" w:history="1">
        <w:r w:rsidR="006A40D7" w:rsidRPr="003841A5">
          <w:rPr>
            <w:rStyle w:val="Hyperlink"/>
          </w:rPr>
          <w:t>3.1</w:t>
        </w:r>
        <w:r w:rsidR="006A40D7"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="006A40D7" w:rsidRPr="003841A5">
          <w:rPr>
            <w:rStyle w:val="Hyperlink"/>
          </w:rPr>
          <w:t xml:space="preserve">Schule &gt; Schulbasisdaten &gt; </w:t>
        </w:r>
        <w:r w:rsidR="006A40D7" w:rsidRPr="003841A5">
          <w:rPr>
            <w:rStyle w:val="Hyperlink"/>
            <w:b/>
          </w:rPr>
          <w:t xml:space="preserve">Stundentafel </w:t>
        </w:r>
        <w:r w:rsidR="006A40D7" w:rsidRPr="003841A5">
          <w:rPr>
            <w:rStyle w:val="Hyperlink"/>
          </w:rPr>
          <w:t>– Register berufsbezogene Fächer</w:t>
        </w:r>
        <w:r w:rsidR="006A40D7">
          <w:rPr>
            <w:webHidden/>
          </w:rPr>
          <w:tab/>
        </w:r>
        <w:r w:rsidR="006A40D7">
          <w:rPr>
            <w:webHidden/>
          </w:rPr>
          <w:fldChar w:fldCharType="begin"/>
        </w:r>
        <w:r w:rsidR="006A40D7">
          <w:rPr>
            <w:webHidden/>
          </w:rPr>
          <w:instrText xml:space="preserve"> PAGEREF _Toc426650692 \h </w:instrText>
        </w:r>
        <w:r w:rsidR="006A40D7">
          <w:rPr>
            <w:webHidden/>
          </w:rPr>
        </w:r>
        <w:r w:rsidR="006A40D7">
          <w:rPr>
            <w:webHidden/>
          </w:rPr>
          <w:fldChar w:fldCharType="separate"/>
        </w:r>
        <w:r w:rsidR="006A40D7">
          <w:rPr>
            <w:webHidden/>
          </w:rPr>
          <w:t>4</w:t>
        </w:r>
        <w:r w:rsidR="006A40D7">
          <w:rPr>
            <w:webHidden/>
          </w:rPr>
          <w:fldChar w:fldCharType="end"/>
        </w:r>
      </w:hyperlink>
    </w:p>
    <w:p w14:paraId="48B4636B" w14:textId="77777777" w:rsidR="006A40D7" w:rsidRDefault="00345DBB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426650693" w:history="1">
        <w:r w:rsidR="006A40D7" w:rsidRPr="003841A5">
          <w:rPr>
            <w:rStyle w:val="Hyperlink"/>
          </w:rPr>
          <w:t>3.2</w:t>
        </w:r>
        <w:r w:rsidR="006A40D7"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="006A40D7" w:rsidRPr="003841A5">
          <w:rPr>
            <w:rStyle w:val="Hyperlink"/>
          </w:rPr>
          <w:t xml:space="preserve">Unterricht &gt; UV-Bearbeitung &gt; </w:t>
        </w:r>
        <w:r w:rsidR="006A40D7" w:rsidRPr="003841A5">
          <w:rPr>
            <w:rStyle w:val="Hyperlink"/>
            <w:b/>
          </w:rPr>
          <w:t xml:space="preserve">Klassenbildung </w:t>
        </w:r>
        <w:r w:rsidR="006A40D7" w:rsidRPr="003841A5">
          <w:rPr>
            <w:rStyle w:val="Hyperlink"/>
          </w:rPr>
          <w:t xml:space="preserve">und &gt; </w:t>
        </w:r>
        <w:r w:rsidR="006A40D7" w:rsidRPr="003841A5">
          <w:rPr>
            <w:rStyle w:val="Hyperlink"/>
            <w:b/>
          </w:rPr>
          <w:t>Schüler-Kurszuordnung</w:t>
        </w:r>
        <w:r w:rsidR="006A40D7">
          <w:rPr>
            <w:webHidden/>
          </w:rPr>
          <w:tab/>
        </w:r>
        <w:r w:rsidR="006A40D7">
          <w:rPr>
            <w:webHidden/>
          </w:rPr>
          <w:fldChar w:fldCharType="begin"/>
        </w:r>
        <w:r w:rsidR="006A40D7">
          <w:rPr>
            <w:webHidden/>
          </w:rPr>
          <w:instrText xml:space="preserve"> PAGEREF _Toc426650693 \h </w:instrText>
        </w:r>
        <w:r w:rsidR="006A40D7">
          <w:rPr>
            <w:webHidden/>
          </w:rPr>
        </w:r>
        <w:r w:rsidR="006A40D7">
          <w:rPr>
            <w:webHidden/>
          </w:rPr>
          <w:fldChar w:fldCharType="separate"/>
        </w:r>
        <w:r w:rsidR="006A40D7">
          <w:rPr>
            <w:webHidden/>
          </w:rPr>
          <w:t>4</w:t>
        </w:r>
        <w:r w:rsidR="006A40D7">
          <w:rPr>
            <w:webHidden/>
          </w:rPr>
          <w:fldChar w:fldCharType="end"/>
        </w:r>
      </w:hyperlink>
    </w:p>
    <w:p w14:paraId="4B56D72A" w14:textId="77777777" w:rsidR="006A40D7" w:rsidRDefault="00345DBB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426650694" w:history="1">
        <w:r w:rsidR="006A40D7" w:rsidRPr="003841A5">
          <w:rPr>
            <w:rStyle w:val="Hyperlink"/>
          </w:rPr>
          <w:t>3.3</w:t>
        </w:r>
        <w:r w:rsidR="006A40D7"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="006A40D7" w:rsidRPr="003841A5">
          <w:rPr>
            <w:rStyle w:val="Hyperlink"/>
          </w:rPr>
          <w:t xml:space="preserve">Unterricht &gt; Leistungserfassung &gt; </w:t>
        </w:r>
        <w:r w:rsidR="006A40D7" w:rsidRPr="003841A5">
          <w:rPr>
            <w:rStyle w:val="Hyperlink"/>
            <w:b/>
          </w:rPr>
          <w:t>Historische Leistungsdaten</w:t>
        </w:r>
        <w:r w:rsidR="006A40D7">
          <w:rPr>
            <w:webHidden/>
          </w:rPr>
          <w:tab/>
        </w:r>
        <w:r w:rsidR="006A40D7">
          <w:rPr>
            <w:webHidden/>
          </w:rPr>
          <w:fldChar w:fldCharType="begin"/>
        </w:r>
        <w:r w:rsidR="006A40D7">
          <w:rPr>
            <w:webHidden/>
          </w:rPr>
          <w:instrText xml:space="preserve"> PAGEREF _Toc426650694 \h </w:instrText>
        </w:r>
        <w:r w:rsidR="006A40D7">
          <w:rPr>
            <w:webHidden/>
          </w:rPr>
        </w:r>
        <w:r w:rsidR="006A40D7">
          <w:rPr>
            <w:webHidden/>
          </w:rPr>
          <w:fldChar w:fldCharType="separate"/>
        </w:r>
        <w:r w:rsidR="006A40D7">
          <w:rPr>
            <w:webHidden/>
          </w:rPr>
          <w:t>4</w:t>
        </w:r>
        <w:r w:rsidR="006A40D7">
          <w:rPr>
            <w:webHidden/>
          </w:rPr>
          <w:fldChar w:fldCharType="end"/>
        </w:r>
      </w:hyperlink>
    </w:p>
    <w:p w14:paraId="5D89312F" w14:textId="77777777" w:rsidR="006A40D7" w:rsidRDefault="00345DBB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426650695" w:history="1">
        <w:r w:rsidR="006A40D7" w:rsidRPr="003841A5">
          <w:rPr>
            <w:rStyle w:val="Hyperlink"/>
          </w:rPr>
          <w:t>3.4</w:t>
        </w:r>
        <w:r w:rsidR="006A40D7"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="006A40D7" w:rsidRPr="003841A5">
          <w:rPr>
            <w:rStyle w:val="Hyperlink"/>
          </w:rPr>
          <w:t xml:space="preserve">Unterricht &gt; </w:t>
        </w:r>
        <w:r w:rsidR="006A40D7" w:rsidRPr="003841A5">
          <w:rPr>
            <w:rStyle w:val="Hyperlink"/>
            <w:b/>
          </w:rPr>
          <w:t>Zeugniszuweisung</w:t>
        </w:r>
        <w:r w:rsidR="006A40D7">
          <w:rPr>
            <w:webHidden/>
          </w:rPr>
          <w:tab/>
        </w:r>
        <w:r w:rsidR="006A40D7">
          <w:rPr>
            <w:webHidden/>
          </w:rPr>
          <w:fldChar w:fldCharType="begin"/>
        </w:r>
        <w:r w:rsidR="006A40D7">
          <w:rPr>
            <w:webHidden/>
          </w:rPr>
          <w:instrText xml:space="preserve"> PAGEREF _Toc426650695 \h </w:instrText>
        </w:r>
        <w:r w:rsidR="006A40D7">
          <w:rPr>
            <w:webHidden/>
          </w:rPr>
        </w:r>
        <w:r w:rsidR="006A40D7">
          <w:rPr>
            <w:webHidden/>
          </w:rPr>
          <w:fldChar w:fldCharType="separate"/>
        </w:r>
        <w:r w:rsidR="006A40D7">
          <w:rPr>
            <w:webHidden/>
          </w:rPr>
          <w:t>4</w:t>
        </w:r>
        <w:r w:rsidR="006A40D7">
          <w:rPr>
            <w:webHidden/>
          </w:rPr>
          <w:fldChar w:fldCharType="end"/>
        </w:r>
      </w:hyperlink>
    </w:p>
    <w:p w14:paraId="7330CA7D" w14:textId="77777777" w:rsidR="006A40D7" w:rsidRDefault="00345DBB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426650696" w:history="1">
        <w:r w:rsidR="006A40D7" w:rsidRPr="003841A5">
          <w:rPr>
            <w:rStyle w:val="Hyperlink"/>
          </w:rPr>
          <w:t>3.5</w:t>
        </w:r>
        <w:r w:rsidR="006A40D7"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="006A40D7" w:rsidRPr="003841A5">
          <w:rPr>
            <w:rStyle w:val="Hyperlink"/>
          </w:rPr>
          <w:t xml:space="preserve">Extras &gt; </w:t>
        </w:r>
        <w:r w:rsidR="006A40D7" w:rsidRPr="003841A5">
          <w:rPr>
            <w:rStyle w:val="Hyperlink"/>
            <w:b/>
          </w:rPr>
          <w:t>Berichtsverwaltung</w:t>
        </w:r>
        <w:r w:rsidR="006A40D7">
          <w:rPr>
            <w:webHidden/>
          </w:rPr>
          <w:tab/>
        </w:r>
        <w:r w:rsidR="006A40D7">
          <w:rPr>
            <w:webHidden/>
          </w:rPr>
          <w:fldChar w:fldCharType="begin"/>
        </w:r>
        <w:r w:rsidR="006A40D7">
          <w:rPr>
            <w:webHidden/>
          </w:rPr>
          <w:instrText xml:space="preserve"> PAGEREF _Toc426650696 \h </w:instrText>
        </w:r>
        <w:r w:rsidR="006A40D7">
          <w:rPr>
            <w:webHidden/>
          </w:rPr>
        </w:r>
        <w:r w:rsidR="006A40D7">
          <w:rPr>
            <w:webHidden/>
          </w:rPr>
          <w:fldChar w:fldCharType="separate"/>
        </w:r>
        <w:r w:rsidR="006A40D7">
          <w:rPr>
            <w:webHidden/>
          </w:rPr>
          <w:t>4</w:t>
        </w:r>
        <w:r w:rsidR="006A40D7">
          <w:rPr>
            <w:webHidden/>
          </w:rPr>
          <w:fldChar w:fldCharType="end"/>
        </w:r>
      </w:hyperlink>
    </w:p>
    <w:p w14:paraId="31D50543" w14:textId="77777777" w:rsidR="006A40D7" w:rsidRDefault="00345DBB">
      <w:pPr>
        <w:pStyle w:val="Verzeichnis4"/>
        <w:rPr>
          <w:rFonts w:asciiTheme="minorHAnsi" w:hAnsiTheme="minorHAnsi"/>
          <w:sz w:val="22"/>
        </w:rPr>
      </w:pPr>
      <w:hyperlink w:anchor="_Toc426650697" w:history="1">
        <w:r w:rsidR="006A40D7" w:rsidRPr="003841A5">
          <w:rPr>
            <w:rStyle w:val="Hyperlink"/>
          </w:rPr>
          <w:t>3.5.1</w:t>
        </w:r>
        <w:r w:rsidR="006A40D7">
          <w:rPr>
            <w:rFonts w:asciiTheme="minorHAnsi" w:hAnsiTheme="minorHAnsi"/>
            <w:sz w:val="22"/>
          </w:rPr>
          <w:tab/>
        </w:r>
        <w:r w:rsidR="006A40D7" w:rsidRPr="003841A5">
          <w:rPr>
            <w:rStyle w:val="Hyperlink"/>
          </w:rPr>
          <w:t>Bericht Klassenliste mit SF/BK und Stufe der Klasse</w:t>
        </w:r>
        <w:r w:rsidR="006A40D7">
          <w:rPr>
            <w:webHidden/>
          </w:rPr>
          <w:tab/>
        </w:r>
        <w:r w:rsidR="006A40D7">
          <w:rPr>
            <w:webHidden/>
          </w:rPr>
          <w:fldChar w:fldCharType="begin"/>
        </w:r>
        <w:r w:rsidR="006A40D7">
          <w:rPr>
            <w:webHidden/>
          </w:rPr>
          <w:instrText xml:space="preserve"> PAGEREF _Toc426650697 \h </w:instrText>
        </w:r>
        <w:r w:rsidR="006A40D7">
          <w:rPr>
            <w:webHidden/>
          </w:rPr>
        </w:r>
        <w:r w:rsidR="006A40D7">
          <w:rPr>
            <w:webHidden/>
          </w:rPr>
          <w:fldChar w:fldCharType="separate"/>
        </w:r>
        <w:r w:rsidR="006A40D7">
          <w:rPr>
            <w:webHidden/>
          </w:rPr>
          <w:t>4</w:t>
        </w:r>
        <w:r w:rsidR="006A40D7">
          <w:rPr>
            <w:webHidden/>
          </w:rPr>
          <w:fldChar w:fldCharType="end"/>
        </w:r>
      </w:hyperlink>
    </w:p>
    <w:p w14:paraId="5437ABBD" w14:textId="77777777" w:rsidR="006A40D7" w:rsidRDefault="00345DBB">
      <w:pPr>
        <w:pStyle w:val="Verzeichnis4"/>
        <w:rPr>
          <w:rFonts w:asciiTheme="minorHAnsi" w:hAnsiTheme="minorHAnsi"/>
          <w:sz w:val="22"/>
        </w:rPr>
      </w:pPr>
      <w:hyperlink w:anchor="_Toc426650698" w:history="1">
        <w:r w:rsidR="006A40D7" w:rsidRPr="003841A5">
          <w:rPr>
            <w:rStyle w:val="Hyperlink"/>
          </w:rPr>
          <w:t>3.5.2</w:t>
        </w:r>
        <w:r w:rsidR="006A40D7">
          <w:rPr>
            <w:rFonts w:asciiTheme="minorHAnsi" w:hAnsiTheme="minorHAnsi"/>
            <w:sz w:val="22"/>
          </w:rPr>
          <w:tab/>
        </w:r>
        <w:r w:rsidR="006A40D7" w:rsidRPr="003841A5">
          <w:rPr>
            <w:rStyle w:val="Hyperlink"/>
          </w:rPr>
          <w:t>Bericht Betriebestammblatt</w:t>
        </w:r>
        <w:r w:rsidR="006A40D7">
          <w:rPr>
            <w:webHidden/>
          </w:rPr>
          <w:tab/>
        </w:r>
        <w:r w:rsidR="006A40D7">
          <w:rPr>
            <w:webHidden/>
          </w:rPr>
          <w:fldChar w:fldCharType="begin"/>
        </w:r>
        <w:r w:rsidR="006A40D7">
          <w:rPr>
            <w:webHidden/>
          </w:rPr>
          <w:instrText xml:space="preserve"> PAGEREF _Toc426650698 \h </w:instrText>
        </w:r>
        <w:r w:rsidR="006A40D7">
          <w:rPr>
            <w:webHidden/>
          </w:rPr>
        </w:r>
        <w:r w:rsidR="006A40D7">
          <w:rPr>
            <w:webHidden/>
          </w:rPr>
          <w:fldChar w:fldCharType="separate"/>
        </w:r>
        <w:r w:rsidR="006A40D7">
          <w:rPr>
            <w:webHidden/>
          </w:rPr>
          <w:t>5</w:t>
        </w:r>
        <w:r w:rsidR="006A40D7">
          <w:rPr>
            <w:webHidden/>
          </w:rPr>
          <w:fldChar w:fldCharType="end"/>
        </w:r>
      </w:hyperlink>
    </w:p>
    <w:p w14:paraId="76C447AD" w14:textId="77777777" w:rsidR="006A40D7" w:rsidRDefault="00345DBB">
      <w:pPr>
        <w:pStyle w:val="Verzeichnis4"/>
        <w:rPr>
          <w:rFonts w:asciiTheme="minorHAnsi" w:hAnsiTheme="minorHAnsi"/>
          <w:sz w:val="22"/>
        </w:rPr>
      </w:pPr>
      <w:hyperlink w:anchor="_Toc426650699" w:history="1">
        <w:r w:rsidR="006A40D7" w:rsidRPr="003841A5">
          <w:rPr>
            <w:rStyle w:val="Hyperlink"/>
          </w:rPr>
          <w:t>3.5.3</w:t>
        </w:r>
        <w:r w:rsidR="006A40D7">
          <w:rPr>
            <w:rFonts w:asciiTheme="minorHAnsi" w:hAnsiTheme="minorHAnsi"/>
            <w:sz w:val="22"/>
          </w:rPr>
          <w:tab/>
        </w:r>
        <w:r w:rsidR="006A40D7" w:rsidRPr="003841A5">
          <w:rPr>
            <w:rStyle w:val="Hyperlink"/>
          </w:rPr>
          <w:t>Bericht Betriebe nach Branchen</w:t>
        </w:r>
        <w:r w:rsidR="006A40D7">
          <w:rPr>
            <w:webHidden/>
          </w:rPr>
          <w:tab/>
        </w:r>
        <w:r w:rsidR="006A40D7">
          <w:rPr>
            <w:webHidden/>
          </w:rPr>
          <w:fldChar w:fldCharType="begin"/>
        </w:r>
        <w:r w:rsidR="006A40D7">
          <w:rPr>
            <w:webHidden/>
          </w:rPr>
          <w:instrText xml:space="preserve"> PAGEREF _Toc426650699 \h </w:instrText>
        </w:r>
        <w:r w:rsidR="006A40D7">
          <w:rPr>
            <w:webHidden/>
          </w:rPr>
        </w:r>
        <w:r w:rsidR="006A40D7">
          <w:rPr>
            <w:webHidden/>
          </w:rPr>
          <w:fldChar w:fldCharType="separate"/>
        </w:r>
        <w:r w:rsidR="006A40D7">
          <w:rPr>
            <w:webHidden/>
          </w:rPr>
          <w:t>5</w:t>
        </w:r>
        <w:r w:rsidR="006A40D7">
          <w:rPr>
            <w:webHidden/>
          </w:rPr>
          <w:fldChar w:fldCharType="end"/>
        </w:r>
      </w:hyperlink>
    </w:p>
    <w:p w14:paraId="62FEA5C4" w14:textId="77777777" w:rsidR="006A40D7" w:rsidRDefault="00345DBB">
      <w:pPr>
        <w:pStyle w:val="Verzeichnis4"/>
        <w:rPr>
          <w:rFonts w:asciiTheme="minorHAnsi" w:hAnsiTheme="minorHAnsi"/>
          <w:sz w:val="22"/>
        </w:rPr>
      </w:pPr>
      <w:hyperlink w:anchor="_Toc426650700" w:history="1">
        <w:r w:rsidR="006A40D7" w:rsidRPr="003841A5">
          <w:rPr>
            <w:rStyle w:val="Hyperlink"/>
          </w:rPr>
          <w:t>3.5.4</w:t>
        </w:r>
        <w:r w:rsidR="006A40D7">
          <w:rPr>
            <w:rFonts w:asciiTheme="minorHAnsi" w:hAnsiTheme="minorHAnsi"/>
            <w:sz w:val="22"/>
          </w:rPr>
          <w:tab/>
        </w:r>
        <w:r w:rsidR="006A40D7" w:rsidRPr="003841A5">
          <w:rPr>
            <w:rStyle w:val="Hyperlink"/>
          </w:rPr>
          <w:t>Bericht Leistungshistorie</w:t>
        </w:r>
        <w:r w:rsidR="006A40D7">
          <w:rPr>
            <w:webHidden/>
          </w:rPr>
          <w:tab/>
        </w:r>
        <w:r w:rsidR="006A40D7">
          <w:rPr>
            <w:webHidden/>
          </w:rPr>
          <w:fldChar w:fldCharType="begin"/>
        </w:r>
        <w:r w:rsidR="006A40D7">
          <w:rPr>
            <w:webHidden/>
          </w:rPr>
          <w:instrText xml:space="preserve"> PAGEREF _Toc426650700 \h </w:instrText>
        </w:r>
        <w:r w:rsidR="006A40D7">
          <w:rPr>
            <w:webHidden/>
          </w:rPr>
        </w:r>
        <w:r w:rsidR="006A40D7">
          <w:rPr>
            <w:webHidden/>
          </w:rPr>
          <w:fldChar w:fldCharType="separate"/>
        </w:r>
        <w:r w:rsidR="006A40D7">
          <w:rPr>
            <w:webHidden/>
          </w:rPr>
          <w:t>5</w:t>
        </w:r>
        <w:r w:rsidR="006A40D7">
          <w:rPr>
            <w:webHidden/>
          </w:rPr>
          <w:fldChar w:fldCharType="end"/>
        </w:r>
      </w:hyperlink>
    </w:p>
    <w:p w14:paraId="5E2A3C06" w14:textId="77777777" w:rsidR="006A40D7" w:rsidRDefault="00345DBB">
      <w:pPr>
        <w:pStyle w:val="Verzeichnis4"/>
        <w:rPr>
          <w:rFonts w:asciiTheme="minorHAnsi" w:hAnsiTheme="minorHAnsi"/>
          <w:sz w:val="22"/>
        </w:rPr>
      </w:pPr>
      <w:hyperlink w:anchor="_Toc426650701" w:history="1">
        <w:r w:rsidR="006A40D7" w:rsidRPr="003841A5">
          <w:rPr>
            <w:rStyle w:val="Hyperlink"/>
          </w:rPr>
          <w:t>3.5.5</w:t>
        </w:r>
        <w:r w:rsidR="006A40D7">
          <w:rPr>
            <w:rFonts w:asciiTheme="minorHAnsi" w:hAnsiTheme="minorHAnsi"/>
            <w:sz w:val="22"/>
          </w:rPr>
          <w:tab/>
        </w:r>
        <w:r w:rsidR="006A40D7" w:rsidRPr="003841A5">
          <w:rPr>
            <w:rStyle w:val="Hyperlink"/>
          </w:rPr>
          <w:t>Bericht Leistungshistorie A3</w:t>
        </w:r>
        <w:r w:rsidR="006A40D7">
          <w:rPr>
            <w:webHidden/>
          </w:rPr>
          <w:tab/>
        </w:r>
        <w:r w:rsidR="006A40D7">
          <w:rPr>
            <w:webHidden/>
          </w:rPr>
          <w:fldChar w:fldCharType="begin"/>
        </w:r>
        <w:r w:rsidR="006A40D7">
          <w:rPr>
            <w:webHidden/>
          </w:rPr>
          <w:instrText xml:space="preserve"> PAGEREF _Toc426650701 \h </w:instrText>
        </w:r>
        <w:r w:rsidR="006A40D7">
          <w:rPr>
            <w:webHidden/>
          </w:rPr>
        </w:r>
        <w:r w:rsidR="006A40D7">
          <w:rPr>
            <w:webHidden/>
          </w:rPr>
          <w:fldChar w:fldCharType="separate"/>
        </w:r>
        <w:r w:rsidR="006A40D7">
          <w:rPr>
            <w:webHidden/>
          </w:rPr>
          <w:t>5</w:t>
        </w:r>
        <w:r w:rsidR="006A40D7">
          <w:rPr>
            <w:webHidden/>
          </w:rPr>
          <w:fldChar w:fldCharType="end"/>
        </w:r>
      </w:hyperlink>
    </w:p>
    <w:p w14:paraId="154D9AA2" w14:textId="77777777" w:rsidR="006A40D7" w:rsidRDefault="00345DBB">
      <w:pPr>
        <w:pStyle w:val="Verzeichnis4"/>
        <w:rPr>
          <w:rFonts w:asciiTheme="minorHAnsi" w:hAnsiTheme="minorHAnsi"/>
          <w:sz w:val="22"/>
        </w:rPr>
      </w:pPr>
      <w:hyperlink w:anchor="_Toc426650702" w:history="1">
        <w:r w:rsidR="006A40D7" w:rsidRPr="003841A5">
          <w:rPr>
            <w:rStyle w:val="Hyperlink"/>
          </w:rPr>
          <w:t>3.5.6</w:t>
        </w:r>
        <w:r w:rsidR="006A40D7">
          <w:rPr>
            <w:rFonts w:asciiTheme="minorHAnsi" w:hAnsiTheme="minorHAnsi"/>
            <w:sz w:val="22"/>
          </w:rPr>
          <w:tab/>
        </w:r>
        <w:r w:rsidR="006A40D7" w:rsidRPr="003841A5">
          <w:rPr>
            <w:rStyle w:val="Hyperlink"/>
          </w:rPr>
          <w:t>Bericht Schüler-Historie</w:t>
        </w:r>
        <w:r w:rsidR="006A40D7">
          <w:rPr>
            <w:webHidden/>
          </w:rPr>
          <w:tab/>
        </w:r>
        <w:r w:rsidR="006A40D7">
          <w:rPr>
            <w:webHidden/>
          </w:rPr>
          <w:fldChar w:fldCharType="begin"/>
        </w:r>
        <w:r w:rsidR="006A40D7">
          <w:rPr>
            <w:webHidden/>
          </w:rPr>
          <w:instrText xml:space="preserve"> PAGEREF _Toc426650702 \h </w:instrText>
        </w:r>
        <w:r w:rsidR="006A40D7">
          <w:rPr>
            <w:webHidden/>
          </w:rPr>
        </w:r>
        <w:r w:rsidR="006A40D7">
          <w:rPr>
            <w:webHidden/>
          </w:rPr>
          <w:fldChar w:fldCharType="separate"/>
        </w:r>
        <w:r w:rsidR="006A40D7">
          <w:rPr>
            <w:webHidden/>
          </w:rPr>
          <w:t>5</w:t>
        </w:r>
        <w:r w:rsidR="006A40D7">
          <w:rPr>
            <w:webHidden/>
          </w:rPr>
          <w:fldChar w:fldCharType="end"/>
        </w:r>
      </w:hyperlink>
    </w:p>
    <w:p w14:paraId="5D31F445" w14:textId="77777777" w:rsidR="006A40D7" w:rsidRDefault="00345DBB">
      <w:pPr>
        <w:pStyle w:val="Verzeichnis2"/>
        <w:rPr>
          <w:rFonts w:asciiTheme="minorHAnsi" w:eastAsiaTheme="minorEastAsia" w:hAnsiTheme="minorHAnsi"/>
          <w:color w:val="auto"/>
          <w:lang w:eastAsia="de-DE"/>
        </w:rPr>
      </w:pPr>
      <w:hyperlink w:anchor="_Toc426650703" w:history="1">
        <w:r w:rsidR="006A40D7" w:rsidRPr="003841A5">
          <w:rPr>
            <w:rStyle w:val="Hyperlink"/>
          </w:rPr>
          <w:t>4</w:t>
        </w:r>
        <w:r w:rsidR="006A40D7">
          <w:rPr>
            <w:rFonts w:asciiTheme="minorHAnsi" w:eastAsiaTheme="minorEastAsia" w:hAnsiTheme="minorHAnsi"/>
            <w:color w:val="auto"/>
            <w:lang w:eastAsia="de-DE"/>
          </w:rPr>
          <w:tab/>
        </w:r>
        <w:r w:rsidR="006A40D7" w:rsidRPr="003841A5">
          <w:rPr>
            <w:rStyle w:val="Hyperlink"/>
          </w:rPr>
          <w:t>Ausblick auf Release 19 im Oktober 2015</w:t>
        </w:r>
        <w:r w:rsidR="006A40D7">
          <w:rPr>
            <w:webHidden/>
          </w:rPr>
          <w:tab/>
        </w:r>
        <w:r w:rsidR="006A40D7">
          <w:rPr>
            <w:webHidden/>
          </w:rPr>
          <w:fldChar w:fldCharType="begin"/>
        </w:r>
        <w:r w:rsidR="006A40D7">
          <w:rPr>
            <w:webHidden/>
          </w:rPr>
          <w:instrText xml:space="preserve"> PAGEREF _Toc426650703 \h </w:instrText>
        </w:r>
        <w:r w:rsidR="006A40D7">
          <w:rPr>
            <w:webHidden/>
          </w:rPr>
        </w:r>
        <w:r w:rsidR="006A40D7">
          <w:rPr>
            <w:webHidden/>
          </w:rPr>
          <w:fldChar w:fldCharType="separate"/>
        </w:r>
        <w:r w:rsidR="006A40D7">
          <w:rPr>
            <w:webHidden/>
          </w:rPr>
          <w:t>5</w:t>
        </w:r>
        <w:r w:rsidR="006A40D7">
          <w:rPr>
            <w:webHidden/>
          </w:rPr>
          <w:fldChar w:fldCharType="end"/>
        </w:r>
      </w:hyperlink>
    </w:p>
    <w:p w14:paraId="5EE770E3" w14:textId="77777777" w:rsidR="00FD47AB" w:rsidRDefault="009B07AD" w:rsidP="0043259B">
      <w:pPr>
        <w:pStyle w:val="Verzeichnis2"/>
      </w:pPr>
      <w:r w:rsidRPr="009B07AD">
        <w:fldChar w:fldCharType="end"/>
      </w:r>
    </w:p>
    <w:p w14:paraId="6FE2AC46" w14:textId="77777777" w:rsidR="00416E91" w:rsidRDefault="00416E91">
      <w:pPr>
        <w:spacing w:before="0" w:after="0"/>
        <w:rPr>
          <w:color w:val="1E3E95"/>
          <w:sz w:val="28"/>
          <w:szCs w:val="24"/>
        </w:rPr>
      </w:pPr>
      <w:r>
        <w:br w:type="page"/>
      </w:r>
    </w:p>
    <w:p w14:paraId="65F7E447" w14:textId="77777777" w:rsidR="008A136C" w:rsidRDefault="008A136C" w:rsidP="00416E91">
      <w:pPr>
        <w:pStyle w:val="berschrift2"/>
      </w:pPr>
      <w:bookmarkStart w:id="0" w:name="_Toc426650683"/>
      <w:r>
        <w:lastRenderedPageBreak/>
        <w:t>Neue Schulformen PUSA und PUSB</w:t>
      </w:r>
      <w:bookmarkEnd w:id="0"/>
    </w:p>
    <w:p w14:paraId="6F52681E" w14:textId="7799A1AF" w:rsidR="005E3C6E" w:rsidRPr="005E3C6E" w:rsidRDefault="005E3C6E" w:rsidP="005E3C6E">
      <w:pPr>
        <w:pStyle w:val="LDTextinhalteingerckt"/>
      </w:pPr>
      <w:r w:rsidRPr="00220694">
        <w:t>Die</w:t>
      </w:r>
      <w:r>
        <w:t xml:space="preserve"> neuen Schulformen </w:t>
      </w:r>
      <w:r w:rsidRPr="005E3C6E">
        <w:rPr>
          <w:rStyle w:val="hervorhebung"/>
        </w:rPr>
        <w:t>PUSA</w:t>
      </w:r>
      <w:r>
        <w:t xml:space="preserve"> und </w:t>
      </w:r>
      <w:r w:rsidRPr="005E3C6E">
        <w:rPr>
          <w:rStyle w:val="hervorhebung"/>
        </w:rPr>
        <w:t>PUSB</w:t>
      </w:r>
      <w:r>
        <w:t xml:space="preserve"> stehen Ihnen auf der Webseite </w:t>
      </w:r>
      <w:r w:rsidRPr="00355922">
        <w:rPr>
          <w:rStyle w:val="lusdmenpunkt"/>
        </w:rPr>
        <w:t>Schule &gt; Schulbasisdaten &gt; Schulformen</w:t>
      </w:r>
      <w:r>
        <w:t xml:space="preserve"> im Bereich </w:t>
      </w:r>
      <w:r w:rsidRPr="008A136C">
        <w:rPr>
          <w:rStyle w:val="LDBereichTabelle"/>
        </w:rPr>
        <w:t>Offizielle Schulform</w:t>
      </w:r>
      <w:r>
        <w:rPr>
          <w:rStyle w:val="LDBereichTabelle"/>
        </w:rPr>
        <w:t>en</w:t>
      </w:r>
      <w:r>
        <w:t xml:space="preserve"> zur Verfügung.</w:t>
      </w:r>
    </w:p>
    <w:p w14:paraId="32352751" w14:textId="77777777" w:rsidR="005E3C6E" w:rsidRPr="005E3C6E" w:rsidRDefault="005E3C6E" w:rsidP="005E3C6E">
      <w:pPr>
        <w:pStyle w:val="berschrift3"/>
      </w:pPr>
      <w:bookmarkStart w:id="1" w:name="_Toc426650684"/>
      <w:r w:rsidRPr="005E3C6E">
        <w:t>PUSA</w:t>
      </w:r>
      <w:bookmarkEnd w:id="1"/>
    </w:p>
    <w:p w14:paraId="0F64AAF4" w14:textId="77777777" w:rsidR="005E3C6E" w:rsidRDefault="005E3C6E" w:rsidP="00780865">
      <w:pPr>
        <w:pStyle w:val="LDTextinhalteingerckt"/>
      </w:pPr>
      <w:r w:rsidRPr="005E3C6E">
        <w:rPr>
          <w:rStyle w:val="hervorhebung"/>
        </w:rPr>
        <w:t>PUSA</w:t>
      </w:r>
      <w:r>
        <w:t xml:space="preserve"> tritt ab dem Schuljahr 2015/16 an die </w:t>
      </w:r>
      <w:r w:rsidR="00220694">
        <w:t xml:space="preserve">Stelle der bisherigen </w:t>
      </w:r>
      <w:r w:rsidR="00220694" w:rsidRPr="005E3C6E">
        <w:rPr>
          <w:rStyle w:val="hervorhebung"/>
        </w:rPr>
        <w:t>SchuB</w:t>
      </w:r>
      <w:r w:rsidR="00220694">
        <w:t>-Förderung</w:t>
      </w:r>
      <w:r>
        <w:t>.</w:t>
      </w:r>
    </w:p>
    <w:p w14:paraId="71FD5287" w14:textId="6B6D49DD" w:rsidR="00220694" w:rsidRDefault="005E3C6E" w:rsidP="00780865">
      <w:pPr>
        <w:pStyle w:val="LDTextinhalteingerckt"/>
      </w:pPr>
      <w:r w:rsidRPr="008F280F">
        <w:t>In</w:t>
      </w:r>
      <w:r>
        <w:t xml:space="preserve"> </w:t>
      </w:r>
      <w:r w:rsidRPr="00E54604">
        <w:rPr>
          <w:rStyle w:val="hervorhebung"/>
        </w:rPr>
        <w:t>PUSA</w:t>
      </w:r>
      <w:r>
        <w:t xml:space="preserve"> werden Schüler im Bildungsgang Hauptschule in Lerngruppen mit erhöhtem Praxisbezug an allgemeinbildenden Schulen aufgenommen.</w:t>
      </w:r>
    </w:p>
    <w:p w14:paraId="65A0F895" w14:textId="5AB7860A" w:rsidR="005E3C6E" w:rsidRDefault="005E3C6E" w:rsidP="005E3C6E">
      <w:pPr>
        <w:pStyle w:val="berschrift3"/>
      </w:pPr>
      <w:bookmarkStart w:id="2" w:name="_Toc426650685"/>
      <w:r w:rsidRPr="005E3C6E">
        <w:t>PUSB</w:t>
      </w:r>
      <w:bookmarkEnd w:id="2"/>
    </w:p>
    <w:p w14:paraId="1F5CF55B" w14:textId="1A236615" w:rsidR="005E3C6E" w:rsidRPr="005E3C6E" w:rsidRDefault="005E3C6E" w:rsidP="00780865">
      <w:pPr>
        <w:pStyle w:val="LDTextinhalteingerckt"/>
      </w:pPr>
      <w:r w:rsidRPr="005E3C6E">
        <w:rPr>
          <w:rStyle w:val="hervorhebung"/>
        </w:rPr>
        <w:t>PUS</w:t>
      </w:r>
      <w:r>
        <w:rPr>
          <w:rStyle w:val="hervorhebung"/>
        </w:rPr>
        <w:t>B</w:t>
      </w:r>
      <w:r>
        <w:t xml:space="preserve"> tritt ab dem Schuljahr 2015/16 an die Stelle der bisherigen Schulform </w:t>
      </w:r>
      <w:r w:rsidRPr="005E3C6E">
        <w:rPr>
          <w:rStyle w:val="hervorhebung"/>
        </w:rPr>
        <w:t>EIBE</w:t>
      </w:r>
      <w:r>
        <w:t>.</w:t>
      </w:r>
    </w:p>
    <w:p w14:paraId="0005E5F1" w14:textId="538201DC" w:rsidR="008A136C" w:rsidRDefault="00E54604" w:rsidP="00780865">
      <w:pPr>
        <w:pStyle w:val="LDTextinhalteingerckt"/>
      </w:pPr>
      <w:r w:rsidRPr="00E54604">
        <w:t>I</w:t>
      </w:r>
      <w:r w:rsidR="00E57B34" w:rsidRPr="00E54604">
        <w:t>n</w:t>
      </w:r>
      <w:r w:rsidR="00E57B34">
        <w:t xml:space="preserve"> </w:t>
      </w:r>
      <w:r w:rsidR="00E57B34" w:rsidRPr="00E54604">
        <w:rPr>
          <w:rStyle w:val="hervorhebung"/>
        </w:rPr>
        <w:t>PUSB</w:t>
      </w:r>
      <w:r w:rsidR="00E57B34">
        <w:t xml:space="preserve"> </w:t>
      </w:r>
      <w:r>
        <w:t xml:space="preserve">werden </w:t>
      </w:r>
      <w:r w:rsidR="00E57B34">
        <w:t>Schüler in Bildungsgängen zur Berufsvorbereitung in Lerngruppen mit erhötem Praxisbezug in beruflichen Schulen</w:t>
      </w:r>
      <w:r>
        <w:t xml:space="preserve"> aufgenommen</w:t>
      </w:r>
      <w:r w:rsidR="00E57B34">
        <w:t>.</w:t>
      </w:r>
    </w:p>
    <w:p w14:paraId="7D530E29" w14:textId="77777777" w:rsidR="00E54604" w:rsidRDefault="00E54604" w:rsidP="00587B7D">
      <w:pPr>
        <w:pStyle w:val="LDTextinhalteingerckt"/>
      </w:pPr>
    </w:p>
    <w:p w14:paraId="5948A63B" w14:textId="77777777" w:rsidR="00780865" w:rsidRDefault="00780865" w:rsidP="00587B7D">
      <w:pPr>
        <w:pStyle w:val="LDTextinhalteingerckt"/>
      </w:pPr>
      <w:r>
        <w:t xml:space="preserve">Wenn Sie </w:t>
      </w:r>
      <w:r w:rsidR="00E57B34">
        <w:t xml:space="preserve">eine </w:t>
      </w:r>
      <w:r w:rsidR="008A136C">
        <w:t>diese</w:t>
      </w:r>
      <w:r w:rsidR="00E57B34">
        <w:t>r</w:t>
      </w:r>
      <w:r w:rsidR="008A136C">
        <w:t xml:space="preserve"> Schulform</w:t>
      </w:r>
      <w:r w:rsidR="00E57B34">
        <w:t>en</w:t>
      </w:r>
      <w:r w:rsidR="008A136C">
        <w:t xml:space="preserve"> an Ihrer Schule</w:t>
      </w:r>
      <w:r>
        <w:t xml:space="preserve"> benötigen</w:t>
      </w:r>
      <w:r w:rsidR="00355922">
        <w:t>,</w:t>
      </w:r>
      <w:r w:rsidR="008A136C">
        <w:t xml:space="preserve"> </w:t>
      </w:r>
    </w:p>
    <w:p w14:paraId="76534343" w14:textId="4340F64C" w:rsidR="008A136C" w:rsidRDefault="008A136C" w:rsidP="00780865">
      <w:pPr>
        <w:pStyle w:val="LDAuflistungHandlungen"/>
      </w:pPr>
      <w:r>
        <w:t xml:space="preserve">verschieben Sie </w:t>
      </w:r>
      <w:r w:rsidR="00E54604">
        <w:t xml:space="preserve">auf der Webseite </w:t>
      </w:r>
      <w:r w:rsidR="00E54604" w:rsidRPr="00355922">
        <w:rPr>
          <w:rStyle w:val="lusdmenpunkt"/>
        </w:rPr>
        <w:t>Schule &gt; Schulbasisdaten &gt; Schulformen</w:t>
      </w:r>
      <w:r w:rsidR="00E54604">
        <w:t xml:space="preserve"> </w:t>
      </w:r>
      <w:r>
        <w:t xml:space="preserve">die gewünschte Schulform in den Bereich </w:t>
      </w:r>
      <w:r w:rsidRPr="008A136C">
        <w:rPr>
          <w:rStyle w:val="LDBereichTabelle"/>
        </w:rPr>
        <w:t>Schulinterne Schulformen</w:t>
      </w:r>
      <w:r>
        <w:t>.</w:t>
      </w:r>
    </w:p>
    <w:p w14:paraId="3A88269B" w14:textId="709C1CF8" w:rsidR="008A136C" w:rsidRPr="008A136C" w:rsidRDefault="008A136C" w:rsidP="008A136C">
      <w:pPr>
        <w:pStyle w:val="LDAuflistungHandlungen"/>
      </w:pPr>
      <w:r w:rsidRPr="008A136C">
        <w:t>Weisen Sie</w:t>
      </w:r>
      <w:r w:rsidR="00780865">
        <w:t xml:space="preserve"> auf der </w:t>
      </w:r>
      <w:r w:rsidR="00780865" w:rsidRPr="008A136C">
        <w:t xml:space="preserve">Webseite: </w:t>
      </w:r>
      <w:r w:rsidR="00780865" w:rsidRPr="00355922">
        <w:rPr>
          <w:rStyle w:val="lusdmenpunkt"/>
        </w:rPr>
        <w:t>Schule &gt; Schulbasisdaten &gt; Stufen/Semester</w:t>
      </w:r>
      <w:r w:rsidR="00780865" w:rsidRPr="008A136C">
        <w:t xml:space="preserve"> </w:t>
      </w:r>
      <w:r w:rsidRPr="008A136C">
        <w:t>de</w:t>
      </w:r>
      <w:r w:rsidR="00E57B34">
        <w:t>r</w:t>
      </w:r>
      <w:r w:rsidRPr="008A136C">
        <w:t xml:space="preserve"> neuen Schulform die benötigten Stufen/Semester zu und wählen </w:t>
      </w:r>
      <w:r w:rsidR="00E57B34">
        <w:t xml:space="preserve">Sie </w:t>
      </w:r>
      <w:r w:rsidRPr="008A136C">
        <w:t>für jede Stufe das dazugehörige Halbjahr aus.</w:t>
      </w:r>
    </w:p>
    <w:p w14:paraId="7F487168" w14:textId="77777777" w:rsidR="00430045" w:rsidRDefault="008A136C" w:rsidP="008A136C">
      <w:pPr>
        <w:pStyle w:val="LDAuflistungHandlungen"/>
      </w:pPr>
      <w:r w:rsidRPr="008A136C">
        <w:t xml:space="preserve">Bearbeiten Sie </w:t>
      </w:r>
      <w:r w:rsidR="00780865">
        <w:t xml:space="preserve">auf der </w:t>
      </w:r>
      <w:r w:rsidR="00780865" w:rsidRPr="008A136C">
        <w:t xml:space="preserve">Webseite: </w:t>
      </w:r>
      <w:r w:rsidR="00780865" w:rsidRPr="00355922">
        <w:rPr>
          <w:rStyle w:val="lusdmenpunkt"/>
        </w:rPr>
        <w:t>Schule &gt; Schulbasisdaten &gt; Stundentafel</w:t>
      </w:r>
      <w:r w:rsidR="00780865">
        <w:t xml:space="preserve"> </w:t>
      </w:r>
      <w:r w:rsidRPr="008A136C">
        <w:t>die Stundentafel der neuen Schulform</w:t>
      </w:r>
      <w:r>
        <w:t>.</w:t>
      </w:r>
      <w:r w:rsidR="00780865">
        <w:t xml:space="preserve"> </w:t>
      </w:r>
    </w:p>
    <w:p w14:paraId="143DE0CD" w14:textId="1AF4F56D" w:rsidR="008A136C" w:rsidRDefault="008F77E4" w:rsidP="00430045">
      <w:pPr>
        <w:pStyle w:val="LDAuflistungzweiteEbene"/>
      </w:pPr>
      <w:r>
        <w:t xml:space="preserve">Ersetzen Sie das Fach </w:t>
      </w:r>
      <w:r w:rsidR="00780865" w:rsidRPr="008F77E4">
        <w:rPr>
          <w:rStyle w:val="LDMeneintrag"/>
        </w:rPr>
        <w:t>LBBB</w:t>
      </w:r>
      <w:r w:rsidR="00780865">
        <w:t xml:space="preserve"> durch das Fach </w:t>
      </w:r>
      <w:r w:rsidR="00780865" w:rsidRPr="008F77E4">
        <w:rPr>
          <w:rStyle w:val="LDMeneintrag"/>
        </w:rPr>
        <w:t>BBU</w:t>
      </w:r>
      <w:r w:rsidR="00780865">
        <w:t xml:space="preserve"> ersetzen.</w:t>
      </w:r>
    </w:p>
    <w:p w14:paraId="24E5DFCE" w14:textId="77777777" w:rsidR="008A136C" w:rsidRDefault="008A136C" w:rsidP="00430045">
      <w:pPr>
        <w:pStyle w:val="LDAuflistungzweiteEbene"/>
      </w:pPr>
      <w:r w:rsidRPr="008A136C">
        <w:t xml:space="preserve">Ersetzen Sie die vorhandenen Platzhalter (PH) </w:t>
      </w:r>
      <w:r w:rsidR="00E57B34">
        <w:t xml:space="preserve">in der Stundentafel </w:t>
      </w:r>
      <w:r w:rsidRPr="008A136C">
        <w:t xml:space="preserve">durch die entsprechenden Fächer. </w:t>
      </w:r>
    </w:p>
    <w:p w14:paraId="2FC482EB" w14:textId="77777777" w:rsidR="00780865" w:rsidRDefault="00780865" w:rsidP="00430045">
      <w:pPr>
        <w:pStyle w:val="LDAbsatznachberschrif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8"/>
        <w:gridCol w:w="8044"/>
      </w:tblGrid>
      <w:tr w:rsidR="00D76294" w14:paraId="456AEEB2" w14:textId="77777777" w:rsidTr="007343C6">
        <w:trPr>
          <w:trHeight w:val="559"/>
        </w:trPr>
        <w:tc>
          <w:tcPr>
            <w:tcW w:w="1668" w:type="dxa"/>
          </w:tcPr>
          <w:p w14:paraId="4A76E10D" w14:textId="338B5560" w:rsidR="00D76294" w:rsidRDefault="00780865" w:rsidP="007343C6">
            <w:pPr>
              <w:pStyle w:val="LDTextinhalteingerckt"/>
              <w:rPr>
                <w:rStyle w:val="LDMeneintrag"/>
              </w:rPr>
            </w:pPr>
            <w:r>
              <w:rPr>
                <w:i/>
                <w:iCs/>
                <w:noProof/>
                <w:szCs w:val="20"/>
                <w:lang w:eastAsia="de-DE"/>
              </w:rPr>
              <w:drawing>
                <wp:inline distT="0" distB="0" distL="0" distR="0" wp14:anchorId="035712B4" wp14:editId="32452EA2">
                  <wp:extent cx="381000" cy="304800"/>
                  <wp:effectExtent l="0" t="0" r="0" b="0"/>
                  <wp:docPr id="6" name="Grafi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fo1.gif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054EDFCE" w14:textId="1CB151A0" w:rsidR="00780865" w:rsidRPr="00780865" w:rsidRDefault="00430045" w:rsidP="00780865">
            <w:pPr>
              <w:rPr>
                <w:rStyle w:val="hervorhebunggrn"/>
              </w:rPr>
            </w:pPr>
            <w:r>
              <w:rPr>
                <w:rStyle w:val="hervorhebunggrn"/>
              </w:rPr>
              <w:t>Hinweis</w:t>
            </w:r>
          </w:p>
          <w:p w14:paraId="2BDFD7EA" w14:textId="6738CCE5" w:rsidR="00D76294" w:rsidRPr="00D76294" w:rsidRDefault="00D76294" w:rsidP="00345DBB">
            <w:pPr>
              <w:rPr>
                <w:rStyle w:val="LDMeneintrag"/>
                <w:b/>
                <w:bCs/>
                <w:i w:val="0"/>
                <w:iCs w:val="0"/>
              </w:rPr>
            </w:pPr>
            <w:r w:rsidRPr="00780865">
              <w:t>Die Anleitung</w:t>
            </w:r>
            <w:r>
              <w:rPr>
                <w:rStyle w:val="hervorhebunggrn"/>
              </w:rPr>
              <w:t xml:space="preserve"> </w:t>
            </w:r>
            <w:r w:rsidR="00780865" w:rsidRPr="00780865">
              <w:rPr>
                <w:rStyle w:val="hervorhebung"/>
              </w:rPr>
              <w:t xml:space="preserve">Abbildung </w:t>
            </w:r>
            <w:r w:rsidR="00345DBB">
              <w:rPr>
                <w:rStyle w:val="hervorhebung"/>
              </w:rPr>
              <w:t xml:space="preserve">der Förderung </w:t>
            </w:r>
            <w:r w:rsidR="00780865" w:rsidRPr="00780865">
              <w:rPr>
                <w:rStyle w:val="hervorhebung"/>
              </w:rPr>
              <w:t>P</w:t>
            </w:r>
            <w:r w:rsidR="00345DBB">
              <w:rPr>
                <w:rStyle w:val="hervorhebung"/>
              </w:rPr>
              <w:t>uSch i</w:t>
            </w:r>
            <w:r w:rsidR="00780865" w:rsidRPr="00780865">
              <w:rPr>
                <w:rStyle w:val="hervorhebung"/>
              </w:rPr>
              <w:t>n der LUSD</w:t>
            </w:r>
            <w:r w:rsidR="00780865">
              <w:rPr>
                <w:rStyle w:val="hervorhebunggrn"/>
              </w:rPr>
              <w:t xml:space="preserve"> </w:t>
            </w:r>
            <w:r w:rsidRPr="00F463F9">
              <w:t>finden Sie i</w:t>
            </w:r>
            <w:r>
              <w:t xml:space="preserve">m </w:t>
            </w:r>
            <w:r w:rsidRPr="00F2580B">
              <w:rPr>
                <w:rStyle w:val="LDBedienelement"/>
              </w:rPr>
              <w:t>LUSD-</w:t>
            </w:r>
            <w:r>
              <w:rPr>
                <w:rStyle w:val="LDBedienelement"/>
              </w:rPr>
              <w:t xml:space="preserve">Forum </w:t>
            </w:r>
            <w:r w:rsidRPr="00430045">
              <w:t>unter</w:t>
            </w:r>
            <w:r w:rsidR="00780865" w:rsidRPr="00430045">
              <w:t xml:space="preserve"> </w:t>
            </w:r>
            <w:r w:rsidRPr="00780865">
              <w:rPr>
                <w:rStyle w:val="LDMenpunkt"/>
              </w:rPr>
              <w:t>Anleitungen &gt; Förderungen</w:t>
            </w:r>
            <w:r w:rsidR="00780865">
              <w:rPr>
                <w:rStyle w:val="LDMenpunkt"/>
              </w:rPr>
              <w:t>.</w:t>
            </w:r>
            <w:r>
              <w:rPr>
                <w:rStyle w:val="LDBedienelement"/>
              </w:rPr>
              <w:t xml:space="preserve"> </w:t>
            </w:r>
          </w:p>
        </w:tc>
      </w:tr>
    </w:tbl>
    <w:p w14:paraId="21C7B8AE" w14:textId="2A60B69B" w:rsidR="00355922" w:rsidRDefault="00355922" w:rsidP="00355922">
      <w:pPr>
        <w:pStyle w:val="LDAbsatznachberschrift"/>
      </w:pPr>
    </w:p>
    <w:p w14:paraId="33059AB2" w14:textId="77777777" w:rsidR="00430045" w:rsidRDefault="00430045">
      <w:pPr>
        <w:spacing w:before="0" w:after="0"/>
        <w:rPr>
          <w:color w:val="1E3E95"/>
          <w:sz w:val="28"/>
          <w:szCs w:val="24"/>
        </w:rPr>
      </w:pPr>
      <w:r>
        <w:br w:type="page"/>
      </w:r>
    </w:p>
    <w:p w14:paraId="0604B2B2" w14:textId="6AFACFDF" w:rsidR="00CF473C" w:rsidRDefault="00CF473C" w:rsidP="00416E91">
      <w:pPr>
        <w:pStyle w:val="berschrift2"/>
      </w:pPr>
      <w:bookmarkStart w:id="3" w:name="_Toc426650686"/>
      <w:r>
        <w:lastRenderedPageBreak/>
        <w:t>Neue Webseiten</w:t>
      </w:r>
      <w:bookmarkEnd w:id="3"/>
    </w:p>
    <w:tbl>
      <w:tblPr>
        <w:tblW w:w="0" w:type="auto"/>
        <w:tblLook w:val="04A0" w:firstRow="1" w:lastRow="0" w:firstColumn="1" w:lastColumn="0" w:noHBand="0" w:noVBand="1"/>
      </w:tblPr>
      <w:tblGrid>
        <w:gridCol w:w="1668"/>
        <w:gridCol w:w="8044"/>
      </w:tblGrid>
      <w:tr w:rsidR="00430045" w14:paraId="44C91DEE" w14:textId="77777777" w:rsidTr="00D7054D">
        <w:trPr>
          <w:trHeight w:val="559"/>
        </w:trPr>
        <w:tc>
          <w:tcPr>
            <w:tcW w:w="1668" w:type="dxa"/>
          </w:tcPr>
          <w:p w14:paraId="748BB0A6" w14:textId="77777777" w:rsidR="00430045" w:rsidRDefault="00430045" w:rsidP="00D7054D">
            <w:pPr>
              <w:pStyle w:val="LDTextinhalteingerckt"/>
              <w:rPr>
                <w:rStyle w:val="LDMeneintrag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728E02E2" wp14:editId="4D11869F">
                  <wp:extent cx="360000" cy="360000"/>
                  <wp:effectExtent l="0" t="0" r="0" b="2540"/>
                  <wp:docPr id="384" name="Grafik 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t-known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2E04D89A" w14:textId="77777777" w:rsidR="00430045" w:rsidRDefault="00430045" w:rsidP="00D7054D">
            <w:pPr>
              <w:rPr>
                <w:rStyle w:val="LDBedienelement"/>
              </w:rPr>
            </w:pPr>
            <w:r>
              <w:rPr>
                <w:rStyle w:val="hervorhebunggrn"/>
              </w:rPr>
              <w:t xml:space="preserve">Die genaue Handhabung </w:t>
            </w:r>
            <w:r w:rsidRPr="00F463F9">
              <w:t>der Webseite</w:t>
            </w:r>
            <w:r>
              <w:t>n</w:t>
            </w:r>
            <w:r w:rsidRPr="00F463F9">
              <w:t xml:space="preserve"> finden Sie in der</w:t>
            </w:r>
            <w:r>
              <w:rPr>
                <w:rStyle w:val="hervorhebunggrn"/>
              </w:rPr>
              <w:t xml:space="preserve"> </w:t>
            </w:r>
            <w:r w:rsidRPr="00F2580B">
              <w:rPr>
                <w:rStyle w:val="LDBedienelement"/>
              </w:rPr>
              <w:t>LUSD-Hilfe</w:t>
            </w:r>
            <w:r>
              <w:rPr>
                <w:rStyle w:val="LDBedienelement"/>
              </w:rPr>
              <w:t>.</w:t>
            </w:r>
          </w:p>
          <w:p w14:paraId="0AF64F02" w14:textId="77777777" w:rsidR="00430045" w:rsidRDefault="00430045" w:rsidP="00D7054D">
            <w:r w:rsidRPr="00F463F9">
              <w:t>Klicken Sie hierfür</w:t>
            </w:r>
            <w:r>
              <w:rPr>
                <w:rStyle w:val="LDBedienelement"/>
              </w:rPr>
              <w:t xml:space="preserve"> </w:t>
            </w:r>
            <w:r w:rsidRPr="00430045">
              <w:t>auf der gewünschten Webseite</w:t>
            </w:r>
            <w:r>
              <w:rPr>
                <w:rStyle w:val="LDBedienelement"/>
              </w:rPr>
              <w:t xml:space="preserve"> </w:t>
            </w:r>
            <w:r>
              <w:t xml:space="preserve">auf die Schaltfläche </w:t>
            </w:r>
            <w:r w:rsidRPr="00F2580B">
              <w:rPr>
                <w:rStyle w:val="hervorhebungblau"/>
              </w:rPr>
              <w:t>Hilfe.</w:t>
            </w:r>
          </w:p>
          <w:p w14:paraId="2641C902" w14:textId="77777777" w:rsidR="00430045" w:rsidRPr="00E720CA" w:rsidRDefault="00430045" w:rsidP="00D7054D">
            <w:pPr>
              <w:pStyle w:val="LDTextinhalt"/>
              <w:rPr>
                <w:rStyle w:val="LDMeneintrag"/>
                <w:i w:val="0"/>
              </w:rPr>
            </w:pPr>
            <w:r>
              <w:rPr>
                <w:noProof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466589B" wp14:editId="5561F9CA">
                      <wp:simplePos x="0" y="0"/>
                      <wp:positionH relativeFrom="column">
                        <wp:posOffset>1564640</wp:posOffset>
                      </wp:positionH>
                      <wp:positionV relativeFrom="paragraph">
                        <wp:posOffset>14605</wp:posOffset>
                      </wp:positionV>
                      <wp:extent cx="342900" cy="182880"/>
                      <wp:effectExtent l="0" t="0" r="19050" b="26670"/>
                      <wp:wrapNone/>
                      <wp:docPr id="332" name="Rechteck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hteck 332" o:spid="_x0000_s1026" style="position:absolute;margin-left:123.2pt;margin-top:1.15pt;width:27pt;height:14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" filled="f" strokecolor="#00b050" strokeweight="1.5pt"/>
                  </w:pict>
                </mc:Fallback>
              </mc:AlternateContent>
            </w:r>
            <w:r>
              <w:rPr>
                <w:noProof/>
                <w:lang w:eastAsia="de-DE"/>
              </w:rPr>
              <w:drawing>
                <wp:inline distT="0" distB="0" distL="0" distR="0" wp14:anchorId="2AB89F2A" wp14:editId="07BECD80">
                  <wp:extent cx="2160000" cy="363600"/>
                  <wp:effectExtent l="19050" t="19050" r="12065" b="17780"/>
                  <wp:docPr id="331" name="Grafik 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363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481513" w14:textId="77777777" w:rsidR="00CF473C" w:rsidRPr="00E54604" w:rsidRDefault="00CF473C" w:rsidP="00E54604">
      <w:pPr>
        <w:pStyle w:val="berschrift3"/>
      </w:pPr>
      <w:bookmarkStart w:id="4" w:name="_Toc426650687"/>
      <w:r w:rsidRPr="00E54604">
        <w:t xml:space="preserve">Webseite Schüler &gt; Schülerbasisdaten &gt; </w:t>
      </w:r>
      <w:r w:rsidRPr="00E54604">
        <w:rPr>
          <w:b/>
        </w:rPr>
        <w:t>Zusatzinformationen</w:t>
      </w:r>
      <w:bookmarkEnd w:id="4"/>
    </w:p>
    <w:p w14:paraId="515D85DE" w14:textId="77777777" w:rsidR="00355922" w:rsidRDefault="005D47DA" w:rsidP="00587B7D">
      <w:pPr>
        <w:pStyle w:val="LDTextinhalteingerckt"/>
      </w:pPr>
      <w:r>
        <w:t xml:space="preserve">Sie können für jeden Schüler </w:t>
      </w:r>
      <w:r w:rsidRPr="005D47DA">
        <w:t xml:space="preserve">lebenswichtige und schulinterne Informationen </w:t>
      </w:r>
      <w:r w:rsidR="00416E91">
        <w:t xml:space="preserve">ansehen, </w:t>
      </w:r>
      <w:r w:rsidRPr="005D47DA">
        <w:t>hinzufügen, bearbeiten und löschen</w:t>
      </w:r>
      <w:r w:rsidR="00416E91">
        <w:t>.</w:t>
      </w:r>
    </w:p>
    <w:p w14:paraId="777F8972" w14:textId="77777777" w:rsidR="005D47DA" w:rsidRDefault="00416E91" w:rsidP="005D47DA">
      <w:pPr>
        <w:pStyle w:val="berschrift4"/>
      </w:pPr>
      <w:bookmarkStart w:id="5" w:name="_Toc426650688"/>
      <w:r>
        <w:t xml:space="preserve">Register - </w:t>
      </w:r>
      <w:r w:rsidR="005D47DA">
        <w:t>Lebenswichtige Informatione</w:t>
      </w:r>
      <w:r>
        <w:t>n</w:t>
      </w:r>
      <w:bookmarkEnd w:id="5"/>
    </w:p>
    <w:tbl>
      <w:tblPr>
        <w:tblStyle w:val="Tabellenraster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487"/>
      </w:tblGrid>
      <w:tr w:rsidR="00416E91" w14:paraId="50FE1340" w14:textId="77777777" w:rsidTr="00430045">
        <w:tc>
          <w:tcPr>
            <w:tcW w:w="2552" w:type="dxa"/>
          </w:tcPr>
          <w:p w14:paraId="72C8C290" w14:textId="4C158A7B" w:rsidR="00416E91" w:rsidRPr="00416E91" w:rsidRDefault="00416E91" w:rsidP="00430045">
            <w:pPr>
              <w:pStyle w:val="LDTextinhalt"/>
              <w:rPr>
                <w:sz w:val="20"/>
              </w:rPr>
            </w:pPr>
            <w:r w:rsidRPr="00416E91">
              <w:rPr>
                <w:sz w:val="20"/>
              </w:rPr>
              <w:t xml:space="preserve">aktive </w:t>
            </w:r>
            <w:r w:rsidR="00AB5B72">
              <w:rPr>
                <w:sz w:val="20"/>
              </w:rPr>
              <w:t>und</w:t>
            </w:r>
            <w:r w:rsidRPr="00416E91">
              <w:rPr>
                <w:sz w:val="20"/>
              </w:rPr>
              <w:t xml:space="preserve"> </w:t>
            </w:r>
            <w:r w:rsidR="00AB5B72">
              <w:rPr>
                <w:sz w:val="20"/>
              </w:rPr>
              <w:t xml:space="preserve">angenommene </w:t>
            </w:r>
            <w:r w:rsidRPr="00416E91">
              <w:rPr>
                <w:sz w:val="20"/>
              </w:rPr>
              <w:t>zugeordnete Schüler</w:t>
            </w:r>
          </w:p>
        </w:tc>
        <w:tc>
          <w:tcPr>
            <w:tcW w:w="6487" w:type="dxa"/>
          </w:tcPr>
          <w:p w14:paraId="1ADCFABD" w14:textId="77777777" w:rsidR="00220694" w:rsidRDefault="00416E91" w:rsidP="00416E91">
            <w:pPr>
              <w:pStyle w:val="LDTextinhalt"/>
              <w:rPr>
                <w:sz w:val="20"/>
              </w:rPr>
            </w:pPr>
            <w:r w:rsidRPr="00416E91">
              <w:rPr>
                <w:sz w:val="20"/>
              </w:rPr>
              <w:t>Hier eingetragene lebenswichtige Informationen werden auch in dem Bericht Schülerinfoseite aufgeführt.</w:t>
            </w:r>
            <w:r w:rsidR="00E57B34">
              <w:rPr>
                <w:sz w:val="20"/>
              </w:rPr>
              <w:t xml:space="preserve"> </w:t>
            </w:r>
          </w:p>
          <w:p w14:paraId="2A8BD1D8" w14:textId="77777777" w:rsidR="00220694" w:rsidRPr="00416E91" w:rsidRDefault="00E57B34" w:rsidP="00220694">
            <w:pPr>
              <w:pStyle w:val="LDTextinhalt"/>
              <w:rPr>
                <w:sz w:val="20"/>
              </w:rPr>
            </w:pPr>
            <w:r>
              <w:rPr>
                <w:sz w:val="20"/>
                <w:lang w:eastAsia="de-DE"/>
              </w:rPr>
              <w:t>W</w:t>
            </w:r>
            <w:r w:rsidRPr="00416E91">
              <w:rPr>
                <w:sz w:val="20"/>
                <w:lang w:eastAsia="de-DE"/>
              </w:rPr>
              <w:t xml:space="preserve">enn die Stammschule den Haken zur Weitergabe der Information auf </w:t>
            </w:r>
            <w:r w:rsidRPr="00220694">
              <w:rPr>
                <w:rStyle w:val="LDMeneintrag"/>
              </w:rPr>
              <w:t>Ja</w:t>
            </w:r>
            <w:r w:rsidRPr="00416E91">
              <w:rPr>
                <w:sz w:val="20"/>
                <w:lang w:eastAsia="de-DE"/>
              </w:rPr>
              <w:t xml:space="preserve"> gesetzt hat</w:t>
            </w:r>
            <w:r>
              <w:rPr>
                <w:sz w:val="20"/>
                <w:lang w:eastAsia="de-DE"/>
              </w:rPr>
              <w:t>, wird die Information auch im Kandidatenverfahren weitergegeben.</w:t>
            </w:r>
          </w:p>
        </w:tc>
      </w:tr>
      <w:tr w:rsidR="00416E91" w14:paraId="518F2D47" w14:textId="77777777" w:rsidTr="00430045">
        <w:trPr>
          <w:trHeight w:val="1032"/>
        </w:trPr>
        <w:tc>
          <w:tcPr>
            <w:tcW w:w="2552" w:type="dxa"/>
          </w:tcPr>
          <w:p w14:paraId="3E35588A" w14:textId="77777777" w:rsidR="00416E91" w:rsidRPr="00416E91" w:rsidRDefault="00416E91" w:rsidP="00416E91">
            <w:pPr>
              <w:pStyle w:val="LDTextinhalt"/>
              <w:rPr>
                <w:sz w:val="20"/>
              </w:rPr>
            </w:pPr>
            <w:r w:rsidRPr="00416E91">
              <w:rPr>
                <w:sz w:val="20"/>
              </w:rPr>
              <w:t>externe Schüler</w:t>
            </w:r>
          </w:p>
        </w:tc>
        <w:tc>
          <w:tcPr>
            <w:tcW w:w="6487" w:type="dxa"/>
          </w:tcPr>
          <w:p w14:paraId="1F927B41" w14:textId="77777777" w:rsidR="00416E91" w:rsidRPr="00416E91" w:rsidRDefault="00416E91" w:rsidP="00416E91">
            <w:pPr>
              <w:pStyle w:val="LDTextinhalt"/>
              <w:rPr>
                <w:sz w:val="20"/>
              </w:rPr>
            </w:pPr>
            <w:r w:rsidRPr="00416E91">
              <w:rPr>
                <w:sz w:val="20"/>
              </w:rPr>
              <w:t>Hier eingetragene lebenswichtige Informationen</w:t>
            </w:r>
            <w:r w:rsidRPr="00416E91">
              <w:rPr>
                <w:sz w:val="20"/>
                <w:lang w:eastAsia="de-DE"/>
              </w:rPr>
              <w:t xml:space="preserve"> werden </w:t>
            </w:r>
            <w:r>
              <w:rPr>
                <w:sz w:val="20"/>
                <w:lang w:eastAsia="de-DE"/>
              </w:rPr>
              <w:t xml:space="preserve">an der Externen Schule </w:t>
            </w:r>
            <w:r w:rsidRPr="00416E91">
              <w:rPr>
                <w:sz w:val="20"/>
                <w:lang w:eastAsia="de-DE"/>
              </w:rPr>
              <w:t>nur dan</w:t>
            </w:r>
            <w:r>
              <w:rPr>
                <w:sz w:val="20"/>
                <w:lang w:eastAsia="de-DE"/>
              </w:rPr>
              <w:t>n</w:t>
            </w:r>
            <w:r w:rsidRPr="00416E91">
              <w:rPr>
                <w:sz w:val="20"/>
                <w:lang w:eastAsia="de-DE"/>
              </w:rPr>
              <w:t xml:space="preserve"> angezeigt, wenn die Stammschule den Haken zur Weitergabe der Information auf </w:t>
            </w:r>
            <w:r w:rsidRPr="00220694">
              <w:rPr>
                <w:rStyle w:val="LDMeneintrag"/>
              </w:rPr>
              <w:t>Ja</w:t>
            </w:r>
            <w:r w:rsidRPr="00416E91">
              <w:rPr>
                <w:sz w:val="20"/>
                <w:lang w:eastAsia="de-DE"/>
              </w:rPr>
              <w:t xml:space="preserve"> gesetzt hat</w:t>
            </w:r>
            <w:r>
              <w:rPr>
                <w:sz w:val="20"/>
                <w:lang w:eastAsia="de-DE"/>
              </w:rPr>
              <w:t>.</w:t>
            </w:r>
          </w:p>
        </w:tc>
      </w:tr>
    </w:tbl>
    <w:p w14:paraId="7CC8CD43" w14:textId="77777777" w:rsidR="00F463F9" w:rsidRPr="00F463F9" w:rsidRDefault="00416E91" w:rsidP="00F463F9">
      <w:pPr>
        <w:pStyle w:val="berschrift4"/>
      </w:pPr>
      <w:bookmarkStart w:id="6" w:name="_Toc426650689"/>
      <w:r>
        <w:t xml:space="preserve">Register - </w:t>
      </w:r>
      <w:r w:rsidR="005D47DA">
        <w:t>Schulinterne Informationen</w:t>
      </w:r>
      <w:bookmarkEnd w:id="6"/>
    </w:p>
    <w:p w14:paraId="3E7786B1" w14:textId="77777777" w:rsidR="00AB5B72" w:rsidRPr="00AB5B72" w:rsidRDefault="00AB5B72" w:rsidP="00587B7D">
      <w:pPr>
        <w:pStyle w:val="LDTextinhalteingerckt"/>
      </w:pPr>
      <w:r w:rsidRPr="00AB5B72">
        <w:t xml:space="preserve">Voraussetzung, um Schulinterne Informationen hinzufügen zu können, ist die Pflege der Einträge auf der </w:t>
      </w:r>
      <w:r w:rsidR="00E57B34">
        <w:t xml:space="preserve">neuen </w:t>
      </w:r>
      <w:r w:rsidRPr="00AB5B72">
        <w:t xml:space="preserve">Webseite </w:t>
      </w:r>
      <w:r w:rsidRPr="00355922">
        <w:rPr>
          <w:rStyle w:val="lusdmenpunkt"/>
        </w:rPr>
        <w:t>Schule &gt; Schlüssel &gt; Zusatzinfofelder</w:t>
      </w:r>
      <w:r w:rsidR="00587B7D">
        <w:rPr>
          <w:rStyle w:val="lusdmenpunkt"/>
        </w:rPr>
        <w:t xml:space="preserve"> </w:t>
      </w:r>
      <w:r w:rsidR="00587B7D" w:rsidRPr="00587B7D">
        <w:t>(</w:t>
      </w:r>
      <w:r w:rsidR="00587B7D" w:rsidRPr="00587B7D">
        <w:sym w:font="Wingdings" w:char="F0E8"/>
      </w:r>
      <w:r w:rsidR="00587B7D" w:rsidRPr="00587B7D">
        <w:t xml:space="preserve"> </w:t>
      </w:r>
      <w:r w:rsidR="00587B7D">
        <w:t xml:space="preserve">siehe Kapitel </w:t>
      </w:r>
      <w:r w:rsidR="00587B7D">
        <w:fldChar w:fldCharType="begin"/>
      </w:r>
      <w:r w:rsidR="00587B7D">
        <w:instrText xml:space="preserve"> REF _Ref426553895 \r \h </w:instrText>
      </w:r>
      <w:r w:rsidR="00587B7D">
        <w:fldChar w:fldCharType="separate"/>
      </w:r>
      <w:r w:rsidR="00587B7D">
        <w:t>2.2</w:t>
      </w:r>
      <w:r w:rsidR="00587B7D">
        <w:fldChar w:fldCharType="end"/>
      </w:r>
      <w:r w:rsidR="00587B7D">
        <w:t>)</w:t>
      </w:r>
      <w:r w:rsidRPr="00587B7D">
        <w:t>.</w:t>
      </w:r>
    </w:p>
    <w:p w14:paraId="110DB34B" w14:textId="0505DA9F" w:rsidR="00587B7D" w:rsidRDefault="00430045" w:rsidP="00587B7D">
      <w:pPr>
        <w:pStyle w:val="LDTextinhalteingerckt"/>
      </w:pPr>
      <w:r>
        <w:t>Die s</w:t>
      </w:r>
      <w:r w:rsidR="00E57B34">
        <w:t>chulinterne</w:t>
      </w:r>
      <w:r>
        <w:t>n</w:t>
      </w:r>
      <w:r w:rsidR="00E57B34">
        <w:t xml:space="preserve"> Informationen </w:t>
      </w:r>
      <w:r>
        <w:t xml:space="preserve">(max. 8) </w:t>
      </w:r>
      <w:r w:rsidR="00587B7D">
        <w:t xml:space="preserve">eines Schülers </w:t>
      </w:r>
    </w:p>
    <w:p w14:paraId="55A3F7B9" w14:textId="77777777" w:rsidR="00587B7D" w:rsidRPr="00587B7D" w:rsidRDefault="00E57B34" w:rsidP="00587B7D">
      <w:pPr>
        <w:pStyle w:val="LDAuflistungHandlungen"/>
        <w:ind w:firstLine="0"/>
      </w:pPr>
      <w:r>
        <w:t>si</w:t>
      </w:r>
      <w:r w:rsidR="00587B7D">
        <w:t xml:space="preserve">eht nur </w:t>
      </w:r>
      <w:r w:rsidR="00587B7D" w:rsidRPr="00587B7D">
        <w:t>die Schule, die sie angelegt hat</w:t>
      </w:r>
    </w:p>
    <w:p w14:paraId="0E6345E2" w14:textId="77777777" w:rsidR="00587B7D" w:rsidRPr="00587B7D" w:rsidRDefault="00E57B34" w:rsidP="00587B7D">
      <w:pPr>
        <w:pStyle w:val="LDAuflistungHandlungen"/>
        <w:ind w:firstLine="0"/>
      </w:pPr>
      <w:r w:rsidRPr="00587B7D">
        <w:t>werden im Kandidatenverfahren nicht weitergegeben</w:t>
      </w:r>
    </w:p>
    <w:p w14:paraId="117CA222" w14:textId="6FE1B4DE" w:rsidR="00587B7D" w:rsidRDefault="00E57B34" w:rsidP="00587B7D">
      <w:pPr>
        <w:pStyle w:val="LDAuflistungHandlungen"/>
        <w:ind w:firstLine="0"/>
      </w:pPr>
      <w:r w:rsidRPr="00587B7D">
        <w:t>werden</w:t>
      </w:r>
      <w:r w:rsidR="00430045">
        <w:t xml:space="preserve"> gelöscht</w:t>
      </w:r>
      <w:r w:rsidRPr="00587B7D">
        <w:t>, wenn</w:t>
      </w:r>
      <w:r>
        <w:t xml:space="preserve"> der Schüler die Schule verlässt.</w:t>
      </w:r>
    </w:p>
    <w:p w14:paraId="19369126" w14:textId="4F3F9189" w:rsidR="00430045" w:rsidRDefault="00430045">
      <w:pPr>
        <w:spacing w:before="0" w:after="0"/>
        <w:rPr>
          <w:rFonts w:eastAsiaTheme="majorEastAsia" w:cstheme="majorBidi"/>
          <w:bCs/>
          <w:color w:val="1E3E95"/>
          <w:sz w:val="24"/>
          <w:szCs w:val="24"/>
        </w:rPr>
      </w:pPr>
      <w:bookmarkStart w:id="7" w:name="_Ref426553895"/>
    </w:p>
    <w:p w14:paraId="75649A36" w14:textId="6A27F032" w:rsidR="00CF473C" w:rsidRDefault="00CF473C" w:rsidP="00416E91">
      <w:pPr>
        <w:pStyle w:val="berschrift3"/>
      </w:pPr>
      <w:bookmarkStart w:id="8" w:name="_Toc426650690"/>
      <w:r>
        <w:t xml:space="preserve">Webseite Schule &gt; Schlüssel &gt; </w:t>
      </w:r>
      <w:r w:rsidRPr="00CF473C">
        <w:rPr>
          <w:b/>
        </w:rPr>
        <w:t>Zusatzinfofelder</w:t>
      </w:r>
      <w:bookmarkEnd w:id="7"/>
      <w:bookmarkEnd w:id="8"/>
    </w:p>
    <w:p w14:paraId="68D22759" w14:textId="29549D19" w:rsidR="00355922" w:rsidRDefault="00355922" w:rsidP="00587B7D">
      <w:pPr>
        <w:pStyle w:val="LDTextinhalteingerckt"/>
      </w:pPr>
      <w:r>
        <w:t xml:space="preserve">Auf </w:t>
      </w:r>
      <w:r w:rsidR="00587B7D">
        <w:t xml:space="preserve">der neuen </w:t>
      </w:r>
      <w:r>
        <w:t xml:space="preserve">Webseite </w:t>
      </w:r>
      <w:r w:rsidRPr="00355922">
        <w:rPr>
          <w:rStyle w:val="lusdmenpunkt"/>
        </w:rPr>
        <w:t>Zusatzinfofelder</w:t>
      </w:r>
      <w:r>
        <w:t xml:space="preserve"> </w:t>
      </w:r>
      <w:r w:rsidR="00CA7135">
        <w:t xml:space="preserve">können </w:t>
      </w:r>
      <w:r>
        <w:t xml:space="preserve">Sie </w:t>
      </w:r>
      <w:r w:rsidR="00CA7135">
        <w:t xml:space="preserve">die Bezeichnung von </w:t>
      </w:r>
      <w:r w:rsidR="00016F3D">
        <w:t xml:space="preserve">Feldnamen </w:t>
      </w:r>
      <w:r w:rsidR="00CA7135">
        <w:t>anlegen, bearbeiten und löschen</w:t>
      </w:r>
      <w:r>
        <w:t xml:space="preserve">, die </w:t>
      </w:r>
      <w:r w:rsidR="00CA7135">
        <w:t xml:space="preserve">Sie auf der Webseite </w:t>
      </w:r>
      <w:r w:rsidR="00CA7135" w:rsidRPr="00355922">
        <w:rPr>
          <w:rStyle w:val="lusdmenpunkt"/>
        </w:rPr>
        <w:t>Schüler &gt; Schülerbasisdaten &gt; Zusatzinformationen</w:t>
      </w:r>
      <w:r w:rsidR="00CA7135">
        <w:t xml:space="preserve"> für </w:t>
      </w:r>
      <w:r w:rsidR="00016F3D" w:rsidRPr="00C16B1D">
        <w:rPr>
          <w:b/>
        </w:rPr>
        <w:t>Schulinterne Informationen</w:t>
      </w:r>
      <w:r w:rsidR="00016F3D">
        <w:t xml:space="preserve"> verwende</w:t>
      </w:r>
      <w:r w:rsidR="00CA7135">
        <w:t>n</w:t>
      </w:r>
      <w:r w:rsidR="00430045">
        <w:t>, z.B. Büchereinummer, Schließfachschlüssel, Mittagessenteilnahme oder ähnliches</w:t>
      </w:r>
      <w:r w:rsidR="006A40D7">
        <w:t>.</w:t>
      </w:r>
    </w:p>
    <w:p w14:paraId="3BCB8C3F" w14:textId="77777777" w:rsidR="00587B7D" w:rsidRDefault="00587B7D" w:rsidP="00587B7D">
      <w:pPr>
        <w:pStyle w:val="LDAbsatznachberschrift"/>
      </w:pPr>
    </w:p>
    <w:p w14:paraId="0AD017E5" w14:textId="5D6B1042" w:rsidR="00587B7D" w:rsidRDefault="00587B7D">
      <w:pPr>
        <w:spacing w:before="0" w:after="0"/>
        <w:rPr>
          <w:color w:val="1E3E95"/>
          <w:sz w:val="28"/>
          <w:szCs w:val="24"/>
        </w:rPr>
      </w:pPr>
      <w:r>
        <w:br w:type="page"/>
      </w:r>
    </w:p>
    <w:p w14:paraId="6C3158D9" w14:textId="77777777" w:rsidR="005C48C1" w:rsidRPr="004730F4" w:rsidRDefault="005C48C1" w:rsidP="00416E91">
      <w:pPr>
        <w:pStyle w:val="berschrift2"/>
      </w:pPr>
      <w:bookmarkStart w:id="9" w:name="_Toc426650691"/>
      <w:r w:rsidRPr="004730F4">
        <w:lastRenderedPageBreak/>
        <w:t>Änderungen einzelne</w:t>
      </w:r>
      <w:r>
        <w:t>r</w:t>
      </w:r>
      <w:r w:rsidRPr="004730F4">
        <w:t xml:space="preserve"> Webseiten</w:t>
      </w:r>
      <w:bookmarkEnd w:id="9"/>
    </w:p>
    <w:p w14:paraId="3C2A6090" w14:textId="77777777" w:rsidR="00C03999" w:rsidRDefault="00C03999" w:rsidP="00416E91">
      <w:pPr>
        <w:pStyle w:val="berschrift3"/>
      </w:pPr>
      <w:bookmarkStart w:id="10" w:name="_Toc426650692"/>
      <w:r>
        <w:t xml:space="preserve">Schule &gt; Schulbasisdaten &gt; </w:t>
      </w:r>
      <w:r w:rsidRPr="00BB3997">
        <w:rPr>
          <w:b/>
        </w:rPr>
        <w:t xml:space="preserve">Stundentafel </w:t>
      </w:r>
      <w:r w:rsidR="001A3A67">
        <w:t xml:space="preserve">– Register </w:t>
      </w:r>
      <w:r w:rsidR="001A3A67" w:rsidRPr="00BB3997">
        <w:t>berufsbezogene Fächer</w:t>
      </w:r>
      <w:bookmarkEnd w:id="10"/>
    </w:p>
    <w:p w14:paraId="40C74529" w14:textId="77777777" w:rsidR="001A3A67" w:rsidRDefault="001A3A67" w:rsidP="00587B7D">
      <w:pPr>
        <w:pStyle w:val="LDTextinhalteingerckt"/>
      </w:pPr>
      <w:r w:rsidRPr="001A3A67">
        <w:t xml:space="preserve">Bei berufsbezogenen Fächern kann im Feld </w:t>
      </w:r>
      <w:r w:rsidRPr="001A3A67">
        <w:rPr>
          <w:rStyle w:val="LDBedienelement"/>
        </w:rPr>
        <w:t>Std/Hj*</w:t>
      </w:r>
      <w:r w:rsidRPr="001A3A67">
        <w:t xml:space="preserve"> der Wert 0 eingegeben und gespeichert werden. </w:t>
      </w:r>
      <w:r w:rsidR="00C03999">
        <w:t>Dies gilt</w:t>
      </w:r>
      <w:r>
        <w:t xml:space="preserve"> </w:t>
      </w:r>
    </w:p>
    <w:p w14:paraId="37B50F5C" w14:textId="77777777" w:rsidR="001A3A67" w:rsidRDefault="00C03999" w:rsidP="001A3A67">
      <w:pPr>
        <w:pStyle w:val="LDAuflistungHandlungen"/>
        <w:rPr>
          <w:rStyle w:val="Fett"/>
          <w:rFonts w:eastAsiaTheme="majorEastAsia"/>
        </w:rPr>
      </w:pPr>
      <w:r>
        <w:t>für die</w:t>
      </w:r>
      <w:r>
        <w:rPr>
          <w:rStyle w:val="Fett"/>
          <w:rFonts w:eastAsiaTheme="majorEastAsia"/>
        </w:rPr>
        <w:t xml:space="preserve"> Auswahl </w:t>
      </w:r>
      <w:r w:rsidRPr="001A3A67">
        <w:rPr>
          <w:rStyle w:val="LDMeneintrag"/>
        </w:rPr>
        <w:t>Alte VO</w:t>
      </w:r>
      <w:r>
        <w:rPr>
          <w:rStyle w:val="Fett"/>
          <w:rFonts w:eastAsiaTheme="majorEastAsia"/>
        </w:rPr>
        <w:t xml:space="preserve"> </w:t>
      </w:r>
      <w:r w:rsidR="001A3A67" w:rsidRPr="001A3A67">
        <w:t>und</w:t>
      </w:r>
      <w:r w:rsidR="001A3A67">
        <w:rPr>
          <w:rStyle w:val="Fett"/>
          <w:rFonts w:eastAsiaTheme="majorEastAsia"/>
        </w:rPr>
        <w:t xml:space="preserve"> </w:t>
      </w:r>
      <w:r w:rsidRPr="001A3A67">
        <w:rPr>
          <w:rStyle w:val="LDMeneintrag"/>
        </w:rPr>
        <w:t>Neue VO</w:t>
      </w:r>
    </w:p>
    <w:p w14:paraId="381B119E" w14:textId="77777777" w:rsidR="00C03999" w:rsidRPr="00C03999" w:rsidRDefault="00C03999" w:rsidP="001A3A67">
      <w:pPr>
        <w:pStyle w:val="LDAuflistungHandlungen"/>
      </w:pPr>
      <w:r w:rsidRPr="001A3A67">
        <w:t>auch für die</w:t>
      </w:r>
      <w:r>
        <w:rPr>
          <w:rStyle w:val="Fett"/>
          <w:rFonts w:eastAsiaTheme="majorEastAsia"/>
        </w:rPr>
        <w:t xml:space="preserve"> UV-Planung!</w:t>
      </w:r>
    </w:p>
    <w:p w14:paraId="017FA209" w14:textId="77777777" w:rsidR="005C48C1" w:rsidRDefault="005C48C1" w:rsidP="00416E91">
      <w:pPr>
        <w:pStyle w:val="berschrift3"/>
      </w:pPr>
      <w:bookmarkStart w:id="11" w:name="_Toc426650693"/>
      <w:r>
        <w:t>Unterricht &gt; UV-Bearbeitung</w:t>
      </w:r>
      <w:r w:rsidR="001A3A67">
        <w:t xml:space="preserve"> &gt; </w:t>
      </w:r>
      <w:r w:rsidR="001A3A67" w:rsidRPr="00BB3997">
        <w:rPr>
          <w:b/>
        </w:rPr>
        <w:t xml:space="preserve">Klassenbildung </w:t>
      </w:r>
      <w:r w:rsidR="001A3A67" w:rsidRPr="001A3A67">
        <w:t xml:space="preserve">und </w:t>
      </w:r>
      <w:r w:rsidR="001A3A67">
        <w:t xml:space="preserve">&gt; </w:t>
      </w:r>
      <w:r w:rsidR="001A3A67" w:rsidRPr="00BB3997">
        <w:rPr>
          <w:b/>
        </w:rPr>
        <w:t>Schüler-Kurszuordnung</w:t>
      </w:r>
      <w:bookmarkEnd w:id="11"/>
    </w:p>
    <w:p w14:paraId="1877D943" w14:textId="77777777" w:rsidR="005C48C1" w:rsidRDefault="005C48C1" w:rsidP="00587B7D">
      <w:pPr>
        <w:pStyle w:val="LDTextinhalteingerckt"/>
      </w:pPr>
      <w:r>
        <w:t xml:space="preserve">Im Bereich </w:t>
      </w:r>
      <w:r w:rsidRPr="005C48C1">
        <w:rPr>
          <w:rStyle w:val="LDBereichTabelle"/>
        </w:rPr>
        <w:t>Schülerauswahl</w:t>
      </w:r>
      <w:r>
        <w:t xml:space="preserve"> gibt es die neue Spalte </w:t>
      </w:r>
      <w:r w:rsidRPr="005C48C1">
        <w:rPr>
          <w:rStyle w:val="hervorhebung"/>
        </w:rPr>
        <w:t xml:space="preserve">SI </w:t>
      </w:r>
      <w:r>
        <w:t>(Schülerinfo).</w:t>
      </w:r>
    </w:p>
    <w:p w14:paraId="48D69657" w14:textId="77777777" w:rsidR="00CF473C" w:rsidRDefault="00CF473C" w:rsidP="00587B7D">
      <w:pPr>
        <w:pStyle w:val="LDTextinhalteingerckt"/>
      </w:pPr>
      <w:r>
        <w:t>Nach erfolgter Schülersuche erscheint b</w:t>
      </w:r>
      <w:r w:rsidRPr="00212805">
        <w:t>ei aktiven</w:t>
      </w:r>
      <w:r>
        <w:t xml:space="preserve">, externen und </w:t>
      </w:r>
      <w:r w:rsidRPr="00212805">
        <w:t>zugeordneten Schülern</w:t>
      </w:r>
      <w:r>
        <w:t xml:space="preserve"> in dieser Spalte das farbige Symbol </w:t>
      </w:r>
      <w:r>
        <w:rPr>
          <w:noProof/>
          <w:lang w:eastAsia="de-DE"/>
        </w:rPr>
        <w:drawing>
          <wp:inline distT="0" distB="0" distL="0" distR="0" wp14:anchorId="34FBD775" wp14:editId="3C8574CD">
            <wp:extent cx="162000" cy="162000"/>
            <wp:effectExtent l="0" t="0" r="9525" b="952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f_zeugnisabruf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" cy="1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 Bei allen anderen Schülerstatus ist das Symbol ausgegraut und damit inaktiv.</w:t>
      </w:r>
      <w:r w:rsidR="00BB3997">
        <w:br/>
      </w:r>
      <w:r>
        <w:t xml:space="preserve">Ein Klick auf das Symbol </w:t>
      </w:r>
      <w:r>
        <w:rPr>
          <w:noProof/>
          <w:lang w:eastAsia="de-DE"/>
        </w:rPr>
        <w:drawing>
          <wp:inline distT="0" distB="0" distL="0" distR="0" wp14:anchorId="4641B734" wp14:editId="621E2379">
            <wp:extent cx="162000" cy="162000"/>
            <wp:effectExtent l="0" t="0" r="9525" b="9525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f_zeugnisabruf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" cy="1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öffnet die Schülerinfoseite mit den </w:t>
      </w:r>
      <w:r w:rsidRPr="00FE5FBF">
        <w:rPr>
          <w:rStyle w:val="hervorhebung"/>
        </w:rPr>
        <w:t>aktuellen Daten des Schülers</w:t>
      </w:r>
      <w:r>
        <w:t xml:space="preserve">. </w:t>
      </w:r>
      <w:r>
        <w:br/>
        <w:t>Diese Seite kann direkt ausgedruckt und/oder gespeichert werden.</w:t>
      </w:r>
    </w:p>
    <w:p w14:paraId="6B525305" w14:textId="77777777" w:rsidR="00C03999" w:rsidRDefault="00C03999" w:rsidP="00416E91">
      <w:pPr>
        <w:pStyle w:val="berschrift3"/>
      </w:pPr>
      <w:bookmarkStart w:id="12" w:name="_Toc426650694"/>
      <w:r>
        <w:t xml:space="preserve">Unterricht &gt; Leistungserfassung &gt; </w:t>
      </w:r>
      <w:r w:rsidRPr="00BB3997">
        <w:rPr>
          <w:b/>
        </w:rPr>
        <w:t>Historische Leistungsdaten</w:t>
      </w:r>
      <w:bookmarkEnd w:id="12"/>
    </w:p>
    <w:p w14:paraId="5047CD05" w14:textId="77777777" w:rsidR="00C03999" w:rsidRDefault="00281A90" w:rsidP="00587B7D">
      <w:pPr>
        <w:pStyle w:val="LDTextinhalteingerckt"/>
      </w:pPr>
      <w:r>
        <w:t xml:space="preserve">Im Register </w:t>
      </w:r>
      <w:r>
        <w:rPr>
          <w:rStyle w:val="hervorhebungrot"/>
        </w:rPr>
        <w:t>Kursnoten</w:t>
      </w:r>
      <w:r>
        <w:t xml:space="preserve"> werden das aktuelle und die vorherigen 6 Halbjahre angezeigt, unabhängig davon</w:t>
      </w:r>
      <w:r w:rsidR="00E57B34">
        <w:t>,</w:t>
      </w:r>
      <w:r>
        <w:t xml:space="preserve"> in welcher Schule oder Schulform ein Schüler </w:t>
      </w:r>
      <w:r w:rsidR="00E57B34">
        <w:t xml:space="preserve">vorher </w:t>
      </w:r>
      <w:r>
        <w:t>war.</w:t>
      </w:r>
      <w:r w:rsidR="001A3A67">
        <w:t xml:space="preserve"> </w:t>
      </w:r>
      <w:r>
        <w:t>Fährt man mit der Maus über die Kursnote eines früheren Halbjahres</w:t>
      </w:r>
      <w:r w:rsidR="00E57B34">
        <w:t>,</w:t>
      </w:r>
      <w:r>
        <w:t xml:space="preserve"> wird </w:t>
      </w:r>
      <w:r w:rsidR="00E57B34">
        <w:t xml:space="preserve">auch </w:t>
      </w:r>
      <w:r>
        <w:t>e</w:t>
      </w:r>
      <w:r w:rsidR="00C03999">
        <w:t xml:space="preserve">in </w:t>
      </w:r>
      <w:r>
        <w:t xml:space="preserve">(inzwischen) </w:t>
      </w:r>
      <w:r w:rsidR="00C03999">
        <w:t>inaktiv gesetzter Lehrer angezeigt.</w:t>
      </w:r>
      <w:r w:rsidR="005A0D7F">
        <w:t xml:space="preserve"> </w:t>
      </w:r>
    </w:p>
    <w:p w14:paraId="6D91095D" w14:textId="77777777" w:rsidR="00C03999" w:rsidRDefault="00C03999" w:rsidP="00416E91">
      <w:pPr>
        <w:pStyle w:val="berschrift3"/>
      </w:pPr>
      <w:bookmarkStart w:id="13" w:name="_Toc426650695"/>
      <w:r>
        <w:t xml:space="preserve">Unterricht &gt; </w:t>
      </w:r>
      <w:r w:rsidRPr="00BB3997">
        <w:rPr>
          <w:b/>
        </w:rPr>
        <w:t>Zeugniszuweisung</w:t>
      </w:r>
      <w:bookmarkEnd w:id="13"/>
      <w:r>
        <w:t xml:space="preserve"> </w:t>
      </w:r>
    </w:p>
    <w:p w14:paraId="702118BD" w14:textId="77777777" w:rsidR="00587B7D" w:rsidRPr="00BB3997" w:rsidRDefault="005A0D7F" w:rsidP="00BB3997">
      <w:pPr>
        <w:pStyle w:val="LDTextinhalteingerckt"/>
      </w:pPr>
      <w:r>
        <w:t xml:space="preserve">Das </w:t>
      </w:r>
      <w:r>
        <w:rPr>
          <w:rStyle w:val="hervorhebung"/>
          <w:color w:val="000000"/>
        </w:rPr>
        <w:t xml:space="preserve">Ausgabedatum </w:t>
      </w:r>
      <w:r>
        <w:t>eines Zeugnisses kann innerhalb des ausgewählten oder des darauf folgenden Halbjahres liegen.</w:t>
      </w:r>
      <w:r w:rsidR="00E57B34">
        <w:t xml:space="preserve"> Damit können auch Zeugnisse bei nachträglicher Vers</w:t>
      </w:r>
      <w:r w:rsidR="00587B7D">
        <w:t>e</w:t>
      </w:r>
      <w:r w:rsidR="00E57B34">
        <w:t xml:space="preserve">tzung </w:t>
      </w:r>
      <w:r w:rsidR="00587B7D">
        <w:t xml:space="preserve">– </w:t>
      </w:r>
      <w:r w:rsidR="00E57B34">
        <w:t xml:space="preserve">aufgrund einer Nachprüfung </w:t>
      </w:r>
      <w:r w:rsidR="00587B7D">
        <w:t xml:space="preserve">– </w:t>
      </w:r>
      <w:r w:rsidR="00E57B34">
        <w:t>korrekt ausgestellt werden.</w:t>
      </w:r>
    </w:p>
    <w:p w14:paraId="40BEF07D" w14:textId="77777777" w:rsidR="005A0D7F" w:rsidRDefault="00C03999" w:rsidP="00C03999">
      <w:pPr>
        <w:pStyle w:val="berschrift3"/>
      </w:pPr>
      <w:bookmarkStart w:id="14" w:name="_Toc426650696"/>
      <w:r>
        <w:t xml:space="preserve">Extras &gt; </w:t>
      </w:r>
      <w:r w:rsidRPr="00BB3997">
        <w:rPr>
          <w:b/>
        </w:rPr>
        <w:t>Berichtsverwaltung</w:t>
      </w:r>
      <w:bookmarkEnd w:id="14"/>
      <w:r>
        <w:t xml:space="preserve"> </w:t>
      </w:r>
    </w:p>
    <w:p w14:paraId="781CBF8D" w14:textId="77777777" w:rsidR="005A0D7F" w:rsidRPr="005A0D7F" w:rsidRDefault="005A0D7F" w:rsidP="00587B7D">
      <w:pPr>
        <w:pStyle w:val="LDTextinhalteingerckt"/>
      </w:pPr>
      <w:r>
        <w:t>In folgenden Berichten wurden Anpassungen vorgenommen:</w:t>
      </w:r>
    </w:p>
    <w:p w14:paraId="01ED83C1" w14:textId="77777777" w:rsidR="00C03999" w:rsidRDefault="00C03999" w:rsidP="00C03999">
      <w:pPr>
        <w:pStyle w:val="berschrift4"/>
      </w:pPr>
      <w:bookmarkStart w:id="15" w:name="_Toc426650697"/>
      <w:r>
        <w:t>Bericht Klassenliste mit SF/BK und Stufe der Klasse</w:t>
      </w:r>
      <w:bookmarkEnd w:id="15"/>
      <w:r>
        <w:t xml:space="preserve"> </w:t>
      </w:r>
    </w:p>
    <w:p w14:paraId="0FE43C96" w14:textId="77777777" w:rsidR="005A0D7F" w:rsidRDefault="00C03999" w:rsidP="00587B7D">
      <w:pPr>
        <w:pStyle w:val="LDTextinhalteingerckt"/>
      </w:pPr>
      <w:r>
        <w:t xml:space="preserve">Im Bericht </w:t>
      </w:r>
      <w:r w:rsidRPr="00587B7D">
        <w:rPr>
          <w:rStyle w:val="LDMeneintrag"/>
        </w:rPr>
        <w:t xml:space="preserve">Klassenliste </w:t>
      </w:r>
      <w:r w:rsidR="005A0D7F" w:rsidRPr="00587B7D">
        <w:rPr>
          <w:rStyle w:val="LDMeneintrag"/>
        </w:rPr>
        <w:t>–</w:t>
      </w:r>
      <w:r w:rsidRPr="00587B7D">
        <w:rPr>
          <w:rStyle w:val="LDMeneintrag"/>
        </w:rPr>
        <w:t>Version</w:t>
      </w:r>
      <w:r w:rsidR="005A0D7F" w:rsidRPr="00587B7D">
        <w:rPr>
          <w:rStyle w:val="LDMeneintrag"/>
        </w:rPr>
        <w:t xml:space="preserve">: </w:t>
      </w:r>
      <w:r w:rsidRPr="00587B7D">
        <w:rPr>
          <w:rStyle w:val="LDMeneintrag"/>
        </w:rPr>
        <w:t>mit persönlichen Daten</w:t>
      </w:r>
      <w:r w:rsidR="005A0D7F">
        <w:t xml:space="preserve"> werden i</w:t>
      </w:r>
      <w:r>
        <w:t xml:space="preserve">n der Kopf-Zeile </w:t>
      </w:r>
      <w:r w:rsidR="00E57B34">
        <w:t>auch die Schulform und Stufe der Klasse</w:t>
      </w:r>
      <w:r w:rsidR="005A0D7F">
        <w:t xml:space="preserve"> angezeigt:</w:t>
      </w:r>
    </w:p>
    <w:p w14:paraId="41F5062F" w14:textId="77777777" w:rsidR="00D26A17" w:rsidRPr="00587B7D" w:rsidRDefault="00D26A17" w:rsidP="00587B7D">
      <w:pPr>
        <w:pStyle w:val="LDTextinhalteingerckt"/>
        <w:rPr>
          <w:rStyle w:val="hervorhebung"/>
        </w:rPr>
      </w:pPr>
      <w:r w:rsidRPr="00587B7D">
        <w:rPr>
          <w:rStyle w:val="hervorhebung"/>
        </w:rPr>
        <w:t>Beispiel</w:t>
      </w:r>
    </w:p>
    <w:tbl>
      <w:tblPr>
        <w:tblStyle w:val="Tabellenraster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808080" w:themeColor="background1" w:themeShade="80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9"/>
        <w:gridCol w:w="2500"/>
        <w:gridCol w:w="992"/>
        <w:gridCol w:w="1985"/>
        <w:gridCol w:w="1984"/>
      </w:tblGrid>
      <w:tr w:rsidR="005A0D7F" w14:paraId="59D5EE1F" w14:textId="77777777" w:rsidTr="00587B7D">
        <w:tc>
          <w:tcPr>
            <w:tcW w:w="1469" w:type="dxa"/>
          </w:tcPr>
          <w:p w14:paraId="6FFB12B0" w14:textId="77777777" w:rsidR="005A0D7F" w:rsidRPr="00D26A17" w:rsidRDefault="005A0D7F" w:rsidP="00D26A17">
            <w:pPr>
              <w:pStyle w:val="LDTextinhalt"/>
              <w:rPr>
                <w:sz w:val="20"/>
              </w:rPr>
            </w:pPr>
            <w:r w:rsidRPr="00D26A17">
              <w:rPr>
                <w:sz w:val="20"/>
              </w:rPr>
              <w:t>Klassenname</w:t>
            </w:r>
          </w:p>
        </w:tc>
        <w:tc>
          <w:tcPr>
            <w:tcW w:w="2500" w:type="dxa"/>
          </w:tcPr>
          <w:p w14:paraId="0E08CD12" w14:textId="77777777" w:rsidR="005A0D7F" w:rsidRPr="00D26A17" w:rsidRDefault="005A0D7F" w:rsidP="00D26A17">
            <w:pPr>
              <w:pStyle w:val="LDTextinhalt"/>
              <w:rPr>
                <w:sz w:val="20"/>
              </w:rPr>
            </w:pPr>
            <w:r w:rsidRPr="00D26A17">
              <w:rPr>
                <w:sz w:val="20"/>
              </w:rPr>
              <w:t xml:space="preserve">SF/BK-Kürzel </w:t>
            </w:r>
            <w:r w:rsidR="00D26A17">
              <w:rPr>
                <w:sz w:val="20"/>
              </w:rPr>
              <w:br/>
            </w:r>
            <w:r w:rsidRPr="00D26A17">
              <w:rPr>
                <w:sz w:val="20"/>
              </w:rPr>
              <w:t>(offizielle Schulform)</w:t>
            </w:r>
          </w:p>
        </w:tc>
        <w:tc>
          <w:tcPr>
            <w:tcW w:w="992" w:type="dxa"/>
          </w:tcPr>
          <w:p w14:paraId="02AFEB02" w14:textId="77777777" w:rsidR="005A0D7F" w:rsidRPr="00D26A17" w:rsidRDefault="005A0D7F" w:rsidP="00D26A17">
            <w:pPr>
              <w:pStyle w:val="LDTextinhalt"/>
              <w:rPr>
                <w:sz w:val="20"/>
              </w:rPr>
            </w:pPr>
            <w:r w:rsidRPr="00D26A17">
              <w:rPr>
                <w:sz w:val="20"/>
              </w:rPr>
              <w:t xml:space="preserve">St/Sem  </w:t>
            </w:r>
          </w:p>
        </w:tc>
        <w:tc>
          <w:tcPr>
            <w:tcW w:w="1985" w:type="dxa"/>
          </w:tcPr>
          <w:p w14:paraId="31D7596F" w14:textId="77777777" w:rsidR="005A0D7F" w:rsidRPr="00D26A17" w:rsidRDefault="005A0D7F" w:rsidP="00D26A17">
            <w:pPr>
              <w:pStyle w:val="LDTextinhalt"/>
              <w:rPr>
                <w:sz w:val="20"/>
              </w:rPr>
            </w:pPr>
            <w:r w:rsidRPr="00D26A17">
              <w:rPr>
                <w:sz w:val="20"/>
              </w:rPr>
              <w:t>Klassenlehrerkürzel</w:t>
            </w:r>
          </w:p>
        </w:tc>
        <w:tc>
          <w:tcPr>
            <w:tcW w:w="1984" w:type="dxa"/>
          </w:tcPr>
          <w:p w14:paraId="2D8EC986" w14:textId="77777777" w:rsidR="005A0D7F" w:rsidRPr="00D26A17" w:rsidRDefault="005A0D7F" w:rsidP="00D26A17">
            <w:pPr>
              <w:pStyle w:val="LDTextinhalt"/>
              <w:rPr>
                <w:sz w:val="20"/>
              </w:rPr>
            </w:pPr>
            <w:r w:rsidRPr="00D26A17">
              <w:rPr>
                <w:sz w:val="20"/>
              </w:rPr>
              <w:t>Klassenlehrername</w:t>
            </w:r>
          </w:p>
        </w:tc>
      </w:tr>
      <w:tr w:rsidR="00D26A17" w14:paraId="2D232551" w14:textId="77777777" w:rsidTr="00587B7D">
        <w:tc>
          <w:tcPr>
            <w:tcW w:w="1469" w:type="dxa"/>
          </w:tcPr>
          <w:p w14:paraId="7F1D104C" w14:textId="77777777" w:rsidR="00D26A17" w:rsidRPr="00D26A17" w:rsidRDefault="00D26A17" w:rsidP="00D26A17">
            <w:pPr>
              <w:pStyle w:val="LDTextinhalt"/>
              <w:rPr>
                <w:sz w:val="20"/>
              </w:rPr>
            </w:pPr>
            <w:r w:rsidRPr="00D26A17">
              <w:rPr>
                <w:sz w:val="20"/>
              </w:rPr>
              <w:t>E1BAL</w:t>
            </w:r>
          </w:p>
        </w:tc>
        <w:tc>
          <w:tcPr>
            <w:tcW w:w="2500" w:type="dxa"/>
          </w:tcPr>
          <w:p w14:paraId="1907292D" w14:textId="77777777" w:rsidR="00D26A17" w:rsidRPr="00D26A17" w:rsidRDefault="00D26A17" w:rsidP="00D26A17">
            <w:pPr>
              <w:pStyle w:val="LDTextinhalt"/>
              <w:rPr>
                <w:sz w:val="20"/>
              </w:rPr>
            </w:pPr>
            <w:r w:rsidRPr="00D26A17">
              <w:rPr>
                <w:sz w:val="20"/>
              </w:rPr>
              <w:t>GYM</w:t>
            </w:r>
          </w:p>
        </w:tc>
        <w:tc>
          <w:tcPr>
            <w:tcW w:w="992" w:type="dxa"/>
          </w:tcPr>
          <w:p w14:paraId="42C356AC" w14:textId="77777777" w:rsidR="00D26A17" w:rsidRPr="00D26A17" w:rsidRDefault="00D26A17" w:rsidP="00D26A17">
            <w:pPr>
              <w:pStyle w:val="LDTextinhalt"/>
              <w:rPr>
                <w:sz w:val="20"/>
              </w:rPr>
            </w:pPr>
            <w:r w:rsidRPr="00D26A17">
              <w:rPr>
                <w:sz w:val="20"/>
              </w:rPr>
              <w:t xml:space="preserve">E1       </w:t>
            </w:r>
          </w:p>
        </w:tc>
        <w:tc>
          <w:tcPr>
            <w:tcW w:w="1985" w:type="dxa"/>
          </w:tcPr>
          <w:p w14:paraId="5AE0EE95" w14:textId="77777777" w:rsidR="00D26A17" w:rsidRPr="00D26A17" w:rsidRDefault="00D26A17" w:rsidP="00D26A17">
            <w:pPr>
              <w:pStyle w:val="LDTextinhalt"/>
              <w:rPr>
                <w:sz w:val="20"/>
              </w:rPr>
            </w:pPr>
            <w:r w:rsidRPr="00D26A17">
              <w:rPr>
                <w:sz w:val="20"/>
              </w:rPr>
              <w:t xml:space="preserve">BAL         </w:t>
            </w:r>
          </w:p>
        </w:tc>
        <w:tc>
          <w:tcPr>
            <w:tcW w:w="1984" w:type="dxa"/>
          </w:tcPr>
          <w:p w14:paraId="022DABC4" w14:textId="77777777" w:rsidR="00D26A17" w:rsidRPr="00D26A17" w:rsidRDefault="00D26A17" w:rsidP="00BB3997">
            <w:pPr>
              <w:pStyle w:val="LDTextinhalt"/>
              <w:rPr>
                <w:sz w:val="20"/>
              </w:rPr>
            </w:pPr>
            <w:r w:rsidRPr="00D26A17">
              <w:rPr>
                <w:sz w:val="20"/>
              </w:rPr>
              <w:t>Balkenhol, Hans</w:t>
            </w:r>
          </w:p>
        </w:tc>
      </w:tr>
    </w:tbl>
    <w:p w14:paraId="385B673A" w14:textId="77777777" w:rsidR="00C03999" w:rsidRPr="00C03999" w:rsidRDefault="00C03999" w:rsidP="00C03999">
      <w:pPr>
        <w:pStyle w:val="berschrift4"/>
        <w:rPr>
          <w:lang w:eastAsia="de-DE"/>
        </w:rPr>
      </w:pPr>
      <w:bookmarkStart w:id="16" w:name="_Toc426650698"/>
      <w:r>
        <w:rPr>
          <w:lang w:eastAsia="de-DE"/>
        </w:rPr>
        <w:t>Bericht Betriebestammblatt</w:t>
      </w:r>
      <w:bookmarkEnd w:id="16"/>
      <w:r>
        <w:rPr>
          <w:lang w:eastAsia="de-DE"/>
        </w:rPr>
        <w:t xml:space="preserve"> </w:t>
      </w:r>
    </w:p>
    <w:p w14:paraId="2593DB89" w14:textId="77777777" w:rsidR="00C03999" w:rsidRDefault="00D26A17" w:rsidP="00587B7D">
      <w:pPr>
        <w:pStyle w:val="LDTextinhalteingerckt"/>
      </w:pPr>
      <w:r>
        <w:t xml:space="preserve">In den Auswahllisten </w:t>
      </w:r>
      <w:r w:rsidR="00C03999" w:rsidRPr="00D26A17">
        <w:rPr>
          <w:b/>
          <w:bCs/>
        </w:rPr>
        <w:t xml:space="preserve">Branche </w:t>
      </w:r>
      <w:r w:rsidRPr="00D26A17">
        <w:t>und</w:t>
      </w:r>
      <w:r>
        <w:rPr>
          <w:b/>
          <w:bCs/>
        </w:rPr>
        <w:t xml:space="preserve"> Betrieb </w:t>
      </w:r>
      <w:r>
        <w:t xml:space="preserve">steht </w:t>
      </w:r>
      <w:r w:rsidR="00587B7D">
        <w:t xml:space="preserve">an erster Stelle </w:t>
      </w:r>
      <w:r>
        <w:t xml:space="preserve">standardmäßig der </w:t>
      </w:r>
      <w:r w:rsidR="00C03999">
        <w:t xml:space="preserve">Eintrag </w:t>
      </w:r>
      <w:r w:rsidR="00C03999" w:rsidRPr="00D26A17">
        <w:rPr>
          <w:rStyle w:val="LDMeneintrag"/>
        </w:rPr>
        <w:t>Alle</w:t>
      </w:r>
      <w:r>
        <w:t xml:space="preserve">. Die übrigen Einträge sind </w:t>
      </w:r>
      <w:r w:rsidR="00C03999">
        <w:t>alphabetisch aufsteigend sortiert</w:t>
      </w:r>
      <w:r>
        <w:t>.</w:t>
      </w:r>
    </w:p>
    <w:p w14:paraId="3459EAD7" w14:textId="77777777" w:rsidR="00C03999" w:rsidRDefault="00D26A17" w:rsidP="00587B7D">
      <w:pPr>
        <w:pStyle w:val="LDTextinhalteingerckt"/>
      </w:pPr>
      <w:r>
        <w:t xml:space="preserve">In der Auswahlliste </w:t>
      </w:r>
      <w:r w:rsidR="00C03999" w:rsidRPr="00D26A17">
        <w:rPr>
          <w:rStyle w:val="LDBedienelement"/>
        </w:rPr>
        <w:t>Ort</w:t>
      </w:r>
      <w:r w:rsidR="00C03999">
        <w:t xml:space="preserve"> </w:t>
      </w:r>
      <w:r>
        <w:t xml:space="preserve">steht </w:t>
      </w:r>
      <w:r w:rsidR="00BB3997">
        <w:t xml:space="preserve">an erster Stelle </w:t>
      </w:r>
      <w:r>
        <w:t xml:space="preserve">standardmäßig der Eintrag </w:t>
      </w:r>
      <w:r w:rsidRPr="00D26A17">
        <w:rPr>
          <w:rStyle w:val="LDMeneintrag"/>
        </w:rPr>
        <w:t>Alle</w:t>
      </w:r>
      <w:r>
        <w:t xml:space="preserve">. Die folgenden Orte </w:t>
      </w:r>
      <w:r w:rsidR="00BB3997">
        <w:br/>
      </w:r>
      <w:r w:rsidR="00C03999">
        <w:t xml:space="preserve">der schulinternen Betriebe </w:t>
      </w:r>
      <w:r>
        <w:t xml:space="preserve">sind </w:t>
      </w:r>
      <w:r w:rsidR="00C03999">
        <w:t>alphabetisch aufsteigend nach dem Ortsnamen sortiert</w:t>
      </w:r>
      <w:r w:rsidR="00BB3997">
        <w:t>. D</w:t>
      </w:r>
      <w:r w:rsidR="00C03999">
        <w:t>ie voran</w:t>
      </w:r>
      <w:r w:rsidR="00BB3997">
        <w:t>-</w:t>
      </w:r>
      <w:r w:rsidR="00C03999">
        <w:t xml:space="preserve">gestellte PLZ wird bei der Sortierung nicht berücksichtigt. </w:t>
      </w:r>
    </w:p>
    <w:p w14:paraId="78930C4C" w14:textId="77777777" w:rsidR="00C03999" w:rsidRDefault="00C03999" w:rsidP="00C03999">
      <w:pPr>
        <w:pStyle w:val="berschrift4"/>
      </w:pPr>
      <w:bookmarkStart w:id="17" w:name="_Toc426650699"/>
      <w:r>
        <w:t>Bericht Betriebe nach Branchen</w:t>
      </w:r>
      <w:bookmarkEnd w:id="17"/>
      <w:r>
        <w:t xml:space="preserve"> </w:t>
      </w:r>
    </w:p>
    <w:p w14:paraId="3C4BC9C7" w14:textId="77777777" w:rsidR="00D26A17" w:rsidRDefault="00D26A17" w:rsidP="00587B7D">
      <w:pPr>
        <w:pStyle w:val="LDTextinhalteingerckt"/>
      </w:pPr>
      <w:r>
        <w:t xml:space="preserve">In den Auswahllisten </w:t>
      </w:r>
      <w:r w:rsidRPr="00D26A17">
        <w:rPr>
          <w:b/>
          <w:bCs/>
        </w:rPr>
        <w:t xml:space="preserve">Branche </w:t>
      </w:r>
      <w:r>
        <w:t xml:space="preserve">steht </w:t>
      </w:r>
      <w:r w:rsidR="00BB3997">
        <w:t xml:space="preserve">an erster Stelle </w:t>
      </w:r>
      <w:r>
        <w:t xml:space="preserve">standardmäßig der Eintrag </w:t>
      </w:r>
      <w:r w:rsidRPr="00D26A17">
        <w:rPr>
          <w:rStyle w:val="LDMeneintrag"/>
        </w:rPr>
        <w:t>Alle</w:t>
      </w:r>
      <w:r>
        <w:t>. Die übrigen Einträge sind alphabetisch aufsteigend sortiert.</w:t>
      </w:r>
    </w:p>
    <w:p w14:paraId="4288AF09" w14:textId="77777777" w:rsidR="00C03999" w:rsidRDefault="00D26A17" w:rsidP="00587B7D">
      <w:pPr>
        <w:pStyle w:val="LDTextinhalteingerckt"/>
      </w:pPr>
      <w:r>
        <w:t xml:space="preserve">In der Auswahlliste </w:t>
      </w:r>
      <w:r w:rsidRPr="00D26A17">
        <w:rPr>
          <w:rStyle w:val="LDBedienelement"/>
        </w:rPr>
        <w:t>Ort</w:t>
      </w:r>
      <w:r>
        <w:t xml:space="preserve"> steht </w:t>
      </w:r>
      <w:r w:rsidR="00BB3997">
        <w:t xml:space="preserve">an erster Stelle </w:t>
      </w:r>
      <w:r>
        <w:t xml:space="preserve">standardmäßig der Eintrag </w:t>
      </w:r>
      <w:r w:rsidRPr="00D26A17">
        <w:rPr>
          <w:rStyle w:val="LDMeneintrag"/>
        </w:rPr>
        <w:t>Alle</w:t>
      </w:r>
      <w:r>
        <w:t xml:space="preserve">. Die folgenden Orte </w:t>
      </w:r>
      <w:r w:rsidR="00BB3997">
        <w:br/>
      </w:r>
      <w:r>
        <w:t>der schulinternen Betriebe sind alphabetisch aufsteigend nach dem Ortsnamen sortiert</w:t>
      </w:r>
      <w:r w:rsidR="00BB3997">
        <w:t>. D</w:t>
      </w:r>
      <w:r>
        <w:t>ie voran</w:t>
      </w:r>
      <w:r w:rsidR="00BB3997">
        <w:t>-</w:t>
      </w:r>
      <w:r>
        <w:t>gestellte PLZ wird bei der Sortierung nicht berücksichtigt</w:t>
      </w:r>
      <w:r w:rsidR="00BB3997">
        <w:t>.</w:t>
      </w:r>
    </w:p>
    <w:p w14:paraId="10AFBAA6" w14:textId="77777777" w:rsidR="00C03999" w:rsidRDefault="00C03999" w:rsidP="00C03999">
      <w:pPr>
        <w:pStyle w:val="berschrift4"/>
      </w:pPr>
      <w:bookmarkStart w:id="18" w:name="_Toc426650700"/>
      <w:r>
        <w:t>Bericht Leistungshistorie</w:t>
      </w:r>
      <w:bookmarkEnd w:id="18"/>
      <w:r>
        <w:t xml:space="preserve"> </w:t>
      </w:r>
    </w:p>
    <w:p w14:paraId="409825A2" w14:textId="77777777" w:rsidR="00C03999" w:rsidRPr="00C03999" w:rsidRDefault="00C03999" w:rsidP="00587B7D">
      <w:pPr>
        <w:pStyle w:val="LDTextinhalteingerckt"/>
      </w:pPr>
      <w:r>
        <w:t xml:space="preserve">Ein inaktiver Lehrer wird </w:t>
      </w:r>
      <w:r w:rsidR="00D26A17" w:rsidRPr="00C03999">
        <w:t xml:space="preserve">für ein früheres Halbjahr </w:t>
      </w:r>
      <w:r w:rsidRPr="00C03999">
        <w:t>mit dem Kürzel angezeigt</w:t>
      </w:r>
      <w:r w:rsidR="00BB3997">
        <w:t>.</w:t>
      </w:r>
    </w:p>
    <w:p w14:paraId="27E87B97" w14:textId="77777777" w:rsidR="00C03999" w:rsidRDefault="00C03999" w:rsidP="00C03999">
      <w:pPr>
        <w:pStyle w:val="berschrift4"/>
      </w:pPr>
      <w:bookmarkStart w:id="19" w:name="_Toc426650701"/>
      <w:r>
        <w:t>Bericht L</w:t>
      </w:r>
      <w:r w:rsidR="00A16C66">
        <w:t>e</w:t>
      </w:r>
      <w:r>
        <w:t xml:space="preserve">istungshistorie </w:t>
      </w:r>
      <w:r w:rsidR="00BB3997">
        <w:t>A3</w:t>
      </w:r>
      <w:bookmarkEnd w:id="19"/>
    </w:p>
    <w:p w14:paraId="1CDA0B20" w14:textId="77777777" w:rsidR="00D26A17" w:rsidRPr="00C03999" w:rsidRDefault="00D26A17" w:rsidP="00587B7D">
      <w:pPr>
        <w:pStyle w:val="LDTextinhalteingerckt"/>
      </w:pPr>
      <w:r>
        <w:t xml:space="preserve">Ein inaktiver Lehrer wird </w:t>
      </w:r>
      <w:r w:rsidRPr="00C03999">
        <w:t>für ein früheres Halbjahr mit dem Kürzel angezeigt</w:t>
      </w:r>
      <w:r w:rsidR="00BB3997">
        <w:t>.</w:t>
      </w:r>
    </w:p>
    <w:p w14:paraId="73E99819" w14:textId="77777777" w:rsidR="00C03999" w:rsidRPr="00C03999" w:rsidRDefault="00C03999" w:rsidP="00C03999">
      <w:pPr>
        <w:pStyle w:val="berschrift4"/>
      </w:pPr>
      <w:bookmarkStart w:id="20" w:name="_Toc426650702"/>
      <w:r>
        <w:t>Bericht Schüler-Historie</w:t>
      </w:r>
      <w:bookmarkEnd w:id="20"/>
      <w:r>
        <w:t xml:space="preserve"> </w:t>
      </w:r>
    </w:p>
    <w:p w14:paraId="637CF03D" w14:textId="77777777" w:rsidR="00D26A17" w:rsidRDefault="00BB3997" w:rsidP="00587B7D">
      <w:pPr>
        <w:pStyle w:val="LDTextinhalteingerckt"/>
      </w:pPr>
      <w:r>
        <w:t xml:space="preserve">Ein inaktiver Lehrer wird </w:t>
      </w:r>
      <w:r w:rsidRPr="00C03999">
        <w:t>für ein früheres Halbjahr mit dem Kürzel angezeigt</w:t>
      </w:r>
    </w:p>
    <w:p w14:paraId="4B19496C" w14:textId="77777777" w:rsidR="005C48C1" w:rsidRDefault="005C48C1" w:rsidP="005C48C1">
      <w:pPr>
        <w:pStyle w:val="LDAuflistungHandlungen"/>
        <w:numPr>
          <w:ilvl w:val="0"/>
          <w:numId w:val="0"/>
        </w:numPr>
        <w:ind w:left="993"/>
      </w:pPr>
    </w:p>
    <w:p w14:paraId="24229857" w14:textId="77777777" w:rsidR="00BB3997" w:rsidRDefault="00BB3997" w:rsidP="005C48C1">
      <w:pPr>
        <w:pStyle w:val="LDAuflistungHandlungen"/>
        <w:numPr>
          <w:ilvl w:val="0"/>
          <w:numId w:val="0"/>
        </w:numPr>
        <w:ind w:left="993"/>
      </w:pPr>
    </w:p>
    <w:p w14:paraId="5E3B0EDB" w14:textId="77777777" w:rsidR="00FD576B" w:rsidRDefault="00FD576B" w:rsidP="00416E91">
      <w:pPr>
        <w:pStyle w:val="berschrift2"/>
      </w:pPr>
      <w:bookmarkStart w:id="21" w:name="_Toc426650703"/>
      <w:r>
        <w:t>Ausblick auf Release 1</w:t>
      </w:r>
      <w:r w:rsidR="000F4FD5">
        <w:t>9</w:t>
      </w:r>
      <w:r>
        <w:t xml:space="preserve"> im </w:t>
      </w:r>
      <w:r w:rsidR="000F4FD5">
        <w:t xml:space="preserve">Oktober </w:t>
      </w:r>
      <w:r>
        <w:t>2015</w:t>
      </w:r>
      <w:bookmarkEnd w:id="21"/>
    </w:p>
    <w:p w14:paraId="1AB5CBD1" w14:textId="77777777" w:rsidR="00E57B34" w:rsidRPr="00815E35" w:rsidRDefault="00E57B34" w:rsidP="0043259B">
      <w:pPr>
        <w:pStyle w:val="LDAuflistungHandlungen"/>
      </w:pPr>
      <w:r>
        <w:t>Überarbeitung der Seiten für die Aufnahme und Bearbeitung von Kandidaten</w:t>
      </w:r>
      <w:r w:rsidR="00BB3997">
        <w:t>.</w:t>
      </w:r>
    </w:p>
    <w:sectPr w:rsidR="00E57B34" w:rsidRPr="00815E35" w:rsidSect="00BB399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2835" w:right="849" w:bottom="1134" w:left="141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0564D0" w14:textId="77777777" w:rsidR="00416E91" w:rsidRDefault="00416E91">
      <w:r>
        <w:separator/>
      </w:r>
    </w:p>
  </w:endnote>
  <w:endnote w:type="continuationSeparator" w:id="0">
    <w:p w14:paraId="25F97DE5" w14:textId="77777777" w:rsidR="00416E91" w:rsidRDefault="00416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3A8344" w14:textId="77777777" w:rsidR="00416E91" w:rsidRDefault="00416E91" w:rsidP="00C11730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62CAB3F9" w14:textId="77777777" w:rsidR="00416E91" w:rsidRDefault="00416E91" w:rsidP="0081737A">
    <w:pPr>
      <w:pStyle w:val="Fuzeil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8FC31D" w14:textId="77777777" w:rsidR="00416E91" w:rsidRDefault="00416E91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FILENAME   \* MERGEFORMAT </w:instrText>
    </w:r>
    <w:r>
      <w:rPr>
        <w:rFonts w:cs="Arial"/>
        <w:color w:val="7F7F7F"/>
        <w:sz w:val="18"/>
        <w:szCs w:val="18"/>
      </w:rPr>
      <w:fldChar w:fldCharType="separate"/>
    </w:r>
    <w:r>
      <w:rPr>
        <w:rFonts w:cs="Arial"/>
        <w:noProof/>
        <w:color w:val="7F7F7F"/>
        <w:sz w:val="18"/>
        <w:szCs w:val="18"/>
      </w:rPr>
      <w:t>Änderungen mit Release 18.docx</w:t>
    </w:r>
    <w:r>
      <w:rPr>
        <w:rFonts w:cs="Arial"/>
        <w:color w:val="7F7F7F"/>
        <w:sz w:val="18"/>
        <w:szCs w:val="18"/>
      </w:rPr>
      <w:fldChar w:fldCharType="end"/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PAGE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345DBB">
      <w:rPr>
        <w:rFonts w:cs="Arial"/>
        <w:noProof/>
        <w:color w:val="7F7F7F"/>
        <w:sz w:val="18"/>
        <w:szCs w:val="18"/>
      </w:rPr>
      <w:t>2</w:t>
    </w:r>
    <w:r>
      <w:rPr>
        <w:rFonts w:cs="Arial"/>
        <w:color w:val="7F7F7F"/>
        <w:sz w:val="18"/>
        <w:szCs w:val="18"/>
      </w:rPr>
      <w:fldChar w:fldCharType="end"/>
    </w:r>
    <w:r>
      <w:rPr>
        <w:rFonts w:cs="Arial"/>
        <w:color w:val="7F7F7F"/>
        <w:sz w:val="18"/>
        <w:szCs w:val="18"/>
      </w:rPr>
      <w:t xml:space="preserve"> von </w:t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NUMPAGES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345DBB">
      <w:rPr>
        <w:rFonts w:cs="Arial"/>
        <w:noProof/>
        <w:color w:val="7F7F7F"/>
        <w:sz w:val="18"/>
        <w:szCs w:val="18"/>
      </w:rPr>
      <w:t>5</w:t>
    </w:r>
    <w:r>
      <w:rPr>
        <w:rFonts w:cs="Arial"/>
        <w:color w:val="7F7F7F"/>
        <w:sz w:val="18"/>
        <w:szCs w:val="18"/>
      </w:rPr>
      <w:fldChar w:fldCharType="end"/>
    </w:r>
  </w:p>
  <w:p w14:paraId="673D0D32" w14:textId="4058EA2D" w:rsidR="00416E91" w:rsidRPr="009B07AD" w:rsidRDefault="00416E91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 xml:space="preserve">Version </w:t>
    </w:r>
    <w:r w:rsidR="006A40D7">
      <w:rPr>
        <w:rFonts w:cs="Arial"/>
        <w:color w:val="7F7F7F"/>
        <w:sz w:val="18"/>
        <w:szCs w:val="18"/>
      </w:rPr>
      <w:t>1</w:t>
    </w:r>
    <w:r w:rsidR="00BB3997">
      <w:rPr>
        <w:rFonts w:cs="Arial"/>
        <w:color w:val="7F7F7F"/>
        <w:sz w:val="18"/>
        <w:szCs w:val="18"/>
      </w:rPr>
      <w:t>.</w:t>
    </w:r>
    <w:r w:rsidR="00345DBB">
      <w:rPr>
        <w:rFonts w:cs="Arial"/>
        <w:color w:val="7F7F7F"/>
        <w:sz w:val="18"/>
        <w:szCs w:val="18"/>
      </w:rPr>
      <w:t>2</w:t>
    </w:r>
    <w:r>
      <w:rPr>
        <w:rFonts w:cs="Arial"/>
        <w:color w:val="7F7F7F"/>
        <w:sz w:val="18"/>
        <w:szCs w:val="18"/>
      </w:rPr>
      <w:t xml:space="preserve">  -  </w:t>
    </w:r>
    <w:r w:rsidRPr="009B07AD">
      <w:rPr>
        <w:rFonts w:cs="Arial"/>
        <w:color w:val="7F7F7F"/>
        <w:sz w:val="18"/>
        <w:szCs w:val="18"/>
      </w:rPr>
      <w:t xml:space="preserve">Stand: </w:t>
    </w:r>
    <w:r w:rsidR="00345DBB">
      <w:rPr>
        <w:rFonts w:cs="Arial"/>
        <w:color w:val="7F7F7F"/>
        <w:sz w:val="18"/>
        <w:szCs w:val="18"/>
      </w:rPr>
      <w:t>10</w:t>
    </w:r>
    <w:bookmarkStart w:id="22" w:name="_GoBack"/>
    <w:bookmarkEnd w:id="22"/>
    <w:r w:rsidR="00BB3997">
      <w:rPr>
        <w:rFonts w:cs="Arial"/>
        <w:color w:val="7F7F7F"/>
        <w:sz w:val="18"/>
        <w:szCs w:val="18"/>
      </w:rPr>
      <w:t>.08.</w:t>
    </w:r>
    <w:r>
      <w:rPr>
        <w:rFonts w:cs="Arial"/>
        <w:color w:val="7F7F7F"/>
        <w:sz w:val="18"/>
        <w:szCs w:val="18"/>
      </w:rPr>
      <w:t>2015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F2ECD3" w14:textId="77777777" w:rsidR="006A40D7" w:rsidRDefault="006A40D7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3012F4" w14:textId="77777777" w:rsidR="00416E91" w:rsidRDefault="00416E91">
      <w:r>
        <w:separator/>
      </w:r>
    </w:p>
  </w:footnote>
  <w:footnote w:type="continuationSeparator" w:id="0">
    <w:p w14:paraId="4B53E1AC" w14:textId="77777777" w:rsidR="00416E91" w:rsidRDefault="00416E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54F73C" w14:textId="77777777" w:rsidR="006A40D7" w:rsidRDefault="006A40D7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A732C4" w14:textId="77777777" w:rsidR="00416E91" w:rsidRDefault="00416E91">
    <w:pPr>
      <w:pStyle w:val="Kopfzeile"/>
    </w:pPr>
  </w:p>
  <w:p w14:paraId="54533EC7" w14:textId="77777777" w:rsidR="00416E91" w:rsidRDefault="00416E91" w:rsidP="002F05C7">
    <w:pPr>
      <w:pStyle w:val="Kopfzeile"/>
    </w:pPr>
    <w:r w:rsidRPr="00C82896">
      <w:rPr>
        <w:noProof/>
        <w:lang w:eastAsia="de-DE"/>
      </w:rPr>
      <w:drawing>
        <wp:anchor distT="0" distB="0" distL="114300" distR="114300" simplePos="0" relativeHeight="251661312" behindDoc="1" locked="0" layoutInCell="1" allowOverlap="1" wp14:anchorId="08AFB8E3" wp14:editId="58548D64">
          <wp:simplePos x="0" y="0"/>
          <wp:positionH relativeFrom="page">
            <wp:posOffset>781685</wp:posOffset>
          </wp:positionH>
          <wp:positionV relativeFrom="page">
            <wp:posOffset>1011555</wp:posOffset>
          </wp:positionV>
          <wp:extent cx="928370" cy="194310"/>
          <wp:effectExtent l="0" t="0" r="5080" b="0"/>
          <wp:wrapTight wrapText="bothSides">
            <wp:wrapPolygon edited="0">
              <wp:start x="17286" y="0"/>
              <wp:lineTo x="0" y="0"/>
              <wp:lineTo x="0" y="19059"/>
              <wp:lineTo x="21275" y="19059"/>
              <wp:lineTo x="21275" y="2118"/>
              <wp:lineTo x="19502" y="0"/>
              <wp:lineTo x="17286" y="0"/>
            </wp:wrapPolygon>
          </wp:wrapTight>
          <wp:docPr id="10" name="Bild 10" descr="BL_Logo_2010_4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0" descr="BL_Logo_2010_4c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370" cy="194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2896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EC1269F" wp14:editId="12F36DD1">
              <wp:simplePos x="0" y="0"/>
              <wp:positionH relativeFrom="page">
                <wp:posOffset>781685</wp:posOffset>
              </wp:positionH>
              <wp:positionV relativeFrom="page">
                <wp:posOffset>494030</wp:posOffset>
              </wp:positionV>
              <wp:extent cx="5381625" cy="543560"/>
              <wp:effectExtent l="0" t="0" r="9525" b="8890"/>
              <wp:wrapTight wrapText="bothSides">
                <wp:wrapPolygon edited="0">
                  <wp:start x="0" y="0"/>
                  <wp:lineTo x="0" y="21196"/>
                  <wp:lineTo x="21562" y="21196"/>
                  <wp:lineTo x="21562" y="0"/>
                  <wp:lineTo x="0" y="0"/>
                </wp:wrapPolygon>
              </wp:wrapTight>
              <wp:docPr id="9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1625" cy="543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0A6915" w14:textId="77777777" w:rsidR="00416E91" w:rsidRPr="004C12E9" w:rsidRDefault="00416E91" w:rsidP="002F05C7">
                          <w:pP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</w:pP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HKM Zentralstelle eGove</w:t>
                          </w: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r</w:t>
                          </w: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 xml:space="preserve">nment-Verfahren </w:t>
                          </w: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br/>
                            <w:t>und Geschäftsprozessmanagement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61.55pt;margin-top:38.9pt;width:423.75pt;height:42.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" filled="f" stroked="f">
              <v:textbox inset="0,0,0,0">
                <w:txbxContent>
                  <w:p w14:paraId="6C0A6915" w14:textId="77777777" w:rsidR="00416E91" w:rsidRPr="004C12E9" w:rsidRDefault="00416E91" w:rsidP="002F05C7">
                    <w:pP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</w:pP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HKM Zentralstelle eGove</w:t>
                    </w: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r</w:t>
                    </w: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 xml:space="preserve">nment-Verfahren </w:t>
                    </w: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br/>
                      <w:t>und Geschäftsprozessmanagement</w:t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  <w:r w:rsidRPr="00C82896"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FC8AC6A" wp14:editId="708B2EE7">
              <wp:simplePos x="0" y="0"/>
              <wp:positionH relativeFrom="page">
                <wp:posOffset>4445</wp:posOffset>
              </wp:positionH>
              <wp:positionV relativeFrom="page">
                <wp:posOffset>602615</wp:posOffset>
              </wp:positionV>
              <wp:extent cx="359410" cy="3282950"/>
              <wp:effectExtent l="0" t="0" r="2540" b="0"/>
              <wp:wrapTight wrapText="bothSides">
                <wp:wrapPolygon edited="0">
                  <wp:start x="0" y="0"/>
                  <wp:lineTo x="0" y="2381"/>
                  <wp:lineTo x="10304" y="4011"/>
                  <wp:lineTo x="0" y="5014"/>
                  <wp:lineTo x="0" y="7395"/>
                  <wp:lineTo x="10304" y="8022"/>
                  <wp:lineTo x="0" y="9776"/>
                  <wp:lineTo x="0" y="12158"/>
                  <wp:lineTo x="10304" y="14038"/>
                  <wp:lineTo x="0" y="14414"/>
                  <wp:lineTo x="0" y="16921"/>
                  <wp:lineTo x="10304" y="18049"/>
                  <wp:lineTo x="0" y="19177"/>
                  <wp:lineTo x="0" y="21433"/>
                  <wp:lineTo x="20608" y="21433"/>
                  <wp:lineTo x="20608" y="19177"/>
                  <wp:lineTo x="10304" y="18049"/>
                  <wp:lineTo x="20608" y="16921"/>
                  <wp:lineTo x="20608" y="14414"/>
                  <wp:lineTo x="10304" y="14038"/>
                  <wp:lineTo x="20608" y="12158"/>
                  <wp:lineTo x="20608" y="9776"/>
                  <wp:lineTo x="10304" y="8022"/>
                  <wp:lineTo x="20608" y="7395"/>
                  <wp:lineTo x="20608" y="5014"/>
                  <wp:lineTo x="10304" y="4011"/>
                  <wp:lineTo x="20608" y="2381"/>
                  <wp:lineTo x="20608" y="0"/>
                  <wp:lineTo x="0" y="0"/>
                </wp:wrapPolygon>
              </wp:wrapTight>
              <wp:docPr id="15" name="Gruppieren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9410" cy="3282950"/>
                        <a:chOff x="0" y="0"/>
                        <a:chExt cx="360045" cy="3284116"/>
                      </a:xfrm>
                    </wpg:grpSpPr>
                    <wps:wsp>
                      <wps:cNvPr id="1" name="Rectangle 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2" name="Rectangle 15"/>
                      <wps:cNvSpPr>
                        <a:spLocks noChangeArrowheads="1"/>
                      </wps:cNvSpPr>
                      <wps:spPr bwMode="auto">
                        <a:xfrm>
                          <a:off x="0" y="763675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3" name="Rectangle 16"/>
                      <wps:cNvSpPr>
                        <a:spLocks noChangeArrowheads="1"/>
                      </wps:cNvSpPr>
                      <wps:spPr bwMode="auto">
                        <a:xfrm>
                          <a:off x="0" y="1482132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4" name="Rectangle 17"/>
                      <wps:cNvSpPr>
                        <a:spLocks noChangeArrowheads="1"/>
                      </wps:cNvSpPr>
                      <wps:spPr bwMode="auto">
                        <a:xfrm>
                          <a:off x="0" y="2205614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5" name="Rectangle 18"/>
                      <wps:cNvSpPr>
                        <a:spLocks noChangeArrowheads="1"/>
                      </wps:cNvSpPr>
                      <wps:spPr bwMode="auto">
                        <a:xfrm>
                          <a:off x="0" y="2924071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ieren 15" o:spid="_x0000_s1026" style="position:absolute;margin-left:.35pt;margin-top:47.45pt;width:28.3pt;height:258.5pt;z-index:251659264;mso-position-horizontal-relative:page;mso-position-vertical-relative:page;mso-width-relative:margin;mso-height-relative:margin" coordsize="3600,32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">
              <v:rect id="Rectangle 5" o:spid="_x0000_s1027" style="position:absolute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EoIMAA&#10;AADaAAAADwAAAGRycy9kb3ducmV2LnhtbERPTYvCMBC9L/gfwgje1lSXFalG0eKih73oCl6HZkyL&#10;zaQ2sdb99RtB2NPweJ8zX3a2Ei01vnSsYDRMQBDnTpdsFBx/vt6nIHxA1lg5JgUP8rBc9N7mmGp3&#10;5z21h2BEDGGfooIihDqV0ucFWfRDVxNH7uwaiyHCxkjd4D2G20qOk2QiLZYcGwqsKSsovxxuVkF7&#10;uW4/8WPzyCbr+vfbn5wx2U6pQb9bzUAE6sK/+OXe6Tgfnq88r1z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jEoIMAAAADaAAAADwAAAAAAAAAAAAAAAACYAgAAZHJzL2Rvd25y&#10;ZXYueG1sUEsFBgAAAAAEAAQA9QAAAIUDAAAAAA==&#10;" fillcolor="#d20000" stroked="f" strokecolor="#4a7ebb" strokeweight="1.5pt">
                <v:shadow opacity="22938f" offset="0"/>
                <v:textbox inset=",7.2pt,,7.2pt"/>
              </v:rect>
              <v:rect id="Rectangle 15" o:spid="_x0000_s1028" style="position:absolute;top:7636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O2V8MA&#10;AADaAAAADwAAAGRycy9kb3ducmV2LnhtbESPT4vCMBTE7wt+h/AEb2uqokjXKFp2WQ9e/AN7fTTP&#10;tNi8dJtsrfvpjSB4HGbmN8xi1dlKtNT40rGC0TABQZw7XbJRcDp+vc9B+ICssXJMCm7kYbXsvS0w&#10;1e7Ke2oPwYgIYZ+igiKEOpXS5wVZ9ENXE0fv7BqLIcrGSN3gNcJtJcdJMpMWS44LBdaUFZRfDn9W&#10;QXv5/Z7i5POWzTb1/87/OGOyrVKDfrf+ABGoC6/ws73VCsbwuBJvgF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O2V8MAAADaAAAADwAAAAAAAAAAAAAAAACYAgAAZHJzL2Rv&#10;d25yZXYueG1sUEsFBgAAAAAEAAQA9QAAAIgDAAAAAA==&#10;" fillcolor="#d20000" stroked="f" strokecolor="#4a7ebb" strokeweight="1.5pt">
                <v:shadow opacity="22938f" offset="0"/>
                <v:textbox inset=",7.2pt,,7.2pt"/>
              </v:rect>
              <v:rect id="Rectangle 16" o:spid="_x0000_s1029" style="position:absolute;top:14821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8TzMQA&#10;AADaAAAADwAAAGRycy9kb3ducmV2LnhtbESPQWvCQBSE74X+h+UVems2VZSSugYbLHroRVvo9ZF9&#10;bkKyb2N2jdFf7xaEHoeZ+YZZ5KNtxUC9rx0reE1SEMSl0zUbBT/fny9vIHxA1tg6JgUX8pAvHx8W&#10;mGl35h0N+2BEhLDPUEEVQpdJ6cuKLPrEdcTRO7jeYoiyN1L3eI5w28pJms6lxZrjQoUdFRWVzf5k&#10;FQzNcTPD6fpSzD+665f/dcYUW6Wen8bVO4hAY/gP39tbrWAKf1fiDZ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2vE8z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7" o:spid="_x0000_s1030" style="position:absolute;top:22056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aLuMQA&#10;AADaAAAADwAAAGRycy9kb3ducmV2LnhtbESPT2vCQBTE70K/w/IK3nTTP4rErFJDpR56qQpeH9nn&#10;JiT7Nma3MfbTdwtCj8PM/IbJ1oNtRE+drxwreJomIIgLpys2Co6H7WQBwgdkjY1jUnAjD+vVwyjD&#10;VLsrf1G/D0ZECPsUFZQhtKmUvijJop+6ljh6Z9dZDFF2RuoOrxFuG/mcJHNpseK4UGJLeUlFvf+2&#10;Cvr68jHDl/dbPt+0P5/+5IzJd0qNH4e3JYhAQ/gP39s7reAV/q7EG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Gi7j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8" o:spid="_x0000_s1031" style="position:absolute;top:29240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ouI8QA&#10;AADaAAAADwAAAGRycy9kb3ducmV2LnhtbESPQWvCQBSE7wX/w/KE3pqNFkWia9DQUg+91ApeH9nn&#10;JiT7Nma3MfbXdwuFHoeZ+YbZ5KNtxUC9rx0rmCUpCOLS6ZqNgtPn69MKhA/IGlvHpOBOHvLt5GGD&#10;mXY3/qDhGIyIEPYZKqhC6DIpfVmRRZ+4jjh6F9dbDFH2RuoebxFuWzlP06W0WHNcqLCjoqKyOX5Z&#10;BUNzfVvg88u9WO6773d/dsYUB6Uep+NuDSLQGP7Df+2DVrCA3yvxBsjt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0KLiP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w10:wrap type="tight" anchorx="page" anchory="page"/>
            </v:group>
          </w:pict>
        </mc:Fallback>
      </mc:AlternateContent>
    </w:r>
  </w:p>
  <w:p w14:paraId="666E3B78" w14:textId="77777777" w:rsidR="00416E91" w:rsidRDefault="00220694">
    <w:pPr>
      <w:pStyle w:val="Kopfzeile"/>
    </w:pPr>
    <w:r w:rsidRPr="00C82896">
      <w:rPr>
        <w:noProof/>
        <w:lang w:eastAsia="de-DE"/>
      </w:rPr>
      <w:drawing>
        <wp:anchor distT="0" distB="0" distL="114300" distR="114300" simplePos="0" relativeHeight="251662336" behindDoc="0" locked="0" layoutInCell="1" allowOverlap="1" wp14:anchorId="2693504D" wp14:editId="7C7C6187">
          <wp:simplePos x="0" y="0"/>
          <wp:positionH relativeFrom="column">
            <wp:posOffset>5310174</wp:posOffset>
          </wp:positionH>
          <wp:positionV relativeFrom="page">
            <wp:posOffset>545465</wp:posOffset>
          </wp:positionV>
          <wp:extent cx="820420" cy="1061720"/>
          <wp:effectExtent l="0" t="0" r="0" b="5080"/>
          <wp:wrapNone/>
          <wp:docPr id="11" name="Bild 1" descr="HM_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HM_4C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0420" cy="1061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453864" w14:textId="77777777" w:rsidR="006A40D7" w:rsidRDefault="006A40D7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0pt;height:24pt" o:bullet="t">
        <v:imagedata r:id="rId1" o:title="info1"/>
      </v:shape>
    </w:pict>
  </w:numPicBullet>
  <w:numPicBullet w:numPicBulletId="1">
    <w:pict>
      <v:shape id="_x0000_i1027" type="#_x0000_t75" style="width:43.5pt;height:32.25pt" o:bullet="t">
        <v:imagedata r:id="rId2" o:title="ausrufezeichen_klein"/>
      </v:shape>
    </w:pict>
  </w:numPicBullet>
  <w:numPicBullet w:numPicBulletId="2">
    <w:pict>
      <v:shape id="_x0000_i1028" type="#_x0000_t75" style="width:33.75pt;height:13.5pt" o:bullet="t">
        <v:imagedata r:id="rId3" o:title="LUSD Tipp"/>
      </v:shape>
    </w:pict>
  </w:numPicBullet>
  <w:numPicBullet w:numPicBulletId="3">
    <w:pict>
      <v:shape id="_x0000_i1029" type="#_x0000_t75" style="width:28.5pt;height:15.75pt" o:bullet="t">
        <v:imagedata r:id="rId4" o:title="Unbenannt"/>
      </v:shape>
    </w:pict>
  </w:numPicBullet>
  <w:numPicBullet w:numPicBulletId="4">
    <w:pict>
      <v:shape id="_x0000_i1030" type="#_x0000_t75" style="width:30pt;height:24pt" o:bullet="t">
        <v:imagedata r:id="rId5" o:title="info1"/>
      </v:shape>
    </w:pict>
  </w:numPicBullet>
  <w:numPicBullet w:numPicBulletId="5">
    <w:pict>
      <v:shape id="_x0000_i1031" type="#_x0000_t75" style="width:681.75pt;height:681.75pt" o:bullet="t">
        <v:imagedata r:id="rId6" o:title="task"/>
      </v:shape>
    </w:pict>
  </w:numPicBullet>
  <w:abstractNum w:abstractNumId="0">
    <w:nsid w:val="FFFFFF7C"/>
    <w:multiLevelType w:val="singleLevel"/>
    <w:tmpl w:val="AFB891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584E19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54C4B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33CBB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1BFAB3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99E23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58240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EBAF6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7C49C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E3C1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CFA1064"/>
    <w:multiLevelType w:val="multilevel"/>
    <w:tmpl w:val="C6EAA618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576" w:hanging="576"/>
      </w:pPr>
    </w:lvl>
    <w:lvl w:ilvl="2">
      <w:start w:val="1"/>
      <w:numFmt w:val="decimal"/>
      <w:pStyle w:val="berschrift4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1">
    <w:nsid w:val="0F06098D"/>
    <w:multiLevelType w:val="hybridMultilevel"/>
    <w:tmpl w:val="BD40C000"/>
    <w:lvl w:ilvl="0" w:tplc="2084E188">
      <w:numFmt w:val="bullet"/>
      <w:lvlText w:val="-"/>
      <w:lvlJc w:val="left"/>
      <w:pPr>
        <w:ind w:left="1065" w:hanging="360"/>
      </w:pPr>
      <w:rPr>
        <w:rFonts w:ascii="Calibri" w:eastAsia="Calibri" w:hAnsi="Calibri" w:cs="Calibri" w:hint="default"/>
        <w:b/>
      </w:rPr>
    </w:lvl>
    <w:lvl w:ilvl="1" w:tplc="0407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1482707B"/>
    <w:multiLevelType w:val="hybridMultilevel"/>
    <w:tmpl w:val="47086506"/>
    <w:lvl w:ilvl="0" w:tplc="583C633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614310A"/>
    <w:multiLevelType w:val="hybridMultilevel"/>
    <w:tmpl w:val="ADCCECA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9453121"/>
    <w:multiLevelType w:val="hybridMultilevel"/>
    <w:tmpl w:val="47086506"/>
    <w:lvl w:ilvl="0" w:tplc="583C633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5A73B5C"/>
    <w:multiLevelType w:val="hybridMultilevel"/>
    <w:tmpl w:val="E716D99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82C6444"/>
    <w:multiLevelType w:val="hybridMultilevel"/>
    <w:tmpl w:val="402ADD0C"/>
    <w:lvl w:ilvl="0" w:tplc="D8442DF8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cs="Wingdings" w:hint="default"/>
      </w:rPr>
    </w:lvl>
  </w:abstractNum>
  <w:abstractNum w:abstractNumId="17">
    <w:nsid w:val="347C2F32"/>
    <w:multiLevelType w:val="hybridMultilevel"/>
    <w:tmpl w:val="2D78C506"/>
    <w:lvl w:ilvl="0" w:tplc="E26E36A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AC96F36"/>
    <w:multiLevelType w:val="hybridMultilevel"/>
    <w:tmpl w:val="503A31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21170C"/>
    <w:multiLevelType w:val="hybridMultilevel"/>
    <w:tmpl w:val="07F00436"/>
    <w:lvl w:ilvl="0" w:tplc="C7DA82C8">
      <w:start w:val="1"/>
      <w:numFmt w:val="bullet"/>
      <w:pStyle w:val="LDAchtung"/>
      <w:lvlText w:val=""/>
      <w:lvlPicBulletId w:val="1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>
    <w:nsid w:val="3BAF79E9"/>
    <w:multiLevelType w:val="hybridMultilevel"/>
    <w:tmpl w:val="5DEEDBAC"/>
    <w:lvl w:ilvl="0" w:tplc="2C68F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BF26A28"/>
    <w:multiLevelType w:val="hybridMultilevel"/>
    <w:tmpl w:val="10FE2E2E"/>
    <w:lvl w:ilvl="0" w:tplc="7DF4696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03A2875"/>
    <w:multiLevelType w:val="hybridMultilevel"/>
    <w:tmpl w:val="18F035A8"/>
    <w:lvl w:ilvl="0" w:tplc="2C68FA8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04A2B05"/>
    <w:multiLevelType w:val="hybridMultilevel"/>
    <w:tmpl w:val="EC889B5E"/>
    <w:lvl w:ilvl="0" w:tplc="EF88FB42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>
    <w:nsid w:val="428B0F8A"/>
    <w:multiLevelType w:val="hybridMultilevel"/>
    <w:tmpl w:val="47086506"/>
    <w:lvl w:ilvl="0" w:tplc="583C633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2BF54AA"/>
    <w:multiLevelType w:val="hybridMultilevel"/>
    <w:tmpl w:val="7B6C56C8"/>
    <w:lvl w:ilvl="0" w:tplc="07269494">
      <w:start w:val="1"/>
      <w:numFmt w:val="bullet"/>
      <w:pStyle w:val="LDAufgabenliste"/>
      <w:lvlText w:val=""/>
      <w:lvlPicBulletId w:val="5"/>
      <w:lvlJc w:val="left"/>
      <w:pPr>
        <w:ind w:left="1571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>
    <w:nsid w:val="45341FD2"/>
    <w:multiLevelType w:val="hybridMultilevel"/>
    <w:tmpl w:val="31AE6558"/>
    <w:lvl w:ilvl="0" w:tplc="3C38B1E4">
      <w:start w:val="1"/>
      <w:numFmt w:val="bullet"/>
      <w:pStyle w:val="LDTIPP"/>
      <w:lvlText w:val=""/>
      <w:lvlPicBulletId w:val="3"/>
      <w:lvlJc w:val="left"/>
      <w:pPr>
        <w:ind w:left="177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7">
    <w:nsid w:val="50396AA8"/>
    <w:multiLevelType w:val="hybridMultilevel"/>
    <w:tmpl w:val="467C862A"/>
    <w:lvl w:ilvl="0" w:tplc="96AA74FA">
      <w:start w:val="1"/>
      <w:numFmt w:val="bullet"/>
      <w:pStyle w:val="LDHinweis"/>
      <w:lvlText w:val=""/>
      <w:lvlPicBulletId w:val="4"/>
      <w:lvlJc w:val="left"/>
      <w:pPr>
        <w:ind w:left="1637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8">
    <w:nsid w:val="553800F5"/>
    <w:multiLevelType w:val="hybridMultilevel"/>
    <w:tmpl w:val="93C2E628"/>
    <w:lvl w:ilvl="0" w:tplc="3A12173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9">
    <w:nsid w:val="5AF95814"/>
    <w:multiLevelType w:val="hybridMultilevel"/>
    <w:tmpl w:val="29D8B868"/>
    <w:lvl w:ilvl="0" w:tplc="E9FAC4BE">
      <w:start w:val="1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B7C6345"/>
    <w:multiLevelType w:val="hybridMultilevel"/>
    <w:tmpl w:val="7D802CA4"/>
    <w:lvl w:ilvl="0" w:tplc="146603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C3E0B25"/>
    <w:multiLevelType w:val="hybridMultilevel"/>
    <w:tmpl w:val="E42E37AC"/>
    <w:lvl w:ilvl="0" w:tplc="0F4A08AE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CD93B7E"/>
    <w:multiLevelType w:val="hybridMultilevel"/>
    <w:tmpl w:val="136A31B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90B192A"/>
    <w:multiLevelType w:val="hybridMultilevel"/>
    <w:tmpl w:val="D94CC4E6"/>
    <w:lvl w:ilvl="0" w:tplc="29AAB66E">
      <w:start w:val="1"/>
      <w:numFmt w:val="bullet"/>
      <w:pStyle w:val="LDAuflistungHandlungen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34">
    <w:nsid w:val="6F9A29BE"/>
    <w:multiLevelType w:val="hybridMultilevel"/>
    <w:tmpl w:val="CA78E36C"/>
    <w:lvl w:ilvl="0" w:tplc="63EE0040">
      <w:start w:val="11"/>
      <w:numFmt w:val="bullet"/>
      <w:pStyle w:val="LDAuflistungzweiteEbene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36B2FE8"/>
    <w:multiLevelType w:val="hybridMultilevel"/>
    <w:tmpl w:val="11A2BEFC"/>
    <w:lvl w:ilvl="0" w:tplc="2C68FA8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61E3B57"/>
    <w:multiLevelType w:val="hybridMultilevel"/>
    <w:tmpl w:val="0CBE5B1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7BA5D90"/>
    <w:multiLevelType w:val="multilevel"/>
    <w:tmpl w:val="D02EEDD6"/>
    <w:lvl w:ilvl="0">
      <w:start w:val="1"/>
      <w:numFmt w:val="decimal"/>
      <w:lvlText w:val="Abb 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895"/>
        </w:tabs>
        <w:ind w:left="5895" w:hanging="360"/>
      </w:pPr>
      <w:rPr>
        <w:rFonts w:ascii="Arial" w:eastAsia="Times New Roman" w:hAnsi="Arial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6615"/>
        </w:tabs>
        <w:ind w:left="661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335"/>
        </w:tabs>
        <w:ind w:left="73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055"/>
        </w:tabs>
        <w:ind w:left="80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8775"/>
        </w:tabs>
        <w:ind w:left="87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495"/>
        </w:tabs>
        <w:ind w:left="94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215"/>
        </w:tabs>
        <w:ind w:left="102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0935"/>
        </w:tabs>
        <w:ind w:left="10935" w:hanging="180"/>
      </w:pPr>
      <w:rPr>
        <w:rFonts w:hint="default"/>
      </w:rPr>
    </w:lvl>
  </w:abstractNum>
  <w:abstractNum w:abstractNumId="38">
    <w:nsid w:val="79FF0E1F"/>
    <w:multiLevelType w:val="multilevel"/>
    <w:tmpl w:val="CE120A9C"/>
    <w:lvl w:ilvl="0">
      <w:start w:val="1"/>
      <w:numFmt w:val="decimal"/>
      <w:pStyle w:val="LDAufzhlungnummerisch"/>
      <w:lvlText w:val="%1."/>
      <w:lvlJc w:val="left"/>
      <w:pPr>
        <w:ind w:left="709" w:hanging="709"/>
      </w:pPr>
      <w:rPr>
        <w:rFonts w:hint="default"/>
        <w:b w:val="0"/>
        <w:color w:val="auto"/>
      </w:rPr>
    </w:lvl>
    <w:lvl w:ilvl="1">
      <w:start w:val="1"/>
      <w:numFmt w:val="lowerLetter"/>
      <w:lvlText w:val="%2."/>
      <w:lvlJc w:val="left"/>
      <w:pPr>
        <w:ind w:left="851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2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53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04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5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6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7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08" w:firstLine="0"/>
      </w:pPr>
      <w:rPr>
        <w:rFonts w:hint="default"/>
      </w:rPr>
    </w:lvl>
  </w:abstractNum>
  <w:num w:numId="1">
    <w:abstractNumId w:val="24"/>
  </w:num>
  <w:num w:numId="2">
    <w:abstractNumId w:val="22"/>
  </w:num>
  <w:num w:numId="3">
    <w:abstractNumId w:val="35"/>
  </w:num>
  <w:num w:numId="4">
    <w:abstractNumId w:val="20"/>
  </w:num>
  <w:num w:numId="5">
    <w:abstractNumId w:val="14"/>
  </w:num>
  <w:num w:numId="6">
    <w:abstractNumId w:val="30"/>
  </w:num>
  <w:num w:numId="7">
    <w:abstractNumId w:val="12"/>
  </w:num>
  <w:num w:numId="8">
    <w:abstractNumId w:val="36"/>
  </w:num>
  <w:num w:numId="9">
    <w:abstractNumId w:val="33"/>
  </w:num>
  <w:num w:numId="10">
    <w:abstractNumId w:val="28"/>
  </w:num>
  <w:num w:numId="11">
    <w:abstractNumId w:val="16"/>
  </w:num>
  <w:num w:numId="12">
    <w:abstractNumId w:val="10"/>
  </w:num>
  <w:num w:numId="13">
    <w:abstractNumId w:val="38"/>
  </w:num>
  <w:num w:numId="14">
    <w:abstractNumId w:val="37"/>
  </w:num>
  <w:num w:numId="15">
    <w:abstractNumId w:val="27"/>
  </w:num>
  <w:num w:numId="16">
    <w:abstractNumId w:val="19"/>
  </w:num>
  <w:num w:numId="17">
    <w:abstractNumId w:val="26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29"/>
  </w:num>
  <w:num w:numId="29">
    <w:abstractNumId w:val="11"/>
  </w:num>
  <w:num w:numId="30">
    <w:abstractNumId w:val="31"/>
  </w:num>
  <w:num w:numId="31">
    <w:abstractNumId w:val="34"/>
  </w:num>
  <w:num w:numId="3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3"/>
  </w:num>
  <w:num w:numId="36">
    <w:abstractNumId w:val="13"/>
  </w:num>
  <w:num w:numId="37">
    <w:abstractNumId w:val="15"/>
  </w:num>
  <w:num w:numId="38">
    <w:abstractNumId w:val="32"/>
  </w:num>
  <w:num w:numId="39">
    <w:abstractNumId w:val="27"/>
  </w:num>
  <w:num w:numId="40">
    <w:abstractNumId w:val="25"/>
  </w:num>
  <w:num w:numId="41">
    <w:abstractNumId w:val="18"/>
  </w:num>
  <w:num w:numId="42">
    <w:abstractNumId w:val="17"/>
  </w:num>
  <w:num w:numId="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attachedTemplate r:id="rId1"/>
  <w:linkStyle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B99"/>
    <w:rsid w:val="00003C4F"/>
    <w:rsid w:val="00010A20"/>
    <w:rsid w:val="00016F3D"/>
    <w:rsid w:val="00020C48"/>
    <w:rsid w:val="00025F17"/>
    <w:rsid w:val="00034FA8"/>
    <w:rsid w:val="00052794"/>
    <w:rsid w:val="000530CE"/>
    <w:rsid w:val="00054A53"/>
    <w:rsid w:val="000604C3"/>
    <w:rsid w:val="0006568B"/>
    <w:rsid w:val="00077440"/>
    <w:rsid w:val="000866BF"/>
    <w:rsid w:val="000867A3"/>
    <w:rsid w:val="00095D97"/>
    <w:rsid w:val="000B3997"/>
    <w:rsid w:val="000C4525"/>
    <w:rsid w:val="000D2394"/>
    <w:rsid w:val="000F4FD5"/>
    <w:rsid w:val="0011635E"/>
    <w:rsid w:val="00127D76"/>
    <w:rsid w:val="00130642"/>
    <w:rsid w:val="001331CF"/>
    <w:rsid w:val="00133C8F"/>
    <w:rsid w:val="00135C59"/>
    <w:rsid w:val="00137CCE"/>
    <w:rsid w:val="001444FD"/>
    <w:rsid w:val="00154E31"/>
    <w:rsid w:val="00156EC4"/>
    <w:rsid w:val="00195164"/>
    <w:rsid w:val="00195C1B"/>
    <w:rsid w:val="00195F65"/>
    <w:rsid w:val="00196515"/>
    <w:rsid w:val="00196DB4"/>
    <w:rsid w:val="001A3726"/>
    <w:rsid w:val="001A3A67"/>
    <w:rsid w:val="001B177F"/>
    <w:rsid w:val="001B1985"/>
    <w:rsid w:val="001C5B70"/>
    <w:rsid w:val="001D0977"/>
    <w:rsid w:val="001D21C9"/>
    <w:rsid w:val="001D6AE4"/>
    <w:rsid w:val="001E45BA"/>
    <w:rsid w:val="001F4A73"/>
    <w:rsid w:val="001F55AB"/>
    <w:rsid w:val="00212805"/>
    <w:rsid w:val="00217FF7"/>
    <w:rsid w:val="00220694"/>
    <w:rsid w:val="00223081"/>
    <w:rsid w:val="00245315"/>
    <w:rsid w:val="00245D59"/>
    <w:rsid w:val="0026172B"/>
    <w:rsid w:val="002621BF"/>
    <w:rsid w:val="0026314E"/>
    <w:rsid w:val="002703E4"/>
    <w:rsid w:val="00270BF0"/>
    <w:rsid w:val="00272994"/>
    <w:rsid w:val="00281A90"/>
    <w:rsid w:val="00296076"/>
    <w:rsid w:val="002A137B"/>
    <w:rsid w:val="002A1F45"/>
    <w:rsid w:val="002B048A"/>
    <w:rsid w:val="002B7741"/>
    <w:rsid w:val="002C2CCF"/>
    <w:rsid w:val="002D75C6"/>
    <w:rsid w:val="002E1568"/>
    <w:rsid w:val="002F05C7"/>
    <w:rsid w:val="003109D4"/>
    <w:rsid w:val="00326B51"/>
    <w:rsid w:val="003306AA"/>
    <w:rsid w:val="0033256E"/>
    <w:rsid w:val="0034234B"/>
    <w:rsid w:val="00345DBB"/>
    <w:rsid w:val="003469BD"/>
    <w:rsid w:val="00347F75"/>
    <w:rsid w:val="00350F69"/>
    <w:rsid w:val="00353EBB"/>
    <w:rsid w:val="00355922"/>
    <w:rsid w:val="003669ED"/>
    <w:rsid w:val="00366A6D"/>
    <w:rsid w:val="0038475A"/>
    <w:rsid w:val="003A2618"/>
    <w:rsid w:val="003A357F"/>
    <w:rsid w:val="003A59E3"/>
    <w:rsid w:val="003C5CD3"/>
    <w:rsid w:val="003D5DE8"/>
    <w:rsid w:val="003D7979"/>
    <w:rsid w:val="003E5EB6"/>
    <w:rsid w:val="00400C1A"/>
    <w:rsid w:val="00416E91"/>
    <w:rsid w:val="00430045"/>
    <w:rsid w:val="0043259B"/>
    <w:rsid w:val="00453ED6"/>
    <w:rsid w:val="004663E0"/>
    <w:rsid w:val="004730F4"/>
    <w:rsid w:val="0047778B"/>
    <w:rsid w:val="004874F7"/>
    <w:rsid w:val="004A0E90"/>
    <w:rsid w:val="004C6DA1"/>
    <w:rsid w:val="004E1303"/>
    <w:rsid w:val="004E27FF"/>
    <w:rsid w:val="0050435C"/>
    <w:rsid w:val="00530286"/>
    <w:rsid w:val="00530E04"/>
    <w:rsid w:val="00536AF5"/>
    <w:rsid w:val="005402DE"/>
    <w:rsid w:val="005449A3"/>
    <w:rsid w:val="0054547E"/>
    <w:rsid w:val="00553ADE"/>
    <w:rsid w:val="00554FEE"/>
    <w:rsid w:val="005865A6"/>
    <w:rsid w:val="00587B7D"/>
    <w:rsid w:val="00590F88"/>
    <w:rsid w:val="005941F4"/>
    <w:rsid w:val="0059557A"/>
    <w:rsid w:val="005977F9"/>
    <w:rsid w:val="005A0D7F"/>
    <w:rsid w:val="005A5BD8"/>
    <w:rsid w:val="005B4576"/>
    <w:rsid w:val="005C10AD"/>
    <w:rsid w:val="005C48C1"/>
    <w:rsid w:val="005D47DA"/>
    <w:rsid w:val="005E130B"/>
    <w:rsid w:val="005E3155"/>
    <w:rsid w:val="005E3C6E"/>
    <w:rsid w:val="005F188B"/>
    <w:rsid w:val="00603BC1"/>
    <w:rsid w:val="0063073C"/>
    <w:rsid w:val="00630E52"/>
    <w:rsid w:val="006402A2"/>
    <w:rsid w:val="0066157D"/>
    <w:rsid w:val="006A40D7"/>
    <w:rsid w:val="006A4C0E"/>
    <w:rsid w:val="006B0A15"/>
    <w:rsid w:val="006B5633"/>
    <w:rsid w:val="006B61CE"/>
    <w:rsid w:val="006D5C38"/>
    <w:rsid w:val="006F0580"/>
    <w:rsid w:val="00706DDC"/>
    <w:rsid w:val="00707A32"/>
    <w:rsid w:val="00707AF5"/>
    <w:rsid w:val="00710B48"/>
    <w:rsid w:val="0071634C"/>
    <w:rsid w:val="00717AD1"/>
    <w:rsid w:val="007337B7"/>
    <w:rsid w:val="00760C84"/>
    <w:rsid w:val="00767639"/>
    <w:rsid w:val="0077044C"/>
    <w:rsid w:val="0077160D"/>
    <w:rsid w:val="007740B2"/>
    <w:rsid w:val="00780865"/>
    <w:rsid w:val="00783A00"/>
    <w:rsid w:val="007846A8"/>
    <w:rsid w:val="0079772C"/>
    <w:rsid w:val="007A62E6"/>
    <w:rsid w:val="007A6C3C"/>
    <w:rsid w:val="007C6A43"/>
    <w:rsid w:val="007E5081"/>
    <w:rsid w:val="007E73C3"/>
    <w:rsid w:val="007E7A02"/>
    <w:rsid w:val="00815E35"/>
    <w:rsid w:val="0081737A"/>
    <w:rsid w:val="0081774A"/>
    <w:rsid w:val="008202A9"/>
    <w:rsid w:val="00820E1C"/>
    <w:rsid w:val="00823781"/>
    <w:rsid w:val="00853775"/>
    <w:rsid w:val="00880099"/>
    <w:rsid w:val="008856D9"/>
    <w:rsid w:val="008945ED"/>
    <w:rsid w:val="008A0416"/>
    <w:rsid w:val="008A109B"/>
    <w:rsid w:val="008A136C"/>
    <w:rsid w:val="008A3F2B"/>
    <w:rsid w:val="008B0270"/>
    <w:rsid w:val="008B13C8"/>
    <w:rsid w:val="008C1646"/>
    <w:rsid w:val="008C47AA"/>
    <w:rsid w:val="008C4E5B"/>
    <w:rsid w:val="008D30AC"/>
    <w:rsid w:val="008D3A80"/>
    <w:rsid w:val="008F280F"/>
    <w:rsid w:val="008F4A36"/>
    <w:rsid w:val="008F77E4"/>
    <w:rsid w:val="00903D87"/>
    <w:rsid w:val="009223FA"/>
    <w:rsid w:val="00922F7E"/>
    <w:rsid w:val="009233BF"/>
    <w:rsid w:val="009364C0"/>
    <w:rsid w:val="009365C5"/>
    <w:rsid w:val="00936883"/>
    <w:rsid w:val="00942194"/>
    <w:rsid w:val="00965385"/>
    <w:rsid w:val="00967E8F"/>
    <w:rsid w:val="00970EBE"/>
    <w:rsid w:val="00972953"/>
    <w:rsid w:val="009777EC"/>
    <w:rsid w:val="00982189"/>
    <w:rsid w:val="009B07AD"/>
    <w:rsid w:val="009B7FA2"/>
    <w:rsid w:val="009C0E58"/>
    <w:rsid w:val="009C175D"/>
    <w:rsid w:val="009C6F78"/>
    <w:rsid w:val="009D185B"/>
    <w:rsid w:val="009F1C32"/>
    <w:rsid w:val="009F2085"/>
    <w:rsid w:val="009F20FA"/>
    <w:rsid w:val="009F49DC"/>
    <w:rsid w:val="009F7754"/>
    <w:rsid w:val="00A061D4"/>
    <w:rsid w:val="00A16C66"/>
    <w:rsid w:val="00A210F8"/>
    <w:rsid w:val="00A24EC4"/>
    <w:rsid w:val="00A30D0D"/>
    <w:rsid w:val="00A41B99"/>
    <w:rsid w:val="00A46F91"/>
    <w:rsid w:val="00A54113"/>
    <w:rsid w:val="00A571A7"/>
    <w:rsid w:val="00A66C1F"/>
    <w:rsid w:val="00A72506"/>
    <w:rsid w:val="00A73293"/>
    <w:rsid w:val="00A73F56"/>
    <w:rsid w:val="00A759FC"/>
    <w:rsid w:val="00A80AC3"/>
    <w:rsid w:val="00A833D0"/>
    <w:rsid w:val="00AA3AD3"/>
    <w:rsid w:val="00AA6910"/>
    <w:rsid w:val="00AB5B72"/>
    <w:rsid w:val="00AB7CE8"/>
    <w:rsid w:val="00AD511F"/>
    <w:rsid w:val="00AE5233"/>
    <w:rsid w:val="00B05E3D"/>
    <w:rsid w:val="00B135DB"/>
    <w:rsid w:val="00B3459E"/>
    <w:rsid w:val="00B402AF"/>
    <w:rsid w:val="00B64071"/>
    <w:rsid w:val="00B66D07"/>
    <w:rsid w:val="00B71740"/>
    <w:rsid w:val="00B7240A"/>
    <w:rsid w:val="00B8030A"/>
    <w:rsid w:val="00B857B1"/>
    <w:rsid w:val="00B92B2A"/>
    <w:rsid w:val="00BB3997"/>
    <w:rsid w:val="00BB669C"/>
    <w:rsid w:val="00BD1101"/>
    <w:rsid w:val="00BF0EF9"/>
    <w:rsid w:val="00C03999"/>
    <w:rsid w:val="00C11730"/>
    <w:rsid w:val="00C11C67"/>
    <w:rsid w:val="00C20723"/>
    <w:rsid w:val="00C25A95"/>
    <w:rsid w:val="00C4784C"/>
    <w:rsid w:val="00C47BA5"/>
    <w:rsid w:val="00C55B73"/>
    <w:rsid w:val="00C60AA9"/>
    <w:rsid w:val="00C6215A"/>
    <w:rsid w:val="00C740C7"/>
    <w:rsid w:val="00C77754"/>
    <w:rsid w:val="00C82AB4"/>
    <w:rsid w:val="00C9047B"/>
    <w:rsid w:val="00C93B95"/>
    <w:rsid w:val="00CA0B1E"/>
    <w:rsid w:val="00CA7135"/>
    <w:rsid w:val="00CB6294"/>
    <w:rsid w:val="00CC203D"/>
    <w:rsid w:val="00CC4182"/>
    <w:rsid w:val="00CD0C8C"/>
    <w:rsid w:val="00CD11CB"/>
    <w:rsid w:val="00CF473C"/>
    <w:rsid w:val="00D005A5"/>
    <w:rsid w:val="00D05EAB"/>
    <w:rsid w:val="00D061C0"/>
    <w:rsid w:val="00D10F42"/>
    <w:rsid w:val="00D117A4"/>
    <w:rsid w:val="00D16DF7"/>
    <w:rsid w:val="00D200F6"/>
    <w:rsid w:val="00D24557"/>
    <w:rsid w:val="00D24C07"/>
    <w:rsid w:val="00D26A17"/>
    <w:rsid w:val="00D32A00"/>
    <w:rsid w:val="00D441AA"/>
    <w:rsid w:val="00D4518B"/>
    <w:rsid w:val="00D6469A"/>
    <w:rsid w:val="00D704E1"/>
    <w:rsid w:val="00D7127B"/>
    <w:rsid w:val="00D732B2"/>
    <w:rsid w:val="00D76294"/>
    <w:rsid w:val="00D80855"/>
    <w:rsid w:val="00D972AE"/>
    <w:rsid w:val="00DB0962"/>
    <w:rsid w:val="00DB50AE"/>
    <w:rsid w:val="00DB7A05"/>
    <w:rsid w:val="00DC0330"/>
    <w:rsid w:val="00DC1E15"/>
    <w:rsid w:val="00DC74C4"/>
    <w:rsid w:val="00DD3DE5"/>
    <w:rsid w:val="00DD42D5"/>
    <w:rsid w:val="00DD4625"/>
    <w:rsid w:val="00DD6B7F"/>
    <w:rsid w:val="00DE1783"/>
    <w:rsid w:val="00DE4D6E"/>
    <w:rsid w:val="00DF2ACC"/>
    <w:rsid w:val="00E06BE7"/>
    <w:rsid w:val="00E115E2"/>
    <w:rsid w:val="00E154E4"/>
    <w:rsid w:val="00E160B5"/>
    <w:rsid w:val="00E17D19"/>
    <w:rsid w:val="00E20CB3"/>
    <w:rsid w:val="00E22881"/>
    <w:rsid w:val="00E2585E"/>
    <w:rsid w:val="00E31DFF"/>
    <w:rsid w:val="00E35799"/>
    <w:rsid w:val="00E54604"/>
    <w:rsid w:val="00E571E0"/>
    <w:rsid w:val="00E57B34"/>
    <w:rsid w:val="00E600D7"/>
    <w:rsid w:val="00E808C7"/>
    <w:rsid w:val="00E813D8"/>
    <w:rsid w:val="00E83967"/>
    <w:rsid w:val="00E87446"/>
    <w:rsid w:val="00E94A76"/>
    <w:rsid w:val="00EB3308"/>
    <w:rsid w:val="00ED3AF9"/>
    <w:rsid w:val="00EE3247"/>
    <w:rsid w:val="00EE6585"/>
    <w:rsid w:val="00EF4C3A"/>
    <w:rsid w:val="00F00E5B"/>
    <w:rsid w:val="00F03B0D"/>
    <w:rsid w:val="00F06C0D"/>
    <w:rsid w:val="00F16CB0"/>
    <w:rsid w:val="00F24602"/>
    <w:rsid w:val="00F4536E"/>
    <w:rsid w:val="00F463F9"/>
    <w:rsid w:val="00F603BF"/>
    <w:rsid w:val="00F679A4"/>
    <w:rsid w:val="00F97BB5"/>
    <w:rsid w:val="00FA7F1E"/>
    <w:rsid w:val="00FD1439"/>
    <w:rsid w:val="00FD47AB"/>
    <w:rsid w:val="00FD5537"/>
    <w:rsid w:val="00FD576B"/>
    <w:rsid w:val="00FE5FBF"/>
    <w:rsid w:val="00FF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8504B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4" w:unhideWhenUsed="0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345DBB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4"/>
    <w:rsid w:val="00345DBB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345DBB"/>
    <w:pPr>
      <w:numPr>
        <w:numId w:val="12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345DBB"/>
    <w:pPr>
      <w:keepNext/>
      <w:keepLines/>
      <w:numPr>
        <w:ilvl w:val="1"/>
        <w:numId w:val="12"/>
      </w:numPr>
      <w:shd w:val="clear" w:color="auto" w:fill="F2F2F2" w:themeFill="background1" w:themeFillShade="F2"/>
      <w:tabs>
        <w:tab w:val="left" w:pos="709"/>
      </w:tabs>
      <w:spacing w:before="480" w:after="24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345DBB"/>
    <w:pPr>
      <w:keepNext/>
      <w:keepLines/>
      <w:numPr>
        <w:ilvl w:val="2"/>
        <w:numId w:val="12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345DBB"/>
    <w:pPr>
      <w:numPr>
        <w:ilvl w:val="0"/>
        <w:numId w:val="0"/>
      </w:numPr>
      <w:spacing w:before="20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345DBB"/>
    <w:pPr>
      <w:keepNext/>
      <w:keepLines/>
      <w:numPr>
        <w:ilvl w:val="5"/>
        <w:numId w:val="1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5DBB"/>
    <w:pPr>
      <w:keepNext/>
      <w:keepLines/>
      <w:numPr>
        <w:ilvl w:val="6"/>
        <w:numId w:val="1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5DBB"/>
    <w:pPr>
      <w:keepNext/>
      <w:keepLines/>
      <w:numPr>
        <w:ilvl w:val="7"/>
        <w:numId w:val="1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5DBB"/>
    <w:pPr>
      <w:keepNext/>
      <w:keepLines/>
      <w:numPr>
        <w:ilvl w:val="8"/>
        <w:numId w:val="1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345DBB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345DBB"/>
  </w:style>
  <w:style w:type="paragraph" w:styleId="Fuzeile">
    <w:name w:val="footer"/>
    <w:basedOn w:val="Standard"/>
    <w:link w:val="FuzeileZchn"/>
    <w:uiPriority w:val="99"/>
    <w:rsid w:val="00345DBB"/>
    <w:pPr>
      <w:tabs>
        <w:tab w:val="center" w:pos="4536"/>
        <w:tab w:val="right" w:pos="9072"/>
      </w:tabs>
      <w:spacing w:before="0" w:after="0"/>
    </w:pPr>
  </w:style>
  <w:style w:type="character" w:styleId="Seitenzahl">
    <w:name w:val="page number"/>
    <w:basedOn w:val="Absatz-Standardschriftart"/>
    <w:rsid w:val="00DF2ACC"/>
  </w:style>
  <w:style w:type="paragraph" w:styleId="Kopfzeile">
    <w:name w:val="header"/>
    <w:basedOn w:val="Standard"/>
    <w:link w:val="KopfzeileZchn"/>
    <w:uiPriority w:val="99"/>
    <w:rsid w:val="00345DB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45DBB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345DBB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345DB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45DBB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45DBB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345DBB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345DBB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345DBB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345DBB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345DBB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345DBB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5DBB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5DBB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5DBB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345DBB"/>
    <w:rPr>
      <w:szCs w:val="24"/>
    </w:rPr>
  </w:style>
  <w:style w:type="paragraph" w:styleId="StandardWeb">
    <w:name w:val="Normal (Web)"/>
    <w:basedOn w:val="Standard"/>
    <w:link w:val="StandardWebZchn"/>
    <w:uiPriority w:val="99"/>
    <w:semiHidden/>
    <w:rsid w:val="00345DBB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semiHidden/>
    <w:rsid w:val="00345DBB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345DBB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345DBB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345DBB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345DBB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345DBB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345DBB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345DBB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345DBB"/>
    <w:rPr>
      <w:color w:val="800080" w:themeColor="followedHyperlink"/>
      <w:u w:val="single"/>
    </w:rPr>
  </w:style>
  <w:style w:type="paragraph" w:customStyle="1" w:styleId="notizen">
    <w:name w:val="notizen"/>
    <w:basedOn w:val="Standard"/>
    <w:uiPriority w:val="99"/>
    <w:semiHidden/>
    <w:locked/>
    <w:rsid w:val="00345DBB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345DBB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345DBB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345DBB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345DBB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345DBB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345DBB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345DBB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345DBB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qFormat/>
    <w:rsid w:val="00345DBB"/>
    <w:pPr>
      <w:numPr>
        <w:numId w:val="32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345DBB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345DBB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345DBB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345DBB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345DBB"/>
    <w:rPr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345DBB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345DBB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345DBB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345DBB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345DBB"/>
    <w:pPr>
      <w:numPr>
        <w:numId w:val="15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HandlungenZchn"/>
    <w:link w:val="LDHinweis"/>
    <w:uiPriority w:val="7"/>
    <w:rsid w:val="00345DBB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345DBB"/>
    <w:pPr>
      <w:numPr>
        <w:numId w:val="16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345DBB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345DBB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345DBB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345DBB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345DBB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345DBB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 w:after="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345DBB"/>
    <w:pPr>
      <w:numPr>
        <w:numId w:val="17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345DBB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rsid w:val="00345DBB"/>
    <w:pPr>
      <w:shd w:val="clear" w:color="auto" w:fill="FFFFFF" w:themeFill="background1"/>
      <w:tabs>
        <w:tab w:val="left" w:pos="567"/>
        <w:tab w:val="left" w:pos="1134"/>
        <w:tab w:val="right" w:leader="dot" w:pos="9571"/>
      </w:tabs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345DBB"/>
    <w:rPr>
      <w:color w:val="0000FF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345DBB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345DBB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345DBB"/>
    <w:rPr>
      <w:color w:val="1E3E95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spacing w:before="0" w:after="0"/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345DBB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345DBB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345DBB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345DBB"/>
    <w:pPr>
      <w:numPr>
        <w:numId w:val="31"/>
      </w:numPr>
      <w:ind w:left="1276" w:hanging="283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345DBB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18"/>
      </w:numPr>
      <w:contextualSpacing/>
    </w:p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345DBB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345DBB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usdmenpunkt">
    <w:name w:val="lusdmenüpunkt"/>
    <w:basedOn w:val="Absatz-Standardschriftart"/>
    <w:rsid w:val="007E73C3"/>
    <w:rPr>
      <w:rFonts w:ascii="Arial" w:hAnsi="Arial" w:cs="Arial" w:hint="default"/>
      <w:smallCaps/>
      <w:sz w:val="20"/>
      <w:szCs w:val="20"/>
    </w:rPr>
  </w:style>
  <w:style w:type="character" w:customStyle="1" w:styleId="LDNeu">
    <w:name w:val="LD_Neu"/>
    <w:basedOn w:val="LDRegister"/>
    <w:uiPriority w:val="1"/>
    <w:rsid w:val="00345DBB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345DBB"/>
    <w:pPr>
      <w:numPr>
        <w:numId w:val="40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345DBB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345DBB"/>
    <w:pPr>
      <w:ind w:left="992"/>
    </w:pPr>
  </w:style>
  <w:style w:type="paragraph" w:customStyle="1" w:styleId="LDTextinhaltTabelle8pt">
    <w:name w:val="LD_Textinhalt_Tabelle_8pt"/>
    <w:basedOn w:val="LDTextinhalt"/>
    <w:rsid w:val="00345DBB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345DBB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345DBB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345DBB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345DBB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345DBB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345DBB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345DBB"/>
    <w:rPr>
      <w:b/>
      <w:bCs/>
      <w:sz w:val="20"/>
      <w:szCs w:val="20"/>
    </w:rPr>
  </w:style>
  <w:style w:type="paragraph" w:styleId="Standardeinzug">
    <w:name w:val="Normal Indent"/>
    <w:basedOn w:val="Standard"/>
    <w:rsid w:val="00016F3D"/>
    <w:pPr>
      <w:keepLines/>
      <w:overflowPunct w:val="0"/>
      <w:autoSpaceDE w:val="0"/>
      <w:autoSpaceDN w:val="0"/>
      <w:adjustRightInd w:val="0"/>
      <w:spacing w:before="240" w:after="0" w:line="240" w:lineRule="atLeast"/>
      <w:ind w:left="567"/>
      <w:textAlignment w:val="baseline"/>
    </w:pPr>
    <w:rPr>
      <w:rFonts w:eastAsia="Times New Roman" w:cs="Times New Roman"/>
      <w:szCs w:val="20"/>
      <w:lang w:eastAsia="de-DE"/>
    </w:rPr>
  </w:style>
  <w:style w:type="character" w:customStyle="1" w:styleId="hervorhebunggrn">
    <w:name w:val="hervorhebunggrün"/>
    <w:basedOn w:val="Absatz-Standardschriftart"/>
    <w:uiPriority w:val="1"/>
    <w:rsid w:val="00F463F9"/>
    <w:rPr>
      <w:b/>
      <w:bCs/>
      <w:color w:val="00823B"/>
      <w:sz w:val="20"/>
      <w:szCs w:val="20"/>
    </w:rPr>
  </w:style>
  <w:style w:type="character" w:styleId="Hervorhebung0">
    <w:name w:val="Emphasis"/>
    <w:basedOn w:val="Absatz-Standardschriftart"/>
    <w:uiPriority w:val="20"/>
    <w:qFormat/>
    <w:rsid w:val="00C03999"/>
    <w:rPr>
      <w:i/>
      <w:iCs/>
    </w:rPr>
  </w:style>
  <w:style w:type="character" w:customStyle="1" w:styleId="hervorhebungrot">
    <w:name w:val="hervorhebungrot"/>
    <w:basedOn w:val="Absatz-Standardschriftart"/>
    <w:rsid w:val="00281A90"/>
    <w:rPr>
      <w:b/>
      <w:bCs/>
      <w:color w:val="C11423"/>
      <w:sz w:val="20"/>
      <w:szCs w:val="20"/>
    </w:rPr>
  </w:style>
  <w:style w:type="paragraph" w:customStyle="1" w:styleId="LDTitelseite14pt">
    <w:name w:val="LD_Titelseite_14pt"/>
    <w:basedOn w:val="Standard"/>
    <w:rsid w:val="00345DBB"/>
    <w:pPr>
      <w:spacing w:before="0" w:after="0"/>
      <w:ind w:left="227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345DBB"/>
    <w:pPr>
      <w:spacing w:before="480"/>
      <w:ind w:left="227"/>
    </w:pPr>
    <w:rPr>
      <w:sz w:val="26"/>
    </w:rPr>
  </w:style>
  <w:style w:type="paragraph" w:customStyle="1" w:styleId="LDTitelseite30pt">
    <w:name w:val="LD_Titelseite_30pt"/>
    <w:basedOn w:val="LDTitelseite14pt"/>
    <w:rsid w:val="00345DBB"/>
    <w:pPr>
      <w:spacing w:before="1800" w:after="240"/>
    </w:pPr>
    <w:rPr>
      <w:sz w:val="60"/>
    </w:rPr>
  </w:style>
  <w:style w:type="paragraph" w:customStyle="1" w:styleId="LDVersionsnummer">
    <w:name w:val="LD_Versionsnummer"/>
    <w:basedOn w:val="Standard"/>
    <w:rsid w:val="00345DBB"/>
    <w:rPr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4" w:unhideWhenUsed="0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345DBB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4"/>
    <w:rsid w:val="00345DBB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345DBB"/>
    <w:pPr>
      <w:numPr>
        <w:numId w:val="12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345DBB"/>
    <w:pPr>
      <w:keepNext/>
      <w:keepLines/>
      <w:numPr>
        <w:ilvl w:val="1"/>
        <w:numId w:val="12"/>
      </w:numPr>
      <w:shd w:val="clear" w:color="auto" w:fill="F2F2F2" w:themeFill="background1" w:themeFillShade="F2"/>
      <w:tabs>
        <w:tab w:val="left" w:pos="709"/>
      </w:tabs>
      <w:spacing w:before="480" w:after="24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345DBB"/>
    <w:pPr>
      <w:keepNext/>
      <w:keepLines/>
      <w:numPr>
        <w:ilvl w:val="2"/>
        <w:numId w:val="12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345DBB"/>
    <w:pPr>
      <w:numPr>
        <w:ilvl w:val="0"/>
        <w:numId w:val="0"/>
      </w:numPr>
      <w:spacing w:before="20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345DBB"/>
    <w:pPr>
      <w:keepNext/>
      <w:keepLines/>
      <w:numPr>
        <w:ilvl w:val="5"/>
        <w:numId w:val="1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5DBB"/>
    <w:pPr>
      <w:keepNext/>
      <w:keepLines/>
      <w:numPr>
        <w:ilvl w:val="6"/>
        <w:numId w:val="1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5DBB"/>
    <w:pPr>
      <w:keepNext/>
      <w:keepLines/>
      <w:numPr>
        <w:ilvl w:val="7"/>
        <w:numId w:val="1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5DBB"/>
    <w:pPr>
      <w:keepNext/>
      <w:keepLines/>
      <w:numPr>
        <w:ilvl w:val="8"/>
        <w:numId w:val="1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345DBB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345DBB"/>
  </w:style>
  <w:style w:type="paragraph" w:styleId="Fuzeile">
    <w:name w:val="footer"/>
    <w:basedOn w:val="Standard"/>
    <w:link w:val="FuzeileZchn"/>
    <w:uiPriority w:val="99"/>
    <w:rsid w:val="00345DBB"/>
    <w:pPr>
      <w:tabs>
        <w:tab w:val="center" w:pos="4536"/>
        <w:tab w:val="right" w:pos="9072"/>
      </w:tabs>
      <w:spacing w:before="0" w:after="0"/>
    </w:pPr>
  </w:style>
  <w:style w:type="character" w:styleId="Seitenzahl">
    <w:name w:val="page number"/>
    <w:basedOn w:val="Absatz-Standardschriftart"/>
    <w:rsid w:val="00DF2ACC"/>
  </w:style>
  <w:style w:type="paragraph" w:styleId="Kopfzeile">
    <w:name w:val="header"/>
    <w:basedOn w:val="Standard"/>
    <w:link w:val="KopfzeileZchn"/>
    <w:uiPriority w:val="99"/>
    <w:rsid w:val="00345DB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45DBB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345DBB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345DB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45DBB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45DBB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345DBB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345DBB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345DBB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345DBB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345DBB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345DBB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5DBB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5DBB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5DBB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345DBB"/>
    <w:rPr>
      <w:szCs w:val="24"/>
    </w:rPr>
  </w:style>
  <w:style w:type="paragraph" w:styleId="StandardWeb">
    <w:name w:val="Normal (Web)"/>
    <w:basedOn w:val="Standard"/>
    <w:link w:val="StandardWebZchn"/>
    <w:uiPriority w:val="99"/>
    <w:semiHidden/>
    <w:rsid w:val="00345DBB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semiHidden/>
    <w:rsid w:val="00345DBB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345DBB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345DBB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345DBB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345DBB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345DBB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345DBB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345DBB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345DBB"/>
    <w:rPr>
      <w:color w:val="800080" w:themeColor="followedHyperlink"/>
      <w:u w:val="single"/>
    </w:rPr>
  </w:style>
  <w:style w:type="paragraph" w:customStyle="1" w:styleId="notizen">
    <w:name w:val="notizen"/>
    <w:basedOn w:val="Standard"/>
    <w:uiPriority w:val="99"/>
    <w:semiHidden/>
    <w:locked/>
    <w:rsid w:val="00345DBB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345DBB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345DBB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345DBB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345DBB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345DBB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345DBB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345DBB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345DBB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qFormat/>
    <w:rsid w:val="00345DBB"/>
    <w:pPr>
      <w:numPr>
        <w:numId w:val="32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345DBB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345DBB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345DBB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345DBB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345DBB"/>
    <w:rPr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345DBB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345DBB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345DBB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345DBB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345DBB"/>
    <w:pPr>
      <w:numPr>
        <w:numId w:val="15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HandlungenZchn"/>
    <w:link w:val="LDHinweis"/>
    <w:uiPriority w:val="7"/>
    <w:rsid w:val="00345DBB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345DBB"/>
    <w:pPr>
      <w:numPr>
        <w:numId w:val="16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345DBB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345DBB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345DBB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345DBB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345DBB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345DBB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 w:after="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345DBB"/>
    <w:pPr>
      <w:numPr>
        <w:numId w:val="17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345DBB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rsid w:val="00345DBB"/>
    <w:pPr>
      <w:shd w:val="clear" w:color="auto" w:fill="FFFFFF" w:themeFill="background1"/>
      <w:tabs>
        <w:tab w:val="left" w:pos="567"/>
        <w:tab w:val="left" w:pos="1134"/>
        <w:tab w:val="right" w:leader="dot" w:pos="9571"/>
      </w:tabs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345DBB"/>
    <w:rPr>
      <w:color w:val="0000FF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345DBB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345DBB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345DBB"/>
    <w:rPr>
      <w:color w:val="1E3E95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spacing w:before="0" w:after="0"/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345DBB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345DBB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345DBB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345DBB"/>
    <w:pPr>
      <w:numPr>
        <w:numId w:val="31"/>
      </w:numPr>
      <w:ind w:left="1276" w:hanging="283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345DBB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18"/>
      </w:numPr>
      <w:contextualSpacing/>
    </w:p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345DBB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345DBB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usdmenpunkt">
    <w:name w:val="lusdmenüpunkt"/>
    <w:basedOn w:val="Absatz-Standardschriftart"/>
    <w:rsid w:val="007E73C3"/>
    <w:rPr>
      <w:rFonts w:ascii="Arial" w:hAnsi="Arial" w:cs="Arial" w:hint="default"/>
      <w:smallCaps/>
      <w:sz w:val="20"/>
      <w:szCs w:val="20"/>
    </w:rPr>
  </w:style>
  <w:style w:type="character" w:customStyle="1" w:styleId="LDNeu">
    <w:name w:val="LD_Neu"/>
    <w:basedOn w:val="LDRegister"/>
    <w:uiPriority w:val="1"/>
    <w:rsid w:val="00345DBB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345DBB"/>
    <w:pPr>
      <w:numPr>
        <w:numId w:val="40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345DBB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345DBB"/>
    <w:pPr>
      <w:ind w:left="992"/>
    </w:pPr>
  </w:style>
  <w:style w:type="paragraph" w:customStyle="1" w:styleId="LDTextinhaltTabelle8pt">
    <w:name w:val="LD_Textinhalt_Tabelle_8pt"/>
    <w:basedOn w:val="LDTextinhalt"/>
    <w:rsid w:val="00345DBB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345DBB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345DBB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345DBB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345DBB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345DBB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345DBB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345DBB"/>
    <w:rPr>
      <w:b/>
      <w:bCs/>
      <w:sz w:val="20"/>
      <w:szCs w:val="20"/>
    </w:rPr>
  </w:style>
  <w:style w:type="paragraph" w:styleId="Standardeinzug">
    <w:name w:val="Normal Indent"/>
    <w:basedOn w:val="Standard"/>
    <w:rsid w:val="00016F3D"/>
    <w:pPr>
      <w:keepLines/>
      <w:overflowPunct w:val="0"/>
      <w:autoSpaceDE w:val="0"/>
      <w:autoSpaceDN w:val="0"/>
      <w:adjustRightInd w:val="0"/>
      <w:spacing w:before="240" w:after="0" w:line="240" w:lineRule="atLeast"/>
      <w:ind w:left="567"/>
      <w:textAlignment w:val="baseline"/>
    </w:pPr>
    <w:rPr>
      <w:rFonts w:eastAsia="Times New Roman" w:cs="Times New Roman"/>
      <w:szCs w:val="20"/>
      <w:lang w:eastAsia="de-DE"/>
    </w:rPr>
  </w:style>
  <w:style w:type="character" w:customStyle="1" w:styleId="hervorhebunggrn">
    <w:name w:val="hervorhebunggrün"/>
    <w:basedOn w:val="Absatz-Standardschriftart"/>
    <w:uiPriority w:val="1"/>
    <w:rsid w:val="00F463F9"/>
    <w:rPr>
      <w:b/>
      <w:bCs/>
      <w:color w:val="00823B"/>
      <w:sz w:val="20"/>
      <w:szCs w:val="20"/>
    </w:rPr>
  </w:style>
  <w:style w:type="character" w:styleId="Hervorhebung0">
    <w:name w:val="Emphasis"/>
    <w:basedOn w:val="Absatz-Standardschriftart"/>
    <w:uiPriority w:val="20"/>
    <w:qFormat/>
    <w:rsid w:val="00C03999"/>
    <w:rPr>
      <w:i/>
      <w:iCs/>
    </w:rPr>
  </w:style>
  <w:style w:type="character" w:customStyle="1" w:styleId="hervorhebungrot">
    <w:name w:val="hervorhebungrot"/>
    <w:basedOn w:val="Absatz-Standardschriftart"/>
    <w:rsid w:val="00281A90"/>
    <w:rPr>
      <w:b/>
      <w:bCs/>
      <w:color w:val="C11423"/>
      <w:sz w:val="20"/>
      <w:szCs w:val="20"/>
    </w:rPr>
  </w:style>
  <w:style w:type="paragraph" w:customStyle="1" w:styleId="LDTitelseite14pt">
    <w:name w:val="LD_Titelseite_14pt"/>
    <w:basedOn w:val="Standard"/>
    <w:rsid w:val="00345DBB"/>
    <w:pPr>
      <w:spacing w:before="0" w:after="0"/>
      <w:ind w:left="227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345DBB"/>
    <w:pPr>
      <w:spacing w:before="480"/>
      <w:ind w:left="227"/>
    </w:pPr>
    <w:rPr>
      <w:sz w:val="26"/>
    </w:rPr>
  </w:style>
  <w:style w:type="paragraph" w:customStyle="1" w:styleId="LDTitelseite30pt">
    <w:name w:val="LD_Titelseite_30pt"/>
    <w:basedOn w:val="LDTitelseite14pt"/>
    <w:rsid w:val="00345DBB"/>
    <w:pPr>
      <w:spacing w:before="1800" w:after="240"/>
    </w:pPr>
    <w:rPr>
      <w:sz w:val="60"/>
    </w:rPr>
  </w:style>
  <w:style w:type="paragraph" w:customStyle="1" w:styleId="LDVersionsnummer">
    <w:name w:val="LD_Versionsnummer"/>
    <w:basedOn w:val="Standard"/>
    <w:rsid w:val="00345DBB"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0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microsoft.com/office/2007/relationships/stylesWithEffects" Target="stylesWithEffects.xml"/><Relationship Id="rId12" Type="http://schemas.openxmlformats.org/officeDocument/2006/relationships/image" Target="media/image7.gif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moss-schule.intern.hessen.de/forum/lusd-anwenderunterstuetzung/intern/Freigegebene%20Dokumente/Anleitungen/Arbeitsordner%20Anleitungen/LUSD%20Dokumentvorlage%20fuer%20Anleitungen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kumententyp xmlns="ea0b144b-79d0-4cc1-ab15-887d44aa58be">Release-Informationen</Dokumententyp>
    <Kurzbeschreibung_x0020_Inhalt xmlns="03c2e9ef-9210-4d41-bc49-ec83aa29eb68" xsi:nil="true"/>
    <Dokumentenklasse xmlns="03c2e9ef-9210-4d41-bc49-ec83aa29eb68">öffentlich</Dokumentenklasse>
    <zust_x00e4_ndiges_x0020_Sachgebiet xmlns="03c2e9ef-9210-4d41-bc49-ec83aa29eb68" xsi:nil="true"/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Abh_x00e4_ngige_x0020_Anwendung xmlns="03c2e9ef-9210-4d41-bc49-ec83aa29eb68">LUSD</Abh_x00e4_ngige_x0020_Anwendung>
    <Release xmlns="03c2e9ef-9210-4d41-bc49-ec83aa29eb68">18</Release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Zarchiv</Geltungsbereich>
    <Aktueller_x0020_Status xmlns="03c2e9ef-9210-4d41-bc49-ec83aa29eb68">ungültig</Aktueller_x0020_Status>
    <Orte_x0020_der_x0020_Ver_x00f6_ffentlichung xmlns="03c2e9ef-9210-4d41-bc49-ec83aa29eb68"/>
    <Betreff xmlns="03c2e9ef-9210-4d41-bc49-ec83aa29eb68">Releasemanagement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Datum_x0020_ver_x00f6_ffentlichte_x0020_Verion xmlns="03c2e9ef-9210-4d41-bc49-ec83aa29eb68" xsi:nil="true"/>
    <Themenfeld xmlns="03c2e9ef-9210-4d41-bc49-ec83aa29eb68">Berechtigungen</Themenfeld>
    <Zust_x002e__x0020_Sachgebiet_x0020_ab_x0020_Jan_x002e__x0020_2025 xmlns="03c2e9ef-9210-4d41-bc49-ec83aa29eb68">SG 1.1</Zust_x002e__x0020_Sachgebiet_x0020_ab_x0020_Jan_x002e__x0020_2025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4EB88D-C6E0-42F6-87C3-5FAD1F21D051}"/>
</file>

<file path=customXml/itemProps2.xml><?xml version="1.0" encoding="utf-8"?>
<ds:datastoreItem xmlns:ds="http://schemas.openxmlformats.org/officeDocument/2006/customXml" ds:itemID="{E1D1A391-1E06-4311-9B6B-6CC87F735B03}"/>
</file>

<file path=customXml/itemProps3.xml><?xml version="1.0" encoding="utf-8"?>
<ds:datastoreItem xmlns:ds="http://schemas.openxmlformats.org/officeDocument/2006/customXml" ds:itemID="{B08843CE-14D8-423D-A0BD-3528ABC6D3CD}"/>
</file>

<file path=customXml/itemProps4.xml><?xml version="1.0" encoding="utf-8"?>
<ds:datastoreItem xmlns:ds="http://schemas.openxmlformats.org/officeDocument/2006/customXml" ds:itemID="{FEE8585D-F586-42C1-8376-D13483E92C6B}"/>
</file>

<file path=docProps/app.xml><?xml version="1.0" encoding="utf-8"?>
<Properties xmlns="http://schemas.openxmlformats.org/officeDocument/2006/extended-properties" xmlns:vt="http://schemas.openxmlformats.org/officeDocument/2006/docPropsVTypes">
  <Template>LUSD%20Dokumentvorlage%20fuer%20Anleitungen.dotm</Template>
  <TotalTime>0</TotalTime>
  <Pages>5</Pages>
  <Words>1167</Words>
  <Characters>7353</Characters>
  <Application>Microsoft Office Word</Application>
  <DocSecurity>0</DocSecurity>
  <Lines>61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Änderungen mit Release 18</vt:lpstr>
    </vt:vector>
  </TitlesOfParts>
  <Company>Hessische Kultusverwaltung</Company>
  <LinksUpToDate>false</LinksUpToDate>
  <CharactersWithSpaces>8503</CharactersWithSpaces>
  <SharedDoc>false</SharedDoc>
  <HLinks>
    <vt:vector size="156" baseType="variant">
      <vt:variant>
        <vt:i4>1114162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_Toc351642478</vt:lpwstr>
      </vt:variant>
      <vt:variant>
        <vt:i4>1114162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_Toc351642477</vt:lpwstr>
      </vt:variant>
      <vt:variant>
        <vt:i4>1114162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_Toc351642476</vt:lpwstr>
      </vt:variant>
      <vt:variant>
        <vt:i4>1114162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_Toc351642475</vt:lpwstr>
      </vt:variant>
      <vt:variant>
        <vt:i4>1114162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_Toc351642474</vt:lpwstr>
      </vt:variant>
      <vt:variant>
        <vt:i4>1114162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_Toc351642473</vt:lpwstr>
      </vt:variant>
      <vt:variant>
        <vt:i4>1114162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_Toc351642472</vt:lpwstr>
      </vt:variant>
      <vt:variant>
        <vt:i4>1114162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_Toc351642471</vt:lpwstr>
      </vt:variant>
      <vt:variant>
        <vt:i4>1114162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_Toc351642470</vt:lpwstr>
      </vt:variant>
      <vt:variant>
        <vt:i4>1048626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_Toc351642469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_Toc351642468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_Toc351642467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_Toc351642466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_Toc351642465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_Toc351642464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_Toc351642463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_Toc351642462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_Toc351642461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_Toc351642460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_Toc351642459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_Toc351642458</vt:lpwstr>
      </vt:variant>
      <vt:variant>
        <vt:i4>1245234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_Toc351642457</vt:lpwstr>
      </vt:variant>
      <vt:variant>
        <vt:i4>1245234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_Toc351642456</vt:lpwstr>
      </vt:variant>
      <vt:variant>
        <vt:i4>1245234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_Toc351642455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_Toc351642454</vt:lpwstr>
      </vt:variant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_Toc351642453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Änderungen mit Release 18</dc:title>
  <dc:creator>marekm</dc:creator>
  <cp:lastModifiedBy>Reimann-Luckas, Brunhilde (HKM PB)</cp:lastModifiedBy>
  <cp:revision>2</cp:revision>
  <cp:lastPrinted>2015-04-15T10:00:00Z</cp:lastPrinted>
  <dcterms:created xsi:type="dcterms:W3CDTF">2015-08-10T12:51:00Z</dcterms:created>
  <dcterms:modified xsi:type="dcterms:W3CDTF">2015-08-10T12:51:00Z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Dokumentensteuerung">
    <vt:bool>true</vt:bool>
  </property>
</Properties>
</file>