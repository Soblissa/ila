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979C7E" w14:textId="4839D4A2" w:rsidR="00936DB3" w:rsidRPr="00BF38CD" w:rsidRDefault="00FD7797" w:rsidP="00974A6A">
      <w:pPr>
        <w:pStyle w:val="LDTitelseiteHKM"/>
      </w:pPr>
      <w:r w:rsidRPr="00BF38CD">
        <w:rPr>
          <w:noProof/>
          <w:lang w:eastAsia="de-D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318826" wp14:editId="43FDA464">
                <wp:simplePos x="0" y="0"/>
                <wp:positionH relativeFrom="column">
                  <wp:posOffset>-1170305</wp:posOffset>
                </wp:positionH>
                <wp:positionV relativeFrom="paragraph">
                  <wp:posOffset>-33655</wp:posOffset>
                </wp:positionV>
                <wp:extent cx="926465" cy="10691495"/>
                <wp:effectExtent l="0" t="0" r="6985" b="0"/>
                <wp:wrapNone/>
                <wp:docPr id="18" name="Gruppieren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6465" cy="10691495"/>
                          <a:chOff x="-199940" y="-12"/>
                          <a:chExt cx="928120" cy="10692130"/>
                        </a:xfrm>
                      </wpg:grpSpPr>
                      <wps:wsp>
                        <wps:cNvPr id="19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-199940" y="-12"/>
                            <a:ext cx="921918" cy="10692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68135" y="146066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8135" y="23751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68135" y="2173185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135" y="289758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68135" y="736270"/>
                            <a:ext cx="360045" cy="360045"/>
                          </a:xfrm>
                          <a:prstGeom prst="rect">
                            <a:avLst/>
                          </a:prstGeom>
                          <a:solidFill>
                            <a:srgbClr val="D2000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4A7EBB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38100" dist="25400" dir="5400000" algn="ctr" rotWithShape="0">
                                    <a:srgbClr val="808080">
                                      <a:alpha val="35001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355EA" id="Gruppieren 18" o:spid="_x0000_s1026" style="position:absolute;margin-left:-92.15pt;margin-top:-2.65pt;width:72.95pt;height:841.85pt;z-index:251658240" coordorigin="-1999" coordsize="9281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">
                <v:rect id="Rectangle 23" o:spid="_x0000_s1027" style="position:absolute;left:-1999;width:9218;height:106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" stroked="f" strokecolor="#4a7ebb" strokeweight="1.5pt">
                  <v:shadow opacity="22938f" offset="0"/>
                  <v:textbox inset=",7.2pt,,7.2pt"/>
                </v:rect>
                <v:rect id="Rectangle 16" o:spid="_x0000_s1028" style="position:absolute;left:3681;top:14606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" fillcolor="#d20000" stroked="f" strokecolor="#4a7ebb" strokeweight="1.5pt">
                  <v:shadow opacity="22938f" offset="0"/>
                  <v:textbox inset=",7.2pt,,7.2pt"/>
                </v:rect>
                <v:rect id="Rectangle 5" o:spid="_x0000_s1029" style="position:absolute;left:3681;top:237;width:360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7" o:spid="_x0000_s1030" style="position:absolute;left:3681;top:21731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8" o:spid="_x0000_s1031" style="position:absolute;left:3681;top:28975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" fillcolor="#d20000" stroked="f" strokecolor="#4a7ebb" strokeweight="1.5pt">
                  <v:shadow opacity="22938f" offset="0"/>
                  <v:textbox inset=",7.2pt,,7.2pt"/>
                </v:rect>
                <v:rect id="Rectangle 15" o:spid="_x0000_s1032" style="position:absolute;left:3681;top:7362;width:3600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" fillcolor="#d20000" stroked="f" strokecolor="#4a7ebb" strokeweight="1.5pt">
                  <v:shadow opacity="22938f" offset="0"/>
                  <v:textbox inset=",7.2pt,,7.2pt"/>
                </v:rect>
              </v:group>
            </w:pict>
          </mc:Fallback>
        </mc:AlternateContent>
      </w:r>
      <w:r w:rsidR="005D6836" w:rsidRPr="00BF38CD">
        <w:rPr>
          <w:noProof/>
          <w:lang w:eastAsia="de-DE"/>
        </w:rPr>
        <w:drawing>
          <wp:anchor distT="0" distB="0" distL="114300" distR="114300" simplePos="0" relativeHeight="251650048" behindDoc="0" locked="0" layoutInCell="1" allowOverlap="1" wp14:anchorId="1336B042" wp14:editId="49FEA3CA">
            <wp:simplePos x="0" y="0"/>
            <wp:positionH relativeFrom="column">
              <wp:posOffset>5306250</wp:posOffset>
            </wp:positionH>
            <wp:positionV relativeFrom="paragraph">
              <wp:posOffset>-40640</wp:posOffset>
            </wp:positionV>
            <wp:extent cx="818515" cy="1073785"/>
            <wp:effectExtent l="0" t="0" r="635" b="0"/>
            <wp:wrapNone/>
            <wp:docPr id="9" name="Bild 1" descr="HM_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ild 1" descr="HM_4C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6DB3" w:rsidRPr="00BF38CD">
        <w:t>Hessisches Kultusministerium</w:t>
      </w:r>
    </w:p>
    <w:p w14:paraId="680FDA2C" w14:textId="497454FE" w:rsidR="007A21E3" w:rsidRPr="00BF38CD" w:rsidRDefault="00EF277F" w:rsidP="00BF38CD">
      <w:pPr>
        <w:pStyle w:val="LDTitelseiteHKM"/>
      </w:pPr>
      <w:r w:rsidRPr="00BF38CD">
        <w:t>Referat Z.6</w:t>
      </w:r>
      <w:r w:rsidR="00936DB3" w:rsidRPr="00BF38CD">
        <w:br/>
      </w:r>
      <w:r w:rsidRPr="00BF38CD">
        <w:t>E-Government-Verfahren und Geschäftsprozessmanagement</w:t>
      </w:r>
    </w:p>
    <w:p w14:paraId="6A540BFA" w14:textId="45148507" w:rsidR="00E07163" w:rsidRDefault="003C632C" w:rsidP="00E07163">
      <w:pPr>
        <w:pStyle w:val="LDTitelseite30pt"/>
      </w:pPr>
      <w:r w:rsidRPr="003C632C">
        <w:t>LUSD Änderungen</w:t>
      </w:r>
      <w:r>
        <w:t xml:space="preserve"> - Release 3</w:t>
      </w:r>
      <w:r w:rsidR="004F3753">
        <w:t>7</w:t>
      </w:r>
      <w:r>
        <w:t>.0</w:t>
      </w:r>
    </w:p>
    <w:p w14:paraId="5E0B3779" w14:textId="2073A880" w:rsidR="00D54451" w:rsidRDefault="003C632C" w:rsidP="00B71BF1">
      <w:pPr>
        <w:pStyle w:val="LDTextinhalt"/>
      </w:pPr>
      <w:r>
        <w:t>Neben verschiedenen technischen Anpassungen an der LUSD und deren Schnittstellen stehen Ihnen mit Produktivsetzung von Release 3</w:t>
      </w:r>
      <w:r w:rsidR="004F3753">
        <w:t>7</w:t>
      </w:r>
      <w:r w:rsidR="0012518B">
        <w:t xml:space="preserve">.0 im </w:t>
      </w:r>
      <w:r w:rsidR="004F3753">
        <w:t xml:space="preserve">April </w:t>
      </w:r>
      <w:r w:rsidR="00917012">
        <w:t>2020</w:t>
      </w:r>
      <w:r>
        <w:t xml:space="preserve"> neu folgende LUSD-Funktionalitäten zur Verfügung.</w:t>
      </w:r>
    </w:p>
    <w:sdt>
      <w:sdtPr>
        <w:rPr>
          <w:noProof/>
          <w:color w:val="auto"/>
          <w:sz w:val="20"/>
          <w:szCs w:val="22"/>
        </w:rPr>
        <w:id w:val="-1345775936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p w14:paraId="74E04241" w14:textId="058FB3BE" w:rsidR="00D54451" w:rsidRDefault="00D54451" w:rsidP="00D54451">
          <w:pPr>
            <w:pStyle w:val="LDBereich"/>
          </w:pPr>
          <w:r>
            <w:t>Inhalt</w:t>
          </w:r>
          <w:bookmarkStart w:id="0" w:name="_GoBack"/>
          <w:bookmarkEnd w:id="0"/>
        </w:p>
        <w:p w14:paraId="40440C53" w14:textId="7C41E475" w:rsidR="00990E37" w:rsidRDefault="003B23B5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TOC \o "2-4" \h \z \t "Überschrift 1;1" </w:instrText>
          </w:r>
          <w:r>
            <w:rPr>
              <w:b/>
            </w:rPr>
            <w:fldChar w:fldCharType="separate"/>
          </w:r>
          <w:hyperlink w:anchor="_Toc38369471" w:history="1">
            <w:r w:rsidR="00990E37" w:rsidRPr="003D5F94">
              <w:rPr>
                <w:rStyle w:val="Hyperlink"/>
              </w:rPr>
              <w:t>1</w:t>
            </w:r>
            <w:r w:rsidR="00990E37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990E37" w:rsidRPr="003D5F94">
              <w:rPr>
                <w:rStyle w:val="Hyperlink"/>
              </w:rPr>
              <w:t>Schule</w:t>
            </w:r>
            <w:r w:rsidR="00990E37">
              <w:rPr>
                <w:webHidden/>
              </w:rPr>
              <w:tab/>
            </w:r>
            <w:r w:rsidR="00990E37">
              <w:rPr>
                <w:webHidden/>
              </w:rPr>
              <w:fldChar w:fldCharType="begin"/>
            </w:r>
            <w:r w:rsidR="00990E37">
              <w:rPr>
                <w:webHidden/>
              </w:rPr>
              <w:instrText xml:space="preserve"> PAGEREF _Toc38369471 \h </w:instrText>
            </w:r>
            <w:r w:rsidR="00990E37">
              <w:rPr>
                <w:webHidden/>
              </w:rPr>
            </w:r>
            <w:r w:rsidR="00990E37">
              <w:rPr>
                <w:webHidden/>
              </w:rPr>
              <w:fldChar w:fldCharType="separate"/>
            </w:r>
            <w:r w:rsidR="00990E37">
              <w:rPr>
                <w:webHidden/>
              </w:rPr>
              <w:t>3</w:t>
            </w:r>
            <w:r w:rsidR="00990E37">
              <w:rPr>
                <w:webHidden/>
              </w:rPr>
              <w:fldChar w:fldCharType="end"/>
            </w:r>
          </w:hyperlink>
        </w:p>
        <w:p w14:paraId="0D9993F0" w14:textId="69B3B8CA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72" w:history="1">
            <w:r w:rsidRPr="003D5F94">
              <w:rPr>
                <w:rStyle w:val="Hyperlink"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Schulbasisdaten &gt; Schulformen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7CD121D" w14:textId="22C72967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73" w:history="1">
            <w:r w:rsidRPr="003D5F94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Schulbasisdaten &gt; Stufen / Semester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3CB7A7" w14:textId="4F88E3E7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74" w:history="1">
            <w:r w:rsidRPr="003D5F94">
              <w:rPr>
                <w:rStyle w:val="Hyperlink"/>
              </w:rPr>
              <w:t>1.3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Personal &gt; Personal bearbeiten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15E68B2" w14:textId="42DC7971" w:rsidR="00990E37" w:rsidRDefault="00990E37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8369475" w:history="1">
            <w:r w:rsidRPr="003D5F94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3D5F94">
              <w:rPr>
                <w:rStyle w:val="Hyperlink"/>
              </w:rPr>
              <w:t>Schüler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DE34536" w14:textId="594D60A7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76" w:history="1">
            <w:r w:rsidRPr="003D5F94">
              <w:rPr>
                <w:rStyle w:val="Hyperlink"/>
              </w:rPr>
              <w:t>2.1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Schülerbasisdaten &gt; Schülerstammdaten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2E30C92" w14:textId="1282205A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77" w:history="1">
            <w:r w:rsidRPr="003D5F94">
              <w:rPr>
                <w:rStyle w:val="Hyperlink"/>
              </w:rPr>
              <w:t>2.2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Schülerbasisdaten &gt; Eltern/Ansprechpartner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6622B8" w14:textId="35468CEE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78" w:history="1">
            <w:r w:rsidRPr="003D5F94">
              <w:rPr>
                <w:rStyle w:val="Hyperlink"/>
              </w:rPr>
              <w:t>2.3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Schülerbasisdaten &gt; Halbj./Sem.-Daten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84EB30D" w14:textId="312FF4C7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79" w:history="1">
            <w:r w:rsidRPr="003D5F94">
              <w:rPr>
                <w:rStyle w:val="Hyperlink"/>
              </w:rPr>
              <w:t>2.4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Schülerbasisdaten &gt; Qualifikationen, Register Fremdsprachen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E37DB21" w14:textId="1965DD34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80" w:history="1">
            <w:r w:rsidRPr="003D5F94">
              <w:rPr>
                <w:rStyle w:val="Hyperlink"/>
              </w:rPr>
              <w:t>2.5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Kandidatenverfahren &gt; Aufnehmen/Einschulen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FDE5FEC" w14:textId="3F5A7FED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81" w:history="1">
            <w:r w:rsidRPr="003D5F94">
              <w:rPr>
                <w:rStyle w:val="Hyperlink"/>
              </w:rPr>
              <w:t>2.6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Kandidatenverfahren &gt; Kandidaten bearbeiten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112BFE6" w14:textId="29370B81" w:rsidR="00990E37" w:rsidRDefault="00990E37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8369482" w:history="1">
            <w:r w:rsidRPr="003D5F94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3D5F94">
              <w:rPr>
                <w:rStyle w:val="Hyperlink"/>
              </w:rPr>
              <w:t>Unterricht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75881E4" w14:textId="6A3EB034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83" w:history="1">
            <w:r w:rsidRPr="003D5F94">
              <w:rPr>
                <w:rStyle w:val="Hyperlink"/>
              </w:rPr>
              <w:t>3.1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Export / Import &gt; ENC Export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97BEF88" w14:textId="5650A4FE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84" w:history="1">
            <w:r w:rsidRPr="003D5F94">
              <w:rPr>
                <w:rStyle w:val="Hyperlink"/>
              </w:rPr>
              <w:t>3.2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Export / Import &gt; Stundenplan / Littera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2A10256" w14:textId="6AF95E3D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85" w:history="1">
            <w:r w:rsidRPr="003D5F94">
              <w:rPr>
                <w:rStyle w:val="Hyperlink"/>
              </w:rPr>
              <w:t>3.3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UV-Bearbeitung &gt; Kursbearbeitung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5E34D1F" w14:textId="7A20325D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486" w:history="1">
            <w:r w:rsidRPr="003D5F94">
              <w:rPr>
                <w:rStyle w:val="Hyperlink"/>
              </w:rPr>
              <w:t>3.3.1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Dialogfenster Kurssuche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C127AB9" w14:textId="59F87F3F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487" w:history="1">
            <w:r w:rsidRPr="003D5F94">
              <w:rPr>
                <w:rStyle w:val="Hyperlink"/>
              </w:rPr>
              <w:t>3.3.2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Auswahlliste Kursoption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BFAEA98" w14:textId="058B7046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488" w:history="1">
            <w:r w:rsidRPr="003D5F94">
              <w:rPr>
                <w:rStyle w:val="Hyperlink"/>
              </w:rPr>
              <w:t>3.3.3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Auswahlliste Kursdifferenzierung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4068576" w14:textId="674FDDA9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489" w:history="1">
            <w:r w:rsidRPr="003D5F94">
              <w:rPr>
                <w:rStyle w:val="Hyperlink"/>
              </w:rPr>
              <w:t>3.3.4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Kursliste erstellen im Dialogfenster „Schüler im Kurs“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93ADB35" w14:textId="3C689DD6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90" w:history="1">
            <w:r w:rsidRPr="003D5F94">
              <w:rPr>
                <w:rStyle w:val="Hyperlink"/>
              </w:rPr>
              <w:t>3.4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UV-Bearbeitung &gt; Klassenbildung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1F843D8" w14:textId="2FA3EFAA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91" w:history="1">
            <w:r w:rsidRPr="003D5F94">
              <w:rPr>
                <w:rStyle w:val="Hyperlink"/>
              </w:rPr>
              <w:t>3.5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Leistungserfassung &gt; Hist. Leistungsdaten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C4F62CD" w14:textId="0922A5A9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92" w:history="1">
            <w:r w:rsidRPr="003D5F94">
              <w:rPr>
                <w:rStyle w:val="Hyperlink"/>
              </w:rPr>
              <w:t>3.6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Abschlüsse &gt; Abitur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C8E2831" w14:textId="2DEB82FA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93" w:history="1">
            <w:r w:rsidRPr="003D5F94">
              <w:rPr>
                <w:rStyle w:val="Hyperlink"/>
              </w:rPr>
              <w:t>3.7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Abschlüsse &gt; FHR-FOS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4A8C8D9" w14:textId="6360B5C6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94" w:history="1">
            <w:r w:rsidRPr="003D5F94">
              <w:rPr>
                <w:rStyle w:val="Hyperlink"/>
              </w:rPr>
              <w:t>3.8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Abschlüsse &gt; Mittlerer Abschluss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A2E2026" w14:textId="389A69B8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95" w:history="1">
            <w:r w:rsidRPr="003D5F94">
              <w:rPr>
                <w:rStyle w:val="Hyperlink"/>
              </w:rPr>
              <w:t>3.9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Abschlüsse &gt; Hauptschulabschluss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6941A43" w14:textId="2232C07E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496" w:history="1">
            <w:r w:rsidRPr="003D5F94">
              <w:rPr>
                <w:rStyle w:val="Hyperlink"/>
              </w:rPr>
              <w:t>3.10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Zeugnisse &gt; Zeugnis erstellen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AC0489F" w14:textId="1345701B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497" w:history="1">
            <w:r w:rsidRPr="003D5F94">
              <w:rPr>
                <w:rStyle w:val="Hyperlink"/>
              </w:rPr>
              <w:t>3.10.1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Abschlusszeugnisse des Mittleren Abschlusses und des Hauptschulabschlusses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DAEABCA" w14:textId="3C5B6B63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498" w:history="1">
            <w:r w:rsidRPr="003D5F94">
              <w:rPr>
                <w:rStyle w:val="Hyperlink"/>
              </w:rPr>
              <w:t>3.10.2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Abschlusszeugnis Fachoberschule (FOS)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1014EC9" w14:textId="6C60F6BE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499" w:history="1">
            <w:r w:rsidRPr="003D5F94">
              <w:rPr>
                <w:rStyle w:val="Hyperlink"/>
              </w:rPr>
              <w:t>3.10.3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Abschlusszeugnisse BÜA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A3825CB" w14:textId="4845E359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00" w:history="1">
            <w:r w:rsidRPr="003D5F94">
              <w:rPr>
                <w:rStyle w:val="Hyperlink"/>
              </w:rPr>
              <w:t>3.10.4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Abschlusszeugnisse Ein- und Zweijährige Fachschule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70EE677" w14:textId="4787A6BE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01" w:history="1">
            <w:r w:rsidRPr="003D5F94">
              <w:rPr>
                <w:rStyle w:val="Hyperlink"/>
              </w:rPr>
              <w:t>3.10.5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Zeugnis der Fachschule für Sozialpädagogik, Fachrichtung Heilpädagogik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1AC37AC" w14:textId="3ADBEC96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02" w:history="1">
            <w:r w:rsidRPr="003D5F94">
              <w:rPr>
                <w:rStyle w:val="Hyperlink"/>
              </w:rPr>
              <w:t>3.10.6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Halbjahreszeugnisse in der Oberstufe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6E0B685" w14:textId="69BF924A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503" w:history="1">
            <w:r w:rsidRPr="003D5F94">
              <w:rPr>
                <w:rStyle w:val="Hyperlink"/>
              </w:rPr>
              <w:t>3.11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Zeugniskonfiguration &gt; Zeugnisbemerkungen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5C70208" w14:textId="2C057BEF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504" w:history="1">
            <w:r w:rsidRPr="003D5F94">
              <w:rPr>
                <w:rStyle w:val="Hyperlink"/>
              </w:rPr>
              <w:t>3.12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Datenprüfung &gt; Konferenzvorbereitung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EA5AE2B" w14:textId="3E1CABAA" w:rsidR="00990E37" w:rsidRDefault="00990E37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8369505" w:history="1">
            <w:r w:rsidRPr="003D5F94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3D5F94">
              <w:rPr>
                <w:rStyle w:val="Hyperlink"/>
              </w:rPr>
              <w:t>Extras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517897B" w14:textId="4788C300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506" w:history="1">
            <w:r w:rsidRPr="003D5F94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Berichtsverwaltung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301EFB4" w14:textId="16157156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07" w:history="1">
            <w:r w:rsidRPr="003D5F94">
              <w:rPr>
                <w:rStyle w:val="Hyperlink"/>
              </w:rPr>
              <w:t>4.1.1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Ehemalige mit Schullaufbahn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C5592D3" w14:textId="7CD0691C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08" w:history="1">
            <w:r w:rsidRPr="003D5F94">
              <w:rPr>
                <w:rStyle w:val="Hyperlink"/>
              </w:rPr>
              <w:t>4.1.2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Schülerliste (Version: Schülerliste kurz)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9EE789A" w14:textId="62650604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09" w:history="1">
            <w:r w:rsidRPr="003D5F94">
              <w:rPr>
                <w:rStyle w:val="Hyperlink"/>
              </w:rPr>
              <w:t>4.1.3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Zeugniskonferenzliste (Excel, Format A3 und Format A4)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C957E85" w14:textId="3F6BC9F2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10" w:history="1">
            <w:r w:rsidRPr="003D5F94">
              <w:rPr>
                <w:rStyle w:val="Hyperlink"/>
              </w:rPr>
              <w:t>4.1.4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Schüler-Historie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E236E3C" w14:textId="5C2B8522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11" w:history="1">
            <w:r w:rsidRPr="003D5F94">
              <w:rPr>
                <w:rStyle w:val="Hyperlink"/>
              </w:rPr>
              <w:t>4.1.5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Kurslisten (PDF und HTML)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048DD4D" w14:textId="6B0DC885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12" w:history="1">
            <w:r w:rsidRPr="003D5F94">
              <w:rPr>
                <w:rStyle w:val="Hyperlink"/>
              </w:rPr>
              <w:t>4.1.6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Schulbesuchsbescheinigung (ehemalig)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65E7CDB" w14:textId="40B84820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13" w:history="1">
            <w:r w:rsidRPr="003D5F94">
              <w:rPr>
                <w:rStyle w:val="Hyperlink"/>
              </w:rPr>
              <w:t>4.1.7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Schüler-Historie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1E8CC02" w14:textId="36670EB4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14" w:history="1">
            <w:r w:rsidRPr="003D5F94">
              <w:rPr>
                <w:rStyle w:val="Hyperlink"/>
              </w:rPr>
              <w:t>4.1.8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Zulassung mündliches Abitur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AE71229" w14:textId="662464E8" w:rsidR="00990E37" w:rsidRDefault="00990E37">
          <w:pPr>
            <w:pStyle w:val="Verzeichnis4"/>
            <w:rPr>
              <w:rFonts w:asciiTheme="minorHAnsi" w:hAnsiTheme="minorHAnsi"/>
              <w:sz w:val="22"/>
            </w:rPr>
          </w:pPr>
          <w:hyperlink w:anchor="_Toc38369515" w:history="1">
            <w:r w:rsidRPr="003D5F94">
              <w:rPr>
                <w:rStyle w:val="Hyperlink"/>
              </w:rPr>
              <w:t>4.1.9</w:t>
            </w:r>
            <w:r>
              <w:rPr>
                <w:rFonts w:asciiTheme="minorHAnsi" w:hAnsiTheme="minorHAnsi"/>
                <w:sz w:val="22"/>
              </w:rPr>
              <w:tab/>
            </w:r>
            <w:r w:rsidRPr="003D5F94">
              <w:rPr>
                <w:rStyle w:val="Hyperlink"/>
              </w:rPr>
              <w:t>Bericht: Abgänger- / Abschlussstatistik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DB099E4" w14:textId="5734C9FC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516" w:history="1">
            <w:r w:rsidRPr="003D5F94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Abfrageassistent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B0CBF5C" w14:textId="284A6D7D" w:rsidR="00990E37" w:rsidRDefault="00990E37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hyperlink w:anchor="_Toc38369517" w:history="1">
            <w:r w:rsidRPr="003D5F94">
              <w:rPr>
                <w:rStyle w:val="Hyperlink"/>
              </w:rPr>
              <w:t>Ausblick auf das Release 38 und kommende Releases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315E5E5" w14:textId="5B68F800" w:rsidR="00990E37" w:rsidRDefault="00990E37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8369518" w:history="1">
            <w:r w:rsidRPr="003D5F94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3D5F94">
              <w:rPr>
                <w:rStyle w:val="Hyperlink"/>
              </w:rPr>
              <w:t>Neues Layout und neue Funktionen für die LUSD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A2141E2" w14:textId="5233659B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519" w:history="1">
            <w:r w:rsidRPr="003D5F94">
              <w:rPr>
                <w:rStyle w:val="Hyperlink"/>
              </w:rPr>
              <w:t>5.1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Neue Startseite der LUSD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8E93DB7" w14:textId="01696912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520" w:history="1">
            <w:r w:rsidRPr="003D5F94">
              <w:rPr>
                <w:rStyle w:val="Hyperlink"/>
              </w:rPr>
              <w:t>5.2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Neue Funktionen in der LUSD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6F15B50" w14:textId="71C9389E" w:rsidR="00990E37" w:rsidRDefault="00990E37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38369521" w:history="1">
            <w:r w:rsidRPr="003D5F94">
              <w:rPr>
                <w:rStyle w:val="Hyperlink"/>
              </w:rPr>
              <w:t>5.3</w:t>
            </w:r>
            <w:r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Pr="003D5F94">
              <w:rPr>
                <w:rStyle w:val="Hyperlink"/>
              </w:rPr>
              <w:t>LUSD-Übung für das neue Layout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2448F0FE" w14:textId="6F48A049" w:rsidR="00990E37" w:rsidRDefault="00990E37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38369522" w:history="1">
            <w:r w:rsidRPr="003D5F94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Pr="003D5F94">
              <w:rPr>
                <w:rStyle w:val="Hyperlink"/>
              </w:rPr>
              <w:t>Weitere geplante Neuerungen mit Release 38.0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_Toc38369522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60B7321" w14:textId="35C42173" w:rsidR="00136596" w:rsidRDefault="003B23B5" w:rsidP="00136596">
          <w:pPr>
            <w:pStyle w:val="LDTextinhalt"/>
          </w:pPr>
          <w:r>
            <w:fldChar w:fldCharType="end"/>
          </w:r>
        </w:p>
        <w:p w14:paraId="5612162C" w14:textId="5B98DC02" w:rsidR="00D54451" w:rsidRDefault="00136596" w:rsidP="00136596">
          <w:pPr>
            <w:spacing w:before="0" w:after="200" w:line="276" w:lineRule="auto"/>
          </w:pPr>
          <w:r>
            <w:rPr>
              <w:b/>
              <w:sz w:val="22"/>
            </w:rPr>
            <w:br w:type="page"/>
          </w:r>
        </w:p>
      </w:sdtContent>
    </w:sdt>
    <w:p w14:paraId="05B2CC79" w14:textId="77777777" w:rsidR="00136596" w:rsidRPr="004B7D42" w:rsidRDefault="00136596" w:rsidP="00136596">
      <w:pPr>
        <w:pStyle w:val="LDBereich"/>
      </w:pPr>
      <w:bookmarkStart w:id="1" w:name="_Toc343545156"/>
      <w:bookmarkStart w:id="2" w:name="_Toc347835312"/>
      <w:bookmarkStart w:id="3" w:name="_Toc347838604"/>
      <w:bookmarkStart w:id="4" w:name="_Toc347838641"/>
      <w:r w:rsidRPr="004B7D42">
        <w:lastRenderedPageBreak/>
        <w:t>Allgemeine Hinweise</w:t>
      </w:r>
    </w:p>
    <w:p w14:paraId="375AE66B" w14:textId="7683DDB3" w:rsidR="00136596" w:rsidRDefault="00136596" w:rsidP="00136596">
      <w:pPr>
        <w:pStyle w:val="LDTextinhalteingerckt"/>
      </w:pPr>
      <w:r>
        <w:t xml:space="preserve">Alle verwendeten Personennamen und Leistungsdaten </w:t>
      </w:r>
      <w:r w:rsidR="008325BC">
        <w:t xml:space="preserve">in den Bildschirmfotos </w:t>
      </w:r>
      <w:r>
        <w:t>sind anonymisiert. Sollten sich dennoch Übereinstimmungen ergeben, sind diese zufällig und nicht beabsichtigt.</w:t>
      </w:r>
    </w:p>
    <w:p w14:paraId="35467402" w14:textId="77777777" w:rsidR="00136596" w:rsidRDefault="00136596" w:rsidP="00136596">
      <w:pPr>
        <w:pStyle w:val="LDTextinhalteingerckt"/>
      </w:pPr>
      <w:r>
        <w:t>Die Bildschirm-Ausschnitte dienen lediglich der allgemeinen Darstellung des Sachverhalts und können in Inhalt und Schulform von den tatsächlich bei den Benutzern der LUSD verwendeten Daten abweichen.</w:t>
      </w:r>
    </w:p>
    <w:p w14:paraId="6ADD4219" w14:textId="50A22B5C" w:rsidR="00136596" w:rsidRDefault="00136596" w:rsidP="00136596">
      <w:pPr>
        <w:pStyle w:val="LDTextinhalteingerckt"/>
      </w:pPr>
      <w:r>
        <w:t xml:space="preserve">Aus Gründen der besseren Lesbarkeit wird auf die gleichzeitige Verwendung </w:t>
      </w:r>
      <w:r w:rsidR="008325BC">
        <w:t xml:space="preserve">geschlechtsbezogener </w:t>
      </w:r>
      <w:r>
        <w:t xml:space="preserve"> Sprachformen verzichtet. Sämtliche Personenbezeichnungen gelten gleichwohl für </w:t>
      </w:r>
      <w:r w:rsidR="008325BC">
        <w:t xml:space="preserve">alle </w:t>
      </w:r>
      <w:r>
        <w:t>Geschlechter.</w:t>
      </w:r>
    </w:p>
    <w:p w14:paraId="5BE2D84F" w14:textId="77777777" w:rsidR="00136596" w:rsidRDefault="00136596" w:rsidP="0050345F"/>
    <w:p w14:paraId="42EFF984" w14:textId="527AE438" w:rsidR="009331C4" w:rsidRPr="0050345F" w:rsidRDefault="009331C4" w:rsidP="0050345F"/>
    <w:p w14:paraId="734E89C0" w14:textId="7A105292" w:rsidR="003C632C" w:rsidRDefault="003C632C" w:rsidP="00B71BF1">
      <w:pPr>
        <w:pStyle w:val="berschrift2"/>
      </w:pPr>
      <w:bookmarkStart w:id="5" w:name="_Toc38369471"/>
      <w:r>
        <w:t>Schule</w:t>
      </w:r>
      <w:bookmarkEnd w:id="5"/>
    </w:p>
    <w:p w14:paraId="3789B6EF" w14:textId="20BAD855" w:rsidR="003C632C" w:rsidRDefault="003C632C" w:rsidP="00B71BF1">
      <w:pPr>
        <w:pStyle w:val="berschrift3"/>
      </w:pPr>
      <w:bookmarkStart w:id="6" w:name="_Toc38369472"/>
      <w:r>
        <w:t>Schulbasisdaten &gt; Schulformen</w:t>
      </w:r>
      <w:bookmarkEnd w:id="6"/>
    </w:p>
    <w:p w14:paraId="3B09EE93" w14:textId="143CF63B" w:rsidR="00D74ECD" w:rsidRPr="00D74ECD" w:rsidRDefault="00D74ECD" w:rsidP="0050345F">
      <w:pPr>
        <w:pStyle w:val="LDTextinhalteingerckt"/>
      </w:pPr>
      <w:r>
        <w:t>Neue Schulformen</w:t>
      </w:r>
      <w:r w:rsidR="0050345F">
        <w:t xml:space="preserve"> und Verlängerung der Feldlänge bei Kurzname und schuleigenem Kürzel.</w:t>
      </w:r>
    </w:p>
    <w:p w14:paraId="3167E83C" w14:textId="49BB7200" w:rsidR="00D74ECD" w:rsidRDefault="00360D5B" w:rsidP="0040022A">
      <w:pPr>
        <w:pStyle w:val="LDAuflistungText"/>
        <w:rPr>
          <w:rStyle w:val="hervorhebung"/>
        </w:rPr>
      </w:pPr>
      <w:r>
        <w:t xml:space="preserve">Die Einführung der nachfolgenden </w:t>
      </w:r>
      <w:r w:rsidR="00D74ECD" w:rsidRPr="00D74ECD">
        <w:rPr>
          <w:rStyle w:val="hervorhebung"/>
        </w:rPr>
        <w:t xml:space="preserve">neuen </w:t>
      </w:r>
      <w:r w:rsidRPr="00D74ECD">
        <w:rPr>
          <w:rStyle w:val="hervorhebung"/>
        </w:rPr>
        <w:t>Schulformen</w:t>
      </w:r>
      <w:r>
        <w:t xml:space="preserve"> ist erforderlich, weil für diese Schulformen die Bezeichnungen für Lernfelder geändert worden sind. </w:t>
      </w:r>
      <w:r w:rsidR="00D74ECD">
        <w:br/>
      </w:r>
      <w:r>
        <w:t>Datenbanktechnisch kann eine parallele Pflege von alten und neuen Lernfeldern nur über gesonderte Schulformen abgebildet werden.</w:t>
      </w:r>
      <w:r w:rsidR="00D74ECD" w:rsidRPr="00D74ECD">
        <w:rPr>
          <w:rStyle w:val="hervorhebung"/>
        </w:rPr>
        <w:t xml:space="preserve"> </w:t>
      </w:r>
    </w:p>
    <w:p w14:paraId="1A58CF89" w14:textId="32122395" w:rsidR="00360D5B" w:rsidRPr="00360D5B" w:rsidRDefault="00D74ECD" w:rsidP="0040022A">
      <w:pPr>
        <w:pStyle w:val="LDAuflistungText"/>
      </w:pPr>
      <w:r w:rsidRPr="00D74ECD">
        <w:t>In diesem Zusammenhang wurde die</w:t>
      </w:r>
      <w:r w:rsidRPr="00D74ECD">
        <w:rPr>
          <w:rStyle w:val="hervorhebung"/>
        </w:rPr>
        <w:t xml:space="preserve"> mögliche Feldlänge </w:t>
      </w:r>
      <w:r w:rsidRPr="00D74ECD">
        <w:t>für die</w:t>
      </w:r>
      <w:r w:rsidRPr="00D74ECD">
        <w:rPr>
          <w:rStyle w:val="hervorhebung"/>
        </w:rPr>
        <w:t xml:space="preserve"> Kurznamen </w:t>
      </w:r>
      <w:r>
        <w:rPr>
          <w:rStyle w:val="hervorhebung"/>
        </w:rPr>
        <w:t xml:space="preserve">und </w:t>
      </w:r>
      <w:r w:rsidRPr="00D74ECD">
        <w:t>die</w:t>
      </w:r>
      <w:r w:rsidRPr="00D74ECD">
        <w:rPr>
          <w:rStyle w:val="hervorhebung"/>
        </w:rPr>
        <w:t xml:space="preserve"> schuleigenen Kürzel der SF/BK auf 30 Zeichen verlängert</w:t>
      </w:r>
      <w:r>
        <w:t xml:space="preserve">. Hierdurch besteht die Möglichkeit für ergänzende Zusätze wie den Zusatz "(VO2019)". </w:t>
      </w:r>
      <w:r>
        <w:br/>
      </w:r>
      <w:r w:rsidR="00360D5B">
        <w:t>Die Oberfläche der LUSD und einige Berichte wurden im Zuge dieser Umsetzung entsprechend angepasst.</w:t>
      </w:r>
    </w:p>
    <w:p w14:paraId="202F4BCD" w14:textId="37B8E96E" w:rsidR="00DF555D" w:rsidRDefault="00DF555D" w:rsidP="0050345F">
      <w:pPr>
        <w:pStyle w:val="LDTextinhalteingerckt"/>
        <w:rPr>
          <w:lang w:eastAsia="de-DE"/>
        </w:rPr>
      </w:pPr>
      <w:bookmarkStart w:id="7" w:name="_Toc530726480"/>
    </w:p>
    <w:p w14:paraId="54DECDF7" w14:textId="77777777" w:rsidR="00D74ECD" w:rsidRDefault="00D74ECD" w:rsidP="0050345F">
      <w:pPr>
        <w:pStyle w:val="LDTextinhalteingerckt"/>
        <w:rPr>
          <w:lang w:eastAsia="de-DE"/>
        </w:rPr>
        <w:sectPr w:rsidR="00D74ECD" w:rsidSect="00953976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1" w:bottom="1276" w:left="1474" w:header="567" w:footer="642" w:gutter="0"/>
          <w:cols w:space="708"/>
          <w:docGrid w:linePitch="360"/>
        </w:sectPr>
      </w:pPr>
    </w:p>
    <w:p w14:paraId="17F364A2" w14:textId="77777777" w:rsidR="00D74ECD" w:rsidRDefault="00D74ECD" w:rsidP="00D74ECD">
      <w:pPr>
        <w:pStyle w:val="LDZwischenberschrift"/>
        <w:rPr>
          <w:lang w:eastAsia="de-DE"/>
        </w:rPr>
      </w:pPr>
      <w:r w:rsidRPr="0020335C">
        <w:rPr>
          <w:lang w:eastAsia="de-DE"/>
        </w:rPr>
        <w:lastRenderedPageBreak/>
        <w:t xml:space="preserve">Folgende Schulformen stehen ab </w:t>
      </w:r>
      <w:r>
        <w:t>08.04.2020</w:t>
      </w:r>
      <w:r w:rsidRPr="0020335C">
        <w:rPr>
          <w:lang w:eastAsia="de-DE"/>
        </w:rPr>
        <w:t xml:space="preserve"> in der LUSD </w:t>
      </w:r>
      <w:r>
        <w:t xml:space="preserve">neu </w:t>
      </w:r>
      <w:r w:rsidRPr="0020335C">
        <w:rPr>
          <w:lang w:eastAsia="de-DE"/>
        </w:rPr>
        <w:t>zur Verfügung:</w:t>
      </w:r>
    </w:p>
    <w:p w14:paraId="73D45CE8" w14:textId="1742F38C" w:rsidR="0031433B" w:rsidRDefault="0031433B" w:rsidP="00B71BF1">
      <w:pPr>
        <w:pStyle w:val="LDAbsatznachberschrift"/>
        <w:rPr>
          <w:rStyle w:val="LDRegister"/>
        </w:rPr>
      </w:pPr>
    </w:p>
    <w:p w14:paraId="7E86055E" w14:textId="77777777" w:rsidR="00D74ECD" w:rsidRDefault="00D74ECD" w:rsidP="00B71BF1">
      <w:pPr>
        <w:pStyle w:val="LDAbsatznachberschrift"/>
        <w:rPr>
          <w:rStyle w:val="LDRegister"/>
        </w:rPr>
      </w:pPr>
    </w:p>
    <w:tbl>
      <w:tblPr>
        <w:tblW w:w="11907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260"/>
        <w:gridCol w:w="8647"/>
      </w:tblGrid>
      <w:tr w:rsidR="00D74ECD" w:rsidRPr="00661D44" w14:paraId="69CE9342" w14:textId="77777777" w:rsidTr="00D74ECD"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DC86F29" w14:textId="77777777" w:rsidR="00D74ECD" w:rsidRPr="00DA6035" w:rsidRDefault="00D74ECD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</w:p>
        </w:tc>
        <w:tc>
          <w:tcPr>
            <w:tcW w:w="864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2D5D27DA" w14:textId="77777777" w:rsidR="00D74ECD" w:rsidRDefault="00D74ECD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Schulform /Bildungskombination</w:t>
            </w:r>
          </w:p>
        </w:tc>
      </w:tr>
      <w:tr w:rsidR="00D74ECD" w14:paraId="71B065E9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4F44C9A" w14:textId="77777777" w:rsidR="00D74ECD" w:rsidRPr="008B0EC9" w:rsidRDefault="00D74ECD" w:rsidP="00B71BF1">
            <w:pPr>
              <w:pStyle w:val="LDTextinhalt"/>
            </w:pPr>
            <w:r w:rsidRPr="008B0EC9">
              <w:t>FS2T/BEDE/---- (VO 2019)</w:t>
            </w:r>
          </w:p>
        </w:tc>
        <w:tc>
          <w:tcPr>
            <w:tcW w:w="8647" w:type="dxa"/>
            <w:tcBorders>
              <w:top w:val="single" w:sz="4" w:space="0" w:color="C0C0C0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B2B92EE" w14:textId="77777777" w:rsidR="00D74ECD" w:rsidRPr="008B0EC9" w:rsidRDefault="00D74ECD" w:rsidP="00B71BF1">
            <w:pPr>
              <w:pStyle w:val="LDTextinhalt"/>
            </w:pPr>
            <w:r w:rsidRPr="008B0EC9">
              <w:t>FS2T/Bekleidungsdesign/---- (Verordnung 2019)</w:t>
            </w:r>
          </w:p>
        </w:tc>
      </w:tr>
      <w:tr w:rsidR="00D74ECD" w14:paraId="71992DAE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742975B" w14:textId="77777777" w:rsidR="00D74ECD" w:rsidRPr="008B0EC9" w:rsidRDefault="00D74ECD" w:rsidP="00B71BF1">
            <w:pPr>
              <w:pStyle w:val="LDTextinhalt"/>
            </w:pPr>
            <w:r w:rsidRPr="008B0EC9">
              <w:t>FS2T/BEKT/----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0B52D56" w14:textId="77777777" w:rsidR="00D74ECD" w:rsidRPr="008B0EC9" w:rsidRDefault="00D74ECD" w:rsidP="00B71BF1">
            <w:pPr>
              <w:pStyle w:val="LDTextinhalt"/>
            </w:pPr>
            <w:r w:rsidRPr="008B0EC9">
              <w:t>FS2T/Bekleidungstechnik/---- (Verordnung 2019)</w:t>
            </w:r>
          </w:p>
        </w:tc>
      </w:tr>
      <w:tr w:rsidR="00D74ECD" w14:paraId="42307589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C7A6CB7" w14:textId="77777777" w:rsidR="00D74ECD" w:rsidRPr="008B0EC9" w:rsidRDefault="00D74ECD" w:rsidP="00B71BF1">
            <w:pPr>
              <w:pStyle w:val="LDTextinhalt"/>
            </w:pPr>
            <w:r w:rsidRPr="008B0EC9">
              <w:t>FS2T/CAVM/----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FA96FBD" w14:textId="77777777" w:rsidR="00D74ECD" w:rsidRPr="008B0EC9" w:rsidRDefault="00D74ECD" w:rsidP="00B71BF1">
            <w:pPr>
              <w:pStyle w:val="LDTextinhalt"/>
            </w:pPr>
            <w:r w:rsidRPr="008B0EC9">
              <w:t>FS2T/Catering und Verpflegungsmanagement/---- (Verordnung 2019)</w:t>
            </w:r>
          </w:p>
        </w:tc>
      </w:tr>
      <w:tr w:rsidR="00D74ECD" w14:paraId="64960E21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819D45F" w14:textId="77777777" w:rsidR="00D74ECD" w:rsidRPr="008B0EC9" w:rsidRDefault="00D74ECD" w:rsidP="00B71BF1">
            <w:pPr>
              <w:pStyle w:val="LDTextinhalt"/>
            </w:pPr>
            <w:r w:rsidRPr="008B0EC9">
              <w:t>FS2T/ELET/AUPR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1F524EA" w14:textId="77777777" w:rsidR="00D74ECD" w:rsidRPr="008B0EC9" w:rsidRDefault="00D74ECD" w:rsidP="00B71BF1">
            <w:pPr>
              <w:pStyle w:val="LDTextinhalt"/>
            </w:pPr>
            <w:r w:rsidRPr="008B0EC9">
              <w:t>FS2T/Elektrotechnik/Automatisierungs- und Prozessleittechnik (Verordnung 2019)</w:t>
            </w:r>
          </w:p>
        </w:tc>
      </w:tr>
      <w:tr w:rsidR="00D74ECD" w14:paraId="4426113E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BA90232" w14:textId="77777777" w:rsidR="00D74ECD" w:rsidRPr="008B0EC9" w:rsidRDefault="00D74ECD" w:rsidP="00B71BF1">
            <w:pPr>
              <w:pStyle w:val="LDTextinhalt"/>
            </w:pPr>
            <w:r w:rsidRPr="008B0EC9">
              <w:t>FS2T/ELET/ENPR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DC61BD1" w14:textId="77777777" w:rsidR="00D74ECD" w:rsidRPr="008B0EC9" w:rsidRDefault="00D74ECD" w:rsidP="00B71BF1">
            <w:pPr>
              <w:pStyle w:val="LDTextinhalt"/>
            </w:pPr>
            <w:r w:rsidRPr="008B0EC9">
              <w:t>FS2T/Elektrotechnik/Energietechnik und Prozessautomatisierung (Verordnung 2019)</w:t>
            </w:r>
          </w:p>
        </w:tc>
      </w:tr>
      <w:tr w:rsidR="00D74ECD" w14:paraId="13CE3E43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3705C15" w14:textId="77777777" w:rsidR="00D74ECD" w:rsidRPr="008B0EC9" w:rsidRDefault="00D74ECD" w:rsidP="00B71BF1">
            <w:pPr>
              <w:pStyle w:val="LDTextinhalt"/>
            </w:pPr>
            <w:r w:rsidRPr="008B0EC9">
              <w:t>FS2T/ELET/INKT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8893BF8" w14:textId="77777777" w:rsidR="00D74ECD" w:rsidRPr="008B0EC9" w:rsidRDefault="00D74ECD" w:rsidP="00B71BF1">
            <w:pPr>
              <w:pStyle w:val="LDTextinhalt"/>
            </w:pPr>
            <w:r w:rsidRPr="008B0EC9">
              <w:t>FS2T/Elektrotechnik/Informations- und Kommunikationstechnik (Verordnung 2019)</w:t>
            </w:r>
          </w:p>
        </w:tc>
      </w:tr>
      <w:tr w:rsidR="00D74ECD" w14:paraId="636CF3B9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A374769" w14:textId="77777777" w:rsidR="00D74ECD" w:rsidRPr="008B0EC9" w:rsidRDefault="00D74ECD" w:rsidP="00B71BF1">
            <w:pPr>
              <w:pStyle w:val="LDTextinhalt"/>
            </w:pPr>
            <w:r w:rsidRPr="008B0EC9">
              <w:t>FS2T/FALT/----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5BB7463" w14:textId="77777777" w:rsidR="00D74ECD" w:rsidRPr="008B0EC9" w:rsidRDefault="00D74ECD" w:rsidP="00B71BF1">
            <w:pPr>
              <w:pStyle w:val="LDTextinhalt"/>
            </w:pPr>
            <w:r w:rsidRPr="008B0EC9">
              <w:t>FS2T/Farb- und Lacktechnik/---- (Verordnung 2019)</w:t>
            </w:r>
          </w:p>
        </w:tc>
      </w:tr>
      <w:tr w:rsidR="00D74ECD" w14:paraId="048DC502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5CEE06A" w14:textId="77777777" w:rsidR="00D74ECD" w:rsidRPr="008B0EC9" w:rsidRDefault="00D74ECD" w:rsidP="00B71BF1">
            <w:pPr>
              <w:pStyle w:val="LDTextinhalt"/>
            </w:pPr>
            <w:r w:rsidRPr="008B0EC9">
              <w:t>FS2T/INFT/CONE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C84250A" w14:textId="77777777" w:rsidR="00D74ECD" w:rsidRPr="008B0EC9" w:rsidRDefault="00D74ECD" w:rsidP="00B71BF1">
            <w:pPr>
              <w:pStyle w:val="LDTextinhalt"/>
            </w:pPr>
            <w:r w:rsidRPr="008B0EC9">
              <w:t>FS2T/Informationstechnik/Computersystem- und Netzwerktechnik (Verordnung 2019)</w:t>
            </w:r>
          </w:p>
        </w:tc>
      </w:tr>
      <w:tr w:rsidR="00D74ECD" w14:paraId="5018D929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DCB7F12" w14:textId="77777777" w:rsidR="00D74ECD" w:rsidRPr="008B0EC9" w:rsidRDefault="00D74ECD" w:rsidP="00B71BF1">
            <w:pPr>
              <w:pStyle w:val="LDTextinhalt"/>
            </w:pPr>
            <w:r w:rsidRPr="008B0EC9">
              <w:t>FS2T/MAST/ATOT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2D6A8DD" w14:textId="77777777" w:rsidR="00D74ECD" w:rsidRPr="008B0EC9" w:rsidRDefault="00D74ECD" w:rsidP="00B71BF1">
            <w:pPr>
              <w:pStyle w:val="LDTextinhalt"/>
            </w:pPr>
            <w:r w:rsidRPr="008B0EC9">
              <w:t>FS2T/Maschinentechnik/Automatisierungstechnik (Verordnung 2019)</w:t>
            </w:r>
          </w:p>
        </w:tc>
      </w:tr>
      <w:tr w:rsidR="00D74ECD" w14:paraId="562052C9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44FE08B" w14:textId="77777777" w:rsidR="00D74ECD" w:rsidRPr="008B0EC9" w:rsidRDefault="00D74ECD" w:rsidP="0040022A">
            <w:r w:rsidRPr="008B0EC9">
              <w:t>FS2T/MAST/KENT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7662EDA" w14:textId="77777777" w:rsidR="00D74ECD" w:rsidRPr="008B0EC9" w:rsidRDefault="00D74ECD" w:rsidP="0040022A">
            <w:r w:rsidRPr="008B0EC9">
              <w:t>FS2T/Maschinentechnik/Konstruktion und Entwicklung (Verordnung 2019)</w:t>
            </w:r>
          </w:p>
        </w:tc>
      </w:tr>
      <w:tr w:rsidR="00D74ECD" w14:paraId="5CD7BB0D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114D0F2" w14:textId="77777777" w:rsidR="00D74ECD" w:rsidRPr="008B0EC9" w:rsidRDefault="00D74ECD" w:rsidP="0040022A">
            <w:r w:rsidRPr="008B0EC9">
              <w:t>FS2T/MAST/MASB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6A0AB49" w14:textId="77777777" w:rsidR="00D74ECD" w:rsidRPr="008B0EC9" w:rsidRDefault="00D74ECD" w:rsidP="0040022A">
            <w:r w:rsidRPr="008B0EC9">
              <w:t>FS2T/Maschinentechnik/Maschinenbau (Verordnung 2019)</w:t>
            </w:r>
          </w:p>
        </w:tc>
      </w:tr>
      <w:tr w:rsidR="00D74ECD" w14:paraId="054F0D17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B2FD004" w14:textId="77777777" w:rsidR="00D74ECD" w:rsidRPr="008B0EC9" w:rsidRDefault="00D74ECD" w:rsidP="0040022A">
            <w:r w:rsidRPr="008B0EC9">
              <w:t>FS2T/MAST/PRQM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44C11AD" w14:textId="77777777" w:rsidR="00D74ECD" w:rsidRPr="008B0EC9" w:rsidRDefault="00D74ECD" w:rsidP="0040022A">
            <w:r w:rsidRPr="008B0EC9">
              <w:t>FS2T/Maschinentechnik/Produktions- und Qualitätsmanagement (Verordnung 2019)</w:t>
            </w:r>
          </w:p>
        </w:tc>
      </w:tr>
      <w:tr w:rsidR="00D74ECD" w14:paraId="1737B2C7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4B5ECC5" w14:textId="77777777" w:rsidR="00D74ECD" w:rsidRPr="008B0EC9" w:rsidRDefault="00D74ECD" w:rsidP="0040022A">
            <w:r w:rsidRPr="008B0EC9">
              <w:t>FS2T/MAST/VUMT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2490B00" w14:textId="77777777" w:rsidR="00D74ECD" w:rsidRPr="008B0EC9" w:rsidRDefault="00D74ECD" w:rsidP="0040022A">
            <w:r w:rsidRPr="008B0EC9">
              <w:t>FS2T/Maschinentechnik/Verfahrens- und Umwelttechnik (Verordnung 2019)</w:t>
            </w:r>
          </w:p>
        </w:tc>
      </w:tr>
      <w:tr w:rsidR="00D74ECD" w14:paraId="2D7248CC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ED24379" w14:textId="77777777" w:rsidR="00D74ECD" w:rsidRPr="008B0EC9" w:rsidRDefault="00D74ECD" w:rsidP="0040022A">
            <w:r w:rsidRPr="008B0EC9">
              <w:t>FS2T/METR/FERO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3736839" w14:textId="77777777" w:rsidR="00D74ECD" w:rsidRPr="008B0EC9" w:rsidRDefault="00D74ECD" w:rsidP="0040022A">
            <w:r w:rsidRPr="008B0EC9">
              <w:t>FS2T/Mechatronik/Fertigungsautomatisierung und Robotik (Verordnung 2019)</w:t>
            </w:r>
          </w:p>
        </w:tc>
      </w:tr>
      <w:tr w:rsidR="00D74ECD" w14:paraId="0EFB96C8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45F77C7" w14:textId="77777777" w:rsidR="00D74ECD" w:rsidRPr="008B0EC9" w:rsidRDefault="00D74ECD" w:rsidP="0040022A">
            <w:r w:rsidRPr="008B0EC9">
              <w:t>FS2T/METR/MASA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D82D394" w14:textId="77777777" w:rsidR="00D74ECD" w:rsidRPr="008B0EC9" w:rsidRDefault="00D74ECD" w:rsidP="0040022A">
            <w:r w:rsidRPr="008B0EC9">
              <w:t>FS2T/Mechatronik/Maschinen- und Anlagentechnik (Verordnung 2019)</w:t>
            </w:r>
          </w:p>
        </w:tc>
      </w:tr>
      <w:tr w:rsidR="00D74ECD" w:rsidRPr="00661D44" w14:paraId="7FB2B23F" w14:textId="77777777" w:rsidTr="0040022A"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C26090F" w14:textId="77777777" w:rsidR="00D74ECD" w:rsidRPr="00DA6035" w:rsidRDefault="00D74ECD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</w:p>
        </w:tc>
        <w:tc>
          <w:tcPr>
            <w:tcW w:w="864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2A36499C" w14:textId="77777777" w:rsidR="00D74ECD" w:rsidRDefault="00D74ECD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Schulform /Bildungskombination</w:t>
            </w:r>
          </w:p>
        </w:tc>
      </w:tr>
      <w:tr w:rsidR="00D74ECD" w14:paraId="56761C26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4D42B1B" w14:textId="77777777" w:rsidR="00D74ECD" w:rsidRPr="008B0EC9" w:rsidRDefault="00D74ECD" w:rsidP="0040022A">
            <w:r w:rsidRPr="008B0EC9">
              <w:t>FS2T/METR/SYST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A868A58" w14:textId="77777777" w:rsidR="00D74ECD" w:rsidRPr="008B0EC9" w:rsidRDefault="00D74ECD" w:rsidP="0040022A">
            <w:r w:rsidRPr="008B0EC9">
              <w:t>FS2T/Mechatronik/Systemtechnik (Verordnung 2019)</w:t>
            </w:r>
          </w:p>
        </w:tc>
      </w:tr>
      <w:tr w:rsidR="00D74ECD" w14:paraId="77055443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C22B0E7" w14:textId="77777777" w:rsidR="00D74ECD" w:rsidRPr="008B0EC9" w:rsidRDefault="00D74ECD" w:rsidP="0040022A">
            <w:r w:rsidRPr="008B0EC9">
              <w:t>FS2T/PRDE/SCGA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9E95241" w14:textId="77777777" w:rsidR="00D74ECD" w:rsidRPr="008B0EC9" w:rsidRDefault="00D74ECD" w:rsidP="0040022A">
            <w:r w:rsidRPr="008B0EC9">
              <w:t>FS2T/Produktdesign/Schmuck, Gerät und Accessoire (Verordnung 2019)</w:t>
            </w:r>
          </w:p>
        </w:tc>
      </w:tr>
      <w:tr w:rsidR="00D74ECD" w14:paraId="075633EA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C674D64" w14:textId="77777777" w:rsidR="00D74ECD" w:rsidRPr="008B0EC9" w:rsidRDefault="00D74ECD" w:rsidP="0040022A">
            <w:r w:rsidRPr="008B0EC9">
              <w:t>FS2T/TECB/----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210BE01" w14:textId="77777777" w:rsidR="00D74ECD" w:rsidRPr="008B0EC9" w:rsidRDefault="00D74ECD" w:rsidP="0040022A">
            <w:r w:rsidRPr="008B0EC9">
              <w:t>FS2T/Technische Betriebswirtschaft/---- (Verordnung 2019)</w:t>
            </w:r>
          </w:p>
        </w:tc>
      </w:tr>
      <w:tr w:rsidR="00D74ECD" w14:paraId="06AD8033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1123BC0" w14:textId="77777777" w:rsidR="00D74ECD" w:rsidRPr="008B0EC9" w:rsidRDefault="00D74ECD" w:rsidP="0040022A">
            <w:r w:rsidRPr="008B0EC9">
              <w:t>FS2T/TOUR/----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38B00E2" w14:textId="77777777" w:rsidR="00D74ECD" w:rsidRPr="008B0EC9" w:rsidRDefault="00D74ECD" w:rsidP="0040022A">
            <w:r w:rsidRPr="008B0EC9">
              <w:t>FS2T/Tourismus/---- (Verordnung 2019)</w:t>
            </w:r>
          </w:p>
        </w:tc>
      </w:tr>
      <w:tr w:rsidR="00D74ECD" w14:paraId="01200474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91BCA71" w14:textId="77777777" w:rsidR="00D74ECD" w:rsidRPr="008B0EC9" w:rsidRDefault="00D74ECD" w:rsidP="0040022A">
            <w:r w:rsidRPr="008B0EC9">
              <w:t>FS2T/WEMD/----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A322771" w14:textId="77777777" w:rsidR="00D74ECD" w:rsidRPr="008B0EC9" w:rsidRDefault="00D74ECD" w:rsidP="0040022A">
            <w:r w:rsidRPr="008B0EC9">
              <w:t>FS2T/Werbe- und Mediendesign/---- (Verordnung 2019)</w:t>
            </w:r>
          </w:p>
        </w:tc>
      </w:tr>
      <w:tr w:rsidR="00D74ECD" w14:paraId="60246754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45786EB" w14:textId="77777777" w:rsidR="00D74ECD" w:rsidRPr="008B0EC9" w:rsidRDefault="00D74ECD" w:rsidP="0040022A">
            <w:r w:rsidRPr="008B0EC9">
              <w:t>FS2V/BEDE/----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CDFC8BA" w14:textId="77777777" w:rsidR="00D74ECD" w:rsidRPr="008B0EC9" w:rsidRDefault="00D74ECD" w:rsidP="0040022A">
            <w:r w:rsidRPr="008B0EC9">
              <w:t>FS2V/Bekleidungsdesign/---- (Verordnung 2019)</w:t>
            </w:r>
          </w:p>
        </w:tc>
      </w:tr>
      <w:tr w:rsidR="00D74ECD" w14:paraId="39A1BE9A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F9CE0BF" w14:textId="77777777" w:rsidR="00D74ECD" w:rsidRPr="008B0EC9" w:rsidRDefault="00D74ECD" w:rsidP="0040022A">
            <w:r w:rsidRPr="008B0EC9">
              <w:t>FS2V/BEKT/----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066FA6B" w14:textId="77777777" w:rsidR="00D74ECD" w:rsidRPr="008B0EC9" w:rsidRDefault="00D74ECD" w:rsidP="0040022A">
            <w:r w:rsidRPr="008B0EC9">
              <w:t>FS2V/Bekleidungstechnik/---- (Verordnung 2019)</w:t>
            </w:r>
          </w:p>
        </w:tc>
      </w:tr>
      <w:tr w:rsidR="00D74ECD" w14:paraId="6725B7CF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D19EACC" w14:textId="77777777" w:rsidR="00D74ECD" w:rsidRPr="008B0EC9" w:rsidRDefault="00D74ECD" w:rsidP="0040022A">
            <w:r w:rsidRPr="008B0EC9">
              <w:t>FS2V/CAVM/----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6514736" w14:textId="77777777" w:rsidR="00D74ECD" w:rsidRPr="008B0EC9" w:rsidRDefault="00D74ECD" w:rsidP="0040022A">
            <w:r w:rsidRPr="008B0EC9">
              <w:t>FS2V/Catering und Verpflegungsmanagement/---- (Verordnung 2019)</w:t>
            </w:r>
          </w:p>
        </w:tc>
      </w:tr>
      <w:tr w:rsidR="00D74ECD" w14:paraId="5918E550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D096E32" w14:textId="77777777" w:rsidR="00D74ECD" w:rsidRPr="008B0EC9" w:rsidRDefault="00D74ECD" w:rsidP="0040022A">
            <w:r w:rsidRPr="008B0EC9">
              <w:t>FS2V/ELET/AUPR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DD54084" w14:textId="77777777" w:rsidR="00D74ECD" w:rsidRPr="008B0EC9" w:rsidRDefault="00D74ECD" w:rsidP="0040022A">
            <w:r w:rsidRPr="008B0EC9">
              <w:t>FS2V/Elektrotechnik/Automatisierungs- und Prozessleittechnik (Verordnung 2019)</w:t>
            </w:r>
          </w:p>
        </w:tc>
      </w:tr>
      <w:tr w:rsidR="00D74ECD" w14:paraId="3D63F618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B221457" w14:textId="77777777" w:rsidR="00D74ECD" w:rsidRPr="008B0EC9" w:rsidRDefault="00D74ECD" w:rsidP="0040022A">
            <w:r w:rsidRPr="008B0EC9">
              <w:t>FS2V/ELET/ENPR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573251F" w14:textId="77777777" w:rsidR="00D74ECD" w:rsidRPr="008B0EC9" w:rsidRDefault="00D74ECD" w:rsidP="0040022A">
            <w:r w:rsidRPr="008B0EC9">
              <w:t>FS2V/Elektrotechnik/Energietechnik und Prozessautomatisierung (Verordnung 2019)</w:t>
            </w:r>
          </w:p>
        </w:tc>
      </w:tr>
      <w:tr w:rsidR="00D74ECD" w14:paraId="41FC4C54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EE4DCC5" w14:textId="77777777" w:rsidR="00D74ECD" w:rsidRPr="008B0EC9" w:rsidRDefault="00D74ECD" w:rsidP="0040022A">
            <w:r w:rsidRPr="008B0EC9">
              <w:t>FS2V/ELET/INKT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CF65A8A" w14:textId="77777777" w:rsidR="00D74ECD" w:rsidRPr="008B0EC9" w:rsidRDefault="00D74ECD" w:rsidP="0040022A">
            <w:r w:rsidRPr="008B0EC9">
              <w:t>FS2V/Elektrotechnik/Informations- und Kommunikationstechnik (Verordnung 2019)</w:t>
            </w:r>
          </w:p>
        </w:tc>
      </w:tr>
      <w:tr w:rsidR="00D74ECD" w14:paraId="49A8A724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7091773" w14:textId="77777777" w:rsidR="00D74ECD" w:rsidRPr="008B0EC9" w:rsidRDefault="00D74ECD" w:rsidP="0040022A">
            <w:r w:rsidRPr="008B0EC9">
              <w:lastRenderedPageBreak/>
              <w:t>FS2V/FALT/----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2D53D98" w14:textId="77777777" w:rsidR="00D74ECD" w:rsidRPr="008B0EC9" w:rsidRDefault="00D74ECD" w:rsidP="0040022A">
            <w:r w:rsidRPr="008B0EC9">
              <w:t>FS2V/Farb- und Lacktechnik/---- (Verordnung 2019)</w:t>
            </w:r>
          </w:p>
        </w:tc>
      </w:tr>
      <w:tr w:rsidR="00D74ECD" w14:paraId="653A5FB3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620EF63" w14:textId="77777777" w:rsidR="00D74ECD" w:rsidRPr="008B0EC9" w:rsidRDefault="00D74ECD" w:rsidP="0040022A">
            <w:r w:rsidRPr="008B0EC9">
              <w:t>FS2V/INFT/CONE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188C9B9C" w14:textId="77777777" w:rsidR="00D74ECD" w:rsidRPr="008B0EC9" w:rsidRDefault="00D74ECD" w:rsidP="0040022A">
            <w:r w:rsidRPr="008B0EC9">
              <w:t>FS2V/Informationstechnik/Computersystem- und Netzwerktechnik (Verordnung 2019)</w:t>
            </w:r>
          </w:p>
        </w:tc>
      </w:tr>
      <w:tr w:rsidR="00D74ECD" w14:paraId="56627204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B76406E" w14:textId="77777777" w:rsidR="00D74ECD" w:rsidRPr="008B0EC9" w:rsidRDefault="00D74ECD" w:rsidP="0040022A">
            <w:r w:rsidRPr="008B0EC9">
              <w:t>FS2V/MAST/ATOT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52926CBD" w14:textId="77777777" w:rsidR="00D74ECD" w:rsidRPr="008B0EC9" w:rsidRDefault="00D74ECD" w:rsidP="0040022A">
            <w:r w:rsidRPr="008B0EC9">
              <w:t>FS2V/Maschinentechnik/Automatisierungstechnik (Verordnung 2019)</w:t>
            </w:r>
          </w:p>
        </w:tc>
      </w:tr>
      <w:tr w:rsidR="00D74ECD" w14:paraId="2C190FDA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9BCD7C0" w14:textId="77777777" w:rsidR="00D74ECD" w:rsidRPr="008B0EC9" w:rsidRDefault="00D74ECD" w:rsidP="0040022A">
            <w:r w:rsidRPr="008B0EC9">
              <w:t>FS2V/MAST/KENT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CADA17C" w14:textId="77777777" w:rsidR="00D74ECD" w:rsidRPr="008B0EC9" w:rsidRDefault="00D74ECD" w:rsidP="0040022A">
            <w:r w:rsidRPr="008B0EC9">
              <w:t>FS2V/Maschinentechnik/Konstruktion und Entwicklung (Verordnung 2019)</w:t>
            </w:r>
          </w:p>
        </w:tc>
      </w:tr>
      <w:tr w:rsidR="00D74ECD" w14:paraId="5868FA40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881F722" w14:textId="77777777" w:rsidR="00D74ECD" w:rsidRPr="008B0EC9" w:rsidRDefault="00D74ECD" w:rsidP="0040022A">
            <w:r w:rsidRPr="008B0EC9">
              <w:t>FS2V/MAST/MASB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0CF2C47F" w14:textId="77777777" w:rsidR="00D74ECD" w:rsidRPr="008B0EC9" w:rsidRDefault="00D74ECD" w:rsidP="0040022A">
            <w:r w:rsidRPr="008B0EC9">
              <w:t>FS2V/Maschinentechnik/Maschinenbau (Verordnung 2019)</w:t>
            </w:r>
          </w:p>
        </w:tc>
      </w:tr>
      <w:tr w:rsidR="00D74ECD" w14:paraId="3A280E76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E555958" w14:textId="77777777" w:rsidR="00D74ECD" w:rsidRPr="008B0EC9" w:rsidRDefault="00D74ECD" w:rsidP="0040022A">
            <w:r w:rsidRPr="008B0EC9">
              <w:t>FS2V/MAST/PRQM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B51549E" w14:textId="77777777" w:rsidR="00D74ECD" w:rsidRPr="008B0EC9" w:rsidRDefault="00D74ECD" w:rsidP="0040022A">
            <w:r w:rsidRPr="008B0EC9">
              <w:t>FS2V/Maschinentechnik/Produktions- und Qualitätsmanagement (Verordnung 2019)</w:t>
            </w:r>
          </w:p>
        </w:tc>
      </w:tr>
      <w:tr w:rsidR="00D74ECD" w:rsidRPr="00661D44" w14:paraId="2E285E78" w14:textId="77777777" w:rsidTr="0040022A"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3D7198D7" w14:textId="77777777" w:rsidR="00D74ECD" w:rsidRPr="00DA6035" w:rsidRDefault="00D74ECD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</w:p>
        </w:tc>
        <w:tc>
          <w:tcPr>
            <w:tcW w:w="864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4A0147B2" w14:textId="77777777" w:rsidR="00D74ECD" w:rsidRDefault="00D74ECD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Schulform /Bildungskombination</w:t>
            </w:r>
          </w:p>
        </w:tc>
      </w:tr>
      <w:tr w:rsidR="00D74ECD" w14:paraId="6ED59482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DBF8F46" w14:textId="77777777" w:rsidR="00D74ECD" w:rsidRPr="008B0EC9" w:rsidRDefault="00D74ECD" w:rsidP="0040022A">
            <w:r w:rsidRPr="008B0EC9">
              <w:t>FS2V/MAST/VUMT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8E83212" w14:textId="77777777" w:rsidR="00D74ECD" w:rsidRPr="008B0EC9" w:rsidRDefault="00D74ECD" w:rsidP="0040022A">
            <w:r w:rsidRPr="008B0EC9">
              <w:t>FS2V/Maschinentechnik/Verfahrens- und Umwelttechnik (Verordnung 2019)</w:t>
            </w:r>
          </w:p>
        </w:tc>
      </w:tr>
      <w:tr w:rsidR="00D74ECD" w14:paraId="0210B797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2AF335E" w14:textId="77777777" w:rsidR="00D74ECD" w:rsidRPr="008B0EC9" w:rsidRDefault="00D74ECD" w:rsidP="0040022A">
            <w:r w:rsidRPr="008B0EC9">
              <w:t>FS2V/METR/FERO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6652659A" w14:textId="77777777" w:rsidR="00D74ECD" w:rsidRPr="008B0EC9" w:rsidRDefault="00D74ECD" w:rsidP="0040022A">
            <w:r w:rsidRPr="008B0EC9">
              <w:t>FS2V/Mechatronik/Fertigungsautomatisierung und Robotik (Verordnung 2019)</w:t>
            </w:r>
          </w:p>
        </w:tc>
      </w:tr>
      <w:tr w:rsidR="00D74ECD" w14:paraId="233E5B1F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D1BF3B" w14:textId="77777777" w:rsidR="00D74ECD" w:rsidRPr="008B0EC9" w:rsidRDefault="00D74ECD" w:rsidP="0040022A">
            <w:r w:rsidRPr="008B0EC9">
              <w:t>FS2V/METR/MASA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BA20FA0" w14:textId="77777777" w:rsidR="00D74ECD" w:rsidRPr="008B0EC9" w:rsidRDefault="00D74ECD" w:rsidP="0040022A">
            <w:r w:rsidRPr="008B0EC9">
              <w:t>FS2V/Mechatronik/Maschinen- und Anlagentechnik (Verordnung 2019)</w:t>
            </w:r>
          </w:p>
        </w:tc>
      </w:tr>
      <w:tr w:rsidR="00D74ECD" w14:paraId="369ADCF8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3A809E" w14:textId="77777777" w:rsidR="00D74ECD" w:rsidRPr="008B0EC9" w:rsidRDefault="00D74ECD" w:rsidP="0040022A">
            <w:r w:rsidRPr="008B0EC9">
              <w:t>FS2V/METR/SYST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2164E466" w14:textId="77777777" w:rsidR="00D74ECD" w:rsidRPr="008B0EC9" w:rsidRDefault="00D74ECD" w:rsidP="0040022A">
            <w:r w:rsidRPr="008B0EC9">
              <w:t>FS2V/Mechatronik/Systemtechnik (Verordnung 2019)</w:t>
            </w:r>
          </w:p>
        </w:tc>
      </w:tr>
      <w:tr w:rsidR="00D74ECD" w14:paraId="3DB18FFE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E1BED9C" w14:textId="77777777" w:rsidR="00D74ECD" w:rsidRPr="008B0EC9" w:rsidRDefault="00D74ECD" w:rsidP="0040022A">
            <w:r w:rsidRPr="008B0EC9">
              <w:t>FS2V/PRDE/SCGA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0775981" w14:textId="77777777" w:rsidR="00D74ECD" w:rsidRPr="008B0EC9" w:rsidRDefault="00D74ECD" w:rsidP="0040022A">
            <w:r w:rsidRPr="008B0EC9">
              <w:t>FS2V/Produktdesign/Schmuck, Gerät und Accessoire (Verordnung 2019)</w:t>
            </w:r>
          </w:p>
        </w:tc>
      </w:tr>
      <w:tr w:rsidR="00D74ECD" w14:paraId="53C8CF5E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FEDCCDA" w14:textId="77777777" w:rsidR="00D74ECD" w:rsidRPr="008B0EC9" w:rsidRDefault="00D74ECD" w:rsidP="0040022A">
            <w:r w:rsidRPr="008B0EC9">
              <w:t>FS2V/TECB/----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40D8AF45" w14:textId="77777777" w:rsidR="00D74ECD" w:rsidRPr="008B0EC9" w:rsidRDefault="00D74ECD" w:rsidP="0040022A">
            <w:r w:rsidRPr="008B0EC9">
              <w:t>FS2V/Technische Betriebswirtschaft/---- (Verordnung 2019)</w:t>
            </w:r>
          </w:p>
        </w:tc>
      </w:tr>
      <w:tr w:rsidR="00D74ECD" w14:paraId="22FA3E28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9C8392A" w14:textId="77777777" w:rsidR="00D74ECD" w:rsidRPr="008B0EC9" w:rsidRDefault="00D74ECD" w:rsidP="0040022A">
            <w:r w:rsidRPr="008B0EC9">
              <w:t>FS2V/TOUR/----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7145EF4D" w14:textId="77777777" w:rsidR="00D74ECD" w:rsidRPr="008B0EC9" w:rsidRDefault="00D74ECD" w:rsidP="0040022A">
            <w:r w:rsidRPr="008B0EC9">
              <w:t>FS2V/Tourismus/---- (Verordnung 2019)</w:t>
            </w:r>
          </w:p>
        </w:tc>
      </w:tr>
      <w:tr w:rsidR="00D74ECD" w14:paraId="1ECFEB6D" w14:textId="77777777" w:rsidTr="00D74EC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trHeight w:val="312"/>
        </w:trPr>
        <w:tc>
          <w:tcPr>
            <w:tcW w:w="3260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52F4EA2" w14:textId="77777777" w:rsidR="00D74ECD" w:rsidRPr="008B0EC9" w:rsidRDefault="00D74ECD" w:rsidP="0040022A">
            <w:r w:rsidRPr="008B0EC9">
              <w:t>FS2V/WEMD/---- (VO 2019)</w:t>
            </w:r>
          </w:p>
        </w:tc>
        <w:tc>
          <w:tcPr>
            <w:tcW w:w="8647" w:type="dxa"/>
            <w:tcBorders>
              <w:top w:val="nil"/>
              <w:left w:val="nil"/>
              <w:bottom w:val="single" w:sz="4" w:space="0" w:color="C0C0C0"/>
            </w:tcBorders>
            <w:shd w:val="clear" w:color="auto" w:fill="auto"/>
            <w:noWrap/>
            <w:vAlign w:val="bottom"/>
            <w:hideMark/>
          </w:tcPr>
          <w:p w14:paraId="32E88F58" w14:textId="77777777" w:rsidR="00D74ECD" w:rsidRPr="008B0EC9" w:rsidRDefault="00D74ECD" w:rsidP="0040022A">
            <w:r w:rsidRPr="008B0EC9">
              <w:t>FS2V/Werbe- und Mediendesign/---- (Verordnung 2019)</w:t>
            </w:r>
          </w:p>
        </w:tc>
      </w:tr>
    </w:tbl>
    <w:p w14:paraId="2D8A8ABF" w14:textId="520842C8" w:rsidR="00D74ECD" w:rsidRDefault="00D74ECD" w:rsidP="00B71BF1">
      <w:pPr>
        <w:pStyle w:val="LDAbsatznachberschrift"/>
        <w:rPr>
          <w:rStyle w:val="LDRegister"/>
        </w:rPr>
      </w:pPr>
    </w:p>
    <w:p w14:paraId="282B7FD3" w14:textId="1855D45D" w:rsidR="00DF555D" w:rsidRPr="0050345F" w:rsidRDefault="00DF555D" w:rsidP="0050345F">
      <w:pPr>
        <w:sectPr w:rsidR="00DF555D" w:rsidRPr="0050345F" w:rsidSect="00DF555D">
          <w:pgSz w:w="16838" w:h="11906" w:orient="landscape"/>
          <w:pgMar w:top="1276" w:right="1134" w:bottom="1560" w:left="1276" w:header="567" w:footer="642" w:gutter="0"/>
          <w:cols w:space="708"/>
          <w:docGrid w:linePitch="360"/>
        </w:sectPr>
      </w:pPr>
    </w:p>
    <w:p w14:paraId="1E96F978" w14:textId="29F50638" w:rsidR="004F6C42" w:rsidRDefault="004F6C42" w:rsidP="00B71BF1">
      <w:pPr>
        <w:pStyle w:val="berschrift3"/>
      </w:pPr>
      <w:bookmarkStart w:id="8" w:name="_Toc38369473"/>
      <w:bookmarkEnd w:id="7"/>
      <w:r>
        <w:lastRenderedPageBreak/>
        <w:t>Schulbasisdaten &gt; Stufen / Semester</w:t>
      </w:r>
      <w:bookmarkEnd w:id="8"/>
    </w:p>
    <w:p w14:paraId="37FC569B" w14:textId="51E4FEBB" w:rsidR="004F6C42" w:rsidRPr="004F6C42" w:rsidRDefault="004F6C42" w:rsidP="0050345F">
      <w:pPr>
        <w:pStyle w:val="LDTextinhalteingerckt"/>
      </w:pPr>
      <w:r>
        <w:t xml:space="preserve">Die Auswahlliste </w:t>
      </w:r>
      <w:r w:rsidRPr="004F6C42">
        <w:rPr>
          <w:rStyle w:val="hervorhebung"/>
        </w:rPr>
        <w:t>SF/BK</w:t>
      </w:r>
      <w:r>
        <w:t xml:space="preserve"> enthält nun nur noch die schulbezogenen Schulformen, die auf der Webseite </w:t>
      </w:r>
      <w:r w:rsidRPr="004F6C42">
        <w:rPr>
          <w:rStyle w:val="LDMenpunkt"/>
        </w:rPr>
        <w:t>Schulformen</w:t>
      </w:r>
      <w:r>
        <w:t xml:space="preserve"> als </w:t>
      </w:r>
      <w:r w:rsidRPr="004F6C42">
        <w:rPr>
          <w:rStyle w:val="hervorhebung"/>
        </w:rPr>
        <w:t>aktiv</w:t>
      </w:r>
      <w:r>
        <w:t xml:space="preserve"> gekennzeichnet sind.</w:t>
      </w:r>
    </w:p>
    <w:p w14:paraId="4E958DC2" w14:textId="4D0B6E49" w:rsidR="00866DFD" w:rsidRDefault="00866DFD" w:rsidP="00B71BF1">
      <w:pPr>
        <w:pStyle w:val="berschrift3"/>
      </w:pPr>
      <w:bookmarkStart w:id="9" w:name="_Toc38369474"/>
      <w:r>
        <w:t>Personal &gt; Personal bearbeiten</w:t>
      </w:r>
      <w:bookmarkEnd w:id="9"/>
    </w:p>
    <w:p w14:paraId="4A92C0CF" w14:textId="46829EBB" w:rsidR="00866DFD" w:rsidRDefault="00866DFD" w:rsidP="007E5629">
      <w:pPr>
        <w:pStyle w:val="LDAuflistungText"/>
      </w:pPr>
      <w:r>
        <w:t xml:space="preserve">Im Dialogfenster </w:t>
      </w:r>
      <w:r w:rsidRPr="00866DFD">
        <w:rPr>
          <w:rStyle w:val="LDBereichTabelle"/>
        </w:rPr>
        <w:t>Personalsuche</w:t>
      </w:r>
      <w:r>
        <w:t xml:space="preserve"> können Sie nun die </w:t>
      </w:r>
      <w:r w:rsidRPr="00866DFD">
        <w:rPr>
          <w:rStyle w:val="hervorhebung"/>
        </w:rPr>
        <w:t>Hilfeseite zur Personalsuche</w:t>
      </w:r>
      <w:r>
        <w:t xml:space="preserve"> aufrufen. </w:t>
      </w:r>
    </w:p>
    <w:p w14:paraId="0A7A974D" w14:textId="4058FA44" w:rsidR="003407E6" w:rsidRDefault="003407E6" w:rsidP="003407E6">
      <w:pPr>
        <w:pStyle w:val="LDAuflistungText"/>
      </w:pPr>
      <w:r>
        <w:t xml:space="preserve">Im Register </w:t>
      </w:r>
      <w:r w:rsidRPr="00916DC2">
        <w:rPr>
          <w:rStyle w:val="LDRegister"/>
          <w:rFonts w:eastAsiaTheme="majorEastAsia"/>
        </w:rPr>
        <w:t>Stundenbilanz</w:t>
      </w:r>
      <w:r>
        <w:t xml:space="preserve"> steht im Bereich </w:t>
      </w:r>
      <w:r>
        <w:rPr>
          <w:rStyle w:val="LDBereichTabelle"/>
        </w:rPr>
        <w:t>Anrechnungen</w:t>
      </w:r>
      <w:r>
        <w:rPr>
          <w:rStyle w:val="LDRegister"/>
          <w:rFonts w:eastAsiaTheme="majorEastAsia"/>
        </w:rPr>
        <w:t xml:space="preserve"> </w:t>
      </w:r>
      <w:r>
        <w:t>folgender Grund neu zur Verfügung:</w:t>
      </w:r>
      <w:r w:rsidR="009B0CEE">
        <w:br/>
      </w:r>
    </w:p>
    <w:tbl>
      <w:tblPr>
        <w:tblW w:w="8646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693"/>
        <w:gridCol w:w="4536"/>
      </w:tblGrid>
      <w:tr w:rsidR="003407E6" w:rsidRPr="00661D44" w14:paraId="411BC02C" w14:textId="77777777" w:rsidTr="009B0CEE"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1B879CF" w14:textId="77777777" w:rsidR="003407E6" w:rsidRPr="00124B5C" w:rsidRDefault="003407E6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Kürzel</w:t>
            </w:r>
            <w:r w:rsidRPr="00124B5C">
              <w:rPr>
                <w:rStyle w:val="hervorhebungblau"/>
              </w:rPr>
              <w:t xml:space="preserve"> </w:t>
            </w:r>
            <w:r w:rsidRPr="00124B5C">
              <w:rPr>
                <w:rStyle w:val="LDRegister"/>
              </w:rPr>
              <w:t>neu</w:t>
            </w:r>
          </w:p>
        </w:tc>
        <w:tc>
          <w:tcPr>
            <w:tcW w:w="7229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4D25E053" w14:textId="77777777" w:rsidR="003407E6" w:rsidRPr="00124B5C" w:rsidRDefault="003407E6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Bezeichnung</w:t>
            </w:r>
          </w:p>
        </w:tc>
      </w:tr>
      <w:tr w:rsidR="003407E6" w:rsidRPr="00661D44" w14:paraId="22084E4A" w14:textId="77777777" w:rsidTr="009B0CEE"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0A820AA" w14:textId="77777777" w:rsidR="003407E6" w:rsidRPr="00124B5C" w:rsidRDefault="003407E6" w:rsidP="00B71BF1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IGB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2CF9FAF1" w14:textId="3C22C94C" w:rsidR="003407E6" w:rsidRPr="00124B5C" w:rsidRDefault="003407E6" w:rsidP="00B71BF1">
            <w:pPr>
              <w:pStyle w:val="LDTextinhalt"/>
            </w:pPr>
            <w:r>
              <w:t>IGB</w:t>
            </w:r>
            <w:r w:rsidRPr="00124B5C">
              <w:t>-</w:t>
            </w:r>
            <w:r>
              <w:t xml:space="preserve">Inklusionsbeauftragte/r Grundschule </w:t>
            </w:r>
          </w:p>
        </w:tc>
        <w:tc>
          <w:tcPr>
            <w:tcW w:w="453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0D1CB995" w14:textId="77777777" w:rsidR="003407E6" w:rsidRPr="00124B5C" w:rsidRDefault="003407E6" w:rsidP="00B71BF1">
            <w:pPr>
              <w:pStyle w:val="LDTextinhalt"/>
            </w:pPr>
            <w:r w:rsidRPr="00124B5C">
              <w:t xml:space="preserve">Tätigkeit als </w:t>
            </w:r>
            <w:r>
              <w:t>Inklusionsbeauftragte/r innerhalb Grundschule (Grundschulzweig)</w:t>
            </w:r>
          </w:p>
        </w:tc>
      </w:tr>
    </w:tbl>
    <w:p w14:paraId="390BB6D8" w14:textId="5CD766F4" w:rsidR="00A97651" w:rsidRDefault="001A32A4" w:rsidP="00B71BF1">
      <w:pPr>
        <w:pStyle w:val="berschrift2"/>
      </w:pPr>
      <w:bookmarkStart w:id="10" w:name="_Toc38369475"/>
      <w:r>
        <w:t>Schüler</w:t>
      </w:r>
      <w:bookmarkEnd w:id="10"/>
    </w:p>
    <w:p w14:paraId="699ACDD5" w14:textId="19CE5898" w:rsidR="000F7E3C" w:rsidRDefault="000F7E3C" w:rsidP="00B71BF1">
      <w:pPr>
        <w:pStyle w:val="berschrift3"/>
      </w:pPr>
      <w:bookmarkStart w:id="11" w:name="_Toc38369476"/>
      <w:r>
        <w:t>Schülerbasisdaten &gt; Schülerstammdaten</w:t>
      </w:r>
      <w:bookmarkEnd w:id="11"/>
    </w:p>
    <w:p w14:paraId="61CD3333" w14:textId="7A3BD081" w:rsidR="00086545" w:rsidRDefault="000369D6" w:rsidP="0050345F">
      <w:pPr>
        <w:pStyle w:val="LDTextinhalteingerckt"/>
        <w:rPr>
          <w:lang w:eastAsia="de-DE"/>
        </w:rPr>
      </w:pPr>
      <w:bookmarkStart w:id="12" w:name="OLE_LINK3"/>
      <w:r w:rsidRPr="000369D6">
        <w:rPr>
          <w:lang w:eastAsia="de-DE"/>
        </w:rPr>
        <w:t xml:space="preserve">Auf der </w:t>
      </w:r>
      <w:r w:rsidR="00A71722">
        <w:rPr>
          <w:lang w:eastAsia="de-DE"/>
        </w:rPr>
        <w:t>Webs</w:t>
      </w:r>
      <w:r w:rsidRPr="000369D6">
        <w:rPr>
          <w:lang w:eastAsia="de-DE"/>
        </w:rPr>
        <w:t xml:space="preserve">eite </w:t>
      </w:r>
      <w:r w:rsidRPr="00A71722">
        <w:rPr>
          <w:rStyle w:val="LDMenpunkt"/>
        </w:rPr>
        <w:t>Schülerstammdaten</w:t>
      </w:r>
      <w:r w:rsidRPr="000369D6">
        <w:rPr>
          <w:lang w:eastAsia="de-DE"/>
        </w:rPr>
        <w:t xml:space="preserve"> lässt sich für Schüler </w:t>
      </w:r>
      <w:r w:rsidR="00086545">
        <w:rPr>
          <w:lang w:eastAsia="de-DE"/>
        </w:rPr>
        <w:t xml:space="preserve">im Feld </w:t>
      </w:r>
      <w:r w:rsidR="00086545" w:rsidRPr="00086545">
        <w:rPr>
          <w:rStyle w:val="LDBedienelement"/>
        </w:rPr>
        <w:t>Zuzug nach Deutschland</w:t>
      </w:r>
      <w:r w:rsidR="00086545" w:rsidRPr="000369D6">
        <w:rPr>
          <w:lang w:eastAsia="de-DE"/>
        </w:rPr>
        <w:t xml:space="preserve"> </w:t>
      </w:r>
      <w:r w:rsidRPr="000369D6">
        <w:rPr>
          <w:lang w:eastAsia="de-DE"/>
        </w:rPr>
        <w:t xml:space="preserve">nun nur noch ein </w:t>
      </w:r>
      <w:r w:rsidRPr="00086545">
        <w:rPr>
          <w:rStyle w:val="LDMeneintrag"/>
        </w:rPr>
        <w:t>Zuzugsjahr</w:t>
      </w:r>
      <w:r w:rsidRPr="000369D6">
        <w:rPr>
          <w:lang w:eastAsia="de-DE"/>
        </w:rPr>
        <w:t xml:space="preserve"> </w:t>
      </w:r>
      <w:r w:rsidR="00086545">
        <w:rPr>
          <w:lang w:eastAsia="de-DE"/>
        </w:rPr>
        <w:t xml:space="preserve">eingeben – </w:t>
      </w:r>
      <w:r w:rsidRPr="000369D6">
        <w:rPr>
          <w:lang w:eastAsia="de-DE"/>
        </w:rPr>
        <w:t xml:space="preserve">bisher war ein genaues Datum erforderlich. </w:t>
      </w:r>
    </w:p>
    <w:p w14:paraId="209A9742" w14:textId="6C8E972D" w:rsidR="00D379BC" w:rsidRDefault="00D379BC" w:rsidP="0050345F">
      <w:pPr>
        <w:pStyle w:val="LDTextinhalteingerckt"/>
        <w:rPr>
          <w:lang w:eastAsia="de-DE"/>
        </w:rPr>
      </w:pPr>
      <w:r>
        <w:rPr>
          <w:lang w:eastAsia="de-DE"/>
        </w:rPr>
        <w:t>Die bisher</w:t>
      </w:r>
      <w:r w:rsidR="008453BC">
        <w:rPr>
          <w:lang w:eastAsia="de-DE"/>
        </w:rPr>
        <w:t xml:space="preserve"> gepflegten </w:t>
      </w:r>
      <w:r>
        <w:rPr>
          <w:lang w:eastAsia="de-DE"/>
        </w:rPr>
        <w:t xml:space="preserve">Zuzugsdaten wurden automatisch auf das Zuzugsjahr umgestellt. </w:t>
      </w:r>
    </w:p>
    <w:p w14:paraId="7FFE055B" w14:textId="01FCFEF2" w:rsidR="00CE05B9" w:rsidRDefault="000369D6" w:rsidP="0050345F">
      <w:pPr>
        <w:pStyle w:val="LDTextinhalteingerckt"/>
      </w:pPr>
      <w:r w:rsidRPr="000369D6">
        <w:rPr>
          <w:lang w:eastAsia="de-DE"/>
        </w:rPr>
        <w:t>Alle Berichte, die dieses Feld nutzen, wurden entsprechend angepasst.</w:t>
      </w:r>
    </w:p>
    <w:p w14:paraId="13D51B2C" w14:textId="2BEA5BAC" w:rsidR="00F97653" w:rsidRPr="000369D6" w:rsidRDefault="00F97653" w:rsidP="00B71BF1">
      <w:pPr>
        <w:pStyle w:val="berschrift3"/>
      </w:pPr>
      <w:bookmarkStart w:id="13" w:name="_Toc38369477"/>
      <w:bookmarkEnd w:id="12"/>
      <w:r>
        <w:lastRenderedPageBreak/>
        <w:t>Schülerbasisdaten &gt; Eltern/Ansprechpartner</w:t>
      </w:r>
      <w:bookmarkEnd w:id="13"/>
    </w:p>
    <w:p w14:paraId="5569EC3C" w14:textId="77777777" w:rsidR="00086545" w:rsidRDefault="00F97653" w:rsidP="0050345F">
      <w:pPr>
        <w:pStyle w:val="LDTextinhalteingerckt"/>
      </w:pPr>
      <w:r w:rsidRPr="00F97653">
        <w:t xml:space="preserve">In den Dialogfenstern der </w:t>
      </w:r>
      <w:r w:rsidR="00086545">
        <w:t>Webs</w:t>
      </w:r>
      <w:r w:rsidRPr="00F97653">
        <w:t xml:space="preserve">eite </w:t>
      </w:r>
      <w:r w:rsidRPr="00086545">
        <w:rPr>
          <w:rStyle w:val="LDMenpunkt"/>
        </w:rPr>
        <w:t>Schüler &gt; Schülerbasisdaten &gt; Eltern/Ansprechpartner</w:t>
      </w:r>
      <w:r w:rsidRPr="00F97653">
        <w:t xml:space="preserve"> stehen nun im Feld </w:t>
      </w:r>
      <w:r w:rsidRPr="00086545">
        <w:rPr>
          <w:rStyle w:val="LDBedienelement"/>
        </w:rPr>
        <w:t>Rolle</w:t>
      </w:r>
      <w:r w:rsidRPr="00F97653">
        <w:t xml:space="preserve"> die Einträge</w:t>
      </w:r>
      <w:r w:rsidR="00086545">
        <w:t>:</w:t>
      </w:r>
      <w:r w:rsidRPr="00F97653">
        <w:t xml:space="preserve"> </w:t>
      </w:r>
      <w:r w:rsidRPr="00086545">
        <w:rPr>
          <w:rStyle w:val="LDMeneintrag"/>
        </w:rPr>
        <w:t>Pflegemutter</w:t>
      </w:r>
      <w:r w:rsidRPr="00F97653">
        <w:t xml:space="preserve"> und </w:t>
      </w:r>
      <w:r w:rsidRPr="00086545">
        <w:rPr>
          <w:rStyle w:val="LDMeneintrag"/>
        </w:rPr>
        <w:t>Pflegevater</w:t>
      </w:r>
      <w:r w:rsidRPr="00F97653">
        <w:t xml:space="preserve"> zur Auswahl. </w:t>
      </w:r>
    </w:p>
    <w:p w14:paraId="210E542D" w14:textId="4D735FB8" w:rsidR="00F97653" w:rsidRDefault="00F97653" w:rsidP="0050345F">
      <w:pPr>
        <w:pStyle w:val="LDTextinhalteingerckt"/>
      </w:pPr>
      <w:r w:rsidRPr="00F97653">
        <w:t xml:space="preserve">In der Auswahlliste des Feldes </w:t>
      </w:r>
      <w:r w:rsidRPr="00086545">
        <w:rPr>
          <w:rStyle w:val="LDBedienelement"/>
        </w:rPr>
        <w:t>Anrede</w:t>
      </w:r>
      <w:r w:rsidRPr="00F97653">
        <w:t xml:space="preserve"> sind die Einträge</w:t>
      </w:r>
      <w:r w:rsidR="00086545">
        <w:t>:</w:t>
      </w:r>
      <w:r w:rsidRPr="00F97653">
        <w:t xml:space="preserve"> </w:t>
      </w:r>
      <w:r w:rsidRPr="00086545">
        <w:rPr>
          <w:rStyle w:val="LDMeneintrag"/>
        </w:rPr>
        <w:t>He</w:t>
      </w:r>
      <w:r w:rsidR="00C26F07" w:rsidRPr="00086545">
        <w:rPr>
          <w:rStyle w:val="LDMeneintrag"/>
        </w:rPr>
        <w:t>rr/Herr</w:t>
      </w:r>
      <w:r w:rsidR="00C26F07">
        <w:t xml:space="preserve"> und </w:t>
      </w:r>
      <w:r w:rsidR="00C26F07" w:rsidRPr="00086545">
        <w:rPr>
          <w:rStyle w:val="LDMeneintrag"/>
        </w:rPr>
        <w:t>Frau/Frau</w:t>
      </w:r>
      <w:r w:rsidR="00C26F07">
        <w:t xml:space="preserve"> aufgen</w:t>
      </w:r>
      <w:r w:rsidRPr="00F97653">
        <w:t>ommen worden.</w:t>
      </w:r>
    </w:p>
    <w:p w14:paraId="4011BFE1" w14:textId="6D3E9DDD" w:rsidR="00DA76F0" w:rsidRDefault="00DA76F0" w:rsidP="00B71BF1">
      <w:pPr>
        <w:pStyle w:val="berschrift3"/>
      </w:pPr>
      <w:bookmarkStart w:id="14" w:name="_Toc38369478"/>
      <w:r>
        <w:t>Schülerbas</w:t>
      </w:r>
      <w:r w:rsidR="000E71A2">
        <w:t>isdaten &gt; Halbj./Sem.-Daten</w:t>
      </w:r>
      <w:bookmarkEnd w:id="14"/>
    </w:p>
    <w:p w14:paraId="633CE876" w14:textId="7D3A169D" w:rsidR="000E71A2" w:rsidRDefault="000E71A2" w:rsidP="0050345F">
      <w:pPr>
        <w:pStyle w:val="LDTextinhalteingerckt"/>
      </w:pPr>
      <w:r>
        <w:t>I</w:t>
      </w:r>
      <w:r w:rsidRPr="00855838">
        <w:t xml:space="preserve">m </w:t>
      </w:r>
      <w:r>
        <w:t xml:space="preserve">Bereich </w:t>
      </w:r>
      <w:r w:rsidRPr="008F7965">
        <w:rPr>
          <w:rStyle w:val="LDBereichTabelle"/>
        </w:rPr>
        <w:t>Förderungen</w:t>
      </w:r>
      <w:r>
        <w:t xml:space="preserve"> - </w:t>
      </w:r>
      <w:r w:rsidRPr="008E7987">
        <w:rPr>
          <w:rStyle w:val="hervorhebung"/>
        </w:rPr>
        <w:t>Sonstige Förderung</w:t>
      </w:r>
      <w:r>
        <w:rPr>
          <w:rStyle w:val="hervorhebung"/>
        </w:rPr>
        <w:t xml:space="preserve">en </w:t>
      </w:r>
      <w:r>
        <w:t>k</w:t>
      </w:r>
      <w:r w:rsidR="00AD1180">
        <w:t>ö</w:t>
      </w:r>
      <w:r>
        <w:t xml:space="preserve">nnen Sie jetzt die Teilnahme </w:t>
      </w:r>
      <w:r w:rsidR="00805988">
        <w:t>eines Schülers</w:t>
      </w:r>
      <w:r>
        <w:t xml:space="preserve"> am Ostercamp und die Teilnahme am Programm </w:t>
      </w:r>
      <w:r w:rsidRPr="00DC0D42">
        <w:t>„Fit für die Zukunft – Deutsch als Bildungssprache“</w:t>
      </w:r>
      <w:r>
        <w:t xml:space="preserve"> erfassen</w:t>
      </w:r>
      <w:r w:rsidR="00DA76F0" w:rsidRPr="00F97653">
        <w:t>.</w:t>
      </w:r>
    </w:p>
    <w:p w14:paraId="6A8FA1A0" w14:textId="1D483343" w:rsidR="00AD1180" w:rsidRDefault="00394F77" w:rsidP="0050345F">
      <w:pPr>
        <w:pStyle w:val="LDTextinhalteingerckt"/>
      </w:pPr>
      <w:r>
        <w:t xml:space="preserve">Hierzu wurde im Dialogfenster </w:t>
      </w:r>
      <w:r w:rsidRPr="004D7792">
        <w:rPr>
          <w:rStyle w:val="hervorhebung"/>
        </w:rPr>
        <w:t>Sonstige Förderung hinzufügen/bearbeiten</w:t>
      </w:r>
      <w:r>
        <w:t xml:space="preserve"> </w:t>
      </w:r>
      <w:r w:rsidR="00805988">
        <w:t xml:space="preserve">das Auswahlfeld </w:t>
      </w:r>
      <w:r w:rsidR="00805988" w:rsidRPr="008F7965">
        <w:rPr>
          <w:rStyle w:val="LDBedienelement"/>
        </w:rPr>
        <w:t>Förderungsart</w:t>
      </w:r>
      <w:r w:rsidR="00805988" w:rsidRPr="00805988">
        <w:rPr>
          <w:rStyle w:val="LDBedienelement"/>
        </w:rPr>
        <w:t xml:space="preserve"> </w:t>
      </w:r>
      <w:r w:rsidR="00805988">
        <w:t>um die</w:t>
      </w:r>
      <w:r w:rsidR="00AD1180">
        <w:t xml:space="preserve"> folgenden</w:t>
      </w:r>
      <w:r w:rsidR="00805988">
        <w:t xml:space="preserve"> Einträge</w:t>
      </w:r>
      <w:r w:rsidR="00AD1180">
        <w:t xml:space="preserve"> erweitert:</w:t>
      </w:r>
    </w:p>
    <w:p w14:paraId="1DA9D045" w14:textId="4DAB2908" w:rsidR="00AD1180" w:rsidRPr="00086545" w:rsidRDefault="00805988" w:rsidP="00AD1180">
      <w:pPr>
        <w:pStyle w:val="LDAuflistungTexteingerckt"/>
        <w:rPr>
          <w:rStyle w:val="LDMeneintrag"/>
        </w:rPr>
      </w:pPr>
      <w:r w:rsidRPr="00086545">
        <w:rPr>
          <w:rStyle w:val="LDMeneintrag"/>
        </w:rPr>
        <w:t>DAS - Fit für die Zukunft - Deutsch als Bildung</w:t>
      </w:r>
      <w:r w:rsidR="00AD1180" w:rsidRPr="00086545">
        <w:rPr>
          <w:rStyle w:val="LDMeneintrag"/>
        </w:rPr>
        <w:t>ssprache</w:t>
      </w:r>
    </w:p>
    <w:p w14:paraId="6A1A727E" w14:textId="7676D20E" w:rsidR="00AD1180" w:rsidRPr="00086545" w:rsidRDefault="00805988" w:rsidP="00AD1180">
      <w:pPr>
        <w:pStyle w:val="LDAuflistungTexteingerckt"/>
        <w:rPr>
          <w:rStyle w:val="LDMeneintrag"/>
        </w:rPr>
      </w:pPr>
      <w:r w:rsidRPr="00086545">
        <w:rPr>
          <w:rStyle w:val="LDMeneintrag"/>
        </w:rPr>
        <w:t>SOC</w:t>
      </w:r>
      <w:r w:rsidR="00AD1180" w:rsidRPr="00086545">
        <w:rPr>
          <w:rStyle w:val="LDMeneintrag"/>
        </w:rPr>
        <w:t xml:space="preserve"> - Ostercamp schulbezogen</w:t>
      </w:r>
    </w:p>
    <w:p w14:paraId="7C2626DC" w14:textId="4AA61DB5" w:rsidR="000E71A2" w:rsidRPr="00086545" w:rsidRDefault="00805988" w:rsidP="00805988">
      <w:pPr>
        <w:pStyle w:val="LDAuflistungTexteingerckt"/>
        <w:rPr>
          <w:rStyle w:val="LDMeneintrag"/>
        </w:rPr>
      </w:pPr>
      <w:r w:rsidRPr="00086545">
        <w:rPr>
          <w:rStyle w:val="LDMeneintrag"/>
        </w:rPr>
        <w:t>ZOC - Ostercamp zentral</w:t>
      </w:r>
    </w:p>
    <w:p w14:paraId="225182C6" w14:textId="4A363762" w:rsidR="00AD1180" w:rsidRDefault="00C26F07" w:rsidP="0050345F">
      <w:pPr>
        <w:pStyle w:val="LDTextinhaltweitereingerckt"/>
      </w:pPr>
      <w:r w:rsidRPr="00086545">
        <w:rPr>
          <w:noProof/>
          <w:lang w:eastAsia="de-DE"/>
        </w:rPr>
        <w:lastRenderedPageBreak/>
        <w:drawing>
          <wp:inline distT="0" distB="0" distL="0" distR="0" wp14:anchorId="0ADF6579" wp14:editId="1AF65815">
            <wp:extent cx="5400000" cy="2638800"/>
            <wp:effectExtent l="19050" t="19050" r="10795" b="2857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63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F77588" w14:textId="77777777" w:rsidR="0050345F" w:rsidRPr="00DA76F0" w:rsidRDefault="0050345F" w:rsidP="0050345F">
      <w:pPr>
        <w:pStyle w:val="LDAbsatznachberschrift"/>
      </w:pPr>
    </w:p>
    <w:p w14:paraId="54D09077" w14:textId="64E55F76" w:rsidR="00C26F07" w:rsidRPr="00C26F07" w:rsidRDefault="00C26F07" w:rsidP="00B71BF1">
      <w:pPr>
        <w:pStyle w:val="berschrift3"/>
      </w:pPr>
      <w:bookmarkStart w:id="15" w:name="_Toc38369479"/>
      <w:r w:rsidRPr="00C26F07">
        <w:t xml:space="preserve">Schülerbasisdaten &gt; </w:t>
      </w:r>
      <w:r>
        <w:t>Qualifikationen, Register Fremdsprachen</w:t>
      </w:r>
      <w:bookmarkEnd w:id="15"/>
    </w:p>
    <w:p w14:paraId="46AB6E59" w14:textId="7F21AA65" w:rsidR="00C26F07" w:rsidRDefault="00EF3B64" w:rsidP="0050345F">
      <w:pPr>
        <w:pStyle w:val="LDTextinhalteingerckt"/>
      </w:pPr>
      <w:r>
        <w:t xml:space="preserve">Die </w:t>
      </w:r>
      <w:r w:rsidRPr="00C26F07">
        <w:t xml:space="preserve">automatisierte GeR-Ermittlung </w:t>
      </w:r>
      <w:r>
        <w:t xml:space="preserve">wurde an den </w:t>
      </w:r>
      <w:r w:rsidR="00C26F07" w:rsidRPr="00C26F07">
        <w:t>"Erlass</w:t>
      </w:r>
      <w:r w:rsidR="00D87593">
        <w:t xml:space="preserve"> zur</w:t>
      </w:r>
      <w:r w:rsidR="00C26F07" w:rsidRPr="00C26F07">
        <w:t xml:space="preserve"> Ausweisung des GeR-Niveaus für moderne Fremdsprachen auf Abgangs- und Abschlusszeugnissen in der gymnasialen Oberstufe" (17.04.2019) </w:t>
      </w:r>
      <w:r>
        <w:t>angepasst.</w:t>
      </w:r>
    </w:p>
    <w:p w14:paraId="646E81D9" w14:textId="2024CAD6" w:rsidR="00086545" w:rsidRDefault="00C26F07" w:rsidP="0050345F">
      <w:pPr>
        <w:pStyle w:val="LDTextinhalteingerckt"/>
      </w:pPr>
      <w:r w:rsidRPr="00C26F07">
        <w:t>Die Ermittlung bildet nun - wie im Erlass gefordert - Durchschnittsnoten aus den Noten eines Schuljahres in der jeweiligen neu begonnenen oder fortgeführten Fremdsprache und vergibt das Niveau nach der im Durchsc</w:t>
      </w:r>
      <w:r w:rsidR="00EF3B64">
        <w:t>h</w:t>
      </w:r>
      <w:r w:rsidRPr="00C26F07">
        <w:t xml:space="preserve">nitt erreichten Note. </w:t>
      </w:r>
    </w:p>
    <w:p w14:paraId="6995C414" w14:textId="494A8E20" w:rsidR="00F97653" w:rsidRDefault="00C26F07" w:rsidP="0050345F">
      <w:pPr>
        <w:pStyle w:val="LDTextinhalteingerckt"/>
      </w:pPr>
      <w:r w:rsidRPr="00C26F07">
        <w:t>Ebenso berücksichtigt werden parallele bilinguale Belegungen und fremdsprachliche Doppelabschlüsse.</w:t>
      </w:r>
    </w:p>
    <w:p w14:paraId="4C3B4102" w14:textId="77777777" w:rsidR="00EF3B64" w:rsidRDefault="00EF3B64" w:rsidP="0050345F">
      <w:pPr>
        <w:pStyle w:val="LDTextinhalteingerckt"/>
      </w:pPr>
    </w:p>
    <w:tbl>
      <w:tblPr>
        <w:tblW w:w="8930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796"/>
      </w:tblGrid>
      <w:tr w:rsidR="00EF3B64" w14:paraId="2A36931D" w14:textId="77777777" w:rsidTr="0040022A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3BB06548" w14:textId="77777777" w:rsidR="00EF3B64" w:rsidRPr="001474CA" w:rsidRDefault="00EF3B64" w:rsidP="00B71BF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AB6994E" wp14:editId="1A23E9AE">
                  <wp:extent cx="381000" cy="304800"/>
                  <wp:effectExtent l="0" t="0" r="0" b="0"/>
                  <wp:docPr id="13" name="Grafik 13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tcBorders>
              <w:left w:val="nil"/>
            </w:tcBorders>
            <w:vAlign w:val="center"/>
          </w:tcPr>
          <w:p w14:paraId="792A47F4" w14:textId="77777777" w:rsidR="00EF3B64" w:rsidRPr="001474CA" w:rsidRDefault="00EF3B64" w:rsidP="00B71BF1">
            <w:pPr>
              <w:pStyle w:val="LDTextinhalt"/>
              <w:rPr>
                <w:rStyle w:val="hervorhebunggrn"/>
              </w:rPr>
            </w:pPr>
            <w:r w:rsidRPr="001474CA">
              <w:rPr>
                <w:rStyle w:val="hervorhebunggrn"/>
              </w:rPr>
              <w:t>Hinweis</w:t>
            </w:r>
          </w:p>
          <w:p w14:paraId="7B333CE6" w14:textId="77777777" w:rsidR="00EF3B64" w:rsidRDefault="00EF3B64" w:rsidP="00B71BF1">
            <w:pPr>
              <w:pStyle w:val="LDTextinhalt"/>
            </w:pPr>
            <w:r>
              <w:t xml:space="preserve">Im Rahmen der Umsetzung dieses Erlasses musste ein umfangreiches Regelwerk eingearbeitet werden und es gibt noch </w:t>
            </w:r>
            <w:r w:rsidRPr="00EF3B64">
              <w:rPr>
                <w:rStyle w:val="hervorhebung"/>
              </w:rPr>
              <w:t>kleinere Fehler bei der Ermittlung</w:t>
            </w:r>
            <w:r>
              <w:t xml:space="preserve">, die im Rahmen von Release 37 nicht mehr behoben werden konnten. </w:t>
            </w:r>
          </w:p>
          <w:p w14:paraId="560149D7" w14:textId="118894BA" w:rsidR="00EF3B64" w:rsidRDefault="00EF3B64" w:rsidP="00B71BF1">
            <w:pPr>
              <w:pStyle w:val="LDTextinhalt"/>
            </w:pPr>
            <w:r w:rsidRPr="00EF3B64">
              <w:rPr>
                <w:rStyle w:val="LDBedienelement"/>
              </w:rPr>
              <w:lastRenderedPageBreak/>
              <w:t>Prüfen Sie daher die ermittelten Niveaus vor der Zeugnisausgabe</w:t>
            </w:r>
            <w:r>
              <w:t xml:space="preserve">. Hierfür eignet sich der Bericht Kursnotenliste Gym. Oberstufe. </w:t>
            </w:r>
          </w:p>
          <w:p w14:paraId="68F3A0B5" w14:textId="77777777" w:rsidR="00EF3B64" w:rsidRDefault="00EF3B64" w:rsidP="00B71BF1">
            <w:pPr>
              <w:pStyle w:val="LDTextinhalt"/>
            </w:pPr>
            <w:r>
              <w:t>Im Einzelnen:</w:t>
            </w:r>
          </w:p>
          <w:p w14:paraId="64710503" w14:textId="77777777" w:rsidR="00EF3B64" w:rsidRDefault="00EF3B64" w:rsidP="00EF3B64">
            <w:pPr>
              <w:pStyle w:val="LDAuflistunginTabelle"/>
            </w:pPr>
            <w:r>
              <w:t>Das Niveau B1 wird bei in der Oberstufe begonnenen Fremdsprachen, die von E1 bis Q4 belegt wurden und in denen in Q3/Q4 eine Minderleistung vorliegt, nicht korrekt ermittelt. Hier wird fälschlicherweise A2/B1 ausgewiesen.</w:t>
            </w:r>
          </w:p>
          <w:p w14:paraId="3614EDCA" w14:textId="6F584DCB" w:rsidR="00EF3B64" w:rsidRDefault="00EF3B64" w:rsidP="00EF3B64">
            <w:pPr>
              <w:pStyle w:val="LDAuflistunginTabelle"/>
            </w:pPr>
            <w:r>
              <w:t xml:space="preserve">Das GeR-Niveau </w:t>
            </w:r>
            <w:r w:rsidR="00CC1D7A">
              <w:t>von</w:t>
            </w:r>
            <w:r>
              <w:t xml:space="preserve"> vor Q4 abgeschlossenen Fremdsprachen mit sehr guten Leistungen wird nicht ermittelt.</w:t>
            </w:r>
          </w:p>
          <w:p w14:paraId="21D8A02B" w14:textId="30A676E3" w:rsidR="00EF3B64" w:rsidRDefault="00EF3B64" w:rsidP="00EF3B64">
            <w:pPr>
              <w:pStyle w:val="LDAuflistunginTabelle"/>
            </w:pPr>
            <w:r>
              <w:t>Es ist nicht ausgeschlossen, dass Niveaus bei Minderleistungen oder Abbruch in der E-Phase falsch ermittelt werden.</w:t>
            </w:r>
          </w:p>
          <w:p w14:paraId="661762CF" w14:textId="57B32522" w:rsidR="00EF3B64" w:rsidRPr="001474CA" w:rsidRDefault="00EF3B64" w:rsidP="00B71BF1">
            <w:pPr>
              <w:pStyle w:val="LDTextinhalt"/>
            </w:pPr>
            <w:r>
              <w:t xml:space="preserve">In all diesen Fällen haben Sie die Möglichkeit, das Niveau über das Feld </w:t>
            </w:r>
            <w:r w:rsidRPr="00EF3B64">
              <w:rPr>
                <w:rStyle w:val="LDBedienelement"/>
              </w:rPr>
              <w:t>GeR Zgn</w:t>
            </w:r>
            <w:r>
              <w:t>. zu korrigieren bzw. zu erfassen.</w:t>
            </w:r>
          </w:p>
        </w:tc>
      </w:tr>
    </w:tbl>
    <w:p w14:paraId="55A23DA4" w14:textId="77777777" w:rsidR="0050345F" w:rsidRDefault="0050345F" w:rsidP="0050345F">
      <w:pPr>
        <w:pStyle w:val="LDTextinhalt"/>
      </w:pPr>
    </w:p>
    <w:p w14:paraId="0BF81C6D" w14:textId="77777777" w:rsidR="0050345F" w:rsidRPr="0050345F" w:rsidRDefault="0050345F" w:rsidP="0050345F">
      <w:r>
        <w:br w:type="page"/>
      </w:r>
    </w:p>
    <w:p w14:paraId="04416A05" w14:textId="4C23942B" w:rsidR="000F7E3C" w:rsidRDefault="000F7E3C" w:rsidP="00B71BF1">
      <w:pPr>
        <w:pStyle w:val="berschrift3"/>
      </w:pPr>
      <w:bookmarkStart w:id="16" w:name="_Toc38369480"/>
      <w:r>
        <w:lastRenderedPageBreak/>
        <w:t>Kandidatenverfahren &gt; Aufnehmen/Einschulen</w:t>
      </w:r>
      <w:bookmarkEnd w:id="16"/>
    </w:p>
    <w:p w14:paraId="2607FBB1" w14:textId="77777777" w:rsidR="008453BC" w:rsidRDefault="000F7E3C" w:rsidP="0050345F">
      <w:pPr>
        <w:pStyle w:val="LDTextinhalteingerckt"/>
      </w:pPr>
      <w:r>
        <w:t xml:space="preserve">Auf </w:t>
      </w:r>
      <w:r w:rsidRPr="000369D6">
        <w:t xml:space="preserve">der </w:t>
      </w:r>
      <w:r>
        <w:t xml:space="preserve">Webseite </w:t>
      </w:r>
      <w:r w:rsidRPr="00244522">
        <w:rPr>
          <w:rStyle w:val="LDMenpunkt"/>
        </w:rPr>
        <w:t>Aufnehmen/Einschulen</w:t>
      </w:r>
      <w:r>
        <w:t xml:space="preserve"> – </w:t>
      </w:r>
      <w:r w:rsidRPr="000F7E3C">
        <w:rPr>
          <w:rStyle w:val="LDRegister"/>
        </w:rPr>
        <w:t>Register Eingabe</w:t>
      </w:r>
      <w:r>
        <w:t xml:space="preserve"> </w:t>
      </w:r>
      <w:r w:rsidR="008453BC">
        <w:t>gibt es folgende Änderungen:</w:t>
      </w:r>
    </w:p>
    <w:p w14:paraId="024F24E1" w14:textId="39425ED3" w:rsidR="000F7E3C" w:rsidRDefault="008453BC" w:rsidP="008453BC">
      <w:pPr>
        <w:pStyle w:val="LDAuflistungText"/>
      </w:pPr>
      <w:r>
        <w:t>Für einen neuen Schüler können Sie i</w:t>
      </w:r>
      <w:r w:rsidR="000F7E3C" w:rsidRPr="000369D6">
        <w:t>m Dialog</w:t>
      </w:r>
      <w:r w:rsidR="000F7E3C">
        <w:t>fenster</w:t>
      </w:r>
      <w:r w:rsidR="000F7E3C" w:rsidRPr="000369D6">
        <w:t xml:space="preserve"> </w:t>
      </w:r>
      <w:r w:rsidR="000F7E3C" w:rsidRPr="008453BC">
        <w:rPr>
          <w:rStyle w:val="LDBereichTabelle"/>
        </w:rPr>
        <w:t>Kandidatenaufnahme</w:t>
      </w:r>
      <w:r w:rsidR="000F7E3C">
        <w:t xml:space="preserve"> im Feld </w:t>
      </w:r>
      <w:r w:rsidR="000F7E3C" w:rsidRPr="00086545">
        <w:rPr>
          <w:rStyle w:val="LDBedienelement"/>
        </w:rPr>
        <w:t>Zuzug nach Deutschland</w:t>
      </w:r>
      <w:r w:rsidR="000F7E3C" w:rsidRPr="000369D6">
        <w:t xml:space="preserve"> nun nur noch ein </w:t>
      </w:r>
      <w:r w:rsidR="000F7E3C" w:rsidRPr="00086545">
        <w:rPr>
          <w:rStyle w:val="LDMeneintrag"/>
        </w:rPr>
        <w:t>Zuzugsjahr</w:t>
      </w:r>
      <w:r w:rsidR="000F7E3C" w:rsidRPr="000369D6">
        <w:t xml:space="preserve"> </w:t>
      </w:r>
      <w:r w:rsidR="000F7E3C">
        <w:t xml:space="preserve">eingeben – </w:t>
      </w:r>
      <w:r w:rsidR="000F7E3C" w:rsidRPr="000369D6">
        <w:t xml:space="preserve">bisher war ein genaues Datum erforderlich. </w:t>
      </w:r>
    </w:p>
    <w:p w14:paraId="5C8CF165" w14:textId="18EB22BF" w:rsidR="000F7E3C" w:rsidRDefault="000F7E3C" w:rsidP="008453BC">
      <w:pPr>
        <w:pStyle w:val="LDAuflistungText"/>
      </w:pPr>
      <w:r>
        <w:t xml:space="preserve">Sobald Sie </w:t>
      </w:r>
      <w:r w:rsidR="008453BC">
        <w:t xml:space="preserve">für einen Schüler einer anderen Schule </w:t>
      </w:r>
      <w:r>
        <w:t xml:space="preserve">im Dialogfenster </w:t>
      </w:r>
      <w:r w:rsidRPr="0093629B">
        <w:rPr>
          <w:rStyle w:val="LDBereichTabelle"/>
        </w:rPr>
        <w:t>Kandiatenaufnahme</w:t>
      </w:r>
      <w:r>
        <w:t xml:space="preserve"> im Bereich </w:t>
      </w:r>
      <w:r w:rsidRPr="0093629B">
        <w:rPr>
          <w:rStyle w:val="LDBereichTabelle"/>
        </w:rPr>
        <w:t>Autorisierung</w:t>
      </w:r>
      <w:r>
        <w:t xml:space="preserve"> einen falschen Straßennamen eingeben</w:t>
      </w:r>
      <w:r w:rsidR="008453BC">
        <w:t>,</w:t>
      </w:r>
      <w:r>
        <w:t xml:space="preserve"> erscheint nun die Kurzinfo: </w:t>
      </w:r>
      <w:r w:rsidR="008453BC">
        <w:br/>
      </w:r>
      <w:r w:rsidRPr="0093629B">
        <w:rPr>
          <w:rStyle w:val="LDMeneintrag"/>
        </w:rPr>
        <w:t>Die Straßeneingabe stimmt mit der in der LUSD hinterlegten Straße nicht überein.</w:t>
      </w:r>
    </w:p>
    <w:p w14:paraId="261596A5" w14:textId="77777777" w:rsidR="000F7E3C" w:rsidRDefault="000F7E3C" w:rsidP="0050345F">
      <w:pPr>
        <w:pStyle w:val="LDTextinhaltweitereingerckt"/>
      </w:pPr>
      <w:r w:rsidRPr="003C313F">
        <w:rPr>
          <w:noProof/>
          <w:lang w:eastAsia="de-DE"/>
        </w:rPr>
        <w:drawing>
          <wp:inline distT="0" distB="0" distL="0" distR="0" wp14:anchorId="70A3E489" wp14:editId="5A83518E">
            <wp:extent cx="4680000" cy="3513600"/>
            <wp:effectExtent l="19050" t="19050" r="25400" b="1079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36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410173" w14:textId="77777777" w:rsidR="000F7E3C" w:rsidRDefault="000F7E3C" w:rsidP="00B71BF1">
      <w:pPr>
        <w:pStyle w:val="berschrift3"/>
      </w:pPr>
      <w:bookmarkStart w:id="17" w:name="_Toc38369481"/>
      <w:r>
        <w:lastRenderedPageBreak/>
        <w:t>Kandidatenverfahren &gt; Kandidaten bearbeiten</w:t>
      </w:r>
      <w:bookmarkEnd w:id="17"/>
    </w:p>
    <w:p w14:paraId="49E15385" w14:textId="3C537BC1" w:rsidR="000F7E3C" w:rsidRDefault="000F7E3C" w:rsidP="0050345F">
      <w:pPr>
        <w:pStyle w:val="LDTextinhalteingerckt"/>
      </w:pPr>
      <w:r w:rsidRPr="0036785F">
        <w:t xml:space="preserve">Wenn </w:t>
      </w:r>
      <w:r>
        <w:t xml:space="preserve">Sie für einen Kandidaten </w:t>
      </w:r>
      <w:r w:rsidRPr="0036785F">
        <w:t xml:space="preserve">auf der </w:t>
      </w:r>
      <w:r>
        <w:t>Webs</w:t>
      </w:r>
      <w:r w:rsidRPr="0036785F">
        <w:t xml:space="preserve">eite </w:t>
      </w:r>
      <w:r w:rsidRPr="0093629B">
        <w:rPr>
          <w:rStyle w:val="LDMenpunkt"/>
        </w:rPr>
        <w:t>Kandidaten bearbeiten</w:t>
      </w:r>
      <w:r w:rsidRPr="0036785F">
        <w:t xml:space="preserve"> </w:t>
      </w:r>
      <w:r>
        <w:t xml:space="preserve">– </w:t>
      </w:r>
      <w:r w:rsidRPr="00D126BE">
        <w:rPr>
          <w:rStyle w:val="LDRegister"/>
        </w:rPr>
        <w:t>Register Zieldaten</w:t>
      </w:r>
      <w:r>
        <w:t xml:space="preserve"> </w:t>
      </w:r>
      <w:r w:rsidRPr="0036785F">
        <w:t xml:space="preserve">im Dialogfenster </w:t>
      </w:r>
      <w:r w:rsidRPr="0093629B">
        <w:rPr>
          <w:rStyle w:val="LDBereichTabelle"/>
        </w:rPr>
        <w:t>Aufnahmedetails bearbeiten</w:t>
      </w:r>
      <w:r w:rsidRPr="0036785F">
        <w:t xml:space="preserve"> </w:t>
      </w:r>
      <w:r>
        <w:t xml:space="preserve">im Feld </w:t>
      </w:r>
      <w:r w:rsidRPr="0093629B">
        <w:rPr>
          <w:rStyle w:val="LDBedienelement"/>
        </w:rPr>
        <w:t>Eignungsprüfung</w:t>
      </w:r>
      <w:r>
        <w:t xml:space="preserve"> </w:t>
      </w:r>
      <w:r w:rsidR="00671689">
        <w:t>den</w:t>
      </w:r>
      <w:r>
        <w:t xml:space="preserve"> Eintrag: </w:t>
      </w:r>
      <w:r w:rsidRPr="0093629B">
        <w:rPr>
          <w:rStyle w:val="LDMeneintrag"/>
        </w:rPr>
        <w:t>nicht geeignet</w:t>
      </w:r>
      <w:r w:rsidR="00813F14">
        <w:t xml:space="preserve"> </w:t>
      </w:r>
      <w:r>
        <w:t xml:space="preserve">wählen, </w:t>
      </w:r>
      <w:r w:rsidRPr="0036785F">
        <w:t xml:space="preserve">wird der Kandidatenstatus/Status des Kandidaten automatisch auf </w:t>
      </w:r>
      <w:r w:rsidRPr="0093629B">
        <w:rPr>
          <w:rStyle w:val="LDMeneintrag"/>
        </w:rPr>
        <w:t xml:space="preserve">abgelehnt </w:t>
      </w:r>
      <w:r w:rsidRPr="0036785F">
        <w:t>gesetzt.</w:t>
      </w:r>
      <w:r>
        <w:t xml:space="preserve"> </w:t>
      </w:r>
    </w:p>
    <w:p w14:paraId="644DFEBD" w14:textId="6328960E" w:rsidR="000F7E3C" w:rsidRDefault="000F7E3C" w:rsidP="0050345F">
      <w:pPr>
        <w:pStyle w:val="LDTextinhalteingerckt"/>
      </w:pPr>
      <w:r>
        <w:t>Diese Funktionalität wurde entsprechend der alten Kandi</w:t>
      </w:r>
      <w:r w:rsidR="00671689">
        <w:t>d</w:t>
      </w:r>
      <w:r>
        <w:t>atenseite nachgezogen.</w:t>
      </w:r>
    </w:p>
    <w:p w14:paraId="1F32884E" w14:textId="77777777" w:rsidR="000F7E3C" w:rsidRDefault="000F7E3C" w:rsidP="0050345F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7ADCA31A" wp14:editId="5D7EEBD2">
            <wp:extent cx="4320000" cy="2566800"/>
            <wp:effectExtent l="19050" t="19050" r="23495" b="2413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66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53B913" w14:textId="21E1D4ED" w:rsidR="003E3E0B" w:rsidRDefault="001A32A4" w:rsidP="00B71BF1">
      <w:pPr>
        <w:pStyle w:val="berschrift2"/>
      </w:pPr>
      <w:bookmarkStart w:id="18" w:name="_Toc38369482"/>
      <w:r>
        <w:t>Unterricht</w:t>
      </w:r>
      <w:bookmarkEnd w:id="18"/>
    </w:p>
    <w:p w14:paraId="041C7502" w14:textId="2BA233D1" w:rsidR="008672C6" w:rsidRPr="008672C6" w:rsidRDefault="00702121" w:rsidP="00B71BF1">
      <w:pPr>
        <w:pStyle w:val="berschrift3"/>
      </w:pPr>
      <w:bookmarkStart w:id="19" w:name="_Toc38369483"/>
      <w:r>
        <w:t>Export / Import &gt; ENC Export</w:t>
      </w:r>
      <w:bookmarkEnd w:id="19"/>
    </w:p>
    <w:p w14:paraId="6FB24CF4" w14:textId="3B5E32CE" w:rsidR="00B873DD" w:rsidRDefault="00475AE6" w:rsidP="009331C4">
      <w:pPr>
        <w:pStyle w:val="LDAuflistungText"/>
      </w:pPr>
      <w:r>
        <w:t xml:space="preserve">Es ist nun </w:t>
      </w:r>
      <w:r w:rsidR="009331C4" w:rsidRPr="00475AE6">
        <w:t xml:space="preserve">über den ENC </w:t>
      </w:r>
      <w:r>
        <w:t xml:space="preserve">möglich, für </w:t>
      </w:r>
      <w:r w:rsidRPr="00475AE6">
        <w:t>alle Schüler mit einem voraussichtlichen Abschluss MA und HQ/HA die Zentralen Abschlussprüfungen zu erfassen, also auch für einen R9-Schüler mit vorauss</w:t>
      </w:r>
      <w:r>
        <w:t>ichtlichem Abschluss HQ und GYM</w:t>
      </w:r>
      <w:r w:rsidRPr="00475AE6">
        <w:t>10-Schüler mit voraussichtlichem Abschluss MA.</w:t>
      </w:r>
    </w:p>
    <w:p w14:paraId="5664F8D7" w14:textId="694B51F7" w:rsidR="00627D64" w:rsidRDefault="00627D64" w:rsidP="009331C4">
      <w:pPr>
        <w:pStyle w:val="LDAuflistungText"/>
      </w:pPr>
      <w:r>
        <w:lastRenderedPageBreak/>
        <w:t>F</w:t>
      </w:r>
      <w:r w:rsidRPr="00627D64">
        <w:t>ür Abendschüler</w:t>
      </w:r>
      <w:r>
        <w:t xml:space="preserve"> ist</w:t>
      </w:r>
      <w:r w:rsidRPr="00627D64">
        <w:t xml:space="preserve"> keine</w:t>
      </w:r>
      <w:r w:rsidR="00F416C6">
        <w:t xml:space="preserve"> korrekte</w:t>
      </w:r>
      <w:r w:rsidRPr="00627D64">
        <w:t xml:space="preserve"> Erfassung der Zentralen Abs</w:t>
      </w:r>
      <w:r>
        <w:t>chlussprüfungen mit dem ENC möglich</w:t>
      </w:r>
      <w:r w:rsidR="00F416C6">
        <w:t>. Ein</w:t>
      </w:r>
      <w:r w:rsidR="00302BC1">
        <w:t>e</w:t>
      </w:r>
      <w:r w:rsidR="00F416C6">
        <w:t xml:space="preserve"> entsprechende Export-Datei</w:t>
      </w:r>
      <w:r>
        <w:t xml:space="preserve"> </w:t>
      </w:r>
      <w:r w:rsidR="00F416C6">
        <w:t>wird deswegen nicht mehr ausgegeben</w:t>
      </w:r>
      <w:r>
        <w:t>.</w:t>
      </w:r>
    </w:p>
    <w:p w14:paraId="64B1CAE9" w14:textId="7F721B2E" w:rsidR="008672C6" w:rsidRDefault="009331C4" w:rsidP="00B71BF1">
      <w:pPr>
        <w:pStyle w:val="berschrift3"/>
      </w:pPr>
      <w:bookmarkStart w:id="20" w:name="_Toc38369484"/>
      <w:r>
        <w:t xml:space="preserve">Export / Import &gt; </w:t>
      </w:r>
      <w:r w:rsidR="008672C6" w:rsidRPr="009331C4">
        <w:t>Stundenplan</w:t>
      </w:r>
      <w:r>
        <w:t xml:space="preserve"> / Littera</w:t>
      </w:r>
      <w:bookmarkEnd w:id="20"/>
    </w:p>
    <w:p w14:paraId="586847BA" w14:textId="438DBD64" w:rsidR="0083530E" w:rsidRDefault="0083530E" w:rsidP="0083530E">
      <w:pPr>
        <w:pStyle w:val="LDAuflistungText"/>
      </w:pPr>
      <w:r>
        <w:t xml:space="preserve">Im </w:t>
      </w:r>
      <w:r w:rsidRPr="0083530E">
        <w:rPr>
          <w:rStyle w:val="hervorhebung"/>
        </w:rPr>
        <w:t>Export zu Stundenplanprogrammen</w:t>
      </w:r>
      <w:r w:rsidRPr="009331C4">
        <w:t xml:space="preserve"> </w:t>
      </w:r>
      <w:r w:rsidR="008672C6" w:rsidRPr="009331C4">
        <w:t xml:space="preserve">werden nur noch </w:t>
      </w:r>
      <w:r>
        <w:t xml:space="preserve">die </w:t>
      </w:r>
      <w:r w:rsidR="008672C6" w:rsidRPr="009331C4">
        <w:t>Schulformen (und alle nachgeordneten Elem</w:t>
      </w:r>
      <w:r w:rsidR="00586D9B" w:rsidRPr="009331C4">
        <w:t>te</w:t>
      </w:r>
      <w:r w:rsidR="008672C6" w:rsidRPr="009331C4">
        <w:t xml:space="preserve"> wie Stufen der Schulform etc.) exportiert, die </w:t>
      </w:r>
      <w:r>
        <w:t xml:space="preserve">sich die Schule auf der Webseite </w:t>
      </w:r>
      <w:r w:rsidRPr="0083530E">
        <w:rPr>
          <w:rStyle w:val="LDMenpunkt"/>
        </w:rPr>
        <w:t>Schulformen</w:t>
      </w:r>
      <w:r>
        <w:t xml:space="preserve"> im Bereich </w:t>
      </w:r>
      <w:r w:rsidRPr="0083530E">
        <w:rPr>
          <w:rStyle w:val="LDBereichTabelle"/>
        </w:rPr>
        <w:t>schuleigene Schulformen</w:t>
      </w:r>
      <w:r>
        <w:t xml:space="preserve"> </w:t>
      </w:r>
      <w:r w:rsidR="00586D9B" w:rsidRPr="009331C4">
        <w:t xml:space="preserve">aktuell </w:t>
      </w:r>
      <w:r w:rsidR="008672C6" w:rsidRPr="009331C4">
        <w:t xml:space="preserve">zugeordnet </w:t>
      </w:r>
      <w:r>
        <w:t>hat.</w:t>
      </w:r>
    </w:p>
    <w:p w14:paraId="566C4C0B" w14:textId="2AC83647" w:rsidR="008672C6" w:rsidRDefault="0083530E" w:rsidP="0040022A">
      <w:pPr>
        <w:pStyle w:val="LDAuflistungText"/>
      </w:pPr>
      <w:r>
        <w:t xml:space="preserve">Beim </w:t>
      </w:r>
      <w:r w:rsidRPr="0083530E">
        <w:rPr>
          <w:rStyle w:val="hervorhebung"/>
        </w:rPr>
        <w:t>Import</w:t>
      </w:r>
      <w:r>
        <w:t xml:space="preserve"> wird für </w:t>
      </w:r>
      <w:r w:rsidR="00586D9B" w:rsidRPr="009331C4">
        <w:t>epochal unterrichtete</w:t>
      </w:r>
      <w:r w:rsidR="008672C6" w:rsidRPr="009331C4">
        <w:t xml:space="preserve"> Kurse</w:t>
      </w:r>
      <w:r>
        <w:t xml:space="preserve"> </w:t>
      </w:r>
      <w:r w:rsidR="00586D9B" w:rsidRPr="009331C4">
        <w:t>das entsprechende Merkmal in die LUSD übernommen.</w:t>
      </w:r>
    </w:p>
    <w:p w14:paraId="25E5AFE4" w14:textId="0839C38D" w:rsidR="00586D9B" w:rsidRPr="009331C4" w:rsidRDefault="0083530E" w:rsidP="0040022A">
      <w:pPr>
        <w:pStyle w:val="LDAuflistungText"/>
      </w:pPr>
      <w:r>
        <w:t xml:space="preserve">Die </w:t>
      </w:r>
      <w:r w:rsidR="00586D9B" w:rsidRPr="009331C4">
        <w:t xml:space="preserve">Hinweismeldung beim </w:t>
      </w:r>
      <w:r w:rsidR="00586D9B" w:rsidRPr="00671689">
        <w:rPr>
          <w:rStyle w:val="hervorhebung"/>
          <w:b w:val="0"/>
        </w:rPr>
        <w:t>Import</w:t>
      </w:r>
      <w:r>
        <w:t xml:space="preserve">versuch </w:t>
      </w:r>
      <w:r w:rsidR="00586D9B" w:rsidRPr="009331C4">
        <w:t>ohne Auswahl von Optionen wurde angepasst.</w:t>
      </w:r>
    </w:p>
    <w:p w14:paraId="5B655A9C" w14:textId="3E4880F5" w:rsidR="009331C4" w:rsidRDefault="009331C4" w:rsidP="00B71BF1">
      <w:pPr>
        <w:pStyle w:val="berschrift3"/>
      </w:pPr>
      <w:bookmarkStart w:id="21" w:name="_Toc38369485"/>
      <w:r>
        <w:t>UV-Bearbeitung &gt; Kursbearbeitung</w:t>
      </w:r>
      <w:bookmarkEnd w:id="21"/>
    </w:p>
    <w:p w14:paraId="7E88132A" w14:textId="79E76AA7" w:rsidR="0040022A" w:rsidRPr="0040022A" w:rsidRDefault="0040022A" w:rsidP="0040022A">
      <w:pPr>
        <w:pStyle w:val="berschrift4"/>
      </w:pPr>
      <w:bookmarkStart w:id="22" w:name="_Toc38369486"/>
      <w:r>
        <w:t>Dialogfenster Kurssuche</w:t>
      </w:r>
      <w:bookmarkEnd w:id="22"/>
    </w:p>
    <w:p w14:paraId="7B8C8372" w14:textId="1F3E9415" w:rsidR="009331C4" w:rsidRDefault="009331C4" w:rsidP="00023B0C">
      <w:pPr>
        <w:pStyle w:val="LDAuflistungText"/>
      </w:pPr>
      <w:r>
        <w:t xml:space="preserve">Im Dialogfenster </w:t>
      </w:r>
      <w:r>
        <w:rPr>
          <w:rStyle w:val="LDBereichTabelle"/>
        </w:rPr>
        <w:t>Kurssuche</w:t>
      </w:r>
      <w:r>
        <w:t xml:space="preserve"> können Sie nun die </w:t>
      </w:r>
      <w:r w:rsidRPr="00866DFD">
        <w:rPr>
          <w:rStyle w:val="hervorhebung"/>
        </w:rPr>
        <w:t xml:space="preserve">Hilfeseite zur </w:t>
      </w:r>
      <w:r>
        <w:rPr>
          <w:rStyle w:val="hervorhebung"/>
        </w:rPr>
        <w:t xml:space="preserve">Kurssuche </w:t>
      </w:r>
      <w:r>
        <w:t>aufrufen. Hier finden Sie Beispiele zum Umgang mit der Kurssuche.</w:t>
      </w:r>
    </w:p>
    <w:p w14:paraId="3EC3A19A" w14:textId="504E26E4" w:rsidR="007E5238" w:rsidRDefault="007E5238" w:rsidP="007E5238">
      <w:pPr>
        <w:pStyle w:val="LDAuflistungText"/>
      </w:pPr>
      <w:r>
        <w:t xml:space="preserve">Im Dialogfenster </w:t>
      </w:r>
      <w:r>
        <w:rPr>
          <w:rStyle w:val="LDBereichTabelle"/>
        </w:rPr>
        <w:t>Kurssuche</w:t>
      </w:r>
      <w:r>
        <w:t xml:space="preserve"> ist f</w:t>
      </w:r>
      <w:r w:rsidRPr="00B873DD">
        <w:t xml:space="preserve">ür die </w:t>
      </w:r>
      <w:r w:rsidRPr="00086545">
        <w:rPr>
          <w:rStyle w:val="hervorhebung"/>
        </w:rPr>
        <w:t>Schulform IGS</w:t>
      </w:r>
      <w:r>
        <w:t xml:space="preserve"> die Auswahlliste im Feld </w:t>
      </w:r>
      <w:r w:rsidRPr="00086545">
        <w:rPr>
          <w:rStyle w:val="LDBedienelement"/>
        </w:rPr>
        <w:t>Kursdifferenzierun</w:t>
      </w:r>
      <w:r>
        <w:rPr>
          <w:rStyle w:val="LDBedienelement"/>
        </w:rPr>
        <w:t>g</w:t>
      </w:r>
      <w:r w:rsidRPr="00B873DD">
        <w:t xml:space="preserve"> um die Einträge </w:t>
      </w:r>
      <w:r w:rsidRPr="00086545">
        <w:rPr>
          <w:rStyle w:val="LDMeneintrag"/>
        </w:rPr>
        <w:t>v</w:t>
      </w:r>
      <w:r w:rsidRPr="00B873DD">
        <w:t xml:space="preserve">, </w:t>
      </w:r>
      <w:r w:rsidRPr="00086545">
        <w:rPr>
          <w:rStyle w:val="LDMeneintrag"/>
        </w:rPr>
        <w:t>r</w:t>
      </w:r>
      <w:r w:rsidRPr="00B873DD">
        <w:t xml:space="preserve">, </w:t>
      </w:r>
      <w:r w:rsidRPr="00086545">
        <w:rPr>
          <w:rStyle w:val="LDMeneintrag"/>
        </w:rPr>
        <w:t>h,</w:t>
      </w:r>
      <w:r w:rsidRPr="00B873DD">
        <w:t xml:space="preserve"> m und </w:t>
      </w:r>
      <w:r w:rsidRPr="00086545">
        <w:rPr>
          <w:rStyle w:val="LDMeneintrag"/>
        </w:rPr>
        <w:t>p</w:t>
      </w:r>
      <w:r w:rsidRPr="00B873DD">
        <w:t xml:space="preserve"> erweitert worden. </w:t>
      </w:r>
    </w:p>
    <w:p w14:paraId="4EEC0064" w14:textId="60AC776D" w:rsidR="0040022A" w:rsidRDefault="0040022A" w:rsidP="0040022A">
      <w:pPr>
        <w:pStyle w:val="berschrift4"/>
      </w:pPr>
      <w:bookmarkStart w:id="23" w:name="_Toc38369487"/>
      <w:r>
        <w:t>Auswahlliste Kursoption</w:t>
      </w:r>
      <w:bookmarkEnd w:id="23"/>
    </w:p>
    <w:p w14:paraId="4CC2C581" w14:textId="73A9AA02" w:rsidR="0040022A" w:rsidRDefault="0040022A" w:rsidP="0040022A">
      <w:pPr>
        <w:pStyle w:val="LDAuflistungText"/>
      </w:pPr>
      <w:r>
        <w:t xml:space="preserve">Die Einträge der Auswahlliste </w:t>
      </w:r>
      <w:r w:rsidRPr="0007043A">
        <w:rPr>
          <w:rStyle w:val="LDBedienelement"/>
        </w:rPr>
        <w:t>Kursoption</w:t>
      </w:r>
      <w:r>
        <w:t xml:space="preserve"> wurden wie folgt angepasst.</w:t>
      </w:r>
    </w:p>
    <w:p w14:paraId="671FBEA7" w14:textId="77777777" w:rsidR="0040022A" w:rsidRDefault="0040022A" w:rsidP="00B71BF1">
      <w:pPr>
        <w:pStyle w:val="LDAbsatznachberschrift"/>
      </w:pPr>
    </w:p>
    <w:tbl>
      <w:tblPr>
        <w:tblW w:w="8646" w:type="dxa"/>
        <w:tblInd w:w="993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4181"/>
        <w:gridCol w:w="4465"/>
      </w:tblGrid>
      <w:tr w:rsidR="0040022A" w:rsidRPr="00661D44" w14:paraId="6AC03746" w14:textId="77777777" w:rsidTr="0040022A">
        <w:tc>
          <w:tcPr>
            <w:tcW w:w="418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7E1EFDF" w14:textId="77777777" w:rsidR="0040022A" w:rsidRPr="003C0AA8" w:rsidRDefault="0040022A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 xml:space="preserve">Auswahlliste </w:t>
            </w:r>
            <w:r w:rsidRPr="003C0AA8">
              <w:rPr>
                <w:rStyle w:val="LDRegister"/>
              </w:rPr>
              <w:t>alt</w:t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</w:tcPr>
          <w:p w14:paraId="41BC2ABC" w14:textId="77777777" w:rsidR="0040022A" w:rsidRPr="003C0AA8" w:rsidRDefault="0040022A" w:rsidP="00B71BF1">
            <w:pPr>
              <w:pStyle w:val="LDTextinhalt"/>
              <w:rPr>
                <w:rStyle w:val="hervorhebungblau"/>
              </w:rPr>
            </w:pPr>
            <w:r>
              <w:rPr>
                <w:rStyle w:val="hervorhebungblau"/>
              </w:rPr>
              <w:t>Auswahlliste</w:t>
            </w:r>
            <w:r w:rsidRPr="003C0AA8">
              <w:rPr>
                <w:rStyle w:val="hervorhebungblau"/>
              </w:rPr>
              <w:t xml:space="preserve"> </w:t>
            </w:r>
            <w:r w:rsidRPr="003C0AA8">
              <w:rPr>
                <w:rStyle w:val="LDRegister"/>
              </w:rPr>
              <w:t>neu</w:t>
            </w:r>
          </w:p>
        </w:tc>
      </w:tr>
      <w:tr w:rsidR="0040022A" w:rsidRPr="00661D44" w14:paraId="57107EA9" w14:textId="77777777" w:rsidTr="0040022A">
        <w:tc>
          <w:tcPr>
            <w:tcW w:w="418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B15757C" w14:textId="77777777" w:rsidR="0040022A" w:rsidRPr="00693311" w:rsidRDefault="0040022A" w:rsidP="0040022A">
            <w:r>
              <w:t>G - Gen. Bilingualer Unterricht</w:t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3148F5F5" w14:textId="76FE6577" w:rsidR="0040022A" w:rsidRPr="00693311" w:rsidRDefault="0091141E" w:rsidP="0040022A">
            <w:r>
              <w:t xml:space="preserve">G - </w:t>
            </w:r>
            <w:r w:rsidR="0040022A">
              <w:t>Bilingualer Unterricht: genehmigt</w:t>
            </w:r>
          </w:p>
        </w:tc>
      </w:tr>
      <w:tr w:rsidR="0040022A" w:rsidRPr="00661D44" w14:paraId="0428A0EA" w14:textId="77777777" w:rsidTr="0040022A">
        <w:tc>
          <w:tcPr>
            <w:tcW w:w="418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ED7FE40" w14:textId="77777777" w:rsidR="0040022A" w:rsidRDefault="0040022A" w:rsidP="0040022A">
            <w:r>
              <w:lastRenderedPageBreak/>
              <w:t>H - Nicht-Gen. Bilingualer Unterricht</w:t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2F41A376" w14:textId="5B624A32" w:rsidR="0040022A" w:rsidRPr="00693311" w:rsidRDefault="0091141E" w:rsidP="0040022A">
            <w:r>
              <w:t xml:space="preserve">H - </w:t>
            </w:r>
            <w:r w:rsidR="0040022A">
              <w:t>Bilingualer Unterricht: nicht genehmigt</w:t>
            </w:r>
          </w:p>
        </w:tc>
      </w:tr>
      <w:tr w:rsidR="0040022A" w:rsidRPr="00661D44" w14:paraId="73689ECC" w14:textId="77777777" w:rsidTr="0040022A">
        <w:tc>
          <w:tcPr>
            <w:tcW w:w="418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5B1E995" w14:textId="77777777" w:rsidR="0040022A" w:rsidRDefault="0040022A" w:rsidP="0040022A">
            <w:r>
              <w:t>T - Sporttheorie</w:t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355AB1ED" w14:textId="608C7763" w:rsidR="0040022A" w:rsidRPr="00693311" w:rsidRDefault="0091141E" w:rsidP="0040022A">
            <w:r>
              <w:t xml:space="preserve">T - </w:t>
            </w:r>
            <w:r w:rsidR="0040022A">
              <w:t>Sport: Sporttheorie</w:t>
            </w:r>
          </w:p>
        </w:tc>
      </w:tr>
      <w:tr w:rsidR="0040022A" w:rsidRPr="00661D44" w14:paraId="6A495170" w14:textId="77777777" w:rsidTr="0040022A">
        <w:tc>
          <w:tcPr>
            <w:tcW w:w="418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FA0DFD0" w14:textId="77777777" w:rsidR="0040022A" w:rsidRDefault="0040022A" w:rsidP="0040022A">
            <w:r>
              <w:t>TFSP - Talentförderung Sport</w:t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29B6F107" w14:textId="2724C568" w:rsidR="0040022A" w:rsidRPr="00693311" w:rsidRDefault="0091141E" w:rsidP="0040022A">
            <w:r>
              <w:t xml:space="preserve">TFSP - </w:t>
            </w:r>
            <w:r w:rsidR="0040022A">
              <w:t>Sport: Talentförderung</w:t>
            </w:r>
          </w:p>
        </w:tc>
      </w:tr>
      <w:tr w:rsidR="0040022A" w:rsidRPr="00661D44" w14:paraId="277D20AA" w14:textId="77777777" w:rsidTr="0040022A">
        <w:tc>
          <w:tcPr>
            <w:tcW w:w="4181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19C622DC" w14:textId="77777777" w:rsidR="0040022A" w:rsidRDefault="0040022A" w:rsidP="0040022A">
            <w:r>
              <w:t>X - Befreit vom Sport</w:t>
            </w:r>
          </w:p>
        </w:tc>
        <w:tc>
          <w:tcPr>
            <w:tcW w:w="446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1341E59" w14:textId="2256BD87" w:rsidR="0040022A" w:rsidRPr="00693311" w:rsidRDefault="0091141E" w:rsidP="0040022A">
            <w:r>
              <w:t xml:space="preserve">X - </w:t>
            </w:r>
            <w:r w:rsidR="0040022A">
              <w:t>Sport:</w:t>
            </w:r>
            <w:r w:rsidR="0050345F">
              <w:t xml:space="preserve"> </w:t>
            </w:r>
            <w:r w:rsidR="0040022A">
              <w:t>Befreit vom Unterricht</w:t>
            </w:r>
          </w:p>
        </w:tc>
      </w:tr>
    </w:tbl>
    <w:p w14:paraId="547785A8" w14:textId="573BACCB" w:rsidR="0040022A" w:rsidRDefault="0040022A" w:rsidP="0040022A">
      <w:pPr>
        <w:pStyle w:val="berschrift4"/>
      </w:pPr>
      <w:bookmarkStart w:id="24" w:name="_Toc38369488"/>
      <w:r>
        <w:t>Auswahlliste Kursdifferenzierung</w:t>
      </w:r>
      <w:bookmarkEnd w:id="24"/>
    </w:p>
    <w:p w14:paraId="7AA76B86" w14:textId="63C3C603" w:rsidR="0040022A" w:rsidRPr="00B873DD" w:rsidRDefault="0040022A" w:rsidP="0050345F">
      <w:pPr>
        <w:pStyle w:val="LDTextinhalteingerckt"/>
      </w:pPr>
      <w:r w:rsidRPr="00B873DD">
        <w:t xml:space="preserve">Für die </w:t>
      </w:r>
      <w:r w:rsidRPr="00086545">
        <w:rPr>
          <w:rStyle w:val="hervorhebung"/>
        </w:rPr>
        <w:t>Schulform IGS</w:t>
      </w:r>
      <w:r>
        <w:t xml:space="preserve"> ist die Auswahlliste im Feld </w:t>
      </w:r>
      <w:r w:rsidRPr="00086545">
        <w:rPr>
          <w:rStyle w:val="LDBedienelement"/>
        </w:rPr>
        <w:t>Kursdifferenzierun</w:t>
      </w:r>
      <w:r>
        <w:rPr>
          <w:rStyle w:val="LDBedienelement"/>
        </w:rPr>
        <w:t>g</w:t>
      </w:r>
      <w:r w:rsidRPr="00B873DD">
        <w:t xml:space="preserve"> um die Einträge </w:t>
      </w:r>
      <w:r w:rsidRPr="00086545">
        <w:rPr>
          <w:rStyle w:val="LDMeneintrag"/>
        </w:rPr>
        <w:t>v</w:t>
      </w:r>
      <w:r w:rsidRPr="00B873DD">
        <w:t xml:space="preserve">, </w:t>
      </w:r>
      <w:r w:rsidRPr="00086545">
        <w:rPr>
          <w:rStyle w:val="LDMeneintrag"/>
        </w:rPr>
        <w:t>r</w:t>
      </w:r>
      <w:r w:rsidRPr="00B873DD">
        <w:t xml:space="preserve">, </w:t>
      </w:r>
      <w:r w:rsidRPr="00086545">
        <w:rPr>
          <w:rStyle w:val="LDMeneintrag"/>
        </w:rPr>
        <w:t>h,</w:t>
      </w:r>
      <w:r w:rsidRPr="00B873DD">
        <w:t xml:space="preserve"> m und </w:t>
      </w:r>
      <w:r w:rsidRPr="00086545">
        <w:rPr>
          <w:rStyle w:val="LDMeneintrag"/>
        </w:rPr>
        <w:t>p</w:t>
      </w:r>
      <w:r w:rsidRPr="00B873DD">
        <w:t xml:space="preserve"> erweitert worden. Diese mit Kleinbuchstaben bezeichneten Differenzierungsstufen können als "Binnendifferenzierung" oder "innere Differenzierung" für Schüler innerhalb eines Kurses </w:t>
      </w:r>
      <w:r>
        <w:t xml:space="preserve">mit abweichender Kursdifferenzierung </w:t>
      </w:r>
      <w:r w:rsidRPr="00B873DD">
        <w:t xml:space="preserve">zugeordnet werden. </w:t>
      </w:r>
    </w:p>
    <w:p w14:paraId="26950DFD" w14:textId="7AD360A9" w:rsidR="008A5CD0" w:rsidRPr="0040022A" w:rsidRDefault="0040022A" w:rsidP="008A5CD0">
      <w:pPr>
        <w:pStyle w:val="LDTextinhalteingerckt"/>
      </w:pPr>
      <w:r w:rsidRPr="00B873DD">
        <w:t>LUSD-intern erlaubt diese Art der Differenzierung</w:t>
      </w:r>
      <w:r>
        <w:t>,</w:t>
      </w:r>
      <w:r w:rsidRPr="00B873DD">
        <w:t xml:space="preserve"> das Anspruchsniveau von Ha</w:t>
      </w:r>
      <w:r>
        <w:t>lbjahresnoten in der Schulform</w:t>
      </w:r>
      <w:r w:rsidRPr="00B873DD">
        <w:t xml:space="preserve"> IGS zu verwalten.</w:t>
      </w:r>
      <w:r w:rsidR="0091141E">
        <w:t xml:space="preserve"> </w:t>
      </w:r>
      <w:r w:rsidR="0091141E">
        <w:sym w:font="Wingdings" w:char="F0E0"/>
      </w:r>
      <w:r w:rsidR="0091141E">
        <w:t xml:space="preserve"> Siehe auch Punkt </w:t>
      </w:r>
      <w:r w:rsidR="008A5CD0">
        <w:fldChar w:fldCharType="begin"/>
      </w:r>
      <w:r w:rsidR="008A5CD0">
        <w:instrText xml:space="preserve"> REF _Ref38028421 \r \h </w:instrText>
      </w:r>
      <w:r w:rsidR="008A5CD0">
        <w:fldChar w:fldCharType="separate"/>
      </w:r>
      <w:r w:rsidR="00EC7EB4">
        <w:t>3.9</w:t>
      </w:r>
      <w:r w:rsidR="008A5CD0">
        <w:fldChar w:fldCharType="end"/>
      </w:r>
      <w:r w:rsidR="0091141E">
        <w:t xml:space="preserve"> - </w:t>
      </w:r>
      <w:r w:rsidR="008A5CD0">
        <w:fldChar w:fldCharType="begin"/>
      </w:r>
      <w:r w:rsidR="008A5CD0">
        <w:instrText xml:space="preserve"> REF _Ref38028442 \h </w:instrText>
      </w:r>
      <w:r w:rsidR="008A5CD0">
        <w:fldChar w:fldCharType="separate"/>
      </w:r>
      <w:r w:rsidR="00EC7EB4">
        <w:t>Abschlüsse &gt; Hauptschulabschluss</w:t>
      </w:r>
      <w:r w:rsidR="008A5CD0">
        <w:fldChar w:fldCharType="end"/>
      </w:r>
    </w:p>
    <w:p w14:paraId="3C7D3320" w14:textId="47DF16B9" w:rsidR="0040022A" w:rsidRDefault="0040022A" w:rsidP="0040022A">
      <w:pPr>
        <w:pStyle w:val="berschrift4"/>
      </w:pPr>
      <w:bookmarkStart w:id="25" w:name="_Toc38369489"/>
      <w:r>
        <w:t>Kursliste erstellen im Dialogfenster „Schüler im Kurs“</w:t>
      </w:r>
      <w:bookmarkEnd w:id="25"/>
    </w:p>
    <w:p w14:paraId="2A1F25DF" w14:textId="77777777" w:rsidR="0040022A" w:rsidRDefault="0040022A" w:rsidP="0050345F">
      <w:pPr>
        <w:pStyle w:val="LDTextinhalteingerckt"/>
      </w:pPr>
      <w:bookmarkStart w:id="26" w:name="OLE_LINK1"/>
      <w:bookmarkStart w:id="27" w:name="OLE_LINK2"/>
      <w:r>
        <w:t xml:space="preserve">Auf den Webseiten </w:t>
      </w:r>
      <w:r w:rsidRPr="00983DCF">
        <w:rPr>
          <w:rStyle w:val="LDMenpunkt"/>
        </w:rPr>
        <w:t>Kursbearbeitung</w:t>
      </w:r>
      <w:r>
        <w:t xml:space="preserve">, </w:t>
      </w:r>
      <w:r w:rsidRPr="00983DCF">
        <w:rPr>
          <w:rStyle w:val="LDMenpunkt"/>
        </w:rPr>
        <w:t>Schüler-Kurszuordnung</w:t>
      </w:r>
      <w:r>
        <w:rPr>
          <w:rStyle w:val="LDBedienelement"/>
        </w:rPr>
        <w:t xml:space="preserve"> </w:t>
      </w:r>
      <w:r>
        <w:t xml:space="preserve">und </w:t>
      </w:r>
      <w:r w:rsidRPr="00983DCF">
        <w:rPr>
          <w:rStyle w:val="LDMenpunkt"/>
        </w:rPr>
        <w:t>Kurswechsel</w:t>
      </w:r>
      <w:r>
        <w:t xml:space="preserve"> kann nun direkt im Dialogfenster </w:t>
      </w:r>
      <w:r w:rsidRPr="00983DCF">
        <w:rPr>
          <w:rStyle w:val="LDBereichTabelle"/>
        </w:rPr>
        <w:t>Schüler im Kurs</w:t>
      </w:r>
      <w:r>
        <w:t xml:space="preserve"> eine Kursliste erstellt werden. </w:t>
      </w:r>
    </w:p>
    <w:p w14:paraId="07FCAE49" w14:textId="592F390C" w:rsidR="0040022A" w:rsidRDefault="0040022A" w:rsidP="0050345F">
      <w:pPr>
        <w:pStyle w:val="LDTextinhalteingerckt"/>
      </w:pPr>
      <w:r>
        <w:t xml:space="preserve">Wenn Sie auf die Schaltfläche </w:t>
      </w:r>
      <w:r w:rsidR="00B71BF1">
        <w:rPr>
          <w:noProof/>
          <w:lang w:eastAsia="de-DE"/>
        </w:rPr>
        <w:drawing>
          <wp:inline distT="0" distB="0" distL="0" distR="0" wp14:anchorId="6715E1F1" wp14:editId="03FF91B4">
            <wp:extent cx="1058400" cy="144000"/>
            <wp:effectExtent l="0" t="0" r="0" b="889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8400" cy="14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1BF1">
        <w:t xml:space="preserve"> </w:t>
      </w:r>
      <w:r>
        <w:t xml:space="preserve">klicken, wird Ihnen der Download für den </w:t>
      </w:r>
      <w:r w:rsidRPr="00983DCF">
        <w:rPr>
          <w:rStyle w:val="hervorhebung"/>
        </w:rPr>
        <w:t>Bericht</w:t>
      </w:r>
      <w:r>
        <w:t xml:space="preserve"> </w:t>
      </w:r>
      <w:r w:rsidRPr="00983DCF">
        <w:rPr>
          <w:rStyle w:val="hervorhebung"/>
        </w:rPr>
        <w:t>Kursliste mit schülerindividuellen Kurseigenschaften</w:t>
      </w:r>
      <w:r>
        <w:t xml:space="preserve"> angeboten. </w:t>
      </w:r>
    </w:p>
    <w:bookmarkEnd w:id="26"/>
    <w:bookmarkEnd w:id="27"/>
    <w:p w14:paraId="03B6EAEF" w14:textId="77777777" w:rsidR="0040022A" w:rsidRDefault="0040022A" w:rsidP="0050345F">
      <w:pPr>
        <w:pStyle w:val="LDTextinhalteingerckt"/>
      </w:pPr>
      <w:r w:rsidRPr="000952EF">
        <w:rPr>
          <w:noProof/>
          <w:lang w:eastAsia="de-DE"/>
        </w:rPr>
        <w:lastRenderedPageBreak/>
        <w:drawing>
          <wp:inline distT="0" distB="0" distL="0" distR="0" wp14:anchorId="3BB00246" wp14:editId="39E5D076">
            <wp:extent cx="4320000" cy="3610800"/>
            <wp:effectExtent l="19050" t="19050" r="23495" b="279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10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5F8015" w14:textId="77777777" w:rsidR="0040022A" w:rsidRDefault="0040022A" w:rsidP="0050345F">
      <w:pPr>
        <w:pStyle w:val="LDTextinhalteingerckt"/>
      </w:pPr>
    </w:p>
    <w:p w14:paraId="39C17461" w14:textId="77777777" w:rsidR="0040022A" w:rsidRDefault="0040022A" w:rsidP="0050345F">
      <w:pPr>
        <w:pStyle w:val="LDTextinhalteingerckt"/>
      </w:pPr>
      <w:r w:rsidRPr="000952EF">
        <w:rPr>
          <w:noProof/>
          <w:lang w:eastAsia="de-DE"/>
        </w:rPr>
        <w:lastRenderedPageBreak/>
        <w:drawing>
          <wp:inline distT="0" distB="0" distL="0" distR="0" wp14:anchorId="379A250E" wp14:editId="2A57E31A">
            <wp:extent cx="4320000" cy="3870000"/>
            <wp:effectExtent l="19050" t="19050" r="23495" b="1651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70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20C690" w14:textId="0268E7CD" w:rsidR="0040022A" w:rsidRPr="009331C4" w:rsidRDefault="0040022A" w:rsidP="007E5238">
      <w:pPr>
        <w:pStyle w:val="LDAuflistungText"/>
        <w:numPr>
          <w:ilvl w:val="0"/>
          <w:numId w:val="0"/>
        </w:numPr>
      </w:pPr>
    </w:p>
    <w:p w14:paraId="18A8A8B7" w14:textId="64511B42" w:rsidR="009331C4" w:rsidRDefault="009331C4" w:rsidP="00B71BF1">
      <w:pPr>
        <w:pStyle w:val="berschrift3"/>
      </w:pPr>
      <w:bookmarkStart w:id="28" w:name="_Toc38369490"/>
      <w:r>
        <w:t>UV-Bearbeitung &gt; Klassenbildung</w:t>
      </w:r>
      <w:bookmarkEnd w:id="28"/>
    </w:p>
    <w:p w14:paraId="163A59BF" w14:textId="7A73ECDB" w:rsidR="009331C4" w:rsidRPr="009331C4" w:rsidRDefault="009331C4" w:rsidP="0050345F">
      <w:pPr>
        <w:pStyle w:val="LDTextinhalteingerckt"/>
      </w:pPr>
      <w:r>
        <w:t xml:space="preserve">Im Dialogfenster </w:t>
      </w:r>
      <w:r>
        <w:rPr>
          <w:rStyle w:val="LDBereichTabelle"/>
        </w:rPr>
        <w:t>Klassensuche</w:t>
      </w:r>
      <w:r>
        <w:t xml:space="preserve"> können Sie nun die </w:t>
      </w:r>
      <w:r w:rsidRPr="00866DFD">
        <w:rPr>
          <w:rStyle w:val="hervorhebung"/>
        </w:rPr>
        <w:t xml:space="preserve">Hilfeseite zur </w:t>
      </w:r>
      <w:r>
        <w:rPr>
          <w:rStyle w:val="hervorhebung"/>
        </w:rPr>
        <w:t xml:space="preserve">Klassensuche </w:t>
      </w:r>
      <w:r>
        <w:t>aufrufen. Hier finden Sie Beispiele zum Umgang mit der Klassensuche.</w:t>
      </w:r>
    </w:p>
    <w:p w14:paraId="5EA966C5" w14:textId="624ABD88" w:rsidR="00E64543" w:rsidRDefault="00E64543" w:rsidP="00B71BF1">
      <w:pPr>
        <w:pStyle w:val="berschrift3"/>
      </w:pPr>
      <w:bookmarkStart w:id="29" w:name="_Toc38369491"/>
      <w:r>
        <w:t xml:space="preserve">Leistungserfassung &gt; </w:t>
      </w:r>
      <w:r w:rsidR="00F45F80">
        <w:t>H</w:t>
      </w:r>
      <w:r>
        <w:t>ist</w:t>
      </w:r>
      <w:r w:rsidR="00F45F80">
        <w:t>.</w:t>
      </w:r>
      <w:r>
        <w:t xml:space="preserve"> Leistungs</w:t>
      </w:r>
      <w:r w:rsidR="00F45F80">
        <w:t>daten</w:t>
      </w:r>
      <w:bookmarkEnd w:id="29"/>
    </w:p>
    <w:p w14:paraId="34B132CA" w14:textId="26DF4D4D" w:rsidR="00E64543" w:rsidRDefault="0039437F" w:rsidP="0050345F">
      <w:pPr>
        <w:pStyle w:val="LDTextinhalteingerckt"/>
      </w:pPr>
      <w:r>
        <w:t xml:space="preserve">Sie haben nun im Dialogfenster </w:t>
      </w:r>
      <w:r w:rsidRPr="0039437F">
        <w:rPr>
          <w:rStyle w:val="LDBedienelement"/>
        </w:rPr>
        <w:t>Kursdetails</w:t>
      </w:r>
      <w:r>
        <w:t xml:space="preserve"> die Möglichkeit</w:t>
      </w:r>
      <w:r w:rsidR="00086545">
        <w:t>,</w:t>
      </w:r>
      <w:r>
        <w:t xml:space="preserve"> für einzelne Schüler bei gewählter </w:t>
      </w:r>
      <w:r w:rsidRPr="0039437F">
        <w:rPr>
          <w:rStyle w:val="LDBedienelement"/>
        </w:rPr>
        <w:t>Kursoption</w:t>
      </w:r>
      <w:r>
        <w:t xml:space="preserve"> </w:t>
      </w:r>
      <w:r w:rsidRPr="0039437F">
        <w:rPr>
          <w:rStyle w:val="LDMeneintrag"/>
        </w:rPr>
        <w:t>G - Bilingualer Unterricht</w:t>
      </w:r>
      <w:r w:rsidRPr="0039437F">
        <w:t xml:space="preserve"> </w:t>
      </w:r>
      <w:r w:rsidR="00E04E07" w:rsidRPr="00BE2AA4">
        <w:rPr>
          <w:i/>
        </w:rPr>
        <w:t>genehmigt</w:t>
      </w:r>
      <w:r w:rsidR="00E04E07">
        <w:t xml:space="preserve"> </w:t>
      </w:r>
      <w:r w:rsidRPr="0039437F">
        <w:t xml:space="preserve">oder </w:t>
      </w:r>
      <w:r w:rsidRPr="0039437F">
        <w:rPr>
          <w:rStyle w:val="LDMeneintrag"/>
        </w:rPr>
        <w:t>H - Bilingualer Unterricht</w:t>
      </w:r>
      <w:r w:rsidR="00E04E07">
        <w:rPr>
          <w:rStyle w:val="LDMeneintrag"/>
        </w:rPr>
        <w:t xml:space="preserve"> nicht genehmigt </w:t>
      </w:r>
      <w:r w:rsidRPr="0039437F">
        <w:t xml:space="preserve"> </w:t>
      </w:r>
      <w:r w:rsidR="00E04E07">
        <w:t xml:space="preserve">die </w:t>
      </w:r>
      <w:r>
        <w:t>Sprache auszuwählen.</w:t>
      </w:r>
    </w:p>
    <w:p w14:paraId="24FE0B4F" w14:textId="46944AD2" w:rsidR="0039437F" w:rsidRDefault="0039437F" w:rsidP="0050345F">
      <w:pPr>
        <w:pStyle w:val="LDTextinhalteingerckt"/>
      </w:pPr>
      <w:r>
        <w:lastRenderedPageBreak/>
        <w:t>Diese Änderung gilt nur für den aktuell bearbeiteten Schüler und nicht für alle anderen Schüler dieses Kurses.</w:t>
      </w:r>
    </w:p>
    <w:p w14:paraId="283631E8" w14:textId="77777777" w:rsidR="00F45F80" w:rsidRDefault="00F45F80" w:rsidP="0050345F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57BF3326" wp14:editId="464806AC">
            <wp:extent cx="4140000" cy="2394000"/>
            <wp:effectExtent l="19050" t="19050" r="13335" b="2540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58A677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94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F10CFC" w14:textId="77777777" w:rsidR="001C1E19" w:rsidRDefault="001C1E19" w:rsidP="00B71BF1">
      <w:pPr>
        <w:pStyle w:val="LDTextinhalt"/>
      </w:pPr>
    </w:p>
    <w:p w14:paraId="13A9A70C" w14:textId="34742D0D" w:rsidR="00CA3798" w:rsidRDefault="00F45F80" w:rsidP="0050345F">
      <w:pPr>
        <w:pStyle w:val="LDTextinhalteingerckt"/>
      </w:pPr>
      <w:r>
        <w:t xml:space="preserve">In den Zeugnissen ist hinter diesem Kurs z.B. </w:t>
      </w:r>
      <w:r w:rsidRPr="00F45F80">
        <w:t>(biling. Englisch)</w:t>
      </w:r>
      <w:r>
        <w:t xml:space="preserve"> eingepflegt.</w:t>
      </w:r>
    </w:p>
    <w:p w14:paraId="74088781" w14:textId="7CDA7BD6" w:rsidR="00CA3798" w:rsidRPr="00E64543" w:rsidRDefault="00F45F80" w:rsidP="0050345F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64CDB3AE" wp14:editId="064352F6">
            <wp:extent cx="4500000" cy="1004400"/>
            <wp:effectExtent l="19050" t="19050" r="15240" b="2476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58BC4F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04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4A31C1" w14:textId="64EFF8C3" w:rsidR="006E0D95" w:rsidRDefault="006E0D95" w:rsidP="00B71BF1">
      <w:pPr>
        <w:pStyle w:val="berschrift3"/>
      </w:pPr>
      <w:bookmarkStart w:id="30" w:name="_Toc38369492"/>
      <w:r>
        <w:t>Abschlüsse &gt; Abitur</w:t>
      </w:r>
      <w:bookmarkEnd w:id="30"/>
    </w:p>
    <w:p w14:paraId="6E8BD6BD" w14:textId="77777777" w:rsidR="001C1E19" w:rsidRDefault="006E0D95" w:rsidP="0050345F">
      <w:pPr>
        <w:pStyle w:val="LDTextinhalteingerckt"/>
      </w:pPr>
      <w:r>
        <w:t>Für die Schulformen AGYM und KO</w:t>
      </w:r>
      <w:r w:rsidR="001C1E19">
        <w:t xml:space="preserve"> </w:t>
      </w:r>
      <w:r>
        <w:t xml:space="preserve">ist </w:t>
      </w:r>
      <w:r w:rsidR="001C1E19">
        <w:t xml:space="preserve">es </w:t>
      </w:r>
      <w:r>
        <w:t xml:space="preserve">nun möglich, das Prüfungsfach PoWi aus dem AF II auszuwählen, ohne dass eine Fehlermeldung erscheint. </w:t>
      </w:r>
    </w:p>
    <w:p w14:paraId="1723B1E8" w14:textId="41A192DC" w:rsidR="006E0D95" w:rsidRDefault="006E0D95" w:rsidP="0050345F">
      <w:pPr>
        <w:pStyle w:val="LDTextinhalteingerckt"/>
      </w:pPr>
      <w:r>
        <w:t>Sie sollten aber darauf achten, dass das Fach 4-stündig unterrichtet wurde, damit es in der Auswahlliste der Prüfungsfächer auftaucht.</w:t>
      </w:r>
    </w:p>
    <w:p w14:paraId="26823E0E" w14:textId="45B9B26A" w:rsidR="00A2416D" w:rsidRDefault="00A2416D" w:rsidP="00B71BF1">
      <w:pPr>
        <w:pStyle w:val="berschrift3"/>
      </w:pPr>
      <w:bookmarkStart w:id="31" w:name="_Toc38369493"/>
      <w:r>
        <w:lastRenderedPageBreak/>
        <w:t>Abschlüsse &gt; FHR-FOS</w:t>
      </w:r>
      <w:bookmarkEnd w:id="31"/>
    </w:p>
    <w:p w14:paraId="152A8A4F" w14:textId="03FD00BD" w:rsidR="001C1E19" w:rsidRDefault="00A2416D" w:rsidP="0050345F">
      <w:pPr>
        <w:pStyle w:val="LDTextinhalteingerckt"/>
      </w:pPr>
      <w:r>
        <w:t xml:space="preserve">Mit Hilfe dieser neuen </w:t>
      </w:r>
      <w:r w:rsidR="001C1E19">
        <w:t>Webs</w:t>
      </w:r>
      <w:r>
        <w:t xml:space="preserve">eite können </w:t>
      </w:r>
      <w:r w:rsidR="001C1E19">
        <w:t xml:space="preserve">Sie </w:t>
      </w:r>
      <w:r>
        <w:t>die Prüfungsergebnisse der Fachoberschule erfass</w:t>
      </w:r>
      <w:r w:rsidR="001C1E19">
        <w:t xml:space="preserve">en und die Gesamtnote des FHR-Abschlusses </w:t>
      </w:r>
      <w:r w:rsidR="00F65E4F">
        <w:t xml:space="preserve">für die Fachoberschule </w:t>
      </w:r>
      <w:r w:rsidR="001C1E19">
        <w:t>errechnen lassen.</w:t>
      </w:r>
    </w:p>
    <w:tbl>
      <w:tblPr>
        <w:tblW w:w="8789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655"/>
      </w:tblGrid>
      <w:tr w:rsidR="008578F2" w14:paraId="72AA2195" w14:textId="77777777" w:rsidTr="00A95370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719B34E2" w14:textId="45D6AE3E" w:rsidR="008578F2" w:rsidRPr="001474CA" w:rsidRDefault="008578F2" w:rsidP="00B71BF1">
            <w:pPr>
              <w:pStyle w:val="LDTextinhalt"/>
              <w:rPr>
                <w:rStyle w:val="hervorhebun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3D7541C" wp14:editId="76C256C3">
                  <wp:extent cx="381000" cy="304800"/>
                  <wp:effectExtent l="0" t="0" r="0" b="0"/>
                  <wp:docPr id="22" name="Grafik 22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  <w:tcBorders>
              <w:left w:val="nil"/>
            </w:tcBorders>
            <w:vAlign w:val="center"/>
          </w:tcPr>
          <w:p w14:paraId="6A48B7F6" w14:textId="569A5A62" w:rsidR="008578F2" w:rsidRPr="001474CA" w:rsidRDefault="008578F2" w:rsidP="00B71BF1">
            <w:pPr>
              <w:pStyle w:val="LDTextinhalt"/>
              <w:rPr>
                <w:rStyle w:val="hervorhebunggrn"/>
              </w:rPr>
            </w:pPr>
            <w:r>
              <w:rPr>
                <w:rStyle w:val="hervorhebunggrn"/>
              </w:rPr>
              <w:t>Detaillierte Informationen</w:t>
            </w:r>
          </w:p>
          <w:p w14:paraId="5600728D" w14:textId="162ACB1C" w:rsidR="008578F2" w:rsidRPr="00E441F8" w:rsidRDefault="008578F2" w:rsidP="00E441F8">
            <w:pPr>
              <w:pStyle w:val="LDTextinhalt"/>
            </w:pPr>
            <w:r>
              <w:t xml:space="preserve">Detaillierte Informationen finden Sie </w:t>
            </w:r>
            <w:r w:rsidRPr="00696F62">
              <w:rPr>
                <w:rStyle w:val="hervorhebung"/>
              </w:rPr>
              <w:t>in der Online-Hilfe der Webseite</w:t>
            </w:r>
            <w:r>
              <w:t xml:space="preserve"> und </w:t>
            </w:r>
            <w:r w:rsidR="00696F62">
              <w:br/>
            </w:r>
            <w:r w:rsidRPr="00696F62">
              <w:rPr>
                <w:rStyle w:val="hervorhebung"/>
              </w:rPr>
              <w:t>in de</w:t>
            </w:r>
            <w:r w:rsidR="00696F62" w:rsidRPr="00696F62">
              <w:rPr>
                <w:rStyle w:val="hervorhebung"/>
              </w:rPr>
              <w:t>r</w:t>
            </w:r>
            <w:r w:rsidRPr="00696F62">
              <w:rPr>
                <w:rStyle w:val="hervorhebung"/>
              </w:rPr>
              <w:t xml:space="preserve"> Anleitung</w:t>
            </w:r>
            <w:r>
              <w:t xml:space="preserve"> </w:t>
            </w:r>
            <w:r w:rsidR="00E441F8" w:rsidRPr="00E441F8">
              <w:rPr>
                <w:rStyle w:val="hervorhebunggrn"/>
              </w:rPr>
              <w:t>Fachhochschulreife</w:t>
            </w:r>
            <w:r w:rsidR="00E441F8">
              <w:rPr>
                <w:rStyle w:val="hervorhebunggrn"/>
              </w:rPr>
              <w:t xml:space="preserve"> – FOS in der LUSD </w:t>
            </w:r>
            <w:r>
              <w:t xml:space="preserve">im </w:t>
            </w:r>
            <w:r w:rsidRPr="00696F62">
              <w:rPr>
                <w:rStyle w:val="LDMenpunkt"/>
              </w:rPr>
              <w:t>LUSD Forum &gt; Anleitungen &gt; FHR-Abschluss</w:t>
            </w:r>
            <w:r>
              <w:t>.</w:t>
            </w:r>
          </w:p>
        </w:tc>
      </w:tr>
      <w:tr w:rsidR="00A95370" w14:paraId="517270E0" w14:textId="77777777" w:rsidTr="00A95370">
        <w:trPr>
          <w:cantSplit/>
          <w:trHeight w:val="284"/>
        </w:trPr>
        <w:tc>
          <w:tcPr>
            <w:tcW w:w="1134" w:type="dxa"/>
            <w:tcBorders>
              <w:top w:val="nil"/>
              <w:bottom w:val="nil"/>
              <w:right w:val="nil"/>
            </w:tcBorders>
          </w:tcPr>
          <w:p w14:paraId="3D89270E" w14:textId="11AC25D3" w:rsidR="003E16F5" w:rsidRDefault="00B71BF1" w:rsidP="00B71BF1">
            <w:pPr>
              <w:pStyle w:val="LDTextinhalt"/>
              <w:rPr>
                <w:rStyle w:val="LDBedienelement"/>
              </w:rPr>
            </w:pPr>
            <w:r>
              <w:rPr>
                <w:rStyle w:val="LDBedienelement"/>
              </w:rPr>
              <w:t>TIPP</w:t>
            </w:r>
          </w:p>
          <w:p w14:paraId="3844E63E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5E34102F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3ECC65D5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2DEE27AD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317AABE0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5B01CD11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78ED7BAF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56AEE5D5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290DB31D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5F4AFC1D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2FA3DB32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391C6276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67996558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485F0AAA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1D37622E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4CFCA893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76DA7DD4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038B5F29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4E09A0DC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0B2CD8DD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548D8C77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59F8EB5B" w14:textId="77777777" w:rsidR="003E16F5" w:rsidRPr="003E16F5" w:rsidRDefault="003E16F5" w:rsidP="003E16F5">
            <w:pPr>
              <w:rPr>
                <w:lang w:eastAsia="de-DE"/>
              </w:rPr>
            </w:pPr>
          </w:p>
          <w:p w14:paraId="1433BFD6" w14:textId="072E5B35" w:rsidR="003E16F5" w:rsidRDefault="003E16F5" w:rsidP="003E16F5">
            <w:pPr>
              <w:rPr>
                <w:lang w:eastAsia="de-DE"/>
              </w:rPr>
            </w:pPr>
          </w:p>
          <w:p w14:paraId="186DA2E0" w14:textId="62806804" w:rsidR="003E16F5" w:rsidRDefault="003E16F5" w:rsidP="003E16F5">
            <w:pPr>
              <w:rPr>
                <w:lang w:eastAsia="de-DE"/>
              </w:rPr>
            </w:pPr>
          </w:p>
          <w:p w14:paraId="73234927" w14:textId="09A30413" w:rsidR="00A95370" w:rsidRPr="003E16F5" w:rsidRDefault="00A95370" w:rsidP="003E16F5">
            <w:pPr>
              <w:rPr>
                <w:lang w:eastAsia="de-DE"/>
              </w:rPr>
            </w:pPr>
          </w:p>
        </w:tc>
        <w:tc>
          <w:tcPr>
            <w:tcW w:w="7655" w:type="dxa"/>
            <w:tcBorders>
              <w:left w:val="nil"/>
            </w:tcBorders>
            <w:vAlign w:val="center"/>
          </w:tcPr>
          <w:p w14:paraId="32A04D7D" w14:textId="538D00FF" w:rsidR="00B71BF1" w:rsidRDefault="00B71BF1" w:rsidP="00B71BF1">
            <w:pPr>
              <w:pStyle w:val="LDTextinhalt"/>
            </w:pPr>
            <w:r>
              <w:lastRenderedPageBreak/>
              <w:t xml:space="preserve">Wir empfehlen Ihnen, zeitnah den </w:t>
            </w:r>
            <w:r w:rsidRPr="00B71BF1">
              <w:rPr>
                <w:rStyle w:val="hervorhebung"/>
              </w:rPr>
              <w:t>Belegungstest für alle Fachoberschüler</w:t>
            </w:r>
            <w:r>
              <w:t xml:space="preserve"> auf der neuen Webseite </w:t>
            </w:r>
            <w:r w:rsidRPr="00B71BF1">
              <w:rPr>
                <w:rStyle w:val="LDMenpunkt"/>
              </w:rPr>
              <w:t>Unterricht &gt; Abschlüsse &gt; FHR-FOS</w:t>
            </w:r>
            <w:r>
              <w:t xml:space="preserve"> durchzuführen.</w:t>
            </w:r>
          </w:p>
          <w:p w14:paraId="4AC97F6A" w14:textId="0E4E1D4B" w:rsidR="00B71BF1" w:rsidRDefault="00B71BF1" w:rsidP="00B71BF1">
            <w:pPr>
              <w:pStyle w:val="LDTextinhalt"/>
            </w:pPr>
            <w:r>
              <w:t xml:space="preserve">Hierzu wählen Sie alle Schüler aus und klicken auf die Schaltfläche </w:t>
            </w:r>
            <w:r>
              <w:rPr>
                <w:noProof/>
                <w:lang w:eastAsia="de-DE"/>
              </w:rPr>
              <w:drawing>
                <wp:inline distT="0" distB="0" distL="0" distR="0" wp14:anchorId="65C678E5" wp14:editId="19B695B3">
                  <wp:extent cx="486000" cy="144000"/>
                  <wp:effectExtent l="0" t="0" r="0" b="8890"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28D29252" w14:textId="326FE8F8" w:rsidR="00B71BF1" w:rsidRDefault="00B71BF1" w:rsidP="00B71BF1">
            <w:pPr>
              <w:pStyle w:val="LDTextinhalt"/>
            </w:pPr>
            <w:r>
              <w:rPr>
                <w:noProof/>
                <w:lang w:eastAsia="de-DE"/>
              </w:rPr>
              <w:drawing>
                <wp:inline distT="0" distB="0" distL="0" distR="0" wp14:anchorId="0A494FD6" wp14:editId="1ACC91BE">
                  <wp:extent cx="4140000" cy="3117600"/>
                  <wp:effectExtent l="19050" t="19050" r="13335" b="26035"/>
                  <wp:docPr id="28" name="Grafik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117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9D888" w14:textId="44B3A021" w:rsidR="00B71BF1" w:rsidRDefault="00B71BF1" w:rsidP="00B71BF1">
            <w:pPr>
              <w:pStyle w:val="NurText"/>
            </w:pPr>
          </w:p>
          <w:p w14:paraId="3A12E011" w14:textId="4E4F4BF1" w:rsidR="00B71BF1" w:rsidRDefault="00B71BF1" w:rsidP="00B71BF1">
            <w:pPr>
              <w:pStyle w:val="LDTextinhalt"/>
            </w:pPr>
            <w:r>
              <w:t>Je nach Prüfergebnis gehen Sie wie folgt weiter vor:</w:t>
            </w:r>
          </w:p>
          <w:p w14:paraId="4E5B3BB6" w14:textId="77777777" w:rsidR="00B71BF1" w:rsidRDefault="00B71BF1" w:rsidP="00B71BF1">
            <w:pPr>
              <w:pStyle w:val="NurText"/>
            </w:pPr>
          </w:p>
          <w:tbl>
            <w:tblPr>
              <w:tblW w:w="7513" w:type="dxa"/>
              <w:tblInd w:w="24" w:type="dxa"/>
              <w:tblBorders>
                <w:top w:val="single" w:sz="4" w:space="0" w:color="808080" w:themeColor="background1" w:themeShade="80"/>
                <w:bottom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2694"/>
              <w:gridCol w:w="2835"/>
            </w:tblGrid>
            <w:tr w:rsidR="003E16F5" w:rsidRPr="00661D44" w14:paraId="1E029040" w14:textId="77777777" w:rsidTr="0091141E">
              <w:tc>
                <w:tcPr>
                  <w:tcW w:w="1984" w:type="dxa"/>
                  <w:shd w:val="clear" w:color="auto" w:fill="F2F2F2" w:themeFill="background1" w:themeFillShade="F2"/>
                </w:tcPr>
                <w:p w14:paraId="1D0EA224" w14:textId="43F9252B" w:rsidR="003E16F5" w:rsidRPr="00DA6035" w:rsidRDefault="003E16F5" w:rsidP="00B71BF1">
                  <w:pPr>
                    <w:rPr>
                      <w:rStyle w:val="hervorhebungblau"/>
                    </w:rPr>
                  </w:pPr>
                  <w:r>
                    <w:rPr>
                      <w:rStyle w:val="hervorhebungblau"/>
                    </w:rPr>
                    <w:t>Mögliches Ergebnis</w:t>
                  </w:r>
                </w:p>
              </w:tc>
              <w:tc>
                <w:tcPr>
                  <w:tcW w:w="2694" w:type="dxa"/>
                  <w:shd w:val="clear" w:color="auto" w:fill="F2F2F2" w:themeFill="background1" w:themeFillShade="F2"/>
                </w:tcPr>
                <w:p w14:paraId="431FD26A" w14:textId="2E47E920" w:rsidR="003E16F5" w:rsidRDefault="003E16F5" w:rsidP="00B71BF1">
                  <w:pPr>
                    <w:rPr>
                      <w:rStyle w:val="hervorhebungblau"/>
                    </w:rPr>
                  </w:pPr>
                  <w:r>
                    <w:rPr>
                      <w:rStyle w:val="hervorhebungblau"/>
                    </w:rPr>
                    <w:t>Bedeutung</w:t>
                  </w:r>
                </w:p>
              </w:tc>
              <w:tc>
                <w:tcPr>
                  <w:tcW w:w="2835" w:type="dxa"/>
                  <w:shd w:val="clear" w:color="auto" w:fill="F2F2F2" w:themeFill="background1" w:themeFillShade="F2"/>
                </w:tcPr>
                <w:p w14:paraId="556EFD91" w14:textId="5D0926BC" w:rsidR="003E16F5" w:rsidRPr="00DA6035" w:rsidRDefault="003E16F5" w:rsidP="00B71BF1">
                  <w:pPr>
                    <w:rPr>
                      <w:rStyle w:val="hervorhebungblau"/>
                    </w:rPr>
                  </w:pPr>
                  <w:r>
                    <w:rPr>
                      <w:rStyle w:val="hervorhebungblau"/>
                    </w:rPr>
                    <w:t>Weiteres Vorgehen</w:t>
                  </w:r>
                </w:p>
              </w:tc>
            </w:tr>
            <w:tr w:rsidR="003E16F5" w14:paraId="3A9B21DF" w14:textId="77777777" w:rsidTr="0091141E">
              <w:tc>
                <w:tcPr>
                  <w:tcW w:w="1984" w:type="dxa"/>
                </w:tcPr>
                <w:p w14:paraId="6364A24B" w14:textId="0C9A1D03" w:rsidR="003E16F5" w:rsidRPr="00A77AAC" w:rsidRDefault="003E16F5" w:rsidP="003E16F5">
                  <w:pPr>
                    <w:pStyle w:val="LDTextinhalt"/>
                    <w:rPr>
                      <w:rStyle w:val="hervorhebung"/>
                    </w:rPr>
                  </w:pPr>
                  <w:r w:rsidRPr="00456C76">
                    <w:rPr>
                      <w:rStyle w:val="hervorhebung"/>
                    </w:rPr>
                    <w:lastRenderedPageBreak/>
                    <w:t>Alle Schüler</w:t>
                  </w:r>
                  <w:r>
                    <w:t xml:space="preserve"> haben den Status </w:t>
                  </w:r>
                  <w:r>
                    <w:rPr>
                      <w:noProof/>
                      <w:lang w:eastAsia="de-DE"/>
                    </w:rPr>
                    <w:drawing>
                      <wp:inline distT="0" distB="0" distL="0" distR="0" wp14:anchorId="648E4328" wp14:editId="6EDFDB0A">
                        <wp:extent cx="180000" cy="180000"/>
                        <wp:effectExtent l="19050" t="19050" r="10795" b="10795"/>
                        <wp:docPr id="33" name="Grafik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</w:p>
              </w:tc>
              <w:tc>
                <w:tcPr>
                  <w:tcW w:w="2694" w:type="dxa"/>
                </w:tcPr>
                <w:p w14:paraId="01173ACA" w14:textId="3DB266D5" w:rsidR="003E16F5" w:rsidRDefault="00456C76" w:rsidP="00456C76">
                  <w:pPr>
                    <w:pStyle w:val="LDTextinhalt"/>
                  </w:pPr>
                  <w:r>
                    <w:t xml:space="preserve">Die </w:t>
                  </w:r>
                  <w:r w:rsidR="003E16F5">
                    <w:t>Belegung</w:t>
                  </w:r>
                  <w:r w:rsidR="00BE2AA4">
                    <w:t>sprüfung war erfolgreich, d.h. I</w:t>
                  </w:r>
                  <w:r w:rsidR="003E16F5">
                    <w:t>hre Un</w:t>
                  </w:r>
                  <w:r w:rsidR="00BE2AA4">
                    <w:t>terrichtsverteilung und Schüler-</w:t>
                  </w:r>
                  <w:r w:rsidR="003E16F5">
                    <w:t>Kurszuordnung ist in Ordnung.</w:t>
                  </w:r>
                </w:p>
              </w:tc>
              <w:tc>
                <w:tcPr>
                  <w:tcW w:w="2835" w:type="dxa"/>
                </w:tcPr>
                <w:p w14:paraId="26B2F62F" w14:textId="40195A01" w:rsidR="003E16F5" w:rsidRPr="00A77AAC" w:rsidRDefault="003E16F5" w:rsidP="00456C76">
                  <w:pPr>
                    <w:pStyle w:val="LDTextinhalt"/>
                  </w:pPr>
                  <w:r>
                    <w:t>Erfassen Sie Ende Mai für alle Schüler die Ergebnisse der schriftlichen und mündlichen Prüfungen</w:t>
                  </w:r>
                  <w:r w:rsidR="00BE2AA4">
                    <w:t>.</w:t>
                  </w:r>
                </w:p>
              </w:tc>
            </w:tr>
            <w:tr w:rsidR="003E16F5" w:rsidRPr="00A77AAC" w14:paraId="37E430C0" w14:textId="77777777" w:rsidTr="0091141E">
              <w:tc>
                <w:tcPr>
                  <w:tcW w:w="1984" w:type="dxa"/>
                </w:tcPr>
                <w:p w14:paraId="6C6F35B6" w14:textId="2D21BE8C" w:rsidR="003E16F5" w:rsidRPr="00A77AAC" w:rsidRDefault="003E16F5" w:rsidP="00696F62">
                  <w:pPr>
                    <w:pStyle w:val="LDTextinhalt"/>
                    <w:rPr>
                      <w:rStyle w:val="hervorhebung"/>
                    </w:rPr>
                  </w:pPr>
                  <w:r w:rsidRPr="00456C76">
                    <w:rPr>
                      <w:rStyle w:val="hervorhebung"/>
                    </w:rPr>
                    <w:t xml:space="preserve">Alle </w:t>
                  </w:r>
                  <w:r w:rsidR="00456C76">
                    <w:rPr>
                      <w:rStyle w:val="hervorhebung"/>
                    </w:rPr>
                    <w:t xml:space="preserve">/ </w:t>
                  </w:r>
                  <w:r w:rsidRPr="00456C76">
                    <w:rPr>
                      <w:rStyle w:val="hervorhebung"/>
                    </w:rPr>
                    <w:t>einige Schüler</w:t>
                  </w:r>
                  <w:r>
                    <w:t xml:space="preserve"> haben den Status </w:t>
                  </w:r>
                  <w:r>
                    <w:rPr>
                      <w:noProof/>
                      <w:lang w:eastAsia="de-DE"/>
                    </w:rPr>
                    <w:drawing>
                      <wp:inline distT="0" distB="0" distL="0" distR="0" wp14:anchorId="0EB23BFF" wp14:editId="107758FB">
                        <wp:extent cx="194400" cy="180000"/>
                        <wp:effectExtent l="19050" t="19050" r="15240" b="10795"/>
                        <wp:docPr id="35" name="Grafik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400" cy="1800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94" w:type="dxa"/>
                </w:tcPr>
                <w:p w14:paraId="3E2D3B69" w14:textId="5100236C" w:rsidR="00456C76" w:rsidRDefault="00456C76" w:rsidP="00456C76">
                  <w:pPr>
                    <w:pStyle w:val="LDTextinhalt"/>
                  </w:pPr>
                  <w:r>
                    <w:t>Die Belegungsprüfu</w:t>
                  </w:r>
                  <w:r w:rsidR="00BE2AA4">
                    <w:t>ng war nicht erfolgreich, d.h. I</w:t>
                  </w:r>
                  <w:r>
                    <w:t>hre Unterrichtsverteilung und die Schüler-Kurszuordnung entspricht nicht der Verordnung bzw. weist Fehler in der Schüler-Kurszuordnung auf.</w:t>
                  </w:r>
                </w:p>
                <w:p w14:paraId="71F28E00" w14:textId="77777777" w:rsidR="00456C76" w:rsidRDefault="00456C76" w:rsidP="00456C76">
                  <w:pPr>
                    <w:pStyle w:val="LDTextinhalt"/>
                  </w:pPr>
                </w:p>
                <w:p w14:paraId="4E99BD2B" w14:textId="307C79B4" w:rsidR="003E16F5" w:rsidRPr="00A77AAC" w:rsidRDefault="00456C76" w:rsidP="00456C76">
                  <w:pPr>
                    <w:pStyle w:val="LDTextinhalt"/>
                  </w:pPr>
                  <w:r>
                    <w:t xml:space="preserve">Bei jedem Schülernamen sind die entsprechenden </w:t>
                  </w:r>
                  <w:r w:rsidRPr="00456C76">
                    <w:rPr>
                      <w:rStyle w:val="hervorhebung"/>
                    </w:rPr>
                    <w:t>Hinweismeldungen</w:t>
                  </w:r>
                  <w:r>
                    <w:t xml:space="preserve"> zu sehen bzw. können im </w:t>
                  </w:r>
                  <w:r w:rsidRPr="00456C76">
                    <w:rPr>
                      <w:rStyle w:val="hervorhebung"/>
                    </w:rPr>
                    <w:t>Bericht 'Meldungen 1. Register'</w:t>
                  </w:r>
                  <w:r>
                    <w:t xml:space="preserve"> abgerufen werden</w:t>
                  </w:r>
                  <w:r w:rsidR="00BE2AA4">
                    <w:t>.</w:t>
                  </w:r>
                </w:p>
              </w:tc>
              <w:tc>
                <w:tcPr>
                  <w:tcW w:w="2835" w:type="dxa"/>
                </w:tcPr>
                <w:p w14:paraId="295A39EF" w14:textId="77777777" w:rsidR="00456C76" w:rsidRDefault="00456C76" w:rsidP="00456C76">
                  <w:pPr>
                    <w:pStyle w:val="LDTextinhalt"/>
                  </w:pPr>
                  <w:r>
                    <w:t>Ändern Sie die fehlerhaften Daten in der Unterrichts-verteilung, eventuell auch des 1.Halbjahres, und in der  Schüler-Kurszuordnung entsprechend ab.</w:t>
                  </w:r>
                </w:p>
                <w:p w14:paraId="76BCE1EC" w14:textId="7FBD41E4" w:rsidR="00456C76" w:rsidRDefault="00456C76" w:rsidP="00456C76">
                  <w:pPr>
                    <w:pStyle w:val="LDTextinhalt"/>
                  </w:pPr>
                  <w:r>
                    <w:t>Führen Sie für diese Schüler danach erneut die Belegungsprüfung durch.</w:t>
                  </w:r>
                </w:p>
                <w:p w14:paraId="02106571" w14:textId="77777777" w:rsidR="00456C76" w:rsidRDefault="00456C76" w:rsidP="00456C76">
                  <w:pPr>
                    <w:pStyle w:val="LDTextinhalt"/>
                  </w:pPr>
                  <w:r>
                    <w:t>Sofern Sie alle Fehler korrigiert haben wird die Prüfung erfolgreich sein.</w:t>
                  </w:r>
                </w:p>
                <w:p w14:paraId="016C6ED2" w14:textId="43F277B6" w:rsidR="003E16F5" w:rsidRPr="00A77AAC" w:rsidRDefault="00456C76" w:rsidP="00696F62">
                  <w:pPr>
                    <w:pStyle w:val="LDTextinhalt"/>
                  </w:pPr>
                  <w:r>
                    <w:t xml:space="preserve">Nur für die Schüler mit dem Status </w:t>
                  </w:r>
                  <w:r w:rsidR="00696F62">
                    <w:rPr>
                      <w:noProof/>
                      <w:lang w:eastAsia="de-DE"/>
                    </w:rPr>
                    <w:drawing>
                      <wp:inline distT="0" distB="0" distL="0" distR="0" wp14:anchorId="59125A2D" wp14:editId="301A6816">
                        <wp:extent cx="180000" cy="180000"/>
                        <wp:effectExtent l="19050" t="19050" r="10795" b="10795"/>
                        <wp:docPr id="36" name="Grafik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>
                                      <a:lumMod val="50000"/>
                                    </a:schemeClr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696F62">
                    <w:t xml:space="preserve">  </w:t>
                  </w:r>
                  <w:r>
                    <w:t xml:space="preserve">können </w:t>
                  </w:r>
                  <w:r w:rsidR="00696F62">
                    <w:t xml:space="preserve">Sie </w:t>
                  </w:r>
                  <w:r>
                    <w:t>die Prüfungsleistungen ein</w:t>
                  </w:r>
                  <w:r w:rsidR="00696F62">
                    <w:t>tragen.</w:t>
                  </w:r>
                </w:p>
              </w:tc>
            </w:tr>
          </w:tbl>
          <w:p w14:paraId="49EBBB1E" w14:textId="394CB226" w:rsidR="00B71BF1" w:rsidRDefault="00B71BF1" w:rsidP="00B71BF1">
            <w:pPr>
              <w:pStyle w:val="NurText"/>
            </w:pPr>
          </w:p>
          <w:p w14:paraId="51AC136F" w14:textId="081A371F" w:rsidR="00A95370" w:rsidRDefault="00B71BF1" w:rsidP="00696F62">
            <w:pPr>
              <w:pStyle w:val="NurText"/>
              <w:rPr>
                <w:rStyle w:val="hervorhebunggrn"/>
              </w:rPr>
            </w:pPr>
            <w:r>
              <w:tab/>
            </w:r>
            <w:r>
              <w:tab/>
            </w:r>
          </w:p>
        </w:tc>
      </w:tr>
    </w:tbl>
    <w:p w14:paraId="5CFAB15E" w14:textId="184EDB92" w:rsidR="00310D3B" w:rsidRDefault="005A582B" w:rsidP="00B71BF1">
      <w:pPr>
        <w:pStyle w:val="berschrift3"/>
      </w:pPr>
      <w:bookmarkStart w:id="32" w:name="_Toc38369494"/>
      <w:r>
        <w:lastRenderedPageBreak/>
        <w:t>Abschlüsse</w:t>
      </w:r>
      <w:r w:rsidR="003E3E0B" w:rsidRPr="003E3E0B">
        <w:t xml:space="preserve"> &gt; </w:t>
      </w:r>
      <w:r>
        <w:t>Mittlerer Abschluss</w:t>
      </w:r>
      <w:bookmarkEnd w:id="32"/>
    </w:p>
    <w:p w14:paraId="691E1785" w14:textId="4A09FF32" w:rsidR="001C1E19" w:rsidRDefault="005A582B" w:rsidP="001C1E19">
      <w:pPr>
        <w:pStyle w:val="LDAuflistungText"/>
      </w:pPr>
      <w:r>
        <w:t>Es wurde ein besonderer Fall der VOBGM implementiert (§ 60 Absatz 8 3. a) und b))</w:t>
      </w:r>
      <w:r w:rsidR="001C1E19">
        <w:t>,</w:t>
      </w:r>
      <w:r>
        <w:t xml:space="preserve"> demzufolge man eine Hauptfach-Fünf durch </w:t>
      </w:r>
      <w:r w:rsidR="00D13EAF">
        <w:t>eine</w:t>
      </w:r>
      <w:r>
        <w:t xml:space="preserve"> G1/E2</w:t>
      </w:r>
      <w:r w:rsidR="00373A9D">
        <w:t xml:space="preserve"> bzw. eine A3/B2/C1 in einem Fach mit Fachleistungsdifferenzierung ausgleichen kann. </w:t>
      </w:r>
    </w:p>
    <w:p w14:paraId="10C48C75" w14:textId="3BDF4AF4" w:rsidR="001C1E19" w:rsidRDefault="00373A9D" w:rsidP="0050345F">
      <w:pPr>
        <w:pStyle w:val="LDTextinhaltweitereingerckt"/>
      </w:pPr>
      <w:r>
        <w:t>Hier war bisher</w:t>
      </w:r>
      <w:r w:rsidR="00362A39">
        <w:t xml:space="preserve"> nur c) i</w:t>
      </w:r>
      <w:r>
        <w:t>mplementiert, demzufolge man mit zwei guten Leistungen beliebiger Fächer ausgleichen kann.</w:t>
      </w:r>
      <w:r w:rsidR="001C1E19">
        <w:t xml:space="preserve"> Beispiel vorher:</w:t>
      </w:r>
    </w:p>
    <w:p w14:paraId="343192E7" w14:textId="50EE4C29" w:rsidR="00373A9D" w:rsidRDefault="00373A9D" w:rsidP="0050345F">
      <w:pPr>
        <w:pStyle w:val="LDTextinhaltweitereingerckt"/>
      </w:pPr>
      <w:r w:rsidRPr="001C1E19">
        <w:rPr>
          <w:noProof/>
          <w:lang w:eastAsia="de-DE"/>
        </w:rPr>
        <w:lastRenderedPageBreak/>
        <w:drawing>
          <wp:inline distT="0" distB="0" distL="0" distR="0" wp14:anchorId="1F05148E" wp14:editId="4F23CD39">
            <wp:extent cx="3582000" cy="5508000"/>
            <wp:effectExtent l="19050" t="19050" r="19050" b="165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2000" cy="5508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97C7C7" w14:textId="77777777" w:rsidR="0091141E" w:rsidRDefault="0091141E">
      <w:pPr>
        <w:spacing w:before="0" w:after="200" w:line="276" w:lineRule="auto"/>
        <w:rPr>
          <w:szCs w:val="24"/>
        </w:rPr>
      </w:pPr>
      <w:r>
        <w:br w:type="page"/>
      </w:r>
    </w:p>
    <w:p w14:paraId="6ECCA759" w14:textId="1B7C9CCB" w:rsidR="009940FC" w:rsidRDefault="001C1E19" w:rsidP="0050345F">
      <w:pPr>
        <w:pStyle w:val="LDTextinhalteingerckt"/>
      </w:pPr>
      <w:r>
        <w:lastRenderedPageBreak/>
        <w:t xml:space="preserve">Beispiel </w:t>
      </w:r>
      <w:r w:rsidR="009940FC">
        <w:t>Nachher:</w:t>
      </w:r>
    </w:p>
    <w:p w14:paraId="20C7B2E7" w14:textId="3D8C9B0E" w:rsidR="009940FC" w:rsidRDefault="009940FC" w:rsidP="0050345F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7EFAF71C" wp14:editId="3CB65219">
            <wp:extent cx="3582000" cy="3733200"/>
            <wp:effectExtent l="19050" t="19050" r="19050" b="1968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2000" cy="3733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F2AABE" w14:textId="77777777" w:rsidR="001C1E19" w:rsidRDefault="001C1E19" w:rsidP="0050345F">
      <w:pPr>
        <w:pStyle w:val="LDTextinhalteingerckt"/>
      </w:pPr>
    </w:p>
    <w:p w14:paraId="562531BD" w14:textId="2691BBFC" w:rsidR="00D34140" w:rsidRDefault="00D34140" w:rsidP="001C1E19">
      <w:pPr>
        <w:pStyle w:val="LDAuflistungText"/>
      </w:pPr>
      <w:r>
        <w:t xml:space="preserve">Des Weiteren wurde der fachliche Fehler behoben, dass </w:t>
      </w:r>
      <w:r w:rsidR="00CD5D89">
        <w:t xml:space="preserve">in speziellen Konstellationen </w:t>
      </w:r>
      <w:r>
        <w:t xml:space="preserve">eine Hauptfach-Zwei </w:t>
      </w:r>
      <w:r w:rsidR="00CD5D89">
        <w:t xml:space="preserve">mehrfach als Ausgleichsnote verwendet wurde und </w:t>
      </w:r>
      <w:r w:rsidR="00AA7107">
        <w:t xml:space="preserve">ebenso </w:t>
      </w:r>
      <w:r w:rsidR="00CD5D89">
        <w:t>auch</w:t>
      </w:r>
      <w:r>
        <w:t xml:space="preserve"> zwei Hauptfach-Dreien</w:t>
      </w:r>
      <w:r w:rsidR="00CD5D89">
        <w:t xml:space="preserve"> mehrfach als Ausgleichsnoten verwendet wurden.</w:t>
      </w:r>
    </w:p>
    <w:p w14:paraId="313E4C48" w14:textId="7728E6DC" w:rsidR="00D34140" w:rsidRDefault="00C5649A" w:rsidP="0050345F">
      <w:pPr>
        <w:pStyle w:val="LDTextinhaltweitereingerckt"/>
      </w:pPr>
      <w:r>
        <w:t>Als Beispiel</w:t>
      </w:r>
      <w:r w:rsidR="00D34140">
        <w:t xml:space="preserve"> </w:t>
      </w:r>
      <w:r>
        <w:t>folgendes Notenbild:</w:t>
      </w:r>
      <w:r w:rsidR="00D34140">
        <w:t xml:space="preserve"> Eine Hauptfach-Zwei, eine Hauptfach-Fünf und eine Nebenfach-Fünf. Hier wird nun der Abschluss nicht zuerkannt.</w:t>
      </w:r>
    </w:p>
    <w:p w14:paraId="772D6EE5" w14:textId="77777777" w:rsidR="001C1E19" w:rsidRDefault="001C1E19" w:rsidP="0050345F">
      <w:pPr>
        <w:pStyle w:val="LDTextinhaltweitereingerckt"/>
      </w:pPr>
    </w:p>
    <w:p w14:paraId="03ED2E5E" w14:textId="77777777" w:rsidR="001C1E19" w:rsidRDefault="00A445EC" w:rsidP="001C1E19">
      <w:pPr>
        <w:pStyle w:val="LDAuflistungText"/>
      </w:pPr>
      <w:r>
        <w:t xml:space="preserve">Ein weiterer fachlicher Fehler wurde behoben: </w:t>
      </w:r>
    </w:p>
    <w:p w14:paraId="2685A032" w14:textId="77777777" w:rsidR="001C1E19" w:rsidRDefault="00A445EC" w:rsidP="0050345F">
      <w:pPr>
        <w:pStyle w:val="LDTextinhaltweitereingerckt"/>
      </w:pPr>
      <w:r>
        <w:lastRenderedPageBreak/>
        <w:t>Bei Schülern, die nach VOBGM § 41 Absatz 4 und 5 Abschlüsse erwerben</w:t>
      </w:r>
      <w:r w:rsidR="001C1E19">
        <w:t>,</w:t>
      </w:r>
      <w:r>
        <w:t xml:space="preserve"> wird nun auf Basis der Endnoten, die an das Abschluss-Niveau angepasst wurden, geprüft, ob sie den Abschluss zuerkannt bekommen. </w:t>
      </w:r>
    </w:p>
    <w:p w14:paraId="01324EDA" w14:textId="78B0825A" w:rsidR="00D34140" w:rsidRPr="005A582B" w:rsidRDefault="00A445EC" w:rsidP="0050345F">
      <w:pPr>
        <w:pStyle w:val="LDTextinhaltweitereingerckt"/>
      </w:pPr>
      <w:r>
        <w:t xml:space="preserve">Das hat zur Folge, dass nun zum Beispiel ein </w:t>
      </w:r>
      <w:r w:rsidR="00D83873">
        <w:t>Schüler, der den Bildungsgang Gymnasium besucht,</w:t>
      </w:r>
      <w:r>
        <w:t xml:space="preserve"> mit relativ vielen </w:t>
      </w:r>
      <w:r w:rsidRPr="00A445EC">
        <w:t>"Gymnasial-Fünfen" den Mittleren Abschluss zuerkannt bekommt.</w:t>
      </w:r>
    </w:p>
    <w:p w14:paraId="578641CE" w14:textId="77777777" w:rsidR="008325BC" w:rsidRDefault="008325BC">
      <w:pPr>
        <w:spacing w:before="0" w:after="200" w:line="276" w:lineRule="auto"/>
        <w:rPr>
          <w:rFonts w:eastAsiaTheme="majorEastAsia" w:cstheme="majorBidi"/>
          <w:bCs/>
          <w:noProof/>
          <w:color w:val="1E3E95"/>
          <w:sz w:val="24"/>
          <w:szCs w:val="24"/>
          <w:lang w:eastAsia="de-DE"/>
        </w:rPr>
      </w:pPr>
      <w:bookmarkStart w:id="33" w:name="_Ref37360542"/>
      <w:bookmarkStart w:id="34" w:name="_Ref37360567"/>
      <w:r>
        <w:br w:type="page"/>
      </w:r>
    </w:p>
    <w:p w14:paraId="346D982E" w14:textId="16EB2F67" w:rsidR="00C24C64" w:rsidRDefault="00750E98" w:rsidP="00B71BF1">
      <w:pPr>
        <w:pStyle w:val="berschrift3"/>
      </w:pPr>
      <w:bookmarkStart w:id="35" w:name="_Ref38028421"/>
      <w:bookmarkStart w:id="36" w:name="_Ref38028442"/>
      <w:bookmarkStart w:id="37" w:name="_Toc38369495"/>
      <w:r>
        <w:lastRenderedPageBreak/>
        <w:t>Abschlüsse</w:t>
      </w:r>
      <w:r w:rsidR="00C24C64">
        <w:t xml:space="preserve"> &gt; </w:t>
      </w:r>
      <w:r>
        <w:t>Hauptschulabschluss</w:t>
      </w:r>
      <w:bookmarkEnd w:id="33"/>
      <w:bookmarkEnd w:id="34"/>
      <w:bookmarkEnd w:id="35"/>
      <w:bookmarkEnd w:id="36"/>
      <w:bookmarkEnd w:id="37"/>
    </w:p>
    <w:p w14:paraId="227D43FA" w14:textId="77777777" w:rsidR="00B4506A" w:rsidRDefault="00750E98" w:rsidP="0091141E">
      <w:pPr>
        <w:pStyle w:val="LDAuflistungText"/>
      </w:pPr>
      <w:r w:rsidRPr="00750E98">
        <w:t>Nach dem bisherigen Verhalten wurde der Abschluss KABS automatisiert zugewiesen</w:t>
      </w:r>
      <w:r>
        <w:t>,</w:t>
      </w:r>
      <w:r w:rsidRPr="00750E98">
        <w:t xml:space="preserve"> wenn auf der Hauptschul</w:t>
      </w:r>
      <w:r w:rsidR="008A2164">
        <w:t>abschluss-Seite der Schüler d</w:t>
      </w:r>
      <w:r w:rsidRPr="00750E98">
        <w:t xml:space="preserve">en Abschluss </w:t>
      </w:r>
      <w:r w:rsidR="008A2164">
        <w:t xml:space="preserve">nicht </w:t>
      </w:r>
      <w:r w:rsidRPr="00750E98">
        <w:t>zuerkannt bekommt.</w:t>
      </w:r>
      <w:r>
        <w:t xml:space="preserve"> </w:t>
      </w:r>
      <w:r w:rsidRPr="00750E98">
        <w:t>Dies war ein fachlicher Fehler.</w:t>
      </w:r>
      <w:r>
        <w:t xml:space="preserve"> </w:t>
      </w:r>
    </w:p>
    <w:p w14:paraId="1DDDF114" w14:textId="77777777" w:rsidR="00B4506A" w:rsidRDefault="00750E98" w:rsidP="0091141E">
      <w:pPr>
        <w:pStyle w:val="LDTextinhaltweitereingerckt"/>
      </w:pPr>
      <w:r>
        <w:t xml:space="preserve">Auf Wunsch des Statistik-Referats erfolgt nun in einem solchen Fall keine automatisierte Eintragung eines Abschlusses mehr. </w:t>
      </w:r>
    </w:p>
    <w:p w14:paraId="0E637728" w14:textId="533F32BA" w:rsidR="0091141E" w:rsidRDefault="00750E98" w:rsidP="0091141E">
      <w:pPr>
        <w:pStyle w:val="LDTextinhaltweitereingerckt"/>
      </w:pPr>
      <w:r>
        <w:t xml:space="preserve">Wenn ein Schüler den Hauptschulabschluss nicht besteht, müssen Sie nun </w:t>
      </w:r>
      <w:r w:rsidR="00B4506A">
        <w:t xml:space="preserve">manuell </w:t>
      </w:r>
      <w:r>
        <w:t>den Abschluss OHA (ohne Hauptschulabschluss) zuweisen.</w:t>
      </w:r>
    </w:p>
    <w:p w14:paraId="3A89DF70" w14:textId="6CE29049" w:rsidR="0091141E" w:rsidRDefault="0091141E">
      <w:pPr>
        <w:spacing w:before="0" w:after="200" w:line="276" w:lineRule="auto"/>
        <w:rPr>
          <w:szCs w:val="24"/>
        </w:rPr>
      </w:pPr>
    </w:p>
    <w:p w14:paraId="5677ABD0" w14:textId="77777777" w:rsidR="00987357" w:rsidRPr="0091141E" w:rsidRDefault="00987357" w:rsidP="0091141E">
      <w:pPr>
        <w:pStyle w:val="LDAuflistungText"/>
        <w:rPr>
          <w:rStyle w:val="hervorhebung"/>
        </w:rPr>
      </w:pPr>
      <w:r w:rsidRPr="0091141E">
        <w:rPr>
          <w:rStyle w:val="hervorhebung"/>
        </w:rPr>
        <w:t>Neu für schulformübergreifende Gesamtschulen (IGS)</w:t>
      </w:r>
    </w:p>
    <w:p w14:paraId="57B59670" w14:textId="1A2D0099" w:rsidR="00987357" w:rsidRPr="0050345F" w:rsidRDefault="00987357" w:rsidP="0091141E">
      <w:pPr>
        <w:pStyle w:val="LDTextinhaltweitereingerckt"/>
      </w:pPr>
      <w:r w:rsidRPr="00987357">
        <w:t xml:space="preserve">Für das Hauptschulabschlusszeugnis / Hauptschulabschlussseite entfällt die </w:t>
      </w:r>
      <w:r w:rsidR="00DC23BC">
        <w:t xml:space="preserve">manuelle </w:t>
      </w:r>
      <w:r w:rsidRPr="00987357">
        <w:t>Anpassung der Halbjahresnoten für Fächer ohne äußere Differenzierung.</w:t>
      </w:r>
    </w:p>
    <w:p w14:paraId="6C5934D4" w14:textId="77777777" w:rsidR="00987357" w:rsidRPr="0050345F" w:rsidRDefault="00987357" w:rsidP="0050345F">
      <w:r w:rsidRPr="0050345F">
        <w:t> </w:t>
      </w:r>
    </w:p>
    <w:p w14:paraId="354CA9AB" w14:textId="791567AF" w:rsidR="00987357" w:rsidRPr="0050345F" w:rsidRDefault="0091141E" w:rsidP="0091141E">
      <w:pPr>
        <w:pStyle w:val="LDTextinhaltweitereingerckt"/>
      </w:pPr>
      <w:r>
        <w:rPr>
          <w:lang w:eastAsia="de-DE"/>
        </w:rPr>
        <w:t xml:space="preserve">Stattdessen </w:t>
      </w:r>
      <w:r w:rsidR="00DC23BC">
        <w:rPr>
          <w:lang w:eastAsia="de-DE"/>
        </w:rPr>
        <w:t xml:space="preserve">können Sie für die </w:t>
      </w:r>
      <w:r w:rsidR="00987357" w:rsidRPr="00987357">
        <w:rPr>
          <w:lang w:eastAsia="de-DE"/>
        </w:rPr>
        <w:t xml:space="preserve">Kurse in der Stufe 9/2 </w:t>
      </w:r>
      <w:r w:rsidR="00DC23BC">
        <w:rPr>
          <w:lang w:eastAsia="de-DE"/>
        </w:rPr>
        <w:t xml:space="preserve">das Feld </w:t>
      </w:r>
      <w:r w:rsidR="00DC23BC" w:rsidRPr="0050345F">
        <w:rPr>
          <w:rStyle w:val="LDBedienelement"/>
        </w:rPr>
        <w:t xml:space="preserve">Kursdifferenzierung </w:t>
      </w:r>
      <w:r w:rsidR="00987357" w:rsidRPr="00987357">
        <w:rPr>
          <w:lang w:eastAsia="de-DE"/>
        </w:rPr>
        <w:t>wie folgt</w:t>
      </w:r>
      <w:r w:rsidR="00DC23BC">
        <w:rPr>
          <w:lang w:eastAsia="de-DE"/>
        </w:rPr>
        <w:t xml:space="preserve"> pflegen</w:t>
      </w:r>
      <w:r w:rsidR="00987357" w:rsidRPr="00987357">
        <w:rPr>
          <w:lang w:eastAsia="de-DE"/>
        </w:rPr>
        <w:t xml:space="preserve">: </w:t>
      </w:r>
    </w:p>
    <w:p w14:paraId="36651D0F" w14:textId="31386901" w:rsidR="00987357" w:rsidRDefault="00987357" w:rsidP="0091141E">
      <w:pPr>
        <w:pStyle w:val="LDAuflistungTexteingerckt"/>
      </w:pPr>
      <w:r w:rsidRPr="00DC23BC">
        <w:t>In der Auswahlliste des Feld</w:t>
      </w:r>
      <w:r w:rsidR="0091141E">
        <w:t>e</w:t>
      </w:r>
      <w:r w:rsidRPr="00DC23BC">
        <w:t xml:space="preserve">s </w:t>
      </w:r>
      <w:r w:rsidRPr="0091141E">
        <w:rPr>
          <w:rStyle w:val="LDBedienelement"/>
        </w:rPr>
        <w:t>Kursdifferenzierung (KD)</w:t>
      </w:r>
      <w:r w:rsidRPr="00DC23BC">
        <w:t xml:space="preserve"> gibt die sogenannte Binnendifferenzierung das Niveau der Halbjahresnote an. Diese neuen Merkmale werden auf den Zeugnissen nicht ausgegeben.</w:t>
      </w:r>
    </w:p>
    <w:p w14:paraId="2390BB10" w14:textId="77777777" w:rsidR="00DC23BC" w:rsidRDefault="00DC23BC" w:rsidP="00DC23BC">
      <w:pPr>
        <w:pStyle w:val="LDTextinhalt"/>
      </w:pPr>
    </w:p>
    <w:tbl>
      <w:tblPr>
        <w:tblW w:w="7938" w:type="dxa"/>
        <w:tblInd w:w="1276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5812"/>
      </w:tblGrid>
      <w:tr w:rsidR="00DC23BC" w:rsidRPr="00661D44" w14:paraId="64460C7D" w14:textId="77777777" w:rsidTr="00B118E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1602ACF4" w14:textId="0F5A8C8C" w:rsidR="00DC23BC" w:rsidRPr="00DA6035" w:rsidRDefault="00DC23BC" w:rsidP="00136596">
            <w:pPr>
              <w:rPr>
                <w:rStyle w:val="hervorhebungblau"/>
              </w:rPr>
            </w:pPr>
            <w:r>
              <w:rPr>
                <w:rStyle w:val="hervorhebungblau"/>
              </w:rPr>
              <w:t>Kursdifferenzierung</w:t>
            </w:r>
          </w:p>
        </w:tc>
        <w:tc>
          <w:tcPr>
            <w:tcW w:w="5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7FB1D505" w14:textId="7CE5B520" w:rsidR="00DC23BC" w:rsidRPr="00DA6035" w:rsidRDefault="00DC23BC" w:rsidP="00DC23BC">
            <w:pPr>
              <w:rPr>
                <w:rStyle w:val="hervorhebungblau"/>
              </w:rPr>
            </w:pPr>
            <w:r>
              <w:rPr>
                <w:rStyle w:val="hervorhebungblau"/>
              </w:rPr>
              <w:t>Bedeutung</w:t>
            </w:r>
          </w:p>
        </w:tc>
      </w:tr>
      <w:tr w:rsidR="001E7DAE" w14:paraId="6F0F5B07" w14:textId="77777777" w:rsidTr="00B118E7">
        <w:tc>
          <w:tcPr>
            <w:tcW w:w="2126" w:type="dxa"/>
            <w:vAlign w:val="center"/>
          </w:tcPr>
          <w:p w14:paraId="6E59F1FF" w14:textId="50BF9630" w:rsidR="001E7DAE" w:rsidRPr="00A77AAC" w:rsidRDefault="001E7DAE" w:rsidP="00136596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-</w:t>
            </w:r>
          </w:p>
        </w:tc>
        <w:tc>
          <w:tcPr>
            <w:tcW w:w="5812" w:type="dxa"/>
            <w:vMerge w:val="restart"/>
            <w:vAlign w:val="center"/>
          </w:tcPr>
          <w:p w14:paraId="0BA5B4A2" w14:textId="6C256B74" w:rsidR="001E7DAE" w:rsidRPr="001E7DAE" w:rsidRDefault="001E7DAE" w:rsidP="001E7DAE">
            <w:pPr>
              <w:pStyle w:val="LDTextinhalt"/>
            </w:pPr>
            <w:r w:rsidRPr="001E7DAE">
              <w:t>Die</w:t>
            </w:r>
            <w:r>
              <w:t xml:space="preserve">se </w:t>
            </w:r>
            <w:r w:rsidRPr="001E7DAE">
              <w:t>Kursdifferenzierungen stehen für mittleres Niveau (d.h. bezieht sich die Halbjahresnote auf mittleres Niveau, KD "-", so ist keine besondere Datenpflege notwendig) und werden wie "B" und "E" auf der HA-Abschlussseite behandelt.</w:t>
            </w:r>
          </w:p>
        </w:tc>
      </w:tr>
      <w:tr w:rsidR="001E7DAE" w:rsidRPr="00A77AAC" w14:paraId="214FAA10" w14:textId="77777777" w:rsidTr="00B118E7">
        <w:tc>
          <w:tcPr>
            <w:tcW w:w="2126" w:type="dxa"/>
            <w:vAlign w:val="center"/>
          </w:tcPr>
          <w:p w14:paraId="3B2413E1" w14:textId="7B8E84EE" w:rsidR="001E7DAE" w:rsidRPr="00A77AAC" w:rsidRDefault="001E7DAE" w:rsidP="00136596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r</w:t>
            </w:r>
          </w:p>
        </w:tc>
        <w:tc>
          <w:tcPr>
            <w:tcW w:w="5812" w:type="dxa"/>
            <w:vMerge/>
            <w:vAlign w:val="center"/>
          </w:tcPr>
          <w:p w14:paraId="721B6DC9" w14:textId="03A3D228" w:rsidR="001E7DAE" w:rsidRPr="00A77AAC" w:rsidRDefault="001E7DAE" w:rsidP="00136596">
            <w:pPr>
              <w:pStyle w:val="LDTextinhalt"/>
            </w:pPr>
          </w:p>
        </w:tc>
      </w:tr>
      <w:tr w:rsidR="001E7DAE" w:rsidRPr="00A77AAC" w14:paraId="61C010EB" w14:textId="77777777" w:rsidTr="00B118E7">
        <w:tc>
          <w:tcPr>
            <w:tcW w:w="2126" w:type="dxa"/>
            <w:vAlign w:val="center"/>
          </w:tcPr>
          <w:p w14:paraId="4135EADD" w14:textId="00388157" w:rsidR="001E7DAE" w:rsidRDefault="001E7DAE" w:rsidP="00136596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m</w:t>
            </w:r>
          </w:p>
        </w:tc>
        <w:tc>
          <w:tcPr>
            <w:tcW w:w="5812" w:type="dxa"/>
            <w:vMerge/>
            <w:vAlign w:val="center"/>
          </w:tcPr>
          <w:p w14:paraId="4C7FE6A4" w14:textId="77777777" w:rsidR="001E7DAE" w:rsidRPr="00A77AAC" w:rsidRDefault="001E7DAE" w:rsidP="00136596">
            <w:pPr>
              <w:pStyle w:val="LDTextinhalt"/>
            </w:pPr>
          </w:p>
        </w:tc>
      </w:tr>
      <w:tr w:rsidR="001E7DAE" w:rsidRPr="003473C5" w14:paraId="34D8FA2C" w14:textId="77777777" w:rsidTr="00B118E7">
        <w:tc>
          <w:tcPr>
            <w:tcW w:w="2126" w:type="dxa"/>
          </w:tcPr>
          <w:p w14:paraId="083BECFA" w14:textId="1A92C9F0" w:rsidR="001E7DAE" w:rsidRPr="003473C5" w:rsidRDefault="001E7DAE" w:rsidP="00136596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h</w:t>
            </w:r>
          </w:p>
        </w:tc>
        <w:tc>
          <w:tcPr>
            <w:tcW w:w="5812" w:type="dxa"/>
            <w:vMerge w:val="restart"/>
            <w:vAlign w:val="center"/>
          </w:tcPr>
          <w:p w14:paraId="7DFED908" w14:textId="6E5FEFA2" w:rsidR="001E7DAE" w:rsidRPr="003473C5" w:rsidRDefault="001E7DAE" w:rsidP="001E7DAE">
            <w:pPr>
              <w:pStyle w:val="LDTextinhalt"/>
            </w:pPr>
            <w:r w:rsidRPr="001E7DAE">
              <w:t>Die</w:t>
            </w:r>
            <w:r>
              <w:t xml:space="preserve">se </w:t>
            </w:r>
            <w:r w:rsidRPr="001E7DAE">
              <w:t>Kursdifferenzierungen stehen für Hauptschulniveau und werden wie KD "C" bzw. "G" auf der HA-Abschlussseite behandelt.</w:t>
            </w:r>
          </w:p>
        </w:tc>
      </w:tr>
      <w:tr w:rsidR="001E7DAE" w:rsidRPr="003473C5" w14:paraId="34957BD0" w14:textId="77777777" w:rsidTr="00B118E7">
        <w:tc>
          <w:tcPr>
            <w:tcW w:w="2126" w:type="dxa"/>
          </w:tcPr>
          <w:p w14:paraId="240F3D93" w14:textId="2397E7D8" w:rsidR="001E7DAE" w:rsidRDefault="001E7DAE" w:rsidP="00136596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t>p</w:t>
            </w:r>
          </w:p>
        </w:tc>
        <w:tc>
          <w:tcPr>
            <w:tcW w:w="5812" w:type="dxa"/>
            <w:vMerge/>
            <w:vAlign w:val="center"/>
          </w:tcPr>
          <w:p w14:paraId="77B9F914" w14:textId="77777777" w:rsidR="001E7DAE" w:rsidRPr="003473C5" w:rsidRDefault="001E7DAE" w:rsidP="00136596">
            <w:pPr>
              <w:pStyle w:val="LDTextinhalt"/>
            </w:pPr>
          </w:p>
        </w:tc>
      </w:tr>
      <w:tr w:rsidR="00DC23BC" w:rsidRPr="003473C5" w14:paraId="48BE86AD" w14:textId="77777777" w:rsidTr="00B118E7">
        <w:tc>
          <w:tcPr>
            <w:tcW w:w="2126" w:type="dxa"/>
          </w:tcPr>
          <w:p w14:paraId="60DCDF56" w14:textId="3B38624F" w:rsidR="00DC23BC" w:rsidRDefault="001E7DAE" w:rsidP="00136596">
            <w:pPr>
              <w:pStyle w:val="LDTextinhalt"/>
              <w:rPr>
                <w:rStyle w:val="hervorhebung"/>
              </w:rPr>
            </w:pPr>
            <w:r>
              <w:rPr>
                <w:rStyle w:val="hervorhebung"/>
              </w:rPr>
              <w:lastRenderedPageBreak/>
              <w:t>v</w:t>
            </w:r>
          </w:p>
        </w:tc>
        <w:tc>
          <w:tcPr>
            <w:tcW w:w="5812" w:type="dxa"/>
            <w:vAlign w:val="center"/>
          </w:tcPr>
          <w:p w14:paraId="1470DC42" w14:textId="3D0C8F29" w:rsidR="00DC23BC" w:rsidRPr="003473C5" w:rsidRDefault="0050345F" w:rsidP="00136596">
            <w:pPr>
              <w:pStyle w:val="LDTextinhalt"/>
            </w:pPr>
            <w:r w:rsidRPr="0050345F">
              <w:t>Die Kursdifferenzierung "v" steht für gymnasiales Niveau und wird wie KD "A" auf der HA-Abschlussseite behandelt.</w:t>
            </w:r>
          </w:p>
        </w:tc>
      </w:tr>
    </w:tbl>
    <w:p w14:paraId="32E524B2" w14:textId="77777777" w:rsidR="00987357" w:rsidRPr="0050345F" w:rsidRDefault="00987357" w:rsidP="0050345F"/>
    <w:p w14:paraId="0E04BD52" w14:textId="1BDB1EF7" w:rsidR="00987357" w:rsidRDefault="00987357" w:rsidP="00136596">
      <w:pPr>
        <w:pStyle w:val="LDAuflistungTexteingerckt"/>
      </w:pPr>
      <w:r w:rsidRPr="0050345F">
        <w:rPr>
          <w:rStyle w:val="hervorhebung"/>
        </w:rPr>
        <w:t xml:space="preserve">Für IGS mit abschlussbezogenen Klassen </w:t>
      </w:r>
      <w:r w:rsidR="00B118E7">
        <w:t>ist F</w:t>
      </w:r>
      <w:r w:rsidRPr="0050345F">
        <w:t xml:space="preserve">olgendes zu beachten. </w:t>
      </w:r>
      <w:r w:rsidR="00B118E7">
        <w:t>Je nachdem auf welchem Niveau ein Kurs unterrichtet wird, sind folgende Einträge im Feld Kurs- differenzierung zu pflegen:</w:t>
      </w:r>
      <w:r w:rsidR="00B118E7">
        <w:br/>
      </w:r>
      <w:r w:rsidR="00B118E7">
        <w:br/>
      </w:r>
    </w:p>
    <w:tbl>
      <w:tblPr>
        <w:tblW w:w="7938" w:type="dxa"/>
        <w:tblInd w:w="1276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5812"/>
      </w:tblGrid>
      <w:tr w:rsidR="00B118E7" w:rsidRPr="00661D44" w14:paraId="1D892096" w14:textId="77777777" w:rsidTr="00B118E7">
        <w:tc>
          <w:tcPr>
            <w:tcW w:w="212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079E1940" w14:textId="133E6093" w:rsidR="00B118E7" w:rsidRPr="00DA6035" w:rsidRDefault="00B118E7" w:rsidP="00B118E7">
            <w:pPr>
              <w:rPr>
                <w:rStyle w:val="hervorhebungblau"/>
              </w:rPr>
            </w:pPr>
            <w:r>
              <w:rPr>
                <w:rStyle w:val="hervorhebungblau"/>
              </w:rPr>
              <w:t xml:space="preserve">Niveau des Kurses </w:t>
            </w:r>
          </w:p>
        </w:tc>
        <w:tc>
          <w:tcPr>
            <w:tcW w:w="5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73B6B1D" w14:textId="0341F534" w:rsidR="00B118E7" w:rsidRPr="00DA6035" w:rsidRDefault="00B118E7" w:rsidP="00136596">
            <w:pPr>
              <w:rPr>
                <w:rStyle w:val="hervorhebungblau"/>
              </w:rPr>
            </w:pPr>
            <w:r>
              <w:rPr>
                <w:rStyle w:val="hervorhebungblau"/>
              </w:rPr>
              <w:t>(Binnen-) Kursdifferenzierung des Kurses</w:t>
            </w:r>
          </w:p>
        </w:tc>
      </w:tr>
      <w:tr w:rsidR="00B118E7" w14:paraId="6F112BA2" w14:textId="77777777" w:rsidTr="00B118E7">
        <w:tc>
          <w:tcPr>
            <w:tcW w:w="2126" w:type="dxa"/>
            <w:vAlign w:val="center"/>
          </w:tcPr>
          <w:p w14:paraId="30B3E74C" w14:textId="07818093" w:rsidR="00B118E7" w:rsidRPr="00A77AAC" w:rsidRDefault="00B118E7" w:rsidP="00136596">
            <w:pPr>
              <w:pStyle w:val="LDTextinhalt"/>
              <w:rPr>
                <w:rStyle w:val="hervorhebung"/>
              </w:rPr>
            </w:pPr>
            <w:r w:rsidRPr="0050345F">
              <w:t>Hauptschulniveau</w:t>
            </w:r>
          </w:p>
        </w:tc>
        <w:tc>
          <w:tcPr>
            <w:tcW w:w="5812" w:type="dxa"/>
            <w:vAlign w:val="center"/>
          </w:tcPr>
          <w:p w14:paraId="00BD090F" w14:textId="6DCACE8C" w:rsidR="00B118E7" w:rsidRPr="00A77AAC" w:rsidRDefault="00B118E7" w:rsidP="00B118E7">
            <w:pPr>
              <w:pStyle w:val="LDTextinhalt"/>
            </w:pPr>
            <w:r w:rsidRPr="0050345F">
              <w:t>KD de</w:t>
            </w:r>
            <w:r>
              <w:t>s</w:t>
            </w:r>
            <w:r w:rsidRPr="0050345F">
              <w:t xml:space="preserve"> Kurses</w:t>
            </w:r>
            <w:r>
              <w:t>:</w:t>
            </w:r>
            <w:r w:rsidRPr="0050345F">
              <w:t xml:space="preserve"> </w:t>
            </w:r>
            <w:r w:rsidRPr="00B118E7">
              <w:rPr>
                <w:rStyle w:val="LDMeneintrag"/>
              </w:rPr>
              <w:t>h</w:t>
            </w:r>
            <w:r w:rsidRPr="0050345F">
              <w:t xml:space="preserve"> oder </w:t>
            </w:r>
            <w:r w:rsidRPr="00B118E7">
              <w:rPr>
                <w:rStyle w:val="LDMeneintrag"/>
              </w:rPr>
              <w:t>p</w:t>
            </w:r>
            <w:r w:rsidRPr="0050345F">
              <w:t xml:space="preserve"> </w:t>
            </w:r>
          </w:p>
        </w:tc>
      </w:tr>
      <w:tr w:rsidR="00B118E7" w:rsidRPr="00A77AAC" w14:paraId="0E62C610" w14:textId="77777777" w:rsidTr="00B118E7">
        <w:tc>
          <w:tcPr>
            <w:tcW w:w="2126" w:type="dxa"/>
            <w:vAlign w:val="center"/>
          </w:tcPr>
          <w:p w14:paraId="00C3E5FC" w14:textId="300664C1" w:rsidR="00B118E7" w:rsidRPr="00A77AAC" w:rsidRDefault="00B118E7" w:rsidP="00B118E7">
            <w:pPr>
              <w:pStyle w:val="LDTextinhalt"/>
              <w:rPr>
                <w:rStyle w:val="hervorhebung"/>
              </w:rPr>
            </w:pPr>
            <w:r>
              <w:t>M</w:t>
            </w:r>
            <w:r w:rsidRPr="0050345F">
              <w:t>ittlere</w:t>
            </w:r>
            <w:r>
              <w:t>s</w:t>
            </w:r>
            <w:r w:rsidRPr="0050345F">
              <w:t xml:space="preserve"> Niveau</w:t>
            </w:r>
          </w:p>
        </w:tc>
        <w:tc>
          <w:tcPr>
            <w:tcW w:w="5812" w:type="dxa"/>
            <w:vAlign w:val="center"/>
          </w:tcPr>
          <w:p w14:paraId="765AA46C" w14:textId="655DB528" w:rsidR="00B118E7" w:rsidRPr="00A77AAC" w:rsidRDefault="00B118E7" w:rsidP="00B118E7">
            <w:pPr>
              <w:pStyle w:val="LDTextinhalt"/>
            </w:pPr>
            <w:r w:rsidRPr="0050345F">
              <w:t>KD de</w:t>
            </w:r>
            <w:r>
              <w:t>s</w:t>
            </w:r>
            <w:r w:rsidRPr="0050345F">
              <w:t xml:space="preserve"> Kurses</w:t>
            </w:r>
            <w:r>
              <w:t>:</w:t>
            </w:r>
            <w:r w:rsidRPr="0050345F">
              <w:t xml:space="preserve"> </w:t>
            </w:r>
            <w:r>
              <w:rPr>
                <w:rStyle w:val="LDMeneintrag"/>
              </w:rPr>
              <w:t>r</w:t>
            </w:r>
            <w:r>
              <w:t xml:space="preserve">, </w:t>
            </w:r>
            <w:r>
              <w:rPr>
                <w:rStyle w:val="LDMeneintrag"/>
              </w:rPr>
              <w:t xml:space="preserve">m </w:t>
            </w:r>
            <w:r w:rsidRPr="00B118E7">
              <w:t>oder</w:t>
            </w:r>
            <w:r>
              <w:rPr>
                <w:rStyle w:val="LDMeneintrag"/>
              </w:rPr>
              <w:t xml:space="preserve"> -</w:t>
            </w:r>
          </w:p>
        </w:tc>
      </w:tr>
      <w:tr w:rsidR="00B118E7" w:rsidRPr="003473C5" w14:paraId="65E53732" w14:textId="77777777" w:rsidTr="00B118E7">
        <w:tc>
          <w:tcPr>
            <w:tcW w:w="2126" w:type="dxa"/>
          </w:tcPr>
          <w:p w14:paraId="7E55185E" w14:textId="481CA580" w:rsidR="00B118E7" w:rsidRPr="00B118E7" w:rsidRDefault="00B118E7" w:rsidP="00B118E7">
            <w:r>
              <w:t>Gymnasiales Niveau</w:t>
            </w:r>
          </w:p>
        </w:tc>
        <w:tc>
          <w:tcPr>
            <w:tcW w:w="5812" w:type="dxa"/>
            <w:vAlign w:val="center"/>
          </w:tcPr>
          <w:p w14:paraId="2194D612" w14:textId="237E0199" w:rsidR="00B118E7" w:rsidRPr="003473C5" w:rsidRDefault="00B118E7" w:rsidP="00B118E7">
            <w:pPr>
              <w:pStyle w:val="LDTextinhalt"/>
            </w:pPr>
            <w:r w:rsidRPr="0050345F">
              <w:t>KD de</w:t>
            </w:r>
            <w:r>
              <w:t>s</w:t>
            </w:r>
            <w:r w:rsidRPr="0050345F">
              <w:t xml:space="preserve"> Kurses</w:t>
            </w:r>
            <w:r>
              <w:t>:</w:t>
            </w:r>
            <w:r w:rsidRPr="0050345F">
              <w:t xml:space="preserve"> </w:t>
            </w:r>
            <w:r>
              <w:rPr>
                <w:rStyle w:val="LDMeneintrag"/>
              </w:rPr>
              <w:t>v</w:t>
            </w:r>
            <w:r w:rsidRPr="0050345F">
              <w:t xml:space="preserve"> </w:t>
            </w:r>
          </w:p>
        </w:tc>
      </w:tr>
    </w:tbl>
    <w:p w14:paraId="4E59711B" w14:textId="77777777" w:rsidR="00B118E7" w:rsidRPr="0050345F" w:rsidRDefault="00987357" w:rsidP="0050345F">
      <w:r w:rsidRPr="0050345F">
        <w:t>.</w:t>
      </w:r>
    </w:p>
    <w:tbl>
      <w:tblPr>
        <w:tblW w:w="8222" w:type="dxa"/>
        <w:tblInd w:w="1276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371"/>
      </w:tblGrid>
      <w:tr w:rsidR="00B118E7" w14:paraId="74EF7D14" w14:textId="77777777" w:rsidTr="00B118E7">
        <w:trPr>
          <w:cantSplit/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</w:tcPr>
          <w:p w14:paraId="5854EE4D" w14:textId="70FDA64A" w:rsidR="00B118E7" w:rsidRPr="00B118E7" w:rsidRDefault="00B118E7" w:rsidP="00136596">
            <w:pPr>
              <w:pStyle w:val="LDTextinhalt"/>
              <w:rPr>
                <w:rStyle w:val="hervorhebung"/>
              </w:rPr>
            </w:pPr>
            <w:r w:rsidRPr="00B118E7">
              <w:rPr>
                <w:b/>
                <w:noProof/>
                <w:lang w:eastAsia="de-DE"/>
              </w:rPr>
              <w:drawing>
                <wp:inline distT="0" distB="0" distL="0" distR="0" wp14:anchorId="4DE152E1" wp14:editId="58354E17">
                  <wp:extent cx="381000" cy="304800"/>
                  <wp:effectExtent l="0" t="0" r="0" b="0"/>
                  <wp:docPr id="44" name="Grafik 44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left w:val="nil"/>
            </w:tcBorders>
            <w:vAlign w:val="center"/>
          </w:tcPr>
          <w:p w14:paraId="4D46E37A" w14:textId="259BBAD1" w:rsidR="00B118E7" w:rsidRPr="00B118E7" w:rsidRDefault="00B118E7" w:rsidP="00136596">
            <w:pPr>
              <w:pStyle w:val="LDTextinhalt"/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14:paraId="3391A18D" w14:textId="2EB43F86" w:rsidR="00B118E7" w:rsidRPr="00B118E7" w:rsidRDefault="00B118E7" w:rsidP="00136596">
            <w:pPr>
              <w:pStyle w:val="LDTextinhalt"/>
              <w:rPr>
                <w:b/>
              </w:rPr>
            </w:pPr>
            <w:r w:rsidRPr="0050345F">
              <w:t>KD "-" wird wie KD "r" in der Hauptschulabschlussroutine relativiert</w:t>
            </w:r>
          </w:p>
        </w:tc>
      </w:tr>
    </w:tbl>
    <w:p w14:paraId="380EA1D7" w14:textId="0ECA1ED9" w:rsidR="002E2665" w:rsidRDefault="002E2665" w:rsidP="00B71BF1">
      <w:pPr>
        <w:pStyle w:val="berschrift3"/>
      </w:pPr>
      <w:bookmarkStart w:id="38" w:name="_Toc38369496"/>
      <w:r>
        <w:t>Zeugnisse &gt; Zeugnis erstellen</w:t>
      </w:r>
      <w:bookmarkEnd w:id="38"/>
    </w:p>
    <w:p w14:paraId="2795C7F5" w14:textId="36100CC9" w:rsidR="00A2416D" w:rsidRDefault="00F72B89" w:rsidP="00A2416D">
      <w:pPr>
        <w:pStyle w:val="berschrift4"/>
      </w:pPr>
      <w:bookmarkStart w:id="39" w:name="_Toc38369497"/>
      <w:r>
        <w:t>Abschlusszeugnisse</w:t>
      </w:r>
      <w:r w:rsidR="00A2416D">
        <w:t xml:space="preserve"> </w:t>
      </w:r>
      <w:r w:rsidR="00E76828">
        <w:t>des</w:t>
      </w:r>
      <w:r w:rsidR="00A2416D">
        <w:t xml:space="preserve"> Mittler</w:t>
      </w:r>
      <w:r w:rsidR="00E76828">
        <w:t>en Abschlusses</w:t>
      </w:r>
      <w:r w:rsidR="00A2416D">
        <w:t xml:space="preserve"> und </w:t>
      </w:r>
      <w:r w:rsidR="000E04FA">
        <w:t xml:space="preserve">des </w:t>
      </w:r>
      <w:r w:rsidR="00A2416D">
        <w:t>Hauptschulabschluss</w:t>
      </w:r>
      <w:r w:rsidR="000E04FA">
        <w:t>es</w:t>
      </w:r>
      <w:bookmarkEnd w:id="39"/>
    </w:p>
    <w:p w14:paraId="48FD4243" w14:textId="4B665BE0" w:rsidR="00B4506A" w:rsidRDefault="002E2665" w:rsidP="0050345F">
      <w:pPr>
        <w:pStyle w:val="LDTextinhalteingerckt"/>
      </w:pPr>
      <w:r>
        <w:t>In d</w:t>
      </w:r>
      <w:r w:rsidR="0073566C">
        <w:t>ies</w:t>
      </w:r>
      <w:r>
        <w:t xml:space="preserve">en </w:t>
      </w:r>
      <w:r w:rsidRPr="00B4506A">
        <w:t>Abschlusszeugnissen</w:t>
      </w:r>
      <w:r>
        <w:t xml:space="preserve"> werden nun auch historisch nachgepflegte Fächer aus dem Vorsemester/Vorjahr korrekt dargestellt.</w:t>
      </w:r>
      <w:r w:rsidR="00AF70CD">
        <w:t xml:space="preserve"> </w:t>
      </w:r>
    </w:p>
    <w:p w14:paraId="5EEC2A68" w14:textId="2F6101B4" w:rsidR="002E2665" w:rsidRDefault="00AF70CD" w:rsidP="0050345F">
      <w:pPr>
        <w:pStyle w:val="LDTextinhalteingerckt"/>
      </w:pPr>
      <w:r>
        <w:t>Dies betrifft Fälle, bei denen</w:t>
      </w:r>
      <w:r w:rsidR="00577F2A">
        <w:t xml:space="preserve"> im Abschlussjahr </w:t>
      </w:r>
      <w:r>
        <w:t>ein Wechsel nach Hessen erfolgt</w:t>
      </w:r>
      <w:r w:rsidR="00577F2A">
        <w:t xml:space="preserve"> </w:t>
      </w:r>
      <w:r>
        <w:t xml:space="preserve">ist </w:t>
      </w:r>
      <w:r w:rsidR="00577F2A">
        <w:t>und ane</w:t>
      </w:r>
      <w:r>
        <w:t xml:space="preserve">rkennbare Leistungen vorhanden sind oder Fälle, in denen es versäumt wurde, </w:t>
      </w:r>
      <w:r w:rsidR="00AA7107">
        <w:t>die entsprechenden</w:t>
      </w:r>
      <w:r>
        <w:t xml:space="preserve"> Fäch</w:t>
      </w:r>
      <w:r w:rsidR="00AA7107">
        <w:t>er</w:t>
      </w:r>
      <w:r>
        <w:t xml:space="preserve"> rechtzeitig einzupflegen.</w:t>
      </w:r>
    </w:p>
    <w:p w14:paraId="0CCC17FA" w14:textId="55F390E7" w:rsidR="00C81720" w:rsidRDefault="00C81720" w:rsidP="00C81720">
      <w:pPr>
        <w:pStyle w:val="berschrift4"/>
      </w:pPr>
      <w:bookmarkStart w:id="40" w:name="_Toc38369498"/>
      <w:r>
        <w:lastRenderedPageBreak/>
        <w:t>Abschlusszeugnis Fachobers</w:t>
      </w:r>
      <w:r w:rsidR="006E75B0">
        <w:t>c</w:t>
      </w:r>
      <w:r>
        <w:t>hule (FOS)</w:t>
      </w:r>
      <w:bookmarkEnd w:id="40"/>
    </w:p>
    <w:p w14:paraId="6AAFC043" w14:textId="0C3A2992" w:rsidR="00B4506A" w:rsidRPr="00B4506A" w:rsidRDefault="00B4506A" w:rsidP="0050345F">
      <w:pPr>
        <w:pStyle w:val="LDTextinhalteingerckt"/>
        <w:rPr>
          <w:rStyle w:val="hervorhebunggrn"/>
        </w:rPr>
      </w:pPr>
      <w:r w:rsidRPr="00B4506A">
        <w:rPr>
          <w:rStyle w:val="hervorhebunggrn"/>
        </w:rPr>
        <w:t>Hinweis</w:t>
      </w:r>
      <w:r>
        <w:rPr>
          <w:rStyle w:val="hervorhebunggrn"/>
        </w:rPr>
        <w:t xml:space="preserve"> im Zusammenhang mit der neuen Webseite Abschlüsse &gt; FHR-FOS</w:t>
      </w:r>
    </w:p>
    <w:p w14:paraId="145302BB" w14:textId="2FE09C9C" w:rsidR="00B4506A" w:rsidRDefault="00C81720" w:rsidP="0050345F">
      <w:pPr>
        <w:pStyle w:val="LDTextinhalteingerckt"/>
      </w:pPr>
      <w:r>
        <w:t xml:space="preserve">Das </w:t>
      </w:r>
      <w:r w:rsidR="00B4506A">
        <w:t>Abschlussz</w:t>
      </w:r>
      <w:r>
        <w:t xml:space="preserve">eugnis kann nur verwendet werden, wenn die Prüfungsleistungen auf der </w:t>
      </w:r>
      <w:r w:rsidR="00B4506A">
        <w:t>Webs</w:t>
      </w:r>
      <w:r>
        <w:t xml:space="preserve">eite </w:t>
      </w:r>
      <w:r w:rsidRPr="00B4506A">
        <w:rPr>
          <w:rStyle w:val="LDMenpunkt"/>
        </w:rPr>
        <w:t>Unterricht &gt; Abschlüsse &gt; FHR-FOS</w:t>
      </w:r>
      <w:r>
        <w:t xml:space="preserve"> eingetragen wurde</w:t>
      </w:r>
      <w:r w:rsidR="008E3BC7">
        <w:t>n</w:t>
      </w:r>
      <w:r>
        <w:t xml:space="preserve"> und die Berechnung </w:t>
      </w:r>
      <w:r w:rsidR="008E3BC7">
        <w:t xml:space="preserve">bis zum letzten Schritt (Status vier grüne Balken) durchgeführt wurde. </w:t>
      </w:r>
    </w:p>
    <w:p w14:paraId="72800AF3" w14:textId="3B71FDF2" w:rsidR="00C81720" w:rsidRDefault="00B4506A" w:rsidP="00B4506A">
      <w:pPr>
        <w:pStyle w:val="LDAuflistungText"/>
      </w:pPr>
      <w:r>
        <w:t xml:space="preserve">Danach </w:t>
      </w:r>
      <w:r w:rsidR="008E3BC7">
        <w:t xml:space="preserve">werden die berechneten Noten der Abschlussseite </w:t>
      </w:r>
      <w:r>
        <w:t xml:space="preserve">FR-FOS </w:t>
      </w:r>
      <w:r w:rsidR="008E3BC7">
        <w:t xml:space="preserve">und nicht mehr </w:t>
      </w:r>
      <w:r>
        <w:t xml:space="preserve">die Noten </w:t>
      </w:r>
      <w:r w:rsidR="008E3BC7">
        <w:t>der Unterrichtsleistungen verwendet.</w:t>
      </w:r>
    </w:p>
    <w:p w14:paraId="22F2880A" w14:textId="0548EBAF" w:rsidR="008E3BC7" w:rsidRDefault="008E3BC7" w:rsidP="00B4506A">
      <w:pPr>
        <w:pStyle w:val="LDAuflistungText"/>
      </w:pPr>
      <w:r>
        <w:t xml:space="preserve">Ohne Eingabe aller </w:t>
      </w:r>
      <w:r w:rsidRPr="008E3BC7">
        <w:rPr>
          <w:rStyle w:val="hervorhebung"/>
        </w:rPr>
        <w:t>Prüfungsergebnisse</w:t>
      </w:r>
      <w:r>
        <w:t xml:space="preserve"> und der Prüfung im Register </w:t>
      </w:r>
      <w:r w:rsidRPr="008E3BC7">
        <w:rPr>
          <w:rStyle w:val="hervorhebung"/>
        </w:rPr>
        <w:t>Mündliche Prüfung</w:t>
      </w:r>
      <w:r>
        <w:t xml:space="preserve"> werden eventuell falsche Noten ausgedruckt.</w:t>
      </w:r>
    </w:p>
    <w:p w14:paraId="688476E4" w14:textId="77777777" w:rsidR="00B4506A" w:rsidRDefault="00B4506A" w:rsidP="0050345F">
      <w:pPr>
        <w:pStyle w:val="LDTextinhalteingerckt"/>
      </w:pPr>
    </w:p>
    <w:p w14:paraId="15137705" w14:textId="0AB4CD09" w:rsidR="00C81720" w:rsidRDefault="00C81720" w:rsidP="0050345F">
      <w:pPr>
        <w:pStyle w:val="LDTextinhalteingerckt"/>
      </w:pPr>
      <w:r>
        <w:t>F</w:t>
      </w:r>
      <w:r w:rsidRPr="00C81720">
        <w:t xml:space="preserve">ür die gewünschte Darstellung im Unterschriftenfeld ist unter </w:t>
      </w:r>
      <w:r w:rsidRPr="00B4506A">
        <w:rPr>
          <w:rStyle w:val="LDMenpunkt"/>
        </w:rPr>
        <w:t>Unterricht &gt; Zeugnis &gt; Zeugniskonfiguration</w:t>
      </w:r>
      <w:r w:rsidRPr="00C81720">
        <w:t xml:space="preserve"> der/die Prüfungsvorsitzende/r mit Namen einzugeben, ansonsten kommt die allgemeine Form Vorsitz</w:t>
      </w:r>
      <w:r w:rsidR="00B4506A">
        <w:t>ende/r des Prüfungsausschusses.</w:t>
      </w:r>
    </w:p>
    <w:p w14:paraId="19345653" w14:textId="6D11746E" w:rsidR="00A2416D" w:rsidRDefault="00A2416D" w:rsidP="00A2416D">
      <w:pPr>
        <w:pStyle w:val="berschrift4"/>
      </w:pPr>
      <w:bookmarkStart w:id="41" w:name="_Toc38369499"/>
      <w:r>
        <w:t>Abschlusszeugnisse BÜA</w:t>
      </w:r>
      <w:bookmarkEnd w:id="41"/>
    </w:p>
    <w:p w14:paraId="0891842D" w14:textId="7513B09A" w:rsidR="00A2416D" w:rsidRDefault="00A2416D" w:rsidP="0050345F">
      <w:pPr>
        <w:pStyle w:val="LDTextinhalteingerckt"/>
      </w:pPr>
      <w:r>
        <w:t xml:space="preserve">Für die Schulform </w:t>
      </w:r>
      <w:r w:rsidR="00797572">
        <w:t>BÜA sind die Abschlusszeugnisse überarbeitet worden, d.h.in der Jahrgangsstufe 10 entsprechen die Regelungen der Abschlusszeugnisse der BzB Verordnung und in Jahrgangstufe 11 der BFS Verordnung hinsichtlich der Endnoten</w:t>
      </w:r>
      <w:r w:rsidR="00B4506A">
        <w:t xml:space="preserve"> </w:t>
      </w:r>
      <w:r w:rsidR="00797572">
        <w:t>(als ganze Note bzw. als Dezimalnote</w:t>
      </w:r>
      <w:r w:rsidR="00B4506A">
        <w:t>)</w:t>
      </w:r>
      <w:r w:rsidR="00797572">
        <w:t>.</w:t>
      </w:r>
      <w:r w:rsidR="00797572">
        <w:br/>
      </w:r>
      <w:r w:rsidR="00797572">
        <w:br/>
      </w:r>
      <w:r w:rsidR="00254D02">
        <w:t>Informationen zu w</w:t>
      </w:r>
      <w:r w:rsidR="00797572">
        <w:t>eitere</w:t>
      </w:r>
      <w:r w:rsidR="00254D02">
        <w:t>n</w:t>
      </w:r>
      <w:r w:rsidR="00797572">
        <w:t xml:space="preserve"> Besonderheiten dieser Schulform und der notwendigen UV Pflege entnehmen Sie bitte der Anleitung</w:t>
      </w:r>
      <w:r w:rsidR="00696F62">
        <w:t xml:space="preserve"> </w:t>
      </w:r>
      <w:hyperlink r:id="rId32" w:history="1">
        <w:r w:rsidR="00696F62" w:rsidRPr="00696F62">
          <w:rPr>
            <w:rStyle w:val="unterstrichen"/>
          </w:rPr>
          <w:t>Beruf Übergang Ausbildung BÜA mit Beispielen</w:t>
        </w:r>
      </w:hyperlink>
      <w:r w:rsidR="00696F62">
        <w:t xml:space="preserve"> </w:t>
      </w:r>
      <w:r w:rsidR="00254D02">
        <w:t xml:space="preserve">im </w:t>
      </w:r>
      <w:r w:rsidR="00696F62">
        <w:t>LUSD-Forum</w:t>
      </w:r>
      <w:r w:rsidR="00254D02">
        <w:t xml:space="preserve"> &gt; Schulformbezogene Infos/Eventpläne &gt; Berufliche Schulen – Dateien &gt; Zeugnisse der beruflichen Schulformen (Hinweise und Beispiele).</w:t>
      </w:r>
    </w:p>
    <w:p w14:paraId="634005DC" w14:textId="4785B498" w:rsidR="00A2416D" w:rsidRDefault="00A2416D" w:rsidP="00A2416D">
      <w:pPr>
        <w:pStyle w:val="berschrift4"/>
      </w:pPr>
      <w:bookmarkStart w:id="42" w:name="_Toc38369500"/>
      <w:r>
        <w:t>Abschlusszeugnisse Ein-</w:t>
      </w:r>
      <w:r w:rsidR="00BE2AA4">
        <w:t xml:space="preserve"> und Z</w:t>
      </w:r>
      <w:r>
        <w:t>weijährige Fachschule</w:t>
      </w:r>
      <w:bookmarkEnd w:id="42"/>
    </w:p>
    <w:p w14:paraId="65DC24E6" w14:textId="0B3BB669" w:rsidR="00A2416D" w:rsidRDefault="00797572" w:rsidP="0050345F">
      <w:pPr>
        <w:pStyle w:val="LDTextinhalteingerckt"/>
      </w:pPr>
      <w:r>
        <w:t xml:space="preserve">Das </w:t>
      </w:r>
      <w:r w:rsidRPr="00B4506A">
        <w:rPr>
          <w:rStyle w:val="hervorhebung"/>
        </w:rPr>
        <w:t>Abschlusszeugnis</w:t>
      </w:r>
      <w:r>
        <w:t xml:space="preserve"> ist der Verordnung entsprechend angepasst worden. Die Bezeichnungen und </w:t>
      </w:r>
      <w:r w:rsidR="00B4506A">
        <w:t xml:space="preserve">die </w:t>
      </w:r>
      <w:r>
        <w:t>Reihenfolge der Prüfungs</w:t>
      </w:r>
      <w:r w:rsidR="00B4506A">
        <w:t xml:space="preserve">- </w:t>
      </w:r>
      <w:r>
        <w:t>und Projektarbeiten entspricht der Eingabenreihenfolge in der LUSD.</w:t>
      </w:r>
    </w:p>
    <w:p w14:paraId="75EB1946" w14:textId="0361107A" w:rsidR="00C81720" w:rsidRDefault="00C81720" w:rsidP="0050345F">
      <w:pPr>
        <w:pStyle w:val="LDTextinhalteingerckt"/>
      </w:pPr>
      <w:r>
        <w:lastRenderedPageBreak/>
        <w:t xml:space="preserve">Ebenso neu ist das </w:t>
      </w:r>
      <w:r w:rsidRPr="00B4506A">
        <w:rPr>
          <w:rStyle w:val="hervorhebung"/>
        </w:rPr>
        <w:t xml:space="preserve">Ergänzungszeugnis </w:t>
      </w:r>
      <w:r>
        <w:t xml:space="preserve">(zweiter Abschluss in anderem Schwerpunkt), das in der LUSD </w:t>
      </w:r>
      <w:r w:rsidRPr="00B4506A">
        <w:rPr>
          <w:rStyle w:val="hervorhebung"/>
        </w:rPr>
        <w:t>als Zusatzzeugnis 2</w:t>
      </w:r>
      <w:r>
        <w:t xml:space="preserve"> zugewiesen werden kann.</w:t>
      </w:r>
      <w:r>
        <w:br/>
        <w:t xml:space="preserve">Für die gewünschte Darstellung im Unterschriftenfeld ist unter </w:t>
      </w:r>
      <w:r w:rsidRPr="00B4506A">
        <w:rPr>
          <w:rStyle w:val="LDMenpunkt"/>
        </w:rPr>
        <w:t>Unterricht &gt; Zeugnis &gt; Zeugniskonfiguration</w:t>
      </w:r>
      <w:r>
        <w:t xml:space="preserve"> der/die Prüfungsvorsitzende/r mit Namen einzugeben, ansonsten kommt die allgemeine Form Vorsitzende/r des Prüfungsausschusses.</w:t>
      </w:r>
      <w:r>
        <w:br/>
      </w:r>
      <w:r>
        <w:br/>
        <w:t>Weitere Besonderheiten dieser Schulform und der notwendigen UV Pflege entnehmen Sie bitte der Anleitung</w:t>
      </w:r>
      <w:r w:rsidR="00696F62">
        <w:t xml:space="preserve"> </w:t>
      </w:r>
      <w:hyperlink r:id="rId33" w:history="1">
        <w:r w:rsidR="00696F62" w:rsidRPr="00696F62">
          <w:rPr>
            <w:rStyle w:val="unterstrichen"/>
          </w:rPr>
          <w:t>Zweijährige Fachschule mit Beispielen</w:t>
        </w:r>
      </w:hyperlink>
      <w:r w:rsidR="00696F62">
        <w:rPr>
          <w:rFonts w:ascii="Segoe UI" w:hAnsi="Segoe UI" w:cs="Segoe UI"/>
          <w:color w:val="444444"/>
          <w:szCs w:val="20"/>
        </w:rPr>
        <w:t xml:space="preserve"> </w:t>
      </w:r>
      <w:r w:rsidR="00696F62" w:rsidRPr="00696F62">
        <w:t>im LUSD Forum</w:t>
      </w:r>
      <w:r w:rsidR="00696F62">
        <w:rPr>
          <w:rFonts w:ascii="Segoe UI" w:hAnsi="Segoe UI" w:cs="Segoe UI"/>
          <w:color w:val="444444"/>
          <w:szCs w:val="20"/>
        </w:rPr>
        <w:t>.</w:t>
      </w:r>
    </w:p>
    <w:p w14:paraId="30E9CC19" w14:textId="129DCEDF" w:rsidR="00A2416D" w:rsidRDefault="00C81720" w:rsidP="00C81720">
      <w:pPr>
        <w:pStyle w:val="berschrift4"/>
      </w:pPr>
      <w:bookmarkStart w:id="43" w:name="_Toc38369501"/>
      <w:r>
        <w:t>Zeugnis der Fachschule für Sozialpädagogik, Fachrichtung Heilpädagogik</w:t>
      </w:r>
      <w:bookmarkEnd w:id="43"/>
    </w:p>
    <w:p w14:paraId="4B16026C" w14:textId="0E88D3EA" w:rsidR="00C81720" w:rsidRDefault="00C81720" w:rsidP="0050345F">
      <w:pPr>
        <w:pStyle w:val="LDTextinhalteingerckt"/>
      </w:pPr>
      <w:r>
        <w:t>Bei den Zeugnissen wurde ein Fehler behoben und jetzt ist es auch möglich bei den Kursen</w:t>
      </w:r>
      <w:r w:rsidR="000523ED">
        <w:t xml:space="preserve"> des Wahlpflichtunterrichts</w:t>
      </w:r>
      <w:r>
        <w:t xml:space="preserve"> nur das Thema im Zeugnis anzeigen zu lassen.</w:t>
      </w:r>
    </w:p>
    <w:p w14:paraId="21DB0E1E" w14:textId="6B5A9B8E" w:rsidR="004965A4" w:rsidRPr="004965A4" w:rsidRDefault="004965A4" w:rsidP="004965A4">
      <w:pPr>
        <w:pStyle w:val="berschrift4"/>
      </w:pPr>
      <w:bookmarkStart w:id="44" w:name="_Toc38369502"/>
      <w:r>
        <w:t>Halbjahreszeugnisse in der Oberstufe</w:t>
      </w:r>
      <w:bookmarkEnd w:id="44"/>
    </w:p>
    <w:p w14:paraId="4DEF36E0" w14:textId="3FF6B8CE" w:rsidR="004965A4" w:rsidRDefault="00E2469C" w:rsidP="0050345F">
      <w:pPr>
        <w:pStyle w:val="LDTextinhalteingerckt"/>
      </w:pPr>
      <w:r>
        <w:t>Für diese Zeugnisse wurde nun ermöglicht, dass sowohl ein Fach mit gleicher Themenbezeichnung als auch ein Kurs, für den "Nur Thema im Zeugnis anzeigen" ausgewählt ist, korrekt angezeigt werden:</w:t>
      </w:r>
    </w:p>
    <w:p w14:paraId="771C99D1" w14:textId="3EB97B3B" w:rsidR="00E2469C" w:rsidRDefault="00E2469C" w:rsidP="0050345F">
      <w:pPr>
        <w:pStyle w:val="LDTextinhalteingerckt"/>
      </w:pPr>
      <w:r w:rsidRPr="00E2469C">
        <w:rPr>
          <w:noProof/>
          <w:lang w:eastAsia="de-DE"/>
        </w:rPr>
        <w:drawing>
          <wp:inline distT="0" distB="0" distL="0" distR="0" wp14:anchorId="22BAA1EC" wp14:editId="00A04AD5">
            <wp:extent cx="5400000" cy="928800"/>
            <wp:effectExtent l="19050" t="19050" r="10795" b="2413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88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B96045" w14:textId="05A58706" w:rsidR="00E2469C" w:rsidRDefault="00E2469C" w:rsidP="004965A4"/>
    <w:p w14:paraId="51A14A6A" w14:textId="19A77CEF" w:rsidR="00EC47DA" w:rsidRDefault="00EC47DA" w:rsidP="0050345F">
      <w:pPr>
        <w:pStyle w:val="LDTextinhalteingerckt"/>
      </w:pPr>
      <w:r w:rsidRPr="00EC47DA">
        <w:rPr>
          <w:noProof/>
          <w:lang w:eastAsia="de-DE"/>
        </w:rPr>
        <w:drawing>
          <wp:inline distT="0" distB="0" distL="0" distR="0" wp14:anchorId="4970A8E0" wp14:editId="00A07B3B">
            <wp:extent cx="5400000" cy="644400"/>
            <wp:effectExtent l="19050" t="19050" r="10795" b="2286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4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4B02C5" w14:textId="77777777" w:rsidR="004965A4" w:rsidRPr="00C81720" w:rsidRDefault="004965A4" w:rsidP="00C81720"/>
    <w:p w14:paraId="15E57463" w14:textId="39806E98" w:rsidR="00C047B5" w:rsidRDefault="00C047B5" w:rsidP="00B71BF1">
      <w:pPr>
        <w:pStyle w:val="berschrift3"/>
      </w:pPr>
      <w:bookmarkStart w:id="45" w:name="_Toc38369503"/>
      <w:r>
        <w:lastRenderedPageBreak/>
        <w:t>Zeugniskonfiguration &gt; Zeugnisbemerkungen</w:t>
      </w:r>
      <w:bookmarkEnd w:id="45"/>
    </w:p>
    <w:p w14:paraId="11691D58" w14:textId="4710B3F1" w:rsidR="00C047B5" w:rsidRDefault="0041665F" w:rsidP="0050345F">
      <w:pPr>
        <w:pStyle w:val="LDTextinhalteingerckt"/>
      </w:pPr>
      <w:r>
        <w:t xml:space="preserve">In den Dialogfenstern </w:t>
      </w:r>
      <w:r w:rsidRPr="00983DCF">
        <w:rPr>
          <w:rStyle w:val="LDBereichTabelle"/>
        </w:rPr>
        <w:t>Zeugnisbemerkung bearbeiten</w:t>
      </w:r>
      <w:r>
        <w:t xml:space="preserve"> und </w:t>
      </w:r>
      <w:r w:rsidRPr="00983DCF">
        <w:rPr>
          <w:rStyle w:val="LDBereichTabelle"/>
        </w:rPr>
        <w:t>Zeugnisbemerkung hinzufügen</w:t>
      </w:r>
      <w:r>
        <w:t xml:space="preserve"> ist die Auswahlliste des Feldes </w:t>
      </w:r>
      <w:r w:rsidRPr="00983DCF">
        <w:rPr>
          <w:rStyle w:val="LDBedienelement"/>
        </w:rPr>
        <w:t>Schulform*</w:t>
      </w:r>
      <w:r>
        <w:t xml:space="preserve"> </w:t>
      </w:r>
      <w:r w:rsidR="00983DCF">
        <w:t xml:space="preserve">nun nach </w:t>
      </w:r>
      <w:r>
        <w:t>dem ersten Eintrag</w:t>
      </w:r>
      <w:r w:rsidR="00983DCF">
        <w:t>:</w:t>
      </w:r>
      <w:r>
        <w:t xml:space="preserve"> </w:t>
      </w:r>
      <w:r w:rsidRPr="00983DCF">
        <w:rPr>
          <w:rStyle w:val="LDMeneintrag"/>
        </w:rPr>
        <w:t>Übergreifend</w:t>
      </w:r>
      <w:r>
        <w:t xml:space="preserve"> alphabetisch sortiert.</w:t>
      </w:r>
    </w:p>
    <w:p w14:paraId="09367A5F" w14:textId="02E999EE" w:rsidR="0041665F" w:rsidRDefault="0041665F" w:rsidP="0050345F">
      <w:pPr>
        <w:pStyle w:val="LDTextinhalteingerckt"/>
      </w:pPr>
      <w:r w:rsidRPr="0041665F">
        <w:rPr>
          <w:noProof/>
          <w:lang w:eastAsia="de-DE"/>
        </w:rPr>
        <w:drawing>
          <wp:inline distT="0" distB="0" distL="0" distR="0" wp14:anchorId="11DE27E1" wp14:editId="0A08C4B1">
            <wp:extent cx="5400000" cy="3902400"/>
            <wp:effectExtent l="19050" t="19050" r="10795" b="222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C2EEBD" w14:textId="6198573A" w:rsidR="0007043A" w:rsidRDefault="0007043A" w:rsidP="0050345F">
      <w:pPr>
        <w:pStyle w:val="LDTextinhalteingerckt"/>
      </w:pPr>
    </w:p>
    <w:p w14:paraId="2C5723BD" w14:textId="4A19C7BE" w:rsidR="0007043A" w:rsidRDefault="005F3C97" w:rsidP="0050345F">
      <w:pPr>
        <w:pStyle w:val="LDTextinhalteingerckt"/>
      </w:pPr>
      <w:r>
        <w:t xml:space="preserve">Alle UNICODE-Zeichen in den Bemerkungen </w:t>
      </w:r>
      <w:r w:rsidR="00983DCF">
        <w:t xml:space="preserve">werden </w:t>
      </w:r>
      <w:r w:rsidR="001707E4">
        <w:t>korrekt dargestellt – auch Zeichen, die über einen Platzhalter (@) eingefügt werden.</w:t>
      </w:r>
      <w:r w:rsidR="0007043A">
        <w:br w:type="page"/>
      </w:r>
    </w:p>
    <w:p w14:paraId="4E4789C8" w14:textId="50036229" w:rsidR="00EC664E" w:rsidRDefault="00EC664E" w:rsidP="00B71BF1">
      <w:pPr>
        <w:pStyle w:val="berschrift3"/>
      </w:pPr>
      <w:bookmarkStart w:id="46" w:name="_Toc38369504"/>
      <w:r>
        <w:lastRenderedPageBreak/>
        <w:t>Datenprüfung &gt; Konferenzvorbereitung</w:t>
      </w:r>
      <w:bookmarkEnd w:id="46"/>
    </w:p>
    <w:p w14:paraId="36E1A98C" w14:textId="77777777" w:rsidR="00983DCF" w:rsidRDefault="00EC664E" w:rsidP="0050345F">
      <w:pPr>
        <w:pStyle w:val="LDTextinhalteingerckt"/>
      </w:pPr>
      <w:r>
        <w:t xml:space="preserve">Die Ergebnisse der Datenprüfung werden nun in einer langen Liste angezeigt und nicht </w:t>
      </w:r>
      <w:r w:rsidR="00983DCF">
        <w:t xml:space="preserve">mehr </w:t>
      </w:r>
      <w:r>
        <w:t xml:space="preserve">in mehreren Blättern. </w:t>
      </w:r>
    </w:p>
    <w:p w14:paraId="4B707649" w14:textId="22997820" w:rsidR="00EC664E" w:rsidRDefault="00EC664E" w:rsidP="0050345F">
      <w:pPr>
        <w:pStyle w:val="LDTextinhalteingerckt"/>
      </w:pPr>
      <w:r>
        <w:t>Das hat den Vorteil, dass beim Einklappen einer Gruppe, direkt die nächste Gruppe angezeigt wird, ohne dass man das Blatt wechseln muss.</w:t>
      </w:r>
    </w:p>
    <w:p w14:paraId="74A21646" w14:textId="6C177878" w:rsidR="00DF58A9" w:rsidRDefault="00DF58A9" w:rsidP="0050345F">
      <w:pPr>
        <w:pStyle w:val="LDTextinhalteingerckt"/>
      </w:pPr>
    </w:p>
    <w:tbl>
      <w:tblPr>
        <w:tblW w:w="8789" w:type="dxa"/>
        <w:tblInd w:w="709" w:type="dxa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938"/>
      </w:tblGrid>
      <w:tr w:rsidR="00DF58A9" w14:paraId="0AF55E18" w14:textId="77777777" w:rsidTr="00DF58A9">
        <w:trPr>
          <w:cantSplit/>
          <w:trHeight w:val="284"/>
        </w:trPr>
        <w:tc>
          <w:tcPr>
            <w:tcW w:w="851" w:type="dxa"/>
            <w:tcBorders>
              <w:top w:val="nil"/>
              <w:bottom w:val="nil"/>
              <w:right w:val="nil"/>
            </w:tcBorders>
          </w:tcPr>
          <w:p w14:paraId="264C5CDB" w14:textId="77777777" w:rsidR="00DF58A9" w:rsidRPr="00DF58A9" w:rsidRDefault="00DF58A9" w:rsidP="00DF58A9">
            <w:r w:rsidRPr="00DF58A9">
              <w:rPr>
                <w:noProof/>
                <w:lang w:eastAsia="de-DE"/>
              </w:rPr>
              <w:drawing>
                <wp:inline distT="0" distB="0" distL="0" distR="0" wp14:anchorId="02278023" wp14:editId="406B61C8">
                  <wp:extent cx="381000" cy="304800"/>
                  <wp:effectExtent l="0" t="0" r="0" b="0"/>
                  <wp:docPr id="46" name="Grafik 46" descr="H:\LUSD\02_LUSD Hilfe\Hilfe Versionen\aktuelle version lusdhilfe 2012_02_17\lusdhelp\lusd\Images\Icons\Info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:\LUSD\02_LUSD Hilfe\Hilfe Versionen\aktuelle version lusdhilfe 2012_02_17\lusdhelp\lusd\Images\Icons\Info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tcBorders>
              <w:left w:val="nil"/>
            </w:tcBorders>
            <w:vAlign w:val="center"/>
          </w:tcPr>
          <w:p w14:paraId="5A93057D" w14:textId="4A9D3E3B" w:rsidR="00DF58A9" w:rsidRPr="00B118E7" w:rsidRDefault="00DF58A9" w:rsidP="00136596">
            <w:pPr>
              <w:pStyle w:val="LDTextinhalt"/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  <w:r w:rsidRPr="00983DCF">
              <w:rPr>
                <w:rStyle w:val="LDNeu"/>
              </w:rPr>
              <w:t xml:space="preserve"> zur Dauer der Datenprüfung</w:t>
            </w:r>
          </w:p>
          <w:p w14:paraId="554674A2" w14:textId="1F4D636F" w:rsidR="00DF58A9" w:rsidRPr="00DF58A9" w:rsidRDefault="00DF58A9" w:rsidP="00136596">
            <w:pPr>
              <w:pStyle w:val="LDTextinhalt"/>
            </w:pPr>
            <w:r>
              <w:t>Dadurch, dass alle Datensätze nun auf einmal geladen werden, kann es bei der Datenprüfung zu etwas längeren Wartezeiten kommen.</w:t>
            </w:r>
          </w:p>
        </w:tc>
      </w:tr>
    </w:tbl>
    <w:p w14:paraId="6F088BC0" w14:textId="156048E1" w:rsidR="00983DCF" w:rsidRPr="0050345F" w:rsidRDefault="00983DCF" w:rsidP="00DF58A9">
      <w:pPr>
        <w:pStyle w:val="LDAbsatznachberschrift"/>
      </w:pPr>
    </w:p>
    <w:p w14:paraId="6F6C2CE6" w14:textId="3110DD5A" w:rsidR="00A36FCE" w:rsidRDefault="00A36FCE" w:rsidP="00B71BF1">
      <w:pPr>
        <w:pStyle w:val="berschrift2"/>
      </w:pPr>
      <w:bookmarkStart w:id="47" w:name="_Toc38369505"/>
      <w:r>
        <w:t>Extras</w:t>
      </w:r>
      <w:bookmarkEnd w:id="47"/>
    </w:p>
    <w:p w14:paraId="76894E23" w14:textId="5E3C3696" w:rsidR="00310D3B" w:rsidRDefault="00310D3B" w:rsidP="00B71BF1">
      <w:pPr>
        <w:pStyle w:val="berschrift3"/>
      </w:pPr>
      <w:bookmarkStart w:id="48" w:name="_Toc38369506"/>
      <w:r>
        <w:t>Berichtsverwaltung</w:t>
      </w:r>
      <w:bookmarkEnd w:id="48"/>
    </w:p>
    <w:p w14:paraId="1F9DD794" w14:textId="1A906806" w:rsidR="001474CA" w:rsidRDefault="00A05E58" w:rsidP="00A43762">
      <w:pPr>
        <w:pStyle w:val="berschrift4"/>
      </w:pPr>
      <w:bookmarkStart w:id="49" w:name="_Toc38369507"/>
      <w:r w:rsidRPr="00983DCF">
        <w:t>Bericht</w:t>
      </w:r>
      <w:r w:rsidR="00E37223">
        <w:t>: Ehemalige mit Schullaufbahn</w:t>
      </w:r>
      <w:bookmarkEnd w:id="49"/>
    </w:p>
    <w:p w14:paraId="097DC654" w14:textId="206D24C8" w:rsidR="00E37223" w:rsidRDefault="00E37223" w:rsidP="0050345F">
      <w:pPr>
        <w:pStyle w:val="LDTextinhalteingerckt"/>
      </w:pPr>
      <w:r w:rsidRPr="00E37223">
        <w:t xml:space="preserve">Der Bericht "Ehemalige mit Schullaufbahn" im CSV-Format unter </w:t>
      </w:r>
      <w:r w:rsidR="00DF58A9">
        <w:t>… &gt;</w:t>
      </w:r>
      <w:r w:rsidRPr="00DF58A9">
        <w:rPr>
          <w:rStyle w:val="LDMenpunkt"/>
        </w:rPr>
        <w:t xml:space="preserve"> Schüler &gt; Historie</w:t>
      </w:r>
      <w:r w:rsidRPr="00E37223">
        <w:t xml:space="preserve"> wird nun wieder fehlerfrei generiert.</w:t>
      </w:r>
    </w:p>
    <w:p w14:paraId="72E578B1" w14:textId="04014D7B" w:rsidR="00C26F07" w:rsidRDefault="00C26F07" w:rsidP="00C26F07">
      <w:pPr>
        <w:pStyle w:val="berschrift4"/>
      </w:pPr>
      <w:bookmarkStart w:id="50" w:name="_Toc38369508"/>
      <w:r>
        <w:t>Bericht: Schülerliste (Version: Schülerliste kurz)</w:t>
      </w:r>
      <w:bookmarkEnd w:id="50"/>
    </w:p>
    <w:p w14:paraId="13BD2236" w14:textId="73DE9784" w:rsidR="00983DCF" w:rsidRDefault="000B6F19" w:rsidP="0050345F">
      <w:pPr>
        <w:pStyle w:val="LDTextinhalteingerckt"/>
      </w:pPr>
      <w:r>
        <w:t>In dem</w:t>
      </w:r>
      <w:r w:rsidR="00C26F07" w:rsidRPr="00C26F07">
        <w:t xml:space="preserve"> Bericht "Schülerliste" (Version: Schülerliste kurz) unter </w:t>
      </w:r>
      <w:r w:rsidR="00DF58A9">
        <w:t xml:space="preserve">… </w:t>
      </w:r>
      <w:r w:rsidR="00C26F07" w:rsidRPr="00DF58A9">
        <w:rPr>
          <w:rStyle w:val="LDMenpunkt"/>
        </w:rPr>
        <w:t>&gt; Schüler &gt; allg. Listen</w:t>
      </w:r>
      <w:r w:rsidR="00C26F07" w:rsidRPr="00C26F07">
        <w:t xml:space="preserve"> werden nach einer Fehlerbehebung wieder alle eingetragenen Notfallnummern ausgegeben. </w:t>
      </w:r>
    </w:p>
    <w:p w14:paraId="5801C487" w14:textId="0DEB3782" w:rsidR="00FC2271" w:rsidRDefault="00C26F07" w:rsidP="0050345F">
      <w:pPr>
        <w:pStyle w:val="LDTextinhalteingerckt"/>
      </w:pPr>
      <w:r w:rsidRPr="00C26F07">
        <w:t xml:space="preserve">Sind bei zwei Ansprechpartnern zwei Notfallnummern eingetragen, wird die unter </w:t>
      </w:r>
      <w:r w:rsidRPr="00DF58A9">
        <w:rPr>
          <w:rStyle w:val="LDMenpunkt"/>
        </w:rPr>
        <w:t>Schüler &gt; Schülerbasisdaten &gt; Schülerstammdate</w:t>
      </w:r>
      <w:r w:rsidRPr="00C26F07">
        <w:t xml:space="preserve">n im Feld </w:t>
      </w:r>
      <w:r w:rsidRPr="00DF58A9">
        <w:rPr>
          <w:rStyle w:val="LDBedienelement"/>
        </w:rPr>
        <w:t>Notfallnummer</w:t>
      </w:r>
      <w:r w:rsidRPr="00C26F07">
        <w:t xml:space="preserve"> hinterlegte Nummer </w:t>
      </w:r>
      <w:r>
        <w:t>auf de</w:t>
      </w:r>
      <w:r w:rsidR="000B6F19">
        <w:t>m</w:t>
      </w:r>
      <w:r>
        <w:t xml:space="preserve"> Bericht </w:t>
      </w:r>
      <w:r w:rsidRPr="00C26F07">
        <w:t>ausgegeben.</w:t>
      </w:r>
    </w:p>
    <w:p w14:paraId="746A222F" w14:textId="573F2AF6" w:rsidR="00E63597" w:rsidRDefault="00E63597" w:rsidP="00E63597">
      <w:pPr>
        <w:pStyle w:val="berschrift4"/>
      </w:pPr>
      <w:bookmarkStart w:id="51" w:name="_Toc38369509"/>
      <w:r>
        <w:lastRenderedPageBreak/>
        <w:t>Bericht: Zeugniskonferenzliste (Excel, Format A3 und Format A4)</w:t>
      </w:r>
      <w:bookmarkEnd w:id="51"/>
    </w:p>
    <w:p w14:paraId="26AE4AFB" w14:textId="217D6D25" w:rsidR="00E63597" w:rsidRDefault="00E63597" w:rsidP="0050345F">
      <w:pPr>
        <w:pStyle w:val="LDTextinhalteingerckt"/>
      </w:pPr>
      <w:r>
        <w:t xml:space="preserve">Der Bericht "Zeugniskonferenzliste" </w:t>
      </w:r>
      <w:r w:rsidR="00DF58A9" w:rsidRPr="00C26F07">
        <w:t xml:space="preserve">unter </w:t>
      </w:r>
      <w:r w:rsidR="00DF58A9">
        <w:t xml:space="preserve">… </w:t>
      </w:r>
      <w:r w:rsidR="00DF58A9" w:rsidRPr="00DF58A9">
        <w:rPr>
          <w:rStyle w:val="LDMenpunkt"/>
        </w:rPr>
        <w:t xml:space="preserve">&gt; </w:t>
      </w:r>
      <w:r w:rsidR="00DF58A9">
        <w:rPr>
          <w:rStyle w:val="LDMenpunkt"/>
        </w:rPr>
        <w:t xml:space="preserve">Unterricht &gt; Leistungen </w:t>
      </w:r>
      <w:r>
        <w:t>sortiert nun in allen Formaten die Schülernamen nach Alphabet, unabhängig davon, ob sich im Nachnamen ein Sonderzeichen (UNICODE, z.B. Dautovi</w:t>
      </w:r>
      <w:r>
        <w:rPr>
          <w:rFonts w:cs="Arial"/>
        </w:rPr>
        <w:t>ć</w:t>
      </w:r>
      <w:r>
        <w:t>) befindet oder nicht.</w:t>
      </w:r>
    </w:p>
    <w:p w14:paraId="43CE1DB5" w14:textId="5DBC66E1" w:rsidR="003D7D69" w:rsidRDefault="003D7D69" w:rsidP="003D7D69">
      <w:pPr>
        <w:pStyle w:val="berschrift4"/>
      </w:pPr>
      <w:bookmarkStart w:id="52" w:name="_Toc38369510"/>
      <w:r w:rsidRPr="00983DCF">
        <w:t>Bericht</w:t>
      </w:r>
      <w:r>
        <w:t>: Schüler-Historie</w:t>
      </w:r>
      <w:bookmarkEnd w:id="52"/>
    </w:p>
    <w:p w14:paraId="55568C7C" w14:textId="42E85D3A" w:rsidR="003D7D69" w:rsidRDefault="00DF58A9" w:rsidP="0050345F">
      <w:pPr>
        <w:pStyle w:val="LDTextinhalteingerckt"/>
      </w:pPr>
      <w:r>
        <w:t xml:space="preserve">Bei dem Bericht Schüler-Historie </w:t>
      </w:r>
      <w:r w:rsidRPr="00C26F07">
        <w:t xml:space="preserve">unter </w:t>
      </w:r>
      <w:r>
        <w:t xml:space="preserve">… </w:t>
      </w:r>
      <w:r w:rsidRPr="00DF58A9">
        <w:rPr>
          <w:rStyle w:val="LDMenpunkt"/>
        </w:rPr>
        <w:t xml:space="preserve">&gt; </w:t>
      </w:r>
      <w:r>
        <w:rPr>
          <w:rStyle w:val="LDMenpunkt"/>
        </w:rPr>
        <w:t xml:space="preserve">Unterricht &gt; Leistungen </w:t>
      </w:r>
      <w:r w:rsidR="003D7D69">
        <w:t xml:space="preserve">wurde ein Fehler behoben: </w:t>
      </w:r>
      <w:r w:rsidR="003D7D69" w:rsidRPr="00B71EE0">
        <w:t>Wenn zwei namensgleiche Schüler gleichzeitig in die Auswahl genommen werden und der Bericht generiert wird, so w</w:t>
      </w:r>
      <w:r w:rsidR="003D7D69">
        <w:t xml:space="preserve">ird </w:t>
      </w:r>
      <w:r w:rsidR="003D7D69" w:rsidRPr="00B71EE0">
        <w:t xml:space="preserve">für </w:t>
      </w:r>
      <w:r w:rsidR="003D7D69">
        <w:t xml:space="preserve">jeden </w:t>
      </w:r>
      <w:r w:rsidR="003D7D69" w:rsidRPr="00B71EE0">
        <w:t xml:space="preserve">Schüler </w:t>
      </w:r>
      <w:r w:rsidR="003D7D69">
        <w:t xml:space="preserve">ein </w:t>
      </w:r>
      <w:r w:rsidR="003D7D69" w:rsidRPr="00B71EE0">
        <w:t>korrekte</w:t>
      </w:r>
      <w:r w:rsidR="003D7D69">
        <w:t>r</w:t>
      </w:r>
      <w:r w:rsidR="003D7D69" w:rsidRPr="00B71EE0">
        <w:t xml:space="preserve"> Bericht ausgegeben.</w:t>
      </w:r>
    </w:p>
    <w:p w14:paraId="70471DB4" w14:textId="481A46D9" w:rsidR="00AE6A58" w:rsidRDefault="00AE6A58" w:rsidP="00AE6A58">
      <w:pPr>
        <w:pStyle w:val="berschrift4"/>
      </w:pPr>
      <w:bookmarkStart w:id="53" w:name="_Toc38369511"/>
      <w:r>
        <w:t>Bericht: Kurslisten</w:t>
      </w:r>
      <w:r w:rsidR="00217F48">
        <w:t xml:space="preserve"> (PDF und HTML)</w:t>
      </w:r>
      <w:bookmarkEnd w:id="53"/>
    </w:p>
    <w:p w14:paraId="3CED21D1" w14:textId="5EC51060" w:rsidR="002E345E" w:rsidRDefault="00AE6A58" w:rsidP="0050345F">
      <w:pPr>
        <w:pStyle w:val="LDTextinhalteingerckt"/>
      </w:pPr>
      <w:r>
        <w:t xml:space="preserve">Der Bericht "Kurslisten" </w:t>
      </w:r>
      <w:r w:rsidR="00DF58A9">
        <w:t xml:space="preserve">unter … </w:t>
      </w:r>
      <w:r w:rsidR="00DF58A9" w:rsidRPr="00DF58A9">
        <w:rPr>
          <w:rStyle w:val="LDMenpunkt"/>
        </w:rPr>
        <w:t xml:space="preserve">&gt; </w:t>
      </w:r>
      <w:r w:rsidRPr="00DF58A9">
        <w:rPr>
          <w:rStyle w:val="LDMenpunkt"/>
        </w:rPr>
        <w:t>Unterricht &gt; Kurse</w:t>
      </w:r>
      <w:r>
        <w:t xml:space="preserve"> wu</w:t>
      </w:r>
      <w:r w:rsidR="002675FE">
        <w:t>rde vom Layout</w:t>
      </w:r>
      <w:r>
        <w:t xml:space="preserve"> her angepasst. </w:t>
      </w:r>
    </w:p>
    <w:p w14:paraId="442D8475" w14:textId="749E96F5" w:rsidR="00AE6A58" w:rsidRDefault="00AE6A58" w:rsidP="0050345F">
      <w:pPr>
        <w:pStyle w:val="LDTextinhalteingerckt"/>
      </w:pPr>
      <w:r>
        <w:t>Insbesondere werden Schulform</w:t>
      </w:r>
      <w:r w:rsidR="002E345E">
        <w:t>/</w:t>
      </w:r>
      <w:r w:rsidR="00265B83">
        <w:t>B</w:t>
      </w:r>
      <w:r>
        <w:t xml:space="preserve">ildungskombinationen mit langen </w:t>
      </w:r>
      <w:r w:rsidR="00B300C8">
        <w:t>Abkürzungen (bspw. FS2V/METR/SYST (VO 2019) korrekt dargestellt.</w:t>
      </w:r>
    </w:p>
    <w:p w14:paraId="381A23A1" w14:textId="271746CD" w:rsidR="00B450BD" w:rsidRDefault="00B450BD" w:rsidP="00B450BD">
      <w:pPr>
        <w:pStyle w:val="berschrift4"/>
      </w:pPr>
      <w:bookmarkStart w:id="54" w:name="_Toc38369512"/>
      <w:r>
        <w:t>Bericht: Schulbesuchsbescheinigung (ehemalig)</w:t>
      </w:r>
      <w:bookmarkEnd w:id="54"/>
    </w:p>
    <w:p w14:paraId="46A8F4AB" w14:textId="1AB43399" w:rsidR="002E345E" w:rsidRDefault="00B450BD" w:rsidP="0050345F">
      <w:pPr>
        <w:pStyle w:val="LDTextinhalteingerckt"/>
      </w:pPr>
      <w:r>
        <w:t xml:space="preserve">Wird auf der </w:t>
      </w:r>
      <w:r w:rsidR="00DF58A9">
        <w:t>Webs</w:t>
      </w:r>
      <w:r>
        <w:t xml:space="preserve">eite </w:t>
      </w:r>
      <w:r w:rsidR="00DF58A9">
        <w:t xml:space="preserve">… </w:t>
      </w:r>
      <w:r w:rsidR="00DF58A9" w:rsidRPr="00DF58A9">
        <w:rPr>
          <w:rStyle w:val="LDMenpunkt"/>
        </w:rPr>
        <w:t>Schüler &gt; Bescheinigungen</w:t>
      </w:r>
      <w:r w:rsidR="00DF58A9">
        <w:t xml:space="preserve"> i</w:t>
      </w:r>
      <w:r>
        <w:t xml:space="preserve">m Bericht </w:t>
      </w:r>
      <w:r w:rsidR="008B12C9">
        <w:t>"</w:t>
      </w:r>
      <w:r>
        <w:t>Schulbesuchsbescheinigung (ehemalig)</w:t>
      </w:r>
      <w:r w:rsidR="008B12C9">
        <w:t>"</w:t>
      </w:r>
      <w:r>
        <w:t xml:space="preserve"> das Dialogfenster </w:t>
      </w:r>
      <w:r w:rsidR="008B12C9">
        <w:t>zur Schülersuche</w:t>
      </w:r>
      <w:r>
        <w:t xml:space="preserve"> geöffnet, ist </w:t>
      </w:r>
      <w:r w:rsidR="00DF58A9">
        <w:t xml:space="preserve">automatisch </w:t>
      </w:r>
      <w:r>
        <w:t xml:space="preserve">das Kontrollkästchen </w:t>
      </w:r>
      <w:r w:rsidRPr="00105FEC">
        <w:rPr>
          <w:rStyle w:val="LDBedienelement"/>
        </w:rPr>
        <w:t>Ehemalige</w:t>
      </w:r>
      <w:r>
        <w:t xml:space="preserve"> angehakt. </w:t>
      </w:r>
    </w:p>
    <w:p w14:paraId="1A9EC7FD" w14:textId="60841866" w:rsidR="00B450BD" w:rsidRDefault="00B450BD" w:rsidP="0050345F">
      <w:pPr>
        <w:pStyle w:val="LDTextinhalteingerckt"/>
      </w:pPr>
      <w:r>
        <w:t>Eine andere Auswahl ist nicht möglich.</w:t>
      </w:r>
    </w:p>
    <w:p w14:paraId="3B3F9A1A" w14:textId="2F142138" w:rsidR="0020647E" w:rsidRDefault="0020647E" w:rsidP="0020647E">
      <w:pPr>
        <w:pStyle w:val="berschrift4"/>
      </w:pPr>
      <w:bookmarkStart w:id="55" w:name="_Toc38369513"/>
      <w:r>
        <w:t xml:space="preserve">Bericht: </w:t>
      </w:r>
      <w:r w:rsidRPr="0020647E">
        <w:t>Schüler</w:t>
      </w:r>
      <w:r>
        <w:t>-H</w:t>
      </w:r>
      <w:r w:rsidRPr="0020647E">
        <w:t>istorie</w:t>
      </w:r>
      <w:bookmarkEnd w:id="55"/>
    </w:p>
    <w:p w14:paraId="4AF8A0E1" w14:textId="6438C70D" w:rsidR="006A7B9B" w:rsidRDefault="00DF58A9" w:rsidP="0050345F">
      <w:pPr>
        <w:pStyle w:val="LDTextinhalteingerckt"/>
      </w:pPr>
      <w:r>
        <w:t>N</w:t>
      </w:r>
      <w:r w:rsidRPr="00C26F07">
        <w:t xml:space="preserve">ach einer Fehlerbehebung </w:t>
      </w:r>
      <w:r>
        <w:t>werden i</w:t>
      </w:r>
      <w:r w:rsidR="0020647E" w:rsidRPr="00C26F07">
        <w:t>m Bericht "</w:t>
      </w:r>
      <w:r w:rsidR="0020647E" w:rsidRPr="0020647E">
        <w:t>Schüler-Historie</w:t>
      </w:r>
      <w:r w:rsidR="0020647E" w:rsidRPr="00C26F07">
        <w:t xml:space="preserve">" unter </w:t>
      </w:r>
      <w:r>
        <w:t xml:space="preserve">… </w:t>
      </w:r>
      <w:r w:rsidR="0020647E" w:rsidRPr="00DF58A9">
        <w:rPr>
          <w:rStyle w:val="LDMenpunkt"/>
        </w:rPr>
        <w:t>&gt; Unterricht &gt; Leistungen</w:t>
      </w:r>
      <w:r w:rsidR="0020647E" w:rsidRPr="00C26F07">
        <w:t xml:space="preserve"> </w:t>
      </w:r>
      <w:r w:rsidR="0020647E" w:rsidRPr="0020647E">
        <w:t xml:space="preserve">als Fehlstunden die korrigierten Fehlstunden </w:t>
      </w:r>
      <w:r w:rsidR="0020647E">
        <w:t xml:space="preserve">angegeben, die auf </w:t>
      </w:r>
      <w:r w:rsidR="0020647E" w:rsidRPr="0020647E">
        <w:t xml:space="preserve">der </w:t>
      </w:r>
      <w:r>
        <w:t>Webs</w:t>
      </w:r>
      <w:r w:rsidR="0020647E" w:rsidRPr="0020647E">
        <w:t xml:space="preserve">eite </w:t>
      </w:r>
      <w:r w:rsidR="006A7B9B" w:rsidRPr="00DF58A9">
        <w:rPr>
          <w:rStyle w:val="LDMenpunkt"/>
        </w:rPr>
        <w:t xml:space="preserve">Unterricht &gt; </w:t>
      </w:r>
      <w:r w:rsidR="0020647E" w:rsidRPr="00DF58A9">
        <w:rPr>
          <w:rStyle w:val="LDMenpunkt"/>
        </w:rPr>
        <w:t>Leistungserfassung &gt; Schüler</w:t>
      </w:r>
      <w:r w:rsidR="0020647E" w:rsidRPr="0020647E">
        <w:t xml:space="preserve"> oder auf der </w:t>
      </w:r>
      <w:r>
        <w:t>Webs</w:t>
      </w:r>
      <w:r w:rsidR="0020647E" w:rsidRPr="0020647E">
        <w:t xml:space="preserve">eite </w:t>
      </w:r>
      <w:r w:rsidR="006A7B9B" w:rsidRPr="00DF58A9">
        <w:rPr>
          <w:rStyle w:val="LDMenpunkt"/>
        </w:rPr>
        <w:lastRenderedPageBreak/>
        <w:t xml:space="preserve">Unterricht &gt; Leistungserfassung &gt; </w:t>
      </w:r>
      <w:r w:rsidR="0020647E" w:rsidRPr="00DF58A9">
        <w:rPr>
          <w:rStyle w:val="LDMenpunkt"/>
        </w:rPr>
        <w:t xml:space="preserve">Historische Leistungserfassung </w:t>
      </w:r>
      <w:r w:rsidR="006A7B9B">
        <w:t xml:space="preserve">jeweils im Register </w:t>
      </w:r>
      <w:r w:rsidR="006A7B9B" w:rsidRPr="00DF58A9">
        <w:rPr>
          <w:rStyle w:val="LDRegister"/>
        </w:rPr>
        <w:t>Fehlzeiten</w:t>
      </w:r>
      <w:r w:rsidR="006A7B9B">
        <w:t xml:space="preserve"> </w:t>
      </w:r>
      <w:r w:rsidR="0020647E">
        <w:t>gepflegt wurden</w:t>
      </w:r>
      <w:r w:rsidR="006A7B9B">
        <w:t>.</w:t>
      </w:r>
    </w:p>
    <w:p w14:paraId="196396D2" w14:textId="6DF0D3C2" w:rsidR="0020647E" w:rsidRDefault="0020647E" w:rsidP="0050345F">
      <w:pPr>
        <w:pStyle w:val="LDTextinhalteingerckt"/>
      </w:pPr>
      <w:r w:rsidRPr="0020647E">
        <w:t>Ansonsten werden die "ursprünglichen" Fehlstunden angezeigt.</w:t>
      </w:r>
    </w:p>
    <w:p w14:paraId="6D710A0E" w14:textId="4579DE27" w:rsidR="000B6F19" w:rsidRDefault="0020647E" w:rsidP="0050345F">
      <w:pPr>
        <w:pStyle w:val="LDTextinhalteingerckt"/>
      </w:pPr>
      <w:r>
        <w:t xml:space="preserve">Bisher wurden </w:t>
      </w:r>
      <w:r w:rsidRPr="0020647E">
        <w:t xml:space="preserve">bei einer kursweisen Erfassung der Fehlzeiten grundsätzlich nur die "ursprünglichen" Fehlstunden angezeigt - auch wenn Einträge für korrigierte Fehlstunden vorhanden </w:t>
      </w:r>
      <w:r>
        <w:t>waren</w:t>
      </w:r>
      <w:r w:rsidRPr="0020647E">
        <w:t>.</w:t>
      </w:r>
    </w:p>
    <w:p w14:paraId="03738739" w14:textId="3244C11D" w:rsidR="000B6F19" w:rsidRDefault="000B6F19" w:rsidP="000B6F19">
      <w:pPr>
        <w:pStyle w:val="berschrift4"/>
      </w:pPr>
      <w:bookmarkStart w:id="56" w:name="_Toc38369514"/>
      <w:r>
        <w:t>Bericht: Zulassung mündliches Abitur</w:t>
      </w:r>
      <w:bookmarkEnd w:id="56"/>
    </w:p>
    <w:p w14:paraId="173B87FC" w14:textId="62A988A8" w:rsidR="000B6F19" w:rsidRDefault="000B6F19" w:rsidP="0050345F">
      <w:pPr>
        <w:pStyle w:val="LDTextinhalteingerckt"/>
      </w:pPr>
      <w:r>
        <w:t>In dem</w:t>
      </w:r>
      <w:r w:rsidRPr="000B6F19">
        <w:t xml:space="preserve"> Bericht "Zulassung mündliche"</w:t>
      </w:r>
      <w:r w:rsidR="00DF58A9">
        <w:t xml:space="preserve"> unter … </w:t>
      </w:r>
      <w:r w:rsidRPr="00DF58A9">
        <w:rPr>
          <w:rStyle w:val="LDMenpunkt"/>
        </w:rPr>
        <w:t xml:space="preserve">&gt; Unterricht &gt; Abitur  </w:t>
      </w:r>
      <w:r w:rsidRPr="000B6F19">
        <w:t>werden - unabhängig von der Reihenfolge der Dateneingabe in die LUSD - nun immer die Hinweismeldungen über notwendige Zusatzprüfungen und fehlende Punktzahlen aufgeführt.</w:t>
      </w:r>
    </w:p>
    <w:p w14:paraId="4395A584" w14:textId="3BBEA407" w:rsidR="009B7B3E" w:rsidRDefault="009B7B3E" w:rsidP="009B7B3E">
      <w:pPr>
        <w:pStyle w:val="berschrift4"/>
      </w:pPr>
      <w:bookmarkStart w:id="57" w:name="_Toc38369515"/>
      <w:r>
        <w:t>Bericht: Abgänger- / Abschlussstatistik</w:t>
      </w:r>
      <w:bookmarkEnd w:id="57"/>
    </w:p>
    <w:p w14:paraId="5EFB8621" w14:textId="54D21A44" w:rsidR="009B7B3E" w:rsidRDefault="009B7B3E" w:rsidP="00BE2AA4">
      <w:pPr>
        <w:pStyle w:val="LDTextinhalteingerckt"/>
      </w:pPr>
      <w:r>
        <w:t>Der</w:t>
      </w:r>
      <w:r w:rsidRPr="000B6F19">
        <w:t xml:space="preserve"> Bericht "</w:t>
      </w:r>
      <w:r w:rsidRPr="009B7B3E">
        <w:t xml:space="preserve"> </w:t>
      </w:r>
      <w:r>
        <w:t>Abgänger- / Abschlussstatistik</w:t>
      </w:r>
      <w:r w:rsidRPr="000B6F19">
        <w:t xml:space="preserve"> " </w:t>
      </w:r>
      <w:r w:rsidR="00C4034F">
        <w:t xml:space="preserve">unter … </w:t>
      </w:r>
      <w:r w:rsidRPr="00C4034F">
        <w:rPr>
          <w:rStyle w:val="LDMenpunkt"/>
        </w:rPr>
        <w:t>&gt; Statistik</w:t>
      </w:r>
      <w:r w:rsidR="00C4034F">
        <w:t xml:space="preserve"> </w:t>
      </w:r>
      <w:r>
        <w:t xml:space="preserve">wurde vom Design angepasst, </w:t>
      </w:r>
      <w:r w:rsidR="00BE2AA4">
        <w:t>so dass, insbesondere an</w:t>
      </w:r>
      <w:r>
        <w:t xml:space="preserve"> Beruflichen Schulen, lange Schulformbildung</w:t>
      </w:r>
      <w:r w:rsidR="00BE2AA4">
        <w:t>s</w:t>
      </w:r>
      <w:r>
        <w:t>kombinationen mit Zeilenumbruch dargestellt werden können.</w:t>
      </w:r>
    </w:p>
    <w:p w14:paraId="36D44451" w14:textId="4DBA7164" w:rsidR="009B7B3E" w:rsidRDefault="009B7B3E" w:rsidP="0050345F">
      <w:pPr>
        <w:pStyle w:val="LDTextinhalteingerckt"/>
      </w:pPr>
      <w:r>
        <w:t>Die Spalte</w:t>
      </w:r>
      <w:r w:rsidR="004B40FE">
        <w:t xml:space="preserve">nbezeichnung </w:t>
      </w:r>
      <w:r w:rsidRPr="00105FEC">
        <w:rPr>
          <w:rStyle w:val="LDBedienelement"/>
        </w:rPr>
        <w:t>m/w</w:t>
      </w:r>
      <w:r>
        <w:t xml:space="preserve"> </w:t>
      </w:r>
      <w:r w:rsidR="004B40FE">
        <w:t xml:space="preserve">wurde geändert in </w:t>
      </w:r>
      <w:r w:rsidRPr="00105FEC">
        <w:rPr>
          <w:rStyle w:val="LDBedienelement"/>
        </w:rPr>
        <w:t>G</w:t>
      </w:r>
      <w:r>
        <w:t>, für Geschlecht</w:t>
      </w:r>
      <w:r w:rsidR="004B40FE">
        <w:t>.</w:t>
      </w:r>
    </w:p>
    <w:p w14:paraId="5FD26AED" w14:textId="77777777" w:rsidR="009B7B3E" w:rsidRDefault="009B7B3E" w:rsidP="00B71BF1">
      <w:pPr>
        <w:pStyle w:val="LDAbsatznachberschrift"/>
      </w:pPr>
    </w:p>
    <w:p w14:paraId="5188D390" w14:textId="07724EBB" w:rsidR="00B80572" w:rsidRPr="00B80572" w:rsidRDefault="00880F2C" w:rsidP="00B71BF1">
      <w:pPr>
        <w:pStyle w:val="berschrift3"/>
      </w:pPr>
      <w:bookmarkStart w:id="58" w:name="_Toc38369516"/>
      <w:r>
        <w:t>Abfrageassistent</w:t>
      </w:r>
      <w:bookmarkEnd w:id="58"/>
    </w:p>
    <w:p w14:paraId="308F92E6" w14:textId="77777777" w:rsidR="000D30B4" w:rsidRDefault="00880F2C" w:rsidP="00F65E4F">
      <w:pPr>
        <w:pStyle w:val="LDAuflistungText"/>
      </w:pPr>
      <w:r>
        <w:t xml:space="preserve">Es wurde ein Fehler für das Feld </w:t>
      </w:r>
      <w:r w:rsidRPr="002E345E">
        <w:rPr>
          <w:rStyle w:val="LDBedienelement"/>
        </w:rPr>
        <w:t>Schüler_Beruf</w:t>
      </w:r>
      <w:r>
        <w:t xml:space="preserve"> behoben. Der Beruf wird nun wieder korrekt gezogen.</w:t>
      </w:r>
    </w:p>
    <w:p w14:paraId="02B5B126" w14:textId="77777777" w:rsidR="002E345E" w:rsidRDefault="000D30B4" w:rsidP="00F65E4F">
      <w:pPr>
        <w:pStyle w:val="LDAuflistungText"/>
      </w:pPr>
      <w:r w:rsidRPr="000D30B4">
        <w:t xml:space="preserve">Die Namensdarstellung </w:t>
      </w:r>
      <w:r w:rsidR="008E6A58">
        <w:t xml:space="preserve">der Felder </w:t>
      </w:r>
      <w:r w:rsidRPr="002E345E">
        <w:rPr>
          <w:rStyle w:val="LDBedienelement"/>
        </w:rPr>
        <w:t>Schüler_Name</w:t>
      </w:r>
      <w:r w:rsidRPr="000D30B4">
        <w:t xml:space="preserve"> und </w:t>
      </w:r>
      <w:r w:rsidRPr="002E345E">
        <w:rPr>
          <w:rStyle w:val="LDBedienelement"/>
        </w:rPr>
        <w:t>Klassen_Klassenlehrer</w:t>
      </w:r>
      <w:r w:rsidRPr="000D30B4">
        <w:t xml:space="preserve"> </w:t>
      </w:r>
      <w:r>
        <w:t xml:space="preserve">wurde </w:t>
      </w:r>
      <w:r w:rsidRPr="000D30B4">
        <w:t>wie folgt vereinheitlicht:</w:t>
      </w:r>
    </w:p>
    <w:p w14:paraId="21085F36" w14:textId="1A453678" w:rsidR="002E345E" w:rsidRDefault="002E345E" w:rsidP="00B71BF1">
      <w:pPr>
        <w:pStyle w:val="LDAuflistungzweiteEbene"/>
      </w:pPr>
      <w:r>
        <w:t>Für Lehrer:</w:t>
      </w:r>
      <w:r>
        <w:tab/>
      </w:r>
      <w:r w:rsidR="000D30B4" w:rsidRPr="000D30B4">
        <w:t>Nachname, Titel Vorname N</w:t>
      </w:r>
      <w:r w:rsidR="000D30B4">
        <w:t>amenszusatz.</w:t>
      </w:r>
    </w:p>
    <w:p w14:paraId="4A4AD81C" w14:textId="7C861303" w:rsidR="00A36FCE" w:rsidRPr="000D30B4" w:rsidRDefault="002E345E" w:rsidP="00B71BF1">
      <w:pPr>
        <w:pStyle w:val="LDAuflistungzweiteEbene"/>
      </w:pPr>
      <w:r>
        <w:t>Für Schüler:</w:t>
      </w:r>
      <w:r>
        <w:tab/>
      </w:r>
      <w:r w:rsidR="000D30B4" w:rsidRPr="000D30B4">
        <w:t>Nachname, Vorname Namenszusatz</w:t>
      </w:r>
      <w:r w:rsidR="00A36FCE">
        <w:br w:type="page"/>
      </w:r>
    </w:p>
    <w:p w14:paraId="06089B7D" w14:textId="0913FFEC" w:rsidR="003C7AB7" w:rsidRDefault="003C7AB7" w:rsidP="00B71BF1">
      <w:pPr>
        <w:pStyle w:val="berschrift1"/>
      </w:pPr>
      <w:bookmarkStart w:id="59" w:name="_Toc38369517"/>
      <w:r>
        <w:lastRenderedPageBreak/>
        <w:t>Ausblick auf das Release 3</w:t>
      </w:r>
      <w:r w:rsidR="004F3753">
        <w:t>8</w:t>
      </w:r>
      <w:r w:rsidR="0021566C">
        <w:t xml:space="preserve"> und kommende Releases</w:t>
      </w:r>
      <w:bookmarkEnd w:id="59"/>
    </w:p>
    <w:p w14:paraId="5F4DC13F" w14:textId="512A2ACC" w:rsidR="00C4034F" w:rsidRDefault="00C4034F" w:rsidP="00C4034F">
      <w:pPr>
        <w:pStyle w:val="berschrift2"/>
      </w:pPr>
      <w:bookmarkStart w:id="60" w:name="_Toc38369518"/>
      <w:r>
        <w:t>Neues Layout und neue Funktionen für die LUSD</w:t>
      </w:r>
      <w:bookmarkEnd w:id="60"/>
    </w:p>
    <w:p w14:paraId="2C8EB0BE" w14:textId="77777777" w:rsidR="00C4034F" w:rsidRDefault="00C4034F" w:rsidP="00C4034F">
      <w:pPr>
        <w:pStyle w:val="LDTextinhalteingerckt"/>
      </w:pPr>
      <w:r>
        <w:t>Mit dem Release 38.0 (im Juli 2020) wird die Oberfläche der LUSD auf ein neues Layout umgestellt.</w:t>
      </w:r>
    </w:p>
    <w:p w14:paraId="59B8A27C" w14:textId="1FF8B662" w:rsidR="00C4034F" w:rsidRPr="00C4034F" w:rsidRDefault="00C4034F" w:rsidP="00C4034F">
      <w:pPr>
        <w:pStyle w:val="LDTextinhalteingerckt"/>
      </w:pPr>
      <w:r>
        <w:t>Zudem wird Ihnen die LUSD neue und optimierte Funktionen bieten.</w:t>
      </w:r>
    </w:p>
    <w:p w14:paraId="1A3B0C91" w14:textId="0CE6566D" w:rsidR="00C4034F" w:rsidRPr="00C4034F" w:rsidRDefault="00C4034F" w:rsidP="00C4034F">
      <w:pPr>
        <w:pStyle w:val="berschrift3"/>
      </w:pPr>
      <w:bookmarkStart w:id="61" w:name="_Toc38369519"/>
      <w:r>
        <w:t>Neue Startseite der LUSD</w:t>
      </w:r>
      <w:bookmarkEnd w:id="61"/>
    </w:p>
    <w:p w14:paraId="1DDB9639" w14:textId="0DEB9EC4" w:rsidR="00C4034F" w:rsidRDefault="00C4034F" w:rsidP="00DE6C25">
      <w:pPr>
        <w:pStyle w:val="LDTextinhalteingerckt"/>
      </w:pPr>
      <w:r>
        <w:t xml:space="preserve">Die Seite </w:t>
      </w:r>
      <w:r w:rsidRPr="009E5500">
        <w:rPr>
          <w:rStyle w:val="hervorhebungblau"/>
        </w:rPr>
        <w:t>Aktuelles</w:t>
      </w:r>
      <w:r>
        <w:t xml:space="preserve"> wird durch ein Dashboard ersetzt</w:t>
      </w:r>
      <w:r w:rsidR="00BE2AA4">
        <w:t>.</w:t>
      </w:r>
      <w:r>
        <w:br/>
      </w:r>
      <w:r>
        <w:br/>
      </w:r>
      <w:r w:rsidRPr="00FB22EA">
        <w:rPr>
          <w:noProof/>
          <w:lang w:eastAsia="de-DE"/>
        </w:rPr>
        <w:drawing>
          <wp:inline distT="0" distB="0" distL="0" distR="0" wp14:anchorId="0C1ED3B7" wp14:editId="15ACC024">
            <wp:extent cx="5471769" cy="2977747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1277" cy="300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86A8" w14:textId="77777777" w:rsidR="00C4034F" w:rsidRPr="00C4034F" w:rsidRDefault="00C4034F" w:rsidP="00C4034F">
      <w:pPr>
        <w:pStyle w:val="LDTextinhalt"/>
      </w:pPr>
    </w:p>
    <w:p w14:paraId="2FE6BB2C" w14:textId="7D1DCBC6" w:rsidR="005F5847" w:rsidRPr="003F4737" w:rsidRDefault="005F5847" w:rsidP="00DE6C25">
      <w:pPr>
        <w:pStyle w:val="LDAuflistungText"/>
      </w:pPr>
      <w:r w:rsidRPr="003F4737">
        <w:t>Die Bereiche sind auf der Seite folgendermaßen aufgeteilt:</w:t>
      </w:r>
    </w:p>
    <w:p w14:paraId="41A7573C" w14:textId="2A99B0D0" w:rsidR="005F5847" w:rsidRPr="003F4737" w:rsidRDefault="005F5847" w:rsidP="00DE6C25">
      <w:pPr>
        <w:pStyle w:val="LDAuflistungzweiteEbene"/>
      </w:pPr>
      <w:r w:rsidRPr="003F4737">
        <w:lastRenderedPageBreak/>
        <w:t xml:space="preserve">Links: Menüleiste </w:t>
      </w:r>
      <w:r w:rsidR="00C4034F">
        <w:t>und Kontaktdaten des LUSD-Supports</w:t>
      </w:r>
    </w:p>
    <w:p w14:paraId="4BCA60E1" w14:textId="77777777" w:rsidR="005F5847" w:rsidRPr="003F4737" w:rsidRDefault="005F5847" w:rsidP="00DE6C25">
      <w:pPr>
        <w:pStyle w:val="LDAuflistungzweiteEbene"/>
      </w:pPr>
      <w:r w:rsidRPr="003F4737">
        <w:t>Mitte: Newsmeldungen</w:t>
      </w:r>
    </w:p>
    <w:p w14:paraId="2DF3678A" w14:textId="3AA9B6E1" w:rsidR="005F5847" w:rsidRDefault="005F5847" w:rsidP="00DE6C25">
      <w:pPr>
        <w:pStyle w:val="LDAuflistungzweiteEbene"/>
      </w:pPr>
      <w:r w:rsidRPr="003F4737">
        <w:t xml:space="preserve">Rechts: </w:t>
      </w:r>
      <w:r w:rsidR="00C4034F">
        <w:t>Übersichten in Form von Kacheln</w:t>
      </w:r>
    </w:p>
    <w:p w14:paraId="19EE7317" w14:textId="77777777" w:rsidR="00C4034F" w:rsidRDefault="00C4034F" w:rsidP="0050345F">
      <w:pPr>
        <w:pStyle w:val="LDTextinhalt"/>
      </w:pPr>
    </w:p>
    <w:p w14:paraId="021F8807" w14:textId="6C8E6395" w:rsidR="00C4034F" w:rsidRDefault="005F5847" w:rsidP="00DE6C25">
      <w:pPr>
        <w:pStyle w:val="LDAuflistungText"/>
      </w:pPr>
      <w:r w:rsidRPr="003F4737">
        <w:t xml:space="preserve">Links oben befindet sich ein </w:t>
      </w:r>
      <w:r w:rsidR="00C4034F">
        <w:t xml:space="preserve">so genanntes </w:t>
      </w:r>
      <w:r w:rsidRPr="003F4737">
        <w:t xml:space="preserve">Hamburger-Menü-Schaltsymbol. </w:t>
      </w:r>
      <w:r w:rsidR="00BE2AA4">
        <w:t>Sobald Sie darauf k</w:t>
      </w:r>
      <w:r w:rsidR="00C4034F">
        <w:t>licken</w:t>
      </w:r>
      <w:r w:rsidR="00BE2AA4">
        <w:t>,</w:t>
      </w:r>
      <w:r w:rsidR="00C4034F">
        <w:t xml:space="preserve"> öffnet sich </w:t>
      </w:r>
      <w:r w:rsidRPr="003F4737">
        <w:t xml:space="preserve">ein </w:t>
      </w:r>
      <w:r w:rsidRPr="00C4034F">
        <w:rPr>
          <w:rStyle w:val="hervorhebung"/>
        </w:rPr>
        <w:t>Kalender</w:t>
      </w:r>
      <w:r w:rsidRPr="003F4737">
        <w:t xml:space="preserve">. </w:t>
      </w:r>
      <w:r w:rsidR="00C4034F">
        <w:t xml:space="preserve">Ein </w:t>
      </w:r>
      <w:r w:rsidR="00D13EAF">
        <w:t>w</w:t>
      </w:r>
      <w:r w:rsidR="00C4034F">
        <w:t>eiterer Klick schließt den Kalender wieder.</w:t>
      </w:r>
    </w:p>
    <w:p w14:paraId="41EA60D6" w14:textId="77777777" w:rsidR="00C4034F" w:rsidRDefault="00C4034F" w:rsidP="00DE6C25">
      <w:pPr>
        <w:pStyle w:val="LDAuflistungzweiteEbene"/>
      </w:pPr>
      <w:r>
        <w:t>Dieser Kalender enthält vorgegbene Termine, z. B. die Feiertage und die Ferien.</w:t>
      </w:r>
    </w:p>
    <w:p w14:paraId="4D5509C9" w14:textId="7B118FB4" w:rsidR="00C4034F" w:rsidRDefault="00C4034F" w:rsidP="00DE6C25">
      <w:pPr>
        <w:pStyle w:val="LDAuflistungzweiteEbene"/>
      </w:pPr>
      <w:r>
        <w:t xml:space="preserve">Schuleigene </w:t>
      </w:r>
      <w:r w:rsidR="00D13EAF">
        <w:t>T</w:t>
      </w:r>
      <w:r>
        <w:t>ermine können Sie selbst hinzufügen.</w:t>
      </w:r>
    </w:p>
    <w:p w14:paraId="659F87C3" w14:textId="77777777" w:rsidR="005F5847" w:rsidRPr="0050345F" w:rsidRDefault="005F5847" w:rsidP="0050345F">
      <w:pPr>
        <w:pStyle w:val="LDTextinhalt"/>
      </w:pPr>
    </w:p>
    <w:p w14:paraId="32B43569" w14:textId="77777777" w:rsidR="00DE6C25" w:rsidRDefault="00DE6C25">
      <w:pPr>
        <w:spacing w:before="0" w:after="200" w:line="276" w:lineRule="auto"/>
        <w:rPr>
          <w:rFonts w:eastAsiaTheme="majorEastAsia" w:cstheme="majorBidi"/>
          <w:bCs/>
          <w:noProof/>
          <w:color w:val="1E3E95"/>
          <w:sz w:val="24"/>
          <w:szCs w:val="24"/>
          <w:lang w:eastAsia="de-DE"/>
        </w:rPr>
      </w:pPr>
      <w:r>
        <w:br w:type="page"/>
      </w:r>
    </w:p>
    <w:p w14:paraId="26EE9881" w14:textId="00FADB1A" w:rsidR="005F5847" w:rsidRDefault="00DE6C25" w:rsidP="00DE6C25">
      <w:pPr>
        <w:pStyle w:val="berschrift3"/>
      </w:pPr>
      <w:bookmarkStart w:id="62" w:name="_Toc38369520"/>
      <w:r>
        <w:lastRenderedPageBreak/>
        <w:t>Neue Funktionen in der LUSD</w:t>
      </w:r>
      <w:bookmarkEnd w:id="62"/>
    </w:p>
    <w:p w14:paraId="0C2A0F04" w14:textId="1CC42BD1" w:rsidR="00DE6C25" w:rsidRDefault="00DE6C25" w:rsidP="00136596">
      <w:pPr>
        <w:pStyle w:val="LDAuflistungText"/>
      </w:pPr>
      <w:bookmarkStart w:id="63" w:name="_Förderungen_für_einzelne"/>
      <w:bookmarkEnd w:id="1"/>
      <w:bookmarkEnd w:id="2"/>
      <w:bookmarkEnd w:id="3"/>
      <w:bookmarkEnd w:id="4"/>
      <w:bookmarkEnd w:id="63"/>
      <w:r>
        <w:t xml:space="preserve">Auswahllisten sind nun übersichtlicher in </w:t>
      </w:r>
      <w:r w:rsidR="00022CB4">
        <w:t xml:space="preserve">zweispaltiger </w:t>
      </w:r>
      <w:r>
        <w:t>Form aufgebaut</w:t>
      </w:r>
      <w:r w:rsidR="00BE2AA4">
        <w:t>.</w:t>
      </w:r>
    </w:p>
    <w:p w14:paraId="156E1528" w14:textId="4E071692" w:rsidR="00022CB4" w:rsidRDefault="00DE6C25" w:rsidP="00136596">
      <w:pPr>
        <w:pStyle w:val="LDAuflistungText"/>
      </w:pPr>
      <w:r>
        <w:t>In den zweispaltigen Auswahllisten kann nach jeder Spalte auf- oder absteigend sortiert werden</w:t>
      </w:r>
      <w:r w:rsidR="00BE2AA4">
        <w:t>.</w:t>
      </w:r>
      <w:r w:rsidR="001754B9">
        <w:br/>
      </w:r>
      <w:r w:rsidR="001754B9">
        <w:br/>
      </w:r>
      <w:r w:rsidR="001754B9" w:rsidRPr="001754B9">
        <w:rPr>
          <w:noProof/>
        </w:rPr>
        <w:drawing>
          <wp:inline distT="0" distB="0" distL="0" distR="0" wp14:anchorId="196482CC" wp14:editId="1EE518D4">
            <wp:extent cx="5198796" cy="2271387"/>
            <wp:effectExtent l="0" t="0" r="1905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5704" cy="228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30C0" w14:textId="77777777" w:rsidR="001754B9" w:rsidRDefault="001754B9" w:rsidP="001754B9">
      <w:pPr>
        <w:pStyle w:val="LDAuflistungText"/>
        <w:numPr>
          <w:ilvl w:val="0"/>
          <w:numId w:val="0"/>
        </w:numPr>
        <w:ind w:left="993" w:hanging="284"/>
      </w:pPr>
    </w:p>
    <w:p w14:paraId="59C2BD4B" w14:textId="6D36D7B0" w:rsidR="00864B18" w:rsidRDefault="00DE6C25" w:rsidP="001754B9">
      <w:pPr>
        <w:pStyle w:val="LDAuflistungText"/>
      </w:pPr>
      <w:r>
        <w:t>Bei Texteingabe in einem Auswahllistenfeld, werden die Einträge, die den eingegebenen Text enthalten</w:t>
      </w:r>
      <w:r w:rsidR="00BE2AA4">
        <w:t>,</w:t>
      </w:r>
      <w:r>
        <w:t xml:space="preserve"> angezeigt. Beispiele:</w:t>
      </w:r>
      <w:r w:rsidR="001754B9">
        <w:br/>
      </w:r>
      <w:r w:rsidR="009E5500">
        <w:lastRenderedPageBreak/>
        <w:br/>
      </w:r>
      <w:r w:rsidR="001754B9" w:rsidRPr="001754B9">
        <w:rPr>
          <w:noProof/>
        </w:rPr>
        <w:drawing>
          <wp:inline distT="0" distB="0" distL="0" distR="0" wp14:anchorId="21E9EE01" wp14:editId="169561DA">
            <wp:extent cx="5303520" cy="2450530"/>
            <wp:effectExtent l="0" t="0" r="0" b="698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0432" cy="24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9634" w14:textId="77777777" w:rsidR="001754B9" w:rsidRDefault="001754B9" w:rsidP="001754B9">
      <w:pPr>
        <w:pStyle w:val="LDAuflistungText"/>
        <w:numPr>
          <w:ilvl w:val="0"/>
          <w:numId w:val="0"/>
        </w:numPr>
        <w:ind w:left="993" w:hanging="284"/>
      </w:pPr>
    </w:p>
    <w:p w14:paraId="55AE311A" w14:textId="649284F8" w:rsidR="00DE6C25" w:rsidRDefault="00DE6C25" w:rsidP="00136596">
      <w:pPr>
        <w:pStyle w:val="LDAuflistungText"/>
      </w:pPr>
      <w:r>
        <w:t>Die gleiche Schaltfläche ist auf jeder Webseite</w:t>
      </w:r>
      <w:r w:rsidR="00BE2AA4">
        <w:t>,</w:t>
      </w:r>
      <w:r>
        <w:t xml:space="preserve"> auf der sie vorkommt</w:t>
      </w:r>
      <w:r w:rsidR="00BE2AA4">
        <w:t>,</w:t>
      </w:r>
      <w:r>
        <w:t xml:space="preserve"> an der gleichen Stelle platziert.</w:t>
      </w:r>
    </w:p>
    <w:p w14:paraId="135074A4" w14:textId="41352262" w:rsidR="00136596" w:rsidRDefault="00136596" w:rsidP="00136596">
      <w:pPr>
        <w:pStyle w:val="LDAuflistungText"/>
      </w:pPr>
      <w:r>
        <w:t>Kurzinformationen wurden angepasst und bei Bedarf ergänzt.</w:t>
      </w:r>
    </w:p>
    <w:p w14:paraId="59AE3C4B" w14:textId="004421F2" w:rsidR="001754B9" w:rsidRDefault="00136596" w:rsidP="001754B9">
      <w:pPr>
        <w:pStyle w:val="LDAuflistungText"/>
      </w:pPr>
      <w:r>
        <w:t xml:space="preserve">Das Verhalten bei der </w:t>
      </w:r>
      <w:r w:rsidR="001754B9" w:rsidRPr="00864B18">
        <w:t>Auswahl von Datensätzen in Tabellen</w:t>
      </w:r>
      <w:r w:rsidR="001754B9">
        <w:t xml:space="preserve"> </w:t>
      </w:r>
      <w:r>
        <w:t xml:space="preserve">wurde </w:t>
      </w:r>
      <w:r w:rsidR="001754B9">
        <w:t>angeglichen</w:t>
      </w:r>
      <w:r w:rsidR="00BE2AA4">
        <w:t>.</w:t>
      </w:r>
    </w:p>
    <w:p w14:paraId="78BC5527" w14:textId="06EF52C0" w:rsidR="003D17D0" w:rsidRDefault="00136596" w:rsidP="00136596">
      <w:pPr>
        <w:pStyle w:val="berschrift3"/>
      </w:pPr>
      <w:bookmarkStart w:id="64" w:name="_Toc38369521"/>
      <w:r>
        <w:t>LUSD-Übung für das neue Layout</w:t>
      </w:r>
      <w:bookmarkEnd w:id="64"/>
    </w:p>
    <w:p w14:paraId="180C5E29" w14:textId="77777777" w:rsidR="00136596" w:rsidRDefault="00136596" w:rsidP="00136596">
      <w:pPr>
        <w:pStyle w:val="LDTextinhalt"/>
        <w:ind w:left="709"/>
      </w:pPr>
      <w:r>
        <w:t xml:space="preserve">Voraussichtlich ab der KW 19 (04.05.2020) steht Ihnen eine </w:t>
      </w:r>
      <w:r w:rsidR="002E345E">
        <w:t>LUSD</w:t>
      </w:r>
      <w:r>
        <w:t>-</w:t>
      </w:r>
      <w:r w:rsidR="002E345E">
        <w:t xml:space="preserve">Übungsumgebung </w:t>
      </w:r>
      <w:r>
        <w:t xml:space="preserve">zur Verfügung, auf der Sie das neue Layout sehen und die neuen Funktionalitäten selbst ausprobieren können. </w:t>
      </w:r>
    </w:p>
    <w:p w14:paraId="04B3DF8C" w14:textId="19D1DAF8" w:rsidR="00136596" w:rsidRDefault="00136596" w:rsidP="00136596">
      <w:pPr>
        <w:pStyle w:val="LDTextinhalt"/>
        <w:ind w:left="709"/>
      </w:pPr>
      <w:r>
        <w:t>Mit Produktivsetzung des Releases 38.0 im Juli 2020 wird au</w:t>
      </w:r>
      <w:r w:rsidR="00BE2AA4">
        <w:t>ch die produktive LUSD auf das n</w:t>
      </w:r>
      <w:r>
        <w:t>eue Layout umgestellt.</w:t>
      </w:r>
    </w:p>
    <w:p w14:paraId="3A7C2C7A" w14:textId="71CCFE96" w:rsidR="005C3DCB" w:rsidRDefault="00136596" w:rsidP="00136596">
      <w:pPr>
        <w:pStyle w:val="berschrift2"/>
      </w:pPr>
      <w:bookmarkStart w:id="65" w:name="_Toc38369522"/>
      <w:r>
        <w:t>Weitere geplante Neuerungen mit Rel</w:t>
      </w:r>
      <w:r w:rsidR="00BE2AA4">
        <w:t>ease</w:t>
      </w:r>
      <w:r>
        <w:t xml:space="preserve"> 38.0</w:t>
      </w:r>
      <w:bookmarkEnd w:id="65"/>
    </w:p>
    <w:p w14:paraId="20ADA9E7" w14:textId="7583DEE6" w:rsidR="005C3DCB" w:rsidRDefault="005C3DCB" w:rsidP="00136596">
      <w:pPr>
        <w:pStyle w:val="LDAuflistungText"/>
      </w:pPr>
      <w:r>
        <w:lastRenderedPageBreak/>
        <w:t>Weiterentwicklungen im Kandidatenverfahren (KV)</w:t>
      </w:r>
    </w:p>
    <w:p w14:paraId="1A809868" w14:textId="76BF0775" w:rsidR="005C3DCB" w:rsidRDefault="005C3DCB" w:rsidP="00136596">
      <w:pPr>
        <w:pStyle w:val="LDAuflistungzweiteEbene"/>
      </w:pPr>
      <w:r>
        <w:t xml:space="preserve">Anpassungen im Dialogfenster </w:t>
      </w:r>
      <w:r w:rsidRPr="00136596">
        <w:rPr>
          <w:rStyle w:val="LDBereichTabelle"/>
        </w:rPr>
        <w:t>Kandidatenaufnahme</w:t>
      </w:r>
      <w:r>
        <w:t xml:space="preserve"> bei der Erfassung der Ansprechpartner</w:t>
      </w:r>
    </w:p>
    <w:p w14:paraId="198E10C9" w14:textId="136EC074" w:rsidR="005C3DCB" w:rsidRDefault="005C3DCB" w:rsidP="00136596">
      <w:pPr>
        <w:pStyle w:val="LDAuflistungzweiteEbene"/>
      </w:pPr>
      <w:r>
        <w:t>Massenanlage von externen Schulverhältnissen</w:t>
      </w:r>
    </w:p>
    <w:p w14:paraId="744F3933" w14:textId="77777777" w:rsidR="00136596" w:rsidRDefault="005C3DCB" w:rsidP="00136596">
      <w:pPr>
        <w:pStyle w:val="LDAuflistungzweiteEbene"/>
      </w:pPr>
      <w:r>
        <w:t xml:space="preserve">Beenden von KVs von Kandidaten mit SD-R </w:t>
      </w:r>
    </w:p>
    <w:p w14:paraId="1AD9CC8D" w14:textId="73D481A5" w:rsidR="005C3DCB" w:rsidRDefault="005C3DCB" w:rsidP="00136596">
      <w:pPr>
        <w:pStyle w:val="LDAuflistungzweiteEbene"/>
      </w:pPr>
      <w:r>
        <w:t>Register Z-Betrieb auf der Seite Kandidaten bearbeiten</w:t>
      </w:r>
    </w:p>
    <w:p w14:paraId="02F0D60F" w14:textId="57AE3982" w:rsidR="001D6C47" w:rsidRDefault="001D6C47" w:rsidP="0050345F">
      <w:pPr>
        <w:pStyle w:val="LDTextinhalteingerckt"/>
      </w:pPr>
    </w:p>
    <w:p w14:paraId="51E1020C" w14:textId="48387C3E" w:rsidR="001D6C47" w:rsidRDefault="001D6C47" w:rsidP="00136596">
      <w:pPr>
        <w:pStyle w:val="LDAuflistungText"/>
      </w:pPr>
      <w:r>
        <w:t>Neue Schulformen:</w:t>
      </w:r>
    </w:p>
    <w:p w14:paraId="7F6A8EA6" w14:textId="7AF51272" w:rsidR="001D6C47" w:rsidRDefault="001D6C47" w:rsidP="00136596">
      <w:pPr>
        <w:pStyle w:val="LDAuflistungzweiteEbene"/>
      </w:pPr>
      <w:r>
        <w:t>BGYM/TECH/TEIN (Schulversuch)</w:t>
      </w:r>
      <w:r w:rsidR="00BE2AA4">
        <w:t xml:space="preserve"> ink</w:t>
      </w:r>
      <w:r w:rsidR="00BF4651">
        <w:t>lusive der benötigten Fächer</w:t>
      </w:r>
      <w:r>
        <w:t xml:space="preserve"> </w:t>
      </w:r>
    </w:p>
    <w:p w14:paraId="5C303719" w14:textId="230336DB" w:rsidR="001D6C47" w:rsidRDefault="001D6C47" w:rsidP="00136596">
      <w:pPr>
        <w:pStyle w:val="LDAuflistungzweiteEbene"/>
      </w:pPr>
      <w:r>
        <w:t xml:space="preserve">Staffel 2 der Änderungen im Bereich der zweijährigen Fachschulen (FS2T und FS2V). </w:t>
      </w:r>
      <w:r w:rsidR="00136596">
        <w:br/>
      </w:r>
      <w:r>
        <w:t>Im Zuge der Einführung neuer Lernfelder wird es auch hier neue Schulformen geben.</w:t>
      </w:r>
    </w:p>
    <w:p w14:paraId="01521061" w14:textId="2CE26F14" w:rsidR="005C3DCB" w:rsidRDefault="005C3DCB" w:rsidP="0050345F">
      <w:pPr>
        <w:pStyle w:val="LDTextinhalteingerckt"/>
      </w:pPr>
      <w:r>
        <w:tab/>
      </w:r>
    </w:p>
    <w:p w14:paraId="4155B6D4" w14:textId="5036F517" w:rsidR="004F3753" w:rsidRPr="0050345F" w:rsidRDefault="004F3753" w:rsidP="0050345F"/>
    <w:p w14:paraId="6B686C52" w14:textId="5328A10D" w:rsidR="002E345E" w:rsidRPr="0050345F" w:rsidRDefault="002E345E" w:rsidP="0050345F"/>
    <w:sectPr w:rsidR="002E345E" w:rsidRPr="0050345F" w:rsidSect="00953976">
      <w:pgSz w:w="11906" w:h="16838"/>
      <w:pgMar w:top="1134" w:right="851" w:bottom="1276" w:left="1474" w:header="567" w:footer="6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73DF9B" w14:textId="77777777" w:rsidR="00671689" w:rsidRDefault="00671689" w:rsidP="006A65B3">
      <w:r>
        <w:separator/>
      </w:r>
    </w:p>
  </w:endnote>
  <w:endnote w:type="continuationSeparator" w:id="0">
    <w:p w14:paraId="4C19C8A3" w14:textId="77777777" w:rsidR="00671689" w:rsidRDefault="00671689" w:rsidP="006A6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E8A491" w14:textId="4BB837FD" w:rsidR="00671689" w:rsidRPr="003C632C" w:rsidRDefault="00671689" w:rsidP="004F3753">
    <w:pPr>
      <w:pStyle w:val="Fuzeile"/>
    </w:pPr>
    <w:r>
      <w:t>LUSD - Änderungen mit Release 37</w:t>
    </w:r>
    <w:r w:rsidRPr="003C632C">
      <w:t xml:space="preserve">.0 im </w:t>
    </w:r>
    <w:r>
      <w:t>April 2020</w:t>
    </w:r>
    <w:r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 w:rsidR="00990E37">
      <w:rPr>
        <w:noProof/>
      </w:rPr>
      <w:t>3</w:t>
    </w:r>
    <w:r w:rsidRPr="003C632C">
      <w:fldChar w:fldCharType="end"/>
    </w:r>
    <w:r w:rsidRPr="003C632C">
      <w:t xml:space="preserve"> von </w:t>
    </w:r>
    <w:r w:rsidRPr="004F3753">
      <w:fldChar w:fldCharType="begin"/>
    </w:r>
    <w:r>
      <w:instrText xml:space="preserve"> NUMPAGES   \* MERGEFORMAT </w:instrText>
    </w:r>
    <w:r w:rsidRPr="004F3753">
      <w:fldChar w:fldCharType="separate"/>
    </w:r>
    <w:r w:rsidR="00990E37">
      <w:rPr>
        <w:noProof/>
      </w:rPr>
      <w:t>23</w:t>
    </w:r>
    <w:r w:rsidRPr="004F3753">
      <w:fldChar w:fldCharType="end"/>
    </w:r>
  </w:p>
  <w:p w14:paraId="0B9FA5D4" w14:textId="5B465735" w:rsidR="00671689" w:rsidRPr="004F3753" w:rsidRDefault="00BE2AA4" w:rsidP="004F3753">
    <w:pPr>
      <w:pStyle w:val="Fuzeile"/>
    </w:pPr>
    <w:r>
      <w:t>Version 1.3 - Stand: 21</w:t>
    </w:r>
    <w:r w:rsidR="00671689">
      <w:t>.04.2020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A084B8" w14:textId="22C16F0A" w:rsidR="00671689" w:rsidRPr="003C632C" w:rsidRDefault="00671689" w:rsidP="006244EC">
    <w:pPr>
      <w:pStyle w:val="Fuzeile"/>
    </w:pPr>
    <w:r>
      <w:t>LUSD - Änderungen mit Release 37</w:t>
    </w:r>
    <w:r w:rsidRPr="003C632C">
      <w:t xml:space="preserve">.0 im </w:t>
    </w:r>
    <w:r>
      <w:t>April 2020</w:t>
    </w:r>
    <w:r>
      <w:tab/>
    </w:r>
    <w:r w:rsidRPr="003C632C">
      <w:fldChar w:fldCharType="begin"/>
    </w:r>
    <w:r w:rsidRPr="003C632C">
      <w:instrText xml:space="preserve"> PAGE   \* MERGEFORMAT </w:instrText>
    </w:r>
    <w:r w:rsidRPr="003C632C">
      <w:fldChar w:fldCharType="separate"/>
    </w:r>
    <w:r>
      <w:rPr>
        <w:noProof/>
      </w:rPr>
      <w:t>1</w:t>
    </w:r>
    <w:r w:rsidRPr="003C632C">
      <w:fldChar w:fldCharType="end"/>
    </w:r>
    <w:r w:rsidRPr="003C632C">
      <w:t xml:space="preserve"> von </w:t>
    </w:r>
    <w:r w:rsidR="00990E37">
      <w:fldChar w:fldCharType="begin"/>
    </w:r>
    <w:r w:rsidR="00990E37">
      <w:instrText xml:space="preserve"> NUMPAGES   \* MERGEFORMAT </w:instrText>
    </w:r>
    <w:r w:rsidR="00990E37">
      <w:fldChar w:fldCharType="separate"/>
    </w:r>
    <w:r>
      <w:rPr>
        <w:noProof/>
      </w:rPr>
      <w:t>24</w:t>
    </w:r>
    <w:r w:rsidR="00990E37">
      <w:rPr>
        <w:noProof/>
      </w:rPr>
      <w:fldChar w:fldCharType="end"/>
    </w:r>
  </w:p>
  <w:p w14:paraId="1A748D4C" w14:textId="6812AD43" w:rsidR="00671689" w:rsidRPr="006244EC" w:rsidRDefault="00671689" w:rsidP="006244EC">
    <w:pPr>
      <w:pStyle w:val="Fuzeile"/>
    </w:pPr>
    <w:r>
      <w:t xml:space="preserve">Version 0.23 -  Stand: </w:t>
    </w:r>
    <w:r>
      <w:fldChar w:fldCharType="begin"/>
    </w:r>
    <w:r>
      <w:instrText xml:space="preserve"> SAVEDATE  \@ "dd.MM.yyyy"  \* MERGEFORMAT </w:instrText>
    </w:r>
    <w:r>
      <w:fldChar w:fldCharType="separate"/>
    </w:r>
    <w:r w:rsidR="00990E37">
      <w:rPr>
        <w:noProof/>
      </w:rPr>
      <w:t>21.04.2020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FC214" w14:textId="77777777" w:rsidR="00671689" w:rsidRDefault="00671689" w:rsidP="006A65B3">
      <w:r>
        <w:separator/>
      </w:r>
    </w:p>
  </w:footnote>
  <w:footnote w:type="continuationSeparator" w:id="0">
    <w:p w14:paraId="55110068" w14:textId="77777777" w:rsidR="00671689" w:rsidRDefault="00671689" w:rsidP="006A6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53D38" w14:textId="77777777" w:rsidR="00671689" w:rsidRDefault="00671689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17FAD" w14:textId="77777777" w:rsidR="00671689" w:rsidRDefault="00671689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10E5C" w14:textId="77777777" w:rsidR="00671689" w:rsidRDefault="00671689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1336B0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3.8pt;height:31.8pt" o:bullet="t">
        <v:imagedata r:id="rId2" o:title="ausrufezeichen_klein"/>
      </v:shape>
    </w:pict>
  </w:numPicBullet>
  <w:numPicBullet w:numPicBulletId="2">
    <w:pict>
      <v:shape id="_x0000_i1028" type="#_x0000_t75" style="width:34.2pt;height:13.2pt" o:bullet="t">
        <v:imagedata r:id="rId3" o:title="LUSD Tipp"/>
      </v:shape>
    </w:pict>
  </w:numPicBullet>
  <w:numPicBullet w:numPicBulletId="3">
    <w:pict>
      <v:shape id="_x0000_i1029" type="#_x0000_t75" style="width:27.6pt;height:15.6pt" o:bullet="t">
        <v:imagedata r:id="rId4" o:title="Unbenannt"/>
      </v:shape>
    </w:pict>
  </w:numPicBullet>
  <w:numPicBullet w:numPicBulletId="4">
    <w:pict>
      <v:shape id="_x0000_i1030" type="#_x0000_t75" style="width:682.2pt;height:682.2pt" o:bullet="t">
        <v:imagedata r:id="rId5" o:title="task"/>
      </v:shape>
    </w:pict>
  </w:numPicBullet>
  <w:abstractNum w:abstractNumId="0" w15:restartNumberingAfterBreak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F41E0"/>
    <w:multiLevelType w:val="hybridMultilevel"/>
    <w:tmpl w:val="BF187808"/>
    <w:lvl w:ilvl="0" w:tplc="951E349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2AF7775"/>
    <w:multiLevelType w:val="multilevel"/>
    <w:tmpl w:val="318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700AA"/>
    <w:multiLevelType w:val="hybridMultilevel"/>
    <w:tmpl w:val="4CD6414C"/>
    <w:lvl w:ilvl="0" w:tplc="C6C653E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792254"/>
    <w:multiLevelType w:val="multilevel"/>
    <w:tmpl w:val="58A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F38359A"/>
    <w:multiLevelType w:val="multilevel"/>
    <w:tmpl w:val="444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4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0" w15:restartNumberingAfterBreak="0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0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1" w15:restartNumberingAfterBreak="0">
    <w:nsid w:val="54870E58"/>
    <w:multiLevelType w:val="hybridMultilevel"/>
    <w:tmpl w:val="D3CE471C"/>
    <w:lvl w:ilvl="0" w:tplc="CF4E6A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3" w15:restartNumberingAfterBreak="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6C1012"/>
    <w:multiLevelType w:val="hybridMultilevel"/>
    <w:tmpl w:val="513A917C"/>
    <w:lvl w:ilvl="0" w:tplc="9760B3B6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color w:val="222222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A34B7"/>
    <w:multiLevelType w:val="multilevel"/>
    <w:tmpl w:val="256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B192A"/>
    <w:multiLevelType w:val="hybridMultilevel"/>
    <w:tmpl w:val="C81EA416"/>
    <w:lvl w:ilvl="0" w:tplc="5CB8607E">
      <w:start w:val="1"/>
      <w:numFmt w:val="bullet"/>
      <w:pStyle w:val="LDAuflistungText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7" w15:restartNumberingAfterBreak="0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53188A"/>
    <w:multiLevelType w:val="multilevel"/>
    <w:tmpl w:val="2040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30" w15:restartNumberingAfterBreak="0">
    <w:nsid w:val="79FF0E1F"/>
    <w:multiLevelType w:val="multilevel"/>
    <w:tmpl w:val="32B6B6A4"/>
    <w:lvl w:ilvl="0">
      <w:start w:val="1"/>
      <w:numFmt w:val="decimal"/>
      <w:pStyle w:val="LDAufzhlungnummerisch"/>
      <w:lvlText w:val="%1."/>
      <w:lvlJc w:val="left"/>
      <w:pPr>
        <w:ind w:left="1069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6"/>
  </w:num>
  <w:num w:numId="2">
    <w:abstractNumId w:val="22"/>
  </w:num>
  <w:num w:numId="3">
    <w:abstractNumId w:val="15"/>
  </w:num>
  <w:num w:numId="4">
    <w:abstractNumId w:val="11"/>
  </w:num>
  <w:num w:numId="5">
    <w:abstractNumId w:val="30"/>
  </w:num>
  <w:num w:numId="6">
    <w:abstractNumId w:val="29"/>
  </w:num>
  <w:num w:numId="7">
    <w:abstractNumId w:val="20"/>
  </w:num>
  <w:num w:numId="8">
    <w:abstractNumId w:val="17"/>
  </w:num>
  <w:num w:numId="9">
    <w:abstractNumId w:val="19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3"/>
  </w:num>
  <w:num w:numId="21">
    <w:abstractNumId w:val="27"/>
  </w:num>
  <w:num w:numId="2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8"/>
  </w:num>
  <w:num w:numId="28">
    <w:abstractNumId w:val="30"/>
  </w:num>
  <w:num w:numId="2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3"/>
  </w:num>
  <w:num w:numId="37">
    <w:abstractNumId w:val="10"/>
  </w:num>
  <w:num w:numId="38">
    <w:abstractNumId w:val="21"/>
  </w:num>
  <w:num w:numId="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16"/>
  </w:num>
  <w:num w:numId="42">
    <w:abstractNumId w:val="25"/>
  </w:num>
  <w:num w:numId="43">
    <w:abstractNumId w:val="12"/>
  </w:num>
  <w:num w:numId="44">
    <w:abstractNumId w:val="28"/>
  </w:num>
  <w:num w:numId="45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7C"/>
    <w:rsid w:val="00005AB5"/>
    <w:rsid w:val="0000761B"/>
    <w:rsid w:val="00010CD2"/>
    <w:rsid w:val="00013567"/>
    <w:rsid w:val="0001640A"/>
    <w:rsid w:val="00021DB7"/>
    <w:rsid w:val="00022CB4"/>
    <w:rsid w:val="00023B0C"/>
    <w:rsid w:val="000243B3"/>
    <w:rsid w:val="000253D8"/>
    <w:rsid w:val="000327F1"/>
    <w:rsid w:val="000369D6"/>
    <w:rsid w:val="000523ED"/>
    <w:rsid w:val="000542DC"/>
    <w:rsid w:val="00060D26"/>
    <w:rsid w:val="00062CC3"/>
    <w:rsid w:val="000643E0"/>
    <w:rsid w:val="00065592"/>
    <w:rsid w:val="000674FC"/>
    <w:rsid w:val="000679DE"/>
    <w:rsid w:val="0007043A"/>
    <w:rsid w:val="00070559"/>
    <w:rsid w:val="00071279"/>
    <w:rsid w:val="00072620"/>
    <w:rsid w:val="000807EC"/>
    <w:rsid w:val="00086545"/>
    <w:rsid w:val="00090334"/>
    <w:rsid w:val="000952EF"/>
    <w:rsid w:val="00097EB9"/>
    <w:rsid w:val="000A4CF9"/>
    <w:rsid w:val="000A79FC"/>
    <w:rsid w:val="000B1833"/>
    <w:rsid w:val="000B6F19"/>
    <w:rsid w:val="000C1579"/>
    <w:rsid w:val="000C3BAA"/>
    <w:rsid w:val="000D0594"/>
    <w:rsid w:val="000D30B4"/>
    <w:rsid w:val="000D40DE"/>
    <w:rsid w:val="000D5C44"/>
    <w:rsid w:val="000E02D7"/>
    <w:rsid w:val="000E04FA"/>
    <w:rsid w:val="000E71A2"/>
    <w:rsid w:val="000F07E1"/>
    <w:rsid w:val="000F2EE7"/>
    <w:rsid w:val="000F6830"/>
    <w:rsid w:val="000F74B6"/>
    <w:rsid w:val="000F7E3C"/>
    <w:rsid w:val="00104774"/>
    <w:rsid w:val="00105FEC"/>
    <w:rsid w:val="00113890"/>
    <w:rsid w:val="00115AEE"/>
    <w:rsid w:val="00117B25"/>
    <w:rsid w:val="00122120"/>
    <w:rsid w:val="0012518B"/>
    <w:rsid w:val="001319EA"/>
    <w:rsid w:val="0013250B"/>
    <w:rsid w:val="0013318E"/>
    <w:rsid w:val="00135E8B"/>
    <w:rsid w:val="00136596"/>
    <w:rsid w:val="00137CF7"/>
    <w:rsid w:val="00145355"/>
    <w:rsid w:val="001474CA"/>
    <w:rsid w:val="00151519"/>
    <w:rsid w:val="00154764"/>
    <w:rsid w:val="00155517"/>
    <w:rsid w:val="00156B43"/>
    <w:rsid w:val="00160BC6"/>
    <w:rsid w:val="00162AB1"/>
    <w:rsid w:val="00164702"/>
    <w:rsid w:val="001707E4"/>
    <w:rsid w:val="00173AAF"/>
    <w:rsid w:val="001746B8"/>
    <w:rsid w:val="001754B9"/>
    <w:rsid w:val="00175F29"/>
    <w:rsid w:val="00176804"/>
    <w:rsid w:val="00182EA2"/>
    <w:rsid w:val="00182ED5"/>
    <w:rsid w:val="001842EF"/>
    <w:rsid w:val="001960C3"/>
    <w:rsid w:val="0019646F"/>
    <w:rsid w:val="00196DB2"/>
    <w:rsid w:val="001A29AD"/>
    <w:rsid w:val="001A32A4"/>
    <w:rsid w:val="001A36DD"/>
    <w:rsid w:val="001A4168"/>
    <w:rsid w:val="001B07FA"/>
    <w:rsid w:val="001B1AE8"/>
    <w:rsid w:val="001B4755"/>
    <w:rsid w:val="001B4BA2"/>
    <w:rsid w:val="001C03A2"/>
    <w:rsid w:val="001C1E19"/>
    <w:rsid w:val="001C3EC9"/>
    <w:rsid w:val="001D08DA"/>
    <w:rsid w:val="001D4837"/>
    <w:rsid w:val="001D6C47"/>
    <w:rsid w:val="001E0E3C"/>
    <w:rsid w:val="001E3CFA"/>
    <w:rsid w:val="001E7DAE"/>
    <w:rsid w:val="001F5A37"/>
    <w:rsid w:val="001F6702"/>
    <w:rsid w:val="001F7FEF"/>
    <w:rsid w:val="002014C9"/>
    <w:rsid w:val="0020335C"/>
    <w:rsid w:val="00203C62"/>
    <w:rsid w:val="0020647E"/>
    <w:rsid w:val="00211FAF"/>
    <w:rsid w:val="00213AA0"/>
    <w:rsid w:val="0021430F"/>
    <w:rsid w:val="0021566C"/>
    <w:rsid w:val="00215BBA"/>
    <w:rsid w:val="002168AE"/>
    <w:rsid w:val="00217E8A"/>
    <w:rsid w:val="00217F48"/>
    <w:rsid w:val="00222571"/>
    <w:rsid w:val="00224820"/>
    <w:rsid w:val="002262AA"/>
    <w:rsid w:val="00226C8A"/>
    <w:rsid w:val="002306FC"/>
    <w:rsid w:val="002319A3"/>
    <w:rsid w:val="0023617C"/>
    <w:rsid w:val="0024247A"/>
    <w:rsid w:val="00244522"/>
    <w:rsid w:val="00245A64"/>
    <w:rsid w:val="00254D02"/>
    <w:rsid w:val="002550E3"/>
    <w:rsid w:val="00255641"/>
    <w:rsid w:val="00255882"/>
    <w:rsid w:val="002577DD"/>
    <w:rsid w:val="00260A55"/>
    <w:rsid w:val="00265046"/>
    <w:rsid w:val="00265B83"/>
    <w:rsid w:val="002675FE"/>
    <w:rsid w:val="002812FD"/>
    <w:rsid w:val="0028384F"/>
    <w:rsid w:val="00287530"/>
    <w:rsid w:val="00290093"/>
    <w:rsid w:val="00290AD2"/>
    <w:rsid w:val="00292AA3"/>
    <w:rsid w:val="00295E36"/>
    <w:rsid w:val="002971B0"/>
    <w:rsid w:val="002A2487"/>
    <w:rsid w:val="002A3CD6"/>
    <w:rsid w:val="002A72BF"/>
    <w:rsid w:val="002A7651"/>
    <w:rsid w:val="002A7698"/>
    <w:rsid w:val="002B1630"/>
    <w:rsid w:val="002B1D26"/>
    <w:rsid w:val="002B4E9F"/>
    <w:rsid w:val="002B6E67"/>
    <w:rsid w:val="002C0808"/>
    <w:rsid w:val="002C3700"/>
    <w:rsid w:val="002C6774"/>
    <w:rsid w:val="002D4138"/>
    <w:rsid w:val="002D50D5"/>
    <w:rsid w:val="002D6AA1"/>
    <w:rsid w:val="002E0006"/>
    <w:rsid w:val="002E10CC"/>
    <w:rsid w:val="002E2665"/>
    <w:rsid w:val="002E345E"/>
    <w:rsid w:val="002E560D"/>
    <w:rsid w:val="00300F03"/>
    <w:rsid w:val="00302612"/>
    <w:rsid w:val="00302BC1"/>
    <w:rsid w:val="0030502A"/>
    <w:rsid w:val="00310D3B"/>
    <w:rsid w:val="0031433B"/>
    <w:rsid w:val="00320B4F"/>
    <w:rsid w:val="0032469A"/>
    <w:rsid w:val="00326487"/>
    <w:rsid w:val="00326E4E"/>
    <w:rsid w:val="0033406D"/>
    <w:rsid w:val="003404CF"/>
    <w:rsid w:val="003407E6"/>
    <w:rsid w:val="003414C5"/>
    <w:rsid w:val="00341879"/>
    <w:rsid w:val="003445C4"/>
    <w:rsid w:val="00344CD8"/>
    <w:rsid w:val="0034516A"/>
    <w:rsid w:val="00346DB8"/>
    <w:rsid w:val="003518A0"/>
    <w:rsid w:val="00355FE9"/>
    <w:rsid w:val="00360D5B"/>
    <w:rsid w:val="0036227E"/>
    <w:rsid w:val="00362A39"/>
    <w:rsid w:val="00362A75"/>
    <w:rsid w:val="003632E9"/>
    <w:rsid w:val="00366CFC"/>
    <w:rsid w:val="00366D8C"/>
    <w:rsid w:val="0036785F"/>
    <w:rsid w:val="00371335"/>
    <w:rsid w:val="00372665"/>
    <w:rsid w:val="00372825"/>
    <w:rsid w:val="00373A9D"/>
    <w:rsid w:val="00377B26"/>
    <w:rsid w:val="0039437F"/>
    <w:rsid w:val="00394826"/>
    <w:rsid w:val="00394F77"/>
    <w:rsid w:val="003A126F"/>
    <w:rsid w:val="003A25AB"/>
    <w:rsid w:val="003A2E0F"/>
    <w:rsid w:val="003A3A32"/>
    <w:rsid w:val="003A3D23"/>
    <w:rsid w:val="003A41CC"/>
    <w:rsid w:val="003A43A9"/>
    <w:rsid w:val="003B0D76"/>
    <w:rsid w:val="003B1657"/>
    <w:rsid w:val="003B2186"/>
    <w:rsid w:val="003B23B5"/>
    <w:rsid w:val="003C086E"/>
    <w:rsid w:val="003C0AA8"/>
    <w:rsid w:val="003C313F"/>
    <w:rsid w:val="003C3703"/>
    <w:rsid w:val="003C3E3D"/>
    <w:rsid w:val="003C4306"/>
    <w:rsid w:val="003C632C"/>
    <w:rsid w:val="003C7AB7"/>
    <w:rsid w:val="003C7B94"/>
    <w:rsid w:val="003D0707"/>
    <w:rsid w:val="003D0F27"/>
    <w:rsid w:val="003D17D0"/>
    <w:rsid w:val="003D5E8F"/>
    <w:rsid w:val="003D7D69"/>
    <w:rsid w:val="003E0134"/>
    <w:rsid w:val="003E16F5"/>
    <w:rsid w:val="003E1F7C"/>
    <w:rsid w:val="003E3E0B"/>
    <w:rsid w:val="003E4AC3"/>
    <w:rsid w:val="003F2205"/>
    <w:rsid w:val="003F623C"/>
    <w:rsid w:val="003F676D"/>
    <w:rsid w:val="0040022A"/>
    <w:rsid w:val="00401657"/>
    <w:rsid w:val="00403068"/>
    <w:rsid w:val="00405FE1"/>
    <w:rsid w:val="00411571"/>
    <w:rsid w:val="00413C50"/>
    <w:rsid w:val="00413EF8"/>
    <w:rsid w:val="00415046"/>
    <w:rsid w:val="0041665F"/>
    <w:rsid w:val="00416818"/>
    <w:rsid w:val="004211B5"/>
    <w:rsid w:val="00423C9C"/>
    <w:rsid w:val="0042590F"/>
    <w:rsid w:val="004276B9"/>
    <w:rsid w:val="0043477C"/>
    <w:rsid w:val="00435693"/>
    <w:rsid w:val="004362C6"/>
    <w:rsid w:val="00442E79"/>
    <w:rsid w:val="00447AE2"/>
    <w:rsid w:val="0045013E"/>
    <w:rsid w:val="0045041B"/>
    <w:rsid w:val="00454D77"/>
    <w:rsid w:val="00456C76"/>
    <w:rsid w:val="00460544"/>
    <w:rsid w:val="004657F6"/>
    <w:rsid w:val="0046702E"/>
    <w:rsid w:val="00475AE6"/>
    <w:rsid w:val="004770BF"/>
    <w:rsid w:val="00484240"/>
    <w:rsid w:val="00484A04"/>
    <w:rsid w:val="00485E1E"/>
    <w:rsid w:val="00491528"/>
    <w:rsid w:val="00491EAC"/>
    <w:rsid w:val="00493632"/>
    <w:rsid w:val="004965A4"/>
    <w:rsid w:val="004A53C5"/>
    <w:rsid w:val="004A6402"/>
    <w:rsid w:val="004B40FE"/>
    <w:rsid w:val="004B6E6B"/>
    <w:rsid w:val="004B7307"/>
    <w:rsid w:val="004B7C03"/>
    <w:rsid w:val="004B7D42"/>
    <w:rsid w:val="004D16F5"/>
    <w:rsid w:val="004D20D6"/>
    <w:rsid w:val="004D7792"/>
    <w:rsid w:val="004E279E"/>
    <w:rsid w:val="004E3EEA"/>
    <w:rsid w:val="004E4078"/>
    <w:rsid w:val="004E4DEA"/>
    <w:rsid w:val="004E7F2B"/>
    <w:rsid w:val="004F2CA7"/>
    <w:rsid w:val="004F3753"/>
    <w:rsid w:val="004F45B5"/>
    <w:rsid w:val="004F5BA3"/>
    <w:rsid w:val="004F6C42"/>
    <w:rsid w:val="004F7AFF"/>
    <w:rsid w:val="0050345F"/>
    <w:rsid w:val="005105D5"/>
    <w:rsid w:val="00513158"/>
    <w:rsid w:val="00515925"/>
    <w:rsid w:val="0051684F"/>
    <w:rsid w:val="005220F9"/>
    <w:rsid w:val="00522A2F"/>
    <w:rsid w:val="00522A74"/>
    <w:rsid w:val="00525532"/>
    <w:rsid w:val="00531AF7"/>
    <w:rsid w:val="005325CA"/>
    <w:rsid w:val="00534B1A"/>
    <w:rsid w:val="0053567C"/>
    <w:rsid w:val="00535722"/>
    <w:rsid w:val="005375C9"/>
    <w:rsid w:val="0054035A"/>
    <w:rsid w:val="00543731"/>
    <w:rsid w:val="00544FA8"/>
    <w:rsid w:val="00546EF9"/>
    <w:rsid w:val="00552509"/>
    <w:rsid w:val="0055251E"/>
    <w:rsid w:val="00552DAF"/>
    <w:rsid w:val="00554382"/>
    <w:rsid w:val="0056367D"/>
    <w:rsid w:val="00566AA2"/>
    <w:rsid w:val="00566C2B"/>
    <w:rsid w:val="00566EF7"/>
    <w:rsid w:val="005674C9"/>
    <w:rsid w:val="00571569"/>
    <w:rsid w:val="00573FDA"/>
    <w:rsid w:val="00574044"/>
    <w:rsid w:val="00574A90"/>
    <w:rsid w:val="00575F90"/>
    <w:rsid w:val="00577F2A"/>
    <w:rsid w:val="0058608E"/>
    <w:rsid w:val="00586D9B"/>
    <w:rsid w:val="00587E62"/>
    <w:rsid w:val="00590358"/>
    <w:rsid w:val="00593F86"/>
    <w:rsid w:val="00594289"/>
    <w:rsid w:val="00596209"/>
    <w:rsid w:val="00597BBA"/>
    <w:rsid w:val="005A1AC9"/>
    <w:rsid w:val="005A39EB"/>
    <w:rsid w:val="005A445B"/>
    <w:rsid w:val="005A54AE"/>
    <w:rsid w:val="005A582B"/>
    <w:rsid w:val="005C07F9"/>
    <w:rsid w:val="005C2F40"/>
    <w:rsid w:val="005C3962"/>
    <w:rsid w:val="005C3DCB"/>
    <w:rsid w:val="005C4A81"/>
    <w:rsid w:val="005C69D1"/>
    <w:rsid w:val="005C7F3B"/>
    <w:rsid w:val="005D1CE0"/>
    <w:rsid w:val="005D2ABD"/>
    <w:rsid w:val="005D38C1"/>
    <w:rsid w:val="005D6054"/>
    <w:rsid w:val="005D6836"/>
    <w:rsid w:val="005E2F3E"/>
    <w:rsid w:val="005E5A71"/>
    <w:rsid w:val="005E74C1"/>
    <w:rsid w:val="005F3C97"/>
    <w:rsid w:val="005F549E"/>
    <w:rsid w:val="005F5847"/>
    <w:rsid w:val="00616902"/>
    <w:rsid w:val="00617065"/>
    <w:rsid w:val="00623A85"/>
    <w:rsid w:val="006244EC"/>
    <w:rsid w:val="006259D8"/>
    <w:rsid w:val="00627D64"/>
    <w:rsid w:val="00627D99"/>
    <w:rsid w:val="00631659"/>
    <w:rsid w:val="00636D2B"/>
    <w:rsid w:val="00636F2C"/>
    <w:rsid w:val="00642043"/>
    <w:rsid w:val="00646987"/>
    <w:rsid w:val="00651346"/>
    <w:rsid w:val="006519FA"/>
    <w:rsid w:val="00656F06"/>
    <w:rsid w:val="006660D4"/>
    <w:rsid w:val="006673EB"/>
    <w:rsid w:val="006676EC"/>
    <w:rsid w:val="00671689"/>
    <w:rsid w:val="00683053"/>
    <w:rsid w:val="006927D5"/>
    <w:rsid w:val="00692FB8"/>
    <w:rsid w:val="00693311"/>
    <w:rsid w:val="00696F62"/>
    <w:rsid w:val="006A638F"/>
    <w:rsid w:val="006A65B3"/>
    <w:rsid w:val="006A66B9"/>
    <w:rsid w:val="006A7B9B"/>
    <w:rsid w:val="006B33AF"/>
    <w:rsid w:val="006B4740"/>
    <w:rsid w:val="006B7E49"/>
    <w:rsid w:val="006C0DB4"/>
    <w:rsid w:val="006C362A"/>
    <w:rsid w:val="006C6453"/>
    <w:rsid w:val="006C67C3"/>
    <w:rsid w:val="006D1EAC"/>
    <w:rsid w:val="006D7BA2"/>
    <w:rsid w:val="006E0D95"/>
    <w:rsid w:val="006E1FAD"/>
    <w:rsid w:val="006E715E"/>
    <w:rsid w:val="006E75B0"/>
    <w:rsid w:val="006E7F33"/>
    <w:rsid w:val="006F18FE"/>
    <w:rsid w:val="006F190C"/>
    <w:rsid w:val="006F2F30"/>
    <w:rsid w:val="006F435D"/>
    <w:rsid w:val="00702121"/>
    <w:rsid w:val="00703323"/>
    <w:rsid w:val="0070436F"/>
    <w:rsid w:val="0071269D"/>
    <w:rsid w:val="00724659"/>
    <w:rsid w:val="0072622B"/>
    <w:rsid w:val="00726FB1"/>
    <w:rsid w:val="00732E52"/>
    <w:rsid w:val="0073566C"/>
    <w:rsid w:val="00737E33"/>
    <w:rsid w:val="00744E34"/>
    <w:rsid w:val="00750480"/>
    <w:rsid w:val="007509D3"/>
    <w:rsid w:val="00750B27"/>
    <w:rsid w:val="00750E98"/>
    <w:rsid w:val="00760BC0"/>
    <w:rsid w:val="00761589"/>
    <w:rsid w:val="0076166B"/>
    <w:rsid w:val="00763B7B"/>
    <w:rsid w:val="0076458C"/>
    <w:rsid w:val="007708DA"/>
    <w:rsid w:val="00771DC4"/>
    <w:rsid w:val="00781228"/>
    <w:rsid w:val="00782726"/>
    <w:rsid w:val="0078400F"/>
    <w:rsid w:val="00797572"/>
    <w:rsid w:val="007978EF"/>
    <w:rsid w:val="007A09F4"/>
    <w:rsid w:val="007A21E3"/>
    <w:rsid w:val="007A4FF6"/>
    <w:rsid w:val="007A78AF"/>
    <w:rsid w:val="007B0F79"/>
    <w:rsid w:val="007B2D91"/>
    <w:rsid w:val="007C066D"/>
    <w:rsid w:val="007C239B"/>
    <w:rsid w:val="007C29A3"/>
    <w:rsid w:val="007C2E73"/>
    <w:rsid w:val="007C63E5"/>
    <w:rsid w:val="007D15E2"/>
    <w:rsid w:val="007D3668"/>
    <w:rsid w:val="007D37E1"/>
    <w:rsid w:val="007D52AF"/>
    <w:rsid w:val="007E0993"/>
    <w:rsid w:val="007E2C2F"/>
    <w:rsid w:val="007E3320"/>
    <w:rsid w:val="007E47DD"/>
    <w:rsid w:val="007E5238"/>
    <w:rsid w:val="007E55CB"/>
    <w:rsid w:val="007E5629"/>
    <w:rsid w:val="007E6C60"/>
    <w:rsid w:val="007E6D65"/>
    <w:rsid w:val="007F6A24"/>
    <w:rsid w:val="007F78E9"/>
    <w:rsid w:val="00803ECE"/>
    <w:rsid w:val="00804594"/>
    <w:rsid w:val="00805988"/>
    <w:rsid w:val="00805C50"/>
    <w:rsid w:val="00807853"/>
    <w:rsid w:val="008129A8"/>
    <w:rsid w:val="00813867"/>
    <w:rsid w:val="00813F14"/>
    <w:rsid w:val="008145E6"/>
    <w:rsid w:val="008167FC"/>
    <w:rsid w:val="00823013"/>
    <w:rsid w:val="00823089"/>
    <w:rsid w:val="0082634C"/>
    <w:rsid w:val="008265B3"/>
    <w:rsid w:val="008278A6"/>
    <w:rsid w:val="008325BC"/>
    <w:rsid w:val="00834C6C"/>
    <w:rsid w:val="0083530E"/>
    <w:rsid w:val="008419ED"/>
    <w:rsid w:val="008452F7"/>
    <w:rsid w:val="008453BC"/>
    <w:rsid w:val="008539C7"/>
    <w:rsid w:val="008578F2"/>
    <w:rsid w:val="00864B18"/>
    <w:rsid w:val="00866DFD"/>
    <w:rsid w:val="008672C6"/>
    <w:rsid w:val="00870705"/>
    <w:rsid w:val="00871AE7"/>
    <w:rsid w:val="0087423D"/>
    <w:rsid w:val="00877852"/>
    <w:rsid w:val="00880B27"/>
    <w:rsid w:val="00880F2C"/>
    <w:rsid w:val="00881BB3"/>
    <w:rsid w:val="00884127"/>
    <w:rsid w:val="00885A9A"/>
    <w:rsid w:val="008870CB"/>
    <w:rsid w:val="00887E83"/>
    <w:rsid w:val="00895C55"/>
    <w:rsid w:val="008A162F"/>
    <w:rsid w:val="008A2164"/>
    <w:rsid w:val="008A2616"/>
    <w:rsid w:val="008A474C"/>
    <w:rsid w:val="008A5CD0"/>
    <w:rsid w:val="008A7B71"/>
    <w:rsid w:val="008B0EC9"/>
    <w:rsid w:val="008B12C9"/>
    <w:rsid w:val="008B192A"/>
    <w:rsid w:val="008B1AEE"/>
    <w:rsid w:val="008B3245"/>
    <w:rsid w:val="008B5DB7"/>
    <w:rsid w:val="008C1C6C"/>
    <w:rsid w:val="008C2929"/>
    <w:rsid w:val="008C29B3"/>
    <w:rsid w:val="008E3BC7"/>
    <w:rsid w:val="008E482F"/>
    <w:rsid w:val="008E68A1"/>
    <w:rsid w:val="008E6A58"/>
    <w:rsid w:val="008E7E78"/>
    <w:rsid w:val="008F0E9D"/>
    <w:rsid w:val="008F17CA"/>
    <w:rsid w:val="008F73C9"/>
    <w:rsid w:val="00900769"/>
    <w:rsid w:val="0090165B"/>
    <w:rsid w:val="0090263D"/>
    <w:rsid w:val="009059BE"/>
    <w:rsid w:val="00910E37"/>
    <w:rsid w:val="0091141E"/>
    <w:rsid w:val="0091302C"/>
    <w:rsid w:val="00915734"/>
    <w:rsid w:val="00917012"/>
    <w:rsid w:val="00920A10"/>
    <w:rsid w:val="00920E27"/>
    <w:rsid w:val="00921A4E"/>
    <w:rsid w:val="00924E39"/>
    <w:rsid w:val="00925946"/>
    <w:rsid w:val="0093178C"/>
    <w:rsid w:val="009331C4"/>
    <w:rsid w:val="00935D60"/>
    <w:rsid w:val="0093629B"/>
    <w:rsid w:val="00936A2D"/>
    <w:rsid w:val="00936DB3"/>
    <w:rsid w:val="009469EF"/>
    <w:rsid w:val="00947886"/>
    <w:rsid w:val="00951C7B"/>
    <w:rsid w:val="00953976"/>
    <w:rsid w:val="0095474A"/>
    <w:rsid w:val="0095694F"/>
    <w:rsid w:val="00956DE9"/>
    <w:rsid w:val="00957043"/>
    <w:rsid w:val="009616DB"/>
    <w:rsid w:val="00971450"/>
    <w:rsid w:val="00973FB9"/>
    <w:rsid w:val="00974A6A"/>
    <w:rsid w:val="00975172"/>
    <w:rsid w:val="009767D5"/>
    <w:rsid w:val="00983DCF"/>
    <w:rsid w:val="00987357"/>
    <w:rsid w:val="00990E37"/>
    <w:rsid w:val="00990EEB"/>
    <w:rsid w:val="009932C6"/>
    <w:rsid w:val="009940FC"/>
    <w:rsid w:val="009959F5"/>
    <w:rsid w:val="009971B0"/>
    <w:rsid w:val="009971ED"/>
    <w:rsid w:val="009A20CC"/>
    <w:rsid w:val="009A53C7"/>
    <w:rsid w:val="009B0CEE"/>
    <w:rsid w:val="009B54E1"/>
    <w:rsid w:val="009B7B3E"/>
    <w:rsid w:val="009C2F4D"/>
    <w:rsid w:val="009C5CBF"/>
    <w:rsid w:val="009C74A7"/>
    <w:rsid w:val="009D061D"/>
    <w:rsid w:val="009D2453"/>
    <w:rsid w:val="009D3FD9"/>
    <w:rsid w:val="009D67D5"/>
    <w:rsid w:val="009D6FA6"/>
    <w:rsid w:val="009D720B"/>
    <w:rsid w:val="009D76AE"/>
    <w:rsid w:val="009E5500"/>
    <w:rsid w:val="009F0C50"/>
    <w:rsid w:val="00A014F2"/>
    <w:rsid w:val="00A05E58"/>
    <w:rsid w:val="00A07FE2"/>
    <w:rsid w:val="00A10F1B"/>
    <w:rsid w:val="00A12729"/>
    <w:rsid w:val="00A145FB"/>
    <w:rsid w:val="00A17CCD"/>
    <w:rsid w:val="00A22EC8"/>
    <w:rsid w:val="00A2416D"/>
    <w:rsid w:val="00A30C73"/>
    <w:rsid w:val="00A338F1"/>
    <w:rsid w:val="00A36358"/>
    <w:rsid w:val="00A36FCE"/>
    <w:rsid w:val="00A403A8"/>
    <w:rsid w:val="00A43762"/>
    <w:rsid w:val="00A445EC"/>
    <w:rsid w:val="00A627E3"/>
    <w:rsid w:val="00A6337D"/>
    <w:rsid w:val="00A670BE"/>
    <w:rsid w:val="00A71722"/>
    <w:rsid w:val="00A72118"/>
    <w:rsid w:val="00A74F93"/>
    <w:rsid w:val="00A7556E"/>
    <w:rsid w:val="00A852D9"/>
    <w:rsid w:val="00A857D3"/>
    <w:rsid w:val="00A93EBE"/>
    <w:rsid w:val="00A95370"/>
    <w:rsid w:val="00A97651"/>
    <w:rsid w:val="00AA0CC8"/>
    <w:rsid w:val="00AA29C9"/>
    <w:rsid w:val="00AA3E3C"/>
    <w:rsid w:val="00AA7107"/>
    <w:rsid w:val="00AB0BB1"/>
    <w:rsid w:val="00AB2376"/>
    <w:rsid w:val="00AB2CFA"/>
    <w:rsid w:val="00AB3327"/>
    <w:rsid w:val="00AB3BBC"/>
    <w:rsid w:val="00AB47A6"/>
    <w:rsid w:val="00AB4B82"/>
    <w:rsid w:val="00AB5F42"/>
    <w:rsid w:val="00AB6874"/>
    <w:rsid w:val="00AC17C3"/>
    <w:rsid w:val="00AC7FC6"/>
    <w:rsid w:val="00AD1180"/>
    <w:rsid w:val="00AD2897"/>
    <w:rsid w:val="00AD2F5D"/>
    <w:rsid w:val="00AD3370"/>
    <w:rsid w:val="00AD52DD"/>
    <w:rsid w:val="00AD6A60"/>
    <w:rsid w:val="00AD7730"/>
    <w:rsid w:val="00AE33B8"/>
    <w:rsid w:val="00AE6A58"/>
    <w:rsid w:val="00AE7B05"/>
    <w:rsid w:val="00AF199C"/>
    <w:rsid w:val="00AF5821"/>
    <w:rsid w:val="00AF70CD"/>
    <w:rsid w:val="00B05217"/>
    <w:rsid w:val="00B06471"/>
    <w:rsid w:val="00B06A9F"/>
    <w:rsid w:val="00B072FC"/>
    <w:rsid w:val="00B118E7"/>
    <w:rsid w:val="00B11A19"/>
    <w:rsid w:val="00B14DC7"/>
    <w:rsid w:val="00B27A8C"/>
    <w:rsid w:val="00B300C8"/>
    <w:rsid w:val="00B314C2"/>
    <w:rsid w:val="00B31FB5"/>
    <w:rsid w:val="00B354B8"/>
    <w:rsid w:val="00B3774E"/>
    <w:rsid w:val="00B436F2"/>
    <w:rsid w:val="00B448BA"/>
    <w:rsid w:val="00B44B4C"/>
    <w:rsid w:val="00B4506A"/>
    <w:rsid w:val="00B450BD"/>
    <w:rsid w:val="00B45188"/>
    <w:rsid w:val="00B45D7E"/>
    <w:rsid w:val="00B4751E"/>
    <w:rsid w:val="00B551DE"/>
    <w:rsid w:val="00B606FE"/>
    <w:rsid w:val="00B6139C"/>
    <w:rsid w:val="00B66DB8"/>
    <w:rsid w:val="00B66DEE"/>
    <w:rsid w:val="00B71BF1"/>
    <w:rsid w:val="00B71E9C"/>
    <w:rsid w:val="00B71EE0"/>
    <w:rsid w:val="00B75D6D"/>
    <w:rsid w:val="00B80572"/>
    <w:rsid w:val="00B81B81"/>
    <w:rsid w:val="00B8214D"/>
    <w:rsid w:val="00B845DB"/>
    <w:rsid w:val="00B87058"/>
    <w:rsid w:val="00B873DD"/>
    <w:rsid w:val="00B9392C"/>
    <w:rsid w:val="00B95D91"/>
    <w:rsid w:val="00BA300C"/>
    <w:rsid w:val="00BA6047"/>
    <w:rsid w:val="00BB6D30"/>
    <w:rsid w:val="00BB7F37"/>
    <w:rsid w:val="00BC0CF4"/>
    <w:rsid w:val="00BC2967"/>
    <w:rsid w:val="00BC6A8E"/>
    <w:rsid w:val="00BD2261"/>
    <w:rsid w:val="00BD244D"/>
    <w:rsid w:val="00BD5AB1"/>
    <w:rsid w:val="00BE0D9B"/>
    <w:rsid w:val="00BE2AA4"/>
    <w:rsid w:val="00BE2F36"/>
    <w:rsid w:val="00BE72B5"/>
    <w:rsid w:val="00BF36A4"/>
    <w:rsid w:val="00BF38CD"/>
    <w:rsid w:val="00BF4651"/>
    <w:rsid w:val="00BF56B9"/>
    <w:rsid w:val="00BF58A3"/>
    <w:rsid w:val="00BF6F7B"/>
    <w:rsid w:val="00C00E7C"/>
    <w:rsid w:val="00C01C51"/>
    <w:rsid w:val="00C047B5"/>
    <w:rsid w:val="00C05E29"/>
    <w:rsid w:val="00C05F5A"/>
    <w:rsid w:val="00C07B59"/>
    <w:rsid w:val="00C10027"/>
    <w:rsid w:val="00C1302D"/>
    <w:rsid w:val="00C13B92"/>
    <w:rsid w:val="00C15C89"/>
    <w:rsid w:val="00C15DEC"/>
    <w:rsid w:val="00C23EE0"/>
    <w:rsid w:val="00C248FF"/>
    <w:rsid w:val="00C24C64"/>
    <w:rsid w:val="00C26F07"/>
    <w:rsid w:val="00C31838"/>
    <w:rsid w:val="00C319BC"/>
    <w:rsid w:val="00C33D52"/>
    <w:rsid w:val="00C375EA"/>
    <w:rsid w:val="00C4034F"/>
    <w:rsid w:val="00C41078"/>
    <w:rsid w:val="00C45AB1"/>
    <w:rsid w:val="00C470C6"/>
    <w:rsid w:val="00C51981"/>
    <w:rsid w:val="00C5276C"/>
    <w:rsid w:val="00C52E5D"/>
    <w:rsid w:val="00C5432C"/>
    <w:rsid w:val="00C54E99"/>
    <w:rsid w:val="00C5649A"/>
    <w:rsid w:val="00C60BDC"/>
    <w:rsid w:val="00C619CA"/>
    <w:rsid w:val="00C741D8"/>
    <w:rsid w:val="00C80EE2"/>
    <w:rsid w:val="00C81720"/>
    <w:rsid w:val="00C90B4B"/>
    <w:rsid w:val="00C9373D"/>
    <w:rsid w:val="00C9478C"/>
    <w:rsid w:val="00CA0AB9"/>
    <w:rsid w:val="00CA3798"/>
    <w:rsid w:val="00CA4222"/>
    <w:rsid w:val="00CA4E8D"/>
    <w:rsid w:val="00CA5958"/>
    <w:rsid w:val="00CB2B74"/>
    <w:rsid w:val="00CB743D"/>
    <w:rsid w:val="00CC1D7A"/>
    <w:rsid w:val="00CC2A27"/>
    <w:rsid w:val="00CC3B76"/>
    <w:rsid w:val="00CC79EB"/>
    <w:rsid w:val="00CD2CAC"/>
    <w:rsid w:val="00CD3BD4"/>
    <w:rsid w:val="00CD5D89"/>
    <w:rsid w:val="00CE05B9"/>
    <w:rsid w:val="00CE121C"/>
    <w:rsid w:val="00CE6D7C"/>
    <w:rsid w:val="00CF05F1"/>
    <w:rsid w:val="00CF06CE"/>
    <w:rsid w:val="00CF2CEC"/>
    <w:rsid w:val="00CF62DE"/>
    <w:rsid w:val="00CF6882"/>
    <w:rsid w:val="00CF6E38"/>
    <w:rsid w:val="00CF7187"/>
    <w:rsid w:val="00CF761C"/>
    <w:rsid w:val="00D02601"/>
    <w:rsid w:val="00D06BD6"/>
    <w:rsid w:val="00D11D0C"/>
    <w:rsid w:val="00D126BE"/>
    <w:rsid w:val="00D13EAF"/>
    <w:rsid w:val="00D14EC0"/>
    <w:rsid w:val="00D174BA"/>
    <w:rsid w:val="00D20E69"/>
    <w:rsid w:val="00D21782"/>
    <w:rsid w:val="00D226B1"/>
    <w:rsid w:val="00D317C9"/>
    <w:rsid w:val="00D32046"/>
    <w:rsid w:val="00D33A15"/>
    <w:rsid w:val="00D34140"/>
    <w:rsid w:val="00D353F2"/>
    <w:rsid w:val="00D369E6"/>
    <w:rsid w:val="00D36C69"/>
    <w:rsid w:val="00D379BC"/>
    <w:rsid w:val="00D408D8"/>
    <w:rsid w:val="00D44225"/>
    <w:rsid w:val="00D451EA"/>
    <w:rsid w:val="00D526C7"/>
    <w:rsid w:val="00D54451"/>
    <w:rsid w:val="00D64840"/>
    <w:rsid w:val="00D74ECD"/>
    <w:rsid w:val="00D777B9"/>
    <w:rsid w:val="00D77B82"/>
    <w:rsid w:val="00D8060A"/>
    <w:rsid w:val="00D83873"/>
    <w:rsid w:val="00D8503D"/>
    <w:rsid w:val="00D87593"/>
    <w:rsid w:val="00D87D2B"/>
    <w:rsid w:val="00D901AF"/>
    <w:rsid w:val="00D91D06"/>
    <w:rsid w:val="00D93D5A"/>
    <w:rsid w:val="00D97583"/>
    <w:rsid w:val="00DA727A"/>
    <w:rsid w:val="00DA76F0"/>
    <w:rsid w:val="00DB4904"/>
    <w:rsid w:val="00DB52FD"/>
    <w:rsid w:val="00DC23BC"/>
    <w:rsid w:val="00DC5DF8"/>
    <w:rsid w:val="00DD2D0E"/>
    <w:rsid w:val="00DD3396"/>
    <w:rsid w:val="00DD6B42"/>
    <w:rsid w:val="00DE00DE"/>
    <w:rsid w:val="00DE2BBC"/>
    <w:rsid w:val="00DE6C25"/>
    <w:rsid w:val="00DF0E87"/>
    <w:rsid w:val="00DF555D"/>
    <w:rsid w:val="00DF58A9"/>
    <w:rsid w:val="00DF6388"/>
    <w:rsid w:val="00DF6EFD"/>
    <w:rsid w:val="00E01092"/>
    <w:rsid w:val="00E04E07"/>
    <w:rsid w:val="00E05A07"/>
    <w:rsid w:val="00E06EFA"/>
    <w:rsid w:val="00E07163"/>
    <w:rsid w:val="00E24430"/>
    <w:rsid w:val="00E2469C"/>
    <w:rsid w:val="00E30C66"/>
    <w:rsid w:val="00E341A2"/>
    <w:rsid w:val="00E34F7F"/>
    <w:rsid w:val="00E37223"/>
    <w:rsid w:val="00E41E5C"/>
    <w:rsid w:val="00E441E2"/>
    <w:rsid w:val="00E441F8"/>
    <w:rsid w:val="00E45F91"/>
    <w:rsid w:val="00E46827"/>
    <w:rsid w:val="00E4767B"/>
    <w:rsid w:val="00E47D00"/>
    <w:rsid w:val="00E55C92"/>
    <w:rsid w:val="00E6138A"/>
    <w:rsid w:val="00E63597"/>
    <w:rsid w:val="00E638D1"/>
    <w:rsid w:val="00E64543"/>
    <w:rsid w:val="00E7065D"/>
    <w:rsid w:val="00E7146D"/>
    <w:rsid w:val="00E7211B"/>
    <w:rsid w:val="00E73E30"/>
    <w:rsid w:val="00E743A5"/>
    <w:rsid w:val="00E76828"/>
    <w:rsid w:val="00E76895"/>
    <w:rsid w:val="00E8132B"/>
    <w:rsid w:val="00E90AC3"/>
    <w:rsid w:val="00E91864"/>
    <w:rsid w:val="00E92CCC"/>
    <w:rsid w:val="00E946B7"/>
    <w:rsid w:val="00E9725A"/>
    <w:rsid w:val="00EB1978"/>
    <w:rsid w:val="00EB6A6E"/>
    <w:rsid w:val="00EC47DA"/>
    <w:rsid w:val="00EC53BC"/>
    <w:rsid w:val="00EC5D53"/>
    <w:rsid w:val="00EC664E"/>
    <w:rsid w:val="00EC75B0"/>
    <w:rsid w:val="00EC7EB4"/>
    <w:rsid w:val="00ED4A9F"/>
    <w:rsid w:val="00ED7F19"/>
    <w:rsid w:val="00EE1895"/>
    <w:rsid w:val="00EE75EE"/>
    <w:rsid w:val="00EE7B9E"/>
    <w:rsid w:val="00EE7CB7"/>
    <w:rsid w:val="00EF2013"/>
    <w:rsid w:val="00EF277F"/>
    <w:rsid w:val="00EF3B64"/>
    <w:rsid w:val="00F037F8"/>
    <w:rsid w:val="00F10C58"/>
    <w:rsid w:val="00F12299"/>
    <w:rsid w:val="00F12D87"/>
    <w:rsid w:val="00F13D5F"/>
    <w:rsid w:val="00F2417B"/>
    <w:rsid w:val="00F24223"/>
    <w:rsid w:val="00F242B3"/>
    <w:rsid w:val="00F242FA"/>
    <w:rsid w:val="00F26472"/>
    <w:rsid w:val="00F26759"/>
    <w:rsid w:val="00F30515"/>
    <w:rsid w:val="00F324E1"/>
    <w:rsid w:val="00F416C6"/>
    <w:rsid w:val="00F441B3"/>
    <w:rsid w:val="00F45F80"/>
    <w:rsid w:val="00F465D8"/>
    <w:rsid w:val="00F47533"/>
    <w:rsid w:val="00F50A27"/>
    <w:rsid w:val="00F51FC9"/>
    <w:rsid w:val="00F5433A"/>
    <w:rsid w:val="00F57523"/>
    <w:rsid w:val="00F63C56"/>
    <w:rsid w:val="00F648E1"/>
    <w:rsid w:val="00F65E4F"/>
    <w:rsid w:val="00F705F9"/>
    <w:rsid w:val="00F71870"/>
    <w:rsid w:val="00F72B89"/>
    <w:rsid w:val="00F73D34"/>
    <w:rsid w:val="00F75C3B"/>
    <w:rsid w:val="00F77A34"/>
    <w:rsid w:val="00F832E8"/>
    <w:rsid w:val="00F8364B"/>
    <w:rsid w:val="00F9285A"/>
    <w:rsid w:val="00F93B2E"/>
    <w:rsid w:val="00F956AB"/>
    <w:rsid w:val="00F96393"/>
    <w:rsid w:val="00F97653"/>
    <w:rsid w:val="00FA0C1D"/>
    <w:rsid w:val="00FA14F9"/>
    <w:rsid w:val="00FA1845"/>
    <w:rsid w:val="00FB53DD"/>
    <w:rsid w:val="00FB6F4F"/>
    <w:rsid w:val="00FC2271"/>
    <w:rsid w:val="00FC375D"/>
    <w:rsid w:val="00FC77DA"/>
    <w:rsid w:val="00FD4F71"/>
    <w:rsid w:val="00FD7797"/>
    <w:rsid w:val="00FE3C63"/>
    <w:rsid w:val="00FF06B0"/>
    <w:rsid w:val="00FF5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305876"/>
  <w15:docId w15:val="{4A8FF20A-BD4F-4538-974C-B15CD740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/>
    <w:lsdException w:name="heading 1" w:locked="0" w:uiPriority="4"/>
    <w:lsdException w:name="heading 2" w:locked="0" w:semiHidden="1" w:uiPriority="4" w:unhideWhenUsed="1"/>
    <w:lsdException w:name="heading 3" w:locked="0" w:semiHidden="1" w:uiPriority="4" w:unhideWhenUsed="1"/>
    <w:lsdException w:name="heading 4" w:locked="0" w:semiHidden="1" w:uiPriority="4" w:unhideWhenUsed="1"/>
    <w:lsdException w:name="heading 5" w:locked="0" w:semiHidden="1" w:uiPriority="4" w:unhideWhenUsed="1" w:qFormat="1"/>
    <w:lsdException w:name="heading 6" w:locked="0" w:semiHidden="1" w:uiPriority="4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iPriority="0" w:unhideWhenUsed="1"/>
    <w:lsdException w:name="endnote reference" w:locked="0" w:semiHidden="1" w:unhideWhenUsed="1"/>
    <w:lsdException w:name="endnote text" w:locked="0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unhideWhenUsed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semiHidden="1" w:uiPriority="10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 w:unhideWhenUsed="1" w:qFormat="1"/>
    <w:lsdException w:name="Emphasis" w:locked="0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locked="0" w:qFormat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locked="0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locked="0" w:qFormat="1"/>
    <w:lsdException w:name="Subtle Reference" w:qFormat="1"/>
    <w:lsdException w:name="Intense Reference" w:qFormat="1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Standard">
    <w:name w:val="Normal"/>
    <w:rsid w:val="00990E37"/>
    <w:pPr>
      <w:spacing w:before="120" w:after="120" w:line="240" w:lineRule="auto"/>
    </w:pPr>
    <w:rPr>
      <w:rFonts w:ascii="Arial" w:hAnsi="Arial"/>
      <w:sz w:val="20"/>
    </w:rPr>
  </w:style>
  <w:style w:type="paragraph" w:styleId="berschrift1">
    <w:name w:val="heading 1"/>
    <w:basedOn w:val="LDTextinhalt"/>
    <w:next w:val="LDTextinhalt"/>
    <w:link w:val="berschrift1Zchn"/>
    <w:uiPriority w:val="4"/>
    <w:rsid w:val="00990E37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990E37"/>
    <w:pPr>
      <w:numPr>
        <w:numId w:val="4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990E37"/>
    <w:pPr>
      <w:keepNext/>
      <w:keepLines/>
      <w:numPr>
        <w:ilvl w:val="1"/>
        <w:numId w:val="4"/>
      </w:numPr>
      <w:shd w:val="clear" w:color="auto" w:fill="F2F2F2" w:themeFill="background1" w:themeFillShade="F2"/>
      <w:tabs>
        <w:tab w:val="left" w:pos="709"/>
      </w:tabs>
      <w:spacing w:before="48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990E37"/>
    <w:pPr>
      <w:keepNext/>
      <w:keepLines/>
      <w:numPr>
        <w:ilvl w:val="2"/>
        <w:numId w:val="4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990E37"/>
    <w:pPr>
      <w:numPr>
        <w:ilvl w:val="0"/>
        <w:numId w:val="0"/>
      </w:numPr>
      <w:spacing w:before="36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990E37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locked/>
    <w:rsid w:val="00990E37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locked/>
    <w:rsid w:val="00990E37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locked/>
    <w:rsid w:val="00990E37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990E37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990E37"/>
  </w:style>
  <w:style w:type="paragraph" w:customStyle="1" w:styleId="LDTextinhalt">
    <w:name w:val="LD_Textinhalt"/>
    <w:basedOn w:val="Standard"/>
    <w:link w:val="LDTextinhaltZchn"/>
    <w:autoRedefine/>
    <w:qFormat/>
    <w:rsid w:val="00990E37"/>
    <w:rPr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990E37"/>
    <w:rPr>
      <w:rFonts w:ascii="Arial" w:eastAsia="Times New Roman" w:hAnsi="Arial" w:cs="Arial"/>
      <w:bCs/>
      <w:color w:val="1E3E95"/>
      <w:kern w:val="36"/>
      <w:sz w:val="32"/>
      <w:szCs w:val="28"/>
      <w:shd w:val="clear" w:color="auto" w:fill="D9D9D9" w:themeFill="background1" w:themeFillShade="D9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990E37"/>
    <w:rPr>
      <w:rFonts w:ascii="Arial" w:hAnsi="Arial"/>
      <w:color w:val="1E3E95"/>
      <w:sz w:val="28"/>
      <w:szCs w:val="24"/>
      <w:shd w:val="clear" w:color="auto" w:fill="F2F2F2" w:themeFill="background1" w:themeFillShade="F2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990E37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990E37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990E37"/>
    <w:rPr>
      <w:rFonts w:ascii="Arial" w:eastAsiaTheme="majorEastAsia" w:hAnsi="Arial" w:cstheme="majorBidi"/>
      <w:b/>
      <w:bCs/>
      <w:i/>
      <w:iCs/>
      <w:color w:val="1E3E95"/>
      <w:shd w:val="clear" w:color="auto" w:fill="FFFFFF" w:themeFill="background1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990E3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90E3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90E3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90E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locked/>
    <w:rsid w:val="00990E3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90E37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link w:val="StandardWebZchn"/>
    <w:uiPriority w:val="99"/>
    <w:semiHidden/>
    <w:locked/>
    <w:rsid w:val="00990E37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990E37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Kopfzeile">
    <w:name w:val="header"/>
    <w:basedOn w:val="Standard"/>
    <w:link w:val="KopfzeileZchn"/>
    <w:uiPriority w:val="99"/>
    <w:semiHidden/>
    <w:locked/>
    <w:rsid w:val="00990E3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990E37"/>
    <w:rPr>
      <w:rFonts w:ascii="Arial" w:hAnsi="Arial"/>
      <w:sz w:val="20"/>
    </w:rPr>
  </w:style>
  <w:style w:type="paragraph" w:customStyle="1" w:styleId="LDAuflistungText">
    <w:name w:val="LD_Auflistung Text"/>
    <w:basedOn w:val="Standard"/>
    <w:link w:val="LDAuflistungTextZchn"/>
    <w:autoRedefine/>
    <w:qFormat/>
    <w:rsid w:val="00990E37"/>
    <w:pPr>
      <w:numPr>
        <w:numId w:val="1"/>
      </w:num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TextZchn">
    <w:name w:val="LD_Auflistung Text Zchn"/>
    <w:basedOn w:val="StandardWebZchn"/>
    <w:link w:val="LDAuflistungText"/>
    <w:rsid w:val="00990E37"/>
    <w:rPr>
      <w:rFonts w:ascii="Arial" w:eastAsia="Times New Roman" w:hAnsi="Arial" w:cs="Arial"/>
      <w:sz w:val="20"/>
      <w:szCs w:val="20"/>
      <w:lang w:eastAsia="de-DE"/>
    </w:rPr>
  </w:style>
  <w:style w:type="table" w:styleId="Tabellenraster">
    <w:name w:val="Table Grid"/>
    <w:basedOn w:val="NormaleTabelle"/>
    <w:uiPriority w:val="59"/>
    <w:locked/>
    <w:rsid w:val="00990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DTextinhalteingerckt">
    <w:name w:val="LD_Textinhalt eingerückt"/>
    <w:basedOn w:val="Standard"/>
    <w:autoRedefine/>
    <w:qFormat/>
    <w:rsid w:val="00990E37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locked/>
    <w:rsid w:val="00990E37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90E37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locked/>
    <w:rsid w:val="00990E37"/>
    <w:rPr>
      <w:vertAlign w:val="superscript"/>
    </w:rPr>
  </w:style>
  <w:style w:type="character" w:styleId="BesuchterLink">
    <w:name w:val="FollowedHyperlink"/>
    <w:basedOn w:val="Absatz-Standardschriftart"/>
    <w:uiPriority w:val="99"/>
    <w:semiHidden/>
    <w:unhideWhenUsed/>
    <w:rsid w:val="00990E37"/>
    <w:rPr>
      <w:color w:val="1E3E95"/>
      <w:u w:val="single"/>
    </w:rPr>
  </w:style>
  <w:style w:type="paragraph" w:customStyle="1" w:styleId="notizen">
    <w:name w:val="notizen"/>
    <w:basedOn w:val="Standard"/>
    <w:uiPriority w:val="99"/>
    <w:semiHidden/>
    <w:locked/>
    <w:rsid w:val="00990E37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990E37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semiHidden/>
    <w:qFormat/>
    <w:locked/>
    <w:rsid w:val="00990E37"/>
    <w:pPr>
      <w:spacing w:after="0" w:line="240" w:lineRule="auto"/>
    </w:pPr>
    <w:rPr>
      <w:rFonts w:ascii="Arial" w:hAnsi="Arial"/>
      <w:sz w:val="20"/>
    </w:rPr>
  </w:style>
  <w:style w:type="character" w:styleId="IntensiveHervorhebung">
    <w:name w:val="Intense Emphasis"/>
    <w:uiPriority w:val="99"/>
    <w:semiHidden/>
    <w:qFormat/>
    <w:locked/>
    <w:rsid w:val="00990E37"/>
    <w:rPr>
      <w:rFonts w:ascii="Arial" w:hAnsi="Arial"/>
      <w:b/>
      <w:bCs/>
      <w:i w:val="0"/>
      <w:iCs/>
      <w:color w:val="4F81BD"/>
      <w:sz w:val="24"/>
    </w:rPr>
  </w:style>
  <w:style w:type="character" w:customStyle="1" w:styleId="pagebreadcrumb1">
    <w:name w:val="pagebreadcrumb1"/>
    <w:uiPriority w:val="99"/>
    <w:semiHidden/>
    <w:locked/>
    <w:rsid w:val="00990E37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990E37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990E37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990E37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LDTextinhalt"/>
    <w:autoRedefine/>
    <w:qFormat/>
    <w:rsid w:val="00990E37"/>
    <w:pPr>
      <w:numPr>
        <w:numId w:val="22"/>
      </w:numPr>
      <w:tabs>
        <w:tab w:val="left" w:pos="709"/>
      </w:tabs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990E37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990E37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990E37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990E37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990E37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990E37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990E37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990E37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990E37"/>
    <w:rPr>
      <w:rFonts w:ascii="Arial" w:hAnsi="Arial"/>
      <w:b/>
      <w:bCs/>
      <w:color w:val="1E3E95"/>
      <w:sz w:val="18"/>
      <w:szCs w:val="18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semiHidden/>
    <w:qFormat/>
    <w:rsid w:val="00990E37"/>
    <w:pPr>
      <w:numPr>
        <w:numId w:val="7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  <w:rPr>
      <w:rFonts w:eastAsia="Times New Roman" w:cs="Arial"/>
      <w:lang w:eastAsia="de-DE"/>
    </w:rPr>
  </w:style>
  <w:style w:type="character" w:customStyle="1" w:styleId="LDHinweisZchn">
    <w:name w:val="LD_Hinweis Zchn"/>
    <w:basedOn w:val="LDAuflistungTextZchn"/>
    <w:link w:val="LDHinweis"/>
    <w:uiPriority w:val="7"/>
    <w:semiHidden/>
    <w:rsid w:val="00990E37"/>
    <w:rPr>
      <w:rFonts w:ascii="Arial" w:eastAsia="Times New Roman" w:hAnsi="Arial" w:cs="Arial"/>
      <w:sz w:val="20"/>
      <w:szCs w:val="24"/>
      <w:lang w:eastAsia="de-DE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semiHidden/>
    <w:qFormat/>
    <w:rsid w:val="00990E37"/>
    <w:pPr>
      <w:numPr>
        <w:numId w:val="8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  <w:rPr>
      <w:rFonts w:eastAsia="Times New Roman" w:cs="Arial"/>
      <w:lang w:eastAsia="de-DE"/>
    </w:rPr>
  </w:style>
  <w:style w:type="character" w:customStyle="1" w:styleId="LDAchtungZchn">
    <w:name w:val="LD_Achtung Zchn"/>
    <w:basedOn w:val="LDHinweisZchn"/>
    <w:link w:val="LDAchtung"/>
    <w:uiPriority w:val="7"/>
    <w:semiHidden/>
    <w:rsid w:val="00990E37"/>
    <w:rPr>
      <w:rFonts w:ascii="Arial" w:eastAsia="Times New Roman" w:hAnsi="Arial" w:cs="Arial"/>
      <w:sz w:val="20"/>
      <w:szCs w:val="24"/>
      <w:lang w:eastAsia="de-DE"/>
    </w:rPr>
  </w:style>
  <w:style w:type="table" w:customStyle="1" w:styleId="Tabelle1">
    <w:name w:val="Tabelle1"/>
    <w:basedOn w:val="NormaleTabelle"/>
    <w:uiPriority w:val="99"/>
    <w:locked/>
    <w:rsid w:val="00990E37"/>
    <w:pPr>
      <w:spacing w:after="0" w:line="240" w:lineRule="auto"/>
    </w:pPr>
    <w:tblPr/>
  </w:style>
  <w:style w:type="table" w:styleId="HelleSchattierung">
    <w:name w:val="Light Shading"/>
    <w:basedOn w:val="NormaleTabelle"/>
    <w:uiPriority w:val="60"/>
    <w:locked/>
    <w:rsid w:val="00990E3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locked/>
    <w:rsid w:val="00990E3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locked/>
    <w:rsid w:val="00990E3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990E37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990E37"/>
    <w:pPr>
      <w:numPr>
        <w:numId w:val="9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990E37"/>
    <w:rPr>
      <w:rFonts w:ascii="Arial" w:hAnsi="Arial" w:cs="Arial"/>
      <w:sz w:val="20"/>
      <w:szCs w:val="24"/>
    </w:rPr>
  </w:style>
  <w:style w:type="character" w:styleId="Hyperlink">
    <w:name w:val="Hyperlink"/>
    <w:basedOn w:val="Absatz-Standardschriftart"/>
    <w:uiPriority w:val="99"/>
    <w:rsid w:val="00990E37"/>
    <w:rPr>
      <w:color w:val="1E3E95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locked/>
    <w:rsid w:val="00990E37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locked/>
    <w:rsid w:val="00990E37"/>
    <w:pPr>
      <w:tabs>
        <w:tab w:val="right" w:pos="9571"/>
      </w:tabs>
      <w:spacing w:after="0"/>
      <w:ind w:left="851" w:hanging="851"/>
    </w:pPr>
  </w:style>
  <w:style w:type="paragraph" w:styleId="Fuzeile">
    <w:name w:val="footer"/>
    <w:basedOn w:val="Standard"/>
    <w:link w:val="FuzeileZchn"/>
    <w:uiPriority w:val="99"/>
    <w:rsid w:val="00990E37"/>
    <w:pPr>
      <w:tabs>
        <w:tab w:val="center" w:pos="4536"/>
        <w:tab w:val="right" w:pos="9072"/>
      </w:tabs>
      <w:spacing w:before="0"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990E37"/>
    <w:rPr>
      <w:rFonts w:ascii="Arial" w:hAnsi="Arial"/>
      <w:sz w:val="20"/>
    </w:rPr>
  </w:style>
  <w:style w:type="character" w:customStyle="1" w:styleId="LDLink">
    <w:name w:val="LD_Link"/>
    <w:basedOn w:val="Absatz-Standardschriftart"/>
    <w:uiPriority w:val="6"/>
    <w:rsid w:val="00990E37"/>
    <w:rPr>
      <w:rFonts w:ascii="Arial" w:hAnsi="Arial"/>
      <w:color w:val="1E3E95"/>
      <w:sz w:val="20"/>
      <w:u w:val="singl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990E37"/>
    <w:pPr>
      <w:spacing w:before="0" w:after="0"/>
    </w:pPr>
    <w:rPr>
      <w:lang w:eastAsia="de-DE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990E37"/>
    <w:pPr>
      <w:numPr>
        <w:numId w:val="21"/>
      </w:numPr>
      <w:ind w:left="1276" w:hanging="284"/>
    </w:pPr>
  </w:style>
  <w:style w:type="character" w:customStyle="1" w:styleId="LDTextinhaltZchn">
    <w:name w:val="LD_Textinhalt Zchn"/>
    <w:basedOn w:val="Absatz-Standardschriftart"/>
    <w:link w:val="LDTextinhalt"/>
    <w:rsid w:val="00990E37"/>
    <w:rPr>
      <w:rFonts w:ascii="Arial" w:hAnsi="Arial"/>
      <w:sz w:val="20"/>
      <w:szCs w:val="24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990E37"/>
    <w:rPr>
      <w:rFonts w:ascii="Arial" w:hAnsi="Arial"/>
      <w:sz w:val="20"/>
      <w:szCs w:val="24"/>
      <w:lang w:eastAsia="de-DE"/>
    </w:rPr>
  </w:style>
  <w:style w:type="character" w:customStyle="1" w:styleId="LDAuflistungzweiteEbeneZchn">
    <w:name w:val="LD_Auflistung_zweite Ebene Zchn"/>
    <w:basedOn w:val="LDTextinhaltZchn"/>
    <w:link w:val="LDAuflistungzweiteEbene"/>
    <w:rsid w:val="00990E37"/>
    <w:rPr>
      <w:rFonts w:ascii="Arial" w:hAnsi="Arial"/>
      <w:sz w:val="20"/>
      <w:szCs w:val="24"/>
    </w:rPr>
  </w:style>
  <w:style w:type="paragraph" w:styleId="Verzeichnis2">
    <w:name w:val="toc 2"/>
    <w:basedOn w:val="Standard"/>
    <w:next w:val="Standard"/>
    <w:autoRedefine/>
    <w:uiPriority w:val="39"/>
    <w:rsid w:val="00990E37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paragraph" w:styleId="Verzeichnis1">
    <w:name w:val="toc 1"/>
    <w:basedOn w:val="Standard"/>
    <w:next w:val="LDTextinhalt"/>
    <w:autoRedefine/>
    <w:uiPriority w:val="39"/>
    <w:rsid w:val="00990E37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paragraph" w:styleId="Verzeichnis3">
    <w:name w:val="toc 3"/>
    <w:basedOn w:val="Standard"/>
    <w:next w:val="Standard"/>
    <w:autoRedefine/>
    <w:uiPriority w:val="39"/>
    <w:rsid w:val="00990E37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paragraph" w:customStyle="1" w:styleId="LDAuflistunginTabelle">
    <w:name w:val="LD_Auflistung in Tabelle"/>
    <w:basedOn w:val="LDAuflistungText"/>
    <w:link w:val="LDAuflistunginTabelleZchn"/>
    <w:qFormat/>
    <w:rsid w:val="00990E37"/>
    <w:pPr>
      <w:ind w:left="284"/>
    </w:pPr>
  </w:style>
  <w:style w:type="character" w:customStyle="1" w:styleId="LDAuflistunginTabelleZchn">
    <w:name w:val="LD_Auflistung in Tabelle Zchn"/>
    <w:basedOn w:val="LDAuflistungTextZchn"/>
    <w:link w:val="LDAuflistunginTabelle"/>
    <w:rsid w:val="00990E37"/>
    <w:rPr>
      <w:rFonts w:ascii="Arial" w:eastAsia="Times New Roman" w:hAnsi="Arial" w:cs="Arial"/>
      <w:sz w:val="20"/>
      <w:szCs w:val="20"/>
      <w:lang w:eastAsia="de-DE"/>
    </w:rPr>
  </w:style>
  <w:style w:type="character" w:customStyle="1" w:styleId="LDNeu">
    <w:name w:val="LD_Neu"/>
    <w:basedOn w:val="LDRegister"/>
    <w:uiPriority w:val="1"/>
    <w:rsid w:val="00990E37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semiHidden/>
    <w:rsid w:val="00990E37"/>
    <w:pPr>
      <w:numPr>
        <w:numId w:val="27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locked/>
    <w:rsid w:val="00990E37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990E37"/>
    <w:pPr>
      <w:ind w:left="992"/>
    </w:pPr>
  </w:style>
  <w:style w:type="paragraph" w:customStyle="1" w:styleId="LDTextinhaltTabelle8pt">
    <w:name w:val="LD_Textinhalt_Tabelle_8pt"/>
    <w:basedOn w:val="LDTextinhalt"/>
    <w:rsid w:val="00990E37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990E37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locked/>
    <w:rsid w:val="00990E37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990E37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90E37"/>
    <w:rPr>
      <w:rFonts w:ascii="Arial" w:hAnsi="Arial"/>
      <w:sz w:val="18"/>
      <w:szCs w:val="20"/>
    </w:rPr>
  </w:style>
  <w:style w:type="paragraph" w:customStyle="1" w:styleId="LDTextinhaltTabelle6pt">
    <w:name w:val="LD_Textinhalt_Tabelle_6pt"/>
    <w:basedOn w:val="LDTextinhaltTabelle8pt"/>
    <w:rsid w:val="00990E37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990E37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990E37"/>
    <w:rPr>
      <w:b/>
      <w:bCs/>
      <w:sz w:val="20"/>
      <w:szCs w:val="20"/>
    </w:rPr>
  </w:style>
  <w:style w:type="paragraph" w:customStyle="1" w:styleId="LDTitelseite14pt">
    <w:name w:val="LD_Titelseite_14pt"/>
    <w:basedOn w:val="Standard"/>
    <w:rsid w:val="00990E37"/>
    <w:pPr>
      <w:spacing w:before="0" w:after="0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990E37"/>
    <w:pPr>
      <w:spacing w:before="480" w:after="0"/>
    </w:pPr>
    <w:rPr>
      <w:sz w:val="26"/>
    </w:rPr>
  </w:style>
  <w:style w:type="paragraph" w:customStyle="1" w:styleId="LDTitelseite30pt">
    <w:name w:val="LD_Titelseite_30pt"/>
    <w:basedOn w:val="LDTitelseite14pt"/>
    <w:rsid w:val="00990E37"/>
    <w:pPr>
      <w:spacing w:before="1320"/>
    </w:pPr>
    <w:rPr>
      <w:sz w:val="60"/>
    </w:rPr>
  </w:style>
  <w:style w:type="paragraph" w:customStyle="1" w:styleId="LDVersionsnummer">
    <w:name w:val="LD_Versionsnummer"/>
    <w:basedOn w:val="Standard"/>
    <w:rsid w:val="00990E37"/>
    <w:rPr>
      <w:sz w:val="18"/>
    </w:rPr>
  </w:style>
  <w:style w:type="paragraph" w:customStyle="1" w:styleId="LDAuflistungHandlungenzweiteEbene">
    <w:name w:val="LD_Auflistung_Handlungen_zweiteEbene"/>
    <w:basedOn w:val="LDAuflistungzweiteEbene"/>
    <w:rsid w:val="00990E37"/>
    <w:pPr>
      <w:ind w:left="568"/>
    </w:pPr>
  </w:style>
  <w:style w:type="paragraph" w:customStyle="1" w:styleId="LDAuflistunginTabellemittel">
    <w:name w:val="LD_Auflistung in Tabelle mittel"/>
    <w:basedOn w:val="LDAuflistunginTabelle"/>
    <w:rsid w:val="00990E37"/>
    <w:pPr>
      <w:spacing w:after="60"/>
    </w:pPr>
    <w:rPr>
      <w:sz w:val="18"/>
    </w:rPr>
  </w:style>
  <w:style w:type="paragraph" w:customStyle="1" w:styleId="LDTitelseiteHKM">
    <w:name w:val="LD_Titelseite HKM"/>
    <w:basedOn w:val="LDTitelseite13pt"/>
    <w:rsid w:val="00990E37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locked/>
    <w:rsid w:val="00990E37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990E37"/>
  </w:style>
  <w:style w:type="paragraph" w:customStyle="1" w:styleId="LDTextinhalteingercktkursiv">
    <w:name w:val="LD_Textinhalt eingerückt kursiv"/>
    <w:basedOn w:val="LDTextinhaltweitereingerckt"/>
    <w:next w:val="LDTextinhaltweitereingerckt"/>
    <w:rsid w:val="00990E37"/>
    <w:rPr>
      <w:i/>
    </w:rPr>
  </w:style>
  <w:style w:type="table" w:customStyle="1" w:styleId="LDTabelleAnleitungen">
    <w:name w:val="LD Tabelle_Anleitungen"/>
    <w:basedOn w:val="NormaleTabelle"/>
    <w:uiPriority w:val="99"/>
    <w:rsid w:val="00990E37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/>
  </w:style>
  <w:style w:type="paragraph" w:customStyle="1" w:styleId="LDAuflistungTexteingerckt">
    <w:name w:val="LD_Auflistung Text eingerückt"/>
    <w:basedOn w:val="LDAuflistungText"/>
    <w:rsid w:val="00990E37"/>
    <w:pPr>
      <w:ind w:left="1276"/>
    </w:pPr>
  </w:style>
  <w:style w:type="paragraph" w:customStyle="1" w:styleId="LDZwischenberschrift">
    <w:name w:val="LD_Zwischenüberschrift"/>
    <w:basedOn w:val="LDTitelseite13pt"/>
    <w:rsid w:val="00990E37"/>
    <w:pPr>
      <w:ind w:left="709"/>
    </w:pPr>
  </w:style>
  <w:style w:type="character" w:customStyle="1" w:styleId="hervorhebunggrn">
    <w:name w:val="hervorhebunggrün"/>
    <w:basedOn w:val="Absatz-Standardschriftart"/>
    <w:uiPriority w:val="1"/>
    <w:rsid w:val="00990E37"/>
    <w:rPr>
      <w:b/>
      <w:bCs/>
      <w:color w:val="00823B"/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locked/>
    <w:rsid w:val="00990E3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locked/>
    <w:rsid w:val="00990E37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90E37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locked/>
    <w:rsid w:val="00990E3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90E37"/>
    <w:rPr>
      <w:rFonts w:ascii="Arial" w:hAnsi="Arial"/>
      <w:b/>
      <w:bCs/>
      <w:sz w:val="20"/>
      <w:szCs w:val="20"/>
    </w:rPr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310D3B"/>
    <w:pPr>
      <w:spacing w:after="0"/>
      <w:ind w:left="993" w:hanging="284"/>
    </w:pPr>
    <w:rPr>
      <w:rFonts w:eastAsia="Times New Roman" w:cs="Arial"/>
      <w:szCs w:val="20"/>
      <w:lang w:eastAsia="de-DE"/>
    </w:rPr>
  </w:style>
  <w:style w:type="character" w:customStyle="1" w:styleId="LDAuflistungHandlungenZchn">
    <w:name w:val="LD_Auflistung Handlungen Zchn"/>
    <w:basedOn w:val="StandardWebZchn"/>
    <w:link w:val="LDAuflistungHandlungen"/>
    <w:rsid w:val="00310D3B"/>
    <w:rPr>
      <w:rFonts w:ascii="Arial" w:eastAsia="Times New Roman" w:hAnsi="Arial" w:cs="Arial"/>
      <w:sz w:val="20"/>
      <w:szCs w:val="20"/>
      <w:lang w:eastAsia="de-DE"/>
    </w:rPr>
  </w:style>
  <w:style w:type="character" w:styleId="Fett">
    <w:name w:val="Strong"/>
    <w:basedOn w:val="Absatz-Standardschriftart"/>
    <w:uiPriority w:val="22"/>
    <w:unhideWhenUsed/>
    <w:qFormat/>
    <w:locked/>
    <w:rsid w:val="00975172"/>
    <w:rPr>
      <w:b/>
      <w:bCs/>
    </w:rPr>
  </w:style>
  <w:style w:type="character" w:styleId="Hervorhebung0">
    <w:name w:val="Emphasis"/>
    <w:basedOn w:val="Absatz-Standardschriftart"/>
    <w:uiPriority w:val="20"/>
    <w:qFormat/>
    <w:rsid w:val="00975172"/>
    <w:rPr>
      <w:i/>
      <w:iCs/>
    </w:rPr>
  </w:style>
  <w:style w:type="paragraph" w:styleId="berarbeitung">
    <w:name w:val="Revision"/>
    <w:hidden/>
    <w:uiPriority w:val="99"/>
    <w:semiHidden/>
    <w:rsid w:val="00E55C92"/>
    <w:pPr>
      <w:spacing w:after="0" w:line="240" w:lineRule="auto"/>
    </w:pPr>
    <w:rPr>
      <w:rFonts w:ascii="Arial" w:hAnsi="Arial"/>
      <w:sz w:val="20"/>
    </w:rPr>
  </w:style>
  <w:style w:type="paragraph" w:customStyle="1" w:styleId="LDTextinhaltTabelle9pt">
    <w:name w:val="LD_Textinhalt_Tabelle_9pt"/>
    <w:basedOn w:val="LDTextinhaltTabelle8pt"/>
    <w:qFormat/>
    <w:rsid w:val="00990E37"/>
    <w:rPr>
      <w:sz w:val="18"/>
    </w:rPr>
  </w:style>
  <w:style w:type="paragraph" w:styleId="NurText">
    <w:name w:val="Plain Text"/>
    <w:basedOn w:val="Standard"/>
    <w:link w:val="NurTextZchn"/>
    <w:uiPriority w:val="99"/>
    <w:unhideWhenUsed/>
    <w:locked/>
    <w:rsid w:val="00B71BF1"/>
    <w:pPr>
      <w:spacing w:before="0" w:after="0"/>
    </w:pPr>
    <w:rPr>
      <w:rFonts w:eastAsia="Times New Roman" w:cs="Times New Roman"/>
      <w:sz w:val="22"/>
      <w:szCs w:val="21"/>
      <w:lang w:eastAsia="de-DE"/>
    </w:rPr>
  </w:style>
  <w:style w:type="character" w:customStyle="1" w:styleId="NurTextZchn">
    <w:name w:val="Nur Text Zchn"/>
    <w:basedOn w:val="Absatz-Standardschriftart"/>
    <w:link w:val="NurText"/>
    <w:uiPriority w:val="99"/>
    <w:rsid w:val="00B71BF1"/>
    <w:rPr>
      <w:rFonts w:ascii="Arial" w:eastAsia="Times New Roman" w:hAnsi="Arial" w:cs="Times New Roman"/>
      <w:szCs w:val="21"/>
      <w:lang w:eastAsia="de-DE"/>
    </w:rPr>
  </w:style>
  <w:style w:type="paragraph" w:styleId="Listenabsatz">
    <w:name w:val="List Paragraph"/>
    <w:basedOn w:val="Standard"/>
    <w:uiPriority w:val="34"/>
    <w:rsid w:val="00DE6C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8.gif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tmp"/><Relationship Id="rId33" Type="http://schemas.openxmlformats.org/officeDocument/2006/relationships/hyperlink" Target="https://moss-schule.intern.hessen.de/forum/lusd-anwenderunterstuetzung/schulformspezifisch/Berufl%20Schulen/Zeugnisse%20der%20beruflichen%20Schulformen%20(Hinweise%20und%20Beispiele)/Zweij&#228;hrige%20Fachschule%20mit%20Beispielen.pdf" TargetMode="External"/><Relationship Id="rId38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6.png"/><Relationship Id="rId24" Type="http://schemas.openxmlformats.org/officeDocument/2006/relationships/image" Target="media/image14.tmp"/><Relationship Id="rId32" Type="http://schemas.openxmlformats.org/officeDocument/2006/relationships/hyperlink" Target="https://moss-schule.intern.hessen.de/forum/lusd-anwenderunterstuetzung/schulformspezifisch/Berufl%20Schulen/Zeugnisse%20der%20beruflichen%20Schulformen%20(Hinweise%20und%20Beispiele)/Beruf%20&#220;bergang%20Ausbildung%20B&#220;A%20mit%20Beispielen.pdf" TargetMode="External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projekte.intern.hessen.de/ITS/LuSD/Vorla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37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Datum_x0020_ver_x00f6_ffentlichte_x0020_Verion xmlns="03c2e9ef-9210-4d41-bc49-ec83aa29eb68" xsi:nil="true"/>
    <Zust_x002e__x0020_Sachgebiet_x0020_ab_x0020_Jan_x002e__x0020_2025 xmlns="03c2e9ef-9210-4d41-bc49-ec83aa29eb68">SG 1.1</Zust_x002e__x0020_Sachgebiet_x0020_ab_x0020_Jan_x002e__x0020_2025>
    <Themenfeld xmlns="03c2e9ef-9210-4d41-bc49-ec83aa29eb68">Berechtigungen</Themenfel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7F02A-B507-4B20-828B-5F5D37ABE507}"/>
</file>

<file path=customXml/itemProps2.xml><?xml version="1.0" encoding="utf-8"?>
<ds:datastoreItem xmlns:ds="http://schemas.openxmlformats.org/officeDocument/2006/customXml" ds:itemID="{3CC792CF-4FCC-43C4-B48B-07AD1987F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DF7BB2-3C67-444C-94E3-697F7A420A29}">
  <ds:schemaRefs>
    <ds:schemaRef ds:uri="http://purl.org/dc/elements/1.1/"/>
    <ds:schemaRef ds:uri="http://schemas.microsoft.com/office/2006/metadata/properties"/>
    <ds:schemaRef ds:uri="http://purl.org/dc/terms/"/>
    <ds:schemaRef ds:uri="80337656-d47f-4b48-b5b2-46298beee7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c4c1bffe-f630-4013-be0e-e3304670af7f"/>
    <ds:schemaRef ds:uri="http://schemas.microsoft.com/sharepoint/v3/field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7009FDE-C482-4C4B-AC8A-BC2152B14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23</Pages>
  <Words>4623</Words>
  <Characters>29131</Characters>
  <Application>Microsoft Office Word</Application>
  <DocSecurity>0</DocSecurity>
  <Lines>242</Lines>
  <Paragraphs>67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37</vt:lpstr>
    </vt:vector>
  </TitlesOfParts>
  <Company>Land Hessen</Company>
  <LinksUpToDate>false</LinksUpToDate>
  <CharactersWithSpaces>33687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37.0</dc:title>
  <dc:creator>Brunhilde</dc:creator>
  <cp:lastModifiedBy>Reimann-Luckas, Brunhilde (HKM)</cp:lastModifiedBy>
  <cp:revision>2</cp:revision>
  <cp:lastPrinted>2020-04-20T08:58:00Z</cp:lastPrinted>
  <dcterms:created xsi:type="dcterms:W3CDTF">2020-04-21T11:51:00Z</dcterms:created>
  <dcterms:modified xsi:type="dcterms:W3CDTF">2020-04-21T11:51:00Z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