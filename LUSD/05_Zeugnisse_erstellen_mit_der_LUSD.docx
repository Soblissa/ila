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4719151" w:displacedByCustomXml="next"/>
    <w:bookmarkStart w:id="1" w:name="_Toc378668180" w:displacedByCustomXml="next"/>
    <w:bookmarkStart w:id="2" w:name="_Toc343545156" w:displacedByCustomXml="next"/>
    <w:bookmarkStart w:id="3" w:name="_Toc347835312" w:displacedByCustomXml="next"/>
    <w:bookmarkStart w:id="4" w:name="_Toc347838604" w:displacedByCustomXml="next"/>
    <w:bookmarkStart w:id="5" w:name="_Toc347838641" w:displacedByCustomXml="next"/>
    <w:sdt>
      <w:sdtPr>
        <w:rPr>
          <w:b w:val="0"/>
          <w:color w:val="auto"/>
          <w:sz w:val="20"/>
        </w:rPr>
        <w:id w:val="954684031"/>
        <w:docPartObj>
          <w:docPartGallery w:val="Cover Pages"/>
          <w:docPartUnique/>
        </w:docPartObj>
      </w:sdtPr>
      <w:sdtEndPr>
        <w:rPr>
          <w:sz w:val="8"/>
        </w:rPr>
      </w:sdtEndPr>
      <w:sdtContent>
        <w:p w14:paraId="69A65608" w14:textId="77777777" w:rsidR="00DF7DC2" w:rsidRDefault="00DF7DC2" w:rsidP="00DF7DC2">
          <w:pPr>
            <w:pStyle w:val="LDTitelseiteHKM"/>
            <w:rPr>
              <w:noProof/>
              <w:lang w:eastAsia="de-DE"/>
            </w:rPr>
          </w:pPr>
          <w:r>
            <w:rPr>
              <w:noProof/>
              <w:lang w:eastAsia="de-DE"/>
            </w:rPr>
            <w:t>Hessisches Ministerium</w:t>
          </w:r>
        </w:p>
        <w:p w14:paraId="2D3F7348" w14:textId="77777777" w:rsidR="00DF7DC2" w:rsidRDefault="00DF7DC2" w:rsidP="00DF7DC2">
          <w:pPr>
            <w:pStyle w:val="LDTitelseiteHKM"/>
            <w:rPr>
              <w:noProof/>
              <w:lang w:eastAsia="de-DE"/>
            </w:rPr>
          </w:pPr>
          <w:r>
            <w:rPr>
              <w:noProof/>
              <w:lang w:eastAsia="de-DE"/>
            </w:rPr>
            <w:t>für Kultus, Bildung und Chancen</w:t>
          </w:r>
        </w:p>
        <w:p w14:paraId="76366D17" w14:textId="77777777" w:rsidR="00DF7DC2" w:rsidRDefault="00DF7DC2" w:rsidP="00DF7DC2">
          <w:pPr>
            <w:pStyle w:val="LDTitelseiteHKM"/>
          </w:pPr>
        </w:p>
        <w:p w14:paraId="210406B1" w14:textId="77777777" w:rsidR="00DF7DC2" w:rsidRDefault="00DF7DC2" w:rsidP="00DF7DC2">
          <w:pPr>
            <w:pStyle w:val="LDTitelseiteHKM"/>
          </w:pPr>
        </w:p>
        <w:p w14:paraId="3281672E" w14:textId="77777777" w:rsidR="00DF7DC2" w:rsidRPr="00EF238F" w:rsidRDefault="00DF7DC2" w:rsidP="00DF7DC2">
          <w:pPr>
            <w:pStyle w:val="TiteldesDokuments"/>
          </w:pPr>
        </w:p>
        <w:p w14:paraId="29601000" w14:textId="72BFE032" w:rsidR="00DF7DC2" w:rsidRPr="004A4581" w:rsidRDefault="00DF7DC2" w:rsidP="00DF7DC2">
          <w:pPr>
            <w:pStyle w:val="bertitelIT-Verfahren"/>
          </w:pPr>
          <w:r>
            <w:t>LUSD</w:t>
          </w:r>
        </w:p>
        <w:p w14:paraId="6552A3FE" w14:textId="3DE3F4A8" w:rsidR="00DF7DC2" w:rsidRDefault="00DF7DC2" w:rsidP="00DF7DC2">
          <w:pPr>
            <w:pStyle w:val="TiteldesDokuments"/>
          </w:pPr>
          <w:r>
            <w:t>Zeugnisse erstellen mit der LUSD</w:t>
          </w:r>
        </w:p>
        <w:p w14:paraId="3C145E36" w14:textId="77777777" w:rsidR="00DF7DC2" w:rsidRDefault="00DF7DC2" w:rsidP="00DF7DC2">
          <w:pPr>
            <w:pStyle w:val="Versionsnummer"/>
            <w:jc w:val="left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3600" behindDoc="0" locked="0" layoutInCell="1" allowOverlap="1" wp14:anchorId="52010A37" wp14:editId="0CF1BE3E">
                    <wp:simplePos x="0" y="0"/>
                    <wp:positionH relativeFrom="column">
                      <wp:posOffset>-2221344</wp:posOffset>
                    </wp:positionH>
                    <wp:positionV relativeFrom="paragraph">
                      <wp:posOffset>344492</wp:posOffset>
                    </wp:positionV>
                    <wp:extent cx="9761517" cy="4738255"/>
                    <wp:effectExtent l="0" t="0" r="0" b="5715"/>
                    <wp:wrapNone/>
                    <wp:docPr id="31" name="Gruppieren 3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761517" cy="4738255"/>
                              <a:chOff x="272956" y="-95534"/>
                              <a:chExt cx="9761517" cy="4738255"/>
                            </a:xfrm>
                          </wpg:grpSpPr>
                          <wps:wsp>
                            <wps:cNvPr id="34" name="Rechteck 34"/>
                            <wps:cNvSpPr/>
                            <wps:spPr>
                              <a:xfrm>
                                <a:off x="272956" y="-95534"/>
                                <a:ext cx="9761517" cy="4738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E6D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6" name="Grafik 3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96DAC541-7B7A-43D3-8B79-37D633B846F1}">
                                    <asvg:svgBlip xmlns:asvg="http://schemas.microsoft.com/office/drawing/2016/SVG/main" r:embe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39993" y="191038"/>
                                <a:ext cx="3948645" cy="42171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59D20F9" id="Gruppieren 31" o:spid="_x0000_s1026" style="position:absolute;margin-left:-174.9pt;margin-top:27.15pt;width:768.6pt;height:373.1pt;z-index:251673600;mso-width-relative:margin;mso-height-relative:margin" coordorigin="2729,-955" coordsize="97615,4738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">
                    <v:rect id="Rechteck 34" o:spid="_x0000_s1027" style="position:absolute;left:2729;top:-955;width:97615;height:47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" fillcolor="#f5e6d2" stroked="f" strokeweight="2pt"/>
                    <v:shape id="Grafik 36" o:spid="_x0000_s1028" type="#_x0000_t75" style="position:absolute;left:58399;top:1910;width:39487;height:4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">
                      <v:imagedata r:id="rId13" o:title=""/>
                    </v:shape>
                  </v:group>
                </w:pict>
              </mc:Fallback>
            </mc:AlternateContent>
          </w:r>
        </w:p>
        <w:p w14:paraId="746F14FB" w14:textId="77777777" w:rsidR="00DF7DC2" w:rsidRDefault="00DF7DC2" w:rsidP="00DF7DC2">
          <w:pPr>
            <w:pStyle w:val="LDTextinhalt"/>
          </w:pPr>
        </w:p>
        <w:p w14:paraId="6484D971" w14:textId="77777777" w:rsidR="00DF7DC2" w:rsidRDefault="00DF7DC2" w:rsidP="00DF7DC2">
          <w:pPr>
            <w:pStyle w:val="LDTextinhalt"/>
          </w:pPr>
        </w:p>
        <w:p w14:paraId="5796B26B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4B47A210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16212EEF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1212489D" w14:textId="77777777" w:rsidR="00DF7DC2" w:rsidRDefault="00DF7DC2" w:rsidP="00DF7DC2">
          <w:pPr>
            <w:tabs>
              <w:tab w:val="left" w:pos="1633"/>
            </w:tabs>
            <w:spacing w:after="200" w:line="276" w:lineRule="auto"/>
            <w:rPr>
              <w:sz w:val="8"/>
            </w:rPr>
          </w:pPr>
          <w:r>
            <w:rPr>
              <w:sz w:val="8"/>
            </w:rPr>
            <w:tab/>
          </w:r>
        </w:p>
        <w:p w14:paraId="627874F1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422B2D73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0D7B5DD6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50CB920A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2CAE656C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3975A744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719EBD08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71C6DA3C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74AF1339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7B817368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303546CE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06EA2794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5FFD0AF7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099A9A66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0B21E76A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2EB7955E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53E9F20B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50F760FE" w14:textId="77777777" w:rsidR="00DF7DC2" w:rsidRDefault="00DF7DC2" w:rsidP="00DF7DC2">
          <w:pPr>
            <w:spacing w:after="200" w:line="276" w:lineRule="auto"/>
            <w:rPr>
              <w:sz w:val="8"/>
            </w:rPr>
          </w:pPr>
        </w:p>
        <w:p w14:paraId="3D50D7AD" w14:textId="77777777" w:rsidR="00DF7DC2" w:rsidRDefault="00DF7DC2" w:rsidP="00DF7DC2">
          <w:pPr>
            <w:pStyle w:val="LDTextinhalt"/>
          </w:pPr>
        </w:p>
        <w:p w14:paraId="07C7916D" w14:textId="77777777" w:rsidR="00197105" w:rsidRDefault="00197105" w:rsidP="00DF7DC2">
          <w:pPr>
            <w:pStyle w:val="LDTextinhalt"/>
          </w:pPr>
        </w:p>
        <w:p w14:paraId="48274427" w14:textId="21722C9B" w:rsidR="00DF7DC2" w:rsidRPr="00C03101" w:rsidRDefault="00DF7DC2" w:rsidP="00DF7DC2">
          <w:pPr>
            <w:pStyle w:val="Versionsnummer"/>
          </w:pPr>
          <w:r w:rsidRPr="00C03101">
            <w:t xml:space="preserve">Version: </w:t>
          </w:r>
          <w:r>
            <w:t>3.</w:t>
          </w:r>
          <w:r w:rsidR="00B859CC">
            <w:t>4</w:t>
          </w:r>
        </w:p>
        <w:p w14:paraId="256E72D2" w14:textId="0D9D0F09" w:rsidR="00DF7DC2" w:rsidRDefault="00DF7DC2" w:rsidP="00DF7DC2">
          <w:pPr>
            <w:pStyle w:val="DatumDeckblatt"/>
          </w:pPr>
          <w:r>
            <w:t xml:space="preserve">Letzter Stand: </w:t>
          </w:r>
          <w:r w:rsidR="00B859CC">
            <w:t>12</w:t>
          </w:r>
          <w:r>
            <w:t>.05.2026</w:t>
          </w:r>
        </w:p>
        <w:p w14:paraId="6D838ADD" w14:textId="77777777" w:rsidR="00DF7DC2" w:rsidRDefault="00DF7DC2" w:rsidP="00DF7DC2">
          <w:pPr>
            <w:spacing w:after="200" w:line="276" w:lineRule="auto"/>
            <w:rPr>
              <w:sz w:val="8"/>
            </w:rPr>
            <w:sectPr w:rsidR="00DF7DC2" w:rsidSect="00DF7DC2">
              <w:footerReference w:type="default" r:id="rId14"/>
              <w:pgSz w:w="11906" w:h="16838"/>
              <w:pgMar w:top="1134" w:right="1134" w:bottom="1134" w:left="1134" w:header="567" w:footer="709" w:gutter="0"/>
              <w:cols w:space="708"/>
              <w:titlePg/>
              <w:docGrid w:linePitch="360"/>
            </w:sectPr>
          </w:pPr>
        </w:p>
        <w:sdt>
          <w:sdtPr>
            <w:rPr>
              <w:caps w:val="0"/>
              <w:color w:val="auto"/>
              <w:sz w:val="20"/>
              <w:szCs w:val="20"/>
            </w:rPr>
            <w:id w:val="815929169"/>
            <w:docPartObj>
              <w:docPartGallery w:val="Table of Contents"/>
              <w:docPartUnique/>
            </w:docPartObj>
          </w:sdtPr>
          <w:sdtEndPr>
            <w:rPr>
              <w:b/>
              <w:bCs/>
              <w:sz w:val="22"/>
              <w:szCs w:val="22"/>
            </w:rPr>
          </w:sdtEndPr>
          <w:sdtContent>
            <w:p w14:paraId="6A73413C" w14:textId="77777777" w:rsidR="00DF7DC2" w:rsidRDefault="00DF7DC2" w:rsidP="00DF7DC2">
              <w:pPr>
                <w:pStyle w:val="LDberschriftVorbemerkung"/>
              </w:pPr>
              <w:r>
                <w:t>Inhaltsverzeichnis</w:t>
              </w:r>
            </w:p>
            <w:p w14:paraId="7D256D7D" w14:textId="42436A41" w:rsidR="00197105" w:rsidRDefault="00DF7DC2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r>
                <w:rPr>
                  <w:color w:val="1E3E95"/>
                  <w:sz w:val="24"/>
                </w:rPr>
                <w:fldChar w:fldCharType="begin"/>
              </w:r>
              <w:r>
                <w:instrText xml:space="preserve"> TOC \o "1-3" \h \z \u </w:instrText>
              </w:r>
              <w:r>
                <w:rPr>
                  <w:color w:val="1E3E95"/>
                  <w:sz w:val="24"/>
                </w:rPr>
                <w:fldChar w:fldCharType="separate"/>
              </w:r>
              <w:hyperlink w:anchor="_Toc229142851" w:history="1">
                <w:r w:rsidR="00197105" w:rsidRPr="00142286">
                  <w:rPr>
                    <w:rStyle w:val="Hyperlink"/>
                  </w:rPr>
                  <w:t>Inhalt dieses Dokuments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_Toc229142851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 w:rsidR="00B859CC">
                  <w:rPr>
                    <w:webHidden/>
                  </w:rPr>
                  <w:t>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1FE65AE9" w14:textId="78F9E4FB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2" w:history="1">
                <w:r w:rsidR="00197105" w:rsidRPr="00142286">
                  <w:rPr>
                    <w:rStyle w:val="Hyperlink"/>
                  </w:rPr>
                  <w:t>Zielgruppe und vorausgesetzte Kenntnisse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_Toc229142852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633A51EB" w14:textId="161B0BB7" w:rsidR="00197105" w:rsidRDefault="00B859CC">
              <w:pPr>
                <w:pStyle w:val="Verzeichnis1"/>
                <w:rPr>
                  <w:rFonts w:asciiTheme="minorHAnsi" w:eastAsiaTheme="minorEastAsia" w:hAnsiTheme="minorHAnsi" w:cstheme="minorBidi"/>
                  <w:caps w:val="0"/>
                  <w:color w:val="auto"/>
                  <w:kern w:val="2"/>
                  <w:szCs w:val="24"/>
                  <w:lang w:eastAsia="de-DE"/>
                  <w14:ligatures w14:val="standardContextual"/>
                </w:rPr>
              </w:pPr>
              <w:hyperlink w:anchor="_Toc229142853" w:history="1">
                <w:r w:rsidR="00197105" w:rsidRPr="00142286">
                  <w:rPr>
                    <w:rStyle w:val="Hyperlink"/>
                  </w:rPr>
                  <w:t>Zeugnisse erstellen mit der LUSD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_Toc229142853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4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4F6583D4" w14:textId="78096886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4" w:history="1">
                <w:r w:rsidR="00197105" w:rsidRPr="00142286">
                  <w:rPr>
                    <w:rStyle w:val="Hyperlink"/>
                  </w:rPr>
                  <w:t>1</w:t>
                </w:r>
                <w:r w:rsidR="00197105">
                  <w:rPr>
                    <w:rFonts w:asciiTheme="minorHAnsi" w:eastAsiaTheme="minorEastAsia" w:hAnsiTheme="minorHAnsi" w:cstheme="minorBidi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 xml:space="preserve">Zeugnisse erstellen - </w:t>
                </w:r>
                <w:r w:rsidR="00197105" w:rsidRPr="00142286">
                  <w:rPr>
                    <w:rStyle w:val="Hyperlink"/>
                    <w:rFonts w:hint="eastAsia"/>
                  </w:rPr>
                  <w:t>Ü</w:t>
                </w:r>
                <w:r w:rsidR="00197105" w:rsidRPr="00142286">
                  <w:rPr>
                    <w:rStyle w:val="Hyperlink"/>
                  </w:rPr>
                  <w:t>bersicht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_Toc229142854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4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047F4598" w14:textId="244DAA34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5" w:history="1">
                <w:r w:rsidR="00197105" w:rsidRPr="00142286">
                  <w:rPr>
                    <w:rStyle w:val="Hyperlink"/>
                  </w:rPr>
                  <w:t>2</w:t>
                </w:r>
                <w:r w:rsidR="00197105">
                  <w:rPr>
                    <w:rFonts w:asciiTheme="minorHAnsi" w:eastAsiaTheme="minorEastAsia" w:hAnsiTheme="minorHAnsi" w:cstheme="minorBidi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Zeugniserstellung vorbereiten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_Toc229142855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219D8913" w14:textId="2CEAA339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6" w:history="1">
                <w:r w:rsidR="00197105" w:rsidRPr="00142286">
                  <w:rPr>
                    <w:rStyle w:val="Hyperlink"/>
                    <w:lang w:eastAsia="de-DE"/>
                  </w:rPr>
                  <w:t>2.1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  <w:lang w:eastAsia="de-DE"/>
                  </w:rPr>
                  <w:t>Leistungen der Sch</w:t>
                </w:r>
                <w:r w:rsidR="00197105" w:rsidRPr="00142286">
                  <w:rPr>
                    <w:rStyle w:val="Hyperlink"/>
                    <w:rFonts w:hint="eastAsia"/>
                    <w:lang w:eastAsia="de-DE"/>
                  </w:rPr>
                  <w:t>ü</w:t>
                </w:r>
                <w:r w:rsidR="00197105" w:rsidRPr="00142286">
                  <w:rPr>
                    <w:rStyle w:val="Hyperlink"/>
                    <w:lang w:eastAsia="de-DE"/>
                  </w:rPr>
                  <w:t>ler erfassen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_Toc229142856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33A061DD" w14:textId="37F196D2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7" w:history="1">
                <w:r w:rsidR="00197105" w:rsidRPr="00142286">
                  <w:rPr>
                    <w:rStyle w:val="Hyperlink"/>
                  </w:rPr>
                  <w:t>2.2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Zeugnisarten konfigurieren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_Toc229142857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2AD72B76" w14:textId="3EC78A8D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8" w:history="1">
                <w:r w:rsidR="00197105" w:rsidRPr="00142286">
                  <w:rPr>
                    <w:rStyle w:val="Hyperlink"/>
                  </w:rPr>
                  <w:t>2.3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F</w:t>
                </w:r>
                <w:r w:rsidR="00197105" w:rsidRPr="00142286">
                  <w:rPr>
                    <w:rStyle w:val="Hyperlink"/>
                    <w:rFonts w:hint="eastAsia"/>
                  </w:rPr>
                  <w:t>ä</w:t>
                </w:r>
                <w:r w:rsidR="00197105" w:rsidRPr="00142286">
                  <w:rPr>
                    <w:rStyle w:val="Hyperlink"/>
                  </w:rPr>
                  <w:t>chersortierfolge festlegen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_Toc229142858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1BAB0EFB" w14:textId="1339A05C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59" w:history="1">
                <w:r w:rsidR="00197105" w:rsidRPr="00142286">
                  <w:rPr>
                    <w:rStyle w:val="Hyperlink"/>
                  </w:rPr>
                  <w:t>3</w:t>
                </w:r>
                <w:r w:rsidR="00197105">
                  <w:rPr>
                    <w:rFonts w:asciiTheme="minorHAnsi" w:eastAsiaTheme="minorEastAsia" w:hAnsiTheme="minorHAnsi" w:cstheme="minorBidi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Zeugnisse erstellen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_Toc229142859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0C6A871B" w14:textId="64E59D1D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0" w:history="1">
                <w:r w:rsidR="00197105" w:rsidRPr="00142286">
                  <w:rPr>
                    <w:rStyle w:val="Hyperlink"/>
                  </w:rPr>
                  <w:t>3.1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Sch</w:t>
                </w:r>
                <w:r w:rsidR="00197105" w:rsidRPr="00142286">
                  <w:rPr>
                    <w:rStyle w:val="Hyperlink"/>
                    <w:rFonts w:hint="eastAsia"/>
                  </w:rPr>
                  <w:t>ü</w:t>
                </w:r>
                <w:r w:rsidR="00197105" w:rsidRPr="00142286">
                  <w:rPr>
                    <w:rStyle w:val="Hyperlink"/>
                  </w:rPr>
                  <w:t>ler zur Zeugniserstellung ausw</w:t>
                </w:r>
                <w:r w:rsidR="00197105" w:rsidRPr="00142286">
                  <w:rPr>
                    <w:rStyle w:val="Hyperlink"/>
                    <w:rFonts w:hint="eastAsia"/>
                  </w:rPr>
                  <w:t>ä</w:t>
                </w:r>
                <w:r w:rsidR="00197105" w:rsidRPr="00142286">
                  <w:rPr>
                    <w:rStyle w:val="Hyperlink"/>
                  </w:rPr>
                  <w:t>hlen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_Toc229142860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6DCDDB11" w14:textId="6113DFB9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1" w:history="1">
                <w:r w:rsidR="00197105" w:rsidRPr="00142286">
                  <w:rPr>
                    <w:rStyle w:val="Hyperlink"/>
                  </w:rPr>
                  <w:t>3.2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Zeugnisse zuweisen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_Toc229142861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0D5A073A" w14:textId="45312CA4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2" w:history="1">
                <w:r w:rsidR="00197105" w:rsidRPr="00142286">
                  <w:rPr>
                    <w:rStyle w:val="Hyperlink"/>
                  </w:rPr>
                  <w:t>3.3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Zeugnisse generieren + Testdruck erstellen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_Toc229142862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17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51D3ECD9" w14:textId="7C28D1F6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3" w:history="1">
                <w:r w:rsidR="00197105" w:rsidRPr="00142286">
                  <w:rPr>
                    <w:rStyle w:val="Hyperlink"/>
                  </w:rPr>
                  <w:t>3.4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Zeugnisse abrufen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_Toc229142863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19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4A322430" w14:textId="6EBAC821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4" w:history="1">
                <w:r w:rsidR="00197105" w:rsidRPr="00142286">
                  <w:rPr>
                    <w:rStyle w:val="Hyperlink"/>
                  </w:rPr>
                  <w:t>3.5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Zeugnisse drucken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_Toc229142864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20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00A319BC" w14:textId="2522662C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5" w:history="1">
                <w:r w:rsidR="00197105" w:rsidRPr="00142286">
                  <w:rPr>
                    <w:rStyle w:val="Hyperlink"/>
                  </w:rPr>
                  <w:t>4</w:t>
                </w:r>
                <w:r w:rsidR="00197105">
                  <w:rPr>
                    <w:rFonts w:asciiTheme="minorHAnsi" w:eastAsiaTheme="minorEastAsia" w:hAnsiTheme="minorHAnsi" w:cstheme="minorBidi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Zeugnisse archivieren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_Toc229142865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22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0C1F020A" w14:textId="798F47A0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6" w:history="1">
                <w:r w:rsidR="00197105" w:rsidRPr="00142286">
                  <w:rPr>
                    <w:rStyle w:val="Hyperlink"/>
                  </w:rPr>
                  <w:t>5</w:t>
                </w:r>
                <w:r w:rsidR="00197105">
                  <w:rPr>
                    <w:rFonts w:asciiTheme="minorHAnsi" w:eastAsiaTheme="minorEastAsia" w:hAnsiTheme="minorHAnsi" w:cstheme="minorBidi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Historisches Zeugnis erstellen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_Toc229142866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22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1C9DEAB7" w14:textId="25B662E4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7" w:history="1">
                <w:r w:rsidR="00197105" w:rsidRPr="00142286">
                  <w:rPr>
                    <w:rStyle w:val="Hyperlink"/>
                  </w:rPr>
                  <w:t>6</w:t>
                </w:r>
                <w:r w:rsidR="00197105">
                  <w:rPr>
                    <w:rFonts w:asciiTheme="minorHAnsi" w:eastAsiaTheme="minorEastAsia" w:hAnsiTheme="minorHAnsi" w:cstheme="minorBidi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Anhang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_Toc229142867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71422C7B" w14:textId="50E23708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8" w:history="1">
                <w:r w:rsidR="00197105" w:rsidRPr="00142286">
                  <w:rPr>
                    <w:rStyle w:val="Hyperlink"/>
                  </w:rPr>
                  <w:t>6.1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  <w:rFonts w:hint="eastAsia"/>
                  </w:rPr>
                  <w:t>Ü</w:t>
                </w:r>
                <w:r w:rsidR="00197105" w:rsidRPr="00142286">
                  <w:rPr>
                    <w:rStyle w:val="Hyperlink"/>
                  </w:rPr>
                  <w:t>bersicht Zeugniskategorien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_Toc229142868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23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12B16382" w14:textId="153DB9CA" w:rsidR="00197105" w:rsidRDefault="00B859CC">
              <w:pPr>
                <w:pStyle w:val="Verzeichnis3"/>
                <w:rPr>
                  <w:rFonts w:asciiTheme="minorHAnsi" w:eastAsiaTheme="minorEastAsia" w:hAnsiTheme="minorHAnsi" w:cstheme="minorBidi"/>
                  <w:bCs w:val="0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69" w:history="1">
                <w:r w:rsidR="00197105" w:rsidRPr="00142286">
                  <w:rPr>
                    <w:rStyle w:val="Hyperlink"/>
                  </w:rPr>
                  <w:t>6.2</w:t>
                </w:r>
                <w:r w:rsidR="00197105"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:lang w:eastAsia="de-DE"/>
                    <w14:ligatures w14:val="standardContextual"/>
                  </w:rPr>
                  <w:tab/>
                </w:r>
                <w:r w:rsidR="00197105" w:rsidRPr="00142286">
                  <w:rPr>
                    <w:rStyle w:val="Hyperlink"/>
                  </w:rPr>
                  <w:t>Zeugnis-Beispiel mit Hinweisen zur Herkunft der Zeugnisdaten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_Toc229142869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24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3A4334FD" w14:textId="23A4A011" w:rsidR="00197105" w:rsidRDefault="00B859CC">
              <w:pPr>
                <w:pStyle w:val="Verzeichnis1"/>
                <w:rPr>
                  <w:rFonts w:asciiTheme="minorHAnsi" w:eastAsiaTheme="minorEastAsia" w:hAnsiTheme="minorHAnsi" w:cstheme="minorBidi"/>
                  <w:caps w:val="0"/>
                  <w:color w:val="auto"/>
                  <w:kern w:val="2"/>
                  <w:szCs w:val="24"/>
                  <w:lang w:eastAsia="de-DE"/>
                  <w14:ligatures w14:val="standardContextual"/>
                </w:rPr>
              </w:pPr>
              <w:hyperlink w:anchor="_Toc229142870" w:history="1">
                <w:r w:rsidR="00197105" w:rsidRPr="00142286">
                  <w:rPr>
                    <w:rStyle w:val="Hyperlink"/>
                  </w:rPr>
                  <w:t>Zu diesem Dokument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_Toc229142870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26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3F54A1AE" w14:textId="1B3186E9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71" w:history="1">
                <w:r w:rsidR="00197105" w:rsidRPr="00142286">
                  <w:rPr>
                    <w:rStyle w:val="Hyperlink"/>
                  </w:rPr>
                  <w:t>Allgemeine Hinweise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_Toc229142871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26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2CCB6CE6" w14:textId="70B911E5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72" w:history="1">
                <w:r w:rsidR="00197105" w:rsidRPr="00142286">
                  <w:rPr>
                    <w:rStyle w:val="Hyperlink"/>
                  </w:rPr>
                  <w:t>LUSD-Anwenderunterst</w:t>
                </w:r>
                <w:r w:rsidR="00197105" w:rsidRPr="00142286">
                  <w:rPr>
                    <w:rStyle w:val="Hyperlink"/>
                    <w:rFonts w:hint="eastAsia"/>
                  </w:rPr>
                  <w:t>ü</w:t>
                </w:r>
                <w:r w:rsidR="00197105" w:rsidRPr="00142286">
                  <w:rPr>
                    <w:rStyle w:val="Hyperlink"/>
                  </w:rPr>
                  <w:t>tzung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_Toc229142872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26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131D817C" w14:textId="53EB71E7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73" w:history="1">
                <w:r w:rsidR="00197105" w:rsidRPr="00142286">
                  <w:rPr>
                    <w:rStyle w:val="Hyperlink"/>
                  </w:rPr>
                  <w:t>Symbole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_Toc229142873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27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6DFD21EC" w14:textId="0CD0B2D9" w:rsidR="00197105" w:rsidRDefault="00B859CC">
              <w:pPr>
                <w:pStyle w:val="Verzeichnis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:lang w:eastAsia="de-DE"/>
                  <w14:ligatures w14:val="standardContextual"/>
                </w:rPr>
              </w:pPr>
              <w:hyperlink w:anchor="_Toc229142874" w:history="1">
                <w:r w:rsidR="00197105" w:rsidRPr="00142286">
                  <w:rPr>
                    <w:rStyle w:val="Hyperlink"/>
                  </w:rPr>
                  <w:t>Typografische Konventionen</w:t>
                </w:r>
                <w:r w:rsidR="00197105">
                  <w:rPr>
                    <w:webHidden/>
                  </w:rPr>
                  <w:tab/>
                </w:r>
                <w:r w:rsidR="00197105">
                  <w:rPr>
                    <w:webHidden/>
                  </w:rPr>
                  <w:fldChar w:fldCharType="begin"/>
                </w:r>
                <w:r w:rsidR="00197105">
                  <w:rPr>
                    <w:webHidden/>
                  </w:rPr>
                  <w:instrText xml:space="preserve"> PAGEREF _Toc229142874 \h </w:instrText>
                </w:r>
                <w:r w:rsidR="00197105">
                  <w:rPr>
                    <w:webHidden/>
                  </w:rPr>
                </w:r>
                <w:r w:rsidR="00197105"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27</w:t>
                </w:r>
                <w:r w:rsidR="00197105">
                  <w:rPr>
                    <w:webHidden/>
                  </w:rPr>
                  <w:fldChar w:fldCharType="end"/>
                </w:r>
              </w:hyperlink>
            </w:p>
            <w:p w14:paraId="7B5F403D" w14:textId="230B5D90" w:rsidR="00DF7DC2" w:rsidRDefault="00DF7DC2" w:rsidP="00DF7DC2">
              <w:pPr>
                <w:rPr>
                  <w:sz w:val="8"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bookmarkStart w:id="6" w:name="_Toc225933384" w:displacedByCustomXml="prev"/>
    <w:bookmarkStart w:id="7" w:name="_Toc378668179" w:displacedByCustomXml="prev"/>
    <w:bookmarkStart w:id="8" w:name="_Toc381083139" w:displacedByCustomXml="prev"/>
    <w:bookmarkStart w:id="9" w:name="_Ref383424639" w:displacedByCustomXml="prev"/>
    <w:bookmarkStart w:id="10" w:name="_Ref436820912" w:displacedByCustomXml="prev"/>
    <w:bookmarkStart w:id="11" w:name="_Ref461196970" w:displacedByCustomXml="prev"/>
    <w:bookmarkStart w:id="12" w:name="_Toc224643213" w:displacedByCustomXml="prev"/>
    <w:p w14:paraId="40D69CBD" w14:textId="0F3DD957" w:rsidR="00197105" w:rsidRDefault="00197105" w:rsidP="00197105"/>
    <w:p w14:paraId="22EE5E72" w14:textId="77777777" w:rsidR="00197105" w:rsidRDefault="00197105">
      <w:pPr>
        <w:spacing w:before="0" w:after="0"/>
        <w:rPr>
          <w:caps/>
          <w:color w:val="808080" w:themeColor="background1" w:themeShade="80"/>
          <w:sz w:val="32"/>
          <w:szCs w:val="36"/>
        </w:rPr>
      </w:pPr>
      <w:r>
        <w:br w:type="page"/>
      </w:r>
    </w:p>
    <w:p w14:paraId="6ADBEA2E" w14:textId="55AADCC1" w:rsidR="00DF7DC2" w:rsidRDefault="00DF7DC2" w:rsidP="00197105">
      <w:pPr>
        <w:pStyle w:val="berschriftVorbemerkungen"/>
      </w:pPr>
      <w:bookmarkStart w:id="13" w:name="_Toc229142851"/>
      <w:r>
        <w:lastRenderedPageBreak/>
        <w:t xml:space="preserve">Inhalt dieses </w:t>
      </w:r>
      <w:r w:rsidRPr="00BA1C2D">
        <w:t>Dokuments</w:t>
      </w:r>
      <w:bookmarkEnd w:id="13"/>
      <w:bookmarkEnd w:id="6"/>
    </w:p>
    <w:p w14:paraId="11B3C6D9" w14:textId="25773BB4" w:rsidR="00DF7DC2" w:rsidRDefault="00DF7DC2" w:rsidP="00DF7DC2">
      <w:pPr>
        <w:pStyle w:val="LDTextinhalt"/>
        <w:rPr>
          <w:rStyle w:val="LDLink"/>
        </w:rPr>
      </w:pPr>
      <w:bookmarkStart w:id="14" w:name="_Toc225933385"/>
      <w:r w:rsidRPr="001526B1">
        <w:t>Das vorliegende Dokument beschreibt alle notwendigen Arbeitsschritte zur Erstellung von Zeugnissen mit der LUSD</w:t>
      </w:r>
      <w:r>
        <w:t xml:space="preserve">. Damit die Zeugnisse inhaltlich und optisch einwandfrei sind, müssen alle dafür nötigen Daten korrekt in der LUSD gepflegt sein. Bitte beachten Sie hierzu unsere Informationen in Kapitel </w:t>
      </w:r>
      <w:r w:rsidRPr="001526B1">
        <w:rPr>
          <w:rStyle w:val="LDLink"/>
        </w:rPr>
        <w:fldChar w:fldCharType="begin"/>
      </w:r>
      <w:r w:rsidRPr="001526B1">
        <w:rPr>
          <w:rStyle w:val="LDLink"/>
        </w:rPr>
        <w:instrText xml:space="preserve"> REF _Ref378156603 \r \h  \* MERGEFORMAT </w:instrText>
      </w:r>
      <w:r w:rsidRPr="001526B1">
        <w:rPr>
          <w:rStyle w:val="LDLink"/>
        </w:rPr>
      </w:r>
      <w:r w:rsidRPr="001526B1">
        <w:rPr>
          <w:rStyle w:val="LDLink"/>
        </w:rPr>
        <w:fldChar w:fldCharType="separate"/>
      </w:r>
      <w:r w:rsidR="00B859CC">
        <w:rPr>
          <w:rStyle w:val="LDLink"/>
        </w:rPr>
        <w:t>2</w:t>
      </w:r>
      <w:r w:rsidRPr="001526B1">
        <w:rPr>
          <w:rStyle w:val="LDLink"/>
        </w:rPr>
        <w:fldChar w:fldCharType="end"/>
      </w:r>
      <w:r>
        <w:rPr>
          <w:rStyle w:val="LDLink"/>
        </w:rPr>
        <w:t>.</w:t>
      </w:r>
    </w:p>
    <w:p w14:paraId="38E0281B" w14:textId="77777777" w:rsidR="00DF7DC2" w:rsidRDefault="00DF7DC2" w:rsidP="00DF7DC2">
      <w:pPr>
        <w:pStyle w:val="berschriftVorbemerkungen"/>
      </w:pPr>
      <w:bookmarkStart w:id="15" w:name="_Toc229142852"/>
      <w:r>
        <w:t>Zielgruppe und vorausgesetzte Kenntnisse</w:t>
      </w:r>
      <w:bookmarkEnd w:id="14"/>
      <w:bookmarkEnd w:id="15"/>
    </w:p>
    <w:p w14:paraId="0A6F7345" w14:textId="77777777" w:rsidR="00DF7DC2" w:rsidRDefault="00DF7DC2" w:rsidP="00DF7DC2">
      <w:pPr>
        <w:pStyle w:val="LDTextinhalt"/>
      </w:pPr>
      <w:r>
        <w:t>Diese Anleitung richtet sich an alle Anwender, die Zeugnisse mit der LUSD erstellen. Folgende Kenntnisse im Umgang mit der LUSD werden vorausgesetzt und daher in dieser Anleitung nicht näher beschrieben:</w:t>
      </w:r>
    </w:p>
    <w:p w14:paraId="70A5E146" w14:textId="77777777" w:rsidR="00DF7DC2" w:rsidRDefault="00DF7DC2" w:rsidP="00DF7DC2">
      <w:pPr>
        <w:pStyle w:val="Aufzhlungbndig"/>
      </w:pPr>
      <w:r>
        <w:t>Der Umgang mit der Schüler-, Kurs- und Klassensuche</w:t>
      </w:r>
    </w:p>
    <w:p w14:paraId="26C03803" w14:textId="77777777" w:rsidR="00DF7DC2" w:rsidRDefault="00DF7DC2" w:rsidP="00DF7DC2">
      <w:pPr>
        <w:pStyle w:val="Aufzhlungbndig"/>
      </w:pPr>
      <w:r>
        <w:t>Der Umgang mit der Erstellung von Berichten</w:t>
      </w:r>
    </w:p>
    <w:p w14:paraId="37318F0D" w14:textId="77777777" w:rsidR="00DF7DC2" w:rsidRDefault="00DF7DC2" w:rsidP="00DF7DC2">
      <w:pPr>
        <w:pStyle w:val="Aufzhlungbndig"/>
      </w:pPr>
      <w:r>
        <w:t>Die Leistungserfassung in der LUSD oder mit dem ENC</w:t>
      </w:r>
    </w:p>
    <w:p w14:paraId="0349B5E6" w14:textId="574B0BC5" w:rsidR="00DF7DC2" w:rsidRDefault="00DF7DC2" w:rsidP="00DF7DC2">
      <w:pPr>
        <w:pStyle w:val="LDTextinhalt"/>
      </w:pPr>
      <w:r w:rsidRPr="00DD7EB1">
        <w:t xml:space="preserve">Im </w:t>
      </w:r>
      <w:r>
        <w:t xml:space="preserve">Anhang (siehe Kapitel </w:t>
      </w:r>
      <w:r w:rsidRPr="00030A13">
        <w:rPr>
          <w:rStyle w:val="LDLink"/>
        </w:rPr>
        <w:fldChar w:fldCharType="begin"/>
      </w:r>
      <w:r w:rsidRPr="00030A13">
        <w:rPr>
          <w:rStyle w:val="LDLink"/>
        </w:rPr>
        <w:instrText xml:space="preserve"> REF _Ref224643169 \n \h </w:instrText>
      </w:r>
      <w:r>
        <w:rPr>
          <w:rStyle w:val="LDLink"/>
        </w:rPr>
        <w:instrText xml:space="preserve"> \* MERGEFORMAT </w:instrText>
      </w:r>
      <w:r w:rsidRPr="00030A13">
        <w:rPr>
          <w:rStyle w:val="LDLink"/>
        </w:rPr>
      </w:r>
      <w:r w:rsidRPr="00030A13">
        <w:rPr>
          <w:rStyle w:val="LDLink"/>
        </w:rPr>
        <w:fldChar w:fldCharType="separate"/>
      </w:r>
      <w:r w:rsidR="00B859CC">
        <w:rPr>
          <w:rStyle w:val="LDLink"/>
        </w:rPr>
        <w:t>6</w:t>
      </w:r>
      <w:r w:rsidRPr="00030A13">
        <w:rPr>
          <w:rStyle w:val="LDLink"/>
        </w:rPr>
        <w:fldChar w:fldCharType="end"/>
      </w:r>
      <w:r>
        <w:t>) finden Sie ein Zeugnis-</w:t>
      </w:r>
      <w:r w:rsidRPr="00DD7EB1">
        <w:t>Beispiel mit Hinweisen</w:t>
      </w:r>
      <w:r>
        <w:t xml:space="preserve"> zur Herkunft der Zeugnisdaten.</w:t>
      </w:r>
    </w:p>
    <w:p w14:paraId="037A5F41" w14:textId="1CFB9AA4" w:rsidR="00DF7DC2" w:rsidRDefault="00DF7DC2">
      <w:pPr>
        <w:spacing w:before="0" w:after="0"/>
      </w:pPr>
      <w:r>
        <w:br w:type="page"/>
      </w:r>
    </w:p>
    <w:p w14:paraId="54C66FBE" w14:textId="77777777" w:rsidR="00162A8D" w:rsidRDefault="00162A8D" w:rsidP="00197105">
      <w:pPr>
        <w:pStyle w:val="LDDokumentenberschrift"/>
      </w:pPr>
      <w:bookmarkStart w:id="16" w:name="_Toc378668183"/>
      <w:bookmarkStart w:id="17" w:name="_Toc14719154"/>
      <w:bookmarkStart w:id="18" w:name="_Toc224643216"/>
      <w:bookmarkStart w:id="19" w:name="_Toc229142853"/>
      <w:bookmarkEnd w:id="12"/>
      <w:bookmarkEnd w:id="11"/>
      <w:bookmarkEnd w:id="10"/>
      <w:bookmarkEnd w:id="9"/>
      <w:bookmarkEnd w:id="8"/>
      <w:bookmarkEnd w:id="7"/>
      <w:bookmarkEnd w:id="5"/>
      <w:bookmarkEnd w:id="4"/>
      <w:bookmarkEnd w:id="3"/>
      <w:bookmarkEnd w:id="2"/>
      <w:bookmarkEnd w:id="1"/>
      <w:bookmarkEnd w:id="0"/>
      <w:r>
        <w:lastRenderedPageBreak/>
        <w:t xml:space="preserve">Zeugnisse </w:t>
      </w:r>
      <w:r w:rsidR="00864A4C">
        <w:t xml:space="preserve">erstellen </w:t>
      </w:r>
      <w:r>
        <w:t>mit der LUSD</w:t>
      </w:r>
      <w:bookmarkEnd w:id="16"/>
      <w:bookmarkEnd w:id="17"/>
      <w:bookmarkEnd w:id="18"/>
      <w:bookmarkEnd w:id="19"/>
    </w:p>
    <w:p w14:paraId="7C817C6D" w14:textId="77777777" w:rsidR="00CB65D8" w:rsidRDefault="007A5AC1" w:rsidP="00245C2C">
      <w:pPr>
        <w:pStyle w:val="berschrift2"/>
      </w:pPr>
      <w:bookmarkStart w:id="20" w:name="_Toc378668184"/>
      <w:bookmarkStart w:id="21" w:name="_Toc14719155"/>
      <w:bookmarkStart w:id="22" w:name="_Toc224643217"/>
      <w:bookmarkStart w:id="23" w:name="_Toc229142854"/>
      <w:r>
        <w:t>Zeugnis</w:t>
      </w:r>
      <w:r w:rsidR="00A52C54">
        <w:t xml:space="preserve">se erstellen </w:t>
      </w:r>
      <w:r>
        <w:t>-</w:t>
      </w:r>
      <w:r w:rsidR="00A52C54">
        <w:t xml:space="preserve"> </w:t>
      </w:r>
      <w:r>
        <w:t>Übersicht</w:t>
      </w:r>
      <w:bookmarkEnd w:id="20"/>
      <w:bookmarkEnd w:id="21"/>
      <w:bookmarkEnd w:id="22"/>
      <w:bookmarkEnd w:id="23"/>
    </w:p>
    <w:p w14:paraId="0E8F6A92" w14:textId="77777777" w:rsidR="00CB65D8" w:rsidRPr="004759C2" w:rsidRDefault="00CB65D8" w:rsidP="001A765D">
      <w:pPr>
        <w:pStyle w:val="LDTextinhalteingerckt"/>
        <w:rPr>
          <w:rStyle w:val="LDwichtigerText"/>
        </w:rPr>
      </w:pPr>
      <w:r w:rsidRPr="004759C2">
        <w:rPr>
          <w:rStyle w:val="LDwichtigerText"/>
        </w:rPr>
        <w:t xml:space="preserve">Die Erstellung </w:t>
      </w:r>
      <w:r w:rsidR="00850D37" w:rsidRPr="004759C2">
        <w:rPr>
          <w:rStyle w:val="LDwichtigerText"/>
        </w:rPr>
        <w:t xml:space="preserve">von </w:t>
      </w:r>
      <w:r w:rsidRPr="004759C2">
        <w:rPr>
          <w:rStyle w:val="LDwichtigerText"/>
        </w:rPr>
        <w:t>Zeugnisse</w:t>
      </w:r>
      <w:r w:rsidR="00850D37" w:rsidRPr="004759C2">
        <w:rPr>
          <w:rStyle w:val="LDwichtigerText"/>
        </w:rPr>
        <w:t>n</w:t>
      </w:r>
      <w:r w:rsidRPr="004759C2">
        <w:rPr>
          <w:rStyle w:val="LDwichtigerText"/>
        </w:rPr>
        <w:t xml:space="preserve"> erfolgt in </w:t>
      </w:r>
      <w:r w:rsidR="005A483A" w:rsidRPr="004759C2">
        <w:rPr>
          <w:rStyle w:val="LDwichtigerText"/>
        </w:rPr>
        <w:t xml:space="preserve">4 </w:t>
      </w:r>
      <w:r w:rsidRPr="004759C2">
        <w:rPr>
          <w:rStyle w:val="LDwichtigerText"/>
        </w:rPr>
        <w:t>Schritten:</w:t>
      </w:r>
    </w:p>
    <w:p w14:paraId="2EF81804" w14:textId="77777777" w:rsidR="007A5AC1" w:rsidRDefault="005B5F17" w:rsidP="002A119D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256816AC" wp14:editId="1363652F">
            <wp:extent cx="5724525" cy="771525"/>
            <wp:effectExtent l="0" t="0" r="9525" b="9525"/>
            <wp:docPr id="12" name="Bild 12" descr="Das Bild zeigt eine Prozessabfolge. 1. Schritt: Zeugniserstellung vorbereiten. 2.Schreitt: zeugnis(se) zuweisen. 3. Schritt: Zeugnis(se) generieren. 4.Schritt: Zeugnis(se) abruf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d 12" descr="Das Bild zeigt eine Prozessabfolge. 1. Schritt: Zeugniserstellung vorbereiten. 2.Schreitt: zeugnis(se) zuweisen. 3. Schritt: Zeugnis(se) generieren. 4.Schritt: Zeugnis(se) abrufe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946" w:type="dxa"/>
        <w:tblInd w:w="822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950"/>
        <w:gridCol w:w="5996"/>
      </w:tblGrid>
      <w:tr w:rsidR="00140FC1" w:rsidRPr="00012961" w14:paraId="39CF146E" w14:textId="77777777" w:rsidTr="004759C2">
        <w:tc>
          <w:tcPr>
            <w:tcW w:w="2950" w:type="dxa"/>
          </w:tcPr>
          <w:p w14:paraId="135F1050" w14:textId="77777777" w:rsidR="00A6326C" w:rsidRPr="002E59A6" w:rsidRDefault="00A6326C" w:rsidP="004759C2">
            <w:pPr>
              <w:rPr>
                <w:rStyle w:val="LDwichtigerText"/>
              </w:rPr>
            </w:pPr>
            <w:bookmarkStart w:id="24" w:name="_Toc382915520"/>
            <w:bookmarkEnd w:id="24"/>
            <w:r w:rsidRPr="002E59A6">
              <w:rPr>
                <w:rStyle w:val="LDwichtigerText"/>
              </w:rPr>
              <w:t>Schritt 1</w:t>
            </w:r>
          </w:p>
          <w:p w14:paraId="41017FB7" w14:textId="79D9DF99" w:rsidR="00140FC1" w:rsidRPr="004759C2" w:rsidRDefault="00140FC1" w:rsidP="004759C2">
            <w:r w:rsidRPr="004759C2">
              <w:t xml:space="preserve">Zeugniserstellung vorbereiten </w:t>
            </w:r>
            <w:r w:rsidR="00402B65" w:rsidRPr="004759C2">
              <w:br/>
            </w:r>
            <w:r w:rsidRPr="004759C2">
              <w:t xml:space="preserve">(siehe Kapitel </w:t>
            </w:r>
            <w:r w:rsidRPr="004759C2">
              <w:rPr>
                <w:rStyle w:val="LDLink"/>
              </w:rPr>
              <w:fldChar w:fldCharType="begin"/>
            </w:r>
            <w:r w:rsidRPr="004759C2">
              <w:rPr>
                <w:rStyle w:val="LDLink"/>
              </w:rPr>
              <w:instrText xml:space="preserve"> REF _Ref378156603 \r \h </w:instrText>
            </w:r>
            <w:r w:rsidR="00402B65" w:rsidRPr="004759C2">
              <w:rPr>
                <w:rStyle w:val="LDLink"/>
              </w:rPr>
              <w:instrText xml:space="preserve"> \* MERGEFORMAT </w:instrText>
            </w:r>
            <w:r w:rsidRPr="004759C2">
              <w:rPr>
                <w:rStyle w:val="LDLink"/>
              </w:rPr>
            </w:r>
            <w:r w:rsidRPr="004759C2">
              <w:rPr>
                <w:rStyle w:val="LDLink"/>
              </w:rPr>
              <w:fldChar w:fldCharType="separate"/>
            </w:r>
            <w:r w:rsidR="00B859CC">
              <w:rPr>
                <w:rStyle w:val="LDLink"/>
              </w:rPr>
              <w:t>2</w:t>
            </w:r>
            <w:r w:rsidRPr="004759C2">
              <w:rPr>
                <w:rStyle w:val="LDLink"/>
              </w:rPr>
              <w:fldChar w:fldCharType="end"/>
            </w:r>
            <w:r w:rsidRPr="004759C2">
              <w:t>)</w:t>
            </w:r>
          </w:p>
        </w:tc>
        <w:tc>
          <w:tcPr>
            <w:tcW w:w="5996" w:type="dxa"/>
            <w:shd w:val="clear" w:color="auto" w:fill="auto"/>
          </w:tcPr>
          <w:p w14:paraId="718D6139" w14:textId="6F41FD1D" w:rsidR="00A6326C" w:rsidRPr="00A6326C" w:rsidRDefault="00140FC1" w:rsidP="008F39ED">
            <w:pPr>
              <w:rPr>
                <w:b/>
                <w:bCs/>
              </w:rPr>
            </w:pPr>
            <w:r>
              <w:t xml:space="preserve">Damit Sie korrekte Zeugnisse mit </w:t>
            </w:r>
            <w:r w:rsidR="001A2A89">
              <w:t xml:space="preserve">der </w:t>
            </w:r>
            <w:r>
              <w:t>LUSD erstellen können, sind folgende Vorarbeiten nötig:</w:t>
            </w:r>
          </w:p>
          <w:p w14:paraId="57D7CE6D" w14:textId="77777777" w:rsidR="00140FC1" w:rsidRPr="00A6326C" w:rsidRDefault="00140FC1" w:rsidP="002E59A6">
            <w:pPr>
              <w:pStyle w:val="Aufzhlungbndig"/>
              <w:rPr>
                <w:b/>
                <w:bCs/>
              </w:rPr>
            </w:pPr>
            <w:r>
              <w:t>Die Leistungen der Schüler müssen korrekt und vollständig erfasst sein.</w:t>
            </w:r>
          </w:p>
          <w:p w14:paraId="0D171C38" w14:textId="77777777" w:rsidR="00140FC1" w:rsidRPr="00A14315" w:rsidRDefault="00140FC1" w:rsidP="002E59A6">
            <w:pPr>
              <w:pStyle w:val="Aufzhlungbndig"/>
              <w:rPr>
                <w:b/>
                <w:bCs/>
              </w:rPr>
            </w:pPr>
            <w:r>
              <w:t>Die Zeugnisarten müssen konfiguriert sein</w:t>
            </w:r>
            <w:r w:rsidR="0063258A">
              <w:t>.</w:t>
            </w:r>
          </w:p>
          <w:p w14:paraId="4E194093" w14:textId="7AA08A35" w:rsidR="00A6326C" w:rsidRPr="006766F9" w:rsidRDefault="00140FC1" w:rsidP="002E59A6">
            <w:pPr>
              <w:pStyle w:val="Aufzhlungbndig"/>
              <w:rPr>
                <w:rStyle w:val="bedienelement"/>
              </w:rPr>
            </w:pPr>
            <w:r>
              <w:t>Die Fächersortierfolge muss korrekt sein.</w:t>
            </w:r>
          </w:p>
        </w:tc>
      </w:tr>
      <w:tr w:rsidR="00140FC1" w:rsidRPr="00012961" w14:paraId="785F7245" w14:textId="77777777" w:rsidTr="004759C2">
        <w:tc>
          <w:tcPr>
            <w:tcW w:w="2950" w:type="dxa"/>
          </w:tcPr>
          <w:p w14:paraId="584F8F4F" w14:textId="77777777" w:rsidR="00A6326C" w:rsidRPr="002E59A6" w:rsidRDefault="00A6326C" w:rsidP="004759C2">
            <w:pPr>
              <w:rPr>
                <w:rStyle w:val="LDwichtigerText"/>
              </w:rPr>
            </w:pPr>
            <w:r w:rsidRPr="002E59A6">
              <w:rPr>
                <w:rStyle w:val="LDwichtigerText"/>
              </w:rPr>
              <w:t>Schritt 2</w:t>
            </w:r>
          </w:p>
          <w:p w14:paraId="7F39B13F" w14:textId="318C729D" w:rsidR="00140FC1" w:rsidRPr="004759C2" w:rsidRDefault="00140FC1" w:rsidP="004759C2">
            <w:r w:rsidRPr="004759C2">
              <w:t>Zeugnisse zuweisen</w:t>
            </w:r>
            <w:r w:rsidRPr="004759C2">
              <w:br/>
              <w:t>(siehe Kapitel</w:t>
            </w:r>
            <w:r w:rsidR="00402B65" w:rsidRPr="004759C2">
              <w:t xml:space="preserve"> </w:t>
            </w:r>
            <w:r w:rsidR="001A2A89" w:rsidRPr="004759C2">
              <w:rPr>
                <w:rStyle w:val="LDLink"/>
              </w:rPr>
              <w:fldChar w:fldCharType="begin"/>
            </w:r>
            <w:r w:rsidR="001A2A89" w:rsidRPr="004759C2">
              <w:rPr>
                <w:rStyle w:val="LDLink"/>
              </w:rPr>
              <w:instrText xml:space="preserve"> REF _Ref378665810 \r \h </w:instrText>
            </w:r>
            <w:r w:rsidR="008F39ED" w:rsidRPr="004759C2">
              <w:rPr>
                <w:rStyle w:val="LDLink"/>
              </w:rPr>
              <w:instrText xml:space="preserve"> \* MERGEFORMAT </w:instrText>
            </w:r>
            <w:r w:rsidR="001A2A89" w:rsidRPr="004759C2">
              <w:rPr>
                <w:rStyle w:val="LDLink"/>
              </w:rPr>
            </w:r>
            <w:r w:rsidR="001A2A89" w:rsidRPr="004759C2">
              <w:rPr>
                <w:rStyle w:val="LDLink"/>
              </w:rPr>
              <w:fldChar w:fldCharType="separate"/>
            </w:r>
            <w:r w:rsidR="00B859CC">
              <w:rPr>
                <w:rStyle w:val="LDLink"/>
              </w:rPr>
              <w:t>3.2</w:t>
            </w:r>
            <w:r w:rsidR="001A2A89" w:rsidRPr="004759C2">
              <w:rPr>
                <w:rStyle w:val="LDLink"/>
              </w:rPr>
              <w:fldChar w:fldCharType="end"/>
            </w:r>
            <w:r w:rsidRPr="004759C2">
              <w:t>)</w:t>
            </w:r>
          </w:p>
        </w:tc>
        <w:tc>
          <w:tcPr>
            <w:tcW w:w="5996" w:type="dxa"/>
            <w:shd w:val="clear" w:color="auto" w:fill="auto"/>
          </w:tcPr>
          <w:p w14:paraId="521E884A" w14:textId="2CF9B864" w:rsidR="005B5F17" w:rsidRPr="002E59A6" w:rsidRDefault="00140FC1" w:rsidP="002E59A6">
            <w:pPr>
              <w:rPr>
                <w:rStyle w:val="bedienelement"/>
                <w:b w:val="0"/>
                <w:sz w:val="22"/>
                <w:szCs w:val="22"/>
              </w:rPr>
            </w:pPr>
            <w:r>
              <w:t xml:space="preserve">Mit diesem Schritt legen Sie fest, welche </w:t>
            </w:r>
            <w:r w:rsidR="00965C72">
              <w:t>Art von Zeugnis Schüler bekommen sollen.</w:t>
            </w:r>
            <w:r>
              <w:t xml:space="preserve"> z.B. Halbjahres- oder Abschlusszeugnis</w:t>
            </w:r>
            <w:r w:rsidR="00965C72">
              <w:t>.</w:t>
            </w:r>
          </w:p>
        </w:tc>
      </w:tr>
      <w:tr w:rsidR="00140FC1" w:rsidRPr="00271336" w14:paraId="63D3647E" w14:textId="77777777" w:rsidTr="004759C2">
        <w:tc>
          <w:tcPr>
            <w:tcW w:w="2950" w:type="dxa"/>
          </w:tcPr>
          <w:p w14:paraId="00AFB6C8" w14:textId="77777777" w:rsidR="00A6326C" w:rsidRPr="002E59A6" w:rsidRDefault="00A6326C" w:rsidP="004759C2">
            <w:pPr>
              <w:rPr>
                <w:rStyle w:val="LDwichtigerText"/>
              </w:rPr>
            </w:pPr>
            <w:r w:rsidRPr="002E59A6">
              <w:rPr>
                <w:rStyle w:val="LDwichtigerText"/>
              </w:rPr>
              <w:t>Schritt 3</w:t>
            </w:r>
          </w:p>
          <w:p w14:paraId="7003D7EB" w14:textId="030C2570" w:rsidR="00140FC1" w:rsidRPr="004759C2" w:rsidRDefault="00140FC1" w:rsidP="004759C2">
            <w:r w:rsidRPr="004759C2">
              <w:t>Zeugnisse generieren</w:t>
            </w:r>
            <w:r w:rsidRPr="004759C2">
              <w:br/>
              <w:t xml:space="preserve">(siehe Kapitel </w:t>
            </w:r>
            <w:r w:rsidRPr="004759C2">
              <w:rPr>
                <w:rStyle w:val="LDLink"/>
              </w:rPr>
              <w:fldChar w:fldCharType="begin"/>
            </w:r>
            <w:r w:rsidRPr="004759C2">
              <w:rPr>
                <w:rStyle w:val="LDLink"/>
              </w:rPr>
              <w:instrText xml:space="preserve"> REF _Ref378239025 \r \h  \* MERGEFORMAT </w:instrText>
            </w:r>
            <w:r w:rsidRPr="004759C2">
              <w:rPr>
                <w:rStyle w:val="LDLink"/>
              </w:rPr>
            </w:r>
            <w:r w:rsidRPr="004759C2">
              <w:rPr>
                <w:rStyle w:val="LDLink"/>
              </w:rPr>
              <w:fldChar w:fldCharType="separate"/>
            </w:r>
            <w:r w:rsidR="00B859CC">
              <w:rPr>
                <w:rStyle w:val="LDLink"/>
              </w:rPr>
              <w:t>3.3</w:t>
            </w:r>
            <w:r w:rsidRPr="004759C2">
              <w:rPr>
                <w:rStyle w:val="LDLink"/>
              </w:rPr>
              <w:fldChar w:fldCharType="end"/>
            </w:r>
            <w:r w:rsidRPr="004759C2">
              <w:t xml:space="preserve">) </w:t>
            </w:r>
          </w:p>
        </w:tc>
        <w:tc>
          <w:tcPr>
            <w:tcW w:w="5996" w:type="dxa"/>
            <w:shd w:val="clear" w:color="auto" w:fill="auto"/>
          </w:tcPr>
          <w:p w14:paraId="5E7F343A" w14:textId="58DF8440" w:rsidR="00A6326C" w:rsidRDefault="00140FC1" w:rsidP="008F39ED">
            <w:r>
              <w:t xml:space="preserve">In diesem Schritt erstellen </w:t>
            </w:r>
            <w:r w:rsidR="00A6326C">
              <w:t xml:space="preserve">(generieren) </w:t>
            </w:r>
            <w:r w:rsidR="001A2A89">
              <w:t>Sie das eigentliche Zeugnis:</w:t>
            </w:r>
          </w:p>
          <w:p w14:paraId="510382FD" w14:textId="77777777" w:rsidR="00A6326C" w:rsidRDefault="00140FC1" w:rsidP="002E59A6">
            <w:pPr>
              <w:pStyle w:val="Aufzhlungbndig"/>
            </w:pPr>
            <w:r>
              <w:t>Das in Schritt 2 zugewiesene Zeugnis wird nun mit den Noten und Bemerkungen der Schüler „gefüllt“.</w:t>
            </w:r>
          </w:p>
          <w:p w14:paraId="38F68184" w14:textId="62E35CFB" w:rsidR="005B5F17" w:rsidRPr="00D95EE6" w:rsidRDefault="00140FC1" w:rsidP="002E59A6">
            <w:pPr>
              <w:pStyle w:val="Aufzhlungbndig"/>
            </w:pPr>
            <w:r>
              <w:t xml:space="preserve">Die Zeugnisse werden auf den Servern der HZD als PDF-Datei erstellt und dann zum </w:t>
            </w:r>
            <w:r w:rsidRPr="004759C2">
              <w:t>D</w:t>
            </w:r>
            <w:r>
              <w:t>ownload und anschließende</w:t>
            </w:r>
            <w:r w:rsidR="00AB1C1D">
              <w:t>m</w:t>
            </w:r>
            <w:r>
              <w:t xml:space="preserve"> Drucken bzw. Speichern bereitgestellt.</w:t>
            </w:r>
          </w:p>
        </w:tc>
      </w:tr>
      <w:tr w:rsidR="00140FC1" w:rsidRPr="00271336" w14:paraId="0E09AEC8" w14:textId="77777777" w:rsidTr="004759C2">
        <w:tc>
          <w:tcPr>
            <w:tcW w:w="2950" w:type="dxa"/>
          </w:tcPr>
          <w:p w14:paraId="3FC310D0" w14:textId="77777777" w:rsidR="00A6326C" w:rsidRPr="002E59A6" w:rsidRDefault="00A6326C" w:rsidP="004759C2">
            <w:pPr>
              <w:rPr>
                <w:rStyle w:val="LDwichtigerText"/>
              </w:rPr>
            </w:pPr>
            <w:r w:rsidRPr="002E59A6">
              <w:rPr>
                <w:rStyle w:val="LDwichtigerText"/>
              </w:rPr>
              <w:t>Schritt 4</w:t>
            </w:r>
          </w:p>
          <w:p w14:paraId="3968C9A3" w14:textId="4DD7213D" w:rsidR="00140FC1" w:rsidRPr="004759C2" w:rsidRDefault="00140FC1" w:rsidP="004759C2">
            <w:r w:rsidRPr="004759C2">
              <w:t>Zeugnisse abrufen</w:t>
            </w:r>
            <w:r w:rsidRPr="004759C2">
              <w:br/>
              <w:t xml:space="preserve">(siehe Kapitel </w:t>
            </w:r>
            <w:r w:rsidR="001A2A89" w:rsidRPr="004759C2">
              <w:rPr>
                <w:rStyle w:val="LDLink"/>
              </w:rPr>
              <w:fldChar w:fldCharType="begin"/>
            </w:r>
            <w:r w:rsidR="001A2A89" w:rsidRPr="004759C2">
              <w:rPr>
                <w:rStyle w:val="LDLink"/>
              </w:rPr>
              <w:instrText xml:space="preserve"> REF _Ref393185318 \r \h </w:instrText>
            </w:r>
            <w:r w:rsidR="008F39ED" w:rsidRPr="004759C2">
              <w:rPr>
                <w:rStyle w:val="LDLink"/>
              </w:rPr>
              <w:instrText xml:space="preserve"> \* MERGEFORMAT </w:instrText>
            </w:r>
            <w:r w:rsidR="001A2A89" w:rsidRPr="004759C2">
              <w:rPr>
                <w:rStyle w:val="LDLink"/>
              </w:rPr>
            </w:r>
            <w:r w:rsidR="001A2A89" w:rsidRPr="004759C2">
              <w:rPr>
                <w:rStyle w:val="LDLink"/>
              </w:rPr>
              <w:fldChar w:fldCharType="separate"/>
            </w:r>
            <w:r w:rsidR="00B859CC">
              <w:rPr>
                <w:rStyle w:val="LDLink"/>
              </w:rPr>
              <w:t>3.4</w:t>
            </w:r>
            <w:r w:rsidR="001A2A89" w:rsidRPr="004759C2">
              <w:rPr>
                <w:rStyle w:val="LDLink"/>
              </w:rPr>
              <w:fldChar w:fldCharType="end"/>
            </w:r>
            <w:r w:rsidR="0063258A" w:rsidRPr="004759C2">
              <w:t>)</w:t>
            </w:r>
          </w:p>
        </w:tc>
        <w:tc>
          <w:tcPr>
            <w:tcW w:w="5996" w:type="dxa"/>
            <w:shd w:val="clear" w:color="auto" w:fill="auto"/>
          </w:tcPr>
          <w:p w14:paraId="60F1AC05" w14:textId="77777777" w:rsidR="002E59A6" w:rsidRDefault="00140FC1" w:rsidP="008F39ED">
            <w:r w:rsidRPr="008F39ED">
              <w:t>In</w:t>
            </w:r>
            <w:r>
              <w:t xml:space="preserve"> diesem Schritt rufen Sie die in Schritt 3 erstellen Zeugnisse als PDF-Datei ab.</w:t>
            </w:r>
          </w:p>
          <w:p w14:paraId="685B34E9" w14:textId="38D49F3B" w:rsidR="005B5F17" w:rsidRDefault="00140FC1" w:rsidP="002E59A6">
            <w:r>
              <w:t>Diese Dateien können Sie ausdrucken und/oder abspeichern.</w:t>
            </w:r>
          </w:p>
        </w:tc>
      </w:tr>
    </w:tbl>
    <w:p w14:paraId="2482E3DB" w14:textId="77777777" w:rsidR="00F55992" w:rsidRDefault="00F55992" w:rsidP="00245C2C">
      <w:pPr>
        <w:pStyle w:val="LDTextinhalt"/>
      </w:pPr>
    </w:p>
    <w:p w14:paraId="4C6C210C" w14:textId="77777777" w:rsidR="003C3A71" w:rsidRDefault="001A765D" w:rsidP="00245C2C">
      <w:pPr>
        <w:pStyle w:val="LDTextinhalt"/>
      </w:pPr>
      <w:r>
        <w:br w:type="page"/>
      </w:r>
    </w:p>
    <w:p w14:paraId="6B3CB70D" w14:textId="77777777" w:rsidR="005A483A" w:rsidRDefault="005A483A" w:rsidP="00245C2C">
      <w:pPr>
        <w:pStyle w:val="berschrift2"/>
      </w:pPr>
      <w:bookmarkStart w:id="25" w:name="_Ref378156603"/>
      <w:bookmarkStart w:id="26" w:name="_Toc378668185"/>
      <w:bookmarkStart w:id="27" w:name="_Toc14719156"/>
      <w:bookmarkStart w:id="28" w:name="_Toc224643218"/>
      <w:bookmarkStart w:id="29" w:name="_Toc229142855"/>
      <w:r>
        <w:lastRenderedPageBreak/>
        <w:t>Zeugniserstellung vorbereiten</w:t>
      </w:r>
      <w:bookmarkEnd w:id="25"/>
      <w:bookmarkEnd w:id="26"/>
      <w:bookmarkEnd w:id="27"/>
      <w:bookmarkEnd w:id="28"/>
      <w:bookmarkEnd w:id="29"/>
    </w:p>
    <w:p w14:paraId="13476AEE" w14:textId="77777777" w:rsidR="00716A24" w:rsidRDefault="005B5F17" w:rsidP="00C93B20">
      <w:pPr>
        <w:pStyle w:val="LDTextinhalteingerckt"/>
        <w:rPr>
          <w:lang w:eastAsia="de-DE"/>
        </w:rPr>
      </w:pPr>
      <w:r>
        <w:rPr>
          <w:noProof/>
          <w:lang w:eastAsia="de-DE"/>
        </w:rPr>
        <w:drawing>
          <wp:inline distT="0" distB="0" distL="0" distR="0" wp14:anchorId="53ABF1CF" wp14:editId="43423A12">
            <wp:extent cx="5715000" cy="742950"/>
            <wp:effectExtent l="0" t="0" r="0" b="0"/>
            <wp:docPr id="13" name="Bild 13" descr="Das Bild zeigt eine Prozessabfolge. 1. Schritt: Zeugniserstellung vorbereiten. 2.Schreitt: zeugnis(se) zuweisen. 3. Schritt: Zeugnis(se) generieren. 4.Schritt: Zeugnis(se) abruf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d 13" descr="Das Bild zeigt eine Prozessabfolge. 1. Schritt: Zeugniserstellung vorbereiten. 2.Schreitt: zeugnis(se) zuweisen. 3. Schritt: Zeugnis(se) generieren. 4.Schritt: Zeugnis(se) abrufe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2934" w14:textId="309BA168" w:rsidR="00402B65" w:rsidRDefault="00402B65" w:rsidP="005B5F17">
      <w:pPr>
        <w:pStyle w:val="LDTextinhalteingerckt"/>
        <w:rPr>
          <w:lang w:eastAsia="de-DE"/>
        </w:rPr>
      </w:pPr>
      <w:r>
        <w:rPr>
          <w:lang w:eastAsia="de-DE"/>
        </w:rPr>
        <w:t xml:space="preserve">Um </w:t>
      </w:r>
      <w:r w:rsidR="0035236E">
        <w:rPr>
          <w:lang w:eastAsia="de-DE"/>
        </w:rPr>
        <w:t xml:space="preserve">inhaltlich und optisch </w:t>
      </w:r>
      <w:r>
        <w:rPr>
          <w:lang w:eastAsia="de-DE"/>
        </w:rPr>
        <w:t>fehlerfreie Zeugnisse erstellen zu können, müssen folgende Daten in der LUSD korrekt erfasst und gepflegt sein:</w:t>
      </w:r>
    </w:p>
    <w:p w14:paraId="012A11A2" w14:textId="4EB6B7F8" w:rsidR="005A483A" w:rsidRDefault="005A483A" w:rsidP="002E59A6">
      <w:pPr>
        <w:pStyle w:val="Aufzhlungeingerckt"/>
        <w:rPr>
          <w:lang w:eastAsia="de-DE"/>
        </w:rPr>
      </w:pPr>
      <w:r>
        <w:rPr>
          <w:lang w:eastAsia="de-DE"/>
        </w:rPr>
        <w:t xml:space="preserve">Die </w:t>
      </w:r>
      <w:r w:rsidRPr="002E59A6">
        <w:rPr>
          <w:rStyle w:val="LDwichtigerText"/>
        </w:rPr>
        <w:t>Leistungen der Schüler</w:t>
      </w:r>
      <w:r>
        <w:rPr>
          <w:lang w:eastAsia="de-DE"/>
        </w:rPr>
        <w:t xml:space="preserve"> (Noten und Beurteilung) sowie ggf. Bemerkungen müssen </w:t>
      </w:r>
      <w:r w:rsidRPr="002E59A6">
        <w:rPr>
          <w:rStyle w:val="LDwichtigerText"/>
        </w:rPr>
        <w:t>erfasst</w:t>
      </w:r>
      <w:r w:rsidRPr="00AB0112">
        <w:rPr>
          <w:rStyle w:val="hervorhebung"/>
        </w:rPr>
        <w:t xml:space="preserve"> </w:t>
      </w:r>
      <w:r>
        <w:rPr>
          <w:lang w:eastAsia="de-DE"/>
        </w:rPr>
        <w:t>sein</w:t>
      </w:r>
      <w:r w:rsidR="005A3EEC">
        <w:rPr>
          <w:lang w:eastAsia="de-DE"/>
        </w:rPr>
        <w:t>.</w:t>
      </w:r>
    </w:p>
    <w:p w14:paraId="45F32887" w14:textId="79A5D574" w:rsidR="005A483A" w:rsidRDefault="005A483A" w:rsidP="002E59A6">
      <w:pPr>
        <w:pStyle w:val="Aufzhlungeingerckt"/>
        <w:rPr>
          <w:lang w:eastAsia="de-DE"/>
        </w:rPr>
      </w:pPr>
      <w:r>
        <w:rPr>
          <w:lang w:eastAsia="de-DE"/>
        </w:rPr>
        <w:t xml:space="preserve">Die </w:t>
      </w:r>
      <w:r w:rsidRPr="002E59A6">
        <w:rPr>
          <w:rStyle w:val="LDwichtigerText"/>
        </w:rPr>
        <w:t>Zeugnisunterschriften</w:t>
      </w:r>
      <w:r>
        <w:rPr>
          <w:lang w:eastAsia="de-DE"/>
        </w:rPr>
        <w:t xml:space="preserve"> für jede Zeugnisart müssen </w:t>
      </w:r>
      <w:r w:rsidRPr="002E59A6">
        <w:rPr>
          <w:rStyle w:val="LDwichtigerText"/>
        </w:rPr>
        <w:t xml:space="preserve">festgelegt </w:t>
      </w:r>
      <w:r>
        <w:rPr>
          <w:lang w:eastAsia="de-DE"/>
        </w:rPr>
        <w:t>sein</w:t>
      </w:r>
      <w:r w:rsidR="005A3EEC">
        <w:rPr>
          <w:lang w:eastAsia="de-DE"/>
        </w:rPr>
        <w:t>.</w:t>
      </w:r>
    </w:p>
    <w:p w14:paraId="1C66911F" w14:textId="247D9F64" w:rsidR="005A483A" w:rsidRDefault="005A483A" w:rsidP="002E59A6">
      <w:pPr>
        <w:pStyle w:val="Aufzhlungeingerckt"/>
        <w:rPr>
          <w:lang w:eastAsia="de-DE"/>
        </w:rPr>
      </w:pPr>
      <w:r>
        <w:rPr>
          <w:lang w:eastAsia="de-DE"/>
        </w:rPr>
        <w:t xml:space="preserve">Die </w:t>
      </w:r>
      <w:r w:rsidRPr="002E59A6">
        <w:rPr>
          <w:rStyle w:val="LDwichtigerText"/>
        </w:rPr>
        <w:t>Zeugnisarten je Schulform und Stufe</w:t>
      </w:r>
      <w:r>
        <w:rPr>
          <w:lang w:eastAsia="de-DE"/>
        </w:rPr>
        <w:t xml:space="preserve"> müssen </w:t>
      </w:r>
      <w:r>
        <w:t xml:space="preserve">Ihren </w:t>
      </w:r>
      <w:r w:rsidRPr="00D95EE6">
        <w:t xml:space="preserve">Anforderungen entsprechend </w:t>
      </w:r>
      <w:r w:rsidRPr="002E59A6">
        <w:rPr>
          <w:rStyle w:val="LDwichtigerText"/>
        </w:rPr>
        <w:t xml:space="preserve">konfiguriert </w:t>
      </w:r>
      <w:r>
        <w:rPr>
          <w:lang w:eastAsia="de-DE"/>
        </w:rPr>
        <w:t>sein</w:t>
      </w:r>
      <w:r w:rsidR="005A3EEC">
        <w:rPr>
          <w:lang w:eastAsia="de-DE"/>
        </w:rPr>
        <w:t>.</w:t>
      </w:r>
    </w:p>
    <w:p w14:paraId="25DA1B8B" w14:textId="1159933C" w:rsidR="005A483A" w:rsidRDefault="005A483A" w:rsidP="002E59A6">
      <w:pPr>
        <w:pStyle w:val="Aufzhlungeingerckt"/>
        <w:rPr>
          <w:lang w:eastAsia="de-DE"/>
        </w:rPr>
      </w:pPr>
      <w:r>
        <w:rPr>
          <w:lang w:eastAsia="de-DE"/>
        </w:rPr>
        <w:t xml:space="preserve">Die </w:t>
      </w:r>
      <w:r w:rsidRPr="002E59A6">
        <w:rPr>
          <w:rStyle w:val="LDwichtigerText"/>
        </w:rPr>
        <w:t>Reihenfolge d</w:t>
      </w:r>
      <w:r w:rsidR="0063258A" w:rsidRPr="002E59A6">
        <w:rPr>
          <w:rStyle w:val="LDwichtigerText"/>
        </w:rPr>
        <w:t>er</w:t>
      </w:r>
      <w:r w:rsidRPr="002E59A6">
        <w:rPr>
          <w:rStyle w:val="LDwichtigerText"/>
        </w:rPr>
        <w:t xml:space="preserve"> Unterrichtsfächer</w:t>
      </w:r>
      <w:r w:rsidR="0063258A">
        <w:rPr>
          <w:rStyle w:val="hervorhebung"/>
          <w:lang w:eastAsia="de-DE"/>
        </w:rPr>
        <w:t xml:space="preserve"> </w:t>
      </w:r>
      <w:r>
        <w:rPr>
          <w:lang w:eastAsia="de-DE"/>
        </w:rPr>
        <w:t xml:space="preserve">muss </w:t>
      </w:r>
      <w:r w:rsidRPr="002E59A6">
        <w:rPr>
          <w:rStyle w:val="LDwichtigerText"/>
        </w:rPr>
        <w:t>richtig</w:t>
      </w:r>
      <w:r>
        <w:rPr>
          <w:lang w:eastAsia="de-DE"/>
        </w:rPr>
        <w:t xml:space="preserve"> sein</w:t>
      </w:r>
      <w:r w:rsidR="005A3EEC">
        <w:rPr>
          <w:lang w:eastAsia="de-DE"/>
        </w:rPr>
        <w:t>.</w:t>
      </w:r>
    </w:p>
    <w:p w14:paraId="574CF573" w14:textId="77777777" w:rsidR="005A483A" w:rsidRDefault="005A483A" w:rsidP="00245C2C">
      <w:pPr>
        <w:pStyle w:val="berschrift3"/>
        <w:rPr>
          <w:lang w:eastAsia="de-DE"/>
        </w:rPr>
      </w:pPr>
      <w:bookmarkStart w:id="30" w:name="_Ref357003192"/>
      <w:bookmarkStart w:id="31" w:name="_Toc378668186"/>
      <w:bookmarkStart w:id="32" w:name="_Toc14719157"/>
      <w:bookmarkStart w:id="33" w:name="_Toc224643219"/>
      <w:bookmarkStart w:id="34" w:name="_Toc229142856"/>
      <w:r>
        <w:rPr>
          <w:lang w:eastAsia="de-DE"/>
        </w:rPr>
        <w:t>Leistungen der Schüler erfassen</w:t>
      </w:r>
      <w:bookmarkEnd w:id="30"/>
      <w:bookmarkEnd w:id="31"/>
      <w:bookmarkEnd w:id="32"/>
      <w:bookmarkEnd w:id="33"/>
      <w:bookmarkEnd w:id="34"/>
    </w:p>
    <w:p w14:paraId="3E712B4C" w14:textId="7458A035" w:rsidR="005B5F17" w:rsidRDefault="005A483A" w:rsidP="005B5F17">
      <w:pPr>
        <w:pStyle w:val="LDTextinhalteingerckt"/>
        <w:rPr>
          <w:lang w:eastAsia="de-DE"/>
        </w:rPr>
      </w:pPr>
      <w:r>
        <w:rPr>
          <w:lang w:eastAsia="de-DE"/>
        </w:rPr>
        <w:t>Damit auf den Zeugnissen die richtigen Noten, Bemerkungen und Beurteilungen erscheinen, müssen diese in der LUSD korrekt gepflegt sein.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079"/>
      </w:tblGrid>
      <w:tr w:rsidR="00317237" w:rsidRPr="003473C5" w14:paraId="120C4B23" w14:textId="77777777" w:rsidTr="00317237">
        <w:tc>
          <w:tcPr>
            <w:tcW w:w="851" w:type="dxa"/>
          </w:tcPr>
          <w:p w14:paraId="33C62D4C" w14:textId="77777777" w:rsidR="00317237" w:rsidRDefault="00317237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7CAB3CF3" wp14:editId="504E422B">
                  <wp:extent cx="288000" cy="288000"/>
                  <wp:effectExtent l="0" t="0" r="0" b="0"/>
                  <wp:docPr id="1" name="Grafik 150" descr="Symbol Tipp zur Arbeitserleichter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Grafik 150" descr="Symbol Tipp zur Arbeitserleichteru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  <w:vAlign w:val="center"/>
          </w:tcPr>
          <w:p w14:paraId="27DECBC8" w14:textId="77777777" w:rsidR="00317237" w:rsidRPr="00317237" w:rsidRDefault="00317237" w:rsidP="006262EB">
            <w:pPr>
              <w:pStyle w:val="LDTextinhalt"/>
              <w:rPr>
                <w:rStyle w:val="hervorhebungblau"/>
              </w:rPr>
            </w:pPr>
            <w:r w:rsidRPr="00317237">
              <w:rPr>
                <w:rStyle w:val="hervorhebungblau"/>
              </w:rPr>
              <w:t>Tipp</w:t>
            </w:r>
          </w:p>
          <w:p w14:paraId="5F611E30" w14:textId="4A446085" w:rsidR="00317237" w:rsidRDefault="00317237" w:rsidP="006262EB">
            <w:pPr>
              <w:pStyle w:val="LDTextinhalt"/>
            </w:pPr>
            <w:r>
              <w:t xml:space="preserve">Anleitungen und unterstützende Materialien finden Sie auf der Seite </w:t>
            </w:r>
            <w:hyperlink r:id="rId18" w:history="1">
              <w:r w:rsidRPr="00317237">
                <w:rPr>
                  <w:rStyle w:val="LDLink"/>
                </w:rPr>
                <w:t>schulehessen.de/lusdanleitungen</w:t>
              </w:r>
            </w:hyperlink>
            <w:r>
              <w:t xml:space="preserve"> zum Beispiel zu den Themen:</w:t>
            </w:r>
          </w:p>
          <w:p w14:paraId="27D5C279" w14:textId="4076DE78" w:rsidR="00317237" w:rsidRPr="00317237" w:rsidRDefault="00B859CC" w:rsidP="00317237">
            <w:pPr>
              <w:pStyle w:val="Aufzhlungbndig"/>
              <w:rPr>
                <w:rStyle w:val="LDLink"/>
              </w:rPr>
            </w:pPr>
            <w:hyperlink r:id="rId19" w:history="1">
              <w:r w:rsidR="00317237" w:rsidRPr="00317237">
                <w:rPr>
                  <w:rStyle w:val="LDLink"/>
                </w:rPr>
                <w:t>Leistungserfassung vorbereiten</w:t>
              </w:r>
            </w:hyperlink>
          </w:p>
          <w:p w14:paraId="5DF80806" w14:textId="07ED1CBC" w:rsidR="00317237" w:rsidRPr="00317237" w:rsidRDefault="00B859CC" w:rsidP="00317237">
            <w:pPr>
              <w:pStyle w:val="Aufzhlungbndig"/>
              <w:rPr>
                <w:rStyle w:val="LDLink"/>
              </w:rPr>
            </w:pPr>
            <w:hyperlink r:id="rId20" w:history="1">
              <w:r w:rsidR="00317237" w:rsidRPr="00317237">
                <w:rPr>
                  <w:rStyle w:val="LDLink"/>
                </w:rPr>
                <w:t>Leistungen mit dem Externen Notenclient (ENC) erfassen</w:t>
              </w:r>
            </w:hyperlink>
          </w:p>
          <w:p w14:paraId="54C48417" w14:textId="370E046B" w:rsidR="00317237" w:rsidRPr="003473C5" w:rsidRDefault="00B859CC" w:rsidP="00317237">
            <w:pPr>
              <w:pStyle w:val="Aufzhlungbndig"/>
            </w:pPr>
            <w:hyperlink r:id="rId21" w:history="1">
              <w:r w:rsidR="00317237" w:rsidRPr="00317237">
                <w:rPr>
                  <w:rStyle w:val="LDLink"/>
                </w:rPr>
                <w:t>Leistungen in der LUSD erfassen</w:t>
              </w:r>
            </w:hyperlink>
          </w:p>
        </w:tc>
      </w:tr>
    </w:tbl>
    <w:p w14:paraId="1FC60A6E" w14:textId="77777777" w:rsidR="005A483A" w:rsidRDefault="005A483A" w:rsidP="00245C2C">
      <w:pPr>
        <w:pStyle w:val="berschrift3"/>
      </w:pPr>
      <w:bookmarkStart w:id="35" w:name="_Ref357497867"/>
      <w:bookmarkStart w:id="36" w:name="_Toc378668187"/>
      <w:bookmarkStart w:id="37" w:name="_Ref382913903"/>
      <w:bookmarkStart w:id="38" w:name="_Toc14719158"/>
      <w:bookmarkStart w:id="39" w:name="_Toc224643220"/>
      <w:bookmarkStart w:id="40" w:name="_Toc229142857"/>
      <w:r>
        <w:t>Zeugnis</w:t>
      </w:r>
      <w:r w:rsidR="00492074">
        <w:t xml:space="preserve">arten </w:t>
      </w:r>
      <w:bookmarkEnd w:id="35"/>
      <w:bookmarkEnd w:id="36"/>
      <w:r w:rsidR="0063258A">
        <w:t>konf</w:t>
      </w:r>
      <w:r w:rsidR="00DF45FC">
        <w:t>i</w:t>
      </w:r>
      <w:r w:rsidR="0063258A">
        <w:t>gurieren</w:t>
      </w:r>
      <w:bookmarkEnd w:id="37"/>
      <w:bookmarkEnd w:id="38"/>
      <w:bookmarkEnd w:id="39"/>
      <w:bookmarkEnd w:id="40"/>
    </w:p>
    <w:p w14:paraId="694D1E08" w14:textId="2F0AE627" w:rsidR="004F6D38" w:rsidRDefault="00492074" w:rsidP="004F6D38">
      <w:pPr>
        <w:pStyle w:val="LDTextinhalteingerckt"/>
      </w:pPr>
      <w:r>
        <w:t xml:space="preserve">Für jede Stufe </w:t>
      </w:r>
      <w:r w:rsidRPr="00492074">
        <w:t>einer</w:t>
      </w:r>
      <w:r>
        <w:t xml:space="preserve"> Schulform legen Sie </w:t>
      </w:r>
      <w:r w:rsidR="00F03157">
        <w:t xml:space="preserve">auf der Webseite </w:t>
      </w:r>
      <w:r w:rsidR="00567F9B">
        <w:rPr>
          <w:rStyle w:val="LDProgrammelement"/>
        </w:rPr>
        <w:t>Leistungen</w:t>
      </w:r>
      <w:r w:rsidR="00567F9B" w:rsidRPr="00FE1032">
        <w:rPr>
          <w:rStyle w:val="LDProgrammelement"/>
        </w:rPr>
        <w:t xml:space="preserve"> </w:t>
      </w:r>
      <w:r w:rsidR="00F03157" w:rsidRPr="00FE1032">
        <w:rPr>
          <w:rStyle w:val="LDProgrammelement"/>
        </w:rPr>
        <w:t xml:space="preserve">&gt; Zeugniskonfiguration &gt; Zeugnisformulare </w:t>
      </w:r>
      <w:r>
        <w:t>die Einstellungen der Zeugnisarten fest</w:t>
      </w:r>
      <w:r w:rsidR="00DF7DC2">
        <w:t xml:space="preserve"> </w:t>
      </w:r>
      <w:r w:rsidR="00DF7DC2">
        <w:br/>
      </w:r>
      <w:r w:rsidR="00F03157" w:rsidRPr="008F06F1">
        <w:t>(</w:t>
      </w:r>
      <w:r w:rsidR="00F03157" w:rsidRPr="004F6D38">
        <w:rPr>
          <w:rStyle w:val="LDLink"/>
        </w:rPr>
        <w:fldChar w:fldCharType="begin"/>
      </w:r>
      <w:r w:rsidR="00F03157" w:rsidRPr="004F6D38">
        <w:rPr>
          <w:rStyle w:val="LDLink"/>
        </w:rPr>
        <w:instrText xml:space="preserve"> REF _Ref378249768 \h  \* MERGEFORMAT </w:instrText>
      </w:r>
      <w:r w:rsidR="00F03157" w:rsidRPr="004F6D38">
        <w:rPr>
          <w:rStyle w:val="LDLink"/>
        </w:rPr>
      </w:r>
      <w:r w:rsidR="00F03157" w:rsidRPr="004F6D38">
        <w:rPr>
          <w:rStyle w:val="LDLink"/>
        </w:rPr>
        <w:fldChar w:fldCharType="separate"/>
      </w:r>
      <w:r w:rsidR="00B859CC" w:rsidRPr="00B859CC">
        <w:rPr>
          <w:rStyle w:val="LDLink"/>
        </w:rPr>
        <w:t>Abb. 1</w:t>
      </w:r>
      <w:r w:rsidR="00F03157" w:rsidRPr="004F6D38">
        <w:rPr>
          <w:rStyle w:val="LDLink"/>
        </w:rPr>
        <w:fldChar w:fldCharType="end"/>
      </w:r>
      <w:r w:rsidR="00F03157" w:rsidRPr="008F06F1">
        <w:t>)</w:t>
      </w:r>
      <w:r>
        <w:t xml:space="preserve">. </w:t>
      </w:r>
      <w:bookmarkStart w:id="41" w:name="_Ref378244016"/>
      <w:bookmarkStart w:id="42" w:name="OLE_LINK1"/>
      <w:bookmarkStart w:id="43" w:name="OLE_LINK2"/>
    </w:p>
    <w:p w14:paraId="3931A9EB" w14:textId="117A1965" w:rsidR="008F06F1" w:rsidRDefault="008F06F1" w:rsidP="00346A5B">
      <w:pPr>
        <w:pStyle w:val="LDHandlungsschritt"/>
      </w:pPr>
      <w:r w:rsidRPr="00F03157">
        <w:t>Wählen</w:t>
      </w:r>
      <w:r>
        <w:t xml:space="preserve"> Sie eine Zeugnisart aus</w:t>
      </w:r>
      <w:bookmarkEnd w:id="41"/>
      <w:r w:rsidR="001A2A89">
        <w:t>:</w:t>
      </w:r>
      <w:r w:rsidR="004F6D38">
        <w:t xml:space="preserve"> </w:t>
      </w:r>
      <w:r>
        <w:t>Klicke</w:t>
      </w:r>
      <w:r w:rsidRPr="00FD2D8A">
        <w:t>n</w:t>
      </w:r>
      <w:r>
        <w:t xml:space="preserve"> Sie im linken Bereich </w:t>
      </w:r>
      <w:r w:rsidRPr="004F6D38">
        <w:rPr>
          <w:rStyle w:val="LDProgrammelement"/>
        </w:rPr>
        <w:t>Zeugnisart</w:t>
      </w:r>
      <w:r>
        <w:t xml:space="preserve"> auf die gewünschte Zeugnisart einer Schulform.</w:t>
      </w:r>
      <w:r w:rsidR="004F6D38">
        <w:t xml:space="preserve"> </w:t>
      </w:r>
      <w:r w:rsidR="00030A13">
        <w:br/>
      </w:r>
      <w:r>
        <w:t xml:space="preserve">Im rechten Bereich </w:t>
      </w:r>
      <w:r w:rsidRPr="004F6D38">
        <w:rPr>
          <w:rStyle w:val="LDProgrammelement"/>
        </w:rPr>
        <w:t>Stufen und Unterschriften</w:t>
      </w:r>
      <w:r>
        <w:rPr>
          <w:rStyle w:val="HervorhebungBlau0"/>
        </w:rPr>
        <w:t xml:space="preserve"> </w:t>
      </w:r>
      <w:r>
        <w:t>erscheinen die Stufen der Schulform (</w:t>
      </w:r>
      <w:r w:rsidRPr="00030A13">
        <w:rPr>
          <w:rStyle w:val="LDLink"/>
        </w:rPr>
        <w:fldChar w:fldCharType="begin"/>
      </w:r>
      <w:r w:rsidRPr="00030A13">
        <w:rPr>
          <w:rStyle w:val="LDLink"/>
        </w:rPr>
        <w:instrText xml:space="preserve"> REF _Ref378249768 \h </w:instrText>
      </w:r>
      <w:r w:rsidR="00030A13">
        <w:rPr>
          <w:rStyle w:val="LDLink"/>
        </w:rPr>
        <w:instrText xml:space="preserve"> \* MERGEFORMAT </w:instrText>
      </w:r>
      <w:r w:rsidRPr="00030A13">
        <w:rPr>
          <w:rStyle w:val="LDLink"/>
        </w:rPr>
      </w:r>
      <w:r w:rsidRPr="00030A13">
        <w:rPr>
          <w:rStyle w:val="LDLink"/>
        </w:rPr>
        <w:fldChar w:fldCharType="separate"/>
      </w:r>
      <w:r w:rsidR="00B859CC" w:rsidRPr="00B859CC">
        <w:rPr>
          <w:rStyle w:val="LDLink"/>
        </w:rPr>
        <w:t>Abb. 1</w:t>
      </w:r>
      <w:r w:rsidRPr="00030A13">
        <w:rPr>
          <w:rStyle w:val="LDLink"/>
        </w:rPr>
        <w:fldChar w:fldCharType="end"/>
      </w:r>
      <w:r>
        <w:t>)</w:t>
      </w:r>
      <w:r w:rsidR="004F6D38">
        <w:t xml:space="preserve">. </w:t>
      </w:r>
      <w:r>
        <w:t xml:space="preserve">Zu jeder Stufe sehen Sie die aktuellen Zeugnis-Einträge zu </w:t>
      </w:r>
      <w:r w:rsidRPr="004F6D38">
        <w:rPr>
          <w:rStyle w:val="LDProgrammelement"/>
        </w:rPr>
        <w:t xml:space="preserve">Name Zweitunterschrift, </w:t>
      </w:r>
      <w:r w:rsidR="009D4FC1" w:rsidRPr="004F6D38">
        <w:rPr>
          <w:rStyle w:val="LDProgrammelement"/>
        </w:rPr>
        <w:t xml:space="preserve">Funktion Zweitunterschrift, </w:t>
      </w:r>
      <w:r w:rsidRPr="004F6D38">
        <w:rPr>
          <w:rStyle w:val="LDProgrammelement"/>
        </w:rPr>
        <w:t>Druck der Fehlzeiten unterbinden</w:t>
      </w:r>
      <w:r>
        <w:t xml:space="preserve"> und dem </w:t>
      </w:r>
      <w:r w:rsidRPr="004F6D38">
        <w:rPr>
          <w:rStyle w:val="LDProgrammelement"/>
        </w:rPr>
        <w:t>Prüfungsausschussvorsitz</w:t>
      </w:r>
      <w:r>
        <w:t>.</w:t>
      </w:r>
      <w:bookmarkEnd w:id="42"/>
      <w:bookmarkEnd w:id="43"/>
    </w:p>
    <w:p w14:paraId="41507CF4" w14:textId="56763C60" w:rsidR="00850D37" w:rsidRDefault="008F06F1" w:rsidP="001E41A2">
      <w:pPr>
        <w:pStyle w:val="LDHandlungsschritt"/>
      </w:pPr>
      <w:r>
        <w:t xml:space="preserve">Klicken Sie in die Kontrollkästchen vor den </w:t>
      </w:r>
      <w:r w:rsidRPr="004F6D38">
        <w:rPr>
          <w:rStyle w:val="LDProgrammelement"/>
        </w:rPr>
        <w:t>Stufen/Semestern</w:t>
      </w:r>
      <w:r w:rsidR="00FA3A8B">
        <w:t xml:space="preserve"> (St/S</w:t>
      </w:r>
      <w:r w:rsidR="004F6D38">
        <w:t>)</w:t>
      </w:r>
      <w:r>
        <w:t>, deren Zeugnisse Sie bearbeiten möchten.</w:t>
      </w:r>
    </w:p>
    <w:p w14:paraId="47D67BA6" w14:textId="2AE05469" w:rsidR="008F06F1" w:rsidRDefault="008F06F1" w:rsidP="001E41A2">
      <w:pPr>
        <w:pStyle w:val="LDHandlungsschritt"/>
      </w:pPr>
      <w:r>
        <w:t xml:space="preserve">Klicken Sie auf </w:t>
      </w:r>
      <w:r w:rsidR="00CB2789">
        <w:t xml:space="preserve">die Schaltfläche </w:t>
      </w:r>
      <w:r w:rsidR="009839A1" w:rsidRPr="009839A1">
        <w:rPr>
          <w:noProof/>
        </w:rPr>
        <w:drawing>
          <wp:inline distT="0" distB="0" distL="0" distR="0" wp14:anchorId="5CF914C6" wp14:editId="5A9ED575">
            <wp:extent cx="615982" cy="114306"/>
            <wp:effectExtent l="0" t="0" r="0" b="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982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="00030A13">
        <w:br/>
      </w:r>
      <w:r>
        <w:t xml:space="preserve">Es erscheint das Dialogfenster </w:t>
      </w:r>
      <w:r w:rsidRPr="004F6D38">
        <w:rPr>
          <w:rStyle w:val="LDProgrammelement"/>
        </w:rPr>
        <w:t>Zeugnisformulare-Details bearbeiten</w:t>
      </w:r>
      <w:r>
        <w:rPr>
          <w:b/>
          <w:bCs/>
        </w:rPr>
        <w:t xml:space="preserve"> </w:t>
      </w:r>
      <w:r>
        <w:t>(</w:t>
      </w:r>
      <w:r w:rsidR="00BD526A" w:rsidRPr="00030A13">
        <w:rPr>
          <w:rStyle w:val="LDLink"/>
        </w:rPr>
        <w:fldChar w:fldCharType="begin"/>
      </w:r>
      <w:r w:rsidR="00BD526A" w:rsidRPr="00030A13">
        <w:rPr>
          <w:rStyle w:val="LDLink"/>
        </w:rPr>
        <w:instrText xml:space="preserve"> REF _Ref378253718 \h </w:instrText>
      </w:r>
      <w:r w:rsidR="00030A13">
        <w:rPr>
          <w:rStyle w:val="LDLink"/>
        </w:rPr>
        <w:instrText xml:space="preserve"> \* MERGEFORMAT </w:instrText>
      </w:r>
      <w:r w:rsidR="00BD526A" w:rsidRPr="00030A13">
        <w:rPr>
          <w:rStyle w:val="LDLink"/>
        </w:rPr>
      </w:r>
      <w:r w:rsidR="00BD526A" w:rsidRPr="00030A13">
        <w:rPr>
          <w:rStyle w:val="LDLink"/>
        </w:rPr>
        <w:fldChar w:fldCharType="separate"/>
      </w:r>
      <w:r w:rsidR="00B859CC" w:rsidRPr="00B859CC">
        <w:rPr>
          <w:rStyle w:val="LDLink"/>
        </w:rPr>
        <w:t>Abb. 2</w:t>
      </w:r>
      <w:r w:rsidR="00BD526A" w:rsidRPr="00030A13">
        <w:rPr>
          <w:rStyle w:val="LDLink"/>
        </w:rPr>
        <w:fldChar w:fldCharType="end"/>
      </w:r>
      <w:r>
        <w:t>)</w:t>
      </w:r>
      <w:r w:rsidR="004F6D38">
        <w:t>.</w:t>
      </w:r>
    </w:p>
    <w:p w14:paraId="186FECE8" w14:textId="3EF588B0" w:rsidR="0047570A" w:rsidRDefault="00567F9B" w:rsidP="004F6D38">
      <w:pPr>
        <w:pStyle w:val="LDTextinhaltweitereingerckt"/>
      </w:pPr>
      <w:r w:rsidRPr="00567F9B">
        <w:rPr>
          <w:noProof/>
        </w:rPr>
        <w:lastRenderedPageBreak/>
        <w:drawing>
          <wp:inline distT="0" distB="0" distL="0" distR="0" wp14:anchorId="1534C5C5" wp14:editId="62A3A0D1">
            <wp:extent cx="5384948" cy="2511188"/>
            <wp:effectExtent l="19050" t="19050" r="25400" b="22860"/>
            <wp:docPr id="42" name="Grafik 42" descr="Das Bild zeigt das im Text Beschriebene. Es liefert keine darüber hinausgehend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rafik 42" descr="Das Bild zeigt das im Text Beschriebene. Es liefert keine darüber hinausgehenden Informationen. 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4888" cy="252515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8E041FF" w14:textId="4B4C6A6F" w:rsidR="005A483A" w:rsidRDefault="0047570A" w:rsidP="004F6D38">
      <w:pPr>
        <w:pStyle w:val="LDBildunterschrift"/>
        <w:ind w:left="992"/>
        <w:rPr>
          <w:color w:val="D9D9D9"/>
        </w:rPr>
      </w:pPr>
      <w:bookmarkStart w:id="44" w:name="_Ref378249768"/>
      <w:bookmarkStart w:id="45" w:name="_Ref378249740"/>
      <w:bookmarkStart w:id="46" w:name="_Toc382915521"/>
      <w:bookmarkStart w:id="47" w:name="_Toc204608189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1</w:t>
      </w:r>
      <w:r w:rsidR="00E26577">
        <w:rPr>
          <w:noProof/>
        </w:rPr>
        <w:fldChar w:fldCharType="end"/>
      </w:r>
      <w:bookmarkEnd w:id="44"/>
      <w:r w:rsidR="004F6D38">
        <w:rPr>
          <w:noProof/>
        </w:rPr>
        <w:t xml:space="preserve"> Webseite Zeugnisformulare: </w:t>
      </w:r>
      <w:r w:rsidR="00850D37">
        <w:t>Zeugnisarten konfigurieren</w:t>
      </w:r>
      <w:bookmarkEnd w:id="45"/>
      <w:bookmarkEnd w:id="46"/>
      <w:bookmarkEnd w:id="47"/>
    </w:p>
    <w:p w14:paraId="2414016C" w14:textId="458A868A" w:rsidR="008F06F1" w:rsidRDefault="00CB2789" w:rsidP="004F6D38">
      <w:pPr>
        <w:pStyle w:val="LDTextinhaltweitereingerckt"/>
      </w:pPr>
      <w:r w:rsidRPr="00CB2789">
        <w:rPr>
          <w:noProof/>
        </w:rPr>
        <w:drawing>
          <wp:inline distT="0" distB="0" distL="0" distR="0" wp14:anchorId="6E5827A8" wp14:editId="7B9186DF">
            <wp:extent cx="3827086" cy="2765442"/>
            <wp:effectExtent l="19050" t="19050" r="21590" b="15875"/>
            <wp:docPr id="16" name="Grafik 16" descr="Das Bild zeigt das im Text Beschriebene. Es liefert keine darüber hinausgehend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Das Bild zeigt das im Text Beschriebene. Es liefert keine darüber hinausgehenden Informationen. 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1564" cy="278313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E8754FE" w14:textId="5F0348E3" w:rsidR="008F06F1" w:rsidRDefault="008F06F1" w:rsidP="004F6D38">
      <w:pPr>
        <w:pStyle w:val="LDBildunterschrift"/>
        <w:ind w:left="992"/>
        <w:rPr>
          <w:color w:val="D9D9D9"/>
        </w:rPr>
      </w:pPr>
      <w:bookmarkStart w:id="48" w:name="_Ref378253718"/>
      <w:bookmarkStart w:id="49" w:name="_Toc382915522"/>
      <w:bookmarkStart w:id="50" w:name="_Toc204608190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2</w:t>
      </w:r>
      <w:r w:rsidR="00E26577">
        <w:rPr>
          <w:noProof/>
        </w:rPr>
        <w:fldChar w:fldCharType="end"/>
      </w:r>
      <w:bookmarkEnd w:id="48"/>
      <w:r w:rsidR="004F6D38">
        <w:rPr>
          <w:noProof/>
        </w:rPr>
        <w:t xml:space="preserve"> Webseite Zeugnisformulare: </w:t>
      </w:r>
      <w:r>
        <w:t>Zeugnisformulare Details bearbeiten</w:t>
      </w:r>
      <w:bookmarkEnd w:id="49"/>
      <w:bookmarkEnd w:id="50"/>
    </w:p>
    <w:p w14:paraId="24F669B9" w14:textId="169CF65B" w:rsidR="005A483A" w:rsidRDefault="005A483A" w:rsidP="005A483A">
      <w:pPr>
        <w:pStyle w:val="berschrift4"/>
      </w:pPr>
      <w:bookmarkStart w:id="51" w:name="_Ref378171130"/>
      <w:bookmarkStart w:id="52" w:name="_Ref378171425"/>
      <w:bookmarkStart w:id="53" w:name="_Ref378171479"/>
      <w:bookmarkStart w:id="54" w:name="_Toc378668188"/>
      <w:bookmarkStart w:id="55" w:name="_Toc14719159"/>
      <w:bookmarkStart w:id="56" w:name="_Toc378158586"/>
      <w:r>
        <w:t>Zweitunterschrift bearbeiten</w:t>
      </w:r>
      <w:bookmarkEnd w:id="51"/>
      <w:bookmarkEnd w:id="52"/>
      <w:bookmarkEnd w:id="53"/>
      <w:bookmarkEnd w:id="54"/>
      <w:bookmarkEnd w:id="55"/>
    </w:p>
    <w:p w14:paraId="1C42A3BE" w14:textId="57164027" w:rsidR="004C7BE0" w:rsidRDefault="00FA3A8B" w:rsidP="002A119D">
      <w:pPr>
        <w:pStyle w:val="LDTextinhalteingerckt"/>
      </w:pPr>
      <w:r>
        <w:t xml:space="preserve">Für jede Zeugnisart können Sie festlegen, wer die </w:t>
      </w:r>
      <w:r w:rsidRPr="004F6D38">
        <w:rPr>
          <w:rStyle w:val="LDwichtigerText"/>
        </w:rPr>
        <w:t>Zweitunterschrift</w:t>
      </w:r>
      <w:r w:rsidRPr="004C7BE0">
        <w:rPr>
          <w:rStyle w:val="hervorhebung"/>
        </w:rPr>
        <w:t xml:space="preserve"> </w:t>
      </w:r>
      <w:r w:rsidRPr="00FA3A8B">
        <w:rPr>
          <w:rStyle w:val="Seitenzahl"/>
        </w:rPr>
        <w:t>leistet.</w:t>
      </w:r>
      <w:r>
        <w:rPr>
          <w:rStyle w:val="hervorhebung"/>
        </w:rPr>
        <w:t xml:space="preserve"> </w:t>
      </w:r>
      <w:r w:rsidR="004C7BE0">
        <w:t xml:space="preserve">Als </w:t>
      </w:r>
      <w:r w:rsidR="004C7BE0" w:rsidRPr="004F6D38">
        <w:rPr>
          <w:rStyle w:val="LDwichtigerText"/>
        </w:rPr>
        <w:t xml:space="preserve">Erstunterschrift </w:t>
      </w:r>
      <w:r w:rsidR="004C7BE0">
        <w:t xml:space="preserve">erscheint automatisch </w:t>
      </w:r>
      <w:r w:rsidR="00CB2789">
        <w:t>die Klassenleitung</w:t>
      </w:r>
      <w:r w:rsidR="004C7BE0">
        <w:t>.</w:t>
      </w:r>
    </w:p>
    <w:p w14:paraId="5D0655F1" w14:textId="6A7BBFE7" w:rsidR="00F03157" w:rsidRDefault="00F03157" w:rsidP="003B1724">
      <w:pPr>
        <w:pStyle w:val="LDHandlungsschritt"/>
        <w:numPr>
          <w:ilvl w:val="0"/>
          <w:numId w:val="21"/>
        </w:numPr>
      </w:pPr>
      <w:r>
        <w:t>Sie haben eine Zeugnisart ausgewählt (siehe</w:t>
      </w:r>
      <w:r w:rsidR="004F6D38">
        <w:t xml:space="preserve"> Kapitel</w:t>
      </w:r>
      <w:r>
        <w:t xml:space="preserve"> </w:t>
      </w:r>
      <w:r w:rsidRPr="004F6D38">
        <w:rPr>
          <w:rStyle w:val="LDLink"/>
        </w:rPr>
        <w:fldChar w:fldCharType="begin"/>
      </w:r>
      <w:r w:rsidRPr="004F6D38">
        <w:rPr>
          <w:rStyle w:val="LDLink"/>
        </w:rPr>
        <w:instrText xml:space="preserve"> REF _Ref382913903 \r \h </w:instrText>
      </w:r>
      <w:r w:rsidRPr="004F6D38">
        <w:rPr>
          <w:rStyle w:val="LDLink"/>
        </w:rPr>
      </w:r>
      <w:r w:rsidRPr="004F6D38">
        <w:rPr>
          <w:rStyle w:val="LDLink"/>
        </w:rPr>
        <w:fldChar w:fldCharType="separate"/>
      </w:r>
      <w:r w:rsidR="00B859CC">
        <w:rPr>
          <w:rStyle w:val="LDLink"/>
        </w:rPr>
        <w:t>2.2</w:t>
      </w:r>
      <w:r w:rsidRPr="004F6D38">
        <w:rPr>
          <w:rStyle w:val="LDLink"/>
        </w:rPr>
        <w:fldChar w:fldCharType="end"/>
      </w:r>
      <w:r>
        <w:t>) und befinden sich im Dialogfenster</w:t>
      </w:r>
      <w:r w:rsidR="008B4D01">
        <w:t xml:space="preserve"> </w:t>
      </w:r>
      <w:r w:rsidRPr="004F6D38">
        <w:rPr>
          <w:rStyle w:val="LDProgrammelement"/>
        </w:rPr>
        <w:t>Zeugnisformulare-Details bearbeiten</w:t>
      </w:r>
      <w:r w:rsidRPr="004F6D38">
        <w:rPr>
          <w:b/>
          <w:bCs/>
        </w:rPr>
        <w:t xml:space="preserve"> </w:t>
      </w:r>
      <w:r>
        <w:t>(</w:t>
      </w:r>
      <w:r w:rsidRPr="00030A13">
        <w:rPr>
          <w:rStyle w:val="LDLink"/>
        </w:rPr>
        <w:fldChar w:fldCharType="begin"/>
      </w:r>
      <w:r w:rsidRPr="00030A13">
        <w:rPr>
          <w:rStyle w:val="LDLink"/>
        </w:rPr>
        <w:instrText xml:space="preserve"> REF _Ref378253718 \h </w:instrText>
      </w:r>
      <w:r w:rsidR="00030A13">
        <w:rPr>
          <w:rStyle w:val="LDLink"/>
        </w:rPr>
        <w:instrText xml:space="preserve"> \* MERGEFORMAT </w:instrText>
      </w:r>
      <w:r w:rsidRPr="00030A13">
        <w:rPr>
          <w:rStyle w:val="LDLink"/>
        </w:rPr>
      </w:r>
      <w:r w:rsidRPr="00030A13">
        <w:rPr>
          <w:rStyle w:val="LDLink"/>
        </w:rPr>
        <w:fldChar w:fldCharType="separate"/>
      </w:r>
      <w:r w:rsidR="00B859CC" w:rsidRPr="00B859CC">
        <w:rPr>
          <w:rStyle w:val="LDLink"/>
        </w:rPr>
        <w:t>Abb. 2</w:t>
      </w:r>
      <w:r w:rsidRPr="00030A13">
        <w:rPr>
          <w:rStyle w:val="LDLink"/>
        </w:rPr>
        <w:fldChar w:fldCharType="end"/>
      </w:r>
      <w:r>
        <w:t>).</w:t>
      </w:r>
    </w:p>
    <w:p w14:paraId="3E9CEC3B" w14:textId="714932F1" w:rsidR="005A483A" w:rsidRDefault="005A483A" w:rsidP="001E41A2">
      <w:pPr>
        <w:pStyle w:val="LDHandlungsschritt"/>
      </w:pPr>
      <w:r>
        <w:t>Geben Sie</w:t>
      </w:r>
      <w:r w:rsidR="00FA3A8B">
        <w:t xml:space="preserve"> </w:t>
      </w:r>
      <w:r>
        <w:t xml:space="preserve">die </w:t>
      </w:r>
      <w:r w:rsidR="00F03157">
        <w:t xml:space="preserve">gewünschten Daten für die </w:t>
      </w:r>
      <w:r>
        <w:t>Zweitunterschrift ein.</w:t>
      </w:r>
    </w:p>
    <w:tbl>
      <w:tblPr>
        <w:tblW w:w="8930" w:type="dxa"/>
        <w:tblInd w:w="851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079"/>
      </w:tblGrid>
      <w:tr w:rsidR="007F129F" w14:paraId="73760652" w14:textId="77777777" w:rsidTr="007F129F">
        <w:trPr>
          <w:trHeight w:val="284"/>
        </w:trPr>
        <w:tc>
          <w:tcPr>
            <w:tcW w:w="851" w:type="dxa"/>
            <w:vAlign w:val="center"/>
          </w:tcPr>
          <w:p w14:paraId="1DB1C9EF" w14:textId="77777777" w:rsidR="007F129F" w:rsidRPr="00A77AAC" w:rsidRDefault="007F129F" w:rsidP="00B71CD6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11DD6F01" wp14:editId="76F82C89">
                  <wp:extent cx="288000" cy="288000"/>
                  <wp:effectExtent l="0" t="0" r="0" b="0"/>
                  <wp:docPr id="83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  <w:vAlign w:val="center"/>
          </w:tcPr>
          <w:p w14:paraId="489C9B95" w14:textId="77777777" w:rsidR="007F129F" w:rsidRPr="00FE1032" w:rsidRDefault="007F129F" w:rsidP="00B71CD6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6FEDFCB3" w14:textId="65C0DE29" w:rsidR="007F129F" w:rsidRDefault="007F129F" w:rsidP="007F129F">
            <w:pPr>
              <w:pStyle w:val="Aufzhlungbndig"/>
            </w:pPr>
            <w:r>
              <w:t xml:space="preserve">Wenn Sie </w:t>
            </w:r>
            <w:r w:rsidRPr="007F129F">
              <w:rPr>
                <w:rStyle w:val="LDwichtigerText"/>
              </w:rPr>
              <w:t xml:space="preserve">eine </w:t>
            </w:r>
            <w:r>
              <w:t xml:space="preserve">Stufe ausgewählt haben, werden die ursprünglichen </w:t>
            </w:r>
            <w:r w:rsidR="00A51921">
              <w:t>Einträge</w:t>
            </w:r>
            <w:r>
              <w:t xml:space="preserve"> angezeigt und können geändert werden.</w:t>
            </w:r>
          </w:p>
          <w:p w14:paraId="6BE96289" w14:textId="089F56F8" w:rsidR="007F129F" w:rsidRPr="00A77AAC" w:rsidRDefault="007F129F" w:rsidP="007F129F">
            <w:pPr>
              <w:pStyle w:val="Aufzhlungbndig"/>
            </w:pPr>
            <w:r>
              <w:t xml:space="preserve">Wenn Sie </w:t>
            </w:r>
            <w:r w:rsidRPr="007F129F">
              <w:rPr>
                <w:rStyle w:val="LDwichtigerText"/>
              </w:rPr>
              <w:t>mehrere</w:t>
            </w:r>
            <w:r>
              <w:t xml:space="preserve"> Stufen ausgewählt haben, müssen die Daten neu eingegeben werden und gelten für alle ausgewählten Stufen.</w:t>
            </w:r>
          </w:p>
        </w:tc>
      </w:tr>
    </w:tbl>
    <w:p w14:paraId="251F60C3" w14:textId="2C572884" w:rsidR="005A483A" w:rsidRDefault="005A483A" w:rsidP="007F129F">
      <w:pPr>
        <w:pStyle w:val="LDTextinhaltweitereingerckt"/>
      </w:pPr>
    </w:p>
    <w:tbl>
      <w:tblPr>
        <w:tblW w:w="8930" w:type="dxa"/>
        <w:tblInd w:w="859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700"/>
      </w:tblGrid>
      <w:tr w:rsidR="005A483A" w:rsidRPr="00FD2D8A" w14:paraId="4F12BC1B" w14:textId="77777777" w:rsidTr="007B0BDC">
        <w:trPr>
          <w:tblHeader/>
        </w:trPr>
        <w:tc>
          <w:tcPr>
            <w:tcW w:w="1120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CFDDB3" w14:textId="77777777" w:rsidR="005A483A" w:rsidRPr="00FD2D8A" w:rsidRDefault="005A483A" w:rsidP="00081C47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 w:rsidRPr="00FD2D8A">
              <w:rPr>
                <w:b/>
                <w:bCs/>
                <w:color w:val="1C3D93"/>
              </w:rPr>
              <w:t xml:space="preserve">Feld </w:t>
            </w:r>
            <w:r w:rsidRPr="00FD2D8A">
              <w:rPr>
                <w:b/>
                <w:bCs/>
                <w:color w:val="1C3D93"/>
              </w:rPr>
              <w:br/>
            </w:r>
            <w:r w:rsidRPr="00FD2D8A">
              <w:rPr>
                <w:b/>
                <w:bCs/>
                <w:color w:val="1C3D93"/>
                <w:sz w:val="16"/>
                <w:szCs w:val="16"/>
              </w:rPr>
              <w:t>mit * = Pflichtfeld</w:t>
            </w:r>
          </w:p>
        </w:tc>
        <w:tc>
          <w:tcPr>
            <w:tcW w:w="3880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78F319" w14:textId="77777777" w:rsidR="005A483A" w:rsidRPr="00FD2D8A" w:rsidRDefault="005A483A" w:rsidP="00081C47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 w:rsidRPr="00FD2D8A">
              <w:rPr>
                <w:b/>
                <w:bCs/>
                <w:color w:val="1C3D93"/>
              </w:rPr>
              <w:t>Inhalt</w:t>
            </w:r>
          </w:p>
        </w:tc>
      </w:tr>
      <w:tr w:rsidR="005A483A" w:rsidRPr="00FD2D8A" w14:paraId="7A02EFFD" w14:textId="77777777" w:rsidTr="00F03157">
        <w:trPr>
          <w:tblHeader/>
        </w:trPr>
        <w:tc>
          <w:tcPr>
            <w:tcW w:w="112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C7303A" w14:textId="77777777" w:rsidR="005A483A" w:rsidRPr="00C05FA3" w:rsidRDefault="005A483A" w:rsidP="00C05FA3">
            <w:pPr>
              <w:spacing w:before="100" w:beforeAutospacing="1" w:after="100" w:afterAutospacing="1"/>
              <w:rPr>
                <w:rStyle w:val="LDProgrammelement"/>
              </w:rPr>
            </w:pPr>
            <w:r w:rsidRPr="00C05FA3">
              <w:rPr>
                <w:rStyle w:val="LDProgrammelement"/>
              </w:rPr>
              <w:t>Funktion Zweitunterschrift*</w:t>
            </w:r>
          </w:p>
        </w:tc>
        <w:tc>
          <w:tcPr>
            <w:tcW w:w="388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1E170" w14:textId="46E5DFB5" w:rsidR="00BD526A" w:rsidRDefault="001A2A89" w:rsidP="00245C2C">
            <w:pPr>
              <w:pStyle w:val="LDTextinhalt"/>
            </w:pPr>
            <w:r>
              <w:t>Wählen Sie einen Eintrag aus.</w:t>
            </w:r>
          </w:p>
          <w:p w14:paraId="17823A4A" w14:textId="27BB7088" w:rsidR="005A483A" w:rsidRPr="00FD2D8A" w:rsidRDefault="005A483A" w:rsidP="00245C2C">
            <w:pPr>
              <w:pStyle w:val="LDTextinhalt"/>
            </w:pPr>
            <w:r w:rsidRPr="00FD2D8A">
              <w:t xml:space="preserve">Zur Auswahl stehen die </w:t>
            </w:r>
            <w:r w:rsidRPr="00BD526A">
              <w:t>Funktionen</w:t>
            </w:r>
            <w:r w:rsidRPr="00FD2D8A">
              <w:t xml:space="preserve">, denen auf der Webseite </w:t>
            </w:r>
            <w:r w:rsidRPr="00C05FA3">
              <w:rPr>
                <w:rStyle w:val="LDProgrammelement"/>
              </w:rPr>
              <w:t>Schule &gt; Schlüssel &gt; Funktionen</w:t>
            </w:r>
            <w:r w:rsidRPr="00FD2D8A">
              <w:rPr>
                <w:i/>
              </w:rPr>
              <w:t xml:space="preserve"> </w:t>
            </w:r>
            <w:r w:rsidR="001A2A89">
              <w:t>Personal zugeordnet wurde.</w:t>
            </w:r>
          </w:p>
        </w:tc>
      </w:tr>
      <w:tr w:rsidR="005A483A" w:rsidRPr="00FD2D8A" w14:paraId="056FA47D" w14:textId="77777777" w:rsidTr="00F03157">
        <w:trPr>
          <w:tblHeader/>
        </w:trPr>
        <w:tc>
          <w:tcPr>
            <w:tcW w:w="112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BDA535" w14:textId="77777777" w:rsidR="005A483A" w:rsidRPr="00C05FA3" w:rsidRDefault="005A483A" w:rsidP="00C05FA3">
            <w:pPr>
              <w:spacing w:before="100" w:beforeAutospacing="1" w:after="100" w:afterAutospacing="1"/>
              <w:rPr>
                <w:rStyle w:val="LDProgrammelement"/>
              </w:rPr>
            </w:pPr>
            <w:r w:rsidRPr="00C05FA3">
              <w:rPr>
                <w:rStyle w:val="LDProgrammelement"/>
              </w:rPr>
              <w:t>Name Zweitunterschrift*</w:t>
            </w:r>
          </w:p>
        </w:tc>
        <w:tc>
          <w:tcPr>
            <w:tcW w:w="388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7DC76" w14:textId="06CBB853" w:rsidR="00BD526A" w:rsidRDefault="001A2A89" w:rsidP="00245C2C">
            <w:pPr>
              <w:pStyle w:val="LDTextinhalt"/>
            </w:pPr>
            <w:r>
              <w:t>Wählen Sie einen Eintrag aus.</w:t>
            </w:r>
          </w:p>
          <w:p w14:paraId="44517E86" w14:textId="32A8E825" w:rsidR="00BD526A" w:rsidRPr="00FD2D8A" w:rsidRDefault="005A483A" w:rsidP="00245C2C">
            <w:pPr>
              <w:pStyle w:val="LDTextinhalt"/>
            </w:pPr>
            <w:r w:rsidRPr="00FD2D8A">
              <w:t xml:space="preserve">Zur Auswahl stehen die Personen, denen auf der Webseite </w:t>
            </w:r>
            <w:r w:rsidRPr="00C05FA3">
              <w:rPr>
                <w:rStyle w:val="LDProgrammelement"/>
              </w:rPr>
              <w:t>Schule &gt; Personal &gt; Personal bearbeiten</w:t>
            </w:r>
            <w:r w:rsidRPr="00FD2D8A">
              <w:rPr>
                <w:b/>
                <w:bCs/>
                <w:smallCaps/>
              </w:rPr>
              <w:t xml:space="preserve"> </w:t>
            </w:r>
            <w:r w:rsidRPr="00FD2D8A">
              <w:t xml:space="preserve">- Register </w:t>
            </w:r>
            <w:r w:rsidRPr="00C05FA3">
              <w:rPr>
                <w:rStyle w:val="LDProgrammelement"/>
              </w:rPr>
              <w:t>Schulbezogen</w:t>
            </w:r>
            <w:r w:rsidRPr="00FD2D8A">
              <w:rPr>
                <w:b/>
                <w:bCs/>
                <w:smallCaps/>
              </w:rPr>
              <w:t xml:space="preserve"> </w:t>
            </w:r>
            <w:r w:rsidRPr="00FD2D8A">
              <w:t xml:space="preserve">im Bereich </w:t>
            </w:r>
            <w:r w:rsidRPr="00C05FA3">
              <w:rPr>
                <w:rStyle w:val="LDProgrammelement"/>
              </w:rPr>
              <w:t>Unterschriften/Zeugnisse</w:t>
            </w:r>
            <w:r w:rsidRPr="00FD2D8A">
              <w:t xml:space="preserve"> die gewä</w:t>
            </w:r>
            <w:r w:rsidR="001A2A89">
              <w:t>hlte Funktion zugeordnet wurde.</w:t>
            </w:r>
          </w:p>
        </w:tc>
      </w:tr>
    </w:tbl>
    <w:p w14:paraId="2C2DF5B3" w14:textId="5B5C994A" w:rsidR="005A483A" w:rsidRDefault="005A483A" w:rsidP="001E41A2">
      <w:pPr>
        <w:pStyle w:val="LDHandlungsschritt"/>
      </w:pPr>
      <w:r>
        <w:t>Klicken Sie auf</w:t>
      </w:r>
      <w:r w:rsidR="008B4D01">
        <w:t xml:space="preserve"> die Schaltfläche</w:t>
      </w:r>
      <w:r>
        <w:t xml:space="preserve"> </w:t>
      </w:r>
      <w:r w:rsidR="009839A1" w:rsidRPr="009839A1">
        <w:rPr>
          <w:noProof/>
        </w:rPr>
        <w:drawing>
          <wp:inline distT="0" distB="0" distL="0" distR="0" wp14:anchorId="0A71899F" wp14:editId="16E6A2E0">
            <wp:extent cx="806491" cy="171459"/>
            <wp:effectExtent l="0" t="0" r="0" b="0"/>
            <wp:docPr id="49" name="Grafik 49" descr="Schaltfläche überneh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Grafik 49" descr="Schaltfläche übernehme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8212A42" w14:textId="5C3FF8D9" w:rsidR="009839A1" w:rsidRDefault="009839A1" w:rsidP="001E41A2">
      <w:pPr>
        <w:pStyle w:val="LDHandlungsschritt"/>
      </w:pPr>
      <w:bookmarkStart w:id="57" w:name="_Ref378171492"/>
      <w:bookmarkStart w:id="58" w:name="_Toc378668189"/>
      <w:bookmarkStart w:id="59" w:name="_Toc14719160"/>
      <w:r>
        <w:t>Klicken Sie auf</w:t>
      </w:r>
      <w:r>
        <w:rPr>
          <w:noProof/>
        </w:rPr>
        <w:t xml:space="preserve"> die Schaltfläche </w:t>
      </w:r>
      <w:r w:rsidRPr="009839A1">
        <w:rPr>
          <w:noProof/>
        </w:rPr>
        <w:drawing>
          <wp:inline distT="0" distB="0" distL="0" distR="0" wp14:anchorId="4B5EF33B" wp14:editId="7354B212">
            <wp:extent cx="673135" cy="177809"/>
            <wp:effectExtent l="0" t="0" r="0" b="0"/>
            <wp:docPr id="57" name="Grafik 57" descr="Schaltfläche speich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rafik 57" descr="Schaltfläche speicher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 und die geänderten Daten dauerhaft speichern wollen</w:t>
      </w:r>
      <w:r>
        <w:t>.</w:t>
      </w:r>
    </w:p>
    <w:p w14:paraId="6041D23A" w14:textId="6A38BD57" w:rsidR="005A483A" w:rsidRDefault="005A483A" w:rsidP="005A483A">
      <w:pPr>
        <w:pStyle w:val="berschrift4"/>
      </w:pPr>
      <w:r w:rsidRPr="003E141D">
        <w:t xml:space="preserve">Ausdruck von Fehlzeiten </w:t>
      </w:r>
      <w:r w:rsidR="008B4D01">
        <w:t xml:space="preserve">im Zeugnis </w:t>
      </w:r>
      <w:r w:rsidRPr="003E141D">
        <w:t>unterbinden</w:t>
      </w:r>
      <w:bookmarkEnd w:id="56"/>
      <w:bookmarkEnd w:id="57"/>
      <w:bookmarkEnd w:id="58"/>
      <w:bookmarkEnd w:id="59"/>
    </w:p>
    <w:p w14:paraId="582AF80D" w14:textId="3476E620" w:rsidR="005A483A" w:rsidRDefault="005A483A" w:rsidP="002A119D">
      <w:pPr>
        <w:pStyle w:val="LDTextinhalteingerckt"/>
      </w:pPr>
      <w:r w:rsidRPr="00C05FA3">
        <w:rPr>
          <w:rStyle w:val="LDProgrammelement"/>
        </w:rPr>
        <w:t>Druck der Fehlzeiten unterbinden</w:t>
      </w:r>
      <w:r>
        <w:t xml:space="preserve"> </w:t>
      </w:r>
      <w:r w:rsidRPr="00664226">
        <w:t>bedeutet</w:t>
      </w:r>
      <w:r>
        <w:t xml:space="preserve">, dass </w:t>
      </w:r>
      <w:r w:rsidR="008F06F1">
        <w:t xml:space="preserve">im gewählten Halbjahr keine Fehlzeiten </w:t>
      </w:r>
      <w:r w:rsidR="008B4D01">
        <w:t xml:space="preserve">auf dem Zeugnis </w:t>
      </w:r>
      <w:r w:rsidR="008F06F1">
        <w:t>ausgegeben werden</w:t>
      </w:r>
      <w:r w:rsidR="00DF45FC">
        <w:t>.</w:t>
      </w:r>
    </w:p>
    <w:p w14:paraId="037AE3AB" w14:textId="2813C0FF" w:rsidR="0047570A" w:rsidRDefault="00DF45FC" w:rsidP="003B1724">
      <w:pPr>
        <w:pStyle w:val="LDHandlungsschritt"/>
        <w:numPr>
          <w:ilvl w:val="0"/>
          <w:numId w:val="23"/>
        </w:numPr>
      </w:pPr>
      <w:r>
        <w:t>Sie haben eine Zeugnisart ausgewählt (siehe</w:t>
      </w:r>
      <w:r w:rsidR="00C05FA3">
        <w:t xml:space="preserve"> Kapitel</w:t>
      </w:r>
      <w:r>
        <w:t xml:space="preserve"> </w:t>
      </w:r>
      <w:r w:rsidRPr="00C05FA3">
        <w:rPr>
          <w:rStyle w:val="LDLink"/>
        </w:rPr>
        <w:fldChar w:fldCharType="begin"/>
      </w:r>
      <w:r w:rsidRPr="00C05FA3">
        <w:rPr>
          <w:rStyle w:val="LDLink"/>
        </w:rPr>
        <w:instrText xml:space="preserve"> REF _Ref382913903 \r \h </w:instrText>
      </w:r>
      <w:r w:rsidRPr="00C05FA3">
        <w:rPr>
          <w:rStyle w:val="LDLink"/>
        </w:rPr>
      </w:r>
      <w:r w:rsidRPr="00C05FA3">
        <w:rPr>
          <w:rStyle w:val="LDLink"/>
        </w:rPr>
        <w:fldChar w:fldCharType="separate"/>
      </w:r>
      <w:r w:rsidR="00B859CC">
        <w:rPr>
          <w:rStyle w:val="LDLink"/>
        </w:rPr>
        <w:t>2.2</w:t>
      </w:r>
      <w:r w:rsidRPr="00C05FA3">
        <w:rPr>
          <w:rStyle w:val="LDLink"/>
        </w:rPr>
        <w:fldChar w:fldCharType="end"/>
      </w:r>
      <w:r>
        <w:t xml:space="preserve">) und befinden sich im Dialogfenster </w:t>
      </w:r>
      <w:r w:rsidRPr="00C05FA3">
        <w:rPr>
          <w:rStyle w:val="LDProgrammelement"/>
        </w:rPr>
        <w:t>Zeugnisformulare-Details bearbeiten</w:t>
      </w:r>
      <w:r w:rsidRPr="007F129F">
        <w:rPr>
          <w:b/>
          <w:bCs/>
        </w:rPr>
        <w:t xml:space="preserve"> </w:t>
      </w:r>
      <w:r>
        <w:t>(</w:t>
      </w:r>
      <w:r w:rsidRPr="00030A13">
        <w:rPr>
          <w:rStyle w:val="LDLink"/>
        </w:rPr>
        <w:fldChar w:fldCharType="begin"/>
      </w:r>
      <w:r w:rsidRPr="00030A13">
        <w:rPr>
          <w:rStyle w:val="LDLink"/>
        </w:rPr>
        <w:instrText xml:space="preserve"> REF _Ref378253718 \h </w:instrText>
      </w:r>
      <w:r w:rsidR="00030A13">
        <w:rPr>
          <w:rStyle w:val="LDLink"/>
        </w:rPr>
        <w:instrText xml:space="preserve"> \* MERGEFORMAT </w:instrText>
      </w:r>
      <w:r w:rsidRPr="00030A13">
        <w:rPr>
          <w:rStyle w:val="LDLink"/>
        </w:rPr>
      </w:r>
      <w:r w:rsidRPr="00030A13">
        <w:rPr>
          <w:rStyle w:val="LDLink"/>
        </w:rPr>
        <w:fldChar w:fldCharType="separate"/>
      </w:r>
      <w:r w:rsidR="00B859CC" w:rsidRPr="00B859CC">
        <w:rPr>
          <w:rStyle w:val="LDLink"/>
        </w:rPr>
        <w:t>Abb. 2</w:t>
      </w:r>
      <w:r w:rsidRPr="00030A13">
        <w:rPr>
          <w:rStyle w:val="LDLink"/>
        </w:rPr>
        <w:fldChar w:fldCharType="end"/>
      </w:r>
      <w:r>
        <w:t>).</w:t>
      </w:r>
    </w:p>
    <w:tbl>
      <w:tblPr>
        <w:tblW w:w="8788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937"/>
      </w:tblGrid>
      <w:tr w:rsidR="00C178F2" w14:paraId="672B7F1B" w14:textId="77777777" w:rsidTr="002363D7">
        <w:trPr>
          <w:trHeight w:val="284"/>
        </w:trPr>
        <w:tc>
          <w:tcPr>
            <w:tcW w:w="851" w:type="dxa"/>
            <w:vAlign w:val="center"/>
          </w:tcPr>
          <w:p w14:paraId="2ABF870D" w14:textId="77777777" w:rsidR="00C178F2" w:rsidRPr="00A77AAC" w:rsidRDefault="00C178F2" w:rsidP="00B71CD6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0AB8219A" wp14:editId="54EDCEE9">
                  <wp:extent cx="288000" cy="288000"/>
                  <wp:effectExtent l="0" t="0" r="0" b="0"/>
                  <wp:docPr id="84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  <w:vAlign w:val="center"/>
          </w:tcPr>
          <w:p w14:paraId="10ACBF10" w14:textId="77777777" w:rsidR="00C178F2" w:rsidRPr="00FE1032" w:rsidRDefault="00C178F2" w:rsidP="00B71CD6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4E2A8B46" w14:textId="42918B12" w:rsidR="00C178F2" w:rsidRDefault="00C178F2" w:rsidP="00B71CD6">
            <w:pPr>
              <w:pStyle w:val="Aufzhlungbndig"/>
            </w:pPr>
            <w:r>
              <w:t xml:space="preserve">Wenn Sie </w:t>
            </w:r>
            <w:r w:rsidRPr="007F129F">
              <w:rPr>
                <w:rStyle w:val="LDwichtigerText"/>
              </w:rPr>
              <w:t xml:space="preserve">eine </w:t>
            </w:r>
            <w:r>
              <w:t xml:space="preserve">Stufe ausgewählt haben, werden die ursprünglichen </w:t>
            </w:r>
            <w:r w:rsidR="00A51921">
              <w:t>Einträge</w:t>
            </w:r>
            <w:r>
              <w:t xml:space="preserve"> angezeigt und können geändert werden.</w:t>
            </w:r>
          </w:p>
          <w:p w14:paraId="512DDAB0" w14:textId="77777777" w:rsidR="00C178F2" w:rsidRPr="00A77AAC" w:rsidRDefault="00C178F2" w:rsidP="00B71CD6">
            <w:pPr>
              <w:pStyle w:val="Aufzhlungbndig"/>
            </w:pPr>
            <w:r>
              <w:t xml:space="preserve">Wenn Sie </w:t>
            </w:r>
            <w:r w:rsidRPr="007F129F">
              <w:rPr>
                <w:rStyle w:val="LDwichtigerText"/>
              </w:rPr>
              <w:t>mehrere</w:t>
            </w:r>
            <w:r>
              <w:t xml:space="preserve"> Stufen ausgewählt haben, müssen die Daten neu eingegeben werden und gelten für alle ausgewählten Stufen.</w:t>
            </w:r>
          </w:p>
        </w:tc>
      </w:tr>
    </w:tbl>
    <w:p w14:paraId="31111DE1" w14:textId="77777777" w:rsidR="00C178F2" w:rsidRDefault="00C178F2" w:rsidP="00C178F2">
      <w:pPr>
        <w:pStyle w:val="LDTextinhaltTabelle10pt"/>
      </w:pPr>
    </w:p>
    <w:p w14:paraId="165F589B" w14:textId="432E7C71" w:rsidR="005A483A" w:rsidRDefault="005A483A" w:rsidP="001E41A2">
      <w:pPr>
        <w:pStyle w:val="LDHandlungsschritt"/>
      </w:pPr>
      <w:r w:rsidRPr="003E141D">
        <w:t xml:space="preserve">Klicken Sie im Bereich </w:t>
      </w:r>
      <w:r w:rsidRPr="002363D7">
        <w:rPr>
          <w:rStyle w:val="LDProgrammelement"/>
        </w:rPr>
        <w:t>Fehlzeiten</w:t>
      </w:r>
      <w:r w:rsidRPr="003E141D">
        <w:t xml:space="preserve"> in das Kontrollkästchen</w:t>
      </w:r>
      <w:r w:rsidR="008B4D01">
        <w:t xml:space="preserve"> vor </w:t>
      </w:r>
      <w:r w:rsidR="008B4D01" w:rsidRPr="002363D7">
        <w:rPr>
          <w:rStyle w:val="LDProgrammelement"/>
        </w:rPr>
        <w:t>Druck der Fehlzeiten unterbinden</w:t>
      </w:r>
      <w:r w:rsidRPr="003E141D">
        <w:t>.</w:t>
      </w:r>
      <w:r w:rsidR="002363D7">
        <w:t xml:space="preserve"> </w:t>
      </w:r>
      <w:r w:rsidR="00030A13">
        <w:br/>
      </w:r>
      <w:r w:rsidRPr="003E141D">
        <w:t>Es ist angehakt.</w:t>
      </w:r>
    </w:p>
    <w:p w14:paraId="0551E5ED" w14:textId="6AB8ADF4" w:rsidR="008B4D01" w:rsidRDefault="008B4D01" w:rsidP="001E41A2">
      <w:pPr>
        <w:pStyle w:val="LDHandlungsschritt"/>
      </w:pPr>
      <w:bookmarkStart w:id="60" w:name="lusd_unterricht_zeugniskonfigura_2882"/>
      <w:bookmarkStart w:id="61" w:name="_Toc378158587"/>
      <w:bookmarkStart w:id="62" w:name="_Ref378171413"/>
      <w:bookmarkStart w:id="63" w:name="_Ref378171502"/>
      <w:bookmarkStart w:id="64" w:name="_Toc378668190"/>
      <w:bookmarkStart w:id="65" w:name="_Toc14719161"/>
      <w:bookmarkEnd w:id="60"/>
      <w:r>
        <w:t xml:space="preserve">Klicken Sie auf die Schaltfläche </w:t>
      </w:r>
      <w:r w:rsidR="009839A1" w:rsidRPr="009839A1">
        <w:rPr>
          <w:noProof/>
        </w:rPr>
        <w:drawing>
          <wp:inline distT="0" distB="0" distL="0" distR="0" wp14:anchorId="49F65ED4" wp14:editId="07FAC567">
            <wp:extent cx="806491" cy="171459"/>
            <wp:effectExtent l="0" t="0" r="0" b="0"/>
            <wp:docPr id="50" name="Grafik 50" descr="Schaltfläche überneh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Grafik 50" descr="Schaltfläche übernehme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B930051" w14:textId="438FBC0E" w:rsidR="00030A13" w:rsidRDefault="009839A1" w:rsidP="001E41A2">
      <w:pPr>
        <w:pStyle w:val="LDHandlungsschritt"/>
      </w:pPr>
      <w:r>
        <w:t>Klicken Sie auf</w:t>
      </w:r>
      <w:r>
        <w:rPr>
          <w:noProof/>
        </w:rPr>
        <w:t xml:space="preserve"> die Schaltfläche </w:t>
      </w:r>
      <w:r w:rsidRPr="009839A1">
        <w:rPr>
          <w:noProof/>
        </w:rPr>
        <w:drawing>
          <wp:inline distT="0" distB="0" distL="0" distR="0" wp14:anchorId="01802249" wp14:editId="539909F3">
            <wp:extent cx="673135" cy="177809"/>
            <wp:effectExtent l="0" t="0" r="0" b="0"/>
            <wp:docPr id="54" name="Grafik 54" descr="Dchaltfläche speich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Grafik 54" descr="Dchaltfläche speicher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 und die geänderten Daten dauerhaft speichern wollen</w:t>
      </w:r>
      <w:r>
        <w:t>.</w:t>
      </w:r>
    </w:p>
    <w:p w14:paraId="314BC9F6" w14:textId="0097E005" w:rsidR="009839A1" w:rsidRPr="00030A13" w:rsidRDefault="00030A13" w:rsidP="00030A13">
      <w:pPr>
        <w:spacing w:before="0" w:after="0"/>
        <w:rPr>
          <w:rFonts w:eastAsia="Times New Roman" w:cs="Times New Roman"/>
          <w:lang w:eastAsia="de-DE"/>
        </w:rPr>
      </w:pPr>
      <w:r>
        <w:br w:type="page"/>
      </w:r>
    </w:p>
    <w:p w14:paraId="4D593C90" w14:textId="319A2620" w:rsidR="005A483A" w:rsidRDefault="005A483A" w:rsidP="005A483A">
      <w:pPr>
        <w:pStyle w:val="berschrift4"/>
      </w:pPr>
      <w:r w:rsidRPr="003E141D">
        <w:lastRenderedPageBreak/>
        <w:t>Prüfungsausschussvorsitz angeben</w:t>
      </w:r>
      <w:bookmarkEnd w:id="61"/>
      <w:bookmarkEnd w:id="62"/>
      <w:bookmarkEnd w:id="63"/>
      <w:bookmarkEnd w:id="64"/>
      <w:bookmarkEnd w:id="65"/>
    </w:p>
    <w:p w14:paraId="7375423E" w14:textId="23915D7B" w:rsidR="0047570A" w:rsidRDefault="00DF45FC" w:rsidP="003B1724">
      <w:pPr>
        <w:pStyle w:val="LDHandlungsschritt"/>
        <w:numPr>
          <w:ilvl w:val="0"/>
          <w:numId w:val="22"/>
        </w:numPr>
      </w:pPr>
      <w:r>
        <w:t>Sie haben eine Zeugnisart ausgewählt (siehe</w:t>
      </w:r>
      <w:r w:rsidR="002363D7">
        <w:t xml:space="preserve"> Kapitel</w:t>
      </w:r>
      <w:r>
        <w:t xml:space="preserve"> </w:t>
      </w:r>
      <w:r w:rsidRPr="002363D7">
        <w:rPr>
          <w:rStyle w:val="LDLink"/>
        </w:rPr>
        <w:fldChar w:fldCharType="begin"/>
      </w:r>
      <w:r w:rsidRPr="002363D7">
        <w:rPr>
          <w:rStyle w:val="LDLink"/>
        </w:rPr>
        <w:instrText xml:space="preserve"> REF _Ref382913903 \r \h </w:instrText>
      </w:r>
      <w:r w:rsidRPr="002363D7">
        <w:rPr>
          <w:rStyle w:val="LDLink"/>
        </w:rPr>
      </w:r>
      <w:r w:rsidRPr="002363D7">
        <w:rPr>
          <w:rStyle w:val="LDLink"/>
        </w:rPr>
        <w:fldChar w:fldCharType="separate"/>
      </w:r>
      <w:r w:rsidR="00B859CC">
        <w:rPr>
          <w:rStyle w:val="LDLink"/>
        </w:rPr>
        <w:t>2.2</w:t>
      </w:r>
      <w:r w:rsidRPr="002363D7">
        <w:rPr>
          <w:rStyle w:val="LDLink"/>
        </w:rPr>
        <w:fldChar w:fldCharType="end"/>
      </w:r>
      <w:r>
        <w:t xml:space="preserve">) und befinden sich im Dialogfenster </w:t>
      </w:r>
      <w:r w:rsidRPr="002363D7">
        <w:rPr>
          <w:rStyle w:val="LDProgrammelement"/>
        </w:rPr>
        <w:t>Zeugnisformulare-Details bearbeiten</w:t>
      </w:r>
      <w:r w:rsidRPr="007F129F">
        <w:rPr>
          <w:b/>
          <w:bCs/>
        </w:rPr>
        <w:t xml:space="preserve"> </w:t>
      </w:r>
      <w:r>
        <w:t>(</w:t>
      </w:r>
      <w:r w:rsidRPr="00030A13">
        <w:rPr>
          <w:rStyle w:val="LDLink"/>
        </w:rPr>
        <w:fldChar w:fldCharType="begin"/>
      </w:r>
      <w:r w:rsidRPr="00030A13">
        <w:rPr>
          <w:rStyle w:val="LDLink"/>
        </w:rPr>
        <w:instrText xml:space="preserve"> REF _Ref378253718 \h </w:instrText>
      </w:r>
      <w:r w:rsidR="00030A13">
        <w:rPr>
          <w:rStyle w:val="LDLink"/>
        </w:rPr>
        <w:instrText xml:space="preserve"> \* MERGEFORMAT </w:instrText>
      </w:r>
      <w:r w:rsidRPr="00030A13">
        <w:rPr>
          <w:rStyle w:val="LDLink"/>
        </w:rPr>
      </w:r>
      <w:r w:rsidRPr="00030A13">
        <w:rPr>
          <w:rStyle w:val="LDLink"/>
        </w:rPr>
        <w:fldChar w:fldCharType="separate"/>
      </w:r>
      <w:r w:rsidR="00B859CC" w:rsidRPr="00B859CC">
        <w:rPr>
          <w:rStyle w:val="LDLink"/>
        </w:rPr>
        <w:t>Abb. 2</w:t>
      </w:r>
      <w:r w:rsidRPr="00030A13">
        <w:rPr>
          <w:rStyle w:val="LDLink"/>
        </w:rPr>
        <w:fldChar w:fldCharType="end"/>
      </w:r>
      <w:r>
        <w:t>)</w:t>
      </w:r>
      <w:r w:rsidR="001A2A89">
        <w:t>.</w:t>
      </w:r>
    </w:p>
    <w:tbl>
      <w:tblPr>
        <w:tblW w:w="8788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937"/>
      </w:tblGrid>
      <w:tr w:rsidR="002363D7" w14:paraId="16CD0BCE" w14:textId="77777777" w:rsidTr="002363D7">
        <w:trPr>
          <w:trHeight w:val="284"/>
        </w:trPr>
        <w:tc>
          <w:tcPr>
            <w:tcW w:w="851" w:type="dxa"/>
            <w:vAlign w:val="center"/>
          </w:tcPr>
          <w:p w14:paraId="67162B36" w14:textId="77777777" w:rsidR="002363D7" w:rsidRPr="00A77AAC" w:rsidRDefault="002363D7" w:rsidP="00B71CD6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34AA338" wp14:editId="71647CD3">
                  <wp:extent cx="288000" cy="288000"/>
                  <wp:effectExtent l="0" t="0" r="0" b="0"/>
                  <wp:docPr id="85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  <w:vAlign w:val="center"/>
          </w:tcPr>
          <w:p w14:paraId="58849E77" w14:textId="77777777" w:rsidR="002363D7" w:rsidRPr="00FE1032" w:rsidRDefault="002363D7" w:rsidP="00B71CD6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72C031FD" w14:textId="3DEA85AB" w:rsidR="002363D7" w:rsidRDefault="002363D7" w:rsidP="00B71CD6">
            <w:pPr>
              <w:pStyle w:val="Aufzhlungbndig"/>
            </w:pPr>
            <w:r>
              <w:t xml:space="preserve">Wenn Sie </w:t>
            </w:r>
            <w:r w:rsidRPr="007F129F">
              <w:rPr>
                <w:rStyle w:val="LDwichtigerText"/>
              </w:rPr>
              <w:t xml:space="preserve">eine </w:t>
            </w:r>
            <w:r>
              <w:t xml:space="preserve">Stufe ausgewählt haben, werden die ursprünglichen </w:t>
            </w:r>
            <w:r w:rsidR="00A51921">
              <w:t>Einträge</w:t>
            </w:r>
            <w:r>
              <w:t xml:space="preserve"> angezeigt und können geändert werden.</w:t>
            </w:r>
          </w:p>
          <w:p w14:paraId="524AB34A" w14:textId="77777777" w:rsidR="002363D7" w:rsidRPr="00A77AAC" w:rsidRDefault="002363D7" w:rsidP="00B71CD6">
            <w:pPr>
              <w:pStyle w:val="Aufzhlungbndig"/>
            </w:pPr>
            <w:r>
              <w:t xml:space="preserve">Wenn Sie </w:t>
            </w:r>
            <w:r w:rsidRPr="007F129F">
              <w:rPr>
                <w:rStyle w:val="LDwichtigerText"/>
              </w:rPr>
              <w:t>mehrere</w:t>
            </w:r>
            <w:r>
              <w:t xml:space="preserve"> Stufen ausgewählt haben, müssen die Daten neu eingegeben werden und gelten für alle ausgewählten Stufen.</w:t>
            </w:r>
          </w:p>
        </w:tc>
      </w:tr>
    </w:tbl>
    <w:p w14:paraId="791775AC" w14:textId="091CB4E0" w:rsidR="00D67BE2" w:rsidRDefault="005A483A" w:rsidP="002363D7">
      <w:pPr>
        <w:pStyle w:val="LDHandlungsschritt"/>
      </w:pPr>
      <w:r w:rsidRPr="003E141D">
        <w:t xml:space="preserve">Geben Sie </w:t>
      </w:r>
      <w:r w:rsidR="004C7BE0">
        <w:t xml:space="preserve">nun </w:t>
      </w:r>
      <w:r w:rsidRPr="003E141D">
        <w:t xml:space="preserve">im Bereich </w:t>
      </w:r>
      <w:r w:rsidRPr="002363D7">
        <w:rPr>
          <w:rStyle w:val="LDProgrammelement"/>
        </w:rPr>
        <w:t>Prüfungsausschussvorsitz</w:t>
      </w:r>
      <w:r w:rsidRPr="003E141D">
        <w:t xml:space="preserve"> die gewünschten Daten ein.</w:t>
      </w:r>
    </w:p>
    <w:tbl>
      <w:tblPr>
        <w:tblW w:w="8796" w:type="dxa"/>
        <w:tblInd w:w="993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D9D9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6945"/>
      </w:tblGrid>
      <w:tr w:rsidR="005A483A" w:rsidRPr="003E141D" w14:paraId="59CC98E7" w14:textId="77777777" w:rsidTr="00030A13">
        <w:tc>
          <w:tcPr>
            <w:tcW w:w="1052" w:type="pct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24F468" w14:textId="77777777" w:rsidR="005A483A" w:rsidRPr="003E141D" w:rsidRDefault="005A483A" w:rsidP="00081C47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bookmarkStart w:id="66" w:name="_Hlk204606621"/>
            <w:r w:rsidRPr="003E141D">
              <w:rPr>
                <w:b/>
                <w:bCs/>
                <w:color w:val="1C3D93"/>
              </w:rPr>
              <w:t xml:space="preserve">Feld </w:t>
            </w:r>
            <w:r w:rsidRPr="003E141D">
              <w:rPr>
                <w:b/>
                <w:bCs/>
                <w:color w:val="1C3D93"/>
              </w:rPr>
              <w:br/>
            </w:r>
            <w:r w:rsidRPr="003E141D">
              <w:rPr>
                <w:b/>
                <w:bCs/>
                <w:color w:val="1C3D93"/>
                <w:sz w:val="16"/>
                <w:szCs w:val="16"/>
              </w:rPr>
              <w:t>mit * = Pflichtfeld</w:t>
            </w:r>
          </w:p>
        </w:tc>
        <w:tc>
          <w:tcPr>
            <w:tcW w:w="3948" w:type="pct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C11EF0" w14:textId="77777777" w:rsidR="005A483A" w:rsidRPr="003E141D" w:rsidRDefault="005A483A" w:rsidP="00081C47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 w:rsidRPr="003E141D">
              <w:rPr>
                <w:b/>
                <w:bCs/>
                <w:color w:val="1C3D93"/>
              </w:rPr>
              <w:t>Inhalt</w:t>
            </w:r>
          </w:p>
        </w:tc>
      </w:tr>
      <w:bookmarkEnd w:id="66"/>
      <w:tr w:rsidR="005A483A" w:rsidRPr="003E141D" w14:paraId="53778599" w14:textId="77777777" w:rsidTr="00030A13">
        <w:tc>
          <w:tcPr>
            <w:tcW w:w="1052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12CD35" w14:textId="77777777" w:rsidR="005A483A" w:rsidRPr="002363D7" w:rsidRDefault="005A483A" w:rsidP="005E32C9">
            <w:pPr>
              <w:spacing w:before="100" w:beforeAutospacing="1" w:after="100" w:afterAutospacing="1"/>
              <w:rPr>
                <w:rStyle w:val="LDProgrammelement"/>
              </w:rPr>
            </w:pPr>
            <w:r w:rsidRPr="002363D7">
              <w:rPr>
                <w:rStyle w:val="LDProgrammelement"/>
              </w:rPr>
              <w:t>Geschlecht</w:t>
            </w:r>
          </w:p>
          <w:p w14:paraId="01572454" w14:textId="77777777" w:rsidR="005A483A" w:rsidRPr="002363D7" w:rsidRDefault="005A483A" w:rsidP="005E32C9">
            <w:pPr>
              <w:spacing w:beforeAutospacing="1" w:afterAutospacing="1"/>
              <w:rPr>
                <w:rStyle w:val="LDProgrammelement"/>
              </w:rPr>
            </w:pPr>
          </w:p>
        </w:tc>
        <w:tc>
          <w:tcPr>
            <w:tcW w:w="3948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19553B" w14:textId="499C1637" w:rsidR="005A483A" w:rsidRDefault="005A483A" w:rsidP="00081C47">
            <w:pPr>
              <w:spacing w:before="100" w:beforeAutospacing="1" w:after="100" w:afterAutospacing="1"/>
            </w:pPr>
            <w:r w:rsidRPr="003E141D">
              <w:t>Klicken S</w:t>
            </w:r>
            <w:r w:rsidR="001A2A89">
              <w:t>ie die entsprechende Option an.</w:t>
            </w:r>
          </w:p>
          <w:p w14:paraId="71E75A13" w14:textId="77777777" w:rsidR="005A483A" w:rsidRPr="003E141D" w:rsidRDefault="005A483A" w:rsidP="00245C2C">
            <w:pPr>
              <w:pStyle w:val="LDTextinhalt"/>
            </w:pPr>
            <w:r w:rsidRPr="003E141D">
              <w:t>Diese Festlegung dient der Darstellung der Texte „</w:t>
            </w:r>
            <w:r w:rsidRPr="002363D7">
              <w:rPr>
                <w:rStyle w:val="LDMeneintrag"/>
              </w:rPr>
              <w:t>Der Vorsitzende des Prüfungsausschusses</w:t>
            </w:r>
            <w:r w:rsidRPr="003E141D">
              <w:t>“ oder „</w:t>
            </w:r>
            <w:r w:rsidRPr="002363D7">
              <w:rPr>
                <w:rStyle w:val="LDMeneintrag"/>
              </w:rPr>
              <w:t>Die Vorsitzende des Prüfungsausschusses</w:t>
            </w:r>
            <w:r w:rsidRPr="003E141D">
              <w:t xml:space="preserve">“. </w:t>
            </w:r>
          </w:p>
        </w:tc>
      </w:tr>
      <w:tr w:rsidR="005A483A" w:rsidRPr="003E141D" w14:paraId="4C2B392B" w14:textId="77777777" w:rsidTr="00030A13">
        <w:tc>
          <w:tcPr>
            <w:tcW w:w="1052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4D1606" w14:textId="77777777" w:rsidR="005A483A" w:rsidRPr="002363D7" w:rsidRDefault="005A483A" w:rsidP="005E32C9">
            <w:pPr>
              <w:spacing w:before="100" w:beforeAutospacing="1" w:after="100" w:afterAutospacing="1"/>
              <w:rPr>
                <w:rStyle w:val="LDProgrammelement"/>
              </w:rPr>
            </w:pPr>
            <w:r w:rsidRPr="002363D7">
              <w:rPr>
                <w:rStyle w:val="LDProgrammelement"/>
              </w:rPr>
              <w:t>Name</w:t>
            </w:r>
          </w:p>
        </w:tc>
        <w:tc>
          <w:tcPr>
            <w:tcW w:w="3948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52BD0B" w14:textId="040D081D" w:rsidR="005A483A" w:rsidRDefault="005A483A" w:rsidP="00081C47">
            <w:pPr>
              <w:spacing w:before="100" w:beforeAutospacing="1" w:after="100" w:afterAutospacing="1"/>
            </w:pPr>
            <w:r w:rsidRPr="003E141D">
              <w:t>Geben Sie den Namen incl. eventueller Namensbestandteile ein</w:t>
            </w:r>
            <w:r w:rsidR="001A2A89">
              <w:t>.</w:t>
            </w:r>
          </w:p>
        </w:tc>
      </w:tr>
    </w:tbl>
    <w:p w14:paraId="195D1552" w14:textId="293DC035" w:rsidR="0078546C" w:rsidRDefault="0078546C" w:rsidP="001E41A2">
      <w:pPr>
        <w:pStyle w:val="LDHandlungsschritt"/>
      </w:pPr>
      <w:bookmarkStart w:id="67" w:name="lusd_unterricht_zeugniskonfigura_7545"/>
      <w:bookmarkStart w:id="68" w:name="_Toc378158588"/>
      <w:bookmarkStart w:id="69" w:name="_Ref378171156"/>
      <w:bookmarkStart w:id="70" w:name="_Ref378171507"/>
      <w:bookmarkStart w:id="71" w:name="_Toc378668191"/>
      <w:bookmarkStart w:id="72" w:name="_Toc14719162"/>
      <w:bookmarkEnd w:id="67"/>
      <w:r>
        <w:t xml:space="preserve">Klicken Sie auf die Schaltfläche </w:t>
      </w:r>
      <w:r w:rsidR="009839A1" w:rsidRPr="009839A1">
        <w:rPr>
          <w:noProof/>
        </w:rPr>
        <w:drawing>
          <wp:inline distT="0" distB="0" distL="0" distR="0" wp14:anchorId="41037AE9" wp14:editId="1D140ADE">
            <wp:extent cx="806491" cy="171459"/>
            <wp:effectExtent l="0" t="0" r="0" b="0"/>
            <wp:docPr id="48" name="Grafik 48" descr="Schaltfläche überneh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fik 48" descr="Schaltfläche übernehme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88CF60F" w14:textId="77777777" w:rsidR="009839A1" w:rsidRDefault="009839A1" w:rsidP="001E41A2">
      <w:pPr>
        <w:pStyle w:val="LDHandlungsschritt"/>
      </w:pPr>
      <w:r>
        <w:t>Klicken Sie auf</w:t>
      </w:r>
      <w:r>
        <w:rPr>
          <w:noProof/>
        </w:rPr>
        <w:t xml:space="preserve"> die Schaltfläche </w:t>
      </w:r>
      <w:r w:rsidRPr="009839A1">
        <w:rPr>
          <w:noProof/>
        </w:rPr>
        <w:drawing>
          <wp:inline distT="0" distB="0" distL="0" distR="0" wp14:anchorId="12C87CC3" wp14:editId="22527BBC">
            <wp:extent cx="673135" cy="177809"/>
            <wp:effectExtent l="0" t="0" r="0" b="0"/>
            <wp:docPr id="58" name="Grafik 58" descr="Schaltfläche speich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Grafik 58" descr="Schaltfläche speicher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 und die geänderten Daten dauerhaft speichern wollen</w:t>
      </w:r>
      <w:r>
        <w:t>.</w:t>
      </w:r>
    </w:p>
    <w:p w14:paraId="51D6E4BA" w14:textId="6D269DC3" w:rsidR="005A483A" w:rsidRDefault="005A483A" w:rsidP="005A483A">
      <w:pPr>
        <w:pStyle w:val="berschrift4"/>
      </w:pPr>
      <w:r w:rsidRPr="003E141D">
        <w:t>Kopfanzeige bearbeiten</w:t>
      </w:r>
      <w:bookmarkEnd w:id="68"/>
      <w:bookmarkEnd w:id="69"/>
      <w:bookmarkEnd w:id="70"/>
      <w:bookmarkEnd w:id="71"/>
      <w:bookmarkEnd w:id="72"/>
    </w:p>
    <w:tbl>
      <w:tblPr>
        <w:tblW w:w="8788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937"/>
      </w:tblGrid>
      <w:tr w:rsidR="00317237" w14:paraId="0247DDAE" w14:textId="77777777" w:rsidTr="006262EB">
        <w:trPr>
          <w:trHeight w:val="284"/>
        </w:trPr>
        <w:tc>
          <w:tcPr>
            <w:tcW w:w="851" w:type="dxa"/>
            <w:vAlign w:val="center"/>
          </w:tcPr>
          <w:p w14:paraId="23DD05D0" w14:textId="77777777" w:rsidR="00317237" w:rsidRPr="00A77AAC" w:rsidRDefault="00317237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1A100F3D" wp14:editId="75256562">
                  <wp:extent cx="288000" cy="288000"/>
                  <wp:effectExtent l="0" t="0" r="0" b="0"/>
                  <wp:docPr id="3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  <w:vAlign w:val="center"/>
          </w:tcPr>
          <w:p w14:paraId="7134D44D" w14:textId="77777777" w:rsidR="00317237" w:rsidRPr="00FE1032" w:rsidRDefault="00317237" w:rsidP="006262EB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24C059F5" w14:textId="7D8064F4" w:rsidR="00317237" w:rsidRPr="00A77AAC" w:rsidRDefault="00317237" w:rsidP="00317237">
            <w:pPr>
              <w:pStyle w:val="LDTextinhalt"/>
            </w:pPr>
            <w:r w:rsidRPr="00317237">
              <w:t>Die hier festgelegten Einstellungen beziehen sich jeweils nur auf die Zeugnisart einer Schulform</w:t>
            </w:r>
          </w:p>
        </w:tc>
      </w:tr>
    </w:tbl>
    <w:p w14:paraId="2CE3F7F3" w14:textId="68A15823" w:rsidR="0047570A" w:rsidRDefault="001A2A89" w:rsidP="003B1724">
      <w:pPr>
        <w:pStyle w:val="LDHandlungsschritt"/>
        <w:numPr>
          <w:ilvl w:val="0"/>
          <w:numId w:val="28"/>
        </w:numPr>
      </w:pPr>
      <w:r>
        <w:t xml:space="preserve">Wählen </w:t>
      </w:r>
      <w:r w:rsidRPr="00181183">
        <w:t>Sie</w:t>
      </w:r>
      <w:r>
        <w:t xml:space="preserve"> eine Zeugnisart aus:</w:t>
      </w:r>
    </w:p>
    <w:p w14:paraId="20DA19E9" w14:textId="4284E7EE" w:rsidR="00630FF5" w:rsidRDefault="0047570A" w:rsidP="001E41A2">
      <w:pPr>
        <w:pStyle w:val="LDHandlungsschritt"/>
      </w:pPr>
      <w:r>
        <w:t>Klicke</w:t>
      </w:r>
      <w:r w:rsidRPr="00FD2D8A">
        <w:t>n</w:t>
      </w:r>
      <w:r>
        <w:t xml:space="preserve"> Sie im linken Bereich </w:t>
      </w:r>
      <w:r w:rsidRPr="00317237">
        <w:rPr>
          <w:rStyle w:val="LDProgrammelement"/>
        </w:rPr>
        <w:t>Zeugnisart</w:t>
      </w:r>
      <w:r>
        <w:t xml:space="preserve"> auf die gewünschte Zeugnisart einer Schulform.</w:t>
      </w:r>
      <w:r w:rsidR="00317237">
        <w:t xml:space="preserve"> </w:t>
      </w:r>
      <w:r w:rsidR="00030A13">
        <w:br/>
      </w:r>
      <w:r>
        <w:t xml:space="preserve">Im rechten Bereich </w:t>
      </w:r>
      <w:r w:rsidR="008F06F1" w:rsidRPr="00317237">
        <w:rPr>
          <w:rStyle w:val="LDProgrammelement"/>
        </w:rPr>
        <w:t>Kopfanzeige</w:t>
      </w:r>
      <w:r w:rsidR="008F06F1">
        <w:rPr>
          <w:rStyle w:val="HervorhebungBlau0"/>
        </w:rPr>
        <w:t xml:space="preserve"> </w:t>
      </w:r>
      <w:r>
        <w:t xml:space="preserve">erscheinen die </w:t>
      </w:r>
      <w:r w:rsidR="008F06F1">
        <w:t>aktuellen Einstellungen für die gewählte Zeugnisart</w:t>
      </w:r>
      <w:r w:rsidR="001A2A89">
        <w:t>.</w:t>
      </w:r>
    </w:p>
    <w:p w14:paraId="78F867D1" w14:textId="77777777" w:rsidR="00317237" w:rsidRDefault="00745455" w:rsidP="00607FBD">
      <w:pPr>
        <w:pStyle w:val="LDTextinhaltweitereingerckt"/>
      </w:pPr>
      <w:r w:rsidRPr="00745455">
        <w:rPr>
          <w:noProof/>
        </w:rPr>
        <w:drawing>
          <wp:inline distT="0" distB="0" distL="0" distR="0" wp14:anchorId="7C1F4361" wp14:editId="38C9D1E6">
            <wp:extent cx="5340624" cy="1149409"/>
            <wp:effectExtent l="19050" t="19050" r="12700" b="12700"/>
            <wp:docPr id="2" name="Grafik 2" descr="Das Bildschirmfoto zeigt das im Text Beschriebene. Es liefert keine darüber hinausgehenden wichtig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Das Bildschirmfoto zeigt das im Text Beschriebene. Es liefert keine darüber hinausgehenden wichtigen Informationen. 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49409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8B36A04" w14:textId="7B79A452" w:rsidR="00F137F9" w:rsidRDefault="00317237" w:rsidP="00F137F9">
      <w:pPr>
        <w:pStyle w:val="LDBildunterschrift"/>
        <w:ind w:left="992"/>
      </w:pPr>
      <w:bookmarkStart w:id="73" w:name="_Toc204608191"/>
      <w:r>
        <w:t xml:space="preserve">Abb. </w:t>
      </w:r>
      <w:r w:rsidR="00876C6F">
        <w:fldChar w:fldCharType="begin"/>
      </w:r>
      <w:r w:rsidR="00876C6F">
        <w:instrText xml:space="preserve"> SEQ Abb. \* ARABIC </w:instrText>
      </w:r>
      <w:r w:rsidR="00876C6F">
        <w:fldChar w:fldCharType="separate"/>
      </w:r>
      <w:r w:rsidR="00B859CC">
        <w:rPr>
          <w:noProof/>
        </w:rPr>
        <w:t>3</w:t>
      </w:r>
      <w:r w:rsidR="00876C6F">
        <w:rPr>
          <w:noProof/>
        </w:rPr>
        <w:fldChar w:fldCharType="end"/>
      </w:r>
      <w:r>
        <w:t xml:space="preserve"> Webseite Zeugnisformulare: Zeugniskopf</w:t>
      </w:r>
      <w:bookmarkEnd w:id="73"/>
      <w:r w:rsidR="00F137F9">
        <w:br w:type="page"/>
      </w:r>
    </w:p>
    <w:p w14:paraId="1F848A9C" w14:textId="1B97A08C" w:rsidR="00630FF5" w:rsidRDefault="00630FF5" w:rsidP="001E41A2">
      <w:pPr>
        <w:pStyle w:val="LDHandlungsschritt"/>
      </w:pPr>
      <w:r>
        <w:lastRenderedPageBreak/>
        <w:t>Wählen Sie eine der folgenden Varianten</w:t>
      </w:r>
      <w:r w:rsidR="00DF45FC">
        <w:t>:</w:t>
      </w:r>
    </w:p>
    <w:p w14:paraId="486F1700" w14:textId="77777777" w:rsidR="00317237" w:rsidRDefault="00317237" w:rsidP="00317237">
      <w:pPr>
        <w:pStyle w:val="LDTextinhaltweitereingerckt"/>
      </w:pPr>
    </w:p>
    <w:p w14:paraId="22F6CABE" w14:textId="4914B6EF" w:rsidR="00317237" w:rsidRPr="00317237" w:rsidRDefault="001B6BD3" w:rsidP="001B6BD3">
      <w:pPr>
        <w:pStyle w:val="LDTextinhaltweitereingerckt"/>
        <w:rPr>
          <w:rStyle w:val="LDwichtigerText"/>
        </w:rPr>
      </w:pPr>
      <w:r>
        <w:rPr>
          <w:rStyle w:val="LDwichtigerText"/>
        </w:rPr>
        <w:t xml:space="preserve">I. Keinen </w:t>
      </w:r>
      <w:r w:rsidR="00317237" w:rsidRPr="00317237">
        <w:rPr>
          <w:rStyle w:val="LDwichtigerText"/>
        </w:rPr>
        <w:t>Kopf anzeigen:</w:t>
      </w:r>
    </w:p>
    <w:p w14:paraId="20E4FCC1" w14:textId="05626E76" w:rsidR="00317237" w:rsidRDefault="00317237" w:rsidP="00317237">
      <w:pPr>
        <w:pStyle w:val="LDTextinhaltweitereingerckt"/>
      </w:pPr>
      <w:r>
        <w:t xml:space="preserve">Lassen Sie das Kontrollkästchen vor </w:t>
      </w:r>
      <w:r w:rsidRPr="002626A9">
        <w:rPr>
          <w:rStyle w:val="LDProgrammelement"/>
        </w:rPr>
        <w:t>Kopf anzeigen</w:t>
      </w:r>
      <w:r>
        <w:t xml:space="preserve"> deaktiviert. Ein mit dieser Variante erstelltes Zeugnis hat im Kopfbereich ca. 3 cm Platz. Diesen können Sie z.</w:t>
      </w:r>
      <w:r w:rsidR="00030A13">
        <w:t> </w:t>
      </w:r>
      <w:r>
        <w:t>B. für die Gestaltung eines eigenen Zeugniskopfes auf dem an Ihrer Schule verwendeten Zeugnispapier nutzen.</w:t>
      </w:r>
    </w:p>
    <w:p w14:paraId="2EF84210" w14:textId="204B498A" w:rsidR="001B6BD3" w:rsidRDefault="001B6BD3" w:rsidP="00317237">
      <w:pPr>
        <w:pStyle w:val="LDTextinhaltweitereingerckt"/>
      </w:pPr>
    </w:p>
    <w:p w14:paraId="0351033C" w14:textId="4515CED0" w:rsidR="001B6BD3" w:rsidRDefault="001B6BD3" w:rsidP="001B6BD3">
      <w:pPr>
        <w:pStyle w:val="LDTextinhaltweitereingerckt"/>
      </w:pPr>
      <w:r>
        <w:rPr>
          <w:rStyle w:val="LDwichtigerText"/>
        </w:rPr>
        <w:t xml:space="preserve">II. </w:t>
      </w:r>
      <w:r w:rsidRPr="001B6BD3">
        <w:rPr>
          <w:rStyle w:val="LDwichtigerText"/>
        </w:rPr>
        <w:t>Mit Kopf anzeigen</w:t>
      </w:r>
      <w:r>
        <w:t>:</w:t>
      </w:r>
    </w:p>
    <w:p w14:paraId="6474CCE7" w14:textId="296A2AC0" w:rsidR="00317237" w:rsidRDefault="001B6BD3" w:rsidP="001B6BD3">
      <w:pPr>
        <w:pStyle w:val="LDTextinhaltweitereingerckt"/>
      </w:pPr>
      <w:r w:rsidRPr="001B6BD3">
        <w:t xml:space="preserve">Klicken Sie im Bereich </w:t>
      </w:r>
      <w:r w:rsidRPr="001B6BD3">
        <w:rPr>
          <w:rStyle w:val="LDProgrammelement"/>
        </w:rPr>
        <w:t xml:space="preserve">Kopfanzeige </w:t>
      </w:r>
      <w:r w:rsidRPr="001B6BD3">
        <w:t xml:space="preserve">in das Kontrollkästchen vor dem Feld </w:t>
      </w:r>
      <w:r w:rsidRPr="001B6BD3">
        <w:rPr>
          <w:rStyle w:val="LDProgrammelement"/>
        </w:rPr>
        <w:t>Kopf anzeigen</w:t>
      </w:r>
      <w:r w:rsidRPr="001B6BD3">
        <w:t>. Es ist angehakt.</w:t>
      </w:r>
      <w:r>
        <w:t xml:space="preserve"> </w:t>
      </w:r>
      <w:r w:rsidRPr="001B6BD3">
        <w:t xml:space="preserve">Geben Sie in den Feldern </w:t>
      </w:r>
      <w:r w:rsidRPr="001B6BD3">
        <w:rPr>
          <w:rStyle w:val="LDProgrammelement"/>
        </w:rPr>
        <w:t>Schulname*</w:t>
      </w:r>
      <w:r>
        <w:rPr>
          <w:rStyle w:val="LDProgrammelement"/>
        </w:rPr>
        <w:t xml:space="preserve"> </w:t>
      </w:r>
      <w:r w:rsidRPr="001B6BD3">
        <w:t>(Pflichtfeld)</w:t>
      </w:r>
      <w:r w:rsidRPr="001B6BD3">
        <w:rPr>
          <w:rStyle w:val="LDProgrammelement"/>
        </w:rPr>
        <w:t>, PLZ/Ort*</w:t>
      </w:r>
      <w:r w:rsidRPr="001B6BD3">
        <w:t xml:space="preserve">(Pflichtfeld) und </w:t>
      </w:r>
      <w:r w:rsidRPr="001B6BD3">
        <w:rPr>
          <w:rStyle w:val="LDProgrammelement"/>
        </w:rPr>
        <w:t>Leerzeile</w:t>
      </w:r>
      <w:r w:rsidRPr="001B6BD3">
        <w:t xml:space="preserve"> die gewünschten Daten oder Werte ein.</w:t>
      </w:r>
      <w:r>
        <w:t xml:space="preserve"> </w:t>
      </w:r>
      <w:r w:rsidRPr="001B6BD3">
        <w:t>Legen Sie die</w:t>
      </w:r>
      <w:r>
        <w:t xml:space="preserve"> Formatierung fest:</w:t>
      </w:r>
    </w:p>
    <w:p w14:paraId="396A087C" w14:textId="6E052633" w:rsidR="001B6BD3" w:rsidRDefault="001B6BD3" w:rsidP="001B6BD3">
      <w:pPr>
        <w:pStyle w:val="Aufzhlungweitereingerckt"/>
      </w:pPr>
      <w:r w:rsidRPr="001B6BD3">
        <w:rPr>
          <w:rStyle w:val="LDwichtigerText"/>
        </w:rPr>
        <w:t>Feld</w:t>
      </w:r>
      <w:r>
        <w:t xml:space="preserve"> </w:t>
      </w:r>
      <w:r w:rsidRPr="001B6BD3">
        <w:rPr>
          <w:rStyle w:val="LDProgrammelement"/>
        </w:rPr>
        <w:t>Schulname*, PLZ/Ort</w:t>
      </w:r>
      <w:r>
        <w:rPr>
          <w:rStyle w:val="LDProgrammelement"/>
        </w:rPr>
        <w:t>: v</w:t>
      </w:r>
      <w:r w:rsidRPr="001B6BD3">
        <w:t xml:space="preserve">orbelegt mit den Einträgen der Webseite </w:t>
      </w:r>
      <w:r w:rsidRPr="001B6BD3">
        <w:rPr>
          <w:rStyle w:val="LDProgrammelement"/>
        </w:rPr>
        <w:t>schule &gt; schulbasisdaten &gt; schulstammdaten</w:t>
      </w:r>
      <w:r w:rsidRPr="001B6BD3">
        <w:t xml:space="preserve"> (</w:t>
      </w:r>
      <w:r>
        <w:t>F</w:t>
      </w:r>
      <w:r w:rsidRPr="001B6BD3">
        <w:t xml:space="preserve">eld </w:t>
      </w:r>
      <w:r w:rsidRPr="001B6BD3">
        <w:rPr>
          <w:rStyle w:val="LDProgrammelement"/>
        </w:rPr>
        <w:t>name</w:t>
      </w:r>
      <w:r>
        <w:rPr>
          <w:rStyle w:val="LDProgrammelement"/>
        </w:rPr>
        <w:t>,</w:t>
      </w:r>
      <w:r w:rsidRPr="001B6BD3">
        <w:t xml:space="preserve"> </w:t>
      </w:r>
      <w:r w:rsidRPr="001B6BD3">
        <w:rPr>
          <w:rStyle w:val="LDProgrammelement"/>
        </w:rPr>
        <w:t>plz</w:t>
      </w:r>
      <w:r w:rsidRPr="001B6BD3">
        <w:t xml:space="preserve"> und </w:t>
      </w:r>
      <w:r w:rsidRPr="001B6BD3">
        <w:rPr>
          <w:rStyle w:val="LDProgrammelement"/>
        </w:rPr>
        <w:t>ort</w:t>
      </w:r>
      <w:r w:rsidRPr="001B6BD3">
        <w:t>).</w:t>
      </w:r>
      <w:r>
        <w:t xml:space="preserve"> </w:t>
      </w:r>
      <w:r w:rsidRPr="001B6BD3">
        <w:t>Die Einträge können überschrieben werden.</w:t>
      </w:r>
      <w:r>
        <w:t xml:space="preserve"> </w:t>
      </w:r>
    </w:p>
    <w:p w14:paraId="285662B5" w14:textId="3D490247" w:rsidR="001B6BD3" w:rsidRDefault="001B6BD3" w:rsidP="001B6BD3">
      <w:pPr>
        <w:pStyle w:val="Aufzhlungweitereingerckt"/>
      </w:pPr>
      <w:r w:rsidRPr="001B6BD3">
        <w:rPr>
          <w:rStyle w:val="LDwichtigerText"/>
        </w:rPr>
        <w:t>Feld:</w:t>
      </w:r>
      <w:r>
        <w:t xml:space="preserve"> </w:t>
      </w:r>
      <w:r w:rsidRPr="001B6BD3">
        <w:rPr>
          <w:rStyle w:val="LDProgrammelement"/>
        </w:rPr>
        <w:t>Leerzeile</w:t>
      </w:r>
      <w:r>
        <w:rPr>
          <w:rStyle w:val="LDProgrammelement"/>
        </w:rPr>
        <w:t>:</w:t>
      </w:r>
      <w:r>
        <w:rPr>
          <w:rStyle w:val="LDProgrammelement"/>
          <w:rFonts w:cstheme="minorBidi"/>
          <w:bCs w:val="0"/>
          <w:smallCaps w:val="0"/>
          <w:szCs w:val="22"/>
        </w:rPr>
        <w:t xml:space="preserve"> </w:t>
      </w:r>
      <w:r w:rsidRPr="001B6BD3">
        <w:t>Freitext möglich.</w:t>
      </w:r>
    </w:p>
    <w:p w14:paraId="5AACCAE5" w14:textId="04C32E09" w:rsidR="001B6BD3" w:rsidRPr="001B6BD3" w:rsidRDefault="001B6BD3" w:rsidP="001B6BD3">
      <w:pPr>
        <w:pStyle w:val="Aufzhlungweitereingerckt"/>
      </w:pPr>
      <w:r w:rsidRPr="001B6BD3">
        <w:rPr>
          <w:rStyle w:val="LDwichtigerText"/>
        </w:rPr>
        <w:t>Schriftgröße</w:t>
      </w:r>
      <w:r>
        <w:t>: D</w:t>
      </w:r>
      <w:r w:rsidRPr="001B6BD3">
        <w:t xml:space="preserve">ie </w:t>
      </w:r>
      <w:r>
        <w:t>S</w:t>
      </w:r>
      <w:r w:rsidRPr="001B6BD3">
        <w:t xml:space="preserve">chriftgrößen entsprechen den </w:t>
      </w:r>
      <w:r>
        <w:t>W</w:t>
      </w:r>
      <w:r w:rsidRPr="001B6BD3">
        <w:t>erten von 8 bis 24 analog zu z.</w:t>
      </w:r>
      <w:r w:rsidR="009313CE">
        <w:t> </w:t>
      </w:r>
      <w:r w:rsidR="00C05541">
        <w:t>B</w:t>
      </w:r>
      <w:r w:rsidRPr="001B6BD3">
        <w:t xml:space="preserve">. </w:t>
      </w:r>
      <w:r>
        <w:t>M</w:t>
      </w:r>
      <w:r w:rsidRPr="001B6BD3">
        <w:t xml:space="preserve">icrosoft </w:t>
      </w:r>
      <w:r w:rsidR="00C05541">
        <w:t>W</w:t>
      </w:r>
      <w:r w:rsidRPr="001B6BD3">
        <w:t>ord ®.</w:t>
      </w:r>
    </w:p>
    <w:p w14:paraId="6135FE1A" w14:textId="65355144" w:rsidR="00745455" w:rsidRPr="001B6BD3" w:rsidRDefault="009839A1" w:rsidP="001B6BD3">
      <w:pPr>
        <w:pStyle w:val="LDHandlungsschritt"/>
      </w:pPr>
      <w:bookmarkStart w:id="74" w:name="_Ref357499470"/>
      <w:bookmarkStart w:id="75" w:name="_Toc378668192"/>
      <w:bookmarkStart w:id="76" w:name="_Toc14719163"/>
      <w:r>
        <w:t>Klicken Sie auf</w:t>
      </w:r>
      <w:r>
        <w:rPr>
          <w:noProof/>
        </w:rPr>
        <w:t xml:space="preserve"> die Schaltfläche </w:t>
      </w:r>
      <w:r w:rsidRPr="009839A1">
        <w:rPr>
          <w:noProof/>
        </w:rPr>
        <w:drawing>
          <wp:inline distT="0" distB="0" distL="0" distR="0" wp14:anchorId="002E2D29" wp14:editId="59FCBB0D">
            <wp:extent cx="673135" cy="177809"/>
            <wp:effectExtent l="0" t="0" r="0" b="0"/>
            <wp:docPr id="53" name="Grafik 53" descr="Schaltfläche speich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Grafik 53" descr="Schaltfläche speicher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 und die geänderten Daten dauerhaft speichern wollen</w:t>
      </w:r>
      <w:r>
        <w:t>.</w:t>
      </w:r>
    </w:p>
    <w:p w14:paraId="024A3E42" w14:textId="1B5900FF" w:rsidR="00FD1D2C" w:rsidRDefault="005A483A" w:rsidP="00245C2C">
      <w:pPr>
        <w:pStyle w:val="berschrift3"/>
      </w:pPr>
      <w:bookmarkStart w:id="77" w:name="_Toc224643221"/>
      <w:bookmarkStart w:id="78" w:name="_Toc229142858"/>
      <w:r>
        <w:t xml:space="preserve">Fächersortierfolge </w:t>
      </w:r>
      <w:bookmarkEnd w:id="74"/>
      <w:r w:rsidR="00FD1D2C">
        <w:t>festlegen</w:t>
      </w:r>
      <w:bookmarkEnd w:id="75"/>
      <w:bookmarkEnd w:id="76"/>
      <w:bookmarkEnd w:id="77"/>
      <w:bookmarkEnd w:id="78"/>
    </w:p>
    <w:p w14:paraId="754322D8" w14:textId="37F33AAC" w:rsidR="009242E7" w:rsidRDefault="00FD1D2C" w:rsidP="001D3945">
      <w:pPr>
        <w:pStyle w:val="LDTextinhalteingerckt"/>
      </w:pPr>
      <w:r>
        <w:t xml:space="preserve">Für jede Stufe/Semester </w:t>
      </w:r>
      <w:r w:rsidRPr="00492074">
        <w:t>einer</w:t>
      </w:r>
      <w:r>
        <w:t xml:space="preserve"> Schulform legen Sie hier fest, in welcher Reihenfolge die Unterrichtsfächer in Zeugnissen </w:t>
      </w:r>
      <w:r w:rsidR="001A2A89">
        <w:t>und Konferenzlisten erscheinen.</w:t>
      </w:r>
    </w:p>
    <w:p w14:paraId="2B9CB381" w14:textId="77777777" w:rsidR="00FD1D2C" w:rsidRDefault="009242E7" w:rsidP="001D3945">
      <w:pPr>
        <w:pStyle w:val="LDTextinhalteingerckt"/>
      </w:pPr>
      <w:r>
        <w:t>Nicht in der Sortierfolge berücksichtigte Fächer werden alphabetisch aufsteigend (sortiert nach Kürzel) an die bestehende Liste der Fächer angehängt.</w:t>
      </w:r>
    </w:p>
    <w:p w14:paraId="359F3029" w14:textId="77777777" w:rsidR="00FD1D2C" w:rsidRDefault="00FD1D2C" w:rsidP="00FD1D2C">
      <w:pPr>
        <w:pStyle w:val="berschrift4"/>
      </w:pPr>
      <w:bookmarkStart w:id="79" w:name="_Toc378668193"/>
      <w:bookmarkStart w:id="80" w:name="_Toc14719164"/>
      <w:r>
        <w:t>Fächersortierfolge prüfen</w:t>
      </w:r>
      <w:bookmarkEnd w:id="79"/>
      <w:bookmarkEnd w:id="80"/>
    </w:p>
    <w:p w14:paraId="370755A2" w14:textId="091EB6AC" w:rsidR="00FD1D2C" w:rsidRPr="00FE1032" w:rsidRDefault="00FD1D2C" w:rsidP="003B1724">
      <w:pPr>
        <w:pStyle w:val="LDHandlungsschritt"/>
        <w:numPr>
          <w:ilvl w:val="0"/>
          <w:numId w:val="24"/>
        </w:numPr>
        <w:rPr>
          <w:rStyle w:val="LDProgrammelement"/>
        </w:rPr>
      </w:pPr>
      <w:r>
        <w:t xml:space="preserve">Öffnen Sie die Webseite </w:t>
      </w:r>
      <w:r w:rsidRPr="00FE1032">
        <w:rPr>
          <w:rStyle w:val="LDProgrammelement"/>
        </w:rPr>
        <w:t>Schule &gt; Schulbasisdaten &gt; Fächersortierfolge</w:t>
      </w:r>
      <w:r w:rsidR="00DF45FC" w:rsidRPr="001A2A89">
        <w:t>.</w:t>
      </w:r>
    </w:p>
    <w:p w14:paraId="2F6CFF4B" w14:textId="4F76D4B3" w:rsidR="00FD1D2C" w:rsidRPr="00FE1032" w:rsidRDefault="00FD1D2C" w:rsidP="001E41A2">
      <w:pPr>
        <w:pStyle w:val="LDHandlungsschritt"/>
        <w:rPr>
          <w:rStyle w:val="LDProgrammelement"/>
        </w:rPr>
      </w:pPr>
      <w:r>
        <w:t>Klicken Sie i</w:t>
      </w:r>
      <w:r w:rsidR="00DF45FC">
        <w:t xml:space="preserve">m Bereich </w:t>
      </w:r>
      <w:r w:rsidRPr="002626A9">
        <w:rPr>
          <w:rStyle w:val="LDProgrammelement"/>
        </w:rPr>
        <w:t>Stufen/Semester</w:t>
      </w:r>
      <w:r>
        <w:t xml:space="preserve"> das Kontrollkästche</w:t>
      </w:r>
      <w:r w:rsidR="001A2A89">
        <w:t>n vor der gewünschten Stufe an.</w:t>
      </w:r>
    </w:p>
    <w:tbl>
      <w:tblPr>
        <w:tblW w:w="8788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937"/>
      </w:tblGrid>
      <w:tr w:rsidR="002626A9" w14:paraId="260F4DEF" w14:textId="77777777" w:rsidTr="006262EB">
        <w:trPr>
          <w:trHeight w:val="284"/>
        </w:trPr>
        <w:tc>
          <w:tcPr>
            <w:tcW w:w="851" w:type="dxa"/>
            <w:vAlign w:val="center"/>
          </w:tcPr>
          <w:p w14:paraId="3FB3C1B5" w14:textId="77777777" w:rsidR="002626A9" w:rsidRPr="00A77AAC" w:rsidRDefault="002626A9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462B425" wp14:editId="69A5E454">
                  <wp:extent cx="288000" cy="288000"/>
                  <wp:effectExtent l="0" t="0" r="0" b="0"/>
                  <wp:docPr id="5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  <w:vAlign w:val="center"/>
          </w:tcPr>
          <w:p w14:paraId="6E1B1577" w14:textId="77777777" w:rsidR="002626A9" w:rsidRPr="00FE1032" w:rsidRDefault="002626A9" w:rsidP="006262EB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201378D5" w14:textId="05C1C8FB" w:rsidR="002626A9" w:rsidRPr="00A77AAC" w:rsidRDefault="002626A9" w:rsidP="006262EB">
            <w:pPr>
              <w:pStyle w:val="LDTextinhalt"/>
            </w:pPr>
            <w:r w:rsidRPr="002626A9">
              <w:t>Die Anzeige einer bestehenden Fächersortierfolge ist jeweils nur für einzelne Stufen/Semester möglich.</w:t>
            </w:r>
          </w:p>
        </w:tc>
      </w:tr>
    </w:tbl>
    <w:p w14:paraId="34F27336" w14:textId="7659A446" w:rsidR="00FD1D2C" w:rsidRDefault="00FD1D2C" w:rsidP="009313CE">
      <w:pPr>
        <w:pStyle w:val="LDHandlungsschritt"/>
      </w:pPr>
      <w:r>
        <w:t xml:space="preserve">Klicken Sie </w:t>
      </w:r>
      <w:r w:rsidR="00C96875">
        <w:t xml:space="preserve">dann unter dem Baum </w:t>
      </w:r>
      <w:r>
        <w:t xml:space="preserve">auf </w:t>
      </w:r>
      <w:r w:rsidR="00C96875">
        <w:t>die Schaltfläche</w:t>
      </w:r>
      <w:r w:rsidR="002626A9">
        <w:t xml:space="preserve"> </w:t>
      </w:r>
      <w:r w:rsidR="002626A9" w:rsidRPr="002626A9">
        <w:rPr>
          <w:rStyle w:val="LDProgrammelement"/>
        </w:rPr>
        <w:t>aktualisieren</w:t>
      </w:r>
      <w:r w:rsidR="002626A9">
        <w:rPr>
          <w:rStyle w:val="LDProgrammelement"/>
        </w:rPr>
        <w:t xml:space="preserve">. </w:t>
      </w:r>
      <w:r w:rsidR="009313CE">
        <w:rPr>
          <w:rStyle w:val="LDProgrammelement"/>
        </w:rPr>
        <w:br/>
      </w:r>
      <w:r>
        <w:t xml:space="preserve">In der mittleren Tabelle </w:t>
      </w:r>
      <w:r w:rsidRPr="002626A9">
        <w:rPr>
          <w:rStyle w:val="LDProgrammelement"/>
        </w:rPr>
        <w:t>Schulbezogene Fächer</w:t>
      </w:r>
      <w:r>
        <w:t xml:space="preserve"> erscheinen alle Fächer Ihrer Schule, </w:t>
      </w:r>
      <w:r>
        <w:lastRenderedPageBreak/>
        <w:t xml:space="preserve">die Sie der Tabelle </w:t>
      </w:r>
      <w:r w:rsidRPr="002626A9">
        <w:rPr>
          <w:rStyle w:val="LDProgrammelement"/>
        </w:rPr>
        <w:t>Festgelegte Sortierfolge</w:t>
      </w:r>
      <w:r>
        <w:t xml:space="preserve"> noch hinzufügen können.</w:t>
      </w:r>
      <w:r w:rsidR="002626A9">
        <w:t xml:space="preserve"> </w:t>
      </w:r>
      <w:r w:rsidR="009313CE">
        <w:br/>
      </w:r>
      <w:r>
        <w:t xml:space="preserve">Die rechte Tabelle </w:t>
      </w:r>
      <w:r w:rsidRPr="002626A9">
        <w:rPr>
          <w:rStyle w:val="LDProgrammelement"/>
        </w:rPr>
        <w:t>Festgelegte Sortierfolge</w:t>
      </w:r>
      <w:r>
        <w:t xml:space="preserve"> zeigt die bisher festgelegte Reihenfolge</w:t>
      </w:r>
      <w:r w:rsidR="00C96875">
        <w:t xml:space="preserve"> der Fächer</w:t>
      </w:r>
      <w:r>
        <w:t>.</w:t>
      </w:r>
    </w:p>
    <w:p w14:paraId="6D8813F4" w14:textId="77777777" w:rsidR="002626A9" w:rsidRDefault="00745455" w:rsidP="002626A9">
      <w:pPr>
        <w:pStyle w:val="LDTextinhaltweitereingerckt"/>
        <w:keepNext/>
      </w:pPr>
      <w:r w:rsidRPr="00745455">
        <w:rPr>
          <w:noProof/>
        </w:rPr>
        <w:drawing>
          <wp:inline distT="0" distB="0" distL="0" distR="0" wp14:anchorId="226746DF" wp14:editId="4386349D">
            <wp:extent cx="5591175" cy="3148323"/>
            <wp:effectExtent l="19050" t="19050" r="9525" b="14605"/>
            <wp:docPr id="17" name="Grafik 17" descr="Das Foto zeigt das im Text Beschriebene. Es liefert keine darüber hinausgehenden wichtig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Das Foto zeigt das im Text Beschriebene. Es liefert keine darüber hinausgehenden wichtigen Informationen. 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5589" cy="3150808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F6C34C1" w14:textId="60A97F82" w:rsidR="002626A9" w:rsidRDefault="002626A9" w:rsidP="002626A9">
      <w:pPr>
        <w:pStyle w:val="LDBildunterschrift"/>
        <w:ind w:left="992"/>
      </w:pPr>
      <w:bookmarkStart w:id="81" w:name="_Ref204606540"/>
      <w:bookmarkStart w:id="82" w:name="_Toc204608192"/>
      <w:r>
        <w:t xml:space="preserve">Abb. </w:t>
      </w:r>
      <w:r w:rsidR="00876C6F">
        <w:fldChar w:fldCharType="begin"/>
      </w:r>
      <w:r w:rsidR="00876C6F">
        <w:instrText xml:space="preserve"> SEQ Abb. \* ARABIC </w:instrText>
      </w:r>
      <w:r w:rsidR="00876C6F">
        <w:fldChar w:fldCharType="separate"/>
      </w:r>
      <w:r w:rsidR="00B859CC">
        <w:rPr>
          <w:noProof/>
        </w:rPr>
        <w:t>4</w:t>
      </w:r>
      <w:r w:rsidR="00876C6F">
        <w:rPr>
          <w:noProof/>
        </w:rPr>
        <w:fldChar w:fldCharType="end"/>
      </w:r>
      <w:bookmarkEnd w:id="81"/>
      <w:r>
        <w:t xml:space="preserve"> Webseite Fächersortierfolge</w:t>
      </w:r>
      <w:bookmarkEnd w:id="82"/>
    </w:p>
    <w:p w14:paraId="1D074C13" w14:textId="59AEC2EE" w:rsidR="009A56DC" w:rsidRDefault="00FD1D2C" w:rsidP="009A56DC">
      <w:pPr>
        <w:pStyle w:val="berschrift4"/>
      </w:pPr>
      <w:bookmarkStart w:id="83" w:name="_Ref378256911"/>
      <w:bookmarkStart w:id="84" w:name="_Toc378668194"/>
      <w:bookmarkStart w:id="85" w:name="_Toc14719165"/>
      <w:r>
        <w:t>Fächersortierfolge bearbeiten</w:t>
      </w:r>
      <w:bookmarkEnd w:id="83"/>
      <w:bookmarkEnd w:id="84"/>
      <w:bookmarkEnd w:id="85"/>
    </w:p>
    <w:p w14:paraId="3BFE30C5" w14:textId="77777777" w:rsidR="00E3718B" w:rsidRDefault="00E05912" w:rsidP="001D3945">
      <w:pPr>
        <w:pStyle w:val="LDTextinhalteingerckt"/>
      </w:pPr>
      <w:r>
        <w:t xml:space="preserve">Sie können </w:t>
      </w:r>
      <w:r w:rsidR="00E3718B">
        <w:t>…</w:t>
      </w:r>
    </w:p>
    <w:p w14:paraId="21A1D46E" w14:textId="77777777" w:rsidR="00E3718B" w:rsidRDefault="00E05912" w:rsidP="002626A9">
      <w:pPr>
        <w:pStyle w:val="Aufzhlungeingerckt"/>
      </w:pPr>
      <w:r>
        <w:t xml:space="preserve">die Fächersortierfolge für </w:t>
      </w:r>
      <w:r w:rsidRPr="002626A9">
        <w:rPr>
          <w:rStyle w:val="LDwichtigerText"/>
        </w:rPr>
        <w:t>ein</w:t>
      </w:r>
      <w:r w:rsidR="00E3718B" w:rsidRPr="002626A9">
        <w:rPr>
          <w:rStyle w:val="LDwichtigerText"/>
        </w:rPr>
        <w:t xml:space="preserve">zelne </w:t>
      </w:r>
      <w:r w:rsidRPr="002626A9">
        <w:rPr>
          <w:rStyle w:val="LDwichtigerText"/>
        </w:rPr>
        <w:t>Stufe</w:t>
      </w:r>
      <w:r w:rsidR="00E3718B" w:rsidRPr="002626A9">
        <w:rPr>
          <w:rStyle w:val="LDwichtigerText"/>
        </w:rPr>
        <w:t>n</w:t>
      </w:r>
      <w:r w:rsidR="00E3718B">
        <w:t xml:space="preserve"> bearbeiten.</w:t>
      </w:r>
    </w:p>
    <w:p w14:paraId="585F31C9" w14:textId="20790F29" w:rsidR="009408FD" w:rsidRDefault="00E3718B" w:rsidP="002626A9">
      <w:pPr>
        <w:pStyle w:val="Aufzhlungeingerckt"/>
      </w:pPr>
      <w:r>
        <w:t xml:space="preserve">die Fächersortierfolge für </w:t>
      </w:r>
      <w:r w:rsidRPr="002626A9">
        <w:rPr>
          <w:rStyle w:val="LDwichtigerText"/>
        </w:rPr>
        <w:t>mehrere Stufen gleichzeitig</w:t>
      </w:r>
      <w:r>
        <w:t xml:space="preserve"> bearbeiten.</w:t>
      </w:r>
    </w:p>
    <w:p w14:paraId="18108638" w14:textId="7DF949C9" w:rsidR="009408FD" w:rsidRPr="00DF7DC2" w:rsidRDefault="009408FD" w:rsidP="00DF7DC2">
      <w:pPr>
        <w:pStyle w:val="berschrift5"/>
      </w:pPr>
      <w:r w:rsidRPr="00DF7DC2">
        <w:t>Fächer</w:t>
      </w:r>
      <w:r w:rsidR="009242E7" w:rsidRPr="00DF7DC2">
        <w:t>sortierfolge</w:t>
      </w:r>
      <w:r w:rsidR="00E3718B" w:rsidRPr="00DF7DC2">
        <w:t xml:space="preserve"> </w:t>
      </w:r>
      <w:r w:rsidR="009242E7" w:rsidRPr="00DF7DC2">
        <w:rPr>
          <w:rStyle w:val="LDbesonderswichtigerText0"/>
          <w:b/>
          <w:bCs w:val="0"/>
        </w:rPr>
        <w:t>einer Stufe</w:t>
      </w:r>
      <w:r w:rsidR="009242E7" w:rsidRPr="00DF7DC2">
        <w:t xml:space="preserve"> bearbeiten</w:t>
      </w:r>
    </w:p>
    <w:p w14:paraId="4CF9D854" w14:textId="77777777" w:rsidR="00E05912" w:rsidRDefault="00E05912" w:rsidP="003B1724">
      <w:pPr>
        <w:pStyle w:val="LDHandlungsschritt"/>
        <w:numPr>
          <w:ilvl w:val="0"/>
          <w:numId w:val="25"/>
        </w:numPr>
      </w:pPr>
      <w:r w:rsidRPr="009408FD">
        <w:t>Klicken</w:t>
      </w:r>
      <w:r>
        <w:t xml:space="preserve"> </w:t>
      </w:r>
      <w:r w:rsidRPr="009408FD">
        <w:t>Sie</w:t>
      </w:r>
      <w:r>
        <w:t xml:space="preserve"> i</w:t>
      </w:r>
      <w:r w:rsidR="00DF45FC">
        <w:t xml:space="preserve">m Bereich </w:t>
      </w:r>
      <w:r w:rsidRPr="002626A9">
        <w:rPr>
          <w:rStyle w:val="LDProgrammelement"/>
        </w:rPr>
        <w:t>Stufen/Semester</w:t>
      </w:r>
      <w:r>
        <w:t xml:space="preserve"> das Kontrollkästchen vor der gewünschten Stufe an.</w:t>
      </w:r>
    </w:p>
    <w:p w14:paraId="0C518ACA" w14:textId="2A1616BB" w:rsidR="009408FD" w:rsidRDefault="00C96875" w:rsidP="009313CE">
      <w:pPr>
        <w:pStyle w:val="LDHandlungsschritt"/>
      </w:pPr>
      <w:r>
        <w:t>Klicken Sie dann unter dem Baum auf die Schaltfläche</w:t>
      </w:r>
      <w:r w:rsidR="002626A9">
        <w:t xml:space="preserve"> </w:t>
      </w:r>
      <w:r w:rsidR="002626A9" w:rsidRPr="002626A9">
        <w:rPr>
          <w:rStyle w:val="LDProgrammelement"/>
        </w:rPr>
        <w:t>aktualisieren</w:t>
      </w:r>
      <w:r w:rsidR="002626A9">
        <w:t>.</w:t>
      </w:r>
      <w:r w:rsidR="009313CE">
        <w:br/>
      </w:r>
      <w:r w:rsidR="00E05912">
        <w:t xml:space="preserve">In der mittleren Tabelle </w:t>
      </w:r>
      <w:r w:rsidR="00E05912" w:rsidRPr="002626A9">
        <w:rPr>
          <w:rStyle w:val="LDProgrammelement"/>
        </w:rPr>
        <w:t>Schulbezogene Fächer</w:t>
      </w:r>
      <w:r w:rsidR="00E05912">
        <w:t xml:space="preserve"> erscheinen alle Fächer Ihrer Schule, die Sie der Tabelle </w:t>
      </w:r>
      <w:r w:rsidR="00E05912" w:rsidRPr="002626A9">
        <w:rPr>
          <w:rStyle w:val="LDProgrammelement"/>
        </w:rPr>
        <w:t>Festgelegte Sortierfolge</w:t>
      </w:r>
      <w:r w:rsidR="00E05912">
        <w:t xml:space="preserve"> noch hinzufügen können.</w:t>
      </w:r>
      <w:r w:rsidR="002626A9">
        <w:t xml:space="preserve"> </w:t>
      </w:r>
      <w:r w:rsidR="009313CE">
        <w:br/>
      </w:r>
      <w:r w:rsidR="00E05912">
        <w:t xml:space="preserve">Die rechte Tabelle </w:t>
      </w:r>
      <w:r w:rsidR="00E05912" w:rsidRPr="002626A9">
        <w:rPr>
          <w:rStyle w:val="LDProgrammelement"/>
        </w:rPr>
        <w:t>Festgelegte Sortierfolge</w:t>
      </w:r>
      <w:r w:rsidR="00E05912">
        <w:t xml:space="preserve"> ist leer oder enthält eine bereits festgelegte Sortierung</w:t>
      </w:r>
      <w:r w:rsidR="009242E7">
        <w:t xml:space="preserve"> (</w:t>
      </w:r>
      <w:r w:rsidR="002626A9" w:rsidRPr="002626A9">
        <w:rPr>
          <w:rStyle w:val="LDLink"/>
        </w:rPr>
        <w:fldChar w:fldCharType="begin"/>
      </w:r>
      <w:r w:rsidR="002626A9" w:rsidRPr="002626A9">
        <w:rPr>
          <w:rStyle w:val="LDLink"/>
        </w:rPr>
        <w:instrText xml:space="preserve"> REF _Ref204606540 \h </w:instrText>
      </w:r>
      <w:r w:rsidR="002626A9" w:rsidRPr="002626A9">
        <w:rPr>
          <w:rStyle w:val="LDLink"/>
        </w:rPr>
      </w:r>
      <w:r w:rsidR="002626A9" w:rsidRPr="002626A9">
        <w:rPr>
          <w:rStyle w:val="LDLink"/>
        </w:rPr>
        <w:fldChar w:fldCharType="separate"/>
      </w:r>
      <w:r w:rsidR="00B859CC">
        <w:t xml:space="preserve">Abb. </w:t>
      </w:r>
      <w:r w:rsidR="00B859CC">
        <w:rPr>
          <w:noProof/>
        </w:rPr>
        <w:t>4</w:t>
      </w:r>
      <w:r w:rsidR="002626A9" w:rsidRPr="002626A9">
        <w:rPr>
          <w:rStyle w:val="LDLink"/>
        </w:rPr>
        <w:fldChar w:fldCharType="end"/>
      </w:r>
      <w:r w:rsidR="009242E7">
        <w:t>).</w:t>
      </w:r>
    </w:p>
    <w:p w14:paraId="2F44DE50" w14:textId="7EC81F41" w:rsidR="009A56DC" w:rsidRDefault="009A56DC" w:rsidP="001E41A2">
      <w:pPr>
        <w:pStyle w:val="LDHandlungsschritt"/>
      </w:pPr>
      <w:r>
        <w:t xml:space="preserve">Um </w:t>
      </w:r>
      <w:r w:rsidRPr="002626A9">
        <w:rPr>
          <w:rStyle w:val="LDwichtigerText"/>
        </w:rPr>
        <w:t>alle</w:t>
      </w:r>
      <w:r>
        <w:t xml:space="preserve"> Fächer auszuwählen, klicken Sie</w:t>
      </w:r>
      <w:r w:rsidR="00C96875">
        <w:t xml:space="preserve"> im Kopfbereich</w:t>
      </w:r>
      <w:r>
        <w:t xml:space="preserve"> in der Tabelle </w:t>
      </w:r>
      <w:r w:rsidRPr="002626A9">
        <w:rPr>
          <w:rStyle w:val="LDProgrammelement"/>
        </w:rPr>
        <w:t>Schulbezogene Fächer</w:t>
      </w:r>
      <w:r>
        <w:t xml:space="preserve"> auf das oberste Kontrollkästchen.</w:t>
      </w:r>
      <w:r w:rsidR="002626A9">
        <w:t xml:space="preserve"> </w:t>
      </w:r>
      <w:r w:rsidR="009313CE">
        <w:br/>
      </w:r>
      <w:r>
        <w:t xml:space="preserve">Um </w:t>
      </w:r>
      <w:r w:rsidRPr="002626A9">
        <w:rPr>
          <w:rStyle w:val="LDwichtigerText"/>
        </w:rPr>
        <w:t xml:space="preserve">einzelne </w:t>
      </w:r>
      <w:r>
        <w:t>Fächer auszuwählen, klicken Sie auf die Kontrollkästchen vor den jeweiligen Fächern.</w:t>
      </w:r>
    </w:p>
    <w:p w14:paraId="00115FE9" w14:textId="512D38F2" w:rsidR="00DF7DC2" w:rsidRDefault="009A56DC" w:rsidP="001E41A2">
      <w:pPr>
        <w:pStyle w:val="LDHandlungsschritt"/>
      </w:pPr>
      <w:r>
        <w:t xml:space="preserve">Klicken Sie auf das Symbol </w:t>
      </w:r>
      <w:r w:rsidR="00C96875" w:rsidRPr="00C96875">
        <w:rPr>
          <w:noProof/>
        </w:rPr>
        <w:drawing>
          <wp:inline distT="0" distB="0" distL="0" distR="0" wp14:anchorId="29A65335" wp14:editId="2BF5F4C9">
            <wp:extent cx="114306" cy="120656"/>
            <wp:effectExtent l="0" t="0" r="0" b="0"/>
            <wp:docPr id="28" name="Grafik 28" descr="Pfeil nach rechts. Schaltsymbol in die rechte Tabelle übert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 descr="Pfeil nach rechts. Schaltsymbol in die rechte Tabelle übertragen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306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9313CE">
        <w:br/>
      </w:r>
      <w:r>
        <w:t xml:space="preserve">Die gewählten Fächer werden in die rechte Tabelle </w:t>
      </w:r>
      <w:r w:rsidRPr="002626A9">
        <w:rPr>
          <w:rStyle w:val="LDProgrammelement"/>
        </w:rPr>
        <w:t>Festgelegte Sortierfolge</w:t>
      </w:r>
      <w:r>
        <w:t xml:space="preserve"> verschoben.</w:t>
      </w:r>
    </w:p>
    <w:p w14:paraId="4EEE74DA" w14:textId="77777777" w:rsidR="00DF7DC2" w:rsidRDefault="00DF7DC2">
      <w:pPr>
        <w:spacing w:before="0" w:after="0"/>
        <w:rPr>
          <w:rFonts w:eastAsia="Times New Roman" w:cs="Times New Roman"/>
          <w:lang w:eastAsia="de-DE"/>
        </w:rPr>
      </w:pPr>
      <w:r>
        <w:br w:type="page"/>
      </w:r>
    </w:p>
    <w:p w14:paraId="4AB80FF3" w14:textId="3FCB3307" w:rsidR="002626A9" w:rsidRDefault="009242E7" w:rsidP="002626A9">
      <w:pPr>
        <w:pStyle w:val="LDHandlungsschritt"/>
      </w:pPr>
      <w:r>
        <w:lastRenderedPageBreak/>
        <w:t>Sie können nun ...</w:t>
      </w:r>
      <w:r w:rsidR="00DF7DC2">
        <w:br/>
      </w:r>
    </w:p>
    <w:tbl>
      <w:tblPr>
        <w:tblW w:w="8788" w:type="dxa"/>
        <w:tblInd w:w="993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D9D9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100"/>
      </w:tblGrid>
      <w:tr w:rsidR="002626A9" w:rsidRPr="003E141D" w14:paraId="07AD10EF" w14:textId="77777777" w:rsidTr="00CF5B83">
        <w:tc>
          <w:tcPr>
            <w:tcW w:w="2688" w:type="dxa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048A1" w14:textId="10A65FD7" w:rsidR="002626A9" w:rsidRPr="003E141D" w:rsidRDefault="002626A9" w:rsidP="006262EB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Aufgabe</w:t>
            </w:r>
          </w:p>
        </w:tc>
        <w:tc>
          <w:tcPr>
            <w:tcW w:w="6100" w:type="dxa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F19CA" w14:textId="1D895B5D" w:rsidR="002626A9" w:rsidRPr="003E141D" w:rsidRDefault="002626A9" w:rsidP="006262EB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Vorgehen</w:t>
            </w:r>
          </w:p>
        </w:tc>
      </w:tr>
      <w:tr w:rsidR="002626A9" w:rsidRPr="00012961" w14:paraId="45064093" w14:textId="77777777" w:rsidTr="002626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2B3F1D64" w14:textId="5A2CFC2F" w:rsidR="002626A9" w:rsidRPr="002626A9" w:rsidRDefault="002626A9" w:rsidP="002626A9">
            <w:pPr>
              <w:rPr>
                <w:rStyle w:val="LDwichtigerText"/>
              </w:rPr>
            </w:pPr>
            <w:r w:rsidRPr="002626A9">
              <w:rPr>
                <w:rStyle w:val="LDwichtigerText"/>
              </w:rPr>
              <w:t>Ein Fach in der Sortierfolge verschieben</w:t>
            </w:r>
          </w:p>
        </w:tc>
        <w:tc>
          <w:tcPr>
            <w:tcW w:w="6100" w:type="dxa"/>
            <w:shd w:val="clear" w:color="auto" w:fill="auto"/>
          </w:tcPr>
          <w:p w14:paraId="5952EB9F" w14:textId="77777777" w:rsidR="00DF7DC2" w:rsidRPr="00DF7DC2" w:rsidRDefault="002626A9" w:rsidP="00DF7DC2">
            <w:pPr>
              <w:pStyle w:val="Aufzhlungbndig"/>
              <w:rPr>
                <w:rFonts w:cs="Times New Roman"/>
              </w:rPr>
            </w:pPr>
            <w:r w:rsidRPr="002626A9">
              <w:t xml:space="preserve">Klicken Sie im Bereich </w:t>
            </w:r>
            <w:r w:rsidRPr="002626A9">
              <w:rPr>
                <w:rStyle w:val="LDProgrammelement"/>
              </w:rPr>
              <w:t>festgelegte sortierfolge</w:t>
            </w:r>
            <w:r w:rsidRPr="002626A9">
              <w:t xml:space="preserve"> das gewünschte Fach an. </w:t>
            </w:r>
            <w:r w:rsidR="009313CE">
              <w:br/>
            </w:r>
            <w:r w:rsidRPr="002626A9">
              <w:t>Die Zeile wird blau hervorgehoben.</w:t>
            </w:r>
            <w:r>
              <w:t xml:space="preserve"> </w:t>
            </w:r>
            <w:r w:rsidRPr="002626A9">
              <w:t>Eine Mehrfachauswahl von Fächern ist nicht möglich.</w:t>
            </w:r>
          </w:p>
          <w:p w14:paraId="2F575936" w14:textId="1FA35DD1" w:rsidR="002626A9" w:rsidRDefault="002626A9" w:rsidP="00DF7DC2">
            <w:pPr>
              <w:pStyle w:val="Aufzhlungbndig"/>
            </w:pPr>
            <w:r w:rsidRPr="002626A9">
              <w:t xml:space="preserve">Klicken Sie auf das das Schaltsymbol </w:t>
            </w:r>
            <w:r w:rsidRPr="00C96875">
              <w:rPr>
                <w:noProof/>
              </w:rPr>
              <w:drawing>
                <wp:inline distT="0" distB="0" distL="0" distR="0" wp14:anchorId="783D007A" wp14:editId="41E7EFEE">
                  <wp:extent cx="368319" cy="114306"/>
                  <wp:effectExtent l="0" t="0" r="0" b="0"/>
                  <wp:docPr id="37" name="Grafik 37" descr="Schaltsymbol in der Reihenfolge nach oben verschieb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fik 37" descr="Schaltsymbol in der Reihenfolge nach oben verschieben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9" cy="11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26A9">
              <w:t xml:space="preserve"> oder </w:t>
            </w:r>
            <w:r w:rsidRPr="00C96875">
              <w:rPr>
                <w:noProof/>
              </w:rPr>
              <w:drawing>
                <wp:inline distT="0" distB="0" distL="0" distR="0" wp14:anchorId="1C576802" wp14:editId="51C3AF57">
                  <wp:extent cx="400071" cy="114306"/>
                  <wp:effectExtent l="0" t="0" r="0" b="0"/>
                  <wp:docPr id="39" name="Grafik 39" descr="Schaltsymbol in der Reihenfolge nach unten verschieb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fik 39" descr="Schaltsymbol in der Reihenfolge nach unten verschieben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71" cy="11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26A9">
              <w:t>, um das Fach in der Fächersortierfolge eine Position nach vorn bzw. nach hinten zu verschieben.</w:t>
            </w:r>
          </w:p>
        </w:tc>
      </w:tr>
      <w:tr w:rsidR="002626A9" w:rsidRPr="00012961" w14:paraId="172AD23A" w14:textId="77777777" w:rsidTr="002626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61C549DF" w14:textId="4CEA3096" w:rsidR="002626A9" w:rsidRPr="002626A9" w:rsidRDefault="002626A9" w:rsidP="002626A9">
            <w:pPr>
              <w:rPr>
                <w:rStyle w:val="LDwichtigerText"/>
              </w:rPr>
            </w:pPr>
            <w:r w:rsidRPr="002626A9">
              <w:rPr>
                <w:rStyle w:val="LDwichtigerText"/>
              </w:rPr>
              <w:t>Fächer entfernen</w:t>
            </w:r>
          </w:p>
        </w:tc>
        <w:tc>
          <w:tcPr>
            <w:tcW w:w="6100" w:type="dxa"/>
            <w:shd w:val="clear" w:color="auto" w:fill="auto"/>
          </w:tcPr>
          <w:p w14:paraId="68AFE473" w14:textId="3CDA6029" w:rsidR="002626A9" w:rsidRPr="002626A9" w:rsidRDefault="002626A9" w:rsidP="00DF7DC2">
            <w:pPr>
              <w:pStyle w:val="Aufzhlungbndig"/>
              <w:rPr>
                <w:b/>
                <w:bCs/>
              </w:rPr>
            </w:pPr>
            <w:r>
              <w:t xml:space="preserve">Klicken Sie in der Tabelle </w:t>
            </w:r>
            <w:r w:rsidRPr="002626A9">
              <w:rPr>
                <w:rStyle w:val="LDProgrammelement"/>
              </w:rPr>
              <w:t>Festgelegte Sortierfolge</w:t>
            </w:r>
            <w:r>
              <w:t xml:space="preserve"> in die Kontrollkästchen vor den gewünschten Fächern.</w:t>
            </w:r>
          </w:p>
          <w:p w14:paraId="3EDBF3F5" w14:textId="4E1B0ED1" w:rsidR="002626A9" w:rsidRPr="002626A9" w:rsidRDefault="002626A9" w:rsidP="00DF7DC2">
            <w:pPr>
              <w:pStyle w:val="Aufzhlungbndig"/>
              <w:rPr>
                <w:rStyle w:val="bedienelement"/>
                <w:sz w:val="22"/>
                <w:szCs w:val="22"/>
              </w:rPr>
            </w:pPr>
            <w:r>
              <w:t xml:space="preserve">Klicken Sie auf das Symbol </w:t>
            </w:r>
            <w:r w:rsidRPr="00C96875">
              <w:rPr>
                <w:noProof/>
              </w:rPr>
              <w:drawing>
                <wp:inline distT="0" distB="0" distL="0" distR="0" wp14:anchorId="3198BB2A" wp14:editId="4BC34145">
                  <wp:extent cx="120656" cy="120656"/>
                  <wp:effectExtent l="0" t="0" r="0" b="0"/>
                  <wp:docPr id="33" name="Grafik 33" descr="Schaltsymbol in linke Tabelle übertr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Grafik 33" descr="Schaltsymbol in linke Tabelle übertragen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6" cy="12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  <w:r w:rsidR="009313CE">
              <w:br/>
            </w:r>
            <w:r>
              <w:t xml:space="preserve">Die gewählten Fächer werden in die mittlere Tabelle </w:t>
            </w:r>
            <w:r w:rsidRPr="002626A9">
              <w:rPr>
                <w:rStyle w:val="LDProgrammelement"/>
              </w:rPr>
              <w:t>Schulbezogene Fächer</w:t>
            </w:r>
            <w:r>
              <w:t xml:space="preserve"> verschoben und </w:t>
            </w:r>
            <w:r w:rsidRPr="002626A9">
              <w:rPr>
                <w:rStyle w:val="LDwichtigerText"/>
              </w:rPr>
              <w:t>erscheinen nun nicht mehr auf dem Zeugnis der gewählten Stufe.</w:t>
            </w:r>
          </w:p>
        </w:tc>
      </w:tr>
      <w:tr w:rsidR="002626A9" w:rsidRPr="00271336" w14:paraId="1D62CDFE" w14:textId="77777777" w:rsidTr="002626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1B5977AC" w14:textId="4F56BC3D" w:rsidR="002626A9" w:rsidRPr="002626A9" w:rsidRDefault="002626A9" w:rsidP="002626A9">
            <w:pPr>
              <w:rPr>
                <w:rStyle w:val="LDwichtigerText"/>
              </w:rPr>
            </w:pPr>
            <w:r w:rsidRPr="002626A9">
              <w:rPr>
                <w:rStyle w:val="LDwichtigerText"/>
              </w:rPr>
              <w:t>Fächer hinzufügen</w:t>
            </w:r>
          </w:p>
        </w:tc>
        <w:tc>
          <w:tcPr>
            <w:tcW w:w="6100" w:type="dxa"/>
            <w:shd w:val="clear" w:color="auto" w:fill="auto"/>
          </w:tcPr>
          <w:p w14:paraId="5250B39C" w14:textId="77777777" w:rsidR="002626A9" w:rsidRDefault="002626A9" w:rsidP="00DF7DC2">
            <w:pPr>
              <w:pStyle w:val="Aufzhlungbndig"/>
            </w:pPr>
            <w:r>
              <w:t xml:space="preserve">Klicken Sie in der mittleren Tabelle </w:t>
            </w:r>
            <w:r w:rsidRPr="002626A9">
              <w:rPr>
                <w:rStyle w:val="LDProgrammelement"/>
              </w:rPr>
              <w:t>Schulbezogene Fächer</w:t>
            </w:r>
            <w:r>
              <w:t xml:space="preserve"> in die Kontrollkästchen vor den gewünschten Fächern.</w:t>
            </w:r>
          </w:p>
          <w:p w14:paraId="7D07555D" w14:textId="5B284350" w:rsidR="002626A9" w:rsidRPr="00D95EE6" w:rsidRDefault="002626A9" w:rsidP="00DF7DC2">
            <w:pPr>
              <w:pStyle w:val="Aufzhlungbndig"/>
            </w:pPr>
            <w:r>
              <w:t xml:space="preserve">Klicken Sie auf das Symbol </w:t>
            </w:r>
            <w:r w:rsidRPr="00C96875">
              <w:rPr>
                <w:noProof/>
              </w:rPr>
              <w:drawing>
                <wp:inline distT="0" distB="0" distL="0" distR="0" wp14:anchorId="14188554" wp14:editId="059D24EA">
                  <wp:extent cx="114306" cy="120656"/>
                  <wp:effectExtent l="0" t="0" r="0" b="0"/>
                  <wp:docPr id="30" name="Grafik 30" descr="Schaltsymbol in rechte Tabelle übertr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afik 30" descr="Schaltsymbol in rechte Tabelle übertragen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6" cy="12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  <w:r w:rsidR="009313CE">
              <w:br/>
            </w:r>
            <w:r>
              <w:t xml:space="preserve">Die gewählten Fächer werden in die rechte Tabelle </w:t>
            </w:r>
            <w:r w:rsidRPr="002626A9">
              <w:rPr>
                <w:rStyle w:val="LDProgrammelement"/>
              </w:rPr>
              <w:t>Festgelegte Sortierfolge</w:t>
            </w:r>
            <w:r>
              <w:t xml:space="preserve"> verschoben und </w:t>
            </w:r>
            <w:r w:rsidRPr="002626A9">
              <w:rPr>
                <w:rStyle w:val="LDwichtigerText"/>
              </w:rPr>
              <w:t>erscheinen nun auf dem Zeugnis der gewählten Stufe.</w:t>
            </w:r>
          </w:p>
        </w:tc>
      </w:tr>
    </w:tbl>
    <w:p w14:paraId="6668ED02" w14:textId="62A0DDD1" w:rsidR="00601746" w:rsidRDefault="00601746" w:rsidP="00DF7DC2">
      <w:pPr>
        <w:pStyle w:val="LDHandlungsschritt"/>
      </w:pPr>
      <w:r w:rsidRPr="002E3E4B">
        <w:t xml:space="preserve">Wiederholen Sie bei Bedarf die </w:t>
      </w:r>
      <w:r>
        <w:t xml:space="preserve">beschriebenen </w:t>
      </w:r>
      <w:r w:rsidRPr="002E3E4B">
        <w:t>Schritte für weitere Stufen</w:t>
      </w:r>
      <w:r>
        <w:t>.</w:t>
      </w:r>
    </w:p>
    <w:p w14:paraId="2CAF867E" w14:textId="60B5C7A5" w:rsidR="00601746" w:rsidRDefault="00601746" w:rsidP="00DF7DC2">
      <w:pPr>
        <w:pStyle w:val="LDHandlungsschritt"/>
      </w:pPr>
      <w:r>
        <w:t>Klicken Sie auf</w:t>
      </w:r>
      <w:r>
        <w:rPr>
          <w:noProof/>
        </w:rPr>
        <w:t xml:space="preserve"> die Schaltfläche </w:t>
      </w:r>
      <w:r w:rsidR="009839A1" w:rsidRPr="009839A1">
        <w:rPr>
          <w:noProof/>
        </w:rPr>
        <w:drawing>
          <wp:inline distT="0" distB="0" distL="0" distR="0" wp14:anchorId="49325F3F" wp14:editId="6E84E6BB">
            <wp:extent cx="673135" cy="177809"/>
            <wp:effectExtent l="0" t="0" r="0" b="0"/>
            <wp:docPr id="51" name="Grafik 51" descr="Schaltfläche speich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Grafik 51" descr="Schaltfläche speicher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</w:t>
      </w:r>
      <w:r w:rsidR="009839A1">
        <w:rPr>
          <w:noProof/>
        </w:rPr>
        <w:t xml:space="preserve"> und die geänderten Daten dauerhaft speichern wollen</w:t>
      </w:r>
      <w:r>
        <w:t>.</w:t>
      </w:r>
    </w:p>
    <w:p w14:paraId="05BF47FB" w14:textId="1E9C8EEF" w:rsidR="009408FD" w:rsidRPr="002626A9" w:rsidRDefault="009408FD" w:rsidP="002626A9">
      <w:pPr>
        <w:pStyle w:val="berschrift5"/>
      </w:pPr>
      <w:r w:rsidRPr="002626A9">
        <w:t xml:space="preserve">Fächersortierfolge </w:t>
      </w:r>
      <w:r w:rsidRPr="00B2394D">
        <w:rPr>
          <w:rStyle w:val="LDbesonderswichtigerText0"/>
          <w:b/>
          <w:bCs w:val="0"/>
        </w:rPr>
        <w:t>mehrerer Stufen gleichzeitig</w:t>
      </w:r>
      <w:r w:rsidRPr="002626A9">
        <w:t xml:space="preserve"> festlegen</w:t>
      </w:r>
    </w:p>
    <w:p w14:paraId="16391F69" w14:textId="77777777" w:rsidR="00E05912" w:rsidRDefault="00E05912" w:rsidP="003B1724">
      <w:pPr>
        <w:pStyle w:val="LDHandlungsschritt"/>
        <w:numPr>
          <w:ilvl w:val="0"/>
          <w:numId w:val="26"/>
        </w:numPr>
      </w:pPr>
      <w:r w:rsidRPr="009408FD">
        <w:t>Klicken</w:t>
      </w:r>
      <w:r>
        <w:t xml:space="preserve"> </w:t>
      </w:r>
      <w:r w:rsidRPr="009408FD">
        <w:t>Sie</w:t>
      </w:r>
      <w:r>
        <w:t xml:space="preserve"> in der Tabelle </w:t>
      </w:r>
      <w:r w:rsidRPr="002626A9">
        <w:rPr>
          <w:rStyle w:val="LDProgrammelement"/>
        </w:rPr>
        <w:t>Stufen/Semester</w:t>
      </w:r>
      <w:r>
        <w:t xml:space="preserve"> d</w:t>
      </w:r>
      <w:r w:rsidR="00E3718B">
        <w:t>ie</w:t>
      </w:r>
      <w:r>
        <w:t xml:space="preserve"> Kontrollkästchen vor de</w:t>
      </w:r>
      <w:r w:rsidR="00E3718B">
        <w:t>n</w:t>
      </w:r>
      <w:r>
        <w:t xml:space="preserve"> gewünschten Stufe</w:t>
      </w:r>
      <w:r w:rsidR="00E3718B">
        <w:t>n</w:t>
      </w:r>
      <w:r>
        <w:t xml:space="preserve"> an.</w:t>
      </w:r>
    </w:p>
    <w:p w14:paraId="4019780A" w14:textId="2F9A9C2B" w:rsidR="009408FD" w:rsidRDefault="00C96875" w:rsidP="00DF7DC2">
      <w:pPr>
        <w:pStyle w:val="LDHandlungsschritt"/>
      </w:pPr>
      <w:r>
        <w:t>Klicken Sie dann unter dem Baum auf die Schaltfläche</w:t>
      </w:r>
      <w:r w:rsidR="002626A9">
        <w:t xml:space="preserve"> </w:t>
      </w:r>
      <w:r w:rsidR="002626A9" w:rsidRPr="002626A9">
        <w:rPr>
          <w:rStyle w:val="LDProgrammelement"/>
        </w:rPr>
        <w:t>Aktualisieren</w:t>
      </w:r>
      <w:r>
        <w:t xml:space="preserve"> </w:t>
      </w:r>
      <w:r w:rsidR="009313CE">
        <w:br/>
      </w:r>
      <w:r w:rsidR="00E05912">
        <w:t xml:space="preserve">In der mittleren Tabelle </w:t>
      </w:r>
      <w:r w:rsidR="00E05912" w:rsidRPr="002626A9">
        <w:rPr>
          <w:rStyle w:val="LDProgrammelement"/>
        </w:rPr>
        <w:t>Schulbezogene Fächer</w:t>
      </w:r>
      <w:r w:rsidR="00E05912">
        <w:t xml:space="preserve"> erscheinen alle Fächer Ihrer Schule, die Sie der Tabelle </w:t>
      </w:r>
      <w:r w:rsidR="00E05912" w:rsidRPr="002626A9">
        <w:rPr>
          <w:rStyle w:val="LDProgrammelement"/>
        </w:rPr>
        <w:t>Festgelegte Sortierfolge</w:t>
      </w:r>
      <w:r w:rsidR="00E05912">
        <w:t xml:space="preserve"> noch hinzufügen können.</w:t>
      </w:r>
      <w:r w:rsidR="002626A9">
        <w:t xml:space="preserve"> </w:t>
      </w:r>
      <w:r w:rsidR="009313CE">
        <w:br/>
      </w:r>
      <w:r w:rsidR="00E05912">
        <w:t xml:space="preserve">Die rechte Tabelle </w:t>
      </w:r>
      <w:r w:rsidR="00E05912" w:rsidRPr="002626A9">
        <w:rPr>
          <w:rStyle w:val="LDProgrammelement"/>
        </w:rPr>
        <w:t>Festgelegte Sortierfolge</w:t>
      </w:r>
      <w:r w:rsidR="00E3718B">
        <w:t xml:space="preserve"> ist leer</w:t>
      </w:r>
      <w:r w:rsidR="00E05912">
        <w:t>.</w:t>
      </w:r>
    </w:p>
    <w:p w14:paraId="2C1EF346" w14:textId="21475DC4" w:rsidR="00E3718B" w:rsidRDefault="00E3718B" w:rsidP="00DF7DC2">
      <w:pPr>
        <w:pStyle w:val="LDHandlungsschritt"/>
      </w:pPr>
      <w:r>
        <w:t xml:space="preserve">Um </w:t>
      </w:r>
      <w:r w:rsidRPr="002626A9">
        <w:rPr>
          <w:rStyle w:val="LDwichtigerText"/>
        </w:rPr>
        <w:t>alle</w:t>
      </w:r>
      <w:r>
        <w:t xml:space="preserve"> Fächer auszuwählen, klicken Sie in der Tabelle </w:t>
      </w:r>
      <w:r w:rsidRPr="002626A9">
        <w:rPr>
          <w:rStyle w:val="LDProgrammelement"/>
        </w:rPr>
        <w:t>Schulbezogene Fächer</w:t>
      </w:r>
      <w:r>
        <w:t xml:space="preserve"> auf das oberste Kontrollkästchen.</w:t>
      </w:r>
      <w:r w:rsidR="002626A9">
        <w:t xml:space="preserve"> </w:t>
      </w:r>
      <w:r w:rsidR="009313CE">
        <w:br/>
      </w:r>
      <w:r>
        <w:t xml:space="preserve">Um </w:t>
      </w:r>
      <w:r w:rsidRPr="002626A9">
        <w:rPr>
          <w:rStyle w:val="LDwichtigerText"/>
        </w:rPr>
        <w:t>einzelne</w:t>
      </w:r>
      <w:r>
        <w:t xml:space="preserve"> Fächer auszuwählen, klicken Sie auf die Kontrollkästchen vor den jeweiligen Fächern.</w:t>
      </w:r>
    </w:p>
    <w:p w14:paraId="3A677D87" w14:textId="55136611" w:rsidR="00E3718B" w:rsidRDefault="00E3718B" w:rsidP="00DF7DC2">
      <w:pPr>
        <w:pStyle w:val="LDHandlungsschritt"/>
      </w:pPr>
      <w:r>
        <w:t xml:space="preserve">Klicken Sie auf das Symbol </w:t>
      </w:r>
      <w:r w:rsidR="00C96875" w:rsidRPr="00C96875">
        <w:rPr>
          <w:noProof/>
        </w:rPr>
        <w:drawing>
          <wp:inline distT="0" distB="0" distL="0" distR="0" wp14:anchorId="60DDA19C" wp14:editId="10C0BC22">
            <wp:extent cx="114306" cy="120656"/>
            <wp:effectExtent l="0" t="0" r="0" b="0"/>
            <wp:docPr id="32" name="Grafik 32" descr="Schaltsymbol in rechte Tabelle übert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2" descr="Schaltsymbol in rechte Tabelle übertragen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306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9313CE">
        <w:br/>
      </w:r>
      <w:r>
        <w:t xml:space="preserve">Die gewählten Fächer werden in die rechte Tabelle </w:t>
      </w:r>
      <w:r w:rsidRPr="00B97947">
        <w:rPr>
          <w:rStyle w:val="LDProgrammelement"/>
        </w:rPr>
        <w:t>Festgelegte Sortierfolge</w:t>
      </w:r>
      <w:r>
        <w:t xml:space="preserve"> verschoben</w:t>
      </w:r>
      <w:r w:rsidR="00BD526A">
        <w:t>.</w:t>
      </w:r>
    </w:p>
    <w:p w14:paraId="2F476741" w14:textId="0217493E" w:rsidR="00EE1437" w:rsidRDefault="00EE1437" w:rsidP="00DF7DC2">
      <w:pPr>
        <w:pStyle w:val="LDHandlungsschritt"/>
      </w:pPr>
      <w:r>
        <w:lastRenderedPageBreak/>
        <w:t>Sie können nun ...</w:t>
      </w:r>
    </w:p>
    <w:p w14:paraId="69E42BF0" w14:textId="3CD90222" w:rsidR="00CF5B83" w:rsidRDefault="00CF5B83">
      <w:pPr>
        <w:spacing w:before="0" w:after="0"/>
        <w:rPr>
          <w:rFonts w:eastAsia="Times New Roman" w:cs="Times New Roman"/>
          <w:lang w:eastAsia="de-DE"/>
        </w:rPr>
      </w:pPr>
    </w:p>
    <w:tbl>
      <w:tblPr>
        <w:tblW w:w="8646" w:type="dxa"/>
        <w:tblInd w:w="993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D9D9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5958"/>
      </w:tblGrid>
      <w:tr w:rsidR="00B97947" w:rsidRPr="003E141D" w14:paraId="5E43A8EF" w14:textId="77777777" w:rsidTr="00CF5B83">
        <w:tc>
          <w:tcPr>
            <w:tcW w:w="2688" w:type="dxa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92C3AF" w14:textId="77777777" w:rsidR="00B97947" w:rsidRPr="003E141D" w:rsidRDefault="00B97947" w:rsidP="006262EB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Aufgabe</w:t>
            </w:r>
          </w:p>
        </w:tc>
        <w:tc>
          <w:tcPr>
            <w:tcW w:w="5958" w:type="dxa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A04B6" w14:textId="77777777" w:rsidR="00B97947" w:rsidRPr="003E141D" w:rsidRDefault="00B97947" w:rsidP="006262EB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Vorgehen</w:t>
            </w:r>
          </w:p>
        </w:tc>
      </w:tr>
      <w:tr w:rsidR="00B97947" w14:paraId="77133C08" w14:textId="77777777" w:rsidTr="00B9794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2401FA63" w14:textId="77777777" w:rsidR="00B97947" w:rsidRDefault="00B97947" w:rsidP="006262EB">
            <w:pPr>
              <w:rPr>
                <w:rStyle w:val="LDwichtigerText"/>
              </w:rPr>
            </w:pPr>
            <w:r w:rsidRPr="002626A9">
              <w:rPr>
                <w:rStyle w:val="LDwichtigerText"/>
              </w:rPr>
              <w:t>Ein Fach in der Sortierfolge verschieben</w:t>
            </w:r>
          </w:p>
          <w:p w14:paraId="64B4CB76" w14:textId="388E6B28" w:rsidR="00B97947" w:rsidRPr="002626A9" w:rsidRDefault="00B97947" w:rsidP="006262EB">
            <w:pPr>
              <w:rPr>
                <w:rStyle w:val="LDwichtigerText"/>
              </w:rPr>
            </w:pPr>
            <w:r w:rsidRPr="002626A9">
              <w:t>Eine Mehrfachauswahl von Fächern ist nicht möglich</w:t>
            </w:r>
            <w:r>
              <w:t>.</w:t>
            </w:r>
          </w:p>
        </w:tc>
        <w:tc>
          <w:tcPr>
            <w:tcW w:w="5958" w:type="dxa"/>
            <w:shd w:val="clear" w:color="auto" w:fill="auto"/>
          </w:tcPr>
          <w:p w14:paraId="06EE6AA0" w14:textId="371AC932" w:rsidR="00B97947" w:rsidRPr="002626A9" w:rsidRDefault="00B97947" w:rsidP="00B2394D">
            <w:pPr>
              <w:pStyle w:val="Aufzhlungbndig"/>
            </w:pPr>
            <w:r w:rsidRPr="002626A9">
              <w:t xml:space="preserve">Klicken Sie im Bereich </w:t>
            </w:r>
            <w:r w:rsidRPr="002626A9">
              <w:rPr>
                <w:rStyle w:val="LDProgrammelement"/>
              </w:rPr>
              <w:t>festgelegte sortierfolge</w:t>
            </w:r>
            <w:r w:rsidRPr="002626A9">
              <w:t xml:space="preserve"> das gewünschte Fach an. </w:t>
            </w:r>
            <w:r w:rsidR="009313CE">
              <w:br/>
            </w:r>
            <w:r w:rsidRPr="002626A9">
              <w:t>Die Zeile wird blau hervorgehoben</w:t>
            </w:r>
            <w:r w:rsidRPr="00B97947">
              <w:t>.</w:t>
            </w:r>
          </w:p>
          <w:p w14:paraId="037D402A" w14:textId="77777777" w:rsidR="00B97947" w:rsidRDefault="00B97947" w:rsidP="00B2394D">
            <w:pPr>
              <w:pStyle w:val="Aufzhlungbndig"/>
            </w:pPr>
            <w:r w:rsidRPr="002626A9">
              <w:t xml:space="preserve">Klicken Sie auf das das Schaltsymbol </w:t>
            </w:r>
            <w:r w:rsidRPr="00C96875">
              <w:rPr>
                <w:noProof/>
              </w:rPr>
              <w:drawing>
                <wp:inline distT="0" distB="0" distL="0" distR="0" wp14:anchorId="5C2EE6CF" wp14:editId="0E597DC0">
                  <wp:extent cx="368319" cy="114306"/>
                  <wp:effectExtent l="0" t="0" r="0" b="0"/>
                  <wp:docPr id="8" name="Grafik 8" descr="Schaltsymbol in der Reihenfolge nach oben verschieb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fik 37" descr="Schaltsymbol in der Reihenfolge nach oben verschieben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9" cy="11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26A9">
              <w:t xml:space="preserve"> oder </w:t>
            </w:r>
            <w:r w:rsidRPr="00C96875">
              <w:rPr>
                <w:noProof/>
              </w:rPr>
              <w:drawing>
                <wp:inline distT="0" distB="0" distL="0" distR="0" wp14:anchorId="1A39ED78" wp14:editId="3B57C958">
                  <wp:extent cx="400071" cy="114306"/>
                  <wp:effectExtent l="0" t="0" r="0" b="0"/>
                  <wp:docPr id="11" name="Grafik 11" descr="Schaltsymbol in der Reihenfolge nach unten verschieb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fik 39" descr="Schaltsymbol in der Reihenfolge nach unten verschieben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71" cy="11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26A9">
              <w:t>, um das Fach in der Fächersortierfolge eine Position nach vorn bzw. nach hinten zu verschieben.</w:t>
            </w:r>
          </w:p>
        </w:tc>
      </w:tr>
      <w:tr w:rsidR="00B97947" w:rsidRPr="002626A9" w14:paraId="58B6B4AE" w14:textId="77777777" w:rsidTr="00B9794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37F308A0" w14:textId="77777777" w:rsidR="00B97947" w:rsidRPr="002626A9" w:rsidRDefault="00B97947" w:rsidP="006262EB">
            <w:pPr>
              <w:rPr>
                <w:rStyle w:val="LDwichtigerText"/>
              </w:rPr>
            </w:pPr>
            <w:r w:rsidRPr="002626A9">
              <w:rPr>
                <w:rStyle w:val="LDwichtigerText"/>
              </w:rPr>
              <w:t>Fächer entfernen</w:t>
            </w:r>
          </w:p>
        </w:tc>
        <w:tc>
          <w:tcPr>
            <w:tcW w:w="5958" w:type="dxa"/>
            <w:shd w:val="clear" w:color="auto" w:fill="auto"/>
          </w:tcPr>
          <w:p w14:paraId="019EB693" w14:textId="77777777" w:rsidR="00B97947" w:rsidRPr="00B97947" w:rsidRDefault="00B97947" w:rsidP="00B2394D">
            <w:pPr>
              <w:pStyle w:val="Aufzhlungbndig"/>
              <w:rPr>
                <w:b/>
                <w:bCs/>
              </w:rPr>
            </w:pPr>
            <w:r>
              <w:t xml:space="preserve">Klicken Sie in der Tabelle </w:t>
            </w:r>
            <w:r w:rsidRPr="002626A9">
              <w:rPr>
                <w:rStyle w:val="LDProgrammelement"/>
              </w:rPr>
              <w:t>Festgelegte Sortierfolge</w:t>
            </w:r>
            <w:r>
              <w:t xml:space="preserve"> in die Kontrollkästchen vor den gewünschten Fächern.</w:t>
            </w:r>
          </w:p>
          <w:p w14:paraId="40CECDB7" w14:textId="6DC6E9A7" w:rsidR="00B97947" w:rsidRPr="002626A9" w:rsidRDefault="00B97947" w:rsidP="00B2394D">
            <w:pPr>
              <w:pStyle w:val="Aufzhlungbndig"/>
              <w:rPr>
                <w:rStyle w:val="bedienelement"/>
                <w:sz w:val="22"/>
                <w:szCs w:val="22"/>
              </w:rPr>
            </w:pPr>
            <w:r>
              <w:t xml:space="preserve">Klicken Sie auf das Symbol </w:t>
            </w:r>
            <w:r w:rsidRPr="00C96875">
              <w:rPr>
                <w:noProof/>
              </w:rPr>
              <w:drawing>
                <wp:inline distT="0" distB="0" distL="0" distR="0" wp14:anchorId="31D40A03" wp14:editId="2E90F526">
                  <wp:extent cx="120656" cy="120656"/>
                  <wp:effectExtent l="0" t="0" r="0" b="0"/>
                  <wp:docPr id="14" name="Grafik 14" descr="Schaltsymbol in linke Tabelle übertr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Grafik 33" descr="Schaltsymbol in linke Tabelle übertragen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6" cy="12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  <w:r w:rsidR="009313CE">
              <w:br/>
            </w:r>
            <w:r>
              <w:t xml:space="preserve">Die gewählten Fächer werden in die mittlere Tabelle </w:t>
            </w:r>
            <w:r w:rsidRPr="002626A9">
              <w:rPr>
                <w:rStyle w:val="LDProgrammelement"/>
              </w:rPr>
              <w:t>Schulbezogene Fächer</w:t>
            </w:r>
            <w:r>
              <w:t xml:space="preserve"> verschoben und </w:t>
            </w:r>
            <w:r w:rsidRPr="002626A9">
              <w:rPr>
                <w:rStyle w:val="LDwichtigerText"/>
              </w:rPr>
              <w:t>erscheinen nun nicht mehr auf dem Zeugnis der gewählten Stufe.</w:t>
            </w:r>
          </w:p>
        </w:tc>
      </w:tr>
      <w:tr w:rsidR="00B97947" w:rsidRPr="00D95EE6" w14:paraId="2324F745" w14:textId="77777777" w:rsidTr="00B9794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743E5C49" w14:textId="77777777" w:rsidR="00B97947" w:rsidRPr="002626A9" w:rsidRDefault="00B97947" w:rsidP="006262EB">
            <w:pPr>
              <w:rPr>
                <w:rStyle w:val="LDwichtigerText"/>
              </w:rPr>
            </w:pPr>
            <w:r w:rsidRPr="002626A9">
              <w:rPr>
                <w:rStyle w:val="LDwichtigerText"/>
              </w:rPr>
              <w:t>Fächer hinzufügen</w:t>
            </w:r>
          </w:p>
        </w:tc>
        <w:tc>
          <w:tcPr>
            <w:tcW w:w="5958" w:type="dxa"/>
            <w:shd w:val="clear" w:color="auto" w:fill="auto"/>
          </w:tcPr>
          <w:p w14:paraId="17675E00" w14:textId="77777777" w:rsidR="00B97947" w:rsidRDefault="00B97947" w:rsidP="00B2394D">
            <w:pPr>
              <w:pStyle w:val="Aufzhlungbndig"/>
            </w:pPr>
            <w:r>
              <w:t xml:space="preserve">Klicken Sie in der mittleren Tabelle </w:t>
            </w:r>
            <w:r w:rsidRPr="002626A9">
              <w:rPr>
                <w:rStyle w:val="LDProgrammelement"/>
              </w:rPr>
              <w:t>Schulbezogene Fächer</w:t>
            </w:r>
            <w:r>
              <w:t xml:space="preserve"> in die Kontrollkästchen vor den gewünschten Fächern.</w:t>
            </w:r>
          </w:p>
          <w:p w14:paraId="738DD4AD" w14:textId="08AD456F" w:rsidR="00B97947" w:rsidRPr="00D95EE6" w:rsidRDefault="00B97947" w:rsidP="00B2394D">
            <w:pPr>
              <w:pStyle w:val="Aufzhlungbndig"/>
            </w:pPr>
            <w:r>
              <w:t xml:space="preserve">Klicken Sie auf das Symbol </w:t>
            </w:r>
            <w:r w:rsidRPr="00C96875">
              <w:rPr>
                <w:noProof/>
              </w:rPr>
              <w:drawing>
                <wp:inline distT="0" distB="0" distL="0" distR="0" wp14:anchorId="0A198767" wp14:editId="106C30AB">
                  <wp:extent cx="114306" cy="120656"/>
                  <wp:effectExtent l="0" t="0" r="0" b="0"/>
                  <wp:docPr id="23" name="Grafik 23" descr="Schaltsymbol in rechte Tabelle übertr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afik 30" descr="Schaltsymbol in rechte Tabelle übertragen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6" cy="12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  <w:r w:rsidR="009313CE">
              <w:br/>
            </w:r>
            <w:r>
              <w:t xml:space="preserve">Die gewählten Fächer werden in die rechte Tabelle </w:t>
            </w:r>
            <w:r w:rsidRPr="002626A9">
              <w:rPr>
                <w:rStyle w:val="LDProgrammelement"/>
              </w:rPr>
              <w:t>Festgelegte Sortierfolge</w:t>
            </w:r>
            <w:r>
              <w:t xml:space="preserve"> verschoben und </w:t>
            </w:r>
            <w:r w:rsidRPr="002626A9">
              <w:rPr>
                <w:rStyle w:val="LDwichtigerText"/>
              </w:rPr>
              <w:t>erscheinen nun auf dem Zeugnis der gewählten Stufe.</w:t>
            </w:r>
          </w:p>
        </w:tc>
      </w:tr>
    </w:tbl>
    <w:p w14:paraId="4992EB0A" w14:textId="1548CF1C" w:rsidR="009B5B97" w:rsidRDefault="009B5B97" w:rsidP="00245C2C">
      <w:pPr>
        <w:pStyle w:val="LDAbsatznachberschrift"/>
      </w:pPr>
    </w:p>
    <w:tbl>
      <w:tblPr>
        <w:tblW w:w="8646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937"/>
      </w:tblGrid>
      <w:tr w:rsidR="00B97947" w14:paraId="1B6BA44D" w14:textId="77777777" w:rsidTr="00B97947">
        <w:trPr>
          <w:cantSplit/>
          <w:trHeight w:val="284"/>
        </w:trPr>
        <w:tc>
          <w:tcPr>
            <w:tcW w:w="709" w:type="dxa"/>
          </w:tcPr>
          <w:p w14:paraId="5243254B" w14:textId="77777777" w:rsidR="00B97947" w:rsidRPr="009B0AA3" w:rsidRDefault="00B97947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0B8AD3C6" wp14:editId="67EB1670">
                  <wp:extent cx="290830" cy="290830"/>
                  <wp:effectExtent l="0" t="0" r="0" b="0"/>
                  <wp:docPr id="24" name="Grafik 24" descr="Symbol Ausrufezeichen r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Symbol Ausrufezeichen r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  <w:vAlign w:val="center"/>
          </w:tcPr>
          <w:p w14:paraId="74FA8815" w14:textId="77777777" w:rsidR="00B97947" w:rsidRPr="00025EE3" w:rsidRDefault="00B97947" w:rsidP="006262EB">
            <w:pPr>
              <w:rPr>
                <w:rStyle w:val="LDbesonderswichtigerText0"/>
              </w:rPr>
            </w:pPr>
            <w:r w:rsidRPr="00025EE3">
              <w:rPr>
                <w:rStyle w:val="LDbesonderswichtigerText0"/>
              </w:rPr>
              <w:t>Achtung</w:t>
            </w:r>
          </w:p>
          <w:p w14:paraId="4A4385AA" w14:textId="51BD8B69" w:rsidR="00B97947" w:rsidRPr="005B257B" w:rsidRDefault="00B97947" w:rsidP="006262EB">
            <w:pPr>
              <w:pStyle w:val="LDTextinhalt"/>
            </w:pPr>
            <w:r w:rsidRPr="00B97947">
              <w:t>Sollten bei den gewählten Stufen/Semestern bereits Sortierfolgen bestehen, werden diese beim Speichern unwiderruflich überschrieben.</w:t>
            </w:r>
          </w:p>
        </w:tc>
      </w:tr>
    </w:tbl>
    <w:p w14:paraId="0019E221" w14:textId="10D4D853" w:rsidR="009839A1" w:rsidRDefault="009839A1" w:rsidP="00DF7DC2">
      <w:pPr>
        <w:pStyle w:val="LDHandlungsschritt"/>
      </w:pPr>
      <w:r>
        <w:t>Klicken Sie auf</w:t>
      </w:r>
      <w:r>
        <w:rPr>
          <w:noProof/>
        </w:rPr>
        <w:t xml:space="preserve"> die Schaltfläche </w:t>
      </w:r>
      <w:r w:rsidRPr="009839A1">
        <w:rPr>
          <w:noProof/>
        </w:rPr>
        <w:drawing>
          <wp:inline distT="0" distB="0" distL="0" distR="0" wp14:anchorId="7C04B08D" wp14:editId="669CCC63">
            <wp:extent cx="673135" cy="177809"/>
            <wp:effectExtent l="0" t="0" r="0" b="0"/>
            <wp:docPr id="59" name="Grafik 59" descr="Schaltfläche speich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Grafik 59" descr="Schaltfläche speicher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 und die geänderten Daten dauerhaft speichern wollen</w:t>
      </w:r>
      <w:r>
        <w:t>.</w:t>
      </w:r>
    </w:p>
    <w:p w14:paraId="62E8032B" w14:textId="2FA83D74" w:rsidR="00C51807" w:rsidRDefault="00C51807">
      <w:pPr>
        <w:spacing w:before="0" w:after="0"/>
        <w:rPr>
          <w:rFonts w:eastAsia="Times New Roman" w:cs="Times New Roman"/>
          <w:lang w:eastAsia="de-DE"/>
        </w:rPr>
      </w:pPr>
      <w:r>
        <w:br w:type="page"/>
      </w:r>
    </w:p>
    <w:p w14:paraId="5564E928" w14:textId="3D16DCFD" w:rsidR="005A483A" w:rsidRDefault="007A5AC1" w:rsidP="00245C2C">
      <w:pPr>
        <w:pStyle w:val="berschrift2"/>
      </w:pPr>
      <w:bookmarkStart w:id="86" w:name="_Toc378668195"/>
      <w:bookmarkStart w:id="87" w:name="_Toc14719166"/>
      <w:bookmarkStart w:id="88" w:name="_Toc224643222"/>
      <w:bookmarkStart w:id="89" w:name="_Toc229142859"/>
      <w:r>
        <w:lastRenderedPageBreak/>
        <w:t>Zeugnisse erstellen</w:t>
      </w:r>
      <w:bookmarkEnd w:id="86"/>
      <w:bookmarkEnd w:id="87"/>
      <w:bookmarkEnd w:id="88"/>
      <w:bookmarkEnd w:id="89"/>
    </w:p>
    <w:p w14:paraId="490E5567" w14:textId="4C935389" w:rsidR="009816DF" w:rsidRDefault="00A14315" w:rsidP="001D3945">
      <w:pPr>
        <w:pStyle w:val="LDTextinhalteingerckt"/>
      </w:pPr>
      <w:r w:rsidRPr="00274153">
        <w:t xml:space="preserve">Sobald die </w:t>
      </w:r>
      <w:r w:rsidR="00274153" w:rsidRPr="00274153">
        <w:t>Vorbereitungen erfolgt sind</w:t>
      </w:r>
      <w:r w:rsidR="00274153">
        <w:rPr>
          <w:rStyle w:val="hervorhebung"/>
        </w:rPr>
        <w:t xml:space="preserve"> </w:t>
      </w:r>
      <w:r w:rsidR="00274153">
        <w:t xml:space="preserve">(siehe Kapitel </w:t>
      </w:r>
      <w:r w:rsidR="00274153" w:rsidRPr="00CF5B83">
        <w:rPr>
          <w:rStyle w:val="LDLink"/>
        </w:rPr>
        <w:fldChar w:fldCharType="begin"/>
      </w:r>
      <w:r w:rsidR="00274153" w:rsidRPr="00CF5B83">
        <w:rPr>
          <w:rStyle w:val="LDLink"/>
        </w:rPr>
        <w:instrText xml:space="preserve"> REF _Ref378156603 \r \h </w:instrText>
      </w:r>
      <w:r w:rsidR="00274153" w:rsidRPr="00CF5B83">
        <w:rPr>
          <w:rStyle w:val="LDLink"/>
        </w:rPr>
      </w:r>
      <w:r w:rsidR="00274153" w:rsidRPr="00CF5B83">
        <w:rPr>
          <w:rStyle w:val="LDLink"/>
        </w:rPr>
        <w:fldChar w:fldCharType="separate"/>
      </w:r>
      <w:r w:rsidR="00B859CC">
        <w:rPr>
          <w:rStyle w:val="LDLink"/>
        </w:rPr>
        <w:t>2</w:t>
      </w:r>
      <w:r w:rsidR="00274153" w:rsidRPr="00CF5B83">
        <w:rPr>
          <w:rStyle w:val="LDLink"/>
        </w:rPr>
        <w:fldChar w:fldCharType="end"/>
      </w:r>
      <w:r w:rsidR="00274153">
        <w:t>)</w:t>
      </w:r>
      <w:r w:rsidR="009816DF">
        <w:t>,</w:t>
      </w:r>
      <w:r w:rsidR="00274153">
        <w:t xml:space="preserve"> können Sie mit der Erstellung von Zeugnissen beginnen</w:t>
      </w:r>
      <w:r w:rsidR="00CD56B1">
        <w:t xml:space="preserve">. </w:t>
      </w:r>
    </w:p>
    <w:p w14:paraId="1B517FD8" w14:textId="3A10EC31" w:rsidR="00CD56B1" w:rsidRDefault="00CD56B1" w:rsidP="001D3945">
      <w:pPr>
        <w:pStyle w:val="LDTextinhalteingerckt"/>
      </w:pPr>
      <w:r>
        <w:t xml:space="preserve">Suchen Sie </w:t>
      </w:r>
      <w:r w:rsidR="009816DF">
        <w:t xml:space="preserve">sich </w:t>
      </w:r>
      <w:r>
        <w:t>zunächst die Schüler</w:t>
      </w:r>
      <w:r w:rsidR="00EF6AA9">
        <w:t xml:space="preserve"> heraus</w:t>
      </w:r>
      <w:r>
        <w:t xml:space="preserve">, für die Sie </w:t>
      </w:r>
      <w:r w:rsidR="00DF45FC">
        <w:t>Z</w:t>
      </w:r>
      <w:r>
        <w:t>eugnisse erstellen möchten (</w:t>
      </w:r>
      <w:r w:rsidR="009313CE">
        <w:t xml:space="preserve">siehe </w:t>
      </w:r>
      <w:r>
        <w:t xml:space="preserve">Kapitel </w:t>
      </w:r>
      <w:r w:rsidRPr="00CF5B83">
        <w:rPr>
          <w:rStyle w:val="LDLink"/>
        </w:rPr>
        <w:fldChar w:fldCharType="begin"/>
      </w:r>
      <w:r w:rsidRPr="00CF5B83">
        <w:rPr>
          <w:rStyle w:val="LDLink"/>
        </w:rPr>
        <w:instrText xml:space="preserve"> REF _Ref378577478 \r \h </w:instrText>
      </w:r>
      <w:r w:rsidRPr="00CF5B83">
        <w:rPr>
          <w:rStyle w:val="LDLink"/>
        </w:rPr>
      </w:r>
      <w:r w:rsidRPr="00CF5B83">
        <w:rPr>
          <w:rStyle w:val="LDLink"/>
        </w:rPr>
        <w:fldChar w:fldCharType="separate"/>
      </w:r>
      <w:r w:rsidR="00B859CC">
        <w:rPr>
          <w:rStyle w:val="LDLink"/>
        </w:rPr>
        <w:t>3.1</w:t>
      </w:r>
      <w:r w:rsidRPr="00CF5B83">
        <w:rPr>
          <w:rStyle w:val="LDLink"/>
        </w:rPr>
        <w:fldChar w:fldCharType="end"/>
      </w:r>
      <w:r>
        <w:t>)</w:t>
      </w:r>
      <w:r w:rsidR="001A2A89">
        <w:t>.</w:t>
      </w:r>
    </w:p>
    <w:p w14:paraId="20A252EB" w14:textId="355651BF" w:rsidR="00086190" w:rsidRDefault="00086190" w:rsidP="00245C2C">
      <w:pPr>
        <w:pStyle w:val="berschrift3"/>
      </w:pPr>
      <w:bookmarkStart w:id="90" w:name="_Ref378577478"/>
      <w:bookmarkStart w:id="91" w:name="_Toc378668196"/>
      <w:bookmarkStart w:id="92" w:name="_Toc14719167"/>
      <w:bookmarkStart w:id="93" w:name="_Toc224643223"/>
      <w:bookmarkStart w:id="94" w:name="_Toc229142860"/>
      <w:bookmarkStart w:id="95" w:name="_Ref378238993"/>
      <w:r>
        <w:t xml:space="preserve">Schüler </w:t>
      </w:r>
      <w:r w:rsidR="00D30431">
        <w:t>zur Zeugniserstellung auswählen</w:t>
      </w:r>
      <w:bookmarkEnd w:id="90"/>
      <w:bookmarkEnd w:id="91"/>
      <w:bookmarkEnd w:id="92"/>
      <w:bookmarkEnd w:id="93"/>
      <w:bookmarkEnd w:id="94"/>
    </w:p>
    <w:tbl>
      <w:tblPr>
        <w:tblW w:w="8505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796"/>
      </w:tblGrid>
      <w:tr w:rsidR="00C51807" w14:paraId="712605D1" w14:textId="77777777" w:rsidTr="006262EB">
        <w:trPr>
          <w:cantSplit/>
          <w:trHeight w:val="284"/>
        </w:trPr>
        <w:tc>
          <w:tcPr>
            <w:tcW w:w="709" w:type="dxa"/>
          </w:tcPr>
          <w:p w14:paraId="54489E9E" w14:textId="77777777" w:rsidR="00C51807" w:rsidRPr="009B0AA3" w:rsidRDefault="00C51807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ABA06C4" wp14:editId="2DA27BB9">
                  <wp:extent cx="288000" cy="288000"/>
                  <wp:effectExtent l="0" t="0" r="0" b="0"/>
                  <wp:docPr id="38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vAlign w:val="center"/>
          </w:tcPr>
          <w:p w14:paraId="00F9EF44" w14:textId="77777777" w:rsidR="00C51807" w:rsidRPr="00C51807" w:rsidRDefault="00C51807" w:rsidP="006262EB">
            <w:pPr>
              <w:rPr>
                <w:rStyle w:val="hervorhebunggrn"/>
              </w:rPr>
            </w:pPr>
            <w:r w:rsidRPr="00C51807">
              <w:rPr>
                <w:rStyle w:val="hervorhebunggrn"/>
              </w:rPr>
              <w:t>Hinweis</w:t>
            </w:r>
          </w:p>
          <w:p w14:paraId="0F5CAB58" w14:textId="26CFB9E4" w:rsidR="00C51807" w:rsidRPr="005B257B" w:rsidRDefault="00C51807" w:rsidP="006262EB">
            <w:pPr>
              <w:pStyle w:val="LDTextinhalt"/>
            </w:pPr>
            <w:r w:rsidRPr="00C51807">
              <w:t xml:space="preserve">Das Suchergebnis bleibt für alle Register der Webseite </w:t>
            </w:r>
            <w:r w:rsidRPr="00C51807">
              <w:rPr>
                <w:rStyle w:val="LDProgrammelement"/>
              </w:rPr>
              <w:t>zeugnis erstellen</w:t>
            </w:r>
            <w:r w:rsidRPr="00C51807">
              <w:t xml:space="preserve"> so lange erhalten, bis Sie eine erneute Suche vornehmen</w:t>
            </w:r>
            <w:r>
              <w:t>.</w:t>
            </w:r>
          </w:p>
        </w:tc>
      </w:tr>
    </w:tbl>
    <w:p w14:paraId="3EDA3D26" w14:textId="330C9E99" w:rsidR="00086190" w:rsidRDefault="00086190" w:rsidP="003B1724">
      <w:pPr>
        <w:pStyle w:val="LDHandlungsschritt"/>
        <w:numPr>
          <w:ilvl w:val="0"/>
          <w:numId w:val="27"/>
        </w:numPr>
      </w:pPr>
      <w:r>
        <w:t xml:space="preserve">Wählen Sie </w:t>
      </w:r>
      <w:r w:rsidR="00D30431">
        <w:t xml:space="preserve">auf der Webseite </w:t>
      </w:r>
      <w:r w:rsidR="00567F9B">
        <w:rPr>
          <w:rStyle w:val="LDProgrammelement"/>
        </w:rPr>
        <w:t>Leistungen</w:t>
      </w:r>
      <w:r w:rsidR="00567F9B" w:rsidRPr="00CF5B83">
        <w:rPr>
          <w:rStyle w:val="LDProgrammelement"/>
        </w:rPr>
        <w:t xml:space="preserve"> </w:t>
      </w:r>
      <w:r w:rsidR="00D30431" w:rsidRPr="00CF5B83">
        <w:rPr>
          <w:rStyle w:val="LDProgrammelement"/>
        </w:rPr>
        <w:t>&gt; Zeugnisse &gt; Zeugnis erstellen</w:t>
      </w:r>
      <w:r w:rsidR="00D30431">
        <w:rPr>
          <w:rStyle w:val="lusdmenpunkt0"/>
        </w:rPr>
        <w:t xml:space="preserve"> - </w:t>
      </w:r>
      <w:r w:rsidR="00D30431">
        <w:t>Register</w:t>
      </w:r>
      <w:r w:rsidR="00D30431">
        <w:rPr>
          <w:rStyle w:val="hervorhebungrot"/>
        </w:rPr>
        <w:t xml:space="preserve"> </w:t>
      </w:r>
      <w:r w:rsidR="00D30431" w:rsidRPr="00CF5B83">
        <w:rPr>
          <w:rStyle w:val="LDProgrammelement"/>
        </w:rPr>
        <w:t>Zeugnis zuweisen</w:t>
      </w:r>
      <w:r w:rsidR="00D30431">
        <w:t xml:space="preserve"> </w:t>
      </w:r>
      <w:r>
        <w:t xml:space="preserve">im Auswahlfeld </w:t>
      </w:r>
      <w:r w:rsidRPr="00CF5B83">
        <w:rPr>
          <w:rStyle w:val="LDProgrammelement"/>
        </w:rPr>
        <w:t>Halbjahr</w:t>
      </w:r>
      <w:r>
        <w:t xml:space="preserve"> das Halbjahr aus, für das Sie Zeugnisse erstellen möchten.</w:t>
      </w:r>
    </w:p>
    <w:p w14:paraId="5568A56F" w14:textId="4F4F89FD" w:rsidR="00086190" w:rsidRDefault="00086190" w:rsidP="00DF7DC2">
      <w:pPr>
        <w:pStyle w:val="LDHandlungsschritt"/>
      </w:pPr>
      <w:r>
        <w:t>Wählen Sie eine Option aus:</w:t>
      </w:r>
    </w:p>
    <w:tbl>
      <w:tblPr>
        <w:tblW w:w="8788" w:type="dxa"/>
        <w:tblInd w:w="993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D9D9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819"/>
      </w:tblGrid>
      <w:tr w:rsidR="00C51807" w:rsidRPr="003E141D" w14:paraId="4B8D65ED" w14:textId="77777777" w:rsidTr="00C51807">
        <w:tc>
          <w:tcPr>
            <w:tcW w:w="3969" w:type="dxa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5E0C51" w14:textId="77777777" w:rsidR="00C51807" w:rsidRPr="003E141D" w:rsidRDefault="00C51807" w:rsidP="006262EB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Aufgabe</w:t>
            </w:r>
          </w:p>
        </w:tc>
        <w:tc>
          <w:tcPr>
            <w:tcW w:w="4819" w:type="dxa"/>
            <w:tcBorders>
              <w:bottom w:val="single" w:sz="6" w:space="0" w:color="808080"/>
            </w:tcBorders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0B5A21" w14:textId="77777777" w:rsidR="00C51807" w:rsidRPr="003E141D" w:rsidRDefault="00C51807" w:rsidP="006262EB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Vorgehen</w:t>
            </w:r>
          </w:p>
        </w:tc>
      </w:tr>
      <w:tr w:rsidR="00C51807" w14:paraId="5A6BC31D" w14:textId="77777777" w:rsidTr="00C5180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393FE935" w14:textId="4670482B" w:rsidR="00C51807" w:rsidRPr="00C51807" w:rsidRDefault="00C51807" w:rsidP="00C51807">
            <w:pPr>
              <w:pStyle w:val="LDTextinhalt"/>
            </w:pPr>
            <w:r w:rsidRPr="00C51807">
              <w:t>Alle Schüler einer Klasse auswählen:</w:t>
            </w:r>
          </w:p>
        </w:tc>
        <w:tc>
          <w:tcPr>
            <w:tcW w:w="4819" w:type="dxa"/>
            <w:shd w:val="clear" w:color="auto" w:fill="auto"/>
          </w:tcPr>
          <w:p w14:paraId="7E8BF610" w14:textId="3F5E54FB" w:rsidR="00C51807" w:rsidRDefault="00C51807" w:rsidP="00C51807">
            <w:pPr>
              <w:pStyle w:val="LDTextinhalt"/>
            </w:pPr>
            <w:r>
              <w:t>K</w:t>
            </w:r>
            <w:r w:rsidRPr="00C51807">
              <w:t xml:space="preserve">licken Sie in die Optionsschaltfläche </w:t>
            </w:r>
            <w:r w:rsidRPr="00C51807">
              <w:rPr>
                <w:rStyle w:val="LDProgrammelement"/>
              </w:rPr>
              <w:t>Klasse</w:t>
            </w:r>
            <w:r>
              <w:rPr>
                <w:rStyle w:val="LDProgrammelement"/>
              </w:rPr>
              <w:t>.</w:t>
            </w:r>
          </w:p>
        </w:tc>
      </w:tr>
      <w:tr w:rsidR="00C51807" w14:paraId="586A922F" w14:textId="77777777" w:rsidTr="00C5180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45277A02" w14:textId="2AF2524B" w:rsidR="00C51807" w:rsidRPr="00C51807" w:rsidRDefault="00C51807" w:rsidP="00C51807">
            <w:pPr>
              <w:pStyle w:val="LDTextinhalt"/>
            </w:pPr>
            <w:r w:rsidRPr="00C51807">
              <w:t>Alle Schüler einer Schulform und Stufe/Sem auswählen:</w:t>
            </w:r>
          </w:p>
        </w:tc>
        <w:tc>
          <w:tcPr>
            <w:tcW w:w="4819" w:type="dxa"/>
            <w:shd w:val="clear" w:color="auto" w:fill="auto"/>
          </w:tcPr>
          <w:p w14:paraId="1680708D" w14:textId="378DBC79" w:rsidR="00C51807" w:rsidRDefault="00C51807" w:rsidP="00C51807">
            <w:pPr>
              <w:pStyle w:val="LDTextinhalt"/>
            </w:pPr>
            <w:r w:rsidRPr="00C51807">
              <w:t xml:space="preserve">klicken Sie in die Optionsschaltfläche </w:t>
            </w:r>
            <w:r w:rsidRPr="00C51807">
              <w:rPr>
                <w:rStyle w:val="LDProgrammelement"/>
              </w:rPr>
              <w:t>SF/BK</w:t>
            </w:r>
            <w:r>
              <w:rPr>
                <w:rStyle w:val="LDProgrammelement"/>
              </w:rPr>
              <w:t>.</w:t>
            </w:r>
          </w:p>
        </w:tc>
      </w:tr>
      <w:tr w:rsidR="00C51807" w14:paraId="64F2FCA6" w14:textId="77777777" w:rsidTr="00C5180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1540A03A" w14:textId="6B90AAAA" w:rsidR="00C51807" w:rsidRPr="00C51807" w:rsidRDefault="00C51807" w:rsidP="00C51807">
            <w:pPr>
              <w:pStyle w:val="LDTextinhalt"/>
            </w:pPr>
            <w:r>
              <w:rPr>
                <w:rStyle w:val="hervorhebung"/>
                <w:b w:val="0"/>
                <w:bCs w:val="0"/>
                <w:sz w:val="22"/>
                <w:szCs w:val="22"/>
              </w:rPr>
              <w:t>E</w:t>
            </w:r>
            <w:r w:rsidRPr="00C51807">
              <w:rPr>
                <w:rStyle w:val="hervorhebung"/>
                <w:b w:val="0"/>
                <w:bCs w:val="0"/>
                <w:sz w:val="22"/>
                <w:szCs w:val="22"/>
              </w:rPr>
              <w:t xml:space="preserve">inen bestimmten Schüler </w:t>
            </w:r>
            <w:r w:rsidRPr="00C51807">
              <w:t>auswählen</w:t>
            </w:r>
          </w:p>
        </w:tc>
        <w:tc>
          <w:tcPr>
            <w:tcW w:w="4819" w:type="dxa"/>
            <w:shd w:val="clear" w:color="auto" w:fill="auto"/>
          </w:tcPr>
          <w:p w14:paraId="6B4F86CB" w14:textId="427DBD28" w:rsidR="00C51807" w:rsidRPr="00C51807" w:rsidRDefault="00C51807" w:rsidP="00C51807">
            <w:pPr>
              <w:pStyle w:val="LDTextinhalt"/>
            </w:pPr>
            <w:r w:rsidRPr="00C51807">
              <w:t xml:space="preserve">klicken Sie in die Optionsschaltfläche </w:t>
            </w:r>
            <w:r w:rsidRPr="00C51807">
              <w:rPr>
                <w:rStyle w:val="LDProgrammelement"/>
              </w:rPr>
              <w:t>Name</w:t>
            </w:r>
            <w:r>
              <w:rPr>
                <w:rStyle w:val="LDProgrammelement"/>
              </w:rPr>
              <w:t>.</w:t>
            </w:r>
          </w:p>
        </w:tc>
      </w:tr>
    </w:tbl>
    <w:p w14:paraId="19136480" w14:textId="5677F03D" w:rsidR="00086190" w:rsidRDefault="001A2A89" w:rsidP="00DF7DC2">
      <w:pPr>
        <w:pStyle w:val="LDHandlungsschritt"/>
      </w:pPr>
      <w:r>
        <w:t>Wählen Sie</w:t>
      </w:r>
    </w:p>
    <w:p w14:paraId="52175D01" w14:textId="3228BE66" w:rsidR="00DF45FC" w:rsidRDefault="00086190" w:rsidP="00C51807">
      <w:pPr>
        <w:pStyle w:val="Aufzhlungweitereingerckt"/>
      </w:pPr>
      <w:r>
        <w:t>einen Eintrag in der/den Auswahllisten</w:t>
      </w:r>
      <w:r w:rsidR="001A2A89">
        <w:t xml:space="preserve"> oder</w:t>
      </w:r>
    </w:p>
    <w:p w14:paraId="6557CA8D" w14:textId="77777777" w:rsidR="00086190" w:rsidRDefault="00086190" w:rsidP="00C51807">
      <w:pPr>
        <w:pStyle w:val="Aufzhlungweitereingerckt"/>
      </w:pPr>
      <w:r>
        <w:t>geben Sie den Namen des Schülers ein.</w:t>
      </w:r>
    </w:p>
    <w:p w14:paraId="74025F3B" w14:textId="2C247D2F" w:rsidR="00AB527F" w:rsidRDefault="00086190" w:rsidP="00DF7DC2">
      <w:pPr>
        <w:pStyle w:val="LDHandlungsschritt"/>
      </w:pPr>
      <w:r>
        <w:t xml:space="preserve">Klicken Sie auf </w:t>
      </w:r>
      <w:r w:rsidR="00EF6AA9">
        <w:t xml:space="preserve">die Schaltfläche </w:t>
      </w:r>
      <w:r w:rsidR="00EF6AA9" w:rsidRPr="00EF6AA9">
        <w:rPr>
          <w:noProof/>
        </w:rPr>
        <w:drawing>
          <wp:inline distT="0" distB="0" distL="0" distR="0" wp14:anchorId="5D46AF12" wp14:editId="50672091">
            <wp:extent cx="381020" cy="120656"/>
            <wp:effectExtent l="0" t="0" r="0" b="0"/>
            <wp:docPr id="45" name="Grafik 45" descr="Schaltfläche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Grafik 45" descr="Schaltfläche Filter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20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AA9">
        <w:t>, um die Schüler in der Tabelle anzeigen zu lassen.</w:t>
      </w:r>
    </w:p>
    <w:p w14:paraId="7A069964" w14:textId="50EFB358" w:rsidR="005557D9" w:rsidRDefault="005557D9" w:rsidP="00245C2C">
      <w:pPr>
        <w:pStyle w:val="berschrift3"/>
      </w:pPr>
      <w:bookmarkStart w:id="96" w:name="_Ref378665810"/>
      <w:bookmarkStart w:id="97" w:name="_Toc378668197"/>
      <w:bookmarkStart w:id="98" w:name="_Toc14719168"/>
      <w:bookmarkStart w:id="99" w:name="_Toc224643224"/>
      <w:bookmarkStart w:id="100" w:name="_Toc229142861"/>
      <w:r>
        <w:t>Zeugnisse zuweisen</w:t>
      </w:r>
      <w:bookmarkEnd w:id="95"/>
      <w:bookmarkEnd w:id="96"/>
      <w:bookmarkEnd w:id="97"/>
      <w:bookmarkEnd w:id="98"/>
      <w:bookmarkEnd w:id="99"/>
      <w:bookmarkEnd w:id="100"/>
    </w:p>
    <w:p w14:paraId="6A3793ED" w14:textId="77777777" w:rsidR="00402B65" w:rsidRDefault="005B5F17" w:rsidP="00C93B20">
      <w:pPr>
        <w:pStyle w:val="LDTextinhalteingerckt"/>
        <w:rPr>
          <w:lang w:eastAsia="de-DE"/>
        </w:rPr>
      </w:pPr>
      <w:r>
        <w:rPr>
          <w:noProof/>
          <w:lang w:eastAsia="de-DE"/>
        </w:rPr>
        <w:drawing>
          <wp:inline distT="0" distB="0" distL="0" distR="0" wp14:anchorId="5B859E8A" wp14:editId="48C036D3">
            <wp:extent cx="5770245" cy="714375"/>
            <wp:effectExtent l="0" t="0" r="1905" b="9525"/>
            <wp:docPr id="55" name="Bild 55" descr="Das Bild zeigt eine Prozessabfolge. 1. Schritt: Zeugniserstellung vorbereiten. 2.Schreitt: zeugnis(se) zuweisen. 3. Schritt: Zeugnis(se) generieren. 4.Schritt: Zeugnis(se) abruf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ild 55" descr="Das Bild zeigt eine Prozessabfolge. 1. Schritt: Zeugniserstellung vorbereiten. 2.Schreitt: zeugnis(se) zuweisen. 3. Schritt: Zeugnis(se) generieren. 4.Schritt: Zeugnis(se) abrufen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DC03" w14:textId="5E7B95DC" w:rsidR="00FB4686" w:rsidRDefault="00FB4686" w:rsidP="001D3945">
      <w:pPr>
        <w:pStyle w:val="LDTextinhalteingerckt"/>
        <w:rPr>
          <w:lang w:eastAsia="de-DE"/>
        </w:rPr>
      </w:pPr>
      <w:r>
        <w:t xml:space="preserve">Mit dem Schritt </w:t>
      </w:r>
      <w:r w:rsidRPr="00AB26C1">
        <w:rPr>
          <w:rStyle w:val="LDwichtigerText"/>
        </w:rPr>
        <w:t>Zeugnis(se) zuweisen</w:t>
      </w:r>
      <w:r>
        <w:t xml:space="preserve"> legen Sie fest, welche Zeugnis</w:t>
      </w:r>
      <w:r w:rsidR="00DF45FC">
        <w:t>art die</w:t>
      </w:r>
      <w:r>
        <w:t xml:space="preserve"> Schüler bekommen sollen: z.B. Halbjahres- oder Abschlusszeugnis.</w:t>
      </w:r>
      <w:r w:rsidR="00F34E68">
        <w:t xml:space="preserve"> </w:t>
      </w:r>
      <w:r>
        <w:t>Je nach Schulform und Stufe wird hierfür ein bestimmtes Zeugnisformular verwendet.</w:t>
      </w:r>
    </w:p>
    <w:p w14:paraId="7DDDC3C8" w14:textId="1D91B4E7" w:rsidR="007B7664" w:rsidRPr="00FE1032" w:rsidRDefault="007B7664" w:rsidP="00AB26C1">
      <w:pPr>
        <w:pStyle w:val="LDHandlungsschritt"/>
        <w:numPr>
          <w:ilvl w:val="0"/>
          <w:numId w:val="20"/>
        </w:numPr>
        <w:rPr>
          <w:rStyle w:val="LDProgrammelement"/>
        </w:rPr>
      </w:pPr>
      <w:r>
        <w:lastRenderedPageBreak/>
        <w:t xml:space="preserve">Öffnen Sie die Webseite </w:t>
      </w:r>
      <w:r w:rsidR="00567F9B">
        <w:rPr>
          <w:rStyle w:val="LDProgrammelement"/>
        </w:rPr>
        <w:t>Leistungen</w:t>
      </w:r>
      <w:r w:rsidR="00567F9B" w:rsidRPr="00FE1032">
        <w:rPr>
          <w:rStyle w:val="LDProgrammelement"/>
        </w:rPr>
        <w:t xml:space="preserve"> </w:t>
      </w:r>
      <w:r w:rsidRPr="00FE1032">
        <w:rPr>
          <w:rStyle w:val="LDProgrammelement"/>
        </w:rPr>
        <w:t>&gt; Zeugnisse &gt; Zeugnis</w:t>
      </w:r>
      <w:r w:rsidR="0044463E" w:rsidRPr="00FE1032">
        <w:rPr>
          <w:rStyle w:val="LDProgrammelement"/>
        </w:rPr>
        <w:t xml:space="preserve"> </w:t>
      </w:r>
      <w:r w:rsidR="00274153" w:rsidRPr="00FE1032">
        <w:rPr>
          <w:rStyle w:val="LDProgrammelement"/>
        </w:rPr>
        <w:t>erstellen</w:t>
      </w:r>
      <w:r w:rsidR="008F2A5E" w:rsidRPr="00FE1032">
        <w:rPr>
          <w:rStyle w:val="LDProgrammelement"/>
        </w:rPr>
        <w:t xml:space="preserve"> </w:t>
      </w:r>
      <w:r w:rsidR="008F2A5E" w:rsidRPr="008F2A5E">
        <w:t>–</w:t>
      </w:r>
      <w:r w:rsidR="0044463E">
        <w:t xml:space="preserve"> </w:t>
      </w:r>
      <w:r w:rsidR="008F2A5E">
        <w:t>R</w:t>
      </w:r>
      <w:r w:rsidR="008F2A5E" w:rsidRPr="008F2A5E">
        <w:t xml:space="preserve">egister </w:t>
      </w:r>
      <w:r w:rsidR="008F2A5E" w:rsidRPr="00FE1032">
        <w:rPr>
          <w:rStyle w:val="LDProgrammelement"/>
        </w:rPr>
        <w:t>Zeugnis zuweisen</w:t>
      </w:r>
      <w:r w:rsidR="008F2A5E">
        <w:t>.</w:t>
      </w:r>
    </w:p>
    <w:p w14:paraId="3FACD27B" w14:textId="59E319F8" w:rsidR="007B7664" w:rsidRDefault="007B7664" w:rsidP="00DF7DC2">
      <w:pPr>
        <w:pStyle w:val="LDHandlungsschritt"/>
      </w:pPr>
      <w:r>
        <w:t xml:space="preserve">Wählen Sie in der Auswahlliste </w:t>
      </w:r>
      <w:r w:rsidRPr="00AB26C1">
        <w:rPr>
          <w:rStyle w:val="LDProgrammelement"/>
        </w:rPr>
        <w:t xml:space="preserve">Halbjahr </w:t>
      </w:r>
      <w:r>
        <w:t>das gewünschte Halbjahr aus.</w:t>
      </w:r>
      <w:r w:rsidR="008F2A5E">
        <w:t xml:space="preserve"> </w:t>
      </w:r>
      <w:r w:rsidR="009313CE">
        <w:br/>
      </w:r>
      <w:r>
        <w:t>Das aktuelle Halbjahr ist vorbelegt.</w:t>
      </w:r>
    </w:p>
    <w:p w14:paraId="5EC36685" w14:textId="5DBC9998" w:rsidR="008F2A5E" w:rsidRDefault="007B7664" w:rsidP="00DF7DC2">
      <w:pPr>
        <w:pStyle w:val="LDHandlungsschritt"/>
      </w:pPr>
      <w:r>
        <w:t>Wählen Sie die Schüler aus, denen Sie Zeugnisse zuweisen möchten</w:t>
      </w:r>
      <w:r w:rsidR="008F2A5E">
        <w:t xml:space="preserve"> (siehe</w:t>
      </w:r>
      <w:r w:rsidR="009313CE">
        <w:t xml:space="preserve"> Kapitel</w:t>
      </w:r>
      <w:r w:rsidR="008F2A5E">
        <w:t xml:space="preserve"> </w:t>
      </w:r>
      <w:r w:rsidR="008F2A5E" w:rsidRPr="00AB26C1">
        <w:rPr>
          <w:rStyle w:val="LDLink"/>
        </w:rPr>
        <w:fldChar w:fldCharType="begin"/>
      </w:r>
      <w:r w:rsidR="008F2A5E" w:rsidRPr="00AB26C1">
        <w:rPr>
          <w:rStyle w:val="LDLink"/>
        </w:rPr>
        <w:instrText xml:space="preserve"> REF _Ref378577478 \r \h </w:instrText>
      </w:r>
      <w:r w:rsidR="008F2A5E" w:rsidRPr="00AB26C1">
        <w:rPr>
          <w:rStyle w:val="LDLink"/>
        </w:rPr>
      </w:r>
      <w:r w:rsidR="008F2A5E" w:rsidRPr="00AB26C1">
        <w:rPr>
          <w:rStyle w:val="LDLink"/>
        </w:rPr>
        <w:fldChar w:fldCharType="separate"/>
      </w:r>
      <w:r w:rsidR="00B859CC">
        <w:rPr>
          <w:rStyle w:val="LDLink"/>
        </w:rPr>
        <w:t>3.1</w:t>
      </w:r>
      <w:r w:rsidR="008F2A5E" w:rsidRPr="00AB26C1">
        <w:rPr>
          <w:rStyle w:val="LDLink"/>
        </w:rPr>
        <w:fldChar w:fldCharType="end"/>
      </w:r>
      <w:r w:rsidR="008F2A5E">
        <w:t>)</w:t>
      </w:r>
      <w:r>
        <w:t>.</w:t>
      </w:r>
      <w:r w:rsidR="00AB26C1">
        <w:t xml:space="preserve"> </w:t>
      </w:r>
      <w:r w:rsidR="008F2A5E">
        <w:t>Sie sehen die Schüler, die der gewählten Option entsprechen</w:t>
      </w:r>
      <w:r w:rsidR="00CD56B1">
        <w:t xml:space="preserve"> (</w:t>
      </w:r>
      <w:r w:rsidR="00CD56B1" w:rsidRPr="00550554">
        <w:rPr>
          <w:rStyle w:val="LDLink"/>
        </w:rPr>
        <w:fldChar w:fldCharType="begin"/>
      </w:r>
      <w:r w:rsidR="00CD56B1" w:rsidRPr="00550554">
        <w:rPr>
          <w:rStyle w:val="LDLink"/>
        </w:rPr>
        <w:instrText xml:space="preserve"> REF _Ref378582058 \h </w:instrText>
      </w:r>
      <w:r w:rsidR="00550554">
        <w:rPr>
          <w:rStyle w:val="LDLink"/>
        </w:rPr>
        <w:instrText xml:space="preserve"> \* MERGEFORMAT </w:instrText>
      </w:r>
      <w:r w:rsidR="00CD56B1" w:rsidRPr="00550554">
        <w:rPr>
          <w:rStyle w:val="LDLink"/>
        </w:rPr>
      </w:r>
      <w:r w:rsidR="00CD56B1" w:rsidRPr="00550554">
        <w:rPr>
          <w:rStyle w:val="LDLink"/>
        </w:rPr>
        <w:fldChar w:fldCharType="separate"/>
      </w:r>
      <w:r w:rsidR="00B859CC" w:rsidRPr="00B859CC">
        <w:rPr>
          <w:rStyle w:val="LDLink"/>
        </w:rPr>
        <w:t>Abb. 5</w:t>
      </w:r>
      <w:r w:rsidR="00CD56B1" w:rsidRPr="00550554">
        <w:rPr>
          <w:rStyle w:val="LDLink"/>
        </w:rPr>
        <w:fldChar w:fldCharType="end"/>
      </w:r>
      <w:r w:rsidR="00CD56B1">
        <w:t>).</w:t>
      </w:r>
    </w:p>
    <w:p w14:paraId="0940F5C7" w14:textId="7B4CCFEE" w:rsidR="00CD56B1" w:rsidRDefault="00871DC3" w:rsidP="00AB26C1">
      <w:pPr>
        <w:pStyle w:val="LDTextinhaltweitereingerckt"/>
      </w:pPr>
      <w:r w:rsidRPr="00871DC3">
        <w:rPr>
          <w:noProof/>
          <w:lang w:eastAsia="de-DE"/>
        </w:rPr>
        <w:drawing>
          <wp:inline distT="0" distB="0" distL="0" distR="0" wp14:anchorId="7F410253" wp14:editId="1EBBB6E7">
            <wp:extent cx="5456571" cy="2511189"/>
            <wp:effectExtent l="19050" t="19050" r="10795" b="22860"/>
            <wp:docPr id="46" name="Grafik 46" descr="Das Bild zeigt das im Text Beschriebene. Es liefert keine darüber hinausgehend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Grafik 46" descr="Das Bild zeigt das im Text Beschriebene. Es liefert keine darüber hinausgehenden Informationen. 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7240" cy="2525303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9839A1" w:rsidRPr="009839A1">
        <w:rPr>
          <w:noProof/>
          <w:lang w:eastAsia="de-DE"/>
        </w:rPr>
        <w:t xml:space="preserve"> </w:t>
      </w:r>
    </w:p>
    <w:p w14:paraId="1C2197A1" w14:textId="06084ED1" w:rsidR="00CD56B1" w:rsidRPr="00C03B3E" w:rsidRDefault="00CD56B1" w:rsidP="00AB26C1">
      <w:pPr>
        <w:pStyle w:val="LDBildunterschrift"/>
        <w:ind w:left="992"/>
        <w:rPr>
          <w:color w:val="D9D9D9"/>
        </w:rPr>
      </w:pPr>
      <w:bookmarkStart w:id="101" w:name="_Ref378582058"/>
      <w:bookmarkStart w:id="102" w:name="_Toc382915525"/>
      <w:bookmarkStart w:id="103" w:name="_Toc204608193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5</w:t>
      </w:r>
      <w:r w:rsidR="00E26577">
        <w:rPr>
          <w:noProof/>
        </w:rPr>
        <w:fldChar w:fldCharType="end"/>
      </w:r>
      <w:bookmarkEnd w:id="101"/>
      <w:r w:rsidR="00AB26C1">
        <w:rPr>
          <w:noProof/>
        </w:rPr>
        <w:t xml:space="preserve"> </w:t>
      </w:r>
      <w:r w:rsidRPr="00AB26C1">
        <w:t>Webseite Zeugnis erstellen</w:t>
      </w:r>
      <w:r w:rsidR="00AB26C1" w:rsidRPr="00AB26C1">
        <w:t xml:space="preserve">: </w:t>
      </w:r>
      <w:r w:rsidRPr="00AB26C1">
        <w:t>Register</w:t>
      </w:r>
      <w:r>
        <w:t xml:space="preserve"> Zeugnis zuweisen</w:t>
      </w:r>
      <w:bookmarkEnd w:id="102"/>
      <w:bookmarkEnd w:id="103"/>
    </w:p>
    <w:p w14:paraId="4A904312" w14:textId="57D60845" w:rsidR="008F2A5E" w:rsidRPr="00AB26C1" w:rsidRDefault="008F2A5E" w:rsidP="009313CE">
      <w:pPr>
        <w:pStyle w:val="LDTextinhaltweitereingerckt"/>
        <w:rPr>
          <w:rStyle w:val="LDwichtigerText"/>
        </w:rPr>
      </w:pPr>
      <w:r w:rsidRPr="00AB26C1">
        <w:rPr>
          <w:rStyle w:val="LDwichtigerText"/>
        </w:rPr>
        <w:t>Den Status eines Schülers erkennen Sie am vorstehenden Symbol.</w:t>
      </w:r>
    </w:p>
    <w:tbl>
      <w:tblPr>
        <w:tblW w:w="4485" w:type="pct"/>
        <w:tblInd w:w="993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shd w:val="clear" w:color="auto" w:fill="FFFFFF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5019"/>
        <w:gridCol w:w="2570"/>
      </w:tblGrid>
      <w:tr w:rsidR="00075C9C" w14:paraId="0E9A8E34" w14:textId="77777777" w:rsidTr="009313CE">
        <w:tc>
          <w:tcPr>
            <w:tcW w:w="470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281334" w14:textId="77777777" w:rsidR="008F2A5E" w:rsidRDefault="008F2A5E" w:rsidP="00AB26C1">
            <w:pPr>
              <w:spacing w:before="100" w:beforeAutospacing="1" w:after="100" w:afterAutospacing="1"/>
              <w:jc w:val="center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Symbol</w:t>
            </w:r>
          </w:p>
        </w:tc>
        <w:tc>
          <w:tcPr>
            <w:tcW w:w="2973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758E21" w14:textId="77777777" w:rsidR="008F2A5E" w:rsidRDefault="008F2A5E" w:rsidP="0044463E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Schülerstatus</w:t>
            </w:r>
          </w:p>
        </w:tc>
        <w:tc>
          <w:tcPr>
            <w:tcW w:w="1558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A5277" w14:textId="77777777" w:rsidR="008F2A5E" w:rsidRDefault="008F2A5E" w:rsidP="0044463E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Hinweis</w:t>
            </w:r>
          </w:p>
        </w:tc>
      </w:tr>
      <w:tr w:rsidR="00075C9C" w14:paraId="5EE0F2A7" w14:textId="77777777" w:rsidTr="009313CE">
        <w:tc>
          <w:tcPr>
            <w:tcW w:w="47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4E14D1" w14:textId="0EF351D8" w:rsidR="008F2A5E" w:rsidRDefault="004E40BC" w:rsidP="00AB26C1">
            <w:pPr>
              <w:spacing w:before="100" w:beforeAutospacing="1" w:after="100" w:afterAutospacing="1"/>
              <w:jc w:val="center"/>
            </w:pPr>
            <w:r>
              <w:rPr>
                <w:noProof/>
                <w:lang w:eastAsia="de-DE"/>
              </w:rPr>
              <w:drawing>
                <wp:inline distT="0" distB="0" distL="0" distR="0" wp14:anchorId="2797731C" wp14:editId="050AF96A">
                  <wp:extent cx="114300" cy="114300"/>
                  <wp:effectExtent l="0" t="0" r="0" b="0"/>
                  <wp:docPr id="122" name="Grafik 122" descr="Symbol rotes Quadrat: kein Zeugnis zugewi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Grafik 122" descr="Symbol rotes Quadrat: kein Zeugnis zugewisen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pct"/>
            <w:shd w:val="clear" w:color="auto" w:fill="FFFFFF"/>
            <w:vAlign w:val="center"/>
          </w:tcPr>
          <w:p w14:paraId="00816B0C" w14:textId="77777777" w:rsidR="008F2A5E" w:rsidRDefault="008F2A5E" w:rsidP="00DF45FC">
            <w:pPr>
              <w:ind w:left="126"/>
            </w:pPr>
            <w:r w:rsidRPr="00AB26C1">
              <w:rPr>
                <w:rStyle w:val="LDwichtigerText"/>
              </w:rPr>
              <w:t>Kein</w:t>
            </w:r>
            <w:r w:rsidRPr="008F2A5E">
              <w:rPr>
                <w:rStyle w:val="hervorhebung"/>
              </w:rPr>
              <w:t xml:space="preserve"> </w:t>
            </w:r>
            <w:r>
              <w:t>Zeugnis zugewiesen</w:t>
            </w:r>
          </w:p>
        </w:tc>
        <w:tc>
          <w:tcPr>
            <w:tcW w:w="1558" w:type="pct"/>
            <w:shd w:val="clear" w:color="auto" w:fill="FFFFFF"/>
            <w:vAlign w:val="center"/>
          </w:tcPr>
          <w:p w14:paraId="7FF46C05" w14:textId="77777777" w:rsidR="008F2A5E" w:rsidRPr="00961723" w:rsidRDefault="008F2A5E" w:rsidP="0044463E">
            <w:pPr>
              <w:spacing w:after="0"/>
            </w:pPr>
          </w:p>
        </w:tc>
      </w:tr>
      <w:tr w:rsidR="00075C9C" w14:paraId="2223C16D" w14:textId="77777777" w:rsidTr="009313CE">
        <w:tc>
          <w:tcPr>
            <w:tcW w:w="47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C9D931" w14:textId="7BC3A1EC" w:rsidR="00075C9C" w:rsidRDefault="004E40BC" w:rsidP="00F34E68">
            <w:pPr>
              <w:spacing w:before="100" w:beforeAutospacing="1" w:after="100" w:afterAutospacing="1"/>
              <w:jc w:val="center"/>
            </w:pPr>
            <w:r>
              <w:rPr>
                <w:noProof/>
                <w:lang w:eastAsia="de-DE"/>
              </w:rPr>
              <w:drawing>
                <wp:inline distT="0" distB="0" distL="0" distR="0" wp14:anchorId="1B27D0E6" wp14:editId="788B9893">
                  <wp:extent cx="114300" cy="114300"/>
                  <wp:effectExtent l="0" t="0" r="0" b="0"/>
                  <wp:docPr id="123" name="Grafik 123" descr="Symbol gelbes Quadrat: Zeugnis der Kategorie zwei zugewisen und Abschlusszeuweisung feh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Grafik 123" descr="Symbol gelbes Quadrat: Zeugnis der Kategorie zwei zugewisen und Abschlusszeuweisung fehlt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ECE79F" w14:textId="5041D2E3" w:rsidR="00075C9C" w:rsidRDefault="00075C9C" w:rsidP="00AB26C1">
            <w:pPr>
              <w:pStyle w:val="LDTextinhalt"/>
            </w:pPr>
            <w:r>
              <w:t>Zeugnis der Kategorie 2 ist zugewiesen</w:t>
            </w:r>
            <w:r w:rsidR="00D30431">
              <w:t xml:space="preserve"> </w:t>
            </w:r>
            <w:r w:rsidR="00DF45FC" w:rsidRPr="00AB26C1">
              <w:rPr>
                <w:rStyle w:val="LDwichtigerText"/>
              </w:rPr>
              <w:t>u</w:t>
            </w:r>
            <w:r w:rsidR="00AB527F" w:rsidRPr="00AB26C1">
              <w:rPr>
                <w:rStyle w:val="LDwichtigerText"/>
              </w:rPr>
              <w:t>nd</w:t>
            </w:r>
            <w:r w:rsidR="00AB26C1">
              <w:rPr>
                <w:rStyle w:val="LDwichtigerText"/>
              </w:rPr>
              <w:t xml:space="preserve"> </w:t>
            </w:r>
            <w:r>
              <w:t>Abschlusszuweisung fehlt</w:t>
            </w:r>
          </w:p>
        </w:tc>
        <w:tc>
          <w:tcPr>
            <w:tcW w:w="1558" w:type="pct"/>
            <w:vMerge w:val="restart"/>
            <w:shd w:val="clear" w:color="auto" w:fill="FFFFFF"/>
          </w:tcPr>
          <w:p w14:paraId="7C7EA8EF" w14:textId="05F5AE0D" w:rsidR="00075C9C" w:rsidRPr="009816DF" w:rsidRDefault="00075C9C" w:rsidP="00245C2C">
            <w:pPr>
              <w:pStyle w:val="LDTextinhalt"/>
            </w:pPr>
            <w:r w:rsidRPr="009816DF">
              <w:t xml:space="preserve">Eine Übersicht der Zeugniskategorien finden Sie </w:t>
            </w:r>
            <w:r w:rsidR="009313CE">
              <w:t xml:space="preserve">im Kapitel </w:t>
            </w:r>
            <w:r w:rsidR="009313CE" w:rsidRPr="009313CE">
              <w:rPr>
                <w:rStyle w:val="LDLink"/>
              </w:rPr>
              <w:fldChar w:fldCharType="begin"/>
            </w:r>
            <w:r w:rsidR="009313CE" w:rsidRPr="009313CE">
              <w:rPr>
                <w:rStyle w:val="LDLink"/>
              </w:rPr>
              <w:instrText xml:space="preserve"> REF _Ref224642538 \n \h </w:instrText>
            </w:r>
            <w:r w:rsidR="009313CE">
              <w:rPr>
                <w:rStyle w:val="LDLink"/>
              </w:rPr>
              <w:instrText xml:space="preserve"> \* MERGEFORMAT </w:instrText>
            </w:r>
            <w:r w:rsidR="009313CE" w:rsidRPr="009313CE">
              <w:rPr>
                <w:rStyle w:val="LDLink"/>
              </w:rPr>
            </w:r>
            <w:r w:rsidR="009313CE" w:rsidRPr="009313CE">
              <w:rPr>
                <w:rStyle w:val="LDLink"/>
              </w:rPr>
              <w:fldChar w:fldCharType="separate"/>
            </w:r>
            <w:r w:rsidR="00B859CC">
              <w:rPr>
                <w:rStyle w:val="LDLink"/>
              </w:rPr>
              <w:t>6.1</w:t>
            </w:r>
            <w:r w:rsidR="009313CE" w:rsidRPr="009313CE">
              <w:rPr>
                <w:rStyle w:val="LDLink"/>
              </w:rPr>
              <w:fldChar w:fldCharType="end"/>
            </w:r>
            <w:r w:rsidR="009313CE">
              <w:t xml:space="preserve"> oder im Dokument </w:t>
            </w:r>
            <w:hyperlink r:id="rId40" w:history="1">
              <w:r w:rsidR="009313CE" w:rsidRPr="009313CE">
                <w:rPr>
                  <w:rStyle w:val="LDLink"/>
                </w:rPr>
                <w:t>Übersicht der Zeugniskategorien</w:t>
              </w:r>
            </w:hyperlink>
            <w:r w:rsidR="001A2A89" w:rsidRPr="009816DF">
              <w:t>.</w:t>
            </w:r>
          </w:p>
        </w:tc>
      </w:tr>
      <w:tr w:rsidR="00075C9C" w14:paraId="7209E32A" w14:textId="77777777" w:rsidTr="009313CE">
        <w:tc>
          <w:tcPr>
            <w:tcW w:w="47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C03BF4" w14:textId="4D0CC8D4" w:rsidR="00075C9C" w:rsidRDefault="004E40BC" w:rsidP="00F34E68">
            <w:pPr>
              <w:spacing w:before="100" w:beforeAutospacing="1" w:after="100" w:afterAutospacing="1"/>
              <w:jc w:val="center"/>
            </w:pPr>
            <w:r>
              <w:rPr>
                <w:noProof/>
                <w:lang w:eastAsia="de-DE"/>
              </w:rPr>
              <w:drawing>
                <wp:inline distT="0" distB="0" distL="0" distR="0" wp14:anchorId="7E81408F" wp14:editId="4095F22E">
                  <wp:extent cx="114300" cy="114300"/>
                  <wp:effectExtent l="0" t="0" r="0" b="0"/>
                  <wp:docPr id="124" name="Grafik 124" descr="Symbol grünes Quadrat: Zeugnis der Kategorie 2 und ein Abschluss sind zugewiesen oder ein Zeugnis der Kategorie 1 oder 3 ist zugewies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Grafik 124" descr="Symbol grünes Quadrat: Zeugnis der Kategorie 2 und ein Abschluss sind zugewiesen oder ein Zeugnis der Kategorie 1 oder 3 ist zugewiesen.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614D42" w14:textId="24EF5288" w:rsidR="00075C9C" w:rsidRDefault="00075C9C" w:rsidP="00AB26C1">
            <w:pPr>
              <w:pStyle w:val="LDTextinhalt"/>
            </w:pPr>
            <w:r>
              <w:t>Zeugnis der Kategorie 2 und ein Abschluss sind zugewiesen</w:t>
            </w:r>
            <w:r w:rsidR="00AB26C1">
              <w:t xml:space="preserve"> </w:t>
            </w:r>
            <w:r w:rsidR="00D30431" w:rsidRPr="00AB26C1">
              <w:rPr>
                <w:rStyle w:val="LDwichtigerText"/>
              </w:rPr>
              <w:t>o</w:t>
            </w:r>
            <w:r w:rsidR="00DF45FC" w:rsidRPr="00AB26C1">
              <w:rPr>
                <w:rStyle w:val="LDwichtigerText"/>
              </w:rPr>
              <w:t>der</w:t>
            </w:r>
            <w:r w:rsidR="00D30431">
              <w:rPr>
                <w:rStyle w:val="hervorhebung"/>
              </w:rPr>
              <w:t xml:space="preserve"> </w:t>
            </w:r>
            <w:r>
              <w:t>ein Zeugnis der Kategorie 1 oder 3 ist zugewiesen</w:t>
            </w:r>
          </w:p>
        </w:tc>
        <w:tc>
          <w:tcPr>
            <w:tcW w:w="1558" w:type="pct"/>
            <w:vMerge/>
            <w:shd w:val="clear" w:color="auto" w:fill="FFFFFF"/>
            <w:vAlign w:val="center"/>
          </w:tcPr>
          <w:p w14:paraId="7FDD90D3" w14:textId="77777777" w:rsidR="00075C9C" w:rsidRPr="00961723" w:rsidRDefault="00075C9C" w:rsidP="008F39ED">
            <w:pPr>
              <w:pStyle w:val="LDAuflistunginTabelle"/>
              <w:ind w:firstLine="0"/>
            </w:pPr>
          </w:p>
        </w:tc>
      </w:tr>
    </w:tbl>
    <w:p w14:paraId="005CAD7C" w14:textId="77777777" w:rsidR="00C93B20" w:rsidRDefault="00C93B20" w:rsidP="00245C2C">
      <w:pPr>
        <w:pStyle w:val="LDTextinhalt"/>
      </w:pPr>
    </w:p>
    <w:p w14:paraId="7E781ED2" w14:textId="2D2115DD" w:rsidR="007B7664" w:rsidRDefault="007B7664" w:rsidP="009313CE">
      <w:pPr>
        <w:pStyle w:val="LDTextinhaltweitereingerckt"/>
      </w:pPr>
      <w:r>
        <w:t>Sie können nun …</w:t>
      </w:r>
    </w:p>
    <w:tbl>
      <w:tblPr>
        <w:tblW w:w="4449" w:type="pct"/>
        <w:tblInd w:w="992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033"/>
      </w:tblGrid>
      <w:tr w:rsidR="00F34E68" w14:paraId="51D06950" w14:textId="77777777" w:rsidTr="009313CE">
        <w:tc>
          <w:tcPr>
            <w:tcW w:w="206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E94095" w14:textId="0726B05D" w:rsidR="00F34E68" w:rsidRPr="00AB26C1" w:rsidRDefault="00F34E68" w:rsidP="00B71CD6">
            <w:pPr>
              <w:pStyle w:val="LDTextinhalt"/>
            </w:pPr>
            <w:r>
              <w:rPr>
                <w:rStyle w:val="LDwichtigerText"/>
              </w:rPr>
              <w:t>einem oder mehreren Schülern</w:t>
            </w:r>
            <w:r w:rsidRPr="00AB26C1">
              <w:t xml:space="preserve"> ein Zeugnis</w:t>
            </w:r>
            <w:r>
              <w:t xml:space="preserve"> zuweisen.</w:t>
            </w:r>
          </w:p>
        </w:tc>
        <w:tc>
          <w:tcPr>
            <w:tcW w:w="2934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5F8725" w14:textId="56C45462" w:rsidR="00F34E68" w:rsidRDefault="00F34E68" w:rsidP="00B71CD6">
            <w:pPr>
              <w:pStyle w:val="LDTextinhalt"/>
            </w:pPr>
            <w:r>
              <w:t>Klicken Sie in das Kontrollkästchen vor den gewünschten Namen.</w:t>
            </w:r>
          </w:p>
        </w:tc>
      </w:tr>
      <w:tr w:rsidR="00F34E68" w14:paraId="7F968A25" w14:textId="77777777" w:rsidTr="009313CE">
        <w:tc>
          <w:tcPr>
            <w:tcW w:w="206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64F7DB" w14:textId="2A3F5A3B" w:rsidR="00F34E68" w:rsidRPr="00FE1032" w:rsidRDefault="00F34E68" w:rsidP="00B71CD6">
            <w:pPr>
              <w:pStyle w:val="LDTextinhalt"/>
              <w:rPr>
                <w:rStyle w:val="LDProgrammelement"/>
              </w:rPr>
            </w:pPr>
            <w:r>
              <w:rPr>
                <w:rStyle w:val="LDwichtigerText"/>
              </w:rPr>
              <w:t>allen ausgewählten Schülern</w:t>
            </w:r>
            <w:r w:rsidRPr="00AB26C1">
              <w:t xml:space="preserve"> ein Zeugnis</w:t>
            </w:r>
            <w:r>
              <w:t xml:space="preserve"> zuweisen.</w:t>
            </w:r>
          </w:p>
        </w:tc>
        <w:tc>
          <w:tcPr>
            <w:tcW w:w="2934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856594" w14:textId="4ECFAAF4" w:rsidR="00F34E68" w:rsidRDefault="00F34E68" w:rsidP="00B71CD6">
            <w:pPr>
              <w:pStyle w:val="LDTextinhalt"/>
            </w:pPr>
            <w:r>
              <w:t>Klicken Sie in das Kontrollkästchen links oben im Kopfbereich der Tabelle</w:t>
            </w:r>
          </w:p>
        </w:tc>
      </w:tr>
    </w:tbl>
    <w:p w14:paraId="74C2A246" w14:textId="77777777" w:rsidR="00F34E68" w:rsidRDefault="00F34E68" w:rsidP="00F34E68">
      <w:pPr>
        <w:pStyle w:val="LDHandlungsschritt"/>
        <w:numPr>
          <w:ilvl w:val="0"/>
          <w:numId w:val="0"/>
        </w:numPr>
        <w:ind w:left="993"/>
      </w:pPr>
    </w:p>
    <w:tbl>
      <w:tblPr>
        <w:tblW w:w="4559" w:type="pct"/>
        <w:tblInd w:w="852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938"/>
      </w:tblGrid>
      <w:tr w:rsidR="009313CE" w:rsidRPr="00A77AAC" w14:paraId="0A00A824" w14:textId="77777777" w:rsidTr="004F1FDB">
        <w:tc>
          <w:tcPr>
            <w:tcW w:w="484" w:type="pct"/>
            <w:vAlign w:val="center"/>
          </w:tcPr>
          <w:p w14:paraId="534132D9" w14:textId="77777777" w:rsidR="009313CE" w:rsidRPr="00A77AAC" w:rsidRDefault="009313CE" w:rsidP="004F1FD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63F159D" wp14:editId="4D2D0C24">
                  <wp:extent cx="288000" cy="288000"/>
                  <wp:effectExtent l="0" t="0" r="0" b="0"/>
                  <wp:docPr id="63" name="Grafik 120" descr="Symbol Ausrufezeichen r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Grafik 120" descr="Symbol Ausrufezeichen rot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pct"/>
            <w:vAlign w:val="center"/>
          </w:tcPr>
          <w:p w14:paraId="07489FD4" w14:textId="77777777" w:rsidR="009313CE" w:rsidRPr="00F34E68" w:rsidRDefault="009313CE" w:rsidP="004F1FDB">
            <w:pPr>
              <w:pStyle w:val="LDTextinhalt"/>
              <w:rPr>
                <w:rStyle w:val="LDbesonderswichtigerText0"/>
              </w:rPr>
            </w:pPr>
            <w:r w:rsidRPr="00F34E68">
              <w:rPr>
                <w:rStyle w:val="LDbesonderswichtigerText0"/>
              </w:rPr>
              <w:t>Achtung</w:t>
            </w:r>
          </w:p>
          <w:p w14:paraId="08283833" w14:textId="5EC30E02" w:rsidR="009313CE" w:rsidRPr="00A77AAC" w:rsidRDefault="009313CE" w:rsidP="004F1FDB">
            <w:pPr>
              <w:pStyle w:val="LDTextinhalt"/>
            </w:pPr>
            <w:r>
              <w:t xml:space="preserve">Sie weisen mit diesem Schritt allen ausgewählten Schülern das gleiche Zeugnis zu. </w:t>
            </w:r>
            <w:r w:rsidRPr="00F34E68">
              <w:rPr>
                <w:rStyle w:val="LDwichtigerText"/>
              </w:rPr>
              <w:t>Für das aktuelle Halbjahr bereits zugewiesene Zeugnisse (=</w:t>
            </w:r>
            <w:r>
              <w:rPr>
                <w:rStyle w:val="LDwichtigerText"/>
              </w:rPr>
              <w:t xml:space="preserve"> </w:t>
            </w:r>
            <w:r w:rsidRPr="00F34E68">
              <w:rPr>
                <w:rStyle w:val="LDwichtigerText"/>
                <w:noProof/>
              </w:rPr>
              <w:drawing>
                <wp:inline distT="0" distB="0" distL="0" distR="0" wp14:anchorId="54378E54" wp14:editId="725C10C4">
                  <wp:extent cx="114300" cy="114300"/>
                  <wp:effectExtent l="0" t="0" r="0" b="0"/>
                  <wp:docPr id="81" name="Grafik 81" descr="Symbol gelbes Quadrat: Zeugnis der Kategorie zwei zugewisen und Abschlusszeuweisung feh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Grafik 123" descr="Symbol gelbes Quadrat: Zeugnis der Kategorie zwei zugewisen und Abschlusszeuweisung fehlt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E68">
              <w:rPr>
                <w:rStyle w:val="LDwichtigerText"/>
              </w:rPr>
              <w:t xml:space="preserve"> oder </w:t>
            </w:r>
            <w:r w:rsidRPr="00F34E68">
              <w:rPr>
                <w:rStyle w:val="LDwichtigerText"/>
                <w:noProof/>
              </w:rPr>
              <w:drawing>
                <wp:inline distT="0" distB="0" distL="0" distR="0" wp14:anchorId="50FC30C1" wp14:editId="75E73832">
                  <wp:extent cx="114300" cy="114300"/>
                  <wp:effectExtent l="0" t="0" r="0" b="0"/>
                  <wp:docPr id="82" name="Grafik 82" descr="Symbol grünes Quadrat: Zeugnis der Kategorie 2 und ein Abschluss sind zugewiesen oder ein Zeugnis der Kategorie 1 oder 3 ist zugewies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Grafik 124" descr="Symbol grünes Quadrat: Zeugnis der Kategorie 2 und ein Abschluss sind zugewiesen oder ein Zeugnis der Kategorie 1 oder 3 ist zugewiesen.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E68">
              <w:rPr>
                <w:rStyle w:val="LDwichtigerText"/>
              </w:rPr>
              <w:t xml:space="preserve"> ) werden dabei überschrieben!</w:t>
            </w:r>
          </w:p>
        </w:tc>
      </w:tr>
    </w:tbl>
    <w:p w14:paraId="7567935F" w14:textId="2946D137" w:rsidR="00B05C00" w:rsidRDefault="00B05C00" w:rsidP="00DF7DC2">
      <w:pPr>
        <w:pStyle w:val="LDHandlungsschritt"/>
        <w:rPr>
          <w:rStyle w:val="hervorhebungblau"/>
          <w:b w:val="0"/>
          <w:bCs w:val="0"/>
          <w:color w:val="000000"/>
        </w:rPr>
      </w:pPr>
      <w:r>
        <w:t xml:space="preserve">Klicken Sie auf </w:t>
      </w:r>
      <w:r w:rsidR="00FA2E71">
        <w:t>die Schaltfläche</w:t>
      </w:r>
      <w:r w:rsidR="00F34E68">
        <w:t xml:space="preserve"> </w:t>
      </w:r>
      <w:r w:rsidR="009313CE">
        <w:rPr>
          <w:rStyle w:val="LDProgrammelement"/>
        </w:rPr>
        <w:t>B</w:t>
      </w:r>
      <w:r w:rsidR="00F34E68" w:rsidRPr="00F34E68">
        <w:rPr>
          <w:rStyle w:val="LDProgrammelement"/>
        </w:rPr>
        <w:t>earbeiten</w:t>
      </w:r>
      <w:r w:rsidR="00FA2E71">
        <w:t xml:space="preserve">. </w:t>
      </w:r>
      <w:r w:rsidR="009313CE">
        <w:br/>
      </w:r>
      <w:r>
        <w:t xml:space="preserve">Es erscheint das Dialogfenster </w:t>
      </w:r>
      <w:r w:rsidRPr="00F34E68">
        <w:rPr>
          <w:rStyle w:val="LDProgrammelement"/>
        </w:rPr>
        <w:t>Zuweisung bearbeiten</w:t>
      </w:r>
      <w:r w:rsidR="0044463E">
        <w:rPr>
          <w:rStyle w:val="hervorhebung"/>
        </w:rPr>
        <w:t xml:space="preserve"> </w:t>
      </w:r>
      <w:r w:rsidR="0044463E" w:rsidRPr="0044463E">
        <w:rPr>
          <w:rStyle w:val="Seitenzahl"/>
        </w:rPr>
        <w:t>(</w:t>
      </w:r>
      <w:r w:rsidR="0044463E" w:rsidRPr="00550554">
        <w:rPr>
          <w:rStyle w:val="LDLink"/>
        </w:rPr>
        <w:fldChar w:fldCharType="begin"/>
      </w:r>
      <w:r w:rsidR="0044463E" w:rsidRPr="00550554">
        <w:rPr>
          <w:rStyle w:val="LDLink"/>
        </w:rPr>
        <w:instrText xml:space="preserve"> REF _Ref378582521 \h </w:instrText>
      </w:r>
      <w:r w:rsidR="00550554">
        <w:rPr>
          <w:rStyle w:val="LDLink"/>
        </w:rPr>
        <w:instrText xml:space="preserve"> \* MERGEFORMAT </w:instrText>
      </w:r>
      <w:r w:rsidR="0044463E" w:rsidRPr="00550554">
        <w:rPr>
          <w:rStyle w:val="LDLink"/>
        </w:rPr>
      </w:r>
      <w:r w:rsidR="0044463E" w:rsidRPr="00550554">
        <w:rPr>
          <w:rStyle w:val="LDLink"/>
        </w:rPr>
        <w:fldChar w:fldCharType="separate"/>
      </w:r>
      <w:r w:rsidR="00B859CC" w:rsidRPr="00B859CC">
        <w:rPr>
          <w:rStyle w:val="LDLink"/>
        </w:rPr>
        <w:t>Abb. 6</w:t>
      </w:r>
      <w:r w:rsidR="0044463E" w:rsidRPr="00550554">
        <w:rPr>
          <w:rStyle w:val="LDLink"/>
        </w:rPr>
        <w:fldChar w:fldCharType="end"/>
      </w:r>
      <w:r w:rsidR="0044463E">
        <w:rPr>
          <w:rStyle w:val="Seitenzahl"/>
        </w:rPr>
        <w:t xml:space="preserve"> und </w:t>
      </w:r>
      <w:r w:rsidR="0044463E" w:rsidRPr="00550554">
        <w:rPr>
          <w:rStyle w:val="LDLink"/>
        </w:rPr>
        <w:fldChar w:fldCharType="begin"/>
      </w:r>
      <w:r w:rsidR="0044463E" w:rsidRPr="00550554">
        <w:rPr>
          <w:rStyle w:val="LDLink"/>
        </w:rPr>
        <w:instrText xml:space="preserve"> REF _Ref378582525 \h </w:instrText>
      </w:r>
      <w:r w:rsidR="00550554">
        <w:rPr>
          <w:rStyle w:val="LDLink"/>
        </w:rPr>
        <w:instrText xml:space="preserve"> \* MERGEFORMAT </w:instrText>
      </w:r>
      <w:r w:rsidR="0044463E" w:rsidRPr="00550554">
        <w:rPr>
          <w:rStyle w:val="LDLink"/>
        </w:rPr>
      </w:r>
      <w:r w:rsidR="0044463E" w:rsidRPr="00550554">
        <w:rPr>
          <w:rStyle w:val="LDLink"/>
        </w:rPr>
        <w:fldChar w:fldCharType="separate"/>
      </w:r>
      <w:r w:rsidR="00B859CC" w:rsidRPr="00B859CC">
        <w:rPr>
          <w:rStyle w:val="LDLink"/>
        </w:rPr>
        <w:t>Abb. 7</w:t>
      </w:r>
      <w:r w:rsidR="0044463E" w:rsidRPr="00550554">
        <w:rPr>
          <w:rStyle w:val="LDLink"/>
        </w:rPr>
        <w:fldChar w:fldCharType="end"/>
      </w:r>
      <w:r w:rsidR="0044463E">
        <w:rPr>
          <w:rStyle w:val="Seitenzahl"/>
        </w:rPr>
        <w:t>)</w:t>
      </w:r>
      <w:r w:rsidRPr="00C93B20">
        <w:rPr>
          <w:rStyle w:val="hervorhebungblau"/>
          <w:b w:val="0"/>
          <w:bCs w:val="0"/>
          <w:color w:val="000000"/>
        </w:rPr>
        <w:t>.</w:t>
      </w:r>
    </w:p>
    <w:p w14:paraId="218D946E" w14:textId="19F1091D" w:rsidR="0044463E" w:rsidRDefault="00FA2E71" w:rsidP="00F34E68">
      <w:pPr>
        <w:pStyle w:val="LDTextinhaltweitereingerckt"/>
      </w:pPr>
      <w:r w:rsidRPr="00F34E68">
        <w:rPr>
          <w:noProof/>
        </w:rPr>
        <w:drawing>
          <wp:inline distT="0" distB="0" distL="0" distR="0" wp14:anchorId="4EF76611" wp14:editId="79E60A91">
            <wp:extent cx="4901742" cy="3063840"/>
            <wp:effectExtent l="19050" t="19050" r="13335" b="22860"/>
            <wp:docPr id="64" name="Grafik 64" descr="Das Bild zeigt das im Text Beschriebene. Es liefert keine darüber hinausgehend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Grafik 64" descr="Das Bild zeigt das im Text Beschriebene. Es liefert keine darüber hinausgehenden Informationen. 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2234" cy="3076649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F840F9C" w14:textId="3E4301FB" w:rsidR="0044463E" w:rsidRDefault="0044463E" w:rsidP="00F34E68">
      <w:pPr>
        <w:pStyle w:val="LDBildunterschrift"/>
        <w:ind w:left="992"/>
        <w:rPr>
          <w:color w:val="D9D9D9"/>
        </w:rPr>
      </w:pPr>
      <w:bookmarkStart w:id="104" w:name="_Ref378582521"/>
      <w:bookmarkStart w:id="105" w:name="_Toc382915526"/>
      <w:bookmarkStart w:id="106" w:name="_Toc204608194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6</w:t>
      </w:r>
      <w:r w:rsidR="00E26577">
        <w:rPr>
          <w:noProof/>
        </w:rPr>
        <w:fldChar w:fldCharType="end"/>
      </w:r>
      <w:bookmarkEnd w:id="104"/>
      <w:r w:rsidR="00F34E68">
        <w:rPr>
          <w:noProof/>
        </w:rPr>
        <w:t xml:space="preserve"> Webseite Zeugnis erstellen: </w:t>
      </w:r>
      <w:r>
        <w:t>Zuweisung bearbeiten – einzelner Schüler</w:t>
      </w:r>
      <w:bookmarkEnd w:id="105"/>
      <w:bookmarkEnd w:id="106"/>
    </w:p>
    <w:p w14:paraId="1857B0BC" w14:textId="3F8C6A90" w:rsidR="00AE607D" w:rsidRDefault="00FA2E71" w:rsidP="00F34E68">
      <w:pPr>
        <w:pStyle w:val="LDTextinhaltweitereingerckt"/>
      </w:pPr>
      <w:r w:rsidRPr="00F34E68">
        <w:rPr>
          <w:noProof/>
        </w:rPr>
        <w:drawing>
          <wp:inline distT="0" distB="0" distL="0" distR="0" wp14:anchorId="08E0F327" wp14:editId="0D55B982">
            <wp:extent cx="4881350" cy="3054088"/>
            <wp:effectExtent l="19050" t="19050" r="14605" b="13335"/>
            <wp:docPr id="65" name="Grafik 65" descr="Das Bildschirmfoto zeigt das im Text Beschriebene. Es liefert keine darüber hinausgehenden wichtigen Informatio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Grafik 65" descr="Das Bildschirmfoto zeigt das im Text Beschriebene. Es liefert keine darüber hinausgehenden wichtigen Informationen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5882" cy="3069437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723E6B3" w14:textId="26C09D81" w:rsidR="0044463E" w:rsidRDefault="0044463E" w:rsidP="00F34E68">
      <w:pPr>
        <w:pStyle w:val="LDBildunterschrift"/>
        <w:ind w:left="992"/>
        <w:rPr>
          <w:color w:val="D9D9D9"/>
        </w:rPr>
      </w:pPr>
      <w:bookmarkStart w:id="107" w:name="_Ref378582525"/>
      <w:bookmarkStart w:id="108" w:name="_Toc382915527"/>
      <w:bookmarkStart w:id="109" w:name="_Toc204608195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7</w:t>
      </w:r>
      <w:r w:rsidR="00E26577">
        <w:rPr>
          <w:noProof/>
        </w:rPr>
        <w:fldChar w:fldCharType="end"/>
      </w:r>
      <w:bookmarkEnd w:id="107"/>
      <w:r w:rsidR="00F34E68">
        <w:rPr>
          <w:noProof/>
        </w:rPr>
        <w:t xml:space="preserve"> Webseite Zeugnis erstellen: </w:t>
      </w:r>
      <w:r>
        <w:t>Zuweisung bearbeiten – mehrere Schüler gleichzeitig</w:t>
      </w:r>
      <w:bookmarkEnd w:id="108"/>
      <w:bookmarkEnd w:id="109"/>
    </w:p>
    <w:p w14:paraId="043C6FE2" w14:textId="5F61BAA6" w:rsidR="00B05C00" w:rsidRDefault="00B05C00" w:rsidP="00DF7DC2">
      <w:pPr>
        <w:pStyle w:val="LDHandlungsschritt"/>
      </w:pPr>
      <w:r>
        <w:t xml:space="preserve">Wählen Sie in der Auswahlliste </w:t>
      </w:r>
      <w:hyperlink r:id="rId44" w:tgtFrame="_blank" w:history="1">
        <w:r w:rsidRPr="00F34E68">
          <w:rPr>
            <w:rStyle w:val="LDProgrammelement"/>
          </w:rPr>
          <w:t>Zeugnisart</w:t>
        </w:r>
      </w:hyperlink>
      <w:r w:rsidRPr="00B05C00">
        <w:rPr>
          <w:rStyle w:val="LDBedienelement"/>
        </w:rPr>
        <w:t xml:space="preserve"> </w:t>
      </w:r>
      <w:r>
        <w:t>das gewünschte Zeugnis aus.</w:t>
      </w:r>
    </w:p>
    <w:p w14:paraId="1D9CD884" w14:textId="77777777" w:rsidR="00023DF2" w:rsidRDefault="00B05C00" w:rsidP="00DF7DC2">
      <w:pPr>
        <w:pStyle w:val="LDHandlungsschritt"/>
      </w:pPr>
      <w:r>
        <w:lastRenderedPageBreak/>
        <w:t>Geben Sie die weiteren Daten ein.</w:t>
      </w:r>
    </w:p>
    <w:tbl>
      <w:tblPr>
        <w:tblW w:w="4559" w:type="pct"/>
        <w:tblInd w:w="993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5386"/>
      </w:tblGrid>
      <w:tr w:rsidR="001A10BA" w14:paraId="7EBB0530" w14:textId="77777777" w:rsidTr="004759C2">
        <w:tc>
          <w:tcPr>
            <w:tcW w:w="1936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E8B0AD" w14:textId="77777777" w:rsidR="001A10BA" w:rsidRDefault="001A10BA" w:rsidP="004759C2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 xml:space="preserve">Feld </w:t>
            </w:r>
            <w:r>
              <w:rPr>
                <w:b/>
                <w:bCs/>
                <w:color w:val="1C3D93"/>
              </w:rPr>
              <w:br/>
            </w:r>
            <w:r>
              <w:rPr>
                <w:b/>
                <w:bCs/>
                <w:color w:val="1C3D93"/>
                <w:sz w:val="16"/>
                <w:szCs w:val="16"/>
              </w:rPr>
              <w:t>mit * = Pflichtfeld</w:t>
            </w:r>
          </w:p>
        </w:tc>
        <w:tc>
          <w:tcPr>
            <w:tcW w:w="3064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CEE1D9" w14:textId="77777777" w:rsidR="001A10BA" w:rsidRDefault="001A10BA" w:rsidP="0044463E">
            <w:pPr>
              <w:spacing w:before="100" w:beforeAutospacing="1" w:after="100" w:afterAutospacing="1"/>
              <w:rPr>
                <w:b/>
                <w:bCs/>
                <w:color w:val="1C3D93"/>
              </w:rPr>
            </w:pPr>
            <w:r>
              <w:rPr>
                <w:b/>
                <w:bCs/>
                <w:color w:val="1C3D93"/>
              </w:rPr>
              <w:t>Inhalt</w:t>
            </w:r>
          </w:p>
        </w:tc>
      </w:tr>
      <w:tr w:rsidR="001A10BA" w14:paraId="7ECEE8DE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C30DF4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Konferenz Dat.</w:t>
            </w:r>
          </w:p>
        </w:tc>
        <w:tc>
          <w:tcPr>
            <w:tcW w:w="3064" w:type="pct"/>
            <w:vMerge w:val="restar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0E50D4" w14:textId="7CBD9112" w:rsidR="001A10BA" w:rsidRDefault="001A10BA" w:rsidP="004759C2">
            <w:pPr>
              <w:pStyle w:val="LDTextinhalt"/>
            </w:pPr>
            <w:r>
              <w:t>Geben Sie das jeweilige Datum ein.</w:t>
            </w:r>
          </w:p>
          <w:p w14:paraId="40FB2BDF" w14:textId="517D358B" w:rsidR="00265740" w:rsidRPr="00961723" w:rsidRDefault="00265740" w:rsidP="004759C2">
            <w:pPr>
              <w:pStyle w:val="LDTextinhalt"/>
            </w:pPr>
            <w:r>
              <w:t xml:space="preserve">Das </w:t>
            </w:r>
            <w:r w:rsidRPr="004759C2">
              <w:rPr>
                <w:rStyle w:val="LDProgrammelement"/>
              </w:rPr>
              <w:t>Ausgabedatum</w:t>
            </w:r>
            <w:r>
              <w:t xml:space="preserve"> </w:t>
            </w:r>
            <w:r w:rsidR="00FA2E71">
              <w:t xml:space="preserve">(Pflichtangabe) </w:t>
            </w:r>
            <w:r>
              <w:t>des Zeugnisses muss vor dem Freigabedatum liegen!</w:t>
            </w:r>
          </w:p>
        </w:tc>
      </w:tr>
      <w:tr w:rsidR="001A10BA" w14:paraId="53E3DC50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C88B33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Ausgabe Dat</w:t>
            </w:r>
            <w:r w:rsidR="00AB527F" w:rsidRPr="004759C2">
              <w:rPr>
                <w:rStyle w:val="LDProgrammelement"/>
              </w:rPr>
              <w:t>.</w:t>
            </w:r>
            <w:r w:rsidRPr="004759C2">
              <w:rPr>
                <w:rStyle w:val="LDProgrammelement"/>
              </w:rPr>
              <w:t>*</w:t>
            </w:r>
          </w:p>
        </w:tc>
        <w:tc>
          <w:tcPr>
            <w:tcW w:w="3064" w:type="pct"/>
            <w:vMerge/>
            <w:shd w:val="clear" w:color="auto" w:fill="FFFFFF"/>
            <w:hideMark/>
          </w:tcPr>
          <w:p w14:paraId="42911BCA" w14:textId="77777777" w:rsidR="001A10BA" w:rsidRPr="00961723" w:rsidRDefault="001A10BA" w:rsidP="004759C2">
            <w:pPr>
              <w:pStyle w:val="LDTextinhalt"/>
            </w:pPr>
          </w:p>
        </w:tc>
      </w:tr>
      <w:tr w:rsidR="001A10BA" w14:paraId="7C798A40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87D149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Abschluss-Prüfung Datum</w:t>
            </w:r>
          </w:p>
        </w:tc>
        <w:tc>
          <w:tcPr>
            <w:tcW w:w="3064" w:type="pct"/>
            <w:vMerge/>
            <w:shd w:val="clear" w:color="auto" w:fill="FFFFFF"/>
            <w:hideMark/>
          </w:tcPr>
          <w:p w14:paraId="6074D0C2" w14:textId="77777777" w:rsidR="001A10BA" w:rsidRPr="00961723" w:rsidRDefault="001A10BA" w:rsidP="004759C2">
            <w:pPr>
              <w:pStyle w:val="LDTextinhalt"/>
            </w:pPr>
          </w:p>
        </w:tc>
      </w:tr>
      <w:tr w:rsidR="001A10BA" w14:paraId="55E136E5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B9A90B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Mündliche Prüfung Datum</w:t>
            </w:r>
          </w:p>
        </w:tc>
        <w:tc>
          <w:tcPr>
            <w:tcW w:w="3064" w:type="pct"/>
            <w:vMerge/>
            <w:shd w:val="clear" w:color="auto" w:fill="FFFFFF"/>
            <w:hideMark/>
          </w:tcPr>
          <w:p w14:paraId="3696E523" w14:textId="77777777" w:rsidR="001A10BA" w:rsidRPr="00961723" w:rsidRDefault="001A10BA" w:rsidP="004759C2">
            <w:pPr>
              <w:pStyle w:val="LDTextinhalt"/>
            </w:pPr>
          </w:p>
        </w:tc>
      </w:tr>
      <w:tr w:rsidR="001A10BA" w14:paraId="17DA98E3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03DE76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Zusatzprüfung Datum</w:t>
            </w:r>
          </w:p>
        </w:tc>
        <w:tc>
          <w:tcPr>
            <w:tcW w:w="3064" w:type="pct"/>
            <w:vMerge/>
            <w:shd w:val="clear" w:color="auto" w:fill="FFFFFF"/>
            <w:hideMark/>
          </w:tcPr>
          <w:p w14:paraId="7B7A2496" w14:textId="77777777" w:rsidR="001A10BA" w:rsidRPr="00961723" w:rsidRDefault="001A10BA" w:rsidP="004759C2">
            <w:pPr>
              <w:pStyle w:val="LDTextinhalt"/>
            </w:pPr>
          </w:p>
        </w:tc>
      </w:tr>
      <w:tr w:rsidR="001A10BA" w14:paraId="30741A8B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2802D3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Konfession im Abiturzeugnis anzeigen</w:t>
            </w:r>
          </w:p>
        </w:tc>
        <w:tc>
          <w:tcPr>
            <w:tcW w:w="3064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0121A1" w14:textId="30E1157D" w:rsidR="001A10BA" w:rsidRDefault="00126FE7" w:rsidP="004759C2">
            <w:pPr>
              <w:pStyle w:val="LDTextinhalt"/>
            </w:pPr>
            <w:r>
              <w:t>Bei Abiturienten, deren Konfession im Abiturzeugnis ausgedruckt werden soll, h</w:t>
            </w:r>
            <w:r w:rsidR="0044463E">
              <w:t xml:space="preserve">aken Sie das </w:t>
            </w:r>
            <w:r w:rsidR="001A10BA">
              <w:t>Kontrollkästchen an</w:t>
            </w:r>
            <w:r w:rsidR="0044463E">
              <w:t>.</w:t>
            </w:r>
          </w:p>
        </w:tc>
      </w:tr>
      <w:tr w:rsidR="001A10BA" w14:paraId="2848596F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2B267A" w14:textId="6E1A6F6A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Abschluss zuweisen</w:t>
            </w:r>
          </w:p>
        </w:tc>
        <w:tc>
          <w:tcPr>
            <w:tcW w:w="3064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700A50" w14:textId="77777777" w:rsidR="001A10BA" w:rsidRPr="002A119D" w:rsidRDefault="001A10BA" w:rsidP="004759C2">
            <w:pPr>
              <w:pStyle w:val="LDTextinhalt"/>
            </w:pPr>
            <w:r w:rsidRPr="004759C2">
              <w:t>Die Abschlussart wird automatisch auf d</w:t>
            </w:r>
            <w:r w:rsidR="00CD56B1" w:rsidRPr="004759C2">
              <w:t xml:space="preserve">ie </w:t>
            </w:r>
            <w:r w:rsidRPr="004759C2">
              <w:t>Webseite</w:t>
            </w:r>
            <w:r w:rsidRPr="002A119D">
              <w:t xml:space="preserve"> </w:t>
            </w:r>
            <w:r w:rsidRPr="00FE1032">
              <w:rPr>
                <w:rStyle w:val="LDProgrammelement"/>
              </w:rPr>
              <w:t>Schüler &gt; Schülerbasisdaten &gt; Qualifikationen</w:t>
            </w:r>
            <w:r w:rsidR="00CD56B1" w:rsidRPr="00FE1032">
              <w:rPr>
                <w:rStyle w:val="LDProgrammelement"/>
              </w:rPr>
              <w:t xml:space="preserve"> </w:t>
            </w:r>
            <w:r w:rsidR="00CD56B1">
              <w:rPr>
                <w:rStyle w:val="hervorhebung"/>
                <w:b w:val="0"/>
                <w:bCs w:val="0"/>
                <w:szCs w:val="22"/>
              </w:rPr>
              <w:t xml:space="preserve">im Bereich </w:t>
            </w:r>
            <w:r w:rsidR="00CD56B1" w:rsidRPr="004759C2">
              <w:rPr>
                <w:rStyle w:val="LDProgrammelement"/>
              </w:rPr>
              <w:t>S</w:t>
            </w:r>
            <w:r w:rsidRPr="004759C2">
              <w:rPr>
                <w:rStyle w:val="LDProgrammelement"/>
              </w:rPr>
              <w:t>chulabschlüsse</w:t>
            </w:r>
            <w:r w:rsidR="00CD56B1" w:rsidRPr="004759C2">
              <w:rPr>
                <w:rStyle w:val="LDProgrammelement"/>
              </w:rPr>
              <w:t xml:space="preserve"> </w:t>
            </w:r>
            <w:r w:rsidRPr="002A119D">
              <w:t>überno</w:t>
            </w:r>
            <w:r w:rsidRPr="004759C2">
              <w:t>m</w:t>
            </w:r>
            <w:r w:rsidRPr="002A119D">
              <w:t>men</w:t>
            </w:r>
            <w:r w:rsidR="002A119D">
              <w:t>.</w:t>
            </w:r>
          </w:p>
        </w:tc>
      </w:tr>
      <w:tr w:rsidR="001A10BA" w14:paraId="4F3D7B06" w14:textId="77777777" w:rsidTr="004759C2">
        <w:tc>
          <w:tcPr>
            <w:tcW w:w="1936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9BBDE7" w14:textId="77777777" w:rsidR="001A10BA" w:rsidRPr="004759C2" w:rsidRDefault="001A10BA" w:rsidP="004759C2">
            <w:pPr>
              <w:spacing w:before="100" w:beforeAutospacing="1" w:after="100" w:afterAutospacing="1"/>
              <w:rPr>
                <w:rStyle w:val="LDProgrammelement"/>
              </w:rPr>
            </w:pPr>
            <w:r w:rsidRPr="004759C2">
              <w:rPr>
                <w:rStyle w:val="LDProgrammelement"/>
              </w:rPr>
              <w:t>Eignung zuweisen</w:t>
            </w:r>
          </w:p>
        </w:tc>
        <w:tc>
          <w:tcPr>
            <w:tcW w:w="3064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D14B2B" w14:textId="77777777" w:rsidR="001A10BA" w:rsidRPr="00AB527F" w:rsidRDefault="00CD56B1" w:rsidP="004759C2">
            <w:pPr>
              <w:pStyle w:val="LDTextinhalt"/>
              <w:rPr>
                <w:color w:val="FFC000"/>
                <w:sz w:val="32"/>
                <w:szCs w:val="32"/>
              </w:rPr>
            </w:pPr>
            <w:r w:rsidRPr="004759C2">
              <w:t>Die Eignung wird automatisch auf die Webseite</w:t>
            </w:r>
            <w:r w:rsidRPr="002A119D">
              <w:t xml:space="preserve"> </w:t>
            </w:r>
            <w:r w:rsidRPr="00FE1032">
              <w:rPr>
                <w:rStyle w:val="LDProgrammelement"/>
              </w:rPr>
              <w:t xml:space="preserve">Schüler &gt; Schülerbasisdaten &gt; Qualifikationen </w:t>
            </w:r>
            <w:r w:rsidRPr="004759C2">
              <w:t xml:space="preserve">im Bereich </w:t>
            </w:r>
            <w:r w:rsidRPr="004759C2">
              <w:rPr>
                <w:rStyle w:val="LDProgrammelement"/>
              </w:rPr>
              <w:t>Eignung/Voraussichtlicher Abschluss</w:t>
            </w:r>
            <w:r>
              <w:rPr>
                <w:rStyle w:val="LDBereichTabelle"/>
              </w:rPr>
              <w:t xml:space="preserve"> </w:t>
            </w:r>
            <w:r w:rsidRPr="002A119D">
              <w:t>überno</w:t>
            </w:r>
            <w:r w:rsidRPr="004759C2">
              <w:t>m</w:t>
            </w:r>
            <w:r w:rsidRPr="002A119D">
              <w:t>men</w:t>
            </w:r>
            <w:r w:rsidR="00AE607D">
              <w:t>.</w:t>
            </w:r>
          </w:p>
        </w:tc>
      </w:tr>
    </w:tbl>
    <w:p w14:paraId="4F9E3A99" w14:textId="471031D6" w:rsidR="006677CF" w:rsidRDefault="006677CF" w:rsidP="00DF7DC2">
      <w:pPr>
        <w:pStyle w:val="LDHandlungsschritt"/>
      </w:pPr>
      <w:r>
        <w:t xml:space="preserve">Klicken Sie auf die Schaltfläche </w:t>
      </w:r>
      <w:r w:rsidRPr="009839A1">
        <w:rPr>
          <w:noProof/>
        </w:rPr>
        <w:drawing>
          <wp:inline distT="0" distB="0" distL="0" distR="0" wp14:anchorId="60663965" wp14:editId="4AC975EB">
            <wp:extent cx="806491" cy="171459"/>
            <wp:effectExtent l="0" t="0" r="0" b="0"/>
            <wp:docPr id="67" name="Grafik 67" descr="Schaltfläche überneh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Grafik 67" descr="Schaltfläche übernehme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9313CE">
        <w:br/>
      </w:r>
      <w:r>
        <w:t>Sie sehen den aktuellen Status der/des Schüler/s.</w:t>
      </w:r>
    </w:p>
    <w:p w14:paraId="043AD767" w14:textId="6DE1F61D" w:rsidR="006677CF" w:rsidRDefault="006677CF" w:rsidP="00DF7DC2">
      <w:pPr>
        <w:pStyle w:val="LDHandlungsschritt"/>
      </w:pPr>
      <w:r>
        <w:t>Klicken Sie auf</w:t>
      </w:r>
      <w:r>
        <w:rPr>
          <w:noProof/>
        </w:rPr>
        <w:t xml:space="preserve"> die Schaltfläche </w:t>
      </w:r>
      <w:r w:rsidRPr="009839A1">
        <w:rPr>
          <w:noProof/>
        </w:rPr>
        <w:drawing>
          <wp:inline distT="0" distB="0" distL="0" distR="0" wp14:anchorId="5027653C" wp14:editId="5F52B697">
            <wp:extent cx="673135" cy="177809"/>
            <wp:effectExtent l="0" t="0" r="0" b="0"/>
            <wp:docPr id="68" name="Grafik 68" descr="Schaltfläche Speich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Grafik 68" descr="Schaltfläche Speicher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wenn sie einen Datensatz verändert haben und die geänderten Daten dauerhaft speichern wollen</w:t>
      </w:r>
      <w:r>
        <w:t>.</w:t>
      </w:r>
    </w:p>
    <w:p w14:paraId="656469D1" w14:textId="71FD4817" w:rsidR="00B2394D" w:rsidRDefault="00126FE7" w:rsidP="00DF7DC2">
      <w:pPr>
        <w:pStyle w:val="LDHandlungsschritt"/>
      </w:pPr>
      <w:r>
        <w:t xml:space="preserve">Sie können nun in das Register </w:t>
      </w:r>
      <w:r w:rsidRPr="00FE1032">
        <w:rPr>
          <w:rStyle w:val="LDProgrammelement"/>
        </w:rPr>
        <w:t>Zeugnis generieren</w:t>
      </w:r>
      <w:r>
        <w:t xml:space="preserve"> wechseln, um die </w:t>
      </w:r>
      <w:r w:rsidR="0044463E">
        <w:t>zugewiesenen Zeugnisse zu generieren</w:t>
      </w:r>
      <w:r>
        <w:t xml:space="preserve"> (</w:t>
      </w:r>
      <w:r w:rsidR="009313CE">
        <w:t xml:space="preserve">siehe </w:t>
      </w:r>
      <w:r>
        <w:t xml:space="preserve">Kapitel </w:t>
      </w:r>
      <w:r w:rsidRPr="004759C2">
        <w:rPr>
          <w:rStyle w:val="LDLink"/>
        </w:rPr>
        <w:fldChar w:fldCharType="begin"/>
      </w:r>
      <w:r w:rsidRPr="004759C2">
        <w:rPr>
          <w:rStyle w:val="LDLink"/>
        </w:rPr>
        <w:instrText xml:space="preserve"> REF _Ref378239025 \r \h </w:instrText>
      </w:r>
      <w:r w:rsidRPr="004759C2">
        <w:rPr>
          <w:rStyle w:val="LDLink"/>
        </w:rPr>
      </w:r>
      <w:r w:rsidRPr="004759C2">
        <w:rPr>
          <w:rStyle w:val="LDLink"/>
        </w:rPr>
        <w:fldChar w:fldCharType="separate"/>
      </w:r>
      <w:r w:rsidR="00B859CC">
        <w:rPr>
          <w:rStyle w:val="LDLink"/>
        </w:rPr>
        <w:t>3.3</w:t>
      </w:r>
      <w:r w:rsidRPr="004759C2">
        <w:rPr>
          <w:rStyle w:val="LDLink"/>
        </w:rPr>
        <w:fldChar w:fldCharType="end"/>
      </w:r>
      <w:r w:rsidR="001A2A89">
        <w:t xml:space="preserve"> ab Schritt 4)</w:t>
      </w:r>
      <w:r>
        <w:t>.</w:t>
      </w:r>
    </w:p>
    <w:p w14:paraId="71204639" w14:textId="6770F632" w:rsidR="00126FE7" w:rsidRPr="00B2394D" w:rsidRDefault="00B2394D" w:rsidP="00B2394D">
      <w:pPr>
        <w:spacing w:before="0" w:after="0"/>
        <w:rPr>
          <w:rFonts w:eastAsia="Times New Roman" w:cs="Times New Roman"/>
          <w:lang w:eastAsia="de-DE"/>
        </w:rPr>
      </w:pPr>
      <w:r>
        <w:br w:type="page"/>
      </w:r>
    </w:p>
    <w:p w14:paraId="589A8505" w14:textId="55867289" w:rsidR="005557D9" w:rsidRDefault="005557D9" w:rsidP="00245C2C">
      <w:pPr>
        <w:pStyle w:val="berschrift3"/>
      </w:pPr>
      <w:bookmarkStart w:id="110" w:name="_Ref378239025"/>
      <w:bookmarkStart w:id="111" w:name="_Toc378668198"/>
      <w:bookmarkStart w:id="112" w:name="_Ref393201169"/>
      <w:bookmarkStart w:id="113" w:name="_Toc14719169"/>
      <w:bookmarkStart w:id="114" w:name="_Toc224643225"/>
      <w:bookmarkStart w:id="115" w:name="_Toc229142862"/>
      <w:r>
        <w:lastRenderedPageBreak/>
        <w:t>Zeugnisse generieren</w:t>
      </w:r>
      <w:bookmarkEnd w:id="110"/>
      <w:r w:rsidR="00E858CC">
        <w:t xml:space="preserve"> + Testdruck erstellen</w:t>
      </w:r>
      <w:bookmarkEnd w:id="111"/>
      <w:bookmarkEnd w:id="112"/>
      <w:bookmarkEnd w:id="113"/>
      <w:bookmarkEnd w:id="114"/>
      <w:bookmarkEnd w:id="115"/>
    </w:p>
    <w:p w14:paraId="3AEDF598" w14:textId="2941684B" w:rsidR="00402B65" w:rsidRDefault="005B5F17" w:rsidP="00C93B20">
      <w:pPr>
        <w:pStyle w:val="LDTextinhalteingerckt"/>
        <w:rPr>
          <w:lang w:eastAsia="de-DE"/>
        </w:rPr>
      </w:pPr>
      <w:r>
        <w:rPr>
          <w:noProof/>
          <w:lang w:eastAsia="de-DE"/>
        </w:rPr>
        <w:drawing>
          <wp:inline distT="0" distB="0" distL="0" distR="0" wp14:anchorId="632BF2E4" wp14:editId="12C05DA0">
            <wp:extent cx="5686425" cy="733425"/>
            <wp:effectExtent l="0" t="0" r="9525" b="9525"/>
            <wp:docPr id="66" name="Bild 66" descr="Das Bild zeigt eine Prozessabfolge. 1. Schritt: Zeugniserstellung vorbereiten. 2.Schreitt: zeugnis(se) zuweisen. 3. Schritt: Zeugnis(se) generieren. 4.Schritt: Zeugnis(se) abruf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Bild 66" descr="Das Bild zeigt eine Prozessabfolge. 1. Schritt: Zeugniserstellung vorbereiten. 2.Schreitt: zeugnis(se) zuweisen. 3. Schritt: Zeugnis(se) generieren. 4.Schritt: Zeugnis(se) abrufen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079"/>
      </w:tblGrid>
      <w:tr w:rsidR="003A42A7" w14:paraId="271A1023" w14:textId="77777777" w:rsidTr="00B71CD6">
        <w:trPr>
          <w:trHeight w:val="284"/>
        </w:trPr>
        <w:tc>
          <w:tcPr>
            <w:tcW w:w="851" w:type="dxa"/>
            <w:vAlign w:val="center"/>
          </w:tcPr>
          <w:p w14:paraId="44FF0511" w14:textId="77777777" w:rsidR="003A42A7" w:rsidRPr="00A77AAC" w:rsidRDefault="003A42A7" w:rsidP="00B71CD6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2DE9D659" wp14:editId="7ED0E0AE">
                  <wp:extent cx="288000" cy="288000"/>
                  <wp:effectExtent l="0" t="0" r="0" b="0"/>
                  <wp:docPr id="56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  <w:vAlign w:val="center"/>
          </w:tcPr>
          <w:p w14:paraId="06722E07" w14:textId="77777777" w:rsidR="003A42A7" w:rsidRPr="00FE1032" w:rsidRDefault="003A42A7" w:rsidP="00B71CD6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132E6D55" w14:textId="2DB71B2A" w:rsidR="003A42A7" w:rsidRPr="009313CE" w:rsidRDefault="003A42A7" w:rsidP="003A42A7">
            <w:pPr>
              <w:pStyle w:val="LDTextinhalt"/>
              <w:rPr>
                <w:rStyle w:val="LDwichtigerText"/>
              </w:rPr>
            </w:pPr>
            <w:r w:rsidRPr="009313CE">
              <w:rPr>
                <w:rStyle w:val="LDwichtigerText"/>
              </w:rPr>
              <w:t xml:space="preserve">Was passiert beim </w:t>
            </w:r>
            <w:r w:rsidR="00C05541" w:rsidRPr="009313CE">
              <w:rPr>
                <w:rStyle w:val="LDwichtigerText"/>
              </w:rPr>
              <w:t>Generieren</w:t>
            </w:r>
            <w:r w:rsidRPr="009313CE">
              <w:rPr>
                <w:rStyle w:val="LDwichtigerText"/>
              </w:rPr>
              <w:t xml:space="preserve"> von Zeugnissen?</w:t>
            </w:r>
          </w:p>
          <w:p w14:paraId="772504C8" w14:textId="77777777" w:rsidR="003A42A7" w:rsidRDefault="003A42A7" w:rsidP="003A42A7">
            <w:pPr>
              <w:pStyle w:val="LDTextinhalt"/>
            </w:pPr>
            <w:r>
              <w:t>Beim Generieren wird das eigentliche Zeugnis als PDF-Datei erstellt. Das den Schülern in Schritt 2 zugewiesene Zeugnisformular wird mit Noten und Bemerkungen gefüllt.</w:t>
            </w:r>
          </w:p>
          <w:p w14:paraId="6235619E" w14:textId="77777777" w:rsidR="003A42A7" w:rsidRDefault="003A42A7" w:rsidP="003A42A7">
            <w:pPr>
              <w:pStyle w:val="LDTextinhalt"/>
            </w:pPr>
            <w:r>
              <w:t xml:space="preserve">Die Datei(en) mit den Zeugnissen werden auf den Servern bei der HZD als PDF-Dateien erstellt und dann auf dem Register </w:t>
            </w:r>
            <w:r w:rsidRPr="003A42A7">
              <w:rPr>
                <w:rStyle w:val="LDProgrammelement"/>
              </w:rPr>
              <w:t>Zeugnis abrufen</w:t>
            </w:r>
            <w:r>
              <w:t xml:space="preserve"> zur Einsicht und zum Ausdrucken bereitgestellt.</w:t>
            </w:r>
          </w:p>
          <w:p w14:paraId="655C75A4" w14:textId="5F677D6F" w:rsidR="003A42A7" w:rsidRPr="00A77AAC" w:rsidRDefault="003A42A7" w:rsidP="00C51807">
            <w:pPr>
              <w:pStyle w:val="LDTextinhalt"/>
            </w:pPr>
            <w:r w:rsidRPr="003A42A7">
              <w:rPr>
                <w:rStyle w:val="LDwichtigerText"/>
              </w:rPr>
              <w:t>Testdruck</w:t>
            </w:r>
            <w:r w:rsidR="00C51807">
              <w:rPr>
                <w:rStyle w:val="LDwichtigerText"/>
              </w:rPr>
              <w:t xml:space="preserve">: </w:t>
            </w:r>
            <w:r>
              <w:t>Sie können anschließend testweise bis zu 3 generierte Zeugnisse generieren und ausdrucken.</w:t>
            </w:r>
          </w:p>
        </w:tc>
      </w:tr>
    </w:tbl>
    <w:p w14:paraId="25604F82" w14:textId="2B2973D5" w:rsidR="00325F13" w:rsidRPr="00FE1032" w:rsidRDefault="00325F13" w:rsidP="003A42A7">
      <w:pPr>
        <w:pStyle w:val="LDHandlungsschritt"/>
        <w:numPr>
          <w:ilvl w:val="0"/>
          <w:numId w:val="19"/>
        </w:numPr>
        <w:rPr>
          <w:rStyle w:val="LDProgrammelement"/>
        </w:rPr>
      </w:pPr>
      <w:r>
        <w:t xml:space="preserve">Öffnen Sie die Webseite </w:t>
      </w:r>
      <w:r w:rsidR="00871DC3">
        <w:rPr>
          <w:rStyle w:val="LDProgrammelement"/>
        </w:rPr>
        <w:t>Leistungen</w:t>
      </w:r>
      <w:r w:rsidR="00871DC3" w:rsidRPr="00FE1032">
        <w:rPr>
          <w:rStyle w:val="LDProgrammelement"/>
        </w:rPr>
        <w:t xml:space="preserve"> </w:t>
      </w:r>
      <w:r w:rsidRPr="00FE1032">
        <w:rPr>
          <w:rStyle w:val="LDProgrammelement"/>
        </w:rPr>
        <w:t xml:space="preserve">&gt; Zeugnisse &gt; Zeugnis erstellen </w:t>
      </w:r>
      <w:r w:rsidRPr="008F2A5E">
        <w:t>–</w:t>
      </w:r>
      <w:r>
        <w:t xml:space="preserve"> R</w:t>
      </w:r>
      <w:r w:rsidRPr="008F2A5E">
        <w:t xml:space="preserve">egister </w:t>
      </w:r>
      <w:r w:rsidRPr="00FE1032">
        <w:rPr>
          <w:rStyle w:val="LDProgrammelement"/>
        </w:rPr>
        <w:t>Zeugnis generieren</w:t>
      </w:r>
      <w:r>
        <w:t>.</w:t>
      </w:r>
    </w:p>
    <w:p w14:paraId="2E7583F7" w14:textId="136C9BB9" w:rsidR="00C263E2" w:rsidRDefault="00325F13" w:rsidP="00DF7DC2">
      <w:pPr>
        <w:pStyle w:val="LDHandlungsschritt"/>
      </w:pPr>
      <w:r>
        <w:t>Wählen Sie</w:t>
      </w:r>
      <w:r w:rsidR="00C263E2">
        <w:t xml:space="preserve"> …</w:t>
      </w:r>
    </w:p>
    <w:p w14:paraId="7AD6ED9D" w14:textId="2DEB4619" w:rsidR="00325F13" w:rsidRDefault="00325F13" w:rsidP="003A42A7">
      <w:pPr>
        <w:pStyle w:val="Aufzhlungweitereingerckt"/>
      </w:pPr>
      <w:r>
        <w:t xml:space="preserve">in der Auswahlliste </w:t>
      </w:r>
      <w:r w:rsidRPr="003A42A7">
        <w:rPr>
          <w:rStyle w:val="LDProgrammelement"/>
        </w:rPr>
        <w:t>Halbjahr</w:t>
      </w:r>
      <w:r>
        <w:t xml:space="preserve"> das gewünschte Halbjahr aus. Das aktuelle Halbjahr ist vorbelegt.</w:t>
      </w:r>
    </w:p>
    <w:p w14:paraId="1F9C9D1C" w14:textId="1591C2C5" w:rsidR="00C263E2" w:rsidRDefault="00325F13" w:rsidP="003A42A7">
      <w:pPr>
        <w:pStyle w:val="Aufzhlungweitereingerckt"/>
      </w:pPr>
      <w:r>
        <w:t>die gewünschten Schüler über die Suche (siehe</w:t>
      </w:r>
      <w:r w:rsidR="009313CE">
        <w:t xml:space="preserve"> Kapitel</w:t>
      </w:r>
      <w:r>
        <w:t xml:space="preserve"> </w:t>
      </w:r>
      <w:r w:rsidRPr="003A42A7">
        <w:rPr>
          <w:rStyle w:val="LDLink"/>
        </w:rPr>
        <w:fldChar w:fldCharType="begin"/>
      </w:r>
      <w:r w:rsidRPr="003A42A7">
        <w:rPr>
          <w:rStyle w:val="LDLink"/>
        </w:rPr>
        <w:instrText xml:space="preserve"> REF _Ref378577478 \r \h </w:instrText>
      </w:r>
      <w:r w:rsidR="00C263E2" w:rsidRPr="003A42A7">
        <w:rPr>
          <w:rStyle w:val="LDLink"/>
        </w:rPr>
        <w:instrText xml:space="preserve"> \* MERGEFORMAT </w:instrText>
      </w:r>
      <w:r w:rsidRPr="003A42A7">
        <w:rPr>
          <w:rStyle w:val="LDLink"/>
        </w:rPr>
      </w:r>
      <w:r w:rsidRPr="003A42A7">
        <w:rPr>
          <w:rStyle w:val="LDLink"/>
        </w:rPr>
        <w:fldChar w:fldCharType="separate"/>
      </w:r>
      <w:r w:rsidR="00B859CC">
        <w:rPr>
          <w:rStyle w:val="LDLink"/>
        </w:rPr>
        <w:t>3.1</w:t>
      </w:r>
      <w:r w:rsidRPr="003A42A7">
        <w:rPr>
          <w:rStyle w:val="LDLink"/>
        </w:rPr>
        <w:fldChar w:fldCharType="end"/>
      </w:r>
      <w:r>
        <w:t xml:space="preserve">) </w:t>
      </w:r>
      <w:r w:rsidR="00C263E2">
        <w:t>aus.</w:t>
      </w:r>
    </w:p>
    <w:p w14:paraId="22669380" w14:textId="16BFBB45" w:rsidR="00325F13" w:rsidRDefault="00325F13" w:rsidP="003A42A7">
      <w:pPr>
        <w:pStyle w:val="Aufzhlungweitereingerckt"/>
      </w:pPr>
      <w:r>
        <w:t>in der Auswahlliste</w:t>
      </w:r>
      <w:r w:rsidR="00BD526A">
        <w:t xml:space="preserve"> </w:t>
      </w:r>
      <w:r w:rsidRPr="003A42A7">
        <w:rPr>
          <w:rStyle w:val="LDProgrammelement"/>
        </w:rPr>
        <w:t>Zeugnisart</w:t>
      </w:r>
      <w:r w:rsidRPr="00325F13">
        <w:rPr>
          <w:rStyle w:val="LDBedienelement"/>
        </w:rPr>
        <w:t xml:space="preserve"> </w:t>
      </w:r>
      <w:r>
        <w:t>d</w:t>
      </w:r>
      <w:r w:rsidR="00C263E2">
        <w:t xml:space="preserve">as </w:t>
      </w:r>
      <w:r>
        <w:t xml:space="preserve">gewünschte </w:t>
      </w:r>
      <w:r w:rsidR="00C263E2">
        <w:t xml:space="preserve">Zeugnis </w:t>
      </w:r>
      <w:r>
        <w:t>aus.</w:t>
      </w:r>
    </w:p>
    <w:p w14:paraId="24E512CE" w14:textId="6C52CD24" w:rsidR="009D4FC1" w:rsidRDefault="00D1310D" w:rsidP="00DF7DC2">
      <w:pPr>
        <w:pStyle w:val="LDHandlungsschritt"/>
      </w:pPr>
      <w:r>
        <w:t xml:space="preserve">Klicken Sie </w:t>
      </w:r>
      <w:r w:rsidRPr="006677CF">
        <w:t xml:space="preserve">auf </w:t>
      </w:r>
      <w:r w:rsidR="006677CF" w:rsidRPr="006677CF">
        <w:t>die Schaltfläche</w:t>
      </w:r>
      <w:r w:rsidR="003A42A7">
        <w:t xml:space="preserve"> </w:t>
      </w:r>
      <w:r w:rsidR="009313CE">
        <w:rPr>
          <w:rStyle w:val="LDProgrammelement"/>
        </w:rPr>
        <w:t>F</w:t>
      </w:r>
      <w:r w:rsidR="003A42A7" w:rsidRPr="003A42A7">
        <w:rPr>
          <w:rStyle w:val="LDProgrammelement"/>
        </w:rPr>
        <w:t>ilter</w:t>
      </w:r>
      <w:r>
        <w:rPr>
          <w:b/>
        </w:rPr>
        <w:t>,</w:t>
      </w:r>
      <w:r w:rsidR="002433B2">
        <w:rPr>
          <w:b/>
        </w:rPr>
        <w:t xml:space="preserve"> </w:t>
      </w:r>
      <w:r w:rsidR="002433B2">
        <w:t>um die gewünschte Auswahl anzeigen zu lassen.</w:t>
      </w:r>
    </w:p>
    <w:p w14:paraId="54356BE4" w14:textId="77777777" w:rsidR="00325F13" w:rsidRDefault="00D1310D" w:rsidP="00DF7DC2">
      <w:pPr>
        <w:pStyle w:val="LDHandlungsschritt"/>
      </w:pPr>
      <w:r>
        <w:t>Wählen Sie eine Option aus, um</w:t>
      </w:r>
      <w:r w:rsidR="00325F13">
        <w:t xml:space="preserve"> zu bestimmen, we</w:t>
      </w:r>
      <w:r>
        <w:t xml:space="preserve">ssen </w:t>
      </w:r>
      <w:r w:rsidR="00325F13">
        <w:t xml:space="preserve">Zeugnisse </w:t>
      </w:r>
      <w:r>
        <w:t xml:space="preserve">die generierte </w:t>
      </w:r>
      <w:r w:rsidR="00325F13">
        <w:t xml:space="preserve">Datei </w:t>
      </w:r>
      <w:r>
        <w:t>enthalten soll.</w:t>
      </w:r>
      <w:r w:rsidR="00325F13">
        <w:t xml:space="preserve"> </w:t>
      </w:r>
    </w:p>
    <w:tbl>
      <w:tblPr>
        <w:tblW w:w="4264" w:type="pct"/>
        <w:tblInd w:w="993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4960"/>
      </w:tblGrid>
      <w:tr w:rsidR="00AB26C1" w14:paraId="6E108063" w14:textId="77777777" w:rsidTr="009313CE">
        <w:tc>
          <w:tcPr>
            <w:tcW w:w="1983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B228EB" w14:textId="65135D21" w:rsidR="00AB26C1" w:rsidRPr="00AB26C1" w:rsidRDefault="00AB26C1" w:rsidP="00AB26C1">
            <w:pPr>
              <w:pStyle w:val="LDTextinhalt"/>
            </w:pPr>
            <w:r>
              <w:t>F</w:t>
            </w:r>
            <w:r w:rsidRPr="00AB26C1">
              <w:t xml:space="preserve">ür alle Schüler einer </w:t>
            </w:r>
            <w:r w:rsidRPr="00AB26C1">
              <w:rPr>
                <w:rStyle w:val="LDwichtigerText"/>
              </w:rPr>
              <w:t>Stufe</w:t>
            </w:r>
            <w:r w:rsidRPr="00AB26C1">
              <w:t xml:space="preserve"> eine Zeugnisdatei generieren</w:t>
            </w:r>
            <w:r>
              <w:t>.</w:t>
            </w:r>
          </w:p>
        </w:tc>
        <w:tc>
          <w:tcPr>
            <w:tcW w:w="3017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F56AD6" w14:textId="42ED48C9" w:rsidR="00AB26C1" w:rsidRDefault="00AB26C1" w:rsidP="00B71CD6">
            <w:pPr>
              <w:pStyle w:val="LDTextinhalt"/>
            </w:pPr>
            <w:r>
              <w:t xml:space="preserve">Klicken Sie auf die Optionsschaltfläche </w:t>
            </w:r>
            <w:r w:rsidRPr="00AB26C1">
              <w:rPr>
                <w:rStyle w:val="LDProgrammelement"/>
              </w:rPr>
              <w:t>stufenweise</w:t>
            </w:r>
            <w:r>
              <w:rPr>
                <w:rStyle w:val="LDProgrammelement"/>
              </w:rPr>
              <w:t>.</w:t>
            </w:r>
          </w:p>
        </w:tc>
      </w:tr>
      <w:tr w:rsidR="00AB26C1" w14:paraId="0186EC43" w14:textId="77777777" w:rsidTr="009313CE">
        <w:tc>
          <w:tcPr>
            <w:tcW w:w="1983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1A3E7E" w14:textId="1EEA2D5B" w:rsidR="00AB26C1" w:rsidRPr="00FE1032" w:rsidRDefault="00AB26C1" w:rsidP="00AB26C1">
            <w:pPr>
              <w:pStyle w:val="LDTextinhalt"/>
              <w:rPr>
                <w:rStyle w:val="LDProgrammelement"/>
              </w:rPr>
            </w:pPr>
            <w:r>
              <w:t>F</w:t>
            </w:r>
            <w:r w:rsidRPr="00AB26C1">
              <w:t xml:space="preserve">ür alle Schüler einer </w:t>
            </w:r>
            <w:r w:rsidRPr="00AB26C1">
              <w:rPr>
                <w:rStyle w:val="LDwichtigerText"/>
              </w:rPr>
              <w:t>Klasse</w:t>
            </w:r>
            <w:r>
              <w:t xml:space="preserve"> </w:t>
            </w:r>
            <w:r w:rsidRPr="00AB26C1">
              <w:t>eine Zeugnisdatei generieren</w:t>
            </w:r>
            <w:r>
              <w:t>.</w:t>
            </w:r>
          </w:p>
        </w:tc>
        <w:tc>
          <w:tcPr>
            <w:tcW w:w="3017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4D1E0F" w14:textId="05F94110" w:rsidR="00AB26C1" w:rsidRDefault="00AB26C1" w:rsidP="00B71CD6">
            <w:pPr>
              <w:pStyle w:val="LDTextinhalt"/>
            </w:pPr>
            <w:r>
              <w:t xml:space="preserve">Klicken Sie auf die Optionsschaltfläche </w:t>
            </w:r>
            <w:r>
              <w:rPr>
                <w:rStyle w:val="LDProgrammelement"/>
              </w:rPr>
              <w:t>klassen</w:t>
            </w:r>
            <w:r w:rsidRPr="00AB26C1">
              <w:rPr>
                <w:rStyle w:val="LDProgrammelement"/>
              </w:rPr>
              <w:t>weise</w:t>
            </w:r>
            <w:r>
              <w:rPr>
                <w:rStyle w:val="LDProgrammelement"/>
              </w:rPr>
              <w:t>.</w:t>
            </w:r>
          </w:p>
        </w:tc>
      </w:tr>
      <w:tr w:rsidR="00AB26C1" w14:paraId="53616258" w14:textId="77777777" w:rsidTr="009313CE">
        <w:tc>
          <w:tcPr>
            <w:tcW w:w="1983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EE6142" w14:textId="0F37C97C" w:rsidR="00AB26C1" w:rsidRDefault="00AB26C1" w:rsidP="00AB26C1">
            <w:pPr>
              <w:pStyle w:val="LDTextinhalt"/>
            </w:pPr>
            <w:r>
              <w:t xml:space="preserve">Für </w:t>
            </w:r>
            <w:r w:rsidRPr="00AB26C1">
              <w:rPr>
                <w:rStyle w:val="LDwichtigerText"/>
              </w:rPr>
              <w:t>einzelne Schüler je eine</w:t>
            </w:r>
            <w:r>
              <w:t xml:space="preserve"> Zeugnisdatei generieren.</w:t>
            </w:r>
          </w:p>
        </w:tc>
        <w:tc>
          <w:tcPr>
            <w:tcW w:w="3017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15E0E4" w14:textId="7DEFFD0A" w:rsidR="00AB26C1" w:rsidRDefault="00AB26C1" w:rsidP="00B71CD6">
            <w:pPr>
              <w:pStyle w:val="LDTextinhalt"/>
            </w:pPr>
            <w:r>
              <w:t xml:space="preserve">Klicken Sie auf die Optionsschaltfläche </w:t>
            </w:r>
            <w:r>
              <w:rPr>
                <w:rStyle w:val="LDProgrammelement"/>
              </w:rPr>
              <w:t>einzeln.</w:t>
            </w:r>
          </w:p>
        </w:tc>
      </w:tr>
    </w:tbl>
    <w:p w14:paraId="6D3982C0" w14:textId="2E23BE0C" w:rsidR="00325F13" w:rsidRDefault="00325F13" w:rsidP="00AB26C1">
      <w:pPr>
        <w:pStyle w:val="LDTextinhaltweitereingerckt"/>
      </w:pPr>
      <w:r>
        <w:lastRenderedPageBreak/>
        <w:t xml:space="preserve">Je nach gewählter Option sehen Sie die Stufen, Klassen oder einzelne Schüler. </w:t>
      </w:r>
      <w:r w:rsidR="00D1310D">
        <w:t>A</w:t>
      </w:r>
      <w:r>
        <w:t xml:space="preserve">lle Einträge sind </w:t>
      </w:r>
      <w:r w:rsidR="002064BF">
        <w:t xml:space="preserve">automatisch </w:t>
      </w:r>
      <w:r>
        <w:t>angehakt (</w:t>
      </w:r>
      <w:r w:rsidRPr="009313CE">
        <w:rPr>
          <w:rStyle w:val="LDLink"/>
        </w:rPr>
        <w:fldChar w:fldCharType="begin"/>
      </w:r>
      <w:r w:rsidRPr="009313CE">
        <w:rPr>
          <w:rStyle w:val="LDLink"/>
        </w:rPr>
        <w:instrText xml:space="preserve"> REF _Ref378585322 \h </w:instrText>
      </w:r>
      <w:r w:rsidR="009313CE">
        <w:rPr>
          <w:rStyle w:val="LDLink"/>
        </w:rPr>
        <w:instrText xml:space="preserve"> \* MERGEFORMAT </w:instrText>
      </w:r>
      <w:r w:rsidRPr="009313CE">
        <w:rPr>
          <w:rStyle w:val="LDLink"/>
        </w:rPr>
      </w:r>
      <w:r w:rsidRPr="009313CE">
        <w:rPr>
          <w:rStyle w:val="LDLink"/>
        </w:rPr>
        <w:fldChar w:fldCharType="separate"/>
      </w:r>
      <w:r w:rsidR="00B859CC" w:rsidRPr="00B859CC">
        <w:rPr>
          <w:rStyle w:val="LDLink"/>
        </w:rPr>
        <w:t>Abb. 8</w:t>
      </w:r>
      <w:r w:rsidRPr="009313CE">
        <w:rPr>
          <w:rStyle w:val="LDLink"/>
        </w:rPr>
        <w:fldChar w:fldCharType="end"/>
      </w:r>
      <w:r>
        <w:t>)</w:t>
      </w:r>
      <w:r w:rsidR="00AE607D">
        <w:t>.</w:t>
      </w:r>
    </w:p>
    <w:p w14:paraId="5259E6ED" w14:textId="6459B27D" w:rsidR="00325F13" w:rsidRDefault="00325F13" w:rsidP="00DF7DC2">
      <w:pPr>
        <w:pStyle w:val="LDHandlungsschritt"/>
      </w:pPr>
      <w:r>
        <w:t xml:space="preserve">Möchten Sie für einzelne </w:t>
      </w:r>
      <w:r w:rsidR="002064BF">
        <w:t xml:space="preserve">Stufen, Klassen oder </w:t>
      </w:r>
      <w:r>
        <w:t xml:space="preserve">Schüler </w:t>
      </w:r>
      <w:r w:rsidRPr="001E41A2">
        <w:rPr>
          <w:rStyle w:val="LDwichtigerText"/>
        </w:rPr>
        <w:t>kein</w:t>
      </w:r>
      <w:r>
        <w:t xml:space="preserve"> Zeugnis generieren, klicken Sie in das Kontrollkästchen vor dem Namen</w:t>
      </w:r>
      <w:r w:rsidR="002064BF">
        <w:t xml:space="preserve"> bzw. Datensatz</w:t>
      </w:r>
      <w:r>
        <w:t xml:space="preserve">. Das Häkchen </w:t>
      </w:r>
      <w:r w:rsidR="002064BF">
        <w:t xml:space="preserve">und die Markierung </w:t>
      </w:r>
      <w:r>
        <w:t>verschwinde</w:t>
      </w:r>
      <w:r w:rsidR="002064BF">
        <w:t>n</w:t>
      </w:r>
      <w:r>
        <w:t>.</w:t>
      </w:r>
    </w:p>
    <w:p w14:paraId="5DFCF095" w14:textId="4ABF1000" w:rsidR="00325F13" w:rsidRDefault="002F6FCB" w:rsidP="00DF7DC2">
      <w:pPr>
        <w:pStyle w:val="LDHandlungsschritt"/>
      </w:pPr>
      <w:commentRangeStart w:id="116"/>
      <w:r>
        <w:t>Legen</w:t>
      </w:r>
      <w:commentRangeEnd w:id="116"/>
      <w:r w:rsidR="004867DD">
        <w:rPr>
          <w:rStyle w:val="Kommentarzeichen"/>
          <w:rFonts w:eastAsiaTheme="minorHAnsi" w:cstheme="minorBidi"/>
          <w:lang w:eastAsia="en-US"/>
        </w:rPr>
        <w:commentReference w:id="116"/>
      </w:r>
      <w:r>
        <w:t xml:space="preserve"> Sie </w:t>
      </w:r>
      <w:r w:rsidR="002064BF">
        <w:t xml:space="preserve">optional noch </w:t>
      </w:r>
      <w:r>
        <w:t>die Namensbestand</w:t>
      </w:r>
      <w:r w:rsidR="00325F13">
        <w:t>teile fest.</w:t>
      </w:r>
    </w:p>
    <w:p w14:paraId="48B7A188" w14:textId="77777777" w:rsidR="00325F13" w:rsidRDefault="00325F13" w:rsidP="00BC2449">
      <w:pPr>
        <w:pStyle w:val="berschrift5"/>
      </w:pPr>
      <w:r>
        <w:t>Namensbestandteile festlegen</w:t>
      </w:r>
    </w:p>
    <w:p w14:paraId="47BCC3DC" w14:textId="293D5FAE" w:rsidR="00325F13" w:rsidRDefault="00325F13" w:rsidP="00965260">
      <w:pPr>
        <w:pStyle w:val="LDTextinhalteingerckt"/>
      </w:pPr>
      <w:r w:rsidRPr="00325F13">
        <w:t xml:space="preserve">Alle im Bereich </w:t>
      </w:r>
      <w:r w:rsidRPr="00FE1032">
        <w:rPr>
          <w:rStyle w:val="LDProgrammelement"/>
        </w:rPr>
        <w:t>Namensbestandteile</w:t>
      </w:r>
      <w:r w:rsidRPr="00325F13">
        <w:rPr>
          <w:b/>
          <w:bCs/>
          <w:color w:val="1C3D93"/>
          <w:szCs w:val="20"/>
        </w:rPr>
        <w:t xml:space="preserve"> </w:t>
      </w:r>
      <w:r w:rsidRPr="00325F13">
        <w:t>angehakten Felder werden auf den Zeugnissen ausgedruckt.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079"/>
      </w:tblGrid>
      <w:tr w:rsidR="00FE1032" w14:paraId="738488BD" w14:textId="77777777" w:rsidTr="00FE1032">
        <w:trPr>
          <w:trHeight w:val="284"/>
        </w:trPr>
        <w:tc>
          <w:tcPr>
            <w:tcW w:w="851" w:type="dxa"/>
            <w:vAlign w:val="center"/>
          </w:tcPr>
          <w:p w14:paraId="30DDEAE7" w14:textId="77777777" w:rsidR="00FE1032" w:rsidRPr="00A77AAC" w:rsidRDefault="00FE1032" w:rsidP="00B71CD6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3E7E9F70" wp14:editId="1AB7715E">
                  <wp:extent cx="288000" cy="288000"/>
                  <wp:effectExtent l="0" t="0" r="0" b="0"/>
                  <wp:docPr id="44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  <w:vAlign w:val="center"/>
          </w:tcPr>
          <w:p w14:paraId="4C897868" w14:textId="77777777" w:rsidR="00FE1032" w:rsidRPr="00FE1032" w:rsidRDefault="00FE1032" w:rsidP="00B71CD6">
            <w:pPr>
              <w:pStyle w:val="LDTextinhalt"/>
              <w:rPr>
                <w:rStyle w:val="hervorhebunggrn"/>
              </w:rPr>
            </w:pPr>
            <w:commentRangeStart w:id="117"/>
            <w:r w:rsidRPr="00FE1032">
              <w:rPr>
                <w:rStyle w:val="hervorhebunggrn"/>
              </w:rPr>
              <w:t>Hinweis</w:t>
            </w:r>
            <w:commentRangeEnd w:id="117"/>
            <w:r w:rsidR="00EB70DB">
              <w:rPr>
                <w:rStyle w:val="Kommentarzeichen"/>
              </w:rPr>
              <w:commentReference w:id="117"/>
            </w:r>
          </w:p>
          <w:p w14:paraId="4D73EE29" w14:textId="43A53485" w:rsidR="00FE1032" w:rsidRPr="00A77AAC" w:rsidRDefault="00FE1032" w:rsidP="00FE1032">
            <w:pPr>
              <w:pStyle w:val="LDTextinhalt"/>
            </w:pPr>
            <w:r>
              <w:t xml:space="preserve">Das </w:t>
            </w:r>
            <w:r w:rsidR="00082589">
              <w:t xml:space="preserve">Ändern </w:t>
            </w:r>
            <w:r>
              <w:t>d</w:t>
            </w:r>
            <w:r w:rsidR="00082589">
              <w:t>er</w:t>
            </w:r>
            <w:r>
              <w:t xml:space="preserve"> Felder </w:t>
            </w:r>
            <w:r w:rsidR="00082589" w:rsidRPr="00197105">
              <w:rPr>
                <w:rStyle w:val="LDProgrammelement"/>
              </w:rPr>
              <w:t>Vorname</w:t>
            </w:r>
            <w:r w:rsidR="00082589">
              <w:t xml:space="preserve">, </w:t>
            </w:r>
            <w:r w:rsidR="00082589" w:rsidRPr="00197105">
              <w:rPr>
                <w:rStyle w:val="LDProgrammelement"/>
              </w:rPr>
              <w:t>Dienstbezeichnung</w:t>
            </w:r>
            <w:r w:rsidR="00082589">
              <w:t xml:space="preserve">, </w:t>
            </w:r>
            <w:r w:rsidR="00082589" w:rsidRPr="00197105">
              <w:rPr>
                <w:rStyle w:val="LDProgrammelement"/>
              </w:rPr>
              <w:t>Namenszzusatz</w:t>
            </w:r>
            <w:r w:rsidRPr="00FE1032">
              <w:rPr>
                <w:rStyle w:val="LDProgrammelement"/>
              </w:rPr>
              <w:t xml:space="preserve"> </w:t>
            </w:r>
            <w:r>
              <w:t xml:space="preserve">und </w:t>
            </w:r>
            <w:r w:rsidR="00082589" w:rsidRPr="00197105">
              <w:rPr>
                <w:rStyle w:val="LDProgrammelement"/>
              </w:rPr>
              <w:t>Titel</w:t>
            </w:r>
            <w:r>
              <w:t xml:space="preserve"> </w:t>
            </w:r>
            <w:r w:rsidR="00082589">
              <w:t>muss abgespeichert werden. Die neuen Werte in den Feldern gelten für die gesamte Schule.</w:t>
            </w:r>
          </w:p>
        </w:tc>
      </w:tr>
    </w:tbl>
    <w:p w14:paraId="6388D819" w14:textId="340B568E" w:rsidR="00325F13" w:rsidRDefault="002B06D9" w:rsidP="00FE1032">
      <w:pPr>
        <w:pStyle w:val="LDTextinhalteingerckt"/>
      </w:pPr>
      <w:r w:rsidRPr="002B06D9">
        <w:rPr>
          <w:noProof/>
        </w:rPr>
        <w:drawing>
          <wp:inline distT="0" distB="0" distL="0" distR="0" wp14:anchorId="32045C47" wp14:editId="0A6F7E57">
            <wp:extent cx="5005436" cy="2350462"/>
            <wp:effectExtent l="19050" t="19050" r="24130" b="1206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3797" cy="2359084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3D728E7" w14:textId="320B671D" w:rsidR="002679A7" w:rsidRDefault="00325F13" w:rsidP="00745455">
      <w:pPr>
        <w:pStyle w:val="LDBildunterschrift"/>
        <w:rPr>
          <w:color w:val="D9D9D9"/>
        </w:rPr>
      </w:pPr>
      <w:bookmarkStart w:id="118" w:name="_Ref378585322"/>
      <w:bookmarkStart w:id="119" w:name="_Toc204608196"/>
      <w:bookmarkStart w:id="120" w:name="_Toc382915528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8</w:t>
      </w:r>
      <w:r w:rsidR="00E26577">
        <w:rPr>
          <w:noProof/>
        </w:rPr>
        <w:fldChar w:fldCharType="end"/>
      </w:r>
      <w:bookmarkEnd w:id="118"/>
      <w:r w:rsidR="00FE1032">
        <w:t xml:space="preserve"> </w:t>
      </w:r>
      <w:r w:rsidR="00764E17">
        <w:t xml:space="preserve">Webseite </w:t>
      </w:r>
      <w:r w:rsidR="00764E17" w:rsidRPr="00FE1032">
        <w:t>Zeugnis</w:t>
      </w:r>
      <w:r w:rsidRPr="00FE1032">
        <w:t xml:space="preserve"> erstellen</w:t>
      </w:r>
      <w:r w:rsidR="00FE1032">
        <w:t>:</w:t>
      </w:r>
      <w:r w:rsidRPr="00FE1032">
        <w:t xml:space="preserve"> Register Zeugnis generieren</w:t>
      </w:r>
      <w:bookmarkEnd w:id="119"/>
      <w:r>
        <w:t xml:space="preserve"> </w:t>
      </w:r>
      <w:bookmarkEnd w:id="120"/>
    </w:p>
    <w:p w14:paraId="4A4908E6" w14:textId="77777777" w:rsidR="00325F13" w:rsidRDefault="00325F13" w:rsidP="00FE1032">
      <w:pPr>
        <w:pStyle w:val="LDHandlungsschritt"/>
        <w:numPr>
          <w:ilvl w:val="0"/>
          <w:numId w:val="18"/>
        </w:numPr>
      </w:pPr>
      <w:r>
        <w:t>Klicken Sie auf</w:t>
      </w:r>
    </w:p>
    <w:p w14:paraId="6EE736D8" w14:textId="4B3DDAF4" w:rsidR="00325F13" w:rsidRDefault="002064BF" w:rsidP="00FE1032">
      <w:pPr>
        <w:pStyle w:val="Aufzhlungweitereingerckt"/>
      </w:pPr>
      <w:r w:rsidRPr="002064BF">
        <w:rPr>
          <w:noProof/>
        </w:rPr>
        <w:drawing>
          <wp:inline distT="0" distB="0" distL="0" distR="0" wp14:anchorId="1F05A76C" wp14:editId="5F30F6D1">
            <wp:extent cx="730288" cy="190510"/>
            <wp:effectExtent l="0" t="0" r="0" b="0"/>
            <wp:docPr id="75" name="Grafik 75" descr="Schaltfläche generi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Grafik 75" descr="Schaltfläche generieren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0288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F13">
        <w:t>, um die Zeugnisdateien zu erstellen.</w:t>
      </w:r>
    </w:p>
    <w:p w14:paraId="372FEDC3" w14:textId="1FFA50AB" w:rsidR="00325F13" w:rsidRDefault="00325F13" w:rsidP="00FE1032">
      <w:pPr>
        <w:pStyle w:val="Aufzhlungweitereingerckt"/>
      </w:pPr>
      <w:r>
        <w:rPr>
          <w:sz w:val="12"/>
          <w:szCs w:val="12"/>
        </w:rPr>
        <w:t> </w:t>
      </w:r>
      <w:r w:rsidR="0091685E" w:rsidRPr="0091685E">
        <w:rPr>
          <w:noProof/>
          <w:sz w:val="12"/>
          <w:szCs w:val="12"/>
        </w:rPr>
        <w:drawing>
          <wp:inline distT="0" distB="0" distL="0" distR="0" wp14:anchorId="60F585FD" wp14:editId="41580C0B">
            <wp:extent cx="666784" cy="171459"/>
            <wp:effectExtent l="0" t="0" r="0" b="0"/>
            <wp:docPr id="77" name="Grafik 77" descr="Schaltfläche Testdr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Schaltfläche Testdruck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784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um maximal drei exemplarische Zeugnisse der ausgewählten Schüler zu erstellen.</w:t>
      </w:r>
    </w:p>
    <w:p w14:paraId="44C11DE4" w14:textId="24411F22" w:rsidR="00C51807" w:rsidRDefault="00325F13" w:rsidP="00DF7DC2">
      <w:pPr>
        <w:pStyle w:val="LDHandlungsschritt"/>
      </w:pPr>
      <w:r>
        <w:t xml:space="preserve">Wechseln Sie auf das Register </w:t>
      </w:r>
      <w:r w:rsidRPr="00FE1032">
        <w:rPr>
          <w:rStyle w:val="LDProgrammelement"/>
        </w:rPr>
        <w:t>Zeugnis abrufen</w:t>
      </w:r>
      <w:r>
        <w:t>.</w:t>
      </w:r>
    </w:p>
    <w:p w14:paraId="71542EAB" w14:textId="5D84F887" w:rsidR="00C51807" w:rsidRDefault="00C51807">
      <w:pPr>
        <w:spacing w:before="0" w:after="0"/>
        <w:rPr>
          <w:rFonts w:eastAsia="Times New Roman" w:cs="Times New Roman"/>
          <w:lang w:eastAsia="de-DE"/>
        </w:rPr>
      </w:pPr>
    </w:p>
    <w:tbl>
      <w:tblPr>
        <w:tblW w:w="8646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795"/>
      </w:tblGrid>
      <w:tr w:rsidR="00FE1032" w14:paraId="1621C50F" w14:textId="77777777" w:rsidTr="00FE1032">
        <w:trPr>
          <w:trHeight w:val="284"/>
        </w:trPr>
        <w:tc>
          <w:tcPr>
            <w:tcW w:w="851" w:type="dxa"/>
            <w:vAlign w:val="center"/>
          </w:tcPr>
          <w:p w14:paraId="36D90EDE" w14:textId="77777777" w:rsidR="00FE1032" w:rsidRPr="00A77AAC" w:rsidRDefault="00FE1032" w:rsidP="00B71CD6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717C0CE5" wp14:editId="3F07B111">
                  <wp:extent cx="288000" cy="288000"/>
                  <wp:effectExtent l="0" t="0" r="0" b="0"/>
                  <wp:docPr id="35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  <w:vAlign w:val="center"/>
          </w:tcPr>
          <w:p w14:paraId="1208C3A7" w14:textId="347D30B7" w:rsidR="00FE1032" w:rsidRPr="00FE1032" w:rsidRDefault="00FE1032" w:rsidP="00FE1032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36E71827" w14:textId="2F9CEEC8" w:rsidR="00FE1032" w:rsidRDefault="00FE1032" w:rsidP="00FE1032">
            <w:pPr>
              <w:pStyle w:val="LDTextinhalt"/>
            </w:pPr>
            <w:r>
              <w:t xml:space="preserve">Generierte Zeugnisdateien können nur gelöscht werden, wenn in der Spalte </w:t>
            </w:r>
            <w:r w:rsidR="009313CE">
              <w:rPr>
                <w:rStyle w:val="LDProgrammelement"/>
              </w:rPr>
              <w:t>T</w:t>
            </w:r>
            <w:r w:rsidRPr="00FE1032">
              <w:rPr>
                <w:rStyle w:val="LDProgrammelement"/>
              </w:rPr>
              <w:t>estdruck</w:t>
            </w:r>
            <w:r>
              <w:t xml:space="preserve"> ein Häkchen steht oder solange der Status auf </w:t>
            </w:r>
            <w:r>
              <w:rPr>
                <w:noProof/>
                <w:lang w:eastAsia="de-DE"/>
              </w:rPr>
              <w:drawing>
                <wp:inline distT="0" distB="0" distL="0" distR="0" wp14:anchorId="75175260" wp14:editId="45D05BE5">
                  <wp:extent cx="114300" cy="114300"/>
                  <wp:effectExtent l="0" t="0" r="0" b="0"/>
                  <wp:docPr id="141" name="Grafik 141" descr="Statussymbol wart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Grafik 141" descr="Statussymbol warten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(Rot) steht.</w:t>
            </w:r>
          </w:p>
          <w:p w14:paraId="401C3B75" w14:textId="607773A2" w:rsidR="00FE1032" w:rsidRPr="00A77AAC" w:rsidRDefault="00FE1032" w:rsidP="00FE1032">
            <w:pPr>
              <w:pStyle w:val="LDTextinhalt"/>
            </w:pPr>
            <w:r>
              <w:t xml:space="preserve">Zeugnisdateien mit Status </w:t>
            </w:r>
            <w:r>
              <w:rPr>
                <w:noProof/>
                <w:lang w:eastAsia="de-DE"/>
              </w:rPr>
              <w:drawing>
                <wp:inline distT="0" distB="0" distL="0" distR="0" wp14:anchorId="29269018" wp14:editId="15EB226F">
                  <wp:extent cx="114300" cy="114300"/>
                  <wp:effectExtent l="0" t="0" r="0" b="0"/>
                  <wp:docPr id="43" name="Grafik 43" descr="Statussymbol fert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Grafik 43" descr="Statussymbol ferti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(grün) werden beim Halbjahreswechsel automatisch gelöscht.</w:t>
            </w:r>
          </w:p>
        </w:tc>
      </w:tr>
    </w:tbl>
    <w:p w14:paraId="26A4BB20" w14:textId="699BA91B" w:rsidR="005557D9" w:rsidRDefault="005557D9" w:rsidP="00245C2C">
      <w:pPr>
        <w:pStyle w:val="berschrift3"/>
      </w:pPr>
      <w:bookmarkStart w:id="121" w:name="_Ref378239043"/>
      <w:bookmarkStart w:id="122" w:name="_Toc378668199"/>
      <w:bookmarkStart w:id="123" w:name="_Ref393185318"/>
      <w:bookmarkStart w:id="124" w:name="_Toc14719170"/>
      <w:bookmarkStart w:id="125" w:name="_Toc224643226"/>
      <w:bookmarkStart w:id="126" w:name="_Toc229142863"/>
      <w:r>
        <w:lastRenderedPageBreak/>
        <w:t>Zeugnisse abrufen</w:t>
      </w:r>
      <w:bookmarkEnd w:id="121"/>
      <w:bookmarkEnd w:id="122"/>
      <w:bookmarkEnd w:id="123"/>
      <w:bookmarkEnd w:id="124"/>
      <w:bookmarkEnd w:id="125"/>
      <w:bookmarkEnd w:id="126"/>
    </w:p>
    <w:p w14:paraId="18AB7466" w14:textId="77777777" w:rsidR="00402B65" w:rsidRDefault="005B5F17" w:rsidP="00D54A10">
      <w:pPr>
        <w:pStyle w:val="LDTextinhalteingerckt"/>
        <w:rPr>
          <w:lang w:eastAsia="de-DE"/>
        </w:rPr>
      </w:pPr>
      <w:r>
        <w:rPr>
          <w:noProof/>
          <w:lang w:eastAsia="de-DE"/>
        </w:rPr>
        <w:drawing>
          <wp:inline distT="0" distB="0" distL="0" distR="0" wp14:anchorId="1005F2E8" wp14:editId="2B51949D">
            <wp:extent cx="5705475" cy="695325"/>
            <wp:effectExtent l="0" t="0" r="9525" b="9525"/>
            <wp:docPr id="76" name="Bild 76" descr="Das Bild zeigt eine Prozessabfolge. 1. Schritt: Zeugniserstellung vorbereiten. 2.Schreitt: zeugnis(se) zuweisen. 3. Schritt: Zeugnis(se) generieren. 4.Schritt: Zeugnis(se) abruf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Bild 76" descr="Das Bild zeigt eine Prozessabfolge. 1. Schritt: Zeugniserstellung vorbereiten. 2.Schreitt: zeugnis(se) zuweisen. 3. Schritt: Zeugnis(se) generieren. 4.Schritt: Zeugnis(se) abrufen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F01B" w14:textId="72A1BD04" w:rsidR="00CD56B1" w:rsidRDefault="00CD56B1" w:rsidP="00204932">
      <w:pPr>
        <w:pStyle w:val="LDTextinhalteingerckt"/>
      </w:pPr>
      <w:r w:rsidRPr="007A5AC1">
        <w:rPr>
          <w:rStyle w:val="LDAuflistunginTabelleZchn"/>
        </w:rPr>
        <w:t>I</w:t>
      </w:r>
      <w:r>
        <w:t>n diesem Schritt rufen Sie die in Schritt 3 erstellen Zeugnisse als PDF-Datei ab.</w:t>
      </w:r>
      <w:r w:rsidR="00FE1032">
        <w:t xml:space="preserve"> </w:t>
      </w:r>
      <w:r>
        <w:t>Diese Dateien können Sie ausdrucken und/oder abspeichern.</w:t>
      </w:r>
    </w:p>
    <w:p w14:paraId="2A9C52EC" w14:textId="4E87C969" w:rsidR="002556BF" w:rsidRPr="00FE1032" w:rsidRDefault="002556BF" w:rsidP="00FE1032">
      <w:pPr>
        <w:pStyle w:val="LDHandlungsschritt"/>
        <w:numPr>
          <w:ilvl w:val="0"/>
          <w:numId w:val="17"/>
        </w:numPr>
        <w:rPr>
          <w:rStyle w:val="LDProgrammelement"/>
        </w:rPr>
      </w:pPr>
      <w:r>
        <w:t xml:space="preserve">Öffnen Sie die Webseite </w:t>
      </w:r>
      <w:r w:rsidR="00982E27">
        <w:rPr>
          <w:rStyle w:val="LDProgrammelement"/>
        </w:rPr>
        <w:t>Leistungen</w:t>
      </w:r>
      <w:r w:rsidR="00982E27" w:rsidRPr="00FE1032">
        <w:rPr>
          <w:rStyle w:val="LDProgrammelement"/>
        </w:rPr>
        <w:t xml:space="preserve"> </w:t>
      </w:r>
      <w:r w:rsidRPr="00FE1032">
        <w:rPr>
          <w:rStyle w:val="LDProgrammelement"/>
        </w:rPr>
        <w:t xml:space="preserve">&gt; Zeugnisse &gt; Zeugnis erstellen </w:t>
      </w:r>
      <w:r w:rsidRPr="008F2A5E">
        <w:t>–</w:t>
      </w:r>
      <w:r w:rsidR="001A2A89">
        <w:t xml:space="preserve"> </w:t>
      </w:r>
      <w:r>
        <w:t>R</w:t>
      </w:r>
      <w:r w:rsidRPr="008F2A5E">
        <w:t xml:space="preserve">egister </w:t>
      </w:r>
      <w:r w:rsidRPr="00FE1032">
        <w:rPr>
          <w:rStyle w:val="LDProgrammelement"/>
        </w:rPr>
        <w:t>Zeugnis abrufen</w:t>
      </w:r>
      <w:r>
        <w:t>.</w:t>
      </w:r>
    </w:p>
    <w:p w14:paraId="4A25EF37" w14:textId="43C3859A" w:rsidR="002556BF" w:rsidRDefault="002556BF" w:rsidP="00DF7DC2">
      <w:pPr>
        <w:pStyle w:val="LDHandlungsschritt"/>
      </w:pPr>
      <w:r>
        <w:t xml:space="preserve">Wählen Sie in der Auswahlliste </w:t>
      </w:r>
      <w:r w:rsidRPr="00FE1032">
        <w:rPr>
          <w:rStyle w:val="LDProgrammelement"/>
        </w:rPr>
        <w:t>Halbjahr</w:t>
      </w:r>
      <w:r>
        <w:t xml:space="preserve"> das gewünschte Halbjahr aus. </w:t>
      </w:r>
      <w:r w:rsidR="009313CE">
        <w:br/>
      </w:r>
      <w:r>
        <w:t>Das aktuelle Halbjahr ist vorbelegt.</w:t>
      </w:r>
    </w:p>
    <w:p w14:paraId="18F6F269" w14:textId="25635404" w:rsidR="009313CE" w:rsidRPr="009313CE" w:rsidRDefault="002556BF" w:rsidP="00DF7DC2">
      <w:pPr>
        <w:pStyle w:val="LDHandlungsschritt"/>
        <w:rPr>
          <w:b/>
          <w:bCs/>
          <w:szCs w:val="20"/>
        </w:rPr>
      </w:pPr>
      <w:r>
        <w:t>Wählen Sie die gewünschten Schüler über die Suche aus (siehe</w:t>
      </w:r>
      <w:r w:rsidR="009313CE">
        <w:t xml:space="preserve"> Kapitel</w:t>
      </w:r>
      <w:r>
        <w:t xml:space="preserve"> </w:t>
      </w:r>
      <w:r w:rsidRPr="00FE1032">
        <w:rPr>
          <w:rStyle w:val="LDLink"/>
        </w:rPr>
        <w:fldChar w:fldCharType="begin"/>
      </w:r>
      <w:r w:rsidRPr="00FE1032">
        <w:rPr>
          <w:rStyle w:val="LDLink"/>
        </w:rPr>
        <w:instrText xml:space="preserve"> REF _Ref378577478 \r \h </w:instrText>
      </w:r>
      <w:r w:rsidRPr="00FE1032">
        <w:rPr>
          <w:rStyle w:val="LDLink"/>
        </w:rPr>
      </w:r>
      <w:r w:rsidRPr="00FE1032">
        <w:rPr>
          <w:rStyle w:val="LDLink"/>
        </w:rPr>
        <w:fldChar w:fldCharType="separate"/>
      </w:r>
      <w:r w:rsidR="00B859CC">
        <w:rPr>
          <w:rStyle w:val="LDLink"/>
        </w:rPr>
        <w:t>3.1</w:t>
      </w:r>
      <w:r w:rsidRPr="00FE1032">
        <w:rPr>
          <w:rStyle w:val="LDLink"/>
        </w:rPr>
        <w:fldChar w:fldCharType="end"/>
      </w:r>
      <w:r w:rsidR="001A2A89">
        <w:t>).</w:t>
      </w:r>
      <w:r w:rsidR="00FE1032">
        <w:t xml:space="preserve"> </w:t>
      </w:r>
      <w:r w:rsidR="009313CE">
        <w:br/>
      </w:r>
      <w:r>
        <w:t>Sie sehen die Zeugnisdateien (PDF), die der gewählten Option entsprechen.</w:t>
      </w:r>
      <w:r w:rsidR="00680D78">
        <w:t xml:space="preserve"> </w:t>
      </w:r>
    </w:p>
    <w:p w14:paraId="6DB60EFB" w14:textId="77777777" w:rsidR="00DF7DC2" w:rsidRDefault="00DF7DC2" w:rsidP="009313CE">
      <w:pPr>
        <w:pStyle w:val="LDTextinhaltweitereingerckt"/>
        <w:rPr>
          <w:rStyle w:val="LDwichtigerText"/>
        </w:rPr>
      </w:pPr>
    </w:p>
    <w:p w14:paraId="1F1EF915" w14:textId="2B4AC00A" w:rsidR="002556BF" w:rsidRPr="00FE1032" w:rsidRDefault="002556BF" w:rsidP="009313CE">
      <w:pPr>
        <w:pStyle w:val="LDTextinhaltweitereingerckt"/>
        <w:rPr>
          <w:rStyle w:val="LDwichtigerText"/>
        </w:rPr>
      </w:pPr>
      <w:r w:rsidRPr="00FE1032">
        <w:rPr>
          <w:rStyle w:val="LDwichtigerText"/>
        </w:rPr>
        <w:t>Den Status der Zeugnisdatei erkennen Sie am vorstehenden Symbol</w:t>
      </w:r>
      <w:r w:rsidR="00FE1032">
        <w:rPr>
          <w:rStyle w:val="LDwichtigerText"/>
        </w:rPr>
        <w:t>:</w:t>
      </w:r>
    </w:p>
    <w:tbl>
      <w:tblPr>
        <w:tblW w:w="4485" w:type="pct"/>
        <w:tblInd w:w="993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245"/>
        <w:gridCol w:w="6377"/>
      </w:tblGrid>
      <w:tr w:rsidR="002556BF" w14:paraId="2B7CA59A" w14:textId="77777777" w:rsidTr="00FE1032">
        <w:trPr>
          <w:trHeight w:val="450"/>
        </w:trPr>
        <w:tc>
          <w:tcPr>
            <w:tcW w:w="592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EF9F4E" w14:textId="77777777" w:rsidR="002556BF" w:rsidRPr="00FE1032" w:rsidRDefault="002556BF" w:rsidP="00AB1C1D">
            <w:pPr>
              <w:spacing w:before="100" w:beforeAutospacing="1" w:after="100" w:afterAutospacing="1"/>
              <w:rPr>
                <w:rStyle w:val="LDBereichTabelle"/>
              </w:rPr>
            </w:pPr>
            <w:r w:rsidRPr="00FE1032">
              <w:rPr>
                <w:rStyle w:val="LDBereichTabelle"/>
              </w:rPr>
              <w:t>Symbol</w:t>
            </w:r>
          </w:p>
        </w:tc>
        <w:tc>
          <w:tcPr>
            <w:tcW w:w="720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BF5606" w14:textId="77777777" w:rsidR="002556BF" w:rsidRPr="00FE1032" w:rsidRDefault="002556BF" w:rsidP="00AB1C1D">
            <w:pPr>
              <w:spacing w:before="100" w:beforeAutospacing="1" w:after="100" w:afterAutospacing="1"/>
              <w:rPr>
                <w:rStyle w:val="LDBereichTabelle"/>
              </w:rPr>
            </w:pPr>
            <w:r w:rsidRPr="00FE1032">
              <w:rPr>
                <w:rStyle w:val="LDBereichTabelle"/>
              </w:rPr>
              <w:t xml:space="preserve">Status </w:t>
            </w:r>
          </w:p>
        </w:tc>
        <w:tc>
          <w:tcPr>
            <w:tcW w:w="3688" w:type="pct"/>
            <w:shd w:val="clear" w:color="auto" w:fill="D9D9D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53D0C2" w14:textId="77777777" w:rsidR="002556BF" w:rsidRPr="00FE1032" w:rsidRDefault="002556BF" w:rsidP="00AB1C1D">
            <w:pPr>
              <w:spacing w:before="100" w:beforeAutospacing="1" w:after="100" w:afterAutospacing="1"/>
              <w:rPr>
                <w:rStyle w:val="LDBereichTabelle"/>
              </w:rPr>
            </w:pPr>
            <w:r w:rsidRPr="00FE1032">
              <w:rPr>
                <w:rStyle w:val="LDBereichTabelle"/>
              </w:rPr>
              <w:t>Hinweis</w:t>
            </w:r>
          </w:p>
        </w:tc>
      </w:tr>
      <w:tr w:rsidR="002556BF" w14:paraId="7C50382D" w14:textId="77777777" w:rsidTr="00FE1032">
        <w:trPr>
          <w:trHeight w:val="555"/>
        </w:trPr>
        <w:tc>
          <w:tcPr>
            <w:tcW w:w="592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E9D9FD" w14:textId="52543436" w:rsidR="002556BF" w:rsidRDefault="002F6FCB" w:rsidP="00AB1C1D">
            <w:pPr>
              <w:spacing w:before="100" w:beforeAutospacing="1" w:after="100" w:afterAutospacing="1"/>
            </w:pPr>
            <w:r>
              <w:rPr>
                <w:noProof/>
                <w:lang w:eastAsia="de-DE"/>
              </w:rPr>
              <w:drawing>
                <wp:inline distT="0" distB="0" distL="0" distR="0" wp14:anchorId="0363CF77" wp14:editId="2FDDEAE0">
                  <wp:extent cx="114300" cy="114300"/>
                  <wp:effectExtent l="0" t="0" r="0" b="0"/>
                  <wp:docPr id="714" name="Grafik 714" descr="Symbol rotes Quadrat: Status Wart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Grafik 714" descr="Symbol rotes Quadrat: Status Warten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5C9EF9" w14:textId="77777777" w:rsidR="002556BF" w:rsidRPr="001E41A2" w:rsidRDefault="002556BF" w:rsidP="00AB1C1D">
            <w:pPr>
              <w:spacing w:before="100" w:beforeAutospacing="1" w:after="100" w:afterAutospacing="1"/>
              <w:rPr>
                <w:rStyle w:val="LDwichtigerText"/>
              </w:rPr>
            </w:pPr>
            <w:r w:rsidRPr="001E41A2">
              <w:rPr>
                <w:rStyle w:val="LDwichtigerText"/>
              </w:rPr>
              <w:t>Warten</w:t>
            </w:r>
          </w:p>
        </w:tc>
        <w:tc>
          <w:tcPr>
            <w:tcW w:w="3688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4B64B1" w14:textId="7C2BFF03" w:rsidR="002556BF" w:rsidRPr="002556BF" w:rsidRDefault="002556BF" w:rsidP="00245C2C">
            <w:pPr>
              <w:pStyle w:val="LDTextinhalt"/>
            </w:pPr>
            <w:r>
              <w:t xml:space="preserve">Die Zeugnisdatei </w:t>
            </w:r>
            <w:r w:rsidRPr="002556BF">
              <w:t>wurde noch nicht erstellt.</w:t>
            </w:r>
            <w:r w:rsidR="00FE1032">
              <w:t xml:space="preserve"> </w:t>
            </w:r>
          </w:p>
          <w:p w14:paraId="4C62908C" w14:textId="77777777" w:rsidR="002556BF" w:rsidRPr="00961723" w:rsidRDefault="002556BF" w:rsidP="00245C2C">
            <w:pPr>
              <w:pStyle w:val="LDTextinhalt"/>
            </w:pPr>
            <w:r w:rsidRPr="002556BF">
              <w:t>Der Auftrag kann</w:t>
            </w:r>
            <w:r>
              <w:t xml:space="preserve"> noch gelöscht werden.</w:t>
            </w:r>
          </w:p>
        </w:tc>
      </w:tr>
      <w:tr w:rsidR="002556BF" w14:paraId="41A5B68B" w14:textId="77777777" w:rsidTr="00FE1032">
        <w:trPr>
          <w:trHeight w:val="555"/>
        </w:trPr>
        <w:tc>
          <w:tcPr>
            <w:tcW w:w="592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881713" w14:textId="7202BA21" w:rsidR="002556BF" w:rsidRDefault="002F6FCB" w:rsidP="00AB1C1D">
            <w:pPr>
              <w:spacing w:before="100" w:beforeAutospacing="1" w:after="100" w:afterAutospacing="1"/>
            </w:pPr>
            <w:r>
              <w:rPr>
                <w:noProof/>
                <w:lang w:eastAsia="de-DE"/>
              </w:rPr>
              <w:drawing>
                <wp:inline distT="0" distB="0" distL="0" distR="0" wp14:anchorId="6DAB7188" wp14:editId="095377F9">
                  <wp:extent cx="114300" cy="114300"/>
                  <wp:effectExtent l="0" t="0" r="0" b="0"/>
                  <wp:docPr id="715" name="Grafik 715" descr="Symbol rot-grünes Quadrat: Status in Arbe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Grafik 715" descr="Symbol rot-grünes Quadrat: Status in Arbeit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EA1023" w14:textId="77777777" w:rsidR="002556BF" w:rsidRPr="001E41A2" w:rsidRDefault="002556BF" w:rsidP="00AB1C1D">
            <w:pPr>
              <w:spacing w:before="100" w:beforeAutospacing="1" w:after="100" w:afterAutospacing="1"/>
              <w:rPr>
                <w:rStyle w:val="LDwichtigerText"/>
              </w:rPr>
            </w:pPr>
            <w:r w:rsidRPr="001E41A2">
              <w:rPr>
                <w:rStyle w:val="LDwichtigerText"/>
              </w:rPr>
              <w:t>In Arbeit</w:t>
            </w:r>
          </w:p>
        </w:tc>
        <w:tc>
          <w:tcPr>
            <w:tcW w:w="3688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79FF8E" w14:textId="77777777" w:rsidR="002556BF" w:rsidRPr="00961723" w:rsidRDefault="002556BF" w:rsidP="00245C2C">
            <w:pPr>
              <w:pStyle w:val="LDTextinhalt"/>
            </w:pPr>
            <w:r>
              <w:t>Die Zeugnisdatei wird gerade erstellt.</w:t>
            </w:r>
          </w:p>
          <w:p w14:paraId="2C4DD9B5" w14:textId="77777777" w:rsidR="002556BF" w:rsidRPr="00961723" w:rsidRDefault="002556BF" w:rsidP="00245C2C">
            <w:pPr>
              <w:pStyle w:val="LDTextinhalt"/>
            </w:pPr>
            <w:r>
              <w:t>Der Auftrag kann nicht mehr gelöscht werden.</w:t>
            </w:r>
          </w:p>
        </w:tc>
      </w:tr>
      <w:tr w:rsidR="002556BF" w14:paraId="7E231357" w14:textId="77777777" w:rsidTr="00FE1032">
        <w:trPr>
          <w:trHeight w:val="555"/>
        </w:trPr>
        <w:tc>
          <w:tcPr>
            <w:tcW w:w="592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58B868" w14:textId="7AF8ADC7" w:rsidR="002556BF" w:rsidRDefault="002F6FCB" w:rsidP="00AB1C1D">
            <w:pPr>
              <w:spacing w:before="100" w:beforeAutospacing="1" w:after="100" w:afterAutospacing="1"/>
            </w:pPr>
            <w:r>
              <w:rPr>
                <w:noProof/>
                <w:lang w:eastAsia="de-DE"/>
              </w:rPr>
              <w:drawing>
                <wp:inline distT="0" distB="0" distL="0" distR="0" wp14:anchorId="312FB2C4" wp14:editId="11E2783F">
                  <wp:extent cx="114300" cy="114300"/>
                  <wp:effectExtent l="0" t="0" r="0" b="0"/>
                  <wp:docPr id="713" name="Grafik 713" descr="Symbol grünes Quadrat: Status fert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Grafik 713" descr="Symbol grünes Quadrat: Status ferti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A73351" w14:textId="77777777" w:rsidR="002556BF" w:rsidRPr="001E41A2" w:rsidRDefault="002556BF" w:rsidP="00AB1C1D">
            <w:pPr>
              <w:spacing w:before="100" w:beforeAutospacing="1" w:after="100" w:afterAutospacing="1"/>
              <w:rPr>
                <w:rStyle w:val="LDwichtigerText"/>
              </w:rPr>
            </w:pPr>
            <w:r w:rsidRPr="001E41A2">
              <w:rPr>
                <w:rStyle w:val="LDwichtigerText"/>
              </w:rPr>
              <w:t>Fertig</w:t>
            </w:r>
          </w:p>
        </w:tc>
        <w:tc>
          <w:tcPr>
            <w:tcW w:w="3688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68737A" w14:textId="378378E1" w:rsidR="002556BF" w:rsidRPr="00961723" w:rsidRDefault="002556BF" w:rsidP="00245C2C">
            <w:pPr>
              <w:pStyle w:val="LDTextinhalt"/>
            </w:pPr>
            <w:r>
              <w:t xml:space="preserve">Die </w:t>
            </w:r>
            <w:r w:rsidR="00AB527F">
              <w:t xml:space="preserve">Zeugnisdatei </w:t>
            </w:r>
            <w:r>
              <w:t>ist fertig zum Download.</w:t>
            </w:r>
            <w:r w:rsidR="00AB527F">
              <w:t xml:space="preserve"> Am Ende der Zeile sehen Sie das pdf-Symbol </w:t>
            </w:r>
            <w:r w:rsidR="002F6FCB">
              <w:rPr>
                <w:noProof/>
                <w:lang w:eastAsia="de-DE"/>
              </w:rPr>
              <w:drawing>
                <wp:inline distT="0" distB="0" distL="0" distR="0" wp14:anchorId="1B61EBB9" wp14:editId="32E5F660">
                  <wp:extent cx="190476" cy="190476"/>
                  <wp:effectExtent l="0" t="0" r="635" b="635"/>
                  <wp:docPr id="716" name="Grafik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PDF_Zeugnisabruf.png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76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527F">
              <w:t>.</w:t>
            </w:r>
            <w:r w:rsidR="00680D78">
              <w:t xml:space="preserve"> </w:t>
            </w:r>
            <w:r>
              <w:t>Der Auftrag kann nicht mehr gelöscht werden.</w:t>
            </w:r>
          </w:p>
        </w:tc>
      </w:tr>
    </w:tbl>
    <w:p w14:paraId="57F23CAB" w14:textId="77777777" w:rsidR="00265740" w:rsidRDefault="00265740" w:rsidP="00245C2C">
      <w:pPr>
        <w:pStyle w:val="LDAbsatznachberschrift"/>
      </w:pPr>
    </w:p>
    <w:p w14:paraId="22A9F2E8" w14:textId="2E7427A0" w:rsidR="00BC2449" w:rsidRDefault="00BC2449" w:rsidP="00DF7DC2">
      <w:pPr>
        <w:pStyle w:val="LDHandlungsschritt"/>
      </w:pPr>
      <w:r>
        <w:t>Klicken Sie auf</w:t>
      </w:r>
      <w:r w:rsidR="0091685E">
        <w:t xml:space="preserve"> die Schaltfläche</w:t>
      </w:r>
      <w:r w:rsidR="00FE1032">
        <w:rPr>
          <w:noProof/>
        </w:rPr>
        <w:t xml:space="preserve"> </w:t>
      </w:r>
      <w:r w:rsidR="009313CE">
        <w:rPr>
          <w:rStyle w:val="LDProgrammelement"/>
        </w:rPr>
        <w:t>A</w:t>
      </w:r>
      <w:r w:rsidR="00FE1032" w:rsidRPr="00FE1032">
        <w:rPr>
          <w:rStyle w:val="LDProgrammelement"/>
        </w:rPr>
        <w:t>ktualisieren</w:t>
      </w:r>
      <w:r>
        <w:t xml:space="preserve">, um die Anzeige zu aktualisieren. </w:t>
      </w:r>
      <w:r w:rsidR="009313CE">
        <w:br/>
      </w:r>
      <w:r>
        <w:t>Dies können Sie mehrfach wiederholen.</w:t>
      </w:r>
      <w:r w:rsidR="00E008ED">
        <w:t xml:space="preserve"> Sobald eine Zeugnisdatei den Status </w:t>
      </w:r>
      <w:r w:rsidR="002F6FCB">
        <w:rPr>
          <w:noProof/>
        </w:rPr>
        <w:drawing>
          <wp:inline distT="0" distB="0" distL="0" distR="0" wp14:anchorId="3811EEB6" wp14:editId="43B8CD59">
            <wp:extent cx="114300" cy="114300"/>
            <wp:effectExtent l="0" t="0" r="0" b="0"/>
            <wp:docPr id="718" name="Grafik 718" descr="Statussymbol fert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Grafik 718" descr="Statussymbol ferti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8ED">
        <w:t xml:space="preserve"> hat, ist sie </w:t>
      </w:r>
      <w:r w:rsidR="003E5B32">
        <w:t xml:space="preserve">bereit </w:t>
      </w:r>
      <w:r w:rsidR="00E008ED">
        <w:t xml:space="preserve">zum </w:t>
      </w:r>
      <w:r w:rsidR="00E008ED" w:rsidRPr="009313CE">
        <w:t>Download (</w:t>
      </w:r>
      <w:r w:rsidR="00E008ED" w:rsidRPr="009313CE">
        <w:rPr>
          <w:rStyle w:val="LDLink"/>
        </w:rPr>
        <w:fldChar w:fldCharType="begin"/>
      </w:r>
      <w:r w:rsidR="00E008ED" w:rsidRPr="009313CE">
        <w:rPr>
          <w:rStyle w:val="LDLink"/>
        </w:rPr>
        <w:instrText xml:space="preserve"> REF _Ref378588300 \h </w:instrText>
      </w:r>
      <w:r w:rsidR="009313CE">
        <w:rPr>
          <w:rStyle w:val="LDLink"/>
        </w:rPr>
        <w:instrText xml:space="preserve"> \* MERGEFORMAT </w:instrText>
      </w:r>
      <w:r w:rsidR="00E008ED" w:rsidRPr="009313CE">
        <w:rPr>
          <w:rStyle w:val="LDLink"/>
        </w:rPr>
      </w:r>
      <w:r w:rsidR="00E008ED" w:rsidRPr="009313CE">
        <w:rPr>
          <w:rStyle w:val="LDLink"/>
        </w:rPr>
        <w:fldChar w:fldCharType="separate"/>
      </w:r>
      <w:r w:rsidR="00B859CC" w:rsidRPr="00B859CC">
        <w:rPr>
          <w:rStyle w:val="LDLink"/>
        </w:rPr>
        <w:t>Abb. 9</w:t>
      </w:r>
      <w:r w:rsidR="00E008ED" w:rsidRPr="009313CE">
        <w:rPr>
          <w:rStyle w:val="LDLink"/>
        </w:rPr>
        <w:fldChar w:fldCharType="end"/>
      </w:r>
      <w:r w:rsidR="00E008ED">
        <w:t>).</w:t>
      </w:r>
    </w:p>
    <w:p w14:paraId="4932E736" w14:textId="17BD4DBD" w:rsidR="002B15E5" w:rsidRDefault="00982E27" w:rsidP="006877F3">
      <w:pPr>
        <w:pStyle w:val="LDTextinhaltweitereingerckt"/>
      </w:pPr>
      <w:r w:rsidRPr="00982E27">
        <w:rPr>
          <w:noProof/>
        </w:rPr>
        <w:lastRenderedPageBreak/>
        <w:drawing>
          <wp:inline distT="0" distB="0" distL="0" distR="0" wp14:anchorId="4C73D65D" wp14:editId="7CACC515">
            <wp:extent cx="5393114" cy="2526187"/>
            <wp:effectExtent l="19050" t="19050" r="17145" b="26670"/>
            <wp:docPr id="62" name="Grafik 62" descr="Das Bild zeigt das im Text Beschriebene. Es liefert keine darüber hinausgehend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Grafik 62" descr="Das Bild zeigt das im Text Beschriebene. Es liefert keine darüber hinausgehenden Informationen. 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9508" cy="2529182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0DCD75D" w14:textId="658518E0" w:rsidR="002B15E5" w:rsidRPr="006877F3" w:rsidRDefault="002B15E5" w:rsidP="006877F3">
      <w:pPr>
        <w:pStyle w:val="LDBildunterschrift"/>
        <w:ind w:left="992"/>
      </w:pPr>
      <w:bookmarkStart w:id="127" w:name="_Ref378588300"/>
      <w:bookmarkStart w:id="128" w:name="_Toc204608197"/>
      <w:bookmarkStart w:id="129" w:name="_Toc382915529"/>
      <w:r w:rsidRPr="006877F3">
        <w:t xml:space="preserve">Abb. </w:t>
      </w:r>
      <w:r w:rsidR="00876C6F">
        <w:fldChar w:fldCharType="begin"/>
      </w:r>
      <w:r w:rsidR="00876C6F">
        <w:instrText xml:space="preserve"> SEQ Abb. \* ARABIC </w:instrText>
      </w:r>
      <w:r w:rsidR="00876C6F">
        <w:fldChar w:fldCharType="separate"/>
      </w:r>
      <w:r w:rsidR="00B859CC">
        <w:rPr>
          <w:noProof/>
        </w:rPr>
        <w:t>9</w:t>
      </w:r>
      <w:r w:rsidR="00876C6F">
        <w:rPr>
          <w:noProof/>
        </w:rPr>
        <w:fldChar w:fldCharType="end"/>
      </w:r>
      <w:bookmarkEnd w:id="127"/>
      <w:r w:rsidR="006877F3" w:rsidRPr="006877F3">
        <w:t xml:space="preserve"> </w:t>
      </w:r>
      <w:r w:rsidRPr="006877F3">
        <w:t>Webseite Zeugnis erstellen</w:t>
      </w:r>
      <w:r w:rsidR="006877F3" w:rsidRPr="006877F3">
        <w:t>:</w:t>
      </w:r>
      <w:r w:rsidRPr="006877F3">
        <w:t xml:space="preserve"> Register Zeugnis abrufen</w:t>
      </w:r>
      <w:bookmarkEnd w:id="128"/>
      <w:r w:rsidRPr="006877F3">
        <w:t xml:space="preserve"> </w:t>
      </w:r>
      <w:bookmarkEnd w:id="129"/>
    </w:p>
    <w:p w14:paraId="5B5C9D93" w14:textId="4C921FB3" w:rsidR="008418E0" w:rsidRDefault="00E008ED" w:rsidP="00DF7DC2">
      <w:pPr>
        <w:pStyle w:val="LDHandlungsschritt"/>
      </w:pPr>
      <w:r>
        <w:t>K</w:t>
      </w:r>
      <w:r w:rsidR="00BC2449">
        <w:t xml:space="preserve">licken Sie auf das Symbol </w:t>
      </w:r>
      <w:r w:rsidR="002F6FCB">
        <w:rPr>
          <w:noProof/>
        </w:rPr>
        <w:drawing>
          <wp:inline distT="0" distB="0" distL="0" distR="0" wp14:anchorId="37E3E93E" wp14:editId="2D0FA62D">
            <wp:extent cx="190476" cy="190476"/>
            <wp:effectExtent l="0" t="0" r="635" b="635"/>
            <wp:docPr id="719" name="Grafik 719" descr="PDF-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Grafik 719" descr="PDF-Symbol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449">
        <w:t>, um die PDF-Datei</w:t>
      </w:r>
      <w:r w:rsidR="003E5B32">
        <w:t xml:space="preserve"> herunterzuladen</w:t>
      </w:r>
      <w:r w:rsidR="00680D78">
        <w:t xml:space="preserve"> </w:t>
      </w:r>
      <w:r w:rsidR="003E5B32">
        <w:t xml:space="preserve">oder </w:t>
      </w:r>
      <w:r w:rsidR="00BC2449">
        <w:t>zu öffnen.</w:t>
      </w:r>
    </w:p>
    <w:tbl>
      <w:tblPr>
        <w:tblW w:w="8646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795"/>
      </w:tblGrid>
      <w:tr w:rsidR="006877F3" w14:paraId="6EE997D9" w14:textId="77777777" w:rsidTr="006262EB">
        <w:trPr>
          <w:trHeight w:val="284"/>
        </w:trPr>
        <w:tc>
          <w:tcPr>
            <w:tcW w:w="851" w:type="dxa"/>
            <w:vAlign w:val="center"/>
          </w:tcPr>
          <w:p w14:paraId="6D89D878" w14:textId="77777777" w:rsidR="006877F3" w:rsidRPr="00A77AAC" w:rsidRDefault="006877F3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12734031" wp14:editId="6A72620D">
                  <wp:extent cx="288000" cy="288000"/>
                  <wp:effectExtent l="0" t="0" r="0" b="0"/>
                  <wp:docPr id="52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  <w:vAlign w:val="center"/>
          </w:tcPr>
          <w:p w14:paraId="5C426DA7" w14:textId="77777777" w:rsidR="006877F3" w:rsidRPr="00FE1032" w:rsidRDefault="006877F3" w:rsidP="006262EB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780FDC1E" w14:textId="77777777" w:rsidR="006877F3" w:rsidRDefault="006877F3" w:rsidP="006877F3">
            <w:pPr>
              <w:pStyle w:val="LDTextinhalt"/>
            </w:pPr>
            <w:r>
              <w:t>Die PDF-Dateien sind nach einem festgelegten Schema benannt:</w:t>
            </w:r>
          </w:p>
          <w:p w14:paraId="137C66E8" w14:textId="32350E17" w:rsidR="006877F3" w:rsidRPr="009313CE" w:rsidRDefault="006877F3" w:rsidP="006877F3">
            <w:pPr>
              <w:pStyle w:val="LDTextinhalt"/>
              <w:rPr>
                <w:rStyle w:val="LDMeneintrag"/>
              </w:rPr>
            </w:pPr>
            <w:r w:rsidRPr="009313CE">
              <w:rPr>
                <w:rStyle w:val="LDMeneintrag"/>
              </w:rPr>
              <w:t>Zeugnisart_Schulform_Stufe/Semester_Klasse_Vorname Nachname des Schülers_Jahr (zweistellig)_Monat (zweistellig)_Tag (zweistellig)_Nummer</w:t>
            </w:r>
          </w:p>
          <w:p w14:paraId="621833BA" w14:textId="77777777" w:rsidR="006877F3" w:rsidRDefault="006877F3" w:rsidP="006877F3">
            <w:pPr>
              <w:pStyle w:val="LDTextinhalt"/>
            </w:pPr>
            <w:r>
              <w:t>Soweit die Informationen nicht vorhanden sind, entfallen sie im Datei-Namen.</w:t>
            </w:r>
          </w:p>
          <w:p w14:paraId="539C6ED4" w14:textId="77777777" w:rsidR="006877F3" w:rsidRDefault="006877F3" w:rsidP="006877F3">
            <w:pPr>
              <w:pStyle w:val="LDTextinhalt"/>
            </w:pPr>
            <w:r>
              <w:t>Beispiele:</w:t>
            </w:r>
          </w:p>
          <w:p w14:paraId="5093B2D8" w14:textId="1BDDCC83" w:rsidR="006877F3" w:rsidRDefault="006877F3" w:rsidP="006877F3">
            <w:pPr>
              <w:pStyle w:val="Aufzhlungbndig"/>
            </w:pPr>
            <w:r w:rsidRPr="006877F3">
              <w:rPr>
                <w:rStyle w:val="LDwichtigerText"/>
              </w:rPr>
              <w:t>Abschluss_A4_GYM_13_2_13K_MaxMuster_060128_123.pdf</w:t>
            </w:r>
            <w:r>
              <w:rPr>
                <w:rStyle w:val="LDwichtigerText"/>
              </w:rPr>
              <w:br/>
            </w:r>
            <w:r>
              <w:t>Abiturzeugnis für Einzelschüler Max Muster</w:t>
            </w:r>
          </w:p>
          <w:p w14:paraId="4C2E4E45" w14:textId="726DDE4B" w:rsidR="006877F3" w:rsidRPr="006877F3" w:rsidRDefault="006877F3" w:rsidP="006877F3">
            <w:pPr>
              <w:pStyle w:val="Aufzhlungbndig"/>
              <w:rPr>
                <w:b/>
                <w:bCs/>
                <w:szCs w:val="20"/>
              </w:rPr>
            </w:pPr>
            <w:r w:rsidRPr="006877F3">
              <w:rPr>
                <w:rStyle w:val="LDwichtigerText"/>
              </w:rPr>
              <w:t>Halbjahreszeugnis_R_10_1_10B_060125_123.pdf</w:t>
            </w:r>
            <w:r>
              <w:rPr>
                <w:rStyle w:val="LDwichtigerText"/>
              </w:rPr>
              <w:br/>
            </w:r>
            <w:r>
              <w:t>Halbjahreszeugnis, Realschule, Stufe 10/01, Klasse 10B</w:t>
            </w:r>
          </w:p>
          <w:p w14:paraId="642808E1" w14:textId="0FCD253E" w:rsidR="006877F3" w:rsidRPr="00A77AAC" w:rsidRDefault="006877F3" w:rsidP="006877F3">
            <w:pPr>
              <w:pStyle w:val="Aufzhlungbndig"/>
            </w:pPr>
            <w:r w:rsidRPr="006877F3">
              <w:rPr>
                <w:rStyle w:val="LDwichtigerText"/>
              </w:rPr>
              <w:t>Halbjahreszeugnis_H_09_1_060728_294.pdf</w:t>
            </w:r>
            <w:r>
              <w:rPr>
                <w:rStyle w:val="LDwichtigerText"/>
              </w:rPr>
              <w:br/>
            </w:r>
            <w:r>
              <w:t>Halbjahreszeugnisse, Hauptschule, Stufe 09/01</w:t>
            </w:r>
          </w:p>
        </w:tc>
      </w:tr>
    </w:tbl>
    <w:p w14:paraId="4B385D14" w14:textId="67ADB0E5" w:rsidR="005557D9" w:rsidRDefault="005557D9" w:rsidP="00245C2C">
      <w:pPr>
        <w:pStyle w:val="berschrift3"/>
      </w:pPr>
      <w:bookmarkStart w:id="130" w:name="_Ref378239057"/>
      <w:bookmarkStart w:id="131" w:name="_Toc378668200"/>
      <w:bookmarkStart w:id="132" w:name="_Toc14719171"/>
      <w:bookmarkStart w:id="133" w:name="_Toc224643227"/>
      <w:bookmarkStart w:id="134" w:name="_Toc229142864"/>
      <w:r>
        <w:t>Zeugnisse drucken</w:t>
      </w:r>
      <w:bookmarkEnd w:id="130"/>
      <w:bookmarkEnd w:id="131"/>
      <w:bookmarkEnd w:id="132"/>
      <w:bookmarkEnd w:id="133"/>
      <w:bookmarkEnd w:id="134"/>
    </w:p>
    <w:p w14:paraId="35B3525D" w14:textId="4EDD0F58" w:rsidR="00873243" w:rsidRDefault="00873243" w:rsidP="00873243">
      <w:pPr>
        <w:pStyle w:val="LDTextinhalteingerckt"/>
      </w:pPr>
      <w:r>
        <w:t>Die Zeugnisse werden als pdf-Datei ausgegeben und können mit dem Adobe Acrobat Reader ® gelesen werden.</w:t>
      </w:r>
    </w:p>
    <w:p w14:paraId="0CD33550" w14:textId="77777777" w:rsidR="009313CE" w:rsidRDefault="00680D78" w:rsidP="003B1724">
      <w:pPr>
        <w:pStyle w:val="LDHandlungsschritt"/>
        <w:numPr>
          <w:ilvl w:val="0"/>
          <w:numId w:val="35"/>
        </w:numPr>
      </w:pPr>
      <w:r>
        <w:t>Öffnen Sie die gewünschte Zeugnisdatei.</w:t>
      </w:r>
      <w:r w:rsidR="00204932">
        <w:t xml:space="preserve"> </w:t>
      </w:r>
    </w:p>
    <w:p w14:paraId="5979D167" w14:textId="31B8993F" w:rsidR="00A02EB3" w:rsidRDefault="008D6FAE" w:rsidP="009313CE">
      <w:pPr>
        <w:pStyle w:val="LDTextinhaltweitereingerckt"/>
      </w:pPr>
      <w:r>
        <w:t xml:space="preserve">Jede Zeugnisdatei beginnt mit einem </w:t>
      </w:r>
      <w:r w:rsidRPr="006877F3">
        <w:rPr>
          <w:rStyle w:val="LDProgrammelement"/>
        </w:rPr>
        <w:t>Protokoll zum Zeugnisausdruck</w:t>
      </w:r>
      <w:r w:rsidR="00A02EB3" w:rsidRPr="001E41A2">
        <w:rPr>
          <w:rStyle w:val="LDwichtigerText"/>
        </w:rPr>
        <w:t xml:space="preserve"> </w:t>
      </w:r>
      <w:r w:rsidR="00A02EB3" w:rsidRPr="00A02EB3">
        <w:t>(</w:t>
      </w:r>
      <w:r w:rsidR="00A02EB3" w:rsidRPr="009313CE">
        <w:rPr>
          <w:rStyle w:val="LDLink"/>
        </w:rPr>
        <w:fldChar w:fldCharType="begin"/>
      </w:r>
      <w:r w:rsidR="00A02EB3" w:rsidRPr="009313CE">
        <w:rPr>
          <w:rStyle w:val="LDLink"/>
        </w:rPr>
        <w:instrText xml:space="preserve"> REF _Ref378596679 \h </w:instrText>
      </w:r>
      <w:r w:rsidR="009313CE">
        <w:rPr>
          <w:rStyle w:val="LDLink"/>
        </w:rPr>
        <w:instrText xml:space="preserve"> \* MERGEFORMAT </w:instrText>
      </w:r>
      <w:r w:rsidR="00A02EB3" w:rsidRPr="009313CE">
        <w:rPr>
          <w:rStyle w:val="LDLink"/>
        </w:rPr>
      </w:r>
      <w:r w:rsidR="00A02EB3" w:rsidRPr="009313CE">
        <w:rPr>
          <w:rStyle w:val="LDLink"/>
        </w:rPr>
        <w:fldChar w:fldCharType="separate"/>
      </w:r>
      <w:r w:rsidR="00B859CC" w:rsidRPr="00B859CC">
        <w:rPr>
          <w:rStyle w:val="LDLink"/>
        </w:rPr>
        <w:t>Abb. 10</w:t>
      </w:r>
      <w:r w:rsidR="00A02EB3" w:rsidRPr="009313CE">
        <w:rPr>
          <w:rStyle w:val="LDLink"/>
        </w:rPr>
        <w:fldChar w:fldCharType="end"/>
      </w:r>
      <w:r w:rsidR="00A02EB3">
        <w:t>)</w:t>
      </w:r>
      <w:r w:rsidRPr="00A02EB3">
        <w:t>.</w:t>
      </w:r>
    </w:p>
    <w:p w14:paraId="46800E15" w14:textId="408F0DB7" w:rsidR="008D6FAE" w:rsidRDefault="008D6FAE" w:rsidP="006877F3">
      <w:pPr>
        <w:pStyle w:val="LDTextinhaltweitereingerckt"/>
      </w:pPr>
      <w:r>
        <w:t>Dieses Protokoll enthält u.a.</w:t>
      </w:r>
      <w:r w:rsidR="006877F3">
        <w:t xml:space="preserve"> </w:t>
      </w:r>
      <w:r>
        <w:t>Informationen zur Zeugnisart</w:t>
      </w:r>
      <w:r w:rsidR="006877F3">
        <w:t xml:space="preserve"> und </w:t>
      </w:r>
      <w:r>
        <w:t>eine Auflistung der Schüler</w:t>
      </w:r>
      <w:r w:rsidR="009313CE">
        <w:t>.</w:t>
      </w:r>
    </w:p>
    <w:p w14:paraId="28EE1425" w14:textId="344E8280" w:rsidR="00A02EB3" w:rsidRDefault="00700E06" w:rsidP="006877F3">
      <w:pPr>
        <w:pStyle w:val="LDTextinhaltweitereingerckt"/>
      </w:pPr>
      <w:r w:rsidRPr="00700E06">
        <w:rPr>
          <w:noProof/>
        </w:rPr>
        <w:lastRenderedPageBreak/>
        <w:drawing>
          <wp:inline distT="0" distB="0" distL="0" distR="0" wp14:anchorId="42F14377" wp14:editId="642FFC8A">
            <wp:extent cx="3477110" cy="2981741"/>
            <wp:effectExtent l="19050" t="19050" r="28575" b="2857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981741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206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878E01" w14:textId="40D0D992" w:rsidR="00A02EB3" w:rsidRDefault="00A02EB3" w:rsidP="006877F3">
      <w:pPr>
        <w:pStyle w:val="LDBildunterschrift"/>
        <w:ind w:left="992"/>
      </w:pPr>
      <w:bookmarkStart w:id="135" w:name="_Ref378596679"/>
      <w:bookmarkStart w:id="136" w:name="_Toc204608198"/>
      <w:bookmarkStart w:id="137" w:name="_Toc382915531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10</w:t>
      </w:r>
      <w:r w:rsidR="00E26577">
        <w:rPr>
          <w:noProof/>
        </w:rPr>
        <w:fldChar w:fldCharType="end"/>
      </w:r>
      <w:bookmarkEnd w:id="135"/>
      <w:r w:rsidR="006877F3">
        <w:rPr>
          <w:noProof/>
        </w:rPr>
        <w:t xml:space="preserve"> Webseite Zeugnis erstellen: </w:t>
      </w:r>
      <w:r>
        <w:t>Protokoll LUSD Zeugnisdruck</w:t>
      </w:r>
      <w:bookmarkEnd w:id="136"/>
      <w:r>
        <w:t xml:space="preserve"> </w:t>
      </w:r>
      <w:bookmarkEnd w:id="137"/>
    </w:p>
    <w:p w14:paraId="20EC0E35" w14:textId="78016651" w:rsidR="008D6FAE" w:rsidRDefault="008D6FAE" w:rsidP="00DF7DC2">
      <w:pPr>
        <w:pStyle w:val="LDHandlungsschritt"/>
      </w:pPr>
      <w:r>
        <w:t xml:space="preserve">Um das/die </w:t>
      </w:r>
      <w:r w:rsidR="00A02EB3">
        <w:t>Z</w:t>
      </w:r>
      <w:r>
        <w:t>eugnis</w:t>
      </w:r>
      <w:r w:rsidR="00075BEC">
        <w:t>/</w:t>
      </w:r>
      <w:r>
        <w:t xml:space="preserve">se zu drucken, klicken Sie auf </w:t>
      </w:r>
      <w:r w:rsidR="00A02EB3" w:rsidRPr="006877F3">
        <w:rPr>
          <w:rStyle w:val="LDProgrammelement"/>
        </w:rPr>
        <w:t>Datei &gt; Drucken</w:t>
      </w:r>
      <w:r w:rsidR="00A02EB3">
        <w:t xml:space="preserve">. </w:t>
      </w:r>
      <w:r w:rsidR="009313CE">
        <w:br/>
      </w:r>
      <w:r w:rsidR="00A02EB3">
        <w:t>Es erscheint das Dialogfenster Drucken</w:t>
      </w:r>
      <w:r w:rsidR="006877F3">
        <w:t>.</w:t>
      </w:r>
    </w:p>
    <w:p w14:paraId="1482200A" w14:textId="77777777" w:rsidR="00AE607D" w:rsidRDefault="005B5F17" w:rsidP="006877F3">
      <w:pPr>
        <w:pStyle w:val="LDTextinhaltweitereingerckt"/>
      </w:pPr>
      <w:r>
        <w:rPr>
          <w:noProof/>
          <w:lang w:eastAsia="de-DE"/>
        </w:rPr>
        <w:drawing>
          <wp:inline distT="0" distB="0" distL="0" distR="0" wp14:anchorId="256816F8" wp14:editId="5BD0BE2E">
            <wp:extent cx="4848225" cy="4276725"/>
            <wp:effectExtent l="19050" t="19050" r="28575" b="28575"/>
            <wp:docPr id="88" name="Bild 88" descr="Das Bild zeigt das im Text Beschriebene. Es liefert keine darüber hinausgehenden Informatione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Bild 88" descr="Das Bild zeigt das im Text Beschriebene. Es liefert keine darüber hinausgehenden Informationen. 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2767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206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6D02843" w14:textId="0DD1AC1C" w:rsidR="002679A7" w:rsidRDefault="00E008ED" w:rsidP="006877F3">
      <w:pPr>
        <w:pStyle w:val="LDBildunterschrift"/>
        <w:ind w:left="992"/>
      </w:pPr>
      <w:bookmarkStart w:id="138" w:name="_Ref378596766"/>
      <w:bookmarkStart w:id="139" w:name="_Toc204608199"/>
      <w:bookmarkStart w:id="140" w:name="_Toc382915532"/>
      <w:r>
        <w:t xml:space="preserve">Abb. </w:t>
      </w:r>
      <w:r w:rsidR="00E26577">
        <w:rPr>
          <w:noProof/>
        </w:rPr>
        <w:fldChar w:fldCharType="begin"/>
      </w:r>
      <w:r w:rsidR="00E26577">
        <w:rPr>
          <w:noProof/>
        </w:rPr>
        <w:instrText xml:space="preserve"> SEQ Abb. \* ARABIC </w:instrText>
      </w:r>
      <w:r w:rsidR="00E26577">
        <w:rPr>
          <w:noProof/>
        </w:rPr>
        <w:fldChar w:fldCharType="separate"/>
      </w:r>
      <w:r w:rsidR="00B859CC">
        <w:rPr>
          <w:noProof/>
        </w:rPr>
        <w:t>11</w:t>
      </w:r>
      <w:r w:rsidR="00E26577">
        <w:rPr>
          <w:noProof/>
        </w:rPr>
        <w:fldChar w:fldCharType="end"/>
      </w:r>
      <w:bookmarkEnd w:id="138"/>
      <w:r w:rsidR="006877F3">
        <w:rPr>
          <w:noProof/>
        </w:rPr>
        <w:t xml:space="preserve"> </w:t>
      </w:r>
      <w:r w:rsidR="006877F3" w:rsidRPr="006877F3">
        <w:t>Webseite Zeugnis erstellen</w:t>
      </w:r>
      <w:r w:rsidR="006877F3">
        <w:t xml:space="preserve"> </w:t>
      </w:r>
      <w:r w:rsidR="00680D78">
        <w:t>Dialogfenster D</w:t>
      </w:r>
      <w:r>
        <w:t>rucken</w:t>
      </w:r>
      <w:bookmarkEnd w:id="139"/>
      <w:r>
        <w:t xml:space="preserve"> </w:t>
      </w:r>
      <w:bookmarkEnd w:id="140"/>
    </w:p>
    <w:p w14:paraId="40887F34" w14:textId="77777777" w:rsidR="00A02EB3" w:rsidRDefault="00A02EB3" w:rsidP="00DF7DC2">
      <w:pPr>
        <w:pStyle w:val="LDHandlungsschritt"/>
      </w:pPr>
      <w:r>
        <w:t>Geben Sie die nötigen Daten ein.</w:t>
      </w:r>
    </w:p>
    <w:p w14:paraId="4F84BFF0" w14:textId="3DFDA144" w:rsidR="00680D78" w:rsidRDefault="001A2A89" w:rsidP="00DF7DC2">
      <w:pPr>
        <w:pStyle w:val="LDHandlungsschritt"/>
      </w:pPr>
      <w:r>
        <w:t xml:space="preserve">Klicken Sie auf </w:t>
      </w:r>
      <w:r w:rsidRPr="006877F3">
        <w:rPr>
          <w:rStyle w:val="LDProgrammelement"/>
        </w:rPr>
        <w:t>Drucken</w:t>
      </w:r>
      <w:r>
        <w:t>.</w:t>
      </w:r>
    </w:p>
    <w:p w14:paraId="634E11AC" w14:textId="5A91C418" w:rsidR="00AE4885" w:rsidRDefault="00AE4885" w:rsidP="00245C2C">
      <w:pPr>
        <w:pStyle w:val="berschrift2"/>
      </w:pPr>
      <w:bookmarkStart w:id="141" w:name="_Toc14719172"/>
      <w:bookmarkStart w:id="142" w:name="_Toc224643228"/>
      <w:bookmarkStart w:id="143" w:name="_Toc229142865"/>
      <w:r>
        <w:lastRenderedPageBreak/>
        <w:t>Zeugnis</w:t>
      </w:r>
      <w:r w:rsidR="00700265">
        <w:t>se</w:t>
      </w:r>
      <w:r>
        <w:t xml:space="preserve"> archivieren</w:t>
      </w:r>
      <w:bookmarkEnd w:id="141"/>
      <w:bookmarkEnd w:id="142"/>
      <w:bookmarkEnd w:id="143"/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7938"/>
      </w:tblGrid>
      <w:tr w:rsidR="006877F3" w14:paraId="44BE5746" w14:textId="77777777" w:rsidTr="009313CE">
        <w:trPr>
          <w:trHeight w:val="284"/>
        </w:trPr>
        <w:tc>
          <w:tcPr>
            <w:tcW w:w="992" w:type="dxa"/>
            <w:vAlign w:val="center"/>
          </w:tcPr>
          <w:p w14:paraId="5D4FEB06" w14:textId="77777777" w:rsidR="006877F3" w:rsidRPr="00A77AAC" w:rsidRDefault="006877F3" w:rsidP="006262E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527035A" wp14:editId="54B87540">
                  <wp:extent cx="288000" cy="288000"/>
                  <wp:effectExtent l="0" t="0" r="0" b="0"/>
                  <wp:docPr id="69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DF83964" w14:textId="77777777" w:rsidR="006877F3" w:rsidRPr="00FE1032" w:rsidRDefault="006877F3" w:rsidP="006262EB">
            <w:pPr>
              <w:pStyle w:val="LDTextinhalt"/>
              <w:rPr>
                <w:rStyle w:val="hervorhebunggrn"/>
              </w:rPr>
            </w:pPr>
            <w:r w:rsidRPr="00FE1032">
              <w:rPr>
                <w:rStyle w:val="hervorhebunggrn"/>
              </w:rPr>
              <w:t>Hinweis</w:t>
            </w:r>
          </w:p>
          <w:p w14:paraId="25EB08D3" w14:textId="7803C049" w:rsidR="006877F3" w:rsidRPr="00A77AAC" w:rsidRDefault="006877F3" w:rsidP="006877F3">
            <w:pPr>
              <w:pStyle w:val="LDTextinhalt"/>
            </w:pPr>
            <w:r w:rsidRPr="006877F3">
              <w:t>Sie können ein Zeugnis rückwirkend (nur) für die letzten 10 Schuljahre erstellen</w:t>
            </w:r>
          </w:p>
        </w:tc>
      </w:tr>
    </w:tbl>
    <w:p w14:paraId="1D22C1EB" w14:textId="7E38A40F" w:rsidR="00265740" w:rsidRDefault="00C24F4C" w:rsidP="006877F3">
      <w:pPr>
        <w:pStyle w:val="LDTextinhalteingerckt"/>
      </w:pPr>
      <w:r>
        <w:t xml:space="preserve">Sie können Zeugnisse jahrgangsweise generieren und danach </w:t>
      </w:r>
      <w:r w:rsidR="00265740">
        <w:t>abspeichern und sicher (!) verwahren.</w:t>
      </w:r>
      <w:r>
        <w:t xml:space="preserve"> Das liegt aber in Ihrem Verantwortungsbereich, da Sie alle Zeugniskopien in der Zeugnisakte des Schülers aufbewahren.</w:t>
      </w:r>
    </w:p>
    <w:p w14:paraId="455C9716" w14:textId="3AB57A9E" w:rsidR="00C24F4C" w:rsidRDefault="0091685E" w:rsidP="00265740">
      <w:pPr>
        <w:pStyle w:val="LDTextinhalteingerckt"/>
      </w:pPr>
      <w:r w:rsidRPr="001E41A2">
        <w:rPr>
          <w:rStyle w:val="LDwichtigerText"/>
        </w:rPr>
        <w:t xml:space="preserve">Wichtige </w:t>
      </w:r>
      <w:r w:rsidR="00C24F4C" w:rsidRPr="001E41A2">
        <w:rPr>
          <w:rStyle w:val="LDwichtigerText"/>
        </w:rPr>
        <w:t>Aufbewahrungsfristen</w:t>
      </w:r>
      <w:r w:rsidR="00C24F4C">
        <w:t>:</w:t>
      </w:r>
    </w:p>
    <w:p w14:paraId="4F0F048D" w14:textId="2E7DB4A1" w:rsidR="00C24F4C" w:rsidRDefault="00C24F4C" w:rsidP="001E41A2">
      <w:pPr>
        <w:pStyle w:val="Aufzhlungeingerckt"/>
      </w:pPr>
      <w:r>
        <w:t>50 Jahre für Abgangs- und Abschlusszeugnisse (Kopien)</w:t>
      </w:r>
    </w:p>
    <w:p w14:paraId="27A97C00" w14:textId="44767E8F" w:rsidR="00C24F4C" w:rsidRDefault="00C24F4C" w:rsidP="001E41A2">
      <w:pPr>
        <w:pStyle w:val="Aufzhlungeingerckt"/>
      </w:pPr>
      <w:r>
        <w:t>Fünf Jahre für Zeugnislisten</w:t>
      </w:r>
    </w:p>
    <w:p w14:paraId="1F6CFDA0" w14:textId="3C28A6D8" w:rsidR="00C24F4C" w:rsidRDefault="00C24F4C" w:rsidP="001E41A2">
      <w:pPr>
        <w:pStyle w:val="Aufzhlungeingerckt"/>
      </w:pPr>
      <w:r>
        <w:t>Zwei Jahre für Notenlisten</w:t>
      </w:r>
    </w:p>
    <w:p w14:paraId="09D0A6A3" w14:textId="24955E35" w:rsidR="00265740" w:rsidRPr="00265740" w:rsidRDefault="00265740" w:rsidP="00245C2C">
      <w:pPr>
        <w:pStyle w:val="berschrift2"/>
      </w:pPr>
      <w:bookmarkStart w:id="144" w:name="_Toc14719173"/>
      <w:bookmarkStart w:id="145" w:name="_Toc224643229"/>
      <w:bookmarkStart w:id="146" w:name="_Toc229142866"/>
      <w:r>
        <w:t>Historisches Zeugnis erstellen</w:t>
      </w:r>
      <w:bookmarkEnd w:id="144"/>
      <w:bookmarkEnd w:id="145"/>
      <w:bookmarkEnd w:id="146"/>
    </w:p>
    <w:p w14:paraId="6F8F13D9" w14:textId="25C6DF54" w:rsidR="00C24F4C" w:rsidRDefault="00C24F4C" w:rsidP="00204932">
      <w:pPr>
        <w:pStyle w:val="LDTextinhalteingerckt"/>
      </w:pPr>
      <w:r>
        <w:t>Sie können auch historische Zeugnisse</w:t>
      </w:r>
      <w:r w:rsidR="00134FF1">
        <w:t xml:space="preserve"> aus vergangenen Schulhalbjahren</w:t>
      </w:r>
      <w:r>
        <w:t xml:space="preserve"> generieren.</w:t>
      </w:r>
    </w:p>
    <w:p w14:paraId="0AE2F86D" w14:textId="181D9E8A" w:rsidR="006877F3" w:rsidRDefault="00C24F4C" w:rsidP="006877F3">
      <w:pPr>
        <w:pStyle w:val="LDTextinhalteingerckt"/>
      </w:pPr>
      <w:r>
        <w:t>Wenn relevante Zeugnisdaten</w:t>
      </w:r>
      <w:r w:rsidR="00204932">
        <w:t xml:space="preserve"> </w:t>
      </w:r>
      <w:r w:rsidRPr="006877F3">
        <w:rPr>
          <w:rStyle w:val="LDwichtigerText"/>
        </w:rPr>
        <w:t xml:space="preserve">nicht </w:t>
      </w:r>
      <w:r>
        <w:t xml:space="preserve">geändert werden müssen, gehen Sie wie im </w:t>
      </w:r>
      <w:r w:rsidR="006877F3">
        <w:t>Kapitel</w:t>
      </w:r>
      <w:r>
        <w:t xml:space="preserve"> </w:t>
      </w:r>
      <w:r w:rsidRPr="006877F3">
        <w:rPr>
          <w:rStyle w:val="LDLink"/>
        </w:rPr>
        <w:fldChar w:fldCharType="begin"/>
      </w:r>
      <w:r w:rsidRPr="006877F3">
        <w:rPr>
          <w:rStyle w:val="LDLink"/>
        </w:rPr>
        <w:instrText xml:space="preserve"> REF _Ref393201169 \r \h  \* MERGEFORMAT </w:instrText>
      </w:r>
      <w:r w:rsidRPr="006877F3">
        <w:rPr>
          <w:rStyle w:val="LDLink"/>
        </w:rPr>
      </w:r>
      <w:r w:rsidRPr="006877F3">
        <w:rPr>
          <w:rStyle w:val="LDLink"/>
        </w:rPr>
        <w:fldChar w:fldCharType="separate"/>
      </w:r>
      <w:r w:rsidR="00B859CC">
        <w:rPr>
          <w:rStyle w:val="LDLink"/>
        </w:rPr>
        <w:t>3.3</w:t>
      </w:r>
      <w:r w:rsidRPr="006877F3">
        <w:rPr>
          <w:rStyle w:val="LDLink"/>
        </w:rPr>
        <w:fldChar w:fldCharType="end"/>
      </w:r>
      <w:r>
        <w:t xml:space="preserve"> </w:t>
      </w:r>
      <w:r w:rsidR="00204932">
        <w:t xml:space="preserve">beschrieben </w:t>
      </w:r>
      <w:r>
        <w:t>vor und wählen nur das entsprechende Halbjahr aus.</w:t>
      </w:r>
    </w:p>
    <w:p w14:paraId="251E4CE4" w14:textId="30C1A222" w:rsidR="006877F3" w:rsidRDefault="00700E06" w:rsidP="006877F3">
      <w:pPr>
        <w:pStyle w:val="LDTextinhalteingerckt"/>
        <w:keepNext/>
      </w:pPr>
      <w:r w:rsidRPr="00700E06">
        <w:rPr>
          <w:noProof/>
        </w:rPr>
        <w:drawing>
          <wp:inline distT="0" distB="0" distL="0" distR="0" wp14:anchorId="0F75BB56" wp14:editId="26000F94">
            <wp:extent cx="5639587" cy="2619741"/>
            <wp:effectExtent l="19050" t="19050" r="18415" b="2857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19741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206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6787EBA" w14:textId="6795CF65" w:rsidR="006877F3" w:rsidRDefault="006877F3" w:rsidP="006877F3">
      <w:pPr>
        <w:pStyle w:val="LDBildunterschrift"/>
      </w:pPr>
      <w:bookmarkStart w:id="147" w:name="_Toc204608200"/>
      <w:r>
        <w:t xml:space="preserve">Abb. </w:t>
      </w:r>
      <w:r w:rsidR="00876C6F">
        <w:fldChar w:fldCharType="begin"/>
      </w:r>
      <w:r w:rsidR="00876C6F">
        <w:instrText xml:space="preserve"> SEQ Abb. \* ARABIC </w:instrText>
      </w:r>
      <w:r w:rsidR="00876C6F">
        <w:fldChar w:fldCharType="separate"/>
      </w:r>
      <w:r w:rsidR="00B859CC">
        <w:rPr>
          <w:noProof/>
        </w:rPr>
        <w:t>12</w:t>
      </w:r>
      <w:r w:rsidR="00876C6F">
        <w:rPr>
          <w:noProof/>
        </w:rPr>
        <w:fldChar w:fldCharType="end"/>
      </w:r>
      <w:r>
        <w:t xml:space="preserve"> Webseite Zeugnis erstellen: Historische Zeugnisse drucken</w:t>
      </w:r>
      <w:bookmarkEnd w:id="147"/>
    </w:p>
    <w:p w14:paraId="2B746912" w14:textId="28D95CD1" w:rsidR="00680D78" w:rsidRDefault="00204932" w:rsidP="006877F3">
      <w:pPr>
        <w:pStyle w:val="LDTextinhalteingerckt"/>
      </w:pPr>
      <w:r>
        <w:t xml:space="preserve">Wenn relevante Zeugnisdaten geändert werden müssen, gehen Sie auf die Webseite  </w:t>
      </w:r>
      <w:r w:rsidR="00C24F4C" w:rsidRPr="006877F3">
        <w:rPr>
          <w:rStyle w:val="LDProgrammelement"/>
        </w:rPr>
        <w:t>Leistungsdaten</w:t>
      </w:r>
      <w:r w:rsidR="00C24F4C">
        <w:t xml:space="preserve"> und ändern die </w:t>
      </w:r>
      <w:r>
        <w:t xml:space="preserve">betroffenen </w:t>
      </w:r>
      <w:r w:rsidR="00C24F4C">
        <w:t>Einträge (</w:t>
      </w:r>
      <w:r w:rsidR="009313CE">
        <w:t>s</w:t>
      </w:r>
      <w:r w:rsidR="00C24F4C">
        <w:t xml:space="preserve">iehe Anleitung </w:t>
      </w:r>
      <w:hyperlink r:id="rId60" w:history="1">
        <w:r w:rsidR="00C24F4C" w:rsidRPr="006877F3">
          <w:rPr>
            <w:rStyle w:val="LDLink"/>
          </w:rPr>
          <w:t>Leistungserfassung in der LUSD</w:t>
        </w:r>
      </w:hyperlink>
      <w:r w:rsidR="00C24F4C">
        <w:t>)</w:t>
      </w:r>
      <w:r w:rsidR="009313CE">
        <w:t>.</w:t>
      </w:r>
    </w:p>
    <w:p w14:paraId="5ADB8EE5" w14:textId="77777777" w:rsidR="00D54A10" w:rsidRDefault="00D54A10">
      <w:pPr>
        <w:spacing w:after="0"/>
        <w:rPr>
          <w:rFonts w:eastAsia="Times New Roman" w:cs="Times New Roman"/>
          <w:lang w:eastAsia="de-DE"/>
        </w:rPr>
      </w:pPr>
      <w:r>
        <w:br w:type="page"/>
      </w:r>
    </w:p>
    <w:p w14:paraId="3405D962" w14:textId="77777777" w:rsidR="00325F13" w:rsidRDefault="00325F13" w:rsidP="00245C2C">
      <w:pPr>
        <w:pStyle w:val="berschrift2"/>
      </w:pPr>
      <w:bookmarkStart w:id="148" w:name="_Toc378668201"/>
      <w:bookmarkStart w:id="149" w:name="_Toc14719174"/>
      <w:bookmarkStart w:id="150" w:name="_Ref224643169"/>
      <w:bookmarkStart w:id="151" w:name="_Toc224643230"/>
      <w:bookmarkStart w:id="152" w:name="_Toc229142867"/>
      <w:bookmarkStart w:id="153" w:name="_Ref378579143"/>
      <w:r>
        <w:lastRenderedPageBreak/>
        <w:t>Anhang</w:t>
      </w:r>
      <w:bookmarkEnd w:id="148"/>
      <w:bookmarkEnd w:id="149"/>
      <w:bookmarkEnd w:id="150"/>
      <w:bookmarkEnd w:id="151"/>
      <w:bookmarkEnd w:id="152"/>
    </w:p>
    <w:p w14:paraId="1A3872A0" w14:textId="2B2483A1" w:rsidR="00075C9C" w:rsidRDefault="00075C9C" w:rsidP="00245C2C">
      <w:pPr>
        <w:pStyle w:val="berschrift3"/>
      </w:pPr>
      <w:bookmarkStart w:id="154" w:name="_Toc378668202"/>
      <w:bookmarkStart w:id="155" w:name="_Toc14719175"/>
      <w:bookmarkStart w:id="156" w:name="_Ref224642538"/>
      <w:bookmarkStart w:id="157" w:name="_Toc224643231"/>
      <w:bookmarkStart w:id="158" w:name="_Toc229142868"/>
      <w:r>
        <w:t>Übersicht Zeugniskategorien</w:t>
      </w:r>
      <w:bookmarkEnd w:id="153"/>
      <w:bookmarkEnd w:id="154"/>
      <w:bookmarkEnd w:id="155"/>
      <w:bookmarkEnd w:id="156"/>
      <w:bookmarkEnd w:id="157"/>
      <w:bookmarkEnd w:id="158"/>
    </w:p>
    <w:p w14:paraId="33B6DC92" w14:textId="34D1928B" w:rsidR="00B12B09" w:rsidRPr="00B12B09" w:rsidRDefault="00B12B09" w:rsidP="00B12B09">
      <w:pPr>
        <w:pStyle w:val="LDTextinhalteingerckt"/>
      </w:pPr>
      <w:r>
        <w:t xml:space="preserve">Sie finden alle Zeugniskategorien und Erklärung der Abkürzungen in der </w:t>
      </w:r>
      <w:hyperlink r:id="rId61" w:history="1">
        <w:r w:rsidRPr="00B12B09">
          <w:rPr>
            <w:rStyle w:val="LDLink"/>
          </w:rPr>
          <w:t>Übersicht der Zeugniskategorien</w:t>
        </w:r>
      </w:hyperlink>
      <w:r>
        <w:t>.</w:t>
      </w:r>
    </w:p>
    <w:tbl>
      <w:tblPr>
        <w:tblW w:w="9213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113" w:type="dxa"/>
        </w:tblCellMar>
        <w:tblLook w:val="01E0" w:firstRow="1" w:lastRow="1" w:firstColumn="1" w:lastColumn="1" w:noHBand="0" w:noVBand="0"/>
      </w:tblPr>
      <w:tblGrid>
        <w:gridCol w:w="3402"/>
        <w:gridCol w:w="2693"/>
        <w:gridCol w:w="3118"/>
      </w:tblGrid>
      <w:tr w:rsidR="00B12B09" w:rsidRPr="002D2311" w14:paraId="1A80AB42" w14:textId="77777777" w:rsidTr="00B12B09">
        <w:trPr>
          <w:trHeight w:val="541"/>
          <w:tblHeader/>
        </w:trPr>
        <w:tc>
          <w:tcPr>
            <w:tcW w:w="3402" w:type="dxa"/>
            <w:shd w:val="clear" w:color="auto" w:fill="F2F2F2" w:themeFill="background1" w:themeFillShade="F2"/>
          </w:tcPr>
          <w:p w14:paraId="14174521" w14:textId="77777777" w:rsidR="00B12B09" w:rsidRPr="002D2311" w:rsidRDefault="00B12B09" w:rsidP="004F1FDB">
            <w:pPr>
              <w:spacing w:after="0"/>
              <w:rPr>
                <w:rStyle w:val="LDBereichTabelle"/>
              </w:rPr>
            </w:pPr>
            <w:bookmarkStart w:id="159" w:name="_Ref392749023"/>
            <w:bookmarkStart w:id="160" w:name="_Toc14719176"/>
            <w:r w:rsidRPr="002D2311">
              <w:rPr>
                <w:rStyle w:val="LDBereichTabelle"/>
              </w:rPr>
              <w:t>1. Zeugnis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5BC3C6F2" w14:textId="77777777" w:rsidR="00B12B09" w:rsidRPr="002D2311" w:rsidRDefault="00B12B09" w:rsidP="004F1FDB">
            <w:pPr>
              <w:spacing w:after="0"/>
              <w:rPr>
                <w:rStyle w:val="LDBereichTabelle"/>
              </w:rPr>
            </w:pPr>
            <w:r w:rsidRPr="002D2311">
              <w:rPr>
                <w:rStyle w:val="LDBereichTabelle"/>
              </w:rPr>
              <w:t>2. Zeugnis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00B42874" w14:textId="77777777" w:rsidR="00B12B09" w:rsidRPr="002D2311" w:rsidRDefault="00B12B09" w:rsidP="004F1FDB">
            <w:pPr>
              <w:spacing w:after="0"/>
              <w:rPr>
                <w:rStyle w:val="LDBereichTabelle"/>
              </w:rPr>
            </w:pPr>
            <w:r w:rsidRPr="002D2311">
              <w:rPr>
                <w:rStyle w:val="LDBereichTabelle"/>
              </w:rPr>
              <w:t>3. Zeugnis</w:t>
            </w:r>
          </w:p>
        </w:tc>
      </w:tr>
      <w:tr w:rsidR="00B12B09" w:rsidRPr="00B65813" w14:paraId="2B129A00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5536B088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Cs w:val="22"/>
              </w:rPr>
            </w:pPr>
            <w:r w:rsidRPr="00B12B09">
              <w:rPr>
                <w:rStyle w:val="hervorhebung"/>
                <w:b w:val="0"/>
                <w:bCs w:val="0"/>
                <w:szCs w:val="22"/>
              </w:rPr>
              <w:t>Halbj.Zeug.m.LF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E1F4788" w14:textId="77777777" w:rsidR="00B12B09" w:rsidRPr="00B12B09" w:rsidRDefault="00B12B09" w:rsidP="00B12B09">
            <w:pPr>
              <w:pStyle w:val="LDTextinhaltTabelle10pt"/>
            </w:pPr>
            <w:r w:rsidRPr="00B12B09">
              <w:t>Abg. Zeug. o. LF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10800C8" w14:textId="77777777" w:rsidR="00B12B09" w:rsidRPr="00B12B09" w:rsidRDefault="00B12B09" w:rsidP="00B12B09">
            <w:pPr>
              <w:pStyle w:val="LDTextinhaltTabelle10pt"/>
            </w:pPr>
            <w:r w:rsidRPr="00B12B09">
              <w:t>Anl. Versetzungsgefährdung</w:t>
            </w:r>
          </w:p>
        </w:tc>
      </w:tr>
      <w:tr w:rsidR="00B12B09" w:rsidRPr="00B65813" w14:paraId="6E416B56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03AAC553" w14:textId="77777777" w:rsidR="00B12B09" w:rsidRPr="00B12B09" w:rsidRDefault="00B12B09" w:rsidP="00B12B09">
            <w:pPr>
              <w:pStyle w:val="LDTextinhaltTabelle10pt"/>
            </w:pPr>
            <w:r w:rsidRPr="00B12B09">
              <w:t>Halbj. Zeug. o. LF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960BF88" w14:textId="77777777" w:rsidR="00B12B09" w:rsidRPr="00B12B09" w:rsidRDefault="00B12B09" w:rsidP="00B12B09">
            <w:pPr>
              <w:pStyle w:val="LDTextinhaltTabelle10pt"/>
            </w:pPr>
            <w:r w:rsidRPr="00B12B09">
              <w:t>Abgang 11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FA09358" w14:textId="77777777" w:rsidR="00B12B09" w:rsidRPr="00B12B09" w:rsidRDefault="00B12B09" w:rsidP="00B12B09">
            <w:pPr>
              <w:pStyle w:val="LDTextinhaltTabelle10pt"/>
            </w:pPr>
            <w:r w:rsidRPr="00B12B09">
              <w:t>Beiblatt Projektprüfung</w:t>
            </w:r>
          </w:p>
        </w:tc>
      </w:tr>
      <w:tr w:rsidR="00B12B09" w:rsidRPr="00B65813" w14:paraId="6BEDB0A5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5EBFB04F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Halbjahresbescheinigung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ADBC074" w14:textId="77777777" w:rsidR="00B12B09" w:rsidRPr="00B12B09" w:rsidRDefault="00B12B09" w:rsidP="00B12B09">
            <w:pPr>
              <w:pStyle w:val="LDTextinhaltTabelle10pt"/>
            </w:pPr>
            <w:r w:rsidRPr="00B12B09">
              <w:t>Abgang 12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B7328B6" w14:textId="77777777" w:rsidR="00B12B09" w:rsidRPr="00B12B09" w:rsidRDefault="00B12B09" w:rsidP="00B12B09">
            <w:pPr>
              <w:pStyle w:val="LDTextinhaltTabelle10pt"/>
            </w:pPr>
            <w:r w:rsidRPr="00B12B09">
              <w:t>Beiblatt Projektprüfung LER</w:t>
            </w:r>
          </w:p>
        </w:tc>
      </w:tr>
      <w:tr w:rsidR="00B12B09" w:rsidRPr="00B65813" w14:paraId="2A7C6B4E" w14:textId="77777777" w:rsidTr="00B12B09">
        <w:trPr>
          <w:trHeight w:hRule="exact" w:val="426"/>
        </w:trPr>
        <w:tc>
          <w:tcPr>
            <w:tcW w:w="3402" w:type="dxa"/>
            <w:shd w:val="clear" w:color="auto" w:fill="FFFFFF" w:themeFill="background1"/>
            <w:vAlign w:val="center"/>
          </w:tcPr>
          <w:p w14:paraId="189EA4AD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Halbjahreszeugnis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92048B5" w14:textId="77777777" w:rsidR="00B12B09" w:rsidRPr="00B12B09" w:rsidRDefault="00B12B09" w:rsidP="00B12B09">
            <w:pPr>
              <w:pStyle w:val="LDTextinhaltTabelle10pt"/>
            </w:pPr>
            <w:r w:rsidRPr="00B12B09">
              <w:t>Abgang E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69202A7" w14:textId="77777777" w:rsidR="00B12B09" w:rsidRPr="00B12B09" w:rsidRDefault="00B12B09" w:rsidP="00B12B09">
            <w:pPr>
              <w:pStyle w:val="LDTextinhaltTabelle10pt"/>
            </w:pPr>
            <w:r w:rsidRPr="00B12B09">
              <w:t>FHR-Bescheinigung u. -Zeugnis</w:t>
            </w:r>
          </w:p>
        </w:tc>
      </w:tr>
      <w:tr w:rsidR="00B12B09" w:rsidRPr="00B65813" w14:paraId="63A6D55D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022D5061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Halbjahreszeugnis (leer)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F713FD4" w14:textId="77777777" w:rsidR="00B12B09" w:rsidRPr="00B12B09" w:rsidRDefault="00B12B09" w:rsidP="00B12B09">
            <w:pPr>
              <w:pStyle w:val="LDTextinhaltTabelle10pt"/>
            </w:pPr>
            <w:r w:rsidRPr="00B12B09">
              <w:t>Abgang LER A3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6AA7066" w14:textId="77777777" w:rsidR="00B12B09" w:rsidRPr="00B12B09" w:rsidRDefault="00B12B09" w:rsidP="00B12B09">
            <w:pPr>
              <w:pStyle w:val="LDTextinhaltTabelle10pt"/>
            </w:pPr>
            <w:r w:rsidRPr="00B12B09">
              <w:t>Überfachliche Kompetenzen</w:t>
            </w:r>
          </w:p>
        </w:tc>
      </w:tr>
      <w:tr w:rsidR="00B12B09" w:rsidRPr="00B65813" w14:paraId="3C3C61D5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12544899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Halbjahreszeugnis LER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671DA11" w14:textId="77777777" w:rsidR="00B12B09" w:rsidRPr="00B12B09" w:rsidRDefault="00B12B09" w:rsidP="00B12B09">
            <w:pPr>
              <w:pStyle w:val="LDTextinhaltTabelle10pt"/>
            </w:pPr>
            <w:r w:rsidRPr="00B12B09">
              <w:t>Abgang V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8C798C4" w14:textId="77777777" w:rsidR="00B12B09" w:rsidRPr="00B12B09" w:rsidRDefault="00B12B09" w:rsidP="00B12B09">
            <w:pPr>
              <w:pStyle w:val="LDTextinhaltTabelle10pt"/>
            </w:pPr>
            <w:r w:rsidRPr="00B12B09">
              <w:t>Zusatzzeugnis</w:t>
            </w:r>
          </w:p>
        </w:tc>
      </w:tr>
      <w:tr w:rsidR="00B12B09" w:rsidRPr="00B65813" w14:paraId="0C82FD84" w14:textId="77777777" w:rsidTr="00B12B09">
        <w:trPr>
          <w:trHeight w:hRule="exact" w:val="770"/>
        </w:trPr>
        <w:tc>
          <w:tcPr>
            <w:tcW w:w="3402" w:type="dxa"/>
            <w:shd w:val="clear" w:color="auto" w:fill="FFFFFF" w:themeFill="background1"/>
            <w:vAlign w:val="center"/>
          </w:tcPr>
          <w:p w14:paraId="7381FEEB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Halbjahreszeugnis mit Kompetenzen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D1D75B4" w14:textId="77777777" w:rsidR="00B12B09" w:rsidRPr="00B12B09" w:rsidRDefault="00B12B09" w:rsidP="00B12B09">
            <w:pPr>
              <w:pStyle w:val="LDTextinhaltTabelle10pt"/>
            </w:pPr>
            <w:r w:rsidRPr="00B12B09">
              <w:t>Abgangsbescheinigung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E396FCD" w14:textId="77777777" w:rsidR="00B12B09" w:rsidRPr="00B12B09" w:rsidRDefault="00B12B09" w:rsidP="00B12B09">
            <w:pPr>
              <w:pStyle w:val="LDTextinhaltTabelle10pt"/>
            </w:pPr>
            <w:r w:rsidRPr="00B12B09">
              <w:t>Zusatzzeugnis 1</w:t>
            </w:r>
          </w:p>
        </w:tc>
      </w:tr>
      <w:tr w:rsidR="00B12B09" w:rsidRPr="00B65813" w14:paraId="30647132" w14:textId="77777777" w:rsidTr="00B12B09">
        <w:trPr>
          <w:trHeight w:hRule="exact" w:val="470"/>
        </w:trPr>
        <w:tc>
          <w:tcPr>
            <w:tcW w:w="3402" w:type="dxa"/>
            <w:shd w:val="clear" w:color="auto" w:fill="FFFFFF" w:themeFill="background1"/>
            <w:vAlign w:val="center"/>
          </w:tcPr>
          <w:p w14:paraId="184475F7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Halbjahreszeugnis o. LF.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56E4360" w14:textId="77777777" w:rsidR="00B12B09" w:rsidRPr="00B12B09" w:rsidRDefault="00B12B09" w:rsidP="00B12B09">
            <w:pPr>
              <w:pStyle w:val="LDTextinhaltTabelle10pt"/>
            </w:pPr>
            <w:r w:rsidRPr="00B12B09">
              <w:t>Abgangszeugnis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21B67A8" w14:textId="77777777" w:rsidR="00B12B09" w:rsidRPr="00B12B09" w:rsidRDefault="00B12B09" w:rsidP="00B12B09">
            <w:pPr>
              <w:pStyle w:val="LDTextinhaltTabelle10pt"/>
            </w:pPr>
            <w:r w:rsidRPr="00B12B09">
              <w:t>Zusatzzeugnis 2</w:t>
            </w:r>
          </w:p>
        </w:tc>
      </w:tr>
      <w:tr w:rsidR="00B12B09" w:rsidRPr="00B65813" w14:paraId="63DE6C82" w14:textId="77777777" w:rsidTr="00B12B09">
        <w:trPr>
          <w:trHeight w:hRule="exact" w:val="470"/>
        </w:trPr>
        <w:tc>
          <w:tcPr>
            <w:tcW w:w="3402" w:type="dxa"/>
            <w:shd w:val="clear" w:color="auto" w:fill="FFFFFF" w:themeFill="background1"/>
            <w:vAlign w:val="center"/>
          </w:tcPr>
          <w:p w14:paraId="18576ADA" w14:textId="77777777" w:rsidR="00B12B09" w:rsidRPr="00B12B09" w:rsidRDefault="00B12B09" w:rsidP="00B12B09">
            <w:pPr>
              <w:pStyle w:val="LDTextinhaltTabelle10pt"/>
            </w:pPr>
            <w:r w:rsidRPr="00B12B09">
              <w:t>Halbjahreszeugnis SchuB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AADEF2" w14:textId="77777777" w:rsidR="00B12B09" w:rsidRPr="00B12B09" w:rsidRDefault="00B12B09" w:rsidP="00B12B09">
            <w:pPr>
              <w:pStyle w:val="LDTextinhaltTabelle10pt"/>
            </w:pPr>
            <w:r w:rsidRPr="00B12B09">
              <w:t>Abgangszeugnis (leer)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237DB21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637A9D23" w14:textId="77777777" w:rsidTr="00B12B09">
        <w:trPr>
          <w:trHeight w:hRule="exact" w:val="434"/>
        </w:trPr>
        <w:tc>
          <w:tcPr>
            <w:tcW w:w="3402" w:type="dxa"/>
            <w:shd w:val="clear" w:color="auto" w:fill="FFFFFF" w:themeFill="background1"/>
            <w:vAlign w:val="center"/>
          </w:tcPr>
          <w:p w14:paraId="66F5AA3D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Halbjahreszeugnis Text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990DF64" w14:textId="77777777" w:rsidR="00B12B09" w:rsidRPr="00B12B09" w:rsidRDefault="00B12B09" w:rsidP="00B12B09">
            <w:pPr>
              <w:pStyle w:val="LDTextinhaltTabelle10pt"/>
            </w:pPr>
            <w:r w:rsidRPr="00B12B09">
              <w:t>Abgangszeugnis o. LF.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5D6FB7C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60900033" w14:textId="77777777" w:rsidTr="00B12B09">
        <w:trPr>
          <w:trHeight w:hRule="exact" w:val="391"/>
        </w:trPr>
        <w:tc>
          <w:tcPr>
            <w:tcW w:w="3402" w:type="dxa"/>
            <w:shd w:val="clear" w:color="auto" w:fill="FFFFFF" w:themeFill="background1"/>
            <w:vAlign w:val="center"/>
          </w:tcPr>
          <w:p w14:paraId="71EB206D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kompetenzorientiertes Zeugnis A3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447F832" w14:textId="77777777" w:rsidR="00B12B09" w:rsidRPr="00B12B09" w:rsidRDefault="00B12B09" w:rsidP="00B12B09">
            <w:pPr>
              <w:pStyle w:val="LDTextinhaltTabelle10pt"/>
            </w:pPr>
            <w:r w:rsidRPr="00B12B09">
              <w:t>Abschluss A3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8098715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290FE11E" w14:textId="77777777" w:rsidTr="00B12B09">
        <w:trPr>
          <w:trHeight w:hRule="exact" w:val="431"/>
        </w:trPr>
        <w:tc>
          <w:tcPr>
            <w:tcW w:w="3402" w:type="dxa"/>
            <w:shd w:val="clear" w:color="auto" w:fill="FFFFFF" w:themeFill="background1"/>
            <w:vAlign w:val="center"/>
          </w:tcPr>
          <w:p w14:paraId="0F64A0FD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kompetenzorientiertes Zeugnis A4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280B213" w14:textId="77777777" w:rsidR="00B12B09" w:rsidRPr="00B12B09" w:rsidRDefault="00B12B09" w:rsidP="00B12B09">
            <w:pPr>
              <w:pStyle w:val="LDTextinhaltTabelle10pt"/>
            </w:pPr>
            <w:r w:rsidRPr="00B12B09">
              <w:t>Abschluss A3 BO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E3C442A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53779F97" w14:textId="77777777" w:rsidTr="00B12B09">
        <w:trPr>
          <w:trHeight w:hRule="exact" w:val="395"/>
        </w:trPr>
        <w:tc>
          <w:tcPr>
            <w:tcW w:w="3402" w:type="dxa"/>
            <w:shd w:val="clear" w:color="auto" w:fill="FFFFFF" w:themeFill="background1"/>
            <w:vAlign w:val="center"/>
          </w:tcPr>
          <w:p w14:paraId="613BF7EA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B12B09">
              <w:t>Semesterzeugnis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4A2B8CE" w14:textId="77777777" w:rsidR="00B12B09" w:rsidRPr="00B12B09" w:rsidRDefault="00B12B09" w:rsidP="00B12B09">
            <w:pPr>
              <w:pStyle w:val="LDTextinhaltTabelle10pt"/>
            </w:pPr>
            <w:r w:rsidRPr="00B12B09">
              <w:t>Abschluss A4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19886CA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37C9BAC9" w14:textId="77777777" w:rsidTr="00B12B09">
        <w:trPr>
          <w:trHeight w:hRule="exact" w:val="456"/>
        </w:trPr>
        <w:tc>
          <w:tcPr>
            <w:tcW w:w="3402" w:type="dxa"/>
            <w:shd w:val="clear" w:color="auto" w:fill="FFFFFF" w:themeFill="background1"/>
            <w:vAlign w:val="center"/>
          </w:tcPr>
          <w:p w14:paraId="2F324424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66CE7AE" w14:textId="77777777" w:rsidR="00B12B09" w:rsidRPr="00B12B09" w:rsidRDefault="00B12B09" w:rsidP="00B12B09">
            <w:pPr>
              <w:pStyle w:val="LDTextinhaltTabelle10pt"/>
            </w:pPr>
            <w:r w:rsidRPr="00B12B09">
              <w:t>Abschluss nicht bestanden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B00C672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5BC41A06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510F93C6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DA4FC34" w14:textId="77777777" w:rsidR="00B12B09" w:rsidRPr="00B12B09" w:rsidRDefault="00B12B09" w:rsidP="00B12B09">
            <w:pPr>
              <w:pStyle w:val="LDTextinhaltTabelle10pt"/>
            </w:pPr>
            <w:r w:rsidRPr="00B12B09">
              <w:t>Abschlusszeugnis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D6C3899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5A59D74D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0D274D39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7CA2C8B" w14:textId="77777777" w:rsidR="00B12B09" w:rsidRPr="00B12B09" w:rsidRDefault="00B12B09" w:rsidP="00B12B09">
            <w:pPr>
              <w:pStyle w:val="LDTextinhaltTabelle10pt"/>
            </w:pPr>
            <w:r w:rsidRPr="00B12B09">
              <w:t>Abschlusszeugnis (leer)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621BAA1C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455105E7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43A58ABA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0C7CEAC" w14:textId="77777777" w:rsidR="00B12B09" w:rsidRPr="00B12B09" w:rsidRDefault="00B12B09" w:rsidP="00B12B09">
            <w:pPr>
              <w:pStyle w:val="LDTextinhaltTabelle10pt"/>
            </w:pPr>
            <w:r w:rsidRPr="00B12B09">
              <w:t>Abschlusszeugnis A4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C5072CD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4F622B3E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505C4A2E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F96A9B0" w14:textId="77777777" w:rsidR="00B12B09" w:rsidRPr="00B12B09" w:rsidRDefault="00B12B09" w:rsidP="00B12B09">
            <w:pPr>
              <w:pStyle w:val="LDTextinhaltTabelle10pt"/>
            </w:pPr>
            <w:r w:rsidRPr="00B12B09">
              <w:t>Abschlusszeugnis o. LF.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1F8C31E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711FD8DB" w14:textId="77777777" w:rsidTr="00B12B09">
        <w:trPr>
          <w:trHeight w:hRule="exact" w:val="619"/>
        </w:trPr>
        <w:tc>
          <w:tcPr>
            <w:tcW w:w="3402" w:type="dxa"/>
            <w:shd w:val="clear" w:color="auto" w:fill="FFFFFF" w:themeFill="background1"/>
            <w:vAlign w:val="center"/>
          </w:tcPr>
          <w:p w14:paraId="0421BF18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DACBFD5" w14:textId="77777777" w:rsidR="00B12B09" w:rsidRPr="00B12B09" w:rsidRDefault="00B12B09" w:rsidP="00B12B09">
            <w:pPr>
              <w:pStyle w:val="LDTextinhaltTabelle10pt"/>
            </w:pPr>
            <w:r w:rsidRPr="00B12B09">
              <w:t>Beiblatt Kompetenzen Deutsch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7480621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55911A12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6DCF4497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3873896" w14:textId="77777777" w:rsidR="00B12B09" w:rsidRPr="00B12B09" w:rsidRDefault="00B12B09" w:rsidP="00B12B09">
            <w:pPr>
              <w:pStyle w:val="LDTextinhaltTabelle10pt"/>
            </w:pPr>
            <w:r w:rsidRPr="00B12B09">
              <w:t>Bescheinigung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592A357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738A8EFF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3AA1F9BC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2F668ED" w14:textId="77777777" w:rsidR="00B12B09" w:rsidRPr="00B12B09" w:rsidRDefault="00B12B09" w:rsidP="00B12B09">
            <w:pPr>
              <w:pStyle w:val="LDTextinhaltTabelle10pt"/>
            </w:pPr>
            <w:r w:rsidRPr="00B12B09">
              <w:t>Jahreszeugnis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2243ECF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2AA1AA98" w14:textId="77777777" w:rsidTr="00B12B09">
        <w:trPr>
          <w:trHeight w:hRule="exact" w:val="470"/>
        </w:trPr>
        <w:tc>
          <w:tcPr>
            <w:tcW w:w="3402" w:type="dxa"/>
            <w:shd w:val="clear" w:color="auto" w:fill="FFFFFF" w:themeFill="background1"/>
            <w:vAlign w:val="center"/>
          </w:tcPr>
          <w:p w14:paraId="259CB9F6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896C672" w14:textId="77777777" w:rsidR="00B12B09" w:rsidRPr="00B12B09" w:rsidRDefault="00B12B09" w:rsidP="00B12B09">
            <w:pPr>
              <w:pStyle w:val="LDTextinhaltTabelle10pt"/>
            </w:pPr>
            <w:r w:rsidRPr="00B12B09">
              <w:t>Schulwechselzeugnis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B47C01C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4529DB93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171A5A72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90C76FE" w14:textId="77777777" w:rsidR="00B12B09" w:rsidRPr="00B12B09" w:rsidRDefault="00B12B09" w:rsidP="00B12B09">
            <w:pPr>
              <w:pStyle w:val="LDTextinhaltTabelle10pt"/>
            </w:pPr>
            <w:r w:rsidRPr="00B12B09">
              <w:t>Schulwechselzeugnis (leer)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E3DD53A" w14:textId="77777777" w:rsidR="00B12B09" w:rsidRPr="00B12B09" w:rsidRDefault="00B12B09" w:rsidP="00B12B09">
            <w:pPr>
              <w:pStyle w:val="LDTextinhaltTabelle10pt"/>
            </w:pPr>
          </w:p>
        </w:tc>
      </w:tr>
      <w:tr w:rsidR="00B12B09" w:rsidRPr="00B65813" w14:paraId="1A24205A" w14:textId="77777777" w:rsidTr="00B12B09">
        <w:trPr>
          <w:trHeight w:hRule="exact" w:val="482"/>
        </w:trPr>
        <w:tc>
          <w:tcPr>
            <w:tcW w:w="3402" w:type="dxa"/>
            <w:shd w:val="clear" w:color="auto" w:fill="FFFFFF" w:themeFill="background1"/>
            <w:vAlign w:val="center"/>
          </w:tcPr>
          <w:p w14:paraId="71D97782" w14:textId="77777777" w:rsidR="00B12B09" w:rsidRPr="00B12B09" w:rsidRDefault="00B12B09" w:rsidP="00B12B09">
            <w:pPr>
              <w:pStyle w:val="LDTextinhaltTabelle10pt"/>
              <w:rPr>
                <w:rStyle w:val="hervorhebu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0D2DD0E" w14:textId="77777777" w:rsidR="00B12B09" w:rsidRDefault="00B12B09" w:rsidP="00B12B09">
            <w:pPr>
              <w:pStyle w:val="LDTextinhaltTabelle10pt"/>
            </w:pPr>
            <w:r w:rsidRPr="00B12B09">
              <w:t>Schulwechselzeugnis LER</w:t>
            </w:r>
          </w:p>
          <w:p w14:paraId="3ECA9FA7" w14:textId="77777777" w:rsidR="00DF7DC2" w:rsidRPr="00DF7DC2" w:rsidRDefault="00DF7DC2" w:rsidP="00DF7DC2"/>
        </w:tc>
        <w:tc>
          <w:tcPr>
            <w:tcW w:w="3118" w:type="dxa"/>
            <w:shd w:val="clear" w:color="auto" w:fill="FFFFFF" w:themeFill="background1"/>
            <w:vAlign w:val="center"/>
          </w:tcPr>
          <w:p w14:paraId="7E5B9305" w14:textId="77777777" w:rsidR="00B12B09" w:rsidRPr="00B12B09" w:rsidRDefault="00B12B09" w:rsidP="00B12B09">
            <w:pPr>
              <w:pStyle w:val="LDTextinhaltTabelle10pt"/>
            </w:pPr>
          </w:p>
        </w:tc>
      </w:tr>
    </w:tbl>
    <w:p w14:paraId="4C62C564" w14:textId="4F103D0C" w:rsidR="00080960" w:rsidRDefault="005E723B" w:rsidP="00245C2C">
      <w:pPr>
        <w:pStyle w:val="berschrift3"/>
      </w:pPr>
      <w:bookmarkStart w:id="161" w:name="_Toc224643232"/>
      <w:bookmarkStart w:id="162" w:name="_Toc229142869"/>
      <w:r>
        <w:lastRenderedPageBreak/>
        <w:t>Zeugnis-Beispiel mit Hinweisen zur Herkunft der Zeugnisdaten</w:t>
      </w:r>
      <w:bookmarkEnd w:id="159"/>
      <w:bookmarkEnd w:id="160"/>
      <w:bookmarkEnd w:id="161"/>
      <w:bookmarkEnd w:id="162"/>
    </w:p>
    <w:p w14:paraId="12A44821" w14:textId="268DAF87" w:rsidR="00134FF1" w:rsidRDefault="00F17F6A" w:rsidP="00134FF1">
      <w:pPr>
        <w:spacing w:before="0" w:after="0"/>
      </w:pPr>
      <w:r w:rsidRPr="00F17F6A">
        <w:rPr>
          <w:noProof/>
        </w:rPr>
        <w:drawing>
          <wp:inline distT="0" distB="0" distL="0" distR="0" wp14:anchorId="243F6602" wp14:editId="0ABF5892">
            <wp:extent cx="6084867" cy="8758979"/>
            <wp:effectExtent l="19050" t="19050" r="11430" b="23495"/>
            <wp:docPr id="70" name="Grafi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10540" cy="879593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134FF1">
        <w:br w:type="page"/>
      </w:r>
      <w:r w:rsidRPr="00F17F6A">
        <w:rPr>
          <w:noProof/>
        </w:rPr>
        <w:lastRenderedPageBreak/>
        <w:drawing>
          <wp:inline distT="0" distB="0" distL="0" distR="0" wp14:anchorId="2B94AD59" wp14:editId="4E52C739">
            <wp:extent cx="6198919" cy="7791041"/>
            <wp:effectExtent l="19050" t="19050" r="11430" b="19685"/>
            <wp:docPr id="71" name="Grafi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04560" cy="7798131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C0779FE" w14:textId="77777777" w:rsidR="00DF7DC2" w:rsidRDefault="00DF7DC2" w:rsidP="00134FF1">
      <w:pPr>
        <w:spacing w:before="0" w:after="0"/>
      </w:pPr>
    </w:p>
    <w:p w14:paraId="28E2EC4D" w14:textId="77777777" w:rsidR="00DF7DC2" w:rsidRDefault="00DF7DC2" w:rsidP="00134FF1">
      <w:pPr>
        <w:spacing w:before="0" w:after="0"/>
      </w:pPr>
    </w:p>
    <w:p w14:paraId="43B42B46" w14:textId="77777777" w:rsidR="00DF7DC2" w:rsidRDefault="00DF7DC2" w:rsidP="00134FF1">
      <w:pPr>
        <w:spacing w:before="0" w:after="0"/>
      </w:pPr>
    </w:p>
    <w:p w14:paraId="196E7E2E" w14:textId="77777777" w:rsidR="00DF7DC2" w:rsidRDefault="00DF7DC2" w:rsidP="00134FF1">
      <w:pPr>
        <w:spacing w:before="0" w:after="0"/>
      </w:pPr>
    </w:p>
    <w:p w14:paraId="2E58F2ED" w14:textId="77777777" w:rsidR="00DF7DC2" w:rsidRDefault="00DF7DC2" w:rsidP="00134FF1">
      <w:pPr>
        <w:spacing w:before="0" w:after="0"/>
      </w:pPr>
    </w:p>
    <w:p w14:paraId="16A0BDF0" w14:textId="77777777" w:rsidR="00DF7DC2" w:rsidRDefault="00DF7DC2" w:rsidP="00134FF1">
      <w:pPr>
        <w:spacing w:before="0" w:after="0"/>
      </w:pPr>
    </w:p>
    <w:p w14:paraId="1B5E06F5" w14:textId="77777777" w:rsidR="00DF7DC2" w:rsidRDefault="00DF7DC2" w:rsidP="00134FF1">
      <w:pPr>
        <w:spacing w:before="0" w:after="0"/>
      </w:pPr>
    </w:p>
    <w:p w14:paraId="473861EF" w14:textId="77777777" w:rsidR="00DF7DC2" w:rsidRDefault="00DF7DC2" w:rsidP="00197105">
      <w:pPr>
        <w:pStyle w:val="LDDokumentenberschrift"/>
      </w:pPr>
      <w:bookmarkStart w:id="163" w:name="_Toc229142870"/>
      <w:r>
        <w:lastRenderedPageBreak/>
        <w:t>Zu diesem Dokument</w:t>
      </w:r>
      <w:bookmarkEnd w:id="163"/>
    </w:p>
    <w:p w14:paraId="653E4EEB" w14:textId="77777777" w:rsidR="00197105" w:rsidRPr="004B7D42" w:rsidRDefault="00197105" w:rsidP="00197105">
      <w:pPr>
        <w:pStyle w:val="berschriftVorbemerkungen"/>
      </w:pPr>
      <w:bookmarkStart w:id="164" w:name="_Toc229142871"/>
      <w:r w:rsidRPr="00AA38A0">
        <w:t>Allgemeine</w:t>
      </w:r>
      <w:r w:rsidRPr="004B7D42">
        <w:t xml:space="preserve"> Hinweise</w:t>
      </w:r>
      <w:bookmarkEnd w:id="164"/>
    </w:p>
    <w:p w14:paraId="22666C28" w14:textId="77777777" w:rsidR="00197105" w:rsidRDefault="00197105" w:rsidP="00197105">
      <w:pPr>
        <w:pStyle w:val="LDTextinhalt"/>
      </w:pPr>
      <w:r>
        <w:t>Alle verwendeten Personennamen und Leistungsdaten in den Bildschirmfotos sind anonymisiert. Tatsächliche Übereinstimmungen sind zufällig und nicht beabsichtigt.</w:t>
      </w:r>
    </w:p>
    <w:p w14:paraId="4E500BC1" w14:textId="77777777" w:rsidR="00197105" w:rsidRDefault="00197105" w:rsidP="00197105">
      <w:pPr>
        <w:pStyle w:val="LDTextinhalt"/>
      </w:pPr>
      <w:r>
        <w:t>Die Bildschirm-Ausschnitte dienen lediglich der allgemeinen Darstellung des Sachverhalts und können in Inhalt und Schulform von den tatsächlich bei den Benutzern des Programms verwendeten Daten abweichen.</w:t>
      </w:r>
    </w:p>
    <w:p w14:paraId="207D5620" w14:textId="0E7B8C58" w:rsidR="00197105" w:rsidRDefault="00197105" w:rsidP="00197105">
      <w:pPr>
        <w:pStyle w:val="LDTextinhalt"/>
      </w:pPr>
      <w:r>
        <w:t>Sämtliche Personenbezeichnungen gelten gleichwohl für alle Geschlechter.</w:t>
      </w:r>
    </w:p>
    <w:p w14:paraId="1D0E4C29" w14:textId="77777777" w:rsidR="00DF7DC2" w:rsidRDefault="00DF7DC2" w:rsidP="00DF7DC2">
      <w:pPr>
        <w:pStyle w:val="berschriftVorbemerkungen"/>
      </w:pPr>
      <w:bookmarkStart w:id="165" w:name="_Toc146181634"/>
      <w:bookmarkStart w:id="166" w:name="_Toc146275947"/>
      <w:bookmarkStart w:id="167" w:name="_Toc224643215"/>
      <w:bookmarkStart w:id="168" w:name="_Toc229142872"/>
      <w:r>
        <w:t>LUSD-Anwenderunterstützung</w:t>
      </w:r>
      <w:bookmarkEnd w:id="165"/>
      <w:bookmarkEnd w:id="166"/>
      <w:bookmarkEnd w:id="167"/>
      <w:bookmarkEnd w:id="168"/>
    </w:p>
    <w:p w14:paraId="488C75B8" w14:textId="77777777" w:rsidR="00DF7DC2" w:rsidRDefault="00DF7DC2" w:rsidP="00DF7DC2">
      <w:r>
        <w:t>Sollten Sie bei der Anwendung Unterstützung benötigen, gibt es dafür verschiedene Angebote:</w:t>
      </w:r>
    </w:p>
    <w:p w14:paraId="4F8CEFDB" w14:textId="77777777" w:rsidR="00DF7DC2" w:rsidRDefault="00DF7DC2" w:rsidP="00DF7DC2">
      <w:pPr>
        <w:pStyle w:val="VorbemerkungUnterkapitel"/>
      </w:pPr>
      <w:r w:rsidRPr="00C20B33">
        <w:t>LUSD-Online Hilfe</w:t>
      </w:r>
    </w:p>
    <w:p w14:paraId="6CDA807E" w14:textId="77777777" w:rsidR="00DF7DC2" w:rsidRDefault="00DF7DC2" w:rsidP="00255E3B">
      <w:pPr>
        <w:pStyle w:val="LDTextinhalt"/>
      </w:pPr>
      <w:r>
        <w:t>Für jede Webseite in der LUSD gibt es die passende Online-Hilfe. S</w:t>
      </w:r>
      <w:r w:rsidRPr="00BC2266">
        <w:t xml:space="preserve">ie erreichen die LUSD-Hilfe durch einen Klick auf </w:t>
      </w:r>
      <w:r>
        <w:rPr>
          <w:noProof/>
          <w:lang w:eastAsia="de-DE"/>
        </w:rPr>
        <w:drawing>
          <wp:inline distT="0" distB="0" distL="0" distR="0" wp14:anchorId="3A70F42A" wp14:editId="1A53B0D3">
            <wp:extent cx="417600" cy="144000"/>
            <wp:effectExtent l="0" t="0" r="1905" b="8890"/>
            <wp:docPr id="29" name="Grafik 137" descr="Schaltfläche Hilfe aufruf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Grafik 137" descr="Schaltfläche Hilfe aufrufen"/>
                    <pic:cNvPicPr>
                      <a:picLocks noChangeAspect="1"/>
                    </pic:cNvPicPr>
                  </pic:nvPicPr>
                  <pic:blipFill rotWithShape="1">
                    <a:blip r:embed="rId64"/>
                    <a:srcRect l="21978" t="28526" r="19723" b="28526"/>
                    <a:stretch/>
                  </pic:blipFill>
                  <pic:spPr>
                    <a:xfrm>
                      <a:off x="0" y="0"/>
                      <a:ext cx="4176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5805D1C" w14:textId="77777777" w:rsidR="00DF7DC2" w:rsidRPr="00C20B33" w:rsidRDefault="00DF7DC2" w:rsidP="00255E3B">
      <w:pPr>
        <w:pStyle w:val="LDTextinhalt"/>
      </w:pPr>
      <w:r w:rsidRPr="00F9563E">
        <w:rPr>
          <w:noProof/>
          <w:lang w:eastAsia="de-DE"/>
        </w:rPr>
        <w:drawing>
          <wp:inline distT="0" distB="0" distL="0" distR="0" wp14:anchorId="17B33FA9" wp14:editId="529DE1ED">
            <wp:extent cx="2520000" cy="536400"/>
            <wp:effectExtent l="19050" t="19050" r="13970" b="16510"/>
            <wp:docPr id="10" name="Grafik 10" descr="Dieses Bild zeigt, dass sich die Online Hilfe oben rechts auf der jeweiligen LUSD Webseite befindet. " title="LUSD-Online Hil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3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80AE0C" w14:textId="77777777" w:rsidR="00DF7DC2" w:rsidRDefault="00DF7DC2" w:rsidP="00DF7DC2">
      <w:pPr>
        <w:pStyle w:val="VorbemerkungUnterkapitel"/>
      </w:pPr>
      <w:r>
        <w:t>LUSD-Angebote</w:t>
      </w:r>
    </w:p>
    <w:p w14:paraId="7BA1E902" w14:textId="161DA5CE" w:rsidR="00DF7DC2" w:rsidRDefault="00DF7DC2" w:rsidP="00255E3B">
      <w:pPr>
        <w:pStyle w:val="LDTextinhalt"/>
      </w:pPr>
      <w:r>
        <w:t xml:space="preserve">Auf der Webseite </w:t>
      </w:r>
      <w:hyperlink r:id="rId66" w:history="1">
        <w:r w:rsidRPr="006F5594">
          <w:rPr>
            <w:rStyle w:val="LDLink"/>
          </w:rPr>
          <w:t>https://lusdinfo.hessen.de</w:t>
        </w:r>
      </w:hyperlink>
      <w:r w:rsidRPr="004578EA">
        <w:t xml:space="preserve"> finde</w:t>
      </w:r>
      <w:r>
        <w:t>n Sie alle wichtigen Unterstützungsangebot rund um die LUSD. Darunter Anleitungen, Fortbildungsangebote und FAQs</w:t>
      </w:r>
    </w:p>
    <w:p w14:paraId="0D74EC3D" w14:textId="77777777" w:rsidR="00DF7DC2" w:rsidRDefault="00DF7DC2" w:rsidP="00DF7DC2">
      <w:pPr>
        <w:pStyle w:val="VorbemerkungUnterkapitel"/>
      </w:pPr>
      <w:r>
        <w:t xml:space="preserve">Helpdesk </w:t>
      </w:r>
    </w:p>
    <w:p w14:paraId="59979309" w14:textId="77777777" w:rsidR="00DF7DC2" w:rsidRDefault="00DF7DC2" w:rsidP="00255E3B">
      <w:pPr>
        <w:pStyle w:val="LDTextinhalt"/>
      </w:pPr>
      <w:r>
        <w:t xml:space="preserve">Bei Fragen rund um die HMKB IT-Anwendungen steht ihnen der </w:t>
      </w:r>
      <w:r w:rsidRPr="00315098">
        <w:rPr>
          <w:b/>
        </w:rPr>
        <w:t>Helpdesk</w:t>
      </w:r>
      <w:r>
        <w:t xml:space="preserve"> zur Verfügung:</w:t>
      </w:r>
    </w:p>
    <w:p w14:paraId="26F0A6EC" w14:textId="4D26406E" w:rsidR="00DF7DC2" w:rsidRDefault="00DF7DC2" w:rsidP="00255E3B">
      <w:pPr>
        <w:pStyle w:val="Aufzhlungbndig"/>
      </w:pPr>
      <w:r>
        <w:rPr>
          <w:noProof/>
          <w:sz w:val="16"/>
          <w:szCs w:val="16"/>
          <w:lang w:eastAsia="de-DE"/>
        </w:rPr>
        <w:drawing>
          <wp:inline distT="0" distB="0" distL="0" distR="0" wp14:anchorId="0DF12F65" wp14:editId="78B3F78D">
            <wp:extent cx="438150" cy="438150"/>
            <wp:effectExtent l="0" t="0" r="0" b="0"/>
            <wp:docPr id="6" name="Grafik 6" descr="QR Code Kontaktformular Help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R Kontakt Helpdesk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über die Seite </w:t>
      </w:r>
      <w:hyperlink r:id="rId68" w:history="1">
        <w:r>
          <w:rPr>
            <w:rStyle w:val="LDLink"/>
          </w:rPr>
          <w:t>kontakt-helpdesk.hessen.de</w:t>
        </w:r>
      </w:hyperlink>
      <w:r>
        <w:t xml:space="preserve"> oder</w:t>
      </w:r>
    </w:p>
    <w:p w14:paraId="79407FBA" w14:textId="77777777" w:rsidR="00DF7DC2" w:rsidRDefault="00DF7DC2" w:rsidP="00255E3B">
      <w:pPr>
        <w:pStyle w:val="Aufzhlungbndig"/>
      </w:pPr>
      <w:r>
        <w:t xml:space="preserve">telefonisch unter </w:t>
      </w:r>
      <w:r w:rsidRPr="0089165C">
        <w:rPr>
          <w:rStyle w:val="LDLink"/>
        </w:rPr>
        <w:t>+49 611 340 1570</w:t>
      </w:r>
      <w:r>
        <w:t>.</w:t>
      </w:r>
    </w:p>
    <w:p w14:paraId="32A55602" w14:textId="77777777" w:rsidR="00DF7DC2" w:rsidRDefault="00DF7DC2">
      <w:pPr>
        <w:spacing w:before="0" w:after="0"/>
      </w:pPr>
      <w:r>
        <w:br w:type="page"/>
      </w:r>
    </w:p>
    <w:p w14:paraId="3982B92A" w14:textId="77777777" w:rsidR="00DF7DC2" w:rsidRDefault="00DF7DC2" w:rsidP="00197105">
      <w:pPr>
        <w:pStyle w:val="berschriftVorbemerkungen"/>
      </w:pPr>
      <w:bookmarkStart w:id="169" w:name="_Toc229142873"/>
      <w:r w:rsidRPr="004B7D42">
        <w:lastRenderedPageBreak/>
        <w:t>Symbole</w:t>
      </w:r>
      <w:bookmarkEnd w:id="169"/>
    </w:p>
    <w:tbl>
      <w:tblPr>
        <w:tblW w:w="963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788"/>
      </w:tblGrid>
      <w:tr w:rsidR="00DF7DC2" w14:paraId="7C4B5911" w14:textId="77777777" w:rsidTr="00505491">
        <w:trPr>
          <w:trHeight w:val="284"/>
        </w:trPr>
        <w:tc>
          <w:tcPr>
            <w:tcW w:w="851" w:type="dxa"/>
            <w:vAlign w:val="center"/>
          </w:tcPr>
          <w:p w14:paraId="670663FC" w14:textId="77777777" w:rsidR="00DF7DC2" w:rsidRPr="00A77AAC" w:rsidRDefault="00DF7DC2" w:rsidP="0050549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0C07C99D" wp14:editId="21CE43C9">
                  <wp:extent cx="288000" cy="288000"/>
                  <wp:effectExtent l="0" t="0" r="0" b="0"/>
                  <wp:docPr id="152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  <w:vAlign w:val="center"/>
          </w:tcPr>
          <w:p w14:paraId="7B36B1AE" w14:textId="77777777" w:rsidR="00DF7DC2" w:rsidRPr="00A77AAC" w:rsidRDefault="00DF7DC2" w:rsidP="00505491">
            <w:pPr>
              <w:pStyle w:val="LDTextinhalt"/>
            </w:pPr>
            <w:r>
              <w:t>Besondere Information zu Programmbedienung</w:t>
            </w:r>
          </w:p>
        </w:tc>
      </w:tr>
      <w:tr w:rsidR="00DF7DC2" w:rsidRPr="00A77AAC" w14:paraId="416983A3" w14:textId="77777777" w:rsidTr="00505491">
        <w:tc>
          <w:tcPr>
            <w:tcW w:w="851" w:type="dxa"/>
            <w:vAlign w:val="center"/>
          </w:tcPr>
          <w:p w14:paraId="71A4E0ED" w14:textId="77777777" w:rsidR="00DF7DC2" w:rsidRPr="00A77AAC" w:rsidRDefault="00DF7DC2" w:rsidP="0050549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010B2EE5" wp14:editId="2512B580">
                  <wp:extent cx="288000" cy="288000"/>
                  <wp:effectExtent l="0" t="0" r="0" b="0"/>
                  <wp:docPr id="121" name="Grafik 120" descr="Symbol Ausrufezeichen r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Grafik 120" descr="Symbol Ausrufezeichen rot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  <w:vAlign w:val="center"/>
          </w:tcPr>
          <w:p w14:paraId="5D55D8C2" w14:textId="77777777" w:rsidR="00DF7DC2" w:rsidRPr="00A77AAC" w:rsidRDefault="00DF7DC2" w:rsidP="00505491">
            <w:pPr>
              <w:pStyle w:val="LDTextinhalt"/>
            </w:pPr>
            <w:r>
              <w:t>Ausdrücklicher Hinweis bei Aktionen, die unerwünschte Wirkungen haben könnten</w:t>
            </w:r>
          </w:p>
        </w:tc>
      </w:tr>
      <w:tr w:rsidR="00DF7DC2" w:rsidRPr="003473C5" w14:paraId="50F96DF0" w14:textId="77777777" w:rsidTr="00505491">
        <w:tc>
          <w:tcPr>
            <w:tcW w:w="851" w:type="dxa"/>
          </w:tcPr>
          <w:p w14:paraId="07EBD30B" w14:textId="77777777" w:rsidR="00DF7DC2" w:rsidRDefault="00DF7DC2" w:rsidP="0050549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9C9ACB7" wp14:editId="28F3DD2F">
                  <wp:extent cx="288000" cy="288000"/>
                  <wp:effectExtent l="0" t="0" r="0" b="0"/>
                  <wp:docPr id="151" name="Grafik 150" descr="Symbol Tipp zur Arbeitserleichter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Grafik 150" descr="Symbol Tipp zur Arbeitserleichteru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  <w:vAlign w:val="center"/>
          </w:tcPr>
          <w:p w14:paraId="7D0C03C4" w14:textId="77777777" w:rsidR="00DF7DC2" w:rsidRPr="003473C5" w:rsidRDefault="00DF7DC2" w:rsidP="00505491">
            <w:pPr>
              <w:pStyle w:val="LDTextinhalt"/>
            </w:pPr>
            <w:r>
              <w:t>Tipp, wie die Arbeit erleichtert werden kann</w:t>
            </w:r>
          </w:p>
        </w:tc>
      </w:tr>
    </w:tbl>
    <w:p w14:paraId="0BFB7438" w14:textId="77777777" w:rsidR="00DF7DC2" w:rsidRPr="00D22C57" w:rsidRDefault="00DF7DC2" w:rsidP="00197105">
      <w:pPr>
        <w:pStyle w:val="berschriftVorbemerkungen"/>
      </w:pPr>
      <w:bookmarkStart w:id="170" w:name="_Toc229142874"/>
      <w:r w:rsidRPr="00D22C57">
        <w:t>Typografische Konventionen</w:t>
      </w:r>
      <w:bookmarkEnd w:id="170"/>
    </w:p>
    <w:tbl>
      <w:tblPr>
        <w:tblW w:w="963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19"/>
        <w:gridCol w:w="7320"/>
      </w:tblGrid>
      <w:tr w:rsidR="00DF7DC2" w:rsidRPr="00A77AAC" w14:paraId="753B614F" w14:textId="77777777" w:rsidTr="00505491">
        <w:trPr>
          <w:trHeight w:hRule="exact" w:val="776"/>
        </w:trPr>
        <w:tc>
          <w:tcPr>
            <w:tcW w:w="2319" w:type="dxa"/>
            <w:vAlign w:val="center"/>
          </w:tcPr>
          <w:p w14:paraId="48A64EA0" w14:textId="77777777" w:rsidR="00DF7DC2" w:rsidRPr="001D671F" w:rsidRDefault="00DF7DC2" w:rsidP="00505491">
            <w:pPr>
              <w:pStyle w:val="LDTextinhalt"/>
              <w:rPr>
                <w:rStyle w:val="LDProgrammelement"/>
              </w:rPr>
            </w:pPr>
            <w:r w:rsidRPr="001D671F">
              <w:rPr>
                <w:rStyle w:val="LDProgrammelement"/>
              </w:rPr>
              <w:t>Kapitälchen</w:t>
            </w:r>
          </w:p>
        </w:tc>
        <w:tc>
          <w:tcPr>
            <w:tcW w:w="7320" w:type="dxa"/>
            <w:vAlign w:val="center"/>
          </w:tcPr>
          <w:p w14:paraId="2F233880" w14:textId="77777777" w:rsidR="00DF7DC2" w:rsidRPr="00A77AAC" w:rsidRDefault="00DF7DC2" w:rsidP="00505491">
            <w:pPr>
              <w:pStyle w:val="LDTextinhalt"/>
            </w:pPr>
            <w:r>
              <w:t xml:space="preserve">Programm-Element (z. B. Webseite, Schaltfläche, Dialogfenster, Menü, </w:t>
            </w:r>
            <w:r w:rsidRPr="00AB0BB1">
              <w:t>Menüpunkt</w:t>
            </w:r>
            <w:r>
              <w:t>,</w:t>
            </w:r>
            <w:r w:rsidRPr="00AB0BB1">
              <w:t xml:space="preserve"> </w:t>
            </w:r>
            <w:r>
              <w:t xml:space="preserve">Tabelle, </w:t>
            </w:r>
            <w:r w:rsidRPr="00AB0BB1">
              <w:t>Pfadangabe</w:t>
            </w:r>
            <w:r>
              <w:t xml:space="preserve"> etc.)</w:t>
            </w:r>
          </w:p>
        </w:tc>
      </w:tr>
      <w:tr w:rsidR="00DF7DC2" w:rsidRPr="003473C5" w14:paraId="2A3207CF" w14:textId="77777777" w:rsidTr="00505491">
        <w:trPr>
          <w:trHeight w:hRule="exact" w:val="557"/>
        </w:trPr>
        <w:tc>
          <w:tcPr>
            <w:tcW w:w="2319" w:type="dxa"/>
            <w:vAlign w:val="center"/>
          </w:tcPr>
          <w:p w14:paraId="0211199A" w14:textId="77777777" w:rsidR="00DF7DC2" w:rsidRPr="003473C5" w:rsidRDefault="00DF7DC2" w:rsidP="00505491">
            <w:pPr>
              <w:pStyle w:val="LDTextinhalt"/>
            </w:pPr>
            <w:r w:rsidRPr="00692FB8">
              <w:rPr>
                <w:rStyle w:val="LDMeneintrag"/>
              </w:rPr>
              <w:t>Kursivschrift</w:t>
            </w:r>
          </w:p>
        </w:tc>
        <w:tc>
          <w:tcPr>
            <w:tcW w:w="7320" w:type="dxa"/>
            <w:vAlign w:val="center"/>
          </w:tcPr>
          <w:p w14:paraId="650FCCD6" w14:textId="77777777" w:rsidR="00DF7DC2" w:rsidRPr="003473C5" w:rsidRDefault="00DF7DC2" w:rsidP="00505491">
            <w:pPr>
              <w:pStyle w:val="LDTextinhalt"/>
            </w:pPr>
            <w:r w:rsidRPr="00AB0BB1">
              <w:t>Vom Anwender eingegebene</w:t>
            </w:r>
            <w:r>
              <w:t xml:space="preserve">r </w:t>
            </w:r>
            <w:r w:rsidRPr="00AB0BB1">
              <w:t>/</w:t>
            </w:r>
            <w:r>
              <w:t xml:space="preserve"> </w:t>
            </w:r>
            <w:r w:rsidRPr="00AB0BB1">
              <w:t>gewählte</w:t>
            </w:r>
            <w:r>
              <w:t>r Wert</w:t>
            </w:r>
          </w:p>
        </w:tc>
      </w:tr>
      <w:tr w:rsidR="00DF7DC2" w:rsidRPr="003473C5" w14:paraId="4338B68D" w14:textId="77777777" w:rsidTr="00505491">
        <w:trPr>
          <w:trHeight w:hRule="exact" w:val="482"/>
        </w:trPr>
        <w:tc>
          <w:tcPr>
            <w:tcW w:w="2319" w:type="dxa"/>
            <w:vAlign w:val="center"/>
          </w:tcPr>
          <w:p w14:paraId="5C62676A" w14:textId="77777777" w:rsidR="00DF7DC2" w:rsidRPr="001D4C90" w:rsidRDefault="00DF7DC2" w:rsidP="00505491">
            <w:pPr>
              <w:pStyle w:val="LDTextinhalt"/>
              <w:rPr>
                <w:rStyle w:val="LDLink"/>
              </w:rPr>
            </w:pPr>
            <w:r w:rsidRPr="001D4C90">
              <w:rPr>
                <w:rStyle w:val="LDLink"/>
              </w:rPr>
              <w:t>Blau unterstrichen</w:t>
            </w:r>
          </w:p>
        </w:tc>
        <w:tc>
          <w:tcPr>
            <w:tcW w:w="7320" w:type="dxa"/>
            <w:vAlign w:val="center"/>
          </w:tcPr>
          <w:p w14:paraId="462637D5" w14:textId="77777777" w:rsidR="00DF7DC2" w:rsidRPr="003473C5" w:rsidRDefault="00DF7DC2" w:rsidP="00505491">
            <w:pPr>
              <w:pStyle w:val="LDTextinhalt"/>
            </w:pPr>
            <w:r>
              <w:t>Link</w:t>
            </w:r>
          </w:p>
        </w:tc>
      </w:tr>
      <w:tr w:rsidR="00DF7DC2" w:rsidRPr="003473C5" w14:paraId="61285289" w14:textId="77777777" w:rsidTr="00505491">
        <w:trPr>
          <w:trHeight w:hRule="exact" w:val="482"/>
        </w:trPr>
        <w:tc>
          <w:tcPr>
            <w:tcW w:w="2319" w:type="dxa"/>
            <w:vAlign w:val="center"/>
          </w:tcPr>
          <w:p w14:paraId="71C026B2" w14:textId="77777777" w:rsidR="00DF7DC2" w:rsidRPr="00F000FA" w:rsidRDefault="00DF7DC2" w:rsidP="00505491">
            <w:pPr>
              <w:pStyle w:val="LDTextinhalt"/>
              <w:rPr>
                <w:rStyle w:val="LDwichtigerText"/>
              </w:rPr>
            </w:pPr>
            <w:r w:rsidRPr="00F000FA">
              <w:rPr>
                <w:rStyle w:val="LDwichtigerText"/>
              </w:rPr>
              <w:t>Fettschrift</w:t>
            </w:r>
          </w:p>
        </w:tc>
        <w:tc>
          <w:tcPr>
            <w:tcW w:w="7320" w:type="dxa"/>
            <w:vAlign w:val="center"/>
          </w:tcPr>
          <w:p w14:paraId="739974F2" w14:textId="77777777" w:rsidR="00DF7DC2" w:rsidRPr="003473C5" w:rsidRDefault="00DF7DC2" w:rsidP="00505491">
            <w:pPr>
              <w:pStyle w:val="LDTextinhalt"/>
            </w:pPr>
            <w:r>
              <w:t>Kennzeichnung von wichtigen Elementen in der Anleitung</w:t>
            </w:r>
          </w:p>
        </w:tc>
      </w:tr>
      <w:tr w:rsidR="00DF7DC2" w:rsidRPr="003473C5" w14:paraId="3E74E3AE" w14:textId="77777777" w:rsidTr="00505491">
        <w:trPr>
          <w:trHeight w:hRule="exact" w:val="482"/>
        </w:trPr>
        <w:tc>
          <w:tcPr>
            <w:tcW w:w="2319" w:type="dxa"/>
            <w:vAlign w:val="center"/>
          </w:tcPr>
          <w:p w14:paraId="62F33DE4" w14:textId="77777777" w:rsidR="00DF7DC2" w:rsidRPr="00025EE3" w:rsidRDefault="00DF7DC2" w:rsidP="00505491">
            <w:pPr>
              <w:rPr>
                <w:rStyle w:val="LDbesonderswichtigerText0"/>
              </w:rPr>
            </w:pPr>
            <w:r w:rsidRPr="00025EE3">
              <w:rPr>
                <w:rStyle w:val="LDbesonderswichtigerText0"/>
              </w:rPr>
              <w:t>Rote Fettschrift</w:t>
            </w:r>
          </w:p>
        </w:tc>
        <w:tc>
          <w:tcPr>
            <w:tcW w:w="7320" w:type="dxa"/>
            <w:vAlign w:val="center"/>
          </w:tcPr>
          <w:p w14:paraId="289A31CA" w14:textId="77777777" w:rsidR="00DF7DC2" w:rsidRPr="003473C5" w:rsidRDefault="00DF7DC2" w:rsidP="00505491">
            <w:pPr>
              <w:pStyle w:val="LDTextinhalt"/>
            </w:pPr>
            <w:r>
              <w:t>Kennzeichnung von besonders wichtigen Elementen in der Anleitung</w:t>
            </w:r>
          </w:p>
        </w:tc>
      </w:tr>
      <w:tr w:rsidR="00DF7DC2" w:rsidRPr="003473C5" w14:paraId="297BC380" w14:textId="77777777" w:rsidTr="00505491">
        <w:trPr>
          <w:trHeight w:hRule="exact" w:val="482"/>
        </w:trPr>
        <w:tc>
          <w:tcPr>
            <w:tcW w:w="2319" w:type="dxa"/>
            <w:vAlign w:val="center"/>
          </w:tcPr>
          <w:p w14:paraId="254F6720" w14:textId="77777777" w:rsidR="00DF7DC2" w:rsidRPr="001526B1" w:rsidRDefault="00DF7DC2" w:rsidP="00505491">
            <w:pPr>
              <w:pStyle w:val="LDTextinhalt"/>
              <w:rPr>
                <w:rStyle w:val="hervorhebunggrn"/>
              </w:rPr>
            </w:pPr>
            <w:r w:rsidRPr="001526B1">
              <w:rPr>
                <w:rStyle w:val="hervorhebunggrn"/>
              </w:rPr>
              <w:t>Grüne Fettschrift</w:t>
            </w:r>
          </w:p>
          <w:p w14:paraId="7233F317" w14:textId="77777777" w:rsidR="00DF7DC2" w:rsidRPr="00D31E33" w:rsidRDefault="00DF7DC2" w:rsidP="00505491"/>
          <w:p w14:paraId="4E01A999" w14:textId="77777777" w:rsidR="00DF7DC2" w:rsidRPr="00D31E33" w:rsidRDefault="00DF7DC2" w:rsidP="00505491"/>
          <w:p w14:paraId="30D43052" w14:textId="77777777" w:rsidR="00DF7DC2" w:rsidRPr="00D31E33" w:rsidRDefault="00DF7DC2" w:rsidP="00505491"/>
          <w:p w14:paraId="574E762E" w14:textId="77777777" w:rsidR="00DF7DC2" w:rsidRPr="00D31E33" w:rsidRDefault="00DF7DC2" w:rsidP="00505491"/>
          <w:p w14:paraId="7818ABFB" w14:textId="77777777" w:rsidR="00DF7DC2" w:rsidRPr="00D31E33" w:rsidRDefault="00DF7DC2" w:rsidP="00505491"/>
          <w:p w14:paraId="658AC440" w14:textId="77777777" w:rsidR="00DF7DC2" w:rsidRPr="00D31E33" w:rsidRDefault="00DF7DC2" w:rsidP="00505491"/>
          <w:p w14:paraId="1797C60F" w14:textId="77777777" w:rsidR="00DF7DC2" w:rsidRPr="00D31E33" w:rsidRDefault="00DF7DC2" w:rsidP="00505491"/>
          <w:p w14:paraId="3495FC20" w14:textId="77777777" w:rsidR="00DF7DC2" w:rsidRPr="00D31E33" w:rsidRDefault="00DF7DC2" w:rsidP="00505491"/>
          <w:p w14:paraId="78F626D2" w14:textId="77777777" w:rsidR="00DF7DC2" w:rsidRPr="00D31E33" w:rsidRDefault="00DF7DC2" w:rsidP="00505491"/>
        </w:tc>
        <w:tc>
          <w:tcPr>
            <w:tcW w:w="7320" w:type="dxa"/>
            <w:vAlign w:val="center"/>
          </w:tcPr>
          <w:p w14:paraId="163C4645" w14:textId="77777777" w:rsidR="00DF7DC2" w:rsidRDefault="00DF7DC2" w:rsidP="00505491">
            <w:pPr>
              <w:pStyle w:val="LDTextinhalt"/>
            </w:pPr>
            <w:r>
              <w:t>Kennzeichnung von Hinweisen zur Programmbedienung</w:t>
            </w:r>
          </w:p>
          <w:p w14:paraId="216081D6" w14:textId="77777777" w:rsidR="00DF7DC2" w:rsidRPr="00526A89" w:rsidRDefault="00DF7DC2" w:rsidP="00505491"/>
          <w:p w14:paraId="0E61AE23" w14:textId="77777777" w:rsidR="00DF7DC2" w:rsidRPr="00526A89" w:rsidRDefault="00DF7DC2" w:rsidP="00505491"/>
          <w:p w14:paraId="54621B74" w14:textId="77777777" w:rsidR="00DF7DC2" w:rsidRPr="00526A89" w:rsidRDefault="00DF7DC2" w:rsidP="00505491"/>
          <w:p w14:paraId="52C40775" w14:textId="77777777" w:rsidR="00DF7DC2" w:rsidRPr="00526A89" w:rsidRDefault="00DF7DC2" w:rsidP="00505491"/>
          <w:p w14:paraId="455EF6EF" w14:textId="77777777" w:rsidR="00DF7DC2" w:rsidRDefault="00DF7DC2" w:rsidP="00505491"/>
          <w:p w14:paraId="67340A16" w14:textId="77777777" w:rsidR="00DF7DC2" w:rsidRDefault="00DF7DC2" w:rsidP="00505491"/>
          <w:p w14:paraId="5273D0F9" w14:textId="77777777" w:rsidR="00DF7DC2" w:rsidRDefault="00DF7DC2" w:rsidP="00505491"/>
          <w:p w14:paraId="4024B846" w14:textId="77777777" w:rsidR="00DF7DC2" w:rsidRPr="004A5317" w:rsidRDefault="00DF7DC2" w:rsidP="00505491"/>
          <w:p w14:paraId="5BBE2AC6" w14:textId="77777777" w:rsidR="00DF7DC2" w:rsidRPr="004A5317" w:rsidRDefault="00DF7DC2" w:rsidP="00505491"/>
        </w:tc>
      </w:tr>
    </w:tbl>
    <w:p w14:paraId="68C5E86A" w14:textId="41D841B3" w:rsidR="00DF7DC2" w:rsidRPr="00134FF1" w:rsidRDefault="00DF7DC2" w:rsidP="00134FF1">
      <w:pPr>
        <w:spacing w:before="0" w:after="0"/>
        <w:rPr>
          <w:szCs w:val="24"/>
        </w:rPr>
      </w:pPr>
    </w:p>
    <w:sectPr w:rsidR="00DF7DC2" w:rsidRPr="00134FF1" w:rsidSect="00C05541">
      <w:headerReference w:type="default" r:id="rId69"/>
      <w:headerReference w:type="first" r:id="rId70"/>
      <w:footerReference w:type="first" r:id="rId71"/>
      <w:pgSz w:w="11906" w:h="16838"/>
      <w:pgMar w:top="1134" w:right="1133" w:bottom="851" w:left="1134" w:header="567" w:footer="51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6" w:author="Drößler, Peter (HMKB)" w:date="2026-04-24T10:38:00Z" w:initials="DP(">
    <w:p w14:paraId="7C0693AC" w14:textId="4EE3C8B9" w:rsidR="004867DD" w:rsidRDefault="004867DD">
      <w:pPr>
        <w:pStyle w:val="Kommentartext"/>
      </w:pPr>
      <w:r>
        <w:rPr>
          <w:rStyle w:val="Kommentarzeichen"/>
        </w:rPr>
        <w:annotationRef/>
      </w:r>
      <w:r>
        <w:t>AWA 112126: Der Bereich Druckoptionen wurde mit Release 59.0 entfernt. Daher wurde 6. geändert.</w:t>
      </w:r>
    </w:p>
  </w:comment>
  <w:comment w:id="117" w:author="Drößler, Peter (HMKB)" w:date="2026-04-24T10:41:00Z" w:initials="DP(">
    <w:p w14:paraId="797DDEB2" w14:textId="33081994" w:rsidR="00EB70DB" w:rsidRDefault="00EB70DB">
      <w:pPr>
        <w:pStyle w:val="Kommentartext"/>
      </w:pPr>
      <w:r>
        <w:rPr>
          <w:rStyle w:val="Kommentarzeichen"/>
        </w:rPr>
        <w:annotationRef/>
      </w:r>
      <w:r>
        <w:t>Mit AWA 30671 im Release 58.0 können nun die Änderungen der Namensbestandteile je Schule gespeichert werden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0693AC" w15:done="0"/>
  <w15:commentEx w15:paraId="797DDEB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8EA2A94" w16cex:dateUtc="2026-04-24T08:38:00Z"/>
  <w16cex:commentExtensible w16cex:durableId="42127DA1" w16cex:dateUtc="2026-04-24T0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0693AC" w16cid:durableId="78EA2A94"/>
  <w16cid:commentId w16cid:paraId="797DDEB2" w16cid:durableId="42127DA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9664D" w14:textId="77777777" w:rsidR="00A73680" w:rsidRDefault="00A73680" w:rsidP="006A65B3">
      <w:r>
        <w:separator/>
      </w:r>
    </w:p>
  </w:endnote>
  <w:endnote w:type="continuationSeparator" w:id="0">
    <w:p w14:paraId="20E67D47" w14:textId="77777777" w:rsidR="00A73680" w:rsidRDefault="00A73680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ssen Gellix">
    <w:panose1 w:val="020B0604030102000003"/>
    <w:charset w:val="00"/>
    <w:family w:val="swiss"/>
    <w:pitch w:val="variable"/>
    <w:sig w:usb0="A10000FF" w:usb1="5001A4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3AB79" w14:textId="55B8E5D9" w:rsidR="00DF7DC2" w:rsidRPr="00915777" w:rsidRDefault="00DF7DC2" w:rsidP="00DF7DC2">
    <w:pPr>
      <w:pStyle w:val="LDFuzeile"/>
    </w:pPr>
    <w:r>
      <w:t xml:space="preserve">HMKB | </w:t>
    </w:r>
    <w:fldSimple w:instr=" STYLEREF  &quot;Übertitel / IT-Verfahren&quot;  \* MERGEFORMAT ">
      <w:r w:rsidR="00B859CC" w:rsidRPr="00B859CC">
        <w:rPr>
          <w:bCs/>
          <w:noProof/>
        </w:rPr>
        <w:t>LUSD</w:t>
      </w:r>
    </w:fldSimple>
    <w:r>
      <w:t xml:space="preserve"> | </w:t>
    </w:r>
    <w:fldSimple w:instr=" STYLEREF  &quot;Titel des Dokuments&quot;  \* MERGEFORMAT ">
      <w:r w:rsidR="00B859CC">
        <w:rPr>
          <w:noProof/>
        </w:rPr>
        <w:t>Zeugnisse erstellen mit der LUSD</w:t>
      </w:r>
    </w:fldSimple>
    <w:r>
      <w:t xml:space="preserve"> | </w:t>
    </w:r>
    <w:fldSimple w:instr=" STYLEREF  Versionsnummer  \* MERGEFORMAT ">
      <w:r w:rsidR="00B859CC">
        <w:rPr>
          <w:noProof/>
        </w:rPr>
        <w:t>Version: 3.4</w:t>
      </w:r>
    </w:fldSimple>
    <w:r>
      <w:t xml:space="preserve"> | </w:t>
    </w:r>
    <w:fldSimple w:instr=" STYLEREF  &quot;Datum Deckblatt&quot;  \* MERGEFORMAT ">
      <w:r w:rsidR="00B859CC">
        <w:rPr>
          <w:noProof/>
        </w:rPr>
        <w:t>Letzter Stand: 12.05.2026</w:t>
      </w:r>
    </w:fldSimple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40AE9" w14:textId="1B19E624" w:rsidR="00A73680" w:rsidRPr="00915777" w:rsidRDefault="006877F3" w:rsidP="005A3EEC">
    <w:pPr>
      <w:pStyle w:val="LDFuzeile"/>
    </w:pPr>
    <w:r>
      <w:t xml:space="preserve">HMKB | </w:t>
    </w:r>
    <w:r w:rsidR="00B859CC">
      <w:fldChar w:fldCharType="begin"/>
    </w:r>
    <w:r w:rsidR="00B859CC">
      <w:instrText xml:space="preserve"> STYLEREF  "Übertitel / IT-Verfahren"  \* MERGEFORMAT </w:instrText>
    </w:r>
    <w:r w:rsidR="00B859CC">
      <w:fldChar w:fldCharType="separate"/>
    </w:r>
    <w:r w:rsidR="00B859CC" w:rsidRPr="00B859CC">
      <w:rPr>
        <w:bCs/>
        <w:noProof/>
      </w:rPr>
      <w:t>LUSD</w:t>
    </w:r>
    <w:r w:rsidR="00B859CC">
      <w:rPr>
        <w:bCs/>
        <w:noProof/>
      </w:rPr>
      <w:fldChar w:fldCharType="end"/>
    </w:r>
    <w:r>
      <w:t xml:space="preserve"> | </w:t>
    </w:r>
    <w:r w:rsidR="00B859CC">
      <w:fldChar w:fldCharType="begin"/>
    </w:r>
    <w:r w:rsidR="00B859CC">
      <w:instrText xml:space="preserve"> STYLEREF  "Titel des Dokuments"  \* MERGEFORMAT </w:instrText>
    </w:r>
    <w:r w:rsidR="00B859CC">
      <w:fldChar w:fldCharType="separate"/>
    </w:r>
    <w:r w:rsidR="00B859CC">
      <w:rPr>
        <w:noProof/>
      </w:rPr>
      <w:t>Zeugnisse erstellen mit der LUSD</w:t>
    </w:r>
    <w:r w:rsidR="00B859CC">
      <w:rPr>
        <w:noProof/>
      </w:rPr>
      <w:fldChar w:fldCharType="end"/>
    </w:r>
    <w:r>
      <w:t xml:space="preserve"> | </w:t>
    </w:r>
    <w:r w:rsidR="00B859CC">
      <w:fldChar w:fldCharType="begin"/>
    </w:r>
    <w:r w:rsidR="00B859CC">
      <w:instrText xml:space="preserve"> STYLEREF  Versionsnummer  \* MERGEFORMAT </w:instrText>
    </w:r>
    <w:r w:rsidR="00B859CC">
      <w:fldChar w:fldCharType="separate"/>
    </w:r>
    <w:r w:rsidR="00B859CC">
      <w:rPr>
        <w:noProof/>
      </w:rPr>
      <w:t>Version: 3.4</w:t>
    </w:r>
    <w:r w:rsidR="00B859CC">
      <w:rPr>
        <w:noProof/>
      </w:rPr>
      <w:fldChar w:fldCharType="end"/>
    </w:r>
    <w:r>
      <w:t xml:space="preserve"> | </w:t>
    </w:r>
    <w:r w:rsidR="00B859CC">
      <w:fldChar w:fldCharType="begin"/>
    </w:r>
    <w:r w:rsidR="00B859CC">
      <w:instrText xml:space="preserve"> STYLEREF  "Datum Deckblatt"  \* MERGEFORMAT </w:instrText>
    </w:r>
    <w:r w:rsidR="00B859CC">
      <w:fldChar w:fldCharType="separate"/>
    </w:r>
    <w:r w:rsidR="00B859CC">
      <w:rPr>
        <w:noProof/>
      </w:rPr>
      <w:t>Letzter Stand: 12.05.2026</w:t>
    </w:r>
    <w:r w:rsidR="00B859CC">
      <w:rPr>
        <w:noProof/>
      </w:rPr>
      <w:fldChar w:fldCharType="end"/>
    </w:r>
    <w:r>
      <w:tab/>
    </w:r>
    <w:r>
      <w:fldChar w:fldCharType="begin"/>
    </w:r>
    <w:r>
      <w:instrText>PAGE   \* MERGEFORMAT</w:instrText>
    </w:r>
    <w:r>
      <w:fldChar w:fldCharType="separate"/>
    </w:r>
    <w:r>
      <w:t>23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372C6" w14:textId="77777777" w:rsidR="00A73680" w:rsidRDefault="00A73680" w:rsidP="006A65B3">
      <w:r>
        <w:separator/>
      </w:r>
    </w:p>
  </w:footnote>
  <w:footnote w:type="continuationSeparator" w:id="0">
    <w:p w14:paraId="30D6DF83" w14:textId="77777777" w:rsidR="00A73680" w:rsidRDefault="00A73680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146B7" w14:textId="77777777" w:rsidR="00A73680" w:rsidRPr="00B12B09" w:rsidRDefault="00A73680" w:rsidP="00B12B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8B590" w14:textId="77777777" w:rsidR="00A73680" w:rsidRPr="005E723B" w:rsidRDefault="00A73680" w:rsidP="005E72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44.3pt;height:31.65pt" o:bullet="t">
        <v:imagedata r:id="rId1" o:title="ausrufezeichen_klein"/>
      </v:shape>
    </w:pict>
  </w:numPicBullet>
  <w:numPicBullet w:numPicBulletId="1">
    <w:pict>
      <v:shape id="_x0000_i1115" type="#_x0000_t75" style="width:27.7pt;height:15.8pt" o:bullet="t">
        <v:imagedata r:id="rId2" o:title="Unbenannt"/>
      </v:shape>
    </w:pict>
  </w:numPicBullet>
  <w:numPicBullet w:numPicBulletId="2">
    <w:pict>
      <v:shape id="_x0000_i1116" type="#_x0000_t75" style="width:682pt;height:682pt" o:bullet="t">
        <v:imagedata r:id="rId3" o:title="task"/>
      </v:shape>
    </w:pict>
  </w:numPicBullet>
  <w:numPicBullet w:numPicBulletId="3">
    <w:pict>
      <v:shape id="_x0000_i1117" type="#_x0000_t75" style="width:194.65pt;height:145.6pt" o:bullet="t">
        <v:imagedata r:id="rId4" o:title="luds2"/>
      </v:shape>
    </w:pict>
  </w:numPicBullet>
  <w:numPicBullet w:numPicBulletId="4">
    <w:pict>
      <v:shape id="_x0000_i1118" type="#_x0000_t75" style="width:680.45pt;height:680.45pt" o:bullet="t">
        <v:imagedata r:id="rId5" o:title="task"/>
      </v:shape>
    </w:pict>
  </w:numPicBullet>
  <w:numPicBullet w:numPicBulletId="5">
    <w:pict>
      <v:shape id="_x0000_i1119" type="#_x0000_t75" style="width:30.05pt;height:23.75pt" o:bullet="t">
        <v:imagedata r:id="rId6" o:title="info1"/>
      </v:shape>
    </w:pict>
  </w:numPicBullet>
  <w:abstractNum w:abstractNumId="0" w15:restartNumberingAfterBreak="0">
    <w:nsid w:val="04740BBE"/>
    <w:multiLevelType w:val="hybridMultilevel"/>
    <w:tmpl w:val="0A861D28"/>
    <w:lvl w:ilvl="0" w:tplc="07CEE0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28AA"/>
    <w:multiLevelType w:val="multilevel"/>
    <w:tmpl w:val="E74601CE"/>
    <w:lvl w:ilvl="0">
      <w:start w:val="1"/>
      <w:numFmt w:val="decimal"/>
      <w:pStyle w:val="LDHandlungsschritt"/>
      <w:lvlText w:val="%1. "/>
      <w:lvlJc w:val="left"/>
      <w:pPr>
        <w:ind w:left="993" w:hanging="284"/>
      </w:pPr>
    </w:lvl>
    <w:lvl w:ilvl="1">
      <w:start w:val="1"/>
      <w:numFmt w:val="none"/>
      <w:lvlText w:val=""/>
      <w:lvlJc w:val="left"/>
      <w:pPr>
        <w:ind w:left="1106" w:hanging="397"/>
      </w:pPr>
    </w:lvl>
    <w:lvl w:ilvl="2">
      <w:start w:val="1"/>
      <w:numFmt w:val="none"/>
      <w:lvlText w:val=""/>
      <w:lvlJc w:val="left"/>
      <w:pPr>
        <w:ind w:left="1106" w:hanging="397"/>
      </w:pPr>
    </w:lvl>
    <w:lvl w:ilvl="3">
      <w:start w:val="1"/>
      <w:numFmt w:val="none"/>
      <w:lvlText w:val=""/>
      <w:lvlJc w:val="left"/>
      <w:pPr>
        <w:ind w:left="1106" w:hanging="397"/>
      </w:pPr>
    </w:lvl>
    <w:lvl w:ilvl="4">
      <w:start w:val="1"/>
      <w:numFmt w:val="none"/>
      <w:lvlText w:val=""/>
      <w:lvlJc w:val="left"/>
      <w:pPr>
        <w:ind w:left="1106" w:hanging="397"/>
      </w:pPr>
    </w:lvl>
    <w:lvl w:ilvl="5">
      <w:start w:val="1"/>
      <w:numFmt w:val="lowerRoman"/>
      <w:lvlText w:val="(%6)"/>
      <w:lvlJc w:val="left"/>
      <w:pPr>
        <w:ind w:left="993" w:hanging="284"/>
      </w:pPr>
    </w:lvl>
    <w:lvl w:ilvl="6">
      <w:start w:val="1"/>
      <w:numFmt w:val="decimal"/>
      <w:lvlText w:val="%7."/>
      <w:lvlJc w:val="left"/>
      <w:pPr>
        <w:ind w:left="993" w:hanging="284"/>
      </w:pPr>
    </w:lvl>
    <w:lvl w:ilvl="7">
      <w:start w:val="1"/>
      <w:numFmt w:val="lowerLetter"/>
      <w:lvlText w:val="%8."/>
      <w:lvlJc w:val="left"/>
      <w:pPr>
        <w:ind w:left="993" w:hanging="284"/>
      </w:pPr>
    </w:lvl>
    <w:lvl w:ilvl="8">
      <w:start w:val="1"/>
      <w:numFmt w:val="lowerRoman"/>
      <w:lvlText w:val="%9."/>
      <w:lvlJc w:val="left"/>
      <w:pPr>
        <w:ind w:left="993" w:hanging="284"/>
      </w:pPr>
    </w:lvl>
  </w:abstractNum>
  <w:abstractNum w:abstractNumId="2" w15:restartNumberingAfterBreak="0">
    <w:nsid w:val="0CFA1064"/>
    <w:multiLevelType w:val="multilevel"/>
    <w:tmpl w:val="02F6D402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381AA9"/>
    <w:multiLevelType w:val="hybridMultilevel"/>
    <w:tmpl w:val="E424F634"/>
    <w:lvl w:ilvl="0" w:tplc="BF6290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97A20"/>
    <w:multiLevelType w:val="hybridMultilevel"/>
    <w:tmpl w:val="29A62B72"/>
    <w:lvl w:ilvl="0" w:tplc="58F2CC50">
      <w:start w:val="1"/>
      <w:numFmt w:val="bullet"/>
      <w:pStyle w:val="LDAnleitungen"/>
      <w:lvlText w:val=""/>
      <w:lvlPicBulletId w:val="3"/>
      <w:lvlJc w:val="left"/>
      <w:pPr>
        <w:ind w:left="1573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16A6003B"/>
    <w:multiLevelType w:val="hybridMultilevel"/>
    <w:tmpl w:val="4E847EEA"/>
    <w:lvl w:ilvl="0" w:tplc="FE34C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C5817"/>
    <w:multiLevelType w:val="hybridMultilevel"/>
    <w:tmpl w:val="5C92B1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F0CDF"/>
    <w:multiLevelType w:val="multilevel"/>
    <w:tmpl w:val="B9FCA69A"/>
    <w:styleLink w:val="Formatvorlage1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1248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99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0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1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5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03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4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5" w:hanging="397"/>
      </w:pPr>
      <w:rPr>
        <w:rFonts w:hint="default"/>
      </w:rPr>
    </w:lvl>
  </w:abstractNum>
  <w:abstractNum w:abstractNumId="8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106388A"/>
    <w:multiLevelType w:val="hybridMultilevel"/>
    <w:tmpl w:val="6526BBBE"/>
    <w:lvl w:ilvl="0" w:tplc="6BFC05F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2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3B00353"/>
    <w:multiLevelType w:val="hybridMultilevel"/>
    <w:tmpl w:val="08D42782"/>
    <w:lvl w:ilvl="0" w:tplc="EDBA96E2">
      <w:start w:val="1"/>
      <w:numFmt w:val="bullet"/>
      <w:pStyle w:val="LDAuflistungHinweis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4A031F2F"/>
    <w:multiLevelType w:val="multilevel"/>
    <w:tmpl w:val="A652484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5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5" w15:restartNumberingAfterBreak="0">
    <w:nsid w:val="50B91ABE"/>
    <w:multiLevelType w:val="hybridMultilevel"/>
    <w:tmpl w:val="F20EAC4C"/>
    <w:lvl w:ilvl="0" w:tplc="D8442DF8">
      <w:start w:val="1"/>
      <w:numFmt w:val="bullet"/>
      <w:pStyle w:val="1Unterpunktmit"/>
      <w:lvlText w:val="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A0AFA"/>
    <w:multiLevelType w:val="hybridMultilevel"/>
    <w:tmpl w:val="75D4E5F6"/>
    <w:lvl w:ilvl="0" w:tplc="CA32685A">
      <w:start w:val="1"/>
      <w:numFmt w:val="decimal"/>
      <w:pStyle w:val="Bildunterschrift"/>
      <w:lvlText w:val="Abb %1."/>
      <w:lvlJc w:val="left"/>
      <w:pPr>
        <w:tabs>
          <w:tab w:val="num" w:pos="4472"/>
        </w:tabs>
        <w:ind w:left="4112" w:firstLine="0"/>
      </w:pPr>
      <w:rPr>
        <w:rFonts w:hint="default"/>
      </w:rPr>
    </w:lvl>
    <w:lvl w:ilvl="1" w:tplc="3D38E68E">
      <w:start w:val="1"/>
      <w:numFmt w:val="bullet"/>
      <w:lvlText w:val=""/>
      <w:lvlJc w:val="left"/>
      <w:pPr>
        <w:tabs>
          <w:tab w:val="num" w:pos="5759"/>
        </w:tabs>
        <w:ind w:left="5759" w:hanging="567"/>
      </w:pPr>
      <w:rPr>
        <w:rFonts w:ascii="Wingdings" w:hAnsi="Wingdings" w:hint="default"/>
        <w:b/>
        <w:i w:val="0"/>
        <w:color w:val="CC0000"/>
        <w:sz w:val="24"/>
        <w:szCs w:val="24"/>
        <w:u w:color="CC0000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6272"/>
        </w:tabs>
        <w:ind w:left="627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6992"/>
        </w:tabs>
        <w:ind w:left="699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7712"/>
        </w:tabs>
        <w:ind w:left="771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8432"/>
        </w:tabs>
        <w:ind w:left="843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9152"/>
        </w:tabs>
        <w:ind w:left="915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9872"/>
        </w:tabs>
        <w:ind w:left="987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10592"/>
        </w:tabs>
        <w:ind w:left="10592" w:hanging="180"/>
      </w:pPr>
    </w:lvl>
  </w:abstractNum>
  <w:abstractNum w:abstractNumId="17" w15:restartNumberingAfterBreak="0">
    <w:nsid w:val="61110157"/>
    <w:multiLevelType w:val="hybridMultilevel"/>
    <w:tmpl w:val="8780B766"/>
    <w:lvl w:ilvl="0" w:tplc="5DC24938">
      <w:start w:val="1"/>
      <w:numFmt w:val="bullet"/>
      <w:pStyle w:val="Aufzhlungbndig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82CEE"/>
    <w:multiLevelType w:val="hybridMultilevel"/>
    <w:tmpl w:val="7BA4E0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B192A"/>
    <w:multiLevelType w:val="hybridMultilevel"/>
    <w:tmpl w:val="42FAF52A"/>
    <w:lvl w:ilvl="0" w:tplc="14FC55C0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0" w15:restartNumberingAfterBreak="0">
    <w:nsid w:val="6DE52761"/>
    <w:multiLevelType w:val="hybridMultilevel"/>
    <w:tmpl w:val="46408A9A"/>
    <w:lvl w:ilvl="0" w:tplc="1518C182">
      <w:start w:val="1"/>
      <w:numFmt w:val="bullet"/>
      <w:lvlText w:val=""/>
      <w:lvlJc w:val="left"/>
      <w:pPr>
        <w:ind w:left="1474" w:hanging="453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A2E9C"/>
    <w:multiLevelType w:val="hybridMultilevel"/>
    <w:tmpl w:val="10608FC0"/>
    <w:lvl w:ilvl="0" w:tplc="A1D4B2BA">
      <w:start w:val="10"/>
      <w:numFmt w:val="decimal"/>
      <w:pStyle w:val="LDHandlungsschritteab10"/>
      <w:lvlText w:val="%1."/>
      <w:lvlJc w:val="left"/>
      <w:pPr>
        <w:ind w:left="1429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C32946"/>
    <w:multiLevelType w:val="hybridMultilevel"/>
    <w:tmpl w:val="46F824AE"/>
    <w:lvl w:ilvl="0" w:tplc="9C9A6E60">
      <w:start w:val="1"/>
      <w:numFmt w:val="bullet"/>
      <w:pStyle w:val="LDAufgabe"/>
      <w:lvlText w:val=""/>
      <w:lvlPicBulletId w:val="4"/>
      <w:lvlJc w:val="left"/>
      <w:pPr>
        <w:ind w:left="177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567952677">
    <w:abstractNumId w:val="2"/>
  </w:num>
  <w:num w:numId="2" w16cid:durableId="578641028">
    <w:abstractNumId w:val="14"/>
  </w:num>
  <w:num w:numId="3" w16cid:durableId="1364288891">
    <w:abstractNumId w:val="8"/>
  </w:num>
  <w:num w:numId="4" w16cid:durableId="2000036032">
    <w:abstractNumId w:val="12"/>
  </w:num>
  <w:num w:numId="5" w16cid:durableId="870535330">
    <w:abstractNumId w:val="21"/>
  </w:num>
  <w:num w:numId="6" w16cid:durableId="1604924403">
    <w:abstractNumId w:val="16"/>
  </w:num>
  <w:num w:numId="7" w16cid:durableId="1967618739">
    <w:abstractNumId w:val="15"/>
  </w:num>
  <w:num w:numId="8" w16cid:durableId="842553497">
    <w:abstractNumId w:val="10"/>
  </w:num>
  <w:num w:numId="9" w16cid:durableId="1900819481">
    <w:abstractNumId w:val="4"/>
  </w:num>
  <w:num w:numId="10" w16cid:durableId="746802252">
    <w:abstractNumId w:val="11"/>
  </w:num>
  <w:num w:numId="11" w16cid:durableId="804541536">
    <w:abstractNumId w:val="18"/>
  </w:num>
  <w:num w:numId="12" w16cid:durableId="1129125222">
    <w:abstractNumId w:val="23"/>
  </w:num>
  <w:num w:numId="13" w16cid:durableId="1822307698">
    <w:abstractNumId w:val="22"/>
  </w:num>
  <w:num w:numId="14" w16cid:durableId="1823427911">
    <w:abstractNumId w:val="17"/>
  </w:num>
  <w:num w:numId="15" w16cid:durableId="682786458">
    <w:abstractNumId w:val="7"/>
  </w:num>
  <w:num w:numId="16" w16cid:durableId="206836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492454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468524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86866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089142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88844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75059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61979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978200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741847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88050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8924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46748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788617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466232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322801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07278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98664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172449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25506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4469634">
    <w:abstractNumId w:val="1"/>
  </w:num>
  <w:num w:numId="37" w16cid:durableId="1500195730">
    <w:abstractNumId w:val="20"/>
  </w:num>
  <w:num w:numId="38" w16cid:durableId="1062488307">
    <w:abstractNumId w:val="19"/>
  </w:num>
  <w:num w:numId="39" w16cid:durableId="143163269">
    <w:abstractNumId w:val="0"/>
  </w:num>
  <w:num w:numId="40" w16cid:durableId="436952965">
    <w:abstractNumId w:val="3"/>
  </w:num>
  <w:num w:numId="41" w16cid:durableId="1521815222">
    <w:abstractNumId w:val="13"/>
  </w:num>
  <w:num w:numId="42" w16cid:durableId="410589308">
    <w:abstractNumId w:val="5"/>
  </w:num>
  <w:num w:numId="43" w16cid:durableId="2105951675">
    <w:abstractNumId w:val="20"/>
    <w:lvlOverride w:ilvl="0">
      <w:startOverride w:val="1"/>
    </w:lvlOverride>
  </w:num>
  <w:num w:numId="44" w16cid:durableId="716317368">
    <w:abstractNumId w:val="20"/>
    <w:lvlOverride w:ilvl="0">
      <w:startOverride w:val="1"/>
    </w:lvlOverride>
  </w:num>
  <w:num w:numId="45" w16cid:durableId="366948353">
    <w:abstractNumId w:val="20"/>
    <w:lvlOverride w:ilvl="0">
      <w:startOverride w:val="1"/>
    </w:lvlOverride>
  </w:num>
  <w:num w:numId="46" w16cid:durableId="586305300">
    <w:abstractNumId w:val="20"/>
    <w:lvlOverride w:ilvl="0">
      <w:startOverride w:val="1"/>
    </w:lvlOverride>
  </w:num>
  <w:num w:numId="47" w16cid:durableId="1765615097">
    <w:abstractNumId w:val="20"/>
    <w:lvlOverride w:ilvl="0">
      <w:startOverride w:val="1"/>
    </w:lvlOverride>
  </w:num>
  <w:num w:numId="48" w16cid:durableId="25179643">
    <w:abstractNumId w:val="6"/>
  </w:num>
  <w:num w:numId="49" w16cid:durableId="1322928910">
    <w:abstractNumId w:val="9"/>
  </w:num>
  <w:numIdMacAtCleanup w:val="3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rößler, Peter (HMKB)">
    <w15:presenceInfo w15:providerId="AD" w15:userId="S-1-5-21-3365863304-72330373-946326852-989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hideSpellingErrors/>
  <w:hideGrammaticalErrors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7C"/>
    <w:rsid w:val="0000761B"/>
    <w:rsid w:val="00010CD2"/>
    <w:rsid w:val="00012961"/>
    <w:rsid w:val="00013567"/>
    <w:rsid w:val="0001531C"/>
    <w:rsid w:val="0001640A"/>
    <w:rsid w:val="00017BEA"/>
    <w:rsid w:val="00017C17"/>
    <w:rsid w:val="00021DB7"/>
    <w:rsid w:val="00022B53"/>
    <w:rsid w:val="00023DF2"/>
    <w:rsid w:val="000243B3"/>
    <w:rsid w:val="000253D8"/>
    <w:rsid w:val="00030A13"/>
    <w:rsid w:val="00042296"/>
    <w:rsid w:val="000542DC"/>
    <w:rsid w:val="000643E0"/>
    <w:rsid w:val="00065592"/>
    <w:rsid w:val="00065C49"/>
    <w:rsid w:val="000674FC"/>
    <w:rsid w:val="000679DE"/>
    <w:rsid w:val="00070559"/>
    <w:rsid w:val="00075BEC"/>
    <w:rsid w:val="00075C9C"/>
    <w:rsid w:val="000771CA"/>
    <w:rsid w:val="000807EC"/>
    <w:rsid w:val="00080960"/>
    <w:rsid w:val="00081C47"/>
    <w:rsid w:val="00082589"/>
    <w:rsid w:val="00086190"/>
    <w:rsid w:val="000903BB"/>
    <w:rsid w:val="00097EB9"/>
    <w:rsid w:val="000A4CF9"/>
    <w:rsid w:val="000A5B4A"/>
    <w:rsid w:val="000A681D"/>
    <w:rsid w:val="000A79FC"/>
    <w:rsid w:val="000B1833"/>
    <w:rsid w:val="000B68F8"/>
    <w:rsid w:val="000C1579"/>
    <w:rsid w:val="000C3BAA"/>
    <w:rsid w:val="000D0594"/>
    <w:rsid w:val="000D40DE"/>
    <w:rsid w:val="000E02D7"/>
    <w:rsid w:val="000E1ED4"/>
    <w:rsid w:val="000F07E1"/>
    <w:rsid w:val="000F6AE8"/>
    <w:rsid w:val="000F74B6"/>
    <w:rsid w:val="00101AC5"/>
    <w:rsid w:val="00104774"/>
    <w:rsid w:val="00113890"/>
    <w:rsid w:val="00120C67"/>
    <w:rsid w:val="00126FE7"/>
    <w:rsid w:val="0013318E"/>
    <w:rsid w:val="00134FF1"/>
    <w:rsid w:val="00137CF7"/>
    <w:rsid w:val="00140FC1"/>
    <w:rsid w:val="00143D09"/>
    <w:rsid w:val="00151519"/>
    <w:rsid w:val="001526B1"/>
    <w:rsid w:val="00154764"/>
    <w:rsid w:val="00155380"/>
    <w:rsid w:val="00156B43"/>
    <w:rsid w:val="00162A8D"/>
    <w:rsid w:val="00162AB1"/>
    <w:rsid w:val="00163615"/>
    <w:rsid w:val="00164702"/>
    <w:rsid w:val="00170814"/>
    <w:rsid w:val="00174221"/>
    <w:rsid w:val="00175F29"/>
    <w:rsid w:val="00177E59"/>
    <w:rsid w:val="001805E1"/>
    <w:rsid w:val="00180A4E"/>
    <w:rsid w:val="00181183"/>
    <w:rsid w:val="00182DE7"/>
    <w:rsid w:val="00182EA2"/>
    <w:rsid w:val="00182ED5"/>
    <w:rsid w:val="00184572"/>
    <w:rsid w:val="00187A9D"/>
    <w:rsid w:val="001960C3"/>
    <w:rsid w:val="00196DB2"/>
    <w:rsid w:val="00197105"/>
    <w:rsid w:val="001A10BA"/>
    <w:rsid w:val="001A2A89"/>
    <w:rsid w:val="001A765D"/>
    <w:rsid w:val="001B07FA"/>
    <w:rsid w:val="001B38F6"/>
    <w:rsid w:val="001B6BD3"/>
    <w:rsid w:val="001C03A2"/>
    <w:rsid w:val="001C3EC9"/>
    <w:rsid w:val="001C3FF1"/>
    <w:rsid w:val="001C4254"/>
    <w:rsid w:val="001C6DE8"/>
    <w:rsid w:val="001D08DA"/>
    <w:rsid w:val="001D3009"/>
    <w:rsid w:val="001D3945"/>
    <w:rsid w:val="001D40E4"/>
    <w:rsid w:val="001D460E"/>
    <w:rsid w:val="001D4837"/>
    <w:rsid w:val="001E0E3C"/>
    <w:rsid w:val="001E41A2"/>
    <w:rsid w:val="001F6702"/>
    <w:rsid w:val="001F7FEF"/>
    <w:rsid w:val="002014C9"/>
    <w:rsid w:val="00203C62"/>
    <w:rsid w:val="00204932"/>
    <w:rsid w:val="002064BF"/>
    <w:rsid w:val="00210DC0"/>
    <w:rsid w:val="00213AA0"/>
    <w:rsid w:val="00217E8A"/>
    <w:rsid w:val="00222571"/>
    <w:rsid w:val="0023617C"/>
    <w:rsid w:val="002363D7"/>
    <w:rsid w:val="002433B2"/>
    <w:rsid w:val="00245A64"/>
    <w:rsid w:val="00245C2C"/>
    <w:rsid w:val="002556BF"/>
    <w:rsid w:val="00255E3B"/>
    <w:rsid w:val="002577DD"/>
    <w:rsid w:val="002626A9"/>
    <w:rsid w:val="00262840"/>
    <w:rsid w:val="00265046"/>
    <w:rsid w:val="00265740"/>
    <w:rsid w:val="002679A7"/>
    <w:rsid w:val="00271336"/>
    <w:rsid w:val="00274153"/>
    <w:rsid w:val="0028384F"/>
    <w:rsid w:val="0028575D"/>
    <w:rsid w:val="00286C6D"/>
    <w:rsid w:val="00290AD2"/>
    <w:rsid w:val="002971B0"/>
    <w:rsid w:val="002A119D"/>
    <w:rsid w:val="002A47FC"/>
    <w:rsid w:val="002A7651"/>
    <w:rsid w:val="002A7698"/>
    <w:rsid w:val="002B02BB"/>
    <w:rsid w:val="002B06D9"/>
    <w:rsid w:val="002B15E5"/>
    <w:rsid w:val="002B7C6B"/>
    <w:rsid w:val="002C3700"/>
    <w:rsid w:val="002C728D"/>
    <w:rsid w:val="002E0369"/>
    <w:rsid w:val="002E10CC"/>
    <w:rsid w:val="002E3E4B"/>
    <w:rsid w:val="002E59A6"/>
    <w:rsid w:val="002E62CB"/>
    <w:rsid w:val="002F50F5"/>
    <w:rsid w:val="002F6FCB"/>
    <w:rsid w:val="002F7104"/>
    <w:rsid w:val="00300F03"/>
    <w:rsid w:val="0031089D"/>
    <w:rsid w:val="00313439"/>
    <w:rsid w:val="003149DC"/>
    <w:rsid w:val="00317237"/>
    <w:rsid w:val="00320B4F"/>
    <w:rsid w:val="00323196"/>
    <w:rsid w:val="0032469A"/>
    <w:rsid w:val="00325F13"/>
    <w:rsid w:val="00326487"/>
    <w:rsid w:val="00330C02"/>
    <w:rsid w:val="0033535F"/>
    <w:rsid w:val="003357E5"/>
    <w:rsid w:val="003364A1"/>
    <w:rsid w:val="003404CF"/>
    <w:rsid w:val="003406DD"/>
    <w:rsid w:val="003445C4"/>
    <w:rsid w:val="0034516A"/>
    <w:rsid w:val="0034737A"/>
    <w:rsid w:val="003518A0"/>
    <w:rsid w:val="00351DE5"/>
    <w:rsid w:val="0035236E"/>
    <w:rsid w:val="003568DD"/>
    <w:rsid w:val="00362A75"/>
    <w:rsid w:val="003632E9"/>
    <w:rsid w:val="00363D82"/>
    <w:rsid w:val="00364DFD"/>
    <w:rsid w:val="00366CFC"/>
    <w:rsid w:val="00366D8C"/>
    <w:rsid w:val="00371335"/>
    <w:rsid w:val="00372665"/>
    <w:rsid w:val="00372825"/>
    <w:rsid w:val="00377B26"/>
    <w:rsid w:val="00380A4A"/>
    <w:rsid w:val="00387326"/>
    <w:rsid w:val="00391E2B"/>
    <w:rsid w:val="00392269"/>
    <w:rsid w:val="00394826"/>
    <w:rsid w:val="003A039A"/>
    <w:rsid w:val="003A126F"/>
    <w:rsid w:val="003A25AB"/>
    <w:rsid w:val="003A3A32"/>
    <w:rsid w:val="003A3D23"/>
    <w:rsid w:val="003A42A7"/>
    <w:rsid w:val="003B1724"/>
    <w:rsid w:val="003B315F"/>
    <w:rsid w:val="003C3A71"/>
    <w:rsid w:val="003C3E3D"/>
    <w:rsid w:val="003C4306"/>
    <w:rsid w:val="003C5F58"/>
    <w:rsid w:val="003C7B94"/>
    <w:rsid w:val="003D0707"/>
    <w:rsid w:val="003D0F27"/>
    <w:rsid w:val="003D1812"/>
    <w:rsid w:val="003D4A92"/>
    <w:rsid w:val="003D7400"/>
    <w:rsid w:val="003E0134"/>
    <w:rsid w:val="003E141D"/>
    <w:rsid w:val="003E1F7C"/>
    <w:rsid w:val="003E2538"/>
    <w:rsid w:val="003E5B32"/>
    <w:rsid w:val="003F0F5C"/>
    <w:rsid w:val="003F44E9"/>
    <w:rsid w:val="003F623C"/>
    <w:rsid w:val="00402B65"/>
    <w:rsid w:val="00403068"/>
    <w:rsid w:val="00413C50"/>
    <w:rsid w:val="00413EF8"/>
    <w:rsid w:val="00415046"/>
    <w:rsid w:val="00415419"/>
    <w:rsid w:val="00416818"/>
    <w:rsid w:val="00420483"/>
    <w:rsid w:val="00423C9C"/>
    <w:rsid w:val="0042590F"/>
    <w:rsid w:val="004276B9"/>
    <w:rsid w:val="004320DF"/>
    <w:rsid w:val="0043477C"/>
    <w:rsid w:val="00435693"/>
    <w:rsid w:val="004362C6"/>
    <w:rsid w:val="00436FC4"/>
    <w:rsid w:val="0044463E"/>
    <w:rsid w:val="0044622F"/>
    <w:rsid w:val="00446315"/>
    <w:rsid w:val="00454399"/>
    <w:rsid w:val="004553F5"/>
    <w:rsid w:val="00456806"/>
    <w:rsid w:val="004577ED"/>
    <w:rsid w:val="004657F6"/>
    <w:rsid w:val="00465C4B"/>
    <w:rsid w:val="0046702E"/>
    <w:rsid w:val="00470A47"/>
    <w:rsid w:val="0047570A"/>
    <w:rsid w:val="004759C2"/>
    <w:rsid w:val="00485E1E"/>
    <w:rsid w:val="004867DD"/>
    <w:rsid w:val="00487615"/>
    <w:rsid w:val="00491EAC"/>
    <w:rsid w:val="00492074"/>
    <w:rsid w:val="00493632"/>
    <w:rsid w:val="004A53C5"/>
    <w:rsid w:val="004A6402"/>
    <w:rsid w:val="004B5DE4"/>
    <w:rsid w:val="004B6E6B"/>
    <w:rsid w:val="004B7C03"/>
    <w:rsid w:val="004B7D42"/>
    <w:rsid w:val="004C6CC0"/>
    <w:rsid w:val="004C7BE0"/>
    <w:rsid w:val="004D16F5"/>
    <w:rsid w:val="004D4DD5"/>
    <w:rsid w:val="004E279E"/>
    <w:rsid w:val="004E3EEA"/>
    <w:rsid w:val="004E4078"/>
    <w:rsid w:val="004E40BC"/>
    <w:rsid w:val="004E72E9"/>
    <w:rsid w:val="004F2CA7"/>
    <w:rsid w:val="004F5BA3"/>
    <w:rsid w:val="004F6D38"/>
    <w:rsid w:val="004F7AFF"/>
    <w:rsid w:val="00513158"/>
    <w:rsid w:val="0051684F"/>
    <w:rsid w:val="00522A74"/>
    <w:rsid w:val="00525532"/>
    <w:rsid w:val="00530147"/>
    <w:rsid w:val="00531AF7"/>
    <w:rsid w:val="00533D6E"/>
    <w:rsid w:val="00534B1A"/>
    <w:rsid w:val="005351A6"/>
    <w:rsid w:val="00535722"/>
    <w:rsid w:val="00542045"/>
    <w:rsid w:val="00543731"/>
    <w:rsid w:val="00550554"/>
    <w:rsid w:val="00551A42"/>
    <w:rsid w:val="00551F21"/>
    <w:rsid w:val="00552509"/>
    <w:rsid w:val="0055251E"/>
    <w:rsid w:val="00554382"/>
    <w:rsid w:val="00554CA7"/>
    <w:rsid w:val="005557D9"/>
    <w:rsid w:val="0055730A"/>
    <w:rsid w:val="00563CD3"/>
    <w:rsid w:val="00566AA2"/>
    <w:rsid w:val="00566EF7"/>
    <w:rsid w:val="00567F9B"/>
    <w:rsid w:val="00571569"/>
    <w:rsid w:val="00574A90"/>
    <w:rsid w:val="00575F90"/>
    <w:rsid w:val="0058608E"/>
    <w:rsid w:val="00587E62"/>
    <w:rsid w:val="00593F86"/>
    <w:rsid w:val="00594289"/>
    <w:rsid w:val="00596209"/>
    <w:rsid w:val="00597BBA"/>
    <w:rsid w:val="005A2DBB"/>
    <w:rsid w:val="005A34BB"/>
    <w:rsid w:val="005A3EEC"/>
    <w:rsid w:val="005A483A"/>
    <w:rsid w:val="005B5F17"/>
    <w:rsid w:val="005B6E6D"/>
    <w:rsid w:val="005B6F9E"/>
    <w:rsid w:val="005C01A4"/>
    <w:rsid w:val="005C07F9"/>
    <w:rsid w:val="005C2F40"/>
    <w:rsid w:val="005C3962"/>
    <w:rsid w:val="005D38C1"/>
    <w:rsid w:val="005E2F3E"/>
    <w:rsid w:val="005E32C9"/>
    <w:rsid w:val="005E723B"/>
    <w:rsid w:val="005E74C1"/>
    <w:rsid w:val="005F3289"/>
    <w:rsid w:val="00601746"/>
    <w:rsid w:val="00602F0F"/>
    <w:rsid w:val="00607FBD"/>
    <w:rsid w:val="00617065"/>
    <w:rsid w:val="00617698"/>
    <w:rsid w:val="00623A85"/>
    <w:rsid w:val="00623CC0"/>
    <w:rsid w:val="00630FF5"/>
    <w:rsid w:val="00631659"/>
    <w:rsid w:val="00631FFA"/>
    <w:rsid w:val="0063258A"/>
    <w:rsid w:val="00636F2C"/>
    <w:rsid w:val="00641960"/>
    <w:rsid w:val="00646987"/>
    <w:rsid w:val="00652C4A"/>
    <w:rsid w:val="0066103C"/>
    <w:rsid w:val="00664226"/>
    <w:rsid w:val="006673EB"/>
    <w:rsid w:val="006676EC"/>
    <w:rsid w:val="006677CF"/>
    <w:rsid w:val="006766F9"/>
    <w:rsid w:val="00680D78"/>
    <w:rsid w:val="006877F3"/>
    <w:rsid w:val="006908F1"/>
    <w:rsid w:val="006927D5"/>
    <w:rsid w:val="00692FB8"/>
    <w:rsid w:val="00695E1B"/>
    <w:rsid w:val="006A4D03"/>
    <w:rsid w:val="006A65B3"/>
    <w:rsid w:val="006B1C75"/>
    <w:rsid w:val="006B312D"/>
    <w:rsid w:val="006B33AF"/>
    <w:rsid w:val="006B4740"/>
    <w:rsid w:val="006C0DB4"/>
    <w:rsid w:val="006C362A"/>
    <w:rsid w:val="006C6453"/>
    <w:rsid w:val="006C67C3"/>
    <w:rsid w:val="006D13BB"/>
    <w:rsid w:val="006D1EAC"/>
    <w:rsid w:val="006E715E"/>
    <w:rsid w:val="006E7624"/>
    <w:rsid w:val="006E7F33"/>
    <w:rsid w:val="006F18FE"/>
    <w:rsid w:val="006F190C"/>
    <w:rsid w:val="006F435D"/>
    <w:rsid w:val="006F792D"/>
    <w:rsid w:val="00700265"/>
    <w:rsid w:val="00700E06"/>
    <w:rsid w:val="00701BD8"/>
    <w:rsid w:val="0070436F"/>
    <w:rsid w:val="00706D00"/>
    <w:rsid w:val="0071269D"/>
    <w:rsid w:val="00716A24"/>
    <w:rsid w:val="00724659"/>
    <w:rsid w:val="00726FB1"/>
    <w:rsid w:val="00737E33"/>
    <w:rsid w:val="007436A1"/>
    <w:rsid w:val="00744E34"/>
    <w:rsid w:val="00745455"/>
    <w:rsid w:val="007509D3"/>
    <w:rsid w:val="00754D6F"/>
    <w:rsid w:val="00760BC0"/>
    <w:rsid w:val="0076166B"/>
    <w:rsid w:val="00761986"/>
    <w:rsid w:val="00763B7B"/>
    <w:rsid w:val="00764118"/>
    <w:rsid w:val="00764E17"/>
    <w:rsid w:val="00766CE4"/>
    <w:rsid w:val="00771DC4"/>
    <w:rsid w:val="00774EEF"/>
    <w:rsid w:val="007822D0"/>
    <w:rsid w:val="00782726"/>
    <w:rsid w:val="0078546C"/>
    <w:rsid w:val="00793EC3"/>
    <w:rsid w:val="00796588"/>
    <w:rsid w:val="007978EF"/>
    <w:rsid w:val="007A4FF6"/>
    <w:rsid w:val="007A5AC1"/>
    <w:rsid w:val="007B0BDC"/>
    <w:rsid w:val="007B0CFB"/>
    <w:rsid w:val="007B1636"/>
    <w:rsid w:val="007B189E"/>
    <w:rsid w:val="007B7664"/>
    <w:rsid w:val="007C066D"/>
    <w:rsid w:val="007C239B"/>
    <w:rsid w:val="007C2657"/>
    <w:rsid w:val="007D15E2"/>
    <w:rsid w:val="007D358A"/>
    <w:rsid w:val="007D3668"/>
    <w:rsid w:val="007D37E1"/>
    <w:rsid w:val="007D411E"/>
    <w:rsid w:val="007D52AF"/>
    <w:rsid w:val="007D5B17"/>
    <w:rsid w:val="007E55CB"/>
    <w:rsid w:val="007E6C60"/>
    <w:rsid w:val="007F129F"/>
    <w:rsid w:val="007F2821"/>
    <w:rsid w:val="00803ECE"/>
    <w:rsid w:val="00804594"/>
    <w:rsid w:val="00807853"/>
    <w:rsid w:val="008129A8"/>
    <w:rsid w:val="00813206"/>
    <w:rsid w:val="00823013"/>
    <w:rsid w:val="00825EAC"/>
    <w:rsid w:val="0082634C"/>
    <w:rsid w:val="008265B3"/>
    <w:rsid w:val="00827E3C"/>
    <w:rsid w:val="00833BC1"/>
    <w:rsid w:val="00834C6C"/>
    <w:rsid w:val="008418E0"/>
    <w:rsid w:val="008419ED"/>
    <w:rsid w:val="008452F7"/>
    <w:rsid w:val="00850D37"/>
    <w:rsid w:val="008539C7"/>
    <w:rsid w:val="00864A4C"/>
    <w:rsid w:val="00864B1A"/>
    <w:rsid w:val="00867109"/>
    <w:rsid w:val="00871AE7"/>
    <w:rsid w:val="00871DC3"/>
    <w:rsid w:val="00873243"/>
    <w:rsid w:val="0087423D"/>
    <w:rsid w:val="00876C6F"/>
    <w:rsid w:val="00880051"/>
    <w:rsid w:val="00880B27"/>
    <w:rsid w:val="00885A9A"/>
    <w:rsid w:val="008870CB"/>
    <w:rsid w:val="008A1120"/>
    <w:rsid w:val="008A162F"/>
    <w:rsid w:val="008A355C"/>
    <w:rsid w:val="008A474C"/>
    <w:rsid w:val="008B192A"/>
    <w:rsid w:val="008B4D01"/>
    <w:rsid w:val="008B5DB7"/>
    <w:rsid w:val="008C2EEF"/>
    <w:rsid w:val="008D6FAE"/>
    <w:rsid w:val="008E482F"/>
    <w:rsid w:val="008E7E78"/>
    <w:rsid w:val="008F06F1"/>
    <w:rsid w:val="008F0E9D"/>
    <w:rsid w:val="008F2A5E"/>
    <w:rsid w:val="008F39ED"/>
    <w:rsid w:val="008F73C9"/>
    <w:rsid w:val="008F7E7C"/>
    <w:rsid w:val="00900769"/>
    <w:rsid w:val="0090165B"/>
    <w:rsid w:val="0090263D"/>
    <w:rsid w:val="009059BE"/>
    <w:rsid w:val="00910E37"/>
    <w:rsid w:val="0091302C"/>
    <w:rsid w:val="00915734"/>
    <w:rsid w:val="00915777"/>
    <w:rsid w:val="0091685E"/>
    <w:rsid w:val="00917C04"/>
    <w:rsid w:val="00920E27"/>
    <w:rsid w:val="00921A4E"/>
    <w:rsid w:val="00921A7A"/>
    <w:rsid w:val="009242E7"/>
    <w:rsid w:val="00924E39"/>
    <w:rsid w:val="00930C6C"/>
    <w:rsid w:val="009313CE"/>
    <w:rsid w:val="0093178C"/>
    <w:rsid w:val="009408FD"/>
    <w:rsid w:val="009439BD"/>
    <w:rsid w:val="00947886"/>
    <w:rsid w:val="00950036"/>
    <w:rsid w:val="009515D0"/>
    <w:rsid w:val="0095694F"/>
    <w:rsid w:val="00965260"/>
    <w:rsid w:val="00965C72"/>
    <w:rsid w:val="00967E13"/>
    <w:rsid w:val="009767D5"/>
    <w:rsid w:val="009816DF"/>
    <w:rsid w:val="00982805"/>
    <w:rsid w:val="00982E27"/>
    <w:rsid w:val="009832CF"/>
    <w:rsid w:val="00983679"/>
    <w:rsid w:val="009839A1"/>
    <w:rsid w:val="00990EEB"/>
    <w:rsid w:val="00991FC2"/>
    <w:rsid w:val="009935E2"/>
    <w:rsid w:val="009959F5"/>
    <w:rsid w:val="009A53C7"/>
    <w:rsid w:val="009A56DC"/>
    <w:rsid w:val="009A75B0"/>
    <w:rsid w:val="009B5B97"/>
    <w:rsid w:val="009C2F4D"/>
    <w:rsid w:val="009D4FC1"/>
    <w:rsid w:val="009D67D5"/>
    <w:rsid w:val="009D6F7C"/>
    <w:rsid w:val="009D6FA6"/>
    <w:rsid w:val="009F0C50"/>
    <w:rsid w:val="00A014F2"/>
    <w:rsid w:val="00A02EB3"/>
    <w:rsid w:val="00A07FE2"/>
    <w:rsid w:val="00A14315"/>
    <w:rsid w:val="00A145FB"/>
    <w:rsid w:val="00A16787"/>
    <w:rsid w:val="00A17CCD"/>
    <w:rsid w:val="00A21665"/>
    <w:rsid w:val="00A21E82"/>
    <w:rsid w:val="00A30C73"/>
    <w:rsid w:val="00A333D8"/>
    <w:rsid w:val="00A338F1"/>
    <w:rsid w:val="00A403A8"/>
    <w:rsid w:val="00A42719"/>
    <w:rsid w:val="00A50D56"/>
    <w:rsid w:val="00A51921"/>
    <w:rsid w:val="00A52C54"/>
    <w:rsid w:val="00A627E3"/>
    <w:rsid w:val="00A6326C"/>
    <w:rsid w:val="00A6337D"/>
    <w:rsid w:val="00A73680"/>
    <w:rsid w:val="00A7556E"/>
    <w:rsid w:val="00A76677"/>
    <w:rsid w:val="00A857D3"/>
    <w:rsid w:val="00A90C50"/>
    <w:rsid w:val="00A93EBE"/>
    <w:rsid w:val="00AA29C9"/>
    <w:rsid w:val="00AA3E3C"/>
    <w:rsid w:val="00AA7538"/>
    <w:rsid w:val="00AB0112"/>
    <w:rsid w:val="00AB0725"/>
    <w:rsid w:val="00AB0BB1"/>
    <w:rsid w:val="00AB1C1D"/>
    <w:rsid w:val="00AB2376"/>
    <w:rsid w:val="00AB26C1"/>
    <w:rsid w:val="00AB2A6A"/>
    <w:rsid w:val="00AB3327"/>
    <w:rsid w:val="00AB47A6"/>
    <w:rsid w:val="00AB48D6"/>
    <w:rsid w:val="00AB4B82"/>
    <w:rsid w:val="00AB527F"/>
    <w:rsid w:val="00AB6874"/>
    <w:rsid w:val="00AC42BC"/>
    <w:rsid w:val="00AC7FC6"/>
    <w:rsid w:val="00AD2897"/>
    <w:rsid w:val="00AD2F5D"/>
    <w:rsid w:val="00AD4A93"/>
    <w:rsid w:val="00AD52DD"/>
    <w:rsid w:val="00AD5902"/>
    <w:rsid w:val="00AD6A60"/>
    <w:rsid w:val="00AD7730"/>
    <w:rsid w:val="00AE0730"/>
    <w:rsid w:val="00AE33B8"/>
    <w:rsid w:val="00AE4458"/>
    <w:rsid w:val="00AE4885"/>
    <w:rsid w:val="00AE607D"/>
    <w:rsid w:val="00AF199C"/>
    <w:rsid w:val="00AF5821"/>
    <w:rsid w:val="00B02DB9"/>
    <w:rsid w:val="00B05217"/>
    <w:rsid w:val="00B05C00"/>
    <w:rsid w:val="00B072FC"/>
    <w:rsid w:val="00B116F3"/>
    <w:rsid w:val="00B11A19"/>
    <w:rsid w:val="00B12B09"/>
    <w:rsid w:val="00B14DC7"/>
    <w:rsid w:val="00B159FA"/>
    <w:rsid w:val="00B2394D"/>
    <w:rsid w:val="00B27A8C"/>
    <w:rsid w:val="00B354B8"/>
    <w:rsid w:val="00B3774E"/>
    <w:rsid w:val="00B436F2"/>
    <w:rsid w:val="00B448BA"/>
    <w:rsid w:val="00B4751E"/>
    <w:rsid w:val="00B502A6"/>
    <w:rsid w:val="00B5270A"/>
    <w:rsid w:val="00B606FE"/>
    <w:rsid w:val="00B66DB8"/>
    <w:rsid w:val="00B71E9C"/>
    <w:rsid w:val="00B73914"/>
    <w:rsid w:val="00B75D6D"/>
    <w:rsid w:val="00B859CC"/>
    <w:rsid w:val="00B87058"/>
    <w:rsid w:val="00B90C58"/>
    <w:rsid w:val="00B9392C"/>
    <w:rsid w:val="00B96C00"/>
    <w:rsid w:val="00B97947"/>
    <w:rsid w:val="00BA00EC"/>
    <w:rsid w:val="00BA300C"/>
    <w:rsid w:val="00BA6047"/>
    <w:rsid w:val="00BA63E3"/>
    <w:rsid w:val="00BA6BC3"/>
    <w:rsid w:val="00BB6D30"/>
    <w:rsid w:val="00BC20C8"/>
    <w:rsid w:val="00BC2449"/>
    <w:rsid w:val="00BC2967"/>
    <w:rsid w:val="00BC6A8E"/>
    <w:rsid w:val="00BD2261"/>
    <w:rsid w:val="00BD244D"/>
    <w:rsid w:val="00BD3BE2"/>
    <w:rsid w:val="00BD526A"/>
    <w:rsid w:val="00BD59D7"/>
    <w:rsid w:val="00BE0D9B"/>
    <w:rsid w:val="00BE28EB"/>
    <w:rsid w:val="00BE2F36"/>
    <w:rsid w:val="00BF36A4"/>
    <w:rsid w:val="00BF56B9"/>
    <w:rsid w:val="00BF58A3"/>
    <w:rsid w:val="00BF6F7B"/>
    <w:rsid w:val="00C019ED"/>
    <w:rsid w:val="00C01C51"/>
    <w:rsid w:val="00C03B3E"/>
    <w:rsid w:val="00C05541"/>
    <w:rsid w:val="00C05E29"/>
    <w:rsid w:val="00C05F5A"/>
    <w:rsid w:val="00C05FA3"/>
    <w:rsid w:val="00C06315"/>
    <w:rsid w:val="00C11E3A"/>
    <w:rsid w:val="00C1302D"/>
    <w:rsid w:val="00C13B92"/>
    <w:rsid w:val="00C15C89"/>
    <w:rsid w:val="00C15DEC"/>
    <w:rsid w:val="00C178F2"/>
    <w:rsid w:val="00C24F4C"/>
    <w:rsid w:val="00C263E2"/>
    <w:rsid w:val="00C27E45"/>
    <w:rsid w:val="00C30E63"/>
    <w:rsid w:val="00C319BC"/>
    <w:rsid w:val="00C31E62"/>
    <w:rsid w:val="00C34A81"/>
    <w:rsid w:val="00C35A1B"/>
    <w:rsid w:val="00C37ABE"/>
    <w:rsid w:val="00C41078"/>
    <w:rsid w:val="00C42237"/>
    <w:rsid w:val="00C45AB1"/>
    <w:rsid w:val="00C51807"/>
    <w:rsid w:val="00C51981"/>
    <w:rsid w:val="00C5276C"/>
    <w:rsid w:val="00C5432C"/>
    <w:rsid w:val="00C54E99"/>
    <w:rsid w:val="00C60546"/>
    <w:rsid w:val="00C657A9"/>
    <w:rsid w:val="00C80E25"/>
    <w:rsid w:val="00C9373D"/>
    <w:rsid w:val="00C93B20"/>
    <w:rsid w:val="00C9478C"/>
    <w:rsid w:val="00C959FE"/>
    <w:rsid w:val="00C95DDC"/>
    <w:rsid w:val="00C96875"/>
    <w:rsid w:val="00C9774A"/>
    <w:rsid w:val="00CA0AB9"/>
    <w:rsid w:val="00CA4222"/>
    <w:rsid w:val="00CA4E8D"/>
    <w:rsid w:val="00CA508F"/>
    <w:rsid w:val="00CA6383"/>
    <w:rsid w:val="00CB2789"/>
    <w:rsid w:val="00CB65D8"/>
    <w:rsid w:val="00CB743D"/>
    <w:rsid w:val="00CB782A"/>
    <w:rsid w:val="00CC2A27"/>
    <w:rsid w:val="00CC381C"/>
    <w:rsid w:val="00CC7590"/>
    <w:rsid w:val="00CD26BC"/>
    <w:rsid w:val="00CD2CAC"/>
    <w:rsid w:val="00CD430E"/>
    <w:rsid w:val="00CD56B1"/>
    <w:rsid w:val="00CE121C"/>
    <w:rsid w:val="00CE5951"/>
    <w:rsid w:val="00CE6AF1"/>
    <w:rsid w:val="00CE6D7C"/>
    <w:rsid w:val="00CF05F1"/>
    <w:rsid w:val="00CF14F1"/>
    <w:rsid w:val="00CF25D1"/>
    <w:rsid w:val="00CF5B83"/>
    <w:rsid w:val="00CF6882"/>
    <w:rsid w:val="00CF6B30"/>
    <w:rsid w:val="00CF6E38"/>
    <w:rsid w:val="00D1310D"/>
    <w:rsid w:val="00D20E69"/>
    <w:rsid w:val="00D21782"/>
    <w:rsid w:val="00D224B6"/>
    <w:rsid w:val="00D30431"/>
    <w:rsid w:val="00D317C9"/>
    <w:rsid w:val="00D33A15"/>
    <w:rsid w:val="00D33A70"/>
    <w:rsid w:val="00D369E6"/>
    <w:rsid w:val="00D408D8"/>
    <w:rsid w:val="00D451EA"/>
    <w:rsid w:val="00D54A10"/>
    <w:rsid w:val="00D67BE2"/>
    <w:rsid w:val="00D76843"/>
    <w:rsid w:val="00D777B9"/>
    <w:rsid w:val="00D806DA"/>
    <w:rsid w:val="00D8503D"/>
    <w:rsid w:val="00D87D2B"/>
    <w:rsid w:val="00D93D5A"/>
    <w:rsid w:val="00DA0B17"/>
    <w:rsid w:val="00DB4904"/>
    <w:rsid w:val="00DB4E8D"/>
    <w:rsid w:val="00DB52FD"/>
    <w:rsid w:val="00DB7DAE"/>
    <w:rsid w:val="00DC642B"/>
    <w:rsid w:val="00DD3396"/>
    <w:rsid w:val="00DD6B42"/>
    <w:rsid w:val="00DD7EB1"/>
    <w:rsid w:val="00DE2BBC"/>
    <w:rsid w:val="00DE5AD0"/>
    <w:rsid w:val="00DF20AE"/>
    <w:rsid w:val="00DF3F06"/>
    <w:rsid w:val="00DF45FC"/>
    <w:rsid w:val="00DF6388"/>
    <w:rsid w:val="00DF7116"/>
    <w:rsid w:val="00DF7DC2"/>
    <w:rsid w:val="00E006F3"/>
    <w:rsid w:val="00E008ED"/>
    <w:rsid w:val="00E01C36"/>
    <w:rsid w:val="00E045C5"/>
    <w:rsid w:val="00E05912"/>
    <w:rsid w:val="00E06EFA"/>
    <w:rsid w:val="00E1233F"/>
    <w:rsid w:val="00E26577"/>
    <w:rsid w:val="00E30C66"/>
    <w:rsid w:val="00E32F0A"/>
    <w:rsid w:val="00E33BD9"/>
    <w:rsid w:val="00E341A2"/>
    <w:rsid w:val="00E34F7F"/>
    <w:rsid w:val="00E3718B"/>
    <w:rsid w:val="00E52AD3"/>
    <w:rsid w:val="00E6138A"/>
    <w:rsid w:val="00E61E7C"/>
    <w:rsid w:val="00E6379E"/>
    <w:rsid w:val="00E66F45"/>
    <w:rsid w:val="00E7065D"/>
    <w:rsid w:val="00E7211B"/>
    <w:rsid w:val="00E76895"/>
    <w:rsid w:val="00E8132B"/>
    <w:rsid w:val="00E858CC"/>
    <w:rsid w:val="00E90AC3"/>
    <w:rsid w:val="00E91864"/>
    <w:rsid w:val="00E96A48"/>
    <w:rsid w:val="00E9725A"/>
    <w:rsid w:val="00EB1978"/>
    <w:rsid w:val="00EB21DA"/>
    <w:rsid w:val="00EB25F8"/>
    <w:rsid w:val="00EB2C48"/>
    <w:rsid w:val="00EB70DB"/>
    <w:rsid w:val="00EC53BC"/>
    <w:rsid w:val="00EC5D53"/>
    <w:rsid w:val="00EC6CAF"/>
    <w:rsid w:val="00EC75B0"/>
    <w:rsid w:val="00ED4A9F"/>
    <w:rsid w:val="00ED7F19"/>
    <w:rsid w:val="00EE1437"/>
    <w:rsid w:val="00EE2D3F"/>
    <w:rsid w:val="00EE4A35"/>
    <w:rsid w:val="00EE4F04"/>
    <w:rsid w:val="00EE75EE"/>
    <w:rsid w:val="00EE7B9E"/>
    <w:rsid w:val="00EE7CB7"/>
    <w:rsid w:val="00EF2013"/>
    <w:rsid w:val="00EF6AA9"/>
    <w:rsid w:val="00F03157"/>
    <w:rsid w:val="00F037F8"/>
    <w:rsid w:val="00F05CDD"/>
    <w:rsid w:val="00F10A47"/>
    <w:rsid w:val="00F10C58"/>
    <w:rsid w:val="00F12299"/>
    <w:rsid w:val="00F137F9"/>
    <w:rsid w:val="00F17F6A"/>
    <w:rsid w:val="00F21601"/>
    <w:rsid w:val="00F24223"/>
    <w:rsid w:val="00F2544A"/>
    <w:rsid w:val="00F25A30"/>
    <w:rsid w:val="00F26472"/>
    <w:rsid w:val="00F26759"/>
    <w:rsid w:val="00F27C05"/>
    <w:rsid w:val="00F30515"/>
    <w:rsid w:val="00F34E68"/>
    <w:rsid w:val="00F42C11"/>
    <w:rsid w:val="00F465D8"/>
    <w:rsid w:val="00F50A27"/>
    <w:rsid w:val="00F55992"/>
    <w:rsid w:val="00F57523"/>
    <w:rsid w:val="00F63C56"/>
    <w:rsid w:val="00F65BBF"/>
    <w:rsid w:val="00F66C3A"/>
    <w:rsid w:val="00F71870"/>
    <w:rsid w:val="00F73D34"/>
    <w:rsid w:val="00F74384"/>
    <w:rsid w:val="00F74AB5"/>
    <w:rsid w:val="00F77A34"/>
    <w:rsid w:val="00F80B69"/>
    <w:rsid w:val="00F81AE6"/>
    <w:rsid w:val="00F82398"/>
    <w:rsid w:val="00F83899"/>
    <w:rsid w:val="00F91F91"/>
    <w:rsid w:val="00F931C9"/>
    <w:rsid w:val="00F9693E"/>
    <w:rsid w:val="00FA0C1D"/>
    <w:rsid w:val="00FA1470"/>
    <w:rsid w:val="00FA2E71"/>
    <w:rsid w:val="00FA3A8B"/>
    <w:rsid w:val="00FA3E96"/>
    <w:rsid w:val="00FA66BC"/>
    <w:rsid w:val="00FB1094"/>
    <w:rsid w:val="00FB4686"/>
    <w:rsid w:val="00FB53DD"/>
    <w:rsid w:val="00FB6F4F"/>
    <w:rsid w:val="00FC375D"/>
    <w:rsid w:val="00FC77DA"/>
    <w:rsid w:val="00FD044E"/>
    <w:rsid w:val="00FD1D2C"/>
    <w:rsid w:val="00FD2D8A"/>
    <w:rsid w:val="00FD2DB5"/>
    <w:rsid w:val="00FD54DC"/>
    <w:rsid w:val="00FD764E"/>
    <w:rsid w:val="00FE1032"/>
    <w:rsid w:val="00FE320C"/>
    <w:rsid w:val="00FF06B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813F0"/>
  <w15:docId w15:val="{7DF9FA59-BF40-4586-B1A4-0F1D96D9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4" w:qFormat="1"/>
    <w:lsdException w:name="heading 2" w:locked="0" w:semiHidden="1" w:uiPriority="4" w:unhideWhenUsed="1" w:qFormat="1"/>
    <w:lsdException w:name="heading 3" w:locked="0" w:semiHidden="1" w:uiPriority="4" w:unhideWhenUsed="1" w:qFormat="1"/>
    <w:lsdException w:name="heading 4" w:locked="0" w:semiHidden="1" w:uiPriority="4" w:unhideWhenUsed="1"/>
    <w:lsdException w:name="heading 5" w:locked="0" w:semiHidden="1" w:uiPriority="4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0" w:unhideWhenUsed="1" w:qFormat="1"/>
    <w:lsdException w:name="Emphasis" w:uiPriority="6" w:unhideWhenUsed="1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rsid w:val="00255E3B"/>
    <w:pPr>
      <w:spacing w:before="120" w:after="120"/>
    </w:pPr>
    <w:rPr>
      <w:rFonts w:ascii="Hessen Gellix" w:eastAsiaTheme="minorHAnsi" w:hAnsi="Hessen Gellix" w:cs="Arial"/>
      <w:sz w:val="22"/>
      <w:szCs w:val="22"/>
      <w:lang w:eastAsia="en-US"/>
    </w:rPr>
  </w:style>
  <w:style w:type="paragraph" w:styleId="berschrift1">
    <w:name w:val="heading 1"/>
    <w:aliases w:val="HR Überschrift 1"/>
    <w:basedOn w:val="LDTextinhalt"/>
    <w:next w:val="LDTextinhalt"/>
    <w:link w:val="berschrift1Zchn"/>
    <w:uiPriority w:val="4"/>
    <w:locked/>
    <w:rsid w:val="00255E3B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/>
      <w:bCs/>
      <w:color w:val="14006E"/>
      <w:kern w:val="36"/>
      <w:sz w:val="32"/>
      <w:szCs w:val="28"/>
      <w:lang w:eastAsia="de-DE"/>
    </w:rPr>
  </w:style>
  <w:style w:type="paragraph" w:styleId="berschrift2">
    <w:name w:val="heading 2"/>
    <w:aliases w:val="HR Überschrift 1.1.1"/>
    <w:basedOn w:val="LDTextinhalt"/>
    <w:next w:val="LDTextinhalteingerckt"/>
    <w:link w:val="berschrift2Zchn"/>
    <w:autoRedefine/>
    <w:uiPriority w:val="4"/>
    <w:locked/>
    <w:rsid w:val="00255E3B"/>
    <w:pPr>
      <w:numPr>
        <w:numId w:val="1"/>
      </w:numPr>
      <w:spacing w:before="480" w:after="240"/>
      <w:ind w:left="709" w:hanging="709"/>
      <w:outlineLvl w:val="1"/>
    </w:pPr>
    <w:rPr>
      <w:b/>
      <w:color w:val="14006E"/>
      <w:sz w:val="30"/>
    </w:rPr>
  </w:style>
  <w:style w:type="paragraph" w:styleId="berschrift3">
    <w:name w:val="heading 3"/>
    <w:basedOn w:val="LDTextinhalt"/>
    <w:next w:val="LDTextinhalteingerckt"/>
    <w:link w:val="berschrift3Zchn"/>
    <w:uiPriority w:val="4"/>
    <w:locked/>
    <w:rsid w:val="00255E3B"/>
    <w:pPr>
      <w:keepNext/>
      <w:keepLines/>
      <w:numPr>
        <w:ilvl w:val="1"/>
        <w:numId w:val="1"/>
      </w:numPr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/>
      <w:bCs/>
      <w:color w:val="14006E"/>
      <w:sz w:val="26"/>
    </w:rPr>
  </w:style>
  <w:style w:type="paragraph" w:styleId="berschrift4">
    <w:name w:val="heading 4"/>
    <w:basedOn w:val="berschrift3"/>
    <w:next w:val="LDTextinhalteingerckt"/>
    <w:link w:val="berschrift4Zchn"/>
    <w:autoRedefine/>
    <w:uiPriority w:val="4"/>
    <w:locked/>
    <w:rsid w:val="00255E3B"/>
    <w:pPr>
      <w:numPr>
        <w:ilvl w:val="2"/>
      </w:numPr>
      <w:spacing w:before="440"/>
      <w:ind w:left="709" w:hanging="709"/>
      <w:outlineLvl w:val="3"/>
    </w:pPr>
    <w:rPr>
      <w:bCs w:val="0"/>
      <w:iCs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locked/>
    <w:rsid w:val="00255E3B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qFormat/>
    <w:locked/>
    <w:rsid w:val="00255E3B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locked/>
    <w:rsid w:val="00255E3B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locked/>
    <w:rsid w:val="00255E3B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255E3B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  <w:rsid w:val="00255E3B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255E3B"/>
  </w:style>
  <w:style w:type="paragraph" w:customStyle="1" w:styleId="LDTextinhalt">
    <w:name w:val="LD_Textinhalt"/>
    <w:basedOn w:val="Standard"/>
    <w:link w:val="LDTextinhaltZchn"/>
    <w:qFormat/>
    <w:rsid w:val="00255E3B"/>
    <w:pPr>
      <w:spacing w:line="312" w:lineRule="auto"/>
    </w:pPr>
  </w:style>
  <w:style w:type="character" w:customStyle="1" w:styleId="berschrift1Zchn">
    <w:name w:val="Überschrift 1 Zchn"/>
    <w:aliases w:val="HR Überschrift 1 Zchn"/>
    <w:basedOn w:val="Absatz-Standardschriftart"/>
    <w:link w:val="berschrift1"/>
    <w:uiPriority w:val="4"/>
    <w:rsid w:val="00255E3B"/>
    <w:rPr>
      <w:rFonts w:ascii="Hessen Gellix" w:eastAsia="Times New Roman" w:hAnsi="Hessen Gellix" w:cs="Arial"/>
      <w:bCs/>
      <w:color w:val="14006E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aliases w:val="HR Überschrift 1.1.1 Zchn"/>
    <w:basedOn w:val="Absatz-Standardschriftart"/>
    <w:link w:val="berschrift2"/>
    <w:uiPriority w:val="4"/>
    <w:rsid w:val="00255E3B"/>
    <w:rPr>
      <w:rFonts w:ascii="Hessen Gellix" w:eastAsiaTheme="minorHAnsi" w:hAnsi="Hessen Gellix" w:cs="Arial"/>
      <w:b/>
      <w:color w:val="14006E"/>
      <w:sz w:val="30"/>
      <w:szCs w:val="2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255E3B"/>
    <w:rPr>
      <w:rFonts w:ascii="Hessen Gellix" w:eastAsiaTheme="majorEastAsia" w:hAnsi="Hessen Gellix" w:cstheme="majorBidi"/>
      <w:b/>
      <w:bCs/>
      <w:color w:val="14006E"/>
      <w:sz w:val="26"/>
      <w:szCs w:val="2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255E3B"/>
    <w:rPr>
      <w:rFonts w:ascii="Hessen Gellix" w:eastAsiaTheme="majorEastAsia" w:hAnsi="Hessen Gellix" w:cstheme="majorBidi"/>
      <w:b/>
      <w:iCs/>
      <w:color w:val="14006E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255E3B"/>
    <w:rPr>
      <w:rFonts w:ascii="Hessen Gellix" w:eastAsiaTheme="majorEastAsia" w:hAnsi="Hessen Gellix" w:cstheme="majorBidi"/>
      <w:b/>
      <w:iCs/>
      <w:color w:val="14006E"/>
      <w:sz w:val="22"/>
      <w:szCs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rsid w:val="00255E3B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255E3B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255E3B"/>
    <w:rPr>
      <w:rFonts w:asciiTheme="majorHAnsi" w:eastAsiaTheme="majorEastAsia" w:hAnsiTheme="majorHAnsi" w:cstheme="majorBidi"/>
      <w:color w:val="404040" w:themeColor="text1" w:themeTint="BF"/>
      <w:sz w:val="22"/>
      <w:szCs w:val="22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5E3B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255E3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5E3B"/>
    <w:rPr>
      <w:rFonts w:ascii="Tahoma" w:eastAsiaTheme="minorHAnsi" w:hAnsi="Tahoma" w:cs="Tahoma"/>
      <w:sz w:val="16"/>
      <w:szCs w:val="16"/>
      <w:lang w:eastAsia="en-US"/>
    </w:rPr>
  </w:style>
  <w:style w:type="paragraph" w:styleId="StandardWeb">
    <w:name w:val="Normal (Web)"/>
    <w:basedOn w:val="Standard"/>
    <w:link w:val="StandardWebZchn"/>
    <w:uiPriority w:val="99"/>
    <w:locked/>
    <w:rsid w:val="00255E3B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255E3B"/>
    <w:rPr>
      <w:rFonts w:ascii="Times New Roman" w:eastAsia="Times New Roman" w:hAnsi="Times New Roman"/>
      <w:sz w:val="22"/>
      <w:szCs w:val="22"/>
    </w:rPr>
  </w:style>
  <w:style w:type="paragraph" w:styleId="Kopfzeile">
    <w:name w:val="header"/>
    <w:basedOn w:val="Standard"/>
    <w:link w:val="KopfzeileZchn"/>
    <w:uiPriority w:val="99"/>
    <w:locked/>
    <w:rsid w:val="00255E3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55E3B"/>
    <w:rPr>
      <w:rFonts w:ascii="Hessen Gellix" w:eastAsiaTheme="minorHAnsi" w:hAnsi="Hessen Gellix" w:cs="Arial"/>
      <w:sz w:val="22"/>
      <w:szCs w:val="22"/>
      <w:lang w:eastAsia="en-US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075BEC"/>
    <w:pPr>
      <w:spacing w:after="0"/>
      <w:ind w:left="993" w:hanging="284"/>
    </w:pPr>
  </w:style>
  <w:style w:type="character" w:customStyle="1" w:styleId="LDAuflistungHandlungenZchn">
    <w:name w:val="LD_Auflistung Handlungen Zchn"/>
    <w:basedOn w:val="StandardWebZchn"/>
    <w:link w:val="LDAuflistungHandlungen"/>
    <w:rsid w:val="00075BEC"/>
    <w:rPr>
      <w:rFonts w:ascii="Arial" w:eastAsiaTheme="minorHAnsi" w:hAnsi="Arial" w:cs="Arial"/>
      <w:sz w:val="22"/>
      <w:szCs w:val="22"/>
      <w:lang w:eastAsia="en-US"/>
    </w:rPr>
  </w:style>
  <w:style w:type="table" w:styleId="Tabellenraster">
    <w:name w:val="Table Grid"/>
    <w:basedOn w:val="NormaleTabelle"/>
    <w:uiPriority w:val="59"/>
    <w:locked/>
    <w:rsid w:val="001526B1"/>
    <w:rPr>
      <w:rFonts w:ascii="Arial" w:eastAsiaTheme="minorHAnsi" w:hAnsi="Arial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qFormat/>
    <w:rsid w:val="00255E3B"/>
    <w:pPr>
      <w:spacing w:line="312" w:lineRule="auto"/>
      <w:ind w:left="709"/>
    </w:pPr>
    <w:rPr>
      <w:color w:val="000000" w:themeColor="text1"/>
    </w:r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255E3B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55E3B"/>
    <w:rPr>
      <w:rFonts w:ascii="Hessen Gellix" w:eastAsiaTheme="minorHAnsi" w:hAnsi="Hessen Gellix" w:cs="Arial"/>
      <w:sz w:val="22"/>
      <w:szCs w:val="22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255E3B"/>
    <w:rPr>
      <w:vertAlign w:val="superscript"/>
    </w:rPr>
  </w:style>
  <w:style w:type="character" w:styleId="BesuchterLink">
    <w:name w:val="FollowedHyperlink"/>
    <w:basedOn w:val="Absatz-Standardschriftart"/>
    <w:uiPriority w:val="99"/>
    <w:unhideWhenUsed/>
    <w:locked/>
    <w:rsid w:val="00255E3B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255E3B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255E3B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paragraph" w:styleId="KeinLeerraum">
    <w:name w:val="No Spacing"/>
    <w:uiPriority w:val="99"/>
    <w:semiHidden/>
    <w:qFormat/>
    <w:locked/>
    <w:rsid w:val="001526B1"/>
    <w:rPr>
      <w:rFonts w:ascii="Arial" w:eastAsiaTheme="minorHAnsi" w:hAnsi="Arial" w:cstheme="minorBidi"/>
      <w:lang w:eastAsia="en-US"/>
    </w:rPr>
  </w:style>
  <w:style w:type="character" w:styleId="IntensiveHervorhebung">
    <w:name w:val="Intense Emphasis"/>
    <w:uiPriority w:val="99"/>
    <w:semiHidden/>
    <w:qFormat/>
    <w:locked/>
    <w:rsid w:val="001526B1"/>
    <w:rPr>
      <w:rFonts w:ascii="Arial" w:hAnsi="Arial"/>
      <w:b/>
      <w:bCs/>
      <w:i w:val="0"/>
      <w:iCs/>
      <w:color w:val="4F81BD"/>
      <w:sz w:val="24"/>
    </w:rPr>
  </w:style>
  <w:style w:type="character" w:customStyle="1" w:styleId="pagebreadcrumb1">
    <w:name w:val="pagebreadcrumb1"/>
    <w:uiPriority w:val="99"/>
    <w:locked/>
    <w:rsid w:val="00255E3B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locked/>
    <w:rsid w:val="00255E3B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255E3B"/>
    <w:pPr>
      <w:pBdr>
        <w:top w:val="single" w:sz="4" w:space="4" w:color="auto"/>
      </w:pBdr>
      <w:tabs>
        <w:tab w:val="left" w:pos="1134"/>
        <w:tab w:val="right" w:pos="9498"/>
      </w:tabs>
      <w:spacing w:before="24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255E3B"/>
    <w:pPr>
      <w:tabs>
        <w:tab w:val="right" w:leader="dot" w:pos="9571"/>
      </w:tabs>
      <w:spacing w:line="240" w:lineRule="auto"/>
      <w:ind w:left="851" w:hanging="851"/>
    </w:pPr>
  </w:style>
  <w:style w:type="paragraph" w:customStyle="1" w:styleId="LDAufzhlungnummerisch">
    <w:name w:val="LD_Aufzählung nummerisch"/>
    <w:basedOn w:val="LDTextinhalt"/>
    <w:autoRedefine/>
    <w:qFormat/>
    <w:rsid w:val="001526B1"/>
    <w:pPr>
      <w:tabs>
        <w:tab w:val="left" w:pos="709"/>
      </w:tabs>
      <w:ind w:left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locked/>
    <w:rsid w:val="00255E3B"/>
    <w:pPr>
      <w:shd w:val="clear" w:color="auto" w:fill="FFFFFF" w:themeFill="background1"/>
      <w:tabs>
        <w:tab w:val="left" w:pos="993"/>
        <w:tab w:val="right" w:leader="dot" w:pos="9923"/>
      </w:tabs>
      <w:spacing w:before="0"/>
      <w:ind w:left="964" w:hanging="680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255E3B"/>
    <w:pPr>
      <w:spacing w:before="60" w:after="0"/>
    </w:pPr>
    <w:rPr>
      <w:rFonts w:ascii="Times New Roman" w:eastAsia="Times New Roman" w:hAnsi="Times New Roman" w:cs="Times New Roman"/>
      <w:color w:val="00000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1526B1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1526B1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255E3B"/>
    <w:rPr>
      <w:rFonts w:ascii="Hessen Gellix" w:hAnsi="Hessen Gellix"/>
      <w:i/>
      <w:iCs/>
      <w:sz w:val="22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255E3B"/>
    <w:rPr>
      <w:b/>
      <w:bCs/>
      <w:color w:val="14006E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1526B1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qFormat/>
    <w:rsid w:val="00255E3B"/>
    <w:pPr>
      <w:tabs>
        <w:tab w:val="left" w:pos="709"/>
        <w:tab w:val="left" w:pos="1843"/>
      </w:tabs>
      <w:spacing w:after="360"/>
      <w:ind w:left="709"/>
    </w:pPr>
    <w:rPr>
      <w:b/>
      <w:bCs/>
      <w:color w:val="14006E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255E3B"/>
    <w:rPr>
      <w:rFonts w:ascii="Hessen Gellix" w:eastAsiaTheme="minorHAnsi" w:hAnsi="Hessen Gellix" w:cs="Arial"/>
      <w:b/>
      <w:bCs/>
      <w:color w:val="14006E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1526B1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1526B1"/>
    <w:rPr>
      <w:rFonts w:ascii="Arial" w:eastAsiaTheme="minorHAnsi" w:hAnsi="Arial" w:cstheme="minorBidi"/>
      <w:sz w:val="22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1526B1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1526B1"/>
    <w:rPr>
      <w:rFonts w:ascii="Arial" w:eastAsiaTheme="minorHAnsi" w:hAnsi="Arial" w:cstheme="minorBidi"/>
      <w:sz w:val="22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255E3B"/>
    <w:rPr>
      <w:rFonts w:ascii="Hessen Gellix" w:eastAsiaTheme="minorHAnsi" w:hAnsi="Hessen Gellix" w:cs="Arial"/>
      <w:szCs w:val="22"/>
      <w:lang w:eastAsia="en-US"/>
    </w:rPr>
    <w:tblPr/>
  </w:style>
  <w:style w:type="table" w:styleId="HelleSchattierung">
    <w:name w:val="Light Shading"/>
    <w:basedOn w:val="NormaleTabelle"/>
    <w:uiPriority w:val="60"/>
    <w:locked/>
    <w:rsid w:val="00255E3B"/>
    <w:rPr>
      <w:rFonts w:ascii="Hessen Gellix" w:eastAsiaTheme="minorHAnsi" w:hAnsi="Hessen Gellix" w:cs="Arial"/>
      <w:color w:val="000000" w:themeColor="text1" w:themeShade="BF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255E3B"/>
    <w:rPr>
      <w:rFonts w:ascii="Hessen Gellix" w:eastAsiaTheme="minorHAnsi" w:hAnsi="Hessen Gellix" w:cs="Arial"/>
      <w:color w:val="365F91" w:themeColor="accent1" w:themeShade="BF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255E3B"/>
    <w:rPr>
      <w:rFonts w:ascii="Hessen Gellix" w:eastAsiaTheme="minorHAnsi" w:hAnsi="Hessen Gellix" w:cs="Arial"/>
      <w:color w:val="943634" w:themeColor="accent2" w:themeShade="BF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1526B1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255E3B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4006E"/>
      <w:sz w:val="32"/>
    </w:rPr>
  </w:style>
  <w:style w:type="paragraph" w:customStyle="1" w:styleId="LDVerzeichnis2">
    <w:name w:val="LD_Verzeichnis 2"/>
    <w:basedOn w:val="Standard"/>
    <w:autoRedefine/>
    <w:qFormat/>
    <w:rsid w:val="00255E3B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4006E"/>
      <w:sz w:val="24"/>
    </w:rPr>
  </w:style>
  <w:style w:type="paragraph" w:customStyle="1" w:styleId="LDVerzeichnis3">
    <w:name w:val="LD_Verzeichnis 3"/>
    <w:basedOn w:val="Standard"/>
    <w:autoRedefine/>
    <w:qFormat/>
    <w:rsid w:val="00255E3B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1526B1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</w:style>
  <w:style w:type="character" w:customStyle="1" w:styleId="LDTIPPZchn">
    <w:name w:val="LD_TIPP Zchn"/>
    <w:basedOn w:val="Absatz-Standardschriftart"/>
    <w:link w:val="LDTIPP"/>
    <w:uiPriority w:val="7"/>
    <w:rsid w:val="001526B1"/>
    <w:rPr>
      <w:rFonts w:ascii="Arial" w:eastAsiaTheme="minorHAnsi" w:hAnsi="Arial" w:cs="Arial"/>
      <w:sz w:val="22"/>
      <w:szCs w:val="22"/>
      <w:lang w:eastAsia="en-US"/>
    </w:rPr>
  </w:style>
  <w:style w:type="character" w:styleId="Hyperlink">
    <w:name w:val="Hyperlink"/>
    <w:basedOn w:val="Absatz-Standardschriftart"/>
    <w:uiPriority w:val="99"/>
    <w:unhideWhenUsed/>
    <w:rsid w:val="00255E3B"/>
    <w:rPr>
      <w:color w:val="14006E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locked/>
    <w:rsid w:val="00255E3B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locked/>
    <w:rsid w:val="00255E3B"/>
    <w:pPr>
      <w:spacing w:after="0"/>
    </w:pPr>
  </w:style>
  <w:style w:type="paragraph" w:styleId="Fuzeile">
    <w:name w:val="footer"/>
    <w:basedOn w:val="Standard"/>
    <w:link w:val="FuzeileZchn"/>
    <w:uiPriority w:val="99"/>
    <w:rsid w:val="00255E3B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255E3B"/>
    <w:rPr>
      <w:rFonts w:ascii="Hessen Gellix" w:eastAsiaTheme="minorHAnsi" w:hAnsi="Hessen Gellix" w:cs="Arial"/>
      <w:sz w:val="22"/>
      <w:szCs w:val="22"/>
      <w:lang w:eastAsia="en-US"/>
    </w:rPr>
  </w:style>
  <w:style w:type="character" w:customStyle="1" w:styleId="LDLink">
    <w:name w:val="LD_Link"/>
    <w:basedOn w:val="Absatz-Standardschriftart"/>
    <w:uiPriority w:val="6"/>
    <w:rsid w:val="00255E3B"/>
    <w:rPr>
      <w:rFonts w:ascii="Hessen Gellix" w:hAnsi="Hessen Gellix"/>
      <w:color w:val="14006E"/>
      <w:sz w:val="22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255E3B"/>
    <w:pPr>
      <w:spacing w:before="0" w:after="0"/>
    </w:pPr>
  </w:style>
  <w:style w:type="paragraph" w:customStyle="1" w:styleId="LDAuflistungzweiteEbene">
    <w:name w:val="LD_Auflistung_zweite Ebene"/>
    <w:basedOn w:val="LDTextinhalt"/>
    <w:link w:val="LDAuflistungzweiteEbeneZchn"/>
    <w:qFormat/>
    <w:rsid w:val="001526B1"/>
    <w:pPr>
      <w:numPr>
        <w:numId w:val="5"/>
      </w:numPr>
      <w:ind w:left="1276" w:hanging="284"/>
    </w:pPr>
  </w:style>
  <w:style w:type="character" w:customStyle="1" w:styleId="LDTextinhaltZchn">
    <w:name w:val="LD_Textinhalt Zchn"/>
    <w:basedOn w:val="Absatz-Standardschriftart"/>
    <w:link w:val="LDTextinhalt"/>
    <w:rsid w:val="00255E3B"/>
    <w:rPr>
      <w:rFonts w:ascii="Hessen Gellix" w:eastAsiaTheme="minorHAnsi" w:hAnsi="Hessen Gellix" w:cs="Arial"/>
      <w:sz w:val="22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255E3B"/>
    <w:rPr>
      <w:rFonts w:ascii="Hessen Gellix" w:eastAsiaTheme="minorHAnsi" w:hAnsi="Hessen Gellix" w:cs="Arial"/>
      <w:sz w:val="22"/>
      <w:szCs w:val="22"/>
      <w:lang w:eastAsia="en-US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1526B1"/>
    <w:rPr>
      <w:rFonts w:ascii="Arial" w:eastAsiaTheme="minorHAnsi" w:hAnsi="Arial" w:cstheme="minorBidi"/>
      <w:sz w:val="22"/>
      <w:szCs w:val="22"/>
      <w:lang w:eastAsia="en-US"/>
    </w:rPr>
  </w:style>
  <w:style w:type="paragraph" w:styleId="Verzeichnis1">
    <w:name w:val="toc 1"/>
    <w:basedOn w:val="Standard"/>
    <w:next w:val="LDTextinhalt"/>
    <w:autoRedefine/>
    <w:uiPriority w:val="39"/>
    <w:locked/>
    <w:rsid w:val="00255E3B"/>
    <w:pPr>
      <w:tabs>
        <w:tab w:val="right" w:pos="9571"/>
      </w:tabs>
      <w:spacing w:before="480" w:after="0"/>
    </w:pPr>
    <w:rPr>
      <w:caps/>
      <w:noProof/>
      <w:color w:val="14006E"/>
      <w:sz w:val="24"/>
    </w:rPr>
  </w:style>
  <w:style w:type="paragraph" w:styleId="Verzeichnis2">
    <w:name w:val="toc 2"/>
    <w:basedOn w:val="Standard"/>
    <w:next w:val="Standard"/>
    <w:autoRedefine/>
    <w:uiPriority w:val="39"/>
    <w:locked/>
    <w:rsid w:val="00255E3B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4006E"/>
    </w:rPr>
  </w:style>
  <w:style w:type="paragraph" w:styleId="Verzeichnis3">
    <w:name w:val="toc 3"/>
    <w:basedOn w:val="Standard"/>
    <w:next w:val="Standard"/>
    <w:autoRedefine/>
    <w:uiPriority w:val="39"/>
    <w:locked/>
    <w:rsid w:val="00255E3B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customStyle="1" w:styleId="Bildunterschrift">
    <w:name w:val="Bildunterschrift"/>
    <w:basedOn w:val="Standard"/>
    <w:link w:val="BildunterschriftZchnZchn"/>
    <w:autoRedefine/>
    <w:rsid w:val="00CA6383"/>
    <w:pPr>
      <w:numPr>
        <w:numId w:val="6"/>
      </w:numPr>
      <w:tabs>
        <w:tab w:val="clear" w:pos="4472"/>
        <w:tab w:val="left" w:pos="1134"/>
      </w:tabs>
      <w:spacing w:after="0"/>
      <w:ind w:left="2346" w:hanging="360"/>
    </w:pPr>
    <w:rPr>
      <w:rFonts w:eastAsia="Times New Roman"/>
      <w:caps/>
      <w:lang w:eastAsia="de-DE"/>
    </w:rPr>
  </w:style>
  <w:style w:type="character" w:customStyle="1" w:styleId="FormatvorlageGrobuchstaben">
    <w:name w:val="Formatvorlage Großbuchstaben"/>
    <w:rsid w:val="00CA6383"/>
    <w:rPr>
      <w:b/>
      <w:caps/>
      <w:color w:val="000080"/>
    </w:rPr>
  </w:style>
  <w:style w:type="paragraph" w:customStyle="1" w:styleId="FormatvorlageBildunterschriftZentriert">
    <w:name w:val="Formatvorlage Bildunterschrift + Zentriert"/>
    <w:basedOn w:val="Bildunterschrift"/>
    <w:rsid w:val="00CA6383"/>
    <w:pPr>
      <w:jc w:val="center"/>
    </w:pPr>
    <w:rPr>
      <w:color w:val="000080"/>
    </w:rPr>
  </w:style>
  <w:style w:type="paragraph" w:customStyle="1" w:styleId="aufzhlung">
    <w:name w:val="aufzählung"/>
    <w:basedOn w:val="Standard"/>
    <w:rsid w:val="00CA6383"/>
    <w:pPr>
      <w:ind w:left="520" w:hanging="320"/>
    </w:pPr>
    <w:rPr>
      <w:rFonts w:ascii="Times New Roman" w:eastAsia="Times New Roman" w:hAnsi="Times New Roman"/>
      <w:color w:val="000000"/>
      <w:lang w:eastAsia="de-DE"/>
    </w:rPr>
  </w:style>
  <w:style w:type="paragraph" w:customStyle="1" w:styleId="normaleingerckt">
    <w:name w:val="normaleingerückt"/>
    <w:basedOn w:val="Standard"/>
    <w:rsid w:val="00CA6383"/>
    <w:pPr>
      <w:ind w:left="520"/>
    </w:pPr>
    <w:rPr>
      <w:rFonts w:ascii="Times New Roman" w:eastAsia="Times New Roman" w:hAnsi="Times New Roman"/>
      <w:color w:val="000000"/>
      <w:lang w:eastAsia="de-DE"/>
    </w:rPr>
  </w:style>
  <w:style w:type="paragraph" w:customStyle="1" w:styleId="auflistung">
    <w:name w:val="auflistung"/>
    <w:basedOn w:val="Standard"/>
    <w:rsid w:val="00CA6383"/>
    <w:pPr>
      <w:ind w:left="400" w:hanging="200"/>
    </w:pPr>
    <w:rPr>
      <w:rFonts w:ascii="Times New Roman" w:eastAsia="Times New Roman" w:hAnsi="Times New Roman"/>
      <w:color w:val="000000"/>
      <w:lang w:eastAsia="de-DE"/>
    </w:rPr>
  </w:style>
  <w:style w:type="character" w:customStyle="1" w:styleId="bedienelement">
    <w:name w:val="bedienelement"/>
    <w:rsid w:val="00CA6383"/>
    <w:rPr>
      <w:b/>
      <w:bCs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1526B1"/>
    <w:rPr>
      <w:b/>
      <w:bCs/>
      <w:sz w:val="20"/>
      <w:szCs w:val="20"/>
    </w:rPr>
  </w:style>
  <w:style w:type="character" w:customStyle="1" w:styleId="hervorhebunggrau">
    <w:name w:val="hervorhebunggrau"/>
    <w:rsid w:val="00CA6383"/>
    <w:rPr>
      <w:b/>
      <w:bCs/>
      <w:color w:val="808080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locked/>
    <w:rsid w:val="00255E3B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Seitenzahl">
    <w:name w:val="page number"/>
    <w:basedOn w:val="Absatz-Standardschriftart"/>
    <w:unhideWhenUsed/>
    <w:rsid w:val="00255E3B"/>
    <w:rPr>
      <w:rFonts w:ascii="Hessen Gellix" w:hAnsi="Hessen Gellix"/>
    </w:rPr>
  </w:style>
  <w:style w:type="character" w:styleId="Hervorhebung0">
    <w:name w:val="Emphasis"/>
    <w:uiPriority w:val="6"/>
    <w:qFormat/>
    <w:locked/>
    <w:rsid w:val="00CB782A"/>
    <w:rPr>
      <w:i/>
      <w:iCs/>
    </w:rPr>
  </w:style>
  <w:style w:type="character" w:styleId="Fett">
    <w:name w:val="Strong"/>
    <w:qFormat/>
    <w:rsid w:val="00CB782A"/>
    <w:rPr>
      <w:b/>
      <w:bCs/>
    </w:rPr>
  </w:style>
  <w:style w:type="character" w:customStyle="1" w:styleId="pagebreadcrumb">
    <w:name w:val="pagebreadcrumb"/>
    <w:basedOn w:val="Absatz-Standardschriftart"/>
    <w:rsid w:val="00CB782A"/>
  </w:style>
  <w:style w:type="character" w:customStyle="1" w:styleId="pagetitle">
    <w:name w:val="pagetitle"/>
    <w:basedOn w:val="Absatz-Standardschriftart"/>
    <w:rsid w:val="00CB782A"/>
  </w:style>
  <w:style w:type="paragraph" w:customStyle="1" w:styleId="externalclass0d103c5b14674a50b8f4cb6e1de974a3">
    <w:name w:val="externalclass0d103c5b14674a50b8f4cb6e1de974a3"/>
    <w:basedOn w:val="Standard"/>
    <w:rsid w:val="00CB782A"/>
    <w:pPr>
      <w:autoSpaceDE w:val="0"/>
      <w:autoSpaceDN w:val="0"/>
      <w:adjustRightInd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paragraph" w:styleId="Dokumentstruktur">
    <w:name w:val="Document Map"/>
    <w:basedOn w:val="Standard"/>
    <w:link w:val="DokumentstrukturZchn"/>
    <w:semiHidden/>
    <w:locked/>
    <w:rsid w:val="00CB782A"/>
    <w:pPr>
      <w:shd w:val="clear" w:color="auto" w:fill="000080"/>
      <w:autoSpaceDE w:val="0"/>
      <w:autoSpaceDN w:val="0"/>
      <w:adjustRightInd w:val="0"/>
      <w:spacing w:after="0"/>
    </w:pPr>
    <w:rPr>
      <w:rFonts w:ascii="Tahoma" w:eastAsia="Times New Roman" w:hAnsi="Tahoma" w:cs="Tahoma"/>
      <w:lang w:eastAsia="de-DE"/>
    </w:rPr>
  </w:style>
  <w:style w:type="character" w:customStyle="1" w:styleId="DokumentstrukturZchn">
    <w:name w:val="Dokumentstruktur Zchn"/>
    <w:link w:val="Dokumentstruktur"/>
    <w:semiHidden/>
    <w:rsid w:val="00CB782A"/>
    <w:rPr>
      <w:rFonts w:ascii="Tahoma" w:eastAsia="Times New Roman" w:hAnsi="Tahoma" w:cs="Tahoma"/>
      <w:shd w:val="clear" w:color="auto" w:fill="000080"/>
    </w:rPr>
  </w:style>
  <w:style w:type="paragraph" w:styleId="Verzeichnis5">
    <w:name w:val="toc 5"/>
    <w:basedOn w:val="Standard"/>
    <w:next w:val="Standard"/>
    <w:autoRedefine/>
    <w:uiPriority w:val="39"/>
    <w:unhideWhenUsed/>
    <w:locked/>
    <w:rsid w:val="00255E3B"/>
    <w:pPr>
      <w:tabs>
        <w:tab w:val="left" w:pos="1843"/>
        <w:tab w:val="right" w:leader="dot" w:pos="9571"/>
      </w:tabs>
      <w:spacing w:before="0"/>
      <w:ind w:left="2410" w:hanging="567"/>
    </w:pPr>
  </w:style>
  <w:style w:type="paragraph" w:styleId="Verzeichnis6">
    <w:name w:val="toc 6"/>
    <w:basedOn w:val="Standard"/>
    <w:next w:val="Standard"/>
    <w:autoRedefine/>
    <w:uiPriority w:val="39"/>
    <w:unhideWhenUsed/>
    <w:locked/>
    <w:rsid w:val="00255E3B"/>
    <w:pPr>
      <w:spacing w:before="0" w:after="100" w:line="276" w:lineRule="auto"/>
      <w:ind w:left="1100"/>
    </w:pPr>
    <w:rPr>
      <w:rFonts w:asciiTheme="minorHAnsi" w:eastAsiaTheme="minorEastAsia" w:hAnsiTheme="minorHAnsi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locked/>
    <w:rsid w:val="00255E3B"/>
    <w:pPr>
      <w:spacing w:before="0" w:after="100" w:line="276" w:lineRule="auto"/>
      <w:ind w:left="1320"/>
    </w:pPr>
    <w:rPr>
      <w:rFonts w:asciiTheme="minorHAnsi" w:eastAsiaTheme="minorEastAsia" w:hAnsiTheme="minorHAnsi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locked/>
    <w:rsid w:val="00255E3B"/>
    <w:pPr>
      <w:spacing w:before="0" w:after="100" w:line="276" w:lineRule="auto"/>
      <w:ind w:left="1540"/>
    </w:pPr>
    <w:rPr>
      <w:rFonts w:asciiTheme="minorHAnsi" w:eastAsiaTheme="minorEastAsia" w:hAnsiTheme="minorHAnsi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locked/>
    <w:rsid w:val="00255E3B"/>
    <w:pPr>
      <w:spacing w:before="0" w:after="100" w:line="276" w:lineRule="auto"/>
      <w:ind w:left="1760"/>
    </w:pPr>
    <w:rPr>
      <w:rFonts w:asciiTheme="minorHAnsi" w:eastAsiaTheme="minorEastAsia" w:hAnsiTheme="minorHAnsi"/>
      <w:lang w:eastAsia="de-DE"/>
    </w:rPr>
  </w:style>
  <w:style w:type="paragraph" w:customStyle="1" w:styleId="IndexGross">
    <w:name w:val="IndexGross"/>
    <w:basedOn w:val="Index1"/>
    <w:rsid w:val="00CB782A"/>
    <w:rPr>
      <w:b/>
      <w:sz w:val="28"/>
    </w:rPr>
  </w:style>
  <w:style w:type="paragraph" w:styleId="Index1">
    <w:name w:val="index 1"/>
    <w:basedOn w:val="Standard"/>
    <w:next w:val="Standard"/>
    <w:autoRedefine/>
    <w:semiHidden/>
    <w:locked/>
    <w:rsid w:val="00CB782A"/>
    <w:pPr>
      <w:tabs>
        <w:tab w:val="right" w:leader="dot" w:pos="4333"/>
      </w:tabs>
      <w:autoSpaceDE w:val="0"/>
      <w:autoSpaceDN w:val="0"/>
      <w:adjustRightInd w:val="0"/>
      <w:spacing w:after="0"/>
      <w:ind w:left="220" w:hanging="220"/>
    </w:pPr>
    <w:rPr>
      <w:rFonts w:eastAsia="Times New Roman"/>
      <w:noProof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locked/>
    <w:rsid w:val="00255E3B"/>
    <w:pPr>
      <w:spacing w:before="0" w:after="0"/>
    </w:pPr>
    <w:rPr>
      <w:sz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55E3B"/>
    <w:rPr>
      <w:rFonts w:ascii="Hessen Gellix" w:eastAsiaTheme="minorHAnsi" w:hAnsi="Hessen Gellix" w:cs="Arial"/>
      <w:sz w:val="18"/>
      <w:szCs w:val="22"/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locked/>
    <w:rsid w:val="00255E3B"/>
    <w:rPr>
      <w:vertAlign w:val="superscript"/>
    </w:rPr>
  </w:style>
  <w:style w:type="character" w:customStyle="1" w:styleId="BildunterschriftZchnZchn">
    <w:name w:val="Bildunterschrift Zchn Zchn"/>
    <w:link w:val="Bildunterschrift"/>
    <w:rsid w:val="00CB782A"/>
    <w:rPr>
      <w:rFonts w:ascii="Arial" w:eastAsia="Times New Roman" w:hAnsi="Arial" w:cstheme="minorBidi"/>
      <w:caps/>
      <w:sz w:val="22"/>
      <w:szCs w:val="22"/>
    </w:rPr>
  </w:style>
  <w:style w:type="paragraph" w:customStyle="1" w:styleId="HRberschrift11">
    <w:name w:val="HR Überschrift 1.1."/>
    <w:basedOn w:val="berschrift2"/>
    <w:link w:val="HRberschrift11Zchn"/>
    <w:rsid w:val="00CB782A"/>
    <w:pPr>
      <w:keepNext/>
      <w:numPr>
        <w:numId w:val="0"/>
      </w:numPr>
      <w:tabs>
        <w:tab w:val="num" w:pos="851"/>
        <w:tab w:val="num" w:pos="900"/>
        <w:tab w:val="num" w:pos="1440"/>
      </w:tabs>
      <w:autoSpaceDE w:val="0"/>
      <w:autoSpaceDN w:val="0"/>
      <w:adjustRightInd w:val="0"/>
      <w:spacing w:before="240" w:after="60"/>
      <w:ind w:left="851" w:hanging="671"/>
    </w:pPr>
    <w:rPr>
      <w:rFonts w:eastAsia="Times New Roman"/>
      <w:b w:val="0"/>
      <w:bCs/>
      <w:iCs/>
      <w:color w:val="auto"/>
      <w:sz w:val="24"/>
      <w:szCs w:val="28"/>
      <w:lang w:eastAsia="de-DE"/>
    </w:rPr>
  </w:style>
  <w:style w:type="character" w:customStyle="1" w:styleId="HRberschrift11Zchn">
    <w:name w:val="HR Überschrift 1.1. Zchn"/>
    <w:link w:val="HRberschrift11"/>
    <w:locked/>
    <w:rsid w:val="00CB782A"/>
    <w:rPr>
      <w:rFonts w:ascii="Arial" w:eastAsia="Times New Roman" w:hAnsi="Arial" w:cs="Arial"/>
      <w:b/>
      <w:bCs/>
      <w:iCs/>
      <w:sz w:val="24"/>
      <w:szCs w:val="28"/>
    </w:rPr>
  </w:style>
  <w:style w:type="paragraph" w:customStyle="1" w:styleId="HR11Text">
    <w:name w:val="HR 1.1. Text"/>
    <w:basedOn w:val="Standard"/>
    <w:link w:val="HR11TextZchn"/>
    <w:qFormat/>
    <w:rsid w:val="00CB782A"/>
    <w:pPr>
      <w:autoSpaceDE w:val="0"/>
      <w:autoSpaceDN w:val="0"/>
      <w:adjustRightInd w:val="0"/>
      <w:spacing w:after="0"/>
      <w:ind w:left="851"/>
    </w:pPr>
    <w:rPr>
      <w:rFonts w:eastAsia="Times New Roman"/>
      <w:lang w:eastAsia="de-DE"/>
    </w:rPr>
  </w:style>
  <w:style w:type="paragraph" w:customStyle="1" w:styleId="HR1Text">
    <w:name w:val="HR 1. Text"/>
    <w:basedOn w:val="Standard"/>
    <w:link w:val="HR1TextZchn"/>
    <w:qFormat/>
    <w:rsid w:val="00CB782A"/>
    <w:pPr>
      <w:autoSpaceDE w:val="0"/>
      <w:autoSpaceDN w:val="0"/>
      <w:adjustRightInd w:val="0"/>
      <w:spacing w:after="0"/>
      <w:ind w:left="709"/>
    </w:pPr>
    <w:rPr>
      <w:rFonts w:eastAsia="Times New Roman"/>
      <w:lang w:eastAsia="de-DE"/>
    </w:rPr>
  </w:style>
  <w:style w:type="character" w:customStyle="1" w:styleId="HR11TextZchn">
    <w:name w:val="HR 1.1. Text Zchn"/>
    <w:link w:val="HR11Text"/>
    <w:rsid w:val="00CB782A"/>
    <w:rPr>
      <w:rFonts w:ascii="Arial" w:eastAsia="Times New Roman" w:hAnsi="Arial"/>
    </w:rPr>
  </w:style>
  <w:style w:type="character" w:customStyle="1" w:styleId="HR1TextZchn">
    <w:name w:val="HR 1. Text Zchn"/>
    <w:link w:val="HR1Text"/>
    <w:rsid w:val="00CB782A"/>
    <w:rPr>
      <w:rFonts w:ascii="Arial" w:eastAsia="Times New Roman" w:hAnsi="Arial"/>
    </w:rPr>
  </w:style>
  <w:style w:type="paragraph" w:customStyle="1" w:styleId="HR-Einrckung3cm">
    <w:name w:val="HR-Einrückung 3cm"/>
    <w:basedOn w:val="Standard"/>
    <w:autoRedefine/>
    <w:rsid w:val="00CB782A"/>
    <w:pPr>
      <w:autoSpaceDE w:val="0"/>
      <w:autoSpaceDN w:val="0"/>
      <w:adjustRightInd w:val="0"/>
      <w:spacing w:after="0"/>
      <w:ind w:left="1620"/>
    </w:pPr>
    <w:rPr>
      <w:rFonts w:eastAsia="Times New Roman"/>
      <w:bCs/>
      <w:i/>
      <w:lang w:eastAsia="de-DE"/>
    </w:rPr>
  </w:style>
  <w:style w:type="paragraph" w:customStyle="1" w:styleId="1Unterpunktmit">
    <w:name w:val="1. Unterpunkt mit"/>
    <w:basedOn w:val="Standard"/>
    <w:rsid w:val="00CB782A"/>
    <w:pPr>
      <w:numPr>
        <w:numId w:val="7"/>
      </w:numPr>
      <w:autoSpaceDE w:val="0"/>
      <w:autoSpaceDN w:val="0"/>
      <w:adjustRightInd w:val="0"/>
      <w:spacing w:after="0"/>
    </w:pPr>
    <w:rPr>
      <w:rFonts w:eastAsia="Times New Roman"/>
      <w:lang w:eastAsia="de-DE"/>
    </w:rPr>
  </w:style>
  <w:style w:type="paragraph" w:customStyle="1" w:styleId="FormatvorlageBildunterschriftZentriert1">
    <w:name w:val="Formatvorlage Bildunterschrift + Zentriert1"/>
    <w:basedOn w:val="Bildunterschrift"/>
    <w:rsid w:val="00CB782A"/>
    <w:pPr>
      <w:numPr>
        <w:numId w:val="0"/>
      </w:numPr>
      <w:tabs>
        <w:tab w:val="num" w:pos="360"/>
      </w:tabs>
      <w:ind w:left="360" w:hanging="360"/>
      <w:jc w:val="center"/>
    </w:pPr>
    <w:rPr>
      <w:color w:val="000080"/>
    </w:rPr>
  </w:style>
  <w:style w:type="paragraph" w:customStyle="1" w:styleId="TabellenInhalt0">
    <w:name w:val="Tabellen Inhalt"/>
    <w:basedOn w:val="Standard"/>
    <w:rsid w:val="00CB782A"/>
    <w:pPr>
      <w:widowControl w:val="0"/>
      <w:suppressLineNumbers/>
      <w:spacing w:after="0"/>
    </w:pPr>
    <w:rPr>
      <w:rFonts w:eastAsia="Arial Unicode MS"/>
      <w:sz w:val="24"/>
      <w:szCs w:val="24"/>
      <w:lang w:eastAsia="de-DE"/>
    </w:rPr>
  </w:style>
  <w:style w:type="paragraph" w:customStyle="1" w:styleId="Tabellenberschrift">
    <w:name w:val="Tabellen Überschrift"/>
    <w:basedOn w:val="TabellenInhalt0"/>
    <w:rsid w:val="00CB782A"/>
    <w:pPr>
      <w:jc w:val="center"/>
    </w:pPr>
    <w:rPr>
      <w:b/>
      <w:bCs/>
      <w:i/>
      <w:iCs/>
    </w:rPr>
  </w:style>
  <w:style w:type="character" w:customStyle="1" w:styleId="hervorhebungblau">
    <w:name w:val="hervorhebungblau"/>
    <w:basedOn w:val="Absatz-Standardschriftart"/>
    <w:uiPriority w:val="3"/>
    <w:rsid w:val="00255E3B"/>
    <w:rPr>
      <w:b/>
      <w:bCs/>
      <w:color w:val="14006E"/>
      <w:sz w:val="22"/>
      <w:szCs w:val="20"/>
    </w:rPr>
  </w:style>
  <w:style w:type="paragraph" w:customStyle="1" w:styleId="auflistungdropdown">
    <w:name w:val="auflistung_dropdown"/>
    <w:basedOn w:val="Standard"/>
    <w:rsid w:val="008A1120"/>
    <w:pPr>
      <w:ind w:left="1000" w:hanging="200"/>
    </w:pPr>
    <w:rPr>
      <w:rFonts w:ascii="Times New Roman" w:eastAsia="Times New Roman" w:hAnsi="Times New Roman"/>
      <w:color w:val="000000"/>
      <w:lang w:eastAsia="de-DE"/>
    </w:rPr>
  </w:style>
  <w:style w:type="character" w:customStyle="1" w:styleId="meneintrag">
    <w:name w:val="menüeintrag"/>
    <w:rsid w:val="008A1120"/>
    <w:rPr>
      <w:i/>
      <w:iCs/>
      <w:sz w:val="20"/>
      <w:szCs w:val="20"/>
    </w:rPr>
  </w:style>
  <w:style w:type="paragraph" w:customStyle="1" w:styleId="auflistungtabelle">
    <w:name w:val="auflistung_tabelle"/>
    <w:basedOn w:val="Standard"/>
    <w:rsid w:val="003D4A92"/>
    <w:pPr>
      <w:ind w:left="200" w:hanging="200"/>
    </w:pPr>
    <w:rPr>
      <w:rFonts w:ascii="Times New Roman" w:eastAsia="Times New Roman" w:hAnsi="Times New Roman"/>
      <w:color w:val="000000"/>
      <w:lang w:eastAsia="de-DE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1526B1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1526B1"/>
    <w:rPr>
      <w:rFonts w:ascii="Arial" w:eastAsiaTheme="minorHAnsi" w:hAnsi="Arial" w:cs="Arial"/>
      <w:sz w:val="22"/>
      <w:szCs w:val="22"/>
      <w:lang w:eastAsia="en-US"/>
    </w:rPr>
  </w:style>
  <w:style w:type="character" w:customStyle="1" w:styleId="LDNeu">
    <w:name w:val="LD_Neu"/>
    <w:basedOn w:val="LDRegister"/>
    <w:uiPriority w:val="1"/>
    <w:rsid w:val="001526B1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1526B1"/>
    <w:pPr>
      <w:numPr>
        <w:numId w:val="8"/>
      </w:numPr>
    </w:pPr>
    <w:rPr>
      <w:color w:val="808080" w:themeColor="background1" w:themeShade="80"/>
    </w:rPr>
  </w:style>
  <w:style w:type="paragraph" w:customStyle="1" w:styleId="LDAnleitungen">
    <w:name w:val="LD_Anleitungen"/>
    <w:basedOn w:val="LDAufgabenliste"/>
    <w:rsid w:val="00CB65D8"/>
    <w:pPr>
      <w:numPr>
        <w:numId w:val="9"/>
      </w:numPr>
    </w:pPr>
    <w:rPr>
      <w:lang w:eastAsia="de-DE"/>
    </w:rPr>
  </w:style>
  <w:style w:type="character" w:customStyle="1" w:styleId="HervorhebungBlau0">
    <w:name w:val="HervorhebungBlau"/>
    <w:uiPriority w:val="1"/>
    <w:qFormat/>
    <w:rsid w:val="00CF6B30"/>
    <w:rPr>
      <w:rFonts w:ascii="Arial" w:hAnsi="Arial"/>
      <w:b/>
      <w:color w:val="1E3E95"/>
      <w:sz w:val="20"/>
    </w:rPr>
  </w:style>
  <w:style w:type="paragraph" w:customStyle="1" w:styleId="LDAuflistungHinweis">
    <w:name w:val="LD_Auflistung_Hinweis"/>
    <w:basedOn w:val="Standard"/>
    <w:autoRedefine/>
    <w:rsid w:val="00CF6B30"/>
    <w:pPr>
      <w:numPr>
        <w:numId w:val="10"/>
      </w:numPr>
    </w:pPr>
  </w:style>
  <w:style w:type="paragraph" w:customStyle="1" w:styleId="Pfadbeschreibung">
    <w:name w:val="Pfadbeschreibung"/>
    <w:basedOn w:val="Standard"/>
    <w:link w:val="PfadbeschreibungZchn"/>
    <w:qFormat/>
    <w:locked/>
    <w:rsid w:val="00FD2D8A"/>
    <w:pPr>
      <w:spacing w:before="240" w:after="480"/>
    </w:pPr>
    <w:rPr>
      <w:b/>
      <w:color w:val="808080"/>
    </w:rPr>
  </w:style>
  <w:style w:type="character" w:customStyle="1" w:styleId="LUSDMenpunkt">
    <w:name w:val="LUSDMenüpunkt"/>
    <w:qFormat/>
    <w:rsid w:val="00FD2D8A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PfadbeschreibungZchn">
    <w:name w:val="Pfadbeschreibung Zchn"/>
    <w:link w:val="Pfadbeschreibung"/>
    <w:locked/>
    <w:rsid w:val="00FD2D8A"/>
    <w:rPr>
      <w:rFonts w:ascii="Arial" w:hAnsi="Arial"/>
      <w:b/>
      <w:color w:val="808080"/>
      <w:szCs w:val="22"/>
      <w:lang w:eastAsia="en-US"/>
    </w:rPr>
  </w:style>
  <w:style w:type="character" w:customStyle="1" w:styleId="lusdmenpunkt0">
    <w:name w:val="lusdmenüpunkt"/>
    <w:rsid w:val="002F50F5"/>
    <w:rPr>
      <w:rFonts w:ascii="Arial" w:hAnsi="Arial" w:cs="Arial" w:hint="default"/>
      <w:smallCaps/>
      <w:sz w:val="20"/>
      <w:szCs w:val="20"/>
    </w:rPr>
  </w:style>
  <w:style w:type="paragraph" w:customStyle="1" w:styleId="pfadbeschreibung0">
    <w:name w:val="pfadbeschreibung"/>
    <w:basedOn w:val="Standard"/>
    <w:rsid w:val="00FD1D2C"/>
    <w:pPr>
      <w:spacing w:after="360"/>
    </w:pPr>
    <w:rPr>
      <w:color w:val="808080"/>
    </w:rPr>
  </w:style>
  <w:style w:type="character" w:customStyle="1" w:styleId="Drop-downhotspot">
    <w:name w:val="Drop-down hotspot"/>
    <w:rsid w:val="009242E7"/>
    <w:rPr>
      <w:vanish w:val="0"/>
      <w:webHidden w:val="0"/>
      <w:color w:val="000000"/>
      <w:sz w:val="20"/>
      <w:szCs w:val="20"/>
      <w:u w:val="single"/>
      <w:shd w:val="clear" w:color="auto" w:fill="F2F2FF"/>
      <w:specVanish w:val="0"/>
    </w:rPr>
  </w:style>
  <w:style w:type="paragraph" w:customStyle="1" w:styleId="dropdownauflistungnochmaleingerckt">
    <w:name w:val="dropdown_auflistung_nochmaleingerückt"/>
    <w:basedOn w:val="Standard"/>
    <w:rsid w:val="00086190"/>
    <w:pPr>
      <w:ind w:left="1400"/>
    </w:pPr>
  </w:style>
  <w:style w:type="character" w:customStyle="1" w:styleId="hervorhebungrot">
    <w:name w:val="hervorhebungrot"/>
    <w:rsid w:val="00086190"/>
    <w:rPr>
      <w:b/>
      <w:bCs/>
      <w:color w:val="C11423"/>
      <w:sz w:val="20"/>
      <w:szCs w:val="20"/>
    </w:rPr>
  </w:style>
  <w:style w:type="paragraph" w:styleId="Listenabsatz">
    <w:name w:val="List Paragraph"/>
    <w:basedOn w:val="Standard"/>
    <w:uiPriority w:val="34"/>
    <w:qFormat/>
    <w:rsid w:val="00255E3B"/>
    <w:pPr>
      <w:ind w:left="720"/>
      <w:contextualSpacing/>
    </w:pPr>
  </w:style>
  <w:style w:type="character" w:customStyle="1" w:styleId="rls-7-muiltlevellinkedheading">
    <w:name w:val="rls-7-muiltlevellinkedheading"/>
    <w:rsid w:val="00B05C00"/>
    <w:rPr>
      <w:sz w:val="14"/>
      <w:szCs w:val="14"/>
    </w:rPr>
  </w:style>
  <w:style w:type="character" w:customStyle="1" w:styleId="hervorhebunggrn">
    <w:name w:val="hervorhebunggrün"/>
    <w:basedOn w:val="Absatz-Standardschriftart"/>
    <w:uiPriority w:val="1"/>
    <w:rsid w:val="00255E3B"/>
    <w:rPr>
      <w:b/>
      <w:bCs/>
      <w:color w:val="00823B"/>
      <w:sz w:val="22"/>
      <w:szCs w:val="20"/>
    </w:rPr>
  </w:style>
  <w:style w:type="paragraph" w:customStyle="1" w:styleId="normalfett">
    <w:name w:val="normal+fett"/>
    <w:basedOn w:val="Standard"/>
    <w:rsid w:val="00BC244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bildunterschrift0">
    <w:name w:val="bildunterschrift"/>
    <w:basedOn w:val="Standard"/>
    <w:rsid w:val="00387326"/>
    <w:rPr>
      <w:color w:val="00FFFF"/>
    </w:rPr>
  </w:style>
  <w:style w:type="paragraph" w:customStyle="1" w:styleId="LDTextinhaltweitereingerckt">
    <w:name w:val="LD_Textinhalt weiter eingerückt"/>
    <w:basedOn w:val="LDTextinhalteingerckt"/>
    <w:rsid w:val="00255E3B"/>
    <w:pPr>
      <w:ind w:left="992"/>
    </w:pPr>
  </w:style>
  <w:style w:type="paragraph" w:customStyle="1" w:styleId="LDTextinhaltTabelleklein">
    <w:name w:val="LD_Textinhalt_Tabelle_klein"/>
    <w:basedOn w:val="LDTextinhalt"/>
    <w:rsid w:val="00075BEC"/>
    <w:pPr>
      <w:spacing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1526B1"/>
    <w:rPr>
      <w:rFonts w:ascii="Arial" w:hAnsi="Arial"/>
      <w:b/>
      <w:sz w:val="16"/>
    </w:rPr>
  </w:style>
  <w:style w:type="paragraph" w:customStyle="1" w:styleId="LDAufgabe">
    <w:name w:val="LD_Aufgabe"/>
    <w:basedOn w:val="LDTIPP"/>
    <w:rsid w:val="005B5F17"/>
    <w:pPr>
      <w:numPr>
        <w:numId w:val="12"/>
      </w:numPr>
      <w:ind w:left="2064" w:hanging="851"/>
    </w:pPr>
  </w:style>
  <w:style w:type="paragraph" w:customStyle="1" w:styleId="LDAuflistungText">
    <w:name w:val="LD_Auflistung Text"/>
    <w:basedOn w:val="Standard"/>
    <w:link w:val="LDAuflistungTextZchn"/>
    <w:autoRedefine/>
    <w:qFormat/>
    <w:rsid w:val="001526B1"/>
    <w:pPr>
      <w:spacing w:after="0"/>
      <w:ind w:left="993" w:hanging="284"/>
    </w:pPr>
  </w:style>
  <w:style w:type="character" w:customStyle="1" w:styleId="LDAuflistungTextZchn">
    <w:name w:val="LD_Auflistung Text Zchn"/>
    <w:basedOn w:val="StandardWebZchn"/>
    <w:link w:val="LDAuflistungText"/>
    <w:rsid w:val="001526B1"/>
    <w:rPr>
      <w:rFonts w:ascii="Arial" w:eastAsiaTheme="minorHAnsi" w:hAnsi="Arial" w:cs="Arial"/>
      <w:sz w:val="22"/>
      <w:szCs w:val="22"/>
      <w:lang w:eastAsia="en-US"/>
    </w:rPr>
  </w:style>
  <w:style w:type="paragraph" w:customStyle="1" w:styleId="LDTextinhaltTabelle8pt">
    <w:name w:val="LD_Textinhalt_Tabelle_8pt"/>
    <w:basedOn w:val="LDTextinhalt"/>
    <w:rsid w:val="001526B1"/>
    <w:pPr>
      <w:spacing w:before="0" w:after="0"/>
    </w:pPr>
    <w:rPr>
      <w:sz w:val="16"/>
    </w:rPr>
  </w:style>
  <w:style w:type="paragraph" w:customStyle="1" w:styleId="LDTextinhaltTabelle6pt">
    <w:name w:val="LD_Textinhalt_Tabelle_6pt"/>
    <w:basedOn w:val="LDTextinhaltTabelle8pt"/>
    <w:rsid w:val="001526B1"/>
    <w:pPr>
      <w:spacing w:before="120"/>
    </w:pPr>
    <w:rPr>
      <w:sz w:val="12"/>
    </w:rPr>
  </w:style>
  <w:style w:type="paragraph" w:customStyle="1" w:styleId="LDTitelseite14pt">
    <w:name w:val="LD_Titelseite_14pt"/>
    <w:basedOn w:val="Standard"/>
    <w:rsid w:val="00255E3B"/>
    <w:pPr>
      <w:spacing w:before="0" w:after="0"/>
    </w:pPr>
    <w:rPr>
      <w:b/>
      <w:color w:val="14006E"/>
      <w:sz w:val="28"/>
      <w:szCs w:val="28"/>
    </w:rPr>
  </w:style>
  <w:style w:type="paragraph" w:customStyle="1" w:styleId="LDTitelseite13pt">
    <w:name w:val="LD_Titelseite_13pt"/>
    <w:basedOn w:val="Standard"/>
    <w:rsid w:val="001526B1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1526B1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255E3B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1526B1"/>
    <w:pPr>
      <w:numPr>
        <w:numId w:val="0"/>
      </w:numPr>
      <w:ind w:left="1474" w:hanging="453"/>
    </w:pPr>
  </w:style>
  <w:style w:type="paragraph" w:customStyle="1" w:styleId="LDAuflistunginTabellemittel">
    <w:name w:val="LD_Auflistung in Tabelle mittel"/>
    <w:basedOn w:val="LDAuflistunginTabelle"/>
    <w:rsid w:val="001526B1"/>
    <w:pPr>
      <w:spacing w:after="60"/>
    </w:pPr>
    <w:rPr>
      <w:rFonts w:eastAsia="Times New Roman"/>
      <w:sz w:val="18"/>
      <w:lang w:eastAsia="de-DE"/>
    </w:rPr>
  </w:style>
  <w:style w:type="paragraph" w:customStyle="1" w:styleId="LDTitelseiteHKM">
    <w:name w:val="LD_Titelseite HKM"/>
    <w:basedOn w:val="Standard"/>
    <w:rsid w:val="00255E3B"/>
    <w:pPr>
      <w:spacing w:before="0" w:after="0"/>
    </w:pPr>
    <w:rPr>
      <w:b/>
      <w:color w:val="14006E"/>
      <w:sz w:val="26"/>
    </w:rPr>
  </w:style>
  <w:style w:type="character" w:customStyle="1" w:styleId="unterstrichen">
    <w:name w:val="unterstrichen"/>
    <w:basedOn w:val="Absatz-Standardschriftart"/>
    <w:uiPriority w:val="1"/>
    <w:locked/>
    <w:rsid w:val="001526B1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1526B1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1526B1"/>
    <w:rPr>
      <w:i/>
    </w:rPr>
  </w:style>
  <w:style w:type="table" w:customStyle="1" w:styleId="LDTabelleAnleitungen">
    <w:name w:val="LD Tabelle_Anleitungen"/>
    <w:basedOn w:val="NormaleTabelle"/>
    <w:uiPriority w:val="99"/>
    <w:rsid w:val="00255E3B"/>
    <w:rPr>
      <w:rFonts w:ascii="Hessen Gellix" w:eastAsia="Times New Roman" w:hAnsi="Hessen Gellix"/>
      <w:szCs w:val="22"/>
    </w:rPr>
    <w:tblPr/>
  </w:style>
  <w:style w:type="paragraph" w:customStyle="1" w:styleId="LDAuflistungTexteingerckt">
    <w:name w:val="LD_Auflistung Text eingerückt"/>
    <w:basedOn w:val="LDAuflistungText"/>
    <w:rsid w:val="001526B1"/>
    <w:pPr>
      <w:ind w:left="1276"/>
    </w:pPr>
  </w:style>
  <w:style w:type="paragraph" w:customStyle="1" w:styleId="LDZwischenberschrift">
    <w:name w:val="LD_Zwischenüberschrift"/>
    <w:basedOn w:val="LDTitelseite13pt"/>
    <w:rsid w:val="001526B1"/>
    <w:pPr>
      <w:ind w:left="709"/>
    </w:pPr>
  </w:style>
  <w:style w:type="character" w:styleId="Kommentarzeichen">
    <w:name w:val="annotation reference"/>
    <w:basedOn w:val="Absatz-Standardschriftart"/>
    <w:uiPriority w:val="99"/>
    <w:semiHidden/>
    <w:locked/>
    <w:rsid w:val="00255E3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255E3B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55E3B"/>
    <w:rPr>
      <w:rFonts w:ascii="Hessen Gellix" w:eastAsiaTheme="minorHAnsi" w:hAnsi="Hessen Gellix" w:cs="Arial"/>
      <w:sz w:val="22"/>
      <w:szCs w:val="22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255E3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55E3B"/>
    <w:rPr>
      <w:rFonts w:ascii="Hessen Gellix" w:eastAsiaTheme="minorHAnsi" w:hAnsi="Hessen Gellix" w:cs="Arial"/>
      <w:b/>
      <w:bCs/>
      <w:sz w:val="22"/>
      <w:szCs w:val="22"/>
      <w:lang w:eastAsia="en-US"/>
    </w:rPr>
  </w:style>
  <w:style w:type="paragraph" w:customStyle="1" w:styleId="LDTextinhaltTabelle9pt">
    <w:name w:val="LD_Textinhalt_Tabelle_9pt"/>
    <w:basedOn w:val="Standard"/>
    <w:qFormat/>
    <w:rsid w:val="00255E3B"/>
    <w:pPr>
      <w:spacing w:before="0" w:after="0" w:line="312" w:lineRule="auto"/>
    </w:pPr>
    <w:rPr>
      <w:sz w:val="18"/>
    </w:rPr>
  </w:style>
  <w:style w:type="paragraph" w:customStyle="1" w:styleId="LDAuflistungdritteEbene">
    <w:name w:val="LD_Auflistung_dritte_Ebene"/>
    <w:basedOn w:val="LDAuflistungzweiteEbene"/>
    <w:rsid w:val="001526B1"/>
    <w:pPr>
      <w:ind w:left="1560"/>
    </w:pPr>
  </w:style>
  <w:style w:type="paragraph" w:customStyle="1" w:styleId="LDberschriftVorbemerkung">
    <w:name w:val="LD_Überschrift Vorbemerkung"/>
    <w:basedOn w:val="Standard"/>
    <w:autoRedefine/>
    <w:uiPriority w:val="4"/>
    <w:qFormat/>
    <w:rsid w:val="00255E3B"/>
    <w:pPr>
      <w:spacing w:before="480" w:after="360"/>
    </w:pPr>
    <w:rPr>
      <w:caps/>
      <w:color w:val="808080" w:themeColor="background1" w:themeShade="80"/>
      <w:sz w:val="32"/>
      <w:szCs w:val="36"/>
    </w:rPr>
  </w:style>
  <w:style w:type="paragraph" w:customStyle="1" w:styleId="LDHandlungsschritteinTabelle">
    <w:name w:val="LD_Handlungsschritte in Tabelle"/>
    <w:basedOn w:val="LDAuflistunginTabelle"/>
    <w:qFormat/>
    <w:rsid w:val="001526B1"/>
    <w:pPr>
      <w:ind w:left="1429" w:hanging="360"/>
    </w:pPr>
    <w:rPr>
      <w:rFonts w:eastAsia="Times New Roman"/>
      <w:lang w:eastAsia="de-DE"/>
    </w:rPr>
  </w:style>
  <w:style w:type="character" w:customStyle="1" w:styleId="UntertitelReleasenotes">
    <w:name w:val="Untertitel Releasenotes"/>
    <w:basedOn w:val="unterstrichen"/>
    <w:rsid w:val="001526B1"/>
    <w:rPr>
      <w:rFonts w:ascii="Arial" w:hAnsi="Arial"/>
      <w:sz w:val="24"/>
      <w:u w:val="none"/>
      <w:lang w:eastAsia="de-DE"/>
    </w:rPr>
  </w:style>
  <w:style w:type="character" w:customStyle="1" w:styleId="VorlageErklrung">
    <w:name w:val="Vorlage / Erklärung"/>
    <w:basedOn w:val="Absatz-Standardschriftart"/>
    <w:uiPriority w:val="1"/>
    <w:rsid w:val="001526B1"/>
    <w:rPr>
      <w:color w:val="E36C0A" w:themeColor="accent6" w:themeShade="BF"/>
    </w:rPr>
  </w:style>
  <w:style w:type="paragraph" w:customStyle="1" w:styleId="LDHandlungsschritt">
    <w:name w:val="LD_Handlungsschritt"/>
    <w:basedOn w:val="Standard"/>
    <w:qFormat/>
    <w:rsid w:val="00255E3B"/>
    <w:pPr>
      <w:numPr>
        <w:numId w:val="16"/>
      </w:numPr>
      <w:tabs>
        <w:tab w:val="left" w:pos="709"/>
      </w:tabs>
    </w:pPr>
    <w:rPr>
      <w:rFonts w:eastAsia="Times New Roman" w:cs="Times New Roman"/>
      <w:lang w:eastAsia="de-DE"/>
    </w:rPr>
  </w:style>
  <w:style w:type="paragraph" w:customStyle="1" w:styleId="VorbemerkungUnterkapitel">
    <w:name w:val="Vorbemerkung Unterkapitel"/>
    <w:basedOn w:val="berschrift4"/>
    <w:rsid w:val="00255E3B"/>
    <w:pPr>
      <w:numPr>
        <w:ilvl w:val="0"/>
        <w:numId w:val="0"/>
      </w:numPr>
      <w:spacing w:before="360"/>
    </w:pPr>
  </w:style>
  <w:style w:type="character" w:customStyle="1" w:styleId="LDbesonderswichtigerText">
    <w:name w:val="LD_besonders wichtiger Text"/>
    <w:basedOn w:val="Absatz-Standardschriftart"/>
    <w:uiPriority w:val="1"/>
    <w:qFormat/>
    <w:rsid w:val="001526B1"/>
    <w:rPr>
      <w:b/>
      <w:bCs/>
      <w:color w:val="C11423"/>
      <w:sz w:val="20"/>
      <w:szCs w:val="20"/>
    </w:rPr>
  </w:style>
  <w:style w:type="paragraph" w:customStyle="1" w:styleId="LDZwischenberschriftErluterung">
    <w:name w:val="LD_Zwischenüberschrift Erläuterung"/>
    <w:basedOn w:val="LDTextinhalteingerckt"/>
    <w:rsid w:val="00255E3B"/>
    <w:rPr>
      <w:b/>
      <w:color w:val="14006E"/>
    </w:rPr>
  </w:style>
  <w:style w:type="character" w:customStyle="1" w:styleId="LDwichtigerText">
    <w:name w:val="LD_wichtiger Text"/>
    <w:basedOn w:val="Absatz-Standardschriftart"/>
    <w:uiPriority w:val="2"/>
    <w:rsid w:val="00255E3B"/>
    <w:rPr>
      <w:b/>
      <w:bCs/>
      <w:sz w:val="22"/>
      <w:szCs w:val="20"/>
    </w:rPr>
  </w:style>
  <w:style w:type="character" w:styleId="SchwacheHervorhebung">
    <w:name w:val="Subtle Emphasis"/>
    <w:basedOn w:val="Absatz-Standardschriftart"/>
    <w:uiPriority w:val="99"/>
    <w:qFormat/>
    <w:locked/>
    <w:rsid w:val="008B4D01"/>
    <w:rPr>
      <w:i/>
      <w:iCs/>
      <w:color w:val="404040" w:themeColor="text1" w:themeTint="BF"/>
    </w:rPr>
  </w:style>
  <w:style w:type="paragraph" w:customStyle="1" w:styleId="TiteldesDokuments">
    <w:name w:val="Titel des Dokuments"/>
    <w:basedOn w:val="Standard"/>
    <w:rsid w:val="00255E3B"/>
    <w:rPr>
      <w:b/>
      <w:caps/>
      <w:color w:val="14006E"/>
      <w:sz w:val="60"/>
      <w:szCs w:val="60"/>
    </w:rPr>
  </w:style>
  <w:style w:type="paragraph" w:customStyle="1" w:styleId="bertitelIT-Verfahren">
    <w:name w:val="Übertitel / IT-Verfahren"/>
    <w:basedOn w:val="Standard"/>
    <w:next w:val="TiteldesDokuments"/>
    <w:rsid w:val="00255E3B"/>
    <w:pPr>
      <w:spacing w:after="0"/>
    </w:pPr>
    <w:rPr>
      <w:b/>
      <w:caps/>
      <w:color w:val="14006E"/>
      <w:sz w:val="48"/>
      <w:szCs w:val="60"/>
    </w:rPr>
  </w:style>
  <w:style w:type="paragraph" w:customStyle="1" w:styleId="UntertiteldesTitels">
    <w:name w:val="Untertitel des Titels"/>
    <w:basedOn w:val="Standard"/>
    <w:rsid w:val="00255E3B"/>
    <w:pPr>
      <w:spacing w:before="0" w:after="0"/>
    </w:pPr>
    <w:rPr>
      <w:sz w:val="28"/>
      <w:szCs w:val="26"/>
    </w:rPr>
  </w:style>
  <w:style w:type="paragraph" w:customStyle="1" w:styleId="DatumDeckblatt">
    <w:name w:val="Datum Deckblatt"/>
    <w:basedOn w:val="Standard"/>
    <w:rsid w:val="00255E3B"/>
    <w:pPr>
      <w:spacing w:before="0" w:after="0" w:line="360" w:lineRule="auto"/>
      <w:jc w:val="right"/>
    </w:pPr>
    <w:rPr>
      <w:noProof/>
      <w:sz w:val="24"/>
      <w:szCs w:val="26"/>
    </w:rPr>
  </w:style>
  <w:style w:type="paragraph" w:customStyle="1" w:styleId="Versionsnummer">
    <w:name w:val="Versionsnummer"/>
    <w:basedOn w:val="UntertiteldesTitels"/>
    <w:rsid w:val="00255E3B"/>
    <w:pPr>
      <w:spacing w:line="360" w:lineRule="auto"/>
      <w:jc w:val="right"/>
    </w:pPr>
    <w:rPr>
      <w:sz w:val="24"/>
    </w:rPr>
  </w:style>
  <w:style w:type="paragraph" w:customStyle="1" w:styleId="berschriftVorbemerkungen">
    <w:name w:val="Überschrift Vorbemerkungen"/>
    <w:basedOn w:val="berschrift2"/>
    <w:rsid w:val="00255E3B"/>
    <w:pPr>
      <w:numPr>
        <w:numId w:val="0"/>
      </w:numPr>
      <w:ind w:left="709" w:hanging="709"/>
    </w:pPr>
    <w:rPr>
      <w:b w:val="0"/>
      <w:caps/>
      <w:color w:val="808080" w:themeColor="background1" w:themeShade="80"/>
      <w:sz w:val="32"/>
    </w:rPr>
  </w:style>
  <w:style w:type="character" w:customStyle="1" w:styleId="LDProgrammelement">
    <w:name w:val="LD_Programmelement"/>
    <w:basedOn w:val="Absatz-Standardschriftart"/>
    <w:uiPriority w:val="3"/>
    <w:qFormat/>
    <w:rsid w:val="00255E3B"/>
    <w:rPr>
      <w:rFonts w:ascii="Hessen Gellix" w:hAnsi="Hessen Gellix" w:cs="Arial" w:hint="default"/>
      <w:b w:val="0"/>
      <w:bCs/>
      <w:smallCaps/>
      <w:sz w:val="22"/>
      <w:szCs w:val="20"/>
    </w:rPr>
  </w:style>
  <w:style w:type="character" w:customStyle="1" w:styleId="LDbesonderswichtigerText0">
    <w:name w:val="LD_besonderswichtiger Text"/>
    <w:basedOn w:val="Absatz-Standardschriftart"/>
    <w:uiPriority w:val="1"/>
    <w:qFormat/>
    <w:rsid w:val="00255E3B"/>
    <w:rPr>
      <w:b/>
      <w:bCs/>
      <w:color w:val="FF2D37"/>
      <w:sz w:val="22"/>
      <w:szCs w:val="20"/>
    </w:rPr>
  </w:style>
  <w:style w:type="paragraph" w:customStyle="1" w:styleId="Aufzhlungbndig">
    <w:name w:val="Aufzählung bündig"/>
    <w:basedOn w:val="Listenabsatz"/>
    <w:autoRedefine/>
    <w:qFormat/>
    <w:rsid w:val="00255E3B"/>
    <w:pPr>
      <w:numPr>
        <w:numId w:val="14"/>
      </w:numPr>
      <w:spacing w:before="0" w:after="200" w:line="312" w:lineRule="auto"/>
      <w:ind w:left="284" w:hanging="284"/>
    </w:pPr>
    <w:rPr>
      <w:color w:val="000000" w:themeColor="text1"/>
    </w:rPr>
  </w:style>
  <w:style w:type="paragraph" w:customStyle="1" w:styleId="Aufzhlungeingerckt">
    <w:name w:val="Aufzählung eingerückt"/>
    <w:basedOn w:val="Aufzhlungbndig"/>
    <w:autoRedefine/>
    <w:qFormat/>
    <w:rsid w:val="00255E3B"/>
    <w:pPr>
      <w:spacing w:after="120"/>
      <w:ind w:left="1021"/>
    </w:pPr>
  </w:style>
  <w:style w:type="character" w:customStyle="1" w:styleId="LDTabellenberschrift">
    <w:name w:val="LD_Tabellenüberschrift"/>
    <w:basedOn w:val="Absatz-Standardschriftart"/>
    <w:uiPriority w:val="1"/>
    <w:qFormat/>
    <w:rsid w:val="00255E3B"/>
    <w:rPr>
      <w:b/>
      <w:bCs/>
      <w:color w:val="14006E"/>
      <w:sz w:val="20"/>
      <w:szCs w:val="20"/>
    </w:rPr>
  </w:style>
  <w:style w:type="paragraph" w:customStyle="1" w:styleId="LDTextinhaltTabelle10pt">
    <w:name w:val="LD_Textinhalt_Tabelle_10pt"/>
    <w:basedOn w:val="LDTextinhalt"/>
    <w:rsid w:val="00255E3B"/>
    <w:pPr>
      <w:spacing w:before="0" w:after="0"/>
    </w:pPr>
    <w:rPr>
      <w:sz w:val="20"/>
    </w:rPr>
  </w:style>
  <w:style w:type="numbering" w:customStyle="1" w:styleId="Formatvorlage1">
    <w:name w:val="Formatvorlage1"/>
    <w:uiPriority w:val="99"/>
    <w:rsid w:val="00255E3B"/>
    <w:pPr>
      <w:numPr>
        <w:numId w:val="15"/>
      </w:numPr>
    </w:pPr>
  </w:style>
  <w:style w:type="paragraph" w:styleId="berarbeitung">
    <w:name w:val="Revision"/>
    <w:hidden/>
    <w:uiPriority w:val="99"/>
    <w:semiHidden/>
    <w:rsid w:val="00255E3B"/>
    <w:rPr>
      <w:rFonts w:ascii="Hessen Gellix" w:eastAsiaTheme="minorHAnsi" w:hAnsi="Hessen Gellix" w:cs="Arial"/>
      <w:szCs w:val="22"/>
      <w:lang w:eastAsia="en-US"/>
    </w:rPr>
  </w:style>
  <w:style w:type="paragraph" w:customStyle="1" w:styleId="LDDokumentenberschrift">
    <w:name w:val="LD_Dokumentenüberschrift"/>
    <w:basedOn w:val="berschrift1"/>
    <w:uiPriority w:val="4"/>
    <w:rsid w:val="00255E3B"/>
    <w:pPr>
      <w:pBdr>
        <w:bottom w:val="none" w:sz="0" w:space="0" w:color="auto"/>
      </w:pBdr>
      <w:shd w:val="clear" w:color="auto" w:fill="auto"/>
    </w:pPr>
    <w:rPr>
      <w:b/>
      <w:caps/>
    </w:rPr>
  </w:style>
  <w:style w:type="paragraph" w:customStyle="1" w:styleId="VersionundDatum">
    <w:name w:val="Version und Datum"/>
    <w:basedOn w:val="UntertiteldesTitels"/>
    <w:rsid w:val="00255E3B"/>
    <w:pPr>
      <w:spacing w:line="360" w:lineRule="auto"/>
      <w:jc w:val="right"/>
    </w:pPr>
    <w:rPr>
      <w:b/>
      <w:sz w:val="24"/>
    </w:rPr>
  </w:style>
  <w:style w:type="paragraph" w:customStyle="1" w:styleId="LDHandlungsschritteab10">
    <w:name w:val="LD_Handlungsschritte ab 10"/>
    <w:basedOn w:val="Standard"/>
    <w:qFormat/>
    <w:rsid w:val="00255E3B"/>
    <w:pPr>
      <w:numPr>
        <w:numId w:val="13"/>
      </w:numPr>
      <w:spacing w:after="0"/>
      <w:ind w:hanging="357"/>
    </w:pPr>
    <w:rPr>
      <w:rFonts w:eastAsia="Times New Roman"/>
      <w:szCs w:val="20"/>
      <w:lang w:eastAsia="de-DE"/>
    </w:rPr>
  </w:style>
  <w:style w:type="paragraph" w:customStyle="1" w:styleId="Aufzhlungweitereingerckt">
    <w:name w:val="Aufzählung weiter eingerückt"/>
    <w:basedOn w:val="Aufzhlungeingerckt"/>
    <w:autoRedefine/>
    <w:qFormat/>
    <w:rsid w:val="00255E3B"/>
    <w:pPr>
      <w:ind w:left="1305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317237"/>
    <w:rPr>
      <w:color w:val="605E5C"/>
      <w:shd w:val="clear" w:color="auto" w:fill="E1DFDD"/>
    </w:rPr>
  </w:style>
  <w:style w:type="paragraph" w:customStyle="1" w:styleId="berschriftVorbemerkungen2">
    <w:name w:val="Überschrift Vorbemerkungen 2"/>
    <w:basedOn w:val="berschriftVorbemerkungen"/>
    <w:rsid w:val="00255E3B"/>
    <w:rPr>
      <w:b/>
      <w:color w:val="14006E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4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hyperlink" Target="https://schulehessen.de/LUSD-Anleitungen/Leistungserfassung%20und%20Zeugnisse/03_Leistungen%20erfassen.pdf" TargetMode="External"/><Relationship Id="rId42" Type="http://schemas.openxmlformats.org/officeDocument/2006/relationships/image" Target="media/image32.png"/><Relationship Id="rId47" Type="http://schemas.microsoft.com/office/2011/relationships/commentsExtended" Target="commentsExtended.xml"/><Relationship Id="rId63" Type="http://schemas.openxmlformats.org/officeDocument/2006/relationships/image" Target="media/image46.png"/><Relationship Id="rId68" Type="http://schemas.openxmlformats.org/officeDocument/2006/relationships/hyperlink" Target="https://digitale-schule.hessen.de/digitale-infrastruktur-und-verwaltung/e-mail-adressen-fuer-lehrkraefte/Kontakt-zum-E-Mail-Suppor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9" Type="http://schemas.openxmlformats.org/officeDocument/2006/relationships/image" Target="media/image20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schulehessen.de/LUSD-Anleitungen/Leistungserfassung%20und%20Zeugnisse/%C3%9Cbersicht%20der%20Zeugniskategorien.pdf" TargetMode="External"/><Relationship Id="rId45" Type="http://schemas.openxmlformats.org/officeDocument/2006/relationships/image" Target="media/image34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hyperlink" Target="https://lusdinfo.hessen.de" TargetMode="External"/><Relationship Id="rId74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hyperlink" Target="https://schulehessen.de/LUSD-Anleitungen/Leistungserfassung%20und%20Zeugnisse/%C3%9Cbersicht%20der%20Zeugniskategorien.pdf" TargetMode="External"/><Relationship Id="rId19" Type="http://schemas.openxmlformats.org/officeDocument/2006/relationships/hyperlink" Target="https://schulehessen.de/LUSD-Anleitungen/Leistungserfassung%20und%20Zeugnisse/02_Leistungserfassung%20vorbereiten.pdf" TargetMode="External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microsoft.com/office/2016/09/relationships/commentsIds" Target="commentsIds.xml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8.sv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gif"/><Relationship Id="rId46" Type="http://schemas.openxmlformats.org/officeDocument/2006/relationships/comments" Target="comments.xml"/><Relationship Id="rId59" Type="http://schemas.openxmlformats.org/officeDocument/2006/relationships/image" Target="media/image44.png"/><Relationship Id="rId67" Type="http://schemas.openxmlformats.org/officeDocument/2006/relationships/image" Target="media/image49.jpeg"/><Relationship Id="rId20" Type="http://schemas.openxmlformats.org/officeDocument/2006/relationships/hyperlink" Target="https://schulehessen.de/LUSD-Anleitungen/Leistungserfassung%20und%20Zeugnisse/04_Leistungen%20mit%20dem%20ENC%20erfassen.pdf" TargetMode="External"/><Relationship Id="rId41" Type="http://schemas.openxmlformats.org/officeDocument/2006/relationships/image" Target="media/image31.gif"/><Relationship Id="rId54" Type="http://schemas.openxmlformats.org/officeDocument/2006/relationships/image" Target="media/image39.gif"/><Relationship Id="rId62" Type="http://schemas.openxmlformats.org/officeDocument/2006/relationships/image" Target="media/image45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microsoft.com/office/2018/08/relationships/commentsExtensible" Target="commentsExtensible.xml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22.png"/><Relationship Id="rId44" Type="http://schemas.openxmlformats.org/officeDocument/2006/relationships/hyperlink" Target="https://www.lusd.hessen.de/forum/lusd-anwenderunterstuetzung/Dokumente/Zeugniskategorien.pdf" TargetMode="External"/><Relationship Id="rId52" Type="http://schemas.openxmlformats.org/officeDocument/2006/relationships/image" Target="media/image37.png"/><Relationship Id="rId60" Type="http://schemas.openxmlformats.org/officeDocument/2006/relationships/hyperlink" Target="https://schulehessen.de/LUSD-Anleitungen/Leistungserfassung%20und%20Zeugnisse/03_Leistungen%20erfassen.pdf" TargetMode="External"/><Relationship Id="rId65" Type="http://schemas.openxmlformats.org/officeDocument/2006/relationships/image" Target="media/image48.png"/><Relationship Id="rId73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9.png"/><Relationship Id="rId18" Type="http://schemas.openxmlformats.org/officeDocument/2006/relationships/hyperlink" Target="https://schulehessen.de/lusdanleitungen" TargetMode="External"/><Relationship Id="rId39" Type="http://schemas.openxmlformats.org/officeDocument/2006/relationships/image" Target="media/image30.gif"/><Relationship Id="rId34" Type="http://schemas.openxmlformats.org/officeDocument/2006/relationships/image" Target="media/image25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71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3.intern.hessen.de/its/E-Gov-Projekte/VuADok/bergreifende%20Dokumentation/Vorlage_Anleitungen%20lang_neuesCD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Anleitung</Dokumententyp>
    <Kurzbeschreibung_x0020_Inhalt xmlns="03c2e9ef-9210-4d41-bc49-ec83aa29eb68" xsi:nil="true"/>
    <Abh_x00e4_ngige_x0020_Anwendung xmlns="03c2e9ef-9210-4d41-bc49-ec83aa29eb68">LUSD</Abh_x00e4_ngige_x0020_Anwendung>
    <Dokumentenklasse xmlns="03c2e9ef-9210-4d41-bc49-ec83aa29eb68">öffentlich</Dokumentenklasse>
    <zust_x00e4_ndiges_x0020_Sachgebiet xmlns="03c2e9ef-9210-4d41-bc49-ec83aa29eb68">SG 1</zust_x00e4_ndiges_x0020_Sachgebiet>
    <Fachlich_x0020_verantwortlich xmlns="03c2e9ef-9210-4d41-bc49-ec83aa29eb68">
      <UserInfo>
        <DisplayName>Wenzel, Torsten (HMKB)</DisplayName>
        <AccountId>188</AccountId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Release xmlns="03c2e9ef-9210-4d41-bc49-ec83aa29eb68">58.0</Release>
    <Link_x0020_zum_x0020_Ver_x00f6_ffentlichungsort xmlns="03c2e9ef-9210-4d41-bc49-ec83aa29eb68">
      <Url>https://schulehessen.de/LUSD-Anleitungen/Leistungserfassung%20und%20Zeugnisse/05_Zeugnisse%20erstellen.pdf</Url>
      <Description>https://schulehessen.de/LUSD-Anleitungen/Leistungserfassung%20und%20Zeugnisse/05_Zeugnisse%20erstellen.pdf</Description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Anwender-Dokumentation</Geltungsbereich>
    <Aktueller_x0020_Status xmlns="03c2e9ef-9210-4d41-bc49-ec83aa29eb68">veröffentlicht</Aktueller_x0020_Status>
    <Orte_x0020_der_x0020_Ver_x00f6_ffentlichung xmlns="03c2e9ef-9210-4d41-bc49-ec83aa29eb68">
      <Value>Schule Hessen LUSD Anleitungen (Webspace)</Value>
    </Orte_x0020_der_x0020_Ver_x00f6_ffentlichung>
    <Betreff xmlns="03c2e9ef-9210-4d41-bc49-ec83aa29eb68">Zeugnisse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>2026-07-31T22:00:00+00:00</Wiedervorlage_x0020_am_x003a_>
    <Datum_x0020_ver_x00f6_ffentlichte_x0020_Verion xmlns="03c2e9ef-9210-4d41-bc49-ec83aa29eb68">2026-05-11T22:00:00+00:00</Datum_x0020_ver_x00f6_ffentlichte_x0020_Verion>
    <Zust_x002e__x0020_Sachgebiet_x0020_ab_x0020_Jan_x002e__x0020_2025 xmlns="03c2e9ef-9210-4d41-bc49-ec83aa29eb68">SG 1.2</Zust_x002e__x0020_Sachgebiet_x0020_ab_x0020_Jan_x002e__x0020_2025>
    <Themenfeld xmlns="03c2e9ef-9210-4d41-bc49-ec83aa29eb68">Berechtigungen</Themenfeld>
  </documentManagement>
</p:properties>
</file>

<file path=customXml/itemProps1.xml><?xml version="1.0" encoding="utf-8"?>
<ds:datastoreItem xmlns:ds="http://schemas.openxmlformats.org/officeDocument/2006/customXml" ds:itemID="{C4A5E116-AA51-44F3-8CEB-93A2FA24D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0b144b-79d0-4cc1-ab15-887d44aa58be"/>
    <ds:schemaRef ds:uri="03c2e9ef-9210-4d41-bc49-ec83aa29eb68"/>
    <ds:schemaRef ds:uri="8637de2c-6bc0-411d-bf65-aa36b7f9c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6A592B-4BA1-438A-A8FA-09D5305129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79DA15-56C3-4746-9B6D-20267DF0A700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8637de2c-6bc0-411d-bf65-aa36b7f9c66d"/>
    <ds:schemaRef ds:uri="http://www.w3.org/XML/1998/namespace"/>
    <ds:schemaRef ds:uri="ea0b144b-79d0-4cc1-ab15-887d44aa58b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3c2e9ef-9210-4d41-bc49-ec83aa29eb68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Vorlage_Anleitungen%20lang_neuesCD.dotx</Template>
  <TotalTime>0</TotalTime>
  <Pages>27</Pages>
  <Words>4342</Words>
  <Characters>27360</Characters>
  <Application>Microsoft Office Word</Application>
  <DocSecurity>0</DocSecurity>
  <Lines>228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Zeugnisse erstellen mit der LUSD</vt:lpstr>
    </vt:vector>
  </TitlesOfParts>
  <Company>Land Hessen</Company>
  <LinksUpToDate>false</LinksUpToDate>
  <CharactersWithSpaces>31639</CharactersWithSpaces>
  <SharedDoc>false</SharedDoc>
  <HLinks>
    <vt:vector size="384" baseType="variant">
      <vt:variant>
        <vt:i4>1572920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_Toc378249734</vt:lpwstr>
      </vt:variant>
      <vt:variant>
        <vt:i4>1572920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_Toc378249733</vt:lpwstr>
      </vt:variant>
      <vt:variant>
        <vt:i4>1572920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_Toc378249732</vt:lpwstr>
      </vt:variant>
      <vt:variant>
        <vt:i4>1572920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_Toc378249731</vt:lpwstr>
      </vt:variant>
      <vt:variant>
        <vt:i4>1572920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_Toc378249730</vt:lpwstr>
      </vt:variant>
      <vt:variant>
        <vt:i4>1638456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_Toc378249729</vt:lpwstr>
      </vt:variant>
      <vt:variant>
        <vt:i4>1638456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_Toc378249728</vt:lpwstr>
      </vt:variant>
      <vt:variant>
        <vt:i4>1638456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_Toc378249727</vt:lpwstr>
      </vt:variant>
      <vt:variant>
        <vt:i4>1638458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_Toc378258437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_Toc378258436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_Toc378258435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_Toc378258434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_Toc378258433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_Toc378258432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_Toc378258431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_Toc378258430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_Toc378258429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_Toc378258428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_Toc378258427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_Toc378258426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_Toc378258425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_Toc378258424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_Toc378258423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_Toc378258422</vt:lpwstr>
      </vt:variant>
      <vt:variant>
        <vt:i4>1572922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_Toc378258421</vt:lpwstr>
      </vt:variant>
      <vt:variant>
        <vt:i4>1572922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_Toc378258420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_Toc378258419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_Toc378258418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_Toc378258417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_Toc378258416</vt:lpwstr>
      </vt:variant>
      <vt:variant>
        <vt:i4>4194393</vt:i4>
      </vt:variant>
      <vt:variant>
        <vt:i4>9519</vt:i4>
      </vt:variant>
      <vt:variant>
        <vt:i4>1030</vt:i4>
      </vt:variant>
      <vt:variant>
        <vt:i4>1</vt:i4>
      </vt:variant>
      <vt:variant>
        <vt:lpwstr>L:\lusdhelp\!SSL!\LUSD_Anleitungen\Images\aktualisieren.gif</vt:lpwstr>
      </vt:variant>
      <vt:variant>
        <vt:lpwstr/>
      </vt:variant>
      <vt:variant>
        <vt:i4>7274620</vt:i4>
      </vt:variant>
      <vt:variant>
        <vt:i4>10020</vt:i4>
      </vt:variant>
      <vt:variant>
        <vt:i4>1031</vt:i4>
      </vt:variant>
      <vt:variant>
        <vt:i4>1</vt:i4>
      </vt:variant>
      <vt:variant>
        <vt:lpwstr>L:\lusdhelp\!SSL!\LUSD_Anleitungen\Images\bearbeiten.gif</vt:lpwstr>
      </vt:variant>
      <vt:variant>
        <vt:lpwstr/>
      </vt:variant>
      <vt:variant>
        <vt:i4>4194319</vt:i4>
      </vt:variant>
      <vt:variant>
        <vt:i4>10721</vt:i4>
      </vt:variant>
      <vt:variant>
        <vt:i4>1034</vt:i4>
      </vt:variant>
      <vt:variant>
        <vt:i4>1</vt:i4>
      </vt:variant>
      <vt:variant>
        <vt:lpwstr>L:\lusdhelp\!SSL!\LUSD_Anleitungen\Images\info1.gif</vt:lpwstr>
      </vt:variant>
      <vt:variant>
        <vt:lpwstr/>
      </vt:variant>
      <vt:variant>
        <vt:i4>2228274</vt:i4>
      </vt:variant>
      <vt:variant>
        <vt:i4>11599</vt:i4>
      </vt:variant>
      <vt:variant>
        <vt:i4>1035</vt:i4>
      </vt:variant>
      <vt:variant>
        <vt:i4>1</vt:i4>
      </vt:variant>
      <vt:variant>
        <vt:lpwstr>L:\lusdhelp\!SSL!\LUSD_Anleitungen\Images\uebernehmen.gif</vt:lpwstr>
      </vt:variant>
      <vt:variant>
        <vt:lpwstr/>
      </vt:variant>
      <vt:variant>
        <vt:i4>4325455</vt:i4>
      </vt:variant>
      <vt:variant>
        <vt:i4>11786</vt:i4>
      </vt:variant>
      <vt:variant>
        <vt:i4>1036</vt:i4>
      </vt:variant>
      <vt:variant>
        <vt:i4>1</vt:i4>
      </vt:variant>
      <vt:variant>
        <vt:lpwstr>L:\lusdhelp\!SSL!\LUSD_Anleitungen\Images\speichern.gif</vt:lpwstr>
      </vt:variant>
      <vt:variant>
        <vt:lpwstr/>
      </vt:variant>
      <vt:variant>
        <vt:i4>4194319</vt:i4>
      </vt:variant>
      <vt:variant>
        <vt:i4>12298</vt:i4>
      </vt:variant>
      <vt:variant>
        <vt:i4>1037</vt:i4>
      </vt:variant>
      <vt:variant>
        <vt:i4>1</vt:i4>
      </vt:variant>
      <vt:variant>
        <vt:lpwstr>L:\lusdhelp\!SSL!\LUSD_Anleitungen\Images\info1.gif</vt:lpwstr>
      </vt:variant>
      <vt:variant>
        <vt:lpwstr/>
      </vt:variant>
      <vt:variant>
        <vt:i4>2228274</vt:i4>
      </vt:variant>
      <vt:variant>
        <vt:i4>12728</vt:i4>
      </vt:variant>
      <vt:variant>
        <vt:i4>1038</vt:i4>
      </vt:variant>
      <vt:variant>
        <vt:i4>1</vt:i4>
      </vt:variant>
      <vt:variant>
        <vt:lpwstr>L:\lusdhelp\!SSL!\LUSD_Anleitungen\Images\uebernehmen.gif</vt:lpwstr>
      </vt:variant>
      <vt:variant>
        <vt:lpwstr/>
      </vt:variant>
      <vt:variant>
        <vt:i4>4325455</vt:i4>
      </vt:variant>
      <vt:variant>
        <vt:i4>12939</vt:i4>
      </vt:variant>
      <vt:variant>
        <vt:i4>1039</vt:i4>
      </vt:variant>
      <vt:variant>
        <vt:i4>1</vt:i4>
      </vt:variant>
      <vt:variant>
        <vt:lpwstr>L:\lusdhelp\!SSL!\LUSD_Anleitungen\Images\speichern.gif</vt:lpwstr>
      </vt:variant>
      <vt:variant>
        <vt:lpwstr/>
      </vt:variant>
      <vt:variant>
        <vt:i4>4194319</vt:i4>
      </vt:variant>
      <vt:variant>
        <vt:i4>13262</vt:i4>
      </vt:variant>
      <vt:variant>
        <vt:i4>1040</vt:i4>
      </vt:variant>
      <vt:variant>
        <vt:i4>1</vt:i4>
      </vt:variant>
      <vt:variant>
        <vt:lpwstr>L:\lusdhelp\!SSL!\LUSD_Anleitungen\Images\info1.gif</vt:lpwstr>
      </vt:variant>
      <vt:variant>
        <vt:lpwstr/>
      </vt:variant>
      <vt:variant>
        <vt:i4>2228274</vt:i4>
      </vt:variant>
      <vt:variant>
        <vt:i4>13993</vt:i4>
      </vt:variant>
      <vt:variant>
        <vt:i4>1041</vt:i4>
      </vt:variant>
      <vt:variant>
        <vt:i4>1</vt:i4>
      </vt:variant>
      <vt:variant>
        <vt:lpwstr>L:\lusdhelp\!SSL!\LUSD_Anleitungen\Images\uebernehmen.gif</vt:lpwstr>
      </vt:variant>
      <vt:variant>
        <vt:lpwstr/>
      </vt:variant>
      <vt:variant>
        <vt:i4>4325455</vt:i4>
      </vt:variant>
      <vt:variant>
        <vt:i4>14187</vt:i4>
      </vt:variant>
      <vt:variant>
        <vt:i4>1042</vt:i4>
      </vt:variant>
      <vt:variant>
        <vt:i4>1</vt:i4>
      </vt:variant>
      <vt:variant>
        <vt:lpwstr>L:\lusdhelp\!SSL!\LUSD_Anleitungen\Images\speichern.gif</vt:lpwstr>
      </vt:variant>
      <vt:variant>
        <vt:lpwstr/>
      </vt:variant>
      <vt:variant>
        <vt:i4>4194393</vt:i4>
      </vt:variant>
      <vt:variant>
        <vt:i4>14560</vt:i4>
      </vt:variant>
      <vt:variant>
        <vt:i4>1043</vt:i4>
      </vt:variant>
      <vt:variant>
        <vt:i4>1</vt:i4>
      </vt:variant>
      <vt:variant>
        <vt:lpwstr>L:\lusdhelp\!SSL!\LUSD_Anleitungen\Images\aktualisieren.gif</vt:lpwstr>
      </vt:variant>
      <vt:variant>
        <vt:lpwstr/>
      </vt:variant>
      <vt:variant>
        <vt:i4>4325455</vt:i4>
      </vt:variant>
      <vt:variant>
        <vt:i4>15876</vt:i4>
      </vt:variant>
      <vt:variant>
        <vt:i4>1045</vt:i4>
      </vt:variant>
      <vt:variant>
        <vt:i4>1</vt:i4>
      </vt:variant>
      <vt:variant>
        <vt:lpwstr>L:\lusdhelp\!SSL!\LUSD_Anleitungen\Images\speichern.gif</vt:lpwstr>
      </vt:variant>
      <vt:variant>
        <vt:lpwstr/>
      </vt:variant>
      <vt:variant>
        <vt:i4>7340149</vt:i4>
      </vt:variant>
      <vt:variant>
        <vt:i4>15997</vt:i4>
      </vt:variant>
      <vt:variant>
        <vt:i4>1046</vt:i4>
      </vt:variant>
      <vt:variant>
        <vt:i4>1</vt:i4>
      </vt:variant>
      <vt:variant>
        <vt:lpwstr>L:\lusdhelp\!SSL!\LUSD_Anleitungen\Images\schliessen.gif</vt:lpwstr>
      </vt:variant>
      <vt:variant>
        <vt:lpwstr/>
      </vt:variant>
      <vt:variant>
        <vt:i4>4194319</vt:i4>
      </vt:variant>
      <vt:variant>
        <vt:i4>16633</vt:i4>
      </vt:variant>
      <vt:variant>
        <vt:i4>1047</vt:i4>
      </vt:variant>
      <vt:variant>
        <vt:i4>1</vt:i4>
      </vt:variant>
      <vt:variant>
        <vt:lpwstr>L:\lusdhelp\!SSL!\LUSD_Anleitungen\Images\info1.gif</vt:lpwstr>
      </vt:variant>
      <vt:variant>
        <vt:lpwstr/>
      </vt:variant>
      <vt:variant>
        <vt:i4>4194393</vt:i4>
      </vt:variant>
      <vt:variant>
        <vt:i4>16872</vt:i4>
      </vt:variant>
      <vt:variant>
        <vt:i4>1048</vt:i4>
      </vt:variant>
      <vt:variant>
        <vt:i4>1</vt:i4>
      </vt:variant>
      <vt:variant>
        <vt:lpwstr>L:\lusdhelp\!SSL!\LUSD_Anleitungen\Images\aktualisieren.gif</vt:lpwstr>
      </vt:variant>
      <vt:variant>
        <vt:lpwstr/>
      </vt:variant>
      <vt:variant>
        <vt:i4>7340149</vt:i4>
      </vt:variant>
      <vt:variant>
        <vt:i4>17357</vt:i4>
      </vt:variant>
      <vt:variant>
        <vt:i4>1049</vt:i4>
      </vt:variant>
      <vt:variant>
        <vt:i4>1</vt:i4>
      </vt:variant>
      <vt:variant>
        <vt:lpwstr>L:\lusdhelp\!SSL!\LUSD_Anleitungen\Images\schliessen.gif</vt:lpwstr>
      </vt:variant>
      <vt:variant>
        <vt:lpwstr/>
      </vt:variant>
      <vt:variant>
        <vt:i4>4194393</vt:i4>
      </vt:variant>
      <vt:variant>
        <vt:i4>17867</vt:i4>
      </vt:variant>
      <vt:variant>
        <vt:i4>1068</vt:i4>
      </vt:variant>
      <vt:variant>
        <vt:i4>1</vt:i4>
      </vt:variant>
      <vt:variant>
        <vt:lpwstr>L:\lusdhelp\!SSL!\LUSD_Anleitungen\Images\aktualisieren.gif</vt:lpwstr>
      </vt:variant>
      <vt:variant>
        <vt:lpwstr/>
      </vt:variant>
      <vt:variant>
        <vt:i4>5</vt:i4>
      </vt:variant>
      <vt:variant>
        <vt:i4>18544</vt:i4>
      </vt:variant>
      <vt:variant>
        <vt:i4>1051</vt:i4>
      </vt:variant>
      <vt:variant>
        <vt:i4>1</vt:i4>
      </vt:variant>
      <vt:variant>
        <vt:lpwstr>L:\lusdhelp\!SSL!\LUSD_Anleitungen\Images\zuordnen.gif</vt:lpwstr>
      </vt:variant>
      <vt:variant>
        <vt:lpwstr/>
      </vt:variant>
      <vt:variant>
        <vt:i4>131094</vt:i4>
      </vt:variant>
      <vt:variant>
        <vt:i4>18983</vt:i4>
      </vt:variant>
      <vt:variant>
        <vt:i4>1052</vt:i4>
      </vt:variant>
      <vt:variant>
        <vt:i4>1</vt:i4>
      </vt:variant>
      <vt:variant>
        <vt:lpwstr>L:\lusdhelp\!SSL!\LUSD_Anleitungen\Images\nachoben.gif</vt:lpwstr>
      </vt:variant>
      <vt:variant>
        <vt:lpwstr/>
      </vt:variant>
      <vt:variant>
        <vt:i4>4390995</vt:i4>
      </vt:variant>
      <vt:variant>
        <vt:i4>19090</vt:i4>
      </vt:variant>
      <vt:variant>
        <vt:i4>1053</vt:i4>
      </vt:variant>
      <vt:variant>
        <vt:i4>1</vt:i4>
      </vt:variant>
      <vt:variant>
        <vt:lpwstr>L:\lusdhelp\!SSL!\LUSD_Anleitungen\Images\nachunten.gif</vt:lpwstr>
      </vt:variant>
      <vt:variant>
        <vt:lpwstr/>
      </vt:variant>
      <vt:variant>
        <vt:i4>6160453</vt:i4>
      </vt:variant>
      <vt:variant>
        <vt:i4>19345</vt:i4>
      </vt:variant>
      <vt:variant>
        <vt:i4>1054</vt:i4>
      </vt:variant>
      <vt:variant>
        <vt:i4>1</vt:i4>
      </vt:variant>
      <vt:variant>
        <vt:lpwstr>L:\lusdhelp\!SSL!\LUSD_Anleitungen\Images\entfernen.gif</vt:lpwstr>
      </vt:variant>
      <vt:variant>
        <vt:lpwstr/>
      </vt:variant>
      <vt:variant>
        <vt:i4>5</vt:i4>
      </vt:variant>
      <vt:variant>
        <vt:i4>19690</vt:i4>
      </vt:variant>
      <vt:variant>
        <vt:i4>1055</vt:i4>
      </vt:variant>
      <vt:variant>
        <vt:i4>1</vt:i4>
      </vt:variant>
      <vt:variant>
        <vt:lpwstr>L:\lusdhelp\!SSL!\LUSD_Anleitungen\Images\zuordnen.gif</vt:lpwstr>
      </vt:variant>
      <vt:variant>
        <vt:lpwstr/>
      </vt:variant>
      <vt:variant>
        <vt:i4>4325455</vt:i4>
      </vt:variant>
      <vt:variant>
        <vt:i4>19900</vt:i4>
      </vt:variant>
      <vt:variant>
        <vt:i4>1056</vt:i4>
      </vt:variant>
      <vt:variant>
        <vt:i4>1</vt:i4>
      </vt:variant>
      <vt:variant>
        <vt:lpwstr>L:\lusdhelp\!SSL!\LUSD_Anleitungen\Images\speichern.gif</vt:lpwstr>
      </vt:variant>
      <vt:variant>
        <vt:lpwstr/>
      </vt:variant>
      <vt:variant>
        <vt:i4>7340149</vt:i4>
      </vt:variant>
      <vt:variant>
        <vt:i4>20087</vt:i4>
      </vt:variant>
      <vt:variant>
        <vt:i4>1057</vt:i4>
      </vt:variant>
      <vt:variant>
        <vt:i4>1</vt:i4>
      </vt:variant>
      <vt:variant>
        <vt:lpwstr>L:\lusdhelp\!SSL!\LUSD_Anleitungen\Images\schliessen.gif</vt:lpwstr>
      </vt:variant>
      <vt:variant>
        <vt:lpwstr/>
      </vt:variant>
      <vt:variant>
        <vt:i4>4194393</vt:i4>
      </vt:variant>
      <vt:variant>
        <vt:i4>20374</vt:i4>
      </vt:variant>
      <vt:variant>
        <vt:i4>1067</vt:i4>
      </vt:variant>
      <vt:variant>
        <vt:i4>1</vt:i4>
      </vt:variant>
      <vt:variant>
        <vt:lpwstr>L:\lusdhelp\!SSL!\LUSD_Anleitungen\Images\aktualisieren.gif</vt:lpwstr>
      </vt:variant>
      <vt:variant>
        <vt:lpwstr/>
      </vt:variant>
      <vt:variant>
        <vt:i4>5</vt:i4>
      </vt:variant>
      <vt:variant>
        <vt:i4>20966</vt:i4>
      </vt:variant>
      <vt:variant>
        <vt:i4>1071</vt:i4>
      </vt:variant>
      <vt:variant>
        <vt:i4>1</vt:i4>
      </vt:variant>
      <vt:variant>
        <vt:lpwstr>L:\lusdhelp\!SSL!\LUSD_Anleitungen\Images\zuordnen.gif</vt:lpwstr>
      </vt:variant>
      <vt:variant>
        <vt:lpwstr/>
      </vt:variant>
      <vt:variant>
        <vt:i4>131094</vt:i4>
      </vt:variant>
      <vt:variant>
        <vt:i4>21405</vt:i4>
      </vt:variant>
      <vt:variant>
        <vt:i4>1072</vt:i4>
      </vt:variant>
      <vt:variant>
        <vt:i4>1</vt:i4>
      </vt:variant>
      <vt:variant>
        <vt:lpwstr>L:\lusdhelp\!SSL!\LUSD_Anleitungen\Images\nachoben.gif</vt:lpwstr>
      </vt:variant>
      <vt:variant>
        <vt:lpwstr/>
      </vt:variant>
      <vt:variant>
        <vt:i4>4390995</vt:i4>
      </vt:variant>
      <vt:variant>
        <vt:i4>21512</vt:i4>
      </vt:variant>
      <vt:variant>
        <vt:i4>1073</vt:i4>
      </vt:variant>
      <vt:variant>
        <vt:i4>1</vt:i4>
      </vt:variant>
      <vt:variant>
        <vt:lpwstr>L:\lusdhelp\!SSL!\LUSD_Anleitungen\Images\nachunten.gif</vt:lpwstr>
      </vt:variant>
      <vt:variant>
        <vt:lpwstr/>
      </vt:variant>
      <vt:variant>
        <vt:i4>6160453</vt:i4>
      </vt:variant>
      <vt:variant>
        <vt:i4>21767</vt:i4>
      </vt:variant>
      <vt:variant>
        <vt:i4>1074</vt:i4>
      </vt:variant>
      <vt:variant>
        <vt:i4>1</vt:i4>
      </vt:variant>
      <vt:variant>
        <vt:lpwstr>L:\lusdhelp\!SSL!\LUSD_Anleitungen\Images\entfernen.gif</vt:lpwstr>
      </vt:variant>
      <vt:variant>
        <vt:lpwstr/>
      </vt:variant>
      <vt:variant>
        <vt:i4>5</vt:i4>
      </vt:variant>
      <vt:variant>
        <vt:i4>22112</vt:i4>
      </vt:variant>
      <vt:variant>
        <vt:i4>1075</vt:i4>
      </vt:variant>
      <vt:variant>
        <vt:i4>1</vt:i4>
      </vt:variant>
      <vt:variant>
        <vt:lpwstr>L:\lusdhelp\!SSL!\LUSD_Anleitungen\Images\zuordnen.gif</vt:lpwstr>
      </vt:variant>
      <vt:variant>
        <vt:lpwstr/>
      </vt:variant>
      <vt:variant>
        <vt:i4>327725</vt:i4>
      </vt:variant>
      <vt:variant>
        <vt:i4>22316</vt:i4>
      </vt:variant>
      <vt:variant>
        <vt:i4>1076</vt:i4>
      </vt:variant>
      <vt:variant>
        <vt:i4>1</vt:i4>
      </vt:variant>
      <vt:variant>
        <vt:lpwstr>L:\lusdhelp\!SSL!\LUSD_Anleitungen\Images\ausrufezeichen_klein.png</vt:lpwstr>
      </vt:variant>
      <vt:variant>
        <vt:lpwstr/>
      </vt:variant>
      <vt:variant>
        <vt:i4>4325455</vt:i4>
      </vt:variant>
      <vt:variant>
        <vt:i4>22578</vt:i4>
      </vt:variant>
      <vt:variant>
        <vt:i4>1069</vt:i4>
      </vt:variant>
      <vt:variant>
        <vt:i4>1</vt:i4>
      </vt:variant>
      <vt:variant>
        <vt:lpwstr>L:\lusdhelp\!SSL!\LUSD_Anleitungen\Images\speichern.gif</vt:lpwstr>
      </vt:variant>
      <vt:variant>
        <vt:lpwstr/>
      </vt:variant>
      <vt:variant>
        <vt:i4>7340149</vt:i4>
      </vt:variant>
      <vt:variant>
        <vt:i4>22698</vt:i4>
      </vt:variant>
      <vt:variant>
        <vt:i4>1070</vt:i4>
      </vt:variant>
      <vt:variant>
        <vt:i4>1</vt:i4>
      </vt:variant>
      <vt:variant>
        <vt:lpwstr>L:\lusdhelp\!SSL!\LUSD_Anleitungen\Images\schliessen.gif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Zeugnisse erstellen mit der LUSD</dc:title>
  <dc:creator>Brunhilde</dc:creator>
  <cp:lastModifiedBy>Billig, Ricarda (HMKB)</cp:lastModifiedBy>
  <cp:revision>57</cp:revision>
  <cp:lastPrinted>2026-05-12T10:43:00Z</cp:lastPrinted>
  <dcterms:created xsi:type="dcterms:W3CDTF">2019-07-22T19:17:00Z</dcterms:created>
  <dcterms:modified xsi:type="dcterms:W3CDTF">2026-05-12T10:44:00Z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false</vt:bool>
  </property>
</Properties>
</file>