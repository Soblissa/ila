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B74E20" w14:textId="77777777" w:rsidR="006B21F9" w:rsidRPr="008F0448" w:rsidRDefault="00706DDC" w:rsidP="00DD655A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9C5EC9">
        <w:t>9</w:t>
      </w:r>
      <w:r w:rsidR="00F679A4" w:rsidRPr="008F0448">
        <w:t xml:space="preserve"> </w:t>
      </w:r>
      <w:r w:rsidR="00DC1E15" w:rsidRPr="008F0448">
        <w:t xml:space="preserve">im </w:t>
      </w:r>
      <w:r w:rsidR="000B54CD">
        <w:t>März</w:t>
      </w:r>
      <w:r w:rsidR="009C5EC9">
        <w:t xml:space="preserve"> </w:t>
      </w:r>
      <w:r w:rsidR="00811DF1">
        <w:t>2018</w:t>
      </w:r>
    </w:p>
    <w:p w14:paraId="7D3D26EB" w14:textId="77777777" w:rsidR="005870F4" w:rsidRDefault="005870F4" w:rsidP="00DD655A">
      <w:pPr>
        <w:pStyle w:val="LDTextinhalt"/>
      </w:pPr>
    </w:p>
    <w:p w14:paraId="2E0B0AF8" w14:textId="77777777" w:rsidR="006B21F9" w:rsidRDefault="00B201FF" w:rsidP="00DD655A">
      <w:pPr>
        <w:pStyle w:val="LDTextinhalt"/>
      </w:pPr>
      <w:r>
        <w:t>Neben verschiedenen technischen Anpassungen an der LUSD und deren Schnittstellen stehen Ihnen mit Produktivsetzung von Release 2</w:t>
      </w:r>
      <w:r w:rsidR="009C5EC9">
        <w:t>9</w:t>
      </w:r>
      <w:r>
        <w:t xml:space="preserve"> im </w:t>
      </w:r>
      <w:r w:rsidR="000B54CD">
        <w:t>März</w:t>
      </w:r>
      <w:r w:rsidR="009C5EC9">
        <w:t xml:space="preserve"> </w:t>
      </w:r>
      <w:r>
        <w:t>2018 neu folgende LUSD-Funktionalitäten zur Verfügung.</w:t>
      </w:r>
    </w:p>
    <w:p w14:paraId="78B0A0D6" w14:textId="77777777" w:rsidR="00A23647" w:rsidRDefault="00A23647" w:rsidP="00DD655A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2B171C4B" w14:textId="77777777" w:rsidR="00D26ACB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509842574" w:history="1">
            <w:r w:rsidR="00D26ACB" w:rsidRPr="00FD1F8B">
              <w:rPr>
                <w:rStyle w:val="Hyperlink"/>
              </w:rPr>
              <w:t>1</w:t>
            </w:r>
            <w:r w:rsidR="00D26ACB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Schule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_Toc509842574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 w:rsidR="000263ED">
              <w:rPr>
                <w:webHidden/>
              </w:rPr>
              <w:t>2</w:t>
            </w:r>
            <w:r w:rsidR="00D26ACB">
              <w:rPr>
                <w:webHidden/>
              </w:rPr>
              <w:fldChar w:fldCharType="end"/>
            </w:r>
          </w:hyperlink>
        </w:p>
        <w:p w14:paraId="30A527F6" w14:textId="77777777" w:rsidR="00D26ACB" w:rsidRDefault="000263ED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9842575" w:history="1">
            <w:r w:rsidR="00D26ACB" w:rsidRPr="00FD1F8B">
              <w:rPr>
                <w:rStyle w:val="Hyperlink"/>
              </w:rPr>
              <w:t>1.1</w:t>
            </w:r>
            <w:r w:rsidR="00D26ACB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Schulbasisdaten &gt; Schulformen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_Toc509842575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D26ACB">
              <w:rPr>
                <w:webHidden/>
              </w:rPr>
              <w:fldChar w:fldCharType="end"/>
            </w:r>
          </w:hyperlink>
        </w:p>
        <w:p w14:paraId="4AFAE37B" w14:textId="77777777" w:rsidR="00D26ACB" w:rsidRDefault="000263ED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9842576" w:history="1">
            <w:r w:rsidR="00D26ACB" w:rsidRPr="00FD1F8B">
              <w:rPr>
                <w:rStyle w:val="Hyperlink"/>
              </w:rPr>
              <w:t>1.2</w:t>
            </w:r>
            <w:r w:rsidR="00D26ACB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Personal &gt; Personal bearbeiten – Register Personenbezogen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_Toc509842576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D26ACB">
              <w:rPr>
                <w:webHidden/>
              </w:rPr>
              <w:fldChar w:fldCharType="end"/>
            </w:r>
          </w:hyperlink>
        </w:p>
        <w:p w14:paraId="15F5BABB" w14:textId="77777777" w:rsidR="00D26ACB" w:rsidRDefault="000263ED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9842577" w:history="1">
            <w:r w:rsidR="00D26ACB" w:rsidRPr="00FD1F8B">
              <w:rPr>
                <w:rStyle w:val="Hyperlink"/>
              </w:rPr>
              <w:t>1.3</w:t>
            </w:r>
            <w:r w:rsidR="00D26ACB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Personal &gt; Personal bearbeiten – Register Stundenbilanz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_Toc509842577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D26ACB">
              <w:rPr>
                <w:webHidden/>
              </w:rPr>
              <w:fldChar w:fldCharType="end"/>
            </w:r>
          </w:hyperlink>
        </w:p>
        <w:p w14:paraId="0F0951A2" w14:textId="77777777" w:rsidR="00D26ACB" w:rsidRDefault="000263ED">
          <w:pPr>
            <w:pStyle w:val="Verzeichnis4"/>
            <w:rPr>
              <w:rFonts w:asciiTheme="minorHAnsi" w:hAnsiTheme="minorHAnsi"/>
              <w:sz w:val="22"/>
            </w:rPr>
          </w:pPr>
          <w:hyperlink w:anchor="_Toc509842578" w:history="1">
            <w:r w:rsidR="00D26ACB" w:rsidRPr="00FD1F8B">
              <w:rPr>
                <w:rStyle w:val="Hyperlink"/>
              </w:rPr>
              <w:t>1.3.1</w:t>
            </w:r>
            <w:r w:rsidR="00D26ACB">
              <w:rPr>
                <w:rFonts w:asciiTheme="minorHAnsi" w:hAnsiTheme="minorHAnsi"/>
                <w:sz w:val="22"/>
              </w:rPr>
              <w:tab/>
            </w:r>
            <w:r w:rsidR="00D26ACB" w:rsidRPr="00FD1F8B">
              <w:rPr>
                <w:rStyle w:val="Hyperlink"/>
              </w:rPr>
              <w:t>Feld Pflichtstunden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_Toc509842578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D26ACB">
              <w:rPr>
                <w:webHidden/>
              </w:rPr>
              <w:fldChar w:fldCharType="end"/>
            </w:r>
          </w:hyperlink>
        </w:p>
        <w:p w14:paraId="738D6214" w14:textId="77777777" w:rsidR="00D26ACB" w:rsidRDefault="000263ED">
          <w:pPr>
            <w:pStyle w:val="Verzeichnis4"/>
            <w:rPr>
              <w:rFonts w:asciiTheme="minorHAnsi" w:hAnsiTheme="minorHAnsi"/>
              <w:sz w:val="22"/>
            </w:rPr>
          </w:pPr>
          <w:hyperlink w:anchor="_Toc509842579" w:history="1">
            <w:r w:rsidR="00D26ACB" w:rsidRPr="00FD1F8B">
              <w:rPr>
                <w:rStyle w:val="Hyperlink"/>
              </w:rPr>
              <w:t>1.3.2</w:t>
            </w:r>
            <w:r w:rsidR="00D26ACB">
              <w:rPr>
                <w:rFonts w:asciiTheme="minorHAnsi" w:hAnsiTheme="minorHAnsi"/>
                <w:sz w:val="22"/>
              </w:rPr>
              <w:tab/>
            </w:r>
            <w:r w:rsidR="00D26ACB" w:rsidRPr="00FD1F8B">
              <w:rPr>
                <w:rStyle w:val="Hyperlink"/>
              </w:rPr>
              <w:t>Bereiche Erhöhungen/Minderungen, Anrechnungen und Abordnungen/Freistellungen (WPZU)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_Toc509842579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D26ACB">
              <w:rPr>
                <w:webHidden/>
              </w:rPr>
              <w:fldChar w:fldCharType="end"/>
            </w:r>
          </w:hyperlink>
        </w:p>
        <w:p w14:paraId="11F89C3E" w14:textId="77777777" w:rsidR="00D26ACB" w:rsidRDefault="000263ED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9842580" w:history="1">
            <w:r w:rsidR="00D26ACB" w:rsidRPr="00FD1F8B">
              <w:rPr>
                <w:rStyle w:val="Hyperlink"/>
              </w:rPr>
              <w:t>2</w:t>
            </w:r>
            <w:r w:rsidR="00D26ACB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Schüler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_Toc509842580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D26ACB">
              <w:rPr>
                <w:webHidden/>
              </w:rPr>
              <w:fldChar w:fldCharType="end"/>
            </w:r>
          </w:hyperlink>
        </w:p>
        <w:p w14:paraId="098EBD7C" w14:textId="77777777" w:rsidR="00D26ACB" w:rsidRDefault="000263ED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9842581" w:history="1">
            <w:r w:rsidR="00D26ACB" w:rsidRPr="00FD1F8B">
              <w:rPr>
                <w:rStyle w:val="Hyperlink"/>
              </w:rPr>
              <w:t>2.1</w:t>
            </w:r>
            <w:r w:rsidR="00D26ACB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Schülerbasisdaten &gt; Qualifikationen – Register Fremdsprachen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_Toc509842581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D26ACB">
              <w:rPr>
                <w:webHidden/>
              </w:rPr>
              <w:fldChar w:fldCharType="end"/>
            </w:r>
          </w:hyperlink>
        </w:p>
        <w:p w14:paraId="4407F20C" w14:textId="77777777" w:rsidR="00D26ACB" w:rsidRDefault="000263ED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9842582" w:history="1">
            <w:r w:rsidR="00D26ACB" w:rsidRPr="00FD1F8B">
              <w:rPr>
                <w:rStyle w:val="Hyperlink"/>
              </w:rPr>
              <w:t>3</w:t>
            </w:r>
            <w:r w:rsidR="00D26ACB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Unterricht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_Toc509842582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D26ACB">
              <w:rPr>
                <w:webHidden/>
              </w:rPr>
              <w:fldChar w:fldCharType="end"/>
            </w:r>
          </w:hyperlink>
        </w:p>
        <w:p w14:paraId="7FDD9271" w14:textId="77777777" w:rsidR="00D26ACB" w:rsidRDefault="000263ED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9842583" w:history="1">
            <w:r w:rsidR="00D26ACB" w:rsidRPr="00FD1F8B">
              <w:rPr>
                <w:rStyle w:val="Hyperlink"/>
              </w:rPr>
              <w:t>3.1</w:t>
            </w:r>
            <w:r w:rsidR="00D26ACB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Zeugnisse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_Toc509842583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D26ACB">
              <w:rPr>
                <w:webHidden/>
              </w:rPr>
              <w:fldChar w:fldCharType="end"/>
            </w:r>
          </w:hyperlink>
        </w:p>
        <w:p w14:paraId="72480251" w14:textId="77777777" w:rsidR="00D26ACB" w:rsidRDefault="000263ED">
          <w:pPr>
            <w:pStyle w:val="Verzeichnis4"/>
            <w:rPr>
              <w:rFonts w:asciiTheme="minorHAnsi" w:hAnsiTheme="minorHAnsi"/>
              <w:sz w:val="22"/>
            </w:rPr>
          </w:pPr>
          <w:hyperlink w:anchor="_Toc509842584" w:history="1">
            <w:r w:rsidR="00D26ACB" w:rsidRPr="00FD1F8B">
              <w:rPr>
                <w:rStyle w:val="Hyperlink"/>
              </w:rPr>
              <w:t>3.1.1</w:t>
            </w:r>
            <w:r w:rsidR="00D26ACB">
              <w:rPr>
                <w:rFonts w:asciiTheme="minorHAnsi" w:hAnsiTheme="minorHAnsi"/>
                <w:sz w:val="22"/>
              </w:rPr>
              <w:tab/>
            </w:r>
            <w:r w:rsidR="00D26ACB" w:rsidRPr="00FD1F8B">
              <w:rPr>
                <w:rStyle w:val="Hyperlink"/>
              </w:rPr>
              <w:t>Abgangszeugnis für Q1 bis Q4 der Schulformen GYM, BGYM, KO, AGYM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_Toc509842584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D26ACB">
              <w:rPr>
                <w:webHidden/>
              </w:rPr>
              <w:fldChar w:fldCharType="end"/>
            </w:r>
          </w:hyperlink>
        </w:p>
        <w:p w14:paraId="4F8DD4A3" w14:textId="77777777" w:rsidR="00D26ACB" w:rsidRDefault="000263ED">
          <w:pPr>
            <w:pStyle w:val="Verzeichnis4"/>
            <w:rPr>
              <w:rFonts w:asciiTheme="minorHAnsi" w:hAnsiTheme="minorHAnsi"/>
              <w:sz w:val="22"/>
            </w:rPr>
          </w:pPr>
          <w:hyperlink w:anchor="_Toc509842585" w:history="1">
            <w:r w:rsidR="00D26ACB" w:rsidRPr="00FD1F8B">
              <w:rPr>
                <w:rStyle w:val="Hyperlink"/>
              </w:rPr>
              <w:t>3.1.2</w:t>
            </w:r>
            <w:r w:rsidR="00D26ACB">
              <w:rPr>
                <w:rFonts w:asciiTheme="minorHAnsi" w:hAnsiTheme="minorHAnsi"/>
                <w:sz w:val="22"/>
              </w:rPr>
              <w:tab/>
            </w:r>
            <w:r w:rsidR="00D26ACB" w:rsidRPr="00FD1F8B">
              <w:rPr>
                <w:rStyle w:val="Hyperlink"/>
              </w:rPr>
              <w:t>Fachoberschule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_Toc509842585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D26ACB">
              <w:rPr>
                <w:webHidden/>
              </w:rPr>
              <w:fldChar w:fldCharType="end"/>
            </w:r>
          </w:hyperlink>
        </w:p>
        <w:p w14:paraId="0F234AC2" w14:textId="77777777" w:rsidR="00D26ACB" w:rsidRDefault="000263ED">
          <w:pPr>
            <w:pStyle w:val="Verzeichnis4"/>
            <w:rPr>
              <w:rFonts w:asciiTheme="minorHAnsi" w:hAnsiTheme="minorHAnsi"/>
              <w:sz w:val="22"/>
            </w:rPr>
          </w:pPr>
          <w:hyperlink w:anchor="_Toc509842586" w:history="1">
            <w:r w:rsidR="00D26ACB" w:rsidRPr="00FD1F8B">
              <w:rPr>
                <w:rStyle w:val="Hyperlink"/>
              </w:rPr>
              <w:t>3.1.3</w:t>
            </w:r>
            <w:r w:rsidR="00D26ACB">
              <w:rPr>
                <w:rFonts w:asciiTheme="minorHAnsi" w:hAnsiTheme="minorHAnsi"/>
                <w:sz w:val="22"/>
              </w:rPr>
              <w:tab/>
            </w:r>
            <w:r w:rsidR="00D26ACB" w:rsidRPr="00FD1F8B">
              <w:rPr>
                <w:rStyle w:val="Hyperlink"/>
              </w:rPr>
              <w:t>Berufsfachschule zum Übergang in Ausbildung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_Toc509842586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D26ACB">
              <w:rPr>
                <w:webHidden/>
              </w:rPr>
              <w:fldChar w:fldCharType="end"/>
            </w:r>
          </w:hyperlink>
        </w:p>
        <w:p w14:paraId="57F7AA46" w14:textId="77777777" w:rsidR="00D26ACB" w:rsidRDefault="000263ED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9842587" w:history="1">
            <w:r w:rsidR="00D26ACB" w:rsidRPr="00FD1F8B">
              <w:rPr>
                <w:rStyle w:val="Hyperlink"/>
              </w:rPr>
              <w:t>4</w:t>
            </w:r>
            <w:r w:rsidR="00D26ACB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Extras &gt; Berichtsverwaltung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_Toc509842587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D26ACB">
              <w:rPr>
                <w:webHidden/>
              </w:rPr>
              <w:fldChar w:fldCharType="end"/>
            </w:r>
          </w:hyperlink>
        </w:p>
        <w:p w14:paraId="534C294D" w14:textId="77777777" w:rsidR="00D26ACB" w:rsidRDefault="000263ED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9842588" w:history="1">
            <w:r w:rsidR="00D26ACB" w:rsidRPr="00FD1F8B">
              <w:rPr>
                <w:rStyle w:val="Hyperlink"/>
              </w:rPr>
              <w:t>5</w:t>
            </w:r>
            <w:r w:rsidR="00D26ACB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26ACB" w:rsidRPr="00FD1F8B">
              <w:rPr>
                <w:rStyle w:val="Hyperlink"/>
              </w:rPr>
              <w:t>Ausblick auf Release 30 im Juli 2018</w:t>
            </w:r>
            <w:r w:rsidR="00D26ACB">
              <w:rPr>
                <w:webHidden/>
              </w:rPr>
              <w:tab/>
            </w:r>
            <w:r w:rsidR="00D26ACB">
              <w:rPr>
                <w:webHidden/>
              </w:rPr>
              <w:fldChar w:fldCharType="begin"/>
            </w:r>
            <w:r w:rsidR="00D26ACB">
              <w:rPr>
                <w:webHidden/>
              </w:rPr>
              <w:instrText xml:space="preserve"> PAGEREF _Toc509842588 \h </w:instrText>
            </w:r>
            <w:r w:rsidR="00D26ACB">
              <w:rPr>
                <w:webHidden/>
              </w:rPr>
            </w:r>
            <w:r w:rsidR="00D26ACB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D26ACB">
              <w:rPr>
                <w:webHidden/>
              </w:rPr>
              <w:fldChar w:fldCharType="end"/>
            </w:r>
          </w:hyperlink>
        </w:p>
        <w:p w14:paraId="2BD96210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4D93D9A7" w14:textId="77777777" w:rsidR="00A23647" w:rsidRDefault="00A23647" w:rsidP="00DD655A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14:paraId="3C11AD57" w14:textId="77777777" w:rsidR="000B54CD" w:rsidRDefault="000B54CD" w:rsidP="00DD655A">
      <w:pPr>
        <w:pStyle w:val="berschrift2"/>
      </w:pPr>
      <w:bookmarkStart w:id="1" w:name="_Toc439069819"/>
      <w:bookmarkStart w:id="2" w:name="_Toc509842574"/>
      <w:bookmarkStart w:id="3" w:name="_Toc446396470"/>
      <w:bookmarkEnd w:id="1"/>
      <w:r>
        <w:lastRenderedPageBreak/>
        <w:t>Schule</w:t>
      </w:r>
      <w:bookmarkEnd w:id="2"/>
    </w:p>
    <w:p w14:paraId="0D33BC00" w14:textId="77777777" w:rsidR="00F2521D" w:rsidRDefault="00F2521D" w:rsidP="00DD655A">
      <w:pPr>
        <w:pStyle w:val="berschrift3"/>
      </w:pPr>
      <w:bookmarkStart w:id="4" w:name="_Toc509842575"/>
      <w:r>
        <w:t>Schulbasisdaten &gt; Schulformen</w:t>
      </w:r>
      <w:bookmarkEnd w:id="4"/>
    </w:p>
    <w:p w14:paraId="14BFF3DD" w14:textId="77777777" w:rsidR="00F2521D" w:rsidRDefault="00F2521D" w:rsidP="00EA424B">
      <w:pPr>
        <w:pStyle w:val="LDTextinhalteingerckt"/>
      </w:pPr>
      <w:r>
        <w:t>Folgende Schulformen wurden zum 31.07.2017 ungültig und sind ab sofort in der LUSD nicht mehr auswählbar.</w:t>
      </w:r>
    </w:p>
    <w:tbl>
      <w:tblPr>
        <w:tblW w:w="8363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237"/>
      </w:tblGrid>
      <w:tr w:rsidR="00BD1FBD" w:rsidRPr="00661D44" w14:paraId="07DDF98F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2FB310A" w14:textId="77777777" w:rsidR="00BD1FBD" w:rsidRPr="00DA6035" w:rsidRDefault="00BD1FBD" w:rsidP="00F2521D">
            <w:pPr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1995189D" w14:textId="77777777" w:rsidR="00BD1FBD" w:rsidRDefault="00BD1FBD" w:rsidP="00F2521D">
            <w:pPr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4F7E8E" w:rsidRPr="00661D44" w14:paraId="51843D7D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9BB911A" w14:textId="77777777" w:rsidR="00833B27" w:rsidRPr="00DD655A" w:rsidRDefault="00833B27" w:rsidP="00DD655A">
            <w:r w:rsidRPr="00DD655A">
              <w:t>FS2T/BAUT/BASD</w:t>
            </w:r>
          </w:p>
          <w:p w14:paraId="5BBA8E73" w14:textId="77777777" w:rsidR="004F7E8E" w:rsidRPr="004F7E8E" w:rsidRDefault="00833B27" w:rsidP="00DD655A">
            <w:r w:rsidRPr="00DD655A">
              <w:t>FS2V</w:t>
            </w:r>
            <w:r>
              <w:t>/BAUT/BASD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1EF7C339" w14:textId="77777777" w:rsidR="00833B27" w:rsidRDefault="00833B27" w:rsidP="00DD655A">
            <w:pPr>
              <w:pStyle w:val="LDTextinhalt"/>
            </w:pPr>
            <w:r>
              <w:t>FS2T/Bautechnik/Bausanierung und Denkmalpflege</w:t>
            </w:r>
          </w:p>
          <w:p w14:paraId="22091556" w14:textId="77777777" w:rsidR="004F7E8E" w:rsidRPr="004F7E8E" w:rsidRDefault="00833B27" w:rsidP="00DD655A">
            <w:pPr>
              <w:pStyle w:val="LDTextinhalt"/>
            </w:pPr>
            <w:r>
              <w:t>FS2V/Bautechnik/Bausanierung und Denkmalpflege</w:t>
            </w:r>
          </w:p>
        </w:tc>
      </w:tr>
      <w:tr w:rsidR="004F7E8E" w:rsidRPr="00661D44" w14:paraId="4B80CA25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5937B58E" w14:textId="77777777" w:rsidR="004F7E8E" w:rsidRDefault="00833B27" w:rsidP="00DD655A">
            <w:pPr>
              <w:pStyle w:val="LDTextinhalt"/>
            </w:pPr>
            <w:r>
              <w:t>FS2T/BAUT/BAUB</w:t>
            </w:r>
          </w:p>
          <w:p w14:paraId="493CFDEC" w14:textId="77777777" w:rsidR="00833B27" w:rsidRPr="004F7E8E" w:rsidRDefault="00833B27" w:rsidP="00DD655A">
            <w:pPr>
              <w:pStyle w:val="LDTextinhalt"/>
            </w:pPr>
            <w:r>
              <w:t>FS2V/BAUT/BAUB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43E631CF" w14:textId="77777777" w:rsidR="00833B27" w:rsidRDefault="00833B27" w:rsidP="00DD655A">
            <w:pPr>
              <w:pStyle w:val="LDTextinhalt"/>
            </w:pPr>
            <w:r>
              <w:t>FS2T/Bautechnik/Baubetrieb</w:t>
            </w:r>
          </w:p>
          <w:p w14:paraId="71119B54" w14:textId="77777777" w:rsidR="004F7E8E" w:rsidRPr="004F7E8E" w:rsidRDefault="00833B27" w:rsidP="00DD655A">
            <w:pPr>
              <w:pStyle w:val="LDTextinhalt"/>
            </w:pPr>
            <w:r>
              <w:t>FS2V/Bautechnik/Baubetrieb</w:t>
            </w:r>
          </w:p>
        </w:tc>
      </w:tr>
      <w:tr w:rsidR="004F7E8E" w:rsidRPr="00661D44" w14:paraId="3B146A26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6D7C52F" w14:textId="77777777" w:rsidR="00833B27" w:rsidRDefault="00833B27" w:rsidP="00DD655A">
            <w:pPr>
              <w:pStyle w:val="LDTextinhalt"/>
            </w:pPr>
            <w:r>
              <w:t>FS2T/BAUT/OHNE</w:t>
            </w:r>
          </w:p>
          <w:p w14:paraId="3EB46A73" w14:textId="77777777" w:rsidR="004F7E8E" w:rsidRPr="004F7E8E" w:rsidRDefault="00833B27" w:rsidP="00DD655A">
            <w:pPr>
              <w:pStyle w:val="LDTextinhalt"/>
            </w:pPr>
            <w:r>
              <w:t>FS2V/BAUT/OHNE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2A649778" w14:textId="77777777" w:rsidR="004F7E8E" w:rsidRDefault="00833B27" w:rsidP="00DD655A">
            <w:pPr>
              <w:pStyle w:val="LDTextinhalt"/>
            </w:pPr>
            <w:r>
              <w:t>FS2T/Bautechnik/ohne Schwerpunkt</w:t>
            </w:r>
          </w:p>
          <w:p w14:paraId="70139A54" w14:textId="77777777" w:rsidR="00833B27" w:rsidRPr="004F7E8E" w:rsidRDefault="00833B27" w:rsidP="00DD655A">
            <w:pPr>
              <w:pStyle w:val="LDTextinhalt"/>
            </w:pPr>
            <w:r>
              <w:t>FS2V/Bautechnik/ohne Schwerpunkt</w:t>
            </w:r>
          </w:p>
        </w:tc>
      </w:tr>
      <w:tr w:rsidR="004F7E8E" w:rsidRPr="00661D44" w14:paraId="6C7BDCE3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939015C" w14:textId="77777777" w:rsidR="00833B27" w:rsidRDefault="00833B27" w:rsidP="00DD655A">
            <w:pPr>
              <w:pStyle w:val="LDTextinhalt"/>
            </w:pPr>
            <w:r>
              <w:t>FS2T/BAUT/STBB</w:t>
            </w:r>
          </w:p>
          <w:p w14:paraId="3AF5D9D3" w14:textId="77777777" w:rsidR="004F7E8E" w:rsidRPr="004F7E8E" w:rsidRDefault="00833B27" w:rsidP="00DD655A">
            <w:pPr>
              <w:pStyle w:val="LDTextinhalt"/>
            </w:pPr>
            <w:r>
              <w:t>FS2V/BAUT/STBB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04B23E5C" w14:textId="77777777" w:rsidR="00732E4D" w:rsidRDefault="00732E4D" w:rsidP="00DD655A">
            <w:pPr>
              <w:pStyle w:val="LDTextinhalt"/>
            </w:pPr>
            <w:r>
              <w:t>FS2T/Bautechnik/Stahlbetonbau</w:t>
            </w:r>
          </w:p>
          <w:p w14:paraId="450F0692" w14:textId="77777777" w:rsidR="004F7E8E" w:rsidRPr="004F7E8E" w:rsidRDefault="00732E4D" w:rsidP="00DD655A">
            <w:pPr>
              <w:pStyle w:val="LDTextinhalt"/>
            </w:pPr>
            <w:r>
              <w:t>FS2V/Bautechnik/Stahlbetonbau</w:t>
            </w:r>
          </w:p>
        </w:tc>
      </w:tr>
      <w:tr w:rsidR="004F7E8E" w:rsidRPr="00661D44" w14:paraId="751BF846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6D5E61A" w14:textId="77777777" w:rsidR="00833B27" w:rsidRDefault="00833B27" w:rsidP="00DD655A">
            <w:pPr>
              <w:pStyle w:val="LDTextinhalt"/>
            </w:pPr>
            <w:r>
              <w:t>FS2T/BAUT/TIEF</w:t>
            </w:r>
          </w:p>
          <w:p w14:paraId="36E95407" w14:textId="77777777" w:rsidR="004F7E8E" w:rsidRPr="004F7E8E" w:rsidRDefault="00833B27" w:rsidP="00DD655A">
            <w:pPr>
              <w:pStyle w:val="LDTextinhalt"/>
            </w:pPr>
            <w:r>
              <w:t>FS2V/BAUT/TIEF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30496F8E" w14:textId="77777777" w:rsidR="00732E4D" w:rsidRDefault="00732E4D" w:rsidP="00DD655A">
            <w:pPr>
              <w:pStyle w:val="LDTextinhalt"/>
            </w:pPr>
            <w:r>
              <w:t>FS2T/Bautechnik/Tiefbau</w:t>
            </w:r>
          </w:p>
          <w:p w14:paraId="0C495A5A" w14:textId="77777777" w:rsidR="004F7E8E" w:rsidRPr="004F7E8E" w:rsidRDefault="00732E4D" w:rsidP="00DD655A">
            <w:pPr>
              <w:pStyle w:val="LDTextinhalt"/>
            </w:pPr>
            <w:r>
              <w:t>FS2V/Bautechnik/Tiefbau</w:t>
            </w:r>
          </w:p>
        </w:tc>
      </w:tr>
      <w:tr w:rsidR="004F7E8E" w:rsidRPr="00661D44" w14:paraId="19501158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D107D81" w14:textId="77777777" w:rsidR="00833B27" w:rsidRDefault="00833B27" w:rsidP="00DD655A">
            <w:pPr>
              <w:pStyle w:val="LDTextinhalt"/>
            </w:pPr>
            <w:r>
              <w:t>FS2T/BEDE/----</w:t>
            </w:r>
          </w:p>
          <w:p w14:paraId="0CABA33F" w14:textId="77777777" w:rsidR="004F7E8E" w:rsidRPr="004F7E8E" w:rsidRDefault="00833B27" w:rsidP="00DD655A">
            <w:pPr>
              <w:pStyle w:val="LDTextinhalt"/>
            </w:pPr>
            <w:r>
              <w:t>FS2V/BEDE/----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2FA25226" w14:textId="77777777" w:rsidR="004F7E8E" w:rsidRDefault="00732E4D" w:rsidP="00DD655A">
            <w:pPr>
              <w:pStyle w:val="LDTextinhalt"/>
            </w:pPr>
            <w:r>
              <w:t>FS2T/Bekleidungsdesign/Ohne</w:t>
            </w:r>
          </w:p>
          <w:p w14:paraId="0136405E" w14:textId="77777777" w:rsidR="00732E4D" w:rsidRPr="004F7E8E" w:rsidRDefault="00732E4D" w:rsidP="00DD655A">
            <w:pPr>
              <w:pStyle w:val="LDTextinhalt"/>
            </w:pPr>
            <w:r>
              <w:t>FS2V/Bekleidungsdesign/Ohne</w:t>
            </w:r>
          </w:p>
        </w:tc>
      </w:tr>
      <w:tr w:rsidR="00833B27" w:rsidRPr="00661D44" w14:paraId="19ABF0AF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FB6237B" w14:textId="77777777" w:rsidR="00833B27" w:rsidRDefault="00833B27" w:rsidP="00DD655A">
            <w:pPr>
              <w:pStyle w:val="LDTextinhalt"/>
            </w:pPr>
            <w:r>
              <w:t>FS2T/BEKT/OHNE</w:t>
            </w:r>
          </w:p>
          <w:p w14:paraId="797BE1BC" w14:textId="77777777" w:rsidR="00833B27" w:rsidRDefault="00833B27" w:rsidP="00DD655A">
            <w:pPr>
              <w:pStyle w:val="LDTextinhalt"/>
            </w:pPr>
            <w:r>
              <w:t>FS2V/BEKT/OHNE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208FECC3" w14:textId="77777777" w:rsidR="00833B27" w:rsidRDefault="00732E4D" w:rsidP="00DD655A">
            <w:pPr>
              <w:pStyle w:val="LDTextinhalt"/>
            </w:pPr>
            <w:r>
              <w:t>FS2T/Bekleidungstechnik/ohne Schwerpunkt</w:t>
            </w:r>
          </w:p>
          <w:p w14:paraId="4C7AAF82" w14:textId="77777777" w:rsidR="00732E4D" w:rsidRPr="004F7E8E" w:rsidRDefault="00732E4D" w:rsidP="00DD655A">
            <w:pPr>
              <w:pStyle w:val="LDTextinhalt"/>
            </w:pPr>
            <w:r>
              <w:t>FS2V/Bekleidungstechnik/ohne Schwerpunkt</w:t>
            </w:r>
          </w:p>
        </w:tc>
      </w:tr>
      <w:tr w:rsidR="004F7E8E" w:rsidRPr="00661D44" w14:paraId="31211340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743D36F9" w14:textId="77777777" w:rsidR="00833B27" w:rsidRPr="004F7E8E" w:rsidRDefault="00833B27" w:rsidP="00DD655A">
            <w:pPr>
              <w:pStyle w:val="LDTextinhalt"/>
            </w:pPr>
            <w:r>
              <w:t>FS2V/BEKT/GEST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B72E0A5" w14:textId="77777777" w:rsidR="004F7E8E" w:rsidRPr="004F7E8E" w:rsidRDefault="00732E4D" w:rsidP="00DD655A">
            <w:pPr>
              <w:pStyle w:val="LDTextinhalt"/>
            </w:pPr>
            <w:r>
              <w:t>FS2V/Bekleidungstechnik/Gestaltung</w:t>
            </w:r>
          </w:p>
        </w:tc>
      </w:tr>
      <w:tr w:rsidR="004F7E8E" w:rsidRPr="00661D44" w14:paraId="543E011B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5CEC5B16" w14:textId="77777777" w:rsidR="00833B27" w:rsidRPr="00DD655A" w:rsidRDefault="00833B27" w:rsidP="00DD655A">
            <w:pPr>
              <w:pStyle w:val="LDTextinhalt"/>
              <w:rPr>
                <w:lang w:val="en-US"/>
              </w:rPr>
            </w:pPr>
            <w:r w:rsidRPr="00DD655A">
              <w:rPr>
                <w:lang w:val="en-US"/>
              </w:rPr>
              <w:t>FS2T/BEWL/FIND</w:t>
            </w:r>
          </w:p>
          <w:p w14:paraId="726F36DA" w14:textId="77777777" w:rsidR="004F7E8E" w:rsidRPr="00DD655A" w:rsidRDefault="00732E4D" w:rsidP="00DD655A">
            <w:pPr>
              <w:pStyle w:val="LDTextinhalt"/>
              <w:rPr>
                <w:lang w:val="en-US"/>
              </w:rPr>
            </w:pPr>
            <w:r w:rsidRPr="00DD655A">
              <w:rPr>
                <w:lang w:val="en-US"/>
              </w:rPr>
              <w:t>FS2V/BEWL/FIND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2F983D8F" w14:textId="77777777" w:rsidR="004F7E8E" w:rsidRDefault="00732E4D" w:rsidP="00DD655A">
            <w:pPr>
              <w:pStyle w:val="LDTextinhalt"/>
            </w:pPr>
            <w:r>
              <w:t>FS2T/Betriebswirtschaft/Finanzdienstleistungen</w:t>
            </w:r>
          </w:p>
          <w:p w14:paraId="7E7E743B" w14:textId="77777777" w:rsidR="00732E4D" w:rsidRPr="004F7E8E" w:rsidRDefault="00732E4D" w:rsidP="00DD655A">
            <w:pPr>
              <w:pStyle w:val="LDTextinhalt"/>
            </w:pPr>
            <w:r>
              <w:t>FS2V/Betriebswirtschaft/Finanzdienstleistungen</w:t>
            </w:r>
          </w:p>
        </w:tc>
      </w:tr>
      <w:tr w:rsidR="004F7E8E" w:rsidRPr="00661D44" w14:paraId="707CB313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9BD4472" w14:textId="77777777" w:rsidR="00833B27" w:rsidRDefault="00833B27" w:rsidP="00DD655A">
            <w:pPr>
              <w:pStyle w:val="LDTextinhalt"/>
            </w:pPr>
            <w:r>
              <w:t>FS2T/BEWL/OHNE</w:t>
            </w:r>
          </w:p>
          <w:p w14:paraId="1CF7A8E0" w14:textId="77777777" w:rsidR="004F7E8E" w:rsidRPr="004F7E8E" w:rsidRDefault="00732E4D" w:rsidP="00DD655A">
            <w:pPr>
              <w:pStyle w:val="LDTextinhalt"/>
            </w:pPr>
            <w:r>
              <w:t>FS2V/BEWL/OHNE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4165C95" w14:textId="77777777" w:rsidR="004F7E8E" w:rsidRDefault="00732E4D" w:rsidP="00DD655A">
            <w:pPr>
              <w:pStyle w:val="LDTextinhalt"/>
            </w:pPr>
            <w:r>
              <w:t>FS2T/Betriebswirtschaft/ohne Schwerpunkt</w:t>
            </w:r>
          </w:p>
          <w:p w14:paraId="48EABDB5" w14:textId="77777777" w:rsidR="00732E4D" w:rsidRPr="004F7E8E" w:rsidRDefault="00732E4D" w:rsidP="00DD655A">
            <w:pPr>
              <w:pStyle w:val="LDTextinhalt"/>
            </w:pPr>
            <w:r>
              <w:t>FS2V/Betriebswirtschaft/ohne Schwerpunkt</w:t>
            </w:r>
          </w:p>
        </w:tc>
      </w:tr>
      <w:tr w:rsidR="004F7E8E" w:rsidRPr="00661D44" w14:paraId="499E0508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7AEED670" w14:textId="77777777" w:rsidR="00833B27" w:rsidRDefault="00833B27" w:rsidP="00DD655A">
            <w:pPr>
              <w:pStyle w:val="LDTextinhalt"/>
            </w:pPr>
            <w:r>
              <w:t>FS2T/BEWL/TECH</w:t>
            </w:r>
          </w:p>
          <w:p w14:paraId="37A56E2A" w14:textId="77777777" w:rsidR="004F7E8E" w:rsidRPr="004F7E8E" w:rsidRDefault="00732E4D" w:rsidP="00DD655A">
            <w:pPr>
              <w:pStyle w:val="LDTextinhalt"/>
            </w:pPr>
            <w:r>
              <w:t>FS2V/BEWL/TECH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0801540" w14:textId="77777777" w:rsidR="004F7E8E" w:rsidRDefault="00732E4D" w:rsidP="00DD655A">
            <w:pPr>
              <w:pStyle w:val="LDTextinhalt"/>
            </w:pPr>
            <w:r>
              <w:t>FS2T/Betriebswirtschaft/Technik</w:t>
            </w:r>
          </w:p>
          <w:p w14:paraId="2CBC29D8" w14:textId="77777777" w:rsidR="00732E4D" w:rsidRPr="004F7E8E" w:rsidRDefault="00732E4D" w:rsidP="00DD655A">
            <w:pPr>
              <w:pStyle w:val="LDTextinhalt"/>
            </w:pPr>
            <w:r>
              <w:t>FS2V/Betriebswirtschaft/Technik</w:t>
            </w:r>
          </w:p>
        </w:tc>
      </w:tr>
      <w:tr w:rsidR="004F7E8E" w:rsidRPr="00661D44" w14:paraId="7B886D87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E33DB46" w14:textId="77777777" w:rsidR="00833B27" w:rsidRDefault="00833B27" w:rsidP="00DD655A">
            <w:pPr>
              <w:pStyle w:val="LDTextinhalt"/>
            </w:pPr>
            <w:r>
              <w:t>FS2T/BEWL/WIIF</w:t>
            </w:r>
          </w:p>
          <w:p w14:paraId="366FDE54" w14:textId="77777777" w:rsidR="004F7E8E" w:rsidRPr="004F7E8E" w:rsidRDefault="00732E4D" w:rsidP="00DD655A">
            <w:pPr>
              <w:pStyle w:val="LDTextinhalt"/>
            </w:pPr>
            <w:r>
              <w:t>FS2V/BEWL/WIIF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7CB10472" w14:textId="77777777" w:rsidR="004F7E8E" w:rsidRDefault="00732E4D" w:rsidP="00DD655A">
            <w:pPr>
              <w:pStyle w:val="LDTextinhalt"/>
            </w:pPr>
            <w:r>
              <w:t>FS2T/Betriebswirtschaft/Wirtschaftsinformatik</w:t>
            </w:r>
          </w:p>
          <w:p w14:paraId="2E0471A4" w14:textId="77777777" w:rsidR="00732E4D" w:rsidRPr="004F7E8E" w:rsidRDefault="00732E4D" w:rsidP="00DD655A">
            <w:pPr>
              <w:pStyle w:val="LDTextinhalt"/>
            </w:pPr>
            <w:r>
              <w:t>FS2V/Betriebswirtschaft/Wirtschaftsinformatik</w:t>
            </w:r>
          </w:p>
        </w:tc>
      </w:tr>
      <w:tr w:rsidR="004F7E8E" w:rsidRPr="00661D44" w14:paraId="2FA0EA28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BDEC2CA" w14:textId="77777777" w:rsidR="00833B27" w:rsidRDefault="00833B27" w:rsidP="00DD655A">
            <w:pPr>
              <w:pStyle w:val="LDTextinhalt"/>
            </w:pPr>
            <w:r>
              <w:t>FS2T/CHET/UMWA</w:t>
            </w:r>
          </w:p>
          <w:p w14:paraId="6BE384B0" w14:textId="77777777" w:rsidR="004F7E8E" w:rsidRPr="004F7E8E" w:rsidRDefault="00732E4D" w:rsidP="00DD655A">
            <w:pPr>
              <w:pStyle w:val="LDTextinhalt"/>
            </w:pPr>
            <w:r>
              <w:t>FS2V/CHET/UMWA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126654D1" w14:textId="77777777" w:rsidR="004F7E8E" w:rsidRDefault="00732E4D" w:rsidP="00DD655A">
            <w:pPr>
              <w:pStyle w:val="LDTextinhalt"/>
            </w:pPr>
            <w:r>
              <w:t>FS2T/Chemietechnik/Umweltanalytik</w:t>
            </w:r>
          </w:p>
          <w:p w14:paraId="7AD09995" w14:textId="77777777" w:rsidR="00732E4D" w:rsidRPr="004F7E8E" w:rsidRDefault="00732E4D" w:rsidP="00DD655A">
            <w:pPr>
              <w:pStyle w:val="LDTextinhalt"/>
            </w:pPr>
            <w:r>
              <w:t>FS2V/Chemietechnik/Umweltanalytik</w:t>
            </w:r>
          </w:p>
        </w:tc>
      </w:tr>
      <w:tr w:rsidR="004F7E8E" w:rsidRPr="00661D44" w14:paraId="69D944AA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B43D221" w14:textId="77777777" w:rsidR="00833B27" w:rsidRDefault="00833B27" w:rsidP="00DD655A">
            <w:pPr>
              <w:pStyle w:val="LDTextinhalt"/>
            </w:pPr>
            <w:r>
              <w:t>FS2T/EDMG/ACME</w:t>
            </w:r>
          </w:p>
          <w:p w14:paraId="03E10E6A" w14:textId="77777777" w:rsidR="004F7E8E" w:rsidRPr="004F7E8E" w:rsidRDefault="00732E4D" w:rsidP="00DD655A">
            <w:pPr>
              <w:pStyle w:val="LDTextinhalt"/>
            </w:pPr>
            <w:r w:rsidRPr="00732E4D">
              <w:t>FS2V/EDMG/ACME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BF2A47D" w14:textId="77777777" w:rsidR="004F7E8E" w:rsidRDefault="00732E4D" w:rsidP="00DD655A">
            <w:pPr>
              <w:pStyle w:val="LDTextinhalt"/>
            </w:pPr>
            <w:r>
              <w:t>FS2T/Edelmetallgestaltung/Accessoire/Metallbildnern</w:t>
            </w:r>
          </w:p>
          <w:p w14:paraId="569D4126" w14:textId="77777777" w:rsidR="00732E4D" w:rsidRPr="004F7E8E" w:rsidRDefault="00732E4D" w:rsidP="00DD655A">
            <w:pPr>
              <w:pStyle w:val="LDTextinhalt"/>
            </w:pPr>
            <w:r>
              <w:t>FS2V/Edelmetallgestaltung/Accessoire/Metallbildnern</w:t>
            </w:r>
          </w:p>
        </w:tc>
      </w:tr>
      <w:tr w:rsidR="004F7E8E" w:rsidRPr="00661D44" w14:paraId="1FCB80C5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F2C233F" w14:textId="77777777" w:rsidR="00833B27" w:rsidRDefault="00833B27" w:rsidP="00DD655A">
            <w:pPr>
              <w:pStyle w:val="LDTextinhalt"/>
            </w:pPr>
            <w:r>
              <w:t>FS2T/EDMG/EMAL</w:t>
            </w:r>
          </w:p>
          <w:p w14:paraId="6B50FA88" w14:textId="77777777" w:rsidR="004F7E8E" w:rsidRPr="004F7E8E" w:rsidRDefault="00732E4D" w:rsidP="00DD655A">
            <w:pPr>
              <w:pStyle w:val="LDTextinhalt"/>
            </w:pPr>
            <w:r w:rsidRPr="00732E4D">
              <w:t>FS2V/EDMG/EMAL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1CA81AA9" w14:textId="77777777" w:rsidR="004F7E8E" w:rsidRDefault="00732E4D" w:rsidP="00DD655A">
            <w:pPr>
              <w:pStyle w:val="LDTextinhalt"/>
            </w:pPr>
            <w:r>
              <w:t>FS2T/Edelmetallgestaltung/Emaillieren</w:t>
            </w:r>
          </w:p>
          <w:p w14:paraId="78138468" w14:textId="77777777" w:rsidR="00732E4D" w:rsidRPr="004F7E8E" w:rsidRDefault="00732E4D" w:rsidP="00DD655A">
            <w:pPr>
              <w:pStyle w:val="LDTextinhalt"/>
            </w:pPr>
            <w:r>
              <w:t>FS2V/Edelmetallgestaltung/Emaillieren</w:t>
            </w:r>
          </w:p>
        </w:tc>
      </w:tr>
      <w:tr w:rsidR="005A6E68" w:rsidRPr="00661D44" w14:paraId="6DFD4494" w14:textId="77777777" w:rsidTr="005A6E68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D17CA20" w14:textId="77777777" w:rsidR="005A6E68" w:rsidRPr="00DA6035" w:rsidRDefault="005A6E68" w:rsidP="005A6E68">
            <w:pPr>
              <w:rPr>
                <w:rStyle w:val="hervorhebungblau"/>
              </w:rPr>
            </w:pPr>
            <w:r>
              <w:rPr>
                <w:rStyle w:val="hervorhebungblau"/>
              </w:rPr>
              <w:lastRenderedPageBreak/>
              <w:t>Kürzel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74B20F2E" w14:textId="77777777" w:rsidR="005A6E68" w:rsidRDefault="005A6E68" w:rsidP="005A6E68">
            <w:pPr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4F7E8E" w:rsidRPr="00661D44" w14:paraId="7B5FEA6B" w14:textId="77777777" w:rsidTr="004F7E8E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83CDF1F" w14:textId="77777777" w:rsidR="00833B27" w:rsidRDefault="00833B27" w:rsidP="00DD655A">
            <w:pPr>
              <w:pStyle w:val="LDTextinhalt"/>
            </w:pPr>
            <w:r>
              <w:t>FS2T/EDMG/FASS</w:t>
            </w:r>
          </w:p>
          <w:p w14:paraId="42487DC1" w14:textId="77777777" w:rsidR="004F7E8E" w:rsidRPr="00732E4D" w:rsidRDefault="00732E4D" w:rsidP="00DD655A">
            <w:pPr>
              <w:pStyle w:val="LDTextinhalt"/>
              <w:rPr>
                <w:lang w:val="en-US"/>
              </w:rPr>
            </w:pPr>
            <w:r w:rsidRPr="004F7E8E">
              <w:rPr>
                <w:lang w:val="en-US"/>
              </w:rPr>
              <w:t>FS2V/EDMG/FASS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720D389E" w14:textId="77777777" w:rsidR="004F7E8E" w:rsidRDefault="00732E4D" w:rsidP="00DD655A">
            <w:pPr>
              <w:pStyle w:val="LDTextinhalt"/>
            </w:pPr>
            <w:r>
              <w:t>FS2T/Edelmetallgestaltung/Fassen</w:t>
            </w:r>
          </w:p>
          <w:p w14:paraId="0041E7A2" w14:textId="77777777" w:rsidR="00732E4D" w:rsidRPr="004F7E8E" w:rsidRDefault="00732E4D" w:rsidP="00DD655A">
            <w:pPr>
              <w:pStyle w:val="LDTextinhalt"/>
            </w:pPr>
            <w:r>
              <w:t>FS2V/Edelmetallgestaltung/Fassen</w:t>
            </w:r>
          </w:p>
        </w:tc>
      </w:tr>
      <w:tr w:rsidR="004F7E8E" w:rsidRPr="00661D44" w14:paraId="690AE057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9B11065" w14:textId="77777777" w:rsidR="00833B27" w:rsidRDefault="00833B27" w:rsidP="00DD655A">
            <w:pPr>
              <w:pStyle w:val="LDTextinhalt"/>
            </w:pPr>
            <w:r>
              <w:t>FS2T/EDMG/GESI</w:t>
            </w:r>
          </w:p>
          <w:p w14:paraId="08CECEC8" w14:textId="77777777" w:rsidR="004F7E8E" w:rsidRPr="004F7E8E" w:rsidRDefault="00732E4D" w:rsidP="00DD655A">
            <w:pPr>
              <w:pStyle w:val="LDTextinhalt"/>
            </w:pPr>
            <w:r w:rsidRPr="00732E4D">
              <w:t>FS2V/EDMG/GESI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00DF8B34" w14:textId="77777777" w:rsidR="004F7E8E" w:rsidRDefault="00732E4D" w:rsidP="00DD655A">
            <w:pPr>
              <w:pStyle w:val="LDTextinhalt"/>
            </w:pPr>
            <w:r>
              <w:t>FS2T/Edelmetallgestaltung/Gerät/Silberschmieden</w:t>
            </w:r>
          </w:p>
          <w:p w14:paraId="1AEBF461" w14:textId="77777777" w:rsidR="00732E4D" w:rsidRPr="004F7E8E" w:rsidRDefault="00732E4D" w:rsidP="00DD655A">
            <w:pPr>
              <w:pStyle w:val="LDTextinhalt"/>
            </w:pPr>
            <w:r>
              <w:t>FS2V/Edelmetallgestaltung/Gerät/Silberschmieden</w:t>
            </w:r>
          </w:p>
        </w:tc>
      </w:tr>
      <w:tr w:rsidR="004F7E8E" w:rsidRPr="00661D44" w14:paraId="1DF13F01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14D4A4C" w14:textId="77777777" w:rsidR="00833B27" w:rsidRDefault="00833B27" w:rsidP="00DD655A">
            <w:pPr>
              <w:pStyle w:val="LDTextinhalt"/>
            </w:pPr>
            <w:r>
              <w:t>FS2T/EDMG/GRAR</w:t>
            </w:r>
          </w:p>
          <w:p w14:paraId="6D28424A" w14:textId="77777777" w:rsidR="004F7E8E" w:rsidRPr="00732E4D" w:rsidRDefault="00732E4D" w:rsidP="00DD655A">
            <w:pPr>
              <w:pStyle w:val="LDTextinhalt"/>
            </w:pPr>
            <w:r w:rsidRPr="00732E4D">
              <w:t>FS2V/EDMG/GRAR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3C83F450" w14:textId="77777777" w:rsidR="004F7E8E" w:rsidRDefault="00732E4D" w:rsidP="00DD655A">
            <w:pPr>
              <w:pStyle w:val="LDTextinhalt"/>
            </w:pPr>
            <w:r>
              <w:t>FS2T/Edelmetallgestaltung/Gravieren</w:t>
            </w:r>
          </w:p>
          <w:p w14:paraId="2D407C67" w14:textId="77777777" w:rsidR="00732E4D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FS2V/Edelmetallgestaltung/Gravieren</w:t>
            </w:r>
          </w:p>
        </w:tc>
      </w:tr>
      <w:tr w:rsidR="004F7E8E" w:rsidRPr="00661D44" w14:paraId="069F9BC5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B0ADD0F" w14:textId="77777777" w:rsidR="00833B27" w:rsidRDefault="00833B27" w:rsidP="00DD655A">
            <w:pPr>
              <w:pStyle w:val="LDTextinhalt"/>
            </w:pPr>
            <w:r>
              <w:t>FS2T/EDMG/SCGO</w:t>
            </w:r>
          </w:p>
          <w:p w14:paraId="7ACF5E2A" w14:textId="77777777" w:rsidR="004F7E8E" w:rsidRPr="00732E4D" w:rsidRDefault="00732E4D" w:rsidP="00DD655A">
            <w:pPr>
              <w:pStyle w:val="LDTextinhalt"/>
            </w:pPr>
            <w:r w:rsidRPr="00732E4D">
              <w:t>FS2V/EDMG/SCGO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005C69AC" w14:textId="77777777" w:rsidR="004F7E8E" w:rsidRDefault="00732E4D" w:rsidP="00DD655A">
            <w:pPr>
              <w:pStyle w:val="LDTextinhalt"/>
            </w:pPr>
            <w:r>
              <w:t>FS2T/Edelmetallgestaltung/Schmuck/Goldschmieden</w:t>
            </w:r>
          </w:p>
          <w:p w14:paraId="744E9B10" w14:textId="77777777" w:rsidR="00732E4D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FS2V/Edelmetallgestaltung/Schmuck/Goldschmieden</w:t>
            </w:r>
          </w:p>
        </w:tc>
      </w:tr>
      <w:tr w:rsidR="004F7E8E" w:rsidRPr="00732E4D" w14:paraId="7EE3CD07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4278618" w14:textId="77777777" w:rsidR="00833B27" w:rsidRPr="00732E4D" w:rsidRDefault="00833B27" w:rsidP="00DD655A">
            <w:pPr>
              <w:pStyle w:val="LDTextinhalt"/>
              <w:rPr>
                <w:lang w:val="en-US"/>
              </w:rPr>
            </w:pPr>
            <w:r w:rsidRPr="00732E4D">
              <w:rPr>
                <w:lang w:val="en-US"/>
              </w:rPr>
              <w:t>FS2T/ELET/CONE</w:t>
            </w:r>
          </w:p>
          <w:p w14:paraId="6B502307" w14:textId="77777777" w:rsidR="004F7E8E" w:rsidRPr="00732E4D" w:rsidRDefault="00732E4D" w:rsidP="00DD655A">
            <w:pPr>
              <w:pStyle w:val="LDTextinhalt"/>
              <w:rPr>
                <w:lang w:val="en-US"/>
              </w:rPr>
            </w:pPr>
            <w:r w:rsidRPr="004F7E8E">
              <w:rPr>
                <w:lang w:val="en-US"/>
              </w:rPr>
              <w:t>FS2V/ELET/CONE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7C5CBB5A" w14:textId="77777777" w:rsidR="004F7E8E" w:rsidRDefault="00732E4D" w:rsidP="00DD655A">
            <w:pPr>
              <w:pStyle w:val="LDTextinhalt"/>
            </w:pPr>
            <w:r>
              <w:t>FS2T/Elektrotechnik/Computersystem- und Netzwerktechnik</w:t>
            </w:r>
          </w:p>
          <w:p w14:paraId="0C8C569F" w14:textId="77777777" w:rsidR="00732E4D" w:rsidRPr="00732E4D" w:rsidRDefault="00732E4D" w:rsidP="00DD655A">
            <w:pPr>
              <w:pStyle w:val="LDTextinhalt"/>
              <w:rPr>
                <w:b/>
                <w:bCs/>
              </w:rPr>
            </w:pPr>
            <w:r>
              <w:t>FS2V/Elektrotechnik/Computersystem- und Netzwerktechnik</w:t>
            </w:r>
          </w:p>
        </w:tc>
      </w:tr>
      <w:tr w:rsidR="004F7E8E" w:rsidRPr="00661D44" w14:paraId="111388C0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043D7963" w14:textId="77777777" w:rsidR="00833B27" w:rsidRDefault="00833B27" w:rsidP="00DD655A">
            <w:pPr>
              <w:pStyle w:val="LDTextinhalt"/>
            </w:pPr>
            <w:r>
              <w:t>FS2T/ELET/OHNE</w:t>
            </w:r>
          </w:p>
          <w:p w14:paraId="45667766" w14:textId="77777777" w:rsidR="004F7E8E" w:rsidRPr="00732E4D" w:rsidRDefault="00732E4D" w:rsidP="00DD655A">
            <w:pPr>
              <w:pStyle w:val="LDTextinhalt"/>
            </w:pPr>
            <w:r w:rsidRPr="00732E4D">
              <w:t>FS2V/ELET/OHNE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06FF52E2" w14:textId="77777777" w:rsidR="004F7E8E" w:rsidRDefault="00732E4D" w:rsidP="00DD655A">
            <w:pPr>
              <w:pStyle w:val="LDTextinhalt"/>
            </w:pPr>
            <w:r>
              <w:t>FS2T/Elektrotechnik/ohne Schwerpunkt</w:t>
            </w:r>
          </w:p>
          <w:p w14:paraId="0C1B5EE1" w14:textId="77777777" w:rsidR="00732E4D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FS2V/Elektrotechnik/ohne Schwerpunkt</w:t>
            </w:r>
          </w:p>
        </w:tc>
      </w:tr>
      <w:tr w:rsidR="004F7E8E" w:rsidRPr="00732E4D" w14:paraId="405F205E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571EB44" w14:textId="77777777" w:rsidR="00833B27" w:rsidRPr="00732E4D" w:rsidRDefault="00833B27" w:rsidP="00DD655A">
            <w:pPr>
              <w:pStyle w:val="LDTextinhalt"/>
              <w:rPr>
                <w:lang w:val="en-US"/>
              </w:rPr>
            </w:pPr>
            <w:r w:rsidRPr="00732E4D">
              <w:rPr>
                <w:lang w:val="en-US"/>
              </w:rPr>
              <w:t>FS2T/ELET/PRLT</w:t>
            </w:r>
          </w:p>
          <w:p w14:paraId="6E5B6E69" w14:textId="77777777" w:rsidR="004F7E8E" w:rsidRPr="00732E4D" w:rsidRDefault="00732E4D" w:rsidP="00DD655A">
            <w:pPr>
              <w:pStyle w:val="LDTextinhalt"/>
              <w:rPr>
                <w:lang w:val="en-US"/>
              </w:rPr>
            </w:pPr>
            <w:r w:rsidRPr="004F7E8E">
              <w:rPr>
                <w:lang w:val="en-US"/>
              </w:rPr>
              <w:t>FS2V/ELET/PRLT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44A7A2C3" w14:textId="77777777" w:rsidR="004F7E8E" w:rsidRDefault="00732E4D" w:rsidP="00DD655A">
            <w:pPr>
              <w:pStyle w:val="LDTextinhalt"/>
            </w:pPr>
            <w:r>
              <w:t>FS2T/Elektrotechnik/Prozessleittechnik/Mess- u. Regelungstechnik</w:t>
            </w:r>
          </w:p>
          <w:p w14:paraId="6E1BECFA" w14:textId="77777777" w:rsidR="00732E4D" w:rsidRPr="00732E4D" w:rsidRDefault="00732E4D" w:rsidP="00DD655A">
            <w:pPr>
              <w:pStyle w:val="LDTextinhalt"/>
              <w:rPr>
                <w:b/>
                <w:bCs/>
              </w:rPr>
            </w:pPr>
            <w:r>
              <w:t>FS2V/Elektrotechnik/Prozessleittechnik/Mess- u. Regelungstechnik</w:t>
            </w:r>
          </w:p>
        </w:tc>
      </w:tr>
      <w:tr w:rsidR="004F7E8E" w:rsidRPr="00661D44" w14:paraId="279385DB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C697F0E" w14:textId="77777777" w:rsidR="00833B27" w:rsidRDefault="00833B27" w:rsidP="00DD655A">
            <w:pPr>
              <w:pStyle w:val="LDTextinhalt"/>
            </w:pPr>
            <w:r>
              <w:t>FS2T/FEWT/OHNE</w:t>
            </w:r>
          </w:p>
          <w:p w14:paraId="163C0BD0" w14:textId="77777777" w:rsidR="004F7E8E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FS2V/FEWT/OHNE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189DE83B" w14:textId="77777777" w:rsidR="004F7E8E" w:rsidRDefault="00732E4D" w:rsidP="00DD655A">
            <w:pPr>
              <w:pStyle w:val="LDTextinhalt"/>
            </w:pPr>
            <w:r>
              <w:t>FS2T/Feinwerktechnik/ohne Schwerpunkt</w:t>
            </w:r>
          </w:p>
          <w:p w14:paraId="7CE2E5B7" w14:textId="77777777" w:rsidR="00732E4D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FS2V/Feinwerktechnik/ohne Schwerpunkt</w:t>
            </w:r>
          </w:p>
        </w:tc>
      </w:tr>
      <w:tr w:rsidR="004F7E8E" w:rsidRPr="00732E4D" w14:paraId="1C600F16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182FD72" w14:textId="77777777" w:rsidR="00833B27" w:rsidRPr="00732E4D" w:rsidRDefault="00833B27" w:rsidP="00DD655A">
            <w:pPr>
              <w:pStyle w:val="LDTextinhalt"/>
              <w:rPr>
                <w:lang w:val="en-US"/>
              </w:rPr>
            </w:pPr>
            <w:r w:rsidRPr="00732E4D">
              <w:rPr>
                <w:lang w:val="en-US"/>
              </w:rPr>
              <w:t>FS2T/MAST/ALMB</w:t>
            </w:r>
          </w:p>
          <w:p w14:paraId="7941E4EA" w14:textId="77777777" w:rsidR="004F7E8E" w:rsidRPr="00732E4D" w:rsidRDefault="00732E4D" w:rsidP="00DD655A">
            <w:pPr>
              <w:pStyle w:val="LDTextinhalt"/>
              <w:rPr>
                <w:b/>
                <w:bCs/>
                <w:lang w:val="en-US"/>
              </w:rPr>
            </w:pPr>
            <w:r w:rsidRPr="00732E4D">
              <w:rPr>
                <w:lang w:val="en-US"/>
              </w:rPr>
              <w:t>FS2V/MAST/ALMB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FF7D16D" w14:textId="77777777" w:rsidR="00732E4D" w:rsidRDefault="00732E4D" w:rsidP="00DD655A">
            <w:pPr>
              <w:pStyle w:val="LDTextinhalt"/>
            </w:pPr>
            <w:r>
              <w:t>FS2T/Maschinentechnik/Allgemeiner Maschinenbau</w:t>
            </w:r>
          </w:p>
          <w:p w14:paraId="112A3C82" w14:textId="77777777" w:rsidR="004F7E8E" w:rsidRPr="00DD655A" w:rsidRDefault="00732E4D" w:rsidP="00DD655A">
            <w:pPr>
              <w:pStyle w:val="LDTextinhalt"/>
              <w:rPr>
                <w:b/>
                <w:bCs/>
              </w:rPr>
            </w:pPr>
            <w:r>
              <w:t>FS2V/Maschinentechnik/Allgemeiner Maschinenbau</w:t>
            </w:r>
          </w:p>
        </w:tc>
      </w:tr>
      <w:tr w:rsidR="004F7E8E" w:rsidRPr="00661D44" w14:paraId="25525446" w14:textId="77777777" w:rsidTr="00833B2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C2F79E3" w14:textId="77777777" w:rsidR="00833B27" w:rsidRDefault="00833B27" w:rsidP="00DD655A">
            <w:pPr>
              <w:pStyle w:val="LDTextinhalt"/>
            </w:pPr>
            <w:r>
              <w:t xml:space="preserve">FS2T/MAST/OHNE </w:t>
            </w:r>
          </w:p>
          <w:p w14:paraId="3463CA77" w14:textId="77777777" w:rsidR="004F7E8E" w:rsidRPr="00833B27" w:rsidRDefault="00833B27" w:rsidP="00DD655A">
            <w:pPr>
              <w:pStyle w:val="LDTextinhalt"/>
              <w:rPr>
                <w:b/>
                <w:bCs/>
              </w:rPr>
            </w:pPr>
            <w:r>
              <w:t>FS2V/MAST/OHNE</w:t>
            </w:r>
          </w:p>
        </w:tc>
        <w:tc>
          <w:tcPr>
            <w:tcW w:w="62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735AF844" w14:textId="77777777" w:rsidR="004F7E8E" w:rsidRDefault="00732E4D" w:rsidP="00DD655A">
            <w:pPr>
              <w:pStyle w:val="LDTextinhalt"/>
            </w:pPr>
            <w:r>
              <w:t>FS2T/Maschinentechnik/ohne Schwerpunkt</w:t>
            </w:r>
          </w:p>
          <w:p w14:paraId="03F33C06" w14:textId="77777777" w:rsidR="00732E4D" w:rsidRPr="00833B27" w:rsidRDefault="00732E4D" w:rsidP="00DD655A">
            <w:pPr>
              <w:pStyle w:val="LDTextinhalt"/>
              <w:rPr>
                <w:b/>
                <w:bCs/>
              </w:rPr>
            </w:pPr>
            <w:r>
              <w:t>FS2V/Maschinentechnik/ohne Schwerpunkt</w:t>
            </w:r>
          </w:p>
        </w:tc>
      </w:tr>
    </w:tbl>
    <w:p w14:paraId="6277CDB4" w14:textId="77777777" w:rsidR="000B54CD" w:rsidRDefault="000B54CD" w:rsidP="00DD655A">
      <w:pPr>
        <w:pStyle w:val="berschrift3"/>
      </w:pPr>
      <w:bookmarkStart w:id="5" w:name="_Toc509842576"/>
      <w:r>
        <w:t>Personal &gt; Personal bearbeiten</w:t>
      </w:r>
      <w:r w:rsidR="004D1CA8">
        <w:t xml:space="preserve"> – Register Personenbezogen</w:t>
      </w:r>
      <w:bookmarkEnd w:id="5"/>
    </w:p>
    <w:tbl>
      <w:tblPr>
        <w:tblStyle w:val="Tabellenraster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353"/>
      </w:tblGrid>
      <w:tr w:rsidR="005A6E68" w14:paraId="68F151D1" w14:textId="77777777" w:rsidTr="005A6E68">
        <w:trPr>
          <w:trHeight w:val="3080"/>
        </w:trPr>
        <w:tc>
          <w:tcPr>
            <w:tcW w:w="3794" w:type="dxa"/>
          </w:tcPr>
          <w:p w14:paraId="291B6F26" w14:textId="77777777" w:rsidR="005A6E68" w:rsidRDefault="005A6E68" w:rsidP="005A6E68">
            <w:pPr>
              <w:pStyle w:val="LDTextinhalteingerckt"/>
              <w:ind w:left="0"/>
            </w:pPr>
            <w:r w:rsidRPr="005B72D4">
              <w:rPr>
                <w:noProof/>
                <w:lang w:eastAsia="de-DE"/>
              </w:rPr>
              <w:drawing>
                <wp:inline distT="0" distB="0" distL="0" distR="0" wp14:anchorId="5D943FAE" wp14:editId="1B5BD0A7">
                  <wp:extent cx="2160000" cy="1774800"/>
                  <wp:effectExtent l="19050" t="19050" r="12065" b="1651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enbezogen.JP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9" r="1740"/>
                          <a:stretch/>
                        </pic:blipFill>
                        <pic:spPr bwMode="auto">
                          <a:xfrm>
                            <a:off x="0" y="0"/>
                            <a:ext cx="2160000" cy="177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</w:tcPr>
          <w:p w14:paraId="1C83C8D8" w14:textId="5C0849FF" w:rsidR="005A6E68" w:rsidRPr="005A6E68" w:rsidRDefault="005A6E68" w:rsidP="005A6E68">
            <w:pPr>
              <w:rPr>
                <w:sz w:val="20"/>
                <w:szCs w:val="24"/>
              </w:rPr>
            </w:pPr>
            <w:r w:rsidRPr="005A6E68">
              <w:rPr>
                <w:sz w:val="20"/>
                <w:szCs w:val="24"/>
              </w:rPr>
              <w:t xml:space="preserve">Sobald Sie für SAP-Personal </w:t>
            </w:r>
            <w:r>
              <w:rPr>
                <w:sz w:val="20"/>
                <w:szCs w:val="24"/>
              </w:rPr>
              <w:t>p</w:t>
            </w:r>
            <w:r w:rsidRPr="005A6E68">
              <w:rPr>
                <w:sz w:val="20"/>
                <w:szCs w:val="24"/>
              </w:rPr>
              <w:t>ersonenbezogene Änderungen speichern wollen, die zu einem Änderungs</w:t>
            </w:r>
            <w:r>
              <w:rPr>
                <w:sz w:val="20"/>
                <w:szCs w:val="24"/>
              </w:rPr>
              <w:t>-</w:t>
            </w:r>
            <w:r w:rsidRPr="005A6E68">
              <w:rPr>
                <w:sz w:val="20"/>
                <w:szCs w:val="24"/>
              </w:rPr>
              <w:t>antrag an das Staatliche Schulamt führen, erscheint ein Dialogfenster, in dem Sie den Gültigkeitszeitraum der Änderung eintragen müssen</w:t>
            </w:r>
            <w:r w:rsidR="000263ED">
              <w:rPr>
                <w:sz w:val="20"/>
                <w:szCs w:val="24"/>
              </w:rPr>
              <w:t xml:space="preserve"> (Abb. 1</w:t>
            </w:r>
            <w:bookmarkStart w:id="6" w:name="_GoBack"/>
            <w:bookmarkEnd w:id="6"/>
            <w:r w:rsidR="000263ED">
              <w:rPr>
                <w:sz w:val="20"/>
                <w:szCs w:val="24"/>
              </w:rPr>
              <w:t xml:space="preserve">) </w:t>
            </w:r>
          </w:p>
          <w:p w14:paraId="06BCB740" w14:textId="77777777" w:rsidR="005A6E68" w:rsidRDefault="005A6E68" w:rsidP="005A6E68">
            <w:pPr>
              <w:pStyle w:val="LDBildunterschrift"/>
            </w:pPr>
            <w:bookmarkStart w:id="7" w:name="_Ref508617428"/>
          </w:p>
          <w:p w14:paraId="10CECF3F" w14:textId="4E0F4B04" w:rsidR="005A6E68" w:rsidRDefault="005A6E68" w:rsidP="005A6E68">
            <w:pPr>
              <w:pStyle w:val="LDBildunterschrift"/>
              <w:ind w:left="0"/>
            </w:pPr>
            <w:r>
              <w:br/>
            </w:r>
            <w:bookmarkStart w:id="8" w:name="_Ref509843240"/>
            <w:r>
              <w:t xml:space="preserve">Abb. </w:t>
            </w:r>
            <w:fldSimple w:instr=" SEQ Abb. \* ARABIC ">
              <w:r w:rsidR="000263ED">
                <w:rPr>
                  <w:noProof/>
                </w:rPr>
                <w:t>1</w:t>
              </w:r>
            </w:fldSimple>
            <w:bookmarkEnd w:id="7"/>
            <w:bookmarkEnd w:id="8"/>
            <w:r>
              <w:tab/>
            </w:r>
            <w:r w:rsidR="00C44F04">
              <w:br/>
            </w:r>
            <w:r w:rsidRPr="005A6E68">
              <w:t>Erfassen</w:t>
            </w:r>
            <w:r>
              <w:t xml:space="preserve"> der Gültigkeit von Personenbezogenen Änderungen</w:t>
            </w:r>
          </w:p>
        </w:tc>
      </w:tr>
    </w:tbl>
    <w:p w14:paraId="07DA31FD" w14:textId="77777777" w:rsidR="000B54CD" w:rsidRDefault="000B54CD" w:rsidP="00DD655A">
      <w:pPr>
        <w:pStyle w:val="LDAufzhlungnummerisch"/>
      </w:pPr>
      <w:r>
        <w:t>Tragen Sie i</w:t>
      </w:r>
      <w:r w:rsidR="005B72D4">
        <w:t>m</w:t>
      </w:r>
      <w:r>
        <w:t xml:space="preserve"> Feld </w:t>
      </w:r>
      <w:r w:rsidRPr="005B72D4">
        <w:rPr>
          <w:rStyle w:val="LDBedienelement"/>
        </w:rPr>
        <w:t>von</w:t>
      </w:r>
      <w:r>
        <w:t xml:space="preserve"> das Beg</w:t>
      </w:r>
      <w:r w:rsidR="00BD1FBD">
        <w:t>inn-Datum der Änderung(en) ein.</w:t>
      </w:r>
      <w:r w:rsidR="00DD655A">
        <w:t xml:space="preserve"> </w:t>
      </w:r>
      <w:r w:rsidR="00DD655A">
        <w:br/>
      </w:r>
      <w:r>
        <w:t xml:space="preserve">Das </w:t>
      </w:r>
      <w:r w:rsidR="005B72D4">
        <w:t xml:space="preserve">Feld </w:t>
      </w:r>
      <w:r w:rsidR="005B72D4" w:rsidRPr="005B72D4">
        <w:rPr>
          <w:rStyle w:val="LDBedienelement"/>
        </w:rPr>
        <w:t>bis</w:t>
      </w:r>
      <w:r w:rsidR="005B72D4">
        <w:t xml:space="preserve"> </w:t>
      </w:r>
      <w:r>
        <w:t>ist mit dem Wert 31.12.2999 vorbelegt</w:t>
      </w:r>
      <w:r w:rsidR="005B72D4">
        <w:t xml:space="preserve">. Sie können es bei </w:t>
      </w:r>
      <w:r>
        <w:t xml:space="preserve">Bedarf mittels des hinterlegten Kalenders </w:t>
      </w:r>
      <w:r w:rsidR="005B72D4">
        <w:t>ändern.</w:t>
      </w:r>
    </w:p>
    <w:p w14:paraId="58BC6969" w14:textId="77777777" w:rsidR="000B54CD" w:rsidRDefault="005B72D4" w:rsidP="00DD655A">
      <w:pPr>
        <w:pStyle w:val="LDAufzhlungnummerisch"/>
      </w:pPr>
      <w:r>
        <w:t>K</w:t>
      </w:r>
      <w:r w:rsidR="000B54CD">
        <w:t xml:space="preserve">licken Sie auf </w:t>
      </w:r>
      <w:r>
        <w:rPr>
          <w:noProof/>
        </w:rPr>
        <w:drawing>
          <wp:inline distT="0" distB="0" distL="0" distR="0" wp14:anchorId="2C60535D" wp14:editId="066ACF36">
            <wp:extent cx="847725" cy="114300"/>
            <wp:effectExtent l="0" t="0" r="952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bernehmen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="000B54CD">
        <w:t xml:space="preserve"> Die Änderungen werden gespeichert und auf der Webseite in roter Schriftfarbe angezeigt.</w:t>
      </w:r>
    </w:p>
    <w:p w14:paraId="4F24CB51" w14:textId="77777777" w:rsidR="000B54CD" w:rsidRDefault="004D1CA8" w:rsidP="00DD655A">
      <w:pPr>
        <w:pStyle w:val="berschrift3"/>
      </w:pPr>
      <w:bookmarkStart w:id="9" w:name="_Toc509842577"/>
      <w:r>
        <w:t xml:space="preserve">Personal &gt; Personal bearbeiten – </w:t>
      </w:r>
      <w:r w:rsidR="005B72D4">
        <w:t xml:space="preserve">Register </w:t>
      </w:r>
      <w:r w:rsidR="000B54CD">
        <w:t>Stundenbilanz</w:t>
      </w:r>
      <w:bookmarkEnd w:id="9"/>
    </w:p>
    <w:p w14:paraId="5198CB06" w14:textId="77777777" w:rsidR="004100F5" w:rsidRDefault="004100F5" w:rsidP="00EA424B">
      <w:pPr>
        <w:pStyle w:val="LDTextinhalteingerckt"/>
      </w:pPr>
      <w:r>
        <w:t>Bei Änderungen zur Stundenbilanz, müssen Sie nun den Gültigkeitszeitraum der Änderung eintragen.</w:t>
      </w: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0272BB" w14:paraId="560B19E8" w14:textId="77777777" w:rsidTr="000272BB">
        <w:trPr>
          <w:cantSplit/>
          <w:trHeight w:val="284"/>
        </w:trPr>
        <w:tc>
          <w:tcPr>
            <w:tcW w:w="992" w:type="dxa"/>
            <w:tcBorders>
              <w:top w:val="nil"/>
              <w:bottom w:val="nil"/>
              <w:right w:val="nil"/>
            </w:tcBorders>
          </w:tcPr>
          <w:p w14:paraId="6DB194E5" w14:textId="77777777" w:rsidR="000272BB" w:rsidRPr="00D3399D" w:rsidRDefault="000272BB" w:rsidP="00DD655A">
            <w:pPr>
              <w:pStyle w:val="LDTextinhalt"/>
              <w:rPr>
                <w:rStyle w:val="LDMeneintrag"/>
                <w:i w:val="0"/>
                <w:iCs w:val="0"/>
                <w:szCs w:val="24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4A9BF57A" wp14:editId="5C251F43">
                  <wp:extent cx="379095" cy="304800"/>
                  <wp:effectExtent l="0" t="0" r="1905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50AA0EB9" w14:textId="77777777" w:rsidR="000272BB" w:rsidRDefault="000272BB" w:rsidP="00DD655A">
            <w:pPr>
              <w:pStyle w:val="LDTextinhalt"/>
              <w:rPr>
                <w:rStyle w:val="LDNeu"/>
              </w:rPr>
            </w:pPr>
            <w:r>
              <w:rPr>
                <w:rStyle w:val="LDNeu"/>
              </w:rPr>
              <w:t>Hinweis</w:t>
            </w:r>
          </w:p>
          <w:p w14:paraId="2703C0E0" w14:textId="77777777" w:rsidR="000272BB" w:rsidRPr="00D3399D" w:rsidRDefault="000272BB" w:rsidP="00DD655A">
            <w:pPr>
              <w:pStyle w:val="LDTextinhalt"/>
            </w:pPr>
            <w:r>
              <w:t xml:space="preserve">Auch wenn Sie Daten bei </w:t>
            </w:r>
            <w:r w:rsidRPr="00AA70B2">
              <w:rPr>
                <w:rStyle w:val="hervorhebung"/>
              </w:rPr>
              <w:t>LUSD-Personal (</w:t>
            </w:r>
            <w:r>
              <w:rPr>
                <w:rStyle w:val="hervorhebung"/>
              </w:rPr>
              <w:t>= n</w:t>
            </w:r>
            <w:r w:rsidRPr="00AA70B2">
              <w:rPr>
                <w:rStyle w:val="hervorhebung"/>
              </w:rPr>
              <w:t>icht SAP-Personal)</w:t>
            </w:r>
            <w:r w:rsidRPr="00AA70B2">
              <w:t xml:space="preserve"> </w:t>
            </w:r>
            <w:r>
              <w:t xml:space="preserve">hinzufügen, ändern oder löschen, müssen Sie einen Gültigkeitszeitraum eingeben. In diesem Fall werden allerdings </w:t>
            </w:r>
            <w:r w:rsidRPr="00AA70B2">
              <w:t>keine Änderungsanträge an die Schulämter erzeugt.</w:t>
            </w:r>
          </w:p>
        </w:tc>
      </w:tr>
    </w:tbl>
    <w:p w14:paraId="02EDAC88" w14:textId="77777777" w:rsidR="004100F5" w:rsidRPr="004100F5" w:rsidRDefault="004100F5" w:rsidP="004D1CA8">
      <w:pPr>
        <w:pStyle w:val="berschrift4"/>
      </w:pPr>
      <w:bookmarkStart w:id="10" w:name="_Toc509842578"/>
      <w:r>
        <w:t>Feld Pflichtstunden</w:t>
      </w:r>
      <w:bookmarkEnd w:id="10"/>
    </w:p>
    <w:p w14:paraId="73008950" w14:textId="77777777" w:rsidR="000B54CD" w:rsidRDefault="000B54CD" w:rsidP="00DD655A">
      <w:pPr>
        <w:pStyle w:val="LDAufzhlungnummerisch"/>
        <w:numPr>
          <w:ilvl w:val="0"/>
          <w:numId w:val="27"/>
        </w:numPr>
      </w:pPr>
      <w:r>
        <w:t xml:space="preserve">Um eine Änderung im Feld </w:t>
      </w:r>
      <w:r w:rsidRPr="004100F5">
        <w:rPr>
          <w:rStyle w:val="LDBedienelement"/>
        </w:rPr>
        <w:t>Pflichtstunden</w:t>
      </w:r>
      <w:r>
        <w:t xml:space="preserve"> vorzunehmen, klicken Sie auf die </w:t>
      </w:r>
      <w:r w:rsidR="004100F5">
        <w:t>S</w:t>
      </w:r>
      <w:r>
        <w:t xml:space="preserve">ymbolschaltfläche Bearbeiten </w:t>
      </w:r>
      <w:r w:rsidR="004100F5">
        <w:rPr>
          <w:noProof/>
        </w:rPr>
        <w:drawing>
          <wp:inline distT="0" distB="0" distL="0" distR="0" wp14:anchorId="172D344B" wp14:editId="3C3BEAC0">
            <wp:extent cx="152400" cy="1524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rbeiten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="004100F5">
        <w:t xml:space="preserve"> Es erscheint das Dialogfenster </w:t>
      </w:r>
      <w:r w:rsidR="004100F5" w:rsidRPr="00DD655A">
        <w:rPr>
          <w:b/>
        </w:rPr>
        <w:t>Pflichtstunden</w:t>
      </w:r>
      <w:r w:rsidR="004100F5">
        <w:t xml:space="preserve"> (</w:t>
      </w:r>
      <w:r w:rsidR="004100F5">
        <w:fldChar w:fldCharType="begin"/>
      </w:r>
      <w:r w:rsidR="004100F5">
        <w:instrText xml:space="preserve"> REF _Ref508617512 \h </w:instrText>
      </w:r>
      <w:r w:rsidR="004100F5">
        <w:fldChar w:fldCharType="separate"/>
      </w:r>
      <w:r w:rsidR="000263ED">
        <w:t xml:space="preserve">       Abb. </w:t>
      </w:r>
      <w:r w:rsidR="000263ED">
        <w:rPr>
          <w:noProof/>
        </w:rPr>
        <w:t>2</w:t>
      </w:r>
      <w:r w:rsidR="004100F5">
        <w:fldChar w:fldCharType="end"/>
      </w:r>
      <w:r w:rsidR="004100F5">
        <w:t>).</w:t>
      </w:r>
    </w:p>
    <w:p w14:paraId="76A0ACD6" w14:textId="77777777" w:rsidR="004100F5" w:rsidRDefault="004100F5" w:rsidP="00EA424B">
      <w:pPr>
        <w:pStyle w:val="LDTextinhaltweitereingerckt"/>
      </w:pPr>
      <w:r>
        <w:rPr>
          <w:noProof/>
          <w:lang w:eastAsia="de-DE"/>
        </w:rPr>
        <w:drawing>
          <wp:inline distT="0" distB="0" distL="0" distR="0" wp14:anchorId="61A9A8DB" wp14:editId="44BFC2FC">
            <wp:extent cx="2160000" cy="1000800"/>
            <wp:effectExtent l="19050" t="19050" r="12065" b="2794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13785E" w14:textId="77777777" w:rsidR="004100F5" w:rsidRDefault="00DD655A" w:rsidP="004100F5">
      <w:pPr>
        <w:pStyle w:val="LDBildunterschrift"/>
      </w:pPr>
      <w:bookmarkStart w:id="11" w:name="_Ref508617512"/>
      <w:r>
        <w:t xml:space="preserve">       </w:t>
      </w:r>
      <w:r w:rsidR="004100F5">
        <w:t xml:space="preserve">Abb. </w:t>
      </w:r>
      <w:r w:rsidR="000263ED">
        <w:fldChar w:fldCharType="begin"/>
      </w:r>
      <w:r w:rsidR="000263ED">
        <w:instrText xml:space="preserve"> SEQ Abb. \* ARABIC </w:instrText>
      </w:r>
      <w:r w:rsidR="000263ED">
        <w:fldChar w:fldCharType="separate"/>
      </w:r>
      <w:r w:rsidR="000263ED">
        <w:rPr>
          <w:noProof/>
        </w:rPr>
        <w:t>2</w:t>
      </w:r>
      <w:r w:rsidR="000263ED">
        <w:rPr>
          <w:noProof/>
        </w:rPr>
        <w:fldChar w:fldCharType="end"/>
      </w:r>
      <w:bookmarkEnd w:id="11"/>
      <w:r w:rsidR="004100F5">
        <w:tab/>
        <w:t xml:space="preserve">Ändern der </w:t>
      </w:r>
      <w:r w:rsidR="00AD49F8">
        <w:t>Pflichtstundenzahl</w:t>
      </w:r>
      <w:r w:rsidR="00872E11">
        <w:t xml:space="preserve"> bei SAP-Personal</w:t>
      </w:r>
    </w:p>
    <w:p w14:paraId="3EFD73E8" w14:textId="77777777" w:rsidR="000B54CD" w:rsidRDefault="004100F5" w:rsidP="00DD655A">
      <w:pPr>
        <w:pStyle w:val="LDAufzhlungnummerisch"/>
      </w:pPr>
      <w:r>
        <w:t xml:space="preserve"> </w:t>
      </w:r>
      <w:r w:rsidR="000B54CD">
        <w:t>Tragen Sie i</w:t>
      </w:r>
      <w:r>
        <w:t xml:space="preserve">m </w:t>
      </w:r>
      <w:r w:rsidR="000B54CD">
        <w:t xml:space="preserve">Feld </w:t>
      </w:r>
      <w:r w:rsidR="000B54CD" w:rsidRPr="004100F5">
        <w:rPr>
          <w:rStyle w:val="LDBedienelement"/>
        </w:rPr>
        <w:t>Pflichtstunden neu*</w:t>
      </w:r>
      <w:r w:rsidR="000B54CD">
        <w:t xml:space="preserve"> die neuen Pflichtstunden ein. </w:t>
      </w:r>
    </w:p>
    <w:p w14:paraId="1C54693E" w14:textId="77777777" w:rsidR="000B54CD" w:rsidRDefault="004100F5" w:rsidP="00DD655A">
      <w:pPr>
        <w:pStyle w:val="LDAufzhlungnummerisch"/>
      </w:pPr>
      <w:r>
        <w:t xml:space="preserve">Tragen Sie in den Feldern </w:t>
      </w:r>
      <w:r w:rsidRPr="004100F5">
        <w:rPr>
          <w:rStyle w:val="LDBedienelement"/>
        </w:rPr>
        <w:t>von</w:t>
      </w:r>
      <w:r>
        <w:t xml:space="preserve"> und</w:t>
      </w:r>
      <w:r w:rsidRPr="004100F5">
        <w:rPr>
          <w:rStyle w:val="LDBedienelement"/>
        </w:rPr>
        <w:t xml:space="preserve"> bis </w:t>
      </w:r>
      <w:r>
        <w:t xml:space="preserve">die Gültigkeitsdaten ein. </w:t>
      </w:r>
      <w:r w:rsidR="000B54CD">
        <w:t xml:space="preserve">Die Daten können auch in der Vergangenheit liegen. </w:t>
      </w:r>
    </w:p>
    <w:p w14:paraId="6D5640D1" w14:textId="77777777" w:rsidR="004100F5" w:rsidRDefault="004100F5" w:rsidP="00DD655A">
      <w:pPr>
        <w:pStyle w:val="LDAufzhlungnummerisch"/>
      </w:pPr>
      <w:r>
        <w:t xml:space="preserve">Klicken Sie auf </w:t>
      </w:r>
      <w:r>
        <w:rPr>
          <w:noProof/>
        </w:rPr>
        <w:drawing>
          <wp:inline distT="0" distB="0" distL="0" distR="0" wp14:anchorId="0BA806D5" wp14:editId="481ABF38">
            <wp:extent cx="847725" cy="114300"/>
            <wp:effectExtent l="0" t="0" r="952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bernehmen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Die Änderungen werden gespeichert und </w:t>
      </w:r>
      <w:r w:rsidR="00F8516B" w:rsidRPr="00F8516B">
        <w:rPr>
          <w:rStyle w:val="hervorhebungrot"/>
        </w:rPr>
        <w:t>ROT</w:t>
      </w:r>
      <w:r w:rsidR="00F8516B">
        <w:t xml:space="preserve"> </w:t>
      </w:r>
      <w:r>
        <w:t>angezeigt</w:t>
      </w:r>
    </w:p>
    <w:p w14:paraId="21019534" w14:textId="77777777" w:rsidR="000B54CD" w:rsidRDefault="004100F5" w:rsidP="004D1CA8">
      <w:pPr>
        <w:pStyle w:val="berschrift4"/>
      </w:pPr>
      <w:bookmarkStart w:id="12" w:name="_Bereiche_Erhöhungen/Minderungen,_An"/>
      <w:bookmarkStart w:id="13" w:name="_Toc509842579"/>
      <w:bookmarkEnd w:id="12"/>
      <w:r>
        <w:t>Bereiche Erhöhungen/Minderungen, Anrechnungen und Abordnungen/Freistellungen (WPZU)</w:t>
      </w:r>
      <w:bookmarkEnd w:id="13"/>
    </w:p>
    <w:p w14:paraId="54C5A85B" w14:textId="77777777" w:rsidR="004D1CA8" w:rsidRDefault="004D1CA8" w:rsidP="004D1CA8">
      <w:pPr>
        <w:pStyle w:val="LDZwischenberschrift"/>
      </w:pPr>
      <w:r w:rsidRPr="006A2F02">
        <w:rPr>
          <w:rStyle w:val="hervorhebung"/>
        </w:rPr>
        <w:t>Änderungen hinzufügen oder bearbeiten</w:t>
      </w:r>
    </w:p>
    <w:p w14:paraId="3DD89B4D" w14:textId="77777777" w:rsidR="006A2F02" w:rsidRDefault="006A2F02" w:rsidP="00EA424B">
      <w:pPr>
        <w:pStyle w:val="LDTextinhalteingerckt"/>
      </w:pPr>
      <w:r>
        <w:t xml:space="preserve">Sobald Sie für SAP-Personal stundenbilanzrelevante </w:t>
      </w:r>
      <w:r w:rsidRPr="00BD1FBD">
        <w:rPr>
          <w:rStyle w:val="hervorhebung"/>
          <w:b w:val="0"/>
        </w:rPr>
        <w:t>Änderungen hinzufügen oder bearbeiten</w:t>
      </w:r>
      <w:r>
        <w:t xml:space="preserve"> wollen, erscheint ein Dialogfenster, in dem Sie den Gültigkeitszeitraum der Änderung eintragen müssen (</w:t>
      </w:r>
      <w:r>
        <w:fldChar w:fldCharType="begin"/>
      </w:r>
      <w:r>
        <w:instrText xml:space="preserve"> REF _Ref508619084 \h </w:instrText>
      </w:r>
      <w:r>
        <w:fldChar w:fldCharType="separate"/>
      </w:r>
      <w:r w:rsidR="000263ED">
        <w:t xml:space="preserve">Abb. </w:t>
      </w:r>
      <w:r w:rsidR="000263ED">
        <w:rPr>
          <w:noProof/>
        </w:rPr>
        <w:t>3</w:t>
      </w:r>
      <w:r>
        <w:fldChar w:fldCharType="end"/>
      </w:r>
      <w:r>
        <w:t>).</w:t>
      </w:r>
    </w:p>
    <w:p w14:paraId="39CAB68F" w14:textId="77777777" w:rsidR="006A2F02" w:rsidRDefault="006A2F02" w:rsidP="00EA424B">
      <w:pPr>
        <w:pStyle w:val="LDTextinhalteingerckt"/>
      </w:pPr>
      <w:r w:rsidRPr="006A2F02">
        <w:rPr>
          <w:noProof/>
          <w:lang w:eastAsia="de-DE"/>
        </w:rPr>
        <w:drawing>
          <wp:inline distT="0" distB="0" distL="0" distR="0" wp14:anchorId="452696C5" wp14:editId="7472CBB8">
            <wp:extent cx="2160000" cy="1566000"/>
            <wp:effectExtent l="19050" t="19050" r="12065" b="152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höhung_Minderung hinzufügen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3"/>
                    <a:stretch/>
                  </pic:blipFill>
                  <pic:spPr bwMode="auto">
                    <a:xfrm>
                      <a:off x="0" y="0"/>
                      <a:ext cx="2160000" cy="156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1CA8">
        <w:t xml:space="preserve">   </w:t>
      </w:r>
    </w:p>
    <w:p w14:paraId="30CA60C5" w14:textId="77777777" w:rsidR="006A2F02" w:rsidRDefault="006A2F02" w:rsidP="006A2F02">
      <w:pPr>
        <w:pStyle w:val="LDBildunterschrift"/>
      </w:pPr>
      <w:bookmarkStart w:id="14" w:name="_Ref508619084"/>
      <w:r>
        <w:t xml:space="preserve">Abb. </w:t>
      </w:r>
      <w:r w:rsidR="000263ED">
        <w:fldChar w:fldCharType="begin"/>
      </w:r>
      <w:r w:rsidR="000263ED">
        <w:instrText xml:space="preserve"> SEQ Abb. \* ARABIC </w:instrText>
      </w:r>
      <w:r w:rsidR="000263ED">
        <w:fldChar w:fldCharType="separate"/>
      </w:r>
      <w:r w:rsidR="000263ED">
        <w:rPr>
          <w:noProof/>
        </w:rPr>
        <w:t>3</w:t>
      </w:r>
      <w:r w:rsidR="000263ED">
        <w:rPr>
          <w:noProof/>
        </w:rPr>
        <w:fldChar w:fldCharType="end"/>
      </w:r>
      <w:bookmarkEnd w:id="14"/>
      <w:r>
        <w:tab/>
        <w:t xml:space="preserve">Hinzufügen einer Erhöhung/Minderung </w:t>
      </w:r>
    </w:p>
    <w:p w14:paraId="5EEF30B8" w14:textId="77777777" w:rsidR="006A2F02" w:rsidRDefault="006A2F02" w:rsidP="00DD655A">
      <w:pPr>
        <w:pStyle w:val="LDAufzhlungnummerisch"/>
        <w:numPr>
          <w:ilvl w:val="0"/>
          <w:numId w:val="12"/>
        </w:numPr>
      </w:pPr>
      <w:r>
        <w:t xml:space="preserve">Tragen Sie im Feld </w:t>
      </w:r>
      <w:r>
        <w:rPr>
          <w:rStyle w:val="LDBedienelement"/>
        </w:rPr>
        <w:t xml:space="preserve">Stunden </w:t>
      </w:r>
      <w:r>
        <w:t xml:space="preserve">die Stundenanzahl ein. </w:t>
      </w:r>
    </w:p>
    <w:p w14:paraId="192CE3CE" w14:textId="77777777" w:rsidR="006A2F02" w:rsidRDefault="006A2F02" w:rsidP="00DD655A">
      <w:pPr>
        <w:pStyle w:val="LDAufzhlungnummerisch"/>
        <w:numPr>
          <w:ilvl w:val="0"/>
          <w:numId w:val="12"/>
        </w:numPr>
      </w:pPr>
      <w:r>
        <w:t xml:space="preserve">Wählen Sie im Feld </w:t>
      </w:r>
      <w:r>
        <w:rPr>
          <w:rStyle w:val="LDBedienelement"/>
        </w:rPr>
        <w:t xml:space="preserve">Grund </w:t>
      </w:r>
      <w:r>
        <w:t>einen Grund aus der Auswahlliste aus</w:t>
      </w:r>
      <w:r>
        <w:rPr>
          <w:rStyle w:val="LDBedienelement"/>
        </w:rPr>
        <w:t xml:space="preserve"> </w:t>
      </w:r>
      <w:r>
        <w:t>.</w:t>
      </w:r>
    </w:p>
    <w:p w14:paraId="6A2C0AF5" w14:textId="77777777" w:rsidR="006A2F02" w:rsidRDefault="006A2F02" w:rsidP="00DD655A">
      <w:pPr>
        <w:pStyle w:val="LDAufzhlungnummerisch"/>
        <w:numPr>
          <w:ilvl w:val="0"/>
          <w:numId w:val="12"/>
        </w:numPr>
      </w:pPr>
      <w:r>
        <w:t xml:space="preserve">Tragen Sie in den Feldern </w:t>
      </w:r>
      <w:r w:rsidRPr="004100F5">
        <w:rPr>
          <w:rStyle w:val="LDBedienelement"/>
        </w:rPr>
        <w:t>von</w:t>
      </w:r>
      <w:r>
        <w:t xml:space="preserve"> und</w:t>
      </w:r>
      <w:r w:rsidRPr="004100F5">
        <w:rPr>
          <w:rStyle w:val="LDBedienelement"/>
        </w:rPr>
        <w:t xml:space="preserve"> bis </w:t>
      </w:r>
      <w:r>
        <w:t xml:space="preserve">die Gültigkeitsdaten ein. Die Daten können auch in der Vergangenheit liegen. </w:t>
      </w:r>
    </w:p>
    <w:p w14:paraId="36AD50E4" w14:textId="77777777" w:rsidR="006A2F02" w:rsidRDefault="006A2F02" w:rsidP="00DD655A">
      <w:pPr>
        <w:pStyle w:val="LDAufzhlungnummerisch"/>
        <w:numPr>
          <w:ilvl w:val="0"/>
          <w:numId w:val="12"/>
        </w:numPr>
      </w:pPr>
      <w:r>
        <w:t xml:space="preserve">Klicken Sie auf </w:t>
      </w:r>
      <w:r>
        <w:rPr>
          <w:noProof/>
        </w:rPr>
        <w:drawing>
          <wp:inline distT="0" distB="0" distL="0" distR="0" wp14:anchorId="72FE4EF9" wp14:editId="21288D56">
            <wp:extent cx="847725" cy="114300"/>
            <wp:effectExtent l="0" t="0" r="9525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bernehmen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Die Änderungen werden gespeichert </w:t>
      </w:r>
      <w:r w:rsidR="00F8516B">
        <w:t xml:space="preserve">und </w:t>
      </w:r>
      <w:r w:rsidR="00F8516B" w:rsidRPr="00F8516B">
        <w:rPr>
          <w:rStyle w:val="hervorhebungrot"/>
        </w:rPr>
        <w:t>ROT</w:t>
      </w:r>
      <w:r w:rsidR="00F8516B">
        <w:t xml:space="preserve"> angezeigt</w:t>
      </w:r>
      <w:r>
        <w:t>.</w:t>
      </w:r>
    </w:p>
    <w:p w14:paraId="32050648" w14:textId="77777777" w:rsidR="006A2F02" w:rsidRDefault="006A2F02" w:rsidP="00DD655A">
      <w:pPr>
        <w:pStyle w:val="LDAufzhlungnummerisch"/>
        <w:numPr>
          <w:ilvl w:val="0"/>
          <w:numId w:val="12"/>
        </w:numPr>
      </w:pPr>
      <w:r>
        <w:t xml:space="preserve">Klicken Sie auf </w:t>
      </w:r>
      <w:r>
        <w:rPr>
          <w:noProof/>
        </w:rPr>
        <w:drawing>
          <wp:inline distT="0" distB="0" distL="0" distR="0" wp14:anchorId="2BC2DEDB" wp14:editId="6DEC3D64">
            <wp:extent cx="685800" cy="11430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ichern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Es erscheint </w:t>
      </w:r>
      <w:r w:rsidR="00872E11">
        <w:t>eine</w:t>
      </w:r>
      <w:r w:rsidR="002D4F23">
        <w:t xml:space="preserve"> Hinweismeldung (</w:t>
      </w:r>
      <w:hyperlink w:anchor="Abb4" w:history="1">
        <w:r w:rsidR="002D4F23" w:rsidRPr="00DD655A">
          <w:rPr>
            <w:rStyle w:val="Hyperlink"/>
            <w:color w:val="auto"/>
            <w:u w:val="none"/>
          </w:rPr>
          <w:t>Abb. 4</w:t>
        </w:r>
      </w:hyperlink>
      <w:r w:rsidR="002D4F23">
        <w:t>).</w:t>
      </w:r>
    </w:p>
    <w:p w14:paraId="05CECEA1" w14:textId="77777777" w:rsidR="004D1CA8" w:rsidRDefault="004D1CA8" w:rsidP="00EA424B">
      <w:pPr>
        <w:pStyle w:val="LDTextinhaltweitereingerckt"/>
      </w:pPr>
      <w:r>
        <w:rPr>
          <w:noProof/>
          <w:lang w:eastAsia="de-DE"/>
        </w:rPr>
        <w:drawing>
          <wp:inline distT="0" distB="0" distL="0" distR="0" wp14:anchorId="1AFC0A42" wp14:editId="5222533A">
            <wp:extent cx="2880000" cy="511200"/>
            <wp:effectExtent l="19050" t="19050" r="15875" b="2222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weismeldung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1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99B20" w14:textId="77777777" w:rsidR="00872E11" w:rsidRDefault="00DD655A" w:rsidP="00872E11">
      <w:pPr>
        <w:pStyle w:val="LDBildunterschrift"/>
      </w:pPr>
      <w:bookmarkStart w:id="15" w:name="Abb4"/>
      <w:bookmarkEnd w:id="15"/>
      <w:r>
        <w:t xml:space="preserve">       </w:t>
      </w:r>
      <w:r w:rsidR="00872E11">
        <w:t>Abb. 4</w:t>
      </w:r>
      <w:r w:rsidR="00872E11">
        <w:tab/>
        <w:t>Hinweismeldung</w:t>
      </w:r>
    </w:p>
    <w:p w14:paraId="5C211402" w14:textId="77777777" w:rsidR="004D1CA8" w:rsidRDefault="004D1CA8" w:rsidP="005870F4">
      <w:pPr>
        <w:pStyle w:val="LDAufzhlungnummerisch"/>
      </w:pPr>
      <w:r>
        <w:t xml:space="preserve">Klicken </w:t>
      </w:r>
      <w:r w:rsidR="005870F4">
        <w:t xml:space="preserve">Sie </w:t>
      </w:r>
      <w:r>
        <w:t xml:space="preserve">auf die Schaltfläche </w:t>
      </w:r>
      <w:r w:rsidRPr="004D1CA8">
        <w:rPr>
          <w:rStyle w:val="hervorhebung"/>
        </w:rPr>
        <w:t>Fortfahren</w:t>
      </w:r>
      <w:r w:rsidR="005870F4">
        <w:rPr>
          <w:rStyle w:val="hervorhebung"/>
        </w:rPr>
        <w:t>.</w:t>
      </w:r>
      <w:r>
        <w:t xml:space="preserve"> </w:t>
      </w:r>
      <w:r w:rsidR="005870F4">
        <w:br/>
        <w:t xml:space="preserve">Die </w:t>
      </w:r>
      <w:r>
        <w:t xml:space="preserve">Bearbeitung </w:t>
      </w:r>
      <w:r w:rsidR="005870F4">
        <w:t xml:space="preserve">wird </w:t>
      </w:r>
      <w:r>
        <w:t xml:space="preserve">abgeschlossen und ein Änderungsantrag </w:t>
      </w:r>
      <w:r w:rsidR="00872E11">
        <w:t>an das Schulamt</w:t>
      </w:r>
      <w:r>
        <w:t xml:space="preserve"> erzeugt.</w:t>
      </w:r>
    </w:p>
    <w:p w14:paraId="7C097474" w14:textId="77777777" w:rsidR="004D1CA8" w:rsidRDefault="004D1CA8" w:rsidP="004D1CA8">
      <w:pPr>
        <w:pStyle w:val="LDZwischenberschrift"/>
        <w:ind w:left="0" w:firstLine="708"/>
      </w:pPr>
      <w:r>
        <w:rPr>
          <w:rStyle w:val="hervorhebung"/>
        </w:rPr>
        <w:t>Eintrag löschen</w:t>
      </w:r>
    </w:p>
    <w:p w14:paraId="11C57D48" w14:textId="77777777" w:rsidR="000B54CD" w:rsidRDefault="006A2F02" w:rsidP="00EA424B">
      <w:pPr>
        <w:pStyle w:val="LDTextinhalteingerckt"/>
      </w:pPr>
      <w:r>
        <w:t>Wollen Sie einen</w:t>
      </w:r>
      <w:r w:rsidR="004D1CA8">
        <w:t xml:space="preserve"> stundenbilanzrelevanten</w:t>
      </w:r>
      <w:r>
        <w:t xml:space="preserve"> </w:t>
      </w:r>
      <w:r w:rsidR="000B54CD" w:rsidRPr="00BD1FBD">
        <w:rPr>
          <w:rStyle w:val="hervorhebung"/>
          <w:b w:val="0"/>
        </w:rPr>
        <w:t xml:space="preserve">Eintrag </w:t>
      </w:r>
      <w:r w:rsidRPr="00BD1FBD">
        <w:rPr>
          <w:rStyle w:val="hervorhebung"/>
          <w:b w:val="0"/>
        </w:rPr>
        <w:t>löschen</w:t>
      </w:r>
      <w:r>
        <w:t xml:space="preserve">, </w:t>
      </w:r>
      <w:r w:rsidR="000B54CD">
        <w:t xml:space="preserve">klicken Sie </w:t>
      </w:r>
      <w:r w:rsidR="00BD1FBD">
        <w:t xml:space="preserve">auf </w:t>
      </w:r>
      <w:r w:rsidR="000B54CD">
        <w:t>die Symbolschaltfläche Löschen</w:t>
      </w:r>
      <w:r>
        <w:t xml:space="preserve"> </w:t>
      </w:r>
      <w:r>
        <w:rPr>
          <w:noProof/>
          <w:lang w:eastAsia="de-DE"/>
        </w:rPr>
        <w:drawing>
          <wp:inline distT="0" distB="0" distL="0" distR="0" wp14:anchorId="09DFBC54" wp14:editId="67489757">
            <wp:extent cx="152400" cy="15240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ierkorb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4CD">
        <w:t>.</w:t>
      </w:r>
      <w:r>
        <w:t xml:space="preserve"> Es erscheint das Dialogfenster </w:t>
      </w:r>
      <w:r w:rsidRPr="00DD655A">
        <w:rPr>
          <w:rStyle w:val="hervorhebung"/>
        </w:rPr>
        <w:t>Anrechnung löschen</w:t>
      </w:r>
      <w:r>
        <w:t xml:space="preserve"> (</w:t>
      </w:r>
      <w:r w:rsidR="004D1CA8">
        <w:fldChar w:fldCharType="begin"/>
      </w:r>
      <w:r w:rsidR="004D1CA8">
        <w:instrText xml:space="preserve"> REF _Ref508620026 \h </w:instrText>
      </w:r>
      <w:r w:rsidR="004D1CA8">
        <w:fldChar w:fldCharType="separate"/>
      </w:r>
      <w:r w:rsidR="000263ED">
        <w:t xml:space="preserve">Abb. </w:t>
      </w:r>
      <w:r w:rsidR="004D1CA8">
        <w:fldChar w:fldCharType="end"/>
      </w:r>
      <w:r>
        <w:t>).</w:t>
      </w:r>
    </w:p>
    <w:p w14:paraId="6063DF4A" w14:textId="77777777" w:rsidR="004D1CA8" w:rsidRDefault="000B54CD" w:rsidP="00EA424B">
      <w:pPr>
        <w:pStyle w:val="LDTextinhalteingerckt"/>
      </w:pPr>
      <w:r>
        <w:t xml:space="preserve"> </w:t>
      </w:r>
      <w:r w:rsidR="004D1CA8" w:rsidRPr="004D1CA8">
        <w:rPr>
          <w:noProof/>
          <w:lang w:eastAsia="de-DE"/>
        </w:rPr>
        <w:drawing>
          <wp:inline distT="0" distB="0" distL="0" distR="0" wp14:anchorId="66E2C09E" wp14:editId="24044956">
            <wp:extent cx="2160000" cy="1591200"/>
            <wp:effectExtent l="19050" t="19050" r="12065" b="285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rechnung löschen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91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9F332" w14:textId="77777777" w:rsidR="006A2F02" w:rsidRDefault="004D1CA8" w:rsidP="004D1CA8">
      <w:pPr>
        <w:pStyle w:val="LDBildunterschrift"/>
      </w:pPr>
      <w:bookmarkStart w:id="16" w:name="_Ref508620026"/>
      <w:r>
        <w:t xml:space="preserve">Abb. </w:t>
      </w:r>
      <w:bookmarkEnd w:id="16"/>
      <w:r w:rsidR="002D4F23">
        <w:t>5</w:t>
      </w:r>
      <w:r>
        <w:tab/>
        <w:t>Löschen einer Anrechnung</w:t>
      </w:r>
    </w:p>
    <w:p w14:paraId="4B73B2C9" w14:textId="77777777" w:rsidR="000B54CD" w:rsidRDefault="00AD49F8" w:rsidP="00DD655A">
      <w:pPr>
        <w:pStyle w:val="LDAufzhlungnummerisch"/>
        <w:numPr>
          <w:ilvl w:val="0"/>
          <w:numId w:val="13"/>
        </w:numPr>
      </w:pPr>
      <w:r>
        <w:t xml:space="preserve">Tragen Sie im Feld </w:t>
      </w:r>
      <w:r w:rsidRPr="004100F5">
        <w:rPr>
          <w:rStyle w:val="LDBedienelement"/>
        </w:rPr>
        <w:t>von</w:t>
      </w:r>
      <w:r>
        <w:t xml:space="preserve"> das Datum ein, ab dem die Löschung wirksam werden soll.</w:t>
      </w:r>
    </w:p>
    <w:p w14:paraId="309E98F8" w14:textId="77777777" w:rsidR="006A2F02" w:rsidRDefault="006A2F02" w:rsidP="00DD655A">
      <w:pPr>
        <w:pStyle w:val="LDAufzhlungnummerisch"/>
      </w:pPr>
      <w:r>
        <w:t xml:space="preserve">Das Feld </w:t>
      </w:r>
      <w:r w:rsidRPr="005B72D4">
        <w:rPr>
          <w:rStyle w:val="LDBedienelement"/>
        </w:rPr>
        <w:t>bis</w:t>
      </w:r>
      <w:r>
        <w:t xml:space="preserve"> ist mit dem Wert 31.12.2999 vorbelegt. Sie können es bei Bedarf mittels des hinterlegten Kalenders ändern.</w:t>
      </w:r>
    </w:p>
    <w:p w14:paraId="4F5F34AA" w14:textId="77777777" w:rsidR="000B54CD" w:rsidRDefault="006A2F02" w:rsidP="00DD655A">
      <w:pPr>
        <w:pStyle w:val="LDAufzhlungnummerisch"/>
      </w:pPr>
      <w:r>
        <w:t xml:space="preserve">Klicken Sie auf </w:t>
      </w:r>
      <w:r>
        <w:rPr>
          <w:noProof/>
        </w:rPr>
        <w:drawing>
          <wp:inline distT="0" distB="0" distL="0" distR="0" wp14:anchorId="537E3D36" wp14:editId="2CFF19B5">
            <wp:extent cx="847725" cy="114300"/>
            <wp:effectExtent l="0" t="0" r="9525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bernehmen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0B54CD">
        <w:t>Der Eintrag wird nicht mehr angezeigt.</w:t>
      </w:r>
    </w:p>
    <w:p w14:paraId="12743E0B" w14:textId="77777777" w:rsidR="004D1CA8" w:rsidRDefault="004D1CA8" w:rsidP="00DD655A">
      <w:pPr>
        <w:pStyle w:val="LDAufzhlungnummerisch"/>
      </w:pPr>
      <w:r>
        <w:t xml:space="preserve">Klicken Sie auf </w:t>
      </w:r>
      <w:r>
        <w:rPr>
          <w:noProof/>
        </w:rPr>
        <w:drawing>
          <wp:inline distT="0" distB="0" distL="0" distR="0" wp14:anchorId="518A0D78" wp14:editId="383390D5">
            <wp:extent cx="685800" cy="1143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ichern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2D4F23">
        <w:t>Es erscheint eine Hinweismeldung</w:t>
      </w:r>
      <w:r w:rsidR="00D26ACB">
        <w:t xml:space="preserve"> </w:t>
      </w:r>
      <w:r w:rsidR="002D4F23">
        <w:t>(</w:t>
      </w:r>
      <w:hyperlink w:anchor="Abb4" w:history="1">
        <w:r w:rsidR="002D4F23" w:rsidRPr="00B358AD">
          <w:rPr>
            <w:rStyle w:val="Hyperlink"/>
            <w:color w:val="auto"/>
            <w:u w:val="none"/>
          </w:rPr>
          <w:t>Abb. 4</w:t>
        </w:r>
      </w:hyperlink>
      <w:r w:rsidR="002D4F23">
        <w:t>).</w:t>
      </w:r>
    </w:p>
    <w:p w14:paraId="107CEF23" w14:textId="77777777" w:rsidR="005A6E68" w:rsidRDefault="000B54CD" w:rsidP="00EA424B">
      <w:pPr>
        <w:pStyle w:val="LDTextinhaltweitereingerckt"/>
      </w:pPr>
      <w:r>
        <w:t xml:space="preserve">Beim Klicken auf die Schaltfläche </w:t>
      </w:r>
      <w:r w:rsidRPr="004D1CA8">
        <w:rPr>
          <w:rStyle w:val="hervorhebung"/>
        </w:rPr>
        <w:t>Fortfahren</w:t>
      </w:r>
      <w:r>
        <w:t xml:space="preserve"> wird die Bearbeitung abgeschlossen und ein Änderungsantrag </w:t>
      </w:r>
      <w:r w:rsidR="002D4F23">
        <w:t>an das Schulamt</w:t>
      </w:r>
      <w:r>
        <w:t xml:space="preserve"> erzeugt.</w:t>
      </w:r>
    </w:p>
    <w:p w14:paraId="23EEBB9A" w14:textId="77777777" w:rsidR="005A6E68" w:rsidRDefault="005A6E68" w:rsidP="005A6E68">
      <w:pPr>
        <w:rPr>
          <w:szCs w:val="24"/>
        </w:rPr>
      </w:pPr>
      <w:r>
        <w:br w:type="page"/>
      </w:r>
    </w:p>
    <w:p w14:paraId="189FCB07" w14:textId="77777777" w:rsidR="00131832" w:rsidRDefault="00131832" w:rsidP="00DD655A">
      <w:pPr>
        <w:pStyle w:val="berschrift2"/>
      </w:pPr>
      <w:bookmarkStart w:id="17" w:name="_Toc509842580"/>
      <w:r>
        <w:t>Schüler</w:t>
      </w:r>
      <w:bookmarkEnd w:id="17"/>
      <w:r w:rsidR="008D506E">
        <w:t xml:space="preserve"> </w:t>
      </w:r>
    </w:p>
    <w:p w14:paraId="453C9B57" w14:textId="77777777" w:rsidR="00E72C50" w:rsidRPr="00E72C50" w:rsidRDefault="00E72C50" w:rsidP="00DD655A">
      <w:pPr>
        <w:pStyle w:val="berschrift3"/>
      </w:pPr>
      <w:bookmarkStart w:id="18" w:name="_Ref509413211"/>
      <w:bookmarkStart w:id="19" w:name="_Toc509842581"/>
      <w:r>
        <w:t>Schülerbasisdaten &gt; Qualifikationen – Register Fremdsprachen</w:t>
      </w:r>
      <w:bookmarkEnd w:id="18"/>
      <w:bookmarkEnd w:id="19"/>
    </w:p>
    <w:p w14:paraId="4120439A" w14:textId="77777777" w:rsidR="00E72C50" w:rsidRDefault="00E72C50" w:rsidP="00EA424B">
      <w:pPr>
        <w:pStyle w:val="LDTextinhalteingerckt"/>
      </w:pPr>
      <w:r>
        <w:t>Für Schüler und Schülerinnen der Oberstufe können Sie nun das GeR-Niveau</w:t>
      </w:r>
      <w:r w:rsidR="00005C9E">
        <w:t xml:space="preserve"> für moderne Sprachen erfassen.</w:t>
      </w:r>
    </w:p>
    <w:p w14:paraId="0DCE5379" w14:textId="77777777" w:rsidR="00E72C50" w:rsidRDefault="00E72C50" w:rsidP="00EA424B">
      <w:pPr>
        <w:pStyle w:val="LDTextinhalteingerckt"/>
      </w:pPr>
      <w:r>
        <w:t>Das Layout der Seite wurde in diesem Zuge angepasst</w:t>
      </w:r>
      <w:r w:rsidR="00B462AA">
        <w:t xml:space="preserve"> (</w:t>
      </w:r>
      <w:r w:rsidR="00B462AA">
        <w:fldChar w:fldCharType="begin"/>
      </w:r>
      <w:r w:rsidR="00B462AA">
        <w:instrText xml:space="preserve"> REF _Ref508627434 \h </w:instrText>
      </w:r>
      <w:r w:rsidR="00B462AA">
        <w:fldChar w:fldCharType="separate"/>
      </w:r>
      <w:r w:rsidR="000263ED">
        <w:t xml:space="preserve">Abb. </w:t>
      </w:r>
      <w:r w:rsidR="00B462AA">
        <w:fldChar w:fldCharType="end"/>
      </w:r>
      <w:r w:rsidR="00B462AA">
        <w:t>)</w:t>
      </w:r>
      <w:r>
        <w:t>.</w:t>
      </w:r>
    </w:p>
    <w:p w14:paraId="3F650B58" w14:textId="77777777" w:rsidR="00E72C50" w:rsidRDefault="00E72C50" w:rsidP="00EA424B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2D4805DC" wp14:editId="3F159187">
            <wp:extent cx="5400000" cy="3542400"/>
            <wp:effectExtent l="19050" t="19050" r="10795" b="2032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710643" w14:textId="77777777" w:rsidR="005870F4" w:rsidRDefault="00E72C50" w:rsidP="00E72C50">
      <w:pPr>
        <w:pStyle w:val="LDBildunterschrift"/>
      </w:pPr>
      <w:bookmarkStart w:id="20" w:name="_Ref508627434"/>
      <w:r>
        <w:t xml:space="preserve">Abb. </w:t>
      </w:r>
      <w:bookmarkEnd w:id="20"/>
      <w:r w:rsidR="002D4F23">
        <w:t>6</w:t>
      </w:r>
      <w:r>
        <w:tab/>
        <w:t>Webseite Qualifikationen – ab Release 29 (März 2018)</w:t>
      </w:r>
    </w:p>
    <w:p w14:paraId="650A0344" w14:textId="77777777" w:rsidR="00E72C50" w:rsidRDefault="00E72C50" w:rsidP="00EA424B">
      <w:pPr>
        <w:pStyle w:val="LDTextinhalteingerckt"/>
      </w:pPr>
      <w:r>
        <w:t xml:space="preserve">Das Dialogfenster zur Bearbeitung der benoteten Fremdsprachen für diesen Schülerkreis </w:t>
      </w:r>
      <w:r w:rsidR="00C44189">
        <w:t xml:space="preserve">sieht nun </w:t>
      </w:r>
      <w:r>
        <w:t xml:space="preserve">folgendermaßen </w:t>
      </w:r>
      <w:r w:rsidR="00C44189">
        <w:t xml:space="preserve">aus </w:t>
      </w:r>
      <w:r w:rsidR="00B462AA">
        <w:t>(</w:t>
      </w:r>
      <w:r w:rsidR="00B462AA">
        <w:fldChar w:fldCharType="begin"/>
      </w:r>
      <w:r w:rsidR="00B462AA">
        <w:instrText xml:space="preserve"> REF _Ref508627443 \h </w:instrText>
      </w:r>
      <w:r w:rsidR="00B462AA">
        <w:fldChar w:fldCharType="separate"/>
      </w:r>
      <w:r w:rsidR="000263ED">
        <w:t>Abb. 7</w:t>
      </w:r>
      <w:r w:rsidR="00B462AA">
        <w:fldChar w:fldCharType="end"/>
      </w:r>
      <w:r w:rsidR="00B462AA">
        <w:t>)</w:t>
      </w:r>
      <w:r>
        <w:t>:</w:t>
      </w:r>
    </w:p>
    <w:p w14:paraId="4C2C3A1E" w14:textId="77777777" w:rsidR="00E72C50" w:rsidRDefault="00E72C50" w:rsidP="00EA424B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397CC242" wp14:editId="02352C22">
            <wp:extent cx="2340000" cy="1328400"/>
            <wp:effectExtent l="19050" t="19050" r="22225" b="2476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32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BE78BF" w14:textId="77777777" w:rsidR="00E72C50" w:rsidRDefault="00E72C50" w:rsidP="00E72C50">
      <w:pPr>
        <w:pStyle w:val="LDBildunterschrift"/>
      </w:pPr>
      <w:bookmarkStart w:id="21" w:name="_Ref508627443"/>
      <w:r>
        <w:t xml:space="preserve">Abb. </w:t>
      </w:r>
      <w:r w:rsidR="002D4F23">
        <w:t>7</w:t>
      </w:r>
      <w:bookmarkEnd w:id="21"/>
      <w:r>
        <w:tab/>
      </w:r>
      <w:r w:rsidR="00AD49F8">
        <w:t>Dialogfenster</w:t>
      </w:r>
      <w:r w:rsidR="00B462AA">
        <w:t xml:space="preserve">: Benotete Fremdsprache bearbeiten </w:t>
      </w:r>
    </w:p>
    <w:p w14:paraId="412B2E26" w14:textId="77777777" w:rsidR="00B462AA" w:rsidRDefault="00B462AA" w:rsidP="00B462AA">
      <w:pPr>
        <w:pStyle w:val="LDAuflistungText"/>
      </w:pPr>
      <w:r>
        <w:t xml:space="preserve">Im Feld </w:t>
      </w:r>
      <w:r>
        <w:rPr>
          <w:b/>
        </w:rPr>
        <w:t xml:space="preserve">GeR Zgn </w:t>
      </w:r>
      <w:r>
        <w:t xml:space="preserve">können Sie </w:t>
      </w:r>
      <w:r w:rsidR="00E72C50">
        <w:t>das GeR-Niveau,</w:t>
      </w:r>
      <w:r>
        <w:t xml:space="preserve"> </w:t>
      </w:r>
      <w:r w:rsidR="00E72C50">
        <w:t>das im Zeugnis erscheinen soll</w:t>
      </w:r>
      <w:r w:rsidR="0023530A">
        <w:t>,</w:t>
      </w:r>
      <w:r>
        <w:t xml:space="preserve"> </w:t>
      </w:r>
      <w:r w:rsidR="0023530A">
        <w:t>eintragen.</w:t>
      </w:r>
    </w:p>
    <w:p w14:paraId="30963DD3" w14:textId="77777777" w:rsidR="00E72C50" w:rsidRDefault="00B462AA" w:rsidP="00B462AA">
      <w:pPr>
        <w:pStyle w:val="LDAuflistungText"/>
      </w:pPr>
      <w:r>
        <w:t xml:space="preserve">Das Feld </w:t>
      </w:r>
      <w:r>
        <w:rPr>
          <w:b/>
        </w:rPr>
        <w:t>GeR ber.</w:t>
      </w:r>
      <w:r>
        <w:t xml:space="preserve"> ist im Augenblick noch ohne Funktion. </w:t>
      </w:r>
      <w:r w:rsidR="00E72C50">
        <w:t xml:space="preserve">Perspektivisch ist </w:t>
      </w:r>
      <w:r>
        <w:t xml:space="preserve">angedacht, dass hier </w:t>
      </w:r>
      <w:r w:rsidR="00AD49F8">
        <w:t>automatisch</w:t>
      </w:r>
      <w:r>
        <w:t xml:space="preserve"> ein </w:t>
      </w:r>
      <w:r w:rsidR="00E72C50">
        <w:t>aus den Leistungsdaten berechnete</w:t>
      </w:r>
      <w:r>
        <w:t xml:space="preserve">r </w:t>
      </w:r>
      <w:r w:rsidR="00E72C50">
        <w:t>Wert</w:t>
      </w:r>
      <w:r>
        <w:t xml:space="preserve"> eingetragen wird.</w:t>
      </w:r>
    </w:p>
    <w:p w14:paraId="0ECE8F36" w14:textId="77777777" w:rsidR="005A6E68" w:rsidRDefault="002E5E45" w:rsidP="005F4CB5">
      <w:pPr>
        <w:pStyle w:val="LDAuflistungText"/>
      </w:pPr>
      <w:r>
        <w:t xml:space="preserve">Ist das Kontrollkästchen </w:t>
      </w:r>
      <w:r w:rsidRPr="002E5E45">
        <w:rPr>
          <w:rStyle w:val="LDBedienelement"/>
        </w:rPr>
        <w:t>Druck GeR</w:t>
      </w:r>
      <w:r>
        <w:t xml:space="preserve"> angehakt, erscheint der </w:t>
      </w:r>
      <w:r w:rsidR="00134AB8">
        <w:t>GeR-</w:t>
      </w:r>
      <w:r>
        <w:t xml:space="preserve">Eintrag </w:t>
      </w:r>
      <w:r w:rsidR="005F4CB5">
        <w:t xml:space="preserve">z. B. </w:t>
      </w:r>
      <w:r>
        <w:t xml:space="preserve">auf dem </w:t>
      </w:r>
      <w:r w:rsidR="00DC17E0">
        <w:rPr>
          <w:b/>
          <w:bCs/>
          <w:lang w:eastAsia="de-DE"/>
        </w:rPr>
        <w:t xml:space="preserve">Abgangszeugnis der </w:t>
      </w:r>
      <w:r w:rsidR="00AD49F8">
        <w:rPr>
          <w:b/>
          <w:bCs/>
          <w:lang w:eastAsia="de-DE"/>
        </w:rPr>
        <w:t>Q-Phase</w:t>
      </w:r>
      <w:r w:rsidRPr="002E5E45">
        <w:rPr>
          <w:b/>
          <w:bCs/>
          <w:lang w:eastAsia="de-DE"/>
        </w:rPr>
        <w:t xml:space="preserve"> </w:t>
      </w:r>
      <w:r w:rsidRPr="002E5E45">
        <w:rPr>
          <w:lang w:eastAsia="de-DE"/>
        </w:rPr>
        <w:t>der Schulformen GYM, BGYM, KO, AGYM</w:t>
      </w:r>
      <w:r w:rsidR="0023530A">
        <w:t>.</w:t>
      </w:r>
      <w:r w:rsidR="00DD655A">
        <w:br/>
      </w:r>
    </w:p>
    <w:p w14:paraId="2558D001" w14:textId="77777777" w:rsidR="005A6E68" w:rsidRDefault="005A6E68" w:rsidP="005A6E68">
      <w:pPr>
        <w:rPr>
          <w:rFonts w:cs="Arial"/>
        </w:rPr>
      </w:pPr>
      <w:r>
        <w:br w:type="page"/>
      </w:r>
    </w:p>
    <w:p w14:paraId="5B30717B" w14:textId="77777777" w:rsidR="00703A9E" w:rsidRDefault="001A1434" w:rsidP="00DD655A">
      <w:pPr>
        <w:pStyle w:val="berschrift2"/>
      </w:pPr>
      <w:bookmarkStart w:id="22" w:name="_Toc509842582"/>
      <w:r>
        <w:t>Unterricht</w:t>
      </w:r>
      <w:bookmarkEnd w:id="3"/>
      <w:bookmarkEnd w:id="22"/>
    </w:p>
    <w:p w14:paraId="6C7E6195" w14:textId="77777777" w:rsidR="0099361D" w:rsidRDefault="0099361D" w:rsidP="00DD655A">
      <w:pPr>
        <w:pStyle w:val="berschrift3"/>
      </w:pPr>
      <w:bookmarkStart w:id="23" w:name="_Toc509842583"/>
      <w:r w:rsidRPr="002664BC">
        <w:t>Zeugnisse</w:t>
      </w:r>
      <w:bookmarkEnd w:id="23"/>
    </w:p>
    <w:p w14:paraId="47729288" w14:textId="77777777" w:rsidR="00BE0E77" w:rsidRDefault="00BE0E77" w:rsidP="00EA424B">
      <w:pPr>
        <w:pStyle w:val="LDTextinhalteingerckt"/>
      </w:pPr>
      <w:r>
        <w:t xml:space="preserve">Folgende Zeugnisformulare </w:t>
      </w:r>
      <w:r w:rsidR="00DC17E0">
        <w:t xml:space="preserve">stehen neu zur Verfügung oder </w:t>
      </w:r>
      <w:r>
        <w:t>wurden angepasst:</w:t>
      </w:r>
    </w:p>
    <w:p w14:paraId="116C398F" w14:textId="77777777" w:rsidR="00B315CB" w:rsidRPr="006F2019" w:rsidRDefault="00DC17E0" w:rsidP="002E5E45">
      <w:pPr>
        <w:pStyle w:val="berschrift4"/>
      </w:pPr>
      <w:bookmarkStart w:id="24" w:name="_Toc509842584"/>
      <w:r>
        <w:t>Abgangszeugnis für Q1 bis Q4 der</w:t>
      </w:r>
      <w:r w:rsidR="002E5E45" w:rsidRPr="002E5E45">
        <w:t xml:space="preserve"> Schulformen GYM, BGYM, KO, AGYM</w:t>
      </w:r>
      <w:bookmarkEnd w:id="24"/>
      <w:r w:rsidR="002E5E45" w:rsidRPr="002E5E45">
        <w:t xml:space="preserve"> </w:t>
      </w:r>
    </w:p>
    <w:p w14:paraId="7FE8E7BB" w14:textId="77777777" w:rsidR="00DC17E0" w:rsidRDefault="00DC17E0" w:rsidP="00EA424B">
      <w:pPr>
        <w:pStyle w:val="LDTextinhalteingerckt"/>
        <w:rPr>
          <w:lang w:eastAsia="de-DE"/>
        </w:rPr>
      </w:pPr>
      <w:r>
        <w:rPr>
          <w:lang w:eastAsia="de-DE"/>
        </w:rPr>
        <w:t>Das Abgangszeugnis für Schüler, die aus der Qualifikationsphase abgehen, steht nun zur Verfügung.</w:t>
      </w:r>
    </w:p>
    <w:p w14:paraId="250EE766" w14:textId="77777777" w:rsidR="00DC17E0" w:rsidRDefault="00EA424B" w:rsidP="00EA424B">
      <w:pPr>
        <w:pStyle w:val="LDTextinhalteingerckt"/>
        <w:rPr>
          <w:lang w:eastAsia="de-DE"/>
        </w:rPr>
      </w:pPr>
      <w:r>
        <w:rPr>
          <w:lang w:eastAsia="de-DE"/>
        </w:rPr>
        <w:t>Vor der Generierung des Zeugnisses sind folgende Schritte erforderlich:</w:t>
      </w:r>
    </w:p>
    <w:p w14:paraId="47CFEE46" w14:textId="77777777" w:rsidR="00EA424B" w:rsidRDefault="00DD655A" w:rsidP="00DD655A">
      <w:pPr>
        <w:pStyle w:val="LDAufzhlungnummerisch"/>
        <w:numPr>
          <w:ilvl w:val="0"/>
          <w:numId w:val="30"/>
        </w:numPr>
      </w:pPr>
      <w:r>
        <w:t>Erfassen Sie a</w:t>
      </w:r>
      <w:r w:rsidR="00EA424B">
        <w:t xml:space="preserve">uf der Webseite </w:t>
      </w:r>
      <w:r w:rsidR="00EA424B" w:rsidRPr="00DD655A">
        <w:rPr>
          <w:rStyle w:val="LDMenpunkt"/>
        </w:rPr>
        <w:t>Schüler &gt; Schülerbasisdaten &gt; Qualifikationen</w:t>
      </w:r>
      <w:r w:rsidR="00EA424B">
        <w:t xml:space="preserve"> im </w:t>
      </w:r>
      <w:r w:rsidR="00EA424B" w:rsidRPr="002E5E45">
        <w:t xml:space="preserve">Register </w:t>
      </w:r>
      <w:r w:rsidR="00EA424B" w:rsidRPr="00DD655A">
        <w:rPr>
          <w:rStyle w:val="LDRegister"/>
        </w:rPr>
        <w:t>Fremdsprachen</w:t>
      </w:r>
      <w:r w:rsidR="00EA424B" w:rsidRPr="00EA424B">
        <w:t xml:space="preserve"> </w:t>
      </w:r>
      <w:r w:rsidR="00EA424B">
        <w:t xml:space="preserve">die Niveaustufen der Fremdsprachen (s. Kapitel </w:t>
      </w:r>
      <w:r w:rsidRPr="00DD655A">
        <w:rPr>
          <w:rStyle w:val="LDLink"/>
        </w:rPr>
        <w:fldChar w:fldCharType="begin"/>
      </w:r>
      <w:r w:rsidRPr="00DD655A">
        <w:rPr>
          <w:rStyle w:val="LDLink"/>
        </w:rPr>
        <w:instrText xml:space="preserve"> REF _Ref509413211 \r \h </w:instrText>
      </w:r>
      <w:r>
        <w:rPr>
          <w:rStyle w:val="LDLink"/>
        </w:rPr>
        <w:instrText xml:space="preserve"> \* MERGEFORMAT </w:instrText>
      </w:r>
      <w:r w:rsidRPr="00DD655A">
        <w:rPr>
          <w:rStyle w:val="LDLink"/>
        </w:rPr>
      </w:r>
      <w:r w:rsidRPr="00DD655A">
        <w:rPr>
          <w:rStyle w:val="LDLink"/>
        </w:rPr>
        <w:fldChar w:fldCharType="separate"/>
      </w:r>
      <w:r w:rsidR="000263ED">
        <w:rPr>
          <w:rStyle w:val="LDLink"/>
        </w:rPr>
        <w:t>2.1</w:t>
      </w:r>
      <w:r w:rsidRPr="00DD655A">
        <w:rPr>
          <w:rStyle w:val="LDLink"/>
        </w:rPr>
        <w:fldChar w:fldCharType="end"/>
      </w:r>
      <w:r w:rsidR="00EA424B">
        <w:t>).</w:t>
      </w:r>
    </w:p>
    <w:p w14:paraId="0EF4D271" w14:textId="77777777" w:rsidR="00DD655A" w:rsidRDefault="00DD655A" w:rsidP="00DD655A">
      <w:pPr>
        <w:pStyle w:val="LDAufzhlungnummerisch"/>
      </w:pPr>
      <w:r>
        <w:t>Wählen Sie a</w:t>
      </w:r>
      <w:r w:rsidR="00EA424B">
        <w:t xml:space="preserve">uf der Webseite </w:t>
      </w:r>
      <w:r w:rsidR="00EA424B" w:rsidRPr="00DD655A">
        <w:rPr>
          <w:rStyle w:val="LDMenpunkt"/>
        </w:rPr>
        <w:t>Unterricht &gt; Abschlüsse &gt; FHR-Oberstufe</w:t>
      </w:r>
      <w:r w:rsidR="00EA424B">
        <w:t xml:space="preserve"> die Halbjahre</w:t>
      </w:r>
      <w:r>
        <w:t xml:space="preserve"> aus</w:t>
      </w:r>
      <w:r w:rsidR="00EA424B">
        <w:t>, die auf dem Zeugnis ausgewiesen werden sollen</w:t>
      </w:r>
      <w:r>
        <w:t>.</w:t>
      </w:r>
      <w:r w:rsidR="00EA424B">
        <w:t xml:space="preserve"> </w:t>
      </w:r>
    </w:p>
    <w:p w14:paraId="6139F8D0" w14:textId="77777777" w:rsidR="00DD655A" w:rsidRDefault="00EA424B" w:rsidP="00DD655A">
      <w:pPr>
        <w:pStyle w:val="LDAuflistungzweiteEbene"/>
      </w:pPr>
      <w:r>
        <w:t xml:space="preserve">Klicken Sie dazu die Schaltfläche </w:t>
      </w:r>
      <w:r w:rsidRPr="00DD655A">
        <w:rPr>
          <w:rStyle w:val="LDBedienelement"/>
        </w:rPr>
        <w:t>AbgZgn-Optionen</w:t>
      </w:r>
      <w:r w:rsidR="00DD655A" w:rsidRPr="00DD655A">
        <w:t xml:space="preserve"> </w:t>
      </w:r>
      <w:r>
        <w:t>an</w:t>
      </w:r>
      <w:r w:rsidR="00CE399D">
        <w:t xml:space="preserve"> (</w:t>
      </w:r>
      <w:hyperlink w:anchor="Abb8" w:history="1">
        <w:r w:rsidR="00A332EE" w:rsidRPr="00CE399D">
          <w:rPr>
            <w:rStyle w:val="Hyperlink"/>
            <w:color w:val="auto"/>
            <w:u w:val="none"/>
            <w:lang w:eastAsia="de-DE"/>
          </w:rPr>
          <w:t>Abb. 8</w:t>
        </w:r>
      </w:hyperlink>
      <w:r w:rsidR="00A332EE">
        <w:t>).</w:t>
      </w:r>
      <w:r w:rsidR="00A332EE">
        <w:br/>
        <w:t xml:space="preserve">Es öffnet sich das Dialogfenster </w:t>
      </w:r>
      <w:r w:rsidR="00A332EE" w:rsidRPr="00DD655A">
        <w:rPr>
          <w:rStyle w:val="hervorhebung"/>
        </w:rPr>
        <w:t>Abgangszeugnisoptionen</w:t>
      </w:r>
      <w:r w:rsidR="00A332EE" w:rsidRPr="00DD655A">
        <w:t xml:space="preserve"> </w:t>
      </w:r>
      <w:r w:rsidR="00CE399D">
        <w:t>(</w:t>
      </w:r>
      <w:hyperlink w:anchor="Abb9" w:history="1">
        <w:r w:rsidR="00A332EE" w:rsidRPr="00CE399D">
          <w:rPr>
            <w:rStyle w:val="Hyperlink"/>
            <w:color w:val="auto"/>
            <w:u w:val="none"/>
            <w:lang w:eastAsia="de-DE"/>
          </w:rPr>
          <w:t>Abb. 9</w:t>
        </w:r>
      </w:hyperlink>
      <w:r w:rsidR="00A332EE">
        <w:t xml:space="preserve">). </w:t>
      </w:r>
    </w:p>
    <w:p w14:paraId="080B3382" w14:textId="77777777" w:rsidR="00DD655A" w:rsidRDefault="00A332EE" w:rsidP="00DD655A">
      <w:pPr>
        <w:pStyle w:val="LDAuflistungzweiteEbene"/>
      </w:pPr>
      <w:r>
        <w:t xml:space="preserve">Hier können Sie die Halbjahre auswählen und ggf. die Datumsangaben ändern. </w:t>
      </w:r>
      <w:r w:rsidR="00DD655A">
        <w:br/>
      </w:r>
      <w:r>
        <w:t>Auch wenn kein Änderungsbedarf besteht, müssen Sie mindestens eine Änderung durchführen, z. B. den Haken bei einem Halbjahr entfernen und wieder s</w:t>
      </w:r>
      <w:r w:rsidR="00AD49F8">
        <w:t>etzen. Dadurch wird die Schaltfl</w:t>
      </w:r>
      <w:r>
        <w:t xml:space="preserve">äche </w:t>
      </w:r>
      <w:r w:rsidR="00AD49F8">
        <w:rPr>
          <w:noProof/>
          <w:lang w:eastAsia="de-DE"/>
        </w:rPr>
        <w:drawing>
          <wp:inline distT="0" distB="0" distL="0" distR="0" wp14:anchorId="4CEAB2C6" wp14:editId="62D92607">
            <wp:extent cx="685800" cy="11430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ichern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aktiviert. </w:t>
      </w:r>
    </w:p>
    <w:p w14:paraId="30C3C3F1" w14:textId="77777777" w:rsidR="00EA424B" w:rsidRDefault="00DD655A" w:rsidP="00DD655A">
      <w:pPr>
        <w:pStyle w:val="LDAuflistungzweiteEbene"/>
      </w:pPr>
      <w:r>
        <w:t xml:space="preserve">Klicken Sie auf </w:t>
      </w:r>
      <w:r>
        <w:rPr>
          <w:noProof/>
          <w:lang w:eastAsia="de-DE"/>
        </w:rPr>
        <w:drawing>
          <wp:inline distT="0" distB="0" distL="0" distR="0" wp14:anchorId="3F94D20E" wp14:editId="4B4B320F">
            <wp:extent cx="685800" cy="11430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ichern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>
        <w:br/>
        <w:t>D</w:t>
      </w:r>
      <w:r w:rsidR="00A332EE">
        <w:t xml:space="preserve">ie Halbjahresauswahl </w:t>
      </w:r>
      <w:r>
        <w:t xml:space="preserve">wird </w:t>
      </w:r>
      <w:r w:rsidR="00A332EE">
        <w:t>gespeichert und der Dialog schließt sich.</w:t>
      </w:r>
    </w:p>
    <w:p w14:paraId="6140B37D" w14:textId="77777777" w:rsidR="00A332EE" w:rsidRDefault="00DD655A" w:rsidP="00DD655A">
      <w:pPr>
        <w:pStyle w:val="LDAufzhlungnummerisch"/>
      </w:pPr>
      <w:r>
        <w:t>O</w:t>
      </w:r>
      <w:r w:rsidR="00A332EE">
        <w:t xml:space="preserve">rdnen Sie </w:t>
      </w:r>
      <w:r>
        <w:t xml:space="preserve">anschließend </w:t>
      </w:r>
      <w:r w:rsidR="00A332EE">
        <w:t xml:space="preserve">auf der Webseite </w:t>
      </w:r>
      <w:r w:rsidR="00A332EE" w:rsidRPr="00DD655A">
        <w:rPr>
          <w:rStyle w:val="LDMenpunkt"/>
        </w:rPr>
        <w:t>Unterricht &gt; Zeugnisse erstellen</w:t>
      </w:r>
      <w:r w:rsidR="00A332EE">
        <w:t xml:space="preserve"> den fraglichen Schülern das Abgan</w:t>
      </w:r>
      <w:r w:rsidR="003D6981">
        <w:t>gszeugnis zu.</w:t>
      </w:r>
    </w:p>
    <w:p w14:paraId="0A32B26E" w14:textId="77777777" w:rsidR="00A332EE" w:rsidRDefault="00A332EE" w:rsidP="00DD655A">
      <w:pPr>
        <w:pStyle w:val="LDTextinhalteingerckt"/>
        <w:rPr>
          <w:lang w:eastAsia="de-DE"/>
        </w:rPr>
      </w:pPr>
      <w:r w:rsidRPr="00DD655A">
        <w:rPr>
          <w:noProof/>
          <w:lang w:eastAsia="de-DE"/>
        </w:rPr>
        <w:drawing>
          <wp:inline distT="0" distB="0" distL="0" distR="0" wp14:anchorId="1ECC5486" wp14:editId="1FD361D0">
            <wp:extent cx="5400000" cy="3740400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7270"/>
                    <a:stretch/>
                  </pic:blipFill>
                  <pic:spPr bwMode="auto">
                    <a:xfrm>
                      <a:off x="0" y="0"/>
                      <a:ext cx="5400000" cy="374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3EEA4" w14:textId="77777777" w:rsidR="003D6981" w:rsidRDefault="003D6981" w:rsidP="003D6981">
      <w:pPr>
        <w:pStyle w:val="LDBildunterschrift"/>
      </w:pPr>
      <w:bookmarkStart w:id="25" w:name="Abb8"/>
      <w:bookmarkEnd w:id="25"/>
      <w:r>
        <w:t>Abb. 8</w:t>
      </w:r>
      <w:r>
        <w:tab/>
        <w:t>Webseite Unterricht &gt; Abschlüsse &gt; FHR-Oberstufe</w:t>
      </w:r>
    </w:p>
    <w:p w14:paraId="0A16EAC4" w14:textId="77777777" w:rsidR="00DC17E0" w:rsidRDefault="003D6981" w:rsidP="00DD655A">
      <w:pPr>
        <w:pStyle w:val="LDTextinhalteingerckt"/>
        <w:rPr>
          <w:lang w:eastAsia="de-DE"/>
        </w:rPr>
      </w:pPr>
      <w:r w:rsidRPr="00DD655A">
        <w:rPr>
          <w:noProof/>
          <w:lang w:eastAsia="de-DE"/>
        </w:rPr>
        <w:drawing>
          <wp:inline distT="0" distB="0" distL="0" distR="0" wp14:anchorId="0B5C26D5" wp14:editId="694A6AAE">
            <wp:extent cx="2880000" cy="28620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l="20662" t="12765" r="20927" b="9536"/>
                    <a:stretch/>
                  </pic:blipFill>
                  <pic:spPr bwMode="auto">
                    <a:xfrm>
                      <a:off x="0" y="0"/>
                      <a:ext cx="2880000" cy="28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904DF" w14:textId="77777777" w:rsidR="003D6981" w:rsidRDefault="003D6981" w:rsidP="003D6981">
      <w:pPr>
        <w:pStyle w:val="LDBildunterschrift"/>
      </w:pPr>
      <w:bookmarkStart w:id="26" w:name="Abb9"/>
      <w:bookmarkEnd w:id="26"/>
      <w:r>
        <w:t>Abb. 9</w:t>
      </w:r>
      <w:r>
        <w:tab/>
        <w:t>Dialog Abgangszeugnisoptionen</w:t>
      </w:r>
    </w:p>
    <w:p w14:paraId="227CA42C" w14:textId="77777777" w:rsidR="004F3451" w:rsidRPr="004F3451" w:rsidRDefault="004F3451" w:rsidP="00EA424B">
      <w:pPr>
        <w:pStyle w:val="LDTextinhalteingerckt"/>
        <w:rPr>
          <w:rStyle w:val="LDMeneintrag"/>
        </w:rPr>
      </w:pPr>
    </w:p>
    <w:p w14:paraId="22B2F890" w14:textId="77777777" w:rsidR="006A0628" w:rsidRDefault="006A0628" w:rsidP="006A0628">
      <w:pPr>
        <w:pStyle w:val="berschrift4"/>
      </w:pPr>
      <w:bookmarkStart w:id="27" w:name="_Toc509842585"/>
      <w:r w:rsidRPr="006A0628">
        <w:t>Fachoberschule</w:t>
      </w:r>
      <w:bookmarkEnd w:id="27"/>
    </w:p>
    <w:p w14:paraId="46F67837" w14:textId="77777777" w:rsidR="006A0628" w:rsidRDefault="003D6981" w:rsidP="007E14DE">
      <w:pPr>
        <w:ind w:left="708"/>
      </w:pPr>
      <w:r>
        <w:t xml:space="preserve">Das Jahreszeugnis sowie das Abschlusszeugnis sind angepasst, so dass jetzt sowohl die Kursnoten als auch die Gesamtnote für die beruflichen Bereich bzw. den </w:t>
      </w:r>
      <w:r w:rsidR="00AD49F8">
        <w:t>Wahlpflichtunterricht</w:t>
      </w:r>
      <w:r>
        <w:t xml:space="preserve"> als Punkte ausgegeben werden.</w:t>
      </w:r>
    </w:p>
    <w:p w14:paraId="786EAFE4" w14:textId="77777777" w:rsidR="006A0628" w:rsidRDefault="00173B2F" w:rsidP="006A0628">
      <w:pPr>
        <w:pStyle w:val="berschrift4"/>
      </w:pPr>
      <w:bookmarkStart w:id="28" w:name="_Toc509842586"/>
      <w:r>
        <w:t>Berufsfachschule zum Übergang in Ausbildung</w:t>
      </w:r>
      <w:bookmarkEnd w:id="28"/>
    </w:p>
    <w:p w14:paraId="495EBCD5" w14:textId="77777777" w:rsidR="006A0628" w:rsidRDefault="00173B2F" w:rsidP="007E14DE">
      <w:pPr>
        <w:ind w:left="708"/>
      </w:pPr>
      <w:r>
        <w:t>Das Abschlusszeugnis steht zur Verfügung.</w:t>
      </w:r>
    </w:p>
    <w:p w14:paraId="527F0CB9" w14:textId="77777777" w:rsidR="005870F4" w:rsidRDefault="00173B2F" w:rsidP="007E14DE">
      <w:pPr>
        <w:ind w:left="708"/>
      </w:pPr>
      <w:r>
        <w:t>Hat ein Schüler die Gleichstellung mit dem Hauptschulabschluss, dem qualifizierenden Hauptschulabschluss oder dem Mittleren Abschluss erreicht, wird der Gleichstellungsvermerk in das Abschlusszeugnis gedruckt, wenn in der Zeugniszuweisung</w:t>
      </w:r>
      <w:r w:rsidR="00CE399D">
        <w:t xml:space="preserve"> der entsp</w:t>
      </w:r>
      <w:r w:rsidR="00B358AD">
        <w:t>rechende Abschluss ausgewählt wu</w:t>
      </w:r>
      <w:r w:rsidR="00CE399D">
        <w:t>rd</w:t>
      </w:r>
      <w:r w:rsidR="00B358AD">
        <w:t>e</w:t>
      </w:r>
      <w:r w:rsidR="00CE399D">
        <w:t>.</w:t>
      </w:r>
    </w:p>
    <w:p w14:paraId="6F17EAC6" w14:textId="77777777" w:rsidR="00173B2F" w:rsidRDefault="00CE399D" w:rsidP="007E14DE">
      <w:pPr>
        <w:ind w:left="708"/>
      </w:pPr>
      <w:r>
        <w:t xml:space="preserve">Die </w:t>
      </w:r>
      <w:r w:rsidR="00AD49F8">
        <w:t>Zuordnung</w:t>
      </w:r>
      <w:r>
        <w:t xml:space="preserve"> des EQR/DQR-Niveaus erfolgt automatisch.</w:t>
      </w:r>
    </w:p>
    <w:p w14:paraId="03969868" w14:textId="77777777" w:rsidR="00B46ECA" w:rsidRDefault="00B46ECA" w:rsidP="00DD655A">
      <w:pPr>
        <w:pStyle w:val="berschrift2"/>
      </w:pPr>
      <w:bookmarkStart w:id="29" w:name="_Toc509842587"/>
      <w:bookmarkStart w:id="30" w:name="_Toc446396494"/>
      <w:r>
        <w:t>Extras &gt; Berichtsverwaltung</w:t>
      </w:r>
      <w:bookmarkEnd w:id="29"/>
      <w:r w:rsidR="008015A4">
        <w:t xml:space="preserve"> </w:t>
      </w:r>
    </w:p>
    <w:p w14:paraId="4361859A" w14:textId="77777777" w:rsidR="005870F4" w:rsidRDefault="00CE399D" w:rsidP="00DD655A">
      <w:pPr>
        <w:pStyle w:val="LDTextinhalteingerckt"/>
      </w:pPr>
      <w:r>
        <w:t>A</w:t>
      </w:r>
      <w:r w:rsidR="008015A4">
        <w:t xml:space="preserve">uf der Webseite </w:t>
      </w:r>
      <w:r w:rsidR="008015A4" w:rsidRPr="005870F4">
        <w:rPr>
          <w:rStyle w:val="LDMenpunkt"/>
        </w:rPr>
        <w:t>Extras &gt; Berichtsverwaltung &gt; Unterricht &gt; Leistungen</w:t>
      </w:r>
      <w:r>
        <w:t xml:space="preserve"> steht der neue Bericht </w:t>
      </w:r>
      <w:r w:rsidRPr="00DD655A">
        <w:rPr>
          <w:rStyle w:val="hervorhebung"/>
        </w:rPr>
        <w:t>Kursnotenliste Gym. Oberstufe</w:t>
      </w:r>
      <w:r>
        <w:t xml:space="preserve"> zur Verfügung. </w:t>
      </w:r>
    </w:p>
    <w:p w14:paraId="0F4F4B27" w14:textId="77777777" w:rsidR="005870F4" w:rsidRDefault="00CE399D" w:rsidP="00DD655A">
      <w:pPr>
        <w:pStyle w:val="LDTextinhalteingerckt"/>
      </w:pPr>
      <w:r>
        <w:t xml:space="preserve">Der Bericht weist </w:t>
      </w:r>
      <w:r w:rsidR="00B358AD">
        <w:t>Schülern</w:t>
      </w:r>
      <w:r>
        <w:t>amen, Klassenbezeichnung, Kursart, Kursoption, Stundenzahl, Note</w:t>
      </w:r>
      <w:r w:rsidR="00B358AD">
        <w:t>n</w:t>
      </w:r>
      <w:r>
        <w:t xml:space="preserve"> und Fehlzeiten aus. </w:t>
      </w:r>
    </w:p>
    <w:p w14:paraId="7002C15A" w14:textId="77777777" w:rsidR="00B46ECA" w:rsidRDefault="00CE399D" w:rsidP="00DD655A">
      <w:pPr>
        <w:pStyle w:val="LDTextinhalteingerckt"/>
      </w:pPr>
      <w:r>
        <w:t xml:space="preserve">Bei Kursen </w:t>
      </w:r>
      <w:r w:rsidR="009B2D98">
        <w:t xml:space="preserve">der </w:t>
      </w:r>
      <w:r w:rsidR="00AD49F8">
        <w:t>modernen</w:t>
      </w:r>
      <w:r w:rsidR="009B2D98">
        <w:t xml:space="preserve"> Fremdsprachen wird zusätzlich ein GeR-Block ausgegeben mit dem Beginn der Fremdsprache, der Stufe mit der letzten hinreichenden Leistung sowie dem GeR-Niveau</w:t>
      </w:r>
      <w:r w:rsidR="00B358AD">
        <w:t>.</w:t>
      </w:r>
    </w:p>
    <w:p w14:paraId="34C07DA7" w14:textId="77777777" w:rsidR="00E564CB" w:rsidRDefault="00E564CB" w:rsidP="00DD655A">
      <w:pPr>
        <w:pStyle w:val="berschrift2"/>
      </w:pPr>
      <w:bookmarkStart w:id="31" w:name="_Toc509842588"/>
      <w:r>
        <w:t xml:space="preserve">Ausblick auf Release </w:t>
      </w:r>
      <w:r w:rsidR="00134AB8">
        <w:t>30</w:t>
      </w:r>
      <w:r>
        <w:t xml:space="preserve"> im</w:t>
      </w:r>
      <w:r w:rsidRPr="00594178">
        <w:t xml:space="preserve"> </w:t>
      </w:r>
      <w:r w:rsidR="00134AB8">
        <w:t xml:space="preserve">Juli </w:t>
      </w:r>
      <w:r w:rsidR="00204250">
        <w:t>2018</w:t>
      </w:r>
      <w:bookmarkEnd w:id="0"/>
      <w:bookmarkEnd w:id="30"/>
      <w:bookmarkEnd w:id="31"/>
    </w:p>
    <w:p w14:paraId="57A12EFB" w14:textId="77777777" w:rsidR="00B358AD" w:rsidRPr="00B358AD" w:rsidRDefault="00B358AD" w:rsidP="005870F4">
      <w:pPr>
        <w:pStyle w:val="LDAuflistungText"/>
      </w:pPr>
      <w:r>
        <w:t>Abgangszeugnis der Fachschule für Sozialwesen</w:t>
      </w:r>
    </w:p>
    <w:sectPr w:rsidR="00B358AD" w:rsidRPr="00B358AD" w:rsidSect="005A6E68">
      <w:headerReference w:type="default" r:id="rId30"/>
      <w:headerReference w:type="first" r:id="rId31"/>
      <w:footerReference w:type="first" r:id="rId32"/>
      <w:pgSz w:w="11906" w:h="16838"/>
      <w:pgMar w:top="709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7ADB55" w14:textId="77777777" w:rsidR="005A6E68" w:rsidRDefault="005A6E68">
      <w:r>
        <w:separator/>
      </w:r>
    </w:p>
  </w:endnote>
  <w:endnote w:type="continuationSeparator" w:id="0">
    <w:p w14:paraId="77A869CD" w14:textId="77777777" w:rsidR="005A6E68" w:rsidRDefault="005A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EE14BF" w14:textId="77777777" w:rsidR="005A6E68" w:rsidRDefault="005A6E68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D9ED19B" w14:textId="77777777" w:rsidR="005A6E68" w:rsidRDefault="005A6E68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4173AC" w14:textId="77777777" w:rsidR="005A6E68" w:rsidRDefault="005A6E68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29.0 im März 2018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263ED">
      <w:rPr>
        <w:rFonts w:cs="Arial"/>
        <w:noProof/>
        <w:color w:val="7F7F7F"/>
        <w:sz w:val="18"/>
        <w:szCs w:val="18"/>
      </w:rPr>
      <w:t>4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263ED">
      <w:rPr>
        <w:rFonts w:cs="Arial"/>
        <w:noProof/>
        <w:color w:val="7F7F7F"/>
        <w:sz w:val="18"/>
        <w:szCs w:val="18"/>
      </w:rPr>
      <w:t>8</w:t>
    </w:r>
    <w:r>
      <w:rPr>
        <w:rFonts w:cs="Arial"/>
        <w:color w:val="7F7F7F"/>
        <w:sz w:val="18"/>
        <w:szCs w:val="18"/>
      </w:rPr>
      <w:fldChar w:fldCharType="end"/>
    </w:r>
  </w:p>
  <w:p w14:paraId="0DFF74E4" w14:textId="77777777" w:rsidR="005A6E68" w:rsidRPr="009B07AD" w:rsidRDefault="005A6E68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</w:t>
    </w:r>
    <w:r w:rsidR="00D26ACB">
      <w:rPr>
        <w:rFonts w:cs="Arial"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t>.03.2018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AD241" w14:textId="77777777" w:rsidR="005A6E68" w:rsidRDefault="005A6E68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263ED">
      <w:rPr>
        <w:rFonts w:cs="Arial"/>
        <w:noProof/>
        <w:color w:val="7F7F7F"/>
        <w:sz w:val="18"/>
        <w:szCs w:val="18"/>
      </w:rPr>
      <w:t>8</w:t>
    </w:r>
    <w:r>
      <w:rPr>
        <w:rFonts w:cs="Arial"/>
        <w:color w:val="7F7F7F"/>
        <w:sz w:val="18"/>
        <w:szCs w:val="18"/>
      </w:rPr>
      <w:fldChar w:fldCharType="end"/>
    </w:r>
  </w:p>
  <w:p w14:paraId="0740CCED" w14:textId="77777777" w:rsidR="005A6E68" w:rsidRPr="009B07AD" w:rsidRDefault="005A6E68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5C02543F" w14:textId="77777777" w:rsidR="005A6E68" w:rsidRDefault="005A6E68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0E6310" w14:textId="77777777" w:rsidR="005A6E68" w:rsidRDefault="005A6E68" w:rsidP="00811DF1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28.0 im Januar 2018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263ED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263ED">
      <w:rPr>
        <w:rFonts w:cs="Arial"/>
        <w:noProof/>
        <w:color w:val="7F7F7F"/>
        <w:sz w:val="18"/>
        <w:szCs w:val="18"/>
      </w:rPr>
      <w:t>8</w:t>
    </w:r>
    <w:r>
      <w:rPr>
        <w:rFonts w:cs="Arial"/>
        <w:color w:val="7F7F7F"/>
        <w:sz w:val="18"/>
        <w:szCs w:val="18"/>
      </w:rPr>
      <w:fldChar w:fldCharType="end"/>
    </w:r>
  </w:p>
  <w:p w14:paraId="15FB59B9" w14:textId="77777777" w:rsidR="005A6E68" w:rsidRPr="00811DF1" w:rsidRDefault="005A6E68" w:rsidP="00811DF1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0.1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xx.11.2017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EB82FB" w14:textId="77777777" w:rsidR="005A6E68" w:rsidRDefault="005A6E68">
      <w:r>
        <w:separator/>
      </w:r>
    </w:p>
  </w:footnote>
  <w:footnote w:type="continuationSeparator" w:id="0">
    <w:p w14:paraId="26885E00" w14:textId="77777777" w:rsidR="005A6E68" w:rsidRDefault="005A6E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09CCF" w14:textId="77777777" w:rsidR="005A6E68" w:rsidRDefault="005A6E68">
    <w:pPr>
      <w:pStyle w:val="Kopfzeile"/>
    </w:pPr>
  </w:p>
  <w:p w14:paraId="6ACC5C81" w14:textId="77777777" w:rsidR="005A6E68" w:rsidRDefault="005A6E68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5C35CDA5" wp14:editId="171F26EF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4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255932" wp14:editId="30DB99BF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AFFA" w14:textId="77777777" w:rsidR="005A6E68" w:rsidRDefault="005A6E68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0B87D5BA" w14:textId="77777777" w:rsidR="005A6E68" w:rsidRPr="004C12E9" w:rsidRDefault="005A6E68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14CCAFFA" w14:textId="77777777" w:rsidR="005A6E68" w:rsidRDefault="005A6E68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0B87D5BA" w14:textId="77777777" w:rsidR="005A6E68" w:rsidRPr="004C12E9" w:rsidRDefault="005A6E68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73A61245" wp14:editId="4517D1C2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3D05C09E" w14:textId="77777777" w:rsidR="005A6E68" w:rsidRDefault="005A6E68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3DD6E082" wp14:editId="776FBDAE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2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826B4E" w14:textId="77777777" w:rsidR="005A6E68" w:rsidRPr="005A6E68" w:rsidRDefault="005A6E68" w:rsidP="005A6E68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24107" w14:textId="77777777" w:rsidR="005A6E68" w:rsidRPr="00A23647" w:rsidRDefault="005A6E68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44.25pt;height:32.25pt" o:bullet="t">
        <v:imagedata r:id="rId1" o:title="ausrufezeichen_klein"/>
      </v:shape>
    </w:pict>
  </w:numPicBullet>
  <w:numPicBullet w:numPicBulletId="1">
    <w:pict>
      <v:shape id="_x0000_i1189" type="#_x0000_t75" style="width:27.75pt;height:15.75pt" o:bullet="t">
        <v:imagedata r:id="rId2" o:title="Unbenannt"/>
      </v:shape>
    </w:pict>
  </w:numPicBullet>
  <w:numPicBullet w:numPicBulletId="2">
    <w:pict>
      <v:shape id="_x0000_i1190" type="#_x0000_t75" style="width:30pt;height:24pt" o:bullet="t">
        <v:imagedata r:id="rId3" o:title="info1"/>
      </v:shape>
    </w:pict>
  </w:numPicBullet>
  <w:numPicBullet w:numPicBulletId="3">
    <w:pict>
      <v:shape id="_x0000_i1191" type="#_x0000_t75" style="width:681.75pt;height:681.7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CFC4266"/>
    <w:multiLevelType w:val="hybridMultilevel"/>
    <w:tmpl w:val="36C46830"/>
    <w:lvl w:ilvl="0" w:tplc="802C9D9C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3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6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7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8">
    <w:nsid w:val="5973660B"/>
    <w:multiLevelType w:val="hybridMultilevel"/>
    <w:tmpl w:val="88360068"/>
    <w:lvl w:ilvl="0" w:tplc="01A0BE3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0B192A"/>
    <w:multiLevelType w:val="hybridMultilevel"/>
    <w:tmpl w:val="256CF062"/>
    <w:lvl w:ilvl="0" w:tplc="831C3D48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2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4">
    <w:nsid w:val="79FF0E1F"/>
    <w:multiLevelType w:val="multilevel"/>
    <w:tmpl w:val="2F589EC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16"/>
  </w:num>
  <w:num w:numId="3">
    <w:abstractNumId w:val="13"/>
  </w:num>
  <w:num w:numId="4">
    <w:abstractNumId w:val="15"/>
  </w:num>
  <w:num w:numId="5">
    <w:abstractNumId w:val="9"/>
  </w:num>
  <w:num w:numId="6">
    <w:abstractNumId w:val="22"/>
  </w:num>
  <w:num w:numId="7">
    <w:abstractNumId w:val="14"/>
  </w:num>
  <w:num w:numId="8">
    <w:abstractNumId w:val="21"/>
  </w:num>
  <w:num w:numId="9">
    <w:abstractNumId w:val="24"/>
  </w:num>
  <w:num w:numId="10">
    <w:abstractNumId w:val="20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 w:numId="24">
    <w:abstractNumId w:val="12"/>
  </w:num>
  <w:num w:numId="25">
    <w:abstractNumId w:val="23"/>
  </w:num>
  <w:num w:numId="26">
    <w:abstractNumId w:val="19"/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8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hideSpellingErrors/>
  <w:hideGrammaticalErrors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05C9E"/>
    <w:rsid w:val="00010A20"/>
    <w:rsid w:val="00010A42"/>
    <w:rsid w:val="00013310"/>
    <w:rsid w:val="00016F3D"/>
    <w:rsid w:val="000204C6"/>
    <w:rsid w:val="00020C48"/>
    <w:rsid w:val="00025F17"/>
    <w:rsid w:val="000263ED"/>
    <w:rsid w:val="000272BB"/>
    <w:rsid w:val="00034FA8"/>
    <w:rsid w:val="00036212"/>
    <w:rsid w:val="00042608"/>
    <w:rsid w:val="000474FE"/>
    <w:rsid w:val="00051015"/>
    <w:rsid w:val="00052228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49ED"/>
    <w:rsid w:val="00095D97"/>
    <w:rsid w:val="000965E5"/>
    <w:rsid w:val="000A17F6"/>
    <w:rsid w:val="000A5502"/>
    <w:rsid w:val="000B1D05"/>
    <w:rsid w:val="000B3997"/>
    <w:rsid w:val="000B54CD"/>
    <w:rsid w:val="000C0CC0"/>
    <w:rsid w:val="000C1A70"/>
    <w:rsid w:val="000C4525"/>
    <w:rsid w:val="000D2394"/>
    <w:rsid w:val="000D2991"/>
    <w:rsid w:val="000D2A7A"/>
    <w:rsid w:val="000D561D"/>
    <w:rsid w:val="000E1468"/>
    <w:rsid w:val="000E2632"/>
    <w:rsid w:val="000E27E7"/>
    <w:rsid w:val="000E3F65"/>
    <w:rsid w:val="000E7647"/>
    <w:rsid w:val="000F1F9A"/>
    <w:rsid w:val="000F4FD5"/>
    <w:rsid w:val="000F507C"/>
    <w:rsid w:val="000F72E8"/>
    <w:rsid w:val="0010252B"/>
    <w:rsid w:val="00113625"/>
    <w:rsid w:val="00113C1B"/>
    <w:rsid w:val="0011635E"/>
    <w:rsid w:val="00122319"/>
    <w:rsid w:val="00125E9E"/>
    <w:rsid w:val="00127D76"/>
    <w:rsid w:val="00130642"/>
    <w:rsid w:val="00131832"/>
    <w:rsid w:val="00132F77"/>
    <w:rsid w:val="001331CF"/>
    <w:rsid w:val="00133C8F"/>
    <w:rsid w:val="0013401D"/>
    <w:rsid w:val="00134AB8"/>
    <w:rsid w:val="00135C59"/>
    <w:rsid w:val="00137CCE"/>
    <w:rsid w:val="001444FD"/>
    <w:rsid w:val="00150157"/>
    <w:rsid w:val="00150289"/>
    <w:rsid w:val="0015351D"/>
    <w:rsid w:val="00154E31"/>
    <w:rsid w:val="00156EC4"/>
    <w:rsid w:val="00160145"/>
    <w:rsid w:val="00172C98"/>
    <w:rsid w:val="00173B2F"/>
    <w:rsid w:val="00180DB5"/>
    <w:rsid w:val="0018741C"/>
    <w:rsid w:val="00187AD2"/>
    <w:rsid w:val="001922ED"/>
    <w:rsid w:val="001925C8"/>
    <w:rsid w:val="001934C5"/>
    <w:rsid w:val="00195164"/>
    <w:rsid w:val="00195168"/>
    <w:rsid w:val="00195C1B"/>
    <w:rsid w:val="00195F65"/>
    <w:rsid w:val="00196515"/>
    <w:rsid w:val="00196DB4"/>
    <w:rsid w:val="00197EB0"/>
    <w:rsid w:val="001A1434"/>
    <w:rsid w:val="001A3726"/>
    <w:rsid w:val="001A3A67"/>
    <w:rsid w:val="001B075E"/>
    <w:rsid w:val="001B177F"/>
    <w:rsid w:val="001B1985"/>
    <w:rsid w:val="001B282E"/>
    <w:rsid w:val="001B4C8D"/>
    <w:rsid w:val="001C2CD4"/>
    <w:rsid w:val="001C5B70"/>
    <w:rsid w:val="001D0977"/>
    <w:rsid w:val="001D1A70"/>
    <w:rsid w:val="001D21C9"/>
    <w:rsid w:val="001D503A"/>
    <w:rsid w:val="001D6AE4"/>
    <w:rsid w:val="001E2AB2"/>
    <w:rsid w:val="001E45BA"/>
    <w:rsid w:val="001E5AED"/>
    <w:rsid w:val="001F4A73"/>
    <w:rsid w:val="001F55AB"/>
    <w:rsid w:val="00204250"/>
    <w:rsid w:val="00212805"/>
    <w:rsid w:val="00217FF7"/>
    <w:rsid w:val="00220694"/>
    <w:rsid w:val="00223081"/>
    <w:rsid w:val="00224A3D"/>
    <w:rsid w:val="00225C34"/>
    <w:rsid w:val="0023530A"/>
    <w:rsid w:val="00245315"/>
    <w:rsid w:val="00245D59"/>
    <w:rsid w:val="002526E6"/>
    <w:rsid w:val="00252BF6"/>
    <w:rsid w:val="002538DE"/>
    <w:rsid w:val="0026172B"/>
    <w:rsid w:val="0026207F"/>
    <w:rsid w:val="002621BF"/>
    <w:rsid w:val="0026314E"/>
    <w:rsid w:val="0026357E"/>
    <w:rsid w:val="00266332"/>
    <w:rsid w:val="002664BC"/>
    <w:rsid w:val="002703E4"/>
    <w:rsid w:val="00270BF0"/>
    <w:rsid w:val="00272994"/>
    <w:rsid w:val="00281A90"/>
    <w:rsid w:val="00287677"/>
    <w:rsid w:val="0029003E"/>
    <w:rsid w:val="00295E85"/>
    <w:rsid w:val="00296076"/>
    <w:rsid w:val="00296DFC"/>
    <w:rsid w:val="0029745E"/>
    <w:rsid w:val="002A137B"/>
    <w:rsid w:val="002A1F45"/>
    <w:rsid w:val="002A7A46"/>
    <w:rsid w:val="002B03D9"/>
    <w:rsid w:val="002B048A"/>
    <w:rsid w:val="002B3E92"/>
    <w:rsid w:val="002B76AF"/>
    <w:rsid w:val="002B7741"/>
    <w:rsid w:val="002B7CB4"/>
    <w:rsid w:val="002C0495"/>
    <w:rsid w:val="002C2CCF"/>
    <w:rsid w:val="002C79A6"/>
    <w:rsid w:val="002D46CF"/>
    <w:rsid w:val="002D4F23"/>
    <w:rsid w:val="002D75C6"/>
    <w:rsid w:val="002E1568"/>
    <w:rsid w:val="002E5E45"/>
    <w:rsid w:val="002F05C7"/>
    <w:rsid w:val="002F4085"/>
    <w:rsid w:val="002F4143"/>
    <w:rsid w:val="002F50F2"/>
    <w:rsid w:val="003073DD"/>
    <w:rsid w:val="003109D4"/>
    <w:rsid w:val="00310BEE"/>
    <w:rsid w:val="00316E5B"/>
    <w:rsid w:val="00323C39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5DBB"/>
    <w:rsid w:val="003469BD"/>
    <w:rsid w:val="00346FAE"/>
    <w:rsid w:val="00347F75"/>
    <w:rsid w:val="00350F69"/>
    <w:rsid w:val="00353EBB"/>
    <w:rsid w:val="00355922"/>
    <w:rsid w:val="003669ED"/>
    <w:rsid w:val="00366A6D"/>
    <w:rsid w:val="00373FEC"/>
    <w:rsid w:val="00380453"/>
    <w:rsid w:val="0038475A"/>
    <w:rsid w:val="003849A8"/>
    <w:rsid w:val="00392C9D"/>
    <w:rsid w:val="003933ED"/>
    <w:rsid w:val="003A24D4"/>
    <w:rsid w:val="003A2618"/>
    <w:rsid w:val="003A357F"/>
    <w:rsid w:val="003A49F6"/>
    <w:rsid w:val="003A4D6E"/>
    <w:rsid w:val="003A4D95"/>
    <w:rsid w:val="003A59E3"/>
    <w:rsid w:val="003B5DC0"/>
    <w:rsid w:val="003C0A10"/>
    <w:rsid w:val="003C5CD3"/>
    <w:rsid w:val="003C5F66"/>
    <w:rsid w:val="003C7EC3"/>
    <w:rsid w:val="003D02A9"/>
    <w:rsid w:val="003D1ED5"/>
    <w:rsid w:val="003D5DE8"/>
    <w:rsid w:val="003D6981"/>
    <w:rsid w:val="003D7979"/>
    <w:rsid w:val="003E5EB6"/>
    <w:rsid w:val="003E606D"/>
    <w:rsid w:val="003F084C"/>
    <w:rsid w:val="003F77B4"/>
    <w:rsid w:val="00400C1A"/>
    <w:rsid w:val="00401156"/>
    <w:rsid w:val="00401344"/>
    <w:rsid w:val="004044F1"/>
    <w:rsid w:val="0040589F"/>
    <w:rsid w:val="00407438"/>
    <w:rsid w:val="004100F5"/>
    <w:rsid w:val="00416E91"/>
    <w:rsid w:val="00420AFF"/>
    <w:rsid w:val="00430045"/>
    <w:rsid w:val="0043259B"/>
    <w:rsid w:val="00440606"/>
    <w:rsid w:val="00440E77"/>
    <w:rsid w:val="00441B07"/>
    <w:rsid w:val="00445C3D"/>
    <w:rsid w:val="00450ECF"/>
    <w:rsid w:val="00452350"/>
    <w:rsid w:val="00453ED6"/>
    <w:rsid w:val="00455A64"/>
    <w:rsid w:val="00461649"/>
    <w:rsid w:val="0046336B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B6698"/>
    <w:rsid w:val="004C6DA1"/>
    <w:rsid w:val="004D1CA8"/>
    <w:rsid w:val="004E1303"/>
    <w:rsid w:val="004E27FF"/>
    <w:rsid w:val="004F0744"/>
    <w:rsid w:val="004F15EB"/>
    <w:rsid w:val="004F1ACC"/>
    <w:rsid w:val="004F2BCC"/>
    <w:rsid w:val="004F3451"/>
    <w:rsid w:val="004F3CF7"/>
    <w:rsid w:val="004F7E8E"/>
    <w:rsid w:val="00500861"/>
    <w:rsid w:val="005014E7"/>
    <w:rsid w:val="00503975"/>
    <w:rsid w:val="0050435C"/>
    <w:rsid w:val="00517943"/>
    <w:rsid w:val="0052182C"/>
    <w:rsid w:val="00525819"/>
    <w:rsid w:val="00530286"/>
    <w:rsid w:val="00530E04"/>
    <w:rsid w:val="00534C04"/>
    <w:rsid w:val="005355C8"/>
    <w:rsid w:val="00535843"/>
    <w:rsid w:val="00536AF5"/>
    <w:rsid w:val="005402DE"/>
    <w:rsid w:val="005449A3"/>
    <w:rsid w:val="0054547E"/>
    <w:rsid w:val="00546288"/>
    <w:rsid w:val="00553ADE"/>
    <w:rsid w:val="0055430C"/>
    <w:rsid w:val="00554FEE"/>
    <w:rsid w:val="00556212"/>
    <w:rsid w:val="0055629C"/>
    <w:rsid w:val="005614E1"/>
    <w:rsid w:val="00563925"/>
    <w:rsid w:val="00565435"/>
    <w:rsid w:val="00567696"/>
    <w:rsid w:val="00576F45"/>
    <w:rsid w:val="00584FA4"/>
    <w:rsid w:val="005865A6"/>
    <w:rsid w:val="005870F4"/>
    <w:rsid w:val="00587B7D"/>
    <w:rsid w:val="00590F88"/>
    <w:rsid w:val="0059131B"/>
    <w:rsid w:val="00593E54"/>
    <w:rsid w:val="00594178"/>
    <w:rsid w:val="005941F4"/>
    <w:rsid w:val="0059557A"/>
    <w:rsid w:val="005977F9"/>
    <w:rsid w:val="005A0D7F"/>
    <w:rsid w:val="005A5BD8"/>
    <w:rsid w:val="005A6E68"/>
    <w:rsid w:val="005B242A"/>
    <w:rsid w:val="005B4576"/>
    <w:rsid w:val="005B47B9"/>
    <w:rsid w:val="005B72D4"/>
    <w:rsid w:val="005B7E00"/>
    <w:rsid w:val="005C10AD"/>
    <w:rsid w:val="005C1B85"/>
    <w:rsid w:val="005C3B37"/>
    <w:rsid w:val="005C48C1"/>
    <w:rsid w:val="005D2150"/>
    <w:rsid w:val="005D47DA"/>
    <w:rsid w:val="005E0D4F"/>
    <w:rsid w:val="005E130B"/>
    <w:rsid w:val="005E3155"/>
    <w:rsid w:val="005E3C6E"/>
    <w:rsid w:val="005E765B"/>
    <w:rsid w:val="005F188B"/>
    <w:rsid w:val="005F4CB5"/>
    <w:rsid w:val="005F587F"/>
    <w:rsid w:val="005F61D7"/>
    <w:rsid w:val="00603BC1"/>
    <w:rsid w:val="00603F1F"/>
    <w:rsid w:val="00603F26"/>
    <w:rsid w:val="006109B5"/>
    <w:rsid w:val="0061384B"/>
    <w:rsid w:val="0063073C"/>
    <w:rsid w:val="00630E52"/>
    <w:rsid w:val="00634A07"/>
    <w:rsid w:val="00636B69"/>
    <w:rsid w:val="006372DA"/>
    <w:rsid w:val="00637AE0"/>
    <w:rsid w:val="006402A2"/>
    <w:rsid w:val="00640547"/>
    <w:rsid w:val="0064176A"/>
    <w:rsid w:val="0065004A"/>
    <w:rsid w:val="006547FA"/>
    <w:rsid w:val="0066157D"/>
    <w:rsid w:val="00661CC8"/>
    <w:rsid w:val="00662F37"/>
    <w:rsid w:val="00663AC7"/>
    <w:rsid w:val="00663EA2"/>
    <w:rsid w:val="00665AFA"/>
    <w:rsid w:val="00676E5A"/>
    <w:rsid w:val="0068124F"/>
    <w:rsid w:val="00682FDE"/>
    <w:rsid w:val="00684F79"/>
    <w:rsid w:val="00685545"/>
    <w:rsid w:val="006937BB"/>
    <w:rsid w:val="00694DDD"/>
    <w:rsid w:val="006A0628"/>
    <w:rsid w:val="006A2F02"/>
    <w:rsid w:val="006A3C0B"/>
    <w:rsid w:val="006A40D7"/>
    <w:rsid w:val="006A43B4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C7895"/>
    <w:rsid w:val="006D5C38"/>
    <w:rsid w:val="006E409D"/>
    <w:rsid w:val="006F0580"/>
    <w:rsid w:val="006F2019"/>
    <w:rsid w:val="006F4233"/>
    <w:rsid w:val="006F5E92"/>
    <w:rsid w:val="00703A9E"/>
    <w:rsid w:val="00704D31"/>
    <w:rsid w:val="00706DDC"/>
    <w:rsid w:val="00707A32"/>
    <w:rsid w:val="00707AF5"/>
    <w:rsid w:val="0071012D"/>
    <w:rsid w:val="00710B48"/>
    <w:rsid w:val="0071634C"/>
    <w:rsid w:val="00717AD1"/>
    <w:rsid w:val="00727067"/>
    <w:rsid w:val="00732E4D"/>
    <w:rsid w:val="007337B7"/>
    <w:rsid w:val="00736575"/>
    <w:rsid w:val="007451F8"/>
    <w:rsid w:val="00746D01"/>
    <w:rsid w:val="00753C64"/>
    <w:rsid w:val="00754143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2632"/>
    <w:rsid w:val="00782FA7"/>
    <w:rsid w:val="00783A00"/>
    <w:rsid w:val="007845B4"/>
    <w:rsid w:val="007846A8"/>
    <w:rsid w:val="007878D7"/>
    <w:rsid w:val="00787FBE"/>
    <w:rsid w:val="007902CE"/>
    <w:rsid w:val="00794569"/>
    <w:rsid w:val="0079772C"/>
    <w:rsid w:val="007A27C1"/>
    <w:rsid w:val="007A62E6"/>
    <w:rsid w:val="007A6C3C"/>
    <w:rsid w:val="007B6474"/>
    <w:rsid w:val="007C4BC6"/>
    <w:rsid w:val="007C6A43"/>
    <w:rsid w:val="007D2C9B"/>
    <w:rsid w:val="007D65D6"/>
    <w:rsid w:val="007E0107"/>
    <w:rsid w:val="007E14DE"/>
    <w:rsid w:val="007E5081"/>
    <w:rsid w:val="007E5FC4"/>
    <w:rsid w:val="007E73C3"/>
    <w:rsid w:val="007E7A02"/>
    <w:rsid w:val="007F623F"/>
    <w:rsid w:val="007F686C"/>
    <w:rsid w:val="008015A4"/>
    <w:rsid w:val="00811DF1"/>
    <w:rsid w:val="00815E35"/>
    <w:rsid w:val="0081737A"/>
    <w:rsid w:val="0081774A"/>
    <w:rsid w:val="008202A9"/>
    <w:rsid w:val="00820E1C"/>
    <w:rsid w:val="00823781"/>
    <w:rsid w:val="00824A88"/>
    <w:rsid w:val="00833B27"/>
    <w:rsid w:val="00835C64"/>
    <w:rsid w:val="008450C2"/>
    <w:rsid w:val="00851E41"/>
    <w:rsid w:val="00853775"/>
    <w:rsid w:val="00866EE0"/>
    <w:rsid w:val="0086739D"/>
    <w:rsid w:val="0086751F"/>
    <w:rsid w:val="00872E11"/>
    <w:rsid w:val="00875B0F"/>
    <w:rsid w:val="00880099"/>
    <w:rsid w:val="00880A40"/>
    <w:rsid w:val="008856D9"/>
    <w:rsid w:val="008878D7"/>
    <w:rsid w:val="00892665"/>
    <w:rsid w:val="008945ED"/>
    <w:rsid w:val="008A0416"/>
    <w:rsid w:val="008A109B"/>
    <w:rsid w:val="008A136C"/>
    <w:rsid w:val="008A2AFA"/>
    <w:rsid w:val="008A3F2B"/>
    <w:rsid w:val="008A4F01"/>
    <w:rsid w:val="008A514D"/>
    <w:rsid w:val="008B0270"/>
    <w:rsid w:val="008B13C8"/>
    <w:rsid w:val="008B3394"/>
    <w:rsid w:val="008B75DC"/>
    <w:rsid w:val="008C1646"/>
    <w:rsid w:val="008C47AA"/>
    <w:rsid w:val="008C4E5B"/>
    <w:rsid w:val="008C6262"/>
    <w:rsid w:val="008C6AD4"/>
    <w:rsid w:val="008D30AC"/>
    <w:rsid w:val="008D3A80"/>
    <w:rsid w:val="008D506E"/>
    <w:rsid w:val="008D6675"/>
    <w:rsid w:val="008D6936"/>
    <w:rsid w:val="008E26A3"/>
    <w:rsid w:val="008E43A3"/>
    <w:rsid w:val="008E6055"/>
    <w:rsid w:val="008F0448"/>
    <w:rsid w:val="008F0E84"/>
    <w:rsid w:val="008F280F"/>
    <w:rsid w:val="008F4148"/>
    <w:rsid w:val="008F4A36"/>
    <w:rsid w:val="008F663D"/>
    <w:rsid w:val="008F69FF"/>
    <w:rsid w:val="008F77E4"/>
    <w:rsid w:val="008F7CBD"/>
    <w:rsid w:val="00903D87"/>
    <w:rsid w:val="00910EFC"/>
    <w:rsid w:val="009116AF"/>
    <w:rsid w:val="009223FA"/>
    <w:rsid w:val="00922F7E"/>
    <w:rsid w:val="00923178"/>
    <w:rsid w:val="009233BF"/>
    <w:rsid w:val="00925E0F"/>
    <w:rsid w:val="009364C0"/>
    <w:rsid w:val="009365C5"/>
    <w:rsid w:val="00936883"/>
    <w:rsid w:val="00942194"/>
    <w:rsid w:val="0095106E"/>
    <w:rsid w:val="009552BC"/>
    <w:rsid w:val="00965385"/>
    <w:rsid w:val="00967B1E"/>
    <w:rsid w:val="00967E8F"/>
    <w:rsid w:val="00970876"/>
    <w:rsid w:val="00970EBE"/>
    <w:rsid w:val="00971EBC"/>
    <w:rsid w:val="00972953"/>
    <w:rsid w:val="00975D4C"/>
    <w:rsid w:val="009777EC"/>
    <w:rsid w:val="00981B39"/>
    <w:rsid w:val="00982189"/>
    <w:rsid w:val="00985692"/>
    <w:rsid w:val="0098689C"/>
    <w:rsid w:val="0098769F"/>
    <w:rsid w:val="0099214D"/>
    <w:rsid w:val="0099361D"/>
    <w:rsid w:val="00993F96"/>
    <w:rsid w:val="009948CB"/>
    <w:rsid w:val="00996159"/>
    <w:rsid w:val="0099677B"/>
    <w:rsid w:val="00997E9F"/>
    <w:rsid w:val="00997F03"/>
    <w:rsid w:val="009A1316"/>
    <w:rsid w:val="009A158D"/>
    <w:rsid w:val="009A7523"/>
    <w:rsid w:val="009B07AD"/>
    <w:rsid w:val="009B2D98"/>
    <w:rsid w:val="009B7AE0"/>
    <w:rsid w:val="009B7FA2"/>
    <w:rsid w:val="009C0E58"/>
    <w:rsid w:val="009C175D"/>
    <w:rsid w:val="009C5EC9"/>
    <w:rsid w:val="009C6F78"/>
    <w:rsid w:val="009D185B"/>
    <w:rsid w:val="009D6428"/>
    <w:rsid w:val="009D7A77"/>
    <w:rsid w:val="009E0676"/>
    <w:rsid w:val="009E2906"/>
    <w:rsid w:val="009E363A"/>
    <w:rsid w:val="009E48BE"/>
    <w:rsid w:val="009F1369"/>
    <w:rsid w:val="009F15FE"/>
    <w:rsid w:val="009F1C32"/>
    <w:rsid w:val="009F1EA3"/>
    <w:rsid w:val="009F2085"/>
    <w:rsid w:val="009F20FA"/>
    <w:rsid w:val="009F49DC"/>
    <w:rsid w:val="009F73A4"/>
    <w:rsid w:val="009F7754"/>
    <w:rsid w:val="00A061D4"/>
    <w:rsid w:val="00A06AC3"/>
    <w:rsid w:val="00A1121E"/>
    <w:rsid w:val="00A16C11"/>
    <w:rsid w:val="00A16C66"/>
    <w:rsid w:val="00A17EFF"/>
    <w:rsid w:val="00A210F8"/>
    <w:rsid w:val="00A23647"/>
    <w:rsid w:val="00A23A6A"/>
    <w:rsid w:val="00A24EC4"/>
    <w:rsid w:val="00A25E08"/>
    <w:rsid w:val="00A30D0D"/>
    <w:rsid w:val="00A332EE"/>
    <w:rsid w:val="00A3330F"/>
    <w:rsid w:val="00A372FA"/>
    <w:rsid w:val="00A41103"/>
    <w:rsid w:val="00A41B99"/>
    <w:rsid w:val="00A46F91"/>
    <w:rsid w:val="00A525EF"/>
    <w:rsid w:val="00A54113"/>
    <w:rsid w:val="00A571A7"/>
    <w:rsid w:val="00A63931"/>
    <w:rsid w:val="00A63982"/>
    <w:rsid w:val="00A65500"/>
    <w:rsid w:val="00A66C1F"/>
    <w:rsid w:val="00A72506"/>
    <w:rsid w:val="00A7275C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0F1D"/>
    <w:rsid w:val="00AA28B0"/>
    <w:rsid w:val="00AA3615"/>
    <w:rsid w:val="00AA3A6A"/>
    <w:rsid w:val="00AA3AD3"/>
    <w:rsid w:val="00AA6910"/>
    <w:rsid w:val="00AA70B2"/>
    <w:rsid w:val="00AA7269"/>
    <w:rsid w:val="00AB4503"/>
    <w:rsid w:val="00AB5B72"/>
    <w:rsid w:val="00AB7CE8"/>
    <w:rsid w:val="00AC19DF"/>
    <w:rsid w:val="00AC6E61"/>
    <w:rsid w:val="00AD42E1"/>
    <w:rsid w:val="00AD45AD"/>
    <w:rsid w:val="00AD49F8"/>
    <w:rsid w:val="00AD511F"/>
    <w:rsid w:val="00AE49D9"/>
    <w:rsid w:val="00AE5233"/>
    <w:rsid w:val="00AF7BBC"/>
    <w:rsid w:val="00B05E3D"/>
    <w:rsid w:val="00B077F6"/>
    <w:rsid w:val="00B07B76"/>
    <w:rsid w:val="00B07BFC"/>
    <w:rsid w:val="00B11014"/>
    <w:rsid w:val="00B135DB"/>
    <w:rsid w:val="00B13EB7"/>
    <w:rsid w:val="00B165BA"/>
    <w:rsid w:val="00B166CF"/>
    <w:rsid w:val="00B201FF"/>
    <w:rsid w:val="00B315CB"/>
    <w:rsid w:val="00B32FE8"/>
    <w:rsid w:val="00B3459E"/>
    <w:rsid w:val="00B358AD"/>
    <w:rsid w:val="00B36A75"/>
    <w:rsid w:val="00B402AF"/>
    <w:rsid w:val="00B462AA"/>
    <w:rsid w:val="00B46ECA"/>
    <w:rsid w:val="00B56D3A"/>
    <w:rsid w:val="00B63A92"/>
    <w:rsid w:val="00B64071"/>
    <w:rsid w:val="00B648E5"/>
    <w:rsid w:val="00B649C5"/>
    <w:rsid w:val="00B65138"/>
    <w:rsid w:val="00B65BF6"/>
    <w:rsid w:val="00B66D07"/>
    <w:rsid w:val="00B71740"/>
    <w:rsid w:val="00B7240A"/>
    <w:rsid w:val="00B8030A"/>
    <w:rsid w:val="00B80C58"/>
    <w:rsid w:val="00B854C2"/>
    <w:rsid w:val="00B857B1"/>
    <w:rsid w:val="00B92B2A"/>
    <w:rsid w:val="00B94612"/>
    <w:rsid w:val="00BA0A3C"/>
    <w:rsid w:val="00BA17EF"/>
    <w:rsid w:val="00BA2105"/>
    <w:rsid w:val="00BA2DA2"/>
    <w:rsid w:val="00BA556A"/>
    <w:rsid w:val="00BB3997"/>
    <w:rsid w:val="00BB669C"/>
    <w:rsid w:val="00BC1335"/>
    <w:rsid w:val="00BC4DD4"/>
    <w:rsid w:val="00BC51B1"/>
    <w:rsid w:val="00BC7F58"/>
    <w:rsid w:val="00BD1101"/>
    <w:rsid w:val="00BD1317"/>
    <w:rsid w:val="00BD1842"/>
    <w:rsid w:val="00BD1FBD"/>
    <w:rsid w:val="00BD29D1"/>
    <w:rsid w:val="00BD67DE"/>
    <w:rsid w:val="00BE0E77"/>
    <w:rsid w:val="00BF0EF9"/>
    <w:rsid w:val="00C02BD3"/>
    <w:rsid w:val="00C03999"/>
    <w:rsid w:val="00C05BD7"/>
    <w:rsid w:val="00C11730"/>
    <w:rsid w:val="00C11C67"/>
    <w:rsid w:val="00C13524"/>
    <w:rsid w:val="00C13A5F"/>
    <w:rsid w:val="00C16447"/>
    <w:rsid w:val="00C20723"/>
    <w:rsid w:val="00C21CA6"/>
    <w:rsid w:val="00C25A95"/>
    <w:rsid w:val="00C4340C"/>
    <w:rsid w:val="00C44189"/>
    <w:rsid w:val="00C44F04"/>
    <w:rsid w:val="00C45924"/>
    <w:rsid w:val="00C47226"/>
    <w:rsid w:val="00C4784C"/>
    <w:rsid w:val="00C47BA5"/>
    <w:rsid w:val="00C55B73"/>
    <w:rsid w:val="00C60AA9"/>
    <w:rsid w:val="00C61A76"/>
    <w:rsid w:val="00C6215A"/>
    <w:rsid w:val="00C6420A"/>
    <w:rsid w:val="00C65CA8"/>
    <w:rsid w:val="00C66AE3"/>
    <w:rsid w:val="00C6730F"/>
    <w:rsid w:val="00C7086D"/>
    <w:rsid w:val="00C740C7"/>
    <w:rsid w:val="00C748AC"/>
    <w:rsid w:val="00C76124"/>
    <w:rsid w:val="00C77754"/>
    <w:rsid w:val="00C82AB4"/>
    <w:rsid w:val="00C839B2"/>
    <w:rsid w:val="00C877A4"/>
    <w:rsid w:val="00C9047B"/>
    <w:rsid w:val="00C929CC"/>
    <w:rsid w:val="00C93B95"/>
    <w:rsid w:val="00CA0B1E"/>
    <w:rsid w:val="00CA3AF8"/>
    <w:rsid w:val="00CA7135"/>
    <w:rsid w:val="00CB27E7"/>
    <w:rsid w:val="00CB2DFE"/>
    <w:rsid w:val="00CB3078"/>
    <w:rsid w:val="00CB6294"/>
    <w:rsid w:val="00CC188A"/>
    <w:rsid w:val="00CC203D"/>
    <w:rsid w:val="00CC4182"/>
    <w:rsid w:val="00CC45F7"/>
    <w:rsid w:val="00CD0C8C"/>
    <w:rsid w:val="00CD11CB"/>
    <w:rsid w:val="00CD1ADB"/>
    <w:rsid w:val="00CE2A7C"/>
    <w:rsid w:val="00CE399D"/>
    <w:rsid w:val="00CE5848"/>
    <w:rsid w:val="00CE6224"/>
    <w:rsid w:val="00CF2637"/>
    <w:rsid w:val="00CF3AE1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26ACB"/>
    <w:rsid w:val="00D32A00"/>
    <w:rsid w:val="00D3399D"/>
    <w:rsid w:val="00D441AA"/>
    <w:rsid w:val="00D44DAE"/>
    <w:rsid w:val="00D4518B"/>
    <w:rsid w:val="00D453A3"/>
    <w:rsid w:val="00D46EE9"/>
    <w:rsid w:val="00D4774C"/>
    <w:rsid w:val="00D51BD3"/>
    <w:rsid w:val="00D62769"/>
    <w:rsid w:val="00D6469A"/>
    <w:rsid w:val="00D67E4B"/>
    <w:rsid w:val="00D704E1"/>
    <w:rsid w:val="00D7127B"/>
    <w:rsid w:val="00D72574"/>
    <w:rsid w:val="00D732B2"/>
    <w:rsid w:val="00D76294"/>
    <w:rsid w:val="00D80855"/>
    <w:rsid w:val="00D81B0A"/>
    <w:rsid w:val="00D83CC0"/>
    <w:rsid w:val="00D92B10"/>
    <w:rsid w:val="00D95349"/>
    <w:rsid w:val="00D972AE"/>
    <w:rsid w:val="00DA2727"/>
    <w:rsid w:val="00DA36D4"/>
    <w:rsid w:val="00DA5A48"/>
    <w:rsid w:val="00DA7B71"/>
    <w:rsid w:val="00DB0962"/>
    <w:rsid w:val="00DB317C"/>
    <w:rsid w:val="00DB3DD6"/>
    <w:rsid w:val="00DB50AE"/>
    <w:rsid w:val="00DB7A05"/>
    <w:rsid w:val="00DC0330"/>
    <w:rsid w:val="00DC17E0"/>
    <w:rsid w:val="00DC1E15"/>
    <w:rsid w:val="00DC4E1E"/>
    <w:rsid w:val="00DC74C4"/>
    <w:rsid w:val="00DD3C10"/>
    <w:rsid w:val="00DD3DE5"/>
    <w:rsid w:val="00DD42D5"/>
    <w:rsid w:val="00DD4625"/>
    <w:rsid w:val="00DD655A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5799"/>
    <w:rsid w:val="00E36B99"/>
    <w:rsid w:val="00E40861"/>
    <w:rsid w:val="00E44315"/>
    <w:rsid w:val="00E468BC"/>
    <w:rsid w:val="00E47A5C"/>
    <w:rsid w:val="00E507C9"/>
    <w:rsid w:val="00E54604"/>
    <w:rsid w:val="00E564CB"/>
    <w:rsid w:val="00E571E0"/>
    <w:rsid w:val="00E57B34"/>
    <w:rsid w:val="00E600D7"/>
    <w:rsid w:val="00E61CDC"/>
    <w:rsid w:val="00E720AF"/>
    <w:rsid w:val="00E72C50"/>
    <w:rsid w:val="00E76127"/>
    <w:rsid w:val="00E80020"/>
    <w:rsid w:val="00E808C7"/>
    <w:rsid w:val="00E813D8"/>
    <w:rsid w:val="00E83967"/>
    <w:rsid w:val="00E869FC"/>
    <w:rsid w:val="00E87446"/>
    <w:rsid w:val="00E90F32"/>
    <w:rsid w:val="00E94A76"/>
    <w:rsid w:val="00EA424B"/>
    <w:rsid w:val="00EB3308"/>
    <w:rsid w:val="00EC6F27"/>
    <w:rsid w:val="00ED0E64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2521D"/>
    <w:rsid w:val="00F31C76"/>
    <w:rsid w:val="00F33268"/>
    <w:rsid w:val="00F4536E"/>
    <w:rsid w:val="00F463F9"/>
    <w:rsid w:val="00F52C48"/>
    <w:rsid w:val="00F603BF"/>
    <w:rsid w:val="00F679A4"/>
    <w:rsid w:val="00F739E2"/>
    <w:rsid w:val="00F83B4C"/>
    <w:rsid w:val="00F83E4C"/>
    <w:rsid w:val="00F8516B"/>
    <w:rsid w:val="00F920F5"/>
    <w:rsid w:val="00F97BB5"/>
    <w:rsid w:val="00FA0A49"/>
    <w:rsid w:val="00FA1C76"/>
    <w:rsid w:val="00FA6175"/>
    <w:rsid w:val="00FA75BA"/>
    <w:rsid w:val="00FA7F1E"/>
    <w:rsid w:val="00FA7F7A"/>
    <w:rsid w:val="00FC002C"/>
    <w:rsid w:val="00FC5A9B"/>
    <w:rsid w:val="00FC607E"/>
    <w:rsid w:val="00FC7E2A"/>
    <w:rsid w:val="00FD1439"/>
    <w:rsid w:val="00FD47AB"/>
    <w:rsid w:val="00FD5537"/>
    <w:rsid w:val="00FD576B"/>
    <w:rsid w:val="00FD6649"/>
    <w:rsid w:val="00FD768E"/>
    <w:rsid w:val="00FE5D89"/>
    <w:rsid w:val="00FE5FBF"/>
    <w:rsid w:val="00FF0351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A48F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C44F04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C44F04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C44F04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C44F04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C44F04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C44F04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C44F0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4F0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4F0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4F0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C44F04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C44F04"/>
  </w:style>
  <w:style w:type="paragraph" w:styleId="Fuzeile">
    <w:name w:val="footer"/>
    <w:basedOn w:val="Standard"/>
    <w:link w:val="FuzeileZchn"/>
    <w:uiPriority w:val="99"/>
    <w:rsid w:val="00C44F04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C44F0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4F04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C44F04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C44F0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44F0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44F04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C44F04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C44F04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C44F04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C44F04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C44F04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C44F04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4F04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4F04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4F04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C44F04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C44F04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44F04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C44F04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44F04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44F04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C44F04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C44F04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C44F04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C44F04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C44F04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C44F04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C44F04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C44F04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C44F04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C44F04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C44F04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C44F04"/>
    <w:pPr>
      <w:numPr>
        <w:numId w:val="11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C44F04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C44F04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C44F04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C44F04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C44F04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C44F04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C44F04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C44F04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C44F04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C44F04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C44F04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C44F04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C44F04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C44F04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C44F04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C44F04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C44F04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C44F04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C44F04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C44F04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44F04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C44F04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C44F04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C44F04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C44F04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C44F04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C44F04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C44F04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C44F04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C44F04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C44F04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C44F04"/>
    <w:pPr>
      <w:numPr>
        <w:numId w:val="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C44F04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C44F04"/>
    <w:pPr>
      <w:ind w:left="992"/>
    </w:pPr>
  </w:style>
  <w:style w:type="paragraph" w:customStyle="1" w:styleId="LDTextinhaltTabelle8pt">
    <w:name w:val="LD_Textinhalt_Tabelle_8pt"/>
    <w:basedOn w:val="LDTextinhalt"/>
    <w:rsid w:val="00C44F04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C44F04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C44F04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C44F04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44F04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C44F04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C44F04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C44F04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C44F04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C44F04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C44F04"/>
    <w:pPr>
      <w:spacing w:before="480" w:after="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C44F04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C44F04"/>
    <w:rPr>
      <w:sz w:val="18"/>
    </w:rPr>
  </w:style>
  <w:style w:type="character" w:styleId="Kommentarzeichen">
    <w:name w:val="annotation reference"/>
    <w:basedOn w:val="Absatz-Standardschriftart"/>
    <w:uiPriority w:val="99"/>
    <w:semiHidden/>
    <w:rsid w:val="00C44F0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C44F04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44F04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C44F0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44F04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C44F04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C44F04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C44F04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C44F04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C44F04"/>
  </w:style>
  <w:style w:type="paragraph" w:customStyle="1" w:styleId="Nummerierung">
    <w:name w:val="Nummerierung"/>
    <w:basedOn w:val="StandardWeb"/>
    <w:qFormat/>
    <w:rsid w:val="00197EB0"/>
    <w:pPr>
      <w:numPr>
        <w:numId w:val="10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C44F04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C44F04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C44F04"/>
    <w:pPr>
      <w:numPr>
        <w:numId w:val="8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C44F04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C44F04"/>
    <w:pPr>
      <w:ind w:left="1276"/>
    </w:pPr>
  </w:style>
  <w:style w:type="paragraph" w:customStyle="1" w:styleId="LDZwischenberschrift">
    <w:name w:val="LD_Zwischenüberschrift"/>
    <w:basedOn w:val="LDTitelseite13pt"/>
    <w:rsid w:val="00C44F04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B46ECA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C44F04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C44F04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C44F04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C44F04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C44F04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C44F04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C44F0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4F0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4F0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4F0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C44F04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C44F04"/>
  </w:style>
  <w:style w:type="paragraph" w:styleId="Fuzeile">
    <w:name w:val="footer"/>
    <w:basedOn w:val="Standard"/>
    <w:link w:val="FuzeileZchn"/>
    <w:uiPriority w:val="99"/>
    <w:rsid w:val="00C44F04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C44F0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4F04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C44F04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C44F0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44F0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44F04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C44F04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C44F04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C44F04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C44F04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C44F04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C44F04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4F04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4F04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4F04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C44F04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C44F04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44F04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C44F04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44F04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44F04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C44F04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C44F04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C44F04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C44F04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C44F04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C44F04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C44F04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C44F04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C44F04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C44F04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C44F04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C44F04"/>
    <w:pPr>
      <w:numPr>
        <w:numId w:val="11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C44F04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C44F04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C44F04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C44F04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C44F04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C44F04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C44F04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C44F04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C44F04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C44F04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C44F04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C44F04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C44F04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C44F04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C44F04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C44F04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C44F04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C44F04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C44F04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C44F04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C44F04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44F04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C44F04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C44F04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C44F04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C44F04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C44F04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C44F04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C44F04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C44F04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C44F04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C44F04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C44F04"/>
    <w:pPr>
      <w:numPr>
        <w:numId w:val="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C44F04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C44F04"/>
    <w:pPr>
      <w:ind w:left="992"/>
    </w:pPr>
  </w:style>
  <w:style w:type="paragraph" w:customStyle="1" w:styleId="LDTextinhaltTabelle8pt">
    <w:name w:val="LD_Textinhalt_Tabelle_8pt"/>
    <w:basedOn w:val="LDTextinhalt"/>
    <w:rsid w:val="00C44F04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C44F04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C44F04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C44F04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44F04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C44F04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C44F04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C44F04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C44F04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C44F04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C44F04"/>
    <w:pPr>
      <w:spacing w:before="480" w:after="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C44F04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C44F04"/>
    <w:rPr>
      <w:sz w:val="18"/>
    </w:rPr>
  </w:style>
  <w:style w:type="character" w:styleId="Kommentarzeichen">
    <w:name w:val="annotation reference"/>
    <w:basedOn w:val="Absatz-Standardschriftart"/>
    <w:uiPriority w:val="99"/>
    <w:semiHidden/>
    <w:rsid w:val="00C44F0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C44F04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44F04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C44F0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44F04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C44F04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C44F04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C44F04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C44F04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C44F04"/>
  </w:style>
  <w:style w:type="paragraph" w:customStyle="1" w:styleId="Nummerierung">
    <w:name w:val="Nummerierung"/>
    <w:basedOn w:val="StandardWeb"/>
    <w:qFormat/>
    <w:rsid w:val="00197EB0"/>
    <w:pPr>
      <w:numPr>
        <w:numId w:val="10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C44F04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C44F04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C44F04"/>
    <w:pPr>
      <w:numPr>
        <w:numId w:val="8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C44F04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C44F04"/>
    <w:pPr>
      <w:ind w:left="1276"/>
    </w:pPr>
  </w:style>
  <w:style w:type="paragraph" w:customStyle="1" w:styleId="LDZwischenberschrift">
    <w:name w:val="LD_Zwischenüberschrift"/>
    <w:basedOn w:val="LDTitelseite13pt"/>
    <w:rsid w:val="00C44F04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B46ECA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gif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34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gif"/><Relationship Id="rId25" Type="http://schemas.openxmlformats.org/officeDocument/2006/relationships/image" Target="media/image16.JP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5.gif"/><Relationship Id="rId32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10" Type="http://schemas.openxmlformats.org/officeDocument/2006/relationships/footnotes" Target="footnotes.xml"/><Relationship Id="rId19" Type="http://schemas.openxmlformats.org/officeDocument/2006/relationships/image" Target="media/image10.gif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13.gif"/><Relationship Id="rId27" Type="http://schemas.openxmlformats.org/officeDocument/2006/relationships/image" Target="media/image18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.intern.hessen.de/ITS/LuSD/Vorla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29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0C088B-A8D4-48CA-A83A-68CB3156AF50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383D8AA1-BA95-4891-81F7-53AA025BC06E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8</Pages>
  <Words>1192</Words>
  <Characters>10507</Characters>
  <Application>Microsoft Office Word</Application>
  <DocSecurity>0</DocSecurity>
  <Lines>87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29</vt:lpstr>
    </vt:vector>
  </TitlesOfParts>
  <Company>Hessische Kultusverwaltung</Company>
  <LinksUpToDate>false</LinksUpToDate>
  <CharactersWithSpaces>11676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29</dc:title>
  <dc:creator>marekm</dc:creator>
  <cp:lastModifiedBy>Reimann-Luckas, Brunhilde (HKM PB)</cp:lastModifiedBy>
  <cp:revision>2</cp:revision>
  <cp:lastPrinted>2018-03-26T13:59:00Z</cp:lastPrinted>
  <dcterms:created xsi:type="dcterms:W3CDTF">2018-03-26T13:59:00Z</dcterms:created>
  <dcterms:modified xsi:type="dcterms:W3CDTF">2018-03-26T13:59:00Z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