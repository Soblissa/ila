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7216" behindDoc="0" locked="0" layoutInCell="1" allowOverlap="1" wp14:anchorId="48318826" wp14:editId="27AAC592">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27AD18AD" id="Gruppieren 18" o:spid="_x0000_s1026" style="position:absolute;margin-left:-92.15pt;margin-top:-2.65pt;width:72.95pt;height:841.85pt;z-index:251657216"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49024" behindDoc="0" locked="0" layoutInCell="1" allowOverlap="1" wp14:anchorId="1336B042" wp14:editId="5D6A3AB8">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3CBF0D85" w:rsidR="007A21E3" w:rsidRPr="00BF38CD" w:rsidRDefault="00EF277F" w:rsidP="00BF38CD">
      <w:pPr>
        <w:pStyle w:val="LDTitelseiteHKM"/>
      </w:pPr>
      <w:r w:rsidRPr="00BF38CD">
        <w:t>Referat Z.</w:t>
      </w:r>
      <w:r w:rsidR="00965440">
        <w:t>2</w:t>
      </w:r>
      <w:r w:rsidR="00936DB3" w:rsidRPr="00BF38CD">
        <w:br/>
      </w:r>
      <w:r w:rsidRPr="00BF38CD">
        <w:t>E-Government-Verfahren und Geschäftsprozessmanagement</w:t>
      </w:r>
    </w:p>
    <w:p w14:paraId="6A540BFA" w14:textId="6ABCA5A1" w:rsidR="00E07163" w:rsidRPr="00125546" w:rsidRDefault="003C632C" w:rsidP="00E07163">
      <w:pPr>
        <w:pStyle w:val="LDTitelseite30pt"/>
      </w:pPr>
      <w:r w:rsidRPr="003C632C">
        <w:t>LUSD Änderungen</w:t>
      </w:r>
      <w:r>
        <w:t xml:space="preserve"> - Release </w:t>
      </w:r>
      <w:r w:rsidR="000E14E7">
        <w:t>4</w:t>
      </w:r>
      <w:r w:rsidR="00D766C9">
        <w:t>1</w:t>
      </w:r>
      <w:r w:rsidR="00317A4C">
        <w:t>.0</w:t>
      </w:r>
    </w:p>
    <w:p w14:paraId="5E0B3779" w14:textId="79F88B7B" w:rsidR="00D54451" w:rsidRDefault="003C632C" w:rsidP="00D14C94">
      <w:pPr>
        <w:pStyle w:val="LDTextinhalt"/>
      </w:pPr>
      <w:r>
        <w:t>Neben verschiedenen technischen Anpassungen an der LUSD und deren Schnittstellen</w:t>
      </w:r>
      <w:r w:rsidR="00D72C86">
        <w:t>,</w:t>
      </w:r>
      <w:r>
        <w:t xml:space="preserve"> stehen Ihnen mit Produktivsetzung von Release </w:t>
      </w:r>
      <w:r w:rsidR="000E14E7">
        <w:t>4</w:t>
      </w:r>
      <w:r w:rsidR="00D766C9">
        <w:t>1</w:t>
      </w:r>
      <w:r w:rsidR="000E14E7">
        <w:t>.</w:t>
      </w:r>
      <w:r w:rsidR="0012518B">
        <w:t xml:space="preserve">0 im </w:t>
      </w:r>
      <w:r w:rsidR="00D766C9">
        <w:t>April 2021</w:t>
      </w:r>
      <w:r>
        <w:t xml:space="preserve"> neu folgende LUSD-Funktionalitäten zur Verfügung.</w:t>
      </w:r>
    </w:p>
    <w:sdt>
      <w:sdtPr>
        <w:id w:val="-1345775936"/>
        <w:docPartObj>
          <w:docPartGallery w:val="Table of Contents"/>
          <w:docPartUnique/>
        </w:docPartObj>
      </w:sdtPr>
      <w:sdtEndPr>
        <w:rPr>
          <w:noProof/>
          <w:color w:val="1E3E95"/>
          <w:sz w:val="22"/>
          <w:szCs w:val="20"/>
        </w:rPr>
      </w:sdtEndPr>
      <w:sdtContent>
        <w:p w14:paraId="74E04241" w14:textId="058FB3BE" w:rsidR="00D54451" w:rsidRDefault="00D54451" w:rsidP="00D54451">
          <w:pPr>
            <w:pStyle w:val="LDBereich"/>
          </w:pPr>
          <w:r>
            <w:t>Inhalt</w:t>
          </w:r>
        </w:p>
        <w:p w14:paraId="446879D2" w14:textId="12D4FDA6" w:rsidR="00D14C94" w:rsidRDefault="003B23B5">
          <w:pPr>
            <w:pStyle w:val="Verzeichnis2"/>
            <w:rPr>
              <w:rFonts w:asciiTheme="minorHAnsi" w:eastAsiaTheme="minorEastAsia" w:hAnsiTheme="minorHAnsi"/>
              <w:color w:val="auto"/>
              <w:szCs w:val="22"/>
              <w:lang w:eastAsia="de-DE"/>
            </w:rPr>
          </w:pPr>
          <w:r>
            <w:rPr>
              <w:b/>
            </w:rPr>
            <w:fldChar w:fldCharType="begin"/>
          </w:r>
          <w:r>
            <w:rPr>
              <w:b/>
            </w:rPr>
            <w:instrText xml:space="preserve"> TOC \o "2-4" \h \z \t "Überschrift 1;1" </w:instrText>
          </w:r>
          <w:r>
            <w:rPr>
              <w:b/>
            </w:rPr>
            <w:fldChar w:fldCharType="separate"/>
          </w:r>
          <w:hyperlink w:anchor="_Toc69803399" w:history="1">
            <w:r w:rsidR="00D14C94" w:rsidRPr="005C6596">
              <w:rPr>
                <w:rStyle w:val="Hyperlink"/>
              </w:rPr>
              <w:t>1</w:t>
            </w:r>
            <w:r w:rsidR="00D14C94">
              <w:rPr>
                <w:rFonts w:asciiTheme="minorHAnsi" w:eastAsiaTheme="minorEastAsia" w:hAnsiTheme="minorHAnsi"/>
                <w:color w:val="auto"/>
                <w:szCs w:val="22"/>
                <w:lang w:eastAsia="de-DE"/>
              </w:rPr>
              <w:tab/>
            </w:r>
            <w:r w:rsidR="00D14C94" w:rsidRPr="005C6596">
              <w:rPr>
                <w:rStyle w:val="Hyperlink"/>
              </w:rPr>
              <w:t>Vorbemerkungen</w:t>
            </w:r>
            <w:r w:rsidR="00D14C94">
              <w:rPr>
                <w:webHidden/>
              </w:rPr>
              <w:tab/>
            </w:r>
            <w:r w:rsidR="00D14C94">
              <w:rPr>
                <w:webHidden/>
              </w:rPr>
              <w:fldChar w:fldCharType="begin"/>
            </w:r>
            <w:r w:rsidR="00D14C94">
              <w:rPr>
                <w:webHidden/>
              </w:rPr>
              <w:instrText xml:space="preserve"> PAGEREF _Toc69803399 \h </w:instrText>
            </w:r>
            <w:r w:rsidR="00D14C94">
              <w:rPr>
                <w:webHidden/>
              </w:rPr>
            </w:r>
            <w:r w:rsidR="00D14C94">
              <w:rPr>
                <w:webHidden/>
              </w:rPr>
              <w:fldChar w:fldCharType="separate"/>
            </w:r>
            <w:r w:rsidR="004E58D4">
              <w:rPr>
                <w:webHidden/>
              </w:rPr>
              <w:t>4</w:t>
            </w:r>
            <w:r w:rsidR="00D14C94">
              <w:rPr>
                <w:webHidden/>
              </w:rPr>
              <w:fldChar w:fldCharType="end"/>
            </w:r>
          </w:hyperlink>
        </w:p>
        <w:p w14:paraId="77165416" w14:textId="6627489B" w:rsidR="00D14C94" w:rsidRDefault="00D14C94">
          <w:pPr>
            <w:pStyle w:val="Verzeichnis2"/>
            <w:rPr>
              <w:rFonts w:asciiTheme="minorHAnsi" w:eastAsiaTheme="minorEastAsia" w:hAnsiTheme="minorHAnsi"/>
              <w:color w:val="auto"/>
              <w:szCs w:val="22"/>
              <w:lang w:eastAsia="de-DE"/>
            </w:rPr>
          </w:pPr>
          <w:hyperlink w:anchor="_Toc69803400" w:history="1">
            <w:r w:rsidRPr="005C6596">
              <w:rPr>
                <w:rStyle w:val="Hyperlink"/>
              </w:rPr>
              <w:t>2</w:t>
            </w:r>
            <w:r>
              <w:rPr>
                <w:rFonts w:asciiTheme="minorHAnsi" w:eastAsiaTheme="minorEastAsia" w:hAnsiTheme="minorHAnsi"/>
                <w:color w:val="auto"/>
                <w:szCs w:val="22"/>
                <w:lang w:eastAsia="de-DE"/>
              </w:rPr>
              <w:tab/>
            </w:r>
            <w:r w:rsidRPr="005C6596">
              <w:rPr>
                <w:rStyle w:val="Hyperlink"/>
              </w:rPr>
              <w:t>Allgemeine Anpassungen</w:t>
            </w:r>
            <w:r>
              <w:rPr>
                <w:webHidden/>
              </w:rPr>
              <w:tab/>
            </w:r>
            <w:r>
              <w:rPr>
                <w:webHidden/>
              </w:rPr>
              <w:fldChar w:fldCharType="begin"/>
            </w:r>
            <w:r>
              <w:rPr>
                <w:webHidden/>
              </w:rPr>
              <w:instrText xml:space="preserve"> PAGEREF _Toc69803400 \h </w:instrText>
            </w:r>
            <w:r>
              <w:rPr>
                <w:webHidden/>
              </w:rPr>
            </w:r>
            <w:r>
              <w:rPr>
                <w:webHidden/>
              </w:rPr>
              <w:fldChar w:fldCharType="separate"/>
            </w:r>
            <w:r w:rsidR="004E58D4">
              <w:rPr>
                <w:webHidden/>
              </w:rPr>
              <w:t>5</w:t>
            </w:r>
            <w:r>
              <w:rPr>
                <w:webHidden/>
              </w:rPr>
              <w:fldChar w:fldCharType="end"/>
            </w:r>
          </w:hyperlink>
        </w:p>
        <w:p w14:paraId="2EA4D84A" w14:textId="3F5ECCE4"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1" w:history="1">
            <w:r w:rsidRPr="005C6596">
              <w:rPr>
                <w:rStyle w:val="Hyperlink"/>
              </w:rPr>
              <w:t>2.1</w:t>
            </w:r>
            <w:r>
              <w:rPr>
                <w:rFonts w:asciiTheme="minorHAnsi" w:eastAsiaTheme="minorEastAsia" w:hAnsiTheme="minorHAnsi" w:cstheme="minorBidi"/>
                <w:bCs w:val="0"/>
                <w:color w:val="auto"/>
                <w:sz w:val="22"/>
                <w:szCs w:val="22"/>
                <w:lang w:eastAsia="de-DE"/>
              </w:rPr>
              <w:tab/>
            </w:r>
            <w:r w:rsidRPr="005C6596">
              <w:rPr>
                <w:rStyle w:val="Hyperlink"/>
              </w:rPr>
              <w:t>LUSD Startseite</w:t>
            </w:r>
            <w:r>
              <w:rPr>
                <w:webHidden/>
              </w:rPr>
              <w:tab/>
            </w:r>
            <w:r>
              <w:rPr>
                <w:webHidden/>
              </w:rPr>
              <w:fldChar w:fldCharType="begin"/>
            </w:r>
            <w:r>
              <w:rPr>
                <w:webHidden/>
              </w:rPr>
              <w:instrText xml:space="preserve"> PAGEREF _Toc69803401 \h </w:instrText>
            </w:r>
            <w:r>
              <w:rPr>
                <w:webHidden/>
              </w:rPr>
            </w:r>
            <w:r>
              <w:rPr>
                <w:webHidden/>
              </w:rPr>
              <w:fldChar w:fldCharType="separate"/>
            </w:r>
            <w:r w:rsidR="004E58D4">
              <w:rPr>
                <w:webHidden/>
              </w:rPr>
              <w:t>5</w:t>
            </w:r>
            <w:r>
              <w:rPr>
                <w:webHidden/>
              </w:rPr>
              <w:fldChar w:fldCharType="end"/>
            </w:r>
          </w:hyperlink>
        </w:p>
        <w:p w14:paraId="050A51F3" w14:textId="66F15C65"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2" w:history="1">
            <w:r w:rsidRPr="005C6596">
              <w:rPr>
                <w:rStyle w:val="Hyperlink"/>
              </w:rPr>
              <w:t>2.2</w:t>
            </w:r>
            <w:r>
              <w:rPr>
                <w:rFonts w:asciiTheme="minorHAnsi" w:eastAsiaTheme="minorEastAsia" w:hAnsiTheme="minorHAnsi" w:cstheme="minorBidi"/>
                <w:bCs w:val="0"/>
                <w:color w:val="auto"/>
                <w:sz w:val="22"/>
                <w:szCs w:val="22"/>
                <w:lang w:eastAsia="de-DE"/>
              </w:rPr>
              <w:tab/>
            </w:r>
            <w:r w:rsidRPr="005C6596">
              <w:rPr>
                <w:rStyle w:val="Hyperlink"/>
              </w:rPr>
              <w:t>Automatisches, rechtskonformes Löschen von Schülerdaten</w:t>
            </w:r>
            <w:r>
              <w:rPr>
                <w:webHidden/>
              </w:rPr>
              <w:tab/>
            </w:r>
            <w:r>
              <w:rPr>
                <w:webHidden/>
              </w:rPr>
              <w:fldChar w:fldCharType="begin"/>
            </w:r>
            <w:r>
              <w:rPr>
                <w:webHidden/>
              </w:rPr>
              <w:instrText xml:space="preserve"> PAGEREF _Toc69803402 \h </w:instrText>
            </w:r>
            <w:r>
              <w:rPr>
                <w:webHidden/>
              </w:rPr>
            </w:r>
            <w:r>
              <w:rPr>
                <w:webHidden/>
              </w:rPr>
              <w:fldChar w:fldCharType="separate"/>
            </w:r>
            <w:r w:rsidR="004E58D4">
              <w:rPr>
                <w:webHidden/>
              </w:rPr>
              <w:t>6</w:t>
            </w:r>
            <w:r>
              <w:rPr>
                <w:webHidden/>
              </w:rPr>
              <w:fldChar w:fldCharType="end"/>
            </w:r>
          </w:hyperlink>
        </w:p>
        <w:p w14:paraId="77F67A31" w14:textId="48B5C650" w:rsidR="00D14C94" w:rsidRDefault="00D14C94">
          <w:pPr>
            <w:pStyle w:val="Verzeichnis2"/>
            <w:rPr>
              <w:rFonts w:asciiTheme="minorHAnsi" w:eastAsiaTheme="minorEastAsia" w:hAnsiTheme="minorHAnsi"/>
              <w:color w:val="auto"/>
              <w:szCs w:val="22"/>
              <w:lang w:eastAsia="de-DE"/>
            </w:rPr>
          </w:pPr>
          <w:hyperlink w:anchor="_Toc69803403" w:history="1">
            <w:r w:rsidRPr="005C6596">
              <w:rPr>
                <w:rStyle w:val="Hyperlink"/>
              </w:rPr>
              <w:t>3</w:t>
            </w:r>
            <w:r>
              <w:rPr>
                <w:rFonts w:asciiTheme="minorHAnsi" w:eastAsiaTheme="minorEastAsia" w:hAnsiTheme="minorHAnsi"/>
                <w:color w:val="auto"/>
                <w:szCs w:val="22"/>
                <w:lang w:eastAsia="de-DE"/>
              </w:rPr>
              <w:tab/>
            </w:r>
            <w:r w:rsidRPr="005C6596">
              <w:rPr>
                <w:rStyle w:val="Hyperlink"/>
              </w:rPr>
              <w:t>Schule</w:t>
            </w:r>
            <w:r>
              <w:rPr>
                <w:webHidden/>
              </w:rPr>
              <w:tab/>
            </w:r>
            <w:r>
              <w:rPr>
                <w:webHidden/>
              </w:rPr>
              <w:fldChar w:fldCharType="begin"/>
            </w:r>
            <w:r>
              <w:rPr>
                <w:webHidden/>
              </w:rPr>
              <w:instrText xml:space="preserve"> PAGEREF _Toc69803403 \h </w:instrText>
            </w:r>
            <w:r>
              <w:rPr>
                <w:webHidden/>
              </w:rPr>
            </w:r>
            <w:r>
              <w:rPr>
                <w:webHidden/>
              </w:rPr>
              <w:fldChar w:fldCharType="separate"/>
            </w:r>
            <w:r w:rsidR="004E58D4">
              <w:rPr>
                <w:webHidden/>
              </w:rPr>
              <w:t>6</w:t>
            </w:r>
            <w:r>
              <w:rPr>
                <w:webHidden/>
              </w:rPr>
              <w:fldChar w:fldCharType="end"/>
            </w:r>
          </w:hyperlink>
        </w:p>
        <w:p w14:paraId="45BA9C5E" w14:textId="27CB58FD"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4" w:history="1">
            <w:r w:rsidRPr="005C6596">
              <w:rPr>
                <w:rStyle w:val="Hyperlink"/>
              </w:rPr>
              <w:t>3.1</w:t>
            </w:r>
            <w:r>
              <w:rPr>
                <w:rFonts w:asciiTheme="minorHAnsi" w:eastAsiaTheme="minorEastAsia" w:hAnsiTheme="minorHAnsi" w:cstheme="minorBidi"/>
                <w:bCs w:val="0"/>
                <w:color w:val="auto"/>
                <w:sz w:val="22"/>
                <w:szCs w:val="22"/>
                <w:lang w:eastAsia="de-DE"/>
              </w:rPr>
              <w:tab/>
            </w:r>
            <w:r w:rsidRPr="005C6596">
              <w:rPr>
                <w:rStyle w:val="Hyperlink"/>
              </w:rPr>
              <w:t>Schulbasisdaten &gt; Schulformen</w:t>
            </w:r>
            <w:r>
              <w:rPr>
                <w:webHidden/>
              </w:rPr>
              <w:tab/>
            </w:r>
            <w:r>
              <w:rPr>
                <w:webHidden/>
              </w:rPr>
              <w:fldChar w:fldCharType="begin"/>
            </w:r>
            <w:r>
              <w:rPr>
                <w:webHidden/>
              </w:rPr>
              <w:instrText xml:space="preserve"> PAGEREF _Toc69803404 \h </w:instrText>
            </w:r>
            <w:r>
              <w:rPr>
                <w:webHidden/>
              </w:rPr>
            </w:r>
            <w:r>
              <w:rPr>
                <w:webHidden/>
              </w:rPr>
              <w:fldChar w:fldCharType="separate"/>
            </w:r>
            <w:r w:rsidR="004E58D4">
              <w:rPr>
                <w:webHidden/>
              </w:rPr>
              <w:t>6</w:t>
            </w:r>
            <w:r>
              <w:rPr>
                <w:webHidden/>
              </w:rPr>
              <w:fldChar w:fldCharType="end"/>
            </w:r>
          </w:hyperlink>
        </w:p>
        <w:p w14:paraId="230D91A6" w14:textId="0775483E"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5" w:history="1">
            <w:r w:rsidRPr="005C6596">
              <w:rPr>
                <w:rStyle w:val="Hyperlink"/>
              </w:rPr>
              <w:t>3.2</w:t>
            </w:r>
            <w:r>
              <w:rPr>
                <w:rFonts w:asciiTheme="minorHAnsi" w:eastAsiaTheme="minorEastAsia" w:hAnsiTheme="minorHAnsi" w:cstheme="minorBidi"/>
                <w:bCs w:val="0"/>
                <w:color w:val="auto"/>
                <w:sz w:val="22"/>
                <w:szCs w:val="22"/>
                <w:lang w:eastAsia="de-DE"/>
              </w:rPr>
              <w:tab/>
            </w:r>
            <w:r w:rsidRPr="005C6596">
              <w:rPr>
                <w:rStyle w:val="Hyperlink"/>
              </w:rPr>
              <w:t>Schulbasisdaten &gt; Fächer</w:t>
            </w:r>
            <w:r>
              <w:rPr>
                <w:webHidden/>
              </w:rPr>
              <w:tab/>
            </w:r>
            <w:r>
              <w:rPr>
                <w:webHidden/>
              </w:rPr>
              <w:fldChar w:fldCharType="begin"/>
            </w:r>
            <w:r>
              <w:rPr>
                <w:webHidden/>
              </w:rPr>
              <w:instrText xml:space="preserve"> PAGEREF _Toc69803405 \h </w:instrText>
            </w:r>
            <w:r>
              <w:rPr>
                <w:webHidden/>
              </w:rPr>
            </w:r>
            <w:r>
              <w:rPr>
                <w:webHidden/>
              </w:rPr>
              <w:fldChar w:fldCharType="separate"/>
            </w:r>
            <w:r w:rsidR="004E58D4">
              <w:rPr>
                <w:webHidden/>
              </w:rPr>
              <w:t>6</w:t>
            </w:r>
            <w:r>
              <w:rPr>
                <w:webHidden/>
              </w:rPr>
              <w:fldChar w:fldCharType="end"/>
            </w:r>
          </w:hyperlink>
        </w:p>
        <w:p w14:paraId="5A995C6D" w14:textId="61C75F78"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6" w:history="1">
            <w:r w:rsidRPr="005C6596">
              <w:rPr>
                <w:rStyle w:val="Hyperlink"/>
              </w:rPr>
              <w:t>3.3</w:t>
            </w:r>
            <w:r>
              <w:rPr>
                <w:rFonts w:asciiTheme="minorHAnsi" w:eastAsiaTheme="minorEastAsia" w:hAnsiTheme="minorHAnsi" w:cstheme="minorBidi"/>
                <w:bCs w:val="0"/>
                <w:color w:val="auto"/>
                <w:sz w:val="22"/>
                <w:szCs w:val="22"/>
                <w:lang w:eastAsia="de-DE"/>
              </w:rPr>
              <w:tab/>
            </w:r>
            <w:r w:rsidRPr="005C6596">
              <w:rPr>
                <w:rStyle w:val="Hyperlink"/>
              </w:rPr>
              <w:t>Schulbasisdaten &gt; Bildungsangebote (</w:t>
            </w:r>
            <w:r w:rsidRPr="005C6596">
              <w:rPr>
                <w:rStyle w:val="Hyperlink"/>
              </w:rPr>
              <w:sym w:font="Wingdings" w:char="F0E0"/>
            </w:r>
            <w:r w:rsidRPr="005C6596">
              <w:rPr>
                <w:rStyle w:val="Hyperlink"/>
              </w:rPr>
              <w:t xml:space="preserve"> bisher bei Zusatzangebote)</w:t>
            </w:r>
            <w:r>
              <w:rPr>
                <w:webHidden/>
              </w:rPr>
              <w:tab/>
            </w:r>
            <w:r>
              <w:rPr>
                <w:webHidden/>
              </w:rPr>
              <w:fldChar w:fldCharType="begin"/>
            </w:r>
            <w:r>
              <w:rPr>
                <w:webHidden/>
              </w:rPr>
              <w:instrText xml:space="preserve"> PAGEREF _Toc69803406 \h </w:instrText>
            </w:r>
            <w:r>
              <w:rPr>
                <w:webHidden/>
              </w:rPr>
            </w:r>
            <w:r>
              <w:rPr>
                <w:webHidden/>
              </w:rPr>
              <w:fldChar w:fldCharType="separate"/>
            </w:r>
            <w:r w:rsidR="004E58D4">
              <w:rPr>
                <w:webHidden/>
              </w:rPr>
              <w:t>6</w:t>
            </w:r>
            <w:r>
              <w:rPr>
                <w:webHidden/>
              </w:rPr>
              <w:fldChar w:fldCharType="end"/>
            </w:r>
          </w:hyperlink>
        </w:p>
        <w:p w14:paraId="487BBA9B" w14:textId="61FCFC16"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7" w:history="1">
            <w:r w:rsidRPr="005C6596">
              <w:rPr>
                <w:rStyle w:val="Hyperlink"/>
              </w:rPr>
              <w:t>3.4</w:t>
            </w:r>
            <w:r>
              <w:rPr>
                <w:rFonts w:asciiTheme="minorHAnsi" w:eastAsiaTheme="minorEastAsia" w:hAnsiTheme="minorHAnsi" w:cstheme="minorBidi"/>
                <w:bCs w:val="0"/>
                <w:color w:val="auto"/>
                <w:sz w:val="22"/>
                <w:szCs w:val="22"/>
                <w:lang w:eastAsia="de-DE"/>
              </w:rPr>
              <w:tab/>
            </w:r>
            <w:r w:rsidRPr="005C6596">
              <w:rPr>
                <w:rStyle w:val="Hyperlink"/>
              </w:rPr>
              <w:t>Schulumfeld &gt; Berufe</w:t>
            </w:r>
            <w:r>
              <w:rPr>
                <w:webHidden/>
              </w:rPr>
              <w:tab/>
            </w:r>
            <w:r>
              <w:rPr>
                <w:webHidden/>
              </w:rPr>
              <w:fldChar w:fldCharType="begin"/>
            </w:r>
            <w:r>
              <w:rPr>
                <w:webHidden/>
              </w:rPr>
              <w:instrText xml:space="preserve"> PAGEREF _Toc69803407 \h </w:instrText>
            </w:r>
            <w:r>
              <w:rPr>
                <w:webHidden/>
              </w:rPr>
            </w:r>
            <w:r>
              <w:rPr>
                <w:webHidden/>
              </w:rPr>
              <w:fldChar w:fldCharType="separate"/>
            </w:r>
            <w:r w:rsidR="004E58D4">
              <w:rPr>
                <w:webHidden/>
              </w:rPr>
              <w:t>7</w:t>
            </w:r>
            <w:r>
              <w:rPr>
                <w:webHidden/>
              </w:rPr>
              <w:fldChar w:fldCharType="end"/>
            </w:r>
          </w:hyperlink>
        </w:p>
        <w:p w14:paraId="4DB2B38F" w14:textId="13AB36B6"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08" w:history="1">
            <w:r w:rsidRPr="005C6596">
              <w:rPr>
                <w:rStyle w:val="Hyperlink"/>
              </w:rPr>
              <w:t>3.5</w:t>
            </w:r>
            <w:r>
              <w:rPr>
                <w:rFonts w:asciiTheme="minorHAnsi" w:eastAsiaTheme="minorEastAsia" w:hAnsiTheme="minorHAnsi" w:cstheme="minorBidi"/>
                <w:bCs w:val="0"/>
                <w:color w:val="auto"/>
                <w:sz w:val="22"/>
                <w:szCs w:val="22"/>
                <w:lang w:eastAsia="de-DE"/>
              </w:rPr>
              <w:tab/>
            </w:r>
            <w:r w:rsidRPr="005C6596">
              <w:rPr>
                <w:rStyle w:val="Hyperlink"/>
              </w:rPr>
              <w:t>Assistenten &gt; UV-Planung</w:t>
            </w:r>
            <w:r>
              <w:rPr>
                <w:webHidden/>
              </w:rPr>
              <w:tab/>
            </w:r>
            <w:r>
              <w:rPr>
                <w:webHidden/>
              </w:rPr>
              <w:fldChar w:fldCharType="begin"/>
            </w:r>
            <w:r>
              <w:rPr>
                <w:webHidden/>
              </w:rPr>
              <w:instrText xml:space="preserve"> PAGEREF _Toc69803408 \h </w:instrText>
            </w:r>
            <w:r>
              <w:rPr>
                <w:webHidden/>
              </w:rPr>
            </w:r>
            <w:r>
              <w:rPr>
                <w:webHidden/>
              </w:rPr>
              <w:fldChar w:fldCharType="separate"/>
            </w:r>
            <w:r w:rsidR="004E58D4">
              <w:rPr>
                <w:webHidden/>
              </w:rPr>
              <w:t>8</w:t>
            </w:r>
            <w:r>
              <w:rPr>
                <w:webHidden/>
              </w:rPr>
              <w:fldChar w:fldCharType="end"/>
            </w:r>
          </w:hyperlink>
        </w:p>
        <w:p w14:paraId="5B9F5A53" w14:textId="0BE17D43" w:rsidR="00D14C94" w:rsidRDefault="00D14C94">
          <w:pPr>
            <w:pStyle w:val="Verzeichnis2"/>
            <w:rPr>
              <w:rFonts w:asciiTheme="minorHAnsi" w:eastAsiaTheme="minorEastAsia" w:hAnsiTheme="minorHAnsi"/>
              <w:color w:val="auto"/>
              <w:szCs w:val="22"/>
              <w:lang w:eastAsia="de-DE"/>
            </w:rPr>
          </w:pPr>
          <w:hyperlink w:anchor="_Toc69803409" w:history="1">
            <w:r w:rsidRPr="005C6596">
              <w:rPr>
                <w:rStyle w:val="Hyperlink"/>
              </w:rPr>
              <w:t>4</w:t>
            </w:r>
            <w:r>
              <w:rPr>
                <w:rFonts w:asciiTheme="minorHAnsi" w:eastAsiaTheme="minorEastAsia" w:hAnsiTheme="minorHAnsi"/>
                <w:color w:val="auto"/>
                <w:szCs w:val="22"/>
                <w:lang w:eastAsia="de-DE"/>
              </w:rPr>
              <w:tab/>
            </w:r>
            <w:r w:rsidRPr="005C6596">
              <w:rPr>
                <w:rStyle w:val="Hyperlink"/>
              </w:rPr>
              <w:t>Personal</w:t>
            </w:r>
            <w:r>
              <w:rPr>
                <w:webHidden/>
              </w:rPr>
              <w:tab/>
            </w:r>
            <w:r>
              <w:rPr>
                <w:webHidden/>
              </w:rPr>
              <w:fldChar w:fldCharType="begin"/>
            </w:r>
            <w:r>
              <w:rPr>
                <w:webHidden/>
              </w:rPr>
              <w:instrText xml:space="preserve"> PAGEREF _Toc69803409 \h </w:instrText>
            </w:r>
            <w:r>
              <w:rPr>
                <w:webHidden/>
              </w:rPr>
            </w:r>
            <w:r>
              <w:rPr>
                <w:webHidden/>
              </w:rPr>
              <w:fldChar w:fldCharType="separate"/>
            </w:r>
            <w:r w:rsidR="004E58D4">
              <w:rPr>
                <w:webHidden/>
              </w:rPr>
              <w:t>8</w:t>
            </w:r>
            <w:r>
              <w:rPr>
                <w:webHidden/>
              </w:rPr>
              <w:fldChar w:fldCharType="end"/>
            </w:r>
          </w:hyperlink>
        </w:p>
        <w:p w14:paraId="0B591924" w14:textId="63E7C50D"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0" w:history="1">
            <w:r w:rsidRPr="005C6596">
              <w:rPr>
                <w:rStyle w:val="Hyperlink"/>
              </w:rPr>
              <w:t>4.1</w:t>
            </w:r>
            <w:r>
              <w:rPr>
                <w:rFonts w:asciiTheme="minorHAnsi" w:eastAsiaTheme="minorEastAsia" w:hAnsiTheme="minorHAnsi" w:cstheme="minorBidi"/>
                <w:bCs w:val="0"/>
                <w:color w:val="auto"/>
                <w:sz w:val="22"/>
                <w:szCs w:val="22"/>
                <w:lang w:eastAsia="de-DE"/>
              </w:rPr>
              <w:tab/>
            </w:r>
            <w:r w:rsidRPr="005C6596">
              <w:rPr>
                <w:rStyle w:val="Hyperlink"/>
              </w:rPr>
              <w:t>Personalbasisdaten &gt; Stundenbilanz</w:t>
            </w:r>
            <w:r>
              <w:rPr>
                <w:webHidden/>
              </w:rPr>
              <w:tab/>
            </w:r>
            <w:r>
              <w:rPr>
                <w:webHidden/>
              </w:rPr>
              <w:fldChar w:fldCharType="begin"/>
            </w:r>
            <w:r>
              <w:rPr>
                <w:webHidden/>
              </w:rPr>
              <w:instrText xml:space="preserve"> PAGEREF _Toc69803410 \h </w:instrText>
            </w:r>
            <w:r>
              <w:rPr>
                <w:webHidden/>
              </w:rPr>
            </w:r>
            <w:r>
              <w:rPr>
                <w:webHidden/>
              </w:rPr>
              <w:fldChar w:fldCharType="separate"/>
            </w:r>
            <w:r w:rsidR="004E58D4">
              <w:rPr>
                <w:webHidden/>
              </w:rPr>
              <w:t>8</w:t>
            </w:r>
            <w:r>
              <w:rPr>
                <w:webHidden/>
              </w:rPr>
              <w:fldChar w:fldCharType="end"/>
            </w:r>
          </w:hyperlink>
        </w:p>
        <w:p w14:paraId="74263EA2" w14:textId="2D79A95A" w:rsidR="00D14C94" w:rsidRDefault="00D14C94">
          <w:pPr>
            <w:pStyle w:val="Verzeichnis2"/>
            <w:rPr>
              <w:rFonts w:asciiTheme="minorHAnsi" w:eastAsiaTheme="minorEastAsia" w:hAnsiTheme="minorHAnsi"/>
              <w:color w:val="auto"/>
              <w:szCs w:val="22"/>
              <w:lang w:eastAsia="de-DE"/>
            </w:rPr>
          </w:pPr>
          <w:hyperlink w:anchor="_Toc69803411" w:history="1">
            <w:r w:rsidRPr="005C6596">
              <w:rPr>
                <w:rStyle w:val="Hyperlink"/>
              </w:rPr>
              <w:t>5</w:t>
            </w:r>
            <w:r>
              <w:rPr>
                <w:rFonts w:asciiTheme="minorHAnsi" w:eastAsiaTheme="minorEastAsia" w:hAnsiTheme="minorHAnsi"/>
                <w:color w:val="auto"/>
                <w:szCs w:val="22"/>
                <w:lang w:eastAsia="de-DE"/>
              </w:rPr>
              <w:tab/>
            </w:r>
            <w:r w:rsidRPr="005C6596">
              <w:rPr>
                <w:rStyle w:val="Hyperlink"/>
              </w:rPr>
              <w:t>Schüler</w:t>
            </w:r>
            <w:r>
              <w:rPr>
                <w:webHidden/>
              </w:rPr>
              <w:tab/>
            </w:r>
            <w:r>
              <w:rPr>
                <w:webHidden/>
              </w:rPr>
              <w:fldChar w:fldCharType="begin"/>
            </w:r>
            <w:r>
              <w:rPr>
                <w:webHidden/>
              </w:rPr>
              <w:instrText xml:space="preserve"> PAGEREF _Toc69803411 \h </w:instrText>
            </w:r>
            <w:r>
              <w:rPr>
                <w:webHidden/>
              </w:rPr>
            </w:r>
            <w:r>
              <w:rPr>
                <w:webHidden/>
              </w:rPr>
              <w:fldChar w:fldCharType="separate"/>
            </w:r>
            <w:r w:rsidR="004E58D4">
              <w:rPr>
                <w:webHidden/>
              </w:rPr>
              <w:t>8</w:t>
            </w:r>
            <w:r>
              <w:rPr>
                <w:webHidden/>
              </w:rPr>
              <w:fldChar w:fldCharType="end"/>
            </w:r>
          </w:hyperlink>
        </w:p>
        <w:p w14:paraId="7A3DD4C5" w14:textId="7831BA6A"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2" w:history="1">
            <w:r w:rsidRPr="005C6596">
              <w:rPr>
                <w:rStyle w:val="Hyperlink"/>
              </w:rPr>
              <w:t>5.1</w:t>
            </w:r>
            <w:r>
              <w:rPr>
                <w:rFonts w:asciiTheme="minorHAnsi" w:eastAsiaTheme="minorEastAsia" w:hAnsiTheme="minorHAnsi" w:cstheme="minorBidi"/>
                <w:bCs w:val="0"/>
                <w:color w:val="auto"/>
                <w:sz w:val="22"/>
                <w:szCs w:val="22"/>
                <w:lang w:eastAsia="de-DE"/>
              </w:rPr>
              <w:tab/>
            </w:r>
            <w:r w:rsidRPr="005C6596">
              <w:rPr>
                <w:rStyle w:val="Hyperlink"/>
              </w:rPr>
              <w:t>Schülersuche</w:t>
            </w:r>
            <w:r>
              <w:rPr>
                <w:webHidden/>
              </w:rPr>
              <w:tab/>
            </w:r>
            <w:r>
              <w:rPr>
                <w:webHidden/>
              </w:rPr>
              <w:fldChar w:fldCharType="begin"/>
            </w:r>
            <w:r>
              <w:rPr>
                <w:webHidden/>
              </w:rPr>
              <w:instrText xml:space="preserve"> PAGEREF _Toc69803412 \h </w:instrText>
            </w:r>
            <w:r>
              <w:rPr>
                <w:webHidden/>
              </w:rPr>
            </w:r>
            <w:r>
              <w:rPr>
                <w:webHidden/>
              </w:rPr>
              <w:fldChar w:fldCharType="separate"/>
            </w:r>
            <w:r w:rsidR="004E58D4">
              <w:rPr>
                <w:webHidden/>
              </w:rPr>
              <w:t>8</w:t>
            </w:r>
            <w:r>
              <w:rPr>
                <w:webHidden/>
              </w:rPr>
              <w:fldChar w:fldCharType="end"/>
            </w:r>
          </w:hyperlink>
        </w:p>
        <w:p w14:paraId="31187697" w14:textId="1919613E"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3" w:history="1">
            <w:r w:rsidRPr="005C6596">
              <w:rPr>
                <w:rStyle w:val="Hyperlink"/>
              </w:rPr>
              <w:t>5.2</w:t>
            </w:r>
            <w:r>
              <w:rPr>
                <w:rFonts w:asciiTheme="minorHAnsi" w:eastAsiaTheme="minorEastAsia" w:hAnsiTheme="minorHAnsi" w:cstheme="minorBidi"/>
                <w:bCs w:val="0"/>
                <w:color w:val="auto"/>
                <w:sz w:val="22"/>
                <w:szCs w:val="22"/>
                <w:lang w:eastAsia="de-DE"/>
              </w:rPr>
              <w:tab/>
            </w:r>
            <w:r w:rsidRPr="005C6596">
              <w:rPr>
                <w:rStyle w:val="Hyperlink"/>
              </w:rPr>
              <w:t>Schülerbasisdaten &gt; Schülerstammdaten</w:t>
            </w:r>
            <w:r>
              <w:rPr>
                <w:webHidden/>
              </w:rPr>
              <w:tab/>
            </w:r>
            <w:r>
              <w:rPr>
                <w:webHidden/>
              </w:rPr>
              <w:fldChar w:fldCharType="begin"/>
            </w:r>
            <w:r>
              <w:rPr>
                <w:webHidden/>
              </w:rPr>
              <w:instrText xml:space="preserve"> PAGEREF _Toc69803413 \h </w:instrText>
            </w:r>
            <w:r>
              <w:rPr>
                <w:webHidden/>
              </w:rPr>
            </w:r>
            <w:r>
              <w:rPr>
                <w:webHidden/>
              </w:rPr>
              <w:fldChar w:fldCharType="separate"/>
            </w:r>
            <w:r w:rsidR="004E58D4">
              <w:rPr>
                <w:webHidden/>
              </w:rPr>
              <w:t>9</w:t>
            </w:r>
            <w:r>
              <w:rPr>
                <w:webHidden/>
              </w:rPr>
              <w:fldChar w:fldCharType="end"/>
            </w:r>
          </w:hyperlink>
        </w:p>
        <w:p w14:paraId="128A3D6C" w14:textId="0AA0AEA0"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4" w:history="1">
            <w:r w:rsidRPr="005C6596">
              <w:rPr>
                <w:rStyle w:val="Hyperlink"/>
              </w:rPr>
              <w:t>5.3</w:t>
            </w:r>
            <w:r>
              <w:rPr>
                <w:rFonts w:asciiTheme="minorHAnsi" w:eastAsiaTheme="minorEastAsia" w:hAnsiTheme="minorHAnsi" w:cstheme="minorBidi"/>
                <w:bCs w:val="0"/>
                <w:color w:val="auto"/>
                <w:sz w:val="22"/>
                <w:szCs w:val="22"/>
                <w:lang w:eastAsia="de-DE"/>
              </w:rPr>
              <w:tab/>
            </w:r>
            <w:r w:rsidRPr="005C6596">
              <w:rPr>
                <w:rStyle w:val="Hyperlink"/>
              </w:rPr>
              <w:t>Schülerbasisdaten &gt; Qualifikationen</w:t>
            </w:r>
            <w:r>
              <w:rPr>
                <w:webHidden/>
              </w:rPr>
              <w:tab/>
            </w:r>
            <w:r>
              <w:rPr>
                <w:webHidden/>
              </w:rPr>
              <w:fldChar w:fldCharType="begin"/>
            </w:r>
            <w:r>
              <w:rPr>
                <w:webHidden/>
              </w:rPr>
              <w:instrText xml:space="preserve"> PAGEREF _Toc69803414 \h </w:instrText>
            </w:r>
            <w:r>
              <w:rPr>
                <w:webHidden/>
              </w:rPr>
            </w:r>
            <w:r>
              <w:rPr>
                <w:webHidden/>
              </w:rPr>
              <w:fldChar w:fldCharType="separate"/>
            </w:r>
            <w:r w:rsidR="004E58D4">
              <w:rPr>
                <w:webHidden/>
              </w:rPr>
              <w:t>9</w:t>
            </w:r>
            <w:r>
              <w:rPr>
                <w:webHidden/>
              </w:rPr>
              <w:fldChar w:fldCharType="end"/>
            </w:r>
          </w:hyperlink>
        </w:p>
        <w:p w14:paraId="5C632569" w14:textId="362A80F1" w:rsidR="00D14C94" w:rsidRDefault="00D14C94">
          <w:pPr>
            <w:pStyle w:val="Verzeichnis4"/>
            <w:rPr>
              <w:rFonts w:asciiTheme="minorHAnsi" w:hAnsiTheme="minorHAnsi"/>
              <w:sz w:val="22"/>
              <w:szCs w:val="22"/>
            </w:rPr>
          </w:pPr>
          <w:hyperlink w:anchor="_Toc69803415" w:history="1">
            <w:r w:rsidRPr="005C6596">
              <w:rPr>
                <w:rStyle w:val="Hyperlink"/>
              </w:rPr>
              <w:t>5.3.1</w:t>
            </w:r>
            <w:r>
              <w:rPr>
                <w:rFonts w:asciiTheme="minorHAnsi" w:hAnsiTheme="minorHAnsi"/>
                <w:sz w:val="22"/>
                <w:szCs w:val="22"/>
              </w:rPr>
              <w:tab/>
            </w:r>
            <w:r w:rsidRPr="005C6596">
              <w:rPr>
                <w:rStyle w:val="Hyperlink"/>
              </w:rPr>
              <w:t>Register Eignung / Abschlüsse / Berufe</w:t>
            </w:r>
            <w:r>
              <w:rPr>
                <w:webHidden/>
              </w:rPr>
              <w:tab/>
            </w:r>
            <w:r>
              <w:rPr>
                <w:webHidden/>
              </w:rPr>
              <w:fldChar w:fldCharType="begin"/>
            </w:r>
            <w:r>
              <w:rPr>
                <w:webHidden/>
              </w:rPr>
              <w:instrText xml:space="preserve"> PAGEREF _Toc69803415 \h </w:instrText>
            </w:r>
            <w:r>
              <w:rPr>
                <w:webHidden/>
              </w:rPr>
            </w:r>
            <w:r>
              <w:rPr>
                <w:webHidden/>
              </w:rPr>
              <w:fldChar w:fldCharType="separate"/>
            </w:r>
            <w:r w:rsidR="004E58D4">
              <w:rPr>
                <w:webHidden/>
              </w:rPr>
              <w:t>9</w:t>
            </w:r>
            <w:r>
              <w:rPr>
                <w:webHidden/>
              </w:rPr>
              <w:fldChar w:fldCharType="end"/>
            </w:r>
          </w:hyperlink>
        </w:p>
        <w:p w14:paraId="629F0A6E" w14:textId="286E0900" w:rsidR="00D14C94" w:rsidRDefault="00D14C94">
          <w:pPr>
            <w:pStyle w:val="Verzeichnis4"/>
            <w:rPr>
              <w:rFonts w:asciiTheme="minorHAnsi" w:hAnsiTheme="minorHAnsi"/>
              <w:sz w:val="22"/>
              <w:szCs w:val="22"/>
            </w:rPr>
          </w:pPr>
          <w:hyperlink w:anchor="_Toc69803416" w:history="1">
            <w:r w:rsidRPr="005C6596">
              <w:rPr>
                <w:rStyle w:val="Hyperlink"/>
              </w:rPr>
              <w:t>5.3.2</w:t>
            </w:r>
            <w:r>
              <w:rPr>
                <w:rFonts w:asciiTheme="minorHAnsi" w:hAnsiTheme="minorHAnsi"/>
                <w:sz w:val="22"/>
                <w:szCs w:val="22"/>
              </w:rPr>
              <w:tab/>
            </w:r>
            <w:r w:rsidRPr="005C6596">
              <w:rPr>
                <w:rStyle w:val="Hyperlink"/>
              </w:rPr>
              <w:t>Register Fremdsprachen</w:t>
            </w:r>
            <w:r>
              <w:rPr>
                <w:webHidden/>
              </w:rPr>
              <w:tab/>
            </w:r>
            <w:r>
              <w:rPr>
                <w:webHidden/>
              </w:rPr>
              <w:fldChar w:fldCharType="begin"/>
            </w:r>
            <w:r>
              <w:rPr>
                <w:webHidden/>
              </w:rPr>
              <w:instrText xml:space="preserve"> PAGEREF _Toc69803416 \h </w:instrText>
            </w:r>
            <w:r>
              <w:rPr>
                <w:webHidden/>
              </w:rPr>
            </w:r>
            <w:r>
              <w:rPr>
                <w:webHidden/>
              </w:rPr>
              <w:fldChar w:fldCharType="separate"/>
            </w:r>
            <w:r w:rsidR="004E58D4">
              <w:rPr>
                <w:webHidden/>
              </w:rPr>
              <w:t>9</w:t>
            </w:r>
            <w:r>
              <w:rPr>
                <w:webHidden/>
              </w:rPr>
              <w:fldChar w:fldCharType="end"/>
            </w:r>
          </w:hyperlink>
        </w:p>
        <w:p w14:paraId="0A5FFD46" w14:textId="0906B08F"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7" w:history="1">
            <w:r w:rsidRPr="005C6596">
              <w:rPr>
                <w:rStyle w:val="Hyperlink"/>
              </w:rPr>
              <w:t>5.4</w:t>
            </w:r>
            <w:r>
              <w:rPr>
                <w:rFonts w:asciiTheme="minorHAnsi" w:eastAsiaTheme="minorEastAsia" w:hAnsiTheme="minorHAnsi" w:cstheme="minorBidi"/>
                <w:bCs w:val="0"/>
                <w:color w:val="auto"/>
                <w:sz w:val="22"/>
                <w:szCs w:val="22"/>
                <w:lang w:eastAsia="de-DE"/>
              </w:rPr>
              <w:tab/>
            </w:r>
            <w:r w:rsidRPr="005C6596">
              <w:rPr>
                <w:rStyle w:val="Hyperlink"/>
              </w:rPr>
              <w:t>Schülerbasisdaten &gt; Zusatzinformationen – Lebenswichtige Informationen</w:t>
            </w:r>
            <w:r>
              <w:rPr>
                <w:webHidden/>
              </w:rPr>
              <w:tab/>
            </w:r>
            <w:r>
              <w:rPr>
                <w:webHidden/>
              </w:rPr>
              <w:fldChar w:fldCharType="begin"/>
            </w:r>
            <w:r>
              <w:rPr>
                <w:webHidden/>
              </w:rPr>
              <w:instrText xml:space="preserve"> PAGEREF _Toc69803417 \h </w:instrText>
            </w:r>
            <w:r>
              <w:rPr>
                <w:webHidden/>
              </w:rPr>
            </w:r>
            <w:r>
              <w:rPr>
                <w:webHidden/>
              </w:rPr>
              <w:fldChar w:fldCharType="separate"/>
            </w:r>
            <w:r w:rsidR="004E58D4">
              <w:rPr>
                <w:webHidden/>
              </w:rPr>
              <w:t>9</w:t>
            </w:r>
            <w:r>
              <w:rPr>
                <w:webHidden/>
              </w:rPr>
              <w:fldChar w:fldCharType="end"/>
            </w:r>
          </w:hyperlink>
        </w:p>
        <w:p w14:paraId="1F841BB5" w14:textId="5B7CEC95"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18" w:history="1">
            <w:r w:rsidRPr="005C6596">
              <w:rPr>
                <w:rStyle w:val="Hyperlink"/>
              </w:rPr>
              <w:t>5.5</w:t>
            </w:r>
            <w:r>
              <w:rPr>
                <w:rFonts w:asciiTheme="minorHAnsi" w:eastAsiaTheme="minorEastAsia" w:hAnsiTheme="minorHAnsi" w:cstheme="minorBidi"/>
                <w:bCs w:val="0"/>
                <w:color w:val="auto"/>
                <w:sz w:val="22"/>
                <w:szCs w:val="22"/>
                <w:lang w:eastAsia="de-DE"/>
              </w:rPr>
              <w:tab/>
            </w:r>
            <w:r w:rsidRPr="005C6596">
              <w:rPr>
                <w:rStyle w:val="Hyperlink"/>
              </w:rPr>
              <w:t>Kandidatenverfahren &gt; Aufnehmen/Einschulen</w:t>
            </w:r>
            <w:r>
              <w:rPr>
                <w:webHidden/>
              </w:rPr>
              <w:tab/>
            </w:r>
            <w:r>
              <w:rPr>
                <w:webHidden/>
              </w:rPr>
              <w:fldChar w:fldCharType="begin"/>
            </w:r>
            <w:r>
              <w:rPr>
                <w:webHidden/>
              </w:rPr>
              <w:instrText xml:space="preserve"> PAGEREF _Toc69803418 \h </w:instrText>
            </w:r>
            <w:r>
              <w:rPr>
                <w:webHidden/>
              </w:rPr>
            </w:r>
            <w:r>
              <w:rPr>
                <w:webHidden/>
              </w:rPr>
              <w:fldChar w:fldCharType="separate"/>
            </w:r>
            <w:r w:rsidR="004E58D4">
              <w:rPr>
                <w:webHidden/>
              </w:rPr>
              <w:t>10</w:t>
            </w:r>
            <w:r>
              <w:rPr>
                <w:webHidden/>
              </w:rPr>
              <w:fldChar w:fldCharType="end"/>
            </w:r>
          </w:hyperlink>
        </w:p>
        <w:p w14:paraId="2A27A7DA" w14:textId="5406D49C" w:rsidR="00D14C94" w:rsidRDefault="00D14C94">
          <w:pPr>
            <w:pStyle w:val="Verzeichnis4"/>
            <w:rPr>
              <w:rFonts w:asciiTheme="minorHAnsi" w:hAnsiTheme="minorHAnsi"/>
              <w:sz w:val="22"/>
              <w:szCs w:val="22"/>
            </w:rPr>
          </w:pPr>
          <w:hyperlink w:anchor="_Toc69803419" w:history="1">
            <w:r w:rsidRPr="005C6596">
              <w:rPr>
                <w:rStyle w:val="Hyperlink"/>
              </w:rPr>
              <w:t>5.5.1</w:t>
            </w:r>
            <w:r>
              <w:rPr>
                <w:rFonts w:asciiTheme="minorHAnsi" w:hAnsiTheme="minorHAnsi"/>
                <w:sz w:val="22"/>
                <w:szCs w:val="22"/>
              </w:rPr>
              <w:tab/>
            </w:r>
            <w:r w:rsidRPr="005C6596">
              <w:rPr>
                <w:rStyle w:val="Hyperlink"/>
              </w:rPr>
              <w:t>Daten für einzuschulende Grundschüler aus Einwohnermeldedaten übernehmen</w:t>
            </w:r>
            <w:r>
              <w:rPr>
                <w:webHidden/>
              </w:rPr>
              <w:tab/>
            </w:r>
            <w:r>
              <w:rPr>
                <w:webHidden/>
              </w:rPr>
              <w:fldChar w:fldCharType="begin"/>
            </w:r>
            <w:r>
              <w:rPr>
                <w:webHidden/>
              </w:rPr>
              <w:instrText xml:space="preserve"> PAGEREF _Toc69803419 \h </w:instrText>
            </w:r>
            <w:r>
              <w:rPr>
                <w:webHidden/>
              </w:rPr>
            </w:r>
            <w:r>
              <w:rPr>
                <w:webHidden/>
              </w:rPr>
              <w:fldChar w:fldCharType="separate"/>
            </w:r>
            <w:r w:rsidR="004E58D4">
              <w:rPr>
                <w:webHidden/>
              </w:rPr>
              <w:t>10</w:t>
            </w:r>
            <w:r>
              <w:rPr>
                <w:webHidden/>
              </w:rPr>
              <w:fldChar w:fldCharType="end"/>
            </w:r>
          </w:hyperlink>
        </w:p>
        <w:p w14:paraId="4E5F1968" w14:textId="07250082" w:rsidR="00D14C94" w:rsidRDefault="00D14C94">
          <w:pPr>
            <w:pStyle w:val="Verzeichnis4"/>
            <w:rPr>
              <w:rFonts w:asciiTheme="minorHAnsi" w:hAnsiTheme="minorHAnsi"/>
              <w:sz w:val="22"/>
              <w:szCs w:val="22"/>
            </w:rPr>
          </w:pPr>
          <w:hyperlink w:anchor="_Toc69803420" w:history="1">
            <w:r w:rsidRPr="005C6596">
              <w:rPr>
                <w:rStyle w:val="Hyperlink"/>
              </w:rPr>
              <w:t>5.5.2</w:t>
            </w:r>
            <w:r>
              <w:rPr>
                <w:rFonts w:asciiTheme="minorHAnsi" w:hAnsiTheme="minorHAnsi"/>
                <w:sz w:val="22"/>
                <w:szCs w:val="22"/>
              </w:rPr>
              <w:tab/>
            </w:r>
            <w:r w:rsidRPr="005C6596">
              <w:rPr>
                <w:rStyle w:val="Hyperlink"/>
              </w:rPr>
              <w:t>Schüler mit Sonderzeichen im Namen</w:t>
            </w:r>
            <w:r>
              <w:rPr>
                <w:webHidden/>
              </w:rPr>
              <w:tab/>
            </w:r>
            <w:r>
              <w:rPr>
                <w:webHidden/>
              </w:rPr>
              <w:fldChar w:fldCharType="begin"/>
            </w:r>
            <w:r>
              <w:rPr>
                <w:webHidden/>
              </w:rPr>
              <w:instrText xml:space="preserve"> PAGEREF _Toc69803420 \h </w:instrText>
            </w:r>
            <w:r>
              <w:rPr>
                <w:webHidden/>
              </w:rPr>
            </w:r>
            <w:r>
              <w:rPr>
                <w:webHidden/>
              </w:rPr>
              <w:fldChar w:fldCharType="separate"/>
            </w:r>
            <w:r w:rsidR="004E58D4">
              <w:rPr>
                <w:webHidden/>
              </w:rPr>
              <w:t>12</w:t>
            </w:r>
            <w:r>
              <w:rPr>
                <w:webHidden/>
              </w:rPr>
              <w:fldChar w:fldCharType="end"/>
            </w:r>
          </w:hyperlink>
        </w:p>
        <w:p w14:paraId="315E8200" w14:textId="29BF40CE"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1" w:history="1">
            <w:r w:rsidRPr="005C6596">
              <w:rPr>
                <w:rStyle w:val="Hyperlink"/>
              </w:rPr>
              <w:t>5.6</w:t>
            </w:r>
            <w:r>
              <w:rPr>
                <w:rFonts w:asciiTheme="minorHAnsi" w:eastAsiaTheme="minorEastAsia" w:hAnsiTheme="minorHAnsi" w:cstheme="minorBidi"/>
                <w:bCs w:val="0"/>
                <w:color w:val="auto"/>
                <w:sz w:val="22"/>
                <w:szCs w:val="22"/>
                <w:lang w:eastAsia="de-DE"/>
              </w:rPr>
              <w:tab/>
            </w:r>
            <w:r w:rsidRPr="005C6596">
              <w:rPr>
                <w:rStyle w:val="Hyperlink"/>
              </w:rPr>
              <w:t>Kandidatenverfahren &gt; Abgänger</w:t>
            </w:r>
            <w:r>
              <w:rPr>
                <w:webHidden/>
              </w:rPr>
              <w:tab/>
            </w:r>
            <w:r>
              <w:rPr>
                <w:webHidden/>
              </w:rPr>
              <w:fldChar w:fldCharType="begin"/>
            </w:r>
            <w:r>
              <w:rPr>
                <w:webHidden/>
              </w:rPr>
              <w:instrText xml:space="preserve"> PAGEREF _Toc69803421 \h </w:instrText>
            </w:r>
            <w:r>
              <w:rPr>
                <w:webHidden/>
              </w:rPr>
            </w:r>
            <w:r>
              <w:rPr>
                <w:webHidden/>
              </w:rPr>
              <w:fldChar w:fldCharType="separate"/>
            </w:r>
            <w:r w:rsidR="004E58D4">
              <w:rPr>
                <w:webHidden/>
              </w:rPr>
              <w:t>12</w:t>
            </w:r>
            <w:r>
              <w:rPr>
                <w:webHidden/>
              </w:rPr>
              <w:fldChar w:fldCharType="end"/>
            </w:r>
          </w:hyperlink>
        </w:p>
        <w:p w14:paraId="11ADFDF7" w14:textId="2F746586"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2" w:history="1">
            <w:r w:rsidRPr="005C6596">
              <w:rPr>
                <w:rStyle w:val="Hyperlink"/>
              </w:rPr>
              <w:t>5.7</w:t>
            </w:r>
            <w:r>
              <w:rPr>
                <w:rFonts w:asciiTheme="minorHAnsi" w:eastAsiaTheme="minorEastAsia" w:hAnsiTheme="minorHAnsi" w:cstheme="minorBidi"/>
                <w:bCs w:val="0"/>
                <w:color w:val="auto"/>
                <w:sz w:val="22"/>
                <w:szCs w:val="22"/>
                <w:lang w:eastAsia="de-DE"/>
              </w:rPr>
              <w:tab/>
            </w:r>
            <w:r w:rsidRPr="005C6596">
              <w:rPr>
                <w:rStyle w:val="Hyperlink"/>
              </w:rPr>
              <w:t>Kandidatenverfahren &gt; Überweisung</w:t>
            </w:r>
            <w:r>
              <w:rPr>
                <w:webHidden/>
              </w:rPr>
              <w:tab/>
            </w:r>
            <w:r>
              <w:rPr>
                <w:webHidden/>
              </w:rPr>
              <w:fldChar w:fldCharType="begin"/>
            </w:r>
            <w:r>
              <w:rPr>
                <w:webHidden/>
              </w:rPr>
              <w:instrText xml:space="preserve"> PAGEREF _Toc69803422 \h </w:instrText>
            </w:r>
            <w:r>
              <w:rPr>
                <w:webHidden/>
              </w:rPr>
            </w:r>
            <w:r>
              <w:rPr>
                <w:webHidden/>
              </w:rPr>
              <w:fldChar w:fldCharType="separate"/>
            </w:r>
            <w:r w:rsidR="004E58D4">
              <w:rPr>
                <w:webHidden/>
              </w:rPr>
              <w:t>12</w:t>
            </w:r>
            <w:r>
              <w:rPr>
                <w:webHidden/>
              </w:rPr>
              <w:fldChar w:fldCharType="end"/>
            </w:r>
          </w:hyperlink>
        </w:p>
        <w:p w14:paraId="5AF4968A" w14:textId="6234E775"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3" w:history="1">
            <w:r w:rsidRPr="005C6596">
              <w:rPr>
                <w:rStyle w:val="Hyperlink"/>
              </w:rPr>
              <w:t>5.8</w:t>
            </w:r>
            <w:r>
              <w:rPr>
                <w:rFonts w:asciiTheme="minorHAnsi" w:eastAsiaTheme="minorEastAsia" w:hAnsiTheme="minorHAnsi" w:cstheme="minorBidi"/>
                <w:bCs w:val="0"/>
                <w:color w:val="auto"/>
                <w:sz w:val="22"/>
                <w:szCs w:val="22"/>
                <w:lang w:eastAsia="de-DE"/>
              </w:rPr>
              <w:tab/>
            </w:r>
            <w:r w:rsidRPr="005C6596">
              <w:rPr>
                <w:rStyle w:val="Hyperlink"/>
              </w:rPr>
              <w:t>Kandidatenverfahren &gt; Statusverwaltung - Interner Schulformübergang</w:t>
            </w:r>
            <w:r>
              <w:rPr>
                <w:webHidden/>
              </w:rPr>
              <w:tab/>
            </w:r>
            <w:r>
              <w:rPr>
                <w:webHidden/>
              </w:rPr>
              <w:fldChar w:fldCharType="begin"/>
            </w:r>
            <w:r>
              <w:rPr>
                <w:webHidden/>
              </w:rPr>
              <w:instrText xml:space="preserve"> PAGEREF _Toc69803423 \h </w:instrText>
            </w:r>
            <w:r>
              <w:rPr>
                <w:webHidden/>
              </w:rPr>
            </w:r>
            <w:r>
              <w:rPr>
                <w:webHidden/>
              </w:rPr>
              <w:fldChar w:fldCharType="separate"/>
            </w:r>
            <w:r w:rsidR="004E58D4">
              <w:rPr>
                <w:webHidden/>
              </w:rPr>
              <w:t>13</w:t>
            </w:r>
            <w:r>
              <w:rPr>
                <w:webHidden/>
              </w:rPr>
              <w:fldChar w:fldCharType="end"/>
            </w:r>
          </w:hyperlink>
        </w:p>
        <w:p w14:paraId="7440139B" w14:textId="7C61E804" w:rsidR="00D14C94" w:rsidRDefault="00D14C94">
          <w:pPr>
            <w:pStyle w:val="Verzeichnis2"/>
            <w:rPr>
              <w:rFonts w:asciiTheme="minorHAnsi" w:eastAsiaTheme="minorEastAsia" w:hAnsiTheme="minorHAnsi"/>
              <w:color w:val="auto"/>
              <w:szCs w:val="22"/>
              <w:lang w:eastAsia="de-DE"/>
            </w:rPr>
          </w:pPr>
          <w:hyperlink w:anchor="_Toc69803424" w:history="1">
            <w:r w:rsidRPr="005C6596">
              <w:rPr>
                <w:rStyle w:val="Hyperlink"/>
              </w:rPr>
              <w:t>6</w:t>
            </w:r>
            <w:r>
              <w:rPr>
                <w:rFonts w:asciiTheme="minorHAnsi" w:eastAsiaTheme="minorEastAsia" w:hAnsiTheme="minorHAnsi"/>
                <w:color w:val="auto"/>
                <w:szCs w:val="22"/>
                <w:lang w:eastAsia="de-DE"/>
              </w:rPr>
              <w:tab/>
            </w:r>
            <w:r w:rsidRPr="005C6596">
              <w:rPr>
                <w:rStyle w:val="Hyperlink"/>
              </w:rPr>
              <w:t>Unterricht</w:t>
            </w:r>
            <w:r>
              <w:rPr>
                <w:webHidden/>
              </w:rPr>
              <w:tab/>
            </w:r>
            <w:r>
              <w:rPr>
                <w:webHidden/>
              </w:rPr>
              <w:fldChar w:fldCharType="begin"/>
            </w:r>
            <w:r>
              <w:rPr>
                <w:webHidden/>
              </w:rPr>
              <w:instrText xml:space="preserve"> PAGEREF _Toc69803424 \h </w:instrText>
            </w:r>
            <w:r>
              <w:rPr>
                <w:webHidden/>
              </w:rPr>
            </w:r>
            <w:r>
              <w:rPr>
                <w:webHidden/>
              </w:rPr>
              <w:fldChar w:fldCharType="separate"/>
            </w:r>
            <w:r w:rsidR="004E58D4">
              <w:rPr>
                <w:webHidden/>
              </w:rPr>
              <w:t>13</w:t>
            </w:r>
            <w:r>
              <w:rPr>
                <w:webHidden/>
              </w:rPr>
              <w:fldChar w:fldCharType="end"/>
            </w:r>
          </w:hyperlink>
        </w:p>
        <w:p w14:paraId="593D1B97" w14:textId="7A309B97"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5" w:history="1">
            <w:r w:rsidRPr="005C6596">
              <w:rPr>
                <w:rStyle w:val="Hyperlink"/>
              </w:rPr>
              <w:t>6.1</w:t>
            </w:r>
            <w:r>
              <w:rPr>
                <w:rFonts w:asciiTheme="minorHAnsi" w:eastAsiaTheme="minorEastAsia" w:hAnsiTheme="minorHAnsi" w:cstheme="minorBidi"/>
                <w:bCs w:val="0"/>
                <w:color w:val="auto"/>
                <w:sz w:val="22"/>
                <w:szCs w:val="22"/>
                <w:lang w:eastAsia="de-DE"/>
              </w:rPr>
              <w:tab/>
            </w:r>
            <w:r w:rsidRPr="005C6596">
              <w:rPr>
                <w:rStyle w:val="Hyperlink"/>
              </w:rPr>
              <w:t>Export / Import &gt; ENC</w:t>
            </w:r>
            <w:r>
              <w:rPr>
                <w:webHidden/>
              </w:rPr>
              <w:tab/>
            </w:r>
            <w:r>
              <w:rPr>
                <w:webHidden/>
              </w:rPr>
              <w:fldChar w:fldCharType="begin"/>
            </w:r>
            <w:r>
              <w:rPr>
                <w:webHidden/>
              </w:rPr>
              <w:instrText xml:space="preserve"> PAGEREF _Toc69803425 \h </w:instrText>
            </w:r>
            <w:r>
              <w:rPr>
                <w:webHidden/>
              </w:rPr>
            </w:r>
            <w:r>
              <w:rPr>
                <w:webHidden/>
              </w:rPr>
              <w:fldChar w:fldCharType="separate"/>
            </w:r>
            <w:r w:rsidR="004E58D4">
              <w:rPr>
                <w:webHidden/>
              </w:rPr>
              <w:t>13</w:t>
            </w:r>
            <w:r>
              <w:rPr>
                <w:webHidden/>
              </w:rPr>
              <w:fldChar w:fldCharType="end"/>
            </w:r>
          </w:hyperlink>
        </w:p>
        <w:p w14:paraId="18585A7B" w14:textId="362C3BE4"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6" w:history="1">
            <w:r w:rsidRPr="005C6596">
              <w:rPr>
                <w:rStyle w:val="Hyperlink"/>
              </w:rPr>
              <w:t>6.2</w:t>
            </w:r>
            <w:r>
              <w:rPr>
                <w:rFonts w:asciiTheme="minorHAnsi" w:eastAsiaTheme="minorEastAsia" w:hAnsiTheme="minorHAnsi" w:cstheme="minorBidi"/>
                <w:bCs w:val="0"/>
                <w:color w:val="auto"/>
                <w:sz w:val="22"/>
                <w:szCs w:val="22"/>
                <w:lang w:eastAsia="de-DE"/>
              </w:rPr>
              <w:tab/>
            </w:r>
            <w:r w:rsidRPr="005C6596">
              <w:rPr>
                <w:rStyle w:val="Hyperlink"/>
              </w:rPr>
              <w:t>UV-Bearbeitung - Änderung der Reihenfolge und Ergänzung der Menüpunkte</w:t>
            </w:r>
            <w:r>
              <w:rPr>
                <w:webHidden/>
              </w:rPr>
              <w:tab/>
            </w:r>
            <w:r>
              <w:rPr>
                <w:webHidden/>
              </w:rPr>
              <w:fldChar w:fldCharType="begin"/>
            </w:r>
            <w:r>
              <w:rPr>
                <w:webHidden/>
              </w:rPr>
              <w:instrText xml:space="preserve"> PAGEREF _Toc69803426 \h </w:instrText>
            </w:r>
            <w:r>
              <w:rPr>
                <w:webHidden/>
              </w:rPr>
            </w:r>
            <w:r>
              <w:rPr>
                <w:webHidden/>
              </w:rPr>
              <w:fldChar w:fldCharType="separate"/>
            </w:r>
            <w:r w:rsidR="004E58D4">
              <w:rPr>
                <w:webHidden/>
              </w:rPr>
              <w:t>13</w:t>
            </w:r>
            <w:r>
              <w:rPr>
                <w:webHidden/>
              </w:rPr>
              <w:fldChar w:fldCharType="end"/>
            </w:r>
          </w:hyperlink>
        </w:p>
        <w:p w14:paraId="1093E65F" w14:textId="2C66C9EC"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7" w:history="1">
            <w:r w:rsidRPr="005C6596">
              <w:rPr>
                <w:rStyle w:val="Hyperlink"/>
              </w:rPr>
              <w:t>6.3</w:t>
            </w:r>
            <w:r>
              <w:rPr>
                <w:rFonts w:asciiTheme="minorHAnsi" w:eastAsiaTheme="minorEastAsia" w:hAnsiTheme="minorHAnsi" w:cstheme="minorBidi"/>
                <w:bCs w:val="0"/>
                <w:color w:val="auto"/>
                <w:sz w:val="22"/>
                <w:szCs w:val="22"/>
                <w:lang w:eastAsia="de-DE"/>
              </w:rPr>
              <w:tab/>
            </w:r>
            <w:r w:rsidRPr="005C6596">
              <w:rPr>
                <w:rStyle w:val="Hyperlink"/>
              </w:rPr>
              <w:t>UV-Bearbeitung - Betreuungsangebote im Ganztag (</w:t>
            </w:r>
            <w:r w:rsidRPr="005C6596">
              <w:rPr>
                <w:rStyle w:val="Hyperlink"/>
              </w:rPr>
              <w:sym w:font="Wingdings" w:char="F0E0"/>
            </w:r>
            <w:r w:rsidRPr="005C6596">
              <w:rPr>
                <w:rStyle w:val="Hyperlink"/>
              </w:rPr>
              <w:t xml:space="preserve"> bisher bei Zusatzangebote)</w:t>
            </w:r>
            <w:r>
              <w:rPr>
                <w:webHidden/>
              </w:rPr>
              <w:tab/>
            </w:r>
            <w:r>
              <w:rPr>
                <w:webHidden/>
              </w:rPr>
              <w:fldChar w:fldCharType="begin"/>
            </w:r>
            <w:r>
              <w:rPr>
                <w:webHidden/>
              </w:rPr>
              <w:instrText xml:space="preserve"> PAGEREF _Toc69803427 \h </w:instrText>
            </w:r>
            <w:r>
              <w:rPr>
                <w:webHidden/>
              </w:rPr>
            </w:r>
            <w:r>
              <w:rPr>
                <w:webHidden/>
              </w:rPr>
              <w:fldChar w:fldCharType="separate"/>
            </w:r>
            <w:r w:rsidR="004E58D4">
              <w:rPr>
                <w:webHidden/>
              </w:rPr>
              <w:t>13</w:t>
            </w:r>
            <w:r>
              <w:rPr>
                <w:webHidden/>
              </w:rPr>
              <w:fldChar w:fldCharType="end"/>
            </w:r>
          </w:hyperlink>
        </w:p>
        <w:p w14:paraId="14F97B25" w14:textId="57D01D42"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8" w:history="1">
            <w:r w:rsidRPr="005C6596">
              <w:rPr>
                <w:rStyle w:val="Hyperlink"/>
              </w:rPr>
              <w:t>6.4</w:t>
            </w:r>
            <w:r>
              <w:rPr>
                <w:rFonts w:asciiTheme="minorHAnsi" w:eastAsiaTheme="minorEastAsia" w:hAnsiTheme="minorHAnsi" w:cstheme="minorBidi"/>
                <w:bCs w:val="0"/>
                <w:color w:val="auto"/>
                <w:sz w:val="22"/>
                <w:szCs w:val="22"/>
                <w:lang w:eastAsia="de-DE"/>
              </w:rPr>
              <w:tab/>
            </w:r>
            <w:r w:rsidRPr="005C6596">
              <w:rPr>
                <w:rStyle w:val="Hyperlink"/>
              </w:rPr>
              <w:t>UV-Bearbeitung &gt; Kursbearbeitung</w:t>
            </w:r>
            <w:r>
              <w:rPr>
                <w:webHidden/>
              </w:rPr>
              <w:tab/>
            </w:r>
            <w:r>
              <w:rPr>
                <w:webHidden/>
              </w:rPr>
              <w:fldChar w:fldCharType="begin"/>
            </w:r>
            <w:r>
              <w:rPr>
                <w:webHidden/>
              </w:rPr>
              <w:instrText xml:space="preserve"> PAGEREF _Toc69803428 \h </w:instrText>
            </w:r>
            <w:r>
              <w:rPr>
                <w:webHidden/>
              </w:rPr>
            </w:r>
            <w:r>
              <w:rPr>
                <w:webHidden/>
              </w:rPr>
              <w:fldChar w:fldCharType="separate"/>
            </w:r>
            <w:r w:rsidR="004E58D4">
              <w:rPr>
                <w:webHidden/>
              </w:rPr>
              <w:t>14</w:t>
            </w:r>
            <w:r>
              <w:rPr>
                <w:webHidden/>
              </w:rPr>
              <w:fldChar w:fldCharType="end"/>
            </w:r>
          </w:hyperlink>
        </w:p>
        <w:p w14:paraId="41F5E97F" w14:textId="0DBF8C6E"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29" w:history="1">
            <w:r w:rsidRPr="005C6596">
              <w:rPr>
                <w:rStyle w:val="Hyperlink"/>
              </w:rPr>
              <w:t>6.5</w:t>
            </w:r>
            <w:r>
              <w:rPr>
                <w:rFonts w:asciiTheme="minorHAnsi" w:eastAsiaTheme="minorEastAsia" w:hAnsiTheme="minorHAnsi" w:cstheme="minorBidi"/>
                <w:bCs w:val="0"/>
                <w:color w:val="auto"/>
                <w:sz w:val="22"/>
                <w:szCs w:val="22"/>
                <w:lang w:eastAsia="de-DE"/>
              </w:rPr>
              <w:tab/>
            </w:r>
            <w:r w:rsidRPr="005C6596">
              <w:rPr>
                <w:rStyle w:val="Hyperlink"/>
              </w:rPr>
              <w:t>Leistungserfassung &gt; Schüler – Register Verbalbeurteilungen</w:t>
            </w:r>
            <w:r>
              <w:rPr>
                <w:webHidden/>
              </w:rPr>
              <w:tab/>
            </w:r>
            <w:r>
              <w:rPr>
                <w:webHidden/>
              </w:rPr>
              <w:fldChar w:fldCharType="begin"/>
            </w:r>
            <w:r>
              <w:rPr>
                <w:webHidden/>
              </w:rPr>
              <w:instrText xml:space="preserve"> PAGEREF _Toc69803429 \h </w:instrText>
            </w:r>
            <w:r>
              <w:rPr>
                <w:webHidden/>
              </w:rPr>
            </w:r>
            <w:r>
              <w:rPr>
                <w:webHidden/>
              </w:rPr>
              <w:fldChar w:fldCharType="separate"/>
            </w:r>
            <w:r w:rsidR="004E58D4">
              <w:rPr>
                <w:webHidden/>
              </w:rPr>
              <w:t>14</w:t>
            </w:r>
            <w:r>
              <w:rPr>
                <w:webHidden/>
              </w:rPr>
              <w:fldChar w:fldCharType="end"/>
            </w:r>
          </w:hyperlink>
        </w:p>
        <w:p w14:paraId="120B89AD" w14:textId="71AC6DCA"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30" w:history="1">
            <w:r w:rsidRPr="005C6596">
              <w:rPr>
                <w:rStyle w:val="Hyperlink"/>
              </w:rPr>
              <w:t>6.6</w:t>
            </w:r>
            <w:r>
              <w:rPr>
                <w:rFonts w:asciiTheme="minorHAnsi" w:eastAsiaTheme="minorEastAsia" w:hAnsiTheme="minorHAnsi" w:cstheme="minorBidi"/>
                <w:bCs w:val="0"/>
                <w:color w:val="auto"/>
                <w:sz w:val="22"/>
                <w:szCs w:val="22"/>
                <w:lang w:eastAsia="de-DE"/>
              </w:rPr>
              <w:tab/>
            </w:r>
            <w:r w:rsidRPr="005C6596">
              <w:rPr>
                <w:rStyle w:val="Hyperlink"/>
              </w:rPr>
              <w:t>Leistungserfassung &gt; Historische Leistungsdaten</w:t>
            </w:r>
            <w:r>
              <w:rPr>
                <w:webHidden/>
              </w:rPr>
              <w:tab/>
            </w:r>
            <w:r>
              <w:rPr>
                <w:webHidden/>
              </w:rPr>
              <w:fldChar w:fldCharType="begin"/>
            </w:r>
            <w:r>
              <w:rPr>
                <w:webHidden/>
              </w:rPr>
              <w:instrText xml:space="preserve"> PAGEREF _Toc69803430 \h </w:instrText>
            </w:r>
            <w:r>
              <w:rPr>
                <w:webHidden/>
              </w:rPr>
            </w:r>
            <w:r>
              <w:rPr>
                <w:webHidden/>
              </w:rPr>
              <w:fldChar w:fldCharType="separate"/>
            </w:r>
            <w:r w:rsidR="004E58D4">
              <w:rPr>
                <w:webHidden/>
              </w:rPr>
              <w:t>16</w:t>
            </w:r>
            <w:r>
              <w:rPr>
                <w:webHidden/>
              </w:rPr>
              <w:fldChar w:fldCharType="end"/>
            </w:r>
          </w:hyperlink>
        </w:p>
        <w:p w14:paraId="5FAD71D6" w14:textId="45BA74D3" w:rsidR="00D14C94" w:rsidRDefault="00D14C94">
          <w:pPr>
            <w:pStyle w:val="Verzeichnis4"/>
            <w:rPr>
              <w:rFonts w:asciiTheme="minorHAnsi" w:hAnsiTheme="minorHAnsi"/>
              <w:sz w:val="22"/>
              <w:szCs w:val="22"/>
            </w:rPr>
          </w:pPr>
          <w:hyperlink w:anchor="_Toc69803431" w:history="1">
            <w:r w:rsidRPr="005C6596">
              <w:rPr>
                <w:rStyle w:val="Hyperlink"/>
              </w:rPr>
              <w:t>6.6.1</w:t>
            </w:r>
            <w:r>
              <w:rPr>
                <w:rFonts w:asciiTheme="minorHAnsi" w:hAnsiTheme="minorHAnsi"/>
                <w:sz w:val="22"/>
                <w:szCs w:val="22"/>
              </w:rPr>
              <w:tab/>
            </w:r>
            <w:r w:rsidRPr="005C6596">
              <w:rPr>
                <w:rStyle w:val="Hyperlink"/>
              </w:rPr>
              <w:t>Register Kursnoten</w:t>
            </w:r>
            <w:r>
              <w:rPr>
                <w:webHidden/>
              </w:rPr>
              <w:tab/>
            </w:r>
            <w:r>
              <w:rPr>
                <w:webHidden/>
              </w:rPr>
              <w:fldChar w:fldCharType="begin"/>
            </w:r>
            <w:r>
              <w:rPr>
                <w:webHidden/>
              </w:rPr>
              <w:instrText xml:space="preserve"> PAGEREF _Toc69803431 \h </w:instrText>
            </w:r>
            <w:r>
              <w:rPr>
                <w:webHidden/>
              </w:rPr>
            </w:r>
            <w:r>
              <w:rPr>
                <w:webHidden/>
              </w:rPr>
              <w:fldChar w:fldCharType="separate"/>
            </w:r>
            <w:r w:rsidR="004E58D4">
              <w:rPr>
                <w:webHidden/>
              </w:rPr>
              <w:t>16</w:t>
            </w:r>
            <w:r>
              <w:rPr>
                <w:webHidden/>
              </w:rPr>
              <w:fldChar w:fldCharType="end"/>
            </w:r>
          </w:hyperlink>
        </w:p>
        <w:p w14:paraId="1BF4FD3B" w14:textId="08F7CA3D" w:rsidR="00D14C94" w:rsidRDefault="00D14C94">
          <w:pPr>
            <w:pStyle w:val="Verzeichnis4"/>
            <w:rPr>
              <w:rFonts w:asciiTheme="minorHAnsi" w:hAnsiTheme="minorHAnsi"/>
              <w:sz w:val="22"/>
              <w:szCs w:val="22"/>
            </w:rPr>
          </w:pPr>
          <w:hyperlink w:anchor="_Toc69803432" w:history="1">
            <w:r w:rsidRPr="005C6596">
              <w:rPr>
                <w:rStyle w:val="Hyperlink"/>
              </w:rPr>
              <w:t>6.6.2</w:t>
            </w:r>
            <w:r>
              <w:rPr>
                <w:rFonts w:asciiTheme="minorHAnsi" w:hAnsiTheme="minorHAnsi"/>
                <w:sz w:val="22"/>
                <w:szCs w:val="22"/>
              </w:rPr>
              <w:tab/>
            </w:r>
            <w:r w:rsidRPr="005C6596">
              <w:rPr>
                <w:rStyle w:val="Hyperlink"/>
              </w:rPr>
              <w:t>Register Verbalbeurteilungen</w:t>
            </w:r>
            <w:r>
              <w:rPr>
                <w:webHidden/>
              </w:rPr>
              <w:tab/>
            </w:r>
            <w:r>
              <w:rPr>
                <w:webHidden/>
              </w:rPr>
              <w:fldChar w:fldCharType="begin"/>
            </w:r>
            <w:r>
              <w:rPr>
                <w:webHidden/>
              </w:rPr>
              <w:instrText xml:space="preserve"> PAGEREF _Toc69803432 \h </w:instrText>
            </w:r>
            <w:r>
              <w:rPr>
                <w:webHidden/>
              </w:rPr>
            </w:r>
            <w:r>
              <w:rPr>
                <w:webHidden/>
              </w:rPr>
              <w:fldChar w:fldCharType="separate"/>
            </w:r>
            <w:r w:rsidR="004E58D4">
              <w:rPr>
                <w:webHidden/>
              </w:rPr>
              <w:t>16</w:t>
            </w:r>
            <w:r>
              <w:rPr>
                <w:webHidden/>
              </w:rPr>
              <w:fldChar w:fldCharType="end"/>
            </w:r>
          </w:hyperlink>
        </w:p>
        <w:p w14:paraId="20A375C9" w14:textId="62D01B50" w:rsidR="00D14C94" w:rsidRDefault="00D14C94">
          <w:pPr>
            <w:pStyle w:val="Verzeichnis4"/>
            <w:rPr>
              <w:rFonts w:asciiTheme="minorHAnsi" w:hAnsiTheme="minorHAnsi"/>
              <w:sz w:val="22"/>
              <w:szCs w:val="22"/>
            </w:rPr>
          </w:pPr>
          <w:hyperlink w:anchor="_Toc69803433" w:history="1">
            <w:r w:rsidRPr="005C6596">
              <w:rPr>
                <w:rStyle w:val="Hyperlink"/>
              </w:rPr>
              <w:t>6.6.3</w:t>
            </w:r>
            <w:r>
              <w:rPr>
                <w:rFonts w:asciiTheme="minorHAnsi" w:hAnsiTheme="minorHAnsi"/>
                <w:sz w:val="22"/>
                <w:szCs w:val="22"/>
              </w:rPr>
              <w:tab/>
            </w:r>
            <w:r w:rsidRPr="005C6596">
              <w:rPr>
                <w:rStyle w:val="Hyperlink"/>
              </w:rPr>
              <w:t>Register Fehlzeiten</w:t>
            </w:r>
            <w:r>
              <w:rPr>
                <w:webHidden/>
              </w:rPr>
              <w:tab/>
            </w:r>
            <w:r>
              <w:rPr>
                <w:webHidden/>
              </w:rPr>
              <w:fldChar w:fldCharType="begin"/>
            </w:r>
            <w:r>
              <w:rPr>
                <w:webHidden/>
              </w:rPr>
              <w:instrText xml:space="preserve"> PAGEREF _Toc69803433 \h </w:instrText>
            </w:r>
            <w:r>
              <w:rPr>
                <w:webHidden/>
              </w:rPr>
            </w:r>
            <w:r>
              <w:rPr>
                <w:webHidden/>
              </w:rPr>
              <w:fldChar w:fldCharType="separate"/>
            </w:r>
            <w:r w:rsidR="004E58D4">
              <w:rPr>
                <w:webHidden/>
              </w:rPr>
              <w:t>17</w:t>
            </w:r>
            <w:r>
              <w:rPr>
                <w:webHidden/>
              </w:rPr>
              <w:fldChar w:fldCharType="end"/>
            </w:r>
          </w:hyperlink>
        </w:p>
        <w:p w14:paraId="39EA6015" w14:textId="04A03A50" w:rsidR="00D14C94" w:rsidRDefault="00D14C94">
          <w:pPr>
            <w:pStyle w:val="Verzeichnis4"/>
            <w:rPr>
              <w:rFonts w:asciiTheme="minorHAnsi" w:hAnsiTheme="minorHAnsi"/>
              <w:sz w:val="22"/>
              <w:szCs w:val="22"/>
            </w:rPr>
          </w:pPr>
          <w:hyperlink w:anchor="_Toc69803434" w:history="1">
            <w:r w:rsidRPr="005C6596">
              <w:rPr>
                <w:rStyle w:val="Hyperlink"/>
              </w:rPr>
              <w:t>6.6.4</w:t>
            </w:r>
            <w:r>
              <w:rPr>
                <w:rFonts w:asciiTheme="minorHAnsi" w:hAnsiTheme="minorHAnsi"/>
                <w:sz w:val="22"/>
                <w:szCs w:val="22"/>
              </w:rPr>
              <w:tab/>
            </w:r>
            <w:r w:rsidRPr="005C6596">
              <w:rPr>
                <w:rStyle w:val="Hyperlink"/>
              </w:rPr>
              <w:t>Register Arbeits- und Sozialverhalten</w:t>
            </w:r>
            <w:r>
              <w:rPr>
                <w:webHidden/>
              </w:rPr>
              <w:tab/>
            </w:r>
            <w:r>
              <w:rPr>
                <w:webHidden/>
              </w:rPr>
              <w:fldChar w:fldCharType="begin"/>
            </w:r>
            <w:r>
              <w:rPr>
                <w:webHidden/>
              </w:rPr>
              <w:instrText xml:space="preserve"> PAGEREF _Toc69803434 \h </w:instrText>
            </w:r>
            <w:r>
              <w:rPr>
                <w:webHidden/>
              </w:rPr>
            </w:r>
            <w:r>
              <w:rPr>
                <w:webHidden/>
              </w:rPr>
              <w:fldChar w:fldCharType="separate"/>
            </w:r>
            <w:r w:rsidR="004E58D4">
              <w:rPr>
                <w:webHidden/>
              </w:rPr>
              <w:t>17</w:t>
            </w:r>
            <w:r>
              <w:rPr>
                <w:webHidden/>
              </w:rPr>
              <w:fldChar w:fldCharType="end"/>
            </w:r>
          </w:hyperlink>
        </w:p>
        <w:p w14:paraId="6F74EB14" w14:textId="50F2AD21" w:rsidR="00D14C94" w:rsidRDefault="00D14C94">
          <w:pPr>
            <w:pStyle w:val="Verzeichnis4"/>
            <w:rPr>
              <w:rFonts w:asciiTheme="minorHAnsi" w:hAnsiTheme="minorHAnsi"/>
              <w:sz w:val="22"/>
              <w:szCs w:val="22"/>
            </w:rPr>
          </w:pPr>
          <w:hyperlink w:anchor="_Toc69803435" w:history="1">
            <w:r w:rsidRPr="005C6596">
              <w:rPr>
                <w:rStyle w:val="Hyperlink"/>
              </w:rPr>
              <w:t>6.6.5</w:t>
            </w:r>
            <w:r>
              <w:rPr>
                <w:rFonts w:asciiTheme="minorHAnsi" w:hAnsiTheme="minorHAnsi"/>
                <w:sz w:val="22"/>
                <w:szCs w:val="22"/>
              </w:rPr>
              <w:tab/>
            </w:r>
            <w:r w:rsidRPr="005C6596">
              <w:rPr>
                <w:rStyle w:val="Hyperlink"/>
              </w:rPr>
              <w:t>Register Bemerkungen</w:t>
            </w:r>
            <w:r>
              <w:rPr>
                <w:webHidden/>
              </w:rPr>
              <w:tab/>
            </w:r>
            <w:r>
              <w:rPr>
                <w:webHidden/>
              </w:rPr>
              <w:fldChar w:fldCharType="begin"/>
            </w:r>
            <w:r>
              <w:rPr>
                <w:webHidden/>
              </w:rPr>
              <w:instrText xml:space="preserve"> PAGEREF _Toc69803435 \h </w:instrText>
            </w:r>
            <w:r>
              <w:rPr>
                <w:webHidden/>
              </w:rPr>
            </w:r>
            <w:r>
              <w:rPr>
                <w:webHidden/>
              </w:rPr>
              <w:fldChar w:fldCharType="separate"/>
            </w:r>
            <w:r w:rsidR="004E58D4">
              <w:rPr>
                <w:webHidden/>
              </w:rPr>
              <w:t>17</w:t>
            </w:r>
            <w:r>
              <w:rPr>
                <w:webHidden/>
              </w:rPr>
              <w:fldChar w:fldCharType="end"/>
            </w:r>
          </w:hyperlink>
        </w:p>
        <w:p w14:paraId="736B5C38" w14:textId="62AE8C2A" w:rsidR="00D14C94" w:rsidRDefault="00D14C94">
          <w:pPr>
            <w:pStyle w:val="Verzeichnis4"/>
            <w:rPr>
              <w:rFonts w:asciiTheme="minorHAnsi" w:hAnsiTheme="minorHAnsi"/>
              <w:sz w:val="22"/>
              <w:szCs w:val="22"/>
            </w:rPr>
          </w:pPr>
          <w:hyperlink w:anchor="_Toc69803436" w:history="1">
            <w:r w:rsidRPr="005C6596">
              <w:rPr>
                <w:rStyle w:val="Hyperlink"/>
              </w:rPr>
              <w:t>6.6.6</w:t>
            </w:r>
            <w:r>
              <w:rPr>
                <w:rFonts w:asciiTheme="minorHAnsi" w:hAnsiTheme="minorHAnsi"/>
                <w:sz w:val="22"/>
                <w:szCs w:val="22"/>
              </w:rPr>
              <w:tab/>
            </w:r>
            <w:r w:rsidRPr="005C6596">
              <w:rPr>
                <w:rStyle w:val="Hyperlink"/>
              </w:rPr>
              <w:t>Register Versetzung/Eignung</w:t>
            </w:r>
            <w:r>
              <w:rPr>
                <w:webHidden/>
              </w:rPr>
              <w:tab/>
            </w:r>
            <w:r>
              <w:rPr>
                <w:webHidden/>
              </w:rPr>
              <w:fldChar w:fldCharType="begin"/>
            </w:r>
            <w:r>
              <w:rPr>
                <w:webHidden/>
              </w:rPr>
              <w:instrText xml:space="preserve"> PAGEREF _Toc69803436 \h </w:instrText>
            </w:r>
            <w:r>
              <w:rPr>
                <w:webHidden/>
              </w:rPr>
            </w:r>
            <w:r>
              <w:rPr>
                <w:webHidden/>
              </w:rPr>
              <w:fldChar w:fldCharType="separate"/>
            </w:r>
            <w:r w:rsidR="004E58D4">
              <w:rPr>
                <w:webHidden/>
              </w:rPr>
              <w:t>17</w:t>
            </w:r>
            <w:r>
              <w:rPr>
                <w:webHidden/>
              </w:rPr>
              <w:fldChar w:fldCharType="end"/>
            </w:r>
          </w:hyperlink>
        </w:p>
        <w:p w14:paraId="78BDB738" w14:textId="18940399"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37" w:history="1">
            <w:r w:rsidRPr="005C6596">
              <w:rPr>
                <w:rStyle w:val="Hyperlink"/>
              </w:rPr>
              <w:t>6.7</w:t>
            </w:r>
            <w:r>
              <w:rPr>
                <w:rFonts w:asciiTheme="minorHAnsi" w:eastAsiaTheme="minorEastAsia" w:hAnsiTheme="minorHAnsi" w:cstheme="minorBidi"/>
                <w:bCs w:val="0"/>
                <w:color w:val="auto"/>
                <w:sz w:val="22"/>
                <w:szCs w:val="22"/>
                <w:lang w:eastAsia="de-DE"/>
              </w:rPr>
              <w:tab/>
            </w:r>
            <w:r w:rsidRPr="005C6596">
              <w:rPr>
                <w:rStyle w:val="Hyperlink"/>
              </w:rPr>
              <w:t>Abschlüsse &gt; Hauptschulabschluss und Mittlerer Abschluss</w:t>
            </w:r>
            <w:r>
              <w:rPr>
                <w:webHidden/>
              </w:rPr>
              <w:tab/>
            </w:r>
            <w:r>
              <w:rPr>
                <w:webHidden/>
              </w:rPr>
              <w:fldChar w:fldCharType="begin"/>
            </w:r>
            <w:r>
              <w:rPr>
                <w:webHidden/>
              </w:rPr>
              <w:instrText xml:space="preserve"> PAGEREF _Toc69803437 \h </w:instrText>
            </w:r>
            <w:r>
              <w:rPr>
                <w:webHidden/>
              </w:rPr>
            </w:r>
            <w:r>
              <w:rPr>
                <w:webHidden/>
              </w:rPr>
              <w:fldChar w:fldCharType="separate"/>
            </w:r>
            <w:r w:rsidR="004E58D4">
              <w:rPr>
                <w:webHidden/>
              </w:rPr>
              <w:t>18</w:t>
            </w:r>
            <w:r>
              <w:rPr>
                <w:webHidden/>
              </w:rPr>
              <w:fldChar w:fldCharType="end"/>
            </w:r>
          </w:hyperlink>
        </w:p>
        <w:p w14:paraId="212AC852" w14:textId="1025EB32"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38" w:history="1">
            <w:r w:rsidRPr="005C6596">
              <w:rPr>
                <w:rStyle w:val="Hyperlink"/>
              </w:rPr>
              <w:t>6.8</w:t>
            </w:r>
            <w:r>
              <w:rPr>
                <w:rFonts w:asciiTheme="minorHAnsi" w:eastAsiaTheme="minorEastAsia" w:hAnsiTheme="minorHAnsi" w:cstheme="minorBidi"/>
                <w:bCs w:val="0"/>
                <w:color w:val="auto"/>
                <w:sz w:val="22"/>
                <w:szCs w:val="22"/>
                <w:lang w:eastAsia="de-DE"/>
              </w:rPr>
              <w:tab/>
            </w:r>
            <w:r w:rsidRPr="005C6596">
              <w:rPr>
                <w:rStyle w:val="Hyperlink"/>
              </w:rPr>
              <w:t>Zeugnisse &gt; Förderschwerpunkt Lernen</w:t>
            </w:r>
            <w:r>
              <w:rPr>
                <w:webHidden/>
              </w:rPr>
              <w:tab/>
            </w:r>
            <w:r>
              <w:rPr>
                <w:webHidden/>
              </w:rPr>
              <w:fldChar w:fldCharType="begin"/>
            </w:r>
            <w:r>
              <w:rPr>
                <w:webHidden/>
              </w:rPr>
              <w:instrText xml:space="preserve"> PAGEREF _Toc69803438 \h </w:instrText>
            </w:r>
            <w:r>
              <w:rPr>
                <w:webHidden/>
              </w:rPr>
            </w:r>
            <w:r>
              <w:rPr>
                <w:webHidden/>
              </w:rPr>
              <w:fldChar w:fldCharType="separate"/>
            </w:r>
            <w:r w:rsidR="004E58D4">
              <w:rPr>
                <w:webHidden/>
              </w:rPr>
              <w:t>18</w:t>
            </w:r>
            <w:r>
              <w:rPr>
                <w:webHidden/>
              </w:rPr>
              <w:fldChar w:fldCharType="end"/>
            </w:r>
          </w:hyperlink>
        </w:p>
        <w:p w14:paraId="0153B7B4" w14:textId="70569426" w:rsidR="00D14C94" w:rsidRDefault="00D14C94">
          <w:pPr>
            <w:pStyle w:val="Verzeichnis4"/>
            <w:rPr>
              <w:rFonts w:asciiTheme="minorHAnsi" w:hAnsiTheme="minorHAnsi"/>
              <w:sz w:val="22"/>
              <w:szCs w:val="22"/>
            </w:rPr>
          </w:pPr>
          <w:hyperlink w:anchor="_Toc69803439" w:history="1">
            <w:r w:rsidRPr="005C6596">
              <w:rPr>
                <w:rStyle w:val="Hyperlink"/>
              </w:rPr>
              <w:t>6.8.1</w:t>
            </w:r>
            <w:r>
              <w:rPr>
                <w:rFonts w:asciiTheme="minorHAnsi" w:hAnsiTheme="minorHAnsi"/>
                <w:sz w:val="22"/>
                <w:szCs w:val="22"/>
              </w:rPr>
              <w:tab/>
            </w:r>
            <w:r w:rsidRPr="005C6596">
              <w:rPr>
                <w:rStyle w:val="Hyperlink"/>
              </w:rPr>
              <w:t>Halbjahreszeugnis der Grundstufe (VOSB Anlage 1)</w:t>
            </w:r>
            <w:r>
              <w:rPr>
                <w:webHidden/>
              </w:rPr>
              <w:tab/>
            </w:r>
            <w:r>
              <w:rPr>
                <w:webHidden/>
              </w:rPr>
              <w:fldChar w:fldCharType="begin"/>
            </w:r>
            <w:r>
              <w:rPr>
                <w:webHidden/>
              </w:rPr>
              <w:instrText xml:space="preserve"> PAGEREF _Toc69803439 \h </w:instrText>
            </w:r>
            <w:r>
              <w:rPr>
                <w:webHidden/>
              </w:rPr>
            </w:r>
            <w:r>
              <w:rPr>
                <w:webHidden/>
              </w:rPr>
              <w:fldChar w:fldCharType="separate"/>
            </w:r>
            <w:r w:rsidR="004E58D4">
              <w:rPr>
                <w:webHidden/>
              </w:rPr>
              <w:t>18</w:t>
            </w:r>
            <w:r>
              <w:rPr>
                <w:webHidden/>
              </w:rPr>
              <w:fldChar w:fldCharType="end"/>
            </w:r>
          </w:hyperlink>
        </w:p>
        <w:p w14:paraId="03BB1391" w14:textId="3F89AEB8" w:rsidR="00D14C94" w:rsidRDefault="00D14C94">
          <w:pPr>
            <w:pStyle w:val="Verzeichnis4"/>
            <w:rPr>
              <w:rFonts w:asciiTheme="minorHAnsi" w:hAnsiTheme="minorHAnsi"/>
              <w:sz w:val="22"/>
              <w:szCs w:val="22"/>
            </w:rPr>
          </w:pPr>
          <w:hyperlink w:anchor="_Toc69803440" w:history="1">
            <w:r w:rsidRPr="005C6596">
              <w:rPr>
                <w:rStyle w:val="Hyperlink"/>
              </w:rPr>
              <w:t>6.8.2</w:t>
            </w:r>
            <w:r>
              <w:rPr>
                <w:rFonts w:asciiTheme="minorHAnsi" w:hAnsiTheme="minorHAnsi"/>
                <w:sz w:val="22"/>
                <w:szCs w:val="22"/>
              </w:rPr>
              <w:tab/>
            </w:r>
            <w:r w:rsidRPr="005C6596">
              <w:rPr>
                <w:rStyle w:val="Hyperlink"/>
              </w:rPr>
              <w:t>Halbjahreszeugnis der Mittelstufe (VOSB Anlage 2)</w:t>
            </w:r>
            <w:r>
              <w:rPr>
                <w:webHidden/>
              </w:rPr>
              <w:tab/>
            </w:r>
            <w:r>
              <w:rPr>
                <w:webHidden/>
              </w:rPr>
              <w:fldChar w:fldCharType="begin"/>
            </w:r>
            <w:r>
              <w:rPr>
                <w:webHidden/>
              </w:rPr>
              <w:instrText xml:space="preserve"> PAGEREF _Toc69803440 \h </w:instrText>
            </w:r>
            <w:r>
              <w:rPr>
                <w:webHidden/>
              </w:rPr>
            </w:r>
            <w:r>
              <w:rPr>
                <w:webHidden/>
              </w:rPr>
              <w:fldChar w:fldCharType="separate"/>
            </w:r>
            <w:r w:rsidR="004E58D4">
              <w:rPr>
                <w:webHidden/>
              </w:rPr>
              <w:t>19</w:t>
            </w:r>
            <w:r>
              <w:rPr>
                <w:webHidden/>
              </w:rPr>
              <w:fldChar w:fldCharType="end"/>
            </w:r>
          </w:hyperlink>
        </w:p>
        <w:p w14:paraId="3AEA445F" w14:textId="518DDAD8" w:rsidR="00D14C94" w:rsidRDefault="00D14C94">
          <w:pPr>
            <w:pStyle w:val="Verzeichnis4"/>
            <w:rPr>
              <w:rFonts w:asciiTheme="minorHAnsi" w:hAnsiTheme="minorHAnsi"/>
              <w:sz w:val="22"/>
              <w:szCs w:val="22"/>
            </w:rPr>
          </w:pPr>
          <w:hyperlink w:anchor="_Toc69803441" w:history="1">
            <w:r w:rsidRPr="005C6596">
              <w:rPr>
                <w:rStyle w:val="Hyperlink"/>
              </w:rPr>
              <w:t>6.8.3</w:t>
            </w:r>
            <w:r>
              <w:rPr>
                <w:rFonts w:asciiTheme="minorHAnsi" w:hAnsiTheme="minorHAnsi"/>
                <w:sz w:val="22"/>
                <w:szCs w:val="22"/>
              </w:rPr>
              <w:tab/>
            </w:r>
            <w:r w:rsidRPr="005C6596">
              <w:rPr>
                <w:rStyle w:val="Hyperlink"/>
              </w:rPr>
              <w:t>Halbjahreszeugnis der Berufsorientierungsstufe (VOSB Anlage 3)</w:t>
            </w:r>
            <w:r>
              <w:rPr>
                <w:webHidden/>
              </w:rPr>
              <w:tab/>
            </w:r>
            <w:r>
              <w:rPr>
                <w:webHidden/>
              </w:rPr>
              <w:fldChar w:fldCharType="begin"/>
            </w:r>
            <w:r>
              <w:rPr>
                <w:webHidden/>
              </w:rPr>
              <w:instrText xml:space="preserve"> PAGEREF _Toc69803441 \h </w:instrText>
            </w:r>
            <w:r>
              <w:rPr>
                <w:webHidden/>
              </w:rPr>
            </w:r>
            <w:r>
              <w:rPr>
                <w:webHidden/>
              </w:rPr>
              <w:fldChar w:fldCharType="separate"/>
            </w:r>
            <w:r w:rsidR="004E58D4">
              <w:rPr>
                <w:webHidden/>
              </w:rPr>
              <w:t>19</w:t>
            </w:r>
            <w:r>
              <w:rPr>
                <w:webHidden/>
              </w:rPr>
              <w:fldChar w:fldCharType="end"/>
            </w:r>
          </w:hyperlink>
        </w:p>
        <w:p w14:paraId="484DB34E" w14:textId="18BDCF29" w:rsidR="00D14C94" w:rsidRDefault="00D14C94">
          <w:pPr>
            <w:pStyle w:val="Verzeichnis4"/>
            <w:rPr>
              <w:rFonts w:asciiTheme="minorHAnsi" w:hAnsiTheme="minorHAnsi"/>
              <w:sz w:val="22"/>
              <w:szCs w:val="22"/>
            </w:rPr>
          </w:pPr>
          <w:hyperlink w:anchor="_Toc69803442" w:history="1">
            <w:r w:rsidRPr="005C6596">
              <w:rPr>
                <w:rStyle w:val="Hyperlink"/>
              </w:rPr>
              <w:t>6.8.4</w:t>
            </w:r>
            <w:r>
              <w:rPr>
                <w:rFonts w:asciiTheme="minorHAnsi" w:hAnsiTheme="minorHAnsi"/>
                <w:sz w:val="22"/>
                <w:szCs w:val="22"/>
              </w:rPr>
              <w:tab/>
            </w:r>
            <w:r w:rsidRPr="005C6596">
              <w:rPr>
                <w:rStyle w:val="Hyperlink"/>
              </w:rPr>
              <w:t>Abschlusszeugnis – Berufsorientierter Abschluss (VOSB Anlage 4)</w:t>
            </w:r>
            <w:r>
              <w:rPr>
                <w:webHidden/>
              </w:rPr>
              <w:tab/>
            </w:r>
            <w:r>
              <w:rPr>
                <w:webHidden/>
              </w:rPr>
              <w:fldChar w:fldCharType="begin"/>
            </w:r>
            <w:r>
              <w:rPr>
                <w:webHidden/>
              </w:rPr>
              <w:instrText xml:space="preserve"> PAGEREF _Toc69803442 \h </w:instrText>
            </w:r>
            <w:r>
              <w:rPr>
                <w:webHidden/>
              </w:rPr>
            </w:r>
            <w:r>
              <w:rPr>
                <w:webHidden/>
              </w:rPr>
              <w:fldChar w:fldCharType="separate"/>
            </w:r>
            <w:r w:rsidR="004E58D4">
              <w:rPr>
                <w:webHidden/>
              </w:rPr>
              <w:t>20</w:t>
            </w:r>
            <w:r>
              <w:rPr>
                <w:webHidden/>
              </w:rPr>
              <w:fldChar w:fldCharType="end"/>
            </w:r>
          </w:hyperlink>
        </w:p>
        <w:p w14:paraId="67E49A2A" w14:textId="3CA76FA4" w:rsidR="00D14C94" w:rsidRDefault="00D14C94">
          <w:pPr>
            <w:pStyle w:val="Verzeichnis4"/>
            <w:rPr>
              <w:rFonts w:asciiTheme="minorHAnsi" w:hAnsiTheme="minorHAnsi"/>
              <w:sz w:val="22"/>
              <w:szCs w:val="22"/>
            </w:rPr>
          </w:pPr>
          <w:hyperlink w:anchor="_Toc69803443" w:history="1">
            <w:r w:rsidRPr="005C6596">
              <w:rPr>
                <w:rStyle w:val="Hyperlink"/>
              </w:rPr>
              <w:t>6.8.5</w:t>
            </w:r>
            <w:r>
              <w:rPr>
                <w:rFonts w:asciiTheme="minorHAnsi" w:hAnsiTheme="minorHAnsi"/>
                <w:sz w:val="22"/>
                <w:szCs w:val="22"/>
              </w:rPr>
              <w:tab/>
            </w:r>
            <w:r w:rsidRPr="005C6596">
              <w:rPr>
                <w:rStyle w:val="Hyperlink"/>
              </w:rPr>
              <w:t>Abgangszeugnis – Förderschwerpunkt Lernen (VOSB – Anlage 5)</w:t>
            </w:r>
            <w:r>
              <w:rPr>
                <w:webHidden/>
              </w:rPr>
              <w:tab/>
            </w:r>
            <w:r>
              <w:rPr>
                <w:webHidden/>
              </w:rPr>
              <w:fldChar w:fldCharType="begin"/>
            </w:r>
            <w:r>
              <w:rPr>
                <w:webHidden/>
              </w:rPr>
              <w:instrText xml:space="preserve"> PAGEREF _Toc69803443 \h </w:instrText>
            </w:r>
            <w:r>
              <w:rPr>
                <w:webHidden/>
              </w:rPr>
            </w:r>
            <w:r>
              <w:rPr>
                <w:webHidden/>
              </w:rPr>
              <w:fldChar w:fldCharType="separate"/>
            </w:r>
            <w:r w:rsidR="004E58D4">
              <w:rPr>
                <w:webHidden/>
              </w:rPr>
              <w:t>21</w:t>
            </w:r>
            <w:r>
              <w:rPr>
                <w:webHidden/>
              </w:rPr>
              <w:fldChar w:fldCharType="end"/>
            </w:r>
          </w:hyperlink>
        </w:p>
        <w:p w14:paraId="47FB2D80" w14:textId="1377B89B"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44" w:history="1">
            <w:r w:rsidRPr="005C6596">
              <w:rPr>
                <w:rStyle w:val="Hyperlink"/>
              </w:rPr>
              <w:t>6.9</w:t>
            </w:r>
            <w:r>
              <w:rPr>
                <w:rFonts w:asciiTheme="minorHAnsi" w:eastAsiaTheme="minorEastAsia" w:hAnsiTheme="minorHAnsi" w:cstheme="minorBidi"/>
                <w:bCs w:val="0"/>
                <w:color w:val="auto"/>
                <w:sz w:val="22"/>
                <w:szCs w:val="22"/>
                <w:lang w:eastAsia="de-DE"/>
              </w:rPr>
              <w:tab/>
            </w:r>
            <w:r w:rsidRPr="005C6596">
              <w:rPr>
                <w:rStyle w:val="Hyperlink"/>
              </w:rPr>
              <w:t>Zeugnisse &gt; verschiedene Schulformen</w:t>
            </w:r>
            <w:r>
              <w:rPr>
                <w:webHidden/>
              </w:rPr>
              <w:tab/>
            </w:r>
            <w:r>
              <w:rPr>
                <w:webHidden/>
              </w:rPr>
              <w:fldChar w:fldCharType="begin"/>
            </w:r>
            <w:r>
              <w:rPr>
                <w:webHidden/>
              </w:rPr>
              <w:instrText xml:space="preserve"> PAGEREF _Toc69803444 \h </w:instrText>
            </w:r>
            <w:r>
              <w:rPr>
                <w:webHidden/>
              </w:rPr>
            </w:r>
            <w:r>
              <w:rPr>
                <w:webHidden/>
              </w:rPr>
              <w:fldChar w:fldCharType="separate"/>
            </w:r>
            <w:r w:rsidR="004E58D4">
              <w:rPr>
                <w:webHidden/>
              </w:rPr>
              <w:t>22</w:t>
            </w:r>
            <w:r>
              <w:rPr>
                <w:webHidden/>
              </w:rPr>
              <w:fldChar w:fldCharType="end"/>
            </w:r>
          </w:hyperlink>
        </w:p>
        <w:p w14:paraId="0A0D6517" w14:textId="426B289A" w:rsidR="00D14C94" w:rsidRDefault="00D14C94">
          <w:pPr>
            <w:pStyle w:val="Verzeichnis4"/>
            <w:rPr>
              <w:rFonts w:asciiTheme="minorHAnsi" w:hAnsiTheme="minorHAnsi"/>
              <w:sz w:val="22"/>
              <w:szCs w:val="22"/>
            </w:rPr>
          </w:pPr>
          <w:hyperlink w:anchor="_Toc69803445" w:history="1">
            <w:r w:rsidRPr="005C6596">
              <w:rPr>
                <w:rStyle w:val="Hyperlink"/>
              </w:rPr>
              <w:t>6.9.1</w:t>
            </w:r>
            <w:r>
              <w:rPr>
                <w:rFonts w:asciiTheme="minorHAnsi" w:hAnsiTheme="minorHAnsi"/>
                <w:sz w:val="22"/>
                <w:szCs w:val="22"/>
              </w:rPr>
              <w:tab/>
            </w:r>
            <w:r w:rsidRPr="005C6596">
              <w:rPr>
                <w:rStyle w:val="Hyperlink"/>
              </w:rPr>
              <w:t>Halbjahreszeugnisse der Schulform MSS</w:t>
            </w:r>
            <w:r>
              <w:rPr>
                <w:webHidden/>
              </w:rPr>
              <w:tab/>
            </w:r>
            <w:r>
              <w:rPr>
                <w:webHidden/>
              </w:rPr>
              <w:fldChar w:fldCharType="begin"/>
            </w:r>
            <w:r>
              <w:rPr>
                <w:webHidden/>
              </w:rPr>
              <w:instrText xml:space="preserve"> PAGEREF _Toc69803445 \h </w:instrText>
            </w:r>
            <w:r>
              <w:rPr>
                <w:webHidden/>
              </w:rPr>
            </w:r>
            <w:r>
              <w:rPr>
                <w:webHidden/>
              </w:rPr>
              <w:fldChar w:fldCharType="separate"/>
            </w:r>
            <w:r w:rsidR="004E58D4">
              <w:rPr>
                <w:webHidden/>
              </w:rPr>
              <w:t>22</w:t>
            </w:r>
            <w:r>
              <w:rPr>
                <w:webHidden/>
              </w:rPr>
              <w:fldChar w:fldCharType="end"/>
            </w:r>
          </w:hyperlink>
        </w:p>
        <w:p w14:paraId="3EEBD1D0" w14:textId="67EAE7DC" w:rsidR="00D14C94" w:rsidRDefault="00D14C94">
          <w:pPr>
            <w:pStyle w:val="Verzeichnis4"/>
            <w:rPr>
              <w:rFonts w:asciiTheme="minorHAnsi" w:hAnsiTheme="minorHAnsi"/>
              <w:sz w:val="22"/>
              <w:szCs w:val="22"/>
            </w:rPr>
          </w:pPr>
          <w:hyperlink w:anchor="_Toc69803446" w:history="1">
            <w:r w:rsidRPr="005C6596">
              <w:rPr>
                <w:rStyle w:val="Hyperlink"/>
              </w:rPr>
              <w:t>6.9.2</w:t>
            </w:r>
            <w:r>
              <w:rPr>
                <w:rFonts w:asciiTheme="minorHAnsi" w:hAnsiTheme="minorHAnsi"/>
                <w:sz w:val="22"/>
                <w:szCs w:val="22"/>
              </w:rPr>
              <w:tab/>
            </w:r>
            <w:r w:rsidRPr="005C6596">
              <w:rPr>
                <w:rStyle w:val="Hyperlink"/>
              </w:rPr>
              <w:t>Abschlusszeugnisse Zweijährige Fachschulen und Fachschule für Sozialwesen</w:t>
            </w:r>
            <w:r>
              <w:rPr>
                <w:webHidden/>
              </w:rPr>
              <w:tab/>
            </w:r>
            <w:r>
              <w:rPr>
                <w:webHidden/>
              </w:rPr>
              <w:fldChar w:fldCharType="begin"/>
            </w:r>
            <w:r>
              <w:rPr>
                <w:webHidden/>
              </w:rPr>
              <w:instrText xml:space="preserve"> PAGEREF _Toc69803446 \h </w:instrText>
            </w:r>
            <w:r>
              <w:rPr>
                <w:webHidden/>
              </w:rPr>
            </w:r>
            <w:r>
              <w:rPr>
                <w:webHidden/>
              </w:rPr>
              <w:fldChar w:fldCharType="separate"/>
            </w:r>
            <w:r w:rsidR="004E58D4">
              <w:rPr>
                <w:webHidden/>
              </w:rPr>
              <w:t>24</w:t>
            </w:r>
            <w:r>
              <w:rPr>
                <w:webHidden/>
              </w:rPr>
              <w:fldChar w:fldCharType="end"/>
            </w:r>
          </w:hyperlink>
        </w:p>
        <w:p w14:paraId="77DCE3B6" w14:textId="298C5FF0" w:rsidR="00D14C94" w:rsidRDefault="00D14C94">
          <w:pPr>
            <w:pStyle w:val="Verzeichnis4"/>
            <w:rPr>
              <w:rFonts w:asciiTheme="minorHAnsi" w:hAnsiTheme="minorHAnsi"/>
              <w:sz w:val="22"/>
              <w:szCs w:val="22"/>
            </w:rPr>
          </w:pPr>
          <w:hyperlink w:anchor="_Toc69803447" w:history="1">
            <w:r w:rsidRPr="005C6596">
              <w:rPr>
                <w:rStyle w:val="Hyperlink"/>
              </w:rPr>
              <w:t>6.9.3</w:t>
            </w:r>
            <w:r>
              <w:rPr>
                <w:rFonts w:asciiTheme="minorHAnsi" w:hAnsiTheme="minorHAnsi"/>
                <w:sz w:val="22"/>
                <w:szCs w:val="22"/>
              </w:rPr>
              <w:tab/>
            </w:r>
            <w:r w:rsidRPr="005C6596">
              <w:rPr>
                <w:rStyle w:val="Hyperlink"/>
              </w:rPr>
              <w:t>Halbjahreszeugnis Besondere Bildungsgänge</w:t>
            </w:r>
            <w:r>
              <w:rPr>
                <w:webHidden/>
              </w:rPr>
              <w:tab/>
            </w:r>
            <w:r>
              <w:rPr>
                <w:webHidden/>
              </w:rPr>
              <w:fldChar w:fldCharType="begin"/>
            </w:r>
            <w:r>
              <w:rPr>
                <w:webHidden/>
              </w:rPr>
              <w:instrText xml:space="preserve"> PAGEREF _Toc69803447 \h </w:instrText>
            </w:r>
            <w:r>
              <w:rPr>
                <w:webHidden/>
              </w:rPr>
            </w:r>
            <w:r>
              <w:rPr>
                <w:webHidden/>
              </w:rPr>
              <w:fldChar w:fldCharType="separate"/>
            </w:r>
            <w:r w:rsidR="004E58D4">
              <w:rPr>
                <w:webHidden/>
              </w:rPr>
              <w:t>24</w:t>
            </w:r>
            <w:r>
              <w:rPr>
                <w:webHidden/>
              </w:rPr>
              <w:fldChar w:fldCharType="end"/>
            </w:r>
          </w:hyperlink>
        </w:p>
        <w:p w14:paraId="7018C46F" w14:textId="5B2F78FA" w:rsidR="00D14C94" w:rsidRDefault="00D14C94">
          <w:pPr>
            <w:pStyle w:val="Verzeichnis4"/>
            <w:rPr>
              <w:rFonts w:asciiTheme="minorHAnsi" w:hAnsiTheme="minorHAnsi"/>
              <w:sz w:val="22"/>
              <w:szCs w:val="22"/>
            </w:rPr>
          </w:pPr>
          <w:hyperlink w:anchor="_Toc69803448" w:history="1">
            <w:r w:rsidRPr="005C6596">
              <w:rPr>
                <w:rStyle w:val="Hyperlink"/>
              </w:rPr>
              <w:t>6.9.4</w:t>
            </w:r>
            <w:r>
              <w:rPr>
                <w:rFonts w:asciiTheme="minorHAnsi" w:hAnsiTheme="minorHAnsi"/>
                <w:sz w:val="22"/>
                <w:szCs w:val="22"/>
              </w:rPr>
              <w:tab/>
            </w:r>
            <w:r w:rsidRPr="005C6596">
              <w:rPr>
                <w:rStyle w:val="Hyperlink"/>
              </w:rPr>
              <w:t>Halbjahreszeugnisse IGS für die Stufe 10/2</w:t>
            </w:r>
            <w:r>
              <w:rPr>
                <w:webHidden/>
              </w:rPr>
              <w:tab/>
            </w:r>
            <w:r>
              <w:rPr>
                <w:webHidden/>
              </w:rPr>
              <w:fldChar w:fldCharType="begin"/>
            </w:r>
            <w:r>
              <w:rPr>
                <w:webHidden/>
              </w:rPr>
              <w:instrText xml:space="preserve"> PAGEREF _Toc69803448 \h </w:instrText>
            </w:r>
            <w:r>
              <w:rPr>
                <w:webHidden/>
              </w:rPr>
            </w:r>
            <w:r>
              <w:rPr>
                <w:webHidden/>
              </w:rPr>
              <w:fldChar w:fldCharType="separate"/>
            </w:r>
            <w:r w:rsidR="004E58D4">
              <w:rPr>
                <w:webHidden/>
              </w:rPr>
              <w:t>24</w:t>
            </w:r>
            <w:r>
              <w:rPr>
                <w:webHidden/>
              </w:rPr>
              <w:fldChar w:fldCharType="end"/>
            </w:r>
          </w:hyperlink>
        </w:p>
        <w:p w14:paraId="0134D854" w14:textId="1F8F340D"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49" w:history="1">
            <w:r w:rsidRPr="005C6596">
              <w:rPr>
                <w:rStyle w:val="Hyperlink"/>
              </w:rPr>
              <w:t>6.10</w:t>
            </w:r>
            <w:r>
              <w:rPr>
                <w:rFonts w:asciiTheme="minorHAnsi" w:eastAsiaTheme="minorEastAsia" w:hAnsiTheme="minorHAnsi" w:cstheme="minorBidi"/>
                <w:bCs w:val="0"/>
                <w:color w:val="auto"/>
                <w:sz w:val="22"/>
                <w:szCs w:val="22"/>
                <w:lang w:eastAsia="de-DE"/>
              </w:rPr>
              <w:tab/>
            </w:r>
            <w:r w:rsidRPr="005C6596">
              <w:rPr>
                <w:rStyle w:val="Hyperlink"/>
              </w:rPr>
              <w:t>Datenprüfungen &gt; Hauptschulprognose IGS</w:t>
            </w:r>
            <w:r>
              <w:rPr>
                <w:webHidden/>
              </w:rPr>
              <w:tab/>
            </w:r>
            <w:r>
              <w:rPr>
                <w:webHidden/>
              </w:rPr>
              <w:fldChar w:fldCharType="begin"/>
            </w:r>
            <w:r>
              <w:rPr>
                <w:webHidden/>
              </w:rPr>
              <w:instrText xml:space="preserve"> PAGEREF _Toc69803449 \h </w:instrText>
            </w:r>
            <w:r>
              <w:rPr>
                <w:webHidden/>
              </w:rPr>
            </w:r>
            <w:r>
              <w:rPr>
                <w:webHidden/>
              </w:rPr>
              <w:fldChar w:fldCharType="separate"/>
            </w:r>
            <w:r w:rsidR="004E58D4">
              <w:rPr>
                <w:webHidden/>
              </w:rPr>
              <w:t>24</w:t>
            </w:r>
            <w:r>
              <w:rPr>
                <w:webHidden/>
              </w:rPr>
              <w:fldChar w:fldCharType="end"/>
            </w:r>
          </w:hyperlink>
        </w:p>
        <w:p w14:paraId="635BC7AF" w14:textId="6D67E3F3" w:rsidR="00D14C94" w:rsidRDefault="00D14C94">
          <w:pPr>
            <w:pStyle w:val="Verzeichnis2"/>
            <w:rPr>
              <w:rFonts w:asciiTheme="minorHAnsi" w:eastAsiaTheme="minorEastAsia" w:hAnsiTheme="minorHAnsi"/>
              <w:color w:val="auto"/>
              <w:szCs w:val="22"/>
              <w:lang w:eastAsia="de-DE"/>
            </w:rPr>
          </w:pPr>
          <w:hyperlink w:anchor="_Toc69803450" w:history="1">
            <w:r w:rsidRPr="005C6596">
              <w:rPr>
                <w:rStyle w:val="Hyperlink"/>
              </w:rPr>
              <w:t>7</w:t>
            </w:r>
            <w:r>
              <w:rPr>
                <w:rFonts w:asciiTheme="minorHAnsi" w:eastAsiaTheme="minorEastAsia" w:hAnsiTheme="minorHAnsi"/>
                <w:color w:val="auto"/>
                <w:szCs w:val="22"/>
                <w:lang w:eastAsia="de-DE"/>
              </w:rPr>
              <w:tab/>
            </w:r>
            <w:r w:rsidRPr="005C6596">
              <w:rPr>
                <w:rStyle w:val="Hyperlink"/>
              </w:rPr>
              <w:t>Extras</w:t>
            </w:r>
            <w:r>
              <w:rPr>
                <w:webHidden/>
              </w:rPr>
              <w:tab/>
            </w:r>
            <w:r>
              <w:rPr>
                <w:webHidden/>
              </w:rPr>
              <w:fldChar w:fldCharType="begin"/>
            </w:r>
            <w:r>
              <w:rPr>
                <w:webHidden/>
              </w:rPr>
              <w:instrText xml:space="preserve"> PAGEREF _Toc69803450 \h </w:instrText>
            </w:r>
            <w:r>
              <w:rPr>
                <w:webHidden/>
              </w:rPr>
            </w:r>
            <w:r>
              <w:rPr>
                <w:webHidden/>
              </w:rPr>
              <w:fldChar w:fldCharType="separate"/>
            </w:r>
            <w:r w:rsidR="004E58D4">
              <w:rPr>
                <w:webHidden/>
              </w:rPr>
              <w:t>25</w:t>
            </w:r>
            <w:r>
              <w:rPr>
                <w:webHidden/>
              </w:rPr>
              <w:fldChar w:fldCharType="end"/>
            </w:r>
          </w:hyperlink>
        </w:p>
        <w:p w14:paraId="5308751E" w14:textId="459B5897"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51" w:history="1">
            <w:r w:rsidRPr="005C6596">
              <w:rPr>
                <w:rStyle w:val="Hyperlink"/>
              </w:rPr>
              <w:t>7.1</w:t>
            </w:r>
            <w:r>
              <w:rPr>
                <w:rFonts w:asciiTheme="minorHAnsi" w:eastAsiaTheme="minorEastAsia" w:hAnsiTheme="minorHAnsi" w:cstheme="minorBidi"/>
                <w:bCs w:val="0"/>
                <w:color w:val="auto"/>
                <w:sz w:val="22"/>
                <w:szCs w:val="22"/>
                <w:lang w:eastAsia="de-DE"/>
              </w:rPr>
              <w:tab/>
            </w:r>
            <w:r w:rsidRPr="005C6596">
              <w:rPr>
                <w:rStyle w:val="Hyperlink"/>
              </w:rPr>
              <w:t>Aufgabenliste</w:t>
            </w:r>
            <w:r>
              <w:rPr>
                <w:webHidden/>
              </w:rPr>
              <w:tab/>
            </w:r>
            <w:r>
              <w:rPr>
                <w:webHidden/>
              </w:rPr>
              <w:fldChar w:fldCharType="begin"/>
            </w:r>
            <w:r>
              <w:rPr>
                <w:webHidden/>
              </w:rPr>
              <w:instrText xml:space="preserve"> PAGEREF _Toc69803451 \h </w:instrText>
            </w:r>
            <w:r>
              <w:rPr>
                <w:webHidden/>
              </w:rPr>
            </w:r>
            <w:r>
              <w:rPr>
                <w:webHidden/>
              </w:rPr>
              <w:fldChar w:fldCharType="separate"/>
            </w:r>
            <w:r w:rsidR="004E58D4">
              <w:rPr>
                <w:webHidden/>
              </w:rPr>
              <w:t>25</w:t>
            </w:r>
            <w:r>
              <w:rPr>
                <w:webHidden/>
              </w:rPr>
              <w:fldChar w:fldCharType="end"/>
            </w:r>
          </w:hyperlink>
        </w:p>
        <w:p w14:paraId="0681DE76" w14:textId="38875A50"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52" w:history="1">
            <w:r w:rsidRPr="005C6596">
              <w:rPr>
                <w:rStyle w:val="Hyperlink"/>
              </w:rPr>
              <w:t>7.2</w:t>
            </w:r>
            <w:r>
              <w:rPr>
                <w:rFonts w:asciiTheme="minorHAnsi" w:eastAsiaTheme="minorEastAsia" w:hAnsiTheme="minorHAnsi" w:cstheme="minorBidi"/>
                <w:bCs w:val="0"/>
                <w:color w:val="auto"/>
                <w:sz w:val="22"/>
                <w:szCs w:val="22"/>
                <w:lang w:eastAsia="de-DE"/>
              </w:rPr>
              <w:tab/>
            </w:r>
            <w:r w:rsidRPr="005C6596">
              <w:rPr>
                <w:rStyle w:val="Hyperlink"/>
              </w:rPr>
              <w:t>Berichte</w:t>
            </w:r>
            <w:r>
              <w:rPr>
                <w:webHidden/>
              </w:rPr>
              <w:tab/>
            </w:r>
            <w:r>
              <w:rPr>
                <w:webHidden/>
              </w:rPr>
              <w:fldChar w:fldCharType="begin"/>
            </w:r>
            <w:r>
              <w:rPr>
                <w:webHidden/>
              </w:rPr>
              <w:instrText xml:space="preserve"> PAGEREF _Toc69803452 \h </w:instrText>
            </w:r>
            <w:r>
              <w:rPr>
                <w:webHidden/>
              </w:rPr>
            </w:r>
            <w:r>
              <w:rPr>
                <w:webHidden/>
              </w:rPr>
              <w:fldChar w:fldCharType="separate"/>
            </w:r>
            <w:r w:rsidR="004E58D4">
              <w:rPr>
                <w:webHidden/>
              </w:rPr>
              <w:t>25</w:t>
            </w:r>
            <w:r>
              <w:rPr>
                <w:webHidden/>
              </w:rPr>
              <w:fldChar w:fldCharType="end"/>
            </w:r>
          </w:hyperlink>
        </w:p>
        <w:p w14:paraId="3F40112F" w14:textId="183DDCC4" w:rsidR="00D14C94" w:rsidRDefault="00D14C94">
          <w:pPr>
            <w:pStyle w:val="Verzeichnis4"/>
            <w:rPr>
              <w:rFonts w:asciiTheme="minorHAnsi" w:hAnsiTheme="minorHAnsi"/>
              <w:sz w:val="22"/>
              <w:szCs w:val="22"/>
            </w:rPr>
          </w:pPr>
          <w:hyperlink w:anchor="_Toc69803453" w:history="1">
            <w:r w:rsidRPr="005C6596">
              <w:rPr>
                <w:rStyle w:val="Hyperlink"/>
              </w:rPr>
              <w:t>7.2.1</w:t>
            </w:r>
            <w:r>
              <w:rPr>
                <w:rFonts w:asciiTheme="minorHAnsi" w:hAnsiTheme="minorHAnsi"/>
                <w:sz w:val="22"/>
                <w:szCs w:val="22"/>
              </w:rPr>
              <w:tab/>
            </w:r>
            <w:r w:rsidRPr="005C6596">
              <w:rPr>
                <w:rStyle w:val="Hyperlink"/>
              </w:rPr>
              <w:t>Schule &gt; Basis – Bericht: Bildungsangebote</w:t>
            </w:r>
            <w:r>
              <w:rPr>
                <w:webHidden/>
              </w:rPr>
              <w:tab/>
            </w:r>
            <w:r>
              <w:rPr>
                <w:webHidden/>
              </w:rPr>
              <w:fldChar w:fldCharType="begin"/>
            </w:r>
            <w:r>
              <w:rPr>
                <w:webHidden/>
              </w:rPr>
              <w:instrText xml:space="preserve"> PAGEREF _Toc69803453 \h </w:instrText>
            </w:r>
            <w:r>
              <w:rPr>
                <w:webHidden/>
              </w:rPr>
            </w:r>
            <w:r>
              <w:rPr>
                <w:webHidden/>
              </w:rPr>
              <w:fldChar w:fldCharType="separate"/>
            </w:r>
            <w:r w:rsidR="004E58D4">
              <w:rPr>
                <w:webHidden/>
              </w:rPr>
              <w:t>27</w:t>
            </w:r>
            <w:r>
              <w:rPr>
                <w:webHidden/>
              </w:rPr>
              <w:fldChar w:fldCharType="end"/>
            </w:r>
          </w:hyperlink>
        </w:p>
        <w:p w14:paraId="17E01A62" w14:textId="11BCD801" w:rsidR="00D14C94" w:rsidRDefault="00D14C94">
          <w:pPr>
            <w:pStyle w:val="Verzeichnis4"/>
            <w:rPr>
              <w:rFonts w:asciiTheme="minorHAnsi" w:hAnsiTheme="minorHAnsi"/>
              <w:sz w:val="22"/>
              <w:szCs w:val="22"/>
            </w:rPr>
          </w:pPr>
          <w:hyperlink w:anchor="_Toc69803454" w:history="1">
            <w:r w:rsidRPr="005C6596">
              <w:rPr>
                <w:rStyle w:val="Hyperlink"/>
              </w:rPr>
              <w:t>7.2.2</w:t>
            </w:r>
            <w:r>
              <w:rPr>
                <w:rFonts w:asciiTheme="minorHAnsi" w:hAnsiTheme="minorHAnsi"/>
                <w:sz w:val="22"/>
                <w:szCs w:val="22"/>
              </w:rPr>
              <w:tab/>
            </w:r>
            <w:r w:rsidRPr="005C6596">
              <w:rPr>
                <w:rStyle w:val="Hyperlink"/>
              </w:rPr>
              <w:t>Schule &gt; Klassen – Bericht: Klassenliste</w:t>
            </w:r>
            <w:r>
              <w:rPr>
                <w:webHidden/>
              </w:rPr>
              <w:tab/>
            </w:r>
            <w:r>
              <w:rPr>
                <w:webHidden/>
              </w:rPr>
              <w:fldChar w:fldCharType="begin"/>
            </w:r>
            <w:r>
              <w:rPr>
                <w:webHidden/>
              </w:rPr>
              <w:instrText xml:space="preserve"> PAGEREF _Toc69803454 \h </w:instrText>
            </w:r>
            <w:r>
              <w:rPr>
                <w:webHidden/>
              </w:rPr>
            </w:r>
            <w:r>
              <w:rPr>
                <w:webHidden/>
              </w:rPr>
              <w:fldChar w:fldCharType="separate"/>
            </w:r>
            <w:r w:rsidR="004E58D4">
              <w:rPr>
                <w:webHidden/>
              </w:rPr>
              <w:t>28</w:t>
            </w:r>
            <w:r>
              <w:rPr>
                <w:webHidden/>
              </w:rPr>
              <w:fldChar w:fldCharType="end"/>
            </w:r>
          </w:hyperlink>
        </w:p>
        <w:p w14:paraId="0B60E112" w14:textId="598BE29A" w:rsidR="00D14C94" w:rsidRDefault="00D14C94">
          <w:pPr>
            <w:pStyle w:val="Verzeichnis4"/>
            <w:rPr>
              <w:rFonts w:asciiTheme="minorHAnsi" w:hAnsiTheme="minorHAnsi"/>
              <w:sz w:val="22"/>
              <w:szCs w:val="22"/>
            </w:rPr>
          </w:pPr>
          <w:hyperlink w:anchor="_Toc69803455" w:history="1">
            <w:r w:rsidRPr="005C6596">
              <w:rPr>
                <w:rStyle w:val="Hyperlink"/>
              </w:rPr>
              <w:t>7.2.3</w:t>
            </w:r>
            <w:r>
              <w:rPr>
                <w:rFonts w:asciiTheme="minorHAnsi" w:hAnsiTheme="minorHAnsi"/>
                <w:sz w:val="22"/>
                <w:szCs w:val="22"/>
              </w:rPr>
              <w:tab/>
            </w:r>
            <w:r w:rsidRPr="005C6596">
              <w:rPr>
                <w:rStyle w:val="Hyperlink"/>
              </w:rPr>
              <w:t>Schule &gt; Klassen – Bericht: Klassen mit Klasseninformationen</w:t>
            </w:r>
            <w:r>
              <w:rPr>
                <w:webHidden/>
              </w:rPr>
              <w:tab/>
            </w:r>
            <w:r>
              <w:rPr>
                <w:webHidden/>
              </w:rPr>
              <w:fldChar w:fldCharType="begin"/>
            </w:r>
            <w:r>
              <w:rPr>
                <w:webHidden/>
              </w:rPr>
              <w:instrText xml:space="preserve"> PAGEREF _Toc69803455 \h </w:instrText>
            </w:r>
            <w:r>
              <w:rPr>
                <w:webHidden/>
              </w:rPr>
            </w:r>
            <w:r>
              <w:rPr>
                <w:webHidden/>
              </w:rPr>
              <w:fldChar w:fldCharType="separate"/>
            </w:r>
            <w:r w:rsidR="004E58D4">
              <w:rPr>
                <w:webHidden/>
              </w:rPr>
              <w:t>29</w:t>
            </w:r>
            <w:r>
              <w:rPr>
                <w:webHidden/>
              </w:rPr>
              <w:fldChar w:fldCharType="end"/>
            </w:r>
          </w:hyperlink>
        </w:p>
        <w:p w14:paraId="1EA71D3F" w14:textId="0067AC6F" w:rsidR="00D14C94" w:rsidRDefault="00D14C94">
          <w:pPr>
            <w:pStyle w:val="Verzeichnis4"/>
            <w:rPr>
              <w:rFonts w:asciiTheme="minorHAnsi" w:hAnsiTheme="minorHAnsi"/>
              <w:sz w:val="22"/>
              <w:szCs w:val="22"/>
            </w:rPr>
          </w:pPr>
          <w:hyperlink w:anchor="_Toc69803456" w:history="1">
            <w:r w:rsidRPr="005C6596">
              <w:rPr>
                <w:rStyle w:val="Hyperlink"/>
              </w:rPr>
              <w:t>7.2.4</w:t>
            </w:r>
            <w:r>
              <w:rPr>
                <w:rFonts w:asciiTheme="minorHAnsi" w:hAnsiTheme="minorHAnsi"/>
                <w:sz w:val="22"/>
                <w:szCs w:val="22"/>
              </w:rPr>
              <w:tab/>
            </w:r>
            <w:r w:rsidRPr="005C6596">
              <w:rPr>
                <w:rStyle w:val="Hyperlink"/>
              </w:rPr>
              <w:t>Schüler &gt; allgemeine Listen – Bericht: Kandidaten</w:t>
            </w:r>
            <w:r>
              <w:rPr>
                <w:webHidden/>
              </w:rPr>
              <w:tab/>
            </w:r>
            <w:r>
              <w:rPr>
                <w:webHidden/>
              </w:rPr>
              <w:fldChar w:fldCharType="begin"/>
            </w:r>
            <w:r>
              <w:rPr>
                <w:webHidden/>
              </w:rPr>
              <w:instrText xml:space="preserve"> PAGEREF _Toc69803456 \h </w:instrText>
            </w:r>
            <w:r>
              <w:rPr>
                <w:webHidden/>
              </w:rPr>
            </w:r>
            <w:r>
              <w:rPr>
                <w:webHidden/>
              </w:rPr>
              <w:fldChar w:fldCharType="separate"/>
            </w:r>
            <w:r w:rsidR="004E58D4">
              <w:rPr>
                <w:webHidden/>
              </w:rPr>
              <w:t>29</w:t>
            </w:r>
            <w:r>
              <w:rPr>
                <w:webHidden/>
              </w:rPr>
              <w:fldChar w:fldCharType="end"/>
            </w:r>
          </w:hyperlink>
        </w:p>
        <w:p w14:paraId="0C19CC16" w14:textId="009F6275" w:rsidR="00D14C94" w:rsidRDefault="00D14C94">
          <w:pPr>
            <w:pStyle w:val="Verzeichnis4"/>
            <w:rPr>
              <w:rFonts w:asciiTheme="minorHAnsi" w:hAnsiTheme="minorHAnsi"/>
              <w:sz w:val="22"/>
              <w:szCs w:val="22"/>
            </w:rPr>
          </w:pPr>
          <w:hyperlink w:anchor="_Toc69803457" w:history="1">
            <w:r w:rsidRPr="005C6596">
              <w:rPr>
                <w:rStyle w:val="Hyperlink"/>
              </w:rPr>
              <w:t>7.2.5</w:t>
            </w:r>
            <w:r>
              <w:rPr>
                <w:rFonts w:asciiTheme="minorHAnsi" w:hAnsiTheme="minorHAnsi"/>
                <w:sz w:val="22"/>
                <w:szCs w:val="22"/>
              </w:rPr>
              <w:tab/>
            </w:r>
            <w:r w:rsidRPr="005C6596">
              <w:rPr>
                <w:rStyle w:val="Hyperlink"/>
              </w:rPr>
              <w:t>Schüler &gt; Bescheinigungen – Berichte: Schulbesuchsbescheinigungen</w:t>
            </w:r>
            <w:r>
              <w:rPr>
                <w:webHidden/>
              </w:rPr>
              <w:tab/>
            </w:r>
            <w:r>
              <w:rPr>
                <w:webHidden/>
              </w:rPr>
              <w:fldChar w:fldCharType="begin"/>
            </w:r>
            <w:r>
              <w:rPr>
                <w:webHidden/>
              </w:rPr>
              <w:instrText xml:space="preserve"> PAGEREF _Toc69803457 \h </w:instrText>
            </w:r>
            <w:r>
              <w:rPr>
                <w:webHidden/>
              </w:rPr>
            </w:r>
            <w:r>
              <w:rPr>
                <w:webHidden/>
              </w:rPr>
              <w:fldChar w:fldCharType="separate"/>
            </w:r>
            <w:r w:rsidR="004E58D4">
              <w:rPr>
                <w:webHidden/>
              </w:rPr>
              <w:t>29</w:t>
            </w:r>
            <w:r>
              <w:rPr>
                <w:webHidden/>
              </w:rPr>
              <w:fldChar w:fldCharType="end"/>
            </w:r>
          </w:hyperlink>
        </w:p>
        <w:p w14:paraId="54B7256F" w14:textId="39708438" w:rsidR="00D14C94" w:rsidRDefault="00D14C94">
          <w:pPr>
            <w:pStyle w:val="Verzeichnis4"/>
            <w:rPr>
              <w:rFonts w:asciiTheme="minorHAnsi" w:hAnsiTheme="minorHAnsi"/>
              <w:sz w:val="22"/>
              <w:szCs w:val="22"/>
            </w:rPr>
          </w:pPr>
          <w:hyperlink w:anchor="_Toc69803458" w:history="1">
            <w:r w:rsidRPr="005C6596">
              <w:rPr>
                <w:rStyle w:val="Hyperlink"/>
              </w:rPr>
              <w:t>7.2.6</w:t>
            </w:r>
            <w:r>
              <w:rPr>
                <w:rFonts w:asciiTheme="minorHAnsi" w:hAnsiTheme="minorHAnsi"/>
                <w:sz w:val="22"/>
                <w:szCs w:val="22"/>
              </w:rPr>
              <w:tab/>
            </w:r>
            <w:r w:rsidRPr="005C6596">
              <w:rPr>
                <w:rStyle w:val="Hyperlink"/>
              </w:rPr>
              <w:t>Schüler &gt; Bescheinigungen: Berichte FS-Zertifikate</w:t>
            </w:r>
            <w:r>
              <w:rPr>
                <w:webHidden/>
              </w:rPr>
              <w:tab/>
            </w:r>
            <w:r>
              <w:rPr>
                <w:webHidden/>
              </w:rPr>
              <w:fldChar w:fldCharType="begin"/>
            </w:r>
            <w:r>
              <w:rPr>
                <w:webHidden/>
              </w:rPr>
              <w:instrText xml:space="preserve"> PAGEREF _Toc69803458 \h </w:instrText>
            </w:r>
            <w:r>
              <w:rPr>
                <w:webHidden/>
              </w:rPr>
            </w:r>
            <w:r>
              <w:rPr>
                <w:webHidden/>
              </w:rPr>
              <w:fldChar w:fldCharType="separate"/>
            </w:r>
            <w:r w:rsidR="004E58D4">
              <w:rPr>
                <w:webHidden/>
              </w:rPr>
              <w:t>30</w:t>
            </w:r>
            <w:r>
              <w:rPr>
                <w:webHidden/>
              </w:rPr>
              <w:fldChar w:fldCharType="end"/>
            </w:r>
          </w:hyperlink>
        </w:p>
        <w:p w14:paraId="1123EB12" w14:textId="3D9D5FD6" w:rsidR="00D14C94" w:rsidRDefault="00D14C94">
          <w:pPr>
            <w:pStyle w:val="Verzeichnis4"/>
            <w:rPr>
              <w:rFonts w:asciiTheme="minorHAnsi" w:hAnsiTheme="minorHAnsi"/>
              <w:sz w:val="22"/>
              <w:szCs w:val="22"/>
            </w:rPr>
          </w:pPr>
          <w:hyperlink w:anchor="_Toc69803459" w:history="1">
            <w:r w:rsidRPr="005C6596">
              <w:rPr>
                <w:rStyle w:val="Hyperlink"/>
              </w:rPr>
              <w:t>7.2.7</w:t>
            </w:r>
            <w:r>
              <w:rPr>
                <w:rFonts w:asciiTheme="minorHAnsi" w:hAnsiTheme="minorHAnsi"/>
                <w:sz w:val="22"/>
                <w:szCs w:val="22"/>
              </w:rPr>
              <w:tab/>
            </w:r>
            <w:r w:rsidRPr="005C6596">
              <w:rPr>
                <w:rStyle w:val="Hyperlink"/>
              </w:rPr>
              <w:t>Schüler &gt; Grundschule – Bericht: Schulanfänger</w:t>
            </w:r>
            <w:r>
              <w:rPr>
                <w:webHidden/>
              </w:rPr>
              <w:tab/>
            </w:r>
            <w:r>
              <w:rPr>
                <w:webHidden/>
              </w:rPr>
              <w:fldChar w:fldCharType="begin"/>
            </w:r>
            <w:r>
              <w:rPr>
                <w:webHidden/>
              </w:rPr>
              <w:instrText xml:space="preserve"> PAGEREF _Toc69803459 \h </w:instrText>
            </w:r>
            <w:r>
              <w:rPr>
                <w:webHidden/>
              </w:rPr>
            </w:r>
            <w:r>
              <w:rPr>
                <w:webHidden/>
              </w:rPr>
              <w:fldChar w:fldCharType="separate"/>
            </w:r>
            <w:r w:rsidR="004E58D4">
              <w:rPr>
                <w:webHidden/>
              </w:rPr>
              <w:t>30</w:t>
            </w:r>
            <w:r>
              <w:rPr>
                <w:webHidden/>
              </w:rPr>
              <w:fldChar w:fldCharType="end"/>
            </w:r>
          </w:hyperlink>
        </w:p>
        <w:p w14:paraId="29FDB98D" w14:textId="150C272F" w:rsidR="00D14C94" w:rsidRDefault="00D14C94">
          <w:pPr>
            <w:pStyle w:val="Verzeichnis4"/>
            <w:rPr>
              <w:rFonts w:asciiTheme="minorHAnsi" w:hAnsiTheme="minorHAnsi"/>
              <w:sz w:val="22"/>
              <w:szCs w:val="22"/>
            </w:rPr>
          </w:pPr>
          <w:hyperlink w:anchor="_Toc69803460" w:history="1">
            <w:r w:rsidRPr="005C6596">
              <w:rPr>
                <w:rStyle w:val="Hyperlink"/>
              </w:rPr>
              <w:t>7.2.8</w:t>
            </w:r>
            <w:r>
              <w:rPr>
                <w:rFonts w:asciiTheme="minorHAnsi" w:hAnsiTheme="minorHAnsi"/>
                <w:sz w:val="22"/>
                <w:szCs w:val="22"/>
              </w:rPr>
              <w:tab/>
            </w:r>
            <w:r w:rsidRPr="005C6596">
              <w:rPr>
                <w:rStyle w:val="Hyperlink"/>
              </w:rPr>
              <w:t>Schüler &gt; Grundschule – Bericht: Anmeldung</w:t>
            </w:r>
            <w:r>
              <w:rPr>
                <w:webHidden/>
              </w:rPr>
              <w:tab/>
            </w:r>
            <w:r>
              <w:rPr>
                <w:webHidden/>
              </w:rPr>
              <w:fldChar w:fldCharType="begin"/>
            </w:r>
            <w:r>
              <w:rPr>
                <w:webHidden/>
              </w:rPr>
              <w:instrText xml:space="preserve"> PAGEREF _Toc69803460 \h </w:instrText>
            </w:r>
            <w:r>
              <w:rPr>
                <w:webHidden/>
              </w:rPr>
            </w:r>
            <w:r>
              <w:rPr>
                <w:webHidden/>
              </w:rPr>
              <w:fldChar w:fldCharType="separate"/>
            </w:r>
            <w:r w:rsidR="004E58D4">
              <w:rPr>
                <w:webHidden/>
              </w:rPr>
              <w:t>30</w:t>
            </w:r>
            <w:r>
              <w:rPr>
                <w:webHidden/>
              </w:rPr>
              <w:fldChar w:fldCharType="end"/>
            </w:r>
          </w:hyperlink>
        </w:p>
        <w:p w14:paraId="05C42FEA" w14:textId="7A613AAA" w:rsidR="00D14C94" w:rsidRDefault="00D14C94">
          <w:pPr>
            <w:pStyle w:val="Verzeichnis4"/>
            <w:rPr>
              <w:rFonts w:asciiTheme="minorHAnsi" w:hAnsiTheme="minorHAnsi"/>
              <w:sz w:val="22"/>
              <w:szCs w:val="22"/>
            </w:rPr>
          </w:pPr>
          <w:hyperlink w:anchor="_Toc69803461" w:history="1">
            <w:r w:rsidRPr="005C6596">
              <w:rPr>
                <w:rStyle w:val="Hyperlink"/>
              </w:rPr>
              <w:t>7.2.9</w:t>
            </w:r>
            <w:r>
              <w:rPr>
                <w:rFonts w:asciiTheme="minorHAnsi" w:hAnsiTheme="minorHAnsi"/>
                <w:sz w:val="22"/>
                <w:szCs w:val="22"/>
              </w:rPr>
              <w:tab/>
            </w:r>
            <w:r w:rsidRPr="005C6596">
              <w:rPr>
                <w:rStyle w:val="Hyperlink"/>
              </w:rPr>
              <w:t>Schüler &gt; Grundschule – Berichte: Zurückstellung Schulreife und Sprache</w:t>
            </w:r>
            <w:r>
              <w:rPr>
                <w:webHidden/>
              </w:rPr>
              <w:tab/>
            </w:r>
            <w:r>
              <w:rPr>
                <w:webHidden/>
              </w:rPr>
              <w:fldChar w:fldCharType="begin"/>
            </w:r>
            <w:r>
              <w:rPr>
                <w:webHidden/>
              </w:rPr>
              <w:instrText xml:space="preserve"> PAGEREF _Toc69803461 \h </w:instrText>
            </w:r>
            <w:r>
              <w:rPr>
                <w:webHidden/>
              </w:rPr>
            </w:r>
            <w:r>
              <w:rPr>
                <w:webHidden/>
              </w:rPr>
              <w:fldChar w:fldCharType="separate"/>
            </w:r>
            <w:r w:rsidR="004E58D4">
              <w:rPr>
                <w:webHidden/>
              </w:rPr>
              <w:t>30</w:t>
            </w:r>
            <w:r>
              <w:rPr>
                <w:webHidden/>
              </w:rPr>
              <w:fldChar w:fldCharType="end"/>
            </w:r>
          </w:hyperlink>
        </w:p>
        <w:p w14:paraId="526EE7BE" w14:textId="50A0C141" w:rsidR="00D14C94" w:rsidRDefault="00D14C94">
          <w:pPr>
            <w:pStyle w:val="Verzeichnis4"/>
            <w:rPr>
              <w:rFonts w:asciiTheme="minorHAnsi" w:hAnsiTheme="minorHAnsi"/>
              <w:sz w:val="22"/>
              <w:szCs w:val="22"/>
            </w:rPr>
          </w:pPr>
          <w:hyperlink w:anchor="_Toc69803462" w:history="1">
            <w:r w:rsidRPr="005C6596">
              <w:rPr>
                <w:rStyle w:val="Hyperlink"/>
              </w:rPr>
              <w:t>7.2.10</w:t>
            </w:r>
            <w:r>
              <w:rPr>
                <w:rFonts w:asciiTheme="minorHAnsi" w:hAnsiTheme="minorHAnsi"/>
                <w:sz w:val="22"/>
                <w:szCs w:val="22"/>
              </w:rPr>
              <w:tab/>
            </w:r>
            <w:r w:rsidRPr="005C6596">
              <w:rPr>
                <w:rStyle w:val="Hyperlink"/>
              </w:rPr>
              <w:t>Statistik &gt; Abschlussstatistik – Bericht: Prüfbericht Abschlussstatistik</w:t>
            </w:r>
            <w:r>
              <w:rPr>
                <w:webHidden/>
              </w:rPr>
              <w:tab/>
            </w:r>
            <w:r>
              <w:rPr>
                <w:webHidden/>
              </w:rPr>
              <w:fldChar w:fldCharType="begin"/>
            </w:r>
            <w:r>
              <w:rPr>
                <w:webHidden/>
              </w:rPr>
              <w:instrText xml:space="preserve"> PAGEREF _Toc69803462 \h </w:instrText>
            </w:r>
            <w:r>
              <w:rPr>
                <w:webHidden/>
              </w:rPr>
            </w:r>
            <w:r>
              <w:rPr>
                <w:webHidden/>
              </w:rPr>
              <w:fldChar w:fldCharType="separate"/>
            </w:r>
            <w:r w:rsidR="004E58D4">
              <w:rPr>
                <w:webHidden/>
              </w:rPr>
              <w:t>30</w:t>
            </w:r>
            <w:r>
              <w:rPr>
                <w:webHidden/>
              </w:rPr>
              <w:fldChar w:fldCharType="end"/>
            </w:r>
          </w:hyperlink>
        </w:p>
        <w:p w14:paraId="03BD45A9" w14:textId="48D91328" w:rsidR="00D14C94" w:rsidRDefault="00D14C94">
          <w:pPr>
            <w:pStyle w:val="Verzeichnis4"/>
            <w:rPr>
              <w:rFonts w:asciiTheme="minorHAnsi" w:hAnsiTheme="minorHAnsi"/>
              <w:sz w:val="22"/>
              <w:szCs w:val="22"/>
            </w:rPr>
          </w:pPr>
          <w:hyperlink w:anchor="_Toc69803463" w:history="1">
            <w:r w:rsidRPr="005C6596">
              <w:rPr>
                <w:rStyle w:val="Hyperlink"/>
              </w:rPr>
              <w:t>7.2.11</w:t>
            </w:r>
            <w:r>
              <w:rPr>
                <w:rFonts w:asciiTheme="minorHAnsi" w:hAnsiTheme="minorHAnsi"/>
                <w:sz w:val="22"/>
                <w:szCs w:val="22"/>
              </w:rPr>
              <w:tab/>
            </w:r>
            <w:r w:rsidRPr="005C6596">
              <w:rPr>
                <w:rStyle w:val="Hyperlink"/>
              </w:rPr>
              <w:t>Unterricht &gt; Abschlüsse – Berichte: Abschlüsse AS und Abschlüsse BS</w:t>
            </w:r>
            <w:r>
              <w:rPr>
                <w:webHidden/>
              </w:rPr>
              <w:tab/>
            </w:r>
            <w:r>
              <w:rPr>
                <w:webHidden/>
              </w:rPr>
              <w:fldChar w:fldCharType="begin"/>
            </w:r>
            <w:r>
              <w:rPr>
                <w:webHidden/>
              </w:rPr>
              <w:instrText xml:space="preserve"> PAGEREF _Toc69803463 \h </w:instrText>
            </w:r>
            <w:r>
              <w:rPr>
                <w:webHidden/>
              </w:rPr>
            </w:r>
            <w:r>
              <w:rPr>
                <w:webHidden/>
              </w:rPr>
              <w:fldChar w:fldCharType="separate"/>
            </w:r>
            <w:r w:rsidR="004E58D4">
              <w:rPr>
                <w:webHidden/>
              </w:rPr>
              <w:t>32</w:t>
            </w:r>
            <w:r>
              <w:rPr>
                <w:webHidden/>
              </w:rPr>
              <w:fldChar w:fldCharType="end"/>
            </w:r>
          </w:hyperlink>
        </w:p>
        <w:p w14:paraId="0F260B83" w14:textId="602CA92A" w:rsidR="00D14C94" w:rsidRDefault="00D14C94">
          <w:pPr>
            <w:pStyle w:val="Verzeichnis4"/>
            <w:rPr>
              <w:rFonts w:asciiTheme="minorHAnsi" w:hAnsiTheme="minorHAnsi"/>
              <w:sz w:val="22"/>
              <w:szCs w:val="22"/>
            </w:rPr>
          </w:pPr>
          <w:hyperlink w:anchor="_Toc69803464" w:history="1">
            <w:r w:rsidRPr="005C6596">
              <w:rPr>
                <w:rStyle w:val="Hyperlink"/>
              </w:rPr>
              <w:t>7.2.12</w:t>
            </w:r>
            <w:r>
              <w:rPr>
                <w:rFonts w:asciiTheme="minorHAnsi" w:hAnsiTheme="minorHAnsi"/>
                <w:sz w:val="22"/>
                <w:szCs w:val="22"/>
              </w:rPr>
              <w:tab/>
            </w:r>
            <w:r w:rsidRPr="005C6596">
              <w:rPr>
                <w:rStyle w:val="Hyperlink"/>
              </w:rPr>
              <w:t>Unterricht &gt; Leistungen – Bericht: Schüler-Historie</w:t>
            </w:r>
            <w:r>
              <w:rPr>
                <w:webHidden/>
              </w:rPr>
              <w:tab/>
            </w:r>
            <w:r>
              <w:rPr>
                <w:webHidden/>
              </w:rPr>
              <w:fldChar w:fldCharType="begin"/>
            </w:r>
            <w:r>
              <w:rPr>
                <w:webHidden/>
              </w:rPr>
              <w:instrText xml:space="preserve"> PAGEREF _Toc69803464 \h </w:instrText>
            </w:r>
            <w:r>
              <w:rPr>
                <w:webHidden/>
              </w:rPr>
            </w:r>
            <w:r>
              <w:rPr>
                <w:webHidden/>
              </w:rPr>
              <w:fldChar w:fldCharType="separate"/>
            </w:r>
            <w:r w:rsidR="004E58D4">
              <w:rPr>
                <w:webHidden/>
              </w:rPr>
              <w:t>32</w:t>
            </w:r>
            <w:r>
              <w:rPr>
                <w:webHidden/>
              </w:rPr>
              <w:fldChar w:fldCharType="end"/>
            </w:r>
          </w:hyperlink>
        </w:p>
        <w:p w14:paraId="41944D06" w14:textId="5D3B9D07" w:rsidR="00D14C94" w:rsidRDefault="00D14C94">
          <w:pPr>
            <w:pStyle w:val="Verzeichnis4"/>
            <w:rPr>
              <w:rFonts w:asciiTheme="minorHAnsi" w:hAnsiTheme="minorHAnsi"/>
              <w:sz w:val="22"/>
              <w:szCs w:val="22"/>
            </w:rPr>
          </w:pPr>
          <w:hyperlink w:anchor="_Toc69803465" w:history="1">
            <w:r w:rsidRPr="005C6596">
              <w:rPr>
                <w:rStyle w:val="Hyperlink"/>
              </w:rPr>
              <w:t>7.2.13</w:t>
            </w:r>
            <w:r>
              <w:rPr>
                <w:rFonts w:asciiTheme="minorHAnsi" w:hAnsiTheme="minorHAnsi"/>
                <w:sz w:val="22"/>
                <w:szCs w:val="22"/>
              </w:rPr>
              <w:tab/>
            </w:r>
            <w:r w:rsidRPr="005C6596">
              <w:rPr>
                <w:rStyle w:val="Hyperlink"/>
              </w:rPr>
              <w:t>Unterricht &gt; Leistungen – Berichte: Leistungshistorie, Leistungshistorie A3</w:t>
            </w:r>
            <w:r>
              <w:rPr>
                <w:webHidden/>
              </w:rPr>
              <w:tab/>
            </w:r>
            <w:r>
              <w:rPr>
                <w:webHidden/>
              </w:rPr>
              <w:fldChar w:fldCharType="begin"/>
            </w:r>
            <w:r>
              <w:rPr>
                <w:webHidden/>
              </w:rPr>
              <w:instrText xml:space="preserve"> PAGEREF _Toc69803465 \h </w:instrText>
            </w:r>
            <w:r>
              <w:rPr>
                <w:webHidden/>
              </w:rPr>
            </w:r>
            <w:r>
              <w:rPr>
                <w:webHidden/>
              </w:rPr>
              <w:fldChar w:fldCharType="separate"/>
            </w:r>
            <w:r w:rsidR="004E58D4">
              <w:rPr>
                <w:webHidden/>
              </w:rPr>
              <w:t>32</w:t>
            </w:r>
            <w:r>
              <w:rPr>
                <w:webHidden/>
              </w:rPr>
              <w:fldChar w:fldCharType="end"/>
            </w:r>
          </w:hyperlink>
        </w:p>
        <w:p w14:paraId="715BAE00" w14:textId="58AD1827" w:rsidR="00D14C94" w:rsidRDefault="00D14C94">
          <w:pPr>
            <w:pStyle w:val="Verzeichnis4"/>
            <w:rPr>
              <w:rFonts w:asciiTheme="minorHAnsi" w:hAnsiTheme="minorHAnsi"/>
              <w:sz w:val="22"/>
              <w:szCs w:val="22"/>
            </w:rPr>
          </w:pPr>
          <w:hyperlink w:anchor="_Toc69803466" w:history="1">
            <w:r w:rsidRPr="005C6596">
              <w:rPr>
                <w:rStyle w:val="Hyperlink"/>
              </w:rPr>
              <w:t>7.2.14</w:t>
            </w:r>
            <w:r>
              <w:rPr>
                <w:rFonts w:asciiTheme="minorHAnsi" w:hAnsiTheme="minorHAnsi"/>
                <w:sz w:val="22"/>
                <w:szCs w:val="22"/>
              </w:rPr>
              <w:tab/>
            </w:r>
            <w:r w:rsidRPr="005C6596">
              <w:rPr>
                <w:rStyle w:val="Hyperlink"/>
              </w:rPr>
              <w:t>Unterricht &gt; Leistungen – Bericht: Zeugniskonferenzliste</w:t>
            </w:r>
            <w:r>
              <w:rPr>
                <w:webHidden/>
              </w:rPr>
              <w:tab/>
            </w:r>
            <w:r>
              <w:rPr>
                <w:webHidden/>
              </w:rPr>
              <w:fldChar w:fldCharType="begin"/>
            </w:r>
            <w:r>
              <w:rPr>
                <w:webHidden/>
              </w:rPr>
              <w:instrText xml:space="preserve"> PAGEREF _Toc69803466 \h </w:instrText>
            </w:r>
            <w:r>
              <w:rPr>
                <w:webHidden/>
              </w:rPr>
            </w:r>
            <w:r>
              <w:rPr>
                <w:webHidden/>
              </w:rPr>
              <w:fldChar w:fldCharType="separate"/>
            </w:r>
            <w:r w:rsidR="004E58D4">
              <w:rPr>
                <w:webHidden/>
              </w:rPr>
              <w:t>32</w:t>
            </w:r>
            <w:r>
              <w:rPr>
                <w:webHidden/>
              </w:rPr>
              <w:fldChar w:fldCharType="end"/>
            </w:r>
          </w:hyperlink>
        </w:p>
        <w:p w14:paraId="652F397F" w14:textId="0B1A126F" w:rsidR="00D14C94" w:rsidRDefault="00D14C94">
          <w:pPr>
            <w:pStyle w:val="Verzeichnis4"/>
            <w:rPr>
              <w:rFonts w:asciiTheme="minorHAnsi" w:hAnsiTheme="minorHAnsi"/>
              <w:sz w:val="22"/>
              <w:szCs w:val="22"/>
            </w:rPr>
          </w:pPr>
          <w:hyperlink w:anchor="_Toc69803467" w:history="1">
            <w:r w:rsidRPr="005C6596">
              <w:rPr>
                <w:rStyle w:val="Hyperlink"/>
              </w:rPr>
              <w:t>7.2.15</w:t>
            </w:r>
            <w:r>
              <w:rPr>
                <w:rFonts w:asciiTheme="minorHAnsi" w:hAnsiTheme="minorHAnsi"/>
                <w:sz w:val="22"/>
                <w:szCs w:val="22"/>
              </w:rPr>
              <w:tab/>
            </w:r>
            <w:r w:rsidRPr="005C6596">
              <w:rPr>
                <w:rStyle w:val="Hyperlink"/>
              </w:rPr>
              <w:t>Unterricht &gt; Ganztag – Bericht - Betreuungsangebote im Ganztag</w:t>
            </w:r>
            <w:r>
              <w:rPr>
                <w:webHidden/>
              </w:rPr>
              <w:tab/>
            </w:r>
            <w:r>
              <w:rPr>
                <w:webHidden/>
              </w:rPr>
              <w:fldChar w:fldCharType="begin"/>
            </w:r>
            <w:r>
              <w:rPr>
                <w:webHidden/>
              </w:rPr>
              <w:instrText xml:space="preserve"> PAGEREF _Toc69803467 \h </w:instrText>
            </w:r>
            <w:r>
              <w:rPr>
                <w:webHidden/>
              </w:rPr>
            </w:r>
            <w:r>
              <w:rPr>
                <w:webHidden/>
              </w:rPr>
              <w:fldChar w:fldCharType="separate"/>
            </w:r>
            <w:r w:rsidR="004E58D4">
              <w:rPr>
                <w:webHidden/>
              </w:rPr>
              <w:t>32</w:t>
            </w:r>
            <w:r>
              <w:rPr>
                <w:webHidden/>
              </w:rPr>
              <w:fldChar w:fldCharType="end"/>
            </w:r>
          </w:hyperlink>
        </w:p>
        <w:p w14:paraId="5FBDB4F2" w14:textId="366CB38A" w:rsidR="00D14C94" w:rsidRDefault="00D14C94">
          <w:pPr>
            <w:pStyle w:val="Verzeichnis4"/>
            <w:rPr>
              <w:rFonts w:asciiTheme="minorHAnsi" w:hAnsiTheme="minorHAnsi"/>
              <w:sz w:val="22"/>
              <w:szCs w:val="22"/>
            </w:rPr>
          </w:pPr>
          <w:hyperlink w:anchor="_Toc69803468" w:history="1">
            <w:r w:rsidRPr="005C6596">
              <w:rPr>
                <w:rStyle w:val="Hyperlink"/>
              </w:rPr>
              <w:t>7.2.16</w:t>
            </w:r>
            <w:r>
              <w:rPr>
                <w:rFonts w:asciiTheme="minorHAnsi" w:hAnsiTheme="minorHAnsi"/>
                <w:sz w:val="22"/>
                <w:szCs w:val="22"/>
              </w:rPr>
              <w:tab/>
            </w:r>
            <w:r w:rsidRPr="005C6596">
              <w:rPr>
                <w:rStyle w:val="Hyperlink"/>
              </w:rPr>
              <w:t>Unterricht &gt; H/R Abschluss – HR Ber. d. Gesamtleistung</w:t>
            </w:r>
            <w:r>
              <w:rPr>
                <w:webHidden/>
              </w:rPr>
              <w:tab/>
            </w:r>
            <w:r>
              <w:rPr>
                <w:webHidden/>
              </w:rPr>
              <w:fldChar w:fldCharType="begin"/>
            </w:r>
            <w:r>
              <w:rPr>
                <w:webHidden/>
              </w:rPr>
              <w:instrText xml:space="preserve"> PAGEREF _Toc69803468 \h </w:instrText>
            </w:r>
            <w:r>
              <w:rPr>
                <w:webHidden/>
              </w:rPr>
            </w:r>
            <w:r>
              <w:rPr>
                <w:webHidden/>
              </w:rPr>
              <w:fldChar w:fldCharType="separate"/>
            </w:r>
            <w:r w:rsidR="004E58D4">
              <w:rPr>
                <w:webHidden/>
              </w:rPr>
              <w:t>33</w:t>
            </w:r>
            <w:r>
              <w:rPr>
                <w:webHidden/>
              </w:rPr>
              <w:fldChar w:fldCharType="end"/>
            </w:r>
          </w:hyperlink>
        </w:p>
        <w:p w14:paraId="0BD392C4" w14:textId="774BE1C0" w:rsidR="00D14C94" w:rsidRDefault="00D14C94">
          <w:pPr>
            <w:pStyle w:val="Verzeichnis4"/>
            <w:rPr>
              <w:rFonts w:asciiTheme="minorHAnsi" w:hAnsiTheme="minorHAnsi"/>
              <w:sz w:val="22"/>
              <w:szCs w:val="22"/>
            </w:rPr>
          </w:pPr>
          <w:hyperlink w:anchor="_Toc69803469" w:history="1">
            <w:r w:rsidRPr="005C6596">
              <w:rPr>
                <w:rStyle w:val="Hyperlink"/>
              </w:rPr>
              <w:t>7.2.17</w:t>
            </w:r>
            <w:r>
              <w:rPr>
                <w:rFonts w:asciiTheme="minorHAnsi" w:hAnsiTheme="minorHAnsi"/>
                <w:sz w:val="22"/>
                <w:szCs w:val="22"/>
              </w:rPr>
              <w:tab/>
            </w:r>
            <w:r w:rsidRPr="005C6596">
              <w:rPr>
                <w:rStyle w:val="Hyperlink"/>
              </w:rPr>
              <w:t>Unterricht &gt; HR Abschluss – Bericht: Durchschnittsnoten HR</w:t>
            </w:r>
            <w:r>
              <w:rPr>
                <w:webHidden/>
              </w:rPr>
              <w:tab/>
            </w:r>
            <w:r>
              <w:rPr>
                <w:webHidden/>
              </w:rPr>
              <w:fldChar w:fldCharType="begin"/>
            </w:r>
            <w:r>
              <w:rPr>
                <w:webHidden/>
              </w:rPr>
              <w:instrText xml:space="preserve"> PAGEREF _Toc69803469 \h </w:instrText>
            </w:r>
            <w:r>
              <w:rPr>
                <w:webHidden/>
              </w:rPr>
            </w:r>
            <w:r>
              <w:rPr>
                <w:webHidden/>
              </w:rPr>
              <w:fldChar w:fldCharType="separate"/>
            </w:r>
            <w:r w:rsidR="004E58D4">
              <w:rPr>
                <w:webHidden/>
              </w:rPr>
              <w:t>35</w:t>
            </w:r>
            <w:r>
              <w:rPr>
                <w:webHidden/>
              </w:rPr>
              <w:fldChar w:fldCharType="end"/>
            </w:r>
          </w:hyperlink>
        </w:p>
        <w:p w14:paraId="4EB21D6D" w14:textId="3C9184C7" w:rsidR="00D14C94" w:rsidRDefault="00D14C94">
          <w:pPr>
            <w:pStyle w:val="Verzeichnis3"/>
            <w:rPr>
              <w:rFonts w:asciiTheme="minorHAnsi" w:eastAsiaTheme="minorEastAsia" w:hAnsiTheme="minorHAnsi" w:cstheme="minorBidi"/>
              <w:bCs w:val="0"/>
              <w:color w:val="auto"/>
              <w:sz w:val="22"/>
              <w:szCs w:val="22"/>
              <w:lang w:eastAsia="de-DE"/>
            </w:rPr>
          </w:pPr>
          <w:hyperlink w:anchor="_Toc69803470" w:history="1">
            <w:r w:rsidRPr="005C6596">
              <w:rPr>
                <w:rStyle w:val="Hyperlink"/>
              </w:rPr>
              <w:t>7.3</w:t>
            </w:r>
            <w:r>
              <w:rPr>
                <w:rFonts w:asciiTheme="minorHAnsi" w:eastAsiaTheme="minorEastAsia" w:hAnsiTheme="minorHAnsi" w:cstheme="minorBidi"/>
                <w:bCs w:val="0"/>
                <w:color w:val="auto"/>
                <w:sz w:val="22"/>
                <w:szCs w:val="22"/>
                <w:lang w:eastAsia="de-DE"/>
              </w:rPr>
              <w:tab/>
            </w:r>
            <w:r w:rsidRPr="005C6596">
              <w:rPr>
                <w:rStyle w:val="Hyperlink"/>
              </w:rPr>
              <w:t>Abfrageassistent</w:t>
            </w:r>
            <w:r>
              <w:rPr>
                <w:webHidden/>
              </w:rPr>
              <w:tab/>
            </w:r>
            <w:r>
              <w:rPr>
                <w:webHidden/>
              </w:rPr>
              <w:fldChar w:fldCharType="begin"/>
            </w:r>
            <w:r>
              <w:rPr>
                <w:webHidden/>
              </w:rPr>
              <w:instrText xml:space="preserve"> PAGEREF _Toc69803470 \h </w:instrText>
            </w:r>
            <w:r>
              <w:rPr>
                <w:webHidden/>
              </w:rPr>
            </w:r>
            <w:r>
              <w:rPr>
                <w:webHidden/>
              </w:rPr>
              <w:fldChar w:fldCharType="separate"/>
            </w:r>
            <w:r w:rsidR="004E58D4">
              <w:rPr>
                <w:webHidden/>
              </w:rPr>
              <w:t>37</w:t>
            </w:r>
            <w:r>
              <w:rPr>
                <w:webHidden/>
              </w:rPr>
              <w:fldChar w:fldCharType="end"/>
            </w:r>
          </w:hyperlink>
        </w:p>
        <w:p w14:paraId="221FCF97" w14:textId="46A1379A" w:rsidR="00D14C94" w:rsidRDefault="00D14C94">
          <w:pPr>
            <w:pStyle w:val="Verzeichnis4"/>
            <w:rPr>
              <w:rFonts w:asciiTheme="minorHAnsi" w:hAnsiTheme="minorHAnsi"/>
              <w:sz w:val="22"/>
              <w:szCs w:val="22"/>
            </w:rPr>
          </w:pPr>
          <w:hyperlink w:anchor="_Toc69803471" w:history="1">
            <w:r w:rsidRPr="005C6596">
              <w:rPr>
                <w:rStyle w:val="Hyperlink"/>
              </w:rPr>
              <w:t>7.3.1</w:t>
            </w:r>
            <w:r>
              <w:rPr>
                <w:rFonts w:asciiTheme="minorHAnsi" w:hAnsiTheme="minorHAnsi"/>
                <w:sz w:val="22"/>
                <w:szCs w:val="22"/>
              </w:rPr>
              <w:tab/>
            </w:r>
            <w:r w:rsidRPr="005C6596">
              <w:rPr>
                <w:rStyle w:val="Hyperlink"/>
              </w:rPr>
              <w:t>Dateiname erstellter Berichte</w:t>
            </w:r>
            <w:r>
              <w:rPr>
                <w:webHidden/>
              </w:rPr>
              <w:tab/>
            </w:r>
            <w:r>
              <w:rPr>
                <w:webHidden/>
              </w:rPr>
              <w:fldChar w:fldCharType="begin"/>
            </w:r>
            <w:r>
              <w:rPr>
                <w:webHidden/>
              </w:rPr>
              <w:instrText xml:space="preserve"> PAGEREF _Toc69803471 \h </w:instrText>
            </w:r>
            <w:r>
              <w:rPr>
                <w:webHidden/>
              </w:rPr>
            </w:r>
            <w:r>
              <w:rPr>
                <w:webHidden/>
              </w:rPr>
              <w:fldChar w:fldCharType="separate"/>
            </w:r>
            <w:r w:rsidR="004E58D4">
              <w:rPr>
                <w:webHidden/>
              </w:rPr>
              <w:t>37</w:t>
            </w:r>
            <w:r>
              <w:rPr>
                <w:webHidden/>
              </w:rPr>
              <w:fldChar w:fldCharType="end"/>
            </w:r>
          </w:hyperlink>
        </w:p>
        <w:p w14:paraId="396BAA66" w14:textId="511F06F9" w:rsidR="00D14C94" w:rsidRDefault="00D14C94">
          <w:pPr>
            <w:pStyle w:val="Verzeichnis4"/>
            <w:rPr>
              <w:rFonts w:asciiTheme="minorHAnsi" w:hAnsiTheme="minorHAnsi"/>
              <w:sz w:val="22"/>
              <w:szCs w:val="22"/>
            </w:rPr>
          </w:pPr>
          <w:hyperlink w:anchor="_Toc69803472" w:history="1">
            <w:r w:rsidRPr="005C6596">
              <w:rPr>
                <w:rStyle w:val="Hyperlink"/>
              </w:rPr>
              <w:t>7.3.2</w:t>
            </w:r>
            <w:r>
              <w:rPr>
                <w:rFonts w:asciiTheme="minorHAnsi" w:hAnsiTheme="minorHAnsi"/>
                <w:sz w:val="22"/>
                <w:szCs w:val="22"/>
              </w:rPr>
              <w:tab/>
            </w:r>
            <w:r w:rsidRPr="005C6596">
              <w:rPr>
                <w:rStyle w:val="Hyperlink"/>
              </w:rPr>
              <w:t>Datenquelle Kandidaten</w:t>
            </w:r>
            <w:r>
              <w:rPr>
                <w:webHidden/>
              </w:rPr>
              <w:tab/>
            </w:r>
            <w:r>
              <w:rPr>
                <w:webHidden/>
              </w:rPr>
              <w:fldChar w:fldCharType="begin"/>
            </w:r>
            <w:r>
              <w:rPr>
                <w:webHidden/>
              </w:rPr>
              <w:instrText xml:space="preserve"> PAGEREF _Toc69803472 \h </w:instrText>
            </w:r>
            <w:r>
              <w:rPr>
                <w:webHidden/>
              </w:rPr>
            </w:r>
            <w:r>
              <w:rPr>
                <w:webHidden/>
              </w:rPr>
              <w:fldChar w:fldCharType="separate"/>
            </w:r>
            <w:r w:rsidR="004E58D4">
              <w:rPr>
                <w:webHidden/>
              </w:rPr>
              <w:t>37</w:t>
            </w:r>
            <w:r>
              <w:rPr>
                <w:webHidden/>
              </w:rPr>
              <w:fldChar w:fldCharType="end"/>
            </w:r>
          </w:hyperlink>
        </w:p>
        <w:p w14:paraId="7274DD06" w14:textId="02E6BB4F" w:rsidR="00D14C94" w:rsidRDefault="00D14C94">
          <w:pPr>
            <w:pStyle w:val="Verzeichnis4"/>
            <w:rPr>
              <w:rFonts w:asciiTheme="minorHAnsi" w:hAnsiTheme="minorHAnsi"/>
              <w:sz w:val="22"/>
              <w:szCs w:val="22"/>
            </w:rPr>
          </w:pPr>
          <w:hyperlink w:anchor="_Toc69803473" w:history="1">
            <w:r w:rsidRPr="005C6596">
              <w:rPr>
                <w:rStyle w:val="Hyperlink"/>
              </w:rPr>
              <w:t>7.3.3</w:t>
            </w:r>
            <w:r>
              <w:rPr>
                <w:rFonts w:asciiTheme="minorHAnsi" w:hAnsiTheme="minorHAnsi"/>
                <w:sz w:val="22"/>
                <w:szCs w:val="22"/>
              </w:rPr>
              <w:tab/>
            </w:r>
            <w:r w:rsidRPr="005C6596">
              <w:rPr>
                <w:rStyle w:val="Hyperlink"/>
              </w:rPr>
              <w:t>Datenquelle Personal</w:t>
            </w:r>
            <w:r>
              <w:rPr>
                <w:webHidden/>
              </w:rPr>
              <w:tab/>
            </w:r>
            <w:r>
              <w:rPr>
                <w:webHidden/>
              </w:rPr>
              <w:fldChar w:fldCharType="begin"/>
            </w:r>
            <w:r>
              <w:rPr>
                <w:webHidden/>
              </w:rPr>
              <w:instrText xml:space="preserve"> PAGEREF _Toc69803473 \h </w:instrText>
            </w:r>
            <w:r>
              <w:rPr>
                <w:webHidden/>
              </w:rPr>
            </w:r>
            <w:r>
              <w:rPr>
                <w:webHidden/>
              </w:rPr>
              <w:fldChar w:fldCharType="separate"/>
            </w:r>
            <w:r w:rsidR="004E58D4">
              <w:rPr>
                <w:webHidden/>
              </w:rPr>
              <w:t>37</w:t>
            </w:r>
            <w:r>
              <w:rPr>
                <w:webHidden/>
              </w:rPr>
              <w:fldChar w:fldCharType="end"/>
            </w:r>
          </w:hyperlink>
        </w:p>
        <w:p w14:paraId="08502472" w14:textId="3C04E146" w:rsidR="00D14C94" w:rsidRDefault="00D14C94">
          <w:pPr>
            <w:pStyle w:val="Verzeichnis4"/>
            <w:rPr>
              <w:rFonts w:asciiTheme="minorHAnsi" w:hAnsiTheme="minorHAnsi"/>
              <w:sz w:val="22"/>
              <w:szCs w:val="22"/>
            </w:rPr>
          </w:pPr>
          <w:hyperlink w:anchor="_Toc69803474" w:history="1">
            <w:r w:rsidRPr="005C6596">
              <w:rPr>
                <w:rStyle w:val="Hyperlink"/>
              </w:rPr>
              <w:t>7.3.4</w:t>
            </w:r>
            <w:r>
              <w:rPr>
                <w:rFonts w:asciiTheme="minorHAnsi" w:hAnsiTheme="minorHAnsi"/>
                <w:sz w:val="22"/>
                <w:szCs w:val="22"/>
              </w:rPr>
              <w:tab/>
            </w:r>
            <w:r w:rsidRPr="005C6596">
              <w:rPr>
                <w:rStyle w:val="Hyperlink"/>
              </w:rPr>
              <w:t>Datenquelle Abgänger und Kandidaten</w:t>
            </w:r>
            <w:r>
              <w:rPr>
                <w:webHidden/>
              </w:rPr>
              <w:tab/>
            </w:r>
            <w:r>
              <w:rPr>
                <w:webHidden/>
              </w:rPr>
              <w:fldChar w:fldCharType="begin"/>
            </w:r>
            <w:r>
              <w:rPr>
                <w:webHidden/>
              </w:rPr>
              <w:instrText xml:space="preserve"> PAGEREF _Toc69803474 \h </w:instrText>
            </w:r>
            <w:r>
              <w:rPr>
                <w:webHidden/>
              </w:rPr>
            </w:r>
            <w:r>
              <w:rPr>
                <w:webHidden/>
              </w:rPr>
              <w:fldChar w:fldCharType="separate"/>
            </w:r>
            <w:r w:rsidR="004E58D4">
              <w:rPr>
                <w:webHidden/>
              </w:rPr>
              <w:t>37</w:t>
            </w:r>
            <w:r>
              <w:rPr>
                <w:webHidden/>
              </w:rPr>
              <w:fldChar w:fldCharType="end"/>
            </w:r>
          </w:hyperlink>
        </w:p>
        <w:p w14:paraId="0592E73C" w14:textId="7F654FA7" w:rsidR="00D14C94" w:rsidRDefault="00D14C94">
          <w:pPr>
            <w:pStyle w:val="Verzeichnis2"/>
            <w:rPr>
              <w:rFonts w:asciiTheme="minorHAnsi" w:eastAsiaTheme="minorEastAsia" w:hAnsiTheme="minorHAnsi"/>
              <w:color w:val="auto"/>
              <w:szCs w:val="22"/>
              <w:lang w:eastAsia="de-DE"/>
            </w:rPr>
          </w:pPr>
          <w:hyperlink w:anchor="_Toc69803475" w:history="1">
            <w:r w:rsidRPr="005C6596">
              <w:rPr>
                <w:rStyle w:val="Hyperlink"/>
              </w:rPr>
              <w:t>8</w:t>
            </w:r>
            <w:r>
              <w:rPr>
                <w:rFonts w:asciiTheme="minorHAnsi" w:eastAsiaTheme="minorEastAsia" w:hAnsiTheme="minorHAnsi"/>
                <w:color w:val="auto"/>
                <w:szCs w:val="22"/>
                <w:lang w:eastAsia="de-DE"/>
              </w:rPr>
              <w:tab/>
            </w:r>
            <w:r w:rsidRPr="005C6596">
              <w:rPr>
                <w:rStyle w:val="Hyperlink"/>
              </w:rPr>
              <w:t>Ausblick auf das Release 42 (Juli 2021)</w:t>
            </w:r>
            <w:r>
              <w:rPr>
                <w:webHidden/>
              </w:rPr>
              <w:tab/>
            </w:r>
            <w:r>
              <w:rPr>
                <w:webHidden/>
              </w:rPr>
              <w:fldChar w:fldCharType="begin"/>
            </w:r>
            <w:r>
              <w:rPr>
                <w:webHidden/>
              </w:rPr>
              <w:instrText xml:space="preserve"> PAGEREF _Toc69803475 \h </w:instrText>
            </w:r>
            <w:r>
              <w:rPr>
                <w:webHidden/>
              </w:rPr>
            </w:r>
            <w:r>
              <w:rPr>
                <w:webHidden/>
              </w:rPr>
              <w:fldChar w:fldCharType="separate"/>
            </w:r>
            <w:r w:rsidR="004E58D4">
              <w:rPr>
                <w:webHidden/>
              </w:rPr>
              <w:t>38</w:t>
            </w:r>
            <w:r>
              <w:rPr>
                <w:webHidden/>
              </w:rPr>
              <w:fldChar w:fldCharType="end"/>
            </w:r>
          </w:hyperlink>
        </w:p>
        <w:p w14:paraId="6FBD96A7" w14:textId="5FB4F246" w:rsidR="00D14C94" w:rsidRDefault="00D14C94">
          <w:pPr>
            <w:pStyle w:val="Verzeichnis2"/>
            <w:rPr>
              <w:rFonts w:asciiTheme="minorHAnsi" w:eastAsiaTheme="minorEastAsia" w:hAnsiTheme="minorHAnsi"/>
              <w:color w:val="auto"/>
              <w:szCs w:val="22"/>
              <w:lang w:eastAsia="de-DE"/>
            </w:rPr>
          </w:pPr>
          <w:hyperlink w:anchor="_Toc69803476" w:history="1">
            <w:r w:rsidRPr="005C6596">
              <w:rPr>
                <w:rStyle w:val="Hyperlink"/>
              </w:rPr>
              <w:t>9</w:t>
            </w:r>
            <w:r>
              <w:rPr>
                <w:rFonts w:asciiTheme="minorHAnsi" w:eastAsiaTheme="minorEastAsia" w:hAnsiTheme="minorHAnsi"/>
                <w:color w:val="auto"/>
                <w:szCs w:val="22"/>
                <w:lang w:eastAsia="de-DE"/>
              </w:rPr>
              <w:tab/>
            </w:r>
            <w:r w:rsidRPr="005C6596">
              <w:rPr>
                <w:rStyle w:val="Hyperlink"/>
              </w:rPr>
              <w:t>Ausblick auf die Releases 43 und 44 (Oktober und Dezember 2021)</w:t>
            </w:r>
            <w:r>
              <w:rPr>
                <w:webHidden/>
              </w:rPr>
              <w:tab/>
            </w:r>
            <w:r>
              <w:rPr>
                <w:webHidden/>
              </w:rPr>
              <w:fldChar w:fldCharType="begin"/>
            </w:r>
            <w:r>
              <w:rPr>
                <w:webHidden/>
              </w:rPr>
              <w:instrText xml:space="preserve"> PAGEREF _Toc69803476 \h </w:instrText>
            </w:r>
            <w:r>
              <w:rPr>
                <w:webHidden/>
              </w:rPr>
            </w:r>
            <w:r>
              <w:rPr>
                <w:webHidden/>
              </w:rPr>
              <w:fldChar w:fldCharType="separate"/>
            </w:r>
            <w:r w:rsidR="004E58D4">
              <w:rPr>
                <w:webHidden/>
              </w:rPr>
              <w:t>38</w:t>
            </w:r>
            <w:r>
              <w:rPr>
                <w:webHidden/>
              </w:rPr>
              <w:fldChar w:fldCharType="end"/>
            </w:r>
          </w:hyperlink>
        </w:p>
        <w:p w14:paraId="5612162C" w14:textId="669A3176" w:rsidR="00D54451" w:rsidRDefault="003B23B5" w:rsidP="00BA374C">
          <w:pPr>
            <w:pStyle w:val="Verzeichnis2"/>
          </w:pPr>
          <w:r>
            <w:rPr>
              <w:b/>
            </w:rPr>
            <w:fldChar w:fldCharType="end"/>
          </w:r>
        </w:p>
      </w:sdtContent>
    </w:sdt>
    <w:p w14:paraId="7A454D5B" w14:textId="15EF0444" w:rsidR="00AD677F" w:rsidRPr="00AD677F" w:rsidRDefault="00AD677F" w:rsidP="00AD677F">
      <w:bookmarkStart w:id="0" w:name="_Toc343545156"/>
      <w:bookmarkStart w:id="1" w:name="_Toc347835312"/>
      <w:bookmarkStart w:id="2" w:name="_Toc347838604"/>
      <w:bookmarkStart w:id="3" w:name="_Toc347838641"/>
    </w:p>
    <w:p w14:paraId="125BF0C3" w14:textId="77777777" w:rsidR="00892A97" w:rsidRPr="00125546" w:rsidRDefault="00892A97" w:rsidP="00125546">
      <w:r>
        <w:br w:type="page"/>
      </w:r>
    </w:p>
    <w:p w14:paraId="227F8C91" w14:textId="5A79EBE7" w:rsidR="005B029A" w:rsidRPr="004B7D42" w:rsidRDefault="005B029A" w:rsidP="005B029A">
      <w:pPr>
        <w:pStyle w:val="LDBereich"/>
      </w:pPr>
      <w:r w:rsidRPr="004B7D42">
        <w:lastRenderedPageBreak/>
        <w:t xml:space="preserve">Allgemeine </w:t>
      </w:r>
      <w:r w:rsidRPr="005B029A">
        <w:t>Hinweise</w:t>
      </w:r>
    </w:p>
    <w:p w14:paraId="12404BF4" w14:textId="77777777" w:rsidR="005B029A" w:rsidRDefault="005B029A" w:rsidP="003F43E4">
      <w:pPr>
        <w:pStyle w:val="LDTextinhalteingerckt"/>
      </w:pPr>
      <w:r>
        <w:t xml:space="preserve">Alle verwendeten Personennamen und </w:t>
      </w:r>
      <w:r w:rsidRPr="005B029A">
        <w:t>Leistungsdaten</w:t>
      </w:r>
      <w:r>
        <w:t xml:space="preserve"> in den Bildschirmfotos sind anonymisiert. Sollten sich dennoch Übereinstimmungen ergeben, sind diese zufällig und nicht beabsichtigt.</w:t>
      </w:r>
    </w:p>
    <w:p w14:paraId="47AE88BC" w14:textId="77777777" w:rsidR="005B029A" w:rsidRDefault="005B029A" w:rsidP="003F43E4">
      <w:pPr>
        <w:pStyle w:val="LDTextinhalteingerckt"/>
      </w:pPr>
      <w:r>
        <w:t>Die Bildschirmfotos dienen lediglich der allgemeinen Darstellung des Sachverhalts und können in Inhalt und Schulform von den tatsächlich bei den Benutzern der LUSD verwendeten Daten abweichen.</w:t>
      </w:r>
    </w:p>
    <w:p w14:paraId="59370BA7" w14:textId="449C04F8" w:rsidR="005B029A" w:rsidRDefault="005B029A" w:rsidP="003F43E4">
      <w:pPr>
        <w:pStyle w:val="LDTextinhalteingerckt"/>
      </w:pPr>
      <w:r>
        <w:t xml:space="preserve">Aus Gründen der besseren Lesbarkeit wird auf die gleichzeitige Verwendung </w:t>
      </w:r>
      <w:r w:rsidRPr="005B029A">
        <w:t>mehrer</w:t>
      </w:r>
      <w:r w:rsidR="00C917A0">
        <w:t>er</w:t>
      </w:r>
      <w:r w:rsidRPr="005B029A">
        <w:t xml:space="preserve"> geschlecht</w:t>
      </w:r>
      <w:r w:rsidR="00D72C86">
        <w:t>s-</w:t>
      </w:r>
      <w:r w:rsidRPr="005B029A">
        <w:t>bezogener Sprachformen verzichtet. Sämtliche Personenbezeichnungen gelten gleichwohl für alle Geschlechter</w:t>
      </w:r>
      <w:r w:rsidR="00D72C86">
        <w:t>.</w:t>
      </w:r>
    </w:p>
    <w:p w14:paraId="074DE8DC" w14:textId="405063EC" w:rsidR="00D72C86" w:rsidRPr="00C03F25" w:rsidRDefault="00D72C86" w:rsidP="00D14C94">
      <w:pPr>
        <w:pStyle w:val="LDTextinhalt"/>
      </w:pPr>
    </w:p>
    <w:p w14:paraId="53F3D31A" w14:textId="1CC86415" w:rsidR="00AF7A7F" w:rsidRDefault="00AF7A7F" w:rsidP="00D14C94">
      <w:pPr>
        <w:pStyle w:val="berschrift2"/>
      </w:pPr>
      <w:bookmarkStart w:id="4" w:name="_Ref66698555"/>
      <w:bookmarkStart w:id="5" w:name="_Ref66698995"/>
      <w:bookmarkStart w:id="6" w:name="_Toc69803399"/>
      <w:r>
        <w:t>Vor</w:t>
      </w:r>
      <w:r w:rsidR="00ED6B52">
        <w:t>bemerkungen</w:t>
      </w:r>
      <w:bookmarkEnd w:id="6"/>
    </w:p>
    <w:p w14:paraId="466F40C5" w14:textId="6CA07270" w:rsidR="00713CBA" w:rsidRDefault="00ED6B52" w:rsidP="00713CBA">
      <w:pPr>
        <w:pStyle w:val="LDTextinhalteingerckt"/>
      </w:pPr>
      <w:r>
        <w:t xml:space="preserve">Wie Sie </w:t>
      </w:r>
      <w:r w:rsidR="00D05D01">
        <w:t>auch dem Umfang dieses Dokument</w:t>
      </w:r>
      <w:r>
        <w:t>s e</w:t>
      </w:r>
      <w:r w:rsidR="00D05D01">
        <w:t>ntnehmen können, ist in das</w:t>
      </w:r>
      <w:r>
        <w:t xml:space="preserve"> Release 41 viel Arbeit, Mühe und Engagement eingeflosse</w:t>
      </w:r>
      <w:r w:rsidR="00D812CF">
        <w:t>n.</w:t>
      </w:r>
      <w:r w:rsidR="00713CBA">
        <w:t xml:space="preserve"> Neben den nachfolgend ausdrücklich beschriebenen Neuerungen wurden </w:t>
      </w:r>
    </w:p>
    <w:p w14:paraId="4A5C1035" w14:textId="29DAF111" w:rsidR="00713CBA" w:rsidRDefault="00713CBA" w:rsidP="00713CBA">
      <w:pPr>
        <w:pStyle w:val="LDAuflistungText"/>
      </w:pPr>
      <w:r>
        <w:t xml:space="preserve">viele kleinere </w:t>
      </w:r>
      <w:r w:rsidR="00D812CF">
        <w:t>Dinge angepasst</w:t>
      </w:r>
      <w:r>
        <w:t xml:space="preserve"> und k</w:t>
      </w:r>
      <w:r w:rsidR="00ED6B52">
        <w:t>leinere Fehler</w:t>
      </w:r>
      <w:r>
        <w:t xml:space="preserve"> behoben</w:t>
      </w:r>
    </w:p>
    <w:p w14:paraId="19F5DD2A" w14:textId="120934F6" w:rsidR="00713CBA" w:rsidRDefault="00ED6B52" w:rsidP="00713CBA">
      <w:pPr>
        <w:pStyle w:val="LDAuflistungText"/>
      </w:pPr>
      <w:r>
        <w:t>Neuerungen</w:t>
      </w:r>
      <w:r w:rsidR="00713CBA">
        <w:t xml:space="preserve"> in dem zur LUSD </w:t>
      </w:r>
      <w:r>
        <w:t>korrespondierende</w:t>
      </w:r>
      <w:r w:rsidR="00713CBA">
        <w:t>n</w:t>
      </w:r>
      <w:r>
        <w:t xml:space="preserve"> Anwendungssystem LUSDIK (Lehrer und Schüler Datenbank Informations und Kommunikationsplattform) </w:t>
      </w:r>
      <w:r w:rsidR="00713CBA">
        <w:t xml:space="preserve">umgesetzt. LUSDIK wird von </w:t>
      </w:r>
      <w:r>
        <w:t>den Staatlichen Schulämtern und dem HKM verwendet</w:t>
      </w:r>
      <w:r w:rsidR="00713CBA">
        <w:t xml:space="preserve">, wodurch </w:t>
      </w:r>
      <w:r>
        <w:t>Sie als Schulen indirekt profitieren.</w:t>
      </w:r>
      <w:r w:rsidR="00D05D01">
        <w:t xml:space="preserve"> </w:t>
      </w:r>
    </w:p>
    <w:p w14:paraId="3D28A425" w14:textId="77777777" w:rsidR="00125546" w:rsidRDefault="00ED6B52" w:rsidP="00125546">
      <w:pPr>
        <w:pStyle w:val="LDZwischenberschrift"/>
      </w:pPr>
      <w:r>
        <w:t xml:space="preserve">Zu den Highlights dieses Releases zählen </w:t>
      </w:r>
    </w:p>
    <w:p w14:paraId="1DEE01BD" w14:textId="77777777" w:rsidR="00125546" w:rsidRDefault="00ED6B52" w:rsidP="00125546">
      <w:pPr>
        <w:pStyle w:val="LDAuflistungTexteingerckt"/>
      </w:pPr>
      <w:r>
        <w:t>die Implementierung einer Schnittstelle zu den Einwohnermeldedaten</w:t>
      </w:r>
      <w:r w:rsidR="005B18CC">
        <w:t xml:space="preserve">, </w:t>
      </w:r>
    </w:p>
    <w:p w14:paraId="36558AC0" w14:textId="77777777" w:rsidR="00125546" w:rsidRDefault="005B18CC" w:rsidP="00125546">
      <w:pPr>
        <w:pStyle w:val="LDAuflistungTexteingerckt"/>
      </w:pPr>
      <w:r>
        <w:t xml:space="preserve">die Umstellung der Berichtsverwaltung </w:t>
      </w:r>
    </w:p>
    <w:p w14:paraId="3CF4A715" w14:textId="225F88F6" w:rsidR="00ED6B52" w:rsidRDefault="00ED6B52" w:rsidP="00125546">
      <w:pPr>
        <w:pStyle w:val="LDAuflistungTexteingerckt"/>
      </w:pPr>
      <w:r>
        <w:t>die Implem</w:t>
      </w:r>
      <w:r w:rsidR="00740567">
        <w:t>en</w:t>
      </w:r>
      <w:r>
        <w:t>tierung von verordnungskonformen Zeugnissen für die Schüler</w:t>
      </w:r>
      <w:r w:rsidR="00D558E3">
        <w:t xml:space="preserve"> und Schülerinnen</w:t>
      </w:r>
      <w:r>
        <w:t xml:space="preserve"> mit Anspruch auf Sonderpädagogische Förderung für den Förderschwerpunkt Lernen.</w:t>
      </w:r>
    </w:p>
    <w:p w14:paraId="46161218" w14:textId="7543756A" w:rsidR="0012172C" w:rsidRDefault="0012172C" w:rsidP="00125546">
      <w:pPr>
        <w:pStyle w:val="LDAuflistungTexteingerckt"/>
      </w:pPr>
      <w:r w:rsidRPr="0012172C">
        <w:t>Integration des Prüfberichtes Abschlussstatistik in die LUSD</w:t>
      </w:r>
    </w:p>
    <w:p w14:paraId="0C2709BA" w14:textId="77777777" w:rsidR="00125546" w:rsidRDefault="00125546" w:rsidP="00713CBA">
      <w:pPr>
        <w:pStyle w:val="LDTextinhalteingerckt"/>
      </w:pPr>
    </w:p>
    <w:p w14:paraId="59204A7F" w14:textId="77777777" w:rsidR="00125546" w:rsidRDefault="00ED6B52" w:rsidP="00713CBA">
      <w:pPr>
        <w:pStyle w:val="LDTextinhalteingerckt"/>
      </w:pPr>
      <w:r>
        <w:t xml:space="preserve">Naturgemäß bleibt es nicht </w:t>
      </w:r>
      <w:r w:rsidR="00D05D01">
        <w:t>aus, dass nach Neuentwicklungen</w:t>
      </w:r>
      <w:r w:rsidR="00125546">
        <w:t xml:space="preserve">, </w:t>
      </w:r>
      <w:r w:rsidR="00D05D01">
        <w:t>trotz ausführlicher Testung</w:t>
      </w:r>
      <w:r w:rsidR="00125546">
        <w:t>, Fehler</w:t>
      </w:r>
      <w:r>
        <w:t xml:space="preserve"> nicht entdeckt</w:t>
      </w:r>
      <w:r w:rsidR="00D05D01">
        <w:t xml:space="preserve"> werden oder das</w:t>
      </w:r>
      <w:r w:rsidR="00D558E3">
        <w:t>s</w:t>
      </w:r>
      <w:r w:rsidR="00D05D01">
        <w:t xml:space="preserve"> in „den ersten Würfen“ z. B. </w:t>
      </w:r>
      <w:r w:rsidR="005B18CC">
        <w:t xml:space="preserve">noch </w:t>
      </w:r>
      <w:r w:rsidR="00D05D01">
        <w:t>Umgereimheiten vorhanden sind.</w:t>
      </w:r>
    </w:p>
    <w:p w14:paraId="1E935EFC" w14:textId="3235B58B" w:rsidR="00892A97" w:rsidRDefault="007567EB" w:rsidP="00713CBA">
      <w:pPr>
        <w:pStyle w:val="LDTextinhalteingerckt"/>
      </w:pPr>
      <w:r>
        <w:t>Für eventuell auftretende</w:t>
      </w:r>
      <w:r w:rsidR="00D05D01">
        <w:t xml:space="preserve"> Unannehmlichkeiten in diesem Zusammenhang hoffen wir </w:t>
      </w:r>
      <w:r w:rsidR="00D812CF">
        <w:t xml:space="preserve">– wie immer - </w:t>
      </w:r>
      <w:r w:rsidR="00D05D01">
        <w:t>auf Ihr Verständnis.</w:t>
      </w:r>
    </w:p>
    <w:p w14:paraId="6BC2CE5B" w14:textId="77777777" w:rsidR="00892A97" w:rsidRPr="00D14C94" w:rsidRDefault="00892A97" w:rsidP="00D14C94">
      <w:r w:rsidRPr="00D14C94">
        <w:br w:type="page"/>
      </w:r>
    </w:p>
    <w:p w14:paraId="04D85B7E" w14:textId="14112CD7" w:rsidR="002374F6" w:rsidRDefault="002374F6" w:rsidP="00D14C94">
      <w:pPr>
        <w:pStyle w:val="berschrift2"/>
      </w:pPr>
      <w:bookmarkStart w:id="7" w:name="_Toc69803400"/>
      <w:r>
        <w:lastRenderedPageBreak/>
        <w:t>Allgemeine Anpassungen</w:t>
      </w:r>
      <w:bookmarkEnd w:id="4"/>
      <w:bookmarkEnd w:id="5"/>
      <w:bookmarkEnd w:id="7"/>
    </w:p>
    <w:p w14:paraId="342289A1" w14:textId="001CB216" w:rsidR="007C4BC5" w:rsidRDefault="00DA450C" w:rsidP="00D14C94">
      <w:pPr>
        <w:pStyle w:val="berschrift3"/>
      </w:pPr>
      <w:bookmarkStart w:id="8" w:name="_Ref66698940"/>
      <w:bookmarkStart w:id="9" w:name="_Toc69803401"/>
      <w:r>
        <w:t xml:space="preserve">LUSD </w:t>
      </w:r>
      <w:r w:rsidR="007C4BC5" w:rsidRPr="00211B2B">
        <w:t>Startseite</w:t>
      </w:r>
      <w:bookmarkEnd w:id="9"/>
    </w:p>
    <w:p w14:paraId="66955EFA" w14:textId="7BD99133" w:rsidR="00211B2B" w:rsidRDefault="007C4BC5" w:rsidP="003F43E4">
      <w:pPr>
        <w:pStyle w:val="LDTextinhalteingerckt"/>
      </w:pPr>
      <w:r w:rsidRPr="007C4BC5">
        <w:t>Auf de</w:t>
      </w:r>
      <w:r w:rsidR="007D29A6">
        <w:t xml:space="preserve">r Startseite der LUSD gibt es </w:t>
      </w:r>
      <w:r w:rsidR="007D29A6" w:rsidRPr="007C4BC5">
        <w:t xml:space="preserve">zwei </w:t>
      </w:r>
      <w:r w:rsidR="007D29A6">
        <w:t xml:space="preserve">neue </w:t>
      </w:r>
      <w:r w:rsidR="007D29A6" w:rsidRPr="007C4BC5">
        <w:t>Kacheln</w:t>
      </w:r>
      <w:r w:rsidR="007D29A6">
        <w:t xml:space="preserve"> auf dem </w:t>
      </w:r>
      <w:r w:rsidRPr="007C4BC5">
        <w:t>Dashboard</w:t>
      </w:r>
      <w:r w:rsidR="006E29FA">
        <w:t xml:space="preserve"> (</w:t>
      </w:r>
      <w:r w:rsidR="006E29FA">
        <w:fldChar w:fldCharType="begin"/>
      </w:r>
      <w:r w:rsidR="006E29FA">
        <w:instrText xml:space="preserve"> REF _Ref67940121 \h </w:instrText>
      </w:r>
      <w:r w:rsidR="006E29FA">
        <w:fldChar w:fldCharType="separate"/>
      </w:r>
      <w:r w:rsidR="004E58D4">
        <w:t xml:space="preserve">Abb. </w:t>
      </w:r>
      <w:r w:rsidR="004E58D4">
        <w:rPr>
          <w:noProof/>
        </w:rPr>
        <w:t>1</w:t>
      </w:r>
      <w:r w:rsidR="006E29FA">
        <w:fldChar w:fldCharType="end"/>
      </w:r>
      <w:r w:rsidR="006E29FA">
        <w:t>).</w:t>
      </w:r>
      <w:r w:rsidRPr="007C4BC5">
        <w:t xml:space="preserve"> </w:t>
      </w:r>
    </w:p>
    <w:tbl>
      <w:tblPr>
        <w:tblW w:w="9072"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837"/>
        <w:gridCol w:w="6235"/>
      </w:tblGrid>
      <w:tr w:rsidR="00211B2B" w:rsidRPr="00661D44" w14:paraId="607CB522" w14:textId="77777777" w:rsidTr="00DA450C">
        <w:tc>
          <w:tcPr>
            <w:tcW w:w="2837"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754CCB" w14:textId="39F84A73" w:rsidR="00211B2B" w:rsidRPr="00DA6035" w:rsidRDefault="00211B2B" w:rsidP="00861264">
            <w:pPr>
              <w:rPr>
                <w:rStyle w:val="hervorhebungblau"/>
              </w:rPr>
            </w:pPr>
            <w:r>
              <w:rPr>
                <w:rStyle w:val="hervorhebungblau"/>
              </w:rPr>
              <w:t>Bezeichnung der Kachel</w:t>
            </w:r>
          </w:p>
        </w:tc>
        <w:tc>
          <w:tcPr>
            <w:tcW w:w="623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080FC81D" w14:textId="01D95053" w:rsidR="00211B2B" w:rsidRPr="00DA6035" w:rsidRDefault="00211B2B" w:rsidP="00211B2B">
            <w:pPr>
              <w:rPr>
                <w:rStyle w:val="hervorhebungblau"/>
              </w:rPr>
            </w:pPr>
            <w:r>
              <w:rPr>
                <w:rStyle w:val="hervorhebungblau"/>
              </w:rPr>
              <w:t>Bedeutung der Kachel</w:t>
            </w:r>
          </w:p>
        </w:tc>
      </w:tr>
      <w:tr w:rsidR="00211B2B" w14:paraId="5930CAB3" w14:textId="77777777" w:rsidTr="00DA450C">
        <w:tc>
          <w:tcPr>
            <w:tcW w:w="2837" w:type="dxa"/>
          </w:tcPr>
          <w:p w14:paraId="178AE376" w14:textId="77777777" w:rsidR="00211B2B" w:rsidRDefault="00211B2B" w:rsidP="00D14C94">
            <w:pPr>
              <w:pStyle w:val="LDTextinhalt"/>
            </w:pPr>
            <w:r w:rsidRPr="00211B2B">
              <w:rPr>
                <w:rStyle w:val="LDBedienelement"/>
              </w:rPr>
              <w:t>Staatsangehörigkeit</w:t>
            </w:r>
            <w:r w:rsidRPr="007C4BC5">
              <w:t xml:space="preserve"> </w:t>
            </w:r>
          </w:p>
          <w:p w14:paraId="2B3DC6D3" w14:textId="52981C4C" w:rsidR="00211B2B" w:rsidRPr="00A77AAC" w:rsidRDefault="00211B2B" w:rsidP="00D14C94">
            <w:pPr>
              <w:pStyle w:val="LDTextinhalt"/>
              <w:rPr>
                <w:rStyle w:val="hervorhebung"/>
              </w:rPr>
            </w:pPr>
          </w:p>
        </w:tc>
        <w:tc>
          <w:tcPr>
            <w:tcW w:w="6235" w:type="dxa"/>
            <w:vAlign w:val="center"/>
          </w:tcPr>
          <w:p w14:paraId="3BE50F8C" w14:textId="77777777" w:rsidR="00211B2B" w:rsidRDefault="00211B2B" w:rsidP="00D14C94">
            <w:pPr>
              <w:pStyle w:val="LDTextinhalt"/>
            </w:pPr>
            <w:r w:rsidRPr="001D1523">
              <w:t xml:space="preserve">Anzahl der aktiven Schüler je </w:t>
            </w:r>
            <w:r w:rsidR="000B6BF5">
              <w:t xml:space="preserve">eingetragener </w:t>
            </w:r>
            <w:r w:rsidRPr="007C4BC5">
              <w:t>erster Staatsangehörigkeit</w:t>
            </w:r>
            <w:r w:rsidRPr="001D1523">
              <w:t>.</w:t>
            </w:r>
          </w:p>
          <w:p w14:paraId="7C014E96" w14:textId="04BB8E7C" w:rsidR="00572338" w:rsidRPr="00A77AAC" w:rsidRDefault="00572338" w:rsidP="00D14C94">
            <w:pPr>
              <w:pStyle w:val="LDTextinhalt"/>
            </w:pPr>
            <w:r>
              <w:t>Sobald Sie auf ein Kreissegment diese</w:t>
            </w:r>
            <w:r w:rsidR="006601B0">
              <w:t>r</w:t>
            </w:r>
            <w:r>
              <w:t xml:space="preserve"> Kachel klicken, öffnet sich die Webseite </w:t>
            </w:r>
            <w:r w:rsidRPr="00572338">
              <w:rPr>
                <w:rStyle w:val="LDMenpunkt"/>
              </w:rPr>
              <w:t>Schülerstammdaten</w:t>
            </w:r>
            <w:r w:rsidR="006601B0">
              <w:t xml:space="preserve">, </w:t>
            </w:r>
            <w:r>
              <w:t>die Schüler mit der entsprechenden Staatsangehörigkeit sind ausgewählt und können bearbeitet werden.</w:t>
            </w:r>
          </w:p>
        </w:tc>
      </w:tr>
      <w:tr w:rsidR="00211B2B" w:rsidRPr="00A77AAC" w14:paraId="784FB8BE" w14:textId="77777777" w:rsidTr="00DA450C">
        <w:tc>
          <w:tcPr>
            <w:tcW w:w="2837" w:type="dxa"/>
          </w:tcPr>
          <w:p w14:paraId="3FDD18C2" w14:textId="59F99C87" w:rsidR="00211B2B" w:rsidRPr="00A77AAC" w:rsidRDefault="00211B2B" w:rsidP="00D14C94">
            <w:pPr>
              <w:pStyle w:val="LDTextinhalt"/>
              <w:rPr>
                <w:rStyle w:val="hervorhebung"/>
              </w:rPr>
            </w:pPr>
            <w:r w:rsidRPr="00211B2B">
              <w:rPr>
                <w:rStyle w:val="LDBedienelement"/>
              </w:rPr>
              <w:t>Sonderpädagogische Förderung</w:t>
            </w:r>
          </w:p>
        </w:tc>
        <w:tc>
          <w:tcPr>
            <w:tcW w:w="6235" w:type="dxa"/>
            <w:vAlign w:val="center"/>
          </w:tcPr>
          <w:p w14:paraId="0EDA75B3" w14:textId="77777777" w:rsidR="000B6BF5" w:rsidRDefault="00211B2B" w:rsidP="00D14C94">
            <w:pPr>
              <w:pStyle w:val="LDTextinhalt"/>
            </w:pPr>
            <w:r w:rsidRPr="001D1523">
              <w:t xml:space="preserve">Anzahl der aktiven Schüler je vorhandener </w:t>
            </w:r>
            <w:r>
              <w:t>tag</w:t>
            </w:r>
            <w:r w:rsidRPr="007C4BC5">
              <w:t>esaktuell</w:t>
            </w:r>
            <w:r w:rsidRPr="001D1523">
              <w:t xml:space="preserve"> gültiger sonderpädagogischer Förderung. </w:t>
            </w:r>
          </w:p>
          <w:p w14:paraId="5C228953" w14:textId="77777777" w:rsidR="00211B2B" w:rsidRDefault="00211B2B" w:rsidP="00D14C94">
            <w:pPr>
              <w:pStyle w:val="LDTextinhalt"/>
            </w:pPr>
            <w:r w:rsidRPr="001D1523">
              <w:t>Hierbei ist zu beacht</w:t>
            </w:r>
            <w:r w:rsidRPr="007C4BC5">
              <w:t xml:space="preserve">en, dass ein Schüler </w:t>
            </w:r>
            <w:r w:rsidRPr="001D1523">
              <w:t>auch zwei oder mehr gültige sonderpädagogische Förderungen haben kann.</w:t>
            </w:r>
          </w:p>
          <w:p w14:paraId="3F01AA5D" w14:textId="77777777" w:rsidR="00572338" w:rsidRDefault="00572338" w:rsidP="00D14C94">
            <w:pPr>
              <w:pStyle w:val="LDTextinhalt"/>
            </w:pPr>
          </w:p>
          <w:p w14:paraId="200B9B40" w14:textId="7A8F92A4" w:rsidR="00572338" w:rsidRPr="00A77AAC" w:rsidRDefault="00572338" w:rsidP="00D14C94">
            <w:pPr>
              <w:pStyle w:val="LDTextinhalt"/>
            </w:pPr>
            <w:r>
              <w:t>Sobald Sie auf ein Kreissegment diese</w:t>
            </w:r>
            <w:r w:rsidR="006601B0">
              <w:t>r</w:t>
            </w:r>
            <w:r>
              <w:t xml:space="preserve"> Kachel klicken, öffnet sich die Webseite </w:t>
            </w:r>
            <w:r w:rsidR="006601B0" w:rsidRPr="006601B0">
              <w:rPr>
                <w:rStyle w:val="LDMenpunkt"/>
              </w:rPr>
              <w:t>Halbj./Sem.-Daten</w:t>
            </w:r>
            <w:r w:rsidR="006601B0">
              <w:rPr>
                <w:rStyle w:val="LDMenpunkt"/>
              </w:rPr>
              <w:t xml:space="preserve">, </w:t>
            </w:r>
            <w:r>
              <w:t>die Schüler</w:t>
            </w:r>
            <w:r w:rsidR="006601B0">
              <w:t xml:space="preserve"> mit der </w:t>
            </w:r>
            <w:r w:rsidR="007612F0">
              <w:t xml:space="preserve">entsprechenden </w:t>
            </w:r>
            <w:r>
              <w:t>sonderpädagogische Förderung sind ausgewählt und können bearbeitet werden.</w:t>
            </w:r>
          </w:p>
        </w:tc>
      </w:tr>
    </w:tbl>
    <w:p w14:paraId="511BFC83" w14:textId="77777777" w:rsidR="00572338" w:rsidRDefault="007C4BC5" w:rsidP="003F43E4">
      <w:pPr>
        <w:pStyle w:val="LDTextinhalteingerckt"/>
      </w:pPr>
      <w:r w:rsidRPr="00DA450C">
        <w:rPr>
          <w:noProof/>
          <w:lang w:eastAsia="de-DE"/>
        </w:rPr>
        <w:drawing>
          <wp:inline distT="0" distB="0" distL="0" distR="0" wp14:anchorId="172B67D2" wp14:editId="6A91D25F">
            <wp:extent cx="5760000" cy="2757600"/>
            <wp:effectExtent l="19050" t="19050" r="12700" b="2413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188FB3.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2757600"/>
                    </a:xfrm>
                    <a:prstGeom prst="rect">
                      <a:avLst/>
                    </a:prstGeom>
                    <a:ln w="9525">
                      <a:solidFill>
                        <a:schemeClr val="bg1">
                          <a:lumMod val="50000"/>
                        </a:schemeClr>
                      </a:solidFill>
                    </a:ln>
                  </pic:spPr>
                </pic:pic>
              </a:graphicData>
            </a:graphic>
          </wp:inline>
        </w:drawing>
      </w:r>
    </w:p>
    <w:p w14:paraId="6631B70C" w14:textId="330C052A" w:rsidR="007C4BC5" w:rsidRPr="007C4BC5" w:rsidRDefault="00572338" w:rsidP="00572338">
      <w:pPr>
        <w:pStyle w:val="LDBildunterschrift"/>
      </w:pPr>
      <w:bookmarkStart w:id="10" w:name="_Ref67940121"/>
      <w:r>
        <w:t xml:space="preserve">Abb. </w:t>
      </w:r>
      <w:r w:rsidR="004E58D4">
        <w:fldChar w:fldCharType="begin"/>
      </w:r>
      <w:r w:rsidR="004E58D4">
        <w:instrText xml:space="preserve"> SEQ Abb. \* ARABIC </w:instrText>
      </w:r>
      <w:r w:rsidR="004E58D4">
        <w:fldChar w:fldCharType="separate"/>
      </w:r>
      <w:r w:rsidR="004E58D4">
        <w:rPr>
          <w:noProof/>
        </w:rPr>
        <w:t>1</w:t>
      </w:r>
      <w:r w:rsidR="004E58D4">
        <w:rPr>
          <w:noProof/>
        </w:rPr>
        <w:fldChar w:fldCharType="end"/>
      </w:r>
      <w:bookmarkEnd w:id="10"/>
      <w:r>
        <w:t xml:space="preserve"> </w:t>
      </w:r>
      <w:r>
        <w:tab/>
        <w:t>Da</w:t>
      </w:r>
      <w:r w:rsidRPr="007C4BC5">
        <w:t>shboard mit den neuen Kacheln</w:t>
      </w:r>
    </w:p>
    <w:p w14:paraId="1630995F" w14:textId="77777777" w:rsidR="00910158" w:rsidRPr="0089649C" w:rsidRDefault="00910158" w:rsidP="0089649C">
      <w:r>
        <w:br w:type="page"/>
      </w:r>
    </w:p>
    <w:p w14:paraId="23A81776" w14:textId="3F074D63" w:rsidR="001A5FE4" w:rsidRDefault="001A5FE4" w:rsidP="00D14C94">
      <w:pPr>
        <w:pStyle w:val="berschrift3"/>
      </w:pPr>
      <w:bookmarkStart w:id="11" w:name="_Toc69803402"/>
      <w:r>
        <w:lastRenderedPageBreak/>
        <w:t>Automatisches, rechtskonformes Löschen von Schülerdaten</w:t>
      </w:r>
      <w:bookmarkEnd w:id="11"/>
    </w:p>
    <w:p w14:paraId="1A35282C" w14:textId="5804F7C2" w:rsidR="001A5FE4" w:rsidRDefault="001A5FE4" w:rsidP="003F43E4">
      <w:pPr>
        <w:pStyle w:val="LDTextinhalteingerckt"/>
      </w:pPr>
      <w:r>
        <w:t>Mit Release 41 wird die rechtskonforme Löschung besonders sensible</w:t>
      </w:r>
      <w:r w:rsidR="007612F0">
        <w:t>r</w:t>
      </w:r>
      <w:r>
        <w:t xml:space="preserve"> Schülerdaten</w:t>
      </w:r>
      <w:r w:rsidR="007612F0">
        <w:t xml:space="preserve"> u</w:t>
      </w:r>
      <w:r>
        <w:t>mgesetzt.</w:t>
      </w:r>
    </w:p>
    <w:p w14:paraId="79B649FC" w14:textId="0DEDA0AE" w:rsidR="00572338" w:rsidRDefault="001A5FE4" w:rsidP="003F43E4">
      <w:pPr>
        <w:pStyle w:val="LDTextinhalteingerckt"/>
      </w:pPr>
      <w:r>
        <w:t>Die Löschfrist beträgt nach der Verordnung über die Verarbeitung personenbezogener Daten in Schulen und statistische Erhebungen an Schulen vom 4. Februar 2009 (ABl. S. 131), zuletzt geändert durch Verordnung vom 1. April 2015 (ABl. S. 113) fünf Jahre.</w:t>
      </w:r>
    </w:p>
    <w:p w14:paraId="7039F9DE" w14:textId="77777777" w:rsidR="00910158" w:rsidRDefault="00910158" w:rsidP="003F43E4">
      <w:pPr>
        <w:pStyle w:val="LDTextinhalteingerckt"/>
      </w:pPr>
    </w:p>
    <w:p w14:paraId="4C1B1868" w14:textId="5D6FD4C9" w:rsidR="007612F0" w:rsidRDefault="007612F0" w:rsidP="007612F0">
      <w:pPr>
        <w:pStyle w:val="LDAuflistungText"/>
      </w:pPr>
      <w:r w:rsidRPr="007612F0">
        <w:t>Konfession</w:t>
      </w:r>
      <w:r>
        <w:t>sdaten</w:t>
      </w:r>
      <w:r w:rsidR="0054690A">
        <w:tab/>
      </w:r>
      <w:r>
        <w:tab/>
      </w:r>
      <w:r w:rsidR="0054690A">
        <w:tab/>
      </w:r>
      <w:r>
        <w:sym w:font="Wingdings" w:char="F0E0"/>
      </w:r>
      <w:r>
        <w:t xml:space="preserve"> </w:t>
      </w:r>
      <w:r w:rsidR="0054690A">
        <w:t>K</w:t>
      </w:r>
      <w:r>
        <w:t>apitel</w:t>
      </w:r>
      <w:r w:rsidR="007938C7">
        <w:t xml:space="preserve"> </w:t>
      </w:r>
      <w:r w:rsidR="007938C7" w:rsidRPr="007938C7">
        <w:rPr>
          <w:rStyle w:val="LDLink"/>
        </w:rPr>
        <w:fldChar w:fldCharType="begin"/>
      </w:r>
      <w:r w:rsidR="007938C7" w:rsidRPr="007938C7">
        <w:rPr>
          <w:rStyle w:val="LDLink"/>
        </w:rPr>
        <w:instrText xml:space="preserve"> REF _Ref68589006 \r \h </w:instrText>
      </w:r>
      <w:r w:rsidR="007938C7">
        <w:rPr>
          <w:rStyle w:val="LDLink"/>
        </w:rPr>
        <w:instrText xml:space="preserve"> \* MERGEFORMAT </w:instrText>
      </w:r>
      <w:r w:rsidR="007938C7" w:rsidRPr="007938C7">
        <w:rPr>
          <w:rStyle w:val="LDLink"/>
        </w:rPr>
      </w:r>
      <w:r w:rsidR="007938C7" w:rsidRPr="007938C7">
        <w:rPr>
          <w:rStyle w:val="LDLink"/>
        </w:rPr>
        <w:fldChar w:fldCharType="separate"/>
      </w:r>
      <w:r w:rsidR="004E58D4">
        <w:rPr>
          <w:rStyle w:val="LDLink"/>
        </w:rPr>
        <w:t>5.2</w:t>
      </w:r>
      <w:r w:rsidR="007938C7" w:rsidRPr="007938C7">
        <w:rPr>
          <w:rStyle w:val="LDLink"/>
        </w:rPr>
        <w:fldChar w:fldCharType="end"/>
      </w:r>
      <w:r>
        <w:t xml:space="preserve"> – Seite </w:t>
      </w:r>
      <w:r w:rsidR="003173A3">
        <w:t xml:space="preserve"> </w:t>
      </w:r>
      <w:r w:rsidR="007938C7" w:rsidRPr="007938C7">
        <w:rPr>
          <w:rStyle w:val="LDLink"/>
        </w:rPr>
        <w:fldChar w:fldCharType="begin"/>
      </w:r>
      <w:r w:rsidR="007938C7" w:rsidRPr="007938C7">
        <w:rPr>
          <w:rStyle w:val="LDLink"/>
        </w:rPr>
        <w:instrText xml:space="preserve"> PAGEREF _Ref68589019 \h </w:instrText>
      </w:r>
      <w:r w:rsidR="007938C7" w:rsidRPr="007938C7">
        <w:rPr>
          <w:rStyle w:val="LDLink"/>
        </w:rPr>
      </w:r>
      <w:r w:rsidR="007938C7" w:rsidRPr="007938C7">
        <w:rPr>
          <w:rStyle w:val="LDLink"/>
        </w:rPr>
        <w:fldChar w:fldCharType="separate"/>
      </w:r>
      <w:r w:rsidR="004E58D4">
        <w:rPr>
          <w:rStyle w:val="LDLink"/>
          <w:noProof/>
        </w:rPr>
        <w:t>9</w:t>
      </w:r>
      <w:r w:rsidR="007938C7" w:rsidRPr="007938C7">
        <w:rPr>
          <w:rStyle w:val="LDLink"/>
        </w:rPr>
        <w:fldChar w:fldCharType="end"/>
      </w:r>
    </w:p>
    <w:p w14:paraId="2C9EF7DE" w14:textId="1ED8A2B9" w:rsidR="007612F0" w:rsidRPr="007612F0" w:rsidRDefault="0054690A" w:rsidP="007612F0">
      <w:pPr>
        <w:pStyle w:val="LDAuflistungText"/>
      </w:pPr>
      <w:r>
        <w:t>L</w:t>
      </w:r>
      <w:r w:rsidR="007612F0" w:rsidRPr="007612F0">
        <w:t>ebenswichtige Informationen</w:t>
      </w:r>
      <w:r w:rsidR="007612F0">
        <w:tab/>
      </w:r>
      <w:r w:rsidR="007612F0">
        <w:sym w:font="Wingdings" w:char="F0E0"/>
      </w:r>
      <w:r w:rsidR="007612F0">
        <w:t xml:space="preserve"> Kapitel </w:t>
      </w:r>
      <w:r w:rsidR="007938C7" w:rsidRPr="007938C7">
        <w:rPr>
          <w:rStyle w:val="LDLink"/>
        </w:rPr>
        <w:fldChar w:fldCharType="begin"/>
      </w:r>
      <w:r w:rsidR="007938C7" w:rsidRPr="007938C7">
        <w:rPr>
          <w:rStyle w:val="LDLink"/>
        </w:rPr>
        <w:instrText xml:space="preserve"> REF _Ref68589050 \r \h </w:instrText>
      </w:r>
      <w:r w:rsidR="007938C7">
        <w:rPr>
          <w:rStyle w:val="LDLink"/>
        </w:rPr>
        <w:instrText xml:space="preserve"> \* MERGEFORMAT </w:instrText>
      </w:r>
      <w:r w:rsidR="007938C7" w:rsidRPr="007938C7">
        <w:rPr>
          <w:rStyle w:val="LDLink"/>
        </w:rPr>
      </w:r>
      <w:r w:rsidR="007938C7" w:rsidRPr="007938C7">
        <w:rPr>
          <w:rStyle w:val="LDLink"/>
        </w:rPr>
        <w:fldChar w:fldCharType="separate"/>
      </w:r>
      <w:r w:rsidR="004E58D4">
        <w:rPr>
          <w:rStyle w:val="LDLink"/>
        </w:rPr>
        <w:t>5.4</w:t>
      </w:r>
      <w:r w:rsidR="007938C7" w:rsidRPr="007938C7">
        <w:rPr>
          <w:rStyle w:val="LDLink"/>
        </w:rPr>
        <w:fldChar w:fldCharType="end"/>
      </w:r>
      <w:r w:rsidR="007612F0">
        <w:t xml:space="preserve"> – Seite </w:t>
      </w:r>
      <w:r>
        <w:t xml:space="preserve"> </w:t>
      </w:r>
      <w:r w:rsidR="007938C7" w:rsidRPr="007938C7">
        <w:rPr>
          <w:rStyle w:val="LDLink"/>
        </w:rPr>
        <w:fldChar w:fldCharType="begin"/>
      </w:r>
      <w:r w:rsidR="007938C7" w:rsidRPr="007938C7">
        <w:rPr>
          <w:rStyle w:val="LDLink"/>
        </w:rPr>
        <w:instrText xml:space="preserve"> PAGEREF _Ref68589041 \h </w:instrText>
      </w:r>
      <w:r w:rsidR="007938C7" w:rsidRPr="007938C7">
        <w:rPr>
          <w:rStyle w:val="LDLink"/>
        </w:rPr>
      </w:r>
      <w:r w:rsidR="007938C7" w:rsidRPr="007938C7">
        <w:rPr>
          <w:rStyle w:val="LDLink"/>
        </w:rPr>
        <w:fldChar w:fldCharType="separate"/>
      </w:r>
      <w:r w:rsidR="004E58D4">
        <w:rPr>
          <w:rStyle w:val="LDLink"/>
          <w:noProof/>
        </w:rPr>
        <w:t>9</w:t>
      </w:r>
      <w:r w:rsidR="007938C7" w:rsidRPr="007938C7">
        <w:rPr>
          <w:rStyle w:val="LDLink"/>
        </w:rPr>
        <w:fldChar w:fldCharType="end"/>
      </w:r>
    </w:p>
    <w:p w14:paraId="2A27996D" w14:textId="77777777" w:rsidR="0054690A" w:rsidRDefault="0054690A" w:rsidP="0054690A">
      <w:pPr>
        <w:pStyle w:val="LDAuflistungText"/>
      </w:pPr>
      <w:r>
        <w:t>Historische Leistungsdaten</w:t>
      </w:r>
    </w:p>
    <w:p w14:paraId="28D1F863" w14:textId="04A2E802" w:rsidR="0054690A" w:rsidRDefault="0054690A" w:rsidP="00D14C94">
      <w:pPr>
        <w:pStyle w:val="LDAuflistungzweiteEbene"/>
      </w:pPr>
      <w:r>
        <w:t>Kursnoten</w:t>
      </w:r>
      <w:r>
        <w:tab/>
      </w:r>
      <w:r>
        <w:tab/>
      </w:r>
      <w:r>
        <w:tab/>
      </w:r>
      <w:r>
        <w:sym w:font="Wingdings" w:char="F0E0"/>
      </w:r>
      <w:r>
        <w:t xml:space="preserve"> Kapitel </w:t>
      </w:r>
      <w:r w:rsidR="007938C7" w:rsidRPr="007938C7">
        <w:rPr>
          <w:rStyle w:val="LDLink"/>
        </w:rPr>
        <w:fldChar w:fldCharType="begin"/>
      </w:r>
      <w:r w:rsidR="007938C7" w:rsidRPr="007938C7">
        <w:rPr>
          <w:rStyle w:val="LDLink"/>
        </w:rPr>
        <w:instrText xml:space="preserve"> REF _Ref68589081 \r \h </w:instrText>
      </w:r>
      <w:r w:rsidR="007938C7">
        <w:rPr>
          <w:rStyle w:val="LDLink"/>
        </w:rPr>
        <w:instrText xml:space="preserve"> \* MERGEFORMAT </w:instrText>
      </w:r>
      <w:r w:rsidR="007938C7" w:rsidRPr="007938C7">
        <w:rPr>
          <w:rStyle w:val="LDLink"/>
        </w:rPr>
      </w:r>
      <w:r w:rsidR="007938C7" w:rsidRPr="007938C7">
        <w:rPr>
          <w:rStyle w:val="LDLink"/>
        </w:rPr>
        <w:fldChar w:fldCharType="separate"/>
      </w:r>
      <w:r w:rsidR="004E58D4">
        <w:rPr>
          <w:rStyle w:val="LDLink"/>
        </w:rPr>
        <w:t>6.6.1</w:t>
      </w:r>
      <w:r w:rsidR="007938C7" w:rsidRPr="007938C7">
        <w:rPr>
          <w:rStyle w:val="LDLink"/>
        </w:rPr>
        <w:fldChar w:fldCharType="end"/>
      </w:r>
      <w:r>
        <w:t xml:space="preserve"> – Seite </w:t>
      </w:r>
      <w:r w:rsidR="007938C7" w:rsidRPr="007938C7">
        <w:rPr>
          <w:rStyle w:val="LDLink"/>
        </w:rPr>
        <w:fldChar w:fldCharType="begin"/>
      </w:r>
      <w:r w:rsidR="007938C7" w:rsidRPr="007938C7">
        <w:rPr>
          <w:rStyle w:val="LDLink"/>
        </w:rPr>
        <w:instrText xml:space="preserve"> PAGEREF _Ref68589105 \h </w:instrText>
      </w:r>
      <w:r w:rsidR="007938C7" w:rsidRPr="007938C7">
        <w:rPr>
          <w:rStyle w:val="LDLink"/>
        </w:rPr>
      </w:r>
      <w:r w:rsidR="007938C7" w:rsidRPr="007938C7">
        <w:rPr>
          <w:rStyle w:val="LDLink"/>
        </w:rPr>
        <w:fldChar w:fldCharType="separate"/>
      </w:r>
      <w:r w:rsidR="004E58D4">
        <w:rPr>
          <w:rStyle w:val="LDLink"/>
        </w:rPr>
        <w:t>16</w:t>
      </w:r>
      <w:r w:rsidR="007938C7" w:rsidRPr="007938C7">
        <w:rPr>
          <w:rStyle w:val="LDLink"/>
        </w:rPr>
        <w:fldChar w:fldCharType="end"/>
      </w:r>
    </w:p>
    <w:p w14:paraId="2DE99E30" w14:textId="222E16C2" w:rsidR="0054690A" w:rsidRDefault="0054690A" w:rsidP="00D14C94">
      <w:pPr>
        <w:pStyle w:val="LDAuflistungzweiteEbene"/>
      </w:pPr>
      <w:r>
        <w:t>Fehlzeiten</w:t>
      </w:r>
      <w:r>
        <w:tab/>
      </w:r>
      <w:r>
        <w:tab/>
      </w:r>
      <w:r>
        <w:tab/>
      </w:r>
      <w:r>
        <w:sym w:font="Wingdings" w:char="F0E0"/>
      </w:r>
      <w:r>
        <w:t xml:space="preserve"> Kapitel </w:t>
      </w:r>
      <w:r w:rsidR="00AF2F4D">
        <w:rPr>
          <w:rStyle w:val="LDLink"/>
        </w:rPr>
        <w:fldChar w:fldCharType="begin"/>
      </w:r>
      <w:r w:rsidR="00AF2F4D">
        <w:rPr>
          <w:rStyle w:val="LDLink"/>
        </w:rPr>
        <w:instrText xml:space="preserve"> REF _Ref68693128 \r \h </w:instrText>
      </w:r>
      <w:r w:rsidR="00AF2F4D">
        <w:rPr>
          <w:rStyle w:val="LDLink"/>
        </w:rPr>
      </w:r>
      <w:r w:rsidR="00AF2F4D">
        <w:rPr>
          <w:rStyle w:val="LDLink"/>
        </w:rPr>
        <w:fldChar w:fldCharType="separate"/>
      </w:r>
      <w:r w:rsidR="004E58D4">
        <w:rPr>
          <w:rStyle w:val="LDLink"/>
        </w:rPr>
        <w:t>0</w:t>
      </w:r>
      <w:r w:rsidR="00AF2F4D">
        <w:rPr>
          <w:rStyle w:val="LDLink"/>
        </w:rPr>
        <w:fldChar w:fldCharType="end"/>
      </w:r>
      <w:r>
        <w:t xml:space="preserve"> – Seite </w:t>
      </w:r>
      <w:r w:rsidR="00AF2F4D">
        <w:rPr>
          <w:rStyle w:val="LDLink"/>
        </w:rPr>
        <w:fldChar w:fldCharType="begin"/>
      </w:r>
      <w:r w:rsidR="00AF2F4D">
        <w:rPr>
          <w:rStyle w:val="LDLink"/>
        </w:rPr>
        <w:instrText xml:space="preserve"> PAGEREF _Ref68693169 \h </w:instrText>
      </w:r>
      <w:r w:rsidR="00AF2F4D">
        <w:rPr>
          <w:rStyle w:val="LDLink"/>
        </w:rPr>
      </w:r>
      <w:r w:rsidR="00AF2F4D">
        <w:rPr>
          <w:rStyle w:val="LDLink"/>
        </w:rPr>
        <w:fldChar w:fldCharType="separate"/>
      </w:r>
      <w:r w:rsidR="004E58D4">
        <w:rPr>
          <w:rStyle w:val="LDLink"/>
        </w:rPr>
        <w:t>17</w:t>
      </w:r>
      <w:r w:rsidR="00AF2F4D">
        <w:rPr>
          <w:rStyle w:val="LDLink"/>
        </w:rPr>
        <w:fldChar w:fldCharType="end"/>
      </w:r>
    </w:p>
    <w:p w14:paraId="5B6DEF91" w14:textId="5F0490A8" w:rsidR="0054690A" w:rsidRDefault="0054690A" w:rsidP="00D14C94">
      <w:pPr>
        <w:pStyle w:val="LDAuflistungzweiteEbene"/>
      </w:pPr>
      <w:r>
        <w:t>Arbeits- und Sozialverhalten</w:t>
      </w:r>
      <w:r>
        <w:tab/>
      </w:r>
      <w:r>
        <w:sym w:font="Wingdings" w:char="F0E0"/>
      </w:r>
      <w:r>
        <w:t xml:space="preserve"> Kapitel </w:t>
      </w:r>
      <w:r w:rsidR="007938C7" w:rsidRPr="007938C7">
        <w:rPr>
          <w:rStyle w:val="LDLink"/>
        </w:rPr>
        <w:fldChar w:fldCharType="begin"/>
      </w:r>
      <w:r w:rsidR="007938C7" w:rsidRPr="007938C7">
        <w:rPr>
          <w:rStyle w:val="LDLink"/>
        </w:rPr>
        <w:instrText xml:space="preserve"> REF _Ref67991464 \r \h </w:instrText>
      </w:r>
      <w:r w:rsidR="007938C7">
        <w:rPr>
          <w:rStyle w:val="LDLink"/>
        </w:rPr>
        <w:instrText xml:space="preserve"> \* MERGEFORMAT </w:instrText>
      </w:r>
      <w:r w:rsidR="007938C7" w:rsidRPr="007938C7">
        <w:rPr>
          <w:rStyle w:val="LDLink"/>
        </w:rPr>
      </w:r>
      <w:r w:rsidR="007938C7" w:rsidRPr="007938C7">
        <w:rPr>
          <w:rStyle w:val="LDLink"/>
        </w:rPr>
        <w:fldChar w:fldCharType="separate"/>
      </w:r>
      <w:r w:rsidR="004E58D4">
        <w:rPr>
          <w:rStyle w:val="LDLink"/>
        </w:rPr>
        <w:t>6.6.4</w:t>
      </w:r>
      <w:r w:rsidR="007938C7" w:rsidRPr="007938C7">
        <w:rPr>
          <w:rStyle w:val="LDLink"/>
        </w:rPr>
        <w:fldChar w:fldCharType="end"/>
      </w:r>
      <w:r>
        <w:t xml:space="preserve"> – Seite </w:t>
      </w:r>
      <w:r w:rsidR="007938C7" w:rsidRPr="007938C7">
        <w:rPr>
          <w:rStyle w:val="LDLink"/>
        </w:rPr>
        <w:fldChar w:fldCharType="begin"/>
      </w:r>
      <w:r w:rsidR="007938C7" w:rsidRPr="007938C7">
        <w:rPr>
          <w:rStyle w:val="LDLink"/>
        </w:rPr>
        <w:instrText xml:space="preserve"> PAGEREF _Ref67991464 \h </w:instrText>
      </w:r>
      <w:r w:rsidR="007938C7" w:rsidRPr="007938C7">
        <w:rPr>
          <w:rStyle w:val="LDLink"/>
        </w:rPr>
      </w:r>
      <w:r w:rsidR="007938C7" w:rsidRPr="007938C7">
        <w:rPr>
          <w:rStyle w:val="LDLink"/>
        </w:rPr>
        <w:fldChar w:fldCharType="separate"/>
      </w:r>
      <w:r w:rsidR="004E58D4">
        <w:rPr>
          <w:rStyle w:val="LDLink"/>
        </w:rPr>
        <w:t>17</w:t>
      </w:r>
      <w:r w:rsidR="007938C7" w:rsidRPr="007938C7">
        <w:rPr>
          <w:rStyle w:val="LDLink"/>
        </w:rPr>
        <w:fldChar w:fldCharType="end"/>
      </w:r>
    </w:p>
    <w:p w14:paraId="1BADE0DE" w14:textId="56FE7154" w:rsidR="007612F0" w:rsidRPr="001F783C" w:rsidRDefault="0054690A" w:rsidP="00D14C94">
      <w:pPr>
        <w:pStyle w:val="LDAuflistungzweiteEbene"/>
      </w:pPr>
      <w:r>
        <w:t>Bemerkungen</w:t>
      </w:r>
      <w:r>
        <w:tab/>
      </w:r>
      <w:r>
        <w:tab/>
      </w:r>
      <w:r>
        <w:tab/>
      </w:r>
      <w:r>
        <w:sym w:font="Wingdings" w:char="F0E0"/>
      </w:r>
      <w:r>
        <w:t xml:space="preserve"> Kapitel </w:t>
      </w:r>
      <w:r w:rsidR="007938C7" w:rsidRPr="007938C7">
        <w:rPr>
          <w:rStyle w:val="LDLink"/>
        </w:rPr>
        <w:fldChar w:fldCharType="begin"/>
      </w:r>
      <w:r w:rsidR="007938C7" w:rsidRPr="007938C7">
        <w:rPr>
          <w:rStyle w:val="LDLink"/>
        </w:rPr>
        <w:instrText xml:space="preserve"> REF _Ref67991490 \r \h </w:instrText>
      </w:r>
      <w:r w:rsidR="007938C7">
        <w:rPr>
          <w:rStyle w:val="LDLink"/>
        </w:rPr>
        <w:instrText xml:space="preserve"> \* MERGEFORMAT </w:instrText>
      </w:r>
      <w:r w:rsidR="007938C7" w:rsidRPr="007938C7">
        <w:rPr>
          <w:rStyle w:val="LDLink"/>
        </w:rPr>
      </w:r>
      <w:r w:rsidR="007938C7" w:rsidRPr="007938C7">
        <w:rPr>
          <w:rStyle w:val="LDLink"/>
        </w:rPr>
        <w:fldChar w:fldCharType="separate"/>
      </w:r>
      <w:r w:rsidR="004E58D4">
        <w:rPr>
          <w:rStyle w:val="LDLink"/>
        </w:rPr>
        <w:t>6.6.5</w:t>
      </w:r>
      <w:r w:rsidR="007938C7" w:rsidRPr="007938C7">
        <w:rPr>
          <w:rStyle w:val="LDLink"/>
        </w:rPr>
        <w:fldChar w:fldCharType="end"/>
      </w:r>
      <w:r>
        <w:t xml:space="preserve"> – Seite </w:t>
      </w:r>
      <w:r w:rsidR="007938C7" w:rsidRPr="007938C7">
        <w:rPr>
          <w:rStyle w:val="LDLink"/>
        </w:rPr>
        <w:fldChar w:fldCharType="begin"/>
      </w:r>
      <w:r w:rsidR="007938C7" w:rsidRPr="007938C7">
        <w:rPr>
          <w:rStyle w:val="LDLink"/>
        </w:rPr>
        <w:instrText xml:space="preserve"> PAGEREF _Ref67991490 \h </w:instrText>
      </w:r>
      <w:r w:rsidR="007938C7" w:rsidRPr="007938C7">
        <w:rPr>
          <w:rStyle w:val="LDLink"/>
        </w:rPr>
      </w:r>
      <w:r w:rsidR="007938C7" w:rsidRPr="007938C7">
        <w:rPr>
          <w:rStyle w:val="LDLink"/>
        </w:rPr>
        <w:fldChar w:fldCharType="separate"/>
      </w:r>
      <w:r w:rsidR="004E58D4">
        <w:rPr>
          <w:rStyle w:val="LDLink"/>
        </w:rPr>
        <w:t>17</w:t>
      </w:r>
      <w:r w:rsidR="007938C7" w:rsidRPr="007938C7">
        <w:rPr>
          <w:rStyle w:val="LDLink"/>
        </w:rPr>
        <w:fldChar w:fldCharType="end"/>
      </w:r>
    </w:p>
    <w:p w14:paraId="274CB409" w14:textId="77777777" w:rsidR="004A7E25" w:rsidRPr="00EE74D0" w:rsidRDefault="004A7E25" w:rsidP="00D14C94">
      <w:pPr>
        <w:pStyle w:val="LDAbsatznachberschrift"/>
      </w:pPr>
    </w:p>
    <w:p w14:paraId="224D04F4" w14:textId="498B7D37" w:rsidR="007D29A6" w:rsidRDefault="007D29A6" w:rsidP="00D14C94">
      <w:pPr>
        <w:pStyle w:val="berschrift2"/>
      </w:pPr>
      <w:bookmarkStart w:id="12" w:name="_Toc69803403"/>
      <w:bookmarkEnd w:id="8"/>
      <w:r>
        <w:t>Schule</w:t>
      </w:r>
      <w:bookmarkEnd w:id="12"/>
    </w:p>
    <w:p w14:paraId="7FC3CBBE" w14:textId="4B0ED9A6" w:rsidR="007D29A6" w:rsidRDefault="007D29A6" w:rsidP="00D14C94">
      <w:pPr>
        <w:pStyle w:val="berschrift3"/>
      </w:pPr>
      <w:bookmarkStart w:id="13" w:name="_Toc69803404"/>
      <w:r>
        <w:t>Schulbasisdaten</w:t>
      </w:r>
      <w:r w:rsidR="000F6046">
        <w:t xml:space="preserve"> &gt; Schulformen</w:t>
      </w:r>
      <w:bookmarkEnd w:id="13"/>
    </w:p>
    <w:p w14:paraId="75E0A1C7" w14:textId="4C93C60B" w:rsidR="007D29A6" w:rsidRDefault="007D29A6" w:rsidP="003F43E4">
      <w:pPr>
        <w:pStyle w:val="LDTextinhalteingerckt"/>
      </w:pPr>
      <w:r>
        <w:t>In den Bildungsgängen zur Berufsvorbereitung (BBGV) stehen zwei neue Unterschulform-Bildungskombinationen zur Verfügung:</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85"/>
        <w:gridCol w:w="6945"/>
      </w:tblGrid>
      <w:tr w:rsidR="006E29FA" w:rsidRPr="00661D44" w14:paraId="43086E94" w14:textId="77777777" w:rsidTr="006E29FA">
        <w:tc>
          <w:tcPr>
            <w:tcW w:w="198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9431DDB" w14:textId="138372EA" w:rsidR="006E29FA" w:rsidRPr="00DA6035" w:rsidRDefault="006E29FA" w:rsidP="006E29FA">
            <w:pPr>
              <w:rPr>
                <w:rStyle w:val="hervorhebungblau"/>
              </w:rPr>
            </w:pPr>
            <w:r>
              <w:rPr>
                <w:rStyle w:val="hervorhebungblau"/>
              </w:rPr>
              <w:t>Kürzel</w:t>
            </w:r>
          </w:p>
        </w:tc>
        <w:tc>
          <w:tcPr>
            <w:tcW w:w="694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3EDD18AD" w14:textId="5DB2F50C" w:rsidR="006E29FA" w:rsidRPr="00DA6035" w:rsidRDefault="006E29FA" w:rsidP="006E29FA">
            <w:pPr>
              <w:rPr>
                <w:rStyle w:val="hervorhebungblau"/>
              </w:rPr>
            </w:pPr>
            <w:r>
              <w:rPr>
                <w:rStyle w:val="hervorhebungblau"/>
              </w:rPr>
              <w:t>Bezeichnung</w:t>
            </w:r>
          </w:p>
        </w:tc>
      </w:tr>
      <w:tr w:rsidR="006E29FA" w14:paraId="2E49D972" w14:textId="77777777" w:rsidTr="006E29FA">
        <w:tc>
          <w:tcPr>
            <w:tcW w:w="1985" w:type="dxa"/>
            <w:vAlign w:val="center"/>
          </w:tcPr>
          <w:p w14:paraId="3586F36A" w14:textId="68A1D313" w:rsidR="006E29FA" w:rsidRPr="00A77AAC" w:rsidRDefault="006E29FA" w:rsidP="00D14C94">
            <w:pPr>
              <w:pStyle w:val="LDTextinhalt"/>
              <w:rPr>
                <w:rStyle w:val="hervorhebung"/>
              </w:rPr>
            </w:pPr>
            <w:r w:rsidRPr="00E1596F">
              <w:t>BBGV/LGGE/----</w:t>
            </w:r>
          </w:p>
        </w:tc>
        <w:tc>
          <w:tcPr>
            <w:tcW w:w="6945" w:type="dxa"/>
            <w:vAlign w:val="center"/>
          </w:tcPr>
          <w:p w14:paraId="15350692" w14:textId="78BB250B" w:rsidR="006E29FA" w:rsidRPr="00A77AAC" w:rsidRDefault="006E29FA" w:rsidP="00D14C94">
            <w:pPr>
              <w:pStyle w:val="LDTextinhalt"/>
            </w:pPr>
            <w:r w:rsidRPr="00E1596F">
              <w:t>BBGV/Lerngruppe Geistige Entwicklung/----</w:t>
            </w:r>
          </w:p>
        </w:tc>
      </w:tr>
      <w:tr w:rsidR="006E29FA" w:rsidRPr="00A77AAC" w14:paraId="51990639" w14:textId="77777777" w:rsidTr="006E29FA">
        <w:tc>
          <w:tcPr>
            <w:tcW w:w="1985" w:type="dxa"/>
            <w:vAlign w:val="center"/>
          </w:tcPr>
          <w:p w14:paraId="6227AC0D" w14:textId="6D646227" w:rsidR="006E29FA" w:rsidRPr="00A77AAC" w:rsidRDefault="006E29FA" w:rsidP="00D14C94">
            <w:pPr>
              <w:pStyle w:val="LDTextinhalt"/>
              <w:rPr>
                <w:rStyle w:val="hervorhebung"/>
              </w:rPr>
            </w:pPr>
            <w:r w:rsidRPr="00E1596F">
              <w:t>BBGT/----/LGGE</w:t>
            </w:r>
          </w:p>
        </w:tc>
        <w:tc>
          <w:tcPr>
            <w:tcW w:w="6945" w:type="dxa"/>
            <w:vAlign w:val="center"/>
          </w:tcPr>
          <w:p w14:paraId="27004D0F" w14:textId="7CB1EFCC" w:rsidR="006E29FA" w:rsidRPr="00A77AAC" w:rsidRDefault="006E29FA" w:rsidP="00D14C94">
            <w:pPr>
              <w:pStyle w:val="LDTextinhalt"/>
            </w:pPr>
            <w:r w:rsidRPr="005E5467">
              <w:t>BBGV/----/Lerngruppe Geistige Entwicklung</w:t>
            </w:r>
          </w:p>
        </w:tc>
      </w:tr>
    </w:tbl>
    <w:p w14:paraId="4074FBF1" w14:textId="77777777" w:rsidR="004A7E25" w:rsidRDefault="004A7E25" w:rsidP="00D14C94">
      <w:pPr>
        <w:pStyle w:val="LDAbsatznachberschrift"/>
      </w:pPr>
      <w:bookmarkStart w:id="14" w:name="_Ref68008251"/>
      <w:bookmarkStart w:id="15" w:name="_Ref68008269"/>
    </w:p>
    <w:p w14:paraId="0358AD91" w14:textId="20177F22" w:rsidR="004A7E25" w:rsidRDefault="004A7E25" w:rsidP="00D14C94">
      <w:pPr>
        <w:pStyle w:val="berschrift3"/>
      </w:pPr>
      <w:bookmarkStart w:id="16" w:name="_Toc69803405"/>
      <w:r>
        <w:t>Schulbasisdaten &gt; Fächer</w:t>
      </w:r>
      <w:bookmarkEnd w:id="16"/>
    </w:p>
    <w:p w14:paraId="7C92C452" w14:textId="60C9E93E" w:rsidR="004A7E25" w:rsidRDefault="004A7E25" w:rsidP="004A7E25">
      <w:pPr>
        <w:pStyle w:val="LDTextinhalteingerckt"/>
      </w:pPr>
      <w:r>
        <w:t xml:space="preserve">Bei der Schulform </w:t>
      </w:r>
      <w:r w:rsidRPr="004A7E25">
        <w:rPr>
          <w:rStyle w:val="hervorhebung"/>
        </w:rPr>
        <w:t>BFSM/NHUT/SOLT</w:t>
      </w:r>
      <w:r>
        <w:t xml:space="preserve"> wurden die Bezeichnungen der </w:t>
      </w:r>
      <w:r w:rsidRPr="00D21533">
        <w:t>Lernfeld</w:t>
      </w:r>
      <w:r>
        <w:t>er</w:t>
      </w:r>
      <w:r w:rsidRPr="00D21533">
        <w:t xml:space="preserve"> 14 und 15</w:t>
      </w:r>
      <w:r>
        <w:t xml:space="preserve"> korrigiert und werden nun auch so in den Zeugnissen ausgegeben:</w:t>
      </w:r>
    </w:p>
    <w:p w14:paraId="2582775D" w14:textId="47B6E535" w:rsidR="004A7E25" w:rsidRDefault="004A7E25" w:rsidP="00D14C94">
      <w:pPr>
        <w:pStyle w:val="LDAuflistungzweiteEbene"/>
      </w:pPr>
      <w:r>
        <w:t>LF 14</w:t>
      </w:r>
      <w:r>
        <w:tab/>
      </w:r>
      <w:r w:rsidRPr="00755B3B">
        <w:t xml:space="preserve">Die Installation von Trinkwasseranlagen und von Anlagen zur Trinkwassererwärmung </w:t>
      </w:r>
      <w:r>
        <w:br/>
        <w:t xml:space="preserve">               </w:t>
      </w:r>
      <w:r w:rsidRPr="00755B3B">
        <w:t>planen und durchführen</w:t>
      </w:r>
      <w:r w:rsidR="008068F9">
        <w:t>.</w:t>
      </w:r>
    </w:p>
    <w:p w14:paraId="1929E681" w14:textId="0396E364" w:rsidR="004A7E25" w:rsidRDefault="004A7E25" w:rsidP="00D14C94">
      <w:pPr>
        <w:pStyle w:val="LDAuflistungzweiteEbene"/>
      </w:pPr>
      <w:r>
        <w:t>LF 15</w:t>
      </w:r>
      <w:r>
        <w:tab/>
      </w:r>
      <w:r w:rsidRPr="00755B3B">
        <w:t>Anlagen der Haustechnik im betrieblichen Umfeld installieren, in Betrieb nehmen</w:t>
      </w:r>
      <w:r>
        <w:br/>
        <w:t xml:space="preserve">               </w:t>
      </w:r>
      <w:r w:rsidRPr="00755B3B">
        <w:t>und warten</w:t>
      </w:r>
      <w:r>
        <w:t>.</w:t>
      </w:r>
    </w:p>
    <w:p w14:paraId="378AD5C5" w14:textId="23667ED0" w:rsidR="007D29A6" w:rsidRDefault="000F6046" w:rsidP="00D14C94">
      <w:pPr>
        <w:pStyle w:val="berschrift3"/>
      </w:pPr>
      <w:bookmarkStart w:id="17" w:name="_Ref68688974"/>
      <w:bookmarkStart w:id="18" w:name="_Ref68688983"/>
      <w:bookmarkStart w:id="19" w:name="_Toc69803406"/>
      <w:r>
        <w:t xml:space="preserve">Schulbasisdaten &gt; </w:t>
      </w:r>
      <w:r w:rsidR="007D29A6">
        <w:t>Bildungsangebote (</w:t>
      </w:r>
      <w:r w:rsidR="007D29A6">
        <w:sym w:font="Wingdings" w:char="F0E0"/>
      </w:r>
      <w:r w:rsidR="007D29A6">
        <w:t xml:space="preserve"> bisher </w:t>
      </w:r>
      <w:r w:rsidR="00205BB8">
        <w:t xml:space="preserve">bei </w:t>
      </w:r>
      <w:r w:rsidR="007D29A6">
        <w:t>Zusatzangebote)</w:t>
      </w:r>
      <w:bookmarkEnd w:id="14"/>
      <w:bookmarkEnd w:id="15"/>
      <w:bookmarkEnd w:id="17"/>
      <w:bookmarkEnd w:id="18"/>
      <w:bookmarkEnd w:id="19"/>
    </w:p>
    <w:p w14:paraId="6437C0EE" w14:textId="13DF78B4" w:rsidR="007D29A6" w:rsidRDefault="007D29A6" w:rsidP="003F43E4">
      <w:pPr>
        <w:pStyle w:val="LDTextinhalteingerckt"/>
      </w:pPr>
      <w:r>
        <w:t xml:space="preserve">Die bisherige Webseite </w:t>
      </w:r>
      <w:r w:rsidRPr="008902D3">
        <w:rPr>
          <w:rStyle w:val="LDMenpunkt"/>
        </w:rPr>
        <w:t>Schule</w:t>
      </w:r>
      <w:r>
        <w:rPr>
          <w:rStyle w:val="LDMenpunkt"/>
        </w:rPr>
        <w:t xml:space="preserve"> </w:t>
      </w:r>
      <w:r w:rsidRPr="008902D3">
        <w:rPr>
          <w:rStyle w:val="LDMenpunkt"/>
        </w:rPr>
        <w:t>&gt;</w:t>
      </w:r>
      <w:r>
        <w:rPr>
          <w:rStyle w:val="LDMenpunkt"/>
        </w:rPr>
        <w:t xml:space="preserve"> </w:t>
      </w:r>
      <w:r w:rsidRPr="008902D3">
        <w:rPr>
          <w:rStyle w:val="LDMenpunkt"/>
        </w:rPr>
        <w:t>Schulbasisdaten</w:t>
      </w:r>
      <w:r>
        <w:rPr>
          <w:rStyle w:val="LDMenpunkt"/>
        </w:rPr>
        <w:t xml:space="preserve"> </w:t>
      </w:r>
      <w:r w:rsidRPr="008902D3">
        <w:rPr>
          <w:rStyle w:val="LDMenpunkt"/>
        </w:rPr>
        <w:t>&gt;</w:t>
      </w:r>
      <w:r>
        <w:rPr>
          <w:rStyle w:val="LDMenpunkt"/>
        </w:rPr>
        <w:t xml:space="preserve"> </w:t>
      </w:r>
      <w:r w:rsidRPr="007A55D3">
        <w:rPr>
          <w:rStyle w:val="hervorhebung"/>
        </w:rPr>
        <w:t>Zusatzangebote</w:t>
      </w:r>
      <w:r>
        <w:t xml:space="preserve"> mit den Registern </w:t>
      </w:r>
      <w:r w:rsidRPr="007E4191">
        <w:rPr>
          <w:rStyle w:val="LDRegister"/>
        </w:rPr>
        <w:t>Bildungsangebote</w:t>
      </w:r>
      <w:r>
        <w:t xml:space="preserve"> und </w:t>
      </w:r>
      <w:r w:rsidR="00394291">
        <w:rPr>
          <w:rStyle w:val="LDRegister"/>
        </w:rPr>
        <w:t>Betreuungsan</w:t>
      </w:r>
      <w:r w:rsidRPr="007E4191">
        <w:rPr>
          <w:rStyle w:val="LDRegister"/>
        </w:rPr>
        <w:t>gebote</w:t>
      </w:r>
      <w:r>
        <w:t xml:space="preserve"> w</w:t>
      </w:r>
      <w:r w:rsidR="006E29FA">
        <w:t xml:space="preserve">urde </w:t>
      </w:r>
      <w:r>
        <w:t>ersetzt durch die beiden neuen Webseiten:</w:t>
      </w:r>
    </w:p>
    <w:p w14:paraId="49F1468C" w14:textId="77777777" w:rsidR="007D29A6" w:rsidRDefault="007D29A6" w:rsidP="006E29FA">
      <w:pPr>
        <w:pStyle w:val="LDAuflistungText"/>
      </w:pPr>
      <w:r w:rsidRPr="007A55D3">
        <w:rPr>
          <w:rStyle w:val="LDMenpunkt"/>
        </w:rPr>
        <w:t>Schule</w:t>
      </w:r>
      <w:r>
        <w:rPr>
          <w:rStyle w:val="LDMenpunkt"/>
        </w:rPr>
        <w:t xml:space="preserve"> </w:t>
      </w:r>
      <w:r w:rsidRPr="007A55D3">
        <w:rPr>
          <w:rStyle w:val="LDMenpunkt"/>
        </w:rPr>
        <w:t>&gt;</w:t>
      </w:r>
      <w:r>
        <w:rPr>
          <w:rStyle w:val="LDMenpunkt"/>
        </w:rPr>
        <w:t xml:space="preserve"> </w:t>
      </w:r>
      <w:r w:rsidRPr="007A55D3">
        <w:rPr>
          <w:rStyle w:val="LDMenpunkt"/>
        </w:rPr>
        <w:t>Schulbasisdaten</w:t>
      </w:r>
      <w:r>
        <w:rPr>
          <w:rStyle w:val="LDMenpunkt"/>
        </w:rPr>
        <w:t xml:space="preserve"> </w:t>
      </w:r>
      <w:r w:rsidRPr="007A55D3">
        <w:rPr>
          <w:rStyle w:val="LDMenpunkt"/>
        </w:rPr>
        <w:t>&gt;</w:t>
      </w:r>
      <w:r>
        <w:rPr>
          <w:rStyle w:val="LDMenpunkt"/>
        </w:rPr>
        <w:t xml:space="preserve"> </w:t>
      </w:r>
      <w:r w:rsidRPr="007A55D3">
        <w:rPr>
          <w:rStyle w:val="hervorhebung"/>
        </w:rPr>
        <w:t>Bildungsangebote</w:t>
      </w:r>
      <w:r>
        <w:t xml:space="preserve"> </w:t>
      </w:r>
    </w:p>
    <w:p w14:paraId="482C4BC4" w14:textId="3AA25F43" w:rsidR="007D29A6" w:rsidRPr="004A7E25" w:rsidRDefault="00BA36BE" w:rsidP="006E29FA">
      <w:pPr>
        <w:pStyle w:val="LDAuflistungText"/>
      </w:pPr>
      <w:r>
        <w:rPr>
          <w:rStyle w:val="LDMenpunkt"/>
        </w:rPr>
        <w:t>Unterrich</w:t>
      </w:r>
      <w:r w:rsidR="007D29A6" w:rsidRPr="007E4191">
        <w:rPr>
          <w:rStyle w:val="LDMenpunkt"/>
        </w:rPr>
        <w:t>t</w:t>
      </w:r>
      <w:r>
        <w:rPr>
          <w:rStyle w:val="LDMenpunkt"/>
        </w:rPr>
        <w:t xml:space="preserve"> </w:t>
      </w:r>
      <w:r w:rsidR="007D29A6" w:rsidRPr="007E4191">
        <w:rPr>
          <w:rStyle w:val="LDMenpunkt"/>
        </w:rPr>
        <w:t>&gt; UV-Bearbeitung &gt;</w:t>
      </w:r>
      <w:r w:rsidR="007D29A6">
        <w:rPr>
          <w:rStyle w:val="LDMenpunkt"/>
        </w:rPr>
        <w:t xml:space="preserve"> </w:t>
      </w:r>
      <w:r w:rsidR="007D29A6" w:rsidRPr="007E4191">
        <w:rPr>
          <w:rStyle w:val="hervorhebung"/>
        </w:rPr>
        <w:t>Betre</w:t>
      </w:r>
      <w:r w:rsidR="006E29FA">
        <w:rPr>
          <w:rStyle w:val="hervorhebung"/>
        </w:rPr>
        <w:t>uungsangebote im Ganztag</w:t>
      </w:r>
      <w:r w:rsidR="00910158">
        <w:rPr>
          <w:rStyle w:val="hervorhebung"/>
        </w:rPr>
        <w:t xml:space="preserve"> </w:t>
      </w:r>
      <w:r w:rsidR="00910158" w:rsidRPr="00FC0902">
        <w:t>(</w:t>
      </w:r>
      <w:r w:rsidR="00910158">
        <w:sym w:font="Wingdings" w:char="F0E0"/>
      </w:r>
      <w:r w:rsidR="00910158">
        <w:t xml:space="preserve"> K</w:t>
      </w:r>
      <w:r w:rsidR="00910158" w:rsidRPr="00FC0902">
        <w:t xml:space="preserve">apitel </w:t>
      </w:r>
      <w:r w:rsidR="00910158" w:rsidRPr="008605E4">
        <w:rPr>
          <w:rStyle w:val="LDLink"/>
        </w:rPr>
        <w:fldChar w:fldCharType="begin"/>
      </w:r>
      <w:r w:rsidR="00910158" w:rsidRPr="008605E4">
        <w:rPr>
          <w:rStyle w:val="LDLink"/>
        </w:rPr>
        <w:instrText xml:space="preserve"> REF _Ref66697782 \r \h  \* MERGEFORMAT </w:instrText>
      </w:r>
      <w:r w:rsidR="00910158" w:rsidRPr="008605E4">
        <w:rPr>
          <w:rStyle w:val="LDLink"/>
        </w:rPr>
      </w:r>
      <w:r w:rsidR="00910158" w:rsidRPr="008605E4">
        <w:rPr>
          <w:rStyle w:val="LDLink"/>
        </w:rPr>
        <w:fldChar w:fldCharType="separate"/>
      </w:r>
      <w:r w:rsidR="004E58D4">
        <w:rPr>
          <w:rStyle w:val="LDLink"/>
        </w:rPr>
        <w:t>6.3</w:t>
      </w:r>
      <w:r w:rsidR="00910158" w:rsidRPr="008605E4">
        <w:rPr>
          <w:rStyle w:val="LDLink"/>
        </w:rPr>
        <w:fldChar w:fldCharType="end"/>
      </w:r>
      <w:r w:rsidR="00910158">
        <w:t xml:space="preserve">  </w:t>
      </w:r>
      <w:r w:rsidR="00910158" w:rsidRPr="00FC0902">
        <w:t xml:space="preserve">- Seite </w:t>
      </w:r>
      <w:r w:rsidR="00910158" w:rsidRPr="008605E4">
        <w:rPr>
          <w:rStyle w:val="LDLink"/>
        </w:rPr>
        <w:fldChar w:fldCharType="begin"/>
      </w:r>
      <w:r w:rsidR="00910158" w:rsidRPr="008605E4">
        <w:rPr>
          <w:rStyle w:val="LDLink"/>
        </w:rPr>
        <w:instrText xml:space="preserve"> PAGEREF _Ref66697782 \h </w:instrText>
      </w:r>
      <w:r w:rsidR="00910158" w:rsidRPr="008605E4">
        <w:rPr>
          <w:rStyle w:val="LDLink"/>
        </w:rPr>
      </w:r>
      <w:r w:rsidR="00910158" w:rsidRPr="008605E4">
        <w:rPr>
          <w:rStyle w:val="LDLink"/>
        </w:rPr>
        <w:fldChar w:fldCharType="separate"/>
      </w:r>
      <w:r w:rsidR="004E58D4">
        <w:rPr>
          <w:rStyle w:val="LDLink"/>
          <w:noProof/>
        </w:rPr>
        <w:t>13</w:t>
      </w:r>
      <w:r w:rsidR="00910158" w:rsidRPr="008605E4">
        <w:rPr>
          <w:rStyle w:val="LDLink"/>
        </w:rPr>
        <w:fldChar w:fldCharType="end"/>
      </w:r>
      <w:r w:rsidR="00910158" w:rsidRPr="00FC0902">
        <w:t>)</w:t>
      </w:r>
    </w:p>
    <w:p w14:paraId="3076C75D" w14:textId="77777777" w:rsidR="004A7E25" w:rsidRDefault="004A7E25" w:rsidP="00D14C94">
      <w:pPr>
        <w:pStyle w:val="LDAbsatznachberschrift"/>
        <w:rPr>
          <w:rStyle w:val="hervorhebung"/>
        </w:rPr>
      </w:pPr>
    </w:p>
    <w:p w14:paraId="2E74B61C" w14:textId="77777777" w:rsidR="00910158" w:rsidRPr="007E4191" w:rsidRDefault="00910158" w:rsidP="00D14C94">
      <w:pPr>
        <w:pStyle w:val="LDAbsatznachberschrift"/>
        <w:rPr>
          <w:rStyle w:val="hervorhebung"/>
        </w:rPr>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7D29A6" w14:paraId="2624CE7E" w14:textId="77777777" w:rsidTr="00EE74D0">
        <w:tc>
          <w:tcPr>
            <w:tcW w:w="992" w:type="dxa"/>
          </w:tcPr>
          <w:p w14:paraId="0FA81F31" w14:textId="77777777" w:rsidR="007D29A6" w:rsidRPr="00EE74D0" w:rsidRDefault="007D29A6" w:rsidP="00D14C94">
            <w:pPr>
              <w:pStyle w:val="LDTextinhalt"/>
              <w:rPr>
                <w:rStyle w:val="hervorhebung"/>
              </w:rPr>
            </w:pPr>
            <w:r w:rsidRPr="00EE74D0">
              <w:rPr>
                <w:rStyle w:val="hervorhebung"/>
              </w:rPr>
              <w:lastRenderedPageBreak/>
              <w:t>Bisher</w:t>
            </w:r>
          </w:p>
        </w:tc>
        <w:tc>
          <w:tcPr>
            <w:tcW w:w="7938" w:type="dxa"/>
            <w:vAlign w:val="center"/>
          </w:tcPr>
          <w:p w14:paraId="3FC149A2" w14:textId="77777777" w:rsidR="007D29A6" w:rsidRDefault="007D29A6" w:rsidP="00D14C94">
            <w:pPr>
              <w:pStyle w:val="LDTextinhalt"/>
              <w:rPr>
                <w:rStyle w:val="LDMenpunkt"/>
              </w:rPr>
            </w:pPr>
            <w:r w:rsidRPr="00EE74D0">
              <w:t>Webseite</w:t>
            </w:r>
            <w:r>
              <w:rPr>
                <w:rStyle w:val="LDMenpunkt"/>
              </w:rPr>
              <w:t xml:space="preserve"> </w:t>
            </w:r>
            <w:r w:rsidRPr="008902D3">
              <w:rPr>
                <w:rStyle w:val="LDMenpunkt"/>
              </w:rPr>
              <w:t>Schule</w:t>
            </w:r>
            <w:r>
              <w:rPr>
                <w:rStyle w:val="LDMenpunkt"/>
              </w:rPr>
              <w:t xml:space="preserve"> </w:t>
            </w:r>
            <w:r w:rsidRPr="008902D3">
              <w:rPr>
                <w:rStyle w:val="LDMenpunkt"/>
              </w:rPr>
              <w:t>&gt;</w:t>
            </w:r>
            <w:r>
              <w:rPr>
                <w:rStyle w:val="LDMenpunkt"/>
              </w:rPr>
              <w:t xml:space="preserve"> </w:t>
            </w:r>
            <w:r w:rsidRPr="008902D3">
              <w:rPr>
                <w:rStyle w:val="LDMenpunkt"/>
              </w:rPr>
              <w:t>Schulbasisdaten</w:t>
            </w:r>
            <w:r>
              <w:rPr>
                <w:rStyle w:val="LDMenpunkt"/>
              </w:rPr>
              <w:t xml:space="preserve"> </w:t>
            </w:r>
            <w:r w:rsidRPr="008902D3">
              <w:rPr>
                <w:rStyle w:val="LDMenpunkt"/>
              </w:rPr>
              <w:t>&gt;</w:t>
            </w:r>
            <w:r>
              <w:rPr>
                <w:rStyle w:val="LDMenpunkt"/>
              </w:rPr>
              <w:t xml:space="preserve"> </w:t>
            </w:r>
            <w:r w:rsidRPr="00EE74D0">
              <w:rPr>
                <w:rStyle w:val="LDMenpunkt"/>
              </w:rPr>
              <w:t xml:space="preserve">Zusatzangebote </w:t>
            </w:r>
          </w:p>
          <w:p w14:paraId="7532937B" w14:textId="7657959E" w:rsidR="007D29A6" w:rsidRDefault="007D29A6" w:rsidP="00D14C94">
            <w:pPr>
              <w:pStyle w:val="LDTextinhalt"/>
              <w:rPr>
                <w:rStyle w:val="LDMenpunkt"/>
              </w:rPr>
            </w:pPr>
            <w:r w:rsidRPr="00EE74D0">
              <w:t>mit den Registern</w:t>
            </w:r>
            <w:r>
              <w:rPr>
                <w:rStyle w:val="hervorhebung"/>
              </w:rPr>
              <w:t xml:space="preserve"> </w:t>
            </w:r>
            <w:r w:rsidRPr="007E4191">
              <w:rPr>
                <w:rStyle w:val="LDRegister"/>
              </w:rPr>
              <w:t>Bildungsangebote</w:t>
            </w:r>
            <w:r>
              <w:t xml:space="preserve"> und </w:t>
            </w:r>
            <w:r w:rsidRPr="007E4191">
              <w:rPr>
                <w:rStyle w:val="LDRegister"/>
              </w:rPr>
              <w:t>Betreuung</w:t>
            </w:r>
            <w:r w:rsidR="0056306B">
              <w:rPr>
                <w:rStyle w:val="LDRegister"/>
              </w:rPr>
              <w:t>san</w:t>
            </w:r>
            <w:r w:rsidRPr="007E4191">
              <w:rPr>
                <w:rStyle w:val="LDRegister"/>
              </w:rPr>
              <w:t>gebote</w:t>
            </w:r>
          </w:p>
          <w:p w14:paraId="3050C866" w14:textId="77777777" w:rsidR="007D29A6" w:rsidRPr="007A55D3" w:rsidRDefault="007D29A6" w:rsidP="00D14C94">
            <w:pPr>
              <w:pStyle w:val="LDTextinhalt"/>
              <w:rPr>
                <w:rStyle w:val="LDMenpunkt"/>
              </w:rPr>
            </w:pPr>
            <w:r>
              <w:drawing>
                <wp:inline distT="0" distB="0" distL="0" distR="0" wp14:anchorId="0628986A" wp14:editId="5E6BE031">
                  <wp:extent cx="4860000" cy="1112400"/>
                  <wp:effectExtent l="19050" t="19050" r="17145" b="12065"/>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0000" cy="1112400"/>
                          </a:xfrm>
                          <a:prstGeom prst="rect">
                            <a:avLst/>
                          </a:prstGeom>
                          <a:ln>
                            <a:solidFill>
                              <a:schemeClr val="bg1">
                                <a:lumMod val="50000"/>
                              </a:schemeClr>
                            </a:solidFill>
                          </a:ln>
                        </pic:spPr>
                      </pic:pic>
                    </a:graphicData>
                  </a:graphic>
                </wp:inline>
              </w:drawing>
            </w:r>
          </w:p>
        </w:tc>
      </w:tr>
      <w:tr w:rsidR="00910158" w14:paraId="521272E6" w14:textId="77777777" w:rsidTr="00EE74D0">
        <w:tc>
          <w:tcPr>
            <w:tcW w:w="992" w:type="dxa"/>
          </w:tcPr>
          <w:p w14:paraId="1B6A5F03" w14:textId="7F686D7B" w:rsidR="00910158" w:rsidRPr="00EE74D0" w:rsidRDefault="00910158" w:rsidP="00D14C94">
            <w:pPr>
              <w:pStyle w:val="LDTextinhalt"/>
              <w:rPr>
                <w:rStyle w:val="hervorhebung"/>
              </w:rPr>
            </w:pPr>
            <w:r w:rsidRPr="00EE74D0">
              <w:rPr>
                <w:rStyle w:val="hervorhebung"/>
              </w:rPr>
              <w:t>Neu</w:t>
            </w:r>
          </w:p>
        </w:tc>
        <w:tc>
          <w:tcPr>
            <w:tcW w:w="7938" w:type="dxa"/>
            <w:vAlign w:val="center"/>
          </w:tcPr>
          <w:p w14:paraId="0121BDAE" w14:textId="77777777" w:rsidR="00910158" w:rsidRDefault="00910158" w:rsidP="00910158">
            <w:r w:rsidRPr="00FC0902">
              <w:t xml:space="preserve">Webseite </w:t>
            </w:r>
            <w:r w:rsidRPr="007A55D3">
              <w:rPr>
                <w:rStyle w:val="LDMenpunkt"/>
              </w:rPr>
              <w:t>Schule</w:t>
            </w:r>
            <w:r>
              <w:rPr>
                <w:rStyle w:val="LDMenpunkt"/>
              </w:rPr>
              <w:t xml:space="preserve"> </w:t>
            </w:r>
            <w:r w:rsidRPr="007A55D3">
              <w:rPr>
                <w:rStyle w:val="LDMenpunkt"/>
              </w:rPr>
              <w:t>&gt;</w:t>
            </w:r>
            <w:r>
              <w:rPr>
                <w:rStyle w:val="LDMenpunkt"/>
              </w:rPr>
              <w:t xml:space="preserve"> </w:t>
            </w:r>
            <w:r w:rsidRPr="007A55D3">
              <w:rPr>
                <w:rStyle w:val="LDMenpunkt"/>
              </w:rPr>
              <w:t>Schulbasisdaten</w:t>
            </w:r>
            <w:r>
              <w:rPr>
                <w:rStyle w:val="LDMenpunkt"/>
              </w:rPr>
              <w:t xml:space="preserve"> </w:t>
            </w:r>
            <w:r w:rsidRPr="007A55D3">
              <w:rPr>
                <w:rStyle w:val="LDMenpunkt"/>
              </w:rPr>
              <w:t>&gt;</w:t>
            </w:r>
            <w:r>
              <w:rPr>
                <w:rStyle w:val="LDMenpunkt"/>
              </w:rPr>
              <w:t xml:space="preserve"> </w:t>
            </w:r>
            <w:r w:rsidRPr="007A55D3">
              <w:rPr>
                <w:rStyle w:val="hervorhebung"/>
              </w:rPr>
              <w:t>Bildungsangebote</w:t>
            </w:r>
            <w:r>
              <w:t xml:space="preserve"> </w:t>
            </w:r>
          </w:p>
          <w:p w14:paraId="067676CF" w14:textId="77777777" w:rsidR="00910158" w:rsidRDefault="00910158" w:rsidP="00910158">
            <w:r>
              <w:rPr>
                <w:noProof/>
                <w:lang w:eastAsia="de-DE"/>
              </w:rPr>
              <w:drawing>
                <wp:inline distT="0" distB="0" distL="0" distR="0" wp14:anchorId="06D9BB77" wp14:editId="69F97F07">
                  <wp:extent cx="4860000" cy="1288800"/>
                  <wp:effectExtent l="19050" t="19050" r="17145" b="26035"/>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nübaum Schulbasisdate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0000" cy="1288800"/>
                          </a:xfrm>
                          <a:prstGeom prst="rect">
                            <a:avLst/>
                          </a:prstGeom>
                          <a:ln>
                            <a:solidFill>
                              <a:sysClr val="window" lastClr="FFFFFF">
                                <a:lumMod val="50000"/>
                              </a:sysClr>
                            </a:solidFill>
                          </a:ln>
                        </pic:spPr>
                      </pic:pic>
                    </a:graphicData>
                  </a:graphic>
                </wp:inline>
              </w:drawing>
            </w:r>
          </w:p>
          <w:p w14:paraId="09B89854" w14:textId="00D60CDE" w:rsidR="00910158" w:rsidRDefault="00910158" w:rsidP="00910158">
            <w:r>
              <w:t>Auf dieser Webseite pflegen S</w:t>
            </w:r>
            <w:r w:rsidR="0056306B">
              <w:t>ie (wie bisher) die</w:t>
            </w:r>
            <w:r>
              <w:t xml:space="preserve"> </w:t>
            </w:r>
            <w:r w:rsidRPr="007A55D3">
              <w:rPr>
                <w:rStyle w:val="hervorhebung"/>
              </w:rPr>
              <w:t>Bildungsangebote</w:t>
            </w:r>
            <w:r>
              <w:t xml:space="preserve"> der Schule.</w:t>
            </w:r>
          </w:p>
          <w:p w14:paraId="5ACBA8AA" w14:textId="09B8852D" w:rsidR="00910158" w:rsidRPr="00EE74D0" w:rsidRDefault="00910158" w:rsidP="00D14C94">
            <w:pPr>
              <w:pStyle w:val="LDTextinhalt"/>
            </w:pPr>
            <w:r>
              <w:t xml:space="preserve">Die Funktion dieser Webseite entspricht (wie bisher) einer Stundentafel für die Bildungsangebote, zu denen Sie Kurse mit der Kursart </w:t>
            </w:r>
            <w:r w:rsidRPr="007E4191">
              <w:rPr>
                <w:rStyle w:val="LDMeneintrag"/>
              </w:rPr>
              <w:t>A</w:t>
            </w:r>
            <w:r w:rsidRPr="00FC0902">
              <w:t xml:space="preserve">, </w:t>
            </w:r>
            <w:r w:rsidRPr="007E4191">
              <w:rPr>
                <w:rStyle w:val="LDMeneintrag"/>
              </w:rPr>
              <w:t>B</w:t>
            </w:r>
            <w:r w:rsidRPr="00FC0902">
              <w:t xml:space="preserve">, </w:t>
            </w:r>
            <w:r w:rsidRPr="007E4191">
              <w:rPr>
                <w:rStyle w:val="LDMeneintrag"/>
              </w:rPr>
              <w:t>F</w:t>
            </w:r>
            <w:r w:rsidRPr="00FC0902">
              <w:t xml:space="preserve"> und </w:t>
            </w:r>
            <w:r w:rsidRPr="007E4191">
              <w:rPr>
                <w:rStyle w:val="LDMeneintrag"/>
              </w:rPr>
              <w:t>Z</w:t>
            </w:r>
            <w:r w:rsidRPr="00FC0902">
              <w:t xml:space="preserve"> an</w:t>
            </w:r>
            <w:r>
              <w:t>legen.</w:t>
            </w:r>
          </w:p>
        </w:tc>
      </w:tr>
    </w:tbl>
    <w:p w14:paraId="0650CA34" w14:textId="77777777" w:rsidR="004A7E25" w:rsidRDefault="004A7E25" w:rsidP="00D14C94">
      <w:pPr>
        <w:pStyle w:val="LDAbsatznachberschrift"/>
      </w:pPr>
    </w:p>
    <w:p w14:paraId="54AE013D" w14:textId="7F94B0D5" w:rsidR="007D29A6" w:rsidRPr="00452F0D" w:rsidRDefault="007D29A6" w:rsidP="00D14C94">
      <w:pPr>
        <w:pStyle w:val="berschrift3"/>
      </w:pPr>
      <w:bookmarkStart w:id="20" w:name="_Toc69803407"/>
      <w:r>
        <w:t>Schulumfeld &gt; Berufe</w:t>
      </w:r>
      <w:bookmarkEnd w:id="20"/>
    </w:p>
    <w:p w14:paraId="5DA41664" w14:textId="52F6C9FF" w:rsidR="006E29FA" w:rsidRDefault="007D29A6" w:rsidP="003F43E4">
      <w:pPr>
        <w:pStyle w:val="LDTextinhalteingerckt"/>
      </w:pPr>
      <w:r>
        <w:t xml:space="preserve">Folgende Berufe stehen nun auch in </w:t>
      </w:r>
      <w:r w:rsidR="000745CB">
        <w:t xml:space="preserve">folgenden </w:t>
      </w:r>
      <w:r>
        <w:t>Schulformen zur Verfügung:</w:t>
      </w:r>
    </w:p>
    <w:p w14:paraId="60B02D00" w14:textId="77777777" w:rsidR="008605E4" w:rsidRDefault="008605E4" w:rsidP="00D14C94">
      <w:pPr>
        <w:pStyle w:val="LDAbsatznachberschrif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253"/>
        <w:gridCol w:w="1701"/>
        <w:gridCol w:w="2976"/>
      </w:tblGrid>
      <w:tr w:rsidR="000745CB" w:rsidRPr="00661D44" w14:paraId="669C183C" w14:textId="5CC2EFCE" w:rsidTr="003173A3">
        <w:tc>
          <w:tcPr>
            <w:tcW w:w="425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103DEF0" w14:textId="4A4E05E6" w:rsidR="000745CB" w:rsidRPr="00DA6035" w:rsidRDefault="000745CB" w:rsidP="006E29FA">
            <w:pPr>
              <w:rPr>
                <w:rStyle w:val="hervorhebungblau"/>
              </w:rPr>
            </w:pPr>
            <w:r>
              <w:rPr>
                <w:rStyle w:val="hervorhebungblau"/>
              </w:rPr>
              <w:t>Beruf</w:t>
            </w: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6C8C8A21" w14:textId="1DE9F072" w:rsidR="000745CB" w:rsidRPr="00DA6035" w:rsidRDefault="000745CB" w:rsidP="006E29FA">
            <w:pPr>
              <w:rPr>
                <w:rStyle w:val="hervorhebungblau"/>
              </w:rPr>
            </w:pPr>
            <w:r>
              <w:rPr>
                <w:rStyle w:val="hervorhebungblau"/>
              </w:rPr>
              <w:t>Kürzel Schulform</w:t>
            </w:r>
          </w:p>
        </w:tc>
        <w:tc>
          <w:tcPr>
            <w:tcW w:w="297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3D76A23B" w14:textId="50FAE510" w:rsidR="000745CB" w:rsidRDefault="000745CB" w:rsidP="006E29FA">
            <w:pPr>
              <w:rPr>
                <w:rStyle w:val="hervorhebungblau"/>
              </w:rPr>
            </w:pPr>
            <w:r>
              <w:rPr>
                <w:rStyle w:val="hervorhebungblau"/>
              </w:rPr>
              <w:t>Bezeichnung Schulform</w:t>
            </w:r>
          </w:p>
        </w:tc>
      </w:tr>
      <w:tr w:rsidR="000745CB" w14:paraId="57C23D65" w14:textId="0B3A7699" w:rsidTr="003173A3">
        <w:tc>
          <w:tcPr>
            <w:tcW w:w="4253" w:type="dxa"/>
          </w:tcPr>
          <w:p w14:paraId="0D5AA691" w14:textId="114E9B54" w:rsidR="000745CB" w:rsidRPr="00A77AAC" w:rsidRDefault="000745CB" w:rsidP="00D14C94">
            <w:pPr>
              <w:pStyle w:val="LDTextinhalt"/>
              <w:rPr>
                <w:rStyle w:val="hervorhebung"/>
              </w:rPr>
            </w:pPr>
            <w:r>
              <w:t>Silberschmied</w:t>
            </w:r>
          </w:p>
        </w:tc>
        <w:tc>
          <w:tcPr>
            <w:tcW w:w="1701" w:type="dxa"/>
          </w:tcPr>
          <w:p w14:paraId="69B4CA50" w14:textId="5DC93D2D" w:rsidR="000745CB" w:rsidRPr="00A77AAC" w:rsidRDefault="000745CB" w:rsidP="00D14C94">
            <w:pPr>
              <w:pStyle w:val="LDTextinhalt"/>
            </w:pPr>
            <w:r w:rsidRPr="00432F7C">
              <w:t>BFSB/----/SLSM</w:t>
            </w:r>
          </w:p>
        </w:tc>
        <w:tc>
          <w:tcPr>
            <w:tcW w:w="2976" w:type="dxa"/>
          </w:tcPr>
          <w:p w14:paraId="5CE471CB" w14:textId="0AB31623" w:rsidR="000745CB" w:rsidRPr="000745CB" w:rsidRDefault="000745CB" w:rsidP="00D14C94">
            <w:pPr>
              <w:pStyle w:val="LDTextinhalt"/>
            </w:pPr>
            <w:r w:rsidRPr="00432F7C">
              <w:t>BFSB/----/Silberschmied/-in</w:t>
            </w:r>
          </w:p>
        </w:tc>
      </w:tr>
      <w:tr w:rsidR="000745CB" w:rsidRPr="00A77AAC" w14:paraId="49B49C47" w14:textId="42EE6B03" w:rsidTr="003173A3">
        <w:tc>
          <w:tcPr>
            <w:tcW w:w="4253" w:type="dxa"/>
          </w:tcPr>
          <w:p w14:paraId="51BA3FD4" w14:textId="0FA99998" w:rsidR="000745CB" w:rsidRPr="00A77AAC" w:rsidRDefault="000745CB" w:rsidP="00D14C94">
            <w:pPr>
              <w:pStyle w:val="LDTextinhalt"/>
              <w:rPr>
                <w:rStyle w:val="hervorhebung"/>
              </w:rPr>
            </w:pPr>
            <w:r w:rsidRPr="00432F7C">
              <w:t>Hauswirtschafter - SP: personenbetreuende Dienstleistungen (VO 2020)</w:t>
            </w:r>
          </w:p>
        </w:tc>
        <w:tc>
          <w:tcPr>
            <w:tcW w:w="1701" w:type="dxa"/>
            <w:vMerge w:val="restart"/>
          </w:tcPr>
          <w:p w14:paraId="253EC37A" w14:textId="77777777" w:rsidR="000745CB" w:rsidRPr="00A77AAC" w:rsidRDefault="000745CB" w:rsidP="00D14C94">
            <w:pPr>
              <w:pStyle w:val="LDTextinhalt"/>
            </w:pPr>
            <w:r w:rsidRPr="00432F7C">
              <w:t>BFSB/----/HAUS</w:t>
            </w:r>
          </w:p>
          <w:p w14:paraId="712F96AF" w14:textId="7009B50F" w:rsidR="000745CB" w:rsidRPr="00A77AAC" w:rsidRDefault="000745CB" w:rsidP="00D14C94">
            <w:pPr>
              <w:pStyle w:val="LDTextinhalt"/>
            </w:pPr>
          </w:p>
        </w:tc>
        <w:tc>
          <w:tcPr>
            <w:tcW w:w="2976" w:type="dxa"/>
            <w:vMerge w:val="restart"/>
          </w:tcPr>
          <w:p w14:paraId="33606047" w14:textId="77777777" w:rsidR="000745CB" w:rsidRPr="005E5467" w:rsidRDefault="000745CB" w:rsidP="00D14C94">
            <w:pPr>
              <w:pStyle w:val="LDTextinhalt"/>
            </w:pPr>
            <w:r w:rsidRPr="005831AD">
              <w:t>BFSB/----/Hauswirtschafter/-in</w:t>
            </w:r>
          </w:p>
          <w:p w14:paraId="4F8C2C01" w14:textId="1A4E4768" w:rsidR="000745CB" w:rsidRPr="005E5467" w:rsidRDefault="000745CB" w:rsidP="00D14C94">
            <w:pPr>
              <w:pStyle w:val="LDTextinhalt"/>
            </w:pPr>
          </w:p>
        </w:tc>
      </w:tr>
      <w:tr w:rsidR="000745CB" w:rsidRPr="00A77AAC" w14:paraId="052E5B00" w14:textId="77777777" w:rsidTr="003173A3">
        <w:tc>
          <w:tcPr>
            <w:tcW w:w="4253" w:type="dxa"/>
          </w:tcPr>
          <w:p w14:paraId="4A2202E3" w14:textId="5E65BD74" w:rsidR="000745CB" w:rsidRPr="00432F7C" w:rsidRDefault="000745CB" w:rsidP="00D14C94">
            <w:pPr>
              <w:pStyle w:val="LDTextinhalt"/>
            </w:pPr>
            <w:r w:rsidRPr="00432F7C">
              <w:t>Hauswirtschafter - SP: serviceorientierte Dienstleistungen (VO 2020)</w:t>
            </w:r>
          </w:p>
        </w:tc>
        <w:tc>
          <w:tcPr>
            <w:tcW w:w="1701" w:type="dxa"/>
            <w:vMerge/>
          </w:tcPr>
          <w:p w14:paraId="15D5A14C" w14:textId="3C9E7016" w:rsidR="000745CB" w:rsidRPr="00A77AAC" w:rsidRDefault="000745CB" w:rsidP="00D14C94">
            <w:pPr>
              <w:pStyle w:val="LDTextinhalt"/>
            </w:pPr>
          </w:p>
        </w:tc>
        <w:tc>
          <w:tcPr>
            <w:tcW w:w="2976" w:type="dxa"/>
            <w:vMerge/>
          </w:tcPr>
          <w:p w14:paraId="3F99AA7D" w14:textId="28FE005B" w:rsidR="000745CB" w:rsidRPr="005E5467" w:rsidRDefault="000745CB" w:rsidP="00D14C94">
            <w:pPr>
              <w:pStyle w:val="LDTextinhalt"/>
            </w:pPr>
          </w:p>
        </w:tc>
      </w:tr>
      <w:tr w:rsidR="000745CB" w:rsidRPr="00A77AAC" w14:paraId="1A6EAC80" w14:textId="77777777" w:rsidTr="003173A3">
        <w:tc>
          <w:tcPr>
            <w:tcW w:w="4253" w:type="dxa"/>
          </w:tcPr>
          <w:p w14:paraId="62CEDAF6" w14:textId="22DC658C" w:rsidR="000745CB" w:rsidRPr="00432F7C" w:rsidRDefault="000745CB" w:rsidP="00D14C94">
            <w:pPr>
              <w:pStyle w:val="LDTextinhalt"/>
            </w:pPr>
            <w:r w:rsidRPr="00432F7C">
              <w:t>Hauswirtschafter - SP: ländlich-agrarische Dienstleistungen (VO 2020)</w:t>
            </w:r>
          </w:p>
        </w:tc>
        <w:tc>
          <w:tcPr>
            <w:tcW w:w="1701" w:type="dxa"/>
            <w:vMerge/>
          </w:tcPr>
          <w:p w14:paraId="34B2FC64" w14:textId="156E09CE" w:rsidR="000745CB" w:rsidRPr="00A77AAC" w:rsidRDefault="000745CB" w:rsidP="00D14C94">
            <w:pPr>
              <w:pStyle w:val="LDTextinhalt"/>
            </w:pPr>
          </w:p>
        </w:tc>
        <w:tc>
          <w:tcPr>
            <w:tcW w:w="2976" w:type="dxa"/>
            <w:vMerge/>
          </w:tcPr>
          <w:p w14:paraId="518946D1" w14:textId="104F795A" w:rsidR="000745CB" w:rsidRPr="005E5467" w:rsidRDefault="000745CB" w:rsidP="00D14C94">
            <w:pPr>
              <w:pStyle w:val="LDTextinhalt"/>
            </w:pPr>
          </w:p>
        </w:tc>
      </w:tr>
    </w:tbl>
    <w:p w14:paraId="4B1CB937" w14:textId="77777777" w:rsidR="0089649C" w:rsidRPr="0089649C" w:rsidRDefault="0089649C" w:rsidP="00D14C94">
      <w:pPr>
        <w:pStyle w:val="LDTextinhalt"/>
      </w:pPr>
    </w:p>
    <w:p w14:paraId="4972F9AD" w14:textId="77777777" w:rsidR="0089649C" w:rsidRPr="0089649C" w:rsidRDefault="0089649C" w:rsidP="00D14C94">
      <w:pPr>
        <w:pStyle w:val="LDTextinhalt"/>
      </w:pPr>
      <w:r>
        <w:br w:type="page"/>
      </w:r>
    </w:p>
    <w:p w14:paraId="2C51E712" w14:textId="27FA53F1" w:rsidR="00A7155B" w:rsidRPr="00A61DD8" w:rsidRDefault="00A7155B" w:rsidP="00D14C94">
      <w:pPr>
        <w:pStyle w:val="berschrift3"/>
      </w:pPr>
      <w:bookmarkStart w:id="21" w:name="_Toc69803408"/>
      <w:r>
        <w:lastRenderedPageBreak/>
        <w:t>Assistenten &gt; UV-Planung</w:t>
      </w:r>
      <w:bookmarkEnd w:id="21"/>
      <w:r>
        <w:t xml:space="preserve"> </w:t>
      </w:r>
    </w:p>
    <w:p w14:paraId="0BE30042" w14:textId="5107C041" w:rsidR="00A7155B" w:rsidRDefault="00A7155B" w:rsidP="003F43E4">
      <w:pPr>
        <w:pStyle w:val="LDTextinhalteingerckt"/>
      </w:pPr>
      <w:r>
        <w:t xml:space="preserve">In der UV-Planung </w:t>
      </w:r>
    </w:p>
    <w:p w14:paraId="5D1A6911" w14:textId="65177C7F" w:rsidR="00A7155B" w:rsidRPr="00AD677F" w:rsidRDefault="00A7155B" w:rsidP="006E29FA">
      <w:pPr>
        <w:pStyle w:val="LDAuflistungText"/>
      </w:pPr>
      <w:r>
        <w:t xml:space="preserve">lassen sich auf der Webseite </w:t>
      </w:r>
      <w:r w:rsidRPr="00DA450C">
        <w:rPr>
          <w:rStyle w:val="LDMenpunkt"/>
        </w:rPr>
        <w:t>Lehrer-Kurs</w:t>
      </w:r>
      <w:r w:rsidR="00452F0D">
        <w:rPr>
          <w:rStyle w:val="LDMenpunkt"/>
        </w:rPr>
        <w:t>-Z</w:t>
      </w:r>
      <w:r w:rsidRPr="00DA450C">
        <w:rPr>
          <w:rStyle w:val="LDMenpunkt"/>
        </w:rPr>
        <w:t>uordnung</w:t>
      </w:r>
      <w:r w:rsidRPr="00FC0902">
        <w:t xml:space="preserve"> im Bereich</w:t>
      </w:r>
      <w:r>
        <w:t xml:space="preserve"> </w:t>
      </w:r>
      <w:r w:rsidRPr="00DA450C">
        <w:rPr>
          <w:rStyle w:val="LDBereichTabelle"/>
        </w:rPr>
        <w:t>Lehrer im Kurs</w:t>
      </w:r>
      <w:r w:rsidRPr="00FC0902">
        <w:t xml:space="preserve"> </w:t>
      </w:r>
      <w:r>
        <w:t xml:space="preserve">die </w:t>
      </w:r>
      <w:r w:rsidRPr="00FC0902">
        <w:t>geänderte</w:t>
      </w:r>
      <w:r>
        <w:t>n</w:t>
      </w:r>
      <w:r w:rsidRPr="00FC0902">
        <w:t xml:space="preserve"> Stunden und der Eintrag des Hauptlehrers wieder </w:t>
      </w:r>
      <w:r w:rsidRPr="00AD677F">
        <w:t>speichern.</w:t>
      </w:r>
    </w:p>
    <w:p w14:paraId="5202ECB9" w14:textId="65AA2650" w:rsidR="00A7155B" w:rsidRPr="009E32B2" w:rsidRDefault="00A7155B" w:rsidP="006E29FA">
      <w:pPr>
        <w:pStyle w:val="LDAuflistungText"/>
      </w:pPr>
      <w:r>
        <w:t xml:space="preserve">wurde die ursprüngliche Webseite </w:t>
      </w:r>
      <w:r w:rsidRPr="008605E4">
        <w:rPr>
          <w:rStyle w:val="LDMenpunkt"/>
        </w:rPr>
        <w:t>Zusatzangebote</w:t>
      </w:r>
      <w:r>
        <w:t xml:space="preserve"> aufgeteilt in die beiden neuen Webseiten </w:t>
      </w:r>
      <w:r w:rsidRPr="00A7155B">
        <w:rPr>
          <w:rStyle w:val="LDMenpunkt"/>
        </w:rPr>
        <w:t>Bildungsangebote</w:t>
      </w:r>
      <w:r>
        <w:rPr>
          <w:rStyle w:val="LDMenpunkt"/>
        </w:rPr>
        <w:t xml:space="preserve"> </w:t>
      </w:r>
      <w:r w:rsidRPr="00A7155B">
        <w:t xml:space="preserve">und </w:t>
      </w:r>
      <w:r w:rsidRPr="00A7155B">
        <w:rPr>
          <w:rStyle w:val="LDMenpunkt"/>
        </w:rPr>
        <w:t>Betreuungsangebote</w:t>
      </w:r>
      <w:r w:rsidR="00442939">
        <w:rPr>
          <w:rStyle w:val="LDMenpunkt"/>
        </w:rPr>
        <w:t xml:space="preserve"> (</w:t>
      </w:r>
      <w:r w:rsidR="00442939">
        <w:rPr>
          <w:rStyle w:val="LDMenpunkt"/>
        </w:rPr>
        <w:fldChar w:fldCharType="begin"/>
      </w:r>
      <w:r w:rsidR="00442939">
        <w:rPr>
          <w:rStyle w:val="LDMenpunkt"/>
        </w:rPr>
        <w:instrText xml:space="preserve"> REF _Ref67995021 \h </w:instrText>
      </w:r>
      <w:r w:rsidR="00442939">
        <w:rPr>
          <w:rStyle w:val="LDMenpunkt"/>
        </w:rPr>
      </w:r>
      <w:r w:rsidR="00442939">
        <w:rPr>
          <w:rStyle w:val="LDMenpunkt"/>
        </w:rPr>
        <w:fldChar w:fldCharType="separate"/>
      </w:r>
      <w:r w:rsidR="004E58D4">
        <w:t xml:space="preserve">Abb. </w:t>
      </w:r>
      <w:r w:rsidR="004E58D4">
        <w:rPr>
          <w:noProof/>
        </w:rPr>
        <w:t>2</w:t>
      </w:r>
      <w:r w:rsidR="00442939">
        <w:rPr>
          <w:rStyle w:val="LDMenpunkt"/>
        </w:rPr>
        <w:fldChar w:fldCharType="end"/>
      </w:r>
      <w:r w:rsidR="00442939">
        <w:rPr>
          <w:rStyle w:val="LDMenpunkt"/>
        </w:rPr>
        <w:t>)</w:t>
      </w:r>
      <w:r>
        <w:rPr>
          <w:rStyle w:val="LDMenpunkt"/>
        </w:rPr>
        <w:t>.</w:t>
      </w:r>
    </w:p>
    <w:p w14:paraId="2FF0441E" w14:textId="2C370AD8" w:rsidR="00442939" w:rsidRDefault="00E060E8" w:rsidP="003F43E4">
      <w:pPr>
        <w:pStyle w:val="LDTextinhaltweitereingerckt"/>
      </w:pPr>
      <w:r>
        <w:rPr>
          <w:noProof/>
          <w:lang w:eastAsia="de-DE"/>
        </w:rPr>
        <mc:AlternateContent>
          <mc:Choice Requires="wps">
            <w:drawing>
              <wp:anchor distT="0" distB="0" distL="114300" distR="114300" simplePos="0" relativeHeight="251666432" behindDoc="0" locked="0" layoutInCell="1" allowOverlap="1" wp14:anchorId="13162876" wp14:editId="3764207C">
                <wp:simplePos x="0" y="0"/>
                <wp:positionH relativeFrom="column">
                  <wp:posOffset>3373120</wp:posOffset>
                </wp:positionH>
                <wp:positionV relativeFrom="paragraph">
                  <wp:posOffset>2626360</wp:posOffset>
                </wp:positionV>
                <wp:extent cx="784860" cy="182880"/>
                <wp:effectExtent l="0" t="0" r="15240" b="26670"/>
                <wp:wrapNone/>
                <wp:docPr id="43" name="Rechteck 43"/>
                <wp:cNvGraphicFramePr/>
                <a:graphic xmlns:a="http://schemas.openxmlformats.org/drawingml/2006/main">
                  <a:graphicData uri="http://schemas.microsoft.com/office/word/2010/wordprocessingShape">
                    <wps:wsp>
                      <wps:cNvSpPr/>
                      <wps:spPr>
                        <a:xfrm>
                          <a:off x="0" y="0"/>
                          <a:ext cx="784860" cy="18288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BDEDC" id="Rechteck 43" o:spid="_x0000_s1026" style="position:absolute;margin-left:265.6pt;margin-top:206.8pt;width:61.8pt;height:1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" filled="f" strokecolor="#c00000" strokeweight="1.25pt"/>
            </w:pict>
          </mc:Fallback>
        </mc:AlternateContent>
      </w:r>
      <w:r>
        <w:rPr>
          <w:noProof/>
          <w:lang w:eastAsia="de-DE"/>
        </w:rPr>
        <mc:AlternateContent>
          <mc:Choice Requires="wps">
            <w:drawing>
              <wp:anchor distT="0" distB="0" distL="114300" distR="114300" simplePos="0" relativeHeight="251664384" behindDoc="0" locked="0" layoutInCell="1" allowOverlap="1" wp14:anchorId="787B3274" wp14:editId="683B54AC">
                <wp:simplePos x="0" y="0"/>
                <wp:positionH relativeFrom="column">
                  <wp:posOffset>3354070</wp:posOffset>
                </wp:positionH>
                <wp:positionV relativeFrom="paragraph">
                  <wp:posOffset>1549400</wp:posOffset>
                </wp:positionV>
                <wp:extent cx="861060" cy="121920"/>
                <wp:effectExtent l="0" t="0" r="15240" b="11430"/>
                <wp:wrapNone/>
                <wp:docPr id="42" name="Rechteck 42"/>
                <wp:cNvGraphicFramePr/>
                <a:graphic xmlns:a="http://schemas.openxmlformats.org/drawingml/2006/main">
                  <a:graphicData uri="http://schemas.microsoft.com/office/word/2010/wordprocessingShape">
                    <wps:wsp>
                      <wps:cNvSpPr/>
                      <wps:spPr>
                        <a:xfrm>
                          <a:off x="0" y="0"/>
                          <a:ext cx="861060" cy="12192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63234" id="Rechteck 42" o:spid="_x0000_s1026" style="position:absolute;margin-left:264.1pt;margin-top:122pt;width:67.8pt;height: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" filled="f" strokecolor="#c00000" strokeweight="1.25pt"/>
            </w:pict>
          </mc:Fallback>
        </mc:AlternateContent>
      </w:r>
      <w:r w:rsidR="00442939">
        <w:rPr>
          <w:noProof/>
          <w:lang w:eastAsia="de-DE"/>
        </w:rPr>
        <w:drawing>
          <wp:inline distT="0" distB="0" distL="0" distR="0" wp14:anchorId="41FC72EC" wp14:editId="41B2AE30">
            <wp:extent cx="3600000" cy="3070800"/>
            <wp:effectExtent l="19050" t="19050" r="19685" b="1587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3070800"/>
                    </a:xfrm>
                    <a:prstGeom prst="rect">
                      <a:avLst/>
                    </a:prstGeom>
                    <a:ln>
                      <a:solidFill>
                        <a:schemeClr val="bg1">
                          <a:lumMod val="50000"/>
                        </a:schemeClr>
                      </a:solidFill>
                    </a:ln>
                  </pic:spPr>
                </pic:pic>
              </a:graphicData>
            </a:graphic>
          </wp:inline>
        </w:drawing>
      </w:r>
    </w:p>
    <w:p w14:paraId="35803A51" w14:textId="47F3EA27" w:rsidR="00442939" w:rsidRPr="00467FDE" w:rsidRDefault="00442939" w:rsidP="00442939">
      <w:pPr>
        <w:pStyle w:val="LDBildunterschrift"/>
      </w:pPr>
      <w:r>
        <w:t xml:space="preserve">       </w:t>
      </w:r>
      <w:bookmarkStart w:id="22" w:name="_Ref67995021"/>
      <w:r>
        <w:t xml:space="preserve">Abb. </w:t>
      </w:r>
      <w:r w:rsidR="004E58D4">
        <w:fldChar w:fldCharType="begin"/>
      </w:r>
      <w:r w:rsidR="004E58D4">
        <w:instrText xml:space="preserve"> SEQ Abb. \* ARABIC </w:instrText>
      </w:r>
      <w:r w:rsidR="004E58D4">
        <w:fldChar w:fldCharType="separate"/>
      </w:r>
      <w:r w:rsidR="004E58D4">
        <w:rPr>
          <w:noProof/>
        </w:rPr>
        <w:t>2</w:t>
      </w:r>
      <w:r w:rsidR="004E58D4">
        <w:rPr>
          <w:noProof/>
        </w:rPr>
        <w:fldChar w:fldCharType="end"/>
      </w:r>
      <w:bookmarkEnd w:id="22"/>
      <w:r>
        <w:t xml:space="preserve">  UV-Planung – neue </w:t>
      </w:r>
      <w:r w:rsidR="00394291">
        <w:t>Webseiten Bildungsangebote und B</w:t>
      </w:r>
      <w:r>
        <w:t>etreuungsangebote im Ganztag</w:t>
      </w:r>
    </w:p>
    <w:p w14:paraId="4135EE33" w14:textId="311B6502" w:rsidR="00324231" w:rsidRDefault="00324231" w:rsidP="00D14C94">
      <w:pPr>
        <w:pStyle w:val="berschrift2"/>
      </w:pPr>
      <w:bookmarkStart w:id="23" w:name="_Toc69803409"/>
      <w:r>
        <w:t>Personal</w:t>
      </w:r>
      <w:bookmarkEnd w:id="23"/>
    </w:p>
    <w:p w14:paraId="4CFFF33E" w14:textId="41DA772F" w:rsidR="00324231" w:rsidRPr="00AD677F" w:rsidRDefault="00324231" w:rsidP="00D14C94">
      <w:pPr>
        <w:pStyle w:val="berschrift3"/>
      </w:pPr>
      <w:bookmarkStart w:id="24" w:name="_Toc69803410"/>
      <w:r w:rsidRPr="00AD677F">
        <w:t>Personalbasisdaten &gt; Stundenbilanz</w:t>
      </w:r>
      <w:bookmarkEnd w:id="24"/>
    </w:p>
    <w:p w14:paraId="74369C51" w14:textId="543B6721" w:rsidR="00324231" w:rsidRPr="00FC0902" w:rsidRDefault="00324231" w:rsidP="003F43E4">
      <w:pPr>
        <w:pStyle w:val="LDTextinhalteingerckt"/>
      </w:pPr>
      <w:r>
        <w:t xml:space="preserve">Auf der Seite </w:t>
      </w:r>
      <w:r w:rsidRPr="00916DC2">
        <w:rPr>
          <w:rStyle w:val="LDRegister"/>
          <w:rFonts w:eastAsiaTheme="majorEastAsia"/>
        </w:rPr>
        <w:t>Stundenbilanz</w:t>
      </w:r>
      <w:r w:rsidRPr="00FC0902">
        <w:t xml:space="preserve"> steht im Bereich </w:t>
      </w:r>
      <w:r>
        <w:rPr>
          <w:rStyle w:val="LDBereichTabelle"/>
        </w:rPr>
        <w:t>Anrechnungen</w:t>
      </w:r>
      <w:r>
        <w:rPr>
          <w:rStyle w:val="LDRegister"/>
          <w:rFonts w:eastAsiaTheme="majorEastAsia"/>
        </w:rPr>
        <w:t xml:space="preserve"> </w:t>
      </w:r>
      <w:r w:rsidRPr="00FC0902">
        <w:t>folgender Grun</w:t>
      </w:r>
      <w:r w:rsidR="00E060E8">
        <w:t>d neu zur Verfügung:</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8"/>
        <w:gridCol w:w="2693"/>
        <w:gridCol w:w="4819"/>
      </w:tblGrid>
      <w:tr w:rsidR="00324231" w:rsidRPr="00661D44" w14:paraId="55AF2C60" w14:textId="77777777" w:rsidTr="00AA6B1E">
        <w:tc>
          <w:tcPr>
            <w:tcW w:w="141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E17BE64" w14:textId="77777777" w:rsidR="00324231" w:rsidRPr="00124B5C" w:rsidRDefault="00324231" w:rsidP="00D14C94">
            <w:pPr>
              <w:pStyle w:val="LDTextinhalt"/>
              <w:rPr>
                <w:rStyle w:val="hervorhebungblau"/>
              </w:rPr>
            </w:pPr>
            <w:r>
              <w:rPr>
                <w:rStyle w:val="hervorhebungblau"/>
              </w:rPr>
              <w:t>Kürzel</w:t>
            </w:r>
            <w:r w:rsidRPr="00124B5C">
              <w:rPr>
                <w:rStyle w:val="hervorhebungblau"/>
              </w:rPr>
              <w:t xml:space="preserve"> </w:t>
            </w:r>
            <w:r w:rsidRPr="00124B5C">
              <w:rPr>
                <w:rStyle w:val="LDRegister"/>
              </w:rPr>
              <w:t>neu</w:t>
            </w:r>
          </w:p>
        </w:tc>
        <w:tc>
          <w:tcPr>
            <w:tcW w:w="7512" w:type="dxa"/>
            <w:gridSpan w:val="2"/>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FF002FB" w14:textId="77777777" w:rsidR="00324231" w:rsidRPr="00124B5C" w:rsidRDefault="00324231" w:rsidP="00D14C94">
            <w:pPr>
              <w:pStyle w:val="LDTextinhalt"/>
              <w:rPr>
                <w:rStyle w:val="hervorhebungblau"/>
              </w:rPr>
            </w:pPr>
            <w:r>
              <w:rPr>
                <w:rStyle w:val="hervorhebungblau"/>
              </w:rPr>
              <w:t>Bezeichnung</w:t>
            </w:r>
          </w:p>
        </w:tc>
      </w:tr>
      <w:tr w:rsidR="00324231" w:rsidRPr="00661D44" w14:paraId="29E095DF" w14:textId="77777777" w:rsidTr="00AA6B1E">
        <w:tc>
          <w:tcPr>
            <w:tcW w:w="141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C464CDF" w14:textId="77777777" w:rsidR="00324231" w:rsidRPr="00124B5C" w:rsidRDefault="00324231" w:rsidP="00D14C94">
            <w:pPr>
              <w:pStyle w:val="LDTextinhalt"/>
              <w:rPr>
                <w:rStyle w:val="hervorhebung"/>
              </w:rPr>
            </w:pPr>
            <w:r>
              <w:rPr>
                <w:rStyle w:val="hervorhebung"/>
              </w:rPr>
              <w:t>WBB</w:t>
            </w:r>
          </w:p>
        </w:tc>
        <w:tc>
          <w:tcPr>
            <w:tcW w:w="2693"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FFFD35C" w14:textId="77777777" w:rsidR="00324231" w:rsidRPr="00124B5C" w:rsidRDefault="00324231" w:rsidP="006E29FA">
            <w:r>
              <w:t xml:space="preserve">WBB-Betreuer/in für Weiterbildung </w:t>
            </w:r>
          </w:p>
        </w:tc>
        <w:tc>
          <w:tcPr>
            <w:tcW w:w="4819"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45C7425" w14:textId="77777777" w:rsidR="00324231" w:rsidRPr="00124B5C" w:rsidRDefault="00324231" w:rsidP="006E29FA">
            <w:r w:rsidRPr="00124B5C">
              <w:t xml:space="preserve">Tätigkeit als </w:t>
            </w:r>
            <w:r>
              <w:t>Betreuer/in in der Weiterbildung (innerhalb Schule)</w:t>
            </w:r>
          </w:p>
        </w:tc>
      </w:tr>
    </w:tbl>
    <w:p w14:paraId="1CAF27BD" w14:textId="30768599" w:rsidR="00324231" w:rsidRDefault="00324231" w:rsidP="00D14C94">
      <w:pPr>
        <w:pStyle w:val="berschrift2"/>
      </w:pPr>
      <w:bookmarkStart w:id="25" w:name="_Toc69803411"/>
      <w:r>
        <w:t>Schüler</w:t>
      </w:r>
      <w:bookmarkEnd w:id="25"/>
    </w:p>
    <w:p w14:paraId="26BC21DA" w14:textId="77777777" w:rsidR="00F43605" w:rsidRDefault="00F43605" w:rsidP="00D14C94">
      <w:pPr>
        <w:pStyle w:val="berschrift3"/>
      </w:pPr>
      <w:bookmarkStart w:id="26" w:name="_Toc69803412"/>
      <w:r>
        <w:t>Schülersuche</w:t>
      </w:r>
      <w:bookmarkEnd w:id="26"/>
    </w:p>
    <w:p w14:paraId="1A6B8290" w14:textId="0A984053" w:rsidR="00F43605" w:rsidRDefault="00F43605" w:rsidP="001A5FE4">
      <w:pPr>
        <w:pStyle w:val="LDAuflistungText"/>
      </w:pPr>
      <w:r w:rsidRPr="00AD677F">
        <w:t xml:space="preserve">In bestimmten Situationen war das </w:t>
      </w:r>
      <w:r w:rsidRPr="001A5FE4">
        <w:rPr>
          <w:rStyle w:val="LDBedienelement"/>
        </w:rPr>
        <w:t>Dialogfenster Schülersuche</w:t>
      </w:r>
      <w:r w:rsidRPr="00AD677F">
        <w:t xml:space="preserve"> leer und füllte sich erst </w:t>
      </w:r>
      <w:r w:rsidR="001A5FE4" w:rsidRPr="00AD677F">
        <w:t>mit Daten</w:t>
      </w:r>
      <w:r w:rsidR="001A5FE4">
        <w:t xml:space="preserve">, wenn </w:t>
      </w:r>
      <w:r w:rsidR="00C14FB8">
        <w:t xml:space="preserve">man </w:t>
      </w:r>
      <w:r w:rsidRPr="00AD677F">
        <w:t>in das Fenster</w:t>
      </w:r>
      <w:r w:rsidR="001A5FE4">
        <w:t xml:space="preserve"> geklickt hatte</w:t>
      </w:r>
      <w:r w:rsidRPr="00AD677F">
        <w:t>. Dieses Verhalten wurde nun angepasst, so dass dieser Klick in das Fenster nicht mehr nötig ist.</w:t>
      </w:r>
    </w:p>
    <w:p w14:paraId="28E2302D" w14:textId="171FE03B" w:rsidR="00F43605" w:rsidRDefault="001A5FE4" w:rsidP="001A5FE4">
      <w:pPr>
        <w:pStyle w:val="LDAuflistungText"/>
      </w:pPr>
      <w:r>
        <w:t xml:space="preserve">Sie können nun </w:t>
      </w:r>
      <w:r w:rsidR="00F43605">
        <w:t xml:space="preserve">ehemalige Kandidaten mit SD-R und Schullaufbahn an der aufrufenden Schule, deren KV auf der Seite </w:t>
      </w:r>
      <w:r w:rsidR="00F43605" w:rsidRPr="00C14FB8">
        <w:rPr>
          <w:rStyle w:val="LDMenpunkt"/>
        </w:rPr>
        <w:t>Kandidaten bearbeiten</w:t>
      </w:r>
      <w:r w:rsidR="00F43605">
        <w:t xml:space="preserve"> </w:t>
      </w:r>
      <w:r w:rsidR="00C14FB8">
        <w:t xml:space="preserve">- </w:t>
      </w:r>
      <w:r w:rsidR="00F43605" w:rsidRPr="00C14FB8">
        <w:rPr>
          <w:rStyle w:val="LDRegister"/>
        </w:rPr>
        <w:t>Register KV beenden</w:t>
      </w:r>
      <w:r w:rsidR="00F43605">
        <w:t xml:space="preserve"> beendet wurde, als ehemalige Schüler über die Schülersuche finden und auf die LUSD-Webseiten übernehmen.</w:t>
      </w:r>
    </w:p>
    <w:p w14:paraId="4440C7B9" w14:textId="3D9018DF" w:rsidR="00F43605" w:rsidRDefault="005618B3" w:rsidP="00D14C94">
      <w:pPr>
        <w:pStyle w:val="berschrift3"/>
      </w:pPr>
      <w:bookmarkStart w:id="27" w:name="_Ref68589006"/>
      <w:bookmarkStart w:id="28" w:name="_Ref68589019"/>
      <w:bookmarkStart w:id="29" w:name="_Toc69803413"/>
      <w:r>
        <w:lastRenderedPageBreak/>
        <w:t>Schülerbasisdaten</w:t>
      </w:r>
      <w:r w:rsidR="000F6046">
        <w:t xml:space="preserve"> &gt; Schülerstammdaten</w:t>
      </w:r>
      <w:bookmarkEnd w:id="27"/>
      <w:bookmarkEnd w:id="28"/>
      <w:bookmarkEnd w:id="29"/>
    </w:p>
    <w:p w14:paraId="0EF751A3" w14:textId="395071DE" w:rsidR="005618B3" w:rsidRDefault="005618B3" w:rsidP="00C14FB8">
      <w:pPr>
        <w:pStyle w:val="LDAuflistungText"/>
      </w:pPr>
      <w:r>
        <w:t xml:space="preserve">Die Auswahlliste </w:t>
      </w:r>
      <w:r w:rsidR="00322B20" w:rsidRPr="00C14FB8">
        <w:rPr>
          <w:rStyle w:val="LDBedienelement"/>
        </w:rPr>
        <w:t>Namenszusatz</w:t>
      </w:r>
      <w:r w:rsidR="00322B20">
        <w:t xml:space="preserve"> enthält nun auch die Einträge </w:t>
      </w:r>
      <w:r w:rsidR="00322B20" w:rsidRPr="00C14FB8">
        <w:rPr>
          <w:rStyle w:val="LDMeneintrag"/>
        </w:rPr>
        <w:t>Freiherr</w:t>
      </w:r>
      <w:r w:rsidR="00322B20">
        <w:t xml:space="preserve"> und </w:t>
      </w:r>
      <w:r w:rsidR="00322B20" w:rsidRPr="00C14FB8">
        <w:rPr>
          <w:rStyle w:val="LDMeneintrag"/>
        </w:rPr>
        <w:t>Freifrau</w:t>
      </w:r>
      <w:r w:rsidR="00322B20">
        <w:t>.</w:t>
      </w:r>
      <w:r w:rsidR="00C14FB8">
        <w:t xml:space="preserve"> </w:t>
      </w:r>
    </w:p>
    <w:p w14:paraId="19926DF7" w14:textId="35676778" w:rsidR="001A1B62" w:rsidRPr="003519EC" w:rsidRDefault="003173A3" w:rsidP="00C14FB8">
      <w:pPr>
        <w:pStyle w:val="LDAuflistungText"/>
        <w:rPr>
          <w:rStyle w:val="hervorhebung"/>
        </w:rPr>
      </w:pPr>
      <w:r w:rsidRPr="003519EC">
        <w:rPr>
          <w:rStyle w:val="hervorhebung"/>
        </w:rPr>
        <w:t xml:space="preserve">Automatisches Löschen von </w:t>
      </w:r>
      <w:r w:rsidR="003519EC" w:rsidRPr="003519EC">
        <w:rPr>
          <w:rStyle w:val="hervorhebung"/>
        </w:rPr>
        <w:t xml:space="preserve">Schülerstammdaten </w:t>
      </w:r>
    </w:p>
    <w:p w14:paraId="3D9B3A98" w14:textId="273DD47C" w:rsidR="001A1B62" w:rsidRDefault="00C14FB8" w:rsidP="00D14C94">
      <w:pPr>
        <w:pStyle w:val="LDAuflistungzweiteEbene"/>
      </w:pPr>
      <w:r>
        <w:t>Die Löschfrist für Einträge i</w:t>
      </w:r>
      <w:r w:rsidR="0092201B">
        <w:t xml:space="preserve">m Feld </w:t>
      </w:r>
      <w:r w:rsidR="0092201B" w:rsidRPr="0092201B">
        <w:rPr>
          <w:rStyle w:val="LDBedienelement"/>
        </w:rPr>
        <w:t>Konfession</w:t>
      </w:r>
      <w:r>
        <w:t xml:space="preserve"> </w:t>
      </w:r>
      <w:r w:rsidR="0092201B">
        <w:t xml:space="preserve">beträgt 5 Jahre und </w:t>
      </w:r>
      <w:r>
        <w:t xml:space="preserve">beginnt </w:t>
      </w:r>
      <w:r w:rsidRPr="00FC0902">
        <w:t xml:space="preserve">mit Schluss des Kalenderjahres, in dem </w:t>
      </w:r>
      <w:r>
        <w:t xml:space="preserve">ein </w:t>
      </w:r>
      <w:r w:rsidRPr="00FC0902">
        <w:t>Schüler aus der zuletzt </w:t>
      </w:r>
      <w:r w:rsidRPr="000C35B0">
        <w:t xml:space="preserve">besuchten hessischen </w:t>
      </w:r>
      <w:r w:rsidR="00D52DC1">
        <w:t xml:space="preserve">Schule </w:t>
      </w:r>
      <w:r w:rsidRPr="000C35B0">
        <w:t>ausge</w:t>
      </w:r>
      <w:r w:rsidR="00D52DC1">
        <w:t>-</w:t>
      </w:r>
      <w:r w:rsidRPr="000C35B0">
        <w:t xml:space="preserve">schieden ist. </w:t>
      </w:r>
      <w:r w:rsidR="000C35B0">
        <w:t xml:space="preserve">Nach dieser Frist wird bei allen betroffenen Schülern der Konfessionseintrag automatisiert </w:t>
      </w:r>
      <w:r>
        <w:t xml:space="preserve">mit dem Eintrag </w:t>
      </w:r>
      <w:r w:rsidR="001A1B62" w:rsidRPr="00C14FB8">
        <w:rPr>
          <w:rStyle w:val="LDMeneintrag"/>
        </w:rPr>
        <w:t>Sonstige/Keine</w:t>
      </w:r>
      <w:r w:rsidR="001A1B62" w:rsidRPr="00FC0902">
        <w:t> </w:t>
      </w:r>
      <w:r>
        <w:t>überschrieben.</w:t>
      </w:r>
      <w:r w:rsidR="001A1B62" w:rsidRPr="00FC0902">
        <w:t xml:space="preserve"> </w:t>
      </w:r>
    </w:p>
    <w:p w14:paraId="59E155B9" w14:textId="27ADE769" w:rsidR="00E2064B" w:rsidRPr="00FC0902" w:rsidRDefault="0092201B" w:rsidP="00D14C94">
      <w:pPr>
        <w:pStyle w:val="LDAuflistungzweiteEbene"/>
      </w:pPr>
      <w:r>
        <w:t xml:space="preserve">Die Löschfrist für Einträge im Feld </w:t>
      </w:r>
      <w:r w:rsidRPr="0092201B">
        <w:rPr>
          <w:rStyle w:val="LDBedienelement"/>
        </w:rPr>
        <w:t>Konfession</w:t>
      </w:r>
      <w:r>
        <w:rPr>
          <w:rStyle w:val="LDBedienelement"/>
        </w:rPr>
        <w:t xml:space="preserve"> (Abitur) </w:t>
      </w:r>
      <w:r w:rsidRPr="0092201B">
        <w:t>beträgt 5 Jahre und beginnt</w:t>
      </w:r>
      <w:r>
        <w:t xml:space="preserve"> </w:t>
      </w:r>
      <w:r w:rsidRPr="00FC0902">
        <w:t xml:space="preserve">mit Schluss des Kalenderjahres, in dem </w:t>
      </w:r>
      <w:r>
        <w:t xml:space="preserve">ein </w:t>
      </w:r>
      <w:r w:rsidRPr="00FC0902">
        <w:t>Schüler</w:t>
      </w:r>
      <w:r w:rsidR="00D52DC1">
        <w:t xml:space="preserve"> aus der gymnasialen O</w:t>
      </w:r>
      <w:r w:rsidRPr="00FC0902">
        <w:t>berstufe</w:t>
      </w:r>
      <w:r w:rsidR="00D52DC1">
        <w:t xml:space="preserve"> </w:t>
      </w:r>
      <w:r w:rsidRPr="00FC0902">
        <w:t>ausgeschieden ist.</w:t>
      </w:r>
      <w:r>
        <w:t xml:space="preserve"> Nach dieser Frist wird b</w:t>
      </w:r>
      <w:r w:rsidR="00E2064B" w:rsidRPr="00FC0902">
        <w:t xml:space="preserve">ei </w:t>
      </w:r>
      <w:r>
        <w:t>Ober</w:t>
      </w:r>
      <w:r w:rsidR="00E2064B" w:rsidRPr="00FC0902">
        <w:t>stufenschülern </w:t>
      </w:r>
      <w:r>
        <w:t xml:space="preserve">ein </w:t>
      </w:r>
      <w:r w:rsidR="00E2064B" w:rsidRPr="00FC0902">
        <w:t>gepflegte</w:t>
      </w:r>
      <w:r>
        <w:t>r</w:t>
      </w:r>
      <w:r w:rsidR="00E2064B" w:rsidRPr="00FC0902">
        <w:t xml:space="preserve"> Eintrag automatisiert gelöscht.  </w:t>
      </w:r>
    </w:p>
    <w:p w14:paraId="14EFFF1E" w14:textId="4F3502C6" w:rsidR="000E14E7" w:rsidRDefault="000F6046" w:rsidP="00D14C94">
      <w:pPr>
        <w:pStyle w:val="berschrift3"/>
      </w:pPr>
      <w:bookmarkStart w:id="30" w:name="_Schülersuche"/>
      <w:bookmarkStart w:id="31" w:name="_Toc69803414"/>
      <w:bookmarkEnd w:id="30"/>
      <w:r>
        <w:t xml:space="preserve">Schülerbasisdaten &gt; </w:t>
      </w:r>
      <w:r w:rsidR="00FC5B46">
        <w:t>Qualifikationen</w:t>
      </w:r>
      <w:bookmarkEnd w:id="31"/>
    </w:p>
    <w:p w14:paraId="4A3B48DC" w14:textId="05138290" w:rsidR="0092201B" w:rsidRDefault="0092201B" w:rsidP="000F6046">
      <w:pPr>
        <w:pStyle w:val="berschrift4"/>
      </w:pPr>
      <w:bookmarkStart w:id="32" w:name="_Toc69803415"/>
      <w:r>
        <w:t>Register Eignung / Abschlüsse / Berufe</w:t>
      </w:r>
      <w:bookmarkEnd w:id="32"/>
    </w:p>
    <w:p w14:paraId="3E0D4C6F" w14:textId="43B787CB" w:rsidR="00664002" w:rsidRDefault="003519EC" w:rsidP="007550CB">
      <w:pPr>
        <w:pStyle w:val="LDTextinhalteingerckt"/>
      </w:pPr>
      <w:r>
        <w:t>A</w:t>
      </w:r>
      <w:r w:rsidR="0092201B" w:rsidRPr="007C4BC5">
        <w:t xml:space="preserve">uf der Webseite </w:t>
      </w:r>
      <w:r w:rsidR="0092201B" w:rsidRPr="007C4BC5">
        <w:rPr>
          <w:rStyle w:val="LDMenpunkt"/>
        </w:rPr>
        <w:t>Schüler</w:t>
      </w:r>
      <w:r w:rsidR="0092201B">
        <w:rPr>
          <w:rStyle w:val="LDMenpunkt"/>
        </w:rPr>
        <w:t xml:space="preserve"> </w:t>
      </w:r>
      <w:r w:rsidR="0092201B" w:rsidRPr="007C4BC5">
        <w:rPr>
          <w:rStyle w:val="LDMenpunkt"/>
        </w:rPr>
        <w:t>&gt;</w:t>
      </w:r>
      <w:r w:rsidR="0092201B">
        <w:rPr>
          <w:rStyle w:val="LDMenpunkt"/>
        </w:rPr>
        <w:t xml:space="preserve"> </w:t>
      </w:r>
      <w:r w:rsidR="0092201B" w:rsidRPr="007C4BC5">
        <w:rPr>
          <w:rStyle w:val="LDMenpunkt"/>
        </w:rPr>
        <w:t>Schülerbasisdaten &gt; Qualifikationen</w:t>
      </w:r>
      <w:r w:rsidR="0092201B">
        <w:rPr>
          <w:rStyle w:val="LDMenpunkt"/>
        </w:rPr>
        <w:t xml:space="preserve"> - </w:t>
      </w:r>
      <w:r w:rsidR="0092201B" w:rsidRPr="00FC0902">
        <w:t xml:space="preserve">Register </w:t>
      </w:r>
      <w:r w:rsidR="0092201B" w:rsidRPr="0092201B">
        <w:rPr>
          <w:rStyle w:val="LDRegister"/>
        </w:rPr>
        <w:t>Eignung/Abschlüsse/Berufe</w:t>
      </w:r>
      <w:r w:rsidR="0092201B">
        <w:rPr>
          <w:rStyle w:val="hervorhebung"/>
        </w:rPr>
        <w:t xml:space="preserve"> </w:t>
      </w:r>
      <w:r w:rsidRPr="003519EC">
        <w:t xml:space="preserve">wird nun </w:t>
      </w:r>
      <w:r w:rsidR="0092201B" w:rsidRPr="003519EC">
        <w:t>die</w:t>
      </w:r>
      <w:r w:rsidR="0092201B" w:rsidRPr="00FC5B46">
        <w:t xml:space="preserve"> </w:t>
      </w:r>
      <w:r w:rsidR="0092201B">
        <w:t>letzte festgestellte Eignung</w:t>
      </w:r>
      <w:r w:rsidR="0092201B" w:rsidRPr="0092201B">
        <w:t xml:space="preserve"> </w:t>
      </w:r>
      <w:r w:rsidR="0092201B">
        <w:t>beim Halbjahreswec</w:t>
      </w:r>
      <w:r w:rsidR="002C2598">
        <w:t>hsel fortgeschrieben und nicht mehr beim</w:t>
      </w:r>
      <w:r w:rsidR="0092201B">
        <w:t xml:space="preserve"> Erstellen </w:t>
      </w:r>
      <w:r w:rsidR="007501E8">
        <w:t xml:space="preserve">einer </w:t>
      </w:r>
      <w:r w:rsidR="0092201B">
        <w:t>Planungsvariante.</w:t>
      </w:r>
    </w:p>
    <w:p w14:paraId="1113E3BA" w14:textId="305C9DFA" w:rsidR="007501E8" w:rsidRDefault="007501E8" w:rsidP="007550CB">
      <w:pPr>
        <w:pStyle w:val="berschrift4"/>
      </w:pPr>
      <w:bookmarkStart w:id="33" w:name="_Toc69803416"/>
      <w:r>
        <w:t>Register Fremdsprachen</w:t>
      </w:r>
      <w:bookmarkEnd w:id="33"/>
    </w:p>
    <w:p w14:paraId="31AA4DBC" w14:textId="7B2AEEA6" w:rsidR="000C35B0" w:rsidRDefault="007501E8" w:rsidP="007501E8">
      <w:pPr>
        <w:pStyle w:val="LDAuflistungText"/>
      </w:pPr>
      <w:r>
        <w:t xml:space="preserve">Neu ist </w:t>
      </w:r>
      <w:r w:rsidR="000C35B0">
        <w:t>folgender Hinweis</w:t>
      </w:r>
      <w:r w:rsidR="00F71874">
        <w:t xml:space="preserve"> (</w:t>
      </w:r>
      <w:r w:rsidR="00F71874">
        <w:fldChar w:fldCharType="begin"/>
      </w:r>
      <w:r w:rsidR="00F71874">
        <w:instrText xml:space="preserve"> REF _Ref68080085 \h </w:instrText>
      </w:r>
      <w:r w:rsidR="00F71874">
        <w:fldChar w:fldCharType="separate"/>
      </w:r>
      <w:r w:rsidR="004E58D4">
        <w:t xml:space="preserve">Abb. </w:t>
      </w:r>
      <w:r w:rsidR="004E58D4">
        <w:rPr>
          <w:noProof/>
        </w:rPr>
        <w:t>3</w:t>
      </w:r>
      <w:r w:rsidR="00F71874">
        <w:fldChar w:fldCharType="end"/>
      </w:r>
      <w:r w:rsidR="00F71874">
        <w:t>)</w:t>
      </w:r>
      <w:r w:rsidR="007C4BC5" w:rsidRPr="00AD677F">
        <w:t>:</w:t>
      </w:r>
    </w:p>
    <w:p w14:paraId="3217149F" w14:textId="2482314E" w:rsidR="007501E8" w:rsidRDefault="007C4BC5" w:rsidP="00D14C94">
      <w:pPr>
        <w:pStyle w:val="LDAbsatznachberschrift"/>
      </w:pPr>
      <w:r w:rsidRPr="00AD677F">
        <w:t xml:space="preserve"> </w:t>
      </w:r>
    </w:p>
    <w:tbl>
      <w:tblPr>
        <w:tblW w:w="8754"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7904"/>
      </w:tblGrid>
      <w:tr w:rsidR="000C35B0" w:rsidRPr="00A77AAC" w14:paraId="16AC88D8" w14:textId="77777777" w:rsidTr="000C35B0">
        <w:tc>
          <w:tcPr>
            <w:tcW w:w="850" w:type="dxa"/>
            <w:vAlign w:val="center"/>
          </w:tcPr>
          <w:p w14:paraId="07811FC5" w14:textId="77777777" w:rsidR="000C35B0" w:rsidRPr="00A77AAC" w:rsidRDefault="000C35B0" w:rsidP="00D14C94">
            <w:pPr>
              <w:pStyle w:val="LDTextinhalt"/>
              <w:rPr>
                <w:rStyle w:val="hervorhebung"/>
              </w:rPr>
            </w:pPr>
            <w:r>
              <w:drawing>
                <wp:inline distT="0" distB="0" distL="0" distR="0" wp14:anchorId="740A8508" wp14:editId="529E7772">
                  <wp:extent cx="290830" cy="290830"/>
                  <wp:effectExtent l="0" t="0" r="0" b="0"/>
                  <wp:docPr id="38" name="Grafik 38"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04" w:type="dxa"/>
            <w:vAlign w:val="center"/>
          </w:tcPr>
          <w:p w14:paraId="25BF39BA" w14:textId="77777777" w:rsidR="000C35B0" w:rsidRPr="000C35B0" w:rsidRDefault="000C35B0" w:rsidP="00D14C94">
            <w:pPr>
              <w:pStyle w:val="LDTextinhalt"/>
              <w:rPr>
                <w:rStyle w:val="LDRegister"/>
              </w:rPr>
            </w:pPr>
            <w:r w:rsidRPr="000C35B0">
              <w:rPr>
                <w:rStyle w:val="LDRegister"/>
              </w:rPr>
              <w:t xml:space="preserve">Achtung! </w:t>
            </w:r>
          </w:p>
          <w:p w14:paraId="7FAC790B" w14:textId="5E83C3F3" w:rsidR="000C35B0" w:rsidRPr="00A77AAC" w:rsidRDefault="000C35B0" w:rsidP="00D14C94">
            <w:pPr>
              <w:pStyle w:val="LDTextinhalt"/>
            </w:pPr>
            <w:r w:rsidRPr="007C4BC5">
              <w:t>Manuelle Eingaben sind in diesem Register nur in Ausnahmefällen nötig. Die Eintragung von Fremdsprachen und deren Fortschreibung erfolgt automatisch.</w:t>
            </w:r>
          </w:p>
        </w:tc>
      </w:tr>
    </w:tbl>
    <w:p w14:paraId="2F1826AA" w14:textId="6DA530F8" w:rsidR="007C4BC5" w:rsidRDefault="000C35B0" w:rsidP="003F43E4">
      <w:pPr>
        <w:pStyle w:val="LDTextinhaltweitereingerckt"/>
      </w:pPr>
      <w:r>
        <w:t>Hiermit w</w:t>
      </w:r>
      <w:r w:rsidR="007C4BC5" w:rsidRPr="007C4BC5">
        <w:t>ird darauf hingewiesen, dass eine manuelle Eintragung der Fremdsprachen zu Problemen bei der Zeugnisschreibung und der Statistik führen kann</w:t>
      </w:r>
      <w:r w:rsidR="00246563">
        <w:t>, weil der automatische</w:t>
      </w:r>
      <w:r w:rsidR="00246563" w:rsidRPr="007C4BC5">
        <w:t xml:space="preserve"> Fremdsp</w:t>
      </w:r>
      <w:r w:rsidR="00246563">
        <w:t>r</w:t>
      </w:r>
      <w:r w:rsidR="00246563" w:rsidRPr="007C4BC5">
        <w:t>achenabgleich</w:t>
      </w:r>
      <w:r w:rsidR="00246563">
        <w:t xml:space="preserve"> ggf. auch Einträge erstellt.</w:t>
      </w:r>
    </w:p>
    <w:p w14:paraId="75547B59" w14:textId="77777777" w:rsidR="007550CB" w:rsidRDefault="007550CB" w:rsidP="00D14C94">
      <w:pPr>
        <w:pStyle w:val="LDAbsatznachberschrift"/>
      </w:pPr>
    </w:p>
    <w:p w14:paraId="02CB4EB8" w14:textId="3634C4E6" w:rsidR="000C35B0" w:rsidRDefault="003519EC" w:rsidP="000C35B0">
      <w:pPr>
        <w:pStyle w:val="LDAuflistungText"/>
      </w:pPr>
      <w:r>
        <w:t>A</w:t>
      </w:r>
      <w:r w:rsidR="000C35B0" w:rsidRPr="007C4BC5">
        <w:t xml:space="preserve">uf der Webseite </w:t>
      </w:r>
      <w:r w:rsidR="000C35B0" w:rsidRPr="007C4BC5">
        <w:rPr>
          <w:rStyle w:val="LDMenpunkt"/>
        </w:rPr>
        <w:t>Schüler</w:t>
      </w:r>
      <w:r w:rsidR="000C35B0">
        <w:rPr>
          <w:rStyle w:val="LDMenpunkt"/>
        </w:rPr>
        <w:t xml:space="preserve"> </w:t>
      </w:r>
      <w:r w:rsidR="000C35B0" w:rsidRPr="007C4BC5">
        <w:rPr>
          <w:rStyle w:val="LDMenpunkt"/>
        </w:rPr>
        <w:t>&gt;</w:t>
      </w:r>
      <w:r w:rsidR="000C35B0">
        <w:rPr>
          <w:rStyle w:val="LDMenpunkt"/>
        </w:rPr>
        <w:t xml:space="preserve"> </w:t>
      </w:r>
      <w:r w:rsidR="000C35B0" w:rsidRPr="007C4BC5">
        <w:rPr>
          <w:rStyle w:val="LDMenpunkt"/>
        </w:rPr>
        <w:t>Schülerbasisdaten &gt; Qualifikationen</w:t>
      </w:r>
      <w:r w:rsidR="000C35B0">
        <w:rPr>
          <w:rStyle w:val="LDMenpunkt"/>
        </w:rPr>
        <w:t xml:space="preserve"> </w:t>
      </w:r>
      <w:r w:rsidRPr="003519EC">
        <w:t>werden im</w:t>
      </w:r>
      <w:r>
        <w:rPr>
          <w:rStyle w:val="LDMenpunkt"/>
        </w:rPr>
        <w:t xml:space="preserve"> </w:t>
      </w:r>
      <w:r w:rsidR="000C35B0" w:rsidRPr="00AD677F">
        <w:t xml:space="preserve">Register </w:t>
      </w:r>
      <w:r w:rsidR="000C35B0" w:rsidRPr="007501E8">
        <w:rPr>
          <w:rStyle w:val="LDRegister"/>
        </w:rPr>
        <w:t>Fremdsprachen</w:t>
      </w:r>
      <w:r w:rsidR="00246563">
        <w:t xml:space="preserve"> in den Dialogfenstern</w:t>
      </w:r>
      <w:r w:rsidR="000C35B0" w:rsidRPr="00AD677F">
        <w:t xml:space="preserve"> benotete/unbenotete Fremdsprachen</w:t>
      </w:r>
      <w:r w:rsidR="00246563">
        <w:t xml:space="preserve"> hinzufügen jeweils in den Auswahllisten der Von- und Bis-Stufe</w:t>
      </w:r>
      <w:r w:rsidR="000C35B0" w:rsidRPr="00AD677F">
        <w:t xml:space="preserve"> die Einträge Q1-Q4 an letzter Stelle </w:t>
      </w:r>
      <w:r>
        <w:t>angezeigt,</w:t>
      </w:r>
      <w:r w:rsidR="000C35B0" w:rsidRPr="00AD677F">
        <w:t xml:space="preserve"> um ein valides Pflegen aller Von/Bis-Kombinationen zu ermöglichen.</w:t>
      </w:r>
    </w:p>
    <w:p w14:paraId="789F19DF" w14:textId="77777777" w:rsidR="003270A7" w:rsidRDefault="003270A7" w:rsidP="003F43E4">
      <w:pPr>
        <w:pStyle w:val="LDTextinhaltweitereingerckt"/>
      </w:pPr>
      <w:r>
        <w:rPr>
          <w:noProof/>
          <w:lang w:eastAsia="de-DE"/>
        </w:rPr>
        <w:drawing>
          <wp:inline distT="0" distB="0" distL="0" distR="0" wp14:anchorId="3D42BAAA" wp14:editId="4DF19D86">
            <wp:extent cx="4680000" cy="907200"/>
            <wp:effectExtent l="19050" t="19050" r="25400" b="2667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907200"/>
                    </a:xfrm>
                    <a:prstGeom prst="rect">
                      <a:avLst/>
                    </a:prstGeom>
                    <a:ln>
                      <a:solidFill>
                        <a:schemeClr val="bg1">
                          <a:lumMod val="50000"/>
                        </a:schemeClr>
                      </a:solidFill>
                    </a:ln>
                  </pic:spPr>
                </pic:pic>
              </a:graphicData>
            </a:graphic>
          </wp:inline>
        </w:drawing>
      </w:r>
    </w:p>
    <w:p w14:paraId="638C56F5" w14:textId="05457460" w:rsidR="003270A7" w:rsidRPr="007C4BC5" w:rsidRDefault="003270A7" w:rsidP="003270A7">
      <w:pPr>
        <w:pStyle w:val="LDBildunterschrift"/>
      </w:pPr>
      <w:r>
        <w:t xml:space="preserve">      </w:t>
      </w:r>
      <w:bookmarkStart w:id="34" w:name="_Ref68080085"/>
      <w:r>
        <w:t xml:space="preserve">Abb. </w:t>
      </w:r>
      <w:r w:rsidR="004E58D4">
        <w:fldChar w:fldCharType="begin"/>
      </w:r>
      <w:r w:rsidR="004E58D4">
        <w:instrText xml:space="preserve"> SEQ Abb. \* ARABIC </w:instrText>
      </w:r>
      <w:r w:rsidR="004E58D4">
        <w:fldChar w:fldCharType="separate"/>
      </w:r>
      <w:r w:rsidR="004E58D4">
        <w:rPr>
          <w:noProof/>
        </w:rPr>
        <w:t>3</w:t>
      </w:r>
      <w:r w:rsidR="004E58D4">
        <w:rPr>
          <w:noProof/>
        </w:rPr>
        <w:fldChar w:fldCharType="end"/>
      </w:r>
      <w:bookmarkEnd w:id="34"/>
      <w:r w:rsidRPr="003270A7">
        <w:t xml:space="preserve"> </w:t>
      </w:r>
      <w:r w:rsidRPr="00FC0902">
        <w:t xml:space="preserve">Webseite </w:t>
      </w:r>
      <w:r w:rsidRPr="007C4BC5">
        <w:rPr>
          <w:rStyle w:val="LDMenpunkt"/>
        </w:rPr>
        <w:t xml:space="preserve">Qualifikationen </w:t>
      </w:r>
      <w:r w:rsidRPr="00AD677F">
        <w:t xml:space="preserve">– </w:t>
      </w:r>
      <w:r w:rsidRPr="007C4BC5">
        <w:t>Register F</w:t>
      </w:r>
      <w:r>
        <w:t>r</w:t>
      </w:r>
      <w:r w:rsidRPr="007C4BC5">
        <w:t>emdsprachen: Warnhinweis</w:t>
      </w:r>
    </w:p>
    <w:p w14:paraId="7A728B65" w14:textId="40F5DCC0" w:rsidR="00E2064B" w:rsidRPr="009B0AA3" w:rsidRDefault="000F6046" w:rsidP="00D14C94">
      <w:pPr>
        <w:pStyle w:val="berschrift3"/>
      </w:pPr>
      <w:bookmarkStart w:id="35" w:name="_Ref67989896"/>
      <w:bookmarkStart w:id="36" w:name="_Ref67989907"/>
      <w:bookmarkStart w:id="37" w:name="_Ref68589035"/>
      <w:bookmarkStart w:id="38" w:name="_Ref68589041"/>
      <w:bookmarkStart w:id="39" w:name="_Ref68589050"/>
      <w:bookmarkStart w:id="40" w:name="_Toc69803417"/>
      <w:r>
        <w:t xml:space="preserve">Schülerbasisdaten &gt; </w:t>
      </w:r>
      <w:r w:rsidR="00E2064B" w:rsidRPr="009B0AA3">
        <w:t>Zusatzinformationen</w:t>
      </w:r>
      <w:r w:rsidR="008119C4" w:rsidRPr="009B0AA3">
        <w:t xml:space="preserve"> –</w:t>
      </w:r>
      <w:r>
        <w:t xml:space="preserve"> L</w:t>
      </w:r>
      <w:r w:rsidR="008119C4" w:rsidRPr="009B0AA3">
        <w:t>ebenswichtige Informationen</w:t>
      </w:r>
      <w:bookmarkEnd w:id="35"/>
      <w:bookmarkEnd w:id="36"/>
      <w:bookmarkEnd w:id="37"/>
      <w:bookmarkEnd w:id="38"/>
      <w:bookmarkEnd w:id="39"/>
      <w:bookmarkEnd w:id="40"/>
    </w:p>
    <w:p w14:paraId="119409C1" w14:textId="62463059" w:rsidR="00F71874" w:rsidRPr="009B0AA3" w:rsidRDefault="00F71874" w:rsidP="009B0AA3">
      <w:pPr>
        <w:pStyle w:val="LDAuflistungText"/>
      </w:pPr>
      <w:r w:rsidRPr="009B0AA3">
        <w:t>Automatisches Löschen von Daten in den Feldern </w:t>
      </w:r>
      <w:r w:rsidRPr="009B0AA3">
        <w:rPr>
          <w:rStyle w:val="LDBedienelement"/>
        </w:rPr>
        <w:t>Information</w:t>
      </w:r>
      <w:r w:rsidRPr="009B0AA3">
        <w:t> und </w:t>
      </w:r>
      <w:r w:rsidRPr="009B0AA3">
        <w:rPr>
          <w:rStyle w:val="LDBedienelement"/>
        </w:rPr>
        <w:t>Autorisiert durch</w:t>
      </w:r>
      <w:r w:rsidRPr="009B0AA3">
        <w:t>.</w:t>
      </w:r>
    </w:p>
    <w:p w14:paraId="1C199839" w14:textId="3EBDAF6E" w:rsidR="008119C4" w:rsidRDefault="008119C4" w:rsidP="003F43E4">
      <w:pPr>
        <w:pStyle w:val="LDTextinhaltweitereingerckt"/>
      </w:pPr>
      <w:r w:rsidRPr="009B0AA3">
        <w:t xml:space="preserve">Die Löschfrist für </w:t>
      </w:r>
      <w:r w:rsidR="00F71874" w:rsidRPr="009B0AA3">
        <w:t xml:space="preserve">diese </w:t>
      </w:r>
      <w:r w:rsidRPr="009B0AA3">
        <w:t>Einträge beträgt 5 Jahre und beginnt mit Schluss des Kalenderjahres, in dem ein Schüler aus der zuletzt </w:t>
      </w:r>
      <w:r w:rsidRPr="009B0AA3">
        <w:rPr>
          <w:rStyle w:val="LDTextinhaltZchn"/>
        </w:rPr>
        <w:t xml:space="preserve">besuchten hessischen Schule ausgeschieden ist. </w:t>
      </w:r>
      <w:r w:rsidRPr="009B0AA3">
        <w:t>Nach dieser Frist werden bei allen betroffenen Schülern hier gepflegte Einträge automatisch gelöscht.</w:t>
      </w:r>
    </w:p>
    <w:p w14:paraId="69D727B6" w14:textId="0169CDE5" w:rsidR="000F6046" w:rsidRDefault="000F6046" w:rsidP="00D14C94">
      <w:pPr>
        <w:pStyle w:val="berschrift3"/>
      </w:pPr>
      <w:bookmarkStart w:id="41" w:name="_Schülerbasisdaten_&gt;_Qualifikationen"/>
      <w:bookmarkStart w:id="42" w:name="_Toc69803418"/>
      <w:bookmarkEnd w:id="41"/>
      <w:r>
        <w:lastRenderedPageBreak/>
        <w:t xml:space="preserve">Kandidatenverfahren &gt; </w:t>
      </w:r>
      <w:r w:rsidR="00C54C36">
        <w:t>Aufnehmen/Einschulen</w:t>
      </w:r>
      <w:bookmarkEnd w:id="42"/>
    </w:p>
    <w:p w14:paraId="6ED12F09" w14:textId="6A870E4F" w:rsidR="00C54C36" w:rsidRPr="00E94D6F" w:rsidRDefault="00AE1694" w:rsidP="00E94D6F">
      <w:pPr>
        <w:pStyle w:val="berschrift4"/>
      </w:pPr>
      <w:bookmarkStart w:id="43" w:name="_Toc69803419"/>
      <w:r>
        <w:t xml:space="preserve">Daten für einzuschulende Grundschüler </w:t>
      </w:r>
      <w:r w:rsidR="000F6046" w:rsidRPr="00E94D6F">
        <w:t xml:space="preserve">aus </w:t>
      </w:r>
      <w:r w:rsidR="008119C4" w:rsidRPr="00E94D6F">
        <w:t xml:space="preserve">Einwohnermeldedaten </w:t>
      </w:r>
      <w:r w:rsidR="000F6046" w:rsidRPr="00E94D6F">
        <w:t>übernehmen</w:t>
      </w:r>
      <w:bookmarkEnd w:id="43"/>
    </w:p>
    <w:p w14:paraId="76528441" w14:textId="77777777" w:rsidR="00D52DC1" w:rsidRDefault="00AE1694" w:rsidP="00AE1694">
      <w:pPr>
        <w:pStyle w:val="LDTextinhalteingerckt"/>
      </w:pPr>
      <w:r>
        <w:t xml:space="preserve">Das Verfahren zur </w:t>
      </w:r>
      <w:r w:rsidRPr="00AE1694">
        <w:rPr>
          <w:rStyle w:val="hervorhebung"/>
        </w:rPr>
        <w:t>Aufnahme neuer Grundschüler in die LUSD</w:t>
      </w:r>
      <w:r>
        <w:t xml:space="preserve"> wird künftig erleichtert</w:t>
      </w:r>
      <w:r w:rsidR="00D52DC1">
        <w:t>.</w:t>
      </w:r>
    </w:p>
    <w:p w14:paraId="24E7F5AA" w14:textId="1FBFB37E" w:rsidR="00D52DC1" w:rsidRDefault="00D52DC1" w:rsidP="00D52DC1">
      <w:pPr>
        <w:pStyle w:val="LDTextinhalteingerckt"/>
      </w:pPr>
      <w:r>
        <w:t xml:space="preserve">Es ist nun möglich, vorhandene Daten aus der </w:t>
      </w:r>
      <w:r w:rsidRPr="009B0AA3">
        <w:t>Einwohnermeldedatenbank</w:t>
      </w:r>
      <w:r>
        <w:t xml:space="preserve"> für einzuschulende Kinder und deren Ansprechpartner in die LUSD zu übernehmen.</w:t>
      </w:r>
    </w:p>
    <w:p w14:paraId="708DC83A" w14:textId="1F15F847" w:rsidR="00AE1694" w:rsidRDefault="00D52DC1" w:rsidP="00AE1694">
      <w:pPr>
        <w:pStyle w:val="LDTextinhalteingerckt"/>
      </w:pPr>
      <w:r>
        <w:t>Dabei bleibt d</w:t>
      </w:r>
      <w:r w:rsidR="00AE1694" w:rsidRPr="009B0AA3">
        <w:t>as grundsätzliche Verfahren zur Aufnahme von Schülern in die LUSD unverändert.</w:t>
      </w:r>
      <w:r w:rsidR="00AE1694">
        <w:t xml:space="preserve"> </w:t>
      </w:r>
    </w:p>
    <w:p w14:paraId="06F2FA0C" w14:textId="68B1F68C" w:rsidR="00861264" w:rsidRPr="009B0AA3" w:rsidRDefault="00861264" w:rsidP="007938C7">
      <w:pPr>
        <w:pStyle w:val="LDTextinhalteingerckt"/>
      </w:pPr>
    </w:p>
    <w:p w14:paraId="57E8B783" w14:textId="55BD795E" w:rsidR="00467FDE" w:rsidRDefault="00467FDE" w:rsidP="00467FDE">
      <w:pPr>
        <w:pStyle w:val="LDAuflistungText"/>
      </w:pPr>
      <w:r>
        <w:t xml:space="preserve">Sobald Sie für ein Kind die </w:t>
      </w:r>
      <w:r w:rsidR="005D4567" w:rsidRPr="005D4567">
        <w:rPr>
          <w:rStyle w:val="unterstrichen"/>
        </w:rPr>
        <w:t>vollständigen</w:t>
      </w:r>
      <w:r w:rsidR="005D4567">
        <w:t xml:space="preserve"> </w:t>
      </w:r>
      <w:r>
        <w:t xml:space="preserve">Daten in den Feldern </w:t>
      </w:r>
      <w:r w:rsidRPr="00C05854">
        <w:rPr>
          <w:rStyle w:val="hervorhebung"/>
        </w:rPr>
        <w:t>Gebur</w:t>
      </w:r>
      <w:r>
        <w:rPr>
          <w:rStyle w:val="hervorhebung"/>
        </w:rPr>
        <w:t>ts</w:t>
      </w:r>
      <w:r w:rsidRPr="00C05854">
        <w:rPr>
          <w:rStyle w:val="hervorhebung"/>
        </w:rPr>
        <w:t>datum</w:t>
      </w:r>
      <w:r>
        <w:rPr>
          <w:rStyle w:val="hervorhebung"/>
        </w:rPr>
        <w:t xml:space="preserve">, </w:t>
      </w:r>
      <w:r w:rsidRPr="00C05854">
        <w:rPr>
          <w:rStyle w:val="hervorhebung"/>
        </w:rPr>
        <w:t>Nachname</w:t>
      </w:r>
      <w:r w:rsidRPr="00467FDE">
        <w:t xml:space="preserve"> </w:t>
      </w:r>
      <w:r w:rsidRPr="00FC0902">
        <w:t xml:space="preserve">und </w:t>
      </w:r>
      <w:r w:rsidRPr="00C05854">
        <w:rPr>
          <w:rStyle w:val="hervorhebung"/>
        </w:rPr>
        <w:t>Vorname</w:t>
      </w:r>
      <w:r>
        <w:rPr>
          <w:rStyle w:val="hervorhebung"/>
        </w:rPr>
        <w:t xml:space="preserve"> </w:t>
      </w:r>
      <w:r w:rsidR="00233E7E" w:rsidRPr="00233E7E">
        <w:t>(</w:t>
      </w:r>
      <w:r w:rsidR="00233E7E" w:rsidRPr="00233E7E">
        <w:rPr>
          <w:rStyle w:val="unterstrichen"/>
        </w:rPr>
        <w:t>alle Vornamen!</w:t>
      </w:r>
      <w:r w:rsidR="00233E7E" w:rsidRPr="00233E7E">
        <w:t>)</w:t>
      </w:r>
      <w:r w:rsidR="00233E7E">
        <w:rPr>
          <w:rStyle w:val="hervorhebung"/>
        </w:rPr>
        <w:t xml:space="preserve"> </w:t>
      </w:r>
      <w:r w:rsidRPr="00467FDE">
        <w:t>eingegeben und auf Suchen geklickt haben, erscheinen in der Ergebnisliste die Kinder, die den Suchkriterien entsprechen.</w:t>
      </w:r>
      <w:r>
        <w:t xml:space="preserve"> </w:t>
      </w:r>
    </w:p>
    <w:p w14:paraId="3F2E7305" w14:textId="15E418F2" w:rsidR="00475F03" w:rsidRPr="005B257B" w:rsidRDefault="00475F03" w:rsidP="003F43E4">
      <w:pPr>
        <w:pStyle w:val="LDTextinhaltweitereingerckt"/>
      </w:pPr>
      <w:r>
        <w:t xml:space="preserve">Sofern für ein Kind Daten </w:t>
      </w:r>
      <w:r w:rsidRPr="006F2C99">
        <w:t>aus dem Datenbestand der Einwohnermeldeämter zur Verfügung steh</w:t>
      </w:r>
      <w:r w:rsidR="007938C7">
        <w:t>en</w:t>
      </w:r>
      <w:r>
        <w:t xml:space="preserve">, sehen Sie im Feld </w:t>
      </w:r>
      <w:r w:rsidRPr="00475F03">
        <w:rPr>
          <w:rStyle w:val="LDBedienelement"/>
        </w:rPr>
        <w:t>Status</w:t>
      </w:r>
      <w:r>
        <w:t xml:space="preserve"> den Eintrag </w:t>
      </w:r>
      <w:r w:rsidRPr="00475F03">
        <w:rPr>
          <w:rStyle w:val="LDMeneintrag"/>
        </w:rPr>
        <w:t>EMD</w:t>
      </w:r>
      <w:r w:rsidR="005B257B">
        <w:rPr>
          <w:rStyle w:val="LDMeneintrag"/>
        </w:rPr>
        <w:t xml:space="preserve"> </w:t>
      </w:r>
      <w:r w:rsidR="005B257B" w:rsidRPr="005B257B">
        <w:t>(</w:t>
      </w:r>
      <w:r w:rsidR="001F783C">
        <w:fldChar w:fldCharType="begin"/>
      </w:r>
      <w:r w:rsidR="001F783C">
        <w:instrText xml:space="preserve"> REF _Ref68609146 \h </w:instrText>
      </w:r>
      <w:r w:rsidR="001F783C">
        <w:fldChar w:fldCharType="separate"/>
      </w:r>
      <w:r w:rsidR="004E58D4">
        <w:t xml:space="preserve">Abb. </w:t>
      </w:r>
      <w:r w:rsidR="004E58D4">
        <w:rPr>
          <w:noProof/>
        </w:rPr>
        <w:t>4</w:t>
      </w:r>
      <w:r w:rsidR="001F783C">
        <w:fldChar w:fldCharType="end"/>
      </w:r>
      <w:r w:rsidR="005B257B" w:rsidRPr="005B257B">
        <w:t>)</w:t>
      </w:r>
      <w:r w:rsidRPr="005B257B">
        <w:t>.</w:t>
      </w:r>
    </w:p>
    <w:tbl>
      <w:tblPr>
        <w:tblW w:w="8754"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7904"/>
      </w:tblGrid>
      <w:tr w:rsidR="005B257B" w14:paraId="4E2B4DAA" w14:textId="77777777" w:rsidTr="008953E7">
        <w:trPr>
          <w:cantSplit/>
          <w:trHeight w:val="284"/>
        </w:trPr>
        <w:tc>
          <w:tcPr>
            <w:tcW w:w="850" w:type="dxa"/>
          </w:tcPr>
          <w:p w14:paraId="77D3134B" w14:textId="77777777" w:rsidR="005B257B" w:rsidRPr="009B0AA3" w:rsidRDefault="005B257B" w:rsidP="00D14C94">
            <w:pPr>
              <w:pStyle w:val="LDTextinhalt"/>
              <w:rPr>
                <w:rStyle w:val="hervorhebung"/>
              </w:rPr>
            </w:pPr>
            <w:r>
              <w:drawing>
                <wp:inline distT="0" distB="0" distL="0" distR="0" wp14:anchorId="6E4F4AF2" wp14:editId="72FB1E19">
                  <wp:extent cx="290830" cy="290830"/>
                  <wp:effectExtent l="0" t="0" r="0" b="0"/>
                  <wp:docPr id="57" name="Grafik 57"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04" w:type="dxa"/>
            <w:vAlign w:val="center"/>
          </w:tcPr>
          <w:p w14:paraId="779818AE" w14:textId="77777777" w:rsidR="005B257B" w:rsidRPr="00233E7E" w:rsidRDefault="005B257B" w:rsidP="008953E7">
            <w:pPr>
              <w:rPr>
                <w:rStyle w:val="LDRegister"/>
              </w:rPr>
            </w:pPr>
            <w:r>
              <w:rPr>
                <w:rStyle w:val="LDRegister"/>
              </w:rPr>
              <w:t>Achtung</w:t>
            </w:r>
          </w:p>
          <w:p w14:paraId="5ED5E126" w14:textId="1BE46655" w:rsidR="005B257B" w:rsidRPr="005B257B" w:rsidRDefault="005B257B" w:rsidP="00D14C94">
            <w:pPr>
              <w:pStyle w:val="LDTextinhalt"/>
            </w:pPr>
            <w:r>
              <w:t xml:space="preserve">Kinder mit dem Status </w:t>
            </w:r>
            <w:r w:rsidRPr="00233E7E">
              <w:rPr>
                <w:rStyle w:val="LDMeneintrag"/>
              </w:rPr>
              <w:t>EMD</w:t>
            </w:r>
            <w:r>
              <w:t xml:space="preserve"> finden Sie nur bei vollständiger Dateneingabe (u.a. alle Vornamen!).</w:t>
            </w:r>
          </w:p>
        </w:tc>
      </w:tr>
    </w:tbl>
    <w:p w14:paraId="016C55C0" w14:textId="77777777" w:rsidR="00562CAC" w:rsidRDefault="00562CAC" w:rsidP="00562CAC">
      <w:pPr>
        <w:pStyle w:val="LDTextinhaltweitereingerckt"/>
        <w:keepNext/>
      </w:pPr>
      <w:r>
        <w:rPr>
          <w:noProof/>
          <w:lang w:eastAsia="de-DE"/>
        </w:rPr>
        <mc:AlternateContent>
          <mc:Choice Requires="wps">
            <w:drawing>
              <wp:anchor distT="0" distB="0" distL="114300" distR="114300" simplePos="0" relativeHeight="251670528" behindDoc="0" locked="0" layoutInCell="1" allowOverlap="1" wp14:anchorId="4F1814DF" wp14:editId="40854A23">
                <wp:simplePos x="0" y="0"/>
                <wp:positionH relativeFrom="column">
                  <wp:posOffset>5049520</wp:posOffset>
                </wp:positionH>
                <wp:positionV relativeFrom="paragraph">
                  <wp:posOffset>723265</wp:posOffset>
                </wp:positionV>
                <wp:extent cx="249382" cy="297873"/>
                <wp:effectExtent l="0" t="0" r="17780" b="26035"/>
                <wp:wrapNone/>
                <wp:docPr id="36" name="Rechteck 36"/>
                <wp:cNvGraphicFramePr/>
                <a:graphic xmlns:a="http://schemas.openxmlformats.org/drawingml/2006/main">
                  <a:graphicData uri="http://schemas.microsoft.com/office/word/2010/wordprocessingShape">
                    <wps:wsp>
                      <wps:cNvSpPr/>
                      <wps:spPr>
                        <a:xfrm>
                          <a:off x="0" y="0"/>
                          <a:ext cx="249382" cy="297873"/>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FC2BC" id="Rechteck 36" o:spid="_x0000_s1026" style="position:absolute;margin-left:397.6pt;margin-top:56.95pt;width:19.65pt;height:2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" filled="f" strokecolor="#c00000" strokeweight="1.25pt"/>
            </w:pict>
          </mc:Fallback>
        </mc:AlternateContent>
      </w:r>
      <w:r>
        <w:rPr>
          <w:noProof/>
          <w:lang w:eastAsia="de-DE"/>
        </w:rPr>
        <w:drawing>
          <wp:inline distT="0" distB="0" distL="0" distR="0" wp14:anchorId="304506DB" wp14:editId="1C0A6FED">
            <wp:extent cx="5040000" cy="1047600"/>
            <wp:effectExtent l="19050" t="19050" r="8255" b="1968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1047600"/>
                    </a:xfrm>
                    <a:prstGeom prst="rect">
                      <a:avLst/>
                    </a:prstGeom>
                    <a:ln>
                      <a:solidFill>
                        <a:schemeClr val="bg1">
                          <a:lumMod val="50000"/>
                        </a:schemeClr>
                      </a:solidFill>
                    </a:ln>
                  </pic:spPr>
                </pic:pic>
              </a:graphicData>
            </a:graphic>
          </wp:inline>
        </w:drawing>
      </w:r>
    </w:p>
    <w:p w14:paraId="71D98695" w14:textId="59FBDFBB" w:rsidR="00233E7E" w:rsidRPr="00233E7E" w:rsidRDefault="00562CAC" w:rsidP="00562CAC">
      <w:pPr>
        <w:pStyle w:val="LDBildunterschrift"/>
      </w:pPr>
      <w:r>
        <w:t xml:space="preserve">       </w:t>
      </w:r>
      <w:bookmarkStart w:id="44" w:name="_Ref68609146"/>
      <w:r>
        <w:t xml:space="preserve">Abb. </w:t>
      </w:r>
      <w:r w:rsidR="004E58D4">
        <w:fldChar w:fldCharType="begin"/>
      </w:r>
      <w:r w:rsidR="004E58D4">
        <w:instrText xml:space="preserve"> SEQ Abb. \* ARABIC </w:instrText>
      </w:r>
      <w:r w:rsidR="004E58D4">
        <w:fldChar w:fldCharType="separate"/>
      </w:r>
      <w:r w:rsidR="004E58D4">
        <w:rPr>
          <w:noProof/>
        </w:rPr>
        <w:t>4</w:t>
      </w:r>
      <w:r w:rsidR="004E58D4">
        <w:rPr>
          <w:noProof/>
        </w:rPr>
        <w:fldChar w:fldCharType="end"/>
      </w:r>
      <w:bookmarkEnd w:id="44"/>
      <w:r>
        <w:t xml:space="preserve"> Dialogfenster Kandidatenaufnahme – Kind mit Status EMD</w:t>
      </w:r>
    </w:p>
    <w:p w14:paraId="2AE9E412" w14:textId="77777777" w:rsidR="00562CAC" w:rsidRDefault="00475F03" w:rsidP="00475F03">
      <w:pPr>
        <w:pStyle w:val="LDAuflistungText"/>
      </w:pPr>
      <w:r>
        <w:t xml:space="preserve">Um mit der </w:t>
      </w:r>
      <w:r w:rsidR="00562CAC">
        <w:t xml:space="preserve">Aufnahme des Kindes </w:t>
      </w:r>
      <w:r>
        <w:t xml:space="preserve">fortzufahren, </w:t>
      </w:r>
      <w:r w:rsidR="00562CAC">
        <w:t>klicken Sie auf Weiter.</w:t>
      </w:r>
    </w:p>
    <w:p w14:paraId="4DFD34E9" w14:textId="38E5AAAE" w:rsidR="00AB1516" w:rsidRDefault="00562CAC" w:rsidP="00562CAC">
      <w:pPr>
        <w:pStyle w:val="LDTextinhaltweitereingerckt"/>
      </w:pPr>
      <w:r>
        <w:t xml:space="preserve">Aus </w:t>
      </w:r>
      <w:r w:rsidR="00475F03">
        <w:t xml:space="preserve">Gründen des Datenschutzes </w:t>
      </w:r>
      <w:r>
        <w:t xml:space="preserve">müssen Sie nun </w:t>
      </w:r>
      <w:r w:rsidR="00475F03">
        <w:t>zunächst</w:t>
      </w:r>
      <w:r>
        <w:t xml:space="preserve"> eine</w:t>
      </w:r>
      <w:r w:rsidR="00475F03">
        <w:t xml:space="preserve"> Autorisierung im Dialogfenster </w:t>
      </w:r>
      <w:r w:rsidR="00475F03" w:rsidRPr="009B0AA3">
        <w:rPr>
          <w:rStyle w:val="LDBedienelement"/>
        </w:rPr>
        <w:t>Kandidatenaufnahme Autorisierung</w:t>
      </w:r>
      <w:r w:rsidR="00475F03">
        <w:t xml:space="preserve"> durchführen.</w:t>
      </w:r>
    </w:p>
    <w:tbl>
      <w:tblPr>
        <w:tblW w:w="8788"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7938"/>
      </w:tblGrid>
      <w:tr w:rsidR="00CC7230" w:rsidRPr="009E32B2" w14:paraId="21750AAD" w14:textId="77777777" w:rsidTr="00BA36BE">
        <w:trPr>
          <w:cantSplit/>
          <w:trHeight w:val="284"/>
        </w:trPr>
        <w:tc>
          <w:tcPr>
            <w:tcW w:w="850" w:type="dxa"/>
          </w:tcPr>
          <w:p w14:paraId="791DAB5D" w14:textId="77777777" w:rsidR="00CC7230" w:rsidRDefault="00CC7230" w:rsidP="00D14C94">
            <w:pPr>
              <w:pStyle w:val="LDTextinhalt"/>
            </w:pPr>
            <w:r>
              <w:drawing>
                <wp:inline distT="0" distB="0" distL="0" distR="0" wp14:anchorId="22275652" wp14:editId="5A275D52">
                  <wp:extent cx="290830" cy="290830"/>
                  <wp:effectExtent l="0" t="0" r="0" b="0"/>
                  <wp:docPr id="48" name="Grafik 48"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38" w:type="dxa"/>
          </w:tcPr>
          <w:p w14:paraId="62D3C23D" w14:textId="77777777" w:rsidR="00CC7230" w:rsidRPr="00CC7230" w:rsidRDefault="00CC7230" w:rsidP="00BA36BE">
            <w:pPr>
              <w:rPr>
                <w:rStyle w:val="LDRegister"/>
              </w:rPr>
            </w:pPr>
            <w:r w:rsidRPr="00CC7230">
              <w:rPr>
                <w:rStyle w:val="LDRegister"/>
              </w:rPr>
              <w:t>Achtung!</w:t>
            </w:r>
          </w:p>
          <w:p w14:paraId="153E8260" w14:textId="272A5471" w:rsidR="00CC7230" w:rsidRPr="00CC7230" w:rsidRDefault="00CC7230" w:rsidP="00BA36BE">
            <w:pPr>
              <w:rPr>
                <w:rStyle w:val="hervorhebung"/>
              </w:rPr>
            </w:pPr>
            <w:r w:rsidRPr="00CC7230">
              <w:rPr>
                <w:rStyle w:val="hervorhebung"/>
              </w:rPr>
              <w:t>Nutzen Sie zur Autorisierung nur die Straße</w:t>
            </w:r>
            <w:r>
              <w:rPr>
                <w:rStyle w:val="hervorhebung"/>
              </w:rPr>
              <w:t xml:space="preserve"> </w:t>
            </w:r>
            <w:r>
              <w:t>(</w:t>
            </w:r>
            <w:r>
              <w:fldChar w:fldCharType="begin"/>
            </w:r>
            <w:r>
              <w:instrText xml:space="preserve"> REF _Ref68182901 \h </w:instrText>
            </w:r>
            <w:r>
              <w:fldChar w:fldCharType="separate"/>
            </w:r>
            <w:r w:rsidR="004E58D4">
              <w:t xml:space="preserve">Abb. </w:t>
            </w:r>
            <w:r w:rsidR="004E58D4">
              <w:rPr>
                <w:noProof/>
              </w:rPr>
              <w:t>5</w:t>
            </w:r>
            <w:r>
              <w:fldChar w:fldCharType="end"/>
            </w:r>
            <w:r>
              <w:t>)</w:t>
            </w:r>
            <w:r w:rsidRPr="00CC7230">
              <w:rPr>
                <w:rStyle w:val="hervorhebung"/>
              </w:rPr>
              <w:t>.</w:t>
            </w:r>
          </w:p>
          <w:p w14:paraId="08618D43" w14:textId="5FE7CFAA" w:rsidR="00CC7230" w:rsidRDefault="00CC7230" w:rsidP="00CC7230">
            <w:r>
              <w:t>Die Authentifizierung mit dem Benutzerpasswort ist aktuell nicht nutzbar. Diese Funktion wird so rasch wie möglich zur Verfügung gestellt.</w:t>
            </w:r>
          </w:p>
        </w:tc>
      </w:tr>
    </w:tbl>
    <w:p w14:paraId="5DD1B75E" w14:textId="77777777" w:rsidR="00CC7230" w:rsidRDefault="00CC7230" w:rsidP="00562CAC">
      <w:pPr>
        <w:pStyle w:val="LDTextinhaltweitereingerckt"/>
      </w:pPr>
    </w:p>
    <w:p w14:paraId="102327EF" w14:textId="5C6AD513" w:rsidR="005F14BC" w:rsidRDefault="00AB1516" w:rsidP="00AB1516">
      <w:pPr>
        <w:pStyle w:val="LDAuflistungText"/>
      </w:pPr>
      <w:r>
        <w:t xml:space="preserve">Geben Sie </w:t>
      </w:r>
      <w:r w:rsidR="000A4944">
        <w:t xml:space="preserve">im </w:t>
      </w:r>
      <w:r w:rsidR="00475F03">
        <w:t xml:space="preserve">Feld </w:t>
      </w:r>
      <w:r w:rsidR="00475F03" w:rsidRPr="009B0AA3">
        <w:rPr>
          <w:rStyle w:val="LDBedienelement"/>
        </w:rPr>
        <w:t>Straße</w:t>
      </w:r>
      <w:r w:rsidR="00475F03">
        <w:t xml:space="preserve"> </w:t>
      </w:r>
      <w:r>
        <w:t xml:space="preserve">von der Straße, in der das Kind wohnt, </w:t>
      </w:r>
      <w:r w:rsidR="00475F03">
        <w:t xml:space="preserve">die </w:t>
      </w:r>
      <w:r>
        <w:t>ersten 5 Zeichen und * ein (</w:t>
      </w:r>
      <w:r>
        <w:fldChar w:fldCharType="begin"/>
      </w:r>
      <w:r>
        <w:instrText xml:space="preserve"> REF _Ref68182901 \h </w:instrText>
      </w:r>
      <w:r>
        <w:fldChar w:fldCharType="separate"/>
      </w:r>
      <w:r w:rsidR="004E58D4">
        <w:t xml:space="preserve">Abb. </w:t>
      </w:r>
      <w:r w:rsidR="004E58D4">
        <w:rPr>
          <w:noProof/>
        </w:rPr>
        <w:t>5</w:t>
      </w:r>
      <w:r>
        <w:fldChar w:fldCharType="end"/>
      </w:r>
      <w:r>
        <w:t>)</w:t>
      </w:r>
    </w:p>
    <w:p w14:paraId="60B77E1F" w14:textId="4254FCDF" w:rsidR="00AB1516" w:rsidRDefault="00AB1516" w:rsidP="005F14BC">
      <w:pPr>
        <w:pStyle w:val="LDTextinhaltweitereingerckt"/>
      </w:pPr>
      <w:r>
        <w:rPr>
          <w:noProof/>
          <w:lang w:eastAsia="de-DE"/>
        </w:rPr>
        <w:drawing>
          <wp:inline distT="0" distB="0" distL="0" distR="0" wp14:anchorId="0BF443E0" wp14:editId="0A39725F">
            <wp:extent cx="4680000" cy="1296000"/>
            <wp:effectExtent l="19050" t="19050" r="25400" b="1905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1296000"/>
                    </a:xfrm>
                    <a:prstGeom prst="rect">
                      <a:avLst/>
                    </a:prstGeom>
                    <a:ln>
                      <a:solidFill>
                        <a:schemeClr val="bg1">
                          <a:lumMod val="50000"/>
                        </a:schemeClr>
                      </a:solidFill>
                    </a:ln>
                  </pic:spPr>
                </pic:pic>
              </a:graphicData>
            </a:graphic>
          </wp:inline>
        </w:drawing>
      </w:r>
    </w:p>
    <w:p w14:paraId="7A6E50DC" w14:textId="157A8B10" w:rsidR="00AB1516" w:rsidRDefault="00AB1516" w:rsidP="00AB1516">
      <w:pPr>
        <w:pStyle w:val="LDBildunterschrift"/>
      </w:pPr>
      <w:r>
        <w:t xml:space="preserve">       </w:t>
      </w:r>
      <w:bookmarkStart w:id="45" w:name="_Ref68182901"/>
      <w:r>
        <w:t xml:space="preserve">Abb. </w:t>
      </w:r>
      <w:r w:rsidR="004E58D4">
        <w:fldChar w:fldCharType="begin"/>
      </w:r>
      <w:r w:rsidR="004E58D4">
        <w:instrText xml:space="preserve"> SEQ Abb. \* ARABIC </w:instrText>
      </w:r>
      <w:r w:rsidR="004E58D4">
        <w:fldChar w:fldCharType="separate"/>
      </w:r>
      <w:r w:rsidR="004E58D4">
        <w:rPr>
          <w:noProof/>
        </w:rPr>
        <w:t>5</w:t>
      </w:r>
      <w:r w:rsidR="004E58D4">
        <w:rPr>
          <w:noProof/>
        </w:rPr>
        <w:fldChar w:fldCharType="end"/>
      </w:r>
      <w:bookmarkEnd w:id="45"/>
      <w:r>
        <w:t xml:space="preserve">  Dialogfenster Autorisierung</w:t>
      </w:r>
    </w:p>
    <w:p w14:paraId="73D5345C" w14:textId="41517FC4" w:rsidR="00AB1516" w:rsidRDefault="00AB1516" w:rsidP="00AB1516">
      <w:pPr>
        <w:pStyle w:val="LDAuflistungText"/>
      </w:pPr>
      <w:r>
        <w:lastRenderedPageBreak/>
        <w:t xml:space="preserve">Klicken Sie auf </w:t>
      </w:r>
      <w:r>
        <w:rPr>
          <w:noProof/>
        </w:rPr>
        <w:drawing>
          <wp:inline distT="0" distB="0" distL="0" distR="0" wp14:anchorId="5546B198" wp14:editId="1417FDF2">
            <wp:extent cx="583200" cy="144000"/>
            <wp:effectExtent l="0" t="0" r="7620" b="8890"/>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3200" cy="144000"/>
                    </a:xfrm>
                    <a:prstGeom prst="rect">
                      <a:avLst/>
                    </a:prstGeom>
                  </pic:spPr>
                </pic:pic>
              </a:graphicData>
            </a:graphic>
          </wp:inline>
        </w:drawing>
      </w:r>
      <w:r>
        <w:t>.</w:t>
      </w:r>
    </w:p>
    <w:p w14:paraId="201491DF" w14:textId="56DBFDC3" w:rsidR="007070B6" w:rsidRDefault="00AB1516" w:rsidP="007938C7">
      <w:pPr>
        <w:pStyle w:val="LDTextinhaltweitereingerckt"/>
      </w:pPr>
      <w:r>
        <w:t xml:space="preserve">Sie befinden sich sofort im Dialogfenster </w:t>
      </w:r>
      <w:bookmarkStart w:id="46" w:name="_Toc68088476"/>
      <w:bookmarkStart w:id="47" w:name="_Toc68088856"/>
      <w:bookmarkStart w:id="48" w:name="_Toc68088950"/>
      <w:bookmarkStart w:id="49" w:name="_Toc68089080"/>
      <w:bookmarkStart w:id="50" w:name="_Toc68089380"/>
      <w:bookmarkEnd w:id="46"/>
      <w:bookmarkEnd w:id="47"/>
      <w:bookmarkEnd w:id="48"/>
      <w:bookmarkEnd w:id="49"/>
      <w:bookmarkEnd w:id="50"/>
      <w:r w:rsidR="007070B6" w:rsidRPr="000A4944">
        <w:rPr>
          <w:rStyle w:val="hervorhebung"/>
        </w:rPr>
        <w:t>Kandidatenaufnahme</w:t>
      </w:r>
      <w:r>
        <w:rPr>
          <w:rStyle w:val="LDMenpunkt"/>
        </w:rPr>
        <w:t xml:space="preserve"> </w:t>
      </w:r>
      <w:r w:rsidRPr="00AB1516">
        <w:t xml:space="preserve">– Register </w:t>
      </w:r>
      <w:r w:rsidRPr="00AB1516">
        <w:rPr>
          <w:rStyle w:val="LDRegister"/>
        </w:rPr>
        <w:t>Schülerstammdaten</w:t>
      </w:r>
      <w:r w:rsidR="007070B6" w:rsidRPr="00AB1516">
        <w:rPr>
          <w:rStyle w:val="LDRegister"/>
        </w:rPr>
        <w:t>.</w:t>
      </w:r>
      <w:r w:rsidR="007070B6">
        <w:t xml:space="preserve"> </w:t>
      </w:r>
    </w:p>
    <w:p w14:paraId="4249C850" w14:textId="6F3BD56E" w:rsidR="00AB1516" w:rsidRDefault="007070B6" w:rsidP="007938C7">
      <w:pPr>
        <w:pStyle w:val="LDTextinhaltweitereingerckt"/>
      </w:pPr>
      <w:r>
        <w:t xml:space="preserve">Hier sind </w:t>
      </w:r>
      <w:r w:rsidR="00AB1516">
        <w:t>die</w:t>
      </w:r>
      <w:r>
        <w:t xml:space="preserve"> </w:t>
      </w:r>
      <w:r w:rsidR="000A4944">
        <w:t>Schülerd</w:t>
      </w:r>
      <w:r>
        <w:t xml:space="preserve">aten aus der Einwohnermeldedatenbank </w:t>
      </w:r>
      <w:r w:rsidR="00AB1516">
        <w:t xml:space="preserve">bereits </w:t>
      </w:r>
      <w:r>
        <w:t>vorbelegt</w:t>
      </w:r>
      <w:r w:rsidR="005F14BC">
        <w:t xml:space="preserve"> (</w:t>
      </w:r>
      <w:r w:rsidR="005F14BC">
        <w:rPr>
          <w:rStyle w:val="LDRegister"/>
        </w:rPr>
        <w:fldChar w:fldCharType="begin"/>
      </w:r>
      <w:r w:rsidR="005F14BC">
        <w:rPr>
          <w:rStyle w:val="LDRegister"/>
        </w:rPr>
        <w:instrText xml:space="preserve"> REF _Ref68589908 \h </w:instrText>
      </w:r>
      <w:r w:rsidR="005F14BC">
        <w:rPr>
          <w:rStyle w:val="LDRegister"/>
        </w:rPr>
      </w:r>
      <w:r w:rsidR="005F14BC">
        <w:rPr>
          <w:rStyle w:val="LDRegister"/>
        </w:rPr>
        <w:fldChar w:fldCharType="separate"/>
      </w:r>
      <w:r w:rsidR="004E58D4">
        <w:t xml:space="preserve">Abb. </w:t>
      </w:r>
      <w:r w:rsidR="004E58D4">
        <w:rPr>
          <w:noProof/>
        </w:rPr>
        <w:t>6</w:t>
      </w:r>
      <w:r w:rsidR="005F14BC">
        <w:rPr>
          <w:rStyle w:val="LDRegister"/>
        </w:rPr>
        <w:fldChar w:fldCharType="end"/>
      </w:r>
      <w:r w:rsidR="005F14BC" w:rsidRPr="005F14BC">
        <w:t>)</w:t>
      </w:r>
      <w:r w:rsidR="005F14BC">
        <w:t>.</w:t>
      </w:r>
      <w:r w:rsidR="00AB1516" w:rsidRPr="005F14BC">
        <w:t xml:space="preserve"> </w:t>
      </w:r>
    </w:p>
    <w:p w14:paraId="4A6EAAE3" w14:textId="4AD75E3B" w:rsidR="00475F03" w:rsidRDefault="00AB1516" w:rsidP="007938C7">
      <w:pPr>
        <w:pStyle w:val="LDTextinhaltweitereingerckt"/>
      </w:pPr>
      <w:r>
        <w:t xml:space="preserve">Auch in den Registern der </w:t>
      </w:r>
      <w:r w:rsidRPr="00AB1516">
        <w:rPr>
          <w:rStyle w:val="LDRegister"/>
        </w:rPr>
        <w:t>Ansprechpartner</w:t>
      </w:r>
      <w:r>
        <w:t xml:space="preserve"> sind die Daten </w:t>
      </w:r>
      <w:r w:rsidR="000A4944">
        <w:t xml:space="preserve">der Ansprechpartner </w:t>
      </w:r>
      <w:r>
        <w:t>aus der Einwohnermeldedatenbank bereits vorbelegt.</w:t>
      </w:r>
    </w:p>
    <w:p w14:paraId="416EF6F4" w14:textId="77777777" w:rsidR="00AB1516" w:rsidRDefault="00AB1516" w:rsidP="00AB1516">
      <w:pPr>
        <w:pStyle w:val="LDTextinhaltweitereingerckt"/>
        <w:keepNext/>
      </w:pPr>
      <w:r>
        <w:rPr>
          <w:noProof/>
          <w:lang w:eastAsia="de-DE"/>
        </w:rPr>
        <w:drawing>
          <wp:inline distT="0" distB="0" distL="0" distR="0" wp14:anchorId="47CCBBFE" wp14:editId="1D3272E6">
            <wp:extent cx="5040000" cy="3373200"/>
            <wp:effectExtent l="19050" t="19050" r="27305" b="17780"/>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3373200"/>
                    </a:xfrm>
                    <a:prstGeom prst="rect">
                      <a:avLst/>
                    </a:prstGeom>
                    <a:ln>
                      <a:solidFill>
                        <a:schemeClr val="bg1">
                          <a:lumMod val="50000"/>
                        </a:schemeClr>
                      </a:solidFill>
                    </a:ln>
                  </pic:spPr>
                </pic:pic>
              </a:graphicData>
            </a:graphic>
          </wp:inline>
        </w:drawing>
      </w:r>
    </w:p>
    <w:p w14:paraId="3EE98765" w14:textId="66B88633" w:rsidR="00AB1516" w:rsidRDefault="00AB1516" w:rsidP="00AB1516">
      <w:pPr>
        <w:pStyle w:val="LDBildunterschrift"/>
      </w:pPr>
      <w:r>
        <w:t xml:space="preserve">      </w:t>
      </w:r>
      <w:bookmarkStart w:id="51" w:name="_Ref68589908"/>
      <w:r>
        <w:t xml:space="preserve">Abb. </w:t>
      </w:r>
      <w:r w:rsidR="004E58D4">
        <w:fldChar w:fldCharType="begin"/>
      </w:r>
      <w:r w:rsidR="004E58D4">
        <w:instrText xml:space="preserve"> SEQ Abb. \* ARABIC </w:instrText>
      </w:r>
      <w:r w:rsidR="004E58D4">
        <w:fldChar w:fldCharType="separate"/>
      </w:r>
      <w:r w:rsidR="004E58D4">
        <w:rPr>
          <w:noProof/>
        </w:rPr>
        <w:t>6</w:t>
      </w:r>
      <w:r w:rsidR="004E58D4">
        <w:rPr>
          <w:noProof/>
        </w:rPr>
        <w:fldChar w:fldCharType="end"/>
      </w:r>
      <w:bookmarkEnd w:id="51"/>
      <w:r>
        <w:t xml:space="preserve">  </w:t>
      </w:r>
      <w:r w:rsidR="000A4944" w:rsidRPr="000A4944">
        <w:t>Dialogfenster Kandidatenaufnahme – Register Schülerstammdaten</w:t>
      </w:r>
    </w:p>
    <w:p w14:paraId="2F98B324" w14:textId="35C54871" w:rsidR="0042277F" w:rsidRDefault="0056306B" w:rsidP="00026E29">
      <w:pPr>
        <w:pStyle w:val="LDAuflistungText"/>
      </w:pPr>
      <w:r>
        <w:t>Sobald Sie auf Spe</w:t>
      </w:r>
      <w:r w:rsidR="0042277F">
        <w:t xml:space="preserve">ichern klicken wird der Datensatz im Register </w:t>
      </w:r>
      <w:r w:rsidR="0042277F" w:rsidRPr="00CC7230">
        <w:rPr>
          <w:rStyle w:val="LDRegister"/>
        </w:rPr>
        <w:t>Eingabe</w:t>
      </w:r>
      <w:r w:rsidR="0042277F">
        <w:t xml:space="preserve"> angezeigt. Der Status steht weiterhin auf </w:t>
      </w:r>
      <w:r w:rsidR="0042277F" w:rsidRPr="00CC7230">
        <w:rPr>
          <w:rStyle w:val="LDMeneintrag"/>
        </w:rPr>
        <w:t>EMD</w:t>
      </w:r>
      <w:r w:rsidR="005F14BC">
        <w:t xml:space="preserve"> (</w:t>
      </w:r>
      <w:r w:rsidR="005F14BC">
        <w:fldChar w:fldCharType="begin"/>
      </w:r>
      <w:r w:rsidR="005F14BC">
        <w:instrText xml:space="preserve"> REF _Ref68589950 \h </w:instrText>
      </w:r>
      <w:r w:rsidR="005F14BC">
        <w:fldChar w:fldCharType="separate"/>
      </w:r>
      <w:r w:rsidR="004E58D4">
        <w:t xml:space="preserve">Abb. </w:t>
      </w:r>
      <w:r w:rsidR="004E58D4">
        <w:rPr>
          <w:noProof/>
        </w:rPr>
        <w:t>7</w:t>
      </w:r>
      <w:r w:rsidR="005F14BC">
        <w:fldChar w:fldCharType="end"/>
      </w:r>
      <w:r w:rsidR="005F14BC">
        <w:t>).</w:t>
      </w:r>
    </w:p>
    <w:p w14:paraId="59DAEC6E" w14:textId="77777777" w:rsidR="00026E29" w:rsidRDefault="0042277F" w:rsidP="00026E29">
      <w:pPr>
        <w:pStyle w:val="LDTextinhaltweitereingerckt"/>
        <w:keepNext/>
      </w:pPr>
      <w:r>
        <w:rPr>
          <w:noProof/>
          <w:lang w:eastAsia="de-DE"/>
        </w:rPr>
        <w:drawing>
          <wp:inline distT="0" distB="0" distL="0" distR="0" wp14:anchorId="419DC373" wp14:editId="10A841E4">
            <wp:extent cx="5400000" cy="1198800"/>
            <wp:effectExtent l="19050" t="19050" r="10795" b="2095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1198800"/>
                    </a:xfrm>
                    <a:prstGeom prst="rect">
                      <a:avLst/>
                    </a:prstGeom>
                    <a:ln>
                      <a:solidFill>
                        <a:schemeClr val="bg1">
                          <a:lumMod val="50000"/>
                        </a:schemeClr>
                      </a:solidFill>
                    </a:ln>
                  </pic:spPr>
                </pic:pic>
              </a:graphicData>
            </a:graphic>
          </wp:inline>
        </w:drawing>
      </w:r>
    </w:p>
    <w:p w14:paraId="3EAD25A8" w14:textId="5C627308" w:rsidR="00026E29" w:rsidRDefault="00026E29" w:rsidP="00026E29">
      <w:pPr>
        <w:pStyle w:val="LDBildunterschrift"/>
      </w:pPr>
      <w:r>
        <w:t xml:space="preserve">      </w:t>
      </w:r>
      <w:bookmarkStart w:id="52" w:name="_Ref68589950"/>
      <w:r>
        <w:t xml:space="preserve">Abb. </w:t>
      </w:r>
      <w:r w:rsidR="004E58D4">
        <w:fldChar w:fldCharType="begin"/>
      </w:r>
      <w:r w:rsidR="004E58D4">
        <w:instrText xml:space="preserve"> SEQ Abb. \* ARABIC </w:instrText>
      </w:r>
      <w:r w:rsidR="004E58D4">
        <w:fldChar w:fldCharType="separate"/>
      </w:r>
      <w:r w:rsidR="004E58D4">
        <w:rPr>
          <w:noProof/>
        </w:rPr>
        <w:t>7</w:t>
      </w:r>
      <w:r w:rsidR="004E58D4">
        <w:rPr>
          <w:noProof/>
        </w:rPr>
        <w:fldChar w:fldCharType="end"/>
      </w:r>
      <w:bookmarkEnd w:id="52"/>
      <w:r>
        <w:t xml:space="preserve">  Webseite Aufnehmen / Einschulen – Kind mit aus dem EMD übernommenen Daten</w:t>
      </w:r>
    </w:p>
    <w:tbl>
      <w:tblPr>
        <w:tblW w:w="8788"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7938"/>
      </w:tblGrid>
      <w:tr w:rsidR="00562CAC" w14:paraId="296DAAD8" w14:textId="77777777" w:rsidTr="00AB1516">
        <w:trPr>
          <w:cantSplit/>
          <w:trHeight w:val="284"/>
        </w:trPr>
        <w:tc>
          <w:tcPr>
            <w:tcW w:w="850"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F9E186B" w14:textId="77777777" w:rsidR="00562CAC" w:rsidRPr="00562CAC" w:rsidRDefault="00562CAC" w:rsidP="00D14C94">
            <w:pPr>
              <w:pStyle w:val="LDTextinhalt"/>
              <w:rPr>
                <w:rStyle w:val="hervorhebung"/>
                <w:b w:val="0"/>
                <w:bCs w:val="0"/>
                <w:szCs w:val="24"/>
              </w:rPr>
            </w:pPr>
            <w:r w:rsidRPr="009B0AA3">
              <w:drawing>
                <wp:inline distT="0" distB="0" distL="0" distR="0" wp14:anchorId="6F3FF50F" wp14:editId="03A9436E">
                  <wp:extent cx="290830" cy="290830"/>
                  <wp:effectExtent l="0" t="0" r="0" b="0"/>
                  <wp:docPr id="76" name="Grafik 76"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F1BC411" w14:textId="77777777" w:rsidR="00562CAC" w:rsidRPr="000A4944" w:rsidRDefault="00562CAC" w:rsidP="008953E7">
            <w:pPr>
              <w:rPr>
                <w:rStyle w:val="LDNeu"/>
              </w:rPr>
            </w:pPr>
            <w:r w:rsidRPr="000A4944">
              <w:rPr>
                <w:rStyle w:val="LDNeu"/>
              </w:rPr>
              <w:t>Hinweis</w:t>
            </w:r>
          </w:p>
          <w:p w14:paraId="5D5A7636" w14:textId="77777777" w:rsidR="00713CBA" w:rsidRDefault="00713CBA" w:rsidP="00562CAC">
            <w:pPr>
              <w:rPr>
                <w:rStyle w:val="hervorhebung"/>
              </w:rPr>
            </w:pPr>
            <w:r w:rsidRPr="00713CBA">
              <w:rPr>
                <w:rStyle w:val="hervorhebung"/>
              </w:rPr>
              <w:t xml:space="preserve">Die Daten aus der Einwohnermeldedatenschnittstelle sind für das Einschulungsverfahren 2022. </w:t>
            </w:r>
          </w:p>
          <w:p w14:paraId="3DA18E6A" w14:textId="2E0AEC2C" w:rsidR="00713CBA" w:rsidRPr="00713CBA" w:rsidRDefault="00713CBA" w:rsidP="00562CAC">
            <w:pPr>
              <w:rPr>
                <w:rStyle w:val="hervorhebung"/>
              </w:rPr>
            </w:pPr>
            <w:r w:rsidRPr="00713CBA">
              <w:rPr>
                <w:rStyle w:val="hervorhebung"/>
              </w:rPr>
              <w:t xml:space="preserve">Aktuell sind nur </w:t>
            </w:r>
            <w:r>
              <w:rPr>
                <w:rStyle w:val="hervorhebung"/>
              </w:rPr>
              <w:t xml:space="preserve">Kinder </w:t>
            </w:r>
            <w:r w:rsidRPr="00713CBA">
              <w:rPr>
                <w:rStyle w:val="hervorhebung"/>
              </w:rPr>
              <w:t>enthalten, die nach dem 1.7.2015 geboren wurden.</w:t>
            </w:r>
          </w:p>
          <w:p w14:paraId="1B967E1A" w14:textId="77777777" w:rsidR="00713CBA" w:rsidRDefault="00713CBA" w:rsidP="00713CBA">
            <w:r w:rsidRPr="009B0AA3">
              <w:t xml:space="preserve">Für das aktuelle Release wurde uns aus den Einwohnermeldeämtern ein einmaliger Datenbestand mit Stand vom 03.02.2021 zur Verfügung gestellt. </w:t>
            </w:r>
          </w:p>
          <w:p w14:paraId="375A975D" w14:textId="0AAEF3F5" w:rsidR="00713CBA" w:rsidRPr="00713CBA" w:rsidRDefault="00562CAC" w:rsidP="00713CBA">
            <w:r w:rsidRPr="009B0AA3">
              <w:t>Damit sind diese Daten, die Sie in der LUSD finden werden, etwas aktueller als die Liste, die Ihnen über die Kommune zur Verfügung gestellt wurde.</w:t>
            </w:r>
          </w:p>
        </w:tc>
      </w:tr>
      <w:tr w:rsidR="007070B6" w:rsidRPr="009E32B2" w14:paraId="7669A049" w14:textId="77777777" w:rsidTr="00AB1516">
        <w:trPr>
          <w:cantSplit/>
          <w:trHeight w:val="284"/>
        </w:trPr>
        <w:tc>
          <w:tcPr>
            <w:tcW w:w="850" w:type="dxa"/>
          </w:tcPr>
          <w:p w14:paraId="5A496DB2" w14:textId="77777777" w:rsidR="007070B6" w:rsidRDefault="007070B6" w:rsidP="00D14C94">
            <w:pPr>
              <w:pStyle w:val="LDTextinhalt"/>
            </w:pPr>
            <w:r>
              <w:lastRenderedPageBreak/>
              <w:drawing>
                <wp:inline distT="0" distB="0" distL="0" distR="0" wp14:anchorId="4D371A76" wp14:editId="55FF0A24">
                  <wp:extent cx="290830" cy="290830"/>
                  <wp:effectExtent l="0" t="0" r="0" b="0"/>
                  <wp:docPr id="4" name="Grafik 4"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38" w:type="dxa"/>
          </w:tcPr>
          <w:p w14:paraId="4E021949" w14:textId="77777777" w:rsidR="007070B6" w:rsidRDefault="007070B6" w:rsidP="00E94D6F">
            <w:r>
              <w:t xml:space="preserve">Solange Sie für ein Kind kein Kandidatenverhältnis angelegt haben, kann das Kind auch an einer weiteren Schule angelegt werden. </w:t>
            </w:r>
          </w:p>
          <w:p w14:paraId="6C2C313B" w14:textId="178A487E" w:rsidR="007070B6" w:rsidRDefault="000A4944" w:rsidP="00E94D6F">
            <w:r>
              <w:t xml:space="preserve">An der Schule, die zuerst </w:t>
            </w:r>
            <w:r w:rsidR="007070B6">
              <w:t>ein Kandidatenverhältnis anleg</w:t>
            </w:r>
            <w:r>
              <w:t>t</w:t>
            </w:r>
            <w:r w:rsidR="007070B6">
              <w:t xml:space="preserve">, ist der Schüler „offiziell“ als Kandidat in der LUSD gespeichert und die Stammdatenrechte liegen </w:t>
            </w:r>
            <w:r>
              <w:t>an dieser Schule,</w:t>
            </w:r>
            <w:r w:rsidR="007070B6">
              <w:t xml:space="preserve"> </w:t>
            </w:r>
          </w:p>
        </w:tc>
      </w:tr>
    </w:tbl>
    <w:p w14:paraId="5A1827E7" w14:textId="2ADFB983" w:rsidR="00FB0872" w:rsidRPr="00E94D6F" w:rsidRDefault="00FB0872" w:rsidP="00E94D6F">
      <w:pPr>
        <w:pStyle w:val="berschrift4"/>
      </w:pPr>
      <w:bookmarkStart w:id="53" w:name="_Toc69803420"/>
      <w:r w:rsidRPr="00E94D6F">
        <w:t>Schüler</w:t>
      </w:r>
      <w:r w:rsidR="000F6046" w:rsidRPr="00E94D6F">
        <w:t xml:space="preserve"> mit </w:t>
      </w:r>
      <w:r w:rsidRPr="00E94D6F">
        <w:t>Sonderzeichen</w:t>
      </w:r>
      <w:r w:rsidR="000F6046" w:rsidRPr="00E94D6F">
        <w:t xml:space="preserve"> im Namen</w:t>
      </w:r>
      <w:bookmarkEnd w:id="53"/>
    </w:p>
    <w:p w14:paraId="6989D58A" w14:textId="5F1A1D50" w:rsidR="00E411B3" w:rsidRDefault="00E411B3" w:rsidP="00E411B3">
      <w:pPr>
        <w:pStyle w:val="LDTextinhalteingerckt"/>
      </w:pPr>
      <w:r>
        <w:t>Sie können nun</w:t>
      </w:r>
      <w:r w:rsidR="0056306B">
        <w:t xml:space="preserve"> </w:t>
      </w:r>
      <w:r w:rsidR="004B7B6D">
        <w:t xml:space="preserve">ein Kind </w:t>
      </w:r>
      <w:r w:rsidR="00CE6701">
        <w:t>z.B</w:t>
      </w:r>
      <w:r w:rsidR="00CE6701" w:rsidRPr="00FC0902">
        <w:t xml:space="preserve"> </w:t>
      </w:r>
      <w:r w:rsidR="00CE6701">
        <w:t xml:space="preserve"> </w:t>
      </w:r>
      <w:r w:rsidR="004B7B6D" w:rsidRPr="00FC0902">
        <w:t>mit Namen Schichkin Nicol</w:t>
      </w:r>
      <w:r w:rsidR="004B7B6D" w:rsidRPr="00AD677F">
        <w:rPr>
          <w:rStyle w:val="hervorhebung"/>
        </w:rPr>
        <w:t>á</w:t>
      </w:r>
      <w:r w:rsidR="004B7B6D">
        <w:t xml:space="preserve">s </w:t>
      </w:r>
      <w:r w:rsidR="003519EC">
        <w:t xml:space="preserve">in die LUSD </w:t>
      </w:r>
      <w:r w:rsidR="004B7B6D">
        <w:t>a</w:t>
      </w:r>
      <w:r w:rsidR="003519EC">
        <w:t>ufnehme</w:t>
      </w:r>
      <w:r w:rsidR="004B7B6D">
        <w:t>n</w:t>
      </w:r>
      <w:r>
        <w:t>, obwohl es bereits ein</w:t>
      </w:r>
      <w:r w:rsidR="00EC7CC7">
        <w:t xml:space="preserve">en Schüler </w:t>
      </w:r>
      <w:r w:rsidR="003519EC">
        <w:t xml:space="preserve">mit dem Namen </w:t>
      </w:r>
      <w:r w:rsidR="00EC7CC7">
        <w:t>Schischkin Nicol</w:t>
      </w:r>
      <w:r w:rsidR="00EC7CC7" w:rsidRPr="00AD677F">
        <w:rPr>
          <w:rStyle w:val="hervorhebung"/>
        </w:rPr>
        <w:t>a</w:t>
      </w:r>
      <w:r w:rsidR="00EC7CC7" w:rsidRPr="00FC0902">
        <w:t>s</w:t>
      </w:r>
      <w:r>
        <w:t xml:space="preserve"> gibt.</w:t>
      </w:r>
      <w:r w:rsidR="00CE6701">
        <w:t xml:space="preserve"> Das Sonderzeichen wird als eigenes Zeichen erkannt.</w:t>
      </w:r>
    </w:p>
    <w:p w14:paraId="43F1C3EA" w14:textId="4DCA8B49" w:rsidR="00AA277B" w:rsidRDefault="000F6046" w:rsidP="00D14C94">
      <w:pPr>
        <w:pStyle w:val="berschrift3"/>
      </w:pPr>
      <w:bookmarkStart w:id="54" w:name="_Toc69803421"/>
      <w:r>
        <w:t xml:space="preserve">Kandidatenverfahren &gt; </w:t>
      </w:r>
      <w:r w:rsidR="00AA277B">
        <w:t>Abgänger</w:t>
      </w:r>
      <w:bookmarkEnd w:id="54"/>
      <w:r w:rsidR="00650DAE">
        <w:t xml:space="preserve"> </w:t>
      </w:r>
    </w:p>
    <w:p w14:paraId="2E452B0A" w14:textId="14B5CCE9" w:rsidR="00AA277B" w:rsidRPr="00AD677F" w:rsidRDefault="00AA277B" w:rsidP="00D20D26">
      <w:pPr>
        <w:pStyle w:val="LDAuflistungText"/>
      </w:pPr>
      <w:r w:rsidRPr="00AD677F">
        <w:t>Auf dieser Seite wurden verschiedene Fehler behoben:</w:t>
      </w:r>
    </w:p>
    <w:p w14:paraId="1D82CD28" w14:textId="728D95C2" w:rsidR="00AA277B" w:rsidRDefault="00AA277B" w:rsidP="00D14C94">
      <w:pPr>
        <w:pStyle w:val="LDAuflistungzweiteEbene"/>
      </w:pPr>
      <w:r>
        <w:t>Das Regelwerk für d</w:t>
      </w:r>
      <w:r w:rsidR="00D20D26">
        <w:t xml:space="preserve">as </w:t>
      </w:r>
      <w:r w:rsidRPr="00D20D26">
        <w:rPr>
          <w:rStyle w:val="hervorhebung"/>
        </w:rPr>
        <w:t>Lösch</w:t>
      </w:r>
      <w:r w:rsidR="00D20D26" w:rsidRPr="00D20D26">
        <w:rPr>
          <w:rStyle w:val="hervorhebung"/>
        </w:rPr>
        <w:t xml:space="preserve">en </w:t>
      </w:r>
      <w:r w:rsidRPr="00D20D26">
        <w:rPr>
          <w:rStyle w:val="hervorhebung"/>
        </w:rPr>
        <w:t>von Kandidatenverhältnissen</w:t>
      </w:r>
      <w:r>
        <w:t xml:space="preserve"> </w:t>
      </w:r>
      <w:r w:rsidR="00D20D26">
        <w:t xml:space="preserve">wurde </w:t>
      </w:r>
      <w:r>
        <w:t>wieder in Kraft gesetzt. So kann zum Beispiel ein von der aufnehmenden Schule angelegtes Kandidatenverhältnis von der abgebenden Schule nicht gelöscht werden.</w:t>
      </w:r>
    </w:p>
    <w:p w14:paraId="711EFC32" w14:textId="3F924264" w:rsidR="00A1142C" w:rsidRDefault="00A1142C" w:rsidP="00D14C94">
      <w:pPr>
        <w:pStyle w:val="LDAuflistungzweiteEbene"/>
      </w:pPr>
      <w:r>
        <w:t>Freigabedaten, die über den Kalender oder das entsprechende Feld</w:t>
      </w:r>
      <w:r w:rsidRPr="00A1142C">
        <w:t xml:space="preserve"> </w:t>
      </w:r>
      <w:r>
        <w:t>eingegeben werden, werden nun in allen Fällen beim Anklicken der Schaltfläche Speichern auch übernommen und gespeichert.</w:t>
      </w:r>
    </w:p>
    <w:p w14:paraId="3EE5C20B" w14:textId="77777777" w:rsidR="003F4816" w:rsidRDefault="003F4816" w:rsidP="00D14C94">
      <w:pPr>
        <w:pStyle w:val="LDTextinhalt"/>
      </w:pPr>
    </w:p>
    <w:p w14:paraId="07C3F81F" w14:textId="1C3D8312" w:rsidR="003F4816" w:rsidRDefault="003F4816" w:rsidP="003F4816">
      <w:pPr>
        <w:pStyle w:val="LDAuflistungText"/>
      </w:pPr>
      <w:r>
        <w:t xml:space="preserve">Die </w:t>
      </w:r>
      <w:r w:rsidRPr="003F4816">
        <w:rPr>
          <w:rStyle w:val="hervorhebung"/>
        </w:rPr>
        <w:t>Meldungen bei fehlerhaftem Freigabedatum</w:t>
      </w:r>
      <w:r>
        <w:t xml:space="preserve"> wurden angepasst.</w:t>
      </w:r>
    </w:p>
    <w:p w14:paraId="7EDA1B0F" w14:textId="77777777" w:rsidR="003F4816" w:rsidRDefault="003F4816" w:rsidP="00D14C94">
      <w:pPr>
        <w:pStyle w:val="LDAbsatznachberschrift"/>
      </w:pP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543"/>
        <w:gridCol w:w="5103"/>
      </w:tblGrid>
      <w:tr w:rsidR="003F4816" w14:paraId="7DCAACE3" w14:textId="77777777" w:rsidTr="003F4816">
        <w:tc>
          <w:tcPr>
            <w:tcW w:w="8646" w:type="dxa"/>
            <w:gridSpan w:val="2"/>
            <w:vAlign w:val="center"/>
          </w:tcPr>
          <w:p w14:paraId="782D52B4" w14:textId="6AE7F360" w:rsidR="003F4816" w:rsidRPr="00A77AAC" w:rsidRDefault="003F4816" w:rsidP="00D14C94">
            <w:pPr>
              <w:pStyle w:val="LDTextinhalt"/>
            </w:pPr>
            <w:r>
              <w:t>L</w:t>
            </w:r>
            <w:r w:rsidRPr="00AD677F">
              <w:t xml:space="preserve">iegt das Freigabedatum eines Schülers </w:t>
            </w:r>
            <w:r w:rsidR="007070B6">
              <w:t>…</w:t>
            </w:r>
          </w:p>
        </w:tc>
      </w:tr>
      <w:tr w:rsidR="003F4816" w:rsidRPr="00A77AAC" w14:paraId="22E9C001" w14:textId="77777777" w:rsidTr="003F4816">
        <w:tc>
          <w:tcPr>
            <w:tcW w:w="3543" w:type="dxa"/>
          </w:tcPr>
          <w:p w14:paraId="63577713" w14:textId="24462D41" w:rsidR="003F4816" w:rsidRPr="00A77AAC" w:rsidRDefault="003F4816" w:rsidP="00D14C94">
            <w:pPr>
              <w:pStyle w:val="LDTextinhalt"/>
              <w:rPr>
                <w:rStyle w:val="hervorhebung"/>
              </w:rPr>
            </w:pPr>
            <w:r w:rsidRPr="003F4816">
              <w:rPr>
                <w:rStyle w:val="hervorhebung"/>
              </w:rPr>
              <w:t xml:space="preserve">vor </w:t>
            </w:r>
            <w:r w:rsidRPr="00AD677F">
              <w:t>dem aktuellen Tagesdatum und dem technischen Eintrittsdatum (vgl. hierzu auch den Bericht Schülerhistorie)</w:t>
            </w:r>
          </w:p>
        </w:tc>
        <w:tc>
          <w:tcPr>
            <w:tcW w:w="5103" w:type="dxa"/>
          </w:tcPr>
          <w:p w14:paraId="3CB5CEC2" w14:textId="77777777" w:rsidR="003F4816" w:rsidRDefault="003F4816" w:rsidP="00D14C94">
            <w:pPr>
              <w:pStyle w:val="LDTextinhalt"/>
            </w:pPr>
            <w:r w:rsidRPr="00AD677F">
              <w:t xml:space="preserve">erscheint beim Speichern die Meldung: </w:t>
            </w:r>
          </w:p>
          <w:p w14:paraId="606D75BD" w14:textId="77777777" w:rsidR="003F4816" w:rsidRPr="003F4816" w:rsidRDefault="003F4816" w:rsidP="00D14C94">
            <w:pPr>
              <w:pStyle w:val="LDTextinhalt"/>
              <w:rPr>
                <w:rStyle w:val="LDMeneintrag"/>
              </w:rPr>
            </w:pPr>
            <w:r w:rsidRPr="003F4816">
              <w:rPr>
                <w:rStyle w:val="LDMeneintrag"/>
              </w:rPr>
              <w:t xml:space="preserve">Der Status Ehemalig darf für den Schüler {0} nicht vor dem Datum {techn. Eintrittsdatum} liegen. </w:t>
            </w:r>
          </w:p>
          <w:p w14:paraId="2D80026C" w14:textId="5C37D4F8" w:rsidR="003F4816" w:rsidRPr="00A77AAC" w:rsidRDefault="003F4816" w:rsidP="00D14C94">
            <w:pPr>
              <w:pStyle w:val="LDTextinhalt"/>
            </w:pPr>
            <w:r w:rsidRPr="00AD677F">
              <w:t xml:space="preserve">Die Eingabe </w:t>
            </w:r>
            <w:r>
              <w:t xml:space="preserve">kann </w:t>
            </w:r>
            <w:r w:rsidRPr="00AD677F">
              <w:t>nicht gespeichert</w:t>
            </w:r>
            <w:r>
              <w:t xml:space="preserve"> werden.</w:t>
            </w:r>
          </w:p>
        </w:tc>
      </w:tr>
      <w:tr w:rsidR="003F4816" w:rsidRPr="003473C5" w14:paraId="4A950AA8" w14:textId="77777777" w:rsidTr="003F4816">
        <w:tc>
          <w:tcPr>
            <w:tcW w:w="3543" w:type="dxa"/>
          </w:tcPr>
          <w:p w14:paraId="7C77A6E0" w14:textId="7038DDA4" w:rsidR="003F4816" w:rsidRPr="003473C5" w:rsidRDefault="003F4816" w:rsidP="00D14C94">
            <w:pPr>
              <w:pStyle w:val="LDTextinhalt"/>
              <w:rPr>
                <w:rStyle w:val="hervorhebung"/>
              </w:rPr>
            </w:pPr>
            <w:r w:rsidRPr="003F4816">
              <w:rPr>
                <w:rStyle w:val="hervorhebung"/>
              </w:rPr>
              <w:t>nach</w:t>
            </w:r>
            <w:r w:rsidRPr="00AD677F">
              <w:t xml:space="preserve"> dem technischen Eintritt</w:t>
            </w:r>
            <w:r w:rsidR="00442CC9">
              <w:t>s</w:t>
            </w:r>
            <w:r w:rsidRPr="00AD677F">
              <w:t>datum</w:t>
            </w:r>
          </w:p>
        </w:tc>
        <w:tc>
          <w:tcPr>
            <w:tcW w:w="5103" w:type="dxa"/>
          </w:tcPr>
          <w:p w14:paraId="1AD51EA2" w14:textId="77777777" w:rsidR="003F4816" w:rsidRDefault="003F4816" w:rsidP="00D14C94">
            <w:pPr>
              <w:pStyle w:val="LDTextinhalt"/>
            </w:pPr>
            <w:r w:rsidRPr="00AD677F">
              <w:t>erscheint die Meldung</w:t>
            </w:r>
            <w:r>
              <w:t>:</w:t>
            </w:r>
          </w:p>
          <w:p w14:paraId="5F852E68" w14:textId="1E570943" w:rsidR="007550CB" w:rsidRDefault="003F4816" w:rsidP="00D14C94">
            <w:pPr>
              <w:pStyle w:val="LDTextinhalt"/>
            </w:pPr>
            <w:r w:rsidRPr="003F4816">
              <w:rPr>
                <w:rStyle w:val="LDMeneintrag"/>
              </w:rPr>
              <w:t xml:space="preserve">Sie haben ein rückwirkendes Freigabedatum </w:t>
            </w:r>
            <w:r w:rsidR="00394291">
              <w:rPr>
                <w:rStyle w:val="LDMeneintrag"/>
              </w:rPr>
              <w:t>eingetragen für mindestens einen</w:t>
            </w:r>
            <w:r w:rsidRPr="003F4816">
              <w:rPr>
                <w:rStyle w:val="LDMeneintrag"/>
              </w:rPr>
              <w:t xml:space="preserve"> Datensatz ohne Kandidatenverhältnis. Wenn Sie fortfahren und speichern, wird der Schülerstatus zu dem eingetragenen Freigabedatum auf "Ehemalig" gesetzt</w:t>
            </w:r>
            <w:r w:rsidRPr="00AD677F">
              <w:t xml:space="preserve">. </w:t>
            </w:r>
          </w:p>
          <w:p w14:paraId="1549C847" w14:textId="67988B18" w:rsidR="003F4816" w:rsidRPr="003473C5" w:rsidRDefault="003F4816" w:rsidP="00D14C94">
            <w:pPr>
              <w:pStyle w:val="LDTextinhalt"/>
            </w:pPr>
            <w:r w:rsidRPr="00AD677F">
              <w:t xml:space="preserve">Durch Anklicken der Schaltfläche </w:t>
            </w:r>
            <w:r w:rsidRPr="003F4816">
              <w:rPr>
                <w:rStyle w:val="LDBedienelement"/>
              </w:rPr>
              <w:t>Fortfahren</w:t>
            </w:r>
            <w:r w:rsidRPr="00AD677F">
              <w:t xml:space="preserve"> kann abgespeichert werden</w:t>
            </w:r>
            <w:r w:rsidR="007B2347">
              <w:t>.</w:t>
            </w:r>
          </w:p>
        </w:tc>
      </w:tr>
    </w:tbl>
    <w:p w14:paraId="271AD23C" w14:textId="77777777" w:rsidR="005F14BC" w:rsidRPr="005F14BC" w:rsidRDefault="005F14BC" w:rsidP="005F14BC"/>
    <w:p w14:paraId="3F272D9E" w14:textId="4B001400" w:rsidR="008007A8" w:rsidRDefault="000F6046" w:rsidP="00D14C94">
      <w:pPr>
        <w:pStyle w:val="berschrift3"/>
      </w:pPr>
      <w:bookmarkStart w:id="55" w:name="_Toc69803422"/>
      <w:r>
        <w:t xml:space="preserve">Kandidatenverfahren &gt; </w:t>
      </w:r>
      <w:r w:rsidR="008007A8">
        <w:t>Überweisung</w:t>
      </w:r>
      <w:bookmarkEnd w:id="55"/>
    </w:p>
    <w:p w14:paraId="77E50DAD" w14:textId="1A7876F7" w:rsidR="00585673" w:rsidRDefault="00585673" w:rsidP="003F43E4">
      <w:pPr>
        <w:pStyle w:val="LDTextinhalteingerckt"/>
      </w:pPr>
      <w:r>
        <w:t xml:space="preserve">Im </w:t>
      </w:r>
      <w:r w:rsidR="003F4816">
        <w:t xml:space="preserve">Dialogfenster </w:t>
      </w:r>
      <w:r w:rsidR="003F4816" w:rsidRPr="003F4816">
        <w:rPr>
          <w:rStyle w:val="hervorhebung"/>
        </w:rPr>
        <w:t>Überweisung hinzu</w:t>
      </w:r>
      <w:r w:rsidR="00A62366">
        <w:rPr>
          <w:rStyle w:val="hervorhebung"/>
        </w:rPr>
        <w:t>f</w:t>
      </w:r>
      <w:r w:rsidR="003F4816" w:rsidRPr="003F4816">
        <w:rPr>
          <w:rStyle w:val="hervorhebung"/>
        </w:rPr>
        <w:t>ügen</w:t>
      </w:r>
      <w:r w:rsidR="003F4816">
        <w:t xml:space="preserve"> - </w:t>
      </w:r>
      <w:r>
        <w:t xml:space="preserve">Auswahlfeld </w:t>
      </w:r>
      <w:r w:rsidRPr="00585673">
        <w:rPr>
          <w:rStyle w:val="LDBedienelement"/>
        </w:rPr>
        <w:t>Art der Überweisung</w:t>
      </w:r>
      <w:r>
        <w:t xml:space="preserve"> </w:t>
      </w:r>
    </w:p>
    <w:p w14:paraId="51F3F98E" w14:textId="3EC182CF" w:rsidR="00585673" w:rsidRDefault="00585673" w:rsidP="0037055D">
      <w:pPr>
        <w:pStyle w:val="LDAuflistungText"/>
      </w:pPr>
      <w:r>
        <w:t>wurden</w:t>
      </w:r>
      <w:r w:rsidRPr="00AD677F">
        <w:t xml:space="preserve"> </w:t>
      </w:r>
      <w:r>
        <w:t xml:space="preserve">die Einträge </w:t>
      </w:r>
      <w:r w:rsidR="008007A8" w:rsidRPr="00585673">
        <w:rPr>
          <w:rStyle w:val="LDMeneintrag"/>
        </w:rPr>
        <w:t>Übergang in Vorklasse</w:t>
      </w:r>
      <w:r w:rsidR="008007A8" w:rsidRPr="00AD677F">
        <w:t xml:space="preserve"> und </w:t>
      </w:r>
      <w:r w:rsidR="008007A8" w:rsidRPr="00585673">
        <w:rPr>
          <w:rStyle w:val="LDMeneintrag"/>
        </w:rPr>
        <w:t>Vorlaufkurs</w:t>
      </w:r>
      <w:r w:rsidR="008007A8" w:rsidRPr="00AD677F">
        <w:t xml:space="preserve"> </w:t>
      </w:r>
      <w:r w:rsidR="00006C61" w:rsidRPr="00AD677F">
        <w:t xml:space="preserve">entfernt. </w:t>
      </w:r>
    </w:p>
    <w:p w14:paraId="5A0196E1" w14:textId="29DBFD03" w:rsidR="008007A8" w:rsidRPr="00AD677F" w:rsidRDefault="00585673" w:rsidP="0037055D">
      <w:pPr>
        <w:pStyle w:val="LDAuflistungText"/>
      </w:pPr>
      <w:r>
        <w:t xml:space="preserve">wurde der Eintrag </w:t>
      </w:r>
      <w:r w:rsidR="00006C61" w:rsidRPr="00585673">
        <w:rPr>
          <w:rStyle w:val="LDMeneintrag"/>
        </w:rPr>
        <w:t>Probeunterricht</w:t>
      </w:r>
      <w:r w:rsidR="00006C61" w:rsidRPr="00AD677F">
        <w:t xml:space="preserve"> umbenannt in </w:t>
      </w:r>
      <w:r w:rsidR="00006C61" w:rsidRPr="00585673">
        <w:rPr>
          <w:rStyle w:val="LDMeneintrag"/>
        </w:rPr>
        <w:t>Probeunterricht nach § 9 VOSB</w:t>
      </w:r>
      <w:r>
        <w:t xml:space="preserve">. Dieser Eintrag </w:t>
      </w:r>
      <w:r w:rsidR="0037055D">
        <w:t xml:space="preserve">sollte nur für die, </w:t>
      </w:r>
      <w:r w:rsidR="003F4816">
        <w:t xml:space="preserve">in diesem </w:t>
      </w:r>
      <w:r w:rsidR="0056306B">
        <w:t>Paragraphen</w:t>
      </w:r>
      <w:r w:rsidR="003F4816">
        <w:t xml:space="preserve"> </w:t>
      </w:r>
      <w:r w:rsidR="00006C61" w:rsidRPr="00AD677F">
        <w:t>beschriebenen</w:t>
      </w:r>
      <w:r w:rsidR="0037055D">
        <w:t>,</w:t>
      </w:r>
      <w:r w:rsidR="00006C61" w:rsidRPr="00AD677F">
        <w:t xml:space="preserve"> Fälle angewendet werden.</w:t>
      </w:r>
    </w:p>
    <w:p w14:paraId="6FD4A716" w14:textId="77777777" w:rsidR="007070B6" w:rsidRDefault="007070B6" w:rsidP="003F43E4">
      <w:pPr>
        <w:pStyle w:val="LDTextinhalteingerckt"/>
      </w:pPr>
      <w:r>
        <w:rPr>
          <w:noProof/>
          <w:lang w:eastAsia="de-DE"/>
        </w:rPr>
        <w:lastRenderedPageBreak/>
        <w:drawing>
          <wp:inline distT="0" distB="0" distL="0" distR="0" wp14:anchorId="08456336" wp14:editId="23947155">
            <wp:extent cx="3600000" cy="1094400"/>
            <wp:effectExtent l="19050" t="19050" r="19685" b="10795"/>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1094400"/>
                    </a:xfrm>
                    <a:prstGeom prst="rect">
                      <a:avLst/>
                    </a:prstGeom>
                    <a:ln>
                      <a:solidFill>
                        <a:schemeClr val="bg1">
                          <a:lumMod val="50000"/>
                        </a:schemeClr>
                      </a:solidFill>
                    </a:ln>
                  </pic:spPr>
                </pic:pic>
              </a:graphicData>
            </a:graphic>
          </wp:inline>
        </w:drawing>
      </w:r>
    </w:p>
    <w:p w14:paraId="01291418" w14:textId="76054507" w:rsidR="007070B6" w:rsidRDefault="007070B6" w:rsidP="007070B6">
      <w:pPr>
        <w:pStyle w:val="LDBildunterschrift"/>
      </w:pPr>
      <w:r>
        <w:t xml:space="preserve">Abb. </w:t>
      </w:r>
      <w:r w:rsidR="004E58D4">
        <w:fldChar w:fldCharType="begin"/>
      </w:r>
      <w:r w:rsidR="004E58D4">
        <w:instrText xml:space="preserve"> SEQ Abb. \* ARABIC </w:instrText>
      </w:r>
      <w:r w:rsidR="004E58D4">
        <w:fldChar w:fldCharType="separate"/>
      </w:r>
      <w:r w:rsidR="004E58D4">
        <w:rPr>
          <w:noProof/>
        </w:rPr>
        <w:t>8</w:t>
      </w:r>
      <w:r w:rsidR="004E58D4">
        <w:rPr>
          <w:noProof/>
        </w:rPr>
        <w:fldChar w:fldCharType="end"/>
      </w:r>
      <w:r>
        <w:t xml:space="preserve"> Dialogfenster Überweisung hinzufügen</w:t>
      </w:r>
    </w:p>
    <w:p w14:paraId="0A2179AA" w14:textId="36735BEE" w:rsidR="00471975" w:rsidRDefault="000F6046" w:rsidP="00D14C94">
      <w:pPr>
        <w:pStyle w:val="berschrift3"/>
      </w:pPr>
      <w:bookmarkStart w:id="56" w:name="_Toc69803423"/>
      <w:r>
        <w:t xml:space="preserve">Kandidatenverfahren &gt; </w:t>
      </w:r>
      <w:r w:rsidR="008B2870">
        <w:t xml:space="preserve">Statusverwaltung </w:t>
      </w:r>
      <w:r w:rsidR="00F43605">
        <w:t xml:space="preserve">- </w:t>
      </w:r>
      <w:r w:rsidR="008B2870">
        <w:t>Interner Schulformübergang</w:t>
      </w:r>
      <w:bookmarkEnd w:id="56"/>
    </w:p>
    <w:p w14:paraId="309F754F" w14:textId="4FC259CA" w:rsidR="0037055D" w:rsidRDefault="0037055D" w:rsidP="003F43E4">
      <w:pPr>
        <w:pStyle w:val="LDTextinhalteingerckt"/>
      </w:pPr>
      <w:r>
        <w:t xml:space="preserve">In der </w:t>
      </w:r>
      <w:r w:rsidR="00471975">
        <w:t xml:space="preserve">Vergangenheit </w:t>
      </w:r>
      <w:r>
        <w:t xml:space="preserve">kam es </w:t>
      </w:r>
      <w:r w:rsidR="00471975">
        <w:t xml:space="preserve">für vereinzelte Schüler zu </w:t>
      </w:r>
      <w:r>
        <w:t xml:space="preserve">einem </w:t>
      </w:r>
      <w:r w:rsidR="00471975">
        <w:t>Fehl</w:t>
      </w:r>
      <w:r>
        <w:t>verhalten, das dazu führte, dass kein s</w:t>
      </w:r>
      <w:r w:rsidR="00471975">
        <w:t>chulinternes KV</w:t>
      </w:r>
      <w:r>
        <w:t xml:space="preserve"> angelegt werden konnte. </w:t>
      </w:r>
    </w:p>
    <w:p w14:paraId="7CE00360" w14:textId="44E2172A" w:rsidR="00471975" w:rsidRPr="00AD677F" w:rsidRDefault="00471975" w:rsidP="003F43E4">
      <w:pPr>
        <w:pStyle w:val="LDTextinhalteingerckt"/>
      </w:pPr>
      <w:r>
        <w:t>Dieses Verhalten wurde nun angepasst, so dass die Anlage eines schulinternen KVs wieder uneingeschränkt möglich ist.</w:t>
      </w:r>
    </w:p>
    <w:p w14:paraId="1953B913" w14:textId="7F42A41E" w:rsidR="003E3E0B" w:rsidRDefault="001A32A4" w:rsidP="00D14C94">
      <w:pPr>
        <w:pStyle w:val="berschrift2"/>
      </w:pPr>
      <w:bookmarkStart w:id="57" w:name="_Toc69803424"/>
      <w:r>
        <w:t>Unterricht</w:t>
      </w:r>
      <w:bookmarkEnd w:id="57"/>
    </w:p>
    <w:p w14:paraId="1B5E196A" w14:textId="77777777" w:rsidR="00861264" w:rsidRDefault="00861264" w:rsidP="00D14C94">
      <w:pPr>
        <w:pStyle w:val="berschrift3"/>
      </w:pPr>
      <w:bookmarkStart w:id="58" w:name="_Toc67406072"/>
      <w:bookmarkStart w:id="59" w:name="_Toc69803425"/>
      <w:r>
        <w:t>Export / Import &gt; ENC</w:t>
      </w:r>
      <w:bookmarkEnd w:id="58"/>
      <w:bookmarkEnd w:id="59"/>
    </w:p>
    <w:p w14:paraId="5070A70D" w14:textId="77777777" w:rsidR="00861264" w:rsidRDefault="00861264" w:rsidP="007070B6">
      <w:pPr>
        <w:pStyle w:val="LDAuflistungText"/>
      </w:pPr>
      <w:r>
        <w:t xml:space="preserve">Im ENC werden wieder alle </w:t>
      </w:r>
      <w:r w:rsidRPr="00A44E41">
        <w:rPr>
          <w:rStyle w:val="hervorhebung"/>
        </w:rPr>
        <w:t>übergreifenden Kurse</w:t>
      </w:r>
      <w:r>
        <w:t xml:space="preserve"> angezeigt und können benotet werden.</w:t>
      </w:r>
    </w:p>
    <w:p w14:paraId="7A1F9180" w14:textId="77777777" w:rsidR="007070B6" w:rsidRDefault="00861264" w:rsidP="007070B6">
      <w:pPr>
        <w:pStyle w:val="LDAuflistungText"/>
      </w:pPr>
      <w:r>
        <w:t xml:space="preserve">Bei der </w:t>
      </w:r>
      <w:r w:rsidRPr="00A44E41">
        <w:rPr>
          <w:rStyle w:val="hervorhebung"/>
        </w:rPr>
        <w:t>klassenweisen Notenerfassung</w:t>
      </w:r>
      <w:r>
        <w:t xml:space="preserve"> werden nur die Fächer angezeigt, die in </w:t>
      </w:r>
      <w:r w:rsidR="007070B6">
        <w:t xml:space="preserve">einer </w:t>
      </w:r>
      <w:r>
        <w:t>Klasse unterrichtet werden.</w:t>
      </w:r>
    </w:p>
    <w:p w14:paraId="0CC58D12" w14:textId="08BC6E5A" w:rsidR="00861264" w:rsidRPr="00563F6A" w:rsidRDefault="007070B6" w:rsidP="007070B6">
      <w:pPr>
        <w:pStyle w:val="LDAuflistungText"/>
      </w:pPr>
      <w:r>
        <w:t xml:space="preserve">Bei </w:t>
      </w:r>
      <w:r w:rsidR="00861264">
        <w:t xml:space="preserve">den </w:t>
      </w:r>
      <w:r w:rsidR="00861264" w:rsidRPr="00A44E41">
        <w:rPr>
          <w:rStyle w:val="hervorhebung"/>
        </w:rPr>
        <w:t>beruflichen Schulformen</w:t>
      </w:r>
      <w:r w:rsidR="00A44E41">
        <w:t xml:space="preserve"> (z.B. Zweijährige Fachschulen und Fachoberschule),</w:t>
      </w:r>
      <w:r w:rsidR="00861264">
        <w:t xml:space="preserve"> </w:t>
      </w:r>
      <w:r w:rsidR="006D39C8">
        <w:t xml:space="preserve">haben die Feldbezeichnungen im </w:t>
      </w:r>
      <w:r w:rsidR="00A44E41">
        <w:t xml:space="preserve">ENC nun die gleichen </w:t>
      </w:r>
      <w:r w:rsidR="006D39C8">
        <w:t>Feldbezeichnungen</w:t>
      </w:r>
      <w:r w:rsidR="00A44E41">
        <w:t xml:space="preserve"> zur Leistungserfassung wie in der LUSD. </w:t>
      </w:r>
    </w:p>
    <w:p w14:paraId="3FEF8D9F" w14:textId="0AA202E0" w:rsidR="00842360" w:rsidRDefault="00563F6A" w:rsidP="00D14C94">
      <w:pPr>
        <w:pStyle w:val="berschrift3"/>
      </w:pPr>
      <w:bookmarkStart w:id="60" w:name="_Toc69803426"/>
      <w:r>
        <w:t>UV-Bearbeitung</w:t>
      </w:r>
      <w:r w:rsidR="007E6E81">
        <w:t xml:space="preserve"> - </w:t>
      </w:r>
      <w:r w:rsidR="007E6E81" w:rsidRPr="007E6E81">
        <w:t>Änderung der Reihenfolge und Ergänzung der Menüpunkte</w:t>
      </w:r>
      <w:bookmarkEnd w:id="60"/>
    </w:p>
    <w:p w14:paraId="166AE3A0" w14:textId="3F419FD0" w:rsidR="00BA36BE" w:rsidRDefault="007E6E81" w:rsidP="003F43E4">
      <w:pPr>
        <w:pStyle w:val="LDTextinhalteingerckt"/>
      </w:pPr>
      <w:r>
        <w:t xml:space="preserve">Unter dem </w:t>
      </w:r>
      <w:r w:rsidR="00563F6A">
        <w:t xml:space="preserve">Pfad </w:t>
      </w:r>
      <w:r w:rsidR="00563F6A" w:rsidRPr="00563F6A">
        <w:rPr>
          <w:rStyle w:val="LDMenpunkt"/>
        </w:rPr>
        <w:t>Unterricht &gt; UV–Bearbeitung</w:t>
      </w:r>
      <w:r w:rsidR="00563F6A">
        <w:t xml:space="preserve"> </w:t>
      </w:r>
      <w:r w:rsidR="00BD1359">
        <w:t>wurde …</w:t>
      </w:r>
    </w:p>
    <w:tbl>
      <w:tblPr>
        <w:tblStyle w:val="Tabellenraster"/>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6"/>
        <w:gridCol w:w="2960"/>
      </w:tblGrid>
      <w:tr w:rsidR="00BD1359" w14:paraId="159B1C9C" w14:textId="77777777" w:rsidTr="00BD1359">
        <w:tc>
          <w:tcPr>
            <w:tcW w:w="6046" w:type="dxa"/>
          </w:tcPr>
          <w:p w14:paraId="372AF923" w14:textId="48EEB747" w:rsidR="00BD1359" w:rsidRDefault="00BD1359" w:rsidP="00BD1359">
            <w:pPr>
              <w:pStyle w:val="LDAuflistunginTabelle"/>
            </w:pPr>
            <w:r>
              <w:t xml:space="preserve">die </w:t>
            </w:r>
            <w:r w:rsidRPr="00BA36BE">
              <w:rPr>
                <w:rStyle w:val="hervorhebung"/>
              </w:rPr>
              <w:t>Reihenfolge der Menüpunkte geändert</w:t>
            </w:r>
            <w:r>
              <w:t xml:space="preserve"> </w:t>
            </w:r>
          </w:p>
          <w:p w14:paraId="33F49CDE" w14:textId="2FD2704D" w:rsidR="00BD1359" w:rsidRDefault="00BD1359" w:rsidP="00D14C94">
            <w:pPr>
              <w:pStyle w:val="LDAbsatznachberschrift"/>
            </w:pPr>
          </w:p>
        </w:tc>
        <w:tc>
          <w:tcPr>
            <w:tcW w:w="2960" w:type="dxa"/>
            <w:vMerge w:val="restart"/>
          </w:tcPr>
          <w:p w14:paraId="4A32B01D" w14:textId="6D0FE742" w:rsidR="00BD1359" w:rsidRDefault="00BD1359" w:rsidP="00D14C94">
            <w:pPr>
              <w:pStyle w:val="LDTextinhalt"/>
            </w:pPr>
            <w:r>
              <w:drawing>
                <wp:inline distT="0" distB="0" distL="0" distR="0" wp14:anchorId="0A7A3289" wp14:editId="7DC9C70F">
                  <wp:extent cx="1260000" cy="1800000"/>
                  <wp:effectExtent l="19050" t="19050" r="16510" b="1016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üstruktur UV-Bearbeitung.PNG"/>
                          <pic:cNvPicPr/>
                        </pic:nvPicPr>
                        <pic:blipFill>
                          <a:blip r:embed="rId25">
                            <a:extLst>
                              <a:ext uri="{28A0092B-C50C-407E-A947-70E740481C1C}">
                                <a14:useLocalDpi xmlns:a14="http://schemas.microsoft.com/office/drawing/2010/main" val="0"/>
                              </a:ext>
                            </a:extLst>
                          </a:blip>
                          <a:stretch>
                            <a:fillRect/>
                          </a:stretch>
                        </pic:blipFill>
                        <pic:spPr>
                          <a:xfrm>
                            <a:off x="0" y="0"/>
                            <a:ext cx="1260000" cy="1800000"/>
                          </a:xfrm>
                          <a:prstGeom prst="rect">
                            <a:avLst/>
                          </a:prstGeom>
                          <a:ln>
                            <a:solidFill>
                              <a:schemeClr val="bg1">
                                <a:lumMod val="50000"/>
                              </a:schemeClr>
                            </a:solidFill>
                          </a:ln>
                        </pic:spPr>
                      </pic:pic>
                    </a:graphicData>
                  </a:graphic>
                </wp:inline>
              </w:drawing>
            </w:r>
          </w:p>
        </w:tc>
      </w:tr>
      <w:tr w:rsidR="00BD1359" w14:paraId="4C3BC7DD" w14:textId="77777777" w:rsidTr="00BD1359">
        <w:tc>
          <w:tcPr>
            <w:tcW w:w="6046" w:type="dxa"/>
          </w:tcPr>
          <w:p w14:paraId="72681BAB" w14:textId="433E6F58" w:rsidR="00BD1359" w:rsidRDefault="00BD1359" w:rsidP="00BD1359">
            <w:pPr>
              <w:pStyle w:val="LDAuflistunginTabelle"/>
            </w:pPr>
            <w:r>
              <w:t xml:space="preserve">der </w:t>
            </w:r>
            <w:r w:rsidRPr="00BA36BE">
              <w:rPr>
                <w:rStyle w:val="hervorhebung"/>
              </w:rPr>
              <w:t>Menüpunkt</w:t>
            </w:r>
            <w:r>
              <w:t xml:space="preserve"> </w:t>
            </w:r>
            <w:r w:rsidRPr="00BA36BE">
              <w:rPr>
                <w:rStyle w:val="LDMenpunkt"/>
              </w:rPr>
              <w:t>Betreuungsangebote im Ganztag</w:t>
            </w:r>
            <w:r>
              <w:t xml:space="preserve"> </w:t>
            </w:r>
            <w:r w:rsidRPr="00BA36BE">
              <w:rPr>
                <w:rStyle w:val="hervorhebung"/>
              </w:rPr>
              <w:t>ergänzt</w:t>
            </w:r>
            <w:r>
              <w:t xml:space="preserve"> </w:t>
            </w:r>
          </w:p>
          <w:p w14:paraId="7AA53880" w14:textId="5491097F" w:rsidR="00BD1359" w:rsidRDefault="00BD1359" w:rsidP="00D14C94">
            <w:pPr>
              <w:pStyle w:val="LDAbsatznachberschrift"/>
            </w:pPr>
          </w:p>
        </w:tc>
        <w:tc>
          <w:tcPr>
            <w:tcW w:w="2960" w:type="dxa"/>
            <w:vMerge/>
          </w:tcPr>
          <w:p w14:paraId="2F7590AB" w14:textId="77777777" w:rsidR="00BD1359" w:rsidRDefault="00BD1359" w:rsidP="003F43E4">
            <w:pPr>
              <w:pStyle w:val="LDTextinhalteingerckt"/>
              <w:ind w:left="0"/>
            </w:pPr>
          </w:p>
        </w:tc>
      </w:tr>
    </w:tbl>
    <w:p w14:paraId="747E7F54" w14:textId="6C67331B" w:rsidR="007D29A6" w:rsidRDefault="00E94D6F" w:rsidP="00D14C94">
      <w:pPr>
        <w:pStyle w:val="berschrift3"/>
      </w:pPr>
      <w:bookmarkStart w:id="61" w:name="_Ref66697782"/>
      <w:bookmarkStart w:id="62" w:name="_Toc59026535"/>
      <w:bookmarkStart w:id="63" w:name="_Toc67898935"/>
      <w:bookmarkStart w:id="64" w:name="_Toc69803427"/>
      <w:r>
        <w:t xml:space="preserve">UV-Bearbeitung - </w:t>
      </w:r>
      <w:r w:rsidR="007D29A6">
        <w:t>Betreuungsangebote im Ganztag</w:t>
      </w:r>
      <w:bookmarkEnd w:id="61"/>
      <w:r w:rsidR="007D29A6">
        <w:t xml:space="preserve"> (</w:t>
      </w:r>
      <w:r w:rsidR="0085329F">
        <w:sym w:font="Wingdings" w:char="F0E0"/>
      </w:r>
      <w:r w:rsidR="0085329F">
        <w:t xml:space="preserve"> </w:t>
      </w:r>
      <w:r>
        <w:t xml:space="preserve">bisher bei </w:t>
      </w:r>
      <w:r w:rsidR="007D29A6">
        <w:t>Zusatzangebote)</w:t>
      </w:r>
      <w:bookmarkEnd w:id="64"/>
    </w:p>
    <w:p w14:paraId="0970234A" w14:textId="178E32EC" w:rsidR="006E29FA" w:rsidRDefault="006E29FA" w:rsidP="003F43E4">
      <w:pPr>
        <w:pStyle w:val="LDTextinhalteingerckt"/>
      </w:pPr>
      <w:r>
        <w:t xml:space="preserve">Die bisherige Webseite </w:t>
      </w:r>
      <w:r w:rsidRPr="008902D3">
        <w:rPr>
          <w:rStyle w:val="LDMenpunkt"/>
        </w:rPr>
        <w:t>Schule</w:t>
      </w:r>
      <w:r>
        <w:rPr>
          <w:rStyle w:val="LDMenpunkt"/>
        </w:rPr>
        <w:t xml:space="preserve"> </w:t>
      </w:r>
      <w:r w:rsidRPr="008902D3">
        <w:rPr>
          <w:rStyle w:val="LDMenpunkt"/>
        </w:rPr>
        <w:t>&gt;</w:t>
      </w:r>
      <w:r>
        <w:rPr>
          <w:rStyle w:val="LDMenpunkt"/>
        </w:rPr>
        <w:t xml:space="preserve"> </w:t>
      </w:r>
      <w:r w:rsidRPr="008902D3">
        <w:rPr>
          <w:rStyle w:val="LDMenpunkt"/>
        </w:rPr>
        <w:t>Schulbasisdaten</w:t>
      </w:r>
      <w:r>
        <w:rPr>
          <w:rStyle w:val="LDMenpunkt"/>
        </w:rPr>
        <w:t xml:space="preserve"> </w:t>
      </w:r>
      <w:r w:rsidRPr="008902D3">
        <w:rPr>
          <w:rStyle w:val="LDMenpunkt"/>
        </w:rPr>
        <w:t>&gt;</w:t>
      </w:r>
      <w:r>
        <w:rPr>
          <w:rStyle w:val="LDMenpunkt"/>
        </w:rPr>
        <w:t xml:space="preserve"> </w:t>
      </w:r>
      <w:r w:rsidRPr="007A55D3">
        <w:rPr>
          <w:rStyle w:val="hervorhebung"/>
        </w:rPr>
        <w:t>Zusatzangebote</w:t>
      </w:r>
      <w:r>
        <w:t xml:space="preserve"> mit den Registern </w:t>
      </w:r>
      <w:r w:rsidRPr="007E4191">
        <w:rPr>
          <w:rStyle w:val="LDRegister"/>
        </w:rPr>
        <w:t>Bildungsangebote</w:t>
      </w:r>
      <w:r>
        <w:t xml:space="preserve"> und </w:t>
      </w:r>
      <w:r w:rsidR="0056306B">
        <w:rPr>
          <w:rStyle w:val="LDRegister"/>
        </w:rPr>
        <w:t>Betreuu</w:t>
      </w:r>
      <w:r w:rsidRPr="007E4191">
        <w:rPr>
          <w:rStyle w:val="LDRegister"/>
        </w:rPr>
        <w:t>ng</w:t>
      </w:r>
      <w:r w:rsidR="0056306B">
        <w:rPr>
          <w:rStyle w:val="LDRegister"/>
        </w:rPr>
        <w:t>san</w:t>
      </w:r>
      <w:r w:rsidRPr="007E4191">
        <w:rPr>
          <w:rStyle w:val="LDRegister"/>
        </w:rPr>
        <w:t>gebote</w:t>
      </w:r>
      <w:r>
        <w:t xml:space="preserve"> wurde ersetzt durch die beiden neuen Webseiten:</w:t>
      </w:r>
    </w:p>
    <w:p w14:paraId="4A4FDB96" w14:textId="08938B72" w:rsidR="006E29FA" w:rsidRDefault="006E29FA" w:rsidP="006E29FA">
      <w:pPr>
        <w:pStyle w:val="LDAuflistungText"/>
        <w:rPr>
          <w:rStyle w:val="hervorhebung"/>
        </w:rPr>
      </w:pPr>
      <w:r w:rsidRPr="007E4191">
        <w:rPr>
          <w:rStyle w:val="LDMenpunkt"/>
        </w:rPr>
        <w:t>Unterricht</w:t>
      </w:r>
      <w:r w:rsidR="00BA36BE">
        <w:rPr>
          <w:rStyle w:val="LDMenpunkt"/>
        </w:rPr>
        <w:t xml:space="preserve"> </w:t>
      </w:r>
      <w:r w:rsidRPr="007E4191">
        <w:rPr>
          <w:rStyle w:val="LDMenpunkt"/>
        </w:rPr>
        <w:t>&gt; UV-Bearbeitung &gt;</w:t>
      </w:r>
      <w:r>
        <w:rPr>
          <w:rStyle w:val="LDMenpunkt"/>
        </w:rPr>
        <w:t xml:space="preserve"> </w:t>
      </w:r>
      <w:r w:rsidRPr="007E4191">
        <w:rPr>
          <w:rStyle w:val="hervorhebung"/>
        </w:rPr>
        <w:t>Betre</w:t>
      </w:r>
      <w:r>
        <w:rPr>
          <w:rStyle w:val="hervorhebung"/>
        </w:rPr>
        <w:t>uungsangebote im Ganztag</w:t>
      </w:r>
    </w:p>
    <w:p w14:paraId="6049CB7E" w14:textId="58148F9C" w:rsidR="00CE6701" w:rsidRDefault="006E29FA" w:rsidP="006E29FA">
      <w:pPr>
        <w:pStyle w:val="LDAuflistungText"/>
      </w:pPr>
      <w:r w:rsidRPr="007A55D3">
        <w:rPr>
          <w:rStyle w:val="LDMenpunkt"/>
        </w:rPr>
        <w:t>Schule</w:t>
      </w:r>
      <w:r>
        <w:rPr>
          <w:rStyle w:val="LDMenpunkt"/>
        </w:rPr>
        <w:t xml:space="preserve"> </w:t>
      </w:r>
      <w:r w:rsidRPr="007A55D3">
        <w:rPr>
          <w:rStyle w:val="LDMenpunkt"/>
        </w:rPr>
        <w:t>&gt;</w:t>
      </w:r>
      <w:r>
        <w:rPr>
          <w:rStyle w:val="LDMenpunkt"/>
        </w:rPr>
        <w:t xml:space="preserve"> </w:t>
      </w:r>
      <w:r w:rsidRPr="007A55D3">
        <w:rPr>
          <w:rStyle w:val="LDMenpunkt"/>
        </w:rPr>
        <w:t>Schulbasisdaten</w:t>
      </w:r>
      <w:r>
        <w:rPr>
          <w:rStyle w:val="LDMenpunkt"/>
        </w:rPr>
        <w:t xml:space="preserve"> </w:t>
      </w:r>
      <w:r w:rsidRPr="007A55D3">
        <w:rPr>
          <w:rStyle w:val="LDMenpunkt"/>
        </w:rPr>
        <w:t>&gt;</w:t>
      </w:r>
      <w:r>
        <w:rPr>
          <w:rStyle w:val="LDMenpunkt"/>
        </w:rPr>
        <w:t xml:space="preserve"> </w:t>
      </w:r>
      <w:r w:rsidRPr="007A55D3">
        <w:rPr>
          <w:rStyle w:val="hervorhebung"/>
        </w:rPr>
        <w:t>Bildungsangebote</w:t>
      </w:r>
      <w:r>
        <w:t xml:space="preserve"> </w:t>
      </w:r>
      <w:r w:rsidR="00910158" w:rsidRPr="00FC0902">
        <w:t>(</w:t>
      </w:r>
      <w:r w:rsidR="00910158">
        <w:sym w:font="Wingdings" w:char="F0E0"/>
      </w:r>
      <w:r w:rsidR="00910158">
        <w:t xml:space="preserve"> K</w:t>
      </w:r>
      <w:r w:rsidR="00910158" w:rsidRPr="00FC0902">
        <w:t xml:space="preserve">apitel </w:t>
      </w:r>
      <w:r w:rsidR="00BD1359" w:rsidRPr="00BD1359">
        <w:rPr>
          <w:rStyle w:val="LDLink"/>
        </w:rPr>
        <w:fldChar w:fldCharType="begin"/>
      </w:r>
      <w:r w:rsidR="00BD1359" w:rsidRPr="00BD1359">
        <w:rPr>
          <w:rStyle w:val="LDLink"/>
        </w:rPr>
        <w:instrText xml:space="preserve"> REF _Ref68688974 \r \h </w:instrText>
      </w:r>
      <w:r w:rsidR="00BD1359">
        <w:rPr>
          <w:rStyle w:val="LDLink"/>
        </w:rPr>
        <w:instrText xml:space="preserve"> \* MERGEFORMAT </w:instrText>
      </w:r>
      <w:r w:rsidR="00BD1359" w:rsidRPr="00BD1359">
        <w:rPr>
          <w:rStyle w:val="LDLink"/>
        </w:rPr>
      </w:r>
      <w:r w:rsidR="00BD1359" w:rsidRPr="00BD1359">
        <w:rPr>
          <w:rStyle w:val="LDLink"/>
        </w:rPr>
        <w:fldChar w:fldCharType="separate"/>
      </w:r>
      <w:r w:rsidR="004E58D4">
        <w:rPr>
          <w:rStyle w:val="LDLink"/>
        </w:rPr>
        <w:t>3.3</w:t>
      </w:r>
      <w:r w:rsidR="00BD1359" w:rsidRPr="00BD1359">
        <w:rPr>
          <w:rStyle w:val="LDLink"/>
        </w:rPr>
        <w:fldChar w:fldCharType="end"/>
      </w:r>
      <w:r w:rsidR="00910158">
        <w:t xml:space="preserve">  - </w:t>
      </w:r>
      <w:r w:rsidR="00910158" w:rsidRPr="00FC0902">
        <w:t>Seite</w:t>
      </w:r>
      <w:r w:rsidR="00BD1359">
        <w:t xml:space="preserve"> </w:t>
      </w:r>
      <w:r w:rsidR="00BD1359" w:rsidRPr="00BD1359">
        <w:rPr>
          <w:rStyle w:val="LDLink"/>
        </w:rPr>
        <w:fldChar w:fldCharType="begin"/>
      </w:r>
      <w:r w:rsidR="00BD1359" w:rsidRPr="00BD1359">
        <w:rPr>
          <w:rStyle w:val="LDLink"/>
        </w:rPr>
        <w:instrText xml:space="preserve"> PAGEREF _Ref68688983 \h </w:instrText>
      </w:r>
      <w:r w:rsidR="00BD1359" w:rsidRPr="00BD1359">
        <w:rPr>
          <w:rStyle w:val="LDLink"/>
        </w:rPr>
      </w:r>
      <w:r w:rsidR="00BD1359" w:rsidRPr="00BD1359">
        <w:rPr>
          <w:rStyle w:val="LDLink"/>
        </w:rPr>
        <w:fldChar w:fldCharType="separate"/>
      </w:r>
      <w:r w:rsidR="004E58D4">
        <w:rPr>
          <w:rStyle w:val="LDLink"/>
          <w:noProof/>
        </w:rPr>
        <w:t>6</w:t>
      </w:r>
      <w:r w:rsidR="00BD1359" w:rsidRPr="00BD1359">
        <w:rPr>
          <w:rStyle w:val="LDLink"/>
        </w:rPr>
        <w:fldChar w:fldCharType="end"/>
      </w:r>
      <w:r w:rsidR="00910158" w:rsidRPr="00FC0902">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6E29FA" w14:paraId="2509413C" w14:textId="77777777" w:rsidTr="006E29FA">
        <w:tc>
          <w:tcPr>
            <w:tcW w:w="992" w:type="dxa"/>
          </w:tcPr>
          <w:p w14:paraId="67252CEC" w14:textId="77777777" w:rsidR="006E29FA" w:rsidRPr="00EE74D0" w:rsidRDefault="006E29FA" w:rsidP="00D14C94">
            <w:pPr>
              <w:pStyle w:val="LDTextinhalt"/>
              <w:rPr>
                <w:rStyle w:val="hervorhebung"/>
              </w:rPr>
            </w:pPr>
            <w:r w:rsidRPr="00EE74D0">
              <w:rPr>
                <w:rStyle w:val="hervorhebung"/>
              </w:rPr>
              <w:lastRenderedPageBreak/>
              <w:t>Bisher</w:t>
            </w:r>
          </w:p>
        </w:tc>
        <w:tc>
          <w:tcPr>
            <w:tcW w:w="7938" w:type="dxa"/>
            <w:vAlign w:val="center"/>
          </w:tcPr>
          <w:p w14:paraId="183937EC" w14:textId="77777777" w:rsidR="006E29FA" w:rsidRDefault="006E29FA" w:rsidP="00D14C94">
            <w:pPr>
              <w:pStyle w:val="LDTextinhalt"/>
              <w:rPr>
                <w:rStyle w:val="LDMenpunkt"/>
              </w:rPr>
            </w:pPr>
            <w:r w:rsidRPr="00EE74D0">
              <w:t>Webseite</w:t>
            </w:r>
            <w:r>
              <w:rPr>
                <w:rStyle w:val="LDMenpunkt"/>
              </w:rPr>
              <w:t xml:space="preserve"> </w:t>
            </w:r>
            <w:r w:rsidRPr="008902D3">
              <w:rPr>
                <w:rStyle w:val="LDMenpunkt"/>
              </w:rPr>
              <w:t>Schule</w:t>
            </w:r>
            <w:r>
              <w:rPr>
                <w:rStyle w:val="LDMenpunkt"/>
              </w:rPr>
              <w:t xml:space="preserve"> </w:t>
            </w:r>
            <w:r w:rsidRPr="008902D3">
              <w:rPr>
                <w:rStyle w:val="LDMenpunkt"/>
              </w:rPr>
              <w:t>&gt;</w:t>
            </w:r>
            <w:r>
              <w:rPr>
                <w:rStyle w:val="LDMenpunkt"/>
              </w:rPr>
              <w:t xml:space="preserve"> </w:t>
            </w:r>
            <w:r w:rsidRPr="008902D3">
              <w:rPr>
                <w:rStyle w:val="LDMenpunkt"/>
              </w:rPr>
              <w:t>Schulbasisdaten</w:t>
            </w:r>
            <w:r>
              <w:rPr>
                <w:rStyle w:val="LDMenpunkt"/>
              </w:rPr>
              <w:t xml:space="preserve"> </w:t>
            </w:r>
            <w:r w:rsidRPr="008902D3">
              <w:rPr>
                <w:rStyle w:val="LDMenpunkt"/>
              </w:rPr>
              <w:t>&gt;</w:t>
            </w:r>
            <w:r>
              <w:rPr>
                <w:rStyle w:val="LDMenpunkt"/>
              </w:rPr>
              <w:t xml:space="preserve"> </w:t>
            </w:r>
            <w:r w:rsidRPr="00EE74D0">
              <w:rPr>
                <w:rStyle w:val="LDMenpunkt"/>
              </w:rPr>
              <w:t xml:space="preserve">Zusatzangebote </w:t>
            </w:r>
          </w:p>
          <w:p w14:paraId="66231892" w14:textId="4A4B7058" w:rsidR="006E29FA" w:rsidRDefault="006E29FA" w:rsidP="00D14C94">
            <w:pPr>
              <w:pStyle w:val="LDTextinhalt"/>
              <w:rPr>
                <w:rStyle w:val="LDMenpunkt"/>
              </w:rPr>
            </w:pPr>
            <w:r w:rsidRPr="00EE74D0">
              <w:t>mit den Registern</w:t>
            </w:r>
            <w:r>
              <w:rPr>
                <w:rStyle w:val="hervorhebung"/>
              </w:rPr>
              <w:t xml:space="preserve"> </w:t>
            </w:r>
            <w:r w:rsidRPr="007E4191">
              <w:rPr>
                <w:rStyle w:val="LDRegister"/>
              </w:rPr>
              <w:t>Bildungsangebote</w:t>
            </w:r>
            <w:r>
              <w:t xml:space="preserve"> und </w:t>
            </w:r>
            <w:r w:rsidR="0056306B">
              <w:rPr>
                <w:rStyle w:val="LDRegister"/>
              </w:rPr>
              <w:t>Betreuungs</w:t>
            </w:r>
            <w:r w:rsidRPr="007E4191">
              <w:rPr>
                <w:rStyle w:val="LDRegister"/>
              </w:rPr>
              <w:t>a</w:t>
            </w:r>
            <w:r w:rsidR="0056306B">
              <w:rPr>
                <w:rStyle w:val="LDRegister"/>
              </w:rPr>
              <w:t>n</w:t>
            </w:r>
            <w:r w:rsidRPr="007E4191">
              <w:rPr>
                <w:rStyle w:val="LDRegister"/>
              </w:rPr>
              <w:t>gebote</w:t>
            </w:r>
          </w:p>
          <w:p w14:paraId="6B728FF3" w14:textId="77777777" w:rsidR="006E29FA" w:rsidRPr="007A55D3" w:rsidRDefault="006E29FA" w:rsidP="00D14C94">
            <w:pPr>
              <w:pStyle w:val="LDTextinhalt"/>
              <w:rPr>
                <w:rStyle w:val="LDMenpunkt"/>
              </w:rPr>
            </w:pPr>
            <w:r>
              <w:drawing>
                <wp:inline distT="0" distB="0" distL="0" distR="0" wp14:anchorId="79C7612E" wp14:editId="3484F0EC">
                  <wp:extent cx="4500000" cy="1029600"/>
                  <wp:effectExtent l="19050" t="19050" r="15240" b="1841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000" cy="1029600"/>
                          </a:xfrm>
                          <a:prstGeom prst="rect">
                            <a:avLst/>
                          </a:prstGeom>
                          <a:ln>
                            <a:solidFill>
                              <a:schemeClr val="bg1">
                                <a:lumMod val="50000"/>
                              </a:schemeClr>
                            </a:solidFill>
                          </a:ln>
                        </pic:spPr>
                      </pic:pic>
                    </a:graphicData>
                  </a:graphic>
                </wp:inline>
              </w:drawing>
            </w:r>
          </w:p>
        </w:tc>
      </w:tr>
      <w:tr w:rsidR="00910158" w14:paraId="69FB4EDD" w14:textId="77777777" w:rsidTr="006E29FA">
        <w:tc>
          <w:tcPr>
            <w:tcW w:w="992" w:type="dxa"/>
          </w:tcPr>
          <w:p w14:paraId="61E53C8E" w14:textId="4F0880FC" w:rsidR="00910158" w:rsidRPr="00EE74D0" w:rsidRDefault="00910158" w:rsidP="00D14C94">
            <w:pPr>
              <w:pStyle w:val="LDTextinhalt"/>
              <w:rPr>
                <w:rStyle w:val="hervorhebung"/>
              </w:rPr>
            </w:pPr>
            <w:r>
              <w:rPr>
                <w:rStyle w:val="hervorhebung"/>
              </w:rPr>
              <w:t>Neu</w:t>
            </w:r>
          </w:p>
        </w:tc>
        <w:tc>
          <w:tcPr>
            <w:tcW w:w="7938" w:type="dxa"/>
            <w:vAlign w:val="center"/>
          </w:tcPr>
          <w:p w14:paraId="3035E91C" w14:textId="49C3D8DC" w:rsidR="00910158" w:rsidRDefault="00910158" w:rsidP="00D14C94">
            <w:pPr>
              <w:pStyle w:val="LDTextinhalt"/>
              <w:rPr>
                <w:rStyle w:val="hervorhebung"/>
              </w:rPr>
            </w:pPr>
            <w:r w:rsidRPr="00FC0902">
              <w:t xml:space="preserve">Webseite </w:t>
            </w:r>
            <w:r w:rsidR="00896CE8">
              <w:rPr>
                <w:rStyle w:val="LDMenpunkt"/>
              </w:rPr>
              <w:t>Unterrich</w:t>
            </w:r>
            <w:r w:rsidRPr="007E4191">
              <w:rPr>
                <w:rStyle w:val="LDMenpunkt"/>
              </w:rPr>
              <w:t>t&gt; UV-Bearbeitung &gt;</w:t>
            </w:r>
            <w:r>
              <w:rPr>
                <w:rStyle w:val="LDMenpunkt"/>
              </w:rPr>
              <w:t xml:space="preserve"> </w:t>
            </w:r>
            <w:r w:rsidRPr="007E4191">
              <w:rPr>
                <w:rStyle w:val="hervorhebung"/>
              </w:rPr>
              <w:t>Betreuungsangebote im Ganztag</w:t>
            </w:r>
          </w:p>
          <w:p w14:paraId="1F3CAD44" w14:textId="77777777" w:rsidR="00910158" w:rsidRDefault="00910158" w:rsidP="00D14C94">
            <w:pPr>
              <w:pStyle w:val="LDTextinhalt"/>
              <w:rPr>
                <w:rStyle w:val="hervorhebung"/>
              </w:rPr>
            </w:pPr>
            <w:r>
              <w:drawing>
                <wp:inline distT="0" distB="0" distL="0" distR="0" wp14:anchorId="41A710B2" wp14:editId="7412594E">
                  <wp:extent cx="4500000" cy="1796400"/>
                  <wp:effectExtent l="19050" t="19050" r="15240" b="1397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nüeintrag Betreuungsangebote im Ganztag.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00000" cy="1796400"/>
                          </a:xfrm>
                          <a:prstGeom prst="rect">
                            <a:avLst/>
                          </a:prstGeom>
                          <a:ln>
                            <a:solidFill>
                              <a:sysClr val="window" lastClr="FFFFFF">
                                <a:lumMod val="50000"/>
                              </a:sysClr>
                            </a:solidFill>
                          </a:ln>
                        </pic:spPr>
                      </pic:pic>
                    </a:graphicData>
                  </a:graphic>
                </wp:inline>
              </w:drawing>
            </w:r>
          </w:p>
          <w:p w14:paraId="32510A0C" w14:textId="22617F3C" w:rsidR="00910158" w:rsidRPr="00EE74D0" w:rsidRDefault="00910158" w:rsidP="00D14C94">
            <w:pPr>
              <w:pStyle w:val="LDTextinhalt"/>
            </w:pPr>
            <w:r>
              <w:t xml:space="preserve">Auf dieser Webseite pflegen Sie (wie bisher) die </w:t>
            </w:r>
            <w:r w:rsidRPr="007A55D3">
              <w:rPr>
                <w:rStyle w:val="hervorhebung"/>
              </w:rPr>
              <w:t>Betreuungsangebote</w:t>
            </w:r>
            <w:r w:rsidR="0056306B">
              <w:t xml:space="preserve"> I</w:t>
            </w:r>
            <w:r w:rsidRPr="00FC0902">
              <w:t>hrer Schule</w:t>
            </w:r>
            <w:r>
              <w:t>.</w:t>
            </w:r>
          </w:p>
        </w:tc>
      </w:tr>
    </w:tbl>
    <w:p w14:paraId="11A42DC3" w14:textId="64A21B7C" w:rsidR="00842360" w:rsidRDefault="00E94D6F" w:rsidP="00D14C94">
      <w:pPr>
        <w:pStyle w:val="berschrift3"/>
      </w:pPr>
      <w:bookmarkStart w:id="65" w:name="_Toc69803428"/>
      <w:r>
        <w:t xml:space="preserve">UV-Bearbeitung &gt; </w:t>
      </w:r>
      <w:r w:rsidR="00842360">
        <w:t>Kursbearbeitung</w:t>
      </w:r>
      <w:bookmarkEnd w:id="65"/>
    </w:p>
    <w:p w14:paraId="7E81CB10" w14:textId="6E53E2A0" w:rsidR="007D29A6" w:rsidRDefault="00E94D6F" w:rsidP="003F43E4">
      <w:pPr>
        <w:pStyle w:val="LDTextinhalteingerckt"/>
      </w:pPr>
      <w:r>
        <w:t xml:space="preserve">Sobald Sie </w:t>
      </w:r>
      <w:r w:rsidR="007550CB">
        <w:t xml:space="preserve">in einer allgemeinbildenden Schule </w:t>
      </w:r>
      <w:r>
        <w:t xml:space="preserve">einen Kurs mit der Kursart </w:t>
      </w:r>
      <w:r w:rsidRPr="00E94D6F">
        <w:rPr>
          <w:rStyle w:val="LDMeneintrag"/>
        </w:rPr>
        <w:t>Z</w:t>
      </w:r>
      <w:r>
        <w:t xml:space="preserve"> anlegen, sehen Sie</w:t>
      </w:r>
      <w:r w:rsidR="007550CB">
        <w:t xml:space="preserve"> eine </w:t>
      </w:r>
      <w:r>
        <w:t xml:space="preserve">Hinweismeldung </w:t>
      </w:r>
      <w:r w:rsidR="007D29A6" w:rsidRPr="00AD677F">
        <w:t>im unteren Bereich des Dialogfensters.</w:t>
      </w:r>
    </w:p>
    <w:p w14:paraId="01C4138B" w14:textId="77777777" w:rsidR="007550CB" w:rsidRDefault="007550CB" w:rsidP="007550CB">
      <w:pPr>
        <w:pStyle w:val="LDTextinhalteingercktkursiv"/>
      </w:pPr>
      <w:r>
        <w:t xml:space="preserve">Sie haben die Kursart </w:t>
      </w:r>
      <w:r w:rsidRPr="00E94D6F">
        <w:rPr>
          <w:rStyle w:val="hervorhebung"/>
        </w:rPr>
        <w:t>Z</w:t>
      </w:r>
      <w:r>
        <w:t xml:space="preserve"> ausgewählt.</w:t>
      </w:r>
    </w:p>
    <w:p w14:paraId="5A2E70EB" w14:textId="4658B873" w:rsidR="007550CB" w:rsidRDefault="007550CB" w:rsidP="007550CB">
      <w:pPr>
        <w:pStyle w:val="LDTextinhalteingercktkursiv"/>
      </w:pPr>
      <w:r>
        <w:t>Für diesen Kurs können keine Leistungen erfasst werden und er wird nicht im Zeugnis angezeigt. Bereits erfasste Leistungen werden gelöscht.</w:t>
      </w:r>
    </w:p>
    <w:p w14:paraId="54A8F290" w14:textId="5B530C26" w:rsidR="007550CB" w:rsidRDefault="007550CB" w:rsidP="007550CB">
      <w:pPr>
        <w:pStyle w:val="LDTextinhaltweitereingerckt"/>
      </w:pPr>
      <w:r w:rsidRPr="00AD677F">
        <w:rPr>
          <w:noProof/>
          <w:lang w:eastAsia="de-DE"/>
        </w:rPr>
        <w:drawing>
          <wp:inline distT="0" distB="0" distL="0" distR="0" wp14:anchorId="1C060757" wp14:editId="0CB0F735">
            <wp:extent cx="3780000" cy="1828800"/>
            <wp:effectExtent l="19050" t="19050" r="11430" b="1905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0000" cy="1828800"/>
                    </a:xfrm>
                    <a:prstGeom prst="rect">
                      <a:avLst/>
                    </a:prstGeom>
                    <a:ln>
                      <a:solidFill>
                        <a:schemeClr val="bg1">
                          <a:lumMod val="50000"/>
                        </a:schemeClr>
                      </a:solidFill>
                    </a:ln>
                  </pic:spPr>
                </pic:pic>
              </a:graphicData>
            </a:graphic>
          </wp:inline>
        </w:drawing>
      </w:r>
    </w:p>
    <w:p w14:paraId="412066C5" w14:textId="782E380E" w:rsidR="003F43E4" w:rsidRDefault="003F43E4" w:rsidP="00D14C94">
      <w:pPr>
        <w:pStyle w:val="berschrift3"/>
      </w:pPr>
      <w:bookmarkStart w:id="66" w:name="_Ref68183889"/>
      <w:bookmarkStart w:id="67" w:name="_Ref68591303"/>
      <w:bookmarkStart w:id="68" w:name="_Toc69803429"/>
      <w:r>
        <w:t>Leistungserfassung &gt; Schüler</w:t>
      </w:r>
      <w:bookmarkEnd w:id="66"/>
      <w:r w:rsidR="00EC7A33">
        <w:t xml:space="preserve"> – Register Verbalbeurteilungen</w:t>
      </w:r>
      <w:bookmarkEnd w:id="67"/>
      <w:bookmarkEnd w:id="68"/>
    </w:p>
    <w:bookmarkEnd w:id="62"/>
    <w:bookmarkEnd w:id="63"/>
    <w:p w14:paraId="02044E81" w14:textId="54CDFEE5" w:rsidR="0050070B" w:rsidRDefault="00B82BED" w:rsidP="003F43E4">
      <w:pPr>
        <w:pStyle w:val="LDTextinhalteingerckt"/>
      </w:pPr>
      <w:r>
        <w:t xml:space="preserve">Um für Schüler mit dem Förderschwerpunkt Lernen </w:t>
      </w:r>
      <w:r w:rsidR="0050070B">
        <w:t xml:space="preserve">Verbalbeurteilungen </w:t>
      </w:r>
      <w:r>
        <w:t xml:space="preserve">zu einzelnen Fächern erfassen zu können, </w:t>
      </w:r>
      <w:r w:rsidR="0050070B">
        <w:t xml:space="preserve">wurde auf den Webseiten </w:t>
      </w:r>
      <w:r w:rsidR="0050070B" w:rsidRPr="0022312C">
        <w:rPr>
          <w:rStyle w:val="LDMenpunkt"/>
        </w:rPr>
        <w:t xml:space="preserve">Unterricht &gt; Leistungserfassung &gt; Schüler </w:t>
      </w:r>
      <w:r w:rsidR="0050070B">
        <w:t xml:space="preserve">und </w:t>
      </w:r>
      <w:r w:rsidR="0050070B" w:rsidRPr="0022312C">
        <w:rPr>
          <w:rStyle w:val="LDMenpunkt"/>
        </w:rPr>
        <w:t>Unterricht &gt; Leistungserfassung &gt;</w:t>
      </w:r>
      <w:r w:rsidR="003F43E4">
        <w:rPr>
          <w:rStyle w:val="LDMenpunkt"/>
        </w:rPr>
        <w:t xml:space="preserve"> </w:t>
      </w:r>
      <w:r w:rsidR="0050070B" w:rsidRPr="0022312C">
        <w:rPr>
          <w:rStyle w:val="LDMenpunkt"/>
        </w:rPr>
        <w:t>Hist. Leistungsdaten</w:t>
      </w:r>
      <w:r w:rsidR="0050070B">
        <w:t xml:space="preserve"> </w:t>
      </w:r>
      <w:r>
        <w:t>das neue</w:t>
      </w:r>
      <w:r w:rsidR="0050070B">
        <w:t xml:space="preserve"> Register </w:t>
      </w:r>
      <w:r w:rsidR="00BE12D3">
        <w:rPr>
          <w:rStyle w:val="LDRegister"/>
        </w:rPr>
        <w:t>Verbalb</w:t>
      </w:r>
      <w:r w:rsidR="0050070B" w:rsidRPr="00BE12D3">
        <w:rPr>
          <w:rStyle w:val="LDRegister"/>
        </w:rPr>
        <w:t>eurteilungen</w:t>
      </w:r>
      <w:r w:rsidR="0050070B">
        <w:t xml:space="preserve"> erstellt</w:t>
      </w:r>
      <w:r w:rsidR="00BA36BE">
        <w:t xml:space="preserve"> (</w:t>
      </w:r>
      <w:r w:rsidR="00BA36BE">
        <w:fldChar w:fldCharType="begin"/>
      </w:r>
      <w:r w:rsidR="00BA36BE">
        <w:instrText xml:space="preserve"> REF _Ref68590421 \h </w:instrText>
      </w:r>
      <w:r w:rsidR="00BA36BE">
        <w:fldChar w:fldCharType="separate"/>
      </w:r>
      <w:r w:rsidR="004E58D4">
        <w:t xml:space="preserve">Abb. </w:t>
      </w:r>
      <w:r w:rsidR="004E58D4">
        <w:rPr>
          <w:noProof/>
        </w:rPr>
        <w:t>9</w:t>
      </w:r>
      <w:r w:rsidR="00BA36BE">
        <w:fldChar w:fldCharType="end"/>
      </w:r>
      <w:r w:rsidR="00BA36BE">
        <w:t>)</w:t>
      </w:r>
      <w:r w:rsidR="0050070B">
        <w:t>.</w:t>
      </w:r>
    </w:p>
    <w:p w14:paraId="4F4E181E" w14:textId="77777777" w:rsidR="00BA36BE" w:rsidRDefault="00BA36BE" w:rsidP="00BA36BE">
      <w:pPr>
        <w:pStyle w:val="LDTextinhalteingerckt"/>
      </w:pPr>
      <w:r>
        <w:lastRenderedPageBreak/>
        <w:t xml:space="preserve">Das Register ist nur bei den Schülern eingeblendet, bei denen </w:t>
      </w:r>
      <w:r w:rsidRPr="007550CB">
        <w:rPr>
          <w:rStyle w:val="hervorhebung"/>
        </w:rPr>
        <w:t>eine</w:t>
      </w:r>
      <w:r>
        <w:t xml:space="preserve"> der folgenden Bedingungen vorliegt:</w:t>
      </w:r>
    </w:p>
    <w:p w14:paraId="020014A3" w14:textId="77777777" w:rsidR="00BA36BE" w:rsidRPr="00F43605" w:rsidRDefault="00BA36BE" w:rsidP="00BA36BE">
      <w:pPr>
        <w:pStyle w:val="LDAuflistungText"/>
      </w:pPr>
      <w:r>
        <w:t>d</w:t>
      </w:r>
      <w:r w:rsidRPr="00F43605">
        <w:t>er Schüler</w:t>
      </w:r>
      <w:r>
        <w:t xml:space="preserve"> b</w:t>
      </w:r>
      <w:r w:rsidRPr="00F43605">
        <w:t>esucht den Bildungsgang der Förderschule Lernen (Schulform = FS/LER/*)</w:t>
      </w:r>
    </w:p>
    <w:p w14:paraId="25F36023" w14:textId="58246D9B" w:rsidR="00BA36BE" w:rsidRDefault="00BA36BE" w:rsidP="00BA36BE">
      <w:pPr>
        <w:pStyle w:val="LDAuflistungText"/>
      </w:pPr>
      <w:r>
        <w:t xml:space="preserve">für den Schüler ist, für den </w:t>
      </w:r>
      <w:r w:rsidRPr="007550CB">
        <w:rPr>
          <w:rStyle w:val="hervorhebung"/>
        </w:rPr>
        <w:t>aktuellen Zeitraum,</w:t>
      </w:r>
      <w:r>
        <w:t xml:space="preserve"> auf der Webseite </w:t>
      </w:r>
      <w:r w:rsidRPr="00F43605">
        <w:rPr>
          <w:rStyle w:val="LDMenpunkt"/>
        </w:rPr>
        <w:t>Schüler &gt; Schülerbasisdaten &gt; Halbj./Sem.-Daten</w:t>
      </w:r>
      <w:r w:rsidRPr="008530D4">
        <w:t xml:space="preserve"> im Bereich </w:t>
      </w:r>
      <w:r w:rsidRPr="000E75DE">
        <w:rPr>
          <w:rStyle w:val="hervorhebung"/>
        </w:rPr>
        <w:t>Förderungen – Sonderpädagogische Förderungen</w:t>
      </w:r>
      <w:r w:rsidRPr="008530D4">
        <w:t xml:space="preserve"> </w:t>
      </w:r>
      <w:r>
        <w:t xml:space="preserve">eine </w:t>
      </w:r>
      <w:r w:rsidRPr="00F43605">
        <w:t xml:space="preserve">Förderung </w:t>
      </w:r>
      <w:r>
        <w:t xml:space="preserve">mit der </w:t>
      </w:r>
      <w:r w:rsidRPr="00F43605">
        <w:t>Förderungsart: IB</w:t>
      </w:r>
      <w:r>
        <w:t>-LER eingetragen</w:t>
      </w:r>
    </w:p>
    <w:p w14:paraId="08D757B1" w14:textId="77777777" w:rsidR="00BA36BE" w:rsidRDefault="00BA36BE" w:rsidP="003F43E4">
      <w:pPr>
        <w:pStyle w:val="LDTextinhalteingerckt"/>
      </w:pPr>
    </w:p>
    <w:p w14:paraId="4E6DF0B4" w14:textId="77777777" w:rsidR="00BE12D3" w:rsidRDefault="00BE12D3" w:rsidP="00BE12D3">
      <w:pPr>
        <w:pStyle w:val="LDTextinhalteingerckt"/>
        <w:keepNext/>
      </w:pPr>
      <w:r>
        <w:rPr>
          <w:noProof/>
          <w:lang w:eastAsia="de-DE"/>
        </w:rPr>
        <w:drawing>
          <wp:inline distT="0" distB="0" distL="0" distR="0" wp14:anchorId="5803D109" wp14:editId="198FA1A8">
            <wp:extent cx="5400000" cy="2304000"/>
            <wp:effectExtent l="19050" t="19050" r="10795" b="2032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000" cy="2304000"/>
                    </a:xfrm>
                    <a:prstGeom prst="rect">
                      <a:avLst/>
                    </a:prstGeom>
                    <a:ln>
                      <a:solidFill>
                        <a:schemeClr val="bg1">
                          <a:lumMod val="50000"/>
                        </a:schemeClr>
                      </a:solidFill>
                    </a:ln>
                  </pic:spPr>
                </pic:pic>
              </a:graphicData>
            </a:graphic>
          </wp:inline>
        </w:drawing>
      </w:r>
    </w:p>
    <w:p w14:paraId="1C474E58" w14:textId="6EB8D395" w:rsidR="0050070B" w:rsidRPr="00F43605" w:rsidRDefault="00BE12D3" w:rsidP="00BA36BE">
      <w:pPr>
        <w:pStyle w:val="LDBildunterschrift"/>
      </w:pPr>
      <w:bookmarkStart w:id="69" w:name="_Ref68590421"/>
      <w:r>
        <w:t xml:space="preserve">Abb. </w:t>
      </w:r>
      <w:r w:rsidR="004E58D4">
        <w:fldChar w:fldCharType="begin"/>
      </w:r>
      <w:r w:rsidR="004E58D4">
        <w:instrText xml:space="preserve"> SEQ Abb. \* ARABIC </w:instrText>
      </w:r>
      <w:r w:rsidR="004E58D4">
        <w:fldChar w:fldCharType="separate"/>
      </w:r>
      <w:r w:rsidR="004E58D4">
        <w:rPr>
          <w:noProof/>
        </w:rPr>
        <w:t>9</w:t>
      </w:r>
      <w:r w:rsidR="004E58D4">
        <w:rPr>
          <w:noProof/>
        </w:rPr>
        <w:fldChar w:fldCharType="end"/>
      </w:r>
      <w:bookmarkEnd w:id="69"/>
      <w:r>
        <w:t xml:space="preserve"> Leistungserfassung Schüler – neues Register Verbalbeurteilungen</w:t>
      </w:r>
    </w:p>
    <w:tbl>
      <w:tblPr>
        <w:tblStyle w:val="Tabellenraster"/>
        <w:tblW w:w="8600"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674"/>
        <w:gridCol w:w="7926"/>
      </w:tblGrid>
      <w:tr w:rsidR="0050070B" w:rsidRPr="00796632" w14:paraId="1318A089" w14:textId="77777777" w:rsidTr="00BA36BE">
        <w:trPr>
          <w:trHeight w:val="817"/>
        </w:trPr>
        <w:tc>
          <w:tcPr>
            <w:tcW w:w="674" w:type="dxa"/>
            <w:tcBorders>
              <w:top w:val="nil"/>
              <w:bottom w:val="nil"/>
            </w:tcBorders>
          </w:tcPr>
          <w:p w14:paraId="59393483" w14:textId="77777777" w:rsidR="0050070B" w:rsidRPr="00796632" w:rsidRDefault="0050070B" w:rsidP="00D14C94">
            <w:pPr>
              <w:pStyle w:val="LDTextinhalt"/>
            </w:pPr>
            <w:r>
              <w:drawing>
                <wp:inline distT="0" distB="0" distL="0" distR="0" wp14:anchorId="61BC45DA" wp14:editId="0ED09D15">
                  <wp:extent cx="289560" cy="289560"/>
                  <wp:effectExtent l="0" t="0" r="0" b="0"/>
                  <wp:docPr id="85" name="Grafik 85"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926" w:type="dxa"/>
            <w:tcBorders>
              <w:top w:val="single" w:sz="4" w:space="0" w:color="808080" w:themeColor="background1" w:themeShade="80"/>
              <w:bottom w:val="single" w:sz="4" w:space="0" w:color="808080" w:themeColor="background1" w:themeShade="80"/>
            </w:tcBorders>
            <w:vAlign w:val="center"/>
          </w:tcPr>
          <w:p w14:paraId="02A063EE" w14:textId="719390BE" w:rsidR="0050070B" w:rsidRDefault="00BE12D3" w:rsidP="00D14C94">
            <w:pPr>
              <w:pStyle w:val="LDTextinhalt"/>
              <w:rPr>
                <w:rStyle w:val="hervorhebunggrn"/>
              </w:rPr>
            </w:pPr>
            <w:r>
              <w:rPr>
                <w:rStyle w:val="hervorhebunggrn"/>
              </w:rPr>
              <w:t>Hinweis</w:t>
            </w:r>
          </w:p>
          <w:p w14:paraId="25DF2875" w14:textId="77777777" w:rsidR="00BE12D3" w:rsidRPr="007550CB" w:rsidRDefault="00BE12D3" w:rsidP="00BE12D3">
            <w:pPr>
              <w:rPr>
                <w:rStyle w:val="hervorhebung"/>
              </w:rPr>
            </w:pPr>
            <w:r w:rsidRPr="007550CB">
              <w:rPr>
                <w:rStyle w:val="hervorhebung"/>
              </w:rPr>
              <w:t>Der Fächerkanon der einzutragenden Verbalbeurteilungen richtet sich nach der Stufe der Schüler:</w:t>
            </w:r>
          </w:p>
          <w:p w14:paraId="20120AED" w14:textId="77777777" w:rsidR="0050070B" w:rsidRPr="005D4567" w:rsidRDefault="00BE12D3" w:rsidP="00BE12D3">
            <w:r>
              <w:rPr>
                <w:noProof/>
                <w:lang w:eastAsia="de-DE"/>
              </w:rPr>
              <w:drawing>
                <wp:inline distT="0" distB="0" distL="0" distR="0" wp14:anchorId="0EF8593D" wp14:editId="68843E77">
                  <wp:extent cx="2915084" cy="2433099"/>
                  <wp:effectExtent l="0" t="0" r="0" b="571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32114" cy="2447313"/>
                          </a:xfrm>
                          <a:prstGeom prst="rect">
                            <a:avLst/>
                          </a:prstGeom>
                        </pic:spPr>
                      </pic:pic>
                    </a:graphicData>
                  </a:graphic>
                </wp:inline>
              </w:drawing>
            </w:r>
          </w:p>
          <w:p w14:paraId="518C6C03" w14:textId="636B42DE" w:rsidR="00BE12D3" w:rsidRPr="00BE12D3" w:rsidRDefault="00BE12D3" w:rsidP="00D14C94">
            <w:pPr>
              <w:pStyle w:val="LDTextinhaltTabelle9pt"/>
            </w:pPr>
            <w:r>
              <w:t>E</w:t>
            </w:r>
            <w:r w:rsidRPr="00F43605">
              <w:t>ntspr. VOSB Anlagen 1 bis 6 zu §23 Abs. 2 bis 6, Zeugnisformulare der Grundstufe, Mittelstufe, Berufsorientierungsstufe bzw. Hauptstufe, Zeugnisformular Abschlusszeugnis – Berufsorientierter Abschluss und Zeugnisformular Abgangszeugnis</w:t>
            </w:r>
          </w:p>
        </w:tc>
      </w:tr>
    </w:tbl>
    <w:p w14:paraId="3ADDCAD6" w14:textId="77777777" w:rsidR="00CE6701" w:rsidRDefault="00CE6701" w:rsidP="00D14C94">
      <w:pPr>
        <w:pStyle w:val="LDTextinhalt"/>
      </w:pPr>
    </w:p>
    <w:p w14:paraId="448EBE4D" w14:textId="77777777" w:rsidR="00CE6701" w:rsidRDefault="00CE6701" w:rsidP="00CE6701">
      <w:r>
        <w:br w:type="page"/>
      </w:r>
    </w:p>
    <w:tbl>
      <w:tblPr>
        <w:tblStyle w:val="Tabellenraster"/>
        <w:tblW w:w="8600"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674"/>
        <w:gridCol w:w="7926"/>
      </w:tblGrid>
      <w:tr w:rsidR="00B82BED" w:rsidRPr="00796632" w14:paraId="477461E9" w14:textId="77777777" w:rsidTr="00BA36BE">
        <w:trPr>
          <w:trHeight w:val="817"/>
        </w:trPr>
        <w:tc>
          <w:tcPr>
            <w:tcW w:w="674" w:type="dxa"/>
            <w:tcBorders>
              <w:top w:val="nil"/>
              <w:bottom w:val="nil"/>
            </w:tcBorders>
          </w:tcPr>
          <w:p w14:paraId="0BAECC02" w14:textId="19DB1160" w:rsidR="00B82BED" w:rsidRDefault="00B82BED" w:rsidP="00D14C94">
            <w:pPr>
              <w:pStyle w:val="LDTextinhalt"/>
            </w:pPr>
          </w:p>
        </w:tc>
        <w:tc>
          <w:tcPr>
            <w:tcW w:w="7926" w:type="dxa"/>
            <w:tcBorders>
              <w:top w:val="single" w:sz="4" w:space="0" w:color="808080" w:themeColor="background1" w:themeShade="80"/>
              <w:bottom w:val="single" w:sz="4" w:space="0" w:color="808080" w:themeColor="background1" w:themeShade="80"/>
            </w:tcBorders>
            <w:vAlign w:val="center"/>
          </w:tcPr>
          <w:p w14:paraId="670E6CA7" w14:textId="77777777" w:rsidR="00B82BED" w:rsidRPr="00B82BED" w:rsidRDefault="00B82BED" w:rsidP="00B82BED">
            <w:pPr>
              <w:rPr>
                <w:rStyle w:val="hervorhebunggrn"/>
              </w:rPr>
            </w:pPr>
            <w:r w:rsidRPr="00B82BED">
              <w:rPr>
                <w:rStyle w:val="hervorhebunggrn"/>
              </w:rPr>
              <w:t xml:space="preserve">Beispiel </w:t>
            </w:r>
          </w:p>
          <w:p w14:paraId="1FD634D5" w14:textId="34ED1FA9" w:rsidR="00B82BED" w:rsidRPr="00B82BED" w:rsidRDefault="00B82BED" w:rsidP="00B82BED">
            <w:r w:rsidRPr="00B82BED">
              <w:t>Verbalbeurteilungen einer Schülerin in der Berufsorientierungsstufe:</w:t>
            </w:r>
          </w:p>
          <w:p w14:paraId="4BD50D84" w14:textId="3148E4D1" w:rsidR="00B82BED" w:rsidRDefault="00B82BED" w:rsidP="00D14C94">
            <w:pPr>
              <w:pStyle w:val="LDTextinhalt"/>
              <w:rPr>
                <w:rStyle w:val="hervorhebunggrn"/>
              </w:rPr>
            </w:pPr>
            <w:r>
              <w:drawing>
                <wp:inline distT="0" distB="0" distL="0" distR="0" wp14:anchorId="21F34AA3" wp14:editId="5BBBFFD4">
                  <wp:extent cx="4860000" cy="2541600"/>
                  <wp:effectExtent l="19050" t="19050" r="17145" b="1143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0000" cy="2541600"/>
                          </a:xfrm>
                          <a:prstGeom prst="rect">
                            <a:avLst/>
                          </a:prstGeom>
                          <a:ln>
                            <a:solidFill>
                              <a:schemeClr val="bg1">
                                <a:lumMod val="50000"/>
                              </a:schemeClr>
                            </a:solidFill>
                          </a:ln>
                        </pic:spPr>
                      </pic:pic>
                    </a:graphicData>
                  </a:graphic>
                </wp:inline>
              </w:drawing>
            </w:r>
          </w:p>
        </w:tc>
      </w:tr>
      <w:tr w:rsidR="00B82BED" w:rsidRPr="00796632" w14:paraId="41FE4984" w14:textId="77777777" w:rsidTr="00BA36BE">
        <w:trPr>
          <w:trHeight w:val="817"/>
        </w:trPr>
        <w:tc>
          <w:tcPr>
            <w:tcW w:w="674" w:type="dxa"/>
            <w:tcBorders>
              <w:top w:val="nil"/>
              <w:bottom w:val="nil"/>
            </w:tcBorders>
          </w:tcPr>
          <w:p w14:paraId="06F431CF" w14:textId="13D7E812" w:rsidR="00B82BED" w:rsidRDefault="00B82BED" w:rsidP="00D14C94">
            <w:pPr>
              <w:pStyle w:val="LDTextinhalt"/>
            </w:pPr>
            <w:r>
              <w:drawing>
                <wp:inline distT="0" distB="0" distL="0" distR="0" wp14:anchorId="5CEEC850" wp14:editId="4F8793BB">
                  <wp:extent cx="290830" cy="290830"/>
                  <wp:effectExtent l="0" t="0" r="0" b="0"/>
                  <wp:docPr id="93" name="Grafik 93" descr="Symbol Online-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ymbol Online-Hilf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26" w:type="dxa"/>
            <w:tcBorders>
              <w:top w:val="single" w:sz="4" w:space="0" w:color="808080" w:themeColor="background1" w:themeShade="80"/>
              <w:bottom w:val="single" w:sz="4" w:space="0" w:color="808080" w:themeColor="background1" w:themeShade="80"/>
            </w:tcBorders>
            <w:vAlign w:val="center"/>
          </w:tcPr>
          <w:p w14:paraId="6127769D" w14:textId="428FD6F4" w:rsidR="00B82BED" w:rsidRPr="00B82BED" w:rsidRDefault="00B82BED" w:rsidP="00D14C94">
            <w:pPr>
              <w:pStyle w:val="LDTextinhalt"/>
              <w:rPr>
                <w:rStyle w:val="hervorhebunggrn"/>
              </w:rPr>
            </w:pPr>
            <w:r w:rsidRPr="00F43605">
              <w:t xml:space="preserve">Das Erfassen und Bearbeiten von Verbalbeurteilungen wird </w:t>
            </w:r>
            <w:r>
              <w:t xml:space="preserve">in der Online-Hilfe </w:t>
            </w:r>
            <w:r w:rsidRPr="00F43605">
              <w:t xml:space="preserve"> ausführlich erklärt.</w:t>
            </w:r>
          </w:p>
        </w:tc>
      </w:tr>
      <w:tr w:rsidR="00BA36BE" w:rsidRPr="00796632" w14:paraId="1EDA2CF0" w14:textId="77777777" w:rsidTr="00BA36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17"/>
        </w:trPr>
        <w:tc>
          <w:tcPr>
            <w:tcW w:w="674" w:type="dxa"/>
          </w:tcPr>
          <w:p w14:paraId="47182342" w14:textId="77777777" w:rsidR="00BA36BE" w:rsidRPr="00796632" w:rsidRDefault="00BA36BE" w:rsidP="00D14C94">
            <w:pPr>
              <w:pStyle w:val="LDTextinhalt"/>
            </w:pPr>
            <w:r>
              <w:drawing>
                <wp:inline distT="0" distB="0" distL="0" distR="0" wp14:anchorId="32FABCD8" wp14:editId="582B7326">
                  <wp:extent cx="289560" cy="289560"/>
                  <wp:effectExtent l="0" t="0" r="0" b="0"/>
                  <wp:docPr id="3" name="Grafik 3"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926" w:type="dxa"/>
          </w:tcPr>
          <w:p w14:paraId="040D811C" w14:textId="77777777" w:rsidR="00BA36BE" w:rsidRDefault="00BA36BE" w:rsidP="00D14C94">
            <w:pPr>
              <w:pStyle w:val="LDTextinhalt"/>
              <w:rPr>
                <w:rStyle w:val="hervorhebunggrn"/>
              </w:rPr>
            </w:pPr>
            <w:r>
              <w:rPr>
                <w:rStyle w:val="hervorhebunggrn"/>
              </w:rPr>
              <w:t>Hinweis zu Zeugnissen</w:t>
            </w:r>
          </w:p>
          <w:p w14:paraId="151EB264" w14:textId="77777777" w:rsidR="00BA36BE" w:rsidRDefault="00BA36BE" w:rsidP="00D14C94">
            <w:pPr>
              <w:pStyle w:val="LDTextinhalt"/>
            </w:pPr>
            <w:r w:rsidRPr="00F43605">
              <w:t xml:space="preserve">Die </w:t>
            </w:r>
            <w:r>
              <w:t xml:space="preserve">in diesem Register erfassten Verbalbeurteilungen erscheinen automatisch auf den </w:t>
            </w:r>
            <w:r w:rsidRPr="00F43605">
              <w:t>Zeugnisse</w:t>
            </w:r>
            <w:r>
              <w:t>n</w:t>
            </w:r>
            <w:r w:rsidRPr="00F43605">
              <w:t xml:space="preserve"> </w:t>
            </w:r>
            <w:r>
              <w:t xml:space="preserve">der </w:t>
            </w:r>
            <w:r w:rsidRPr="00F43605">
              <w:t>inklusiv beschulte</w:t>
            </w:r>
            <w:r>
              <w:t>n</w:t>
            </w:r>
            <w:r w:rsidRPr="00F43605">
              <w:t xml:space="preserve"> Schüler mit dem Förderschwerpunkt Lernen</w:t>
            </w:r>
            <w:r>
              <w:t>.</w:t>
            </w:r>
          </w:p>
          <w:p w14:paraId="55AE680A" w14:textId="77777777" w:rsidR="00BA36BE" w:rsidRPr="00BE12D3" w:rsidRDefault="00BA36BE" w:rsidP="00D14C94">
            <w:pPr>
              <w:pStyle w:val="LDTextinhalt"/>
            </w:pPr>
            <w:r w:rsidRPr="00233E7E">
              <w:t>Es wird dringend empfohlen, sich mit dem neuen Verhalten frühzeitig vertraut zu machen</w:t>
            </w:r>
            <w:r w:rsidRPr="00F43605">
              <w:t>.</w:t>
            </w:r>
          </w:p>
        </w:tc>
      </w:tr>
    </w:tbl>
    <w:p w14:paraId="791F8624" w14:textId="7D3FBF43" w:rsidR="00DA65CA" w:rsidRDefault="00B82BED" w:rsidP="00D14C94">
      <w:pPr>
        <w:pStyle w:val="berschrift3"/>
      </w:pPr>
      <w:bookmarkStart w:id="70" w:name="_Ref67991312"/>
      <w:bookmarkStart w:id="71" w:name="_Ref67991319"/>
      <w:bookmarkStart w:id="72" w:name="_Toc69803430"/>
      <w:r>
        <w:t xml:space="preserve">Leistungserfassung &gt; </w:t>
      </w:r>
      <w:r w:rsidR="00DA65CA">
        <w:t>Historische Leistungsdaten</w:t>
      </w:r>
      <w:bookmarkEnd w:id="72"/>
    </w:p>
    <w:p w14:paraId="0E3082E0" w14:textId="3C06C037" w:rsidR="00990DA6" w:rsidRDefault="00A31581" w:rsidP="00B82BED">
      <w:pPr>
        <w:pStyle w:val="berschrift4"/>
      </w:pPr>
      <w:bookmarkStart w:id="73" w:name="_Ref68589081"/>
      <w:bookmarkStart w:id="74" w:name="_Ref68589105"/>
      <w:bookmarkStart w:id="75" w:name="_Toc69803431"/>
      <w:r>
        <w:t xml:space="preserve">Register </w:t>
      </w:r>
      <w:r w:rsidRPr="00F43605">
        <w:t>Kursnoten</w:t>
      </w:r>
      <w:bookmarkEnd w:id="70"/>
      <w:bookmarkEnd w:id="71"/>
      <w:bookmarkEnd w:id="73"/>
      <w:bookmarkEnd w:id="74"/>
      <w:bookmarkEnd w:id="75"/>
    </w:p>
    <w:p w14:paraId="4E286492" w14:textId="530330CA" w:rsidR="00482B7B" w:rsidRPr="00482B7B" w:rsidRDefault="00482B7B" w:rsidP="00482B7B">
      <w:pPr>
        <w:pStyle w:val="LDTextinhalteingerckt"/>
        <w:rPr>
          <w:rStyle w:val="hervorhebung"/>
        </w:rPr>
      </w:pPr>
      <w:r w:rsidRPr="00482B7B">
        <w:rPr>
          <w:rStyle w:val="hervorhebung"/>
        </w:rPr>
        <w:t>Automatisches Löschen von Kursdaten</w:t>
      </w:r>
    </w:p>
    <w:p w14:paraId="5D01D706" w14:textId="77777777" w:rsidR="00482B7B" w:rsidRDefault="00482B7B" w:rsidP="00482B7B">
      <w:pPr>
        <w:pStyle w:val="LDTextinhalteingerckt"/>
        <w:rPr>
          <w:rStyle w:val="LDTextinhaltZchn"/>
        </w:rPr>
      </w:pPr>
      <w:r w:rsidRPr="009B0AA3">
        <w:t xml:space="preserve">Die Löschfrist für diese Einträge beträgt 5 Jahre und beginnt mit Schluss des Kalenderjahres, in dem ein Schüler </w:t>
      </w:r>
      <w:r w:rsidRPr="00990DA6">
        <w:t>an der jeweiligen Schule ehemalig geworden ist</w:t>
      </w:r>
      <w:r w:rsidRPr="009B0AA3">
        <w:rPr>
          <w:rStyle w:val="LDTextinhaltZchn"/>
        </w:rPr>
        <w:t xml:space="preserve">. </w:t>
      </w:r>
    </w:p>
    <w:p w14:paraId="5123CE7C" w14:textId="7B7C1F6A" w:rsidR="00482B7B" w:rsidRDefault="00482B7B" w:rsidP="003F43E4">
      <w:pPr>
        <w:pStyle w:val="LDTextinhalteingerckt"/>
      </w:pPr>
      <w:r w:rsidRPr="009B0AA3">
        <w:t xml:space="preserve">Nach dieser Frist werden bei allen betroffenen Schülern </w:t>
      </w:r>
      <w:r w:rsidR="00A31581" w:rsidRPr="00990DA6">
        <w:t xml:space="preserve">die Schülerkurszuordnungen und </w:t>
      </w:r>
      <w:r>
        <w:t xml:space="preserve">die </w:t>
      </w:r>
      <w:r w:rsidR="00A31581" w:rsidRPr="00990DA6">
        <w:t xml:space="preserve">zugehörigen Kursnoten der an einer Schule besuchten Halbjahre </w:t>
      </w:r>
      <w:r w:rsidR="00990DA6" w:rsidRPr="00990DA6">
        <w:t xml:space="preserve">rechtskonform </w:t>
      </w:r>
      <w:r w:rsidR="00A31581" w:rsidRPr="00990DA6">
        <w:t>gelöscht.</w:t>
      </w:r>
      <w:r w:rsidR="00990DA6" w:rsidRPr="00990DA6">
        <w:t xml:space="preserve"> </w:t>
      </w:r>
    </w:p>
    <w:p w14:paraId="6972C382" w14:textId="08721161" w:rsidR="00781883" w:rsidRPr="00EC7A33" w:rsidRDefault="00781883" w:rsidP="00B82BED">
      <w:pPr>
        <w:pStyle w:val="berschrift4"/>
      </w:pPr>
      <w:bookmarkStart w:id="76" w:name="_Toc67912269"/>
      <w:bookmarkStart w:id="77" w:name="_Toc69803432"/>
      <w:r w:rsidRPr="00EC7A33">
        <w:t>Register Verbalbeurteilungen</w:t>
      </w:r>
      <w:bookmarkEnd w:id="76"/>
      <w:bookmarkEnd w:id="77"/>
    </w:p>
    <w:p w14:paraId="0843232B" w14:textId="28A9C802" w:rsidR="0070105B" w:rsidRPr="00EC7A33" w:rsidRDefault="00EC7A33" w:rsidP="003F43E4">
      <w:pPr>
        <w:pStyle w:val="LDTextinhalteingerckt"/>
      </w:pPr>
      <w:r>
        <w:t>D</w:t>
      </w:r>
      <w:r w:rsidR="00781883" w:rsidRPr="00EC7A33">
        <w:t xml:space="preserve">ie </w:t>
      </w:r>
      <w:r w:rsidR="00781883" w:rsidRPr="00BA36BE">
        <w:t>W</w:t>
      </w:r>
      <w:r w:rsidR="004D45EE" w:rsidRPr="00BA36BE">
        <w:t>ebseite</w:t>
      </w:r>
      <w:r w:rsidR="004D45EE" w:rsidRPr="00EC7A33">
        <w:rPr>
          <w:rStyle w:val="LDMenpunkt"/>
        </w:rPr>
        <w:t xml:space="preserve"> Hist.</w:t>
      </w:r>
      <w:r w:rsidRPr="00EC7A33">
        <w:rPr>
          <w:rStyle w:val="LDMenpunkt"/>
        </w:rPr>
        <w:t xml:space="preserve"> </w:t>
      </w:r>
      <w:r w:rsidR="004D45EE" w:rsidRPr="00EC7A33">
        <w:rPr>
          <w:rStyle w:val="LDMenpunkt"/>
        </w:rPr>
        <w:t>Leistungsdaten</w:t>
      </w:r>
      <w:r w:rsidR="004D45EE" w:rsidRPr="00EC7A33">
        <w:t xml:space="preserve"> </w:t>
      </w:r>
      <w:r>
        <w:t>wurde – a</w:t>
      </w:r>
      <w:r w:rsidRPr="00EC7A33">
        <w:t xml:space="preserve">nalog </w:t>
      </w:r>
      <w:r>
        <w:t xml:space="preserve">zur </w:t>
      </w:r>
      <w:r w:rsidRPr="00EC7A33">
        <w:t>Webseite</w:t>
      </w:r>
      <w:r w:rsidRPr="00EC7A33">
        <w:rPr>
          <w:rStyle w:val="LDMenpunkt"/>
        </w:rPr>
        <w:t xml:space="preserve"> Leistungserfassung &gt; Schüler</w:t>
      </w:r>
      <w:r w:rsidRPr="00EC7A33">
        <w:t xml:space="preserve"> (</w:t>
      </w:r>
      <w:r w:rsidRPr="00EC7A33">
        <w:sym w:font="Wingdings" w:char="F0E0"/>
      </w:r>
      <w:r w:rsidRPr="00EC7A33">
        <w:t xml:space="preserve"> </w:t>
      </w:r>
      <w:r>
        <w:t>K</w:t>
      </w:r>
      <w:r w:rsidRPr="00EC7A33">
        <w:t>apitel</w:t>
      </w:r>
      <w:r w:rsidR="00276A8D">
        <w:t xml:space="preserve"> </w:t>
      </w:r>
      <w:r w:rsidR="00276A8D" w:rsidRPr="00276A8D">
        <w:rPr>
          <w:rStyle w:val="LDLink"/>
        </w:rPr>
        <w:fldChar w:fldCharType="begin"/>
      </w:r>
      <w:r w:rsidR="00276A8D" w:rsidRPr="00276A8D">
        <w:rPr>
          <w:rStyle w:val="LDLink"/>
        </w:rPr>
        <w:instrText xml:space="preserve"> REF _Ref68591303 \r \h </w:instrText>
      </w:r>
      <w:r w:rsidR="00276A8D" w:rsidRPr="00276A8D">
        <w:rPr>
          <w:rStyle w:val="LDLink"/>
        </w:rPr>
      </w:r>
      <w:r w:rsidR="00276A8D" w:rsidRPr="00276A8D">
        <w:rPr>
          <w:rStyle w:val="LDLink"/>
        </w:rPr>
        <w:fldChar w:fldCharType="separate"/>
      </w:r>
      <w:r w:rsidR="004E58D4">
        <w:rPr>
          <w:rStyle w:val="LDLink"/>
        </w:rPr>
        <w:t>6.5</w:t>
      </w:r>
      <w:r w:rsidR="00276A8D" w:rsidRPr="00276A8D">
        <w:rPr>
          <w:rStyle w:val="LDLink"/>
        </w:rPr>
        <w:fldChar w:fldCharType="end"/>
      </w:r>
      <w:r>
        <w:t xml:space="preserve">) – </w:t>
      </w:r>
      <w:r w:rsidR="004D45EE" w:rsidRPr="00EC7A33">
        <w:t>um</w:t>
      </w:r>
      <w:r w:rsidR="00781883" w:rsidRPr="00EC7A33">
        <w:t xml:space="preserve"> </w:t>
      </w:r>
      <w:r w:rsidR="004D45EE" w:rsidRPr="00EC7A33">
        <w:t>das</w:t>
      </w:r>
      <w:r w:rsidR="00781883" w:rsidRPr="00EC7A33">
        <w:t xml:space="preserve"> Register </w:t>
      </w:r>
      <w:r w:rsidR="004D45EE" w:rsidRPr="00EC7A33">
        <w:rPr>
          <w:rStyle w:val="LDRegister"/>
        </w:rPr>
        <w:t>Verbalbeurteilungen</w:t>
      </w:r>
      <w:r w:rsidR="004D45EE" w:rsidRPr="00EC7A33">
        <w:t xml:space="preserve"> </w:t>
      </w:r>
      <w:r w:rsidR="00781883" w:rsidRPr="00EC7A33">
        <w:t xml:space="preserve">erweitert. </w:t>
      </w:r>
    </w:p>
    <w:p w14:paraId="72C354C0" w14:textId="3FA2D9DF" w:rsidR="00781883" w:rsidRDefault="00781883" w:rsidP="003F43E4">
      <w:pPr>
        <w:pStyle w:val="LDTextinhalteingerckt"/>
      </w:pPr>
      <w:r w:rsidRPr="00EC7A33">
        <w:t>Es dient der Eingabe und Einsicht historischer Verbalbeurteilungen</w:t>
      </w:r>
      <w:r w:rsidR="00EC7A33">
        <w:t xml:space="preserve"> </w:t>
      </w:r>
      <w:r w:rsidR="00EC7A33" w:rsidRPr="00EC7A33">
        <w:t>für inklusiv beschulte Schüler mit dem Förderschwerpunkt Lernen</w:t>
      </w:r>
      <w:r w:rsidR="00EC7A33">
        <w:t xml:space="preserve">. Diese erscheinen auch auf historischen </w:t>
      </w:r>
      <w:r w:rsidRPr="00EC7A33">
        <w:t>Zeugnisse</w:t>
      </w:r>
      <w:r w:rsidR="00EC7A33">
        <w:t>n.</w:t>
      </w:r>
    </w:p>
    <w:p w14:paraId="343F91D5" w14:textId="77777777" w:rsidR="00CE6701" w:rsidRPr="00713CBA" w:rsidRDefault="00CE6701" w:rsidP="00713CBA">
      <w:bookmarkStart w:id="78" w:name="_Ref67991425"/>
      <w:bookmarkStart w:id="79" w:name="_Ref67991433"/>
      <w:bookmarkStart w:id="80" w:name="_Ref67991436"/>
      <w:bookmarkStart w:id="81" w:name="_Ref68594185"/>
      <w:bookmarkStart w:id="82" w:name="_Ref68594188"/>
      <w:bookmarkStart w:id="83" w:name="_Ref68693128"/>
      <w:bookmarkStart w:id="84" w:name="_Ref68693169"/>
      <w:r>
        <w:br w:type="page"/>
      </w:r>
    </w:p>
    <w:p w14:paraId="24B4D956" w14:textId="11603E38" w:rsidR="00A31581" w:rsidRDefault="00990DA6" w:rsidP="00B82BED">
      <w:pPr>
        <w:pStyle w:val="berschrift4"/>
      </w:pPr>
      <w:bookmarkStart w:id="85" w:name="_Toc69803433"/>
      <w:r>
        <w:lastRenderedPageBreak/>
        <w:t>Register Fehlzeiten</w:t>
      </w:r>
      <w:bookmarkEnd w:id="78"/>
      <w:bookmarkEnd w:id="79"/>
      <w:bookmarkEnd w:id="80"/>
      <w:bookmarkEnd w:id="81"/>
      <w:bookmarkEnd w:id="82"/>
      <w:bookmarkEnd w:id="83"/>
      <w:bookmarkEnd w:id="84"/>
      <w:bookmarkEnd w:id="85"/>
    </w:p>
    <w:p w14:paraId="210B6C81" w14:textId="545D65A7" w:rsidR="00482B7B" w:rsidRPr="00482B7B" w:rsidRDefault="00482B7B" w:rsidP="00482B7B">
      <w:pPr>
        <w:pStyle w:val="LDTextinhalteingerckt"/>
        <w:rPr>
          <w:rStyle w:val="hervorhebung"/>
        </w:rPr>
      </w:pPr>
      <w:r w:rsidRPr="00482B7B">
        <w:rPr>
          <w:rStyle w:val="hervorhebung"/>
        </w:rPr>
        <w:t xml:space="preserve">Automatisches Löschen von </w:t>
      </w:r>
      <w:r>
        <w:rPr>
          <w:rStyle w:val="hervorhebung"/>
        </w:rPr>
        <w:t>Fehlzeiten</w:t>
      </w:r>
    </w:p>
    <w:p w14:paraId="4E4E6708" w14:textId="77777777" w:rsidR="00482B7B" w:rsidRDefault="00482B7B" w:rsidP="00482B7B">
      <w:pPr>
        <w:pStyle w:val="LDTextinhalteingerckt"/>
        <w:rPr>
          <w:rStyle w:val="LDTextinhaltZchn"/>
        </w:rPr>
      </w:pPr>
      <w:r w:rsidRPr="009B0AA3">
        <w:t xml:space="preserve">Die Löschfrist für diese Einträge beträgt 5 Jahre und beginnt mit Schluss des Kalenderjahres, in dem ein Schüler </w:t>
      </w:r>
      <w:r w:rsidRPr="00990DA6">
        <w:t>an der jeweiligen Schule ehemalig geworden ist</w:t>
      </w:r>
      <w:r w:rsidRPr="009B0AA3">
        <w:rPr>
          <w:rStyle w:val="LDTextinhaltZchn"/>
        </w:rPr>
        <w:t xml:space="preserve">. </w:t>
      </w:r>
    </w:p>
    <w:p w14:paraId="31E1415E" w14:textId="12AFA52B" w:rsidR="003B55F7" w:rsidRPr="00324231" w:rsidRDefault="00482B7B" w:rsidP="003F43E4">
      <w:pPr>
        <w:pStyle w:val="LDTextinhalteingerckt"/>
      </w:pPr>
      <w:r w:rsidRPr="009B0AA3">
        <w:t xml:space="preserve">Nach dieser Frist werden bei allen betroffenen Schülern </w:t>
      </w:r>
      <w:r w:rsidRPr="00990DA6">
        <w:t>die</w:t>
      </w:r>
      <w:r>
        <w:t xml:space="preserve"> g</w:t>
      </w:r>
      <w:r w:rsidR="003B55F7" w:rsidRPr="003B55F7">
        <w:t>epflegte</w:t>
      </w:r>
      <w:r>
        <w:t>n</w:t>
      </w:r>
      <w:r w:rsidR="003B55F7" w:rsidRPr="003B55F7">
        <w:t xml:space="preserve"> Fehlzeiten</w:t>
      </w:r>
      <w:r w:rsidR="00173C11">
        <w:t xml:space="preserve"> </w:t>
      </w:r>
      <w:r w:rsidR="003B55F7" w:rsidRPr="003B55F7">
        <w:t>der an einer Schule besuchten Halbjahre</w:t>
      </w:r>
      <w:r w:rsidR="00173C11">
        <w:t xml:space="preserve"> </w:t>
      </w:r>
      <w:r w:rsidR="009B284D" w:rsidRPr="009B284D">
        <w:t>rechtskonform</w:t>
      </w:r>
      <w:r w:rsidR="003B55F7" w:rsidRPr="003B55F7">
        <w:t xml:space="preserve"> gelöscht.  </w:t>
      </w:r>
    </w:p>
    <w:p w14:paraId="46897B24" w14:textId="26EF11D3" w:rsidR="009B284D" w:rsidRDefault="009B284D" w:rsidP="00B82BED">
      <w:pPr>
        <w:pStyle w:val="berschrift4"/>
      </w:pPr>
      <w:bookmarkStart w:id="86" w:name="_Ref67991464"/>
      <w:bookmarkStart w:id="87" w:name="_Ref67991472"/>
      <w:bookmarkStart w:id="88" w:name="_Toc69803434"/>
      <w:r>
        <w:t xml:space="preserve">Register </w:t>
      </w:r>
      <w:r w:rsidRPr="009B284D">
        <w:t>Arbeits- und Sozialverhalten</w:t>
      </w:r>
      <w:bookmarkEnd w:id="86"/>
      <w:bookmarkEnd w:id="87"/>
      <w:bookmarkEnd w:id="88"/>
    </w:p>
    <w:p w14:paraId="0EFB733F" w14:textId="62DB6A73" w:rsidR="00482B7B" w:rsidRPr="00482B7B" w:rsidRDefault="00482B7B" w:rsidP="00482B7B">
      <w:pPr>
        <w:pStyle w:val="LDTextinhalteingerckt"/>
        <w:rPr>
          <w:rStyle w:val="hervorhebung"/>
        </w:rPr>
      </w:pPr>
      <w:r w:rsidRPr="00482B7B">
        <w:rPr>
          <w:rStyle w:val="hervorhebung"/>
        </w:rPr>
        <w:t xml:space="preserve">Automatisches Löschen von </w:t>
      </w:r>
      <w:r>
        <w:rPr>
          <w:rStyle w:val="hervorhebung"/>
        </w:rPr>
        <w:t>Einträgen zu Arbeits- und Sozialverhalten</w:t>
      </w:r>
    </w:p>
    <w:p w14:paraId="5F80F94C" w14:textId="77777777" w:rsidR="00482B7B" w:rsidRDefault="00482B7B" w:rsidP="00482B7B">
      <w:pPr>
        <w:pStyle w:val="LDTextinhalteingerckt"/>
        <w:rPr>
          <w:rStyle w:val="LDTextinhaltZchn"/>
        </w:rPr>
      </w:pPr>
      <w:r w:rsidRPr="009B0AA3">
        <w:t xml:space="preserve">Die Löschfrist für diese Einträge beträgt 5 Jahre und beginnt mit Schluss des Kalenderjahres, in dem ein Schüler </w:t>
      </w:r>
      <w:r w:rsidRPr="00990DA6">
        <w:t>an der jeweiligen Schule ehemalig geworden ist</w:t>
      </w:r>
      <w:r w:rsidRPr="009B0AA3">
        <w:rPr>
          <w:rStyle w:val="LDTextinhaltZchn"/>
        </w:rPr>
        <w:t xml:space="preserve">. </w:t>
      </w:r>
    </w:p>
    <w:p w14:paraId="14F9A1ED" w14:textId="68B5F78B" w:rsidR="00482B7B" w:rsidRDefault="00482B7B" w:rsidP="00482B7B">
      <w:pPr>
        <w:pStyle w:val="LDTextinhalteingerckt"/>
      </w:pPr>
      <w:r w:rsidRPr="009B0AA3">
        <w:t xml:space="preserve">Nach dieser Frist werden bei allen betroffenen Schülern </w:t>
      </w:r>
      <w:r w:rsidRPr="00990DA6">
        <w:t>die</w:t>
      </w:r>
      <w:r>
        <w:t xml:space="preserve"> g</w:t>
      </w:r>
      <w:r w:rsidRPr="003B55F7">
        <w:t>epflegte</w:t>
      </w:r>
      <w:r>
        <w:t>n</w:t>
      </w:r>
      <w:r w:rsidRPr="003B55F7">
        <w:t xml:space="preserve"> </w:t>
      </w:r>
      <w:r w:rsidRPr="008C1AD5">
        <w:t>Einträge zum Arbeits- und Sozialverhalten</w:t>
      </w:r>
      <w:r w:rsidRPr="003B55F7">
        <w:t xml:space="preserve"> der an einer Schule besuchten Halbjahre </w:t>
      </w:r>
      <w:r w:rsidRPr="009B284D">
        <w:t>rechtskonform</w:t>
      </w:r>
      <w:r w:rsidRPr="003B55F7">
        <w:t> gelöscht</w:t>
      </w:r>
      <w:r>
        <w:t>.</w:t>
      </w:r>
    </w:p>
    <w:p w14:paraId="3B47A7EF" w14:textId="596FFB7D" w:rsidR="00AC5371" w:rsidRDefault="00AC5371" w:rsidP="00B82BED">
      <w:pPr>
        <w:pStyle w:val="berschrift4"/>
      </w:pPr>
      <w:bookmarkStart w:id="89" w:name="_Ref67991490"/>
      <w:bookmarkStart w:id="90" w:name="_Ref67991497"/>
      <w:bookmarkStart w:id="91" w:name="_Toc69803435"/>
      <w:r>
        <w:t>Register Bemerkungen</w:t>
      </w:r>
      <w:bookmarkEnd w:id="89"/>
      <w:bookmarkEnd w:id="90"/>
      <w:bookmarkEnd w:id="91"/>
    </w:p>
    <w:p w14:paraId="7747E806" w14:textId="031559CB" w:rsidR="00482B7B" w:rsidRPr="00482B7B" w:rsidRDefault="00482B7B" w:rsidP="00482B7B">
      <w:pPr>
        <w:pStyle w:val="LDTextinhalteingerckt"/>
        <w:rPr>
          <w:rStyle w:val="hervorhebung"/>
        </w:rPr>
      </w:pPr>
      <w:r w:rsidRPr="00482B7B">
        <w:rPr>
          <w:rStyle w:val="hervorhebung"/>
        </w:rPr>
        <w:t xml:space="preserve">Automatisches Löschen von </w:t>
      </w:r>
      <w:r>
        <w:rPr>
          <w:rStyle w:val="hervorhebung"/>
        </w:rPr>
        <w:t>Bemerkungen</w:t>
      </w:r>
    </w:p>
    <w:p w14:paraId="1C9D1429" w14:textId="77777777" w:rsidR="00482B7B" w:rsidRDefault="00482B7B" w:rsidP="00482B7B">
      <w:pPr>
        <w:pStyle w:val="LDTextinhalteingerckt"/>
        <w:rPr>
          <w:rStyle w:val="LDTextinhaltZchn"/>
        </w:rPr>
      </w:pPr>
      <w:r w:rsidRPr="009B0AA3">
        <w:t xml:space="preserve">Die Löschfrist für diese Einträge beträgt 5 Jahre und beginnt mit Schluss des Kalenderjahres, in dem ein Schüler </w:t>
      </w:r>
      <w:r w:rsidRPr="00990DA6">
        <w:t>an der jeweiligen Schule ehemalig geworden ist</w:t>
      </w:r>
      <w:r w:rsidRPr="009B0AA3">
        <w:rPr>
          <w:rStyle w:val="LDTextinhaltZchn"/>
        </w:rPr>
        <w:t xml:space="preserve">. </w:t>
      </w:r>
    </w:p>
    <w:p w14:paraId="6B4BF59A" w14:textId="761315D2" w:rsidR="00AC5371" w:rsidRPr="00FC0902" w:rsidRDefault="00482B7B" w:rsidP="00EC7A33">
      <w:pPr>
        <w:pStyle w:val="LDTextinhalteingerckt"/>
      </w:pPr>
      <w:r w:rsidRPr="009B0AA3">
        <w:t xml:space="preserve">Nach dieser Frist werden bei allen betroffenen Schülern </w:t>
      </w:r>
      <w:r w:rsidRPr="00990DA6">
        <w:t>die</w:t>
      </w:r>
      <w:r>
        <w:t xml:space="preserve"> g</w:t>
      </w:r>
      <w:r w:rsidRPr="003B55F7">
        <w:t>epflegte</w:t>
      </w:r>
      <w:r>
        <w:t>n</w:t>
      </w:r>
      <w:r w:rsidRPr="003B55F7">
        <w:t xml:space="preserve"> </w:t>
      </w:r>
      <w:r w:rsidR="00173C11">
        <w:t>Bemerkungen</w:t>
      </w:r>
      <w:r w:rsidRPr="003B55F7">
        <w:t xml:space="preserve"> der an einer Schule besuchten Halbjahre </w:t>
      </w:r>
      <w:r w:rsidRPr="009B284D">
        <w:t>rechtskonform</w:t>
      </w:r>
      <w:r w:rsidRPr="003B55F7">
        <w:t> gelöscht</w:t>
      </w:r>
      <w:r>
        <w:t>.</w:t>
      </w:r>
    </w:p>
    <w:p w14:paraId="1E278843" w14:textId="11203577" w:rsidR="00AC5371" w:rsidRDefault="00AC5371" w:rsidP="00B82BED">
      <w:pPr>
        <w:pStyle w:val="berschrift4"/>
      </w:pPr>
      <w:bookmarkStart w:id="92" w:name="_Toc69803436"/>
      <w:r>
        <w:t xml:space="preserve">Register </w:t>
      </w:r>
      <w:r w:rsidRPr="00AC5371">
        <w:t>Versetzung/Eignung</w:t>
      </w:r>
      <w:bookmarkEnd w:id="92"/>
    </w:p>
    <w:p w14:paraId="2CA575DE" w14:textId="0AB03A41" w:rsidR="00482B7B" w:rsidRPr="00482B7B" w:rsidRDefault="00482B7B" w:rsidP="00482B7B">
      <w:pPr>
        <w:pStyle w:val="LDTextinhalteingerckt"/>
        <w:rPr>
          <w:rStyle w:val="hervorhebung"/>
        </w:rPr>
      </w:pPr>
      <w:r w:rsidRPr="00482B7B">
        <w:rPr>
          <w:rStyle w:val="hervorhebung"/>
        </w:rPr>
        <w:t xml:space="preserve">Automatisches Löschen </w:t>
      </w:r>
      <w:r w:rsidR="00BA36BE">
        <w:rPr>
          <w:rStyle w:val="hervorhebung"/>
        </w:rPr>
        <w:t xml:space="preserve">/ Zurücksetzen </w:t>
      </w:r>
      <w:r w:rsidRPr="00482B7B">
        <w:rPr>
          <w:rStyle w:val="hervorhebung"/>
        </w:rPr>
        <w:t xml:space="preserve">von </w:t>
      </w:r>
      <w:r>
        <w:rPr>
          <w:rStyle w:val="hervorhebung"/>
        </w:rPr>
        <w:t>Einträgen zu Versetzung / Eignung</w:t>
      </w:r>
    </w:p>
    <w:p w14:paraId="62A789D5" w14:textId="77777777" w:rsidR="00482B7B" w:rsidRDefault="00482B7B" w:rsidP="00482B7B">
      <w:pPr>
        <w:pStyle w:val="LDTextinhalteingerckt"/>
        <w:rPr>
          <w:rStyle w:val="LDTextinhaltZchn"/>
        </w:rPr>
      </w:pPr>
      <w:r w:rsidRPr="009B0AA3">
        <w:t xml:space="preserve">Die Löschfrist für diese Einträge beträgt 5 Jahre und beginnt mit Schluss des Kalenderjahres, in dem ein Schüler </w:t>
      </w:r>
      <w:r w:rsidRPr="00990DA6">
        <w:t>an der jeweiligen Schule ehemalig geworden ist</w:t>
      </w:r>
      <w:r w:rsidRPr="009B0AA3">
        <w:rPr>
          <w:rStyle w:val="LDTextinhaltZchn"/>
        </w:rPr>
        <w:t xml:space="preserve">. </w:t>
      </w:r>
    </w:p>
    <w:p w14:paraId="1350EB1F" w14:textId="06F261C6" w:rsidR="00482B7B" w:rsidRDefault="00482B7B" w:rsidP="00482B7B">
      <w:pPr>
        <w:pStyle w:val="LDTextinhalteingerckt"/>
        <w:rPr>
          <w:lang w:eastAsia="de-DE"/>
        </w:rPr>
      </w:pPr>
      <w:r w:rsidRPr="009B0AA3">
        <w:t xml:space="preserve">Nach dieser Frist werden bei allen betroffenen Schülern </w:t>
      </w:r>
      <w:r w:rsidRPr="00990DA6">
        <w:t>die</w:t>
      </w:r>
      <w:r>
        <w:t xml:space="preserve"> g</w:t>
      </w:r>
      <w:r w:rsidRPr="003B55F7">
        <w:t>epflegte</w:t>
      </w:r>
      <w:r>
        <w:t>n</w:t>
      </w:r>
      <w:r w:rsidRPr="003B55F7">
        <w:t xml:space="preserve"> </w:t>
      </w:r>
      <w:r w:rsidRPr="008C1AD5">
        <w:t>Einträge zu</w:t>
      </w:r>
      <w:r w:rsidR="00173C11">
        <w:t xml:space="preserve"> Versetzung / Eignung</w:t>
      </w:r>
      <w:r w:rsidRPr="003B55F7">
        <w:t xml:space="preserve"> der an einer Schule besuchten Halbjahre </w:t>
      </w:r>
      <w:r w:rsidRPr="009B284D">
        <w:t>rechtskonform</w:t>
      </w:r>
      <w:r w:rsidRPr="003B55F7">
        <w:t> gelöscht</w:t>
      </w:r>
      <w:r>
        <w:t xml:space="preserve"> oder zurückgesetzt.</w:t>
      </w:r>
    </w:p>
    <w:p w14:paraId="6FA59F0E" w14:textId="6A01CA32" w:rsidR="00AC5371" w:rsidRPr="00AC5371" w:rsidRDefault="00AC5371" w:rsidP="00C33065">
      <w:pPr>
        <w:pStyle w:val="LDAuflistungText"/>
        <w:tabs>
          <w:tab w:val="left" w:pos="3969"/>
        </w:tabs>
      </w:pPr>
      <w:r w:rsidRPr="00AC5371">
        <w:t xml:space="preserve">letzte festgestellte Eignung </w:t>
      </w:r>
      <w:r w:rsidR="00482B7B">
        <w:tab/>
      </w:r>
      <w:r w:rsidR="00482B7B">
        <w:sym w:font="Wingdings" w:char="F0E0"/>
      </w:r>
      <w:r w:rsidR="00482B7B">
        <w:t xml:space="preserve"> zurückgesetzt auf: </w:t>
      </w:r>
      <w:r w:rsidRPr="00482B7B">
        <w:rPr>
          <w:rStyle w:val="LDMeneintrag"/>
        </w:rPr>
        <w:t>kein Eintrag</w:t>
      </w:r>
    </w:p>
    <w:p w14:paraId="3FD3CC2E" w14:textId="2DC5C560" w:rsidR="00AC5371" w:rsidRPr="00FC0902" w:rsidRDefault="00AC5371" w:rsidP="00C33065">
      <w:pPr>
        <w:pStyle w:val="LDAuflistungText"/>
        <w:tabs>
          <w:tab w:val="left" w:pos="3969"/>
        </w:tabs>
      </w:pPr>
      <w:r w:rsidRPr="00FC0902">
        <w:t>voraussichtlicher Abschluss</w:t>
      </w:r>
      <w:r w:rsidR="00482B7B">
        <w:tab/>
      </w:r>
      <w:r w:rsidR="00482B7B">
        <w:sym w:font="Wingdings" w:char="F0E0"/>
      </w:r>
      <w:r w:rsidR="00482B7B">
        <w:t xml:space="preserve"> </w:t>
      </w:r>
      <w:r w:rsidR="00C33065">
        <w:t xml:space="preserve">ist </w:t>
      </w:r>
      <w:r w:rsidR="00482B7B">
        <w:t>gelöscht</w:t>
      </w:r>
    </w:p>
    <w:p w14:paraId="3B4CD05C" w14:textId="5DB61EA1" w:rsidR="00AC5371" w:rsidRPr="00FC0902" w:rsidRDefault="00AC5371" w:rsidP="00C33065">
      <w:pPr>
        <w:pStyle w:val="LDAuflistungText"/>
        <w:tabs>
          <w:tab w:val="left" w:pos="3969"/>
        </w:tabs>
      </w:pPr>
      <w:r w:rsidRPr="00FC0902">
        <w:t>Versetzung ist gefährdet</w:t>
      </w:r>
      <w:r w:rsidR="00482B7B">
        <w:tab/>
      </w:r>
      <w:r w:rsidR="00482B7B">
        <w:sym w:font="Wingdings" w:char="F0E0"/>
      </w:r>
      <w:r w:rsidR="00482B7B">
        <w:t xml:space="preserve"> zurückgesetzt auf: </w:t>
      </w:r>
      <w:r w:rsidRPr="00482B7B">
        <w:rPr>
          <w:rStyle w:val="LDMeneintrag"/>
        </w:rPr>
        <w:t>Nein</w:t>
      </w:r>
      <w:r w:rsidRPr="00FC0902">
        <w:t> </w:t>
      </w:r>
    </w:p>
    <w:p w14:paraId="0CE2367C" w14:textId="2E638B92" w:rsidR="00AC5371" w:rsidRPr="00AC5371" w:rsidRDefault="00AC5371" w:rsidP="00C33065">
      <w:pPr>
        <w:pStyle w:val="LDAuflistungText"/>
        <w:tabs>
          <w:tab w:val="left" w:pos="3969"/>
        </w:tabs>
      </w:pPr>
      <w:r w:rsidRPr="00AC5371">
        <w:t>Fach / Note</w:t>
      </w:r>
      <w:r w:rsidR="00482B7B">
        <w:tab/>
      </w:r>
      <w:r w:rsidR="00482B7B">
        <w:sym w:font="Wingdings" w:char="F0E0"/>
      </w:r>
      <w:r w:rsidR="00482B7B">
        <w:t xml:space="preserve"> zurückgesetzt auf: </w:t>
      </w:r>
      <w:r w:rsidRPr="00482B7B">
        <w:rPr>
          <w:rStyle w:val="LDMeneintrag"/>
        </w:rPr>
        <w:t>Keine Einträge zur Anzeige vorhanden</w:t>
      </w:r>
    </w:p>
    <w:p w14:paraId="5D50FD73" w14:textId="50AC8731" w:rsidR="00AC5371" w:rsidRPr="00AC5371" w:rsidRDefault="00AC5371" w:rsidP="00C33065">
      <w:pPr>
        <w:pStyle w:val="LDAuflistungText"/>
        <w:tabs>
          <w:tab w:val="left" w:pos="3969"/>
        </w:tabs>
      </w:pPr>
      <w:r w:rsidRPr="00AC5371">
        <w:t>Versetzung</w:t>
      </w:r>
      <w:r w:rsidR="00482B7B">
        <w:tab/>
      </w:r>
      <w:r w:rsidR="00482B7B">
        <w:sym w:font="Wingdings" w:char="F0E0"/>
      </w:r>
      <w:r w:rsidR="00482B7B">
        <w:t xml:space="preserve"> zurückgesetzt auf: </w:t>
      </w:r>
      <w:r w:rsidR="00482B7B" w:rsidRPr="00482B7B">
        <w:rPr>
          <w:rStyle w:val="LDMeneintrag"/>
        </w:rPr>
        <w:t>Ja</w:t>
      </w:r>
    </w:p>
    <w:p w14:paraId="011492F6" w14:textId="19BF1E31" w:rsidR="00513337" w:rsidRPr="00FC0902" w:rsidRDefault="00AC5371" w:rsidP="00C33065">
      <w:pPr>
        <w:pStyle w:val="LDAuflistungText"/>
        <w:tabs>
          <w:tab w:val="left" w:pos="3969"/>
        </w:tabs>
      </w:pPr>
      <w:r w:rsidRPr="00AC5371">
        <w:t>Bereich Querversetzung</w:t>
      </w:r>
      <w:r w:rsidR="00482B7B">
        <w:tab/>
      </w:r>
      <w:r w:rsidR="00482B7B">
        <w:sym w:font="Wingdings" w:char="F0E0"/>
      </w:r>
      <w:r w:rsidR="00482B7B">
        <w:t xml:space="preserve"> </w:t>
      </w:r>
      <w:r w:rsidR="00C33065">
        <w:t>Alle Häkchen und Einträge sind gelöscht</w:t>
      </w:r>
    </w:p>
    <w:p w14:paraId="65D4D863" w14:textId="77777777" w:rsidR="00BD1359" w:rsidRPr="003C7236" w:rsidRDefault="00BD1359" w:rsidP="003C7236">
      <w:r>
        <w:br w:type="page"/>
      </w:r>
    </w:p>
    <w:p w14:paraId="631569CC" w14:textId="1C6B9236" w:rsidR="00DA65CA" w:rsidRDefault="003D3790" w:rsidP="00D14C94">
      <w:pPr>
        <w:pStyle w:val="berschrift3"/>
      </w:pPr>
      <w:bookmarkStart w:id="93" w:name="_Toc69803437"/>
      <w:r>
        <w:lastRenderedPageBreak/>
        <w:t xml:space="preserve">Abschlüsse </w:t>
      </w:r>
      <w:r w:rsidR="0097523C">
        <w:t>&gt; Hauptschulabschluss und Mittlerer Abschluss</w:t>
      </w:r>
      <w:bookmarkEnd w:id="93"/>
    </w:p>
    <w:p w14:paraId="2822ABEC" w14:textId="15EC4B75" w:rsidR="00041B9C" w:rsidRDefault="00C50A77" w:rsidP="0097523C">
      <w:pPr>
        <w:pStyle w:val="LDTextinhalteingerckt"/>
      </w:pPr>
      <w:r>
        <w:t>Sie können auf beiden Webseiten</w:t>
      </w:r>
      <w:r w:rsidR="00041B9C">
        <w:t xml:space="preserve"> …</w:t>
      </w:r>
      <w:r>
        <w:t xml:space="preserve"> </w:t>
      </w:r>
    </w:p>
    <w:p w14:paraId="54028852" w14:textId="7E052A4B" w:rsidR="00041B9C" w:rsidRDefault="00BA36BE" w:rsidP="00041B9C">
      <w:pPr>
        <w:pStyle w:val="LDAuflistungText"/>
      </w:pPr>
      <w:r>
        <w:t xml:space="preserve">Schüler </w:t>
      </w:r>
      <w:r w:rsidR="00041B9C">
        <w:t>nach Status s</w:t>
      </w:r>
      <w:r w:rsidR="0062388E">
        <w:t>ortieren</w:t>
      </w:r>
      <w:r w:rsidR="00041B9C">
        <w:tab/>
      </w:r>
      <w:r w:rsidR="00041B9C">
        <w:sym w:font="Wingdings" w:char="F0E0"/>
      </w:r>
      <w:r w:rsidR="00041B9C">
        <w:t xml:space="preserve"> über die Spaltenüberschrift </w:t>
      </w:r>
      <w:r w:rsidR="00C50A77">
        <w:t xml:space="preserve"> </w:t>
      </w:r>
      <w:r>
        <w:t>(</w:t>
      </w:r>
      <w:r>
        <w:fldChar w:fldCharType="begin"/>
      </w:r>
      <w:r>
        <w:instrText xml:space="preserve"> REF _Ref68590884 \h </w:instrText>
      </w:r>
      <w:r>
        <w:fldChar w:fldCharType="separate"/>
      </w:r>
      <w:r w:rsidR="004E58D4">
        <w:t xml:space="preserve">Abb. </w:t>
      </w:r>
      <w:r w:rsidR="004E58D4">
        <w:rPr>
          <w:noProof/>
        </w:rPr>
        <w:t>10</w:t>
      </w:r>
      <w:r>
        <w:fldChar w:fldCharType="end"/>
      </w:r>
      <w:r>
        <w:t>)</w:t>
      </w:r>
    </w:p>
    <w:p w14:paraId="536AC83E" w14:textId="3DB47221" w:rsidR="00BA36BE" w:rsidRDefault="00BA36BE" w:rsidP="00041B9C">
      <w:pPr>
        <w:pStyle w:val="LDAuflistungText"/>
      </w:pPr>
      <w:r>
        <w:t xml:space="preserve">Schüler </w:t>
      </w:r>
      <w:r w:rsidR="00041B9C">
        <w:t>nach Status f</w:t>
      </w:r>
      <w:r w:rsidR="0062388E">
        <w:t>iltern</w:t>
      </w:r>
      <w:r w:rsidR="00041B9C">
        <w:tab/>
      </w:r>
      <w:r w:rsidR="00041B9C">
        <w:tab/>
      </w:r>
      <w:r w:rsidR="00041B9C">
        <w:sym w:font="Wingdings" w:char="F0E0"/>
      </w:r>
      <w:r w:rsidR="00041B9C">
        <w:t xml:space="preserve"> durch Auswahl </w:t>
      </w:r>
      <w:r>
        <w:t xml:space="preserve">eines </w:t>
      </w:r>
      <w:r w:rsidR="00041B9C">
        <w:t>Eintrag</w:t>
      </w:r>
      <w:r>
        <w:t>e</w:t>
      </w:r>
      <w:r w:rsidR="00041B9C">
        <w:t>s im Feld Status</w:t>
      </w:r>
      <w:r>
        <w:t xml:space="preserve"> (</w:t>
      </w:r>
      <w:r>
        <w:fldChar w:fldCharType="begin"/>
      </w:r>
      <w:r>
        <w:instrText xml:space="preserve"> REF _Ref68590889 \h </w:instrText>
      </w:r>
      <w:r>
        <w:fldChar w:fldCharType="separate"/>
      </w:r>
      <w:r w:rsidR="004E58D4">
        <w:t xml:space="preserve">Abb. </w:t>
      </w:r>
      <w:r w:rsidR="004E58D4">
        <w:rPr>
          <w:noProof/>
        </w:rPr>
        <w:t>11</w:t>
      </w:r>
      <w:r>
        <w:fldChar w:fldCharType="end"/>
      </w:r>
      <w:r>
        <w:t>)</w:t>
      </w:r>
    </w:p>
    <w:p w14:paraId="4114B52D" w14:textId="77777777" w:rsidR="00BD1359" w:rsidRDefault="00BD1359" w:rsidP="00D14C94">
      <w:pPr>
        <w:pStyle w:val="LDAbsatznachberschrift"/>
      </w:pPr>
    </w:p>
    <w:tbl>
      <w:tblPr>
        <w:tblStyle w:val="Tabellenraster"/>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1"/>
        <w:gridCol w:w="4491"/>
      </w:tblGrid>
      <w:tr w:rsidR="00BA36BE" w14:paraId="18F70AFE" w14:textId="77777777" w:rsidTr="00BD1359">
        <w:trPr>
          <w:trHeight w:val="4984"/>
        </w:trPr>
        <w:tc>
          <w:tcPr>
            <w:tcW w:w="4231" w:type="dxa"/>
          </w:tcPr>
          <w:p w14:paraId="3604495E" w14:textId="77777777" w:rsidR="00BA36BE" w:rsidRDefault="00BA36BE" w:rsidP="00D14C94">
            <w:pPr>
              <w:pStyle w:val="LDTextinhalt"/>
            </w:pPr>
            <w:r>
              <w:drawing>
                <wp:inline distT="0" distB="0" distL="0" distR="0" wp14:anchorId="7D92E861" wp14:editId="07E9BC17">
                  <wp:extent cx="1620000" cy="2811600"/>
                  <wp:effectExtent l="19050" t="19050" r="18415" b="2730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20000" cy="2811600"/>
                          </a:xfrm>
                          <a:prstGeom prst="rect">
                            <a:avLst/>
                          </a:prstGeom>
                          <a:ln>
                            <a:solidFill>
                              <a:schemeClr val="bg1">
                                <a:lumMod val="50000"/>
                              </a:schemeClr>
                            </a:solidFill>
                          </a:ln>
                        </pic:spPr>
                      </pic:pic>
                    </a:graphicData>
                  </a:graphic>
                </wp:inline>
              </w:drawing>
            </w:r>
          </w:p>
          <w:p w14:paraId="652BA315" w14:textId="7D1DD07C" w:rsidR="00BA36BE" w:rsidRDefault="00BA36BE" w:rsidP="00BA36BE">
            <w:pPr>
              <w:pStyle w:val="LDBildunterschrift"/>
            </w:pPr>
            <w:bookmarkStart w:id="94" w:name="_Ref68590884"/>
            <w:r>
              <w:t xml:space="preserve">Abb. </w:t>
            </w:r>
            <w:r w:rsidR="004E58D4">
              <w:fldChar w:fldCharType="begin"/>
            </w:r>
            <w:r w:rsidR="004E58D4">
              <w:instrText xml:space="preserve"> SEQ Abb. \* ARABIC </w:instrText>
            </w:r>
            <w:r w:rsidR="004E58D4">
              <w:fldChar w:fldCharType="separate"/>
            </w:r>
            <w:r w:rsidR="004E58D4">
              <w:rPr>
                <w:noProof/>
              </w:rPr>
              <w:t>10</w:t>
            </w:r>
            <w:r w:rsidR="004E58D4">
              <w:rPr>
                <w:noProof/>
              </w:rPr>
              <w:fldChar w:fldCharType="end"/>
            </w:r>
            <w:bookmarkEnd w:id="94"/>
            <w:r>
              <w:t xml:space="preserve"> Sortieren</w:t>
            </w:r>
          </w:p>
        </w:tc>
        <w:tc>
          <w:tcPr>
            <w:tcW w:w="4491" w:type="dxa"/>
          </w:tcPr>
          <w:p w14:paraId="2AC0A4E0" w14:textId="77777777" w:rsidR="00BA36BE" w:rsidRDefault="00BA36BE" w:rsidP="00D14C94">
            <w:pPr>
              <w:pStyle w:val="LDTextinhalt"/>
            </w:pPr>
            <w:r>
              <w:drawing>
                <wp:inline distT="0" distB="0" distL="0" distR="0" wp14:anchorId="4A8F0789" wp14:editId="6C20F0A7">
                  <wp:extent cx="2160000" cy="1461600"/>
                  <wp:effectExtent l="19050" t="19050" r="12065" b="2476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60000" cy="1461600"/>
                          </a:xfrm>
                          <a:prstGeom prst="rect">
                            <a:avLst/>
                          </a:prstGeom>
                          <a:ln>
                            <a:solidFill>
                              <a:schemeClr val="bg1">
                                <a:lumMod val="50000"/>
                              </a:schemeClr>
                            </a:solidFill>
                          </a:ln>
                        </pic:spPr>
                      </pic:pic>
                    </a:graphicData>
                  </a:graphic>
                </wp:inline>
              </w:drawing>
            </w:r>
          </w:p>
          <w:p w14:paraId="561C5BB5" w14:textId="35C6F5E9" w:rsidR="00BA36BE" w:rsidRDefault="00BA36BE" w:rsidP="00BA36BE">
            <w:pPr>
              <w:pStyle w:val="LDBildunterschrift"/>
            </w:pPr>
            <w:bookmarkStart w:id="95" w:name="_Ref68590889"/>
            <w:r>
              <w:t xml:space="preserve">Abb. </w:t>
            </w:r>
            <w:r w:rsidR="004E58D4">
              <w:fldChar w:fldCharType="begin"/>
            </w:r>
            <w:r w:rsidR="004E58D4">
              <w:instrText xml:space="preserve"> SEQ Abb. \* ARABIC </w:instrText>
            </w:r>
            <w:r w:rsidR="004E58D4">
              <w:fldChar w:fldCharType="separate"/>
            </w:r>
            <w:r w:rsidR="004E58D4">
              <w:rPr>
                <w:noProof/>
              </w:rPr>
              <w:t>11</w:t>
            </w:r>
            <w:r w:rsidR="004E58D4">
              <w:rPr>
                <w:noProof/>
              </w:rPr>
              <w:fldChar w:fldCharType="end"/>
            </w:r>
            <w:bookmarkEnd w:id="95"/>
            <w:r>
              <w:t xml:space="preserve"> Filtern</w:t>
            </w:r>
          </w:p>
        </w:tc>
      </w:tr>
    </w:tbl>
    <w:p w14:paraId="281B3440" w14:textId="60BAF60D" w:rsidR="00342C61" w:rsidRPr="004A7E25" w:rsidRDefault="00342C61" w:rsidP="00D14C94">
      <w:pPr>
        <w:pStyle w:val="berschrift3"/>
      </w:pPr>
      <w:bookmarkStart w:id="96" w:name="_Toc69803438"/>
      <w:r w:rsidRPr="004A7E25">
        <w:t xml:space="preserve">Zeugnisse &gt; </w:t>
      </w:r>
      <w:r w:rsidR="00BA36BE" w:rsidRPr="004A7E25">
        <w:t>Förderschwerpunkt Lernen</w:t>
      </w:r>
      <w:bookmarkEnd w:id="96"/>
      <w:r w:rsidR="00BA36BE" w:rsidRPr="004A7E25">
        <w:t xml:space="preserve"> </w:t>
      </w:r>
    </w:p>
    <w:p w14:paraId="36B033D2" w14:textId="40417E03" w:rsidR="00342C61" w:rsidRDefault="00342C61" w:rsidP="00BA36BE">
      <w:pPr>
        <w:pStyle w:val="LDTextinhalteingerckt"/>
      </w:pPr>
      <w:r>
        <w:t>Die Zeugnisse für inklusiv beschulte Schüler mit dem Förderschwerpunkt Lernen wurden VOSB-konform angepasst. Dies bezieht sich konkret auf die folgenden Zeugnisse:</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gridCol w:w="2349"/>
      </w:tblGrid>
      <w:tr w:rsidR="00276A8D" w14:paraId="4A9180F5" w14:textId="77777777" w:rsidTr="00BD1359">
        <w:tc>
          <w:tcPr>
            <w:tcW w:w="6662" w:type="dxa"/>
          </w:tcPr>
          <w:p w14:paraId="7680D836" w14:textId="7D5CF8F6" w:rsidR="00276A8D" w:rsidRPr="004A7E25" w:rsidRDefault="00276A8D" w:rsidP="00BD1359">
            <w:pPr>
              <w:pStyle w:val="LDAuflistunginTabelle"/>
              <w:rPr>
                <w:rStyle w:val="hervorhebung"/>
              </w:rPr>
            </w:pPr>
            <w:r w:rsidRPr="004A7E25">
              <w:rPr>
                <w:rStyle w:val="hervorhebung"/>
              </w:rPr>
              <w:t>Halbjahreszeugnis der Grundstufe</w:t>
            </w:r>
            <w:r w:rsidR="00BD1359">
              <w:rPr>
                <w:rStyle w:val="hervorhebung"/>
              </w:rPr>
              <w:t xml:space="preserve"> </w:t>
            </w:r>
            <w:r w:rsidRPr="004A7E25">
              <w:t>(VOSB Anlage 1)</w:t>
            </w:r>
            <w:r w:rsidR="00BD1359">
              <w:t xml:space="preserve"> </w:t>
            </w:r>
          </w:p>
        </w:tc>
        <w:tc>
          <w:tcPr>
            <w:tcW w:w="2349" w:type="dxa"/>
          </w:tcPr>
          <w:p w14:paraId="625AA5A4" w14:textId="0730C2A5" w:rsidR="00276A8D" w:rsidRPr="00216EFC" w:rsidRDefault="00216EFC" w:rsidP="00D14C94">
            <w:pPr>
              <w:pStyle w:val="LDTextinhalt"/>
            </w:pPr>
            <w:r>
              <w:t>Kapitel</w:t>
            </w:r>
            <w:r w:rsidR="001F783C">
              <w:t xml:space="preserve"> </w:t>
            </w:r>
            <w:r w:rsidR="001F783C" w:rsidRPr="00125546">
              <w:rPr>
                <w:rStyle w:val="LDLink"/>
              </w:rPr>
              <w:fldChar w:fldCharType="begin"/>
            </w:r>
            <w:r w:rsidR="001F783C" w:rsidRPr="00125546">
              <w:rPr>
                <w:rStyle w:val="LDLink"/>
              </w:rPr>
              <w:instrText xml:space="preserve"> REF _Ref68609147 \r \h </w:instrText>
            </w:r>
            <w:r w:rsidR="00125546">
              <w:rPr>
                <w:rStyle w:val="LDLink"/>
              </w:rPr>
              <w:instrText xml:space="preserve"> \* MERGEFORMAT </w:instrText>
            </w:r>
            <w:r w:rsidR="001F783C" w:rsidRPr="00125546">
              <w:rPr>
                <w:rStyle w:val="LDLink"/>
              </w:rPr>
            </w:r>
            <w:r w:rsidR="001F783C" w:rsidRPr="00125546">
              <w:rPr>
                <w:rStyle w:val="LDLink"/>
              </w:rPr>
              <w:fldChar w:fldCharType="separate"/>
            </w:r>
            <w:r w:rsidR="004E58D4">
              <w:rPr>
                <w:rStyle w:val="LDLink"/>
              </w:rPr>
              <w:t>6.8.1</w:t>
            </w:r>
            <w:r w:rsidR="001F783C" w:rsidRPr="00125546">
              <w:rPr>
                <w:rStyle w:val="LDLink"/>
              </w:rPr>
              <w:fldChar w:fldCharType="end"/>
            </w:r>
            <w:r w:rsidR="001F783C">
              <w:t xml:space="preserve"> </w:t>
            </w:r>
            <w:r w:rsidR="00276A8D" w:rsidRPr="00216EFC">
              <w:t xml:space="preserve">– Seite </w:t>
            </w:r>
            <w:r w:rsidR="001F783C" w:rsidRPr="00125546">
              <w:rPr>
                <w:rStyle w:val="LDLink"/>
              </w:rPr>
              <w:fldChar w:fldCharType="begin"/>
            </w:r>
            <w:r w:rsidR="001F783C" w:rsidRPr="00125546">
              <w:rPr>
                <w:rStyle w:val="LDLink"/>
              </w:rPr>
              <w:instrText xml:space="preserve"> PAGEREF _Ref68609148 \h </w:instrText>
            </w:r>
            <w:r w:rsidR="001F783C" w:rsidRPr="00125546">
              <w:rPr>
                <w:rStyle w:val="LDLink"/>
              </w:rPr>
            </w:r>
            <w:r w:rsidR="001F783C" w:rsidRPr="00125546">
              <w:rPr>
                <w:rStyle w:val="LDLink"/>
              </w:rPr>
              <w:fldChar w:fldCharType="separate"/>
            </w:r>
            <w:r w:rsidR="004E58D4">
              <w:rPr>
                <w:rStyle w:val="LDLink"/>
              </w:rPr>
              <w:t>18</w:t>
            </w:r>
            <w:r w:rsidR="001F783C" w:rsidRPr="00125546">
              <w:rPr>
                <w:rStyle w:val="LDLink"/>
              </w:rPr>
              <w:fldChar w:fldCharType="end"/>
            </w:r>
          </w:p>
        </w:tc>
      </w:tr>
      <w:tr w:rsidR="00276A8D" w14:paraId="49EF3CB7" w14:textId="77777777" w:rsidTr="00BD1359">
        <w:tc>
          <w:tcPr>
            <w:tcW w:w="6662" w:type="dxa"/>
          </w:tcPr>
          <w:p w14:paraId="239B0473" w14:textId="3F3D7EC9" w:rsidR="00276A8D" w:rsidRPr="004A7E25" w:rsidRDefault="00276A8D" w:rsidP="00BD1359">
            <w:pPr>
              <w:pStyle w:val="LDAuflistunginTabelle"/>
              <w:rPr>
                <w:rStyle w:val="hervorhebung"/>
              </w:rPr>
            </w:pPr>
            <w:r w:rsidRPr="004A7E25">
              <w:rPr>
                <w:rStyle w:val="hervorhebung"/>
              </w:rPr>
              <w:t>Halbjahreszeugnis der Mittelstufe</w:t>
            </w:r>
            <w:r w:rsidR="00BD1359">
              <w:rPr>
                <w:rStyle w:val="hervorhebung"/>
              </w:rPr>
              <w:t xml:space="preserve"> </w:t>
            </w:r>
            <w:r w:rsidRPr="004A7E25">
              <w:t>(VOSB Anlage 2)</w:t>
            </w:r>
          </w:p>
        </w:tc>
        <w:tc>
          <w:tcPr>
            <w:tcW w:w="2349" w:type="dxa"/>
          </w:tcPr>
          <w:p w14:paraId="0D0668CD" w14:textId="294E430D" w:rsidR="00276A8D" w:rsidRPr="00276A8D" w:rsidRDefault="00216EFC" w:rsidP="00D14C94">
            <w:pPr>
              <w:pStyle w:val="LDTextinhalt"/>
            </w:pPr>
            <w:r>
              <w:t xml:space="preserve">Kapitel </w:t>
            </w:r>
            <w:r w:rsidR="001F783C" w:rsidRPr="00125546">
              <w:rPr>
                <w:rStyle w:val="LDLink"/>
              </w:rPr>
              <w:fldChar w:fldCharType="begin"/>
            </w:r>
            <w:r w:rsidR="001F783C" w:rsidRPr="00125546">
              <w:rPr>
                <w:rStyle w:val="LDLink"/>
              </w:rPr>
              <w:instrText xml:space="preserve"> REF _Ref68609150 \r \h </w:instrText>
            </w:r>
            <w:r w:rsidR="00125546">
              <w:rPr>
                <w:rStyle w:val="LDLink"/>
              </w:rPr>
              <w:instrText xml:space="preserve"> \* MERGEFORMAT </w:instrText>
            </w:r>
            <w:r w:rsidR="001F783C" w:rsidRPr="00125546">
              <w:rPr>
                <w:rStyle w:val="LDLink"/>
              </w:rPr>
            </w:r>
            <w:r w:rsidR="001F783C" w:rsidRPr="00125546">
              <w:rPr>
                <w:rStyle w:val="LDLink"/>
              </w:rPr>
              <w:fldChar w:fldCharType="separate"/>
            </w:r>
            <w:r w:rsidR="004E58D4">
              <w:rPr>
                <w:rStyle w:val="LDLink"/>
              </w:rPr>
              <w:t>6.8.2</w:t>
            </w:r>
            <w:r w:rsidR="001F783C" w:rsidRPr="00125546">
              <w:rPr>
                <w:rStyle w:val="LDLink"/>
              </w:rPr>
              <w:fldChar w:fldCharType="end"/>
            </w:r>
            <w:r>
              <w:t xml:space="preserve"> – Seite </w:t>
            </w:r>
            <w:r w:rsidR="001F783C" w:rsidRPr="00125546">
              <w:rPr>
                <w:rStyle w:val="LDLink"/>
              </w:rPr>
              <w:fldChar w:fldCharType="begin"/>
            </w:r>
            <w:r w:rsidR="001F783C" w:rsidRPr="00125546">
              <w:rPr>
                <w:rStyle w:val="LDLink"/>
              </w:rPr>
              <w:instrText xml:space="preserve"> PAGEREF _Ref68609149 \h </w:instrText>
            </w:r>
            <w:r w:rsidR="001F783C" w:rsidRPr="00125546">
              <w:rPr>
                <w:rStyle w:val="LDLink"/>
              </w:rPr>
            </w:r>
            <w:r w:rsidR="001F783C" w:rsidRPr="00125546">
              <w:rPr>
                <w:rStyle w:val="LDLink"/>
              </w:rPr>
              <w:fldChar w:fldCharType="separate"/>
            </w:r>
            <w:r w:rsidR="004E58D4">
              <w:rPr>
                <w:rStyle w:val="LDLink"/>
              </w:rPr>
              <w:t>19</w:t>
            </w:r>
            <w:r w:rsidR="001F783C" w:rsidRPr="00125546">
              <w:rPr>
                <w:rStyle w:val="LDLink"/>
              </w:rPr>
              <w:fldChar w:fldCharType="end"/>
            </w:r>
          </w:p>
        </w:tc>
      </w:tr>
      <w:tr w:rsidR="00216EFC" w14:paraId="6B6B65F8" w14:textId="77777777" w:rsidTr="00BD1359">
        <w:tc>
          <w:tcPr>
            <w:tcW w:w="6662" w:type="dxa"/>
          </w:tcPr>
          <w:p w14:paraId="3B6ADC6B" w14:textId="2E6B3A00" w:rsidR="00216EFC" w:rsidRPr="004A7E25" w:rsidRDefault="00216EFC" w:rsidP="00BD1359">
            <w:pPr>
              <w:pStyle w:val="LDAuflistunginTabelle"/>
              <w:rPr>
                <w:rStyle w:val="hervorhebung"/>
              </w:rPr>
            </w:pPr>
            <w:r w:rsidRPr="004A7E25">
              <w:rPr>
                <w:rStyle w:val="hervorhebung"/>
              </w:rPr>
              <w:t>Halbjahreszeugnis der Berufsorientierungsstufe</w:t>
            </w:r>
            <w:r w:rsidR="00BD1359">
              <w:rPr>
                <w:rStyle w:val="hervorhebung"/>
              </w:rPr>
              <w:t xml:space="preserve"> </w:t>
            </w:r>
            <w:r w:rsidR="00BD1359">
              <w:rPr>
                <w:rStyle w:val="hervorhebung"/>
              </w:rPr>
              <w:br/>
            </w:r>
            <w:r w:rsidRPr="004A7E25">
              <w:t>(VOSB Anlage 3)</w:t>
            </w:r>
          </w:p>
        </w:tc>
        <w:tc>
          <w:tcPr>
            <w:tcW w:w="2349" w:type="dxa"/>
          </w:tcPr>
          <w:p w14:paraId="0D96C0B4" w14:textId="1EB27A51" w:rsidR="00216EFC" w:rsidRPr="00276A8D" w:rsidRDefault="00216EFC" w:rsidP="00D14C94">
            <w:pPr>
              <w:pStyle w:val="LDTextinhalt"/>
            </w:pPr>
            <w:r w:rsidRPr="009F1D30">
              <w:t xml:space="preserve">Kapitel </w:t>
            </w:r>
            <w:r w:rsidR="00BD1359" w:rsidRPr="00125546">
              <w:rPr>
                <w:rStyle w:val="LDLink"/>
              </w:rPr>
              <w:fldChar w:fldCharType="begin"/>
            </w:r>
            <w:r w:rsidR="00BD1359" w:rsidRPr="00125546">
              <w:rPr>
                <w:rStyle w:val="LDLink"/>
              </w:rPr>
              <w:instrText xml:space="preserve"> REF _Ref68689125 \r \h </w:instrText>
            </w:r>
            <w:r w:rsidR="00125546">
              <w:rPr>
                <w:rStyle w:val="LDLink"/>
              </w:rPr>
              <w:instrText xml:space="preserve"> \* MERGEFORMAT </w:instrText>
            </w:r>
            <w:r w:rsidR="00BD1359" w:rsidRPr="00125546">
              <w:rPr>
                <w:rStyle w:val="LDLink"/>
              </w:rPr>
            </w:r>
            <w:r w:rsidR="00BD1359" w:rsidRPr="00125546">
              <w:rPr>
                <w:rStyle w:val="LDLink"/>
              </w:rPr>
              <w:fldChar w:fldCharType="separate"/>
            </w:r>
            <w:r w:rsidR="004E58D4">
              <w:rPr>
                <w:rStyle w:val="LDLink"/>
              </w:rPr>
              <w:t>6.8.3</w:t>
            </w:r>
            <w:r w:rsidR="00BD1359" w:rsidRPr="00125546">
              <w:rPr>
                <w:rStyle w:val="LDLink"/>
              </w:rPr>
              <w:fldChar w:fldCharType="end"/>
            </w:r>
            <w:r w:rsidRPr="009F1D30">
              <w:t xml:space="preserve"> – Seite </w:t>
            </w:r>
            <w:r w:rsidR="00BD1359" w:rsidRPr="00125546">
              <w:rPr>
                <w:rStyle w:val="LDLink"/>
              </w:rPr>
              <w:fldChar w:fldCharType="begin"/>
            </w:r>
            <w:r w:rsidR="00BD1359" w:rsidRPr="00125546">
              <w:rPr>
                <w:rStyle w:val="LDLink"/>
              </w:rPr>
              <w:instrText xml:space="preserve"> PAGEREF _Ref68689135 \h </w:instrText>
            </w:r>
            <w:r w:rsidR="00BD1359" w:rsidRPr="00125546">
              <w:rPr>
                <w:rStyle w:val="LDLink"/>
              </w:rPr>
            </w:r>
            <w:r w:rsidR="00BD1359" w:rsidRPr="00125546">
              <w:rPr>
                <w:rStyle w:val="LDLink"/>
              </w:rPr>
              <w:fldChar w:fldCharType="separate"/>
            </w:r>
            <w:r w:rsidR="004E58D4">
              <w:rPr>
                <w:rStyle w:val="LDLink"/>
              </w:rPr>
              <w:t>19</w:t>
            </w:r>
            <w:r w:rsidR="00BD1359" w:rsidRPr="00125546">
              <w:rPr>
                <w:rStyle w:val="LDLink"/>
              </w:rPr>
              <w:fldChar w:fldCharType="end"/>
            </w:r>
          </w:p>
        </w:tc>
      </w:tr>
      <w:tr w:rsidR="00216EFC" w14:paraId="0E8424BC" w14:textId="77777777" w:rsidTr="00BD1359">
        <w:tc>
          <w:tcPr>
            <w:tcW w:w="6662" w:type="dxa"/>
          </w:tcPr>
          <w:p w14:paraId="7301AA0F" w14:textId="4C667301" w:rsidR="00216EFC" w:rsidRPr="004A7E25" w:rsidRDefault="00216EFC" w:rsidP="005D2CCE">
            <w:pPr>
              <w:pStyle w:val="LDAuflistunginTabelle"/>
              <w:rPr>
                <w:rStyle w:val="hervorhebung"/>
              </w:rPr>
            </w:pPr>
            <w:r w:rsidRPr="004A7E25">
              <w:rPr>
                <w:rStyle w:val="hervorhebung"/>
              </w:rPr>
              <w:t>Abschlusszeugnis des Berufsorientierten Abschlusses</w:t>
            </w:r>
            <w:r w:rsidR="005D2CCE">
              <w:rPr>
                <w:rStyle w:val="hervorhebung"/>
              </w:rPr>
              <w:br/>
            </w:r>
            <w:r w:rsidRPr="004A7E25">
              <w:t>(VOSB Anlage 4)</w:t>
            </w:r>
          </w:p>
        </w:tc>
        <w:tc>
          <w:tcPr>
            <w:tcW w:w="2349" w:type="dxa"/>
          </w:tcPr>
          <w:p w14:paraId="21E5F8BD" w14:textId="65994F98" w:rsidR="00216EFC" w:rsidRPr="00276A8D" w:rsidRDefault="00216EFC" w:rsidP="00D14C94">
            <w:pPr>
              <w:pStyle w:val="LDTextinhalt"/>
            </w:pPr>
            <w:r w:rsidRPr="009F1D30">
              <w:t xml:space="preserve">Kapitel </w:t>
            </w:r>
            <w:r w:rsidRPr="00125546">
              <w:rPr>
                <w:rStyle w:val="LDLink"/>
              </w:rPr>
              <w:fldChar w:fldCharType="begin"/>
            </w:r>
            <w:r w:rsidRPr="00125546">
              <w:rPr>
                <w:rStyle w:val="LDLink"/>
              </w:rPr>
              <w:instrText xml:space="preserve"> REF _Ref68593114 \r \h </w:instrText>
            </w:r>
            <w:r w:rsidR="004A7E25" w:rsidRPr="00125546">
              <w:rPr>
                <w:rStyle w:val="LDLink"/>
              </w:rPr>
              <w:instrText xml:space="preserve"> \* MERGEFORMAT </w:instrText>
            </w:r>
            <w:r w:rsidRPr="00125546">
              <w:rPr>
                <w:rStyle w:val="LDLink"/>
              </w:rPr>
            </w:r>
            <w:r w:rsidRPr="00125546">
              <w:rPr>
                <w:rStyle w:val="LDLink"/>
              </w:rPr>
              <w:fldChar w:fldCharType="separate"/>
            </w:r>
            <w:r w:rsidR="004E58D4">
              <w:rPr>
                <w:rStyle w:val="LDLink"/>
              </w:rPr>
              <w:t>6.8.4</w:t>
            </w:r>
            <w:r w:rsidRPr="00125546">
              <w:rPr>
                <w:rStyle w:val="LDLink"/>
              </w:rPr>
              <w:fldChar w:fldCharType="end"/>
            </w:r>
            <w:r w:rsidRPr="009F1D30">
              <w:t xml:space="preserve"> – Seite </w:t>
            </w:r>
            <w:r w:rsidRPr="00125546">
              <w:rPr>
                <w:rStyle w:val="LDLink"/>
              </w:rPr>
              <w:fldChar w:fldCharType="begin"/>
            </w:r>
            <w:r w:rsidRPr="00125546">
              <w:rPr>
                <w:rStyle w:val="LDLink"/>
              </w:rPr>
              <w:instrText xml:space="preserve"> PAGEREF _Ref68593114 \h </w:instrText>
            </w:r>
            <w:r w:rsidRPr="00125546">
              <w:rPr>
                <w:rStyle w:val="LDLink"/>
              </w:rPr>
            </w:r>
            <w:r w:rsidRPr="00125546">
              <w:rPr>
                <w:rStyle w:val="LDLink"/>
              </w:rPr>
              <w:fldChar w:fldCharType="separate"/>
            </w:r>
            <w:r w:rsidR="004E58D4">
              <w:rPr>
                <w:rStyle w:val="LDLink"/>
              </w:rPr>
              <w:t>20</w:t>
            </w:r>
            <w:r w:rsidRPr="00125546">
              <w:rPr>
                <w:rStyle w:val="LDLink"/>
              </w:rPr>
              <w:fldChar w:fldCharType="end"/>
            </w:r>
          </w:p>
        </w:tc>
      </w:tr>
      <w:tr w:rsidR="00216EFC" w14:paraId="6D8D5F1F" w14:textId="77777777" w:rsidTr="00BD1359">
        <w:tc>
          <w:tcPr>
            <w:tcW w:w="6662" w:type="dxa"/>
          </w:tcPr>
          <w:p w14:paraId="79AF2D8B" w14:textId="07C396EB" w:rsidR="00216EFC" w:rsidRPr="004A7E25" w:rsidRDefault="00216EFC" w:rsidP="00BD1359">
            <w:pPr>
              <w:pStyle w:val="LDAuflistunginTabelle"/>
              <w:rPr>
                <w:rStyle w:val="hervorhebung"/>
              </w:rPr>
            </w:pPr>
            <w:r w:rsidRPr="004A7E25">
              <w:rPr>
                <w:rStyle w:val="hervorhebung"/>
              </w:rPr>
              <w:t>Abgangszeugnis Förderschwerpunkt Lernen</w:t>
            </w:r>
            <w:r w:rsidR="00BD1359">
              <w:rPr>
                <w:rStyle w:val="hervorhebung"/>
              </w:rPr>
              <w:t xml:space="preserve"> </w:t>
            </w:r>
            <w:r w:rsidRPr="004A7E25">
              <w:t>(VOSB Anlage 5)</w:t>
            </w:r>
          </w:p>
        </w:tc>
        <w:tc>
          <w:tcPr>
            <w:tcW w:w="2349" w:type="dxa"/>
          </w:tcPr>
          <w:p w14:paraId="50732CE0" w14:textId="6EFA9B36" w:rsidR="00216EFC" w:rsidRPr="00276A8D" w:rsidRDefault="00216EFC" w:rsidP="00D14C94">
            <w:pPr>
              <w:pStyle w:val="LDAbbildungsverzeichnis"/>
            </w:pPr>
            <w:r w:rsidRPr="009F1D30">
              <w:t xml:space="preserve">Kapitel </w:t>
            </w:r>
            <w:r w:rsidR="00173C11" w:rsidRPr="00125546">
              <w:rPr>
                <w:rStyle w:val="LDLink"/>
              </w:rPr>
              <w:fldChar w:fldCharType="begin"/>
            </w:r>
            <w:r w:rsidR="00173C11" w:rsidRPr="00125546">
              <w:rPr>
                <w:rStyle w:val="LDLink"/>
              </w:rPr>
              <w:instrText xml:space="preserve"> REF _Ref68695002 \r \h </w:instrText>
            </w:r>
            <w:r w:rsidR="00125546" w:rsidRPr="00125546">
              <w:rPr>
                <w:rStyle w:val="LDLink"/>
              </w:rPr>
              <w:instrText xml:space="preserve"> \* MERGEFORMAT </w:instrText>
            </w:r>
            <w:r w:rsidR="00173C11" w:rsidRPr="00125546">
              <w:rPr>
                <w:rStyle w:val="LDLink"/>
              </w:rPr>
            </w:r>
            <w:r w:rsidR="00173C11" w:rsidRPr="00125546">
              <w:rPr>
                <w:rStyle w:val="LDLink"/>
              </w:rPr>
              <w:fldChar w:fldCharType="separate"/>
            </w:r>
            <w:r w:rsidR="004E58D4">
              <w:rPr>
                <w:rStyle w:val="LDLink"/>
              </w:rPr>
              <w:t>6.8.5</w:t>
            </w:r>
            <w:r w:rsidR="00173C11" w:rsidRPr="00125546">
              <w:rPr>
                <w:rStyle w:val="LDLink"/>
              </w:rPr>
              <w:fldChar w:fldCharType="end"/>
            </w:r>
            <w:r w:rsidRPr="009F1D30">
              <w:t xml:space="preserve"> – Seite </w:t>
            </w:r>
            <w:r w:rsidR="00173C11" w:rsidRPr="00125546">
              <w:rPr>
                <w:rStyle w:val="LDLink"/>
              </w:rPr>
              <w:fldChar w:fldCharType="begin"/>
            </w:r>
            <w:r w:rsidR="00173C11" w:rsidRPr="00125546">
              <w:rPr>
                <w:rStyle w:val="LDLink"/>
              </w:rPr>
              <w:instrText xml:space="preserve"> PAGEREF _Ref68695050 \h </w:instrText>
            </w:r>
            <w:r w:rsidR="00173C11" w:rsidRPr="00125546">
              <w:rPr>
                <w:rStyle w:val="LDLink"/>
              </w:rPr>
            </w:r>
            <w:r w:rsidR="00173C11" w:rsidRPr="00125546">
              <w:rPr>
                <w:rStyle w:val="LDLink"/>
              </w:rPr>
              <w:fldChar w:fldCharType="separate"/>
            </w:r>
            <w:r w:rsidR="004E58D4">
              <w:rPr>
                <w:rStyle w:val="LDLink"/>
              </w:rPr>
              <w:t>21</w:t>
            </w:r>
            <w:r w:rsidR="00173C11" w:rsidRPr="00125546">
              <w:rPr>
                <w:rStyle w:val="LDLink"/>
              </w:rPr>
              <w:fldChar w:fldCharType="end"/>
            </w:r>
          </w:p>
        </w:tc>
      </w:tr>
    </w:tbl>
    <w:p w14:paraId="4F77C30C" w14:textId="3D47A054" w:rsidR="00276A8D" w:rsidRDefault="00276A8D" w:rsidP="00276A8D">
      <w:pPr>
        <w:pStyle w:val="berschrift4"/>
      </w:pPr>
      <w:bookmarkStart w:id="97" w:name="_Ref68609147"/>
      <w:bookmarkStart w:id="98" w:name="_Ref68609148"/>
      <w:bookmarkStart w:id="99" w:name="_Toc67406078"/>
      <w:bookmarkStart w:id="100" w:name="_Toc69803439"/>
      <w:r>
        <w:t>Halbjahreszeugnis der Grundstufe (VOSB Anlage 1)</w:t>
      </w:r>
      <w:bookmarkEnd w:id="97"/>
      <w:bookmarkEnd w:id="98"/>
      <w:bookmarkEnd w:id="100"/>
    </w:p>
    <w:tbl>
      <w:tblPr>
        <w:tblStyle w:val="Tabellenraster"/>
        <w:tblW w:w="9072"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8221"/>
      </w:tblGrid>
      <w:tr w:rsidR="00216EFC" w:rsidRPr="009F6A06" w14:paraId="395A5B92" w14:textId="77777777" w:rsidTr="00F70D56">
        <w:trPr>
          <w:trHeight w:val="817"/>
        </w:trPr>
        <w:tc>
          <w:tcPr>
            <w:tcW w:w="851" w:type="dxa"/>
            <w:tcBorders>
              <w:top w:val="nil"/>
              <w:bottom w:val="nil"/>
            </w:tcBorders>
          </w:tcPr>
          <w:p w14:paraId="5376896D" w14:textId="77777777" w:rsidR="00216EFC" w:rsidRPr="009F6A06" w:rsidRDefault="00216EFC" w:rsidP="00F70D56">
            <w:r w:rsidRPr="009F6A06">
              <w:rPr>
                <w:noProof/>
                <w:lang w:eastAsia="de-DE"/>
              </w:rPr>
              <w:drawing>
                <wp:inline distT="0" distB="0" distL="0" distR="0" wp14:anchorId="5A77AF6D" wp14:editId="3C91DC10">
                  <wp:extent cx="289560" cy="289560"/>
                  <wp:effectExtent l="0" t="0" r="0" b="0"/>
                  <wp:docPr id="33" name="Grafik 33"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221" w:type="dxa"/>
            <w:tcBorders>
              <w:top w:val="single" w:sz="4" w:space="0" w:color="808080" w:themeColor="background1" w:themeShade="80"/>
              <w:bottom w:val="single" w:sz="4" w:space="0" w:color="808080" w:themeColor="background1" w:themeShade="80"/>
            </w:tcBorders>
            <w:vAlign w:val="center"/>
          </w:tcPr>
          <w:p w14:paraId="0582EF0C" w14:textId="77777777" w:rsidR="00216EFC" w:rsidRPr="00216EFC" w:rsidRDefault="00216EFC" w:rsidP="00F70D56">
            <w:pPr>
              <w:rPr>
                <w:rStyle w:val="hervorhebunggrn"/>
              </w:rPr>
            </w:pPr>
            <w:r w:rsidRPr="00216EFC">
              <w:rPr>
                <w:rStyle w:val="hervorhebunggrn"/>
              </w:rPr>
              <w:t xml:space="preserve">Hinweis </w:t>
            </w:r>
          </w:p>
          <w:p w14:paraId="0B1947AD" w14:textId="69030775" w:rsidR="00216EFC" w:rsidRPr="009F6A06" w:rsidRDefault="00216EFC" w:rsidP="00F70D56">
            <w:pPr>
              <w:pStyle w:val="LDAuflistunginTabelle"/>
            </w:pPr>
            <w:r>
              <w:t>Dieses Z</w:t>
            </w:r>
            <w:r w:rsidRPr="009F6A06">
              <w:t xml:space="preserve">eugnis des Förderschwerpunktes Lernen wird derzeit nur generiert, wenn der </w:t>
            </w:r>
            <w:r>
              <w:t xml:space="preserve">Schüler </w:t>
            </w:r>
            <w:r w:rsidRPr="009F6A06">
              <w:t>der Schu</w:t>
            </w:r>
            <w:r w:rsidR="0056306B">
              <w:t>l</w:t>
            </w:r>
            <w:r w:rsidRPr="009F6A06">
              <w:t>form LER angehört.</w:t>
            </w:r>
          </w:p>
          <w:p w14:paraId="0B8CF331" w14:textId="56E60264" w:rsidR="005D2CCE" w:rsidRPr="006F2C99" w:rsidRDefault="00216EFC" w:rsidP="00BD1359">
            <w:pPr>
              <w:pStyle w:val="LDAuflistunginTabelle"/>
              <w:rPr>
                <w:rStyle w:val="hervorhebung"/>
              </w:rPr>
            </w:pPr>
            <w:r w:rsidRPr="009F6A06">
              <w:t xml:space="preserve">Es wird derzeit noch nicht automatisch generiert, </w:t>
            </w:r>
            <w:r>
              <w:t xml:space="preserve">wenn der Schüler </w:t>
            </w:r>
            <w:r w:rsidRPr="009F6A06">
              <w:t>einen aktuellen Eintrag IB-LER in den Halbjahres- und Semesterdaten hat</w:t>
            </w:r>
            <w:r>
              <w:t>.</w:t>
            </w:r>
            <w:r w:rsidR="005D2CCE">
              <w:br/>
            </w:r>
            <w:r>
              <w:br/>
            </w:r>
            <w:r w:rsidRPr="006F2C99">
              <w:rPr>
                <w:rStyle w:val="hervorhebung"/>
              </w:rPr>
              <w:t>Diese Funktionalität wird in einem nächsten Release nachgeliefert!</w:t>
            </w:r>
          </w:p>
        </w:tc>
      </w:tr>
    </w:tbl>
    <w:p w14:paraId="7BC3E5D2" w14:textId="77777777" w:rsidR="00342C61" w:rsidRPr="009F6A06" w:rsidRDefault="00342C61" w:rsidP="00342C61"/>
    <w:tbl>
      <w:tblPr>
        <w:tblStyle w:val="Tabellenraster"/>
        <w:tblW w:w="9072" w:type="dxa"/>
        <w:tblInd w:w="704" w:type="dxa"/>
        <w:tblLook w:val="04A0" w:firstRow="1" w:lastRow="0" w:firstColumn="1" w:lastColumn="0" w:noHBand="0" w:noVBand="1"/>
      </w:tblPr>
      <w:tblGrid>
        <w:gridCol w:w="996"/>
        <w:gridCol w:w="2973"/>
        <w:gridCol w:w="5103"/>
      </w:tblGrid>
      <w:tr w:rsidR="00276A8D" w:rsidRPr="009F6A06" w14:paraId="405AD12D" w14:textId="77777777" w:rsidTr="00216EFC">
        <w:tc>
          <w:tcPr>
            <w:tcW w:w="996" w:type="dxa"/>
            <w:shd w:val="clear" w:color="auto" w:fill="C6D9F1" w:themeFill="text2" w:themeFillTint="33"/>
          </w:tcPr>
          <w:p w14:paraId="3BAC5BE2" w14:textId="77777777" w:rsidR="00276A8D" w:rsidRPr="006F2C99" w:rsidRDefault="00276A8D" w:rsidP="00342C61">
            <w:pPr>
              <w:rPr>
                <w:rStyle w:val="hervorhebung"/>
              </w:rPr>
            </w:pPr>
            <w:r w:rsidRPr="006F2C99">
              <w:rPr>
                <w:rStyle w:val="hervorhebung"/>
              </w:rPr>
              <w:t>St/Sem</w:t>
            </w:r>
          </w:p>
        </w:tc>
        <w:tc>
          <w:tcPr>
            <w:tcW w:w="2973" w:type="dxa"/>
            <w:shd w:val="clear" w:color="auto" w:fill="C6D9F1" w:themeFill="text2" w:themeFillTint="33"/>
          </w:tcPr>
          <w:p w14:paraId="5E4DC584" w14:textId="77777777" w:rsidR="00276A8D" w:rsidRPr="006F2C99" w:rsidRDefault="00276A8D" w:rsidP="00342C61">
            <w:pPr>
              <w:rPr>
                <w:rStyle w:val="hervorhebung"/>
              </w:rPr>
            </w:pPr>
            <w:r w:rsidRPr="006F2C99">
              <w:rPr>
                <w:rStyle w:val="hervorhebung"/>
              </w:rPr>
              <w:t>Zeugnis zuweisen (LUSD)</w:t>
            </w:r>
          </w:p>
        </w:tc>
        <w:tc>
          <w:tcPr>
            <w:tcW w:w="5103" w:type="dxa"/>
            <w:shd w:val="clear" w:color="auto" w:fill="C6D9F1" w:themeFill="text2" w:themeFillTint="33"/>
          </w:tcPr>
          <w:p w14:paraId="689F3FAD" w14:textId="77777777" w:rsidR="00276A8D" w:rsidRPr="006F2C99" w:rsidRDefault="00276A8D" w:rsidP="00342C61">
            <w:pPr>
              <w:rPr>
                <w:rStyle w:val="hervorhebung"/>
              </w:rPr>
            </w:pPr>
            <w:r w:rsidRPr="006F2C99">
              <w:rPr>
                <w:rStyle w:val="hervorhebung"/>
              </w:rPr>
              <w:t>Seitenformat</w:t>
            </w:r>
          </w:p>
        </w:tc>
      </w:tr>
      <w:tr w:rsidR="00276A8D" w:rsidRPr="009F6A06" w14:paraId="29026352" w14:textId="77777777" w:rsidTr="00216EFC">
        <w:trPr>
          <w:trHeight w:val="658"/>
        </w:trPr>
        <w:tc>
          <w:tcPr>
            <w:tcW w:w="996" w:type="dxa"/>
            <w:shd w:val="clear" w:color="auto" w:fill="FFFFFF" w:themeFill="background1"/>
          </w:tcPr>
          <w:p w14:paraId="598EB471" w14:textId="77777777" w:rsidR="00276A8D" w:rsidRPr="009F6A06" w:rsidRDefault="00276A8D" w:rsidP="00D14C94">
            <w:pPr>
              <w:pStyle w:val="LDTextinhalt"/>
            </w:pPr>
            <w:r w:rsidRPr="009F6A06">
              <w:t>1 - 4</w:t>
            </w:r>
          </w:p>
        </w:tc>
        <w:tc>
          <w:tcPr>
            <w:tcW w:w="2973" w:type="dxa"/>
            <w:shd w:val="clear" w:color="auto" w:fill="FFFFFF" w:themeFill="background1"/>
          </w:tcPr>
          <w:p w14:paraId="57BA02D8" w14:textId="1152B703" w:rsidR="00276A8D" w:rsidRPr="009F6A06" w:rsidRDefault="00276A8D" w:rsidP="00D14C94">
            <w:pPr>
              <w:pStyle w:val="LDTextinhalt"/>
            </w:pPr>
            <w:r w:rsidRPr="009F6A06">
              <w:t>1. Zeugnis</w:t>
            </w:r>
            <w:r w:rsidR="00216EFC">
              <w:t xml:space="preserve">: </w:t>
            </w:r>
            <w:r w:rsidRPr="009F6A06">
              <w:t>Halbjahreszeugnis</w:t>
            </w:r>
          </w:p>
        </w:tc>
        <w:tc>
          <w:tcPr>
            <w:tcW w:w="5103" w:type="dxa"/>
            <w:shd w:val="clear" w:color="auto" w:fill="FFFFFF" w:themeFill="background1"/>
          </w:tcPr>
          <w:p w14:paraId="66B42BD4" w14:textId="61E030A0" w:rsidR="00276A8D" w:rsidRPr="009F6A06" w:rsidRDefault="00276A8D" w:rsidP="00D14C94">
            <w:pPr>
              <w:pStyle w:val="LDTextinhalt"/>
              <w:rPr>
                <w:bCs/>
              </w:rPr>
            </w:pPr>
            <w:r w:rsidRPr="009F6A06">
              <w:t>DIN-A4  ein- bis zweiseitig möglich</w:t>
            </w:r>
            <w:r w:rsidR="00216EFC">
              <w:t xml:space="preserve">, </w:t>
            </w:r>
            <w:r w:rsidRPr="009F6A06">
              <w:t>Vorder- und Rückseite</w:t>
            </w:r>
          </w:p>
        </w:tc>
      </w:tr>
      <w:tr w:rsidR="00276A8D" w:rsidRPr="009F6A06" w14:paraId="25108FFE" w14:textId="77777777" w:rsidTr="00216EFC">
        <w:trPr>
          <w:trHeight w:val="457"/>
        </w:trPr>
        <w:tc>
          <w:tcPr>
            <w:tcW w:w="3969" w:type="dxa"/>
            <w:gridSpan w:val="2"/>
            <w:shd w:val="clear" w:color="auto" w:fill="FAEB94"/>
          </w:tcPr>
          <w:p w14:paraId="7F2D9E27" w14:textId="77777777" w:rsidR="00276A8D" w:rsidRPr="006F2C99" w:rsidRDefault="00276A8D" w:rsidP="00342C61">
            <w:pPr>
              <w:rPr>
                <w:rStyle w:val="hervorhebung"/>
              </w:rPr>
            </w:pPr>
            <w:r w:rsidRPr="006F2C99">
              <w:rPr>
                <w:rStyle w:val="hervorhebung"/>
              </w:rPr>
              <w:t>Datenherkunft</w:t>
            </w:r>
          </w:p>
        </w:tc>
        <w:tc>
          <w:tcPr>
            <w:tcW w:w="5103" w:type="dxa"/>
            <w:shd w:val="clear" w:color="auto" w:fill="FAEB94"/>
          </w:tcPr>
          <w:p w14:paraId="14192E44" w14:textId="77777777" w:rsidR="00276A8D" w:rsidRPr="006F2C99" w:rsidRDefault="00276A8D" w:rsidP="00342C61">
            <w:pPr>
              <w:rPr>
                <w:rStyle w:val="hervorhebung"/>
              </w:rPr>
            </w:pPr>
            <w:r w:rsidRPr="006F2C99">
              <w:rPr>
                <w:rStyle w:val="hervorhebung"/>
              </w:rPr>
              <w:t>Zeugnisbereich / Seite</w:t>
            </w:r>
          </w:p>
        </w:tc>
      </w:tr>
      <w:tr w:rsidR="00276A8D" w:rsidRPr="009F6A06" w14:paraId="38A77349" w14:textId="77777777" w:rsidTr="00216EFC">
        <w:trPr>
          <w:trHeight w:val="420"/>
        </w:trPr>
        <w:tc>
          <w:tcPr>
            <w:tcW w:w="3969" w:type="dxa"/>
            <w:gridSpan w:val="2"/>
            <w:shd w:val="clear" w:color="auto" w:fill="FEFBE8"/>
          </w:tcPr>
          <w:p w14:paraId="0A9B4FDD" w14:textId="77777777" w:rsidR="00276A8D" w:rsidRPr="00216EFC" w:rsidRDefault="00276A8D" w:rsidP="00D14C94">
            <w:pPr>
              <w:pStyle w:val="LDTextinhalt"/>
            </w:pPr>
            <w:r w:rsidRPr="00216EFC">
              <w:t>Register Verbalbeurteilungen</w:t>
            </w:r>
          </w:p>
          <w:p w14:paraId="035392ED" w14:textId="77777777" w:rsidR="00276A8D" w:rsidRPr="00216EFC" w:rsidRDefault="00276A8D" w:rsidP="00D14C94">
            <w:pPr>
              <w:pStyle w:val="LDTextinhalt"/>
            </w:pPr>
            <w:r w:rsidRPr="00216EFC">
              <w:t>Register Fehlzeiten</w:t>
            </w:r>
          </w:p>
          <w:p w14:paraId="38384612" w14:textId="77777777" w:rsidR="00276A8D" w:rsidRPr="00216EFC" w:rsidRDefault="00276A8D" w:rsidP="00D14C94">
            <w:pPr>
              <w:pStyle w:val="LDTextinhalt"/>
            </w:pPr>
            <w:r w:rsidRPr="00216EFC">
              <w:t>Register Arbeits- und Sozialverhalten</w:t>
            </w:r>
          </w:p>
          <w:p w14:paraId="61E4EE51" w14:textId="77777777" w:rsidR="00276A8D" w:rsidRPr="00216EFC" w:rsidRDefault="00276A8D" w:rsidP="00D14C94">
            <w:pPr>
              <w:pStyle w:val="LDTextinhalt"/>
            </w:pPr>
            <w:r w:rsidRPr="00216EFC">
              <w:t>Register Bemerkungen</w:t>
            </w:r>
          </w:p>
        </w:tc>
        <w:tc>
          <w:tcPr>
            <w:tcW w:w="5103" w:type="dxa"/>
            <w:shd w:val="clear" w:color="auto" w:fill="FEFBE8"/>
          </w:tcPr>
          <w:p w14:paraId="269778BD" w14:textId="77777777" w:rsidR="00276A8D" w:rsidRPr="00216EFC" w:rsidRDefault="00276A8D" w:rsidP="00D14C94">
            <w:pPr>
              <w:pStyle w:val="LDTextinhalt"/>
              <w:rPr>
                <w:rStyle w:val="hervorhebung"/>
              </w:rPr>
            </w:pPr>
            <w:r w:rsidRPr="00216EFC">
              <w:rPr>
                <w:rStyle w:val="hervorhebung"/>
              </w:rPr>
              <w:t>Leistungs- und Entwicklungsstand</w:t>
            </w:r>
          </w:p>
          <w:p w14:paraId="1BFF9FF0" w14:textId="77777777" w:rsidR="00276A8D" w:rsidRPr="00216EFC" w:rsidRDefault="00276A8D" w:rsidP="00D14C94">
            <w:pPr>
              <w:pStyle w:val="LDTextinhalt"/>
            </w:pPr>
            <w:r w:rsidRPr="00216EFC">
              <w:t xml:space="preserve">Verbalbeurteilungen – </w:t>
            </w:r>
            <w:r w:rsidRPr="00216EFC">
              <w:rPr>
                <w:rStyle w:val="hervorhebung"/>
              </w:rPr>
              <w:t>Seiten 1 bis 2</w:t>
            </w:r>
          </w:p>
        </w:tc>
      </w:tr>
    </w:tbl>
    <w:p w14:paraId="7CF6E867" w14:textId="2791B531" w:rsidR="00216EFC" w:rsidRPr="00216EFC" w:rsidRDefault="00216EFC" w:rsidP="00216EFC">
      <w:pPr>
        <w:pStyle w:val="berschrift4"/>
      </w:pPr>
      <w:bookmarkStart w:id="101" w:name="_Ref68591940"/>
      <w:bookmarkStart w:id="102" w:name="_Ref68609149"/>
      <w:bookmarkStart w:id="103" w:name="_Ref68609150"/>
      <w:bookmarkStart w:id="104" w:name="_Toc69803440"/>
      <w:r>
        <w:t>Halbjahreszeugnis der Mittelstufe (VOSB Anlage 2)</w:t>
      </w:r>
      <w:bookmarkEnd w:id="101"/>
      <w:bookmarkEnd w:id="102"/>
      <w:bookmarkEnd w:id="103"/>
      <w:bookmarkEnd w:id="104"/>
    </w:p>
    <w:tbl>
      <w:tblPr>
        <w:tblStyle w:val="Tabellenraster"/>
        <w:tblW w:w="9072" w:type="dxa"/>
        <w:tblInd w:w="704" w:type="dxa"/>
        <w:tblLook w:val="04A0" w:firstRow="1" w:lastRow="0" w:firstColumn="1" w:lastColumn="0" w:noHBand="0" w:noVBand="1"/>
      </w:tblPr>
      <w:tblGrid>
        <w:gridCol w:w="992"/>
        <w:gridCol w:w="3402"/>
        <w:gridCol w:w="4678"/>
      </w:tblGrid>
      <w:tr w:rsidR="00216EFC" w:rsidRPr="009F6A06" w14:paraId="2555CA11" w14:textId="77777777" w:rsidTr="00216EFC">
        <w:tc>
          <w:tcPr>
            <w:tcW w:w="992" w:type="dxa"/>
            <w:shd w:val="clear" w:color="auto" w:fill="C6D9F1" w:themeFill="text2" w:themeFillTint="33"/>
          </w:tcPr>
          <w:p w14:paraId="3E907BD5" w14:textId="77777777" w:rsidR="00216EFC" w:rsidRPr="006F2C99" w:rsidRDefault="00216EFC" w:rsidP="00342C61">
            <w:pPr>
              <w:rPr>
                <w:rStyle w:val="hervorhebung"/>
              </w:rPr>
            </w:pPr>
            <w:r w:rsidRPr="006F2C99">
              <w:rPr>
                <w:rStyle w:val="hervorhebung"/>
              </w:rPr>
              <w:t>St/Sem</w:t>
            </w:r>
          </w:p>
        </w:tc>
        <w:tc>
          <w:tcPr>
            <w:tcW w:w="3402" w:type="dxa"/>
            <w:shd w:val="clear" w:color="auto" w:fill="C6D9F1" w:themeFill="text2" w:themeFillTint="33"/>
          </w:tcPr>
          <w:p w14:paraId="47EB78DD" w14:textId="77777777" w:rsidR="00216EFC" w:rsidRPr="006F2C99" w:rsidRDefault="00216EFC" w:rsidP="00342C61">
            <w:pPr>
              <w:rPr>
                <w:rStyle w:val="hervorhebung"/>
              </w:rPr>
            </w:pPr>
            <w:r w:rsidRPr="006F2C99">
              <w:rPr>
                <w:rStyle w:val="hervorhebung"/>
              </w:rPr>
              <w:t>Zeugnis zuweisen (LUSD)</w:t>
            </w:r>
          </w:p>
        </w:tc>
        <w:tc>
          <w:tcPr>
            <w:tcW w:w="4678" w:type="dxa"/>
            <w:shd w:val="clear" w:color="auto" w:fill="C6D9F1" w:themeFill="text2" w:themeFillTint="33"/>
          </w:tcPr>
          <w:p w14:paraId="2F889200" w14:textId="77777777" w:rsidR="00216EFC" w:rsidRPr="006F2C99" w:rsidRDefault="00216EFC" w:rsidP="00342C61">
            <w:pPr>
              <w:rPr>
                <w:rStyle w:val="hervorhebung"/>
              </w:rPr>
            </w:pPr>
            <w:r w:rsidRPr="006F2C99">
              <w:rPr>
                <w:rStyle w:val="hervorhebung"/>
              </w:rPr>
              <w:t>Seitenformat</w:t>
            </w:r>
          </w:p>
        </w:tc>
      </w:tr>
      <w:tr w:rsidR="00216EFC" w:rsidRPr="009F6A06" w14:paraId="68BAD97E" w14:textId="77777777" w:rsidTr="00216EFC">
        <w:tc>
          <w:tcPr>
            <w:tcW w:w="992" w:type="dxa"/>
          </w:tcPr>
          <w:p w14:paraId="1144E14C" w14:textId="77777777" w:rsidR="00216EFC" w:rsidRPr="009F6A06" w:rsidRDefault="00216EFC" w:rsidP="00D14C94">
            <w:pPr>
              <w:pStyle w:val="LDTextinhalt"/>
            </w:pPr>
            <w:r w:rsidRPr="009F6A06">
              <w:t>5 - 6</w:t>
            </w:r>
          </w:p>
        </w:tc>
        <w:tc>
          <w:tcPr>
            <w:tcW w:w="3402" w:type="dxa"/>
          </w:tcPr>
          <w:p w14:paraId="505D6B4A" w14:textId="788EFF3B" w:rsidR="00216EFC" w:rsidRPr="009F6A06" w:rsidRDefault="00216EFC" w:rsidP="00D14C94">
            <w:pPr>
              <w:pStyle w:val="LDTextinhalt"/>
            </w:pPr>
            <w:r w:rsidRPr="009F6A06">
              <w:t>1. Zeugnis</w:t>
            </w:r>
            <w:r>
              <w:t xml:space="preserve">: </w:t>
            </w:r>
            <w:r w:rsidRPr="009F6A06">
              <w:t>Halbjahreszeugnis</w:t>
            </w:r>
          </w:p>
        </w:tc>
        <w:tc>
          <w:tcPr>
            <w:tcW w:w="4678" w:type="dxa"/>
          </w:tcPr>
          <w:p w14:paraId="6925C31B" w14:textId="16722F04" w:rsidR="00216EFC" w:rsidRPr="009F6A06" w:rsidRDefault="00216EFC" w:rsidP="00D14C94">
            <w:pPr>
              <w:pStyle w:val="LDTextinhalt"/>
              <w:rPr>
                <w:bCs/>
              </w:rPr>
            </w:pPr>
            <w:r w:rsidRPr="009F6A06">
              <w:t>DIN-A4 zweiseitig</w:t>
            </w:r>
            <w:r>
              <w:t xml:space="preserve">, </w:t>
            </w:r>
            <w:r w:rsidRPr="009F6A06">
              <w:t>Vorder- und Rückseite</w:t>
            </w:r>
          </w:p>
        </w:tc>
      </w:tr>
      <w:tr w:rsidR="00216EFC" w:rsidRPr="009F6A06" w14:paraId="32530149" w14:textId="77777777" w:rsidTr="00216EFC">
        <w:tc>
          <w:tcPr>
            <w:tcW w:w="4394" w:type="dxa"/>
            <w:gridSpan w:val="2"/>
            <w:shd w:val="clear" w:color="auto" w:fill="FAEB94"/>
          </w:tcPr>
          <w:p w14:paraId="4378791D" w14:textId="77777777" w:rsidR="00216EFC" w:rsidRPr="006F2C99" w:rsidRDefault="00216EFC" w:rsidP="00342C61">
            <w:pPr>
              <w:rPr>
                <w:rStyle w:val="hervorhebung"/>
              </w:rPr>
            </w:pPr>
            <w:r w:rsidRPr="006F2C99">
              <w:rPr>
                <w:rStyle w:val="hervorhebung"/>
              </w:rPr>
              <w:t>Datenherkunft</w:t>
            </w:r>
          </w:p>
        </w:tc>
        <w:tc>
          <w:tcPr>
            <w:tcW w:w="4678" w:type="dxa"/>
            <w:shd w:val="clear" w:color="auto" w:fill="FAEB94"/>
          </w:tcPr>
          <w:p w14:paraId="7FCB38E7" w14:textId="77777777" w:rsidR="00216EFC" w:rsidRPr="006F2C99" w:rsidRDefault="00216EFC" w:rsidP="00342C61">
            <w:pPr>
              <w:rPr>
                <w:rStyle w:val="hervorhebung"/>
              </w:rPr>
            </w:pPr>
            <w:r w:rsidRPr="006F2C99">
              <w:rPr>
                <w:rStyle w:val="hervorhebung"/>
              </w:rPr>
              <w:t>Zeugnisbereich / Seite</w:t>
            </w:r>
          </w:p>
        </w:tc>
      </w:tr>
      <w:tr w:rsidR="00216EFC" w:rsidRPr="009F6A06" w14:paraId="3315184A" w14:textId="77777777" w:rsidTr="00216EFC">
        <w:tc>
          <w:tcPr>
            <w:tcW w:w="4394" w:type="dxa"/>
            <w:gridSpan w:val="2"/>
            <w:shd w:val="clear" w:color="auto" w:fill="FEFBE8"/>
          </w:tcPr>
          <w:p w14:paraId="03C94FED" w14:textId="77777777" w:rsidR="00216EFC" w:rsidRPr="00216EFC" w:rsidRDefault="00216EFC" w:rsidP="00D14C94">
            <w:pPr>
              <w:pStyle w:val="LDTextinhalt"/>
            </w:pPr>
            <w:r w:rsidRPr="00216EFC">
              <w:t>Register Verbalbeurteilungen</w:t>
            </w:r>
          </w:p>
          <w:p w14:paraId="5D0BF06B" w14:textId="77777777" w:rsidR="00216EFC" w:rsidRPr="00216EFC" w:rsidRDefault="00216EFC" w:rsidP="00D14C94">
            <w:pPr>
              <w:pStyle w:val="LDTextinhalt"/>
            </w:pPr>
            <w:r w:rsidRPr="00216EFC">
              <w:t>Register Arbeits- und Sozialverhalten</w:t>
            </w:r>
          </w:p>
        </w:tc>
        <w:tc>
          <w:tcPr>
            <w:tcW w:w="4678" w:type="dxa"/>
            <w:shd w:val="clear" w:color="auto" w:fill="FEFBE8"/>
          </w:tcPr>
          <w:p w14:paraId="2E1310FD" w14:textId="77777777" w:rsidR="00216EFC" w:rsidRPr="00216EFC" w:rsidRDefault="00216EFC" w:rsidP="00D14C94">
            <w:pPr>
              <w:pStyle w:val="LDTextinhalt"/>
              <w:rPr>
                <w:rStyle w:val="hervorhebung"/>
              </w:rPr>
            </w:pPr>
            <w:r w:rsidRPr="00216EFC">
              <w:rPr>
                <w:rStyle w:val="hervorhebung"/>
              </w:rPr>
              <w:t>Leistungs- und Entwicklungsstand</w:t>
            </w:r>
          </w:p>
          <w:p w14:paraId="2C7F84C4" w14:textId="77777777" w:rsidR="00216EFC" w:rsidRPr="00216EFC" w:rsidRDefault="00216EFC" w:rsidP="00D14C94">
            <w:pPr>
              <w:pStyle w:val="LDTextinhalt"/>
            </w:pPr>
            <w:r w:rsidRPr="00216EFC">
              <w:t xml:space="preserve">Verbalbeurteilungen – </w:t>
            </w:r>
            <w:r w:rsidRPr="00216EFC">
              <w:rPr>
                <w:rStyle w:val="hervorhebung"/>
              </w:rPr>
              <w:t>Seite 1</w:t>
            </w:r>
          </w:p>
        </w:tc>
      </w:tr>
      <w:tr w:rsidR="00216EFC" w:rsidRPr="009F6A06" w14:paraId="14445AC1" w14:textId="77777777" w:rsidTr="00216EFC">
        <w:tc>
          <w:tcPr>
            <w:tcW w:w="4394" w:type="dxa"/>
            <w:gridSpan w:val="2"/>
            <w:shd w:val="clear" w:color="auto" w:fill="FEFBE8"/>
          </w:tcPr>
          <w:p w14:paraId="13BA75CD" w14:textId="77777777" w:rsidR="00216EFC" w:rsidRPr="00216EFC" w:rsidRDefault="00216EFC" w:rsidP="00D14C94">
            <w:pPr>
              <w:pStyle w:val="LDTextinhalt"/>
            </w:pPr>
            <w:r w:rsidRPr="00216EFC">
              <w:t>Register Kursnoten</w:t>
            </w:r>
          </w:p>
          <w:p w14:paraId="7345ECA5" w14:textId="77777777" w:rsidR="00216EFC" w:rsidRPr="00216EFC" w:rsidRDefault="00216EFC" w:rsidP="00D14C94">
            <w:pPr>
              <w:pStyle w:val="LDTextinhalt"/>
            </w:pPr>
            <w:r w:rsidRPr="00216EFC">
              <w:t>Register Fehlzeiten</w:t>
            </w:r>
          </w:p>
          <w:p w14:paraId="5C947877" w14:textId="77777777" w:rsidR="00216EFC" w:rsidRPr="00216EFC" w:rsidRDefault="00216EFC" w:rsidP="00D14C94">
            <w:pPr>
              <w:pStyle w:val="LDTextinhalt"/>
            </w:pPr>
            <w:r w:rsidRPr="00216EFC">
              <w:t>Register Arbeits- und Sozialverhalten</w:t>
            </w:r>
          </w:p>
          <w:p w14:paraId="46DE5741" w14:textId="77777777" w:rsidR="00216EFC" w:rsidRPr="00216EFC" w:rsidRDefault="00216EFC" w:rsidP="00D14C94">
            <w:pPr>
              <w:pStyle w:val="LDTextinhalt"/>
            </w:pPr>
            <w:r w:rsidRPr="00216EFC">
              <w:t>Register Bemerkungen</w:t>
            </w:r>
          </w:p>
        </w:tc>
        <w:tc>
          <w:tcPr>
            <w:tcW w:w="4678" w:type="dxa"/>
            <w:shd w:val="clear" w:color="auto" w:fill="FEFBE8"/>
          </w:tcPr>
          <w:p w14:paraId="5AC63346" w14:textId="77777777" w:rsidR="00216EFC" w:rsidRPr="00216EFC" w:rsidRDefault="00216EFC" w:rsidP="00D14C94">
            <w:pPr>
              <w:pStyle w:val="LDTextinhalt"/>
              <w:rPr>
                <w:rStyle w:val="hervorhebung"/>
              </w:rPr>
            </w:pPr>
            <w:r w:rsidRPr="00216EFC">
              <w:rPr>
                <w:rStyle w:val="hervorhebung"/>
              </w:rPr>
              <w:t>Leistungsbewertung</w:t>
            </w:r>
          </w:p>
          <w:p w14:paraId="00A9FC65" w14:textId="77777777" w:rsidR="00216EFC" w:rsidRPr="00216EFC" w:rsidRDefault="00216EFC" w:rsidP="00D14C94">
            <w:pPr>
              <w:pStyle w:val="LDTextinhalt"/>
            </w:pPr>
            <w:r w:rsidRPr="00216EFC">
              <w:t xml:space="preserve">Zensuren – </w:t>
            </w:r>
            <w:r w:rsidRPr="00216EFC">
              <w:rPr>
                <w:rStyle w:val="hervorhebung"/>
              </w:rPr>
              <w:t>Seite 2</w:t>
            </w:r>
          </w:p>
        </w:tc>
      </w:tr>
    </w:tbl>
    <w:p w14:paraId="74EEA7A1" w14:textId="1EB79E4A" w:rsidR="00216EFC" w:rsidRPr="00216EFC" w:rsidRDefault="00216EFC" w:rsidP="00216EFC">
      <w:pPr>
        <w:pStyle w:val="berschrift4"/>
      </w:pPr>
      <w:bookmarkStart w:id="105" w:name="_Ref68592115"/>
      <w:bookmarkStart w:id="106" w:name="_Ref68689125"/>
      <w:bookmarkStart w:id="107" w:name="_Ref68689135"/>
      <w:bookmarkStart w:id="108" w:name="_Toc69803441"/>
      <w:r>
        <w:t>Halbjahreszeugnis der Berufsorientierungsstufe (VOSB Anlage 3)</w:t>
      </w:r>
      <w:bookmarkEnd w:id="105"/>
      <w:bookmarkEnd w:id="106"/>
      <w:bookmarkEnd w:id="107"/>
      <w:bookmarkEnd w:id="108"/>
    </w:p>
    <w:tbl>
      <w:tblPr>
        <w:tblStyle w:val="Tabellenraster"/>
        <w:tblW w:w="9072" w:type="dxa"/>
        <w:tblInd w:w="704" w:type="dxa"/>
        <w:tblLook w:val="04A0" w:firstRow="1" w:lastRow="0" w:firstColumn="1" w:lastColumn="0" w:noHBand="0" w:noVBand="1"/>
      </w:tblPr>
      <w:tblGrid>
        <w:gridCol w:w="851"/>
        <w:gridCol w:w="141"/>
        <w:gridCol w:w="3402"/>
        <w:gridCol w:w="4678"/>
      </w:tblGrid>
      <w:tr w:rsidR="00216EFC" w:rsidRPr="009F6A06" w14:paraId="417589BD" w14:textId="77777777" w:rsidTr="00216EFC">
        <w:tc>
          <w:tcPr>
            <w:tcW w:w="992" w:type="dxa"/>
            <w:gridSpan w:val="2"/>
            <w:shd w:val="clear" w:color="auto" w:fill="C6D9F1" w:themeFill="text2" w:themeFillTint="33"/>
          </w:tcPr>
          <w:p w14:paraId="218CF57E" w14:textId="77777777" w:rsidR="00216EFC" w:rsidRPr="006F2C99" w:rsidRDefault="00216EFC" w:rsidP="00342C61">
            <w:pPr>
              <w:rPr>
                <w:rStyle w:val="hervorhebung"/>
              </w:rPr>
            </w:pPr>
            <w:r w:rsidRPr="006F2C99">
              <w:rPr>
                <w:rStyle w:val="hervorhebung"/>
              </w:rPr>
              <w:t>St/Sem</w:t>
            </w:r>
          </w:p>
        </w:tc>
        <w:tc>
          <w:tcPr>
            <w:tcW w:w="3402" w:type="dxa"/>
            <w:shd w:val="clear" w:color="auto" w:fill="C6D9F1" w:themeFill="text2" w:themeFillTint="33"/>
          </w:tcPr>
          <w:p w14:paraId="37B2A22A" w14:textId="77777777" w:rsidR="00216EFC" w:rsidRPr="006F2C99" w:rsidRDefault="00216EFC" w:rsidP="00342C61">
            <w:pPr>
              <w:rPr>
                <w:rStyle w:val="hervorhebung"/>
              </w:rPr>
            </w:pPr>
            <w:r w:rsidRPr="006F2C99">
              <w:rPr>
                <w:rStyle w:val="hervorhebung"/>
              </w:rPr>
              <w:t>Zeugnis zuweisen (LUSD)</w:t>
            </w:r>
          </w:p>
        </w:tc>
        <w:tc>
          <w:tcPr>
            <w:tcW w:w="4678" w:type="dxa"/>
            <w:shd w:val="clear" w:color="auto" w:fill="C6D9F1" w:themeFill="text2" w:themeFillTint="33"/>
          </w:tcPr>
          <w:p w14:paraId="5B03F25C" w14:textId="77777777" w:rsidR="00216EFC" w:rsidRPr="006F2C99" w:rsidRDefault="00216EFC" w:rsidP="00342C61">
            <w:pPr>
              <w:rPr>
                <w:rStyle w:val="hervorhebung"/>
              </w:rPr>
            </w:pPr>
            <w:r w:rsidRPr="006F2C99">
              <w:rPr>
                <w:rStyle w:val="hervorhebung"/>
              </w:rPr>
              <w:t>Seitenformat</w:t>
            </w:r>
          </w:p>
        </w:tc>
      </w:tr>
      <w:tr w:rsidR="00216EFC" w:rsidRPr="009F6A06" w14:paraId="055E6B9D" w14:textId="77777777" w:rsidTr="00216EFC">
        <w:tc>
          <w:tcPr>
            <w:tcW w:w="992" w:type="dxa"/>
            <w:gridSpan w:val="2"/>
            <w:shd w:val="clear" w:color="auto" w:fill="FFFFFF" w:themeFill="background1"/>
          </w:tcPr>
          <w:p w14:paraId="797A7C9D" w14:textId="77777777" w:rsidR="00216EFC" w:rsidRPr="009F6A06" w:rsidRDefault="00216EFC" w:rsidP="00342C61">
            <w:r w:rsidRPr="009F6A06">
              <w:t>7 - 10</w:t>
            </w:r>
          </w:p>
        </w:tc>
        <w:tc>
          <w:tcPr>
            <w:tcW w:w="3402" w:type="dxa"/>
            <w:shd w:val="clear" w:color="auto" w:fill="FFFFFF" w:themeFill="background1"/>
          </w:tcPr>
          <w:p w14:paraId="377B0D21" w14:textId="208CD37F" w:rsidR="00216EFC" w:rsidRPr="009F6A06" w:rsidRDefault="00216EFC" w:rsidP="00216EFC">
            <w:r w:rsidRPr="009F6A06">
              <w:t>1. Zeugnis</w:t>
            </w:r>
            <w:r>
              <w:t xml:space="preserve">: </w:t>
            </w:r>
            <w:r w:rsidRPr="009F6A06">
              <w:t>Halbjahreszeugnis</w:t>
            </w:r>
          </w:p>
        </w:tc>
        <w:tc>
          <w:tcPr>
            <w:tcW w:w="4678" w:type="dxa"/>
            <w:shd w:val="clear" w:color="auto" w:fill="FFFFFF" w:themeFill="background1"/>
          </w:tcPr>
          <w:p w14:paraId="305D464B" w14:textId="72C48130" w:rsidR="00216EFC" w:rsidRPr="009F6A06" w:rsidRDefault="00216EFC" w:rsidP="00216EFC">
            <w:pPr>
              <w:rPr>
                <w:bCs/>
              </w:rPr>
            </w:pPr>
            <w:r w:rsidRPr="009F6A06">
              <w:t>DIN-A4 zweiseitig</w:t>
            </w:r>
            <w:r>
              <w:t xml:space="preserve">, </w:t>
            </w:r>
            <w:r w:rsidRPr="009F6A06">
              <w:t>Vorder- und Rückseite</w:t>
            </w:r>
          </w:p>
        </w:tc>
      </w:tr>
      <w:tr w:rsidR="00216EFC" w:rsidRPr="009F6A06" w14:paraId="7A2CC632" w14:textId="77777777" w:rsidTr="00216EFC">
        <w:tc>
          <w:tcPr>
            <w:tcW w:w="4394" w:type="dxa"/>
            <w:gridSpan w:val="3"/>
            <w:shd w:val="clear" w:color="auto" w:fill="FAEB94"/>
          </w:tcPr>
          <w:p w14:paraId="1931A653" w14:textId="77777777" w:rsidR="00216EFC" w:rsidRPr="006F2C99" w:rsidRDefault="00216EFC" w:rsidP="00342C61">
            <w:pPr>
              <w:rPr>
                <w:rStyle w:val="hervorhebung"/>
              </w:rPr>
            </w:pPr>
            <w:r w:rsidRPr="006F2C99">
              <w:rPr>
                <w:rStyle w:val="hervorhebung"/>
              </w:rPr>
              <w:t>Datenherkunft</w:t>
            </w:r>
          </w:p>
        </w:tc>
        <w:tc>
          <w:tcPr>
            <w:tcW w:w="4678" w:type="dxa"/>
            <w:shd w:val="clear" w:color="auto" w:fill="FAEB94"/>
          </w:tcPr>
          <w:p w14:paraId="20C68017" w14:textId="77777777" w:rsidR="00216EFC" w:rsidRPr="006F2C99" w:rsidRDefault="00216EFC" w:rsidP="00342C61">
            <w:pPr>
              <w:rPr>
                <w:rStyle w:val="hervorhebung"/>
              </w:rPr>
            </w:pPr>
            <w:r w:rsidRPr="006F2C99">
              <w:rPr>
                <w:rStyle w:val="hervorhebung"/>
              </w:rPr>
              <w:t>Zeugnisbereich / Seite</w:t>
            </w:r>
          </w:p>
        </w:tc>
      </w:tr>
      <w:tr w:rsidR="00216EFC" w:rsidRPr="009F6A06" w14:paraId="6986D778" w14:textId="77777777" w:rsidTr="00216EFC">
        <w:tc>
          <w:tcPr>
            <w:tcW w:w="4394" w:type="dxa"/>
            <w:gridSpan w:val="3"/>
            <w:shd w:val="clear" w:color="auto" w:fill="FEFFE1"/>
          </w:tcPr>
          <w:p w14:paraId="330EB308" w14:textId="77777777" w:rsidR="00216EFC" w:rsidRPr="00216EFC" w:rsidRDefault="00216EFC" w:rsidP="00D14C94">
            <w:pPr>
              <w:pStyle w:val="LDTextinhalt"/>
            </w:pPr>
            <w:r w:rsidRPr="00216EFC">
              <w:t>Register Verbalbeurteilungen</w:t>
            </w:r>
          </w:p>
          <w:p w14:paraId="55F6F819" w14:textId="77777777" w:rsidR="00216EFC" w:rsidRPr="00216EFC" w:rsidRDefault="00216EFC" w:rsidP="00D14C94">
            <w:pPr>
              <w:pStyle w:val="LDTextinhalt"/>
            </w:pPr>
            <w:r w:rsidRPr="00216EFC">
              <w:t>Register Arbeits- und Sozialverhalten</w:t>
            </w:r>
          </w:p>
        </w:tc>
        <w:tc>
          <w:tcPr>
            <w:tcW w:w="4678" w:type="dxa"/>
            <w:shd w:val="clear" w:color="auto" w:fill="FEFFE1"/>
          </w:tcPr>
          <w:p w14:paraId="7E98A7C7" w14:textId="77777777" w:rsidR="00216EFC" w:rsidRPr="00216EFC" w:rsidRDefault="00216EFC" w:rsidP="00D14C94">
            <w:pPr>
              <w:pStyle w:val="LDTextinhalt"/>
              <w:rPr>
                <w:rStyle w:val="hervorhebung"/>
              </w:rPr>
            </w:pPr>
            <w:r w:rsidRPr="00216EFC">
              <w:rPr>
                <w:rStyle w:val="hervorhebung"/>
              </w:rPr>
              <w:t>Leistungs- und Entwicklungsstand</w:t>
            </w:r>
          </w:p>
          <w:p w14:paraId="41696F2F" w14:textId="77777777" w:rsidR="00216EFC" w:rsidRPr="00216EFC" w:rsidRDefault="00216EFC" w:rsidP="00D14C94">
            <w:pPr>
              <w:pStyle w:val="LDTextinhalt"/>
            </w:pPr>
            <w:r w:rsidRPr="00216EFC">
              <w:t>Verbalbeurteilungen</w:t>
            </w:r>
          </w:p>
          <w:p w14:paraId="04DB3B84" w14:textId="77777777" w:rsidR="00216EFC" w:rsidRPr="00216EFC" w:rsidRDefault="00216EFC" w:rsidP="00D14C94">
            <w:pPr>
              <w:pStyle w:val="LDTextinhalt"/>
            </w:pPr>
            <w:r w:rsidRPr="00216EFC">
              <w:t xml:space="preserve">Berufsorientierung – </w:t>
            </w:r>
            <w:r w:rsidRPr="00216EFC">
              <w:rPr>
                <w:rStyle w:val="hervorhebung"/>
              </w:rPr>
              <w:t>Seite 1</w:t>
            </w:r>
          </w:p>
        </w:tc>
      </w:tr>
      <w:tr w:rsidR="00216EFC" w:rsidRPr="009F6A06" w14:paraId="66B88928" w14:textId="77777777" w:rsidTr="00216EFC">
        <w:tc>
          <w:tcPr>
            <w:tcW w:w="4394" w:type="dxa"/>
            <w:gridSpan w:val="3"/>
            <w:shd w:val="clear" w:color="auto" w:fill="FEFFE1"/>
          </w:tcPr>
          <w:p w14:paraId="5E512CE7" w14:textId="77777777" w:rsidR="00216EFC" w:rsidRPr="00216EFC" w:rsidRDefault="00216EFC" w:rsidP="00D14C94">
            <w:pPr>
              <w:pStyle w:val="LDTextinhalt"/>
            </w:pPr>
            <w:r w:rsidRPr="00216EFC">
              <w:t>Register Kursnoten</w:t>
            </w:r>
          </w:p>
          <w:p w14:paraId="6B347C72" w14:textId="77777777" w:rsidR="00216EFC" w:rsidRPr="00216EFC" w:rsidRDefault="00216EFC" w:rsidP="00D14C94">
            <w:pPr>
              <w:pStyle w:val="LDTextinhalt"/>
            </w:pPr>
            <w:r w:rsidRPr="00216EFC">
              <w:t>Register Fehlzeiten</w:t>
            </w:r>
          </w:p>
          <w:p w14:paraId="57971C25" w14:textId="77777777" w:rsidR="00216EFC" w:rsidRPr="00216EFC" w:rsidRDefault="00216EFC" w:rsidP="00D14C94">
            <w:pPr>
              <w:pStyle w:val="LDTextinhalt"/>
            </w:pPr>
            <w:r w:rsidRPr="00216EFC">
              <w:t>Register Arbeits- und Sozialverhalten</w:t>
            </w:r>
          </w:p>
          <w:p w14:paraId="5B1FA5A9" w14:textId="77777777" w:rsidR="00216EFC" w:rsidRPr="00216EFC" w:rsidRDefault="00216EFC" w:rsidP="00D14C94">
            <w:pPr>
              <w:pStyle w:val="LDTextinhalt"/>
            </w:pPr>
            <w:r w:rsidRPr="00216EFC">
              <w:t>Register Bemerkungen</w:t>
            </w:r>
          </w:p>
        </w:tc>
        <w:tc>
          <w:tcPr>
            <w:tcW w:w="4678" w:type="dxa"/>
            <w:shd w:val="clear" w:color="auto" w:fill="FEFFE1"/>
          </w:tcPr>
          <w:p w14:paraId="682325A6" w14:textId="77777777" w:rsidR="00216EFC" w:rsidRPr="00216EFC" w:rsidRDefault="00216EFC" w:rsidP="00D14C94">
            <w:pPr>
              <w:pStyle w:val="LDTextinhalt"/>
              <w:rPr>
                <w:rStyle w:val="hervorhebung"/>
              </w:rPr>
            </w:pPr>
            <w:r w:rsidRPr="00216EFC">
              <w:rPr>
                <w:rStyle w:val="hervorhebung"/>
              </w:rPr>
              <w:t>Leistungsbewertung</w:t>
            </w:r>
          </w:p>
          <w:p w14:paraId="276848AB" w14:textId="77777777" w:rsidR="00216EFC" w:rsidRPr="00216EFC" w:rsidRDefault="00216EFC" w:rsidP="00D14C94">
            <w:pPr>
              <w:pStyle w:val="LDTextinhalt"/>
            </w:pPr>
            <w:r w:rsidRPr="00216EFC">
              <w:t xml:space="preserve">Zensuren – </w:t>
            </w:r>
            <w:r w:rsidRPr="00216EFC">
              <w:rPr>
                <w:rStyle w:val="hervorhebung"/>
              </w:rPr>
              <w:t>Seite 2</w:t>
            </w:r>
          </w:p>
        </w:tc>
      </w:tr>
      <w:tr w:rsidR="00342C61" w:rsidRPr="009F6A06" w14:paraId="5FA8542A" w14:textId="77777777" w:rsidTr="00216EFC">
        <w:tblPrEx>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PrEx>
        <w:trPr>
          <w:trHeight w:val="817"/>
        </w:trPr>
        <w:tc>
          <w:tcPr>
            <w:tcW w:w="851" w:type="dxa"/>
            <w:tcBorders>
              <w:top w:val="nil"/>
              <w:bottom w:val="nil"/>
            </w:tcBorders>
          </w:tcPr>
          <w:p w14:paraId="5866E24A" w14:textId="77777777" w:rsidR="00342C61" w:rsidRPr="009F6A06" w:rsidRDefault="00342C61" w:rsidP="00342C61">
            <w:r w:rsidRPr="009F6A06">
              <w:rPr>
                <w:noProof/>
                <w:lang w:eastAsia="de-DE"/>
              </w:rPr>
              <w:lastRenderedPageBreak/>
              <w:drawing>
                <wp:inline distT="0" distB="0" distL="0" distR="0" wp14:anchorId="6622AB53" wp14:editId="5B1387DC">
                  <wp:extent cx="289560" cy="289560"/>
                  <wp:effectExtent l="0" t="0" r="0" b="0"/>
                  <wp:docPr id="44" name="Grafik 44"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221" w:type="dxa"/>
            <w:gridSpan w:val="3"/>
            <w:tcBorders>
              <w:top w:val="single" w:sz="4" w:space="0" w:color="808080" w:themeColor="background1" w:themeShade="80"/>
              <w:bottom w:val="single" w:sz="4" w:space="0" w:color="808080" w:themeColor="background1" w:themeShade="80"/>
            </w:tcBorders>
            <w:vAlign w:val="center"/>
          </w:tcPr>
          <w:p w14:paraId="7E040B65" w14:textId="772001E4" w:rsidR="00342C61" w:rsidRPr="00216EFC" w:rsidRDefault="00342C61" w:rsidP="00342C61">
            <w:pPr>
              <w:rPr>
                <w:rStyle w:val="LDNeu"/>
              </w:rPr>
            </w:pPr>
            <w:r w:rsidRPr="00216EFC">
              <w:rPr>
                <w:rStyle w:val="LDNeu"/>
              </w:rPr>
              <w:t xml:space="preserve">Hinweis </w:t>
            </w:r>
            <w:r w:rsidR="00216EFC">
              <w:rPr>
                <w:rStyle w:val="LDNeu"/>
              </w:rPr>
              <w:t>zu Zeugnissen nach VOSB Anlage 2 und 3</w:t>
            </w:r>
          </w:p>
          <w:p w14:paraId="7C360BB6" w14:textId="281C2DA4" w:rsidR="00342C61" w:rsidRPr="009F6A06" w:rsidRDefault="00342C61" w:rsidP="005D4567">
            <w:pPr>
              <w:pStyle w:val="LDAuflistunginTabelle"/>
            </w:pPr>
            <w:r w:rsidRPr="009F6A06">
              <w:t>Die Zeugnisse nach VOSB Anlage 2-3 werden generiert, wenn Schüler der Schu</w:t>
            </w:r>
            <w:r w:rsidR="0056306B">
              <w:t>l</w:t>
            </w:r>
            <w:r w:rsidRPr="009F6A06">
              <w:t>form LER angehören.</w:t>
            </w:r>
          </w:p>
          <w:p w14:paraId="1EB34D47" w14:textId="3C7A028D" w:rsidR="00216EFC" w:rsidRPr="009F6A06" w:rsidRDefault="00A3358A" w:rsidP="00F70D56">
            <w:pPr>
              <w:pStyle w:val="LDAuflistunginTabelle"/>
            </w:pPr>
            <w:r>
              <w:t>Zudem werden s</w:t>
            </w:r>
            <w:r w:rsidR="00342C61" w:rsidRPr="009F6A06">
              <w:t xml:space="preserve">ie </w:t>
            </w:r>
            <w:r w:rsidR="00342C61" w:rsidRPr="006F2C99">
              <w:rPr>
                <w:rStyle w:val="hervorhebung"/>
              </w:rPr>
              <w:t>automatisch</w:t>
            </w:r>
            <w:r w:rsidR="00342C61" w:rsidRPr="009F6A06">
              <w:t xml:space="preserve"> generiert, </w:t>
            </w:r>
            <w:r w:rsidR="00216EFC">
              <w:t xml:space="preserve">sobald ein </w:t>
            </w:r>
            <w:r w:rsidR="00342C61" w:rsidRPr="009F6A06">
              <w:t>Schüler einen aktuellen Eintrag IB-LER in den Halbjahres- und Semesterdaten ha</w:t>
            </w:r>
            <w:r w:rsidR="00216EFC">
              <w:t xml:space="preserve">t, </w:t>
            </w:r>
            <w:r w:rsidR="00342C61" w:rsidRPr="009F6A06">
              <w:t>also am inklusiven Unterricht teiln</w:t>
            </w:r>
            <w:r w:rsidR="00216EFC">
              <w:t>immt</w:t>
            </w:r>
            <w:r w:rsidR="00342C61" w:rsidRPr="009F6A06">
              <w:t>.</w:t>
            </w:r>
          </w:p>
        </w:tc>
      </w:tr>
      <w:tr w:rsidR="00216EFC" w:rsidRPr="009F6A06" w14:paraId="30FAF436" w14:textId="77777777" w:rsidTr="00216EFC">
        <w:tblPrEx>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PrEx>
        <w:trPr>
          <w:trHeight w:val="817"/>
        </w:trPr>
        <w:tc>
          <w:tcPr>
            <w:tcW w:w="851" w:type="dxa"/>
            <w:tcBorders>
              <w:top w:val="nil"/>
              <w:bottom w:val="nil"/>
            </w:tcBorders>
          </w:tcPr>
          <w:p w14:paraId="60185E22" w14:textId="22657CC3" w:rsidR="00216EFC" w:rsidRPr="009F6A06" w:rsidRDefault="00216EFC" w:rsidP="00342C61">
            <w:pPr>
              <w:rPr>
                <w:noProof/>
                <w:lang w:eastAsia="de-DE"/>
              </w:rPr>
            </w:pPr>
            <w:r>
              <w:rPr>
                <w:noProof/>
                <w:lang w:eastAsia="de-DE"/>
              </w:rPr>
              <w:drawing>
                <wp:inline distT="0" distB="0" distL="0" distR="0" wp14:anchorId="2A701072" wp14:editId="2833A375">
                  <wp:extent cx="290830" cy="290830"/>
                  <wp:effectExtent l="0" t="0" r="0" b="0"/>
                  <wp:docPr id="55" name="Grafik 55"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8221" w:type="dxa"/>
            <w:gridSpan w:val="3"/>
            <w:tcBorders>
              <w:top w:val="single" w:sz="4" w:space="0" w:color="808080" w:themeColor="background1" w:themeShade="80"/>
              <w:bottom w:val="single" w:sz="4" w:space="0" w:color="808080" w:themeColor="background1" w:themeShade="80"/>
            </w:tcBorders>
            <w:vAlign w:val="center"/>
          </w:tcPr>
          <w:p w14:paraId="78F4612B" w14:textId="05442548" w:rsidR="00216EFC" w:rsidRPr="00216EFC" w:rsidRDefault="00216EFC" w:rsidP="00D14C94">
            <w:pPr>
              <w:pStyle w:val="LDTextinhalt"/>
              <w:rPr>
                <w:rStyle w:val="LDRegister"/>
              </w:rPr>
            </w:pPr>
            <w:r>
              <w:rPr>
                <w:rStyle w:val="LDRegister"/>
              </w:rPr>
              <w:t xml:space="preserve">Achtung beim Ausdruck der Zeugnisse </w:t>
            </w:r>
          </w:p>
          <w:p w14:paraId="0212EFFE" w14:textId="3AF58B78" w:rsidR="00216EFC" w:rsidRPr="009F6A06" w:rsidRDefault="00216EFC" w:rsidP="00216EFC">
            <w:pPr>
              <w:pStyle w:val="LDAuflistunginTabelle"/>
            </w:pPr>
            <w:r w:rsidRPr="009F6A06">
              <w:t>Beachten Sie, dass auch die Zeugnisse der allgemeinen Schulformen zweiseitig ausfallen, wenn bei der Konfiguration der Kopfnoten die Einstellung „Note mit schriftlicher Ergänzung“ gewählt wird.</w:t>
            </w:r>
          </w:p>
          <w:p w14:paraId="2B8D8B5D" w14:textId="77777777" w:rsidR="00216EFC" w:rsidRPr="009F6A06" w:rsidRDefault="00216EFC" w:rsidP="00216EFC">
            <w:pPr>
              <w:pStyle w:val="LDAuflistunginTabelle"/>
            </w:pPr>
            <w:r w:rsidRPr="009F6A06">
              <w:t>Das Druckprozedere muss bei gleichzeitigem Druck von Zeugnissen anderer Schulformen gut koordiniert werden!</w:t>
            </w:r>
          </w:p>
          <w:p w14:paraId="21E0326B" w14:textId="54F8064D" w:rsidR="00216EFC" w:rsidRPr="00216EFC" w:rsidRDefault="00216EFC" w:rsidP="00216EFC">
            <w:pPr>
              <w:pStyle w:val="LDAuflistunginTabelle"/>
              <w:rPr>
                <w:rStyle w:val="LDNeu"/>
              </w:rPr>
            </w:pPr>
            <w:r w:rsidRPr="00216EFC">
              <w:rPr>
                <w:rStyle w:val="hervorhebung"/>
              </w:rPr>
              <w:t>Es wird dringend empfohlen</w:t>
            </w:r>
            <w:r w:rsidRPr="009F6A06">
              <w:t xml:space="preserve"> auf die verschiedenen Möglichkeiten der Druckei</w:t>
            </w:r>
            <w:r w:rsidR="0056306B">
              <w:t>nstellungen zurückzugreifen (z.B.</w:t>
            </w:r>
            <w:r w:rsidRPr="009F6A06">
              <w:t xml:space="preserve"> „nur gerade Seiten drucken“) bzw. auch ein </w:t>
            </w:r>
            <w:r w:rsidR="0056306B" w:rsidRPr="009F6A06">
              <w:t>separater</w:t>
            </w:r>
            <w:r w:rsidRPr="009F6A06">
              <w:t xml:space="preserve"> Druck verschiedener Zeugnisarten könnte hierbei von Vorteil sein.</w:t>
            </w:r>
          </w:p>
        </w:tc>
      </w:tr>
    </w:tbl>
    <w:p w14:paraId="5707065D" w14:textId="39F64382" w:rsidR="00342C61" w:rsidRPr="00152432" w:rsidRDefault="00342C61" w:rsidP="00216EFC">
      <w:pPr>
        <w:pStyle w:val="berschrift4"/>
      </w:pPr>
      <w:bookmarkStart w:id="109" w:name="_Ref68593114"/>
      <w:bookmarkStart w:id="110" w:name="_Toc69803442"/>
      <w:r w:rsidRPr="00152432">
        <w:t xml:space="preserve">Abschlusszeugnis – Berufsorientierter Abschluss </w:t>
      </w:r>
      <w:r w:rsidR="00CE6701">
        <w:t xml:space="preserve">(VOSB </w:t>
      </w:r>
      <w:r w:rsidRPr="00152432">
        <w:t>Anlage 4</w:t>
      </w:r>
      <w:bookmarkEnd w:id="109"/>
      <w:r w:rsidR="00CE6701">
        <w:t>)</w:t>
      </w:r>
      <w:bookmarkEnd w:id="110"/>
    </w:p>
    <w:tbl>
      <w:tblPr>
        <w:tblStyle w:val="Tabellenraster"/>
        <w:tblW w:w="9072" w:type="dxa"/>
        <w:tblInd w:w="704" w:type="dxa"/>
        <w:tblLook w:val="04A0" w:firstRow="1" w:lastRow="0" w:firstColumn="1" w:lastColumn="0" w:noHBand="0" w:noVBand="1"/>
      </w:tblPr>
      <w:tblGrid>
        <w:gridCol w:w="992"/>
        <w:gridCol w:w="3402"/>
        <w:gridCol w:w="4678"/>
      </w:tblGrid>
      <w:tr w:rsidR="00216EFC" w:rsidRPr="00B1642E" w14:paraId="2D07F93D" w14:textId="77777777" w:rsidTr="00216EFC">
        <w:tc>
          <w:tcPr>
            <w:tcW w:w="992" w:type="dxa"/>
            <w:shd w:val="clear" w:color="auto" w:fill="C6D9F1" w:themeFill="text2" w:themeFillTint="33"/>
          </w:tcPr>
          <w:p w14:paraId="4FCC8805" w14:textId="77777777" w:rsidR="00216EFC" w:rsidRPr="007550CB" w:rsidRDefault="00216EFC" w:rsidP="00342C61">
            <w:pPr>
              <w:rPr>
                <w:rStyle w:val="hervorhebung"/>
              </w:rPr>
            </w:pPr>
            <w:r w:rsidRPr="007550CB">
              <w:rPr>
                <w:rStyle w:val="hervorhebung"/>
              </w:rPr>
              <w:t>St/Sem</w:t>
            </w:r>
          </w:p>
        </w:tc>
        <w:tc>
          <w:tcPr>
            <w:tcW w:w="3402" w:type="dxa"/>
            <w:shd w:val="clear" w:color="auto" w:fill="C6D9F1" w:themeFill="text2" w:themeFillTint="33"/>
          </w:tcPr>
          <w:p w14:paraId="748AF72A" w14:textId="77777777" w:rsidR="00216EFC" w:rsidRPr="007550CB" w:rsidRDefault="00216EFC" w:rsidP="00342C61">
            <w:pPr>
              <w:rPr>
                <w:rStyle w:val="hervorhebung"/>
              </w:rPr>
            </w:pPr>
            <w:r w:rsidRPr="007550CB">
              <w:rPr>
                <w:rStyle w:val="hervorhebung"/>
              </w:rPr>
              <w:t>Zeugnis zuweisen (LUSD)</w:t>
            </w:r>
          </w:p>
        </w:tc>
        <w:tc>
          <w:tcPr>
            <w:tcW w:w="4678" w:type="dxa"/>
            <w:shd w:val="clear" w:color="auto" w:fill="C6D9F1" w:themeFill="text2" w:themeFillTint="33"/>
          </w:tcPr>
          <w:p w14:paraId="1238EDD0" w14:textId="77777777" w:rsidR="00216EFC" w:rsidRPr="007550CB" w:rsidRDefault="00216EFC" w:rsidP="00342C61">
            <w:pPr>
              <w:rPr>
                <w:rStyle w:val="hervorhebung"/>
              </w:rPr>
            </w:pPr>
            <w:r w:rsidRPr="007550CB">
              <w:rPr>
                <w:rStyle w:val="hervorhebung"/>
              </w:rPr>
              <w:t>Seitenformat</w:t>
            </w:r>
          </w:p>
        </w:tc>
      </w:tr>
      <w:tr w:rsidR="00216EFC" w:rsidRPr="00B1642E" w14:paraId="51232ABD" w14:textId="77777777" w:rsidTr="00216EFC">
        <w:tc>
          <w:tcPr>
            <w:tcW w:w="992" w:type="dxa"/>
            <w:shd w:val="clear" w:color="auto" w:fill="FFFFFF" w:themeFill="background1"/>
          </w:tcPr>
          <w:p w14:paraId="39124CFA" w14:textId="77777777" w:rsidR="00216EFC" w:rsidRPr="00A7155B" w:rsidRDefault="00216EFC" w:rsidP="00D14C94">
            <w:pPr>
              <w:pStyle w:val="LDTextinhalt"/>
            </w:pPr>
            <w:r>
              <w:t>9-10</w:t>
            </w:r>
          </w:p>
        </w:tc>
        <w:tc>
          <w:tcPr>
            <w:tcW w:w="3402" w:type="dxa"/>
            <w:shd w:val="clear" w:color="auto" w:fill="FFFFFF" w:themeFill="background1"/>
          </w:tcPr>
          <w:p w14:paraId="78EF4AC3" w14:textId="70616722" w:rsidR="00216EFC" w:rsidRPr="005D4567" w:rsidRDefault="00216EFC" w:rsidP="00D14C94">
            <w:pPr>
              <w:pStyle w:val="LDTextinhalt"/>
            </w:pPr>
            <w:r>
              <w:t>2</w:t>
            </w:r>
            <w:r w:rsidRPr="00A7155B">
              <w:t>. Zeugnis</w:t>
            </w:r>
            <w:r>
              <w:t xml:space="preserve">: </w:t>
            </w:r>
            <w:r w:rsidRPr="005D4567">
              <w:t>Abschluss A3</w:t>
            </w:r>
          </w:p>
        </w:tc>
        <w:tc>
          <w:tcPr>
            <w:tcW w:w="4678" w:type="dxa"/>
            <w:shd w:val="clear" w:color="auto" w:fill="FFFFFF" w:themeFill="background1"/>
          </w:tcPr>
          <w:p w14:paraId="11A063D9" w14:textId="26AA7F83" w:rsidR="00216EFC" w:rsidRPr="00B1642E" w:rsidRDefault="00216EFC" w:rsidP="00D14C94">
            <w:pPr>
              <w:pStyle w:val="LDTextinhalt"/>
              <w:rPr>
                <w:rStyle w:val="hervorhebungblau"/>
                <w:b w:val="0"/>
              </w:rPr>
            </w:pPr>
            <w:r>
              <w:t>DIN-A3-Bogen, Seite 1 bis 4 (im DIN-A4-Format)</w:t>
            </w:r>
          </w:p>
        </w:tc>
      </w:tr>
      <w:tr w:rsidR="00216EFC" w:rsidRPr="00B1642E" w14:paraId="6B2365AF" w14:textId="77777777" w:rsidTr="00216EFC">
        <w:tc>
          <w:tcPr>
            <w:tcW w:w="4394" w:type="dxa"/>
            <w:gridSpan w:val="2"/>
            <w:shd w:val="clear" w:color="auto" w:fill="FAEB94"/>
          </w:tcPr>
          <w:p w14:paraId="148BC993" w14:textId="77777777" w:rsidR="00216EFC" w:rsidRPr="00216EFC" w:rsidRDefault="00216EFC" w:rsidP="005D4567">
            <w:pPr>
              <w:rPr>
                <w:rStyle w:val="hervorhebung"/>
              </w:rPr>
            </w:pPr>
            <w:r w:rsidRPr="00216EFC">
              <w:rPr>
                <w:rStyle w:val="hervorhebung"/>
              </w:rPr>
              <w:t>Datenherkunft</w:t>
            </w:r>
          </w:p>
        </w:tc>
        <w:tc>
          <w:tcPr>
            <w:tcW w:w="4678" w:type="dxa"/>
            <w:shd w:val="clear" w:color="auto" w:fill="FAEB94"/>
          </w:tcPr>
          <w:p w14:paraId="51C0C3C6" w14:textId="77777777" w:rsidR="00216EFC" w:rsidRPr="007550CB" w:rsidRDefault="00216EFC" w:rsidP="00342C61">
            <w:pPr>
              <w:rPr>
                <w:rStyle w:val="hervorhebung"/>
              </w:rPr>
            </w:pPr>
            <w:r w:rsidRPr="007550CB">
              <w:rPr>
                <w:rStyle w:val="hervorhebung"/>
              </w:rPr>
              <w:t>Zeugnisbereich / Seite</w:t>
            </w:r>
          </w:p>
        </w:tc>
      </w:tr>
      <w:tr w:rsidR="00216EFC" w:rsidRPr="00B1642E" w14:paraId="4946513C" w14:textId="77777777" w:rsidTr="00216EFC">
        <w:tc>
          <w:tcPr>
            <w:tcW w:w="4394" w:type="dxa"/>
            <w:gridSpan w:val="2"/>
            <w:shd w:val="clear" w:color="auto" w:fill="FEFFE1"/>
          </w:tcPr>
          <w:p w14:paraId="62CC0D9D" w14:textId="77777777" w:rsidR="00216EFC" w:rsidRPr="008E6426" w:rsidRDefault="00216EFC" w:rsidP="00D14C94">
            <w:pPr>
              <w:pStyle w:val="LDTextinhalt"/>
              <w:rPr>
                <w:rStyle w:val="Hervorhebung0"/>
                <w:i w:val="0"/>
                <w:iCs w:val="0"/>
              </w:rPr>
            </w:pPr>
            <w:r>
              <w:t>Register Verbalbeurteilungen</w:t>
            </w:r>
          </w:p>
        </w:tc>
        <w:tc>
          <w:tcPr>
            <w:tcW w:w="4678" w:type="dxa"/>
            <w:shd w:val="clear" w:color="auto" w:fill="FEFFE1"/>
          </w:tcPr>
          <w:p w14:paraId="49331B73" w14:textId="77777777" w:rsidR="00216EFC" w:rsidRPr="007550CB" w:rsidRDefault="00216EFC" w:rsidP="00D14C94">
            <w:pPr>
              <w:pStyle w:val="LDTextinhalt"/>
              <w:rPr>
                <w:rStyle w:val="hervorhebung"/>
              </w:rPr>
            </w:pPr>
            <w:r w:rsidRPr="007550CB">
              <w:rPr>
                <w:rStyle w:val="hervorhebung"/>
              </w:rPr>
              <w:t>Leistungs- und Entwicklungsstand</w:t>
            </w:r>
          </w:p>
          <w:p w14:paraId="48B0D555" w14:textId="77777777" w:rsidR="00216EFC" w:rsidRPr="00BE12D3" w:rsidRDefault="00216EFC" w:rsidP="00D14C94">
            <w:pPr>
              <w:pStyle w:val="LDTextinhalt"/>
            </w:pPr>
            <w:r>
              <w:t>Verbalbeurteilungen</w:t>
            </w:r>
          </w:p>
          <w:p w14:paraId="42F4ED74" w14:textId="77777777" w:rsidR="00216EFC" w:rsidRDefault="00216EFC" w:rsidP="00D14C94">
            <w:pPr>
              <w:pStyle w:val="LDTextinhalt"/>
              <w:rPr>
                <w:rStyle w:val="hervorhebungblau"/>
                <w:b w:val="0"/>
                <w:color w:val="auto"/>
              </w:rPr>
            </w:pPr>
            <w:r>
              <w:t>Berufsorientierung</w:t>
            </w:r>
            <w:r w:rsidRPr="00901641">
              <w:t xml:space="preserve"> –</w:t>
            </w:r>
            <w:r>
              <w:t xml:space="preserve"> </w:t>
            </w:r>
            <w:r w:rsidRPr="00BE12D3">
              <w:t>Seite 2</w:t>
            </w:r>
          </w:p>
        </w:tc>
      </w:tr>
      <w:tr w:rsidR="00216EFC" w:rsidRPr="00B1642E" w14:paraId="6727047A" w14:textId="77777777" w:rsidTr="00216EFC">
        <w:tc>
          <w:tcPr>
            <w:tcW w:w="4394" w:type="dxa"/>
            <w:gridSpan w:val="2"/>
            <w:shd w:val="clear" w:color="auto" w:fill="FEFFE1"/>
          </w:tcPr>
          <w:p w14:paraId="0F4EE66B" w14:textId="77777777" w:rsidR="00216EFC" w:rsidRDefault="00216EFC" w:rsidP="00D14C94">
            <w:pPr>
              <w:pStyle w:val="LDTextinhalt"/>
            </w:pPr>
            <w:r w:rsidRPr="00901641">
              <w:t xml:space="preserve">Register </w:t>
            </w:r>
            <w:r>
              <w:t>Kursnoten</w:t>
            </w:r>
          </w:p>
          <w:p w14:paraId="60EA525D" w14:textId="77777777" w:rsidR="00216EFC" w:rsidRDefault="00216EFC" w:rsidP="00D14C94">
            <w:pPr>
              <w:pStyle w:val="LDTextinhalt"/>
            </w:pPr>
            <w:r>
              <w:t>Register Arbeits- und Sozialverhalten</w:t>
            </w:r>
          </w:p>
          <w:p w14:paraId="18669C2B" w14:textId="77777777" w:rsidR="00216EFC" w:rsidRDefault="00216EFC" w:rsidP="00D14C94">
            <w:pPr>
              <w:pStyle w:val="LDTextinhalt"/>
            </w:pPr>
            <w:r>
              <w:t>Register Projektprüfung</w:t>
            </w:r>
          </w:p>
          <w:p w14:paraId="3381E40E" w14:textId="77777777" w:rsidR="00216EFC" w:rsidRPr="00B1642E" w:rsidRDefault="00216EFC" w:rsidP="00D14C94">
            <w:pPr>
              <w:pStyle w:val="LDTextinhalt"/>
              <w:rPr>
                <w:rStyle w:val="Hervorhebung0"/>
                <w:i w:val="0"/>
                <w:iCs w:val="0"/>
              </w:rPr>
            </w:pPr>
            <w:r>
              <w:t>Register Bemerkungen</w:t>
            </w:r>
          </w:p>
        </w:tc>
        <w:tc>
          <w:tcPr>
            <w:tcW w:w="4678" w:type="dxa"/>
            <w:shd w:val="clear" w:color="auto" w:fill="FEFFE1"/>
          </w:tcPr>
          <w:p w14:paraId="1916BD0A" w14:textId="77777777" w:rsidR="00216EFC" w:rsidRPr="007550CB" w:rsidRDefault="00216EFC" w:rsidP="00D14C94">
            <w:pPr>
              <w:pStyle w:val="LDTextinhalt"/>
              <w:rPr>
                <w:rStyle w:val="hervorhebung"/>
              </w:rPr>
            </w:pPr>
            <w:r w:rsidRPr="007550CB">
              <w:rPr>
                <w:rStyle w:val="hervorhebung"/>
              </w:rPr>
              <w:t>Projektprüfung</w:t>
            </w:r>
          </w:p>
          <w:p w14:paraId="185ED4D8" w14:textId="77777777" w:rsidR="00216EFC" w:rsidRDefault="00216EFC" w:rsidP="00D14C94">
            <w:pPr>
              <w:pStyle w:val="LDTextinhalt"/>
            </w:pPr>
            <w:r>
              <w:t>Note und Thema</w:t>
            </w:r>
          </w:p>
          <w:p w14:paraId="09181C64" w14:textId="77777777" w:rsidR="00216EFC" w:rsidRPr="007550CB" w:rsidRDefault="00216EFC" w:rsidP="00D14C94">
            <w:pPr>
              <w:pStyle w:val="LDTextinhalt"/>
              <w:rPr>
                <w:rStyle w:val="hervorhebung"/>
              </w:rPr>
            </w:pPr>
            <w:r w:rsidRPr="007550CB">
              <w:rPr>
                <w:rStyle w:val="hervorhebung"/>
              </w:rPr>
              <w:t>Leistungsbewertung</w:t>
            </w:r>
          </w:p>
          <w:p w14:paraId="7D05EB76" w14:textId="77777777" w:rsidR="00216EFC" w:rsidRDefault="00216EFC" w:rsidP="00D14C94">
            <w:pPr>
              <w:pStyle w:val="LDTextinhalt"/>
              <w:rPr>
                <w:rStyle w:val="hervorhebungblau"/>
                <w:b w:val="0"/>
                <w:color w:val="auto"/>
              </w:rPr>
            </w:pPr>
            <w:r>
              <w:t xml:space="preserve">Zensuren – </w:t>
            </w:r>
            <w:r w:rsidRPr="00BE12D3">
              <w:t>Seite 3, 4</w:t>
            </w:r>
          </w:p>
        </w:tc>
      </w:tr>
    </w:tbl>
    <w:p w14:paraId="5EE3AAD7" w14:textId="314C6EC5" w:rsidR="00342C61" w:rsidRDefault="00342C61" w:rsidP="00342C61"/>
    <w:tbl>
      <w:tblPr>
        <w:tblStyle w:val="Tabellenraster"/>
        <w:tblW w:w="9072"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8221"/>
      </w:tblGrid>
      <w:tr w:rsidR="00216EFC" w:rsidRPr="009F6A06" w14:paraId="27308085" w14:textId="77777777" w:rsidTr="00216EFC">
        <w:trPr>
          <w:trHeight w:val="817"/>
        </w:trPr>
        <w:tc>
          <w:tcPr>
            <w:tcW w:w="851" w:type="dxa"/>
            <w:tcBorders>
              <w:top w:val="nil"/>
              <w:bottom w:val="nil"/>
            </w:tcBorders>
          </w:tcPr>
          <w:p w14:paraId="3C547722" w14:textId="77777777" w:rsidR="00216EFC" w:rsidRPr="009F6A06" w:rsidRDefault="00216EFC" w:rsidP="00F70D56">
            <w:r w:rsidRPr="009F6A06">
              <w:rPr>
                <w:noProof/>
                <w:lang w:eastAsia="de-DE"/>
              </w:rPr>
              <w:drawing>
                <wp:inline distT="0" distB="0" distL="0" distR="0" wp14:anchorId="0ABF3C18" wp14:editId="65712D06">
                  <wp:extent cx="289560" cy="289560"/>
                  <wp:effectExtent l="0" t="0" r="0" b="0"/>
                  <wp:docPr id="56" name="Grafik 56"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221" w:type="dxa"/>
            <w:tcBorders>
              <w:top w:val="single" w:sz="4" w:space="0" w:color="808080" w:themeColor="background1" w:themeShade="80"/>
              <w:bottom w:val="single" w:sz="4" w:space="0" w:color="808080" w:themeColor="background1" w:themeShade="80"/>
            </w:tcBorders>
            <w:vAlign w:val="center"/>
          </w:tcPr>
          <w:p w14:paraId="02511365" w14:textId="77777777" w:rsidR="00216EFC" w:rsidRDefault="00216EFC" w:rsidP="00216EFC">
            <w:pPr>
              <w:rPr>
                <w:rStyle w:val="LDNeu"/>
              </w:rPr>
            </w:pPr>
            <w:r w:rsidRPr="00216EFC">
              <w:rPr>
                <w:rStyle w:val="LDNeu"/>
              </w:rPr>
              <w:t xml:space="preserve">Hinweis </w:t>
            </w:r>
          </w:p>
          <w:p w14:paraId="40B0A93E" w14:textId="6A0B4ECC" w:rsidR="00216EFC" w:rsidRDefault="0056306B" w:rsidP="00216EFC">
            <w:pPr>
              <w:pStyle w:val="LDAuflistunginTabelle"/>
            </w:pPr>
            <w:r>
              <w:t>Dieses Zeugnis</w:t>
            </w:r>
            <w:r w:rsidR="00216EFC">
              <w:t xml:space="preserve"> kann direkt im Bereich </w:t>
            </w:r>
            <w:r w:rsidR="00216EFC" w:rsidRPr="007550CB">
              <w:rPr>
                <w:rStyle w:val="hervorhebung"/>
              </w:rPr>
              <w:t>Zeugnisse</w:t>
            </w:r>
            <w:r w:rsidR="00216EFC">
              <w:t xml:space="preserve"> zugewiesen werden. Einstellungen im Bereich </w:t>
            </w:r>
            <w:r w:rsidR="00216EFC" w:rsidRPr="007550CB">
              <w:rPr>
                <w:rStyle w:val="hervorhebung"/>
              </w:rPr>
              <w:t>Abschlüsse</w:t>
            </w:r>
            <w:r w:rsidR="00216EFC">
              <w:t xml:space="preserve"> sind </w:t>
            </w:r>
            <w:r w:rsidR="00216EFC" w:rsidRPr="007550CB">
              <w:rPr>
                <w:rStyle w:val="hervorhebung"/>
              </w:rPr>
              <w:t>nicht notwendig</w:t>
            </w:r>
            <w:r w:rsidR="00216EFC">
              <w:t>.</w:t>
            </w:r>
          </w:p>
          <w:p w14:paraId="54598970" w14:textId="228E9E5C" w:rsidR="00216EFC" w:rsidRDefault="00216EFC" w:rsidP="00216EFC">
            <w:pPr>
              <w:pStyle w:val="LDAuflistunginTabelle"/>
            </w:pPr>
            <w:r>
              <w:t xml:space="preserve">Es wird automatisch generiert, wenn </w:t>
            </w:r>
            <w:r w:rsidRPr="003F7975">
              <w:t>Schüle</w:t>
            </w:r>
            <w:r>
              <w:t>r der entsprechenden Stufe der Schu</w:t>
            </w:r>
            <w:r w:rsidR="00CC0D35">
              <w:t>l</w:t>
            </w:r>
            <w:r>
              <w:t xml:space="preserve">form </w:t>
            </w:r>
            <w:r w:rsidRPr="007550CB">
              <w:rPr>
                <w:rStyle w:val="hervorhebung"/>
              </w:rPr>
              <w:t>LER</w:t>
            </w:r>
            <w:r>
              <w:t xml:space="preserve"> angehören.</w:t>
            </w:r>
          </w:p>
          <w:p w14:paraId="09FA6655" w14:textId="69F8869F" w:rsidR="00216EFC" w:rsidRDefault="00216EFC" w:rsidP="00216EFC">
            <w:pPr>
              <w:pStyle w:val="LDAuflistunginTabelle"/>
              <w:rPr>
                <w:lang w:eastAsia="en-US"/>
              </w:rPr>
            </w:pPr>
            <w:r>
              <w:t>Zudem wird es</w:t>
            </w:r>
            <w:r w:rsidRPr="003F7975">
              <w:t xml:space="preserve"> automatisch generiert, </w:t>
            </w:r>
            <w:r>
              <w:t>sobal</w:t>
            </w:r>
            <w:r w:rsidR="00CC0D35">
              <w:t>d</w:t>
            </w:r>
            <w:r>
              <w:t xml:space="preserve"> ein Schüler</w:t>
            </w:r>
            <w:r w:rsidRPr="003F7975">
              <w:t xml:space="preserve"> einen aktuellen Eintrag </w:t>
            </w:r>
            <w:r w:rsidRPr="007550CB">
              <w:rPr>
                <w:rStyle w:val="LDMeneintrag"/>
              </w:rPr>
              <w:t xml:space="preserve">IB-LER </w:t>
            </w:r>
            <w:r w:rsidRPr="007550CB">
              <w:t xml:space="preserve">in den </w:t>
            </w:r>
            <w:r w:rsidRPr="007550CB">
              <w:rPr>
                <w:rStyle w:val="LDMenpunkt"/>
              </w:rPr>
              <w:t>Halbjahres- und Semesterdaten</w:t>
            </w:r>
            <w:r>
              <w:t xml:space="preserve"> hat.</w:t>
            </w:r>
          </w:p>
          <w:p w14:paraId="554C4E18" w14:textId="77777777" w:rsidR="00216EFC" w:rsidRDefault="00216EFC" w:rsidP="00216EFC">
            <w:pPr>
              <w:pStyle w:val="LDAuflistunginTabelle"/>
            </w:pPr>
            <w:r>
              <w:t>Beachten Sie, dass das Zeugnis zweiseitig im DIN-A3-Format ausfällt.</w:t>
            </w:r>
          </w:p>
          <w:p w14:paraId="296BC9FC" w14:textId="133AE412" w:rsidR="005D2CCE" w:rsidRPr="009F6A06" w:rsidRDefault="005D2CCE" w:rsidP="00D14C94">
            <w:pPr>
              <w:pStyle w:val="LDAbsatznachberschrift"/>
            </w:pPr>
          </w:p>
        </w:tc>
      </w:tr>
    </w:tbl>
    <w:p w14:paraId="65837999" w14:textId="77777777" w:rsidR="00BD1359" w:rsidRPr="00BD1359" w:rsidRDefault="00BD1359" w:rsidP="00BD1359">
      <w:bookmarkStart w:id="111" w:name="_Ref68593120"/>
    </w:p>
    <w:p w14:paraId="56F81612" w14:textId="77777777" w:rsidR="00BD1359" w:rsidRPr="003C7236" w:rsidRDefault="00BD1359" w:rsidP="003C7236">
      <w:r>
        <w:br w:type="page"/>
      </w:r>
    </w:p>
    <w:p w14:paraId="12FF58A0" w14:textId="7877501A" w:rsidR="00342C61" w:rsidRPr="00152432" w:rsidRDefault="00342C61" w:rsidP="00216EFC">
      <w:pPr>
        <w:pStyle w:val="berschrift4"/>
      </w:pPr>
      <w:bookmarkStart w:id="112" w:name="_Ref68695002"/>
      <w:bookmarkStart w:id="113" w:name="_Ref68695050"/>
      <w:bookmarkStart w:id="114" w:name="_Toc69803443"/>
      <w:r w:rsidRPr="00152432">
        <w:lastRenderedPageBreak/>
        <w:t>Abgangszeugnis – Förderschwerpunkt Lernen</w:t>
      </w:r>
      <w:r w:rsidR="00CE6701">
        <w:t xml:space="preserve"> (</w:t>
      </w:r>
      <w:r w:rsidRPr="00152432">
        <w:t>VOSB – Anlage 5</w:t>
      </w:r>
      <w:bookmarkEnd w:id="111"/>
      <w:bookmarkEnd w:id="112"/>
      <w:bookmarkEnd w:id="113"/>
      <w:r w:rsidR="00CE6701">
        <w:t>)</w:t>
      </w:r>
      <w:bookmarkEnd w:id="114"/>
    </w:p>
    <w:tbl>
      <w:tblPr>
        <w:tblStyle w:val="Tabellenraster"/>
        <w:tblW w:w="9072" w:type="dxa"/>
        <w:tblInd w:w="704" w:type="dxa"/>
        <w:tblLook w:val="04A0" w:firstRow="1" w:lastRow="0" w:firstColumn="1" w:lastColumn="0" w:noHBand="0" w:noVBand="1"/>
      </w:tblPr>
      <w:tblGrid>
        <w:gridCol w:w="992"/>
        <w:gridCol w:w="3402"/>
        <w:gridCol w:w="4678"/>
      </w:tblGrid>
      <w:tr w:rsidR="00216EFC" w:rsidRPr="00B1642E" w14:paraId="076719EE" w14:textId="77777777" w:rsidTr="00216EFC">
        <w:tc>
          <w:tcPr>
            <w:tcW w:w="992" w:type="dxa"/>
            <w:shd w:val="clear" w:color="auto" w:fill="C6D9F1" w:themeFill="text2" w:themeFillTint="33"/>
          </w:tcPr>
          <w:p w14:paraId="34A5654D" w14:textId="77777777" w:rsidR="00216EFC" w:rsidRPr="003C7236" w:rsidRDefault="00216EFC" w:rsidP="003C7236">
            <w:pPr>
              <w:rPr>
                <w:rStyle w:val="hervorhebung"/>
              </w:rPr>
            </w:pPr>
            <w:r w:rsidRPr="003C7236">
              <w:rPr>
                <w:rStyle w:val="hervorhebung"/>
              </w:rPr>
              <w:t>St/Sem</w:t>
            </w:r>
          </w:p>
        </w:tc>
        <w:tc>
          <w:tcPr>
            <w:tcW w:w="3402" w:type="dxa"/>
            <w:shd w:val="clear" w:color="auto" w:fill="C6D9F1" w:themeFill="text2" w:themeFillTint="33"/>
          </w:tcPr>
          <w:p w14:paraId="482C0202" w14:textId="77777777" w:rsidR="00216EFC" w:rsidRPr="003C7236" w:rsidRDefault="00216EFC" w:rsidP="00342C61">
            <w:pPr>
              <w:rPr>
                <w:rStyle w:val="hervorhebung"/>
              </w:rPr>
            </w:pPr>
            <w:r w:rsidRPr="003C7236">
              <w:rPr>
                <w:rStyle w:val="hervorhebung"/>
              </w:rPr>
              <w:t>Zeugnis zuweisen (LUSD)</w:t>
            </w:r>
          </w:p>
        </w:tc>
        <w:tc>
          <w:tcPr>
            <w:tcW w:w="4678" w:type="dxa"/>
            <w:shd w:val="clear" w:color="auto" w:fill="C6D9F1" w:themeFill="text2" w:themeFillTint="33"/>
          </w:tcPr>
          <w:p w14:paraId="5B55D8B2" w14:textId="77777777" w:rsidR="00216EFC" w:rsidRPr="007550CB" w:rsidRDefault="00216EFC" w:rsidP="00342C61">
            <w:pPr>
              <w:rPr>
                <w:rStyle w:val="hervorhebung"/>
              </w:rPr>
            </w:pPr>
            <w:r w:rsidRPr="007550CB">
              <w:rPr>
                <w:rStyle w:val="hervorhebung"/>
              </w:rPr>
              <w:t>Seitenformat</w:t>
            </w:r>
          </w:p>
        </w:tc>
      </w:tr>
      <w:tr w:rsidR="00216EFC" w:rsidRPr="00B1642E" w14:paraId="661C80BB" w14:textId="77777777" w:rsidTr="00216EFC">
        <w:tc>
          <w:tcPr>
            <w:tcW w:w="992" w:type="dxa"/>
            <w:shd w:val="clear" w:color="auto" w:fill="FFFFFF" w:themeFill="background1"/>
          </w:tcPr>
          <w:p w14:paraId="3F820124" w14:textId="77777777" w:rsidR="00216EFC" w:rsidRPr="00A7155B" w:rsidRDefault="00216EFC" w:rsidP="00D14C94">
            <w:pPr>
              <w:pStyle w:val="LDTextinhalt"/>
            </w:pPr>
            <w:r>
              <w:t>6-14</w:t>
            </w:r>
          </w:p>
        </w:tc>
        <w:tc>
          <w:tcPr>
            <w:tcW w:w="3402" w:type="dxa"/>
            <w:shd w:val="clear" w:color="auto" w:fill="FFFFFF" w:themeFill="background1"/>
          </w:tcPr>
          <w:p w14:paraId="3E63E611" w14:textId="4A828D27" w:rsidR="00216EFC" w:rsidRPr="005D4567" w:rsidRDefault="00216EFC" w:rsidP="00D14C94">
            <w:pPr>
              <w:pStyle w:val="LDTextinhalt"/>
            </w:pPr>
            <w:r>
              <w:t>2</w:t>
            </w:r>
            <w:r w:rsidRPr="00A7155B">
              <w:t>. Zeugnis</w:t>
            </w:r>
            <w:r>
              <w:t xml:space="preserve">: </w:t>
            </w:r>
            <w:r w:rsidRPr="005D4567">
              <w:t>Abgang LER A3</w:t>
            </w:r>
          </w:p>
        </w:tc>
        <w:tc>
          <w:tcPr>
            <w:tcW w:w="4678" w:type="dxa"/>
            <w:shd w:val="clear" w:color="auto" w:fill="FFFFFF" w:themeFill="background1"/>
          </w:tcPr>
          <w:p w14:paraId="105D4B40" w14:textId="6D499E97" w:rsidR="00216EFC" w:rsidRPr="00B1642E" w:rsidRDefault="00216EFC" w:rsidP="00D14C94">
            <w:pPr>
              <w:pStyle w:val="LDTextinhalt"/>
              <w:rPr>
                <w:rStyle w:val="hervorhebungblau"/>
                <w:b w:val="0"/>
              </w:rPr>
            </w:pPr>
            <w:r>
              <w:t>DIN-A3-Bogen, Seite 1 bis 4 (im DIN-A4-Format)</w:t>
            </w:r>
          </w:p>
        </w:tc>
      </w:tr>
      <w:tr w:rsidR="00216EFC" w:rsidRPr="00B1642E" w14:paraId="61E88124" w14:textId="77777777" w:rsidTr="00216EFC">
        <w:tc>
          <w:tcPr>
            <w:tcW w:w="4394" w:type="dxa"/>
            <w:gridSpan w:val="2"/>
            <w:shd w:val="clear" w:color="auto" w:fill="FAEB94"/>
          </w:tcPr>
          <w:p w14:paraId="46AF5F09" w14:textId="77777777" w:rsidR="00216EFC" w:rsidRPr="00216EFC" w:rsidRDefault="00216EFC" w:rsidP="00D14C94">
            <w:pPr>
              <w:pStyle w:val="LDTextinhalt"/>
              <w:rPr>
                <w:rStyle w:val="LDBedienelement"/>
              </w:rPr>
            </w:pPr>
            <w:r w:rsidRPr="00216EFC">
              <w:rPr>
                <w:rStyle w:val="LDBedienelement"/>
              </w:rPr>
              <w:t>Datenherkunft</w:t>
            </w:r>
          </w:p>
        </w:tc>
        <w:tc>
          <w:tcPr>
            <w:tcW w:w="4678" w:type="dxa"/>
            <w:shd w:val="clear" w:color="auto" w:fill="FAEB94"/>
          </w:tcPr>
          <w:p w14:paraId="50DDA3FA" w14:textId="77777777" w:rsidR="00216EFC" w:rsidRPr="007550CB" w:rsidRDefault="00216EFC" w:rsidP="00D14C94">
            <w:pPr>
              <w:pStyle w:val="LDTextinhalt"/>
              <w:rPr>
                <w:rStyle w:val="hervorhebung"/>
              </w:rPr>
            </w:pPr>
            <w:r w:rsidRPr="007550CB">
              <w:rPr>
                <w:rStyle w:val="hervorhebung"/>
              </w:rPr>
              <w:t>Zeugnisbereich / Seite</w:t>
            </w:r>
          </w:p>
        </w:tc>
      </w:tr>
      <w:tr w:rsidR="00216EFC" w:rsidRPr="00B1642E" w14:paraId="6AC7B433" w14:textId="77777777" w:rsidTr="00216EFC">
        <w:tc>
          <w:tcPr>
            <w:tcW w:w="4394" w:type="dxa"/>
            <w:gridSpan w:val="2"/>
            <w:shd w:val="clear" w:color="auto" w:fill="FEFFE1"/>
          </w:tcPr>
          <w:p w14:paraId="6BB7D913" w14:textId="77777777" w:rsidR="00216EFC" w:rsidRPr="008E6426" w:rsidRDefault="00216EFC" w:rsidP="00D14C94">
            <w:pPr>
              <w:pStyle w:val="LDTextinhalt"/>
              <w:rPr>
                <w:rStyle w:val="Hervorhebung0"/>
                <w:i w:val="0"/>
                <w:iCs w:val="0"/>
              </w:rPr>
            </w:pPr>
            <w:r>
              <w:t>Register Verbalbeurteilungen</w:t>
            </w:r>
          </w:p>
        </w:tc>
        <w:tc>
          <w:tcPr>
            <w:tcW w:w="4678" w:type="dxa"/>
            <w:shd w:val="clear" w:color="auto" w:fill="FEFFE1"/>
          </w:tcPr>
          <w:p w14:paraId="070FA844" w14:textId="77777777" w:rsidR="00216EFC" w:rsidRPr="007550CB" w:rsidRDefault="00216EFC" w:rsidP="00D14C94">
            <w:pPr>
              <w:pStyle w:val="LDTextinhalt"/>
              <w:rPr>
                <w:rStyle w:val="hervorhebung"/>
              </w:rPr>
            </w:pPr>
            <w:r w:rsidRPr="007550CB">
              <w:rPr>
                <w:rStyle w:val="hervorhebung"/>
              </w:rPr>
              <w:t>Leistungs- und Entwicklungsstand</w:t>
            </w:r>
          </w:p>
          <w:p w14:paraId="7EB6DDA4" w14:textId="77777777" w:rsidR="00216EFC" w:rsidRPr="00BE12D3" w:rsidRDefault="00216EFC" w:rsidP="00D14C94">
            <w:pPr>
              <w:pStyle w:val="LDTextinhalt"/>
            </w:pPr>
            <w:r>
              <w:t>Verbalbeurteilungen</w:t>
            </w:r>
          </w:p>
          <w:p w14:paraId="4861CB79" w14:textId="77777777" w:rsidR="00216EFC" w:rsidRDefault="00216EFC" w:rsidP="00D14C94">
            <w:pPr>
              <w:pStyle w:val="LDTextinhalt"/>
              <w:rPr>
                <w:rStyle w:val="hervorhebungblau"/>
                <w:b w:val="0"/>
                <w:color w:val="auto"/>
              </w:rPr>
            </w:pPr>
            <w:r>
              <w:t>Berufsorientierung</w:t>
            </w:r>
            <w:r w:rsidRPr="00901641">
              <w:t xml:space="preserve"> –</w:t>
            </w:r>
            <w:r>
              <w:t xml:space="preserve"> </w:t>
            </w:r>
            <w:r w:rsidRPr="00BE12D3">
              <w:t>Seite 2</w:t>
            </w:r>
          </w:p>
        </w:tc>
      </w:tr>
      <w:tr w:rsidR="00216EFC" w:rsidRPr="00B1642E" w14:paraId="3311BF91" w14:textId="77777777" w:rsidTr="00216EFC">
        <w:tc>
          <w:tcPr>
            <w:tcW w:w="4394" w:type="dxa"/>
            <w:gridSpan w:val="2"/>
            <w:shd w:val="clear" w:color="auto" w:fill="FEFFE1"/>
          </w:tcPr>
          <w:p w14:paraId="138E6CD2" w14:textId="77777777" w:rsidR="00216EFC" w:rsidRDefault="00216EFC" w:rsidP="00D14C94">
            <w:pPr>
              <w:pStyle w:val="LDTextinhalt"/>
            </w:pPr>
            <w:r w:rsidRPr="00901641">
              <w:t xml:space="preserve">Register </w:t>
            </w:r>
            <w:r>
              <w:t>Kursnoten</w:t>
            </w:r>
          </w:p>
          <w:p w14:paraId="59F16F7B" w14:textId="77777777" w:rsidR="00216EFC" w:rsidRDefault="00216EFC" w:rsidP="00D14C94">
            <w:pPr>
              <w:pStyle w:val="LDTextinhalt"/>
            </w:pPr>
            <w:r>
              <w:t>Register Arbeits- und Sozialverhalten</w:t>
            </w:r>
          </w:p>
          <w:p w14:paraId="1E4EAE8F" w14:textId="77777777" w:rsidR="00216EFC" w:rsidRDefault="00216EFC" w:rsidP="00D14C94">
            <w:pPr>
              <w:pStyle w:val="LDTextinhalt"/>
            </w:pPr>
            <w:r>
              <w:t>Register Projektprüfung</w:t>
            </w:r>
          </w:p>
          <w:p w14:paraId="4B8B5481" w14:textId="77777777" w:rsidR="00216EFC" w:rsidRPr="00B1642E" w:rsidRDefault="00216EFC" w:rsidP="00D14C94">
            <w:pPr>
              <w:pStyle w:val="LDTextinhalt"/>
              <w:rPr>
                <w:rStyle w:val="Hervorhebung0"/>
                <w:i w:val="0"/>
                <w:iCs w:val="0"/>
              </w:rPr>
            </w:pPr>
            <w:r>
              <w:t>Register Bemerkungen</w:t>
            </w:r>
          </w:p>
        </w:tc>
        <w:tc>
          <w:tcPr>
            <w:tcW w:w="4678" w:type="dxa"/>
            <w:shd w:val="clear" w:color="auto" w:fill="FEFFE1"/>
          </w:tcPr>
          <w:p w14:paraId="3B35A750" w14:textId="77777777" w:rsidR="00216EFC" w:rsidRPr="007550CB" w:rsidRDefault="00216EFC" w:rsidP="00D14C94">
            <w:pPr>
              <w:pStyle w:val="LDTextinhalt"/>
              <w:rPr>
                <w:rStyle w:val="hervorhebung"/>
              </w:rPr>
            </w:pPr>
            <w:r w:rsidRPr="007550CB">
              <w:rPr>
                <w:rStyle w:val="hervorhebung"/>
              </w:rPr>
              <w:t>Projektprüfung</w:t>
            </w:r>
          </w:p>
          <w:p w14:paraId="146088B9" w14:textId="77777777" w:rsidR="00216EFC" w:rsidRDefault="00216EFC" w:rsidP="00D14C94">
            <w:pPr>
              <w:pStyle w:val="LDTextinhalt"/>
            </w:pPr>
            <w:r>
              <w:t>Note und Thema</w:t>
            </w:r>
          </w:p>
          <w:p w14:paraId="5669E0D2" w14:textId="77777777" w:rsidR="00216EFC" w:rsidRPr="007550CB" w:rsidRDefault="00216EFC" w:rsidP="00D14C94">
            <w:pPr>
              <w:pStyle w:val="LDTextinhalt"/>
              <w:rPr>
                <w:rStyle w:val="hervorhebung"/>
              </w:rPr>
            </w:pPr>
            <w:r w:rsidRPr="007550CB">
              <w:rPr>
                <w:rStyle w:val="hervorhebung"/>
              </w:rPr>
              <w:t>Leistungsbewertung</w:t>
            </w:r>
          </w:p>
          <w:p w14:paraId="36E2BA4C" w14:textId="77777777" w:rsidR="00216EFC" w:rsidRDefault="00216EFC" w:rsidP="00D14C94">
            <w:pPr>
              <w:pStyle w:val="LDTextinhalt"/>
              <w:rPr>
                <w:rStyle w:val="hervorhebungblau"/>
                <w:b w:val="0"/>
                <w:color w:val="auto"/>
              </w:rPr>
            </w:pPr>
            <w:r>
              <w:t xml:space="preserve">Zensuren – </w:t>
            </w:r>
            <w:r w:rsidRPr="00BE12D3">
              <w:t>Seite 3, 4</w:t>
            </w:r>
          </w:p>
        </w:tc>
      </w:tr>
    </w:tbl>
    <w:p w14:paraId="4AEEDBDE" w14:textId="30609C1F" w:rsidR="00342C61" w:rsidRDefault="00342C61" w:rsidP="00342C61"/>
    <w:tbl>
      <w:tblPr>
        <w:tblStyle w:val="Tabellenraster"/>
        <w:tblW w:w="9072"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51"/>
        <w:gridCol w:w="8221"/>
      </w:tblGrid>
      <w:tr w:rsidR="00216EFC" w:rsidRPr="009F6A06" w14:paraId="7B5048BE" w14:textId="77777777" w:rsidTr="00216EFC">
        <w:trPr>
          <w:trHeight w:val="817"/>
        </w:trPr>
        <w:tc>
          <w:tcPr>
            <w:tcW w:w="851" w:type="dxa"/>
            <w:tcBorders>
              <w:top w:val="nil"/>
              <w:bottom w:val="nil"/>
            </w:tcBorders>
          </w:tcPr>
          <w:p w14:paraId="4C783115" w14:textId="77777777" w:rsidR="00216EFC" w:rsidRPr="009F6A06" w:rsidRDefault="00216EFC" w:rsidP="00F70D56">
            <w:r w:rsidRPr="009F6A06">
              <w:rPr>
                <w:noProof/>
                <w:lang w:eastAsia="de-DE"/>
              </w:rPr>
              <w:drawing>
                <wp:inline distT="0" distB="0" distL="0" distR="0" wp14:anchorId="5203A6EB" wp14:editId="712775FC">
                  <wp:extent cx="289560" cy="289560"/>
                  <wp:effectExtent l="0" t="0" r="0" b="0"/>
                  <wp:docPr id="58" name="Grafik 58"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221" w:type="dxa"/>
            <w:tcBorders>
              <w:top w:val="single" w:sz="4" w:space="0" w:color="808080" w:themeColor="background1" w:themeShade="80"/>
              <w:bottom w:val="single" w:sz="4" w:space="0" w:color="808080" w:themeColor="background1" w:themeShade="80"/>
            </w:tcBorders>
            <w:vAlign w:val="center"/>
          </w:tcPr>
          <w:p w14:paraId="39FFCB0C" w14:textId="77777777" w:rsidR="00216EFC" w:rsidRDefault="00216EFC" w:rsidP="00F70D56">
            <w:pPr>
              <w:rPr>
                <w:rStyle w:val="LDNeu"/>
              </w:rPr>
            </w:pPr>
            <w:r w:rsidRPr="00216EFC">
              <w:rPr>
                <w:rStyle w:val="LDNeu"/>
              </w:rPr>
              <w:t xml:space="preserve">Hinweis </w:t>
            </w:r>
          </w:p>
          <w:p w14:paraId="14900B8E" w14:textId="47B47DC5" w:rsidR="00216EFC" w:rsidRDefault="00216EFC" w:rsidP="00216EFC">
            <w:pPr>
              <w:pStyle w:val="LDAuflistunginTabelle"/>
            </w:pPr>
            <w:r>
              <w:t xml:space="preserve">Dieses Zeugnis wird generiert, wenn das Zeugnis mit der Bezeichnung </w:t>
            </w:r>
            <w:r w:rsidRPr="00216EFC">
              <w:rPr>
                <w:rStyle w:val="LDMeneintrag"/>
              </w:rPr>
              <w:t>Abgang LER A3</w:t>
            </w:r>
            <w:r>
              <w:t xml:space="preserve"> zugewiesen wird.</w:t>
            </w:r>
          </w:p>
          <w:p w14:paraId="75180380" w14:textId="069D908E" w:rsidR="00216EFC" w:rsidRDefault="00216EFC" w:rsidP="00216EFC">
            <w:pPr>
              <w:pStyle w:val="LDAuflistunginTabelle"/>
              <w:rPr>
                <w:lang w:eastAsia="en-US"/>
              </w:rPr>
            </w:pPr>
            <w:r>
              <w:t>Es muss mit gleicher Bezeichnung zugewiesen werden</w:t>
            </w:r>
            <w:r w:rsidRPr="003F7975">
              <w:t xml:space="preserve">, </w:t>
            </w:r>
            <w:r>
              <w:t>wenn ein Schüler</w:t>
            </w:r>
            <w:r w:rsidRPr="003F7975">
              <w:t xml:space="preserve"> einen aktuellen Eintrag IB-LER in den Halbjahres- und Semesterdaten</w:t>
            </w:r>
            <w:r>
              <w:t xml:space="preserve"> hat – also am inklusiven Unterricht teilnimmt</w:t>
            </w:r>
          </w:p>
          <w:p w14:paraId="464E9814" w14:textId="77777777" w:rsidR="00216EFC" w:rsidRDefault="00216EFC" w:rsidP="00216EFC">
            <w:pPr>
              <w:pStyle w:val="LDAuflistunginTabelle"/>
            </w:pPr>
            <w:r>
              <w:t>Beachten Sie, dass das Zeugnis zweiseitig im DIN-A3-Format ausfällt.</w:t>
            </w:r>
          </w:p>
          <w:p w14:paraId="727E88BA" w14:textId="3C849B82" w:rsidR="005D2CCE" w:rsidRPr="009F6A06" w:rsidRDefault="005D2CCE" w:rsidP="00D14C94">
            <w:pPr>
              <w:pStyle w:val="LDAbsatznachberschrift"/>
            </w:pPr>
          </w:p>
        </w:tc>
      </w:tr>
    </w:tbl>
    <w:p w14:paraId="083E4DD3" w14:textId="77777777" w:rsidR="001F783C" w:rsidRPr="001F783C" w:rsidRDefault="001F783C" w:rsidP="001F783C"/>
    <w:p w14:paraId="777475AB" w14:textId="77777777" w:rsidR="001F783C" w:rsidRPr="001F783C" w:rsidRDefault="001F783C" w:rsidP="001F783C">
      <w:r>
        <w:br w:type="page"/>
      </w:r>
    </w:p>
    <w:p w14:paraId="04F53AF6" w14:textId="593C401D" w:rsidR="00342C61" w:rsidRDefault="005D2CCE" w:rsidP="00D14C94">
      <w:pPr>
        <w:pStyle w:val="berschrift3"/>
      </w:pPr>
      <w:bookmarkStart w:id="115" w:name="_Toc69803444"/>
      <w:r>
        <w:lastRenderedPageBreak/>
        <w:t>Zeugnisse &gt; verschiedene Schulformen</w:t>
      </w:r>
      <w:bookmarkEnd w:id="115"/>
    </w:p>
    <w:p w14:paraId="180C36B7" w14:textId="36EFE3DC" w:rsidR="00342C61" w:rsidRPr="002D517B" w:rsidRDefault="007735A1" w:rsidP="00342C61">
      <w:pPr>
        <w:pStyle w:val="berschrift4"/>
      </w:pPr>
      <w:bookmarkStart w:id="116" w:name="_Toc67406079"/>
      <w:bookmarkStart w:id="117" w:name="_Toc69803445"/>
      <w:bookmarkEnd w:id="99"/>
      <w:r>
        <w:t xml:space="preserve">Halbjahreszeugnisse der </w:t>
      </w:r>
      <w:r w:rsidR="00342C61">
        <w:t>Schulform MSS</w:t>
      </w:r>
      <w:bookmarkEnd w:id="116"/>
      <w:bookmarkEnd w:id="117"/>
    </w:p>
    <w:p w14:paraId="41DBDAAC" w14:textId="5519FE56" w:rsidR="005D2CCE" w:rsidRDefault="00342C61" w:rsidP="005D2CCE">
      <w:pPr>
        <w:pStyle w:val="LDTextinhalteingerckt"/>
      </w:pPr>
      <w:r w:rsidRPr="00755B3B">
        <w:t xml:space="preserve">In der positiven Versetzungsbemerkung wird die nächsthöhere Jahrgangsstufe des Schülers eingedruckt. </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85"/>
        <w:gridCol w:w="2268"/>
        <w:gridCol w:w="4677"/>
      </w:tblGrid>
      <w:tr w:rsidR="005D2CCE" w:rsidRPr="00661D44" w14:paraId="03F1DDD0" w14:textId="0F0ADDB7" w:rsidTr="00CE6701">
        <w:tc>
          <w:tcPr>
            <w:tcW w:w="198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EF5684F" w14:textId="262DAC04" w:rsidR="005D2CCE" w:rsidRPr="00DA6035" w:rsidRDefault="005D2CCE" w:rsidP="005D2CCE">
            <w:pPr>
              <w:rPr>
                <w:rStyle w:val="hervorhebungblau"/>
              </w:rPr>
            </w:pPr>
            <w:r>
              <w:rPr>
                <w:rStyle w:val="hervorhebungblau"/>
              </w:rPr>
              <w:t>Jahrgangsstufe</w:t>
            </w:r>
          </w:p>
        </w:tc>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57AF8799" w14:textId="7E57089D" w:rsidR="005D2CCE" w:rsidRPr="00DA6035" w:rsidRDefault="005D2CCE" w:rsidP="00F70D56">
            <w:pPr>
              <w:rPr>
                <w:rStyle w:val="hervorhebungblau"/>
              </w:rPr>
            </w:pPr>
            <w:r>
              <w:rPr>
                <w:rStyle w:val="hervorhebungblau"/>
              </w:rPr>
              <w:t>Versetzungseintrag</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2EE86E94" w14:textId="2C865319" w:rsidR="005D2CCE" w:rsidRPr="00DA6035" w:rsidRDefault="005D2CCE" w:rsidP="005D2CCE">
            <w:pPr>
              <w:rPr>
                <w:rStyle w:val="hervorhebungblau"/>
              </w:rPr>
            </w:pPr>
            <w:r>
              <w:rPr>
                <w:rStyle w:val="hervorhebungblau"/>
              </w:rPr>
              <w:t>Versetzungsbemerkung im Zeugnis</w:t>
            </w:r>
          </w:p>
        </w:tc>
      </w:tr>
      <w:tr w:rsidR="005D2CCE" w14:paraId="4A9E569B" w14:textId="25E6E6FA" w:rsidTr="00CE6701">
        <w:tc>
          <w:tcPr>
            <w:tcW w:w="1985" w:type="dxa"/>
            <w:vMerge w:val="restart"/>
          </w:tcPr>
          <w:p w14:paraId="70D7373F" w14:textId="7959706E" w:rsidR="005D2CCE" w:rsidRPr="005D2CCE" w:rsidRDefault="005D2CCE" w:rsidP="00D14C94">
            <w:pPr>
              <w:pStyle w:val="LDTextinhalt"/>
              <w:rPr>
                <w:rStyle w:val="hervorhebung"/>
              </w:rPr>
            </w:pPr>
            <w:r w:rsidRPr="005D2CCE">
              <w:rPr>
                <w:rStyle w:val="hervorhebung"/>
              </w:rPr>
              <w:t>5 und 6</w:t>
            </w:r>
          </w:p>
        </w:tc>
        <w:tc>
          <w:tcPr>
            <w:tcW w:w="2268" w:type="dxa"/>
          </w:tcPr>
          <w:p w14:paraId="0B6F5F0E" w14:textId="279983E7" w:rsidR="005D2CCE" w:rsidRPr="00A77AAC" w:rsidRDefault="005D2CCE" w:rsidP="00D14C94">
            <w:pPr>
              <w:pStyle w:val="LDTextinhalt"/>
            </w:pPr>
            <w:r w:rsidRPr="00755B3B">
              <w:t>Versetzung</w:t>
            </w:r>
            <w:r>
              <w:t>:</w:t>
            </w:r>
            <w:r w:rsidRPr="00755B3B">
              <w:t xml:space="preserve"> ja </w:t>
            </w:r>
          </w:p>
        </w:tc>
        <w:tc>
          <w:tcPr>
            <w:tcW w:w="4677" w:type="dxa"/>
          </w:tcPr>
          <w:p w14:paraId="2637DC0A" w14:textId="5A6A5F31" w:rsidR="005D2CCE" w:rsidRPr="00755B3B" w:rsidRDefault="005D2CCE" w:rsidP="00D14C94">
            <w:pPr>
              <w:pStyle w:val="LDTextinhalt"/>
            </w:pPr>
            <w:r w:rsidRPr="00755B3B">
              <w:t>Er</w:t>
            </w:r>
            <w:r>
              <w:t xml:space="preserve"> /Sie </w:t>
            </w:r>
            <w:r w:rsidRPr="00755B3B">
              <w:t>wird in die Jahrgangsstufe 6</w:t>
            </w:r>
            <w:r>
              <w:t xml:space="preserve"> / 7 </w:t>
            </w:r>
            <w:r w:rsidRPr="00755B3B">
              <w:t>versetzt</w:t>
            </w:r>
          </w:p>
        </w:tc>
      </w:tr>
      <w:tr w:rsidR="005D2CCE" w:rsidRPr="00A77AAC" w14:paraId="0322BC7A" w14:textId="48012F98" w:rsidTr="00CE6701">
        <w:tc>
          <w:tcPr>
            <w:tcW w:w="1985" w:type="dxa"/>
            <w:vMerge/>
          </w:tcPr>
          <w:p w14:paraId="376D4CD4" w14:textId="5D3220B9" w:rsidR="005D2CCE" w:rsidRPr="00A77AAC" w:rsidRDefault="005D2CCE" w:rsidP="00D14C94">
            <w:pPr>
              <w:pStyle w:val="LDTextinhalt"/>
              <w:rPr>
                <w:rStyle w:val="hervorhebung"/>
              </w:rPr>
            </w:pPr>
          </w:p>
        </w:tc>
        <w:tc>
          <w:tcPr>
            <w:tcW w:w="2268" w:type="dxa"/>
          </w:tcPr>
          <w:p w14:paraId="772936A8" w14:textId="22C3C30A" w:rsidR="005D2CCE" w:rsidRPr="00A77AAC" w:rsidRDefault="005D2CCE" w:rsidP="00D14C94">
            <w:pPr>
              <w:pStyle w:val="LDTextinhalt"/>
            </w:pPr>
            <w:r>
              <w:t>Versetzung: nein</w:t>
            </w:r>
          </w:p>
        </w:tc>
        <w:tc>
          <w:tcPr>
            <w:tcW w:w="4677" w:type="dxa"/>
          </w:tcPr>
          <w:p w14:paraId="708BAA64" w14:textId="410F831F" w:rsidR="005D2CCE" w:rsidRPr="00A77AAC" w:rsidRDefault="005D2CCE" w:rsidP="00D14C94">
            <w:pPr>
              <w:pStyle w:val="LDTextinhalt"/>
            </w:pPr>
            <w:r w:rsidRPr="00755B3B">
              <w:t xml:space="preserve">Sie/Er wird nicht versetzt. </w:t>
            </w:r>
          </w:p>
        </w:tc>
      </w:tr>
      <w:tr w:rsidR="005D2CCE" w:rsidRPr="003473C5" w14:paraId="39E9469D" w14:textId="3914A5CE" w:rsidTr="00CE6701">
        <w:tc>
          <w:tcPr>
            <w:tcW w:w="1985" w:type="dxa"/>
            <w:vMerge/>
          </w:tcPr>
          <w:p w14:paraId="66A54818" w14:textId="0E09147B" w:rsidR="005D2CCE" w:rsidRPr="003473C5" w:rsidRDefault="005D2CCE" w:rsidP="00D14C94">
            <w:pPr>
              <w:pStyle w:val="LDTextinhalt"/>
              <w:rPr>
                <w:rStyle w:val="hervorhebung"/>
              </w:rPr>
            </w:pPr>
          </w:p>
        </w:tc>
        <w:tc>
          <w:tcPr>
            <w:tcW w:w="2268" w:type="dxa"/>
            <w:vAlign w:val="center"/>
          </w:tcPr>
          <w:p w14:paraId="6DCBAE44" w14:textId="58304AB7" w:rsidR="005D2CCE" w:rsidRPr="003473C5" w:rsidRDefault="00D53C56" w:rsidP="00D14C94">
            <w:pPr>
              <w:pStyle w:val="LDTextinhalt"/>
            </w:pPr>
            <w:r>
              <w:t xml:space="preserve">Im ersten Halbjahr - </w:t>
            </w:r>
            <w:r>
              <w:br/>
              <w:t>Versetzung gefährdet</w:t>
            </w:r>
          </w:p>
        </w:tc>
        <w:tc>
          <w:tcPr>
            <w:tcW w:w="4677" w:type="dxa"/>
          </w:tcPr>
          <w:p w14:paraId="6829A3D4" w14:textId="5B0EE3DB" w:rsidR="005D2CCE" w:rsidRPr="003473C5" w:rsidRDefault="005D2CCE" w:rsidP="00D14C94">
            <w:pPr>
              <w:pStyle w:val="LDTextinhalt"/>
            </w:pPr>
            <w:r w:rsidRPr="00755B3B">
              <w:t>Die Versetzung ist gefährdet.</w:t>
            </w:r>
          </w:p>
        </w:tc>
      </w:tr>
      <w:tr w:rsidR="005D2CCE" w:rsidRPr="003473C5" w14:paraId="0A7E5D42" w14:textId="77777777" w:rsidTr="00CE6701">
        <w:tc>
          <w:tcPr>
            <w:tcW w:w="1985" w:type="dxa"/>
          </w:tcPr>
          <w:p w14:paraId="06442412" w14:textId="564EA318" w:rsidR="005D2CCE" w:rsidRPr="003473C5" w:rsidRDefault="005D2CCE" w:rsidP="00D14C94">
            <w:pPr>
              <w:pStyle w:val="LDTextinhalt"/>
              <w:rPr>
                <w:rStyle w:val="hervorhebung"/>
              </w:rPr>
            </w:pPr>
            <w:r>
              <w:rPr>
                <w:rStyle w:val="hervorhebung"/>
              </w:rPr>
              <w:t>07/02</w:t>
            </w:r>
          </w:p>
        </w:tc>
        <w:tc>
          <w:tcPr>
            <w:tcW w:w="2268" w:type="dxa"/>
            <w:vAlign w:val="center"/>
          </w:tcPr>
          <w:p w14:paraId="06B5C3E3" w14:textId="77777777" w:rsidR="005D2CCE" w:rsidRDefault="005D2CCE" w:rsidP="00D14C94">
            <w:pPr>
              <w:pStyle w:val="LDTextinhalt"/>
            </w:pPr>
            <w:r w:rsidRPr="00755B3B">
              <w:t>Versetzung</w:t>
            </w:r>
            <w:r>
              <w:t>:</w:t>
            </w:r>
            <w:r w:rsidRPr="00755B3B">
              <w:t xml:space="preserve"> ja</w:t>
            </w:r>
          </w:p>
          <w:p w14:paraId="7F286E3F" w14:textId="051B3265" w:rsidR="005D2CCE" w:rsidRDefault="005D2CCE" w:rsidP="00D14C94">
            <w:pPr>
              <w:pStyle w:val="LDTextinhalt"/>
            </w:pPr>
            <w:r>
              <w:t xml:space="preserve">Eignung: </w:t>
            </w:r>
          </w:p>
        </w:tc>
        <w:tc>
          <w:tcPr>
            <w:tcW w:w="4677" w:type="dxa"/>
          </w:tcPr>
          <w:p w14:paraId="4D1A716E" w14:textId="13B1071F" w:rsidR="005D2CCE" w:rsidRPr="00755B3B" w:rsidRDefault="005D2CCE" w:rsidP="00D14C94">
            <w:pPr>
              <w:pStyle w:val="LDTextinhalt"/>
            </w:pPr>
            <w:r w:rsidRPr="00755B3B">
              <w:t>Sie/Er wird in die Jahrgangsstufe 8 der Schulform &lt;&lt;</w:t>
            </w:r>
            <w:r w:rsidR="00A3358A">
              <w:t>Eintrag bei Eignung&gt;&gt; versetzt.</w:t>
            </w:r>
          </w:p>
        </w:tc>
      </w:tr>
    </w:tbl>
    <w:p w14:paraId="452916FB" w14:textId="77777777" w:rsidR="00342C61" w:rsidRPr="002D517B" w:rsidRDefault="00342C61" w:rsidP="00342C61">
      <w:pPr>
        <w:pStyle w:val="berschrift5"/>
      </w:pPr>
      <w:bookmarkStart w:id="118" w:name="_Toc67406080"/>
      <w:r>
        <w:t>Versetzungsgefährdung Extrablatt</w:t>
      </w:r>
      <w:bookmarkEnd w:id="118"/>
    </w:p>
    <w:p w14:paraId="5463668F" w14:textId="166DC961" w:rsidR="00342C61" w:rsidRDefault="005D2CCE" w:rsidP="003F43E4">
      <w:pPr>
        <w:pStyle w:val="LDTextinhalteingerckt"/>
      </w:pPr>
      <w:r>
        <w:t xml:space="preserve">Sie können nun </w:t>
      </w:r>
      <w:r w:rsidR="00342C61" w:rsidRPr="00755B3B">
        <w:t>ein Extrablatt nach VOGSV §23 Abs. 4 zu einer Versetzungs-/Abschlussgefährdung ausgeben.</w:t>
      </w:r>
      <w:r w:rsidR="00342C61">
        <w:t xml:space="preserve"> </w:t>
      </w:r>
    </w:p>
    <w:p w14:paraId="046271D1" w14:textId="77777777" w:rsidR="00342C61" w:rsidRPr="00755B3B" w:rsidRDefault="00342C61" w:rsidP="00342C61">
      <w:pPr>
        <w:pStyle w:val="LDAuflistungText"/>
      </w:pPr>
      <w:r w:rsidRPr="00755B3B">
        <w:t xml:space="preserve">Dieses </w:t>
      </w:r>
      <w:r>
        <w:t>Extrab</w:t>
      </w:r>
      <w:r w:rsidRPr="00755B3B">
        <w:t xml:space="preserve">latt weisen Sie </w:t>
      </w:r>
      <w:r>
        <w:t xml:space="preserve">als 3. Zeugnis </w:t>
      </w:r>
      <w:r w:rsidRPr="00786320">
        <w:rPr>
          <w:rStyle w:val="LDMeneintrag"/>
        </w:rPr>
        <w:t>Anl. Versetzungsgefährdung</w:t>
      </w:r>
      <w:r w:rsidRPr="00755B3B">
        <w:t xml:space="preserve"> zu</w:t>
      </w:r>
      <w:r>
        <w:t>.</w:t>
      </w:r>
    </w:p>
    <w:p w14:paraId="4FB507B0" w14:textId="3837130C" w:rsidR="00342C61" w:rsidRPr="00755B3B" w:rsidRDefault="005D2CCE" w:rsidP="003F43E4">
      <w:pPr>
        <w:pStyle w:val="LDTextinhaltweitereingerckt"/>
      </w:pPr>
      <w:r>
        <w:rPr>
          <w:noProof/>
          <w:lang w:eastAsia="de-DE"/>
        </w:rPr>
        <mc:AlternateContent>
          <mc:Choice Requires="wps">
            <w:drawing>
              <wp:anchor distT="0" distB="0" distL="114300" distR="114300" simplePos="0" relativeHeight="251671552" behindDoc="0" locked="0" layoutInCell="1" allowOverlap="1" wp14:anchorId="33E290DF" wp14:editId="4D21109B">
                <wp:simplePos x="0" y="0"/>
                <wp:positionH relativeFrom="column">
                  <wp:posOffset>672677</wp:posOffset>
                </wp:positionH>
                <wp:positionV relativeFrom="paragraph">
                  <wp:posOffset>1320800</wp:posOffset>
                </wp:positionV>
                <wp:extent cx="4639733" cy="338243"/>
                <wp:effectExtent l="0" t="0" r="27940" b="24130"/>
                <wp:wrapNone/>
                <wp:docPr id="84" name="Rechteck 84"/>
                <wp:cNvGraphicFramePr/>
                <a:graphic xmlns:a="http://schemas.openxmlformats.org/drawingml/2006/main">
                  <a:graphicData uri="http://schemas.microsoft.com/office/word/2010/wordprocessingShape">
                    <wps:wsp>
                      <wps:cNvSpPr/>
                      <wps:spPr>
                        <a:xfrm>
                          <a:off x="0" y="0"/>
                          <a:ext cx="4639733" cy="338243"/>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ECD8F9" id="Rechteck 84" o:spid="_x0000_s1026" style="position:absolute;margin-left:52.95pt;margin-top:104pt;width:365.35pt;height:26.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" filled="f" strokecolor="#c00000" strokeweight="1.25pt"/>
            </w:pict>
          </mc:Fallback>
        </mc:AlternateContent>
      </w:r>
      <w:r w:rsidR="00342C61" w:rsidRPr="00755B3B">
        <w:rPr>
          <w:noProof/>
          <w:lang w:eastAsia="de-DE"/>
        </w:rPr>
        <w:drawing>
          <wp:inline distT="0" distB="0" distL="0" distR="0" wp14:anchorId="174FF4AA" wp14:editId="16F1B1DE">
            <wp:extent cx="4680000" cy="2923200"/>
            <wp:effectExtent l="19050" t="19050" r="25400" b="1079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0000" cy="2923200"/>
                    </a:xfrm>
                    <a:prstGeom prst="rect">
                      <a:avLst/>
                    </a:prstGeom>
                    <a:ln>
                      <a:solidFill>
                        <a:schemeClr val="bg1">
                          <a:lumMod val="50000"/>
                        </a:schemeClr>
                      </a:solidFill>
                    </a:ln>
                  </pic:spPr>
                </pic:pic>
              </a:graphicData>
            </a:graphic>
          </wp:inline>
        </w:drawing>
      </w:r>
    </w:p>
    <w:p w14:paraId="3E19E461" w14:textId="7DFE5715" w:rsidR="00342C61" w:rsidRPr="00755B3B" w:rsidRDefault="00342C61" w:rsidP="00342C61">
      <w:pPr>
        <w:pStyle w:val="LDAuflistungText"/>
      </w:pPr>
      <w:r>
        <w:t>Und generieren es anschli</w:t>
      </w:r>
      <w:r w:rsidR="006776A4">
        <w:t>e</w:t>
      </w:r>
      <w:r>
        <w:t xml:space="preserve">ßend als </w:t>
      </w:r>
      <w:r w:rsidRPr="00755B3B">
        <w:t xml:space="preserve">Zeugnisart </w:t>
      </w:r>
      <w:r w:rsidRPr="00786320">
        <w:rPr>
          <w:rStyle w:val="LDMeneintrag"/>
        </w:rPr>
        <w:t>Anl. Versetzungsgefährdung</w:t>
      </w:r>
      <w:r w:rsidR="006776A4">
        <w:t>.</w:t>
      </w:r>
    </w:p>
    <w:p w14:paraId="025B42C5" w14:textId="191891EF" w:rsidR="00342C61" w:rsidRPr="00755B3B" w:rsidRDefault="005D2CCE" w:rsidP="003F43E4">
      <w:pPr>
        <w:pStyle w:val="LDTextinhaltweitereingerckt"/>
      </w:pPr>
      <w:r>
        <w:rPr>
          <w:noProof/>
          <w:lang w:eastAsia="de-DE"/>
        </w:rPr>
        <w:lastRenderedPageBreak/>
        <mc:AlternateContent>
          <mc:Choice Requires="wps">
            <w:drawing>
              <wp:anchor distT="0" distB="0" distL="114300" distR="114300" simplePos="0" relativeHeight="251673600" behindDoc="0" locked="0" layoutInCell="1" allowOverlap="1" wp14:anchorId="6087EF2A" wp14:editId="7063FC93">
                <wp:simplePos x="0" y="0"/>
                <wp:positionH relativeFrom="column">
                  <wp:posOffset>3051810</wp:posOffset>
                </wp:positionH>
                <wp:positionV relativeFrom="paragraph">
                  <wp:posOffset>276437</wp:posOffset>
                </wp:positionV>
                <wp:extent cx="1574800" cy="160866"/>
                <wp:effectExtent l="0" t="0" r="25400" b="10795"/>
                <wp:wrapNone/>
                <wp:docPr id="86" name="Rechteck 86"/>
                <wp:cNvGraphicFramePr/>
                <a:graphic xmlns:a="http://schemas.openxmlformats.org/drawingml/2006/main">
                  <a:graphicData uri="http://schemas.microsoft.com/office/word/2010/wordprocessingShape">
                    <wps:wsp>
                      <wps:cNvSpPr/>
                      <wps:spPr>
                        <a:xfrm>
                          <a:off x="0" y="0"/>
                          <a:ext cx="1574800" cy="160866"/>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B4A3D" id="Rechteck 86" o:spid="_x0000_s1026" style="position:absolute;margin-left:240.3pt;margin-top:21.75pt;width:124pt;height:1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" filled="f" strokecolor="#c00000" strokeweight="1.25pt"/>
            </w:pict>
          </mc:Fallback>
        </mc:AlternateContent>
      </w:r>
      <w:r w:rsidR="00342C61" w:rsidRPr="00755B3B">
        <w:rPr>
          <w:noProof/>
          <w:lang w:eastAsia="de-DE"/>
        </w:rPr>
        <w:drawing>
          <wp:inline distT="0" distB="0" distL="0" distR="0" wp14:anchorId="07BFCC1B" wp14:editId="3535BDB8">
            <wp:extent cx="4320000" cy="2757600"/>
            <wp:effectExtent l="19050" t="19050" r="23495" b="2413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2757600"/>
                    </a:xfrm>
                    <a:prstGeom prst="rect">
                      <a:avLst/>
                    </a:prstGeom>
                    <a:ln>
                      <a:solidFill>
                        <a:schemeClr val="bg1">
                          <a:lumMod val="50000"/>
                        </a:schemeClr>
                      </a:solidFill>
                    </a:ln>
                  </pic:spPr>
                </pic:pic>
              </a:graphicData>
            </a:graphic>
          </wp:inline>
        </w:drawing>
      </w:r>
    </w:p>
    <w:p w14:paraId="19EAD9E2" w14:textId="77777777" w:rsidR="00342C61" w:rsidRPr="00755B3B" w:rsidRDefault="00342C61" w:rsidP="005D2CCE">
      <w:pPr>
        <w:pStyle w:val="LDTextinhaltweitereingerckt"/>
      </w:pPr>
      <w:r w:rsidRPr="00755B3B">
        <w:rPr>
          <w:noProof/>
          <w:lang w:eastAsia="de-DE"/>
        </w:rPr>
        <w:drawing>
          <wp:inline distT="0" distB="0" distL="0" distR="0" wp14:anchorId="4EA65D9B" wp14:editId="6113DF5C">
            <wp:extent cx="4140000" cy="5770800"/>
            <wp:effectExtent l="19050" t="19050" r="13335" b="20955"/>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0000" cy="5770800"/>
                    </a:xfrm>
                    <a:prstGeom prst="rect">
                      <a:avLst/>
                    </a:prstGeom>
                    <a:ln>
                      <a:solidFill>
                        <a:schemeClr val="bg1">
                          <a:lumMod val="50000"/>
                        </a:schemeClr>
                      </a:solidFill>
                    </a:ln>
                  </pic:spPr>
                </pic:pic>
              </a:graphicData>
            </a:graphic>
          </wp:inline>
        </w:drawing>
      </w:r>
    </w:p>
    <w:p w14:paraId="7145E5C0" w14:textId="227904D9" w:rsidR="00342C61" w:rsidRPr="003C7236" w:rsidRDefault="00CE6701" w:rsidP="00CE6701">
      <w:pPr>
        <w:pStyle w:val="berschrift4"/>
      </w:pPr>
      <w:bookmarkStart w:id="119" w:name="_Toc67406081"/>
      <w:bookmarkStart w:id="120" w:name="_Toc69803446"/>
      <w:r>
        <w:lastRenderedPageBreak/>
        <w:t xml:space="preserve">Abschlusszeugnisse </w:t>
      </w:r>
      <w:r w:rsidR="00342C61" w:rsidRPr="002D517B">
        <w:t>Zweijährige Fa</w:t>
      </w:r>
      <w:r w:rsidR="00507DCE">
        <w:t>chschulen und Fachschule für So</w:t>
      </w:r>
      <w:r w:rsidR="00342C61" w:rsidRPr="002D517B">
        <w:t>zialwesen</w:t>
      </w:r>
      <w:bookmarkEnd w:id="119"/>
      <w:bookmarkEnd w:id="120"/>
    </w:p>
    <w:p w14:paraId="11B03ED7" w14:textId="515A8E7C" w:rsidR="00342C61" w:rsidRPr="00755B3B" w:rsidRDefault="00342C61" w:rsidP="00173E2B">
      <w:pPr>
        <w:pStyle w:val="LDTextinhalteingerckt"/>
      </w:pPr>
      <w:r w:rsidRPr="00755B3B">
        <w:t>Bei den Abschlusszeugnissen der Fachschulen steht jetzt der Hinweis auf den erreich</w:t>
      </w:r>
      <w:r w:rsidR="00173E2B">
        <w:t>ten</w:t>
      </w:r>
      <w:r w:rsidRPr="00755B3B">
        <w:t xml:space="preserve"> Bachelor Professional</w:t>
      </w:r>
      <w:r w:rsidR="00CD756D">
        <w:t>.</w:t>
      </w:r>
    </w:p>
    <w:p w14:paraId="67CDDAB0" w14:textId="77777777" w:rsidR="00342C61" w:rsidRPr="00755B3B" w:rsidRDefault="00342C61" w:rsidP="00173E2B">
      <w:pPr>
        <w:pStyle w:val="LDTextinhalteingerckt"/>
      </w:pPr>
      <w:r w:rsidRPr="00755B3B">
        <w:rPr>
          <w:noProof/>
          <w:lang w:eastAsia="de-DE"/>
        </w:rPr>
        <w:drawing>
          <wp:inline distT="0" distB="0" distL="0" distR="0" wp14:anchorId="4A28788F" wp14:editId="1B7988FE">
            <wp:extent cx="5040000" cy="907200"/>
            <wp:effectExtent l="19050" t="19050" r="8255" b="2667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S2V BAUT Bachelor.PNG"/>
                    <pic:cNvPicPr/>
                  </pic:nvPicPr>
                  <pic:blipFill rotWithShape="1">
                    <a:blip r:embed="rId37">
                      <a:extLst>
                        <a:ext uri="{28A0092B-C50C-407E-A947-70E740481C1C}">
                          <a14:useLocalDpi xmlns:a14="http://schemas.microsoft.com/office/drawing/2010/main" val="0"/>
                        </a:ext>
                      </a:extLst>
                    </a:blip>
                    <a:srcRect t="57814"/>
                    <a:stretch/>
                  </pic:blipFill>
                  <pic:spPr bwMode="auto">
                    <a:xfrm>
                      <a:off x="0" y="0"/>
                      <a:ext cx="5040000" cy="9072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D492111" w14:textId="5D5EF5F4" w:rsidR="00507DCE" w:rsidRDefault="00507DCE" w:rsidP="00173E2B">
      <w:pPr>
        <w:pStyle w:val="berschrift4"/>
      </w:pPr>
      <w:bookmarkStart w:id="121" w:name="_Toc69803447"/>
      <w:r>
        <w:t>Halbjahreszeugnis Besondere Bildungsgänge</w:t>
      </w:r>
      <w:bookmarkEnd w:id="121"/>
    </w:p>
    <w:p w14:paraId="338D943D" w14:textId="565C6EAE" w:rsidR="00507DCE" w:rsidRDefault="00507DCE" w:rsidP="00173E2B">
      <w:pPr>
        <w:pStyle w:val="LDTextinhalteingerckt"/>
      </w:pPr>
      <w:r>
        <w:t>Das Halbjahreszeugnis der Besonderen Bildungsgänge BBGT/--- und BBGV/---  wurde angepasst, d.h. die zu engen Abstände bei dem Arbeits- und Sozialverhalten und dem Unterschriftenblock wurd</w:t>
      </w:r>
      <w:r w:rsidRPr="003C7236">
        <w:t>e</w:t>
      </w:r>
      <w:r w:rsidR="00CD756D" w:rsidRPr="003C7236">
        <w:t>n</w:t>
      </w:r>
      <w:r>
        <w:t xml:space="preserve"> verändert.</w:t>
      </w:r>
    </w:p>
    <w:p w14:paraId="767833E8" w14:textId="39914B84" w:rsidR="00342C61" w:rsidRDefault="00342C61" w:rsidP="00342C61">
      <w:pPr>
        <w:pStyle w:val="berschrift4"/>
      </w:pPr>
      <w:bookmarkStart w:id="122" w:name="_Toc69803448"/>
      <w:r>
        <w:t xml:space="preserve">Halbjahreszeugnisse </w:t>
      </w:r>
      <w:r w:rsidR="00CE6701">
        <w:t xml:space="preserve">IGS </w:t>
      </w:r>
      <w:r>
        <w:t>für die Stufe 10/2</w:t>
      </w:r>
      <w:bookmarkEnd w:id="122"/>
    </w:p>
    <w:p w14:paraId="651A139D" w14:textId="65977471" w:rsidR="00173E2B" w:rsidRDefault="001A7798" w:rsidP="00173E2B">
      <w:pPr>
        <w:pStyle w:val="LDTextinhalteingerckt"/>
      </w:pPr>
      <w:r>
        <w:t xml:space="preserve">Der </w:t>
      </w:r>
      <w:r w:rsidR="00173E2B">
        <w:t>Fehler</w:t>
      </w:r>
      <w:r>
        <w:t xml:space="preserve">, dass für einen </w:t>
      </w:r>
      <w:r w:rsidR="00173E2B">
        <w:t>Schüler</w:t>
      </w:r>
      <w:r>
        <w:t xml:space="preserve">, der im </w:t>
      </w:r>
      <w:r w:rsidR="00173E2B">
        <w:t xml:space="preserve">Feld </w:t>
      </w:r>
      <w:r w:rsidR="00342C61" w:rsidRPr="00173E2B">
        <w:rPr>
          <w:rStyle w:val="LDBedienelement"/>
        </w:rPr>
        <w:t>Versetzung</w:t>
      </w:r>
      <w:r w:rsidR="007E586B">
        <w:t xml:space="preserve"> den</w:t>
      </w:r>
      <w:r w:rsidR="00342C61">
        <w:t xml:space="preserve"> Eintrag </w:t>
      </w:r>
      <w:r w:rsidR="00342C61" w:rsidRPr="00173E2B">
        <w:rPr>
          <w:rStyle w:val="LDMeneintrag"/>
        </w:rPr>
        <w:t>nein</w:t>
      </w:r>
      <w:r w:rsidR="00173E2B">
        <w:rPr>
          <w:rStyle w:val="LDMeneintrag"/>
        </w:rPr>
        <w:t xml:space="preserve"> </w:t>
      </w:r>
      <w:r w:rsidR="00342C61">
        <w:t>eingetragen</w:t>
      </w:r>
      <w:r>
        <w:t xml:space="preserve"> hatte</w:t>
      </w:r>
      <w:r w:rsidR="00173E2B">
        <w:t>,</w:t>
      </w:r>
      <w:r>
        <w:t xml:space="preserve"> </w:t>
      </w:r>
      <w:r w:rsidR="00173E2B">
        <w:t>fälschlicherweise die Versetzung in die gymnasiale Oberstufe ausgewiesen</w:t>
      </w:r>
      <w:r>
        <w:t xml:space="preserve"> wurde, ist behoben</w:t>
      </w:r>
      <w:r w:rsidR="00173E2B">
        <w:t>.</w:t>
      </w:r>
    </w:p>
    <w:p w14:paraId="7C6C482F" w14:textId="6E9D9132" w:rsidR="00342C61" w:rsidRDefault="00173E2B" w:rsidP="00173E2B">
      <w:pPr>
        <w:pStyle w:val="LDTextinhalteingerckt"/>
      </w:pPr>
      <w:r>
        <w:t xml:space="preserve">Ab sofort </w:t>
      </w:r>
      <w:r w:rsidR="00342C61">
        <w:t xml:space="preserve">erscheint in dem Zeugnis die Versetzungsbemerkung </w:t>
      </w:r>
      <w:r w:rsidR="00342C61" w:rsidRPr="00467FDE">
        <w:rPr>
          <w:rStyle w:val="LDMeneintrag"/>
        </w:rPr>
        <w:t>Er wird nicht versetz</w:t>
      </w:r>
      <w:r w:rsidR="00E42047">
        <w:rPr>
          <w:rStyle w:val="LDMeneintrag"/>
        </w:rPr>
        <w:t>t</w:t>
      </w:r>
      <w:r>
        <w:rPr>
          <w:rStyle w:val="LDMeneintrag"/>
        </w:rPr>
        <w:t xml:space="preserve"> </w:t>
      </w:r>
      <w:r w:rsidR="00342C61">
        <w:t xml:space="preserve">oder </w:t>
      </w:r>
      <w:r w:rsidR="00342C61" w:rsidRPr="00467FDE">
        <w:rPr>
          <w:rStyle w:val="LDMeneintrag"/>
        </w:rPr>
        <w:t>Sie wird nicht versetzt.</w:t>
      </w:r>
    </w:p>
    <w:p w14:paraId="5548AA79" w14:textId="1E208F6C" w:rsidR="00786320" w:rsidRDefault="00786320" w:rsidP="00D14C94">
      <w:pPr>
        <w:pStyle w:val="berschrift3"/>
      </w:pPr>
      <w:bookmarkStart w:id="123" w:name="_Toc69803449"/>
      <w:r>
        <w:t>Datenprüfungen &gt; Hauptschulprognose IGS</w:t>
      </w:r>
      <w:bookmarkEnd w:id="123"/>
    </w:p>
    <w:p w14:paraId="5FC0CE81" w14:textId="39464FE2" w:rsidR="00786320" w:rsidRDefault="00786320" w:rsidP="005F74B7">
      <w:pPr>
        <w:pStyle w:val="LDTextinhalteingerckt"/>
      </w:pPr>
      <w:r>
        <w:t xml:space="preserve">Die </w:t>
      </w:r>
      <w:r w:rsidR="005F74B7">
        <w:t xml:space="preserve">neue Webseite </w:t>
      </w:r>
      <w:r w:rsidR="005F74B7" w:rsidRPr="005F74B7">
        <w:rPr>
          <w:rStyle w:val="LDMenpunkt"/>
        </w:rPr>
        <w:t>Hauptschulprognose IGS</w:t>
      </w:r>
      <w:r w:rsidR="005F74B7">
        <w:t xml:space="preserve"> </w:t>
      </w:r>
      <w:r>
        <w:t>unt</w:t>
      </w:r>
      <w:r w:rsidR="00A60DE9">
        <w:t>er</w:t>
      </w:r>
      <w:r>
        <w:t>stützt integrierte Gesamtschul</w:t>
      </w:r>
      <w:r w:rsidR="005F74B7">
        <w:t>en dabei</w:t>
      </w:r>
      <w:r>
        <w:t xml:space="preserve"> zu ermitteln, welche</w:t>
      </w:r>
      <w:r w:rsidR="005F74B7">
        <w:t>m Schüler voraussich</w:t>
      </w:r>
      <w:r w:rsidR="00D53C56">
        <w:t xml:space="preserve">tlich </w:t>
      </w:r>
      <w:r w:rsidR="005F74B7">
        <w:t>welcher A</w:t>
      </w:r>
      <w:r>
        <w:t>bschluss zuerkannt werden kann (VOBGM § 36 Absatz 2).</w:t>
      </w:r>
    </w:p>
    <w:p w14:paraId="23D52DED" w14:textId="77777777" w:rsidR="005F74B7" w:rsidRDefault="00786320" w:rsidP="005F74B7">
      <w:pPr>
        <w:pStyle w:val="LDTextinhalteingerckt"/>
        <w:keepNext/>
      </w:pPr>
      <w:r>
        <w:rPr>
          <w:noProof/>
          <w:lang w:eastAsia="de-DE"/>
        </w:rPr>
        <w:drawing>
          <wp:inline distT="0" distB="0" distL="0" distR="0" wp14:anchorId="405BB00C" wp14:editId="3091B3E4">
            <wp:extent cx="5400000" cy="2624400"/>
            <wp:effectExtent l="19050" t="19050" r="10795" b="2413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00" cy="2624400"/>
                    </a:xfrm>
                    <a:prstGeom prst="rect">
                      <a:avLst/>
                    </a:prstGeom>
                    <a:ln>
                      <a:solidFill>
                        <a:schemeClr val="bg1">
                          <a:lumMod val="50000"/>
                        </a:schemeClr>
                      </a:solidFill>
                    </a:ln>
                  </pic:spPr>
                </pic:pic>
              </a:graphicData>
            </a:graphic>
          </wp:inline>
        </w:drawing>
      </w:r>
    </w:p>
    <w:p w14:paraId="02BF0FF2" w14:textId="7EBD5FFE" w:rsidR="00786320" w:rsidRDefault="005F74B7" w:rsidP="005F74B7">
      <w:pPr>
        <w:pStyle w:val="LDBildunterschrift"/>
      </w:pPr>
      <w:r>
        <w:t xml:space="preserve">Abb. </w:t>
      </w:r>
      <w:r w:rsidR="004E58D4">
        <w:fldChar w:fldCharType="begin"/>
      </w:r>
      <w:r w:rsidR="004E58D4">
        <w:instrText xml:space="preserve"> SEQ Abb. \* ARABIC </w:instrText>
      </w:r>
      <w:r w:rsidR="004E58D4">
        <w:fldChar w:fldCharType="separate"/>
      </w:r>
      <w:r w:rsidR="004E58D4">
        <w:rPr>
          <w:noProof/>
        </w:rPr>
        <w:t>12</w:t>
      </w:r>
      <w:r w:rsidR="004E58D4">
        <w:rPr>
          <w:noProof/>
        </w:rPr>
        <w:fldChar w:fldCharType="end"/>
      </w:r>
      <w:r>
        <w:t xml:space="preserve"> neue Webseite – Hauptschulprognose IGS</w:t>
      </w:r>
    </w:p>
    <w:p w14:paraId="5A83428F" w14:textId="77777777" w:rsidR="00D53C56" w:rsidRPr="00D53C56" w:rsidRDefault="00D53C56" w:rsidP="00D53C56">
      <w:r>
        <w:br w:type="page"/>
      </w:r>
    </w:p>
    <w:p w14:paraId="3DF5266A" w14:textId="4BF3940B" w:rsidR="00F95ED6" w:rsidRDefault="00A36FCE" w:rsidP="00D14C94">
      <w:pPr>
        <w:pStyle w:val="berschrift2"/>
      </w:pPr>
      <w:bookmarkStart w:id="124" w:name="_Toc69803450"/>
      <w:r>
        <w:lastRenderedPageBreak/>
        <w:t>Extras</w:t>
      </w:r>
      <w:bookmarkEnd w:id="124"/>
    </w:p>
    <w:p w14:paraId="5C91BD7E" w14:textId="77777777" w:rsidR="0066516C" w:rsidRDefault="0066516C" w:rsidP="00D14C94">
      <w:pPr>
        <w:pStyle w:val="berschrift3"/>
      </w:pPr>
      <w:bookmarkStart w:id="125" w:name="_Ref30056027"/>
      <w:bookmarkStart w:id="126" w:name="_Ref30056042"/>
      <w:bookmarkStart w:id="127" w:name="_Toc69803451"/>
      <w:r>
        <w:t>Aufgabenliste</w:t>
      </w:r>
      <w:bookmarkEnd w:id="127"/>
      <w:r>
        <w:t xml:space="preserve"> </w:t>
      </w:r>
      <w:bookmarkEnd w:id="125"/>
      <w:bookmarkEnd w:id="126"/>
    </w:p>
    <w:p w14:paraId="7882C8C0" w14:textId="367830FD" w:rsidR="0066516C" w:rsidRPr="00814376" w:rsidRDefault="00C63679" w:rsidP="00C63679">
      <w:pPr>
        <w:pStyle w:val="LDTextinhalteingerckt"/>
      </w:pPr>
      <w:r>
        <w:t xml:space="preserve">Im </w:t>
      </w:r>
      <w:r w:rsidR="0066516C">
        <w:t>Bereich „</w:t>
      </w:r>
      <w:r w:rsidR="0066516C" w:rsidRPr="00F20BC3">
        <w:rPr>
          <w:rStyle w:val="hervorhebung"/>
        </w:rPr>
        <w:t>Regelgruppe: Statistik</w:t>
      </w:r>
      <w:r w:rsidR="0066516C">
        <w:rPr>
          <w:rStyle w:val="hervorhebung"/>
        </w:rPr>
        <w:t>“</w:t>
      </w:r>
      <w:r w:rsidR="0066516C" w:rsidRPr="00AD677F">
        <w:t xml:space="preserve"> </w:t>
      </w:r>
      <w:r>
        <w:t xml:space="preserve">werden </w:t>
      </w:r>
      <w:r w:rsidR="0066516C">
        <w:t>offene Kandidatenverhältnisse mit Kandidatenstatus</w:t>
      </w:r>
      <w:r w:rsidR="00B55B24">
        <w:t xml:space="preserve">: </w:t>
      </w:r>
      <w:r w:rsidR="0066516C" w:rsidRPr="00B55B24">
        <w:rPr>
          <w:rStyle w:val="LDMeneintrag"/>
        </w:rPr>
        <w:t>ist Kandidat</w:t>
      </w:r>
      <w:r w:rsidR="0066516C">
        <w:t xml:space="preserve">, </w:t>
      </w:r>
      <w:r w:rsidR="0066516C" w:rsidRPr="00B55B24">
        <w:rPr>
          <w:rStyle w:val="LDMeneintrag"/>
        </w:rPr>
        <w:t>angenomme</w:t>
      </w:r>
      <w:r w:rsidR="00B55B24">
        <w:rPr>
          <w:rStyle w:val="LDMeneintrag"/>
        </w:rPr>
        <w:t>n</w:t>
      </w:r>
      <w:r w:rsidR="0066516C">
        <w:t xml:space="preserve"> oder </w:t>
      </w:r>
      <w:r w:rsidR="0066516C" w:rsidRPr="00B55B24">
        <w:rPr>
          <w:rStyle w:val="LDMeneintrag"/>
        </w:rPr>
        <w:t>auf Wartelist</w:t>
      </w:r>
      <w:r w:rsidR="0066516C">
        <w:t xml:space="preserve">e </w:t>
      </w:r>
      <w:r>
        <w:t xml:space="preserve">nun als </w:t>
      </w:r>
      <w:r w:rsidR="0066516C" w:rsidRPr="00AD677F">
        <w:t>Kann-Auff</w:t>
      </w:r>
      <w:r>
        <w:t>älligkeit aufgelistet</w:t>
      </w:r>
      <w:r w:rsidR="0066516C" w:rsidRPr="00AD677F">
        <w:t>.</w:t>
      </w:r>
    </w:p>
    <w:p w14:paraId="67BA93DD" w14:textId="77DA50DB" w:rsidR="0066516C" w:rsidRDefault="0066516C" w:rsidP="00D14C94">
      <w:pPr>
        <w:pStyle w:val="berschrift3"/>
      </w:pPr>
      <w:bookmarkStart w:id="128" w:name="_Aufgabenliste"/>
      <w:bookmarkStart w:id="129" w:name="_Toc69803452"/>
      <w:bookmarkEnd w:id="128"/>
      <w:r>
        <w:t>Berichte</w:t>
      </w:r>
      <w:bookmarkEnd w:id="129"/>
    </w:p>
    <w:p w14:paraId="2924B1DC" w14:textId="47C4D811" w:rsidR="0035268D" w:rsidRDefault="0035268D" w:rsidP="00861925">
      <w:pPr>
        <w:pStyle w:val="LDTextinhalteingerckt"/>
      </w:pPr>
      <w:bookmarkStart w:id="130" w:name="_Berichtsverwaltung"/>
      <w:bookmarkEnd w:id="130"/>
      <w:r>
        <w:t xml:space="preserve">Der </w:t>
      </w:r>
      <w:r w:rsidRPr="00861925">
        <w:rPr>
          <w:rStyle w:val="LDBedienelement"/>
        </w:rPr>
        <w:t>Menüpunkt und die Webseite</w:t>
      </w:r>
      <w:r>
        <w:t xml:space="preserve"> </w:t>
      </w:r>
      <w:r w:rsidRPr="00861925">
        <w:rPr>
          <w:rStyle w:val="LDMenpunkt"/>
        </w:rPr>
        <w:t>Berichtsverwaltung</w:t>
      </w:r>
      <w:r w:rsidRPr="00FC0902">
        <w:t xml:space="preserve"> </w:t>
      </w:r>
      <w:r w:rsidR="00861925" w:rsidRPr="00861925">
        <w:rPr>
          <w:rStyle w:val="LDBedienelement"/>
        </w:rPr>
        <w:t xml:space="preserve">wurden </w:t>
      </w:r>
      <w:r w:rsidRPr="00861925">
        <w:rPr>
          <w:rStyle w:val="LDBedienelement"/>
        </w:rPr>
        <w:t>umbenannt</w:t>
      </w:r>
      <w:r w:rsidRPr="00FC0902">
        <w:t xml:space="preserve"> in </w:t>
      </w:r>
      <w:r w:rsidRPr="00861925">
        <w:rPr>
          <w:rStyle w:val="LDMenpunkt"/>
        </w:rPr>
        <w:t>Berichte</w:t>
      </w:r>
      <w:r>
        <w:t>.</w:t>
      </w:r>
    </w:p>
    <w:p w14:paraId="3DF4B1CC" w14:textId="77777777" w:rsidR="00861925" w:rsidRDefault="00FE7F62" w:rsidP="00861925">
      <w:pPr>
        <w:pStyle w:val="LDTextinhalteingerckt"/>
      </w:pPr>
      <w:r w:rsidRPr="00FE7F62">
        <w:rPr>
          <w:noProof/>
          <w:lang w:eastAsia="de-DE"/>
        </w:rPr>
        <mc:AlternateContent>
          <mc:Choice Requires="wpg">
            <w:drawing>
              <wp:inline distT="0" distB="0" distL="0" distR="0" wp14:anchorId="397736D8" wp14:editId="683013B1">
                <wp:extent cx="4320000" cy="1969200"/>
                <wp:effectExtent l="19050" t="19050" r="23495" b="12065"/>
                <wp:docPr id="14" name="Gruppieren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20000" cy="1969200"/>
                          <a:chOff x="0" y="0"/>
                          <a:chExt cx="5141469" cy="2373439"/>
                        </a:xfrm>
                      </wpg:grpSpPr>
                      <pic:pic xmlns:pic="http://schemas.openxmlformats.org/drawingml/2006/picture">
                        <pic:nvPicPr>
                          <pic:cNvPr id="15" name="Grafik 15" descr="Bildschirmausschnit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141469" cy="2373439"/>
                          </a:xfrm>
                          <a:prstGeom prst="rect">
                            <a:avLst/>
                          </a:prstGeom>
                          <a:ln>
                            <a:solidFill>
                              <a:schemeClr val="bg1">
                                <a:lumMod val="50000"/>
                              </a:schemeClr>
                            </a:solidFill>
                          </a:ln>
                        </pic:spPr>
                      </pic:pic>
                      <wps:wsp>
                        <wps:cNvPr id="16" name="Rechteck 16"/>
                        <wps:cNvSpPr/>
                        <wps:spPr>
                          <a:xfrm>
                            <a:off x="2190939" y="385724"/>
                            <a:ext cx="2912806" cy="479323"/>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Rechteck 17"/>
                        <wps:cNvSpPr/>
                        <wps:spPr>
                          <a:xfrm>
                            <a:off x="35218" y="1592635"/>
                            <a:ext cx="1904998" cy="22368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2A77987" id="Gruppieren 8" o:spid="_x0000_s1026" style="width:340.15pt;height:155.05pt;mso-position-horizontal-relative:char;mso-position-vertical-relative:line" coordsize="51414,23734"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">
                <o:lock v:ext="edit" aspectratio="t"/>
                <v:shape id="Grafik 15" o:spid="_x0000_s1027" type="#_x0000_t75" alt="Bildschirmausschnitt" style="position:absolute;width:51414;height:2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" stroked="t" strokecolor="#7f7f7f [1612]">
                  <v:imagedata r:id="rId42" o:title="Bildschirmausschnitt"/>
                  <v:path arrowok="t"/>
                </v:shape>
                <v:rect id="Rechteck 16" o:spid="_x0000_s1028" style="position:absolute;left:21909;top:3857;width:29128;height:4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" filled="f" strokecolor="#c00000" strokeweight="2pt"/>
                <v:rect id="Rechteck 17" o:spid="_x0000_s1029" style="position:absolute;left:352;top:15926;width:19050;height: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" filled="f" strokecolor="#c00000" strokeweight="2pt"/>
                <w10:anchorlock/>
              </v:group>
            </w:pict>
          </mc:Fallback>
        </mc:AlternateContent>
      </w:r>
    </w:p>
    <w:p w14:paraId="1F392959" w14:textId="12095C02" w:rsidR="0035268D" w:rsidRDefault="00861925" w:rsidP="00861925">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13</w:t>
      </w:r>
      <w:r w:rsidR="004E58D4">
        <w:rPr>
          <w:noProof/>
        </w:rPr>
        <w:fldChar w:fldCharType="end"/>
      </w:r>
      <w:r>
        <w:t xml:space="preserve"> Menüpunkt und Webseite BERICHTE</w:t>
      </w:r>
    </w:p>
    <w:p w14:paraId="4864AA49" w14:textId="16D2FA4C" w:rsidR="00861925" w:rsidRDefault="00861925" w:rsidP="00861925">
      <w:pPr>
        <w:pStyle w:val="LDAuflistungText"/>
      </w:pPr>
      <w:r>
        <w:t xml:space="preserve">Zudem bieten wir Ihnen nun eine </w:t>
      </w:r>
      <w:r w:rsidRPr="00861925">
        <w:rPr>
          <w:rStyle w:val="LDBedienelement"/>
        </w:rPr>
        <w:t>alternative Möglichkeit zur Auswahl von Berichten</w:t>
      </w:r>
      <w:r>
        <w:t xml:space="preserve">. </w:t>
      </w:r>
    </w:p>
    <w:p w14:paraId="406A3800" w14:textId="3CC50108" w:rsidR="00861925" w:rsidRDefault="00861925" w:rsidP="00861925">
      <w:pPr>
        <w:pStyle w:val="LDTextinhaltweitereingerckt"/>
      </w:pPr>
      <w:r>
        <w:t xml:space="preserve">Über die </w:t>
      </w:r>
      <w:r w:rsidR="00FE7F62">
        <w:t xml:space="preserve">Auswahlliste </w:t>
      </w:r>
      <w:r w:rsidRPr="00861925">
        <w:rPr>
          <w:rStyle w:val="LDBedienelement"/>
        </w:rPr>
        <w:t>Bericht</w:t>
      </w:r>
      <w:r>
        <w:t xml:space="preserve"> können Sie alle </w:t>
      </w:r>
      <w:r w:rsidR="00FE7F62">
        <w:t>zur Verfügung stehenden LUSD-Berichte</w:t>
      </w:r>
      <w:r>
        <w:t xml:space="preserve"> sehen</w:t>
      </w:r>
      <w:r w:rsidR="00FE7F62">
        <w:t>.</w:t>
      </w:r>
    </w:p>
    <w:p w14:paraId="55C74338" w14:textId="04E4A22D" w:rsidR="0035268D" w:rsidRDefault="001F4E13" w:rsidP="00861925">
      <w:pPr>
        <w:pStyle w:val="LDTextinhaltweitereingerckt"/>
      </w:pPr>
      <w:r>
        <w:t xml:space="preserve">Die Liste ist </w:t>
      </w:r>
      <w:r w:rsidRPr="001F4E13">
        <w:rPr>
          <w:rStyle w:val="hervorhebung"/>
        </w:rPr>
        <w:t>Aufsteigend sortiert</w:t>
      </w:r>
      <w:r>
        <w:rPr>
          <w:rStyle w:val="hervorhebung"/>
        </w:rPr>
        <w:t>.</w:t>
      </w:r>
      <w:r w:rsidR="00861925">
        <w:rPr>
          <w:rStyle w:val="hervorhebung"/>
        </w:rPr>
        <w:t xml:space="preserve"> </w:t>
      </w:r>
      <w:r w:rsidR="00861925" w:rsidRPr="00861925">
        <w:t>Mit Klick auf den Pfeil können Sie</w:t>
      </w:r>
      <w:r w:rsidR="00861925">
        <w:rPr>
          <w:rStyle w:val="hervorhebung"/>
        </w:rPr>
        <w:t xml:space="preserve"> </w:t>
      </w:r>
      <w:r w:rsidRPr="001F4E13">
        <w:rPr>
          <w:rStyle w:val="hervorhebung"/>
        </w:rPr>
        <w:t>Absteigend sortier</w:t>
      </w:r>
      <w:r w:rsidR="00861925">
        <w:rPr>
          <w:rStyle w:val="hervorhebung"/>
        </w:rPr>
        <w:t>en</w:t>
      </w:r>
      <w:r>
        <w:t>.</w:t>
      </w:r>
    </w:p>
    <w:p w14:paraId="3E2F9841" w14:textId="77777777" w:rsidR="00861925" w:rsidRDefault="001F4E13" w:rsidP="00861925">
      <w:pPr>
        <w:pStyle w:val="LDTextinhaltweitereingerckt"/>
      </w:pPr>
      <w:r w:rsidRPr="001F4E13">
        <w:rPr>
          <w:noProof/>
          <w:lang w:eastAsia="de-DE"/>
        </w:rPr>
        <w:drawing>
          <wp:inline distT="0" distB="0" distL="0" distR="0" wp14:anchorId="46C255DF" wp14:editId="673F796F">
            <wp:extent cx="2520000" cy="2469600"/>
            <wp:effectExtent l="19050" t="19050" r="13970" b="26035"/>
            <wp:docPr id="10" name="Grafik 9" descr="Bildschirmaus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descr="Bildschirmausschnitt"/>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20000" cy="2469600"/>
                    </a:xfrm>
                    <a:prstGeom prst="rect">
                      <a:avLst/>
                    </a:prstGeom>
                    <a:ln>
                      <a:solidFill>
                        <a:schemeClr val="bg1">
                          <a:lumMod val="50000"/>
                        </a:schemeClr>
                      </a:solidFill>
                    </a:ln>
                  </pic:spPr>
                </pic:pic>
              </a:graphicData>
            </a:graphic>
          </wp:inline>
        </w:drawing>
      </w:r>
      <w:r>
        <w:t xml:space="preserve"> </w:t>
      </w:r>
      <w:r w:rsidRPr="001F4E13">
        <w:rPr>
          <w:noProof/>
          <w:lang w:eastAsia="de-DE"/>
        </w:rPr>
        <w:drawing>
          <wp:inline distT="0" distB="0" distL="0" distR="0" wp14:anchorId="5CC9FB27" wp14:editId="579D5E37">
            <wp:extent cx="2520000" cy="2462400"/>
            <wp:effectExtent l="19050" t="19050" r="13970" b="14605"/>
            <wp:docPr id="11" name="Grafik 10" descr="Bildschirmaus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descr="Bildschirmausschnitt"/>
                    <pic:cNvPicPr>
                      <a:picLocks noChangeAspect="1"/>
                    </pic:cNvPicPr>
                  </pic:nvPicPr>
                  <pic:blipFill rotWithShape="1">
                    <a:blip r:embed="rId44" cstate="print">
                      <a:extLst>
                        <a:ext uri="{28A0092B-C50C-407E-A947-70E740481C1C}">
                          <a14:useLocalDpi xmlns:a14="http://schemas.microsoft.com/office/drawing/2010/main" val="0"/>
                        </a:ext>
                      </a:extLst>
                    </a:blip>
                    <a:srcRect b="1969"/>
                    <a:stretch/>
                  </pic:blipFill>
                  <pic:spPr>
                    <a:xfrm>
                      <a:off x="0" y="0"/>
                      <a:ext cx="2520000" cy="2462400"/>
                    </a:xfrm>
                    <a:prstGeom prst="rect">
                      <a:avLst/>
                    </a:prstGeom>
                    <a:ln>
                      <a:solidFill>
                        <a:schemeClr val="bg1">
                          <a:lumMod val="50000"/>
                        </a:schemeClr>
                      </a:solidFill>
                    </a:ln>
                  </pic:spPr>
                </pic:pic>
              </a:graphicData>
            </a:graphic>
          </wp:inline>
        </w:drawing>
      </w:r>
    </w:p>
    <w:p w14:paraId="7B8298EE" w14:textId="7ED545A5" w:rsidR="0035268D" w:rsidRDefault="00861925" w:rsidP="00861925">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14</w:t>
      </w:r>
      <w:r w:rsidR="004E58D4">
        <w:rPr>
          <w:noProof/>
        </w:rPr>
        <w:fldChar w:fldCharType="end"/>
      </w:r>
      <w:r>
        <w:t xml:space="preserve"> Sortierfolgen der Auswahlliste aller Berichte</w:t>
      </w:r>
    </w:p>
    <w:p w14:paraId="5CF6FF56" w14:textId="0DB4A36B" w:rsidR="001F4E13" w:rsidRDefault="00861925" w:rsidP="00861925">
      <w:pPr>
        <w:pStyle w:val="LDTextinhaltweitereingerckt"/>
      </w:pPr>
      <w:r>
        <w:t xml:space="preserve">Sobald Sie </w:t>
      </w:r>
      <w:r w:rsidR="001F4E13">
        <w:t>Zeichen in d</w:t>
      </w:r>
      <w:r>
        <w:t xml:space="preserve">as </w:t>
      </w:r>
      <w:r w:rsidR="001F4E13">
        <w:t xml:space="preserve">Feld </w:t>
      </w:r>
      <w:r w:rsidRPr="00861925">
        <w:rPr>
          <w:rStyle w:val="LDBedienelement"/>
        </w:rPr>
        <w:t>Bericht</w:t>
      </w:r>
      <w:r>
        <w:t xml:space="preserve"> </w:t>
      </w:r>
      <w:r w:rsidR="001F4E13">
        <w:t xml:space="preserve">eingeben, wird die Liste danach gefiltert, d. h. </w:t>
      </w:r>
      <w:r w:rsidR="006776A4">
        <w:t>S</w:t>
      </w:r>
      <w:r>
        <w:t xml:space="preserve">ie sehen </w:t>
      </w:r>
      <w:r w:rsidR="001F4E13">
        <w:t>nur noch die Berichtsnamen</w:t>
      </w:r>
      <w:r w:rsidR="006776A4">
        <w:t>,</w:t>
      </w:r>
      <w:r w:rsidR="001F4E13">
        <w:t xml:space="preserve"> die diese Zeichen enthalten</w:t>
      </w:r>
      <w:r>
        <w:t>.</w:t>
      </w:r>
    </w:p>
    <w:p w14:paraId="52E94191" w14:textId="77777777" w:rsidR="00861925" w:rsidRDefault="001F4E13" w:rsidP="00861925">
      <w:pPr>
        <w:pStyle w:val="LDTextinhaltweitereingerckt"/>
      </w:pPr>
      <w:r w:rsidRPr="001F4E13">
        <w:rPr>
          <w:noProof/>
          <w:lang w:eastAsia="de-DE"/>
        </w:rPr>
        <w:lastRenderedPageBreak/>
        <w:drawing>
          <wp:inline distT="0" distB="0" distL="0" distR="0" wp14:anchorId="43385124" wp14:editId="68D2EFBB">
            <wp:extent cx="2302834" cy="2006888"/>
            <wp:effectExtent l="19050" t="19050" r="21590" b="12700"/>
            <wp:docPr id="12" name="Grafik 11" descr="Bildschirmaus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descr="Bildschirmausschnitt"/>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302834" cy="2006888"/>
                    </a:xfrm>
                    <a:prstGeom prst="rect">
                      <a:avLst/>
                    </a:prstGeom>
                    <a:ln>
                      <a:solidFill>
                        <a:schemeClr val="bg1">
                          <a:lumMod val="50000"/>
                        </a:schemeClr>
                      </a:solidFill>
                    </a:ln>
                  </pic:spPr>
                </pic:pic>
              </a:graphicData>
            </a:graphic>
          </wp:inline>
        </w:drawing>
      </w:r>
    </w:p>
    <w:p w14:paraId="17AC47A2" w14:textId="6F95259E" w:rsidR="001F4E13" w:rsidRDefault="00861925" w:rsidP="00861925">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15</w:t>
      </w:r>
      <w:r w:rsidR="004E58D4">
        <w:rPr>
          <w:noProof/>
        </w:rPr>
        <w:fldChar w:fldCharType="end"/>
      </w:r>
      <w:r>
        <w:t xml:space="preserve"> Gefilterte Anzeige der Auswahlliste</w:t>
      </w:r>
    </w:p>
    <w:p w14:paraId="6391F0BC" w14:textId="349D63CF" w:rsidR="001F4E13" w:rsidRDefault="00861925" w:rsidP="00861925">
      <w:pPr>
        <w:pStyle w:val="LDTextinhaltweitereingerckt"/>
      </w:pPr>
      <w:r>
        <w:t xml:space="preserve">Wie bisher können Sie zur </w:t>
      </w:r>
      <w:r w:rsidR="000E4D68">
        <w:t xml:space="preserve">Auswahl der Berichte </w:t>
      </w:r>
      <w:r>
        <w:t xml:space="preserve">auch den </w:t>
      </w:r>
      <w:r w:rsidR="000E4D68">
        <w:t>Elementebaum</w:t>
      </w:r>
      <w:r>
        <w:t xml:space="preserve"> nutzen. </w:t>
      </w:r>
      <w:r w:rsidR="000E4D68">
        <w:t>Die Anzeige ist mit der Auswa</w:t>
      </w:r>
      <w:r w:rsidR="00E37622">
        <w:t>hl in der Liste synchronisiert.</w:t>
      </w:r>
    </w:p>
    <w:p w14:paraId="223A9735" w14:textId="77777777" w:rsidR="00861925" w:rsidRDefault="001F4E13" w:rsidP="00861925">
      <w:pPr>
        <w:pStyle w:val="LDTextinhaltweitereingerckt"/>
        <w:keepNext/>
      </w:pPr>
      <w:r w:rsidRPr="001F4E13">
        <w:rPr>
          <w:noProof/>
          <w:lang w:eastAsia="de-DE"/>
        </w:rPr>
        <w:drawing>
          <wp:inline distT="0" distB="0" distL="0" distR="0" wp14:anchorId="4CD9DC8D" wp14:editId="29516B2F">
            <wp:extent cx="5400000" cy="3412800"/>
            <wp:effectExtent l="19050" t="19050" r="10795" b="16510"/>
            <wp:docPr id="13" name="Grafik 12" descr="Bildschirmaus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Bildschirmausschnitt"/>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400000" cy="3412800"/>
                    </a:xfrm>
                    <a:prstGeom prst="rect">
                      <a:avLst/>
                    </a:prstGeom>
                    <a:ln>
                      <a:solidFill>
                        <a:schemeClr val="bg1">
                          <a:lumMod val="50000"/>
                        </a:schemeClr>
                      </a:solidFill>
                    </a:ln>
                  </pic:spPr>
                </pic:pic>
              </a:graphicData>
            </a:graphic>
          </wp:inline>
        </w:drawing>
      </w:r>
    </w:p>
    <w:p w14:paraId="0C8CB0BC" w14:textId="6E191688" w:rsidR="001F4E13" w:rsidRDefault="00861925" w:rsidP="00861925">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16</w:t>
      </w:r>
      <w:r w:rsidR="004E58D4">
        <w:rPr>
          <w:noProof/>
        </w:rPr>
        <w:fldChar w:fldCharType="end"/>
      </w:r>
      <w:r>
        <w:t xml:space="preserve"> Synchrone Anzeige des ausgewählten Berichts</w:t>
      </w:r>
    </w:p>
    <w:p w14:paraId="3E92B3BC" w14:textId="77777777" w:rsidR="00861925" w:rsidRPr="00326915" w:rsidRDefault="00861925" w:rsidP="00861925">
      <w:pPr>
        <w:pStyle w:val="LDAuflistungText"/>
      </w:pPr>
      <w:r>
        <w:t xml:space="preserve">Die </w:t>
      </w:r>
      <w:r w:rsidRPr="00861925">
        <w:rPr>
          <w:rStyle w:val="LDBedienelement"/>
        </w:rPr>
        <w:t>Namen der erstellten Berichte sind nun „sprechend“</w:t>
      </w:r>
    </w:p>
    <w:p w14:paraId="0DF40F18" w14:textId="3E354E36" w:rsidR="00861925" w:rsidRDefault="00861925" w:rsidP="00861925">
      <w:pPr>
        <w:pStyle w:val="LDTextinhaltweitereingerckt"/>
      </w:pPr>
      <w:r>
        <w:t xml:space="preserve">Die Dateinamen aller </w:t>
      </w:r>
      <w:r w:rsidR="001F4E13">
        <w:t xml:space="preserve">erstellten Berichte </w:t>
      </w:r>
      <w:r>
        <w:t xml:space="preserve">entsprechen nun dem </w:t>
      </w:r>
      <w:r w:rsidR="005455FE">
        <w:t>B</w:t>
      </w:r>
      <w:r>
        <w:t>erichtsnamen und sind mit einem Zeits</w:t>
      </w:r>
      <w:r w:rsidR="005455FE">
        <w:t>t</w:t>
      </w:r>
      <w:r w:rsidR="009316D7">
        <w:t xml:space="preserve">empel </w:t>
      </w:r>
      <w:r w:rsidR="00A23133">
        <w:t xml:space="preserve">im Format </w:t>
      </w:r>
      <w:r w:rsidR="0008416D">
        <w:t>HHMMSS</w:t>
      </w:r>
      <w:r w:rsidR="00A23133">
        <w:t xml:space="preserve"> </w:t>
      </w:r>
      <w:r w:rsidR="009316D7">
        <w:t>versehen.</w:t>
      </w:r>
    </w:p>
    <w:p w14:paraId="190C97B2" w14:textId="224A5DF9" w:rsidR="009316D7" w:rsidRDefault="009316D7" w:rsidP="00861925">
      <w:pPr>
        <w:pStyle w:val="LDTextinhaltweitereingerckt"/>
        <w:rPr>
          <w:rStyle w:val="hervorhebung"/>
        </w:rPr>
      </w:pPr>
      <w:r w:rsidRPr="00A23133">
        <w:rPr>
          <w:rStyle w:val="hervorhebung"/>
        </w:rPr>
        <w:t>Beispiel</w:t>
      </w:r>
      <w:r w:rsidRPr="00FC0902">
        <w:t>:</w:t>
      </w:r>
      <w:r w:rsidRPr="00FC0902">
        <w:br/>
        <w:t xml:space="preserve">Anstatt </w:t>
      </w:r>
      <w:r w:rsidRPr="00A23133">
        <w:rPr>
          <w:rStyle w:val="hervorhebung"/>
        </w:rPr>
        <w:t>Report(13).pdf</w:t>
      </w:r>
      <w:r w:rsidRPr="00FC0902">
        <w:t xml:space="preserve"> lautet der Berichtsname nun z. B. </w:t>
      </w:r>
      <w:r w:rsidRPr="00A23133">
        <w:rPr>
          <w:rStyle w:val="hervorhebung"/>
        </w:rPr>
        <w:t>Klassenliste_</w:t>
      </w:r>
      <w:r w:rsidR="0008416D">
        <w:rPr>
          <w:rStyle w:val="hervorhebung"/>
        </w:rPr>
        <w:t>131811</w:t>
      </w:r>
      <w:r w:rsidRPr="00A23133">
        <w:rPr>
          <w:rStyle w:val="hervorhebung"/>
        </w:rPr>
        <w:t>.pdf</w:t>
      </w:r>
      <w:r w:rsidR="00A23133">
        <w:rPr>
          <w:rStyle w:val="hervorhebung"/>
        </w:rPr>
        <w:t>.</w:t>
      </w:r>
    </w:p>
    <w:p w14:paraId="4B53ED7A" w14:textId="25E63919" w:rsidR="000E4D68" w:rsidRPr="00AD677F" w:rsidRDefault="000E4D68" w:rsidP="00342C61">
      <w:r w:rsidRPr="00AD677F">
        <w:br w:type="page"/>
      </w:r>
    </w:p>
    <w:p w14:paraId="44BA6CB2" w14:textId="77777777" w:rsidR="002F563C" w:rsidRDefault="002F563C" w:rsidP="002F563C">
      <w:pPr>
        <w:pStyle w:val="berschrift4"/>
      </w:pPr>
      <w:bookmarkStart w:id="131" w:name="_Ref66701553"/>
      <w:bookmarkStart w:id="132" w:name="_Toc69803453"/>
      <w:r>
        <w:lastRenderedPageBreak/>
        <w:t>Schule &gt; Basis – Bericht: Bildungsangebote</w:t>
      </w:r>
      <w:bookmarkEnd w:id="132"/>
      <w:r>
        <w:t xml:space="preserve"> </w:t>
      </w:r>
    </w:p>
    <w:p w14:paraId="3EE8C6A0" w14:textId="77777777" w:rsidR="002F563C" w:rsidRDefault="002F563C" w:rsidP="002F563C">
      <w:pPr>
        <w:pStyle w:val="LDTextinhalteingerckt"/>
      </w:pPr>
      <w:r>
        <w:t xml:space="preserve">Der frühere Bericht </w:t>
      </w:r>
      <w:r w:rsidRPr="00873E7D">
        <w:rPr>
          <w:rStyle w:val="hervorhebung"/>
        </w:rPr>
        <w:t>Zusatzangebote</w:t>
      </w:r>
      <w:r>
        <w:t xml:space="preserve"> wurde aufgeteilt in die beiden neuen Berichte</w:t>
      </w:r>
    </w:p>
    <w:p w14:paraId="0318B96D" w14:textId="77777777" w:rsidR="002F563C" w:rsidRPr="00AD677F" w:rsidRDefault="002F563C" w:rsidP="002F563C">
      <w:pPr>
        <w:pStyle w:val="LDAuflistungText"/>
      </w:pPr>
      <w:r w:rsidRPr="00326915">
        <w:rPr>
          <w:rStyle w:val="LDBedienelement"/>
        </w:rPr>
        <w:t>Bildungsangebote</w:t>
      </w:r>
      <w:r w:rsidRPr="00AD677F">
        <w:t xml:space="preserve"> und </w:t>
      </w:r>
    </w:p>
    <w:p w14:paraId="668E4125" w14:textId="77777777" w:rsidR="002F563C" w:rsidRPr="001F783C" w:rsidRDefault="002F563C" w:rsidP="002F563C">
      <w:pPr>
        <w:pStyle w:val="LDAuflistungText"/>
      </w:pPr>
      <w:r w:rsidRPr="00326915">
        <w:rPr>
          <w:rStyle w:val="LDBedienelement"/>
        </w:rPr>
        <w:t>Betreuungsangebote im Ganztag</w:t>
      </w:r>
    </w:p>
    <w:p w14:paraId="7A660B45" w14:textId="77777777" w:rsidR="002F563C" w:rsidRPr="00AD677F" w:rsidRDefault="002F563C" w:rsidP="00D14C94">
      <w:pPr>
        <w:pStyle w:val="LDTextinhal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2F563C" w14:paraId="5286E4FE" w14:textId="77777777" w:rsidTr="00F70D56">
        <w:tc>
          <w:tcPr>
            <w:tcW w:w="992" w:type="dxa"/>
          </w:tcPr>
          <w:p w14:paraId="37CB5D50" w14:textId="77777777" w:rsidR="002F563C" w:rsidRPr="00EE74D0" w:rsidRDefault="002F563C" w:rsidP="00D14C94">
            <w:pPr>
              <w:pStyle w:val="LDTextinhalt"/>
              <w:rPr>
                <w:rStyle w:val="hervorhebung"/>
              </w:rPr>
            </w:pPr>
            <w:r w:rsidRPr="00EE74D0">
              <w:rPr>
                <w:rStyle w:val="hervorhebung"/>
              </w:rPr>
              <w:t>Bisher</w:t>
            </w:r>
          </w:p>
        </w:tc>
        <w:tc>
          <w:tcPr>
            <w:tcW w:w="7938" w:type="dxa"/>
            <w:vAlign w:val="center"/>
          </w:tcPr>
          <w:p w14:paraId="0FC79AA9" w14:textId="77777777" w:rsidR="002F563C" w:rsidRDefault="002F563C" w:rsidP="00D14C94">
            <w:pPr>
              <w:pStyle w:val="LDTextinhalt"/>
              <w:rPr>
                <w:rStyle w:val="LDMenpunkt"/>
              </w:rPr>
            </w:pPr>
            <w:r w:rsidRPr="00EE74D0">
              <w:t>Webseite</w:t>
            </w:r>
            <w:r>
              <w:rPr>
                <w:rStyle w:val="LDMenpunkt"/>
              </w:rPr>
              <w:t xml:space="preserve"> Extras &gt; berichtsverwaltung &gt; Schule &gt; Basis &gt; </w:t>
            </w:r>
            <w:r w:rsidRPr="00F70D56">
              <w:rPr>
                <w:rStyle w:val="hervorhebung"/>
              </w:rPr>
              <w:t>Zusatzangebote</w:t>
            </w:r>
            <w:r w:rsidRPr="00EE74D0">
              <w:rPr>
                <w:rStyle w:val="LDMenpunkt"/>
              </w:rPr>
              <w:t xml:space="preserve"> </w:t>
            </w:r>
          </w:p>
          <w:p w14:paraId="7784FBA4" w14:textId="77777777" w:rsidR="002F563C" w:rsidRDefault="002F563C" w:rsidP="00D14C94">
            <w:pPr>
              <w:pStyle w:val="LDTextinhalt"/>
              <w:rPr>
                <w:rStyle w:val="LDMenpunkt"/>
              </w:rPr>
            </w:pPr>
            <w:r w:rsidRPr="00EE74D0">
              <w:t xml:space="preserve">mit den </w:t>
            </w:r>
            <w:r>
              <w:t xml:space="preserve">Versionen </w:t>
            </w:r>
            <w:r w:rsidRPr="007E4191">
              <w:rPr>
                <w:rStyle w:val="LDRegister"/>
              </w:rPr>
              <w:t>Bildungsangebote</w:t>
            </w:r>
            <w:r>
              <w:t xml:space="preserve"> und </w:t>
            </w:r>
            <w:r>
              <w:rPr>
                <w:rStyle w:val="LDRegister"/>
              </w:rPr>
              <w:t>Betreuungs</w:t>
            </w:r>
            <w:r w:rsidRPr="007E4191">
              <w:rPr>
                <w:rStyle w:val="LDRegister"/>
              </w:rPr>
              <w:t>a</w:t>
            </w:r>
            <w:r>
              <w:rPr>
                <w:rStyle w:val="LDRegister"/>
              </w:rPr>
              <w:t>n</w:t>
            </w:r>
            <w:r w:rsidRPr="007E4191">
              <w:rPr>
                <w:rStyle w:val="LDRegister"/>
              </w:rPr>
              <w:t>gebote</w:t>
            </w:r>
          </w:p>
          <w:p w14:paraId="43B6AFE6" w14:textId="77777777" w:rsidR="002F563C" w:rsidRPr="007A55D3" w:rsidRDefault="002F563C" w:rsidP="00D14C94">
            <w:pPr>
              <w:pStyle w:val="LDTextinhalt"/>
              <w:rPr>
                <w:rStyle w:val="LDMenpunkt"/>
              </w:rPr>
            </w:pPr>
            <w:r>
              <w:drawing>
                <wp:inline distT="0" distB="0" distL="0" distR="0" wp14:anchorId="0DEBDE46" wp14:editId="2CBAE0F3">
                  <wp:extent cx="4500000" cy="1929600"/>
                  <wp:effectExtent l="19050" t="19050" r="15240" b="13970"/>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00000" cy="1929600"/>
                          </a:xfrm>
                          <a:prstGeom prst="rect">
                            <a:avLst/>
                          </a:prstGeom>
                          <a:ln>
                            <a:solidFill>
                              <a:schemeClr val="bg1">
                                <a:lumMod val="50000"/>
                              </a:schemeClr>
                            </a:solidFill>
                          </a:ln>
                        </pic:spPr>
                      </pic:pic>
                    </a:graphicData>
                  </a:graphic>
                </wp:inline>
              </w:drawing>
            </w:r>
          </w:p>
        </w:tc>
      </w:tr>
      <w:tr w:rsidR="002F563C" w14:paraId="65BFE61D" w14:textId="77777777" w:rsidTr="00F70D56">
        <w:tc>
          <w:tcPr>
            <w:tcW w:w="992" w:type="dxa"/>
          </w:tcPr>
          <w:p w14:paraId="1C0BC755" w14:textId="77777777" w:rsidR="002F563C" w:rsidRPr="00EE74D0" w:rsidRDefault="002F563C" w:rsidP="00D14C94">
            <w:pPr>
              <w:pStyle w:val="LDTextinhalt"/>
              <w:rPr>
                <w:rStyle w:val="hervorhebung"/>
              </w:rPr>
            </w:pPr>
            <w:r w:rsidRPr="00EE74D0">
              <w:rPr>
                <w:rStyle w:val="hervorhebung"/>
              </w:rPr>
              <w:t>Neu</w:t>
            </w:r>
          </w:p>
        </w:tc>
        <w:tc>
          <w:tcPr>
            <w:tcW w:w="7938" w:type="dxa"/>
            <w:vAlign w:val="center"/>
          </w:tcPr>
          <w:p w14:paraId="0AEAC04E" w14:textId="77777777" w:rsidR="002F563C" w:rsidRDefault="002F563C" w:rsidP="00D14C94">
            <w:pPr>
              <w:pStyle w:val="LDTextinhalt"/>
              <w:rPr>
                <w:rStyle w:val="LDMenpunkt"/>
              </w:rPr>
            </w:pPr>
            <w:r w:rsidRPr="00EE74D0">
              <w:t>Webseite</w:t>
            </w:r>
            <w:r>
              <w:rPr>
                <w:rStyle w:val="LDMenpunkt"/>
              </w:rPr>
              <w:t xml:space="preserve"> Extras &gt; berichte &gt; Schule &gt; Basis &gt; </w:t>
            </w:r>
            <w:r>
              <w:rPr>
                <w:rStyle w:val="hervorhebung"/>
              </w:rPr>
              <w:t>Bildungsangebote</w:t>
            </w:r>
            <w:r w:rsidRPr="00EE74D0">
              <w:rPr>
                <w:rStyle w:val="LDMenpunkt"/>
              </w:rPr>
              <w:t xml:space="preserve"> </w:t>
            </w:r>
          </w:p>
          <w:p w14:paraId="6AE01B31" w14:textId="77777777" w:rsidR="002F563C" w:rsidRDefault="002F563C" w:rsidP="00F70D56">
            <w:r>
              <w:rPr>
                <w:noProof/>
                <w:lang w:eastAsia="de-DE"/>
              </w:rPr>
              <w:drawing>
                <wp:inline distT="0" distB="0" distL="0" distR="0" wp14:anchorId="185482A0" wp14:editId="7D23FE60">
                  <wp:extent cx="4500000" cy="1105200"/>
                  <wp:effectExtent l="19050" t="19050" r="15240" b="19050"/>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ericht Bildungsangebote Webseite (zukünftig).PNG"/>
                          <pic:cNvPicPr/>
                        </pic:nvPicPr>
                        <pic:blipFill rotWithShape="1">
                          <a:blip r:embed="rId48" cstate="print">
                            <a:extLst>
                              <a:ext uri="{28A0092B-C50C-407E-A947-70E740481C1C}">
                                <a14:useLocalDpi xmlns:a14="http://schemas.microsoft.com/office/drawing/2010/main" val="0"/>
                              </a:ext>
                            </a:extLst>
                          </a:blip>
                          <a:srcRect b="57738"/>
                          <a:stretch/>
                        </pic:blipFill>
                        <pic:spPr bwMode="auto">
                          <a:xfrm>
                            <a:off x="0" y="0"/>
                            <a:ext cx="4500000" cy="11052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280231C" w14:textId="77777777" w:rsidR="002F563C" w:rsidRDefault="002F563C" w:rsidP="00F70D56"/>
          <w:p w14:paraId="78CFA9D5" w14:textId="77777777" w:rsidR="002F563C" w:rsidRDefault="002F563C" w:rsidP="00F70D56">
            <w:r>
              <w:t>Der Bericht enthält in beiden Formaten (PDF, CSV) nur noch Bildungsangebote.</w:t>
            </w:r>
          </w:p>
          <w:p w14:paraId="51B34737" w14:textId="77777777" w:rsidR="002F563C" w:rsidRPr="00EE74D0" w:rsidRDefault="002F563C" w:rsidP="00F70D56">
            <w:r>
              <w:rPr>
                <w:noProof/>
                <w:lang w:eastAsia="de-DE"/>
              </w:rPr>
              <w:drawing>
                <wp:inline distT="0" distB="0" distL="0" distR="0" wp14:anchorId="68E2A94D" wp14:editId="5A85D5B3">
                  <wp:extent cx="4500000" cy="2512800"/>
                  <wp:effectExtent l="19050" t="19050" r="15240" b="20955"/>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richt Bildungsangebote (zukünftig).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00000" cy="2512800"/>
                          </a:xfrm>
                          <a:prstGeom prst="rect">
                            <a:avLst/>
                          </a:prstGeom>
                          <a:ln>
                            <a:solidFill>
                              <a:schemeClr val="bg1">
                                <a:lumMod val="50000"/>
                              </a:schemeClr>
                            </a:solidFill>
                          </a:ln>
                        </pic:spPr>
                      </pic:pic>
                    </a:graphicData>
                  </a:graphic>
                </wp:inline>
              </w:drawing>
            </w:r>
          </w:p>
        </w:tc>
      </w:tr>
    </w:tbl>
    <w:p w14:paraId="4462C35D" w14:textId="77777777" w:rsidR="002F563C" w:rsidRDefault="002F563C" w:rsidP="002F563C">
      <w:pPr>
        <w:pStyle w:val="berschrift4"/>
      </w:pPr>
      <w:bookmarkStart w:id="133" w:name="_Toc69803454"/>
      <w:r>
        <w:lastRenderedPageBreak/>
        <w:t>Schule &gt; Klassen – Bericht: Klassenliste</w:t>
      </w:r>
      <w:bookmarkEnd w:id="133"/>
    </w:p>
    <w:p w14:paraId="1BEDA1C0" w14:textId="77777777" w:rsidR="002F563C" w:rsidRPr="00563DDB" w:rsidRDefault="002F563C" w:rsidP="002F563C">
      <w:pPr>
        <w:pStyle w:val="LDAuflistungText"/>
      </w:pPr>
      <w:r w:rsidRPr="00563DDB">
        <w:t>Im Bericht</w:t>
      </w:r>
      <w:r w:rsidRPr="00AD677F">
        <w:t xml:space="preserve"> </w:t>
      </w:r>
      <w:r w:rsidRPr="00BA1787">
        <w:rPr>
          <w:rStyle w:val="hervorhebung"/>
        </w:rPr>
        <w:t>Klassenliste</w:t>
      </w:r>
      <w:r w:rsidRPr="00FC0902">
        <w:t xml:space="preserve"> - </w:t>
      </w:r>
      <w:r w:rsidRPr="00BA1787">
        <w:rPr>
          <w:rStyle w:val="hervorhebung"/>
        </w:rPr>
        <w:t>Version*: mit Kommunikationsdaten</w:t>
      </w:r>
      <w:r w:rsidRPr="00563DDB">
        <w:t xml:space="preserve"> wird (in allen Formaten)</w:t>
      </w:r>
      <w:r>
        <w:t xml:space="preserve"> </w:t>
      </w:r>
      <w:r>
        <w:br/>
      </w:r>
      <w:r w:rsidRPr="00563DDB">
        <w:t>für jeden Ansprechpartner ausgegeben, ob eine Sorgeberechtigung vorliegt</w:t>
      </w:r>
      <w:r>
        <w:t xml:space="preserve"> oder nicht</w:t>
      </w:r>
      <w:r w:rsidRPr="00563DDB">
        <w:t xml:space="preserve">. </w:t>
      </w:r>
    </w:p>
    <w:p w14:paraId="066309DC" w14:textId="77777777" w:rsidR="002F563C" w:rsidRDefault="002F563C" w:rsidP="002F563C">
      <w:pPr>
        <w:pStyle w:val="LDTextinhaltweitereingerckt"/>
      </w:pPr>
      <w:r>
        <w:rPr>
          <w:noProof/>
          <w:lang w:eastAsia="de-DE"/>
        </w:rPr>
        <w:drawing>
          <wp:inline distT="0" distB="0" distL="0" distR="0" wp14:anchorId="6FC1DC78" wp14:editId="7B33DE47">
            <wp:extent cx="4320000" cy="2595600"/>
            <wp:effectExtent l="19050" t="19050" r="23495" b="14605"/>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lassenliste.PNG"/>
                    <pic:cNvPicPr/>
                  </pic:nvPicPr>
                  <pic:blipFill>
                    <a:blip r:embed="rId50">
                      <a:extLst>
                        <a:ext uri="{28A0092B-C50C-407E-A947-70E740481C1C}">
                          <a14:useLocalDpi xmlns:a14="http://schemas.microsoft.com/office/drawing/2010/main" val="0"/>
                        </a:ext>
                      </a:extLst>
                    </a:blip>
                    <a:stretch>
                      <a:fillRect/>
                    </a:stretch>
                  </pic:blipFill>
                  <pic:spPr>
                    <a:xfrm>
                      <a:off x="0" y="0"/>
                      <a:ext cx="4320000" cy="2595600"/>
                    </a:xfrm>
                    <a:prstGeom prst="rect">
                      <a:avLst/>
                    </a:prstGeom>
                    <a:ln>
                      <a:solidFill>
                        <a:schemeClr val="bg1">
                          <a:lumMod val="50000"/>
                        </a:schemeClr>
                      </a:solidFill>
                    </a:ln>
                  </pic:spPr>
                </pic:pic>
              </a:graphicData>
            </a:graphic>
          </wp:inline>
        </w:drawing>
      </w:r>
    </w:p>
    <w:p w14:paraId="207DFEDC" w14:textId="4BB7876B" w:rsidR="002F563C" w:rsidRDefault="002F563C" w:rsidP="002F563C">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17</w:t>
      </w:r>
      <w:r w:rsidR="004E58D4">
        <w:rPr>
          <w:noProof/>
        </w:rPr>
        <w:fldChar w:fldCharType="end"/>
      </w:r>
      <w:r>
        <w:t xml:space="preserve"> Bericht Klassenliste: Sorgeberechtigung eingefügt</w:t>
      </w:r>
    </w:p>
    <w:tbl>
      <w:tblPr>
        <w:tblW w:w="8613" w:type="dxa"/>
        <w:tblInd w:w="11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7762"/>
      </w:tblGrid>
      <w:tr w:rsidR="002F563C" w14:paraId="21E0FA31" w14:textId="77777777" w:rsidTr="00336C79">
        <w:trPr>
          <w:cantSplit/>
          <w:trHeight w:val="284"/>
        </w:trPr>
        <w:tc>
          <w:tcPr>
            <w:tcW w:w="851" w:type="dxa"/>
          </w:tcPr>
          <w:p w14:paraId="1CA711C5" w14:textId="77777777" w:rsidR="002F563C" w:rsidRPr="00A77AAC" w:rsidRDefault="002F563C" w:rsidP="00D14C94">
            <w:pPr>
              <w:pStyle w:val="LDTextinhalt"/>
              <w:rPr>
                <w:rStyle w:val="hervorhebung"/>
              </w:rPr>
            </w:pPr>
            <w:r>
              <w:drawing>
                <wp:inline distT="0" distB="0" distL="0" distR="0" wp14:anchorId="0FE33F35" wp14:editId="1BFCA002">
                  <wp:extent cx="290830" cy="290830"/>
                  <wp:effectExtent l="0" t="0" r="0" b="0"/>
                  <wp:docPr id="114" name="Grafik 114"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62" w:type="dxa"/>
            <w:vAlign w:val="center"/>
          </w:tcPr>
          <w:p w14:paraId="50616FDB" w14:textId="77777777" w:rsidR="002F563C" w:rsidRDefault="002F563C" w:rsidP="00D14C94">
            <w:pPr>
              <w:pStyle w:val="LDTextinhalt"/>
            </w:pPr>
            <w:r>
              <w:t xml:space="preserve">Sobald Sie auf der Webseite </w:t>
            </w:r>
            <w:r w:rsidRPr="002E3D58">
              <w:rPr>
                <w:rStyle w:val="LDMenpunkt"/>
              </w:rPr>
              <w:t>Schüler</w:t>
            </w:r>
            <w:r>
              <w:rPr>
                <w:rStyle w:val="LDMenpunkt"/>
              </w:rPr>
              <w:t xml:space="preserve"> </w:t>
            </w:r>
            <w:r w:rsidRPr="002E3D58">
              <w:rPr>
                <w:rStyle w:val="LDMenpunkt"/>
              </w:rPr>
              <w:t>&gt;</w:t>
            </w:r>
            <w:r>
              <w:rPr>
                <w:rStyle w:val="LDMenpunkt"/>
              </w:rPr>
              <w:t xml:space="preserve"> </w:t>
            </w:r>
            <w:r w:rsidRPr="002E3D58">
              <w:rPr>
                <w:rStyle w:val="LDMenpunkt"/>
              </w:rPr>
              <w:t>Schülerbasisdaten</w:t>
            </w:r>
            <w:r>
              <w:rPr>
                <w:rStyle w:val="LDMenpunkt"/>
              </w:rPr>
              <w:t xml:space="preserve"> </w:t>
            </w:r>
            <w:r w:rsidRPr="002E3D58">
              <w:rPr>
                <w:rStyle w:val="LDMenpunkt"/>
              </w:rPr>
              <w:t>&gt;</w:t>
            </w:r>
            <w:r>
              <w:rPr>
                <w:rStyle w:val="LDMenpunkt"/>
              </w:rPr>
              <w:t xml:space="preserve"> </w:t>
            </w:r>
            <w:r w:rsidRPr="002E3D58">
              <w:rPr>
                <w:rStyle w:val="LDMenpunkt"/>
              </w:rPr>
              <w:t>Eltern/Ansprechpartner</w:t>
            </w:r>
            <w:r w:rsidRPr="00FC0902">
              <w:t xml:space="preserve"> </w:t>
            </w:r>
            <w:r>
              <w:t xml:space="preserve">im Dialogfenster </w:t>
            </w:r>
            <w:r>
              <w:rPr>
                <w:rStyle w:val="hervorhebung"/>
              </w:rPr>
              <w:t>Ansprechpart</w:t>
            </w:r>
            <w:r w:rsidRPr="00336C79">
              <w:rPr>
                <w:rStyle w:val="hervorhebung"/>
              </w:rPr>
              <w:t>ner ändern</w:t>
            </w:r>
            <w:r>
              <w:t xml:space="preserve"> </w:t>
            </w:r>
            <w:r w:rsidRPr="00FC0902">
              <w:t xml:space="preserve">ein Häkchen </w:t>
            </w:r>
            <w:r>
              <w:t xml:space="preserve">bei </w:t>
            </w:r>
            <w:r w:rsidRPr="00BA1787">
              <w:rPr>
                <w:rStyle w:val="hervorhebung"/>
              </w:rPr>
              <w:t>sorgeberechtigt</w:t>
            </w:r>
            <w:r w:rsidRPr="00FC0902">
              <w:t xml:space="preserve"> gesetzt </w:t>
            </w:r>
            <w:r>
              <w:t xml:space="preserve">haben, erscheint diese Information im </w:t>
            </w:r>
            <w:r w:rsidRPr="00FC0902">
              <w:t xml:space="preserve">Bericht </w:t>
            </w:r>
            <w:r w:rsidRPr="00BA1787">
              <w:rPr>
                <w:rStyle w:val="hervorhebung"/>
              </w:rPr>
              <w:t>Klassenliste</w:t>
            </w:r>
            <w:r w:rsidRPr="00FC0902">
              <w:t xml:space="preserve"> beim jeweiligen Ansprechpartner.</w:t>
            </w:r>
          </w:p>
          <w:p w14:paraId="450D14BA" w14:textId="77777777" w:rsidR="002F563C" w:rsidRPr="00A77AAC" w:rsidRDefault="002F563C" w:rsidP="00D14C94">
            <w:pPr>
              <w:pStyle w:val="LDTextinhalt"/>
            </w:pPr>
            <w:r>
              <w:drawing>
                <wp:inline distT="0" distB="0" distL="0" distR="0" wp14:anchorId="459338B4" wp14:editId="3BF33246">
                  <wp:extent cx="2160000" cy="1900800"/>
                  <wp:effectExtent l="19050" t="19050" r="12065" b="23495"/>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rgeberechtigung.PNG"/>
                          <pic:cNvPicPr/>
                        </pic:nvPicPr>
                        <pic:blipFill rotWithShape="1">
                          <a:blip r:embed="rId51" cstate="print">
                            <a:extLst>
                              <a:ext uri="{28A0092B-C50C-407E-A947-70E740481C1C}">
                                <a14:useLocalDpi xmlns:a14="http://schemas.microsoft.com/office/drawing/2010/main" val="0"/>
                              </a:ext>
                            </a:extLst>
                          </a:blip>
                          <a:srcRect t="1976" b="6165"/>
                          <a:stretch/>
                        </pic:blipFill>
                        <pic:spPr bwMode="auto">
                          <a:xfrm>
                            <a:off x="0" y="0"/>
                            <a:ext cx="2160000" cy="190080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4EEADC60" w14:textId="77777777" w:rsidR="002F563C" w:rsidRPr="00563DDB" w:rsidRDefault="002F563C" w:rsidP="002F563C"/>
    <w:p w14:paraId="23154005" w14:textId="77777777" w:rsidR="002F563C" w:rsidRDefault="002F563C" w:rsidP="002F563C">
      <w:pPr>
        <w:pStyle w:val="LDAuflistungText"/>
      </w:pPr>
      <w:r>
        <w:t xml:space="preserve">Die Geschlechterbezeichnung wurde in allen Varianten des Berichtes um die Einträge </w:t>
      </w:r>
      <w:r w:rsidRPr="00AD677F">
        <w:t>d</w:t>
      </w:r>
      <w:r>
        <w:t xml:space="preserve"> (Divers)</w:t>
      </w:r>
      <w:r w:rsidRPr="00563DDB">
        <w:t xml:space="preserve"> </w:t>
      </w:r>
      <w:r>
        <w:t xml:space="preserve">und </w:t>
      </w:r>
      <w:r w:rsidRPr="00AD677F">
        <w:t>x</w:t>
      </w:r>
      <w:r>
        <w:t xml:space="preserve"> (ohne Angabe) ergänzt.</w:t>
      </w:r>
    </w:p>
    <w:p w14:paraId="0145BDF0" w14:textId="77777777" w:rsidR="002F563C" w:rsidRPr="00AD677F" w:rsidRDefault="002F563C" w:rsidP="002F563C">
      <w:pPr>
        <w:pStyle w:val="LDAuflistungText"/>
      </w:pPr>
      <w:r>
        <w:t xml:space="preserve">Ebenfalls wurde für den Bericht </w:t>
      </w:r>
      <w:r w:rsidRPr="00BA1787">
        <w:rPr>
          <w:rStyle w:val="hervorhebung"/>
        </w:rPr>
        <w:t>Klassenliste</w:t>
      </w:r>
      <w:r>
        <w:rPr>
          <w:rStyle w:val="hervorhebung"/>
        </w:rPr>
        <w:t xml:space="preserve"> (alle Versionen) </w:t>
      </w:r>
      <w:r w:rsidRPr="00AD677F">
        <w:t>im Menü ein Freitextfeld hinzugefügt, das es ermöglicht, Bemerkungen z.B. zum Zweck der Klassenliste hinzuzufügen.</w:t>
      </w:r>
    </w:p>
    <w:p w14:paraId="6B94438D" w14:textId="77777777" w:rsidR="002F563C" w:rsidRDefault="002F563C" w:rsidP="002F563C">
      <w:pPr>
        <w:pStyle w:val="LDTextinhaltweitereingerckt"/>
      </w:pPr>
      <w:r>
        <w:rPr>
          <w:bCs/>
          <w:noProof/>
          <w:lang w:eastAsia="de-DE"/>
        </w:rPr>
        <w:lastRenderedPageBreak/>
        <mc:AlternateContent>
          <mc:Choice Requires="wps">
            <w:drawing>
              <wp:anchor distT="0" distB="0" distL="114300" distR="114300" simplePos="0" relativeHeight="251689984" behindDoc="0" locked="0" layoutInCell="1" allowOverlap="1" wp14:anchorId="7BDC7BF2" wp14:editId="548BEEEB">
                <wp:simplePos x="0" y="0"/>
                <wp:positionH relativeFrom="column">
                  <wp:posOffset>3693160</wp:posOffset>
                </wp:positionH>
                <wp:positionV relativeFrom="paragraph">
                  <wp:posOffset>606425</wp:posOffset>
                </wp:positionV>
                <wp:extent cx="676275" cy="180975"/>
                <wp:effectExtent l="0" t="0" r="28575" b="28575"/>
                <wp:wrapNone/>
                <wp:docPr id="112" name="Rechteck 112"/>
                <wp:cNvGraphicFramePr/>
                <a:graphic xmlns:a="http://schemas.openxmlformats.org/drawingml/2006/main">
                  <a:graphicData uri="http://schemas.microsoft.com/office/word/2010/wordprocessingShape">
                    <wps:wsp>
                      <wps:cNvSpPr/>
                      <wps:spPr>
                        <a:xfrm>
                          <a:off x="0" y="0"/>
                          <a:ext cx="676275" cy="18097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7EBDF" id="Rechteck 112" o:spid="_x0000_s1026" style="position:absolute;margin-left:290.8pt;margin-top:47.75pt;width:53.25pt;height:14.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" filled="f" strokecolor="red" strokeweight=".5pt"/>
            </w:pict>
          </mc:Fallback>
        </mc:AlternateContent>
      </w:r>
      <w:r>
        <w:rPr>
          <w:noProof/>
          <w:lang w:eastAsia="de-DE"/>
        </w:rPr>
        <w:drawing>
          <wp:inline distT="0" distB="0" distL="0" distR="0" wp14:anchorId="17599EE4" wp14:editId="64314B6C">
            <wp:extent cx="3923976" cy="1686560"/>
            <wp:effectExtent l="19050" t="19050" r="19685" b="27940"/>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44298" cy="1695294"/>
                    </a:xfrm>
                    <a:prstGeom prst="rect">
                      <a:avLst/>
                    </a:prstGeom>
                    <a:ln>
                      <a:solidFill>
                        <a:schemeClr val="tx1"/>
                      </a:solidFill>
                    </a:ln>
                  </pic:spPr>
                </pic:pic>
              </a:graphicData>
            </a:graphic>
          </wp:inline>
        </w:drawing>
      </w:r>
    </w:p>
    <w:p w14:paraId="31F06E3D" w14:textId="7F76BB0C" w:rsidR="002F563C" w:rsidRPr="00AD677F" w:rsidRDefault="002F563C" w:rsidP="002F563C">
      <w:pPr>
        <w:pStyle w:val="LDBildunterschrift"/>
      </w:pPr>
      <w:r>
        <w:t xml:space="preserve">      Abb. </w:t>
      </w:r>
      <w:r w:rsidR="004E58D4">
        <w:fldChar w:fldCharType="begin"/>
      </w:r>
      <w:r w:rsidR="004E58D4">
        <w:instrText xml:space="preserve"> SEQ Abb. \* ARABIC </w:instrText>
      </w:r>
      <w:r w:rsidR="004E58D4">
        <w:fldChar w:fldCharType="separate"/>
      </w:r>
      <w:r w:rsidR="004E58D4">
        <w:rPr>
          <w:noProof/>
        </w:rPr>
        <w:t>18</w:t>
      </w:r>
      <w:r w:rsidR="004E58D4">
        <w:rPr>
          <w:noProof/>
        </w:rPr>
        <w:fldChar w:fldCharType="end"/>
      </w:r>
      <w:r>
        <w:t xml:space="preserve"> Klassenliste – Bemerkung über Freitextfeld</w:t>
      </w:r>
    </w:p>
    <w:p w14:paraId="34598B45" w14:textId="77777777" w:rsidR="002F563C" w:rsidRDefault="002F563C" w:rsidP="002F563C">
      <w:pPr>
        <w:pStyle w:val="berschrift4"/>
      </w:pPr>
      <w:bookmarkStart w:id="134" w:name="_Toc69803455"/>
      <w:r>
        <w:t xml:space="preserve">Schule &gt; </w:t>
      </w:r>
      <w:r w:rsidRPr="008E1AE9">
        <w:t>Klassen</w:t>
      </w:r>
      <w:r>
        <w:t xml:space="preserve"> – </w:t>
      </w:r>
      <w:r w:rsidRPr="008E1AE9">
        <w:t>Bericht: Klassen mit Klasseninformationen</w:t>
      </w:r>
      <w:bookmarkEnd w:id="134"/>
    </w:p>
    <w:p w14:paraId="6A40B719" w14:textId="77777777" w:rsidR="002F563C" w:rsidRDefault="002F563C" w:rsidP="002F563C">
      <w:pPr>
        <w:pStyle w:val="LDTextinhalteingerckt"/>
      </w:pPr>
      <w:r>
        <w:t xml:space="preserve">Der Bericht </w:t>
      </w:r>
      <w:r w:rsidRPr="008E1AE9">
        <w:rPr>
          <w:rStyle w:val="hervorhebung"/>
        </w:rPr>
        <w:t>Klassen mit Klasseninformationen</w:t>
      </w:r>
      <w:r w:rsidRPr="00FC0902">
        <w:t xml:space="preserve"> enthält zwei zusätzliche Spalten</w:t>
      </w:r>
      <w:r>
        <w:t>:</w:t>
      </w:r>
    </w:p>
    <w:p w14:paraId="4FBD1C8A" w14:textId="77777777" w:rsidR="002F563C" w:rsidRDefault="002F563C" w:rsidP="00D14C94">
      <w:pPr>
        <w:pStyle w:val="LDAuflistungzweiteEbene"/>
        <w:rPr>
          <w:rStyle w:val="hervorhebung"/>
        </w:rPr>
      </w:pPr>
      <w:r w:rsidRPr="00BA1787">
        <w:rPr>
          <w:rStyle w:val="hervorhebung"/>
        </w:rPr>
        <w:t>Vertretung</w:t>
      </w:r>
      <w:r w:rsidRPr="00FC0902">
        <w:t xml:space="preserve"> der Klassenleitung </w:t>
      </w:r>
      <w:r w:rsidRPr="00BA1787">
        <w:rPr>
          <w:rStyle w:val="hervorhebung"/>
        </w:rPr>
        <w:t>Kürzel</w:t>
      </w:r>
    </w:p>
    <w:p w14:paraId="24FCA789" w14:textId="77777777" w:rsidR="002F563C" w:rsidRDefault="002F563C" w:rsidP="00D14C94">
      <w:pPr>
        <w:pStyle w:val="LDAuflistungzweiteEbene"/>
      </w:pPr>
      <w:r>
        <w:rPr>
          <w:rStyle w:val="hervorhebung"/>
        </w:rPr>
        <w:t xml:space="preserve">Vertretung </w:t>
      </w:r>
      <w:r>
        <w:t xml:space="preserve">der Klassenleitung </w:t>
      </w:r>
      <w:r w:rsidRPr="008E1AE9">
        <w:rPr>
          <w:rStyle w:val="hervorhebung"/>
        </w:rPr>
        <w:t>Nach</w:t>
      </w:r>
      <w:r>
        <w:rPr>
          <w:rStyle w:val="hervorhebung"/>
        </w:rPr>
        <w:t xml:space="preserve">name, </w:t>
      </w:r>
      <w:r w:rsidRPr="008E1AE9">
        <w:rPr>
          <w:rStyle w:val="hervorhebung"/>
        </w:rPr>
        <w:t>Vorname</w:t>
      </w:r>
    </w:p>
    <w:p w14:paraId="0BB3FE9A" w14:textId="77777777" w:rsidR="002F563C" w:rsidRDefault="002F563C" w:rsidP="002F563C">
      <w:pPr>
        <w:pStyle w:val="LDTextinhalteingerckt"/>
        <w:keepNext/>
      </w:pPr>
      <w:r>
        <w:rPr>
          <w:noProof/>
          <w:lang w:eastAsia="de-DE"/>
        </w:rPr>
        <w:drawing>
          <wp:inline distT="0" distB="0" distL="0" distR="0" wp14:anchorId="5A7645CE" wp14:editId="0660C4BC">
            <wp:extent cx="4320000" cy="2419200"/>
            <wp:effectExtent l="19050" t="19050" r="23495" b="19685"/>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icht Klasssen mit Klasseninformationen.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20000" cy="2419200"/>
                    </a:xfrm>
                    <a:prstGeom prst="rect">
                      <a:avLst/>
                    </a:prstGeom>
                    <a:ln>
                      <a:solidFill>
                        <a:sysClr val="window" lastClr="FFFFFF">
                          <a:lumMod val="50000"/>
                        </a:sysClr>
                      </a:solidFill>
                    </a:ln>
                  </pic:spPr>
                </pic:pic>
              </a:graphicData>
            </a:graphic>
          </wp:inline>
        </w:drawing>
      </w:r>
    </w:p>
    <w:p w14:paraId="133B0688" w14:textId="2EF6F481" w:rsidR="002F563C" w:rsidRDefault="002F563C" w:rsidP="002F563C">
      <w:pPr>
        <w:pStyle w:val="LDBildunterschrift"/>
      </w:pPr>
      <w:r>
        <w:t xml:space="preserve">Abb. </w:t>
      </w:r>
      <w:r w:rsidR="004E58D4">
        <w:fldChar w:fldCharType="begin"/>
      </w:r>
      <w:r w:rsidR="004E58D4">
        <w:instrText xml:space="preserve"> SEQ Abb. \* ARABIC </w:instrText>
      </w:r>
      <w:r w:rsidR="004E58D4">
        <w:fldChar w:fldCharType="separate"/>
      </w:r>
      <w:r w:rsidR="004E58D4">
        <w:rPr>
          <w:noProof/>
        </w:rPr>
        <w:t>19</w:t>
      </w:r>
      <w:r w:rsidR="004E58D4">
        <w:rPr>
          <w:noProof/>
        </w:rPr>
        <w:fldChar w:fldCharType="end"/>
      </w:r>
      <w:r>
        <w:t xml:space="preserve"> Bericht: Klassen mit Klasseninformationen mit Klassenleitung und Vertretung</w:t>
      </w:r>
    </w:p>
    <w:p w14:paraId="6349B8FA" w14:textId="77777777" w:rsidR="002F563C" w:rsidRDefault="002F563C" w:rsidP="002F563C">
      <w:pPr>
        <w:pStyle w:val="berschrift4"/>
      </w:pPr>
      <w:bookmarkStart w:id="135" w:name="_Toc69803456"/>
      <w:r>
        <w:t>Schüler &gt; allgemeine Listen – Bericht: Kandidaten</w:t>
      </w:r>
      <w:bookmarkEnd w:id="135"/>
    </w:p>
    <w:p w14:paraId="1E4A32DA" w14:textId="77777777" w:rsidR="002F563C" w:rsidRDefault="002F563C" w:rsidP="002F563C">
      <w:pPr>
        <w:pStyle w:val="LDTextinhalteingerckt"/>
      </w:pPr>
      <w:r>
        <w:t>Die Wunsch-Sprachen werden in den Versionen nach Wunschschulform und nach Zielschulform wieder ausgegeben.</w:t>
      </w:r>
    </w:p>
    <w:p w14:paraId="6BD96EE3" w14:textId="77777777" w:rsidR="002F563C" w:rsidRDefault="002F563C" w:rsidP="002F563C">
      <w:pPr>
        <w:pStyle w:val="berschrift4"/>
      </w:pPr>
      <w:bookmarkStart w:id="136" w:name="_Toc69803457"/>
      <w:r>
        <w:t>Schüler &gt; Bescheinigungen – Berichte: Schulbesuchsbescheinigungen</w:t>
      </w:r>
      <w:bookmarkEnd w:id="136"/>
    </w:p>
    <w:p w14:paraId="0F7FE58A" w14:textId="77777777" w:rsidR="002F563C" w:rsidRDefault="002F563C" w:rsidP="002F563C">
      <w:pPr>
        <w:pStyle w:val="LDAuflistungText"/>
      </w:pPr>
      <w:r>
        <w:t>Der Fehler an manchen Schulen, dass der Bericht bei bestimmter Datenlage nicht erstellt werden konnte, ist behoben.</w:t>
      </w:r>
    </w:p>
    <w:p w14:paraId="3895A857" w14:textId="77777777" w:rsidR="002F563C" w:rsidRDefault="002F563C" w:rsidP="002F563C">
      <w:pPr>
        <w:pStyle w:val="LDAuflistungText"/>
      </w:pPr>
      <w:r>
        <w:t xml:space="preserve">In den Berichten </w:t>
      </w:r>
      <w:r w:rsidRPr="00E1596F">
        <w:rPr>
          <w:rStyle w:val="hervorhebung"/>
        </w:rPr>
        <w:t>Schulbesuchsbescheinigung</w:t>
      </w:r>
      <w:r w:rsidRPr="00FC0902">
        <w:t xml:space="preserve"> und </w:t>
      </w:r>
      <w:r w:rsidRPr="00E1596F">
        <w:rPr>
          <w:rStyle w:val="hervorhebung"/>
        </w:rPr>
        <w:t>Schulbesuchsbescheinigung (ehemalig)</w:t>
      </w:r>
      <w:r w:rsidRPr="00FC0902">
        <w:t xml:space="preserve"> </w:t>
      </w:r>
      <w:r>
        <w:t xml:space="preserve">ist die </w:t>
      </w:r>
      <w:r w:rsidRPr="00FC0902">
        <w:t xml:space="preserve">Anrede </w:t>
      </w:r>
      <w:r w:rsidRPr="00E1596F">
        <w:rPr>
          <w:rStyle w:val="hervorhebung"/>
        </w:rPr>
        <w:t>Die Schülerin</w:t>
      </w:r>
      <w:r w:rsidRPr="00FC0902">
        <w:t xml:space="preserve"> oder </w:t>
      </w:r>
      <w:r w:rsidRPr="00E1596F">
        <w:rPr>
          <w:rStyle w:val="hervorhebung"/>
        </w:rPr>
        <w:t>Der Schüler</w:t>
      </w:r>
      <w:r>
        <w:rPr>
          <w:rStyle w:val="hervorhebung"/>
        </w:rPr>
        <w:t xml:space="preserve"> </w:t>
      </w:r>
      <w:r w:rsidRPr="001F783C">
        <w:t>entfallen.</w:t>
      </w:r>
    </w:p>
    <w:p w14:paraId="6067D6D6" w14:textId="77777777" w:rsidR="002F563C" w:rsidRDefault="002F563C" w:rsidP="002F563C">
      <w:pPr>
        <w:pStyle w:val="LDAuflistungText"/>
      </w:pPr>
      <w:r>
        <w:t xml:space="preserve">Im Unterschriftenfeld wird entweder </w:t>
      </w:r>
      <w:r w:rsidRPr="00E1596F">
        <w:rPr>
          <w:rStyle w:val="LDBedienelement"/>
        </w:rPr>
        <w:t>Schulleiter</w:t>
      </w:r>
      <w:r w:rsidRPr="00FC0902">
        <w:t xml:space="preserve"> oder </w:t>
      </w:r>
      <w:r w:rsidRPr="00E1596F">
        <w:rPr>
          <w:rStyle w:val="LDBedienelement"/>
        </w:rPr>
        <w:t>Schulleiterin</w:t>
      </w:r>
      <w:r>
        <w:t xml:space="preserve"> ausgegeben, je nach eingetragenem Geschlecht der jeweiligen Person.</w:t>
      </w:r>
    </w:p>
    <w:p w14:paraId="40CD3351" w14:textId="77777777" w:rsidR="002F563C" w:rsidRDefault="002F563C" w:rsidP="002F563C">
      <w:pPr>
        <w:pStyle w:val="berschrift4"/>
      </w:pPr>
      <w:bookmarkStart w:id="137" w:name="_Toc69803458"/>
      <w:r>
        <w:lastRenderedPageBreak/>
        <w:t xml:space="preserve">Schüler &gt; </w:t>
      </w:r>
      <w:r w:rsidRPr="008E1AE9">
        <w:t>Be</w:t>
      </w:r>
      <w:r>
        <w:t>scheinigungen</w:t>
      </w:r>
      <w:r w:rsidRPr="008E1AE9">
        <w:t xml:space="preserve">: </w:t>
      </w:r>
      <w:r>
        <w:t>Berichte FS-Zertifikate</w:t>
      </w:r>
      <w:bookmarkEnd w:id="137"/>
    </w:p>
    <w:p w14:paraId="1B366F70" w14:textId="77777777" w:rsidR="002F563C" w:rsidRDefault="002F563C" w:rsidP="002F563C">
      <w:pPr>
        <w:pStyle w:val="LDAuflistungText"/>
      </w:pPr>
      <w:r>
        <w:t xml:space="preserve">Folgende Berichte </w:t>
      </w:r>
      <w:r w:rsidRPr="00FC0902">
        <w:t xml:space="preserve">enthalten </w:t>
      </w:r>
      <w:r w:rsidRPr="00E1596F">
        <w:rPr>
          <w:rStyle w:val="hervorhebung"/>
        </w:rPr>
        <w:t xml:space="preserve">keine </w:t>
      </w:r>
      <w:r>
        <w:t>Anrede mehr vor dem Schülernamen:</w:t>
      </w:r>
    </w:p>
    <w:p w14:paraId="125DDA55" w14:textId="77777777" w:rsidR="002F563C" w:rsidRPr="001F783C" w:rsidRDefault="002F563C" w:rsidP="00D14C94">
      <w:pPr>
        <w:pStyle w:val="LDAuflistungzweiteEbene"/>
      </w:pPr>
      <w:r w:rsidRPr="00E1596F">
        <w:rPr>
          <w:rStyle w:val="hervorhebung"/>
        </w:rPr>
        <w:t xml:space="preserve">FS-Zertifikat GO_E, </w:t>
      </w:r>
    </w:p>
    <w:p w14:paraId="358D9CA9" w14:textId="77777777" w:rsidR="002F563C" w:rsidRPr="001F783C" w:rsidRDefault="002F563C" w:rsidP="00D14C94">
      <w:pPr>
        <w:pStyle w:val="LDAuflistungzweiteEbene"/>
      </w:pPr>
      <w:r w:rsidRPr="00E1596F">
        <w:rPr>
          <w:rStyle w:val="hervorhebung"/>
        </w:rPr>
        <w:t>FS-Zertifikat GO_F,</w:t>
      </w:r>
    </w:p>
    <w:p w14:paraId="14BFD890" w14:textId="77777777" w:rsidR="002F563C" w:rsidRDefault="002F563C" w:rsidP="00D14C94">
      <w:pPr>
        <w:pStyle w:val="LDAuflistungzweiteEbene"/>
      </w:pPr>
      <w:r w:rsidRPr="00E1596F">
        <w:rPr>
          <w:rStyle w:val="hervorhebung"/>
        </w:rPr>
        <w:t>FS-Zertifikat SEK1_E</w:t>
      </w:r>
      <w:r w:rsidRPr="00FC0902">
        <w:t xml:space="preserve">  </w:t>
      </w:r>
    </w:p>
    <w:p w14:paraId="1EE3C5A3" w14:textId="77777777" w:rsidR="002F563C" w:rsidRDefault="002F563C" w:rsidP="00D14C94">
      <w:pPr>
        <w:pStyle w:val="LDAuflistungzweiteEbene"/>
      </w:pPr>
      <w:r w:rsidRPr="00E1596F">
        <w:rPr>
          <w:rStyle w:val="hervorhebung"/>
        </w:rPr>
        <w:t>FS-Zertifikat SEK1_F</w:t>
      </w:r>
      <w:r w:rsidRPr="00FC0902">
        <w:t xml:space="preserve"> </w:t>
      </w:r>
    </w:p>
    <w:p w14:paraId="2321AFF8" w14:textId="77777777" w:rsidR="002F563C" w:rsidRDefault="002F563C" w:rsidP="00D14C94">
      <w:pPr>
        <w:pStyle w:val="LDAbsatznachberschrift"/>
      </w:pPr>
    </w:p>
    <w:p w14:paraId="5E6887F2" w14:textId="77777777" w:rsidR="002F563C" w:rsidRDefault="002F563C" w:rsidP="002F563C">
      <w:pPr>
        <w:pStyle w:val="LDAuflistungText"/>
      </w:pPr>
      <w:r>
        <w:t xml:space="preserve">Bei folgenden Berichten steht im Unterschriftenfeld </w:t>
      </w:r>
      <w:r w:rsidRPr="00FC0902">
        <w:t xml:space="preserve">entweder </w:t>
      </w:r>
      <w:r w:rsidRPr="00E1596F">
        <w:rPr>
          <w:rStyle w:val="LDBedienelement"/>
        </w:rPr>
        <w:t xml:space="preserve">Schulleiterin / Head of School </w:t>
      </w:r>
      <w:r w:rsidRPr="00FC0902">
        <w:t xml:space="preserve">oder </w:t>
      </w:r>
      <w:r w:rsidRPr="00E1596F">
        <w:rPr>
          <w:rStyle w:val="LDBedienelement"/>
        </w:rPr>
        <w:t>Schulleiter / Head of School</w:t>
      </w:r>
    </w:p>
    <w:p w14:paraId="6B343A5C" w14:textId="77777777" w:rsidR="002F563C" w:rsidRDefault="002F563C" w:rsidP="00D14C94">
      <w:pPr>
        <w:pStyle w:val="LDAuflistungzweiteEbene"/>
      </w:pPr>
      <w:r>
        <w:t>FS-Zertifikat GO_</w:t>
      </w:r>
      <w:r w:rsidRPr="00E1596F">
        <w:rPr>
          <w:rStyle w:val="LDBedienelement"/>
        </w:rPr>
        <w:t>E</w:t>
      </w:r>
      <w:r w:rsidRPr="00FC0902">
        <w:t xml:space="preserve"> </w:t>
      </w:r>
    </w:p>
    <w:p w14:paraId="4DAFC765" w14:textId="77777777" w:rsidR="002F563C" w:rsidRDefault="002F563C" w:rsidP="00D14C94">
      <w:pPr>
        <w:pStyle w:val="LDAuflistungzweiteEbene"/>
      </w:pPr>
      <w:r w:rsidRPr="00FC0902">
        <w:t>FS-Zertifikat SEK1_</w:t>
      </w:r>
      <w:r w:rsidRPr="00E1596F">
        <w:rPr>
          <w:rStyle w:val="LDBedienelement"/>
        </w:rPr>
        <w:t>E.</w:t>
      </w:r>
      <w:r w:rsidRPr="00C576C5">
        <w:t xml:space="preserve"> </w:t>
      </w:r>
    </w:p>
    <w:p w14:paraId="6B813DCA" w14:textId="77777777" w:rsidR="002F563C" w:rsidRDefault="002F563C" w:rsidP="00D14C94">
      <w:pPr>
        <w:pStyle w:val="LDAbsatznachberschrift"/>
      </w:pPr>
    </w:p>
    <w:p w14:paraId="582C4EE4" w14:textId="77777777" w:rsidR="002F563C" w:rsidRDefault="002F563C" w:rsidP="002F563C">
      <w:pPr>
        <w:pStyle w:val="LDAuflistungText"/>
      </w:pPr>
      <w:r>
        <w:t xml:space="preserve">Bei folgenden Berichten steht im Unterschriftenfeld </w:t>
      </w:r>
      <w:r w:rsidRPr="00FC0902">
        <w:t xml:space="preserve">entweder </w:t>
      </w:r>
      <w:r w:rsidRPr="00E1596F">
        <w:rPr>
          <w:rStyle w:val="hervorhebung"/>
        </w:rPr>
        <w:t xml:space="preserve">Schulleiterin / Proviseur </w:t>
      </w:r>
      <w:r w:rsidRPr="00FC0902">
        <w:t xml:space="preserve">oder </w:t>
      </w:r>
      <w:r w:rsidRPr="00E1596F">
        <w:rPr>
          <w:rStyle w:val="hervorhebung"/>
        </w:rPr>
        <w:t>Schulleiter / Proviseur</w:t>
      </w:r>
    </w:p>
    <w:p w14:paraId="36DB58DF" w14:textId="77777777" w:rsidR="002F563C" w:rsidRPr="001F783C" w:rsidRDefault="002F563C" w:rsidP="00D14C94">
      <w:pPr>
        <w:pStyle w:val="LDAuflistungzweiteEbene"/>
      </w:pPr>
      <w:r>
        <w:t>FS-Zertifikat GO_</w:t>
      </w:r>
      <w:r w:rsidRPr="00E1596F">
        <w:rPr>
          <w:rStyle w:val="hervorhebung"/>
        </w:rPr>
        <w:t>F</w:t>
      </w:r>
    </w:p>
    <w:p w14:paraId="17ED26E6" w14:textId="77777777" w:rsidR="002F563C" w:rsidRPr="00ED0EDE" w:rsidRDefault="002F563C" w:rsidP="00D14C94">
      <w:pPr>
        <w:pStyle w:val="LDAuflistungzweiteEbene"/>
      </w:pPr>
      <w:r w:rsidRPr="00FC0902">
        <w:t>FS-Zertifikat SEK1_</w:t>
      </w:r>
      <w:r w:rsidRPr="00E1596F">
        <w:rPr>
          <w:rStyle w:val="hervorhebung"/>
        </w:rPr>
        <w:t>F.</w:t>
      </w:r>
    </w:p>
    <w:p w14:paraId="5A278843" w14:textId="56BD36C4" w:rsidR="00861925" w:rsidRDefault="008456D0" w:rsidP="00861925">
      <w:pPr>
        <w:pStyle w:val="berschrift4"/>
      </w:pPr>
      <w:bookmarkStart w:id="138" w:name="_Toc69803459"/>
      <w:r>
        <w:t xml:space="preserve">Schüler &gt; </w:t>
      </w:r>
      <w:r w:rsidR="00861925">
        <w:t xml:space="preserve">Grundschule </w:t>
      </w:r>
      <w:r>
        <w:t xml:space="preserve">– </w:t>
      </w:r>
      <w:r w:rsidR="00861925">
        <w:t>Bericht: Schulanfänger</w:t>
      </w:r>
      <w:bookmarkEnd w:id="138"/>
    </w:p>
    <w:p w14:paraId="39A347D5" w14:textId="77777777" w:rsidR="00861925" w:rsidRDefault="00861925" w:rsidP="00326915">
      <w:pPr>
        <w:pStyle w:val="LDTextinhalteingerckt"/>
      </w:pPr>
      <w:r>
        <w:t xml:space="preserve">Die Geschlechterbezeichnung wurde in allen Formaten des Berichtes um die Einträge </w:t>
      </w:r>
      <w:r w:rsidRPr="00AD677F">
        <w:t>d</w:t>
      </w:r>
      <w:r>
        <w:t xml:space="preserve"> (Divers)</w:t>
      </w:r>
      <w:r w:rsidRPr="00563DDB">
        <w:t xml:space="preserve"> </w:t>
      </w:r>
      <w:r>
        <w:t xml:space="preserve">und </w:t>
      </w:r>
      <w:r w:rsidRPr="00AD677F">
        <w:t>x</w:t>
      </w:r>
      <w:r>
        <w:t xml:space="preserve"> (ohne Angabe) ergänzt.</w:t>
      </w:r>
    </w:p>
    <w:p w14:paraId="36199DCF" w14:textId="6BEA765E" w:rsidR="008456D0" w:rsidRDefault="008456D0" w:rsidP="00861925">
      <w:pPr>
        <w:pStyle w:val="berschrift4"/>
      </w:pPr>
      <w:bookmarkStart w:id="139" w:name="_Toc69803460"/>
      <w:r>
        <w:t xml:space="preserve">Schüler &gt; </w:t>
      </w:r>
      <w:r w:rsidR="00861925">
        <w:t>Grundschule</w:t>
      </w:r>
      <w:r>
        <w:t xml:space="preserve"> – </w:t>
      </w:r>
      <w:r w:rsidR="00861925">
        <w:t>Bericht: Anmeldung</w:t>
      </w:r>
      <w:bookmarkEnd w:id="139"/>
    </w:p>
    <w:p w14:paraId="7DB0321A" w14:textId="7B135D1A" w:rsidR="008456D0" w:rsidRDefault="008456D0" w:rsidP="008456D0">
      <w:pPr>
        <w:pStyle w:val="LDAuflistungText"/>
      </w:pPr>
      <w:r>
        <w:t xml:space="preserve">In dem Bericht gibt es keine Anrede mehr in der Form </w:t>
      </w:r>
      <w:r w:rsidRPr="00E1596F">
        <w:rPr>
          <w:rStyle w:val="hervorhebung"/>
        </w:rPr>
        <w:t xml:space="preserve">Ihr Sohn </w:t>
      </w:r>
      <w:r w:rsidRPr="00FC0902">
        <w:t xml:space="preserve">oder </w:t>
      </w:r>
      <w:r w:rsidRPr="00E1596F">
        <w:rPr>
          <w:rStyle w:val="hervorhebung"/>
        </w:rPr>
        <w:t>Ihre Tochter</w:t>
      </w:r>
      <w:r>
        <w:t>.</w:t>
      </w:r>
    </w:p>
    <w:p w14:paraId="6B7EFFC3" w14:textId="77777777" w:rsidR="008456D0" w:rsidRDefault="008456D0" w:rsidP="008456D0">
      <w:pPr>
        <w:pStyle w:val="LDAuflistungText"/>
      </w:pPr>
      <w:r>
        <w:t xml:space="preserve">Im Unterschriftenfeld wird entweder </w:t>
      </w:r>
      <w:r w:rsidRPr="00E1596F">
        <w:rPr>
          <w:rStyle w:val="hervorhebung"/>
        </w:rPr>
        <w:t>Schulleiter</w:t>
      </w:r>
      <w:r w:rsidRPr="00FC0902">
        <w:t xml:space="preserve"> oder </w:t>
      </w:r>
      <w:r w:rsidRPr="00E1596F">
        <w:rPr>
          <w:rStyle w:val="hervorhebung"/>
        </w:rPr>
        <w:t>Schulleiterin</w:t>
      </w:r>
      <w:r>
        <w:t xml:space="preserve"> ausgegeben, je nach eingetragenem Geschlecht der jeweiligen Person.</w:t>
      </w:r>
    </w:p>
    <w:p w14:paraId="0226C079" w14:textId="77777777" w:rsidR="008456D0" w:rsidRDefault="008456D0" w:rsidP="008456D0">
      <w:pPr>
        <w:pStyle w:val="LDAuflistungText"/>
      </w:pPr>
      <w:r>
        <w:t xml:space="preserve">In den </w:t>
      </w:r>
      <w:r w:rsidRPr="00E1596F">
        <w:rPr>
          <w:rStyle w:val="LDBedienelement"/>
        </w:rPr>
        <w:t xml:space="preserve">CSV-Formaten </w:t>
      </w:r>
      <w:r w:rsidRPr="00FC0902">
        <w:t xml:space="preserve">sind die Spalten </w:t>
      </w:r>
      <w:r w:rsidRPr="00E1596F">
        <w:rPr>
          <w:rStyle w:val="LDBedienelement"/>
        </w:rPr>
        <w:t xml:space="preserve">AP_Schuelerbeziehung, SLR_AnredeSchueler </w:t>
      </w:r>
      <w:r w:rsidRPr="00FC0902">
        <w:t>und </w:t>
      </w:r>
      <w:r w:rsidRPr="00E1596F">
        <w:rPr>
          <w:rStyle w:val="LDBedienelement"/>
        </w:rPr>
        <w:t>SLR_SchuelerIn</w:t>
      </w:r>
      <w:r>
        <w:t xml:space="preserve"> nicht mehr vorhanden.</w:t>
      </w:r>
    </w:p>
    <w:p w14:paraId="480799E2" w14:textId="73FFC0AF" w:rsidR="00861925" w:rsidRDefault="008456D0" w:rsidP="00861925">
      <w:pPr>
        <w:pStyle w:val="berschrift4"/>
      </w:pPr>
      <w:bookmarkStart w:id="140" w:name="_Toc69803461"/>
      <w:r>
        <w:t>Schüler &gt; Grundschule –</w:t>
      </w:r>
      <w:r w:rsidR="00B55B24">
        <w:t xml:space="preserve"> </w:t>
      </w:r>
      <w:r>
        <w:t xml:space="preserve">Berichte: </w:t>
      </w:r>
      <w:r w:rsidR="00861925">
        <w:t>Zurückstellung Schulreife</w:t>
      </w:r>
      <w:r w:rsidR="00B55B24">
        <w:t xml:space="preserve"> und </w:t>
      </w:r>
      <w:r w:rsidR="00861925">
        <w:t>Sprache</w:t>
      </w:r>
      <w:bookmarkEnd w:id="140"/>
    </w:p>
    <w:p w14:paraId="66A75555" w14:textId="77777777" w:rsidR="00861925" w:rsidRDefault="00861925" w:rsidP="00326915">
      <w:pPr>
        <w:pStyle w:val="LDAuflistungText"/>
      </w:pPr>
      <w:r>
        <w:t xml:space="preserve">In den Berichten gibt es keine Anrede mehr in der Form </w:t>
      </w:r>
      <w:r w:rsidRPr="00E1596F">
        <w:rPr>
          <w:rStyle w:val="hervorhebung"/>
        </w:rPr>
        <w:t xml:space="preserve">Ihr Sohn </w:t>
      </w:r>
      <w:r w:rsidRPr="00FC0902">
        <w:t xml:space="preserve">oder </w:t>
      </w:r>
      <w:r w:rsidRPr="00E1596F">
        <w:rPr>
          <w:rStyle w:val="hervorhebung"/>
        </w:rPr>
        <w:t>Ihre Tochter</w:t>
      </w:r>
      <w:r>
        <w:t>.</w:t>
      </w:r>
    </w:p>
    <w:p w14:paraId="3C817CBD" w14:textId="77777777" w:rsidR="00861925" w:rsidRDefault="00861925" w:rsidP="00326915">
      <w:pPr>
        <w:pStyle w:val="LDAuflistungText"/>
      </w:pPr>
      <w:r>
        <w:t xml:space="preserve">Im Unterschriftenfeld wird entweder </w:t>
      </w:r>
      <w:r w:rsidRPr="00E1596F">
        <w:rPr>
          <w:rStyle w:val="hervorhebung"/>
        </w:rPr>
        <w:t>Schulleiter</w:t>
      </w:r>
      <w:r w:rsidRPr="00FC0902">
        <w:t xml:space="preserve"> oder </w:t>
      </w:r>
      <w:r w:rsidRPr="00E1596F">
        <w:rPr>
          <w:rStyle w:val="hervorhebung"/>
        </w:rPr>
        <w:t>Schulleiterin</w:t>
      </w:r>
      <w:r>
        <w:t xml:space="preserve"> ausgegeben, je nach eingetragenem Geschlecht der jeweiligen Person.</w:t>
      </w:r>
    </w:p>
    <w:p w14:paraId="4E9B36DA" w14:textId="738FE87B" w:rsidR="00861925" w:rsidRDefault="00861925" w:rsidP="00326915">
      <w:pPr>
        <w:pStyle w:val="LDAuflistungText"/>
      </w:pPr>
      <w:r>
        <w:t xml:space="preserve">In den </w:t>
      </w:r>
      <w:r w:rsidRPr="00E1596F">
        <w:rPr>
          <w:rStyle w:val="LDBedienelement"/>
        </w:rPr>
        <w:t xml:space="preserve">CSV-Formaten </w:t>
      </w:r>
      <w:r w:rsidRPr="00FC0902">
        <w:t xml:space="preserve">sind die Spalten </w:t>
      </w:r>
      <w:r w:rsidRPr="00E1596F">
        <w:rPr>
          <w:rStyle w:val="LDBedienelement"/>
        </w:rPr>
        <w:t xml:space="preserve">AP_Schuelerbeziehung, SLR_AnredeSchueler </w:t>
      </w:r>
      <w:r w:rsidRPr="00FC0902">
        <w:t>und </w:t>
      </w:r>
      <w:r w:rsidRPr="00E1596F">
        <w:rPr>
          <w:rStyle w:val="LDBedienelement"/>
        </w:rPr>
        <w:t>SLR_SchuelerIn</w:t>
      </w:r>
      <w:r>
        <w:t xml:space="preserve"> nicht mehr vorhanden.</w:t>
      </w:r>
    </w:p>
    <w:p w14:paraId="4C6F767D" w14:textId="1357B096" w:rsidR="00EC21D4" w:rsidRDefault="00EC21D4" w:rsidP="00EC21D4">
      <w:pPr>
        <w:pStyle w:val="berschrift4"/>
      </w:pPr>
      <w:bookmarkStart w:id="141" w:name="_Toc69803462"/>
      <w:r>
        <w:t>Statistik &gt; Abschlussstatistik – Bericht: Prüfbericht Abschlussstatistik</w:t>
      </w:r>
      <w:bookmarkEnd w:id="141"/>
    </w:p>
    <w:p w14:paraId="5D224CB5" w14:textId="59AE165D" w:rsidR="00D14C94" w:rsidRDefault="00D14C94" w:rsidP="000A7FBB">
      <w:pPr>
        <w:pStyle w:val="LDTextinhalteingerckt"/>
      </w:pPr>
      <w:r>
        <w:t xml:space="preserve">Auf Wunsch des Statistik-Referats wurde der bisher auf der ISIS-Plattform verfügbare Prüfbericht </w:t>
      </w:r>
      <w:r>
        <w:t xml:space="preserve">zur Abschlusstatistik </w:t>
      </w:r>
      <w:r>
        <w:t>nun in die LUSD integriert</w:t>
      </w:r>
      <w:r>
        <w:t xml:space="preserve">. Sie </w:t>
      </w:r>
      <w:r>
        <w:t xml:space="preserve">können somit ab diesem Release ihre Datenprüfung zur Abschlussstatistik komfortabel aus der LUSD heraus vornehmen. </w:t>
      </w:r>
    </w:p>
    <w:p w14:paraId="3BD8DDD0" w14:textId="6384D735" w:rsidR="00D14C94" w:rsidRDefault="00D14C94" w:rsidP="000A7FBB">
      <w:pPr>
        <w:pStyle w:val="LDTextinhalteingerckt"/>
      </w:pPr>
      <w:r>
        <w:t xml:space="preserve">Hierzu </w:t>
      </w:r>
      <w:r>
        <w:t xml:space="preserve">wählen Sie den </w:t>
      </w:r>
      <w:r>
        <w:t>Bericht (</w:t>
      </w:r>
      <w:r>
        <w:fldChar w:fldCharType="begin"/>
      </w:r>
      <w:r>
        <w:instrText xml:space="preserve"> REF _Ref69802582 \h </w:instrText>
      </w:r>
      <w:r>
        <w:fldChar w:fldCharType="separate"/>
      </w:r>
      <w:r w:rsidR="004E58D4">
        <w:t xml:space="preserve">Abb. </w:t>
      </w:r>
      <w:r w:rsidR="004E58D4">
        <w:rPr>
          <w:noProof/>
        </w:rPr>
        <w:t>20</w:t>
      </w:r>
      <w:r>
        <w:fldChar w:fldCharType="end"/>
      </w:r>
      <w:r>
        <w:t>) aus</w:t>
      </w:r>
      <w:r>
        <w:t xml:space="preserve"> </w:t>
      </w:r>
      <w:r>
        <w:t xml:space="preserve">und </w:t>
      </w:r>
      <w:r>
        <w:t xml:space="preserve">starten dessen </w:t>
      </w:r>
      <w:r>
        <w:t>Erstellung</w:t>
      </w:r>
      <w:r>
        <w:t>.</w:t>
      </w:r>
    </w:p>
    <w:p w14:paraId="645446E9" w14:textId="669B5E12" w:rsidR="0012172C" w:rsidRDefault="00D14C94" w:rsidP="000A7FBB">
      <w:pPr>
        <w:pStyle w:val="LDTextinhalteingerckt"/>
      </w:pPr>
      <w:r>
        <w:t>Die Ausgabe erfolgt als Excel-Bericht</w:t>
      </w:r>
      <w:r>
        <w:t xml:space="preserve"> (</w:t>
      </w:r>
      <w:r>
        <w:fldChar w:fldCharType="begin"/>
      </w:r>
      <w:r>
        <w:instrText xml:space="preserve"> REF _Ref69802710 \h </w:instrText>
      </w:r>
      <w:r>
        <w:fldChar w:fldCharType="separate"/>
      </w:r>
      <w:r w:rsidR="004E58D4">
        <w:t xml:space="preserve">Abb. </w:t>
      </w:r>
      <w:r w:rsidR="004E58D4">
        <w:rPr>
          <w:noProof/>
        </w:rPr>
        <w:t>21</w:t>
      </w:r>
      <w:r>
        <w:fldChar w:fldCharType="end"/>
      </w:r>
      <w:r>
        <w:t xml:space="preserve"> und </w:t>
      </w:r>
      <w:r>
        <w:fldChar w:fldCharType="begin"/>
      </w:r>
      <w:r>
        <w:instrText xml:space="preserve"> REF _Ref69802716 \h </w:instrText>
      </w:r>
      <w:r>
        <w:fldChar w:fldCharType="separate"/>
      </w:r>
      <w:r w:rsidR="004E58D4">
        <w:t xml:space="preserve">Abb. </w:t>
      </w:r>
      <w:r w:rsidR="004E58D4">
        <w:rPr>
          <w:noProof/>
        </w:rPr>
        <w:t>22</w:t>
      </w:r>
      <w:r>
        <w:fldChar w:fldCharType="end"/>
      </w:r>
      <w:r>
        <w:t>)</w:t>
      </w:r>
      <w:r>
        <w:t>.</w:t>
      </w:r>
    </w:p>
    <w:tbl>
      <w:tblPr>
        <w:tblStyle w:val="Tabellenraster"/>
        <w:tblW w:w="7938" w:type="dxa"/>
        <w:tblInd w:w="709" w:type="dxa"/>
        <w:tblBorders>
          <w:top w:val="single" w:sz="8" w:space="0" w:color="808080" w:themeColor="background1" w:themeShade="80"/>
          <w:left w:val="none" w:sz="0" w:space="0" w:color="auto"/>
          <w:bottom w:val="single" w:sz="8"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673"/>
        <w:gridCol w:w="3438"/>
        <w:gridCol w:w="3827"/>
      </w:tblGrid>
      <w:tr w:rsidR="00D14C94" w:rsidRPr="00796632" w14:paraId="3862A72D" w14:textId="07AF251E" w:rsidTr="00D14C94">
        <w:trPr>
          <w:trHeight w:val="3949"/>
        </w:trPr>
        <w:tc>
          <w:tcPr>
            <w:tcW w:w="673" w:type="dxa"/>
            <w:tcBorders>
              <w:top w:val="nil"/>
              <w:bottom w:val="nil"/>
            </w:tcBorders>
          </w:tcPr>
          <w:p w14:paraId="1722CD1D" w14:textId="77777777" w:rsidR="00D14C94" w:rsidRPr="00796632" w:rsidRDefault="00D14C94" w:rsidP="00D14C94">
            <w:pPr>
              <w:pStyle w:val="LDTextinhalt"/>
            </w:pPr>
            <w:r>
              <w:lastRenderedPageBreak/>
              <w:drawing>
                <wp:inline distT="0" distB="0" distL="0" distR="0" wp14:anchorId="3BB431CE" wp14:editId="0AE7781E">
                  <wp:extent cx="289560" cy="289560"/>
                  <wp:effectExtent l="0" t="0" r="0" b="0"/>
                  <wp:docPr id="7" name="Grafik 7"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3438" w:type="dxa"/>
          </w:tcPr>
          <w:p w14:paraId="2D237E0B" w14:textId="77777777" w:rsidR="00D14C94" w:rsidRDefault="00D14C94" w:rsidP="00D14C94">
            <w:pPr>
              <w:pStyle w:val="LDTextinhalt"/>
              <w:rPr>
                <w:rStyle w:val="hervorhebunggrn"/>
              </w:rPr>
            </w:pPr>
            <w:r>
              <w:rPr>
                <w:rStyle w:val="hervorhebunggrn"/>
              </w:rPr>
              <w:t xml:space="preserve">Hinweis </w:t>
            </w:r>
          </w:p>
          <w:p w14:paraId="45A741CA" w14:textId="77777777" w:rsidR="00D14C94" w:rsidRDefault="00D14C94" w:rsidP="00D14C94">
            <w:pPr>
              <w:pStyle w:val="LDTextinhalt"/>
              <w:rPr>
                <w:rStyle w:val="hervorhebung"/>
              </w:rPr>
            </w:pPr>
            <w:r w:rsidRPr="00344F73">
              <w:rPr>
                <w:rStyle w:val="hervorhebung"/>
              </w:rPr>
              <w:t>Dur</w:t>
            </w:r>
            <w:r>
              <w:rPr>
                <w:rStyle w:val="hervorhebung"/>
              </w:rPr>
              <w:t>ch die Integration des Prüfberi</w:t>
            </w:r>
            <w:r w:rsidRPr="00344F73">
              <w:rPr>
                <w:rStyle w:val="hervorhebung"/>
              </w:rPr>
              <w:t xml:space="preserve">chtes Abschlussstatistik </w:t>
            </w:r>
            <w:r>
              <w:rPr>
                <w:rStyle w:val="hervorhebung"/>
              </w:rPr>
              <w:t xml:space="preserve">in die LUSD </w:t>
            </w:r>
            <w:r w:rsidRPr="00344F73">
              <w:rPr>
                <w:rStyle w:val="hervorhebung"/>
              </w:rPr>
              <w:t>ergeben sich für die Schulen folgende Vorteile:</w:t>
            </w:r>
          </w:p>
          <w:p w14:paraId="0A8909CE" w14:textId="7FF3228C" w:rsidR="00D14C94" w:rsidRPr="00125546" w:rsidRDefault="00D14C94" w:rsidP="00430998">
            <w:pPr>
              <w:pStyle w:val="LDAuflistunginTabellemittel"/>
            </w:pPr>
            <w:r>
              <w:t xml:space="preserve">Schülernahmen werden neben den Fehlermeldungen angezeigt. (Nur für die jeweilige Schule sichtbar). </w:t>
            </w:r>
            <w:r>
              <w:br/>
            </w:r>
            <w:r>
              <w:br/>
              <w:t xml:space="preserve">Damit entfällt der </w:t>
            </w:r>
            <w:r w:rsidRPr="00125546">
              <w:t>bisher</w:t>
            </w:r>
            <w:r>
              <w:t>ige hohe Aufwand zur Schülersuche.</w:t>
            </w:r>
            <w:r w:rsidRPr="00125546">
              <w:t xml:space="preserve"> </w:t>
            </w:r>
          </w:p>
          <w:p w14:paraId="1ACFFE7C" w14:textId="08327208" w:rsidR="00D14C94" w:rsidRPr="00BE12D3" w:rsidRDefault="00D14C94" w:rsidP="00D14C94">
            <w:pPr>
              <w:pStyle w:val="LDAuflistunginTabellemittel"/>
            </w:pPr>
            <w:r>
              <w:t>Für die Datenprüfung brauchen Sie keine weitere Plattform (ISIS) ansteuern.</w:t>
            </w:r>
          </w:p>
        </w:tc>
        <w:tc>
          <w:tcPr>
            <w:tcW w:w="3827" w:type="dxa"/>
          </w:tcPr>
          <w:p w14:paraId="3121C50F" w14:textId="0844E990" w:rsidR="00D14C94" w:rsidRDefault="00D14C94" w:rsidP="00D14C94">
            <w:pPr>
              <w:pStyle w:val="LDTextinhalt"/>
            </w:pPr>
            <w:r>
              <w:drawing>
                <wp:inline distT="0" distB="0" distL="0" distR="0" wp14:anchorId="51AE91F2" wp14:editId="4462AF64">
                  <wp:extent cx="2134800" cy="1980000"/>
                  <wp:effectExtent l="19050" t="19050" r="18415" b="20320"/>
                  <wp:docPr id="21" name="Grafik 21" descr="Berichtsverwaltung_Absolventen-Abgä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richtsverwaltung_Absolventen-Abgänge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34800" cy="1980000"/>
                          </a:xfrm>
                          <a:prstGeom prst="rect">
                            <a:avLst/>
                          </a:prstGeom>
                          <a:noFill/>
                          <a:ln w="12700" cmpd="sng">
                            <a:solidFill>
                              <a:schemeClr val="bg1">
                                <a:lumMod val="50000"/>
                              </a:schemeClr>
                            </a:solidFill>
                            <a:miter lim="800000"/>
                            <a:headEnd/>
                            <a:tailEnd/>
                          </a:ln>
                          <a:effectLst/>
                        </pic:spPr>
                      </pic:pic>
                    </a:graphicData>
                  </a:graphic>
                </wp:inline>
              </w:drawing>
            </w:r>
          </w:p>
          <w:p w14:paraId="652FA279" w14:textId="490DDCAC" w:rsidR="00D14C94" w:rsidRDefault="00D14C94" w:rsidP="00D14C94">
            <w:pPr>
              <w:pStyle w:val="LDBildunterschrift"/>
              <w:rPr>
                <w:rStyle w:val="hervorhebunggrn"/>
              </w:rPr>
            </w:pPr>
            <w:bookmarkStart w:id="142" w:name="_Ref69802582"/>
            <w:r>
              <w:t xml:space="preserve">Abb. </w:t>
            </w:r>
            <w:r>
              <w:fldChar w:fldCharType="begin"/>
            </w:r>
            <w:r>
              <w:instrText xml:space="preserve"> SEQ Abb. \* ARABIC </w:instrText>
            </w:r>
            <w:r>
              <w:fldChar w:fldCharType="separate"/>
            </w:r>
            <w:r w:rsidR="004E58D4">
              <w:rPr>
                <w:noProof/>
              </w:rPr>
              <w:t>20</w:t>
            </w:r>
            <w:r>
              <w:rPr>
                <w:noProof/>
              </w:rPr>
              <w:fldChar w:fldCharType="end"/>
            </w:r>
            <w:bookmarkEnd w:id="142"/>
            <w:r>
              <w:t xml:space="preserve"> Berichtsauswahl – Prüfbericht Abschlussstatistik</w:t>
            </w:r>
          </w:p>
        </w:tc>
      </w:tr>
    </w:tbl>
    <w:p w14:paraId="786369B4" w14:textId="77777777" w:rsidR="0012172C" w:rsidRDefault="0012172C" w:rsidP="00D14C94">
      <w:pPr>
        <w:pStyle w:val="LDAbsatznachberschrift"/>
      </w:pPr>
    </w:p>
    <w:p w14:paraId="615FB61E" w14:textId="275C0272" w:rsidR="00723B59" w:rsidRDefault="00723B59" w:rsidP="000A7FBB">
      <w:pPr>
        <w:pStyle w:val="LDTextinhalteingerckt"/>
      </w:pPr>
      <w:r>
        <w:rPr>
          <w:noProof/>
          <w:lang w:eastAsia="de-DE"/>
        </w:rPr>
        <w:drawing>
          <wp:inline distT="0" distB="0" distL="0" distR="0" wp14:anchorId="0FD6946D" wp14:editId="022CF21B">
            <wp:extent cx="4860000" cy="2491200"/>
            <wp:effectExtent l="19050" t="19050" r="17145" b="2349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60000" cy="2491200"/>
                    </a:xfrm>
                    <a:prstGeom prst="rect">
                      <a:avLst/>
                    </a:prstGeom>
                    <a:ln>
                      <a:solidFill>
                        <a:schemeClr val="bg1">
                          <a:lumMod val="50000"/>
                        </a:schemeClr>
                      </a:solidFill>
                    </a:ln>
                  </pic:spPr>
                </pic:pic>
              </a:graphicData>
            </a:graphic>
          </wp:inline>
        </w:drawing>
      </w:r>
    </w:p>
    <w:p w14:paraId="52B564BC" w14:textId="3D81A296" w:rsidR="00723B59" w:rsidRDefault="00723B59" w:rsidP="00723B59">
      <w:pPr>
        <w:pStyle w:val="LDBildunterschrift"/>
      </w:pPr>
      <w:bookmarkStart w:id="143" w:name="_Ref69802710"/>
      <w:r>
        <w:t xml:space="preserve">Abb. </w:t>
      </w:r>
      <w:r w:rsidR="004E58D4">
        <w:fldChar w:fldCharType="begin"/>
      </w:r>
      <w:r w:rsidR="004E58D4">
        <w:instrText xml:space="preserve"> SEQ Abb. \* ARABIC </w:instrText>
      </w:r>
      <w:r w:rsidR="004E58D4">
        <w:fldChar w:fldCharType="separate"/>
      </w:r>
      <w:r w:rsidR="004E58D4">
        <w:rPr>
          <w:noProof/>
        </w:rPr>
        <w:t>21</w:t>
      </w:r>
      <w:r w:rsidR="004E58D4">
        <w:rPr>
          <w:noProof/>
        </w:rPr>
        <w:fldChar w:fldCharType="end"/>
      </w:r>
      <w:bookmarkEnd w:id="143"/>
      <w:r>
        <w:t xml:space="preserve"> Beipiel: Ausgabe des Prüfberichts in Excel</w:t>
      </w:r>
      <w:r w:rsidR="000E79FA">
        <w:t xml:space="preserve"> - Kopfbereich</w:t>
      </w:r>
    </w:p>
    <w:p w14:paraId="4E171BF5" w14:textId="7FD8B2AF" w:rsidR="000E79FA" w:rsidRDefault="000E79FA" w:rsidP="000A7FBB">
      <w:pPr>
        <w:pStyle w:val="LDTextinhalteingerckt"/>
      </w:pPr>
      <w:r>
        <w:rPr>
          <w:noProof/>
          <w:lang w:eastAsia="de-DE"/>
        </w:rPr>
        <w:drawing>
          <wp:inline distT="0" distB="0" distL="0" distR="0" wp14:anchorId="374BE281" wp14:editId="1EA10AE7">
            <wp:extent cx="4860000" cy="2613600"/>
            <wp:effectExtent l="19050" t="19050" r="17145" b="158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60000" cy="2613600"/>
                    </a:xfrm>
                    <a:prstGeom prst="rect">
                      <a:avLst/>
                    </a:prstGeom>
                    <a:ln>
                      <a:solidFill>
                        <a:schemeClr val="bg1">
                          <a:lumMod val="50000"/>
                        </a:schemeClr>
                      </a:solidFill>
                    </a:ln>
                  </pic:spPr>
                </pic:pic>
              </a:graphicData>
            </a:graphic>
          </wp:inline>
        </w:drawing>
      </w:r>
    </w:p>
    <w:p w14:paraId="75C24154" w14:textId="7B9FF6EE" w:rsidR="000E79FA" w:rsidRDefault="000E79FA" w:rsidP="000E79FA">
      <w:pPr>
        <w:pStyle w:val="LDBildunterschrift"/>
      </w:pPr>
      <w:bookmarkStart w:id="144" w:name="_Ref69802716"/>
      <w:r>
        <w:t xml:space="preserve">Abb. </w:t>
      </w:r>
      <w:r w:rsidR="004E58D4">
        <w:fldChar w:fldCharType="begin"/>
      </w:r>
      <w:r w:rsidR="004E58D4">
        <w:instrText xml:space="preserve"> SEQ Abb. \* ARABIC </w:instrText>
      </w:r>
      <w:r w:rsidR="004E58D4">
        <w:fldChar w:fldCharType="separate"/>
      </w:r>
      <w:r w:rsidR="004E58D4">
        <w:rPr>
          <w:noProof/>
        </w:rPr>
        <w:t>22</w:t>
      </w:r>
      <w:r w:rsidR="004E58D4">
        <w:rPr>
          <w:noProof/>
        </w:rPr>
        <w:fldChar w:fldCharType="end"/>
      </w:r>
      <w:bookmarkEnd w:id="144"/>
      <w:r>
        <w:t xml:space="preserve"> Beipiel: Ausgabe des Prüfberichts in Excel – Tabellarische Auflistung mit Schülernamen</w:t>
      </w:r>
    </w:p>
    <w:p w14:paraId="0B770EBA" w14:textId="77777777" w:rsidR="002F563C" w:rsidRDefault="002F563C" w:rsidP="002F563C">
      <w:pPr>
        <w:pStyle w:val="berschrift4"/>
      </w:pPr>
      <w:bookmarkStart w:id="145" w:name="_Ref66701684"/>
      <w:bookmarkStart w:id="146" w:name="_Toc69803463"/>
      <w:bookmarkEnd w:id="131"/>
      <w:r>
        <w:lastRenderedPageBreak/>
        <w:t>Unterricht &gt; Abschlüsse – Berichte: Abschlüsse AS und Abschlüsse BS</w:t>
      </w:r>
      <w:bookmarkEnd w:id="146"/>
    </w:p>
    <w:p w14:paraId="717CAF6A" w14:textId="77777777" w:rsidR="002F563C" w:rsidRDefault="002F563C" w:rsidP="002F563C">
      <w:pPr>
        <w:pStyle w:val="LDTextinhalteingerckt"/>
      </w:pPr>
      <w:r>
        <w:t xml:space="preserve">Auf Wunsch des Statistik-Referats wurden diese beiden Berichte aus der Ebene </w:t>
      </w:r>
      <w:r w:rsidRPr="001F783C">
        <w:rPr>
          <w:rStyle w:val="LDMenpunkt"/>
        </w:rPr>
        <w:t>Statistik – Abschlussstatistik</w:t>
      </w:r>
      <w:r>
        <w:t xml:space="preserve"> entfernt. Sie befinden sich nun unter </w:t>
      </w:r>
      <w:r w:rsidRPr="001F783C">
        <w:rPr>
          <w:rStyle w:val="LDMenpunkt"/>
        </w:rPr>
        <w:t>Unterricht – Abschlüsse</w:t>
      </w:r>
      <w:r>
        <w:t>.</w:t>
      </w:r>
    </w:p>
    <w:p w14:paraId="2FCC9E23" w14:textId="77777777" w:rsidR="00D14C94" w:rsidRDefault="00D14C94" w:rsidP="00D14C94">
      <w:pPr>
        <w:pStyle w:val="berschrift4"/>
      </w:pPr>
      <w:bookmarkStart w:id="147" w:name="_Toc69803464"/>
      <w:r>
        <w:t>Unterricht &gt; Leistungen – Bericht: Schüler-Historie</w:t>
      </w:r>
      <w:bookmarkEnd w:id="147"/>
    </w:p>
    <w:p w14:paraId="57DB623B" w14:textId="77777777" w:rsidR="00D14C94" w:rsidRDefault="00D14C94" w:rsidP="00D14C94">
      <w:pPr>
        <w:pStyle w:val="LDTextinhalteingerckt"/>
      </w:pPr>
      <w:r>
        <w:t xml:space="preserve">Der Bericht </w:t>
      </w:r>
      <w:r w:rsidRPr="007550CB">
        <w:rPr>
          <w:rStyle w:val="hervorhebung"/>
        </w:rPr>
        <w:t>Schüler</w:t>
      </w:r>
      <w:r>
        <w:rPr>
          <w:rStyle w:val="hervorhebung"/>
        </w:rPr>
        <w:t>-H</w:t>
      </w:r>
      <w:r w:rsidRPr="007550CB">
        <w:rPr>
          <w:rStyle w:val="hervorhebung"/>
        </w:rPr>
        <w:t>istorie</w:t>
      </w:r>
      <w:r>
        <w:t xml:space="preserve"> weist für Schüler, die im letzten Schuljahr die Fachoberschule besucht haben, nun auch die Ergebnisse der FOS-Prüfung (Gesamtnoten der Abschlussprüfung) aus. </w:t>
      </w:r>
    </w:p>
    <w:p w14:paraId="16545025" w14:textId="77777777" w:rsidR="00D14C94" w:rsidRDefault="00D14C94" w:rsidP="00D14C94">
      <w:pPr>
        <w:pStyle w:val="berschrift4"/>
      </w:pPr>
      <w:bookmarkStart w:id="148" w:name="_Toc69803465"/>
      <w:r>
        <w:t>Unterricht &gt; Leistungen – Berichte: Leistungshistorie, Leistungshistorie A3</w:t>
      </w:r>
      <w:bookmarkEnd w:id="148"/>
    </w:p>
    <w:p w14:paraId="3B9365B2" w14:textId="77777777" w:rsidR="00D14C94" w:rsidRDefault="00D14C94" w:rsidP="00D14C94">
      <w:pPr>
        <w:pStyle w:val="LDTextinhalteingerckt"/>
      </w:pPr>
      <w:r>
        <w:t>Der Fehler, dass de</w:t>
      </w:r>
      <w:r w:rsidRPr="00D768C5">
        <w:t xml:space="preserve">r Aufruf der Berichte </w:t>
      </w:r>
      <w:r w:rsidRPr="001F783C">
        <w:rPr>
          <w:rStyle w:val="LDBedienelement"/>
        </w:rPr>
        <w:t>Leistungshistorie</w:t>
      </w:r>
      <w:r w:rsidRPr="00D768C5">
        <w:t xml:space="preserve"> und </w:t>
      </w:r>
      <w:r w:rsidRPr="001F783C">
        <w:rPr>
          <w:rStyle w:val="hervorhebung"/>
        </w:rPr>
        <w:t>Leistungshistorie A3</w:t>
      </w:r>
      <w:r w:rsidRPr="00D768C5">
        <w:t xml:space="preserve"> </w:t>
      </w:r>
      <w:r>
        <w:t>zum Abbruch geführt hat</w:t>
      </w:r>
      <w:r w:rsidRPr="00D768C5">
        <w:t xml:space="preserve">, </w:t>
      </w:r>
      <w:r>
        <w:t xml:space="preserve">wenn </w:t>
      </w:r>
      <w:r w:rsidRPr="00D768C5">
        <w:t>für einen Schüler in der Auswahl für Sozial- oder Arbeitsverhalten eine nicht-nummerische Note ('*)', '-') eingetragen wurde</w:t>
      </w:r>
      <w:r>
        <w:t>, ist behoben.</w:t>
      </w:r>
    </w:p>
    <w:p w14:paraId="20B137BB" w14:textId="77777777" w:rsidR="00D14C94" w:rsidRDefault="00D14C94" w:rsidP="00D14C94">
      <w:pPr>
        <w:pStyle w:val="LDTextinhalteingerckt"/>
      </w:pPr>
      <w:r w:rsidRPr="00D768C5">
        <w:t>Auch *) wird als Note korrekt ausgegeben</w:t>
      </w:r>
      <w:r>
        <w:t>.</w:t>
      </w:r>
    </w:p>
    <w:p w14:paraId="49B3C126" w14:textId="77777777" w:rsidR="00D14C94" w:rsidRDefault="00D14C94" w:rsidP="00D14C94">
      <w:pPr>
        <w:pStyle w:val="LDTextinhalteingerckt"/>
      </w:pPr>
      <w:r>
        <w:rPr>
          <w:noProof/>
          <w:lang w:eastAsia="de-DE"/>
        </w:rPr>
        <w:drawing>
          <wp:inline distT="0" distB="0" distL="0" distR="0" wp14:anchorId="6D7D8461" wp14:editId="78A795AF">
            <wp:extent cx="5040000" cy="2458800"/>
            <wp:effectExtent l="19050" t="19050" r="27305" b="177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40000" cy="2458800"/>
                    </a:xfrm>
                    <a:prstGeom prst="rect">
                      <a:avLst/>
                    </a:prstGeom>
                    <a:ln>
                      <a:solidFill>
                        <a:schemeClr val="bg1">
                          <a:lumMod val="50000"/>
                        </a:schemeClr>
                      </a:solidFill>
                    </a:ln>
                  </pic:spPr>
                </pic:pic>
              </a:graphicData>
            </a:graphic>
          </wp:inline>
        </w:drawing>
      </w:r>
    </w:p>
    <w:p w14:paraId="10059BD6" w14:textId="41F6A5E9" w:rsidR="00D14C94" w:rsidRDefault="00D14C94" w:rsidP="00D14C94">
      <w:pPr>
        <w:pStyle w:val="LDBildunterschrift"/>
      </w:pPr>
      <w:r>
        <w:t xml:space="preserve">Abb. </w:t>
      </w:r>
      <w:fldSimple w:instr=" SEQ Abb. \* ARABIC ">
        <w:r w:rsidR="004E58D4">
          <w:rPr>
            <w:noProof/>
          </w:rPr>
          <w:t>23</w:t>
        </w:r>
      </w:fldSimple>
      <w:r>
        <w:t xml:space="preserve"> Bericht Leistungshistorie</w:t>
      </w:r>
    </w:p>
    <w:p w14:paraId="423809BA" w14:textId="77777777" w:rsidR="00D14C94" w:rsidRDefault="00D14C94" w:rsidP="00D14C94">
      <w:pPr>
        <w:pStyle w:val="berschrift4"/>
      </w:pPr>
      <w:bookmarkStart w:id="149" w:name="_Toc69803466"/>
      <w:r>
        <w:t>Unterricht &gt; Leistungen – Bericht: Zeugniskonferenzliste</w:t>
      </w:r>
      <w:bookmarkEnd w:id="149"/>
      <w:r>
        <w:t xml:space="preserve"> </w:t>
      </w:r>
    </w:p>
    <w:p w14:paraId="7ADA0C1E" w14:textId="77777777" w:rsidR="00D14C94" w:rsidRDefault="00D14C94" w:rsidP="00D14C94">
      <w:pPr>
        <w:pStyle w:val="LDTextinhalteingerckt"/>
      </w:pPr>
      <w:r>
        <w:t xml:space="preserve">Der Fehler, dass die Zeugniskonferenzliste bei den Projektnoten nicht die aktuellen Projektnoten ausgegeben hatte, sondern die des letzten Halbjahres, wurde behoben. </w:t>
      </w:r>
    </w:p>
    <w:p w14:paraId="1A0FDC27" w14:textId="77777777" w:rsidR="00D14C94" w:rsidRDefault="00D14C94" w:rsidP="00D14C94">
      <w:pPr>
        <w:pStyle w:val="LDTextinhalteingerckt"/>
      </w:pPr>
      <w:r>
        <w:t>Es werden jetzt nur die Projektnoten des aktuellen Halbjahres angezeigt.</w:t>
      </w:r>
    </w:p>
    <w:p w14:paraId="6A7F4459" w14:textId="67D2EDBE" w:rsidR="00336C79" w:rsidRDefault="00336C79" w:rsidP="00336C79">
      <w:pPr>
        <w:pStyle w:val="berschrift4"/>
      </w:pPr>
      <w:bookmarkStart w:id="150" w:name="_Toc69803467"/>
      <w:r>
        <w:t>Unterricht</w:t>
      </w:r>
      <w:r w:rsidR="008456D0">
        <w:t xml:space="preserve"> &gt; Ganztag – </w:t>
      </w:r>
      <w:r>
        <w:t>Bericht - Betreuungsangebote im Ganztag</w:t>
      </w:r>
      <w:bookmarkEnd w:id="145"/>
      <w:bookmarkEnd w:id="150"/>
    </w:p>
    <w:p w14:paraId="79BD9E09" w14:textId="77777777" w:rsidR="00336C79" w:rsidRDefault="00336C79" w:rsidP="00336C79">
      <w:pPr>
        <w:pStyle w:val="LDTextinhalteingerckt"/>
      </w:pPr>
      <w:r>
        <w:t xml:space="preserve">Der frühere Bericht </w:t>
      </w:r>
      <w:r w:rsidRPr="00873E7D">
        <w:rPr>
          <w:rStyle w:val="hervorhebung"/>
        </w:rPr>
        <w:t>Zusatzangebote</w:t>
      </w:r>
      <w:r>
        <w:t xml:space="preserve"> wurde aufgeteilt in die beiden neuen Berichte</w:t>
      </w:r>
    </w:p>
    <w:p w14:paraId="02CAFC79" w14:textId="17532CD4" w:rsidR="00336C79" w:rsidRPr="001F783C" w:rsidRDefault="00336C79" w:rsidP="00336C79">
      <w:pPr>
        <w:pStyle w:val="LDAuflistungText"/>
      </w:pPr>
      <w:r w:rsidRPr="00326915">
        <w:rPr>
          <w:rStyle w:val="LDBedienelement"/>
        </w:rPr>
        <w:t>Betreuungsangebote im Ganztag</w:t>
      </w:r>
      <w:r>
        <w:rPr>
          <w:rStyle w:val="LDBedienelement"/>
        </w:rPr>
        <w:t xml:space="preserve"> </w:t>
      </w:r>
      <w:r w:rsidRPr="00AD677F">
        <w:t>und</w:t>
      </w:r>
    </w:p>
    <w:p w14:paraId="029B3F91" w14:textId="10E4553F" w:rsidR="00D14C94" w:rsidRDefault="00336C79" w:rsidP="00336C79">
      <w:pPr>
        <w:pStyle w:val="LDAuflistungText"/>
      </w:pPr>
      <w:r w:rsidRPr="00326915">
        <w:rPr>
          <w:rStyle w:val="LDBedienelement"/>
        </w:rPr>
        <w:t>Bildungsangebote</w:t>
      </w:r>
      <w:r w:rsidRPr="00AD677F">
        <w:t xml:space="preserve"> </w:t>
      </w:r>
    </w:p>
    <w:p w14:paraId="22A70969" w14:textId="77777777" w:rsidR="00D14C94" w:rsidRPr="00D14C94" w:rsidRDefault="00D14C94" w:rsidP="00D14C94">
      <w:r w:rsidRPr="00D14C94">
        <w:br w:type="page"/>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336C79" w14:paraId="32EB0D0B" w14:textId="77777777" w:rsidTr="001F783C">
        <w:tc>
          <w:tcPr>
            <w:tcW w:w="992" w:type="dxa"/>
          </w:tcPr>
          <w:p w14:paraId="17B44F86" w14:textId="77777777" w:rsidR="00336C79" w:rsidRPr="00EE74D0" w:rsidRDefault="00336C79" w:rsidP="00D14C94">
            <w:pPr>
              <w:pStyle w:val="LDTextinhalt"/>
              <w:rPr>
                <w:rStyle w:val="hervorhebung"/>
              </w:rPr>
            </w:pPr>
            <w:r w:rsidRPr="00EE74D0">
              <w:rPr>
                <w:rStyle w:val="hervorhebung"/>
              </w:rPr>
              <w:lastRenderedPageBreak/>
              <w:t>Bisher</w:t>
            </w:r>
          </w:p>
        </w:tc>
        <w:tc>
          <w:tcPr>
            <w:tcW w:w="7938" w:type="dxa"/>
            <w:vAlign w:val="center"/>
          </w:tcPr>
          <w:p w14:paraId="7B5B78D4" w14:textId="77777777" w:rsidR="00336C79" w:rsidRDefault="00336C79" w:rsidP="00D14C94">
            <w:pPr>
              <w:pStyle w:val="LDTextinhalt"/>
              <w:rPr>
                <w:rStyle w:val="LDMenpunkt"/>
              </w:rPr>
            </w:pPr>
            <w:r w:rsidRPr="00EE74D0">
              <w:t>Webseite</w:t>
            </w:r>
            <w:r>
              <w:rPr>
                <w:rStyle w:val="LDMenpunkt"/>
              </w:rPr>
              <w:t xml:space="preserve"> Extras &gt; berichtsverwaltung &gt; Schule &gt; Basis &gt; </w:t>
            </w:r>
            <w:r w:rsidRPr="00F70D56">
              <w:rPr>
                <w:rStyle w:val="hervorhebung"/>
              </w:rPr>
              <w:t>Zusatzangebote</w:t>
            </w:r>
            <w:r w:rsidRPr="00EE74D0">
              <w:rPr>
                <w:rStyle w:val="LDMenpunkt"/>
              </w:rPr>
              <w:t xml:space="preserve"> </w:t>
            </w:r>
          </w:p>
          <w:p w14:paraId="7F376335" w14:textId="02CB214F" w:rsidR="00336C79" w:rsidRDefault="00336C79" w:rsidP="00D14C94">
            <w:pPr>
              <w:pStyle w:val="LDTextinhalt"/>
              <w:rPr>
                <w:rStyle w:val="LDMenpunkt"/>
              </w:rPr>
            </w:pPr>
            <w:r w:rsidRPr="00EE74D0">
              <w:t xml:space="preserve">mit den </w:t>
            </w:r>
            <w:r>
              <w:t xml:space="preserve">Versionen </w:t>
            </w:r>
            <w:r w:rsidRPr="007E4191">
              <w:rPr>
                <w:rStyle w:val="LDRegister"/>
              </w:rPr>
              <w:t>Bildungsangebote</w:t>
            </w:r>
            <w:r>
              <w:t xml:space="preserve"> und </w:t>
            </w:r>
            <w:r w:rsidR="00CC0D35">
              <w:rPr>
                <w:rStyle w:val="LDRegister"/>
              </w:rPr>
              <w:t>Betreuungs</w:t>
            </w:r>
            <w:r w:rsidRPr="007E4191">
              <w:rPr>
                <w:rStyle w:val="LDRegister"/>
              </w:rPr>
              <w:t>a</w:t>
            </w:r>
            <w:r w:rsidR="00CC0D35">
              <w:rPr>
                <w:rStyle w:val="LDRegister"/>
              </w:rPr>
              <w:t>n</w:t>
            </w:r>
            <w:r w:rsidRPr="007E4191">
              <w:rPr>
                <w:rStyle w:val="LDRegister"/>
              </w:rPr>
              <w:t>gebote</w:t>
            </w:r>
          </w:p>
          <w:p w14:paraId="0AE5F4BF" w14:textId="77777777" w:rsidR="00336C79" w:rsidRPr="007A55D3" w:rsidRDefault="00336C79" w:rsidP="00D14C94">
            <w:pPr>
              <w:pStyle w:val="LDTextinhalt"/>
              <w:rPr>
                <w:rStyle w:val="LDMenpunkt"/>
              </w:rPr>
            </w:pPr>
            <w:r>
              <w:drawing>
                <wp:inline distT="0" distB="0" distL="0" distR="0" wp14:anchorId="3E881AEB" wp14:editId="22E5F858">
                  <wp:extent cx="4500000" cy="1929600"/>
                  <wp:effectExtent l="19050" t="19050" r="15240" b="1397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00000" cy="1929600"/>
                          </a:xfrm>
                          <a:prstGeom prst="rect">
                            <a:avLst/>
                          </a:prstGeom>
                          <a:ln>
                            <a:solidFill>
                              <a:schemeClr val="bg1">
                                <a:lumMod val="50000"/>
                              </a:schemeClr>
                            </a:solidFill>
                          </a:ln>
                        </pic:spPr>
                      </pic:pic>
                    </a:graphicData>
                  </a:graphic>
                </wp:inline>
              </w:drawing>
            </w:r>
          </w:p>
        </w:tc>
      </w:tr>
      <w:tr w:rsidR="00336C79" w14:paraId="2DA56925" w14:textId="77777777" w:rsidTr="001F783C">
        <w:tc>
          <w:tcPr>
            <w:tcW w:w="992" w:type="dxa"/>
          </w:tcPr>
          <w:p w14:paraId="7E6027AC" w14:textId="77777777" w:rsidR="00336C79" w:rsidRPr="00EE74D0" w:rsidRDefault="00336C79" w:rsidP="00D14C94">
            <w:pPr>
              <w:pStyle w:val="LDTextinhalt"/>
              <w:rPr>
                <w:rStyle w:val="hervorhebung"/>
              </w:rPr>
            </w:pPr>
            <w:r w:rsidRPr="00EE74D0">
              <w:rPr>
                <w:rStyle w:val="hervorhebung"/>
              </w:rPr>
              <w:t>Neu</w:t>
            </w:r>
          </w:p>
        </w:tc>
        <w:tc>
          <w:tcPr>
            <w:tcW w:w="7938" w:type="dxa"/>
            <w:vAlign w:val="center"/>
          </w:tcPr>
          <w:p w14:paraId="49DEF908" w14:textId="5F0A6EEF" w:rsidR="00336C79" w:rsidRDefault="00336C79" w:rsidP="00D14C94">
            <w:pPr>
              <w:pStyle w:val="LDTextinhalt"/>
              <w:rPr>
                <w:rStyle w:val="LDMenpunkt"/>
              </w:rPr>
            </w:pPr>
            <w:r w:rsidRPr="00EE74D0">
              <w:t>Webseite</w:t>
            </w:r>
            <w:r>
              <w:rPr>
                <w:rStyle w:val="LDMenpunkt"/>
              </w:rPr>
              <w:t xml:space="preserve"> Extras &gt; berichte &gt; Unterricht &gt; Ganztag &gt; </w:t>
            </w:r>
            <w:r>
              <w:rPr>
                <w:rStyle w:val="hervorhebung"/>
              </w:rPr>
              <w:t>Betreuungsangebote im Ganztag</w:t>
            </w:r>
            <w:r w:rsidRPr="00EE74D0">
              <w:rPr>
                <w:rStyle w:val="LDMenpunkt"/>
              </w:rPr>
              <w:t xml:space="preserve"> </w:t>
            </w:r>
          </w:p>
          <w:p w14:paraId="6796A937" w14:textId="23B45FC1" w:rsidR="00336C79" w:rsidRDefault="00336C79" w:rsidP="001F783C">
            <w:r>
              <w:rPr>
                <w:noProof/>
                <w:lang w:eastAsia="de-DE"/>
              </w:rPr>
              <w:drawing>
                <wp:inline distT="0" distB="0" distL="0" distR="0" wp14:anchorId="59CA44AE" wp14:editId="6190FA2A">
                  <wp:extent cx="4500000" cy="1641600"/>
                  <wp:effectExtent l="19050" t="19050" r="15240" b="15875"/>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icht Betreuungsangebote Webseite (zukünftig).PNG"/>
                          <pic:cNvPicPr/>
                        </pic:nvPicPr>
                        <pic:blipFill rotWithShape="1">
                          <a:blip r:embed="rId58" cstate="print">
                            <a:extLst>
                              <a:ext uri="{28A0092B-C50C-407E-A947-70E740481C1C}">
                                <a14:useLocalDpi xmlns:a14="http://schemas.microsoft.com/office/drawing/2010/main" val="0"/>
                              </a:ext>
                            </a:extLst>
                          </a:blip>
                          <a:srcRect r="5428" b="44941"/>
                          <a:stretch/>
                        </pic:blipFill>
                        <pic:spPr bwMode="auto">
                          <a:xfrm>
                            <a:off x="0" y="0"/>
                            <a:ext cx="4500000" cy="164160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9E691CD" w14:textId="5CD34BC9" w:rsidR="00336C79" w:rsidRDefault="00336C79" w:rsidP="001F783C">
            <w:r>
              <w:t>Der Bericht enthält in allen Formaten (PDF,</w:t>
            </w:r>
            <w:r w:rsidR="001755A9">
              <w:t xml:space="preserve"> WORD, CSV) nur noch Betreuungs</w:t>
            </w:r>
            <w:r>
              <w:t>angebote im Ganztag.</w:t>
            </w:r>
          </w:p>
          <w:p w14:paraId="3D7431C0" w14:textId="17DBE8E1" w:rsidR="00336C79" w:rsidRPr="00EE74D0" w:rsidRDefault="00336C79" w:rsidP="00336C79">
            <w:r>
              <w:rPr>
                <w:noProof/>
                <w:lang w:eastAsia="de-DE"/>
              </w:rPr>
              <w:drawing>
                <wp:inline distT="0" distB="0" distL="0" distR="0" wp14:anchorId="050BF4F9" wp14:editId="4C161DEE">
                  <wp:extent cx="3960000" cy="2289600"/>
                  <wp:effectExtent l="19050" t="19050" r="21590" b="1587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ericht Betreuungsangebote (zukünftig).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960000" cy="2289600"/>
                          </a:xfrm>
                          <a:prstGeom prst="rect">
                            <a:avLst/>
                          </a:prstGeom>
                          <a:ln>
                            <a:solidFill>
                              <a:schemeClr val="bg1">
                                <a:lumMod val="50000"/>
                              </a:schemeClr>
                            </a:solidFill>
                          </a:ln>
                        </pic:spPr>
                      </pic:pic>
                    </a:graphicData>
                  </a:graphic>
                </wp:inline>
              </w:drawing>
            </w:r>
          </w:p>
        </w:tc>
      </w:tr>
    </w:tbl>
    <w:p w14:paraId="7B2C841C" w14:textId="639B05A3" w:rsidR="0017539D" w:rsidRDefault="0017539D" w:rsidP="00C10059">
      <w:pPr>
        <w:pStyle w:val="berschrift4"/>
      </w:pPr>
      <w:bookmarkStart w:id="151" w:name="_Toc69803468"/>
      <w:bookmarkEnd w:id="0"/>
      <w:bookmarkEnd w:id="1"/>
      <w:bookmarkEnd w:id="2"/>
      <w:bookmarkEnd w:id="3"/>
      <w:r>
        <w:t>Unterricht</w:t>
      </w:r>
      <w:r w:rsidR="002F563C">
        <w:t xml:space="preserve"> &gt; </w:t>
      </w:r>
      <w:r>
        <w:t>H/R Abschluss</w:t>
      </w:r>
      <w:r w:rsidR="002F563C">
        <w:t xml:space="preserve"> – HR </w:t>
      </w:r>
      <w:r>
        <w:t>Ber. d. Gesamtleistung</w:t>
      </w:r>
      <w:bookmarkEnd w:id="151"/>
    </w:p>
    <w:p w14:paraId="001D827C" w14:textId="7DE042A7" w:rsidR="001F783C" w:rsidRPr="001F783C" w:rsidRDefault="001F783C" w:rsidP="001F783C">
      <w:pPr>
        <w:pStyle w:val="LDTextinhalteingerckt"/>
      </w:pPr>
      <w:r>
        <w:t>Mit Hilfe d</w:t>
      </w:r>
      <w:r w:rsidR="0017539D">
        <w:t>iese</w:t>
      </w:r>
      <w:r>
        <w:t>s</w:t>
      </w:r>
      <w:r w:rsidR="0017539D">
        <w:t xml:space="preserve"> Bericht</w:t>
      </w:r>
      <w:r>
        <w:t>s</w:t>
      </w:r>
      <w:r w:rsidR="0017539D">
        <w:t xml:space="preserve"> </w:t>
      </w:r>
      <w:r>
        <w:t xml:space="preserve">können Sie </w:t>
      </w:r>
      <w:r w:rsidR="0017539D">
        <w:t>die</w:t>
      </w:r>
      <w:r w:rsidR="000E1BFB">
        <w:t xml:space="preserve"> verordnungskonforme</w:t>
      </w:r>
      <w:r w:rsidR="0017539D">
        <w:t xml:space="preserve"> Ermittlung und Berechnung der Gesamtleistung nachvollziehen</w:t>
      </w:r>
      <w:r>
        <w:t xml:space="preserve">. Der Bericht listet nur die Schüler auf, die auf den entsprechenden Abschluss-Seiten durch Anklicken der Schaltfläche </w:t>
      </w:r>
      <w:r w:rsidRPr="001F783C">
        <w:rPr>
          <w:rStyle w:val="LDBedienelement"/>
        </w:rPr>
        <w:t>Prüfen</w:t>
      </w:r>
      <w:r>
        <w:t xml:space="preserve"> oder der Schaltfläche </w:t>
      </w:r>
      <w:r w:rsidRPr="001F783C">
        <w:rPr>
          <w:rStyle w:val="LDBedienelement"/>
        </w:rPr>
        <w:t>Alle prüfen</w:t>
      </w:r>
      <w:r>
        <w:t xml:space="preserve"> geprüft wurden.</w:t>
      </w:r>
    </w:p>
    <w:p w14:paraId="2138772C" w14:textId="347903FE" w:rsidR="0017539D" w:rsidRDefault="008851C0" w:rsidP="001F783C">
      <w:pPr>
        <w:pStyle w:val="LDTextinhalteingerckt"/>
      </w:pPr>
      <w:r>
        <w:rPr>
          <w:noProof/>
          <w:lang w:eastAsia="de-DE"/>
        </w:rPr>
        <w:lastRenderedPageBreak/>
        <w:drawing>
          <wp:inline distT="0" distB="0" distL="0" distR="0" wp14:anchorId="3AB9E58B" wp14:editId="38C87874">
            <wp:extent cx="4320000" cy="5688000"/>
            <wp:effectExtent l="19050" t="19050" r="23495" b="2730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20000" cy="5688000"/>
                    </a:xfrm>
                    <a:prstGeom prst="rect">
                      <a:avLst/>
                    </a:prstGeom>
                    <a:ln>
                      <a:solidFill>
                        <a:schemeClr val="bg1">
                          <a:lumMod val="50000"/>
                        </a:schemeClr>
                      </a:solidFill>
                    </a:ln>
                  </pic:spPr>
                </pic:pic>
              </a:graphicData>
            </a:graphic>
          </wp:inline>
        </w:drawing>
      </w:r>
    </w:p>
    <w:p w14:paraId="219AF4FA" w14:textId="1E983D6E" w:rsidR="004A1F06" w:rsidRDefault="004A1F06" w:rsidP="00342C61"/>
    <w:p w14:paraId="517979EE" w14:textId="00C64FF1" w:rsidR="004A1F06" w:rsidRDefault="000562EC" w:rsidP="001F783C">
      <w:pPr>
        <w:pStyle w:val="LDTextinhalteingerckt"/>
      </w:pPr>
      <w:r>
        <w:rPr>
          <w:noProof/>
          <w:lang w:eastAsia="de-DE"/>
        </w:rPr>
        <w:lastRenderedPageBreak/>
        <w:drawing>
          <wp:inline distT="0" distB="0" distL="0" distR="0" wp14:anchorId="064738F7" wp14:editId="4F6DB2DE">
            <wp:extent cx="4320000" cy="4878000"/>
            <wp:effectExtent l="19050" t="19050" r="23495" b="1841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20000" cy="4878000"/>
                    </a:xfrm>
                    <a:prstGeom prst="rect">
                      <a:avLst/>
                    </a:prstGeom>
                    <a:ln>
                      <a:solidFill>
                        <a:schemeClr val="bg1">
                          <a:lumMod val="50000"/>
                        </a:schemeClr>
                      </a:solidFill>
                    </a:ln>
                  </pic:spPr>
                </pic:pic>
              </a:graphicData>
            </a:graphic>
          </wp:inline>
        </w:drawing>
      </w:r>
    </w:p>
    <w:p w14:paraId="327EFACD" w14:textId="04359C34" w:rsidR="003C7236" w:rsidRDefault="003C7236" w:rsidP="003C7236">
      <w:pPr>
        <w:pStyle w:val="berschrift4"/>
      </w:pPr>
      <w:bookmarkStart w:id="152" w:name="_Toc69803469"/>
      <w:r>
        <w:t>Unterricht &gt; HR Abschluss – Bericht: Durchschnittsnoten HR</w:t>
      </w:r>
      <w:bookmarkEnd w:id="152"/>
    </w:p>
    <w:p w14:paraId="4C684F1B" w14:textId="77777777" w:rsidR="003C7236" w:rsidRDefault="003C7236" w:rsidP="003C7236">
      <w:pPr>
        <w:pStyle w:val="LDTextinhalteingerckt"/>
      </w:pPr>
      <w:r>
        <w:t>Dieser neue Bericht wurde implementiert, damit sich Schulen einen Überblick über die Durchschnittsnoten HR an ihrer Schule verschaffen können.</w:t>
      </w:r>
    </w:p>
    <w:p w14:paraId="58AFA755" w14:textId="77777777" w:rsidR="003C7236" w:rsidRDefault="003C7236" w:rsidP="003C7236">
      <w:pPr>
        <w:pStyle w:val="LDTextinhalteingerckt"/>
      </w:pPr>
      <w:r>
        <w:t>Folgende Berichtsparameter stehen zur Verfügung:</w:t>
      </w:r>
    </w:p>
    <w:p w14:paraId="65B350A0" w14:textId="77777777" w:rsidR="003C7236" w:rsidRDefault="003C7236" w:rsidP="003C7236">
      <w:pPr>
        <w:pStyle w:val="LDTextinhalteingerckt"/>
      </w:pPr>
      <w:r>
        <w:rPr>
          <w:noProof/>
          <w:lang w:eastAsia="de-DE"/>
        </w:rPr>
        <w:drawing>
          <wp:inline distT="0" distB="0" distL="0" distR="0" wp14:anchorId="5320EEBB" wp14:editId="317351F4">
            <wp:extent cx="2880000" cy="1335600"/>
            <wp:effectExtent l="19050" t="19050" r="15875" b="17145"/>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80000" cy="1335600"/>
                    </a:xfrm>
                    <a:prstGeom prst="rect">
                      <a:avLst/>
                    </a:prstGeom>
                    <a:ln>
                      <a:solidFill>
                        <a:schemeClr val="bg1">
                          <a:lumMod val="50000"/>
                        </a:schemeClr>
                      </a:solidFill>
                    </a:ln>
                  </pic:spPr>
                </pic:pic>
              </a:graphicData>
            </a:graphic>
          </wp:inline>
        </w:drawing>
      </w:r>
    </w:p>
    <w:p w14:paraId="2B2907C8" w14:textId="77777777" w:rsidR="003C7236" w:rsidRDefault="003C7236" w:rsidP="003C7236">
      <w:pPr>
        <w:pStyle w:val="LDTextinhalteingerckt"/>
      </w:pPr>
    </w:p>
    <w:p w14:paraId="601C4E95" w14:textId="77777777" w:rsidR="003C7236" w:rsidRDefault="003C7236" w:rsidP="003C7236">
      <w:pPr>
        <w:pStyle w:val="LDTextinhalteingerckt"/>
      </w:pPr>
      <w:r>
        <w:t>Ein Auszug aus einem Beispielbericht sieht folgendermaßen aus:</w:t>
      </w:r>
    </w:p>
    <w:p w14:paraId="38FF9C8C" w14:textId="77777777" w:rsidR="003C7236" w:rsidRDefault="003C7236" w:rsidP="003C7236">
      <w:pPr>
        <w:pStyle w:val="LDTextinhalteingerckt"/>
        <w:keepNext/>
      </w:pPr>
      <w:r>
        <w:rPr>
          <w:noProof/>
          <w:lang w:eastAsia="de-DE"/>
        </w:rPr>
        <w:lastRenderedPageBreak/>
        <w:drawing>
          <wp:inline distT="0" distB="0" distL="0" distR="0" wp14:anchorId="301BC533" wp14:editId="3468FAE9">
            <wp:extent cx="4680000" cy="5680800"/>
            <wp:effectExtent l="19050" t="19050" r="25400" b="15240"/>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80000" cy="5680800"/>
                    </a:xfrm>
                    <a:prstGeom prst="rect">
                      <a:avLst/>
                    </a:prstGeom>
                    <a:ln>
                      <a:solidFill>
                        <a:schemeClr val="bg1">
                          <a:lumMod val="50000"/>
                        </a:schemeClr>
                      </a:solidFill>
                    </a:ln>
                  </pic:spPr>
                </pic:pic>
              </a:graphicData>
            </a:graphic>
          </wp:inline>
        </w:drawing>
      </w:r>
    </w:p>
    <w:p w14:paraId="41256859" w14:textId="75648A61" w:rsidR="003C7236" w:rsidRDefault="003C7236" w:rsidP="003C7236">
      <w:pPr>
        <w:pStyle w:val="LDBildunterschrift"/>
      </w:pPr>
      <w:r>
        <w:t xml:space="preserve">Abb. </w:t>
      </w:r>
      <w:r w:rsidR="004E58D4">
        <w:fldChar w:fldCharType="begin"/>
      </w:r>
      <w:r w:rsidR="004E58D4">
        <w:instrText xml:space="preserve"> SEQ Abb. \* ARABIC </w:instrText>
      </w:r>
      <w:r w:rsidR="004E58D4">
        <w:fldChar w:fldCharType="separate"/>
      </w:r>
      <w:r w:rsidR="004E58D4">
        <w:rPr>
          <w:noProof/>
        </w:rPr>
        <w:t>24</w:t>
      </w:r>
      <w:r w:rsidR="004E58D4">
        <w:rPr>
          <w:noProof/>
        </w:rPr>
        <w:fldChar w:fldCharType="end"/>
      </w:r>
      <w:r>
        <w:t xml:space="preserve"> Beispiel für die Durchschnittsnoten der Hauptschulabschlussprüfung</w:t>
      </w:r>
    </w:p>
    <w:p w14:paraId="6710B67B" w14:textId="77777777" w:rsidR="003C7236" w:rsidRPr="003C7236" w:rsidRDefault="003C7236" w:rsidP="003C7236">
      <w:r>
        <w:br w:type="page"/>
      </w:r>
    </w:p>
    <w:p w14:paraId="7C523FB6" w14:textId="02BB50A0" w:rsidR="0066516C" w:rsidRDefault="0066516C" w:rsidP="00D14C94">
      <w:pPr>
        <w:pStyle w:val="berschrift3"/>
      </w:pPr>
      <w:bookmarkStart w:id="153" w:name="_Toc69803470"/>
      <w:r>
        <w:lastRenderedPageBreak/>
        <w:t>Abfrageassistent</w:t>
      </w:r>
      <w:bookmarkEnd w:id="153"/>
      <w:r>
        <w:t xml:space="preserve"> </w:t>
      </w:r>
      <w:bookmarkStart w:id="154" w:name="_Ref52443350"/>
    </w:p>
    <w:p w14:paraId="64FFC5E6" w14:textId="1E4C0090" w:rsidR="001F783C" w:rsidRPr="001F783C" w:rsidRDefault="001F783C" w:rsidP="001F783C">
      <w:pPr>
        <w:pStyle w:val="berschrift4"/>
      </w:pPr>
      <w:bookmarkStart w:id="155" w:name="_Toc69803471"/>
      <w:r>
        <w:t xml:space="preserve">Dateiname </w:t>
      </w:r>
      <w:r w:rsidRPr="001F783C">
        <w:t>erstellter</w:t>
      </w:r>
      <w:r>
        <w:t xml:space="preserve"> Berichte</w:t>
      </w:r>
      <w:bookmarkEnd w:id="155"/>
    </w:p>
    <w:p w14:paraId="7A632FE9" w14:textId="0238A36C" w:rsidR="0066516C" w:rsidRDefault="0066516C" w:rsidP="001F783C">
      <w:pPr>
        <w:pStyle w:val="LDTextinhalteingerckt"/>
        <w:rPr>
          <w:rStyle w:val="hervorhebung"/>
        </w:rPr>
      </w:pPr>
      <w:r>
        <w:t xml:space="preserve">Alle über den Abfrageassistenten erstellten Berichte, sind nun mit dem jeweiligen Namen </w:t>
      </w:r>
      <w:r w:rsidR="001F783C">
        <w:t xml:space="preserve">der Abfrage </w:t>
      </w:r>
      <w:r>
        <w:t>und einem Zeitstempel im Format HHMMSS versehen.</w:t>
      </w:r>
      <w:r>
        <w:br/>
      </w:r>
      <w:r w:rsidRPr="00A23133">
        <w:rPr>
          <w:rStyle w:val="hervorhebung"/>
        </w:rPr>
        <w:t>Beispiel</w:t>
      </w:r>
      <w:r w:rsidRPr="00FC0902">
        <w:t>:</w:t>
      </w:r>
      <w:r w:rsidR="00B55B24">
        <w:t xml:space="preserve"> </w:t>
      </w:r>
      <w:r w:rsidRPr="00FC0902">
        <w:t xml:space="preserve">Anstatt </w:t>
      </w:r>
      <w:r>
        <w:rPr>
          <w:rStyle w:val="hervorhebung"/>
        </w:rPr>
        <w:t>Report(18</w:t>
      </w:r>
      <w:r w:rsidRPr="00A23133">
        <w:rPr>
          <w:rStyle w:val="hervorhebung"/>
        </w:rPr>
        <w:t>).</w:t>
      </w:r>
      <w:r>
        <w:rPr>
          <w:rStyle w:val="hervorhebung"/>
        </w:rPr>
        <w:t>xlsx</w:t>
      </w:r>
      <w:r w:rsidRPr="00FC0902">
        <w:t xml:space="preserve"> lautet der Berichtsname nun z. B. </w:t>
      </w:r>
      <w:r>
        <w:rPr>
          <w:rStyle w:val="hervorhebung"/>
        </w:rPr>
        <w:t>Erste_Hilfe_Kurs</w:t>
      </w:r>
      <w:r w:rsidRPr="00A23133">
        <w:rPr>
          <w:rStyle w:val="hervorhebung"/>
        </w:rPr>
        <w:t>_</w:t>
      </w:r>
      <w:r>
        <w:rPr>
          <w:rStyle w:val="hervorhebung"/>
        </w:rPr>
        <w:t>140927</w:t>
      </w:r>
      <w:r w:rsidRPr="00A23133">
        <w:rPr>
          <w:rStyle w:val="hervorhebung"/>
        </w:rPr>
        <w:t>.</w:t>
      </w:r>
      <w:r>
        <w:rPr>
          <w:rStyle w:val="hervorhebung"/>
        </w:rPr>
        <w:t>xlsx.</w:t>
      </w:r>
    </w:p>
    <w:p w14:paraId="4A31F528" w14:textId="77777777" w:rsidR="0066516C" w:rsidRDefault="0066516C" w:rsidP="00C10059">
      <w:pPr>
        <w:pStyle w:val="berschrift4"/>
      </w:pPr>
      <w:bookmarkStart w:id="156" w:name="_Toc69803472"/>
      <w:r>
        <w:t>Datenquelle Kandidaten</w:t>
      </w:r>
      <w:bookmarkEnd w:id="156"/>
    </w:p>
    <w:p w14:paraId="7996CE94" w14:textId="1E042E7F" w:rsidR="0066516C" w:rsidRDefault="001F783C" w:rsidP="001F783C">
      <w:pPr>
        <w:pStyle w:val="LDTextinhalteingerckt"/>
      </w:pPr>
      <w:r>
        <w:t xml:space="preserve">Die </w:t>
      </w:r>
      <w:r w:rsidR="0066516C">
        <w:t xml:space="preserve">Datenquelle </w:t>
      </w:r>
      <w:r w:rsidR="0066516C" w:rsidRPr="00EB34C6">
        <w:rPr>
          <w:rStyle w:val="hervorhebung"/>
        </w:rPr>
        <w:t>Kandidaten</w:t>
      </w:r>
      <w:r w:rsidR="0066516C">
        <w:t xml:space="preserve"> </w:t>
      </w:r>
      <w:r>
        <w:t>wurde um folgende Felder erweitert:</w:t>
      </w:r>
    </w:p>
    <w:p w14:paraId="2C92D333" w14:textId="43D1B69B" w:rsidR="001F783C" w:rsidRPr="00AD677F" w:rsidRDefault="001F783C" w:rsidP="00D14C94">
      <w:pPr>
        <w:pStyle w:val="LDAuflistungzweiteEbene"/>
      </w:pPr>
      <w:r w:rsidRPr="00AD677F">
        <w:t>Kandidaten_Wunschschule_Name</w:t>
      </w:r>
    </w:p>
    <w:p w14:paraId="17BD26DE" w14:textId="2861B674" w:rsidR="001F783C" w:rsidRPr="00AD677F" w:rsidRDefault="001F783C" w:rsidP="00D14C94">
      <w:pPr>
        <w:pStyle w:val="LDAuflistungzweiteEbene"/>
      </w:pPr>
      <w:r w:rsidRPr="00AD677F">
        <w:t>Kandidaten_Wunschschule_Nr.</w:t>
      </w:r>
    </w:p>
    <w:p w14:paraId="4E88D63C" w14:textId="0CAB6168" w:rsidR="001F783C" w:rsidRPr="00AD677F" w:rsidRDefault="001F783C" w:rsidP="00D14C94">
      <w:pPr>
        <w:pStyle w:val="LDAuflistungzweiteEbene"/>
      </w:pPr>
      <w:r w:rsidRPr="00AD677F">
        <w:t>Kandidaten_Wunschschule_Ort</w:t>
      </w:r>
    </w:p>
    <w:p w14:paraId="728F8F7D" w14:textId="0C374C91" w:rsidR="001F783C" w:rsidRPr="00AD677F" w:rsidRDefault="001F783C" w:rsidP="00D14C94">
      <w:pPr>
        <w:pStyle w:val="LDAuflistungzweiteEbene"/>
      </w:pPr>
      <w:r w:rsidRPr="00AD677F">
        <w:t>Kandidaten_Wunschschule_Straße</w:t>
      </w:r>
    </w:p>
    <w:p w14:paraId="0880AA7F" w14:textId="77777777" w:rsidR="001F783C" w:rsidRDefault="001F783C" w:rsidP="00D14C94">
      <w:pPr>
        <w:pStyle w:val="LDAuflistungzweiteEbene"/>
      </w:pPr>
      <w:r w:rsidRPr="00AD677F">
        <w:t>Kandidaten_Wunschschule_Telefon</w:t>
      </w:r>
    </w:p>
    <w:p w14:paraId="776C4E1B" w14:textId="77777777" w:rsidR="001F783C" w:rsidRPr="00125546" w:rsidRDefault="001F783C" w:rsidP="00125546"/>
    <w:p w14:paraId="297FF5CF" w14:textId="32E43259" w:rsidR="0066516C" w:rsidRPr="00AD677F" w:rsidRDefault="0066516C" w:rsidP="00D14C94">
      <w:pPr>
        <w:pStyle w:val="LDAuflistungzweiteEbene"/>
      </w:pPr>
      <w:r w:rsidRPr="00AD677F">
        <w:t>Schulfähigkeit</w:t>
      </w:r>
    </w:p>
    <w:p w14:paraId="2D05CB5C" w14:textId="77777777" w:rsidR="0066516C" w:rsidRPr="00AD677F" w:rsidRDefault="0066516C" w:rsidP="00D14C94">
      <w:pPr>
        <w:pStyle w:val="LDAuflistungzweiteEbene"/>
      </w:pPr>
      <w:r w:rsidRPr="00AD677F">
        <w:t>Schulfähigkeit_VLK_Verpflichtung</w:t>
      </w:r>
    </w:p>
    <w:p w14:paraId="525754FF" w14:textId="77777777" w:rsidR="0066516C" w:rsidRPr="00AD677F" w:rsidRDefault="0066516C" w:rsidP="00D14C94">
      <w:pPr>
        <w:pStyle w:val="LDAuflistungzweiteEbene"/>
      </w:pPr>
      <w:r w:rsidRPr="00AD677F">
        <w:t>Schulfähigkeit_VLK_Kindergarten</w:t>
      </w:r>
    </w:p>
    <w:p w14:paraId="7B64ACE6" w14:textId="77777777" w:rsidR="0066516C" w:rsidRPr="00AD677F" w:rsidRDefault="0066516C" w:rsidP="00D14C94">
      <w:pPr>
        <w:pStyle w:val="LDAuflistungzweiteEbene"/>
      </w:pPr>
      <w:r w:rsidRPr="00AD677F">
        <w:t>Schulfähigkeit_VLK_Schule</w:t>
      </w:r>
    </w:p>
    <w:p w14:paraId="6049F3D5" w14:textId="77777777" w:rsidR="0066516C" w:rsidRPr="00AD677F" w:rsidRDefault="0066516C" w:rsidP="00D14C94">
      <w:pPr>
        <w:pStyle w:val="LDAuflistungzweiteEbene"/>
      </w:pPr>
      <w:r w:rsidRPr="00AD677F">
        <w:t>Schulfähigkeit_ZurückstellungEmpfehlung</w:t>
      </w:r>
    </w:p>
    <w:p w14:paraId="101C0B06" w14:textId="77777777" w:rsidR="0066516C" w:rsidRPr="00AD677F" w:rsidRDefault="0066516C" w:rsidP="00D14C94">
      <w:pPr>
        <w:pStyle w:val="LDAuflistungzweiteEbene"/>
      </w:pPr>
      <w:r w:rsidRPr="00AD677F">
        <w:t>Schulfähigkeit_Zurückstellungsbescheid</w:t>
      </w:r>
    </w:p>
    <w:p w14:paraId="1EDF9416" w14:textId="77777777" w:rsidR="0066516C" w:rsidRPr="00AD677F" w:rsidRDefault="0066516C" w:rsidP="00D14C94">
      <w:pPr>
        <w:pStyle w:val="LDAuflistungzweiteEbene"/>
      </w:pPr>
      <w:r w:rsidRPr="00AD677F">
        <w:t>Schulfähigkeit_ZurückstellungVK</w:t>
      </w:r>
    </w:p>
    <w:p w14:paraId="0240DE99" w14:textId="77777777" w:rsidR="0066516C" w:rsidRPr="00AD677F" w:rsidRDefault="0066516C" w:rsidP="00D14C94">
      <w:pPr>
        <w:pStyle w:val="LDAuflistungzweiteEbene"/>
      </w:pPr>
      <w:r w:rsidRPr="00AD677F">
        <w:t>Schulfähigkeit_ZurückstellungVK_Schule</w:t>
      </w:r>
    </w:p>
    <w:p w14:paraId="09175A85" w14:textId="09B54734" w:rsidR="0066516C" w:rsidRDefault="0066516C" w:rsidP="00D14C94">
      <w:pPr>
        <w:pStyle w:val="LDAuflistungzweiteEbene"/>
      </w:pPr>
      <w:r w:rsidRPr="00AD677F">
        <w:t xml:space="preserve">Schulfähigkeit_ZustimmungEltern </w:t>
      </w:r>
    </w:p>
    <w:p w14:paraId="7578A3A9" w14:textId="77777777" w:rsidR="0066516C" w:rsidRDefault="0066516C" w:rsidP="00C10059">
      <w:pPr>
        <w:pStyle w:val="berschrift4"/>
      </w:pPr>
      <w:bookmarkStart w:id="157" w:name="_Toc69803473"/>
      <w:r>
        <w:t>Datenquelle Personal</w:t>
      </w:r>
      <w:bookmarkEnd w:id="157"/>
    </w:p>
    <w:p w14:paraId="12FF3B14" w14:textId="090F3E77" w:rsidR="0066516C" w:rsidRPr="00AD677F" w:rsidRDefault="001F783C" w:rsidP="001F783C">
      <w:pPr>
        <w:pStyle w:val="LDTextinhalteingerckt"/>
      </w:pPr>
      <w:r>
        <w:t xml:space="preserve">In der Datenquelle </w:t>
      </w:r>
      <w:r w:rsidRPr="004D3E84">
        <w:rPr>
          <w:rStyle w:val="hervorhebung"/>
        </w:rPr>
        <w:t>Personal</w:t>
      </w:r>
      <w:r>
        <w:t xml:space="preserve"> </w:t>
      </w:r>
      <w:r w:rsidR="0066516C">
        <w:t>i</w:t>
      </w:r>
      <w:r>
        <w:t>s</w:t>
      </w:r>
      <w:r w:rsidR="0066516C">
        <w:t xml:space="preserve">t </w:t>
      </w:r>
      <w:r>
        <w:t xml:space="preserve">das Feld </w:t>
      </w:r>
      <w:r w:rsidR="0066516C" w:rsidRPr="001F783C">
        <w:rPr>
          <w:rStyle w:val="LDBedienelement"/>
        </w:rPr>
        <w:t>Lehrer_Klasse</w:t>
      </w:r>
      <w:r>
        <w:t xml:space="preserve"> entfallen.</w:t>
      </w:r>
    </w:p>
    <w:p w14:paraId="3785FD97" w14:textId="77777777" w:rsidR="0066516C" w:rsidRDefault="0066516C" w:rsidP="00C10059">
      <w:pPr>
        <w:pStyle w:val="berschrift4"/>
      </w:pPr>
      <w:bookmarkStart w:id="158" w:name="_Toc69803474"/>
      <w:r>
        <w:t>Datenquelle Abgänger und Kandidaten</w:t>
      </w:r>
      <w:bookmarkEnd w:id="158"/>
    </w:p>
    <w:p w14:paraId="7FC7D07E" w14:textId="76979884" w:rsidR="00DB2A6C" w:rsidRDefault="0066516C" w:rsidP="00B55B24">
      <w:pPr>
        <w:pStyle w:val="LDTextinhalteingerckt"/>
      </w:pPr>
      <w:r>
        <w:t xml:space="preserve">Das Feld </w:t>
      </w:r>
      <w:r w:rsidRPr="00B55B24">
        <w:rPr>
          <w:rStyle w:val="LDBedienelement"/>
        </w:rPr>
        <w:t>Wunsch-Sprachen</w:t>
      </w:r>
      <w:r>
        <w:t xml:space="preserve"> wird in den Ausgabedateien </w:t>
      </w:r>
      <w:r w:rsidR="00B55B24">
        <w:t xml:space="preserve">wieder </w:t>
      </w:r>
      <w:r>
        <w:t>ausgegeben.</w:t>
      </w:r>
    </w:p>
    <w:p w14:paraId="7E434AC0" w14:textId="639C7440" w:rsidR="0066516C" w:rsidRPr="00D14C94" w:rsidRDefault="00DB2A6C" w:rsidP="00D14C94">
      <w:r w:rsidRPr="00D14C94">
        <w:br w:type="page"/>
      </w:r>
    </w:p>
    <w:p w14:paraId="0A345E47" w14:textId="7A280FB8" w:rsidR="00842360" w:rsidRDefault="00842360" w:rsidP="00D14C94">
      <w:pPr>
        <w:pStyle w:val="berschrift2"/>
      </w:pPr>
      <w:bookmarkStart w:id="159" w:name="_Toc69803475"/>
      <w:bookmarkEnd w:id="154"/>
      <w:r>
        <w:lastRenderedPageBreak/>
        <w:t>Ausblick auf das Release 42 (Juli 2021)</w:t>
      </w:r>
      <w:bookmarkStart w:id="160" w:name="_Förderungen_für_einzelne"/>
      <w:bookmarkEnd w:id="160"/>
      <w:bookmarkEnd w:id="159"/>
    </w:p>
    <w:p w14:paraId="6963D116" w14:textId="77777777" w:rsidR="00B55B24" w:rsidRDefault="00D53C56" w:rsidP="00B55B24">
      <w:pPr>
        <w:pStyle w:val="LDAuflistungText"/>
      </w:pPr>
      <w:r w:rsidRPr="00D53C56">
        <w:t>Ein Schwe</w:t>
      </w:r>
      <w:r w:rsidR="002A082D">
        <w:t>r</w:t>
      </w:r>
      <w:r w:rsidRPr="00D53C56">
        <w:t xml:space="preserve">punkt von Release 42.0 wird </w:t>
      </w:r>
      <w:r w:rsidR="00B55B24">
        <w:t>die</w:t>
      </w:r>
      <w:r w:rsidRPr="00D53C56">
        <w:t xml:space="preserve"> Anpassung verschiedene</w:t>
      </w:r>
      <w:r w:rsidR="00B55B24">
        <w:t>r</w:t>
      </w:r>
      <w:r w:rsidRPr="00D53C56">
        <w:t xml:space="preserve"> Berichte</w:t>
      </w:r>
      <w:r w:rsidR="00B55B24">
        <w:t xml:space="preserve"> sein.</w:t>
      </w:r>
    </w:p>
    <w:p w14:paraId="51E97B9C" w14:textId="77777777" w:rsidR="00B55B24" w:rsidRDefault="00A330ED" w:rsidP="00B55B24">
      <w:pPr>
        <w:pStyle w:val="LDAuflistungText"/>
      </w:pPr>
      <w:r>
        <w:t xml:space="preserve">Zudem wird es Anpassungen zum Masernschutz geben. </w:t>
      </w:r>
    </w:p>
    <w:p w14:paraId="1166DD35" w14:textId="77777777" w:rsidR="00B55B24" w:rsidRDefault="00A330ED" w:rsidP="00B55B24">
      <w:pPr>
        <w:pStyle w:val="LDAuflistungText"/>
      </w:pPr>
      <w:r>
        <w:t xml:space="preserve">Weitere Themenschwerpunkte sind </w:t>
      </w:r>
    </w:p>
    <w:p w14:paraId="02FEF882" w14:textId="77777777" w:rsidR="00B55B24" w:rsidRDefault="00A330ED" w:rsidP="00125546">
      <w:pPr>
        <w:pStyle w:val="LDAuflistungTexteingerckt"/>
      </w:pPr>
      <w:r>
        <w:t>die Unterrichtsverteilung</w:t>
      </w:r>
    </w:p>
    <w:p w14:paraId="5BB207F9" w14:textId="1BA628D1" w:rsidR="00B55B24" w:rsidRDefault="00D558E3" w:rsidP="00125546">
      <w:pPr>
        <w:pStyle w:val="LDAuflistungTexteingerckt"/>
      </w:pPr>
      <w:r>
        <w:t xml:space="preserve">Zeugnisschreibung </w:t>
      </w:r>
      <w:r w:rsidR="00125546">
        <w:br/>
      </w:r>
      <w:r w:rsidR="00125546">
        <w:br/>
      </w:r>
      <w:r w:rsidRPr="00125546">
        <w:t>z.</w:t>
      </w:r>
      <w:r w:rsidR="00932256" w:rsidRPr="00125546">
        <w:t xml:space="preserve"> </w:t>
      </w:r>
      <w:r w:rsidRPr="00125546">
        <w:t>B. Folgeanpassungen bei den Zeugnissen für die Schüler und Schülerinnen mit dem Anspruch auf Sonderpädagogische Förderung für den Förderschwerpunkt Lernen</w:t>
      </w:r>
      <w:r w:rsidR="00125546" w:rsidRPr="00125546">
        <w:br/>
      </w:r>
      <w:r w:rsidR="00125546" w:rsidRPr="00125546">
        <w:br/>
      </w:r>
      <w:r w:rsidRPr="00125546">
        <w:t>Einstieg in die Erfassung von Kompetenzen mit Blick auf eine Generierung von kompetenzorientierten Zeugnissen</w:t>
      </w:r>
      <w:r w:rsidR="00125546" w:rsidRPr="00125546">
        <w:br/>
      </w:r>
      <w:r w:rsidR="00125546" w:rsidRPr="00125546">
        <w:br/>
      </w:r>
      <w:r w:rsidRPr="00125546">
        <w:t>Anpassungen für das Beiblatt Projektprüfung</w:t>
      </w:r>
      <w:r w:rsidR="00932256" w:rsidRPr="00125546">
        <w:t xml:space="preserve"> Hauptschule</w:t>
      </w:r>
      <w:r w:rsidR="00A330ED" w:rsidRPr="00125546">
        <w:t>)</w:t>
      </w:r>
    </w:p>
    <w:p w14:paraId="1A39C45F" w14:textId="77777777" w:rsidR="00125546" w:rsidRPr="00125546" w:rsidRDefault="00125546" w:rsidP="00D14C94">
      <w:pPr>
        <w:pStyle w:val="LDTextinhalt"/>
      </w:pPr>
    </w:p>
    <w:p w14:paraId="1211CE51" w14:textId="7E3D63C1" w:rsidR="004B7B6D" w:rsidRDefault="00A330ED" w:rsidP="00125546">
      <w:pPr>
        <w:pStyle w:val="LDAuflistungTexteingerckt"/>
      </w:pPr>
      <w:r>
        <w:t>Wechsel der Sprachenfolge</w:t>
      </w:r>
    </w:p>
    <w:p w14:paraId="1428E292" w14:textId="0BF4350C" w:rsidR="00052A44" w:rsidRDefault="00052A44" w:rsidP="00125546">
      <w:pPr>
        <w:pStyle w:val="LDAuflistungTexteingerckt"/>
      </w:pPr>
      <w:r>
        <w:t>Anpassungen auf der Seite Abgänger</w:t>
      </w:r>
    </w:p>
    <w:p w14:paraId="32A3C7A8" w14:textId="4B023392" w:rsidR="00052A44" w:rsidRPr="00125546" w:rsidRDefault="00052A44" w:rsidP="00125546"/>
    <w:p w14:paraId="45E8637D" w14:textId="16EFD377" w:rsidR="00052A44" w:rsidRDefault="002B19ED" w:rsidP="00D14C94">
      <w:pPr>
        <w:pStyle w:val="berschrift2"/>
      </w:pPr>
      <w:bookmarkStart w:id="161" w:name="_Toc69803476"/>
      <w:r>
        <w:t>Ausblick auf die</w:t>
      </w:r>
      <w:r w:rsidR="00052A44">
        <w:t xml:space="preserve"> Release</w:t>
      </w:r>
      <w:r>
        <w:t>s</w:t>
      </w:r>
      <w:r w:rsidR="00052A44">
        <w:t xml:space="preserve"> 43</w:t>
      </w:r>
      <w:r w:rsidR="00382D3B">
        <w:t xml:space="preserve"> und 44</w:t>
      </w:r>
      <w:r w:rsidR="00052A44">
        <w:t xml:space="preserve"> (Oktober</w:t>
      </w:r>
      <w:r w:rsidR="00382D3B">
        <w:t xml:space="preserve"> und Dezember</w:t>
      </w:r>
      <w:r w:rsidR="00052A44">
        <w:t xml:space="preserve"> 2021)</w:t>
      </w:r>
      <w:bookmarkEnd w:id="161"/>
    </w:p>
    <w:p w14:paraId="2E81361E" w14:textId="411F6AED" w:rsidR="00052A44" w:rsidRPr="00125546" w:rsidRDefault="00052A44" w:rsidP="00125546">
      <w:r w:rsidRPr="00125546">
        <w:t>Aktuell sind folgende Schwerpunkte geplant:</w:t>
      </w:r>
    </w:p>
    <w:p w14:paraId="5157DA8A" w14:textId="285F8BB4" w:rsidR="00052A44" w:rsidRDefault="002B19ED" w:rsidP="00892A97">
      <w:pPr>
        <w:pStyle w:val="LDAuflistungText"/>
      </w:pPr>
      <w:r>
        <w:t>Anpassungen im Hinblick auf</w:t>
      </w:r>
      <w:r w:rsidR="00052A44">
        <w:t xml:space="preserve"> Ergonomie und Barrierefreiheit</w:t>
      </w:r>
    </w:p>
    <w:p w14:paraId="7910AD00" w14:textId="3F7C7684" w:rsidR="00052A44" w:rsidRDefault="00E46F11" w:rsidP="00892A97">
      <w:pPr>
        <w:pStyle w:val="LDAuflistungText"/>
      </w:pPr>
      <w:r>
        <w:t>Zeugnisschreibung (s.o.)</w:t>
      </w:r>
    </w:p>
    <w:p w14:paraId="563FD174" w14:textId="77777777" w:rsidR="00892A97" w:rsidRDefault="00052A44" w:rsidP="000C1B5C">
      <w:pPr>
        <w:pStyle w:val="LDAuflistungText"/>
      </w:pPr>
      <w:r>
        <w:t xml:space="preserve">Stundenplanerstellung in der LUSD </w:t>
      </w:r>
      <w:r w:rsidR="00892A97">
        <w:t xml:space="preserve">- </w:t>
      </w:r>
      <w:r>
        <w:t>Integration des LUSD-Planers in die LUSD</w:t>
      </w:r>
    </w:p>
    <w:p w14:paraId="16C049A5" w14:textId="7F15FFC4" w:rsidR="00052A44" w:rsidRDefault="00892A97" w:rsidP="00892A97">
      <w:pPr>
        <w:pStyle w:val="LDTextinhaltweitereingerckt"/>
      </w:pPr>
      <w:r>
        <w:t xml:space="preserve">Damit </w:t>
      </w:r>
      <w:r w:rsidR="00E46F11">
        <w:t>keine „Doppelpflege“ der zugrunde liegenden Daten in der LUSD und im Stundeplanprogramm mehr nötig, keine Komplikationen mehr durch Inkonsistenzen bei</w:t>
      </w:r>
      <w:r w:rsidR="002B19ED">
        <w:t xml:space="preserve"> Ex- und Im</w:t>
      </w:r>
      <w:r w:rsidR="00E46F11">
        <w:t>port der Daten</w:t>
      </w:r>
      <w:r>
        <w:t>.</w:t>
      </w:r>
    </w:p>
    <w:p w14:paraId="43C17F61" w14:textId="19A4D352" w:rsidR="00E46F11" w:rsidRDefault="00E46F11" w:rsidP="00892A97">
      <w:pPr>
        <w:pStyle w:val="LDAuflistungText"/>
      </w:pPr>
      <w:r>
        <w:t>Berichte</w:t>
      </w:r>
    </w:p>
    <w:p w14:paraId="634BB20D" w14:textId="49914BE9" w:rsidR="00E46F11" w:rsidRDefault="00E46F11" w:rsidP="00892A97">
      <w:pPr>
        <w:pStyle w:val="LDAuflistungText"/>
      </w:pPr>
      <w:r>
        <w:t>Umstellung auf neue Unicode-Standards</w:t>
      </w:r>
    </w:p>
    <w:p w14:paraId="661A0282" w14:textId="707A9DE1" w:rsidR="00E46F11" w:rsidRDefault="00E46F11" w:rsidP="00892A97">
      <w:pPr>
        <w:pStyle w:val="LDAuflistungText"/>
      </w:pPr>
      <w:r>
        <w:t>Schnittstellen</w:t>
      </w:r>
    </w:p>
    <w:p w14:paraId="2B07B0D5" w14:textId="4B607962" w:rsidR="002B19ED" w:rsidRDefault="002B19ED" w:rsidP="00892A97">
      <w:pPr>
        <w:pStyle w:val="LDAuflistungText"/>
      </w:pPr>
      <w:r>
        <w:t>Förderungen</w:t>
      </w:r>
      <w:bookmarkStart w:id="162" w:name="_GoBack"/>
      <w:bookmarkEnd w:id="162"/>
    </w:p>
    <w:p w14:paraId="4F1D772C" w14:textId="74E7E2BB" w:rsidR="002B19ED" w:rsidRDefault="002B19ED" w:rsidP="00892A97">
      <w:pPr>
        <w:pStyle w:val="LDAuflistungText"/>
      </w:pPr>
      <w:r>
        <w:t>Kandidatenverfahren</w:t>
      </w:r>
    </w:p>
    <w:p w14:paraId="6D55D6F1" w14:textId="028D9EAD" w:rsidR="00052A44" w:rsidRPr="00125546" w:rsidRDefault="00052A44" w:rsidP="00125546"/>
    <w:p w14:paraId="0E0D0D72" w14:textId="000F0A28" w:rsidR="00382D3B" w:rsidRPr="00125546" w:rsidRDefault="00382D3B" w:rsidP="00125546"/>
    <w:sectPr w:rsidR="00382D3B" w:rsidRPr="00125546" w:rsidSect="00DA450C">
      <w:headerReference w:type="even" r:id="rId64"/>
      <w:footerReference w:type="default" r:id="rId65"/>
      <w:headerReference w:type="first" r:id="rId66"/>
      <w:footerReference w:type="first" r:id="rId67"/>
      <w:pgSz w:w="11906" w:h="16838"/>
      <w:pgMar w:top="1418" w:right="707" w:bottom="1276" w:left="1474" w:header="567" w:footer="6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125546" w:rsidRDefault="00125546" w:rsidP="006A65B3">
      <w:r>
        <w:separator/>
      </w:r>
    </w:p>
  </w:endnote>
  <w:endnote w:type="continuationSeparator" w:id="0">
    <w:p w14:paraId="4C19C8A3" w14:textId="77777777" w:rsidR="00125546" w:rsidRDefault="00125546"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46F08" w14:textId="7E09B60A" w:rsidR="00125546" w:rsidRPr="003C632C" w:rsidRDefault="00125546" w:rsidP="006244EC">
    <w:r>
      <w:t>LUSD - Änderungen mit Release 41</w:t>
    </w:r>
    <w:r w:rsidRPr="003C632C">
      <w:t xml:space="preserve">.0 im </w:t>
    </w:r>
    <w:r>
      <w:t xml:space="preserve">April 2021 </w:t>
    </w:r>
    <w:r>
      <w:tab/>
    </w:r>
    <w:r>
      <w:tab/>
    </w:r>
    <w:r>
      <w:tab/>
    </w:r>
    <w:r>
      <w:tab/>
    </w:r>
    <w:r>
      <w:tab/>
    </w:r>
    <w:r>
      <w:tab/>
    </w:r>
    <w:r w:rsidRPr="003C632C">
      <w:fldChar w:fldCharType="begin"/>
    </w:r>
    <w:r w:rsidRPr="003C632C">
      <w:instrText xml:space="preserve"> PAGE   \* MERGEFORMAT </w:instrText>
    </w:r>
    <w:r w:rsidRPr="003C632C">
      <w:fldChar w:fldCharType="separate"/>
    </w:r>
    <w:r w:rsidR="004E58D4">
      <w:rPr>
        <w:noProof/>
      </w:rPr>
      <w:t>38</w:t>
    </w:r>
    <w:r w:rsidRPr="003C632C">
      <w:fldChar w:fldCharType="end"/>
    </w:r>
    <w:r w:rsidRPr="003C632C">
      <w:t xml:space="preserve"> von </w:t>
    </w:r>
    <w:fldSimple w:instr=" NUMPAGES   \* MERGEFORMAT ">
      <w:r w:rsidR="004E58D4">
        <w:rPr>
          <w:noProof/>
        </w:rPr>
        <w:t>38</w:t>
      </w:r>
    </w:fldSimple>
  </w:p>
  <w:p w14:paraId="600EA2B1" w14:textId="0587B8A4" w:rsidR="00125546" w:rsidRDefault="00125546" w:rsidP="00AD677F">
    <w:r>
      <w:t>Version 1.</w:t>
    </w:r>
    <w:r w:rsidR="00D14C94">
      <w:t>3</w:t>
    </w:r>
    <w:r>
      <w:t xml:space="preserve"> </w:t>
    </w:r>
    <w:r w:rsidR="00D14C94">
      <w:t>-  Stand: 20.</w:t>
    </w:r>
    <w:r>
      <w:t>04.2021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084B8" w14:textId="2632D3F9" w:rsidR="00125546" w:rsidRPr="003C632C" w:rsidRDefault="00125546" w:rsidP="006244EC">
    <w:r>
      <w:t>LUSD - Änderungen mit Release 41</w:t>
    </w:r>
    <w:r w:rsidRPr="003C632C">
      <w:t xml:space="preserve">.0 im </w:t>
    </w:r>
    <w:r>
      <w:t>April 2021</w:t>
    </w:r>
    <w:r>
      <w:tab/>
    </w:r>
    <w:r>
      <w:tab/>
    </w:r>
    <w:r>
      <w:tab/>
    </w:r>
    <w:r>
      <w:tab/>
    </w:r>
    <w:r>
      <w:tab/>
    </w:r>
    <w:r>
      <w:tab/>
    </w:r>
    <w:r w:rsidRPr="003C632C">
      <w:fldChar w:fldCharType="begin"/>
    </w:r>
    <w:r w:rsidRPr="003C632C">
      <w:instrText xml:space="preserve"> PAGE   \* MERGEFORMAT </w:instrText>
    </w:r>
    <w:r w:rsidRPr="003C632C">
      <w:fldChar w:fldCharType="separate"/>
    </w:r>
    <w:r w:rsidR="004E58D4">
      <w:rPr>
        <w:noProof/>
      </w:rPr>
      <w:t>1</w:t>
    </w:r>
    <w:r w:rsidRPr="003C632C">
      <w:fldChar w:fldCharType="end"/>
    </w:r>
    <w:r w:rsidRPr="003C632C">
      <w:t xml:space="preserve"> von </w:t>
    </w:r>
    <w:fldSimple w:instr=" NUMPAGES   \* MERGEFORMAT ">
      <w:r w:rsidR="004E58D4">
        <w:rPr>
          <w:noProof/>
        </w:rPr>
        <w:t>38</w:t>
      </w:r>
    </w:fldSimple>
  </w:p>
  <w:p w14:paraId="77D29862" w14:textId="517FDF1D" w:rsidR="00125546" w:rsidRDefault="00125546" w:rsidP="00AD677F">
    <w:r>
      <w:t>Version 1.</w:t>
    </w:r>
    <w:r w:rsidR="00D14C94">
      <w:t>3</w:t>
    </w:r>
    <w:r>
      <w:t xml:space="preserve"> -  Stand: </w:t>
    </w:r>
    <w:r w:rsidR="00D14C94">
      <w:t>20</w:t>
    </w:r>
    <w:r>
      <w:t>.04.2021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125546" w:rsidRDefault="00125546" w:rsidP="006A65B3">
      <w:r>
        <w:separator/>
      </w:r>
    </w:p>
  </w:footnote>
  <w:footnote w:type="continuationSeparator" w:id="0">
    <w:p w14:paraId="55110068" w14:textId="77777777" w:rsidR="00125546" w:rsidRDefault="00125546"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53D38" w14:textId="77777777" w:rsidR="00125546" w:rsidRDefault="00125546">
    <w:pPr>
      <w:spacing w:after="0"/>
    </w:pPr>
  </w:p>
  <w:p w14:paraId="2E7EDDF1" w14:textId="77777777" w:rsidR="00125546" w:rsidRDefault="0012554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10E5C" w14:textId="77777777" w:rsidR="00125546" w:rsidRDefault="00125546">
    <w:pPr>
      <w:spacing w:after="0"/>
    </w:pPr>
  </w:p>
  <w:p w14:paraId="44A0758C" w14:textId="77777777" w:rsidR="00125546" w:rsidRDefault="0012554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336B0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0pt;height:24pt" o:bullet="t">
        <v:imagedata r:id="rId1" o:title="info1"/>
      </v:shape>
    </w:pict>
  </w:numPicBullet>
  <w:numPicBullet w:numPicBulletId="1">
    <w:pict>
      <v:shape id="_x0000_i1044" type="#_x0000_t75" style="width:44pt;height:32pt" o:bullet="t">
        <v:imagedata r:id="rId2" o:title="ausrufezeichen_klein"/>
      </v:shape>
    </w:pict>
  </w:numPicBullet>
  <w:numPicBullet w:numPicBulletId="2">
    <w:pict>
      <v:shape id="_x0000_i1045" type="#_x0000_t75" style="width:28pt;height:16pt" o:bullet="t">
        <v:imagedata r:id="rId3" o:title="Unbenannt"/>
      </v:shape>
    </w:pict>
  </w:numPicBullet>
  <w:numPicBullet w:numPicBulletId="3">
    <w:pict>
      <v:shape id="_x0000_i1046" type="#_x0000_t75" style="width:682pt;height:682pt" o:bullet="t">
        <v:imagedata r:id="rId4"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35D4CC6"/>
    <w:multiLevelType w:val="hybridMultilevel"/>
    <w:tmpl w:val="19D462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3E2492F"/>
    <w:multiLevelType w:val="hybridMultilevel"/>
    <w:tmpl w:val="5D9802EC"/>
    <w:lvl w:ilvl="0" w:tplc="7F4C2CD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6" w15:restartNumberingAfterBreak="0">
    <w:nsid w:val="30F20013"/>
    <w:multiLevelType w:val="multilevel"/>
    <w:tmpl w:val="EAF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D7904"/>
    <w:multiLevelType w:val="hybridMultilevel"/>
    <w:tmpl w:val="576AF6F4"/>
    <w:lvl w:ilvl="0" w:tplc="924CD14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E70CED"/>
    <w:multiLevelType w:val="hybridMultilevel"/>
    <w:tmpl w:val="087837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0" w15:restartNumberingAfterBreak="0">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1" w15:restartNumberingAfterBreak="0">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2"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3"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5"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90B192A"/>
    <w:multiLevelType w:val="hybridMultilevel"/>
    <w:tmpl w:val="C81EA416"/>
    <w:lvl w:ilvl="0" w:tplc="5CB8607E">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7"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9"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6"/>
  </w:num>
  <w:num w:numId="2">
    <w:abstractNumId w:val="11"/>
  </w:num>
  <w:num w:numId="3">
    <w:abstractNumId w:val="22"/>
  </w:num>
  <w:num w:numId="4">
    <w:abstractNumId w:val="19"/>
  </w:num>
  <w:num w:numId="5">
    <w:abstractNumId w:val="21"/>
  </w:num>
  <w:num w:numId="6">
    <w:abstractNumId w:val="27"/>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24"/>
  </w:num>
  <w:num w:numId="13">
    <w:abstractNumId w:val="15"/>
  </w:num>
  <w:num w:numId="14">
    <w:abstractNumId w:val="29"/>
  </w:num>
  <w:num w:numId="15">
    <w:abstractNumId w:val="28"/>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25"/>
  </w:num>
  <w:num w:numId="27">
    <w:abstractNumId w:val="12"/>
  </w:num>
  <w:num w:numId="28">
    <w:abstractNumId w:val="10"/>
  </w:num>
  <w:num w:numId="29">
    <w:abstractNumId w:val="23"/>
  </w:num>
  <w:num w:numId="30">
    <w:abstractNumId w:val="11"/>
  </w:num>
  <w:num w:numId="31">
    <w:abstractNumId w:val="13"/>
  </w:num>
  <w:num w:numId="32">
    <w:abstractNumId w:val="18"/>
  </w:num>
  <w:num w:numId="33">
    <w:abstractNumId w:val="14"/>
  </w:num>
  <w:num w:numId="34">
    <w:abstractNumId w:val="11"/>
  </w:num>
  <w:num w:numId="35">
    <w:abstractNumId w:val="11"/>
  </w:num>
  <w:num w:numId="36">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4559"/>
    <w:rsid w:val="0000461A"/>
    <w:rsid w:val="00005AB5"/>
    <w:rsid w:val="00006C61"/>
    <w:rsid w:val="0000761B"/>
    <w:rsid w:val="00010CD2"/>
    <w:rsid w:val="00011753"/>
    <w:rsid w:val="00011FDB"/>
    <w:rsid w:val="00013567"/>
    <w:rsid w:val="0001640A"/>
    <w:rsid w:val="00017B0C"/>
    <w:rsid w:val="00021DB7"/>
    <w:rsid w:val="00024278"/>
    <w:rsid w:val="000243B3"/>
    <w:rsid w:val="00024B38"/>
    <w:rsid w:val="000253D8"/>
    <w:rsid w:val="00026E29"/>
    <w:rsid w:val="000327F1"/>
    <w:rsid w:val="00037AD3"/>
    <w:rsid w:val="00041B9C"/>
    <w:rsid w:val="0004428D"/>
    <w:rsid w:val="00052A44"/>
    <w:rsid w:val="000542DC"/>
    <w:rsid w:val="000562EC"/>
    <w:rsid w:val="00060D26"/>
    <w:rsid w:val="00062246"/>
    <w:rsid w:val="00062CC3"/>
    <w:rsid w:val="000643E0"/>
    <w:rsid w:val="00064B6A"/>
    <w:rsid w:val="00065592"/>
    <w:rsid w:val="000674FC"/>
    <w:rsid w:val="000679DE"/>
    <w:rsid w:val="00070559"/>
    <w:rsid w:val="00070E5D"/>
    <w:rsid w:val="00070EB9"/>
    <w:rsid w:val="00071279"/>
    <w:rsid w:val="00072620"/>
    <w:rsid w:val="000745CB"/>
    <w:rsid w:val="00074A84"/>
    <w:rsid w:val="000807EC"/>
    <w:rsid w:val="0008416D"/>
    <w:rsid w:val="00090334"/>
    <w:rsid w:val="0009567C"/>
    <w:rsid w:val="00097EB9"/>
    <w:rsid w:val="000A0C87"/>
    <w:rsid w:val="000A2AFD"/>
    <w:rsid w:val="000A4944"/>
    <w:rsid w:val="000A4CF9"/>
    <w:rsid w:val="000A7335"/>
    <w:rsid w:val="000A79FC"/>
    <w:rsid w:val="000A7FBB"/>
    <w:rsid w:val="000B1833"/>
    <w:rsid w:val="000B3D1A"/>
    <w:rsid w:val="000B6BF5"/>
    <w:rsid w:val="000C1579"/>
    <w:rsid w:val="000C1B5C"/>
    <w:rsid w:val="000C3162"/>
    <w:rsid w:val="000C35B0"/>
    <w:rsid w:val="000C3BAA"/>
    <w:rsid w:val="000C74ED"/>
    <w:rsid w:val="000D0594"/>
    <w:rsid w:val="000D10D6"/>
    <w:rsid w:val="000D40DE"/>
    <w:rsid w:val="000D5C44"/>
    <w:rsid w:val="000D645D"/>
    <w:rsid w:val="000D7BBE"/>
    <w:rsid w:val="000E02D7"/>
    <w:rsid w:val="000E14E7"/>
    <w:rsid w:val="000E1BFB"/>
    <w:rsid w:val="000E4D68"/>
    <w:rsid w:val="000E75DE"/>
    <w:rsid w:val="000E79FA"/>
    <w:rsid w:val="000F07E1"/>
    <w:rsid w:val="000F0859"/>
    <w:rsid w:val="000F6046"/>
    <w:rsid w:val="000F6830"/>
    <w:rsid w:val="000F6B2B"/>
    <w:rsid w:val="000F74B6"/>
    <w:rsid w:val="00104774"/>
    <w:rsid w:val="00111015"/>
    <w:rsid w:val="00113890"/>
    <w:rsid w:val="0011433B"/>
    <w:rsid w:val="00115AEE"/>
    <w:rsid w:val="00117986"/>
    <w:rsid w:val="001216B9"/>
    <w:rsid w:val="0012172C"/>
    <w:rsid w:val="00121D26"/>
    <w:rsid w:val="00122120"/>
    <w:rsid w:val="00124A54"/>
    <w:rsid w:val="0012518B"/>
    <w:rsid w:val="00125546"/>
    <w:rsid w:val="001319EA"/>
    <w:rsid w:val="0013318E"/>
    <w:rsid w:val="00134CE8"/>
    <w:rsid w:val="00135CD2"/>
    <w:rsid w:val="00135E8B"/>
    <w:rsid w:val="00137CF7"/>
    <w:rsid w:val="00145A3E"/>
    <w:rsid w:val="001474CA"/>
    <w:rsid w:val="00151519"/>
    <w:rsid w:val="001541AD"/>
    <w:rsid w:val="00154764"/>
    <w:rsid w:val="00155517"/>
    <w:rsid w:val="00156735"/>
    <w:rsid w:val="00156B43"/>
    <w:rsid w:val="00160BC6"/>
    <w:rsid w:val="00162642"/>
    <w:rsid w:val="00162AB1"/>
    <w:rsid w:val="00164702"/>
    <w:rsid w:val="00167E6B"/>
    <w:rsid w:val="00173C11"/>
    <w:rsid w:val="00173E2B"/>
    <w:rsid w:val="0017539D"/>
    <w:rsid w:val="001755A9"/>
    <w:rsid w:val="00175F29"/>
    <w:rsid w:val="00176804"/>
    <w:rsid w:val="001779E0"/>
    <w:rsid w:val="00182EA2"/>
    <w:rsid w:val="00182ED5"/>
    <w:rsid w:val="001842EF"/>
    <w:rsid w:val="001960C3"/>
    <w:rsid w:val="0019646F"/>
    <w:rsid w:val="00196681"/>
    <w:rsid w:val="00196DB2"/>
    <w:rsid w:val="001A1B62"/>
    <w:rsid w:val="001A29AD"/>
    <w:rsid w:val="001A2A06"/>
    <w:rsid w:val="001A32A4"/>
    <w:rsid w:val="001A36DD"/>
    <w:rsid w:val="001A4168"/>
    <w:rsid w:val="001A5FE4"/>
    <w:rsid w:val="001A7798"/>
    <w:rsid w:val="001B07FA"/>
    <w:rsid w:val="001B1AE8"/>
    <w:rsid w:val="001B4407"/>
    <w:rsid w:val="001B4755"/>
    <w:rsid w:val="001B4BA2"/>
    <w:rsid w:val="001C03A2"/>
    <w:rsid w:val="001C11A0"/>
    <w:rsid w:val="001C3EC9"/>
    <w:rsid w:val="001C5989"/>
    <w:rsid w:val="001C6CAC"/>
    <w:rsid w:val="001D08DA"/>
    <w:rsid w:val="001D0B98"/>
    <w:rsid w:val="001D0EF7"/>
    <w:rsid w:val="001D4837"/>
    <w:rsid w:val="001D4E0F"/>
    <w:rsid w:val="001D5CCE"/>
    <w:rsid w:val="001D6BB5"/>
    <w:rsid w:val="001D7FF2"/>
    <w:rsid w:val="001E0E3C"/>
    <w:rsid w:val="001E2EF3"/>
    <w:rsid w:val="001E3CFA"/>
    <w:rsid w:val="001F0F71"/>
    <w:rsid w:val="001F4E13"/>
    <w:rsid w:val="001F5A37"/>
    <w:rsid w:val="001F5A6C"/>
    <w:rsid w:val="001F6702"/>
    <w:rsid w:val="001F783C"/>
    <w:rsid w:val="001F7FEF"/>
    <w:rsid w:val="002014C9"/>
    <w:rsid w:val="00201CDC"/>
    <w:rsid w:val="00202E4F"/>
    <w:rsid w:val="0020335C"/>
    <w:rsid w:val="00203C62"/>
    <w:rsid w:val="00205BB8"/>
    <w:rsid w:val="00205CBB"/>
    <w:rsid w:val="00211B2B"/>
    <w:rsid w:val="00213AA0"/>
    <w:rsid w:val="0021430F"/>
    <w:rsid w:val="00214773"/>
    <w:rsid w:val="0021566C"/>
    <w:rsid w:val="00215BBA"/>
    <w:rsid w:val="002168AE"/>
    <w:rsid w:val="00216EFC"/>
    <w:rsid w:val="00217E8A"/>
    <w:rsid w:val="00222571"/>
    <w:rsid w:val="0022351A"/>
    <w:rsid w:val="00224820"/>
    <w:rsid w:val="0022595D"/>
    <w:rsid w:val="002262AA"/>
    <w:rsid w:val="00226C8A"/>
    <w:rsid w:val="002306FC"/>
    <w:rsid w:val="002319A3"/>
    <w:rsid w:val="00233E7E"/>
    <w:rsid w:val="0023479A"/>
    <w:rsid w:val="00234F52"/>
    <w:rsid w:val="0023617C"/>
    <w:rsid w:val="00236C1F"/>
    <w:rsid w:val="002374F6"/>
    <w:rsid w:val="0024247A"/>
    <w:rsid w:val="00242716"/>
    <w:rsid w:val="0024570D"/>
    <w:rsid w:val="00245A64"/>
    <w:rsid w:val="00246563"/>
    <w:rsid w:val="00246974"/>
    <w:rsid w:val="002535EB"/>
    <w:rsid w:val="00254714"/>
    <w:rsid w:val="00255641"/>
    <w:rsid w:val="00255882"/>
    <w:rsid w:val="00255EEA"/>
    <w:rsid w:val="002577DD"/>
    <w:rsid w:val="00260A55"/>
    <w:rsid w:val="00262732"/>
    <w:rsid w:val="00262ED2"/>
    <w:rsid w:val="00265046"/>
    <w:rsid w:val="00270B65"/>
    <w:rsid w:val="00271D62"/>
    <w:rsid w:val="00276A8D"/>
    <w:rsid w:val="002812FD"/>
    <w:rsid w:val="0028364A"/>
    <w:rsid w:val="0028384F"/>
    <w:rsid w:val="00285A94"/>
    <w:rsid w:val="00287530"/>
    <w:rsid w:val="00290093"/>
    <w:rsid w:val="00290AD2"/>
    <w:rsid w:val="00292AA3"/>
    <w:rsid w:val="00294306"/>
    <w:rsid w:val="00295E36"/>
    <w:rsid w:val="002971B0"/>
    <w:rsid w:val="00297368"/>
    <w:rsid w:val="002A082D"/>
    <w:rsid w:val="002A1FC2"/>
    <w:rsid w:val="002A32D6"/>
    <w:rsid w:val="002A3CD6"/>
    <w:rsid w:val="002A6328"/>
    <w:rsid w:val="002A72BF"/>
    <w:rsid w:val="002A7651"/>
    <w:rsid w:val="002A7698"/>
    <w:rsid w:val="002B1630"/>
    <w:rsid w:val="002B19ED"/>
    <w:rsid w:val="002B1D26"/>
    <w:rsid w:val="002B4E9F"/>
    <w:rsid w:val="002B5103"/>
    <w:rsid w:val="002B6E67"/>
    <w:rsid w:val="002C0808"/>
    <w:rsid w:val="002C2598"/>
    <w:rsid w:val="002C3700"/>
    <w:rsid w:val="002C5F3B"/>
    <w:rsid w:val="002C6774"/>
    <w:rsid w:val="002C678F"/>
    <w:rsid w:val="002C776B"/>
    <w:rsid w:val="002C7786"/>
    <w:rsid w:val="002D2996"/>
    <w:rsid w:val="002D2C08"/>
    <w:rsid w:val="002D3274"/>
    <w:rsid w:val="002D391B"/>
    <w:rsid w:val="002D4138"/>
    <w:rsid w:val="002D50D5"/>
    <w:rsid w:val="002D6AA1"/>
    <w:rsid w:val="002D7F9D"/>
    <w:rsid w:val="002E0006"/>
    <w:rsid w:val="002E0B80"/>
    <w:rsid w:val="002E10CC"/>
    <w:rsid w:val="002E36B0"/>
    <w:rsid w:val="002E560D"/>
    <w:rsid w:val="002E5C66"/>
    <w:rsid w:val="002F069A"/>
    <w:rsid w:val="002F13A3"/>
    <w:rsid w:val="002F2F18"/>
    <w:rsid w:val="002F4B02"/>
    <w:rsid w:val="002F563C"/>
    <w:rsid w:val="00300F03"/>
    <w:rsid w:val="0030502A"/>
    <w:rsid w:val="00310D3B"/>
    <w:rsid w:val="00316E31"/>
    <w:rsid w:val="003173A3"/>
    <w:rsid w:val="00317A4C"/>
    <w:rsid w:val="00320B4F"/>
    <w:rsid w:val="00322B20"/>
    <w:rsid w:val="00324231"/>
    <w:rsid w:val="0032469A"/>
    <w:rsid w:val="00324AC5"/>
    <w:rsid w:val="00325108"/>
    <w:rsid w:val="00326487"/>
    <w:rsid w:val="00326915"/>
    <w:rsid w:val="00326E4E"/>
    <w:rsid w:val="003270A7"/>
    <w:rsid w:val="0033406D"/>
    <w:rsid w:val="00336C79"/>
    <w:rsid w:val="003404CF"/>
    <w:rsid w:val="0034075E"/>
    <w:rsid w:val="003414C5"/>
    <w:rsid w:val="00341D68"/>
    <w:rsid w:val="00342C61"/>
    <w:rsid w:val="003441E5"/>
    <w:rsid w:val="003445C4"/>
    <w:rsid w:val="00344CD8"/>
    <w:rsid w:val="00344F73"/>
    <w:rsid w:val="0034516A"/>
    <w:rsid w:val="00346DB8"/>
    <w:rsid w:val="003518A0"/>
    <w:rsid w:val="003519EC"/>
    <w:rsid w:val="0035268D"/>
    <w:rsid w:val="00353A2E"/>
    <w:rsid w:val="00355FE9"/>
    <w:rsid w:val="0036227E"/>
    <w:rsid w:val="00362A75"/>
    <w:rsid w:val="003632E9"/>
    <w:rsid w:val="003638C5"/>
    <w:rsid w:val="003640DC"/>
    <w:rsid w:val="00366CFC"/>
    <w:rsid w:val="00366D8C"/>
    <w:rsid w:val="0037055D"/>
    <w:rsid w:val="00371335"/>
    <w:rsid w:val="00372665"/>
    <w:rsid w:val="00372825"/>
    <w:rsid w:val="00372FBE"/>
    <w:rsid w:val="003734E7"/>
    <w:rsid w:val="00376A60"/>
    <w:rsid w:val="003779FB"/>
    <w:rsid w:val="00377B26"/>
    <w:rsid w:val="00382D3B"/>
    <w:rsid w:val="0038609C"/>
    <w:rsid w:val="00394291"/>
    <w:rsid w:val="00394608"/>
    <w:rsid w:val="00394826"/>
    <w:rsid w:val="00396584"/>
    <w:rsid w:val="003A126F"/>
    <w:rsid w:val="003A14AD"/>
    <w:rsid w:val="003A25AB"/>
    <w:rsid w:val="003A3A32"/>
    <w:rsid w:val="003A3D23"/>
    <w:rsid w:val="003A41CC"/>
    <w:rsid w:val="003A43A9"/>
    <w:rsid w:val="003B0D76"/>
    <w:rsid w:val="003B2186"/>
    <w:rsid w:val="003B2351"/>
    <w:rsid w:val="003B23B5"/>
    <w:rsid w:val="003B272F"/>
    <w:rsid w:val="003B55F7"/>
    <w:rsid w:val="003C086E"/>
    <w:rsid w:val="003C3449"/>
    <w:rsid w:val="003C3703"/>
    <w:rsid w:val="003C3E3D"/>
    <w:rsid w:val="003C4306"/>
    <w:rsid w:val="003C5C7F"/>
    <w:rsid w:val="003C632C"/>
    <w:rsid w:val="003C7236"/>
    <w:rsid w:val="003C7AB7"/>
    <w:rsid w:val="003C7B94"/>
    <w:rsid w:val="003D0707"/>
    <w:rsid w:val="003D0F27"/>
    <w:rsid w:val="003D2C4D"/>
    <w:rsid w:val="003D3790"/>
    <w:rsid w:val="003D4DB3"/>
    <w:rsid w:val="003D5E8F"/>
    <w:rsid w:val="003E0134"/>
    <w:rsid w:val="003E1F7C"/>
    <w:rsid w:val="003E31E2"/>
    <w:rsid w:val="003E3E0B"/>
    <w:rsid w:val="003E4AC3"/>
    <w:rsid w:val="003F12B2"/>
    <w:rsid w:val="003F2205"/>
    <w:rsid w:val="003F43E4"/>
    <w:rsid w:val="003F4816"/>
    <w:rsid w:val="003F4AD1"/>
    <w:rsid w:val="003F53D8"/>
    <w:rsid w:val="003F623C"/>
    <w:rsid w:val="003F6318"/>
    <w:rsid w:val="003F6586"/>
    <w:rsid w:val="003F676D"/>
    <w:rsid w:val="003F79CA"/>
    <w:rsid w:val="003F7A7C"/>
    <w:rsid w:val="003F7FDF"/>
    <w:rsid w:val="00401657"/>
    <w:rsid w:val="00403068"/>
    <w:rsid w:val="004101A3"/>
    <w:rsid w:val="00411571"/>
    <w:rsid w:val="00413B7F"/>
    <w:rsid w:val="00413C50"/>
    <w:rsid w:val="00413EF8"/>
    <w:rsid w:val="00415046"/>
    <w:rsid w:val="004153CB"/>
    <w:rsid w:val="00416818"/>
    <w:rsid w:val="004211B5"/>
    <w:rsid w:val="0042277F"/>
    <w:rsid w:val="00423C9C"/>
    <w:rsid w:val="0042590F"/>
    <w:rsid w:val="004276B9"/>
    <w:rsid w:val="00427C1B"/>
    <w:rsid w:val="004330B4"/>
    <w:rsid w:val="0043477C"/>
    <w:rsid w:val="00435693"/>
    <w:rsid w:val="004362C6"/>
    <w:rsid w:val="004423ED"/>
    <w:rsid w:val="00442939"/>
    <w:rsid w:val="00442CC9"/>
    <w:rsid w:val="00446239"/>
    <w:rsid w:val="00447AE2"/>
    <w:rsid w:val="0045013E"/>
    <w:rsid w:val="0045041B"/>
    <w:rsid w:val="00452F0D"/>
    <w:rsid w:val="00454D77"/>
    <w:rsid w:val="004607B3"/>
    <w:rsid w:val="00461F1B"/>
    <w:rsid w:val="00464F14"/>
    <w:rsid w:val="0046542E"/>
    <w:rsid w:val="004657F6"/>
    <w:rsid w:val="004659BE"/>
    <w:rsid w:val="0046702E"/>
    <w:rsid w:val="00467FDE"/>
    <w:rsid w:val="00471975"/>
    <w:rsid w:val="00475F03"/>
    <w:rsid w:val="004770BF"/>
    <w:rsid w:val="00482B7B"/>
    <w:rsid w:val="00484240"/>
    <w:rsid w:val="00485E1E"/>
    <w:rsid w:val="00491528"/>
    <w:rsid w:val="00491EAC"/>
    <w:rsid w:val="00493632"/>
    <w:rsid w:val="004945D8"/>
    <w:rsid w:val="004A1F06"/>
    <w:rsid w:val="004A53C5"/>
    <w:rsid w:val="004A56B8"/>
    <w:rsid w:val="004A6402"/>
    <w:rsid w:val="004A7E25"/>
    <w:rsid w:val="004B347F"/>
    <w:rsid w:val="004B573A"/>
    <w:rsid w:val="004B6E6B"/>
    <w:rsid w:val="004B7307"/>
    <w:rsid w:val="004B760B"/>
    <w:rsid w:val="004B7B6D"/>
    <w:rsid w:val="004B7C03"/>
    <w:rsid w:val="004B7D42"/>
    <w:rsid w:val="004C3AB1"/>
    <w:rsid w:val="004D16F5"/>
    <w:rsid w:val="004D20D6"/>
    <w:rsid w:val="004D321D"/>
    <w:rsid w:val="004D3E84"/>
    <w:rsid w:val="004D45EE"/>
    <w:rsid w:val="004D4EFD"/>
    <w:rsid w:val="004D72C4"/>
    <w:rsid w:val="004D73E9"/>
    <w:rsid w:val="004E279E"/>
    <w:rsid w:val="004E3EEA"/>
    <w:rsid w:val="004E4078"/>
    <w:rsid w:val="004E4DEA"/>
    <w:rsid w:val="004E58D4"/>
    <w:rsid w:val="004E6905"/>
    <w:rsid w:val="004E7F2B"/>
    <w:rsid w:val="004F04C4"/>
    <w:rsid w:val="004F276C"/>
    <w:rsid w:val="004F2CA7"/>
    <w:rsid w:val="004F45B5"/>
    <w:rsid w:val="004F5BA3"/>
    <w:rsid w:val="004F7AFF"/>
    <w:rsid w:val="004F7D95"/>
    <w:rsid w:val="0050070B"/>
    <w:rsid w:val="00507DCE"/>
    <w:rsid w:val="005105D5"/>
    <w:rsid w:val="00513158"/>
    <w:rsid w:val="00513337"/>
    <w:rsid w:val="00515808"/>
    <w:rsid w:val="00515925"/>
    <w:rsid w:val="0051627B"/>
    <w:rsid w:val="0051684F"/>
    <w:rsid w:val="005220F9"/>
    <w:rsid w:val="00522A74"/>
    <w:rsid w:val="0052541F"/>
    <w:rsid w:val="00525532"/>
    <w:rsid w:val="00531AF7"/>
    <w:rsid w:val="00532F75"/>
    <w:rsid w:val="00534B1A"/>
    <w:rsid w:val="0053567C"/>
    <w:rsid w:val="00535722"/>
    <w:rsid w:val="0054035A"/>
    <w:rsid w:val="00543731"/>
    <w:rsid w:val="00543919"/>
    <w:rsid w:val="00544FA8"/>
    <w:rsid w:val="005455FE"/>
    <w:rsid w:val="0054690A"/>
    <w:rsid w:val="005507FB"/>
    <w:rsid w:val="00551620"/>
    <w:rsid w:val="00552509"/>
    <w:rsid w:val="0055251E"/>
    <w:rsid w:val="00552DAF"/>
    <w:rsid w:val="00554382"/>
    <w:rsid w:val="0055484C"/>
    <w:rsid w:val="00555A04"/>
    <w:rsid w:val="005618B3"/>
    <w:rsid w:val="00562CAC"/>
    <w:rsid w:val="0056306B"/>
    <w:rsid w:val="00563DDB"/>
    <w:rsid w:val="00563F6A"/>
    <w:rsid w:val="00566AA2"/>
    <w:rsid w:val="00566C2B"/>
    <w:rsid w:val="00566EF7"/>
    <w:rsid w:val="005674C9"/>
    <w:rsid w:val="00571569"/>
    <w:rsid w:val="00571D86"/>
    <w:rsid w:val="00572338"/>
    <w:rsid w:val="00573FDA"/>
    <w:rsid w:val="00574044"/>
    <w:rsid w:val="00574A90"/>
    <w:rsid w:val="0057503F"/>
    <w:rsid w:val="00575F90"/>
    <w:rsid w:val="00583B24"/>
    <w:rsid w:val="00584815"/>
    <w:rsid w:val="00585673"/>
    <w:rsid w:val="0058608E"/>
    <w:rsid w:val="00587E62"/>
    <w:rsid w:val="00590358"/>
    <w:rsid w:val="00591722"/>
    <w:rsid w:val="00593F86"/>
    <w:rsid w:val="00594289"/>
    <w:rsid w:val="00596209"/>
    <w:rsid w:val="00597BBA"/>
    <w:rsid w:val="00597C78"/>
    <w:rsid w:val="005A04EB"/>
    <w:rsid w:val="005A36FF"/>
    <w:rsid w:val="005A39EB"/>
    <w:rsid w:val="005A445B"/>
    <w:rsid w:val="005A54AE"/>
    <w:rsid w:val="005B029A"/>
    <w:rsid w:val="005B18CC"/>
    <w:rsid w:val="005B1BD7"/>
    <w:rsid w:val="005B1F54"/>
    <w:rsid w:val="005B257B"/>
    <w:rsid w:val="005B4918"/>
    <w:rsid w:val="005B493B"/>
    <w:rsid w:val="005C07F9"/>
    <w:rsid w:val="005C2F40"/>
    <w:rsid w:val="005C3962"/>
    <w:rsid w:val="005C4E7C"/>
    <w:rsid w:val="005C69D1"/>
    <w:rsid w:val="005C76E0"/>
    <w:rsid w:val="005C7F3B"/>
    <w:rsid w:val="005D1CE0"/>
    <w:rsid w:val="005D2ABD"/>
    <w:rsid w:val="005D2CCE"/>
    <w:rsid w:val="005D38C1"/>
    <w:rsid w:val="005D4567"/>
    <w:rsid w:val="005D6054"/>
    <w:rsid w:val="005D6836"/>
    <w:rsid w:val="005D78DC"/>
    <w:rsid w:val="005E0AE0"/>
    <w:rsid w:val="005E2F3E"/>
    <w:rsid w:val="005E3054"/>
    <w:rsid w:val="005E359E"/>
    <w:rsid w:val="005E39B3"/>
    <w:rsid w:val="005E5A71"/>
    <w:rsid w:val="005E5D01"/>
    <w:rsid w:val="005E5EBF"/>
    <w:rsid w:val="005E74C1"/>
    <w:rsid w:val="005F14BC"/>
    <w:rsid w:val="005F3949"/>
    <w:rsid w:val="005F549E"/>
    <w:rsid w:val="005F74B7"/>
    <w:rsid w:val="00610354"/>
    <w:rsid w:val="00610A74"/>
    <w:rsid w:val="006126AC"/>
    <w:rsid w:val="00613C4F"/>
    <w:rsid w:val="00616902"/>
    <w:rsid w:val="00617065"/>
    <w:rsid w:val="0062388E"/>
    <w:rsid w:val="00623A85"/>
    <w:rsid w:val="006244EC"/>
    <w:rsid w:val="006259D8"/>
    <w:rsid w:val="00627D99"/>
    <w:rsid w:val="00631659"/>
    <w:rsid w:val="006328D8"/>
    <w:rsid w:val="00633B5E"/>
    <w:rsid w:val="006348D6"/>
    <w:rsid w:val="00635780"/>
    <w:rsid w:val="00636D2B"/>
    <w:rsid w:val="00636F2C"/>
    <w:rsid w:val="00637504"/>
    <w:rsid w:val="006408F4"/>
    <w:rsid w:val="00641F2D"/>
    <w:rsid w:val="00642043"/>
    <w:rsid w:val="006424AA"/>
    <w:rsid w:val="00642745"/>
    <w:rsid w:val="00646987"/>
    <w:rsid w:val="00646A81"/>
    <w:rsid w:val="00650DAE"/>
    <w:rsid w:val="00651346"/>
    <w:rsid w:val="006528E0"/>
    <w:rsid w:val="00656F06"/>
    <w:rsid w:val="00657752"/>
    <w:rsid w:val="006601B0"/>
    <w:rsid w:val="00664002"/>
    <w:rsid w:val="00665143"/>
    <w:rsid w:val="0066516C"/>
    <w:rsid w:val="006658C8"/>
    <w:rsid w:val="006660D4"/>
    <w:rsid w:val="006673EB"/>
    <w:rsid w:val="006676EC"/>
    <w:rsid w:val="006714BA"/>
    <w:rsid w:val="00676B0D"/>
    <w:rsid w:val="006776A4"/>
    <w:rsid w:val="0068163A"/>
    <w:rsid w:val="00683053"/>
    <w:rsid w:val="00683064"/>
    <w:rsid w:val="006832AE"/>
    <w:rsid w:val="006927D5"/>
    <w:rsid w:val="00692FB8"/>
    <w:rsid w:val="00693311"/>
    <w:rsid w:val="00693D93"/>
    <w:rsid w:val="006960E9"/>
    <w:rsid w:val="006A03D4"/>
    <w:rsid w:val="006A1EC6"/>
    <w:rsid w:val="006A4FAB"/>
    <w:rsid w:val="006A638F"/>
    <w:rsid w:val="006A65B3"/>
    <w:rsid w:val="006A66B9"/>
    <w:rsid w:val="006B1BD2"/>
    <w:rsid w:val="006B33AF"/>
    <w:rsid w:val="006B4740"/>
    <w:rsid w:val="006B7D49"/>
    <w:rsid w:val="006B7E49"/>
    <w:rsid w:val="006B7F04"/>
    <w:rsid w:val="006C0DB4"/>
    <w:rsid w:val="006C2C6A"/>
    <w:rsid w:val="006C362A"/>
    <w:rsid w:val="006C5AFD"/>
    <w:rsid w:val="006C6453"/>
    <w:rsid w:val="006C67C3"/>
    <w:rsid w:val="006D1160"/>
    <w:rsid w:val="006D1EAC"/>
    <w:rsid w:val="006D39C8"/>
    <w:rsid w:val="006D67DA"/>
    <w:rsid w:val="006E19F0"/>
    <w:rsid w:val="006E1FAD"/>
    <w:rsid w:val="006E21EE"/>
    <w:rsid w:val="006E29FA"/>
    <w:rsid w:val="006E715E"/>
    <w:rsid w:val="006E7F33"/>
    <w:rsid w:val="006F18FE"/>
    <w:rsid w:val="006F190C"/>
    <w:rsid w:val="006F2480"/>
    <w:rsid w:val="006F2C99"/>
    <w:rsid w:val="006F2F30"/>
    <w:rsid w:val="006F435D"/>
    <w:rsid w:val="006F5853"/>
    <w:rsid w:val="0070105B"/>
    <w:rsid w:val="00702667"/>
    <w:rsid w:val="00703323"/>
    <w:rsid w:val="00703E4F"/>
    <w:rsid w:val="0070436F"/>
    <w:rsid w:val="007070B6"/>
    <w:rsid w:val="00707BB5"/>
    <w:rsid w:val="00711E98"/>
    <w:rsid w:val="0071269D"/>
    <w:rsid w:val="00713CBA"/>
    <w:rsid w:val="007206E6"/>
    <w:rsid w:val="00723B59"/>
    <w:rsid w:val="007244DA"/>
    <w:rsid w:val="00724659"/>
    <w:rsid w:val="00726FB1"/>
    <w:rsid w:val="00736F71"/>
    <w:rsid w:val="007374EC"/>
    <w:rsid w:val="00737E33"/>
    <w:rsid w:val="00740567"/>
    <w:rsid w:val="00744CB8"/>
    <w:rsid w:val="00744E34"/>
    <w:rsid w:val="007451FD"/>
    <w:rsid w:val="007501E8"/>
    <w:rsid w:val="00750480"/>
    <w:rsid w:val="007509D3"/>
    <w:rsid w:val="00750B27"/>
    <w:rsid w:val="00752ABE"/>
    <w:rsid w:val="00753488"/>
    <w:rsid w:val="00754C97"/>
    <w:rsid w:val="007550CB"/>
    <w:rsid w:val="00755B3B"/>
    <w:rsid w:val="007567EB"/>
    <w:rsid w:val="00756DF9"/>
    <w:rsid w:val="00760B21"/>
    <w:rsid w:val="00760BC0"/>
    <w:rsid w:val="007612F0"/>
    <w:rsid w:val="00761589"/>
    <w:rsid w:val="0076166B"/>
    <w:rsid w:val="007617D3"/>
    <w:rsid w:val="00762C2B"/>
    <w:rsid w:val="00763B7B"/>
    <w:rsid w:val="0076458C"/>
    <w:rsid w:val="00764D49"/>
    <w:rsid w:val="00765D12"/>
    <w:rsid w:val="007708DA"/>
    <w:rsid w:val="00771DC4"/>
    <w:rsid w:val="00772903"/>
    <w:rsid w:val="007735A1"/>
    <w:rsid w:val="007744EC"/>
    <w:rsid w:val="00774C05"/>
    <w:rsid w:val="00781228"/>
    <w:rsid w:val="00781883"/>
    <w:rsid w:val="00782726"/>
    <w:rsid w:val="0078400F"/>
    <w:rsid w:val="00784400"/>
    <w:rsid w:val="007847A5"/>
    <w:rsid w:val="00786320"/>
    <w:rsid w:val="007869B7"/>
    <w:rsid w:val="00786A52"/>
    <w:rsid w:val="007938C7"/>
    <w:rsid w:val="007946DF"/>
    <w:rsid w:val="00795E51"/>
    <w:rsid w:val="00796EE2"/>
    <w:rsid w:val="007978EF"/>
    <w:rsid w:val="00797944"/>
    <w:rsid w:val="007A09F4"/>
    <w:rsid w:val="007A15AE"/>
    <w:rsid w:val="007A21E3"/>
    <w:rsid w:val="007A297E"/>
    <w:rsid w:val="007A4FF6"/>
    <w:rsid w:val="007A55D3"/>
    <w:rsid w:val="007A78AF"/>
    <w:rsid w:val="007B0586"/>
    <w:rsid w:val="007B0F79"/>
    <w:rsid w:val="007B2347"/>
    <w:rsid w:val="007B2D91"/>
    <w:rsid w:val="007B30CB"/>
    <w:rsid w:val="007C066D"/>
    <w:rsid w:val="007C239B"/>
    <w:rsid w:val="007C29A3"/>
    <w:rsid w:val="007C2CE7"/>
    <w:rsid w:val="007C2E73"/>
    <w:rsid w:val="007C4BC5"/>
    <w:rsid w:val="007C503D"/>
    <w:rsid w:val="007C63E5"/>
    <w:rsid w:val="007D15E2"/>
    <w:rsid w:val="007D29A6"/>
    <w:rsid w:val="007D3668"/>
    <w:rsid w:val="007D37E1"/>
    <w:rsid w:val="007D5037"/>
    <w:rsid w:val="007D52AF"/>
    <w:rsid w:val="007E0993"/>
    <w:rsid w:val="007E4191"/>
    <w:rsid w:val="007E47DD"/>
    <w:rsid w:val="007E55CB"/>
    <w:rsid w:val="007E586B"/>
    <w:rsid w:val="007E6C60"/>
    <w:rsid w:val="007E6D65"/>
    <w:rsid w:val="007E6E81"/>
    <w:rsid w:val="007E728E"/>
    <w:rsid w:val="007F19B6"/>
    <w:rsid w:val="007F4A40"/>
    <w:rsid w:val="007F50B2"/>
    <w:rsid w:val="007F6148"/>
    <w:rsid w:val="007F6A24"/>
    <w:rsid w:val="007F775B"/>
    <w:rsid w:val="007F78E9"/>
    <w:rsid w:val="008007A8"/>
    <w:rsid w:val="00803ECD"/>
    <w:rsid w:val="00803ECE"/>
    <w:rsid w:val="0080424C"/>
    <w:rsid w:val="00804594"/>
    <w:rsid w:val="00805C50"/>
    <w:rsid w:val="008068F9"/>
    <w:rsid w:val="00807853"/>
    <w:rsid w:val="00807C6D"/>
    <w:rsid w:val="0081027F"/>
    <w:rsid w:val="008119C4"/>
    <w:rsid w:val="008129A8"/>
    <w:rsid w:val="008135B1"/>
    <w:rsid w:val="00813867"/>
    <w:rsid w:val="008167FC"/>
    <w:rsid w:val="00823013"/>
    <w:rsid w:val="00823089"/>
    <w:rsid w:val="0082634C"/>
    <w:rsid w:val="008265B3"/>
    <w:rsid w:val="008278A6"/>
    <w:rsid w:val="008278EF"/>
    <w:rsid w:val="008310F1"/>
    <w:rsid w:val="00834C6C"/>
    <w:rsid w:val="00835422"/>
    <w:rsid w:val="008419ED"/>
    <w:rsid w:val="00842360"/>
    <w:rsid w:val="008452F7"/>
    <w:rsid w:val="008456D0"/>
    <w:rsid w:val="00845C82"/>
    <w:rsid w:val="008507E6"/>
    <w:rsid w:val="0085329F"/>
    <w:rsid w:val="008539C7"/>
    <w:rsid w:val="00857125"/>
    <w:rsid w:val="008605E4"/>
    <w:rsid w:val="00861264"/>
    <w:rsid w:val="00861925"/>
    <w:rsid w:val="00864CAC"/>
    <w:rsid w:val="00865914"/>
    <w:rsid w:val="00870098"/>
    <w:rsid w:val="00870705"/>
    <w:rsid w:val="00871AE7"/>
    <w:rsid w:val="00873241"/>
    <w:rsid w:val="00873E7D"/>
    <w:rsid w:val="0087423D"/>
    <w:rsid w:val="008775EE"/>
    <w:rsid w:val="00877852"/>
    <w:rsid w:val="00880B27"/>
    <w:rsid w:val="0088131F"/>
    <w:rsid w:val="00881BB3"/>
    <w:rsid w:val="008833F8"/>
    <w:rsid w:val="008851C0"/>
    <w:rsid w:val="00885A9A"/>
    <w:rsid w:val="008870CB"/>
    <w:rsid w:val="00887E83"/>
    <w:rsid w:val="008902D3"/>
    <w:rsid w:val="00890456"/>
    <w:rsid w:val="00892A97"/>
    <w:rsid w:val="008953E7"/>
    <w:rsid w:val="00895C55"/>
    <w:rsid w:val="00895EC8"/>
    <w:rsid w:val="0089649C"/>
    <w:rsid w:val="00896CE8"/>
    <w:rsid w:val="008A162F"/>
    <w:rsid w:val="008A474C"/>
    <w:rsid w:val="008A6828"/>
    <w:rsid w:val="008A7B71"/>
    <w:rsid w:val="008B192A"/>
    <w:rsid w:val="008B1AEE"/>
    <w:rsid w:val="008B1F6A"/>
    <w:rsid w:val="008B2870"/>
    <w:rsid w:val="008B3245"/>
    <w:rsid w:val="008B548F"/>
    <w:rsid w:val="008B5DB7"/>
    <w:rsid w:val="008C1371"/>
    <w:rsid w:val="008C1AD5"/>
    <w:rsid w:val="008C1C6C"/>
    <w:rsid w:val="008C2929"/>
    <w:rsid w:val="008C29B3"/>
    <w:rsid w:val="008C4EBE"/>
    <w:rsid w:val="008C7A24"/>
    <w:rsid w:val="008D33FD"/>
    <w:rsid w:val="008D358E"/>
    <w:rsid w:val="008D540D"/>
    <w:rsid w:val="008D5936"/>
    <w:rsid w:val="008D5D63"/>
    <w:rsid w:val="008E1AE9"/>
    <w:rsid w:val="008E22B5"/>
    <w:rsid w:val="008E2C55"/>
    <w:rsid w:val="008E3745"/>
    <w:rsid w:val="008E482F"/>
    <w:rsid w:val="008E68A1"/>
    <w:rsid w:val="008E6F83"/>
    <w:rsid w:val="008E7E78"/>
    <w:rsid w:val="008F0E9D"/>
    <w:rsid w:val="008F17CA"/>
    <w:rsid w:val="008F73C9"/>
    <w:rsid w:val="00900769"/>
    <w:rsid w:val="0090165B"/>
    <w:rsid w:val="0090263D"/>
    <w:rsid w:val="009059BE"/>
    <w:rsid w:val="00907889"/>
    <w:rsid w:val="00910158"/>
    <w:rsid w:val="00910A81"/>
    <w:rsid w:val="00910E37"/>
    <w:rsid w:val="0091302C"/>
    <w:rsid w:val="00915734"/>
    <w:rsid w:val="00917012"/>
    <w:rsid w:val="00917D4D"/>
    <w:rsid w:val="00920A10"/>
    <w:rsid w:val="00920E27"/>
    <w:rsid w:val="00921A4E"/>
    <w:rsid w:val="0092201B"/>
    <w:rsid w:val="00924E39"/>
    <w:rsid w:val="00925674"/>
    <w:rsid w:val="00925946"/>
    <w:rsid w:val="009273B4"/>
    <w:rsid w:val="009316D7"/>
    <w:rsid w:val="0093178C"/>
    <w:rsid w:val="00932256"/>
    <w:rsid w:val="00935D60"/>
    <w:rsid w:val="00936A2D"/>
    <w:rsid w:val="00936DB3"/>
    <w:rsid w:val="0093708A"/>
    <w:rsid w:val="00947886"/>
    <w:rsid w:val="00951C7B"/>
    <w:rsid w:val="0095474A"/>
    <w:rsid w:val="0095694F"/>
    <w:rsid w:val="00956DE9"/>
    <w:rsid w:val="00957043"/>
    <w:rsid w:val="009578BB"/>
    <w:rsid w:val="00962BC6"/>
    <w:rsid w:val="00963EB9"/>
    <w:rsid w:val="00965440"/>
    <w:rsid w:val="009673D8"/>
    <w:rsid w:val="00971450"/>
    <w:rsid w:val="00973FB9"/>
    <w:rsid w:val="00974A6A"/>
    <w:rsid w:val="00975172"/>
    <w:rsid w:val="0097523C"/>
    <w:rsid w:val="00975B56"/>
    <w:rsid w:val="00975C9E"/>
    <w:rsid w:val="009767D5"/>
    <w:rsid w:val="0098658B"/>
    <w:rsid w:val="0098781F"/>
    <w:rsid w:val="00990DA6"/>
    <w:rsid w:val="00990EEB"/>
    <w:rsid w:val="00994CAB"/>
    <w:rsid w:val="009959F5"/>
    <w:rsid w:val="009971B0"/>
    <w:rsid w:val="009971ED"/>
    <w:rsid w:val="009A20CC"/>
    <w:rsid w:val="009A53C7"/>
    <w:rsid w:val="009A7496"/>
    <w:rsid w:val="009B0AA3"/>
    <w:rsid w:val="009B284D"/>
    <w:rsid w:val="009B3F10"/>
    <w:rsid w:val="009B54E1"/>
    <w:rsid w:val="009B7D13"/>
    <w:rsid w:val="009C2F4D"/>
    <w:rsid w:val="009C41C8"/>
    <w:rsid w:val="009C41D4"/>
    <w:rsid w:val="009C4C91"/>
    <w:rsid w:val="009C5CBF"/>
    <w:rsid w:val="009C74A7"/>
    <w:rsid w:val="009D061D"/>
    <w:rsid w:val="009D15EC"/>
    <w:rsid w:val="009D2453"/>
    <w:rsid w:val="009D3FD9"/>
    <w:rsid w:val="009D654D"/>
    <w:rsid w:val="009D67D5"/>
    <w:rsid w:val="009D6FA6"/>
    <w:rsid w:val="009E1F65"/>
    <w:rsid w:val="009E32B2"/>
    <w:rsid w:val="009E6488"/>
    <w:rsid w:val="009F0C50"/>
    <w:rsid w:val="009F3C5C"/>
    <w:rsid w:val="009F43F8"/>
    <w:rsid w:val="009F5049"/>
    <w:rsid w:val="009F6601"/>
    <w:rsid w:val="009F6A06"/>
    <w:rsid w:val="009F7A10"/>
    <w:rsid w:val="00A014F2"/>
    <w:rsid w:val="00A05E58"/>
    <w:rsid w:val="00A069AF"/>
    <w:rsid w:val="00A07FE2"/>
    <w:rsid w:val="00A10DBC"/>
    <w:rsid w:val="00A10F1B"/>
    <w:rsid w:val="00A1142C"/>
    <w:rsid w:val="00A12729"/>
    <w:rsid w:val="00A13A99"/>
    <w:rsid w:val="00A145FB"/>
    <w:rsid w:val="00A17CCD"/>
    <w:rsid w:val="00A22EC8"/>
    <w:rsid w:val="00A23133"/>
    <w:rsid w:val="00A26CB4"/>
    <w:rsid w:val="00A30C73"/>
    <w:rsid w:val="00A31581"/>
    <w:rsid w:val="00A330ED"/>
    <w:rsid w:val="00A3358A"/>
    <w:rsid w:val="00A338F1"/>
    <w:rsid w:val="00A33D40"/>
    <w:rsid w:val="00A36FCE"/>
    <w:rsid w:val="00A403A8"/>
    <w:rsid w:val="00A4052C"/>
    <w:rsid w:val="00A43736"/>
    <w:rsid w:val="00A43762"/>
    <w:rsid w:val="00A44A19"/>
    <w:rsid w:val="00A44E41"/>
    <w:rsid w:val="00A46DA2"/>
    <w:rsid w:val="00A4743D"/>
    <w:rsid w:val="00A557FD"/>
    <w:rsid w:val="00A60DE9"/>
    <w:rsid w:val="00A61DD8"/>
    <w:rsid w:val="00A62366"/>
    <w:rsid w:val="00A626FC"/>
    <w:rsid w:val="00A627E3"/>
    <w:rsid w:val="00A62D90"/>
    <w:rsid w:val="00A6337D"/>
    <w:rsid w:val="00A66157"/>
    <w:rsid w:val="00A66A85"/>
    <w:rsid w:val="00A7155B"/>
    <w:rsid w:val="00A72118"/>
    <w:rsid w:val="00A74F93"/>
    <w:rsid w:val="00A75145"/>
    <w:rsid w:val="00A7556E"/>
    <w:rsid w:val="00A80FC1"/>
    <w:rsid w:val="00A84624"/>
    <w:rsid w:val="00A84B59"/>
    <w:rsid w:val="00A857D3"/>
    <w:rsid w:val="00A9344B"/>
    <w:rsid w:val="00A93B5D"/>
    <w:rsid w:val="00A93EBE"/>
    <w:rsid w:val="00A97651"/>
    <w:rsid w:val="00AA0CC8"/>
    <w:rsid w:val="00AA277B"/>
    <w:rsid w:val="00AA29C9"/>
    <w:rsid w:val="00AA3E3C"/>
    <w:rsid w:val="00AA5859"/>
    <w:rsid w:val="00AA6B1E"/>
    <w:rsid w:val="00AA72E0"/>
    <w:rsid w:val="00AB0BB1"/>
    <w:rsid w:val="00AB1516"/>
    <w:rsid w:val="00AB2376"/>
    <w:rsid w:val="00AB2CFA"/>
    <w:rsid w:val="00AB3327"/>
    <w:rsid w:val="00AB3BBC"/>
    <w:rsid w:val="00AB47A6"/>
    <w:rsid w:val="00AB47FB"/>
    <w:rsid w:val="00AB4B82"/>
    <w:rsid w:val="00AB6874"/>
    <w:rsid w:val="00AC17C3"/>
    <w:rsid w:val="00AC351C"/>
    <w:rsid w:val="00AC4951"/>
    <w:rsid w:val="00AC5371"/>
    <w:rsid w:val="00AC7791"/>
    <w:rsid w:val="00AC7FC6"/>
    <w:rsid w:val="00AD2020"/>
    <w:rsid w:val="00AD212E"/>
    <w:rsid w:val="00AD2897"/>
    <w:rsid w:val="00AD294F"/>
    <w:rsid w:val="00AD2F5D"/>
    <w:rsid w:val="00AD3370"/>
    <w:rsid w:val="00AD484B"/>
    <w:rsid w:val="00AD52DD"/>
    <w:rsid w:val="00AD677F"/>
    <w:rsid w:val="00AD6A60"/>
    <w:rsid w:val="00AD7730"/>
    <w:rsid w:val="00AE1694"/>
    <w:rsid w:val="00AE33B8"/>
    <w:rsid w:val="00AE5B58"/>
    <w:rsid w:val="00AE7B05"/>
    <w:rsid w:val="00AF199C"/>
    <w:rsid w:val="00AF2F4D"/>
    <w:rsid w:val="00AF5821"/>
    <w:rsid w:val="00AF7A7F"/>
    <w:rsid w:val="00B00C0B"/>
    <w:rsid w:val="00B00FA0"/>
    <w:rsid w:val="00B05217"/>
    <w:rsid w:val="00B06471"/>
    <w:rsid w:val="00B06A9F"/>
    <w:rsid w:val="00B072FC"/>
    <w:rsid w:val="00B1155E"/>
    <w:rsid w:val="00B11A19"/>
    <w:rsid w:val="00B134E4"/>
    <w:rsid w:val="00B14DC7"/>
    <w:rsid w:val="00B1642E"/>
    <w:rsid w:val="00B2362D"/>
    <w:rsid w:val="00B2461C"/>
    <w:rsid w:val="00B27A8C"/>
    <w:rsid w:val="00B30027"/>
    <w:rsid w:val="00B30933"/>
    <w:rsid w:val="00B314C2"/>
    <w:rsid w:val="00B31FB5"/>
    <w:rsid w:val="00B354B8"/>
    <w:rsid w:val="00B3774E"/>
    <w:rsid w:val="00B40BC7"/>
    <w:rsid w:val="00B436F2"/>
    <w:rsid w:val="00B448BA"/>
    <w:rsid w:val="00B45188"/>
    <w:rsid w:val="00B45D7E"/>
    <w:rsid w:val="00B4751E"/>
    <w:rsid w:val="00B52AD6"/>
    <w:rsid w:val="00B55B24"/>
    <w:rsid w:val="00B606FE"/>
    <w:rsid w:val="00B6139C"/>
    <w:rsid w:val="00B614AC"/>
    <w:rsid w:val="00B66DB8"/>
    <w:rsid w:val="00B713D5"/>
    <w:rsid w:val="00B71E9C"/>
    <w:rsid w:val="00B75D6D"/>
    <w:rsid w:val="00B77209"/>
    <w:rsid w:val="00B81B81"/>
    <w:rsid w:val="00B82BED"/>
    <w:rsid w:val="00B832EC"/>
    <w:rsid w:val="00B845DB"/>
    <w:rsid w:val="00B8461A"/>
    <w:rsid w:val="00B87006"/>
    <w:rsid w:val="00B87058"/>
    <w:rsid w:val="00B9392C"/>
    <w:rsid w:val="00B95D91"/>
    <w:rsid w:val="00BA1787"/>
    <w:rsid w:val="00BA300C"/>
    <w:rsid w:val="00BA36BE"/>
    <w:rsid w:val="00BA374C"/>
    <w:rsid w:val="00BA40DF"/>
    <w:rsid w:val="00BA6047"/>
    <w:rsid w:val="00BA63C2"/>
    <w:rsid w:val="00BA7DC4"/>
    <w:rsid w:val="00BB6D30"/>
    <w:rsid w:val="00BB7F37"/>
    <w:rsid w:val="00BC0CF4"/>
    <w:rsid w:val="00BC1523"/>
    <w:rsid w:val="00BC1FAE"/>
    <w:rsid w:val="00BC2198"/>
    <w:rsid w:val="00BC2967"/>
    <w:rsid w:val="00BC2BE4"/>
    <w:rsid w:val="00BC6A8E"/>
    <w:rsid w:val="00BD1359"/>
    <w:rsid w:val="00BD2261"/>
    <w:rsid w:val="00BD244D"/>
    <w:rsid w:val="00BD39D9"/>
    <w:rsid w:val="00BD5AB1"/>
    <w:rsid w:val="00BE03AD"/>
    <w:rsid w:val="00BE0BE4"/>
    <w:rsid w:val="00BE0D9B"/>
    <w:rsid w:val="00BE12D3"/>
    <w:rsid w:val="00BE2F36"/>
    <w:rsid w:val="00BE5CFA"/>
    <w:rsid w:val="00BE72B5"/>
    <w:rsid w:val="00BF31CE"/>
    <w:rsid w:val="00BF36A4"/>
    <w:rsid w:val="00BF38CD"/>
    <w:rsid w:val="00BF5508"/>
    <w:rsid w:val="00BF56B9"/>
    <w:rsid w:val="00BF58A3"/>
    <w:rsid w:val="00BF6F7B"/>
    <w:rsid w:val="00C0093C"/>
    <w:rsid w:val="00C00E7C"/>
    <w:rsid w:val="00C01C51"/>
    <w:rsid w:val="00C03F25"/>
    <w:rsid w:val="00C05E29"/>
    <w:rsid w:val="00C05F5A"/>
    <w:rsid w:val="00C06C09"/>
    <w:rsid w:val="00C07B59"/>
    <w:rsid w:val="00C10027"/>
    <w:rsid w:val="00C10059"/>
    <w:rsid w:val="00C1302D"/>
    <w:rsid w:val="00C13B92"/>
    <w:rsid w:val="00C14FB8"/>
    <w:rsid w:val="00C15C89"/>
    <w:rsid w:val="00C15DEC"/>
    <w:rsid w:val="00C23EE0"/>
    <w:rsid w:val="00C244E5"/>
    <w:rsid w:val="00C248FF"/>
    <w:rsid w:val="00C24C64"/>
    <w:rsid w:val="00C278D2"/>
    <w:rsid w:val="00C31838"/>
    <w:rsid w:val="00C319BC"/>
    <w:rsid w:val="00C33065"/>
    <w:rsid w:val="00C33D52"/>
    <w:rsid w:val="00C41078"/>
    <w:rsid w:val="00C42100"/>
    <w:rsid w:val="00C45AB1"/>
    <w:rsid w:val="00C46F09"/>
    <w:rsid w:val="00C470C6"/>
    <w:rsid w:val="00C50A77"/>
    <w:rsid w:val="00C51981"/>
    <w:rsid w:val="00C5276C"/>
    <w:rsid w:val="00C52E5D"/>
    <w:rsid w:val="00C5432C"/>
    <w:rsid w:val="00C54C36"/>
    <w:rsid w:val="00C54E99"/>
    <w:rsid w:val="00C562F6"/>
    <w:rsid w:val="00C576C5"/>
    <w:rsid w:val="00C57E76"/>
    <w:rsid w:val="00C60BDC"/>
    <w:rsid w:val="00C614DD"/>
    <w:rsid w:val="00C619CA"/>
    <w:rsid w:val="00C61E25"/>
    <w:rsid w:val="00C6205B"/>
    <w:rsid w:val="00C63679"/>
    <w:rsid w:val="00C63A6E"/>
    <w:rsid w:val="00C66AAB"/>
    <w:rsid w:val="00C700E5"/>
    <w:rsid w:val="00C741D8"/>
    <w:rsid w:val="00C74787"/>
    <w:rsid w:val="00C74897"/>
    <w:rsid w:val="00C80EE2"/>
    <w:rsid w:val="00C917A0"/>
    <w:rsid w:val="00C9373D"/>
    <w:rsid w:val="00C9478C"/>
    <w:rsid w:val="00CA0AB9"/>
    <w:rsid w:val="00CA3351"/>
    <w:rsid w:val="00CA4222"/>
    <w:rsid w:val="00CA4E8D"/>
    <w:rsid w:val="00CA5958"/>
    <w:rsid w:val="00CB1F29"/>
    <w:rsid w:val="00CB2B74"/>
    <w:rsid w:val="00CB36F4"/>
    <w:rsid w:val="00CB388E"/>
    <w:rsid w:val="00CB743D"/>
    <w:rsid w:val="00CC0D35"/>
    <w:rsid w:val="00CC214B"/>
    <w:rsid w:val="00CC2A27"/>
    <w:rsid w:val="00CC2E70"/>
    <w:rsid w:val="00CC3B76"/>
    <w:rsid w:val="00CC700C"/>
    <w:rsid w:val="00CC7230"/>
    <w:rsid w:val="00CD2CAC"/>
    <w:rsid w:val="00CD3BD4"/>
    <w:rsid w:val="00CD54F5"/>
    <w:rsid w:val="00CD5B6D"/>
    <w:rsid w:val="00CD756D"/>
    <w:rsid w:val="00CD7F70"/>
    <w:rsid w:val="00CE05B9"/>
    <w:rsid w:val="00CE121C"/>
    <w:rsid w:val="00CE4419"/>
    <w:rsid w:val="00CE4660"/>
    <w:rsid w:val="00CE4FB9"/>
    <w:rsid w:val="00CE6701"/>
    <w:rsid w:val="00CE6D7C"/>
    <w:rsid w:val="00CF05F1"/>
    <w:rsid w:val="00CF06CE"/>
    <w:rsid w:val="00CF0C2E"/>
    <w:rsid w:val="00CF2851"/>
    <w:rsid w:val="00CF2CEC"/>
    <w:rsid w:val="00CF4E61"/>
    <w:rsid w:val="00CF57EE"/>
    <w:rsid w:val="00CF62DE"/>
    <w:rsid w:val="00CF6762"/>
    <w:rsid w:val="00CF6882"/>
    <w:rsid w:val="00CF6E38"/>
    <w:rsid w:val="00CF7187"/>
    <w:rsid w:val="00CF761C"/>
    <w:rsid w:val="00D02601"/>
    <w:rsid w:val="00D05D01"/>
    <w:rsid w:val="00D06BD6"/>
    <w:rsid w:val="00D11D0C"/>
    <w:rsid w:val="00D146CC"/>
    <w:rsid w:val="00D14C94"/>
    <w:rsid w:val="00D14EC0"/>
    <w:rsid w:val="00D170A4"/>
    <w:rsid w:val="00D1726C"/>
    <w:rsid w:val="00D174BA"/>
    <w:rsid w:val="00D20D26"/>
    <w:rsid w:val="00D20E69"/>
    <w:rsid w:val="00D213FD"/>
    <w:rsid w:val="00D21533"/>
    <w:rsid w:val="00D21782"/>
    <w:rsid w:val="00D22454"/>
    <w:rsid w:val="00D226B1"/>
    <w:rsid w:val="00D317C9"/>
    <w:rsid w:val="00D32046"/>
    <w:rsid w:val="00D32D71"/>
    <w:rsid w:val="00D33A15"/>
    <w:rsid w:val="00D353F2"/>
    <w:rsid w:val="00D36828"/>
    <w:rsid w:val="00D369E6"/>
    <w:rsid w:val="00D36C69"/>
    <w:rsid w:val="00D37BFB"/>
    <w:rsid w:val="00D408D8"/>
    <w:rsid w:val="00D434B0"/>
    <w:rsid w:val="00D447BD"/>
    <w:rsid w:val="00D451EA"/>
    <w:rsid w:val="00D46000"/>
    <w:rsid w:val="00D52DC1"/>
    <w:rsid w:val="00D532E6"/>
    <w:rsid w:val="00D53C56"/>
    <w:rsid w:val="00D54451"/>
    <w:rsid w:val="00D5533F"/>
    <w:rsid w:val="00D558E3"/>
    <w:rsid w:val="00D64840"/>
    <w:rsid w:val="00D7058C"/>
    <w:rsid w:val="00D72846"/>
    <w:rsid w:val="00D72C86"/>
    <w:rsid w:val="00D74BCE"/>
    <w:rsid w:val="00D7547A"/>
    <w:rsid w:val="00D766C9"/>
    <w:rsid w:val="00D768C5"/>
    <w:rsid w:val="00D777B9"/>
    <w:rsid w:val="00D77B82"/>
    <w:rsid w:val="00D8060A"/>
    <w:rsid w:val="00D812CF"/>
    <w:rsid w:val="00D81620"/>
    <w:rsid w:val="00D84221"/>
    <w:rsid w:val="00D8503D"/>
    <w:rsid w:val="00D864F3"/>
    <w:rsid w:val="00D8751B"/>
    <w:rsid w:val="00D87D2B"/>
    <w:rsid w:val="00D91D06"/>
    <w:rsid w:val="00D929D0"/>
    <w:rsid w:val="00D93D5A"/>
    <w:rsid w:val="00D96793"/>
    <w:rsid w:val="00D97225"/>
    <w:rsid w:val="00D97583"/>
    <w:rsid w:val="00DA450C"/>
    <w:rsid w:val="00DA65CA"/>
    <w:rsid w:val="00DA727A"/>
    <w:rsid w:val="00DB2A6C"/>
    <w:rsid w:val="00DB489D"/>
    <w:rsid w:val="00DB4904"/>
    <w:rsid w:val="00DB52FD"/>
    <w:rsid w:val="00DB7A9C"/>
    <w:rsid w:val="00DC25C4"/>
    <w:rsid w:val="00DC5DF8"/>
    <w:rsid w:val="00DD3396"/>
    <w:rsid w:val="00DD37BB"/>
    <w:rsid w:val="00DD6A63"/>
    <w:rsid w:val="00DD6B42"/>
    <w:rsid w:val="00DE00DE"/>
    <w:rsid w:val="00DE2153"/>
    <w:rsid w:val="00DE2BBC"/>
    <w:rsid w:val="00DE4DB4"/>
    <w:rsid w:val="00DE6EA0"/>
    <w:rsid w:val="00DF0E87"/>
    <w:rsid w:val="00DF462A"/>
    <w:rsid w:val="00DF59BC"/>
    <w:rsid w:val="00DF6388"/>
    <w:rsid w:val="00DF6E02"/>
    <w:rsid w:val="00DF6EFD"/>
    <w:rsid w:val="00E01092"/>
    <w:rsid w:val="00E058C6"/>
    <w:rsid w:val="00E05A07"/>
    <w:rsid w:val="00E060E8"/>
    <w:rsid w:val="00E06EFA"/>
    <w:rsid w:val="00E07163"/>
    <w:rsid w:val="00E12A9F"/>
    <w:rsid w:val="00E154BC"/>
    <w:rsid w:val="00E1596F"/>
    <w:rsid w:val="00E161AA"/>
    <w:rsid w:val="00E2064B"/>
    <w:rsid w:val="00E24430"/>
    <w:rsid w:val="00E30C66"/>
    <w:rsid w:val="00E341A2"/>
    <w:rsid w:val="00E34F7F"/>
    <w:rsid w:val="00E37622"/>
    <w:rsid w:val="00E411B3"/>
    <w:rsid w:val="00E42047"/>
    <w:rsid w:val="00E42A78"/>
    <w:rsid w:val="00E441E2"/>
    <w:rsid w:val="00E4486B"/>
    <w:rsid w:val="00E45F91"/>
    <w:rsid w:val="00E463E1"/>
    <w:rsid w:val="00E46827"/>
    <w:rsid w:val="00E4695A"/>
    <w:rsid w:val="00E46F11"/>
    <w:rsid w:val="00E4767B"/>
    <w:rsid w:val="00E50763"/>
    <w:rsid w:val="00E5126A"/>
    <w:rsid w:val="00E5163A"/>
    <w:rsid w:val="00E53D36"/>
    <w:rsid w:val="00E5576B"/>
    <w:rsid w:val="00E55C2E"/>
    <w:rsid w:val="00E566A7"/>
    <w:rsid w:val="00E6138A"/>
    <w:rsid w:val="00E638D1"/>
    <w:rsid w:val="00E65D2A"/>
    <w:rsid w:val="00E6738E"/>
    <w:rsid w:val="00E70304"/>
    <w:rsid w:val="00E7065D"/>
    <w:rsid w:val="00E7146D"/>
    <w:rsid w:val="00E7211B"/>
    <w:rsid w:val="00E73E30"/>
    <w:rsid w:val="00E743A5"/>
    <w:rsid w:val="00E76895"/>
    <w:rsid w:val="00E8069A"/>
    <w:rsid w:val="00E8132B"/>
    <w:rsid w:val="00E82F38"/>
    <w:rsid w:val="00E86B99"/>
    <w:rsid w:val="00E90AC3"/>
    <w:rsid w:val="00E91864"/>
    <w:rsid w:val="00E92CCC"/>
    <w:rsid w:val="00E946B7"/>
    <w:rsid w:val="00E94D6F"/>
    <w:rsid w:val="00E9725A"/>
    <w:rsid w:val="00EB182B"/>
    <w:rsid w:val="00EB1978"/>
    <w:rsid w:val="00EB34C6"/>
    <w:rsid w:val="00EB52B2"/>
    <w:rsid w:val="00EB6A6E"/>
    <w:rsid w:val="00EB6CFD"/>
    <w:rsid w:val="00EB777E"/>
    <w:rsid w:val="00EB7E7C"/>
    <w:rsid w:val="00EC0209"/>
    <w:rsid w:val="00EC2096"/>
    <w:rsid w:val="00EC21D4"/>
    <w:rsid w:val="00EC3625"/>
    <w:rsid w:val="00EC53BC"/>
    <w:rsid w:val="00EC592D"/>
    <w:rsid w:val="00EC5D53"/>
    <w:rsid w:val="00EC75B0"/>
    <w:rsid w:val="00EC7A33"/>
    <w:rsid w:val="00EC7CC7"/>
    <w:rsid w:val="00ED0EDE"/>
    <w:rsid w:val="00ED2D03"/>
    <w:rsid w:val="00ED465C"/>
    <w:rsid w:val="00ED4869"/>
    <w:rsid w:val="00ED4A9F"/>
    <w:rsid w:val="00ED6B52"/>
    <w:rsid w:val="00ED7F19"/>
    <w:rsid w:val="00EE1895"/>
    <w:rsid w:val="00EE74D0"/>
    <w:rsid w:val="00EE75EE"/>
    <w:rsid w:val="00EE7B9E"/>
    <w:rsid w:val="00EE7CB7"/>
    <w:rsid w:val="00EF1198"/>
    <w:rsid w:val="00EF1F23"/>
    <w:rsid w:val="00EF2013"/>
    <w:rsid w:val="00EF277F"/>
    <w:rsid w:val="00EF5A3F"/>
    <w:rsid w:val="00F037F8"/>
    <w:rsid w:val="00F10C58"/>
    <w:rsid w:val="00F12299"/>
    <w:rsid w:val="00F12D87"/>
    <w:rsid w:val="00F13B0D"/>
    <w:rsid w:val="00F13D5F"/>
    <w:rsid w:val="00F2417B"/>
    <w:rsid w:val="00F24223"/>
    <w:rsid w:val="00F242B3"/>
    <w:rsid w:val="00F242FA"/>
    <w:rsid w:val="00F25547"/>
    <w:rsid w:val="00F26472"/>
    <w:rsid w:val="00F26759"/>
    <w:rsid w:val="00F30515"/>
    <w:rsid w:val="00F3507D"/>
    <w:rsid w:val="00F35B56"/>
    <w:rsid w:val="00F4282C"/>
    <w:rsid w:val="00F43605"/>
    <w:rsid w:val="00F441B3"/>
    <w:rsid w:val="00F465D8"/>
    <w:rsid w:val="00F50A27"/>
    <w:rsid w:val="00F51FC9"/>
    <w:rsid w:val="00F5433A"/>
    <w:rsid w:val="00F54DD7"/>
    <w:rsid w:val="00F57523"/>
    <w:rsid w:val="00F6388B"/>
    <w:rsid w:val="00F63C56"/>
    <w:rsid w:val="00F648E1"/>
    <w:rsid w:val="00F661BE"/>
    <w:rsid w:val="00F70D56"/>
    <w:rsid w:val="00F716BE"/>
    <w:rsid w:val="00F71870"/>
    <w:rsid w:val="00F71874"/>
    <w:rsid w:val="00F724DD"/>
    <w:rsid w:val="00F72F18"/>
    <w:rsid w:val="00F73D34"/>
    <w:rsid w:val="00F74074"/>
    <w:rsid w:val="00F75C3B"/>
    <w:rsid w:val="00F77A34"/>
    <w:rsid w:val="00F832E8"/>
    <w:rsid w:val="00F8364B"/>
    <w:rsid w:val="00F871A4"/>
    <w:rsid w:val="00F8772A"/>
    <w:rsid w:val="00F918F3"/>
    <w:rsid w:val="00F9285A"/>
    <w:rsid w:val="00F93B2E"/>
    <w:rsid w:val="00F94AD8"/>
    <w:rsid w:val="00F956AB"/>
    <w:rsid w:val="00F95ED6"/>
    <w:rsid w:val="00F96393"/>
    <w:rsid w:val="00FA05E2"/>
    <w:rsid w:val="00FA0C1D"/>
    <w:rsid w:val="00FA14F9"/>
    <w:rsid w:val="00FA1845"/>
    <w:rsid w:val="00FA7277"/>
    <w:rsid w:val="00FB0872"/>
    <w:rsid w:val="00FB2812"/>
    <w:rsid w:val="00FB501C"/>
    <w:rsid w:val="00FB53DD"/>
    <w:rsid w:val="00FB6F4F"/>
    <w:rsid w:val="00FC0902"/>
    <w:rsid w:val="00FC2271"/>
    <w:rsid w:val="00FC2823"/>
    <w:rsid w:val="00FC2B18"/>
    <w:rsid w:val="00FC3272"/>
    <w:rsid w:val="00FC375D"/>
    <w:rsid w:val="00FC5B46"/>
    <w:rsid w:val="00FC69F5"/>
    <w:rsid w:val="00FC77DA"/>
    <w:rsid w:val="00FD16A6"/>
    <w:rsid w:val="00FD4F71"/>
    <w:rsid w:val="00FD7797"/>
    <w:rsid w:val="00FE3C63"/>
    <w:rsid w:val="00FE4692"/>
    <w:rsid w:val="00FE62F8"/>
    <w:rsid w:val="00FE7F62"/>
    <w:rsid w:val="00FF06B0"/>
    <w:rsid w:val="00FF30C8"/>
    <w:rsid w:val="00FF4054"/>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20" w:unhideWhenUsed="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D14C94"/>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D14C94"/>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rPr>
  </w:style>
  <w:style w:type="paragraph" w:styleId="berschrift2">
    <w:name w:val="heading 2"/>
    <w:basedOn w:val="LDTextinhalt"/>
    <w:next w:val="LDTextinhalt"/>
    <w:link w:val="berschrift2Zchn"/>
    <w:autoRedefine/>
    <w:uiPriority w:val="4"/>
    <w:rsid w:val="00D14C94"/>
    <w:pPr>
      <w:numPr>
        <w:numId w:val="2"/>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D14C94"/>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D14C94"/>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D14C94"/>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D14C94"/>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D14C94"/>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D14C94"/>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D14C94"/>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D14C9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D14C94"/>
  </w:style>
  <w:style w:type="paragraph" w:customStyle="1" w:styleId="LDTextinhalt">
    <w:name w:val="LD_Textinhalt"/>
    <w:basedOn w:val="Standard"/>
    <w:link w:val="LDTextinhaltZchn"/>
    <w:autoRedefine/>
    <w:qFormat/>
    <w:rsid w:val="00D14C94"/>
    <w:rPr>
      <w:noProof/>
      <w:szCs w:val="24"/>
      <w:lang w:eastAsia="de-DE"/>
    </w:rPr>
  </w:style>
  <w:style w:type="character" w:customStyle="1" w:styleId="berschrift1Zchn">
    <w:name w:val="Überschrift 1 Zchn"/>
    <w:basedOn w:val="Absatz-Standardschriftart"/>
    <w:link w:val="berschrift1"/>
    <w:uiPriority w:val="4"/>
    <w:rsid w:val="00D14C94"/>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D14C94"/>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D14C94"/>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D14C94"/>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D14C94"/>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D14C94"/>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D14C94"/>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D14C94"/>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D14C94"/>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D14C9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14C94"/>
    <w:rPr>
      <w:rFonts w:ascii="Tahoma" w:hAnsi="Tahoma" w:cs="Tahoma"/>
      <w:sz w:val="16"/>
      <w:szCs w:val="16"/>
    </w:rPr>
  </w:style>
  <w:style w:type="paragraph" w:styleId="StandardWeb">
    <w:name w:val="Normal (Web)"/>
    <w:basedOn w:val="Standard"/>
    <w:link w:val="StandardWebZchn"/>
    <w:uiPriority w:val="99"/>
    <w:semiHidden/>
    <w:locked/>
    <w:rsid w:val="00D14C94"/>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D14C94"/>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D14C94"/>
    <w:pPr>
      <w:tabs>
        <w:tab w:val="center" w:pos="4536"/>
        <w:tab w:val="right" w:pos="9072"/>
      </w:tabs>
    </w:pPr>
  </w:style>
  <w:style w:type="character" w:customStyle="1" w:styleId="KopfzeileZchn">
    <w:name w:val="Kopfzeile Zchn"/>
    <w:basedOn w:val="Absatz-Standardschriftart"/>
    <w:link w:val="Kopfzeile"/>
    <w:uiPriority w:val="99"/>
    <w:semiHidden/>
    <w:rsid w:val="00D14C94"/>
    <w:rPr>
      <w:rFonts w:ascii="Arial" w:hAnsi="Arial"/>
      <w:sz w:val="20"/>
      <w:szCs w:val="20"/>
    </w:rPr>
  </w:style>
  <w:style w:type="paragraph" w:customStyle="1" w:styleId="LDAuflistungText">
    <w:name w:val="LD_Auflistung Text"/>
    <w:basedOn w:val="Standard"/>
    <w:link w:val="LDAuflistungTextZchn"/>
    <w:autoRedefine/>
    <w:qFormat/>
    <w:rsid w:val="00D14C94"/>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D14C94"/>
    <w:rPr>
      <w:rFonts w:ascii="Arial" w:eastAsia="Times New Roman" w:hAnsi="Arial" w:cs="Arial"/>
      <w:sz w:val="20"/>
      <w:szCs w:val="20"/>
      <w:lang w:eastAsia="de-DE"/>
    </w:rPr>
  </w:style>
  <w:style w:type="table" w:styleId="Tabellenraster">
    <w:name w:val="Table Grid"/>
    <w:basedOn w:val="NormaleTabelle"/>
    <w:uiPriority w:val="59"/>
    <w:locked/>
    <w:rsid w:val="00D14C94"/>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D14C94"/>
    <w:pPr>
      <w:ind w:left="709"/>
    </w:pPr>
    <w:rPr>
      <w:szCs w:val="24"/>
    </w:rPr>
  </w:style>
  <w:style w:type="paragraph" w:styleId="Endnotentext">
    <w:name w:val="endnote text"/>
    <w:basedOn w:val="Standard"/>
    <w:link w:val="EndnotentextZchn"/>
    <w:uiPriority w:val="99"/>
    <w:semiHidden/>
    <w:unhideWhenUsed/>
    <w:locked/>
    <w:rsid w:val="00D14C94"/>
  </w:style>
  <w:style w:type="character" w:customStyle="1" w:styleId="EndnotentextZchn">
    <w:name w:val="Endnotentext Zchn"/>
    <w:basedOn w:val="Absatz-Standardschriftart"/>
    <w:link w:val="Endnotentext"/>
    <w:uiPriority w:val="99"/>
    <w:semiHidden/>
    <w:rsid w:val="00D14C94"/>
    <w:rPr>
      <w:rFonts w:ascii="Arial" w:hAnsi="Arial"/>
      <w:sz w:val="20"/>
      <w:szCs w:val="20"/>
    </w:rPr>
  </w:style>
  <w:style w:type="character" w:styleId="Endnotenzeichen">
    <w:name w:val="endnote reference"/>
    <w:basedOn w:val="Absatz-Standardschriftart"/>
    <w:uiPriority w:val="99"/>
    <w:semiHidden/>
    <w:unhideWhenUsed/>
    <w:locked/>
    <w:rsid w:val="00D14C94"/>
    <w:rPr>
      <w:vertAlign w:val="superscript"/>
    </w:rPr>
  </w:style>
  <w:style w:type="character" w:styleId="BesuchterLink">
    <w:name w:val="FollowedHyperlink"/>
    <w:basedOn w:val="Absatz-Standardschriftart"/>
    <w:uiPriority w:val="99"/>
    <w:semiHidden/>
    <w:unhideWhenUsed/>
    <w:rsid w:val="00D14C94"/>
    <w:rPr>
      <w:color w:val="1E3E95"/>
      <w:u w:val="single"/>
    </w:rPr>
  </w:style>
  <w:style w:type="paragraph" w:customStyle="1" w:styleId="notizen">
    <w:name w:val="notizen"/>
    <w:basedOn w:val="Standard"/>
    <w:uiPriority w:val="99"/>
    <w:semiHidden/>
    <w:locked/>
    <w:rsid w:val="00D14C94"/>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D14C94"/>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D14C94"/>
    <w:pPr>
      <w:spacing w:after="0" w:line="240" w:lineRule="auto"/>
    </w:pPr>
    <w:rPr>
      <w:rFonts w:ascii="Arial" w:hAnsi="Arial"/>
      <w:sz w:val="20"/>
      <w:szCs w:val="20"/>
    </w:rPr>
  </w:style>
  <w:style w:type="character" w:styleId="IntensiveHervorhebung">
    <w:name w:val="Intense Emphasis"/>
    <w:uiPriority w:val="99"/>
    <w:semiHidden/>
    <w:qFormat/>
    <w:locked/>
    <w:rsid w:val="00D14C94"/>
    <w:rPr>
      <w:rFonts w:ascii="Arial" w:hAnsi="Arial"/>
      <w:b/>
      <w:bCs/>
      <w:i w:val="0"/>
      <w:iCs/>
      <w:color w:val="4F81BD"/>
      <w:sz w:val="24"/>
    </w:rPr>
  </w:style>
  <w:style w:type="character" w:customStyle="1" w:styleId="pagebreadcrumb1">
    <w:name w:val="pagebreadcrumb1"/>
    <w:uiPriority w:val="99"/>
    <w:semiHidden/>
    <w:locked/>
    <w:rsid w:val="00D14C94"/>
    <w:rPr>
      <w:rFonts w:ascii="Arial" w:hAnsi="Arial" w:cs="Arial"/>
      <w:color w:val="054295"/>
      <w:sz w:val="20"/>
      <w:szCs w:val="20"/>
    </w:rPr>
  </w:style>
  <w:style w:type="character" w:customStyle="1" w:styleId="pagetitle1">
    <w:name w:val="pagetitle1"/>
    <w:uiPriority w:val="99"/>
    <w:semiHidden/>
    <w:locked/>
    <w:rsid w:val="00D14C94"/>
    <w:rPr>
      <w:rFonts w:ascii="Arial" w:hAnsi="Arial" w:cs="Arial"/>
      <w:b/>
      <w:bCs/>
      <w:color w:val="auto"/>
      <w:sz w:val="20"/>
      <w:szCs w:val="20"/>
    </w:rPr>
  </w:style>
  <w:style w:type="paragraph" w:customStyle="1" w:styleId="LDFuzeile">
    <w:name w:val="LD_Fußzeile"/>
    <w:basedOn w:val="Standard"/>
    <w:autoRedefine/>
    <w:uiPriority w:val="5"/>
    <w:qFormat/>
    <w:rsid w:val="00D14C94"/>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D14C94"/>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D14C94"/>
    <w:pPr>
      <w:numPr>
        <w:numId w:val="7"/>
      </w:numPr>
      <w:tabs>
        <w:tab w:val="left" w:pos="709"/>
      </w:tabs>
    </w:pPr>
    <w:rPr>
      <w:rFonts w:eastAsia="Times New Roman" w:cs="Times New Roman"/>
      <w:szCs w:val="20"/>
    </w:rPr>
  </w:style>
  <w:style w:type="paragraph" w:styleId="Verzeichnis4">
    <w:name w:val="toc 4"/>
    <w:basedOn w:val="Standard"/>
    <w:next w:val="Standard"/>
    <w:autoRedefine/>
    <w:uiPriority w:val="39"/>
    <w:rsid w:val="00D14C94"/>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D14C94"/>
    <w:pPr>
      <w:spacing w:before="60" w:after="0"/>
    </w:pPr>
    <w:rPr>
      <w:rFonts w:ascii="Times New Roman" w:eastAsia="Times New Roman" w:hAnsi="Times New Roman" w:cs="Times New Roman"/>
      <w:color w:val="000000"/>
      <w:lang w:eastAsia="de-DE"/>
    </w:rPr>
  </w:style>
  <w:style w:type="character" w:customStyle="1" w:styleId="LDBedienelement">
    <w:name w:val="LD_Bedienelement"/>
    <w:basedOn w:val="Absatz-Standardschriftart"/>
    <w:uiPriority w:val="1"/>
    <w:qFormat/>
    <w:rsid w:val="00D14C94"/>
    <w:rPr>
      <w:b/>
      <w:bCs/>
      <w:sz w:val="20"/>
      <w:szCs w:val="20"/>
    </w:rPr>
  </w:style>
  <w:style w:type="character" w:customStyle="1" w:styleId="LDMenpunkt">
    <w:name w:val="LD_Menüpunkt"/>
    <w:basedOn w:val="Absatz-Standardschriftart"/>
    <w:uiPriority w:val="3"/>
    <w:qFormat/>
    <w:rsid w:val="00D14C94"/>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D14C94"/>
    <w:rPr>
      <w:rFonts w:ascii="Arial" w:hAnsi="Arial"/>
      <w:i/>
      <w:iCs/>
      <w:sz w:val="20"/>
      <w:szCs w:val="20"/>
    </w:rPr>
  </w:style>
  <w:style w:type="character" w:customStyle="1" w:styleId="LDBereichTabelle">
    <w:name w:val="LD_BereichTabelle"/>
    <w:basedOn w:val="Absatz-Standardschriftart"/>
    <w:uiPriority w:val="1"/>
    <w:qFormat/>
    <w:rsid w:val="00D14C94"/>
    <w:rPr>
      <w:b/>
      <w:bCs/>
      <w:color w:val="1E3E95"/>
      <w:sz w:val="20"/>
      <w:szCs w:val="20"/>
    </w:rPr>
  </w:style>
  <w:style w:type="character" w:customStyle="1" w:styleId="LDRegister">
    <w:name w:val="LD_Register"/>
    <w:basedOn w:val="Absatz-Standardschriftart"/>
    <w:uiPriority w:val="1"/>
    <w:qFormat/>
    <w:rsid w:val="00D14C94"/>
    <w:rPr>
      <w:b/>
      <w:bCs/>
      <w:color w:val="C11423"/>
      <w:sz w:val="20"/>
      <w:szCs w:val="20"/>
    </w:rPr>
  </w:style>
  <w:style w:type="paragraph" w:customStyle="1" w:styleId="LDBildunterschrift">
    <w:name w:val="LD_Bildunterschrift"/>
    <w:basedOn w:val="Standard"/>
    <w:next w:val="Standard"/>
    <w:link w:val="LDBildunterschriftZchn"/>
    <w:autoRedefine/>
    <w:qFormat/>
    <w:rsid w:val="00D14C94"/>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D14C94"/>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D14C94"/>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rPr>
  </w:style>
  <w:style w:type="character" w:customStyle="1" w:styleId="LDHinweisZchn">
    <w:name w:val="LD_Hinweis Zchn"/>
    <w:basedOn w:val="LDAuflistungTextZchn"/>
    <w:link w:val="LDHinweis"/>
    <w:uiPriority w:val="7"/>
    <w:semiHidden/>
    <w:rsid w:val="00D14C94"/>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D14C94"/>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rPr>
  </w:style>
  <w:style w:type="character" w:customStyle="1" w:styleId="LDAchtungZchn">
    <w:name w:val="LD_Achtung Zchn"/>
    <w:basedOn w:val="LDHinweisZchn"/>
    <w:link w:val="LDAchtung"/>
    <w:uiPriority w:val="7"/>
    <w:semiHidden/>
    <w:rsid w:val="00D14C94"/>
    <w:rPr>
      <w:rFonts w:ascii="Arial" w:eastAsia="Times New Roman" w:hAnsi="Arial" w:cs="Arial"/>
      <w:sz w:val="20"/>
      <w:szCs w:val="24"/>
      <w:lang w:eastAsia="de-DE"/>
    </w:rPr>
  </w:style>
  <w:style w:type="table" w:customStyle="1" w:styleId="Tabelle1">
    <w:name w:val="Tabelle1"/>
    <w:basedOn w:val="NormaleTabelle"/>
    <w:uiPriority w:val="99"/>
    <w:locked/>
    <w:rsid w:val="00D14C94"/>
    <w:pPr>
      <w:spacing w:after="0" w:line="240" w:lineRule="auto"/>
    </w:pPr>
    <w:rPr>
      <w:rFonts w:ascii="Arial" w:hAnsi="Arial"/>
      <w:sz w:val="20"/>
      <w:szCs w:val="20"/>
    </w:rPr>
    <w:tblPr/>
  </w:style>
  <w:style w:type="table" w:styleId="HelleSchattierung">
    <w:name w:val="Light Shading"/>
    <w:basedOn w:val="NormaleTabelle"/>
    <w:uiPriority w:val="60"/>
    <w:locked/>
    <w:rsid w:val="00D14C94"/>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D14C94"/>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D14C94"/>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D14C94"/>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D14C94"/>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D14C94"/>
    <w:rPr>
      <w:rFonts w:ascii="Arial" w:hAnsi="Arial" w:cs="Arial"/>
      <w:sz w:val="20"/>
      <w:szCs w:val="24"/>
    </w:rPr>
  </w:style>
  <w:style w:type="character" w:styleId="Hyperlink">
    <w:name w:val="Hyperlink"/>
    <w:basedOn w:val="Absatz-Standardschriftart"/>
    <w:uiPriority w:val="99"/>
    <w:rsid w:val="00D14C94"/>
    <w:rPr>
      <w:color w:val="1E3E95"/>
      <w:u w:val="single"/>
    </w:rPr>
  </w:style>
  <w:style w:type="paragraph" w:styleId="Inhaltsverzeichnisberschrift">
    <w:name w:val="TOC Heading"/>
    <w:basedOn w:val="berschrift1"/>
    <w:next w:val="Standard"/>
    <w:uiPriority w:val="39"/>
    <w:semiHidden/>
    <w:unhideWhenUsed/>
    <w:qFormat/>
    <w:locked/>
    <w:rsid w:val="00D14C94"/>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D14C94"/>
    <w:pPr>
      <w:tabs>
        <w:tab w:val="right" w:pos="9571"/>
      </w:tabs>
      <w:spacing w:after="0"/>
      <w:ind w:left="851" w:hanging="851"/>
    </w:pPr>
  </w:style>
  <w:style w:type="paragraph" w:styleId="Fuzeile">
    <w:name w:val="footer"/>
    <w:basedOn w:val="Standard"/>
    <w:link w:val="FuzeileZchn"/>
    <w:uiPriority w:val="99"/>
    <w:rsid w:val="00D14C94"/>
    <w:pPr>
      <w:tabs>
        <w:tab w:val="center" w:pos="4536"/>
        <w:tab w:val="right" w:pos="9072"/>
      </w:tabs>
      <w:spacing w:before="0" w:after="0"/>
    </w:pPr>
  </w:style>
  <w:style w:type="character" w:customStyle="1" w:styleId="FuzeileZchn">
    <w:name w:val="Fußzeile Zchn"/>
    <w:basedOn w:val="Absatz-Standardschriftart"/>
    <w:link w:val="Fuzeile"/>
    <w:uiPriority w:val="99"/>
    <w:rsid w:val="00D14C94"/>
    <w:rPr>
      <w:rFonts w:ascii="Arial" w:hAnsi="Arial"/>
      <w:sz w:val="20"/>
      <w:szCs w:val="20"/>
    </w:rPr>
  </w:style>
  <w:style w:type="character" w:customStyle="1" w:styleId="LDLink">
    <w:name w:val="LD_Link"/>
    <w:basedOn w:val="Absatz-Standardschriftart"/>
    <w:uiPriority w:val="6"/>
    <w:rsid w:val="00D14C94"/>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D14C94"/>
    <w:pPr>
      <w:spacing w:before="0" w:after="0"/>
    </w:pPr>
  </w:style>
  <w:style w:type="paragraph" w:customStyle="1" w:styleId="LDAuflistungzweiteEbene">
    <w:name w:val="LD_Auflistung_zweite Ebene"/>
    <w:basedOn w:val="LDTextinhalt"/>
    <w:link w:val="LDAuflistungzweiteEbeneZchn"/>
    <w:qFormat/>
    <w:rsid w:val="00D14C94"/>
    <w:pPr>
      <w:numPr>
        <w:numId w:val="6"/>
      </w:numPr>
      <w:ind w:left="1276" w:hanging="284"/>
    </w:pPr>
  </w:style>
  <w:style w:type="character" w:customStyle="1" w:styleId="LDTextinhaltZchn">
    <w:name w:val="LD_Textinhalt Zchn"/>
    <w:basedOn w:val="Absatz-Standardschriftart"/>
    <w:link w:val="LDTextinhalt"/>
    <w:rsid w:val="00D14C94"/>
    <w:rPr>
      <w:rFonts w:ascii="Arial" w:hAnsi="Arial"/>
      <w:noProof/>
      <w:sz w:val="20"/>
      <w:szCs w:val="24"/>
      <w:lang w:eastAsia="de-DE"/>
    </w:rPr>
  </w:style>
  <w:style w:type="character" w:customStyle="1" w:styleId="LDAbsatznachberschriftZchn">
    <w:name w:val="LD_Absatz_nach_Überschrift Zchn"/>
    <w:basedOn w:val="LDTextinhaltZchn"/>
    <w:link w:val="LDAbsatznachberschrift"/>
    <w:rsid w:val="00D14C94"/>
    <w:rPr>
      <w:rFonts w:ascii="Arial" w:hAnsi="Arial"/>
      <w:noProof/>
      <w:sz w:val="20"/>
      <w:szCs w:val="24"/>
      <w:lang w:eastAsia="de-DE"/>
    </w:rPr>
  </w:style>
  <w:style w:type="character" w:customStyle="1" w:styleId="LDAuflistungzweiteEbeneZchn">
    <w:name w:val="LD_Auflistung_zweite Ebene Zchn"/>
    <w:basedOn w:val="LDTextinhaltZchn"/>
    <w:link w:val="LDAuflistungzweiteEbene"/>
    <w:rsid w:val="00D14C94"/>
    <w:rPr>
      <w:rFonts w:ascii="Arial" w:hAnsi="Arial"/>
      <w:noProof/>
      <w:sz w:val="20"/>
      <w:szCs w:val="24"/>
      <w:lang w:eastAsia="de-DE"/>
    </w:rPr>
  </w:style>
  <w:style w:type="paragraph" w:styleId="Verzeichnis2">
    <w:name w:val="toc 2"/>
    <w:basedOn w:val="Standard"/>
    <w:next w:val="Standard"/>
    <w:autoRedefine/>
    <w:uiPriority w:val="39"/>
    <w:rsid w:val="00D14C94"/>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D14C94"/>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D14C94"/>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D14C94"/>
    <w:pPr>
      <w:ind w:left="284"/>
    </w:pPr>
  </w:style>
  <w:style w:type="character" w:customStyle="1" w:styleId="LDAuflistunginTabelleZchn">
    <w:name w:val="LD_Auflistung in Tabelle Zchn"/>
    <w:basedOn w:val="LDAuflistungTextZchn"/>
    <w:link w:val="LDAuflistunginTabelle"/>
    <w:rsid w:val="00D14C94"/>
    <w:rPr>
      <w:rFonts w:ascii="Arial" w:eastAsia="Times New Roman" w:hAnsi="Arial" w:cs="Arial"/>
      <w:sz w:val="20"/>
      <w:szCs w:val="20"/>
      <w:lang w:eastAsia="de-DE"/>
    </w:rPr>
  </w:style>
  <w:style w:type="character" w:customStyle="1" w:styleId="LDNeu">
    <w:name w:val="LD_Neu"/>
    <w:basedOn w:val="LDRegister"/>
    <w:uiPriority w:val="1"/>
    <w:rsid w:val="00D14C94"/>
    <w:rPr>
      <w:b/>
      <w:bCs/>
      <w:color w:val="008000"/>
      <w:sz w:val="20"/>
      <w:szCs w:val="20"/>
    </w:rPr>
  </w:style>
  <w:style w:type="paragraph" w:customStyle="1" w:styleId="LDAufgabenliste">
    <w:name w:val="LD_Aufgabenliste"/>
    <w:basedOn w:val="LDHinweis"/>
    <w:next w:val="LDTextinhalt"/>
    <w:uiPriority w:val="7"/>
    <w:semiHidden/>
    <w:rsid w:val="00D14C94"/>
    <w:pPr>
      <w:numPr>
        <w:numId w:val="8"/>
      </w:numPr>
    </w:pPr>
    <w:rPr>
      <w:color w:val="808080" w:themeColor="background1" w:themeShade="80"/>
    </w:rPr>
  </w:style>
  <w:style w:type="paragraph" w:styleId="Verzeichnis5">
    <w:name w:val="toc 5"/>
    <w:basedOn w:val="Standard"/>
    <w:next w:val="Standard"/>
    <w:autoRedefine/>
    <w:uiPriority w:val="39"/>
    <w:semiHidden/>
    <w:unhideWhenUsed/>
    <w:locked/>
    <w:rsid w:val="00D14C94"/>
    <w:rPr>
      <w:color w:val="1E3E95"/>
    </w:rPr>
  </w:style>
  <w:style w:type="paragraph" w:customStyle="1" w:styleId="LDTextinhaltweitereingerckt">
    <w:name w:val="LD_Textinhalt weiter eingerückt"/>
    <w:basedOn w:val="LDTextinhalteingerckt"/>
    <w:rsid w:val="00D14C94"/>
    <w:pPr>
      <w:ind w:left="992"/>
    </w:pPr>
  </w:style>
  <w:style w:type="paragraph" w:customStyle="1" w:styleId="LDTextinhaltTabelle8pt">
    <w:name w:val="LD_Textinhalt_Tabelle_8pt"/>
    <w:basedOn w:val="LDTextinhalt"/>
    <w:rsid w:val="00D14C94"/>
    <w:pPr>
      <w:spacing w:before="0" w:after="0"/>
    </w:pPr>
    <w:rPr>
      <w:sz w:val="16"/>
    </w:rPr>
  </w:style>
  <w:style w:type="character" w:customStyle="1" w:styleId="hervorhebungklein">
    <w:name w:val="hervorhebung_klein"/>
    <w:basedOn w:val="Absatz-Standardschriftart"/>
    <w:uiPriority w:val="2"/>
    <w:rsid w:val="00D14C94"/>
    <w:rPr>
      <w:rFonts w:ascii="Arial" w:hAnsi="Arial"/>
      <w:b/>
      <w:sz w:val="16"/>
    </w:rPr>
  </w:style>
  <w:style w:type="character" w:styleId="Funotenzeichen">
    <w:name w:val="footnote reference"/>
    <w:basedOn w:val="Absatz-Standardschriftart"/>
    <w:uiPriority w:val="99"/>
    <w:semiHidden/>
    <w:unhideWhenUsed/>
    <w:rsid w:val="00D14C94"/>
    <w:rPr>
      <w:vertAlign w:val="superscript"/>
    </w:rPr>
  </w:style>
  <w:style w:type="paragraph" w:styleId="Funotentext">
    <w:name w:val="footnote text"/>
    <w:basedOn w:val="Standard"/>
    <w:link w:val="FunotentextZchn"/>
    <w:uiPriority w:val="99"/>
    <w:semiHidden/>
    <w:rsid w:val="00D14C94"/>
    <w:pPr>
      <w:spacing w:before="0" w:after="0"/>
    </w:pPr>
    <w:rPr>
      <w:sz w:val="18"/>
    </w:rPr>
  </w:style>
  <w:style w:type="character" w:customStyle="1" w:styleId="FunotentextZchn">
    <w:name w:val="Fußnotentext Zchn"/>
    <w:basedOn w:val="Absatz-Standardschriftart"/>
    <w:link w:val="Funotentext"/>
    <w:uiPriority w:val="99"/>
    <w:semiHidden/>
    <w:rsid w:val="00D14C94"/>
    <w:rPr>
      <w:rFonts w:ascii="Arial" w:hAnsi="Arial"/>
      <w:sz w:val="18"/>
      <w:szCs w:val="20"/>
    </w:rPr>
  </w:style>
  <w:style w:type="paragraph" w:customStyle="1" w:styleId="LDTextinhaltTabelle6pt">
    <w:name w:val="LD_Textinhalt_Tabelle_6pt"/>
    <w:basedOn w:val="LDTextinhaltTabelle8pt"/>
    <w:rsid w:val="00D14C94"/>
    <w:pPr>
      <w:spacing w:before="120"/>
    </w:pPr>
    <w:rPr>
      <w:sz w:val="12"/>
    </w:rPr>
  </w:style>
  <w:style w:type="character" w:customStyle="1" w:styleId="hervorhebungblau">
    <w:name w:val="hervorhebungblau"/>
    <w:basedOn w:val="Absatz-Standardschriftart"/>
    <w:uiPriority w:val="3"/>
    <w:rsid w:val="00D14C94"/>
    <w:rPr>
      <w:b/>
      <w:bCs/>
      <w:color w:val="1C3D93"/>
      <w:sz w:val="20"/>
      <w:szCs w:val="20"/>
    </w:rPr>
  </w:style>
  <w:style w:type="character" w:customStyle="1" w:styleId="hervorhebung">
    <w:name w:val="hervorhebung"/>
    <w:basedOn w:val="Absatz-Standardschriftart"/>
    <w:uiPriority w:val="2"/>
    <w:rsid w:val="00D14C94"/>
    <w:rPr>
      <w:b/>
      <w:bCs/>
      <w:sz w:val="20"/>
      <w:szCs w:val="20"/>
    </w:rPr>
  </w:style>
  <w:style w:type="paragraph" w:customStyle="1" w:styleId="LDTitelseite14pt">
    <w:name w:val="LD_Titelseite_14pt"/>
    <w:basedOn w:val="Standard"/>
    <w:rsid w:val="00D14C94"/>
    <w:pPr>
      <w:spacing w:before="0" w:after="0"/>
    </w:pPr>
    <w:rPr>
      <w:b/>
      <w:color w:val="1F497D"/>
      <w:sz w:val="28"/>
      <w:szCs w:val="28"/>
    </w:rPr>
  </w:style>
  <w:style w:type="paragraph" w:customStyle="1" w:styleId="LDTitelseite13pt">
    <w:name w:val="LD_Titelseite_13pt"/>
    <w:basedOn w:val="Standard"/>
    <w:rsid w:val="00D14C94"/>
    <w:pPr>
      <w:spacing w:before="480" w:after="0"/>
    </w:pPr>
    <w:rPr>
      <w:sz w:val="26"/>
    </w:rPr>
  </w:style>
  <w:style w:type="paragraph" w:customStyle="1" w:styleId="LDTitelseite30pt">
    <w:name w:val="LD_Titelseite_30pt"/>
    <w:basedOn w:val="LDTitelseite14pt"/>
    <w:rsid w:val="00D14C94"/>
    <w:pPr>
      <w:spacing w:before="1320"/>
    </w:pPr>
    <w:rPr>
      <w:sz w:val="60"/>
    </w:rPr>
  </w:style>
  <w:style w:type="paragraph" w:customStyle="1" w:styleId="LDVersionsnummer">
    <w:name w:val="LD_Versionsnummer"/>
    <w:basedOn w:val="Standard"/>
    <w:rsid w:val="00D14C94"/>
    <w:rPr>
      <w:sz w:val="18"/>
    </w:rPr>
  </w:style>
  <w:style w:type="paragraph" w:customStyle="1" w:styleId="LDAuflistungHandlungenzweiteEbene">
    <w:name w:val="LD_Auflistung_Handlungen_zweiteEbene"/>
    <w:basedOn w:val="LDAuflistungzweiteEbene"/>
    <w:rsid w:val="00D14C94"/>
    <w:pPr>
      <w:ind w:left="568"/>
    </w:pPr>
  </w:style>
  <w:style w:type="paragraph" w:customStyle="1" w:styleId="LDAuflistunginTabellemittel">
    <w:name w:val="LD_Auflistung in Tabelle mittel"/>
    <w:basedOn w:val="LDAuflistunginTabelle"/>
    <w:rsid w:val="00D14C94"/>
    <w:pPr>
      <w:spacing w:after="60"/>
    </w:pPr>
    <w:rPr>
      <w:sz w:val="18"/>
    </w:rPr>
  </w:style>
  <w:style w:type="paragraph" w:customStyle="1" w:styleId="LDTitelseiteHKM">
    <w:name w:val="LD_Titelseite HKM"/>
    <w:basedOn w:val="LDTitelseite13pt"/>
    <w:rsid w:val="00D14C94"/>
    <w:pPr>
      <w:spacing w:before="0"/>
    </w:pPr>
    <w:rPr>
      <w:b/>
    </w:rPr>
  </w:style>
  <w:style w:type="character" w:customStyle="1" w:styleId="unterstrichen">
    <w:name w:val="unterstrichen"/>
    <w:basedOn w:val="Absatz-Standardschriftart"/>
    <w:uiPriority w:val="1"/>
    <w:locked/>
    <w:rsid w:val="00D14C94"/>
    <w:rPr>
      <w:rFonts w:ascii="Arial" w:hAnsi="Arial"/>
      <w:sz w:val="20"/>
      <w:u w:val="single"/>
      <w:lang w:eastAsia="de-DE"/>
    </w:rPr>
  </w:style>
  <w:style w:type="paragraph" w:customStyle="1" w:styleId="LDBereich2">
    <w:name w:val="LD_Bereich2"/>
    <w:basedOn w:val="berschrift1"/>
    <w:uiPriority w:val="4"/>
    <w:rsid w:val="00D14C94"/>
  </w:style>
  <w:style w:type="paragraph" w:customStyle="1" w:styleId="LDTextinhalteingercktkursiv">
    <w:name w:val="LD_Textinhalt eingerückt kursiv"/>
    <w:basedOn w:val="LDTextinhaltweitereingerckt"/>
    <w:next w:val="LDTextinhaltweitereingerckt"/>
    <w:rsid w:val="00D14C94"/>
    <w:rPr>
      <w:i/>
    </w:rPr>
  </w:style>
  <w:style w:type="table" w:customStyle="1" w:styleId="LDTabelleAnleitungen">
    <w:name w:val="LD Tabelle_Anleitungen"/>
    <w:basedOn w:val="NormaleTabelle"/>
    <w:uiPriority w:val="99"/>
    <w:rsid w:val="00D14C94"/>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D14C94"/>
    <w:pPr>
      <w:ind w:left="1276"/>
    </w:pPr>
  </w:style>
  <w:style w:type="paragraph" w:customStyle="1" w:styleId="LDZwischenberschrift">
    <w:name w:val="LD_Zwischenüberschrift"/>
    <w:basedOn w:val="LDTitelseite13pt"/>
    <w:rsid w:val="00D14C94"/>
    <w:pPr>
      <w:ind w:left="709"/>
    </w:pPr>
  </w:style>
  <w:style w:type="character" w:customStyle="1" w:styleId="hervorhebunggrn">
    <w:name w:val="hervorhebunggrün"/>
    <w:basedOn w:val="Absatz-Standardschriftart"/>
    <w:uiPriority w:val="1"/>
    <w:rsid w:val="00D14C94"/>
    <w:rPr>
      <w:b/>
      <w:bCs/>
      <w:color w:val="00823B"/>
      <w:sz w:val="20"/>
      <w:szCs w:val="20"/>
    </w:rPr>
  </w:style>
  <w:style w:type="character" w:styleId="Kommentarzeichen">
    <w:name w:val="annotation reference"/>
    <w:basedOn w:val="Absatz-Standardschriftart"/>
    <w:uiPriority w:val="99"/>
    <w:semiHidden/>
    <w:locked/>
    <w:rsid w:val="00D14C94"/>
    <w:rPr>
      <w:sz w:val="16"/>
      <w:szCs w:val="16"/>
    </w:rPr>
  </w:style>
  <w:style w:type="paragraph" w:styleId="Kommentartext">
    <w:name w:val="annotation text"/>
    <w:basedOn w:val="Standard"/>
    <w:link w:val="KommentartextZchn"/>
    <w:uiPriority w:val="99"/>
    <w:semiHidden/>
    <w:locked/>
    <w:rsid w:val="00D14C94"/>
  </w:style>
  <w:style w:type="character" w:customStyle="1" w:styleId="KommentartextZchn">
    <w:name w:val="Kommentartext Zchn"/>
    <w:basedOn w:val="Absatz-Standardschriftart"/>
    <w:link w:val="Kommentartext"/>
    <w:uiPriority w:val="99"/>
    <w:semiHidden/>
    <w:rsid w:val="00D14C94"/>
    <w:rPr>
      <w:rFonts w:ascii="Arial" w:hAnsi="Arial"/>
      <w:sz w:val="20"/>
      <w:szCs w:val="20"/>
    </w:rPr>
  </w:style>
  <w:style w:type="paragraph" w:styleId="Kommentarthema">
    <w:name w:val="annotation subject"/>
    <w:basedOn w:val="Kommentartext"/>
    <w:next w:val="Kommentartext"/>
    <w:link w:val="KommentarthemaZchn"/>
    <w:uiPriority w:val="99"/>
    <w:semiHidden/>
    <w:locked/>
    <w:rsid w:val="00D14C94"/>
    <w:rPr>
      <w:b/>
      <w:bCs/>
    </w:rPr>
  </w:style>
  <w:style w:type="character" w:customStyle="1" w:styleId="KommentarthemaZchn">
    <w:name w:val="Kommentarthema Zchn"/>
    <w:basedOn w:val="KommentartextZchn"/>
    <w:link w:val="Kommentarthema"/>
    <w:uiPriority w:val="99"/>
    <w:semiHidden/>
    <w:rsid w:val="00D14C94"/>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character" w:styleId="Hervorhebung0">
    <w:name w:val="Emphasis"/>
    <w:basedOn w:val="Absatz-Standardschriftart"/>
    <w:uiPriority w:val="20"/>
    <w:qFormat/>
    <w:rsid w:val="00975172"/>
    <w:rPr>
      <w:i/>
      <w:iCs/>
    </w:rPr>
  </w:style>
  <w:style w:type="paragraph" w:styleId="berarbeitung">
    <w:name w:val="Revision"/>
    <w:hidden/>
    <w:uiPriority w:val="99"/>
    <w:semiHidden/>
    <w:rsid w:val="00D46000"/>
    <w:pPr>
      <w:spacing w:after="0" w:line="240" w:lineRule="auto"/>
    </w:pPr>
    <w:rPr>
      <w:rFonts w:ascii="Arial" w:hAnsi="Arial"/>
      <w:sz w:val="20"/>
    </w:rPr>
  </w:style>
  <w:style w:type="paragraph" w:customStyle="1" w:styleId="LDTextinhaltTabelle9pt">
    <w:name w:val="LD_Textinhalt_Tabelle_9pt"/>
    <w:basedOn w:val="LDTextinhaltTabelle8pt"/>
    <w:qFormat/>
    <w:rsid w:val="00D14C94"/>
    <w:rPr>
      <w:sz w:val="18"/>
    </w:rPr>
  </w:style>
  <w:style w:type="paragraph" w:styleId="Beschriftung">
    <w:name w:val="caption"/>
    <w:basedOn w:val="Standard"/>
    <w:next w:val="Standard"/>
    <w:uiPriority w:val="35"/>
    <w:unhideWhenUsed/>
    <w:locked/>
    <w:rsid w:val="00D768C5"/>
    <w:rPr>
      <w:i/>
      <w:iCs/>
      <w:color w:val="1F497D" w:themeColor="text2"/>
      <w:sz w:val="18"/>
      <w:szCs w:val="18"/>
    </w:rPr>
  </w:style>
  <w:style w:type="paragraph" w:styleId="Listenabsatz">
    <w:name w:val="List Paragraph"/>
    <w:basedOn w:val="Standard"/>
    <w:uiPriority w:val="34"/>
    <w:qFormat/>
    <w:rsid w:val="00B164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6249">
      <w:bodyDiv w:val="1"/>
      <w:marLeft w:val="0"/>
      <w:marRight w:val="0"/>
      <w:marTop w:val="0"/>
      <w:marBottom w:val="0"/>
      <w:divBdr>
        <w:top w:val="none" w:sz="0" w:space="0" w:color="auto"/>
        <w:left w:val="none" w:sz="0" w:space="0" w:color="auto"/>
        <w:bottom w:val="none" w:sz="0" w:space="0" w:color="auto"/>
        <w:right w:val="none" w:sz="0" w:space="0" w:color="auto"/>
      </w:divBdr>
    </w:div>
    <w:div w:id="45154699">
      <w:bodyDiv w:val="1"/>
      <w:marLeft w:val="0"/>
      <w:marRight w:val="0"/>
      <w:marTop w:val="0"/>
      <w:marBottom w:val="0"/>
      <w:divBdr>
        <w:top w:val="none" w:sz="0" w:space="0" w:color="auto"/>
        <w:left w:val="none" w:sz="0" w:space="0" w:color="auto"/>
        <w:bottom w:val="none" w:sz="0" w:space="0" w:color="auto"/>
        <w:right w:val="none" w:sz="0" w:space="0" w:color="auto"/>
      </w:divBdr>
    </w:div>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71858676">
      <w:bodyDiv w:val="1"/>
      <w:marLeft w:val="0"/>
      <w:marRight w:val="0"/>
      <w:marTop w:val="0"/>
      <w:marBottom w:val="0"/>
      <w:divBdr>
        <w:top w:val="none" w:sz="0" w:space="0" w:color="auto"/>
        <w:left w:val="none" w:sz="0" w:space="0" w:color="auto"/>
        <w:bottom w:val="none" w:sz="0" w:space="0" w:color="auto"/>
        <w:right w:val="none" w:sz="0" w:space="0" w:color="auto"/>
      </w:divBdr>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37453623">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330448753">
      <w:bodyDiv w:val="1"/>
      <w:marLeft w:val="0"/>
      <w:marRight w:val="0"/>
      <w:marTop w:val="0"/>
      <w:marBottom w:val="0"/>
      <w:divBdr>
        <w:top w:val="none" w:sz="0" w:space="0" w:color="auto"/>
        <w:left w:val="none" w:sz="0" w:space="0" w:color="auto"/>
        <w:bottom w:val="none" w:sz="0" w:space="0" w:color="auto"/>
        <w:right w:val="none" w:sz="0" w:space="0" w:color="auto"/>
      </w:divBdr>
    </w:div>
    <w:div w:id="365646908">
      <w:bodyDiv w:val="1"/>
      <w:marLeft w:val="0"/>
      <w:marRight w:val="0"/>
      <w:marTop w:val="0"/>
      <w:marBottom w:val="0"/>
      <w:divBdr>
        <w:top w:val="none" w:sz="0" w:space="0" w:color="auto"/>
        <w:left w:val="none" w:sz="0" w:space="0" w:color="auto"/>
        <w:bottom w:val="none" w:sz="0" w:space="0" w:color="auto"/>
        <w:right w:val="none" w:sz="0" w:space="0" w:color="auto"/>
      </w:divBdr>
    </w:div>
    <w:div w:id="369183486">
      <w:bodyDiv w:val="1"/>
      <w:marLeft w:val="0"/>
      <w:marRight w:val="0"/>
      <w:marTop w:val="0"/>
      <w:marBottom w:val="0"/>
      <w:divBdr>
        <w:top w:val="none" w:sz="0" w:space="0" w:color="auto"/>
        <w:left w:val="none" w:sz="0" w:space="0" w:color="auto"/>
        <w:bottom w:val="none" w:sz="0" w:space="0" w:color="auto"/>
        <w:right w:val="none" w:sz="0" w:space="0" w:color="auto"/>
      </w:divBdr>
    </w:div>
    <w:div w:id="388768234">
      <w:bodyDiv w:val="1"/>
      <w:marLeft w:val="0"/>
      <w:marRight w:val="0"/>
      <w:marTop w:val="0"/>
      <w:marBottom w:val="0"/>
      <w:divBdr>
        <w:top w:val="none" w:sz="0" w:space="0" w:color="auto"/>
        <w:left w:val="none" w:sz="0" w:space="0" w:color="auto"/>
        <w:bottom w:val="none" w:sz="0" w:space="0" w:color="auto"/>
        <w:right w:val="none" w:sz="0" w:space="0" w:color="auto"/>
      </w:divBdr>
      <w:divsChild>
        <w:div w:id="1024549544">
          <w:marLeft w:val="0"/>
          <w:marRight w:val="0"/>
          <w:marTop w:val="0"/>
          <w:marBottom w:val="0"/>
          <w:divBdr>
            <w:top w:val="none" w:sz="0" w:space="0" w:color="auto"/>
            <w:left w:val="none" w:sz="0" w:space="0" w:color="auto"/>
            <w:bottom w:val="none" w:sz="0" w:space="0" w:color="auto"/>
            <w:right w:val="none" w:sz="0" w:space="0" w:color="auto"/>
          </w:divBdr>
        </w:div>
        <w:div w:id="765229011">
          <w:marLeft w:val="0"/>
          <w:marRight w:val="0"/>
          <w:marTop w:val="0"/>
          <w:marBottom w:val="0"/>
          <w:divBdr>
            <w:top w:val="none" w:sz="0" w:space="0" w:color="auto"/>
            <w:left w:val="none" w:sz="0" w:space="0" w:color="auto"/>
            <w:bottom w:val="none" w:sz="0" w:space="0" w:color="auto"/>
            <w:right w:val="none" w:sz="0" w:space="0" w:color="auto"/>
          </w:divBdr>
          <w:divsChild>
            <w:div w:id="2002003569">
              <w:marLeft w:val="0"/>
              <w:marRight w:val="0"/>
              <w:marTop w:val="0"/>
              <w:marBottom w:val="0"/>
              <w:divBdr>
                <w:top w:val="none" w:sz="0" w:space="0" w:color="auto"/>
                <w:left w:val="none" w:sz="0" w:space="0" w:color="auto"/>
                <w:bottom w:val="none" w:sz="0" w:space="0" w:color="auto"/>
                <w:right w:val="none" w:sz="0" w:space="0" w:color="auto"/>
              </w:divBdr>
            </w:div>
            <w:div w:id="945309569">
              <w:marLeft w:val="0"/>
              <w:marRight w:val="0"/>
              <w:marTop w:val="0"/>
              <w:marBottom w:val="0"/>
              <w:divBdr>
                <w:top w:val="none" w:sz="0" w:space="0" w:color="auto"/>
                <w:left w:val="none" w:sz="0" w:space="0" w:color="auto"/>
                <w:bottom w:val="none" w:sz="0" w:space="0" w:color="auto"/>
                <w:right w:val="none" w:sz="0" w:space="0" w:color="auto"/>
              </w:divBdr>
              <w:divsChild>
                <w:div w:id="1581676267">
                  <w:marLeft w:val="0"/>
                  <w:marRight w:val="0"/>
                  <w:marTop w:val="0"/>
                  <w:marBottom w:val="0"/>
                  <w:divBdr>
                    <w:top w:val="none" w:sz="0" w:space="0" w:color="auto"/>
                    <w:left w:val="none" w:sz="0" w:space="0" w:color="auto"/>
                    <w:bottom w:val="none" w:sz="0" w:space="0" w:color="auto"/>
                    <w:right w:val="none" w:sz="0" w:space="0" w:color="auto"/>
                  </w:divBdr>
                  <w:divsChild>
                    <w:div w:id="16038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417816">
      <w:bodyDiv w:val="1"/>
      <w:marLeft w:val="0"/>
      <w:marRight w:val="0"/>
      <w:marTop w:val="0"/>
      <w:marBottom w:val="0"/>
      <w:divBdr>
        <w:top w:val="none" w:sz="0" w:space="0" w:color="auto"/>
        <w:left w:val="none" w:sz="0" w:space="0" w:color="auto"/>
        <w:bottom w:val="none" w:sz="0" w:space="0" w:color="auto"/>
        <w:right w:val="none" w:sz="0" w:space="0" w:color="auto"/>
      </w:divBdr>
    </w:div>
    <w:div w:id="411510677">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171728">
      <w:bodyDiv w:val="1"/>
      <w:marLeft w:val="0"/>
      <w:marRight w:val="0"/>
      <w:marTop w:val="0"/>
      <w:marBottom w:val="0"/>
      <w:divBdr>
        <w:top w:val="none" w:sz="0" w:space="0" w:color="auto"/>
        <w:left w:val="none" w:sz="0" w:space="0" w:color="auto"/>
        <w:bottom w:val="none" w:sz="0" w:space="0" w:color="auto"/>
        <w:right w:val="none" w:sz="0" w:space="0" w:color="auto"/>
      </w:divBdr>
    </w:div>
    <w:div w:id="841238684">
      <w:bodyDiv w:val="1"/>
      <w:marLeft w:val="0"/>
      <w:marRight w:val="0"/>
      <w:marTop w:val="0"/>
      <w:marBottom w:val="0"/>
      <w:divBdr>
        <w:top w:val="none" w:sz="0" w:space="0" w:color="auto"/>
        <w:left w:val="none" w:sz="0" w:space="0" w:color="auto"/>
        <w:bottom w:val="none" w:sz="0" w:space="0" w:color="auto"/>
        <w:right w:val="none" w:sz="0" w:space="0" w:color="auto"/>
      </w:divBdr>
    </w:div>
    <w:div w:id="898320039">
      <w:bodyDiv w:val="1"/>
      <w:marLeft w:val="0"/>
      <w:marRight w:val="0"/>
      <w:marTop w:val="0"/>
      <w:marBottom w:val="0"/>
      <w:divBdr>
        <w:top w:val="none" w:sz="0" w:space="0" w:color="auto"/>
        <w:left w:val="none" w:sz="0" w:space="0" w:color="auto"/>
        <w:bottom w:val="none" w:sz="0" w:space="0" w:color="auto"/>
        <w:right w:val="none" w:sz="0" w:space="0" w:color="auto"/>
      </w:divBdr>
    </w:div>
    <w:div w:id="956184684">
      <w:bodyDiv w:val="1"/>
      <w:marLeft w:val="0"/>
      <w:marRight w:val="0"/>
      <w:marTop w:val="0"/>
      <w:marBottom w:val="0"/>
      <w:divBdr>
        <w:top w:val="none" w:sz="0" w:space="0" w:color="auto"/>
        <w:left w:val="none" w:sz="0" w:space="0" w:color="auto"/>
        <w:bottom w:val="none" w:sz="0" w:space="0" w:color="auto"/>
        <w:right w:val="none" w:sz="0" w:space="0" w:color="auto"/>
      </w:divBdr>
    </w:div>
    <w:div w:id="962080041">
      <w:bodyDiv w:val="1"/>
      <w:marLeft w:val="0"/>
      <w:marRight w:val="0"/>
      <w:marTop w:val="0"/>
      <w:marBottom w:val="0"/>
      <w:divBdr>
        <w:top w:val="none" w:sz="0" w:space="0" w:color="auto"/>
        <w:left w:val="none" w:sz="0" w:space="0" w:color="auto"/>
        <w:bottom w:val="none" w:sz="0" w:space="0" w:color="auto"/>
        <w:right w:val="none" w:sz="0" w:space="0" w:color="auto"/>
      </w:divBdr>
    </w:div>
    <w:div w:id="982539166">
      <w:bodyDiv w:val="1"/>
      <w:marLeft w:val="0"/>
      <w:marRight w:val="0"/>
      <w:marTop w:val="0"/>
      <w:marBottom w:val="0"/>
      <w:divBdr>
        <w:top w:val="none" w:sz="0" w:space="0" w:color="auto"/>
        <w:left w:val="none" w:sz="0" w:space="0" w:color="auto"/>
        <w:bottom w:val="none" w:sz="0" w:space="0" w:color="auto"/>
        <w:right w:val="none" w:sz="0" w:space="0" w:color="auto"/>
      </w:divBdr>
      <w:divsChild>
        <w:div w:id="286276240">
          <w:marLeft w:val="0"/>
          <w:marRight w:val="0"/>
          <w:marTop w:val="0"/>
          <w:marBottom w:val="0"/>
          <w:divBdr>
            <w:top w:val="none" w:sz="0" w:space="0" w:color="auto"/>
            <w:left w:val="none" w:sz="0" w:space="0" w:color="auto"/>
            <w:bottom w:val="none" w:sz="0" w:space="0" w:color="auto"/>
            <w:right w:val="none" w:sz="0" w:space="0" w:color="auto"/>
          </w:divBdr>
        </w:div>
        <w:div w:id="789670201">
          <w:marLeft w:val="0"/>
          <w:marRight w:val="0"/>
          <w:marTop w:val="0"/>
          <w:marBottom w:val="0"/>
          <w:divBdr>
            <w:top w:val="none" w:sz="0" w:space="0" w:color="auto"/>
            <w:left w:val="none" w:sz="0" w:space="0" w:color="auto"/>
            <w:bottom w:val="none" w:sz="0" w:space="0" w:color="auto"/>
            <w:right w:val="none" w:sz="0" w:space="0" w:color="auto"/>
          </w:divBdr>
        </w:div>
        <w:div w:id="1695308489">
          <w:marLeft w:val="0"/>
          <w:marRight w:val="0"/>
          <w:marTop w:val="0"/>
          <w:marBottom w:val="0"/>
          <w:divBdr>
            <w:top w:val="none" w:sz="0" w:space="0" w:color="auto"/>
            <w:left w:val="none" w:sz="0" w:space="0" w:color="auto"/>
            <w:bottom w:val="none" w:sz="0" w:space="0" w:color="auto"/>
            <w:right w:val="none" w:sz="0" w:space="0" w:color="auto"/>
          </w:divBdr>
        </w:div>
        <w:div w:id="1847279545">
          <w:marLeft w:val="0"/>
          <w:marRight w:val="0"/>
          <w:marTop w:val="0"/>
          <w:marBottom w:val="0"/>
          <w:divBdr>
            <w:top w:val="none" w:sz="0" w:space="0" w:color="auto"/>
            <w:left w:val="none" w:sz="0" w:space="0" w:color="auto"/>
            <w:bottom w:val="none" w:sz="0" w:space="0" w:color="auto"/>
            <w:right w:val="none" w:sz="0" w:space="0" w:color="auto"/>
          </w:divBdr>
        </w:div>
        <w:div w:id="879316410">
          <w:marLeft w:val="0"/>
          <w:marRight w:val="0"/>
          <w:marTop w:val="0"/>
          <w:marBottom w:val="0"/>
          <w:divBdr>
            <w:top w:val="none" w:sz="0" w:space="0" w:color="auto"/>
            <w:left w:val="none" w:sz="0" w:space="0" w:color="auto"/>
            <w:bottom w:val="none" w:sz="0" w:space="0" w:color="auto"/>
            <w:right w:val="none" w:sz="0" w:space="0" w:color="auto"/>
          </w:divBdr>
        </w:div>
        <w:div w:id="1797987195">
          <w:marLeft w:val="0"/>
          <w:marRight w:val="0"/>
          <w:marTop w:val="0"/>
          <w:marBottom w:val="0"/>
          <w:divBdr>
            <w:top w:val="none" w:sz="0" w:space="0" w:color="auto"/>
            <w:left w:val="none" w:sz="0" w:space="0" w:color="auto"/>
            <w:bottom w:val="none" w:sz="0" w:space="0" w:color="auto"/>
            <w:right w:val="none" w:sz="0" w:space="0" w:color="auto"/>
          </w:divBdr>
        </w:div>
        <w:div w:id="1498809196">
          <w:marLeft w:val="0"/>
          <w:marRight w:val="0"/>
          <w:marTop w:val="0"/>
          <w:marBottom w:val="0"/>
          <w:divBdr>
            <w:top w:val="none" w:sz="0" w:space="0" w:color="auto"/>
            <w:left w:val="none" w:sz="0" w:space="0" w:color="auto"/>
            <w:bottom w:val="none" w:sz="0" w:space="0" w:color="auto"/>
            <w:right w:val="none" w:sz="0" w:space="0" w:color="auto"/>
          </w:divBdr>
        </w:div>
      </w:divsChild>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53700273">
      <w:bodyDiv w:val="1"/>
      <w:marLeft w:val="0"/>
      <w:marRight w:val="0"/>
      <w:marTop w:val="0"/>
      <w:marBottom w:val="0"/>
      <w:divBdr>
        <w:top w:val="none" w:sz="0" w:space="0" w:color="auto"/>
        <w:left w:val="none" w:sz="0" w:space="0" w:color="auto"/>
        <w:bottom w:val="none" w:sz="0" w:space="0" w:color="auto"/>
        <w:right w:val="none" w:sz="0" w:space="0" w:color="auto"/>
      </w:divBdr>
    </w:div>
    <w:div w:id="1083188668">
      <w:bodyDiv w:val="1"/>
      <w:marLeft w:val="0"/>
      <w:marRight w:val="0"/>
      <w:marTop w:val="0"/>
      <w:marBottom w:val="0"/>
      <w:divBdr>
        <w:top w:val="none" w:sz="0" w:space="0" w:color="auto"/>
        <w:left w:val="none" w:sz="0" w:space="0" w:color="auto"/>
        <w:bottom w:val="none" w:sz="0" w:space="0" w:color="auto"/>
        <w:right w:val="none" w:sz="0" w:space="0" w:color="auto"/>
      </w:divBdr>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37185521">
      <w:bodyDiv w:val="1"/>
      <w:marLeft w:val="0"/>
      <w:marRight w:val="0"/>
      <w:marTop w:val="0"/>
      <w:marBottom w:val="0"/>
      <w:divBdr>
        <w:top w:val="none" w:sz="0" w:space="0" w:color="auto"/>
        <w:left w:val="none" w:sz="0" w:space="0" w:color="auto"/>
        <w:bottom w:val="none" w:sz="0" w:space="0" w:color="auto"/>
        <w:right w:val="none" w:sz="0" w:space="0" w:color="auto"/>
      </w:divBdr>
    </w:div>
    <w:div w:id="1164513377">
      <w:bodyDiv w:val="1"/>
      <w:marLeft w:val="0"/>
      <w:marRight w:val="0"/>
      <w:marTop w:val="0"/>
      <w:marBottom w:val="0"/>
      <w:divBdr>
        <w:top w:val="none" w:sz="0" w:space="0" w:color="auto"/>
        <w:left w:val="none" w:sz="0" w:space="0" w:color="auto"/>
        <w:bottom w:val="none" w:sz="0" w:space="0" w:color="auto"/>
        <w:right w:val="none" w:sz="0" w:space="0" w:color="auto"/>
      </w:divBdr>
    </w:div>
    <w:div w:id="1205678086">
      <w:bodyDiv w:val="1"/>
      <w:marLeft w:val="0"/>
      <w:marRight w:val="0"/>
      <w:marTop w:val="0"/>
      <w:marBottom w:val="0"/>
      <w:divBdr>
        <w:top w:val="none" w:sz="0" w:space="0" w:color="auto"/>
        <w:left w:val="none" w:sz="0" w:space="0" w:color="auto"/>
        <w:bottom w:val="none" w:sz="0" w:space="0" w:color="auto"/>
        <w:right w:val="none" w:sz="0" w:space="0" w:color="auto"/>
      </w:divBdr>
      <w:divsChild>
        <w:div w:id="642931693">
          <w:marLeft w:val="0"/>
          <w:marRight w:val="0"/>
          <w:marTop w:val="0"/>
          <w:marBottom w:val="0"/>
          <w:divBdr>
            <w:top w:val="none" w:sz="0" w:space="0" w:color="auto"/>
            <w:left w:val="none" w:sz="0" w:space="0" w:color="auto"/>
            <w:bottom w:val="none" w:sz="0" w:space="0" w:color="auto"/>
            <w:right w:val="none" w:sz="0" w:space="0" w:color="auto"/>
          </w:divBdr>
        </w:div>
        <w:div w:id="935482647">
          <w:marLeft w:val="0"/>
          <w:marRight w:val="0"/>
          <w:marTop w:val="0"/>
          <w:marBottom w:val="0"/>
          <w:divBdr>
            <w:top w:val="none" w:sz="0" w:space="0" w:color="auto"/>
            <w:left w:val="none" w:sz="0" w:space="0" w:color="auto"/>
            <w:bottom w:val="none" w:sz="0" w:space="0" w:color="auto"/>
            <w:right w:val="none" w:sz="0" w:space="0" w:color="auto"/>
          </w:divBdr>
        </w:div>
        <w:div w:id="2035306239">
          <w:marLeft w:val="0"/>
          <w:marRight w:val="0"/>
          <w:marTop w:val="0"/>
          <w:marBottom w:val="0"/>
          <w:divBdr>
            <w:top w:val="none" w:sz="0" w:space="0" w:color="auto"/>
            <w:left w:val="none" w:sz="0" w:space="0" w:color="auto"/>
            <w:bottom w:val="none" w:sz="0" w:space="0" w:color="auto"/>
            <w:right w:val="none" w:sz="0" w:space="0" w:color="auto"/>
          </w:divBdr>
        </w:div>
        <w:div w:id="694691106">
          <w:marLeft w:val="0"/>
          <w:marRight w:val="0"/>
          <w:marTop w:val="0"/>
          <w:marBottom w:val="0"/>
          <w:divBdr>
            <w:top w:val="none" w:sz="0" w:space="0" w:color="auto"/>
            <w:left w:val="none" w:sz="0" w:space="0" w:color="auto"/>
            <w:bottom w:val="none" w:sz="0" w:space="0" w:color="auto"/>
            <w:right w:val="none" w:sz="0" w:space="0" w:color="auto"/>
          </w:divBdr>
        </w:div>
        <w:div w:id="280304169">
          <w:marLeft w:val="0"/>
          <w:marRight w:val="0"/>
          <w:marTop w:val="0"/>
          <w:marBottom w:val="0"/>
          <w:divBdr>
            <w:top w:val="none" w:sz="0" w:space="0" w:color="auto"/>
            <w:left w:val="none" w:sz="0" w:space="0" w:color="auto"/>
            <w:bottom w:val="none" w:sz="0" w:space="0" w:color="auto"/>
            <w:right w:val="none" w:sz="0" w:space="0" w:color="auto"/>
          </w:divBdr>
        </w:div>
        <w:div w:id="928271739">
          <w:marLeft w:val="0"/>
          <w:marRight w:val="0"/>
          <w:marTop w:val="0"/>
          <w:marBottom w:val="0"/>
          <w:divBdr>
            <w:top w:val="none" w:sz="0" w:space="0" w:color="auto"/>
            <w:left w:val="none" w:sz="0" w:space="0" w:color="auto"/>
            <w:bottom w:val="none" w:sz="0" w:space="0" w:color="auto"/>
            <w:right w:val="none" w:sz="0" w:space="0" w:color="auto"/>
          </w:divBdr>
        </w:div>
        <w:div w:id="181356428">
          <w:marLeft w:val="0"/>
          <w:marRight w:val="0"/>
          <w:marTop w:val="0"/>
          <w:marBottom w:val="0"/>
          <w:divBdr>
            <w:top w:val="none" w:sz="0" w:space="0" w:color="auto"/>
            <w:left w:val="none" w:sz="0" w:space="0" w:color="auto"/>
            <w:bottom w:val="none" w:sz="0" w:space="0" w:color="auto"/>
            <w:right w:val="none" w:sz="0" w:space="0" w:color="auto"/>
          </w:divBdr>
        </w:div>
        <w:div w:id="1620837393">
          <w:marLeft w:val="0"/>
          <w:marRight w:val="0"/>
          <w:marTop w:val="0"/>
          <w:marBottom w:val="0"/>
          <w:divBdr>
            <w:top w:val="none" w:sz="0" w:space="0" w:color="auto"/>
            <w:left w:val="none" w:sz="0" w:space="0" w:color="auto"/>
            <w:bottom w:val="none" w:sz="0" w:space="0" w:color="auto"/>
            <w:right w:val="none" w:sz="0" w:space="0" w:color="auto"/>
          </w:divBdr>
        </w:div>
        <w:div w:id="263345327">
          <w:marLeft w:val="0"/>
          <w:marRight w:val="0"/>
          <w:marTop w:val="0"/>
          <w:marBottom w:val="0"/>
          <w:divBdr>
            <w:top w:val="none" w:sz="0" w:space="0" w:color="auto"/>
            <w:left w:val="none" w:sz="0" w:space="0" w:color="auto"/>
            <w:bottom w:val="none" w:sz="0" w:space="0" w:color="auto"/>
            <w:right w:val="none" w:sz="0" w:space="0" w:color="auto"/>
          </w:divBdr>
        </w:div>
        <w:div w:id="1700930022">
          <w:marLeft w:val="0"/>
          <w:marRight w:val="0"/>
          <w:marTop w:val="0"/>
          <w:marBottom w:val="0"/>
          <w:divBdr>
            <w:top w:val="none" w:sz="0" w:space="0" w:color="auto"/>
            <w:left w:val="none" w:sz="0" w:space="0" w:color="auto"/>
            <w:bottom w:val="none" w:sz="0" w:space="0" w:color="auto"/>
            <w:right w:val="none" w:sz="0" w:space="0" w:color="auto"/>
          </w:divBdr>
        </w:div>
        <w:div w:id="1953247502">
          <w:marLeft w:val="0"/>
          <w:marRight w:val="0"/>
          <w:marTop w:val="0"/>
          <w:marBottom w:val="0"/>
          <w:divBdr>
            <w:top w:val="none" w:sz="0" w:space="0" w:color="auto"/>
            <w:left w:val="none" w:sz="0" w:space="0" w:color="auto"/>
            <w:bottom w:val="none" w:sz="0" w:space="0" w:color="auto"/>
            <w:right w:val="none" w:sz="0" w:space="0" w:color="auto"/>
          </w:divBdr>
        </w:div>
        <w:div w:id="57830337">
          <w:marLeft w:val="0"/>
          <w:marRight w:val="0"/>
          <w:marTop w:val="0"/>
          <w:marBottom w:val="0"/>
          <w:divBdr>
            <w:top w:val="none" w:sz="0" w:space="0" w:color="auto"/>
            <w:left w:val="none" w:sz="0" w:space="0" w:color="auto"/>
            <w:bottom w:val="none" w:sz="0" w:space="0" w:color="auto"/>
            <w:right w:val="none" w:sz="0" w:space="0" w:color="auto"/>
          </w:divBdr>
        </w:div>
        <w:div w:id="1660571087">
          <w:marLeft w:val="0"/>
          <w:marRight w:val="0"/>
          <w:marTop w:val="0"/>
          <w:marBottom w:val="0"/>
          <w:divBdr>
            <w:top w:val="none" w:sz="0" w:space="0" w:color="auto"/>
            <w:left w:val="none" w:sz="0" w:space="0" w:color="auto"/>
            <w:bottom w:val="none" w:sz="0" w:space="0" w:color="auto"/>
            <w:right w:val="none" w:sz="0" w:space="0" w:color="auto"/>
          </w:divBdr>
        </w:div>
        <w:div w:id="583494963">
          <w:marLeft w:val="0"/>
          <w:marRight w:val="0"/>
          <w:marTop w:val="0"/>
          <w:marBottom w:val="0"/>
          <w:divBdr>
            <w:top w:val="none" w:sz="0" w:space="0" w:color="auto"/>
            <w:left w:val="none" w:sz="0" w:space="0" w:color="auto"/>
            <w:bottom w:val="none" w:sz="0" w:space="0" w:color="auto"/>
            <w:right w:val="none" w:sz="0" w:space="0" w:color="auto"/>
          </w:divBdr>
        </w:div>
        <w:div w:id="1538927168">
          <w:marLeft w:val="0"/>
          <w:marRight w:val="0"/>
          <w:marTop w:val="0"/>
          <w:marBottom w:val="0"/>
          <w:divBdr>
            <w:top w:val="none" w:sz="0" w:space="0" w:color="auto"/>
            <w:left w:val="none" w:sz="0" w:space="0" w:color="auto"/>
            <w:bottom w:val="none" w:sz="0" w:space="0" w:color="auto"/>
            <w:right w:val="none" w:sz="0" w:space="0" w:color="auto"/>
          </w:divBdr>
        </w:div>
        <w:div w:id="1705446790">
          <w:marLeft w:val="0"/>
          <w:marRight w:val="0"/>
          <w:marTop w:val="0"/>
          <w:marBottom w:val="0"/>
          <w:divBdr>
            <w:top w:val="none" w:sz="0" w:space="0" w:color="auto"/>
            <w:left w:val="none" w:sz="0" w:space="0" w:color="auto"/>
            <w:bottom w:val="none" w:sz="0" w:space="0" w:color="auto"/>
            <w:right w:val="none" w:sz="0" w:space="0" w:color="auto"/>
          </w:divBdr>
        </w:div>
        <w:div w:id="1483278167">
          <w:marLeft w:val="0"/>
          <w:marRight w:val="0"/>
          <w:marTop w:val="0"/>
          <w:marBottom w:val="0"/>
          <w:divBdr>
            <w:top w:val="none" w:sz="0" w:space="0" w:color="auto"/>
            <w:left w:val="none" w:sz="0" w:space="0" w:color="auto"/>
            <w:bottom w:val="none" w:sz="0" w:space="0" w:color="auto"/>
            <w:right w:val="none" w:sz="0" w:space="0" w:color="auto"/>
          </w:divBdr>
        </w:div>
        <w:div w:id="265618810">
          <w:marLeft w:val="0"/>
          <w:marRight w:val="0"/>
          <w:marTop w:val="0"/>
          <w:marBottom w:val="0"/>
          <w:divBdr>
            <w:top w:val="none" w:sz="0" w:space="0" w:color="auto"/>
            <w:left w:val="none" w:sz="0" w:space="0" w:color="auto"/>
            <w:bottom w:val="none" w:sz="0" w:space="0" w:color="auto"/>
            <w:right w:val="none" w:sz="0" w:space="0" w:color="auto"/>
          </w:divBdr>
        </w:div>
        <w:div w:id="479463068">
          <w:marLeft w:val="0"/>
          <w:marRight w:val="0"/>
          <w:marTop w:val="0"/>
          <w:marBottom w:val="0"/>
          <w:divBdr>
            <w:top w:val="none" w:sz="0" w:space="0" w:color="auto"/>
            <w:left w:val="none" w:sz="0" w:space="0" w:color="auto"/>
            <w:bottom w:val="none" w:sz="0" w:space="0" w:color="auto"/>
            <w:right w:val="none" w:sz="0" w:space="0" w:color="auto"/>
          </w:divBdr>
        </w:div>
        <w:div w:id="201136320">
          <w:marLeft w:val="0"/>
          <w:marRight w:val="0"/>
          <w:marTop w:val="0"/>
          <w:marBottom w:val="0"/>
          <w:divBdr>
            <w:top w:val="none" w:sz="0" w:space="0" w:color="auto"/>
            <w:left w:val="none" w:sz="0" w:space="0" w:color="auto"/>
            <w:bottom w:val="none" w:sz="0" w:space="0" w:color="auto"/>
            <w:right w:val="none" w:sz="0" w:space="0" w:color="auto"/>
          </w:divBdr>
        </w:div>
        <w:div w:id="466824777">
          <w:marLeft w:val="0"/>
          <w:marRight w:val="0"/>
          <w:marTop w:val="0"/>
          <w:marBottom w:val="0"/>
          <w:divBdr>
            <w:top w:val="none" w:sz="0" w:space="0" w:color="auto"/>
            <w:left w:val="none" w:sz="0" w:space="0" w:color="auto"/>
            <w:bottom w:val="none" w:sz="0" w:space="0" w:color="auto"/>
            <w:right w:val="none" w:sz="0" w:space="0" w:color="auto"/>
          </w:divBdr>
        </w:div>
        <w:div w:id="1020665884">
          <w:marLeft w:val="0"/>
          <w:marRight w:val="0"/>
          <w:marTop w:val="0"/>
          <w:marBottom w:val="0"/>
          <w:divBdr>
            <w:top w:val="none" w:sz="0" w:space="0" w:color="auto"/>
            <w:left w:val="none" w:sz="0" w:space="0" w:color="auto"/>
            <w:bottom w:val="none" w:sz="0" w:space="0" w:color="auto"/>
            <w:right w:val="none" w:sz="0" w:space="0" w:color="auto"/>
          </w:divBdr>
        </w:div>
        <w:div w:id="1430393299">
          <w:marLeft w:val="0"/>
          <w:marRight w:val="0"/>
          <w:marTop w:val="0"/>
          <w:marBottom w:val="0"/>
          <w:divBdr>
            <w:top w:val="none" w:sz="0" w:space="0" w:color="auto"/>
            <w:left w:val="none" w:sz="0" w:space="0" w:color="auto"/>
            <w:bottom w:val="none" w:sz="0" w:space="0" w:color="auto"/>
            <w:right w:val="none" w:sz="0" w:space="0" w:color="auto"/>
          </w:divBdr>
        </w:div>
        <w:div w:id="1548419430">
          <w:marLeft w:val="0"/>
          <w:marRight w:val="0"/>
          <w:marTop w:val="0"/>
          <w:marBottom w:val="0"/>
          <w:divBdr>
            <w:top w:val="none" w:sz="0" w:space="0" w:color="auto"/>
            <w:left w:val="none" w:sz="0" w:space="0" w:color="auto"/>
            <w:bottom w:val="none" w:sz="0" w:space="0" w:color="auto"/>
            <w:right w:val="none" w:sz="0" w:space="0" w:color="auto"/>
          </w:divBdr>
        </w:div>
        <w:div w:id="941885435">
          <w:marLeft w:val="0"/>
          <w:marRight w:val="0"/>
          <w:marTop w:val="0"/>
          <w:marBottom w:val="0"/>
          <w:divBdr>
            <w:top w:val="none" w:sz="0" w:space="0" w:color="auto"/>
            <w:left w:val="none" w:sz="0" w:space="0" w:color="auto"/>
            <w:bottom w:val="none" w:sz="0" w:space="0" w:color="auto"/>
            <w:right w:val="none" w:sz="0" w:space="0" w:color="auto"/>
          </w:divBdr>
        </w:div>
        <w:div w:id="802505513">
          <w:marLeft w:val="0"/>
          <w:marRight w:val="0"/>
          <w:marTop w:val="0"/>
          <w:marBottom w:val="0"/>
          <w:divBdr>
            <w:top w:val="none" w:sz="0" w:space="0" w:color="auto"/>
            <w:left w:val="none" w:sz="0" w:space="0" w:color="auto"/>
            <w:bottom w:val="none" w:sz="0" w:space="0" w:color="auto"/>
            <w:right w:val="none" w:sz="0" w:space="0" w:color="auto"/>
          </w:divBdr>
        </w:div>
        <w:div w:id="548492339">
          <w:marLeft w:val="0"/>
          <w:marRight w:val="0"/>
          <w:marTop w:val="0"/>
          <w:marBottom w:val="0"/>
          <w:divBdr>
            <w:top w:val="none" w:sz="0" w:space="0" w:color="auto"/>
            <w:left w:val="none" w:sz="0" w:space="0" w:color="auto"/>
            <w:bottom w:val="none" w:sz="0" w:space="0" w:color="auto"/>
            <w:right w:val="none" w:sz="0" w:space="0" w:color="auto"/>
          </w:divBdr>
        </w:div>
        <w:div w:id="1556238409">
          <w:marLeft w:val="0"/>
          <w:marRight w:val="0"/>
          <w:marTop w:val="0"/>
          <w:marBottom w:val="0"/>
          <w:divBdr>
            <w:top w:val="none" w:sz="0" w:space="0" w:color="auto"/>
            <w:left w:val="none" w:sz="0" w:space="0" w:color="auto"/>
            <w:bottom w:val="none" w:sz="0" w:space="0" w:color="auto"/>
            <w:right w:val="none" w:sz="0" w:space="0" w:color="auto"/>
          </w:divBdr>
        </w:div>
        <w:div w:id="709301979">
          <w:marLeft w:val="0"/>
          <w:marRight w:val="0"/>
          <w:marTop w:val="0"/>
          <w:marBottom w:val="0"/>
          <w:divBdr>
            <w:top w:val="none" w:sz="0" w:space="0" w:color="auto"/>
            <w:left w:val="none" w:sz="0" w:space="0" w:color="auto"/>
            <w:bottom w:val="none" w:sz="0" w:space="0" w:color="auto"/>
            <w:right w:val="none" w:sz="0" w:space="0" w:color="auto"/>
          </w:divBdr>
        </w:div>
        <w:div w:id="1788693146">
          <w:marLeft w:val="0"/>
          <w:marRight w:val="0"/>
          <w:marTop w:val="0"/>
          <w:marBottom w:val="0"/>
          <w:divBdr>
            <w:top w:val="none" w:sz="0" w:space="0" w:color="auto"/>
            <w:left w:val="none" w:sz="0" w:space="0" w:color="auto"/>
            <w:bottom w:val="none" w:sz="0" w:space="0" w:color="auto"/>
            <w:right w:val="none" w:sz="0" w:space="0" w:color="auto"/>
          </w:divBdr>
        </w:div>
        <w:div w:id="62460526">
          <w:marLeft w:val="0"/>
          <w:marRight w:val="0"/>
          <w:marTop w:val="0"/>
          <w:marBottom w:val="0"/>
          <w:divBdr>
            <w:top w:val="none" w:sz="0" w:space="0" w:color="auto"/>
            <w:left w:val="none" w:sz="0" w:space="0" w:color="auto"/>
            <w:bottom w:val="none" w:sz="0" w:space="0" w:color="auto"/>
            <w:right w:val="none" w:sz="0" w:space="0" w:color="auto"/>
          </w:divBdr>
        </w:div>
        <w:div w:id="574752043">
          <w:marLeft w:val="0"/>
          <w:marRight w:val="0"/>
          <w:marTop w:val="0"/>
          <w:marBottom w:val="0"/>
          <w:divBdr>
            <w:top w:val="none" w:sz="0" w:space="0" w:color="auto"/>
            <w:left w:val="none" w:sz="0" w:space="0" w:color="auto"/>
            <w:bottom w:val="none" w:sz="0" w:space="0" w:color="auto"/>
            <w:right w:val="none" w:sz="0" w:space="0" w:color="auto"/>
          </w:divBdr>
        </w:div>
        <w:div w:id="1593663967">
          <w:marLeft w:val="0"/>
          <w:marRight w:val="0"/>
          <w:marTop w:val="0"/>
          <w:marBottom w:val="0"/>
          <w:divBdr>
            <w:top w:val="none" w:sz="0" w:space="0" w:color="auto"/>
            <w:left w:val="none" w:sz="0" w:space="0" w:color="auto"/>
            <w:bottom w:val="none" w:sz="0" w:space="0" w:color="auto"/>
            <w:right w:val="none" w:sz="0" w:space="0" w:color="auto"/>
          </w:divBdr>
        </w:div>
        <w:div w:id="1274364372">
          <w:marLeft w:val="0"/>
          <w:marRight w:val="0"/>
          <w:marTop w:val="0"/>
          <w:marBottom w:val="0"/>
          <w:divBdr>
            <w:top w:val="none" w:sz="0" w:space="0" w:color="auto"/>
            <w:left w:val="none" w:sz="0" w:space="0" w:color="auto"/>
            <w:bottom w:val="none" w:sz="0" w:space="0" w:color="auto"/>
            <w:right w:val="none" w:sz="0" w:space="0" w:color="auto"/>
          </w:divBdr>
        </w:div>
        <w:div w:id="1987005352">
          <w:marLeft w:val="0"/>
          <w:marRight w:val="0"/>
          <w:marTop w:val="0"/>
          <w:marBottom w:val="0"/>
          <w:divBdr>
            <w:top w:val="none" w:sz="0" w:space="0" w:color="auto"/>
            <w:left w:val="none" w:sz="0" w:space="0" w:color="auto"/>
            <w:bottom w:val="none" w:sz="0" w:space="0" w:color="auto"/>
            <w:right w:val="none" w:sz="0" w:space="0" w:color="auto"/>
          </w:divBdr>
        </w:div>
        <w:div w:id="395975417">
          <w:marLeft w:val="0"/>
          <w:marRight w:val="0"/>
          <w:marTop w:val="0"/>
          <w:marBottom w:val="0"/>
          <w:divBdr>
            <w:top w:val="none" w:sz="0" w:space="0" w:color="auto"/>
            <w:left w:val="none" w:sz="0" w:space="0" w:color="auto"/>
            <w:bottom w:val="none" w:sz="0" w:space="0" w:color="auto"/>
            <w:right w:val="none" w:sz="0" w:space="0" w:color="auto"/>
          </w:divBdr>
        </w:div>
        <w:div w:id="1320958267">
          <w:marLeft w:val="0"/>
          <w:marRight w:val="0"/>
          <w:marTop w:val="0"/>
          <w:marBottom w:val="0"/>
          <w:divBdr>
            <w:top w:val="none" w:sz="0" w:space="0" w:color="auto"/>
            <w:left w:val="none" w:sz="0" w:space="0" w:color="auto"/>
            <w:bottom w:val="none" w:sz="0" w:space="0" w:color="auto"/>
            <w:right w:val="none" w:sz="0" w:space="0" w:color="auto"/>
          </w:divBdr>
        </w:div>
        <w:div w:id="548305399">
          <w:marLeft w:val="0"/>
          <w:marRight w:val="0"/>
          <w:marTop w:val="0"/>
          <w:marBottom w:val="0"/>
          <w:divBdr>
            <w:top w:val="none" w:sz="0" w:space="0" w:color="auto"/>
            <w:left w:val="none" w:sz="0" w:space="0" w:color="auto"/>
            <w:bottom w:val="none" w:sz="0" w:space="0" w:color="auto"/>
            <w:right w:val="none" w:sz="0" w:space="0" w:color="auto"/>
          </w:divBdr>
        </w:div>
        <w:div w:id="866257471">
          <w:marLeft w:val="0"/>
          <w:marRight w:val="0"/>
          <w:marTop w:val="0"/>
          <w:marBottom w:val="0"/>
          <w:divBdr>
            <w:top w:val="none" w:sz="0" w:space="0" w:color="auto"/>
            <w:left w:val="none" w:sz="0" w:space="0" w:color="auto"/>
            <w:bottom w:val="none" w:sz="0" w:space="0" w:color="auto"/>
            <w:right w:val="none" w:sz="0" w:space="0" w:color="auto"/>
          </w:divBdr>
        </w:div>
        <w:div w:id="511458048">
          <w:marLeft w:val="0"/>
          <w:marRight w:val="0"/>
          <w:marTop w:val="0"/>
          <w:marBottom w:val="0"/>
          <w:divBdr>
            <w:top w:val="none" w:sz="0" w:space="0" w:color="auto"/>
            <w:left w:val="none" w:sz="0" w:space="0" w:color="auto"/>
            <w:bottom w:val="none" w:sz="0" w:space="0" w:color="auto"/>
            <w:right w:val="none" w:sz="0" w:space="0" w:color="auto"/>
          </w:divBdr>
        </w:div>
        <w:div w:id="403532885">
          <w:marLeft w:val="0"/>
          <w:marRight w:val="0"/>
          <w:marTop w:val="0"/>
          <w:marBottom w:val="0"/>
          <w:divBdr>
            <w:top w:val="none" w:sz="0" w:space="0" w:color="auto"/>
            <w:left w:val="none" w:sz="0" w:space="0" w:color="auto"/>
            <w:bottom w:val="none" w:sz="0" w:space="0" w:color="auto"/>
            <w:right w:val="none" w:sz="0" w:space="0" w:color="auto"/>
          </w:divBdr>
        </w:div>
        <w:div w:id="357466013">
          <w:marLeft w:val="0"/>
          <w:marRight w:val="0"/>
          <w:marTop w:val="0"/>
          <w:marBottom w:val="0"/>
          <w:divBdr>
            <w:top w:val="none" w:sz="0" w:space="0" w:color="auto"/>
            <w:left w:val="none" w:sz="0" w:space="0" w:color="auto"/>
            <w:bottom w:val="none" w:sz="0" w:space="0" w:color="auto"/>
            <w:right w:val="none" w:sz="0" w:space="0" w:color="auto"/>
          </w:divBdr>
        </w:div>
      </w:divsChild>
    </w:div>
    <w:div w:id="1246501898">
      <w:bodyDiv w:val="1"/>
      <w:marLeft w:val="0"/>
      <w:marRight w:val="0"/>
      <w:marTop w:val="0"/>
      <w:marBottom w:val="0"/>
      <w:divBdr>
        <w:top w:val="none" w:sz="0" w:space="0" w:color="auto"/>
        <w:left w:val="none" w:sz="0" w:space="0" w:color="auto"/>
        <w:bottom w:val="none" w:sz="0" w:space="0" w:color="auto"/>
        <w:right w:val="none" w:sz="0" w:space="0" w:color="auto"/>
      </w:divBdr>
    </w:div>
    <w:div w:id="1258054829">
      <w:bodyDiv w:val="1"/>
      <w:marLeft w:val="0"/>
      <w:marRight w:val="0"/>
      <w:marTop w:val="0"/>
      <w:marBottom w:val="0"/>
      <w:divBdr>
        <w:top w:val="none" w:sz="0" w:space="0" w:color="auto"/>
        <w:left w:val="none" w:sz="0" w:space="0" w:color="auto"/>
        <w:bottom w:val="none" w:sz="0" w:space="0" w:color="auto"/>
        <w:right w:val="none" w:sz="0" w:space="0" w:color="auto"/>
      </w:divBdr>
    </w:div>
    <w:div w:id="1262909327">
      <w:bodyDiv w:val="1"/>
      <w:marLeft w:val="0"/>
      <w:marRight w:val="0"/>
      <w:marTop w:val="0"/>
      <w:marBottom w:val="0"/>
      <w:divBdr>
        <w:top w:val="none" w:sz="0" w:space="0" w:color="auto"/>
        <w:left w:val="none" w:sz="0" w:space="0" w:color="auto"/>
        <w:bottom w:val="none" w:sz="0" w:space="0" w:color="auto"/>
        <w:right w:val="none" w:sz="0" w:space="0" w:color="auto"/>
      </w:divBdr>
    </w:div>
    <w:div w:id="1301230964">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48099651">
      <w:bodyDiv w:val="1"/>
      <w:marLeft w:val="0"/>
      <w:marRight w:val="0"/>
      <w:marTop w:val="0"/>
      <w:marBottom w:val="0"/>
      <w:divBdr>
        <w:top w:val="none" w:sz="0" w:space="0" w:color="auto"/>
        <w:left w:val="none" w:sz="0" w:space="0" w:color="auto"/>
        <w:bottom w:val="none" w:sz="0" w:space="0" w:color="auto"/>
        <w:right w:val="none" w:sz="0" w:space="0" w:color="auto"/>
      </w:divBdr>
    </w:div>
    <w:div w:id="1383287157">
      <w:bodyDiv w:val="1"/>
      <w:marLeft w:val="0"/>
      <w:marRight w:val="0"/>
      <w:marTop w:val="0"/>
      <w:marBottom w:val="0"/>
      <w:divBdr>
        <w:top w:val="none" w:sz="0" w:space="0" w:color="auto"/>
        <w:left w:val="none" w:sz="0" w:space="0" w:color="auto"/>
        <w:bottom w:val="none" w:sz="0" w:space="0" w:color="auto"/>
        <w:right w:val="none" w:sz="0" w:space="0" w:color="auto"/>
      </w:divBdr>
    </w:div>
    <w:div w:id="1401517763">
      <w:bodyDiv w:val="1"/>
      <w:marLeft w:val="0"/>
      <w:marRight w:val="0"/>
      <w:marTop w:val="0"/>
      <w:marBottom w:val="0"/>
      <w:divBdr>
        <w:top w:val="none" w:sz="0" w:space="0" w:color="auto"/>
        <w:left w:val="none" w:sz="0" w:space="0" w:color="auto"/>
        <w:bottom w:val="none" w:sz="0" w:space="0" w:color="auto"/>
        <w:right w:val="none" w:sz="0" w:space="0" w:color="auto"/>
      </w:divBdr>
      <w:divsChild>
        <w:div w:id="1305158997">
          <w:marLeft w:val="0"/>
          <w:marRight w:val="0"/>
          <w:marTop w:val="0"/>
          <w:marBottom w:val="0"/>
          <w:divBdr>
            <w:top w:val="none" w:sz="0" w:space="0" w:color="auto"/>
            <w:left w:val="none" w:sz="0" w:space="0" w:color="auto"/>
            <w:bottom w:val="none" w:sz="0" w:space="0" w:color="auto"/>
            <w:right w:val="none" w:sz="0" w:space="0" w:color="auto"/>
          </w:divBdr>
          <w:divsChild>
            <w:div w:id="2111050475">
              <w:marLeft w:val="0"/>
              <w:marRight w:val="0"/>
              <w:marTop w:val="0"/>
              <w:marBottom w:val="0"/>
              <w:divBdr>
                <w:top w:val="none" w:sz="0" w:space="0" w:color="auto"/>
                <w:left w:val="none" w:sz="0" w:space="0" w:color="auto"/>
                <w:bottom w:val="none" w:sz="0" w:space="0" w:color="auto"/>
                <w:right w:val="none" w:sz="0" w:space="0" w:color="auto"/>
              </w:divBdr>
              <w:divsChild>
                <w:div w:id="46149558">
                  <w:marLeft w:val="0"/>
                  <w:marRight w:val="0"/>
                  <w:marTop w:val="0"/>
                  <w:marBottom w:val="0"/>
                  <w:divBdr>
                    <w:top w:val="none" w:sz="0" w:space="0" w:color="auto"/>
                    <w:left w:val="none" w:sz="0" w:space="0" w:color="auto"/>
                    <w:bottom w:val="none" w:sz="0" w:space="0" w:color="auto"/>
                    <w:right w:val="none" w:sz="0" w:space="0" w:color="auto"/>
                  </w:divBdr>
                  <w:divsChild>
                    <w:div w:id="1015156066">
                      <w:marLeft w:val="0"/>
                      <w:marRight w:val="0"/>
                      <w:marTop w:val="0"/>
                      <w:marBottom w:val="0"/>
                      <w:divBdr>
                        <w:top w:val="none" w:sz="0" w:space="0" w:color="auto"/>
                        <w:left w:val="none" w:sz="0" w:space="0" w:color="auto"/>
                        <w:bottom w:val="none" w:sz="0" w:space="0" w:color="auto"/>
                        <w:right w:val="none" w:sz="0" w:space="0" w:color="auto"/>
                      </w:divBdr>
                      <w:divsChild>
                        <w:div w:id="232737885">
                          <w:marLeft w:val="0"/>
                          <w:marRight w:val="0"/>
                          <w:marTop w:val="0"/>
                          <w:marBottom w:val="0"/>
                          <w:divBdr>
                            <w:top w:val="none" w:sz="0" w:space="0" w:color="auto"/>
                            <w:left w:val="none" w:sz="0" w:space="0" w:color="auto"/>
                            <w:bottom w:val="none" w:sz="0" w:space="0" w:color="auto"/>
                            <w:right w:val="none" w:sz="0" w:space="0" w:color="auto"/>
                          </w:divBdr>
                          <w:divsChild>
                            <w:div w:id="99448807">
                              <w:marLeft w:val="0"/>
                              <w:marRight w:val="0"/>
                              <w:marTop w:val="0"/>
                              <w:marBottom w:val="0"/>
                              <w:divBdr>
                                <w:top w:val="none" w:sz="0" w:space="0" w:color="auto"/>
                                <w:left w:val="none" w:sz="0" w:space="0" w:color="auto"/>
                                <w:bottom w:val="none" w:sz="0" w:space="0" w:color="auto"/>
                                <w:right w:val="none" w:sz="0" w:space="0" w:color="auto"/>
                              </w:divBdr>
                              <w:divsChild>
                                <w:div w:id="25955111">
                                  <w:marLeft w:val="0"/>
                                  <w:marRight w:val="0"/>
                                  <w:marTop w:val="0"/>
                                  <w:marBottom w:val="0"/>
                                  <w:divBdr>
                                    <w:top w:val="none" w:sz="0" w:space="0" w:color="auto"/>
                                    <w:left w:val="none" w:sz="0" w:space="0" w:color="auto"/>
                                    <w:bottom w:val="none" w:sz="0" w:space="0" w:color="auto"/>
                                    <w:right w:val="none" w:sz="0" w:space="0" w:color="auto"/>
                                  </w:divBdr>
                                  <w:divsChild>
                                    <w:div w:id="468211268">
                                      <w:marLeft w:val="0"/>
                                      <w:marRight w:val="0"/>
                                      <w:marTop w:val="0"/>
                                      <w:marBottom w:val="0"/>
                                      <w:divBdr>
                                        <w:top w:val="none" w:sz="0" w:space="0" w:color="auto"/>
                                        <w:left w:val="none" w:sz="0" w:space="0" w:color="auto"/>
                                        <w:bottom w:val="none" w:sz="0" w:space="0" w:color="auto"/>
                                        <w:right w:val="none" w:sz="0" w:space="0" w:color="auto"/>
                                      </w:divBdr>
                                      <w:divsChild>
                                        <w:div w:id="970281210">
                                          <w:marLeft w:val="0"/>
                                          <w:marRight w:val="0"/>
                                          <w:marTop w:val="0"/>
                                          <w:marBottom w:val="0"/>
                                          <w:divBdr>
                                            <w:top w:val="none" w:sz="0" w:space="0" w:color="auto"/>
                                            <w:left w:val="none" w:sz="0" w:space="0" w:color="auto"/>
                                            <w:bottom w:val="none" w:sz="0" w:space="0" w:color="auto"/>
                                            <w:right w:val="none" w:sz="0" w:space="0" w:color="auto"/>
                                          </w:divBdr>
                                          <w:divsChild>
                                            <w:div w:id="1406301087">
                                              <w:marLeft w:val="0"/>
                                              <w:marRight w:val="0"/>
                                              <w:marTop w:val="0"/>
                                              <w:marBottom w:val="0"/>
                                              <w:divBdr>
                                                <w:top w:val="none" w:sz="0" w:space="0" w:color="auto"/>
                                                <w:left w:val="none" w:sz="0" w:space="0" w:color="auto"/>
                                                <w:bottom w:val="none" w:sz="0" w:space="0" w:color="auto"/>
                                                <w:right w:val="none" w:sz="0" w:space="0" w:color="auto"/>
                                              </w:divBdr>
                                              <w:divsChild>
                                                <w:div w:id="1352881321">
                                                  <w:marLeft w:val="0"/>
                                                  <w:marRight w:val="0"/>
                                                  <w:marTop w:val="0"/>
                                                  <w:marBottom w:val="0"/>
                                                  <w:divBdr>
                                                    <w:top w:val="none" w:sz="0" w:space="0" w:color="auto"/>
                                                    <w:left w:val="none" w:sz="0" w:space="0" w:color="auto"/>
                                                    <w:bottom w:val="none" w:sz="0" w:space="0" w:color="auto"/>
                                                    <w:right w:val="none" w:sz="0" w:space="0" w:color="auto"/>
                                                  </w:divBdr>
                                                  <w:divsChild>
                                                    <w:div w:id="1731735420">
                                                      <w:marLeft w:val="0"/>
                                                      <w:marRight w:val="0"/>
                                                      <w:marTop w:val="0"/>
                                                      <w:marBottom w:val="0"/>
                                                      <w:divBdr>
                                                        <w:top w:val="none" w:sz="0" w:space="0" w:color="auto"/>
                                                        <w:left w:val="none" w:sz="0" w:space="0" w:color="auto"/>
                                                        <w:bottom w:val="none" w:sz="0" w:space="0" w:color="auto"/>
                                                        <w:right w:val="none" w:sz="0" w:space="0" w:color="auto"/>
                                                      </w:divBdr>
                                                      <w:divsChild>
                                                        <w:div w:id="1341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244570">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546604440">
      <w:bodyDiv w:val="1"/>
      <w:marLeft w:val="0"/>
      <w:marRight w:val="0"/>
      <w:marTop w:val="0"/>
      <w:marBottom w:val="0"/>
      <w:divBdr>
        <w:top w:val="none" w:sz="0" w:space="0" w:color="auto"/>
        <w:left w:val="none" w:sz="0" w:space="0" w:color="auto"/>
        <w:bottom w:val="none" w:sz="0" w:space="0" w:color="auto"/>
        <w:right w:val="none" w:sz="0" w:space="0" w:color="auto"/>
      </w:divBdr>
    </w:div>
    <w:div w:id="1571304445">
      <w:bodyDiv w:val="1"/>
      <w:marLeft w:val="0"/>
      <w:marRight w:val="0"/>
      <w:marTop w:val="0"/>
      <w:marBottom w:val="0"/>
      <w:divBdr>
        <w:top w:val="none" w:sz="0" w:space="0" w:color="auto"/>
        <w:left w:val="none" w:sz="0" w:space="0" w:color="auto"/>
        <w:bottom w:val="none" w:sz="0" w:space="0" w:color="auto"/>
        <w:right w:val="none" w:sz="0" w:space="0" w:color="auto"/>
      </w:divBdr>
    </w:div>
    <w:div w:id="1594704459">
      <w:bodyDiv w:val="1"/>
      <w:marLeft w:val="0"/>
      <w:marRight w:val="0"/>
      <w:marTop w:val="0"/>
      <w:marBottom w:val="0"/>
      <w:divBdr>
        <w:top w:val="none" w:sz="0" w:space="0" w:color="auto"/>
        <w:left w:val="none" w:sz="0" w:space="0" w:color="auto"/>
        <w:bottom w:val="none" w:sz="0" w:space="0" w:color="auto"/>
        <w:right w:val="none" w:sz="0" w:space="0" w:color="auto"/>
      </w:divBdr>
    </w:div>
    <w:div w:id="1607300644">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82899670">
      <w:bodyDiv w:val="1"/>
      <w:marLeft w:val="0"/>
      <w:marRight w:val="0"/>
      <w:marTop w:val="0"/>
      <w:marBottom w:val="0"/>
      <w:divBdr>
        <w:top w:val="none" w:sz="0" w:space="0" w:color="auto"/>
        <w:left w:val="none" w:sz="0" w:space="0" w:color="auto"/>
        <w:bottom w:val="none" w:sz="0" w:space="0" w:color="auto"/>
        <w:right w:val="none" w:sz="0" w:space="0" w:color="auto"/>
      </w:divBdr>
    </w:div>
    <w:div w:id="1706102189">
      <w:bodyDiv w:val="1"/>
      <w:marLeft w:val="0"/>
      <w:marRight w:val="0"/>
      <w:marTop w:val="0"/>
      <w:marBottom w:val="0"/>
      <w:divBdr>
        <w:top w:val="none" w:sz="0" w:space="0" w:color="auto"/>
        <w:left w:val="none" w:sz="0" w:space="0" w:color="auto"/>
        <w:bottom w:val="none" w:sz="0" w:space="0" w:color="auto"/>
        <w:right w:val="none" w:sz="0" w:space="0" w:color="auto"/>
      </w:divBdr>
      <w:divsChild>
        <w:div w:id="1094084549">
          <w:marLeft w:val="0"/>
          <w:marRight w:val="0"/>
          <w:marTop w:val="0"/>
          <w:marBottom w:val="0"/>
          <w:divBdr>
            <w:top w:val="none" w:sz="0" w:space="0" w:color="auto"/>
            <w:left w:val="none" w:sz="0" w:space="0" w:color="auto"/>
            <w:bottom w:val="none" w:sz="0" w:space="0" w:color="auto"/>
            <w:right w:val="none" w:sz="0" w:space="0" w:color="auto"/>
          </w:divBdr>
        </w:div>
        <w:div w:id="371082004">
          <w:marLeft w:val="0"/>
          <w:marRight w:val="0"/>
          <w:marTop w:val="0"/>
          <w:marBottom w:val="0"/>
          <w:divBdr>
            <w:top w:val="none" w:sz="0" w:space="0" w:color="auto"/>
            <w:left w:val="none" w:sz="0" w:space="0" w:color="auto"/>
            <w:bottom w:val="none" w:sz="0" w:space="0" w:color="auto"/>
            <w:right w:val="none" w:sz="0" w:space="0" w:color="auto"/>
          </w:divBdr>
        </w:div>
      </w:divsChild>
    </w:div>
    <w:div w:id="1807235505">
      <w:bodyDiv w:val="1"/>
      <w:marLeft w:val="0"/>
      <w:marRight w:val="0"/>
      <w:marTop w:val="0"/>
      <w:marBottom w:val="0"/>
      <w:divBdr>
        <w:top w:val="none" w:sz="0" w:space="0" w:color="auto"/>
        <w:left w:val="none" w:sz="0" w:space="0" w:color="auto"/>
        <w:bottom w:val="none" w:sz="0" w:space="0" w:color="auto"/>
        <w:right w:val="none" w:sz="0" w:space="0" w:color="auto"/>
      </w:divBdr>
      <w:divsChild>
        <w:div w:id="236790232">
          <w:marLeft w:val="0"/>
          <w:marRight w:val="0"/>
          <w:marTop w:val="0"/>
          <w:marBottom w:val="0"/>
          <w:divBdr>
            <w:top w:val="none" w:sz="0" w:space="0" w:color="auto"/>
            <w:left w:val="none" w:sz="0" w:space="0" w:color="auto"/>
            <w:bottom w:val="none" w:sz="0" w:space="0" w:color="auto"/>
            <w:right w:val="none" w:sz="0" w:space="0" w:color="auto"/>
          </w:divBdr>
        </w:div>
      </w:divsChild>
    </w:div>
    <w:div w:id="1819573358">
      <w:bodyDiv w:val="1"/>
      <w:marLeft w:val="0"/>
      <w:marRight w:val="0"/>
      <w:marTop w:val="0"/>
      <w:marBottom w:val="0"/>
      <w:divBdr>
        <w:top w:val="none" w:sz="0" w:space="0" w:color="auto"/>
        <w:left w:val="none" w:sz="0" w:space="0" w:color="auto"/>
        <w:bottom w:val="none" w:sz="0" w:space="0" w:color="auto"/>
        <w:right w:val="none" w:sz="0" w:space="0" w:color="auto"/>
      </w:divBdr>
    </w:div>
    <w:div w:id="1855419252">
      <w:bodyDiv w:val="1"/>
      <w:marLeft w:val="0"/>
      <w:marRight w:val="0"/>
      <w:marTop w:val="0"/>
      <w:marBottom w:val="0"/>
      <w:divBdr>
        <w:top w:val="none" w:sz="0" w:space="0" w:color="auto"/>
        <w:left w:val="none" w:sz="0" w:space="0" w:color="auto"/>
        <w:bottom w:val="none" w:sz="0" w:space="0" w:color="auto"/>
        <w:right w:val="none" w:sz="0" w:space="0" w:color="auto"/>
      </w:divBdr>
    </w:div>
    <w:div w:id="1912959806">
      <w:bodyDiv w:val="1"/>
      <w:marLeft w:val="0"/>
      <w:marRight w:val="0"/>
      <w:marTop w:val="0"/>
      <w:marBottom w:val="0"/>
      <w:divBdr>
        <w:top w:val="none" w:sz="0" w:space="0" w:color="auto"/>
        <w:left w:val="none" w:sz="0" w:space="0" w:color="auto"/>
        <w:bottom w:val="none" w:sz="0" w:space="0" w:color="auto"/>
        <w:right w:val="none" w:sz="0" w:space="0" w:color="auto"/>
      </w:divBdr>
    </w:div>
    <w:div w:id="1980574111">
      <w:bodyDiv w:val="1"/>
      <w:marLeft w:val="0"/>
      <w:marRight w:val="0"/>
      <w:marTop w:val="0"/>
      <w:marBottom w:val="0"/>
      <w:divBdr>
        <w:top w:val="none" w:sz="0" w:space="0" w:color="auto"/>
        <w:left w:val="none" w:sz="0" w:space="0" w:color="auto"/>
        <w:bottom w:val="none" w:sz="0" w:space="0" w:color="auto"/>
        <w:right w:val="none" w:sz="0" w:space="0" w:color="auto"/>
      </w:divBdr>
      <w:divsChild>
        <w:div w:id="1927225328">
          <w:marLeft w:val="0"/>
          <w:marRight w:val="0"/>
          <w:marTop w:val="0"/>
          <w:marBottom w:val="0"/>
          <w:divBdr>
            <w:top w:val="none" w:sz="0" w:space="0" w:color="auto"/>
            <w:left w:val="none" w:sz="0" w:space="0" w:color="auto"/>
            <w:bottom w:val="none" w:sz="0" w:space="0" w:color="auto"/>
            <w:right w:val="none" w:sz="0" w:space="0" w:color="auto"/>
          </w:divBdr>
        </w:div>
        <w:div w:id="1021009667">
          <w:marLeft w:val="0"/>
          <w:marRight w:val="0"/>
          <w:marTop w:val="0"/>
          <w:marBottom w:val="0"/>
          <w:divBdr>
            <w:top w:val="none" w:sz="0" w:space="0" w:color="auto"/>
            <w:left w:val="none" w:sz="0" w:space="0" w:color="auto"/>
            <w:bottom w:val="none" w:sz="0" w:space="0" w:color="auto"/>
            <w:right w:val="none" w:sz="0" w:space="0" w:color="auto"/>
          </w:divBdr>
        </w:div>
        <w:div w:id="157502500">
          <w:marLeft w:val="0"/>
          <w:marRight w:val="0"/>
          <w:marTop w:val="0"/>
          <w:marBottom w:val="0"/>
          <w:divBdr>
            <w:top w:val="none" w:sz="0" w:space="0" w:color="auto"/>
            <w:left w:val="none" w:sz="0" w:space="0" w:color="auto"/>
            <w:bottom w:val="none" w:sz="0" w:space="0" w:color="auto"/>
            <w:right w:val="none" w:sz="0" w:space="0" w:color="auto"/>
          </w:divBdr>
        </w:div>
        <w:div w:id="290522579">
          <w:marLeft w:val="0"/>
          <w:marRight w:val="0"/>
          <w:marTop w:val="0"/>
          <w:marBottom w:val="0"/>
          <w:divBdr>
            <w:top w:val="none" w:sz="0" w:space="0" w:color="auto"/>
            <w:left w:val="none" w:sz="0" w:space="0" w:color="auto"/>
            <w:bottom w:val="none" w:sz="0" w:space="0" w:color="auto"/>
            <w:right w:val="none" w:sz="0" w:space="0" w:color="auto"/>
          </w:divBdr>
        </w:div>
        <w:div w:id="7414155">
          <w:marLeft w:val="0"/>
          <w:marRight w:val="0"/>
          <w:marTop w:val="0"/>
          <w:marBottom w:val="0"/>
          <w:divBdr>
            <w:top w:val="none" w:sz="0" w:space="0" w:color="auto"/>
            <w:left w:val="none" w:sz="0" w:space="0" w:color="auto"/>
            <w:bottom w:val="none" w:sz="0" w:space="0" w:color="auto"/>
            <w:right w:val="none" w:sz="0" w:space="0" w:color="auto"/>
          </w:divBdr>
        </w:div>
      </w:divsChild>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 w:id="2127654350">
      <w:bodyDiv w:val="1"/>
      <w:marLeft w:val="0"/>
      <w:marRight w:val="0"/>
      <w:marTop w:val="0"/>
      <w:marBottom w:val="0"/>
      <w:divBdr>
        <w:top w:val="none" w:sz="0" w:space="0" w:color="auto"/>
        <w:left w:val="none" w:sz="0" w:space="0" w:color="auto"/>
        <w:bottom w:val="none" w:sz="0" w:space="0" w:color="auto"/>
        <w:right w:val="none" w:sz="0" w:space="0" w:color="auto"/>
      </w:divBdr>
      <w:divsChild>
        <w:div w:id="1363898561">
          <w:marLeft w:val="0"/>
          <w:marRight w:val="0"/>
          <w:marTop w:val="0"/>
          <w:marBottom w:val="0"/>
          <w:divBdr>
            <w:top w:val="none" w:sz="0" w:space="0" w:color="auto"/>
            <w:left w:val="none" w:sz="0" w:space="0" w:color="auto"/>
            <w:bottom w:val="none" w:sz="0" w:space="0" w:color="auto"/>
            <w:right w:val="none" w:sz="0" w:space="0" w:color="auto"/>
          </w:divBdr>
        </w:div>
        <w:div w:id="928731534">
          <w:marLeft w:val="0"/>
          <w:marRight w:val="0"/>
          <w:marTop w:val="0"/>
          <w:marBottom w:val="0"/>
          <w:divBdr>
            <w:top w:val="none" w:sz="0" w:space="0" w:color="auto"/>
            <w:left w:val="none" w:sz="0" w:space="0" w:color="auto"/>
            <w:bottom w:val="none" w:sz="0" w:space="0" w:color="auto"/>
            <w:right w:val="none" w:sz="0" w:space="0" w:color="auto"/>
          </w:divBdr>
        </w:div>
        <w:div w:id="1892568012">
          <w:marLeft w:val="0"/>
          <w:marRight w:val="0"/>
          <w:marTop w:val="0"/>
          <w:marBottom w:val="0"/>
          <w:divBdr>
            <w:top w:val="none" w:sz="0" w:space="0" w:color="auto"/>
            <w:left w:val="none" w:sz="0" w:space="0" w:color="auto"/>
            <w:bottom w:val="none" w:sz="0" w:space="0" w:color="auto"/>
            <w:right w:val="none" w:sz="0" w:space="0" w:color="auto"/>
          </w:divBdr>
        </w:div>
      </w:divsChild>
    </w:div>
    <w:div w:id="2138063929">
      <w:bodyDiv w:val="1"/>
      <w:marLeft w:val="0"/>
      <w:marRight w:val="0"/>
      <w:marTop w:val="0"/>
      <w:marBottom w:val="0"/>
      <w:divBdr>
        <w:top w:val="none" w:sz="0" w:space="0" w:color="auto"/>
        <w:left w:val="none" w:sz="0" w:space="0" w:color="auto"/>
        <w:bottom w:val="none" w:sz="0" w:space="0" w:color="auto"/>
        <w:right w:val="none" w:sz="0" w:space="0" w:color="auto"/>
      </w:divBdr>
    </w:div>
    <w:div w:id="214276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tmp"/><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5" Type="http://schemas.openxmlformats.org/officeDocument/2006/relationships/image" Target="media/image36.tmp"/><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endnotes" Target="endnotes.xm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5.tmp"/><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4.tmp"/><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6.tmp"/><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tmp"/><Relationship Id="rId59" Type="http://schemas.openxmlformats.org/officeDocument/2006/relationships/image" Target="media/image50.PNG"/><Relationship Id="rId67" Type="http://schemas.openxmlformats.org/officeDocument/2006/relationships/footer" Target="footer2.xml"/><Relationship Id="rId20" Type="http://schemas.openxmlformats.org/officeDocument/2006/relationships/image" Target="media/image14.png"/><Relationship Id="rId54" Type="http://schemas.openxmlformats.org/officeDocument/2006/relationships/image" Target="media/image45.png"/><Relationship Id="rId62" Type="http://schemas.openxmlformats.org/officeDocument/2006/relationships/image" Target="media/image5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SRVKULTMRv001\Benutzer$\reimannbr\Desktop\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41</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03389-5632-41E5-A030-8E3B83268848}"/>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AFDF7BB2-3C67-444C-94E3-697F7A420A29}">
  <ds:schemaRefs>
    <ds:schemaRef ds:uri="http://schemas.microsoft.com/office/2006/documentManagement/types"/>
    <ds:schemaRef ds:uri="80337656-d47f-4b48-b5b2-46298beee78d"/>
    <ds:schemaRef ds:uri="http://purl.org/dc/dcmitype/"/>
    <ds:schemaRef ds:uri="http://purl.org/dc/elements/1.1/"/>
    <ds:schemaRef ds:uri="http://schemas.microsoft.com/office/2006/metadata/properties"/>
    <ds:schemaRef ds:uri="http://purl.org/dc/terms/"/>
    <ds:schemaRef ds:uri="http://schemas.microsoft.com/office/infopath/2007/PartnerControls"/>
    <ds:schemaRef ds:uri="http://schemas.openxmlformats.org/package/2006/metadata/core-properties"/>
    <ds:schemaRef ds:uri="c4c1bffe-f630-4013-be0e-e3304670af7f"/>
    <ds:schemaRef ds:uri="http://schemas.microsoft.com/sharepoint/v3/fields"/>
    <ds:schemaRef ds:uri="http://www.w3.org/XML/1998/namespace"/>
  </ds:schemaRefs>
</ds:datastoreItem>
</file>

<file path=customXml/itemProps4.xml><?xml version="1.0" encoding="utf-8"?>
<ds:datastoreItem xmlns:ds="http://schemas.openxmlformats.org/officeDocument/2006/customXml" ds:itemID="{3125F331-8453-415E-A159-3F9311F0A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LUSD Dokumentvorlage fuer Anleitungen.dotx</Template>
  <TotalTime>0</TotalTime>
  <Pages>38</Pages>
  <Words>6756</Words>
  <Characters>42568</Characters>
  <Application>Microsoft Office Word</Application>
  <DocSecurity>0</DocSecurity>
  <Lines>354</Lines>
  <Paragraphs>98</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49226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41.0</dc:title>
  <dc:creator>Brunhilde</dc:creator>
  <cp:lastModifiedBy>Reimann-Luckas, Brunhilde (HKM)</cp:lastModifiedBy>
  <cp:revision>5</cp:revision>
  <cp:lastPrinted>2021-04-20T07:30:00Z</cp:lastPrinted>
  <dcterms:created xsi:type="dcterms:W3CDTF">2021-04-19T14:34:00Z</dcterms:created>
  <dcterms:modified xsi:type="dcterms:W3CDTF">2021-04-20T07:31:00Z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