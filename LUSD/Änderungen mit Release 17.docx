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7E46A8" w14:textId="77777777" w:rsidR="00706DDC" w:rsidRPr="00706DDC" w:rsidRDefault="00706DDC" w:rsidP="00FD576B">
      <w:pPr>
        <w:pStyle w:val="LDVerzeichnis1"/>
      </w:pPr>
      <w:r w:rsidRPr="00706DDC">
        <w:rPr>
          <w:highlight w:val="lightGray"/>
        </w:rPr>
        <w:t xml:space="preserve">Übersicht </w:t>
      </w:r>
      <w:r w:rsidR="00F679A4" w:rsidRPr="00706DDC">
        <w:rPr>
          <w:highlight w:val="lightGray"/>
        </w:rPr>
        <w:t>LUSD Änderungen</w:t>
      </w:r>
      <w:r w:rsidR="00DC1E15">
        <w:rPr>
          <w:highlight w:val="lightGray"/>
        </w:rPr>
        <w:t xml:space="preserve"> </w:t>
      </w:r>
      <w:r w:rsidR="00F679A4" w:rsidRPr="00706DDC">
        <w:rPr>
          <w:highlight w:val="lightGray"/>
        </w:rPr>
        <w:t>mit Rel</w:t>
      </w:r>
      <w:r w:rsidR="00DC1E15">
        <w:rPr>
          <w:highlight w:val="lightGray"/>
        </w:rPr>
        <w:t>.</w:t>
      </w:r>
      <w:r w:rsidR="00F679A4" w:rsidRPr="00706DDC">
        <w:rPr>
          <w:highlight w:val="lightGray"/>
        </w:rPr>
        <w:t>1</w:t>
      </w:r>
      <w:r w:rsidR="00707AF5">
        <w:rPr>
          <w:highlight w:val="lightGray"/>
        </w:rPr>
        <w:t>7</w:t>
      </w:r>
      <w:r w:rsidR="00F679A4" w:rsidRPr="00706DDC">
        <w:rPr>
          <w:highlight w:val="lightGray"/>
        </w:rPr>
        <w:t xml:space="preserve"> </w:t>
      </w:r>
      <w:r w:rsidR="00DC1E15">
        <w:rPr>
          <w:highlight w:val="lightGray"/>
        </w:rPr>
        <w:t xml:space="preserve">im </w:t>
      </w:r>
      <w:r w:rsidR="00FD576B">
        <w:rPr>
          <w:highlight w:val="lightGray"/>
        </w:rPr>
        <w:t>April 2015</w:t>
      </w:r>
    </w:p>
    <w:p w14:paraId="5169813C" w14:textId="77777777" w:rsidR="003A2618" w:rsidRDefault="009B07AD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r w:rsidRPr="009B07AD">
        <w:rPr>
          <w:sz w:val="24"/>
        </w:rPr>
        <w:fldChar w:fldCharType="begin"/>
      </w:r>
      <w:r w:rsidRPr="00F679A4">
        <w:instrText xml:space="preserve"> TOC \o "1-4" \h \z \u </w:instrText>
      </w:r>
      <w:r w:rsidRPr="009B07AD">
        <w:rPr>
          <w:sz w:val="24"/>
        </w:rPr>
        <w:fldChar w:fldCharType="separate"/>
      </w:r>
      <w:hyperlink w:anchor="_Toc415564823" w:history="1">
        <w:r w:rsidR="003A2618" w:rsidRPr="001147AB">
          <w:rPr>
            <w:rStyle w:val="Hyperlink"/>
          </w:rPr>
          <w:t>1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Sortierung der Auswahlmenüs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_Toc415564823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2</w:t>
        </w:r>
        <w:r w:rsidR="003A2618">
          <w:rPr>
            <w:webHidden/>
          </w:rPr>
          <w:fldChar w:fldCharType="end"/>
        </w:r>
      </w:hyperlink>
    </w:p>
    <w:p w14:paraId="578FAB58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24" w:history="1">
        <w:r w:rsidR="003A2618" w:rsidRPr="001147AB">
          <w:rPr>
            <w:rStyle w:val="Hyperlink"/>
          </w:rPr>
          <w:t>2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Vereinheitlichung von Fehlermeldungen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_Toc415564824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2</w:t>
        </w:r>
        <w:r w:rsidR="003A2618">
          <w:rPr>
            <w:webHidden/>
          </w:rPr>
          <w:fldChar w:fldCharType="end"/>
        </w:r>
      </w:hyperlink>
    </w:p>
    <w:p w14:paraId="3DAD32EC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25" w:history="1">
        <w:r w:rsidR="003A2618" w:rsidRPr="001147AB">
          <w:rPr>
            <w:rStyle w:val="Hyperlink"/>
          </w:rPr>
          <w:t>3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Schülersuche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_Toc415564825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3</w:t>
        </w:r>
        <w:r w:rsidR="003A2618">
          <w:rPr>
            <w:webHidden/>
          </w:rPr>
          <w:fldChar w:fldCharType="end"/>
        </w:r>
      </w:hyperlink>
    </w:p>
    <w:p w14:paraId="38876D6A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26" w:history="1">
        <w:r w:rsidR="003A2618" w:rsidRPr="001147AB">
          <w:rPr>
            <w:rStyle w:val="Hyperlink"/>
          </w:rPr>
          <w:t>3.1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Neue Felder in der Erweiterten Suche und in der Expertensuche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_Toc415564826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3</w:t>
        </w:r>
        <w:r w:rsidR="003A2618">
          <w:rPr>
            <w:webHidden/>
          </w:rPr>
          <w:fldChar w:fldCharType="end"/>
        </w:r>
      </w:hyperlink>
    </w:p>
    <w:p w14:paraId="3E7D41A4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27" w:history="1">
        <w:r w:rsidR="003A2618" w:rsidRPr="001147AB">
          <w:rPr>
            <w:rStyle w:val="Hyperlink"/>
          </w:rPr>
          <w:t>3.2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Übernahme Schülersuche in Webseiten Unterricht &gt; Leistungserfassung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_Toc415564827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3</w:t>
        </w:r>
        <w:r w:rsidR="003A2618">
          <w:rPr>
            <w:webHidden/>
          </w:rPr>
          <w:fldChar w:fldCharType="end"/>
        </w:r>
      </w:hyperlink>
    </w:p>
    <w:p w14:paraId="664C0B04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28" w:history="1">
        <w:r w:rsidR="003A2618" w:rsidRPr="001147AB">
          <w:rPr>
            <w:rStyle w:val="Hyperlink"/>
          </w:rPr>
          <w:t>3.3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Spalten-Bezeichnungen in der Ergebnistabelle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_Toc415564828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4</w:t>
        </w:r>
        <w:r w:rsidR="003A2618">
          <w:rPr>
            <w:webHidden/>
          </w:rPr>
          <w:fldChar w:fldCharType="end"/>
        </w:r>
      </w:hyperlink>
    </w:p>
    <w:p w14:paraId="0E4F7B83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29" w:history="1">
        <w:r w:rsidR="003A2618" w:rsidRPr="001147AB">
          <w:rPr>
            <w:rStyle w:val="Hyperlink"/>
          </w:rPr>
          <w:t>3.4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Schüler-Infoseite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_Toc415564829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4</w:t>
        </w:r>
        <w:r w:rsidR="003A2618">
          <w:rPr>
            <w:webHidden/>
          </w:rPr>
          <w:fldChar w:fldCharType="end"/>
        </w:r>
      </w:hyperlink>
    </w:p>
    <w:p w14:paraId="1A420903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30" w:history="1">
        <w:r w:rsidR="003A2618" w:rsidRPr="001147AB">
          <w:rPr>
            <w:rStyle w:val="Hyperlink"/>
          </w:rPr>
          <w:t>4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Änderungen einzelner Webseiten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_Toc415564830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4</w:t>
        </w:r>
        <w:r w:rsidR="003A2618">
          <w:rPr>
            <w:webHidden/>
          </w:rPr>
          <w:fldChar w:fldCharType="end"/>
        </w:r>
      </w:hyperlink>
    </w:p>
    <w:p w14:paraId="7260894F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31" w:history="1">
        <w:r w:rsidR="003A2618" w:rsidRPr="001147AB">
          <w:rPr>
            <w:rStyle w:val="Hyperlink"/>
          </w:rPr>
          <w:t>4.1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Webseite Unterricht &gt; UV-Bearbeitung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_Toc415564831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4</w:t>
        </w:r>
        <w:r w:rsidR="003A2618">
          <w:rPr>
            <w:webHidden/>
          </w:rPr>
          <w:fldChar w:fldCharType="end"/>
        </w:r>
      </w:hyperlink>
    </w:p>
    <w:p w14:paraId="7C809800" w14:textId="77777777" w:rsidR="003A2618" w:rsidRDefault="00270BF0">
      <w:pPr>
        <w:pStyle w:val="Verzeichnis4"/>
        <w:tabs>
          <w:tab w:val="left" w:pos="1799"/>
        </w:tabs>
        <w:rPr>
          <w:rFonts w:asciiTheme="minorHAnsi" w:hAnsiTheme="minorHAnsi"/>
          <w:sz w:val="22"/>
        </w:rPr>
      </w:pPr>
      <w:hyperlink w:anchor="_Toc415564832" w:history="1">
        <w:r w:rsidR="003A2618" w:rsidRPr="001147AB">
          <w:rPr>
            <w:rStyle w:val="Hyperlink"/>
          </w:rPr>
          <w:t>4.1.1</w:t>
        </w:r>
        <w:r w:rsidR="003A2618">
          <w:rPr>
            <w:rFonts w:asciiTheme="minorHAnsi" w:hAnsiTheme="minorHAnsi"/>
            <w:sz w:val="22"/>
          </w:rPr>
          <w:tab/>
        </w:r>
        <w:r w:rsidR="003A2618" w:rsidRPr="001147AB">
          <w:rPr>
            <w:rStyle w:val="Hyperlink"/>
          </w:rPr>
          <w:t>Klassenbildung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_Toc415564832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4</w:t>
        </w:r>
        <w:r w:rsidR="003A2618">
          <w:rPr>
            <w:webHidden/>
          </w:rPr>
          <w:fldChar w:fldCharType="end"/>
        </w:r>
      </w:hyperlink>
    </w:p>
    <w:p w14:paraId="6C544563" w14:textId="77777777" w:rsidR="003A2618" w:rsidRDefault="00270BF0">
      <w:pPr>
        <w:pStyle w:val="Verzeichnis4"/>
        <w:tabs>
          <w:tab w:val="left" w:pos="1799"/>
        </w:tabs>
        <w:rPr>
          <w:rFonts w:asciiTheme="minorHAnsi" w:hAnsiTheme="minorHAnsi"/>
          <w:sz w:val="22"/>
        </w:rPr>
      </w:pPr>
      <w:hyperlink w:anchor="_Toc415564833" w:history="1">
        <w:r w:rsidR="003A2618" w:rsidRPr="001147AB">
          <w:rPr>
            <w:rStyle w:val="Hyperlink"/>
          </w:rPr>
          <w:t>4.1.2</w:t>
        </w:r>
        <w:r w:rsidR="003A2618">
          <w:rPr>
            <w:rFonts w:asciiTheme="minorHAnsi" w:hAnsiTheme="minorHAnsi"/>
            <w:sz w:val="22"/>
          </w:rPr>
          <w:tab/>
        </w:r>
        <w:r w:rsidR="003A2618" w:rsidRPr="001147AB">
          <w:rPr>
            <w:rStyle w:val="Hyperlink"/>
          </w:rPr>
          <w:t>Kursbearbeitung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_Toc415564833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4</w:t>
        </w:r>
        <w:r w:rsidR="003A2618">
          <w:rPr>
            <w:webHidden/>
          </w:rPr>
          <w:fldChar w:fldCharType="end"/>
        </w:r>
      </w:hyperlink>
    </w:p>
    <w:p w14:paraId="77F6DDDF" w14:textId="77777777" w:rsidR="003A2618" w:rsidRDefault="00270BF0">
      <w:pPr>
        <w:pStyle w:val="Verzeichnis4"/>
        <w:tabs>
          <w:tab w:val="left" w:pos="1799"/>
        </w:tabs>
        <w:rPr>
          <w:rFonts w:asciiTheme="minorHAnsi" w:hAnsiTheme="minorHAnsi"/>
          <w:sz w:val="22"/>
        </w:rPr>
      </w:pPr>
      <w:hyperlink w:anchor="_Toc415564834" w:history="1">
        <w:r w:rsidR="003A2618" w:rsidRPr="001147AB">
          <w:rPr>
            <w:rStyle w:val="Hyperlink"/>
          </w:rPr>
          <w:t>4.1.3</w:t>
        </w:r>
        <w:r w:rsidR="003A2618">
          <w:rPr>
            <w:rFonts w:asciiTheme="minorHAnsi" w:hAnsiTheme="minorHAnsi"/>
            <w:sz w:val="22"/>
          </w:rPr>
          <w:tab/>
        </w:r>
        <w:r w:rsidR="003A2618" w:rsidRPr="001147AB">
          <w:rPr>
            <w:rStyle w:val="Hyperlink"/>
          </w:rPr>
          <w:t>Kurswechsel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_Toc415564834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5</w:t>
        </w:r>
        <w:r w:rsidR="003A2618">
          <w:rPr>
            <w:webHidden/>
          </w:rPr>
          <w:fldChar w:fldCharType="end"/>
        </w:r>
      </w:hyperlink>
    </w:p>
    <w:p w14:paraId="54AABE67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35" w:history="1">
        <w:r w:rsidR="003A2618" w:rsidRPr="001147AB">
          <w:rPr>
            <w:rStyle w:val="Hyperlink"/>
          </w:rPr>
          <w:t>4.2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Webseite Unterricht &gt; Leistungserfassung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_Toc415564835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5</w:t>
        </w:r>
        <w:r w:rsidR="003A2618">
          <w:rPr>
            <w:webHidden/>
          </w:rPr>
          <w:fldChar w:fldCharType="end"/>
        </w:r>
      </w:hyperlink>
    </w:p>
    <w:p w14:paraId="35576224" w14:textId="77777777" w:rsidR="003A2618" w:rsidRDefault="00270BF0">
      <w:pPr>
        <w:pStyle w:val="Verzeichnis4"/>
        <w:tabs>
          <w:tab w:val="left" w:pos="1799"/>
        </w:tabs>
        <w:rPr>
          <w:rFonts w:asciiTheme="minorHAnsi" w:hAnsiTheme="minorHAnsi"/>
          <w:sz w:val="22"/>
        </w:rPr>
      </w:pPr>
      <w:hyperlink w:anchor="_Toc415564836" w:history="1">
        <w:r w:rsidR="003A2618" w:rsidRPr="001147AB">
          <w:rPr>
            <w:rStyle w:val="Hyperlink"/>
          </w:rPr>
          <w:t>4.2.1</w:t>
        </w:r>
        <w:r w:rsidR="003A2618">
          <w:rPr>
            <w:rFonts w:asciiTheme="minorHAnsi" w:hAnsiTheme="minorHAnsi"/>
            <w:sz w:val="22"/>
          </w:rPr>
          <w:tab/>
        </w:r>
        <w:r w:rsidR="003A2618" w:rsidRPr="001147AB">
          <w:rPr>
            <w:rStyle w:val="Hyperlink"/>
          </w:rPr>
          <w:t>Erfassung Beurteilung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_Toc415564836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5</w:t>
        </w:r>
        <w:r w:rsidR="003A2618">
          <w:rPr>
            <w:webHidden/>
          </w:rPr>
          <w:fldChar w:fldCharType="end"/>
        </w:r>
      </w:hyperlink>
    </w:p>
    <w:p w14:paraId="745CC80E" w14:textId="77777777" w:rsidR="003A2618" w:rsidRDefault="00270BF0">
      <w:pPr>
        <w:pStyle w:val="Verzeichnis4"/>
        <w:tabs>
          <w:tab w:val="left" w:pos="1799"/>
        </w:tabs>
        <w:rPr>
          <w:rFonts w:asciiTheme="minorHAnsi" w:hAnsiTheme="minorHAnsi"/>
          <w:sz w:val="22"/>
        </w:rPr>
      </w:pPr>
      <w:hyperlink w:anchor="_Toc415564837" w:history="1">
        <w:r w:rsidR="003A2618" w:rsidRPr="001147AB">
          <w:rPr>
            <w:rStyle w:val="Hyperlink"/>
          </w:rPr>
          <w:t>4.2.2</w:t>
        </w:r>
        <w:r w:rsidR="003A2618">
          <w:rPr>
            <w:rFonts w:asciiTheme="minorHAnsi" w:hAnsiTheme="minorHAnsi"/>
            <w:sz w:val="22"/>
          </w:rPr>
          <w:tab/>
        </w:r>
        <w:r w:rsidR="003A2618" w:rsidRPr="001147AB">
          <w:rPr>
            <w:rStyle w:val="Hyperlink"/>
          </w:rPr>
          <w:t>Mehrfachbeurteilung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_Toc415564837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5</w:t>
        </w:r>
        <w:r w:rsidR="003A2618">
          <w:rPr>
            <w:webHidden/>
          </w:rPr>
          <w:fldChar w:fldCharType="end"/>
        </w:r>
      </w:hyperlink>
    </w:p>
    <w:p w14:paraId="2673BE25" w14:textId="77777777" w:rsidR="003A2618" w:rsidRDefault="00270BF0">
      <w:pPr>
        <w:pStyle w:val="Verzeichnis4"/>
        <w:tabs>
          <w:tab w:val="left" w:pos="1799"/>
        </w:tabs>
        <w:rPr>
          <w:rFonts w:asciiTheme="minorHAnsi" w:hAnsiTheme="minorHAnsi"/>
          <w:sz w:val="22"/>
        </w:rPr>
      </w:pPr>
      <w:hyperlink w:anchor="_Toc415564838" w:history="1">
        <w:r w:rsidR="003A2618" w:rsidRPr="001147AB">
          <w:rPr>
            <w:rStyle w:val="Hyperlink"/>
          </w:rPr>
          <w:t>4.2.3</w:t>
        </w:r>
        <w:r w:rsidR="003A2618">
          <w:rPr>
            <w:rFonts w:asciiTheme="minorHAnsi" w:hAnsiTheme="minorHAnsi"/>
            <w:sz w:val="22"/>
          </w:rPr>
          <w:tab/>
        </w:r>
        <w:r w:rsidR="003A2618" w:rsidRPr="001147AB">
          <w:rPr>
            <w:rStyle w:val="Hyperlink"/>
          </w:rPr>
          <w:t>Mehrfachbemerkung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_Toc415564838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5</w:t>
        </w:r>
        <w:r w:rsidR="003A2618">
          <w:rPr>
            <w:webHidden/>
          </w:rPr>
          <w:fldChar w:fldCharType="end"/>
        </w:r>
      </w:hyperlink>
    </w:p>
    <w:p w14:paraId="41524B10" w14:textId="77777777" w:rsidR="003A2618" w:rsidRDefault="00270BF0">
      <w:pPr>
        <w:pStyle w:val="Verzeichnis4"/>
        <w:tabs>
          <w:tab w:val="left" w:pos="1799"/>
        </w:tabs>
        <w:rPr>
          <w:rFonts w:asciiTheme="minorHAnsi" w:hAnsiTheme="minorHAnsi"/>
          <w:sz w:val="22"/>
        </w:rPr>
      </w:pPr>
      <w:hyperlink w:anchor="_Toc415564839" w:history="1">
        <w:r w:rsidR="003A2618" w:rsidRPr="001147AB">
          <w:rPr>
            <w:rStyle w:val="Hyperlink"/>
          </w:rPr>
          <w:t>4.2.4</w:t>
        </w:r>
        <w:r w:rsidR="003A2618">
          <w:rPr>
            <w:rFonts w:asciiTheme="minorHAnsi" w:hAnsiTheme="minorHAnsi"/>
            <w:sz w:val="22"/>
          </w:rPr>
          <w:tab/>
        </w:r>
        <w:r w:rsidR="003A2618" w:rsidRPr="001147AB">
          <w:rPr>
            <w:rStyle w:val="Hyperlink"/>
          </w:rPr>
          <w:t>Schüler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_Toc415564839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6</w:t>
        </w:r>
        <w:r w:rsidR="003A2618">
          <w:rPr>
            <w:webHidden/>
          </w:rPr>
          <w:fldChar w:fldCharType="end"/>
        </w:r>
      </w:hyperlink>
    </w:p>
    <w:p w14:paraId="0D167271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40" w:history="1">
        <w:r w:rsidR="003A2618" w:rsidRPr="001147AB">
          <w:rPr>
            <w:rStyle w:val="Hyperlink"/>
          </w:rPr>
          <w:t>4.3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Webseite Extras &gt; Lehrerzuordnung – Register SAP-Lehrer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_Toc415564840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6</w:t>
        </w:r>
        <w:r w:rsidR="003A2618">
          <w:rPr>
            <w:webHidden/>
          </w:rPr>
          <w:fldChar w:fldCharType="end"/>
        </w:r>
      </w:hyperlink>
    </w:p>
    <w:p w14:paraId="3131136C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41" w:history="1">
        <w:r w:rsidR="003A2618" w:rsidRPr="001147AB">
          <w:rPr>
            <w:rStyle w:val="Hyperlink"/>
          </w:rPr>
          <w:t>5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Fächer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_Toc415564841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6</w:t>
        </w:r>
        <w:r w:rsidR="003A2618">
          <w:rPr>
            <w:webHidden/>
          </w:rPr>
          <w:fldChar w:fldCharType="end"/>
        </w:r>
      </w:hyperlink>
    </w:p>
    <w:p w14:paraId="42C2DCD1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42" w:history="1">
        <w:r w:rsidR="003A2618" w:rsidRPr="001147AB">
          <w:rPr>
            <w:rStyle w:val="Hyperlink"/>
          </w:rPr>
          <w:t>5.1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Fehlermeldung bei ungültigen Fächern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_Toc415564842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6</w:t>
        </w:r>
        <w:r w:rsidR="003A2618">
          <w:rPr>
            <w:webHidden/>
          </w:rPr>
          <w:fldChar w:fldCharType="end"/>
        </w:r>
      </w:hyperlink>
    </w:p>
    <w:p w14:paraId="489E1BD0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43" w:history="1">
        <w:r w:rsidR="003A2618" w:rsidRPr="001147AB">
          <w:rPr>
            <w:rStyle w:val="Hyperlink"/>
          </w:rPr>
          <w:t>5.2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Stundentafel MSS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_Toc415564843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6</w:t>
        </w:r>
        <w:r w:rsidR="003A2618">
          <w:rPr>
            <w:webHidden/>
          </w:rPr>
          <w:fldChar w:fldCharType="end"/>
        </w:r>
      </w:hyperlink>
    </w:p>
    <w:p w14:paraId="749DC4E3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44" w:history="1">
        <w:r w:rsidR="003A2618" w:rsidRPr="001147AB">
          <w:rPr>
            <w:rStyle w:val="Hyperlink"/>
          </w:rPr>
          <w:t>6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Schulformen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_Toc415564844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6</w:t>
        </w:r>
        <w:r w:rsidR="003A2618">
          <w:rPr>
            <w:webHidden/>
          </w:rPr>
          <w:fldChar w:fldCharType="end"/>
        </w:r>
      </w:hyperlink>
    </w:p>
    <w:p w14:paraId="63973FDC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45" w:history="1">
        <w:r w:rsidR="003A2618" w:rsidRPr="001147AB">
          <w:rPr>
            <w:rStyle w:val="Hyperlink"/>
          </w:rPr>
          <w:t>7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Schulstammdaten und Postfächer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_Toc415564845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6</w:t>
        </w:r>
        <w:r w:rsidR="003A2618">
          <w:rPr>
            <w:webHidden/>
          </w:rPr>
          <w:fldChar w:fldCharType="end"/>
        </w:r>
      </w:hyperlink>
    </w:p>
    <w:p w14:paraId="3C79BD74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46" w:history="1">
        <w:r w:rsidR="003A2618" w:rsidRPr="001147AB">
          <w:rPr>
            <w:rStyle w:val="Hyperlink"/>
          </w:rPr>
          <w:t>8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Abschlüsse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_Toc415564846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7</w:t>
        </w:r>
        <w:r w:rsidR="003A2618">
          <w:rPr>
            <w:webHidden/>
          </w:rPr>
          <w:fldChar w:fldCharType="end"/>
        </w:r>
      </w:hyperlink>
    </w:p>
    <w:p w14:paraId="2565DF83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47" w:history="1">
        <w:r w:rsidR="003A2618" w:rsidRPr="001147AB">
          <w:rPr>
            <w:rStyle w:val="Hyperlink"/>
          </w:rPr>
          <w:t>8.1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Berechnung MAQ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_Toc415564847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7</w:t>
        </w:r>
        <w:r w:rsidR="003A2618">
          <w:rPr>
            <w:webHidden/>
          </w:rPr>
          <w:fldChar w:fldCharType="end"/>
        </w:r>
      </w:hyperlink>
    </w:p>
    <w:p w14:paraId="503C6C4C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48" w:history="1">
        <w:r w:rsidR="003A2618" w:rsidRPr="001147AB">
          <w:rPr>
            <w:rStyle w:val="Hyperlink"/>
          </w:rPr>
          <w:t>8.2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Berechnung Abitur AGYM/KO (Sport)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_Toc415564848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7</w:t>
        </w:r>
        <w:r w:rsidR="003A2618">
          <w:rPr>
            <w:webHidden/>
          </w:rPr>
          <w:fldChar w:fldCharType="end"/>
        </w:r>
      </w:hyperlink>
    </w:p>
    <w:p w14:paraId="391372EE" w14:textId="77777777" w:rsidR="003A2618" w:rsidRDefault="00270BF0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415564849" w:history="1">
        <w:r w:rsidR="003A2618" w:rsidRPr="001147AB">
          <w:rPr>
            <w:rStyle w:val="Hyperlink"/>
          </w:rPr>
          <w:t>8.3</w:t>
        </w:r>
        <w:r w:rsidR="003A2618"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="003A2618" w:rsidRPr="001147AB">
          <w:rPr>
            <w:rStyle w:val="Hyperlink"/>
          </w:rPr>
          <w:t>HR-Abschluss (Textänderung)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_Toc415564849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7</w:t>
        </w:r>
        <w:r w:rsidR="003A2618">
          <w:rPr>
            <w:webHidden/>
          </w:rPr>
          <w:fldChar w:fldCharType="end"/>
        </w:r>
      </w:hyperlink>
    </w:p>
    <w:p w14:paraId="3A2CEDB4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50" w:history="1">
        <w:r w:rsidR="003A2618" w:rsidRPr="001147AB">
          <w:rPr>
            <w:rStyle w:val="Hyperlink"/>
          </w:rPr>
          <w:t>9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Neue Zeugnisse und Zeugnisänderungen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_Toc415564850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7</w:t>
        </w:r>
        <w:r w:rsidR="003A2618">
          <w:rPr>
            <w:webHidden/>
          </w:rPr>
          <w:fldChar w:fldCharType="end"/>
        </w:r>
      </w:hyperlink>
    </w:p>
    <w:p w14:paraId="68A7D2AD" w14:textId="77777777" w:rsidR="003A2618" w:rsidRDefault="00270BF0">
      <w:pPr>
        <w:pStyle w:val="Verzeichnis2"/>
        <w:rPr>
          <w:rFonts w:asciiTheme="minorHAnsi" w:eastAsiaTheme="minorEastAsia" w:hAnsiTheme="minorHAnsi"/>
          <w:color w:val="auto"/>
          <w:lang w:eastAsia="de-DE"/>
        </w:rPr>
      </w:pPr>
      <w:hyperlink w:anchor="_Toc415564851" w:history="1">
        <w:r w:rsidR="003A2618" w:rsidRPr="001147AB">
          <w:rPr>
            <w:rStyle w:val="Hyperlink"/>
          </w:rPr>
          <w:t>10</w:t>
        </w:r>
        <w:r w:rsidR="003A2618">
          <w:rPr>
            <w:rFonts w:asciiTheme="minorHAnsi" w:eastAsiaTheme="minorEastAsia" w:hAnsiTheme="minorHAnsi"/>
            <w:color w:val="auto"/>
            <w:lang w:eastAsia="de-DE"/>
          </w:rPr>
          <w:tab/>
        </w:r>
        <w:r w:rsidR="003A2618" w:rsidRPr="001147AB">
          <w:rPr>
            <w:rStyle w:val="Hyperlink"/>
          </w:rPr>
          <w:t>Ausblick auf Release 18 im Juli 2015</w:t>
        </w:r>
        <w:r w:rsidR="003A2618">
          <w:rPr>
            <w:webHidden/>
          </w:rPr>
          <w:tab/>
        </w:r>
        <w:r w:rsidR="003A2618">
          <w:rPr>
            <w:webHidden/>
          </w:rPr>
          <w:fldChar w:fldCharType="begin"/>
        </w:r>
        <w:r w:rsidR="003A2618">
          <w:rPr>
            <w:webHidden/>
          </w:rPr>
          <w:instrText xml:space="preserve"> PAGEREF _Toc415564851 \h </w:instrText>
        </w:r>
        <w:r w:rsidR="003A2618">
          <w:rPr>
            <w:webHidden/>
          </w:rPr>
        </w:r>
        <w:r w:rsidR="003A2618">
          <w:rPr>
            <w:webHidden/>
          </w:rPr>
          <w:fldChar w:fldCharType="separate"/>
        </w:r>
        <w:r w:rsidR="00034FA8">
          <w:rPr>
            <w:webHidden/>
          </w:rPr>
          <w:t>7</w:t>
        </w:r>
        <w:r w:rsidR="003A2618">
          <w:rPr>
            <w:webHidden/>
          </w:rPr>
          <w:fldChar w:fldCharType="end"/>
        </w:r>
      </w:hyperlink>
    </w:p>
    <w:p w14:paraId="094A3136" w14:textId="77777777" w:rsidR="00FD47AB" w:rsidRDefault="009B07AD" w:rsidP="0043259B">
      <w:pPr>
        <w:pStyle w:val="Verzeichnis2"/>
      </w:pPr>
      <w:r w:rsidRPr="009B07AD">
        <w:fldChar w:fldCharType="end"/>
      </w:r>
    </w:p>
    <w:p w14:paraId="7E4E897A" w14:textId="77777777" w:rsidR="002F05C7" w:rsidRDefault="00DF2ACC" w:rsidP="00F4536E">
      <w:pPr>
        <w:pStyle w:val="berschrift2"/>
      </w:pPr>
      <w:bookmarkStart w:id="0" w:name="_Toc415564823"/>
      <w:r>
        <w:lastRenderedPageBreak/>
        <w:t xml:space="preserve">Sortierung </w:t>
      </w:r>
      <w:r w:rsidR="007E7A02">
        <w:t xml:space="preserve">der </w:t>
      </w:r>
      <w:r w:rsidR="002F05C7">
        <w:t>Auswahlmenüs</w:t>
      </w:r>
      <w:bookmarkEnd w:id="0"/>
    </w:p>
    <w:p w14:paraId="25FD1B9C" w14:textId="77777777" w:rsidR="007E7A02" w:rsidRDefault="007E7A02" w:rsidP="00DF2ACC">
      <w:pPr>
        <w:pStyle w:val="LDTextinhalteingerckt"/>
      </w:pPr>
      <w:r>
        <w:t>Es wurde damit begonnen</w:t>
      </w:r>
      <w:r w:rsidR="00DF2ACC">
        <w:t>,</w:t>
      </w:r>
      <w:r>
        <w:t xml:space="preserve"> die Darstellung der Auswahlmenüs übersichtlicher und anwenderfreundlicher zu gestalten. Hierfür werden die Auswahlmenüs nach und nach </w:t>
      </w:r>
    </w:p>
    <w:p w14:paraId="7A19071C" w14:textId="77777777" w:rsidR="007E7A02" w:rsidRDefault="007E7A02" w:rsidP="007E7A02">
      <w:pPr>
        <w:pStyle w:val="LDAuflistungHandlungen"/>
      </w:pPr>
      <w:r>
        <w:t>neu formatiert (</w:t>
      </w:r>
      <w:r w:rsidR="0054547E">
        <w:t xml:space="preserve">z. B. </w:t>
      </w:r>
      <w:r>
        <w:t xml:space="preserve">als zweispaltige Ansicht) und </w:t>
      </w:r>
    </w:p>
    <w:p w14:paraId="2D32BC67" w14:textId="77777777" w:rsidR="007E7A02" w:rsidRDefault="007E7A02" w:rsidP="007E7A02">
      <w:pPr>
        <w:pStyle w:val="LDAuflistungHandlungen"/>
      </w:pPr>
      <w:r>
        <w:t>neu sortiert (falls sinnvoll).</w:t>
      </w:r>
    </w:p>
    <w:p w14:paraId="0E727F3B" w14:textId="77777777" w:rsidR="007E7A02" w:rsidRDefault="007E7A02" w:rsidP="00DF2ACC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181AD1BA" wp14:editId="57EC81EB">
            <wp:extent cx="2880000" cy="4042800"/>
            <wp:effectExtent l="19050" t="19050" r="15875" b="1524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opdownbeispie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042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87BCAB" w14:textId="77777777" w:rsidR="007E7A02" w:rsidRPr="007E7A02" w:rsidRDefault="007E7A02" w:rsidP="007E7A02">
      <w:pPr>
        <w:pStyle w:val="LDBildunterschrift"/>
      </w:pPr>
      <w:r>
        <w:t xml:space="preserve">Abb. </w:t>
      </w:r>
      <w:r w:rsidR="00270BF0">
        <w:fldChar w:fldCharType="begin"/>
      </w:r>
      <w:r w:rsidR="00270BF0">
        <w:instrText xml:space="preserve"> SEQ Abb. \* ARABIC </w:instrText>
      </w:r>
      <w:r w:rsidR="00270BF0">
        <w:fldChar w:fldCharType="separate"/>
      </w:r>
      <w:r w:rsidR="00034FA8">
        <w:rPr>
          <w:noProof/>
        </w:rPr>
        <w:t>1</w:t>
      </w:r>
      <w:r w:rsidR="00270BF0">
        <w:rPr>
          <w:noProof/>
        </w:rPr>
        <w:fldChar w:fldCharType="end"/>
      </w:r>
      <w:r>
        <w:tab/>
        <w:t>Beispiel für die neue Darstellung eines Auswahlmenüs</w:t>
      </w:r>
    </w:p>
    <w:p w14:paraId="475DDBD7" w14:textId="77777777" w:rsidR="002F05C7" w:rsidRDefault="002F05C7" w:rsidP="00F4536E">
      <w:pPr>
        <w:pStyle w:val="berschrift2"/>
      </w:pPr>
      <w:bookmarkStart w:id="1" w:name="_Toc415564824"/>
      <w:r>
        <w:t>Vereinheitlichung von Fehlermeldungen</w:t>
      </w:r>
      <w:bookmarkEnd w:id="1"/>
    </w:p>
    <w:p w14:paraId="76C79A46" w14:textId="77777777" w:rsidR="00DF2ACC" w:rsidRPr="002F05C7" w:rsidRDefault="00DF2ACC" w:rsidP="00DF2ACC">
      <w:pPr>
        <w:pStyle w:val="LDTextinhalteingerckt"/>
      </w:pPr>
      <w:r w:rsidRPr="00DF2ACC">
        <w:t>Die Fehlermeldung</w:t>
      </w:r>
      <w:r>
        <w:t xml:space="preserve"> beim Verlassen einer Seite mit </w:t>
      </w:r>
      <w:proofErr w:type="spellStart"/>
      <w:r>
        <w:t>ungespeicherten</w:t>
      </w:r>
      <w:proofErr w:type="spellEnd"/>
      <w:r>
        <w:t xml:space="preserve"> Daten wurde für alle LUSD-Seiten vereinheitlicht.</w:t>
      </w:r>
    </w:p>
    <w:p w14:paraId="62766118" w14:textId="77777777" w:rsidR="007E7A02" w:rsidRPr="007E7A02" w:rsidRDefault="007E7A02" w:rsidP="007E7A02">
      <w:pPr>
        <w:pStyle w:val="LDTextinhalt"/>
      </w:pPr>
    </w:p>
    <w:p w14:paraId="7277C4AF" w14:textId="77777777" w:rsidR="002F05C7" w:rsidRPr="002F05C7" w:rsidRDefault="002F05C7" w:rsidP="002F05C7">
      <w:pPr>
        <w:pStyle w:val="LDTextinhalt"/>
      </w:pPr>
    </w:p>
    <w:p w14:paraId="77C16E26" w14:textId="77777777" w:rsidR="006B61CE" w:rsidRDefault="006B61CE">
      <w:pPr>
        <w:spacing w:before="0" w:after="0"/>
        <w:rPr>
          <w:color w:val="1E3E95"/>
          <w:sz w:val="28"/>
          <w:szCs w:val="24"/>
        </w:rPr>
      </w:pPr>
      <w:r>
        <w:br w:type="page"/>
      </w:r>
    </w:p>
    <w:p w14:paraId="52AB9C51" w14:textId="77777777" w:rsidR="002F05C7" w:rsidRDefault="002F05C7" w:rsidP="00F4536E">
      <w:pPr>
        <w:pStyle w:val="berschrift2"/>
      </w:pPr>
      <w:bookmarkStart w:id="2" w:name="_Toc415564825"/>
      <w:r>
        <w:lastRenderedPageBreak/>
        <w:t>Schülersuche</w:t>
      </w:r>
      <w:bookmarkEnd w:id="2"/>
    </w:p>
    <w:p w14:paraId="1C98BAA7" w14:textId="77777777" w:rsidR="002F05C7" w:rsidRDefault="0038475A" w:rsidP="000604C3">
      <w:pPr>
        <w:pStyle w:val="berschrift3"/>
      </w:pPr>
      <w:bookmarkStart w:id="3" w:name="_Toc415564826"/>
      <w:r>
        <w:t xml:space="preserve">Neue Felder in der </w:t>
      </w:r>
      <w:r w:rsidR="002F05C7">
        <w:t>Erweiter</w:t>
      </w:r>
      <w:r>
        <w:t>ten Suche und in der Expertensuche</w:t>
      </w:r>
      <w:bookmarkEnd w:id="3"/>
    </w:p>
    <w:p w14:paraId="2A3D495F" w14:textId="77777777" w:rsidR="00A30D0D" w:rsidRDefault="00E20CB3" w:rsidP="00E20CB3">
      <w:pPr>
        <w:pStyle w:val="LDAuflistungHandlungen"/>
      </w:pPr>
      <w:r>
        <w:t>I</w:t>
      </w:r>
      <w:r w:rsidRPr="00E20CB3">
        <w:t xml:space="preserve">n der Erweiterten Suche und in der Expertensuche </w:t>
      </w:r>
      <w:r w:rsidR="00A30D0D">
        <w:t xml:space="preserve">gibt </w:t>
      </w:r>
      <w:r w:rsidR="0077160D">
        <w:t xml:space="preserve">es </w:t>
      </w:r>
      <w:r w:rsidR="00A30D0D">
        <w:t>weitere 15 Kriterien</w:t>
      </w:r>
      <w:r w:rsidR="0054547E">
        <w:t>,</w:t>
      </w:r>
      <w:r w:rsidR="00A30D0D">
        <w:t xml:space="preserve"> nach denen gesucht werden kann</w:t>
      </w:r>
      <w:r w:rsidR="000604C3">
        <w:t>:</w:t>
      </w:r>
    </w:p>
    <w:p w14:paraId="0C349DE7" w14:textId="77777777" w:rsidR="000604C3" w:rsidRPr="001F55AB" w:rsidRDefault="0054547E" w:rsidP="000604C3">
      <w:pPr>
        <w:pStyle w:val="LDAuflistungzweiteEbene"/>
        <w:rPr>
          <w:rStyle w:val="LDBedienelement"/>
        </w:rPr>
      </w:pPr>
      <w:r>
        <w:rPr>
          <w:rStyle w:val="LDBedienelement"/>
        </w:rPr>
        <w:t>Abschluss</w:t>
      </w:r>
    </w:p>
    <w:p w14:paraId="599A58F8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Nachweis der 2. Fremdsprache</w:t>
      </w:r>
    </w:p>
    <w:p w14:paraId="115408D3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Latinum</w:t>
      </w:r>
    </w:p>
    <w:p w14:paraId="5FE33B40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Graecum</w:t>
      </w:r>
    </w:p>
    <w:p w14:paraId="2B64F3B9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2. Staatsangehörigkeit</w:t>
      </w:r>
    </w:p>
    <w:p w14:paraId="5AE6C225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Geburtsland</w:t>
      </w:r>
    </w:p>
    <w:p w14:paraId="61B2D949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Familiensprache</w:t>
      </w:r>
    </w:p>
    <w:p w14:paraId="2546A92D" w14:textId="77777777" w:rsidR="000604C3" w:rsidRPr="001F55AB" w:rsidRDefault="0054547E" w:rsidP="000604C3">
      <w:pPr>
        <w:pStyle w:val="LDAuflistungzweiteEbene"/>
        <w:rPr>
          <w:rStyle w:val="LDBedienelement"/>
        </w:rPr>
      </w:pPr>
      <w:r>
        <w:rPr>
          <w:rStyle w:val="LDBedienelement"/>
        </w:rPr>
        <w:t>Vorherige Schulform</w:t>
      </w:r>
    </w:p>
    <w:p w14:paraId="22D4ED27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Eintrittsdatum aktuelle Schulform</w:t>
      </w:r>
    </w:p>
    <w:p w14:paraId="5D9AC7C9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Schulpflichtende</w:t>
      </w:r>
    </w:p>
    <w:p w14:paraId="15EF42F6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Abmeldung Religionsunterricht</w:t>
      </w:r>
    </w:p>
    <w:p w14:paraId="16E8A226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 xml:space="preserve">Zielberuf (nur für </w:t>
      </w:r>
      <w:r w:rsidR="001F55AB" w:rsidRPr="001F55AB">
        <w:rPr>
          <w:rStyle w:val="LDBedienelement"/>
        </w:rPr>
        <w:t xml:space="preserve">Suche nach </w:t>
      </w:r>
      <w:r w:rsidRPr="001F55AB">
        <w:rPr>
          <w:rStyle w:val="LDBedienelement"/>
        </w:rPr>
        <w:t>Kandidaten</w:t>
      </w:r>
      <w:r w:rsidR="001F55AB" w:rsidRPr="001F55AB">
        <w:rPr>
          <w:rStyle w:val="LDBedienelement"/>
        </w:rPr>
        <w:t>)</w:t>
      </w:r>
    </w:p>
    <w:p w14:paraId="75A149EB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 xml:space="preserve">Wunschberuf (nur für </w:t>
      </w:r>
      <w:r w:rsidR="001F55AB" w:rsidRPr="001F55AB">
        <w:rPr>
          <w:rStyle w:val="LDBedienelement"/>
        </w:rPr>
        <w:t xml:space="preserve">Suche nach </w:t>
      </w:r>
      <w:r w:rsidRPr="001F55AB">
        <w:rPr>
          <w:rStyle w:val="LDBedienelement"/>
        </w:rPr>
        <w:t>Kandidaten</w:t>
      </w:r>
      <w:r w:rsidR="001F55AB" w:rsidRPr="001F55AB">
        <w:rPr>
          <w:rStyle w:val="LDBedienelement"/>
        </w:rPr>
        <w:t>)</w:t>
      </w:r>
    </w:p>
    <w:p w14:paraId="479DAC77" w14:textId="77777777" w:rsidR="000604C3" w:rsidRPr="001F55AB" w:rsidRDefault="001F55AB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Versetzung</w:t>
      </w:r>
    </w:p>
    <w:p w14:paraId="06EE20E2" w14:textId="77777777" w:rsidR="000604C3" w:rsidRPr="001F55AB" w:rsidRDefault="000604C3" w:rsidP="000604C3">
      <w:pPr>
        <w:pStyle w:val="LDAuflistungzweiteEbene"/>
        <w:rPr>
          <w:rStyle w:val="LDBedienelement"/>
        </w:rPr>
      </w:pPr>
      <w:r w:rsidRPr="001F55AB">
        <w:rPr>
          <w:rStyle w:val="LDBedienelement"/>
        </w:rPr>
        <w:t>Versetzungsgefährdung</w:t>
      </w:r>
    </w:p>
    <w:p w14:paraId="787034CC" w14:textId="77777777" w:rsidR="00245315" w:rsidRDefault="00A30D0D" w:rsidP="0038475A">
      <w:pPr>
        <w:pStyle w:val="LDAuflistungHandlungen"/>
      </w:pPr>
      <w:r>
        <w:t xml:space="preserve">Bei vielen Suchkriterien wurde ein Hinweis zur Eingabe </w:t>
      </w:r>
      <w:r w:rsidR="0054547E">
        <w:t xml:space="preserve">des </w:t>
      </w:r>
      <w:r>
        <w:t>Suchtextes hinzugefügt</w:t>
      </w:r>
      <w:r w:rsidR="00245315">
        <w:t>.</w:t>
      </w:r>
    </w:p>
    <w:p w14:paraId="03A666E1" w14:textId="77777777" w:rsidR="00A30D0D" w:rsidRPr="0038475A" w:rsidRDefault="00A30D0D" w:rsidP="00DF2ACC">
      <w:pPr>
        <w:pStyle w:val="LDTextinhaltweitereingerckt"/>
      </w:pPr>
      <w:r w:rsidRPr="00245315">
        <w:t>B</w:t>
      </w:r>
      <w:r w:rsidR="00245315" w:rsidRPr="00245315">
        <w:t>eispiele</w:t>
      </w:r>
      <w:r w:rsidR="00245315">
        <w:t xml:space="preserve">: </w:t>
      </w:r>
      <w:r>
        <w:t>Abgänger freigegeben zum (</w:t>
      </w:r>
      <w:proofErr w:type="spellStart"/>
      <w:r>
        <w:t>tt.mm.jj</w:t>
      </w:r>
      <w:proofErr w:type="spellEnd"/>
      <w:r w:rsidR="000604C3">
        <w:t xml:space="preserve">, </w:t>
      </w:r>
      <w:r>
        <w:t>Abgänger Wuns</w:t>
      </w:r>
      <w:r w:rsidR="000604C3">
        <w:t>ch</w:t>
      </w:r>
      <w:r>
        <w:t>schule (</w:t>
      </w:r>
      <w:proofErr w:type="spellStart"/>
      <w:r>
        <w:t>Langtext</w:t>
      </w:r>
      <w:proofErr w:type="spellEnd"/>
      <w:r>
        <w:t>)</w:t>
      </w:r>
      <w:r w:rsidR="000604C3">
        <w:t xml:space="preserve">, </w:t>
      </w:r>
      <w:r w:rsidR="000604C3">
        <w:br/>
      </w:r>
      <w:r>
        <w:t xml:space="preserve">Beruf (Kürzel – </w:t>
      </w:r>
      <w:proofErr w:type="spellStart"/>
      <w:r>
        <w:t>Langtext</w:t>
      </w:r>
      <w:proofErr w:type="spellEnd"/>
      <w:r>
        <w:t>)</w:t>
      </w:r>
      <w:r w:rsidR="000604C3">
        <w:t>.</w:t>
      </w:r>
    </w:p>
    <w:p w14:paraId="21C58774" w14:textId="77777777" w:rsidR="002F05C7" w:rsidRDefault="002F05C7" w:rsidP="002F05C7">
      <w:pPr>
        <w:pStyle w:val="berschrift3"/>
      </w:pPr>
      <w:bookmarkStart w:id="4" w:name="_Toc415564827"/>
      <w:r w:rsidRPr="002F05C7">
        <w:t xml:space="preserve">Übernahme Schülersuche in </w:t>
      </w:r>
      <w:r w:rsidR="005F188B">
        <w:t>Webseiten Unterricht &gt; Leistungserfassung</w:t>
      </w:r>
      <w:bookmarkEnd w:id="4"/>
    </w:p>
    <w:p w14:paraId="31EA2C15" w14:textId="77777777" w:rsidR="00E20CB3" w:rsidRDefault="005F188B" w:rsidP="00DF2ACC">
      <w:pPr>
        <w:pStyle w:val="LDTextinhalteingerckt"/>
      </w:pPr>
      <w:r>
        <w:t xml:space="preserve">Das Ergebnis einer Schülersuche aus dem Menü </w:t>
      </w:r>
      <w:r w:rsidRPr="005F188B">
        <w:rPr>
          <w:rStyle w:val="lusdmenpunkt"/>
        </w:rPr>
        <w:t>Sch</w:t>
      </w:r>
      <w:r>
        <w:rPr>
          <w:rStyle w:val="lusdmenpunkt"/>
        </w:rPr>
        <w:t xml:space="preserve">üler &gt; Schülerbasisdaten </w:t>
      </w:r>
      <w:r w:rsidR="00DF2ACC">
        <w:t>oder</w:t>
      </w:r>
      <w:r w:rsidR="00B66D07">
        <w:br/>
      </w:r>
      <w:r w:rsidRPr="005F188B">
        <w:rPr>
          <w:rStyle w:val="lusdmenpunkt"/>
        </w:rPr>
        <w:t>Schüler &gt; Kandidatenverfahren</w:t>
      </w:r>
      <w:r>
        <w:t xml:space="preserve"> wird nun auch auf folgende Webseiten des Menüs </w:t>
      </w:r>
      <w:r w:rsidR="00B66D07">
        <w:br/>
      </w:r>
      <w:r w:rsidRPr="005F188B">
        <w:rPr>
          <w:rStyle w:val="lusdmenpunkt"/>
        </w:rPr>
        <w:t>Unterricht &gt; Leistungserfassung</w:t>
      </w:r>
      <w:r>
        <w:t xml:space="preserve"> über</w:t>
      </w:r>
      <w:r w:rsidR="00B66D07">
        <w:t>nommen</w:t>
      </w:r>
      <w:r>
        <w:t xml:space="preserve"> </w:t>
      </w:r>
      <w:r w:rsidR="00E20CB3">
        <w:t>und umgekehrt.</w:t>
      </w:r>
    </w:p>
    <w:p w14:paraId="7FA9EB48" w14:textId="77777777" w:rsidR="005F188B" w:rsidRPr="00B66D07" w:rsidRDefault="005F188B" w:rsidP="005F188B">
      <w:pPr>
        <w:pStyle w:val="LDAuflistungzweiteEbene"/>
        <w:rPr>
          <w:rStyle w:val="LDBedienelement"/>
        </w:rPr>
      </w:pPr>
      <w:r w:rsidRPr="00B66D07">
        <w:rPr>
          <w:rStyle w:val="LDBedienelement"/>
        </w:rPr>
        <w:t>Erfassung Beurteilung</w:t>
      </w:r>
    </w:p>
    <w:p w14:paraId="34B41833" w14:textId="77777777" w:rsidR="005F188B" w:rsidRPr="00B66D07" w:rsidRDefault="005F188B" w:rsidP="005F188B">
      <w:pPr>
        <w:pStyle w:val="LDAuflistungzweiteEbene"/>
        <w:rPr>
          <w:rStyle w:val="LDBedienelement"/>
        </w:rPr>
      </w:pPr>
      <w:r w:rsidRPr="00B66D07">
        <w:rPr>
          <w:rStyle w:val="LDBedienelement"/>
        </w:rPr>
        <w:t>Mehrfachbeurteilung</w:t>
      </w:r>
    </w:p>
    <w:p w14:paraId="7C113DB5" w14:textId="77777777" w:rsidR="005F188B" w:rsidRPr="00B66D07" w:rsidRDefault="005F188B" w:rsidP="005F188B">
      <w:pPr>
        <w:pStyle w:val="LDAuflistungzweiteEbene"/>
        <w:rPr>
          <w:rStyle w:val="LDBedienelement"/>
        </w:rPr>
      </w:pPr>
      <w:r w:rsidRPr="00B66D07">
        <w:rPr>
          <w:rStyle w:val="LDBedienelement"/>
        </w:rPr>
        <w:t>Mehrfachbemerkung</w:t>
      </w:r>
    </w:p>
    <w:p w14:paraId="3C793926" w14:textId="77777777" w:rsidR="005F188B" w:rsidRPr="00B66D07" w:rsidRDefault="005F188B" w:rsidP="005F188B">
      <w:pPr>
        <w:pStyle w:val="LDAuflistungzweiteEbene"/>
        <w:rPr>
          <w:rStyle w:val="LDBedienelement"/>
        </w:rPr>
      </w:pPr>
      <w:r w:rsidRPr="00B66D07">
        <w:rPr>
          <w:rStyle w:val="LDBedienelement"/>
        </w:rPr>
        <w:t>Schüler</w:t>
      </w:r>
    </w:p>
    <w:p w14:paraId="11922BF7" w14:textId="77777777" w:rsidR="005F188B" w:rsidRDefault="005F188B" w:rsidP="005F188B">
      <w:pPr>
        <w:pStyle w:val="LDAuflistungzweiteEbene"/>
      </w:pPr>
      <w:r w:rsidRPr="00B66D07">
        <w:rPr>
          <w:rStyle w:val="LDBedienelement"/>
        </w:rPr>
        <w:t>Historische Leistungsdaten</w:t>
      </w:r>
    </w:p>
    <w:p w14:paraId="2FAD6F4F" w14:textId="77777777" w:rsidR="00B66D07" w:rsidRDefault="00B66D07" w:rsidP="00DF2ACC">
      <w:pPr>
        <w:pStyle w:val="LDTextinhalteingerckt"/>
      </w:pPr>
    </w:p>
    <w:p w14:paraId="2B93F59A" w14:textId="77777777" w:rsidR="005F188B" w:rsidRDefault="005F188B" w:rsidP="00DF2ACC">
      <w:pPr>
        <w:pStyle w:val="LDTextinhalteingerckt"/>
      </w:pPr>
      <w:r>
        <w:t xml:space="preserve">Es werden nur Schüler angezeigt, die den Eingangskriterien der jeweiligen </w:t>
      </w:r>
      <w:r w:rsidR="00E20CB3">
        <w:t>Webs</w:t>
      </w:r>
      <w:r>
        <w:t>eite entsprechen.</w:t>
      </w:r>
    </w:p>
    <w:p w14:paraId="6641EEDB" w14:textId="77777777" w:rsidR="00DF2ACC" w:rsidRDefault="00DF2ACC" w:rsidP="00DF2ACC">
      <w:pPr>
        <w:pStyle w:val="LDTextinhalteingerckt"/>
      </w:pPr>
      <w:r>
        <w:t>Das Suchergebnis bleibt so lange erhalten, bis Sie eine neue Schülersuche durchführen.</w:t>
      </w:r>
    </w:p>
    <w:p w14:paraId="0A754691" w14:textId="77777777" w:rsidR="00DF2ACC" w:rsidRDefault="00DF2ACC" w:rsidP="00DF2ACC">
      <w:pPr>
        <w:pStyle w:val="berschrift3"/>
      </w:pPr>
      <w:bookmarkStart w:id="5" w:name="_Toc415564828"/>
      <w:r>
        <w:lastRenderedPageBreak/>
        <w:t>Spalten-Bezeichnungen in der Ergebnistabelle</w:t>
      </w:r>
      <w:bookmarkEnd w:id="5"/>
    </w:p>
    <w:p w14:paraId="5020D795" w14:textId="77777777" w:rsidR="00DF2ACC" w:rsidRDefault="00DF2ACC" w:rsidP="00DF2ACC">
      <w:pPr>
        <w:pStyle w:val="LDTextinhalteingerckt"/>
      </w:pPr>
      <w:r>
        <w:t>In der Ergebnistabelle wurden die Spaltenbezeichnungen für selbst gewählte Suchfelder verbessert.</w:t>
      </w:r>
      <w:r w:rsidR="00630E52">
        <w:t xml:space="preserve"> </w:t>
      </w:r>
      <w:r>
        <w:t>So ist jetzt bei Kandidaten eindeutig zu erkennen, ob es sich um die aktuellen Werte, die Wunsch-Werte oder die Ziel-Werte handelt.</w:t>
      </w:r>
    </w:p>
    <w:p w14:paraId="16FB3DBB" w14:textId="77777777" w:rsidR="00D10F42" w:rsidRDefault="00D10F42" w:rsidP="00DD3DE5">
      <w:pPr>
        <w:pStyle w:val="berschrift3"/>
      </w:pPr>
      <w:bookmarkStart w:id="6" w:name="_Toc415564829"/>
      <w:r>
        <w:t>Schüler-Infoseite</w:t>
      </w:r>
      <w:bookmarkEnd w:id="6"/>
    </w:p>
    <w:p w14:paraId="3F7BF72A" w14:textId="77777777" w:rsidR="00FE5FBF" w:rsidRDefault="00DB50AE" w:rsidP="00DF2ACC">
      <w:pPr>
        <w:pStyle w:val="LDTextinhalteingerckt"/>
      </w:pPr>
      <w:r>
        <w:t>In der Ergebnis</w:t>
      </w:r>
      <w:r w:rsidR="00DF2ACC">
        <w:t>tabelle</w:t>
      </w:r>
      <w:r>
        <w:t xml:space="preserve"> der </w:t>
      </w:r>
      <w:r w:rsidR="00212805">
        <w:rPr>
          <w:rStyle w:val="LDBereichTabelle"/>
        </w:rPr>
        <w:t>Schülersuche</w:t>
      </w:r>
      <w:r>
        <w:rPr>
          <w:rStyle w:val="LDBereichTabelle"/>
        </w:rPr>
        <w:t xml:space="preserve"> </w:t>
      </w:r>
      <w:r w:rsidR="00DF2ACC">
        <w:t xml:space="preserve">wurde </w:t>
      </w:r>
      <w:r>
        <w:t>die n</w:t>
      </w:r>
      <w:r w:rsidRPr="004730F4">
        <w:t xml:space="preserve">eue Spalte </w:t>
      </w:r>
      <w:r>
        <w:rPr>
          <w:rStyle w:val="LDBedienelement"/>
        </w:rPr>
        <w:t>SI</w:t>
      </w:r>
      <w:r w:rsidRPr="004730F4">
        <w:t xml:space="preserve"> (</w:t>
      </w:r>
      <w:r>
        <w:t>Schülerinfo)</w:t>
      </w:r>
      <w:r w:rsidR="00DF2ACC">
        <w:t xml:space="preserve"> eingefügt</w:t>
      </w:r>
      <w:r>
        <w:t xml:space="preserve">. </w:t>
      </w:r>
    </w:p>
    <w:p w14:paraId="11C5E3FF" w14:textId="77777777" w:rsidR="00DD3DE5" w:rsidRPr="00DD3DE5" w:rsidRDefault="00212805" w:rsidP="00DF2ACC">
      <w:pPr>
        <w:pStyle w:val="LDTextinhalteingerckt"/>
      </w:pPr>
      <w:r w:rsidRPr="00212805">
        <w:t>Bei aktiven</w:t>
      </w:r>
      <w:r w:rsidR="00DF2ACC">
        <w:t xml:space="preserve">, externen und </w:t>
      </w:r>
      <w:r w:rsidRPr="00212805">
        <w:t>zugeordneten Schülern</w:t>
      </w:r>
      <w:r>
        <w:t xml:space="preserve"> erscheint in dieser Spalte </w:t>
      </w:r>
      <w:r w:rsidR="00DB50AE">
        <w:t xml:space="preserve">das </w:t>
      </w:r>
      <w:r w:rsidR="00FE5FBF">
        <w:t xml:space="preserve">farbige </w:t>
      </w:r>
      <w:proofErr w:type="gramStart"/>
      <w:r w:rsidR="00DB50AE">
        <w:t xml:space="preserve">Symbol </w:t>
      </w:r>
      <w:proofErr w:type="gramEnd"/>
      <w:r w:rsidR="00DB50AE">
        <w:rPr>
          <w:noProof/>
          <w:lang w:eastAsia="de-DE"/>
        </w:rPr>
        <w:drawing>
          <wp:inline distT="0" distB="0" distL="0" distR="0" wp14:anchorId="2740FACD" wp14:editId="02E24991">
            <wp:extent cx="190476" cy="190476"/>
            <wp:effectExtent l="0" t="0" r="635" b="63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zeugnisabruf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47E">
        <w:t>. Bei allen anderen Schülerstat</w:t>
      </w:r>
      <w:r>
        <w:t>us ist das Symbo</w:t>
      </w:r>
      <w:r w:rsidR="0054547E">
        <w:t>l ausgegraut und damit inaktiv.</w:t>
      </w:r>
    </w:p>
    <w:p w14:paraId="6FC86A07" w14:textId="77777777" w:rsidR="00212805" w:rsidRDefault="00DF2ACC" w:rsidP="00DF2ACC">
      <w:pPr>
        <w:pStyle w:val="LDTextinhalteingerckt"/>
      </w:pPr>
      <w:r>
        <w:t xml:space="preserve">Ein Klick auf das </w:t>
      </w:r>
      <w:r w:rsidR="00212805">
        <w:t xml:space="preserve">Symbol </w:t>
      </w:r>
      <w:r w:rsidR="00630E52">
        <w:rPr>
          <w:noProof/>
          <w:lang w:eastAsia="de-DE"/>
        </w:rPr>
        <w:drawing>
          <wp:inline distT="0" distB="0" distL="0" distR="0" wp14:anchorId="3E2CF0E7" wp14:editId="5D22B4B8">
            <wp:extent cx="190476" cy="190476"/>
            <wp:effectExtent l="0" t="0" r="635" b="63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zeugnisabruf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E52">
        <w:t xml:space="preserve"> </w:t>
      </w:r>
      <w:r>
        <w:t xml:space="preserve">öffnet die </w:t>
      </w:r>
      <w:r w:rsidR="00DB50AE">
        <w:t xml:space="preserve">Schülerinfoseite </w:t>
      </w:r>
      <w:r>
        <w:t xml:space="preserve">mit den </w:t>
      </w:r>
      <w:r w:rsidRPr="00FE5FBF">
        <w:rPr>
          <w:rStyle w:val="hervorhebung"/>
        </w:rPr>
        <w:t>aktuellen Daten des Schülers</w:t>
      </w:r>
      <w:r>
        <w:t xml:space="preserve">. </w:t>
      </w:r>
      <w:r w:rsidR="00FE5FBF">
        <w:br/>
      </w:r>
      <w:r>
        <w:t>Die</w:t>
      </w:r>
      <w:r w:rsidR="00630E52">
        <w:t>se</w:t>
      </w:r>
      <w:r>
        <w:t xml:space="preserve"> Seite kann direkt </w:t>
      </w:r>
      <w:r w:rsidR="00212805">
        <w:t xml:space="preserve">ausgedruckt </w:t>
      </w:r>
      <w:r w:rsidR="00DB50AE">
        <w:t>und</w:t>
      </w:r>
      <w:r>
        <w:t xml:space="preserve">/oder </w:t>
      </w:r>
      <w:r w:rsidR="00DB50AE">
        <w:t>gespeichert werden.</w:t>
      </w:r>
    </w:p>
    <w:p w14:paraId="769877D0" w14:textId="77777777" w:rsidR="00DB50AE" w:rsidRDefault="00DB50AE" w:rsidP="00DF2ACC">
      <w:pPr>
        <w:pStyle w:val="LDTextinhalteingerckt"/>
      </w:pPr>
      <w:r w:rsidRPr="00F21C8D">
        <w:t>Felder der Seite, für die derzeit noch keine Datenerfassungsseiten bzw. Datenbankfelder vorhanden sind, bleiben vorerst leer (</w:t>
      </w:r>
      <w:r>
        <w:t xml:space="preserve">z.B. </w:t>
      </w:r>
      <w:r w:rsidRPr="00F21C8D">
        <w:t>Schulbesuchsjahr, Zusatzinformation).</w:t>
      </w:r>
    </w:p>
    <w:p w14:paraId="52396EB5" w14:textId="77777777" w:rsidR="00195164" w:rsidRPr="00FE5FBF" w:rsidRDefault="00FE5FBF" w:rsidP="00FE5FBF">
      <w:pPr>
        <w:pStyle w:val="LDTextinhalteingerckt"/>
        <w:rPr>
          <w:rStyle w:val="Fett"/>
          <w:b w:val="0"/>
          <w:bCs w:val="0"/>
        </w:rPr>
      </w:pPr>
      <w:r w:rsidRPr="00FE5FBF">
        <w:rPr>
          <w:rStyle w:val="Fett"/>
          <w:b w:val="0"/>
          <w:bCs w:val="0"/>
        </w:rPr>
        <w:t>F</w:t>
      </w:r>
      <w:r w:rsidR="00195164" w:rsidRPr="00FE5FBF">
        <w:rPr>
          <w:rStyle w:val="Fett"/>
          <w:b w:val="0"/>
          <w:bCs w:val="0"/>
        </w:rPr>
        <w:t xml:space="preserve">ür </w:t>
      </w:r>
      <w:r w:rsidRPr="00FE5FBF">
        <w:rPr>
          <w:rStyle w:val="Fett"/>
          <w:b w:val="0"/>
          <w:bCs w:val="0"/>
        </w:rPr>
        <w:t xml:space="preserve">die </w:t>
      </w:r>
      <w:r w:rsidR="00195164" w:rsidRPr="00FE5FBF">
        <w:rPr>
          <w:rStyle w:val="Fett"/>
          <w:b w:val="0"/>
          <w:bCs w:val="0"/>
        </w:rPr>
        <w:t xml:space="preserve">Felder </w:t>
      </w:r>
      <w:r w:rsidR="00195164" w:rsidRPr="00630E52">
        <w:rPr>
          <w:rStyle w:val="LDBedienelement"/>
        </w:rPr>
        <w:t>Extern</w:t>
      </w:r>
      <w:r w:rsidR="00195164" w:rsidRPr="00FE5FBF">
        <w:rPr>
          <w:rStyle w:val="Fett"/>
          <w:b w:val="0"/>
          <w:bCs w:val="0"/>
        </w:rPr>
        <w:t xml:space="preserve">, </w:t>
      </w:r>
      <w:r w:rsidR="00195164" w:rsidRPr="00630E52">
        <w:rPr>
          <w:rStyle w:val="LDBedienelement"/>
        </w:rPr>
        <w:t>Beruf</w:t>
      </w:r>
      <w:r w:rsidR="00195164" w:rsidRPr="00FE5FBF">
        <w:rPr>
          <w:rStyle w:val="Fett"/>
          <w:b w:val="0"/>
          <w:bCs w:val="0"/>
        </w:rPr>
        <w:t xml:space="preserve">, </w:t>
      </w:r>
      <w:r w:rsidR="00195164" w:rsidRPr="00630E52">
        <w:rPr>
          <w:rStyle w:val="LDBedienelement"/>
        </w:rPr>
        <w:t>Betrieb</w:t>
      </w:r>
      <w:r w:rsidR="00195164" w:rsidRPr="00FE5FBF">
        <w:rPr>
          <w:rStyle w:val="Fett"/>
          <w:b w:val="0"/>
          <w:bCs w:val="0"/>
        </w:rPr>
        <w:t xml:space="preserve">, </w:t>
      </w:r>
      <w:r w:rsidR="00195164" w:rsidRPr="00630E52">
        <w:rPr>
          <w:rStyle w:val="LDBedienelement"/>
        </w:rPr>
        <w:t>Beurlaubung</w:t>
      </w:r>
      <w:r w:rsidR="00195164" w:rsidRPr="00FE5FBF">
        <w:rPr>
          <w:rStyle w:val="Fett"/>
          <w:b w:val="0"/>
          <w:bCs w:val="0"/>
        </w:rPr>
        <w:t xml:space="preserve"> und bei </w:t>
      </w:r>
      <w:r w:rsidR="00195164" w:rsidRPr="00630E52">
        <w:rPr>
          <w:rStyle w:val="LDBedienelement"/>
        </w:rPr>
        <w:t>Förderungen</w:t>
      </w:r>
      <w:r w:rsidR="00195164" w:rsidRPr="00FE5FBF">
        <w:rPr>
          <w:rStyle w:val="Fett"/>
          <w:b w:val="0"/>
          <w:bCs w:val="0"/>
        </w:rPr>
        <w:t xml:space="preserve"> ist der Zeitpunkt des Berichtaufrufs von Bedeutung</w:t>
      </w:r>
      <w:r w:rsidR="00630E52">
        <w:rPr>
          <w:rStyle w:val="Fett"/>
          <w:b w:val="0"/>
          <w:bCs w:val="0"/>
        </w:rPr>
        <w:t>: E</w:t>
      </w:r>
      <w:r>
        <w:rPr>
          <w:rStyle w:val="Fett"/>
          <w:b w:val="0"/>
          <w:bCs w:val="0"/>
        </w:rPr>
        <w:t xml:space="preserve">s werden </w:t>
      </w:r>
      <w:r w:rsidR="0054547E">
        <w:rPr>
          <w:rStyle w:val="Fett"/>
          <w:b w:val="0"/>
          <w:bCs w:val="0"/>
        </w:rPr>
        <w:t>nur die Einträge berücksichtigt</w:t>
      </w:r>
      <w:r w:rsidR="00195164" w:rsidRPr="00FE5FBF">
        <w:rPr>
          <w:rStyle w:val="Fett"/>
          <w:b w:val="0"/>
          <w:bCs w:val="0"/>
        </w:rPr>
        <w:t xml:space="preserve">, die zum Zeitpunkt des Aufrufs gültig sind. </w:t>
      </w:r>
    </w:p>
    <w:p w14:paraId="0058F13F" w14:textId="77777777" w:rsidR="004730F4" w:rsidRPr="004730F4" w:rsidRDefault="004730F4" w:rsidP="00C60AA9">
      <w:pPr>
        <w:pStyle w:val="berschrift2"/>
      </w:pPr>
      <w:bookmarkStart w:id="7" w:name="_Toc415564830"/>
      <w:r w:rsidRPr="004730F4">
        <w:t>Änderungen einzelne</w:t>
      </w:r>
      <w:r w:rsidR="00400C1A">
        <w:t>r</w:t>
      </w:r>
      <w:r w:rsidRPr="004730F4">
        <w:t xml:space="preserve"> Webseiten</w:t>
      </w:r>
      <w:bookmarkEnd w:id="7"/>
    </w:p>
    <w:p w14:paraId="6F2BA90B" w14:textId="77777777" w:rsidR="00FE5FBF" w:rsidRDefault="00400C1A" w:rsidP="002A1F45">
      <w:pPr>
        <w:pStyle w:val="berschrift3"/>
      </w:pPr>
      <w:bookmarkStart w:id="8" w:name="_Toc415564831"/>
      <w:r>
        <w:t>Webseite U</w:t>
      </w:r>
      <w:r w:rsidR="00C60AA9">
        <w:t>nterricht &gt; UV-Bearbeitun</w:t>
      </w:r>
      <w:r w:rsidR="00FE5FBF">
        <w:t>g</w:t>
      </w:r>
      <w:bookmarkEnd w:id="8"/>
    </w:p>
    <w:p w14:paraId="7900FCCF" w14:textId="77777777" w:rsidR="004730F4" w:rsidRPr="004730F4" w:rsidRDefault="00C60AA9" w:rsidP="00FE5FBF">
      <w:pPr>
        <w:pStyle w:val="berschrift4"/>
      </w:pPr>
      <w:bookmarkStart w:id="9" w:name="_Toc415564832"/>
      <w:r w:rsidRPr="002A1F45">
        <w:t>Klassenbildung</w:t>
      </w:r>
      <w:bookmarkEnd w:id="9"/>
    </w:p>
    <w:p w14:paraId="35EF9C58" w14:textId="77777777" w:rsidR="002A1F45" w:rsidRDefault="002A1F45" w:rsidP="004874F7">
      <w:pPr>
        <w:pStyle w:val="LDAuflistungHandlungen"/>
      </w:pPr>
      <w:r>
        <w:t>Anders als bisher, verschwinden die gesetzten Häkchen nach dem Speichern.</w:t>
      </w:r>
    </w:p>
    <w:p w14:paraId="444D9B49" w14:textId="77777777" w:rsidR="00C60AA9" w:rsidRDefault="00C60AA9" w:rsidP="004874F7">
      <w:pPr>
        <w:pStyle w:val="LDAuflistungHandlungen"/>
      </w:pPr>
      <w:r w:rsidRPr="004730F4">
        <w:t xml:space="preserve">Neue Spalte </w:t>
      </w:r>
      <w:proofErr w:type="spellStart"/>
      <w:r w:rsidRPr="004874F7">
        <w:rPr>
          <w:rStyle w:val="LDBedienelement"/>
        </w:rPr>
        <w:t>KlLe</w:t>
      </w:r>
      <w:proofErr w:type="spellEnd"/>
      <w:r w:rsidRPr="004730F4">
        <w:t xml:space="preserve"> (Klassenlehrer) in der Tabelle </w:t>
      </w:r>
      <w:r w:rsidRPr="004874F7">
        <w:rPr>
          <w:rStyle w:val="LDBereichTabelle"/>
        </w:rPr>
        <w:t>Klassenübersicht</w:t>
      </w:r>
      <w:r w:rsidR="004874F7">
        <w:rPr>
          <w:rStyle w:val="LDBereichTabelle"/>
        </w:rPr>
        <w:t xml:space="preserve">. </w:t>
      </w:r>
      <w:r>
        <w:t>Fährt man mit dem Mauszeiger über das Lehrerkürzel, erscheint der Name der Lehrkraft.</w:t>
      </w:r>
    </w:p>
    <w:p w14:paraId="704B05A6" w14:textId="77777777" w:rsidR="00603BC1" w:rsidRPr="00603BC1" w:rsidRDefault="00603BC1" w:rsidP="00DF2ACC">
      <w:pPr>
        <w:pStyle w:val="LDTextinhaltweitereingerckt"/>
      </w:pPr>
      <w:r>
        <w:t>Sobald Sie ei</w:t>
      </w:r>
      <w:r w:rsidRPr="00603BC1">
        <w:t>n</w:t>
      </w:r>
      <w:r>
        <w:t>e Klasse löschen möchten, erscheint folgende Hinweismeldung:</w:t>
      </w:r>
    </w:p>
    <w:p w14:paraId="0924B21C" w14:textId="77777777" w:rsidR="00603BC1" w:rsidRPr="00603BC1" w:rsidRDefault="00603BC1" w:rsidP="00DF2ACC">
      <w:pPr>
        <w:pStyle w:val="LDTextinhaltweitereingerckt"/>
      </w:pPr>
      <w:r>
        <w:rPr>
          <w:noProof/>
          <w:lang w:eastAsia="de-DE"/>
        </w:rPr>
        <w:drawing>
          <wp:inline distT="0" distB="0" distL="0" distR="0" wp14:anchorId="177BEFC8" wp14:editId="08AA8594">
            <wp:extent cx="4320000" cy="964800"/>
            <wp:effectExtent l="0" t="0" r="4445" b="698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weismeldun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98F0" w14:textId="77777777" w:rsidR="005402DE" w:rsidRDefault="005402DE" w:rsidP="002A1F45">
      <w:pPr>
        <w:pStyle w:val="berschrift4"/>
      </w:pPr>
      <w:bookmarkStart w:id="10" w:name="_Toc415564833"/>
      <w:r>
        <w:t>Kursbearbeitung</w:t>
      </w:r>
      <w:bookmarkEnd w:id="10"/>
    </w:p>
    <w:p w14:paraId="06E514F2" w14:textId="77777777" w:rsidR="002A1F45" w:rsidRDefault="002A1F45" w:rsidP="002A1F45">
      <w:pPr>
        <w:pStyle w:val="LDAuflistungHandlungen"/>
      </w:pPr>
      <w:r>
        <w:t>Anders als bisher, verschwinden die gesetzten Häkchen nach dem Speichern.</w:t>
      </w:r>
    </w:p>
    <w:p w14:paraId="1D612EA8" w14:textId="77777777" w:rsidR="005402DE" w:rsidRDefault="004730F4" w:rsidP="004874F7">
      <w:pPr>
        <w:pStyle w:val="LDAuflistungHandlungen"/>
      </w:pPr>
      <w:r>
        <w:t>Neu</w:t>
      </w:r>
      <w:r w:rsidR="004874F7">
        <w:t xml:space="preserve">e </w:t>
      </w:r>
      <w:r>
        <w:t xml:space="preserve">Spalte </w:t>
      </w:r>
      <w:r w:rsidRPr="005402DE">
        <w:rPr>
          <w:rStyle w:val="LDBedienelement"/>
        </w:rPr>
        <w:t>nur TH</w:t>
      </w:r>
      <w:r w:rsidR="00A72506">
        <w:t xml:space="preserve"> </w:t>
      </w:r>
      <w:r>
        <w:t xml:space="preserve">in der </w:t>
      </w:r>
      <w:r w:rsidR="005402DE">
        <w:t xml:space="preserve">Tabelle </w:t>
      </w:r>
      <w:r w:rsidRPr="004730F4">
        <w:rPr>
          <w:rStyle w:val="LDBereichTabelle"/>
        </w:rPr>
        <w:t>Kursbearbeitung</w:t>
      </w:r>
      <w:r>
        <w:rPr>
          <w:rStyle w:val="LDBereichTabelle"/>
        </w:rPr>
        <w:t>.</w:t>
      </w:r>
      <w:r w:rsidR="00052794">
        <w:rPr>
          <w:rStyle w:val="LDBereichTabelle"/>
        </w:rPr>
        <w:t xml:space="preserve"> </w:t>
      </w:r>
      <w:r w:rsidR="00052794">
        <w:t xml:space="preserve">Ein </w:t>
      </w:r>
      <w:r>
        <w:t>angehakte</w:t>
      </w:r>
      <w:r w:rsidR="00052794">
        <w:t>s</w:t>
      </w:r>
      <w:r w:rsidR="00A72506">
        <w:t xml:space="preserve"> </w:t>
      </w:r>
      <w:r w:rsidR="005402DE">
        <w:t>Kontrollkästchen</w:t>
      </w:r>
      <w:r w:rsidR="00A72506">
        <w:t xml:space="preserve"> </w:t>
      </w:r>
      <w:r w:rsidR="00052794">
        <w:t xml:space="preserve">zeigt an, dass </w:t>
      </w:r>
      <w:r w:rsidR="0054547E">
        <w:t xml:space="preserve">für diesen Kurs im Zeugnis </w:t>
      </w:r>
      <w:r w:rsidR="00A72506">
        <w:t>nur das Thema angezeigt</w:t>
      </w:r>
      <w:r w:rsidR="00052794">
        <w:t xml:space="preserve"> wird</w:t>
      </w:r>
      <w:r w:rsidR="00A72506">
        <w:t>.</w:t>
      </w:r>
    </w:p>
    <w:p w14:paraId="344792FD" w14:textId="77777777" w:rsidR="005402DE" w:rsidRDefault="00A72506" w:rsidP="004874F7">
      <w:pPr>
        <w:pStyle w:val="LDAuflistungHandlungen"/>
      </w:pPr>
      <w:r>
        <w:t xml:space="preserve">Die </w:t>
      </w:r>
      <w:r w:rsidR="005402DE">
        <w:t xml:space="preserve">Spalte </w:t>
      </w:r>
      <w:r w:rsidR="005402DE" w:rsidRPr="004730F4">
        <w:rPr>
          <w:rStyle w:val="LDBedienelement"/>
        </w:rPr>
        <w:t>Thema</w:t>
      </w:r>
      <w:r w:rsidR="005402DE">
        <w:t xml:space="preserve"> </w:t>
      </w:r>
      <w:r>
        <w:t>wurde so</w:t>
      </w:r>
      <w:r w:rsidR="005402DE">
        <w:t xml:space="preserve"> erweitert, dass das komplette Thema angezeigt wird. </w:t>
      </w:r>
    </w:p>
    <w:p w14:paraId="38DEB0FA" w14:textId="77777777" w:rsidR="002A1F45" w:rsidRDefault="002A1F45" w:rsidP="002A1F45">
      <w:pPr>
        <w:pStyle w:val="berschrift4"/>
      </w:pPr>
      <w:bookmarkStart w:id="11" w:name="_Toc415564834"/>
      <w:r>
        <w:t>Kurswechsel</w:t>
      </w:r>
      <w:bookmarkEnd w:id="11"/>
    </w:p>
    <w:p w14:paraId="52384215" w14:textId="77777777" w:rsidR="002A1F45" w:rsidRDefault="002A1F45" w:rsidP="002A1F45">
      <w:pPr>
        <w:pStyle w:val="LDAuflistungHandlungen"/>
      </w:pPr>
      <w:r>
        <w:t>Anders als bisher, verschwinden die gesetzten Häkchen nach dem Speichern.</w:t>
      </w:r>
    </w:p>
    <w:p w14:paraId="534C029C" w14:textId="77777777" w:rsidR="002A1F45" w:rsidRPr="00BF0EF9" w:rsidRDefault="00BF0EF9" w:rsidP="002A1F45">
      <w:pPr>
        <w:pStyle w:val="LDAuflistungHandlungen"/>
        <w:rPr>
          <w:rStyle w:val="LDBereichTabelle"/>
          <w:b w:val="0"/>
          <w:bCs w:val="0"/>
          <w:color w:val="auto"/>
          <w:szCs w:val="22"/>
        </w:rPr>
      </w:pPr>
      <w:r>
        <w:t xml:space="preserve">Neue Spalten in der linken Tabelle </w:t>
      </w:r>
      <w:r w:rsidRPr="004730F4">
        <w:rPr>
          <w:rStyle w:val="LDBereichTabelle"/>
        </w:rPr>
        <w:t>Kurs</w:t>
      </w:r>
      <w:r>
        <w:rPr>
          <w:rStyle w:val="LDBereichTabelle"/>
        </w:rPr>
        <w:t>schüler-Auswahl.</w:t>
      </w:r>
    </w:p>
    <w:p w14:paraId="260CF27D" w14:textId="77777777" w:rsidR="00BF0EF9" w:rsidRDefault="00BF0EF9" w:rsidP="00BF0EF9">
      <w:pPr>
        <w:pStyle w:val="LDAuflistungzweiteEbene"/>
        <w:tabs>
          <w:tab w:val="left" w:pos="1985"/>
        </w:tabs>
      </w:pPr>
      <w:r w:rsidRPr="00BF0EF9">
        <w:rPr>
          <w:rStyle w:val="LDBedienelement"/>
        </w:rPr>
        <w:t>Lehrer</w:t>
      </w:r>
      <w:r>
        <w:tab/>
        <w:t>(enthält Lehrerkürzel)</w:t>
      </w:r>
    </w:p>
    <w:p w14:paraId="59BF7AC1" w14:textId="77777777" w:rsidR="00BF0EF9" w:rsidRDefault="00BF0EF9" w:rsidP="00BF0EF9">
      <w:pPr>
        <w:pStyle w:val="LDAuflistungzweiteEbene"/>
        <w:tabs>
          <w:tab w:val="left" w:pos="1985"/>
        </w:tabs>
      </w:pPr>
      <w:r w:rsidRPr="00BF0EF9">
        <w:rPr>
          <w:rStyle w:val="LDBedienelement"/>
        </w:rPr>
        <w:t>KA</w:t>
      </w:r>
      <w:r>
        <w:t xml:space="preserve"> </w:t>
      </w:r>
      <w:r>
        <w:tab/>
        <w:t>(</w:t>
      </w:r>
      <w:proofErr w:type="spellStart"/>
      <w:r>
        <w:t>Kursart</w:t>
      </w:r>
      <w:proofErr w:type="spellEnd"/>
      <w:r>
        <w:t>)</w:t>
      </w:r>
    </w:p>
    <w:p w14:paraId="21D513AF" w14:textId="77777777" w:rsidR="00BF0EF9" w:rsidRDefault="00BF0EF9" w:rsidP="00BF0EF9">
      <w:pPr>
        <w:pStyle w:val="LDAuflistungzweiteEbene"/>
        <w:tabs>
          <w:tab w:val="left" w:pos="1985"/>
        </w:tabs>
      </w:pPr>
      <w:r w:rsidRPr="00BF0EF9">
        <w:rPr>
          <w:rStyle w:val="LDBedienelement"/>
        </w:rPr>
        <w:t>KD</w:t>
      </w:r>
      <w:r>
        <w:t xml:space="preserve"> </w:t>
      </w:r>
      <w:r>
        <w:tab/>
        <w:t>(Kursdifferenzierung)</w:t>
      </w:r>
    </w:p>
    <w:p w14:paraId="0660E4B0" w14:textId="77777777" w:rsidR="00BF0EF9" w:rsidRDefault="00BF0EF9" w:rsidP="00BF0EF9">
      <w:pPr>
        <w:pStyle w:val="LDAuflistungzweiteEbene"/>
        <w:tabs>
          <w:tab w:val="left" w:pos="1985"/>
        </w:tabs>
      </w:pPr>
      <w:r w:rsidRPr="00BF0EF9">
        <w:rPr>
          <w:rStyle w:val="LDBedienelement"/>
        </w:rPr>
        <w:t>Klasse</w:t>
      </w:r>
      <w:r>
        <w:tab/>
        <w:t>(des Schülers)</w:t>
      </w:r>
    </w:p>
    <w:p w14:paraId="4E31EBAF" w14:textId="77777777" w:rsidR="00BF0EF9" w:rsidRPr="002A1F45" w:rsidRDefault="00BF0EF9" w:rsidP="00BF0EF9">
      <w:pPr>
        <w:pStyle w:val="LDAuflistungzweiteEbene"/>
        <w:tabs>
          <w:tab w:val="left" w:pos="1985"/>
        </w:tabs>
      </w:pPr>
      <w:r w:rsidRPr="00BF0EF9">
        <w:rPr>
          <w:rStyle w:val="LDBedienelement"/>
        </w:rPr>
        <w:t>KD-S</w:t>
      </w:r>
      <w:r>
        <w:tab/>
        <w:t>(Kursdifferenzierung des Schülers)</w:t>
      </w:r>
    </w:p>
    <w:p w14:paraId="6C2B77CE" w14:textId="77777777" w:rsidR="002F05C7" w:rsidRDefault="00400C1A" w:rsidP="004730F4">
      <w:pPr>
        <w:pStyle w:val="berschrift3"/>
      </w:pPr>
      <w:bookmarkStart w:id="12" w:name="_Toc415564835"/>
      <w:r>
        <w:t>Webseite U</w:t>
      </w:r>
      <w:r w:rsidR="002F05C7" w:rsidRPr="004730F4">
        <w:t>nterricht &gt; Leistungserfassung</w:t>
      </w:r>
      <w:bookmarkEnd w:id="12"/>
    </w:p>
    <w:p w14:paraId="5AA014DE" w14:textId="77777777" w:rsidR="00245D59" w:rsidRDefault="00245D59" w:rsidP="00245D59">
      <w:pPr>
        <w:pStyle w:val="berschrift4"/>
      </w:pPr>
      <w:bookmarkStart w:id="13" w:name="_Toc415564836"/>
      <w:r>
        <w:t>Erfassung Beurteilung</w:t>
      </w:r>
      <w:bookmarkEnd w:id="13"/>
    </w:p>
    <w:p w14:paraId="4A4D6C3A" w14:textId="77777777" w:rsidR="00245D59" w:rsidRDefault="00245D59" w:rsidP="00DF2ACC">
      <w:pPr>
        <w:pStyle w:val="LDTextinhalteingerckt"/>
      </w:pPr>
      <w:r>
        <w:t xml:space="preserve">Sie können zusätzlich nun auch nach Schülern/Kandidaten mit folgendem Status suchen: </w:t>
      </w:r>
    </w:p>
    <w:p w14:paraId="173DD646" w14:textId="77777777" w:rsidR="00245D59" w:rsidRDefault="00245D59" w:rsidP="00245D59">
      <w:pPr>
        <w:pStyle w:val="LDAuflistungzweiteEbene"/>
      </w:pPr>
      <w:r w:rsidRPr="00245D59">
        <w:rPr>
          <w:rStyle w:val="hervorhebung"/>
        </w:rPr>
        <w:t>Kandidaten</w:t>
      </w:r>
      <w:r>
        <w:t>: Kandidaten, Warteliste, Angenommen</w:t>
      </w:r>
    </w:p>
    <w:p w14:paraId="3A51EFCE" w14:textId="77777777" w:rsidR="00245D59" w:rsidRDefault="00245D59" w:rsidP="00245D59">
      <w:pPr>
        <w:pStyle w:val="LDAuflistungzweiteEbene"/>
      </w:pPr>
      <w:r w:rsidRPr="00245D59">
        <w:rPr>
          <w:rStyle w:val="hervorhebung"/>
        </w:rPr>
        <w:t>Schüler</w:t>
      </w:r>
      <w:r>
        <w:t>: Ehemalige</w:t>
      </w:r>
    </w:p>
    <w:p w14:paraId="74698A66" w14:textId="77777777" w:rsidR="00245D59" w:rsidRDefault="00245D59" w:rsidP="00245D59">
      <w:pPr>
        <w:pStyle w:val="berschrift4"/>
      </w:pPr>
      <w:bookmarkStart w:id="14" w:name="_Toc415564837"/>
      <w:r>
        <w:t>Mehrfachbeurteilung</w:t>
      </w:r>
      <w:bookmarkEnd w:id="14"/>
    </w:p>
    <w:p w14:paraId="0FEF5FB9" w14:textId="77777777" w:rsidR="00245D59" w:rsidRDefault="00245D59" w:rsidP="00DF2ACC">
      <w:pPr>
        <w:pStyle w:val="LDTextinhalteingerckt"/>
      </w:pPr>
      <w:r>
        <w:t xml:space="preserve">Sie können zusätzlich nun auch nach Schülern/Kandidaten mit folgendem Status suchen: </w:t>
      </w:r>
    </w:p>
    <w:p w14:paraId="6D37E8A3" w14:textId="77777777" w:rsidR="00245D59" w:rsidRDefault="00245D59" w:rsidP="00245D59">
      <w:pPr>
        <w:pStyle w:val="LDAuflistungzweiteEbene"/>
      </w:pPr>
      <w:r w:rsidRPr="00245D59">
        <w:rPr>
          <w:rStyle w:val="hervorhebung"/>
        </w:rPr>
        <w:t>Kandidaten</w:t>
      </w:r>
      <w:r>
        <w:t>: Kandidaten, Warteliste, Angenommen</w:t>
      </w:r>
    </w:p>
    <w:p w14:paraId="14E4AA68" w14:textId="77777777" w:rsidR="00245D59" w:rsidRDefault="00245D59" w:rsidP="00245D59">
      <w:pPr>
        <w:pStyle w:val="LDAuflistungzweiteEbene"/>
      </w:pPr>
      <w:r w:rsidRPr="00245D59">
        <w:rPr>
          <w:rStyle w:val="hervorhebung"/>
        </w:rPr>
        <w:t>Schüler</w:t>
      </w:r>
      <w:r>
        <w:t>: Ehemalige</w:t>
      </w:r>
    </w:p>
    <w:p w14:paraId="236A0E8E" w14:textId="77777777" w:rsidR="00245D59" w:rsidRDefault="00245D59" w:rsidP="00245D59">
      <w:pPr>
        <w:pStyle w:val="berschrift4"/>
      </w:pPr>
      <w:bookmarkStart w:id="15" w:name="_Toc415564838"/>
      <w:r>
        <w:t>Mehrfachbemerkung</w:t>
      </w:r>
      <w:bookmarkEnd w:id="15"/>
    </w:p>
    <w:p w14:paraId="36BD2EF5" w14:textId="77777777" w:rsidR="00003C4F" w:rsidRDefault="00003C4F" w:rsidP="00245D59">
      <w:pPr>
        <w:pStyle w:val="LDAuflistungHandlungen"/>
      </w:pPr>
      <w:r>
        <w:t>Anders als bisher, verschwinden die gesetzten Häkchen nach dem Speichern.</w:t>
      </w:r>
    </w:p>
    <w:p w14:paraId="12BF50E3" w14:textId="77777777" w:rsidR="00245D59" w:rsidRDefault="00245D59" w:rsidP="00245D59">
      <w:pPr>
        <w:pStyle w:val="LDAuflistungHandlungen"/>
      </w:pPr>
      <w:r>
        <w:t xml:space="preserve">Sie können zusätzlich nun auch nach Schülern/Kandidaten mit folgendem Status suchen: </w:t>
      </w:r>
    </w:p>
    <w:p w14:paraId="508ECCCF" w14:textId="77777777" w:rsidR="00245D59" w:rsidRDefault="00245D59" w:rsidP="00245D59">
      <w:pPr>
        <w:pStyle w:val="LDAuflistungzweiteEbene"/>
      </w:pPr>
      <w:r w:rsidRPr="00245D59">
        <w:rPr>
          <w:rStyle w:val="hervorhebung"/>
        </w:rPr>
        <w:t>Kandidaten</w:t>
      </w:r>
      <w:r>
        <w:t>: Kandidaten, Warteliste, Angenommen</w:t>
      </w:r>
    </w:p>
    <w:p w14:paraId="115411D2" w14:textId="77777777" w:rsidR="00245D59" w:rsidRDefault="00245D59" w:rsidP="00245D59">
      <w:pPr>
        <w:pStyle w:val="LDAuflistungzweiteEbene"/>
      </w:pPr>
      <w:r w:rsidRPr="00245D59">
        <w:rPr>
          <w:rStyle w:val="hervorhebung"/>
        </w:rPr>
        <w:t>Schüler</w:t>
      </w:r>
      <w:r>
        <w:t>: Ehemalige</w:t>
      </w:r>
    </w:p>
    <w:p w14:paraId="613C58FD" w14:textId="77777777" w:rsidR="00DD6B7F" w:rsidRPr="00DD6B7F" w:rsidRDefault="00350F69" w:rsidP="00DD6B7F">
      <w:pPr>
        <w:pStyle w:val="LDAuflistungHandlungen"/>
      </w:pPr>
      <w:r>
        <w:t>Wenn Sie auf dieser Webseite Bemerkungen für ihre Externen Schüler erfassen oder bearbeiten</w:t>
      </w:r>
      <w:r w:rsidR="00630E52">
        <w:t>,</w:t>
      </w:r>
      <w:r w:rsidR="00DD6B7F">
        <w:t xml:space="preserve"> h</w:t>
      </w:r>
      <w:r w:rsidR="00DD6B7F" w:rsidRPr="00DD6B7F">
        <w:t xml:space="preserve">at </w:t>
      </w:r>
      <w:r w:rsidR="00DD6B7F">
        <w:t xml:space="preserve">dies </w:t>
      </w:r>
      <w:r w:rsidR="00DD6B7F" w:rsidRPr="00DD6B7F">
        <w:t xml:space="preserve">keine Auswirkung auf die an der Stammschule angezeigten Daten </w:t>
      </w:r>
      <w:r w:rsidR="00DD6B7F">
        <w:t xml:space="preserve">und </w:t>
      </w:r>
      <w:r w:rsidR="00DD6B7F" w:rsidRPr="00DD6B7F">
        <w:t>auf die Zeugnisse.</w:t>
      </w:r>
    </w:p>
    <w:p w14:paraId="632EC87C" w14:textId="77777777" w:rsidR="00350F69" w:rsidRDefault="00350F69">
      <w:pPr>
        <w:spacing w:before="0" w:after="0"/>
        <w:rPr>
          <w:rFonts w:eastAsiaTheme="majorEastAsia" w:cstheme="majorBidi"/>
          <w:b/>
          <w:bCs/>
          <w:i/>
          <w:iCs/>
          <w:color w:val="1E3E95"/>
          <w:sz w:val="22"/>
        </w:rPr>
      </w:pPr>
      <w:r>
        <w:br w:type="page"/>
      </w:r>
    </w:p>
    <w:p w14:paraId="14CE3070" w14:textId="77777777" w:rsidR="002F05C7" w:rsidRDefault="00003C4F" w:rsidP="00003C4F">
      <w:pPr>
        <w:pStyle w:val="berschrift4"/>
      </w:pPr>
      <w:bookmarkStart w:id="16" w:name="_Toc415564839"/>
      <w:r>
        <w:t>Schüler</w:t>
      </w:r>
      <w:bookmarkEnd w:id="16"/>
      <w:r w:rsidR="00F16CB0">
        <w:t xml:space="preserve"> </w:t>
      </w:r>
    </w:p>
    <w:p w14:paraId="45250809" w14:textId="77777777" w:rsidR="00F16CB0" w:rsidRDefault="00003C4F" w:rsidP="009D185B">
      <w:pPr>
        <w:pStyle w:val="LDAuflistungHandlungen"/>
      </w:pPr>
      <w:r>
        <w:t>Neue Spalten i</w:t>
      </w:r>
      <w:r w:rsidR="00F16CB0">
        <w:t xml:space="preserve">m Reiter </w:t>
      </w:r>
      <w:r w:rsidR="00F16CB0">
        <w:rPr>
          <w:rStyle w:val="LDRegister"/>
        </w:rPr>
        <w:t>Kursnoten</w:t>
      </w:r>
      <w:r w:rsidR="00F16CB0">
        <w:t xml:space="preserve"> </w:t>
      </w:r>
    </w:p>
    <w:p w14:paraId="38B228D2" w14:textId="77777777" w:rsidR="00F16CB0" w:rsidRPr="00F16CB0" w:rsidRDefault="00F16CB0" w:rsidP="00F16CB0">
      <w:pPr>
        <w:pStyle w:val="LDAuflistungzweiteEbene"/>
        <w:rPr>
          <w:rStyle w:val="LDBedienelement"/>
          <w:b w:val="0"/>
          <w:bCs w:val="0"/>
          <w:szCs w:val="24"/>
        </w:rPr>
      </w:pPr>
      <w:r>
        <w:rPr>
          <w:rStyle w:val="LDBedienelement"/>
        </w:rPr>
        <w:t xml:space="preserve">KO </w:t>
      </w:r>
      <w:r w:rsidRPr="00F16CB0">
        <w:t>(Kursoption)</w:t>
      </w:r>
    </w:p>
    <w:p w14:paraId="25D4DB2E" w14:textId="77777777" w:rsidR="002F05C7" w:rsidRDefault="00F16CB0" w:rsidP="00F16CB0">
      <w:pPr>
        <w:pStyle w:val="LDAuflistungzweiteEbene"/>
      </w:pPr>
      <w:r>
        <w:rPr>
          <w:rStyle w:val="LDBedienelement"/>
        </w:rPr>
        <w:t xml:space="preserve">KD </w:t>
      </w:r>
      <w:r w:rsidRPr="00F16CB0">
        <w:t>(Kursdifferenzierung)</w:t>
      </w:r>
      <w:r>
        <w:br/>
        <w:t>D</w:t>
      </w:r>
      <w:r w:rsidRPr="00F16CB0">
        <w:t xml:space="preserve">iese Spalte wird nur bei </w:t>
      </w:r>
      <w:r>
        <w:t xml:space="preserve">den </w:t>
      </w:r>
      <w:r w:rsidRPr="00F16CB0">
        <w:t xml:space="preserve">Schülern angezeigt, die </w:t>
      </w:r>
      <w:r>
        <w:t>i</w:t>
      </w:r>
      <w:r w:rsidRPr="00F16CB0">
        <w:t>n einer Schulfo</w:t>
      </w:r>
      <w:r w:rsidR="00353EBB">
        <w:t>r</w:t>
      </w:r>
      <w:r w:rsidRPr="00F16CB0">
        <w:t>m mit Kursdifferenzierun</w:t>
      </w:r>
      <w:r>
        <w:t>g sind.</w:t>
      </w:r>
    </w:p>
    <w:p w14:paraId="71E933D9" w14:textId="16FEFA9C" w:rsidR="00F16CB0" w:rsidRDefault="00F16CB0" w:rsidP="00F16CB0">
      <w:pPr>
        <w:pStyle w:val="LDAuflistungHandlungen"/>
      </w:pPr>
      <w:r>
        <w:t>Die Reihenfolge der Tabellenspalten kann geändert werden:</w:t>
      </w:r>
      <w:r>
        <w:br/>
      </w:r>
      <w:r>
        <w:br/>
        <w:t xml:space="preserve">Klicken Sie mit der linken </w:t>
      </w:r>
      <w:r w:rsidR="00270BF0">
        <w:t>Ma</w:t>
      </w:r>
      <w:bookmarkStart w:id="17" w:name="_GoBack"/>
      <w:bookmarkEnd w:id="17"/>
      <w:r>
        <w:t xml:space="preserve">ustaste in den gewünschten Spaltenkopf und halten die Maustaste gedrückt. Die Positionsänderung wird nicht gespeichert! </w:t>
      </w:r>
    </w:p>
    <w:p w14:paraId="1A76F842" w14:textId="77777777" w:rsidR="00D10F42" w:rsidRDefault="00400C1A" w:rsidP="004730F4">
      <w:pPr>
        <w:pStyle w:val="berschrift3"/>
      </w:pPr>
      <w:bookmarkStart w:id="18" w:name="_Toc415564840"/>
      <w:r>
        <w:t xml:space="preserve">Webseite </w:t>
      </w:r>
      <w:r w:rsidR="00D10F42">
        <w:t>Extras &gt; Lehrerzuordnung</w:t>
      </w:r>
      <w:r w:rsidR="00350F69">
        <w:t xml:space="preserve"> – Register SAP-Lehrer</w:t>
      </w:r>
      <w:bookmarkEnd w:id="18"/>
      <w:r w:rsidR="00350F69">
        <w:t xml:space="preserve"> </w:t>
      </w:r>
    </w:p>
    <w:p w14:paraId="611EA928" w14:textId="77777777" w:rsidR="00C60AA9" w:rsidRPr="00350F69" w:rsidRDefault="00350F69" w:rsidP="00350F69">
      <w:pPr>
        <w:pStyle w:val="LDTextinhalteingerckt"/>
        <w:rPr>
          <w:rStyle w:val="LDBereichTabelle"/>
          <w:b w:val="0"/>
          <w:bCs w:val="0"/>
          <w:color w:val="auto"/>
          <w:szCs w:val="22"/>
        </w:rPr>
      </w:pPr>
      <w:r>
        <w:t xml:space="preserve">In den Tabellen </w:t>
      </w:r>
      <w:r>
        <w:rPr>
          <w:rStyle w:val="LDBereichTabelle"/>
        </w:rPr>
        <w:t xml:space="preserve">Zuzuordnende Einträge </w:t>
      </w:r>
      <w:r>
        <w:t xml:space="preserve">und </w:t>
      </w:r>
      <w:r w:rsidRPr="00A72506">
        <w:rPr>
          <w:rStyle w:val="LDBereichTabelle"/>
        </w:rPr>
        <w:t>Personalstamm</w:t>
      </w:r>
      <w:r>
        <w:t xml:space="preserve"> gibt es die n</w:t>
      </w:r>
      <w:r w:rsidR="00A72506">
        <w:t>eue S</w:t>
      </w:r>
      <w:r w:rsidR="00A72506" w:rsidRPr="00A72506">
        <w:t>p</w:t>
      </w:r>
      <w:r w:rsidR="00A72506">
        <w:t xml:space="preserve">alte </w:t>
      </w:r>
      <w:proofErr w:type="spellStart"/>
      <w:r w:rsidR="00A72506">
        <w:rPr>
          <w:rStyle w:val="LDBedienelement"/>
        </w:rPr>
        <w:t>Geb.Dat</w:t>
      </w:r>
      <w:proofErr w:type="spellEnd"/>
      <w:r w:rsidR="00A72506">
        <w:rPr>
          <w:rStyle w:val="LDBedienelement"/>
        </w:rPr>
        <w:t>.</w:t>
      </w:r>
      <w:r>
        <w:rPr>
          <w:rStyle w:val="LDBedienelement"/>
        </w:rPr>
        <w:t xml:space="preserve"> </w:t>
      </w:r>
      <w:r w:rsidRPr="00350F69">
        <w:t>(Geburtsdatum)</w:t>
      </w:r>
      <w:r>
        <w:t>.</w:t>
      </w:r>
      <w:r w:rsidR="00A72506">
        <w:t xml:space="preserve"> </w:t>
      </w:r>
    </w:p>
    <w:p w14:paraId="704C51AC" w14:textId="77777777" w:rsidR="00350F69" w:rsidRPr="00C60AA9" w:rsidRDefault="00350F69" w:rsidP="00350F69">
      <w:pPr>
        <w:pStyle w:val="LDAbsatznachberschrift"/>
      </w:pPr>
    </w:p>
    <w:p w14:paraId="3AE63423" w14:textId="77777777" w:rsidR="00D10F42" w:rsidRDefault="00D10F42" w:rsidP="00D10F42">
      <w:pPr>
        <w:pStyle w:val="berschrift2"/>
      </w:pPr>
      <w:bookmarkStart w:id="19" w:name="_Toc415564841"/>
      <w:r>
        <w:t>Fächer</w:t>
      </w:r>
      <w:bookmarkEnd w:id="19"/>
    </w:p>
    <w:p w14:paraId="2C6AF7E9" w14:textId="77777777" w:rsidR="00D10F42" w:rsidRDefault="00D200F6" w:rsidP="00D10F42">
      <w:pPr>
        <w:pStyle w:val="berschrift3"/>
      </w:pPr>
      <w:bookmarkStart w:id="20" w:name="_Toc415564842"/>
      <w:r>
        <w:t>Fehlermeldung bei ungültigen Fächern</w:t>
      </w:r>
      <w:bookmarkEnd w:id="20"/>
    </w:p>
    <w:p w14:paraId="1EB56D47" w14:textId="5F31CF53" w:rsidR="00350F69" w:rsidRDefault="00052794" w:rsidP="00052794">
      <w:pPr>
        <w:pStyle w:val="LDTextinhalteingerckt"/>
      </w:pPr>
      <w:r>
        <w:t xml:space="preserve">In der Stundentafel und in der UV-Bearbeitung werden Fächer beim Speichern auf ihre Gültigkeit geprüft. </w:t>
      </w:r>
      <w:r w:rsidR="00270BF0">
        <w:t>Geprüft werden die offiziellen Kürzel.</w:t>
      </w:r>
    </w:p>
    <w:p w14:paraId="312E0925" w14:textId="77777777" w:rsidR="00FD1439" w:rsidRDefault="00052794" w:rsidP="00DF2ACC">
      <w:pPr>
        <w:pStyle w:val="LDTextinhalteingerckt"/>
      </w:pPr>
      <w:r>
        <w:t>Einträge für Fächer, die nicht mehr gültig sind, können</w:t>
      </w:r>
      <w:r w:rsidR="00350F69">
        <w:t xml:space="preserve"> nicht mehr gespeichert werden. Das </w:t>
      </w:r>
      <w:r w:rsidR="00FD5537">
        <w:t>ungültige Fach muss durch ein gültiges Fach ersetzt werden, z.B. CHOR durch MU, REL durch REV.</w:t>
      </w:r>
    </w:p>
    <w:p w14:paraId="4E21ADCD" w14:textId="77777777" w:rsidR="00FD5537" w:rsidRDefault="00D10F42" w:rsidP="00D10F42">
      <w:pPr>
        <w:pStyle w:val="berschrift3"/>
      </w:pPr>
      <w:bookmarkStart w:id="21" w:name="_Toc415564843"/>
      <w:r>
        <w:t>Stundentafel MSS</w:t>
      </w:r>
      <w:bookmarkEnd w:id="21"/>
    </w:p>
    <w:p w14:paraId="7D1577BF" w14:textId="77777777" w:rsidR="00FD5537" w:rsidRDefault="00FD5537" w:rsidP="00815E35">
      <w:pPr>
        <w:pStyle w:val="LDTextinhalteingerckt"/>
      </w:pPr>
      <w:r>
        <w:t>In der Stundentafel der Mittelstufenschule MSMB wurde Folgendes geändert:</w:t>
      </w:r>
    </w:p>
    <w:p w14:paraId="3B9FD844" w14:textId="77777777" w:rsidR="00D10F42" w:rsidRDefault="00FD5537" w:rsidP="00815E35">
      <w:pPr>
        <w:pStyle w:val="LDTextinhalteingerckt"/>
      </w:pPr>
      <w:r>
        <w:t xml:space="preserve">Der zu ersetzende Platzhalter für den berufsbezogenen Unterricht </w:t>
      </w:r>
      <w:r w:rsidR="00815E35">
        <w:t>darf kein Pflichtfach</w:t>
      </w:r>
      <w:r w:rsidR="00353EBB">
        <w:t>,</w:t>
      </w:r>
      <w:r w:rsidR="00815E35">
        <w:t xml:space="preserve"> sondern </w:t>
      </w:r>
      <w:r>
        <w:t>muss ein Wahlpflichtfac</w:t>
      </w:r>
      <w:r w:rsidR="00815E35">
        <w:t>h sein.</w:t>
      </w:r>
    </w:p>
    <w:p w14:paraId="7E388888" w14:textId="77777777" w:rsidR="00D10F42" w:rsidRDefault="00D10F42" w:rsidP="00D10F42">
      <w:pPr>
        <w:pStyle w:val="berschrift2"/>
      </w:pPr>
      <w:bookmarkStart w:id="22" w:name="_Toc415564844"/>
      <w:r>
        <w:t>Schulformen</w:t>
      </w:r>
      <w:bookmarkEnd w:id="22"/>
    </w:p>
    <w:p w14:paraId="59DAD5D2" w14:textId="77777777" w:rsidR="00D10F42" w:rsidRDefault="00F03B0D" w:rsidP="00350F69">
      <w:pPr>
        <w:pStyle w:val="LDTextinhalteingerckt"/>
      </w:pPr>
      <w:r>
        <w:t>Die Schulform FS1T/QMLS/---- wurde verlängert.</w:t>
      </w:r>
    </w:p>
    <w:p w14:paraId="3B49C244" w14:textId="77777777" w:rsidR="00D10F42" w:rsidRDefault="00D10F42" w:rsidP="00D10F42">
      <w:pPr>
        <w:pStyle w:val="berschrift2"/>
      </w:pPr>
      <w:bookmarkStart w:id="23" w:name="_Toc415564845"/>
      <w:r>
        <w:t>Schulstammdaten und Postfächer</w:t>
      </w:r>
      <w:bookmarkEnd w:id="23"/>
    </w:p>
    <w:p w14:paraId="17AE708A" w14:textId="77777777" w:rsidR="00815E35" w:rsidRPr="00BA2F8C" w:rsidRDefault="00815E35" w:rsidP="00350F69">
      <w:pPr>
        <w:pStyle w:val="LDTextinhalteingerckt"/>
      </w:pPr>
      <w:r>
        <w:t>Die Daten wurden aktualisiert.</w:t>
      </w:r>
    </w:p>
    <w:p w14:paraId="1A201CB3" w14:textId="77777777" w:rsidR="00350F69" w:rsidRDefault="00350F69">
      <w:pPr>
        <w:spacing w:before="0" w:after="0"/>
        <w:rPr>
          <w:color w:val="1E3E95"/>
          <w:sz w:val="28"/>
          <w:szCs w:val="24"/>
        </w:rPr>
      </w:pPr>
      <w:r>
        <w:br w:type="page"/>
      </w:r>
    </w:p>
    <w:p w14:paraId="5CF9CC34" w14:textId="77777777" w:rsidR="00D10F42" w:rsidRDefault="00D10F42" w:rsidP="002F05C7">
      <w:pPr>
        <w:pStyle w:val="berschrift2"/>
      </w:pPr>
      <w:bookmarkStart w:id="24" w:name="_Toc415564846"/>
      <w:r>
        <w:t>Abschlüsse</w:t>
      </w:r>
      <w:bookmarkEnd w:id="24"/>
    </w:p>
    <w:p w14:paraId="761BC42C" w14:textId="77777777" w:rsidR="00815E35" w:rsidRDefault="00D10F42" w:rsidP="00D10F42">
      <w:pPr>
        <w:pStyle w:val="berschrift3"/>
      </w:pPr>
      <w:bookmarkStart w:id="25" w:name="_Toc415564847"/>
      <w:r>
        <w:t>Berechnung MAQ</w:t>
      </w:r>
      <w:bookmarkEnd w:id="25"/>
    </w:p>
    <w:p w14:paraId="2241D1A9" w14:textId="77777777" w:rsidR="003A2618" w:rsidRDefault="003A2618" w:rsidP="003A2618">
      <w:pPr>
        <w:pStyle w:val="LDTextinhalteingerckt"/>
      </w:pPr>
      <w:r>
        <w:t>Für die Berechnung des MAQ (qualifizierender mittlerer Abschluss) wird ein Notendurchschnitt aus D, 1. FS, M und einer Naturwissenschaft gebildet. Dabei werden nur Naturwissenschaften des Pflichtbereichs berücksichtigt. Naturwissenschaften des Wahlpflichtbereichs werden entsprechend der Vorgaben des HKM nicht in die Durchschnittsberechnung einbezogen</w:t>
      </w:r>
    </w:p>
    <w:p w14:paraId="5214F5AB" w14:textId="77777777" w:rsidR="00815E35" w:rsidRDefault="00815E35" w:rsidP="00350F69">
      <w:pPr>
        <w:pStyle w:val="LDTextinhalteingerckt"/>
      </w:pPr>
      <w:r>
        <w:t>Das Regelwerk der LUSD zur Berechnung des Abschlusses wurde entsprechend angepasst.</w:t>
      </w:r>
    </w:p>
    <w:p w14:paraId="09218095" w14:textId="77777777" w:rsidR="00D10F42" w:rsidRDefault="00D10F42" w:rsidP="00D10F42">
      <w:pPr>
        <w:pStyle w:val="berschrift3"/>
      </w:pPr>
      <w:bookmarkStart w:id="26" w:name="_Toc415564848"/>
      <w:r>
        <w:t>Berechnung Abitur AGYM/KO (Sport)</w:t>
      </w:r>
      <w:bookmarkEnd w:id="26"/>
    </w:p>
    <w:p w14:paraId="654E9756" w14:textId="77777777" w:rsidR="00815E35" w:rsidRPr="00BA2F8C" w:rsidRDefault="00815E35" w:rsidP="00350F69">
      <w:pPr>
        <w:pStyle w:val="LDTextinhalteingerckt"/>
      </w:pPr>
      <w:r>
        <w:t xml:space="preserve">In den Schulformen </w:t>
      </w:r>
      <w:r w:rsidRPr="008F4A36">
        <w:rPr>
          <w:rStyle w:val="LDBedienelement"/>
        </w:rPr>
        <w:t>AGYM</w:t>
      </w:r>
      <w:r>
        <w:t xml:space="preserve"> und </w:t>
      </w:r>
      <w:r w:rsidRPr="008F4A36">
        <w:rPr>
          <w:rStyle w:val="LDBedienelement"/>
        </w:rPr>
        <w:t>KO</w:t>
      </w:r>
      <w:r>
        <w:t xml:space="preserve"> ist Sport jetzt </w:t>
      </w:r>
      <w:r w:rsidR="00F03B0D">
        <w:t>als 5. Prüfungsfach auswählbar.</w:t>
      </w:r>
    </w:p>
    <w:p w14:paraId="1310BBD3" w14:textId="77777777" w:rsidR="009C0E58" w:rsidRPr="009C0E58" w:rsidRDefault="009C0E58" w:rsidP="009C0E58">
      <w:pPr>
        <w:pStyle w:val="berschrift3"/>
      </w:pPr>
      <w:bookmarkStart w:id="27" w:name="_Toc415564849"/>
      <w:r>
        <w:t>HR-Abschluss (Textänderung)</w:t>
      </w:r>
      <w:bookmarkEnd w:id="27"/>
    </w:p>
    <w:p w14:paraId="0402519E" w14:textId="77777777" w:rsidR="00FD576B" w:rsidRPr="00FD576B" w:rsidRDefault="00F24602" w:rsidP="00FD576B">
      <w:pPr>
        <w:pStyle w:val="berschrift2"/>
      </w:pPr>
      <w:bookmarkStart w:id="28" w:name="_Toc415564850"/>
      <w:r w:rsidRPr="00B51461">
        <w:t>Neue Zeugnisse und Zeugnisänderungen</w:t>
      </w:r>
      <w:bookmarkEnd w:id="28"/>
      <w:r w:rsidRPr="00B51461">
        <w:t xml:space="preserve"> </w:t>
      </w:r>
    </w:p>
    <w:p w14:paraId="6801C435" w14:textId="77777777" w:rsidR="00FD47AB" w:rsidRDefault="00353EBB" w:rsidP="008F4A36">
      <w:pPr>
        <w:pStyle w:val="LDAuflistungHandlungen"/>
      </w:pPr>
      <w:r>
        <w:t xml:space="preserve">In der Schulform </w:t>
      </w:r>
      <w:r w:rsidRPr="008F4A36">
        <w:rPr>
          <w:rStyle w:val="LDBedienelement"/>
        </w:rPr>
        <w:t>BFSB/VOLB/MASC</w:t>
      </w:r>
      <w:r>
        <w:t xml:space="preserve"> können jetzt </w:t>
      </w:r>
      <w:r w:rsidR="00F03B0D">
        <w:t xml:space="preserve">Halbjahres-, </w:t>
      </w:r>
      <w:r>
        <w:t>Abschluss- und Abgangsze</w:t>
      </w:r>
      <w:r w:rsidR="00F03B0D">
        <w:t>ugnisse gedruckt werden.</w:t>
      </w:r>
    </w:p>
    <w:p w14:paraId="26D10CBB" w14:textId="77777777" w:rsidR="008F4A36" w:rsidRDefault="0063073C" w:rsidP="008F4A36">
      <w:pPr>
        <w:pStyle w:val="LDAuflistungHandlungen"/>
      </w:pPr>
      <w:r>
        <w:t>Bei den Schu</w:t>
      </w:r>
      <w:r w:rsidRPr="008F4A36">
        <w:t>l</w:t>
      </w:r>
      <w:r>
        <w:t xml:space="preserve">formen </w:t>
      </w:r>
      <w:r w:rsidRPr="008F4A36">
        <w:rPr>
          <w:rStyle w:val="LDBedienelement"/>
        </w:rPr>
        <w:t>MSMB</w:t>
      </w:r>
      <w:r>
        <w:t xml:space="preserve"> und </w:t>
      </w:r>
      <w:r w:rsidRPr="008F4A36">
        <w:rPr>
          <w:rStyle w:val="hervorhebung"/>
        </w:rPr>
        <w:t>MSPB</w:t>
      </w:r>
      <w:r>
        <w:t xml:space="preserve"> wurde das Halbjahreszeugnis dahingehend angepasst, dass</w:t>
      </w:r>
      <w:r w:rsidR="008F4A36">
        <w:t>, –</w:t>
      </w:r>
      <w:r>
        <w:t xml:space="preserve"> bei entsprechender Eingabe unter </w:t>
      </w:r>
      <w:r w:rsidRPr="008F4A36">
        <w:rPr>
          <w:rStyle w:val="lusdmenpunkt"/>
        </w:rPr>
        <w:t>Unterricht &gt; Leistungserfassung &gt; Schüler &gt;</w:t>
      </w:r>
      <w:r>
        <w:t xml:space="preserve"> R</w:t>
      </w:r>
      <w:r w:rsidR="008F4A36">
        <w:t xml:space="preserve">egister </w:t>
      </w:r>
      <w:r>
        <w:t>Versetzung/Eignung,</w:t>
      </w:r>
    </w:p>
    <w:p w14:paraId="3CE235DB" w14:textId="77777777" w:rsidR="0043259B" w:rsidRDefault="008F4A36" w:rsidP="008F4A36">
      <w:pPr>
        <w:pStyle w:val="LDAuflistungzweiteEbene"/>
      </w:pPr>
      <w:r>
        <w:t xml:space="preserve">der Hinweis auf eine Versetzungsgefährdung </w:t>
      </w:r>
      <w:r w:rsidR="0063073C">
        <w:t xml:space="preserve">im Zeugnis des 1. Halbjahres </w:t>
      </w:r>
      <w:r w:rsidR="0043259B">
        <w:t xml:space="preserve">erscheint und </w:t>
      </w:r>
    </w:p>
    <w:p w14:paraId="4D38D6D1" w14:textId="77777777" w:rsidR="0063073C" w:rsidRDefault="0063073C" w:rsidP="008F4A36">
      <w:pPr>
        <w:pStyle w:val="LDAuflistungzweiteEbene"/>
      </w:pPr>
      <w:r>
        <w:t>die Versetzungsbemerkung im Zeugnis des 2. Halbjahres erscheint.</w:t>
      </w:r>
    </w:p>
    <w:p w14:paraId="1895FBFA" w14:textId="77777777" w:rsidR="00FD576B" w:rsidRDefault="00FD576B" w:rsidP="00FD576B">
      <w:pPr>
        <w:pStyle w:val="berschrift2"/>
      </w:pPr>
      <w:bookmarkStart w:id="29" w:name="_Toc415564851"/>
      <w:r>
        <w:t>Ausblick auf Release 18 im Juli 2015</w:t>
      </w:r>
      <w:bookmarkEnd w:id="29"/>
    </w:p>
    <w:p w14:paraId="4CF05673" w14:textId="77777777" w:rsidR="00217FF7" w:rsidRDefault="00217FF7" w:rsidP="0043259B">
      <w:pPr>
        <w:pStyle w:val="LDAuflistungHandlungen"/>
      </w:pPr>
      <w:r>
        <w:t xml:space="preserve">Neue Schulform </w:t>
      </w:r>
      <w:proofErr w:type="spellStart"/>
      <w:r w:rsidRPr="0043259B">
        <w:rPr>
          <w:rStyle w:val="LDBedienelement"/>
        </w:rPr>
        <w:t>PuSch</w:t>
      </w:r>
      <w:proofErr w:type="spellEnd"/>
      <w:r w:rsidRPr="0043259B">
        <w:rPr>
          <w:rStyle w:val="LDBedienelement"/>
        </w:rPr>
        <w:t xml:space="preserve"> </w:t>
      </w:r>
      <w:r>
        <w:t>(PUSA, PUSB)</w:t>
      </w:r>
    </w:p>
    <w:p w14:paraId="3B314F32" w14:textId="77777777" w:rsidR="00815E35" w:rsidRDefault="00815E35" w:rsidP="0043259B">
      <w:pPr>
        <w:pStyle w:val="LDAuflistungHandlungen"/>
      </w:pPr>
      <w:r>
        <w:t>Neue Seite Zusatzinformationen</w:t>
      </w:r>
    </w:p>
    <w:p w14:paraId="6DB80DB3" w14:textId="2C968660" w:rsidR="00815E35" w:rsidRDefault="00815E35" w:rsidP="0043259B">
      <w:pPr>
        <w:pStyle w:val="LDAuflistungHandlungen"/>
      </w:pPr>
      <w:r>
        <w:t>Weitere Ausweitung der Übernahme der Sch</w:t>
      </w:r>
      <w:r w:rsidR="00270BF0">
        <w:t>ü</w:t>
      </w:r>
      <w:r>
        <w:t>lersuche auf Klassenbildung und Schüler-Kurszuordnung</w:t>
      </w:r>
    </w:p>
    <w:p w14:paraId="48F27261" w14:textId="77777777" w:rsidR="00217FF7" w:rsidRPr="00815E35" w:rsidRDefault="00217FF7" w:rsidP="0043259B">
      <w:pPr>
        <w:pStyle w:val="LDAuflistungHandlungen"/>
      </w:pPr>
      <w:r>
        <w:t>Überarbeitung der Statistik-Prüfregeln</w:t>
      </w:r>
    </w:p>
    <w:sectPr w:rsidR="00217FF7" w:rsidRPr="00815E35" w:rsidSect="0043259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552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07196F" w14:textId="77777777" w:rsidR="0063073C" w:rsidRDefault="0063073C">
      <w:r>
        <w:separator/>
      </w:r>
    </w:p>
  </w:endnote>
  <w:endnote w:type="continuationSeparator" w:id="0">
    <w:p w14:paraId="676C30A8" w14:textId="77777777" w:rsidR="0063073C" w:rsidRDefault="0063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07FD25" w14:textId="77777777" w:rsidR="0063073C" w:rsidRDefault="0063073C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22876669" w14:textId="77777777" w:rsidR="0063073C" w:rsidRDefault="0063073C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255C33" w14:textId="77777777" w:rsidR="0063073C" w:rsidRDefault="0063073C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FILENAME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034FA8">
      <w:rPr>
        <w:rFonts w:cs="Arial"/>
        <w:noProof/>
        <w:color w:val="7F7F7F"/>
        <w:sz w:val="18"/>
        <w:szCs w:val="18"/>
      </w:rPr>
      <w:t>Änderungen mit Release 17.docx</w:t>
    </w:r>
    <w:r>
      <w:rPr>
        <w:rFonts w:cs="Arial"/>
        <w:color w:val="7F7F7F"/>
        <w:sz w:val="18"/>
        <w:szCs w:val="18"/>
      </w:rPr>
      <w:fldChar w:fldCharType="end"/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270BF0">
      <w:rPr>
        <w:rFonts w:cs="Arial"/>
        <w:noProof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270BF0">
      <w:rPr>
        <w:rFonts w:cs="Arial"/>
        <w:noProof/>
        <w:color w:val="7F7F7F"/>
        <w:sz w:val="18"/>
        <w:szCs w:val="18"/>
      </w:rPr>
      <w:t>7</w:t>
    </w:r>
    <w:r>
      <w:rPr>
        <w:rFonts w:cs="Arial"/>
        <w:color w:val="7F7F7F"/>
        <w:sz w:val="18"/>
        <w:szCs w:val="18"/>
      </w:rPr>
      <w:fldChar w:fldCharType="end"/>
    </w:r>
  </w:p>
  <w:p w14:paraId="434EE44C" w14:textId="739B6673" w:rsidR="0063073C" w:rsidRPr="009B07AD" w:rsidRDefault="0063073C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630E52">
      <w:rPr>
        <w:rFonts w:cs="Arial"/>
        <w:color w:val="7F7F7F"/>
        <w:sz w:val="18"/>
        <w:szCs w:val="18"/>
      </w:rPr>
      <w:t>1.</w:t>
    </w:r>
    <w:r w:rsidR="00CB6294">
      <w:rPr>
        <w:rFonts w:cs="Arial"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CB6294">
      <w:rPr>
        <w:rFonts w:cs="Arial"/>
        <w:color w:val="7F7F7F"/>
        <w:sz w:val="18"/>
        <w:szCs w:val="18"/>
      </w:rPr>
      <w:t>15</w:t>
    </w:r>
    <w:r>
      <w:rPr>
        <w:rFonts w:cs="Arial"/>
        <w:color w:val="7F7F7F"/>
        <w:sz w:val="18"/>
        <w:szCs w:val="18"/>
      </w:rPr>
      <w:t>.0</w:t>
    </w:r>
    <w:r w:rsidR="00CB6294">
      <w:rPr>
        <w:rFonts w:cs="Arial"/>
        <w:color w:val="7F7F7F"/>
        <w:sz w:val="18"/>
        <w:szCs w:val="18"/>
      </w:rPr>
      <w:t>4</w:t>
    </w:r>
    <w:r>
      <w:rPr>
        <w:rFonts w:cs="Arial"/>
        <w:color w:val="7F7F7F"/>
        <w:sz w:val="18"/>
        <w:szCs w:val="18"/>
      </w:rPr>
      <w:t>.2015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A48502" w14:textId="77777777" w:rsidR="00CB6294" w:rsidRDefault="00CB6294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D341E8" w14:textId="77777777" w:rsidR="0063073C" w:rsidRDefault="0063073C">
      <w:r>
        <w:separator/>
      </w:r>
    </w:p>
  </w:footnote>
  <w:footnote w:type="continuationSeparator" w:id="0">
    <w:p w14:paraId="317D38B4" w14:textId="77777777" w:rsidR="0063073C" w:rsidRDefault="006307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4FCE93" w14:textId="77777777" w:rsidR="00CB6294" w:rsidRDefault="00CB6294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EDB30F" w14:textId="77777777" w:rsidR="0063073C" w:rsidRDefault="0063073C">
    <w:pPr>
      <w:pStyle w:val="Kopfzeile"/>
    </w:pPr>
  </w:p>
  <w:p w14:paraId="39FAEC83" w14:textId="77777777" w:rsidR="0063073C" w:rsidRDefault="0063073C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5625DF03" wp14:editId="05E9528E">
          <wp:simplePos x="0" y="0"/>
          <wp:positionH relativeFrom="column">
            <wp:posOffset>5375910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6310CA9B" wp14:editId="16397EEB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C6B259" wp14:editId="7FB4C3EA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5B21C" w14:textId="6E63BBEC" w:rsidR="0063073C" w:rsidRPr="004C12E9" w:rsidRDefault="0063073C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Zentralstelle 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eGove</w:t>
                          </w:r>
                          <w:r w:rsidR="00CB6294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-Verfahren 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br/>
                            <w:t>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2DE5B21C" w14:textId="6E63BBEC" w:rsidR="0063073C" w:rsidRPr="004C12E9" w:rsidRDefault="0063073C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Zentralstelle 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eGove</w:t>
                    </w:r>
                    <w:r w:rsidR="00CB6294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-Verfahren 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br/>
                      <w:t>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CCE211" wp14:editId="53097BF8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1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oIMAA&#10;AADaAAAADwAAAGRycy9kb3ducmV2LnhtbERPTYvCMBC9L/gfwgje1lSXFalG0eKih73oCl6HZkyL&#10;zaQ2sdb99RtB2NPweJ8zX3a2Ei01vnSsYDRMQBDnTpdsFBx/vt6nIHxA1lg5JgUP8rBc9N7mmGp3&#10;5z21h2BEDGGfooIihDqV0ucFWfRDVxNH7uwaiyHCxkjd4D2G20qOk2QiLZYcGwqsKSsovxxuVkF7&#10;uW4/8WPzyCbr+vfbn5wx2U6pQb9bzUAE6sK/+OXe6Tgfnq88r1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jEoIMAAAADaAAAADwAAAAAAAAAAAAAAAACYAgAAZHJzL2Rvd25y&#10;ZXYueG1sUEsFBgAAAAAEAAQA9QAAAIU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6A5041EB" w14:textId="77777777" w:rsidR="0063073C" w:rsidRDefault="0063073C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44DBF7" w14:textId="77777777" w:rsidR="00CB6294" w:rsidRDefault="00CB6294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9.9pt;height:23.75pt" o:bullet="t">
        <v:imagedata r:id="rId1" o:title="info1"/>
      </v:shape>
    </w:pict>
  </w:numPicBullet>
  <w:numPicBullet w:numPicBulletId="1">
    <w:pict>
      <v:shape id="_x0000_i1027" type="#_x0000_t75" style="width:44.15pt;height:31.9pt" o:bullet="t">
        <v:imagedata r:id="rId2" o:title="ausrufezeichen_klein"/>
      </v:shape>
    </w:pict>
  </w:numPicBullet>
  <w:numPicBullet w:numPicBulletId="2">
    <w:pict>
      <v:shape id="_x0000_i1028" type="#_x0000_t75" style="width:33.95pt;height:13.6pt" o:bullet="t">
        <v:imagedata r:id="rId3" o:title="LUSD Tipp"/>
      </v:shape>
    </w:pict>
  </w:numPicBullet>
  <w:numPicBullet w:numPicBulletId="3">
    <w:pict>
      <v:shape id="_x0000_i1029" type="#_x0000_t75" style="width:27.85pt;height:15.6pt" o:bullet="t">
        <v:imagedata r:id="rId4" o:title="Unbenannt"/>
      </v:shape>
    </w:pict>
  </w:numPicBullet>
  <w:numPicBullet w:numPicBulletId="4">
    <w:pict>
      <v:shape id="_x0000_i1030" type="#_x0000_t75" style="width:29.9pt;height:23.75pt" o:bullet="t">
        <v:imagedata r:id="rId5" o:title="info1"/>
      </v:shape>
    </w:pict>
  </w:numPicBullet>
  <w:numPicBullet w:numPicBulletId="5">
    <w:pict>
      <v:shape id="_x0000_i1031" type="#_x0000_t75" style="width:681.95pt;height:681.95pt" o:bullet="t">
        <v:imagedata r:id="rId6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7">
    <w:nsid w:val="347C2F32"/>
    <w:multiLevelType w:val="hybridMultilevel"/>
    <w:tmpl w:val="2D78C506"/>
    <w:lvl w:ilvl="0" w:tplc="E26E36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C96F36"/>
    <w:multiLevelType w:val="hybridMultilevel"/>
    <w:tmpl w:val="503A3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F26A28"/>
    <w:multiLevelType w:val="hybridMultilevel"/>
    <w:tmpl w:val="10FE2E2E"/>
    <w:lvl w:ilvl="0" w:tplc="7DF469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5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7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4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8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9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4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8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4"/>
  </w:num>
  <w:num w:numId="2">
    <w:abstractNumId w:val="22"/>
  </w:num>
  <w:num w:numId="3">
    <w:abstractNumId w:val="35"/>
  </w:num>
  <w:num w:numId="4">
    <w:abstractNumId w:val="20"/>
  </w:num>
  <w:num w:numId="5">
    <w:abstractNumId w:val="14"/>
  </w:num>
  <w:num w:numId="6">
    <w:abstractNumId w:val="30"/>
  </w:num>
  <w:num w:numId="7">
    <w:abstractNumId w:val="12"/>
  </w:num>
  <w:num w:numId="8">
    <w:abstractNumId w:val="36"/>
  </w:num>
  <w:num w:numId="9">
    <w:abstractNumId w:val="33"/>
  </w:num>
  <w:num w:numId="10">
    <w:abstractNumId w:val="28"/>
  </w:num>
  <w:num w:numId="11">
    <w:abstractNumId w:val="16"/>
  </w:num>
  <w:num w:numId="12">
    <w:abstractNumId w:val="10"/>
  </w:num>
  <w:num w:numId="13">
    <w:abstractNumId w:val="38"/>
  </w:num>
  <w:num w:numId="14">
    <w:abstractNumId w:val="37"/>
  </w:num>
  <w:num w:numId="15">
    <w:abstractNumId w:val="27"/>
  </w:num>
  <w:num w:numId="16">
    <w:abstractNumId w:val="19"/>
  </w:num>
  <w:num w:numId="17">
    <w:abstractNumId w:val="26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29"/>
  </w:num>
  <w:num w:numId="29">
    <w:abstractNumId w:val="11"/>
  </w:num>
  <w:num w:numId="30">
    <w:abstractNumId w:val="31"/>
  </w:num>
  <w:num w:numId="31">
    <w:abstractNumId w:val="34"/>
  </w:num>
  <w:num w:numId="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</w:num>
  <w:num w:numId="36">
    <w:abstractNumId w:val="13"/>
  </w:num>
  <w:num w:numId="37">
    <w:abstractNumId w:val="15"/>
  </w:num>
  <w:num w:numId="38">
    <w:abstractNumId w:val="32"/>
  </w:num>
  <w:num w:numId="39">
    <w:abstractNumId w:val="27"/>
  </w:num>
  <w:num w:numId="40">
    <w:abstractNumId w:val="25"/>
  </w:num>
  <w:num w:numId="41">
    <w:abstractNumId w:val="18"/>
  </w:num>
  <w:num w:numId="42">
    <w:abstractNumId w:val="17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20C48"/>
    <w:rsid w:val="00025F17"/>
    <w:rsid w:val="00034FA8"/>
    <w:rsid w:val="00052794"/>
    <w:rsid w:val="000530CE"/>
    <w:rsid w:val="00054A53"/>
    <w:rsid w:val="000604C3"/>
    <w:rsid w:val="0006568B"/>
    <w:rsid w:val="00077440"/>
    <w:rsid w:val="000866BF"/>
    <w:rsid w:val="000867A3"/>
    <w:rsid w:val="00095D97"/>
    <w:rsid w:val="000B3997"/>
    <w:rsid w:val="000C4525"/>
    <w:rsid w:val="000D2394"/>
    <w:rsid w:val="0011635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95164"/>
    <w:rsid w:val="00195C1B"/>
    <w:rsid w:val="00195F65"/>
    <w:rsid w:val="00196515"/>
    <w:rsid w:val="00196DB4"/>
    <w:rsid w:val="001A3726"/>
    <w:rsid w:val="001B177F"/>
    <w:rsid w:val="001B1985"/>
    <w:rsid w:val="001C5B70"/>
    <w:rsid w:val="001D0977"/>
    <w:rsid w:val="001D21C9"/>
    <w:rsid w:val="001D6AE4"/>
    <w:rsid w:val="001E45BA"/>
    <w:rsid w:val="001F4A73"/>
    <w:rsid w:val="001F55AB"/>
    <w:rsid w:val="00212805"/>
    <w:rsid w:val="00217FF7"/>
    <w:rsid w:val="00223081"/>
    <w:rsid w:val="00245315"/>
    <w:rsid w:val="00245D59"/>
    <w:rsid w:val="0026172B"/>
    <w:rsid w:val="0026314E"/>
    <w:rsid w:val="002703E4"/>
    <w:rsid w:val="00270BF0"/>
    <w:rsid w:val="00272994"/>
    <w:rsid w:val="00296076"/>
    <w:rsid w:val="002A137B"/>
    <w:rsid w:val="002A1F45"/>
    <w:rsid w:val="002B048A"/>
    <w:rsid w:val="002B7741"/>
    <w:rsid w:val="002C2CCF"/>
    <w:rsid w:val="002D75C6"/>
    <w:rsid w:val="002E1568"/>
    <w:rsid w:val="002F05C7"/>
    <w:rsid w:val="003109D4"/>
    <w:rsid w:val="00326B51"/>
    <w:rsid w:val="003306AA"/>
    <w:rsid w:val="0033256E"/>
    <w:rsid w:val="0034234B"/>
    <w:rsid w:val="003469BD"/>
    <w:rsid w:val="00347F75"/>
    <w:rsid w:val="00350F69"/>
    <w:rsid w:val="00353EBB"/>
    <w:rsid w:val="003669ED"/>
    <w:rsid w:val="00366A6D"/>
    <w:rsid w:val="0038475A"/>
    <w:rsid w:val="003A2618"/>
    <w:rsid w:val="003A357F"/>
    <w:rsid w:val="003A59E3"/>
    <w:rsid w:val="003C5CD3"/>
    <w:rsid w:val="003D5DE8"/>
    <w:rsid w:val="003D7979"/>
    <w:rsid w:val="003E5EB6"/>
    <w:rsid w:val="00400C1A"/>
    <w:rsid w:val="0043259B"/>
    <w:rsid w:val="00453ED6"/>
    <w:rsid w:val="004663E0"/>
    <w:rsid w:val="004730F4"/>
    <w:rsid w:val="0047778B"/>
    <w:rsid w:val="004874F7"/>
    <w:rsid w:val="004A0E90"/>
    <w:rsid w:val="004C6DA1"/>
    <w:rsid w:val="004E1303"/>
    <w:rsid w:val="004E27FF"/>
    <w:rsid w:val="0050435C"/>
    <w:rsid w:val="00530286"/>
    <w:rsid w:val="00530E04"/>
    <w:rsid w:val="00536AF5"/>
    <w:rsid w:val="005402DE"/>
    <w:rsid w:val="005449A3"/>
    <w:rsid w:val="0054547E"/>
    <w:rsid w:val="00553ADE"/>
    <w:rsid w:val="00554FEE"/>
    <w:rsid w:val="005865A6"/>
    <w:rsid w:val="00590F88"/>
    <w:rsid w:val="005941F4"/>
    <w:rsid w:val="0059557A"/>
    <w:rsid w:val="005977F9"/>
    <w:rsid w:val="005A5BD8"/>
    <w:rsid w:val="005B4576"/>
    <w:rsid w:val="005C10AD"/>
    <w:rsid w:val="005E130B"/>
    <w:rsid w:val="005E3155"/>
    <w:rsid w:val="005F188B"/>
    <w:rsid w:val="00603BC1"/>
    <w:rsid w:val="0063073C"/>
    <w:rsid w:val="00630E52"/>
    <w:rsid w:val="006402A2"/>
    <w:rsid w:val="0066157D"/>
    <w:rsid w:val="006A4C0E"/>
    <w:rsid w:val="006B0A15"/>
    <w:rsid w:val="006B61CE"/>
    <w:rsid w:val="006D5C38"/>
    <w:rsid w:val="006F0580"/>
    <w:rsid w:val="00706DDC"/>
    <w:rsid w:val="00707A32"/>
    <w:rsid w:val="00707AF5"/>
    <w:rsid w:val="00710B48"/>
    <w:rsid w:val="0071634C"/>
    <w:rsid w:val="00717AD1"/>
    <w:rsid w:val="007337B7"/>
    <w:rsid w:val="00760C84"/>
    <w:rsid w:val="00767639"/>
    <w:rsid w:val="0077044C"/>
    <w:rsid w:val="0077160D"/>
    <w:rsid w:val="007740B2"/>
    <w:rsid w:val="00783A00"/>
    <w:rsid w:val="007846A8"/>
    <w:rsid w:val="0079772C"/>
    <w:rsid w:val="007A62E6"/>
    <w:rsid w:val="007A6C3C"/>
    <w:rsid w:val="007C6A43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53775"/>
    <w:rsid w:val="00880099"/>
    <w:rsid w:val="008856D9"/>
    <w:rsid w:val="008945ED"/>
    <w:rsid w:val="008A0416"/>
    <w:rsid w:val="008A109B"/>
    <w:rsid w:val="008A3F2B"/>
    <w:rsid w:val="008B0270"/>
    <w:rsid w:val="008B13C8"/>
    <w:rsid w:val="008C1646"/>
    <w:rsid w:val="008C4E5B"/>
    <w:rsid w:val="008D30AC"/>
    <w:rsid w:val="008D3A80"/>
    <w:rsid w:val="008F4A36"/>
    <w:rsid w:val="00903D87"/>
    <w:rsid w:val="009223FA"/>
    <w:rsid w:val="00922F7E"/>
    <w:rsid w:val="009233BF"/>
    <w:rsid w:val="009364C0"/>
    <w:rsid w:val="009365C5"/>
    <w:rsid w:val="00936883"/>
    <w:rsid w:val="00942194"/>
    <w:rsid w:val="00965385"/>
    <w:rsid w:val="00967E8F"/>
    <w:rsid w:val="00970EBE"/>
    <w:rsid w:val="00972953"/>
    <w:rsid w:val="009777EC"/>
    <w:rsid w:val="00982189"/>
    <w:rsid w:val="009B07AD"/>
    <w:rsid w:val="009B7FA2"/>
    <w:rsid w:val="009C0E58"/>
    <w:rsid w:val="009C175D"/>
    <w:rsid w:val="009C6F78"/>
    <w:rsid w:val="009D185B"/>
    <w:rsid w:val="009F1C32"/>
    <w:rsid w:val="009F2085"/>
    <w:rsid w:val="009F20FA"/>
    <w:rsid w:val="009F49DC"/>
    <w:rsid w:val="009F7754"/>
    <w:rsid w:val="00A061D4"/>
    <w:rsid w:val="00A210F8"/>
    <w:rsid w:val="00A24EC4"/>
    <w:rsid w:val="00A30D0D"/>
    <w:rsid w:val="00A41B99"/>
    <w:rsid w:val="00A46F91"/>
    <w:rsid w:val="00A54113"/>
    <w:rsid w:val="00A571A7"/>
    <w:rsid w:val="00A66C1F"/>
    <w:rsid w:val="00A72506"/>
    <w:rsid w:val="00A73293"/>
    <w:rsid w:val="00A73F56"/>
    <w:rsid w:val="00A759FC"/>
    <w:rsid w:val="00A80AC3"/>
    <w:rsid w:val="00A833D0"/>
    <w:rsid w:val="00AA3AD3"/>
    <w:rsid w:val="00AA6910"/>
    <w:rsid w:val="00AB7CE8"/>
    <w:rsid w:val="00AD511F"/>
    <w:rsid w:val="00AE5233"/>
    <w:rsid w:val="00B135DB"/>
    <w:rsid w:val="00B3459E"/>
    <w:rsid w:val="00B402AF"/>
    <w:rsid w:val="00B64071"/>
    <w:rsid w:val="00B66D07"/>
    <w:rsid w:val="00B71740"/>
    <w:rsid w:val="00B7240A"/>
    <w:rsid w:val="00B8030A"/>
    <w:rsid w:val="00B857B1"/>
    <w:rsid w:val="00B92B2A"/>
    <w:rsid w:val="00BB669C"/>
    <w:rsid w:val="00BD1101"/>
    <w:rsid w:val="00BF0EF9"/>
    <w:rsid w:val="00C11730"/>
    <w:rsid w:val="00C11C67"/>
    <w:rsid w:val="00C20723"/>
    <w:rsid w:val="00C25A95"/>
    <w:rsid w:val="00C4784C"/>
    <w:rsid w:val="00C47BA5"/>
    <w:rsid w:val="00C55B73"/>
    <w:rsid w:val="00C60AA9"/>
    <w:rsid w:val="00C6215A"/>
    <w:rsid w:val="00C740C7"/>
    <w:rsid w:val="00C77754"/>
    <w:rsid w:val="00C82AB4"/>
    <w:rsid w:val="00C9047B"/>
    <w:rsid w:val="00C93B95"/>
    <w:rsid w:val="00CA0B1E"/>
    <w:rsid w:val="00CB6294"/>
    <w:rsid w:val="00CC203D"/>
    <w:rsid w:val="00CC4182"/>
    <w:rsid w:val="00CD0C8C"/>
    <w:rsid w:val="00CD11CB"/>
    <w:rsid w:val="00D005A5"/>
    <w:rsid w:val="00D05EAB"/>
    <w:rsid w:val="00D061C0"/>
    <w:rsid w:val="00D10F42"/>
    <w:rsid w:val="00D117A4"/>
    <w:rsid w:val="00D16DF7"/>
    <w:rsid w:val="00D200F6"/>
    <w:rsid w:val="00D24557"/>
    <w:rsid w:val="00D24C07"/>
    <w:rsid w:val="00D32A00"/>
    <w:rsid w:val="00D441AA"/>
    <w:rsid w:val="00D4518B"/>
    <w:rsid w:val="00D6469A"/>
    <w:rsid w:val="00D704E1"/>
    <w:rsid w:val="00D7127B"/>
    <w:rsid w:val="00D732B2"/>
    <w:rsid w:val="00D80855"/>
    <w:rsid w:val="00D972AE"/>
    <w:rsid w:val="00DB0962"/>
    <w:rsid w:val="00DB50AE"/>
    <w:rsid w:val="00DB7A05"/>
    <w:rsid w:val="00DC0330"/>
    <w:rsid w:val="00DC1E15"/>
    <w:rsid w:val="00DC74C4"/>
    <w:rsid w:val="00DD3DE5"/>
    <w:rsid w:val="00DD42D5"/>
    <w:rsid w:val="00DD4625"/>
    <w:rsid w:val="00DD6B7F"/>
    <w:rsid w:val="00DE1783"/>
    <w:rsid w:val="00DE4D6E"/>
    <w:rsid w:val="00DF2ACC"/>
    <w:rsid w:val="00E06BE7"/>
    <w:rsid w:val="00E115E2"/>
    <w:rsid w:val="00E154E4"/>
    <w:rsid w:val="00E160B5"/>
    <w:rsid w:val="00E17D19"/>
    <w:rsid w:val="00E20CB3"/>
    <w:rsid w:val="00E22881"/>
    <w:rsid w:val="00E2585E"/>
    <w:rsid w:val="00E31DFF"/>
    <w:rsid w:val="00E35799"/>
    <w:rsid w:val="00E571E0"/>
    <w:rsid w:val="00E600D7"/>
    <w:rsid w:val="00E808C7"/>
    <w:rsid w:val="00E813D8"/>
    <w:rsid w:val="00E83967"/>
    <w:rsid w:val="00E87446"/>
    <w:rsid w:val="00EB3308"/>
    <w:rsid w:val="00ED3AF9"/>
    <w:rsid w:val="00EE3247"/>
    <w:rsid w:val="00EE6585"/>
    <w:rsid w:val="00EF4C3A"/>
    <w:rsid w:val="00F00E5B"/>
    <w:rsid w:val="00F03B0D"/>
    <w:rsid w:val="00F06C0D"/>
    <w:rsid w:val="00F16CB0"/>
    <w:rsid w:val="00F24602"/>
    <w:rsid w:val="00F4536E"/>
    <w:rsid w:val="00F603BF"/>
    <w:rsid w:val="00F679A4"/>
    <w:rsid w:val="00F97BB5"/>
    <w:rsid w:val="00FA7F1E"/>
    <w:rsid w:val="00FD1439"/>
    <w:rsid w:val="00FD47AB"/>
    <w:rsid w:val="00FD5537"/>
    <w:rsid w:val="00FD576B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504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rsid w:val="00DF2ACC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3"/>
    <w:rsid w:val="00DF2ACC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3"/>
    <w:rsid w:val="00DF2ACC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3"/>
    <w:unhideWhenUsed/>
    <w:rsid w:val="00DF2ACC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3"/>
    <w:unhideWhenUsed/>
    <w:rsid w:val="00DF2ACC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3"/>
    <w:unhideWhenUsed/>
    <w:qFormat/>
    <w:rsid w:val="00DF2ACC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3"/>
    <w:semiHidden/>
    <w:unhideWhenUsed/>
    <w:qFormat/>
    <w:rsid w:val="00DF2ACC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2ACC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2ACC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2ACC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rsid w:val="00DF2ACC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DF2AC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F2ACC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DF2ACC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DF2AC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F2AC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F2AC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3"/>
    <w:rsid w:val="00DF2ACC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3"/>
    <w:rsid w:val="00DF2ACC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3"/>
    <w:rsid w:val="00DF2ACC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3"/>
    <w:rsid w:val="00DF2AC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3"/>
    <w:rsid w:val="00DF2AC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3"/>
    <w:semiHidden/>
    <w:rsid w:val="00DF2ACC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2ACC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2ACC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2ACC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DF2ACC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DF2AC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DF2ACC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DF2ACC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DF2ACC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FE5FBF"/>
    <w:pPr>
      <w:ind w:left="709"/>
    </w:pPr>
    <w:rPr>
      <w:rFonts w:cs="Arial"/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F2ACC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F2ACC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DF2ACC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unhideWhenUsed/>
    <w:rsid w:val="00DF2ACC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F2ACC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DF2ACC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DF2AC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DF2ACC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DF2ACC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unhideWhenUsed/>
    <w:rsid w:val="00DF2ACC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DF2ACC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DF2ACC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1"/>
    <w:qFormat/>
    <w:rsid w:val="00DF2ACC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4"/>
    <w:qFormat/>
    <w:rsid w:val="00DF2ACC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uiPriority w:val="2"/>
    <w:qFormat/>
    <w:rsid w:val="00DF2ACC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DF2ACC"/>
    <w:pPr>
      <w:shd w:val="clear" w:color="auto" w:fill="FFFFFF" w:themeFill="background1"/>
      <w:tabs>
        <w:tab w:val="left" w:pos="1134"/>
        <w:tab w:val="right" w:leader="dot" w:pos="9571"/>
      </w:tabs>
      <w:spacing w:before="0"/>
      <w:ind w:left="1701" w:hanging="567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DF2ACC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DF2ACC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1"/>
    <w:qFormat/>
    <w:rsid w:val="00DF2ACC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1"/>
    <w:qFormat/>
    <w:rsid w:val="00DF2ACC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DF2ACC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DF2ACC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DF2ACC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DF2ACC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DF2ACC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DF2ACC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DF2ACC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DF2ACC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DF2ACC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DF2ACC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DF2ACC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DF2ACC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3"/>
    <w:qFormat/>
    <w:rsid w:val="00DF2ACC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DF2ACC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DF2ACC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DF2ACC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DF2ACC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F2AC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DF2ACC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1"/>
    <w:rsid w:val="00DF2ACC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DF2ACC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DF2ACC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DF2ACC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uiPriority w:val="2"/>
    <w:qFormat/>
    <w:rsid w:val="00DF2ACC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uiPriority w:val="2"/>
    <w:rsid w:val="00DF2ACC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DF2ACC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DF2ACC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DF2ACC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DF2ACC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F2ACC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DF2ACC"/>
    <w:pPr>
      <w:ind w:left="992"/>
    </w:pPr>
  </w:style>
  <w:style w:type="paragraph" w:customStyle="1" w:styleId="LDTextinhaltTabelle8pt">
    <w:name w:val="LD_Textinhalt_Tabelle_8pt"/>
    <w:basedOn w:val="LDTextinhalt"/>
    <w:rsid w:val="00DF2ACC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DF2ACC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DF2ACC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DF2ACC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F2ACC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DF2ACC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rsid w:val="00DF2ACC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1"/>
    <w:rsid w:val="00DF2AC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rsid w:val="00DF2ACC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3"/>
    <w:rsid w:val="00DF2ACC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3"/>
    <w:rsid w:val="00DF2ACC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3"/>
    <w:unhideWhenUsed/>
    <w:rsid w:val="00DF2ACC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3"/>
    <w:unhideWhenUsed/>
    <w:rsid w:val="00DF2ACC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3"/>
    <w:unhideWhenUsed/>
    <w:qFormat/>
    <w:rsid w:val="00DF2ACC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3"/>
    <w:semiHidden/>
    <w:unhideWhenUsed/>
    <w:qFormat/>
    <w:rsid w:val="00DF2ACC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2ACC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2ACC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2ACC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rsid w:val="00DF2ACC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DF2AC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F2ACC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DF2ACC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DF2AC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F2AC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F2AC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3"/>
    <w:rsid w:val="00DF2ACC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3"/>
    <w:rsid w:val="00DF2ACC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3"/>
    <w:rsid w:val="00DF2ACC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3"/>
    <w:rsid w:val="00DF2AC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3"/>
    <w:rsid w:val="00DF2AC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3"/>
    <w:semiHidden/>
    <w:rsid w:val="00DF2ACC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2ACC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2ACC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2ACC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DF2ACC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DF2AC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DF2ACC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DF2ACC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DF2ACC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FE5FBF"/>
    <w:pPr>
      <w:ind w:left="709"/>
    </w:pPr>
    <w:rPr>
      <w:rFonts w:cs="Arial"/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F2ACC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F2ACC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DF2ACC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unhideWhenUsed/>
    <w:rsid w:val="00DF2ACC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F2ACC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DF2ACC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DF2AC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DF2ACC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DF2ACC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unhideWhenUsed/>
    <w:rsid w:val="00DF2ACC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DF2ACC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DF2ACC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1"/>
    <w:qFormat/>
    <w:rsid w:val="00DF2ACC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4"/>
    <w:qFormat/>
    <w:rsid w:val="00DF2ACC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uiPriority w:val="2"/>
    <w:qFormat/>
    <w:rsid w:val="00DF2ACC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DF2ACC"/>
    <w:pPr>
      <w:shd w:val="clear" w:color="auto" w:fill="FFFFFF" w:themeFill="background1"/>
      <w:tabs>
        <w:tab w:val="left" w:pos="1134"/>
        <w:tab w:val="right" w:leader="dot" w:pos="9571"/>
      </w:tabs>
      <w:spacing w:before="0"/>
      <w:ind w:left="1701" w:hanging="567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DF2ACC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DF2ACC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1"/>
    <w:qFormat/>
    <w:rsid w:val="00DF2ACC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1"/>
    <w:qFormat/>
    <w:rsid w:val="00DF2ACC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DF2ACC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DF2ACC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DF2ACC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DF2ACC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DF2ACC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DF2ACC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DF2ACC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DF2ACC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DF2ACC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DF2ACC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DF2ACC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DF2ACC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3"/>
    <w:qFormat/>
    <w:rsid w:val="00DF2ACC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DF2ACC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DF2ACC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DF2ACC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DF2ACC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F2AC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DF2ACC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1"/>
    <w:rsid w:val="00DF2ACC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DF2ACC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DF2ACC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DF2ACC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uiPriority w:val="2"/>
    <w:qFormat/>
    <w:rsid w:val="00DF2ACC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uiPriority w:val="2"/>
    <w:rsid w:val="00DF2ACC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DF2ACC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DF2ACC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DF2ACC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DF2ACC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F2ACC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DF2ACC"/>
    <w:pPr>
      <w:ind w:left="992"/>
    </w:pPr>
  </w:style>
  <w:style w:type="paragraph" w:customStyle="1" w:styleId="LDTextinhaltTabelle8pt">
    <w:name w:val="LD_Textinhalt_Tabelle_8pt"/>
    <w:basedOn w:val="LDTextinhalt"/>
    <w:rsid w:val="00DF2ACC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DF2ACC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DF2ACC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DF2ACC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F2ACC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DF2ACC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rsid w:val="00DF2ACC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1"/>
    <w:rsid w:val="00DF2A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e\AppData\Local\Microsoft\Windows\Temporary%20Internet%20Files\Content.MSO\4C539D82.h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17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0067D6-83F2-4323-B064-6AA3C5B5F7A0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6EF145A8-E402-4C70-BD4B-8188D6AC9EC4}"/>
</file>

<file path=docProps/app.xml><?xml version="1.0" encoding="utf-8"?>
<Properties xmlns="http://schemas.openxmlformats.org/officeDocument/2006/extended-properties" xmlns:vt="http://schemas.openxmlformats.org/officeDocument/2006/docPropsVTypes">
  <Template>4C539D82.htm</Template>
  <TotalTime>0</TotalTime>
  <Pages>7</Pages>
  <Words>1146</Words>
  <Characters>9032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17</vt:lpstr>
    </vt:vector>
  </TitlesOfParts>
  <Company>Hessische Kultusverwaltung</Company>
  <LinksUpToDate>false</LinksUpToDate>
  <CharactersWithSpaces>10158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17</dc:title>
  <dc:creator>marekm</dc:creator>
  <cp:lastModifiedBy>Reimann-Luckas, Brunhilde (HKM PB)</cp:lastModifiedBy>
  <cp:revision>4</cp:revision>
  <cp:lastPrinted>2015-04-15T10:00:00Z</cp:lastPrinted>
  <dcterms:created xsi:type="dcterms:W3CDTF">2015-04-15T09:59:00Z</dcterms:created>
  <dcterms:modified xsi:type="dcterms:W3CDTF">2015-04-28T06:00:00Z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