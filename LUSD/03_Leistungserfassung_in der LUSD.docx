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val="0"/>
          <w:color w:val="000000" w:themeColor="text1"/>
          <w:sz w:val="22"/>
        </w:rPr>
        <w:id w:val="-1550903837"/>
        <w:docPartObj>
          <w:docPartGallery w:val="Cover Pages"/>
          <w:docPartUnique/>
        </w:docPartObj>
      </w:sdtPr>
      <w:sdtEndPr/>
      <w:sdtContent>
        <w:p w14:paraId="32539C4A" w14:textId="63CF557B" w:rsidR="00CB2E42" w:rsidRPr="00BF38CD" w:rsidRDefault="00CB2E42" w:rsidP="00CB2E42">
          <w:pPr>
            <w:pStyle w:val="LDTitelseiteHKM"/>
          </w:pPr>
          <w:r>
            <w:t>Hessisches M</w:t>
          </w:r>
          <w:r w:rsidRPr="00BF38CD">
            <w:t>inisterium</w:t>
          </w:r>
        </w:p>
        <w:p w14:paraId="60AC37BF" w14:textId="77777777" w:rsidR="001E6C4E" w:rsidRDefault="00CB2E42" w:rsidP="001E6C4E">
          <w:pPr>
            <w:pStyle w:val="LDTitelseiteHKM"/>
          </w:pPr>
          <w:r>
            <w:t>für Kultus, Bildung und Chancen</w:t>
          </w:r>
        </w:p>
        <w:p w14:paraId="36CC13CA" w14:textId="77777777" w:rsidR="001E6C4E" w:rsidRDefault="001E6C4E" w:rsidP="001E6C4E">
          <w:pPr>
            <w:pStyle w:val="LDTitelseiteHKM"/>
          </w:pPr>
        </w:p>
        <w:p w14:paraId="1408F04A" w14:textId="49E379FF" w:rsidR="00CB2E42" w:rsidRDefault="00CB2E42" w:rsidP="001E6C4E">
          <w:pPr>
            <w:pStyle w:val="LDTitelseiteHKM"/>
          </w:pPr>
          <w:r>
            <w:br/>
          </w:r>
        </w:p>
        <w:p w14:paraId="35F6F87C" w14:textId="687D5CBA" w:rsidR="00CB2E42" w:rsidRPr="004A4581" w:rsidRDefault="00CB2E42" w:rsidP="00CB2E42">
          <w:pPr>
            <w:pStyle w:val="bertitelIT-Verfahren"/>
          </w:pPr>
          <w:r>
            <w:t>LUSD</w:t>
          </w:r>
        </w:p>
        <w:p w14:paraId="5EA79053" w14:textId="232809AF" w:rsidR="00CB2E42" w:rsidRDefault="00D92F20" w:rsidP="00CB2E42">
          <w:pPr>
            <w:pStyle w:val="TiteldesDokuments"/>
          </w:pPr>
          <w:r>
            <w:t>Leistungen in der LUSD erfassen</w:t>
          </w:r>
        </w:p>
        <w:p w14:paraId="5D58B3D7" w14:textId="22B0E63C" w:rsidR="00CB2E42" w:rsidRDefault="00CB0419" w:rsidP="00CB2E42">
          <w:pPr>
            <w:pStyle w:val="UntertiteldesTitels"/>
          </w:pPr>
          <w:r>
            <w:t>Von der Leistungserfassung zum Zeugnis – Teil II</w:t>
          </w:r>
          <w:r>
            <w:br/>
          </w:r>
          <w:r w:rsidR="00CB2E42">
            <w:t xml:space="preserve">Leistungen </w:t>
          </w:r>
          <w:r w:rsidR="00D92F20">
            <w:t xml:space="preserve">für Schüler, Kurse und Klassen </w:t>
          </w:r>
          <w:r w:rsidR="00CB2E42">
            <w:t>in der LUSD erfassen</w:t>
          </w:r>
        </w:p>
        <w:p w14:paraId="09584D24" w14:textId="77777777" w:rsidR="001E6C4E" w:rsidRDefault="001E6C4E" w:rsidP="001E6C4E">
          <w:pPr>
            <w:pStyle w:val="Versionsnummer"/>
            <w:jc w:val="left"/>
          </w:pPr>
          <w:r>
            <w:rPr>
              <w:noProof/>
            </w:rPr>
            <mc:AlternateContent>
              <mc:Choice Requires="wpg">
                <w:drawing>
                  <wp:anchor distT="0" distB="0" distL="114300" distR="114300" simplePos="0" relativeHeight="251685888" behindDoc="0" locked="0" layoutInCell="1" allowOverlap="1" wp14:anchorId="623456DD" wp14:editId="0CF54C9B">
                    <wp:simplePos x="0" y="0"/>
                    <wp:positionH relativeFrom="column">
                      <wp:posOffset>-2221344</wp:posOffset>
                    </wp:positionH>
                    <wp:positionV relativeFrom="paragraph">
                      <wp:posOffset>344492</wp:posOffset>
                    </wp:positionV>
                    <wp:extent cx="9761517" cy="4738255"/>
                    <wp:effectExtent l="0" t="0" r="0" b="5715"/>
                    <wp:wrapNone/>
                    <wp:docPr id="70" name="Gruppieren 70"/>
                    <wp:cNvGraphicFramePr/>
                    <a:graphic xmlns:a="http://schemas.openxmlformats.org/drawingml/2006/main">
                      <a:graphicData uri="http://schemas.microsoft.com/office/word/2010/wordprocessingGroup">
                        <wpg:wgp>
                          <wpg:cNvGrpSpPr/>
                          <wpg:grpSpPr>
                            <a:xfrm>
                              <a:off x="0" y="0"/>
                              <a:ext cx="9761517" cy="4738255"/>
                              <a:chOff x="272956" y="-95534"/>
                              <a:chExt cx="9761517" cy="4738255"/>
                            </a:xfrm>
                          </wpg:grpSpPr>
                          <wps:wsp>
                            <wps:cNvPr id="72" name="Rechteck 72"/>
                            <wps:cNvSpPr/>
                            <wps:spPr>
                              <a:xfrm>
                                <a:off x="272956" y="-95534"/>
                                <a:ext cx="9761517" cy="4738255"/>
                              </a:xfrm>
                              <a:prstGeom prst="rect">
                                <a:avLst/>
                              </a:prstGeom>
                              <a:solidFill>
                                <a:srgbClr val="F5E6D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3" name="Grafik 73"/>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5839993" y="191038"/>
                                <a:ext cx="3948645" cy="421718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D2D3870" id="Gruppieren 70" o:spid="_x0000_s1026" style="position:absolute;margin-left:-174.9pt;margin-top:27.15pt;width:768.6pt;height:373.1pt;z-index:251685888;mso-width-relative:margin;mso-height-relative:margin" coordorigin="2729,-955" coordsize="97615,473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">
                    <v:rect id="Rechteck 72" o:spid="_x0000_s1027" style="position:absolute;left:2729;top:-955;width:97615;height:47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" fillcolor="#f5e6d2" stroked="f" strokeweight="2pt"/>
                    <v:shape id="Grafik 73" o:spid="_x0000_s1028" type="#_x0000_t75" style="position:absolute;left:58399;top:1910;width:39487;height:4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">
                      <v:imagedata r:id="rId13" o:title=""/>
                    </v:shape>
                  </v:group>
                </w:pict>
              </mc:Fallback>
            </mc:AlternateContent>
          </w:r>
        </w:p>
        <w:p w14:paraId="1B94032C" w14:textId="77777777" w:rsidR="001E6C4E" w:rsidRDefault="001E6C4E" w:rsidP="001E6C4E">
          <w:pPr>
            <w:pStyle w:val="LDTextinhalt"/>
          </w:pPr>
        </w:p>
        <w:p w14:paraId="184A5F17" w14:textId="77777777" w:rsidR="001E6C4E" w:rsidRDefault="001E6C4E" w:rsidP="001E6C4E">
          <w:pPr>
            <w:pStyle w:val="LDTextinhalt"/>
          </w:pPr>
        </w:p>
        <w:p w14:paraId="782EC05B" w14:textId="77777777" w:rsidR="001E6C4E" w:rsidRDefault="001E6C4E" w:rsidP="001E6C4E">
          <w:pPr>
            <w:spacing w:after="200" w:line="276" w:lineRule="auto"/>
            <w:rPr>
              <w:sz w:val="8"/>
            </w:rPr>
          </w:pPr>
        </w:p>
        <w:p w14:paraId="34965C72" w14:textId="77777777" w:rsidR="001E6C4E" w:rsidRDefault="001E6C4E" w:rsidP="001E6C4E">
          <w:pPr>
            <w:spacing w:after="200" w:line="276" w:lineRule="auto"/>
            <w:rPr>
              <w:sz w:val="8"/>
            </w:rPr>
          </w:pPr>
        </w:p>
        <w:p w14:paraId="07653EC9" w14:textId="77777777" w:rsidR="001E6C4E" w:rsidRDefault="001E6C4E" w:rsidP="001E6C4E">
          <w:pPr>
            <w:spacing w:after="200" w:line="276" w:lineRule="auto"/>
            <w:rPr>
              <w:sz w:val="8"/>
            </w:rPr>
          </w:pPr>
        </w:p>
        <w:p w14:paraId="52264F6E" w14:textId="77777777" w:rsidR="001E6C4E" w:rsidRDefault="001E6C4E" w:rsidP="001E6C4E">
          <w:pPr>
            <w:tabs>
              <w:tab w:val="left" w:pos="1633"/>
            </w:tabs>
            <w:spacing w:after="200" w:line="276" w:lineRule="auto"/>
            <w:rPr>
              <w:sz w:val="8"/>
            </w:rPr>
          </w:pPr>
          <w:r>
            <w:rPr>
              <w:sz w:val="8"/>
            </w:rPr>
            <w:tab/>
          </w:r>
        </w:p>
        <w:p w14:paraId="22C20176" w14:textId="77777777" w:rsidR="001E6C4E" w:rsidRDefault="001E6C4E" w:rsidP="001E6C4E">
          <w:pPr>
            <w:spacing w:after="200" w:line="276" w:lineRule="auto"/>
            <w:rPr>
              <w:sz w:val="8"/>
            </w:rPr>
          </w:pPr>
        </w:p>
        <w:p w14:paraId="07BEBED2" w14:textId="77777777" w:rsidR="001E6C4E" w:rsidRDefault="001E6C4E" w:rsidP="001E6C4E">
          <w:pPr>
            <w:spacing w:after="200" w:line="276" w:lineRule="auto"/>
            <w:rPr>
              <w:sz w:val="8"/>
            </w:rPr>
          </w:pPr>
        </w:p>
        <w:p w14:paraId="3BAB458C" w14:textId="77777777" w:rsidR="001E6C4E" w:rsidRDefault="001E6C4E" w:rsidP="001E6C4E">
          <w:pPr>
            <w:spacing w:after="200" w:line="276" w:lineRule="auto"/>
            <w:rPr>
              <w:sz w:val="8"/>
            </w:rPr>
          </w:pPr>
        </w:p>
        <w:p w14:paraId="3497DBBC" w14:textId="77777777" w:rsidR="001E6C4E" w:rsidRDefault="001E6C4E" w:rsidP="001E6C4E">
          <w:pPr>
            <w:spacing w:after="200" w:line="276" w:lineRule="auto"/>
            <w:rPr>
              <w:sz w:val="8"/>
            </w:rPr>
          </w:pPr>
        </w:p>
        <w:p w14:paraId="40D586E6" w14:textId="77777777" w:rsidR="001E6C4E" w:rsidRDefault="001E6C4E" w:rsidP="001E6C4E">
          <w:pPr>
            <w:spacing w:after="200" w:line="276" w:lineRule="auto"/>
            <w:rPr>
              <w:sz w:val="8"/>
            </w:rPr>
          </w:pPr>
        </w:p>
        <w:p w14:paraId="5AA509F5" w14:textId="77777777" w:rsidR="001E6C4E" w:rsidRDefault="001E6C4E" w:rsidP="001E6C4E">
          <w:pPr>
            <w:spacing w:after="200" w:line="276" w:lineRule="auto"/>
            <w:rPr>
              <w:sz w:val="8"/>
            </w:rPr>
          </w:pPr>
        </w:p>
        <w:p w14:paraId="087BE522" w14:textId="77777777" w:rsidR="001E6C4E" w:rsidRDefault="001E6C4E" w:rsidP="001E6C4E">
          <w:pPr>
            <w:spacing w:after="200" w:line="276" w:lineRule="auto"/>
            <w:rPr>
              <w:sz w:val="8"/>
            </w:rPr>
          </w:pPr>
        </w:p>
        <w:p w14:paraId="1411F6C3" w14:textId="77777777" w:rsidR="001E6C4E" w:rsidRDefault="001E6C4E" w:rsidP="001E6C4E">
          <w:pPr>
            <w:spacing w:after="200" w:line="276" w:lineRule="auto"/>
            <w:rPr>
              <w:sz w:val="8"/>
            </w:rPr>
          </w:pPr>
        </w:p>
        <w:p w14:paraId="10344D2B" w14:textId="77777777" w:rsidR="001E6C4E" w:rsidRDefault="001E6C4E" w:rsidP="001E6C4E">
          <w:pPr>
            <w:spacing w:after="200" w:line="276" w:lineRule="auto"/>
            <w:rPr>
              <w:sz w:val="8"/>
            </w:rPr>
          </w:pPr>
        </w:p>
        <w:p w14:paraId="4181122F" w14:textId="77777777" w:rsidR="001E6C4E" w:rsidRDefault="001E6C4E" w:rsidP="001E6C4E">
          <w:pPr>
            <w:spacing w:after="200" w:line="276" w:lineRule="auto"/>
            <w:rPr>
              <w:sz w:val="8"/>
            </w:rPr>
          </w:pPr>
        </w:p>
        <w:p w14:paraId="0FA36B52" w14:textId="77777777" w:rsidR="001E6C4E" w:rsidRDefault="001E6C4E" w:rsidP="001E6C4E">
          <w:pPr>
            <w:spacing w:after="200" w:line="276" w:lineRule="auto"/>
            <w:rPr>
              <w:sz w:val="8"/>
            </w:rPr>
          </w:pPr>
        </w:p>
        <w:p w14:paraId="0B58DEE4" w14:textId="77777777" w:rsidR="001E6C4E" w:rsidRDefault="001E6C4E" w:rsidP="001E6C4E">
          <w:pPr>
            <w:spacing w:after="200" w:line="276" w:lineRule="auto"/>
            <w:rPr>
              <w:sz w:val="8"/>
            </w:rPr>
          </w:pPr>
        </w:p>
        <w:p w14:paraId="6B6B89D9" w14:textId="77777777" w:rsidR="001E6C4E" w:rsidRDefault="001E6C4E" w:rsidP="001E6C4E">
          <w:pPr>
            <w:spacing w:after="200" w:line="276" w:lineRule="auto"/>
            <w:rPr>
              <w:sz w:val="8"/>
            </w:rPr>
          </w:pPr>
        </w:p>
        <w:p w14:paraId="17942C71" w14:textId="77777777" w:rsidR="001E6C4E" w:rsidRDefault="001E6C4E" w:rsidP="001E6C4E">
          <w:pPr>
            <w:spacing w:after="200" w:line="276" w:lineRule="auto"/>
            <w:rPr>
              <w:sz w:val="8"/>
            </w:rPr>
          </w:pPr>
        </w:p>
        <w:p w14:paraId="2A79A007" w14:textId="77777777" w:rsidR="001E6C4E" w:rsidRDefault="001E6C4E" w:rsidP="001E6C4E">
          <w:pPr>
            <w:spacing w:after="200" w:line="276" w:lineRule="auto"/>
            <w:rPr>
              <w:sz w:val="8"/>
            </w:rPr>
          </w:pPr>
        </w:p>
        <w:p w14:paraId="16FCF022" w14:textId="77777777" w:rsidR="001E6C4E" w:rsidRDefault="001E6C4E" w:rsidP="001E6C4E">
          <w:pPr>
            <w:spacing w:after="200" w:line="276" w:lineRule="auto"/>
            <w:rPr>
              <w:sz w:val="8"/>
            </w:rPr>
          </w:pPr>
        </w:p>
        <w:p w14:paraId="0094F5B0" w14:textId="77777777" w:rsidR="001E6C4E" w:rsidRDefault="001E6C4E" w:rsidP="001E6C4E">
          <w:pPr>
            <w:spacing w:after="200" w:line="276" w:lineRule="auto"/>
            <w:rPr>
              <w:sz w:val="8"/>
            </w:rPr>
          </w:pPr>
        </w:p>
        <w:p w14:paraId="6DA2104A" w14:textId="77777777" w:rsidR="001E6C4E" w:rsidRDefault="001E6C4E" w:rsidP="001E6C4E">
          <w:pPr>
            <w:spacing w:after="200" w:line="276" w:lineRule="auto"/>
            <w:rPr>
              <w:sz w:val="8"/>
            </w:rPr>
          </w:pPr>
        </w:p>
        <w:p w14:paraId="7D57DF4A" w14:textId="77777777" w:rsidR="001E6C4E" w:rsidRDefault="001E6C4E" w:rsidP="001E6C4E">
          <w:pPr>
            <w:pStyle w:val="LDTextinhalt"/>
          </w:pPr>
        </w:p>
        <w:p w14:paraId="2F1E21BB" w14:textId="61DF976E" w:rsidR="001E6C4E" w:rsidRPr="002A056F" w:rsidRDefault="001E6C4E" w:rsidP="001E6C4E">
          <w:pPr>
            <w:pStyle w:val="Versionsnummer"/>
          </w:pPr>
          <w:r w:rsidRPr="002A056F">
            <w:t xml:space="preserve">Version: </w:t>
          </w:r>
          <w:r>
            <w:t>2.2</w:t>
          </w:r>
        </w:p>
        <w:p w14:paraId="3200C28D" w14:textId="31633C6B" w:rsidR="001E6C4E" w:rsidRPr="002A056F" w:rsidRDefault="001E6C4E" w:rsidP="001E6C4E">
          <w:pPr>
            <w:pStyle w:val="DatumDeckblatt"/>
          </w:pPr>
          <w:r w:rsidRPr="002A056F">
            <w:t>Letzter Stand:</w:t>
          </w:r>
          <w:r>
            <w:t xml:space="preserve"> 10.04.2026</w:t>
          </w:r>
          <w:r w:rsidRPr="002A056F">
            <w:t xml:space="preserve"> </w:t>
          </w:r>
        </w:p>
        <w:p w14:paraId="14039C60" w14:textId="77777777" w:rsidR="001E6C4E" w:rsidRPr="00FB2BE5" w:rsidRDefault="001E6C4E" w:rsidP="00CB2E42">
          <w:pPr>
            <w:pStyle w:val="UntertiteldesTitels"/>
          </w:pPr>
        </w:p>
        <w:p w14:paraId="57329BEE" w14:textId="77777777" w:rsidR="00CB2E42" w:rsidRDefault="00CB2E42" w:rsidP="00CB2E42">
          <w:pPr>
            <w:spacing w:after="200" w:line="276" w:lineRule="auto"/>
            <w:rPr>
              <w:sz w:val="8"/>
            </w:rPr>
            <w:sectPr w:rsidR="00CB2E42" w:rsidSect="001E6C4E">
              <w:footerReference w:type="default" r:id="rId14"/>
              <w:pgSz w:w="11906" w:h="16838"/>
              <w:pgMar w:top="1134" w:right="1134" w:bottom="1134" w:left="1134" w:header="567" w:footer="709" w:gutter="0"/>
              <w:cols w:space="708"/>
              <w:titlePg/>
              <w:docGrid w:linePitch="360"/>
            </w:sectPr>
          </w:pPr>
        </w:p>
        <w:bookmarkStart w:id="0" w:name="_Toc225924056" w:displacedByCustomXml="next"/>
        <w:bookmarkStart w:id="1" w:name="_Toc226470772" w:displacedByCustomXml="next"/>
        <w:sdt>
          <w:sdtPr>
            <w:rPr>
              <w:caps w:val="0"/>
              <w:color w:val="auto"/>
              <w:sz w:val="20"/>
              <w:szCs w:val="20"/>
            </w:rPr>
            <w:id w:val="-2031326307"/>
            <w:docPartObj>
              <w:docPartGallery w:val="Table of Contents"/>
              <w:docPartUnique/>
            </w:docPartObj>
          </w:sdtPr>
          <w:sdtEndPr>
            <w:rPr>
              <w:b/>
              <w:bCs/>
              <w:sz w:val="22"/>
              <w:szCs w:val="22"/>
            </w:rPr>
          </w:sdtEndPr>
          <w:sdtContent>
            <w:p w14:paraId="7810287B" w14:textId="77777777" w:rsidR="001E6C4E" w:rsidRDefault="001E6C4E" w:rsidP="009E4ECF">
              <w:pPr>
                <w:pStyle w:val="LDberschriftVorbemerkung"/>
                <w:spacing w:line="14" w:lineRule="atLeast"/>
              </w:pPr>
              <w:r>
                <w:t>Inhaltsverzeichnis</w:t>
              </w:r>
            </w:p>
            <w:p w14:paraId="36E1F8BA" w14:textId="6CC3DFCB" w:rsidR="009E4ECF" w:rsidRDefault="001E6C4E" w:rsidP="009E4ECF">
              <w:pPr>
                <w:pStyle w:val="Verzeichnis2"/>
                <w:rPr>
                  <w:rFonts w:asciiTheme="minorHAnsi" w:eastAsiaTheme="minorEastAsia" w:hAnsiTheme="minorHAnsi"/>
                  <w:color w:val="auto"/>
                  <w:kern w:val="2"/>
                  <w:sz w:val="24"/>
                  <w:szCs w:val="24"/>
                  <w:lang w:eastAsia="de-DE"/>
                  <w14:ligatures w14:val="standardContextual"/>
                </w:rPr>
              </w:pPr>
              <w:r>
                <w:rPr>
                  <w:color w:val="1E3E95"/>
                  <w:sz w:val="24"/>
                </w:rPr>
                <w:fldChar w:fldCharType="begin"/>
              </w:r>
              <w:r>
                <w:instrText xml:space="preserve"> TOC \o "1-3" \h \z \u </w:instrText>
              </w:r>
              <w:r>
                <w:rPr>
                  <w:color w:val="1E3E95"/>
                  <w:sz w:val="24"/>
                </w:rPr>
                <w:fldChar w:fldCharType="separate"/>
              </w:r>
              <w:hyperlink w:anchor="_Toc226530393" w:history="1">
                <w:r w:rsidR="009E4ECF" w:rsidRPr="000744C8">
                  <w:rPr>
                    <w:rStyle w:val="Hyperlink"/>
                  </w:rPr>
                  <w:t>Inhalt dieses Dokuments</w:t>
                </w:r>
                <w:r w:rsidR="009E4ECF">
                  <w:rPr>
                    <w:webHidden/>
                  </w:rPr>
                  <w:tab/>
                </w:r>
                <w:r w:rsidR="009E4ECF">
                  <w:rPr>
                    <w:webHidden/>
                  </w:rPr>
                  <w:fldChar w:fldCharType="begin"/>
                </w:r>
                <w:r w:rsidR="009E4ECF">
                  <w:rPr>
                    <w:webHidden/>
                  </w:rPr>
                  <w:instrText xml:space="preserve"> PAGEREF _Toc226530393 \h </w:instrText>
                </w:r>
                <w:r w:rsidR="009E4ECF">
                  <w:rPr>
                    <w:webHidden/>
                  </w:rPr>
                </w:r>
                <w:r w:rsidR="009E4ECF">
                  <w:rPr>
                    <w:webHidden/>
                  </w:rPr>
                  <w:fldChar w:fldCharType="separate"/>
                </w:r>
                <w:r w:rsidR="002615C1">
                  <w:rPr>
                    <w:webHidden/>
                  </w:rPr>
                  <w:t>2</w:t>
                </w:r>
                <w:r w:rsidR="009E4ECF">
                  <w:rPr>
                    <w:webHidden/>
                  </w:rPr>
                  <w:fldChar w:fldCharType="end"/>
                </w:r>
              </w:hyperlink>
            </w:p>
            <w:p w14:paraId="160FC56C" w14:textId="08DAB7CC"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394" w:history="1">
                <w:r w:rsidRPr="000744C8">
                  <w:rPr>
                    <w:rStyle w:val="Hyperlink"/>
                  </w:rPr>
                  <w:t>Zielgruppe und vorausgesetzte Kenntnisse</w:t>
                </w:r>
                <w:r>
                  <w:rPr>
                    <w:webHidden/>
                  </w:rPr>
                  <w:tab/>
                </w:r>
                <w:r>
                  <w:rPr>
                    <w:webHidden/>
                  </w:rPr>
                  <w:fldChar w:fldCharType="begin"/>
                </w:r>
                <w:r>
                  <w:rPr>
                    <w:webHidden/>
                  </w:rPr>
                  <w:instrText xml:space="preserve"> PAGEREF _Toc226530394 \h </w:instrText>
                </w:r>
                <w:r>
                  <w:rPr>
                    <w:webHidden/>
                  </w:rPr>
                </w:r>
                <w:r>
                  <w:rPr>
                    <w:webHidden/>
                  </w:rPr>
                  <w:fldChar w:fldCharType="separate"/>
                </w:r>
                <w:r w:rsidR="002615C1">
                  <w:rPr>
                    <w:webHidden/>
                  </w:rPr>
                  <w:t>2</w:t>
                </w:r>
                <w:r>
                  <w:rPr>
                    <w:webHidden/>
                  </w:rPr>
                  <w:fldChar w:fldCharType="end"/>
                </w:r>
              </w:hyperlink>
            </w:p>
            <w:p w14:paraId="76158F81" w14:textId="5DA2F881" w:rsidR="009E4ECF" w:rsidRDefault="009E4ECF" w:rsidP="009E4ECF">
              <w:pPr>
                <w:pStyle w:val="Verzeichnis1"/>
                <w:spacing w:line="14" w:lineRule="atLeast"/>
                <w:rPr>
                  <w:rFonts w:asciiTheme="minorHAnsi" w:eastAsiaTheme="minorEastAsia" w:hAnsiTheme="minorHAnsi"/>
                  <w:caps w:val="0"/>
                  <w:color w:val="auto"/>
                  <w:kern w:val="2"/>
                  <w:szCs w:val="24"/>
                  <w:lang w:eastAsia="de-DE"/>
                  <w14:ligatures w14:val="standardContextual"/>
                </w:rPr>
              </w:pPr>
              <w:hyperlink w:anchor="_Toc226530395" w:history="1">
                <w:r w:rsidRPr="000744C8">
                  <w:rPr>
                    <w:rStyle w:val="Hyperlink"/>
                  </w:rPr>
                  <w:t>Leistungserfassung in der LUSD</w:t>
                </w:r>
                <w:r>
                  <w:rPr>
                    <w:webHidden/>
                  </w:rPr>
                  <w:tab/>
                </w:r>
                <w:r>
                  <w:rPr>
                    <w:webHidden/>
                  </w:rPr>
                  <w:fldChar w:fldCharType="begin"/>
                </w:r>
                <w:r>
                  <w:rPr>
                    <w:webHidden/>
                  </w:rPr>
                  <w:instrText xml:space="preserve"> PAGEREF _Toc226530395 \h </w:instrText>
                </w:r>
                <w:r>
                  <w:rPr>
                    <w:webHidden/>
                  </w:rPr>
                </w:r>
                <w:r>
                  <w:rPr>
                    <w:webHidden/>
                  </w:rPr>
                  <w:fldChar w:fldCharType="separate"/>
                </w:r>
                <w:r w:rsidR="002615C1">
                  <w:rPr>
                    <w:webHidden/>
                  </w:rPr>
                  <w:t>3</w:t>
                </w:r>
                <w:r>
                  <w:rPr>
                    <w:webHidden/>
                  </w:rPr>
                  <w:fldChar w:fldCharType="end"/>
                </w:r>
              </w:hyperlink>
            </w:p>
            <w:p w14:paraId="342F4ECF" w14:textId="1E84CD5A"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396" w:history="1">
                <w:r w:rsidRPr="000744C8">
                  <w:rPr>
                    <w:rStyle w:val="Hyperlink"/>
                  </w:rPr>
                  <w:t>1</w:t>
                </w:r>
                <w:r>
                  <w:rPr>
                    <w:rFonts w:asciiTheme="minorHAnsi" w:eastAsiaTheme="minorEastAsia" w:hAnsiTheme="minorHAnsi"/>
                    <w:color w:val="auto"/>
                    <w:kern w:val="2"/>
                    <w:sz w:val="24"/>
                    <w:szCs w:val="24"/>
                    <w:lang w:eastAsia="de-DE"/>
                    <w14:ligatures w14:val="standardContextual"/>
                  </w:rPr>
                  <w:tab/>
                </w:r>
                <w:r w:rsidRPr="000744C8">
                  <w:rPr>
                    <w:rStyle w:val="Hyperlink"/>
                  </w:rPr>
                  <w:t>Leistungen einzelner Sch</w:t>
                </w:r>
                <w:r w:rsidRPr="000744C8">
                  <w:rPr>
                    <w:rStyle w:val="Hyperlink"/>
                    <w:rFonts w:hint="eastAsia"/>
                  </w:rPr>
                  <w:t>ü</w:t>
                </w:r>
                <w:r w:rsidRPr="000744C8">
                  <w:rPr>
                    <w:rStyle w:val="Hyperlink"/>
                  </w:rPr>
                  <w:t>ler in der LUSD erfassen</w:t>
                </w:r>
                <w:r>
                  <w:rPr>
                    <w:webHidden/>
                  </w:rPr>
                  <w:tab/>
                </w:r>
                <w:r>
                  <w:rPr>
                    <w:webHidden/>
                  </w:rPr>
                  <w:fldChar w:fldCharType="begin"/>
                </w:r>
                <w:r>
                  <w:rPr>
                    <w:webHidden/>
                  </w:rPr>
                  <w:instrText xml:space="preserve"> PAGEREF _Toc226530396 \h </w:instrText>
                </w:r>
                <w:r>
                  <w:rPr>
                    <w:webHidden/>
                  </w:rPr>
                </w:r>
                <w:r>
                  <w:rPr>
                    <w:webHidden/>
                  </w:rPr>
                  <w:fldChar w:fldCharType="separate"/>
                </w:r>
                <w:r w:rsidR="002615C1">
                  <w:rPr>
                    <w:webHidden/>
                  </w:rPr>
                  <w:t>3</w:t>
                </w:r>
                <w:r>
                  <w:rPr>
                    <w:webHidden/>
                  </w:rPr>
                  <w:fldChar w:fldCharType="end"/>
                </w:r>
              </w:hyperlink>
            </w:p>
            <w:p w14:paraId="15EF3A49" w14:textId="4F3D21A6"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397" w:history="1">
                <w:r w:rsidRPr="000744C8">
                  <w:rPr>
                    <w:rStyle w:val="Hyperlink"/>
                  </w:rPr>
                  <w:t>1.1</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Kursnoten erfassen</w:t>
                </w:r>
                <w:r>
                  <w:rPr>
                    <w:webHidden/>
                  </w:rPr>
                  <w:tab/>
                </w:r>
                <w:r>
                  <w:rPr>
                    <w:webHidden/>
                  </w:rPr>
                  <w:fldChar w:fldCharType="begin"/>
                </w:r>
                <w:r>
                  <w:rPr>
                    <w:webHidden/>
                  </w:rPr>
                  <w:instrText xml:space="preserve"> PAGEREF _Toc226530397 \h </w:instrText>
                </w:r>
                <w:r>
                  <w:rPr>
                    <w:webHidden/>
                  </w:rPr>
                </w:r>
                <w:r>
                  <w:rPr>
                    <w:webHidden/>
                  </w:rPr>
                  <w:fldChar w:fldCharType="separate"/>
                </w:r>
                <w:r w:rsidR="002615C1">
                  <w:rPr>
                    <w:webHidden/>
                  </w:rPr>
                  <w:t>3</w:t>
                </w:r>
                <w:r>
                  <w:rPr>
                    <w:webHidden/>
                  </w:rPr>
                  <w:fldChar w:fldCharType="end"/>
                </w:r>
              </w:hyperlink>
            </w:p>
            <w:p w14:paraId="159BC941" w14:textId="0C39F007"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398" w:history="1">
                <w:r w:rsidRPr="000744C8">
                  <w:rPr>
                    <w:rStyle w:val="Hyperlink"/>
                  </w:rPr>
                  <w:t>1.2</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Fehlzeiten erfassen</w:t>
                </w:r>
                <w:r>
                  <w:rPr>
                    <w:webHidden/>
                  </w:rPr>
                  <w:tab/>
                </w:r>
                <w:r>
                  <w:rPr>
                    <w:webHidden/>
                  </w:rPr>
                  <w:fldChar w:fldCharType="begin"/>
                </w:r>
                <w:r>
                  <w:rPr>
                    <w:webHidden/>
                  </w:rPr>
                  <w:instrText xml:space="preserve"> PAGEREF _Toc226530398 \h </w:instrText>
                </w:r>
                <w:r>
                  <w:rPr>
                    <w:webHidden/>
                  </w:rPr>
                </w:r>
                <w:r>
                  <w:rPr>
                    <w:webHidden/>
                  </w:rPr>
                  <w:fldChar w:fldCharType="separate"/>
                </w:r>
                <w:r w:rsidR="002615C1">
                  <w:rPr>
                    <w:webHidden/>
                  </w:rPr>
                  <w:t>5</w:t>
                </w:r>
                <w:r>
                  <w:rPr>
                    <w:webHidden/>
                  </w:rPr>
                  <w:fldChar w:fldCharType="end"/>
                </w:r>
              </w:hyperlink>
            </w:p>
            <w:p w14:paraId="14848813" w14:textId="676DD62E"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399" w:history="1">
                <w:r w:rsidRPr="000744C8">
                  <w:rPr>
                    <w:rStyle w:val="Hyperlink"/>
                  </w:rPr>
                  <w:t>1.3</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Arbeits- und Sozialverhalten erfassen</w:t>
                </w:r>
                <w:r>
                  <w:rPr>
                    <w:webHidden/>
                  </w:rPr>
                  <w:tab/>
                </w:r>
                <w:r>
                  <w:rPr>
                    <w:webHidden/>
                  </w:rPr>
                  <w:fldChar w:fldCharType="begin"/>
                </w:r>
                <w:r>
                  <w:rPr>
                    <w:webHidden/>
                  </w:rPr>
                  <w:instrText xml:space="preserve"> PAGEREF _Toc226530399 \h </w:instrText>
                </w:r>
                <w:r>
                  <w:rPr>
                    <w:webHidden/>
                  </w:rPr>
                </w:r>
                <w:r>
                  <w:rPr>
                    <w:webHidden/>
                  </w:rPr>
                  <w:fldChar w:fldCharType="separate"/>
                </w:r>
                <w:r w:rsidR="002615C1">
                  <w:rPr>
                    <w:webHidden/>
                  </w:rPr>
                  <w:t>5</w:t>
                </w:r>
                <w:r>
                  <w:rPr>
                    <w:webHidden/>
                  </w:rPr>
                  <w:fldChar w:fldCharType="end"/>
                </w:r>
              </w:hyperlink>
            </w:p>
            <w:p w14:paraId="3B6502FD" w14:textId="56BFB341"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0" w:history="1">
                <w:r w:rsidRPr="000744C8">
                  <w:rPr>
                    <w:rStyle w:val="Hyperlink"/>
                  </w:rPr>
                  <w:t>1.4</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Projektpr</w:t>
                </w:r>
                <w:r w:rsidRPr="000744C8">
                  <w:rPr>
                    <w:rStyle w:val="Hyperlink"/>
                    <w:rFonts w:hint="eastAsia"/>
                  </w:rPr>
                  <w:t>ü</w:t>
                </w:r>
                <w:r w:rsidRPr="000744C8">
                  <w:rPr>
                    <w:rStyle w:val="Hyperlink"/>
                  </w:rPr>
                  <w:t>fung erfassen (nur berufliche Schulen)</w:t>
                </w:r>
                <w:r>
                  <w:rPr>
                    <w:webHidden/>
                  </w:rPr>
                  <w:tab/>
                </w:r>
                <w:r>
                  <w:rPr>
                    <w:webHidden/>
                  </w:rPr>
                  <w:fldChar w:fldCharType="begin"/>
                </w:r>
                <w:r>
                  <w:rPr>
                    <w:webHidden/>
                  </w:rPr>
                  <w:instrText xml:space="preserve"> PAGEREF _Toc226530400 \h </w:instrText>
                </w:r>
                <w:r>
                  <w:rPr>
                    <w:webHidden/>
                  </w:rPr>
                </w:r>
                <w:r>
                  <w:rPr>
                    <w:webHidden/>
                  </w:rPr>
                  <w:fldChar w:fldCharType="separate"/>
                </w:r>
                <w:r w:rsidR="002615C1">
                  <w:rPr>
                    <w:webHidden/>
                  </w:rPr>
                  <w:t>6</w:t>
                </w:r>
                <w:r>
                  <w:rPr>
                    <w:webHidden/>
                  </w:rPr>
                  <w:fldChar w:fldCharType="end"/>
                </w:r>
              </w:hyperlink>
            </w:p>
            <w:p w14:paraId="2D3085B1" w14:textId="7F3F0499"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1" w:history="1">
                <w:r w:rsidRPr="000744C8">
                  <w:rPr>
                    <w:rStyle w:val="Hyperlink"/>
                  </w:rPr>
                  <w:t>1.5</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Berufliche Gesamtnoten erfassen (nur berufliche Schulen)</w:t>
                </w:r>
                <w:r>
                  <w:rPr>
                    <w:webHidden/>
                  </w:rPr>
                  <w:tab/>
                </w:r>
                <w:r>
                  <w:rPr>
                    <w:webHidden/>
                  </w:rPr>
                  <w:fldChar w:fldCharType="begin"/>
                </w:r>
                <w:r>
                  <w:rPr>
                    <w:webHidden/>
                  </w:rPr>
                  <w:instrText xml:space="preserve"> PAGEREF _Toc226530401 \h </w:instrText>
                </w:r>
                <w:r>
                  <w:rPr>
                    <w:webHidden/>
                  </w:rPr>
                </w:r>
                <w:r>
                  <w:rPr>
                    <w:webHidden/>
                  </w:rPr>
                  <w:fldChar w:fldCharType="separate"/>
                </w:r>
                <w:r w:rsidR="002615C1">
                  <w:rPr>
                    <w:webHidden/>
                  </w:rPr>
                  <w:t>7</w:t>
                </w:r>
                <w:r>
                  <w:rPr>
                    <w:webHidden/>
                  </w:rPr>
                  <w:fldChar w:fldCharType="end"/>
                </w:r>
              </w:hyperlink>
            </w:p>
            <w:p w14:paraId="3985B2B7" w14:textId="38F65532"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2" w:history="1">
                <w:r w:rsidRPr="000744C8">
                  <w:rPr>
                    <w:rStyle w:val="Hyperlink"/>
                  </w:rPr>
                  <w:t>1.6</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Bemerkungen zuweisen und bearbeiten</w:t>
                </w:r>
                <w:r>
                  <w:rPr>
                    <w:webHidden/>
                  </w:rPr>
                  <w:tab/>
                </w:r>
                <w:r>
                  <w:rPr>
                    <w:webHidden/>
                  </w:rPr>
                  <w:fldChar w:fldCharType="begin"/>
                </w:r>
                <w:r>
                  <w:rPr>
                    <w:webHidden/>
                  </w:rPr>
                  <w:instrText xml:space="preserve"> PAGEREF _Toc226530402 \h </w:instrText>
                </w:r>
                <w:r>
                  <w:rPr>
                    <w:webHidden/>
                  </w:rPr>
                </w:r>
                <w:r>
                  <w:rPr>
                    <w:webHidden/>
                  </w:rPr>
                  <w:fldChar w:fldCharType="separate"/>
                </w:r>
                <w:r w:rsidR="002615C1">
                  <w:rPr>
                    <w:webHidden/>
                  </w:rPr>
                  <w:t>7</w:t>
                </w:r>
                <w:r>
                  <w:rPr>
                    <w:webHidden/>
                  </w:rPr>
                  <w:fldChar w:fldCharType="end"/>
                </w:r>
              </w:hyperlink>
            </w:p>
            <w:p w14:paraId="5925E108" w14:textId="76491CF0"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3" w:history="1">
                <w:r w:rsidRPr="000744C8">
                  <w:rPr>
                    <w:rStyle w:val="Hyperlink"/>
                  </w:rPr>
                  <w:t>1.7</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Einstufungen bearbeiten (nur IGS)</w:t>
                </w:r>
                <w:r>
                  <w:rPr>
                    <w:webHidden/>
                  </w:rPr>
                  <w:tab/>
                </w:r>
                <w:r>
                  <w:rPr>
                    <w:webHidden/>
                  </w:rPr>
                  <w:fldChar w:fldCharType="begin"/>
                </w:r>
                <w:r>
                  <w:rPr>
                    <w:webHidden/>
                  </w:rPr>
                  <w:instrText xml:space="preserve"> PAGEREF _Toc226530403 \h </w:instrText>
                </w:r>
                <w:r>
                  <w:rPr>
                    <w:webHidden/>
                  </w:rPr>
                </w:r>
                <w:r>
                  <w:rPr>
                    <w:webHidden/>
                  </w:rPr>
                  <w:fldChar w:fldCharType="separate"/>
                </w:r>
                <w:r w:rsidR="002615C1">
                  <w:rPr>
                    <w:webHidden/>
                  </w:rPr>
                  <w:t>9</w:t>
                </w:r>
                <w:r>
                  <w:rPr>
                    <w:webHidden/>
                  </w:rPr>
                  <w:fldChar w:fldCharType="end"/>
                </w:r>
              </w:hyperlink>
            </w:p>
            <w:p w14:paraId="1D36E5D9" w14:textId="7ECA97D3"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4" w:history="1">
                <w:r w:rsidRPr="000744C8">
                  <w:rPr>
                    <w:rStyle w:val="Hyperlink"/>
                  </w:rPr>
                  <w:t>1.8</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Versetzung und Eignung bearbeiten</w:t>
                </w:r>
                <w:r>
                  <w:rPr>
                    <w:webHidden/>
                  </w:rPr>
                  <w:tab/>
                </w:r>
                <w:r>
                  <w:rPr>
                    <w:webHidden/>
                  </w:rPr>
                  <w:fldChar w:fldCharType="begin"/>
                </w:r>
                <w:r>
                  <w:rPr>
                    <w:webHidden/>
                  </w:rPr>
                  <w:instrText xml:space="preserve"> PAGEREF _Toc226530404 \h </w:instrText>
                </w:r>
                <w:r>
                  <w:rPr>
                    <w:webHidden/>
                  </w:rPr>
                </w:r>
                <w:r>
                  <w:rPr>
                    <w:webHidden/>
                  </w:rPr>
                  <w:fldChar w:fldCharType="separate"/>
                </w:r>
                <w:r w:rsidR="002615C1">
                  <w:rPr>
                    <w:webHidden/>
                  </w:rPr>
                  <w:t>10</w:t>
                </w:r>
                <w:r>
                  <w:rPr>
                    <w:webHidden/>
                  </w:rPr>
                  <w:fldChar w:fldCharType="end"/>
                </w:r>
              </w:hyperlink>
            </w:p>
            <w:p w14:paraId="5E1C658F" w14:textId="630C052A"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405" w:history="1">
                <w:r w:rsidRPr="000744C8">
                  <w:rPr>
                    <w:rStyle w:val="Hyperlink"/>
                  </w:rPr>
                  <w:t>2</w:t>
                </w:r>
                <w:r>
                  <w:rPr>
                    <w:rFonts w:asciiTheme="minorHAnsi" w:eastAsiaTheme="minorEastAsia" w:hAnsiTheme="minorHAnsi"/>
                    <w:color w:val="auto"/>
                    <w:kern w:val="2"/>
                    <w:sz w:val="24"/>
                    <w:szCs w:val="24"/>
                    <w:lang w:eastAsia="de-DE"/>
                    <w14:ligatures w14:val="standardContextual"/>
                  </w:rPr>
                  <w:tab/>
                </w:r>
                <w:r w:rsidRPr="000744C8">
                  <w:rPr>
                    <w:rStyle w:val="Hyperlink"/>
                  </w:rPr>
                  <w:t>Leistungen aller Sch</w:t>
                </w:r>
                <w:r w:rsidRPr="000744C8">
                  <w:rPr>
                    <w:rStyle w:val="Hyperlink"/>
                    <w:rFonts w:hint="eastAsia"/>
                  </w:rPr>
                  <w:t>ü</w:t>
                </w:r>
                <w:r w:rsidRPr="000744C8">
                  <w:rPr>
                    <w:rStyle w:val="Hyperlink"/>
                  </w:rPr>
                  <w:t>ler einer Klasse erfassen</w:t>
                </w:r>
                <w:r>
                  <w:rPr>
                    <w:webHidden/>
                  </w:rPr>
                  <w:tab/>
                </w:r>
                <w:r>
                  <w:rPr>
                    <w:webHidden/>
                  </w:rPr>
                  <w:fldChar w:fldCharType="begin"/>
                </w:r>
                <w:r>
                  <w:rPr>
                    <w:webHidden/>
                  </w:rPr>
                  <w:instrText xml:space="preserve"> PAGEREF _Toc226530405 \h </w:instrText>
                </w:r>
                <w:r>
                  <w:rPr>
                    <w:webHidden/>
                  </w:rPr>
                </w:r>
                <w:r>
                  <w:rPr>
                    <w:webHidden/>
                  </w:rPr>
                  <w:fldChar w:fldCharType="separate"/>
                </w:r>
                <w:r w:rsidR="002615C1">
                  <w:rPr>
                    <w:webHidden/>
                  </w:rPr>
                  <w:t>12</w:t>
                </w:r>
                <w:r>
                  <w:rPr>
                    <w:webHidden/>
                  </w:rPr>
                  <w:fldChar w:fldCharType="end"/>
                </w:r>
              </w:hyperlink>
            </w:p>
            <w:p w14:paraId="027113D7" w14:textId="29337CC7"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6" w:history="1">
                <w:r w:rsidRPr="000744C8">
                  <w:rPr>
                    <w:rStyle w:val="Hyperlink"/>
                  </w:rPr>
                  <w:t>2.1</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Noten erfassen</w:t>
                </w:r>
                <w:r>
                  <w:rPr>
                    <w:webHidden/>
                  </w:rPr>
                  <w:tab/>
                </w:r>
                <w:r>
                  <w:rPr>
                    <w:webHidden/>
                  </w:rPr>
                  <w:fldChar w:fldCharType="begin"/>
                </w:r>
                <w:r>
                  <w:rPr>
                    <w:webHidden/>
                  </w:rPr>
                  <w:instrText xml:space="preserve"> PAGEREF _Toc226530406 \h </w:instrText>
                </w:r>
                <w:r>
                  <w:rPr>
                    <w:webHidden/>
                  </w:rPr>
                </w:r>
                <w:r>
                  <w:rPr>
                    <w:webHidden/>
                  </w:rPr>
                  <w:fldChar w:fldCharType="separate"/>
                </w:r>
                <w:r w:rsidR="002615C1">
                  <w:rPr>
                    <w:webHidden/>
                  </w:rPr>
                  <w:t>13</w:t>
                </w:r>
                <w:r>
                  <w:rPr>
                    <w:webHidden/>
                  </w:rPr>
                  <w:fldChar w:fldCharType="end"/>
                </w:r>
              </w:hyperlink>
            </w:p>
            <w:p w14:paraId="4712E05E" w14:textId="2F661E46"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7" w:history="1">
                <w:r w:rsidRPr="000744C8">
                  <w:rPr>
                    <w:rStyle w:val="Hyperlink"/>
                  </w:rPr>
                  <w:t>2.2</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Gesamtnoten erfassen (nur berufliche Schulen)</w:t>
                </w:r>
                <w:r>
                  <w:rPr>
                    <w:webHidden/>
                  </w:rPr>
                  <w:tab/>
                </w:r>
                <w:r>
                  <w:rPr>
                    <w:webHidden/>
                  </w:rPr>
                  <w:fldChar w:fldCharType="begin"/>
                </w:r>
                <w:r>
                  <w:rPr>
                    <w:webHidden/>
                  </w:rPr>
                  <w:instrText xml:space="preserve"> PAGEREF _Toc226530407 \h </w:instrText>
                </w:r>
                <w:r>
                  <w:rPr>
                    <w:webHidden/>
                  </w:rPr>
                </w:r>
                <w:r>
                  <w:rPr>
                    <w:webHidden/>
                  </w:rPr>
                  <w:fldChar w:fldCharType="separate"/>
                </w:r>
                <w:r w:rsidR="002615C1">
                  <w:rPr>
                    <w:webHidden/>
                  </w:rPr>
                  <w:t>14</w:t>
                </w:r>
                <w:r>
                  <w:rPr>
                    <w:webHidden/>
                  </w:rPr>
                  <w:fldChar w:fldCharType="end"/>
                </w:r>
              </w:hyperlink>
            </w:p>
            <w:p w14:paraId="3A365802" w14:textId="66147A24"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8" w:history="1">
                <w:r w:rsidRPr="000744C8">
                  <w:rPr>
                    <w:rStyle w:val="Hyperlink"/>
                  </w:rPr>
                  <w:t>2.3</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Fehlzeiten erfassen</w:t>
                </w:r>
                <w:r>
                  <w:rPr>
                    <w:webHidden/>
                  </w:rPr>
                  <w:tab/>
                </w:r>
                <w:r>
                  <w:rPr>
                    <w:webHidden/>
                  </w:rPr>
                  <w:fldChar w:fldCharType="begin"/>
                </w:r>
                <w:r>
                  <w:rPr>
                    <w:webHidden/>
                  </w:rPr>
                  <w:instrText xml:space="preserve"> PAGEREF _Toc226530408 \h </w:instrText>
                </w:r>
                <w:r>
                  <w:rPr>
                    <w:webHidden/>
                  </w:rPr>
                </w:r>
                <w:r>
                  <w:rPr>
                    <w:webHidden/>
                  </w:rPr>
                  <w:fldChar w:fldCharType="separate"/>
                </w:r>
                <w:r w:rsidR="002615C1">
                  <w:rPr>
                    <w:webHidden/>
                  </w:rPr>
                  <w:t>15</w:t>
                </w:r>
                <w:r>
                  <w:rPr>
                    <w:webHidden/>
                  </w:rPr>
                  <w:fldChar w:fldCharType="end"/>
                </w:r>
              </w:hyperlink>
            </w:p>
            <w:p w14:paraId="51DB17BF" w14:textId="75C1D8A3"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09" w:history="1">
                <w:r w:rsidRPr="000744C8">
                  <w:rPr>
                    <w:rStyle w:val="Hyperlink"/>
                  </w:rPr>
                  <w:t>2.4</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Arbeits- und Sozialverhalten erfassen</w:t>
                </w:r>
                <w:r>
                  <w:rPr>
                    <w:webHidden/>
                  </w:rPr>
                  <w:tab/>
                </w:r>
                <w:r>
                  <w:rPr>
                    <w:webHidden/>
                  </w:rPr>
                  <w:fldChar w:fldCharType="begin"/>
                </w:r>
                <w:r>
                  <w:rPr>
                    <w:webHidden/>
                  </w:rPr>
                  <w:instrText xml:space="preserve"> PAGEREF _Toc226530409 \h </w:instrText>
                </w:r>
                <w:r>
                  <w:rPr>
                    <w:webHidden/>
                  </w:rPr>
                </w:r>
                <w:r>
                  <w:rPr>
                    <w:webHidden/>
                  </w:rPr>
                  <w:fldChar w:fldCharType="separate"/>
                </w:r>
                <w:r w:rsidR="002615C1">
                  <w:rPr>
                    <w:webHidden/>
                  </w:rPr>
                  <w:t>16</w:t>
                </w:r>
                <w:r>
                  <w:rPr>
                    <w:webHidden/>
                  </w:rPr>
                  <w:fldChar w:fldCharType="end"/>
                </w:r>
              </w:hyperlink>
            </w:p>
            <w:p w14:paraId="5D2ADE1D" w14:textId="3CA2AD3E"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10" w:history="1">
                <w:r w:rsidRPr="000744C8">
                  <w:rPr>
                    <w:rStyle w:val="Hyperlink"/>
                  </w:rPr>
                  <w:t>2.5</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Bemerkungen zuweisen und bearbeiten</w:t>
                </w:r>
                <w:r>
                  <w:rPr>
                    <w:webHidden/>
                  </w:rPr>
                  <w:tab/>
                </w:r>
                <w:r>
                  <w:rPr>
                    <w:webHidden/>
                  </w:rPr>
                  <w:fldChar w:fldCharType="begin"/>
                </w:r>
                <w:r>
                  <w:rPr>
                    <w:webHidden/>
                  </w:rPr>
                  <w:instrText xml:space="preserve"> PAGEREF _Toc226530410 \h </w:instrText>
                </w:r>
                <w:r>
                  <w:rPr>
                    <w:webHidden/>
                  </w:rPr>
                </w:r>
                <w:r>
                  <w:rPr>
                    <w:webHidden/>
                  </w:rPr>
                  <w:fldChar w:fldCharType="separate"/>
                </w:r>
                <w:r w:rsidR="002615C1">
                  <w:rPr>
                    <w:webHidden/>
                  </w:rPr>
                  <w:t>17</w:t>
                </w:r>
                <w:r>
                  <w:rPr>
                    <w:webHidden/>
                  </w:rPr>
                  <w:fldChar w:fldCharType="end"/>
                </w:r>
              </w:hyperlink>
            </w:p>
            <w:p w14:paraId="5097F5AC" w14:textId="048343DE" w:rsidR="009E4ECF" w:rsidRDefault="009E4ECF" w:rsidP="009E4ECF">
              <w:pPr>
                <w:pStyle w:val="Verzeichnis3"/>
                <w:spacing w:line="14" w:lineRule="atLeast"/>
                <w:rPr>
                  <w:rFonts w:asciiTheme="minorHAnsi" w:eastAsiaTheme="minorEastAsia" w:hAnsiTheme="minorHAnsi" w:cstheme="minorBidi"/>
                  <w:bCs w:val="0"/>
                  <w:color w:val="auto"/>
                  <w:kern w:val="2"/>
                  <w:sz w:val="24"/>
                  <w:szCs w:val="24"/>
                  <w:lang w:eastAsia="de-DE"/>
                  <w14:ligatures w14:val="standardContextual"/>
                </w:rPr>
              </w:pPr>
              <w:hyperlink w:anchor="_Toc226530411" w:history="1">
                <w:r w:rsidRPr="000744C8">
                  <w:rPr>
                    <w:rStyle w:val="Hyperlink"/>
                  </w:rPr>
                  <w:t>2.6</w:t>
                </w:r>
                <w:r>
                  <w:rPr>
                    <w:rFonts w:asciiTheme="minorHAnsi" w:eastAsiaTheme="minorEastAsia" w:hAnsiTheme="minorHAnsi" w:cstheme="minorBidi"/>
                    <w:bCs w:val="0"/>
                    <w:color w:val="auto"/>
                    <w:kern w:val="2"/>
                    <w:sz w:val="24"/>
                    <w:szCs w:val="24"/>
                    <w:lang w:eastAsia="de-DE"/>
                    <w14:ligatures w14:val="standardContextual"/>
                  </w:rPr>
                  <w:tab/>
                </w:r>
                <w:r w:rsidRPr="000744C8">
                  <w:rPr>
                    <w:rStyle w:val="Hyperlink"/>
                  </w:rPr>
                  <w:t>Versetzung und Eignung bearbeiten</w:t>
                </w:r>
                <w:r>
                  <w:rPr>
                    <w:webHidden/>
                  </w:rPr>
                  <w:tab/>
                </w:r>
                <w:r>
                  <w:rPr>
                    <w:webHidden/>
                  </w:rPr>
                  <w:fldChar w:fldCharType="begin"/>
                </w:r>
                <w:r>
                  <w:rPr>
                    <w:webHidden/>
                  </w:rPr>
                  <w:instrText xml:space="preserve"> PAGEREF _Toc226530411 \h </w:instrText>
                </w:r>
                <w:r>
                  <w:rPr>
                    <w:webHidden/>
                  </w:rPr>
                </w:r>
                <w:r>
                  <w:rPr>
                    <w:webHidden/>
                  </w:rPr>
                  <w:fldChar w:fldCharType="separate"/>
                </w:r>
                <w:r w:rsidR="002615C1">
                  <w:rPr>
                    <w:webHidden/>
                  </w:rPr>
                  <w:t>20</w:t>
                </w:r>
                <w:r>
                  <w:rPr>
                    <w:webHidden/>
                  </w:rPr>
                  <w:fldChar w:fldCharType="end"/>
                </w:r>
              </w:hyperlink>
            </w:p>
            <w:p w14:paraId="70B899FA" w14:textId="3B49D0C2"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412" w:history="1">
                <w:r w:rsidRPr="000744C8">
                  <w:rPr>
                    <w:rStyle w:val="Hyperlink"/>
                  </w:rPr>
                  <w:t>3</w:t>
                </w:r>
                <w:r>
                  <w:rPr>
                    <w:rFonts w:asciiTheme="minorHAnsi" w:eastAsiaTheme="minorEastAsia" w:hAnsiTheme="minorHAnsi"/>
                    <w:color w:val="auto"/>
                    <w:kern w:val="2"/>
                    <w:sz w:val="24"/>
                    <w:szCs w:val="24"/>
                    <w:lang w:eastAsia="de-DE"/>
                    <w14:ligatures w14:val="standardContextual"/>
                  </w:rPr>
                  <w:tab/>
                </w:r>
                <w:r w:rsidRPr="000744C8">
                  <w:rPr>
                    <w:rStyle w:val="Hyperlink"/>
                  </w:rPr>
                  <w:t>Leistungen aller Sch</w:t>
                </w:r>
                <w:r w:rsidRPr="000744C8">
                  <w:rPr>
                    <w:rStyle w:val="Hyperlink"/>
                    <w:rFonts w:hint="eastAsia"/>
                  </w:rPr>
                  <w:t>ü</w:t>
                </w:r>
                <w:r w:rsidRPr="000744C8">
                  <w:rPr>
                    <w:rStyle w:val="Hyperlink"/>
                  </w:rPr>
                  <w:t>ler eines Kurses erfassen</w:t>
                </w:r>
                <w:r>
                  <w:rPr>
                    <w:webHidden/>
                  </w:rPr>
                  <w:tab/>
                </w:r>
                <w:r>
                  <w:rPr>
                    <w:webHidden/>
                  </w:rPr>
                  <w:fldChar w:fldCharType="begin"/>
                </w:r>
                <w:r>
                  <w:rPr>
                    <w:webHidden/>
                  </w:rPr>
                  <w:instrText xml:space="preserve"> PAGEREF _Toc226530412 \h </w:instrText>
                </w:r>
                <w:r>
                  <w:rPr>
                    <w:webHidden/>
                  </w:rPr>
                </w:r>
                <w:r>
                  <w:rPr>
                    <w:webHidden/>
                  </w:rPr>
                  <w:fldChar w:fldCharType="separate"/>
                </w:r>
                <w:r w:rsidR="002615C1">
                  <w:rPr>
                    <w:webHidden/>
                  </w:rPr>
                  <w:t>24</w:t>
                </w:r>
                <w:r>
                  <w:rPr>
                    <w:webHidden/>
                  </w:rPr>
                  <w:fldChar w:fldCharType="end"/>
                </w:r>
              </w:hyperlink>
            </w:p>
            <w:p w14:paraId="74F80B7F" w14:textId="6D982454"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413" w:history="1">
                <w:r w:rsidRPr="000744C8">
                  <w:rPr>
                    <w:rStyle w:val="Hyperlink"/>
                  </w:rPr>
                  <w:t>4</w:t>
                </w:r>
                <w:r>
                  <w:rPr>
                    <w:rFonts w:asciiTheme="minorHAnsi" w:eastAsiaTheme="minorEastAsia" w:hAnsiTheme="minorHAnsi"/>
                    <w:color w:val="auto"/>
                    <w:kern w:val="2"/>
                    <w:sz w:val="24"/>
                    <w:szCs w:val="24"/>
                    <w:lang w:eastAsia="de-DE"/>
                    <w14:ligatures w14:val="standardContextual"/>
                  </w:rPr>
                  <w:tab/>
                </w:r>
                <w:r w:rsidRPr="000744C8">
                  <w:rPr>
                    <w:rStyle w:val="Hyperlink"/>
                    <w:rFonts w:hint="eastAsia"/>
                  </w:rPr>
                  <w:t>Ü</w:t>
                </w:r>
                <w:r w:rsidRPr="000744C8">
                  <w:rPr>
                    <w:rStyle w:val="Hyperlink"/>
                  </w:rPr>
                  <w:t>bersicht H+R Abschl</w:t>
                </w:r>
                <w:r w:rsidRPr="000744C8">
                  <w:rPr>
                    <w:rStyle w:val="Hyperlink"/>
                    <w:rFonts w:hint="eastAsia"/>
                  </w:rPr>
                  <w:t>ü</w:t>
                </w:r>
                <w:r w:rsidRPr="000744C8">
                  <w:rPr>
                    <w:rStyle w:val="Hyperlink"/>
                  </w:rPr>
                  <w:t>sse nach Schulformen</w:t>
                </w:r>
                <w:r>
                  <w:rPr>
                    <w:webHidden/>
                  </w:rPr>
                  <w:tab/>
                </w:r>
                <w:r>
                  <w:rPr>
                    <w:webHidden/>
                  </w:rPr>
                  <w:fldChar w:fldCharType="begin"/>
                </w:r>
                <w:r>
                  <w:rPr>
                    <w:webHidden/>
                  </w:rPr>
                  <w:instrText xml:space="preserve"> PAGEREF _Toc226530413 \h </w:instrText>
                </w:r>
                <w:r>
                  <w:rPr>
                    <w:webHidden/>
                  </w:rPr>
                </w:r>
                <w:r>
                  <w:rPr>
                    <w:webHidden/>
                  </w:rPr>
                  <w:fldChar w:fldCharType="separate"/>
                </w:r>
                <w:r w:rsidR="002615C1">
                  <w:rPr>
                    <w:webHidden/>
                  </w:rPr>
                  <w:t>26</w:t>
                </w:r>
                <w:r>
                  <w:rPr>
                    <w:webHidden/>
                  </w:rPr>
                  <w:fldChar w:fldCharType="end"/>
                </w:r>
              </w:hyperlink>
            </w:p>
            <w:p w14:paraId="6ADDF4C1" w14:textId="78E01C1C" w:rsidR="009E4ECF" w:rsidRDefault="009E4ECF" w:rsidP="009E4ECF">
              <w:pPr>
                <w:pStyle w:val="Verzeichnis1"/>
                <w:spacing w:line="14" w:lineRule="atLeast"/>
                <w:rPr>
                  <w:rFonts w:asciiTheme="minorHAnsi" w:eastAsiaTheme="minorEastAsia" w:hAnsiTheme="minorHAnsi"/>
                  <w:caps w:val="0"/>
                  <w:color w:val="auto"/>
                  <w:kern w:val="2"/>
                  <w:szCs w:val="24"/>
                  <w:lang w:eastAsia="de-DE"/>
                  <w14:ligatures w14:val="standardContextual"/>
                </w:rPr>
              </w:pPr>
              <w:hyperlink w:anchor="_Toc226530414" w:history="1">
                <w:r w:rsidRPr="000744C8">
                  <w:rPr>
                    <w:rStyle w:val="Hyperlink"/>
                  </w:rPr>
                  <w:t>Zu diesem Dokument</w:t>
                </w:r>
                <w:r>
                  <w:rPr>
                    <w:webHidden/>
                  </w:rPr>
                  <w:tab/>
                </w:r>
                <w:r>
                  <w:rPr>
                    <w:webHidden/>
                  </w:rPr>
                  <w:fldChar w:fldCharType="begin"/>
                </w:r>
                <w:r>
                  <w:rPr>
                    <w:webHidden/>
                  </w:rPr>
                  <w:instrText xml:space="preserve"> PAGEREF _Toc226530414 \h </w:instrText>
                </w:r>
                <w:r>
                  <w:rPr>
                    <w:webHidden/>
                  </w:rPr>
                </w:r>
                <w:r>
                  <w:rPr>
                    <w:webHidden/>
                  </w:rPr>
                  <w:fldChar w:fldCharType="separate"/>
                </w:r>
                <w:r w:rsidR="002615C1">
                  <w:rPr>
                    <w:webHidden/>
                  </w:rPr>
                  <w:t>27</w:t>
                </w:r>
                <w:r>
                  <w:rPr>
                    <w:webHidden/>
                  </w:rPr>
                  <w:fldChar w:fldCharType="end"/>
                </w:r>
              </w:hyperlink>
            </w:p>
            <w:p w14:paraId="6003866C" w14:textId="3DFE0ADF"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415" w:history="1">
                <w:r w:rsidRPr="000744C8">
                  <w:rPr>
                    <w:rStyle w:val="Hyperlink"/>
                  </w:rPr>
                  <w:t>Allgemeine Hinweise</w:t>
                </w:r>
                <w:r>
                  <w:rPr>
                    <w:webHidden/>
                  </w:rPr>
                  <w:tab/>
                </w:r>
                <w:r>
                  <w:rPr>
                    <w:webHidden/>
                  </w:rPr>
                  <w:fldChar w:fldCharType="begin"/>
                </w:r>
                <w:r>
                  <w:rPr>
                    <w:webHidden/>
                  </w:rPr>
                  <w:instrText xml:space="preserve"> PAGEREF _Toc226530415 \h </w:instrText>
                </w:r>
                <w:r>
                  <w:rPr>
                    <w:webHidden/>
                  </w:rPr>
                </w:r>
                <w:r>
                  <w:rPr>
                    <w:webHidden/>
                  </w:rPr>
                  <w:fldChar w:fldCharType="separate"/>
                </w:r>
                <w:r w:rsidR="002615C1">
                  <w:rPr>
                    <w:webHidden/>
                  </w:rPr>
                  <w:t>27</w:t>
                </w:r>
                <w:r>
                  <w:rPr>
                    <w:webHidden/>
                  </w:rPr>
                  <w:fldChar w:fldCharType="end"/>
                </w:r>
              </w:hyperlink>
            </w:p>
            <w:p w14:paraId="0248D63F" w14:textId="088D2F23"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416" w:history="1">
                <w:r w:rsidRPr="000744C8">
                  <w:rPr>
                    <w:rStyle w:val="Hyperlink"/>
                  </w:rPr>
                  <w:t>LUSD-Anwenderunterst</w:t>
                </w:r>
                <w:r w:rsidRPr="000744C8">
                  <w:rPr>
                    <w:rStyle w:val="Hyperlink"/>
                    <w:rFonts w:hint="eastAsia"/>
                  </w:rPr>
                  <w:t>ü</w:t>
                </w:r>
                <w:r w:rsidRPr="000744C8">
                  <w:rPr>
                    <w:rStyle w:val="Hyperlink"/>
                  </w:rPr>
                  <w:t>tzung</w:t>
                </w:r>
                <w:r>
                  <w:rPr>
                    <w:webHidden/>
                  </w:rPr>
                  <w:tab/>
                </w:r>
                <w:r>
                  <w:rPr>
                    <w:webHidden/>
                  </w:rPr>
                  <w:fldChar w:fldCharType="begin"/>
                </w:r>
                <w:r>
                  <w:rPr>
                    <w:webHidden/>
                  </w:rPr>
                  <w:instrText xml:space="preserve"> PAGEREF _Toc226530416 \h </w:instrText>
                </w:r>
                <w:r>
                  <w:rPr>
                    <w:webHidden/>
                  </w:rPr>
                </w:r>
                <w:r>
                  <w:rPr>
                    <w:webHidden/>
                  </w:rPr>
                  <w:fldChar w:fldCharType="separate"/>
                </w:r>
                <w:r w:rsidR="002615C1">
                  <w:rPr>
                    <w:webHidden/>
                  </w:rPr>
                  <w:t>27</w:t>
                </w:r>
                <w:r>
                  <w:rPr>
                    <w:webHidden/>
                  </w:rPr>
                  <w:fldChar w:fldCharType="end"/>
                </w:r>
              </w:hyperlink>
            </w:p>
            <w:p w14:paraId="3F4FEFC6" w14:textId="2122B72B"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417" w:history="1">
                <w:r w:rsidRPr="000744C8">
                  <w:rPr>
                    <w:rStyle w:val="Hyperlink"/>
                  </w:rPr>
                  <w:t>Symbole</w:t>
                </w:r>
                <w:r>
                  <w:rPr>
                    <w:webHidden/>
                  </w:rPr>
                  <w:tab/>
                </w:r>
                <w:r>
                  <w:rPr>
                    <w:webHidden/>
                  </w:rPr>
                  <w:fldChar w:fldCharType="begin"/>
                </w:r>
                <w:r>
                  <w:rPr>
                    <w:webHidden/>
                  </w:rPr>
                  <w:instrText xml:space="preserve"> PAGEREF _Toc226530417 \h </w:instrText>
                </w:r>
                <w:r>
                  <w:rPr>
                    <w:webHidden/>
                  </w:rPr>
                </w:r>
                <w:r>
                  <w:rPr>
                    <w:webHidden/>
                  </w:rPr>
                  <w:fldChar w:fldCharType="separate"/>
                </w:r>
                <w:r w:rsidR="002615C1">
                  <w:rPr>
                    <w:webHidden/>
                  </w:rPr>
                  <w:t>28</w:t>
                </w:r>
                <w:r>
                  <w:rPr>
                    <w:webHidden/>
                  </w:rPr>
                  <w:fldChar w:fldCharType="end"/>
                </w:r>
              </w:hyperlink>
            </w:p>
            <w:p w14:paraId="78AE644F" w14:textId="7AAE24E9" w:rsidR="009E4ECF" w:rsidRDefault="009E4ECF" w:rsidP="009E4ECF">
              <w:pPr>
                <w:pStyle w:val="Verzeichnis2"/>
                <w:rPr>
                  <w:rFonts w:asciiTheme="minorHAnsi" w:eastAsiaTheme="minorEastAsia" w:hAnsiTheme="minorHAnsi"/>
                  <w:color w:val="auto"/>
                  <w:kern w:val="2"/>
                  <w:sz w:val="24"/>
                  <w:szCs w:val="24"/>
                  <w:lang w:eastAsia="de-DE"/>
                  <w14:ligatures w14:val="standardContextual"/>
                </w:rPr>
              </w:pPr>
              <w:hyperlink w:anchor="_Toc226530418" w:history="1">
                <w:r w:rsidRPr="000744C8">
                  <w:rPr>
                    <w:rStyle w:val="Hyperlink"/>
                  </w:rPr>
                  <w:t>Typografische Konventionen</w:t>
                </w:r>
                <w:r>
                  <w:rPr>
                    <w:webHidden/>
                  </w:rPr>
                  <w:tab/>
                </w:r>
                <w:r>
                  <w:rPr>
                    <w:webHidden/>
                  </w:rPr>
                  <w:fldChar w:fldCharType="begin"/>
                </w:r>
                <w:r>
                  <w:rPr>
                    <w:webHidden/>
                  </w:rPr>
                  <w:instrText xml:space="preserve"> PAGEREF _Toc226530418 \h </w:instrText>
                </w:r>
                <w:r>
                  <w:rPr>
                    <w:webHidden/>
                  </w:rPr>
                </w:r>
                <w:r>
                  <w:rPr>
                    <w:webHidden/>
                  </w:rPr>
                  <w:fldChar w:fldCharType="separate"/>
                </w:r>
                <w:r w:rsidR="002615C1">
                  <w:rPr>
                    <w:webHidden/>
                  </w:rPr>
                  <w:t>28</w:t>
                </w:r>
                <w:r>
                  <w:rPr>
                    <w:webHidden/>
                  </w:rPr>
                  <w:fldChar w:fldCharType="end"/>
                </w:r>
              </w:hyperlink>
            </w:p>
            <w:p w14:paraId="4B60DE81" w14:textId="77777777" w:rsidR="009E4ECF" w:rsidRDefault="001E6C4E" w:rsidP="009E4ECF">
              <w:pPr>
                <w:spacing w:line="14" w:lineRule="atLeast"/>
                <w:rPr>
                  <w:b/>
                  <w:bCs/>
                </w:rPr>
              </w:pPr>
              <w:r>
                <w:rPr>
                  <w:b/>
                  <w:bCs/>
                </w:rPr>
                <w:fldChar w:fldCharType="end"/>
              </w:r>
            </w:p>
          </w:sdtContent>
        </w:sdt>
        <w:p w14:paraId="60040B3C" w14:textId="77777777" w:rsidR="009E4ECF" w:rsidRDefault="009E4ECF" w:rsidP="009E4ECF">
          <w:pPr>
            <w:spacing w:line="14" w:lineRule="atLeast"/>
          </w:pPr>
        </w:p>
        <w:p w14:paraId="1BC6BA76" w14:textId="20F7DDC8" w:rsidR="001E6C4E" w:rsidRPr="009E4ECF" w:rsidRDefault="001E6C4E" w:rsidP="009E4ECF">
          <w:pPr>
            <w:pStyle w:val="LDberschriftVorbemerkung"/>
            <w:spacing w:line="14" w:lineRule="atLeast"/>
            <w:rPr>
              <w:b/>
              <w:bCs/>
            </w:rPr>
          </w:pPr>
          <w:r w:rsidRPr="00D8487F">
            <w:lastRenderedPageBreak/>
            <w:t>Abbildungsverzeichnis</w:t>
          </w:r>
        </w:p>
        <w:p w14:paraId="7F492395" w14:textId="46E500CC" w:rsidR="009E4ECF" w:rsidRDefault="001E6C4E">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r w:rsidRPr="00D8487F">
            <w:fldChar w:fldCharType="begin"/>
          </w:r>
          <w:r w:rsidRPr="00D8487F">
            <w:instrText xml:space="preserve"> TOC \f F \h \z \t "LD_Bildunterschrift" \c </w:instrText>
          </w:r>
          <w:r w:rsidRPr="00D8487F">
            <w:fldChar w:fldCharType="separate"/>
          </w:r>
          <w:hyperlink w:anchor="_Toc226530419" w:history="1">
            <w:r w:rsidR="009E4ECF" w:rsidRPr="00443FD7">
              <w:rPr>
                <w:rStyle w:val="Hyperlink"/>
                <w:noProof/>
              </w:rPr>
              <w:t>Abb. 1 Webseite Sch</w:t>
            </w:r>
            <w:r w:rsidR="009E4ECF" w:rsidRPr="00443FD7">
              <w:rPr>
                <w:rStyle w:val="Hyperlink"/>
                <w:rFonts w:hint="eastAsia"/>
                <w:noProof/>
              </w:rPr>
              <w:t>ü</w:t>
            </w:r>
            <w:r w:rsidR="009E4ECF" w:rsidRPr="00443FD7">
              <w:rPr>
                <w:rStyle w:val="Hyperlink"/>
                <w:noProof/>
              </w:rPr>
              <w:t>ler: Register Kursnoten</w:t>
            </w:r>
            <w:r w:rsidR="009E4ECF">
              <w:rPr>
                <w:noProof/>
                <w:webHidden/>
              </w:rPr>
              <w:tab/>
            </w:r>
            <w:r w:rsidR="009E4ECF">
              <w:rPr>
                <w:noProof/>
                <w:webHidden/>
              </w:rPr>
              <w:fldChar w:fldCharType="begin"/>
            </w:r>
            <w:r w:rsidR="009E4ECF">
              <w:rPr>
                <w:noProof/>
                <w:webHidden/>
              </w:rPr>
              <w:instrText xml:space="preserve"> PAGEREF _Toc226530419 \h </w:instrText>
            </w:r>
            <w:r w:rsidR="009E4ECF">
              <w:rPr>
                <w:noProof/>
                <w:webHidden/>
              </w:rPr>
            </w:r>
            <w:r w:rsidR="009E4ECF">
              <w:rPr>
                <w:noProof/>
                <w:webHidden/>
              </w:rPr>
              <w:fldChar w:fldCharType="separate"/>
            </w:r>
            <w:r w:rsidR="002615C1">
              <w:rPr>
                <w:noProof/>
                <w:webHidden/>
              </w:rPr>
              <w:t>3</w:t>
            </w:r>
            <w:r w:rsidR="009E4ECF">
              <w:rPr>
                <w:noProof/>
                <w:webHidden/>
              </w:rPr>
              <w:fldChar w:fldCharType="end"/>
            </w:r>
          </w:hyperlink>
        </w:p>
        <w:p w14:paraId="33E71659" w14:textId="24D19008"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0" w:history="1">
            <w:r w:rsidRPr="00443FD7">
              <w:rPr>
                <w:rStyle w:val="Hyperlink"/>
                <w:noProof/>
              </w:rPr>
              <w:t>Abb. 2 Webseite Sch</w:t>
            </w:r>
            <w:r w:rsidRPr="00443FD7">
              <w:rPr>
                <w:rStyle w:val="Hyperlink"/>
                <w:rFonts w:hint="eastAsia"/>
                <w:noProof/>
              </w:rPr>
              <w:t>ü</w:t>
            </w:r>
            <w:r w:rsidRPr="00443FD7">
              <w:rPr>
                <w:rStyle w:val="Hyperlink"/>
                <w:noProof/>
              </w:rPr>
              <w:t>ler: Register Fehlzeiten</w:t>
            </w:r>
            <w:r>
              <w:rPr>
                <w:noProof/>
                <w:webHidden/>
              </w:rPr>
              <w:tab/>
            </w:r>
            <w:r>
              <w:rPr>
                <w:noProof/>
                <w:webHidden/>
              </w:rPr>
              <w:fldChar w:fldCharType="begin"/>
            </w:r>
            <w:r>
              <w:rPr>
                <w:noProof/>
                <w:webHidden/>
              </w:rPr>
              <w:instrText xml:space="preserve"> PAGEREF _Toc226530420 \h </w:instrText>
            </w:r>
            <w:r>
              <w:rPr>
                <w:noProof/>
                <w:webHidden/>
              </w:rPr>
            </w:r>
            <w:r>
              <w:rPr>
                <w:noProof/>
                <w:webHidden/>
              </w:rPr>
              <w:fldChar w:fldCharType="separate"/>
            </w:r>
            <w:r w:rsidR="002615C1">
              <w:rPr>
                <w:noProof/>
                <w:webHidden/>
              </w:rPr>
              <w:t>5</w:t>
            </w:r>
            <w:r>
              <w:rPr>
                <w:noProof/>
                <w:webHidden/>
              </w:rPr>
              <w:fldChar w:fldCharType="end"/>
            </w:r>
          </w:hyperlink>
        </w:p>
        <w:p w14:paraId="43511AB1" w14:textId="12031E4C"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1" w:history="1">
            <w:r w:rsidRPr="00443FD7">
              <w:rPr>
                <w:rStyle w:val="Hyperlink"/>
                <w:noProof/>
              </w:rPr>
              <w:t>Abb. 3 Webseite Sch</w:t>
            </w:r>
            <w:r w:rsidRPr="00443FD7">
              <w:rPr>
                <w:rStyle w:val="Hyperlink"/>
                <w:rFonts w:hint="eastAsia"/>
                <w:noProof/>
              </w:rPr>
              <w:t>ü</w:t>
            </w:r>
            <w:r w:rsidRPr="00443FD7">
              <w:rPr>
                <w:rStyle w:val="Hyperlink"/>
                <w:noProof/>
              </w:rPr>
              <w:t>ler: Register Arbeits- und Sozialverhalten</w:t>
            </w:r>
            <w:r>
              <w:rPr>
                <w:noProof/>
                <w:webHidden/>
              </w:rPr>
              <w:tab/>
            </w:r>
            <w:r>
              <w:rPr>
                <w:noProof/>
                <w:webHidden/>
              </w:rPr>
              <w:fldChar w:fldCharType="begin"/>
            </w:r>
            <w:r>
              <w:rPr>
                <w:noProof/>
                <w:webHidden/>
              </w:rPr>
              <w:instrText xml:space="preserve"> PAGEREF _Toc226530421 \h </w:instrText>
            </w:r>
            <w:r>
              <w:rPr>
                <w:noProof/>
                <w:webHidden/>
              </w:rPr>
            </w:r>
            <w:r>
              <w:rPr>
                <w:noProof/>
                <w:webHidden/>
              </w:rPr>
              <w:fldChar w:fldCharType="separate"/>
            </w:r>
            <w:r w:rsidR="002615C1">
              <w:rPr>
                <w:noProof/>
                <w:webHidden/>
              </w:rPr>
              <w:t>6</w:t>
            </w:r>
            <w:r>
              <w:rPr>
                <w:noProof/>
                <w:webHidden/>
              </w:rPr>
              <w:fldChar w:fldCharType="end"/>
            </w:r>
          </w:hyperlink>
        </w:p>
        <w:p w14:paraId="1979C149" w14:textId="5D3FBF38"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2" w:history="1">
            <w:r w:rsidRPr="00443FD7">
              <w:rPr>
                <w:rStyle w:val="Hyperlink"/>
                <w:noProof/>
              </w:rPr>
              <w:t>Abb. 4 Webseite Sch</w:t>
            </w:r>
            <w:r w:rsidRPr="00443FD7">
              <w:rPr>
                <w:rStyle w:val="Hyperlink"/>
                <w:rFonts w:hint="eastAsia"/>
                <w:noProof/>
              </w:rPr>
              <w:t>ü</w:t>
            </w:r>
            <w:r w:rsidRPr="00443FD7">
              <w:rPr>
                <w:rStyle w:val="Hyperlink"/>
                <w:noProof/>
              </w:rPr>
              <w:t>ler: Register Projektpr</w:t>
            </w:r>
            <w:r w:rsidRPr="00443FD7">
              <w:rPr>
                <w:rStyle w:val="Hyperlink"/>
                <w:rFonts w:hint="eastAsia"/>
                <w:noProof/>
              </w:rPr>
              <w:t>ü</w:t>
            </w:r>
            <w:r w:rsidRPr="00443FD7">
              <w:rPr>
                <w:rStyle w:val="Hyperlink"/>
                <w:noProof/>
              </w:rPr>
              <w:t>fung</w:t>
            </w:r>
            <w:r>
              <w:rPr>
                <w:noProof/>
                <w:webHidden/>
              </w:rPr>
              <w:tab/>
            </w:r>
            <w:r>
              <w:rPr>
                <w:noProof/>
                <w:webHidden/>
              </w:rPr>
              <w:fldChar w:fldCharType="begin"/>
            </w:r>
            <w:r>
              <w:rPr>
                <w:noProof/>
                <w:webHidden/>
              </w:rPr>
              <w:instrText xml:space="preserve"> PAGEREF _Toc226530422 \h </w:instrText>
            </w:r>
            <w:r>
              <w:rPr>
                <w:noProof/>
                <w:webHidden/>
              </w:rPr>
            </w:r>
            <w:r>
              <w:rPr>
                <w:noProof/>
                <w:webHidden/>
              </w:rPr>
              <w:fldChar w:fldCharType="separate"/>
            </w:r>
            <w:r w:rsidR="002615C1">
              <w:rPr>
                <w:noProof/>
                <w:webHidden/>
              </w:rPr>
              <w:t>6</w:t>
            </w:r>
            <w:r>
              <w:rPr>
                <w:noProof/>
                <w:webHidden/>
              </w:rPr>
              <w:fldChar w:fldCharType="end"/>
            </w:r>
          </w:hyperlink>
        </w:p>
        <w:p w14:paraId="6EF8BDD9" w14:textId="6259EADF"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3" w:history="1">
            <w:r w:rsidRPr="00443FD7">
              <w:rPr>
                <w:rStyle w:val="Hyperlink"/>
                <w:noProof/>
              </w:rPr>
              <w:t>Abb. 5 Webseite Sch</w:t>
            </w:r>
            <w:r w:rsidRPr="00443FD7">
              <w:rPr>
                <w:rStyle w:val="Hyperlink"/>
                <w:rFonts w:hint="eastAsia"/>
                <w:noProof/>
              </w:rPr>
              <w:t>ü</w:t>
            </w:r>
            <w:r w:rsidRPr="00443FD7">
              <w:rPr>
                <w:rStyle w:val="Hyperlink"/>
                <w:noProof/>
              </w:rPr>
              <w:t>ler: Register Gesamtnoten</w:t>
            </w:r>
            <w:r>
              <w:rPr>
                <w:noProof/>
                <w:webHidden/>
              </w:rPr>
              <w:tab/>
            </w:r>
            <w:r>
              <w:rPr>
                <w:noProof/>
                <w:webHidden/>
              </w:rPr>
              <w:fldChar w:fldCharType="begin"/>
            </w:r>
            <w:r>
              <w:rPr>
                <w:noProof/>
                <w:webHidden/>
              </w:rPr>
              <w:instrText xml:space="preserve"> PAGEREF _Toc226530423 \h </w:instrText>
            </w:r>
            <w:r>
              <w:rPr>
                <w:noProof/>
                <w:webHidden/>
              </w:rPr>
            </w:r>
            <w:r>
              <w:rPr>
                <w:noProof/>
                <w:webHidden/>
              </w:rPr>
              <w:fldChar w:fldCharType="separate"/>
            </w:r>
            <w:r w:rsidR="002615C1">
              <w:rPr>
                <w:noProof/>
                <w:webHidden/>
              </w:rPr>
              <w:t>7</w:t>
            </w:r>
            <w:r>
              <w:rPr>
                <w:noProof/>
                <w:webHidden/>
              </w:rPr>
              <w:fldChar w:fldCharType="end"/>
            </w:r>
          </w:hyperlink>
        </w:p>
        <w:p w14:paraId="57980DBD" w14:textId="0D1800B6"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4" w:history="1">
            <w:r w:rsidRPr="00443FD7">
              <w:rPr>
                <w:rStyle w:val="Hyperlink"/>
                <w:noProof/>
              </w:rPr>
              <w:t>Abb. 6 Webseite Sch</w:t>
            </w:r>
            <w:r w:rsidRPr="00443FD7">
              <w:rPr>
                <w:rStyle w:val="Hyperlink"/>
                <w:rFonts w:hint="eastAsia"/>
                <w:noProof/>
              </w:rPr>
              <w:t>ü</w:t>
            </w:r>
            <w:r w:rsidRPr="00443FD7">
              <w:rPr>
                <w:rStyle w:val="Hyperlink"/>
                <w:noProof/>
              </w:rPr>
              <w:t>ler: Register Bemerkungen</w:t>
            </w:r>
            <w:r>
              <w:rPr>
                <w:noProof/>
                <w:webHidden/>
              </w:rPr>
              <w:tab/>
            </w:r>
            <w:r>
              <w:rPr>
                <w:noProof/>
                <w:webHidden/>
              </w:rPr>
              <w:fldChar w:fldCharType="begin"/>
            </w:r>
            <w:r>
              <w:rPr>
                <w:noProof/>
                <w:webHidden/>
              </w:rPr>
              <w:instrText xml:space="preserve"> PAGEREF _Toc226530424 \h </w:instrText>
            </w:r>
            <w:r>
              <w:rPr>
                <w:noProof/>
                <w:webHidden/>
              </w:rPr>
            </w:r>
            <w:r>
              <w:rPr>
                <w:noProof/>
                <w:webHidden/>
              </w:rPr>
              <w:fldChar w:fldCharType="separate"/>
            </w:r>
            <w:r w:rsidR="002615C1">
              <w:rPr>
                <w:noProof/>
                <w:webHidden/>
              </w:rPr>
              <w:t>8</w:t>
            </w:r>
            <w:r>
              <w:rPr>
                <w:noProof/>
                <w:webHidden/>
              </w:rPr>
              <w:fldChar w:fldCharType="end"/>
            </w:r>
          </w:hyperlink>
        </w:p>
        <w:p w14:paraId="7F53F8AD" w14:textId="67490FF5"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5" w:history="1">
            <w:r w:rsidRPr="00443FD7">
              <w:rPr>
                <w:rStyle w:val="Hyperlink"/>
                <w:noProof/>
              </w:rPr>
              <w:t>Abb. 7 Webseite Sch</w:t>
            </w:r>
            <w:r w:rsidRPr="00443FD7">
              <w:rPr>
                <w:rStyle w:val="Hyperlink"/>
                <w:rFonts w:hint="eastAsia"/>
                <w:noProof/>
              </w:rPr>
              <w:t>ü</w:t>
            </w:r>
            <w:r w:rsidRPr="00443FD7">
              <w:rPr>
                <w:rStyle w:val="Hyperlink"/>
                <w:noProof/>
              </w:rPr>
              <w:t>ler: Register Einstufung</w:t>
            </w:r>
            <w:r>
              <w:rPr>
                <w:noProof/>
                <w:webHidden/>
              </w:rPr>
              <w:tab/>
            </w:r>
            <w:r>
              <w:rPr>
                <w:noProof/>
                <w:webHidden/>
              </w:rPr>
              <w:fldChar w:fldCharType="begin"/>
            </w:r>
            <w:r>
              <w:rPr>
                <w:noProof/>
                <w:webHidden/>
              </w:rPr>
              <w:instrText xml:space="preserve"> PAGEREF _Toc226530425 \h </w:instrText>
            </w:r>
            <w:r>
              <w:rPr>
                <w:noProof/>
                <w:webHidden/>
              </w:rPr>
            </w:r>
            <w:r>
              <w:rPr>
                <w:noProof/>
                <w:webHidden/>
              </w:rPr>
              <w:fldChar w:fldCharType="separate"/>
            </w:r>
            <w:r w:rsidR="002615C1">
              <w:rPr>
                <w:noProof/>
                <w:webHidden/>
              </w:rPr>
              <w:t>9</w:t>
            </w:r>
            <w:r>
              <w:rPr>
                <w:noProof/>
                <w:webHidden/>
              </w:rPr>
              <w:fldChar w:fldCharType="end"/>
            </w:r>
          </w:hyperlink>
        </w:p>
        <w:p w14:paraId="53781010" w14:textId="15149812"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6" w:history="1">
            <w:r w:rsidRPr="00443FD7">
              <w:rPr>
                <w:rStyle w:val="Hyperlink"/>
                <w:noProof/>
              </w:rPr>
              <w:t>Abb. 8 Webseite Sch</w:t>
            </w:r>
            <w:r w:rsidRPr="00443FD7">
              <w:rPr>
                <w:rStyle w:val="Hyperlink"/>
                <w:rFonts w:hint="eastAsia"/>
                <w:noProof/>
              </w:rPr>
              <w:t>ü</w:t>
            </w:r>
            <w:r w:rsidRPr="00443FD7">
              <w:rPr>
                <w:rStyle w:val="Hyperlink"/>
                <w:noProof/>
              </w:rPr>
              <w:t>ler: Register Versetzung/Eignung</w:t>
            </w:r>
            <w:r>
              <w:rPr>
                <w:noProof/>
                <w:webHidden/>
              </w:rPr>
              <w:tab/>
            </w:r>
            <w:r>
              <w:rPr>
                <w:noProof/>
                <w:webHidden/>
              </w:rPr>
              <w:fldChar w:fldCharType="begin"/>
            </w:r>
            <w:r>
              <w:rPr>
                <w:noProof/>
                <w:webHidden/>
              </w:rPr>
              <w:instrText xml:space="preserve"> PAGEREF _Toc226530426 \h </w:instrText>
            </w:r>
            <w:r>
              <w:rPr>
                <w:noProof/>
                <w:webHidden/>
              </w:rPr>
            </w:r>
            <w:r>
              <w:rPr>
                <w:noProof/>
                <w:webHidden/>
              </w:rPr>
              <w:fldChar w:fldCharType="separate"/>
            </w:r>
            <w:r w:rsidR="002615C1">
              <w:rPr>
                <w:noProof/>
                <w:webHidden/>
              </w:rPr>
              <w:t>10</w:t>
            </w:r>
            <w:r>
              <w:rPr>
                <w:noProof/>
                <w:webHidden/>
              </w:rPr>
              <w:fldChar w:fldCharType="end"/>
            </w:r>
          </w:hyperlink>
        </w:p>
        <w:p w14:paraId="400D2289" w14:textId="618BD85E"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7" w:history="1">
            <w:r w:rsidRPr="00443FD7">
              <w:rPr>
                <w:rStyle w:val="Hyperlink"/>
                <w:noProof/>
              </w:rPr>
              <w:t>Abb. 9 Webseite Sch</w:t>
            </w:r>
            <w:r w:rsidRPr="00443FD7">
              <w:rPr>
                <w:rStyle w:val="Hyperlink"/>
                <w:rFonts w:hint="eastAsia"/>
                <w:noProof/>
              </w:rPr>
              <w:t>ü</w:t>
            </w:r>
            <w:r w:rsidRPr="00443FD7">
              <w:rPr>
                <w:rStyle w:val="Hyperlink"/>
                <w:noProof/>
              </w:rPr>
              <w:t>ler: Register Versetzung/Eignung</w:t>
            </w:r>
            <w:r>
              <w:rPr>
                <w:noProof/>
                <w:webHidden/>
              </w:rPr>
              <w:tab/>
            </w:r>
            <w:r>
              <w:rPr>
                <w:noProof/>
                <w:webHidden/>
              </w:rPr>
              <w:fldChar w:fldCharType="begin"/>
            </w:r>
            <w:r>
              <w:rPr>
                <w:noProof/>
                <w:webHidden/>
              </w:rPr>
              <w:instrText xml:space="preserve"> PAGEREF _Toc226530427 \h </w:instrText>
            </w:r>
            <w:r>
              <w:rPr>
                <w:noProof/>
                <w:webHidden/>
              </w:rPr>
            </w:r>
            <w:r>
              <w:rPr>
                <w:noProof/>
                <w:webHidden/>
              </w:rPr>
              <w:fldChar w:fldCharType="separate"/>
            </w:r>
            <w:r w:rsidR="002615C1">
              <w:rPr>
                <w:noProof/>
                <w:webHidden/>
              </w:rPr>
              <w:t>13</w:t>
            </w:r>
            <w:r>
              <w:rPr>
                <w:noProof/>
                <w:webHidden/>
              </w:rPr>
              <w:fldChar w:fldCharType="end"/>
            </w:r>
          </w:hyperlink>
        </w:p>
        <w:p w14:paraId="52F2AAC0" w14:textId="70BFE652"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8" w:history="1">
            <w:r w:rsidRPr="00443FD7">
              <w:rPr>
                <w:rStyle w:val="Hyperlink"/>
                <w:noProof/>
              </w:rPr>
              <w:t>Abb. 10 Webseite Klassen: Register Gesamtnoten</w:t>
            </w:r>
            <w:r>
              <w:rPr>
                <w:noProof/>
                <w:webHidden/>
              </w:rPr>
              <w:tab/>
            </w:r>
            <w:r>
              <w:rPr>
                <w:noProof/>
                <w:webHidden/>
              </w:rPr>
              <w:fldChar w:fldCharType="begin"/>
            </w:r>
            <w:r>
              <w:rPr>
                <w:noProof/>
                <w:webHidden/>
              </w:rPr>
              <w:instrText xml:space="preserve"> PAGEREF _Toc226530428 \h </w:instrText>
            </w:r>
            <w:r>
              <w:rPr>
                <w:noProof/>
                <w:webHidden/>
              </w:rPr>
            </w:r>
            <w:r>
              <w:rPr>
                <w:noProof/>
                <w:webHidden/>
              </w:rPr>
              <w:fldChar w:fldCharType="separate"/>
            </w:r>
            <w:r w:rsidR="002615C1">
              <w:rPr>
                <w:noProof/>
                <w:webHidden/>
              </w:rPr>
              <w:t>15</w:t>
            </w:r>
            <w:r>
              <w:rPr>
                <w:noProof/>
                <w:webHidden/>
              </w:rPr>
              <w:fldChar w:fldCharType="end"/>
            </w:r>
          </w:hyperlink>
        </w:p>
        <w:p w14:paraId="428D5E71" w14:textId="00648C07"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29" w:history="1">
            <w:r w:rsidRPr="00443FD7">
              <w:rPr>
                <w:rStyle w:val="Hyperlink"/>
                <w:noProof/>
              </w:rPr>
              <w:t>Abb. 11 Webseite Klassen: Register Fehlzeiten</w:t>
            </w:r>
            <w:r>
              <w:rPr>
                <w:noProof/>
                <w:webHidden/>
              </w:rPr>
              <w:tab/>
            </w:r>
            <w:r>
              <w:rPr>
                <w:noProof/>
                <w:webHidden/>
              </w:rPr>
              <w:fldChar w:fldCharType="begin"/>
            </w:r>
            <w:r>
              <w:rPr>
                <w:noProof/>
                <w:webHidden/>
              </w:rPr>
              <w:instrText xml:space="preserve"> PAGEREF _Toc226530429 \h </w:instrText>
            </w:r>
            <w:r>
              <w:rPr>
                <w:noProof/>
                <w:webHidden/>
              </w:rPr>
            </w:r>
            <w:r>
              <w:rPr>
                <w:noProof/>
                <w:webHidden/>
              </w:rPr>
              <w:fldChar w:fldCharType="separate"/>
            </w:r>
            <w:r w:rsidR="002615C1">
              <w:rPr>
                <w:noProof/>
                <w:webHidden/>
              </w:rPr>
              <w:t>16</w:t>
            </w:r>
            <w:r>
              <w:rPr>
                <w:noProof/>
                <w:webHidden/>
              </w:rPr>
              <w:fldChar w:fldCharType="end"/>
            </w:r>
          </w:hyperlink>
        </w:p>
        <w:p w14:paraId="446CF4F6" w14:textId="75BAF5EE"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0" w:history="1">
            <w:r w:rsidRPr="00443FD7">
              <w:rPr>
                <w:rStyle w:val="Hyperlink"/>
                <w:noProof/>
              </w:rPr>
              <w:t>Abb. 12 Webseite Klassen: Register Arbeits- und Sozialverhalten</w:t>
            </w:r>
            <w:r>
              <w:rPr>
                <w:noProof/>
                <w:webHidden/>
              </w:rPr>
              <w:tab/>
            </w:r>
            <w:r>
              <w:rPr>
                <w:noProof/>
                <w:webHidden/>
              </w:rPr>
              <w:fldChar w:fldCharType="begin"/>
            </w:r>
            <w:r>
              <w:rPr>
                <w:noProof/>
                <w:webHidden/>
              </w:rPr>
              <w:instrText xml:space="preserve"> PAGEREF _Toc226530430 \h </w:instrText>
            </w:r>
            <w:r>
              <w:rPr>
                <w:noProof/>
                <w:webHidden/>
              </w:rPr>
            </w:r>
            <w:r>
              <w:rPr>
                <w:noProof/>
                <w:webHidden/>
              </w:rPr>
              <w:fldChar w:fldCharType="separate"/>
            </w:r>
            <w:r w:rsidR="002615C1">
              <w:rPr>
                <w:noProof/>
                <w:webHidden/>
              </w:rPr>
              <w:t>17</w:t>
            </w:r>
            <w:r>
              <w:rPr>
                <w:noProof/>
                <w:webHidden/>
              </w:rPr>
              <w:fldChar w:fldCharType="end"/>
            </w:r>
          </w:hyperlink>
        </w:p>
        <w:p w14:paraId="22FE4807" w14:textId="74CFE08B"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1" w:history="1">
            <w:r w:rsidRPr="00443FD7">
              <w:rPr>
                <w:rStyle w:val="Hyperlink"/>
                <w:noProof/>
              </w:rPr>
              <w:t>Abb. 13 Webseite Klassen: Register Bemerkungen</w:t>
            </w:r>
            <w:r>
              <w:rPr>
                <w:noProof/>
                <w:webHidden/>
              </w:rPr>
              <w:tab/>
            </w:r>
            <w:r>
              <w:rPr>
                <w:noProof/>
                <w:webHidden/>
              </w:rPr>
              <w:fldChar w:fldCharType="begin"/>
            </w:r>
            <w:r>
              <w:rPr>
                <w:noProof/>
                <w:webHidden/>
              </w:rPr>
              <w:instrText xml:space="preserve"> PAGEREF _Toc226530431 \h </w:instrText>
            </w:r>
            <w:r>
              <w:rPr>
                <w:noProof/>
                <w:webHidden/>
              </w:rPr>
            </w:r>
            <w:r>
              <w:rPr>
                <w:noProof/>
                <w:webHidden/>
              </w:rPr>
              <w:fldChar w:fldCharType="separate"/>
            </w:r>
            <w:r w:rsidR="002615C1">
              <w:rPr>
                <w:noProof/>
                <w:webHidden/>
              </w:rPr>
              <w:t>18</w:t>
            </w:r>
            <w:r>
              <w:rPr>
                <w:noProof/>
                <w:webHidden/>
              </w:rPr>
              <w:fldChar w:fldCharType="end"/>
            </w:r>
          </w:hyperlink>
        </w:p>
        <w:p w14:paraId="101DF309" w14:textId="47CED366"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2" w:history="1">
            <w:r w:rsidRPr="00443FD7">
              <w:rPr>
                <w:rStyle w:val="Hyperlink"/>
                <w:noProof/>
              </w:rPr>
              <w:t>Abb. 14 Webseite Klassen: Register Bemerkungen, Bereich Sch</w:t>
            </w:r>
            <w:r w:rsidRPr="00443FD7">
              <w:rPr>
                <w:rStyle w:val="Hyperlink"/>
                <w:rFonts w:hint="eastAsia"/>
                <w:noProof/>
              </w:rPr>
              <w:t>ü</w:t>
            </w:r>
            <w:r w:rsidRPr="00443FD7">
              <w:rPr>
                <w:rStyle w:val="Hyperlink"/>
                <w:noProof/>
              </w:rPr>
              <w:t>ler</w:t>
            </w:r>
            <w:r>
              <w:rPr>
                <w:noProof/>
                <w:webHidden/>
              </w:rPr>
              <w:tab/>
            </w:r>
            <w:r>
              <w:rPr>
                <w:noProof/>
                <w:webHidden/>
              </w:rPr>
              <w:fldChar w:fldCharType="begin"/>
            </w:r>
            <w:r>
              <w:rPr>
                <w:noProof/>
                <w:webHidden/>
              </w:rPr>
              <w:instrText xml:space="preserve"> PAGEREF _Toc226530432 \h </w:instrText>
            </w:r>
            <w:r>
              <w:rPr>
                <w:noProof/>
                <w:webHidden/>
              </w:rPr>
            </w:r>
            <w:r>
              <w:rPr>
                <w:noProof/>
                <w:webHidden/>
              </w:rPr>
              <w:fldChar w:fldCharType="separate"/>
            </w:r>
            <w:r w:rsidR="002615C1">
              <w:rPr>
                <w:noProof/>
                <w:webHidden/>
              </w:rPr>
              <w:t>19</w:t>
            </w:r>
            <w:r>
              <w:rPr>
                <w:noProof/>
                <w:webHidden/>
              </w:rPr>
              <w:fldChar w:fldCharType="end"/>
            </w:r>
          </w:hyperlink>
        </w:p>
        <w:p w14:paraId="6801667A" w14:textId="1FDADC2B"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3" w:history="1">
            <w:r w:rsidRPr="00443FD7">
              <w:rPr>
                <w:rStyle w:val="Hyperlink"/>
                <w:noProof/>
              </w:rPr>
              <w:t>Abb. 15 Webseite Klassen: Zu l</w:t>
            </w:r>
            <w:r w:rsidRPr="00443FD7">
              <w:rPr>
                <w:rStyle w:val="Hyperlink"/>
                <w:rFonts w:hint="eastAsia"/>
                <w:noProof/>
              </w:rPr>
              <w:t>ö</w:t>
            </w:r>
            <w:r w:rsidRPr="00443FD7">
              <w:rPr>
                <w:rStyle w:val="Hyperlink"/>
                <w:noProof/>
              </w:rPr>
              <w:t>schende Bemerkungen</w:t>
            </w:r>
            <w:r>
              <w:rPr>
                <w:noProof/>
                <w:webHidden/>
              </w:rPr>
              <w:tab/>
            </w:r>
            <w:r>
              <w:rPr>
                <w:noProof/>
                <w:webHidden/>
              </w:rPr>
              <w:fldChar w:fldCharType="begin"/>
            </w:r>
            <w:r>
              <w:rPr>
                <w:noProof/>
                <w:webHidden/>
              </w:rPr>
              <w:instrText xml:space="preserve"> PAGEREF _Toc226530433 \h </w:instrText>
            </w:r>
            <w:r>
              <w:rPr>
                <w:noProof/>
                <w:webHidden/>
              </w:rPr>
            </w:r>
            <w:r>
              <w:rPr>
                <w:noProof/>
                <w:webHidden/>
              </w:rPr>
              <w:fldChar w:fldCharType="separate"/>
            </w:r>
            <w:r w:rsidR="002615C1">
              <w:rPr>
                <w:noProof/>
                <w:webHidden/>
              </w:rPr>
              <w:t>19</w:t>
            </w:r>
            <w:r>
              <w:rPr>
                <w:noProof/>
                <w:webHidden/>
              </w:rPr>
              <w:fldChar w:fldCharType="end"/>
            </w:r>
          </w:hyperlink>
        </w:p>
        <w:p w14:paraId="18C537BB" w14:textId="08ADE53E"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4" w:history="1">
            <w:r w:rsidRPr="00443FD7">
              <w:rPr>
                <w:rStyle w:val="Hyperlink"/>
                <w:noProof/>
              </w:rPr>
              <w:t>Abb. 16 Webseite Klassen: Register Bemerkungen, Bereich Sch</w:t>
            </w:r>
            <w:r w:rsidRPr="00443FD7">
              <w:rPr>
                <w:rStyle w:val="Hyperlink"/>
                <w:rFonts w:hint="eastAsia"/>
                <w:noProof/>
              </w:rPr>
              <w:t>ü</w:t>
            </w:r>
            <w:r w:rsidRPr="00443FD7">
              <w:rPr>
                <w:rStyle w:val="Hyperlink"/>
                <w:noProof/>
              </w:rPr>
              <w:t>ler</w:t>
            </w:r>
            <w:r>
              <w:rPr>
                <w:noProof/>
                <w:webHidden/>
              </w:rPr>
              <w:tab/>
            </w:r>
            <w:r>
              <w:rPr>
                <w:noProof/>
                <w:webHidden/>
              </w:rPr>
              <w:fldChar w:fldCharType="begin"/>
            </w:r>
            <w:r>
              <w:rPr>
                <w:noProof/>
                <w:webHidden/>
              </w:rPr>
              <w:instrText xml:space="preserve"> PAGEREF _Toc226530434 \h </w:instrText>
            </w:r>
            <w:r>
              <w:rPr>
                <w:noProof/>
                <w:webHidden/>
              </w:rPr>
            </w:r>
            <w:r>
              <w:rPr>
                <w:noProof/>
                <w:webHidden/>
              </w:rPr>
              <w:fldChar w:fldCharType="separate"/>
            </w:r>
            <w:r w:rsidR="002615C1">
              <w:rPr>
                <w:noProof/>
                <w:webHidden/>
              </w:rPr>
              <w:t>19</w:t>
            </w:r>
            <w:r>
              <w:rPr>
                <w:noProof/>
                <w:webHidden/>
              </w:rPr>
              <w:fldChar w:fldCharType="end"/>
            </w:r>
          </w:hyperlink>
        </w:p>
        <w:p w14:paraId="60F7B981" w14:textId="439A01B3"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5" w:history="1">
            <w:r w:rsidRPr="00443FD7">
              <w:rPr>
                <w:rStyle w:val="Hyperlink"/>
                <w:noProof/>
              </w:rPr>
              <w:t>Abb. 17 Webseite Klassen: Zu l</w:t>
            </w:r>
            <w:r w:rsidRPr="00443FD7">
              <w:rPr>
                <w:rStyle w:val="Hyperlink"/>
                <w:rFonts w:hint="eastAsia"/>
                <w:noProof/>
              </w:rPr>
              <w:t>ö</w:t>
            </w:r>
            <w:r w:rsidRPr="00443FD7">
              <w:rPr>
                <w:rStyle w:val="Hyperlink"/>
                <w:noProof/>
              </w:rPr>
              <w:t>schende Sch</w:t>
            </w:r>
            <w:r w:rsidRPr="00443FD7">
              <w:rPr>
                <w:rStyle w:val="Hyperlink"/>
                <w:rFonts w:hint="eastAsia"/>
                <w:noProof/>
              </w:rPr>
              <w:t>ü</w:t>
            </w:r>
            <w:r w:rsidRPr="00443FD7">
              <w:rPr>
                <w:rStyle w:val="Hyperlink"/>
                <w:noProof/>
              </w:rPr>
              <w:t>ler</w:t>
            </w:r>
            <w:r>
              <w:rPr>
                <w:noProof/>
                <w:webHidden/>
              </w:rPr>
              <w:tab/>
            </w:r>
            <w:r>
              <w:rPr>
                <w:noProof/>
                <w:webHidden/>
              </w:rPr>
              <w:fldChar w:fldCharType="begin"/>
            </w:r>
            <w:r>
              <w:rPr>
                <w:noProof/>
                <w:webHidden/>
              </w:rPr>
              <w:instrText xml:space="preserve"> PAGEREF _Toc226530435 \h </w:instrText>
            </w:r>
            <w:r>
              <w:rPr>
                <w:noProof/>
                <w:webHidden/>
              </w:rPr>
            </w:r>
            <w:r>
              <w:rPr>
                <w:noProof/>
                <w:webHidden/>
              </w:rPr>
              <w:fldChar w:fldCharType="separate"/>
            </w:r>
            <w:r w:rsidR="002615C1">
              <w:rPr>
                <w:noProof/>
                <w:webHidden/>
              </w:rPr>
              <w:t>20</w:t>
            </w:r>
            <w:r>
              <w:rPr>
                <w:noProof/>
                <w:webHidden/>
              </w:rPr>
              <w:fldChar w:fldCharType="end"/>
            </w:r>
          </w:hyperlink>
        </w:p>
        <w:p w14:paraId="1A946906" w14:textId="5F015B43"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6" w:history="1">
            <w:r w:rsidRPr="00443FD7">
              <w:rPr>
                <w:rStyle w:val="Hyperlink"/>
                <w:noProof/>
              </w:rPr>
              <w:t>Abb. 18 Webseite Klassen mit Register Versetzung/Eignung</w:t>
            </w:r>
            <w:r>
              <w:rPr>
                <w:noProof/>
                <w:webHidden/>
              </w:rPr>
              <w:tab/>
            </w:r>
            <w:r>
              <w:rPr>
                <w:noProof/>
                <w:webHidden/>
              </w:rPr>
              <w:fldChar w:fldCharType="begin"/>
            </w:r>
            <w:r>
              <w:rPr>
                <w:noProof/>
                <w:webHidden/>
              </w:rPr>
              <w:instrText xml:space="preserve"> PAGEREF _Toc226530436 \h </w:instrText>
            </w:r>
            <w:r>
              <w:rPr>
                <w:noProof/>
                <w:webHidden/>
              </w:rPr>
            </w:r>
            <w:r>
              <w:rPr>
                <w:noProof/>
                <w:webHidden/>
              </w:rPr>
              <w:fldChar w:fldCharType="separate"/>
            </w:r>
            <w:r w:rsidR="002615C1">
              <w:rPr>
                <w:noProof/>
                <w:webHidden/>
              </w:rPr>
              <w:t>20</w:t>
            </w:r>
            <w:r>
              <w:rPr>
                <w:noProof/>
                <w:webHidden/>
              </w:rPr>
              <w:fldChar w:fldCharType="end"/>
            </w:r>
          </w:hyperlink>
        </w:p>
        <w:p w14:paraId="4A8DD8E1" w14:textId="587B7ADA"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7" w:history="1">
            <w:r w:rsidRPr="00443FD7">
              <w:rPr>
                <w:rStyle w:val="Hyperlink"/>
                <w:noProof/>
              </w:rPr>
              <w:t>Abb. 19 Dialogfenster zur Bearbeitung der Versetzung gef</w:t>
            </w:r>
            <w:r w:rsidRPr="00443FD7">
              <w:rPr>
                <w:rStyle w:val="Hyperlink"/>
                <w:rFonts w:hint="eastAsia"/>
                <w:noProof/>
              </w:rPr>
              <w:t>ä</w:t>
            </w:r>
            <w:r w:rsidRPr="00443FD7">
              <w:rPr>
                <w:rStyle w:val="Hyperlink"/>
                <w:noProof/>
              </w:rPr>
              <w:t>hrdenden F</w:t>
            </w:r>
            <w:r w:rsidRPr="00443FD7">
              <w:rPr>
                <w:rStyle w:val="Hyperlink"/>
                <w:rFonts w:hint="eastAsia"/>
                <w:noProof/>
              </w:rPr>
              <w:t>ä</w:t>
            </w:r>
            <w:r w:rsidRPr="00443FD7">
              <w:rPr>
                <w:rStyle w:val="Hyperlink"/>
                <w:noProof/>
              </w:rPr>
              <w:t>cher</w:t>
            </w:r>
            <w:r>
              <w:rPr>
                <w:noProof/>
                <w:webHidden/>
              </w:rPr>
              <w:tab/>
            </w:r>
            <w:r>
              <w:rPr>
                <w:noProof/>
                <w:webHidden/>
              </w:rPr>
              <w:fldChar w:fldCharType="begin"/>
            </w:r>
            <w:r>
              <w:rPr>
                <w:noProof/>
                <w:webHidden/>
              </w:rPr>
              <w:instrText xml:space="preserve"> PAGEREF _Toc226530437 \h </w:instrText>
            </w:r>
            <w:r>
              <w:rPr>
                <w:noProof/>
                <w:webHidden/>
              </w:rPr>
            </w:r>
            <w:r>
              <w:rPr>
                <w:noProof/>
                <w:webHidden/>
              </w:rPr>
              <w:fldChar w:fldCharType="separate"/>
            </w:r>
            <w:r w:rsidR="002615C1">
              <w:rPr>
                <w:noProof/>
                <w:webHidden/>
              </w:rPr>
              <w:t>22</w:t>
            </w:r>
            <w:r>
              <w:rPr>
                <w:noProof/>
                <w:webHidden/>
              </w:rPr>
              <w:fldChar w:fldCharType="end"/>
            </w:r>
          </w:hyperlink>
        </w:p>
        <w:p w14:paraId="3EC61770" w14:textId="661D91A3"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8" w:history="1">
            <w:r w:rsidRPr="00443FD7">
              <w:rPr>
                <w:rStyle w:val="Hyperlink"/>
                <w:noProof/>
              </w:rPr>
              <w:t>Abb. 20 Webseite Kurse initial</w:t>
            </w:r>
            <w:r>
              <w:rPr>
                <w:noProof/>
                <w:webHidden/>
              </w:rPr>
              <w:tab/>
            </w:r>
            <w:r>
              <w:rPr>
                <w:noProof/>
                <w:webHidden/>
              </w:rPr>
              <w:fldChar w:fldCharType="begin"/>
            </w:r>
            <w:r>
              <w:rPr>
                <w:noProof/>
                <w:webHidden/>
              </w:rPr>
              <w:instrText xml:space="preserve"> PAGEREF _Toc226530438 \h </w:instrText>
            </w:r>
            <w:r>
              <w:rPr>
                <w:noProof/>
                <w:webHidden/>
              </w:rPr>
            </w:r>
            <w:r>
              <w:rPr>
                <w:noProof/>
                <w:webHidden/>
              </w:rPr>
              <w:fldChar w:fldCharType="separate"/>
            </w:r>
            <w:r w:rsidR="002615C1">
              <w:rPr>
                <w:noProof/>
                <w:webHidden/>
              </w:rPr>
              <w:t>24</w:t>
            </w:r>
            <w:r>
              <w:rPr>
                <w:noProof/>
                <w:webHidden/>
              </w:rPr>
              <w:fldChar w:fldCharType="end"/>
            </w:r>
          </w:hyperlink>
        </w:p>
        <w:p w14:paraId="507E0C83" w14:textId="311CA69D" w:rsidR="009E4ECF" w:rsidRDefault="009E4ECF">
          <w:pPr>
            <w:pStyle w:val="Abbildungsverzeichnis"/>
            <w:tabs>
              <w:tab w:val="right" w:leader="dot" w:pos="9628"/>
            </w:tabs>
            <w:rPr>
              <w:rFonts w:asciiTheme="minorHAnsi" w:eastAsiaTheme="minorEastAsia" w:hAnsiTheme="minorHAnsi"/>
              <w:noProof/>
              <w:kern w:val="2"/>
              <w:sz w:val="24"/>
              <w:szCs w:val="24"/>
              <w:lang w:eastAsia="de-DE"/>
              <w14:ligatures w14:val="standardContextual"/>
            </w:rPr>
          </w:pPr>
          <w:hyperlink w:anchor="_Toc226530439" w:history="1">
            <w:r w:rsidRPr="00443FD7">
              <w:rPr>
                <w:rStyle w:val="Hyperlink"/>
                <w:noProof/>
              </w:rPr>
              <w:t>Abb. 21 Webseite Kurse</w:t>
            </w:r>
            <w:r>
              <w:rPr>
                <w:noProof/>
                <w:webHidden/>
              </w:rPr>
              <w:tab/>
            </w:r>
            <w:r>
              <w:rPr>
                <w:noProof/>
                <w:webHidden/>
              </w:rPr>
              <w:fldChar w:fldCharType="begin"/>
            </w:r>
            <w:r>
              <w:rPr>
                <w:noProof/>
                <w:webHidden/>
              </w:rPr>
              <w:instrText xml:space="preserve"> PAGEREF _Toc226530439 \h </w:instrText>
            </w:r>
            <w:r>
              <w:rPr>
                <w:noProof/>
                <w:webHidden/>
              </w:rPr>
            </w:r>
            <w:r>
              <w:rPr>
                <w:noProof/>
                <w:webHidden/>
              </w:rPr>
              <w:fldChar w:fldCharType="separate"/>
            </w:r>
            <w:r w:rsidR="002615C1">
              <w:rPr>
                <w:noProof/>
                <w:webHidden/>
              </w:rPr>
              <w:t>25</w:t>
            </w:r>
            <w:r>
              <w:rPr>
                <w:noProof/>
                <w:webHidden/>
              </w:rPr>
              <w:fldChar w:fldCharType="end"/>
            </w:r>
          </w:hyperlink>
        </w:p>
        <w:p w14:paraId="2081CF1C" w14:textId="0EB2DBDA" w:rsidR="00CB2E42" w:rsidRDefault="001E6C4E" w:rsidP="00433714">
          <w:pPr>
            <w:pStyle w:val="berschriftVorbemerkungen"/>
          </w:pPr>
          <w:r w:rsidRPr="00D8487F">
            <w:fldChar w:fldCharType="end"/>
          </w:r>
          <w:bookmarkStart w:id="2" w:name="_Toc226530393"/>
          <w:r w:rsidR="00CB2E42">
            <w:t xml:space="preserve">Inhalt dieses </w:t>
          </w:r>
          <w:r w:rsidR="00CB2E42" w:rsidRPr="00BA1C2D">
            <w:t>Dokuments</w:t>
          </w:r>
          <w:bookmarkEnd w:id="1"/>
          <w:bookmarkEnd w:id="0"/>
          <w:bookmarkEnd w:id="2"/>
        </w:p>
        <w:p w14:paraId="774F0B30" w14:textId="79D44979" w:rsidR="00CB2E42" w:rsidRDefault="00CB2E42" w:rsidP="00CB2E42">
          <w:pPr>
            <w:pStyle w:val="LDTextinhalt"/>
          </w:pPr>
          <w:r>
            <w:t>Das vorliegende Dokument beschreibt alle notwendigen Arbeiten zur Erfassung von Leistungen in der LUSD</w:t>
          </w:r>
          <w:r w:rsidR="00E476A8">
            <w:t>.</w:t>
          </w:r>
        </w:p>
        <w:p w14:paraId="3D6D1E3C" w14:textId="348D57AA" w:rsidR="001E6C4E" w:rsidRDefault="001E6C4E" w:rsidP="001E6C4E">
          <w:pPr>
            <w:pStyle w:val="berschriftVorbemerkungen"/>
          </w:pPr>
          <w:bookmarkStart w:id="3" w:name="_Toc226530394"/>
          <w:r>
            <w:t>Zielgruppe und vorausgesetzte Kenntnisse</w:t>
          </w:r>
          <w:bookmarkEnd w:id="3"/>
        </w:p>
        <w:p w14:paraId="3DB91346" w14:textId="77777777" w:rsidR="001E6C4E" w:rsidRPr="00CB2E42" w:rsidRDefault="001E6C4E" w:rsidP="001E6C4E">
          <w:pPr>
            <w:pStyle w:val="LDTextinhalt"/>
          </w:pPr>
          <w:r>
            <w:t xml:space="preserve">Diese Anleitung richtet sich an erfahrene LUSD-Nutzer, die Leistungen von Schülern innerhalb der LUSD erfassen möchten. </w:t>
          </w:r>
          <w:r w:rsidRPr="00CB2E42">
            <w:t>Folgende Kenntnisse im Umgang mit der LUSD werden vorausgesetzt und daher in dieser Anleitung nicht näher beschrieben:</w:t>
          </w:r>
        </w:p>
        <w:p w14:paraId="0025471E" w14:textId="77777777" w:rsidR="001E6C4E" w:rsidRPr="00CB2E42" w:rsidRDefault="001E6C4E" w:rsidP="001E6C4E">
          <w:pPr>
            <w:pStyle w:val="Aufzhlungbndig"/>
          </w:pPr>
          <w:r w:rsidRPr="00CB2E42">
            <w:t>Der Umgang mit der Schüler-, Kurs- und Klassensuche sowie der Selektion.</w:t>
          </w:r>
        </w:p>
        <w:p w14:paraId="3125F67B" w14:textId="77777777" w:rsidR="001E6C4E" w:rsidRPr="00CB2E42" w:rsidRDefault="001E6C4E" w:rsidP="001E6C4E">
          <w:pPr>
            <w:pStyle w:val="Aufzhlungbndig"/>
          </w:pPr>
          <w:r w:rsidRPr="00CB2E42">
            <w:t>Der Umgang mit der Erstellung von Berichten.</w:t>
          </w:r>
        </w:p>
        <w:p w14:paraId="69C39A17" w14:textId="16EBC95E" w:rsidR="001E6C4E" w:rsidRDefault="001E6C4E" w:rsidP="001E6C4E">
          <w:pPr>
            <w:pStyle w:val="Aufzhlungbndig"/>
          </w:pPr>
          <w:r w:rsidRPr="00CB2E42">
            <w:t>Vorbereitung der Leistungserfassung</w:t>
          </w:r>
          <w:r>
            <w:t>.</w:t>
          </w:r>
          <w:r w:rsidR="00A5648F">
            <w:rPr>
              <w:noProof/>
              <w:lang w:eastAsia="de-DE"/>
            </w:rPr>
            <mc:AlternateContent>
              <mc:Choice Requires="wps">
                <w:drawing>
                  <wp:anchor distT="0" distB="0" distL="114300" distR="114300" simplePos="0" relativeHeight="251665408" behindDoc="1" locked="0" layoutInCell="1" allowOverlap="1" wp14:anchorId="5A23794F" wp14:editId="5CD11B87">
                    <wp:simplePos x="0" y="0"/>
                    <wp:positionH relativeFrom="column">
                      <wp:posOffset>-3600450</wp:posOffset>
                    </wp:positionH>
                    <wp:positionV relativeFrom="paragraph">
                      <wp:posOffset>3429000</wp:posOffset>
                    </wp:positionV>
                    <wp:extent cx="3599815" cy="5372735"/>
                    <wp:effectExtent l="0" t="0" r="635" b="0"/>
                    <wp:wrapNone/>
                    <wp:docPr id="313" name="Rectangle 4" descr="Das Bild visualisiert das im Text Beschriebene. Es liefert keine darüber hinausgehenden wichtigen Informationen. "/>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9815" cy="5372735"/>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FE4D" id="Rectangle 4" o:spid="_x0000_s1026" alt="Das Bild visualisiert das im Text Beschriebene. Es liefert keine darüber hinausgehenden wichtigen Informationen. " style="position:absolute;margin-left:-283.5pt;margin-top:270pt;width:283.45pt;height:423.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" stroked="f" strokecolor="#4a7ebb" strokeweight="1.5pt">
                    <v:shadow opacity="22938f" offset="0"/>
                    <v:textbox inset=",7.2pt,,7.2pt"/>
                  </v:rect>
                </w:pict>
              </mc:Fallback>
            </mc:AlternateContent>
          </w:r>
        </w:p>
      </w:sdtContent>
    </w:sdt>
    <w:bookmarkStart w:id="4" w:name="_Toc225924058" w:displacedByCustomXml="prev"/>
    <w:bookmarkStart w:id="5" w:name="_Toc226470774" w:displacedByCustomXml="prev"/>
    <w:p w14:paraId="6F6EB378" w14:textId="0FEF48AC" w:rsidR="002B5B44" w:rsidRDefault="00CB2E42" w:rsidP="001E6C4E">
      <w:pPr>
        <w:pStyle w:val="LDDokumentenberschrift"/>
      </w:pPr>
      <w:bookmarkStart w:id="6" w:name="_Toc226530395"/>
      <w:r>
        <w:lastRenderedPageBreak/>
        <w:t xml:space="preserve">Leistungserfassung </w:t>
      </w:r>
      <w:r w:rsidR="000B451D">
        <w:t>in der LUSD</w:t>
      </w:r>
      <w:bookmarkEnd w:id="5"/>
      <w:bookmarkEnd w:id="4"/>
      <w:bookmarkEnd w:id="6"/>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930"/>
      </w:tblGrid>
      <w:tr w:rsidR="00317D47" w14:paraId="76428D1F" w14:textId="77777777" w:rsidTr="00317D47">
        <w:trPr>
          <w:cantSplit/>
          <w:trHeight w:val="284"/>
        </w:trPr>
        <w:tc>
          <w:tcPr>
            <w:tcW w:w="709" w:type="dxa"/>
          </w:tcPr>
          <w:p w14:paraId="4BE20843" w14:textId="77777777" w:rsidR="00317D47" w:rsidRPr="009B0AA3" w:rsidRDefault="00317D47" w:rsidP="00643364">
            <w:pPr>
              <w:pStyle w:val="LDTextinhalt"/>
            </w:pPr>
            <w:r>
              <w:rPr>
                <w:noProof/>
                <w:lang w:eastAsia="de-DE"/>
              </w:rPr>
              <w:drawing>
                <wp:inline distT="0" distB="0" distL="0" distR="0" wp14:anchorId="722CD10D" wp14:editId="3C5CC40D">
                  <wp:extent cx="288000" cy="288000"/>
                  <wp:effectExtent l="0" t="0" r="0" b="0"/>
                  <wp:docPr id="4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930" w:type="dxa"/>
            <w:vAlign w:val="center"/>
          </w:tcPr>
          <w:p w14:paraId="3963DB2A" w14:textId="77777777" w:rsidR="00317D47" w:rsidRPr="00317D47" w:rsidRDefault="00317D47" w:rsidP="00643364">
            <w:pPr>
              <w:rPr>
                <w:rStyle w:val="hervorhebunggrn"/>
              </w:rPr>
            </w:pPr>
            <w:r w:rsidRPr="00317D47">
              <w:rPr>
                <w:rStyle w:val="hervorhebunggrn"/>
              </w:rPr>
              <w:t>Hinweis</w:t>
            </w:r>
          </w:p>
          <w:p w14:paraId="50B0635B" w14:textId="77777777" w:rsidR="00836994" w:rsidRDefault="00317D47" w:rsidP="00836994">
            <w:pPr>
              <w:pStyle w:val="LDTextinhalt"/>
            </w:pPr>
            <w:r>
              <w:t xml:space="preserve">Sie können neben der direkten Eingabe der Leistungen in die LUSD auch </w:t>
            </w:r>
          </w:p>
          <w:p w14:paraId="68AB16DD" w14:textId="6C41D958" w:rsidR="00836994" w:rsidRDefault="00836994" w:rsidP="00DF1C1C">
            <w:pPr>
              <w:pStyle w:val="Aufzhlungbndig"/>
            </w:pPr>
            <w:r>
              <w:t xml:space="preserve">den Zugriff </w:t>
            </w:r>
            <w:r w:rsidRPr="00EC2A11">
              <w:rPr>
                <w:rStyle w:val="LDwichtigerText"/>
              </w:rPr>
              <w:t>per Anmeldung an der Schul-ID Hessen</w:t>
            </w:r>
            <w:r>
              <w:t xml:space="preserve"> nutzen. Wie Sie dabei vorgehen, erläutert Ihnen die Anleitung </w:t>
            </w:r>
            <w:hyperlink r:id="rId16" w:history="1">
              <w:r w:rsidRPr="00C22963">
                <w:rPr>
                  <w:rStyle w:val="LDLink"/>
                </w:rPr>
                <w:t>Leistungserfassung durchführen (Schul-ID Hessen)</w:t>
              </w:r>
            </w:hyperlink>
            <w:r>
              <w:rPr>
                <w:rStyle w:val="LDLink"/>
              </w:rPr>
              <w:t>.</w:t>
            </w:r>
          </w:p>
          <w:p w14:paraId="46DBB884" w14:textId="586EB3E0" w:rsidR="00317D47" w:rsidRPr="005B257B" w:rsidRDefault="00317D47" w:rsidP="00836994">
            <w:pPr>
              <w:pStyle w:val="Aufzhlungbndig"/>
            </w:pPr>
            <w:r>
              <w:t xml:space="preserve">den </w:t>
            </w:r>
            <w:r w:rsidRPr="00EC2A11">
              <w:rPr>
                <w:rStyle w:val="LDwichtigerText"/>
              </w:rPr>
              <w:t>externen Notenclient ENC</w:t>
            </w:r>
            <w:r>
              <w:t xml:space="preserve"> nutzen. Wie Sie dabei vorgehen, erläutert Ihnen die Anleitung </w:t>
            </w:r>
            <w:hyperlink r:id="rId17" w:history="1">
              <w:r w:rsidRPr="00317D47">
                <w:rPr>
                  <w:rStyle w:val="LDLink"/>
                </w:rPr>
                <w:t>Leistungen mit dem ENC erfassen</w:t>
              </w:r>
            </w:hyperlink>
            <w:r>
              <w:t xml:space="preserve">. </w:t>
            </w:r>
            <w:r w:rsidR="0092681B">
              <w:t xml:space="preserve">Bitte beachten Sie, dass die Unterstützung des ENC </w:t>
            </w:r>
            <w:r w:rsidR="00EC2A11">
              <w:t xml:space="preserve">voraussichtlich </w:t>
            </w:r>
            <w:r w:rsidR="00562C3B">
              <w:t>am Schuljahresende</w:t>
            </w:r>
            <w:r w:rsidR="0092681B">
              <w:t xml:space="preserve"> </w:t>
            </w:r>
            <w:r w:rsidR="00EC2A11">
              <w:t>202</w:t>
            </w:r>
            <w:r w:rsidR="00562C3B">
              <w:t>7/28</w:t>
            </w:r>
            <w:r w:rsidR="00EC2A11">
              <w:t xml:space="preserve"> </w:t>
            </w:r>
            <w:r w:rsidR="0092681B">
              <w:t>ausläuft</w:t>
            </w:r>
            <w:r w:rsidR="00562C3B">
              <w:t xml:space="preserve"> und bis dahin schrittweise abgebaut wird. Beachten Sie daher auch, dass die Anleitung nicht mehr auf dem aktuellen Stand ist. </w:t>
            </w:r>
          </w:p>
        </w:tc>
      </w:tr>
    </w:tbl>
    <w:p w14:paraId="506A6431" w14:textId="3C51A393" w:rsidR="00825EAC" w:rsidRDefault="0059052D" w:rsidP="00442D34">
      <w:pPr>
        <w:pStyle w:val="berschrift2"/>
      </w:pPr>
      <w:bookmarkStart w:id="7" w:name="_Ref131411442"/>
      <w:bookmarkStart w:id="8" w:name="_Toc132712047"/>
      <w:bookmarkStart w:id="9" w:name="_Toc225924059"/>
      <w:bookmarkStart w:id="10" w:name="_Toc226470775"/>
      <w:bookmarkStart w:id="11" w:name="_Toc226530396"/>
      <w:r>
        <w:t>Leistungen einzelner Schüler in der LUSD erfassen</w:t>
      </w:r>
      <w:bookmarkEnd w:id="7"/>
      <w:bookmarkEnd w:id="8"/>
      <w:bookmarkEnd w:id="9"/>
      <w:bookmarkEnd w:id="10"/>
      <w:bookmarkEnd w:id="11"/>
    </w:p>
    <w:p w14:paraId="3B0A2C50" w14:textId="0598E27D" w:rsidR="0098245F" w:rsidRDefault="0098245F" w:rsidP="002B3389">
      <w:pPr>
        <w:pStyle w:val="LDHandlungsschritt"/>
      </w:pPr>
      <w:r>
        <w:t>Ö</w:t>
      </w:r>
      <w:r w:rsidRPr="00BC75CA">
        <w:t xml:space="preserve">ffnen Sie die </w:t>
      </w:r>
      <w:r>
        <w:t>Webs</w:t>
      </w:r>
      <w:r w:rsidRPr="00BC75CA">
        <w:t>eite</w:t>
      </w:r>
      <w:r w:rsidR="00861ACD" w:rsidRPr="00861ACD">
        <w:rPr>
          <w:smallCaps/>
        </w:rPr>
        <w:t xml:space="preserve"> Leistungen &gt;</w:t>
      </w:r>
      <w:r w:rsidRPr="00D934E4">
        <w:rPr>
          <w:rStyle w:val="LDProgrammelement"/>
        </w:rPr>
        <w:t xml:space="preserve"> Leistungserfassung &gt; Schüler </w:t>
      </w:r>
      <w:r>
        <w:t xml:space="preserve">- Register </w:t>
      </w:r>
      <w:r w:rsidRPr="002B3389">
        <w:rPr>
          <w:rStyle w:val="LDProgrammelement"/>
        </w:rPr>
        <w:t>Kursnoten</w:t>
      </w:r>
      <w:r>
        <w:t>.</w:t>
      </w:r>
    </w:p>
    <w:p w14:paraId="0D98EF57" w14:textId="694B6280" w:rsidR="006C492A" w:rsidRDefault="006C492A" w:rsidP="009E3EC9">
      <w:pPr>
        <w:pStyle w:val="LDTextinhaltweitereingerckt"/>
      </w:pPr>
      <w:r>
        <w:t xml:space="preserve">Je nach Schulform stehen Ihnen unterschiedliche Register für die einzelnen Leistungstypen zur Verfügung. </w:t>
      </w:r>
    </w:p>
    <w:p w14:paraId="7A9881C3" w14:textId="6A16366D" w:rsidR="0098245F" w:rsidRDefault="0098245F" w:rsidP="002B3389">
      <w:pPr>
        <w:pStyle w:val="LDHandlungsschritt"/>
      </w:pPr>
      <w:r>
        <w:t>Wählen Sie die gewünschten Schüler über</w:t>
      </w:r>
      <w:r w:rsidR="002B3389">
        <w:t xml:space="preserve"> die Schaltfläche</w:t>
      </w:r>
      <w:r>
        <w:t xml:space="preserve"> </w:t>
      </w:r>
      <w:r w:rsidR="00C268BF">
        <w:rPr>
          <w:noProof/>
        </w:rPr>
        <w:drawing>
          <wp:inline distT="0" distB="0" distL="0" distR="0" wp14:anchorId="42D5EA42" wp14:editId="2388CAFB">
            <wp:extent cx="502054" cy="144000"/>
            <wp:effectExtent l="0" t="0" r="0" b="8890"/>
            <wp:docPr id="699" name="Grafik 39" descr="Schaltfläche S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39" descr="Schaltfläche Suche"/>
                    <pic:cNvPicPr>
                      <a:picLocks noChangeAspect="1"/>
                    </pic:cNvPicPr>
                  </pic:nvPicPr>
                  <pic:blipFill rotWithShape="1">
                    <a:blip r:embed="rId18"/>
                    <a:srcRect l="31152" t="24684" r="17874" b="25257"/>
                    <a:stretch/>
                  </pic:blipFill>
                  <pic:spPr>
                    <a:xfrm>
                      <a:off x="0" y="0"/>
                      <a:ext cx="502054" cy="144000"/>
                    </a:xfrm>
                    <a:prstGeom prst="rect">
                      <a:avLst/>
                    </a:prstGeom>
                  </pic:spPr>
                </pic:pic>
              </a:graphicData>
            </a:graphic>
          </wp:inline>
        </w:drawing>
      </w:r>
      <w:r w:rsidR="00C268BF">
        <w:t xml:space="preserve"> </w:t>
      </w:r>
      <w:r>
        <w:t>aus. S</w:t>
      </w:r>
      <w:r w:rsidRPr="002632B8">
        <w:t xml:space="preserve">ie sehen </w:t>
      </w:r>
      <w:r>
        <w:t xml:space="preserve">die Eingabemaske </w:t>
      </w:r>
      <w:r w:rsidRPr="002B3389">
        <w:rPr>
          <w:rStyle w:val="LDProgrammelement"/>
        </w:rPr>
        <w:t>Kursnoten</w:t>
      </w:r>
      <w:r>
        <w:t xml:space="preserve"> mit den Daten des ersten Schülers</w:t>
      </w:r>
      <w:r w:rsidR="00694E70">
        <w:t xml:space="preserve"> (</w:t>
      </w:r>
      <w:r w:rsidR="00694E70" w:rsidRPr="003D12D1">
        <w:rPr>
          <w:rStyle w:val="LDLink"/>
        </w:rPr>
        <w:fldChar w:fldCharType="begin"/>
      </w:r>
      <w:r w:rsidR="00694E70" w:rsidRPr="003D12D1">
        <w:rPr>
          <w:rStyle w:val="LDLink"/>
        </w:rPr>
        <w:instrText xml:space="preserve"> REF _Ref392753178 \h </w:instrText>
      </w:r>
      <w:r w:rsidR="00694E70" w:rsidRPr="003D12D1">
        <w:rPr>
          <w:rStyle w:val="LDLink"/>
        </w:rPr>
      </w:r>
      <w:r w:rsidR="00694E70" w:rsidRPr="003D12D1">
        <w:rPr>
          <w:rStyle w:val="LDLink"/>
        </w:rPr>
        <w:fldChar w:fldCharType="separate"/>
      </w:r>
      <w:r w:rsidR="002615C1">
        <w:t xml:space="preserve">Abb. </w:t>
      </w:r>
      <w:r w:rsidR="002615C1">
        <w:rPr>
          <w:noProof/>
        </w:rPr>
        <w:t>1</w:t>
      </w:r>
      <w:r w:rsidR="00694E70" w:rsidRPr="003D12D1">
        <w:rPr>
          <w:rStyle w:val="LDLink"/>
        </w:rPr>
        <w:fldChar w:fldCharType="end"/>
      </w:r>
      <w:r w:rsidR="00694E70">
        <w:t>)</w:t>
      </w:r>
      <w:r>
        <w:t>.</w:t>
      </w:r>
    </w:p>
    <w:p w14:paraId="21EB5CF9" w14:textId="4FE9BC87" w:rsidR="00694E70" w:rsidRDefault="00694E70" w:rsidP="009E3EC9">
      <w:pPr>
        <w:pStyle w:val="LDTextinhaltweitereingerckt"/>
      </w:pPr>
      <w:r>
        <w:t xml:space="preserve">Sie können nun in den einzelnen Registern die Leistungen des Schülers </w:t>
      </w:r>
      <w:r w:rsidR="006C492A">
        <w:t xml:space="preserve">für das aktuelle Halbjahr </w:t>
      </w:r>
      <w:r>
        <w:t>erfassen.</w:t>
      </w:r>
      <w:r w:rsidR="006C492A">
        <w:t xml:space="preserve"> Nachfolgend werden die Eingaben in den einzelnen Registern beschrieben.</w:t>
      </w:r>
    </w:p>
    <w:p w14:paraId="29C4CEA8" w14:textId="651B5B20" w:rsidR="002B5B44" w:rsidRDefault="00694E70" w:rsidP="00442D34">
      <w:pPr>
        <w:pStyle w:val="berschrift3"/>
      </w:pPr>
      <w:bookmarkStart w:id="12" w:name="_Toc132712048"/>
      <w:bookmarkStart w:id="13" w:name="_Toc225924060"/>
      <w:bookmarkStart w:id="14" w:name="_Toc226470776"/>
      <w:bookmarkStart w:id="15" w:name="_Toc226530397"/>
      <w:r>
        <w:t xml:space="preserve">Kursnoten </w:t>
      </w:r>
      <w:r w:rsidR="002B5B44" w:rsidRPr="002B5B44">
        <w:t>er</w:t>
      </w:r>
      <w:r>
        <w:t>fassen</w:t>
      </w:r>
      <w:bookmarkEnd w:id="12"/>
      <w:bookmarkEnd w:id="13"/>
      <w:bookmarkEnd w:id="14"/>
      <w:bookmarkEnd w:id="15"/>
    </w:p>
    <w:p w14:paraId="7D04B92C" w14:textId="685943DC" w:rsidR="00694E70" w:rsidRDefault="00694E70"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w:t>
      </w:r>
      <w:r w:rsidR="00421E9A">
        <w:t xml:space="preserve"> </w:t>
      </w:r>
      <w:r w:rsidRPr="002B3389">
        <w:rPr>
          <w:rStyle w:val="LDProgrammelement"/>
        </w:rPr>
        <w:t xml:space="preserve">Kursnoten </w:t>
      </w:r>
      <w:r w:rsidRPr="00694E70">
        <w:t>und haben die gewünschten Schüler ausgewählt</w:t>
      </w:r>
      <w:r w:rsidR="006C492A">
        <w:t xml:space="preserve"> (</w:t>
      </w:r>
      <w:r w:rsidR="006C492A" w:rsidRPr="003D12D1">
        <w:rPr>
          <w:rStyle w:val="LDLink"/>
        </w:rPr>
        <w:fldChar w:fldCharType="begin"/>
      </w:r>
      <w:r w:rsidR="006C492A" w:rsidRPr="003D12D1">
        <w:rPr>
          <w:rStyle w:val="LDLink"/>
        </w:rPr>
        <w:instrText xml:space="preserve"> REF _Ref392753178 \h </w:instrText>
      </w:r>
      <w:r w:rsidR="006C492A" w:rsidRPr="003D12D1">
        <w:rPr>
          <w:rStyle w:val="LDLink"/>
        </w:rPr>
      </w:r>
      <w:r w:rsidR="006C492A" w:rsidRPr="003D12D1">
        <w:rPr>
          <w:rStyle w:val="LDLink"/>
        </w:rPr>
        <w:fldChar w:fldCharType="separate"/>
      </w:r>
      <w:r w:rsidR="002615C1">
        <w:t xml:space="preserve">Abb. </w:t>
      </w:r>
      <w:r w:rsidR="002615C1">
        <w:rPr>
          <w:noProof/>
        </w:rPr>
        <w:t>1</w:t>
      </w:r>
      <w:r w:rsidR="006C492A" w:rsidRPr="003D12D1">
        <w:rPr>
          <w:rStyle w:val="LDLink"/>
        </w:rPr>
        <w:fldChar w:fldCharType="end"/>
      </w:r>
      <w:r w:rsidR="00421E9A">
        <w:t>).</w:t>
      </w:r>
    </w:p>
    <w:p w14:paraId="7301225A" w14:textId="72ACC01C" w:rsidR="00C268BF" w:rsidRDefault="007B60E7" w:rsidP="009E3EC9">
      <w:pPr>
        <w:pStyle w:val="LDTextinhalteingerckt"/>
      </w:pPr>
      <w:r w:rsidRPr="007B60E7">
        <w:rPr>
          <w:noProof/>
        </w:rPr>
        <w:drawing>
          <wp:inline distT="0" distB="0" distL="0" distR="0" wp14:anchorId="6852E5C9" wp14:editId="560DE1BA">
            <wp:extent cx="3936262" cy="2209556"/>
            <wp:effectExtent l="19050" t="19050" r="26670" b="19685"/>
            <wp:docPr id="30" name="Grafik 30"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descr="Das Bild visualisiert das im Text Beschriebene. Es liefert keine darüber hinausgehenden wichtigen Informationen. "/>
                    <pic:cNvPicPr/>
                  </pic:nvPicPr>
                  <pic:blipFill>
                    <a:blip r:embed="rId19"/>
                    <a:stretch>
                      <a:fillRect/>
                    </a:stretch>
                  </pic:blipFill>
                  <pic:spPr>
                    <a:xfrm>
                      <a:off x="0" y="0"/>
                      <a:ext cx="3953396" cy="2219174"/>
                    </a:xfrm>
                    <a:prstGeom prst="rect">
                      <a:avLst/>
                    </a:prstGeom>
                    <a:ln>
                      <a:solidFill>
                        <a:srgbClr val="4F81BD"/>
                      </a:solidFill>
                    </a:ln>
                  </pic:spPr>
                </pic:pic>
              </a:graphicData>
            </a:graphic>
          </wp:inline>
        </w:drawing>
      </w:r>
    </w:p>
    <w:p w14:paraId="4FE673F3" w14:textId="5D0AE90F" w:rsidR="006C492A" w:rsidRDefault="006C492A" w:rsidP="00432CD0">
      <w:pPr>
        <w:pStyle w:val="LDBildunterschrift"/>
      </w:pPr>
      <w:bookmarkStart w:id="16" w:name="_Ref392753178"/>
      <w:bookmarkStart w:id="17" w:name="_Toc107401234"/>
      <w:bookmarkStart w:id="18" w:name="_Toc225924077"/>
      <w:bookmarkStart w:id="19" w:name="_Toc226470793"/>
      <w:bookmarkStart w:id="20" w:name="_Toc226530419"/>
      <w:r>
        <w:t xml:space="preserve">Abb.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1</w:t>
      </w:r>
      <w:r w:rsidR="005965D2">
        <w:rPr>
          <w:noProof/>
        </w:rPr>
        <w:fldChar w:fldCharType="end"/>
      </w:r>
      <w:bookmarkEnd w:id="16"/>
      <w:r w:rsidR="002B3389">
        <w:rPr>
          <w:noProof/>
        </w:rPr>
        <w:t xml:space="preserve"> Webseite Schüler: </w:t>
      </w:r>
      <w:r>
        <w:t>Register Kursnoten</w:t>
      </w:r>
      <w:bookmarkEnd w:id="17"/>
      <w:bookmarkEnd w:id="18"/>
      <w:bookmarkEnd w:id="19"/>
      <w:bookmarkEnd w:id="20"/>
    </w:p>
    <w:p w14:paraId="6354AA87" w14:textId="71DAFEEE" w:rsidR="00BC2539" w:rsidRDefault="00503DC7" w:rsidP="000F0AEA">
      <w:pPr>
        <w:pStyle w:val="LDHandlungsschritt"/>
        <w:numPr>
          <w:ilvl w:val="0"/>
          <w:numId w:val="26"/>
        </w:numPr>
      </w:pPr>
      <w:r w:rsidRPr="00503DC7">
        <w:lastRenderedPageBreak/>
        <w:t>Klicken</w:t>
      </w:r>
      <w:r w:rsidRPr="009308F7">
        <w:t xml:space="preserve"> Sie beim ausgewählten Schüler in der Spalte </w:t>
      </w:r>
      <w:r w:rsidRPr="009308F7">
        <w:rPr>
          <w:rStyle w:val="LDProgrammelement"/>
        </w:rPr>
        <w:t xml:space="preserve">Note </w:t>
      </w:r>
      <w:r w:rsidRPr="009308F7">
        <w:t>in das gewünschte Feld und geben die Noten/Punkte direkt ein</w:t>
      </w:r>
      <w:r>
        <w:t xml:space="preserve">. Stellen Sie </w:t>
      </w:r>
      <w:r w:rsidRPr="009308F7">
        <w:t>Punkten unter 10</w:t>
      </w:r>
      <w:r>
        <w:t xml:space="preserve"> </w:t>
      </w:r>
      <w:r w:rsidRPr="009308F7">
        <w:t>eine 0 voran (z.B. 08).</w:t>
      </w:r>
      <w:r>
        <w:t xml:space="preserve"> Alternativ können Sie die Auswahlliste nutzen. </w:t>
      </w:r>
      <w:r w:rsidR="00BC2539">
        <w:t xml:space="preserve"> </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2B3389" w14:paraId="03B040D4" w14:textId="77777777" w:rsidTr="002B3389">
        <w:trPr>
          <w:cantSplit/>
          <w:trHeight w:val="284"/>
        </w:trPr>
        <w:tc>
          <w:tcPr>
            <w:tcW w:w="709" w:type="dxa"/>
          </w:tcPr>
          <w:p w14:paraId="670248D3" w14:textId="2751E577" w:rsidR="002B3389" w:rsidRPr="009B0AA3" w:rsidRDefault="002B3389" w:rsidP="00643364">
            <w:pPr>
              <w:pStyle w:val="LDTextinhalt"/>
            </w:pPr>
            <w:r>
              <w:rPr>
                <w:noProof/>
                <w:lang w:eastAsia="de-DE"/>
              </w:rPr>
              <w:drawing>
                <wp:inline distT="0" distB="0" distL="0" distR="0" wp14:anchorId="1BB3B9D8" wp14:editId="58ED491E">
                  <wp:extent cx="288000" cy="288000"/>
                  <wp:effectExtent l="0" t="0" r="0" b="0"/>
                  <wp:docPr id="43"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5DB0AAC1" w14:textId="77777777" w:rsidR="002B3389" w:rsidRPr="002B3389" w:rsidRDefault="002B3389" w:rsidP="00643364">
            <w:pPr>
              <w:rPr>
                <w:rStyle w:val="hervorhebunggrn"/>
              </w:rPr>
            </w:pPr>
            <w:r w:rsidRPr="002B3389">
              <w:rPr>
                <w:rStyle w:val="hervorhebunggrn"/>
              </w:rPr>
              <w:t>Hinweis</w:t>
            </w:r>
          </w:p>
          <w:p w14:paraId="0BE46FDF" w14:textId="77777777" w:rsidR="002B3389" w:rsidRDefault="002B3389" w:rsidP="00BC2539">
            <w:pPr>
              <w:pStyle w:val="Aufzhlungbndig"/>
            </w:pPr>
            <w:r>
              <w:t xml:space="preserve">Sie können nur die Noten eingeben, die in der Auswahlliste vorkommen Je nach Schulform und </w:t>
            </w:r>
            <w:r w:rsidRPr="00295150">
              <w:t>Stufe</w:t>
            </w:r>
            <w:r>
              <w:t xml:space="preserve"> des Schülers sehen Sie den im System festgelegten Notenbereich. </w:t>
            </w:r>
          </w:p>
          <w:p w14:paraId="1639AC50" w14:textId="52635005" w:rsidR="0095509A" w:rsidRDefault="002B3389" w:rsidP="00BC2539">
            <w:pPr>
              <w:pStyle w:val="Aufzhlungbndig"/>
            </w:pPr>
            <w:r>
              <w:t xml:space="preserve">Eine Änderung der Noten ist innerhalb eines Halbjahres immer möglich. Wenn Sie die Auswahl </w:t>
            </w:r>
            <w:r w:rsidRPr="00A75C4B">
              <w:rPr>
                <w:rStyle w:val="LDMeneintrag"/>
              </w:rPr>
              <w:t>*)</w:t>
            </w:r>
            <w:r>
              <w:t xml:space="preserve"> verwenden, müssen Sie dem Schüler eine Zeugnisbemerkung zuweisen (siehe Kapitel </w:t>
            </w:r>
            <w:r w:rsidRPr="002B3389">
              <w:rPr>
                <w:rStyle w:val="LDLink"/>
              </w:rPr>
              <w:fldChar w:fldCharType="begin"/>
            </w:r>
            <w:r w:rsidRPr="002B3389">
              <w:rPr>
                <w:rStyle w:val="LDLink"/>
              </w:rPr>
              <w:instrText xml:space="preserve"> REF _Ref393179387 \r \h </w:instrText>
            </w:r>
            <w:r w:rsidRPr="002B3389">
              <w:rPr>
                <w:rStyle w:val="LDLink"/>
              </w:rPr>
            </w:r>
            <w:r w:rsidRPr="002B3389">
              <w:rPr>
                <w:rStyle w:val="LDLink"/>
              </w:rPr>
              <w:fldChar w:fldCharType="separate"/>
            </w:r>
            <w:r w:rsidR="002615C1">
              <w:rPr>
                <w:rStyle w:val="LDLink"/>
              </w:rPr>
              <w:t>1.6.1</w:t>
            </w:r>
            <w:r w:rsidRPr="002B3389">
              <w:rPr>
                <w:rStyle w:val="LDLink"/>
              </w:rPr>
              <w:fldChar w:fldCharType="end"/>
            </w:r>
            <w:r>
              <w:t>).</w:t>
            </w:r>
            <w:r w:rsidR="0095509A">
              <w:t xml:space="preserve"> </w:t>
            </w:r>
          </w:p>
          <w:p w14:paraId="5D93A1BA" w14:textId="2548ECF0" w:rsidR="002B3389" w:rsidRPr="005B257B" w:rsidRDefault="0095509A" w:rsidP="00BC2539">
            <w:pPr>
              <w:pStyle w:val="Aufzhlungbndig"/>
            </w:pPr>
            <w:r w:rsidRPr="0098245F">
              <w:t xml:space="preserve">Die Note </w:t>
            </w:r>
            <w:r>
              <w:t xml:space="preserve">eines </w:t>
            </w:r>
            <w:r w:rsidRPr="0095509A">
              <w:rPr>
                <w:rStyle w:val="LDwichtigerText"/>
              </w:rPr>
              <w:t>externen Kurses</w:t>
            </w:r>
            <w:r>
              <w:t xml:space="preserve"> pflegt die externe Schule und kann von Ihnen nicht </w:t>
            </w:r>
            <w:r w:rsidRPr="0098245F">
              <w:t>geändert werden!</w:t>
            </w:r>
            <w:r>
              <w:t xml:space="preserve"> Sollte eine Änderung nötig sein, </w:t>
            </w:r>
            <w:r w:rsidRPr="0098245F">
              <w:t xml:space="preserve">müssen </w:t>
            </w:r>
            <w:r>
              <w:t xml:space="preserve">Sie Kontakt mit der </w:t>
            </w:r>
            <w:r w:rsidRPr="0098245F">
              <w:t>entsprechende</w:t>
            </w:r>
            <w:r>
              <w:t>n</w:t>
            </w:r>
            <w:r w:rsidRPr="0098245F">
              <w:t xml:space="preserve"> Schule </w:t>
            </w:r>
            <w:r>
              <w:t>aufnehmen</w:t>
            </w:r>
            <w:r w:rsidR="00BC2539">
              <w:t xml:space="preserve"> </w:t>
            </w:r>
            <w:r w:rsidR="0092681B">
              <w:t>(</w:t>
            </w:r>
            <w:r w:rsidR="00BC2539">
              <w:t xml:space="preserve">siehe </w:t>
            </w:r>
            <w:r w:rsidR="00BC2539" w:rsidRPr="003E111F">
              <w:rPr>
                <w:rStyle w:val="LDProgrammelement"/>
              </w:rPr>
              <w:t>Schulnummer</w:t>
            </w:r>
            <w:r w:rsidR="00BC2539">
              <w:t xml:space="preserve"> in der Spalte </w:t>
            </w:r>
            <w:r w:rsidR="00BC2539" w:rsidRPr="003E111F">
              <w:rPr>
                <w:rStyle w:val="LDProgrammelement"/>
              </w:rPr>
              <w:t>Externer Kurs</w:t>
            </w:r>
            <w:r w:rsidR="00BC2539">
              <w:rPr>
                <w:rStyle w:val="LDProgrammelement"/>
              </w:rPr>
              <w:t xml:space="preserve"> </w:t>
            </w:r>
            <w:r w:rsidR="00BC2539" w:rsidRPr="00FB2030">
              <w:t>auf der Seite</w:t>
            </w:r>
            <w:r w:rsidR="00BC2539">
              <w:rPr>
                <w:rStyle w:val="LDProgrammelement"/>
              </w:rPr>
              <w:t xml:space="preserve"> Leistungserfassung &gt; Schüler</w:t>
            </w:r>
            <w:r w:rsidR="00BC2539">
              <w:t>).</w:t>
            </w:r>
          </w:p>
        </w:tc>
      </w:tr>
    </w:tbl>
    <w:p w14:paraId="3635E086" w14:textId="77777777" w:rsidR="00BC2539" w:rsidRDefault="00BC2539" w:rsidP="00BC2539">
      <w:pPr>
        <w:pStyle w:val="LDZwischenberschriftErluterung"/>
      </w:pPr>
    </w:p>
    <w:p w14:paraId="28180AF0" w14:textId="7F107A6F" w:rsidR="00BC2539" w:rsidRDefault="00BC2539" w:rsidP="00BC2539">
      <w:pPr>
        <w:pStyle w:val="LDZwischenberschriftErluterung"/>
      </w:pPr>
      <w:r>
        <w:t xml:space="preserve">Bedeutungen der Abkürzungen im Feld </w:t>
      </w:r>
      <w:r>
        <w:rPr>
          <w:rStyle w:val="LDProgrammelement"/>
        </w:rPr>
        <w:t>no</w:t>
      </w:r>
      <w:r w:rsidRPr="003E111F">
        <w:rPr>
          <w:rStyle w:val="LDProgrammelement"/>
        </w:rPr>
        <w:t>te</w:t>
      </w:r>
    </w:p>
    <w:tbl>
      <w:tblPr>
        <w:tblW w:w="8789" w:type="dxa"/>
        <w:tblInd w:w="70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CellMar>
          <w:left w:w="57" w:type="dxa"/>
          <w:right w:w="57" w:type="dxa"/>
        </w:tblCellMar>
        <w:tblLook w:val="04A0" w:firstRow="1" w:lastRow="0" w:firstColumn="1" w:lastColumn="0" w:noHBand="0" w:noVBand="1"/>
      </w:tblPr>
      <w:tblGrid>
        <w:gridCol w:w="851"/>
        <w:gridCol w:w="7938"/>
      </w:tblGrid>
      <w:tr w:rsidR="00BC2539" w:rsidRPr="00E3599E" w14:paraId="4A681C2A" w14:textId="77777777" w:rsidTr="00FD7B8F">
        <w:trPr>
          <w:tblHeader/>
        </w:trPr>
        <w:tc>
          <w:tcPr>
            <w:tcW w:w="851" w:type="dxa"/>
            <w:shd w:val="clear" w:color="auto" w:fill="D9D9D9" w:themeFill="background1" w:themeFillShade="D9"/>
          </w:tcPr>
          <w:p w14:paraId="3D686F0E" w14:textId="77777777" w:rsidR="00BC2539" w:rsidRPr="00C32139" w:rsidRDefault="00BC2539" w:rsidP="00FD7B8F">
            <w:pPr>
              <w:pStyle w:val="LDTextinhalt"/>
              <w:rPr>
                <w:rStyle w:val="LDBereichTabelle"/>
              </w:rPr>
            </w:pPr>
            <w:r>
              <w:rPr>
                <w:rStyle w:val="LDBereichTabelle"/>
              </w:rPr>
              <w:t>Abk.</w:t>
            </w:r>
          </w:p>
        </w:tc>
        <w:tc>
          <w:tcPr>
            <w:tcW w:w="7938" w:type="dxa"/>
            <w:shd w:val="clear" w:color="auto" w:fill="D9D9D9" w:themeFill="background1" w:themeFillShade="D9"/>
          </w:tcPr>
          <w:p w14:paraId="6A794C11" w14:textId="77777777" w:rsidR="00BC2539" w:rsidRPr="00C32139" w:rsidRDefault="00BC2539" w:rsidP="00FD7B8F">
            <w:pPr>
              <w:pStyle w:val="LDTextinhalt"/>
              <w:rPr>
                <w:rStyle w:val="LDBereichTabelle"/>
              </w:rPr>
            </w:pPr>
            <w:r>
              <w:rPr>
                <w:rStyle w:val="LDBereichTabelle"/>
              </w:rPr>
              <w:t>Bedeutung</w:t>
            </w:r>
          </w:p>
        </w:tc>
      </w:tr>
      <w:tr w:rsidR="00BC2539" w:rsidRPr="00E3599E" w14:paraId="641DBC71" w14:textId="77777777" w:rsidTr="00FD7B8F">
        <w:tblPrEx>
          <w:tblCellMar>
            <w:left w:w="70" w:type="dxa"/>
            <w:right w:w="70" w:type="dxa"/>
          </w:tblCellMar>
        </w:tblPrEx>
        <w:tc>
          <w:tcPr>
            <w:tcW w:w="851" w:type="dxa"/>
          </w:tcPr>
          <w:p w14:paraId="170D57FE" w14:textId="77777777" w:rsidR="00BC2539" w:rsidRPr="00BF3FD1" w:rsidRDefault="00BC2539" w:rsidP="00FD7B8F">
            <w:pPr>
              <w:pStyle w:val="LDTextinhalt"/>
            </w:pPr>
            <w:r>
              <w:t>T</w:t>
            </w:r>
          </w:p>
        </w:tc>
        <w:tc>
          <w:tcPr>
            <w:tcW w:w="7938" w:type="dxa"/>
          </w:tcPr>
          <w:p w14:paraId="75F571DA" w14:textId="77777777" w:rsidR="00BC2539" w:rsidRPr="003E111F" w:rsidRDefault="00BC2539" w:rsidP="00FD7B8F">
            <w:pPr>
              <w:pStyle w:val="LDTextinhalt"/>
            </w:pPr>
            <w:r>
              <w:t>T</w:t>
            </w:r>
            <w:r w:rsidRPr="003E111F">
              <w:t>eilgenommen</w:t>
            </w:r>
          </w:p>
        </w:tc>
      </w:tr>
      <w:tr w:rsidR="00BC2539" w:rsidRPr="00E3599E" w14:paraId="6742DA6E" w14:textId="77777777" w:rsidTr="00FD7B8F">
        <w:tc>
          <w:tcPr>
            <w:tcW w:w="851" w:type="dxa"/>
          </w:tcPr>
          <w:p w14:paraId="63D32BD1" w14:textId="2FC2D40B" w:rsidR="00BC2539" w:rsidRPr="00BF3FD1" w:rsidRDefault="00BC2539" w:rsidP="00FD7B8F">
            <w:pPr>
              <w:pStyle w:val="LDTextinhalt"/>
            </w:pPr>
            <w:r>
              <w:t>E</w:t>
            </w:r>
          </w:p>
        </w:tc>
        <w:tc>
          <w:tcPr>
            <w:tcW w:w="7938" w:type="dxa"/>
          </w:tcPr>
          <w:p w14:paraId="3744D8ED" w14:textId="77777777" w:rsidR="00BC2539" w:rsidRPr="003E111F" w:rsidRDefault="00BC2539" w:rsidP="00FD7B8F">
            <w:pPr>
              <w:pStyle w:val="LDTextinhalt"/>
            </w:pPr>
            <w:r>
              <w:t>Mit Erfolg teilgenommen</w:t>
            </w:r>
          </w:p>
        </w:tc>
      </w:tr>
      <w:tr w:rsidR="00BC2539" w:rsidRPr="00E3599E" w14:paraId="6C51B574" w14:textId="77777777" w:rsidTr="00FD7B8F">
        <w:tc>
          <w:tcPr>
            <w:tcW w:w="851" w:type="dxa"/>
          </w:tcPr>
          <w:p w14:paraId="0AC2A21A" w14:textId="77777777" w:rsidR="00BC2539" w:rsidRPr="00BF3FD1" w:rsidRDefault="00BC2539" w:rsidP="00FD7B8F">
            <w:pPr>
              <w:pStyle w:val="LDTextinhalt"/>
            </w:pPr>
            <w:r>
              <w:t>G</w:t>
            </w:r>
          </w:p>
        </w:tc>
        <w:tc>
          <w:tcPr>
            <w:tcW w:w="7938" w:type="dxa"/>
          </w:tcPr>
          <w:p w14:paraId="67D187C0" w14:textId="77777777" w:rsidR="00BC2539" w:rsidRPr="003E111F" w:rsidRDefault="00BC2539" w:rsidP="00FD7B8F">
            <w:pPr>
              <w:pStyle w:val="LDTextinhalt"/>
            </w:pPr>
            <w:r>
              <w:t>Mit gutem Erfolg teilgenommen</w:t>
            </w:r>
          </w:p>
        </w:tc>
      </w:tr>
      <w:tr w:rsidR="00BC2539" w:rsidRPr="00E3599E" w14:paraId="4DBCD5D2" w14:textId="77777777" w:rsidTr="00FD7B8F">
        <w:tc>
          <w:tcPr>
            <w:tcW w:w="851" w:type="dxa"/>
          </w:tcPr>
          <w:p w14:paraId="15AB01C7" w14:textId="77777777" w:rsidR="00BC2539" w:rsidRDefault="00BC2539" w:rsidP="00FD7B8F">
            <w:pPr>
              <w:pStyle w:val="LDTextinhalt"/>
            </w:pPr>
            <w:r>
              <w:t>-</w:t>
            </w:r>
          </w:p>
        </w:tc>
        <w:tc>
          <w:tcPr>
            <w:tcW w:w="7938" w:type="dxa"/>
          </w:tcPr>
          <w:p w14:paraId="5C6FF2A7" w14:textId="77777777" w:rsidR="00BC2539" w:rsidRDefault="00BC2539" w:rsidP="00FD7B8F">
            <w:pPr>
              <w:pStyle w:val="LDTextinhalt"/>
            </w:pPr>
            <w:r>
              <w:t>Keine Note</w:t>
            </w:r>
          </w:p>
        </w:tc>
      </w:tr>
      <w:tr w:rsidR="00BC2539" w:rsidRPr="00E3599E" w14:paraId="4C3C0EC2" w14:textId="77777777" w:rsidTr="00FD7B8F">
        <w:tc>
          <w:tcPr>
            <w:tcW w:w="851" w:type="dxa"/>
          </w:tcPr>
          <w:p w14:paraId="6063BB5E" w14:textId="77777777" w:rsidR="00BC2539" w:rsidRDefault="00BC2539" w:rsidP="00FD7B8F">
            <w:pPr>
              <w:pStyle w:val="LDTextinhalt"/>
            </w:pPr>
            <w:r>
              <w:t>*)</w:t>
            </w:r>
          </w:p>
        </w:tc>
        <w:tc>
          <w:tcPr>
            <w:tcW w:w="7938" w:type="dxa"/>
          </w:tcPr>
          <w:p w14:paraId="6D17FC6F" w14:textId="77777777" w:rsidR="00BC2539" w:rsidRDefault="00BC2539" w:rsidP="00FD7B8F">
            <w:pPr>
              <w:pStyle w:val="LDTextinhalt"/>
            </w:pPr>
            <w:r>
              <w:t xml:space="preserve">Bemerkung: Weisen Sie dem Schüler auf der Seite </w:t>
            </w:r>
            <w:r w:rsidRPr="003E111F">
              <w:rPr>
                <w:rStyle w:val="LDProgrammelement"/>
              </w:rPr>
              <w:t>leistungserfassung &gt; Schüler</w:t>
            </w:r>
            <w:r>
              <w:t xml:space="preserve"> im Register </w:t>
            </w:r>
            <w:r w:rsidRPr="003E111F">
              <w:rPr>
                <w:rStyle w:val="LDProgrammelement"/>
              </w:rPr>
              <w:t>Bemerkungen</w:t>
            </w:r>
            <w:r>
              <w:t xml:space="preserve"> eine Bemerkung zu.</w:t>
            </w:r>
          </w:p>
        </w:tc>
      </w:tr>
      <w:tr w:rsidR="00BC2539" w:rsidRPr="00E3599E" w14:paraId="7CDA3027" w14:textId="77777777" w:rsidTr="00FD7B8F">
        <w:tc>
          <w:tcPr>
            <w:tcW w:w="851" w:type="dxa"/>
          </w:tcPr>
          <w:p w14:paraId="370EF9A0" w14:textId="77777777" w:rsidR="00BC2539" w:rsidRDefault="00BC2539" w:rsidP="00FD7B8F">
            <w:pPr>
              <w:pStyle w:val="LDTextinhalt"/>
            </w:pPr>
            <w:r>
              <w:t>Bf</w:t>
            </w:r>
          </w:p>
        </w:tc>
        <w:tc>
          <w:tcPr>
            <w:tcW w:w="7938" w:type="dxa"/>
          </w:tcPr>
          <w:p w14:paraId="7735204C" w14:textId="77777777" w:rsidR="00D02677" w:rsidRDefault="00BC2539" w:rsidP="00FD7B8F">
            <w:pPr>
              <w:pStyle w:val="LDTextinhalt"/>
            </w:pPr>
            <w:r>
              <w:t>Vom Sport befreit</w:t>
            </w:r>
            <w:r w:rsidR="0092681B">
              <w:t>.</w:t>
            </w:r>
          </w:p>
          <w:p w14:paraId="548B3E19" w14:textId="150D860A" w:rsidR="00BC2539" w:rsidRDefault="0092681B" w:rsidP="00FD7B8F">
            <w:pPr>
              <w:pStyle w:val="LDTextinhalt"/>
            </w:pPr>
            <w:r>
              <w:t>Die Sportbefreiung wird auf der S</w:t>
            </w:r>
            <w:r w:rsidR="00D02677">
              <w:t xml:space="preserve">eite </w:t>
            </w:r>
            <w:r w:rsidR="00D02677" w:rsidRPr="00D02677">
              <w:rPr>
                <w:rStyle w:val="LDProgrammelement"/>
              </w:rPr>
              <w:t>Unterricht &gt; UV-Bearbeitung &gt; Schüler-Kurs-Zuordnung</w:t>
            </w:r>
            <w:r w:rsidR="00D02677">
              <w:t xml:space="preserve"> gepflegt. Suchen Sie nach dem Schüler im Bereich </w:t>
            </w:r>
            <w:r w:rsidR="00D02677" w:rsidRPr="00D02677">
              <w:rPr>
                <w:rStyle w:val="LDProgrammelement"/>
              </w:rPr>
              <w:t>Schülerauswahl</w:t>
            </w:r>
            <w:r w:rsidR="00D02677">
              <w:t xml:space="preserve">, klicken Sie den Schülernamen an, klicken Sie den Sportkurs an, klicken Sie </w:t>
            </w:r>
            <w:r w:rsidR="00D02677" w:rsidRPr="00D02677">
              <w:rPr>
                <w:rStyle w:val="LDProgrammelement"/>
              </w:rPr>
              <w:t>Bearbeiten</w:t>
            </w:r>
            <w:r w:rsidR="00D02677">
              <w:t xml:space="preserve"> an, wählen Sie im Feld </w:t>
            </w:r>
            <w:r w:rsidR="00D02677" w:rsidRPr="00D02677">
              <w:rPr>
                <w:rStyle w:val="LDProgrammelement"/>
              </w:rPr>
              <w:t>Kursoption</w:t>
            </w:r>
            <w:r w:rsidR="00D02677">
              <w:t xml:space="preserve"> das Kürzel X, übernehmen und speichern Sie.</w:t>
            </w:r>
          </w:p>
        </w:tc>
      </w:tr>
    </w:tbl>
    <w:p w14:paraId="284DC4B6" w14:textId="0FD27621" w:rsidR="00BC2539" w:rsidRDefault="00BC2539" w:rsidP="000F0AEA">
      <w:pPr>
        <w:pStyle w:val="LDHandlungsschritt"/>
        <w:numPr>
          <w:ilvl w:val="0"/>
          <w:numId w:val="26"/>
        </w:numPr>
      </w:pPr>
      <w:r>
        <w:t>Mit der Tabulator-Taste (Pfeil) gelangen Sie zum nächsten Notenfeld.</w:t>
      </w:r>
    </w:p>
    <w:p w14:paraId="1B54FE76" w14:textId="77777777" w:rsidR="00503DC7" w:rsidRDefault="00503DC7" w:rsidP="000F0AEA">
      <w:pPr>
        <w:pStyle w:val="LDHandlungsschritt"/>
        <w:numPr>
          <w:ilvl w:val="0"/>
          <w:numId w:val="26"/>
        </w:numPr>
      </w:pPr>
      <w:r>
        <w:t xml:space="preserve">Wenn Sie alle gewünschten Noten des Schülers vergeben haben, klicken Sie auf die Schaltfläche </w:t>
      </w:r>
      <w:r w:rsidRPr="003E111F">
        <w:rPr>
          <w:rStyle w:val="LDProgrammelement"/>
        </w:rPr>
        <w:t>speichern</w:t>
      </w:r>
      <w:r>
        <w:t>.</w:t>
      </w:r>
    </w:p>
    <w:p w14:paraId="26B2C112" w14:textId="77777777" w:rsidR="00503DC7" w:rsidRDefault="00503DC7" w:rsidP="000F0AEA">
      <w:pPr>
        <w:pStyle w:val="LDHandlungsschritt"/>
        <w:numPr>
          <w:ilvl w:val="0"/>
          <w:numId w:val="26"/>
        </w:numPr>
      </w:pPr>
      <w:r>
        <w:t>Wählen Sie den nächsten Schüler aus und wiederholen die Schritte 1 und 2.</w:t>
      </w:r>
    </w:p>
    <w:p w14:paraId="56A64B60" w14:textId="6583D668" w:rsidR="00694E70" w:rsidRDefault="00694E70" w:rsidP="00442D34">
      <w:pPr>
        <w:pStyle w:val="berschrift3"/>
      </w:pPr>
      <w:bookmarkStart w:id="21" w:name="_Toc132712049"/>
      <w:bookmarkStart w:id="22" w:name="_Toc225924061"/>
      <w:bookmarkStart w:id="23" w:name="_Toc226470777"/>
      <w:bookmarkStart w:id="24" w:name="_Toc226530398"/>
      <w:r w:rsidRPr="00694E70">
        <w:lastRenderedPageBreak/>
        <w:t>Fehlzeiten</w:t>
      </w:r>
      <w:r>
        <w:t xml:space="preserve"> erfassen</w:t>
      </w:r>
      <w:bookmarkEnd w:id="21"/>
      <w:bookmarkEnd w:id="22"/>
      <w:bookmarkEnd w:id="23"/>
      <w:bookmarkEnd w:id="24"/>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2F24E4" w14:paraId="3BB3D9D2" w14:textId="77777777" w:rsidTr="002F24E4">
        <w:trPr>
          <w:cantSplit/>
          <w:trHeight w:val="284"/>
        </w:trPr>
        <w:tc>
          <w:tcPr>
            <w:tcW w:w="709" w:type="dxa"/>
          </w:tcPr>
          <w:p w14:paraId="7EEDCC19" w14:textId="77777777" w:rsidR="002F24E4" w:rsidRPr="009B0AA3" w:rsidRDefault="002F24E4" w:rsidP="00643364">
            <w:pPr>
              <w:pStyle w:val="LDTextinhalt"/>
            </w:pPr>
            <w:r>
              <w:rPr>
                <w:noProof/>
                <w:lang w:eastAsia="de-DE"/>
              </w:rPr>
              <w:drawing>
                <wp:inline distT="0" distB="0" distL="0" distR="0" wp14:anchorId="1DE161BB" wp14:editId="6A6EFFFF">
                  <wp:extent cx="288000" cy="288000"/>
                  <wp:effectExtent l="0" t="0" r="0" b="0"/>
                  <wp:docPr id="4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03BBC8A2" w14:textId="77777777" w:rsidR="002F24E4" w:rsidRPr="002B3389" w:rsidRDefault="002F24E4" w:rsidP="00643364">
            <w:pPr>
              <w:rPr>
                <w:rStyle w:val="hervorhebunggrn"/>
              </w:rPr>
            </w:pPr>
            <w:r w:rsidRPr="002B3389">
              <w:rPr>
                <w:rStyle w:val="hervorhebunggrn"/>
              </w:rPr>
              <w:t>Hinweis</w:t>
            </w:r>
          </w:p>
          <w:p w14:paraId="7CA75D51" w14:textId="112655FE" w:rsidR="002F24E4" w:rsidRPr="005B257B" w:rsidRDefault="002F24E4" w:rsidP="00643364">
            <w:pPr>
              <w:pStyle w:val="LDTextinhalt"/>
            </w:pPr>
            <w:r>
              <w:t>Um Fehlzeiten eingeben zu können, müssen Sie auf der Webseite</w:t>
            </w:r>
            <w:r w:rsidR="00861ACD" w:rsidRPr="00861ACD">
              <w:rPr>
                <w:smallCaps/>
              </w:rPr>
              <w:t xml:space="preserve"> Leistungen &gt;</w:t>
            </w:r>
            <w:r w:rsidRPr="00D934E4">
              <w:rPr>
                <w:rStyle w:val="LDProgrammelement"/>
              </w:rPr>
              <w:t xml:space="preserve"> Zeugniskonfiguration &gt; </w:t>
            </w:r>
            <w:r w:rsidR="007F6AE4">
              <w:rPr>
                <w:rStyle w:val="LDProgrammelement"/>
              </w:rPr>
              <w:t>Konfiguration Leistungserfassung</w:t>
            </w:r>
            <w:r>
              <w:t xml:space="preserve"> die Erfassung der Fehlzeiten (Option klassen- oder kursweise) eingestellt haben</w:t>
            </w:r>
            <w:r w:rsidR="007F6AE4">
              <w:t>.</w:t>
            </w:r>
          </w:p>
        </w:tc>
      </w:tr>
    </w:tbl>
    <w:p w14:paraId="32ACAECB" w14:textId="3661BCFB" w:rsidR="006C492A" w:rsidRDefault="006C492A"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 </w:t>
      </w:r>
      <w:r w:rsidRPr="002B3389">
        <w:rPr>
          <w:rStyle w:val="LDProgrammelement"/>
        </w:rPr>
        <w:t xml:space="preserve">Fehlzeiten </w:t>
      </w:r>
      <w:r w:rsidRPr="00694E70">
        <w:t>und haben die gewünschten Schüler ausgewählt</w:t>
      </w:r>
      <w:r w:rsidR="002F24E4">
        <w:t>.</w:t>
      </w:r>
    </w:p>
    <w:p w14:paraId="1596A0D5" w14:textId="5067F8AD" w:rsidR="004761AD" w:rsidRDefault="00951EE2" w:rsidP="009E3EC9">
      <w:pPr>
        <w:pStyle w:val="LDTextinhalteingerckt"/>
      </w:pPr>
      <w:r w:rsidRPr="00951EE2">
        <w:rPr>
          <w:noProof/>
        </w:rPr>
        <w:drawing>
          <wp:inline distT="0" distB="0" distL="0" distR="0" wp14:anchorId="3FBBE79A" wp14:editId="15326BB8">
            <wp:extent cx="5400000" cy="3250800"/>
            <wp:effectExtent l="19050" t="19050" r="10795" b="26035"/>
            <wp:docPr id="1" name="Grafik 1"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Das Bild visualisiert das im Text Beschriebene. Es liefert keine darüber hinausgehenden wichtigen Informationen. "/>
                    <pic:cNvPicPr/>
                  </pic:nvPicPr>
                  <pic:blipFill>
                    <a:blip r:embed="rId20"/>
                    <a:stretch>
                      <a:fillRect/>
                    </a:stretch>
                  </pic:blipFill>
                  <pic:spPr>
                    <a:xfrm>
                      <a:off x="0" y="0"/>
                      <a:ext cx="5400000" cy="3250800"/>
                    </a:xfrm>
                    <a:prstGeom prst="rect">
                      <a:avLst/>
                    </a:prstGeom>
                    <a:ln>
                      <a:solidFill>
                        <a:srgbClr val="4F81BD"/>
                      </a:solidFill>
                    </a:ln>
                  </pic:spPr>
                </pic:pic>
              </a:graphicData>
            </a:graphic>
          </wp:inline>
        </w:drawing>
      </w:r>
    </w:p>
    <w:p w14:paraId="0E7858AF" w14:textId="5D49250F" w:rsidR="004761AD" w:rsidRPr="00432CD0" w:rsidRDefault="004761AD" w:rsidP="00432CD0">
      <w:pPr>
        <w:pStyle w:val="LDBildunterschrift"/>
      </w:pPr>
      <w:bookmarkStart w:id="25" w:name="_Ref392754939"/>
      <w:bookmarkStart w:id="26" w:name="_Toc107401235"/>
      <w:bookmarkStart w:id="27" w:name="_Toc225924078"/>
      <w:bookmarkStart w:id="28" w:name="_Toc226470794"/>
      <w:bookmarkStart w:id="29" w:name="_Toc226530420"/>
      <w:r>
        <w:t>A</w:t>
      </w:r>
      <w:r w:rsidR="006C492A">
        <w:t xml:space="preserve">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2</w:t>
      </w:r>
      <w:r w:rsidR="005965D2">
        <w:rPr>
          <w:noProof/>
        </w:rPr>
        <w:fldChar w:fldCharType="end"/>
      </w:r>
      <w:bookmarkEnd w:id="25"/>
      <w:r w:rsidR="002F24E4">
        <w:rPr>
          <w:noProof/>
        </w:rPr>
        <w:t xml:space="preserve"> </w:t>
      </w:r>
      <w:r w:rsidR="006C492A">
        <w:t xml:space="preserve">Webseite </w:t>
      </w:r>
      <w:r w:rsidR="002F24E4">
        <w:t>S</w:t>
      </w:r>
      <w:r w:rsidR="006C492A">
        <w:t>chüler</w:t>
      </w:r>
      <w:r w:rsidR="002F24E4">
        <w:t xml:space="preserve">: </w:t>
      </w:r>
      <w:r w:rsidR="006C492A">
        <w:t>Register Fehlzeiten</w:t>
      </w:r>
      <w:bookmarkEnd w:id="26"/>
      <w:bookmarkEnd w:id="27"/>
      <w:bookmarkEnd w:id="28"/>
      <w:bookmarkEnd w:id="29"/>
    </w:p>
    <w:p w14:paraId="082EF001" w14:textId="5FE03B3F" w:rsidR="004761AD" w:rsidRPr="00432CD0" w:rsidRDefault="006C492A" w:rsidP="00826F40">
      <w:pPr>
        <w:pStyle w:val="LDHandlungsschritt"/>
        <w:numPr>
          <w:ilvl w:val="0"/>
          <w:numId w:val="34"/>
        </w:numPr>
      </w:pPr>
      <w:r>
        <w:t>Geben Sie die Fehlzeiten ein.</w:t>
      </w:r>
    </w:p>
    <w:p w14:paraId="2EB8B643" w14:textId="10DFB268" w:rsidR="006C492A" w:rsidRDefault="006C492A" w:rsidP="002B3389">
      <w:pPr>
        <w:pStyle w:val="LDHandlungsschritt"/>
      </w:pPr>
      <w:r w:rsidRPr="00CA6383">
        <w:t>Klicken Sie auf</w:t>
      </w:r>
      <w:r w:rsidR="002F24E4">
        <w:t xml:space="preserve"> </w:t>
      </w:r>
      <w:r w:rsidR="002F24E4" w:rsidRPr="002F24E4">
        <w:rPr>
          <w:rStyle w:val="LDProgrammelement"/>
        </w:rPr>
        <w:t>speichern</w:t>
      </w:r>
      <w:r w:rsidRPr="00CA6383">
        <w:t>.</w:t>
      </w:r>
    </w:p>
    <w:p w14:paraId="25BDB1CE" w14:textId="0DC53052" w:rsidR="006C492A" w:rsidRDefault="006C492A" w:rsidP="00442D34">
      <w:pPr>
        <w:pStyle w:val="berschrift3"/>
      </w:pPr>
      <w:bookmarkStart w:id="30" w:name="_Toc132712050"/>
      <w:bookmarkStart w:id="31" w:name="_Toc225924062"/>
      <w:bookmarkStart w:id="32" w:name="_Toc226470778"/>
      <w:bookmarkStart w:id="33" w:name="_Toc226530399"/>
      <w:r w:rsidRPr="006C492A">
        <w:t>Arbeits- und Sozialverhalten</w:t>
      </w:r>
      <w:r>
        <w:t xml:space="preserve"> erfassen</w:t>
      </w:r>
      <w:bookmarkEnd w:id="30"/>
      <w:bookmarkEnd w:id="31"/>
      <w:bookmarkEnd w:id="32"/>
      <w:bookmarkEnd w:id="33"/>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2F24E4" w14:paraId="19A59F53" w14:textId="77777777" w:rsidTr="00643364">
        <w:trPr>
          <w:cantSplit/>
          <w:trHeight w:val="284"/>
        </w:trPr>
        <w:tc>
          <w:tcPr>
            <w:tcW w:w="709" w:type="dxa"/>
          </w:tcPr>
          <w:p w14:paraId="24924E42" w14:textId="77777777" w:rsidR="002F24E4" w:rsidRPr="009B0AA3" w:rsidRDefault="002F24E4" w:rsidP="00643364">
            <w:pPr>
              <w:pStyle w:val="LDTextinhalt"/>
            </w:pPr>
            <w:r>
              <w:rPr>
                <w:noProof/>
                <w:lang w:eastAsia="de-DE"/>
              </w:rPr>
              <w:drawing>
                <wp:inline distT="0" distB="0" distL="0" distR="0" wp14:anchorId="38C021D8" wp14:editId="3DDF1DB5">
                  <wp:extent cx="288000" cy="288000"/>
                  <wp:effectExtent l="0" t="0" r="0" b="0"/>
                  <wp:docPr id="4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1BD10E33" w14:textId="77777777" w:rsidR="002F24E4" w:rsidRPr="002B3389" w:rsidRDefault="002F24E4" w:rsidP="00643364">
            <w:pPr>
              <w:rPr>
                <w:rStyle w:val="hervorhebunggrn"/>
              </w:rPr>
            </w:pPr>
            <w:r w:rsidRPr="002B3389">
              <w:rPr>
                <w:rStyle w:val="hervorhebunggrn"/>
              </w:rPr>
              <w:t>Hinweis</w:t>
            </w:r>
          </w:p>
          <w:p w14:paraId="69755992" w14:textId="7079E03A" w:rsidR="002F24E4" w:rsidRDefault="002F24E4" w:rsidP="002F24E4">
            <w:pPr>
              <w:pStyle w:val="LDTextinhalt"/>
            </w:pPr>
            <w:r>
              <w:t>Um hier Eingaben machen zu können, müssen Sie auf der Webseite</w:t>
            </w:r>
            <w:r w:rsidR="00861ACD" w:rsidRPr="00861ACD">
              <w:rPr>
                <w:smallCaps/>
              </w:rPr>
              <w:t xml:space="preserve"> Leistungen &gt;</w:t>
            </w:r>
            <w:r w:rsidRPr="00D934E4">
              <w:rPr>
                <w:rStyle w:val="LDProgrammelement"/>
              </w:rPr>
              <w:t xml:space="preserve"> Zeugniskonfiguration </w:t>
            </w:r>
            <w:r w:rsidR="007F6AE4" w:rsidRPr="00D934E4">
              <w:rPr>
                <w:rStyle w:val="LDProgrammelement"/>
              </w:rPr>
              <w:t xml:space="preserve">&gt; </w:t>
            </w:r>
            <w:r w:rsidR="007F6AE4">
              <w:rPr>
                <w:rStyle w:val="LDProgrammelement"/>
              </w:rPr>
              <w:t>Konfiguration Leistungserfassung</w:t>
            </w:r>
            <w:r>
              <w:t xml:space="preserve"> die Erfassung der Kopfnoten eingestellt haben.</w:t>
            </w:r>
          </w:p>
          <w:p w14:paraId="3E1A7FCD" w14:textId="2DEDCDFE" w:rsidR="002F24E4" w:rsidRPr="005B257B" w:rsidRDefault="002F24E4" w:rsidP="00643364">
            <w:pPr>
              <w:pStyle w:val="LDTextinhalt"/>
            </w:pPr>
            <w:r>
              <w:t xml:space="preserve">Haben Sie die Option </w:t>
            </w:r>
            <w:r w:rsidRPr="002F24E4">
              <w:rPr>
                <w:rStyle w:val="LDMeneintrag"/>
              </w:rPr>
              <w:t>Schriftliche Ergänzungen</w:t>
            </w:r>
            <w:r>
              <w:t xml:space="preserve"> ausgewählt, werden die erfassten Bemerkungen beim Zeugnisdruck auf einem Beiblatt ausgegeben</w:t>
            </w:r>
          </w:p>
        </w:tc>
      </w:tr>
    </w:tbl>
    <w:p w14:paraId="795AE65A" w14:textId="3A2FE10E" w:rsidR="006C492A" w:rsidRDefault="006C492A"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 </w:t>
      </w:r>
      <w:r w:rsidRPr="002B3389">
        <w:rPr>
          <w:rStyle w:val="LDProgrammelement"/>
        </w:rPr>
        <w:t xml:space="preserve">Arbeits- und Sozialverhalten </w:t>
      </w:r>
      <w:r w:rsidRPr="00694E70">
        <w:t>und haben die gewünschten Schüler ausgewählt</w:t>
      </w:r>
      <w:r w:rsidR="002F24E4">
        <w:t>.</w:t>
      </w:r>
    </w:p>
    <w:p w14:paraId="64C03836" w14:textId="1E742991" w:rsidR="004761AD" w:rsidRDefault="007B60E7" w:rsidP="009E3EC9">
      <w:pPr>
        <w:pStyle w:val="LDTextinhalteingerckt"/>
      </w:pPr>
      <w:r w:rsidRPr="007B60E7">
        <w:rPr>
          <w:noProof/>
        </w:rPr>
        <w:lastRenderedPageBreak/>
        <w:drawing>
          <wp:inline distT="0" distB="0" distL="0" distR="0" wp14:anchorId="696B6E20" wp14:editId="1F311F63">
            <wp:extent cx="5400000" cy="3067200"/>
            <wp:effectExtent l="19050" t="19050" r="10795" b="19050"/>
            <wp:docPr id="44" name="Grafik 44"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k 44" descr="Das Bild visualisiert das im Text Beschriebene. Es liefert keine darüber hinausgehenden wichtigen Informationen. "/>
                    <pic:cNvPicPr/>
                  </pic:nvPicPr>
                  <pic:blipFill>
                    <a:blip r:embed="rId21"/>
                    <a:stretch>
                      <a:fillRect/>
                    </a:stretch>
                  </pic:blipFill>
                  <pic:spPr>
                    <a:xfrm>
                      <a:off x="0" y="0"/>
                      <a:ext cx="5400000" cy="3067200"/>
                    </a:xfrm>
                    <a:prstGeom prst="rect">
                      <a:avLst/>
                    </a:prstGeom>
                    <a:ln>
                      <a:solidFill>
                        <a:srgbClr val="4F81BD"/>
                      </a:solidFill>
                    </a:ln>
                  </pic:spPr>
                </pic:pic>
              </a:graphicData>
            </a:graphic>
          </wp:inline>
        </w:drawing>
      </w:r>
    </w:p>
    <w:p w14:paraId="5C1944F8" w14:textId="0901EF23" w:rsidR="006C492A" w:rsidRDefault="006C492A" w:rsidP="00432CD0">
      <w:pPr>
        <w:pStyle w:val="LDBildunterschrift"/>
      </w:pPr>
      <w:bookmarkStart w:id="34" w:name="_Ref392755862"/>
      <w:bookmarkStart w:id="35" w:name="_Toc107401236"/>
      <w:bookmarkStart w:id="36" w:name="_Toc225924079"/>
      <w:bookmarkStart w:id="37" w:name="_Toc226470795"/>
      <w:bookmarkStart w:id="38" w:name="_Toc226530421"/>
      <w:r>
        <w:t xml:space="preserve">Abb.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3</w:t>
      </w:r>
      <w:r w:rsidR="005965D2">
        <w:rPr>
          <w:noProof/>
        </w:rPr>
        <w:fldChar w:fldCharType="end"/>
      </w:r>
      <w:bookmarkEnd w:id="34"/>
      <w:r w:rsidR="002F24E4">
        <w:rPr>
          <w:noProof/>
        </w:rPr>
        <w:t xml:space="preserve"> Webseite</w:t>
      </w:r>
      <w:r>
        <w:t xml:space="preserve"> Schüler</w:t>
      </w:r>
      <w:r w:rsidR="002F24E4">
        <w:t>:</w:t>
      </w:r>
      <w:r>
        <w:t xml:space="preserve"> Register Arbeits- und Sozialverhalten</w:t>
      </w:r>
      <w:bookmarkEnd w:id="35"/>
      <w:bookmarkEnd w:id="36"/>
      <w:bookmarkEnd w:id="37"/>
      <w:bookmarkEnd w:id="38"/>
    </w:p>
    <w:p w14:paraId="0F34CB4E" w14:textId="6B9475B2" w:rsidR="001A123B" w:rsidRDefault="006C492A" w:rsidP="000F0AEA">
      <w:pPr>
        <w:pStyle w:val="LDHandlungsschritt"/>
        <w:numPr>
          <w:ilvl w:val="0"/>
          <w:numId w:val="15"/>
        </w:numPr>
      </w:pPr>
      <w:r>
        <w:t>Geben Sie die Kopfnoten und schriftlichen Ergänzungen ein.</w:t>
      </w:r>
    </w:p>
    <w:p w14:paraId="4E66E2D8" w14:textId="06D28BB0" w:rsidR="006C492A" w:rsidRDefault="006C492A" w:rsidP="002B3389">
      <w:pPr>
        <w:pStyle w:val="LDHandlungsschritt"/>
      </w:pPr>
      <w:r w:rsidRPr="00CA6383">
        <w:t>Klicken Sie auf</w:t>
      </w:r>
      <w:r>
        <w:t xml:space="preserve"> </w:t>
      </w:r>
      <w:r w:rsidR="002F24E4" w:rsidRPr="002F24E4">
        <w:rPr>
          <w:rStyle w:val="LDProgrammelement"/>
        </w:rPr>
        <w:t>speichern</w:t>
      </w:r>
      <w:r w:rsidRPr="00CA6383">
        <w:t>.</w:t>
      </w:r>
    </w:p>
    <w:p w14:paraId="51BB5FBE" w14:textId="60DB79C7" w:rsidR="006C492A" w:rsidRPr="002F24E4" w:rsidRDefault="006C492A" w:rsidP="002F24E4">
      <w:pPr>
        <w:pStyle w:val="berschrift3"/>
      </w:pPr>
      <w:bookmarkStart w:id="39" w:name="_Toc132712051"/>
      <w:bookmarkStart w:id="40" w:name="_Toc225924063"/>
      <w:bookmarkStart w:id="41" w:name="_Toc226470779"/>
      <w:bookmarkStart w:id="42" w:name="_Toc226530400"/>
      <w:r w:rsidRPr="002F24E4">
        <w:t>Projektprüfung erfassen (nur berufliche Schulen)</w:t>
      </w:r>
      <w:bookmarkEnd w:id="39"/>
      <w:bookmarkEnd w:id="40"/>
      <w:bookmarkEnd w:id="41"/>
      <w:bookmarkEnd w:id="42"/>
      <w:r w:rsidRPr="002F24E4">
        <w:t xml:space="preserve"> </w:t>
      </w:r>
    </w:p>
    <w:p w14:paraId="42ECC763" w14:textId="3855D280" w:rsidR="006C492A" w:rsidRDefault="006C492A"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 </w:t>
      </w:r>
      <w:r w:rsidRPr="002B3389">
        <w:rPr>
          <w:rStyle w:val="LDProgrammelement"/>
        </w:rPr>
        <w:t xml:space="preserve">Projektprüfung </w:t>
      </w:r>
      <w:r w:rsidRPr="00694E70">
        <w:t>und haben d</w:t>
      </w:r>
      <w:r w:rsidR="00F35030">
        <w:t>en</w:t>
      </w:r>
      <w:r w:rsidRPr="00694E70">
        <w:t xml:space="preserve"> gewünschten Schüler ausgewählt</w:t>
      </w:r>
      <w:r w:rsidR="002F24E4">
        <w:t>.</w:t>
      </w:r>
    </w:p>
    <w:p w14:paraId="10EFAC84" w14:textId="6D658D8B" w:rsidR="00532EF7" w:rsidRDefault="002539D3" w:rsidP="009E3EC9">
      <w:pPr>
        <w:pStyle w:val="LDTextinhalteingerckt"/>
      </w:pPr>
      <w:r w:rsidRPr="002539D3">
        <w:rPr>
          <w:noProof/>
        </w:rPr>
        <w:drawing>
          <wp:inline distT="0" distB="0" distL="0" distR="0" wp14:anchorId="6BF3EFCD" wp14:editId="2996DD43">
            <wp:extent cx="5400000" cy="3009600"/>
            <wp:effectExtent l="19050" t="19050" r="10795" b="19685"/>
            <wp:docPr id="47" name="Grafik 47"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Das Bild visualisiert das im Text Beschriebene. Es liefert keine darüber hinausgehenden wichtigen Informationen. "/>
                    <pic:cNvPicPr/>
                  </pic:nvPicPr>
                  <pic:blipFill>
                    <a:blip r:embed="rId22"/>
                    <a:stretch>
                      <a:fillRect/>
                    </a:stretch>
                  </pic:blipFill>
                  <pic:spPr>
                    <a:xfrm>
                      <a:off x="0" y="0"/>
                      <a:ext cx="5400000" cy="3009600"/>
                    </a:xfrm>
                    <a:prstGeom prst="rect">
                      <a:avLst/>
                    </a:prstGeom>
                    <a:ln>
                      <a:solidFill>
                        <a:srgbClr val="4F81BD"/>
                      </a:solidFill>
                    </a:ln>
                  </pic:spPr>
                </pic:pic>
              </a:graphicData>
            </a:graphic>
          </wp:inline>
        </w:drawing>
      </w:r>
    </w:p>
    <w:p w14:paraId="5B6C5701" w14:textId="08C19459" w:rsidR="006C492A" w:rsidRDefault="006C492A" w:rsidP="00432CD0">
      <w:pPr>
        <w:pStyle w:val="LDBildunterschrift"/>
      </w:pPr>
      <w:bookmarkStart w:id="43" w:name="_Ref392757188"/>
      <w:bookmarkStart w:id="44" w:name="_Toc107401237"/>
      <w:bookmarkStart w:id="45" w:name="_Toc225924080"/>
      <w:bookmarkStart w:id="46" w:name="_Toc226470796"/>
      <w:bookmarkStart w:id="47" w:name="_Toc226530422"/>
      <w:r>
        <w:t xml:space="preserve">Abb.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4</w:t>
      </w:r>
      <w:r w:rsidR="005965D2">
        <w:rPr>
          <w:noProof/>
        </w:rPr>
        <w:fldChar w:fldCharType="end"/>
      </w:r>
      <w:bookmarkEnd w:id="43"/>
      <w:r w:rsidR="002F24E4">
        <w:rPr>
          <w:noProof/>
        </w:rPr>
        <w:t xml:space="preserve"> </w:t>
      </w:r>
      <w:r>
        <w:t>Webseite Schüler</w:t>
      </w:r>
      <w:r w:rsidR="002F24E4">
        <w:t>:</w:t>
      </w:r>
      <w:r>
        <w:t xml:space="preserve"> Register Projektprüfung</w:t>
      </w:r>
      <w:bookmarkEnd w:id="44"/>
      <w:bookmarkEnd w:id="45"/>
      <w:bookmarkEnd w:id="46"/>
      <w:bookmarkEnd w:id="47"/>
    </w:p>
    <w:p w14:paraId="618FA1B4" w14:textId="4AA9ECE2" w:rsidR="00C1433C" w:rsidRDefault="006C492A" w:rsidP="000F0AEA">
      <w:pPr>
        <w:pStyle w:val="LDHandlungsschritt"/>
        <w:numPr>
          <w:ilvl w:val="0"/>
          <w:numId w:val="14"/>
        </w:numPr>
      </w:pPr>
      <w:r>
        <w:t>Geb</w:t>
      </w:r>
      <w:r w:rsidR="00421E9A">
        <w:t>en Sie die Themen und Noten ein.</w:t>
      </w:r>
      <w:r w:rsidR="00C1433C">
        <w:t xml:space="preserve"> </w:t>
      </w:r>
    </w:p>
    <w:p w14:paraId="3FB9B696" w14:textId="15AC0748" w:rsidR="006C492A" w:rsidRDefault="006C492A" w:rsidP="002B3389">
      <w:pPr>
        <w:pStyle w:val="LDHandlungsschritt"/>
      </w:pPr>
      <w:r w:rsidRPr="00CA6383">
        <w:t>Klicken Sie auf</w:t>
      </w:r>
      <w:r w:rsidR="002F24E4">
        <w:t xml:space="preserve"> </w:t>
      </w:r>
      <w:r w:rsidR="002F24E4" w:rsidRPr="002F24E4">
        <w:rPr>
          <w:rStyle w:val="LDProgrammelement"/>
        </w:rPr>
        <w:t>speichern</w:t>
      </w:r>
      <w:r w:rsidRPr="00CA6383">
        <w:t>.</w:t>
      </w:r>
    </w:p>
    <w:p w14:paraId="784D0494" w14:textId="73C43686" w:rsidR="006C492A" w:rsidRDefault="006C492A" w:rsidP="00442D34">
      <w:pPr>
        <w:pStyle w:val="berschrift3"/>
      </w:pPr>
      <w:bookmarkStart w:id="48" w:name="_Toc132712052"/>
      <w:bookmarkStart w:id="49" w:name="_Toc225924064"/>
      <w:bookmarkStart w:id="50" w:name="_Toc226470780"/>
      <w:bookmarkStart w:id="51" w:name="_Hlk224205658"/>
      <w:bookmarkStart w:id="52" w:name="_Toc226530401"/>
      <w:r w:rsidRPr="00861ACD">
        <w:lastRenderedPageBreak/>
        <w:t>Berufliche Gesamtnoten</w:t>
      </w:r>
      <w:r>
        <w:t xml:space="preserve"> erfassen (nur berufliche Schulen)</w:t>
      </w:r>
      <w:bookmarkEnd w:id="48"/>
      <w:bookmarkEnd w:id="49"/>
      <w:bookmarkEnd w:id="50"/>
      <w:bookmarkEnd w:id="52"/>
    </w:p>
    <w:bookmarkEnd w:id="51"/>
    <w:p w14:paraId="6958B2DB" w14:textId="0A877CF1" w:rsidR="006C492A" w:rsidRDefault="006C492A"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 </w:t>
      </w:r>
      <w:r w:rsidRPr="002B3389">
        <w:rPr>
          <w:rStyle w:val="LDProgrammelement"/>
        </w:rPr>
        <w:t xml:space="preserve">Gesamtnoten </w:t>
      </w:r>
      <w:r w:rsidRPr="00694E70">
        <w:t>und haben die gewünschten Schüler ausgewählt</w:t>
      </w:r>
      <w:r>
        <w:t>.</w:t>
      </w:r>
    </w:p>
    <w:p w14:paraId="06D042EC" w14:textId="61BAE5AB" w:rsidR="006C492A" w:rsidRDefault="00C43F5D" w:rsidP="009E3EC9">
      <w:pPr>
        <w:pStyle w:val="LDTextinhalteingerckt"/>
      </w:pPr>
      <w:r w:rsidRPr="00C43F5D">
        <w:rPr>
          <w:noProof/>
        </w:rPr>
        <w:drawing>
          <wp:inline distT="0" distB="0" distL="0" distR="0" wp14:anchorId="5A09A99C" wp14:editId="3B4E9F03">
            <wp:extent cx="5400000" cy="3052800"/>
            <wp:effectExtent l="19050" t="19050" r="10795" b="14605"/>
            <wp:docPr id="50" name="Grafik 50"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fik 50" descr="Das Bild visualisiert das im Text Beschriebene. Es liefert keine darüber hinausgehenden wichtigen Informationen. "/>
                    <pic:cNvPicPr/>
                  </pic:nvPicPr>
                  <pic:blipFill>
                    <a:blip r:embed="rId23"/>
                    <a:stretch>
                      <a:fillRect/>
                    </a:stretch>
                  </pic:blipFill>
                  <pic:spPr>
                    <a:xfrm>
                      <a:off x="0" y="0"/>
                      <a:ext cx="5400000" cy="3052800"/>
                    </a:xfrm>
                    <a:prstGeom prst="rect">
                      <a:avLst/>
                    </a:prstGeom>
                    <a:ln>
                      <a:solidFill>
                        <a:srgbClr val="4F81BD"/>
                      </a:solidFill>
                    </a:ln>
                  </pic:spPr>
                </pic:pic>
              </a:graphicData>
            </a:graphic>
          </wp:inline>
        </w:drawing>
      </w:r>
    </w:p>
    <w:p w14:paraId="7EA3F986" w14:textId="34771260" w:rsidR="006C492A" w:rsidRDefault="006C492A" w:rsidP="00432CD0">
      <w:pPr>
        <w:pStyle w:val="LDBildunterschrift"/>
      </w:pPr>
      <w:bookmarkStart w:id="53" w:name="_Ref392757377"/>
      <w:bookmarkStart w:id="54" w:name="_Toc107401238"/>
      <w:bookmarkStart w:id="55" w:name="_Toc225924081"/>
      <w:bookmarkStart w:id="56" w:name="_Toc226470797"/>
      <w:bookmarkStart w:id="57" w:name="_Toc226530423"/>
      <w:r>
        <w:t xml:space="preserve">Abb.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5</w:t>
      </w:r>
      <w:r w:rsidR="005965D2">
        <w:rPr>
          <w:noProof/>
        </w:rPr>
        <w:fldChar w:fldCharType="end"/>
      </w:r>
      <w:bookmarkEnd w:id="53"/>
      <w:r w:rsidR="002F24E4">
        <w:rPr>
          <w:noProof/>
        </w:rPr>
        <w:t xml:space="preserve"> </w:t>
      </w:r>
      <w:r>
        <w:t>Webseite Schüler</w:t>
      </w:r>
      <w:r w:rsidR="002F24E4">
        <w:t>:</w:t>
      </w:r>
      <w:r>
        <w:t xml:space="preserve"> Register Gesamtnoten</w:t>
      </w:r>
      <w:bookmarkEnd w:id="54"/>
      <w:bookmarkEnd w:id="55"/>
      <w:bookmarkEnd w:id="56"/>
      <w:bookmarkEnd w:id="57"/>
    </w:p>
    <w:p w14:paraId="2564267B" w14:textId="5C1A12D7" w:rsidR="00C1433C" w:rsidRDefault="006C492A" w:rsidP="000F0AEA">
      <w:pPr>
        <w:pStyle w:val="LDHandlungsschritt"/>
        <w:numPr>
          <w:ilvl w:val="0"/>
          <w:numId w:val="16"/>
        </w:numPr>
      </w:pPr>
      <w:r>
        <w:t>Geben Sie die beruflichen Gesamtnoten ein.</w:t>
      </w:r>
      <w:r w:rsidR="00C1433C">
        <w:t xml:space="preserve"> </w:t>
      </w:r>
    </w:p>
    <w:p w14:paraId="14F4CCBF" w14:textId="5C72D390" w:rsidR="006C492A" w:rsidRDefault="006C492A" w:rsidP="002B3389">
      <w:pPr>
        <w:pStyle w:val="LDHandlungsschritt"/>
      </w:pPr>
      <w:r w:rsidRPr="00CA6383">
        <w:t>Klicken Sie auf</w:t>
      </w:r>
      <w:r w:rsidR="002F24E4">
        <w:t xml:space="preserve"> </w:t>
      </w:r>
      <w:r w:rsidR="002F24E4" w:rsidRPr="002F24E4">
        <w:rPr>
          <w:rStyle w:val="LDProgrammelement"/>
        </w:rPr>
        <w:t>speichern</w:t>
      </w:r>
      <w:r w:rsidRPr="00CA6383">
        <w:t>.</w:t>
      </w:r>
    </w:p>
    <w:p w14:paraId="2305E5A2" w14:textId="36858B9E" w:rsidR="006C492A" w:rsidRDefault="006C492A" w:rsidP="002F24E4">
      <w:pPr>
        <w:pStyle w:val="berschrift3"/>
      </w:pPr>
      <w:bookmarkStart w:id="58" w:name="_Toc132712053"/>
      <w:bookmarkStart w:id="59" w:name="_Toc225924065"/>
      <w:bookmarkStart w:id="60" w:name="_Toc226470781"/>
      <w:bookmarkStart w:id="61" w:name="_Toc226530402"/>
      <w:r w:rsidRPr="002F24E4">
        <w:t>Bemerkungen zuweisen</w:t>
      </w:r>
      <w:r w:rsidR="000C5CED" w:rsidRPr="002F24E4">
        <w:t xml:space="preserve"> und bearbeiten</w:t>
      </w:r>
      <w:bookmarkEnd w:id="58"/>
      <w:bookmarkEnd w:id="59"/>
      <w:bookmarkEnd w:id="60"/>
      <w:bookmarkEnd w:id="61"/>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2F24E4" w14:paraId="233A742F" w14:textId="77777777" w:rsidTr="00643364">
        <w:trPr>
          <w:cantSplit/>
          <w:trHeight w:val="284"/>
        </w:trPr>
        <w:tc>
          <w:tcPr>
            <w:tcW w:w="709" w:type="dxa"/>
          </w:tcPr>
          <w:p w14:paraId="533BFB44" w14:textId="77777777" w:rsidR="002F24E4" w:rsidRPr="009B0AA3" w:rsidRDefault="002F24E4" w:rsidP="00643364">
            <w:pPr>
              <w:pStyle w:val="LDTextinhalt"/>
            </w:pPr>
            <w:r>
              <w:rPr>
                <w:noProof/>
                <w:lang w:eastAsia="de-DE"/>
              </w:rPr>
              <w:drawing>
                <wp:inline distT="0" distB="0" distL="0" distR="0" wp14:anchorId="1487F61C" wp14:editId="3EF94B24">
                  <wp:extent cx="288000" cy="288000"/>
                  <wp:effectExtent l="0" t="0" r="0" b="0"/>
                  <wp:docPr id="4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3F234B9A" w14:textId="77777777" w:rsidR="002F24E4" w:rsidRPr="002B3389" w:rsidRDefault="002F24E4" w:rsidP="00643364">
            <w:pPr>
              <w:rPr>
                <w:rStyle w:val="hervorhebunggrn"/>
              </w:rPr>
            </w:pPr>
            <w:r w:rsidRPr="002B3389">
              <w:rPr>
                <w:rStyle w:val="hervorhebunggrn"/>
              </w:rPr>
              <w:t>Hinweis</w:t>
            </w:r>
          </w:p>
          <w:p w14:paraId="475C70D8" w14:textId="6067D8E8" w:rsidR="002F24E4" w:rsidRPr="000C5CED" w:rsidRDefault="002F24E4" w:rsidP="002F24E4">
            <w:pPr>
              <w:pStyle w:val="LDTextinhalt"/>
            </w:pPr>
            <w:r w:rsidRPr="000C5CED">
              <w:t xml:space="preserve">Die hier erscheinenden Zeugnisbemerkungen pflegen Sie – </w:t>
            </w:r>
            <w:r w:rsidRPr="002F24E4">
              <w:rPr>
                <w:rStyle w:val="LDwichtigerText"/>
              </w:rPr>
              <w:t>für jede Schulform!</w:t>
            </w:r>
            <w:r w:rsidRPr="000C5CED">
              <w:t xml:space="preserve"> – auf der Webseite</w:t>
            </w:r>
            <w:r w:rsidR="00861ACD" w:rsidRPr="00861ACD">
              <w:rPr>
                <w:smallCaps/>
              </w:rPr>
              <w:t xml:space="preserve"> Leistungen &gt;</w:t>
            </w:r>
            <w:r w:rsidRPr="00D934E4">
              <w:rPr>
                <w:rStyle w:val="LDProgrammelement"/>
              </w:rPr>
              <w:t xml:space="preserve"> Zeugniskonfiguration &gt; Zeugnisbemerkungen</w:t>
            </w:r>
            <w:r w:rsidRPr="000C5CED">
              <w:t>.</w:t>
            </w:r>
          </w:p>
          <w:p w14:paraId="4061F545" w14:textId="77777777" w:rsidR="002F24E4" w:rsidRPr="000C5CED" w:rsidRDefault="002F24E4" w:rsidP="002F24E4">
            <w:pPr>
              <w:pStyle w:val="Aufzhlungbndig"/>
            </w:pPr>
            <w:r w:rsidRPr="000C5CED">
              <w:t>Für Bemerkungen stehen auf dem Zeugnis maximal fünf Zeilen zur Verfügung.</w:t>
            </w:r>
          </w:p>
          <w:p w14:paraId="090B3A00" w14:textId="31ED10E7" w:rsidR="002F24E4" w:rsidRPr="000C5CED" w:rsidRDefault="002F24E4" w:rsidP="002F24E4">
            <w:pPr>
              <w:pStyle w:val="Aufzhlungbndig"/>
            </w:pPr>
            <w:r w:rsidRPr="000C5CED">
              <w:t xml:space="preserve">Jede Bemerkung beginnt in einer neuen Zeile, d.h. es sind maximal </w:t>
            </w:r>
            <w:r>
              <w:t xml:space="preserve">fünf </w:t>
            </w:r>
            <w:r w:rsidRPr="000C5CED">
              <w:t>Bemerkungen möglich.</w:t>
            </w:r>
            <w:r>
              <w:t xml:space="preserve"> </w:t>
            </w:r>
            <w:r w:rsidRPr="000C5CED">
              <w:t>Benötigt eine Bemerkung zwei Zeilen, reduziert sich die Anzahl der möglichen Bemerkungen.</w:t>
            </w:r>
          </w:p>
          <w:p w14:paraId="5FF709A9" w14:textId="0EBCD4FD" w:rsidR="002F24E4" w:rsidRPr="005B257B" w:rsidRDefault="002F24E4" w:rsidP="002F24E4">
            <w:pPr>
              <w:pStyle w:val="Aufzhlungbndig"/>
            </w:pPr>
            <w:r w:rsidRPr="000C5CED">
              <w:t>Im Zeugnis werden zuerst offizielle, dann schuleigene Bemerkungen aufgeführt.</w:t>
            </w:r>
          </w:p>
        </w:tc>
      </w:tr>
    </w:tbl>
    <w:p w14:paraId="104EDC2D" w14:textId="7A7136D6" w:rsidR="006C492A" w:rsidRDefault="006C492A"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 </w:t>
      </w:r>
      <w:r w:rsidRPr="002B3389">
        <w:rPr>
          <w:rStyle w:val="LDProgrammelement"/>
        </w:rPr>
        <w:t xml:space="preserve">Bemerkungen </w:t>
      </w:r>
      <w:r w:rsidRPr="00694E70">
        <w:t>und haben die gewünschten Schüler ausgewählt</w:t>
      </w:r>
      <w:r w:rsidR="002F24E4">
        <w:t>.</w:t>
      </w:r>
    </w:p>
    <w:p w14:paraId="6C349CF8" w14:textId="09071CEF" w:rsidR="006C492A" w:rsidRDefault="000C5CED" w:rsidP="000C5CED">
      <w:pPr>
        <w:pStyle w:val="berschrift4"/>
      </w:pPr>
      <w:bookmarkStart w:id="62" w:name="_Ref393179387"/>
      <w:bookmarkStart w:id="63" w:name="_Toc132712054"/>
      <w:r>
        <w:lastRenderedPageBreak/>
        <w:t>Bemerkung zuweisen</w:t>
      </w:r>
      <w:bookmarkEnd w:id="62"/>
      <w:bookmarkEnd w:id="63"/>
    </w:p>
    <w:p w14:paraId="70EDC02F" w14:textId="5A4952DB" w:rsidR="00407E9E" w:rsidRPr="00432CD0" w:rsidRDefault="00C43F5D" w:rsidP="00F35030">
      <w:pPr>
        <w:pStyle w:val="LDTextinhalteingerckt"/>
      </w:pPr>
      <w:r w:rsidRPr="00C43F5D">
        <w:rPr>
          <w:noProof/>
        </w:rPr>
        <w:drawing>
          <wp:inline distT="0" distB="0" distL="0" distR="0" wp14:anchorId="49FC874E" wp14:editId="1F6F2804">
            <wp:extent cx="5400000" cy="3034800"/>
            <wp:effectExtent l="19050" t="19050" r="10795" b="13335"/>
            <wp:docPr id="56" name="Grafik 56"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56" descr="Das Bild visualisiert das im Text Beschriebene. Es liefert keine darüber hinausgehenden wichtigen Informationen. "/>
                    <pic:cNvPicPr/>
                  </pic:nvPicPr>
                  <pic:blipFill>
                    <a:blip r:embed="rId24"/>
                    <a:stretch>
                      <a:fillRect/>
                    </a:stretch>
                  </pic:blipFill>
                  <pic:spPr>
                    <a:xfrm>
                      <a:off x="0" y="0"/>
                      <a:ext cx="5400000" cy="3034800"/>
                    </a:xfrm>
                    <a:prstGeom prst="rect">
                      <a:avLst/>
                    </a:prstGeom>
                    <a:ln>
                      <a:solidFill>
                        <a:srgbClr val="4F81BD"/>
                      </a:solidFill>
                    </a:ln>
                  </pic:spPr>
                </pic:pic>
              </a:graphicData>
            </a:graphic>
          </wp:inline>
        </w:drawing>
      </w:r>
    </w:p>
    <w:p w14:paraId="3976D612" w14:textId="36C7F612" w:rsidR="006C492A" w:rsidRDefault="006C492A" w:rsidP="00432CD0">
      <w:pPr>
        <w:pStyle w:val="LDBildunterschrift"/>
      </w:pPr>
      <w:bookmarkStart w:id="64" w:name="_Ref392757486"/>
      <w:bookmarkStart w:id="65" w:name="_Toc107401239"/>
      <w:bookmarkStart w:id="66" w:name="_Toc225924082"/>
      <w:bookmarkStart w:id="67" w:name="_Toc226470798"/>
      <w:bookmarkStart w:id="68" w:name="_Toc226530424"/>
      <w:r>
        <w:t xml:space="preserve">Abb.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6</w:t>
      </w:r>
      <w:r w:rsidR="005965D2">
        <w:rPr>
          <w:noProof/>
        </w:rPr>
        <w:fldChar w:fldCharType="end"/>
      </w:r>
      <w:bookmarkEnd w:id="64"/>
      <w:r w:rsidR="002F24E4">
        <w:rPr>
          <w:noProof/>
        </w:rPr>
        <w:t xml:space="preserve"> </w:t>
      </w:r>
      <w:r>
        <w:t>Webseite Schüler</w:t>
      </w:r>
      <w:r w:rsidR="002F24E4">
        <w:t>:</w:t>
      </w:r>
      <w:r>
        <w:t xml:space="preserve"> Register Bemerkungen</w:t>
      </w:r>
      <w:bookmarkEnd w:id="65"/>
      <w:bookmarkEnd w:id="66"/>
      <w:bookmarkEnd w:id="67"/>
      <w:bookmarkEnd w:id="68"/>
    </w:p>
    <w:p w14:paraId="1AAAED0F" w14:textId="757BA297" w:rsidR="000C5CED" w:rsidRDefault="00ED7909" w:rsidP="000F0AEA">
      <w:pPr>
        <w:pStyle w:val="LDHandlungsschritt"/>
        <w:numPr>
          <w:ilvl w:val="0"/>
          <w:numId w:val="17"/>
        </w:numPr>
      </w:pPr>
      <w:r>
        <w:t xml:space="preserve">Navigieren </w:t>
      </w:r>
      <w:r w:rsidR="000C5CED" w:rsidRPr="000C5CED">
        <w:t>Sie in der linken Liste der Bemerkungen</w:t>
      </w:r>
      <w:r w:rsidR="000C5CED">
        <w:t xml:space="preserve"> </w:t>
      </w:r>
      <w:r w:rsidR="000C5CED" w:rsidRPr="000C5CED">
        <w:t>zur Schulform der ausgewählten Schüler.</w:t>
      </w:r>
    </w:p>
    <w:tbl>
      <w:tblPr>
        <w:tblW w:w="8505" w:type="dxa"/>
        <w:tblInd w:w="11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2F24E4" w14:paraId="6B7B3678" w14:textId="77777777" w:rsidTr="002F24E4">
        <w:trPr>
          <w:cantSplit/>
          <w:trHeight w:val="284"/>
        </w:trPr>
        <w:tc>
          <w:tcPr>
            <w:tcW w:w="709" w:type="dxa"/>
          </w:tcPr>
          <w:p w14:paraId="4123269A" w14:textId="77777777" w:rsidR="002F24E4" w:rsidRPr="009B0AA3" w:rsidRDefault="002F24E4" w:rsidP="00643364">
            <w:pPr>
              <w:pStyle w:val="LDTextinhalt"/>
            </w:pPr>
            <w:r>
              <w:rPr>
                <w:noProof/>
                <w:lang w:eastAsia="de-DE"/>
              </w:rPr>
              <w:drawing>
                <wp:inline distT="0" distB="0" distL="0" distR="0" wp14:anchorId="70E58EEE" wp14:editId="31A92BAF">
                  <wp:extent cx="290830" cy="290830"/>
                  <wp:effectExtent l="0" t="0" r="0" b="0"/>
                  <wp:docPr id="49" name="Grafik 49"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96" w:type="dxa"/>
            <w:vAlign w:val="center"/>
          </w:tcPr>
          <w:p w14:paraId="7C8CBBEE" w14:textId="77777777" w:rsidR="002F24E4" w:rsidRPr="00025EE3" w:rsidRDefault="002F24E4" w:rsidP="00643364">
            <w:pPr>
              <w:rPr>
                <w:rStyle w:val="LDbesonderswichtigerText0"/>
              </w:rPr>
            </w:pPr>
            <w:r w:rsidRPr="00025EE3">
              <w:rPr>
                <w:rStyle w:val="LDbesonderswichtigerText0"/>
              </w:rPr>
              <w:t>Achtung</w:t>
            </w:r>
          </w:p>
          <w:p w14:paraId="3E129F6F" w14:textId="110968AF" w:rsidR="002F24E4" w:rsidRPr="005B257B" w:rsidRDefault="002F24E4" w:rsidP="00643364">
            <w:pPr>
              <w:pStyle w:val="LDTextinhalt"/>
            </w:pPr>
            <w:r w:rsidRPr="000C5CED">
              <w:t xml:space="preserve">Die </w:t>
            </w:r>
            <w:r w:rsidRPr="002F24E4">
              <w:rPr>
                <w:rStyle w:val="LDwichtigerText"/>
              </w:rPr>
              <w:t>Schulform der Bemerkungen und des Schülers müssen gleich sein</w:t>
            </w:r>
            <w:r w:rsidRPr="000C5CED">
              <w:t>, sonst kann das System die Bemerkungen dem Schüler nicht zuweisen</w:t>
            </w:r>
          </w:p>
        </w:tc>
      </w:tr>
    </w:tbl>
    <w:p w14:paraId="7C419885" w14:textId="3113C48D" w:rsidR="000C5CED" w:rsidRPr="000C5CED" w:rsidRDefault="000C5CED" w:rsidP="002F24E4">
      <w:pPr>
        <w:pStyle w:val="LDHandlungsschritt"/>
      </w:pPr>
      <w:r w:rsidRPr="00432CD0">
        <w:t>Klicken</w:t>
      </w:r>
      <w:r w:rsidRPr="000C5CED">
        <w:t xml:space="preserve"> Sie in die Zeile der Bemerkung, die Sie zuweisen möchten.</w:t>
      </w:r>
    </w:p>
    <w:p w14:paraId="3C88807B" w14:textId="06D43E80" w:rsidR="000C5CED" w:rsidRPr="000C5CED" w:rsidRDefault="000C5CED" w:rsidP="002B3389">
      <w:pPr>
        <w:pStyle w:val="LDHandlungsschritt"/>
      </w:pPr>
      <w:r w:rsidRPr="000C5CED">
        <w:t xml:space="preserve">Klicken Sie auf das </w:t>
      </w:r>
      <w:r w:rsidR="002F24E4">
        <w:t xml:space="preserve">Schaltsymbol </w:t>
      </w:r>
      <w:r w:rsidR="00407E9E">
        <w:rPr>
          <w:noProof/>
        </w:rPr>
        <w:drawing>
          <wp:inline distT="0" distB="0" distL="0" distR="0" wp14:anchorId="38D6BC4A" wp14:editId="21023C46">
            <wp:extent cx="144000" cy="144000"/>
            <wp:effectExtent l="0" t="0" r="8890" b="8890"/>
            <wp:docPr id="232" name="Grafik 1" descr="Schaltsymbol Daten zuord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Schaltsymbol Daten zuordnen"/>
                    <pic:cNvPicPr>
                      <a:picLocks noChangeAspect="1"/>
                    </pic:cNvPicPr>
                  </pic:nvPicPr>
                  <pic:blipFill rotWithShape="1">
                    <a:blip r:embed="rId26"/>
                    <a:srcRect l="21707" t="13290" r="38087" b="58715"/>
                    <a:stretch/>
                  </pic:blipFill>
                  <pic:spPr>
                    <a:xfrm>
                      <a:off x="0" y="0"/>
                      <a:ext cx="144000" cy="144000"/>
                    </a:xfrm>
                    <a:prstGeom prst="rect">
                      <a:avLst/>
                    </a:prstGeom>
                    <a:ln>
                      <a:noFill/>
                    </a:ln>
                  </pic:spPr>
                </pic:pic>
              </a:graphicData>
            </a:graphic>
          </wp:inline>
        </w:drawing>
      </w:r>
      <w:r w:rsidR="00407E9E">
        <w:t>.</w:t>
      </w:r>
      <w:r>
        <w:t xml:space="preserve"> </w:t>
      </w:r>
      <w:r w:rsidRPr="000C5CED">
        <w:t>Die Bemerkung wird in den rechten oberen Bereich verschoben.</w:t>
      </w:r>
    </w:p>
    <w:p w14:paraId="5BB5D602" w14:textId="2E2F6DC5" w:rsidR="000C5CED" w:rsidRPr="000C5CED" w:rsidRDefault="000C5CED" w:rsidP="002B3389">
      <w:pPr>
        <w:pStyle w:val="LDHandlungsschritt"/>
      </w:pPr>
      <w:r w:rsidRPr="000C5CED">
        <w:t>Klicken Sie auf</w:t>
      </w:r>
      <w:r w:rsidR="00421E9A">
        <w:t xml:space="preserve"> </w:t>
      </w:r>
      <w:r w:rsidR="002F24E4" w:rsidRPr="002F24E4">
        <w:rPr>
          <w:rStyle w:val="LDProgrammelement"/>
        </w:rPr>
        <w:t>speichern</w:t>
      </w:r>
      <w:r w:rsidRPr="000C5CED">
        <w:t>.</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2F24E4" w14:paraId="02E8CB89" w14:textId="77777777" w:rsidTr="002F24E4">
        <w:trPr>
          <w:cantSplit/>
          <w:trHeight w:val="284"/>
        </w:trPr>
        <w:tc>
          <w:tcPr>
            <w:tcW w:w="709" w:type="dxa"/>
          </w:tcPr>
          <w:p w14:paraId="2B636F1E" w14:textId="77777777" w:rsidR="002F24E4" w:rsidRPr="009B0AA3" w:rsidRDefault="002F24E4" w:rsidP="00643364">
            <w:pPr>
              <w:pStyle w:val="LDTextinhalt"/>
            </w:pPr>
            <w:r>
              <w:rPr>
                <w:noProof/>
                <w:lang w:eastAsia="de-DE"/>
              </w:rPr>
              <w:drawing>
                <wp:inline distT="0" distB="0" distL="0" distR="0" wp14:anchorId="0262BF9D" wp14:editId="215DA4A2">
                  <wp:extent cx="288000" cy="288000"/>
                  <wp:effectExtent l="0" t="0" r="0" b="0"/>
                  <wp:docPr id="5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20AAA8D1" w14:textId="77777777" w:rsidR="002F24E4" w:rsidRPr="002F24E4" w:rsidRDefault="002F24E4" w:rsidP="00643364">
            <w:pPr>
              <w:rPr>
                <w:rStyle w:val="hervorhebunggrn"/>
              </w:rPr>
            </w:pPr>
            <w:r w:rsidRPr="002F24E4">
              <w:rPr>
                <w:rStyle w:val="hervorhebunggrn"/>
              </w:rPr>
              <w:t>Hinweis</w:t>
            </w:r>
          </w:p>
          <w:p w14:paraId="4E1B2860" w14:textId="19B0BDE5" w:rsidR="002F24E4" w:rsidRPr="005B257B" w:rsidRDefault="002F24E4" w:rsidP="00643364">
            <w:pPr>
              <w:pStyle w:val="LDTextinhalt"/>
            </w:pPr>
            <w:r>
              <w:t xml:space="preserve">Wenn Sie eine </w:t>
            </w:r>
            <w:r w:rsidRPr="002F24E4">
              <w:rPr>
                <w:rStyle w:val="LDwichtigerText"/>
              </w:rPr>
              <w:t>zugewiesene Bemerkung wieder entfernen</w:t>
            </w:r>
            <w:r>
              <w:t xml:space="preserve"> möchten, k</w:t>
            </w:r>
            <w:r w:rsidRPr="000C5CED">
              <w:t xml:space="preserve">licken Sie im rechten oberen Bereich die </w:t>
            </w:r>
            <w:r>
              <w:t xml:space="preserve">gewünschte </w:t>
            </w:r>
            <w:r w:rsidRPr="000C5CED">
              <w:t>Bemerkung an</w:t>
            </w:r>
            <w:r>
              <w:t xml:space="preserve"> und k</w:t>
            </w:r>
            <w:r w:rsidRPr="000C5CED">
              <w:t>licken auf</w:t>
            </w:r>
            <w:r>
              <w:t xml:space="preserve"> das Schaltsymbol</w:t>
            </w:r>
            <w:r w:rsidRPr="000C5CED">
              <w:t xml:space="preserve"> </w:t>
            </w:r>
            <w:r>
              <w:rPr>
                <w:noProof/>
                <w:lang w:eastAsia="de-DE"/>
              </w:rPr>
              <w:drawing>
                <wp:inline distT="0" distB="0" distL="0" distR="0" wp14:anchorId="7DFBD419" wp14:editId="4104CC93">
                  <wp:extent cx="144000" cy="144000"/>
                  <wp:effectExtent l="0" t="0" r="8890" b="8890"/>
                  <wp:docPr id="52" name="Grafik 46" descr="Schaltsymbol Daten entfernen aus der Zuord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6" descr="Schaltsymbol Daten entfernen aus der Zuordnung"/>
                          <pic:cNvPicPr>
                            <a:picLocks noChangeAspect="1"/>
                          </pic:cNvPicPr>
                        </pic:nvPicPr>
                        <pic:blipFill rotWithShape="1">
                          <a:blip r:embed="rId26"/>
                          <a:srcRect l="21455" t="47075" r="38338" b="24930"/>
                          <a:stretch/>
                        </pic:blipFill>
                        <pic:spPr>
                          <a:xfrm>
                            <a:off x="0" y="0"/>
                            <a:ext cx="144000" cy="144000"/>
                          </a:xfrm>
                          <a:prstGeom prst="rect">
                            <a:avLst/>
                          </a:prstGeom>
                          <a:ln>
                            <a:noFill/>
                          </a:ln>
                        </pic:spPr>
                      </pic:pic>
                    </a:graphicData>
                  </a:graphic>
                </wp:inline>
              </w:drawing>
            </w:r>
            <w:r>
              <w:t xml:space="preserve">. </w:t>
            </w:r>
            <w:r w:rsidRPr="000C5CED">
              <w:t>Die Bemerkung wird</w:t>
            </w:r>
            <w:r>
              <w:t xml:space="preserve"> wieder</w:t>
            </w:r>
            <w:r w:rsidRPr="000C5CED">
              <w:t xml:space="preserve"> in die linke Tabelle verschoben</w:t>
            </w:r>
          </w:p>
        </w:tc>
      </w:tr>
    </w:tbl>
    <w:p w14:paraId="502EDD3A" w14:textId="1CA7E4A9" w:rsidR="000C5CED" w:rsidRPr="000C5CED" w:rsidRDefault="00F50612" w:rsidP="000C5CED">
      <w:pPr>
        <w:pStyle w:val="berschrift4"/>
        <w:rPr>
          <w:rFonts w:eastAsia="Times New Roman"/>
        </w:rPr>
      </w:pPr>
      <w:bookmarkStart w:id="69" w:name="_Toc132712055"/>
      <w:r>
        <w:rPr>
          <w:rFonts w:eastAsia="Times New Roman"/>
        </w:rPr>
        <w:t>Bemerkung individuell für einen Schüler anpassen.</w:t>
      </w:r>
      <w:bookmarkEnd w:id="69"/>
    </w:p>
    <w:p w14:paraId="1CBFAA70" w14:textId="3C494B67" w:rsidR="00F50612" w:rsidRDefault="00ED7909" w:rsidP="000F0AEA">
      <w:pPr>
        <w:pStyle w:val="LDHandlungsschritt"/>
        <w:numPr>
          <w:ilvl w:val="0"/>
          <w:numId w:val="18"/>
        </w:numPr>
      </w:pPr>
      <w:r>
        <w:t xml:space="preserve">Navigieren </w:t>
      </w:r>
      <w:r w:rsidR="00F50612" w:rsidRPr="000C5CED">
        <w:t>Sie in der linken Liste der Bemerkungen</w:t>
      </w:r>
      <w:r w:rsidR="00F50612">
        <w:t xml:space="preserve"> </w:t>
      </w:r>
      <w:r w:rsidR="00F50612" w:rsidRPr="000C5CED">
        <w:t>zur Schulform der ausgewählten Schüler</w:t>
      </w:r>
      <w:r w:rsidR="0075549C">
        <w:t xml:space="preserve"> (</w:t>
      </w:r>
      <w:r w:rsidR="0075549C" w:rsidRPr="009E4ECF">
        <w:rPr>
          <w:rStyle w:val="LDLink"/>
        </w:rPr>
        <w:fldChar w:fldCharType="begin"/>
      </w:r>
      <w:r w:rsidR="0075549C" w:rsidRPr="009E4ECF">
        <w:rPr>
          <w:rStyle w:val="LDLink"/>
        </w:rPr>
        <w:instrText xml:space="preserve"> REF _Ref392757486 \h </w:instrText>
      </w:r>
      <w:r w:rsidR="0075549C" w:rsidRPr="009E4ECF">
        <w:rPr>
          <w:rStyle w:val="LDLink"/>
        </w:rPr>
      </w:r>
      <w:r w:rsidR="0075549C" w:rsidRPr="009E4ECF">
        <w:rPr>
          <w:rStyle w:val="LDLink"/>
        </w:rPr>
        <w:fldChar w:fldCharType="separate"/>
      </w:r>
      <w:r w:rsidR="002615C1">
        <w:t xml:space="preserve">Abb. </w:t>
      </w:r>
      <w:r w:rsidR="002615C1">
        <w:rPr>
          <w:noProof/>
        </w:rPr>
        <w:t>6</w:t>
      </w:r>
      <w:r w:rsidR="0075549C" w:rsidRPr="009E4ECF">
        <w:rPr>
          <w:rStyle w:val="LDLink"/>
        </w:rPr>
        <w:fldChar w:fldCharType="end"/>
      </w:r>
      <w:r w:rsidR="0075549C">
        <w:t>)</w:t>
      </w:r>
      <w:r w:rsidR="00F50612" w:rsidRPr="000C5CED">
        <w:t>.</w:t>
      </w:r>
    </w:p>
    <w:tbl>
      <w:tblPr>
        <w:tblW w:w="8505" w:type="dxa"/>
        <w:tblInd w:w="11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386AF2" w14:paraId="45DF87DE" w14:textId="77777777" w:rsidTr="00643364">
        <w:trPr>
          <w:cantSplit/>
          <w:trHeight w:val="284"/>
        </w:trPr>
        <w:tc>
          <w:tcPr>
            <w:tcW w:w="709" w:type="dxa"/>
          </w:tcPr>
          <w:p w14:paraId="780765EE" w14:textId="77777777" w:rsidR="00386AF2" w:rsidRPr="009B0AA3" w:rsidRDefault="00386AF2" w:rsidP="00643364">
            <w:pPr>
              <w:pStyle w:val="LDTextinhalt"/>
            </w:pPr>
            <w:r>
              <w:rPr>
                <w:noProof/>
                <w:lang w:eastAsia="de-DE"/>
              </w:rPr>
              <w:lastRenderedPageBreak/>
              <w:drawing>
                <wp:inline distT="0" distB="0" distL="0" distR="0" wp14:anchorId="2B6C2AB0" wp14:editId="6FAE7003">
                  <wp:extent cx="290830" cy="290830"/>
                  <wp:effectExtent l="0" t="0" r="0" b="0"/>
                  <wp:docPr id="53" name="Grafik 53"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96" w:type="dxa"/>
            <w:vAlign w:val="center"/>
          </w:tcPr>
          <w:p w14:paraId="4EDE4808" w14:textId="77777777" w:rsidR="00386AF2" w:rsidRPr="00025EE3" w:rsidRDefault="00386AF2" w:rsidP="00643364">
            <w:pPr>
              <w:rPr>
                <w:rStyle w:val="LDbesonderswichtigerText0"/>
              </w:rPr>
            </w:pPr>
            <w:r w:rsidRPr="00025EE3">
              <w:rPr>
                <w:rStyle w:val="LDbesonderswichtigerText0"/>
              </w:rPr>
              <w:t>Achtung</w:t>
            </w:r>
          </w:p>
          <w:p w14:paraId="407E3C63" w14:textId="77777777" w:rsidR="00386AF2" w:rsidRPr="005B257B" w:rsidRDefault="00386AF2" w:rsidP="00643364">
            <w:pPr>
              <w:pStyle w:val="LDTextinhalt"/>
            </w:pPr>
            <w:r w:rsidRPr="000C5CED">
              <w:t xml:space="preserve">Die </w:t>
            </w:r>
            <w:r w:rsidRPr="002F24E4">
              <w:rPr>
                <w:rStyle w:val="LDwichtigerText"/>
              </w:rPr>
              <w:t>Schulform der Bemerkungen und des Schülers müssen gleich sein</w:t>
            </w:r>
            <w:r w:rsidRPr="000C5CED">
              <w:t>, sonst kann das System die Bemerkungen dem Schüler nicht zuweisen</w:t>
            </w:r>
          </w:p>
        </w:tc>
      </w:tr>
    </w:tbl>
    <w:p w14:paraId="3F1C3E74" w14:textId="7A09D1EA" w:rsidR="00F50612" w:rsidRDefault="00F50612" w:rsidP="002B3389">
      <w:pPr>
        <w:pStyle w:val="LDHandlungsschritt"/>
      </w:pPr>
      <w:r w:rsidRPr="000C5CED">
        <w:t xml:space="preserve">Klicken Sie in die Zeile der Bemerkung, die Sie </w:t>
      </w:r>
      <w:r>
        <w:t xml:space="preserve">anpassen </w:t>
      </w:r>
      <w:r w:rsidRPr="000C5CED">
        <w:t>möchten.</w:t>
      </w:r>
    </w:p>
    <w:p w14:paraId="2D0A1487" w14:textId="5539310C" w:rsidR="00F50612" w:rsidRDefault="00F50612" w:rsidP="002B3389">
      <w:pPr>
        <w:pStyle w:val="LDHandlungsschritt"/>
      </w:pPr>
      <w:r w:rsidRPr="000C5CED">
        <w:t xml:space="preserve">Klicken Sie </w:t>
      </w:r>
      <w:r w:rsidRPr="00F50612">
        <w:t>auf</w:t>
      </w:r>
      <w:r w:rsidRPr="000C5CED">
        <w:t xml:space="preserve"> das </w:t>
      </w:r>
      <w:r w:rsidR="006C4F44">
        <w:t xml:space="preserve">untere </w:t>
      </w:r>
      <w:r w:rsidR="00386AF2">
        <w:t xml:space="preserve">Schaltsymbol </w:t>
      </w:r>
      <w:r w:rsidR="00386AF2">
        <w:rPr>
          <w:noProof/>
        </w:rPr>
        <w:drawing>
          <wp:inline distT="0" distB="0" distL="0" distR="0" wp14:anchorId="14DF1366" wp14:editId="4CF7F5BD">
            <wp:extent cx="144000" cy="144000"/>
            <wp:effectExtent l="0" t="0" r="8890" b="8890"/>
            <wp:docPr id="54" name="Grafik 1" descr="Schaltsymbol Daten zuord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Schaltsymbol Daten zuordnen"/>
                    <pic:cNvPicPr>
                      <a:picLocks noChangeAspect="1"/>
                    </pic:cNvPicPr>
                  </pic:nvPicPr>
                  <pic:blipFill rotWithShape="1">
                    <a:blip r:embed="rId26"/>
                    <a:srcRect l="21707" t="13290" r="38087" b="58715"/>
                    <a:stretch/>
                  </pic:blipFill>
                  <pic:spPr>
                    <a:xfrm>
                      <a:off x="0" y="0"/>
                      <a:ext cx="144000" cy="144000"/>
                    </a:xfrm>
                    <a:prstGeom prst="rect">
                      <a:avLst/>
                    </a:prstGeom>
                    <a:ln>
                      <a:noFill/>
                    </a:ln>
                  </pic:spPr>
                </pic:pic>
              </a:graphicData>
            </a:graphic>
          </wp:inline>
        </w:drawing>
      </w:r>
      <w:r w:rsidR="00386AF2">
        <w:t xml:space="preserve">. </w:t>
      </w:r>
      <w:r w:rsidRPr="000C5CED">
        <w:t xml:space="preserve">Die Bemerkung wird in den rechten </w:t>
      </w:r>
      <w:r>
        <w:t>unteren</w:t>
      </w:r>
      <w:r w:rsidRPr="000C5CED">
        <w:t xml:space="preserve"> Bereich verschoben</w:t>
      </w:r>
      <w:r>
        <w:t>.</w:t>
      </w:r>
    </w:p>
    <w:p w14:paraId="398F7D6B" w14:textId="6FA9D528" w:rsidR="00F50612" w:rsidRDefault="00F50612" w:rsidP="00D73A89">
      <w:pPr>
        <w:pStyle w:val="LDHandlungsschritt"/>
      </w:pPr>
      <w:r>
        <w:t>Änd</w:t>
      </w:r>
      <w:r w:rsidR="00421E9A">
        <w:t>ern Sie den Text wie gewünscht.</w:t>
      </w:r>
      <w:r w:rsidR="00386AF2">
        <w:t xml:space="preserve"> </w:t>
      </w:r>
      <w:r w:rsidRPr="00F50612">
        <w:t>Sie können Platzhalter nutzen.</w:t>
      </w:r>
      <w:r>
        <w:t xml:space="preserve"> </w:t>
      </w:r>
      <w:r w:rsidRPr="00F50612">
        <w:t xml:space="preserve">Klicken Sie auf </w:t>
      </w:r>
      <w:r w:rsidR="00432CD0">
        <w:rPr>
          <w:noProof/>
        </w:rPr>
        <w:drawing>
          <wp:inline distT="0" distB="0" distL="0" distR="0" wp14:anchorId="3F710D36" wp14:editId="1C913C28">
            <wp:extent cx="155275" cy="139748"/>
            <wp:effectExtent l="0" t="0" r="0" b="0"/>
            <wp:docPr id="240" name="Grafik 240" descr="Schaltsymbol Info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Grafik 240" descr="Schaltsymbol Info i"/>
                    <pic:cNvPicPr/>
                  </pic:nvPicPr>
                  <pic:blipFill rotWithShape="1">
                    <a:blip r:embed="rId27"/>
                    <a:srcRect t="1" r="-13103" b="19999"/>
                    <a:stretch/>
                  </pic:blipFill>
                  <pic:spPr bwMode="auto">
                    <a:xfrm>
                      <a:off x="0" y="0"/>
                      <a:ext cx="157914" cy="142123"/>
                    </a:xfrm>
                    <a:prstGeom prst="rect">
                      <a:avLst/>
                    </a:prstGeom>
                    <a:ln>
                      <a:noFill/>
                    </a:ln>
                    <a:extLst>
                      <a:ext uri="{53640926-AAD7-44D8-BBD7-CCE9431645EC}">
                        <a14:shadowObscured xmlns:a14="http://schemas.microsoft.com/office/drawing/2010/main"/>
                      </a:ext>
                    </a:extLst>
                  </pic:spPr>
                </pic:pic>
              </a:graphicData>
            </a:graphic>
          </wp:inline>
        </w:drawing>
      </w:r>
      <w:r w:rsidRPr="00F50612">
        <w:t>, um eine Liste der verfügbaren Platzhalter und ihre Beschreibung zu sehen</w:t>
      </w:r>
      <w:r w:rsidR="00421E9A">
        <w:t>.</w:t>
      </w:r>
    </w:p>
    <w:p w14:paraId="0164BB65" w14:textId="5A768FE6" w:rsidR="00F50612" w:rsidRDefault="00F50612" w:rsidP="002B3389">
      <w:pPr>
        <w:pStyle w:val="LDHandlungsschritt"/>
      </w:pPr>
      <w:r w:rsidRPr="000C5CED">
        <w:t>Klicken Sie auf</w:t>
      </w:r>
      <w:r w:rsidR="00421E9A">
        <w:t xml:space="preserve"> </w:t>
      </w:r>
      <w:r w:rsidR="00386AF2" w:rsidRPr="00386AF2">
        <w:rPr>
          <w:rStyle w:val="LDProgrammelement"/>
        </w:rPr>
        <w:t>speichern</w:t>
      </w:r>
      <w:r w:rsidRPr="000C5CED">
        <w:t>.</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386AF2" w14:paraId="0BAC556F" w14:textId="77777777" w:rsidTr="00643364">
        <w:trPr>
          <w:cantSplit/>
          <w:trHeight w:val="284"/>
        </w:trPr>
        <w:tc>
          <w:tcPr>
            <w:tcW w:w="709" w:type="dxa"/>
          </w:tcPr>
          <w:p w14:paraId="51C50B38" w14:textId="77777777" w:rsidR="00386AF2" w:rsidRPr="009B0AA3" w:rsidRDefault="00386AF2" w:rsidP="00643364">
            <w:pPr>
              <w:pStyle w:val="LDTextinhalt"/>
            </w:pPr>
            <w:r>
              <w:rPr>
                <w:noProof/>
                <w:lang w:eastAsia="de-DE"/>
              </w:rPr>
              <w:drawing>
                <wp:inline distT="0" distB="0" distL="0" distR="0" wp14:anchorId="6D563766" wp14:editId="1F98271D">
                  <wp:extent cx="288000" cy="288000"/>
                  <wp:effectExtent l="0" t="0" r="0" b="0"/>
                  <wp:docPr id="5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F4C37F1" w14:textId="77777777" w:rsidR="00386AF2" w:rsidRPr="002F24E4" w:rsidRDefault="00386AF2" w:rsidP="00643364">
            <w:pPr>
              <w:rPr>
                <w:rStyle w:val="hervorhebunggrn"/>
              </w:rPr>
            </w:pPr>
            <w:r w:rsidRPr="002F24E4">
              <w:rPr>
                <w:rStyle w:val="hervorhebunggrn"/>
              </w:rPr>
              <w:t>Hinweis</w:t>
            </w:r>
          </w:p>
          <w:p w14:paraId="7A0ACECC" w14:textId="1C14015C" w:rsidR="00386AF2" w:rsidRPr="005B257B" w:rsidRDefault="00386AF2" w:rsidP="00643364">
            <w:pPr>
              <w:pStyle w:val="LDTextinhalt"/>
            </w:pPr>
            <w:r>
              <w:t xml:space="preserve">Wenn Sie eine </w:t>
            </w:r>
            <w:r>
              <w:rPr>
                <w:rStyle w:val="LDwichtigerText"/>
              </w:rPr>
              <w:t>schülerindivi</w:t>
            </w:r>
            <w:r w:rsidR="0049234D">
              <w:rPr>
                <w:rStyle w:val="LDwichtigerText"/>
              </w:rPr>
              <w:t xml:space="preserve">duelle </w:t>
            </w:r>
            <w:r w:rsidRPr="002F24E4">
              <w:rPr>
                <w:rStyle w:val="LDwichtigerText"/>
              </w:rPr>
              <w:t>Bemerkung wieder entfernen</w:t>
            </w:r>
            <w:r>
              <w:t xml:space="preserve"> möchten, </w:t>
            </w:r>
            <w:r w:rsidR="0049234D">
              <w:t xml:space="preserve">markieren </w:t>
            </w:r>
            <w:r w:rsidR="0049234D" w:rsidRPr="000C5CED">
              <w:t xml:space="preserve">Sie im rechten </w:t>
            </w:r>
            <w:r w:rsidR="0049234D">
              <w:t xml:space="preserve">unteren </w:t>
            </w:r>
            <w:r w:rsidR="0049234D" w:rsidRPr="000C5CED">
              <w:t>Bereich d</w:t>
            </w:r>
            <w:r w:rsidR="0049234D">
              <w:t>en kompletten Text und drücken die Entf-Taste</w:t>
            </w:r>
            <w:r w:rsidR="00C757F7">
              <w:t>.</w:t>
            </w:r>
          </w:p>
        </w:tc>
      </w:tr>
    </w:tbl>
    <w:p w14:paraId="4BF14C18" w14:textId="11C98002" w:rsidR="0075549C" w:rsidRDefault="0075549C" w:rsidP="0049234D">
      <w:pPr>
        <w:pStyle w:val="berschrift3"/>
      </w:pPr>
      <w:bookmarkStart w:id="70" w:name="_Toc132712056"/>
      <w:bookmarkStart w:id="71" w:name="_Toc225924066"/>
      <w:bookmarkStart w:id="72" w:name="_Toc226470782"/>
      <w:bookmarkStart w:id="73" w:name="_Ref392228341"/>
      <w:bookmarkStart w:id="74" w:name="_Toc226530403"/>
      <w:r w:rsidRPr="0049234D">
        <w:t>Einstufungen bearbeiten (nur IGS)</w:t>
      </w:r>
      <w:bookmarkEnd w:id="70"/>
      <w:bookmarkEnd w:id="71"/>
      <w:bookmarkEnd w:id="72"/>
      <w:bookmarkEnd w:id="74"/>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49234D" w14:paraId="4133B908" w14:textId="77777777" w:rsidTr="00643364">
        <w:trPr>
          <w:cantSplit/>
          <w:trHeight w:val="284"/>
        </w:trPr>
        <w:tc>
          <w:tcPr>
            <w:tcW w:w="709" w:type="dxa"/>
          </w:tcPr>
          <w:p w14:paraId="65A2CA15" w14:textId="77777777" w:rsidR="0049234D" w:rsidRPr="009B0AA3" w:rsidRDefault="0049234D" w:rsidP="00643364">
            <w:pPr>
              <w:pStyle w:val="LDTextinhalt"/>
            </w:pPr>
            <w:r>
              <w:rPr>
                <w:noProof/>
                <w:lang w:eastAsia="de-DE"/>
              </w:rPr>
              <w:drawing>
                <wp:inline distT="0" distB="0" distL="0" distR="0" wp14:anchorId="784E3B4C" wp14:editId="6C45D92E">
                  <wp:extent cx="288000" cy="288000"/>
                  <wp:effectExtent l="0" t="0" r="0" b="0"/>
                  <wp:docPr id="57"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312F77F3" w14:textId="77777777" w:rsidR="0049234D" w:rsidRPr="002B3389" w:rsidRDefault="0049234D" w:rsidP="00643364">
            <w:pPr>
              <w:rPr>
                <w:rStyle w:val="hervorhebunggrn"/>
              </w:rPr>
            </w:pPr>
            <w:r w:rsidRPr="002B3389">
              <w:rPr>
                <w:rStyle w:val="hervorhebunggrn"/>
              </w:rPr>
              <w:t>Hinweis</w:t>
            </w:r>
          </w:p>
          <w:p w14:paraId="47B68C5D" w14:textId="1DC9796D" w:rsidR="0049234D" w:rsidRPr="005B257B" w:rsidRDefault="0049234D" w:rsidP="0049234D">
            <w:pPr>
              <w:pStyle w:val="LDTextinhalt"/>
            </w:pPr>
            <w:r>
              <w:t xml:space="preserve">Kurseinstufungen </w:t>
            </w:r>
            <w:r w:rsidRPr="0075549C">
              <w:t xml:space="preserve">eines Schülers für das Folgehalbjahr </w:t>
            </w:r>
            <w:r>
              <w:t xml:space="preserve">können Sie nur dann </w:t>
            </w:r>
            <w:r w:rsidRPr="0075549C">
              <w:t>vornehmen, wenn der Schüler im aktuellen Halbjahr diese Kurse mit Einstufungen belegt</w:t>
            </w:r>
            <w:r>
              <w:t xml:space="preserve"> hat</w:t>
            </w:r>
            <w:r w:rsidR="00C757F7">
              <w:t>.</w:t>
            </w:r>
          </w:p>
        </w:tc>
      </w:tr>
    </w:tbl>
    <w:p w14:paraId="60E40A23" w14:textId="0EFA2B7E" w:rsidR="00A651E9" w:rsidRDefault="0075549C"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 </w:t>
      </w:r>
      <w:r w:rsidRPr="002B3389">
        <w:rPr>
          <w:rStyle w:val="LDProgrammelement"/>
        </w:rPr>
        <w:t xml:space="preserve">Einstufung </w:t>
      </w:r>
      <w:r w:rsidRPr="00694E70">
        <w:t>und haben die gewünschten Schüler ausgewählt</w:t>
      </w:r>
      <w:r w:rsidR="0049234D">
        <w:t>.</w:t>
      </w:r>
    </w:p>
    <w:p w14:paraId="27BB1F66" w14:textId="15CFA829" w:rsidR="0075549C" w:rsidRDefault="00AC6779" w:rsidP="009E3EC9">
      <w:pPr>
        <w:pStyle w:val="LDTextinhalteingerckt"/>
      </w:pPr>
      <w:r w:rsidRPr="00AC6779">
        <w:rPr>
          <w:noProof/>
        </w:rPr>
        <w:drawing>
          <wp:inline distT="0" distB="0" distL="0" distR="0" wp14:anchorId="5A72E65D" wp14:editId="66791E20">
            <wp:extent cx="5419725" cy="3125986"/>
            <wp:effectExtent l="19050" t="19050" r="9525" b="17780"/>
            <wp:docPr id="11" name="Grafik 11"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Das Bild visualisiert das im Text Beschriebene. Es liefert keine darüber hinausgehenden wichtigen Informationen. "/>
                    <pic:cNvPicPr/>
                  </pic:nvPicPr>
                  <pic:blipFill>
                    <a:blip r:embed="rId28"/>
                    <a:stretch>
                      <a:fillRect/>
                    </a:stretch>
                  </pic:blipFill>
                  <pic:spPr>
                    <a:xfrm>
                      <a:off x="0" y="0"/>
                      <a:ext cx="5434733" cy="3134642"/>
                    </a:xfrm>
                    <a:prstGeom prst="rect">
                      <a:avLst/>
                    </a:prstGeom>
                    <a:ln>
                      <a:solidFill>
                        <a:srgbClr val="4F81BD"/>
                      </a:solidFill>
                    </a:ln>
                  </pic:spPr>
                </pic:pic>
              </a:graphicData>
            </a:graphic>
          </wp:inline>
        </w:drawing>
      </w:r>
    </w:p>
    <w:p w14:paraId="4A4BB1DC" w14:textId="764D8C5A" w:rsidR="0075549C" w:rsidRDefault="0075549C" w:rsidP="00D37A58">
      <w:pPr>
        <w:pStyle w:val="LDBildunterschrift"/>
      </w:pPr>
      <w:bookmarkStart w:id="75" w:name="_Ref392766260"/>
      <w:bookmarkStart w:id="76" w:name="_Toc107401240"/>
      <w:bookmarkStart w:id="77" w:name="_Toc225924083"/>
      <w:bookmarkStart w:id="78" w:name="_Toc226470799"/>
      <w:bookmarkStart w:id="79" w:name="_Toc226530425"/>
      <w:r>
        <w:t xml:space="preserve">Abb.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7</w:t>
      </w:r>
      <w:r w:rsidR="005965D2">
        <w:rPr>
          <w:noProof/>
        </w:rPr>
        <w:fldChar w:fldCharType="end"/>
      </w:r>
      <w:bookmarkEnd w:id="75"/>
      <w:r w:rsidR="00C757F7">
        <w:rPr>
          <w:noProof/>
        </w:rPr>
        <w:t xml:space="preserve"> </w:t>
      </w:r>
      <w:r>
        <w:t>Webseite Schüler</w:t>
      </w:r>
      <w:r w:rsidR="00C757F7">
        <w:t>:</w:t>
      </w:r>
      <w:r>
        <w:t xml:space="preserve"> </w:t>
      </w:r>
      <w:r w:rsidR="00442D34">
        <w:t xml:space="preserve">Register </w:t>
      </w:r>
      <w:r>
        <w:t>Einstufung</w:t>
      </w:r>
      <w:bookmarkEnd w:id="76"/>
      <w:bookmarkEnd w:id="77"/>
      <w:bookmarkEnd w:id="78"/>
      <w:bookmarkEnd w:id="79"/>
    </w:p>
    <w:p w14:paraId="695868A5" w14:textId="39E84C30" w:rsidR="0075549C" w:rsidRDefault="0075549C" w:rsidP="000F0AEA">
      <w:pPr>
        <w:pStyle w:val="LDHandlungsschritt"/>
        <w:numPr>
          <w:ilvl w:val="0"/>
          <w:numId w:val="19"/>
        </w:numPr>
      </w:pPr>
      <w:r>
        <w:lastRenderedPageBreak/>
        <w:t>Geben Sie die Einstufungen ein.</w:t>
      </w:r>
    </w:p>
    <w:p w14:paraId="7FB37D45" w14:textId="5776988E" w:rsidR="0075549C" w:rsidRDefault="0075549C" w:rsidP="002B3389">
      <w:pPr>
        <w:pStyle w:val="LDHandlungsschritt"/>
      </w:pPr>
      <w:r w:rsidRPr="00CA6383">
        <w:t>Klicken Sie auf</w:t>
      </w:r>
      <w:r w:rsidR="00C757F7">
        <w:t xml:space="preserve"> </w:t>
      </w:r>
      <w:r w:rsidR="00C757F7" w:rsidRPr="00C757F7">
        <w:rPr>
          <w:rStyle w:val="LDProgrammelement"/>
        </w:rPr>
        <w:t>speichern</w:t>
      </w:r>
      <w:r w:rsidRPr="00CA6383">
        <w:t>.</w:t>
      </w:r>
    </w:p>
    <w:p w14:paraId="4AF6E2FD" w14:textId="71BFCB4B" w:rsidR="00C74550" w:rsidRDefault="0075549C" w:rsidP="00442D34">
      <w:pPr>
        <w:pStyle w:val="berschrift3"/>
      </w:pPr>
      <w:bookmarkStart w:id="80" w:name="_Toc132712057"/>
      <w:bookmarkStart w:id="81" w:name="_Toc225924067"/>
      <w:bookmarkStart w:id="82" w:name="_Toc226470783"/>
      <w:bookmarkStart w:id="83" w:name="_Toc226530404"/>
      <w:r w:rsidRPr="0075549C">
        <w:t>Versetzung und Eignung</w:t>
      </w:r>
      <w:r>
        <w:t xml:space="preserve"> bearbeiten</w:t>
      </w:r>
      <w:bookmarkEnd w:id="73"/>
      <w:bookmarkEnd w:id="80"/>
      <w:bookmarkEnd w:id="81"/>
      <w:bookmarkEnd w:id="82"/>
      <w:bookmarkEnd w:id="83"/>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C757F7" w14:paraId="34C740B7" w14:textId="77777777" w:rsidTr="00643364">
        <w:trPr>
          <w:cantSplit/>
          <w:trHeight w:val="284"/>
        </w:trPr>
        <w:tc>
          <w:tcPr>
            <w:tcW w:w="709" w:type="dxa"/>
          </w:tcPr>
          <w:p w14:paraId="32F445F1" w14:textId="77777777" w:rsidR="00C757F7" w:rsidRPr="009B0AA3" w:rsidRDefault="00C757F7" w:rsidP="00643364">
            <w:pPr>
              <w:pStyle w:val="LDTextinhalt"/>
            </w:pPr>
            <w:r>
              <w:rPr>
                <w:noProof/>
                <w:lang w:eastAsia="de-DE"/>
              </w:rPr>
              <w:drawing>
                <wp:inline distT="0" distB="0" distL="0" distR="0" wp14:anchorId="5B0A87F7" wp14:editId="3E0F069E">
                  <wp:extent cx="288000" cy="288000"/>
                  <wp:effectExtent l="0" t="0" r="0" b="0"/>
                  <wp:docPr id="5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602C035E" w14:textId="77777777" w:rsidR="00C757F7" w:rsidRPr="002B3389" w:rsidRDefault="00C757F7" w:rsidP="00643364">
            <w:pPr>
              <w:rPr>
                <w:rStyle w:val="hervorhebunggrn"/>
              </w:rPr>
            </w:pPr>
            <w:r w:rsidRPr="002B3389">
              <w:rPr>
                <w:rStyle w:val="hervorhebunggrn"/>
              </w:rPr>
              <w:t>Hinweis</w:t>
            </w:r>
          </w:p>
          <w:p w14:paraId="03A48C70" w14:textId="310B5213" w:rsidR="00C757F7" w:rsidRDefault="00C757F7" w:rsidP="00C757F7">
            <w:pPr>
              <w:pStyle w:val="LDTextinhalt"/>
            </w:pPr>
            <w:r>
              <w:t>Im ersten Schulha</w:t>
            </w:r>
            <w:r w:rsidR="003E0891">
              <w:t>l</w:t>
            </w:r>
            <w:r>
              <w:t xml:space="preserve">bjahr </w:t>
            </w:r>
            <w:r w:rsidR="007147DD">
              <w:t>können nur</w:t>
            </w:r>
            <w:r>
              <w:t xml:space="preserve"> die Felder de</w:t>
            </w:r>
            <w:r w:rsidR="007147DD">
              <w:t>r</w:t>
            </w:r>
            <w:r>
              <w:t xml:space="preserve"> Bereich</w:t>
            </w:r>
            <w:r w:rsidR="007147DD">
              <w:t>e</w:t>
            </w:r>
            <w:r>
              <w:t xml:space="preserve"> </w:t>
            </w:r>
            <w:r w:rsidRPr="00C757F7">
              <w:rPr>
                <w:rStyle w:val="LDProgrammelement"/>
              </w:rPr>
              <w:t>Eignung</w:t>
            </w:r>
            <w:r>
              <w:t xml:space="preserve"> </w:t>
            </w:r>
            <w:r w:rsidR="007147DD">
              <w:t xml:space="preserve">und </w:t>
            </w:r>
            <w:r w:rsidRPr="00C757F7">
              <w:rPr>
                <w:rStyle w:val="LDProgrammelement"/>
              </w:rPr>
              <w:t xml:space="preserve">Versetzung </w:t>
            </w:r>
            <w:r w:rsidR="007147DD">
              <w:t>bearbeitet werden.</w:t>
            </w:r>
          </w:p>
          <w:p w14:paraId="138A1EAB" w14:textId="14378290" w:rsidR="00C757F7" w:rsidRPr="005B257B" w:rsidRDefault="00C757F7" w:rsidP="00C757F7">
            <w:pPr>
              <w:pStyle w:val="LDTextinhalt"/>
            </w:pPr>
            <w:r>
              <w:t xml:space="preserve">Im 2. Halbjahr können Sie </w:t>
            </w:r>
            <w:r w:rsidR="007147DD">
              <w:t xml:space="preserve">auch die Felder des Bereichs </w:t>
            </w:r>
            <w:r w:rsidR="007147DD" w:rsidRPr="007147DD">
              <w:rPr>
                <w:rStyle w:val="LDProgrammelement"/>
              </w:rPr>
              <w:t>Querversetzung</w:t>
            </w:r>
            <w:r>
              <w:t xml:space="preserve"> bearbeiten.</w:t>
            </w:r>
          </w:p>
        </w:tc>
      </w:tr>
    </w:tbl>
    <w:p w14:paraId="2B7CD59C" w14:textId="2AA3A8C0" w:rsidR="00442D34" w:rsidRDefault="00442D34" w:rsidP="009E3EC9">
      <w:pPr>
        <w:pStyle w:val="LDTextinhalteingerckt"/>
      </w:pPr>
      <w:r>
        <w:t>Sie befinden sich auf der Webs</w:t>
      </w:r>
      <w:r w:rsidRPr="00BC75CA">
        <w:t>eite</w:t>
      </w:r>
      <w:r w:rsidR="00861ACD" w:rsidRPr="00861ACD">
        <w:rPr>
          <w:smallCaps/>
        </w:rPr>
        <w:t xml:space="preserve"> Leistungen &gt;</w:t>
      </w:r>
      <w:r w:rsidRPr="00D934E4">
        <w:rPr>
          <w:rStyle w:val="LDProgrammelement"/>
        </w:rPr>
        <w:t xml:space="preserve"> Leistungserfassung &gt; Schüler </w:t>
      </w:r>
      <w:r w:rsidR="00421E9A">
        <w:t>–</w:t>
      </w:r>
      <w:r>
        <w:t xml:space="preserve"> Register </w:t>
      </w:r>
      <w:r w:rsidRPr="002B3389">
        <w:rPr>
          <w:rStyle w:val="LDProgrammelement"/>
        </w:rPr>
        <w:t xml:space="preserve">Versetzung/Eignung </w:t>
      </w:r>
      <w:r w:rsidRPr="00694E70">
        <w:t>und haben die gewünschten Schüler ausgewählt</w:t>
      </w:r>
      <w:r w:rsidR="00C757F7">
        <w:t>.</w:t>
      </w:r>
    </w:p>
    <w:p w14:paraId="13398475" w14:textId="329F4C95" w:rsidR="00D37A58" w:rsidRDefault="00C43F5D" w:rsidP="009E3EC9">
      <w:pPr>
        <w:pStyle w:val="LDTextinhalteingerckt"/>
      </w:pPr>
      <w:r w:rsidRPr="00C43F5D">
        <w:rPr>
          <w:noProof/>
        </w:rPr>
        <w:drawing>
          <wp:inline distT="0" distB="0" distL="0" distR="0" wp14:anchorId="2449C64C" wp14:editId="58DC0CDC">
            <wp:extent cx="5400000" cy="3067200"/>
            <wp:effectExtent l="19050" t="19050" r="10795" b="19050"/>
            <wp:docPr id="64" name="Grafik 64"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Grafik 64" descr="Das Bild visualisiert das im Text Beschriebene. Es liefert keine darüber hinausgehenden wichtigen Informationen. "/>
                    <pic:cNvPicPr/>
                  </pic:nvPicPr>
                  <pic:blipFill>
                    <a:blip r:embed="rId29"/>
                    <a:stretch>
                      <a:fillRect/>
                    </a:stretch>
                  </pic:blipFill>
                  <pic:spPr>
                    <a:xfrm>
                      <a:off x="0" y="0"/>
                      <a:ext cx="5400000" cy="3067200"/>
                    </a:xfrm>
                    <a:prstGeom prst="rect">
                      <a:avLst/>
                    </a:prstGeom>
                    <a:ln>
                      <a:solidFill>
                        <a:srgbClr val="4F81BD"/>
                      </a:solidFill>
                    </a:ln>
                  </pic:spPr>
                </pic:pic>
              </a:graphicData>
            </a:graphic>
          </wp:inline>
        </w:drawing>
      </w:r>
    </w:p>
    <w:p w14:paraId="6FBC26FA" w14:textId="0264CB3B" w:rsidR="00442D34" w:rsidRDefault="00442D34" w:rsidP="00577849">
      <w:pPr>
        <w:pStyle w:val="LDBildunterschrift"/>
      </w:pPr>
      <w:bookmarkStart w:id="84" w:name="_Ref392766755"/>
      <w:bookmarkStart w:id="85" w:name="_Toc107401241"/>
      <w:bookmarkStart w:id="86" w:name="_Toc225924084"/>
      <w:bookmarkStart w:id="87" w:name="_Toc226470800"/>
      <w:bookmarkStart w:id="88" w:name="_Toc226530426"/>
      <w:r>
        <w:t xml:space="preserve">Abb. </w:t>
      </w:r>
      <w:r w:rsidR="005965D2">
        <w:rPr>
          <w:noProof/>
        </w:rPr>
        <w:fldChar w:fldCharType="begin"/>
      </w:r>
      <w:r w:rsidR="005965D2">
        <w:rPr>
          <w:noProof/>
        </w:rPr>
        <w:instrText xml:space="preserve"> SEQ Abb. \* ARABIC </w:instrText>
      </w:r>
      <w:r w:rsidR="005965D2">
        <w:rPr>
          <w:noProof/>
        </w:rPr>
        <w:fldChar w:fldCharType="separate"/>
      </w:r>
      <w:r w:rsidR="002615C1">
        <w:rPr>
          <w:noProof/>
        </w:rPr>
        <w:t>8</w:t>
      </w:r>
      <w:r w:rsidR="005965D2">
        <w:rPr>
          <w:noProof/>
        </w:rPr>
        <w:fldChar w:fldCharType="end"/>
      </w:r>
      <w:bookmarkEnd w:id="84"/>
      <w:r w:rsidR="00C757F7">
        <w:rPr>
          <w:noProof/>
        </w:rPr>
        <w:t xml:space="preserve"> </w:t>
      </w:r>
      <w:r>
        <w:t>Webseite Schüler</w:t>
      </w:r>
      <w:r w:rsidR="00C757F7">
        <w:t>:</w:t>
      </w:r>
      <w:r>
        <w:t xml:space="preserve"> Register Versetzung/Eignung</w:t>
      </w:r>
      <w:bookmarkEnd w:id="85"/>
      <w:bookmarkEnd w:id="86"/>
      <w:bookmarkEnd w:id="87"/>
      <w:bookmarkEnd w:id="88"/>
    </w:p>
    <w:p w14:paraId="101A6904" w14:textId="77777777" w:rsidR="00442D34" w:rsidRDefault="00442D34" w:rsidP="0075549C">
      <w:pPr>
        <w:pStyle w:val="berschrift4"/>
      </w:pPr>
      <w:bookmarkStart w:id="89" w:name="_Toc132712058"/>
      <w:r>
        <w:t>Eignung</w:t>
      </w:r>
      <w:bookmarkEnd w:id="89"/>
    </w:p>
    <w:p w14:paraId="07979049" w14:textId="77777777" w:rsidR="00481E7A" w:rsidRDefault="00442D34" w:rsidP="000F0AEA">
      <w:pPr>
        <w:pStyle w:val="LDHandlungsschritt"/>
        <w:numPr>
          <w:ilvl w:val="0"/>
          <w:numId w:val="20"/>
        </w:numPr>
      </w:pPr>
      <w:r>
        <w:t xml:space="preserve">Wählen Sie im Bereich </w:t>
      </w:r>
      <w:r w:rsidRPr="00C757F7">
        <w:rPr>
          <w:rStyle w:val="LDProgrammelement"/>
        </w:rPr>
        <w:t>Eignung</w:t>
      </w:r>
      <w:r>
        <w:t xml:space="preserve"> i</w:t>
      </w:r>
      <w:r w:rsidR="00C96D82">
        <w:t>n den</w:t>
      </w:r>
      <w:r>
        <w:t xml:space="preserve"> Feld</w:t>
      </w:r>
      <w:r w:rsidR="00C96D82">
        <w:t>ern</w:t>
      </w:r>
      <w:r>
        <w:t xml:space="preserve"> </w:t>
      </w:r>
    </w:p>
    <w:p w14:paraId="0FBC0C5F" w14:textId="77777777" w:rsidR="00481E7A" w:rsidRPr="00481E7A" w:rsidRDefault="00442D34" w:rsidP="00481E7A">
      <w:pPr>
        <w:pStyle w:val="Aufzhlungweitereingerckt"/>
        <w:rPr>
          <w:rStyle w:val="LDProgrammelement"/>
          <w:rFonts w:cstheme="minorBidi"/>
          <w:bCs w:val="0"/>
          <w:smallCaps w:val="0"/>
          <w:szCs w:val="22"/>
        </w:rPr>
      </w:pPr>
      <w:r w:rsidRPr="002B3389">
        <w:rPr>
          <w:rStyle w:val="LDProgrammelement"/>
        </w:rPr>
        <w:t xml:space="preserve">Letzte festgestellte </w:t>
      </w:r>
      <w:r w:rsidR="00EA4251">
        <w:rPr>
          <w:rStyle w:val="LDProgrammelement"/>
        </w:rPr>
        <w:t>e</w:t>
      </w:r>
      <w:r w:rsidRPr="002B3389">
        <w:rPr>
          <w:rStyle w:val="LDProgrammelement"/>
        </w:rPr>
        <w:t>ignung</w:t>
      </w:r>
      <w:r w:rsidR="00C96D82">
        <w:rPr>
          <w:rStyle w:val="LDProgrammelement"/>
        </w:rPr>
        <w:t xml:space="preserve">, </w:t>
      </w:r>
    </w:p>
    <w:p w14:paraId="426A750A" w14:textId="77777777" w:rsidR="00481E7A" w:rsidRPr="00481E7A" w:rsidRDefault="00EA4251" w:rsidP="00481E7A">
      <w:pPr>
        <w:pStyle w:val="Aufzhlungweitereingerckt"/>
        <w:rPr>
          <w:rStyle w:val="LDProgrammelement"/>
          <w:rFonts w:cstheme="minorBidi"/>
          <w:bCs w:val="0"/>
          <w:smallCaps w:val="0"/>
          <w:szCs w:val="22"/>
        </w:rPr>
      </w:pPr>
      <w:r>
        <w:rPr>
          <w:rStyle w:val="LDProgrammelement"/>
        </w:rPr>
        <w:t>a</w:t>
      </w:r>
      <w:r w:rsidR="00C96D82">
        <w:rPr>
          <w:rStyle w:val="LDProgrammelement"/>
        </w:rPr>
        <w:t xml:space="preserve">bschlusswunsch der </w:t>
      </w:r>
      <w:r>
        <w:rPr>
          <w:rStyle w:val="LDProgrammelement"/>
        </w:rPr>
        <w:t>e</w:t>
      </w:r>
      <w:r w:rsidR="00C96D82">
        <w:rPr>
          <w:rStyle w:val="LDProgrammelement"/>
        </w:rPr>
        <w:t xml:space="preserve">ltern </w:t>
      </w:r>
      <w:r w:rsidR="00C96D82" w:rsidRPr="00481E7A">
        <w:rPr>
          <w:rStyle w:val="LDTextinhaltZchn"/>
        </w:rPr>
        <w:t>und</w:t>
      </w:r>
      <w:r w:rsidR="00C96D82">
        <w:rPr>
          <w:rStyle w:val="LDProgrammelement"/>
        </w:rPr>
        <w:t xml:space="preserve"> </w:t>
      </w:r>
    </w:p>
    <w:p w14:paraId="03800732" w14:textId="1DC053E3" w:rsidR="00481E7A" w:rsidRDefault="00EA4251" w:rsidP="00481E7A">
      <w:pPr>
        <w:pStyle w:val="Aufzhlungweitereingerckt"/>
      </w:pPr>
      <w:r>
        <w:rPr>
          <w:rStyle w:val="LDProgrammelement"/>
        </w:rPr>
        <w:t>v</w:t>
      </w:r>
      <w:r w:rsidR="00C96D82">
        <w:rPr>
          <w:rStyle w:val="LDProgrammelement"/>
        </w:rPr>
        <w:t xml:space="preserve">oraussichtlicher </w:t>
      </w:r>
      <w:r>
        <w:rPr>
          <w:rStyle w:val="LDProgrammelement"/>
        </w:rPr>
        <w:t>a</w:t>
      </w:r>
      <w:r w:rsidR="00C96D82">
        <w:rPr>
          <w:rStyle w:val="LDProgrammelement"/>
        </w:rPr>
        <w:t>bschluss</w:t>
      </w:r>
      <w:r w:rsidR="006F585E">
        <w:rPr>
          <w:rStyle w:val="LDProgrammelement"/>
        </w:rPr>
        <w:t xml:space="preserve"> (</w:t>
      </w:r>
      <w:r w:rsidR="00481E7A" w:rsidRPr="00481E7A">
        <w:t>siehe</w:t>
      </w:r>
      <w:r w:rsidR="009E2CBE">
        <w:t xml:space="preserve"> auch Kapitel</w:t>
      </w:r>
      <w:r w:rsidR="00481E7A">
        <w:rPr>
          <w:rStyle w:val="LDProgrammelement"/>
        </w:rPr>
        <w:t xml:space="preserve"> </w:t>
      </w:r>
      <w:r w:rsidR="00481E7A" w:rsidRPr="00481E7A">
        <w:rPr>
          <w:rStyle w:val="LDLink"/>
        </w:rPr>
        <w:fldChar w:fldCharType="begin"/>
      </w:r>
      <w:r w:rsidR="00481E7A" w:rsidRPr="00481E7A">
        <w:rPr>
          <w:rStyle w:val="LDLink"/>
        </w:rPr>
        <w:instrText xml:space="preserve"> REF _Ref211590321 \r \h </w:instrText>
      </w:r>
      <w:r w:rsidR="00481E7A">
        <w:rPr>
          <w:rStyle w:val="LDLink"/>
        </w:rPr>
        <w:instrText xml:space="preserve"> \* MERGEFORMAT </w:instrText>
      </w:r>
      <w:r w:rsidR="00481E7A" w:rsidRPr="00481E7A">
        <w:rPr>
          <w:rStyle w:val="LDLink"/>
        </w:rPr>
      </w:r>
      <w:r w:rsidR="00481E7A" w:rsidRPr="00481E7A">
        <w:rPr>
          <w:rStyle w:val="LDLink"/>
        </w:rPr>
        <w:fldChar w:fldCharType="separate"/>
      </w:r>
      <w:r w:rsidR="002615C1">
        <w:rPr>
          <w:rStyle w:val="LDLink"/>
        </w:rPr>
        <w:t>1.8.4</w:t>
      </w:r>
      <w:r w:rsidR="00481E7A" w:rsidRPr="00481E7A">
        <w:rPr>
          <w:rStyle w:val="LDLink"/>
        </w:rPr>
        <w:fldChar w:fldCharType="end"/>
      </w:r>
      <w:r w:rsidR="00481E7A">
        <w:rPr>
          <w:rStyle w:val="LDProgrammelement"/>
        </w:rPr>
        <w:t>)</w:t>
      </w:r>
      <w:r w:rsidR="00442D34">
        <w:t xml:space="preserve"> </w:t>
      </w:r>
    </w:p>
    <w:p w14:paraId="65ED0DD8" w14:textId="401BBF20" w:rsidR="00442D34" w:rsidRDefault="00442D34" w:rsidP="00481E7A">
      <w:pPr>
        <w:pStyle w:val="LDTextinhaltweitereingerckt"/>
      </w:pPr>
      <w:r>
        <w:t>d</w:t>
      </w:r>
      <w:r w:rsidR="00C96D82">
        <w:t>ie</w:t>
      </w:r>
      <w:r>
        <w:t xml:space="preserve"> gewünschten Eintr</w:t>
      </w:r>
      <w:r w:rsidR="00C96D82">
        <w:t>ä</w:t>
      </w:r>
      <w:r>
        <w:t>g</w:t>
      </w:r>
      <w:r w:rsidR="00C96D82">
        <w:t>e</w:t>
      </w:r>
      <w:r>
        <w:t xml:space="preserve"> aus.</w:t>
      </w:r>
    </w:p>
    <w:p w14:paraId="5238FDAC" w14:textId="432D4C7A" w:rsidR="00442D34" w:rsidRDefault="00442D34" w:rsidP="002B3389">
      <w:pPr>
        <w:pStyle w:val="LDHandlungsschritt"/>
      </w:pPr>
      <w:r w:rsidRPr="00CA6383">
        <w:t>Klicken Sie auf</w:t>
      </w:r>
      <w:r>
        <w:t xml:space="preserve"> </w:t>
      </w:r>
      <w:r w:rsidR="00C757F7" w:rsidRPr="00C757F7">
        <w:rPr>
          <w:rStyle w:val="LDProgrammelement"/>
        </w:rPr>
        <w:t>speichern</w:t>
      </w:r>
      <w:r w:rsidRPr="00CA6383">
        <w:t>.</w:t>
      </w:r>
    </w:p>
    <w:p w14:paraId="4DB8153F" w14:textId="77777777" w:rsidR="00043E17" w:rsidRDefault="00043E17">
      <w:pPr>
        <w:spacing w:before="0" w:after="0"/>
        <w:rPr>
          <w:rFonts w:eastAsiaTheme="majorEastAsia" w:cstheme="majorBidi"/>
          <w:b/>
          <w:bCs/>
          <w:i/>
          <w:iCs/>
          <w:color w:val="1E3E95"/>
        </w:rPr>
      </w:pPr>
      <w:bookmarkStart w:id="90" w:name="_Toc132712059"/>
      <w:r>
        <w:br w:type="page"/>
      </w:r>
    </w:p>
    <w:p w14:paraId="2D863AE0" w14:textId="3A223781" w:rsidR="00442D34" w:rsidRDefault="00442D34" w:rsidP="00442D34">
      <w:pPr>
        <w:pStyle w:val="berschrift4"/>
      </w:pPr>
      <w:r>
        <w:lastRenderedPageBreak/>
        <w:t>Versetzung</w:t>
      </w:r>
      <w:bookmarkEnd w:id="90"/>
    </w:p>
    <w:p w14:paraId="118D7ECA" w14:textId="45AE9C6A" w:rsidR="00442D34" w:rsidRDefault="00442D34" w:rsidP="000F0AEA">
      <w:pPr>
        <w:pStyle w:val="LDHandlungsschritt"/>
        <w:numPr>
          <w:ilvl w:val="0"/>
          <w:numId w:val="21"/>
        </w:numPr>
      </w:pPr>
      <w:r>
        <w:t xml:space="preserve">Geben Sie im Bereich </w:t>
      </w:r>
      <w:r w:rsidRPr="00C757F7">
        <w:rPr>
          <w:rStyle w:val="LDProgrammelement"/>
        </w:rPr>
        <w:t>Versetzung</w:t>
      </w:r>
      <w:r>
        <w:t xml:space="preserve"> die gewünschten Daten ein.</w:t>
      </w:r>
      <w:r w:rsidR="00C757F7">
        <w:br/>
      </w:r>
      <w:r w:rsidR="00EF183D">
        <w:t>Wird der Schüler zum Schuljahresende in die nächste Jahrgangsstufe</w:t>
      </w:r>
    </w:p>
    <w:p w14:paraId="7C45D5EF" w14:textId="77777777" w:rsidR="00442D34" w:rsidRPr="00442D34" w:rsidRDefault="00442D34" w:rsidP="00C757F7">
      <w:pPr>
        <w:pStyle w:val="Aufzhlungweitereingerckt"/>
        <w:rPr>
          <w:rStyle w:val="LDMeneintrag"/>
          <w:i w:val="0"/>
          <w:iCs w:val="0"/>
        </w:rPr>
      </w:pPr>
      <w:r>
        <w:t xml:space="preserve">versetzt, lassen Sie den Eintrag im Feld </w:t>
      </w:r>
      <w:r w:rsidRPr="002B3389">
        <w:rPr>
          <w:rStyle w:val="LDProgrammelement"/>
        </w:rPr>
        <w:t>Versetzung</w:t>
      </w:r>
      <w:r w:rsidRPr="009230AF">
        <w:t xml:space="preserve"> </w:t>
      </w:r>
      <w:r>
        <w:t xml:space="preserve">unverändert auf </w:t>
      </w:r>
      <w:r w:rsidRPr="00365632">
        <w:rPr>
          <w:rStyle w:val="LDMeneintrag"/>
        </w:rPr>
        <w:t>Ja</w:t>
      </w:r>
      <w:r>
        <w:rPr>
          <w:rStyle w:val="LDMeneintrag"/>
        </w:rPr>
        <w:t xml:space="preserve"> </w:t>
      </w:r>
      <w:r w:rsidRPr="00421E9A">
        <w:t>stehen</w:t>
      </w:r>
      <w:r>
        <w:rPr>
          <w:rStyle w:val="LDMeneintrag"/>
        </w:rPr>
        <w:t>.</w:t>
      </w:r>
    </w:p>
    <w:p w14:paraId="1E2D27C4" w14:textId="1CA30CD1" w:rsidR="00442D34" w:rsidRDefault="00442D34" w:rsidP="00C757F7">
      <w:pPr>
        <w:pStyle w:val="Aufzhlungweitereingerckt"/>
      </w:pPr>
      <w:r w:rsidRPr="00442D34">
        <w:t>nicht</w:t>
      </w:r>
      <w:r>
        <w:t xml:space="preserve"> verse</w:t>
      </w:r>
      <w:r w:rsidR="00ED7909">
        <w:t>t</w:t>
      </w:r>
      <w:r>
        <w:t xml:space="preserve">zt, ändern Sie den </w:t>
      </w:r>
      <w:r w:rsidRPr="009230AF">
        <w:t xml:space="preserve">Eintrag </w:t>
      </w:r>
      <w:r>
        <w:t xml:space="preserve">im Feld </w:t>
      </w:r>
      <w:r w:rsidRPr="002B3389">
        <w:rPr>
          <w:rStyle w:val="LDProgrammelement"/>
        </w:rPr>
        <w:t>Versetzung</w:t>
      </w:r>
      <w:r w:rsidRPr="009230AF">
        <w:t xml:space="preserve"> </w:t>
      </w:r>
      <w:r>
        <w:t xml:space="preserve">auf </w:t>
      </w:r>
      <w:r w:rsidRPr="00365632">
        <w:rPr>
          <w:rStyle w:val="LDMeneintrag"/>
        </w:rPr>
        <w:t>Nein</w:t>
      </w:r>
      <w:r>
        <w:t>.</w:t>
      </w:r>
    </w:p>
    <w:p w14:paraId="362F7EA0" w14:textId="5DA85B2E" w:rsidR="0002593D" w:rsidRDefault="0002593D" w:rsidP="00481E7A">
      <w:pPr>
        <w:pStyle w:val="LDTextinhaltweitereingerckt"/>
      </w:pPr>
      <w:r>
        <w:t>Alternativ können Sie auch einen der anderen Einträge aus der Auswahlliste auswählen</w:t>
      </w:r>
      <w:r w:rsidR="00043E17">
        <w:t>:</w:t>
      </w:r>
    </w:p>
    <w:p w14:paraId="29E91242" w14:textId="77777777" w:rsidR="00043E17" w:rsidRPr="00826F40" w:rsidRDefault="00043E17" w:rsidP="00043E17">
      <w:pPr>
        <w:pStyle w:val="Aufzhlungweitereingerckt"/>
      </w:pPr>
      <w:r w:rsidRPr="00826F40">
        <w:t>Förderschule - Schulzeitverlängerung</w:t>
      </w:r>
    </w:p>
    <w:p w14:paraId="6D6E34B5" w14:textId="77777777" w:rsidR="00043E17" w:rsidRPr="00826F40" w:rsidRDefault="00043E17" w:rsidP="00043E17">
      <w:pPr>
        <w:pStyle w:val="Aufzhlungweitereingerckt"/>
      </w:pPr>
      <w:r w:rsidRPr="00826F40">
        <w:t>ja (Standardvorbelegung)</w:t>
      </w:r>
    </w:p>
    <w:p w14:paraId="37E8EF94" w14:textId="77777777" w:rsidR="00043E17" w:rsidRPr="00826F40" w:rsidRDefault="00043E17" w:rsidP="00043E17">
      <w:pPr>
        <w:pStyle w:val="Aufzhlungweitereingerckt"/>
      </w:pPr>
      <w:r w:rsidRPr="00826F40">
        <w:t>ja durch Konferenzbeschluss</w:t>
      </w:r>
    </w:p>
    <w:p w14:paraId="7E3BC2ED" w14:textId="77777777" w:rsidR="00043E17" w:rsidRPr="00826F40" w:rsidRDefault="00043E17" w:rsidP="00043E17">
      <w:pPr>
        <w:pStyle w:val="Aufzhlungweitereingerckt"/>
      </w:pPr>
      <w:r w:rsidRPr="00826F40">
        <w:t>ja mit Nachprüfung</w:t>
      </w:r>
    </w:p>
    <w:p w14:paraId="55B1E6D9" w14:textId="77777777" w:rsidR="00043E17" w:rsidRPr="00826F40" w:rsidRDefault="00043E17" w:rsidP="00043E17">
      <w:pPr>
        <w:pStyle w:val="Aufzhlungweitereingerckt"/>
      </w:pPr>
      <w:r w:rsidRPr="00826F40">
        <w:t>keine Versetzungsbemerkung</w:t>
      </w:r>
    </w:p>
    <w:p w14:paraId="24F1EA46" w14:textId="77777777" w:rsidR="00043E17" w:rsidRPr="00826F40" w:rsidRDefault="00043E17" w:rsidP="00043E17">
      <w:pPr>
        <w:pStyle w:val="Aufzhlungweitereingerckt"/>
      </w:pPr>
      <w:r w:rsidRPr="00826F40">
        <w:t>nein</w:t>
      </w:r>
    </w:p>
    <w:p w14:paraId="6FB5584B" w14:textId="77777777" w:rsidR="00043E17" w:rsidRPr="00826F40" w:rsidRDefault="00043E17" w:rsidP="00043E17">
      <w:pPr>
        <w:pStyle w:val="Aufzhlungweitereingerckt"/>
      </w:pPr>
      <w:r w:rsidRPr="00826F40">
        <w:t>nein mit Schulformwechsel</w:t>
      </w:r>
    </w:p>
    <w:p w14:paraId="1B091F6C" w14:textId="77777777" w:rsidR="00043E17" w:rsidRPr="00826F40" w:rsidRDefault="00043E17" w:rsidP="00043E17">
      <w:pPr>
        <w:pStyle w:val="Aufzhlungweitereingerckt"/>
      </w:pPr>
      <w:r w:rsidRPr="00826F40">
        <w:t>nein und keine Nachprüfung mehr</w:t>
      </w:r>
    </w:p>
    <w:p w14:paraId="17CC1C5C" w14:textId="77777777" w:rsidR="00043E17" w:rsidRDefault="00043E17" w:rsidP="00481E7A">
      <w:pPr>
        <w:pStyle w:val="LDTextinhaltweitereingerckt"/>
      </w:pPr>
    </w:p>
    <w:p w14:paraId="455B39EF" w14:textId="3EC09F3E" w:rsidR="00442D34" w:rsidRDefault="00442D34" w:rsidP="002B3389">
      <w:pPr>
        <w:pStyle w:val="LDHandlungsschritt"/>
      </w:pPr>
      <w:r w:rsidRPr="00CA6383">
        <w:t>Klicken Sie auf</w:t>
      </w:r>
      <w:r>
        <w:t xml:space="preserve"> </w:t>
      </w:r>
      <w:r w:rsidR="00C757F7" w:rsidRPr="00C757F7">
        <w:rPr>
          <w:rStyle w:val="LDProgrammelement"/>
        </w:rPr>
        <w:t>speichern</w:t>
      </w:r>
      <w:r w:rsidR="00C757F7">
        <w:t>.</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C757F7" w14:paraId="31C91501" w14:textId="77777777" w:rsidTr="00643364">
        <w:trPr>
          <w:cantSplit/>
          <w:trHeight w:val="284"/>
        </w:trPr>
        <w:tc>
          <w:tcPr>
            <w:tcW w:w="709" w:type="dxa"/>
          </w:tcPr>
          <w:p w14:paraId="4EA25D35" w14:textId="77777777" w:rsidR="00C757F7" w:rsidRPr="009B0AA3" w:rsidRDefault="00C757F7" w:rsidP="00643364">
            <w:pPr>
              <w:pStyle w:val="LDTextinhalt"/>
            </w:pPr>
            <w:r>
              <w:rPr>
                <w:noProof/>
                <w:lang w:eastAsia="de-DE"/>
              </w:rPr>
              <w:drawing>
                <wp:inline distT="0" distB="0" distL="0" distR="0" wp14:anchorId="11335075" wp14:editId="78A24C0D">
                  <wp:extent cx="288000" cy="288000"/>
                  <wp:effectExtent l="0" t="0" r="0" b="0"/>
                  <wp:docPr id="5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45DE9B70" w14:textId="77777777" w:rsidR="00C757F7" w:rsidRPr="002F24E4" w:rsidRDefault="00C757F7" w:rsidP="00643364">
            <w:pPr>
              <w:rPr>
                <w:rStyle w:val="hervorhebunggrn"/>
              </w:rPr>
            </w:pPr>
            <w:r w:rsidRPr="002F24E4">
              <w:rPr>
                <w:rStyle w:val="hervorhebunggrn"/>
              </w:rPr>
              <w:t>Hinweis</w:t>
            </w:r>
          </w:p>
          <w:p w14:paraId="2564B86A" w14:textId="1543E182" w:rsidR="00C757F7" w:rsidRPr="00C757F7" w:rsidRDefault="00C757F7" w:rsidP="00C757F7">
            <w:pPr>
              <w:pStyle w:val="LDTextinhalt"/>
              <w:rPr>
                <w:rStyle w:val="LDwichtigerText"/>
              </w:rPr>
            </w:pPr>
            <w:r w:rsidRPr="00C757F7">
              <w:rPr>
                <w:rStyle w:val="LDwichtigerText"/>
              </w:rPr>
              <w:t>Auswirkung in der LUSD bei Nichtversetzun</w:t>
            </w:r>
            <w:r w:rsidR="00321648">
              <w:rPr>
                <w:rStyle w:val="LDwichtigerText"/>
              </w:rPr>
              <w:t>g</w:t>
            </w:r>
          </w:p>
          <w:p w14:paraId="24037195" w14:textId="6EB8D368" w:rsidR="00C757F7" w:rsidRDefault="00C757F7" w:rsidP="00C757F7">
            <w:pPr>
              <w:pStyle w:val="LDTextinhalt"/>
            </w:pPr>
            <w:r w:rsidRPr="00442D34">
              <w:t>D</w:t>
            </w:r>
            <w:r>
              <w:t xml:space="preserve">er </w:t>
            </w:r>
            <w:r w:rsidRPr="00442D34">
              <w:t xml:space="preserve">Schüler </w:t>
            </w:r>
            <w:r>
              <w:t xml:space="preserve">bleibt </w:t>
            </w:r>
            <w:r w:rsidRPr="00442D34">
              <w:t>in der UV-Planungsvariante für das künftige Schuljahr in der aktuellen Jahrgangsstufe</w:t>
            </w:r>
            <w:r>
              <w:t xml:space="preserve">. Er verliert seine Klassen- und Kurszuordnungen. Diese </w:t>
            </w:r>
            <w:r w:rsidRPr="00442D34">
              <w:t xml:space="preserve">müssen </w:t>
            </w:r>
            <w:r>
              <w:t>neu zugewiesen werden.</w:t>
            </w:r>
          </w:p>
          <w:p w14:paraId="07FDE1B8" w14:textId="0F0FAC8A" w:rsidR="00C757F7" w:rsidRPr="005B257B" w:rsidRDefault="00C757F7" w:rsidP="00C757F7">
            <w:pPr>
              <w:pStyle w:val="LDTextinhalt"/>
            </w:pPr>
            <w:r w:rsidRPr="00442D34">
              <w:t xml:space="preserve">Nach Aktivierung der </w:t>
            </w:r>
            <w:r>
              <w:t xml:space="preserve">UV-Planung </w:t>
            </w:r>
            <w:r w:rsidRPr="00442D34">
              <w:t>zu Beginn des neuen Schuljahres erh</w:t>
            </w:r>
            <w:r>
              <w:t xml:space="preserve">ält der </w:t>
            </w:r>
            <w:r w:rsidRPr="00442D34">
              <w:t xml:space="preserve">Schüler automatisch einen Wiederholungseintrag in </w:t>
            </w:r>
            <w:r>
              <w:t>seiner</w:t>
            </w:r>
            <w:r w:rsidRPr="00442D34">
              <w:t xml:space="preserve"> Schullaufbahn.</w:t>
            </w:r>
          </w:p>
        </w:tc>
      </w:tr>
    </w:tbl>
    <w:p w14:paraId="0E382E2B" w14:textId="5A2E656E" w:rsidR="00442D34" w:rsidRDefault="00442D34" w:rsidP="00C757F7">
      <w:pPr>
        <w:pStyle w:val="berschrift4"/>
      </w:pPr>
      <w:bookmarkStart w:id="91" w:name="_Toc132712060"/>
      <w:r>
        <w:t>Querversetzung</w:t>
      </w:r>
      <w:bookmarkEnd w:id="91"/>
    </w:p>
    <w:p w14:paraId="1AB968AE" w14:textId="7E4B1D87" w:rsidR="00442D34" w:rsidRDefault="00442D34" w:rsidP="009E3EC9">
      <w:pPr>
        <w:pStyle w:val="LDTextinhalteingerckt"/>
      </w:pPr>
      <w:r>
        <w:t xml:space="preserve">Im Bereich </w:t>
      </w:r>
      <w:r w:rsidRPr="00C757F7">
        <w:rPr>
          <w:rStyle w:val="LDProgrammelement"/>
        </w:rPr>
        <w:t>Querversetzungen</w:t>
      </w:r>
      <w:r>
        <w:t xml:space="preserve"> können Sie D</w:t>
      </w:r>
      <w:r w:rsidR="00421E9A">
        <w:t>aten zur Information eintragen.</w:t>
      </w:r>
    </w:p>
    <w:p w14:paraId="337993E1" w14:textId="77777777" w:rsidR="00442D34" w:rsidRDefault="00442D34" w:rsidP="009E3EC9">
      <w:pPr>
        <w:pStyle w:val="LDTextinhalteingerckt"/>
      </w:pPr>
      <w:r>
        <w:t>Die eigentliche Querversetzung zwischen Schulformen der eigenen Schule wird auf der Webseite</w:t>
      </w:r>
      <w:r w:rsidRPr="00E511F7">
        <w:rPr>
          <w:caps/>
          <w:color w:val="3366FF"/>
        </w:rPr>
        <w:t xml:space="preserve"> </w:t>
      </w:r>
      <w:r w:rsidRPr="00D934E4">
        <w:rPr>
          <w:rStyle w:val="LDProgrammelement"/>
        </w:rPr>
        <w:t>Schüler &gt; Kandidatenverfahren &gt; Statusverwaltung</w:t>
      </w:r>
      <w:r>
        <w:rPr>
          <w:caps/>
          <w:color w:val="3366FF"/>
        </w:rPr>
        <w:t xml:space="preserve"> </w:t>
      </w:r>
      <w:r>
        <w:t>in der Registerkarte</w:t>
      </w:r>
      <w:r w:rsidRPr="00986BF8">
        <w:t xml:space="preserve"> </w:t>
      </w:r>
      <w:r w:rsidRPr="002B3389">
        <w:rPr>
          <w:rStyle w:val="LDProgrammelement"/>
        </w:rPr>
        <w:t>Interner Schulformübergang</w:t>
      </w:r>
      <w:r>
        <w:t xml:space="preserve"> durchgeführt.</w:t>
      </w:r>
    </w:p>
    <w:p w14:paraId="0DF3EB36" w14:textId="63225384" w:rsidR="00442D34" w:rsidRDefault="00442D34" w:rsidP="00442D34">
      <w:pPr>
        <w:pStyle w:val="berschrift4"/>
      </w:pPr>
      <w:bookmarkStart w:id="92" w:name="_Toc132712061"/>
      <w:bookmarkStart w:id="93" w:name="_Ref211590321"/>
      <w:r>
        <w:lastRenderedPageBreak/>
        <w:t>Voraussichtlicher Abschluss</w:t>
      </w:r>
      <w:bookmarkEnd w:id="92"/>
      <w:bookmarkEnd w:id="93"/>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C757F7" w14:paraId="7A2C4609" w14:textId="77777777" w:rsidTr="00643364">
        <w:trPr>
          <w:cantSplit/>
          <w:trHeight w:val="284"/>
        </w:trPr>
        <w:tc>
          <w:tcPr>
            <w:tcW w:w="709" w:type="dxa"/>
          </w:tcPr>
          <w:p w14:paraId="1C01001D" w14:textId="77777777" w:rsidR="00C757F7" w:rsidRPr="009B0AA3" w:rsidRDefault="00C757F7" w:rsidP="00643364">
            <w:pPr>
              <w:pStyle w:val="LDTextinhalt"/>
            </w:pPr>
            <w:r>
              <w:rPr>
                <w:noProof/>
                <w:lang w:eastAsia="de-DE"/>
              </w:rPr>
              <w:drawing>
                <wp:inline distT="0" distB="0" distL="0" distR="0" wp14:anchorId="0F87B558" wp14:editId="64449E00">
                  <wp:extent cx="288000" cy="288000"/>
                  <wp:effectExtent l="0" t="0" r="0" b="0"/>
                  <wp:docPr id="60"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6D6E2BEE" w14:textId="77777777" w:rsidR="00C757F7" w:rsidRPr="002B3389" w:rsidRDefault="00C757F7" w:rsidP="00643364">
            <w:pPr>
              <w:rPr>
                <w:rStyle w:val="hervorhebunggrn"/>
              </w:rPr>
            </w:pPr>
            <w:r w:rsidRPr="002B3389">
              <w:rPr>
                <w:rStyle w:val="hervorhebunggrn"/>
              </w:rPr>
              <w:t>Hinweis</w:t>
            </w:r>
          </w:p>
          <w:p w14:paraId="068367A8" w14:textId="692CBAE8" w:rsidR="00C757F7" w:rsidRPr="005B257B" w:rsidRDefault="00C757F7" w:rsidP="00643364">
            <w:pPr>
              <w:pStyle w:val="LDTextinhalt"/>
            </w:pPr>
            <w:r w:rsidRPr="005C0660">
              <w:rPr>
                <w:rStyle w:val="LDTextinhaltZchn"/>
              </w:rPr>
              <w:t xml:space="preserve">Die Auswahlliste </w:t>
            </w:r>
            <w:r w:rsidRPr="002B3389">
              <w:rPr>
                <w:rStyle w:val="LDProgrammelement"/>
              </w:rPr>
              <w:t>Voraussichtlicher Abschluss</w:t>
            </w:r>
            <w:r w:rsidRPr="005C0660">
              <w:rPr>
                <w:rStyle w:val="LDTextinhaltZchn"/>
              </w:rPr>
              <w:t xml:space="preserve"> i</w:t>
            </w:r>
            <w:r>
              <w:rPr>
                <w:rStyle w:val="LDTextinhaltZchn"/>
              </w:rPr>
              <w:t xml:space="preserve">m Bereich </w:t>
            </w:r>
            <w:r w:rsidRPr="00C757F7">
              <w:rPr>
                <w:rStyle w:val="LDProgrammelement"/>
              </w:rPr>
              <w:t xml:space="preserve">Eignung </w:t>
            </w:r>
            <w:r w:rsidRPr="005C0660">
              <w:rPr>
                <w:rStyle w:val="LDTextinhaltZchn"/>
              </w:rPr>
              <w:t>s</w:t>
            </w:r>
            <w:r>
              <w:rPr>
                <w:rStyle w:val="LDTextinhaltZchn"/>
              </w:rPr>
              <w:t xml:space="preserve">ehen Sie nur dann, </w:t>
            </w:r>
            <w:r w:rsidRPr="005C0660">
              <w:rPr>
                <w:rStyle w:val="LDTextinhaltZchn"/>
              </w:rPr>
              <w:t>wenn dem Schüler im aktuellen Halbjahr mindestens ein Kurs zugewiesen wurde</w:t>
            </w:r>
          </w:p>
        </w:tc>
      </w:tr>
    </w:tbl>
    <w:p w14:paraId="4A970F8D" w14:textId="1D7335F9" w:rsidR="00442D34" w:rsidRDefault="00442D34" w:rsidP="009E3EC9">
      <w:pPr>
        <w:pStyle w:val="LDTextinhalteingerckt"/>
      </w:pPr>
      <w:r>
        <w:t xml:space="preserve">Für Schüler in Abschlussjahrgängen muss ein </w:t>
      </w:r>
      <w:r w:rsidRPr="00C757F7">
        <w:rPr>
          <w:rStyle w:val="LDwichtigerText"/>
        </w:rPr>
        <w:t>Voraussichtlicher Abschluss</w:t>
      </w:r>
      <w:r w:rsidR="00421E9A">
        <w:t xml:space="preserve"> eingetragen werden</w:t>
      </w:r>
      <w:r w:rsidR="00EF4EB1">
        <w:t xml:space="preserve"> bzw. wird automatisiert vom System eingetragen</w:t>
      </w:r>
      <w:r w:rsidR="00421E9A">
        <w:t>.</w:t>
      </w:r>
      <w:r w:rsidR="00C757F7">
        <w:t xml:space="preserve"> </w:t>
      </w:r>
      <w:r>
        <w:t>Nur mit diesem Eintrag können Sie Abs</w:t>
      </w:r>
      <w:r w:rsidR="00421E9A">
        <w:t>chlüsse der Schüler bearbeiten.</w:t>
      </w:r>
    </w:p>
    <w:p w14:paraId="4740858A" w14:textId="77777777" w:rsidR="00442D34" w:rsidRDefault="00442D34" w:rsidP="009E3EC9">
      <w:pPr>
        <w:pStyle w:val="LDTextinhalteingerckt"/>
      </w:pPr>
      <w:r>
        <w:t>Die Auswahl der möglichen voraussichtlichen Abschlüsse ist abhängig von der Schulform des Schülers.</w:t>
      </w:r>
    </w:p>
    <w:p w14:paraId="06353538" w14:textId="0481ADBC" w:rsidR="00442D34" w:rsidRDefault="00442D34" w:rsidP="009E3EC9">
      <w:pPr>
        <w:pStyle w:val="LDTextinhalteingerckt"/>
      </w:pPr>
      <w:r w:rsidRPr="009230AF">
        <w:t xml:space="preserve">Nach Aktivierung der </w:t>
      </w:r>
      <w:r>
        <w:t xml:space="preserve">UV </w:t>
      </w:r>
      <w:r w:rsidRPr="009230AF">
        <w:t xml:space="preserve">zu Beginn des neuen Schuljahres erhalten die Schüler </w:t>
      </w:r>
      <w:r>
        <w:t>des Abschlussjahrgangs</w:t>
      </w:r>
      <w:r w:rsidR="00EF4EB1">
        <w:t xml:space="preserve"> grundsätzlich</w:t>
      </w:r>
      <w:r>
        <w:t xml:space="preserve"> für den mittleren Abschluss </w:t>
      </w:r>
      <w:r w:rsidR="00EF4EB1">
        <w:t xml:space="preserve">(Hauptschulabschluss) </w:t>
      </w:r>
      <w:r>
        <w:t xml:space="preserve">entsprechend der Schulform automatisch im Eingabefeld </w:t>
      </w:r>
      <w:r w:rsidRPr="00C757F7">
        <w:rPr>
          <w:rStyle w:val="LDProgrammelement"/>
        </w:rPr>
        <w:t>Voraussichtlicher Abschluss</w:t>
      </w:r>
      <w:r>
        <w:t xml:space="preserve"> den Eintrag </w:t>
      </w:r>
      <w:r w:rsidRPr="0047273E">
        <w:rPr>
          <w:rStyle w:val="LDMeneintrag"/>
        </w:rPr>
        <w:t>MA</w:t>
      </w:r>
      <w:r>
        <w:t xml:space="preserve"> oder </w:t>
      </w:r>
      <w:r w:rsidRPr="003C4D4C">
        <w:rPr>
          <w:rStyle w:val="LDMeneintrag"/>
        </w:rPr>
        <w:t>MA-AR</w:t>
      </w:r>
      <w:r w:rsidR="00EF4EB1">
        <w:rPr>
          <w:rStyle w:val="LDMeneintrag"/>
        </w:rPr>
        <w:t xml:space="preserve"> (HQ bzw. AH)</w:t>
      </w:r>
      <w:r w:rsidR="00421E9A">
        <w:t>.</w:t>
      </w:r>
      <w:r w:rsidR="00EF4EB1">
        <w:t xml:space="preserve"> An integrierten Gesamtschulen IGS gibt es derzeit keine Vorbelegung des Feldes </w:t>
      </w:r>
      <w:r w:rsidR="00EF4EB1" w:rsidRPr="00C757F7">
        <w:rPr>
          <w:rStyle w:val="LDProgrammelement"/>
        </w:rPr>
        <w:t>Voraussichtlicher Abschluss</w:t>
      </w:r>
      <w:r w:rsidR="00EF4EB1">
        <w:rPr>
          <w:rStyle w:val="LDProgrammelement"/>
        </w:rPr>
        <w:t>.</w:t>
      </w:r>
    </w:p>
    <w:p w14:paraId="501AF1AC" w14:textId="35419FAF" w:rsidR="00442D34" w:rsidRDefault="00442D34" w:rsidP="009E3EC9">
      <w:pPr>
        <w:pStyle w:val="LDTextinhalteingerckt"/>
      </w:pPr>
      <w:r>
        <w:t>Eine Übersicht der verschiedenen Absch</w:t>
      </w:r>
      <w:r w:rsidR="00421E9A">
        <w:t>lüsse für Haupt- und Realschule</w:t>
      </w:r>
      <w:r>
        <w:t xml:space="preserve"> finden Sie </w:t>
      </w:r>
      <w:r w:rsidR="00DE6F1D">
        <w:t xml:space="preserve">in Kapitel </w:t>
      </w:r>
      <w:r w:rsidR="00DE6F1D" w:rsidRPr="00DE6F1D">
        <w:rPr>
          <w:rStyle w:val="LDLink"/>
        </w:rPr>
        <w:fldChar w:fldCharType="begin"/>
      </w:r>
      <w:r w:rsidR="00DE6F1D" w:rsidRPr="00DE6F1D">
        <w:rPr>
          <w:rStyle w:val="LDLink"/>
        </w:rPr>
        <w:instrText xml:space="preserve"> REF _Ref209440438 \n \h </w:instrText>
      </w:r>
      <w:r w:rsidR="00DE6F1D" w:rsidRPr="00DE6F1D">
        <w:rPr>
          <w:rStyle w:val="LDLink"/>
        </w:rPr>
      </w:r>
      <w:r w:rsidR="00DE6F1D" w:rsidRPr="00DE6F1D">
        <w:rPr>
          <w:rStyle w:val="LDLink"/>
        </w:rPr>
        <w:fldChar w:fldCharType="separate"/>
      </w:r>
      <w:r w:rsidR="002615C1">
        <w:rPr>
          <w:rStyle w:val="LDLink"/>
        </w:rPr>
        <w:t>4</w:t>
      </w:r>
      <w:r w:rsidR="00DE6F1D" w:rsidRPr="00DE6F1D">
        <w:rPr>
          <w:rStyle w:val="LDLink"/>
        </w:rPr>
        <w:fldChar w:fldCharType="end"/>
      </w:r>
      <w:r w:rsidR="00DE6F1D">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C757F7" w14:paraId="43B7F917" w14:textId="77777777" w:rsidTr="00643364">
        <w:trPr>
          <w:cantSplit/>
          <w:trHeight w:val="284"/>
        </w:trPr>
        <w:tc>
          <w:tcPr>
            <w:tcW w:w="709" w:type="dxa"/>
          </w:tcPr>
          <w:p w14:paraId="33DED856" w14:textId="77777777" w:rsidR="00C757F7" w:rsidRPr="009B0AA3" w:rsidRDefault="00C757F7" w:rsidP="00643364">
            <w:pPr>
              <w:pStyle w:val="LDTextinhalt"/>
            </w:pPr>
            <w:r>
              <w:rPr>
                <w:noProof/>
                <w:lang w:eastAsia="de-DE"/>
              </w:rPr>
              <w:drawing>
                <wp:inline distT="0" distB="0" distL="0" distR="0" wp14:anchorId="1E2288C6" wp14:editId="2DE5CEC0">
                  <wp:extent cx="288000" cy="288000"/>
                  <wp:effectExtent l="0" t="0" r="0" b="0"/>
                  <wp:docPr id="6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071E24D3" w14:textId="77777777" w:rsidR="00C757F7" w:rsidRPr="002B3389" w:rsidRDefault="00C757F7" w:rsidP="00643364">
            <w:pPr>
              <w:rPr>
                <w:rStyle w:val="hervorhebunggrn"/>
              </w:rPr>
            </w:pPr>
            <w:r w:rsidRPr="002B3389">
              <w:rPr>
                <w:rStyle w:val="hervorhebunggrn"/>
              </w:rPr>
              <w:t>Hinweis</w:t>
            </w:r>
          </w:p>
          <w:p w14:paraId="2A77745E" w14:textId="78912601" w:rsidR="00C757F7" w:rsidRPr="005B257B" w:rsidRDefault="00C757F7" w:rsidP="00643364">
            <w:pPr>
              <w:pStyle w:val="LDTextinhalt"/>
            </w:pPr>
            <w:r>
              <w:rPr>
                <w:rStyle w:val="LDTextinhaltZchn"/>
              </w:rPr>
              <w:t xml:space="preserve">In der Anleitung </w:t>
            </w:r>
            <w:hyperlink r:id="rId30" w:history="1">
              <w:r w:rsidRPr="00C757F7">
                <w:rPr>
                  <w:rStyle w:val="LDLink"/>
                </w:rPr>
                <w:t>Haupt- und Realschulabschlüsse in der LUSD abbilden</w:t>
              </w:r>
            </w:hyperlink>
            <w:r>
              <w:rPr>
                <w:rStyle w:val="LDTextinhaltZchn"/>
              </w:rPr>
              <w:t xml:space="preserve"> finden Sie weitere Informationen</w:t>
            </w:r>
          </w:p>
        </w:tc>
      </w:tr>
    </w:tbl>
    <w:p w14:paraId="0FE503B9" w14:textId="124111FF" w:rsidR="00464F9D" w:rsidRDefault="00464F9D" w:rsidP="00D4167A">
      <w:pPr>
        <w:pStyle w:val="LDTextinhalteingerckt"/>
      </w:pPr>
      <w:bookmarkStart w:id="94" w:name="_Toc259784212"/>
      <w:bookmarkStart w:id="95" w:name="_Toc392750254"/>
      <w:bookmarkStart w:id="96" w:name="_Ref131411624"/>
      <w:bookmarkStart w:id="97" w:name="_Ref131411706"/>
      <w:bookmarkStart w:id="98" w:name="_Ref131411726"/>
      <w:bookmarkStart w:id="99" w:name="_Toc132712062"/>
    </w:p>
    <w:p w14:paraId="3E6E677D" w14:textId="210D222E" w:rsidR="00FF74AC" w:rsidRDefault="00FF74AC" w:rsidP="00442D34">
      <w:pPr>
        <w:pStyle w:val="berschrift2"/>
      </w:pPr>
      <w:bookmarkStart w:id="100" w:name="_Toc225924068"/>
      <w:bookmarkStart w:id="101" w:name="_Toc226470784"/>
      <w:bookmarkStart w:id="102" w:name="_Toc226530405"/>
      <w:r>
        <w:t>Leistungen aller Schüler einer Klasse erfassen</w:t>
      </w:r>
      <w:bookmarkEnd w:id="100"/>
      <w:bookmarkEnd w:id="101"/>
      <w:bookmarkEnd w:id="102"/>
    </w:p>
    <w:p w14:paraId="1AA40962" w14:textId="1805EC4C" w:rsidR="000374DF" w:rsidRDefault="000374DF" w:rsidP="000F0AEA">
      <w:pPr>
        <w:pStyle w:val="LDHandlungsschritt"/>
        <w:numPr>
          <w:ilvl w:val="0"/>
          <w:numId w:val="27"/>
        </w:numPr>
      </w:pPr>
      <w:r>
        <w:t>Ö</w:t>
      </w:r>
      <w:r w:rsidRPr="00BC75CA">
        <w:t xml:space="preserve">ffnen Sie die </w:t>
      </w:r>
      <w:r>
        <w:t>Webs</w:t>
      </w:r>
      <w:r w:rsidRPr="00BC75CA">
        <w:t>eite</w:t>
      </w:r>
      <w:r w:rsidRPr="000374DF">
        <w:rPr>
          <w:smallCaps/>
        </w:rPr>
        <w:t xml:space="preserve"> Leistungen &gt;</w:t>
      </w:r>
      <w:r w:rsidRPr="00D934E4">
        <w:rPr>
          <w:rStyle w:val="LDProgrammelement"/>
        </w:rPr>
        <w:t xml:space="preserve"> Leistungserfassung &gt; </w:t>
      </w:r>
      <w:r>
        <w:rPr>
          <w:rStyle w:val="LDProgrammelement"/>
        </w:rPr>
        <w:t>Klassen</w:t>
      </w:r>
      <w:r w:rsidRPr="00D934E4">
        <w:rPr>
          <w:rStyle w:val="LDProgrammelement"/>
        </w:rPr>
        <w:t xml:space="preserve"> </w:t>
      </w:r>
      <w:r>
        <w:t xml:space="preserve">- Register </w:t>
      </w:r>
      <w:r w:rsidRPr="002B3389">
        <w:rPr>
          <w:rStyle w:val="LDProgrammelement"/>
        </w:rPr>
        <w:t>noten</w:t>
      </w:r>
      <w:r>
        <w:t>.</w:t>
      </w:r>
    </w:p>
    <w:p w14:paraId="2208C155" w14:textId="77777777" w:rsidR="000374DF" w:rsidRDefault="000374DF" w:rsidP="000374DF">
      <w:pPr>
        <w:pStyle w:val="LDTextinhaltweitereingerckt"/>
      </w:pPr>
      <w:r>
        <w:t xml:space="preserve">Je nach Schulform stehen Ihnen unterschiedliche Register für die einzelnen Leistungstypen zur Verfügung. </w:t>
      </w:r>
    </w:p>
    <w:p w14:paraId="44ED8D5B" w14:textId="488B8248" w:rsidR="000374DF" w:rsidRDefault="000374DF" w:rsidP="000374DF">
      <w:pPr>
        <w:pStyle w:val="LDHandlungsschritt"/>
      </w:pPr>
      <w:r>
        <w:t xml:space="preserve">Wählen Sie die gewünschten Klassen über die Schaltfläche </w:t>
      </w:r>
      <w:r>
        <w:rPr>
          <w:noProof/>
        </w:rPr>
        <w:drawing>
          <wp:inline distT="0" distB="0" distL="0" distR="0" wp14:anchorId="1399B853" wp14:editId="0B411662">
            <wp:extent cx="502054" cy="144000"/>
            <wp:effectExtent l="0" t="0" r="0" b="8890"/>
            <wp:docPr id="31" name="Grafik 39" descr="Schaltfläche S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39" descr="Schaltfläche Suche"/>
                    <pic:cNvPicPr>
                      <a:picLocks noChangeAspect="1"/>
                    </pic:cNvPicPr>
                  </pic:nvPicPr>
                  <pic:blipFill rotWithShape="1">
                    <a:blip r:embed="rId18"/>
                    <a:srcRect l="31152" t="24684" r="17874" b="25257"/>
                    <a:stretch/>
                  </pic:blipFill>
                  <pic:spPr>
                    <a:xfrm>
                      <a:off x="0" y="0"/>
                      <a:ext cx="502054" cy="144000"/>
                    </a:xfrm>
                    <a:prstGeom prst="rect">
                      <a:avLst/>
                    </a:prstGeom>
                  </pic:spPr>
                </pic:pic>
              </a:graphicData>
            </a:graphic>
          </wp:inline>
        </w:drawing>
      </w:r>
      <w:r>
        <w:t xml:space="preserve"> aus. S</w:t>
      </w:r>
      <w:r w:rsidRPr="002632B8">
        <w:t xml:space="preserve">ie sehen </w:t>
      </w:r>
      <w:r>
        <w:t xml:space="preserve">die Eingabemaske </w:t>
      </w:r>
      <w:r w:rsidRPr="002B3389">
        <w:rPr>
          <w:rStyle w:val="LDProgrammelement"/>
        </w:rPr>
        <w:t>noten</w:t>
      </w:r>
      <w:r>
        <w:t xml:space="preserve"> mit den Daten </w:t>
      </w:r>
      <w:r w:rsidR="00DC4FB0">
        <w:t>Ihrer</w:t>
      </w:r>
      <w:r>
        <w:t xml:space="preserve"> ersten</w:t>
      </w:r>
      <w:r w:rsidR="006C2C97">
        <w:t xml:space="preserve"> Klasse</w:t>
      </w:r>
      <w:r>
        <w:t>.</w:t>
      </w:r>
    </w:p>
    <w:p w14:paraId="6854ADBA" w14:textId="30560A97" w:rsidR="000374DF" w:rsidRDefault="000374DF" w:rsidP="000374DF">
      <w:pPr>
        <w:pStyle w:val="LDTextinhaltweitereingerckt"/>
      </w:pPr>
      <w:r>
        <w:t xml:space="preserve">Sie können nun in den einzelnen Registern die Leistungen der </w:t>
      </w:r>
      <w:r w:rsidR="006C2C97">
        <w:t xml:space="preserve">Klassen </w:t>
      </w:r>
      <w:r>
        <w:t xml:space="preserve">für das aktuelle Halbjahr erfassen. </w:t>
      </w:r>
    </w:p>
    <w:p w14:paraId="7BD4042B" w14:textId="77777777" w:rsidR="000374DF" w:rsidRDefault="000374DF" w:rsidP="00D05F30">
      <w:pPr>
        <w:pStyle w:val="LDTextinhalteingerckt"/>
      </w:pPr>
      <w:r w:rsidRPr="000374DF">
        <w:rPr>
          <w:noProof/>
        </w:rPr>
        <w:lastRenderedPageBreak/>
        <w:drawing>
          <wp:inline distT="0" distB="0" distL="0" distR="0" wp14:anchorId="1523D629" wp14:editId="62767289">
            <wp:extent cx="5600700" cy="3237205"/>
            <wp:effectExtent l="19050" t="19050" r="19050" b="20955"/>
            <wp:docPr id="66" name="Grafik 66"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Grafik 66" descr="Das Bild visualisiert das im Text Beschriebene. Es liefert keine darüber hinausgehenden wichtigen Informationen. "/>
                    <pic:cNvPicPr/>
                  </pic:nvPicPr>
                  <pic:blipFill>
                    <a:blip r:embed="rId31"/>
                    <a:stretch>
                      <a:fillRect/>
                    </a:stretch>
                  </pic:blipFill>
                  <pic:spPr>
                    <a:xfrm>
                      <a:off x="0" y="0"/>
                      <a:ext cx="5606628" cy="3240632"/>
                    </a:xfrm>
                    <a:prstGeom prst="rect">
                      <a:avLst/>
                    </a:prstGeom>
                    <a:ln>
                      <a:solidFill>
                        <a:srgbClr val="4F81BD"/>
                      </a:solidFill>
                    </a:ln>
                  </pic:spPr>
                </pic:pic>
              </a:graphicData>
            </a:graphic>
          </wp:inline>
        </w:drawing>
      </w:r>
    </w:p>
    <w:p w14:paraId="0FB0CE13" w14:textId="6D178962" w:rsidR="000374DF" w:rsidRDefault="000374DF" w:rsidP="00D05F30">
      <w:pPr>
        <w:pStyle w:val="LDBildunterschrift"/>
      </w:pPr>
      <w:bookmarkStart w:id="103" w:name="_Toc225924085"/>
      <w:bookmarkStart w:id="104" w:name="_Toc226470801"/>
      <w:bookmarkStart w:id="105" w:name="_Toc226530427"/>
      <w:r>
        <w:t xml:space="preserve">Abb. </w:t>
      </w:r>
      <w:r w:rsidR="00EF183D">
        <w:fldChar w:fldCharType="begin"/>
      </w:r>
      <w:r w:rsidR="00EF183D">
        <w:instrText xml:space="preserve"> SEQ Abb. \* ARABIC </w:instrText>
      </w:r>
      <w:r w:rsidR="00EF183D">
        <w:fldChar w:fldCharType="separate"/>
      </w:r>
      <w:r w:rsidR="002615C1">
        <w:rPr>
          <w:noProof/>
        </w:rPr>
        <w:t>9</w:t>
      </w:r>
      <w:r w:rsidR="00EF183D">
        <w:rPr>
          <w:noProof/>
        </w:rPr>
        <w:fldChar w:fldCharType="end"/>
      </w:r>
      <w:r w:rsidRPr="000374DF">
        <w:t xml:space="preserve"> </w:t>
      </w:r>
      <w:r>
        <w:t>Webseite Schüler: Register Versetzung/Eignung</w:t>
      </w:r>
      <w:bookmarkEnd w:id="103"/>
      <w:bookmarkEnd w:id="104"/>
      <w:bookmarkEnd w:id="105"/>
    </w:p>
    <w:p w14:paraId="7FEE35F6" w14:textId="560CCB51" w:rsidR="00D05F30" w:rsidRPr="00D05F30" w:rsidRDefault="00D05F30" w:rsidP="00D05F30">
      <w:pPr>
        <w:pStyle w:val="berschrift3"/>
      </w:pPr>
      <w:bookmarkStart w:id="106" w:name="_Toc225924069"/>
      <w:bookmarkStart w:id="107" w:name="_Toc226470785"/>
      <w:bookmarkStart w:id="108" w:name="_Toc226530406"/>
      <w:r>
        <w:t>Noten erfassen</w:t>
      </w:r>
      <w:bookmarkEnd w:id="106"/>
      <w:bookmarkEnd w:id="107"/>
      <w:bookmarkEnd w:id="108"/>
    </w:p>
    <w:p w14:paraId="6B3B4B87" w14:textId="09F30DC4" w:rsidR="00D05F30" w:rsidRDefault="00D05F30" w:rsidP="000F0AEA">
      <w:pPr>
        <w:pStyle w:val="LDHandlungsschritt"/>
        <w:numPr>
          <w:ilvl w:val="0"/>
          <w:numId w:val="28"/>
        </w:numPr>
      </w:pPr>
      <w:r w:rsidRPr="009308F7">
        <w:t xml:space="preserve">Klicken Sie </w:t>
      </w:r>
      <w:r>
        <w:t xml:space="preserve">in der Zeile des betroffenen </w:t>
      </w:r>
      <w:r w:rsidRPr="009308F7">
        <w:t>Schüler</w:t>
      </w:r>
      <w:r w:rsidR="00763A03">
        <w:t>s</w:t>
      </w:r>
      <w:r w:rsidRPr="009308F7">
        <w:t xml:space="preserve"> </w:t>
      </w:r>
      <w:r>
        <w:t xml:space="preserve">in das entsprechende Feld </w:t>
      </w:r>
      <w:r w:rsidRPr="009308F7">
        <w:t xml:space="preserve">und </w:t>
      </w:r>
      <w:bookmarkStart w:id="109" w:name="_Hlk211588184"/>
      <w:r w:rsidRPr="009308F7">
        <w:t xml:space="preserve">geben die Noten/Punkte </w:t>
      </w:r>
      <w:r>
        <w:t>über die Tastatur</w:t>
      </w:r>
      <w:r w:rsidRPr="009308F7">
        <w:t xml:space="preserve"> ein</w:t>
      </w:r>
      <w:r>
        <w:t xml:space="preserve"> oder nutzen die Auswahlliste. </w:t>
      </w:r>
    </w:p>
    <w:p w14:paraId="5CCD7C7E" w14:textId="77777777" w:rsidR="00D05F30" w:rsidRDefault="00D05F30" w:rsidP="00D05F30">
      <w:pPr>
        <w:pStyle w:val="LDHandlungsschritt"/>
        <w:numPr>
          <w:ilvl w:val="0"/>
          <w:numId w:val="0"/>
        </w:numPr>
        <w:ind w:left="993"/>
      </w:pPr>
      <w:r>
        <w:t xml:space="preserve">Stellen Sie </w:t>
      </w:r>
      <w:r w:rsidRPr="009308F7">
        <w:t>Punkten unter 10</w:t>
      </w:r>
      <w:r>
        <w:t xml:space="preserve"> </w:t>
      </w:r>
      <w:r w:rsidRPr="009308F7">
        <w:t>eine 0 voran (z.</w:t>
      </w:r>
      <w:r>
        <w:t> </w:t>
      </w:r>
      <w:r w:rsidRPr="009308F7">
        <w:t>B. 08).</w:t>
      </w:r>
      <w:r>
        <w:t xml:space="preserve"> </w:t>
      </w: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937"/>
      </w:tblGrid>
      <w:tr w:rsidR="006C2C97" w14:paraId="75C2A6A2" w14:textId="77777777" w:rsidTr="00FD7B8F">
        <w:trPr>
          <w:trHeight w:val="284"/>
        </w:trPr>
        <w:tc>
          <w:tcPr>
            <w:tcW w:w="709" w:type="dxa"/>
          </w:tcPr>
          <w:bookmarkEnd w:id="109"/>
          <w:p w14:paraId="7D8C0148" w14:textId="77777777" w:rsidR="006C2C97" w:rsidRPr="009B0AA3" w:rsidRDefault="006C2C97" w:rsidP="00FD7B8F">
            <w:pPr>
              <w:pStyle w:val="LDTextinhalt"/>
            </w:pPr>
            <w:r>
              <w:rPr>
                <w:noProof/>
                <w:lang w:eastAsia="de-DE"/>
              </w:rPr>
              <w:drawing>
                <wp:inline distT="0" distB="0" distL="0" distR="0" wp14:anchorId="477F8E29" wp14:editId="037D97BC">
                  <wp:extent cx="288000" cy="288000"/>
                  <wp:effectExtent l="0" t="0" r="0" b="0"/>
                  <wp:docPr id="77"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937" w:type="dxa"/>
            <w:vAlign w:val="center"/>
          </w:tcPr>
          <w:p w14:paraId="7F1A13A7" w14:textId="77777777" w:rsidR="006C2C97" w:rsidRPr="00F000FA" w:rsidRDefault="006C2C97" w:rsidP="00FD7B8F">
            <w:r w:rsidRPr="00F000FA">
              <w:t>Hinweis</w:t>
            </w:r>
          </w:p>
          <w:p w14:paraId="2670DF30" w14:textId="77777777" w:rsidR="006C2C97" w:rsidRDefault="006C2C97" w:rsidP="00FD7B8F">
            <w:pPr>
              <w:pStyle w:val="Aufzhlungbndig"/>
            </w:pPr>
            <w:r>
              <w:t>Sie können nur die Noten eingeben, die in der Auswahlliste vorkommen. Je nach Schulform und Stufe des Schülers sehen Sie den im System festgelegten Notenbereich.</w:t>
            </w:r>
          </w:p>
          <w:p w14:paraId="532EEF1B" w14:textId="77777777" w:rsidR="006C2C97" w:rsidRDefault="006C2C97" w:rsidP="00FD7B8F">
            <w:pPr>
              <w:pStyle w:val="Aufzhlungbndig"/>
            </w:pPr>
            <w:r>
              <w:t xml:space="preserve">Eine Änderung der Noten ist innerhalb eines Halbjahres </w:t>
            </w:r>
            <w:r w:rsidRPr="003E111F">
              <w:rPr>
                <w:rStyle w:val="LDwichtigerText"/>
              </w:rPr>
              <w:t>immer möglich</w:t>
            </w:r>
            <w:r>
              <w:t>.</w:t>
            </w:r>
          </w:p>
          <w:p w14:paraId="4A97C144" w14:textId="77777777" w:rsidR="006C2C97" w:rsidRDefault="006C2C97" w:rsidP="00FD7B8F">
            <w:pPr>
              <w:pStyle w:val="Aufzhlungbndig"/>
            </w:pPr>
            <w:r>
              <w:t xml:space="preserve">Wenn Sie die Auswahl *) verwenden, müssen Sie dem Schüler eine </w:t>
            </w:r>
            <w:r w:rsidRPr="003E111F">
              <w:rPr>
                <w:rStyle w:val="LDwichtigerText"/>
              </w:rPr>
              <w:t>Zeugnisbemerkung</w:t>
            </w:r>
            <w:r>
              <w:t xml:space="preserve"> zuweisen.</w:t>
            </w:r>
          </w:p>
          <w:p w14:paraId="3ADE1B1B" w14:textId="77777777" w:rsidR="006C2C97" w:rsidRPr="005B257B" w:rsidRDefault="006C2C97" w:rsidP="00FD7B8F">
            <w:pPr>
              <w:pStyle w:val="Aufzhlungbndig"/>
            </w:pPr>
            <w:r>
              <w:t xml:space="preserve">Die Note eines externen Kurses pflegt die externe Schule und kann von Ihnen auf der Seite </w:t>
            </w:r>
            <w:r w:rsidRPr="00FB2030">
              <w:rPr>
                <w:rStyle w:val="LDProgrammelement"/>
              </w:rPr>
              <w:t>Leistungserfassung &gt; Kurse</w:t>
            </w:r>
            <w:r>
              <w:t xml:space="preserve"> </w:t>
            </w:r>
            <w:r w:rsidRPr="003E111F">
              <w:rPr>
                <w:rStyle w:val="LDwichtigerText"/>
              </w:rPr>
              <w:t xml:space="preserve">nicht </w:t>
            </w:r>
            <w:r>
              <w:rPr>
                <w:rStyle w:val="LDwichtigerText"/>
              </w:rPr>
              <w:t xml:space="preserve">eingesehen, erfasst oder </w:t>
            </w:r>
            <w:r w:rsidRPr="003E111F">
              <w:rPr>
                <w:rStyle w:val="LDwichtigerText"/>
              </w:rPr>
              <w:t>geändert werden</w:t>
            </w:r>
            <w:r>
              <w:t xml:space="preserve">! Sollte eine Änderung nötig sein, müssen Sie Kontakt mit der entsprechenden Schule aufnehmen (siehe </w:t>
            </w:r>
            <w:r w:rsidRPr="003E111F">
              <w:rPr>
                <w:rStyle w:val="LDProgrammelement"/>
              </w:rPr>
              <w:t>Schulnummer</w:t>
            </w:r>
            <w:r>
              <w:t xml:space="preserve"> in der Spalte </w:t>
            </w:r>
            <w:r w:rsidRPr="003E111F">
              <w:rPr>
                <w:rStyle w:val="LDProgrammelement"/>
              </w:rPr>
              <w:t>Externer Kurs</w:t>
            </w:r>
            <w:r>
              <w:rPr>
                <w:rStyle w:val="LDProgrammelement"/>
              </w:rPr>
              <w:t xml:space="preserve"> </w:t>
            </w:r>
            <w:r w:rsidRPr="00FB2030">
              <w:t>auf der Seite</w:t>
            </w:r>
            <w:r>
              <w:rPr>
                <w:rStyle w:val="LDProgrammelement"/>
              </w:rPr>
              <w:t xml:space="preserve"> Leistungserfassung &gt; Schüler</w:t>
            </w:r>
            <w:r>
              <w:t>)</w:t>
            </w:r>
          </w:p>
        </w:tc>
      </w:tr>
    </w:tbl>
    <w:p w14:paraId="1FFC5DC3" w14:textId="77777777" w:rsidR="001E6C4E" w:rsidRDefault="001E6C4E" w:rsidP="006C2C97">
      <w:pPr>
        <w:pStyle w:val="LDZwischenberschriftErluterung"/>
      </w:pPr>
      <w:bookmarkStart w:id="110" w:name="_Hlk211588105"/>
      <w:r>
        <w:br w:type="page"/>
      </w:r>
    </w:p>
    <w:p w14:paraId="703F749F" w14:textId="61193B14" w:rsidR="006C2C97" w:rsidRDefault="006C2C97" w:rsidP="006C2C97">
      <w:pPr>
        <w:pStyle w:val="LDZwischenberschriftErluterung"/>
      </w:pPr>
      <w:r>
        <w:lastRenderedPageBreak/>
        <w:t xml:space="preserve">Bedeutungen der Abkürzungen im Feld </w:t>
      </w:r>
      <w:r>
        <w:rPr>
          <w:rStyle w:val="LDProgrammelement"/>
        </w:rPr>
        <w:t>no</w:t>
      </w:r>
      <w:r w:rsidRPr="003E111F">
        <w:rPr>
          <w:rStyle w:val="LDProgrammelement"/>
        </w:rPr>
        <w:t>te</w:t>
      </w:r>
    </w:p>
    <w:tbl>
      <w:tblPr>
        <w:tblW w:w="8789" w:type="dxa"/>
        <w:tblInd w:w="70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CellMar>
          <w:left w:w="57" w:type="dxa"/>
          <w:right w:w="57" w:type="dxa"/>
        </w:tblCellMar>
        <w:tblLook w:val="04A0" w:firstRow="1" w:lastRow="0" w:firstColumn="1" w:lastColumn="0" w:noHBand="0" w:noVBand="1"/>
      </w:tblPr>
      <w:tblGrid>
        <w:gridCol w:w="851"/>
        <w:gridCol w:w="7938"/>
      </w:tblGrid>
      <w:tr w:rsidR="006C2C97" w:rsidRPr="00E3599E" w14:paraId="3CECD832" w14:textId="77777777" w:rsidTr="00FD7B8F">
        <w:trPr>
          <w:tblHeader/>
        </w:trPr>
        <w:tc>
          <w:tcPr>
            <w:tcW w:w="851" w:type="dxa"/>
            <w:shd w:val="clear" w:color="auto" w:fill="D9D9D9" w:themeFill="background1" w:themeFillShade="D9"/>
          </w:tcPr>
          <w:p w14:paraId="4D69DA24" w14:textId="77777777" w:rsidR="006C2C97" w:rsidRPr="00C32139" w:rsidRDefault="006C2C97" w:rsidP="00FD7B8F">
            <w:pPr>
              <w:pStyle w:val="LDTextinhalt"/>
              <w:rPr>
                <w:rStyle w:val="LDBereichTabelle"/>
              </w:rPr>
            </w:pPr>
            <w:bookmarkStart w:id="111" w:name="_Hlk211597621"/>
            <w:r>
              <w:rPr>
                <w:rStyle w:val="LDBereichTabelle"/>
              </w:rPr>
              <w:t>Abk.</w:t>
            </w:r>
          </w:p>
        </w:tc>
        <w:tc>
          <w:tcPr>
            <w:tcW w:w="7938" w:type="dxa"/>
            <w:shd w:val="clear" w:color="auto" w:fill="D9D9D9" w:themeFill="background1" w:themeFillShade="D9"/>
          </w:tcPr>
          <w:p w14:paraId="70E283F2" w14:textId="77777777" w:rsidR="006C2C97" w:rsidRPr="00C32139" w:rsidRDefault="006C2C97" w:rsidP="00FD7B8F">
            <w:pPr>
              <w:pStyle w:val="LDTextinhalt"/>
              <w:rPr>
                <w:rStyle w:val="LDBereichTabelle"/>
              </w:rPr>
            </w:pPr>
            <w:r>
              <w:rPr>
                <w:rStyle w:val="LDBereichTabelle"/>
              </w:rPr>
              <w:t>Bedeutung</w:t>
            </w:r>
          </w:p>
        </w:tc>
      </w:tr>
      <w:tr w:rsidR="006C2C97" w:rsidRPr="00E3599E" w14:paraId="1316BB48" w14:textId="77777777" w:rsidTr="00FD7B8F">
        <w:tblPrEx>
          <w:tblCellMar>
            <w:left w:w="70" w:type="dxa"/>
            <w:right w:w="70" w:type="dxa"/>
          </w:tblCellMar>
        </w:tblPrEx>
        <w:tc>
          <w:tcPr>
            <w:tcW w:w="851" w:type="dxa"/>
          </w:tcPr>
          <w:p w14:paraId="652EC49D" w14:textId="77777777" w:rsidR="006C2C97" w:rsidRPr="00BF3FD1" w:rsidRDefault="006C2C97" w:rsidP="00FD7B8F">
            <w:pPr>
              <w:pStyle w:val="LDTextinhalt"/>
            </w:pPr>
            <w:r>
              <w:t>T</w:t>
            </w:r>
          </w:p>
        </w:tc>
        <w:tc>
          <w:tcPr>
            <w:tcW w:w="7938" w:type="dxa"/>
          </w:tcPr>
          <w:p w14:paraId="4E399BB1" w14:textId="77777777" w:rsidR="006C2C97" w:rsidRPr="003E111F" w:rsidRDefault="006C2C97" w:rsidP="00FD7B8F">
            <w:pPr>
              <w:pStyle w:val="LDTextinhalt"/>
            </w:pPr>
            <w:r>
              <w:t>T</w:t>
            </w:r>
            <w:r w:rsidRPr="003E111F">
              <w:t>eilgenommen</w:t>
            </w:r>
          </w:p>
        </w:tc>
      </w:tr>
      <w:tr w:rsidR="006C2C97" w:rsidRPr="00E3599E" w14:paraId="0F698828" w14:textId="77777777" w:rsidTr="00FD7B8F">
        <w:tc>
          <w:tcPr>
            <w:tcW w:w="851" w:type="dxa"/>
          </w:tcPr>
          <w:p w14:paraId="6A1B74CC" w14:textId="49AE67C7" w:rsidR="006C2C97" w:rsidRPr="00BF3FD1" w:rsidRDefault="006C2C97" w:rsidP="00FD7B8F">
            <w:pPr>
              <w:pStyle w:val="LDTextinhalt"/>
            </w:pPr>
            <w:r>
              <w:t>E</w:t>
            </w:r>
          </w:p>
        </w:tc>
        <w:tc>
          <w:tcPr>
            <w:tcW w:w="7938" w:type="dxa"/>
          </w:tcPr>
          <w:p w14:paraId="3A5CA66D" w14:textId="77777777" w:rsidR="006C2C97" w:rsidRPr="003E111F" w:rsidRDefault="006C2C97" w:rsidP="00FD7B8F">
            <w:pPr>
              <w:pStyle w:val="LDTextinhalt"/>
            </w:pPr>
            <w:r>
              <w:t>Mit Erfolg teilgenommen</w:t>
            </w:r>
          </w:p>
        </w:tc>
      </w:tr>
      <w:tr w:rsidR="006C2C97" w:rsidRPr="00E3599E" w14:paraId="082CFBC9" w14:textId="77777777" w:rsidTr="00FD7B8F">
        <w:tc>
          <w:tcPr>
            <w:tcW w:w="851" w:type="dxa"/>
          </w:tcPr>
          <w:p w14:paraId="5E9910DD" w14:textId="77777777" w:rsidR="006C2C97" w:rsidRPr="00BF3FD1" w:rsidRDefault="006C2C97" w:rsidP="00FD7B8F">
            <w:pPr>
              <w:pStyle w:val="LDTextinhalt"/>
            </w:pPr>
            <w:r>
              <w:t>G</w:t>
            </w:r>
          </w:p>
        </w:tc>
        <w:tc>
          <w:tcPr>
            <w:tcW w:w="7938" w:type="dxa"/>
          </w:tcPr>
          <w:p w14:paraId="3128E02D" w14:textId="77777777" w:rsidR="006C2C97" w:rsidRPr="003E111F" w:rsidRDefault="006C2C97" w:rsidP="00FD7B8F">
            <w:pPr>
              <w:pStyle w:val="LDTextinhalt"/>
            </w:pPr>
            <w:r>
              <w:t>Mit gutem Erfolg teilgenommen</w:t>
            </w:r>
          </w:p>
        </w:tc>
      </w:tr>
      <w:tr w:rsidR="006C2C97" w:rsidRPr="00E3599E" w14:paraId="0ED29E46" w14:textId="77777777" w:rsidTr="00FD7B8F">
        <w:tc>
          <w:tcPr>
            <w:tcW w:w="851" w:type="dxa"/>
          </w:tcPr>
          <w:p w14:paraId="40C414E7" w14:textId="77777777" w:rsidR="006C2C97" w:rsidRDefault="006C2C97" w:rsidP="00FD7B8F">
            <w:pPr>
              <w:pStyle w:val="LDTextinhalt"/>
            </w:pPr>
            <w:r>
              <w:t>-</w:t>
            </w:r>
          </w:p>
        </w:tc>
        <w:tc>
          <w:tcPr>
            <w:tcW w:w="7938" w:type="dxa"/>
          </w:tcPr>
          <w:p w14:paraId="3D62B550" w14:textId="77777777" w:rsidR="006C2C97" w:rsidRDefault="006C2C97" w:rsidP="00FD7B8F">
            <w:pPr>
              <w:pStyle w:val="LDTextinhalt"/>
            </w:pPr>
            <w:r>
              <w:t>Keine Note</w:t>
            </w:r>
          </w:p>
        </w:tc>
      </w:tr>
      <w:tr w:rsidR="006C2C97" w:rsidRPr="00E3599E" w14:paraId="46B24C59" w14:textId="77777777" w:rsidTr="00FD7B8F">
        <w:tc>
          <w:tcPr>
            <w:tcW w:w="851" w:type="dxa"/>
          </w:tcPr>
          <w:p w14:paraId="410E9F99" w14:textId="77777777" w:rsidR="006C2C97" w:rsidRDefault="006C2C97" w:rsidP="00FD7B8F">
            <w:pPr>
              <w:pStyle w:val="LDTextinhalt"/>
            </w:pPr>
            <w:r>
              <w:t>*)</w:t>
            </w:r>
          </w:p>
        </w:tc>
        <w:tc>
          <w:tcPr>
            <w:tcW w:w="7938" w:type="dxa"/>
          </w:tcPr>
          <w:p w14:paraId="690D84F3" w14:textId="77777777" w:rsidR="006C2C97" w:rsidRDefault="006C2C97" w:rsidP="00FD7B8F">
            <w:pPr>
              <w:pStyle w:val="LDTextinhalt"/>
            </w:pPr>
            <w:r>
              <w:t xml:space="preserve">Bemerkung: Weisen Sie dem Schüler auf der Seite </w:t>
            </w:r>
            <w:r w:rsidRPr="003E111F">
              <w:rPr>
                <w:rStyle w:val="LDProgrammelement"/>
              </w:rPr>
              <w:t>leistungserfassung &gt; Schüler</w:t>
            </w:r>
            <w:r>
              <w:t xml:space="preserve"> im Register </w:t>
            </w:r>
            <w:r w:rsidRPr="003E111F">
              <w:rPr>
                <w:rStyle w:val="LDProgrammelement"/>
              </w:rPr>
              <w:t>Bemerkungen</w:t>
            </w:r>
            <w:r>
              <w:t xml:space="preserve"> eine Bemerkung zu.</w:t>
            </w:r>
          </w:p>
        </w:tc>
      </w:tr>
      <w:tr w:rsidR="006C2C97" w:rsidRPr="00E3599E" w14:paraId="16B65AF0" w14:textId="77777777" w:rsidTr="00FD7B8F">
        <w:tc>
          <w:tcPr>
            <w:tcW w:w="851" w:type="dxa"/>
          </w:tcPr>
          <w:p w14:paraId="4127C5A7" w14:textId="77777777" w:rsidR="006C2C97" w:rsidRDefault="006C2C97" w:rsidP="00FD7B8F">
            <w:pPr>
              <w:pStyle w:val="LDTextinhalt"/>
            </w:pPr>
            <w:r>
              <w:t>Bf</w:t>
            </w:r>
          </w:p>
        </w:tc>
        <w:tc>
          <w:tcPr>
            <w:tcW w:w="7938" w:type="dxa"/>
          </w:tcPr>
          <w:p w14:paraId="445F41C0" w14:textId="77777777" w:rsidR="00CC592D" w:rsidRDefault="006C2C97" w:rsidP="00FD7B8F">
            <w:pPr>
              <w:pStyle w:val="LDTextinhalt"/>
            </w:pPr>
            <w:r>
              <w:t>Vom Sport befreit</w:t>
            </w:r>
          </w:p>
          <w:p w14:paraId="2DD670E9" w14:textId="5CDE36EB" w:rsidR="006C2C97" w:rsidRDefault="00CC592D" w:rsidP="00FD7B8F">
            <w:pPr>
              <w:pStyle w:val="LDTextinhalt"/>
            </w:pPr>
            <w:r>
              <w:t xml:space="preserve">Die Sportbefreiung wird auf der Seite </w:t>
            </w:r>
            <w:r w:rsidRPr="00D02677">
              <w:rPr>
                <w:rStyle w:val="LDProgrammelement"/>
              </w:rPr>
              <w:t>Unterricht &gt; UV-Bearbeitung &gt; Schüler-Kurs-Zuordnung</w:t>
            </w:r>
            <w:r>
              <w:t xml:space="preserve"> gepflegt. Suchen Sie nach dem Schüler im Bereich </w:t>
            </w:r>
            <w:r w:rsidRPr="00D02677">
              <w:rPr>
                <w:rStyle w:val="LDProgrammelement"/>
              </w:rPr>
              <w:t>Schülerauswahl</w:t>
            </w:r>
            <w:r>
              <w:t xml:space="preserve">, klicken Sie den Schülernamen an, klicken Sie den Sportkurs an, klicken Sie </w:t>
            </w:r>
            <w:r w:rsidRPr="00D02677">
              <w:rPr>
                <w:rStyle w:val="LDProgrammelement"/>
              </w:rPr>
              <w:t>Bearbeiten</w:t>
            </w:r>
            <w:r>
              <w:t xml:space="preserve"> an, wählen Sie im Feld </w:t>
            </w:r>
            <w:r w:rsidRPr="00D02677">
              <w:rPr>
                <w:rStyle w:val="LDProgrammelement"/>
              </w:rPr>
              <w:t>Kursoption</w:t>
            </w:r>
            <w:r>
              <w:t xml:space="preserve"> das Kürzel X, übernehmen und speichern Sie.</w:t>
            </w:r>
          </w:p>
        </w:tc>
      </w:tr>
    </w:tbl>
    <w:p w14:paraId="24CF8BE1" w14:textId="77777777" w:rsidR="006C2C97" w:rsidRDefault="006C2C97" w:rsidP="000F0AEA">
      <w:pPr>
        <w:pStyle w:val="LDHandlungsschritt"/>
        <w:numPr>
          <w:ilvl w:val="0"/>
          <w:numId w:val="28"/>
        </w:numPr>
      </w:pPr>
      <w:bookmarkStart w:id="112" w:name="_Hlk211588130"/>
      <w:bookmarkEnd w:id="110"/>
      <w:bookmarkEnd w:id="111"/>
      <w:r>
        <w:t>Mit der Tabulator-Taste (Pfeil) gelangen Sie zum nächsten Notenfeld.</w:t>
      </w:r>
    </w:p>
    <w:bookmarkEnd w:id="112"/>
    <w:p w14:paraId="4935EFE9" w14:textId="77777777" w:rsidR="006C2C97" w:rsidRDefault="006C2C97" w:rsidP="006C2C97">
      <w:pPr>
        <w:pStyle w:val="LDHandlungsschritt"/>
      </w:pPr>
      <w:r>
        <w:t xml:space="preserve">Wenn Sie alle gewünschten Noten erfasst haben, klicken Sie auf die Schaltfläche </w:t>
      </w:r>
      <w:r>
        <w:rPr>
          <w:rStyle w:val="LDProgrammelement"/>
        </w:rPr>
        <w:t>S</w:t>
      </w:r>
      <w:r w:rsidRPr="003E111F">
        <w:rPr>
          <w:rStyle w:val="LDProgrammelement"/>
        </w:rPr>
        <w:t>peichern</w:t>
      </w:r>
      <w:r>
        <w:t>.</w:t>
      </w:r>
    </w:p>
    <w:p w14:paraId="1FF1550E" w14:textId="6DDDCEFB" w:rsidR="00A10122" w:rsidRDefault="00A10122" w:rsidP="00E73269">
      <w:pPr>
        <w:pStyle w:val="berschrift3"/>
      </w:pPr>
      <w:bookmarkStart w:id="113" w:name="_Toc225924070"/>
      <w:bookmarkStart w:id="114" w:name="_Toc226470786"/>
      <w:bookmarkStart w:id="115" w:name="_Toc226530407"/>
      <w:r w:rsidRPr="00A10122">
        <w:t>Gesamtnoten erfassen (nur berufliche Schulen)</w:t>
      </w:r>
      <w:bookmarkEnd w:id="113"/>
      <w:bookmarkEnd w:id="114"/>
      <w:bookmarkEnd w:id="115"/>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A10122" w14:paraId="7E7C5F55" w14:textId="77777777" w:rsidTr="000D7AC0">
        <w:trPr>
          <w:cantSplit/>
          <w:trHeight w:val="284"/>
        </w:trPr>
        <w:tc>
          <w:tcPr>
            <w:tcW w:w="709" w:type="dxa"/>
          </w:tcPr>
          <w:p w14:paraId="0858B19D" w14:textId="77777777" w:rsidR="00A10122" w:rsidRPr="009B0AA3" w:rsidRDefault="00A10122" w:rsidP="000D7AC0">
            <w:pPr>
              <w:pStyle w:val="LDTextinhalt"/>
            </w:pPr>
            <w:r>
              <w:rPr>
                <w:noProof/>
                <w:lang w:eastAsia="de-DE"/>
              </w:rPr>
              <w:drawing>
                <wp:inline distT="0" distB="0" distL="0" distR="0" wp14:anchorId="3B822047" wp14:editId="0A1D1FF5">
                  <wp:extent cx="288000" cy="288000"/>
                  <wp:effectExtent l="0" t="0" r="0" b="0"/>
                  <wp:docPr id="4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4DA27800" w14:textId="77777777" w:rsidR="00A10122" w:rsidRPr="002B3389" w:rsidRDefault="00A10122" w:rsidP="000D7AC0">
            <w:pPr>
              <w:rPr>
                <w:rStyle w:val="hervorhebunggrn"/>
              </w:rPr>
            </w:pPr>
            <w:r w:rsidRPr="002B3389">
              <w:rPr>
                <w:rStyle w:val="hervorhebunggrn"/>
              </w:rPr>
              <w:t>Hinweis</w:t>
            </w:r>
          </w:p>
          <w:p w14:paraId="584C9177" w14:textId="77777777" w:rsidR="00A10122" w:rsidRDefault="00A10122" w:rsidP="000D7AC0">
            <w:pPr>
              <w:pStyle w:val="LDTextinhalt"/>
            </w:pPr>
            <w:r>
              <w:t>Um hier die beruflichen Kursnoten, z.B. Lernfeldnoten, angezeigt zu bekommen, müssen diese auf der Webseite</w:t>
            </w:r>
            <w:r w:rsidRPr="00861ACD">
              <w:rPr>
                <w:smallCaps/>
              </w:rPr>
              <w:t xml:space="preserve"> Leistungen &gt;</w:t>
            </w:r>
            <w:r w:rsidRPr="00D934E4">
              <w:rPr>
                <w:rStyle w:val="LDProgrammelement"/>
              </w:rPr>
              <w:t xml:space="preserve"> </w:t>
            </w:r>
            <w:r>
              <w:rPr>
                <w:rStyle w:val="LDProgrammelement"/>
              </w:rPr>
              <w:t>Leistungserfassung</w:t>
            </w:r>
            <w:r w:rsidRPr="00D934E4">
              <w:rPr>
                <w:rStyle w:val="LDProgrammelement"/>
              </w:rPr>
              <w:t xml:space="preserve"> &gt; </w:t>
            </w:r>
            <w:r>
              <w:rPr>
                <w:rStyle w:val="LDProgrammelement"/>
              </w:rPr>
              <w:t>Klassen</w:t>
            </w:r>
            <w:r>
              <w:t xml:space="preserve"> im Register </w:t>
            </w:r>
            <w:r w:rsidRPr="00ED2338">
              <w:rPr>
                <w:rStyle w:val="LDProgrammelement"/>
              </w:rPr>
              <w:t>Noten</w:t>
            </w:r>
            <w:r>
              <w:t xml:space="preserve"> erfasst sein. Sind dort keine Noten erfasst, werden im Register </w:t>
            </w:r>
            <w:r w:rsidRPr="00ED2338">
              <w:rPr>
                <w:rStyle w:val="LDProgrammelement"/>
              </w:rPr>
              <w:t>Gesamtnoten</w:t>
            </w:r>
            <w:r>
              <w:t xml:space="preserve"> nur die Tabellenspalten für die beruflichen Gesamtnoten der SF/BK der ausgewählten Klasse angezeigt.</w:t>
            </w:r>
          </w:p>
          <w:p w14:paraId="474A0A5D" w14:textId="0D9C4B03" w:rsidR="00ED2338" w:rsidRPr="005B257B" w:rsidRDefault="00ED2338" w:rsidP="000D7AC0">
            <w:pPr>
              <w:pStyle w:val="LDTextinhalt"/>
            </w:pPr>
            <w:r>
              <w:t>Die angezeigten beruflichen Kursnoten, z.B. Lernfeldnoten, werden hier nur zur Information angezeigt und nicht bearbeitbar.</w:t>
            </w:r>
          </w:p>
        </w:tc>
      </w:tr>
    </w:tbl>
    <w:p w14:paraId="04624003" w14:textId="5FB052C3" w:rsidR="00A10122" w:rsidRDefault="00A10122" w:rsidP="00A10122">
      <w:pPr>
        <w:pStyle w:val="LDTextinhalteingerckt"/>
      </w:pPr>
      <w:r>
        <w:t>Sie befinden sich auf der Webs</w:t>
      </w:r>
      <w:r w:rsidRPr="00BC75CA">
        <w:t>eite</w:t>
      </w:r>
      <w:r w:rsidRPr="00861ACD">
        <w:rPr>
          <w:smallCaps/>
        </w:rPr>
        <w:t xml:space="preserve"> Leistungen &gt;</w:t>
      </w:r>
      <w:r w:rsidRPr="00D934E4">
        <w:rPr>
          <w:rStyle w:val="LDProgrammelement"/>
        </w:rPr>
        <w:t xml:space="preserve"> Leistungserfassung &gt; </w:t>
      </w:r>
      <w:r w:rsidR="00ED2338">
        <w:rPr>
          <w:rStyle w:val="LDProgrammelement"/>
        </w:rPr>
        <w:t>Klassen</w:t>
      </w:r>
      <w:r w:rsidRPr="00D934E4">
        <w:rPr>
          <w:rStyle w:val="LDProgrammelement"/>
        </w:rPr>
        <w:t xml:space="preserve"> </w:t>
      </w:r>
      <w:r>
        <w:t xml:space="preserve">– Register </w:t>
      </w:r>
      <w:r w:rsidR="00ED2338">
        <w:rPr>
          <w:rStyle w:val="LDProgrammelement"/>
        </w:rPr>
        <w:t>Gesamtnoten</w:t>
      </w:r>
      <w:r w:rsidRPr="002B3389">
        <w:rPr>
          <w:rStyle w:val="LDProgrammelement"/>
        </w:rPr>
        <w:t xml:space="preserve"> </w:t>
      </w:r>
      <w:r w:rsidRPr="00694E70">
        <w:t>und haben die gewünschte</w:t>
      </w:r>
      <w:r w:rsidR="00ED2338">
        <w:t xml:space="preserve"> Klasse</w:t>
      </w:r>
      <w:r w:rsidRPr="00694E70">
        <w:t xml:space="preserve"> ausgewählt</w:t>
      </w:r>
      <w:r>
        <w:t>.</w:t>
      </w:r>
    </w:p>
    <w:p w14:paraId="483E5794" w14:textId="7C7EF65A" w:rsidR="00A10122" w:rsidRDefault="00C8700F" w:rsidP="00A10122">
      <w:pPr>
        <w:pStyle w:val="LDTextinhalteingerckt"/>
      </w:pPr>
      <w:r>
        <w:rPr>
          <w:noProof/>
        </w:rPr>
        <w:lastRenderedPageBreak/>
        <w:drawing>
          <wp:inline distT="0" distB="0" distL="0" distR="0" wp14:anchorId="090C42FE" wp14:editId="32D2E053">
            <wp:extent cx="4874002" cy="3526972"/>
            <wp:effectExtent l="19050" t="19050" r="22225" b="1651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4002" cy="3526972"/>
                    </a:xfrm>
                    <a:prstGeom prst="rect">
                      <a:avLst/>
                    </a:prstGeom>
                    <a:ln>
                      <a:solidFill>
                        <a:srgbClr val="4F81BD"/>
                      </a:solidFill>
                    </a:ln>
                  </pic:spPr>
                </pic:pic>
              </a:graphicData>
            </a:graphic>
          </wp:inline>
        </w:drawing>
      </w:r>
    </w:p>
    <w:p w14:paraId="1AB2B437" w14:textId="2CA65F10" w:rsidR="00A10122" w:rsidRDefault="00A10122" w:rsidP="00A10122">
      <w:pPr>
        <w:pStyle w:val="LDBildunterschrift"/>
      </w:pPr>
      <w:bookmarkStart w:id="116" w:name="_Toc225924086"/>
      <w:bookmarkStart w:id="117" w:name="_Toc226470802"/>
      <w:bookmarkStart w:id="118" w:name="_Toc226530428"/>
      <w:r>
        <w:t xml:space="preserve">Abb. </w:t>
      </w:r>
      <w:r>
        <w:rPr>
          <w:noProof/>
        </w:rPr>
        <w:fldChar w:fldCharType="begin"/>
      </w:r>
      <w:r>
        <w:rPr>
          <w:noProof/>
        </w:rPr>
        <w:instrText xml:space="preserve"> SEQ Abb. \* ARABIC </w:instrText>
      </w:r>
      <w:r>
        <w:rPr>
          <w:noProof/>
        </w:rPr>
        <w:fldChar w:fldCharType="separate"/>
      </w:r>
      <w:r w:rsidR="002615C1">
        <w:rPr>
          <w:noProof/>
        </w:rPr>
        <w:t>10</w:t>
      </w:r>
      <w:r>
        <w:rPr>
          <w:noProof/>
        </w:rPr>
        <w:fldChar w:fldCharType="end"/>
      </w:r>
      <w:r>
        <w:rPr>
          <w:noProof/>
        </w:rPr>
        <w:t xml:space="preserve"> Webseite</w:t>
      </w:r>
      <w:r>
        <w:t xml:space="preserve"> </w:t>
      </w:r>
      <w:r w:rsidR="00C8700F">
        <w:t>Klassen</w:t>
      </w:r>
      <w:r>
        <w:t xml:space="preserve">: Register </w:t>
      </w:r>
      <w:r w:rsidR="00C8700F">
        <w:t>Gesamtnoten</w:t>
      </w:r>
      <w:bookmarkEnd w:id="116"/>
      <w:bookmarkEnd w:id="117"/>
      <w:bookmarkEnd w:id="118"/>
    </w:p>
    <w:p w14:paraId="32D293BE" w14:textId="77777777" w:rsidR="00C8700F" w:rsidRDefault="00C8700F" w:rsidP="00D4167A">
      <w:pPr>
        <w:pStyle w:val="LDHandlungsschritt"/>
        <w:numPr>
          <w:ilvl w:val="0"/>
          <w:numId w:val="38"/>
        </w:numPr>
      </w:pPr>
      <w:r>
        <w:t xml:space="preserve">Geben Sie die beruflichen Gesamtnoten ein. </w:t>
      </w:r>
    </w:p>
    <w:p w14:paraId="537AAA20" w14:textId="77777777" w:rsidR="00C8700F" w:rsidRDefault="00C8700F" w:rsidP="00C8700F">
      <w:pPr>
        <w:pStyle w:val="LDHandlungsschritt"/>
      </w:pPr>
      <w:r w:rsidRPr="00CA6383">
        <w:t>Klicken Sie auf</w:t>
      </w:r>
      <w:r>
        <w:t xml:space="preserve"> </w:t>
      </w:r>
      <w:r w:rsidRPr="002F24E4">
        <w:rPr>
          <w:rStyle w:val="LDProgrammelement"/>
        </w:rPr>
        <w:t>speichern</w:t>
      </w:r>
      <w:r w:rsidRPr="00CA6383">
        <w:t>.</w:t>
      </w:r>
    </w:p>
    <w:p w14:paraId="5DE3EDBB" w14:textId="77777777" w:rsidR="00A10122" w:rsidRDefault="00A10122" w:rsidP="00A10122">
      <w:pPr>
        <w:pStyle w:val="LDHandlungsschritt"/>
        <w:numPr>
          <w:ilvl w:val="0"/>
          <w:numId w:val="0"/>
        </w:numPr>
        <w:ind w:left="993" w:hanging="284"/>
      </w:pPr>
    </w:p>
    <w:p w14:paraId="55064C9B" w14:textId="4978674C" w:rsidR="00062586" w:rsidRDefault="00062586" w:rsidP="00062586">
      <w:pPr>
        <w:pStyle w:val="berschrift3"/>
      </w:pPr>
      <w:bookmarkStart w:id="119" w:name="_Toc225924071"/>
      <w:bookmarkStart w:id="120" w:name="_Toc226470787"/>
      <w:bookmarkStart w:id="121" w:name="_Toc226530408"/>
      <w:r w:rsidRPr="00694E70">
        <w:t>Fehlzeiten</w:t>
      </w:r>
      <w:r>
        <w:t xml:space="preserve"> erfassen</w:t>
      </w:r>
      <w:bookmarkEnd w:id="119"/>
      <w:bookmarkEnd w:id="120"/>
      <w:bookmarkEnd w:id="121"/>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7A2368" w14:paraId="6EB37A67" w14:textId="77777777" w:rsidTr="00624F52">
        <w:trPr>
          <w:cantSplit/>
          <w:trHeight w:val="284"/>
        </w:trPr>
        <w:tc>
          <w:tcPr>
            <w:tcW w:w="709" w:type="dxa"/>
          </w:tcPr>
          <w:p w14:paraId="1852A82E" w14:textId="77777777" w:rsidR="007A2368" w:rsidRPr="009B0AA3" w:rsidRDefault="007A2368" w:rsidP="00624F52">
            <w:pPr>
              <w:pStyle w:val="LDTextinhalt"/>
            </w:pPr>
            <w:r>
              <w:rPr>
                <w:noProof/>
                <w:lang w:eastAsia="de-DE"/>
              </w:rPr>
              <w:drawing>
                <wp:inline distT="0" distB="0" distL="0" distR="0" wp14:anchorId="766BC43D" wp14:editId="1F545E0F">
                  <wp:extent cx="288000" cy="288000"/>
                  <wp:effectExtent l="0" t="0" r="0" b="0"/>
                  <wp:docPr id="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360AA309" w14:textId="77777777" w:rsidR="007A2368" w:rsidRPr="002B3389" w:rsidRDefault="007A2368" w:rsidP="00624F52">
            <w:pPr>
              <w:rPr>
                <w:rStyle w:val="hervorhebunggrn"/>
              </w:rPr>
            </w:pPr>
            <w:r w:rsidRPr="002B3389">
              <w:rPr>
                <w:rStyle w:val="hervorhebunggrn"/>
              </w:rPr>
              <w:t>Hinweis</w:t>
            </w:r>
          </w:p>
          <w:p w14:paraId="511D5E32" w14:textId="77777777" w:rsidR="007A2368" w:rsidRPr="005B257B" w:rsidRDefault="007A2368" w:rsidP="00624F52">
            <w:pPr>
              <w:pStyle w:val="LDTextinhalt"/>
            </w:pPr>
            <w:r>
              <w:t>Um Fehlzeiten eingeben zu können, müssen Sie auf der Webseite</w:t>
            </w:r>
            <w:r w:rsidRPr="00861ACD">
              <w:rPr>
                <w:smallCaps/>
              </w:rPr>
              <w:t xml:space="preserve"> Leistungen &gt;</w:t>
            </w:r>
            <w:r w:rsidRPr="00D934E4">
              <w:rPr>
                <w:rStyle w:val="LDProgrammelement"/>
              </w:rPr>
              <w:t xml:space="preserve"> Zeugniskonfiguration &gt; </w:t>
            </w:r>
            <w:r>
              <w:rPr>
                <w:rStyle w:val="LDProgrammelement"/>
              </w:rPr>
              <w:t>Konfiguration Leistungserfassung</w:t>
            </w:r>
            <w:r>
              <w:t xml:space="preserve"> die Erfassung der Fehlzeiten (Option klassen- oder kursweise) eingestellt haben.</w:t>
            </w:r>
          </w:p>
        </w:tc>
      </w:tr>
    </w:tbl>
    <w:p w14:paraId="09B598D2" w14:textId="3ABD4604" w:rsidR="007A2368" w:rsidRDefault="007A2368" w:rsidP="007A2368">
      <w:pPr>
        <w:pStyle w:val="LDTextinhalteingerckt"/>
      </w:pPr>
      <w:r>
        <w:t>Sie befinden sich auf der Webs</w:t>
      </w:r>
      <w:r w:rsidRPr="00BC75CA">
        <w:t>eite</w:t>
      </w:r>
      <w:r w:rsidRPr="00861ACD">
        <w:rPr>
          <w:smallCaps/>
        </w:rPr>
        <w:t xml:space="preserve"> Leistungen &gt;</w:t>
      </w:r>
      <w:r w:rsidRPr="00D934E4">
        <w:rPr>
          <w:rStyle w:val="LDProgrammelement"/>
        </w:rPr>
        <w:t xml:space="preserve"> Leistungserfassung &gt;</w:t>
      </w:r>
      <w:r>
        <w:rPr>
          <w:rStyle w:val="LDProgrammelement"/>
        </w:rPr>
        <w:t xml:space="preserve"> Klassen </w:t>
      </w:r>
      <w:r>
        <w:t xml:space="preserve">– Register </w:t>
      </w:r>
      <w:r w:rsidRPr="002B3389">
        <w:rPr>
          <w:rStyle w:val="LDProgrammelement"/>
        </w:rPr>
        <w:t xml:space="preserve">Fehlzeiten </w:t>
      </w:r>
      <w:r w:rsidRPr="00694E70">
        <w:t xml:space="preserve">und haben die gewünschte </w:t>
      </w:r>
      <w:r>
        <w:t xml:space="preserve">Klasse </w:t>
      </w:r>
      <w:r w:rsidRPr="00694E70">
        <w:t>ausgewählt</w:t>
      </w:r>
      <w:r>
        <w:t>.</w:t>
      </w:r>
    </w:p>
    <w:p w14:paraId="46A90DCC" w14:textId="77777777" w:rsidR="00D70410" w:rsidRDefault="007A2368" w:rsidP="00D70410">
      <w:pPr>
        <w:pStyle w:val="LDTextinhalteingerckt"/>
        <w:keepNext/>
      </w:pPr>
      <w:r w:rsidRPr="007A2368">
        <w:rPr>
          <w:noProof/>
        </w:rPr>
        <w:lastRenderedPageBreak/>
        <w:drawing>
          <wp:inline distT="0" distB="0" distL="0" distR="0" wp14:anchorId="5316A05B" wp14:editId="534C467F">
            <wp:extent cx="5066030" cy="2904522"/>
            <wp:effectExtent l="19050" t="19050" r="20320" b="10160"/>
            <wp:docPr id="3" name="Grafik 3"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Das Bild visualisiert das im Text Beschriebene. Es liefert keine darüber hinausgehenden wichtigen Informationen. "/>
                    <pic:cNvPicPr/>
                  </pic:nvPicPr>
                  <pic:blipFill>
                    <a:blip r:embed="rId33"/>
                    <a:stretch>
                      <a:fillRect/>
                    </a:stretch>
                  </pic:blipFill>
                  <pic:spPr>
                    <a:xfrm>
                      <a:off x="0" y="0"/>
                      <a:ext cx="5114467" cy="2932292"/>
                    </a:xfrm>
                    <a:prstGeom prst="rect">
                      <a:avLst/>
                    </a:prstGeom>
                    <a:ln>
                      <a:solidFill>
                        <a:schemeClr val="accent1"/>
                      </a:solidFill>
                    </a:ln>
                  </pic:spPr>
                </pic:pic>
              </a:graphicData>
            </a:graphic>
          </wp:inline>
        </w:drawing>
      </w:r>
    </w:p>
    <w:p w14:paraId="1A9AE9D3" w14:textId="068504A8" w:rsidR="007A2368" w:rsidRDefault="00D70410" w:rsidP="00D70410">
      <w:pPr>
        <w:pStyle w:val="LDBildunterschrift"/>
      </w:pPr>
      <w:bookmarkStart w:id="122" w:name="_Toc225924087"/>
      <w:bookmarkStart w:id="123" w:name="_Toc226470803"/>
      <w:bookmarkStart w:id="124" w:name="_Toc226530429"/>
      <w:r>
        <w:t xml:space="preserve">Abb. </w:t>
      </w:r>
      <w:r w:rsidR="00CB0419">
        <w:fldChar w:fldCharType="begin"/>
      </w:r>
      <w:r w:rsidR="00CB0419">
        <w:instrText xml:space="preserve"> SEQ Abb. \* ARABIC </w:instrText>
      </w:r>
      <w:r w:rsidR="00CB0419">
        <w:fldChar w:fldCharType="separate"/>
      </w:r>
      <w:r w:rsidR="002615C1">
        <w:rPr>
          <w:noProof/>
        </w:rPr>
        <w:t>11</w:t>
      </w:r>
      <w:r w:rsidR="00CB0419">
        <w:rPr>
          <w:noProof/>
        </w:rPr>
        <w:fldChar w:fldCharType="end"/>
      </w:r>
      <w:r>
        <w:t xml:space="preserve"> Webseite Klassen: Register Fehlzeiten</w:t>
      </w:r>
      <w:bookmarkEnd w:id="122"/>
      <w:bookmarkEnd w:id="123"/>
      <w:bookmarkEnd w:id="124"/>
    </w:p>
    <w:p w14:paraId="6EC66358" w14:textId="2A75B3DA" w:rsidR="007A2368" w:rsidRDefault="007A2368" w:rsidP="000F0AEA">
      <w:pPr>
        <w:pStyle w:val="LDHandlungsschritt"/>
        <w:numPr>
          <w:ilvl w:val="0"/>
          <w:numId w:val="29"/>
        </w:numPr>
      </w:pPr>
      <w:r w:rsidRPr="009308F7">
        <w:t xml:space="preserve">Klicken Sie </w:t>
      </w:r>
      <w:r>
        <w:t xml:space="preserve">in der Zeile des betroffenen </w:t>
      </w:r>
      <w:r w:rsidRPr="009308F7">
        <w:t>Schüler</w:t>
      </w:r>
      <w:r w:rsidR="00763A03">
        <w:t>s</w:t>
      </w:r>
      <w:r w:rsidRPr="009308F7">
        <w:t xml:space="preserve"> und geben die </w:t>
      </w:r>
      <w:r w:rsidR="00D70410">
        <w:t>Fehlzeiten ein.</w:t>
      </w:r>
    </w:p>
    <w:p w14:paraId="2E4948A7" w14:textId="535410ED" w:rsidR="00D70410" w:rsidRDefault="00D70410" w:rsidP="000F0AEA">
      <w:pPr>
        <w:pStyle w:val="LDHandlungsschritt"/>
        <w:numPr>
          <w:ilvl w:val="0"/>
          <w:numId w:val="29"/>
        </w:numPr>
      </w:pPr>
      <w:r>
        <w:t>Mit der Tabulator-Taste (Pfeil) gelangen Sie zum nächsten Eingabefeld.</w:t>
      </w:r>
    </w:p>
    <w:p w14:paraId="4C74E9F0" w14:textId="6C3FD32B" w:rsidR="00D70410" w:rsidRDefault="00D70410" w:rsidP="000F0AEA">
      <w:pPr>
        <w:pStyle w:val="LDHandlungsschritt"/>
        <w:numPr>
          <w:ilvl w:val="0"/>
          <w:numId w:val="29"/>
        </w:numPr>
      </w:pPr>
      <w:r>
        <w:t xml:space="preserve">Wenn Sie alle Fehlzeiten erfasst haben, klicken Sie auf die Schaltfläche </w:t>
      </w:r>
      <w:r>
        <w:rPr>
          <w:rStyle w:val="LDProgrammelement"/>
        </w:rPr>
        <w:t>S</w:t>
      </w:r>
      <w:r w:rsidRPr="003E111F">
        <w:rPr>
          <w:rStyle w:val="LDProgrammelement"/>
        </w:rPr>
        <w:t>peichern</w:t>
      </w:r>
      <w:r>
        <w:t>.</w:t>
      </w:r>
    </w:p>
    <w:p w14:paraId="35E8BAE1" w14:textId="790D9F08" w:rsidR="00062586" w:rsidRDefault="00062586" w:rsidP="007A2368">
      <w:pPr>
        <w:pStyle w:val="berschrift3"/>
      </w:pPr>
      <w:bookmarkStart w:id="125" w:name="_Toc225924072"/>
      <w:bookmarkStart w:id="126" w:name="_Toc226470788"/>
      <w:bookmarkStart w:id="127" w:name="_Toc226530409"/>
      <w:r w:rsidRPr="006C492A">
        <w:t>Arbeits- und Sozialverhalten</w:t>
      </w:r>
      <w:r>
        <w:t xml:space="preserve"> erfassen</w:t>
      </w:r>
      <w:bookmarkEnd w:id="125"/>
      <w:bookmarkEnd w:id="126"/>
      <w:bookmarkEnd w:id="127"/>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D70410" w14:paraId="22AA5C4A" w14:textId="77777777" w:rsidTr="00624F52">
        <w:trPr>
          <w:cantSplit/>
          <w:trHeight w:val="284"/>
        </w:trPr>
        <w:tc>
          <w:tcPr>
            <w:tcW w:w="709" w:type="dxa"/>
          </w:tcPr>
          <w:p w14:paraId="1EBFED18" w14:textId="77777777" w:rsidR="00D70410" w:rsidRPr="009B0AA3" w:rsidRDefault="00D70410" w:rsidP="00624F52">
            <w:pPr>
              <w:pStyle w:val="LDTextinhalt"/>
            </w:pPr>
            <w:r>
              <w:rPr>
                <w:noProof/>
                <w:lang w:eastAsia="de-DE"/>
              </w:rPr>
              <w:drawing>
                <wp:inline distT="0" distB="0" distL="0" distR="0" wp14:anchorId="7CA343D8" wp14:editId="1E6EA1D1">
                  <wp:extent cx="288000" cy="288000"/>
                  <wp:effectExtent l="0" t="0" r="0" b="0"/>
                  <wp:docPr id="4"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43F76D96" w14:textId="77777777" w:rsidR="00D70410" w:rsidRPr="002B3389" w:rsidRDefault="00D70410" w:rsidP="00624F52">
            <w:pPr>
              <w:rPr>
                <w:rStyle w:val="hervorhebunggrn"/>
              </w:rPr>
            </w:pPr>
            <w:r w:rsidRPr="002B3389">
              <w:rPr>
                <w:rStyle w:val="hervorhebunggrn"/>
              </w:rPr>
              <w:t>Hinweis</w:t>
            </w:r>
          </w:p>
          <w:p w14:paraId="0633F25B" w14:textId="77777777" w:rsidR="00D70410" w:rsidRDefault="00D70410" w:rsidP="00624F52">
            <w:pPr>
              <w:pStyle w:val="LDTextinhalt"/>
            </w:pPr>
            <w:r>
              <w:t>Um hier Eingaben machen zu können, müssen Sie auf der Webseite</w:t>
            </w:r>
            <w:r w:rsidRPr="00861ACD">
              <w:rPr>
                <w:smallCaps/>
              </w:rPr>
              <w:t xml:space="preserve"> Leistungen &gt;</w:t>
            </w:r>
            <w:r w:rsidRPr="00D934E4">
              <w:rPr>
                <w:rStyle w:val="LDProgrammelement"/>
              </w:rPr>
              <w:t xml:space="preserve"> Zeugniskonfiguration &gt; </w:t>
            </w:r>
            <w:r>
              <w:rPr>
                <w:rStyle w:val="LDProgrammelement"/>
              </w:rPr>
              <w:t>Konfiguration Leistungserfassung</w:t>
            </w:r>
            <w:r>
              <w:t xml:space="preserve"> die Erfassung der Kopfnoten eingestellt haben.</w:t>
            </w:r>
          </w:p>
          <w:p w14:paraId="11E53EE4" w14:textId="77777777" w:rsidR="00D70410" w:rsidRPr="005B257B" w:rsidRDefault="00D70410" w:rsidP="00624F52">
            <w:pPr>
              <w:pStyle w:val="LDTextinhalt"/>
            </w:pPr>
            <w:r>
              <w:t xml:space="preserve">Haben Sie die Option </w:t>
            </w:r>
            <w:r w:rsidRPr="002F24E4">
              <w:rPr>
                <w:rStyle w:val="LDMeneintrag"/>
              </w:rPr>
              <w:t>Schriftliche Ergänzungen</w:t>
            </w:r>
            <w:r>
              <w:t xml:space="preserve"> ausgewählt, werden die erfassten Bemerkungen beim Zeugnisdruck auf einem Beiblatt ausgegeben</w:t>
            </w:r>
          </w:p>
        </w:tc>
      </w:tr>
    </w:tbl>
    <w:p w14:paraId="76A778C6" w14:textId="47706448" w:rsidR="00D70410" w:rsidRDefault="00D70410" w:rsidP="00D70410">
      <w:pPr>
        <w:pStyle w:val="LDTextinhalteingerckt"/>
      </w:pPr>
      <w:r>
        <w:t>Sie befinden sich auf der Webs</w:t>
      </w:r>
      <w:r w:rsidRPr="00BC75CA">
        <w:t>eite</w:t>
      </w:r>
      <w:r w:rsidRPr="00861ACD">
        <w:rPr>
          <w:smallCaps/>
        </w:rPr>
        <w:t xml:space="preserve"> Leistungen &gt;</w:t>
      </w:r>
      <w:r w:rsidRPr="00D934E4">
        <w:rPr>
          <w:rStyle w:val="LDProgrammelement"/>
        </w:rPr>
        <w:t xml:space="preserve"> Leistungserfassung &gt;</w:t>
      </w:r>
      <w:r>
        <w:rPr>
          <w:rStyle w:val="LDProgrammelement"/>
        </w:rPr>
        <w:t xml:space="preserve">Klasse </w:t>
      </w:r>
      <w:r>
        <w:t xml:space="preserve">– Register </w:t>
      </w:r>
      <w:r w:rsidRPr="002B3389">
        <w:rPr>
          <w:rStyle w:val="LDProgrammelement"/>
        </w:rPr>
        <w:t xml:space="preserve">Arbeits- und Sozialverhalten </w:t>
      </w:r>
      <w:r w:rsidRPr="00694E70">
        <w:t>und haben die gewünschte</w:t>
      </w:r>
      <w:r>
        <w:t xml:space="preserve"> Klasse </w:t>
      </w:r>
      <w:r w:rsidRPr="00694E70">
        <w:t>ausgewählt</w:t>
      </w:r>
      <w:r>
        <w:t>.</w:t>
      </w:r>
    </w:p>
    <w:p w14:paraId="728C0BE4" w14:textId="77777777" w:rsidR="00D70410" w:rsidRDefault="00D70410" w:rsidP="00D70410">
      <w:pPr>
        <w:pStyle w:val="LDTextinhalteingerckt"/>
        <w:keepNext/>
      </w:pPr>
      <w:r w:rsidRPr="00D70410">
        <w:rPr>
          <w:noProof/>
        </w:rPr>
        <w:lastRenderedPageBreak/>
        <w:drawing>
          <wp:inline distT="0" distB="0" distL="0" distR="0" wp14:anchorId="01898ED9" wp14:editId="22A9592F">
            <wp:extent cx="5400000" cy="3088800"/>
            <wp:effectExtent l="19050" t="19050" r="10795" b="16510"/>
            <wp:docPr id="5" name="Grafik 5"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Das Bild visualisiert das im Text Beschriebene. Es liefert keine darüber hinausgehenden wichtigen Informationen. "/>
                    <pic:cNvPicPr/>
                  </pic:nvPicPr>
                  <pic:blipFill>
                    <a:blip r:embed="rId34"/>
                    <a:stretch>
                      <a:fillRect/>
                    </a:stretch>
                  </pic:blipFill>
                  <pic:spPr>
                    <a:xfrm>
                      <a:off x="0" y="0"/>
                      <a:ext cx="5400000" cy="3088800"/>
                    </a:xfrm>
                    <a:prstGeom prst="rect">
                      <a:avLst/>
                    </a:prstGeom>
                    <a:ln>
                      <a:solidFill>
                        <a:schemeClr val="accent1"/>
                      </a:solidFill>
                    </a:ln>
                  </pic:spPr>
                </pic:pic>
              </a:graphicData>
            </a:graphic>
          </wp:inline>
        </w:drawing>
      </w:r>
    </w:p>
    <w:p w14:paraId="4E9B6FA2" w14:textId="59FFE933" w:rsidR="00D70410" w:rsidRDefault="00D70410" w:rsidP="00D70410">
      <w:pPr>
        <w:pStyle w:val="LDBildunterschrift"/>
      </w:pPr>
      <w:bookmarkStart w:id="128" w:name="_Toc225924088"/>
      <w:bookmarkStart w:id="129" w:name="_Toc226470804"/>
      <w:bookmarkStart w:id="130" w:name="_Toc226530430"/>
      <w:r>
        <w:t xml:space="preserve">Abb. </w:t>
      </w:r>
      <w:r w:rsidR="00CB0419">
        <w:fldChar w:fldCharType="begin"/>
      </w:r>
      <w:r w:rsidR="00CB0419">
        <w:instrText xml:space="preserve"> SEQ Abb. \* ARABIC </w:instrText>
      </w:r>
      <w:r w:rsidR="00CB0419">
        <w:fldChar w:fldCharType="separate"/>
      </w:r>
      <w:r w:rsidR="002615C1">
        <w:rPr>
          <w:noProof/>
        </w:rPr>
        <w:t>12</w:t>
      </w:r>
      <w:r w:rsidR="00CB0419">
        <w:rPr>
          <w:noProof/>
        </w:rPr>
        <w:fldChar w:fldCharType="end"/>
      </w:r>
      <w:r>
        <w:t xml:space="preserve"> Webseite Klassen: Register Arbeits- und Sozialverhalten</w:t>
      </w:r>
      <w:bookmarkEnd w:id="128"/>
      <w:bookmarkEnd w:id="129"/>
      <w:bookmarkEnd w:id="130"/>
      <w:r>
        <w:t xml:space="preserve"> </w:t>
      </w:r>
    </w:p>
    <w:p w14:paraId="5981A5F2" w14:textId="7E2FB7F8" w:rsidR="00D70410" w:rsidRDefault="00D70410" w:rsidP="000F0AEA">
      <w:pPr>
        <w:pStyle w:val="LDHandlungsschritt"/>
        <w:numPr>
          <w:ilvl w:val="0"/>
          <w:numId w:val="30"/>
        </w:numPr>
      </w:pPr>
      <w:r w:rsidRPr="009308F7">
        <w:t xml:space="preserve">Klicken Sie </w:t>
      </w:r>
      <w:r>
        <w:t>in d</w:t>
      </w:r>
      <w:r w:rsidR="00EF4EB1">
        <w:t xml:space="preserve">ie </w:t>
      </w:r>
      <w:r>
        <w:t xml:space="preserve">Zeile des betroffenen </w:t>
      </w:r>
      <w:r w:rsidRPr="009308F7">
        <w:t>Schüler</w:t>
      </w:r>
      <w:r w:rsidR="00EF4EB1">
        <w:t>s</w:t>
      </w:r>
      <w:r w:rsidRPr="009308F7">
        <w:t xml:space="preserve"> und geben die </w:t>
      </w:r>
      <w:r>
        <w:t>Noten für das Arbeits- und Sozialverhalten bzw. ggf. die Schriftliche Ergänzung(en) ein.</w:t>
      </w:r>
    </w:p>
    <w:p w14:paraId="5DC82D8C" w14:textId="77777777" w:rsidR="00D70410" w:rsidRDefault="00D70410" w:rsidP="000F0AEA">
      <w:pPr>
        <w:pStyle w:val="LDHandlungsschritt"/>
        <w:numPr>
          <w:ilvl w:val="0"/>
          <w:numId w:val="29"/>
        </w:numPr>
      </w:pPr>
      <w:r>
        <w:t>Mit der Tabulator-Taste (Pfeil) gelangen Sie zum nächsten Eingabefeld.</w:t>
      </w:r>
    </w:p>
    <w:p w14:paraId="63883EA1" w14:textId="06E27CD5" w:rsidR="00D70410" w:rsidRDefault="00D70410" w:rsidP="000F0AEA">
      <w:pPr>
        <w:pStyle w:val="LDHandlungsschritt"/>
        <w:numPr>
          <w:ilvl w:val="0"/>
          <w:numId w:val="29"/>
        </w:numPr>
      </w:pPr>
      <w:r>
        <w:t xml:space="preserve">Wenn Sie alle Noten und ggf. Ergänzungen erfasst haben, klicken Sie auf die Schaltfläche </w:t>
      </w:r>
      <w:r>
        <w:rPr>
          <w:rStyle w:val="LDProgrammelement"/>
        </w:rPr>
        <w:t>S</w:t>
      </w:r>
      <w:r w:rsidRPr="003E111F">
        <w:rPr>
          <w:rStyle w:val="LDProgrammelement"/>
        </w:rPr>
        <w:t>peichern</w:t>
      </w:r>
      <w:r>
        <w:t>.</w:t>
      </w:r>
    </w:p>
    <w:p w14:paraId="48AB3B47" w14:textId="77777777" w:rsidR="007A2368" w:rsidRDefault="007A2368" w:rsidP="007A2368">
      <w:pPr>
        <w:pStyle w:val="berschrift3"/>
      </w:pPr>
      <w:bookmarkStart w:id="131" w:name="_Toc225924073"/>
      <w:bookmarkStart w:id="132" w:name="_Toc226470789"/>
      <w:bookmarkStart w:id="133" w:name="_Toc226530410"/>
      <w:r w:rsidRPr="002F24E4">
        <w:t>Bemerkungen zuweisen und bearbeiten</w:t>
      </w:r>
      <w:bookmarkEnd w:id="131"/>
      <w:bookmarkEnd w:id="132"/>
      <w:bookmarkEnd w:id="133"/>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8671F9" w14:paraId="7A38B165" w14:textId="77777777" w:rsidTr="00624F52">
        <w:trPr>
          <w:cantSplit/>
          <w:trHeight w:val="284"/>
        </w:trPr>
        <w:tc>
          <w:tcPr>
            <w:tcW w:w="709" w:type="dxa"/>
          </w:tcPr>
          <w:p w14:paraId="19BFADB4" w14:textId="77777777" w:rsidR="008671F9" w:rsidRPr="009B0AA3" w:rsidRDefault="008671F9" w:rsidP="00624F52">
            <w:pPr>
              <w:pStyle w:val="LDTextinhalt"/>
            </w:pPr>
            <w:r>
              <w:rPr>
                <w:noProof/>
                <w:lang w:eastAsia="de-DE"/>
              </w:rPr>
              <w:drawing>
                <wp:inline distT="0" distB="0" distL="0" distR="0" wp14:anchorId="02D4283C" wp14:editId="20183108">
                  <wp:extent cx="288000" cy="288000"/>
                  <wp:effectExtent l="0" t="0" r="0" b="0"/>
                  <wp:docPr id="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6977845E" w14:textId="77777777" w:rsidR="008671F9" w:rsidRPr="002B3389" w:rsidRDefault="008671F9" w:rsidP="00624F52">
            <w:pPr>
              <w:rPr>
                <w:rStyle w:val="hervorhebunggrn"/>
              </w:rPr>
            </w:pPr>
            <w:r w:rsidRPr="002B3389">
              <w:rPr>
                <w:rStyle w:val="hervorhebunggrn"/>
              </w:rPr>
              <w:t>Hinweis</w:t>
            </w:r>
          </w:p>
          <w:p w14:paraId="291DE9E9" w14:textId="77777777" w:rsidR="008671F9" w:rsidRPr="000C5CED" w:rsidRDefault="008671F9" w:rsidP="00624F52">
            <w:pPr>
              <w:pStyle w:val="LDTextinhalt"/>
            </w:pPr>
            <w:r w:rsidRPr="000C5CED">
              <w:t xml:space="preserve">Die hier erscheinenden Zeugnisbemerkungen pflegen Sie – </w:t>
            </w:r>
            <w:r w:rsidRPr="002F24E4">
              <w:rPr>
                <w:rStyle w:val="LDwichtigerText"/>
              </w:rPr>
              <w:t>für jede Schulform!</w:t>
            </w:r>
            <w:r w:rsidRPr="000C5CED">
              <w:t xml:space="preserve"> – auf der Webseite</w:t>
            </w:r>
            <w:r w:rsidRPr="00861ACD">
              <w:rPr>
                <w:smallCaps/>
              </w:rPr>
              <w:t xml:space="preserve"> Leistungen &gt;</w:t>
            </w:r>
            <w:r w:rsidRPr="00D934E4">
              <w:rPr>
                <w:rStyle w:val="LDProgrammelement"/>
              </w:rPr>
              <w:t xml:space="preserve"> Zeugniskonfiguration &gt; Zeugnisbemerkungen</w:t>
            </w:r>
            <w:r w:rsidRPr="000C5CED">
              <w:t>.</w:t>
            </w:r>
          </w:p>
          <w:p w14:paraId="7BA3485D" w14:textId="77777777" w:rsidR="008671F9" w:rsidRPr="000C5CED" w:rsidRDefault="008671F9" w:rsidP="00624F52">
            <w:pPr>
              <w:pStyle w:val="Aufzhlungbndig"/>
            </w:pPr>
            <w:r w:rsidRPr="000C5CED">
              <w:t>Für Bemerkungen stehen auf dem Zeugnis maximal fünf Zeilen zur Verfügung.</w:t>
            </w:r>
          </w:p>
          <w:p w14:paraId="421C04E2" w14:textId="77777777" w:rsidR="008671F9" w:rsidRPr="000C5CED" w:rsidRDefault="008671F9" w:rsidP="00624F52">
            <w:pPr>
              <w:pStyle w:val="Aufzhlungbndig"/>
            </w:pPr>
            <w:r w:rsidRPr="000C5CED">
              <w:t xml:space="preserve">Jede Bemerkung beginnt in einer neuen Zeile, d.h. es sind maximal </w:t>
            </w:r>
            <w:r>
              <w:t xml:space="preserve">fünf </w:t>
            </w:r>
            <w:r w:rsidRPr="000C5CED">
              <w:t>Bemerkungen möglich.</w:t>
            </w:r>
            <w:r>
              <w:t xml:space="preserve"> </w:t>
            </w:r>
            <w:r w:rsidRPr="000C5CED">
              <w:t>Benötigt eine Bemerkung zwei Zeilen, reduziert sich die Anzahl der möglichen Bemerkungen.</w:t>
            </w:r>
          </w:p>
          <w:p w14:paraId="47F4178F" w14:textId="77777777" w:rsidR="008671F9" w:rsidRPr="005B257B" w:rsidRDefault="008671F9" w:rsidP="00624F52">
            <w:pPr>
              <w:pStyle w:val="Aufzhlungbndig"/>
            </w:pPr>
            <w:r w:rsidRPr="000C5CED">
              <w:t>Im Zeugnis werden zuerst offizielle, dann schuleigene Bemerkungen aufgeführt.</w:t>
            </w:r>
          </w:p>
        </w:tc>
      </w:tr>
    </w:tbl>
    <w:p w14:paraId="7184277C" w14:textId="0B1DC01C" w:rsidR="008671F9" w:rsidRDefault="008671F9" w:rsidP="008671F9">
      <w:pPr>
        <w:pStyle w:val="LDTextinhalteingerckt"/>
      </w:pPr>
      <w:r>
        <w:t>Sie befinden sich auf der Webs</w:t>
      </w:r>
      <w:r w:rsidRPr="00BC75CA">
        <w:t>eite</w:t>
      </w:r>
      <w:r w:rsidRPr="00861ACD">
        <w:rPr>
          <w:smallCaps/>
        </w:rPr>
        <w:t xml:space="preserve"> Leistungen &gt;</w:t>
      </w:r>
      <w:r w:rsidRPr="00D934E4">
        <w:rPr>
          <w:rStyle w:val="LDProgrammelement"/>
        </w:rPr>
        <w:t xml:space="preserve"> Leistungserfassung &gt;</w:t>
      </w:r>
      <w:r>
        <w:rPr>
          <w:rStyle w:val="LDProgrammelement"/>
        </w:rPr>
        <w:t xml:space="preserve"> Klassen </w:t>
      </w:r>
      <w:r>
        <w:t xml:space="preserve">– Register </w:t>
      </w:r>
      <w:r w:rsidRPr="002B3389">
        <w:rPr>
          <w:rStyle w:val="LDProgrammelement"/>
        </w:rPr>
        <w:t xml:space="preserve">Bemerkungen </w:t>
      </w:r>
      <w:r w:rsidRPr="00694E70">
        <w:t>und haben die gewünschte</w:t>
      </w:r>
      <w:r>
        <w:t xml:space="preserve"> Klasse </w:t>
      </w:r>
      <w:r w:rsidRPr="00694E70">
        <w:t>ausgewählt</w:t>
      </w:r>
      <w:r>
        <w:t>.</w:t>
      </w:r>
    </w:p>
    <w:p w14:paraId="41276EB8" w14:textId="77777777" w:rsidR="00FD2D04" w:rsidRDefault="00FD2D04" w:rsidP="00FD2D04">
      <w:pPr>
        <w:pStyle w:val="LDTextinhalteingerckt"/>
      </w:pPr>
      <w:r w:rsidRPr="00FD2D04">
        <w:rPr>
          <w:noProof/>
        </w:rPr>
        <w:lastRenderedPageBreak/>
        <w:drawing>
          <wp:inline distT="0" distB="0" distL="0" distR="0" wp14:anchorId="1D4E8900" wp14:editId="17060BB5">
            <wp:extent cx="5610225" cy="3250190"/>
            <wp:effectExtent l="19050" t="19050" r="9525" b="26670"/>
            <wp:docPr id="7" name="Grafik 7"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Das Bild visualisiert das im Text Beschriebene. Es liefert keine darüber hinausgehenden wichtigen Informationen. "/>
                    <pic:cNvPicPr/>
                  </pic:nvPicPr>
                  <pic:blipFill>
                    <a:blip r:embed="rId35"/>
                    <a:stretch>
                      <a:fillRect/>
                    </a:stretch>
                  </pic:blipFill>
                  <pic:spPr>
                    <a:xfrm>
                      <a:off x="0" y="0"/>
                      <a:ext cx="5615202" cy="3253073"/>
                    </a:xfrm>
                    <a:prstGeom prst="rect">
                      <a:avLst/>
                    </a:prstGeom>
                    <a:ln>
                      <a:solidFill>
                        <a:schemeClr val="accent1"/>
                      </a:solidFill>
                    </a:ln>
                  </pic:spPr>
                </pic:pic>
              </a:graphicData>
            </a:graphic>
          </wp:inline>
        </w:drawing>
      </w:r>
    </w:p>
    <w:p w14:paraId="20CF5D24" w14:textId="7FD324AD" w:rsidR="00FD2D04" w:rsidRDefault="00FD2D04" w:rsidP="00FD2D04">
      <w:pPr>
        <w:pStyle w:val="LDBildunterschrift"/>
      </w:pPr>
      <w:bookmarkStart w:id="134" w:name="_Toc225924089"/>
      <w:bookmarkStart w:id="135" w:name="_Toc226470805"/>
      <w:bookmarkStart w:id="136" w:name="_Toc226530431"/>
      <w:r>
        <w:t xml:space="preserve">Abb. </w:t>
      </w:r>
      <w:r w:rsidR="00CB0419">
        <w:fldChar w:fldCharType="begin"/>
      </w:r>
      <w:r w:rsidR="00CB0419">
        <w:instrText xml:space="preserve"> SEQ Abb. \* ARABIC </w:instrText>
      </w:r>
      <w:r w:rsidR="00CB0419">
        <w:fldChar w:fldCharType="separate"/>
      </w:r>
      <w:r w:rsidR="002615C1">
        <w:rPr>
          <w:noProof/>
        </w:rPr>
        <w:t>13</w:t>
      </w:r>
      <w:r w:rsidR="00CB0419">
        <w:rPr>
          <w:noProof/>
        </w:rPr>
        <w:fldChar w:fldCharType="end"/>
      </w:r>
      <w:r>
        <w:t xml:space="preserve"> Webseite Klassen: Register Bemerkungen</w:t>
      </w:r>
      <w:bookmarkEnd w:id="134"/>
      <w:bookmarkEnd w:id="135"/>
      <w:bookmarkEnd w:id="136"/>
    </w:p>
    <w:tbl>
      <w:tblPr>
        <w:tblW w:w="8505" w:type="dxa"/>
        <w:tblInd w:w="11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FD2D04" w14:paraId="333DAF5D" w14:textId="77777777" w:rsidTr="00624F52">
        <w:trPr>
          <w:cantSplit/>
          <w:trHeight w:val="284"/>
        </w:trPr>
        <w:tc>
          <w:tcPr>
            <w:tcW w:w="709" w:type="dxa"/>
          </w:tcPr>
          <w:p w14:paraId="24B8555A" w14:textId="77777777" w:rsidR="00FD2D04" w:rsidRPr="009B0AA3" w:rsidRDefault="00FD2D04" w:rsidP="00624F52">
            <w:pPr>
              <w:pStyle w:val="LDTextinhalt"/>
            </w:pPr>
            <w:r>
              <w:rPr>
                <w:noProof/>
                <w:lang w:eastAsia="de-DE"/>
              </w:rPr>
              <w:drawing>
                <wp:inline distT="0" distB="0" distL="0" distR="0" wp14:anchorId="607D4026" wp14:editId="4012E8F1">
                  <wp:extent cx="290830" cy="290830"/>
                  <wp:effectExtent l="0" t="0" r="0" b="0"/>
                  <wp:docPr id="8" name="Grafik 8"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96" w:type="dxa"/>
            <w:vAlign w:val="center"/>
          </w:tcPr>
          <w:p w14:paraId="4EAF3429" w14:textId="77777777" w:rsidR="00FD2D04" w:rsidRPr="00025EE3" w:rsidRDefault="00FD2D04" w:rsidP="00624F52">
            <w:pPr>
              <w:rPr>
                <w:rStyle w:val="LDbesonderswichtigerText0"/>
              </w:rPr>
            </w:pPr>
            <w:r w:rsidRPr="00025EE3">
              <w:rPr>
                <w:rStyle w:val="LDbesonderswichtigerText0"/>
              </w:rPr>
              <w:t>Achtung</w:t>
            </w:r>
          </w:p>
          <w:p w14:paraId="3270FA43" w14:textId="775759E9" w:rsidR="00FD2D04" w:rsidRPr="005B257B" w:rsidRDefault="00FD2D04" w:rsidP="00624F52">
            <w:pPr>
              <w:pStyle w:val="LDTextinhalt"/>
            </w:pPr>
            <w:r w:rsidRPr="000C5CED">
              <w:t xml:space="preserve">Die </w:t>
            </w:r>
            <w:r w:rsidRPr="00EC2A11">
              <w:rPr>
                <w:rStyle w:val="LDwichtigerText"/>
              </w:rPr>
              <w:t>Schulform der Bemerkungen und des Schülers müssen gleich sein,</w:t>
            </w:r>
            <w:r w:rsidRPr="000C5CED">
              <w:t xml:space="preserve"> sonst kann das System die Bemerkungen dem Schüler nicht zuweisen</w:t>
            </w:r>
            <w:r w:rsidR="00594BF4">
              <w:t xml:space="preserve">. Eine Ausnahme stellen die </w:t>
            </w:r>
            <w:r w:rsidR="00594BF4" w:rsidRPr="00EC2A11">
              <w:rPr>
                <w:rStyle w:val="LDwichtigerText"/>
              </w:rPr>
              <w:t>schulformübergreifenden</w:t>
            </w:r>
            <w:r w:rsidR="00594BF4">
              <w:t xml:space="preserve"> Zeugnisbemerkungen dar.</w:t>
            </w:r>
          </w:p>
        </w:tc>
      </w:tr>
    </w:tbl>
    <w:p w14:paraId="1646BA8E" w14:textId="774B7CC0" w:rsidR="00FD2D04" w:rsidRDefault="00FD2D04" w:rsidP="000F0AEA">
      <w:pPr>
        <w:pStyle w:val="LDHandlungsschritt"/>
        <w:numPr>
          <w:ilvl w:val="0"/>
          <w:numId w:val="31"/>
        </w:numPr>
      </w:pPr>
      <w:r w:rsidRPr="00432CD0">
        <w:t>Klicken</w:t>
      </w:r>
      <w:r w:rsidRPr="000C5CED">
        <w:t xml:space="preserve"> Sie </w:t>
      </w:r>
      <w:r>
        <w:t xml:space="preserve">in der Tabelle </w:t>
      </w:r>
      <w:r w:rsidRPr="00FD2D04">
        <w:rPr>
          <w:rStyle w:val="LDProgrammelement"/>
        </w:rPr>
        <w:t>Zeugnisbemerkung</w:t>
      </w:r>
      <w:r>
        <w:t xml:space="preserve"> auf die </w:t>
      </w:r>
      <w:r w:rsidRPr="000C5CED">
        <w:t>Bemerkung, die Sie zuweisen möchten.</w:t>
      </w:r>
    </w:p>
    <w:p w14:paraId="25FDD69A" w14:textId="2CF94C35" w:rsidR="00FD2D04" w:rsidRPr="000C5CED" w:rsidRDefault="00FD2D04" w:rsidP="000F0AEA">
      <w:pPr>
        <w:pStyle w:val="LDHandlungsschritt"/>
        <w:numPr>
          <w:ilvl w:val="0"/>
          <w:numId w:val="31"/>
        </w:numPr>
      </w:pPr>
      <w:r>
        <w:t xml:space="preserve">Klicken Sie im Bereich </w:t>
      </w:r>
      <w:r w:rsidRPr="00FD2D04">
        <w:rPr>
          <w:rStyle w:val="LDProgrammelement"/>
        </w:rPr>
        <w:t>Schüler</w:t>
      </w:r>
      <w:r>
        <w:t xml:space="preserve"> auf den</w:t>
      </w:r>
      <w:r w:rsidR="00594BF4">
        <w:t xml:space="preserve">/ </w:t>
      </w:r>
      <w:r w:rsidR="00763A03">
        <w:t>d</w:t>
      </w:r>
      <w:r>
        <w:t>ie Schüler, dem</w:t>
      </w:r>
      <w:r w:rsidR="00594BF4">
        <w:t>/</w:t>
      </w:r>
      <w:r>
        <w:t>denen Sie die ausgewählte Bemerkung zuweisen möchten.</w:t>
      </w:r>
    </w:p>
    <w:p w14:paraId="326F948E" w14:textId="08651D07" w:rsidR="00FD2D04" w:rsidRPr="000C5CED" w:rsidRDefault="00FD2D04" w:rsidP="00FD2D04">
      <w:pPr>
        <w:pStyle w:val="LDHandlungsschritt"/>
      </w:pPr>
      <w:r w:rsidRPr="000C5CED">
        <w:t xml:space="preserve">Klicken Sie auf das </w:t>
      </w:r>
      <w:r>
        <w:t xml:space="preserve">Schaltsymbol </w:t>
      </w:r>
      <w:r>
        <w:rPr>
          <w:noProof/>
        </w:rPr>
        <w:drawing>
          <wp:inline distT="0" distB="0" distL="0" distR="0" wp14:anchorId="4A529859" wp14:editId="5DAB6399">
            <wp:extent cx="144000" cy="144000"/>
            <wp:effectExtent l="0" t="0" r="8890" b="8890"/>
            <wp:docPr id="9" name="Grafik 1" descr="Schaltsymbol Daten zuord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Schaltsymbol Daten zuordnen"/>
                    <pic:cNvPicPr>
                      <a:picLocks noChangeAspect="1"/>
                    </pic:cNvPicPr>
                  </pic:nvPicPr>
                  <pic:blipFill rotWithShape="1">
                    <a:blip r:embed="rId26"/>
                    <a:srcRect l="21707" t="13290" r="38087" b="58715"/>
                    <a:stretch/>
                  </pic:blipFill>
                  <pic:spPr>
                    <a:xfrm>
                      <a:off x="0" y="0"/>
                      <a:ext cx="144000" cy="144000"/>
                    </a:xfrm>
                    <a:prstGeom prst="rect">
                      <a:avLst/>
                    </a:prstGeom>
                    <a:ln>
                      <a:noFill/>
                    </a:ln>
                  </pic:spPr>
                </pic:pic>
              </a:graphicData>
            </a:graphic>
          </wp:inline>
        </w:drawing>
      </w:r>
      <w:r>
        <w:t xml:space="preserve">. Beim </w:t>
      </w:r>
      <w:r w:rsidR="00594BF4">
        <w:t xml:space="preserve">/ bei den </w:t>
      </w:r>
      <w:r>
        <w:t>Schüler</w:t>
      </w:r>
      <w:r w:rsidR="00594BF4">
        <w:t>/n</w:t>
      </w:r>
      <w:r>
        <w:t xml:space="preserve"> erhöht sich der Eintrag in der Spalte Anzahl um 1</w:t>
      </w:r>
      <w:r w:rsidR="00EF4EB1">
        <w:t>, bei der Zeugnisbemerkung wird die Spalte Anzahl um die Anzahl der Zuordnungen erhöht.</w:t>
      </w:r>
    </w:p>
    <w:p w14:paraId="7DA2E38C" w14:textId="77777777" w:rsidR="00FD2D04" w:rsidRPr="000C5CED" w:rsidRDefault="00FD2D04" w:rsidP="00FD2D04">
      <w:pPr>
        <w:pStyle w:val="LDHandlungsschritt"/>
      </w:pPr>
      <w:r w:rsidRPr="000C5CED">
        <w:t>Klicken Sie auf</w:t>
      </w:r>
      <w:r>
        <w:t xml:space="preserve"> </w:t>
      </w:r>
      <w:r w:rsidRPr="002F24E4">
        <w:rPr>
          <w:rStyle w:val="LDProgrammelement"/>
        </w:rPr>
        <w:t>speichern</w:t>
      </w:r>
      <w:r w:rsidRPr="000C5CED">
        <w:t>.</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FD2D04" w14:paraId="2154B93A" w14:textId="77777777" w:rsidTr="00624F52">
        <w:trPr>
          <w:cantSplit/>
          <w:trHeight w:val="284"/>
        </w:trPr>
        <w:tc>
          <w:tcPr>
            <w:tcW w:w="709" w:type="dxa"/>
          </w:tcPr>
          <w:p w14:paraId="6D007B80" w14:textId="77777777" w:rsidR="00FD2D04" w:rsidRPr="009B0AA3" w:rsidRDefault="00FD2D04" w:rsidP="00624F52">
            <w:pPr>
              <w:pStyle w:val="LDTextinhalt"/>
            </w:pPr>
            <w:r>
              <w:rPr>
                <w:noProof/>
                <w:lang w:eastAsia="de-DE"/>
              </w:rPr>
              <w:lastRenderedPageBreak/>
              <w:drawing>
                <wp:inline distT="0" distB="0" distL="0" distR="0" wp14:anchorId="1318D98C" wp14:editId="3B5E9817">
                  <wp:extent cx="288000" cy="288000"/>
                  <wp:effectExtent l="0" t="0" r="0" b="0"/>
                  <wp:docPr id="10"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468ED144" w14:textId="77777777" w:rsidR="00FD2D04" w:rsidRPr="002F24E4" w:rsidRDefault="00FD2D04" w:rsidP="00624F52">
            <w:pPr>
              <w:rPr>
                <w:rStyle w:val="hervorhebunggrn"/>
              </w:rPr>
            </w:pPr>
            <w:r w:rsidRPr="002F24E4">
              <w:rPr>
                <w:rStyle w:val="hervorhebunggrn"/>
              </w:rPr>
              <w:t>Hinweis</w:t>
            </w:r>
          </w:p>
          <w:p w14:paraId="2FDDCB26" w14:textId="0E1A9F65" w:rsidR="000F0AEA" w:rsidRDefault="00FD2D04" w:rsidP="00624F52">
            <w:pPr>
              <w:pStyle w:val="LDTextinhalt"/>
            </w:pPr>
            <w:r>
              <w:t xml:space="preserve">Wenn Sie eine </w:t>
            </w:r>
            <w:r w:rsidRPr="002F24E4">
              <w:rPr>
                <w:rStyle w:val="LDwichtigerText"/>
              </w:rPr>
              <w:t xml:space="preserve">zugewiesene Bemerkung </w:t>
            </w:r>
            <w:r w:rsidR="00EF4EB1">
              <w:rPr>
                <w:rStyle w:val="LDwichtigerText"/>
              </w:rPr>
              <w:t xml:space="preserve">je Schüler </w:t>
            </w:r>
            <w:r w:rsidRPr="002F24E4">
              <w:rPr>
                <w:rStyle w:val="LDwichtigerText"/>
              </w:rPr>
              <w:t>wieder entfernen</w:t>
            </w:r>
            <w:r>
              <w:t xml:space="preserve"> möchten</w:t>
            </w:r>
            <w:r w:rsidR="000F0AEA">
              <w:t>…</w:t>
            </w:r>
          </w:p>
          <w:p w14:paraId="035F2B6A" w14:textId="6F8F96E2" w:rsidR="000F0AEA" w:rsidRDefault="000F0AEA" w:rsidP="000F0AEA">
            <w:pPr>
              <w:pStyle w:val="LDHandlungsschritt"/>
              <w:numPr>
                <w:ilvl w:val="0"/>
                <w:numId w:val="32"/>
              </w:numPr>
            </w:pPr>
            <w:r>
              <w:t>K</w:t>
            </w:r>
            <w:r w:rsidR="00FD2D04">
              <w:t xml:space="preserve">licken Sie in der Zeile des Schülers auf den Eintrag der Spalte </w:t>
            </w:r>
            <w:r w:rsidR="00FD2D04" w:rsidRPr="00FD2D04">
              <w:rPr>
                <w:rStyle w:val="LDProgrammelement"/>
              </w:rPr>
              <w:t>Anzahl</w:t>
            </w:r>
            <w:r w:rsidR="00FD2D04">
              <w:t>.</w:t>
            </w:r>
          </w:p>
          <w:p w14:paraId="6E89F285" w14:textId="77777777" w:rsidR="000F0AEA" w:rsidRDefault="000F0AEA" w:rsidP="000F0AEA">
            <w:pPr>
              <w:pStyle w:val="LDTextinhaltweitereingerckt"/>
              <w:keepNext/>
            </w:pPr>
            <w:r w:rsidRPr="000F0AEA">
              <w:rPr>
                <w:noProof/>
              </w:rPr>
              <w:drawing>
                <wp:inline distT="0" distB="0" distL="0" distR="0" wp14:anchorId="6A101A55" wp14:editId="0B507A43">
                  <wp:extent cx="3314918" cy="733425"/>
                  <wp:effectExtent l="19050" t="19050" r="19050" b="9525"/>
                  <wp:docPr id="13" name="Grafik 13"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Das Bild visualisiert das im Text Beschriebene. Es liefert keine darüber hinausgehenden wichtigen Informationen. "/>
                          <pic:cNvPicPr/>
                        </pic:nvPicPr>
                        <pic:blipFill>
                          <a:blip r:embed="rId36"/>
                          <a:stretch>
                            <a:fillRect/>
                          </a:stretch>
                        </pic:blipFill>
                        <pic:spPr>
                          <a:xfrm>
                            <a:off x="0" y="0"/>
                            <a:ext cx="3349566" cy="741091"/>
                          </a:xfrm>
                          <a:prstGeom prst="rect">
                            <a:avLst/>
                          </a:prstGeom>
                          <a:ln>
                            <a:solidFill>
                              <a:schemeClr val="accent1"/>
                            </a:solidFill>
                          </a:ln>
                        </pic:spPr>
                      </pic:pic>
                    </a:graphicData>
                  </a:graphic>
                </wp:inline>
              </w:drawing>
            </w:r>
          </w:p>
          <w:p w14:paraId="729C527C" w14:textId="249240A3" w:rsidR="000F0AEA" w:rsidRDefault="000F0AEA" w:rsidP="000F0AEA">
            <w:pPr>
              <w:pStyle w:val="LDBildunterschrift"/>
            </w:pPr>
            <w:r>
              <w:t xml:space="preserve">      </w:t>
            </w:r>
            <w:bookmarkStart w:id="137" w:name="_Toc225924090"/>
            <w:bookmarkStart w:id="138" w:name="_Toc226470806"/>
            <w:bookmarkStart w:id="139" w:name="_Toc226530432"/>
            <w:r>
              <w:t xml:space="preserve">Abb. </w:t>
            </w:r>
            <w:r w:rsidR="00CB0419">
              <w:fldChar w:fldCharType="begin"/>
            </w:r>
            <w:r w:rsidR="00CB0419">
              <w:instrText xml:space="preserve"> SEQ Abb. \* ARABIC </w:instrText>
            </w:r>
            <w:r w:rsidR="00CB0419">
              <w:fldChar w:fldCharType="separate"/>
            </w:r>
            <w:r w:rsidR="002615C1">
              <w:rPr>
                <w:noProof/>
              </w:rPr>
              <w:t>14</w:t>
            </w:r>
            <w:r w:rsidR="00CB0419">
              <w:rPr>
                <w:noProof/>
              </w:rPr>
              <w:fldChar w:fldCharType="end"/>
            </w:r>
            <w:r>
              <w:t xml:space="preserve"> Webseite Klassen: Register Bemerkungen, Bereich Schüler</w:t>
            </w:r>
            <w:bookmarkEnd w:id="137"/>
            <w:bookmarkEnd w:id="138"/>
            <w:bookmarkEnd w:id="139"/>
          </w:p>
          <w:p w14:paraId="4640C464" w14:textId="6FE01A55" w:rsidR="000F0AEA" w:rsidRDefault="00FD2D04" w:rsidP="000F0AEA">
            <w:pPr>
              <w:pStyle w:val="LDHandlungsschritt"/>
              <w:numPr>
                <w:ilvl w:val="0"/>
                <w:numId w:val="32"/>
              </w:numPr>
            </w:pPr>
            <w:r>
              <w:t>Klicken Sie auf die zu löschende Bemerkung</w:t>
            </w:r>
            <w:r w:rsidR="000F0AEA">
              <w:t>.</w:t>
            </w:r>
          </w:p>
          <w:p w14:paraId="6C5FB66D" w14:textId="77777777" w:rsidR="001E6C4E" w:rsidRDefault="000F0AEA" w:rsidP="001E6C4E">
            <w:pPr>
              <w:pStyle w:val="LDTextinhaltweitereingerckt"/>
              <w:keepNext/>
            </w:pPr>
            <w:r w:rsidRPr="000F0AEA">
              <w:rPr>
                <w:noProof/>
              </w:rPr>
              <w:drawing>
                <wp:inline distT="0" distB="0" distL="0" distR="0" wp14:anchorId="33E8A330" wp14:editId="50DA0F0F">
                  <wp:extent cx="2276475" cy="2289484"/>
                  <wp:effectExtent l="19050" t="19050" r="9525" b="15875"/>
                  <wp:docPr id="12" name="Grafik 12"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Das Bild visualisiert das im Text Beschriebene. Es liefert keine darüber hinausgehenden wichtigen Informationen. "/>
                          <pic:cNvPicPr/>
                        </pic:nvPicPr>
                        <pic:blipFill>
                          <a:blip r:embed="rId37"/>
                          <a:stretch>
                            <a:fillRect/>
                          </a:stretch>
                        </pic:blipFill>
                        <pic:spPr>
                          <a:xfrm>
                            <a:off x="0" y="0"/>
                            <a:ext cx="2290460" cy="2303549"/>
                          </a:xfrm>
                          <a:prstGeom prst="rect">
                            <a:avLst/>
                          </a:prstGeom>
                          <a:ln>
                            <a:solidFill>
                              <a:schemeClr val="accent1"/>
                            </a:solidFill>
                          </a:ln>
                        </pic:spPr>
                      </pic:pic>
                    </a:graphicData>
                  </a:graphic>
                </wp:inline>
              </w:drawing>
            </w:r>
          </w:p>
          <w:p w14:paraId="2EE67573" w14:textId="16D2329F" w:rsidR="001E6C4E" w:rsidRDefault="001E6C4E" w:rsidP="001E6C4E">
            <w:pPr>
              <w:pStyle w:val="LDBildunterschrift"/>
            </w:pPr>
            <w:r>
              <w:t xml:space="preserve">      </w:t>
            </w:r>
            <w:bookmarkStart w:id="140" w:name="_Toc226530433"/>
            <w:r>
              <w:t xml:space="preserve">Abb. </w:t>
            </w:r>
            <w:r>
              <w:fldChar w:fldCharType="begin"/>
            </w:r>
            <w:r>
              <w:instrText xml:space="preserve"> SEQ Abb. \* ARABIC </w:instrText>
            </w:r>
            <w:r>
              <w:fldChar w:fldCharType="separate"/>
            </w:r>
            <w:r w:rsidR="002615C1">
              <w:rPr>
                <w:noProof/>
              </w:rPr>
              <w:t>15</w:t>
            </w:r>
            <w:r>
              <w:fldChar w:fldCharType="end"/>
            </w:r>
            <w:r>
              <w:t xml:space="preserve"> Webseite Klassen: Zu löschende Bemerkungen</w:t>
            </w:r>
            <w:bookmarkEnd w:id="140"/>
          </w:p>
          <w:p w14:paraId="7E9F2213" w14:textId="03F3274E" w:rsidR="00FD2D04" w:rsidRDefault="000F0AEA" w:rsidP="000F0AEA">
            <w:pPr>
              <w:pStyle w:val="LDHandlungsschritt"/>
            </w:pPr>
            <w:r>
              <w:t>K</w:t>
            </w:r>
            <w:r w:rsidR="00FD2D04">
              <w:t xml:space="preserve">licken Sie auf </w:t>
            </w:r>
            <w:r w:rsidR="00FD2D04" w:rsidRPr="00FD2D04">
              <w:rPr>
                <w:rStyle w:val="LDProgrammelement"/>
              </w:rPr>
              <w:t>Zuordnung löschen</w:t>
            </w:r>
            <w:r w:rsidR="00FD2D04">
              <w:t>.</w:t>
            </w:r>
          </w:p>
          <w:p w14:paraId="22377B7B" w14:textId="30843AE5" w:rsidR="000F0AEA" w:rsidRDefault="000F0AEA" w:rsidP="000F0AEA">
            <w:pPr>
              <w:pStyle w:val="LDHandlungsschritt"/>
            </w:pPr>
            <w:r>
              <w:t>Bestätigen Sie die Hinweismeldung.</w:t>
            </w:r>
          </w:p>
          <w:p w14:paraId="6A145FEA" w14:textId="77777777" w:rsidR="009A7F23" w:rsidRDefault="000F0AEA" w:rsidP="00EC2A11">
            <w:pPr>
              <w:pStyle w:val="LDHandlungsschritt"/>
            </w:pPr>
            <w:r>
              <w:t xml:space="preserve">Klicken Sie auf </w:t>
            </w:r>
            <w:r w:rsidRPr="000F0AEA">
              <w:rPr>
                <w:rStyle w:val="LDProgrammelement"/>
              </w:rPr>
              <w:t>Übernehmen</w:t>
            </w:r>
            <w:r>
              <w:t xml:space="preserve"> und speichern Sie Ihre Änderungen.</w:t>
            </w:r>
          </w:p>
          <w:p w14:paraId="48F5E0C0" w14:textId="77777777" w:rsidR="00EC2A11" w:rsidRDefault="00EC2A11" w:rsidP="00EC2A11">
            <w:pPr>
              <w:pStyle w:val="LDTextinhalt"/>
            </w:pPr>
          </w:p>
          <w:p w14:paraId="4DAF05AD" w14:textId="0454EC32" w:rsidR="00EC2A11" w:rsidRDefault="00EC2A11" w:rsidP="00EC2A11">
            <w:pPr>
              <w:pStyle w:val="LDTextinhalt"/>
            </w:pPr>
            <w:r>
              <w:t>Wenn Sie einer Bemerkung zugewiesene Schüler entfernen möchten…</w:t>
            </w:r>
          </w:p>
          <w:p w14:paraId="4E799EE1" w14:textId="77777777" w:rsidR="00EC2A11" w:rsidRDefault="00EC2A11" w:rsidP="00826F40">
            <w:pPr>
              <w:pStyle w:val="LDHandlungsschritt"/>
              <w:numPr>
                <w:ilvl w:val="0"/>
                <w:numId w:val="33"/>
              </w:numPr>
            </w:pPr>
            <w:r>
              <w:t xml:space="preserve">Klicken Sie in der Zeile der Bemerkung auf den Eintrag der Spalte </w:t>
            </w:r>
            <w:r w:rsidRPr="00FD2D04">
              <w:rPr>
                <w:rStyle w:val="LDProgrammelement"/>
              </w:rPr>
              <w:t>Anzahl</w:t>
            </w:r>
            <w:r>
              <w:t>.</w:t>
            </w:r>
          </w:p>
          <w:p w14:paraId="2AD10032" w14:textId="77777777" w:rsidR="00EC2A11" w:rsidRDefault="00EC2A11" w:rsidP="00EC2A11">
            <w:pPr>
              <w:pStyle w:val="LDTextinhaltweitereingerckt"/>
              <w:keepNext/>
            </w:pPr>
            <w:r w:rsidRPr="009A7F23">
              <w:rPr>
                <w:noProof/>
              </w:rPr>
              <w:drawing>
                <wp:inline distT="0" distB="0" distL="0" distR="0" wp14:anchorId="5FBCC580" wp14:editId="4B4557FE">
                  <wp:extent cx="4040360" cy="876300"/>
                  <wp:effectExtent l="19050" t="19050" r="17780" b="19050"/>
                  <wp:docPr id="18" name="Grafik 18"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Das Bild visualisiert das im Text Beschriebene. Es liefert keine darüber hinausgehenden wichtigen Informationen. "/>
                          <pic:cNvPicPr/>
                        </pic:nvPicPr>
                        <pic:blipFill>
                          <a:blip r:embed="rId38"/>
                          <a:stretch>
                            <a:fillRect/>
                          </a:stretch>
                        </pic:blipFill>
                        <pic:spPr>
                          <a:xfrm>
                            <a:off x="0" y="0"/>
                            <a:ext cx="4090288" cy="887129"/>
                          </a:xfrm>
                          <a:prstGeom prst="rect">
                            <a:avLst/>
                          </a:prstGeom>
                          <a:ln>
                            <a:solidFill>
                              <a:schemeClr val="accent1"/>
                            </a:solidFill>
                          </a:ln>
                        </pic:spPr>
                      </pic:pic>
                    </a:graphicData>
                  </a:graphic>
                </wp:inline>
              </w:drawing>
            </w:r>
          </w:p>
          <w:p w14:paraId="6FFEE99A" w14:textId="56BF5422" w:rsidR="00EC2A11" w:rsidRPr="005B257B" w:rsidRDefault="00EC2A11" w:rsidP="00EC2A11">
            <w:pPr>
              <w:pStyle w:val="LDBildunterschrift"/>
            </w:pPr>
            <w:r>
              <w:t xml:space="preserve">      </w:t>
            </w:r>
            <w:bookmarkStart w:id="141" w:name="_Toc225924091"/>
            <w:bookmarkStart w:id="142" w:name="_Toc226470807"/>
            <w:bookmarkStart w:id="143" w:name="_Toc226530434"/>
            <w:r>
              <w:t xml:space="preserve">Abb. </w:t>
            </w:r>
            <w:r>
              <w:fldChar w:fldCharType="begin"/>
            </w:r>
            <w:r>
              <w:instrText xml:space="preserve"> SEQ Abb. \* ARABIC </w:instrText>
            </w:r>
            <w:r>
              <w:fldChar w:fldCharType="separate"/>
            </w:r>
            <w:r w:rsidR="002615C1">
              <w:rPr>
                <w:noProof/>
              </w:rPr>
              <w:t>16</w:t>
            </w:r>
            <w:r>
              <w:rPr>
                <w:noProof/>
              </w:rPr>
              <w:fldChar w:fldCharType="end"/>
            </w:r>
            <w:r>
              <w:t xml:space="preserve"> Webseite Klassen: Register Bemerkungen, Bereich Schüler</w:t>
            </w:r>
            <w:bookmarkEnd w:id="141"/>
            <w:bookmarkEnd w:id="142"/>
            <w:bookmarkEnd w:id="143"/>
          </w:p>
        </w:tc>
      </w:tr>
      <w:tr w:rsidR="00EC2A11" w14:paraId="61D8DABD" w14:textId="77777777" w:rsidTr="00624F52">
        <w:trPr>
          <w:cantSplit/>
          <w:trHeight w:val="284"/>
        </w:trPr>
        <w:tc>
          <w:tcPr>
            <w:tcW w:w="709" w:type="dxa"/>
          </w:tcPr>
          <w:p w14:paraId="76FAAD9A" w14:textId="77777777" w:rsidR="00EC2A11" w:rsidRDefault="00EC2A11" w:rsidP="00624F52">
            <w:pPr>
              <w:pStyle w:val="LDTextinhalt"/>
              <w:rPr>
                <w:noProof/>
                <w:lang w:eastAsia="de-DE"/>
              </w:rPr>
            </w:pPr>
          </w:p>
        </w:tc>
        <w:tc>
          <w:tcPr>
            <w:tcW w:w="7796" w:type="dxa"/>
            <w:vAlign w:val="center"/>
          </w:tcPr>
          <w:p w14:paraId="5B27AA09" w14:textId="77777777" w:rsidR="00EC2A11" w:rsidRDefault="00EC2A11" w:rsidP="00826F40">
            <w:pPr>
              <w:pStyle w:val="LDHandlungsschritt"/>
              <w:numPr>
                <w:ilvl w:val="0"/>
                <w:numId w:val="33"/>
              </w:numPr>
            </w:pPr>
            <w:r>
              <w:t>Klicken Sie auf die zu löschenden Schüler.</w:t>
            </w:r>
          </w:p>
          <w:p w14:paraId="43E3CE33" w14:textId="77777777" w:rsidR="001E6C4E" w:rsidRDefault="00EC2A11" w:rsidP="001E6C4E">
            <w:pPr>
              <w:pStyle w:val="LDTextinhaltweitereingerckt"/>
              <w:keepNext/>
            </w:pPr>
            <w:r w:rsidRPr="009A7F23">
              <w:rPr>
                <w:noProof/>
              </w:rPr>
              <w:drawing>
                <wp:inline distT="0" distB="0" distL="0" distR="0" wp14:anchorId="6EC8AFF2" wp14:editId="506971E6">
                  <wp:extent cx="2552258" cy="2582562"/>
                  <wp:effectExtent l="19050" t="19050" r="19685" b="27305"/>
                  <wp:docPr id="19" name="Grafik 19"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descr="Das Bild visualisiert das im Text Beschriebene. Es liefert keine darüber hinausgehenden wichtigen Informationen. "/>
                          <pic:cNvPicPr/>
                        </pic:nvPicPr>
                        <pic:blipFill>
                          <a:blip r:embed="rId39"/>
                          <a:stretch>
                            <a:fillRect/>
                          </a:stretch>
                        </pic:blipFill>
                        <pic:spPr>
                          <a:xfrm>
                            <a:off x="0" y="0"/>
                            <a:ext cx="2559396" cy="2589784"/>
                          </a:xfrm>
                          <a:prstGeom prst="rect">
                            <a:avLst/>
                          </a:prstGeom>
                          <a:ln>
                            <a:solidFill>
                              <a:schemeClr val="accent1"/>
                            </a:solidFill>
                          </a:ln>
                        </pic:spPr>
                      </pic:pic>
                    </a:graphicData>
                  </a:graphic>
                </wp:inline>
              </w:drawing>
            </w:r>
          </w:p>
          <w:p w14:paraId="156A4383" w14:textId="47ABFD7D" w:rsidR="001E6C4E" w:rsidRDefault="001E6C4E" w:rsidP="001E6C4E">
            <w:pPr>
              <w:pStyle w:val="LDBildunterschrift"/>
            </w:pPr>
            <w:r>
              <w:t xml:space="preserve">      </w:t>
            </w:r>
            <w:bookmarkStart w:id="144" w:name="_Toc226530435"/>
            <w:r>
              <w:t xml:space="preserve">Abb. </w:t>
            </w:r>
            <w:r>
              <w:fldChar w:fldCharType="begin"/>
            </w:r>
            <w:r>
              <w:instrText xml:space="preserve"> SEQ Abb. \* ARABIC </w:instrText>
            </w:r>
            <w:r>
              <w:fldChar w:fldCharType="separate"/>
            </w:r>
            <w:r w:rsidR="002615C1">
              <w:rPr>
                <w:noProof/>
              </w:rPr>
              <w:t>17</w:t>
            </w:r>
            <w:r>
              <w:fldChar w:fldCharType="end"/>
            </w:r>
            <w:r>
              <w:t xml:space="preserve"> Webseite Klassen: Zu löschende Schüler</w:t>
            </w:r>
            <w:bookmarkEnd w:id="144"/>
          </w:p>
          <w:p w14:paraId="3ADC8B92" w14:textId="77777777" w:rsidR="00EC2A11" w:rsidRDefault="00EC2A11" w:rsidP="00EC2A11">
            <w:pPr>
              <w:pStyle w:val="LDHandlungsschritt"/>
            </w:pPr>
            <w:r>
              <w:t xml:space="preserve">Klicken Sie auf </w:t>
            </w:r>
            <w:r w:rsidRPr="00FD2D04">
              <w:rPr>
                <w:rStyle w:val="LDProgrammelement"/>
              </w:rPr>
              <w:t>Zuordnung löschen</w:t>
            </w:r>
            <w:r>
              <w:t>.</w:t>
            </w:r>
          </w:p>
          <w:p w14:paraId="1F67E5B7" w14:textId="77777777" w:rsidR="00EC2A11" w:rsidRDefault="00EC2A11" w:rsidP="00EC2A11">
            <w:pPr>
              <w:pStyle w:val="LDHandlungsschritt"/>
            </w:pPr>
            <w:r>
              <w:t>Bestätigen Sie die Hinweismeldung.</w:t>
            </w:r>
          </w:p>
          <w:p w14:paraId="09E2EE33" w14:textId="17E0A007" w:rsidR="00EC2A11" w:rsidRPr="00EC2A11" w:rsidRDefault="00EC2A11" w:rsidP="00EC2A11">
            <w:pPr>
              <w:pStyle w:val="LDHandlungsschritt"/>
              <w:rPr>
                <w:rStyle w:val="hervorhebunggrn"/>
                <w:b w:val="0"/>
                <w:bCs w:val="0"/>
                <w:color w:val="auto"/>
                <w:szCs w:val="22"/>
              </w:rPr>
            </w:pPr>
            <w:r>
              <w:t xml:space="preserve">Klicken Sie auf </w:t>
            </w:r>
            <w:r w:rsidRPr="000F0AEA">
              <w:rPr>
                <w:rStyle w:val="LDProgrammelement"/>
              </w:rPr>
              <w:t>Übernehmen</w:t>
            </w:r>
            <w:r>
              <w:t xml:space="preserve"> und speichern Sie Ihre Änderungen.</w:t>
            </w:r>
          </w:p>
        </w:tc>
      </w:tr>
    </w:tbl>
    <w:p w14:paraId="5519D6A6" w14:textId="7D2004FD" w:rsidR="009647F5" w:rsidRDefault="009647F5" w:rsidP="009647F5">
      <w:pPr>
        <w:pStyle w:val="berschrift3"/>
      </w:pPr>
      <w:bookmarkStart w:id="145" w:name="_Toc225924074"/>
      <w:bookmarkStart w:id="146" w:name="_Toc226470790"/>
      <w:bookmarkStart w:id="147" w:name="_Toc226530411"/>
      <w:r>
        <w:t>Versetzung und Eignung</w:t>
      </w:r>
      <w:r w:rsidRPr="002F24E4">
        <w:t xml:space="preserve"> bearbeiten</w:t>
      </w:r>
      <w:bookmarkEnd w:id="145"/>
      <w:bookmarkEnd w:id="146"/>
      <w:bookmarkEnd w:id="147"/>
    </w:p>
    <w:p w14:paraId="549547B5" w14:textId="1D593A5C" w:rsidR="009647F5" w:rsidRDefault="009647F5" w:rsidP="009647F5">
      <w:pPr>
        <w:pStyle w:val="LDTextinhalteingerckt"/>
      </w:pPr>
      <w:r>
        <w:t>Sie befinden sich auf der Webs</w:t>
      </w:r>
      <w:r w:rsidRPr="00BC75CA">
        <w:t>eite</w:t>
      </w:r>
      <w:r w:rsidRPr="00861ACD">
        <w:rPr>
          <w:smallCaps/>
        </w:rPr>
        <w:t xml:space="preserve"> Leistungen &gt;</w:t>
      </w:r>
      <w:r w:rsidRPr="00D934E4">
        <w:rPr>
          <w:rStyle w:val="LDProgrammelement"/>
        </w:rPr>
        <w:t xml:space="preserve"> Leistungserfassung &gt; </w:t>
      </w:r>
      <w:r>
        <w:rPr>
          <w:rStyle w:val="LDProgrammelement"/>
        </w:rPr>
        <w:t>Klassen</w:t>
      </w:r>
      <w:r w:rsidRPr="00D934E4">
        <w:rPr>
          <w:rStyle w:val="LDProgrammelement"/>
        </w:rPr>
        <w:t xml:space="preserve"> </w:t>
      </w:r>
      <w:r>
        <w:t xml:space="preserve">– Register </w:t>
      </w:r>
      <w:r w:rsidRPr="002B3389">
        <w:rPr>
          <w:rStyle w:val="LDProgrammelement"/>
        </w:rPr>
        <w:t xml:space="preserve">Versetzung/Eignung </w:t>
      </w:r>
      <w:r w:rsidRPr="00694E70">
        <w:t>und haben die gewünschte</w:t>
      </w:r>
      <w:r>
        <w:t xml:space="preserve"> Klasse </w:t>
      </w:r>
      <w:r w:rsidRPr="00694E70">
        <w:t>ausgewählt</w:t>
      </w:r>
      <w:r>
        <w:t>.</w:t>
      </w:r>
    </w:p>
    <w:p w14:paraId="36A9C711" w14:textId="77777777" w:rsidR="00CE4272" w:rsidRDefault="00CE4272" w:rsidP="00632D79">
      <w:pPr>
        <w:pStyle w:val="LDTextinhalteingerckt"/>
      </w:pPr>
      <w:r w:rsidRPr="00CE4272">
        <w:rPr>
          <w:noProof/>
        </w:rPr>
        <w:drawing>
          <wp:inline distT="0" distB="0" distL="0" distR="0" wp14:anchorId="3B776405" wp14:editId="5A740185">
            <wp:extent cx="5677141" cy="3404634"/>
            <wp:effectExtent l="19050" t="19050" r="19050" b="24765"/>
            <wp:docPr id="15" name="Grafik 15" descr="Das Bild zeigt das im Text Beschriebene. Es liefert keine darüber hinausgehenden wichtigen Inform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Das Bild zeigt das im Text Beschriebene. Es liefert keine darüber hinausgehenden wichtigen Informationen"/>
                    <pic:cNvPicPr/>
                  </pic:nvPicPr>
                  <pic:blipFill>
                    <a:blip r:embed="rId40"/>
                    <a:stretch>
                      <a:fillRect/>
                    </a:stretch>
                  </pic:blipFill>
                  <pic:spPr>
                    <a:xfrm>
                      <a:off x="0" y="0"/>
                      <a:ext cx="5690124" cy="3412420"/>
                    </a:xfrm>
                    <a:prstGeom prst="rect">
                      <a:avLst/>
                    </a:prstGeom>
                    <a:ln>
                      <a:solidFill>
                        <a:schemeClr val="accent1"/>
                      </a:solidFill>
                    </a:ln>
                  </pic:spPr>
                </pic:pic>
              </a:graphicData>
            </a:graphic>
          </wp:inline>
        </w:drawing>
      </w:r>
    </w:p>
    <w:p w14:paraId="2A46AC4C" w14:textId="6A521B58" w:rsidR="00CE4272" w:rsidRDefault="00CE4272" w:rsidP="00562C3B">
      <w:pPr>
        <w:pStyle w:val="LDBildunterschrift"/>
      </w:pPr>
      <w:bookmarkStart w:id="148" w:name="_Toc225924092"/>
      <w:bookmarkStart w:id="149" w:name="_Toc226470808"/>
      <w:bookmarkStart w:id="150" w:name="_Toc226530436"/>
      <w:r>
        <w:t xml:space="preserve">Abb. </w:t>
      </w:r>
      <w:r>
        <w:fldChar w:fldCharType="begin"/>
      </w:r>
      <w:r>
        <w:instrText xml:space="preserve"> SEQ Abb. \* ARABIC </w:instrText>
      </w:r>
      <w:r>
        <w:fldChar w:fldCharType="separate"/>
      </w:r>
      <w:r w:rsidR="002615C1">
        <w:rPr>
          <w:noProof/>
        </w:rPr>
        <w:t>18</w:t>
      </w:r>
      <w:r>
        <w:fldChar w:fldCharType="end"/>
      </w:r>
      <w:r>
        <w:t xml:space="preserve"> Webseite Klassen mit Register Versetzung/Eignung</w:t>
      </w:r>
      <w:bookmarkEnd w:id="148"/>
      <w:bookmarkEnd w:id="149"/>
      <w:bookmarkEnd w:id="150"/>
    </w:p>
    <w:p w14:paraId="57F8B878" w14:textId="23495594" w:rsidR="00CE4272" w:rsidRDefault="00CE4272" w:rsidP="00826F40">
      <w:pPr>
        <w:pStyle w:val="LDHandlungsschritt"/>
        <w:numPr>
          <w:ilvl w:val="0"/>
          <w:numId w:val="35"/>
        </w:numPr>
      </w:pPr>
      <w:r>
        <w:lastRenderedPageBreak/>
        <w:t xml:space="preserve">Wählen Sie in den Auswahllisten in den Spalten </w:t>
      </w:r>
    </w:p>
    <w:p w14:paraId="7BC9C5B5" w14:textId="6024546B" w:rsidR="00CE4272" w:rsidRPr="00481E7A" w:rsidRDefault="00CE4272" w:rsidP="00CE4272">
      <w:pPr>
        <w:pStyle w:val="Aufzhlungweitereingerckt"/>
        <w:rPr>
          <w:rStyle w:val="LDProgrammelement"/>
          <w:rFonts w:cstheme="minorBidi"/>
          <w:bCs w:val="0"/>
          <w:smallCaps w:val="0"/>
          <w:szCs w:val="22"/>
        </w:rPr>
      </w:pPr>
      <w:r>
        <w:rPr>
          <w:rStyle w:val="LDProgrammelement"/>
        </w:rPr>
        <w:t>e</w:t>
      </w:r>
      <w:r w:rsidRPr="002B3389">
        <w:rPr>
          <w:rStyle w:val="LDProgrammelement"/>
        </w:rPr>
        <w:t>ignung</w:t>
      </w:r>
      <w:r>
        <w:rPr>
          <w:rStyle w:val="LDProgrammelement"/>
        </w:rPr>
        <w:t xml:space="preserve">, </w:t>
      </w:r>
    </w:p>
    <w:p w14:paraId="06B2A319" w14:textId="77777777" w:rsidR="00CE4272" w:rsidRPr="00481E7A" w:rsidRDefault="00CE4272" w:rsidP="00CE4272">
      <w:pPr>
        <w:pStyle w:val="Aufzhlungweitereingerckt"/>
        <w:rPr>
          <w:rStyle w:val="LDProgrammelement"/>
          <w:rFonts w:cstheme="minorBidi"/>
          <w:bCs w:val="0"/>
          <w:smallCaps w:val="0"/>
          <w:szCs w:val="22"/>
        </w:rPr>
      </w:pPr>
      <w:r>
        <w:rPr>
          <w:rStyle w:val="LDProgrammelement"/>
        </w:rPr>
        <w:t xml:space="preserve">abschlusswunsch der eltern </w:t>
      </w:r>
      <w:r w:rsidRPr="00481E7A">
        <w:rPr>
          <w:rStyle w:val="LDTextinhaltZchn"/>
        </w:rPr>
        <w:t>und</w:t>
      </w:r>
      <w:r>
        <w:rPr>
          <w:rStyle w:val="LDProgrammelement"/>
        </w:rPr>
        <w:t xml:space="preserve"> </w:t>
      </w:r>
    </w:p>
    <w:p w14:paraId="0E27B0C1" w14:textId="3A6A784E" w:rsidR="00CE4272" w:rsidRDefault="00CE4272" w:rsidP="00CE4272">
      <w:pPr>
        <w:pStyle w:val="Aufzhlungweitereingerckt"/>
      </w:pPr>
      <w:r>
        <w:rPr>
          <w:rStyle w:val="LDProgrammelement"/>
        </w:rPr>
        <w:t>voraussichtlicher abschluss (</w:t>
      </w:r>
      <w:r w:rsidRPr="00481E7A">
        <w:t>siehe</w:t>
      </w:r>
      <w:r>
        <w:t xml:space="preserve"> auch Kapitel </w:t>
      </w:r>
      <w:r>
        <w:rPr>
          <w:rStyle w:val="LDLink"/>
        </w:rPr>
        <w:t>2.5.1</w:t>
      </w:r>
      <w:r>
        <w:rPr>
          <w:rStyle w:val="LDProgrammelement"/>
        </w:rPr>
        <w:t>)</w:t>
      </w:r>
      <w:r>
        <w:t xml:space="preserve"> </w:t>
      </w:r>
    </w:p>
    <w:p w14:paraId="23B49835" w14:textId="77777777" w:rsidR="00CE4272" w:rsidRDefault="00CE4272" w:rsidP="00CE4272">
      <w:pPr>
        <w:pStyle w:val="LDTextinhaltweitereingerckt"/>
      </w:pPr>
      <w:r>
        <w:t>die gewünschten Einträge aus.</w:t>
      </w:r>
    </w:p>
    <w:p w14:paraId="623FF6A7" w14:textId="77777777" w:rsidR="00CE4272" w:rsidRDefault="00CE4272" w:rsidP="00CE4272">
      <w:pPr>
        <w:pStyle w:val="LDHandlungsschritt"/>
      </w:pPr>
      <w:r w:rsidRPr="00CA6383">
        <w:t>Klicken Sie auf</w:t>
      </w:r>
      <w:r>
        <w:t xml:space="preserve"> </w:t>
      </w:r>
      <w:r w:rsidRPr="00C757F7">
        <w:rPr>
          <w:rStyle w:val="LDProgrammelement"/>
        </w:rPr>
        <w:t>speichern</w:t>
      </w:r>
      <w:r w:rsidRPr="00CA6383">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CE4272" w14:paraId="2A5C95EE" w14:textId="77777777" w:rsidTr="00ED65EF">
        <w:trPr>
          <w:cantSplit/>
          <w:trHeight w:val="284"/>
        </w:trPr>
        <w:tc>
          <w:tcPr>
            <w:tcW w:w="709" w:type="dxa"/>
          </w:tcPr>
          <w:p w14:paraId="5418EE81" w14:textId="77777777" w:rsidR="00CE4272" w:rsidRPr="009B0AA3" w:rsidRDefault="00CE4272" w:rsidP="00ED65EF">
            <w:pPr>
              <w:pStyle w:val="LDTextinhalt"/>
            </w:pPr>
            <w:r>
              <w:rPr>
                <w:noProof/>
                <w:lang w:eastAsia="de-DE"/>
              </w:rPr>
              <w:drawing>
                <wp:inline distT="0" distB="0" distL="0" distR="0" wp14:anchorId="3CF0A021" wp14:editId="763BF591">
                  <wp:extent cx="288000" cy="288000"/>
                  <wp:effectExtent l="0" t="0" r="0" b="0"/>
                  <wp:docPr id="2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5B82B556" w14:textId="77777777" w:rsidR="00CE4272" w:rsidRPr="002B3389" w:rsidRDefault="00CE4272" w:rsidP="00ED65EF">
            <w:pPr>
              <w:rPr>
                <w:rStyle w:val="hervorhebunggrn"/>
              </w:rPr>
            </w:pPr>
            <w:r w:rsidRPr="002B3389">
              <w:rPr>
                <w:rStyle w:val="hervorhebunggrn"/>
              </w:rPr>
              <w:t>Hinweis</w:t>
            </w:r>
          </w:p>
          <w:p w14:paraId="4073825A" w14:textId="30989838" w:rsidR="00CE4272" w:rsidRPr="005B257B" w:rsidRDefault="00CE4272" w:rsidP="00ED65EF">
            <w:pPr>
              <w:pStyle w:val="LDTextinhalt"/>
            </w:pPr>
            <w:r w:rsidRPr="005C0660">
              <w:rPr>
                <w:rStyle w:val="LDTextinhaltZchn"/>
              </w:rPr>
              <w:t xml:space="preserve">Die Auswahlliste </w:t>
            </w:r>
            <w:r>
              <w:rPr>
                <w:rStyle w:val="LDProgrammelement"/>
              </w:rPr>
              <w:t>abschlusswunsch der eltern</w:t>
            </w:r>
            <w:r w:rsidRPr="002B3389">
              <w:rPr>
                <w:rStyle w:val="LDProgrammelement"/>
              </w:rPr>
              <w:t xml:space="preserve"> </w:t>
            </w:r>
            <w:r>
              <w:rPr>
                <w:rStyle w:val="LDProgrammelement"/>
              </w:rPr>
              <w:t xml:space="preserve"> und </w:t>
            </w:r>
            <w:r w:rsidRPr="002B3389">
              <w:rPr>
                <w:rStyle w:val="LDProgrammelement"/>
              </w:rPr>
              <w:t>Voraussichtlicher Abschluss</w:t>
            </w:r>
            <w:r w:rsidRPr="005C0660">
              <w:rPr>
                <w:rStyle w:val="LDTextinhaltZchn"/>
              </w:rPr>
              <w:t xml:space="preserve"> s</w:t>
            </w:r>
            <w:r>
              <w:rPr>
                <w:rStyle w:val="LDTextinhaltZchn"/>
              </w:rPr>
              <w:t>ehen Sie nicht an allen Schulformen.</w:t>
            </w:r>
          </w:p>
        </w:tc>
      </w:tr>
    </w:tbl>
    <w:p w14:paraId="667E6E0B" w14:textId="77777777" w:rsidR="00CE4272" w:rsidRDefault="00CE4272" w:rsidP="00CE4272">
      <w:pPr>
        <w:pStyle w:val="LDHandlungsschritt"/>
        <w:numPr>
          <w:ilvl w:val="0"/>
          <w:numId w:val="0"/>
        </w:numPr>
        <w:ind w:left="993"/>
      </w:pPr>
    </w:p>
    <w:p w14:paraId="61B64860" w14:textId="77777777" w:rsidR="00CE4272" w:rsidRDefault="00CE4272" w:rsidP="00CE4272">
      <w:pPr>
        <w:pStyle w:val="berschrift4"/>
      </w:pPr>
      <w:r>
        <w:t>Voraussichtlicher Abschluss</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CE4272" w14:paraId="1003C52B" w14:textId="77777777" w:rsidTr="00ED65EF">
        <w:trPr>
          <w:cantSplit/>
          <w:trHeight w:val="284"/>
        </w:trPr>
        <w:tc>
          <w:tcPr>
            <w:tcW w:w="709" w:type="dxa"/>
          </w:tcPr>
          <w:p w14:paraId="29037A25" w14:textId="77777777" w:rsidR="00CE4272" w:rsidRPr="009B0AA3" w:rsidRDefault="00CE4272" w:rsidP="00ED65EF">
            <w:pPr>
              <w:pStyle w:val="LDTextinhalt"/>
            </w:pPr>
            <w:r>
              <w:rPr>
                <w:noProof/>
                <w:lang w:eastAsia="de-DE"/>
              </w:rPr>
              <w:drawing>
                <wp:inline distT="0" distB="0" distL="0" distR="0" wp14:anchorId="79706170" wp14:editId="6756ED9C">
                  <wp:extent cx="288000" cy="288000"/>
                  <wp:effectExtent l="0" t="0" r="0" b="0"/>
                  <wp:docPr id="1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0571AD2B" w14:textId="77777777" w:rsidR="00CE4272" w:rsidRPr="002B3389" w:rsidRDefault="00CE4272" w:rsidP="00ED65EF">
            <w:pPr>
              <w:rPr>
                <w:rStyle w:val="hervorhebunggrn"/>
              </w:rPr>
            </w:pPr>
            <w:r w:rsidRPr="002B3389">
              <w:rPr>
                <w:rStyle w:val="hervorhebunggrn"/>
              </w:rPr>
              <w:t>Hinweis</w:t>
            </w:r>
          </w:p>
          <w:p w14:paraId="750D0849" w14:textId="77777777" w:rsidR="00CE4272" w:rsidRPr="005B257B" w:rsidRDefault="00CE4272" w:rsidP="00ED65EF">
            <w:pPr>
              <w:pStyle w:val="LDTextinhalt"/>
            </w:pPr>
            <w:r w:rsidRPr="005C0660">
              <w:rPr>
                <w:rStyle w:val="LDTextinhaltZchn"/>
              </w:rPr>
              <w:t xml:space="preserve">Die Auswahlliste </w:t>
            </w:r>
            <w:r w:rsidRPr="002B3389">
              <w:rPr>
                <w:rStyle w:val="LDProgrammelement"/>
              </w:rPr>
              <w:t>Voraussichtlicher Abschluss</w:t>
            </w:r>
            <w:r w:rsidRPr="005C0660">
              <w:rPr>
                <w:rStyle w:val="LDTextinhaltZchn"/>
              </w:rPr>
              <w:t xml:space="preserve"> i</w:t>
            </w:r>
            <w:r>
              <w:rPr>
                <w:rStyle w:val="LDTextinhaltZchn"/>
              </w:rPr>
              <w:t xml:space="preserve">m Bereich </w:t>
            </w:r>
            <w:r w:rsidRPr="00C757F7">
              <w:rPr>
                <w:rStyle w:val="LDProgrammelement"/>
              </w:rPr>
              <w:t xml:space="preserve">Eignung </w:t>
            </w:r>
            <w:r w:rsidRPr="005C0660">
              <w:rPr>
                <w:rStyle w:val="LDTextinhaltZchn"/>
              </w:rPr>
              <w:t>s</w:t>
            </w:r>
            <w:r>
              <w:rPr>
                <w:rStyle w:val="LDTextinhaltZchn"/>
              </w:rPr>
              <w:t xml:space="preserve">ehen Sie nur dann, </w:t>
            </w:r>
            <w:r w:rsidRPr="005C0660">
              <w:rPr>
                <w:rStyle w:val="LDTextinhaltZchn"/>
              </w:rPr>
              <w:t>wenn dem Schüler im aktuellen Halbjahr mindestens ein Kurs zugewiesen wurde</w:t>
            </w:r>
          </w:p>
        </w:tc>
      </w:tr>
    </w:tbl>
    <w:p w14:paraId="7BAFC4C8" w14:textId="77777777" w:rsidR="00CE4272" w:rsidRDefault="00CE4272" w:rsidP="00CE4272">
      <w:pPr>
        <w:pStyle w:val="LDTextinhalteingerckt"/>
      </w:pPr>
      <w:r>
        <w:t xml:space="preserve">Für Schüler in Abschlussjahrgängen muss ein </w:t>
      </w:r>
      <w:r w:rsidRPr="00C757F7">
        <w:rPr>
          <w:rStyle w:val="LDwichtigerText"/>
        </w:rPr>
        <w:t>Voraussichtlicher Abschluss</w:t>
      </w:r>
      <w:r>
        <w:t xml:space="preserve"> eingetragen werden bzw. wird automatisiert vom System eingetragen. Nur mit diesem Eintrag können Sie Abschlüsse der Schüler bearbeiten.</w:t>
      </w:r>
    </w:p>
    <w:p w14:paraId="211D1569" w14:textId="77777777" w:rsidR="00CE4272" w:rsidRDefault="00CE4272" w:rsidP="00CE4272">
      <w:pPr>
        <w:pStyle w:val="LDTextinhalteingerckt"/>
      </w:pPr>
      <w:r>
        <w:t>Die Auswahl der möglichen voraussichtlichen Abschlüsse ist abhängig von der Schulform des Schülers.</w:t>
      </w:r>
    </w:p>
    <w:p w14:paraId="73CB0E38" w14:textId="77777777" w:rsidR="00CE4272" w:rsidRDefault="00CE4272" w:rsidP="00CE4272">
      <w:pPr>
        <w:pStyle w:val="LDTextinhalteingerckt"/>
      </w:pPr>
      <w:r w:rsidRPr="009230AF">
        <w:t xml:space="preserve">Nach Aktivierung der </w:t>
      </w:r>
      <w:r>
        <w:t xml:space="preserve">UV </w:t>
      </w:r>
      <w:r w:rsidRPr="009230AF">
        <w:t xml:space="preserve">zu Beginn des neuen Schuljahres erhalten die Schüler </w:t>
      </w:r>
      <w:r>
        <w:t xml:space="preserve">des Abschlussjahrgangs grundsätzlich für den mittleren Abschluss (Hauptschulabschluss) entsprechend der Schulform automatisch im Eingabefeld </w:t>
      </w:r>
      <w:r w:rsidRPr="00C757F7">
        <w:rPr>
          <w:rStyle w:val="LDProgrammelement"/>
        </w:rPr>
        <w:t>Voraussichtlicher Abschluss</w:t>
      </w:r>
      <w:r>
        <w:t xml:space="preserve"> den Eintrag </w:t>
      </w:r>
      <w:r w:rsidRPr="0047273E">
        <w:rPr>
          <w:rStyle w:val="LDMeneintrag"/>
        </w:rPr>
        <w:t>MA</w:t>
      </w:r>
      <w:r>
        <w:t xml:space="preserve"> oder </w:t>
      </w:r>
      <w:r w:rsidRPr="003C4D4C">
        <w:rPr>
          <w:rStyle w:val="LDMeneintrag"/>
        </w:rPr>
        <w:t>MA-AR</w:t>
      </w:r>
      <w:r>
        <w:rPr>
          <w:rStyle w:val="LDMeneintrag"/>
        </w:rPr>
        <w:t xml:space="preserve"> (HQ bzw. AH)</w:t>
      </w:r>
      <w:r>
        <w:t xml:space="preserve">. An integrierten Gesamtschulen IGS gibt es derzeit keine Vorbelegung des Feldes </w:t>
      </w:r>
      <w:r w:rsidRPr="00C757F7">
        <w:rPr>
          <w:rStyle w:val="LDProgrammelement"/>
        </w:rPr>
        <w:t>Voraussichtlicher Abschluss</w:t>
      </w:r>
      <w:r>
        <w:rPr>
          <w:rStyle w:val="LDProgrammelement"/>
        </w:rPr>
        <w:t>.</w:t>
      </w:r>
    </w:p>
    <w:p w14:paraId="4FED7992" w14:textId="14482AB8" w:rsidR="00CE4272" w:rsidRDefault="00CE4272" w:rsidP="00CE4272">
      <w:pPr>
        <w:pStyle w:val="LDTextinhalteingerckt"/>
      </w:pPr>
      <w:r>
        <w:t xml:space="preserve">Eine Übersicht der verschiedenen Abschlüsse für Haupt- und Realschule finden Sie in Kapitel </w:t>
      </w:r>
      <w:r w:rsidRPr="00DE6F1D">
        <w:rPr>
          <w:rStyle w:val="LDLink"/>
        </w:rPr>
        <w:fldChar w:fldCharType="begin"/>
      </w:r>
      <w:r w:rsidRPr="00DE6F1D">
        <w:rPr>
          <w:rStyle w:val="LDLink"/>
        </w:rPr>
        <w:instrText xml:space="preserve"> REF _Ref209440438 \n \h </w:instrText>
      </w:r>
      <w:r w:rsidRPr="00DE6F1D">
        <w:rPr>
          <w:rStyle w:val="LDLink"/>
        </w:rPr>
      </w:r>
      <w:r w:rsidRPr="00DE6F1D">
        <w:rPr>
          <w:rStyle w:val="LDLink"/>
        </w:rPr>
        <w:fldChar w:fldCharType="separate"/>
      </w:r>
      <w:r w:rsidR="002615C1">
        <w:rPr>
          <w:rStyle w:val="LDLink"/>
        </w:rPr>
        <w:t>4</w:t>
      </w:r>
      <w:r w:rsidRPr="00DE6F1D">
        <w:rPr>
          <w:rStyle w:val="LDLink"/>
        </w:rPr>
        <w:fldChar w:fldCharType="end"/>
      </w:r>
      <w:r>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CE4272" w14:paraId="55715FAD" w14:textId="77777777" w:rsidTr="00ED65EF">
        <w:trPr>
          <w:cantSplit/>
          <w:trHeight w:val="284"/>
        </w:trPr>
        <w:tc>
          <w:tcPr>
            <w:tcW w:w="709" w:type="dxa"/>
          </w:tcPr>
          <w:p w14:paraId="645DC05C" w14:textId="77777777" w:rsidR="00CE4272" w:rsidRPr="009B0AA3" w:rsidRDefault="00CE4272" w:rsidP="00ED65EF">
            <w:pPr>
              <w:pStyle w:val="LDTextinhalt"/>
            </w:pPr>
            <w:r>
              <w:rPr>
                <w:noProof/>
                <w:lang w:eastAsia="de-DE"/>
              </w:rPr>
              <w:drawing>
                <wp:inline distT="0" distB="0" distL="0" distR="0" wp14:anchorId="0CE6777B" wp14:editId="00825C31">
                  <wp:extent cx="288000" cy="288000"/>
                  <wp:effectExtent l="0" t="0" r="0" b="0"/>
                  <wp:docPr id="20"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7BA97FF5" w14:textId="77777777" w:rsidR="00CE4272" w:rsidRPr="002B3389" w:rsidRDefault="00CE4272" w:rsidP="00ED65EF">
            <w:pPr>
              <w:rPr>
                <w:rStyle w:val="hervorhebunggrn"/>
              </w:rPr>
            </w:pPr>
            <w:r w:rsidRPr="002B3389">
              <w:rPr>
                <w:rStyle w:val="hervorhebunggrn"/>
              </w:rPr>
              <w:t>Hinweis</w:t>
            </w:r>
          </w:p>
          <w:p w14:paraId="309EC17B" w14:textId="40CD8059" w:rsidR="00CE4272" w:rsidRPr="005B257B" w:rsidRDefault="00CE4272" w:rsidP="00ED65EF">
            <w:pPr>
              <w:pStyle w:val="LDTextinhalt"/>
            </w:pPr>
            <w:r>
              <w:rPr>
                <w:rStyle w:val="LDTextinhaltZchn"/>
              </w:rPr>
              <w:t xml:space="preserve">In der Anleitung </w:t>
            </w:r>
            <w:hyperlink r:id="rId41" w:history="1">
              <w:r w:rsidRPr="00C757F7">
                <w:rPr>
                  <w:rStyle w:val="LDLink"/>
                </w:rPr>
                <w:t>Haupt- und Realschulabschlüsse in der LUSD abbilden</w:t>
              </w:r>
            </w:hyperlink>
            <w:r>
              <w:rPr>
                <w:rStyle w:val="LDTextinhaltZchn"/>
              </w:rPr>
              <w:t xml:space="preserve"> finden Sie weitere Informationen</w:t>
            </w:r>
          </w:p>
        </w:tc>
      </w:tr>
    </w:tbl>
    <w:p w14:paraId="6FA1F273" w14:textId="77777777" w:rsidR="00CE4272" w:rsidRDefault="00CE4272" w:rsidP="00CE4272">
      <w:pPr>
        <w:pStyle w:val="LDHandlungsschritt"/>
        <w:numPr>
          <w:ilvl w:val="0"/>
          <w:numId w:val="0"/>
        </w:numPr>
      </w:pPr>
    </w:p>
    <w:p w14:paraId="62CB9CEF" w14:textId="3C4EC5E9" w:rsidR="00CE4272" w:rsidRDefault="00CE4272">
      <w:pPr>
        <w:spacing w:before="0" w:after="0"/>
      </w:pPr>
      <w:r>
        <w:br w:type="page"/>
      </w:r>
    </w:p>
    <w:p w14:paraId="6DAD322A" w14:textId="7DE944E2" w:rsidR="00CE4272" w:rsidRDefault="00CE4272" w:rsidP="00CE4272">
      <w:pPr>
        <w:pStyle w:val="berschrift4"/>
      </w:pPr>
      <w:r>
        <w:lastRenderedPageBreak/>
        <w:t>Versetzung gefährdet pflegen</w:t>
      </w:r>
    </w:p>
    <w:p w14:paraId="7E921B57" w14:textId="5CF19F23" w:rsidR="00CE4272" w:rsidRDefault="00CE4272" w:rsidP="00826F40">
      <w:pPr>
        <w:pStyle w:val="LDHandlungsschritt"/>
        <w:numPr>
          <w:ilvl w:val="0"/>
          <w:numId w:val="36"/>
        </w:numPr>
      </w:pPr>
      <w:r>
        <w:t xml:space="preserve">Geben Sie im Bereich </w:t>
      </w:r>
      <w:r w:rsidRPr="00C757F7">
        <w:rPr>
          <w:rStyle w:val="LDProgrammelement"/>
        </w:rPr>
        <w:t>Versetzun</w:t>
      </w:r>
      <w:r>
        <w:rPr>
          <w:rStyle w:val="LDProgrammelement"/>
        </w:rPr>
        <w:t xml:space="preserve">g gefährdet </w:t>
      </w:r>
      <w:r>
        <w:t>die gewünschten Daten ein.</w:t>
      </w:r>
      <w:r>
        <w:br/>
        <w:t>Ist die Versetzung des Schülers zum Halbjahr</w:t>
      </w:r>
    </w:p>
    <w:p w14:paraId="462FC208" w14:textId="5A8E3931" w:rsidR="00CE4272" w:rsidRPr="00442D34" w:rsidRDefault="00CE4272" w:rsidP="00CE4272">
      <w:pPr>
        <w:pStyle w:val="Aufzhlungweitereingerckt"/>
        <w:rPr>
          <w:rStyle w:val="LDMeneintrag"/>
          <w:i w:val="0"/>
          <w:iCs w:val="0"/>
        </w:rPr>
      </w:pPr>
      <w:r>
        <w:t xml:space="preserve">Nicht gefährdet, lassen Sie den Eintrag im Feld </w:t>
      </w:r>
      <w:r w:rsidRPr="002B3389">
        <w:rPr>
          <w:rStyle w:val="LDProgrammelement"/>
        </w:rPr>
        <w:t>Versetzung</w:t>
      </w:r>
      <w:r>
        <w:rPr>
          <w:rStyle w:val="LDProgrammelement"/>
        </w:rPr>
        <w:t xml:space="preserve"> gefährdet</w:t>
      </w:r>
      <w:r w:rsidRPr="009230AF">
        <w:t xml:space="preserve"> </w:t>
      </w:r>
      <w:r>
        <w:t xml:space="preserve">unverändert auf </w:t>
      </w:r>
      <w:r>
        <w:rPr>
          <w:rStyle w:val="LDMeneintrag"/>
        </w:rPr>
        <w:t xml:space="preserve">Nein </w:t>
      </w:r>
      <w:r w:rsidRPr="00421E9A">
        <w:t>stehen</w:t>
      </w:r>
      <w:r>
        <w:rPr>
          <w:rStyle w:val="LDMeneintrag"/>
        </w:rPr>
        <w:t>.</w:t>
      </w:r>
    </w:p>
    <w:p w14:paraId="31337643" w14:textId="3A460F52" w:rsidR="00CE4272" w:rsidRDefault="00CE4272" w:rsidP="00CE4272">
      <w:pPr>
        <w:pStyle w:val="Aufzhlungweitereingerckt"/>
      </w:pPr>
      <w:r>
        <w:t xml:space="preserve">gefährdet, ändern Sie den </w:t>
      </w:r>
      <w:r w:rsidRPr="009230AF">
        <w:t xml:space="preserve">Eintrag </w:t>
      </w:r>
      <w:r>
        <w:t xml:space="preserve">im Feld </w:t>
      </w:r>
      <w:r w:rsidRPr="002B3389">
        <w:rPr>
          <w:rStyle w:val="LDProgrammelement"/>
        </w:rPr>
        <w:t>Versetzung</w:t>
      </w:r>
      <w:r>
        <w:rPr>
          <w:rStyle w:val="LDProgrammelement"/>
        </w:rPr>
        <w:t xml:space="preserve"> gefährdet</w:t>
      </w:r>
      <w:r w:rsidRPr="009230AF">
        <w:t xml:space="preserve"> </w:t>
      </w:r>
      <w:r>
        <w:t xml:space="preserve">auf </w:t>
      </w:r>
      <w:r>
        <w:rPr>
          <w:rStyle w:val="LDMeneintrag"/>
        </w:rPr>
        <w:t>Ja</w:t>
      </w:r>
      <w:r>
        <w:t xml:space="preserve">. Optional können Sie dann noch die Versetzung gefährdenden Fächer mit den Mahnnoten einpflegen. Klicken Sie dazu auf die Zahl in der Spalte </w:t>
      </w:r>
      <w:r>
        <w:rPr>
          <w:rStyle w:val="LDProgrammelement"/>
        </w:rPr>
        <w:t xml:space="preserve">gefährdende Fächer. </w:t>
      </w:r>
      <w:r>
        <w:t>In dem Dialogfenster erscheinen dann alle versetzungsrelevanten Fächer. Wählen Sie die entsprechende Mahnnote in den Auswahllisten aus.</w:t>
      </w:r>
    </w:p>
    <w:p w14:paraId="00C25BE6" w14:textId="77777777" w:rsidR="00CE4272" w:rsidRDefault="00CE4272" w:rsidP="00CE4272">
      <w:pPr>
        <w:pStyle w:val="LDHandlungsschritt"/>
      </w:pPr>
      <w:r w:rsidRPr="00CA6383">
        <w:t>Klicken Sie auf</w:t>
      </w:r>
      <w:r>
        <w:t xml:space="preserve"> </w:t>
      </w:r>
      <w:r w:rsidRPr="00C757F7">
        <w:rPr>
          <w:rStyle w:val="LDProgrammelement"/>
        </w:rPr>
        <w:t>speichern</w:t>
      </w:r>
      <w:r>
        <w:t>.</w:t>
      </w:r>
    </w:p>
    <w:p w14:paraId="5BA4CAB8" w14:textId="77777777" w:rsidR="00CE4272" w:rsidRDefault="00CE4272" w:rsidP="00632D79">
      <w:pPr>
        <w:pStyle w:val="LDTextinhaltweitereingerckt"/>
      </w:pPr>
      <w:r w:rsidRPr="00CE4272">
        <w:rPr>
          <w:noProof/>
        </w:rPr>
        <w:drawing>
          <wp:inline distT="0" distB="0" distL="0" distR="0" wp14:anchorId="4F0DBE48" wp14:editId="034008B9">
            <wp:extent cx="5361024" cy="3201708"/>
            <wp:effectExtent l="19050" t="19050" r="11430" b="17780"/>
            <wp:docPr id="63" name="Grafik 63" descr="Das Bild zeigt das im Text Beschriebene. Es liefert keine darüber hinausgehenden wichtigen Inform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fik 63" descr="Das Bild zeigt das im Text Beschriebene. Es liefert keine darüber hinausgehenden wichtigen Informationen"/>
                    <pic:cNvPicPr/>
                  </pic:nvPicPr>
                  <pic:blipFill>
                    <a:blip r:embed="rId42"/>
                    <a:stretch>
                      <a:fillRect/>
                    </a:stretch>
                  </pic:blipFill>
                  <pic:spPr>
                    <a:xfrm>
                      <a:off x="0" y="0"/>
                      <a:ext cx="5368629" cy="3206250"/>
                    </a:xfrm>
                    <a:prstGeom prst="rect">
                      <a:avLst/>
                    </a:prstGeom>
                    <a:ln>
                      <a:solidFill>
                        <a:schemeClr val="accent1"/>
                      </a:solidFill>
                    </a:ln>
                  </pic:spPr>
                </pic:pic>
              </a:graphicData>
            </a:graphic>
          </wp:inline>
        </w:drawing>
      </w:r>
    </w:p>
    <w:p w14:paraId="22E00C95" w14:textId="7A21BC9C" w:rsidR="00CE4272" w:rsidRDefault="00CE4272" w:rsidP="00562C3B">
      <w:pPr>
        <w:pStyle w:val="LDBildunterschrift"/>
        <w:ind w:left="992"/>
      </w:pPr>
      <w:bookmarkStart w:id="151" w:name="_Toc225924093"/>
      <w:bookmarkStart w:id="152" w:name="_Toc226470809"/>
      <w:bookmarkStart w:id="153" w:name="_Toc226530437"/>
      <w:r>
        <w:t xml:space="preserve">Abb. </w:t>
      </w:r>
      <w:r>
        <w:fldChar w:fldCharType="begin"/>
      </w:r>
      <w:r>
        <w:instrText xml:space="preserve"> SEQ Abb. \* ARABIC </w:instrText>
      </w:r>
      <w:r>
        <w:fldChar w:fldCharType="separate"/>
      </w:r>
      <w:r w:rsidR="002615C1">
        <w:rPr>
          <w:noProof/>
        </w:rPr>
        <w:t>19</w:t>
      </w:r>
      <w:r>
        <w:fldChar w:fldCharType="end"/>
      </w:r>
      <w:r>
        <w:t xml:space="preserve"> Dialogfenster zur Bearbeitung der Versetzung gefährdenden Fächer</w:t>
      </w:r>
      <w:bookmarkEnd w:id="151"/>
      <w:bookmarkEnd w:id="152"/>
      <w:bookmarkEnd w:id="153"/>
    </w:p>
    <w:p w14:paraId="65D006BB" w14:textId="5D1E6F60" w:rsidR="00826F40" w:rsidRDefault="00826F40" w:rsidP="00826F40">
      <w:pPr>
        <w:pStyle w:val="berschrift4"/>
      </w:pPr>
      <w:r>
        <w:t>Mentoring erfolgreich und Fachpraktische Ausbildung erfolgreich bearbeiten</w:t>
      </w:r>
    </w:p>
    <w:p w14:paraId="7818EE98" w14:textId="201F5E8F" w:rsidR="00826F40" w:rsidRPr="00826F40" w:rsidRDefault="00826F40" w:rsidP="00826F40">
      <w:pPr>
        <w:pStyle w:val="LDTextinhalteingerckt"/>
      </w:pPr>
      <w:r>
        <w:t xml:space="preserve">Für Klassen mit zugewiesenen Schulformen FSOT, FSOV und FSOP können Sie über die Auswahllisten in den entsprechenden Spalten das erfolgreiche Mentoring und die erfolgreiche fachpraktische Ausbildung pflegen. Wählen Sie dazu einen der beiden Einträge </w:t>
      </w:r>
      <w:r>
        <w:rPr>
          <w:rStyle w:val="LDMeneintrag"/>
        </w:rPr>
        <w:t>Ja</w:t>
      </w:r>
      <w:r>
        <w:t xml:space="preserve"> oder </w:t>
      </w:r>
      <w:r>
        <w:rPr>
          <w:rStyle w:val="LDMeneintrag"/>
        </w:rPr>
        <w:t xml:space="preserve">Nein </w:t>
      </w:r>
      <w:r w:rsidRPr="00826F40">
        <w:rPr>
          <w:rStyle w:val="LDMeneintrag"/>
          <w:i w:val="0"/>
          <w:iCs w:val="0"/>
        </w:rPr>
        <w:t>aus.</w:t>
      </w:r>
      <w:r>
        <w:rPr>
          <w:rStyle w:val="LDMeneintrag"/>
        </w:rPr>
        <w:t xml:space="preserve"> </w:t>
      </w:r>
      <w:r>
        <w:t xml:space="preserve">Standardmäßig sind beide Auswahllisten mit dem Eintrag </w:t>
      </w:r>
      <w:r>
        <w:rPr>
          <w:rStyle w:val="LDMeneintrag"/>
        </w:rPr>
        <w:t xml:space="preserve">Ja </w:t>
      </w:r>
      <w:r>
        <w:rPr>
          <w:rStyle w:val="LDMeneintrag"/>
          <w:i w:val="0"/>
          <w:iCs w:val="0"/>
        </w:rPr>
        <w:t>vorbelegt.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826F40" w14:paraId="6B524B0C" w14:textId="77777777" w:rsidTr="00632D79">
        <w:trPr>
          <w:cantSplit/>
          <w:trHeight w:val="284"/>
        </w:trPr>
        <w:tc>
          <w:tcPr>
            <w:tcW w:w="709" w:type="dxa"/>
          </w:tcPr>
          <w:p w14:paraId="602F230A" w14:textId="77777777" w:rsidR="00826F40" w:rsidRPr="009B0AA3" w:rsidRDefault="00826F40" w:rsidP="00ED65EF">
            <w:pPr>
              <w:pStyle w:val="LDTextinhalt"/>
            </w:pPr>
            <w:r>
              <w:rPr>
                <w:noProof/>
                <w:lang w:eastAsia="de-DE"/>
              </w:rPr>
              <w:drawing>
                <wp:inline distT="0" distB="0" distL="0" distR="0" wp14:anchorId="4F160D0F" wp14:editId="1BFFE27A">
                  <wp:extent cx="288000" cy="288000"/>
                  <wp:effectExtent l="0" t="0" r="0" b="0"/>
                  <wp:docPr id="67"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0B601319" w14:textId="77777777" w:rsidR="00826F40" w:rsidRPr="002F24E4" w:rsidRDefault="00826F40" w:rsidP="00ED65EF">
            <w:pPr>
              <w:rPr>
                <w:rStyle w:val="hervorhebunggrn"/>
              </w:rPr>
            </w:pPr>
            <w:r w:rsidRPr="002F24E4">
              <w:rPr>
                <w:rStyle w:val="hervorhebunggrn"/>
              </w:rPr>
              <w:t>Hinweis</w:t>
            </w:r>
          </w:p>
          <w:p w14:paraId="7FC95F19" w14:textId="49A2E512" w:rsidR="00826F40" w:rsidRPr="00C757F7" w:rsidRDefault="00826F40" w:rsidP="00ED65EF">
            <w:pPr>
              <w:pStyle w:val="LDTextinhalt"/>
            </w:pPr>
            <w:r>
              <w:rPr>
                <w:rStyle w:val="LDwichtigerText"/>
                <w:b w:val="0"/>
                <w:bCs w:val="0"/>
                <w:szCs w:val="22"/>
              </w:rPr>
              <w:t>Für Klassen mit der zugewiesenen Schulform FOSA erscheint die Spalte Fachpraktische Ausbildung erfolgreich nur in der Stufe 11.</w:t>
            </w:r>
          </w:p>
        </w:tc>
      </w:tr>
    </w:tbl>
    <w:p w14:paraId="7122C727" w14:textId="77777777" w:rsidR="00CE4272" w:rsidRDefault="00CE4272" w:rsidP="00CE4272">
      <w:pPr>
        <w:pStyle w:val="LDHandlungsschritt"/>
        <w:numPr>
          <w:ilvl w:val="0"/>
          <w:numId w:val="0"/>
        </w:numPr>
      </w:pPr>
    </w:p>
    <w:p w14:paraId="5668AA38" w14:textId="48ABC219" w:rsidR="00826F40" w:rsidRDefault="00826F40">
      <w:pPr>
        <w:spacing w:before="0" w:after="0"/>
        <w:rPr>
          <w:color w:val="000000" w:themeColor="text1"/>
        </w:rPr>
      </w:pPr>
      <w:r>
        <w:br w:type="page"/>
      </w:r>
    </w:p>
    <w:p w14:paraId="12CAA5AF" w14:textId="3F85C3A8" w:rsidR="00826F40" w:rsidRDefault="00826F40" w:rsidP="00826F40">
      <w:pPr>
        <w:pStyle w:val="berschrift4"/>
      </w:pPr>
      <w:r>
        <w:lastRenderedPageBreak/>
        <w:t>Versetzung pflegen</w:t>
      </w:r>
    </w:p>
    <w:p w14:paraId="68F18EE7" w14:textId="0F9C7C33" w:rsidR="00826F40" w:rsidRDefault="00826F40" w:rsidP="00826F40">
      <w:pPr>
        <w:pStyle w:val="LDHandlungsschritt"/>
        <w:numPr>
          <w:ilvl w:val="0"/>
          <w:numId w:val="37"/>
        </w:numPr>
      </w:pPr>
      <w:r>
        <w:t xml:space="preserve">Geben Sie im Bereich </w:t>
      </w:r>
      <w:r w:rsidRPr="00C757F7">
        <w:rPr>
          <w:rStyle w:val="LDProgrammelement"/>
        </w:rPr>
        <w:t>Versetzung</w:t>
      </w:r>
      <w:r>
        <w:t xml:space="preserve"> die gewünschten Daten ein.</w:t>
      </w:r>
      <w:r>
        <w:br/>
        <w:t>Wird der Schüler</w:t>
      </w:r>
      <w:r w:rsidR="00043E17">
        <w:t xml:space="preserve"> zum Schuljahresende in die nächste Jahrgangsstufe</w:t>
      </w:r>
      <w:r>
        <w:t xml:space="preserve"> </w:t>
      </w:r>
    </w:p>
    <w:p w14:paraId="16041960" w14:textId="77777777" w:rsidR="00826F40" w:rsidRPr="00442D34" w:rsidRDefault="00826F40" w:rsidP="00826F40">
      <w:pPr>
        <w:pStyle w:val="Aufzhlungweitereingerckt"/>
        <w:rPr>
          <w:rStyle w:val="LDMeneintrag"/>
          <w:i w:val="0"/>
          <w:iCs w:val="0"/>
        </w:rPr>
      </w:pPr>
      <w:r>
        <w:t xml:space="preserve">versetzt, lassen Sie den Eintrag im Feld </w:t>
      </w:r>
      <w:r w:rsidRPr="002B3389">
        <w:rPr>
          <w:rStyle w:val="LDProgrammelement"/>
        </w:rPr>
        <w:t>Versetzung</w:t>
      </w:r>
      <w:r w:rsidRPr="009230AF">
        <w:t xml:space="preserve"> </w:t>
      </w:r>
      <w:r>
        <w:t xml:space="preserve">unverändert auf </w:t>
      </w:r>
      <w:r w:rsidRPr="00365632">
        <w:rPr>
          <w:rStyle w:val="LDMeneintrag"/>
        </w:rPr>
        <w:t>Ja</w:t>
      </w:r>
      <w:r>
        <w:rPr>
          <w:rStyle w:val="LDMeneintrag"/>
        </w:rPr>
        <w:t xml:space="preserve"> </w:t>
      </w:r>
      <w:r w:rsidRPr="00421E9A">
        <w:t>stehen</w:t>
      </w:r>
      <w:r>
        <w:rPr>
          <w:rStyle w:val="LDMeneintrag"/>
        </w:rPr>
        <w:t>.</w:t>
      </w:r>
    </w:p>
    <w:p w14:paraId="364E291B" w14:textId="77777777" w:rsidR="00826F40" w:rsidRDefault="00826F40" w:rsidP="00826F40">
      <w:pPr>
        <w:pStyle w:val="Aufzhlungweitereingerckt"/>
      </w:pPr>
      <w:r w:rsidRPr="00442D34">
        <w:t>nicht</w:t>
      </w:r>
      <w:r>
        <w:t xml:space="preserve"> versetzt, ändern Sie den </w:t>
      </w:r>
      <w:r w:rsidRPr="009230AF">
        <w:t xml:space="preserve">Eintrag </w:t>
      </w:r>
      <w:r>
        <w:t xml:space="preserve">im Feld </w:t>
      </w:r>
      <w:r w:rsidRPr="002B3389">
        <w:rPr>
          <w:rStyle w:val="LDProgrammelement"/>
        </w:rPr>
        <w:t>Versetzung</w:t>
      </w:r>
      <w:r w:rsidRPr="009230AF">
        <w:t xml:space="preserve"> </w:t>
      </w:r>
      <w:r>
        <w:t xml:space="preserve">auf </w:t>
      </w:r>
      <w:r w:rsidRPr="00365632">
        <w:rPr>
          <w:rStyle w:val="LDMeneintrag"/>
        </w:rPr>
        <w:t>Nein</w:t>
      </w:r>
      <w:r>
        <w:t>.</w:t>
      </w:r>
    </w:p>
    <w:p w14:paraId="6F8BB13F" w14:textId="778D0A3F" w:rsidR="00826F40" w:rsidRDefault="00826F40" w:rsidP="00826F40">
      <w:pPr>
        <w:pStyle w:val="LDTextinhaltweitereingerckt"/>
      </w:pPr>
      <w:r>
        <w:t>Alternativ können Sie auch einen der anderen Einträge aus der Auswahlliste auswählen:</w:t>
      </w:r>
    </w:p>
    <w:p w14:paraId="10DB4DCB" w14:textId="77777777" w:rsidR="00826F40" w:rsidRPr="00826F40" w:rsidRDefault="00826F40" w:rsidP="00826F40">
      <w:pPr>
        <w:pStyle w:val="Aufzhlungweitereingerckt"/>
      </w:pPr>
      <w:r w:rsidRPr="00826F40">
        <w:t>Förderschule - Schulzeitverlängerung</w:t>
      </w:r>
    </w:p>
    <w:p w14:paraId="48442EED" w14:textId="77777777" w:rsidR="00826F40" w:rsidRPr="00826F40" w:rsidRDefault="00826F40" w:rsidP="00826F40">
      <w:pPr>
        <w:pStyle w:val="Aufzhlungweitereingerckt"/>
      </w:pPr>
      <w:r w:rsidRPr="00826F40">
        <w:t>ja (Standardvorbelegung)</w:t>
      </w:r>
    </w:p>
    <w:p w14:paraId="7AC90D31" w14:textId="77777777" w:rsidR="00826F40" w:rsidRPr="00826F40" w:rsidRDefault="00826F40" w:rsidP="00826F40">
      <w:pPr>
        <w:pStyle w:val="Aufzhlungweitereingerckt"/>
      </w:pPr>
      <w:r w:rsidRPr="00826F40">
        <w:t>ja durch Konferenzbeschluss</w:t>
      </w:r>
    </w:p>
    <w:p w14:paraId="0E0BFB81" w14:textId="77777777" w:rsidR="00826F40" w:rsidRPr="00826F40" w:rsidRDefault="00826F40" w:rsidP="00826F40">
      <w:pPr>
        <w:pStyle w:val="Aufzhlungweitereingerckt"/>
      </w:pPr>
      <w:r w:rsidRPr="00826F40">
        <w:t>ja mit Nachprüfung</w:t>
      </w:r>
    </w:p>
    <w:p w14:paraId="7CBC2A26" w14:textId="77777777" w:rsidR="00826F40" w:rsidRPr="00826F40" w:rsidRDefault="00826F40" w:rsidP="00826F40">
      <w:pPr>
        <w:pStyle w:val="Aufzhlungweitereingerckt"/>
      </w:pPr>
      <w:r w:rsidRPr="00826F40">
        <w:t>keine Versetzungsbemerkung</w:t>
      </w:r>
    </w:p>
    <w:p w14:paraId="59A9ED0A" w14:textId="77777777" w:rsidR="00826F40" w:rsidRPr="00826F40" w:rsidRDefault="00826F40" w:rsidP="00826F40">
      <w:pPr>
        <w:pStyle w:val="Aufzhlungweitereingerckt"/>
      </w:pPr>
      <w:r w:rsidRPr="00826F40">
        <w:t>nein</w:t>
      </w:r>
    </w:p>
    <w:p w14:paraId="66F76E93" w14:textId="77777777" w:rsidR="00826F40" w:rsidRPr="00826F40" w:rsidRDefault="00826F40" w:rsidP="00826F40">
      <w:pPr>
        <w:pStyle w:val="Aufzhlungweitereingerckt"/>
      </w:pPr>
      <w:r w:rsidRPr="00826F40">
        <w:t>nein mit Schulformwechsel</w:t>
      </w:r>
    </w:p>
    <w:p w14:paraId="3D59E45B" w14:textId="77777777" w:rsidR="00826F40" w:rsidRPr="00826F40" w:rsidRDefault="00826F40" w:rsidP="00826F40">
      <w:pPr>
        <w:pStyle w:val="Aufzhlungweitereingerckt"/>
      </w:pPr>
      <w:r w:rsidRPr="00826F40">
        <w:t>nein und keine Nachprüfung mehr</w:t>
      </w:r>
    </w:p>
    <w:p w14:paraId="5D1B9FD1" w14:textId="77777777" w:rsidR="00826F40" w:rsidRDefault="00826F40" w:rsidP="00826F40">
      <w:pPr>
        <w:pStyle w:val="LDHandlungsschritt"/>
      </w:pPr>
      <w:r w:rsidRPr="00CA6383">
        <w:t>Klicken Sie auf</w:t>
      </w:r>
      <w:r>
        <w:t xml:space="preserve"> </w:t>
      </w:r>
      <w:r w:rsidRPr="00C757F7">
        <w:rPr>
          <w:rStyle w:val="LDProgrammelement"/>
        </w:rPr>
        <w:t>speichern</w:t>
      </w:r>
      <w:r>
        <w:t>.</w:t>
      </w:r>
    </w:p>
    <w:p w14:paraId="593B3958" w14:textId="77777777" w:rsidR="00826F40" w:rsidRPr="00826F40" w:rsidRDefault="00826F40" w:rsidP="00826F40">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826F40" w14:paraId="2FC8F0B4" w14:textId="77777777" w:rsidTr="00ED65EF">
        <w:trPr>
          <w:cantSplit/>
          <w:trHeight w:val="284"/>
        </w:trPr>
        <w:tc>
          <w:tcPr>
            <w:tcW w:w="709" w:type="dxa"/>
          </w:tcPr>
          <w:p w14:paraId="3AC01936" w14:textId="77777777" w:rsidR="00826F40" w:rsidRPr="009B0AA3" w:rsidRDefault="00826F40" w:rsidP="00ED65EF">
            <w:pPr>
              <w:pStyle w:val="LDTextinhalt"/>
            </w:pPr>
            <w:r>
              <w:rPr>
                <w:noProof/>
                <w:lang w:eastAsia="de-DE"/>
              </w:rPr>
              <w:drawing>
                <wp:inline distT="0" distB="0" distL="0" distR="0" wp14:anchorId="4AC6E6FB" wp14:editId="4B9810DC">
                  <wp:extent cx="288000" cy="288000"/>
                  <wp:effectExtent l="0" t="0" r="0" b="0"/>
                  <wp:docPr id="6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769401BC" w14:textId="77777777" w:rsidR="00826F40" w:rsidRPr="002B3389" w:rsidRDefault="00826F40" w:rsidP="00ED65EF">
            <w:pPr>
              <w:rPr>
                <w:rStyle w:val="hervorhebunggrn"/>
              </w:rPr>
            </w:pPr>
            <w:r w:rsidRPr="002B3389">
              <w:rPr>
                <w:rStyle w:val="hervorhebunggrn"/>
              </w:rPr>
              <w:t>Hinweis</w:t>
            </w:r>
          </w:p>
          <w:p w14:paraId="27137053" w14:textId="147B6154" w:rsidR="00826F40" w:rsidRPr="005B257B" w:rsidRDefault="00826F40" w:rsidP="00ED65EF">
            <w:pPr>
              <w:pStyle w:val="LDTextinhalt"/>
            </w:pPr>
            <w:r>
              <w:rPr>
                <w:rStyle w:val="LDTextinhaltZchn"/>
              </w:rPr>
              <w:t>Je nach ausgewähltem Versetzungseintrag ändert sich das Statussymbol in der ersten Spalte der Tabelle. Dies soll auf den ersten Blick kennzeichen, ob der Schüler eine Versetzung in das nächste Schuljahr erhält.</w:t>
            </w:r>
          </w:p>
        </w:tc>
      </w:tr>
    </w:tbl>
    <w:p w14:paraId="00421852" w14:textId="77777777" w:rsidR="00CE4272" w:rsidRPr="00CE4272" w:rsidRDefault="00CE4272" w:rsidP="00826F40">
      <w:pPr>
        <w:pStyle w:val="LDTextinhalteingerckt"/>
        <w:ind w:left="0"/>
      </w:pPr>
    </w:p>
    <w:tbl>
      <w:tblPr>
        <w:tblW w:w="9038" w:type="dxa"/>
        <w:tblInd w:w="601"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329"/>
      </w:tblGrid>
      <w:tr w:rsidR="00043E17" w14:paraId="7052C385" w14:textId="77777777" w:rsidTr="00043E17">
        <w:trPr>
          <w:cantSplit/>
          <w:trHeight w:val="284"/>
        </w:trPr>
        <w:tc>
          <w:tcPr>
            <w:tcW w:w="709" w:type="dxa"/>
          </w:tcPr>
          <w:p w14:paraId="63CEF46E" w14:textId="77777777" w:rsidR="00043E17" w:rsidRPr="009B0AA3" w:rsidRDefault="00043E17" w:rsidP="00ED65EF">
            <w:pPr>
              <w:pStyle w:val="LDTextinhalt"/>
            </w:pPr>
            <w:r>
              <w:rPr>
                <w:noProof/>
                <w:lang w:eastAsia="de-DE"/>
              </w:rPr>
              <w:drawing>
                <wp:inline distT="0" distB="0" distL="0" distR="0" wp14:anchorId="3223AE5E" wp14:editId="1DE5191A">
                  <wp:extent cx="288000" cy="288000"/>
                  <wp:effectExtent l="0" t="0" r="0" b="0"/>
                  <wp:docPr id="6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29" w:type="dxa"/>
            <w:vAlign w:val="center"/>
          </w:tcPr>
          <w:p w14:paraId="15841347" w14:textId="77777777" w:rsidR="00043E17" w:rsidRPr="002F24E4" w:rsidRDefault="00043E17" w:rsidP="00ED65EF">
            <w:pPr>
              <w:rPr>
                <w:rStyle w:val="hervorhebunggrn"/>
              </w:rPr>
            </w:pPr>
            <w:r w:rsidRPr="002F24E4">
              <w:rPr>
                <w:rStyle w:val="hervorhebunggrn"/>
              </w:rPr>
              <w:t>Hinweis</w:t>
            </w:r>
          </w:p>
          <w:p w14:paraId="06E4532D" w14:textId="77777777" w:rsidR="00043E17" w:rsidRPr="00C757F7" w:rsidRDefault="00043E17" w:rsidP="00ED65EF">
            <w:pPr>
              <w:pStyle w:val="LDTextinhalt"/>
              <w:rPr>
                <w:rStyle w:val="LDwichtigerText"/>
              </w:rPr>
            </w:pPr>
            <w:r w:rsidRPr="00C757F7">
              <w:rPr>
                <w:rStyle w:val="LDwichtigerText"/>
              </w:rPr>
              <w:t>Auswirkung in der LUSD bei Nichtversetzun</w:t>
            </w:r>
            <w:r>
              <w:rPr>
                <w:rStyle w:val="LDwichtigerText"/>
              </w:rPr>
              <w:t>g</w:t>
            </w:r>
          </w:p>
          <w:p w14:paraId="0057AAA9" w14:textId="77777777" w:rsidR="00043E17" w:rsidRDefault="00043E17" w:rsidP="00ED65EF">
            <w:pPr>
              <w:pStyle w:val="LDTextinhalt"/>
            </w:pPr>
            <w:r w:rsidRPr="00442D34">
              <w:t>D</w:t>
            </w:r>
            <w:r>
              <w:t xml:space="preserve">er </w:t>
            </w:r>
            <w:r w:rsidRPr="00442D34">
              <w:t xml:space="preserve">Schüler </w:t>
            </w:r>
            <w:r>
              <w:t xml:space="preserve">bleibt </w:t>
            </w:r>
            <w:r w:rsidRPr="00442D34">
              <w:t>in der UV-Planungsvariante für das künftige Schuljahr in der aktuellen Jahrgangsstufe</w:t>
            </w:r>
            <w:r>
              <w:t xml:space="preserve">. Er verliert seine Klassen- und Kurszuordnungen. Diese </w:t>
            </w:r>
            <w:r w:rsidRPr="00442D34">
              <w:t xml:space="preserve">müssen </w:t>
            </w:r>
            <w:r>
              <w:t>neu zugewiesen werden.</w:t>
            </w:r>
          </w:p>
          <w:p w14:paraId="3E3AC98C" w14:textId="77777777" w:rsidR="00043E17" w:rsidRPr="005B257B" w:rsidRDefault="00043E17" w:rsidP="00ED65EF">
            <w:pPr>
              <w:pStyle w:val="LDTextinhalt"/>
            </w:pPr>
            <w:r w:rsidRPr="00442D34">
              <w:t xml:space="preserve">Nach Aktivierung der </w:t>
            </w:r>
            <w:r>
              <w:t xml:space="preserve">UV-Planung </w:t>
            </w:r>
            <w:r w:rsidRPr="00442D34">
              <w:t>zu Beginn des neuen Schuljahres erh</w:t>
            </w:r>
            <w:r>
              <w:t xml:space="preserve">ält der </w:t>
            </w:r>
            <w:r w:rsidRPr="00442D34">
              <w:t xml:space="preserve">Schüler automatisch einen Wiederholungseintrag in </w:t>
            </w:r>
            <w:r>
              <w:t>seiner</w:t>
            </w:r>
            <w:r w:rsidRPr="00442D34">
              <w:t xml:space="preserve"> Schullaufbahn.</w:t>
            </w:r>
          </w:p>
        </w:tc>
      </w:tr>
    </w:tbl>
    <w:p w14:paraId="383C52CF" w14:textId="1D3E6921" w:rsidR="00043E17" w:rsidRDefault="00043E17" w:rsidP="000F0AEA">
      <w:pPr>
        <w:tabs>
          <w:tab w:val="left" w:pos="1352"/>
        </w:tabs>
      </w:pPr>
    </w:p>
    <w:p w14:paraId="7E53DB3F" w14:textId="77777777" w:rsidR="00043E17" w:rsidRDefault="00043E17">
      <w:pPr>
        <w:spacing w:before="0" w:after="0"/>
      </w:pPr>
      <w:r>
        <w:br w:type="page"/>
      </w:r>
    </w:p>
    <w:p w14:paraId="3DABD625" w14:textId="12BB81C7" w:rsidR="00442D34" w:rsidRDefault="00442D34" w:rsidP="00442D34">
      <w:pPr>
        <w:pStyle w:val="berschrift2"/>
      </w:pPr>
      <w:bookmarkStart w:id="154" w:name="_Toc225924075"/>
      <w:bookmarkStart w:id="155" w:name="_Toc226470791"/>
      <w:bookmarkStart w:id="156" w:name="_Toc226530412"/>
      <w:r>
        <w:lastRenderedPageBreak/>
        <w:t>Leistungen aller Schüler eines Kurses erfassen</w:t>
      </w:r>
      <w:bookmarkEnd w:id="94"/>
      <w:bookmarkEnd w:id="95"/>
      <w:bookmarkEnd w:id="96"/>
      <w:bookmarkEnd w:id="97"/>
      <w:bookmarkEnd w:id="98"/>
      <w:bookmarkEnd w:id="99"/>
      <w:bookmarkEnd w:id="154"/>
      <w:bookmarkEnd w:id="155"/>
      <w:bookmarkEnd w:id="156"/>
    </w:p>
    <w:p w14:paraId="6EDF1B9F" w14:textId="3CBAF000" w:rsidR="00375923" w:rsidRPr="00C757F7" w:rsidRDefault="00442D34" w:rsidP="000F0AEA">
      <w:pPr>
        <w:pStyle w:val="LDHandlungsschritt"/>
        <w:numPr>
          <w:ilvl w:val="0"/>
          <w:numId w:val="22"/>
        </w:numPr>
        <w:rPr>
          <w:b/>
          <w:sz w:val="20"/>
          <w:szCs w:val="20"/>
        </w:rPr>
      </w:pPr>
      <w:r>
        <w:t>Ö</w:t>
      </w:r>
      <w:r w:rsidRPr="00BC75CA">
        <w:t xml:space="preserve">ffnen Sie die </w:t>
      </w:r>
      <w:r>
        <w:t>Webs</w:t>
      </w:r>
      <w:r w:rsidRPr="00BC75CA">
        <w:t>eite</w:t>
      </w:r>
      <w:r w:rsidR="00861ACD" w:rsidRPr="00861ACD">
        <w:rPr>
          <w:smallCaps/>
        </w:rPr>
        <w:t xml:space="preserve"> Leistungen &gt;</w:t>
      </w:r>
      <w:r w:rsidRPr="00D934E4">
        <w:rPr>
          <w:rStyle w:val="LDProgrammelement"/>
        </w:rPr>
        <w:t xml:space="preserve"> Leistungserfassung &gt; Kurse</w:t>
      </w:r>
      <w:r w:rsidR="00C757F7">
        <w:t>.</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C757F7" w14:paraId="3A1EB7C9" w14:textId="77777777" w:rsidTr="00643364">
        <w:trPr>
          <w:cantSplit/>
          <w:trHeight w:val="284"/>
        </w:trPr>
        <w:tc>
          <w:tcPr>
            <w:tcW w:w="709" w:type="dxa"/>
          </w:tcPr>
          <w:p w14:paraId="01DED649" w14:textId="77777777" w:rsidR="00C757F7" w:rsidRPr="009B0AA3" w:rsidRDefault="00C757F7" w:rsidP="00643364">
            <w:pPr>
              <w:pStyle w:val="LDTextinhalt"/>
            </w:pPr>
            <w:r>
              <w:rPr>
                <w:noProof/>
                <w:lang w:eastAsia="de-DE"/>
              </w:rPr>
              <w:drawing>
                <wp:inline distT="0" distB="0" distL="0" distR="0" wp14:anchorId="477D5DE8" wp14:editId="2F88567D">
                  <wp:extent cx="288000" cy="288000"/>
                  <wp:effectExtent l="0" t="0" r="0" b="0"/>
                  <wp:docPr id="6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5CCF509C" w14:textId="77777777" w:rsidR="00C757F7" w:rsidRPr="002F24E4" w:rsidRDefault="00C757F7" w:rsidP="00643364">
            <w:pPr>
              <w:rPr>
                <w:rStyle w:val="hervorhebunggrn"/>
              </w:rPr>
            </w:pPr>
            <w:r w:rsidRPr="002F24E4">
              <w:rPr>
                <w:rStyle w:val="hervorhebunggrn"/>
              </w:rPr>
              <w:t>Hinweis</w:t>
            </w:r>
          </w:p>
          <w:p w14:paraId="6A4026D5" w14:textId="529BC8CC" w:rsidR="00C757F7" w:rsidRPr="00C757F7" w:rsidRDefault="00C757F7" w:rsidP="00561D57">
            <w:pPr>
              <w:pStyle w:val="LDTextinhalt"/>
            </w:pPr>
            <w:r w:rsidRPr="00C757F7">
              <w:rPr>
                <w:rStyle w:val="LDwichtigerText"/>
                <w:b w:val="0"/>
                <w:bCs w:val="0"/>
                <w:szCs w:val="22"/>
              </w:rPr>
              <w:t>Möchten Sie auf dieser Webseite auch die Fehlzeiten erfassen, wählen Sie auf der Webseite</w:t>
            </w:r>
            <w:r w:rsidR="00861ACD" w:rsidRPr="00861ACD">
              <w:rPr>
                <w:rStyle w:val="LDwichtigerText"/>
                <w:b w:val="0"/>
                <w:bCs w:val="0"/>
                <w:smallCaps/>
                <w:szCs w:val="22"/>
              </w:rPr>
              <w:t xml:space="preserve"> Leistungen &gt;</w:t>
            </w:r>
            <w:r w:rsidRPr="00C757F7">
              <w:rPr>
                <w:rStyle w:val="LDProgrammelement"/>
              </w:rPr>
              <w:t xml:space="preserve"> zeugniskonfiguration &gt;</w:t>
            </w:r>
            <w:r w:rsidR="008515B1">
              <w:rPr>
                <w:rStyle w:val="LDProgrammelement"/>
              </w:rPr>
              <w:t xml:space="preserve"> Konfiguration Leistungserfassung</w:t>
            </w:r>
            <w:r w:rsidR="008515B1">
              <w:t xml:space="preserve"> </w:t>
            </w:r>
            <w:r w:rsidR="00BC765F" w:rsidRPr="00BC765F">
              <w:t>im Register</w:t>
            </w:r>
            <w:r w:rsidR="00BC765F">
              <w:rPr>
                <w:rStyle w:val="LDwichtigerText"/>
              </w:rPr>
              <w:t xml:space="preserve"> </w:t>
            </w:r>
            <w:r w:rsidR="008515B1" w:rsidRPr="008515B1">
              <w:rPr>
                <w:rStyle w:val="LDProgrammelement"/>
              </w:rPr>
              <w:t>LUSD</w:t>
            </w:r>
            <w:r w:rsidRPr="00C757F7">
              <w:rPr>
                <w:rStyle w:val="LDProgrammelement"/>
              </w:rPr>
              <w:t xml:space="preserve"> allgemein</w:t>
            </w:r>
            <w:r w:rsidR="00561D57">
              <w:rPr>
                <w:rStyle w:val="LDwichtigerText"/>
                <w:bCs w:val="0"/>
                <w:szCs w:val="22"/>
              </w:rPr>
              <w:t xml:space="preserve"> </w:t>
            </w:r>
            <w:r w:rsidR="00561D57" w:rsidRPr="00561D57">
              <w:rPr>
                <w:rStyle w:val="LDTextinhaltZchn"/>
              </w:rPr>
              <w:t>i</w:t>
            </w:r>
            <w:r w:rsidR="00561D57">
              <w:rPr>
                <w:rStyle w:val="LDTextinhaltZchn"/>
              </w:rPr>
              <w:t>n der Spalte</w:t>
            </w:r>
            <w:r w:rsidR="00561D57">
              <w:rPr>
                <w:rStyle w:val="LDwichtigerText"/>
                <w:bCs w:val="0"/>
                <w:szCs w:val="22"/>
              </w:rPr>
              <w:t xml:space="preserve"> </w:t>
            </w:r>
            <w:r w:rsidR="00BC765F" w:rsidRPr="00BC765F">
              <w:rPr>
                <w:rStyle w:val="LDProgrammelement"/>
              </w:rPr>
              <w:t>LUSD und ENC</w:t>
            </w:r>
            <w:r w:rsidR="00BC765F">
              <w:rPr>
                <w:rStyle w:val="LDwichtigerText"/>
                <w:b w:val="0"/>
                <w:bCs w:val="0"/>
                <w:szCs w:val="22"/>
              </w:rPr>
              <w:t xml:space="preserve"> </w:t>
            </w:r>
            <w:r w:rsidRPr="00C757F7">
              <w:rPr>
                <w:rStyle w:val="LDwichtigerText"/>
                <w:b w:val="0"/>
                <w:bCs w:val="0"/>
                <w:szCs w:val="22"/>
              </w:rPr>
              <w:t xml:space="preserve">die Option </w:t>
            </w:r>
            <w:r w:rsidRPr="00C757F7">
              <w:rPr>
                <w:rStyle w:val="LDMeneintrag"/>
              </w:rPr>
              <w:t>kursweise</w:t>
            </w:r>
            <w:r w:rsidR="00BC765F">
              <w:rPr>
                <w:rStyle w:val="LDMeneintrag"/>
              </w:rPr>
              <w:t xml:space="preserve"> </w:t>
            </w:r>
            <w:r w:rsidR="00BC765F" w:rsidRPr="00BC765F">
              <w:t>in der Spalte</w:t>
            </w:r>
            <w:r w:rsidR="00BC765F">
              <w:rPr>
                <w:rStyle w:val="LDMeneintrag"/>
              </w:rPr>
              <w:t xml:space="preserve"> </w:t>
            </w:r>
            <w:r w:rsidR="00BC765F" w:rsidRPr="00BC765F">
              <w:rPr>
                <w:rStyle w:val="LDProgrammelement"/>
              </w:rPr>
              <w:t>Fehlzeiten</w:t>
            </w:r>
            <w:r w:rsidR="00BC765F">
              <w:rPr>
                <w:rStyle w:val="LDMeneintrag"/>
              </w:rPr>
              <w:t>.</w:t>
            </w:r>
          </w:p>
        </w:tc>
      </w:tr>
    </w:tbl>
    <w:p w14:paraId="3F6A4C65" w14:textId="77777777" w:rsidR="00DA0FA7" w:rsidRDefault="00DA0FA7" w:rsidP="00DA0FA7">
      <w:pPr>
        <w:pStyle w:val="LDTextinhalteingerckt"/>
        <w:keepNext/>
      </w:pPr>
      <w:r w:rsidRPr="00DA0FA7">
        <w:rPr>
          <w:noProof/>
        </w:rPr>
        <w:drawing>
          <wp:inline distT="0" distB="0" distL="0" distR="0" wp14:anchorId="390C962F" wp14:editId="76C85363">
            <wp:extent cx="5400000" cy="968400"/>
            <wp:effectExtent l="19050" t="19050" r="10795" b="22225"/>
            <wp:docPr id="14" name="Grafik 14"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Das Bild visualisiert das im Text Beschriebene. Es liefert keine darüber hinausgehenden wichtigen Informationen. "/>
                    <pic:cNvPicPr/>
                  </pic:nvPicPr>
                  <pic:blipFill>
                    <a:blip r:embed="rId43"/>
                    <a:stretch>
                      <a:fillRect/>
                    </a:stretch>
                  </pic:blipFill>
                  <pic:spPr>
                    <a:xfrm>
                      <a:off x="0" y="0"/>
                      <a:ext cx="5400000" cy="968400"/>
                    </a:xfrm>
                    <a:prstGeom prst="rect">
                      <a:avLst/>
                    </a:prstGeom>
                    <a:ln>
                      <a:solidFill>
                        <a:schemeClr val="accent1"/>
                      </a:solidFill>
                    </a:ln>
                  </pic:spPr>
                </pic:pic>
              </a:graphicData>
            </a:graphic>
          </wp:inline>
        </w:drawing>
      </w:r>
    </w:p>
    <w:p w14:paraId="20BF75B7" w14:textId="055DC047" w:rsidR="00DA0FA7" w:rsidRDefault="00DA0FA7" w:rsidP="00DA0FA7">
      <w:pPr>
        <w:pStyle w:val="LDBildunterschrift"/>
      </w:pPr>
      <w:bookmarkStart w:id="157" w:name="_Toc225924094"/>
      <w:bookmarkStart w:id="158" w:name="_Toc226470810"/>
      <w:bookmarkStart w:id="159" w:name="_Toc226530438"/>
      <w:r>
        <w:t xml:space="preserve">Abb. </w:t>
      </w:r>
      <w:r w:rsidR="00CB0419">
        <w:fldChar w:fldCharType="begin"/>
      </w:r>
      <w:r w:rsidR="00CB0419">
        <w:instrText xml:space="preserve"> SEQ Abb. \* ARABIC </w:instrText>
      </w:r>
      <w:r w:rsidR="00CB0419">
        <w:fldChar w:fldCharType="separate"/>
      </w:r>
      <w:r w:rsidR="002615C1">
        <w:rPr>
          <w:noProof/>
        </w:rPr>
        <w:t>20</w:t>
      </w:r>
      <w:r w:rsidR="00CB0419">
        <w:rPr>
          <w:noProof/>
        </w:rPr>
        <w:fldChar w:fldCharType="end"/>
      </w:r>
      <w:r>
        <w:t xml:space="preserve"> Webseite Kurse initial</w:t>
      </w:r>
      <w:bookmarkEnd w:id="157"/>
      <w:bookmarkEnd w:id="158"/>
      <w:bookmarkEnd w:id="159"/>
    </w:p>
    <w:p w14:paraId="1ACF0EAB" w14:textId="40A7CD0A" w:rsidR="00375923" w:rsidRDefault="00375923" w:rsidP="002B3389">
      <w:pPr>
        <w:pStyle w:val="LDHandlungsschritt"/>
      </w:pPr>
      <w:r>
        <w:t>Wähle</w:t>
      </w:r>
      <w:r w:rsidR="00421E9A">
        <w:t>n Sie den gewünschten Kurs aus.</w:t>
      </w:r>
    </w:p>
    <w:tbl>
      <w:tblPr>
        <w:tblW w:w="4441" w:type="pct"/>
        <w:tblCellSpacing w:w="0" w:type="dxa"/>
        <w:tblInd w:w="859" w:type="dxa"/>
        <w:shd w:val="clear" w:color="auto" w:fill="FFFFFF"/>
        <w:tblCellMar>
          <w:top w:w="15" w:type="dxa"/>
          <w:left w:w="15" w:type="dxa"/>
          <w:bottom w:w="15" w:type="dxa"/>
          <w:right w:w="15" w:type="dxa"/>
        </w:tblCellMar>
        <w:tblLook w:val="04A0" w:firstRow="1" w:lastRow="0" w:firstColumn="1" w:lastColumn="0" w:noHBand="0" w:noVBand="1"/>
      </w:tblPr>
      <w:tblGrid>
        <w:gridCol w:w="3035"/>
        <w:gridCol w:w="5518"/>
      </w:tblGrid>
      <w:tr w:rsidR="00375923" w:rsidRPr="00C757F7" w14:paraId="1257561E" w14:textId="77777777" w:rsidTr="00577849">
        <w:trPr>
          <w:tblHeader/>
          <w:tblCellSpacing w:w="0" w:type="dxa"/>
        </w:trPr>
        <w:tc>
          <w:tcPr>
            <w:tcW w:w="1774" w:type="pct"/>
            <w:tcBorders>
              <w:right w:val="single" w:sz="6" w:space="0" w:color="FFFFFF"/>
            </w:tcBorders>
            <w:shd w:val="clear" w:color="auto" w:fill="C0C0C0"/>
            <w:tcMar>
              <w:top w:w="90" w:type="dxa"/>
              <w:left w:w="150" w:type="dxa"/>
              <w:bottom w:w="90" w:type="dxa"/>
              <w:right w:w="150" w:type="dxa"/>
            </w:tcMar>
            <w:vAlign w:val="center"/>
            <w:hideMark/>
          </w:tcPr>
          <w:p w14:paraId="08DBCF9F" w14:textId="0930D325" w:rsidR="00375923" w:rsidRPr="00C757F7" w:rsidRDefault="00375923" w:rsidP="00057DAA">
            <w:pPr>
              <w:rPr>
                <w:rStyle w:val="LDTabellenberschrift"/>
              </w:rPr>
            </w:pPr>
            <w:r w:rsidRPr="00C757F7">
              <w:rPr>
                <w:rStyle w:val="LDTabellenberschrift"/>
              </w:rPr>
              <w:t>Suchoption</w:t>
            </w:r>
          </w:p>
        </w:tc>
        <w:tc>
          <w:tcPr>
            <w:tcW w:w="3226" w:type="pct"/>
            <w:tcBorders>
              <w:right w:val="single" w:sz="6" w:space="0" w:color="FFFFFF"/>
            </w:tcBorders>
            <w:shd w:val="clear" w:color="auto" w:fill="C0C0C0"/>
            <w:tcMar>
              <w:top w:w="90" w:type="dxa"/>
              <w:left w:w="150" w:type="dxa"/>
              <w:bottom w:w="90" w:type="dxa"/>
              <w:right w:w="150" w:type="dxa"/>
            </w:tcMar>
            <w:vAlign w:val="center"/>
            <w:hideMark/>
          </w:tcPr>
          <w:p w14:paraId="73B8C480" w14:textId="4FB08F0B" w:rsidR="00375923" w:rsidRPr="00C757F7" w:rsidRDefault="00375923" w:rsidP="00057DAA">
            <w:pPr>
              <w:rPr>
                <w:rStyle w:val="LDTabellenberschrift"/>
              </w:rPr>
            </w:pPr>
            <w:r w:rsidRPr="00C757F7">
              <w:rPr>
                <w:rStyle w:val="LDTabellenberschrift"/>
              </w:rPr>
              <w:t>Vorgehen</w:t>
            </w:r>
          </w:p>
        </w:tc>
      </w:tr>
      <w:tr w:rsidR="00375923" w14:paraId="058C90F2" w14:textId="77777777" w:rsidTr="00A308CC">
        <w:tblPrEx>
          <w:tblCellMar>
            <w:left w:w="70" w:type="dxa"/>
            <w:right w:w="70" w:type="dxa"/>
          </w:tblCellMar>
        </w:tblPrEx>
        <w:trPr>
          <w:tblCellSpacing w:w="0" w:type="dxa"/>
        </w:trPr>
        <w:tc>
          <w:tcPr>
            <w:tcW w:w="1774" w:type="pct"/>
            <w:tcBorders>
              <w:bottom w:val="single" w:sz="6" w:space="0" w:color="C0C0C0"/>
              <w:right w:val="single" w:sz="6" w:space="0" w:color="C0C0C0"/>
            </w:tcBorders>
            <w:shd w:val="clear" w:color="auto" w:fill="FFFFFF"/>
            <w:hideMark/>
          </w:tcPr>
          <w:p w14:paraId="3B8F7ADD" w14:textId="1A39D5EA" w:rsidR="00375923" w:rsidRPr="00EC2A11" w:rsidRDefault="00375923" w:rsidP="00C757F7">
            <w:pPr>
              <w:pStyle w:val="LDTextinhalt"/>
              <w:rPr>
                <w:rStyle w:val="LDwichtigerText"/>
              </w:rPr>
            </w:pPr>
            <w:r w:rsidRPr="00EC2A11">
              <w:rPr>
                <w:rStyle w:val="LDwichtigerText"/>
              </w:rPr>
              <w:t>Bestimmter Kurs</w:t>
            </w:r>
            <w:r w:rsidR="00C757F7" w:rsidRPr="00EC2A11">
              <w:rPr>
                <w:rStyle w:val="LDwichtigerText"/>
              </w:rPr>
              <w:t xml:space="preserve"> </w:t>
            </w:r>
            <w:r w:rsidRPr="00EC2A11">
              <w:rPr>
                <w:rStyle w:val="LDwichtigerText"/>
              </w:rPr>
              <w:t xml:space="preserve">eines Lehrers </w:t>
            </w:r>
          </w:p>
        </w:tc>
        <w:tc>
          <w:tcPr>
            <w:tcW w:w="3226" w:type="pct"/>
            <w:tcBorders>
              <w:bottom w:val="single" w:sz="6" w:space="0" w:color="C0C0C0"/>
            </w:tcBorders>
            <w:shd w:val="clear" w:color="auto" w:fill="FFFFFF"/>
            <w:vAlign w:val="center"/>
            <w:hideMark/>
          </w:tcPr>
          <w:p w14:paraId="5AA1B880" w14:textId="3904F645" w:rsidR="00375923" w:rsidRDefault="00375923" w:rsidP="000F0AEA">
            <w:pPr>
              <w:pStyle w:val="LDHandlungsschritt"/>
              <w:numPr>
                <w:ilvl w:val="0"/>
                <w:numId w:val="23"/>
              </w:numPr>
              <w:ind w:left="284"/>
            </w:pPr>
            <w:r>
              <w:t xml:space="preserve">Wählen Sie im Auswahlfeld </w:t>
            </w:r>
            <w:r w:rsidRPr="002B3389">
              <w:rPr>
                <w:rStyle w:val="LDProgrammelement"/>
              </w:rPr>
              <w:t>Lehr</w:t>
            </w:r>
            <w:r w:rsidR="002E162D">
              <w:rPr>
                <w:rStyle w:val="LDProgrammelement"/>
              </w:rPr>
              <w:t>kraft</w:t>
            </w:r>
            <w:r>
              <w:t xml:space="preserve"> das gewünschte Lehrerkürzel aus.</w:t>
            </w:r>
          </w:p>
          <w:p w14:paraId="0064179B" w14:textId="0C98DCF6" w:rsidR="00375923" w:rsidRDefault="00375923" w:rsidP="00D934E4">
            <w:pPr>
              <w:pStyle w:val="LDHandlungsschritt"/>
              <w:ind w:left="284"/>
            </w:pPr>
            <w:r>
              <w:t xml:space="preserve">Wählen Sie in der Auswahlliste </w:t>
            </w:r>
            <w:r w:rsidRPr="002B3389">
              <w:rPr>
                <w:rStyle w:val="LDProgrammelement"/>
              </w:rPr>
              <w:t>Kurs</w:t>
            </w:r>
            <w:r>
              <w:t xml:space="preserve"> den gewünschten Kurs aus.</w:t>
            </w:r>
          </w:p>
          <w:p w14:paraId="28226244" w14:textId="1F9C3F54" w:rsidR="00375923" w:rsidRPr="00375923" w:rsidRDefault="00375923" w:rsidP="00D934E4">
            <w:pPr>
              <w:pStyle w:val="LDHandlungsschritt"/>
              <w:ind w:left="284"/>
            </w:pPr>
            <w:r>
              <w:t xml:space="preserve">Klicken Sie auf </w:t>
            </w:r>
            <w:r w:rsidR="00A308CC">
              <w:rPr>
                <w:noProof/>
              </w:rPr>
              <w:drawing>
                <wp:inline distT="0" distB="0" distL="0" distR="0" wp14:anchorId="7FF1721C" wp14:editId="6CB39FD2">
                  <wp:extent cx="446400" cy="144000"/>
                  <wp:effectExtent l="0" t="0" r="0" b="8890"/>
                  <wp:docPr id="131" name="Grafik 130" descr="Schaltfläch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Grafik 130" descr="Schaltfläche Filter"/>
                          <pic:cNvPicPr>
                            <a:picLocks noChangeAspect="1"/>
                          </pic:cNvPicPr>
                        </pic:nvPicPr>
                        <pic:blipFill rotWithShape="1">
                          <a:blip r:embed="rId44"/>
                          <a:srcRect l="6335" t="36234" r="67097" b="37056"/>
                          <a:stretch/>
                        </pic:blipFill>
                        <pic:spPr>
                          <a:xfrm>
                            <a:off x="0" y="0"/>
                            <a:ext cx="446400" cy="144000"/>
                          </a:xfrm>
                          <a:prstGeom prst="rect">
                            <a:avLst/>
                          </a:prstGeom>
                        </pic:spPr>
                      </pic:pic>
                    </a:graphicData>
                  </a:graphic>
                </wp:inline>
              </w:drawing>
            </w:r>
            <w:r w:rsidR="00A308CC">
              <w:t>.</w:t>
            </w:r>
            <w:r>
              <w:t xml:space="preserve"> </w:t>
            </w:r>
            <w:r w:rsidRPr="00375923">
              <w:t xml:space="preserve">Im Bereich </w:t>
            </w:r>
            <w:r w:rsidRPr="00D934E4">
              <w:rPr>
                <w:rStyle w:val="LDProgrammelement"/>
              </w:rPr>
              <w:t>Kursinformationen</w:t>
            </w:r>
            <w:r w:rsidRPr="00375923">
              <w:t xml:space="preserve"> werden die Schüler des Kurses aufgelistet.</w:t>
            </w:r>
          </w:p>
          <w:p w14:paraId="4A208A2B" w14:textId="5D623AD7" w:rsidR="00375923" w:rsidRDefault="00375923" w:rsidP="00D934E4">
            <w:pPr>
              <w:pStyle w:val="Aufzhlungbndig"/>
            </w:pPr>
            <w:r>
              <w:t xml:space="preserve">Schüler mit dem Kästchen </w:t>
            </w:r>
            <w:r>
              <w:rPr>
                <w:noProof/>
                <w:lang w:eastAsia="de-DE"/>
              </w:rPr>
              <w:drawing>
                <wp:inline distT="0" distB="0" distL="0" distR="0" wp14:anchorId="0B485EA0" wp14:editId="65F03DB6">
                  <wp:extent cx="116840" cy="116840"/>
                  <wp:effectExtent l="0" t="0" r="0" b="0"/>
                  <wp:docPr id="26" name="Grafik 26" descr="Statusikon rotes Quadr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descr="Statusikon rotes Quadrat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t xml:space="preserve"> haben den Noteneintrag </w:t>
            </w:r>
            <w:r>
              <w:rPr>
                <w:i/>
                <w:iCs/>
              </w:rPr>
              <w:t xml:space="preserve">nv </w:t>
            </w:r>
            <w:r w:rsidRPr="00421E9A">
              <w:t>oder</w:t>
            </w:r>
            <w:r>
              <w:rPr>
                <w:i/>
                <w:iCs/>
              </w:rPr>
              <w:t xml:space="preserve"> -.</w:t>
            </w:r>
          </w:p>
          <w:p w14:paraId="0A695272" w14:textId="5C00ABBA" w:rsidR="00375923" w:rsidRPr="00375923" w:rsidRDefault="00375923" w:rsidP="00D934E4">
            <w:pPr>
              <w:pStyle w:val="Aufzhlungbndig"/>
            </w:pPr>
            <w:r>
              <w:t xml:space="preserve">Schüler mit dem Kästchen </w:t>
            </w:r>
            <w:r>
              <w:rPr>
                <w:noProof/>
                <w:lang w:eastAsia="de-DE"/>
              </w:rPr>
              <w:drawing>
                <wp:inline distT="0" distB="0" distL="0" distR="0" wp14:anchorId="5456CCE0" wp14:editId="1A464304">
                  <wp:extent cx="116840" cy="116840"/>
                  <wp:effectExtent l="0" t="0" r="0" b="0"/>
                  <wp:docPr id="25" name="Grafik 25" descr="Statusikon grünes Quadr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Statusikon grünes Quadrat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t xml:space="preserve"> haben einen Noteneintrag.</w:t>
            </w:r>
          </w:p>
        </w:tc>
      </w:tr>
      <w:tr w:rsidR="00375923" w14:paraId="30DA14DC" w14:textId="77777777" w:rsidTr="00A308CC">
        <w:tblPrEx>
          <w:tblCellMar>
            <w:left w:w="70" w:type="dxa"/>
            <w:right w:w="70" w:type="dxa"/>
          </w:tblCellMar>
        </w:tblPrEx>
        <w:trPr>
          <w:tblCellSpacing w:w="0" w:type="dxa"/>
        </w:trPr>
        <w:tc>
          <w:tcPr>
            <w:tcW w:w="1774" w:type="pct"/>
            <w:tcBorders>
              <w:bottom w:val="single" w:sz="6" w:space="0" w:color="C0C0C0"/>
              <w:right w:val="single" w:sz="6" w:space="0" w:color="C0C0C0"/>
            </w:tcBorders>
            <w:shd w:val="clear" w:color="auto" w:fill="FFFFFF"/>
            <w:hideMark/>
          </w:tcPr>
          <w:p w14:paraId="07874DF4" w14:textId="57D213A2" w:rsidR="00375923" w:rsidRPr="00EC2A11" w:rsidRDefault="00375923" w:rsidP="00C757F7">
            <w:pPr>
              <w:pStyle w:val="LDTextinhalt"/>
              <w:rPr>
                <w:rStyle w:val="LDwichtigerText"/>
              </w:rPr>
            </w:pPr>
            <w:r w:rsidRPr="00EC2A11">
              <w:rPr>
                <w:rStyle w:val="LDwichtigerText"/>
              </w:rPr>
              <w:t>Kurs</w:t>
            </w:r>
            <w:r w:rsidR="00C757F7" w:rsidRPr="00EC2A11">
              <w:rPr>
                <w:rStyle w:val="LDwichtigerText"/>
              </w:rPr>
              <w:t xml:space="preserve"> </w:t>
            </w:r>
            <w:r w:rsidRPr="00EC2A11">
              <w:rPr>
                <w:rStyle w:val="LDwichtigerText"/>
              </w:rPr>
              <w:t>einer bestimmten Klasse</w:t>
            </w:r>
          </w:p>
          <w:p w14:paraId="74B16379" w14:textId="77777777" w:rsidR="00A308CC" w:rsidRPr="00EC2A11" w:rsidRDefault="00A308CC" w:rsidP="00C757F7">
            <w:pPr>
              <w:pStyle w:val="LDTextinhalt"/>
              <w:rPr>
                <w:rStyle w:val="LDwichtigerText"/>
              </w:rPr>
            </w:pPr>
          </w:p>
          <w:p w14:paraId="427EC4F6" w14:textId="77777777" w:rsidR="00A308CC" w:rsidRPr="00EC2A11" w:rsidRDefault="00A308CC" w:rsidP="00C757F7">
            <w:pPr>
              <w:pStyle w:val="LDTextinhalt"/>
              <w:rPr>
                <w:rStyle w:val="LDwichtigerText"/>
              </w:rPr>
            </w:pPr>
          </w:p>
          <w:p w14:paraId="7CA149DC" w14:textId="025133C1" w:rsidR="00A308CC" w:rsidRPr="00375923" w:rsidRDefault="00A308CC" w:rsidP="00C757F7">
            <w:pPr>
              <w:pStyle w:val="LDTextinhalt"/>
              <w:rPr>
                <w:rStyle w:val="hervorhebung"/>
              </w:rPr>
            </w:pPr>
          </w:p>
        </w:tc>
        <w:tc>
          <w:tcPr>
            <w:tcW w:w="3226" w:type="pct"/>
            <w:tcBorders>
              <w:bottom w:val="single" w:sz="6" w:space="0" w:color="C0C0C0"/>
            </w:tcBorders>
            <w:shd w:val="clear" w:color="auto" w:fill="FFFFFF"/>
            <w:vAlign w:val="center"/>
            <w:hideMark/>
          </w:tcPr>
          <w:p w14:paraId="6E77E4E8" w14:textId="77777777" w:rsidR="00375923" w:rsidRDefault="00375923" w:rsidP="000F0AEA">
            <w:pPr>
              <w:pStyle w:val="LDHandlungsschritt"/>
              <w:numPr>
                <w:ilvl w:val="0"/>
                <w:numId w:val="24"/>
              </w:numPr>
              <w:ind w:left="284"/>
            </w:pPr>
            <w:r>
              <w:t xml:space="preserve">Wählen Sie im Auswahlfeld </w:t>
            </w:r>
            <w:r w:rsidRPr="002B3389">
              <w:rPr>
                <w:rStyle w:val="LDProgrammelement"/>
              </w:rPr>
              <w:t xml:space="preserve">SF/BK </w:t>
            </w:r>
            <w:r>
              <w:t>die gewünschte Schulform aus.</w:t>
            </w:r>
          </w:p>
          <w:p w14:paraId="0895824F" w14:textId="77777777" w:rsidR="00375923" w:rsidRDefault="00375923" w:rsidP="00D934E4">
            <w:pPr>
              <w:pStyle w:val="LDHandlungsschritt"/>
              <w:ind w:left="284"/>
            </w:pPr>
            <w:r>
              <w:t xml:space="preserve">Wählen Sie in der Auswahlliste </w:t>
            </w:r>
            <w:r w:rsidRPr="002B3389">
              <w:rPr>
                <w:rStyle w:val="LDProgrammelement"/>
              </w:rPr>
              <w:t xml:space="preserve">Klasse </w:t>
            </w:r>
            <w:r>
              <w:t>die gewünschte Klasse aus.</w:t>
            </w:r>
          </w:p>
          <w:p w14:paraId="6AB4C512" w14:textId="4032376F" w:rsidR="00375923" w:rsidRDefault="00375923" w:rsidP="00D934E4">
            <w:pPr>
              <w:pStyle w:val="LDHandlungsschritt"/>
              <w:ind w:left="284"/>
            </w:pPr>
            <w:r>
              <w:t xml:space="preserve">Wählen Sie in der Auswahlliste </w:t>
            </w:r>
            <w:r w:rsidRPr="002B3389">
              <w:rPr>
                <w:rStyle w:val="LDProgrammelement"/>
              </w:rPr>
              <w:t xml:space="preserve">Kurs </w:t>
            </w:r>
            <w:r>
              <w:t>den gewünschten Kurs aus.</w:t>
            </w:r>
          </w:p>
          <w:p w14:paraId="7C77C3E4" w14:textId="6E12D8CE" w:rsidR="00375923" w:rsidRPr="00375923" w:rsidRDefault="00375923" w:rsidP="00D934E4">
            <w:pPr>
              <w:pStyle w:val="LDHandlungsschritt"/>
              <w:ind w:left="284"/>
            </w:pPr>
            <w:r>
              <w:t xml:space="preserve">Klicken Sie auf </w:t>
            </w:r>
            <w:r w:rsidR="00A308CC">
              <w:rPr>
                <w:noProof/>
              </w:rPr>
              <w:drawing>
                <wp:inline distT="0" distB="0" distL="0" distR="0" wp14:anchorId="3B72E9E6" wp14:editId="4283DE6B">
                  <wp:extent cx="446400" cy="144000"/>
                  <wp:effectExtent l="0" t="0" r="0" b="8890"/>
                  <wp:docPr id="252" name="Grafik 130" descr="Schaltfläch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Grafik 130" descr="Schaltfläche Filter"/>
                          <pic:cNvPicPr>
                            <a:picLocks noChangeAspect="1"/>
                          </pic:cNvPicPr>
                        </pic:nvPicPr>
                        <pic:blipFill rotWithShape="1">
                          <a:blip r:embed="rId44"/>
                          <a:srcRect l="6335" t="36234" r="67097" b="37056"/>
                          <a:stretch/>
                        </pic:blipFill>
                        <pic:spPr>
                          <a:xfrm>
                            <a:off x="0" y="0"/>
                            <a:ext cx="446400" cy="144000"/>
                          </a:xfrm>
                          <a:prstGeom prst="rect">
                            <a:avLst/>
                          </a:prstGeom>
                        </pic:spPr>
                      </pic:pic>
                    </a:graphicData>
                  </a:graphic>
                </wp:inline>
              </w:drawing>
            </w:r>
            <w:r w:rsidR="00A308CC">
              <w:t>.</w:t>
            </w:r>
            <w:r>
              <w:t xml:space="preserve"> </w:t>
            </w:r>
            <w:r w:rsidRPr="00375923">
              <w:t xml:space="preserve">Im Bereich </w:t>
            </w:r>
            <w:r w:rsidRPr="00D934E4">
              <w:rPr>
                <w:rStyle w:val="LDProgrammelement"/>
              </w:rPr>
              <w:t xml:space="preserve">Kursinformationen </w:t>
            </w:r>
            <w:r w:rsidRPr="00375923">
              <w:t>werden die Schüler des Kurses aufgelistet.</w:t>
            </w:r>
          </w:p>
          <w:p w14:paraId="19A2FAEA" w14:textId="24669EB9" w:rsidR="00375923" w:rsidRDefault="00375923" w:rsidP="00D934E4">
            <w:pPr>
              <w:pStyle w:val="Aufzhlungbndig"/>
            </w:pPr>
            <w:r>
              <w:t xml:space="preserve">Schüler mit dem Kästchen </w:t>
            </w:r>
            <w:r>
              <w:rPr>
                <w:noProof/>
                <w:lang w:eastAsia="de-DE"/>
              </w:rPr>
              <w:drawing>
                <wp:inline distT="0" distB="0" distL="0" distR="0" wp14:anchorId="5A3FE24D" wp14:editId="20633A33">
                  <wp:extent cx="116840" cy="116840"/>
                  <wp:effectExtent l="0" t="0" r="0" b="0"/>
                  <wp:docPr id="23" name="Grafik 23" descr="Statusikon rotes Quadr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Statusikon rotes Quadrat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00421E9A">
              <w:t xml:space="preserve"> </w:t>
            </w:r>
            <w:r>
              <w:t xml:space="preserve">haben den Noteneintrag </w:t>
            </w:r>
            <w:r>
              <w:rPr>
                <w:i/>
                <w:iCs/>
              </w:rPr>
              <w:t xml:space="preserve">nv </w:t>
            </w:r>
            <w:r w:rsidRPr="00421E9A">
              <w:t>oder</w:t>
            </w:r>
            <w:r>
              <w:rPr>
                <w:i/>
                <w:iCs/>
              </w:rPr>
              <w:t xml:space="preserve"> -.</w:t>
            </w:r>
          </w:p>
          <w:p w14:paraId="529B74BB" w14:textId="0FE3D502" w:rsidR="00375923" w:rsidRDefault="00375923" w:rsidP="00D934E4">
            <w:pPr>
              <w:pStyle w:val="Aufzhlungbndig"/>
              <w:rPr>
                <w:rFonts w:cs="Arial"/>
                <w:szCs w:val="20"/>
              </w:rPr>
            </w:pPr>
            <w:r>
              <w:lastRenderedPageBreak/>
              <w:t xml:space="preserve">Schüler mit dem Kästchen </w:t>
            </w:r>
            <w:r>
              <w:rPr>
                <w:noProof/>
                <w:lang w:eastAsia="de-DE"/>
              </w:rPr>
              <w:drawing>
                <wp:inline distT="0" distB="0" distL="0" distR="0" wp14:anchorId="36911CAA" wp14:editId="42469AF8">
                  <wp:extent cx="116840" cy="116840"/>
                  <wp:effectExtent l="0" t="0" r="0" b="0"/>
                  <wp:docPr id="22" name="Grafik 22" descr="Statusikon grünes Quadr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descr="Statusikon grünes Quadrat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00421E9A">
              <w:t xml:space="preserve"> </w:t>
            </w:r>
            <w:r>
              <w:t>haben einen Noteneintrag.</w:t>
            </w:r>
          </w:p>
        </w:tc>
      </w:tr>
    </w:tbl>
    <w:p w14:paraId="7714445D" w14:textId="6F1309B1" w:rsidR="00375923" w:rsidRDefault="00375923" w:rsidP="00375923">
      <w:pPr>
        <w:pStyle w:val="aufzhlung"/>
        <w:rPr>
          <w:rFonts w:ascii="Arial" w:hAnsi="Arial" w:cs="Arial"/>
        </w:rPr>
      </w:pPr>
    </w:p>
    <w:p w14:paraId="666FA64B" w14:textId="77777777" w:rsidR="00DA0FA7" w:rsidRDefault="00DA0FA7" w:rsidP="00DA0FA7">
      <w:pPr>
        <w:pStyle w:val="LDTextinhalteingerckt"/>
      </w:pPr>
      <w:r w:rsidRPr="00C43F5D">
        <w:rPr>
          <w:noProof/>
        </w:rPr>
        <w:drawing>
          <wp:inline distT="0" distB="0" distL="0" distR="0" wp14:anchorId="4FDF3B33" wp14:editId="5FDB237F">
            <wp:extent cx="5400000" cy="3168000"/>
            <wp:effectExtent l="19050" t="19050" r="10795" b="13970"/>
            <wp:docPr id="65" name="Grafik 65" descr="Das Bild visualisier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Grafik 65" descr="Das Bild visualisiert das im Text Beschriebene. Es liefert keine darüber hinausgehenden wichtigen Informationen. "/>
                    <pic:cNvPicPr/>
                  </pic:nvPicPr>
                  <pic:blipFill>
                    <a:blip r:embed="rId47"/>
                    <a:stretch>
                      <a:fillRect/>
                    </a:stretch>
                  </pic:blipFill>
                  <pic:spPr>
                    <a:xfrm>
                      <a:off x="0" y="0"/>
                      <a:ext cx="5400000" cy="3168000"/>
                    </a:xfrm>
                    <a:prstGeom prst="rect">
                      <a:avLst/>
                    </a:prstGeom>
                    <a:ln>
                      <a:solidFill>
                        <a:schemeClr val="accent1"/>
                      </a:solidFill>
                    </a:ln>
                  </pic:spPr>
                </pic:pic>
              </a:graphicData>
            </a:graphic>
          </wp:inline>
        </w:drawing>
      </w:r>
    </w:p>
    <w:p w14:paraId="30837723" w14:textId="345A73AC" w:rsidR="00DA0FA7" w:rsidRDefault="00DA0FA7" w:rsidP="00DA0FA7">
      <w:pPr>
        <w:pStyle w:val="LDBildunterschrift"/>
      </w:pPr>
      <w:bookmarkStart w:id="160" w:name="_Toc225924095"/>
      <w:bookmarkStart w:id="161" w:name="_Toc226470811"/>
      <w:bookmarkStart w:id="162" w:name="_Toc226530439"/>
      <w:r>
        <w:t xml:space="preserve">Abb. </w:t>
      </w:r>
      <w:r w:rsidR="00CB0419">
        <w:fldChar w:fldCharType="begin"/>
      </w:r>
      <w:r w:rsidR="00CB0419">
        <w:instrText xml:space="preserve"> SEQ Abb. \* ARABIC </w:instrText>
      </w:r>
      <w:r w:rsidR="00CB0419">
        <w:fldChar w:fldCharType="separate"/>
      </w:r>
      <w:r w:rsidR="002615C1">
        <w:rPr>
          <w:noProof/>
        </w:rPr>
        <w:t>21</w:t>
      </w:r>
      <w:r w:rsidR="00CB0419">
        <w:rPr>
          <w:noProof/>
        </w:rPr>
        <w:fldChar w:fldCharType="end"/>
      </w:r>
      <w:r>
        <w:t xml:space="preserve"> </w:t>
      </w:r>
      <w:bookmarkStart w:id="163" w:name="_Ref392769408"/>
      <w:bookmarkStart w:id="164" w:name="_Toc107401242"/>
      <w:r>
        <w:t>Webseite Kurse</w:t>
      </w:r>
      <w:bookmarkEnd w:id="163"/>
      <w:bookmarkEnd w:id="164"/>
      <w:bookmarkEnd w:id="160"/>
      <w:bookmarkEnd w:id="161"/>
      <w:bookmarkEnd w:id="162"/>
    </w:p>
    <w:p w14:paraId="0D951187" w14:textId="25EB08B0" w:rsidR="00375923" w:rsidRDefault="00375923" w:rsidP="000F0AEA">
      <w:pPr>
        <w:pStyle w:val="LDHandlungsschritt"/>
        <w:numPr>
          <w:ilvl w:val="0"/>
          <w:numId w:val="25"/>
        </w:numPr>
      </w:pPr>
      <w:r>
        <w:t xml:space="preserve">Klicken Sie in der Spalte </w:t>
      </w:r>
      <w:r w:rsidRPr="002B3389">
        <w:rPr>
          <w:rStyle w:val="LDProgrammelement"/>
        </w:rPr>
        <w:t>Note</w:t>
      </w:r>
      <w:r>
        <w:t xml:space="preserve"> in das gewünschte Feld und geben die Noten/Punkte direkt ein oder nutzen Sie die Auswahlliste. Punkten unter 10 wird eine 0 vorangestellt (z.B. 08).</w:t>
      </w:r>
    </w:p>
    <w:p w14:paraId="2ACE1141" w14:textId="4849DB11" w:rsidR="00375923" w:rsidRDefault="00375923" w:rsidP="003269EE">
      <w:pPr>
        <w:pStyle w:val="berschrift5"/>
      </w:pPr>
      <w:r>
        <w:t>Bedeutung der Abkürzungen im Feld Note</w:t>
      </w:r>
    </w:p>
    <w:tbl>
      <w:tblPr>
        <w:tblW w:w="8647" w:type="dxa"/>
        <w:tblInd w:w="70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CellMar>
          <w:left w:w="57" w:type="dxa"/>
          <w:right w:w="57" w:type="dxa"/>
        </w:tblCellMar>
        <w:tblLook w:val="04A0" w:firstRow="1" w:lastRow="0" w:firstColumn="1" w:lastColumn="0" w:noHBand="0" w:noVBand="1"/>
      </w:tblPr>
      <w:tblGrid>
        <w:gridCol w:w="851"/>
        <w:gridCol w:w="7796"/>
      </w:tblGrid>
      <w:tr w:rsidR="00D934E4" w:rsidRPr="00E3599E" w14:paraId="70AE6A16" w14:textId="77777777" w:rsidTr="00D934E4">
        <w:trPr>
          <w:tblHeader/>
        </w:trPr>
        <w:tc>
          <w:tcPr>
            <w:tcW w:w="851" w:type="dxa"/>
            <w:shd w:val="clear" w:color="auto" w:fill="D9D9D9" w:themeFill="background1" w:themeFillShade="D9"/>
          </w:tcPr>
          <w:p w14:paraId="504B2783" w14:textId="6A503F01" w:rsidR="00D934E4" w:rsidRPr="00C32139" w:rsidRDefault="00D934E4" w:rsidP="00643364">
            <w:pPr>
              <w:pStyle w:val="LDTextinhalt"/>
              <w:rPr>
                <w:rStyle w:val="LDBereichTabelle"/>
              </w:rPr>
            </w:pPr>
            <w:r>
              <w:rPr>
                <w:rStyle w:val="LDBereichTabelle"/>
              </w:rPr>
              <w:t>Abk.</w:t>
            </w:r>
          </w:p>
        </w:tc>
        <w:tc>
          <w:tcPr>
            <w:tcW w:w="7796" w:type="dxa"/>
            <w:shd w:val="clear" w:color="auto" w:fill="D9D9D9" w:themeFill="background1" w:themeFillShade="D9"/>
          </w:tcPr>
          <w:p w14:paraId="6E37A1EF" w14:textId="3464051B" w:rsidR="00D934E4" w:rsidRPr="00C32139" w:rsidRDefault="00D934E4" w:rsidP="00643364">
            <w:pPr>
              <w:pStyle w:val="LDTextinhalt"/>
              <w:rPr>
                <w:rStyle w:val="LDBereichTabelle"/>
              </w:rPr>
            </w:pPr>
            <w:r>
              <w:rPr>
                <w:rStyle w:val="LDBereichTabelle"/>
              </w:rPr>
              <w:t>Bedeutung</w:t>
            </w:r>
          </w:p>
        </w:tc>
      </w:tr>
      <w:tr w:rsidR="00D934E4" w:rsidRPr="00E3599E" w14:paraId="1ADC63E1" w14:textId="77777777" w:rsidTr="00086A6F">
        <w:tblPrEx>
          <w:tblCellMar>
            <w:left w:w="70" w:type="dxa"/>
            <w:right w:w="70" w:type="dxa"/>
          </w:tblCellMar>
        </w:tblPrEx>
        <w:tc>
          <w:tcPr>
            <w:tcW w:w="851" w:type="dxa"/>
            <w:vAlign w:val="center"/>
          </w:tcPr>
          <w:p w14:paraId="6E28C8B9" w14:textId="7B18FE4B" w:rsidR="00D934E4" w:rsidRPr="00D934E4" w:rsidRDefault="00D934E4" w:rsidP="00D934E4">
            <w:pPr>
              <w:pStyle w:val="LDTextinhalt"/>
            </w:pPr>
            <w:r>
              <w:t>T</w:t>
            </w:r>
          </w:p>
        </w:tc>
        <w:tc>
          <w:tcPr>
            <w:tcW w:w="7796" w:type="dxa"/>
            <w:vAlign w:val="center"/>
          </w:tcPr>
          <w:p w14:paraId="5358E9EE" w14:textId="24682F42" w:rsidR="00D934E4" w:rsidRPr="00D934E4" w:rsidRDefault="00D934E4" w:rsidP="00D934E4">
            <w:pPr>
              <w:pStyle w:val="LDTextinhalt"/>
              <w:rPr>
                <w:rStyle w:val="LDbesonderswichtigerText0"/>
                <w:b w:val="0"/>
                <w:bCs w:val="0"/>
                <w:color w:val="auto"/>
                <w:szCs w:val="22"/>
              </w:rPr>
            </w:pPr>
            <w:r>
              <w:t>teilgenommen</w:t>
            </w:r>
          </w:p>
        </w:tc>
      </w:tr>
      <w:tr w:rsidR="00D934E4" w:rsidRPr="00E3599E" w14:paraId="33DA4FB1" w14:textId="77777777" w:rsidTr="00086A6F">
        <w:tblPrEx>
          <w:tblCellMar>
            <w:left w:w="70" w:type="dxa"/>
            <w:right w:w="70" w:type="dxa"/>
          </w:tblCellMar>
        </w:tblPrEx>
        <w:tc>
          <w:tcPr>
            <w:tcW w:w="851" w:type="dxa"/>
            <w:vAlign w:val="center"/>
          </w:tcPr>
          <w:p w14:paraId="604550F1" w14:textId="4BE9BF5B" w:rsidR="00D934E4" w:rsidRPr="00D934E4" w:rsidRDefault="00D934E4" w:rsidP="00D934E4">
            <w:pPr>
              <w:pStyle w:val="LDTextinhalt"/>
            </w:pPr>
            <w:r>
              <w:t>E</w:t>
            </w:r>
          </w:p>
        </w:tc>
        <w:tc>
          <w:tcPr>
            <w:tcW w:w="7796" w:type="dxa"/>
            <w:vAlign w:val="center"/>
          </w:tcPr>
          <w:p w14:paraId="5E3F0CC8" w14:textId="615EF1BB" w:rsidR="00D934E4" w:rsidRPr="00D934E4" w:rsidRDefault="00D934E4" w:rsidP="00D934E4">
            <w:pPr>
              <w:pStyle w:val="LDTextinhalt"/>
              <w:rPr>
                <w:rStyle w:val="LDwichtigerText"/>
                <w:b w:val="0"/>
                <w:bCs w:val="0"/>
                <w:szCs w:val="22"/>
              </w:rPr>
            </w:pPr>
            <w:r>
              <w:t>mit Erfolg teilgenommen</w:t>
            </w:r>
          </w:p>
        </w:tc>
      </w:tr>
      <w:tr w:rsidR="00D934E4" w:rsidRPr="00E3599E" w14:paraId="07DE00E6" w14:textId="77777777" w:rsidTr="00086A6F">
        <w:tblPrEx>
          <w:tblCellMar>
            <w:left w:w="70" w:type="dxa"/>
            <w:right w:w="70" w:type="dxa"/>
          </w:tblCellMar>
        </w:tblPrEx>
        <w:tc>
          <w:tcPr>
            <w:tcW w:w="851" w:type="dxa"/>
            <w:vAlign w:val="center"/>
          </w:tcPr>
          <w:p w14:paraId="01B5FAC8" w14:textId="126C6D73" w:rsidR="00D934E4" w:rsidRPr="00D934E4" w:rsidRDefault="00D934E4" w:rsidP="00D934E4">
            <w:pPr>
              <w:pStyle w:val="LDTextinhalt"/>
            </w:pPr>
            <w:r>
              <w:t>G</w:t>
            </w:r>
          </w:p>
        </w:tc>
        <w:tc>
          <w:tcPr>
            <w:tcW w:w="7796" w:type="dxa"/>
            <w:vAlign w:val="center"/>
          </w:tcPr>
          <w:p w14:paraId="3D6286E6" w14:textId="64AF9870" w:rsidR="00D934E4" w:rsidRPr="00D934E4" w:rsidRDefault="00D934E4" w:rsidP="00D934E4">
            <w:pPr>
              <w:pStyle w:val="LDTextinhalt"/>
              <w:rPr>
                <w:rStyle w:val="LDwichtigerText"/>
                <w:b w:val="0"/>
                <w:bCs w:val="0"/>
                <w:szCs w:val="22"/>
              </w:rPr>
            </w:pPr>
            <w:r>
              <w:t>mit gutem Erfolg teilgenommen</w:t>
            </w:r>
          </w:p>
        </w:tc>
      </w:tr>
      <w:tr w:rsidR="00D934E4" w:rsidRPr="00E3599E" w14:paraId="0B1F07C9" w14:textId="77777777" w:rsidTr="00086A6F">
        <w:tblPrEx>
          <w:tblCellMar>
            <w:left w:w="70" w:type="dxa"/>
            <w:right w:w="70" w:type="dxa"/>
          </w:tblCellMar>
        </w:tblPrEx>
        <w:tc>
          <w:tcPr>
            <w:tcW w:w="851" w:type="dxa"/>
            <w:vAlign w:val="center"/>
          </w:tcPr>
          <w:p w14:paraId="4F02727D" w14:textId="3F77DB5A" w:rsidR="00D934E4" w:rsidRPr="00D934E4" w:rsidRDefault="00D934E4" w:rsidP="00D934E4">
            <w:pPr>
              <w:pStyle w:val="LDTextinhalt"/>
            </w:pPr>
            <w:r>
              <w:t>-</w:t>
            </w:r>
          </w:p>
        </w:tc>
        <w:tc>
          <w:tcPr>
            <w:tcW w:w="7796" w:type="dxa"/>
            <w:vAlign w:val="center"/>
          </w:tcPr>
          <w:p w14:paraId="2BEF01A6" w14:textId="7426DD4A" w:rsidR="00D934E4" w:rsidRPr="00D934E4" w:rsidRDefault="00D934E4" w:rsidP="00D934E4">
            <w:pPr>
              <w:pStyle w:val="LDTextinhalt"/>
              <w:rPr>
                <w:rStyle w:val="LDwichtigerText"/>
                <w:b w:val="0"/>
                <w:bCs w:val="0"/>
                <w:szCs w:val="22"/>
              </w:rPr>
            </w:pPr>
            <w:r>
              <w:t>keine Note</w:t>
            </w:r>
          </w:p>
        </w:tc>
      </w:tr>
      <w:tr w:rsidR="00D934E4" w:rsidRPr="00E3599E" w14:paraId="5F2EDA20" w14:textId="77777777" w:rsidTr="00086A6F">
        <w:tblPrEx>
          <w:tblCellMar>
            <w:left w:w="70" w:type="dxa"/>
            <w:right w:w="70" w:type="dxa"/>
          </w:tblCellMar>
        </w:tblPrEx>
        <w:tc>
          <w:tcPr>
            <w:tcW w:w="851" w:type="dxa"/>
            <w:vAlign w:val="center"/>
          </w:tcPr>
          <w:p w14:paraId="76D6495B" w14:textId="120458AC" w:rsidR="00D934E4" w:rsidRPr="00D934E4" w:rsidRDefault="00D934E4" w:rsidP="00D934E4">
            <w:pPr>
              <w:pStyle w:val="LDTextinhalt"/>
            </w:pPr>
            <w:r>
              <w:t>*)</w:t>
            </w:r>
          </w:p>
        </w:tc>
        <w:tc>
          <w:tcPr>
            <w:tcW w:w="7796" w:type="dxa"/>
            <w:vAlign w:val="center"/>
          </w:tcPr>
          <w:p w14:paraId="15C91B73" w14:textId="4BCA6A78" w:rsidR="00D934E4" w:rsidRPr="00D934E4" w:rsidRDefault="00D934E4" w:rsidP="00D934E4">
            <w:pPr>
              <w:pStyle w:val="LDTextinhalt"/>
              <w:rPr>
                <w:rStyle w:val="LDwichtigerText"/>
                <w:b w:val="0"/>
                <w:bCs w:val="0"/>
                <w:szCs w:val="22"/>
              </w:rPr>
            </w:pPr>
            <w:r>
              <w:t xml:space="preserve">Bemerkung: Weisen Sie dem Schüler auf der Seite </w:t>
            </w:r>
            <w:r w:rsidRPr="00D934E4">
              <w:rPr>
                <w:rStyle w:val="LDProgrammelement"/>
              </w:rPr>
              <w:t>Leistungserfassung &gt; Schüler</w:t>
            </w:r>
            <w:r>
              <w:t xml:space="preserve"> im Register </w:t>
            </w:r>
            <w:r w:rsidRPr="002B3389">
              <w:rPr>
                <w:rStyle w:val="LDProgrammelement"/>
              </w:rPr>
              <w:t>Bemerkungen</w:t>
            </w:r>
            <w:r>
              <w:t xml:space="preserve"> eine Bemerkung zu.</w:t>
            </w:r>
          </w:p>
        </w:tc>
      </w:tr>
      <w:tr w:rsidR="00D934E4" w:rsidRPr="00E3599E" w14:paraId="6975F031" w14:textId="77777777" w:rsidTr="00086A6F">
        <w:tblPrEx>
          <w:tblCellMar>
            <w:left w:w="70" w:type="dxa"/>
            <w:right w:w="70" w:type="dxa"/>
          </w:tblCellMar>
        </w:tblPrEx>
        <w:tc>
          <w:tcPr>
            <w:tcW w:w="851" w:type="dxa"/>
            <w:vAlign w:val="center"/>
          </w:tcPr>
          <w:p w14:paraId="4FD698CA" w14:textId="2F6348F9" w:rsidR="00D934E4" w:rsidRPr="00D934E4" w:rsidRDefault="00D934E4" w:rsidP="00D934E4">
            <w:pPr>
              <w:pStyle w:val="LDTextinhalt"/>
            </w:pPr>
            <w:r>
              <w:t>bf</w:t>
            </w:r>
          </w:p>
        </w:tc>
        <w:tc>
          <w:tcPr>
            <w:tcW w:w="7796" w:type="dxa"/>
            <w:vAlign w:val="center"/>
          </w:tcPr>
          <w:p w14:paraId="76B06DEC" w14:textId="68D82A77" w:rsidR="00D934E4" w:rsidRPr="00D934E4" w:rsidRDefault="00D934E4" w:rsidP="00D934E4">
            <w:pPr>
              <w:pStyle w:val="LDTextinhalt"/>
              <w:rPr>
                <w:rStyle w:val="LDwichtigerText"/>
                <w:b w:val="0"/>
                <w:bCs w:val="0"/>
                <w:szCs w:val="22"/>
              </w:rPr>
            </w:pPr>
            <w:r>
              <w:t>Vom Sport befreit</w:t>
            </w:r>
            <w:r w:rsidR="009A7F23">
              <w:t xml:space="preserve"> (siehe Seite 4)</w:t>
            </w:r>
          </w:p>
        </w:tc>
      </w:tr>
    </w:tbl>
    <w:p w14:paraId="0D0073EB" w14:textId="77777777" w:rsidR="00375923" w:rsidRDefault="00375923" w:rsidP="002B3389">
      <w:pPr>
        <w:pStyle w:val="LDHandlungsschritt"/>
      </w:pPr>
      <w:r>
        <w:lastRenderedPageBreak/>
        <w:t xml:space="preserve">Geben Sie Fehlstunden direkt in den Feldern </w:t>
      </w:r>
      <w:r w:rsidRPr="002B3389">
        <w:rPr>
          <w:rStyle w:val="LDProgrammelement"/>
        </w:rPr>
        <w:t>ges.FStd.</w:t>
      </w:r>
      <w:r>
        <w:t xml:space="preserve"> (gesamte Fehlstunden) und </w:t>
      </w:r>
      <w:r w:rsidRPr="002B3389">
        <w:rPr>
          <w:rStyle w:val="LDProgrammelement"/>
        </w:rPr>
        <w:t>une.FStd.</w:t>
      </w:r>
      <w:r>
        <w:t xml:space="preserve"> (unentschuldigte Fehlstunden) ein.</w:t>
      </w:r>
    </w:p>
    <w:p w14:paraId="656BB657" w14:textId="384D4725" w:rsidR="00375923" w:rsidRDefault="00375923" w:rsidP="002B3389">
      <w:pPr>
        <w:pStyle w:val="LDHandlungsschritt"/>
      </w:pPr>
      <w:r>
        <w:t>Klicken Sie auf</w:t>
      </w:r>
      <w:r w:rsidR="00421E9A">
        <w:t xml:space="preserve"> </w:t>
      </w:r>
      <w:r w:rsidR="00D934E4" w:rsidRPr="00D934E4">
        <w:rPr>
          <w:rStyle w:val="LDProgrammelement"/>
        </w:rPr>
        <w:t>speichern</w:t>
      </w:r>
      <w:r>
        <w:t>.</w:t>
      </w:r>
    </w:p>
    <w:p w14:paraId="6544216F" w14:textId="33FC0681" w:rsidR="004B72F0" w:rsidRDefault="004B72F0" w:rsidP="00442D34">
      <w:pPr>
        <w:pStyle w:val="berschrift2"/>
      </w:pPr>
      <w:bookmarkStart w:id="165" w:name="_Ref392255717"/>
      <w:bookmarkStart w:id="166" w:name="_Ref392255739"/>
      <w:bookmarkStart w:id="167" w:name="_Toc132712063"/>
      <w:bookmarkStart w:id="168" w:name="_Ref209440438"/>
      <w:bookmarkStart w:id="169" w:name="_Toc225924076"/>
      <w:bookmarkStart w:id="170" w:name="_Toc226470792"/>
      <w:bookmarkStart w:id="171" w:name="_Toc226530413"/>
      <w:r>
        <w:t xml:space="preserve">Übersicht </w:t>
      </w:r>
      <w:r w:rsidR="00442D34">
        <w:t>H+R Abschlüsse</w:t>
      </w:r>
      <w:bookmarkEnd w:id="165"/>
      <w:bookmarkEnd w:id="166"/>
      <w:r w:rsidR="00442D34">
        <w:t xml:space="preserve"> nach Schulformen</w:t>
      </w:r>
      <w:bookmarkEnd w:id="167"/>
      <w:bookmarkEnd w:id="168"/>
      <w:bookmarkEnd w:id="169"/>
      <w:bookmarkEnd w:id="170"/>
      <w:bookmarkEnd w:id="171"/>
    </w:p>
    <w:tbl>
      <w:tblPr>
        <w:tblW w:w="8930" w:type="dxa"/>
        <w:tblInd w:w="70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CellMar>
          <w:left w:w="57" w:type="dxa"/>
          <w:right w:w="57" w:type="dxa"/>
        </w:tblCellMar>
        <w:tblLook w:val="04A0" w:firstRow="1" w:lastRow="0" w:firstColumn="1" w:lastColumn="0" w:noHBand="0" w:noVBand="1"/>
      </w:tblPr>
      <w:tblGrid>
        <w:gridCol w:w="1159"/>
        <w:gridCol w:w="5140"/>
        <w:gridCol w:w="2631"/>
      </w:tblGrid>
      <w:tr w:rsidR="00DE6F1D" w:rsidRPr="00E3599E" w14:paraId="4E94AF8B" w14:textId="100BBE53" w:rsidTr="00DE6F1D">
        <w:trPr>
          <w:tblHeader/>
        </w:trPr>
        <w:tc>
          <w:tcPr>
            <w:tcW w:w="1159" w:type="dxa"/>
            <w:shd w:val="clear" w:color="auto" w:fill="D9D9D9" w:themeFill="background1" w:themeFillShade="D9"/>
          </w:tcPr>
          <w:p w14:paraId="18DCF2BF" w14:textId="17F572DB" w:rsidR="00DE6F1D" w:rsidRPr="00C32139" w:rsidRDefault="00DE6F1D" w:rsidP="00643364">
            <w:pPr>
              <w:pStyle w:val="LDTextinhalt"/>
              <w:rPr>
                <w:rStyle w:val="LDBereichTabelle"/>
              </w:rPr>
            </w:pPr>
            <w:r>
              <w:rPr>
                <w:rStyle w:val="LDBereichTabelle"/>
              </w:rPr>
              <w:t>Schulform.</w:t>
            </w:r>
          </w:p>
        </w:tc>
        <w:tc>
          <w:tcPr>
            <w:tcW w:w="5140" w:type="dxa"/>
            <w:shd w:val="clear" w:color="auto" w:fill="D9D9D9" w:themeFill="background1" w:themeFillShade="D9"/>
          </w:tcPr>
          <w:p w14:paraId="6F59440E" w14:textId="25273417" w:rsidR="00DE6F1D" w:rsidRPr="00C32139" w:rsidRDefault="00DE6F1D" w:rsidP="00643364">
            <w:pPr>
              <w:pStyle w:val="LDTextinhalt"/>
              <w:rPr>
                <w:rStyle w:val="LDBereichTabelle"/>
              </w:rPr>
            </w:pPr>
            <w:r>
              <w:rPr>
                <w:rStyle w:val="LDBereichTabelle"/>
              </w:rPr>
              <w:t>Voraussichtlicher Abschluss - Beschreibung</w:t>
            </w:r>
          </w:p>
        </w:tc>
        <w:tc>
          <w:tcPr>
            <w:tcW w:w="2631" w:type="dxa"/>
            <w:shd w:val="clear" w:color="auto" w:fill="D9D9D9" w:themeFill="background1" w:themeFillShade="D9"/>
          </w:tcPr>
          <w:p w14:paraId="2D9142A8" w14:textId="18275493" w:rsidR="00DE6F1D" w:rsidRDefault="00DE6F1D" w:rsidP="00643364">
            <w:pPr>
              <w:pStyle w:val="LDTextinhalt"/>
              <w:rPr>
                <w:rStyle w:val="LDBereichTabelle"/>
              </w:rPr>
            </w:pPr>
            <w:r>
              <w:rPr>
                <w:rStyle w:val="LDBereichTabelle"/>
              </w:rPr>
              <w:t>Voraussichtlicher Abschluss - Kürzel</w:t>
            </w:r>
          </w:p>
        </w:tc>
      </w:tr>
      <w:tr w:rsidR="00DE6F1D" w:rsidRPr="00E3599E" w14:paraId="0AA98155" w14:textId="38B6EBF7" w:rsidTr="00700454">
        <w:tblPrEx>
          <w:tblCellMar>
            <w:left w:w="70" w:type="dxa"/>
            <w:right w:w="70" w:type="dxa"/>
          </w:tblCellMar>
        </w:tblPrEx>
        <w:tc>
          <w:tcPr>
            <w:tcW w:w="1159" w:type="dxa"/>
            <w:vMerge w:val="restart"/>
            <w:vAlign w:val="center"/>
          </w:tcPr>
          <w:p w14:paraId="391F350C" w14:textId="44A611A5" w:rsidR="00DE6F1D" w:rsidRPr="00DE6F1D" w:rsidRDefault="00DE6F1D" w:rsidP="00DE6F1D">
            <w:pPr>
              <w:pStyle w:val="LDTextinhalt"/>
              <w:rPr>
                <w:rStyle w:val="LDwichtigerText"/>
              </w:rPr>
            </w:pPr>
            <w:r>
              <w:rPr>
                <w:rStyle w:val="LDwichtigerText"/>
              </w:rPr>
              <w:t>H</w:t>
            </w:r>
          </w:p>
        </w:tc>
        <w:tc>
          <w:tcPr>
            <w:tcW w:w="5140" w:type="dxa"/>
          </w:tcPr>
          <w:p w14:paraId="7D42E71F" w14:textId="3D9988E6" w:rsidR="00DE6F1D" w:rsidRPr="00D934E4" w:rsidRDefault="00DE6F1D" w:rsidP="00DE6F1D">
            <w:pPr>
              <w:pStyle w:val="LDTextinhalt"/>
              <w:rPr>
                <w:rStyle w:val="LDbesonderswichtigerText0"/>
                <w:b w:val="0"/>
                <w:bCs w:val="0"/>
                <w:color w:val="auto"/>
                <w:szCs w:val="22"/>
              </w:rPr>
            </w:pPr>
            <w:r>
              <w:rPr>
                <w:sz w:val="20"/>
                <w:szCs w:val="20"/>
              </w:rPr>
              <w:t>Hauptschulabschluss</w:t>
            </w:r>
          </w:p>
        </w:tc>
        <w:tc>
          <w:tcPr>
            <w:tcW w:w="2631" w:type="dxa"/>
          </w:tcPr>
          <w:p w14:paraId="5C8740C4" w14:textId="732553FD" w:rsidR="00DE6F1D" w:rsidRDefault="00DE6F1D" w:rsidP="00DE6F1D">
            <w:pPr>
              <w:pStyle w:val="LDTextinhalt"/>
            </w:pPr>
            <w:r w:rsidRPr="00CD2337">
              <w:rPr>
                <w:b/>
                <w:sz w:val="20"/>
                <w:szCs w:val="20"/>
              </w:rPr>
              <w:t>HA</w:t>
            </w:r>
          </w:p>
        </w:tc>
      </w:tr>
      <w:tr w:rsidR="00DE6F1D" w:rsidRPr="00E3599E" w14:paraId="7E7E26DA" w14:textId="4BCC7778" w:rsidTr="00700454">
        <w:tblPrEx>
          <w:tblCellMar>
            <w:left w:w="70" w:type="dxa"/>
            <w:right w:w="70" w:type="dxa"/>
          </w:tblCellMar>
        </w:tblPrEx>
        <w:tc>
          <w:tcPr>
            <w:tcW w:w="1159" w:type="dxa"/>
            <w:vMerge/>
            <w:vAlign w:val="center"/>
          </w:tcPr>
          <w:p w14:paraId="23D3511A" w14:textId="345484A2" w:rsidR="00DE6F1D" w:rsidRPr="00DE6F1D" w:rsidRDefault="00DE6F1D" w:rsidP="00DE6F1D">
            <w:pPr>
              <w:pStyle w:val="LDTextinhalt"/>
              <w:rPr>
                <w:rStyle w:val="LDwichtigerText"/>
              </w:rPr>
            </w:pPr>
          </w:p>
        </w:tc>
        <w:tc>
          <w:tcPr>
            <w:tcW w:w="5140" w:type="dxa"/>
          </w:tcPr>
          <w:p w14:paraId="7CDB2743" w14:textId="05862759" w:rsidR="00DE6F1D" w:rsidRPr="00D934E4" w:rsidRDefault="00DE6F1D" w:rsidP="00DE6F1D">
            <w:pPr>
              <w:pStyle w:val="LDTextinhalt"/>
              <w:rPr>
                <w:rStyle w:val="LDwichtigerText"/>
                <w:b w:val="0"/>
                <w:bCs w:val="0"/>
                <w:szCs w:val="22"/>
              </w:rPr>
            </w:pPr>
            <w:r>
              <w:rPr>
                <w:sz w:val="20"/>
                <w:szCs w:val="20"/>
              </w:rPr>
              <w:t>Qualifizierender Hauptschulabschluss</w:t>
            </w:r>
          </w:p>
        </w:tc>
        <w:tc>
          <w:tcPr>
            <w:tcW w:w="2631" w:type="dxa"/>
          </w:tcPr>
          <w:p w14:paraId="7E100F61" w14:textId="7A1408CB" w:rsidR="00DE6F1D" w:rsidRDefault="00DE6F1D" w:rsidP="00DE6F1D">
            <w:pPr>
              <w:pStyle w:val="LDTextinhalt"/>
            </w:pPr>
            <w:r w:rsidRPr="00CD2337">
              <w:rPr>
                <w:b/>
                <w:sz w:val="20"/>
                <w:szCs w:val="20"/>
              </w:rPr>
              <w:t>HQ</w:t>
            </w:r>
          </w:p>
        </w:tc>
      </w:tr>
      <w:tr w:rsidR="00DE6F1D" w:rsidRPr="00E3599E" w14:paraId="75E5C155" w14:textId="492B05CE" w:rsidTr="00700454">
        <w:tblPrEx>
          <w:tblCellMar>
            <w:left w:w="70" w:type="dxa"/>
            <w:right w:w="70" w:type="dxa"/>
          </w:tblCellMar>
        </w:tblPrEx>
        <w:tc>
          <w:tcPr>
            <w:tcW w:w="1159" w:type="dxa"/>
            <w:vMerge/>
            <w:vAlign w:val="center"/>
          </w:tcPr>
          <w:p w14:paraId="48A58097" w14:textId="2970F8AB" w:rsidR="00DE6F1D" w:rsidRPr="00DE6F1D" w:rsidRDefault="00DE6F1D" w:rsidP="00DE6F1D">
            <w:pPr>
              <w:pStyle w:val="LDTextinhalt"/>
              <w:rPr>
                <w:rStyle w:val="LDwichtigerText"/>
              </w:rPr>
            </w:pPr>
          </w:p>
        </w:tc>
        <w:tc>
          <w:tcPr>
            <w:tcW w:w="5140" w:type="dxa"/>
          </w:tcPr>
          <w:p w14:paraId="10430364" w14:textId="5B512272" w:rsidR="00DE6F1D" w:rsidRPr="00D934E4" w:rsidRDefault="00DE6F1D" w:rsidP="00DE6F1D">
            <w:pPr>
              <w:pStyle w:val="LDTextinhalt"/>
              <w:rPr>
                <w:rStyle w:val="LDwichtigerText"/>
                <w:b w:val="0"/>
                <w:bCs w:val="0"/>
                <w:szCs w:val="22"/>
              </w:rPr>
            </w:pPr>
            <w:r>
              <w:rPr>
                <w:sz w:val="20"/>
                <w:szCs w:val="20"/>
              </w:rPr>
              <w:t>Mittlerer Abschluss-H10</w:t>
            </w:r>
          </w:p>
        </w:tc>
        <w:tc>
          <w:tcPr>
            <w:tcW w:w="2631" w:type="dxa"/>
          </w:tcPr>
          <w:p w14:paraId="128A9C8F" w14:textId="6DA2458F" w:rsidR="00DE6F1D" w:rsidRDefault="00DE6F1D" w:rsidP="00DE6F1D">
            <w:pPr>
              <w:pStyle w:val="LDTextinhalt"/>
            </w:pPr>
            <w:r w:rsidRPr="00CD2337">
              <w:rPr>
                <w:b/>
                <w:sz w:val="20"/>
                <w:szCs w:val="20"/>
              </w:rPr>
              <w:t>MA-H10</w:t>
            </w:r>
          </w:p>
        </w:tc>
      </w:tr>
      <w:tr w:rsidR="00DE6F1D" w:rsidRPr="00E3599E" w14:paraId="3A050EB1" w14:textId="6AA4E2ED" w:rsidTr="00DE6F1D">
        <w:tblPrEx>
          <w:tblCellMar>
            <w:left w:w="70" w:type="dxa"/>
            <w:right w:w="70" w:type="dxa"/>
          </w:tblCellMar>
        </w:tblPrEx>
        <w:tc>
          <w:tcPr>
            <w:tcW w:w="1159" w:type="dxa"/>
            <w:vAlign w:val="center"/>
          </w:tcPr>
          <w:p w14:paraId="0A36C7F4" w14:textId="0107505F" w:rsidR="00DE6F1D" w:rsidRPr="00DE6F1D" w:rsidRDefault="00DE6F1D" w:rsidP="00DE6F1D">
            <w:pPr>
              <w:pStyle w:val="LDTextinhalt"/>
              <w:rPr>
                <w:rStyle w:val="LDwichtigerText"/>
              </w:rPr>
            </w:pPr>
            <w:r>
              <w:rPr>
                <w:rStyle w:val="LDwichtigerText"/>
              </w:rPr>
              <w:t>R</w:t>
            </w:r>
          </w:p>
        </w:tc>
        <w:tc>
          <w:tcPr>
            <w:tcW w:w="5140" w:type="dxa"/>
            <w:vAlign w:val="center"/>
          </w:tcPr>
          <w:p w14:paraId="72A188AB" w14:textId="20586D4D" w:rsidR="00DE6F1D" w:rsidRPr="00D934E4" w:rsidRDefault="00DE6F1D" w:rsidP="00DE6F1D">
            <w:pPr>
              <w:pStyle w:val="LDTextinhalt"/>
              <w:rPr>
                <w:rStyle w:val="LDwichtigerText"/>
                <w:b w:val="0"/>
                <w:bCs w:val="0"/>
                <w:szCs w:val="22"/>
              </w:rPr>
            </w:pPr>
            <w:r>
              <w:rPr>
                <w:sz w:val="20"/>
                <w:szCs w:val="20"/>
              </w:rPr>
              <w:t>Mittlerer Abschluss</w:t>
            </w:r>
          </w:p>
        </w:tc>
        <w:tc>
          <w:tcPr>
            <w:tcW w:w="2631" w:type="dxa"/>
          </w:tcPr>
          <w:p w14:paraId="52A29B27" w14:textId="05537BDC" w:rsidR="00DE6F1D" w:rsidRDefault="00DE6F1D" w:rsidP="00DE6F1D">
            <w:pPr>
              <w:pStyle w:val="LDTextinhalt"/>
            </w:pPr>
            <w:r w:rsidRPr="00CD2337">
              <w:rPr>
                <w:b/>
                <w:sz w:val="20"/>
                <w:szCs w:val="20"/>
              </w:rPr>
              <w:t>MA</w:t>
            </w:r>
          </w:p>
        </w:tc>
      </w:tr>
      <w:tr w:rsidR="00DE6F1D" w:rsidRPr="00E3599E" w14:paraId="007411FD" w14:textId="77777777" w:rsidTr="00EF193A">
        <w:tblPrEx>
          <w:tblCellMar>
            <w:left w:w="70" w:type="dxa"/>
            <w:right w:w="70" w:type="dxa"/>
          </w:tblCellMar>
        </w:tblPrEx>
        <w:tc>
          <w:tcPr>
            <w:tcW w:w="1159" w:type="dxa"/>
            <w:vMerge w:val="restart"/>
            <w:vAlign w:val="center"/>
          </w:tcPr>
          <w:p w14:paraId="5A10D5C2" w14:textId="3DF2D73C" w:rsidR="00DE6F1D" w:rsidRPr="00DE6F1D" w:rsidRDefault="00DE6F1D" w:rsidP="00DE6F1D">
            <w:pPr>
              <w:pStyle w:val="LDTextinhalt"/>
              <w:rPr>
                <w:rStyle w:val="LDwichtigerText"/>
              </w:rPr>
            </w:pPr>
            <w:r>
              <w:rPr>
                <w:rStyle w:val="LDwichtigerText"/>
              </w:rPr>
              <w:t>IGS</w:t>
            </w:r>
          </w:p>
        </w:tc>
        <w:tc>
          <w:tcPr>
            <w:tcW w:w="5140" w:type="dxa"/>
          </w:tcPr>
          <w:p w14:paraId="52E546CC" w14:textId="75A110FF" w:rsidR="00DE6F1D" w:rsidRDefault="00DE6F1D" w:rsidP="00DE6F1D">
            <w:pPr>
              <w:pStyle w:val="LDTextinhalt"/>
            </w:pPr>
            <w:r>
              <w:rPr>
                <w:sz w:val="20"/>
                <w:szCs w:val="20"/>
              </w:rPr>
              <w:t>Hauptschulabschluss</w:t>
            </w:r>
          </w:p>
        </w:tc>
        <w:tc>
          <w:tcPr>
            <w:tcW w:w="2631" w:type="dxa"/>
          </w:tcPr>
          <w:p w14:paraId="40D9D959" w14:textId="33778865" w:rsidR="00DE6F1D" w:rsidRDefault="00DE6F1D" w:rsidP="00DE6F1D">
            <w:pPr>
              <w:pStyle w:val="LDTextinhalt"/>
            </w:pPr>
            <w:r w:rsidRPr="00CD2337">
              <w:rPr>
                <w:b/>
                <w:sz w:val="20"/>
                <w:szCs w:val="20"/>
              </w:rPr>
              <w:t>HA</w:t>
            </w:r>
          </w:p>
        </w:tc>
      </w:tr>
      <w:tr w:rsidR="00DE6F1D" w:rsidRPr="00E3599E" w14:paraId="06923001" w14:textId="77777777" w:rsidTr="00EF193A">
        <w:tblPrEx>
          <w:tblCellMar>
            <w:left w:w="70" w:type="dxa"/>
            <w:right w:w="70" w:type="dxa"/>
          </w:tblCellMar>
        </w:tblPrEx>
        <w:tc>
          <w:tcPr>
            <w:tcW w:w="1159" w:type="dxa"/>
            <w:vMerge/>
            <w:vAlign w:val="center"/>
          </w:tcPr>
          <w:p w14:paraId="01436213" w14:textId="77777777" w:rsidR="00DE6F1D" w:rsidRPr="00DE6F1D" w:rsidRDefault="00DE6F1D" w:rsidP="00DE6F1D">
            <w:pPr>
              <w:pStyle w:val="LDTextinhalt"/>
              <w:rPr>
                <w:rStyle w:val="LDwichtigerText"/>
              </w:rPr>
            </w:pPr>
          </w:p>
        </w:tc>
        <w:tc>
          <w:tcPr>
            <w:tcW w:w="5140" w:type="dxa"/>
          </w:tcPr>
          <w:p w14:paraId="11161DD7" w14:textId="64F6A8F2" w:rsidR="00DE6F1D" w:rsidRDefault="00DE6F1D" w:rsidP="00DE6F1D">
            <w:pPr>
              <w:pStyle w:val="LDTextinhalt"/>
            </w:pPr>
            <w:r>
              <w:rPr>
                <w:sz w:val="20"/>
                <w:szCs w:val="20"/>
              </w:rPr>
              <w:t>Qualifizierender Hauptschulabschluss</w:t>
            </w:r>
          </w:p>
        </w:tc>
        <w:tc>
          <w:tcPr>
            <w:tcW w:w="2631" w:type="dxa"/>
          </w:tcPr>
          <w:p w14:paraId="188377A8" w14:textId="0BB84956" w:rsidR="00DE6F1D" w:rsidRDefault="00DE6F1D" w:rsidP="00DE6F1D">
            <w:pPr>
              <w:pStyle w:val="LDTextinhalt"/>
            </w:pPr>
            <w:r w:rsidRPr="00CD2337">
              <w:rPr>
                <w:b/>
                <w:sz w:val="20"/>
                <w:szCs w:val="20"/>
              </w:rPr>
              <w:t>HQ</w:t>
            </w:r>
          </w:p>
        </w:tc>
      </w:tr>
      <w:tr w:rsidR="00DE6F1D" w:rsidRPr="00E3599E" w14:paraId="6BDA4DB6" w14:textId="77777777" w:rsidTr="00EF193A">
        <w:tblPrEx>
          <w:tblCellMar>
            <w:left w:w="70" w:type="dxa"/>
            <w:right w:w="70" w:type="dxa"/>
          </w:tblCellMar>
        </w:tblPrEx>
        <w:tc>
          <w:tcPr>
            <w:tcW w:w="1159" w:type="dxa"/>
            <w:vMerge/>
            <w:vAlign w:val="center"/>
          </w:tcPr>
          <w:p w14:paraId="598F1D41" w14:textId="77777777" w:rsidR="00DE6F1D" w:rsidRPr="00DE6F1D" w:rsidRDefault="00DE6F1D" w:rsidP="00DE6F1D">
            <w:pPr>
              <w:pStyle w:val="LDTextinhalt"/>
              <w:rPr>
                <w:rStyle w:val="LDwichtigerText"/>
              </w:rPr>
            </w:pPr>
          </w:p>
        </w:tc>
        <w:tc>
          <w:tcPr>
            <w:tcW w:w="5140" w:type="dxa"/>
          </w:tcPr>
          <w:p w14:paraId="62621B21" w14:textId="2BB67E58" w:rsidR="00DE6F1D" w:rsidRDefault="00DE6F1D" w:rsidP="00DE6F1D">
            <w:pPr>
              <w:pStyle w:val="LDTextinhalt"/>
            </w:pPr>
            <w:r>
              <w:rPr>
                <w:sz w:val="20"/>
                <w:szCs w:val="20"/>
              </w:rPr>
              <w:t>Mittlerer Abschluss</w:t>
            </w:r>
          </w:p>
        </w:tc>
        <w:tc>
          <w:tcPr>
            <w:tcW w:w="2631" w:type="dxa"/>
          </w:tcPr>
          <w:p w14:paraId="68B7BCFE" w14:textId="37E21606" w:rsidR="00DE6F1D" w:rsidRDefault="00DE6F1D" w:rsidP="00DE6F1D">
            <w:pPr>
              <w:pStyle w:val="LDTextinhalt"/>
            </w:pPr>
            <w:r w:rsidRPr="00CD2337">
              <w:rPr>
                <w:b/>
                <w:sz w:val="20"/>
                <w:szCs w:val="20"/>
              </w:rPr>
              <w:t>MA</w:t>
            </w:r>
          </w:p>
        </w:tc>
      </w:tr>
      <w:tr w:rsidR="00DE6F1D" w:rsidRPr="00E3599E" w14:paraId="3C1D6D01" w14:textId="77777777" w:rsidTr="00EF193A">
        <w:tblPrEx>
          <w:tblCellMar>
            <w:left w:w="70" w:type="dxa"/>
            <w:right w:w="70" w:type="dxa"/>
          </w:tblCellMar>
        </w:tblPrEx>
        <w:tc>
          <w:tcPr>
            <w:tcW w:w="1159" w:type="dxa"/>
            <w:vMerge/>
            <w:vAlign w:val="center"/>
          </w:tcPr>
          <w:p w14:paraId="74DF7075" w14:textId="77777777" w:rsidR="00DE6F1D" w:rsidRPr="00DE6F1D" w:rsidRDefault="00DE6F1D" w:rsidP="00DE6F1D">
            <w:pPr>
              <w:pStyle w:val="LDTextinhalt"/>
              <w:rPr>
                <w:rStyle w:val="LDwichtigerText"/>
              </w:rPr>
            </w:pPr>
          </w:p>
        </w:tc>
        <w:tc>
          <w:tcPr>
            <w:tcW w:w="5140" w:type="dxa"/>
          </w:tcPr>
          <w:p w14:paraId="3AEA3962" w14:textId="550805D8" w:rsidR="00DE6F1D" w:rsidRDefault="00DE6F1D" w:rsidP="00DE6F1D">
            <w:pPr>
              <w:pStyle w:val="LDTextinhalt"/>
            </w:pPr>
            <w:r>
              <w:rPr>
                <w:sz w:val="20"/>
                <w:szCs w:val="20"/>
              </w:rPr>
              <w:t>Hauptschulabschluss-IGS</w:t>
            </w:r>
          </w:p>
        </w:tc>
        <w:tc>
          <w:tcPr>
            <w:tcW w:w="2631" w:type="dxa"/>
          </w:tcPr>
          <w:p w14:paraId="46A82843" w14:textId="7773BD57" w:rsidR="00DE6F1D" w:rsidRDefault="00DE6F1D" w:rsidP="00DE6F1D">
            <w:pPr>
              <w:pStyle w:val="LDTextinhalt"/>
            </w:pPr>
            <w:r w:rsidRPr="00CD2337">
              <w:rPr>
                <w:b/>
                <w:sz w:val="20"/>
                <w:szCs w:val="20"/>
              </w:rPr>
              <w:t>HA-IGS</w:t>
            </w:r>
          </w:p>
        </w:tc>
      </w:tr>
      <w:tr w:rsidR="00DE6F1D" w:rsidRPr="00E3599E" w14:paraId="2E8E2E62" w14:textId="77777777" w:rsidTr="00EF193A">
        <w:tblPrEx>
          <w:tblCellMar>
            <w:left w:w="70" w:type="dxa"/>
            <w:right w:w="70" w:type="dxa"/>
          </w:tblCellMar>
        </w:tblPrEx>
        <w:tc>
          <w:tcPr>
            <w:tcW w:w="1159" w:type="dxa"/>
            <w:vMerge/>
            <w:vAlign w:val="center"/>
          </w:tcPr>
          <w:p w14:paraId="5DA00D4B" w14:textId="77777777" w:rsidR="00DE6F1D" w:rsidRPr="00DE6F1D" w:rsidRDefault="00DE6F1D" w:rsidP="00DE6F1D">
            <w:pPr>
              <w:pStyle w:val="LDTextinhalt"/>
              <w:rPr>
                <w:rStyle w:val="LDwichtigerText"/>
              </w:rPr>
            </w:pPr>
          </w:p>
        </w:tc>
        <w:tc>
          <w:tcPr>
            <w:tcW w:w="5140" w:type="dxa"/>
          </w:tcPr>
          <w:p w14:paraId="602AECB5" w14:textId="053CDFB6" w:rsidR="00DE6F1D" w:rsidRDefault="00DE6F1D" w:rsidP="00DE6F1D">
            <w:pPr>
              <w:pStyle w:val="LDTextinhalt"/>
            </w:pPr>
            <w:r>
              <w:rPr>
                <w:sz w:val="20"/>
                <w:szCs w:val="20"/>
              </w:rPr>
              <w:t>Qualifizierender Hauptschulabschluss-IGS</w:t>
            </w:r>
          </w:p>
        </w:tc>
        <w:tc>
          <w:tcPr>
            <w:tcW w:w="2631" w:type="dxa"/>
          </w:tcPr>
          <w:p w14:paraId="69C7BC42" w14:textId="2E33B8A7" w:rsidR="00DE6F1D" w:rsidRDefault="00DE6F1D" w:rsidP="00DE6F1D">
            <w:pPr>
              <w:pStyle w:val="LDTextinhalt"/>
            </w:pPr>
            <w:r w:rsidRPr="00CD2337">
              <w:rPr>
                <w:b/>
                <w:sz w:val="20"/>
                <w:szCs w:val="20"/>
              </w:rPr>
              <w:t>HQ-IGS</w:t>
            </w:r>
          </w:p>
        </w:tc>
      </w:tr>
      <w:tr w:rsidR="00DE6F1D" w:rsidRPr="00E3599E" w14:paraId="18E83D18" w14:textId="77777777" w:rsidTr="00EF193A">
        <w:tblPrEx>
          <w:tblCellMar>
            <w:left w:w="70" w:type="dxa"/>
            <w:right w:w="70" w:type="dxa"/>
          </w:tblCellMar>
        </w:tblPrEx>
        <w:tc>
          <w:tcPr>
            <w:tcW w:w="1159" w:type="dxa"/>
            <w:vMerge/>
            <w:vAlign w:val="center"/>
          </w:tcPr>
          <w:p w14:paraId="4FCE5434" w14:textId="77777777" w:rsidR="00DE6F1D" w:rsidRPr="00DE6F1D" w:rsidRDefault="00DE6F1D" w:rsidP="00DE6F1D">
            <w:pPr>
              <w:pStyle w:val="LDTextinhalt"/>
              <w:rPr>
                <w:rStyle w:val="LDwichtigerText"/>
              </w:rPr>
            </w:pPr>
          </w:p>
        </w:tc>
        <w:tc>
          <w:tcPr>
            <w:tcW w:w="5140" w:type="dxa"/>
          </w:tcPr>
          <w:p w14:paraId="39812B34" w14:textId="33123CA0" w:rsidR="00DE6F1D" w:rsidRDefault="00DE6F1D" w:rsidP="00DE6F1D">
            <w:pPr>
              <w:pStyle w:val="LDTextinhalt"/>
            </w:pPr>
            <w:r>
              <w:rPr>
                <w:sz w:val="20"/>
                <w:szCs w:val="20"/>
              </w:rPr>
              <w:t>Mittlerer Abschluss-IGS</w:t>
            </w:r>
          </w:p>
        </w:tc>
        <w:tc>
          <w:tcPr>
            <w:tcW w:w="2631" w:type="dxa"/>
          </w:tcPr>
          <w:p w14:paraId="2B633B57" w14:textId="113FB6DD" w:rsidR="00DE6F1D" w:rsidRDefault="00DE6F1D" w:rsidP="00DE6F1D">
            <w:pPr>
              <w:pStyle w:val="LDTextinhalt"/>
            </w:pPr>
            <w:r w:rsidRPr="00CD2337">
              <w:rPr>
                <w:b/>
                <w:sz w:val="20"/>
                <w:szCs w:val="20"/>
                <w:lang w:val="it-IT"/>
              </w:rPr>
              <w:t>MA-IGS</w:t>
            </w:r>
          </w:p>
        </w:tc>
      </w:tr>
      <w:tr w:rsidR="00DE6F1D" w:rsidRPr="00E3599E" w14:paraId="26B29D9E" w14:textId="77777777" w:rsidTr="00EF193A">
        <w:tblPrEx>
          <w:tblCellMar>
            <w:left w:w="70" w:type="dxa"/>
            <w:right w:w="70" w:type="dxa"/>
          </w:tblCellMar>
        </w:tblPrEx>
        <w:tc>
          <w:tcPr>
            <w:tcW w:w="1159" w:type="dxa"/>
            <w:vMerge w:val="restart"/>
            <w:vAlign w:val="center"/>
          </w:tcPr>
          <w:p w14:paraId="40517C2A" w14:textId="6FD3D0D6" w:rsidR="00DE6F1D" w:rsidRPr="00DE6F1D" w:rsidRDefault="00DE6F1D" w:rsidP="00DE6F1D">
            <w:pPr>
              <w:pStyle w:val="LDTextinhalt"/>
              <w:rPr>
                <w:rStyle w:val="LDwichtigerText"/>
              </w:rPr>
            </w:pPr>
            <w:r>
              <w:rPr>
                <w:rStyle w:val="LDwichtigerText"/>
              </w:rPr>
              <w:t>AH</w:t>
            </w:r>
          </w:p>
        </w:tc>
        <w:tc>
          <w:tcPr>
            <w:tcW w:w="5140" w:type="dxa"/>
          </w:tcPr>
          <w:p w14:paraId="111535D2" w14:textId="5D65B4D0" w:rsidR="00DE6F1D" w:rsidRDefault="00DE6F1D" w:rsidP="00DE6F1D">
            <w:pPr>
              <w:pStyle w:val="LDTextinhalt"/>
              <w:rPr>
                <w:sz w:val="20"/>
                <w:szCs w:val="20"/>
              </w:rPr>
            </w:pPr>
            <w:r>
              <w:rPr>
                <w:sz w:val="20"/>
                <w:szCs w:val="20"/>
              </w:rPr>
              <w:t>Hauptschulabschluss-AH</w:t>
            </w:r>
          </w:p>
        </w:tc>
        <w:tc>
          <w:tcPr>
            <w:tcW w:w="2631" w:type="dxa"/>
          </w:tcPr>
          <w:p w14:paraId="75BE759A" w14:textId="15A34161" w:rsidR="00DE6F1D" w:rsidRPr="00CD2337" w:rsidRDefault="00DE6F1D" w:rsidP="00DE6F1D">
            <w:pPr>
              <w:pStyle w:val="LDTextinhalt"/>
              <w:rPr>
                <w:b/>
                <w:sz w:val="20"/>
                <w:szCs w:val="20"/>
                <w:lang w:val="it-IT"/>
              </w:rPr>
            </w:pPr>
            <w:r w:rsidRPr="00CD2337">
              <w:rPr>
                <w:b/>
                <w:sz w:val="20"/>
                <w:szCs w:val="20"/>
                <w:lang w:val="it-IT"/>
              </w:rPr>
              <w:t>HA-AH</w:t>
            </w:r>
          </w:p>
        </w:tc>
      </w:tr>
      <w:tr w:rsidR="00DE6F1D" w:rsidRPr="00E3599E" w14:paraId="33E3DF05" w14:textId="77777777" w:rsidTr="00EF193A">
        <w:tblPrEx>
          <w:tblCellMar>
            <w:left w:w="70" w:type="dxa"/>
            <w:right w:w="70" w:type="dxa"/>
          </w:tblCellMar>
        </w:tblPrEx>
        <w:tc>
          <w:tcPr>
            <w:tcW w:w="1159" w:type="dxa"/>
            <w:vMerge/>
            <w:vAlign w:val="center"/>
          </w:tcPr>
          <w:p w14:paraId="26165FC0" w14:textId="77777777" w:rsidR="00DE6F1D" w:rsidRPr="00DE6F1D" w:rsidRDefault="00DE6F1D" w:rsidP="00DE6F1D">
            <w:pPr>
              <w:pStyle w:val="LDTextinhalt"/>
              <w:rPr>
                <w:rStyle w:val="LDwichtigerText"/>
              </w:rPr>
            </w:pPr>
          </w:p>
        </w:tc>
        <w:tc>
          <w:tcPr>
            <w:tcW w:w="5140" w:type="dxa"/>
          </w:tcPr>
          <w:p w14:paraId="436415DA" w14:textId="21D66A74" w:rsidR="00DE6F1D" w:rsidRDefault="00DE6F1D" w:rsidP="00DE6F1D">
            <w:pPr>
              <w:pStyle w:val="LDTextinhalt"/>
              <w:rPr>
                <w:sz w:val="20"/>
                <w:szCs w:val="20"/>
              </w:rPr>
            </w:pPr>
            <w:r>
              <w:rPr>
                <w:sz w:val="20"/>
                <w:szCs w:val="20"/>
              </w:rPr>
              <w:t>qualifizierender Hauptschulabschluss-AH</w:t>
            </w:r>
          </w:p>
        </w:tc>
        <w:tc>
          <w:tcPr>
            <w:tcW w:w="2631" w:type="dxa"/>
          </w:tcPr>
          <w:p w14:paraId="71A72283" w14:textId="330FF19E" w:rsidR="00DE6F1D" w:rsidRPr="00CD2337" w:rsidRDefault="00DE6F1D" w:rsidP="00DE6F1D">
            <w:pPr>
              <w:pStyle w:val="LDTextinhalt"/>
              <w:rPr>
                <w:b/>
                <w:sz w:val="20"/>
                <w:szCs w:val="20"/>
                <w:lang w:val="it-IT"/>
              </w:rPr>
            </w:pPr>
            <w:r w:rsidRPr="00CD2337">
              <w:rPr>
                <w:b/>
                <w:sz w:val="20"/>
                <w:szCs w:val="20"/>
              </w:rPr>
              <w:t>HQ-AH</w:t>
            </w:r>
          </w:p>
        </w:tc>
      </w:tr>
      <w:tr w:rsidR="00DE6F1D" w:rsidRPr="00E3599E" w14:paraId="7FE2FB54" w14:textId="77777777" w:rsidTr="00EF193A">
        <w:tblPrEx>
          <w:tblCellMar>
            <w:left w:w="70" w:type="dxa"/>
            <w:right w:w="70" w:type="dxa"/>
          </w:tblCellMar>
        </w:tblPrEx>
        <w:tc>
          <w:tcPr>
            <w:tcW w:w="1159" w:type="dxa"/>
            <w:vAlign w:val="center"/>
          </w:tcPr>
          <w:p w14:paraId="58B8154E" w14:textId="12989119" w:rsidR="00DE6F1D" w:rsidRPr="00DE6F1D" w:rsidRDefault="00DE6F1D" w:rsidP="00DE6F1D">
            <w:pPr>
              <w:pStyle w:val="LDTextinhalt"/>
              <w:rPr>
                <w:rStyle w:val="LDwichtigerText"/>
              </w:rPr>
            </w:pPr>
            <w:r>
              <w:rPr>
                <w:rStyle w:val="LDwichtigerText"/>
              </w:rPr>
              <w:t>AR</w:t>
            </w:r>
          </w:p>
        </w:tc>
        <w:tc>
          <w:tcPr>
            <w:tcW w:w="5140" w:type="dxa"/>
          </w:tcPr>
          <w:p w14:paraId="29162BC7" w14:textId="2323563A" w:rsidR="00DE6F1D" w:rsidRDefault="009A7F23" w:rsidP="00DE6F1D">
            <w:pPr>
              <w:pStyle w:val="LDTextinhalt"/>
              <w:rPr>
                <w:sz w:val="20"/>
                <w:szCs w:val="20"/>
              </w:rPr>
            </w:pPr>
            <w:r>
              <w:rPr>
                <w:sz w:val="20"/>
                <w:szCs w:val="20"/>
              </w:rPr>
              <w:t>M</w:t>
            </w:r>
            <w:r w:rsidR="00DE6F1D">
              <w:rPr>
                <w:sz w:val="20"/>
                <w:szCs w:val="20"/>
              </w:rPr>
              <w:t>ittlerer Abschluss-AR</w:t>
            </w:r>
          </w:p>
        </w:tc>
        <w:tc>
          <w:tcPr>
            <w:tcW w:w="2631" w:type="dxa"/>
          </w:tcPr>
          <w:p w14:paraId="529A2DFC" w14:textId="54E3CB21" w:rsidR="00DE6F1D" w:rsidRPr="00CD2337" w:rsidRDefault="00DE6F1D" w:rsidP="00DE6F1D">
            <w:pPr>
              <w:pStyle w:val="LDTextinhalt"/>
              <w:rPr>
                <w:b/>
                <w:sz w:val="20"/>
                <w:szCs w:val="20"/>
              </w:rPr>
            </w:pPr>
            <w:r w:rsidRPr="00CD2337">
              <w:rPr>
                <w:b/>
                <w:sz w:val="20"/>
                <w:szCs w:val="20"/>
                <w:lang w:val="it-IT"/>
              </w:rPr>
              <w:t>MA-AR</w:t>
            </w:r>
          </w:p>
        </w:tc>
      </w:tr>
      <w:tr w:rsidR="00DE6F1D" w:rsidRPr="00E3599E" w14:paraId="1E301B4C" w14:textId="77777777" w:rsidTr="00EF193A">
        <w:tblPrEx>
          <w:tblCellMar>
            <w:left w:w="70" w:type="dxa"/>
            <w:right w:w="70" w:type="dxa"/>
          </w:tblCellMar>
        </w:tblPrEx>
        <w:tc>
          <w:tcPr>
            <w:tcW w:w="1159" w:type="dxa"/>
            <w:vMerge w:val="restart"/>
            <w:vAlign w:val="center"/>
          </w:tcPr>
          <w:p w14:paraId="1B39C306" w14:textId="4F29FD6D" w:rsidR="00DE6F1D" w:rsidRPr="00DE6F1D" w:rsidRDefault="00DE6F1D" w:rsidP="00DE6F1D">
            <w:pPr>
              <w:pStyle w:val="LDTextinhalt"/>
              <w:rPr>
                <w:rStyle w:val="LDwichtigerText"/>
              </w:rPr>
            </w:pPr>
            <w:r>
              <w:rPr>
                <w:rStyle w:val="LDwichtigerText"/>
              </w:rPr>
              <w:t>FS</w:t>
            </w:r>
          </w:p>
        </w:tc>
        <w:tc>
          <w:tcPr>
            <w:tcW w:w="5140" w:type="dxa"/>
          </w:tcPr>
          <w:p w14:paraId="11FB8FD4" w14:textId="13A8BC69" w:rsidR="00DE6F1D" w:rsidRDefault="00DE6F1D" w:rsidP="00DE6F1D">
            <w:pPr>
              <w:pStyle w:val="LDTextinhalt"/>
              <w:rPr>
                <w:sz w:val="20"/>
                <w:szCs w:val="20"/>
              </w:rPr>
            </w:pPr>
            <w:r>
              <w:rPr>
                <w:sz w:val="20"/>
                <w:szCs w:val="20"/>
              </w:rPr>
              <w:t>Hauptschulabschluss</w:t>
            </w:r>
          </w:p>
        </w:tc>
        <w:tc>
          <w:tcPr>
            <w:tcW w:w="2631" w:type="dxa"/>
          </w:tcPr>
          <w:p w14:paraId="7AC978E6" w14:textId="40B4E50C" w:rsidR="00DE6F1D" w:rsidRPr="00CD2337" w:rsidRDefault="00DE6F1D" w:rsidP="00DE6F1D">
            <w:pPr>
              <w:pStyle w:val="LDTextinhalt"/>
              <w:rPr>
                <w:b/>
                <w:sz w:val="20"/>
                <w:szCs w:val="20"/>
              </w:rPr>
            </w:pPr>
            <w:r w:rsidRPr="00CD2337">
              <w:rPr>
                <w:b/>
                <w:sz w:val="20"/>
                <w:szCs w:val="20"/>
                <w:lang w:val="it-IT"/>
              </w:rPr>
              <w:t>HA</w:t>
            </w:r>
          </w:p>
        </w:tc>
      </w:tr>
      <w:tr w:rsidR="00DE6F1D" w:rsidRPr="00E3599E" w14:paraId="077A0218" w14:textId="77777777" w:rsidTr="00EF193A">
        <w:tblPrEx>
          <w:tblCellMar>
            <w:left w:w="70" w:type="dxa"/>
            <w:right w:w="70" w:type="dxa"/>
          </w:tblCellMar>
        </w:tblPrEx>
        <w:tc>
          <w:tcPr>
            <w:tcW w:w="1159" w:type="dxa"/>
            <w:vMerge/>
            <w:vAlign w:val="center"/>
          </w:tcPr>
          <w:p w14:paraId="142FA61A" w14:textId="77777777" w:rsidR="00DE6F1D" w:rsidRPr="00DE6F1D" w:rsidRDefault="00DE6F1D" w:rsidP="00DE6F1D">
            <w:pPr>
              <w:pStyle w:val="LDTextinhalt"/>
              <w:rPr>
                <w:rStyle w:val="LDwichtigerText"/>
              </w:rPr>
            </w:pPr>
          </w:p>
        </w:tc>
        <w:tc>
          <w:tcPr>
            <w:tcW w:w="5140" w:type="dxa"/>
          </w:tcPr>
          <w:p w14:paraId="0303DEC2" w14:textId="4B50BCBE" w:rsidR="00DE6F1D" w:rsidRDefault="00DE6F1D" w:rsidP="00DE6F1D">
            <w:pPr>
              <w:pStyle w:val="LDTextinhalt"/>
              <w:rPr>
                <w:sz w:val="20"/>
                <w:szCs w:val="20"/>
              </w:rPr>
            </w:pPr>
            <w:r>
              <w:rPr>
                <w:sz w:val="20"/>
                <w:szCs w:val="20"/>
              </w:rPr>
              <w:t>qualifizierender Hauptschulabschluss</w:t>
            </w:r>
          </w:p>
        </w:tc>
        <w:tc>
          <w:tcPr>
            <w:tcW w:w="2631" w:type="dxa"/>
          </w:tcPr>
          <w:p w14:paraId="46856B81" w14:textId="76C3C48A" w:rsidR="00DE6F1D" w:rsidRPr="00CD2337" w:rsidRDefault="00DE6F1D" w:rsidP="00DE6F1D">
            <w:pPr>
              <w:pStyle w:val="LDTextinhalt"/>
              <w:rPr>
                <w:b/>
                <w:sz w:val="20"/>
                <w:szCs w:val="20"/>
              </w:rPr>
            </w:pPr>
            <w:r w:rsidRPr="00CD2337">
              <w:rPr>
                <w:b/>
                <w:sz w:val="20"/>
                <w:szCs w:val="20"/>
              </w:rPr>
              <w:t>HQ</w:t>
            </w:r>
          </w:p>
        </w:tc>
      </w:tr>
      <w:tr w:rsidR="00DE6F1D" w:rsidRPr="00E3599E" w14:paraId="4F95F830" w14:textId="77777777" w:rsidTr="00EF193A">
        <w:tblPrEx>
          <w:tblCellMar>
            <w:left w:w="70" w:type="dxa"/>
            <w:right w:w="70" w:type="dxa"/>
          </w:tblCellMar>
        </w:tblPrEx>
        <w:tc>
          <w:tcPr>
            <w:tcW w:w="1159" w:type="dxa"/>
            <w:vMerge/>
            <w:vAlign w:val="center"/>
          </w:tcPr>
          <w:p w14:paraId="1E511BCB" w14:textId="77777777" w:rsidR="00DE6F1D" w:rsidRPr="00DE6F1D" w:rsidRDefault="00DE6F1D" w:rsidP="00DE6F1D">
            <w:pPr>
              <w:pStyle w:val="LDTextinhalt"/>
              <w:rPr>
                <w:rStyle w:val="LDwichtigerText"/>
              </w:rPr>
            </w:pPr>
          </w:p>
        </w:tc>
        <w:tc>
          <w:tcPr>
            <w:tcW w:w="5140" w:type="dxa"/>
          </w:tcPr>
          <w:p w14:paraId="28A405D3" w14:textId="104C2EFE" w:rsidR="00DE6F1D" w:rsidRDefault="009A7F23" w:rsidP="00DE6F1D">
            <w:pPr>
              <w:pStyle w:val="LDTextinhalt"/>
              <w:rPr>
                <w:sz w:val="20"/>
                <w:szCs w:val="20"/>
              </w:rPr>
            </w:pPr>
            <w:r>
              <w:rPr>
                <w:sz w:val="20"/>
                <w:szCs w:val="20"/>
              </w:rPr>
              <w:t>M</w:t>
            </w:r>
            <w:r w:rsidR="00DE6F1D">
              <w:rPr>
                <w:sz w:val="20"/>
                <w:szCs w:val="20"/>
              </w:rPr>
              <w:t>ittlerer Abschluss</w:t>
            </w:r>
          </w:p>
        </w:tc>
        <w:tc>
          <w:tcPr>
            <w:tcW w:w="2631" w:type="dxa"/>
          </w:tcPr>
          <w:p w14:paraId="378049A4" w14:textId="4F57D167" w:rsidR="00DE6F1D" w:rsidRPr="00CD2337" w:rsidRDefault="00DE6F1D" w:rsidP="00DE6F1D">
            <w:pPr>
              <w:pStyle w:val="LDTextinhalt"/>
              <w:rPr>
                <w:b/>
                <w:sz w:val="20"/>
                <w:szCs w:val="20"/>
              </w:rPr>
            </w:pPr>
            <w:r w:rsidRPr="00CD2337">
              <w:rPr>
                <w:b/>
                <w:sz w:val="20"/>
                <w:szCs w:val="20"/>
              </w:rPr>
              <w:t>MA</w:t>
            </w:r>
          </w:p>
        </w:tc>
      </w:tr>
      <w:tr w:rsidR="009A7F23" w:rsidRPr="00E3599E" w14:paraId="0FA8B992" w14:textId="77777777" w:rsidTr="000450C7">
        <w:tblPrEx>
          <w:tblCellMar>
            <w:left w:w="70" w:type="dxa"/>
            <w:right w:w="70" w:type="dxa"/>
          </w:tblCellMar>
        </w:tblPrEx>
        <w:tc>
          <w:tcPr>
            <w:tcW w:w="1159" w:type="dxa"/>
            <w:vMerge w:val="restart"/>
            <w:vAlign w:val="center"/>
          </w:tcPr>
          <w:p w14:paraId="16B58FC4" w14:textId="1915FC14" w:rsidR="009A7F23" w:rsidRPr="00DE6F1D" w:rsidRDefault="009A7F23" w:rsidP="000450C7">
            <w:pPr>
              <w:pStyle w:val="LDTextinhalt"/>
              <w:rPr>
                <w:rStyle w:val="LDwichtigerText"/>
              </w:rPr>
            </w:pPr>
            <w:r>
              <w:rPr>
                <w:rStyle w:val="LDwichtigerText"/>
              </w:rPr>
              <w:t>MSPB</w:t>
            </w:r>
          </w:p>
        </w:tc>
        <w:tc>
          <w:tcPr>
            <w:tcW w:w="5140" w:type="dxa"/>
          </w:tcPr>
          <w:p w14:paraId="4E59205A" w14:textId="77777777" w:rsidR="009A7F23" w:rsidRPr="00D934E4" w:rsidRDefault="009A7F23" w:rsidP="000450C7">
            <w:pPr>
              <w:pStyle w:val="LDTextinhalt"/>
              <w:rPr>
                <w:rStyle w:val="LDbesonderswichtigerText0"/>
                <w:b w:val="0"/>
                <w:bCs w:val="0"/>
                <w:color w:val="auto"/>
                <w:szCs w:val="22"/>
              </w:rPr>
            </w:pPr>
            <w:r>
              <w:rPr>
                <w:sz w:val="20"/>
                <w:szCs w:val="20"/>
              </w:rPr>
              <w:t>Hauptschulabschluss</w:t>
            </w:r>
          </w:p>
        </w:tc>
        <w:tc>
          <w:tcPr>
            <w:tcW w:w="2631" w:type="dxa"/>
          </w:tcPr>
          <w:p w14:paraId="4C3B07D8" w14:textId="77777777" w:rsidR="009A7F23" w:rsidRDefault="009A7F23" w:rsidP="000450C7">
            <w:pPr>
              <w:pStyle w:val="LDTextinhalt"/>
            </w:pPr>
            <w:r w:rsidRPr="00CD2337">
              <w:rPr>
                <w:b/>
                <w:sz w:val="20"/>
                <w:szCs w:val="20"/>
              </w:rPr>
              <w:t>HA</w:t>
            </w:r>
          </w:p>
        </w:tc>
      </w:tr>
      <w:tr w:rsidR="009A7F23" w:rsidRPr="00E3599E" w14:paraId="6B632D5F" w14:textId="77777777" w:rsidTr="000450C7">
        <w:tblPrEx>
          <w:tblCellMar>
            <w:left w:w="70" w:type="dxa"/>
            <w:right w:w="70" w:type="dxa"/>
          </w:tblCellMar>
        </w:tblPrEx>
        <w:tc>
          <w:tcPr>
            <w:tcW w:w="1159" w:type="dxa"/>
            <w:vMerge/>
            <w:vAlign w:val="center"/>
          </w:tcPr>
          <w:p w14:paraId="56E3D02F" w14:textId="77777777" w:rsidR="009A7F23" w:rsidRPr="00DE6F1D" w:rsidRDefault="009A7F23" w:rsidP="000450C7">
            <w:pPr>
              <w:pStyle w:val="LDTextinhalt"/>
              <w:rPr>
                <w:rStyle w:val="LDwichtigerText"/>
              </w:rPr>
            </w:pPr>
          </w:p>
        </w:tc>
        <w:tc>
          <w:tcPr>
            <w:tcW w:w="5140" w:type="dxa"/>
          </w:tcPr>
          <w:p w14:paraId="7CB6731D" w14:textId="77777777" w:rsidR="009A7F23" w:rsidRPr="00D934E4" w:rsidRDefault="009A7F23" w:rsidP="000450C7">
            <w:pPr>
              <w:pStyle w:val="LDTextinhalt"/>
              <w:rPr>
                <w:rStyle w:val="LDwichtigerText"/>
                <w:b w:val="0"/>
                <w:bCs w:val="0"/>
                <w:szCs w:val="22"/>
              </w:rPr>
            </w:pPr>
            <w:r>
              <w:rPr>
                <w:sz w:val="20"/>
                <w:szCs w:val="20"/>
              </w:rPr>
              <w:t>Qualifizierender Hauptschulabschluss</w:t>
            </w:r>
          </w:p>
        </w:tc>
        <w:tc>
          <w:tcPr>
            <w:tcW w:w="2631" w:type="dxa"/>
          </w:tcPr>
          <w:p w14:paraId="7E6B09C8" w14:textId="77777777" w:rsidR="009A7F23" w:rsidRDefault="009A7F23" w:rsidP="000450C7">
            <w:pPr>
              <w:pStyle w:val="LDTextinhalt"/>
            </w:pPr>
            <w:r w:rsidRPr="00CD2337">
              <w:rPr>
                <w:b/>
                <w:sz w:val="20"/>
                <w:szCs w:val="20"/>
              </w:rPr>
              <w:t>HQ</w:t>
            </w:r>
          </w:p>
        </w:tc>
      </w:tr>
      <w:tr w:rsidR="009A7F23" w:rsidRPr="00E3599E" w14:paraId="3D01CC58" w14:textId="77777777" w:rsidTr="00BB00B4">
        <w:tblPrEx>
          <w:tblCellMar>
            <w:left w:w="70" w:type="dxa"/>
            <w:right w:w="70" w:type="dxa"/>
          </w:tblCellMar>
        </w:tblPrEx>
        <w:tc>
          <w:tcPr>
            <w:tcW w:w="1159" w:type="dxa"/>
            <w:vAlign w:val="center"/>
          </w:tcPr>
          <w:p w14:paraId="1349D6BB" w14:textId="43759F5A" w:rsidR="009A7F23" w:rsidRPr="00DE6F1D" w:rsidRDefault="009A7F23" w:rsidP="009A7F23">
            <w:pPr>
              <w:pStyle w:val="LDTextinhalt"/>
              <w:rPr>
                <w:rStyle w:val="LDwichtigerText"/>
              </w:rPr>
            </w:pPr>
            <w:r>
              <w:rPr>
                <w:rStyle w:val="LDwichtigerText"/>
              </w:rPr>
              <w:t>MSMB</w:t>
            </w:r>
          </w:p>
        </w:tc>
        <w:tc>
          <w:tcPr>
            <w:tcW w:w="5140" w:type="dxa"/>
            <w:vAlign w:val="center"/>
          </w:tcPr>
          <w:p w14:paraId="12BF73F7" w14:textId="1A55D487" w:rsidR="009A7F23" w:rsidRDefault="009A7F23" w:rsidP="009A7F23">
            <w:pPr>
              <w:pStyle w:val="LDTextinhalt"/>
              <w:rPr>
                <w:sz w:val="20"/>
                <w:szCs w:val="20"/>
              </w:rPr>
            </w:pPr>
            <w:r>
              <w:rPr>
                <w:sz w:val="20"/>
                <w:szCs w:val="20"/>
              </w:rPr>
              <w:t>Mittlerer Abschluss</w:t>
            </w:r>
          </w:p>
        </w:tc>
        <w:tc>
          <w:tcPr>
            <w:tcW w:w="2631" w:type="dxa"/>
          </w:tcPr>
          <w:p w14:paraId="55D08EC4" w14:textId="36C87678" w:rsidR="009A7F23" w:rsidRPr="00CD2337" w:rsidRDefault="009A7F23" w:rsidP="009A7F23">
            <w:pPr>
              <w:pStyle w:val="LDTextinhalt"/>
              <w:rPr>
                <w:b/>
                <w:sz w:val="20"/>
                <w:szCs w:val="20"/>
              </w:rPr>
            </w:pPr>
            <w:r w:rsidRPr="00CD2337">
              <w:rPr>
                <w:b/>
                <w:sz w:val="20"/>
                <w:szCs w:val="20"/>
              </w:rPr>
              <w:t>MA</w:t>
            </w:r>
          </w:p>
        </w:tc>
      </w:tr>
    </w:tbl>
    <w:p w14:paraId="5BED0C31" w14:textId="143707E9" w:rsidR="001E6C4E" w:rsidRDefault="001E6C4E" w:rsidP="00202AD0"/>
    <w:p w14:paraId="1943F838" w14:textId="77777777" w:rsidR="001E6C4E" w:rsidRDefault="001E6C4E" w:rsidP="001E6C4E">
      <w:pPr>
        <w:pStyle w:val="LDDokumentenberschrift"/>
      </w:pPr>
      <w:bookmarkStart w:id="172" w:name="_Toc378668179"/>
      <w:bookmarkStart w:id="173" w:name="_Toc381083139"/>
      <w:bookmarkStart w:id="174" w:name="_Ref383424639"/>
      <w:bookmarkStart w:id="175" w:name="_Ref436820912"/>
      <w:bookmarkStart w:id="176" w:name="_Ref461196970"/>
      <w:bookmarkStart w:id="177" w:name="_Toc226046314"/>
      <w:bookmarkStart w:id="178" w:name="_Toc226530414"/>
      <w:r>
        <w:lastRenderedPageBreak/>
        <w:t>Zu diesem Dokument</w:t>
      </w:r>
      <w:bookmarkEnd w:id="172"/>
      <w:bookmarkEnd w:id="173"/>
      <w:bookmarkEnd w:id="174"/>
      <w:bookmarkEnd w:id="175"/>
      <w:bookmarkEnd w:id="176"/>
      <w:bookmarkEnd w:id="177"/>
      <w:bookmarkEnd w:id="178"/>
    </w:p>
    <w:p w14:paraId="5F9633DD" w14:textId="77777777" w:rsidR="001E6C4E" w:rsidRPr="004B7D42" w:rsidRDefault="001E6C4E" w:rsidP="001E6C4E">
      <w:pPr>
        <w:pStyle w:val="berschriftVorbemerkungen"/>
      </w:pPr>
      <w:bookmarkStart w:id="179" w:name="_Toc225933389"/>
      <w:bookmarkStart w:id="180" w:name="_Toc226046315"/>
      <w:bookmarkStart w:id="181" w:name="_Toc226530415"/>
      <w:r w:rsidRPr="00AA38A0">
        <w:t>Allgemeine</w:t>
      </w:r>
      <w:r w:rsidRPr="004B7D42">
        <w:t xml:space="preserve"> Hinweise</w:t>
      </w:r>
      <w:bookmarkEnd w:id="179"/>
      <w:bookmarkEnd w:id="180"/>
      <w:bookmarkEnd w:id="181"/>
    </w:p>
    <w:p w14:paraId="205095FB" w14:textId="77777777" w:rsidR="001E6C4E" w:rsidRDefault="001E6C4E" w:rsidP="001E6C4E">
      <w:pPr>
        <w:pStyle w:val="LDTextinhalt"/>
      </w:pPr>
      <w:r>
        <w:t>Alle verwendeten Personennamen und Leistungsdaten in den Bildschirmfotos sind anonymisiert. Tatsächliche Übereinstimmungen sind zufällig und nicht beabsichtigt. Die Bildschirm-Ausschnitte dienen lediglich der allgemeinen Darstellung des Sachverhalts und können in Inhalt und Schulform von den tatsächlich bei den Benutzern des Programms verwendeten Daten abweichen.</w:t>
      </w:r>
    </w:p>
    <w:p w14:paraId="4E9678DA" w14:textId="77777777" w:rsidR="001E6C4E" w:rsidRDefault="001E6C4E" w:rsidP="001E6C4E">
      <w:pPr>
        <w:pStyle w:val="LDTextinhalt"/>
      </w:pPr>
      <w:r>
        <w:t>Sämtliche Personenbezeichnungen gelten gleichwohl für alle Geschlechter.</w:t>
      </w:r>
    </w:p>
    <w:p w14:paraId="7DA725A6" w14:textId="77777777" w:rsidR="001E6C4E" w:rsidRDefault="001E6C4E" w:rsidP="001E6C4E">
      <w:pPr>
        <w:pStyle w:val="berschriftVorbemerkungen"/>
      </w:pPr>
      <w:bookmarkStart w:id="182" w:name="_Toc146181634"/>
      <w:bookmarkStart w:id="183" w:name="_Toc146275947"/>
      <w:bookmarkStart w:id="184" w:name="_Toc225933390"/>
      <w:bookmarkStart w:id="185" w:name="_Toc226046316"/>
      <w:bookmarkStart w:id="186" w:name="_Toc226530416"/>
      <w:r>
        <w:t>LUSD-Anwenderunterstützung</w:t>
      </w:r>
      <w:bookmarkEnd w:id="182"/>
      <w:bookmarkEnd w:id="183"/>
      <w:bookmarkEnd w:id="184"/>
      <w:bookmarkEnd w:id="185"/>
      <w:bookmarkEnd w:id="186"/>
    </w:p>
    <w:p w14:paraId="105C4512" w14:textId="77777777" w:rsidR="001E6C4E" w:rsidRDefault="001E6C4E" w:rsidP="001E6C4E">
      <w:r>
        <w:t>Sollten Sie bei der Anwendung Unterstützung benötigen, gibt es dafür verschiedene Angebote:</w:t>
      </w:r>
    </w:p>
    <w:p w14:paraId="3ED28F71" w14:textId="77777777" w:rsidR="001E6C4E" w:rsidRDefault="001E6C4E" w:rsidP="001E6C4E">
      <w:pPr>
        <w:pStyle w:val="VorbemerkungUnterkapitel"/>
      </w:pPr>
      <w:r w:rsidRPr="00C20B33">
        <w:t>LUSD-Online Hilfe</w:t>
      </w:r>
    </w:p>
    <w:p w14:paraId="2ED5BBF7" w14:textId="77777777" w:rsidR="001E6C4E" w:rsidRDefault="001E6C4E" w:rsidP="001E6C4E">
      <w:pPr>
        <w:pStyle w:val="LDTextinhalt"/>
      </w:pPr>
      <w:r>
        <w:t>Für jede Webseite in der LUSD gibt es die passende Online-Hilfe. S</w:t>
      </w:r>
      <w:r w:rsidRPr="00BC2266">
        <w:t xml:space="preserve">ie erreichen die LUSD-Hilfe durch einen Klick auf </w:t>
      </w:r>
      <w:r>
        <w:rPr>
          <w:noProof/>
          <w:lang w:eastAsia="de-DE"/>
        </w:rPr>
        <w:drawing>
          <wp:inline distT="0" distB="0" distL="0" distR="0" wp14:anchorId="262BBAF1" wp14:editId="76AF838B">
            <wp:extent cx="417600" cy="144000"/>
            <wp:effectExtent l="0" t="0" r="1905" b="8890"/>
            <wp:docPr id="86" name="Grafik 137" descr="Schaltfläche Hilfe aufr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Grafik 137" descr="Schaltfläche Hilfe aufrufen"/>
                    <pic:cNvPicPr>
                      <a:picLocks noChangeAspect="1"/>
                    </pic:cNvPicPr>
                  </pic:nvPicPr>
                  <pic:blipFill rotWithShape="1">
                    <a:blip r:embed="rId48"/>
                    <a:srcRect l="21978" t="28526" r="19723" b="28526"/>
                    <a:stretch/>
                  </pic:blipFill>
                  <pic:spPr>
                    <a:xfrm>
                      <a:off x="0" y="0"/>
                      <a:ext cx="417600" cy="144000"/>
                    </a:xfrm>
                    <a:prstGeom prst="rect">
                      <a:avLst/>
                    </a:prstGeom>
                  </pic:spPr>
                </pic:pic>
              </a:graphicData>
            </a:graphic>
          </wp:inline>
        </w:drawing>
      </w:r>
      <w:r>
        <w:t>.</w:t>
      </w:r>
    </w:p>
    <w:p w14:paraId="5898CB5F" w14:textId="77777777" w:rsidR="001E6C4E" w:rsidRPr="00C20B33" w:rsidRDefault="001E6C4E" w:rsidP="001E6C4E">
      <w:pPr>
        <w:pStyle w:val="LDTextinhalt"/>
      </w:pPr>
      <w:r w:rsidRPr="00F9563E">
        <w:rPr>
          <w:noProof/>
          <w:lang w:eastAsia="de-DE"/>
        </w:rPr>
        <w:drawing>
          <wp:inline distT="0" distB="0" distL="0" distR="0" wp14:anchorId="46565D16" wp14:editId="7A3DFCEA">
            <wp:extent cx="2520000" cy="536400"/>
            <wp:effectExtent l="19050" t="19050" r="13970" b="16510"/>
            <wp:docPr id="87" name="Grafik 87" descr="Dieses Bild zeigt, dass sich die Online Hilfe oben rechts auf der jeweiligen LUSD Webseite befindet. " title="LUSD-Online 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20000" cy="536400"/>
                    </a:xfrm>
                    <a:prstGeom prst="rect">
                      <a:avLst/>
                    </a:prstGeom>
                    <a:ln>
                      <a:solidFill>
                        <a:schemeClr val="bg1">
                          <a:lumMod val="50000"/>
                        </a:schemeClr>
                      </a:solidFill>
                    </a:ln>
                  </pic:spPr>
                </pic:pic>
              </a:graphicData>
            </a:graphic>
          </wp:inline>
        </w:drawing>
      </w:r>
    </w:p>
    <w:p w14:paraId="78BED0C7" w14:textId="77777777" w:rsidR="001E6C4E" w:rsidRDefault="001E6C4E" w:rsidP="001E6C4E">
      <w:pPr>
        <w:pStyle w:val="VorbemerkungUnterkapitel"/>
      </w:pPr>
      <w:r>
        <w:t>LUSD-Angebote</w:t>
      </w:r>
    </w:p>
    <w:p w14:paraId="4B5C5741" w14:textId="272C68BA" w:rsidR="001E6C4E" w:rsidRDefault="001E6C4E" w:rsidP="001E6C4E">
      <w:pPr>
        <w:pStyle w:val="LDTextinhalt"/>
      </w:pPr>
      <w:r>
        <w:t xml:space="preserve">Auf der Webseite </w:t>
      </w:r>
      <w:hyperlink r:id="rId50" w:history="1">
        <w:r w:rsidRPr="006F5594">
          <w:rPr>
            <w:rStyle w:val="LDLink"/>
          </w:rPr>
          <w:t>https://lusdinfo.hessen.de</w:t>
        </w:r>
      </w:hyperlink>
      <w:r w:rsidRPr="004578EA">
        <w:t xml:space="preserve"> finde</w:t>
      </w:r>
      <w:r>
        <w:t>n Sie alle wichtigen Unterstützungsangebot rund um die LUSD. Darunter</w:t>
      </w:r>
    </w:p>
    <w:p w14:paraId="308C4749" w14:textId="77777777" w:rsidR="001E6C4E" w:rsidRDefault="001E6C4E" w:rsidP="001E6C4E">
      <w:pPr>
        <w:pStyle w:val="Aufzhlungbndig"/>
      </w:pPr>
      <w:r>
        <w:t>Anleitungen</w:t>
      </w:r>
    </w:p>
    <w:p w14:paraId="109779DD" w14:textId="77777777" w:rsidR="001E6C4E" w:rsidRDefault="001E6C4E" w:rsidP="001E6C4E">
      <w:pPr>
        <w:pStyle w:val="Aufzhlungbndig"/>
      </w:pPr>
      <w:r>
        <w:t>Fortbildungsangebote</w:t>
      </w:r>
    </w:p>
    <w:p w14:paraId="1E2ACB8F" w14:textId="77777777" w:rsidR="001E6C4E" w:rsidRDefault="001E6C4E" w:rsidP="001E6C4E">
      <w:pPr>
        <w:pStyle w:val="Aufzhlungbndig"/>
      </w:pPr>
      <w:r>
        <w:t>FAQs</w:t>
      </w:r>
    </w:p>
    <w:p w14:paraId="6ACFF03C" w14:textId="77777777" w:rsidR="001E6C4E" w:rsidRDefault="001E6C4E" w:rsidP="001E6C4E">
      <w:pPr>
        <w:pStyle w:val="VorbemerkungUnterkapitel"/>
      </w:pPr>
      <w:r>
        <w:t xml:space="preserve">Helpdesk </w:t>
      </w:r>
    </w:p>
    <w:p w14:paraId="46400BFB" w14:textId="77777777" w:rsidR="001E6C4E" w:rsidRDefault="001E6C4E" w:rsidP="001E6C4E">
      <w:pPr>
        <w:pStyle w:val="LDTextinhalt"/>
      </w:pPr>
      <w:r>
        <w:t xml:space="preserve">Bei Fragen rund um die HMKB IT-Anwendungen steht ihnen der </w:t>
      </w:r>
      <w:r w:rsidRPr="00315098">
        <w:rPr>
          <w:b/>
        </w:rPr>
        <w:t>Helpdesk</w:t>
      </w:r>
      <w:r>
        <w:t xml:space="preserve"> zur Verfügung:</w:t>
      </w:r>
    </w:p>
    <w:p w14:paraId="22188276" w14:textId="22B39C7B" w:rsidR="001E6C4E" w:rsidRDefault="001E6C4E" w:rsidP="001E6C4E">
      <w:pPr>
        <w:pStyle w:val="Aufzhlungbndig"/>
      </w:pPr>
      <w:r>
        <w:rPr>
          <w:noProof/>
          <w:sz w:val="16"/>
          <w:szCs w:val="16"/>
          <w:lang w:eastAsia="de-DE"/>
        </w:rPr>
        <w:drawing>
          <wp:inline distT="0" distB="0" distL="0" distR="0" wp14:anchorId="371C9ABD" wp14:editId="5F6916B4">
            <wp:extent cx="438150" cy="438150"/>
            <wp:effectExtent l="0" t="0" r="0" b="0"/>
            <wp:docPr id="88" name="Grafik 88" descr="QR Code Kontaktformular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t xml:space="preserve"> über die Seite </w:t>
      </w:r>
      <w:hyperlink r:id="rId52" w:history="1">
        <w:r>
          <w:rPr>
            <w:rStyle w:val="LDLink"/>
          </w:rPr>
          <w:t>kontakt-helpdesk.hessen.de</w:t>
        </w:r>
      </w:hyperlink>
      <w:r>
        <w:t xml:space="preserve"> oder</w:t>
      </w:r>
    </w:p>
    <w:p w14:paraId="2151C063" w14:textId="77777777" w:rsidR="001E6C4E" w:rsidRDefault="001E6C4E" w:rsidP="001E6C4E">
      <w:pPr>
        <w:pStyle w:val="Aufzhlungbndig"/>
      </w:pPr>
      <w:r>
        <w:t xml:space="preserve">telefonisch unter </w:t>
      </w:r>
      <w:r w:rsidRPr="0089165C">
        <w:rPr>
          <w:rStyle w:val="LDLink"/>
        </w:rPr>
        <w:t>+49 611 340 1570</w:t>
      </w:r>
      <w:r>
        <w:t>.</w:t>
      </w:r>
    </w:p>
    <w:p w14:paraId="584E4F6F" w14:textId="77777777" w:rsidR="001E6C4E" w:rsidRDefault="001E6C4E" w:rsidP="001E6C4E">
      <w:pPr>
        <w:spacing w:before="0" w:after="200" w:line="276" w:lineRule="auto"/>
        <w:rPr>
          <w:color w:val="14006E"/>
          <w:sz w:val="28"/>
        </w:rPr>
      </w:pPr>
      <w:r>
        <w:br w:type="page"/>
      </w:r>
    </w:p>
    <w:p w14:paraId="4F4A3B60" w14:textId="77777777" w:rsidR="001E6C4E" w:rsidRDefault="001E6C4E" w:rsidP="001E6C4E">
      <w:pPr>
        <w:pStyle w:val="berschriftVorbemerkungen"/>
      </w:pPr>
      <w:bookmarkStart w:id="187" w:name="_Toc225933391"/>
      <w:bookmarkStart w:id="188" w:name="_Toc226046317"/>
      <w:bookmarkStart w:id="189" w:name="_Toc226530417"/>
      <w:r w:rsidRPr="004B7D42">
        <w:lastRenderedPageBreak/>
        <w:t>Symbole</w:t>
      </w:r>
      <w:bookmarkEnd w:id="187"/>
      <w:bookmarkEnd w:id="188"/>
      <w:bookmarkEnd w:id="189"/>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788"/>
      </w:tblGrid>
      <w:tr w:rsidR="001E6C4E" w14:paraId="48AE0879" w14:textId="77777777" w:rsidTr="00B75CBA">
        <w:trPr>
          <w:trHeight w:val="284"/>
        </w:trPr>
        <w:tc>
          <w:tcPr>
            <w:tcW w:w="851" w:type="dxa"/>
            <w:vAlign w:val="center"/>
          </w:tcPr>
          <w:p w14:paraId="6DD4BAD9" w14:textId="77777777" w:rsidR="001E6C4E" w:rsidRPr="00A77AAC" w:rsidRDefault="001E6C4E" w:rsidP="00B75CBA">
            <w:pPr>
              <w:pStyle w:val="LDTextinhalt"/>
            </w:pPr>
            <w:r>
              <w:rPr>
                <w:noProof/>
                <w:lang w:eastAsia="de-DE"/>
              </w:rPr>
              <w:drawing>
                <wp:inline distT="0" distB="0" distL="0" distR="0" wp14:anchorId="5D98F39F" wp14:editId="4FC6FABF">
                  <wp:extent cx="288000" cy="288000"/>
                  <wp:effectExtent l="0" t="0" r="0" b="0"/>
                  <wp:docPr id="15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15110308" w14:textId="77777777" w:rsidR="001E6C4E" w:rsidRPr="00A77AAC" w:rsidRDefault="001E6C4E" w:rsidP="00B75CBA">
            <w:pPr>
              <w:pStyle w:val="LDTextinhalt"/>
            </w:pPr>
            <w:r>
              <w:t>Besondere Information zu Programmbedienung</w:t>
            </w:r>
          </w:p>
        </w:tc>
      </w:tr>
      <w:tr w:rsidR="001E6C4E" w:rsidRPr="00A77AAC" w14:paraId="076C1C87" w14:textId="77777777" w:rsidTr="00B75CBA">
        <w:tc>
          <w:tcPr>
            <w:tcW w:w="851" w:type="dxa"/>
            <w:vAlign w:val="center"/>
          </w:tcPr>
          <w:p w14:paraId="5787D722" w14:textId="77777777" w:rsidR="001E6C4E" w:rsidRPr="00A77AAC" w:rsidRDefault="001E6C4E" w:rsidP="00B75CBA">
            <w:pPr>
              <w:pStyle w:val="LDTextinhalt"/>
            </w:pPr>
            <w:r>
              <w:rPr>
                <w:noProof/>
                <w:lang w:eastAsia="de-DE"/>
              </w:rPr>
              <w:drawing>
                <wp:inline distT="0" distB="0" distL="0" distR="0" wp14:anchorId="1F8E3F04" wp14:editId="2F1436D3">
                  <wp:extent cx="288000" cy="288000"/>
                  <wp:effectExtent l="0" t="0" r="0" b="0"/>
                  <wp:docPr id="121"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115510A4" w14:textId="77777777" w:rsidR="001E6C4E" w:rsidRPr="00A77AAC" w:rsidRDefault="001E6C4E" w:rsidP="00B75CBA">
            <w:pPr>
              <w:pStyle w:val="LDTextinhalt"/>
            </w:pPr>
            <w:r>
              <w:t>Ausdrücklicher Hinweis bei Aktionen, die unerwünschte Wirkungen haben könnten</w:t>
            </w:r>
          </w:p>
        </w:tc>
      </w:tr>
      <w:tr w:rsidR="001E6C4E" w:rsidRPr="003473C5" w14:paraId="06997DAE" w14:textId="77777777" w:rsidTr="00B75CBA">
        <w:tc>
          <w:tcPr>
            <w:tcW w:w="851" w:type="dxa"/>
          </w:tcPr>
          <w:p w14:paraId="598F1C51" w14:textId="77777777" w:rsidR="001E6C4E" w:rsidRDefault="001E6C4E" w:rsidP="00B75CBA">
            <w:pPr>
              <w:pStyle w:val="LDTextinhalt"/>
              <w:rPr>
                <w:rFonts w:cs="Arial"/>
              </w:rPr>
            </w:pPr>
            <w:r>
              <w:rPr>
                <w:noProof/>
                <w:lang w:eastAsia="de-DE"/>
              </w:rPr>
              <w:drawing>
                <wp:inline distT="0" distB="0" distL="0" distR="0" wp14:anchorId="3588033C" wp14:editId="3DF0F2AF">
                  <wp:extent cx="288000" cy="288000"/>
                  <wp:effectExtent l="0" t="0" r="0" b="0"/>
                  <wp:docPr id="151"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623E2EE2" w14:textId="77777777" w:rsidR="001E6C4E" w:rsidRPr="003473C5" w:rsidRDefault="001E6C4E" w:rsidP="00B75CBA">
            <w:pPr>
              <w:pStyle w:val="LDTextinhalt"/>
            </w:pPr>
            <w:r>
              <w:t>Tipp, wie die Arbeit erleichtert werden kann</w:t>
            </w:r>
          </w:p>
        </w:tc>
      </w:tr>
    </w:tbl>
    <w:p w14:paraId="49772D10" w14:textId="77777777" w:rsidR="001E6C4E" w:rsidRPr="00D22C57" w:rsidRDefault="001E6C4E" w:rsidP="001E6C4E">
      <w:pPr>
        <w:pStyle w:val="berschriftVorbemerkungen"/>
      </w:pPr>
      <w:bookmarkStart w:id="190" w:name="_Toc225933392"/>
      <w:bookmarkStart w:id="191" w:name="_Toc226046318"/>
      <w:bookmarkStart w:id="192" w:name="_Toc226530418"/>
      <w:r w:rsidRPr="00D22C57">
        <w:t>Typografische Konventionen</w:t>
      </w:r>
      <w:bookmarkEnd w:id="190"/>
      <w:bookmarkEnd w:id="191"/>
      <w:bookmarkEnd w:id="192"/>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19"/>
        <w:gridCol w:w="7320"/>
      </w:tblGrid>
      <w:tr w:rsidR="001E6C4E" w:rsidRPr="00A77AAC" w14:paraId="7D63B316" w14:textId="77777777" w:rsidTr="00B75CBA">
        <w:trPr>
          <w:trHeight w:hRule="exact" w:val="875"/>
        </w:trPr>
        <w:tc>
          <w:tcPr>
            <w:tcW w:w="2319" w:type="dxa"/>
            <w:vAlign w:val="center"/>
          </w:tcPr>
          <w:p w14:paraId="7C08A922" w14:textId="77777777" w:rsidR="001E6C4E" w:rsidRPr="001D671F" w:rsidRDefault="001E6C4E" w:rsidP="00B75CBA">
            <w:pPr>
              <w:pStyle w:val="LDTextinhalt"/>
              <w:rPr>
                <w:rStyle w:val="LDProgrammelement"/>
              </w:rPr>
            </w:pPr>
            <w:r w:rsidRPr="001D671F">
              <w:rPr>
                <w:rStyle w:val="LDProgrammelement"/>
              </w:rPr>
              <w:t>Kapitälchen</w:t>
            </w:r>
          </w:p>
        </w:tc>
        <w:tc>
          <w:tcPr>
            <w:tcW w:w="7320" w:type="dxa"/>
            <w:vAlign w:val="center"/>
          </w:tcPr>
          <w:p w14:paraId="734D73E3" w14:textId="77777777" w:rsidR="001E6C4E" w:rsidRPr="00A77AAC" w:rsidRDefault="001E6C4E" w:rsidP="00B75CBA">
            <w:pPr>
              <w:pStyle w:val="LDTextinhalt"/>
            </w:pPr>
            <w:r>
              <w:t xml:space="preserve">Programm-Element (z.B. Webseite, Schaltfläche, Dialogfenster, Menü, </w:t>
            </w:r>
            <w:r w:rsidRPr="00AB0BB1">
              <w:t>Menüpunkt</w:t>
            </w:r>
            <w:r>
              <w:t>,</w:t>
            </w:r>
            <w:r w:rsidRPr="00AB0BB1">
              <w:t xml:space="preserve"> </w:t>
            </w:r>
            <w:r>
              <w:t xml:space="preserve">Tabelle, </w:t>
            </w:r>
            <w:r w:rsidRPr="00AB0BB1">
              <w:t>Pfadangabe</w:t>
            </w:r>
            <w:r>
              <w:t xml:space="preserve"> etc.)</w:t>
            </w:r>
          </w:p>
        </w:tc>
      </w:tr>
      <w:tr w:rsidR="001E6C4E" w:rsidRPr="003473C5" w14:paraId="56B15545" w14:textId="77777777" w:rsidTr="00B75CBA">
        <w:trPr>
          <w:trHeight w:hRule="exact" w:val="557"/>
        </w:trPr>
        <w:tc>
          <w:tcPr>
            <w:tcW w:w="2319" w:type="dxa"/>
            <w:vAlign w:val="center"/>
          </w:tcPr>
          <w:p w14:paraId="74DA5B49" w14:textId="77777777" w:rsidR="001E6C4E" w:rsidRPr="003473C5" w:rsidRDefault="001E6C4E" w:rsidP="00B75CBA">
            <w:pPr>
              <w:pStyle w:val="LDTextinhalt"/>
            </w:pPr>
            <w:r w:rsidRPr="00692FB8">
              <w:rPr>
                <w:rStyle w:val="LDMeneintrag"/>
              </w:rPr>
              <w:t>Kursivschrift</w:t>
            </w:r>
          </w:p>
        </w:tc>
        <w:tc>
          <w:tcPr>
            <w:tcW w:w="7320" w:type="dxa"/>
            <w:vAlign w:val="center"/>
          </w:tcPr>
          <w:p w14:paraId="77ECE8F1" w14:textId="77777777" w:rsidR="001E6C4E" w:rsidRPr="003473C5" w:rsidRDefault="001E6C4E" w:rsidP="00B75CBA">
            <w:pPr>
              <w:pStyle w:val="LDTextinhalt"/>
            </w:pPr>
            <w:r w:rsidRPr="00AB0BB1">
              <w:t>Vom Anwender eingegebene</w:t>
            </w:r>
            <w:r>
              <w:t xml:space="preserve">r </w:t>
            </w:r>
            <w:r w:rsidRPr="00AB0BB1">
              <w:t>/</w:t>
            </w:r>
            <w:r>
              <w:t xml:space="preserve"> </w:t>
            </w:r>
            <w:r w:rsidRPr="00AB0BB1">
              <w:t>gewählte</w:t>
            </w:r>
            <w:r>
              <w:t>r Wert</w:t>
            </w:r>
          </w:p>
        </w:tc>
      </w:tr>
      <w:tr w:rsidR="001E6C4E" w:rsidRPr="003473C5" w14:paraId="21E77DCE" w14:textId="77777777" w:rsidTr="00B75CBA">
        <w:trPr>
          <w:trHeight w:hRule="exact" w:val="482"/>
        </w:trPr>
        <w:tc>
          <w:tcPr>
            <w:tcW w:w="2319" w:type="dxa"/>
            <w:vAlign w:val="center"/>
          </w:tcPr>
          <w:p w14:paraId="6C210B4F" w14:textId="77777777" w:rsidR="001E6C4E" w:rsidRPr="001D4C90" w:rsidRDefault="001E6C4E" w:rsidP="00B75CBA">
            <w:pPr>
              <w:pStyle w:val="LDTextinhalt"/>
              <w:rPr>
                <w:rStyle w:val="LDLink"/>
              </w:rPr>
            </w:pPr>
            <w:r w:rsidRPr="001D4C90">
              <w:rPr>
                <w:rStyle w:val="LDLink"/>
              </w:rPr>
              <w:t>Blau unterstrichen</w:t>
            </w:r>
          </w:p>
        </w:tc>
        <w:tc>
          <w:tcPr>
            <w:tcW w:w="7320" w:type="dxa"/>
            <w:vAlign w:val="center"/>
          </w:tcPr>
          <w:p w14:paraId="4ABBCE55" w14:textId="77777777" w:rsidR="001E6C4E" w:rsidRPr="003473C5" w:rsidRDefault="001E6C4E" w:rsidP="00B75CBA">
            <w:pPr>
              <w:pStyle w:val="LDTextinhalt"/>
            </w:pPr>
            <w:r>
              <w:t>Link</w:t>
            </w:r>
          </w:p>
        </w:tc>
      </w:tr>
      <w:tr w:rsidR="001E6C4E" w:rsidRPr="003473C5" w14:paraId="7841896C" w14:textId="77777777" w:rsidTr="00B75CBA">
        <w:trPr>
          <w:trHeight w:hRule="exact" w:val="482"/>
        </w:trPr>
        <w:tc>
          <w:tcPr>
            <w:tcW w:w="2319" w:type="dxa"/>
            <w:vAlign w:val="center"/>
          </w:tcPr>
          <w:p w14:paraId="48D20307" w14:textId="77777777" w:rsidR="001E6C4E" w:rsidRPr="00F000FA" w:rsidRDefault="001E6C4E" w:rsidP="00B75CBA">
            <w:pPr>
              <w:pStyle w:val="LDTextinhalt"/>
              <w:rPr>
                <w:rStyle w:val="LDwichtigerText"/>
              </w:rPr>
            </w:pPr>
            <w:r w:rsidRPr="00F000FA">
              <w:rPr>
                <w:rStyle w:val="LDwichtigerText"/>
              </w:rPr>
              <w:t>Fettschrift</w:t>
            </w:r>
          </w:p>
        </w:tc>
        <w:tc>
          <w:tcPr>
            <w:tcW w:w="7320" w:type="dxa"/>
            <w:vAlign w:val="center"/>
          </w:tcPr>
          <w:p w14:paraId="3BCB106A" w14:textId="77777777" w:rsidR="001E6C4E" w:rsidRPr="003473C5" w:rsidRDefault="001E6C4E" w:rsidP="00B75CBA">
            <w:pPr>
              <w:pStyle w:val="LDTextinhalt"/>
            </w:pPr>
            <w:r>
              <w:t>Kennzeichnung von wichtigen Elementen in der Anleitung</w:t>
            </w:r>
          </w:p>
        </w:tc>
      </w:tr>
      <w:tr w:rsidR="001E6C4E" w:rsidRPr="003473C5" w14:paraId="3DD8294D" w14:textId="77777777" w:rsidTr="00B75CBA">
        <w:trPr>
          <w:trHeight w:hRule="exact" w:val="482"/>
        </w:trPr>
        <w:tc>
          <w:tcPr>
            <w:tcW w:w="2319" w:type="dxa"/>
            <w:vAlign w:val="center"/>
          </w:tcPr>
          <w:p w14:paraId="0541E90D" w14:textId="77777777" w:rsidR="001E6C4E" w:rsidRPr="00025EE3" w:rsidRDefault="001E6C4E" w:rsidP="00B75CBA">
            <w:pPr>
              <w:rPr>
                <w:rStyle w:val="LDbesonderswichtigerText0"/>
              </w:rPr>
            </w:pPr>
            <w:r w:rsidRPr="00025EE3">
              <w:rPr>
                <w:rStyle w:val="LDbesonderswichtigerText0"/>
              </w:rPr>
              <w:t>Rote Fettschrift</w:t>
            </w:r>
          </w:p>
        </w:tc>
        <w:tc>
          <w:tcPr>
            <w:tcW w:w="7320" w:type="dxa"/>
            <w:vAlign w:val="center"/>
          </w:tcPr>
          <w:p w14:paraId="4C965217" w14:textId="77777777" w:rsidR="001E6C4E" w:rsidRPr="003473C5" w:rsidRDefault="001E6C4E" w:rsidP="00B75CBA">
            <w:pPr>
              <w:pStyle w:val="LDTextinhalt"/>
            </w:pPr>
            <w:r>
              <w:t>Kennzeichnung von besonders wichtigen Elementen in der Anleitung</w:t>
            </w:r>
          </w:p>
        </w:tc>
      </w:tr>
      <w:tr w:rsidR="001E6C4E" w:rsidRPr="003473C5" w14:paraId="1257FE9A" w14:textId="77777777" w:rsidTr="00B75CBA">
        <w:trPr>
          <w:trHeight w:hRule="exact" w:val="482"/>
        </w:trPr>
        <w:tc>
          <w:tcPr>
            <w:tcW w:w="2319" w:type="dxa"/>
            <w:vAlign w:val="center"/>
          </w:tcPr>
          <w:p w14:paraId="28B54CDC" w14:textId="77777777" w:rsidR="001E6C4E" w:rsidRPr="0087778A" w:rsidRDefault="001E6C4E" w:rsidP="00B75CBA">
            <w:pPr>
              <w:pStyle w:val="LDTextinhalt"/>
              <w:rPr>
                <w:rStyle w:val="hervorhebunggrn"/>
              </w:rPr>
            </w:pPr>
            <w:r w:rsidRPr="0087778A">
              <w:rPr>
                <w:rStyle w:val="hervorhebunggrn"/>
              </w:rPr>
              <w:t>Grüne Fettschrift</w:t>
            </w:r>
          </w:p>
          <w:p w14:paraId="4E525E40" w14:textId="77777777" w:rsidR="001E6C4E" w:rsidRPr="00D31E33" w:rsidRDefault="001E6C4E" w:rsidP="00B75CBA"/>
          <w:p w14:paraId="48F69E48" w14:textId="77777777" w:rsidR="001E6C4E" w:rsidRPr="00D31E33" w:rsidRDefault="001E6C4E" w:rsidP="00B75CBA"/>
          <w:p w14:paraId="3823129D" w14:textId="77777777" w:rsidR="001E6C4E" w:rsidRPr="00D31E33" w:rsidRDefault="001E6C4E" w:rsidP="00B75CBA"/>
          <w:p w14:paraId="348DDE70" w14:textId="77777777" w:rsidR="001E6C4E" w:rsidRPr="00D31E33" w:rsidRDefault="001E6C4E" w:rsidP="00B75CBA"/>
          <w:p w14:paraId="419B3A84" w14:textId="77777777" w:rsidR="001E6C4E" w:rsidRPr="00D31E33" w:rsidRDefault="001E6C4E" w:rsidP="00B75CBA"/>
          <w:p w14:paraId="7B20ACE5" w14:textId="77777777" w:rsidR="001E6C4E" w:rsidRPr="00D31E33" w:rsidRDefault="001E6C4E" w:rsidP="00B75CBA"/>
          <w:p w14:paraId="2F95D051" w14:textId="77777777" w:rsidR="001E6C4E" w:rsidRPr="00D31E33" w:rsidRDefault="001E6C4E" w:rsidP="00B75CBA"/>
          <w:p w14:paraId="21658879" w14:textId="77777777" w:rsidR="001E6C4E" w:rsidRPr="00D31E33" w:rsidRDefault="001E6C4E" w:rsidP="00B75CBA"/>
          <w:p w14:paraId="4F3143A7" w14:textId="77777777" w:rsidR="001E6C4E" w:rsidRPr="00D31E33" w:rsidRDefault="001E6C4E" w:rsidP="00B75CBA"/>
        </w:tc>
        <w:tc>
          <w:tcPr>
            <w:tcW w:w="7320" w:type="dxa"/>
            <w:vAlign w:val="center"/>
          </w:tcPr>
          <w:p w14:paraId="2FFD3243" w14:textId="77777777" w:rsidR="001E6C4E" w:rsidRDefault="001E6C4E" w:rsidP="00B75CBA">
            <w:pPr>
              <w:pStyle w:val="LDTextinhalt"/>
            </w:pPr>
            <w:r>
              <w:t>Kennzeichnung von Hinweisen zur Programmbedienung</w:t>
            </w:r>
          </w:p>
          <w:p w14:paraId="1F7E10F4" w14:textId="77777777" w:rsidR="001E6C4E" w:rsidRPr="00526A89" w:rsidRDefault="001E6C4E" w:rsidP="00B75CBA"/>
          <w:p w14:paraId="425D2799" w14:textId="77777777" w:rsidR="001E6C4E" w:rsidRPr="00526A89" w:rsidRDefault="001E6C4E" w:rsidP="00B75CBA"/>
          <w:p w14:paraId="0AC4F2F3" w14:textId="77777777" w:rsidR="001E6C4E" w:rsidRPr="00526A89" w:rsidRDefault="001E6C4E" w:rsidP="00B75CBA"/>
          <w:p w14:paraId="40A90A00" w14:textId="77777777" w:rsidR="001E6C4E" w:rsidRPr="00526A89" w:rsidRDefault="001E6C4E" w:rsidP="00B75CBA"/>
          <w:p w14:paraId="2FF184E8" w14:textId="77777777" w:rsidR="001E6C4E" w:rsidRDefault="001E6C4E" w:rsidP="00B75CBA"/>
          <w:p w14:paraId="5F848921" w14:textId="77777777" w:rsidR="001E6C4E" w:rsidRDefault="001E6C4E" w:rsidP="00B75CBA"/>
          <w:p w14:paraId="7A8D9073" w14:textId="77777777" w:rsidR="001E6C4E" w:rsidRDefault="001E6C4E" w:rsidP="00B75CBA"/>
          <w:p w14:paraId="23EB8756" w14:textId="77777777" w:rsidR="001E6C4E" w:rsidRPr="004A5317" w:rsidRDefault="001E6C4E" w:rsidP="00B75CBA"/>
          <w:p w14:paraId="1DB3B5F3" w14:textId="77777777" w:rsidR="001E6C4E" w:rsidRPr="004A5317" w:rsidRDefault="001E6C4E" w:rsidP="00B75CBA"/>
        </w:tc>
      </w:tr>
    </w:tbl>
    <w:p w14:paraId="54CF0CD2" w14:textId="77777777" w:rsidR="001E6C4E" w:rsidRDefault="001E6C4E" w:rsidP="001E6C4E">
      <w:pPr>
        <w:spacing w:before="0" w:after="200" w:line="276" w:lineRule="auto"/>
      </w:pPr>
    </w:p>
    <w:p w14:paraId="229A4ADF" w14:textId="2ACD03F5" w:rsidR="00202AD0" w:rsidRDefault="00202AD0" w:rsidP="001E6C4E"/>
    <w:sectPr w:rsidR="00202AD0" w:rsidSect="00CB2E42">
      <w:headerReference w:type="default" r:id="rId54"/>
      <w:footerReference w:type="default" r:id="rId55"/>
      <w:pgSz w:w="11906" w:h="16838" w:code="9"/>
      <w:pgMar w:top="1134" w:right="1134" w:bottom="1134" w:left="1134" w:header="340" w:footer="34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7CED5" w14:textId="77777777" w:rsidR="00C22963" w:rsidRDefault="00C22963" w:rsidP="006A65B3">
      <w:r>
        <w:separator/>
      </w:r>
    </w:p>
  </w:endnote>
  <w:endnote w:type="continuationSeparator" w:id="0">
    <w:p w14:paraId="293EA949" w14:textId="77777777" w:rsidR="00C22963" w:rsidRDefault="00C22963"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ssen Gellix">
    <w:panose1 w:val="020B0604030102000003"/>
    <w:charset w:val="00"/>
    <w:family w:val="swiss"/>
    <w:pitch w:val="variable"/>
    <w:sig w:usb0="A10000FF" w:usb1="5001A47B" w:usb2="000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19C0" w14:textId="41283D38" w:rsidR="00CB2E42" w:rsidRDefault="002615C1">
    <w:r>
      <w:fldChar w:fldCharType="begin"/>
    </w:r>
    <w:r>
      <w:instrText xml:space="preserve"> STYLEREF  "Übertitel / IT-Verfahren"  \* MERGEFORMAT </w:instrText>
    </w:r>
    <w:r>
      <w:fldChar w:fldCharType="separate"/>
    </w:r>
    <w:r>
      <w:rPr>
        <w:noProof/>
      </w:rPr>
      <w:t>LUSD</w:t>
    </w:r>
    <w:r>
      <w:rPr>
        <w:noProof/>
      </w:rPr>
      <w:fldChar w:fldCharType="end"/>
    </w:r>
    <w:r w:rsidR="00CB2E42">
      <w:t xml:space="preserve"> | </w:t>
    </w:r>
    <w:fldSimple w:instr=" STYLEREF  &quot;Titel des Dokuments&quot;  \* MERGEFORMAT ">
      <w:r>
        <w:rPr>
          <w:noProof/>
        </w:rPr>
        <w:t>Leistungen in der LUSD erfassen</w:t>
      </w:r>
    </w:fldSimple>
    <w:r w:rsidR="00CB2E42">
      <w:t xml:space="preserve"> | </w:t>
    </w:r>
    <w:r w:rsidR="004A2239">
      <w:fldChar w:fldCharType="begin"/>
    </w:r>
    <w:r w:rsidR="004A2239">
      <w:instrText xml:space="preserve"> STYLEREF  Versionsnummer  \* MERGEFORMAT </w:instrText>
    </w:r>
    <w:r w:rsidR="004A2239">
      <w:rPr>
        <w:noProof/>
      </w:rPr>
      <w:fldChar w:fldCharType="end"/>
    </w:r>
    <w:r w:rsidR="00CB2E42">
      <w:t xml:space="preserve"> | </w:t>
    </w:r>
    <w:r w:rsidR="00CB2E42">
      <w:fldChar w:fldCharType="begin"/>
    </w:r>
    <w:r w:rsidR="00CB2E42">
      <w:instrText xml:space="preserve"> TIME \@ "dd.MM.yyyy" </w:instrText>
    </w:r>
    <w:r w:rsidR="00CB2E42">
      <w:fldChar w:fldCharType="separate"/>
    </w:r>
    <w:r>
      <w:rPr>
        <w:noProof/>
      </w:rPr>
      <w:t>08.04.2026</w:t>
    </w:r>
    <w:r w:rsidR="00CB2E42">
      <w:fldChar w:fldCharType="end"/>
    </w:r>
    <w:r w:rsidR="00CB2E42">
      <w:tab/>
    </w:r>
    <w:r w:rsidR="00CB2E42">
      <w:fldChar w:fldCharType="begin"/>
    </w:r>
    <w:r w:rsidR="00CB2E42">
      <w:instrText>PAGE   \* MERGEFORMAT</w:instrText>
    </w:r>
    <w:r w:rsidR="00CB2E42">
      <w:fldChar w:fldCharType="separate"/>
    </w:r>
    <w:r w:rsidR="00CB2E42">
      <w:rPr>
        <w:noProof/>
      </w:rPr>
      <w:t>2</w:t>
    </w:r>
    <w:r w:rsidR="00CB2E4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0EB9E" w14:textId="39309BD7" w:rsidR="00C22963" w:rsidRPr="001E6C4E" w:rsidRDefault="00CB2E42" w:rsidP="00433714">
    <w:pPr>
      <w:pStyle w:val="LDFuzeile"/>
    </w:pPr>
    <w:r w:rsidRPr="001E6C4E">
      <w:t xml:space="preserve">HMKB | </w:t>
    </w:r>
    <w:fldSimple w:instr=" STYLEREF  &quot;Übertitel / IT-Verfahren&quot;  \* MERGEFORMAT ">
      <w:r w:rsidR="002615C1">
        <w:rPr>
          <w:noProof/>
        </w:rPr>
        <w:t>LUSD</w:t>
      </w:r>
    </w:fldSimple>
    <w:r w:rsidRPr="001E6C4E">
      <w:t xml:space="preserve"> | </w:t>
    </w:r>
    <w:fldSimple w:instr=" STYLEREF  &quot;Titel des Dokuments&quot;  \* MERGEFORMAT ">
      <w:r w:rsidR="002615C1">
        <w:rPr>
          <w:noProof/>
        </w:rPr>
        <w:t>Leistungen in der LUSD erfassen</w:t>
      </w:r>
    </w:fldSimple>
    <w:r w:rsidRPr="001E6C4E">
      <w:t xml:space="preserve"> | </w:t>
    </w:r>
    <w:fldSimple w:instr=" STYLEREF  Versionsnummer  \* MERGEFORMAT ">
      <w:r w:rsidR="002615C1">
        <w:rPr>
          <w:noProof/>
        </w:rPr>
        <w:t>Version: 2.2</w:t>
      </w:r>
    </w:fldSimple>
    <w:r w:rsidRPr="001E6C4E">
      <w:t xml:space="preserve"> | </w:t>
    </w:r>
    <w:fldSimple w:instr=" STYLEREF  &quot;Datum Deckblatt&quot;  \* MERGEFORMAT ">
      <w:r w:rsidR="002615C1">
        <w:rPr>
          <w:noProof/>
        </w:rPr>
        <w:t>Letzter Stand: 10.04.2026</w:t>
      </w:r>
    </w:fldSimple>
    <w:r w:rsidRPr="001E6C4E">
      <w:tab/>
    </w:r>
    <w:r w:rsidRPr="001E6C4E">
      <w:fldChar w:fldCharType="begin"/>
    </w:r>
    <w:r w:rsidRPr="001E6C4E">
      <w:instrText>PAGE   \* MERGEFORMAT</w:instrText>
    </w:r>
    <w:r w:rsidRPr="001E6C4E">
      <w:fldChar w:fldCharType="separate"/>
    </w:r>
    <w:r w:rsidRPr="001E6C4E">
      <w:t>4</w:t>
    </w:r>
    <w:r w:rsidRPr="001E6C4E">
      <w:fldChar w:fldCharType="end"/>
    </w:r>
  </w:p>
  <w:p w14:paraId="7DC1BF95" w14:textId="77777777" w:rsidR="004A2239" w:rsidRDefault="004A22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B23BA" w14:textId="77777777" w:rsidR="00C22963" w:rsidRDefault="00C22963" w:rsidP="006A65B3">
      <w:r>
        <w:separator/>
      </w:r>
    </w:p>
  </w:footnote>
  <w:footnote w:type="continuationSeparator" w:id="0">
    <w:p w14:paraId="7B018236" w14:textId="77777777" w:rsidR="00C22963" w:rsidRDefault="00C22963" w:rsidP="006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FBE54" w14:textId="77777777" w:rsidR="004A2239" w:rsidRPr="001E6C4E" w:rsidRDefault="004A2239" w:rsidP="001E6C4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15pt;height:31.9pt" o:bullet="t">
        <v:imagedata r:id="rId1" o:title="ausrufezeichen_klein"/>
      </v:shape>
    </w:pict>
  </w:numPicBullet>
  <w:numPicBullet w:numPicBulletId="1">
    <w:pict>
      <v:shape id="_x0000_i1027" type="#_x0000_t75" style="width:27.85pt;height:15.6pt" o:bullet="t">
        <v:imagedata r:id="rId2" o:title="Unbenannt"/>
      </v:shape>
    </w:pict>
  </w:numPicBullet>
  <w:numPicBullet w:numPicBulletId="2">
    <w:pict>
      <v:shape id="_x0000_i1028" type="#_x0000_t75" style="width:681.95pt;height:681.95pt" o:bullet="t">
        <v:imagedata r:id="rId3" o:title="task"/>
      </v:shape>
    </w:pict>
  </w:numPicBullet>
  <w:numPicBullet w:numPicBulletId="3">
    <w:pict>
      <v:shape id="_x0000_i1029" type="#_x0000_t75" style="width:680.6pt;height:680.6pt" o:bullet="t">
        <v:imagedata r:id="rId4" o:title="task"/>
      </v:shape>
    </w:pict>
  </w:numPicBullet>
  <w:numPicBullet w:numPicBulletId="4">
    <w:pict>
      <v:shape id="_x0000_i1030" type="#_x0000_t75" style="width:29.9pt;height:23.75pt" o:bullet="t">
        <v:imagedata r:id="rId5" o:title="info1"/>
      </v:shape>
    </w:pict>
  </w:numPicBullet>
  <w:abstractNum w:abstractNumId="0" w15:restartNumberingAfterBreak="0">
    <w:nsid w:val="06DE28AA"/>
    <w:multiLevelType w:val="multilevel"/>
    <w:tmpl w:val="E74601CE"/>
    <w:lvl w:ilvl="0">
      <w:start w:val="1"/>
      <w:numFmt w:val="decimal"/>
      <w:pStyle w:val="LDHandlungsschritt"/>
      <w:lvlText w:val="%1. "/>
      <w:lvlJc w:val="left"/>
      <w:pPr>
        <w:ind w:left="993" w:hanging="284"/>
      </w:pPr>
    </w:lvl>
    <w:lvl w:ilvl="1">
      <w:start w:val="1"/>
      <w:numFmt w:val="none"/>
      <w:lvlText w:val=""/>
      <w:lvlJc w:val="left"/>
      <w:pPr>
        <w:ind w:left="1106" w:hanging="397"/>
      </w:pPr>
    </w:lvl>
    <w:lvl w:ilvl="2">
      <w:start w:val="1"/>
      <w:numFmt w:val="none"/>
      <w:lvlText w:val=""/>
      <w:lvlJc w:val="left"/>
      <w:pPr>
        <w:ind w:left="1106" w:hanging="397"/>
      </w:pPr>
    </w:lvl>
    <w:lvl w:ilvl="3">
      <w:start w:val="1"/>
      <w:numFmt w:val="none"/>
      <w:lvlText w:val=""/>
      <w:lvlJc w:val="left"/>
      <w:pPr>
        <w:ind w:left="1106" w:hanging="397"/>
      </w:pPr>
    </w:lvl>
    <w:lvl w:ilvl="4">
      <w:start w:val="1"/>
      <w:numFmt w:val="none"/>
      <w:lvlText w:val=""/>
      <w:lvlJc w:val="left"/>
      <w:pPr>
        <w:ind w:left="1106" w:hanging="397"/>
      </w:pPr>
    </w:lvl>
    <w:lvl w:ilvl="5">
      <w:start w:val="1"/>
      <w:numFmt w:val="lowerRoman"/>
      <w:lvlText w:val="(%6)"/>
      <w:lvlJc w:val="left"/>
      <w:pPr>
        <w:ind w:left="993" w:hanging="284"/>
      </w:pPr>
    </w:lvl>
    <w:lvl w:ilvl="6">
      <w:start w:val="1"/>
      <w:numFmt w:val="decimal"/>
      <w:lvlText w:val="%7."/>
      <w:lvlJc w:val="left"/>
      <w:pPr>
        <w:ind w:left="993" w:hanging="284"/>
      </w:pPr>
    </w:lvl>
    <w:lvl w:ilvl="7">
      <w:start w:val="1"/>
      <w:numFmt w:val="lowerLetter"/>
      <w:lvlText w:val="%8."/>
      <w:lvlJc w:val="left"/>
      <w:pPr>
        <w:ind w:left="993" w:hanging="284"/>
      </w:pPr>
    </w:lvl>
    <w:lvl w:ilvl="8">
      <w:start w:val="1"/>
      <w:numFmt w:val="lowerRoman"/>
      <w:lvlText w:val="%9."/>
      <w:lvlJc w:val="left"/>
      <w:pPr>
        <w:ind w:left="993" w:hanging="284"/>
      </w:pPr>
    </w:lvl>
  </w:abstractNum>
  <w:abstractNum w:abstractNumId="1" w15:restartNumberingAfterBreak="0">
    <w:nsid w:val="0CFA1064"/>
    <w:multiLevelType w:val="multilevel"/>
    <w:tmpl w:val="02F6D402"/>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38DF0CDF"/>
    <w:multiLevelType w:val="multilevel"/>
    <w:tmpl w:val="B9FCA69A"/>
    <w:styleLink w:val="Formatvorlage1"/>
    <w:lvl w:ilvl="0">
      <w:start w:val="1"/>
      <w:numFmt w:val="decimal"/>
      <w:lvlText w:val="%1."/>
      <w:lvlJc w:val="left"/>
      <w:pPr>
        <w:ind w:left="397" w:hanging="397"/>
      </w:pPr>
      <w:rPr>
        <w:rFonts w:hint="default"/>
        <w:b w:val="0"/>
        <w:color w:val="auto"/>
      </w:rPr>
    </w:lvl>
    <w:lvl w:ilvl="1">
      <w:start w:val="1"/>
      <w:numFmt w:val="lowerLetter"/>
      <w:lvlText w:val="%2."/>
      <w:lvlJc w:val="left"/>
      <w:pPr>
        <w:ind w:left="1248" w:hanging="397"/>
      </w:pPr>
      <w:rPr>
        <w:rFonts w:hint="default"/>
      </w:rPr>
    </w:lvl>
    <w:lvl w:ilvl="2">
      <w:start w:val="1"/>
      <w:numFmt w:val="lowerRoman"/>
      <w:lvlText w:val="%3."/>
      <w:lvlJc w:val="right"/>
      <w:pPr>
        <w:ind w:left="2099" w:hanging="397"/>
      </w:pPr>
      <w:rPr>
        <w:rFonts w:hint="default"/>
      </w:rPr>
    </w:lvl>
    <w:lvl w:ilvl="3">
      <w:start w:val="1"/>
      <w:numFmt w:val="decimal"/>
      <w:lvlText w:val="%4."/>
      <w:lvlJc w:val="left"/>
      <w:pPr>
        <w:ind w:left="2950" w:hanging="397"/>
      </w:pPr>
      <w:rPr>
        <w:rFonts w:hint="default"/>
      </w:rPr>
    </w:lvl>
    <w:lvl w:ilvl="4">
      <w:start w:val="1"/>
      <w:numFmt w:val="lowerLetter"/>
      <w:lvlText w:val="%5."/>
      <w:lvlJc w:val="left"/>
      <w:pPr>
        <w:ind w:left="3801" w:hanging="397"/>
      </w:pPr>
      <w:rPr>
        <w:rFonts w:hint="default"/>
      </w:rPr>
    </w:lvl>
    <w:lvl w:ilvl="5">
      <w:start w:val="1"/>
      <w:numFmt w:val="lowerRoman"/>
      <w:lvlText w:val="%6."/>
      <w:lvlJc w:val="right"/>
      <w:pPr>
        <w:ind w:left="4652" w:hanging="397"/>
      </w:pPr>
      <w:rPr>
        <w:rFonts w:hint="default"/>
      </w:rPr>
    </w:lvl>
    <w:lvl w:ilvl="6">
      <w:start w:val="1"/>
      <w:numFmt w:val="decimal"/>
      <w:lvlText w:val="%7."/>
      <w:lvlJc w:val="left"/>
      <w:pPr>
        <w:ind w:left="5503" w:hanging="397"/>
      </w:pPr>
      <w:rPr>
        <w:rFonts w:hint="default"/>
      </w:rPr>
    </w:lvl>
    <w:lvl w:ilvl="7">
      <w:start w:val="1"/>
      <w:numFmt w:val="lowerLetter"/>
      <w:lvlText w:val="%8."/>
      <w:lvlJc w:val="left"/>
      <w:pPr>
        <w:ind w:left="6354" w:hanging="397"/>
      </w:pPr>
      <w:rPr>
        <w:rFonts w:hint="default"/>
      </w:rPr>
    </w:lvl>
    <w:lvl w:ilvl="8">
      <w:start w:val="1"/>
      <w:numFmt w:val="lowerRoman"/>
      <w:lvlText w:val="%9."/>
      <w:lvlJc w:val="right"/>
      <w:pPr>
        <w:ind w:left="7205" w:hanging="397"/>
      </w:pPr>
      <w:rPr>
        <w:rFonts w:hint="default"/>
      </w:rPr>
    </w:lvl>
  </w:abstractNum>
  <w:abstractNum w:abstractNumId="3" w15:restartNumberingAfterBreak="0">
    <w:nsid w:val="3B21170C"/>
    <w:multiLevelType w:val="hybridMultilevel"/>
    <w:tmpl w:val="07F00436"/>
    <w:lvl w:ilvl="0" w:tplc="C7DA82C8">
      <w:start w:val="1"/>
      <w:numFmt w:val="bullet"/>
      <w:pStyle w:val="LDAchtung"/>
      <w:lvlText w:val=""/>
      <w:lvlPicBulletId w:val="0"/>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4" w15:restartNumberingAfterBreak="0">
    <w:nsid w:val="42BF54AA"/>
    <w:multiLevelType w:val="hybridMultilevel"/>
    <w:tmpl w:val="7B6C56C8"/>
    <w:lvl w:ilvl="0" w:tplc="07269494">
      <w:start w:val="1"/>
      <w:numFmt w:val="bullet"/>
      <w:pStyle w:val="LDAufgabenliste"/>
      <w:lvlText w:val=""/>
      <w:lvlPicBulletId w:val="2"/>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5" w15:restartNumberingAfterBreak="0">
    <w:nsid w:val="45341FD2"/>
    <w:multiLevelType w:val="hybridMultilevel"/>
    <w:tmpl w:val="31AE6558"/>
    <w:lvl w:ilvl="0" w:tplc="3C38B1E4">
      <w:start w:val="1"/>
      <w:numFmt w:val="bullet"/>
      <w:pStyle w:val="LDTIPP"/>
      <w:lvlText w:val=""/>
      <w:lvlPicBulletId w:val="1"/>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6" w15:restartNumberingAfterBreak="0">
    <w:nsid w:val="50396AA8"/>
    <w:multiLevelType w:val="hybridMultilevel"/>
    <w:tmpl w:val="467C862A"/>
    <w:lvl w:ilvl="0" w:tplc="96AA74FA">
      <w:start w:val="1"/>
      <w:numFmt w:val="bullet"/>
      <w:pStyle w:val="LDHinweis"/>
      <w:lvlText w:val=""/>
      <w:lvlPicBulletId w:val="4"/>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7" w15:restartNumberingAfterBreak="0">
    <w:nsid w:val="50B91ABE"/>
    <w:multiLevelType w:val="hybridMultilevel"/>
    <w:tmpl w:val="F20EAC4C"/>
    <w:lvl w:ilvl="0" w:tplc="D8442DF8">
      <w:start w:val="1"/>
      <w:numFmt w:val="bullet"/>
      <w:pStyle w:val="1Unterpunktmit"/>
      <w:lvlText w:val=""/>
      <w:lvlJc w:val="left"/>
      <w:pPr>
        <w:tabs>
          <w:tab w:val="num" w:pos="717"/>
        </w:tabs>
        <w:ind w:left="717" w:hanging="360"/>
      </w:pPr>
      <w:rPr>
        <w:rFonts w:ascii="Wingdings" w:hAnsi="Wingdings" w:hint="default"/>
        <w:color w:val="auto"/>
        <w:sz w:val="24"/>
        <w:szCs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C6A0AFA"/>
    <w:multiLevelType w:val="hybridMultilevel"/>
    <w:tmpl w:val="75D4E5F6"/>
    <w:lvl w:ilvl="0" w:tplc="CA32685A">
      <w:start w:val="1"/>
      <w:numFmt w:val="decimal"/>
      <w:pStyle w:val="Bildunterschrift"/>
      <w:lvlText w:val="Abb %1."/>
      <w:lvlJc w:val="left"/>
      <w:pPr>
        <w:tabs>
          <w:tab w:val="num" w:pos="360"/>
        </w:tabs>
        <w:ind w:left="0" w:firstLine="0"/>
      </w:pPr>
      <w:rPr>
        <w:rFonts w:hint="default"/>
      </w:rPr>
    </w:lvl>
    <w:lvl w:ilvl="1" w:tplc="3D38E68E">
      <w:start w:val="1"/>
      <w:numFmt w:val="bullet"/>
      <w:lvlText w:val=""/>
      <w:lvlJc w:val="left"/>
      <w:pPr>
        <w:tabs>
          <w:tab w:val="num" w:pos="1647"/>
        </w:tabs>
        <w:ind w:left="1647" w:hanging="567"/>
      </w:pPr>
      <w:rPr>
        <w:rFonts w:ascii="Wingdings" w:hAnsi="Wingdings" w:hint="default"/>
        <w:b/>
        <w:i w:val="0"/>
        <w:color w:val="CC0000"/>
        <w:sz w:val="24"/>
        <w:szCs w:val="24"/>
        <w:u w:color="CC0000"/>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61110157"/>
    <w:multiLevelType w:val="hybridMultilevel"/>
    <w:tmpl w:val="8780B766"/>
    <w:lvl w:ilvl="0" w:tplc="5DC24938">
      <w:start w:val="1"/>
      <w:numFmt w:val="bullet"/>
      <w:pStyle w:val="Aufzhlungbndig"/>
      <w:lvlText w:val=""/>
      <w:lvlJc w:val="left"/>
      <w:pPr>
        <w:ind w:left="720" w:hanging="360"/>
      </w:pPr>
      <w:rPr>
        <w:rFonts w:ascii="Wingdings" w:hAnsi="Wingdings"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34A2E9C"/>
    <w:multiLevelType w:val="hybridMultilevel"/>
    <w:tmpl w:val="10608FC0"/>
    <w:lvl w:ilvl="0" w:tplc="A1D4B2BA">
      <w:start w:val="10"/>
      <w:numFmt w:val="decimal"/>
      <w:pStyle w:val="LDHandlungsschritteab10"/>
      <w:lvlText w:val="%1."/>
      <w:lvlJc w:val="left"/>
      <w:pPr>
        <w:ind w:left="1429" w:hanging="360"/>
      </w:pPr>
      <w:rPr>
        <w:rFonts w:hint="default"/>
        <w:b w:val="0"/>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2" w15:restartNumberingAfterBreak="0">
    <w:nsid w:val="7BC32946"/>
    <w:multiLevelType w:val="hybridMultilevel"/>
    <w:tmpl w:val="46F824AE"/>
    <w:lvl w:ilvl="0" w:tplc="9C9A6E60">
      <w:start w:val="1"/>
      <w:numFmt w:val="bullet"/>
      <w:pStyle w:val="LDAufgabe"/>
      <w:lvlText w:val=""/>
      <w:lvlPicBulletId w:val="3"/>
      <w:lvlJc w:val="left"/>
      <w:pPr>
        <w:ind w:left="1778" w:hanging="360"/>
      </w:pPr>
      <w:rPr>
        <w:rFonts w:ascii="Symbol" w:hAnsi="Symbol" w:hint="default"/>
        <w:color w:val="auto"/>
        <w:sz w:val="52"/>
        <w:szCs w:val="52"/>
        <w:u w:color="C00000"/>
      </w:rPr>
    </w:lvl>
    <w:lvl w:ilvl="1" w:tplc="04070003" w:tentative="1">
      <w:start w:val="1"/>
      <w:numFmt w:val="bullet"/>
      <w:lvlText w:val="o"/>
      <w:lvlJc w:val="left"/>
      <w:pPr>
        <w:ind w:left="2498" w:hanging="360"/>
      </w:pPr>
      <w:rPr>
        <w:rFonts w:ascii="Courier New" w:hAnsi="Courier New" w:cs="Courier New" w:hint="default"/>
      </w:rPr>
    </w:lvl>
    <w:lvl w:ilvl="2" w:tplc="04070005" w:tentative="1">
      <w:start w:val="1"/>
      <w:numFmt w:val="bullet"/>
      <w:lvlText w:val=""/>
      <w:lvlJc w:val="left"/>
      <w:pPr>
        <w:ind w:left="3218" w:hanging="360"/>
      </w:pPr>
      <w:rPr>
        <w:rFonts w:ascii="Wingdings" w:hAnsi="Wingdings" w:hint="default"/>
      </w:rPr>
    </w:lvl>
    <w:lvl w:ilvl="3" w:tplc="04070001" w:tentative="1">
      <w:start w:val="1"/>
      <w:numFmt w:val="bullet"/>
      <w:lvlText w:val=""/>
      <w:lvlJc w:val="left"/>
      <w:pPr>
        <w:ind w:left="3938" w:hanging="360"/>
      </w:pPr>
      <w:rPr>
        <w:rFonts w:ascii="Symbol" w:hAnsi="Symbol" w:hint="default"/>
      </w:rPr>
    </w:lvl>
    <w:lvl w:ilvl="4" w:tplc="04070003" w:tentative="1">
      <w:start w:val="1"/>
      <w:numFmt w:val="bullet"/>
      <w:lvlText w:val="o"/>
      <w:lvlJc w:val="left"/>
      <w:pPr>
        <w:ind w:left="4658" w:hanging="360"/>
      </w:pPr>
      <w:rPr>
        <w:rFonts w:ascii="Courier New" w:hAnsi="Courier New" w:cs="Courier New" w:hint="default"/>
      </w:rPr>
    </w:lvl>
    <w:lvl w:ilvl="5" w:tplc="04070005" w:tentative="1">
      <w:start w:val="1"/>
      <w:numFmt w:val="bullet"/>
      <w:lvlText w:val=""/>
      <w:lvlJc w:val="left"/>
      <w:pPr>
        <w:ind w:left="5378" w:hanging="360"/>
      </w:pPr>
      <w:rPr>
        <w:rFonts w:ascii="Wingdings" w:hAnsi="Wingdings" w:hint="default"/>
      </w:rPr>
    </w:lvl>
    <w:lvl w:ilvl="6" w:tplc="04070001" w:tentative="1">
      <w:start w:val="1"/>
      <w:numFmt w:val="bullet"/>
      <w:lvlText w:val=""/>
      <w:lvlJc w:val="left"/>
      <w:pPr>
        <w:ind w:left="6098" w:hanging="360"/>
      </w:pPr>
      <w:rPr>
        <w:rFonts w:ascii="Symbol" w:hAnsi="Symbol" w:hint="default"/>
      </w:rPr>
    </w:lvl>
    <w:lvl w:ilvl="7" w:tplc="04070003" w:tentative="1">
      <w:start w:val="1"/>
      <w:numFmt w:val="bullet"/>
      <w:lvlText w:val="o"/>
      <w:lvlJc w:val="left"/>
      <w:pPr>
        <w:ind w:left="6818" w:hanging="360"/>
      </w:pPr>
      <w:rPr>
        <w:rFonts w:ascii="Courier New" w:hAnsi="Courier New" w:cs="Courier New" w:hint="default"/>
      </w:rPr>
    </w:lvl>
    <w:lvl w:ilvl="8" w:tplc="04070005" w:tentative="1">
      <w:start w:val="1"/>
      <w:numFmt w:val="bullet"/>
      <w:lvlText w:val=""/>
      <w:lvlJc w:val="left"/>
      <w:pPr>
        <w:ind w:left="7538" w:hanging="360"/>
      </w:pPr>
      <w:rPr>
        <w:rFonts w:ascii="Wingdings" w:hAnsi="Wingdings" w:hint="default"/>
      </w:rPr>
    </w:lvl>
  </w:abstractNum>
  <w:num w:numId="1" w16cid:durableId="2051881987">
    <w:abstractNumId w:val="1"/>
  </w:num>
  <w:num w:numId="2" w16cid:durableId="1745374509">
    <w:abstractNumId w:val="6"/>
  </w:num>
  <w:num w:numId="3" w16cid:durableId="1418014215">
    <w:abstractNumId w:val="3"/>
  </w:num>
  <w:num w:numId="4" w16cid:durableId="1717198437">
    <w:abstractNumId w:val="5"/>
  </w:num>
  <w:num w:numId="5" w16cid:durableId="436758267">
    <w:abstractNumId w:val="10"/>
  </w:num>
  <w:num w:numId="6" w16cid:durableId="515581379">
    <w:abstractNumId w:val="8"/>
  </w:num>
  <w:num w:numId="7" w16cid:durableId="2119715380">
    <w:abstractNumId w:val="7"/>
  </w:num>
  <w:num w:numId="8" w16cid:durableId="1795783149">
    <w:abstractNumId w:val="4"/>
  </w:num>
  <w:num w:numId="9" w16cid:durableId="1874688398">
    <w:abstractNumId w:val="12"/>
  </w:num>
  <w:num w:numId="10" w16cid:durableId="2110275929">
    <w:abstractNumId w:val="11"/>
  </w:num>
  <w:num w:numId="11" w16cid:durableId="20589095">
    <w:abstractNumId w:val="9"/>
  </w:num>
  <w:num w:numId="12" w16cid:durableId="253246015">
    <w:abstractNumId w:val="2"/>
  </w:num>
  <w:num w:numId="13" w16cid:durableId="394865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37579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940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28796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6650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5750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73190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0501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06949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8332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423116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3184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1689497">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06653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472310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30643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8957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8042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1848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99879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4026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660884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87721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191893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18564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32213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7C"/>
    <w:rsid w:val="00004365"/>
    <w:rsid w:val="0000761B"/>
    <w:rsid w:val="00010386"/>
    <w:rsid w:val="00010CD2"/>
    <w:rsid w:val="00011E82"/>
    <w:rsid w:val="00012961"/>
    <w:rsid w:val="00013567"/>
    <w:rsid w:val="0001640A"/>
    <w:rsid w:val="00021DB7"/>
    <w:rsid w:val="00021F8D"/>
    <w:rsid w:val="00022B53"/>
    <w:rsid w:val="000243B3"/>
    <w:rsid w:val="000253D8"/>
    <w:rsid w:val="0002593D"/>
    <w:rsid w:val="000374DF"/>
    <w:rsid w:val="000403E9"/>
    <w:rsid w:val="00042296"/>
    <w:rsid w:val="00043E17"/>
    <w:rsid w:val="00052011"/>
    <w:rsid w:val="0005237A"/>
    <w:rsid w:val="000542DC"/>
    <w:rsid w:val="00057DAA"/>
    <w:rsid w:val="00062586"/>
    <w:rsid w:val="000643E0"/>
    <w:rsid w:val="00065592"/>
    <w:rsid w:val="000674FC"/>
    <w:rsid w:val="000679DE"/>
    <w:rsid w:val="00070559"/>
    <w:rsid w:val="000771CA"/>
    <w:rsid w:val="000807EC"/>
    <w:rsid w:val="000822AB"/>
    <w:rsid w:val="00097EB9"/>
    <w:rsid w:val="000A1BEF"/>
    <w:rsid w:val="000A4CF9"/>
    <w:rsid w:val="000A5B4A"/>
    <w:rsid w:val="000A79FC"/>
    <w:rsid w:val="000B1832"/>
    <w:rsid w:val="000B1833"/>
    <w:rsid w:val="000B282D"/>
    <w:rsid w:val="000B451D"/>
    <w:rsid w:val="000B68F8"/>
    <w:rsid w:val="000C1579"/>
    <w:rsid w:val="000C3B9D"/>
    <w:rsid w:val="000C3BAA"/>
    <w:rsid w:val="000C5CED"/>
    <w:rsid w:val="000C6803"/>
    <w:rsid w:val="000C786B"/>
    <w:rsid w:val="000D0594"/>
    <w:rsid w:val="000D40DE"/>
    <w:rsid w:val="000E02D7"/>
    <w:rsid w:val="000F07E1"/>
    <w:rsid w:val="000F0AEA"/>
    <w:rsid w:val="000F74B6"/>
    <w:rsid w:val="0010179D"/>
    <w:rsid w:val="00101B68"/>
    <w:rsid w:val="00104774"/>
    <w:rsid w:val="00111C17"/>
    <w:rsid w:val="00113890"/>
    <w:rsid w:val="00132A73"/>
    <w:rsid w:val="0013318E"/>
    <w:rsid w:val="00137CF7"/>
    <w:rsid w:val="00144A6E"/>
    <w:rsid w:val="00151519"/>
    <w:rsid w:val="00154764"/>
    <w:rsid w:val="00156B43"/>
    <w:rsid w:val="00162AB1"/>
    <w:rsid w:val="00163615"/>
    <w:rsid w:val="00164702"/>
    <w:rsid w:val="00170207"/>
    <w:rsid w:val="00174221"/>
    <w:rsid w:val="00175F29"/>
    <w:rsid w:val="001813A0"/>
    <w:rsid w:val="00181B70"/>
    <w:rsid w:val="00182EA2"/>
    <w:rsid w:val="00182ED5"/>
    <w:rsid w:val="0019170F"/>
    <w:rsid w:val="001960C3"/>
    <w:rsid w:val="00196DB2"/>
    <w:rsid w:val="001A123B"/>
    <w:rsid w:val="001B07FA"/>
    <w:rsid w:val="001C03A2"/>
    <w:rsid w:val="001C3EC9"/>
    <w:rsid w:val="001C6DE8"/>
    <w:rsid w:val="001D08DA"/>
    <w:rsid w:val="001D15DF"/>
    <w:rsid w:val="001D40E4"/>
    <w:rsid w:val="001D4837"/>
    <w:rsid w:val="001E0E3C"/>
    <w:rsid w:val="001E6C4E"/>
    <w:rsid w:val="001F6702"/>
    <w:rsid w:val="001F7FEF"/>
    <w:rsid w:val="0020057D"/>
    <w:rsid w:val="002014C9"/>
    <w:rsid w:val="00202AD0"/>
    <w:rsid w:val="00203B5C"/>
    <w:rsid w:val="00203C62"/>
    <w:rsid w:val="00213AA0"/>
    <w:rsid w:val="002176CB"/>
    <w:rsid w:val="00217E8A"/>
    <w:rsid w:val="00221A14"/>
    <w:rsid w:val="00222571"/>
    <w:rsid w:val="0022670B"/>
    <w:rsid w:val="0023617C"/>
    <w:rsid w:val="002362F1"/>
    <w:rsid w:val="00237C4C"/>
    <w:rsid w:val="00245A64"/>
    <w:rsid w:val="00252D5F"/>
    <w:rsid w:val="002539D3"/>
    <w:rsid w:val="0025560A"/>
    <w:rsid w:val="002577DD"/>
    <w:rsid w:val="002615C1"/>
    <w:rsid w:val="002626B2"/>
    <w:rsid w:val="00262840"/>
    <w:rsid w:val="002632B8"/>
    <w:rsid w:val="002645C4"/>
    <w:rsid w:val="00265046"/>
    <w:rsid w:val="002679A7"/>
    <w:rsid w:val="00271336"/>
    <w:rsid w:val="0028384F"/>
    <w:rsid w:val="00286C6D"/>
    <w:rsid w:val="00290AD2"/>
    <w:rsid w:val="002919D6"/>
    <w:rsid w:val="002971B0"/>
    <w:rsid w:val="002A7651"/>
    <w:rsid w:val="002A7698"/>
    <w:rsid w:val="002B3389"/>
    <w:rsid w:val="002B5B44"/>
    <w:rsid w:val="002B6FC3"/>
    <w:rsid w:val="002C3700"/>
    <w:rsid w:val="002C7B64"/>
    <w:rsid w:val="002E0369"/>
    <w:rsid w:val="002E10CC"/>
    <w:rsid w:val="002E162D"/>
    <w:rsid w:val="002E2E00"/>
    <w:rsid w:val="002E62CB"/>
    <w:rsid w:val="002F0866"/>
    <w:rsid w:val="002F24E4"/>
    <w:rsid w:val="00300442"/>
    <w:rsid w:val="00300F03"/>
    <w:rsid w:val="00313439"/>
    <w:rsid w:val="003149DC"/>
    <w:rsid w:val="00317D47"/>
    <w:rsid w:val="00320272"/>
    <w:rsid w:val="00320B4F"/>
    <w:rsid w:val="00321648"/>
    <w:rsid w:val="0032469A"/>
    <w:rsid w:val="00326487"/>
    <w:rsid w:val="003269EE"/>
    <w:rsid w:val="0033535F"/>
    <w:rsid w:val="003364A1"/>
    <w:rsid w:val="00337640"/>
    <w:rsid w:val="003404CF"/>
    <w:rsid w:val="003445C4"/>
    <w:rsid w:val="0034516A"/>
    <w:rsid w:val="0034737A"/>
    <w:rsid w:val="003518A0"/>
    <w:rsid w:val="00351A82"/>
    <w:rsid w:val="00351DE5"/>
    <w:rsid w:val="00362A75"/>
    <w:rsid w:val="003632E9"/>
    <w:rsid w:val="00363D82"/>
    <w:rsid w:val="00364DFD"/>
    <w:rsid w:val="00366CFC"/>
    <w:rsid w:val="00366D8C"/>
    <w:rsid w:val="00371335"/>
    <w:rsid w:val="00372665"/>
    <w:rsid w:val="00372825"/>
    <w:rsid w:val="00375923"/>
    <w:rsid w:val="00377B26"/>
    <w:rsid w:val="00380A4A"/>
    <w:rsid w:val="00385EF2"/>
    <w:rsid w:val="00386AF2"/>
    <w:rsid w:val="003877BA"/>
    <w:rsid w:val="00394826"/>
    <w:rsid w:val="003A039A"/>
    <w:rsid w:val="003A126F"/>
    <w:rsid w:val="003A25AB"/>
    <w:rsid w:val="003A3A32"/>
    <w:rsid w:val="003A3D23"/>
    <w:rsid w:val="003B315F"/>
    <w:rsid w:val="003C3E3D"/>
    <w:rsid w:val="003C4306"/>
    <w:rsid w:val="003C53BD"/>
    <w:rsid w:val="003C5F58"/>
    <w:rsid w:val="003C7B94"/>
    <w:rsid w:val="003D0707"/>
    <w:rsid w:val="003D0F27"/>
    <w:rsid w:val="003D12D1"/>
    <w:rsid w:val="003D3E57"/>
    <w:rsid w:val="003D4A92"/>
    <w:rsid w:val="003E0134"/>
    <w:rsid w:val="003E0891"/>
    <w:rsid w:val="003E1F7C"/>
    <w:rsid w:val="003F623C"/>
    <w:rsid w:val="003F675A"/>
    <w:rsid w:val="003F6C9B"/>
    <w:rsid w:val="003F736C"/>
    <w:rsid w:val="00403068"/>
    <w:rsid w:val="00407E9E"/>
    <w:rsid w:val="00413C50"/>
    <w:rsid w:val="00413EF8"/>
    <w:rsid w:val="00415046"/>
    <w:rsid w:val="00416818"/>
    <w:rsid w:val="00420483"/>
    <w:rsid w:val="00421E9A"/>
    <w:rsid w:val="00423C9C"/>
    <w:rsid w:val="0042590F"/>
    <w:rsid w:val="004276B9"/>
    <w:rsid w:val="00432CD0"/>
    <w:rsid w:val="00433714"/>
    <w:rsid w:val="0043477C"/>
    <w:rsid w:val="00435693"/>
    <w:rsid w:val="004362C6"/>
    <w:rsid w:val="00436FC4"/>
    <w:rsid w:val="00442D34"/>
    <w:rsid w:val="004553F5"/>
    <w:rsid w:val="00456806"/>
    <w:rsid w:val="00464F9D"/>
    <w:rsid w:val="004657F6"/>
    <w:rsid w:val="00465C4B"/>
    <w:rsid w:val="0046702E"/>
    <w:rsid w:val="004671F4"/>
    <w:rsid w:val="00470463"/>
    <w:rsid w:val="004711CA"/>
    <w:rsid w:val="004738A7"/>
    <w:rsid w:val="004761AD"/>
    <w:rsid w:val="00481E7A"/>
    <w:rsid w:val="00485E1E"/>
    <w:rsid w:val="00487615"/>
    <w:rsid w:val="00490B04"/>
    <w:rsid w:val="00491EAC"/>
    <w:rsid w:val="0049234D"/>
    <w:rsid w:val="00493632"/>
    <w:rsid w:val="004A2239"/>
    <w:rsid w:val="004A268B"/>
    <w:rsid w:val="004A4098"/>
    <w:rsid w:val="004A53C5"/>
    <w:rsid w:val="004A5BB3"/>
    <w:rsid w:val="004A6402"/>
    <w:rsid w:val="004B6E6B"/>
    <w:rsid w:val="004B72F0"/>
    <w:rsid w:val="004B7C03"/>
    <w:rsid w:val="004B7D42"/>
    <w:rsid w:val="004C35D7"/>
    <w:rsid w:val="004C6CC0"/>
    <w:rsid w:val="004D16F5"/>
    <w:rsid w:val="004D4DD5"/>
    <w:rsid w:val="004D5226"/>
    <w:rsid w:val="004D53AC"/>
    <w:rsid w:val="004E279E"/>
    <w:rsid w:val="004E3CA9"/>
    <w:rsid w:val="004E3EEA"/>
    <w:rsid w:val="004E4078"/>
    <w:rsid w:val="004F2CA7"/>
    <w:rsid w:val="004F5BA3"/>
    <w:rsid w:val="004F7AFF"/>
    <w:rsid w:val="00502DE5"/>
    <w:rsid w:val="00503DC7"/>
    <w:rsid w:val="00513158"/>
    <w:rsid w:val="0051684F"/>
    <w:rsid w:val="00522A74"/>
    <w:rsid w:val="00525532"/>
    <w:rsid w:val="00530147"/>
    <w:rsid w:val="00531AF7"/>
    <w:rsid w:val="00532EF7"/>
    <w:rsid w:val="00533400"/>
    <w:rsid w:val="00534B1A"/>
    <w:rsid w:val="00535722"/>
    <w:rsid w:val="005420A9"/>
    <w:rsid w:val="00543731"/>
    <w:rsid w:val="00544CAD"/>
    <w:rsid w:val="00551A42"/>
    <w:rsid w:val="00552509"/>
    <w:rsid w:val="0055251E"/>
    <w:rsid w:val="00554382"/>
    <w:rsid w:val="00554CA7"/>
    <w:rsid w:val="005557D9"/>
    <w:rsid w:val="00557276"/>
    <w:rsid w:val="00561D57"/>
    <w:rsid w:val="00562C3B"/>
    <w:rsid w:val="00564481"/>
    <w:rsid w:val="0056614A"/>
    <w:rsid w:val="00566AA2"/>
    <w:rsid w:val="00566EF7"/>
    <w:rsid w:val="00571569"/>
    <w:rsid w:val="00574A90"/>
    <w:rsid w:val="00575F90"/>
    <w:rsid w:val="00577849"/>
    <w:rsid w:val="00580E4E"/>
    <w:rsid w:val="0058608E"/>
    <w:rsid w:val="00587E62"/>
    <w:rsid w:val="0059052D"/>
    <w:rsid w:val="00593F86"/>
    <w:rsid w:val="00594289"/>
    <w:rsid w:val="00594BF4"/>
    <w:rsid w:val="00596209"/>
    <w:rsid w:val="005965D2"/>
    <w:rsid w:val="00597BBA"/>
    <w:rsid w:val="005B25A2"/>
    <w:rsid w:val="005C01A4"/>
    <w:rsid w:val="005C07F9"/>
    <w:rsid w:val="005C2F40"/>
    <w:rsid w:val="005C3962"/>
    <w:rsid w:val="005D38A6"/>
    <w:rsid w:val="005D38C1"/>
    <w:rsid w:val="005D6A8D"/>
    <w:rsid w:val="005E2F3E"/>
    <w:rsid w:val="005E74C1"/>
    <w:rsid w:val="005F3289"/>
    <w:rsid w:val="00614AC5"/>
    <w:rsid w:val="00617065"/>
    <w:rsid w:val="00617698"/>
    <w:rsid w:val="006178CE"/>
    <w:rsid w:val="00623A85"/>
    <w:rsid w:val="00623CC0"/>
    <w:rsid w:val="00631659"/>
    <w:rsid w:val="00632D79"/>
    <w:rsid w:val="00636F2C"/>
    <w:rsid w:val="00646987"/>
    <w:rsid w:val="00661EE2"/>
    <w:rsid w:val="006673EB"/>
    <w:rsid w:val="006676EC"/>
    <w:rsid w:val="006766F9"/>
    <w:rsid w:val="006927D5"/>
    <w:rsid w:val="00692FB8"/>
    <w:rsid w:val="00694E70"/>
    <w:rsid w:val="006959E8"/>
    <w:rsid w:val="006A65B3"/>
    <w:rsid w:val="006B33AF"/>
    <w:rsid w:val="006B4740"/>
    <w:rsid w:val="006C0DB4"/>
    <w:rsid w:val="006C2C97"/>
    <w:rsid w:val="006C362A"/>
    <w:rsid w:val="006C492A"/>
    <w:rsid w:val="006C4F44"/>
    <w:rsid w:val="006C6453"/>
    <w:rsid w:val="006C67C3"/>
    <w:rsid w:val="006D1EAC"/>
    <w:rsid w:val="006D413A"/>
    <w:rsid w:val="006E715E"/>
    <w:rsid w:val="006E7F33"/>
    <w:rsid w:val="006F18FE"/>
    <w:rsid w:val="006F190C"/>
    <w:rsid w:val="006F435D"/>
    <w:rsid w:val="006F4DC5"/>
    <w:rsid w:val="006F585E"/>
    <w:rsid w:val="006F7AE5"/>
    <w:rsid w:val="00701BD8"/>
    <w:rsid w:val="0070436F"/>
    <w:rsid w:val="0071037D"/>
    <w:rsid w:val="0071269D"/>
    <w:rsid w:val="007147DD"/>
    <w:rsid w:val="0071491E"/>
    <w:rsid w:val="00716B3B"/>
    <w:rsid w:val="00724659"/>
    <w:rsid w:val="00726FB1"/>
    <w:rsid w:val="00737A3F"/>
    <w:rsid w:val="00737E33"/>
    <w:rsid w:val="007436A1"/>
    <w:rsid w:val="00744E34"/>
    <w:rsid w:val="00747B42"/>
    <w:rsid w:val="007509D3"/>
    <w:rsid w:val="0075549C"/>
    <w:rsid w:val="00760BC0"/>
    <w:rsid w:val="0076166B"/>
    <w:rsid w:val="007631C2"/>
    <w:rsid w:val="00763A03"/>
    <w:rsid w:val="00763B7B"/>
    <w:rsid w:val="00771DC4"/>
    <w:rsid w:val="007822D0"/>
    <w:rsid w:val="00782726"/>
    <w:rsid w:val="00796588"/>
    <w:rsid w:val="007978EF"/>
    <w:rsid w:val="007A2368"/>
    <w:rsid w:val="007A4FF6"/>
    <w:rsid w:val="007B60E7"/>
    <w:rsid w:val="007C066D"/>
    <w:rsid w:val="007C239B"/>
    <w:rsid w:val="007C2657"/>
    <w:rsid w:val="007C39E0"/>
    <w:rsid w:val="007D15E2"/>
    <w:rsid w:val="007D3668"/>
    <w:rsid w:val="007D37E1"/>
    <w:rsid w:val="007D52AF"/>
    <w:rsid w:val="007D5787"/>
    <w:rsid w:val="007E55CB"/>
    <w:rsid w:val="007E6C60"/>
    <w:rsid w:val="007F3844"/>
    <w:rsid w:val="007F6AE4"/>
    <w:rsid w:val="00802A51"/>
    <w:rsid w:val="00803ECE"/>
    <w:rsid w:val="00804594"/>
    <w:rsid w:val="00807853"/>
    <w:rsid w:val="008129A8"/>
    <w:rsid w:val="00823013"/>
    <w:rsid w:val="00825EAC"/>
    <w:rsid w:val="0082634C"/>
    <w:rsid w:val="008265B3"/>
    <w:rsid w:val="00826F40"/>
    <w:rsid w:val="00827E3C"/>
    <w:rsid w:val="00830250"/>
    <w:rsid w:val="00834691"/>
    <w:rsid w:val="00834C6C"/>
    <w:rsid w:val="00836994"/>
    <w:rsid w:val="008419ED"/>
    <w:rsid w:val="00842557"/>
    <w:rsid w:val="008452F7"/>
    <w:rsid w:val="008515B1"/>
    <w:rsid w:val="008539C7"/>
    <w:rsid w:val="00861ACD"/>
    <w:rsid w:val="00866131"/>
    <w:rsid w:val="008671F9"/>
    <w:rsid w:val="00871AE7"/>
    <w:rsid w:val="0087423D"/>
    <w:rsid w:val="00875FFF"/>
    <w:rsid w:val="00880051"/>
    <w:rsid w:val="00880B27"/>
    <w:rsid w:val="0088444C"/>
    <w:rsid w:val="00884D40"/>
    <w:rsid w:val="00885A9A"/>
    <w:rsid w:val="008870CB"/>
    <w:rsid w:val="00887790"/>
    <w:rsid w:val="008A1120"/>
    <w:rsid w:val="008A162F"/>
    <w:rsid w:val="008A474C"/>
    <w:rsid w:val="008B0B0A"/>
    <w:rsid w:val="008B192A"/>
    <w:rsid w:val="008B566E"/>
    <w:rsid w:val="008B5DB7"/>
    <w:rsid w:val="008C23DF"/>
    <w:rsid w:val="008C2EEF"/>
    <w:rsid w:val="008E3781"/>
    <w:rsid w:val="008E482F"/>
    <w:rsid w:val="008E5038"/>
    <w:rsid w:val="008E7E78"/>
    <w:rsid w:val="008F0E9D"/>
    <w:rsid w:val="008F73C9"/>
    <w:rsid w:val="008F7E7C"/>
    <w:rsid w:val="00900769"/>
    <w:rsid w:val="009011AD"/>
    <w:rsid w:val="0090165B"/>
    <w:rsid w:val="0090263D"/>
    <w:rsid w:val="009059BE"/>
    <w:rsid w:val="00910E37"/>
    <w:rsid w:val="0091302C"/>
    <w:rsid w:val="00915734"/>
    <w:rsid w:val="00915D9E"/>
    <w:rsid w:val="00917C04"/>
    <w:rsid w:val="00920E27"/>
    <w:rsid w:val="00921A4E"/>
    <w:rsid w:val="00924E39"/>
    <w:rsid w:val="009257ED"/>
    <w:rsid w:val="0092681B"/>
    <w:rsid w:val="00930C6C"/>
    <w:rsid w:val="0093178C"/>
    <w:rsid w:val="009439BD"/>
    <w:rsid w:val="00947886"/>
    <w:rsid w:val="009515D0"/>
    <w:rsid w:val="00951EE2"/>
    <w:rsid w:val="009520D5"/>
    <w:rsid w:val="0095509A"/>
    <w:rsid w:val="009561CD"/>
    <w:rsid w:val="0095694F"/>
    <w:rsid w:val="009647F5"/>
    <w:rsid w:val="00967E13"/>
    <w:rsid w:val="009767D5"/>
    <w:rsid w:val="0098245F"/>
    <w:rsid w:val="00982805"/>
    <w:rsid w:val="00983679"/>
    <w:rsid w:val="0098435B"/>
    <w:rsid w:val="009856EC"/>
    <w:rsid w:val="00987795"/>
    <w:rsid w:val="00990EEB"/>
    <w:rsid w:val="00991FC2"/>
    <w:rsid w:val="009959F5"/>
    <w:rsid w:val="009A53C7"/>
    <w:rsid w:val="009A75B0"/>
    <w:rsid w:val="009A7F23"/>
    <w:rsid w:val="009B42A4"/>
    <w:rsid w:val="009C2F4D"/>
    <w:rsid w:val="009D5901"/>
    <w:rsid w:val="009D67D5"/>
    <w:rsid w:val="009D6FA6"/>
    <w:rsid w:val="009E2A58"/>
    <w:rsid w:val="009E2CBE"/>
    <w:rsid w:val="009E3EC9"/>
    <w:rsid w:val="009E4ECF"/>
    <w:rsid w:val="009F0C50"/>
    <w:rsid w:val="009F585F"/>
    <w:rsid w:val="00A014F2"/>
    <w:rsid w:val="00A07FE2"/>
    <w:rsid w:val="00A10122"/>
    <w:rsid w:val="00A145FB"/>
    <w:rsid w:val="00A17CCD"/>
    <w:rsid w:val="00A308CC"/>
    <w:rsid w:val="00A30C73"/>
    <w:rsid w:val="00A333D8"/>
    <w:rsid w:val="00A338F1"/>
    <w:rsid w:val="00A403A8"/>
    <w:rsid w:val="00A42719"/>
    <w:rsid w:val="00A474C3"/>
    <w:rsid w:val="00A5648F"/>
    <w:rsid w:val="00A627E3"/>
    <w:rsid w:val="00A6337D"/>
    <w:rsid w:val="00A651E9"/>
    <w:rsid w:val="00A66C05"/>
    <w:rsid w:val="00A7556E"/>
    <w:rsid w:val="00A76677"/>
    <w:rsid w:val="00A857D3"/>
    <w:rsid w:val="00A90C50"/>
    <w:rsid w:val="00A93EBE"/>
    <w:rsid w:val="00AA29C9"/>
    <w:rsid w:val="00AA3248"/>
    <w:rsid w:val="00AA3E3C"/>
    <w:rsid w:val="00AA4F0E"/>
    <w:rsid w:val="00AB0BB1"/>
    <w:rsid w:val="00AB2376"/>
    <w:rsid w:val="00AB2A6A"/>
    <w:rsid w:val="00AB3327"/>
    <w:rsid w:val="00AB47A6"/>
    <w:rsid w:val="00AB4B82"/>
    <w:rsid w:val="00AB6874"/>
    <w:rsid w:val="00AC42BC"/>
    <w:rsid w:val="00AC6779"/>
    <w:rsid w:val="00AC7FC6"/>
    <w:rsid w:val="00AD2211"/>
    <w:rsid w:val="00AD2897"/>
    <w:rsid w:val="00AD2F5D"/>
    <w:rsid w:val="00AD52DD"/>
    <w:rsid w:val="00AD6A60"/>
    <w:rsid w:val="00AD6D42"/>
    <w:rsid w:val="00AD7730"/>
    <w:rsid w:val="00AE0730"/>
    <w:rsid w:val="00AE33B8"/>
    <w:rsid w:val="00AE382A"/>
    <w:rsid w:val="00AF199C"/>
    <w:rsid w:val="00AF5821"/>
    <w:rsid w:val="00B049EE"/>
    <w:rsid w:val="00B05217"/>
    <w:rsid w:val="00B072FC"/>
    <w:rsid w:val="00B11A19"/>
    <w:rsid w:val="00B12A3C"/>
    <w:rsid w:val="00B14DC7"/>
    <w:rsid w:val="00B15F1E"/>
    <w:rsid w:val="00B27A8C"/>
    <w:rsid w:val="00B354B8"/>
    <w:rsid w:val="00B3774E"/>
    <w:rsid w:val="00B436F2"/>
    <w:rsid w:val="00B448BA"/>
    <w:rsid w:val="00B4751E"/>
    <w:rsid w:val="00B502A6"/>
    <w:rsid w:val="00B606FE"/>
    <w:rsid w:val="00B64EAF"/>
    <w:rsid w:val="00B66DB8"/>
    <w:rsid w:val="00B70DE3"/>
    <w:rsid w:val="00B71E9C"/>
    <w:rsid w:val="00B73DE1"/>
    <w:rsid w:val="00B75D6D"/>
    <w:rsid w:val="00B85C86"/>
    <w:rsid w:val="00B87058"/>
    <w:rsid w:val="00B90C58"/>
    <w:rsid w:val="00B90F5E"/>
    <w:rsid w:val="00B9392C"/>
    <w:rsid w:val="00B93DEB"/>
    <w:rsid w:val="00B972AA"/>
    <w:rsid w:val="00BA00EC"/>
    <w:rsid w:val="00BA300C"/>
    <w:rsid w:val="00BA5E9D"/>
    <w:rsid w:val="00BA6047"/>
    <w:rsid w:val="00BB3645"/>
    <w:rsid w:val="00BB38B6"/>
    <w:rsid w:val="00BB6D30"/>
    <w:rsid w:val="00BB7E6E"/>
    <w:rsid w:val="00BC20C8"/>
    <w:rsid w:val="00BC2539"/>
    <w:rsid w:val="00BC2967"/>
    <w:rsid w:val="00BC6A8E"/>
    <w:rsid w:val="00BC765F"/>
    <w:rsid w:val="00BD18CA"/>
    <w:rsid w:val="00BD2261"/>
    <w:rsid w:val="00BD244D"/>
    <w:rsid w:val="00BD3BE2"/>
    <w:rsid w:val="00BE0D9B"/>
    <w:rsid w:val="00BE28EB"/>
    <w:rsid w:val="00BE2F36"/>
    <w:rsid w:val="00BE4E8F"/>
    <w:rsid w:val="00BE54B4"/>
    <w:rsid w:val="00BF2E66"/>
    <w:rsid w:val="00BF36A4"/>
    <w:rsid w:val="00BF56B9"/>
    <w:rsid w:val="00BF58A3"/>
    <w:rsid w:val="00BF6F7B"/>
    <w:rsid w:val="00BF73E9"/>
    <w:rsid w:val="00BF7C8C"/>
    <w:rsid w:val="00C01946"/>
    <w:rsid w:val="00C019ED"/>
    <w:rsid w:val="00C01C51"/>
    <w:rsid w:val="00C05E29"/>
    <w:rsid w:val="00C05F5A"/>
    <w:rsid w:val="00C1302D"/>
    <w:rsid w:val="00C13B92"/>
    <w:rsid w:val="00C1433C"/>
    <w:rsid w:val="00C15C89"/>
    <w:rsid w:val="00C15DEC"/>
    <w:rsid w:val="00C22963"/>
    <w:rsid w:val="00C268BF"/>
    <w:rsid w:val="00C26BD7"/>
    <w:rsid w:val="00C27E45"/>
    <w:rsid w:val="00C319BC"/>
    <w:rsid w:val="00C31E62"/>
    <w:rsid w:val="00C34D6E"/>
    <w:rsid w:val="00C41078"/>
    <w:rsid w:val="00C43F5D"/>
    <w:rsid w:val="00C45AB1"/>
    <w:rsid w:val="00C51981"/>
    <w:rsid w:val="00C5276C"/>
    <w:rsid w:val="00C5432C"/>
    <w:rsid w:val="00C54E99"/>
    <w:rsid w:val="00C579FE"/>
    <w:rsid w:val="00C60546"/>
    <w:rsid w:val="00C63667"/>
    <w:rsid w:val="00C657A9"/>
    <w:rsid w:val="00C74550"/>
    <w:rsid w:val="00C757F7"/>
    <w:rsid w:val="00C80E25"/>
    <w:rsid w:val="00C8700F"/>
    <w:rsid w:val="00C9373D"/>
    <w:rsid w:val="00C9478C"/>
    <w:rsid w:val="00C96D82"/>
    <w:rsid w:val="00CA0AB9"/>
    <w:rsid w:val="00CA26A4"/>
    <w:rsid w:val="00CA4222"/>
    <w:rsid w:val="00CA4E8D"/>
    <w:rsid w:val="00CA508F"/>
    <w:rsid w:val="00CA6383"/>
    <w:rsid w:val="00CB0419"/>
    <w:rsid w:val="00CB14A1"/>
    <w:rsid w:val="00CB2E42"/>
    <w:rsid w:val="00CB743D"/>
    <w:rsid w:val="00CB782A"/>
    <w:rsid w:val="00CC2A27"/>
    <w:rsid w:val="00CC592D"/>
    <w:rsid w:val="00CC7590"/>
    <w:rsid w:val="00CD26BC"/>
    <w:rsid w:val="00CD2CAC"/>
    <w:rsid w:val="00CD357A"/>
    <w:rsid w:val="00CD430E"/>
    <w:rsid w:val="00CE121C"/>
    <w:rsid w:val="00CE3BB6"/>
    <w:rsid w:val="00CE4272"/>
    <w:rsid w:val="00CE6AF1"/>
    <w:rsid w:val="00CE6D7C"/>
    <w:rsid w:val="00CF05F1"/>
    <w:rsid w:val="00CF6882"/>
    <w:rsid w:val="00CF6E38"/>
    <w:rsid w:val="00D02677"/>
    <w:rsid w:val="00D05F30"/>
    <w:rsid w:val="00D20E69"/>
    <w:rsid w:val="00D21782"/>
    <w:rsid w:val="00D26A1F"/>
    <w:rsid w:val="00D317C9"/>
    <w:rsid w:val="00D33A15"/>
    <w:rsid w:val="00D369E6"/>
    <w:rsid w:val="00D37A58"/>
    <w:rsid w:val="00D408D8"/>
    <w:rsid w:val="00D4167A"/>
    <w:rsid w:val="00D451EA"/>
    <w:rsid w:val="00D70410"/>
    <w:rsid w:val="00D7284A"/>
    <w:rsid w:val="00D76532"/>
    <w:rsid w:val="00D7720D"/>
    <w:rsid w:val="00D777B9"/>
    <w:rsid w:val="00D806DA"/>
    <w:rsid w:val="00D8503D"/>
    <w:rsid w:val="00D87D2B"/>
    <w:rsid w:val="00D92F20"/>
    <w:rsid w:val="00D934E4"/>
    <w:rsid w:val="00D93D5A"/>
    <w:rsid w:val="00D97DFF"/>
    <w:rsid w:val="00DA0FA7"/>
    <w:rsid w:val="00DA2389"/>
    <w:rsid w:val="00DB4725"/>
    <w:rsid w:val="00DB4904"/>
    <w:rsid w:val="00DB52FD"/>
    <w:rsid w:val="00DB7DAE"/>
    <w:rsid w:val="00DC1C3E"/>
    <w:rsid w:val="00DC4FB0"/>
    <w:rsid w:val="00DD3396"/>
    <w:rsid w:val="00DD6B42"/>
    <w:rsid w:val="00DE2BBC"/>
    <w:rsid w:val="00DE5AD0"/>
    <w:rsid w:val="00DE6B5D"/>
    <w:rsid w:val="00DE6F1D"/>
    <w:rsid w:val="00DE76CF"/>
    <w:rsid w:val="00DF20AE"/>
    <w:rsid w:val="00DF3F06"/>
    <w:rsid w:val="00DF4BC0"/>
    <w:rsid w:val="00DF6388"/>
    <w:rsid w:val="00DF6A26"/>
    <w:rsid w:val="00E016D6"/>
    <w:rsid w:val="00E038CB"/>
    <w:rsid w:val="00E045C5"/>
    <w:rsid w:val="00E04723"/>
    <w:rsid w:val="00E06EFA"/>
    <w:rsid w:val="00E1233F"/>
    <w:rsid w:val="00E24B69"/>
    <w:rsid w:val="00E25BDF"/>
    <w:rsid w:val="00E30C66"/>
    <w:rsid w:val="00E32F0A"/>
    <w:rsid w:val="00E341A2"/>
    <w:rsid w:val="00E34F7F"/>
    <w:rsid w:val="00E351FA"/>
    <w:rsid w:val="00E4148F"/>
    <w:rsid w:val="00E4304B"/>
    <w:rsid w:val="00E43EB9"/>
    <w:rsid w:val="00E476A8"/>
    <w:rsid w:val="00E6138A"/>
    <w:rsid w:val="00E6379E"/>
    <w:rsid w:val="00E66F45"/>
    <w:rsid w:val="00E7065D"/>
    <w:rsid w:val="00E7211B"/>
    <w:rsid w:val="00E76895"/>
    <w:rsid w:val="00E8132B"/>
    <w:rsid w:val="00E83DE5"/>
    <w:rsid w:val="00E90AC3"/>
    <w:rsid w:val="00E91864"/>
    <w:rsid w:val="00E92977"/>
    <w:rsid w:val="00E9725A"/>
    <w:rsid w:val="00E975ED"/>
    <w:rsid w:val="00EA4251"/>
    <w:rsid w:val="00EA4B7D"/>
    <w:rsid w:val="00EA5B35"/>
    <w:rsid w:val="00EA6478"/>
    <w:rsid w:val="00EB185B"/>
    <w:rsid w:val="00EB1978"/>
    <w:rsid w:val="00EB2C48"/>
    <w:rsid w:val="00EB7619"/>
    <w:rsid w:val="00EC1240"/>
    <w:rsid w:val="00EC2A11"/>
    <w:rsid w:val="00EC53BC"/>
    <w:rsid w:val="00EC5D53"/>
    <w:rsid w:val="00EC6CAF"/>
    <w:rsid w:val="00EC75B0"/>
    <w:rsid w:val="00ED2338"/>
    <w:rsid w:val="00ED3649"/>
    <w:rsid w:val="00ED4A9F"/>
    <w:rsid w:val="00ED7909"/>
    <w:rsid w:val="00ED7F19"/>
    <w:rsid w:val="00EE10AB"/>
    <w:rsid w:val="00EE75EE"/>
    <w:rsid w:val="00EE7B9E"/>
    <w:rsid w:val="00EE7CB7"/>
    <w:rsid w:val="00EE7E00"/>
    <w:rsid w:val="00EF183D"/>
    <w:rsid w:val="00EF2013"/>
    <w:rsid w:val="00EF4EB1"/>
    <w:rsid w:val="00F037F8"/>
    <w:rsid w:val="00F10C58"/>
    <w:rsid w:val="00F12299"/>
    <w:rsid w:val="00F24223"/>
    <w:rsid w:val="00F26472"/>
    <w:rsid w:val="00F26495"/>
    <w:rsid w:val="00F26759"/>
    <w:rsid w:val="00F27C05"/>
    <w:rsid w:val="00F30515"/>
    <w:rsid w:val="00F35030"/>
    <w:rsid w:val="00F42C11"/>
    <w:rsid w:val="00F465D8"/>
    <w:rsid w:val="00F47DBB"/>
    <w:rsid w:val="00F50612"/>
    <w:rsid w:val="00F50A27"/>
    <w:rsid w:val="00F53772"/>
    <w:rsid w:val="00F57523"/>
    <w:rsid w:val="00F6215D"/>
    <w:rsid w:val="00F63C56"/>
    <w:rsid w:val="00F71870"/>
    <w:rsid w:val="00F73D34"/>
    <w:rsid w:val="00F74AB5"/>
    <w:rsid w:val="00F77A34"/>
    <w:rsid w:val="00F82398"/>
    <w:rsid w:val="00F83899"/>
    <w:rsid w:val="00FA0C1D"/>
    <w:rsid w:val="00FA1470"/>
    <w:rsid w:val="00FA554B"/>
    <w:rsid w:val="00FB1094"/>
    <w:rsid w:val="00FB53DD"/>
    <w:rsid w:val="00FB6F4F"/>
    <w:rsid w:val="00FB74EE"/>
    <w:rsid w:val="00FC375D"/>
    <w:rsid w:val="00FC77DA"/>
    <w:rsid w:val="00FD2D04"/>
    <w:rsid w:val="00FD2FFE"/>
    <w:rsid w:val="00FE320C"/>
    <w:rsid w:val="00FF06B0"/>
    <w:rsid w:val="00FF5CE1"/>
    <w:rsid w:val="00FF74AC"/>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F6F43"/>
  <w15:docId w15:val="{BCE116AB-C3C3-4B9B-8A77-FCB45037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1" w:defUIPriority="99" w:defSemiHidden="0" w:defUnhideWhenUsed="0" w:defQFormat="0" w:count="376">
    <w:lsdException w:name="Normal" w:locked="0" w:uiPriority="0" w:qFormat="1"/>
    <w:lsdException w:name="heading 1" w:locked="0" w:uiPriority="4" w:qFormat="1"/>
    <w:lsdException w:name="heading 2" w:locked="0" w:semiHidden="1" w:uiPriority="4" w:unhideWhenUsed="1" w:qFormat="1"/>
    <w:lsdException w:name="heading 3" w:locked="0" w:semiHidden="1" w:uiPriority="4" w:unhideWhenUsed="1" w:qFormat="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uiPriority="0" w:unhideWhenUsed="1" w:qFormat="1"/>
    <w:lsdException w:name="Emphasis" w:uiPriority="0" w:unhideWhenUsed="1" w:qFormat="1"/>
    <w:lsdException w:name="Document Map" w:semiHidden="1" w:uiPriority="0"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9E4ECF"/>
    <w:pPr>
      <w:spacing w:before="120" w:after="120"/>
    </w:pPr>
    <w:rPr>
      <w:rFonts w:ascii="Hessen Gellix" w:eastAsiaTheme="minorHAnsi" w:hAnsi="Hessen Gellix" w:cstheme="minorBidi"/>
      <w:sz w:val="22"/>
      <w:szCs w:val="22"/>
      <w:lang w:eastAsia="en-US"/>
    </w:rPr>
  </w:style>
  <w:style w:type="paragraph" w:styleId="berschrift1">
    <w:name w:val="heading 1"/>
    <w:aliases w:val="HR Überschrift 1"/>
    <w:basedOn w:val="LDTextinhalt"/>
    <w:next w:val="LDTextinhalt"/>
    <w:link w:val="berschrift1Zchn"/>
    <w:uiPriority w:val="4"/>
    <w:locked/>
    <w:rsid w:val="009E4ECF"/>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4006E"/>
      <w:kern w:val="36"/>
      <w:sz w:val="32"/>
      <w:szCs w:val="28"/>
      <w:lang w:eastAsia="de-DE"/>
    </w:rPr>
  </w:style>
  <w:style w:type="paragraph" w:styleId="berschrift2">
    <w:name w:val="heading 2"/>
    <w:aliases w:val="HR Überschrift 1.1.1"/>
    <w:basedOn w:val="LDTextinhalt"/>
    <w:next w:val="LDTextinhalteingerckt"/>
    <w:link w:val="berschrift2Zchn"/>
    <w:autoRedefine/>
    <w:uiPriority w:val="4"/>
    <w:locked/>
    <w:rsid w:val="009E4ECF"/>
    <w:pPr>
      <w:numPr>
        <w:numId w:val="1"/>
      </w:numPr>
      <w:spacing w:before="480" w:after="240"/>
      <w:ind w:left="709" w:hanging="709"/>
      <w:outlineLvl w:val="1"/>
    </w:pPr>
    <w:rPr>
      <w:b/>
      <w:color w:val="14006E"/>
      <w:sz w:val="30"/>
    </w:rPr>
  </w:style>
  <w:style w:type="paragraph" w:styleId="berschrift3">
    <w:name w:val="heading 3"/>
    <w:basedOn w:val="LDTextinhalt"/>
    <w:next w:val="LDTextinhalteingerckt"/>
    <w:link w:val="berschrift3Zchn"/>
    <w:uiPriority w:val="4"/>
    <w:locked/>
    <w:rsid w:val="009E4ECF"/>
    <w:pPr>
      <w:keepNext/>
      <w:keepLines/>
      <w:numPr>
        <w:ilvl w:val="1"/>
        <w:numId w:val="1"/>
      </w:numPr>
      <w:tabs>
        <w:tab w:val="left" w:pos="709"/>
      </w:tabs>
      <w:spacing w:before="480"/>
      <w:ind w:left="709" w:hanging="709"/>
      <w:outlineLvl w:val="2"/>
    </w:pPr>
    <w:rPr>
      <w:rFonts w:eastAsiaTheme="majorEastAsia" w:cstheme="majorBidi"/>
      <w:b/>
      <w:bCs/>
      <w:color w:val="14006E"/>
      <w:sz w:val="26"/>
    </w:rPr>
  </w:style>
  <w:style w:type="paragraph" w:styleId="berschrift4">
    <w:name w:val="heading 4"/>
    <w:basedOn w:val="berschrift3"/>
    <w:next w:val="LDTextinhalteingerckt"/>
    <w:link w:val="berschrift4Zchn"/>
    <w:autoRedefine/>
    <w:uiPriority w:val="4"/>
    <w:locked/>
    <w:rsid w:val="009E4ECF"/>
    <w:pPr>
      <w:numPr>
        <w:ilvl w:val="2"/>
      </w:numPr>
      <w:spacing w:before="440"/>
      <w:ind w:left="709" w:hanging="709"/>
      <w:outlineLvl w:val="3"/>
    </w:pPr>
    <w:rPr>
      <w:bCs w:val="0"/>
      <w:iCs/>
      <w:sz w:val="22"/>
    </w:rPr>
  </w:style>
  <w:style w:type="paragraph" w:styleId="berschrift5">
    <w:name w:val="heading 5"/>
    <w:basedOn w:val="berschrift4"/>
    <w:next w:val="LDTextinhalt"/>
    <w:link w:val="berschrift5Zchn"/>
    <w:uiPriority w:val="4"/>
    <w:qFormat/>
    <w:locked/>
    <w:rsid w:val="009E4ECF"/>
    <w:pPr>
      <w:numPr>
        <w:ilvl w:val="0"/>
        <w:numId w:val="0"/>
      </w:numPr>
      <w:spacing w:before="360"/>
      <w:ind w:left="709"/>
      <w:outlineLvl w:val="4"/>
    </w:pPr>
  </w:style>
  <w:style w:type="paragraph" w:styleId="berschrift6">
    <w:name w:val="heading 6"/>
    <w:basedOn w:val="Standard"/>
    <w:next w:val="Standard"/>
    <w:link w:val="berschrift6Zchn"/>
    <w:uiPriority w:val="4"/>
    <w:semiHidden/>
    <w:qFormat/>
    <w:locked/>
    <w:rsid w:val="009E4EC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locked/>
    <w:rsid w:val="009E4EC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locked/>
    <w:rsid w:val="009E4ECF"/>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9E4ECF"/>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9E4ECF"/>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E4ECF"/>
  </w:style>
  <w:style w:type="paragraph" w:customStyle="1" w:styleId="LDTextinhalt">
    <w:name w:val="LD_Textinhalt"/>
    <w:basedOn w:val="Standard"/>
    <w:link w:val="LDTextinhaltZchn"/>
    <w:qFormat/>
    <w:rsid w:val="009E4ECF"/>
    <w:pPr>
      <w:spacing w:line="312" w:lineRule="auto"/>
    </w:pPr>
  </w:style>
  <w:style w:type="character" w:customStyle="1" w:styleId="berschrift1Zchn">
    <w:name w:val="Überschrift 1 Zchn"/>
    <w:aliases w:val="HR Überschrift 1 Zchn"/>
    <w:basedOn w:val="Absatz-Standardschriftart"/>
    <w:link w:val="berschrift1"/>
    <w:uiPriority w:val="4"/>
    <w:rsid w:val="009E4ECF"/>
    <w:rPr>
      <w:rFonts w:ascii="Hessen Gellix" w:eastAsia="Times New Roman" w:hAnsi="Hessen Gellix" w:cs="Arial"/>
      <w:bCs/>
      <w:color w:val="14006E"/>
      <w:kern w:val="36"/>
      <w:sz w:val="32"/>
      <w:szCs w:val="28"/>
      <w:shd w:val="clear" w:color="auto" w:fill="D9D9D9" w:themeFill="background1" w:themeFillShade="D9"/>
    </w:rPr>
  </w:style>
  <w:style w:type="character" w:customStyle="1" w:styleId="berschrift2Zchn">
    <w:name w:val="Überschrift 2 Zchn"/>
    <w:aliases w:val="HR Überschrift 1.1.1 Zchn"/>
    <w:basedOn w:val="Absatz-Standardschriftart"/>
    <w:link w:val="berschrift2"/>
    <w:uiPriority w:val="4"/>
    <w:rsid w:val="009E4ECF"/>
    <w:rPr>
      <w:rFonts w:ascii="Hessen Gellix" w:eastAsiaTheme="minorHAnsi" w:hAnsi="Hessen Gellix" w:cstheme="minorBidi"/>
      <w:b/>
      <w:color w:val="14006E"/>
      <w:sz w:val="30"/>
      <w:szCs w:val="22"/>
      <w:lang w:eastAsia="en-US"/>
    </w:rPr>
  </w:style>
  <w:style w:type="character" w:customStyle="1" w:styleId="berschrift3Zchn">
    <w:name w:val="Überschrift 3 Zchn"/>
    <w:basedOn w:val="Absatz-Standardschriftart"/>
    <w:link w:val="berschrift3"/>
    <w:uiPriority w:val="4"/>
    <w:rsid w:val="009E4ECF"/>
    <w:rPr>
      <w:rFonts w:ascii="Hessen Gellix" w:eastAsiaTheme="majorEastAsia" w:hAnsi="Hessen Gellix" w:cstheme="majorBidi"/>
      <w:b/>
      <w:bCs/>
      <w:color w:val="14006E"/>
      <w:sz w:val="26"/>
      <w:szCs w:val="22"/>
      <w:lang w:eastAsia="en-US"/>
    </w:rPr>
  </w:style>
  <w:style w:type="character" w:customStyle="1" w:styleId="berschrift4Zchn">
    <w:name w:val="Überschrift 4 Zchn"/>
    <w:basedOn w:val="Absatz-Standardschriftart"/>
    <w:link w:val="berschrift4"/>
    <w:uiPriority w:val="4"/>
    <w:rsid w:val="009E4ECF"/>
    <w:rPr>
      <w:rFonts w:ascii="Hessen Gellix" w:eastAsiaTheme="majorEastAsia" w:hAnsi="Hessen Gellix" w:cstheme="majorBidi"/>
      <w:b/>
      <w:iCs/>
      <w:color w:val="14006E"/>
      <w:sz w:val="22"/>
      <w:szCs w:val="22"/>
      <w:lang w:eastAsia="en-US"/>
    </w:rPr>
  </w:style>
  <w:style w:type="character" w:customStyle="1" w:styleId="berschrift5Zchn">
    <w:name w:val="Überschrift 5 Zchn"/>
    <w:basedOn w:val="Absatz-Standardschriftart"/>
    <w:link w:val="berschrift5"/>
    <w:uiPriority w:val="4"/>
    <w:rsid w:val="009E4ECF"/>
    <w:rPr>
      <w:rFonts w:ascii="Hessen Gellix" w:eastAsiaTheme="majorEastAsia" w:hAnsi="Hessen Gellix" w:cstheme="majorBidi"/>
      <w:b/>
      <w:iCs/>
      <w:color w:val="14006E"/>
      <w:sz w:val="22"/>
      <w:szCs w:val="22"/>
      <w:lang w:eastAsia="en-US"/>
    </w:rPr>
  </w:style>
  <w:style w:type="character" w:customStyle="1" w:styleId="berschrift6Zchn">
    <w:name w:val="Überschrift 6 Zchn"/>
    <w:basedOn w:val="Absatz-Standardschriftart"/>
    <w:link w:val="berschrift6"/>
    <w:uiPriority w:val="4"/>
    <w:semiHidden/>
    <w:rsid w:val="009E4ECF"/>
    <w:rPr>
      <w:rFonts w:asciiTheme="majorHAnsi" w:eastAsiaTheme="majorEastAsia" w:hAnsiTheme="majorHAnsi" w:cstheme="majorBidi"/>
      <w:i/>
      <w:iCs/>
      <w:color w:val="243F60" w:themeColor="accent1" w:themeShade="7F"/>
      <w:sz w:val="22"/>
      <w:szCs w:val="22"/>
      <w:lang w:eastAsia="en-US"/>
    </w:rPr>
  </w:style>
  <w:style w:type="character" w:customStyle="1" w:styleId="berschrift7Zchn">
    <w:name w:val="Überschrift 7 Zchn"/>
    <w:basedOn w:val="Absatz-Standardschriftart"/>
    <w:link w:val="berschrift7"/>
    <w:uiPriority w:val="9"/>
    <w:rsid w:val="009E4ECF"/>
    <w:rPr>
      <w:rFonts w:asciiTheme="majorHAnsi" w:eastAsiaTheme="majorEastAsia" w:hAnsiTheme="majorHAnsi" w:cstheme="majorBidi"/>
      <w:i/>
      <w:iCs/>
      <w:color w:val="404040" w:themeColor="text1" w:themeTint="BF"/>
      <w:sz w:val="22"/>
      <w:szCs w:val="22"/>
      <w:lang w:eastAsia="en-US"/>
    </w:rPr>
  </w:style>
  <w:style w:type="character" w:customStyle="1" w:styleId="berschrift8Zchn">
    <w:name w:val="Überschrift 8 Zchn"/>
    <w:basedOn w:val="Absatz-Standardschriftart"/>
    <w:link w:val="berschrift8"/>
    <w:uiPriority w:val="9"/>
    <w:rsid w:val="009E4ECF"/>
    <w:rPr>
      <w:rFonts w:asciiTheme="majorHAnsi" w:eastAsiaTheme="majorEastAsia" w:hAnsiTheme="majorHAnsi" w:cstheme="majorBidi"/>
      <w:color w:val="404040" w:themeColor="text1" w:themeTint="BF"/>
      <w:sz w:val="22"/>
      <w:szCs w:val="22"/>
      <w:lang w:eastAsia="en-US"/>
    </w:rPr>
  </w:style>
  <w:style w:type="character" w:customStyle="1" w:styleId="berschrift9Zchn">
    <w:name w:val="Überschrift 9 Zchn"/>
    <w:basedOn w:val="Absatz-Standardschriftart"/>
    <w:link w:val="berschrift9"/>
    <w:uiPriority w:val="9"/>
    <w:semiHidden/>
    <w:rsid w:val="009E4ECF"/>
    <w:rPr>
      <w:rFonts w:asciiTheme="majorHAnsi" w:eastAsiaTheme="majorEastAsia" w:hAnsiTheme="majorHAnsi" w:cstheme="majorBidi"/>
      <w:i/>
      <w:iCs/>
      <w:color w:val="404040" w:themeColor="text1" w:themeTint="BF"/>
      <w:sz w:val="22"/>
      <w:szCs w:val="22"/>
      <w:lang w:eastAsia="en-US"/>
    </w:rPr>
  </w:style>
  <w:style w:type="paragraph" w:styleId="Sprechblasentext">
    <w:name w:val="Balloon Text"/>
    <w:basedOn w:val="Standard"/>
    <w:link w:val="SprechblasentextZchn"/>
    <w:uiPriority w:val="99"/>
    <w:semiHidden/>
    <w:unhideWhenUsed/>
    <w:locked/>
    <w:rsid w:val="009E4EC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E4ECF"/>
    <w:rPr>
      <w:rFonts w:ascii="Tahoma" w:eastAsiaTheme="minorHAnsi" w:hAnsi="Tahoma" w:cs="Tahoma"/>
      <w:sz w:val="16"/>
      <w:szCs w:val="16"/>
      <w:lang w:eastAsia="en-US"/>
    </w:rPr>
  </w:style>
  <w:style w:type="paragraph" w:styleId="StandardWeb">
    <w:name w:val="Normal (Web)"/>
    <w:basedOn w:val="Standard"/>
    <w:link w:val="StandardWebZchn"/>
    <w:uiPriority w:val="99"/>
    <w:locked/>
    <w:rsid w:val="009E4ECF"/>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rsid w:val="009E4ECF"/>
    <w:rPr>
      <w:rFonts w:ascii="Times New Roman" w:eastAsia="Times New Roman" w:hAnsi="Times New Roman"/>
      <w:sz w:val="22"/>
      <w:szCs w:val="22"/>
    </w:rPr>
  </w:style>
  <w:style w:type="paragraph" w:styleId="Kopfzeile">
    <w:name w:val="header"/>
    <w:basedOn w:val="Standard"/>
    <w:link w:val="KopfzeileZchn"/>
    <w:uiPriority w:val="99"/>
    <w:locked/>
    <w:rsid w:val="009E4ECF"/>
    <w:pPr>
      <w:tabs>
        <w:tab w:val="center" w:pos="4536"/>
        <w:tab w:val="right" w:pos="9072"/>
      </w:tabs>
    </w:pPr>
  </w:style>
  <w:style w:type="character" w:customStyle="1" w:styleId="KopfzeileZchn">
    <w:name w:val="Kopfzeile Zchn"/>
    <w:basedOn w:val="Absatz-Standardschriftart"/>
    <w:link w:val="Kopfzeile"/>
    <w:uiPriority w:val="99"/>
    <w:rsid w:val="009E4ECF"/>
    <w:rPr>
      <w:rFonts w:ascii="Hessen Gellix" w:eastAsiaTheme="minorHAnsi" w:hAnsi="Hessen Gellix" w:cstheme="minorBidi"/>
      <w:sz w:val="22"/>
      <w:szCs w:val="22"/>
      <w:lang w:eastAsia="en-US"/>
    </w:rPr>
  </w:style>
  <w:style w:type="paragraph" w:customStyle="1" w:styleId="LDAuflistungHandlungen">
    <w:name w:val="LD_Auflistung Handlungen"/>
    <w:basedOn w:val="Standard"/>
    <w:link w:val="LDAuflistungHandlungenZchn"/>
    <w:autoRedefine/>
    <w:qFormat/>
    <w:rsid w:val="00421E9A"/>
    <w:pPr>
      <w:spacing w:after="0"/>
      <w:ind w:left="993" w:hanging="284"/>
    </w:pPr>
    <w:rPr>
      <w:rFonts w:cs="Arial"/>
    </w:rPr>
  </w:style>
  <w:style w:type="character" w:customStyle="1" w:styleId="LDAuflistungHandlungenZchn">
    <w:name w:val="LD_Auflistung Handlungen Zchn"/>
    <w:basedOn w:val="StandardWebZchn"/>
    <w:link w:val="LDAuflistungHandlungen"/>
    <w:rsid w:val="00421E9A"/>
    <w:rPr>
      <w:rFonts w:ascii="Arial" w:eastAsiaTheme="minorHAnsi" w:hAnsi="Arial" w:cs="Arial"/>
      <w:sz w:val="22"/>
      <w:szCs w:val="22"/>
      <w:lang w:eastAsia="en-US"/>
    </w:rPr>
  </w:style>
  <w:style w:type="table" w:styleId="Tabellenraster">
    <w:name w:val="Table Grid"/>
    <w:basedOn w:val="NormaleTabelle"/>
    <w:uiPriority w:val="59"/>
    <w:locked/>
    <w:rsid w:val="00CB2E42"/>
    <w:rPr>
      <w:rFonts w:ascii="Arial" w:eastAsiaTheme="minorHAnsi" w:hAnsi="Arial"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qFormat/>
    <w:rsid w:val="009E4ECF"/>
    <w:pPr>
      <w:spacing w:line="312" w:lineRule="auto"/>
      <w:ind w:left="709"/>
    </w:pPr>
    <w:rPr>
      <w:color w:val="000000" w:themeColor="text1"/>
    </w:rPr>
  </w:style>
  <w:style w:type="paragraph" w:styleId="Endnotentext">
    <w:name w:val="endnote text"/>
    <w:basedOn w:val="Standard"/>
    <w:link w:val="EndnotentextZchn"/>
    <w:uiPriority w:val="99"/>
    <w:semiHidden/>
    <w:unhideWhenUsed/>
    <w:locked/>
    <w:rsid w:val="009E4ECF"/>
  </w:style>
  <w:style w:type="character" w:customStyle="1" w:styleId="EndnotentextZchn">
    <w:name w:val="Endnotentext Zchn"/>
    <w:basedOn w:val="Absatz-Standardschriftart"/>
    <w:link w:val="Endnotentext"/>
    <w:uiPriority w:val="99"/>
    <w:semiHidden/>
    <w:rsid w:val="009E4ECF"/>
    <w:rPr>
      <w:rFonts w:ascii="Hessen Gellix" w:eastAsiaTheme="minorHAnsi" w:hAnsi="Hessen Gellix" w:cstheme="minorBidi"/>
      <w:sz w:val="22"/>
      <w:szCs w:val="22"/>
      <w:lang w:eastAsia="en-US"/>
    </w:rPr>
  </w:style>
  <w:style w:type="character" w:styleId="Endnotenzeichen">
    <w:name w:val="endnote reference"/>
    <w:basedOn w:val="Absatz-Standardschriftart"/>
    <w:uiPriority w:val="99"/>
    <w:semiHidden/>
    <w:unhideWhenUsed/>
    <w:locked/>
    <w:rsid w:val="009E4ECF"/>
    <w:rPr>
      <w:vertAlign w:val="superscript"/>
    </w:rPr>
  </w:style>
  <w:style w:type="character" w:styleId="BesuchterLink">
    <w:name w:val="FollowedHyperlink"/>
    <w:basedOn w:val="Absatz-Standardschriftart"/>
    <w:uiPriority w:val="99"/>
    <w:unhideWhenUsed/>
    <w:locked/>
    <w:rsid w:val="009E4ECF"/>
    <w:rPr>
      <w:color w:val="1E3E95"/>
      <w:u w:val="single"/>
    </w:rPr>
  </w:style>
  <w:style w:type="paragraph" w:customStyle="1" w:styleId="notizen">
    <w:name w:val="notizen"/>
    <w:basedOn w:val="Standard"/>
    <w:uiPriority w:val="99"/>
    <w:semiHidden/>
    <w:locked/>
    <w:rsid w:val="009E4ECF"/>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9E4ECF"/>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CB2E42"/>
    <w:rPr>
      <w:rFonts w:ascii="Arial" w:eastAsiaTheme="minorHAnsi" w:hAnsi="Arial" w:cstheme="minorBidi"/>
      <w:lang w:eastAsia="en-US"/>
    </w:rPr>
  </w:style>
  <w:style w:type="character" w:styleId="IntensiveHervorhebung">
    <w:name w:val="Intense Emphasis"/>
    <w:uiPriority w:val="99"/>
    <w:semiHidden/>
    <w:qFormat/>
    <w:locked/>
    <w:rsid w:val="00CB2E42"/>
    <w:rPr>
      <w:rFonts w:ascii="Arial" w:hAnsi="Arial"/>
      <w:b/>
      <w:bCs/>
      <w:i w:val="0"/>
      <w:iCs/>
      <w:color w:val="4F81BD"/>
      <w:sz w:val="24"/>
    </w:rPr>
  </w:style>
  <w:style w:type="character" w:customStyle="1" w:styleId="pagebreadcrumb1">
    <w:name w:val="pagebreadcrumb1"/>
    <w:uiPriority w:val="99"/>
    <w:locked/>
    <w:rsid w:val="009E4ECF"/>
    <w:rPr>
      <w:rFonts w:ascii="Arial" w:hAnsi="Arial" w:cs="Arial"/>
      <w:color w:val="054295"/>
      <w:sz w:val="20"/>
      <w:szCs w:val="20"/>
    </w:rPr>
  </w:style>
  <w:style w:type="character" w:customStyle="1" w:styleId="pagetitle1">
    <w:name w:val="pagetitle1"/>
    <w:uiPriority w:val="99"/>
    <w:locked/>
    <w:rsid w:val="009E4ECF"/>
    <w:rPr>
      <w:rFonts w:ascii="Arial" w:hAnsi="Arial" w:cs="Arial"/>
      <w:b/>
      <w:bCs/>
      <w:color w:val="auto"/>
      <w:sz w:val="20"/>
      <w:szCs w:val="20"/>
    </w:rPr>
  </w:style>
  <w:style w:type="paragraph" w:customStyle="1" w:styleId="LDFuzeile">
    <w:name w:val="LD_Fußzeile"/>
    <w:basedOn w:val="Standard"/>
    <w:autoRedefine/>
    <w:uiPriority w:val="5"/>
    <w:qFormat/>
    <w:rsid w:val="009E4ECF"/>
    <w:pPr>
      <w:pBdr>
        <w:top w:val="single" w:sz="4" w:space="4" w:color="auto"/>
      </w:pBdr>
      <w:tabs>
        <w:tab w:val="left" w:pos="1134"/>
        <w:tab w:val="right" w:pos="9498"/>
      </w:tabs>
      <w:spacing w:before="240"/>
    </w:pPr>
    <w:rPr>
      <w:sz w:val="16"/>
      <w:szCs w:val="16"/>
    </w:rPr>
  </w:style>
  <w:style w:type="paragraph" w:customStyle="1" w:styleId="LDAbbildungsverzeichnis">
    <w:name w:val="LD_Abbildungsverzeichnis"/>
    <w:basedOn w:val="LDTextinhalt"/>
    <w:autoRedefine/>
    <w:uiPriority w:val="6"/>
    <w:qFormat/>
    <w:rsid w:val="009E4ECF"/>
    <w:pPr>
      <w:tabs>
        <w:tab w:val="right" w:leader="dot" w:pos="9571"/>
      </w:tabs>
      <w:spacing w:line="240" w:lineRule="auto"/>
      <w:ind w:left="851" w:hanging="851"/>
    </w:pPr>
  </w:style>
  <w:style w:type="paragraph" w:customStyle="1" w:styleId="LDAufzhlungnummerisch">
    <w:name w:val="LD_Aufzählung nummerisch"/>
    <w:basedOn w:val="LDTextinhalt"/>
    <w:autoRedefine/>
    <w:qFormat/>
    <w:rsid w:val="00CB2E42"/>
    <w:pPr>
      <w:tabs>
        <w:tab w:val="left" w:pos="709"/>
      </w:tabs>
      <w:ind w:left="709"/>
    </w:pPr>
    <w:rPr>
      <w:rFonts w:eastAsia="Times New Roman" w:cs="Times New Roman"/>
      <w:szCs w:val="20"/>
      <w:lang w:eastAsia="de-DE"/>
    </w:rPr>
  </w:style>
  <w:style w:type="paragraph" w:styleId="Verzeichnis4">
    <w:name w:val="toc 4"/>
    <w:basedOn w:val="Standard"/>
    <w:next w:val="Standard"/>
    <w:autoRedefine/>
    <w:uiPriority w:val="39"/>
    <w:locked/>
    <w:rsid w:val="009E4ECF"/>
    <w:pPr>
      <w:shd w:val="clear" w:color="auto" w:fill="FFFFFF" w:themeFill="background1"/>
      <w:tabs>
        <w:tab w:val="left" w:pos="993"/>
        <w:tab w:val="right" w:leader="dot" w:pos="9923"/>
      </w:tabs>
      <w:spacing w:before="0"/>
      <w:ind w:left="964" w:hanging="680"/>
    </w:pPr>
    <w:rPr>
      <w:rFonts w:eastAsiaTheme="minorEastAsia"/>
      <w:noProof/>
      <w:lang w:eastAsia="de-DE"/>
    </w:rPr>
  </w:style>
  <w:style w:type="paragraph" w:customStyle="1" w:styleId="normaltabellenschrift">
    <w:name w:val="normal_tabellenschrift"/>
    <w:basedOn w:val="Standard"/>
    <w:uiPriority w:val="99"/>
    <w:semiHidden/>
    <w:locked/>
    <w:rsid w:val="009E4ECF"/>
    <w:pPr>
      <w:spacing w:before="60" w:after="0"/>
    </w:pPr>
    <w:rPr>
      <w:rFonts w:ascii="Times New Roman" w:eastAsia="Times New Roman" w:hAnsi="Times New Roman" w:cs="Times New Roman"/>
      <w:color w:val="000000"/>
      <w:lang w:eastAsia="de-DE"/>
    </w:rPr>
  </w:style>
  <w:style w:type="character" w:customStyle="1" w:styleId="LDBedienelement">
    <w:name w:val="LD_Bedienelement"/>
    <w:basedOn w:val="Absatz-Standardschriftart"/>
    <w:uiPriority w:val="1"/>
    <w:qFormat/>
    <w:rsid w:val="00CB2E42"/>
    <w:rPr>
      <w:b/>
      <w:bCs/>
      <w:sz w:val="20"/>
      <w:szCs w:val="20"/>
    </w:rPr>
  </w:style>
  <w:style w:type="character" w:customStyle="1" w:styleId="LDMenpunkt">
    <w:name w:val="LD_Menüpunkt"/>
    <w:basedOn w:val="Absatz-Standardschriftart"/>
    <w:uiPriority w:val="3"/>
    <w:qFormat/>
    <w:rsid w:val="00CB2E4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9E4ECF"/>
    <w:rPr>
      <w:rFonts w:ascii="Hessen Gellix" w:hAnsi="Hessen Gellix"/>
      <w:i/>
      <w:iCs/>
      <w:sz w:val="22"/>
      <w:szCs w:val="20"/>
    </w:rPr>
  </w:style>
  <w:style w:type="character" w:customStyle="1" w:styleId="LDBereichTabelle">
    <w:name w:val="LD_BereichTabelle"/>
    <w:basedOn w:val="Absatz-Standardschriftart"/>
    <w:uiPriority w:val="1"/>
    <w:qFormat/>
    <w:rsid w:val="009E4ECF"/>
    <w:rPr>
      <w:b/>
      <w:bCs/>
      <w:color w:val="14006E"/>
      <w:sz w:val="20"/>
      <w:szCs w:val="20"/>
    </w:rPr>
  </w:style>
  <w:style w:type="character" w:customStyle="1" w:styleId="LDRegister">
    <w:name w:val="LD_Register"/>
    <w:basedOn w:val="Absatz-Standardschriftart"/>
    <w:uiPriority w:val="1"/>
    <w:qFormat/>
    <w:rsid w:val="00CB2E42"/>
    <w:rPr>
      <w:b/>
      <w:bCs/>
      <w:color w:val="C11423"/>
      <w:sz w:val="20"/>
      <w:szCs w:val="20"/>
    </w:rPr>
  </w:style>
  <w:style w:type="paragraph" w:customStyle="1" w:styleId="LDBildunterschrift">
    <w:name w:val="LD_Bildunterschrift"/>
    <w:basedOn w:val="Standard"/>
    <w:next w:val="Standard"/>
    <w:link w:val="LDBildunterschriftZchn"/>
    <w:qFormat/>
    <w:rsid w:val="009E4ECF"/>
    <w:pPr>
      <w:tabs>
        <w:tab w:val="left" w:pos="709"/>
        <w:tab w:val="left" w:pos="1843"/>
      </w:tabs>
      <w:spacing w:after="360"/>
      <w:ind w:left="709"/>
    </w:pPr>
    <w:rPr>
      <w:b/>
      <w:bCs/>
      <w:color w:val="14006E"/>
      <w:sz w:val="18"/>
      <w:szCs w:val="18"/>
    </w:rPr>
  </w:style>
  <w:style w:type="character" w:customStyle="1" w:styleId="LDBildunterschriftZchn">
    <w:name w:val="LD_Bildunterschrift Zchn"/>
    <w:link w:val="LDBildunterschrift"/>
    <w:locked/>
    <w:rsid w:val="009E4ECF"/>
    <w:rPr>
      <w:rFonts w:ascii="Hessen Gellix" w:eastAsiaTheme="minorHAnsi" w:hAnsi="Hessen Gellix" w:cstheme="minorBidi"/>
      <w:b/>
      <w:bCs/>
      <w:color w:val="14006E"/>
      <w:sz w:val="18"/>
      <w:szCs w:val="18"/>
      <w:lang w:eastAsia="en-US"/>
    </w:rPr>
  </w:style>
  <w:style w:type="paragraph" w:customStyle="1" w:styleId="LDHinweis">
    <w:name w:val="LD_Hinweis"/>
    <w:basedOn w:val="LDTextinhalt"/>
    <w:next w:val="LDTextinhalt"/>
    <w:link w:val="LDHinweisZchn"/>
    <w:autoRedefine/>
    <w:uiPriority w:val="7"/>
    <w:qFormat/>
    <w:rsid w:val="00CB2E42"/>
    <w:pPr>
      <w:numPr>
        <w:numId w:val="2"/>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rsid w:val="00CB2E42"/>
    <w:rPr>
      <w:rFonts w:ascii="Hessen Gellix" w:eastAsiaTheme="minorHAnsi" w:hAnsi="Hessen Gellix" w:cstheme="minorBidi"/>
      <w:sz w:val="22"/>
      <w:szCs w:val="22"/>
      <w:lang w:eastAsia="en-US"/>
    </w:rPr>
  </w:style>
  <w:style w:type="paragraph" w:customStyle="1" w:styleId="LDAchtung">
    <w:name w:val="LD_Achtung"/>
    <w:basedOn w:val="LDTextinhalt"/>
    <w:next w:val="LDTextinhalt"/>
    <w:link w:val="LDAchtungZchn"/>
    <w:autoRedefine/>
    <w:uiPriority w:val="7"/>
    <w:qFormat/>
    <w:rsid w:val="00CB2E42"/>
    <w:pPr>
      <w:numPr>
        <w:numId w:val="3"/>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CB2E42"/>
    <w:rPr>
      <w:rFonts w:ascii="Hessen Gellix" w:eastAsiaTheme="minorHAnsi" w:hAnsi="Hessen Gellix" w:cstheme="minorBidi"/>
      <w:sz w:val="22"/>
      <w:szCs w:val="22"/>
      <w:lang w:eastAsia="en-US"/>
    </w:rPr>
  </w:style>
  <w:style w:type="table" w:customStyle="1" w:styleId="Tabelle1">
    <w:name w:val="Tabelle1"/>
    <w:basedOn w:val="NormaleTabelle"/>
    <w:uiPriority w:val="99"/>
    <w:locked/>
    <w:rsid w:val="009E4ECF"/>
    <w:rPr>
      <w:rFonts w:ascii="Arial" w:eastAsiaTheme="minorHAnsi" w:hAnsi="Arial" w:cstheme="minorBidi"/>
      <w:szCs w:val="22"/>
      <w:lang w:eastAsia="en-US"/>
    </w:rPr>
    <w:tblPr/>
  </w:style>
  <w:style w:type="table" w:styleId="HelleSchattierung">
    <w:name w:val="Light Shading"/>
    <w:basedOn w:val="NormaleTabelle"/>
    <w:uiPriority w:val="60"/>
    <w:locked/>
    <w:rsid w:val="009E4ECF"/>
    <w:rPr>
      <w:rFonts w:ascii="Arial" w:eastAsiaTheme="minorHAnsi" w:hAnsi="Arial" w:cstheme="minorBidi"/>
      <w:color w:val="000000" w:themeColor="text1" w:themeShade="BF"/>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9E4ECF"/>
    <w:rPr>
      <w:rFonts w:ascii="Arial" w:eastAsiaTheme="minorHAnsi" w:hAnsi="Arial" w:cstheme="minorBidi"/>
      <w:color w:val="365F91" w:themeColor="accent1" w:themeShade="BF"/>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9E4ECF"/>
    <w:rPr>
      <w:rFonts w:ascii="Arial" w:eastAsiaTheme="minorHAnsi" w:hAnsi="Arial" w:cstheme="minorBidi"/>
      <w:color w:val="943634" w:themeColor="accent2" w:themeShade="BF"/>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CB2E42"/>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9E4ECF"/>
    <w:pPr>
      <w:pBdr>
        <w:bottom w:val="single" w:sz="8" w:space="1" w:color="1E3E95"/>
      </w:pBdr>
      <w:shd w:val="clear" w:color="auto" w:fill="D9D9D9" w:themeFill="background1" w:themeFillShade="D9"/>
      <w:tabs>
        <w:tab w:val="right" w:pos="9571"/>
      </w:tabs>
      <w:spacing w:before="480" w:after="0"/>
    </w:pPr>
    <w:rPr>
      <w:noProof/>
      <w:color w:val="14006E"/>
      <w:sz w:val="32"/>
    </w:rPr>
  </w:style>
  <w:style w:type="paragraph" w:customStyle="1" w:styleId="LDVerzeichnis2">
    <w:name w:val="LD_Verzeichnis 2"/>
    <w:basedOn w:val="Standard"/>
    <w:autoRedefine/>
    <w:qFormat/>
    <w:rsid w:val="009E4ECF"/>
    <w:pPr>
      <w:shd w:val="clear" w:color="auto" w:fill="FFFFFF" w:themeFill="background1"/>
      <w:tabs>
        <w:tab w:val="left" w:pos="709"/>
        <w:tab w:val="right" w:leader="underscore" w:pos="9571"/>
      </w:tabs>
      <w:spacing w:before="360" w:after="0"/>
      <w:ind w:left="709" w:hanging="709"/>
    </w:pPr>
    <w:rPr>
      <w:noProof/>
      <w:color w:val="14006E"/>
      <w:sz w:val="24"/>
    </w:rPr>
  </w:style>
  <w:style w:type="paragraph" w:customStyle="1" w:styleId="LDVerzeichnis3">
    <w:name w:val="LD_Verzeichnis 3"/>
    <w:basedOn w:val="Standard"/>
    <w:autoRedefine/>
    <w:qFormat/>
    <w:rsid w:val="009E4ECF"/>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CB2E42"/>
    <w:pPr>
      <w:numPr>
        <w:numId w:val="4"/>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CB2E42"/>
    <w:rPr>
      <w:rFonts w:ascii="Hessen Gellix" w:eastAsiaTheme="minorHAnsi" w:hAnsi="Hessen Gellix" w:cs="Arial"/>
      <w:sz w:val="22"/>
      <w:szCs w:val="22"/>
      <w:lang w:eastAsia="en-US"/>
    </w:rPr>
  </w:style>
  <w:style w:type="character" w:styleId="Hyperlink">
    <w:name w:val="Hyperlink"/>
    <w:basedOn w:val="Absatz-Standardschriftart"/>
    <w:uiPriority w:val="99"/>
    <w:unhideWhenUsed/>
    <w:rsid w:val="009E4ECF"/>
    <w:rPr>
      <w:color w:val="14006E"/>
      <w:u w:val="single"/>
    </w:rPr>
  </w:style>
  <w:style w:type="paragraph" w:styleId="Inhaltsverzeichnisberschrift">
    <w:name w:val="TOC Heading"/>
    <w:basedOn w:val="berschrift1"/>
    <w:next w:val="Standard"/>
    <w:uiPriority w:val="39"/>
    <w:unhideWhenUsed/>
    <w:qFormat/>
    <w:locked/>
    <w:rsid w:val="009E4ECF"/>
    <w:pPr>
      <w:keepNext/>
      <w:keepLines/>
      <w:shd w:val="clear" w:color="auto" w:fill="auto"/>
      <w:tabs>
        <w:tab w:val="clear" w:pos="709"/>
      </w:tabs>
      <w:spacing w:before="480" w:line="276" w:lineRule="auto"/>
      <w:outlineLvl w:val="9"/>
    </w:pPr>
    <w:rPr>
      <w:rFonts w:asciiTheme="majorHAnsi" w:eastAsiaTheme="majorEastAsia" w:hAnsiTheme="majorHAnsi" w:cstheme="majorBidi"/>
      <w:b/>
      <w:kern w:val="0"/>
    </w:rPr>
  </w:style>
  <w:style w:type="paragraph" w:styleId="Abbildungsverzeichnis">
    <w:name w:val="table of figures"/>
    <w:basedOn w:val="Standard"/>
    <w:next w:val="Standard"/>
    <w:uiPriority w:val="99"/>
    <w:unhideWhenUsed/>
    <w:locked/>
    <w:rsid w:val="009E4ECF"/>
    <w:pPr>
      <w:spacing w:after="0"/>
    </w:pPr>
  </w:style>
  <w:style w:type="paragraph" w:styleId="Fuzeile">
    <w:name w:val="footer"/>
    <w:basedOn w:val="Standard"/>
    <w:link w:val="FuzeileZchn"/>
    <w:uiPriority w:val="99"/>
    <w:rsid w:val="009E4ECF"/>
    <w:pPr>
      <w:tabs>
        <w:tab w:val="center" w:pos="4536"/>
        <w:tab w:val="right" w:pos="9072"/>
      </w:tabs>
      <w:spacing w:before="0" w:after="0"/>
    </w:pPr>
  </w:style>
  <w:style w:type="character" w:customStyle="1" w:styleId="FuzeileZchn">
    <w:name w:val="Fußzeile Zchn"/>
    <w:basedOn w:val="Absatz-Standardschriftart"/>
    <w:link w:val="Fuzeile"/>
    <w:uiPriority w:val="99"/>
    <w:rsid w:val="009E4ECF"/>
    <w:rPr>
      <w:rFonts w:ascii="Hessen Gellix" w:eastAsiaTheme="minorHAnsi" w:hAnsi="Hessen Gellix" w:cstheme="minorBidi"/>
      <w:sz w:val="22"/>
      <w:szCs w:val="22"/>
      <w:lang w:eastAsia="en-US"/>
    </w:rPr>
  </w:style>
  <w:style w:type="character" w:customStyle="1" w:styleId="LDLink">
    <w:name w:val="LD_Link"/>
    <w:basedOn w:val="Absatz-Standardschriftart"/>
    <w:uiPriority w:val="6"/>
    <w:rsid w:val="009E4ECF"/>
    <w:rPr>
      <w:rFonts w:ascii="Hessen Gellix" w:hAnsi="Hessen Gellix"/>
      <w:color w:val="14006E"/>
      <w:sz w:val="22"/>
      <w:u w:val="single"/>
    </w:rPr>
  </w:style>
  <w:style w:type="paragraph" w:customStyle="1" w:styleId="LDAbsatznachberschrift">
    <w:name w:val="LD_Absatz_nach_Überschrift"/>
    <w:basedOn w:val="LDTextinhalt"/>
    <w:link w:val="LDAbsatznachberschriftZchn"/>
    <w:qFormat/>
    <w:rsid w:val="009E4ECF"/>
    <w:pPr>
      <w:spacing w:before="0" w:after="0"/>
    </w:pPr>
  </w:style>
  <w:style w:type="paragraph" w:customStyle="1" w:styleId="LDAuflistungzweiteEbene">
    <w:name w:val="LD_Auflistung_zweite Ebene"/>
    <w:basedOn w:val="LDTextinhalt"/>
    <w:link w:val="LDAuflistungzweiteEbeneZchn"/>
    <w:qFormat/>
    <w:rsid w:val="00CB2E42"/>
    <w:pPr>
      <w:numPr>
        <w:numId w:val="5"/>
      </w:numPr>
      <w:ind w:left="1276" w:hanging="284"/>
    </w:pPr>
  </w:style>
  <w:style w:type="character" w:customStyle="1" w:styleId="LDTextinhaltZchn">
    <w:name w:val="LD_Textinhalt Zchn"/>
    <w:basedOn w:val="Absatz-Standardschriftart"/>
    <w:link w:val="LDTextinhalt"/>
    <w:rsid w:val="009E4ECF"/>
    <w:rPr>
      <w:rFonts w:ascii="Hessen Gellix" w:eastAsiaTheme="minorHAnsi" w:hAnsi="Hessen Gellix" w:cstheme="minorBidi"/>
      <w:sz w:val="22"/>
      <w:szCs w:val="22"/>
      <w:lang w:eastAsia="en-US"/>
    </w:rPr>
  </w:style>
  <w:style w:type="character" w:customStyle="1" w:styleId="LDAbsatznachberschriftZchn">
    <w:name w:val="LD_Absatz_nach_Überschrift Zchn"/>
    <w:basedOn w:val="LDTextinhaltZchn"/>
    <w:link w:val="LDAbsatznachberschrift"/>
    <w:rsid w:val="009E4ECF"/>
    <w:rPr>
      <w:rFonts w:ascii="Hessen Gellix" w:eastAsiaTheme="minorHAnsi" w:hAnsi="Hessen Gellix" w:cstheme="minorBidi"/>
      <w:sz w:val="22"/>
      <w:szCs w:val="22"/>
      <w:lang w:eastAsia="en-US"/>
    </w:rPr>
  </w:style>
  <w:style w:type="character" w:customStyle="1" w:styleId="LDAuflistungzweiteEbeneZchn">
    <w:name w:val="LD_Auflistung_zweite Ebene Zchn"/>
    <w:basedOn w:val="LDTextinhaltZchn"/>
    <w:link w:val="LDAuflistungzweiteEbene"/>
    <w:rsid w:val="00CB2E42"/>
    <w:rPr>
      <w:rFonts w:ascii="Hessen Gellix" w:eastAsiaTheme="minorHAnsi" w:hAnsi="Hessen Gellix" w:cstheme="minorBidi"/>
      <w:sz w:val="22"/>
      <w:szCs w:val="22"/>
      <w:lang w:eastAsia="en-US"/>
    </w:rPr>
  </w:style>
  <w:style w:type="paragraph" w:styleId="Verzeichnis1">
    <w:name w:val="toc 1"/>
    <w:basedOn w:val="Standard"/>
    <w:next w:val="LDTextinhalt"/>
    <w:autoRedefine/>
    <w:uiPriority w:val="39"/>
    <w:locked/>
    <w:rsid w:val="009E4ECF"/>
    <w:pPr>
      <w:tabs>
        <w:tab w:val="right" w:pos="9571"/>
      </w:tabs>
      <w:spacing w:before="480" w:after="0"/>
    </w:pPr>
    <w:rPr>
      <w:caps/>
      <w:noProof/>
      <w:color w:val="14006E"/>
      <w:sz w:val="24"/>
    </w:rPr>
  </w:style>
  <w:style w:type="paragraph" w:styleId="Verzeichnis2">
    <w:name w:val="toc 2"/>
    <w:basedOn w:val="Standard"/>
    <w:next w:val="Standard"/>
    <w:autoRedefine/>
    <w:uiPriority w:val="39"/>
    <w:locked/>
    <w:rsid w:val="009E4ECF"/>
    <w:pPr>
      <w:shd w:val="clear" w:color="auto" w:fill="FFFFFF" w:themeFill="background1"/>
      <w:tabs>
        <w:tab w:val="right" w:leader="dot" w:pos="9571"/>
      </w:tabs>
      <w:spacing w:before="240" w:after="0" w:line="200" w:lineRule="exact"/>
      <w:ind w:left="567" w:hanging="567"/>
    </w:pPr>
    <w:rPr>
      <w:noProof/>
      <w:color w:val="14006E"/>
    </w:rPr>
  </w:style>
  <w:style w:type="paragraph" w:styleId="Verzeichnis3">
    <w:name w:val="toc 3"/>
    <w:basedOn w:val="Standard"/>
    <w:next w:val="Standard"/>
    <w:autoRedefine/>
    <w:uiPriority w:val="39"/>
    <w:locked/>
    <w:rsid w:val="009E4ECF"/>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Bildunterschrift">
    <w:name w:val="Bildunterschrift"/>
    <w:basedOn w:val="Standard"/>
    <w:link w:val="BildunterschriftZchnZchn"/>
    <w:autoRedefine/>
    <w:rsid w:val="00CA6383"/>
    <w:pPr>
      <w:numPr>
        <w:numId w:val="6"/>
      </w:numPr>
      <w:tabs>
        <w:tab w:val="left" w:pos="1134"/>
      </w:tabs>
      <w:spacing w:after="0"/>
    </w:pPr>
    <w:rPr>
      <w:rFonts w:eastAsia="Times New Roman"/>
      <w:caps/>
      <w:lang w:eastAsia="de-DE"/>
    </w:rPr>
  </w:style>
  <w:style w:type="character" w:customStyle="1" w:styleId="FormatvorlageGrobuchstaben">
    <w:name w:val="Formatvorlage Großbuchstaben"/>
    <w:rsid w:val="00CA6383"/>
    <w:rPr>
      <w:b/>
      <w:caps/>
      <w:color w:val="000080"/>
    </w:rPr>
  </w:style>
  <w:style w:type="paragraph" w:customStyle="1" w:styleId="FormatvorlageBildunterschriftZentriert">
    <w:name w:val="Formatvorlage Bildunterschrift + Zentriert"/>
    <w:basedOn w:val="Bildunterschrift"/>
    <w:rsid w:val="00CA6383"/>
    <w:pPr>
      <w:jc w:val="center"/>
    </w:pPr>
    <w:rPr>
      <w:color w:val="000080"/>
    </w:rPr>
  </w:style>
  <w:style w:type="paragraph" w:customStyle="1" w:styleId="aufzhlung">
    <w:name w:val="aufzählung"/>
    <w:basedOn w:val="Standard"/>
    <w:rsid w:val="00CA6383"/>
    <w:pPr>
      <w:ind w:left="520" w:hanging="320"/>
    </w:pPr>
    <w:rPr>
      <w:rFonts w:ascii="Times New Roman" w:eastAsia="Times New Roman" w:hAnsi="Times New Roman"/>
      <w:color w:val="000000"/>
      <w:lang w:eastAsia="de-DE"/>
    </w:rPr>
  </w:style>
  <w:style w:type="paragraph" w:customStyle="1" w:styleId="normaleingerckt">
    <w:name w:val="normaleingerückt"/>
    <w:basedOn w:val="Standard"/>
    <w:rsid w:val="00CA6383"/>
    <w:pPr>
      <w:ind w:left="520"/>
    </w:pPr>
    <w:rPr>
      <w:rFonts w:ascii="Times New Roman" w:eastAsia="Times New Roman" w:hAnsi="Times New Roman"/>
      <w:color w:val="000000"/>
      <w:lang w:eastAsia="de-DE"/>
    </w:rPr>
  </w:style>
  <w:style w:type="paragraph" w:customStyle="1" w:styleId="auflistung">
    <w:name w:val="auflistung"/>
    <w:basedOn w:val="Standard"/>
    <w:rsid w:val="00CA6383"/>
    <w:pPr>
      <w:ind w:left="400" w:hanging="200"/>
    </w:pPr>
    <w:rPr>
      <w:rFonts w:ascii="Times New Roman" w:eastAsia="Times New Roman" w:hAnsi="Times New Roman"/>
      <w:color w:val="000000"/>
      <w:lang w:eastAsia="de-DE"/>
    </w:rPr>
  </w:style>
  <w:style w:type="character" w:customStyle="1" w:styleId="bedienelement">
    <w:name w:val="bedienelement"/>
    <w:rsid w:val="00CA6383"/>
    <w:rPr>
      <w:b/>
      <w:bCs/>
      <w:sz w:val="20"/>
      <w:szCs w:val="20"/>
    </w:rPr>
  </w:style>
  <w:style w:type="character" w:customStyle="1" w:styleId="hervorhebung">
    <w:name w:val="hervorhebung"/>
    <w:basedOn w:val="Absatz-Standardschriftart"/>
    <w:uiPriority w:val="2"/>
    <w:rsid w:val="00CB2E42"/>
    <w:rPr>
      <w:b/>
      <w:bCs/>
      <w:sz w:val="20"/>
      <w:szCs w:val="20"/>
    </w:rPr>
  </w:style>
  <w:style w:type="character" w:customStyle="1" w:styleId="hervorhebunggrau">
    <w:name w:val="hervorhebunggrau"/>
    <w:rsid w:val="00CA6383"/>
    <w:rPr>
      <w:b/>
      <w:bCs/>
      <w:color w:val="808080"/>
      <w:sz w:val="20"/>
      <w:szCs w:val="20"/>
    </w:rPr>
  </w:style>
  <w:style w:type="paragraph" w:styleId="Beschriftung">
    <w:name w:val="caption"/>
    <w:basedOn w:val="Standard"/>
    <w:next w:val="Standard"/>
    <w:uiPriority w:val="35"/>
    <w:unhideWhenUsed/>
    <w:locked/>
    <w:rsid w:val="009E4ECF"/>
    <w:pPr>
      <w:spacing w:before="0" w:after="200"/>
    </w:pPr>
    <w:rPr>
      <w:i/>
      <w:iCs/>
      <w:color w:val="1F497D" w:themeColor="text2"/>
      <w:sz w:val="18"/>
      <w:szCs w:val="18"/>
    </w:rPr>
  </w:style>
  <w:style w:type="character" w:styleId="Seitenzahl">
    <w:name w:val="page number"/>
    <w:basedOn w:val="Absatz-Standardschriftart"/>
    <w:unhideWhenUsed/>
    <w:rsid w:val="009E4ECF"/>
    <w:rPr>
      <w:rFonts w:ascii="Hessen Gellix" w:hAnsi="Hessen Gellix"/>
    </w:rPr>
  </w:style>
  <w:style w:type="character" w:styleId="Hervorhebung0">
    <w:name w:val="Emphasis"/>
    <w:qFormat/>
    <w:locked/>
    <w:rsid w:val="00CB782A"/>
    <w:rPr>
      <w:i/>
      <w:iCs/>
    </w:rPr>
  </w:style>
  <w:style w:type="character" w:styleId="Fett">
    <w:name w:val="Strong"/>
    <w:qFormat/>
    <w:rsid w:val="00CB782A"/>
    <w:rPr>
      <w:b/>
      <w:bCs/>
    </w:rPr>
  </w:style>
  <w:style w:type="character" w:customStyle="1" w:styleId="pagebreadcrumb">
    <w:name w:val="pagebreadcrumb"/>
    <w:basedOn w:val="Absatz-Standardschriftart"/>
    <w:rsid w:val="00CB782A"/>
  </w:style>
  <w:style w:type="character" w:customStyle="1" w:styleId="pagetitle">
    <w:name w:val="pagetitle"/>
    <w:basedOn w:val="Absatz-Standardschriftart"/>
    <w:rsid w:val="00CB782A"/>
  </w:style>
  <w:style w:type="paragraph" w:customStyle="1" w:styleId="externalclass0d103c5b14674a50b8f4cb6e1de974a3">
    <w:name w:val="externalclass0d103c5b14674a50b8f4cb6e1de974a3"/>
    <w:basedOn w:val="Standard"/>
    <w:rsid w:val="00CB782A"/>
    <w:pPr>
      <w:autoSpaceDE w:val="0"/>
      <w:autoSpaceDN w:val="0"/>
      <w:adjustRightInd w:val="0"/>
      <w:spacing w:before="100" w:beforeAutospacing="1" w:after="100" w:afterAutospacing="1"/>
    </w:pPr>
    <w:rPr>
      <w:rFonts w:ascii="Times New Roman" w:eastAsia="Times New Roman" w:hAnsi="Times New Roman"/>
      <w:sz w:val="24"/>
      <w:szCs w:val="24"/>
      <w:lang w:eastAsia="de-DE"/>
    </w:rPr>
  </w:style>
  <w:style w:type="paragraph" w:styleId="Dokumentstruktur">
    <w:name w:val="Document Map"/>
    <w:basedOn w:val="Standard"/>
    <w:link w:val="DokumentstrukturZchn"/>
    <w:semiHidden/>
    <w:locked/>
    <w:rsid w:val="00CB782A"/>
    <w:pPr>
      <w:shd w:val="clear" w:color="auto" w:fill="000080"/>
      <w:autoSpaceDE w:val="0"/>
      <w:autoSpaceDN w:val="0"/>
      <w:adjustRightInd w:val="0"/>
      <w:spacing w:after="0"/>
    </w:pPr>
    <w:rPr>
      <w:rFonts w:ascii="Tahoma" w:eastAsia="Times New Roman" w:hAnsi="Tahoma" w:cs="Tahoma"/>
      <w:lang w:eastAsia="de-DE"/>
    </w:rPr>
  </w:style>
  <w:style w:type="character" w:customStyle="1" w:styleId="DokumentstrukturZchn">
    <w:name w:val="Dokumentstruktur Zchn"/>
    <w:link w:val="Dokumentstruktur"/>
    <w:semiHidden/>
    <w:rsid w:val="00CB782A"/>
    <w:rPr>
      <w:rFonts w:ascii="Tahoma" w:eastAsia="Times New Roman" w:hAnsi="Tahoma" w:cs="Tahoma"/>
      <w:shd w:val="clear" w:color="auto" w:fill="000080"/>
    </w:rPr>
  </w:style>
  <w:style w:type="paragraph" w:styleId="Verzeichnis5">
    <w:name w:val="toc 5"/>
    <w:basedOn w:val="Standard"/>
    <w:next w:val="Standard"/>
    <w:autoRedefine/>
    <w:uiPriority w:val="39"/>
    <w:unhideWhenUsed/>
    <w:locked/>
    <w:rsid w:val="009E4ECF"/>
    <w:pPr>
      <w:tabs>
        <w:tab w:val="left" w:pos="1843"/>
        <w:tab w:val="right" w:leader="dot" w:pos="9571"/>
      </w:tabs>
      <w:spacing w:before="0"/>
      <w:ind w:left="2410" w:hanging="567"/>
    </w:pPr>
  </w:style>
  <w:style w:type="paragraph" w:styleId="Verzeichnis6">
    <w:name w:val="toc 6"/>
    <w:basedOn w:val="Standard"/>
    <w:next w:val="Standard"/>
    <w:autoRedefine/>
    <w:uiPriority w:val="39"/>
    <w:unhideWhenUsed/>
    <w:locked/>
    <w:rsid w:val="009E4ECF"/>
    <w:pPr>
      <w:spacing w:before="0" w:after="100" w:line="276" w:lineRule="auto"/>
      <w:ind w:left="1100"/>
    </w:pPr>
    <w:rPr>
      <w:rFonts w:asciiTheme="minorHAnsi" w:eastAsiaTheme="minorEastAsia" w:hAnsiTheme="minorHAnsi"/>
      <w:lang w:eastAsia="de-DE"/>
    </w:rPr>
  </w:style>
  <w:style w:type="paragraph" w:styleId="Verzeichnis7">
    <w:name w:val="toc 7"/>
    <w:basedOn w:val="Standard"/>
    <w:next w:val="Standard"/>
    <w:autoRedefine/>
    <w:uiPriority w:val="39"/>
    <w:unhideWhenUsed/>
    <w:locked/>
    <w:rsid w:val="009E4ECF"/>
    <w:pPr>
      <w:spacing w:before="0" w:after="100" w:line="276" w:lineRule="auto"/>
      <w:ind w:left="1320"/>
    </w:pPr>
    <w:rPr>
      <w:rFonts w:asciiTheme="minorHAnsi" w:eastAsiaTheme="minorEastAsia" w:hAnsiTheme="minorHAnsi"/>
      <w:lang w:eastAsia="de-DE"/>
    </w:rPr>
  </w:style>
  <w:style w:type="paragraph" w:styleId="Verzeichnis8">
    <w:name w:val="toc 8"/>
    <w:basedOn w:val="Standard"/>
    <w:next w:val="Standard"/>
    <w:autoRedefine/>
    <w:uiPriority w:val="39"/>
    <w:unhideWhenUsed/>
    <w:locked/>
    <w:rsid w:val="009E4ECF"/>
    <w:pPr>
      <w:spacing w:before="0" w:after="100" w:line="276" w:lineRule="auto"/>
      <w:ind w:left="1540"/>
    </w:pPr>
    <w:rPr>
      <w:rFonts w:asciiTheme="minorHAnsi" w:eastAsiaTheme="minorEastAsia" w:hAnsiTheme="minorHAnsi"/>
      <w:lang w:eastAsia="de-DE"/>
    </w:rPr>
  </w:style>
  <w:style w:type="paragraph" w:styleId="Verzeichnis9">
    <w:name w:val="toc 9"/>
    <w:basedOn w:val="Standard"/>
    <w:next w:val="Standard"/>
    <w:autoRedefine/>
    <w:uiPriority w:val="39"/>
    <w:unhideWhenUsed/>
    <w:locked/>
    <w:rsid w:val="009E4ECF"/>
    <w:pPr>
      <w:spacing w:before="0" w:after="100" w:line="276" w:lineRule="auto"/>
      <w:ind w:left="1760"/>
    </w:pPr>
    <w:rPr>
      <w:rFonts w:asciiTheme="minorHAnsi" w:eastAsiaTheme="minorEastAsia" w:hAnsiTheme="minorHAnsi"/>
      <w:lang w:eastAsia="de-DE"/>
    </w:rPr>
  </w:style>
  <w:style w:type="paragraph" w:customStyle="1" w:styleId="IndexGross">
    <w:name w:val="IndexGross"/>
    <w:basedOn w:val="Index1"/>
    <w:rsid w:val="00CB782A"/>
    <w:rPr>
      <w:b/>
      <w:sz w:val="28"/>
    </w:rPr>
  </w:style>
  <w:style w:type="paragraph" w:styleId="Index1">
    <w:name w:val="index 1"/>
    <w:basedOn w:val="Standard"/>
    <w:next w:val="Standard"/>
    <w:autoRedefine/>
    <w:semiHidden/>
    <w:locked/>
    <w:rsid w:val="00CB782A"/>
    <w:pPr>
      <w:tabs>
        <w:tab w:val="right" w:leader="dot" w:pos="4333"/>
      </w:tabs>
      <w:autoSpaceDE w:val="0"/>
      <w:autoSpaceDN w:val="0"/>
      <w:adjustRightInd w:val="0"/>
      <w:spacing w:after="0"/>
      <w:ind w:left="220" w:hanging="220"/>
    </w:pPr>
    <w:rPr>
      <w:rFonts w:eastAsia="Times New Roman"/>
      <w:noProof/>
      <w:lang w:eastAsia="de-DE"/>
    </w:rPr>
  </w:style>
  <w:style w:type="paragraph" w:styleId="Funotentext">
    <w:name w:val="footnote text"/>
    <w:basedOn w:val="Standard"/>
    <w:link w:val="FunotentextZchn"/>
    <w:uiPriority w:val="99"/>
    <w:semiHidden/>
    <w:locked/>
    <w:rsid w:val="009E4ECF"/>
    <w:pPr>
      <w:spacing w:before="0" w:after="0"/>
    </w:pPr>
    <w:rPr>
      <w:sz w:val="18"/>
    </w:rPr>
  </w:style>
  <w:style w:type="character" w:customStyle="1" w:styleId="FunotentextZchn">
    <w:name w:val="Fußnotentext Zchn"/>
    <w:basedOn w:val="Absatz-Standardschriftart"/>
    <w:link w:val="Funotentext"/>
    <w:uiPriority w:val="99"/>
    <w:semiHidden/>
    <w:rsid w:val="009E4ECF"/>
    <w:rPr>
      <w:rFonts w:ascii="Hessen Gellix" w:eastAsiaTheme="minorHAnsi" w:hAnsi="Hessen Gellix" w:cstheme="minorBidi"/>
      <w:sz w:val="18"/>
      <w:szCs w:val="22"/>
      <w:lang w:eastAsia="en-US"/>
    </w:rPr>
  </w:style>
  <w:style w:type="character" w:styleId="Funotenzeichen">
    <w:name w:val="footnote reference"/>
    <w:basedOn w:val="Absatz-Standardschriftart"/>
    <w:uiPriority w:val="99"/>
    <w:semiHidden/>
    <w:unhideWhenUsed/>
    <w:locked/>
    <w:rsid w:val="009E4ECF"/>
    <w:rPr>
      <w:vertAlign w:val="superscript"/>
    </w:rPr>
  </w:style>
  <w:style w:type="character" w:customStyle="1" w:styleId="BildunterschriftZchnZchn">
    <w:name w:val="Bildunterschrift Zchn Zchn"/>
    <w:link w:val="Bildunterschrift"/>
    <w:rsid w:val="00CB782A"/>
    <w:rPr>
      <w:rFonts w:ascii="Hessen Gellix" w:eastAsia="Times New Roman" w:hAnsi="Hessen Gellix" w:cstheme="minorBidi"/>
      <w:caps/>
      <w:sz w:val="22"/>
      <w:szCs w:val="22"/>
    </w:rPr>
  </w:style>
  <w:style w:type="paragraph" w:customStyle="1" w:styleId="HRberschrift11">
    <w:name w:val="HR Überschrift 1.1."/>
    <w:basedOn w:val="berschrift2"/>
    <w:link w:val="HRberschrift11Zchn"/>
    <w:rsid w:val="00CB782A"/>
    <w:pPr>
      <w:keepNext/>
      <w:numPr>
        <w:numId w:val="0"/>
      </w:numPr>
      <w:tabs>
        <w:tab w:val="num" w:pos="851"/>
        <w:tab w:val="num" w:pos="900"/>
        <w:tab w:val="num" w:pos="1440"/>
      </w:tabs>
      <w:autoSpaceDE w:val="0"/>
      <w:autoSpaceDN w:val="0"/>
      <w:adjustRightInd w:val="0"/>
      <w:spacing w:before="240" w:after="60"/>
      <w:ind w:left="851" w:hanging="671"/>
    </w:pPr>
    <w:rPr>
      <w:rFonts w:eastAsia="Times New Roman" w:cs="Arial"/>
      <w:b w:val="0"/>
      <w:bCs/>
      <w:iCs/>
      <w:color w:val="auto"/>
      <w:sz w:val="24"/>
      <w:szCs w:val="28"/>
      <w:lang w:eastAsia="de-DE"/>
    </w:rPr>
  </w:style>
  <w:style w:type="character" w:customStyle="1" w:styleId="HRberschrift11Zchn">
    <w:name w:val="HR Überschrift 1.1. Zchn"/>
    <w:link w:val="HRberschrift11"/>
    <w:locked/>
    <w:rsid w:val="00CB782A"/>
    <w:rPr>
      <w:rFonts w:ascii="Arial" w:eastAsia="Times New Roman" w:hAnsi="Arial" w:cs="Arial"/>
      <w:b/>
      <w:bCs/>
      <w:iCs/>
      <w:sz w:val="24"/>
      <w:szCs w:val="28"/>
    </w:rPr>
  </w:style>
  <w:style w:type="paragraph" w:customStyle="1" w:styleId="HR11Text">
    <w:name w:val="HR 1.1. Text"/>
    <w:basedOn w:val="Standard"/>
    <w:link w:val="HR11TextZchn"/>
    <w:qFormat/>
    <w:rsid w:val="00CB782A"/>
    <w:pPr>
      <w:autoSpaceDE w:val="0"/>
      <w:autoSpaceDN w:val="0"/>
      <w:adjustRightInd w:val="0"/>
      <w:spacing w:after="0"/>
      <w:ind w:left="851"/>
    </w:pPr>
    <w:rPr>
      <w:rFonts w:eastAsia="Times New Roman"/>
      <w:lang w:eastAsia="de-DE"/>
    </w:rPr>
  </w:style>
  <w:style w:type="paragraph" w:customStyle="1" w:styleId="HR1Text">
    <w:name w:val="HR 1. Text"/>
    <w:basedOn w:val="Standard"/>
    <w:link w:val="HR1TextZchn"/>
    <w:qFormat/>
    <w:rsid w:val="00CB782A"/>
    <w:pPr>
      <w:autoSpaceDE w:val="0"/>
      <w:autoSpaceDN w:val="0"/>
      <w:adjustRightInd w:val="0"/>
      <w:spacing w:after="0"/>
      <w:ind w:left="709"/>
    </w:pPr>
    <w:rPr>
      <w:rFonts w:eastAsia="Times New Roman"/>
      <w:lang w:eastAsia="de-DE"/>
    </w:rPr>
  </w:style>
  <w:style w:type="character" w:customStyle="1" w:styleId="HR11TextZchn">
    <w:name w:val="HR 1.1. Text Zchn"/>
    <w:link w:val="HR11Text"/>
    <w:rsid w:val="00CB782A"/>
    <w:rPr>
      <w:rFonts w:ascii="Arial" w:eastAsia="Times New Roman" w:hAnsi="Arial"/>
    </w:rPr>
  </w:style>
  <w:style w:type="character" w:customStyle="1" w:styleId="HR1TextZchn">
    <w:name w:val="HR 1. Text Zchn"/>
    <w:link w:val="HR1Text"/>
    <w:rsid w:val="00CB782A"/>
    <w:rPr>
      <w:rFonts w:ascii="Arial" w:eastAsia="Times New Roman" w:hAnsi="Arial"/>
    </w:rPr>
  </w:style>
  <w:style w:type="paragraph" w:customStyle="1" w:styleId="HR-Einrckung3cm">
    <w:name w:val="HR-Einrückung 3cm"/>
    <w:basedOn w:val="Standard"/>
    <w:autoRedefine/>
    <w:rsid w:val="00CB782A"/>
    <w:pPr>
      <w:autoSpaceDE w:val="0"/>
      <w:autoSpaceDN w:val="0"/>
      <w:adjustRightInd w:val="0"/>
      <w:spacing w:after="0"/>
      <w:ind w:left="1620"/>
    </w:pPr>
    <w:rPr>
      <w:rFonts w:eastAsia="Times New Roman"/>
      <w:bCs/>
      <w:i/>
      <w:lang w:eastAsia="de-DE"/>
    </w:rPr>
  </w:style>
  <w:style w:type="paragraph" w:customStyle="1" w:styleId="1Unterpunktmit">
    <w:name w:val="1. Unterpunkt mit"/>
    <w:basedOn w:val="Standard"/>
    <w:rsid w:val="00CB782A"/>
    <w:pPr>
      <w:numPr>
        <w:numId w:val="7"/>
      </w:numPr>
      <w:autoSpaceDE w:val="0"/>
      <w:autoSpaceDN w:val="0"/>
      <w:adjustRightInd w:val="0"/>
      <w:spacing w:after="0"/>
    </w:pPr>
    <w:rPr>
      <w:rFonts w:eastAsia="Times New Roman"/>
      <w:lang w:eastAsia="de-DE"/>
    </w:rPr>
  </w:style>
  <w:style w:type="paragraph" w:customStyle="1" w:styleId="FormatvorlageBildunterschriftZentriert1">
    <w:name w:val="Formatvorlage Bildunterschrift + Zentriert1"/>
    <w:basedOn w:val="Bildunterschrift"/>
    <w:rsid w:val="00CB782A"/>
    <w:pPr>
      <w:numPr>
        <w:numId w:val="0"/>
      </w:numPr>
      <w:tabs>
        <w:tab w:val="num" w:pos="360"/>
      </w:tabs>
      <w:ind w:left="360" w:hanging="360"/>
      <w:jc w:val="center"/>
    </w:pPr>
    <w:rPr>
      <w:color w:val="000080"/>
    </w:rPr>
  </w:style>
  <w:style w:type="paragraph" w:customStyle="1" w:styleId="TabellenInhalt0">
    <w:name w:val="Tabellen Inhalt"/>
    <w:basedOn w:val="Standard"/>
    <w:rsid w:val="00CB782A"/>
    <w:pPr>
      <w:widowControl w:val="0"/>
      <w:suppressLineNumbers/>
      <w:spacing w:after="0"/>
    </w:pPr>
    <w:rPr>
      <w:rFonts w:eastAsia="Arial Unicode MS"/>
      <w:sz w:val="24"/>
      <w:szCs w:val="24"/>
      <w:lang w:eastAsia="de-DE"/>
    </w:rPr>
  </w:style>
  <w:style w:type="paragraph" w:customStyle="1" w:styleId="Tabellenberschrift">
    <w:name w:val="Tabellen Überschrift"/>
    <w:basedOn w:val="TabellenInhalt0"/>
    <w:rsid w:val="00CB782A"/>
    <w:pPr>
      <w:jc w:val="center"/>
    </w:pPr>
    <w:rPr>
      <w:b/>
      <w:bCs/>
      <w:i/>
      <w:iCs/>
    </w:rPr>
  </w:style>
  <w:style w:type="character" w:customStyle="1" w:styleId="hervorhebungblau">
    <w:name w:val="hervorhebungblau"/>
    <w:basedOn w:val="Absatz-Standardschriftart"/>
    <w:uiPriority w:val="3"/>
    <w:rsid w:val="009E4ECF"/>
    <w:rPr>
      <w:b/>
      <w:bCs/>
      <w:color w:val="14006E"/>
      <w:sz w:val="22"/>
      <w:szCs w:val="20"/>
    </w:rPr>
  </w:style>
  <w:style w:type="paragraph" w:customStyle="1" w:styleId="auflistungdropdown">
    <w:name w:val="auflistung_dropdown"/>
    <w:basedOn w:val="Standard"/>
    <w:rsid w:val="008A1120"/>
    <w:pPr>
      <w:ind w:left="1000" w:hanging="200"/>
    </w:pPr>
    <w:rPr>
      <w:rFonts w:ascii="Times New Roman" w:eastAsia="Times New Roman" w:hAnsi="Times New Roman"/>
      <w:color w:val="000000"/>
      <w:lang w:eastAsia="de-DE"/>
    </w:rPr>
  </w:style>
  <w:style w:type="character" w:customStyle="1" w:styleId="meneintrag">
    <w:name w:val="menüeintrag"/>
    <w:rsid w:val="008A1120"/>
    <w:rPr>
      <w:i/>
      <w:iCs/>
      <w:sz w:val="20"/>
      <w:szCs w:val="20"/>
    </w:rPr>
  </w:style>
  <w:style w:type="paragraph" w:customStyle="1" w:styleId="auflistungtabelle">
    <w:name w:val="auflistung_tabelle"/>
    <w:basedOn w:val="Standard"/>
    <w:rsid w:val="003D4A92"/>
    <w:pPr>
      <w:ind w:left="200" w:hanging="200"/>
    </w:pPr>
    <w:rPr>
      <w:rFonts w:ascii="Times New Roman" w:eastAsia="Times New Roman" w:hAnsi="Times New Roman"/>
      <w:color w:val="000000"/>
      <w:lang w:eastAsia="de-DE"/>
    </w:rPr>
  </w:style>
  <w:style w:type="paragraph" w:customStyle="1" w:styleId="LDAuflistunginTabelle">
    <w:name w:val="LD_Auflistung in Tabelle"/>
    <w:basedOn w:val="LDAuflistungText"/>
    <w:link w:val="LDAuflistunginTabelleZchn"/>
    <w:qFormat/>
    <w:rsid w:val="00CB2E42"/>
    <w:pPr>
      <w:ind w:left="284"/>
    </w:pPr>
  </w:style>
  <w:style w:type="character" w:customStyle="1" w:styleId="LDAuflistunginTabelleZchn">
    <w:name w:val="LD_Auflistung in Tabelle Zchn"/>
    <w:basedOn w:val="LDAuflistungTextZchn"/>
    <w:link w:val="LDAuflistunginTabelle"/>
    <w:rsid w:val="00CB2E42"/>
    <w:rPr>
      <w:rFonts w:ascii="Arial" w:eastAsiaTheme="minorHAnsi" w:hAnsi="Arial" w:cs="Arial"/>
      <w:sz w:val="22"/>
      <w:szCs w:val="22"/>
      <w:lang w:eastAsia="en-US"/>
    </w:rPr>
  </w:style>
  <w:style w:type="character" w:customStyle="1" w:styleId="LDNeu">
    <w:name w:val="LD_Neu"/>
    <w:basedOn w:val="LDRegister"/>
    <w:uiPriority w:val="1"/>
    <w:rsid w:val="00CB2E42"/>
    <w:rPr>
      <w:b/>
      <w:bCs/>
      <w:color w:val="008000"/>
      <w:sz w:val="20"/>
      <w:szCs w:val="20"/>
    </w:rPr>
  </w:style>
  <w:style w:type="paragraph" w:customStyle="1" w:styleId="Hinweis">
    <w:name w:val="Hinweis"/>
    <w:basedOn w:val="Standard"/>
    <w:qFormat/>
    <w:rsid w:val="003F736C"/>
    <w:pPr>
      <w:pBdr>
        <w:top w:val="single" w:sz="8" w:space="8" w:color="A6A6A6"/>
        <w:bottom w:val="single" w:sz="8" w:space="8" w:color="A6A6A6"/>
      </w:pBdr>
      <w:ind w:left="360" w:hanging="360"/>
    </w:pPr>
    <w:rPr>
      <w:rFonts w:eastAsia="Times New Roman" w:cs="Arial"/>
      <w:lang w:eastAsia="de-DE"/>
    </w:rPr>
  </w:style>
  <w:style w:type="paragraph" w:customStyle="1" w:styleId="Achtung">
    <w:name w:val="Achtung"/>
    <w:basedOn w:val="Hinweis"/>
    <w:qFormat/>
    <w:rsid w:val="003F736C"/>
    <w:pPr>
      <w:ind w:left="644"/>
    </w:pPr>
  </w:style>
  <w:style w:type="paragraph" w:customStyle="1" w:styleId="TIPP">
    <w:name w:val="TIPP"/>
    <w:basedOn w:val="Achtung"/>
    <w:qFormat/>
    <w:rsid w:val="003F736C"/>
    <w:pPr>
      <w:ind w:left="0" w:firstLine="0"/>
    </w:pPr>
  </w:style>
  <w:style w:type="paragraph" w:customStyle="1" w:styleId="Aufzhlung1">
    <w:name w:val="Aufzählung1"/>
    <w:basedOn w:val="Standard"/>
    <w:uiPriority w:val="1"/>
    <w:rsid w:val="002B5B44"/>
    <w:pPr>
      <w:spacing w:before="240" w:after="240"/>
      <w:ind w:left="374" w:hanging="360"/>
    </w:pPr>
    <w:rPr>
      <w:rFonts w:eastAsia="Times New Roman" w:cs="Arial"/>
      <w:b/>
      <w:i/>
      <w:color w:val="1E2A95"/>
      <w:lang w:eastAsia="de-DE"/>
    </w:rPr>
  </w:style>
  <w:style w:type="paragraph" w:customStyle="1" w:styleId="LDAufgabenliste">
    <w:name w:val="LD_Aufgabenliste"/>
    <w:basedOn w:val="LDHinweis"/>
    <w:next w:val="LDTextinhalt"/>
    <w:uiPriority w:val="7"/>
    <w:rsid w:val="00CB2E42"/>
    <w:pPr>
      <w:numPr>
        <w:numId w:val="8"/>
      </w:numPr>
    </w:pPr>
    <w:rPr>
      <w:color w:val="808080" w:themeColor="background1" w:themeShade="80"/>
    </w:rPr>
  </w:style>
  <w:style w:type="paragraph" w:customStyle="1" w:styleId="normalauflistungeingerckt">
    <w:name w:val="normal_auflistung_eingerückt"/>
    <w:basedOn w:val="Standard"/>
    <w:rsid w:val="00ED3649"/>
    <w:pPr>
      <w:ind w:left="1200" w:hanging="200"/>
    </w:pPr>
    <w:rPr>
      <w:rFonts w:ascii="Times New Roman" w:eastAsia="Times New Roman" w:hAnsi="Times New Roman"/>
      <w:color w:val="000000"/>
      <w:lang w:eastAsia="de-DE"/>
    </w:rPr>
  </w:style>
  <w:style w:type="character" w:customStyle="1" w:styleId="lusdmenpunkt">
    <w:name w:val="lusdmenüpunkt"/>
    <w:rsid w:val="00ED3649"/>
    <w:rPr>
      <w:rFonts w:ascii="Arial" w:hAnsi="Arial" w:cs="Arial" w:hint="default"/>
      <w:smallCaps/>
      <w:sz w:val="20"/>
      <w:szCs w:val="20"/>
    </w:rPr>
  </w:style>
  <w:style w:type="paragraph" w:customStyle="1" w:styleId="pfadbeschreibung">
    <w:name w:val="pfadbeschreibung"/>
    <w:basedOn w:val="Standard"/>
    <w:rsid w:val="00ED3649"/>
    <w:pPr>
      <w:spacing w:after="360"/>
      <w:ind w:left="200"/>
    </w:pPr>
    <w:rPr>
      <w:rFonts w:ascii="Times New Roman" w:eastAsia="Times New Roman" w:hAnsi="Times New Roman"/>
      <w:color w:val="808080"/>
      <w:lang w:eastAsia="de-DE"/>
    </w:rPr>
  </w:style>
  <w:style w:type="character" w:customStyle="1" w:styleId="hervorhebungrot">
    <w:name w:val="hervorhebungrot"/>
    <w:rsid w:val="00ED3649"/>
    <w:rPr>
      <w:b/>
      <w:bCs/>
      <w:color w:val="C11423"/>
      <w:sz w:val="20"/>
      <w:szCs w:val="20"/>
    </w:rPr>
  </w:style>
  <w:style w:type="paragraph" w:customStyle="1" w:styleId="LDAufgabe">
    <w:name w:val="LD_Aufgabe"/>
    <w:basedOn w:val="LDTIPP"/>
    <w:rsid w:val="000403E9"/>
    <w:pPr>
      <w:numPr>
        <w:numId w:val="9"/>
      </w:numPr>
      <w:ind w:left="2064" w:hanging="851"/>
    </w:pPr>
  </w:style>
  <w:style w:type="character" w:customStyle="1" w:styleId="hervorhebunggrn">
    <w:name w:val="hervorhebunggrün"/>
    <w:basedOn w:val="Absatz-Standardschriftart"/>
    <w:uiPriority w:val="1"/>
    <w:rsid w:val="009E4ECF"/>
    <w:rPr>
      <w:b/>
      <w:bCs/>
      <w:color w:val="00823B"/>
      <w:sz w:val="22"/>
      <w:szCs w:val="20"/>
    </w:rPr>
  </w:style>
  <w:style w:type="table" w:customStyle="1" w:styleId="Tabellenraster1">
    <w:name w:val="Tabellenraster1"/>
    <w:basedOn w:val="NormaleTabelle"/>
    <w:next w:val="Tabellenraster"/>
    <w:uiPriority w:val="59"/>
    <w:rsid w:val="000403E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weitereingerckt">
    <w:name w:val="LD_Textinhalt weiter eingerückt"/>
    <w:basedOn w:val="LDTextinhalteingerckt"/>
    <w:rsid w:val="009E4ECF"/>
    <w:pPr>
      <w:ind w:left="992"/>
    </w:pPr>
  </w:style>
  <w:style w:type="paragraph" w:customStyle="1" w:styleId="LDTextinhaltTabelleklein">
    <w:name w:val="LD_Textinhalt_Tabelle_klein"/>
    <w:basedOn w:val="LDTextinhalt"/>
    <w:rsid w:val="00421E9A"/>
    <w:pPr>
      <w:spacing w:after="0"/>
    </w:pPr>
    <w:rPr>
      <w:sz w:val="16"/>
    </w:rPr>
  </w:style>
  <w:style w:type="character" w:customStyle="1" w:styleId="hervorhebungklein">
    <w:name w:val="hervorhebung_klein"/>
    <w:basedOn w:val="Absatz-Standardschriftart"/>
    <w:uiPriority w:val="2"/>
    <w:rsid w:val="00CB2E42"/>
    <w:rPr>
      <w:rFonts w:ascii="Arial" w:hAnsi="Arial"/>
      <w:b/>
      <w:sz w:val="16"/>
    </w:rPr>
  </w:style>
  <w:style w:type="paragraph" w:customStyle="1" w:styleId="LDAuflistungText">
    <w:name w:val="LD_Auflistung Text"/>
    <w:basedOn w:val="Standard"/>
    <w:link w:val="LDAuflistungTextZchn"/>
    <w:autoRedefine/>
    <w:qFormat/>
    <w:rsid w:val="00CB2E42"/>
    <w:pPr>
      <w:spacing w:after="0"/>
      <w:ind w:left="993" w:hanging="284"/>
    </w:pPr>
    <w:rPr>
      <w:rFonts w:cs="Arial"/>
    </w:rPr>
  </w:style>
  <w:style w:type="character" w:customStyle="1" w:styleId="LDAuflistungTextZchn">
    <w:name w:val="LD_Auflistung Text Zchn"/>
    <w:basedOn w:val="StandardWebZchn"/>
    <w:link w:val="LDAuflistungText"/>
    <w:rsid w:val="00CB2E42"/>
    <w:rPr>
      <w:rFonts w:ascii="Arial" w:eastAsiaTheme="minorHAnsi" w:hAnsi="Arial" w:cs="Arial"/>
      <w:sz w:val="22"/>
      <w:szCs w:val="22"/>
      <w:lang w:eastAsia="en-US"/>
    </w:rPr>
  </w:style>
  <w:style w:type="paragraph" w:customStyle="1" w:styleId="LDTextinhaltTabelle8pt">
    <w:name w:val="LD_Textinhalt_Tabelle_8pt"/>
    <w:basedOn w:val="LDTextinhalt"/>
    <w:rsid w:val="00CB2E42"/>
    <w:pPr>
      <w:spacing w:before="0" w:after="0"/>
    </w:pPr>
    <w:rPr>
      <w:sz w:val="16"/>
    </w:rPr>
  </w:style>
  <w:style w:type="paragraph" w:customStyle="1" w:styleId="LDTextinhaltTabelle6pt">
    <w:name w:val="LD_Textinhalt_Tabelle_6pt"/>
    <w:basedOn w:val="LDTextinhaltTabelle8pt"/>
    <w:rsid w:val="00CB2E42"/>
    <w:pPr>
      <w:spacing w:before="120"/>
    </w:pPr>
    <w:rPr>
      <w:sz w:val="12"/>
    </w:rPr>
  </w:style>
  <w:style w:type="paragraph" w:customStyle="1" w:styleId="LDTitelseite14pt">
    <w:name w:val="LD_Titelseite_14pt"/>
    <w:basedOn w:val="Standard"/>
    <w:rsid w:val="009E4ECF"/>
    <w:pPr>
      <w:spacing w:before="0" w:after="0"/>
    </w:pPr>
    <w:rPr>
      <w:b/>
      <w:color w:val="14006E"/>
      <w:sz w:val="28"/>
      <w:szCs w:val="28"/>
    </w:rPr>
  </w:style>
  <w:style w:type="paragraph" w:customStyle="1" w:styleId="LDTitelseite13pt">
    <w:name w:val="LD_Titelseite_13pt"/>
    <w:basedOn w:val="Standard"/>
    <w:rsid w:val="00CB2E42"/>
    <w:pPr>
      <w:spacing w:before="480" w:after="0"/>
    </w:pPr>
    <w:rPr>
      <w:sz w:val="26"/>
    </w:rPr>
  </w:style>
  <w:style w:type="paragraph" w:customStyle="1" w:styleId="LDTitelseite30pt">
    <w:name w:val="LD_Titelseite_30pt"/>
    <w:basedOn w:val="LDTitelseite14pt"/>
    <w:rsid w:val="00CB2E42"/>
    <w:pPr>
      <w:spacing w:before="1320"/>
    </w:pPr>
    <w:rPr>
      <w:sz w:val="60"/>
    </w:rPr>
  </w:style>
  <w:style w:type="paragraph" w:customStyle="1" w:styleId="LDVersionsnummer">
    <w:name w:val="LD_Versionsnummer"/>
    <w:basedOn w:val="Standard"/>
    <w:rsid w:val="009E4ECF"/>
    <w:rPr>
      <w:sz w:val="18"/>
    </w:rPr>
  </w:style>
  <w:style w:type="paragraph" w:customStyle="1" w:styleId="LDAuflistungHandlungenzweiteEbene">
    <w:name w:val="LD_Auflistung_Handlungen_zweiteEbene"/>
    <w:basedOn w:val="LDAuflistungzweiteEbene"/>
    <w:rsid w:val="00CB2E42"/>
    <w:pPr>
      <w:numPr>
        <w:numId w:val="0"/>
      </w:numPr>
      <w:ind w:left="1474" w:hanging="453"/>
    </w:pPr>
  </w:style>
  <w:style w:type="paragraph" w:customStyle="1" w:styleId="LDAuflistunginTabellemittel">
    <w:name w:val="LD_Auflistung in Tabelle mittel"/>
    <w:basedOn w:val="LDAuflistunginTabelle"/>
    <w:rsid w:val="00CB2E42"/>
    <w:pPr>
      <w:spacing w:after="60"/>
    </w:pPr>
    <w:rPr>
      <w:rFonts w:eastAsia="Times New Roman"/>
      <w:sz w:val="18"/>
      <w:lang w:eastAsia="de-DE"/>
    </w:rPr>
  </w:style>
  <w:style w:type="paragraph" w:customStyle="1" w:styleId="LDTitelseiteHKM">
    <w:name w:val="LD_Titelseite HKM"/>
    <w:basedOn w:val="Standard"/>
    <w:rsid w:val="009E4ECF"/>
    <w:pPr>
      <w:spacing w:before="0" w:after="0"/>
    </w:pPr>
    <w:rPr>
      <w:b/>
      <w:color w:val="14006E"/>
      <w:sz w:val="26"/>
    </w:rPr>
  </w:style>
  <w:style w:type="character" w:customStyle="1" w:styleId="unterstrichen">
    <w:name w:val="unterstrichen"/>
    <w:basedOn w:val="Absatz-Standardschriftart"/>
    <w:uiPriority w:val="1"/>
    <w:locked/>
    <w:rsid w:val="00CB2E42"/>
    <w:rPr>
      <w:rFonts w:ascii="Arial" w:hAnsi="Arial"/>
      <w:sz w:val="20"/>
      <w:u w:val="single"/>
      <w:lang w:eastAsia="de-DE"/>
    </w:rPr>
  </w:style>
  <w:style w:type="paragraph" w:customStyle="1" w:styleId="LDBereich2">
    <w:name w:val="LD_Bereich2"/>
    <w:basedOn w:val="berschrift1"/>
    <w:uiPriority w:val="4"/>
    <w:rsid w:val="00CB2E42"/>
  </w:style>
  <w:style w:type="paragraph" w:customStyle="1" w:styleId="LDTextinhalteingercktkursiv">
    <w:name w:val="LD_Textinhalt eingerückt kursiv"/>
    <w:basedOn w:val="LDTextinhaltweitereingerckt"/>
    <w:next w:val="LDTextinhaltweitereingerckt"/>
    <w:rsid w:val="00CB2E42"/>
    <w:rPr>
      <w:i/>
    </w:rPr>
  </w:style>
  <w:style w:type="table" w:customStyle="1" w:styleId="LDTabelleAnleitungen">
    <w:name w:val="LD Tabelle_Anleitungen"/>
    <w:basedOn w:val="NormaleTabelle"/>
    <w:uiPriority w:val="99"/>
    <w:rsid w:val="009E4ECF"/>
    <w:rPr>
      <w:rFonts w:ascii="Arial" w:eastAsia="Times New Roman" w:hAnsi="Arial"/>
      <w:szCs w:val="22"/>
    </w:rPr>
    <w:tblPr/>
  </w:style>
  <w:style w:type="paragraph" w:customStyle="1" w:styleId="LDAuflistungTexteingerckt">
    <w:name w:val="LD_Auflistung Text eingerückt"/>
    <w:basedOn w:val="LDAuflistungText"/>
    <w:rsid w:val="00CB2E42"/>
    <w:pPr>
      <w:ind w:left="1276"/>
    </w:pPr>
  </w:style>
  <w:style w:type="paragraph" w:customStyle="1" w:styleId="LDZwischenberschrift">
    <w:name w:val="LD_Zwischenüberschrift"/>
    <w:basedOn w:val="LDTitelseite13pt"/>
    <w:rsid w:val="00CB2E42"/>
    <w:pPr>
      <w:ind w:left="709"/>
    </w:pPr>
  </w:style>
  <w:style w:type="character" w:styleId="Kommentarzeichen">
    <w:name w:val="annotation reference"/>
    <w:basedOn w:val="Absatz-Standardschriftart"/>
    <w:uiPriority w:val="99"/>
    <w:semiHidden/>
    <w:locked/>
    <w:rsid w:val="009E4ECF"/>
    <w:rPr>
      <w:sz w:val="16"/>
      <w:szCs w:val="16"/>
    </w:rPr>
  </w:style>
  <w:style w:type="paragraph" w:styleId="Kommentartext">
    <w:name w:val="annotation text"/>
    <w:basedOn w:val="Standard"/>
    <w:link w:val="KommentartextZchn"/>
    <w:uiPriority w:val="99"/>
    <w:semiHidden/>
    <w:locked/>
    <w:rsid w:val="009E4ECF"/>
  </w:style>
  <w:style w:type="character" w:customStyle="1" w:styleId="KommentartextZchn">
    <w:name w:val="Kommentartext Zchn"/>
    <w:basedOn w:val="Absatz-Standardschriftart"/>
    <w:link w:val="Kommentartext"/>
    <w:uiPriority w:val="99"/>
    <w:semiHidden/>
    <w:rsid w:val="009E4ECF"/>
    <w:rPr>
      <w:rFonts w:ascii="Hessen Gellix" w:eastAsiaTheme="minorHAnsi" w:hAnsi="Hessen Gellix" w:cstheme="minorBidi"/>
      <w:sz w:val="22"/>
      <w:szCs w:val="22"/>
      <w:lang w:eastAsia="en-US"/>
    </w:rPr>
  </w:style>
  <w:style w:type="paragraph" w:styleId="Kommentarthema">
    <w:name w:val="annotation subject"/>
    <w:basedOn w:val="Kommentartext"/>
    <w:next w:val="Kommentartext"/>
    <w:link w:val="KommentarthemaZchn"/>
    <w:uiPriority w:val="99"/>
    <w:semiHidden/>
    <w:locked/>
    <w:rsid w:val="009E4ECF"/>
    <w:rPr>
      <w:b/>
      <w:bCs/>
    </w:rPr>
  </w:style>
  <w:style w:type="character" w:customStyle="1" w:styleId="KommentarthemaZchn">
    <w:name w:val="Kommentarthema Zchn"/>
    <w:basedOn w:val="KommentartextZchn"/>
    <w:link w:val="Kommentarthema"/>
    <w:uiPriority w:val="99"/>
    <w:semiHidden/>
    <w:rsid w:val="009E4ECF"/>
    <w:rPr>
      <w:rFonts w:ascii="Hessen Gellix" w:eastAsiaTheme="minorHAnsi" w:hAnsi="Hessen Gellix" w:cstheme="minorBidi"/>
      <w:b/>
      <w:bCs/>
      <w:sz w:val="22"/>
      <w:szCs w:val="22"/>
      <w:lang w:eastAsia="en-US"/>
    </w:rPr>
  </w:style>
  <w:style w:type="paragraph" w:customStyle="1" w:styleId="LDTextinhaltTabelle9pt">
    <w:name w:val="LD_Textinhalt_Tabelle_9pt"/>
    <w:basedOn w:val="Standard"/>
    <w:qFormat/>
    <w:rsid w:val="009E4ECF"/>
    <w:pPr>
      <w:spacing w:before="0" w:after="0" w:line="312" w:lineRule="auto"/>
    </w:pPr>
    <w:rPr>
      <w:sz w:val="18"/>
    </w:rPr>
  </w:style>
  <w:style w:type="paragraph" w:customStyle="1" w:styleId="LDAuflistungdritteEbene">
    <w:name w:val="LD_Auflistung_dritte_Ebene"/>
    <w:basedOn w:val="LDAuflistungzweiteEbene"/>
    <w:rsid w:val="00CB2E42"/>
    <w:pPr>
      <w:ind w:left="1560"/>
    </w:pPr>
  </w:style>
  <w:style w:type="paragraph" w:customStyle="1" w:styleId="LDberschriftVorbemerkung">
    <w:name w:val="LD_Überschrift Vorbemerkung"/>
    <w:basedOn w:val="Standard"/>
    <w:autoRedefine/>
    <w:uiPriority w:val="4"/>
    <w:qFormat/>
    <w:rsid w:val="009E4ECF"/>
    <w:pPr>
      <w:spacing w:before="480" w:after="360"/>
    </w:pPr>
    <w:rPr>
      <w:caps/>
      <w:color w:val="808080" w:themeColor="background1" w:themeShade="80"/>
      <w:sz w:val="32"/>
      <w:szCs w:val="36"/>
    </w:rPr>
  </w:style>
  <w:style w:type="paragraph" w:customStyle="1" w:styleId="LDHandlungsschritteinTabelle">
    <w:name w:val="LD_Handlungsschritte in Tabelle"/>
    <w:basedOn w:val="LDAuflistunginTabelle"/>
    <w:qFormat/>
    <w:rsid w:val="00CB2E42"/>
    <w:pPr>
      <w:ind w:left="1429" w:hanging="360"/>
    </w:pPr>
    <w:rPr>
      <w:rFonts w:eastAsia="Times New Roman"/>
      <w:lang w:eastAsia="de-DE"/>
    </w:rPr>
  </w:style>
  <w:style w:type="character" w:customStyle="1" w:styleId="UntertitelReleasenotes">
    <w:name w:val="Untertitel Releasenotes"/>
    <w:basedOn w:val="unterstrichen"/>
    <w:rsid w:val="00CB2E42"/>
    <w:rPr>
      <w:rFonts w:ascii="Arial" w:hAnsi="Arial"/>
      <w:sz w:val="24"/>
      <w:u w:val="none"/>
      <w:lang w:eastAsia="de-DE"/>
    </w:rPr>
  </w:style>
  <w:style w:type="character" w:customStyle="1" w:styleId="VorlageErklrung">
    <w:name w:val="Vorlage / Erklärung"/>
    <w:basedOn w:val="Absatz-Standardschriftart"/>
    <w:uiPriority w:val="1"/>
    <w:rsid w:val="00CB2E42"/>
    <w:rPr>
      <w:color w:val="E36C0A" w:themeColor="accent6" w:themeShade="BF"/>
    </w:rPr>
  </w:style>
  <w:style w:type="paragraph" w:customStyle="1" w:styleId="LDHandlungsschritt">
    <w:name w:val="LD_Handlungsschritt"/>
    <w:basedOn w:val="Standard"/>
    <w:qFormat/>
    <w:rsid w:val="009E4ECF"/>
    <w:pPr>
      <w:numPr>
        <w:numId w:val="13"/>
      </w:numPr>
      <w:tabs>
        <w:tab w:val="left" w:pos="709"/>
      </w:tabs>
    </w:pPr>
    <w:rPr>
      <w:rFonts w:eastAsia="Times New Roman" w:cs="Times New Roman"/>
      <w:lang w:eastAsia="de-DE"/>
    </w:rPr>
  </w:style>
  <w:style w:type="paragraph" w:customStyle="1" w:styleId="VorbemerkungUnterkapitel">
    <w:name w:val="Vorbemerkung Unterkapitel"/>
    <w:basedOn w:val="berschrift4"/>
    <w:rsid w:val="009E4ECF"/>
    <w:pPr>
      <w:numPr>
        <w:ilvl w:val="0"/>
        <w:numId w:val="0"/>
      </w:numPr>
      <w:spacing w:before="360"/>
    </w:pPr>
  </w:style>
  <w:style w:type="character" w:customStyle="1" w:styleId="LDbesonderswichtigerText">
    <w:name w:val="LD_besonders wichtiger Text"/>
    <w:basedOn w:val="Absatz-Standardschriftart"/>
    <w:uiPriority w:val="1"/>
    <w:qFormat/>
    <w:rsid w:val="00CB2E42"/>
    <w:rPr>
      <w:b/>
      <w:bCs/>
      <w:color w:val="C11423"/>
      <w:sz w:val="20"/>
      <w:szCs w:val="20"/>
    </w:rPr>
  </w:style>
  <w:style w:type="paragraph" w:customStyle="1" w:styleId="LDZwischenberschriftErluterung">
    <w:name w:val="LD_Zwischenüberschrift Erläuterung"/>
    <w:basedOn w:val="LDTextinhalteingerckt"/>
    <w:rsid w:val="009E4ECF"/>
    <w:rPr>
      <w:b/>
      <w:color w:val="14006E"/>
    </w:rPr>
  </w:style>
  <w:style w:type="character" w:customStyle="1" w:styleId="LDwichtigerText">
    <w:name w:val="LD_wichtiger Text"/>
    <w:basedOn w:val="Absatz-Standardschriftart"/>
    <w:uiPriority w:val="2"/>
    <w:rsid w:val="009E4ECF"/>
    <w:rPr>
      <w:b/>
      <w:bCs/>
      <w:sz w:val="22"/>
      <w:szCs w:val="20"/>
    </w:rPr>
  </w:style>
  <w:style w:type="paragraph" w:customStyle="1" w:styleId="TiteldesDokuments">
    <w:name w:val="Titel des Dokuments"/>
    <w:basedOn w:val="Standard"/>
    <w:rsid w:val="009E4ECF"/>
    <w:rPr>
      <w:b/>
      <w:caps/>
      <w:color w:val="14006E"/>
      <w:sz w:val="60"/>
      <w:szCs w:val="60"/>
    </w:rPr>
  </w:style>
  <w:style w:type="paragraph" w:customStyle="1" w:styleId="bertitelIT-Verfahren">
    <w:name w:val="Übertitel / IT-Verfahren"/>
    <w:basedOn w:val="Standard"/>
    <w:next w:val="TiteldesDokuments"/>
    <w:rsid w:val="009E4ECF"/>
    <w:pPr>
      <w:spacing w:after="0"/>
    </w:pPr>
    <w:rPr>
      <w:b/>
      <w:caps/>
      <w:color w:val="14006E"/>
      <w:sz w:val="48"/>
      <w:szCs w:val="60"/>
    </w:rPr>
  </w:style>
  <w:style w:type="paragraph" w:customStyle="1" w:styleId="UntertiteldesTitels">
    <w:name w:val="Untertitel des Titels"/>
    <w:basedOn w:val="Standard"/>
    <w:rsid w:val="009E4ECF"/>
    <w:pPr>
      <w:spacing w:before="0" w:after="0"/>
    </w:pPr>
    <w:rPr>
      <w:sz w:val="28"/>
      <w:szCs w:val="26"/>
    </w:rPr>
  </w:style>
  <w:style w:type="paragraph" w:customStyle="1" w:styleId="DatumDeckblatt">
    <w:name w:val="Datum Deckblatt"/>
    <w:basedOn w:val="Standard"/>
    <w:rsid w:val="009E4ECF"/>
    <w:pPr>
      <w:spacing w:before="0" w:after="0" w:line="360" w:lineRule="auto"/>
      <w:jc w:val="right"/>
    </w:pPr>
    <w:rPr>
      <w:noProof/>
      <w:sz w:val="24"/>
      <w:szCs w:val="26"/>
    </w:rPr>
  </w:style>
  <w:style w:type="paragraph" w:customStyle="1" w:styleId="Versionsnummer">
    <w:name w:val="Versionsnummer"/>
    <w:basedOn w:val="UntertiteldesTitels"/>
    <w:rsid w:val="009E4ECF"/>
    <w:pPr>
      <w:spacing w:line="360" w:lineRule="auto"/>
      <w:jc w:val="right"/>
    </w:pPr>
    <w:rPr>
      <w:sz w:val="24"/>
    </w:rPr>
  </w:style>
  <w:style w:type="paragraph" w:customStyle="1" w:styleId="berschriftVorbemerkungen">
    <w:name w:val="Überschrift Vorbemerkungen"/>
    <w:basedOn w:val="berschrift2"/>
    <w:rsid w:val="009E4ECF"/>
    <w:pPr>
      <w:numPr>
        <w:numId w:val="0"/>
      </w:numPr>
      <w:ind w:left="709" w:hanging="709"/>
    </w:pPr>
    <w:rPr>
      <w:b w:val="0"/>
      <w:caps/>
      <w:color w:val="808080" w:themeColor="background1" w:themeShade="80"/>
      <w:sz w:val="32"/>
    </w:rPr>
  </w:style>
  <w:style w:type="character" w:customStyle="1" w:styleId="LDProgrammelement">
    <w:name w:val="LD_Programmelement"/>
    <w:basedOn w:val="Absatz-Standardschriftart"/>
    <w:uiPriority w:val="3"/>
    <w:qFormat/>
    <w:rsid w:val="009E4ECF"/>
    <w:rPr>
      <w:rFonts w:ascii="Hessen Gellix" w:hAnsi="Hessen Gellix" w:cs="Arial" w:hint="default"/>
      <w:b w:val="0"/>
      <w:bCs/>
      <w:smallCaps/>
      <w:sz w:val="22"/>
      <w:szCs w:val="20"/>
    </w:rPr>
  </w:style>
  <w:style w:type="character" w:customStyle="1" w:styleId="LDbesonderswichtigerText0">
    <w:name w:val="LD_besonderswichtiger Text"/>
    <w:basedOn w:val="Absatz-Standardschriftart"/>
    <w:uiPriority w:val="1"/>
    <w:qFormat/>
    <w:rsid w:val="009E4ECF"/>
    <w:rPr>
      <w:b/>
      <w:bCs/>
      <w:color w:val="FF2D37"/>
      <w:sz w:val="22"/>
      <w:szCs w:val="20"/>
    </w:rPr>
  </w:style>
  <w:style w:type="paragraph" w:customStyle="1" w:styleId="Aufzhlungbndig">
    <w:name w:val="Aufzählung bündig"/>
    <w:basedOn w:val="Listenabsatz"/>
    <w:autoRedefine/>
    <w:qFormat/>
    <w:rsid w:val="009E4ECF"/>
    <w:pPr>
      <w:numPr>
        <w:numId w:val="11"/>
      </w:numPr>
      <w:spacing w:before="0" w:after="200" w:line="312" w:lineRule="auto"/>
      <w:ind w:left="284" w:hanging="284"/>
    </w:pPr>
    <w:rPr>
      <w:color w:val="000000" w:themeColor="text1"/>
    </w:rPr>
  </w:style>
  <w:style w:type="paragraph" w:customStyle="1" w:styleId="Aufzhlungeingerckt">
    <w:name w:val="Aufzählung eingerückt"/>
    <w:basedOn w:val="Aufzhlungbndig"/>
    <w:autoRedefine/>
    <w:qFormat/>
    <w:rsid w:val="009E4ECF"/>
    <w:pPr>
      <w:spacing w:after="120"/>
      <w:ind w:left="1021"/>
    </w:pPr>
  </w:style>
  <w:style w:type="paragraph" w:styleId="Listenabsatz">
    <w:name w:val="List Paragraph"/>
    <w:basedOn w:val="Standard"/>
    <w:uiPriority w:val="34"/>
    <w:qFormat/>
    <w:rsid w:val="009E4ECF"/>
    <w:pPr>
      <w:ind w:left="720"/>
      <w:contextualSpacing/>
    </w:pPr>
  </w:style>
  <w:style w:type="character" w:customStyle="1" w:styleId="LDTabellenberschrift">
    <w:name w:val="LD_Tabellenüberschrift"/>
    <w:basedOn w:val="Absatz-Standardschriftart"/>
    <w:uiPriority w:val="1"/>
    <w:qFormat/>
    <w:rsid w:val="009E4ECF"/>
    <w:rPr>
      <w:b/>
      <w:bCs/>
      <w:color w:val="14006E"/>
      <w:sz w:val="20"/>
      <w:szCs w:val="20"/>
    </w:rPr>
  </w:style>
  <w:style w:type="paragraph" w:customStyle="1" w:styleId="LDTextinhaltTabelle10pt">
    <w:name w:val="LD_Textinhalt_Tabelle_10pt"/>
    <w:basedOn w:val="LDTextinhalt"/>
    <w:rsid w:val="009E4ECF"/>
    <w:pPr>
      <w:spacing w:before="0" w:after="0"/>
    </w:pPr>
    <w:rPr>
      <w:sz w:val="20"/>
    </w:rPr>
  </w:style>
  <w:style w:type="numbering" w:customStyle="1" w:styleId="Formatvorlage1">
    <w:name w:val="Formatvorlage1"/>
    <w:uiPriority w:val="99"/>
    <w:rsid w:val="009E4ECF"/>
    <w:pPr>
      <w:numPr>
        <w:numId w:val="12"/>
      </w:numPr>
    </w:pPr>
  </w:style>
  <w:style w:type="paragraph" w:styleId="berarbeitung">
    <w:name w:val="Revision"/>
    <w:hidden/>
    <w:uiPriority w:val="99"/>
    <w:semiHidden/>
    <w:rsid w:val="009E4ECF"/>
    <w:rPr>
      <w:rFonts w:ascii="Arial" w:eastAsiaTheme="minorHAnsi" w:hAnsi="Arial" w:cstheme="minorBidi"/>
      <w:szCs w:val="22"/>
      <w:lang w:eastAsia="en-US"/>
    </w:rPr>
  </w:style>
  <w:style w:type="paragraph" w:customStyle="1" w:styleId="LDDokumentenberschrift">
    <w:name w:val="LD_Dokumentenüberschrift"/>
    <w:basedOn w:val="berschrift1"/>
    <w:uiPriority w:val="4"/>
    <w:rsid w:val="009E4ECF"/>
    <w:pPr>
      <w:pBdr>
        <w:bottom w:val="none" w:sz="0" w:space="0" w:color="auto"/>
      </w:pBdr>
      <w:shd w:val="clear" w:color="auto" w:fill="auto"/>
    </w:pPr>
    <w:rPr>
      <w:b/>
      <w:caps/>
    </w:rPr>
  </w:style>
  <w:style w:type="paragraph" w:customStyle="1" w:styleId="VersionundDatum">
    <w:name w:val="Version und Datum"/>
    <w:basedOn w:val="UntertiteldesTitels"/>
    <w:rsid w:val="009E4ECF"/>
    <w:pPr>
      <w:spacing w:line="360" w:lineRule="auto"/>
      <w:jc w:val="right"/>
    </w:pPr>
    <w:rPr>
      <w:b/>
      <w:sz w:val="24"/>
    </w:rPr>
  </w:style>
  <w:style w:type="paragraph" w:customStyle="1" w:styleId="LDHandlungsschritteab10">
    <w:name w:val="LD_Handlungsschritte ab 10"/>
    <w:basedOn w:val="Standard"/>
    <w:qFormat/>
    <w:rsid w:val="009E4ECF"/>
    <w:pPr>
      <w:numPr>
        <w:numId w:val="10"/>
      </w:numPr>
      <w:spacing w:after="0"/>
      <w:ind w:hanging="357"/>
    </w:pPr>
    <w:rPr>
      <w:rFonts w:eastAsia="Times New Roman" w:cs="Arial"/>
      <w:szCs w:val="20"/>
      <w:lang w:eastAsia="de-DE"/>
    </w:rPr>
  </w:style>
  <w:style w:type="paragraph" w:customStyle="1" w:styleId="Aufzhlungweitereingerckt">
    <w:name w:val="Aufzählung weiter eingerückt"/>
    <w:basedOn w:val="Aufzhlungeingerckt"/>
    <w:autoRedefine/>
    <w:qFormat/>
    <w:rsid w:val="009E4ECF"/>
    <w:pPr>
      <w:ind w:left="1305"/>
    </w:pPr>
  </w:style>
  <w:style w:type="character" w:styleId="NichtaufgelsteErwhnung">
    <w:name w:val="Unresolved Mention"/>
    <w:basedOn w:val="Absatz-Standardschriftart"/>
    <w:uiPriority w:val="99"/>
    <w:semiHidden/>
    <w:unhideWhenUsed/>
    <w:rsid w:val="00317D47"/>
    <w:rPr>
      <w:color w:val="605E5C"/>
      <w:shd w:val="clear" w:color="auto" w:fill="E1DFDD"/>
    </w:rPr>
  </w:style>
  <w:style w:type="character" w:customStyle="1" w:styleId="LDbesonderswichtigerTextZchn">
    <w:name w:val="LD_besonders wichtiger Text Zchn"/>
    <w:basedOn w:val="LDTextinhaltZchn"/>
    <w:rsid w:val="004711CA"/>
    <w:rPr>
      <w:rFonts w:ascii="Arial" w:eastAsiaTheme="minorHAnsi" w:hAnsi="Arial" w:cstheme="minorBidi"/>
      <w:b/>
      <w:color w:val="FF0000"/>
      <w:sz w:val="22"/>
      <w:szCs w:val="22"/>
      <w:lang w:eastAsia="en-US"/>
    </w:rPr>
  </w:style>
  <w:style w:type="paragraph" w:customStyle="1" w:styleId="berschriftVorbemerkungen2">
    <w:name w:val="Überschrift Vorbemerkungen 2"/>
    <w:basedOn w:val="berschriftVorbemerkungen"/>
    <w:rsid w:val="009E4ECF"/>
    <w:rPr>
      <w:b/>
      <w:color w:val="14006E"/>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241716106">
      <w:bodyDiv w:val="1"/>
      <w:marLeft w:val="0"/>
      <w:marRight w:val="0"/>
      <w:marTop w:val="0"/>
      <w:marBottom w:val="0"/>
      <w:divBdr>
        <w:top w:val="none" w:sz="0" w:space="0" w:color="auto"/>
        <w:left w:val="none" w:sz="0" w:space="0" w:color="auto"/>
        <w:bottom w:val="none" w:sz="0" w:space="0" w:color="auto"/>
        <w:right w:val="none" w:sz="0" w:space="0" w:color="auto"/>
      </w:divBdr>
    </w:div>
    <w:div w:id="384380605">
      <w:bodyDiv w:val="1"/>
      <w:marLeft w:val="0"/>
      <w:marRight w:val="0"/>
      <w:marTop w:val="0"/>
      <w:marBottom w:val="0"/>
      <w:divBdr>
        <w:top w:val="none" w:sz="0" w:space="0" w:color="auto"/>
        <w:left w:val="none" w:sz="0" w:space="0" w:color="auto"/>
        <w:bottom w:val="none" w:sz="0" w:space="0" w:color="auto"/>
        <w:right w:val="none" w:sz="0" w:space="0" w:color="auto"/>
      </w:divBdr>
      <w:divsChild>
        <w:div w:id="1035694532">
          <w:marLeft w:val="0"/>
          <w:marRight w:val="0"/>
          <w:marTop w:val="0"/>
          <w:marBottom w:val="0"/>
          <w:divBdr>
            <w:top w:val="none" w:sz="0" w:space="0" w:color="auto"/>
            <w:left w:val="none" w:sz="0" w:space="0" w:color="auto"/>
            <w:bottom w:val="none" w:sz="0" w:space="0" w:color="auto"/>
            <w:right w:val="none" w:sz="0" w:space="0" w:color="auto"/>
          </w:divBdr>
          <w:divsChild>
            <w:div w:id="945771887">
              <w:marLeft w:val="0"/>
              <w:marRight w:val="0"/>
              <w:marTop w:val="0"/>
              <w:marBottom w:val="0"/>
              <w:divBdr>
                <w:top w:val="none" w:sz="0" w:space="0" w:color="auto"/>
                <w:left w:val="none" w:sz="0" w:space="0" w:color="auto"/>
                <w:bottom w:val="none" w:sz="0" w:space="0" w:color="auto"/>
                <w:right w:val="none" w:sz="0" w:space="0" w:color="auto"/>
              </w:divBdr>
              <w:divsChild>
                <w:div w:id="96392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9635">
      <w:bodyDiv w:val="1"/>
      <w:marLeft w:val="0"/>
      <w:marRight w:val="0"/>
      <w:marTop w:val="0"/>
      <w:marBottom w:val="0"/>
      <w:divBdr>
        <w:top w:val="none" w:sz="0" w:space="0" w:color="auto"/>
        <w:left w:val="none" w:sz="0" w:space="0" w:color="auto"/>
        <w:bottom w:val="none" w:sz="0" w:space="0" w:color="auto"/>
        <w:right w:val="none" w:sz="0" w:space="0" w:color="auto"/>
      </w:divBdr>
    </w:div>
    <w:div w:id="467281235">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443353">
      <w:bodyDiv w:val="1"/>
      <w:marLeft w:val="0"/>
      <w:marRight w:val="0"/>
      <w:marTop w:val="0"/>
      <w:marBottom w:val="0"/>
      <w:divBdr>
        <w:top w:val="none" w:sz="0" w:space="0" w:color="auto"/>
        <w:left w:val="none" w:sz="0" w:space="0" w:color="auto"/>
        <w:bottom w:val="none" w:sz="0" w:space="0" w:color="auto"/>
        <w:right w:val="none" w:sz="0" w:space="0" w:color="auto"/>
      </w:divBdr>
      <w:divsChild>
        <w:div w:id="1682967731">
          <w:marLeft w:val="0"/>
          <w:marRight w:val="0"/>
          <w:marTop w:val="0"/>
          <w:marBottom w:val="0"/>
          <w:divBdr>
            <w:top w:val="none" w:sz="0" w:space="0" w:color="auto"/>
            <w:left w:val="none" w:sz="0" w:space="0" w:color="auto"/>
            <w:bottom w:val="none" w:sz="0" w:space="0" w:color="auto"/>
            <w:right w:val="none" w:sz="0" w:space="0" w:color="auto"/>
          </w:divBdr>
        </w:div>
      </w:divsChild>
    </w:div>
    <w:div w:id="738599481">
      <w:bodyDiv w:val="1"/>
      <w:marLeft w:val="0"/>
      <w:marRight w:val="0"/>
      <w:marTop w:val="0"/>
      <w:marBottom w:val="0"/>
      <w:divBdr>
        <w:top w:val="none" w:sz="0" w:space="0" w:color="auto"/>
        <w:left w:val="none" w:sz="0" w:space="0" w:color="auto"/>
        <w:bottom w:val="none" w:sz="0" w:space="0" w:color="auto"/>
        <w:right w:val="none" w:sz="0" w:space="0" w:color="auto"/>
      </w:divBdr>
      <w:divsChild>
        <w:div w:id="53546446">
          <w:marLeft w:val="0"/>
          <w:marRight w:val="0"/>
          <w:marTop w:val="0"/>
          <w:marBottom w:val="0"/>
          <w:divBdr>
            <w:top w:val="none" w:sz="0" w:space="0" w:color="auto"/>
            <w:left w:val="none" w:sz="0" w:space="0" w:color="auto"/>
            <w:bottom w:val="none" w:sz="0" w:space="0" w:color="auto"/>
            <w:right w:val="none" w:sz="0" w:space="0" w:color="auto"/>
          </w:divBdr>
        </w:div>
      </w:divsChild>
    </w:div>
    <w:div w:id="886450793">
      <w:bodyDiv w:val="1"/>
      <w:marLeft w:val="0"/>
      <w:marRight w:val="0"/>
      <w:marTop w:val="0"/>
      <w:marBottom w:val="0"/>
      <w:divBdr>
        <w:top w:val="none" w:sz="0" w:space="0" w:color="auto"/>
        <w:left w:val="none" w:sz="0" w:space="0" w:color="auto"/>
        <w:bottom w:val="none" w:sz="0" w:space="0" w:color="auto"/>
        <w:right w:val="none" w:sz="0" w:space="0" w:color="auto"/>
      </w:divBdr>
      <w:divsChild>
        <w:div w:id="1284775948">
          <w:marLeft w:val="0"/>
          <w:marRight w:val="0"/>
          <w:marTop w:val="0"/>
          <w:marBottom w:val="0"/>
          <w:divBdr>
            <w:top w:val="none" w:sz="0" w:space="0" w:color="auto"/>
            <w:left w:val="none" w:sz="0" w:space="0" w:color="auto"/>
            <w:bottom w:val="none" w:sz="0" w:space="0" w:color="auto"/>
            <w:right w:val="none" w:sz="0" w:space="0" w:color="auto"/>
          </w:divBdr>
        </w:div>
        <w:div w:id="279999333">
          <w:marLeft w:val="0"/>
          <w:marRight w:val="0"/>
          <w:marTop w:val="0"/>
          <w:marBottom w:val="0"/>
          <w:divBdr>
            <w:top w:val="none" w:sz="0" w:space="0" w:color="auto"/>
            <w:left w:val="none" w:sz="0" w:space="0" w:color="auto"/>
            <w:bottom w:val="none" w:sz="0" w:space="0" w:color="auto"/>
            <w:right w:val="none" w:sz="0" w:space="0" w:color="auto"/>
          </w:divBdr>
        </w:div>
      </w:divsChild>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65450819">
      <w:bodyDiv w:val="1"/>
      <w:marLeft w:val="0"/>
      <w:marRight w:val="0"/>
      <w:marTop w:val="0"/>
      <w:marBottom w:val="0"/>
      <w:divBdr>
        <w:top w:val="none" w:sz="0" w:space="0" w:color="auto"/>
        <w:left w:val="none" w:sz="0" w:space="0" w:color="auto"/>
        <w:bottom w:val="none" w:sz="0" w:space="0" w:color="auto"/>
        <w:right w:val="none" w:sz="0" w:space="0" w:color="auto"/>
      </w:divBdr>
      <w:divsChild>
        <w:div w:id="1585916582">
          <w:marLeft w:val="0"/>
          <w:marRight w:val="0"/>
          <w:marTop w:val="0"/>
          <w:marBottom w:val="0"/>
          <w:divBdr>
            <w:top w:val="none" w:sz="0" w:space="0" w:color="auto"/>
            <w:left w:val="none" w:sz="0" w:space="0" w:color="auto"/>
            <w:bottom w:val="none" w:sz="0" w:space="0" w:color="auto"/>
            <w:right w:val="none" w:sz="0" w:space="0" w:color="auto"/>
          </w:divBdr>
          <w:divsChild>
            <w:div w:id="55787757">
              <w:marLeft w:val="0"/>
              <w:marRight w:val="0"/>
              <w:marTop w:val="0"/>
              <w:marBottom w:val="0"/>
              <w:divBdr>
                <w:top w:val="none" w:sz="0" w:space="0" w:color="auto"/>
                <w:left w:val="none" w:sz="0" w:space="0" w:color="auto"/>
                <w:bottom w:val="none" w:sz="0" w:space="0" w:color="auto"/>
                <w:right w:val="none" w:sz="0" w:space="0" w:color="auto"/>
              </w:divBdr>
              <w:divsChild>
                <w:div w:id="1338190184">
                  <w:marLeft w:val="0"/>
                  <w:marRight w:val="0"/>
                  <w:marTop w:val="0"/>
                  <w:marBottom w:val="0"/>
                  <w:divBdr>
                    <w:top w:val="none" w:sz="0" w:space="0" w:color="auto"/>
                    <w:left w:val="none" w:sz="0" w:space="0" w:color="auto"/>
                    <w:bottom w:val="none" w:sz="0" w:space="0" w:color="auto"/>
                    <w:right w:val="none" w:sz="0" w:space="0" w:color="auto"/>
                  </w:divBdr>
                </w:div>
              </w:divsChild>
            </w:div>
            <w:div w:id="1513565402">
              <w:marLeft w:val="0"/>
              <w:marRight w:val="0"/>
              <w:marTop w:val="0"/>
              <w:marBottom w:val="0"/>
              <w:divBdr>
                <w:top w:val="none" w:sz="0" w:space="0" w:color="auto"/>
                <w:left w:val="none" w:sz="0" w:space="0" w:color="auto"/>
                <w:bottom w:val="none" w:sz="0" w:space="0" w:color="auto"/>
                <w:right w:val="none" w:sz="0" w:space="0" w:color="auto"/>
              </w:divBdr>
            </w:div>
            <w:div w:id="15361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27115974">
      <w:bodyDiv w:val="1"/>
      <w:marLeft w:val="0"/>
      <w:marRight w:val="0"/>
      <w:marTop w:val="0"/>
      <w:marBottom w:val="0"/>
      <w:divBdr>
        <w:top w:val="none" w:sz="0" w:space="0" w:color="auto"/>
        <w:left w:val="none" w:sz="0" w:space="0" w:color="auto"/>
        <w:bottom w:val="none" w:sz="0" w:space="0" w:color="auto"/>
        <w:right w:val="none" w:sz="0" w:space="0" w:color="auto"/>
      </w:divBdr>
      <w:divsChild>
        <w:div w:id="332530286">
          <w:marLeft w:val="0"/>
          <w:marRight w:val="0"/>
          <w:marTop w:val="0"/>
          <w:marBottom w:val="0"/>
          <w:divBdr>
            <w:top w:val="none" w:sz="0" w:space="0" w:color="auto"/>
            <w:left w:val="none" w:sz="0" w:space="0" w:color="auto"/>
            <w:bottom w:val="none" w:sz="0" w:space="0" w:color="auto"/>
            <w:right w:val="none" w:sz="0" w:space="0" w:color="auto"/>
          </w:divBdr>
        </w:div>
      </w:divsChild>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417743870">
      <w:bodyDiv w:val="1"/>
      <w:marLeft w:val="0"/>
      <w:marRight w:val="0"/>
      <w:marTop w:val="0"/>
      <w:marBottom w:val="0"/>
      <w:divBdr>
        <w:top w:val="none" w:sz="0" w:space="0" w:color="auto"/>
        <w:left w:val="none" w:sz="0" w:space="0" w:color="auto"/>
        <w:bottom w:val="none" w:sz="0" w:space="0" w:color="auto"/>
        <w:right w:val="none" w:sz="0" w:space="0" w:color="auto"/>
      </w:divBdr>
      <w:divsChild>
        <w:div w:id="1990787311">
          <w:marLeft w:val="0"/>
          <w:marRight w:val="0"/>
          <w:marTop w:val="0"/>
          <w:marBottom w:val="0"/>
          <w:divBdr>
            <w:top w:val="none" w:sz="0" w:space="0" w:color="auto"/>
            <w:left w:val="none" w:sz="0" w:space="0" w:color="auto"/>
            <w:bottom w:val="none" w:sz="0" w:space="0" w:color="auto"/>
            <w:right w:val="none" w:sz="0" w:space="0" w:color="auto"/>
          </w:divBdr>
          <w:divsChild>
            <w:div w:id="402487746">
              <w:marLeft w:val="0"/>
              <w:marRight w:val="0"/>
              <w:marTop w:val="0"/>
              <w:marBottom w:val="0"/>
              <w:divBdr>
                <w:top w:val="none" w:sz="0" w:space="0" w:color="auto"/>
                <w:left w:val="none" w:sz="0" w:space="0" w:color="auto"/>
                <w:bottom w:val="none" w:sz="0" w:space="0" w:color="auto"/>
                <w:right w:val="none" w:sz="0" w:space="0" w:color="auto"/>
              </w:divBdr>
            </w:div>
            <w:div w:id="813988009">
              <w:marLeft w:val="0"/>
              <w:marRight w:val="0"/>
              <w:marTop w:val="0"/>
              <w:marBottom w:val="0"/>
              <w:divBdr>
                <w:top w:val="none" w:sz="0" w:space="0" w:color="auto"/>
                <w:left w:val="none" w:sz="0" w:space="0" w:color="auto"/>
                <w:bottom w:val="none" w:sz="0" w:space="0" w:color="auto"/>
                <w:right w:val="none" w:sz="0" w:space="0" w:color="auto"/>
              </w:divBdr>
            </w:div>
            <w:div w:id="1705979782">
              <w:marLeft w:val="0"/>
              <w:marRight w:val="0"/>
              <w:marTop w:val="0"/>
              <w:marBottom w:val="0"/>
              <w:divBdr>
                <w:top w:val="none" w:sz="0" w:space="0" w:color="auto"/>
                <w:left w:val="none" w:sz="0" w:space="0" w:color="auto"/>
                <w:bottom w:val="none" w:sz="0" w:space="0" w:color="auto"/>
                <w:right w:val="none" w:sz="0" w:space="0" w:color="auto"/>
              </w:divBdr>
              <w:divsChild>
                <w:div w:id="1238126737">
                  <w:marLeft w:val="0"/>
                  <w:marRight w:val="0"/>
                  <w:marTop w:val="0"/>
                  <w:marBottom w:val="0"/>
                  <w:divBdr>
                    <w:top w:val="none" w:sz="0" w:space="0" w:color="auto"/>
                    <w:left w:val="none" w:sz="0" w:space="0" w:color="auto"/>
                    <w:bottom w:val="none" w:sz="0" w:space="0" w:color="auto"/>
                    <w:right w:val="none" w:sz="0" w:space="0" w:color="auto"/>
                  </w:divBdr>
                </w:div>
              </w:divsChild>
            </w:div>
            <w:div w:id="1766195874">
              <w:marLeft w:val="0"/>
              <w:marRight w:val="0"/>
              <w:marTop w:val="0"/>
              <w:marBottom w:val="0"/>
              <w:divBdr>
                <w:top w:val="none" w:sz="0" w:space="0" w:color="auto"/>
                <w:left w:val="none" w:sz="0" w:space="0" w:color="auto"/>
                <w:bottom w:val="none" w:sz="0" w:space="0" w:color="auto"/>
                <w:right w:val="none" w:sz="0" w:space="0" w:color="auto"/>
              </w:divBdr>
              <w:divsChild>
                <w:div w:id="11418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73595003">
      <w:bodyDiv w:val="1"/>
      <w:marLeft w:val="0"/>
      <w:marRight w:val="0"/>
      <w:marTop w:val="0"/>
      <w:marBottom w:val="0"/>
      <w:divBdr>
        <w:top w:val="none" w:sz="0" w:space="0" w:color="auto"/>
        <w:left w:val="none" w:sz="0" w:space="0" w:color="auto"/>
        <w:bottom w:val="none" w:sz="0" w:space="0" w:color="auto"/>
        <w:right w:val="none" w:sz="0" w:space="0" w:color="auto"/>
      </w:divBdr>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696493288">
      <w:bodyDiv w:val="1"/>
      <w:marLeft w:val="0"/>
      <w:marRight w:val="0"/>
      <w:marTop w:val="0"/>
      <w:marBottom w:val="0"/>
      <w:divBdr>
        <w:top w:val="none" w:sz="0" w:space="0" w:color="auto"/>
        <w:left w:val="none" w:sz="0" w:space="0" w:color="auto"/>
        <w:bottom w:val="none" w:sz="0" w:space="0" w:color="auto"/>
        <w:right w:val="none" w:sz="0" w:space="0" w:color="auto"/>
      </w:divBdr>
    </w:div>
    <w:div w:id="1808426261">
      <w:bodyDiv w:val="1"/>
      <w:marLeft w:val="0"/>
      <w:marRight w:val="0"/>
      <w:marTop w:val="0"/>
      <w:marBottom w:val="0"/>
      <w:divBdr>
        <w:top w:val="none" w:sz="0" w:space="0" w:color="auto"/>
        <w:left w:val="none" w:sz="0" w:space="0" w:color="auto"/>
        <w:bottom w:val="none" w:sz="0" w:space="0" w:color="auto"/>
        <w:right w:val="none" w:sz="0" w:space="0" w:color="auto"/>
      </w:divBdr>
      <w:divsChild>
        <w:div w:id="1600870065">
          <w:marLeft w:val="0"/>
          <w:marRight w:val="0"/>
          <w:marTop w:val="0"/>
          <w:marBottom w:val="0"/>
          <w:divBdr>
            <w:top w:val="none" w:sz="0" w:space="0" w:color="auto"/>
            <w:left w:val="none" w:sz="0" w:space="0" w:color="auto"/>
            <w:bottom w:val="none" w:sz="0" w:space="0" w:color="auto"/>
            <w:right w:val="none" w:sz="0" w:space="0" w:color="auto"/>
          </w:divBdr>
        </w:div>
      </w:divsChild>
    </w:div>
    <w:div w:id="1812553596">
      <w:bodyDiv w:val="1"/>
      <w:marLeft w:val="0"/>
      <w:marRight w:val="0"/>
      <w:marTop w:val="0"/>
      <w:marBottom w:val="0"/>
      <w:divBdr>
        <w:top w:val="none" w:sz="0" w:space="0" w:color="auto"/>
        <w:left w:val="none" w:sz="0" w:space="0" w:color="auto"/>
        <w:bottom w:val="none" w:sz="0" w:space="0" w:color="auto"/>
        <w:right w:val="none" w:sz="0" w:space="0" w:color="auto"/>
      </w:divBdr>
      <w:divsChild>
        <w:div w:id="255674122">
          <w:marLeft w:val="0"/>
          <w:marRight w:val="0"/>
          <w:marTop w:val="0"/>
          <w:marBottom w:val="0"/>
          <w:divBdr>
            <w:top w:val="none" w:sz="0" w:space="0" w:color="auto"/>
            <w:left w:val="none" w:sz="0" w:space="0" w:color="auto"/>
            <w:bottom w:val="none" w:sz="0" w:space="0" w:color="auto"/>
            <w:right w:val="none" w:sz="0" w:space="0" w:color="auto"/>
          </w:divBdr>
        </w:div>
        <w:div w:id="2020692204">
          <w:marLeft w:val="0"/>
          <w:marRight w:val="0"/>
          <w:marTop w:val="0"/>
          <w:marBottom w:val="0"/>
          <w:divBdr>
            <w:top w:val="none" w:sz="0" w:space="0" w:color="auto"/>
            <w:left w:val="none" w:sz="0" w:space="0" w:color="auto"/>
            <w:bottom w:val="none" w:sz="0" w:space="0" w:color="auto"/>
            <w:right w:val="none" w:sz="0" w:space="0" w:color="auto"/>
          </w:divBdr>
        </w:div>
      </w:divsChild>
    </w:div>
    <w:div w:id="1851064526">
      <w:bodyDiv w:val="1"/>
      <w:marLeft w:val="0"/>
      <w:marRight w:val="0"/>
      <w:marTop w:val="0"/>
      <w:marBottom w:val="0"/>
      <w:divBdr>
        <w:top w:val="none" w:sz="0" w:space="0" w:color="auto"/>
        <w:left w:val="none" w:sz="0" w:space="0" w:color="auto"/>
        <w:bottom w:val="none" w:sz="0" w:space="0" w:color="auto"/>
        <w:right w:val="none" w:sz="0" w:space="0" w:color="auto"/>
      </w:divBdr>
      <w:divsChild>
        <w:div w:id="705330518">
          <w:marLeft w:val="0"/>
          <w:marRight w:val="0"/>
          <w:marTop w:val="0"/>
          <w:marBottom w:val="0"/>
          <w:divBdr>
            <w:top w:val="none" w:sz="0" w:space="0" w:color="auto"/>
            <w:left w:val="none" w:sz="0" w:space="0" w:color="auto"/>
            <w:bottom w:val="none" w:sz="0" w:space="0" w:color="auto"/>
            <w:right w:val="none" w:sz="0" w:space="0" w:color="auto"/>
          </w:divBdr>
        </w:div>
      </w:divsChild>
    </w:div>
    <w:div w:id="1933463497">
      <w:bodyDiv w:val="1"/>
      <w:marLeft w:val="0"/>
      <w:marRight w:val="0"/>
      <w:marTop w:val="0"/>
      <w:marBottom w:val="0"/>
      <w:divBdr>
        <w:top w:val="none" w:sz="0" w:space="0" w:color="auto"/>
        <w:left w:val="none" w:sz="0" w:space="0" w:color="auto"/>
        <w:bottom w:val="none" w:sz="0" w:space="0" w:color="auto"/>
        <w:right w:val="none" w:sz="0" w:space="0" w:color="auto"/>
      </w:divBdr>
      <w:divsChild>
        <w:div w:id="1471288003">
          <w:marLeft w:val="0"/>
          <w:marRight w:val="0"/>
          <w:marTop w:val="0"/>
          <w:marBottom w:val="0"/>
          <w:divBdr>
            <w:top w:val="none" w:sz="0" w:space="0" w:color="auto"/>
            <w:left w:val="none" w:sz="0" w:space="0" w:color="auto"/>
            <w:bottom w:val="none" w:sz="0" w:space="0" w:color="auto"/>
            <w:right w:val="none" w:sz="0" w:space="0" w:color="auto"/>
          </w:divBdr>
          <w:divsChild>
            <w:div w:id="1029527570">
              <w:marLeft w:val="0"/>
              <w:marRight w:val="0"/>
              <w:marTop w:val="0"/>
              <w:marBottom w:val="0"/>
              <w:divBdr>
                <w:top w:val="none" w:sz="0" w:space="0" w:color="auto"/>
                <w:left w:val="none" w:sz="0" w:space="0" w:color="auto"/>
                <w:bottom w:val="none" w:sz="0" w:space="0" w:color="auto"/>
                <w:right w:val="none" w:sz="0" w:space="0" w:color="auto"/>
              </w:divBdr>
            </w:div>
          </w:divsChild>
        </w:div>
        <w:div w:id="1629431540">
          <w:marLeft w:val="0"/>
          <w:marRight w:val="0"/>
          <w:marTop w:val="0"/>
          <w:marBottom w:val="0"/>
          <w:divBdr>
            <w:top w:val="none" w:sz="0" w:space="0" w:color="auto"/>
            <w:left w:val="none" w:sz="0" w:space="0" w:color="auto"/>
            <w:bottom w:val="none" w:sz="0" w:space="0" w:color="auto"/>
            <w:right w:val="none" w:sz="0" w:space="0" w:color="auto"/>
          </w:divBdr>
        </w:div>
      </w:divsChild>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lusdinfo.hessen.de" TargetMode="External"/><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hulehessen.de/LUSD-Anleitungen/Leistungserfassung%20und%20Zeugnisse/Leistungserfassung%20durchf%C3%BChren%20(Schul-ID%20Hessen).pdf" TargetMode="External"/><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1.png"/><Relationship Id="rId5" Type="http://schemas.openxmlformats.org/officeDocument/2006/relationships/numbering" Target="numbering.xml"/><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chulehessen.de/LUSD-Anleitungen/Leistungserfassung%20und%20Zeugnisse/Haupt-%20und%20Realschule%20-%20Abschl%c3%bcsse.pdf" TargetMode="External"/><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jpeg"/><Relationship Id="rId3" Type="http://schemas.openxmlformats.org/officeDocument/2006/relationships/customXml" Target="../customXml/item3.xml"/><Relationship Id="rId12" Type="http://schemas.openxmlformats.org/officeDocument/2006/relationships/image" Target="media/image7.svg"/><Relationship Id="rId17" Type="http://schemas.openxmlformats.org/officeDocument/2006/relationships/hyperlink" Target="https://schulehessen.de/LUSD-Anleitungen/Leistungserfassung%20und%20Zeugnisse/04_Leistungen%20mit%20dem%20ENC%20erfassen.pdf" TargetMode="External"/><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hyperlink" Target="https://schulehessen.de/LUSD-Anleitungen/Leistungserfassung%20und%20Zeugnisse/Haupt-%20und%20Realschule%20-%20Abschl%c3%bcsse.pdf"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yperlink" Target="https://digitale-schule.hessen.de/digitale-infrastruktur-und-verwaltung/e-mail-adressen-fuer-lehrkraefte/Kontakt-zum-E-Mail-Support"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Anleitungen%20lang_neuesC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kumententyp xmlns="ea0b144b-79d0-4cc1-ab15-887d44aa58be">Anleitung</Dokumententyp>
    <Kurzbeschreibung_x0020_Inhalt xmlns="03c2e9ef-9210-4d41-bc49-ec83aa29eb68" xsi:nil="true"/>
    <Abh_x00e4_ngige_x0020_Anwendung xmlns="03c2e9ef-9210-4d41-bc49-ec83aa29eb68">LUSD</Abh_x00e4_ngige_x0020_Anwendung>
    <Dokumentenklasse xmlns="03c2e9ef-9210-4d41-bc49-ec83aa29eb68">öffentlich</Dokumentenklasse>
    <zust_x00e4_ndiges_x0020_Sachgebiet xmlns="03c2e9ef-9210-4d41-bc49-ec83aa29eb68">SG 1</zust_x00e4_ndiges_x0020_Sachgebiet>
    <Fachlich_x0020_verantwortlich xmlns="03c2e9ef-9210-4d41-bc49-ec83aa29eb68">
      <UserInfo>
        <DisplayName>Rudolph, Dominik (HMKB)</DisplayName>
        <AccountId>96</AccountId>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Release xmlns="03c2e9ef-9210-4d41-bc49-ec83aa29eb68">58.0</Release>
    <Link_x0020_zum_x0020_Ver_x00f6_ffentlichungsort xmlns="03c2e9ef-9210-4d41-bc49-ec83aa29eb68">
      <Url>https://schulehessen.de/LUSD-Anleitungen/Leistungserfassung%20und%20Zeugnisse/03_Leistungen%20erfassen.pdf</Url>
      <Description>https://schulehessen.de/LUSD-Anleitungen/Leistungserfassung%20und%20Zeugnisse/03_Leistungen%20erfassen.pdf</Description>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Anwender-Dokumentation</Geltungsbereich>
    <Aktueller_x0020_Status xmlns="03c2e9ef-9210-4d41-bc49-ec83aa29eb68">veröffentlicht</Aktueller_x0020_Status>
    <Orte_x0020_der_x0020_Ver_x00f6_ffentlichung xmlns="03c2e9ef-9210-4d41-bc49-ec83aa29eb68">
      <Value>Schule Hessen LUSD Anleitungen (Webspace)</Value>
    </Orte_x0020_der_x0020_Ver_x00f6_ffentlichung>
    <Betreff xmlns="03c2e9ef-9210-4d41-bc49-ec83aa29eb68">Leistungserfassung</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Arnold, Dirk (HMKB)</DisplayName>
        <AccountId>241</AccountId>
        <AccountType/>
      </UserInfo>
    </Ersteller_x002f__x00c4_nderer_x003a_>
    <Wiedervorlage_x0020_am_x003a_ xmlns="03c2e9ef-9210-4d41-bc49-ec83aa29eb68" xsi:nil="true"/>
    <Datum_x0020_ver_x00f6_ffentlichte_x0020_Verion xmlns="03c2e9ef-9210-4d41-bc49-ec83aa29eb68">2026-04-09T22:00:00+00:00</Datum_x0020_ver_x00f6_ffentlichte_x0020_Verion>
    <Zust_x002e__x0020_Sachgebiet_x0020_ab_x0020_Jan_x002e__x0020_2025 xmlns="03c2e9ef-9210-4d41-bc49-ec83aa29eb68">SG 1.2</Zust_x002e__x0020_Sachgebiet_x0020_ab_x0020_Jan_x002e__x0020_2025>
    <Themenfeld xmlns="03c2e9ef-9210-4d41-bc49-ec83aa29eb68">Berechtigungen</Themenfel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AC4F08-C276-47BB-842A-89581F642529}">
  <ds:schemaRefs>
    <ds:schemaRef ds:uri="http://purl.org/dc/terms/"/>
    <ds:schemaRef ds:uri="http://schemas.openxmlformats.org/package/2006/metadata/core-properties"/>
    <ds:schemaRef ds:uri="http://purl.org/dc/dcmitype/"/>
    <ds:schemaRef ds:uri="http://www.w3.org/XML/1998/namespace"/>
    <ds:schemaRef ds:uri="http://schemas.microsoft.com/office/infopath/2007/PartnerControls"/>
    <ds:schemaRef ds:uri="http://schemas.microsoft.com/office/2006/documentManagement/types"/>
    <ds:schemaRef ds:uri="8637de2c-6bc0-411d-bf65-aa36b7f9c66d"/>
    <ds:schemaRef ds:uri="http://purl.org/dc/elements/1.1/"/>
    <ds:schemaRef ds:uri="03c2e9ef-9210-4d41-bc49-ec83aa29eb68"/>
    <ds:schemaRef ds:uri="ea0b144b-79d0-4cc1-ab15-887d44aa58be"/>
    <ds:schemaRef ds:uri="http://schemas.microsoft.com/office/2006/metadata/properties"/>
  </ds:schemaRefs>
</ds:datastoreItem>
</file>

<file path=customXml/itemProps2.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3.xml><?xml version="1.0" encoding="utf-8"?>
<ds:datastoreItem xmlns:ds="http://schemas.openxmlformats.org/officeDocument/2006/customXml" ds:itemID="{505F59A1-DA4B-41B2-A46B-5ED38DECD001}">
  <ds:schemaRefs>
    <ds:schemaRef ds:uri="http://schemas.openxmlformats.org/officeDocument/2006/bibliography"/>
  </ds:schemaRefs>
</ds:datastoreItem>
</file>

<file path=customXml/itemProps4.xml><?xml version="1.0" encoding="utf-8"?>
<ds:datastoreItem xmlns:ds="http://schemas.openxmlformats.org/officeDocument/2006/customXml" ds:itemID="{C6E70689-EBDA-4B09-81E3-BE54353CCD37}"/>
</file>

<file path=docProps/app.xml><?xml version="1.0" encoding="utf-8"?>
<Properties xmlns="http://schemas.openxmlformats.org/officeDocument/2006/extended-properties" xmlns:vt="http://schemas.openxmlformats.org/officeDocument/2006/docPropsVTypes">
  <Template>Vorlage_Anleitungen%20lang_neuesCD.dotx</Template>
  <TotalTime>0</TotalTime>
  <Pages>29</Pages>
  <Words>4618</Words>
  <Characters>29097</Characters>
  <Application>Microsoft Office Word</Application>
  <DocSecurity>0</DocSecurity>
  <Lines>242</Lines>
  <Paragraphs>67</Paragraphs>
  <ScaleCrop>false</ScaleCrop>
  <HeadingPairs>
    <vt:vector size="2" baseType="variant">
      <vt:variant>
        <vt:lpstr>Titel</vt:lpstr>
      </vt:variant>
      <vt:variant>
        <vt:i4>1</vt:i4>
      </vt:variant>
    </vt:vector>
  </HeadingPairs>
  <TitlesOfParts>
    <vt:vector size="1" baseType="lpstr">
      <vt:lpstr>Leistungen erfassen mit der LUSD</vt:lpstr>
    </vt:vector>
  </TitlesOfParts>
  <Company>Land Hessen</Company>
  <LinksUpToDate>false</LinksUpToDate>
  <CharactersWithSpaces>33648</CharactersWithSpaces>
  <SharedDoc>false</SharedDoc>
  <HLinks>
    <vt:vector size="402" baseType="variant">
      <vt:variant>
        <vt:i4>1376306</vt:i4>
      </vt:variant>
      <vt:variant>
        <vt:i4>434</vt:i4>
      </vt:variant>
      <vt:variant>
        <vt:i4>0</vt:i4>
      </vt:variant>
      <vt:variant>
        <vt:i4>5</vt:i4>
      </vt:variant>
      <vt:variant>
        <vt:lpwstr/>
      </vt:variant>
      <vt:variant>
        <vt:lpwstr>_Toc378085109</vt:lpwstr>
      </vt:variant>
      <vt:variant>
        <vt:i4>1376306</vt:i4>
      </vt:variant>
      <vt:variant>
        <vt:i4>428</vt:i4>
      </vt:variant>
      <vt:variant>
        <vt:i4>0</vt:i4>
      </vt:variant>
      <vt:variant>
        <vt:i4>5</vt:i4>
      </vt:variant>
      <vt:variant>
        <vt:lpwstr/>
      </vt:variant>
      <vt:variant>
        <vt:lpwstr>_Toc378085108</vt:lpwstr>
      </vt:variant>
      <vt:variant>
        <vt:i4>1376306</vt:i4>
      </vt:variant>
      <vt:variant>
        <vt:i4>422</vt:i4>
      </vt:variant>
      <vt:variant>
        <vt:i4>0</vt:i4>
      </vt:variant>
      <vt:variant>
        <vt:i4>5</vt:i4>
      </vt:variant>
      <vt:variant>
        <vt:lpwstr/>
      </vt:variant>
      <vt:variant>
        <vt:lpwstr>_Toc378085107</vt:lpwstr>
      </vt:variant>
      <vt:variant>
        <vt:i4>1376306</vt:i4>
      </vt:variant>
      <vt:variant>
        <vt:i4>416</vt:i4>
      </vt:variant>
      <vt:variant>
        <vt:i4>0</vt:i4>
      </vt:variant>
      <vt:variant>
        <vt:i4>5</vt:i4>
      </vt:variant>
      <vt:variant>
        <vt:lpwstr/>
      </vt:variant>
      <vt:variant>
        <vt:lpwstr>_Toc378085106</vt:lpwstr>
      </vt:variant>
      <vt:variant>
        <vt:i4>1376306</vt:i4>
      </vt:variant>
      <vt:variant>
        <vt:i4>410</vt:i4>
      </vt:variant>
      <vt:variant>
        <vt:i4>0</vt:i4>
      </vt:variant>
      <vt:variant>
        <vt:i4>5</vt:i4>
      </vt:variant>
      <vt:variant>
        <vt:lpwstr/>
      </vt:variant>
      <vt:variant>
        <vt:lpwstr>_Toc378085105</vt:lpwstr>
      </vt:variant>
      <vt:variant>
        <vt:i4>1376306</vt:i4>
      </vt:variant>
      <vt:variant>
        <vt:i4>404</vt:i4>
      </vt:variant>
      <vt:variant>
        <vt:i4>0</vt:i4>
      </vt:variant>
      <vt:variant>
        <vt:i4>5</vt:i4>
      </vt:variant>
      <vt:variant>
        <vt:lpwstr/>
      </vt:variant>
      <vt:variant>
        <vt:lpwstr>_Toc378085104</vt:lpwstr>
      </vt:variant>
      <vt:variant>
        <vt:i4>1376306</vt:i4>
      </vt:variant>
      <vt:variant>
        <vt:i4>398</vt:i4>
      </vt:variant>
      <vt:variant>
        <vt:i4>0</vt:i4>
      </vt:variant>
      <vt:variant>
        <vt:i4>5</vt:i4>
      </vt:variant>
      <vt:variant>
        <vt:lpwstr/>
      </vt:variant>
      <vt:variant>
        <vt:lpwstr>_Toc378085103</vt:lpwstr>
      </vt:variant>
      <vt:variant>
        <vt:i4>1376306</vt:i4>
      </vt:variant>
      <vt:variant>
        <vt:i4>392</vt:i4>
      </vt:variant>
      <vt:variant>
        <vt:i4>0</vt:i4>
      </vt:variant>
      <vt:variant>
        <vt:i4>5</vt:i4>
      </vt:variant>
      <vt:variant>
        <vt:lpwstr/>
      </vt:variant>
      <vt:variant>
        <vt:lpwstr>_Toc378085102</vt:lpwstr>
      </vt:variant>
      <vt:variant>
        <vt:i4>1376306</vt:i4>
      </vt:variant>
      <vt:variant>
        <vt:i4>386</vt:i4>
      </vt:variant>
      <vt:variant>
        <vt:i4>0</vt:i4>
      </vt:variant>
      <vt:variant>
        <vt:i4>5</vt:i4>
      </vt:variant>
      <vt:variant>
        <vt:lpwstr/>
      </vt:variant>
      <vt:variant>
        <vt:lpwstr>_Toc378085101</vt:lpwstr>
      </vt:variant>
      <vt:variant>
        <vt:i4>1376306</vt:i4>
      </vt:variant>
      <vt:variant>
        <vt:i4>380</vt:i4>
      </vt:variant>
      <vt:variant>
        <vt:i4>0</vt:i4>
      </vt:variant>
      <vt:variant>
        <vt:i4>5</vt:i4>
      </vt:variant>
      <vt:variant>
        <vt:lpwstr/>
      </vt:variant>
      <vt:variant>
        <vt:lpwstr>_Toc378085100</vt:lpwstr>
      </vt:variant>
      <vt:variant>
        <vt:i4>1835059</vt:i4>
      </vt:variant>
      <vt:variant>
        <vt:i4>374</vt:i4>
      </vt:variant>
      <vt:variant>
        <vt:i4>0</vt:i4>
      </vt:variant>
      <vt:variant>
        <vt:i4>5</vt:i4>
      </vt:variant>
      <vt:variant>
        <vt:lpwstr/>
      </vt:variant>
      <vt:variant>
        <vt:lpwstr>_Toc378085099</vt:lpwstr>
      </vt:variant>
      <vt:variant>
        <vt:i4>1835059</vt:i4>
      </vt:variant>
      <vt:variant>
        <vt:i4>368</vt:i4>
      </vt:variant>
      <vt:variant>
        <vt:i4>0</vt:i4>
      </vt:variant>
      <vt:variant>
        <vt:i4>5</vt:i4>
      </vt:variant>
      <vt:variant>
        <vt:lpwstr/>
      </vt:variant>
      <vt:variant>
        <vt:lpwstr>_Toc378085098</vt:lpwstr>
      </vt:variant>
      <vt:variant>
        <vt:i4>1835059</vt:i4>
      </vt:variant>
      <vt:variant>
        <vt:i4>362</vt:i4>
      </vt:variant>
      <vt:variant>
        <vt:i4>0</vt:i4>
      </vt:variant>
      <vt:variant>
        <vt:i4>5</vt:i4>
      </vt:variant>
      <vt:variant>
        <vt:lpwstr/>
      </vt:variant>
      <vt:variant>
        <vt:lpwstr>_Toc378085097</vt:lpwstr>
      </vt:variant>
      <vt:variant>
        <vt:i4>1835059</vt:i4>
      </vt:variant>
      <vt:variant>
        <vt:i4>356</vt:i4>
      </vt:variant>
      <vt:variant>
        <vt:i4>0</vt:i4>
      </vt:variant>
      <vt:variant>
        <vt:i4>5</vt:i4>
      </vt:variant>
      <vt:variant>
        <vt:lpwstr/>
      </vt:variant>
      <vt:variant>
        <vt:lpwstr>_Toc378085096</vt:lpwstr>
      </vt:variant>
      <vt:variant>
        <vt:i4>2883664</vt:i4>
      </vt:variant>
      <vt:variant>
        <vt:i4>351</vt:i4>
      </vt:variant>
      <vt:variant>
        <vt:i4>0</vt:i4>
      </vt:variant>
      <vt:variant>
        <vt:i4>5</vt:i4>
      </vt:variant>
      <vt:variant>
        <vt:lpwstr>https://moss-schule.intern.hessen.de/forum/lusd-anwenderunterstuetzung/intern/Freigegebene%20Dokumente/Anleitungen/_Dokumente%20im%20Forum_Anleitungen/Leistungserfassung%20und%20Zeugnisse/Leistungserfassung_vorbereiten.doc</vt:lpwstr>
      </vt:variant>
      <vt:variant>
        <vt:lpwstr>_Hlk378333352	1,28008,28038,4094,LD_Bildunterschrift,Abb. _x0013_ SEQ Abb. \* ARABIC _x0014_17_x0015_</vt:lpwstr>
      </vt:variant>
      <vt:variant>
        <vt:i4>1835059</vt:i4>
      </vt:variant>
      <vt:variant>
        <vt:i4>128</vt:i4>
      </vt:variant>
      <vt:variant>
        <vt:i4>0</vt:i4>
      </vt:variant>
      <vt:variant>
        <vt:i4>5</vt:i4>
      </vt:variant>
      <vt:variant>
        <vt:lpwstr/>
      </vt:variant>
      <vt:variant>
        <vt:lpwstr>_Toc378085095</vt:lpwstr>
      </vt:variant>
      <vt:variant>
        <vt:i4>1835059</vt:i4>
      </vt:variant>
      <vt:variant>
        <vt:i4>122</vt:i4>
      </vt:variant>
      <vt:variant>
        <vt:i4>0</vt:i4>
      </vt:variant>
      <vt:variant>
        <vt:i4>5</vt:i4>
      </vt:variant>
      <vt:variant>
        <vt:lpwstr/>
      </vt:variant>
      <vt:variant>
        <vt:lpwstr>_Toc378085094</vt:lpwstr>
      </vt:variant>
      <vt:variant>
        <vt:i4>1835059</vt:i4>
      </vt:variant>
      <vt:variant>
        <vt:i4>116</vt:i4>
      </vt:variant>
      <vt:variant>
        <vt:i4>0</vt:i4>
      </vt:variant>
      <vt:variant>
        <vt:i4>5</vt:i4>
      </vt:variant>
      <vt:variant>
        <vt:lpwstr/>
      </vt:variant>
      <vt:variant>
        <vt:lpwstr>_Toc378085093</vt:lpwstr>
      </vt:variant>
      <vt:variant>
        <vt:i4>1835059</vt:i4>
      </vt:variant>
      <vt:variant>
        <vt:i4>110</vt:i4>
      </vt:variant>
      <vt:variant>
        <vt:i4>0</vt:i4>
      </vt:variant>
      <vt:variant>
        <vt:i4>5</vt:i4>
      </vt:variant>
      <vt:variant>
        <vt:lpwstr/>
      </vt:variant>
      <vt:variant>
        <vt:lpwstr>_Toc378085092</vt:lpwstr>
      </vt:variant>
      <vt:variant>
        <vt:i4>1835059</vt:i4>
      </vt:variant>
      <vt:variant>
        <vt:i4>104</vt:i4>
      </vt:variant>
      <vt:variant>
        <vt:i4>0</vt:i4>
      </vt:variant>
      <vt:variant>
        <vt:i4>5</vt:i4>
      </vt:variant>
      <vt:variant>
        <vt:lpwstr/>
      </vt:variant>
      <vt:variant>
        <vt:lpwstr>_Toc378085091</vt:lpwstr>
      </vt:variant>
      <vt:variant>
        <vt:i4>1835059</vt:i4>
      </vt:variant>
      <vt:variant>
        <vt:i4>98</vt:i4>
      </vt:variant>
      <vt:variant>
        <vt:i4>0</vt:i4>
      </vt:variant>
      <vt:variant>
        <vt:i4>5</vt:i4>
      </vt:variant>
      <vt:variant>
        <vt:lpwstr/>
      </vt:variant>
      <vt:variant>
        <vt:lpwstr>_Toc378085090</vt:lpwstr>
      </vt:variant>
      <vt:variant>
        <vt:i4>1900595</vt:i4>
      </vt:variant>
      <vt:variant>
        <vt:i4>92</vt:i4>
      </vt:variant>
      <vt:variant>
        <vt:i4>0</vt:i4>
      </vt:variant>
      <vt:variant>
        <vt:i4>5</vt:i4>
      </vt:variant>
      <vt:variant>
        <vt:lpwstr/>
      </vt:variant>
      <vt:variant>
        <vt:lpwstr>_Toc378085089</vt:lpwstr>
      </vt:variant>
      <vt:variant>
        <vt:i4>1900595</vt:i4>
      </vt:variant>
      <vt:variant>
        <vt:i4>86</vt:i4>
      </vt:variant>
      <vt:variant>
        <vt:i4>0</vt:i4>
      </vt:variant>
      <vt:variant>
        <vt:i4>5</vt:i4>
      </vt:variant>
      <vt:variant>
        <vt:lpwstr/>
      </vt:variant>
      <vt:variant>
        <vt:lpwstr>_Toc378085088</vt:lpwstr>
      </vt:variant>
      <vt:variant>
        <vt:i4>1900595</vt:i4>
      </vt:variant>
      <vt:variant>
        <vt:i4>80</vt:i4>
      </vt:variant>
      <vt:variant>
        <vt:i4>0</vt:i4>
      </vt:variant>
      <vt:variant>
        <vt:i4>5</vt:i4>
      </vt:variant>
      <vt:variant>
        <vt:lpwstr/>
      </vt:variant>
      <vt:variant>
        <vt:lpwstr>_Toc378085087</vt:lpwstr>
      </vt:variant>
      <vt:variant>
        <vt:i4>1900595</vt:i4>
      </vt:variant>
      <vt:variant>
        <vt:i4>74</vt:i4>
      </vt:variant>
      <vt:variant>
        <vt:i4>0</vt:i4>
      </vt:variant>
      <vt:variant>
        <vt:i4>5</vt:i4>
      </vt:variant>
      <vt:variant>
        <vt:lpwstr/>
      </vt:variant>
      <vt:variant>
        <vt:lpwstr>_Toc378085086</vt:lpwstr>
      </vt:variant>
      <vt:variant>
        <vt:i4>1900595</vt:i4>
      </vt:variant>
      <vt:variant>
        <vt:i4>68</vt:i4>
      </vt:variant>
      <vt:variant>
        <vt:i4>0</vt:i4>
      </vt:variant>
      <vt:variant>
        <vt:i4>5</vt:i4>
      </vt:variant>
      <vt:variant>
        <vt:lpwstr/>
      </vt:variant>
      <vt:variant>
        <vt:lpwstr>_Toc378085085</vt:lpwstr>
      </vt:variant>
      <vt:variant>
        <vt:i4>1900595</vt:i4>
      </vt:variant>
      <vt:variant>
        <vt:i4>62</vt:i4>
      </vt:variant>
      <vt:variant>
        <vt:i4>0</vt:i4>
      </vt:variant>
      <vt:variant>
        <vt:i4>5</vt:i4>
      </vt:variant>
      <vt:variant>
        <vt:lpwstr/>
      </vt:variant>
      <vt:variant>
        <vt:lpwstr>_Toc378085084</vt:lpwstr>
      </vt:variant>
      <vt:variant>
        <vt:i4>1900595</vt:i4>
      </vt:variant>
      <vt:variant>
        <vt:i4>56</vt:i4>
      </vt:variant>
      <vt:variant>
        <vt:i4>0</vt:i4>
      </vt:variant>
      <vt:variant>
        <vt:i4>5</vt:i4>
      </vt:variant>
      <vt:variant>
        <vt:lpwstr/>
      </vt:variant>
      <vt:variant>
        <vt:lpwstr>_Toc378085083</vt:lpwstr>
      </vt:variant>
      <vt:variant>
        <vt:i4>1900595</vt:i4>
      </vt:variant>
      <vt:variant>
        <vt:i4>50</vt:i4>
      </vt:variant>
      <vt:variant>
        <vt:i4>0</vt:i4>
      </vt:variant>
      <vt:variant>
        <vt:i4>5</vt:i4>
      </vt:variant>
      <vt:variant>
        <vt:lpwstr/>
      </vt:variant>
      <vt:variant>
        <vt:lpwstr>_Toc378085082</vt:lpwstr>
      </vt:variant>
      <vt:variant>
        <vt:i4>1900595</vt:i4>
      </vt:variant>
      <vt:variant>
        <vt:i4>44</vt:i4>
      </vt:variant>
      <vt:variant>
        <vt:i4>0</vt:i4>
      </vt:variant>
      <vt:variant>
        <vt:i4>5</vt:i4>
      </vt:variant>
      <vt:variant>
        <vt:lpwstr/>
      </vt:variant>
      <vt:variant>
        <vt:lpwstr>_Toc378085081</vt:lpwstr>
      </vt:variant>
      <vt:variant>
        <vt:i4>1900595</vt:i4>
      </vt:variant>
      <vt:variant>
        <vt:i4>38</vt:i4>
      </vt:variant>
      <vt:variant>
        <vt:i4>0</vt:i4>
      </vt:variant>
      <vt:variant>
        <vt:i4>5</vt:i4>
      </vt:variant>
      <vt:variant>
        <vt:lpwstr/>
      </vt:variant>
      <vt:variant>
        <vt:lpwstr>_Toc378085080</vt:lpwstr>
      </vt:variant>
      <vt:variant>
        <vt:i4>1179699</vt:i4>
      </vt:variant>
      <vt:variant>
        <vt:i4>32</vt:i4>
      </vt:variant>
      <vt:variant>
        <vt:i4>0</vt:i4>
      </vt:variant>
      <vt:variant>
        <vt:i4>5</vt:i4>
      </vt:variant>
      <vt:variant>
        <vt:lpwstr/>
      </vt:variant>
      <vt:variant>
        <vt:lpwstr>_Toc378085079</vt:lpwstr>
      </vt:variant>
      <vt:variant>
        <vt:i4>1179699</vt:i4>
      </vt:variant>
      <vt:variant>
        <vt:i4>26</vt:i4>
      </vt:variant>
      <vt:variant>
        <vt:i4>0</vt:i4>
      </vt:variant>
      <vt:variant>
        <vt:i4>5</vt:i4>
      </vt:variant>
      <vt:variant>
        <vt:lpwstr/>
      </vt:variant>
      <vt:variant>
        <vt:lpwstr>_Toc378085078</vt:lpwstr>
      </vt:variant>
      <vt:variant>
        <vt:i4>1179699</vt:i4>
      </vt:variant>
      <vt:variant>
        <vt:i4>20</vt:i4>
      </vt:variant>
      <vt:variant>
        <vt:i4>0</vt:i4>
      </vt:variant>
      <vt:variant>
        <vt:i4>5</vt:i4>
      </vt:variant>
      <vt:variant>
        <vt:lpwstr/>
      </vt:variant>
      <vt:variant>
        <vt:lpwstr>_Toc378085077</vt:lpwstr>
      </vt:variant>
      <vt:variant>
        <vt:i4>1179699</vt:i4>
      </vt:variant>
      <vt:variant>
        <vt:i4>14</vt:i4>
      </vt:variant>
      <vt:variant>
        <vt:i4>0</vt:i4>
      </vt:variant>
      <vt:variant>
        <vt:i4>5</vt:i4>
      </vt:variant>
      <vt:variant>
        <vt:lpwstr/>
      </vt:variant>
      <vt:variant>
        <vt:lpwstr>_Toc378085076</vt:lpwstr>
      </vt:variant>
      <vt:variant>
        <vt:i4>1179699</vt:i4>
      </vt:variant>
      <vt:variant>
        <vt:i4>8</vt:i4>
      </vt:variant>
      <vt:variant>
        <vt:i4>0</vt:i4>
      </vt:variant>
      <vt:variant>
        <vt:i4>5</vt:i4>
      </vt:variant>
      <vt:variant>
        <vt:lpwstr/>
      </vt:variant>
      <vt:variant>
        <vt:lpwstr>_Toc378085075</vt:lpwstr>
      </vt:variant>
      <vt:variant>
        <vt:i4>1179699</vt:i4>
      </vt:variant>
      <vt:variant>
        <vt:i4>2</vt:i4>
      </vt:variant>
      <vt:variant>
        <vt:i4>0</vt:i4>
      </vt:variant>
      <vt:variant>
        <vt:i4>5</vt:i4>
      </vt:variant>
      <vt:variant>
        <vt:lpwstr/>
      </vt:variant>
      <vt:variant>
        <vt:lpwstr>_Toc378085074</vt:lpwstr>
      </vt:variant>
      <vt:variant>
        <vt:i4>1638464</vt:i4>
      </vt:variant>
      <vt:variant>
        <vt:i4>9931</vt:i4>
      </vt:variant>
      <vt:variant>
        <vt:i4>1030</vt:i4>
      </vt:variant>
      <vt:variant>
        <vt:i4>1</vt:i4>
      </vt:variant>
      <vt:variant>
        <vt:lpwstr>http://uebung.lusd.hessen.de/ProduktionAppSsl/Help/lusd/images/icons/sucheoeffnen.gif</vt:lpwstr>
      </vt:variant>
      <vt:variant>
        <vt:lpwstr/>
      </vt:variant>
      <vt:variant>
        <vt:i4>1638464</vt:i4>
      </vt:variant>
      <vt:variant>
        <vt:i4>9932</vt:i4>
      </vt:variant>
      <vt:variant>
        <vt:i4>1031</vt:i4>
      </vt:variant>
      <vt:variant>
        <vt:i4>1</vt:i4>
      </vt:variant>
      <vt:variant>
        <vt:lpwstr>http://uebung.lusd.hessen.de/ProduktionAppSsl/Help/lusd/images/icons/sucheoeffnen.gif</vt:lpwstr>
      </vt:variant>
      <vt:variant>
        <vt:lpwstr/>
      </vt:variant>
      <vt:variant>
        <vt:i4>1638464</vt:i4>
      </vt:variant>
      <vt:variant>
        <vt:i4>11886</vt:i4>
      </vt:variant>
      <vt:variant>
        <vt:i4>1112</vt:i4>
      </vt:variant>
      <vt:variant>
        <vt:i4>1</vt:i4>
      </vt:variant>
      <vt:variant>
        <vt:lpwstr>http://uebung.lusd.hessen.de/ProduktionAppSsl/Help/lusd/images/icons/sucheoeffnen.gif</vt:lpwstr>
      </vt:variant>
      <vt:variant>
        <vt:lpwstr/>
      </vt:variant>
      <vt:variant>
        <vt:i4>2359400</vt:i4>
      </vt:variant>
      <vt:variant>
        <vt:i4>12169</vt:i4>
      </vt:variant>
      <vt:variant>
        <vt:i4>1113</vt:i4>
      </vt:variant>
      <vt:variant>
        <vt:i4>1</vt:i4>
      </vt:variant>
      <vt:variant>
        <vt:lpwstr>http://uebung.lusd.hessen.de/ProduktionAppSsl/Help/lusd/images/icons/datensatzwahl.gif</vt:lpwstr>
      </vt:variant>
      <vt:variant>
        <vt:lpwstr/>
      </vt:variant>
      <vt:variant>
        <vt:i4>1638464</vt:i4>
      </vt:variant>
      <vt:variant>
        <vt:i4>12469</vt:i4>
      </vt:variant>
      <vt:variant>
        <vt:i4>1036</vt:i4>
      </vt:variant>
      <vt:variant>
        <vt:i4>1</vt:i4>
      </vt:variant>
      <vt:variant>
        <vt:lpwstr>http://uebung.lusd.hessen.de/ProduktionAppSsl/Help/lusd/images/icons/sucheoeffnen.gif</vt:lpwstr>
      </vt:variant>
      <vt:variant>
        <vt:lpwstr/>
      </vt:variant>
      <vt:variant>
        <vt:i4>2359400</vt:i4>
      </vt:variant>
      <vt:variant>
        <vt:i4>12752</vt:i4>
      </vt:variant>
      <vt:variant>
        <vt:i4>1037</vt:i4>
      </vt:variant>
      <vt:variant>
        <vt:i4>1</vt:i4>
      </vt:variant>
      <vt:variant>
        <vt:lpwstr>http://uebung.lusd.hessen.de/ProduktionAppSsl/Help/lusd/images/icons/datensatzwahl.gif</vt:lpwstr>
      </vt:variant>
      <vt:variant>
        <vt:lpwstr/>
      </vt:variant>
      <vt:variant>
        <vt:i4>2424945</vt:i4>
      </vt:variant>
      <vt:variant>
        <vt:i4>13343</vt:i4>
      </vt:variant>
      <vt:variant>
        <vt:i4>1038</vt:i4>
      </vt:variant>
      <vt:variant>
        <vt:i4>1</vt:i4>
      </vt:variant>
      <vt:variant>
        <vt:lpwstr>http://uebung.lusd.hessen.de/ProduktionAppSsl/Help/lusd/images/schaltflaechen/speichern.gif</vt:lpwstr>
      </vt:variant>
      <vt:variant>
        <vt:lpwstr/>
      </vt:variant>
      <vt:variant>
        <vt:i4>2424945</vt:i4>
      </vt:variant>
      <vt:variant>
        <vt:i4>13344</vt:i4>
      </vt:variant>
      <vt:variant>
        <vt:i4>1039</vt:i4>
      </vt:variant>
      <vt:variant>
        <vt:i4>1</vt:i4>
      </vt:variant>
      <vt:variant>
        <vt:lpwstr>http://uebung.lusd.hessen.de/ProduktionAppSsl/Help/lusd/images/schaltflaechen/speichern.gif</vt:lpwstr>
      </vt:variant>
      <vt:variant>
        <vt:lpwstr/>
      </vt:variant>
      <vt:variant>
        <vt:i4>1507403</vt:i4>
      </vt:variant>
      <vt:variant>
        <vt:i4>13496</vt:i4>
      </vt:variant>
      <vt:variant>
        <vt:i4>1040</vt:i4>
      </vt:variant>
      <vt:variant>
        <vt:i4>1</vt:i4>
      </vt:variant>
      <vt:variant>
        <vt:lpwstr>http://uebung.lusd.hessen.de/ProduktionAppSsl/Help/lusd/images/schaltflaechen/schliessen.gif</vt:lpwstr>
      </vt:variant>
      <vt:variant>
        <vt:lpwstr/>
      </vt:variant>
      <vt:variant>
        <vt:i4>1507403</vt:i4>
      </vt:variant>
      <vt:variant>
        <vt:i4>13497</vt:i4>
      </vt:variant>
      <vt:variant>
        <vt:i4>1041</vt:i4>
      </vt:variant>
      <vt:variant>
        <vt:i4>1</vt:i4>
      </vt:variant>
      <vt:variant>
        <vt:lpwstr>http://uebung.lusd.hessen.de/ProduktionAppSsl/Help/lusd/images/schaltflaechen/schliessen.gif</vt:lpwstr>
      </vt:variant>
      <vt:variant>
        <vt:lpwstr/>
      </vt:variant>
      <vt:variant>
        <vt:i4>1638464</vt:i4>
      </vt:variant>
      <vt:variant>
        <vt:i4>14613</vt:i4>
      </vt:variant>
      <vt:variant>
        <vt:i4>1043</vt:i4>
      </vt:variant>
      <vt:variant>
        <vt:i4>1</vt:i4>
      </vt:variant>
      <vt:variant>
        <vt:lpwstr>http://uebung.lusd.hessen.de/ProduktionAppSsl/Help/lusd/images/icons/sucheoeffnen.gif</vt:lpwstr>
      </vt:variant>
      <vt:variant>
        <vt:lpwstr/>
      </vt:variant>
      <vt:variant>
        <vt:i4>1638464</vt:i4>
      </vt:variant>
      <vt:variant>
        <vt:i4>14614</vt:i4>
      </vt:variant>
      <vt:variant>
        <vt:i4>1044</vt:i4>
      </vt:variant>
      <vt:variant>
        <vt:i4>1</vt:i4>
      </vt:variant>
      <vt:variant>
        <vt:lpwstr>http://uebung.lusd.hessen.de/ProduktionAppSsl/Help/lusd/images/icons/sucheoeffnen.gif</vt:lpwstr>
      </vt:variant>
      <vt:variant>
        <vt:lpwstr/>
      </vt:variant>
      <vt:variant>
        <vt:i4>8257602</vt:i4>
      </vt:variant>
      <vt:variant>
        <vt:i4>18940</vt:i4>
      </vt:variant>
      <vt:variant>
        <vt:i4>1062</vt:i4>
      </vt:variant>
      <vt:variant>
        <vt:i4>1</vt:i4>
      </vt:variant>
      <vt:variant>
        <vt:lpwstr>https://moss-schule.intern.hessen.de/forum/lusd-anwenderunterstuetzung/intern/Screenshots_Anleitungen/E02A11.PNG</vt:lpwstr>
      </vt:variant>
      <vt:variant>
        <vt:lpwstr/>
      </vt:variant>
      <vt:variant>
        <vt:i4>8257602</vt:i4>
      </vt:variant>
      <vt:variant>
        <vt:i4>18941</vt:i4>
      </vt:variant>
      <vt:variant>
        <vt:i4>1063</vt:i4>
      </vt:variant>
      <vt:variant>
        <vt:i4>1</vt:i4>
      </vt:variant>
      <vt:variant>
        <vt:lpwstr>https://moss-schule.intern.hessen.de/forum/lusd-anwenderunterstuetzung/intern/Screenshots_Anleitungen/E02A11.PNG</vt:lpwstr>
      </vt:variant>
      <vt:variant>
        <vt:lpwstr/>
      </vt:variant>
      <vt:variant>
        <vt:i4>6619217</vt:i4>
      </vt:variant>
      <vt:variant>
        <vt:i4>19119</vt:i4>
      </vt:variant>
      <vt:variant>
        <vt:i4>1064</vt:i4>
      </vt:variant>
      <vt:variant>
        <vt:i4>1</vt:i4>
      </vt:variant>
      <vt:variant>
        <vt:lpwstr>L:\lusdhelp\lusd\Images\Icons\Bearbeiten.gif</vt:lpwstr>
      </vt:variant>
      <vt:variant>
        <vt:lpwstr/>
      </vt:variant>
      <vt:variant>
        <vt:i4>6619217</vt:i4>
      </vt:variant>
      <vt:variant>
        <vt:i4>19212</vt:i4>
      </vt:variant>
      <vt:variant>
        <vt:i4>1115</vt:i4>
      </vt:variant>
      <vt:variant>
        <vt:i4>1</vt:i4>
      </vt:variant>
      <vt:variant>
        <vt:lpwstr>L:\lusdhelp\lusd\Images\Icons\Bearbeiten.gif</vt:lpwstr>
      </vt:variant>
      <vt:variant>
        <vt:lpwstr/>
      </vt:variant>
      <vt:variant>
        <vt:i4>8126529</vt:i4>
      </vt:variant>
      <vt:variant>
        <vt:i4>20178</vt:i4>
      </vt:variant>
      <vt:variant>
        <vt:i4>1067</vt:i4>
      </vt:variant>
      <vt:variant>
        <vt:i4>1</vt:i4>
      </vt:variant>
      <vt:variant>
        <vt:lpwstr>https://moss-schule.intern.hessen.de/forum/lusd-anwenderunterstuetzung/intern/Screenshots_Anleitungen/E02A23.PNG</vt:lpwstr>
      </vt:variant>
      <vt:variant>
        <vt:lpwstr/>
      </vt:variant>
      <vt:variant>
        <vt:i4>8126529</vt:i4>
      </vt:variant>
      <vt:variant>
        <vt:i4>20179</vt:i4>
      </vt:variant>
      <vt:variant>
        <vt:i4>1068</vt:i4>
      </vt:variant>
      <vt:variant>
        <vt:i4>1</vt:i4>
      </vt:variant>
      <vt:variant>
        <vt:lpwstr>https://moss-schule.intern.hessen.de/forum/lusd-anwenderunterstuetzung/intern/Screenshots_Anleitungen/E02A23.PNG</vt:lpwstr>
      </vt:variant>
      <vt:variant>
        <vt:lpwstr/>
      </vt:variant>
      <vt:variant>
        <vt:i4>2490368</vt:i4>
      </vt:variant>
      <vt:variant>
        <vt:i4>20383</vt:i4>
      </vt:variant>
      <vt:variant>
        <vt:i4>1069</vt:i4>
      </vt:variant>
      <vt:variant>
        <vt:i4>1</vt:i4>
      </vt:variant>
      <vt:variant>
        <vt:lpwstr>L:\lusdhelp\lusd\Images\Schaltflaechen\uebernehmen.gif</vt:lpwstr>
      </vt:variant>
      <vt:variant>
        <vt:lpwstr/>
      </vt:variant>
      <vt:variant>
        <vt:i4>5963872</vt:i4>
      </vt:variant>
      <vt:variant>
        <vt:i4>20549</vt:i4>
      </vt:variant>
      <vt:variant>
        <vt:i4>1070</vt:i4>
      </vt:variant>
      <vt:variant>
        <vt:i4>1</vt:i4>
      </vt:variant>
      <vt:variant>
        <vt:lpwstr>L:\lusdhelp\lusd\Images\Schaltflaechen\speichern.gif</vt:lpwstr>
      </vt:variant>
      <vt:variant>
        <vt:lpwstr/>
      </vt:variant>
      <vt:variant>
        <vt:i4>1638464</vt:i4>
      </vt:variant>
      <vt:variant>
        <vt:i4>21268</vt:i4>
      </vt:variant>
      <vt:variant>
        <vt:i4>1072</vt:i4>
      </vt:variant>
      <vt:variant>
        <vt:i4>1</vt:i4>
      </vt:variant>
      <vt:variant>
        <vt:lpwstr>http://uebung.lusd.hessen.de/ProduktionAppSsl/Help/lusd/images/icons/sucheoeffnen.gif</vt:lpwstr>
      </vt:variant>
      <vt:variant>
        <vt:lpwstr/>
      </vt:variant>
      <vt:variant>
        <vt:i4>1638464</vt:i4>
      </vt:variant>
      <vt:variant>
        <vt:i4>21269</vt:i4>
      </vt:variant>
      <vt:variant>
        <vt:i4>1073</vt:i4>
      </vt:variant>
      <vt:variant>
        <vt:i4>1</vt:i4>
      </vt:variant>
      <vt:variant>
        <vt:lpwstr>http://uebung.lusd.hessen.de/ProduktionAppSsl/Help/lusd/images/icons/sucheoeffnen.gif</vt:lpwstr>
      </vt:variant>
      <vt:variant>
        <vt:lpwstr/>
      </vt:variant>
      <vt:variant>
        <vt:i4>5963872</vt:i4>
      </vt:variant>
      <vt:variant>
        <vt:i4>21985</vt:i4>
      </vt:variant>
      <vt:variant>
        <vt:i4>1076</vt:i4>
      </vt:variant>
      <vt:variant>
        <vt:i4>1</vt:i4>
      </vt:variant>
      <vt:variant>
        <vt:lpwstr>L:\lusdhelp\lusd\Images\Schaltflaechen\speichern.gif</vt:lpwstr>
      </vt:variant>
      <vt:variant>
        <vt:lpwstr/>
      </vt:variant>
      <vt:variant>
        <vt:i4>8126530</vt:i4>
      </vt:variant>
      <vt:variant>
        <vt:i4>22156</vt:i4>
      </vt:variant>
      <vt:variant>
        <vt:i4>1078</vt:i4>
      </vt:variant>
      <vt:variant>
        <vt:i4>1</vt:i4>
      </vt:variant>
      <vt:variant>
        <vt:lpwstr>https://moss-schule.intern.hessen.de/forum/lusd-anwenderunterstuetzung/intern/Screenshots_Anleitungen/E02C11.PNG</vt:lpwstr>
      </vt:variant>
      <vt:variant>
        <vt:lpwstr/>
      </vt:variant>
      <vt:variant>
        <vt:i4>8126530</vt:i4>
      </vt:variant>
      <vt:variant>
        <vt:i4>22157</vt:i4>
      </vt:variant>
      <vt:variant>
        <vt:i4>1079</vt:i4>
      </vt:variant>
      <vt:variant>
        <vt:i4>1</vt:i4>
      </vt:variant>
      <vt:variant>
        <vt:lpwstr>https://moss-schule.intern.hessen.de/forum/lusd-anwenderunterstuetzung/intern/Screenshots_Anleitungen/E02C11.PNG</vt:lpwstr>
      </vt:variant>
      <vt:variant>
        <vt:lpwstr/>
      </vt:variant>
      <vt:variant>
        <vt:i4>1638464</vt:i4>
      </vt:variant>
      <vt:variant>
        <vt:i4>22687</vt:i4>
      </vt:variant>
      <vt:variant>
        <vt:i4>1080</vt:i4>
      </vt:variant>
      <vt:variant>
        <vt:i4>1</vt:i4>
      </vt:variant>
      <vt:variant>
        <vt:lpwstr>http://uebung.lusd.hessen.de/ProduktionAppSsl/Help/lusd/images/icons/sucheoeffnen.gif</vt:lpwstr>
      </vt:variant>
      <vt:variant>
        <vt:lpwstr/>
      </vt:variant>
      <vt:variant>
        <vt:i4>1638464</vt:i4>
      </vt:variant>
      <vt:variant>
        <vt:i4>22688</vt:i4>
      </vt:variant>
      <vt:variant>
        <vt:i4>1081</vt:i4>
      </vt:variant>
      <vt:variant>
        <vt:i4>1</vt:i4>
      </vt:variant>
      <vt:variant>
        <vt:lpwstr>http://uebung.lusd.hessen.de/ProduktionAppSsl/Help/lusd/images/icons/sucheoeffnen.gif</vt:lpwstr>
      </vt:variant>
      <vt:variant>
        <vt:lpwstr/>
      </vt:variant>
      <vt:variant>
        <vt:i4>1638464</vt:i4>
      </vt:variant>
      <vt:variant>
        <vt:i4>23804</vt:i4>
      </vt:variant>
      <vt:variant>
        <vt:i4>1088</vt:i4>
      </vt:variant>
      <vt:variant>
        <vt:i4>1</vt:i4>
      </vt:variant>
      <vt:variant>
        <vt:lpwstr>http://uebung.lusd.hessen.de/ProduktionAppSsl/Help/lusd/images/icons/sucheoeffnen.gif</vt:lpwstr>
      </vt:variant>
      <vt:variant>
        <vt:lpwstr/>
      </vt:variant>
      <vt:variant>
        <vt:i4>1638464</vt:i4>
      </vt:variant>
      <vt:variant>
        <vt:i4>23805</vt:i4>
      </vt:variant>
      <vt:variant>
        <vt:i4>1089</vt:i4>
      </vt:variant>
      <vt:variant>
        <vt:i4>1</vt:i4>
      </vt:variant>
      <vt:variant>
        <vt:lpwstr>http://uebung.lusd.hessen.de/ProduktionAppSsl/Help/lusd/images/icons/sucheoeffnen.gif</vt:lpwstr>
      </vt:variant>
      <vt:variant>
        <vt:lpwstr/>
      </vt:variant>
      <vt:variant>
        <vt:i4>6619217</vt:i4>
      </vt:variant>
      <vt:variant>
        <vt:i4>29655</vt:i4>
      </vt:variant>
      <vt:variant>
        <vt:i4>1116</vt:i4>
      </vt:variant>
      <vt:variant>
        <vt:i4>1</vt:i4>
      </vt:variant>
      <vt:variant>
        <vt:lpwstr>L:\lusdhelp\lusd\Images\Icons\Bearbeiten.gif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Leistungen erfassen mit der LUSD</dc:title>
  <dc:creator>Brunhilde</dc:creator>
  <cp:lastModifiedBy>Billig, Ricarda (HMKB)</cp:lastModifiedBy>
  <cp:revision>119</cp:revision>
  <cp:lastPrinted>2026-04-08T06:49:00Z</cp:lastPrinted>
  <dcterms:created xsi:type="dcterms:W3CDTF">2019-02-13T07:44:00Z</dcterms:created>
  <dcterms:modified xsi:type="dcterms:W3CDTF">2026-04-08T08:01:00Z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Release Nr.:">
    <vt:lpwstr>47.0</vt:lpwstr>
  </property>
  <property fmtid="{D5CDD505-2E9C-101B-9397-08002B2CF9AE}" pid="4" name="Dokumentensteuerung">
    <vt:bool>true</vt:bool>
  </property>
</Properties>
</file>