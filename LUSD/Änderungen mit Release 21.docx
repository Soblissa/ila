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1F9" w:rsidRPr="008F0448" w:rsidRDefault="00706DDC" w:rsidP="008F0448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DC1E15" w:rsidRPr="008F0448">
        <w:t>.</w:t>
      </w:r>
      <w:r w:rsidR="006B21F9" w:rsidRPr="008F0448">
        <w:t xml:space="preserve"> 2</w:t>
      </w:r>
      <w:r w:rsidR="000E2632">
        <w:t>1</w:t>
      </w:r>
      <w:r w:rsidR="00F679A4" w:rsidRPr="008F0448">
        <w:t xml:space="preserve"> </w:t>
      </w:r>
      <w:r w:rsidR="00DC1E15" w:rsidRPr="008F0448">
        <w:t xml:space="preserve">im </w:t>
      </w:r>
      <w:r w:rsidR="000E2632">
        <w:t>April</w:t>
      </w:r>
      <w:r w:rsidR="006B21F9" w:rsidRPr="008F0448">
        <w:t xml:space="preserve"> 2016</w:t>
      </w:r>
    </w:p>
    <w:p w:rsidR="006B21F9" w:rsidRDefault="00D81B0A" w:rsidP="006B21F9">
      <w:pPr>
        <w:pStyle w:val="LDTextinhalt"/>
      </w:pPr>
      <w:r>
        <w:t>Neben verschiedenen technischen Anpassungen an der LUSD und deren Schnittstellen stehen Ihnen mit Produktivsetzung des Releases 21 im April 2016 neu folgende LUSD- Funktionalitäten zur Verfügung:</w:t>
      </w: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:rsidR="000204C6" w:rsidRDefault="00D81B0A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r>
            <w:fldChar w:fldCharType="begin"/>
          </w:r>
          <w:r>
            <w:instrText xml:space="preserve"> TOC \o "2-4" \h \z \t "Überschrift 1;1" </w:instrText>
          </w:r>
          <w:r>
            <w:fldChar w:fldCharType="separate"/>
          </w:r>
          <w:hyperlink w:anchor="_Toc448132680" w:history="1">
            <w:r w:rsidR="000204C6" w:rsidRPr="004A2144">
              <w:rPr>
                <w:rStyle w:val="Hyperlink"/>
              </w:rPr>
              <w:t>Schüler</w:t>
            </w:r>
            <w:r w:rsidR="000204C6">
              <w:rPr>
                <w:webHidden/>
              </w:rPr>
              <w:tab/>
            </w:r>
            <w:r w:rsidR="000204C6">
              <w:rPr>
                <w:webHidden/>
              </w:rPr>
              <w:fldChar w:fldCharType="begin"/>
            </w:r>
            <w:r w:rsidR="000204C6">
              <w:rPr>
                <w:webHidden/>
              </w:rPr>
              <w:instrText xml:space="preserve"> PAGEREF _Toc448132680 \h </w:instrText>
            </w:r>
            <w:r w:rsidR="000204C6">
              <w:rPr>
                <w:webHidden/>
              </w:rPr>
            </w:r>
            <w:r w:rsidR="000204C6"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3</w:t>
            </w:r>
            <w:r w:rsidR="000204C6"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81" w:history="1">
            <w:r w:rsidRPr="004A2144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Schülerstatus: Zugeordnet und Kandidat umbenannt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82" w:history="1">
            <w:r w:rsidRPr="004A214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Schülersuche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83" w:history="1">
            <w:r w:rsidRPr="004A2144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Die Option: Kandidaten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84" w:history="1">
            <w:r w:rsidRPr="004A2144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Erweiterte Suche und Expertensuche - neue Suchkriterien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85" w:history="1">
            <w:r w:rsidRPr="004A214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Schülerbasisdaten &gt; Schülerstammdaten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48132686" w:history="1">
            <w:r w:rsidRPr="004A2144">
              <w:rPr>
                <w:rStyle w:val="Hyperlink"/>
              </w:rPr>
              <w:t>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87" w:history="1">
            <w:r w:rsidRPr="004A2144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Personal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88" w:history="1">
            <w:r w:rsidRPr="004A2144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Schulumfeld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89" w:history="1">
            <w:r w:rsidRPr="004A2144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4"/>
            <w:rPr>
              <w:rFonts w:asciiTheme="minorHAnsi" w:hAnsiTheme="minorHAnsi"/>
              <w:sz w:val="22"/>
            </w:rPr>
          </w:pPr>
          <w:hyperlink w:anchor="_Toc448132690" w:history="1">
            <w:r w:rsidRPr="004A2144">
              <w:rPr>
                <w:rStyle w:val="Hyperlink"/>
              </w:rPr>
              <w:t>5.1.1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4A2144">
              <w:rPr>
                <w:rStyle w:val="Hyperlink"/>
              </w:rPr>
              <w:t>Neue Funktionalität bei der Berufsbezeichnung „- Kein Beruf !!! -“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4"/>
            <w:rPr>
              <w:rFonts w:asciiTheme="minorHAnsi" w:hAnsiTheme="minorHAnsi"/>
              <w:sz w:val="22"/>
            </w:rPr>
          </w:pPr>
          <w:hyperlink w:anchor="_Toc448132691" w:history="1">
            <w:r w:rsidRPr="004A2144">
              <w:rPr>
                <w:rStyle w:val="Hyperlink"/>
              </w:rPr>
              <w:t>5.1.2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4A2144">
              <w:rPr>
                <w:rStyle w:val="Hyperlink"/>
              </w:rPr>
              <w:t>Neue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4"/>
            <w:rPr>
              <w:rFonts w:asciiTheme="minorHAnsi" w:hAnsiTheme="minorHAnsi"/>
              <w:sz w:val="22"/>
            </w:rPr>
          </w:pPr>
          <w:hyperlink w:anchor="_Toc448132692" w:history="1">
            <w:r w:rsidRPr="004A2144">
              <w:rPr>
                <w:rStyle w:val="Hyperlink"/>
              </w:rPr>
              <w:t>5.1.3</w:t>
            </w:r>
            <w:r>
              <w:rPr>
                <w:rFonts w:asciiTheme="minorHAnsi" w:hAnsiTheme="minorHAnsi"/>
                <w:sz w:val="22"/>
              </w:rPr>
              <w:tab/>
            </w:r>
            <w:r w:rsidRPr="004A2144">
              <w:rPr>
                <w:rStyle w:val="Hyperlink"/>
              </w:rPr>
              <w:t>Neue Lernfelder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93" w:history="1">
            <w:r w:rsidRPr="004A2144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Betriebe und Kindergärten/Horte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48132694" w:history="1">
            <w:r w:rsidRPr="004A2144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95" w:history="1">
            <w:r w:rsidRPr="004A2144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Export / Import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96" w:history="1">
            <w:r w:rsidRPr="004A2144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UV-Bearbeitung - Kursbearbeitung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697" w:history="1">
            <w:r w:rsidRPr="004A2144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Abschlüsse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98" w:history="1">
            <w:r w:rsidRPr="004A2144">
              <w:rPr>
                <w:rStyle w:val="Hyperlink"/>
              </w:rPr>
              <w:t>8.1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Abschlüsse &gt; Hauptschule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699" w:history="1">
            <w:r w:rsidRPr="004A2144">
              <w:rPr>
                <w:rStyle w:val="Hyperlink"/>
              </w:rPr>
              <w:t>8.2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Abschlüsse &gt; Realschule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0" w:history="1">
            <w:r w:rsidRPr="004A2144">
              <w:rPr>
                <w:rStyle w:val="Hyperlink"/>
              </w:rPr>
              <w:t>8.3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ZAA HR  - Leistungserfassung erste Fremdsprache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701" w:history="1">
            <w:r w:rsidRPr="004A2144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Zeugnisse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2" w:history="1">
            <w:r w:rsidRPr="004A2144">
              <w:rPr>
                <w:rStyle w:val="Hyperlink"/>
              </w:rPr>
              <w:t>9.1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Neue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3" w:history="1">
            <w:r w:rsidRPr="004A2144">
              <w:rPr>
                <w:rStyle w:val="Hyperlink"/>
              </w:rPr>
              <w:t>9.2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Geänderte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4" w:history="1">
            <w:r w:rsidRPr="004A2144">
              <w:rPr>
                <w:rStyle w:val="Hyperlink"/>
              </w:rPr>
              <w:t>9.3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Abbildung der Kursoptionen HHES und HHKL in Zeugnissen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5" w:history="1">
            <w:r w:rsidRPr="004A2144">
              <w:rPr>
                <w:rStyle w:val="Hyperlink"/>
              </w:rPr>
              <w:t>9.4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Geänderte Darstellung der Noten in Schulform BFSB/VOLB/MASC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48132706" w:history="1">
            <w:r w:rsidRPr="004A2144">
              <w:rPr>
                <w:rStyle w:val="Hyperlink"/>
              </w:rPr>
              <w:t>Extras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707" w:history="1">
            <w:r w:rsidRPr="004A2144">
              <w:rPr>
                <w:rStyle w:val="Hyperlink"/>
              </w:rPr>
              <w:t>10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8" w:history="1">
            <w:r w:rsidRPr="004A2144">
              <w:rPr>
                <w:rStyle w:val="Hyperlink"/>
              </w:rPr>
              <w:t>10.1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Schule &gt; Klassen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09" w:history="1">
            <w:r w:rsidRPr="004A2144">
              <w:rPr>
                <w:rStyle w:val="Hyperlink"/>
              </w:rPr>
              <w:t>10.2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Schüler &gt; Allgemeine Listen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0" w:history="1">
            <w:r w:rsidRPr="004A2144">
              <w:rPr>
                <w:rStyle w:val="Hyperlink"/>
              </w:rPr>
              <w:t>10.3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Schüler &gt; Anträge / Bescheide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1" w:history="1">
            <w:r w:rsidRPr="004A2144">
              <w:rPr>
                <w:rStyle w:val="Hyperlink"/>
              </w:rPr>
              <w:t>10.4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Schüler &gt; Grundschule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2" w:history="1">
            <w:r w:rsidRPr="004A2144">
              <w:rPr>
                <w:rStyle w:val="Hyperlink"/>
              </w:rPr>
              <w:t>10.5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Unterricht &gt; Abitur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3" w:history="1">
            <w:r w:rsidRPr="004A2144">
              <w:rPr>
                <w:rStyle w:val="Hyperlink"/>
              </w:rPr>
              <w:t>10.6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Unterricht &gt; Kurse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4" w:history="1">
            <w:r w:rsidRPr="004A2144">
              <w:rPr>
                <w:rStyle w:val="Hyperlink"/>
              </w:rPr>
              <w:t>10.7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Unterricht &gt; H/R Abschluss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8132715" w:history="1">
            <w:r w:rsidRPr="004A2144">
              <w:rPr>
                <w:rStyle w:val="Hyperlink"/>
              </w:rPr>
              <w:t>10.8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A2144">
              <w:rPr>
                <w:rStyle w:val="Hyperlink"/>
              </w:rPr>
              <w:t>Unterricht &gt; Leistungen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8132716" w:history="1">
            <w:r w:rsidRPr="004A2144">
              <w:rPr>
                <w:rStyle w:val="Hyperlink"/>
              </w:rPr>
              <w:t>11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A2144">
              <w:rPr>
                <w:rStyle w:val="Hyperlink"/>
              </w:rPr>
              <w:t>Aufgabenliste – Regelgruppe Personal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0204C6" w:rsidRDefault="000204C6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48132717" w:history="1">
            <w:r w:rsidRPr="004A2144">
              <w:rPr>
                <w:rStyle w:val="Hyperlink"/>
              </w:rPr>
              <w:t>Ausblick auf Release 22 im August 2016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_Toc448132717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37AE0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6B21F9" w:rsidRDefault="00D81B0A" w:rsidP="00D81B0A">
          <w:pPr>
            <w:pStyle w:val="Verzeichnis2"/>
          </w:pPr>
          <w:r>
            <w:fldChar w:fldCharType="end"/>
          </w:r>
        </w:p>
      </w:sdtContent>
    </w:sdt>
    <w:p w:rsidR="00F31C76" w:rsidRDefault="00F31C76" w:rsidP="008450C2">
      <w:pPr>
        <w:pStyle w:val="LDTextinhalt"/>
      </w:pPr>
      <w:bookmarkStart w:id="0" w:name="_Toc433269071"/>
      <w:r>
        <w:br w:type="page"/>
      </w:r>
      <w:bookmarkStart w:id="1" w:name="_GoBack"/>
      <w:bookmarkEnd w:id="1"/>
    </w:p>
    <w:p w:rsidR="005B47B9" w:rsidRDefault="005B47B9" w:rsidP="005B47B9">
      <w:pPr>
        <w:pStyle w:val="berschrift1"/>
      </w:pPr>
      <w:bookmarkStart w:id="2" w:name="_Toc439069819"/>
      <w:bookmarkStart w:id="3" w:name="_Toc448132680"/>
      <w:bookmarkEnd w:id="2"/>
      <w:r>
        <w:lastRenderedPageBreak/>
        <w:t>Schüler</w:t>
      </w:r>
      <w:bookmarkEnd w:id="3"/>
    </w:p>
    <w:p w:rsidR="005B47B9" w:rsidRDefault="005B47B9" w:rsidP="005B47B9">
      <w:pPr>
        <w:pStyle w:val="berschrift2"/>
      </w:pPr>
      <w:bookmarkStart w:id="4" w:name="_Ref448127043"/>
      <w:bookmarkStart w:id="5" w:name="_Toc448132681"/>
      <w:r>
        <w:t>Schülerstatus: Zugeordnet und Kandidat umbenannt</w:t>
      </w:r>
      <w:bookmarkEnd w:id="4"/>
      <w:bookmarkEnd w:id="5"/>
      <w:r>
        <w:t xml:space="preserve"> </w:t>
      </w:r>
    </w:p>
    <w:p w:rsidR="005B47B9" w:rsidRDefault="005B47B9" w:rsidP="005B47B9">
      <w:pPr>
        <w:pStyle w:val="LDTextinhalteingerckt"/>
      </w:pPr>
      <w:r>
        <w:t>Die Schülersuche wurde neu strukturiert (siehe Kapitel 2).</w:t>
      </w:r>
    </w:p>
    <w:p w:rsidR="005B47B9" w:rsidRDefault="005B47B9" w:rsidP="005B47B9">
      <w:pPr>
        <w:pStyle w:val="LDTextinhalteingerckt"/>
      </w:pPr>
      <w:r>
        <w:t>In diesem Zusammenhang werden künftig folgende Unterscheidungen gemacht:</w:t>
      </w:r>
    </w:p>
    <w:tbl>
      <w:tblPr>
        <w:tblStyle w:val="Tabellenraster"/>
        <w:tblW w:w="8930" w:type="dxa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93"/>
        <w:gridCol w:w="2693"/>
        <w:gridCol w:w="3544"/>
      </w:tblGrid>
      <w:tr w:rsidR="005B47B9" w:rsidTr="005B47B9">
        <w:tc>
          <w:tcPr>
            <w:tcW w:w="2693" w:type="dxa"/>
            <w:shd w:val="clear" w:color="auto" w:fill="F2F2F2" w:themeFill="background1" w:themeFillShade="F2"/>
          </w:tcPr>
          <w:p w:rsidR="005B47B9" w:rsidRPr="005B11A5" w:rsidRDefault="005B47B9" w:rsidP="00E564CB">
            <w:pPr>
              <w:pStyle w:val="LDTextinhalt"/>
              <w:rPr>
                <w:rStyle w:val="LDBereichTabelle"/>
              </w:rPr>
            </w:pPr>
            <w:r>
              <w:rPr>
                <w:rStyle w:val="LDBereichTabelle"/>
              </w:rPr>
              <w:t>Neuer Schülerstatus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:rsidR="005B47B9" w:rsidRPr="005B11A5" w:rsidRDefault="005B47B9" w:rsidP="00E564CB">
            <w:pPr>
              <w:pStyle w:val="LDTextinhalt"/>
              <w:rPr>
                <w:rStyle w:val="LDBereichTabelle"/>
                <w:b w:val="0"/>
              </w:rPr>
            </w:pPr>
            <w:r w:rsidRPr="005B11A5">
              <w:rPr>
                <w:rStyle w:val="LDBereichTabelle"/>
              </w:rPr>
              <w:t xml:space="preserve">Bisheriger </w:t>
            </w:r>
            <w:r>
              <w:rPr>
                <w:rStyle w:val="LDBereichTabelle"/>
              </w:rPr>
              <w:t>Schülerstatus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5B47B9" w:rsidRPr="005B11A5" w:rsidRDefault="005B47B9" w:rsidP="00E564CB">
            <w:pPr>
              <w:pStyle w:val="LDTextinhalt"/>
              <w:rPr>
                <w:rStyle w:val="LDBereichTabelle"/>
                <w:b w:val="0"/>
              </w:rPr>
            </w:pPr>
            <w:r w:rsidRPr="005B11A5">
              <w:rPr>
                <w:rStyle w:val="LDBereichTabelle"/>
              </w:rPr>
              <w:t>Bedeutung</w:t>
            </w:r>
          </w:p>
        </w:tc>
      </w:tr>
      <w:tr w:rsidR="005B47B9" w:rsidTr="005B47B9">
        <w:tc>
          <w:tcPr>
            <w:tcW w:w="2693" w:type="dxa"/>
          </w:tcPr>
          <w:p w:rsidR="005B47B9" w:rsidRPr="007028BC" w:rsidRDefault="005B47B9" w:rsidP="00E564CB">
            <w:pPr>
              <w:rPr>
                <w:rStyle w:val="LDMeneintrag"/>
              </w:rPr>
            </w:pPr>
            <w:r w:rsidRPr="007028BC">
              <w:rPr>
                <w:rStyle w:val="LDMeneintrag"/>
              </w:rPr>
              <w:t>Kandidat mit SD-R</w:t>
            </w:r>
            <w:r>
              <w:rPr>
                <w:rStyle w:val="LDMeneintrag"/>
              </w:rPr>
              <w:br/>
              <w:t>(SD-R: Stammdatenrecht)</w:t>
            </w:r>
          </w:p>
        </w:tc>
        <w:tc>
          <w:tcPr>
            <w:tcW w:w="2693" w:type="dxa"/>
          </w:tcPr>
          <w:p w:rsidR="005B47B9" w:rsidRDefault="005B47B9" w:rsidP="00E564CB">
            <w:pPr>
              <w:pStyle w:val="LDTextinhalt"/>
            </w:pPr>
            <w:r>
              <w:rPr>
                <w:rStyle w:val="LDMeneintrag"/>
              </w:rPr>
              <w:t>Zugeordnete</w:t>
            </w:r>
          </w:p>
        </w:tc>
        <w:tc>
          <w:tcPr>
            <w:tcW w:w="3544" w:type="dxa"/>
          </w:tcPr>
          <w:p w:rsidR="005B47B9" w:rsidRPr="006C378C" w:rsidRDefault="005B47B9" w:rsidP="00E564CB">
            <w:r w:rsidRPr="008E2ECA">
              <w:rPr>
                <w:rFonts w:cs="Arial"/>
                <w:sz w:val="20"/>
                <w:szCs w:val="20"/>
              </w:rPr>
              <w:t>Für diese Kandidaten können Sie die Schülerstammdaten bearbeiten</w:t>
            </w:r>
            <w:r w:rsidRPr="006C378C">
              <w:t>.</w:t>
            </w:r>
          </w:p>
        </w:tc>
      </w:tr>
      <w:tr w:rsidR="005B47B9" w:rsidRPr="00376CFE" w:rsidTr="005B47B9">
        <w:tc>
          <w:tcPr>
            <w:tcW w:w="2693" w:type="dxa"/>
          </w:tcPr>
          <w:p w:rsidR="005B47B9" w:rsidRDefault="005B47B9" w:rsidP="00E564CB">
            <w:pPr>
              <w:rPr>
                <w:rStyle w:val="LDMeneintrag"/>
              </w:rPr>
            </w:pPr>
            <w:r w:rsidRPr="007028BC">
              <w:rPr>
                <w:rStyle w:val="LDMeneintrag"/>
              </w:rPr>
              <w:t>Kandidat ohne SD-R</w:t>
            </w:r>
          </w:p>
          <w:p w:rsidR="005B47B9" w:rsidRPr="007028BC" w:rsidRDefault="005B47B9" w:rsidP="00E564CB">
            <w:pPr>
              <w:rPr>
                <w:rStyle w:val="LDMeneintrag"/>
              </w:rPr>
            </w:pPr>
            <w:r>
              <w:rPr>
                <w:rStyle w:val="LDMeneintrag"/>
              </w:rPr>
              <w:t>(SD-R: Stammdatenrecht)</w:t>
            </w:r>
          </w:p>
        </w:tc>
        <w:tc>
          <w:tcPr>
            <w:tcW w:w="2693" w:type="dxa"/>
          </w:tcPr>
          <w:p w:rsidR="005B47B9" w:rsidRDefault="005B47B9" w:rsidP="00E564CB">
            <w:pPr>
              <w:pStyle w:val="LDTextinhalt"/>
            </w:pPr>
            <w:r w:rsidRPr="007D4CCD">
              <w:rPr>
                <w:rStyle w:val="LDMeneintrag"/>
              </w:rPr>
              <w:t>Kandidat</w:t>
            </w:r>
            <w:r>
              <w:rPr>
                <w:rStyle w:val="LDMeneintrag"/>
              </w:rPr>
              <w:t>en</w:t>
            </w:r>
          </w:p>
        </w:tc>
        <w:tc>
          <w:tcPr>
            <w:tcW w:w="3544" w:type="dxa"/>
          </w:tcPr>
          <w:p w:rsidR="005B47B9" w:rsidRPr="00376CFE" w:rsidRDefault="005B47B9" w:rsidP="00E564CB">
            <w:r w:rsidRPr="008E2ECA">
              <w:rPr>
                <w:rFonts w:cs="Arial"/>
                <w:sz w:val="20"/>
                <w:szCs w:val="20"/>
              </w:rPr>
              <w:t>Für diese Kandidaten können Sie die Schülerstammdaten nicht bearbeiten</w:t>
            </w:r>
            <w:r w:rsidRPr="00376CFE">
              <w:t>.</w:t>
            </w:r>
          </w:p>
        </w:tc>
      </w:tr>
    </w:tbl>
    <w:p w:rsidR="005B47B9" w:rsidRDefault="005B47B9" w:rsidP="00D81B0A">
      <w:pPr>
        <w:pStyle w:val="berschrift2"/>
      </w:pPr>
      <w:bookmarkStart w:id="6" w:name="_Toc446396460"/>
      <w:bookmarkStart w:id="7" w:name="_Toc448132682"/>
      <w:r>
        <w:t>Schülersuche</w:t>
      </w:r>
      <w:bookmarkEnd w:id="6"/>
      <w:bookmarkEnd w:id="7"/>
    </w:p>
    <w:tbl>
      <w:tblPr>
        <w:tblStyle w:val="Tabellenraster"/>
        <w:tblW w:w="8930" w:type="dxa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44"/>
        <w:gridCol w:w="7086"/>
      </w:tblGrid>
      <w:tr w:rsidR="005B47B9" w:rsidRPr="00E8464C" w:rsidTr="00E564CB">
        <w:trPr>
          <w:trHeight w:val="1634"/>
        </w:trPr>
        <w:tc>
          <w:tcPr>
            <w:tcW w:w="1844" w:type="dxa"/>
          </w:tcPr>
          <w:p w:rsidR="005B47B9" w:rsidRPr="00AC1B10" w:rsidRDefault="005B47B9" w:rsidP="00E564CB">
            <w:pPr>
              <w:pStyle w:val="LDTextinhalt"/>
              <w:rPr>
                <w:rStyle w:val="LDBereichTabelle"/>
                <w:b w:val="0"/>
              </w:rPr>
            </w:pPr>
            <w:r w:rsidRPr="00AC1B10">
              <w:rPr>
                <w:rStyle w:val="LDBereichTabelle"/>
              </w:rPr>
              <w:t>Neue Schülersuche</w:t>
            </w:r>
          </w:p>
        </w:tc>
        <w:tc>
          <w:tcPr>
            <w:tcW w:w="7086" w:type="dxa"/>
          </w:tcPr>
          <w:p w:rsidR="005B47B9" w:rsidRPr="00DE452D" w:rsidRDefault="005B47B9" w:rsidP="00E564CB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7D10BA11" wp14:editId="05BF22BA">
                  <wp:extent cx="4320000" cy="867600"/>
                  <wp:effectExtent l="19050" t="19050" r="23495" b="27940"/>
                  <wp:docPr id="295" name="Grafik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ülersuche neu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867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7B9" w:rsidRPr="00E8464C" w:rsidTr="00E564CB">
        <w:tc>
          <w:tcPr>
            <w:tcW w:w="1844" w:type="dxa"/>
          </w:tcPr>
          <w:p w:rsidR="005B47B9" w:rsidRPr="00AC1B10" w:rsidRDefault="005B47B9" w:rsidP="00E564CB">
            <w:pPr>
              <w:pStyle w:val="LDTextinhalt"/>
              <w:rPr>
                <w:rStyle w:val="LDBereichTabelle"/>
              </w:rPr>
            </w:pPr>
            <w:r w:rsidRPr="00AC1B10">
              <w:rPr>
                <w:rStyle w:val="LDBereichTabelle"/>
              </w:rPr>
              <w:t>Bisherige Schülersuche</w:t>
            </w:r>
          </w:p>
        </w:tc>
        <w:tc>
          <w:tcPr>
            <w:tcW w:w="7086" w:type="dxa"/>
          </w:tcPr>
          <w:p w:rsidR="005B47B9" w:rsidRPr="00DE452D" w:rsidRDefault="005B47B9" w:rsidP="00E564CB">
            <w:pPr>
              <w:pStyle w:val="LDTextinhalt"/>
            </w:pPr>
            <w:r w:rsidRPr="00E8464C">
              <w:rPr>
                <w:noProof/>
                <w:lang w:eastAsia="de-DE"/>
              </w:rPr>
              <w:drawing>
                <wp:inline distT="0" distB="0" distL="0" distR="0" wp14:anchorId="10A3F97D" wp14:editId="7DA6E18F">
                  <wp:extent cx="4320000" cy="950400"/>
                  <wp:effectExtent l="19050" t="19050" r="23495" b="21590"/>
                  <wp:docPr id="296" name="Grafik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950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38DE" w:rsidRDefault="002538DE" w:rsidP="002538DE">
      <w:pPr>
        <w:pStyle w:val="LDTextinhalteingerckt"/>
      </w:pPr>
      <w:bookmarkStart w:id="8" w:name="_Toc446396462"/>
    </w:p>
    <w:p w:rsidR="002538DE" w:rsidRDefault="002538DE" w:rsidP="002538DE">
      <w:pPr>
        <w:pStyle w:val="LDTextinhalteingerckt"/>
      </w:pPr>
      <w:r>
        <w:t xml:space="preserve">Die Schülersuche wurde überarbeitet. </w:t>
      </w:r>
      <w:r w:rsidRPr="00AC1B10">
        <w:rPr>
          <w:rStyle w:val="LDNeu"/>
        </w:rPr>
        <w:t>Folgende Änderungen wurden vorgenommen</w:t>
      </w:r>
      <w:r>
        <w:t>:</w:t>
      </w:r>
    </w:p>
    <w:p w:rsidR="002538DE" w:rsidRPr="008B78AB" w:rsidRDefault="002538DE" w:rsidP="002538DE">
      <w:pPr>
        <w:pStyle w:val="LDAuflistungHandlungen"/>
      </w:pPr>
      <w:r w:rsidRPr="008B78AB">
        <w:t xml:space="preserve">Die Zeilen mit den Optionen </w:t>
      </w:r>
      <w:r w:rsidRPr="008B78AB">
        <w:rPr>
          <w:rStyle w:val="LDBedienelement"/>
        </w:rPr>
        <w:t>Schüler</w:t>
      </w:r>
      <w:r w:rsidRPr="008B78AB">
        <w:t xml:space="preserve"> und </w:t>
      </w:r>
      <w:r w:rsidRPr="008B78AB">
        <w:rPr>
          <w:rStyle w:val="LDBedienelement"/>
        </w:rPr>
        <w:t>Kandidaten</w:t>
      </w:r>
      <w:r w:rsidRPr="008B78AB">
        <w:t xml:space="preserve"> wurden getauscht. Die Option </w:t>
      </w:r>
      <w:r w:rsidRPr="008B78AB">
        <w:rPr>
          <w:rStyle w:val="LDBedienelement"/>
        </w:rPr>
        <w:t>Schüler</w:t>
      </w:r>
      <w:r w:rsidRPr="008B78AB">
        <w:t xml:space="preserve"> steht nun oben.</w:t>
      </w:r>
    </w:p>
    <w:p w:rsidR="002538DE" w:rsidRPr="008B78AB" w:rsidRDefault="002538DE" w:rsidP="002538DE">
      <w:pPr>
        <w:pStyle w:val="LDAuflistungHandlungen"/>
      </w:pPr>
      <w:r w:rsidRPr="008B78AB">
        <w:t xml:space="preserve">Bei der </w:t>
      </w:r>
      <w:r w:rsidRPr="008B78AB">
        <w:rPr>
          <w:rStyle w:val="LDBedienelement"/>
        </w:rPr>
        <w:t>Option Schüler</w:t>
      </w:r>
      <w:r w:rsidRPr="008B78AB">
        <w:t xml:space="preserve"> ist der Status </w:t>
      </w:r>
      <w:r w:rsidRPr="008B78AB">
        <w:rPr>
          <w:rStyle w:val="hervorhebung"/>
        </w:rPr>
        <w:t xml:space="preserve">Zugeordnete </w:t>
      </w:r>
      <w:r w:rsidRPr="008B78AB">
        <w:t>entfallen (siehe Kapitel</w:t>
      </w:r>
      <w:r>
        <w:t xml:space="preserve"> </w:t>
      </w:r>
      <w:r>
        <w:fldChar w:fldCharType="begin"/>
      </w:r>
      <w:r>
        <w:instrText xml:space="preserve"> REF _Ref448127043 \r \h </w:instrText>
      </w:r>
      <w:r>
        <w:fldChar w:fldCharType="separate"/>
      </w:r>
      <w:r w:rsidR="00637AE0">
        <w:t>1</w:t>
      </w:r>
      <w:r>
        <w:fldChar w:fldCharType="end"/>
      </w:r>
      <w:r>
        <w:t>)</w:t>
      </w:r>
      <w:r w:rsidRPr="008B78AB">
        <w:t>.</w:t>
      </w:r>
    </w:p>
    <w:p w:rsidR="002538DE" w:rsidRPr="008B78AB" w:rsidRDefault="002538DE" w:rsidP="002538DE">
      <w:pPr>
        <w:pStyle w:val="LDAuflistungHandlungen"/>
      </w:pPr>
      <w:r w:rsidRPr="008B78AB">
        <w:t xml:space="preserve">Bei der </w:t>
      </w:r>
      <w:r w:rsidRPr="008B78AB">
        <w:rPr>
          <w:rStyle w:val="LDBedienelement"/>
        </w:rPr>
        <w:t>Option Kandidaten</w:t>
      </w:r>
      <w:r w:rsidRPr="008B78AB">
        <w:t xml:space="preserve"> können Sie nun suchen nach Kandidaten mit dem Status </w:t>
      </w:r>
    </w:p>
    <w:p w:rsidR="002538DE" w:rsidRPr="008B78AB" w:rsidRDefault="002538DE" w:rsidP="002538DE">
      <w:pPr>
        <w:pStyle w:val="LDAuflistungzweiteEbene"/>
      </w:pPr>
      <w:r w:rsidRPr="005B47B9">
        <w:t>ohne</w:t>
      </w:r>
      <w:r w:rsidRPr="008B78AB">
        <w:t xml:space="preserve"> SD-R (entspricht dem bisherigen Status: </w:t>
      </w:r>
      <w:r w:rsidRPr="008B78AB">
        <w:rPr>
          <w:rStyle w:val="LDMeneintrag"/>
          <w:rFonts w:cs="Arial"/>
        </w:rPr>
        <w:t>Kandidaten</w:t>
      </w:r>
      <w:r w:rsidRPr="008B78AB">
        <w:t>)</w:t>
      </w:r>
    </w:p>
    <w:p w:rsidR="002538DE" w:rsidRPr="008B78AB" w:rsidRDefault="002538DE" w:rsidP="002538DE">
      <w:pPr>
        <w:pStyle w:val="LDAuflistungzweiteEbene"/>
      </w:pPr>
      <w:r w:rsidRPr="008B78AB">
        <w:t xml:space="preserve">mit SD-R (entspricht dem bisherigen Status: </w:t>
      </w:r>
      <w:r w:rsidRPr="008B78AB">
        <w:rPr>
          <w:rStyle w:val="LDMeneintrag"/>
          <w:rFonts w:cs="Arial"/>
        </w:rPr>
        <w:t>Zugeordnete</w:t>
      </w:r>
      <w:r w:rsidRPr="008B78AB">
        <w:t>)</w:t>
      </w:r>
    </w:p>
    <w:p w:rsidR="002538DE" w:rsidRDefault="002538DE" w:rsidP="002538DE">
      <w:pPr>
        <w:pStyle w:val="LDAuflistungzweiteEbene"/>
      </w:pPr>
      <w:r w:rsidRPr="008B78AB">
        <w:t xml:space="preserve">Für eine </w:t>
      </w:r>
      <w:r w:rsidRPr="005B47B9">
        <w:t>verfeinerte</w:t>
      </w:r>
      <w:r w:rsidRPr="008B78AB">
        <w:t xml:space="preserve"> Suche können Sie differenzieren zwischen „ist Kandidat“, „angenommen“, „auf Warteliste“ und „abgelehnt / desinteressiert“.</w:t>
      </w:r>
    </w:p>
    <w:p w:rsidR="005B47B9" w:rsidRPr="00B36A75" w:rsidRDefault="005B47B9" w:rsidP="00B36A75">
      <w:pPr>
        <w:pStyle w:val="berschrift3"/>
      </w:pPr>
      <w:bookmarkStart w:id="9" w:name="_Toc448132683"/>
      <w:r w:rsidRPr="00B36A75">
        <w:t>Die Option: Kandidaten</w:t>
      </w:r>
      <w:bookmarkEnd w:id="8"/>
      <w:bookmarkEnd w:id="9"/>
    </w:p>
    <w:p w:rsidR="005B47B9" w:rsidRPr="008B78AB" w:rsidRDefault="005B47B9" w:rsidP="005B47B9">
      <w:pPr>
        <w:pStyle w:val="LDTextinhalteingerckt"/>
      </w:pPr>
      <w:r w:rsidRPr="008B78AB">
        <w:t xml:space="preserve">Bei der Option </w:t>
      </w:r>
      <w:r w:rsidRPr="008B78AB">
        <w:rPr>
          <w:rStyle w:val="LDBedienelement"/>
        </w:rPr>
        <w:t>Kandidaten</w:t>
      </w:r>
      <w:r w:rsidRPr="008B78AB">
        <w:t xml:space="preserve"> sind automatisch die Kontrollkästchen </w:t>
      </w:r>
      <w:r w:rsidRPr="008B78AB">
        <w:rPr>
          <w:rStyle w:val="LDBedienelement"/>
        </w:rPr>
        <w:t>mit SD-R</w:t>
      </w:r>
      <w:r w:rsidRPr="008B78AB">
        <w:t xml:space="preserve">, </w:t>
      </w:r>
      <w:r w:rsidRPr="008B78AB">
        <w:rPr>
          <w:rStyle w:val="LDBedienelement"/>
        </w:rPr>
        <w:t>ohne SD-R</w:t>
      </w:r>
      <w:r w:rsidRPr="008B78AB">
        <w:t xml:space="preserve">, </w:t>
      </w:r>
      <w:r w:rsidRPr="008B78AB">
        <w:rPr>
          <w:rStyle w:val="LDBedienelement"/>
        </w:rPr>
        <w:t>ist Kandidat</w:t>
      </w:r>
      <w:r w:rsidRPr="008B78AB">
        <w:t xml:space="preserve"> und </w:t>
      </w:r>
      <w:r w:rsidRPr="008B78AB">
        <w:rPr>
          <w:rStyle w:val="LDBedienelement"/>
        </w:rPr>
        <w:t>angenommen</w:t>
      </w:r>
      <w:r w:rsidRPr="008B78AB">
        <w:t xml:space="preserve"> angehakt.</w:t>
      </w:r>
    </w:p>
    <w:p w:rsidR="005B47B9" w:rsidRDefault="005B47B9" w:rsidP="005B47B9">
      <w:pPr>
        <w:pStyle w:val="LDTextinhalteingerckt"/>
      </w:pPr>
      <w:r w:rsidRPr="008B78AB">
        <w:t>Um ein Suchergebnis zu erhalten, müssen immer angehakt sein:</w:t>
      </w:r>
    </w:p>
    <w:p w:rsidR="00B36A75" w:rsidRPr="008B78AB" w:rsidRDefault="00B36A75" w:rsidP="005B47B9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02EDE5F2" wp14:editId="7B9B28D6">
            <wp:extent cx="5580000" cy="1328400"/>
            <wp:effectExtent l="0" t="0" r="1905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7B9" w:rsidRPr="00B36A75" w:rsidRDefault="005B47B9" w:rsidP="00B36A75">
      <w:pPr>
        <w:pStyle w:val="berschrift3"/>
      </w:pPr>
      <w:bookmarkStart w:id="10" w:name="_Toc446396463"/>
      <w:bookmarkStart w:id="11" w:name="_Toc448132684"/>
      <w:r w:rsidRPr="00B36A75">
        <w:t>Erweiterte Suche und Expertensuche - neue Suchkriterien</w:t>
      </w:r>
      <w:bookmarkEnd w:id="10"/>
      <w:bookmarkEnd w:id="11"/>
    </w:p>
    <w:p w:rsidR="005B47B9" w:rsidRDefault="005B47B9" w:rsidP="005B47B9">
      <w:pPr>
        <w:pStyle w:val="LDTextinhalteingerckt"/>
      </w:pPr>
      <w:r>
        <w:t xml:space="preserve">In der Schülersuche kann in den Registern </w:t>
      </w:r>
      <w:r w:rsidRPr="00113C1B">
        <w:rPr>
          <w:rStyle w:val="LDRegister"/>
        </w:rPr>
        <w:t>Erweiterte Suche</w:t>
      </w:r>
      <w:r>
        <w:t xml:space="preserve"> und </w:t>
      </w:r>
      <w:r w:rsidRPr="00113C1B">
        <w:rPr>
          <w:rStyle w:val="LDRegister"/>
        </w:rPr>
        <w:t>Expertensuche</w:t>
      </w:r>
      <w:r>
        <w:t xml:space="preserve"> nun auch nach dem Suchkriterium: </w:t>
      </w:r>
      <w:r w:rsidRPr="005867ED">
        <w:rPr>
          <w:rStyle w:val="LDMeneintrag"/>
        </w:rPr>
        <w:t>lebenswichtige Informationen</w:t>
      </w:r>
      <w:r>
        <w:t xml:space="preserve"> und </w:t>
      </w:r>
      <w:r w:rsidRPr="005867ED">
        <w:rPr>
          <w:rStyle w:val="LDMeneintrag"/>
        </w:rPr>
        <w:t>Schulinterne Informationen</w:t>
      </w:r>
      <w:r>
        <w:t xml:space="preserve"> gesucht werden.</w:t>
      </w:r>
      <w:r w:rsidR="002538DE">
        <w:t xml:space="preserve"> </w:t>
      </w:r>
      <w:r>
        <w:t xml:space="preserve">Die Suche bezieht sich </w:t>
      </w:r>
    </w:p>
    <w:p w:rsidR="005B47B9" w:rsidRPr="008B78AB" w:rsidRDefault="005B47B9" w:rsidP="005B47B9">
      <w:pPr>
        <w:pStyle w:val="LDAuflistungHandlungen"/>
      </w:pPr>
      <w:r w:rsidRPr="008B78AB">
        <w:t xml:space="preserve">bei den </w:t>
      </w:r>
      <w:r w:rsidRPr="008B78AB">
        <w:rPr>
          <w:rStyle w:val="hervorhebung"/>
        </w:rPr>
        <w:t>schulinternen Informationen</w:t>
      </w:r>
      <w:r w:rsidRPr="008B78AB">
        <w:t xml:space="preserve"> nur auf die Feldnamen, z. B. R* oder </w:t>
      </w:r>
      <w:proofErr w:type="spellStart"/>
      <w:r w:rsidRPr="008B78AB">
        <w:t>Rel</w:t>
      </w:r>
      <w:proofErr w:type="spellEnd"/>
      <w:r w:rsidRPr="008B78AB">
        <w:t xml:space="preserve">* für den Feldnamen: </w:t>
      </w:r>
      <w:r w:rsidRPr="008B78AB">
        <w:rPr>
          <w:rStyle w:val="LDMeneintrag"/>
        </w:rPr>
        <w:t>Religionswunsch.</w:t>
      </w:r>
    </w:p>
    <w:p w:rsidR="005B47B9" w:rsidRDefault="005B47B9" w:rsidP="005B47B9">
      <w:pPr>
        <w:pStyle w:val="LDAuflistungHandlungen"/>
      </w:pPr>
      <w:r w:rsidRPr="008B78AB">
        <w:t xml:space="preserve">bei </w:t>
      </w:r>
      <w:r w:rsidRPr="008B78AB">
        <w:rPr>
          <w:rStyle w:val="hervorhebung"/>
        </w:rPr>
        <w:t>lebenswichtigen Informationen</w:t>
      </w:r>
      <w:r w:rsidRPr="008B78AB">
        <w:t xml:space="preserve"> auf den Feldinhalt, der dem Schüler auf der Webseite </w:t>
      </w:r>
      <w:r w:rsidRPr="008B78AB">
        <w:rPr>
          <w:rStyle w:val="LDMenpunkt"/>
        </w:rPr>
        <w:t>Schüler &gt; Schülerbasisdaten &gt; Zusatzinformationen</w:t>
      </w:r>
      <w:r w:rsidRPr="008B78AB">
        <w:t xml:space="preserve"> zugewiesen wurde</w:t>
      </w:r>
      <w:r>
        <w:t>.</w:t>
      </w:r>
    </w:p>
    <w:p w:rsidR="00567696" w:rsidRDefault="00567696" w:rsidP="00567696">
      <w:pPr>
        <w:pStyle w:val="LDAbsatznachberschri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567696" w:rsidTr="00F84284">
        <w:trPr>
          <w:trHeight w:val="559"/>
        </w:trPr>
        <w:tc>
          <w:tcPr>
            <w:tcW w:w="1668" w:type="dxa"/>
          </w:tcPr>
          <w:p w:rsidR="00567696" w:rsidRDefault="00567696" w:rsidP="00F84284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A7A953B" wp14:editId="1BBBA9AA">
                  <wp:extent cx="381000" cy="304800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567696" w:rsidRDefault="00567696" w:rsidP="00F84284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:rsidR="00567696" w:rsidRDefault="00567696" w:rsidP="00567696">
            <w:pPr>
              <w:pStyle w:val="LDTextinhalt"/>
            </w:pPr>
            <w:r>
              <w:t xml:space="preserve">Um alle Schüler zu finden, für die lebenswichtige Informationen in der LUSD eingetragen sind, geben Sie in der </w:t>
            </w:r>
            <w:r w:rsidRPr="002538DE">
              <w:rPr>
                <w:rStyle w:val="LDRegister"/>
              </w:rPr>
              <w:t>Erweiterten Suche</w:t>
            </w:r>
            <w:r>
              <w:t xml:space="preserve"> oder in der </w:t>
            </w:r>
            <w:r w:rsidRPr="002538DE">
              <w:rPr>
                <w:rStyle w:val="LDRegister"/>
              </w:rPr>
              <w:t>Expertensuche</w:t>
            </w:r>
            <w:r>
              <w:t xml:space="preserve"> folgenden Sucheintrag ein:</w:t>
            </w:r>
          </w:p>
          <w:p w:rsidR="00567696" w:rsidRPr="002538DE" w:rsidRDefault="00567696" w:rsidP="00567696">
            <w:r w:rsidRPr="002538DE">
              <w:drawing>
                <wp:inline distT="0" distB="0" distL="0" distR="0" wp14:anchorId="100E8EF5" wp14:editId="198EF40B">
                  <wp:extent cx="4320000" cy="399600"/>
                  <wp:effectExtent l="19050" t="19050" r="23495" b="1968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1434" w:rsidRDefault="001A1434" w:rsidP="001A1434">
      <w:pPr>
        <w:pStyle w:val="berschrift2"/>
      </w:pPr>
      <w:bookmarkStart w:id="12" w:name="_Toc446396464"/>
      <w:bookmarkStart w:id="13" w:name="_Toc448132685"/>
      <w:r>
        <w:t>Schülerbasisdaten &gt; Schülerstammdaten</w:t>
      </w:r>
      <w:bookmarkEnd w:id="12"/>
      <w:bookmarkEnd w:id="13"/>
    </w:p>
    <w:p w:rsidR="001A1434" w:rsidRDefault="001A1434" w:rsidP="001A1434">
      <w:pPr>
        <w:pStyle w:val="LDTextinhalteingerckt"/>
      </w:pPr>
      <w:r>
        <w:t xml:space="preserve">Auf der Webseite </w:t>
      </w:r>
      <w:r w:rsidRPr="002038D8">
        <w:rPr>
          <w:rStyle w:val="LDMenpunkt"/>
        </w:rPr>
        <w:t>Schülerstammdaten</w:t>
      </w:r>
      <w:r>
        <w:t xml:space="preserve">  wurde die Sortierung in den folgenden Feldern angepasst:</w:t>
      </w:r>
    </w:p>
    <w:p w:rsidR="001A1434" w:rsidRDefault="001A1434" w:rsidP="002538DE">
      <w:pPr>
        <w:pStyle w:val="LDAbsatznachberschrift"/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984"/>
        <w:gridCol w:w="4394"/>
      </w:tblGrid>
      <w:tr w:rsidR="001A1434" w:rsidRPr="00114D8D" w:rsidTr="00E564CB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bookmarkStart w:id="14" w:name="OLE_LINK1"/>
            <w:r w:rsidRPr="00376CFE">
              <w:rPr>
                <w:rStyle w:val="LDBereichTabelle"/>
              </w:rPr>
              <w:t>Feld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Standardwert</w:t>
            </w:r>
          </w:p>
        </w:tc>
        <w:tc>
          <w:tcPr>
            <w:tcW w:w="439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proofErr w:type="spellStart"/>
            <w:r w:rsidRPr="00376CFE">
              <w:rPr>
                <w:rStyle w:val="LDBereichTabelle"/>
              </w:rPr>
              <w:t>Sortiertung</w:t>
            </w:r>
            <w:proofErr w:type="spellEnd"/>
          </w:p>
        </w:tc>
      </w:tr>
      <w:tr w:rsidR="001A1434" w:rsidRPr="00114D8D" w:rsidTr="00E564CB">
        <w:tc>
          <w:tcPr>
            <w:tcW w:w="2552" w:type="dxa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 w:rsidRPr="00BB3AA6">
              <w:rPr>
                <w:rStyle w:val="hervorhebung"/>
              </w:rPr>
              <w:t>Namenszusatz</w:t>
            </w:r>
          </w:p>
          <w:p w:rsidR="002538DE" w:rsidRPr="00BB3AA6" w:rsidRDefault="002538DE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Konfession</w:t>
            </w:r>
          </w:p>
        </w:tc>
        <w:tc>
          <w:tcPr>
            <w:tcW w:w="198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- kein Eintrag -</w:t>
            </w: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dann alphabetisch aufsteigend</w:t>
            </w:r>
          </w:p>
        </w:tc>
      </w:tr>
      <w:tr w:rsidR="001A1434" w:rsidRPr="00114D8D" w:rsidTr="00E564CB">
        <w:tc>
          <w:tcPr>
            <w:tcW w:w="2552" w:type="dxa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Notfallansprechpartner</w:t>
            </w:r>
          </w:p>
          <w:p w:rsidR="002538DE" w:rsidRPr="00BB3AA6" w:rsidRDefault="002538DE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Familiensprache</w:t>
            </w:r>
          </w:p>
        </w:tc>
        <w:tc>
          <w:tcPr>
            <w:tcW w:w="1984" w:type="dxa"/>
          </w:tcPr>
          <w:p w:rsidR="001A1434" w:rsidRPr="008E2ECA" w:rsidRDefault="001A1434" w:rsidP="00E564CB">
            <w:pPr>
              <w:pStyle w:val="LDTextinhalt"/>
            </w:pP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alphabetisch aufsteigend</w:t>
            </w:r>
          </w:p>
        </w:tc>
      </w:tr>
    </w:tbl>
    <w:p w:rsidR="001A1434" w:rsidRDefault="001A1434" w:rsidP="001A1434">
      <w:pPr>
        <w:pStyle w:val="berschrift1"/>
      </w:pPr>
      <w:bookmarkStart w:id="15" w:name="_Toc446396465"/>
      <w:bookmarkStart w:id="16" w:name="_Toc448132686"/>
      <w:bookmarkEnd w:id="14"/>
      <w:r>
        <w:t>Schule</w:t>
      </w:r>
      <w:bookmarkEnd w:id="15"/>
      <w:bookmarkEnd w:id="16"/>
    </w:p>
    <w:p w:rsidR="001A1434" w:rsidRDefault="001A1434" w:rsidP="001A1434">
      <w:pPr>
        <w:pStyle w:val="berschrift2"/>
      </w:pPr>
      <w:bookmarkStart w:id="17" w:name="_Toc446396466"/>
      <w:bookmarkStart w:id="18" w:name="_Toc448132687"/>
      <w:r>
        <w:t>Personal</w:t>
      </w:r>
      <w:bookmarkEnd w:id="17"/>
      <w:bookmarkEnd w:id="18"/>
    </w:p>
    <w:p w:rsidR="001A1434" w:rsidRDefault="001A1434" w:rsidP="001A1434">
      <w:pPr>
        <w:pStyle w:val="LDTextinhalteingerckt"/>
      </w:pPr>
      <w:r>
        <w:t xml:space="preserve">Die Pflichtfelder </w:t>
      </w:r>
      <w:r w:rsidRPr="00C100A0">
        <w:rPr>
          <w:rStyle w:val="LDBedienelement"/>
        </w:rPr>
        <w:t>Geboren am, Geschlecht</w:t>
      </w:r>
      <w:r>
        <w:t xml:space="preserve"> und </w:t>
      </w:r>
      <w:r w:rsidRPr="00C100A0">
        <w:rPr>
          <w:rStyle w:val="LDBedienelement"/>
        </w:rPr>
        <w:t>Staatsangehörigkeit</w:t>
      </w:r>
      <w:r>
        <w:t xml:space="preserve"> auf der Webseite </w:t>
      </w:r>
      <w:r w:rsidRPr="002F2174">
        <w:rPr>
          <w:rStyle w:val="LDMenpunkt"/>
        </w:rPr>
        <w:t>Personal &gt; Personal bearbeiten</w:t>
      </w:r>
      <w:r>
        <w:t xml:space="preserve"> – Register </w:t>
      </w:r>
      <w:r w:rsidRPr="002F2174">
        <w:rPr>
          <w:rStyle w:val="LDRegister"/>
        </w:rPr>
        <w:t>Personenbezogen</w:t>
      </w:r>
      <w:r>
        <w:t xml:space="preserve"> </w:t>
      </w:r>
    </w:p>
    <w:p w:rsidR="001A1434" w:rsidRPr="008B78AB" w:rsidRDefault="001A1434" w:rsidP="001A1434">
      <w:pPr>
        <w:pStyle w:val="LDAuflistungHandlungen"/>
      </w:pPr>
      <w:r w:rsidRPr="008B78AB">
        <w:t xml:space="preserve">werden bei </w:t>
      </w:r>
      <w:proofErr w:type="spellStart"/>
      <w:r w:rsidRPr="008B78AB">
        <w:t>gematchtem</w:t>
      </w:r>
      <w:proofErr w:type="spellEnd"/>
      <w:r w:rsidRPr="008B78AB">
        <w:t xml:space="preserve"> SAP-Personal automatisch mit den Daten aus SAP befüllt. Sie sind in der LUSD nicht mehr bearbeitbar.</w:t>
      </w:r>
    </w:p>
    <w:p w:rsidR="001A1434" w:rsidRPr="008B78AB" w:rsidRDefault="001A1434" w:rsidP="001A1434">
      <w:pPr>
        <w:pStyle w:val="LDAuflistungHandlungen"/>
      </w:pPr>
      <w:r w:rsidRPr="008B78AB">
        <w:t>können für Personal, das nicht in SAP erfasst ist, weiterhin bearbeitet werden.</w:t>
      </w:r>
    </w:p>
    <w:p w:rsidR="001A1434" w:rsidRPr="00D81B0A" w:rsidRDefault="001A1434" w:rsidP="00D81B0A">
      <w:pPr>
        <w:pStyle w:val="berschrift2"/>
      </w:pPr>
      <w:bookmarkStart w:id="19" w:name="_Toc446396467"/>
      <w:bookmarkStart w:id="20" w:name="_Toc448132688"/>
      <w:r w:rsidRPr="00D81B0A">
        <w:t>Schulumfeld</w:t>
      </w:r>
      <w:bookmarkEnd w:id="19"/>
      <w:bookmarkEnd w:id="20"/>
    </w:p>
    <w:p w:rsidR="001A1434" w:rsidRPr="00B36A75" w:rsidRDefault="001A1434" w:rsidP="00B36A75">
      <w:pPr>
        <w:pStyle w:val="berschrift3"/>
      </w:pPr>
      <w:bookmarkStart w:id="21" w:name="_Toc446396468"/>
      <w:bookmarkStart w:id="22" w:name="_Toc448132689"/>
      <w:r w:rsidRPr="00B36A75">
        <w:t>Berufe</w:t>
      </w:r>
      <w:bookmarkEnd w:id="21"/>
      <w:bookmarkEnd w:id="22"/>
    </w:p>
    <w:p w:rsidR="001A1434" w:rsidRPr="00B36A75" w:rsidRDefault="001A1434" w:rsidP="00B36A75">
      <w:pPr>
        <w:pStyle w:val="berschrift4"/>
      </w:pPr>
      <w:bookmarkStart w:id="23" w:name="_Toc448132690"/>
      <w:r w:rsidRPr="00B36A75">
        <w:t>Neue Funktionalität bei der Berufsbezeichnung „- Kein Beruf !!! -“</w:t>
      </w:r>
      <w:bookmarkEnd w:id="23"/>
    </w:p>
    <w:p w:rsidR="001A1434" w:rsidRDefault="001A1434" w:rsidP="001A1434">
      <w:pPr>
        <w:pStyle w:val="LDTextinhalteingerckt"/>
      </w:pPr>
      <w:r>
        <w:t xml:space="preserve">Ist auf der Webseite </w:t>
      </w:r>
      <w:r w:rsidRPr="004D75C8">
        <w:rPr>
          <w:rStyle w:val="LDMenpunkt"/>
        </w:rPr>
        <w:t>Schule &gt; Schulumfeld &gt; Berufe</w:t>
      </w:r>
      <w:r>
        <w:t xml:space="preserve"> in einer beliebigen Schulform Ihrer Schule in der Spalte </w:t>
      </w:r>
      <w:r w:rsidRPr="00D547DC">
        <w:rPr>
          <w:rStyle w:val="LDBedienelement"/>
        </w:rPr>
        <w:t>Schulbezogene Berufe</w:t>
      </w:r>
      <w:r>
        <w:t xml:space="preserve"> das Kontrollkästchen vor der </w:t>
      </w:r>
      <w:r w:rsidRPr="00D547DC">
        <w:rPr>
          <w:rStyle w:val="LDBedienelement"/>
        </w:rPr>
        <w:t>Bezeichnung:</w:t>
      </w:r>
      <w:r>
        <w:t xml:space="preserve"> </w:t>
      </w:r>
      <w:r w:rsidRPr="00D547DC">
        <w:rPr>
          <w:rStyle w:val="LDMeneintrag"/>
        </w:rPr>
        <w:t xml:space="preserve">- kein </w:t>
      </w:r>
      <w:proofErr w:type="gramStart"/>
      <w:r w:rsidRPr="00D547DC">
        <w:rPr>
          <w:rStyle w:val="LDMeneintrag"/>
        </w:rPr>
        <w:t>Beruf !!!</w:t>
      </w:r>
      <w:proofErr w:type="gramEnd"/>
      <w:r w:rsidRPr="00D547DC">
        <w:rPr>
          <w:rStyle w:val="LDMeneintrag"/>
        </w:rPr>
        <w:t xml:space="preserve"> </w:t>
      </w:r>
      <w:r>
        <w:rPr>
          <w:rStyle w:val="LDMeneintrag"/>
        </w:rPr>
        <w:t>-</w:t>
      </w:r>
      <w:r>
        <w:t xml:space="preserve"> angehakt, wird diese Zeile in </w:t>
      </w:r>
      <w:r w:rsidRPr="0082518D">
        <w:rPr>
          <w:rStyle w:val="hervorhebung"/>
        </w:rPr>
        <w:t>allen</w:t>
      </w:r>
      <w:r>
        <w:t xml:space="preserve"> Schulformen grau hinterlegt und kann nicht mehr bearbeitet werden (</w:t>
      </w:r>
      <w:r>
        <w:fldChar w:fldCharType="begin"/>
      </w:r>
      <w:r>
        <w:instrText xml:space="preserve"> REF _Ref445275977 \h </w:instrText>
      </w:r>
      <w:r>
        <w:fldChar w:fldCharType="separate"/>
      </w:r>
      <w:r w:rsidR="00637AE0">
        <w:t xml:space="preserve">Abb. </w:t>
      </w:r>
      <w:r w:rsidR="00637AE0">
        <w:rPr>
          <w:noProof/>
        </w:rPr>
        <w:t>1</w:t>
      </w:r>
      <w:r>
        <w:fldChar w:fldCharType="end"/>
      </w:r>
      <w:r>
        <w:t xml:space="preserve">).  </w:t>
      </w:r>
    </w:p>
    <w:p w:rsidR="001A1434" w:rsidRDefault="001A1434" w:rsidP="001A1434">
      <w:pPr>
        <w:pStyle w:val="LDAuflistungzweiteEbene"/>
      </w:pPr>
      <w:r>
        <w:t xml:space="preserve">Ordnet sich eine berufliche Schule, bei der in den vorhandenen Schulformen das Kontrollkästchen vor der </w:t>
      </w:r>
      <w:r w:rsidRPr="00D547DC">
        <w:rPr>
          <w:rStyle w:val="LDBedienelement"/>
        </w:rPr>
        <w:t>Bezeichnung:</w:t>
      </w:r>
      <w:r>
        <w:t xml:space="preserve"> </w:t>
      </w:r>
      <w:r w:rsidRPr="00D547DC">
        <w:rPr>
          <w:rStyle w:val="LDMeneintrag"/>
        </w:rPr>
        <w:t xml:space="preserve">- kein </w:t>
      </w:r>
      <w:proofErr w:type="gramStart"/>
      <w:r w:rsidRPr="00D547DC">
        <w:rPr>
          <w:rStyle w:val="LDMeneintrag"/>
        </w:rPr>
        <w:t>Beruf !!!</w:t>
      </w:r>
      <w:proofErr w:type="gramEnd"/>
      <w:r w:rsidRPr="00D547DC">
        <w:rPr>
          <w:rStyle w:val="LDMeneintrag"/>
        </w:rPr>
        <w:t xml:space="preserve"> </w:t>
      </w:r>
      <w:r>
        <w:rPr>
          <w:rStyle w:val="LDMeneintrag"/>
        </w:rPr>
        <w:t>-</w:t>
      </w:r>
      <w:r>
        <w:t xml:space="preserve"> angehakt ist, eine neue berufliche Schulform zu, wird auch in dieser Schulform die Zeile mit dem Eintrag </w:t>
      </w:r>
      <w:r w:rsidRPr="00D547DC">
        <w:rPr>
          <w:rStyle w:val="LDMeneintrag"/>
        </w:rPr>
        <w:t xml:space="preserve">- kein </w:t>
      </w:r>
      <w:proofErr w:type="gramStart"/>
      <w:r w:rsidRPr="00D547DC">
        <w:rPr>
          <w:rStyle w:val="LDMeneintrag"/>
        </w:rPr>
        <w:t>Beruf !!!</w:t>
      </w:r>
      <w:proofErr w:type="gramEnd"/>
      <w:r w:rsidRPr="00D547DC">
        <w:rPr>
          <w:rStyle w:val="LDMeneintrag"/>
        </w:rPr>
        <w:t xml:space="preserve"> </w:t>
      </w:r>
      <w:r>
        <w:rPr>
          <w:rStyle w:val="LDMeneintrag"/>
        </w:rPr>
        <w:t>–</w:t>
      </w:r>
      <w:r>
        <w:t xml:space="preserve"> angehakt, grau hinterlegt und kann nicht mehr bearbeitet werden.</w:t>
      </w:r>
    </w:p>
    <w:p w:rsidR="001A1434" w:rsidRDefault="001A1434" w:rsidP="001A1434">
      <w:pPr>
        <w:pStyle w:val="LDAuflistungzweiteEbene"/>
      </w:pPr>
      <w:r>
        <w:t xml:space="preserve">Falls der Eintrag </w:t>
      </w:r>
      <w:r w:rsidRPr="00E90F02">
        <w:rPr>
          <w:rStyle w:val="LDMeneintrag"/>
        </w:rPr>
        <w:t>- Kein Beruf !!! -</w:t>
      </w:r>
      <w:r>
        <w:t xml:space="preserve"> nicht angehakt ist, kann in der Spalte </w:t>
      </w:r>
      <w:r w:rsidRPr="00E90F02">
        <w:rPr>
          <w:rStyle w:val="LDBedienelement"/>
        </w:rPr>
        <w:t>Schulbezogene Berufe</w:t>
      </w:r>
      <w:r>
        <w:t xml:space="preserve"> ein Haken gesetzt und in der Spalte </w:t>
      </w:r>
      <w:r w:rsidRPr="00E90F02">
        <w:rPr>
          <w:rStyle w:val="LDBedienelement"/>
        </w:rPr>
        <w:t>Kürzel*</w:t>
      </w:r>
      <w:r>
        <w:t xml:space="preserve"> ein Kürzel vergeben werden. </w:t>
      </w:r>
      <w:r>
        <w:br/>
        <w:t xml:space="preserve">Nach dem Speichern wird diese Zeile in </w:t>
      </w:r>
      <w:r w:rsidRPr="0082518D">
        <w:rPr>
          <w:rStyle w:val="hervorhebung"/>
        </w:rPr>
        <w:t>allen</w:t>
      </w:r>
      <w:r>
        <w:t xml:space="preserve"> Schulformen grau hinterlegt und kann nicht mehr bearbeitet werden.</w:t>
      </w:r>
    </w:p>
    <w:p w:rsidR="001A1434" w:rsidRDefault="001A1434" w:rsidP="001A1434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3F3912" wp14:editId="497D29DA">
                <wp:simplePos x="0" y="0"/>
                <wp:positionH relativeFrom="column">
                  <wp:posOffset>595630</wp:posOffset>
                </wp:positionH>
                <wp:positionV relativeFrom="paragraph">
                  <wp:posOffset>391160</wp:posOffset>
                </wp:positionV>
                <wp:extent cx="2324100" cy="304800"/>
                <wp:effectExtent l="0" t="0" r="19050" b="1905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649" w:rsidRDefault="00461649" w:rsidP="001A1434">
                            <w:pPr>
                              <w:jc w:val="center"/>
                            </w:pPr>
                            <w:r>
                              <w:t>- kein Eintrag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12" o:spid="_x0000_s1026" style="position:absolute;left:0;text-align:left;margin-left:46.9pt;margin-top:30.8pt;width:183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" filled="f" strokecolor="#c00000" strokeweight="1.5pt">
                <v:textbox>
                  <w:txbxContent>
                    <w:p w:rsidR="00461649" w:rsidRDefault="00461649" w:rsidP="001A1434">
                      <w:pPr>
                        <w:jc w:val="center"/>
                      </w:pPr>
                      <w:r>
                        <w:t>- kein Eintrag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61BB6084" wp14:editId="6C729D5D">
            <wp:extent cx="4320000" cy="1227600"/>
            <wp:effectExtent l="19050" t="19050" r="23495" b="10795"/>
            <wp:docPr id="302" name="Grafik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7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Default="001A1434" w:rsidP="001A1434">
      <w:pPr>
        <w:pStyle w:val="LDBildunterschrift"/>
      </w:pPr>
      <w:bookmarkStart w:id="24" w:name="_Ref445275977"/>
      <w:r>
        <w:t xml:space="preserve">Abb. </w:t>
      </w:r>
      <w:fldSimple w:instr=" SEQ Abb. \* ARABIC ">
        <w:r w:rsidR="00637AE0">
          <w:rPr>
            <w:noProof/>
          </w:rPr>
          <w:t>1</w:t>
        </w:r>
      </w:fldSimple>
      <w:bookmarkEnd w:id="24"/>
      <w:r>
        <w:tab/>
      </w:r>
      <w:r w:rsidRPr="0082518D">
        <w:t>Schulbezogene Berufe mit der Bezeichnung „</w:t>
      </w:r>
      <w:r>
        <w:t>- K</w:t>
      </w:r>
      <w:r w:rsidRPr="0082518D">
        <w:t>ein Beruf !!!“</w:t>
      </w:r>
    </w:p>
    <w:p w:rsidR="00E564CB" w:rsidRDefault="00E564CB" w:rsidP="008450C2">
      <w:pPr>
        <w:pStyle w:val="LDTextinhalt"/>
      </w:pPr>
      <w:r>
        <w:br w:type="page"/>
      </w:r>
    </w:p>
    <w:p w:rsidR="001A1434" w:rsidRPr="00B36A75" w:rsidRDefault="001A1434" w:rsidP="00B36A75">
      <w:pPr>
        <w:pStyle w:val="berschrift4"/>
      </w:pPr>
      <w:bookmarkStart w:id="25" w:name="_Toc448132691"/>
      <w:r w:rsidRPr="00B36A75">
        <w:t>Neue Berufe</w:t>
      </w:r>
      <w:bookmarkEnd w:id="25"/>
      <w:r w:rsidRPr="00B36A75">
        <w:t xml:space="preserve">  </w:t>
      </w:r>
    </w:p>
    <w:p w:rsidR="00E564CB" w:rsidRDefault="001A1434" w:rsidP="00E564CB">
      <w:pPr>
        <w:pStyle w:val="LDAuflistungHandlungen"/>
      </w:pPr>
      <w:r>
        <w:t xml:space="preserve">Der Beruf: </w:t>
      </w:r>
      <w:r w:rsidRPr="004D75C8">
        <w:rPr>
          <w:rStyle w:val="LDMeneintrag"/>
        </w:rPr>
        <w:t>Land- und Baumaschinenmechatroniker</w:t>
      </w:r>
      <w:r>
        <w:t xml:space="preserve"> steht nun auch in der Berufsbranche „Handwerk“ zur Verfügung. </w:t>
      </w:r>
    </w:p>
    <w:p w:rsidR="001A1434" w:rsidRPr="007D4BD1" w:rsidRDefault="001A1434" w:rsidP="00E564CB">
      <w:pPr>
        <w:pStyle w:val="LDAuflistungHandlungen"/>
      </w:pPr>
      <w:r>
        <w:t xml:space="preserve">Neu eingepflegt wurde auch der Beruf: </w:t>
      </w:r>
      <w:r w:rsidRPr="004D75C8">
        <w:rPr>
          <w:rStyle w:val="LDMeneintrag"/>
        </w:rPr>
        <w:t>Fachpraktiker im Hochbau</w:t>
      </w:r>
      <w:r>
        <w:t>.</w:t>
      </w:r>
    </w:p>
    <w:p w:rsidR="001A1434" w:rsidRPr="00B36A75" w:rsidRDefault="001A1434" w:rsidP="00B36A75">
      <w:pPr>
        <w:pStyle w:val="berschrift4"/>
      </w:pPr>
      <w:bookmarkStart w:id="26" w:name="_Toc448132692"/>
      <w:r w:rsidRPr="00B36A75">
        <w:t>Neue Lernfelder</w:t>
      </w:r>
      <w:bookmarkEnd w:id="26"/>
      <w:r w:rsidRPr="00B36A75">
        <w:t xml:space="preserve"> </w:t>
      </w:r>
    </w:p>
    <w:p w:rsidR="001A1434" w:rsidRDefault="001A1434" w:rsidP="001A1434">
      <w:pPr>
        <w:pStyle w:val="LDTextinhalteingerckt"/>
      </w:pPr>
      <w:r w:rsidRPr="00A00DBD">
        <w:t xml:space="preserve">Die Lernfelder für </w:t>
      </w:r>
      <w:r>
        <w:t>folgende Berufe stehen zur Verfügung:</w:t>
      </w:r>
    </w:p>
    <w:p w:rsidR="001A1434" w:rsidRPr="008B78AB" w:rsidRDefault="001A1434" w:rsidP="001A1434">
      <w:pPr>
        <w:pStyle w:val="LDAuflistungHandlungen"/>
      </w:pPr>
      <w:r w:rsidRPr="008B78AB">
        <w:t>Textil- und Modenäher</w:t>
      </w:r>
    </w:p>
    <w:p w:rsidR="004F0744" w:rsidRDefault="001A1434" w:rsidP="001A1434">
      <w:pPr>
        <w:pStyle w:val="LDAuflistungHandlungen"/>
      </w:pPr>
      <w:r w:rsidRPr="008B78AB">
        <w:t>Textil- und Modeschneider</w:t>
      </w:r>
    </w:p>
    <w:p w:rsidR="001A1434" w:rsidRPr="00B36A75" w:rsidRDefault="001A1434" w:rsidP="00B36A75">
      <w:pPr>
        <w:pStyle w:val="berschrift3"/>
      </w:pPr>
      <w:bookmarkStart w:id="27" w:name="_Toc446396469"/>
      <w:bookmarkStart w:id="28" w:name="_Toc448132693"/>
      <w:r w:rsidRPr="00B36A75">
        <w:t>Betriebe und Kindergärten/Horte</w:t>
      </w:r>
      <w:bookmarkEnd w:id="27"/>
      <w:bookmarkEnd w:id="28"/>
    </w:p>
    <w:p w:rsidR="001A1434" w:rsidRPr="00114D8D" w:rsidRDefault="001A1434" w:rsidP="001A1434">
      <w:pPr>
        <w:pStyle w:val="LDTextinhalteingerckt"/>
      </w:pPr>
      <w:r>
        <w:t>Auf den Webseiten Betriebe sowie Kindergärten/Horte wurden folgende Änderungen vorgenommen (</w:t>
      </w:r>
      <w:r>
        <w:fldChar w:fldCharType="begin"/>
      </w:r>
      <w:r>
        <w:instrText xml:space="preserve"> REF _Ref445286579 \h </w:instrText>
      </w:r>
      <w:r>
        <w:fldChar w:fldCharType="separate"/>
      </w:r>
      <w:r w:rsidR="00637AE0">
        <w:t xml:space="preserve">Abb. </w:t>
      </w:r>
      <w:r w:rsidR="00637AE0">
        <w:rPr>
          <w:noProof/>
        </w:rPr>
        <w:t>2</w:t>
      </w:r>
      <w:r>
        <w:fldChar w:fldCharType="end"/>
      </w:r>
      <w:r>
        <w:t>):</w:t>
      </w:r>
    </w:p>
    <w:p w:rsidR="001A1434" w:rsidRDefault="001A1434" w:rsidP="001A1434">
      <w:pPr>
        <w:pStyle w:val="LDTextinhalteingerckt"/>
      </w:pPr>
      <w:r>
        <w:t xml:space="preserve">Im Bereich </w:t>
      </w:r>
      <w:r w:rsidRPr="00ED0C90">
        <w:rPr>
          <w:rStyle w:val="LDBereichTabelle"/>
        </w:rPr>
        <w:t>Betrieb</w:t>
      </w:r>
      <w:r>
        <w:t xml:space="preserve"> bzw. Kindergarten/Hort sehen Sie nun die zusätzlichen Spalten</w:t>
      </w:r>
    </w:p>
    <w:p w:rsidR="001A1434" w:rsidRPr="00ED0C90" w:rsidRDefault="001A1434" w:rsidP="001A1434">
      <w:pPr>
        <w:pStyle w:val="LDAuflistungzweiteEbene"/>
        <w:rPr>
          <w:rStyle w:val="LDBedienelement"/>
        </w:rPr>
      </w:pPr>
      <w:r w:rsidRPr="00ED0C90">
        <w:rPr>
          <w:rStyle w:val="LDBedienelement"/>
        </w:rPr>
        <w:t>PLZ</w:t>
      </w:r>
    </w:p>
    <w:p w:rsidR="001A1434" w:rsidRPr="00ED0C90" w:rsidRDefault="001A1434" w:rsidP="001A1434">
      <w:pPr>
        <w:pStyle w:val="LDAuflistungzweiteEbene"/>
        <w:rPr>
          <w:rStyle w:val="LDBedienelement"/>
        </w:rPr>
      </w:pPr>
      <w:r w:rsidRPr="00ED0C90">
        <w:rPr>
          <w:rStyle w:val="LDBedienelement"/>
        </w:rPr>
        <w:t>Ort</w:t>
      </w:r>
    </w:p>
    <w:p w:rsidR="001A1434" w:rsidRPr="008450C2" w:rsidRDefault="001A1434" w:rsidP="001A1434">
      <w:pPr>
        <w:pStyle w:val="LDAuflistungzweiteEbene"/>
      </w:pPr>
      <w:r w:rsidRPr="00ED0C90">
        <w:rPr>
          <w:rStyle w:val="LDBedienelement"/>
        </w:rPr>
        <w:t>Straße</w:t>
      </w:r>
    </w:p>
    <w:p w:rsidR="001A1434" w:rsidRPr="008450C2" w:rsidRDefault="001A1434" w:rsidP="001A1434">
      <w:pPr>
        <w:pStyle w:val="LDAuflistungzweiteEbene"/>
      </w:pPr>
      <w:r w:rsidRPr="00ED0C90">
        <w:rPr>
          <w:rStyle w:val="LDBedienelement"/>
        </w:rPr>
        <w:t>Telefon</w:t>
      </w:r>
    </w:p>
    <w:p w:rsidR="001A1434" w:rsidRPr="008450C2" w:rsidRDefault="001A1434" w:rsidP="001A1434">
      <w:pPr>
        <w:pStyle w:val="LDAuflistungzweiteEbene"/>
      </w:pPr>
      <w:r w:rsidRPr="00ED0C90">
        <w:rPr>
          <w:rStyle w:val="LDBedienelement"/>
        </w:rPr>
        <w:t>Fax</w:t>
      </w:r>
    </w:p>
    <w:p w:rsidR="001A1434" w:rsidRPr="008450C2" w:rsidRDefault="001A1434" w:rsidP="001A1434">
      <w:pPr>
        <w:pStyle w:val="LDAuflistungzweiteEbene"/>
      </w:pPr>
      <w:r w:rsidRPr="00ED0C90">
        <w:rPr>
          <w:rStyle w:val="LDBedienelement"/>
        </w:rPr>
        <w:t>E-Mail</w:t>
      </w:r>
    </w:p>
    <w:p w:rsidR="001A1434" w:rsidRPr="00B36A75" w:rsidRDefault="001A1434" w:rsidP="008F0448">
      <w:pPr>
        <w:pStyle w:val="LDTextinhalt"/>
      </w:pPr>
    </w:p>
    <w:p w:rsidR="001A1434" w:rsidRDefault="008F0448" w:rsidP="001A1434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0BEAD4" wp14:editId="583C8C06">
                <wp:simplePos x="0" y="0"/>
                <wp:positionH relativeFrom="column">
                  <wp:posOffset>843280</wp:posOffset>
                </wp:positionH>
                <wp:positionV relativeFrom="paragraph">
                  <wp:posOffset>898233</wp:posOffset>
                </wp:positionV>
                <wp:extent cx="457200" cy="209550"/>
                <wp:effectExtent l="0" t="0" r="19050" b="19050"/>
                <wp:wrapNone/>
                <wp:docPr id="303" name="Rechteck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649" w:rsidRDefault="00461649" w:rsidP="001A1434">
                            <w:pPr>
                              <w:jc w:val="center"/>
                            </w:pPr>
                            <w:r>
                              <w:t>- kein Eintrag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hteck 303" o:spid="_x0000_s1027" style="position:absolute;left:0;text-align:left;margin-left:66.4pt;margin-top:70.75pt;width:36pt;height:16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" filled="f" strokecolor="#c00000" strokeweight="1.5pt">
                <v:textbox>
                  <w:txbxContent>
                    <w:p w:rsidR="00461649" w:rsidRDefault="00461649" w:rsidP="001A1434">
                      <w:pPr>
                        <w:jc w:val="center"/>
                      </w:pPr>
                      <w:r>
                        <w:t>- kein Eintrag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D4A72F" wp14:editId="6A1E8A37">
                <wp:simplePos x="0" y="0"/>
                <wp:positionH relativeFrom="column">
                  <wp:posOffset>2786380</wp:posOffset>
                </wp:positionH>
                <wp:positionV relativeFrom="paragraph">
                  <wp:posOffset>371183</wp:posOffset>
                </wp:positionV>
                <wp:extent cx="2257425" cy="209550"/>
                <wp:effectExtent l="0" t="0" r="28575" b="19050"/>
                <wp:wrapNone/>
                <wp:docPr id="304" name="Rechteck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649" w:rsidRDefault="00461649" w:rsidP="001A1434">
                            <w:pPr>
                              <w:jc w:val="center"/>
                            </w:pPr>
                            <w:r>
                              <w:t>- kein Eintrag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hteck 304" o:spid="_x0000_s1028" style="position:absolute;left:0;text-align:left;margin-left:219.4pt;margin-top:29.25pt;width:177.75pt;height:16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" filled="f" strokecolor="#c00000" strokeweight="1.5pt">
                <v:textbox>
                  <w:txbxContent>
                    <w:p w:rsidR="00461649" w:rsidRDefault="00461649" w:rsidP="001A1434">
                      <w:pPr>
                        <w:jc w:val="center"/>
                      </w:pPr>
                      <w:r>
                        <w:t>- kein Eintrag -</w:t>
                      </w:r>
                    </w:p>
                  </w:txbxContent>
                </v:textbox>
              </v:rect>
            </w:pict>
          </mc:Fallback>
        </mc:AlternateContent>
      </w:r>
      <w:r w:rsidR="001A1434">
        <w:rPr>
          <w:noProof/>
          <w:lang w:eastAsia="de-DE"/>
        </w:rPr>
        <w:drawing>
          <wp:inline distT="0" distB="0" distL="0" distR="0" wp14:anchorId="30A95F82" wp14:editId="6CC1DDE8">
            <wp:extent cx="5580000" cy="1429200"/>
            <wp:effectExtent l="19050" t="19050" r="20955" b="19050"/>
            <wp:docPr id="305" name="Grafik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29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Default="001A1434" w:rsidP="001A1434">
      <w:pPr>
        <w:pStyle w:val="LDBildunterschrift"/>
      </w:pPr>
      <w:bookmarkStart w:id="29" w:name="_Ref445286579"/>
      <w:r>
        <w:t xml:space="preserve">Abb. </w:t>
      </w:r>
      <w:fldSimple w:instr=" SEQ Abb. \* ARABIC ">
        <w:r w:rsidR="00637AE0">
          <w:rPr>
            <w:noProof/>
          </w:rPr>
          <w:t>2</w:t>
        </w:r>
      </w:fldSimple>
      <w:bookmarkEnd w:id="29"/>
      <w:r>
        <w:tab/>
      </w:r>
      <w:proofErr w:type="spellStart"/>
      <w:r>
        <w:t>Webeite</w:t>
      </w:r>
      <w:proofErr w:type="spellEnd"/>
      <w:r>
        <w:t xml:space="preserve"> Betriebe: neue Spalten</w:t>
      </w:r>
    </w:p>
    <w:p w:rsidR="001A1434" w:rsidRDefault="001A1434" w:rsidP="001A1434">
      <w:pPr>
        <w:pStyle w:val="LDAuflistungHandlungen"/>
      </w:pPr>
      <w:r w:rsidRPr="008B78AB">
        <w:t xml:space="preserve">Um den </w:t>
      </w:r>
      <w:r w:rsidRPr="008B78AB">
        <w:rPr>
          <w:rStyle w:val="hervorhebung"/>
        </w:rPr>
        <w:t>Ansprechpartner eines Betriebes</w:t>
      </w:r>
      <w:r w:rsidRPr="008B78AB">
        <w:t xml:space="preserve"> bzw. eines Kindergartens/Hortes anzusehen, klicken Sie vor der gewünschten Einrichtung auf das Schaltsymbol </w:t>
      </w:r>
      <w:r w:rsidRPr="008B78AB">
        <w:rPr>
          <w:noProof/>
          <w:lang w:eastAsia="de-DE"/>
        </w:rPr>
        <w:drawing>
          <wp:inline distT="0" distB="0" distL="0" distR="0" wp14:anchorId="646B0BC2" wp14:editId="79AF02B1">
            <wp:extent cx="161905" cy="161905"/>
            <wp:effectExtent l="0" t="0" r="0" b="0"/>
            <wp:docPr id="306" name="Grafik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eil_tabellenzeile_auf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8AB">
        <w:t xml:space="preserve"> . Sie sehen neu die zusätzliche Spalte </w:t>
      </w:r>
      <w:r w:rsidRPr="008B78AB">
        <w:rPr>
          <w:rStyle w:val="LDBedienelement"/>
        </w:rPr>
        <w:t>Anrede</w:t>
      </w:r>
      <w:r w:rsidRPr="008B78AB">
        <w:t>.</w:t>
      </w:r>
    </w:p>
    <w:p w:rsidR="001A1434" w:rsidRDefault="001A1434" w:rsidP="001A1434">
      <w:pPr>
        <w:pStyle w:val="berschrift1"/>
      </w:pPr>
      <w:bookmarkStart w:id="30" w:name="_Toc446396470"/>
      <w:bookmarkStart w:id="31" w:name="_Toc448132694"/>
      <w:r>
        <w:t>Unterricht</w:t>
      </w:r>
      <w:bookmarkEnd w:id="30"/>
      <w:bookmarkEnd w:id="31"/>
    </w:p>
    <w:p w:rsidR="001A1434" w:rsidRDefault="001A1434" w:rsidP="001A1434">
      <w:pPr>
        <w:pStyle w:val="berschrift2"/>
      </w:pPr>
      <w:bookmarkStart w:id="32" w:name="_Toc446396471"/>
      <w:bookmarkStart w:id="33" w:name="_Toc448132695"/>
      <w:r>
        <w:t>Export / Import</w:t>
      </w:r>
      <w:bookmarkEnd w:id="32"/>
      <w:bookmarkEnd w:id="33"/>
    </w:p>
    <w:p w:rsidR="001A1434" w:rsidRDefault="001A1434" w:rsidP="001A1434">
      <w:pPr>
        <w:pStyle w:val="LDTextinhalteingerckt"/>
      </w:pPr>
      <w:r>
        <w:t xml:space="preserve">Wenn Sie auf der Webseite </w:t>
      </w:r>
      <w:r w:rsidRPr="002F2174">
        <w:rPr>
          <w:rStyle w:val="LDMenpunkt"/>
        </w:rPr>
        <w:t>Unterricht &gt; Export / Import &gt; ENC Export</w:t>
      </w:r>
      <w:r>
        <w:t xml:space="preserve"> im Bereich </w:t>
      </w:r>
      <w:r w:rsidRPr="00FC13A4">
        <w:rPr>
          <w:rStyle w:val="LDBereichTabelle"/>
        </w:rPr>
        <w:t>Exportoptionen</w:t>
      </w:r>
      <w:r>
        <w:t xml:space="preserve"> </w:t>
      </w:r>
      <w:r w:rsidRPr="00FC13A4">
        <w:rPr>
          <w:rStyle w:val="LDBereichTabelle"/>
        </w:rPr>
        <w:t>festlegen</w:t>
      </w:r>
      <w:r>
        <w:t xml:space="preserve"> die Option: </w:t>
      </w:r>
      <w:r w:rsidRPr="00FC13A4">
        <w:rPr>
          <w:rStyle w:val="LDBedienelement"/>
        </w:rPr>
        <w:t>Arbeitsstationen</w:t>
      </w:r>
      <w:r>
        <w:t xml:space="preserve"> wählen (</w:t>
      </w:r>
      <w:r>
        <w:fldChar w:fldCharType="begin"/>
      </w:r>
      <w:r>
        <w:instrText xml:space="preserve"> REF _Ref445288574 \h </w:instrText>
      </w:r>
      <w:r>
        <w:fldChar w:fldCharType="separate"/>
      </w:r>
      <w:r w:rsidR="00637AE0">
        <w:t xml:space="preserve">Abb. </w:t>
      </w:r>
      <w:r w:rsidR="00637AE0">
        <w:rPr>
          <w:noProof/>
        </w:rPr>
        <w:t>3</w:t>
      </w:r>
      <w:r>
        <w:fldChar w:fldCharType="end"/>
      </w:r>
      <w:r>
        <w:t>), werden die</w:t>
      </w:r>
      <w:r w:rsidRPr="002F2174">
        <w:t xml:space="preserve"> </w:t>
      </w:r>
      <w:r>
        <w:t>Lehrkräfte, die von den im Bereich Schülerauswahl gewählten Daten betroffen sind, gleichmäßig auf die angegebene Anzahl der Arbeitsstationen (hier: 4) verteilt.</w:t>
      </w:r>
    </w:p>
    <w:p w:rsidR="001A1434" w:rsidRDefault="001A1434" w:rsidP="001A1434">
      <w:pPr>
        <w:pStyle w:val="LDTextinhalteingerckt"/>
      </w:pPr>
    </w:p>
    <w:p w:rsidR="001A1434" w:rsidRDefault="001A1434" w:rsidP="001A1434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072BBF" wp14:editId="10262A5D">
                <wp:simplePos x="0" y="0"/>
                <wp:positionH relativeFrom="column">
                  <wp:posOffset>548005</wp:posOffset>
                </wp:positionH>
                <wp:positionV relativeFrom="paragraph">
                  <wp:posOffset>649605</wp:posOffset>
                </wp:positionV>
                <wp:extent cx="4248150" cy="514350"/>
                <wp:effectExtent l="0" t="0" r="19050" b="1905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514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649" w:rsidRDefault="00461649" w:rsidP="001A1434">
                            <w:pPr>
                              <w:jc w:val="center"/>
                            </w:pPr>
                            <w:r>
                              <w:t>- kein Eintrag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7" o:spid="_x0000_s1029" style="position:absolute;left:0;text-align:left;margin-left:43.15pt;margin-top:51.15pt;width:334.5pt;height:4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" filled="f" strokecolor="#c00000" strokeweight="1.5pt">
                <v:textbox>
                  <w:txbxContent>
                    <w:p w:rsidR="00461649" w:rsidRDefault="00461649" w:rsidP="001A1434">
                      <w:pPr>
                        <w:jc w:val="center"/>
                      </w:pPr>
                      <w:r>
                        <w:t>- kein Eintrag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2333DB73" wp14:editId="17767DF5">
            <wp:extent cx="5580000" cy="2541600"/>
            <wp:effectExtent l="19050" t="19050" r="20955" b="1143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1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Default="001A1434" w:rsidP="001A1434">
      <w:pPr>
        <w:pStyle w:val="LDBildunterschrift"/>
      </w:pPr>
      <w:bookmarkStart w:id="34" w:name="_Ref445288574"/>
      <w:r>
        <w:t xml:space="preserve">Abb. </w:t>
      </w:r>
      <w:fldSimple w:instr=" SEQ Abb. \* ARABIC ">
        <w:r w:rsidR="00637AE0">
          <w:rPr>
            <w:noProof/>
          </w:rPr>
          <w:t>3</w:t>
        </w:r>
      </w:fldSimple>
      <w:bookmarkEnd w:id="34"/>
      <w:r>
        <w:tab/>
        <w:t>ENC-Export: Exportoption „Arbeitsstationen“</w:t>
      </w:r>
    </w:p>
    <w:p w:rsidR="00E564CB" w:rsidRPr="00E564CB" w:rsidRDefault="00E564CB" w:rsidP="00E564CB">
      <w:pPr>
        <w:pStyle w:val="LDAbsatznachberschrift"/>
      </w:pPr>
    </w:p>
    <w:p w:rsidR="001A1434" w:rsidRDefault="001A1434" w:rsidP="001A1434">
      <w:pPr>
        <w:pStyle w:val="berschrift2"/>
      </w:pPr>
      <w:bookmarkStart w:id="35" w:name="_Toc446396472"/>
      <w:bookmarkStart w:id="36" w:name="_Toc448132696"/>
      <w:r>
        <w:t>UV-Bearbeitung</w:t>
      </w:r>
      <w:bookmarkEnd w:id="35"/>
      <w:r>
        <w:t xml:space="preserve"> </w:t>
      </w:r>
      <w:r w:rsidR="000204C6">
        <w:t>- Kursbearbeitung</w:t>
      </w:r>
      <w:bookmarkEnd w:id="36"/>
    </w:p>
    <w:p w:rsidR="001A1434" w:rsidRPr="008B78AB" w:rsidRDefault="001A1434" w:rsidP="001A1434">
      <w:pPr>
        <w:pStyle w:val="LDTextinhalteingerckt"/>
      </w:pPr>
      <w:r w:rsidRPr="008B78AB">
        <w:t xml:space="preserve">Auf </w:t>
      </w:r>
      <w:r w:rsidRPr="001A1434">
        <w:t>der</w:t>
      </w:r>
      <w:r w:rsidRPr="008B78AB">
        <w:t xml:space="preserve"> Webseite </w:t>
      </w:r>
      <w:r w:rsidRPr="008B78AB">
        <w:rPr>
          <w:rStyle w:val="LDMenpunkt"/>
        </w:rPr>
        <w:t xml:space="preserve">Unterricht &gt; UV-Bearbeitung &gt; Kursbearbeitung </w:t>
      </w:r>
      <w:r w:rsidRPr="008B78AB">
        <w:t xml:space="preserve">wird nun verhindert, dass beim Anlegen neuer Kurse Kursbezeichnungen mehrfach verwendet werden. </w:t>
      </w:r>
    </w:p>
    <w:p w:rsidR="001A1434" w:rsidRDefault="001A1434" w:rsidP="001A1434">
      <w:pPr>
        <w:pStyle w:val="LDTextinhalteingerckt"/>
      </w:pPr>
      <w:r>
        <w:t xml:space="preserve">Beim Anlegen eines  </w:t>
      </w:r>
      <w:r w:rsidRPr="007D0290">
        <w:rPr>
          <w:rStyle w:val="hervorhebung"/>
        </w:rPr>
        <w:t>neue</w:t>
      </w:r>
      <w:r>
        <w:rPr>
          <w:rStyle w:val="hervorhebung"/>
        </w:rPr>
        <w:t>n</w:t>
      </w:r>
      <w:r w:rsidRPr="007D0290">
        <w:rPr>
          <w:rStyle w:val="hervorhebung"/>
        </w:rPr>
        <w:t xml:space="preserve"> Kurs</w:t>
      </w:r>
      <w:r>
        <w:rPr>
          <w:rStyle w:val="hervorhebung"/>
        </w:rPr>
        <w:t>es</w:t>
      </w:r>
      <w:r>
        <w:t xml:space="preserve"> </w:t>
      </w:r>
      <w:r w:rsidRPr="00A648D4">
        <w:t xml:space="preserve">wird </w:t>
      </w:r>
      <w:r>
        <w:t xml:space="preserve">in der Kursbezeichnung </w:t>
      </w:r>
      <w:r w:rsidRPr="00A648D4">
        <w:t>automatisch die nächst</w:t>
      </w:r>
      <w:r>
        <w:t xml:space="preserve"> </w:t>
      </w:r>
      <w:r w:rsidRPr="00A648D4">
        <w:t>höhere</w:t>
      </w:r>
      <w:r w:rsidRPr="002F2174">
        <w:t xml:space="preserve"> </w:t>
      </w:r>
      <w:r w:rsidRPr="00A648D4">
        <w:t>Kursnummer</w:t>
      </w:r>
      <w:r>
        <w:t xml:space="preserve"> </w:t>
      </w:r>
      <w:r w:rsidRPr="00A648D4">
        <w:t>vorbelegt</w:t>
      </w:r>
      <w:r>
        <w:t xml:space="preserve"> - </w:t>
      </w:r>
      <w:r w:rsidRPr="00A648D4">
        <w:t>bezogen auf die höchste bereits vorhandene</w:t>
      </w:r>
      <w:r>
        <w:t xml:space="preserve"> Kursnummer. Auch nach einer manuellen Anpassung einer Kursbezeichnung wird beim Klick auf die Schaltfläche Übernehmen geprüft, ob die Kursbezeichnung bereits vorhanden ist.</w:t>
      </w:r>
    </w:p>
    <w:p w:rsidR="00567696" w:rsidRDefault="00567696" w:rsidP="001A1434">
      <w:pPr>
        <w:pStyle w:val="LDTextinhalteingerckt"/>
      </w:pPr>
    </w:p>
    <w:p w:rsidR="001A1434" w:rsidRPr="00E564CB" w:rsidRDefault="00567696" w:rsidP="002538DE">
      <w:pPr>
        <w:pStyle w:val="LDTextinhalteingerckt"/>
      </w:pPr>
      <w:r w:rsidRPr="008B78AB">
        <w:t xml:space="preserve">Die </w:t>
      </w:r>
      <w:proofErr w:type="spellStart"/>
      <w:r w:rsidRPr="008B78AB">
        <w:rPr>
          <w:rStyle w:val="LDBedienelement"/>
        </w:rPr>
        <w:t>Kursart</w:t>
      </w:r>
      <w:proofErr w:type="spellEnd"/>
      <w:r w:rsidRPr="008B78AB">
        <w:t xml:space="preserve">: </w:t>
      </w:r>
      <w:r w:rsidRPr="008B78AB">
        <w:rPr>
          <w:rStyle w:val="LDMeneintrag"/>
        </w:rPr>
        <w:t>B</w:t>
      </w:r>
      <w:r w:rsidRPr="008B78AB">
        <w:t xml:space="preserve"> </w:t>
      </w:r>
      <w:r>
        <w:t xml:space="preserve">(für Wahlunterricht im Gymnasium) </w:t>
      </w:r>
      <w:r w:rsidRPr="008B78AB">
        <w:t>steh</w:t>
      </w:r>
      <w:r>
        <w:t>t</w:t>
      </w:r>
      <w:r w:rsidRPr="008B78AB">
        <w:t xml:space="preserve"> in der </w:t>
      </w:r>
      <w:r w:rsidRPr="008B78AB">
        <w:rPr>
          <w:rStyle w:val="LDBedienelement"/>
        </w:rPr>
        <w:t>Schulform</w:t>
      </w:r>
      <w:r w:rsidRPr="008B78AB">
        <w:t xml:space="preserve">: </w:t>
      </w:r>
      <w:r w:rsidRPr="008B78AB">
        <w:rPr>
          <w:rStyle w:val="LDMeneintrag"/>
        </w:rPr>
        <w:t>GYM</w:t>
      </w:r>
      <w:r w:rsidRPr="008B78AB">
        <w:t xml:space="preserve"> nun auch für die </w:t>
      </w:r>
      <w:r w:rsidRPr="008B78AB">
        <w:rPr>
          <w:rStyle w:val="LDBedienelement"/>
        </w:rPr>
        <w:t>Stufen</w:t>
      </w:r>
      <w:r w:rsidRPr="008B78AB">
        <w:t>: 05/01 bis 08/02 zur Verfügung</w:t>
      </w:r>
    </w:p>
    <w:p w:rsidR="000204C6" w:rsidRDefault="000204C6">
      <w:pPr>
        <w:spacing w:before="0" w:after="0"/>
        <w:rPr>
          <w:color w:val="1E3E95"/>
          <w:sz w:val="28"/>
          <w:szCs w:val="24"/>
        </w:rPr>
      </w:pPr>
      <w:bookmarkStart w:id="37" w:name="_Toc446396474"/>
      <w:r>
        <w:br w:type="page"/>
      </w:r>
    </w:p>
    <w:p w:rsidR="001A1434" w:rsidRDefault="001A1434" w:rsidP="001A1434">
      <w:pPr>
        <w:pStyle w:val="berschrift2"/>
      </w:pPr>
      <w:bookmarkStart w:id="38" w:name="_Toc448132697"/>
      <w:r>
        <w:t>Abschlüsse</w:t>
      </w:r>
      <w:bookmarkEnd w:id="37"/>
      <w:bookmarkEnd w:id="38"/>
    </w:p>
    <w:p w:rsidR="001A1434" w:rsidRDefault="001A1434" w:rsidP="001A1434">
      <w:pPr>
        <w:pStyle w:val="LDTextinhalteingerckt"/>
      </w:pPr>
      <w:r>
        <w:t>D</w:t>
      </w:r>
      <w:r w:rsidRPr="00594178">
        <w:t xml:space="preserve">ie </w:t>
      </w:r>
      <w:r w:rsidRPr="00594178">
        <w:rPr>
          <w:rStyle w:val="hervorhebung"/>
        </w:rPr>
        <w:t>Neuregelungen der VOBGM</w:t>
      </w:r>
      <w:r w:rsidRPr="00594178">
        <w:t xml:space="preserve"> vom November 2015 (Amtsblatt 11/2015) für den </w:t>
      </w:r>
      <w:r w:rsidRPr="00594178">
        <w:rPr>
          <w:rStyle w:val="hervorhebung"/>
        </w:rPr>
        <w:t>Haupt- und Realschulabschluss</w:t>
      </w:r>
      <w:r w:rsidRPr="00594178">
        <w:t xml:space="preserve"> </w:t>
      </w:r>
      <w:r>
        <w:t xml:space="preserve">wurden </w:t>
      </w:r>
      <w:r w:rsidRPr="00594178">
        <w:t>umgesetzt</w:t>
      </w:r>
      <w:r>
        <w:t xml:space="preserve"> </w:t>
      </w:r>
    </w:p>
    <w:p w:rsidR="001A1434" w:rsidRPr="008450C2" w:rsidRDefault="001A1434" w:rsidP="008450C2">
      <w:pPr>
        <w:pStyle w:val="LDAuflistungzweiteEbene"/>
      </w:pPr>
      <w:r w:rsidRPr="008450C2">
        <w:t xml:space="preserve">In den Prüfungsfächern zum Haupt-und Realschulabschluss werden die Endnoten aus </w:t>
      </w:r>
      <w:proofErr w:type="spellStart"/>
      <w:r w:rsidRPr="008450C2">
        <w:t>Fachnote</w:t>
      </w:r>
      <w:proofErr w:type="spellEnd"/>
      <w:r w:rsidRPr="008450C2">
        <w:t xml:space="preserve"> und Prüfungsnote ganzzahlig gerundet berechnet.</w:t>
      </w:r>
    </w:p>
    <w:p w:rsidR="001A1434" w:rsidRPr="008450C2" w:rsidRDefault="001A1434" w:rsidP="008450C2">
      <w:pPr>
        <w:pStyle w:val="LDAuflistungzweiteEbene"/>
      </w:pPr>
      <w:r w:rsidRPr="008450C2">
        <w:t>Die Endnoten müssen im Notenbereich 1 – 6 liegen.</w:t>
      </w:r>
    </w:p>
    <w:p w:rsidR="001A1434" w:rsidRPr="008B78AB" w:rsidRDefault="001A1434" w:rsidP="001A1434">
      <w:pPr>
        <w:pStyle w:val="LDTextinhalteingerckt"/>
      </w:pPr>
      <w:r>
        <w:t>Sind Noten an einer IGS mit Kursdifferenzierung durch die Notenrelativierungen kleiner 1 oder größer 6, sind sie mit 1 oder 6 auszuweisen.</w:t>
      </w:r>
    </w:p>
    <w:p w:rsidR="001A1434" w:rsidRPr="00B36A75" w:rsidRDefault="001A1434" w:rsidP="00B36A75">
      <w:pPr>
        <w:pStyle w:val="berschrift3"/>
      </w:pPr>
      <w:bookmarkStart w:id="39" w:name="_Toc446396475"/>
      <w:bookmarkStart w:id="40" w:name="_Toc448132698"/>
      <w:r w:rsidRPr="00B36A75">
        <w:t>Abschlüsse &gt; Hauptschule</w:t>
      </w:r>
      <w:bookmarkEnd w:id="39"/>
      <w:bookmarkEnd w:id="40"/>
    </w:p>
    <w:p w:rsidR="001A1434" w:rsidRDefault="001A1434" w:rsidP="001A1434">
      <w:pPr>
        <w:pStyle w:val="LDTextinhalteingerckt"/>
      </w:pPr>
      <w:r w:rsidRPr="00DD1EBD">
        <w:t xml:space="preserve">In der Tabelle der Fachergebnisse wird in der Spalte </w:t>
      </w:r>
      <w:r w:rsidRPr="00FB3175">
        <w:rPr>
          <w:rStyle w:val="LDBedienelement"/>
        </w:rPr>
        <w:t>Endnote</w:t>
      </w:r>
      <w:r w:rsidRPr="00DD1EBD">
        <w:t xml:space="preserve"> die ganzzahlig</w:t>
      </w:r>
      <w:r>
        <w:t xml:space="preserve"> </w:t>
      </w:r>
      <w:r w:rsidRPr="00DD1EBD">
        <w:t>gerundete Endnote im Bereich 1-6 ausgewiesen.</w:t>
      </w:r>
    </w:p>
    <w:p w:rsidR="001A1434" w:rsidRDefault="001A1434" w:rsidP="001A1434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CAD5CE" wp14:editId="7B790358">
                <wp:simplePos x="0" y="0"/>
                <wp:positionH relativeFrom="column">
                  <wp:posOffset>5148580</wp:posOffset>
                </wp:positionH>
                <wp:positionV relativeFrom="paragraph">
                  <wp:posOffset>441325</wp:posOffset>
                </wp:positionV>
                <wp:extent cx="304800" cy="762000"/>
                <wp:effectExtent l="0" t="0" r="19050" b="19050"/>
                <wp:wrapNone/>
                <wp:docPr id="29" name="Rechtec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76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649" w:rsidRDefault="00461649" w:rsidP="001A1434">
                            <w:pPr>
                              <w:jc w:val="center"/>
                            </w:pPr>
                            <w:r>
                              <w:t>- kein Eintrag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9" o:spid="_x0000_s1030" style="position:absolute;left:0;text-align:left;margin-left:405.4pt;margin-top:34.75pt;width:24pt;height:6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" filled="f" strokecolor="#c00000" strokeweight="1.5pt">
                <v:textbox>
                  <w:txbxContent>
                    <w:p w:rsidR="00461649" w:rsidRDefault="00461649" w:rsidP="001A1434">
                      <w:pPr>
                        <w:jc w:val="center"/>
                      </w:pPr>
                      <w:r>
                        <w:t>- kein Eintrag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6C823A0E" wp14:editId="5AFA2B49">
            <wp:extent cx="5580000" cy="1177200"/>
            <wp:effectExtent l="19050" t="19050" r="20955" b="2349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Pr="00B36A75" w:rsidRDefault="001A1434" w:rsidP="00B36A75">
      <w:pPr>
        <w:pStyle w:val="berschrift3"/>
      </w:pPr>
      <w:bookmarkStart w:id="41" w:name="_Toc446396476"/>
      <w:bookmarkStart w:id="42" w:name="_Toc448132699"/>
      <w:r w:rsidRPr="00B36A75">
        <w:t>Abschlüsse &gt; Realschule</w:t>
      </w:r>
      <w:bookmarkEnd w:id="41"/>
      <w:bookmarkEnd w:id="42"/>
    </w:p>
    <w:p w:rsidR="001A1434" w:rsidRDefault="001A1434" w:rsidP="001A1434">
      <w:pPr>
        <w:pStyle w:val="LDTextinhalteingerckt"/>
      </w:pPr>
      <w:r w:rsidRPr="00DD1EBD">
        <w:t xml:space="preserve">In der Tabelle der Fachergebnisse wird in der Spalte </w:t>
      </w:r>
      <w:r w:rsidRPr="00FB3175">
        <w:rPr>
          <w:rStyle w:val="LDBedienelement"/>
        </w:rPr>
        <w:t>Endnote</w:t>
      </w:r>
      <w:r w:rsidRPr="00DD1EBD">
        <w:t xml:space="preserve"> die ganzzahlig</w:t>
      </w:r>
      <w:r>
        <w:t xml:space="preserve"> </w:t>
      </w:r>
      <w:r w:rsidRPr="00DD1EBD">
        <w:t>gerundete Endnote im Bereich 1-6 ausgewiesen</w:t>
      </w:r>
      <w:r>
        <w:t>.</w:t>
      </w:r>
    </w:p>
    <w:p w:rsidR="001A1434" w:rsidRPr="00DD1EBD" w:rsidRDefault="001A1434" w:rsidP="001A1434">
      <w:pPr>
        <w:pStyle w:val="LDTextinhalteingerckt"/>
      </w:pPr>
      <w:r w:rsidRPr="00DD1EBD">
        <w:t>Im Text unter der Tabelle steht bei erfolgter Abschlussberechnung auf der Abschlussseite Realschule statt "</w:t>
      </w:r>
      <w:proofErr w:type="spellStart"/>
      <w:r w:rsidRPr="00DD1EBD">
        <w:t>DuNote</w:t>
      </w:r>
      <w:proofErr w:type="spellEnd"/>
      <w:r w:rsidRPr="00DD1EBD">
        <w:t xml:space="preserve"> </w:t>
      </w:r>
      <w:proofErr w:type="spellStart"/>
      <w:r w:rsidRPr="00DD1EBD">
        <w:t>Hauptfächer+Nawi</w:t>
      </w:r>
      <w:proofErr w:type="spellEnd"/>
      <w:r w:rsidRPr="00DD1EBD">
        <w:t>:" nur  "</w:t>
      </w:r>
      <w:proofErr w:type="spellStart"/>
      <w:r w:rsidRPr="00DD1EBD">
        <w:t>DuNote</w:t>
      </w:r>
      <w:proofErr w:type="spellEnd"/>
      <w:r w:rsidRPr="00DD1EBD">
        <w:t xml:space="preserve"> Hauptfächer:" </w:t>
      </w:r>
    </w:p>
    <w:p w:rsidR="001A1434" w:rsidRPr="00B36A75" w:rsidRDefault="001A1434" w:rsidP="00B36A75">
      <w:pPr>
        <w:pStyle w:val="berschrift3"/>
      </w:pPr>
      <w:bookmarkStart w:id="43" w:name="_Toc446396477"/>
      <w:bookmarkStart w:id="44" w:name="_Toc448132700"/>
      <w:r w:rsidRPr="00B36A75">
        <w:t>ZAA HR  - Leistungserfassung erste Fremdsprache</w:t>
      </w:r>
      <w:bookmarkEnd w:id="43"/>
      <w:bookmarkEnd w:id="44"/>
    </w:p>
    <w:p w:rsidR="001A1434" w:rsidRDefault="001A1434" w:rsidP="001A1434">
      <w:pPr>
        <w:pStyle w:val="LDTextinhalteingerckt"/>
      </w:pPr>
      <w:r>
        <w:t>Entsprechend der Verordnung  hat sich die Struktur der Zentralen Abschlussarbeiten für den H- und R-Abschluss geändert. Diese Änderung wird in der LUSD wie folgt abgebildet:</w:t>
      </w:r>
    </w:p>
    <w:p w:rsidR="001A1434" w:rsidRDefault="001A1434" w:rsidP="001A1434">
      <w:pPr>
        <w:pStyle w:val="LDTextinhalteingerckt"/>
      </w:pPr>
      <w:r w:rsidRPr="006A0DD0">
        <w:t>I</w:t>
      </w:r>
      <w:r>
        <w:t>n den D</w:t>
      </w:r>
      <w:r w:rsidRPr="00027688">
        <w:t>ialogfenster</w:t>
      </w:r>
      <w:r>
        <w:t>n</w:t>
      </w:r>
      <w:r w:rsidRPr="00027688">
        <w:t xml:space="preserve"> </w:t>
      </w:r>
      <w:r w:rsidRPr="00027688">
        <w:rPr>
          <w:rStyle w:val="LDBereichTabelle"/>
        </w:rPr>
        <w:t>Zentrale Abschlussarbeiten - 1. Fremdsprache Hauptschule</w:t>
      </w:r>
      <w:r>
        <w:t xml:space="preserve"> (</w:t>
      </w:r>
      <w:r>
        <w:fldChar w:fldCharType="begin"/>
      </w:r>
      <w:r>
        <w:instrText xml:space="preserve"> REF _Ref445302643 \h </w:instrText>
      </w:r>
      <w:r>
        <w:fldChar w:fldCharType="separate"/>
      </w:r>
      <w:r w:rsidR="00637AE0">
        <w:t xml:space="preserve">Abb. </w:t>
      </w:r>
      <w:r w:rsidR="00637AE0">
        <w:rPr>
          <w:noProof/>
        </w:rPr>
        <w:t>4</w:t>
      </w:r>
      <w:r>
        <w:fldChar w:fldCharType="end"/>
      </w:r>
      <w:r>
        <w:t xml:space="preserve">) und </w:t>
      </w:r>
      <w:r w:rsidRPr="00027688">
        <w:rPr>
          <w:rStyle w:val="LDBereichTabelle"/>
        </w:rPr>
        <w:t xml:space="preserve">- 1. Fremdsprache </w:t>
      </w:r>
      <w:r>
        <w:rPr>
          <w:rStyle w:val="LDBereichTabelle"/>
        </w:rPr>
        <w:t>Realschule (</w:t>
      </w:r>
      <w:r>
        <w:rPr>
          <w:rStyle w:val="LDBereichTabelle"/>
        </w:rPr>
        <w:fldChar w:fldCharType="begin"/>
      </w:r>
      <w:r>
        <w:rPr>
          <w:rStyle w:val="LDBereichTabelle"/>
        </w:rPr>
        <w:instrText xml:space="preserve"> REF _Ref445302657 \h </w:instrText>
      </w:r>
      <w:r>
        <w:rPr>
          <w:rStyle w:val="LDBereichTabelle"/>
        </w:rPr>
      </w:r>
      <w:r>
        <w:rPr>
          <w:rStyle w:val="LDBereichTabelle"/>
        </w:rPr>
        <w:fldChar w:fldCharType="separate"/>
      </w:r>
      <w:r w:rsidR="00637AE0">
        <w:t xml:space="preserve">Abb. </w:t>
      </w:r>
      <w:r w:rsidR="00637AE0">
        <w:rPr>
          <w:noProof/>
        </w:rPr>
        <w:t>5</w:t>
      </w:r>
      <w:r>
        <w:rPr>
          <w:rStyle w:val="LDBereichTabelle"/>
        </w:rPr>
        <w:fldChar w:fldCharType="end"/>
      </w:r>
      <w:r>
        <w:rPr>
          <w:rStyle w:val="LDBereichTabelle"/>
        </w:rPr>
        <w:t>)</w:t>
      </w:r>
    </w:p>
    <w:p w:rsidR="001A1434" w:rsidRPr="008450C2" w:rsidRDefault="001A1434" w:rsidP="008450C2">
      <w:pPr>
        <w:pStyle w:val="LDAuflistungzweiteEbene"/>
      </w:pPr>
      <w:r w:rsidRPr="008450C2">
        <w:t xml:space="preserve">wurde der bisherige Prüfungsbereich </w:t>
      </w:r>
      <w:r w:rsidRPr="008450C2">
        <w:rPr>
          <w:rStyle w:val="LDBereichTabelle"/>
        </w:rPr>
        <w:t>Mediation</w:t>
      </w:r>
      <w:r w:rsidRPr="008450C2">
        <w:t xml:space="preserve"> in den Prüfungsbereich </w:t>
      </w:r>
      <w:r w:rsidRPr="008450C2">
        <w:rPr>
          <w:rStyle w:val="LDBereichTabelle"/>
        </w:rPr>
        <w:t xml:space="preserve">Sprachgebrauch </w:t>
      </w:r>
      <w:r w:rsidRPr="008450C2">
        <w:t>integriert</w:t>
      </w:r>
    </w:p>
    <w:p w:rsidR="001A1434" w:rsidRPr="008450C2" w:rsidRDefault="001A1434" w:rsidP="008450C2">
      <w:pPr>
        <w:pStyle w:val="LDAuflistungzweiteEbene"/>
      </w:pPr>
      <w:r w:rsidRPr="008450C2">
        <w:t xml:space="preserve">können für den Prüfungsbereich </w:t>
      </w:r>
      <w:r w:rsidRPr="008450C2">
        <w:rPr>
          <w:rStyle w:val="LDBereichTabelle"/>
        </w:rPr>
        <w:t>Sprachgebrauch</w:t>
      </w:r>
      <w:r w:rsidRPr="008450C2">
        <w:t xml:space="preserve"> nun maximal 25 Punkte anstatt der bisher möglichen 15 Punkte ausgewiesen werden.</w:t>
      </w:r>
    </w:p>
    <w:p w:rsidR="001A1434" w:rsidRDefault="001A1434" w:rsidP="001A1434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4A5B87A1" wp14:editId="346F0BD9">
            <wp:extent cx="5040000" cy="1461600"/>
            <wp:effectExtent l="19050" t="19050" r="8255" b="2476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1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Default="001A1434" w:rsidP="001A1434">
      <w:pPr>
        <w:pStyle w:val="LDBildunterschrift"/>
      </w:pPr>
      <w:bookmarkStart w:id="45" w:name="_Ref445302643"/>
      <w:r>
        <w:t xml:space="preserve">Abb. </w:t>
      </w:r>
      <w:fldSimple w:instr=" SEQ Abb. \* ARABIC ">
        <w:r w:rsidR="00637AE0">
          <w:rPr>
            <w:noProof/>
          </w:rPr>
          <w:t>4</w:t>
        </w:r>
      </w:fldSimple>
      <w:bookmarkEnd w:id="45"/>
      <w:r>
        <w:tab/>
        <w:t>Dialogfenster: Zentrale Abschlussarbeiten – 1. Fremdsprache Hauptschule</w:t>
      </w:r>
    </w:p>
    <w:p w:rsidR="001A1434" w:rsidRDefault="001A1434" w:rsidP="001A1434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23264DF0" wp14:editId="0F88BC51">
            <wp:extent cx="5040000" cy="1328400"/>
            <wp:effectExtent l="19050" t="19050" r="8255" b="2476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28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A1434" w:rsidRPr="00027688" w:rsidRDefault="001A1434" w:rsidP="001A1434">
      <w:pPr>
        <w:pStyle w:val="LDBildunterschrift"/>
      </w:pPr>
      <w:bookmarkStart w:id="46" w:name="_Ref445302657"/>
      <w:r>
        <w:t xml:space="preserve">Abb. </w:t>
      </w:r>
      <w:fldSimple w:instr=" SEQ Abb. \* ARABIC ">
        <w:r w:rsidR="00637AE0">
          <w:rPr>
            <w:noProof/>
          </w:rPr>
          <w:t>5</w:t>
        </w:r>
      </w:fldSimple>
      <w:bookmarkEnd w:id="46"/>
      <w:r>
        <w:tab/>
        <w:t>Dialogfenster: Zentrale Abschlussarbeiten – 1. Fremdsprache Realschule</w:t>
      </w:r>
    </w:p>
    <w:p w:rsidR="001A1434" w:rsidRDefault="001A1434" w:rsidP="001A1434">
      <w:pPr>
        <w:pStyle w:val="LDTextinhalteingerckt"/>
      </w:pPr>
    </w:p>
    <w:p w:rsidR="001A1434" w:rsidRDefault="001A1434" w:rsidP="001A1434">
      <w:pPr>
        <w:pStyle w:val="berschrift2"/>
      </w:pPr>
      <w:bookmarkStart w:id="47" w:name="_Toc446396478"/>
      <w:bookmarkStart w:id="48" w:name="_Toc448132701"/>
      <w:r>
        <w:t>Zeugnisse</w:t>
      </w:r>
      <w:bookmarkEnd w:id="47"/>
      <w:bookmarkEnd w:id="48"/>
    </w:p>
    <w:p w:rsidR="001A1434" w:rsidRPr="00B36A75" w:rsidRDefault="001A1434" w:rsidP="00B36A75">
      <w:pPr>
        <w:pStyle w:val="berschrift3"/>
      </w:pPr>
      <w:bookmarkStart w:id="49" w:name="_Toc446396479"/>
      <w:bookmarkStart w:id="50" w:name="_Toc448132702"/>
      <w:r w:rsidRPr="00B36A75">
        <w:t>Neue Zeugnisformulare</w:t>
      </w:r>
      <w:bookmarkEnd w:id="49"/>
      <w:bookmarkEnd w:id="50"/>
    </w:p>
    <w:p w:rsidR="001A1434" w:rsidRDefault="001A1434" w:rsidP="001A1434">
      <w:pPr>
        <w:pStyle w:val="LDTextinhalt"/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18"/>
        <w:gridCol w:w="4394"/>
      </w:tblGrid>
      <w:tr w:rsidR="001A1434" w:rsidRPr="00114D8D" w:rsidTr="00E564CB">
        <w:tc>
          <w:tcPr>
            <w:tcW w:w="14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Schulform</w:t>
            </w:r>
          </w:p>
        </w:tc>
        <w:tc>
          <w:tcPr>
            <w:tcW w:w="31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Zeugnis</w:t>
            </w:r>
          </w:p>
        </w:tc>
        <w:tc>
          <w:tcPr>
            <w:tcW w:w="439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Bemerkung</w:t>
            </w:r>
          </w:p>
        </w:tc>
      </w:tr>
      <w:tr w:rsidR="001A1434" w:rsidRPr="00114D8D" w:rsidTr="00E564CB">
        <w:tc>
          <w:tcPr>
            <w:tcW w:w="1418" w:type="dxa"/>
            <w:vMerge w:val="restart"/>
          </w:tcPr>
          <w:p w:rsidR="001A1434" w:rsidRPr="00BB3AA6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PUSA</w:t>
            </w: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Abschlusszeugnis</w:t>
            </w: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Neu</w:t>
            </w:r>
          </w:p>
        </w:tc>
      </w:tr>
      <w:tr w:rsidR="001A1434" w:rsidRPr="00114D8D" w:rsidTr="00E564CB">
        <w:tc>
          <w:tcPr>
            <w:tcW w:w="1418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Schulwechselzeugnis</w:t>
            </w: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Neu</w:t>
            </w:r>
          </w:p>
        </w:tc>
      </w:tr>
      <w:tr w:rsidR="001A1434" w:rsidRPr="00114D8D" w:rsidTr="00E564CB">
        <w:tc>
          <w:tcPr>
            <w:tcW w:w="1418" w:type="dxa"/>
            <w:vMerge w:val="restart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PUSB</w:t>
            </w: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Abschlusszeugnis</w:t>
            </w: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Neu</w:t>
            </w:r>
          </w:p>
        </w:tc>
      </w:tr>
      <w:tr w:rsidR="001A1434" w:rsidRPr="00114D8D" w:rsidTr="00E564CB">
        <w:tc>
          <w:tcPr>
            <w:tcW w:w="1418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Schulwechselzeugnis</w:t>
            </w: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Neu</w:t>
            </w:r>
          </w:p>
        </w:tc>
      </w:tr>
    </w:tbl>
    <w:p w:rsidR="001A1434" w:rsidRDefault="001A1434" w:rsidP="001A1434">
      <w:pPr>
        <w:pStyle w:val="LDTextinhalt"/>
      </w:pPr>
    </w:p>
    <w:p w:rsidR="00E564CB" w:rsidRDefault="00E564CB" w:rsidP="008450C2">
      <w:pPr>
        <w:pStyle w:val="LDTextinhalt"/>
      </w:pPr>
      <w:bookmarkStart w:id="51" w:name="_Toc446396480"/>
      <w:r>
        <w:br w:type="page"/>
      </w:r>
    </w:p>
    <w:p w:rsidR="001A1434" w:rsidRPr="00B36A75" w:rsidRDefault="001A1434" w:rsidP="00B36A75">
      <w:pPr>
        <w:pStyle w:val="berschrift3"/>
      </w:pPr>
      <w:bookmarkStart w:id="52" w:name="_Toc448132703"/>
      <w:r w:rsidRPr="00B36A75">
        <w:t>Geänderte Zeugnisformulare</w:t>
      </w:r>
      <w:bookmarkEnd w:id="51"/>
      <w:bookmarkEnd w:id="52"/>
    </w:p>
    <w:p w:rsidR="001A1434" w:rsidRPr="00224B64" w:rsidRDefault="001A1434" w:rsidP="001A1434">
      <w:pPr>
        <w:pStyle w:val="LDTextinhalt"/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18"/>
        <w:gridCol w:w="4394"/>
      </w:tblGrid>
      <w:tr w:rsidR="001A1434" w:rsidRPr="00114D8D" w:rsidTr="00E564CB">
        <w:tc>
          <w:tcPr>
            <w:tcW w:w="14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Schulform</w:t>
            </w:r>
          </w:p>
        </w:tc>
        <w:tc>
          <w:tcPr>
            <w:tcW w:w="31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Zeugnis</w:t>
            </w:r>
          </w:p>
        </w:tc>
        <w:tc>
          <w:tcPr>
            <w:tcW w:w="439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Bemerkung</w:t>
            </w:r>
          </w:p>
        </w:tc>
      </w:tr>
      <w:tr w:rsidR="001A1434" w:rsidRPr="00114D8D" w:rsidTr="00E564CB">
        <w:tc>
          <w:tcPr>
            <w:tcW w:w="1418" w:type="dxa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R</w:t>
            </w: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Abschlusszeugnis</w:t>
            </w:r>
          </w:p>
          <w:p w:rsidR="001A1434" w:rsidRPr="008E2ECA" w:rsidRDefault="001A1434" w:rsidP="00E564CB">
            <w:pPr>
              <w:pStyle w:val="LDTextinhalt"/>
            </w:pP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Erläuterungen zum Zeugnis auf Seite 4 an die aktuelle Fassung der VOBGM angepasst  </w:t>
            </w:r>
          </w:p>
        </w:tc>
      </w:tr>
      <w:tr w:rsidR="001A1434" w:rsidRPr="00114D8D" w:rsidTr="00E564CB">
        <w:tc>
          <w:tcPr>
            <w:tcW w:w="1418" w:type="dxa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IGS</w:t>
            </w: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Abschlusszeugnis </w:t>
            </w:r>
          </w:p>
          <w:p w:rsidR="001A1434" w:rsidRPr="008E2ECA" w:rsidRDefault="001A1434" w:rsidP="00E564CB">
            <w:pPr>
              <w:pStyle w:val="LDTextinhalt"/>
            </w:pP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Erläuterungen zum Zeugnis auf Seite 4 an die aktuelle Fassung der VOBGM angepasst  </w:t>
            </w:r>
          </w:p>
        </w:tc>
      </w:tr>
      <w:tr w:rsidR="001A1434" w:rsidRPr="00114D8D" w:rsidTr="00E564CB">
        <w:tc>
          <w:tcPr>
            <w:tcW w:w="1418" w:type="dxa"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H</w:t>
            </w:r>
          </w:p>
        </w:tc>
        <w:tc>
          <w:tcPr>
            <w:tcW w:w="3118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Abschlusszeugnis </w:t>
            </w:r>
          </w:p>
          <w:p w:rsidR="001A1434" w:rsidRPr="008E2ECA" w:rsidRDefault="001A1434" w:rsidP="00E564CB">
            <w:pPr>
              <w:pStyle w:val="LDTextinhalt"/>
            </w:pPr>
          </w:p>
        </w:tc>
        <w:tc>
          <w:tcPr>
            <w:tcW w:w="4394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Erläuterungen zum Zeugnis auf Seite 4 an die aktuelle Fassung der VOBGM angepasst  </w:t>
            </w:r>
          </w:p>
        </w:tc>
      </w:tr>
    </w:tbl>
    <w:p w:rsidR="001A1434" w:rsidRPr="00B55E7C" w:rsidRDefault="001A1434" w:rsidP="001A1434">
      <w:pPr>
        <w:pStyle w:val="LDTextinhalt"/>
      </w:pPr>
    </w:p>
    <w:p w:rsidR="001A1434" w:rsidRPr="00B36A75" w:rsidRDefault="001A1434" w:rsidP="00B36A75">
      <w:pPr>
        <w:pStyle w:val="berschrift3"/>
      </w:pPr>
      <w:bookmarkStart w:id="53" w:name="_Toc446396481"/>
      <w:bookmarkStart w:id="54" w:name="_Toc448132704"/>
      <w:r w:rsidRPr="00B36A75">
        <w:t>Abbildung der Kursoptionen HHES und HHKL in Zeugnissen</w:t>
      </w:r>
      <w:bookmarkEnd w:id="53"/>
      <w:bookmarkEnd w:id="54"/>
    </w:p>
    <w:p w:rsidR="001A1434" w:rsidRDefault="001A1434" w:rsidP="001A1434">
      <w:pPr>
        <w:pStyle w:val="LDTextinhalteingerckt"/>
      </w:pPr>
      <w:r>
        <w:t xml:space="preserve">Bei </w:t>
      </w:r>
      <w:r w:rsidRPr="00D44C67">
        <w:t>Kurse</w:t>
      </w:r>
      <w:r>
        <w:t>n</w:t>
      </w:r>
      <w:r w:rsidRPr="00D44C67">
        <w:t xml:space="preserve"> </w:t>
      </w:r>
      <w:r>
        <w:t xml:space="preserve">im </w:t>
      </w:r>
      <w:r w:rsidR="00E564CB">
        <w:t>H</w:t>
      </w:r>
      <w:r>
        <w:t xml:space="preserve">erkunftssprachlichen Unterricht (HSU) </w:t>
      </w:r>
      <w:r w:rsidRPr="00D44C67">
        <w:t xml:space="preserve">mit </w:t>
      </w:r>
      <w:r>
        <w:t>der Kursoption</w:t>
      </w:r>
      <w:r w:rsidRPr="00D44C67">
        <w:t xml:space="preserve"> </w:t>
      </w:r>
    </w:p>
    <w:p w:rsidR="001A1434" w:rsidRPr="008450C2" w:rsidRDefault="001A1434" w:rsidP="008450C2">
      <w:pPr>
        <w:pStyle w:val="LDAuflistungzweiteEbene"/>
      </w:pPr>
      <w:r w:rsidRPr="008450C2">
        <w:t xml:space="preserve">HHES (HSU in Verantwortung des Landes Hessen) oder </w:t>
      </w:r>
    </w:p>
    <w:p w:rsidR="001A1434" w:rsidRPr="008450C2" w:rsidRDefault="001A1434" w:rsidP="008450C2">
      <w:pPr>
        <w:pStyle w:val="LDAuflistungzweiteEbene"/>
      </w:pPr>
      <w:r w:rsidRPr="008450C2">
        <w:t xml:space="preserve">HHKL (HSU in Verantwortung eines Herkunftslandes) </w:t>
      </w:r>
    </w:p>
    <w:p w:rsidR="001A1434" w:rsidRDefault="001A1434" w:rsidP="001A1434">
      <w:pPr>
        <w:pStyle w:val="LDTextinhalteingerckt"/>
        <w:rPr>
          <w:rStyle w:val="LDMeneintrag"/>
        </w:rPr>
      </w:pPr>
      <w:r>
        <w:t xml:space="preserve">erscheint in den Halbjahres-, Abgangs-, Abschluss- und Schulwechselzeugnissen der </w:t>
      </w:r>
      <w:r w:rsidRPr="00D44C67">
        <w:t xml:space="preserve">Primarstufe und der Sek I </w:t>
      </w:r>
      <w:r>
        <w:t xml:space="preserve">hinter dem Fachnamen der </w:t>
      </w:r>
      <w:r w:rsidRPr="00D44C67">
        <w:t xml:space="preserve">Zusatz </w:t>
      </w:r>
      <w:r w:rsidRPr="009D5B9B">
        <w:rPr>
          <w:rStyle w:val="LDMeneintrag"/>
        </w:rPr>
        <w:t xml:space="preserve">- Unterricht in der Herkunftssprache </w:t>
      </w:r>
      <w:r>
        <w:rPr>
          <w:rStyle w:val="LDMeneintrag"/>
        </w:rPr>
        <w:t>–</w:t>
      </w:r>
    </w:p>
    <w:p w:rsidR="001A1434" w:rsidRPr="00B36A75" w:rsidRDefault="001A1434" w:rsidP="00B36A75">
      <w:pPr>
        <w:pStyle w:val="berschrift3"/>
      </w:pPr>
      <w:bookmarkStart w:id="55" w:name="_Toc446396482"/>
      <w:bookmarkStart w:id="56" w:name="_Toc448132705"/>
      <w:r w:rsidRPr="00B36A75">
        <w:t>Geänderte Darstellung der Noten in Schulform BFSB/VOLB/MASC</w:t>
      </w:r>
      <w:bookmarkEnd w:id="55"/>
      <w:bookmarkEnd w:id="56"/>
    </w:p>
    <w:p w:rsidR="001A1434" w:rsidRDefault="001A1434" w:rsidP="001A1434">
      <w:pPr>
        <w:pStyle w:val="LDTextinhalteingerckt"/>
      </w:pPr>
      <w:r w:rsidRPr="00224B64">
        <w:t xml:space="preserve">In der Schulform  </w:t>
      </w:r>
      <w:r w:rsidRPr="00224B64">
        <w:rPr>
          <w:rStyle w:val="hervorhebung"/>
        </w:rPr>
        <w:t>BFSB/VOLB/MASC</w:t>
      </w:r>
      <w:r w:rsidRPr="00224B64">
        <w:t xml:space="preserve"> werden die </w:t>
      </w:r>
      <w:r>
        <w:t xml:space="preserve">Gesamtnoten für </w:t>
      </w:r>
      <w:r w:rsidRPr="00224B64">
        <w:rPr>
          <w:rStyle w:val="hervorhebung"/>
        </w:rPr>
        <w:t>Berufsbezogene</w:t>
      </w:r>
      <w:r>
        <w:rPr>
          <w:rStyle w:val="hervorhebung"/>
        </w:rPr>
        <w:t>r</w:t>
      </w:r>
      <w:r w:rsidRPr="00224B64">
        <w:rPr>
          <w:rStyle w:val="hervorhebung"/>
        </w:rPr>
        <w:t xml:space="preserve"> Unterricht</w:t>
      </w:r>
      <w:r w:rsidRPr="00224B64">
        <w:t xml:space="preserve"> und </w:t>
      </w:r>
      <w:r w:rsidRPr="00224B64">
        <w:rPr>
          <w:rStyle w:val="hervorhebung"/>
        </w:rPr>
        <w:t>Praktische Ausbildung</w:t>
      </w:r>
      <w:r w:rsidRPr="00224B64">
        <w:t xml:space="preserve"> </w:t>
      </w:r>
      <w:r>
        <w:t>in den Zeugnissen</w:t>
      </w:r>
      <w:r w:rsidRPr="00224B64">
        <w:t xml:space="preserve"> als Kommanoten mit einer Stelle hinter dem Komma ausgewiesen (z.B. 3</w:t>
      </w:r>
      <w:r>
        <w:t>,</w:t>
      </w:r>
      <w:r w:rsidRPr="00224B64">
        <w:t>1).</w:t>
      </w:r>
    </w:p>
    <w:p w:rsidR="001A1434" w:rsidRPr="00224B64" w:rsidRDefault="001A1434" w:rsidP="001A1434">
      <w:pPr>
        <w:pStyle w:val="LDTextinhalteingerckt"/>
      </w:pPr>
    </w:p>
    <w:p w:rsidR="001A1434" w:rsidRPr="00ED0C90" w:rsidRDefault="001A1434" w:rsidP="001A1434">
      <w:pPr>
        <w:pStyle w:val="berschrift1"/>
      </w:pPr>
      <w:bookmarkStart w:id="57" w:name="_Toc439069834"/>
      <w:bookmarkStart w:id="58" w:name="_Toc446396483"/>
      <w:bookmarkStart w:id="59" w:name="_Toc448132706"/>
      <w:bookmarkEnd w:id="57"/>
      <w:r>
        <w:t>Extras</w:t>
      </w:r>
      <w:bookmarkEnd w:id="58"/>
      <w:bookmarkEnd w:id="59"/>
    </w:p>
    <w:p w:rsidR="001A1434" w:rsidRDefault="001A1434" w:rsidP="001A1434">
      <w:pPr>
        <w:pStyle w:val="berschrift2"/>
      </w:pPr>
      <w:bookmarkStart w:id="60" w:name="_Toc446396484"/>
      <w:bookmarkStart w:id="61" w:name="_Toc448132707"/>
      <w:r>
        <w:t>Berichtsverwaltung</w:t>
      </w:r>
      <w:bookmarkEnd w:id="60"/>
      <w:bookmarkEnd w:id="61"/>
      <w:r>
        <w:t xml:space="preserve"> </w:t>
      </w:r>
    </w:p>
    <w:p w:rsidR="001A1434" w:rsidRPr="00453B6E" w:rsidRDefault="001A1434" w:rsidP="001A1434">
      <w:pPr>
        <w:pStyle w:val="LDTextinhalteingerckt"/>
      </w:pPr>
      <w:r>
        <w:t xml:space="preserve">In folgenden Berichten wurden Änderungen vorgenommen. </w:t>
      </w:r>
    </w:p>
    <w:p w:rsidR="001A1434" w:rsidRPr="00B36A75" w:rsidRDefault="001A1434" w:rsidP="00B36A75">
      <w:pPr>
        <w:pStyle w:val="berschrift3"/>
      </w:pPr>
      <w:bookmarkStart w:id="62" w:name="_Toc446396485"/>
      <w:bookmarkStart w:id="63" w:name="_Toc448132708"/>
      <w:r w:rsidRPr="00B36A75">
        <w:t>Schule &gt; Klassen</w:t>
      </w:r>
      <w:bookmarkEnd w:id="62"/>
      <w:bookmarkEnd w:id="63"/>
      <w:r w:rsidRPr="00B36A75">
        <w:t xml:space="preserve"> </w:t>
      </w:r>
    </w:p>
    <w:p w:rsidR="001A1434" w:rsidRDefault="001A1434" w:rsidP="00E564CB">
      <w:pPr>
        <w:pStyle w:val="LDTextinhalteingerckt"/>
      </w:pPr>
      <w:r w:rsidRPr="008B78AB">
        <w:t xml:space="preserve">In dem Bericht </w:t>
      </w:r>
      <w:r w:rsidRPr="00E564CB">
        <w:rPr>
          <w:rStyle w:val="hervorhebung"/>
        </w:rPr>
        <w:t>Klassenliste</w:t>
      </w:r>
      <w:r w:rsidRPr="008B78AB">
        <w:t xml:space="preserve"> sind Kandidaten mit SD-R (vormals Zugeordnete) nun durch den Status: </w:t>
      </w:r>
      <w:r w:rsidRPr="00E564CB">
        <w:rPr>
          <w:rStyle w:val="LDMeneintrag"/>
        </w:rPr>
        <w:t>K</w:t>
      </w:r>
      <w:r w:rsidRPr="008B78AB">
        <w:t xml:space="preserve"> (= ist Kandidat) gekennzeichnet. Dies gilt für die Versionen: </w:t>
      </w:r>
      <w:r w:rsidRPr="008450C2">
        <w:rPr>
          <w:rStyle w:val="LDTextinhaltZchn"/>
        </w:rPr>
        <w:t>einfach mit Schülerstatus</w:t>
      </w:r>
      <w:r w:rsidRPr="008B78AB">
        <w:t xml:space="preserve"> und </w:t>
      </w:r>
      <w:r w:rsidRPr="008450C2">
        <w:rPr>
          <w:rStyle w:val="LDTextinhaltZchn"/>
        </w:rPr>
        <w:t>mit vorheriger Schule</w:t>
      </w:r>
      <w:r>
        <w:rPr>
          <w:rStyle w:val="LDMeneintrag"/>
        </w:rPr>
        <w:t>.</w:t>
      </w:r>
    </w:p>
    <w:p w:rsidR="001A1434" w:rsidRPr="00B36A75" w:rsidRDefault="001A1434" w:rsidP="00B36A75">
      <w:pPr>
        <w:pStyle w:val="berschrift3"/>
      </w:pPr>
      <w:bookmarkStart w:id="64" w:name="_Toc446396486"/>
      <w:bookmarkStart w:id="65" w:name="_Toc448132709"/>
      <w:r w:rsidRPr="00B36A75">
        <w:t>Schüler &gt; Allgemeine Listen</w:t>
      </w:r>
      <w:bookmarkEnd w:id="64"/>
      <w:bookmarkEnd w:id="65"/>
    </w:p>
    <w:p w:rsidR="001A1434" w:rsidRDefault="001A1434" w:rsidP="001A1434">
      <w:pPr>
        <w:pStyle w:val="LDTextinhalteingerckt"/>
      </w:pPr>
      <w:r w:rsidRPr="004115E1">
        <w:t xml:space="preserve">In </w:t>
      </w:r>
      <w:r>
        <w:t xml:space="preserve">folgenden </w:t>
      </w:r>
      <w:r w:rsidRPr="004115E1">
        <w:t xml:space="preserve">Berichten steht für Zugeordnete nicht mehr "Zugeordnet" oder das Kürzel </w:t>
      </w:r>
      <w:r w:rsidRPr="008450C2">
        <w:rPr>
          <w:rStyle w:val="LDTextinhaltZchn"/>
        </w:rPr>
        <w:t>Z</w:t>
      </w:r>
      <w:r w:rsidRPr="004115E1">
        <w:t xml:space="preserve">, sondern </w:t>
      </w:r>
      <w:r>
        <w:t xml:space="preserve">der </w:t>
      </w:r>
      <w:r w:rsidRPr="004115E1">
        <w:t>jeweil</w:t>
      </w:r>
      <w:r>
        <w:t>ige Kandidatenstatus:</w:t>
      </w:r>
    </w:p>
    <w:p w:rsidR="001A1434" w:rsidRPr="00923316" w:rsidRDefault="001A1434" w:rsidP="001A1434">
      <w:pPr>
        <w:pStyle w:val="LDAbsatznachberschrift"/>
      </w:pPr>
    </w:p>
    <w:tbl>
      <w:tblPr>
        <w:tblW w:w="8646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126"/>
        <w:gridCol w:w="2551"/>
      </w:tblGrid>
      <w:tr w:rsidR="001A1434" w:rsidRPr="00114D8D" w:rsidTr="00E564CB">
        <w:tc>
          <w:tcPr>
            <w:tcW w:w="396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 xml:space="preserve">Bericht 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Angezeigter Status</w:t>
            </w:r>
          </w:p>
        </w:tc>
        <w:tc>
          <w:tcPr>
            <w:tcW w:w="25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1A1434" w:rsidRPr="00376CFE" w:rsidRDefault="001A1434" w:rsidP="00E564CB">
            <w:pPr>
              <w:rPr>
                <w:rStyle w:val="LDBereichTabelle"/>
              </w:rPr>
            </w:pPr>
            <w:r w:rsidRPr="00376CFE">
              <w:rPr>
                <w:rStyle w:val="LDBereichTabelle"/>
              </w:rPr>
              <w:t>Bedeutung Kürzel</w:t>
            </w:r>
          </w:p>
        </w:tc>
      </w:tr>
      <w:tr w:rsidR="001A1434" w:rsidRPr="00114D8D" w:rsidTr="00E564CB">
        <w:tc>
          <w:tcPr>
            <w:tcW w:w="3969" w:type="dxa"/>
          </w:tcPr>
          <w:p w:rsidR="001A1434" w:rsidRPr="00E564CB" w:rsidRDefault="001A1434" w:rsidP="00E564CB">
            <w:pPr>
              <w:rPr>
                <w:rStyle w:val="hervorhebung"/>
              </w:rPr>
            </w:pPr>
            <w:r w:rsidRPr="00E564CB">
              <w:rPr>
                <w:rStyle w:val="hervorhebung"/>
              </w:rPr>
              <w:t>Kandidaten</w:t>
            </w:r>
          </w:p>
          <w:p w:rsidR="001A1434" w:rsidRPr="00E564CB" w:rsidRDefault="001A1434" w:rsidP="00E564CB">
            <w:pPr>
              <w:rPr>
                <w:rStyle w:val="hervorhebung"/>
              </w:rPr>
            </w:pPr>
            <w:r w:rsidRPr="00E564CB">
              <w:rPr>
                <w:rStyle w:val="hervorhebung"/>
              </w:rPr>
              <w:t>Kandidatenstammblatt</w:t>
            </w:r>
          </w:p>
          <w:p w:rsidR="001A1434" w:rsidRPr="00E564CB" w:rsidRDefault="001A1434" w:rsidP="00E564CB">
            <w:pPr>
              <w:rPr>
                <w:rStyle w:val="hervorhebung"/>
              </w:rPr>
            </w:pPr>
            <w:r w:rsidRPr="00E564CB">
              <w:rPr>
                <w:rStyle w:val="hervorhebung"/>
              </w:rPr>
              <w:t>Schülerinfoseite</w:t>
            </w:r>
          </w:p>
          <w:p w:rsidR="001A1434" w:rsidRPr="00E564CB" w:rsidRDefault="001A1434" w:rsidP="00E564CB"/>
        </w:tc>
        <w:tc>
          <w:tcPr>
            <w:tcW w:w="2126" w:type="dxa"/>
          </w:tcPr>
          <w:p w:rsidR="001A1434" w:rsidRPr="00ED0C90" w:rsidRDefault="001A1434" w:rsidP="00E564CB">
            <w:r w:rsidRPr="00ED0C90">
              <w:t>Ist Kandidat</w:t>
            </w:r>
          </w:p>
          <w:p w:rsidR="001A1434" w:rsidRPr="00ED0C90" w:rsidRDefault="001A1434" w:rsidP="00E564CB">
            <w:r w:rsidRPr="00ED0C90">
              <w:t>angenommen</w:t>
            </w:r>
          </w:p>
          <w:p w:rsidR="001A1434" w:rsidRPr="00ED0C90" w:rsidRDefault="001A1434" w:rsidP="00E564CB">
            <w:r w:rsidRPr="00ED0C90">
              <w:t>abgelehnt</w:t>
            </w:r>
          </w:p>
          <w:p w:rsidR="001A1434" w:rsidRPr="00ED0C90" w:rsidRDefault="001A1434" w:rsidP="00E564CB">
            <w:r w:rsidRPr="00ED0C90">
              <w:t>desinteressiert</w:t>
            </w:r>
          </w:p>
          <w:p w:rsidR="001A1434" w:rsidRPr="004115E1" w:rsidRDefault="001A1434" w:rsidP="00E564CB">
            <w:pPr>
              <w:pStyle w:val="LDTextinhalt"/>
            </w:pPr>
            <w:r w:rsidRPr="00ED0C90">
              <w:t>Warteliste</w:t>
            </w:r>
          </w:p>
        </w:tc>
        <w:tc>
          <w:tcPr>
            <w:tcW w:w="2551" w:type="dxa"/>
          </w:tcPr>
          <w:p w:rsidR="001A1434" w:rsidRPr="003225A0" w:rsidRDefault="001A1434" w:rsidP="00E564CB">
            <w:pPr>
              <w:pStyle w:val="LDTextinhalt"/>
            </w:pPr>
          </w:p>
        </w:tc>
      </w:tr>
      <w:tr w:rsidR="001A1434" w:rsidRPr="00114D8D" w:rsidTr="00E564CB">
        <w:tc>
          <w:tcPr>
            <w:tcW w:w="3969" w:type="dxa"/>
          </w:tcPr>
          <w:p w:rsidR="001A1434" w:rsidRPr="00E564CB" w:rsidRDefault="001A1434" w:rsidP="00E564CB">
            <w:pPr>
              <w:rPr>
                <w:rStyle w:val="hervorhebung"/>
              </w:rPr>
            </w:pPr>
            <w:r w:rsidRPr="00E564CB">
              <w:rPr>
                <w:rStyle w:val="hervorhebung"/>
              </w:rPr>
              <w:t xml:space="preserve">Schülergesamtliste </w:t>
            </w:r>
          </w:p>
        </w:tc>
        <w:tc>
          <w:tcPr>
            <w:tcW w:w="2126" w:type="dxa"/>
          </w:tcPr>
          <w:p w:rsidR="001A1434" w:rsidRDefault="001A1434" w:rsidP="00E564CB">
            <w:r>
              <w:t>angenommen</w:t>
            </w:r>
          </w:p>
        </w:tc>
        <w:tc>
          <w:tcPr>
            <w:tcW w:w="2551" w:type="dxa"/>
          </w:tcPr>
          <w:p w:rsidR="001A1434" w:rsidRPr="003225A0" w:rsidRDefault="001A1434" w:rsidP="00E564CB">
            <w:pPr>
              <w:pStyle w:val="LDTextinhalt"/>
            </w:pPr>
          </w:p>
        </w:tc>
      </w:tr>
      <w:tr w:rsidR="001A1434" w:rsidRPr="00114D8D" w:rsidTr="00E564CB">
        <w:tc>
          <w:tcPr>
            <w:tcW w:w="3969" w:type="dxa"/>
            <w:vMerge w:val="restart"/>
          </w:tcPr>
          <w:p w:rsidR="001A1434" w:rsidRPr="00E564CB" w:rsidRDefault="001A1434" w:rsidP="00E564CB">
            <w:pPr>
              <w:rPr>
                <w:rStyle w:val="hervorhebung"/>
              </w:rPr>
            </w:pPr>
            <w:r w:rsidRPr="00E564CB">
              <w:rPr>
                <w:rStyle w:val="hervorhebung"/>
              </w:rPr>
              <w:t>Schülerliste</w:t>
            </w:r>
          </w:p>
          <w:p w:rsidR="001A1434" w:rsidRPr="00E564CB" w:rsidRDefault="001A1434" w:rsidP="00E564CB"/>
        </w:tc>
        <w:tc>
          <w:tcPr>
            <w:tcW w:w="2126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</w:t>
            </w:r>
          </w:p>
        </w:tc>
        <w:tc>
          <w:tcPr>
            <w:tcW w:w="2551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Ist Kandidat</w:t>
            </w:r>
          </w:p>
        </w:tc>
      </w:tr>
      <w:tr w:rsidR="001A1434" w:rsidRPr="00114D8D" w:rsidTr="00E564CB">
        <w:tc>
          <w:tcPr>
            <w:tcW w:w="3969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2126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K-an</w:t>
            </w:r>
            <w:r w:rsidRPr="008E2ECA">
              <w:tab/>
            </w:r>
          </w:p>
        </w:tc>
        <w:tc>
          <w:tcPr>
            <w:tcW w:w="2551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Kandidat angenommen</w:t>
            </w:r>
          </w:p>
        </w:tc>
      </w:tr>
      <w:tr w:rsidR="001A1434" w:rsidRPr="00114D8D" w:rsidTr="00E564CB">
        <w:tc>
          <w:tcPr>
            <w:tcW w:w="3969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2126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K-ab</w:t>
            </w:r>
            <w:r w:rsidRPr="008E2ECA">
              <w:tab/>
            </w:r>
          </w:p>
        </w:tc>
        <w:tc>
          <w:tcPr>
            <w:tcW w:w="2551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Kandidat abgelehnt</w:t>
            </w:r>
          </w:p>
        </w:tc>
      </w:tr>
      <w:tr w:rsidR="001A1434" w:rsidRPr="00114D8D" w:rsidTr="00E564CB">
        <w:tc>
          <w:tcPr>
            <w:tcW w:w="3969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2126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K-de</w:t>
            </w:r>
            <w:r w:rsidRPr="008E2ECA">
              <w:tab/>
            </w:r>
          </w:p>
        </w:tc>
        <w:tc>
          <w:tcPr>
            <w:tcW w:w="2551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Kandidat desinteressiert</w:t>
            </w:r>
          </w:p>
        </w:tc>
      </w:tr>
      <w:tr w:rsidR="001A1434" w:rsidRPr="00114D8D" w:rsidTr="00E564CB">
        <w:tc>
          <w:tcPr>
            <w:tcW w:w="3969" w:type="dxa"/>
            <w:vMerge/>
          </w:tcPr>
          <w:p w:rsidR="001A1434" w:rsidRDefault="001A1434" w:rsidP="00E564CB">
            <w:pPr>
              <w:pStyle w:val="LDTextinhalt"/>
              <w:rPr>
                <w:rStyle w:val="hervorhebung"/>
              </w:rPr>
            </w:pPr>
          </w:p>
        </w:tc>
        <w:tc>
          <w:tcPr>
            <w:tcW w:w="2126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K-W</w:t>
            </w:r>
            <w:r w:rsidRPr="008E2ECA">
              <w:tab/>
            </w:r>
          </w:p>
        </w:tc>
        <w:tc>
          <w:tcPr>
            <w:tcW w:w="2551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Kandidat auf Warteliste</w:t>
            </w:r>
          </w:p>
        </w:tc>
      </w:tr>
    </w:tbl>
    <w:p w:rsidR="001A1434" w:rsidRPr="00B36A75" w:rsidRDefault="001A1434" w:rsidP="00B36A75">
      <w:pPr>
        <w:pStyle w:val="berschrift3"/>
      </w:pPr>
      <w:bookmarkStart w:id="66" w:name="_Toc446396487"/>
      <w:bookmarkStart w:id="67" w:name="_Toc448132710"/>
      <w:r w:rsidRPr="00B36A75">
        <w:t>Schüler &gt; Anträge / Bescheide</w:t>
      </w:r>
      <w:bookmarkEnd w:id="66"/>
      <w:bookmarkEnd w:id="67"/>
    </w:p>
    <w:p w:rsidR="001A1434" w:rsidRPr="0054467F" w:rsidRDefault="001A1434" w:rsidP="00E564CB">
      <w:pPr>
        <w:pStyle w:val="LDTextinhalteingerckt"/>
      </w:pPr>
      <w:r w:rsidRPr="0054467F">
        <w:t>Folgende Berichte enthalten nur noch aktive Schüler Ihrer Schule</w:t>
      </w:r>
    </w:p>
    <w:p w:rsidR="001A1434" w:rsidRPr="008450C2" w:rsidRDefault="001A1434" w:rsidP="008450C2">
      <w:pPr>
        <w:pStyle w:val="LDAuflistungzweiteEbene"/>
        <w:rPr>
          <w:rStyle w:val="hervorhebung"/>
        </w:rPr>
      </w:pPr>
      <w:r w:rsidRPr="008450C2">
        <w:rPr>
          <w:rStyle w:val="hervorhebung"/>
        </w:rPr>
        <w:t>Empfehlung Verlängerung</w:t>
      </w:r>
    </w:p>
    <w:p w:rsidR="001A1434" w:rsidRPr="008450C2" w:rsidRDefault="001A1434" w:rsidP="008450C2">
      <w:pPr>
        <w:pStyle w:val="LDAuflistungzweiteEbene"/>
        <w:rPr>
          <w:rStyle w:val="hervorhebung"/>
        </w:rPr>
      </w:pPr>
      <w:r w:rsidRPr="008450C2">
        <w:rPr>
          <w:rStyle w:val="hervorhebung"/>
        </w:rPr>
        <w:t>Weiterführende Schule Kl. 7</w:t>
      </w:r>
    </w:p>
    <w:p w:rsidR="001A1434" w:rsidRPr="00B36A75" w:rsidRDefault="001A1434" w:rsidP="00B36A75">
      <w:pPr>
        <w:pStyle w:val="berschrift3"/>
      </w:pPr>
      <w:bookmarkStart w:id="68" w:name="_Toc446396488"/>
      <w:bookmarkStart w:id="69" w:name="_Toc448132711"/>
      <w:r w:rsidRPr="00B36A75">
        <w:t>Schüler &gt; Grundschule</w:t>
      </w:r>
      <w:bookmarkEnd w:id="68"/>
      <w:bookmarkEnd w:id="69"/>
    </w:p>
    <w:p w:rsidR="001A1434" w:rsidRPr="008B78AB" w:rsidRDefault="001A1434" w:rsidP="00E564CB">
      <w:pPr>
        <w:pStyle w:val="LDTextinhalteingerckt"/>
      </w:pPr>
      <w:r w:rsidRPr="008B78AB">
        <w:t xml:space="preserve">Der Bericht </w:t>
      </w:r>
      <w:r w:rsidRPr="008B78AB">
        <w:rPr>
          <w:rStyle w:val="hervorhebung"/>
        </w:rPr>
        <w:t>Anmeldung Klasse 5</w:t>
      </w:r>
      <w:r w:rsidRPr="008B78AB">
        <w:t xml:space="preserve"> enthält nur noch aktive Schüler Ihrer Schule.</w:t>
      </w:r>
    </w:p>
    <w:p w:rsidR="001A1434" w:rsidRPr="00B36A75" w:rsidRDefault="001A1434" w:rsidP="00B36A75">
      <w:pPr>
        <w:pStyle w:val="berschrift3"/>
      </w:pPr>
      <w:bookmarkStart w:id="70" w:name="_Toc446396489"/>
      <w:bookmarkStart w:id="71" w:name="_Toc448132712"/>
      <w:r w:rsidRPr="00B36A75">
        <w:t>Unterricht &gt; Abitur</w:t>
      </w:r>
      <w:bookmarkEnd w:id="70"/>
      <w:bookmarkEnd w:id="71"/>
      <w:r w:rsidRPr="00B36A75">
        <w:t xml:space="preserve"> </w:t>
      </w:r>
    </w:p>
    <w:p w:rsidR="001A1434" w:rsidRPr="008B78AB" w:rsidRDefault="001A1434" w:rsidP="00E564CB">
      <w:pPr>
        <w:pStyle w:val="LDTextinhalteingerckt"/>
      </w:pPr>
      <w:r w:rsidRPr="008B78AB">
        <w:t xml:space="preserve">Der Bericht </w:t>
      </w:r>
      <w:r w:rsidRPr="008B78AB">
        <w:rPr>
          <w:rStyle w:val="hervorhebung"/>
        </w:rPr>
        <w:t>Prüfer X. PF</w:t>
      </w:r>
      <w:r w:rsidRPr="008B78AB">
        <w:t xml:space="preserve"> enthält nun nur </w:t>
      </w:r>
      <w:r>
        <w:t xml:space="preserve">noch </w:t>
      </w:r>
      <w:r w:rsidRPr="008B78AB">
        <w:t>die Schüler, die zum schriftlichen Abitur zugelassen wurden.</w:t>
      </w:r>
      <w:r>
        <w:t xml:space="preserve"> </w:t>
      </w:r>
    </w:p>
    <w:p w:rsidR="001A1434" w:rsidRPr="0054467F" w:rsidRDefault="001A1434" w:rsidP="00E564CB">
      <w:pPr>
        <w:pStyle w:val="LDTextinhalteingerckt"/>
      </w:pPr>
      <w:r w:rsidRPr="008B78AB">
        <w:t xml:space="preserve">Der Bericht </w:t>
      </w:r>
      <w:r w:rsidRPr="008B78AB">
        <w:rPr>
          <w:rStyle w:val="hervorhebung"/>
        </w:rPr>
        <w:t>Prüfungsfächer</w:t>
      </w:r>
      <w:r w:rsidRPr="008B78AB">
        <w:t xml:space="preserve"> enthält nun nur </w:t>
      </w:r>
      <w:r>
        <w:t xml:space="preserve">noch </w:t>
      </w:r>
      <w:r w:rsidRPr="008B78AB">
        <w:t>die Schüler, die zum schriftlichen Abitur zugelassen wurden</w:t>
      </w:r>
      <w:r w:rsidRPr="00A95DEC">
        <w:t>.</w:t>
      </w:r>
      <w:r>
        <w:t xml:space="preserve"> </w:t>
      </w:r>
      <w:r w:rsidRPr="0054467F">
        <w:t xml:space="preserve">Doppelungen und </w:t>
      </w:r>
      <w:r>
        <w:t xml:space="preserve">die </w:t>
      </w:r>
      <w:r w:rsidRPr="0054467F">
        <w:t>Anzeige von AGs wurden entfernt.</w:t>
      </w:r>
    </w:p>
    <w:p w:rsidR="001A1434" w:rsidRPr="00B36A75" w:rsidRDefault="001A1434" w:rsidP="00B36A75">
      <w:pPr>
        <w:pStyle w:val="berschrift3"/>
      </w:pPr>
      <w:bookmarkStart w:id="72" w:name="_Toc446396490"/>
      <w:bookmarkStart w:id="73" w:name="_Toc448132713"/>
      <w:r w:rsidRPr="00B36A75">
        <w:t>Unterricht &gt; Kurse</w:t>
      </w:r>
      <w:bookmarkEnd w:id="72"/>
      <w:bookmarkEnd w:id="73"/>
    </w:p>
    <w:p w:rsidR="001A1434" w:rsidRPr="008B78AB" w:rsidRDefault="001A1434" w:rsidP="00E564CB">
      <w:pPr>
        <w:pStyle w:val="LDTextinhalteingerckt"/>
      </w:pPr>
      <w:r w:rsidRPr="008B78AB">
        <w:t xml:space="preserve">In dem Bericht </w:t>
      </w:r>
      <w:r w:rsidRPr="008B78AB">
        <w:rPr>
          <w:rStyle w:val="hervorhebung"/>
        </w:rPr>
        <w:t>Kurslisten</w:t>
      </w:r>
      <w:r w:rsidRPr="008B78AB">
        <w:t xml:space="preserve"> steht bei Schülern, die in der Vergangenheit als Zugeordnete geführt wurden (jetzt: Kandidat mit SD-R), nicht mehr das Kürzel Z, sondern das Kürzel </w:t>
      </w:r>
      <w:proofErr w:type="gramStart"/>
      <w:r w:rsidRPr="008B78AB">
        <w:t>K .</w:t>
      </w:r>
      <w:proofErr w:type="gramEnd"/>
      <w:r w:rsidRPr="008B78AB">
        <w:t xml:space="preserve"> Dies gilt für die Version:</w:t>
      </w:r>
      <w:r w:rsidRPr="008B78AB">
        <w:rPr>
          <w:rStyle w:val="LDMeneintrag"/>
        </w:rPr>
        <w:t xml:space="preserve"> Mit schülerindividuellen Eigenschaften.</w:t>
      </w:r>
    </w:p>
    <w:p w:rsidR="001A1434" w:rsidRPr="00B36A75" w:rsidRDefault="001A1434" w:rsidP="00B36A75">
      <w:pPr>
        <w:pStyle w:val="berschrift3"/>
      </w:pPr>
      <w:bookmarkStart w:id="74" w:name="_Toc446396491"/>
      <w:bookmarkStart w:id="75" w:name="_Toc448132714"/>
      <w:r w:rsidRPr="00B36A75">
        <w:t>Unterricht &gt; H/R Abschluss</w:t>
      </w:r>
      <w:bookmarkEnd w:id="74"/>
      <w:bookmarkEnd w:id="75"/>
    </w:p>
    <w:p w:rsidR="001A1434" w:rsidRPr="008B78AB" w:rsidRDefault="001A1434" w:rsidP="00E564CB">
      <w:pPr>
        <w:pStyle w:val="LDTextinhalteingerckt"/>
      </w:pPr>
      <w:r w:rsidRPr="008B78AB">
        <w:t xml:space="preserve">Der Bericht </w:t>
      </w:r>
      <w:r w:rsidRPr="008B78AB">
        <w:rPr>
          <w:rStyle w:val="hervorhebung"/>
        </w:rPr>
        <w:t>Ergebnisse schriftliche Abschlussarbeiten</w:t>
      </w:r>
      <w:r w:rsidRPr="008B78AB">
        <w:t xml:space="preserve"> wurde an die neue Struktur der Prüfungsarbeiten für Haupt- und Realschulabschlüsse angepasst. Er enthält nun die Spaltenüberschriften </w:t>
      </w:r>
    </w:p>
    <w:p w:rsidR="001A1434" w:rsidRPr="008450C2" w:rsidRDefault="001A1434" w:rsidP="008450C2">
      <w:pPr>
        <w:pStyle w:val="LDAuflistungzweiteEbene"/>
      </w:pPr>
      <w:r w:rsidRPr="008450C2">
        <w:rPr>
          <w:rStyle w:val="hervorhebung"/>
        </w:rPr>
        <w:t>Hörverstehen</w:t>
      </w:r>
      <w:r w:rsidRPr="008450C2">
        <w:t xml:space="preserve"> (max. 25 Pkt.)</w:t>
      </w:r>
    </w:p>
    <w:p w:rsidR="001A1434" w:rsidRPr="008450C2" w:rsidRDefault="001A1434" w:rsidP="008450C2">
      <w:pPr>
        <w:pStyle w:val="LDAuflistungzweiteEbene"/>
      </w:pPr>
      <w:r w:rsidRPr="008450C2">
        <w:rPr>
          <w:rStyle w:val="hervorhebung"/>
        </w:rPr>
        <w:t>Leseverstehen</w:t>
      </w:r>
      <w:r w:rsidRPr="008450C2">
        <w:t xml:space="preserve"> (max. 25 Pkt.)</w:t>
      </w:r>
    </w:p>
    <w:p w:rsidR="001A1434" w:rsidRPr="008450C2" w:rsidRDefault="001A1434" w:rsidP="008450C2">
      <w:pPr>
        <w:pStyle w:val="LDAuflistungzweiteEbene"/>
      </w:pPr>
      <w:r w:rsidRPr="008450C2">
        <w:rPr>
          <w:rStyle w:val="hervorhebung"/>
        </w:rPr>
        <w:t>Sprachgebrauch</w:t>
      </w:r>
      <w:r w:rsidRPr="008450C2">
        <w:t xml:space="preserve"> (max. 25 Pkt.)</w:t>
      </w:r>
    </w:p>
    <w:p w:rsidR="001A1434" w:rsidRPr="008450C2" w:rsidRDefault="001A1434" w:rsidP="008450C2">
      <w:pPr>
        <w:pStyle w:val="LDAuflistungzweiteEbene"/>
      </w:pPr>
      <w:r w:rsidRPr="008450C2">
        <w:rPr>
          <w:rStyle w:val="hervorhebung"/>
        </w:rPr>
        <w:t>Textproduktion</w:t>
      </w:r>
      <w:r w:rsidRPr="008450C2">
        <w:t xml:space="preserve"> (max. 25 Pkt.)</w:t>
      </w:r>
    </w:p>
    <w:p w:rsidR="001A1434" w:rsidRDefault="001A1434" w:rsidP="001A1434">
      <w:pPr>
        <w:pStyle w:val="LDAbsatznachberschrift"/>
      </w:pPr>
    </w:p>
    <w:p w:rsidR="001A1434" w:rsidRPr="008B78AB" w:rsidRDefault="001A1434" w:rsidP="00E564CB">
      <w:pPr>
        <w:pStyle w:val="LDTextinhalteingerckt"/>
      </w:pPr>
      <w:r w:rsidRPr="008B78AB">
        <w:t xml:space="preserve">Der Bericht </w:t>
      </w:r>
      <w:r w:rsidRPr="008B78AB">
        <w:rPr>
          <w:rStyle w:val="hervorhebung"/>
        </w:rPr>
        <w:t>Abschluss-Elternbenachrichtigung</w:t>
      </w:r>
      <w:r w:rsidRPr="008B78AB">
        <w:t xml:space="preserve"> zeigt die Noten der Fächer der zentralen Abschlussarbeiten. Der Bericht kann nun in zwei Versionen erstellt werden:</w:t>
      </w:r>
    </w:p>
    <w:p w:rsidR="001A1434" w:rsidRDefault="001A1434" w:rsidP="001A1434">
      <w:pPr>
        <w:pStyle w:val="LDAbsatznachberschrift"/>
      </w:pPr>
    </w:p>
    <w:tbl>
      <w:tblPr>
        <w:tblW w:w="8646" w:type="dxa"/>
        <w:tblInd w:w="1101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5670"/>
      </w:tblGrid>
      <w:tr w:rsidR="001A1434" w:rsidRPr="00114D8D" w:rsidTr="00E564CB">
        <w:tc>
          <w:tcPr>
            <w:tcW w:w="2976" w:type="dxa"/>
          </w:tcPr>
          <w:p w:rsidR="001A1434" w:rsidRPr="006B29B7" w:rsidRDefault="001A1434" w:rsidP="00E564CB">
            <w:pPr>
              <w:pStyle w:val="LDTextinhalt"/>
            </w:pPr>
            <w:r w:rsidRPr="004C295C">
              <w:rPr>
                <w:rStyle w:val="LDMeneintrag"/>
              </w:rPr>
              <w:t>ohne Zusatz-/Projektprüfung</w:t>
            </w:r>
          </w:p>
        </w:tc>
        <w:tc>
          <w:tcPr>
            <w:tcW w:w="5670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 xml:space="preserve">entspricht dem bisherigen Bericht </w:t>
            </w:r>
          </w:p>
          <w:p w:rsidR="001A1434" w:rsidRPr="008E2ECA" w:rsidRDefault="001A1434" w:rsidP="00E564CB">
            <w:pPr>
              <w:pStyle w:val="LDTextinhalt"/>
            </w:pPr>
          </w:p>
        </w:tc>
      </w:tr>
      <w:tr w:rsidR="001A1434" w:rsidRPr="00114D8D" w:rsidTr="00E564CB">
        <w:tc>
          <w:tcPr>
            <w:tcW w:w="2976" w:type="dxa"/>
          </w:tcPr>
          <w:p w:rsidR="001A1434" w:rsidRDefault="001A1434" w:rsidP="00E564CB">
            <w:pPr>
              <w:pStyle w:val="LDTextinhalt"/>
            </w:pPr>
            <w:r w:rsidRPr="004C295C">
              <w:rPr>
                <w:rStyle w:val="LDMeneintrag"/>
              </w:rPr>
              <w:t>mit Zusatz-/Projektprüfung</w:t>
            </w:r>
            <w:r>
              <w:rPr>
                <w:rStyle w:val="LDMeneintrag"/>
              </w:rPr>
              <w:t xml:space="preserve">   </w:t>
            </w:r>
          </w:p>
        </w:tc>
        <w:tc>
          <w:tcPr>
            <w:tcW w:w="5670" w:type="dxa"/>
          </w:tcPr>
          <w:p w:rsidR="001A1434" w:rsidRPr="008E2ECA" w:rsidRDefault="001A1434" w:rsidP="00E564CB">
            <w:pPr>
              <w:pStyle w:val="LDTextinhalt"/>
            </w:pPr>
            <w:r w:rsidRPr="008E2ECA">
              <w:t>unter den Noten der Abschlussprüfung ist das Fach der Zusatz-/Projektprüfung mit  Thema und der darin erzielten Note eingetragen</w:t>
            </w:r>
          </w:p>
        </w:tc>
      </w:tr>
    </w:tbl>
    <w:p w:rsidR="001A1434" w:rsidRPr="00376CFE" w:rsidRDefault="001A1434" w:rsidP="001A1434"/>
    <w:p w:rsidR="00E564CB" w:rsidRDefault="00E564CB" w:rsidP="008450C2">
      <w:pPr>
        <w:pStyle w:val="LDTextinhalt"/>
      </w:pPr>
      <w:bookmarkStart w:id="76" w:name="_Toc446396492"/>
      <w:r>
        <w:br w:type="page"/>
      </w:r>
    </w:p>
    <w:p w:rsidR="001A1434" w:rsidRPr="00B36A75" w:rsidRDefault="001A1434" w:rsidP="00B36A75">
      <w:pPr>
        <w:pStyle w:val="berschrift3"/>
      </w:pPr>
      <w:bookmarkStart w:id="77" w:name="_Toc448132715"/>
      <w:r w:rsidRPr="00B36A75">
        <w:t>Unterricht &gt; Leistungen</w:t>
      </w:r>
      <w:bookmarkEnd w:id="76"/>
      <w:bookmarkEnd w:id="77"/>
      <w:r w:rsidRPr="00B36A75">
        <w:t xml:space="preserve"> </w:t>
      </w:r>
    </w:p>
    <w:p w:rsidR="001A1434" w:rsidRPr="008B78AB" w:rsidRDefault="001A1434" w:rsidP="00E564CB">
      <w:pPr>
        <w:pStyle w:val="LDTextinhalteingerckt"/>
      </w:pPr>
      <w:r w:rsidRPr="008B78AB">
        <w:t xml:space="preserve">Zum Thema </w:t>
      </w:r>
      <w:r w:rsidRPr="008B78AB">
        <w:rPr>
          <w:rStyle w:val="hervorhebung"/>
        </w:rPr>
        <w:t>Zeugniskonferenzliste</w:t>
      </w:r>
      <w:r w:rsidRPr="008B78AB">
        <w:t xml:space="preserve"> gibt es nun drei Berichte:</w:t>
      </w:r>
    </w:p>
    <w:p w:rsidR="001A1434" w:rsidRDefault="001A1434" w:rsidP="001A1434">
      <w:pPr>
        <w:pStyle w:val="LDAbsatznachberschrift"/>
      </w:pPr>
    </w:p>
    <w:tbl>
      <w:tblPr>
        <w:tblW w:w="8646" w:type="dxa"/>
        <w:tblInd w:w="1101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543"/>
        <w:gridCol w:w="5103"/>
      </w:tblGrid>
      <w:tr w:rsidR="001A1434" w:rsidRPr="00114D8D" w:rsidTr="00E564CB">
        <w:tc>
          <w:tcPr>
            <w:tcW w:w="3543" w:type="dxa"/>
          </w:tcPr>
          <w:p w:rsidR="001A1434" w:rsidRPr="008F0448" w:rsidRDefault="001A1434" w:rsidP="00E564CB">
            <w:pPr>
              <w:rPr>
                <w:rStyle w:val="hervorhebung"/>
              </w:rPr>
            </w:pPr>
            <w:r w:rsidRPr="008F0448">
              <w:rPr>
                <w:rStyle w:val="hervorhebung"/>
              </w:rPr>
              <w:t>Zeugniskonferenzliste Excel</w:t>
            </w:r>
          </w:p>
          <w:p w:rsidR="001A1434" w:rsidRPr="00805CD7" w:rsidRDefault="001A1434" w:rsidP="00E564CB"/>
        </w:tc>
        <w:tc>
          <w:tcPr>
            <w:tcW w:w="5103" w:type="dxa"/>
          </w:tcPr>
          <w:p w:rsidR="001A1434" w:rsidRPr="008E2ECA" w:rsidRDefault="001A1434" w:rsidP="002538DE">
            <w:pPr>
              <w:pStyle w:val="LDTextinhalt"/>
            </w:pPr>
            <w:r w:rsidRPr="008E2ECA">
              <w:t>Für jede Klasse gibt es ein einzelnes Tabellenblatt.</w:t>
            </w:r>
            <w:r w:rsidR="002538DE">
              <w:t xml:space="preserve"> Dessen </w:t>
            </w:r>
            <w:r w:rsidRPr="008E2ECA">
              <w:t>Name entspricht der Klassenbezeichnung.</w:t>
            </w:r>
          </w:p>
        </w:tc>
      </w:tr>
      <w:tr w:rsidR="001A1434" w:rsidRPr="00114D8D" w:rsidTr="00E564CB">
        <w:tc>
          <w:tcPr>
            <w:tcW w:w="3543" w:type="dxa"/>
          </w:tcPr>
          <w:p w:rsidR="001A1434" w:rsidRPr="008F0448" w:rsidRDefault="001A1434" w:rsidP="00E564CB">
            <w:pPr>
              <w:rPr>
                <w:rStyle w:val="hervorhebung"/>
              </w:rPr>
            </w:pPr>
            <w:r w:rsidRPr="008F0448">
              <w:rPr>
                <w:rStyle w:val="hervorhebung"/>
              </w:rPr>
              <w:t>Zeugniskonferenzliste-Format A3</w:t>
            </w:r>
          </w:p>
        </w:tc>
        <w:tc>
          <w:tcPr>
            <w:tcW w:w="5103" w:type="dxa"/>
            <w:vMerge w:val="restart"/>
          </w:tcPr>
          <w:p w:rsidR="001A1434" w:rsidRDefault="001A1434" w:rsidP="00E564CB">
            <w:pPr>
              <w:pStyle w:val="LDTextinhalt"/>
            </w:pPr>
          </w:p>
        </w:tc>
      </w:tr>
      <w:tr w:rsidR="001A1434" w:rsidRPr="00114D8D" w:rsidTr="00E564CB">
        <w:tc>
          <w:tcPr>
            <w:tcW w:w="3543" w:type="dxa"/>
          </w:tcPr>
          <w:p w:rsidR="001A1434" w:rsidRPr="008F0448" w:rsidRDefault="001A1434" w:rsidP="00E564CB">
            <w:pPr>
              <w:rPr>
                <w:rStyle w:val="hervorhebung"/>
              </w:rPr>
            </w:pPr>
            <w:r w:rsidRPr="008F0448">
              <w:rPr>
                <w:rStyle w:val="hervorhebung"/>
              </w:rPr>
              <w:t>Zeugniskonferenzliste-Format A4</w:t>
            </w:r>
          </w:p>
        </w:tc>
        <w:tc>
          <w:tcPr>
            <w:tcW w:w="5103" w:type="dxa"/>
            <w:vMerge/>
          </w:tcPr>
          <w:p w:rsidR="001A1434" w:rsidRDefault="001A1434" w:rsidP="00E564CB">
            <w:pPr>
              <w:pStyle w:val="LDTextinhalt"/>
            </w:pPr>
          </w:p>
        </w:tc>
      </w:tr>
    </w:tbl>
    <w:p w:rsidR="001A1434" w:rsidRDefault="001A1434" w:rsidP="001A1434">
      <w:pPr>
        <w:pStyle w:val="berschrift2"/>
      </w:pPr>
      <w:bookmarkStart w:id="78" w:name="_Toc446396493"/>
      <w:bookmarkStart w:id="79" w:name="_Toc448132716"/>
      <w:r>
        <w:t>Aufgabenliste – Regelgruppe Personal</w:t>
      </w:r>
      <w:bookmarkEnd w:id="78"/>
      <w:bookmarkEnd w:id="79"/>
    </w:p>
    <w:p w:rsidR="001A1434" w:rsidRDefault="001A1434" w:rsidP="001A1434">
      <w:pPr>
        <w:pStyle w:val="LDTextinhalteingerckt"/>
      </w:pPr>
      <w:r>
        <w:t xml:space="preserve">In der </w:t>
      </w:r>
      <w:proofErr w:type="spellStart"/>
      <w:r>
        <w:t>PflStdVO</w:t>
      </w:r>
      <w:proofErr w:type="spellEnd"/>
      <w:r>
        <w:t xml:space="preserve"> wurde die Anrechnungsgruppe: </w:t>
      </w:r>
      <w:r w:rsidRPr="008450C2">
        <w:rPr>
          <w:rStyle w:val="hervorhebung"/>
        </w:rPr>
        <w:t>Ermäßigung (ERM)</w:t>
      </w:r>
      <w:r>
        <w:t xml:space="preserve"> umbenannt in </w:t>
      </w:r>
      <w:r w:rsidRPr="008450C2">
        <w:rPr>
          <w:rStyle w:val="hervorhebung"/>
        </w:rPr>
        <w:t>Anrechnung aus persönlichen Gründen (ANRPG)</w:t>
      </w:r>
      <w:r w:rsidRPr="008450C2">
        <w:rPr>
          <w:rStyle w:val="LDTextinhaltZchn"/>
        </w:rPr>
        <w:t>.</w:t>
      </w:r>
      <w:r>
        <w:t xml:space="preserve"> Diese Änderung  wurde nun auch in SAP umgesetzt</w:t>
      </w:r>
      <w:r w:rsidR="002538DE">
        <w:t xml:space="preserve"> und hat damit </w:t>
      </w:r>
      <w:r>
        <w:t xml:space="preserve">Auswirkung auf die SAP-LUSD-Schnittstelle. </w:t>
      </w:r>
    </w:p>
    <w:p w:rsidR="002538DE" w:rsidRPr="008B78AB" w:rsidRDefault="001A1434" w:rsidP="002538DE">
      <w:pPr>
        <w:pStyle w:val="LDTextinhalteingerckt"/>
      </w:pPr>
      <w:r>
        <w:t xml:space="preserve">Mit der </w:t>
      </w:r>
      <w:r w:rsidRPr="0059678C">
        <w:t>Prod</w:t>
      </w:r>
      <w:r>
        <w:t xml:space="preserve">uktivsetzung des LUSD-Releases 21 – Mitte April 2016 – </w:t>
      </w:r>
      <w:proofErr w:type="gramStart"/>
      <w:r>
        <w:t>kann</w:t>
      </w:r>
      <w:proofErr w:type="gramEnd"/>
      <w:r>
        <w:t xml:space="preserve"> </w:t>
      </w:r>
      <w:r w:rsidR="002538DE">
        <w:t>dadurch f</w:t>
      </w:r>
      <w:r w:rsidR="002538DE">
        <w:t xml:space="preserve">ür </w:t>
      </w:r>
      <w:r w:rsidR="002538DE" w:rsidRPr="008B78AB">
        <w:t>Lehrkräfte Ihrer Schule</w:t>
      </w:r>
      <w:r w:rsidR="002538DE">
        <w:t xml:space="preserve">, </w:t>
      </w:r>
      <w:r w:rsidR="002538DE" w:rsidRPr="008B78AB">
        <w:t>die Stundenermäßigungen aus folgenden Gründen haben:</w:t>
      </w:r>
    </w:p>
    <w:p w:rsidR="002538DE" w:rsidRPr="008450C2" w:rsidRDefault="002538DE" w:rsidP="002538DE">
      <w:pPr>
        <w:pStyle w:val="LDAuflistungzweiteEbene"/>
      </w:pPr>
      <w:r w:rsidRPr="008450C2">
        <w:t>Altersermäßigung (ALT)</w:t>
      </w:r>
    </w:p>
    <w:p w:rsidR="002538DE" w:rsidRPr="008450C2" w:rsidRDefault="002538DE" w:rsidP="002538DE">
      <w:pPr>
        <w:pStyle w:val="LDAuflistungzweiteEbene"/>
      </w:pPr>
      <w:r w:rsidRPr="008450C2">
        <w:t>Ermäßigung aus gesundheitlichen Gründen (GES)</w:t>
      </w:r>
    </w:p>
    <w:p w:rsidR="002538DE" w:rsidRDefault="002538DE" w:rsidP="002538DE">
      <w:pPr>
        <w:pStyle w:val="LDAuflistungzweiteEbene"/>
      </w:pPr>
      <w:r w:rsidRPr="008450C2">
        <w:t>Ermäßigung aufgrund Schwerbehinderung (SB)</w:t>
      </w:r>
    </w:p>
    <w:p w:rsidR="002538DE" w:rsidRPr="008450C2" w:rsidRDefault="002538DE" w:rsidP="002538DE">
      <w:pPr>
        <w:pStyle w:val="LDAbsatznachberschrift"/>
      </w:pPr>
    </w:p>
    <w:p w:rsidR="001A1434" w:rsidRDefault="002538DE" w:rsidP="001A1434">
      <w:pPr>
        <w:pStyle w:val="LDTextinhalteingerckt"/>
      </w:pPr>
      <w:r w:rsidRPr="002538DE">
        <w:rPr>
          <w:rStyle w:val="hervorhebunggrn"/>
        </w:rPr>
        <w:t>einmalig</w:t>
      </w:r>
      <w:r>
        <w:t xml:space="preserve"> </w:t>
      </w:r>
      <w:r w:rsidR="001A1434">
        <w:t xml:space="preserve">folgender Aufgabenlisteneintrag </w:t>
      </w:r>
      <w:proofErr w:type="gramStart"/>
      <w:r w:rsidR="001A1434">
        <w:t>entstehen</w:t>
      </w:r>
      <w:proofErr w:type="gramEnd"/>
      <w:r w:rsidR="001A1434">
        <w:t>:</w:t>
      </w:r>
    </w:p>
    <w:p w:rsidR="001A1434" w:rsidRDefault="002538DE" w:rsidP="001A1434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1CF03A" wp14:editId="5638A0C2">
                <wp:simplePos x="0" y="0"/>
                <wp:positionH relativeFrom="column">
                  <wp:posOffset>3188335</wp:posOffset>
                </wp:positionH>
                <wp:positionV relativeFrom="paragraph">
                  <wp:posOffset>232410</wp:posOffset>
                </wp:positionV>
                <wp:extent cx="448310" cy="111760"/>
                <wp:effectExtent l="0" t="0" r="8890" b="254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111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14" o:spid="_x0000_s1026" style="position:absolute;margin-left:251.05pt;margin-top:18.3pt;width:35.3pt;height: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" fillcolor="white [3212]" stroked="f" strokeweight="2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8F830F" wp14:editId="51A3A1C0">
                <wp:simplePos x="0" y="0"/>
                <wp:positionH relativeFrom="column">
                  <wp:posOffset>3102610</wp:posOffset>
                </wp:positionH>
                <wp:positionV relativeFrom="paragraph">
                  <wp:posOffset>568960</wp:posOffset>
                </wp:positionV>
                <wp:extent cx="2406650" cy="409575"/>
                <wp:effectExtent l="0" t="0" r="12700" b="28575"/>
                <wp:wrapNone/>
                <wp:docPr id="290" name="Rechteck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0" cy="4095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hteck 290" o:spid="_x0000_s1026" style="position:absolute;margin-left:244.3pt;margin-top:44.8pt;width:189.5pt;height:32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" filled="f" strokecolor="#c00000" strokeweight="1.5pt"/>
            </w:pict>
          </mc:Fallback>
        </mc:AlternateContent>
      </w:r>
      <w:r w:rsidR="00E564CB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D2333" wp14:editId="346C4B3F">
                <wp:simplePos x="0" y="0"/>
                <wp:positionH relativeFrom="column">
                  <wp:posOffset>3291205</wp:posOffset>
                </wp:positionH>
                <wp:positionV relativeFrom="paragraph">
                  <wp:posOffset>613410</wp:posOffset>
                </wp:positionV>
                <wp:extent cx="1790700" cy="95250"/>
                <wp:effectExtent l="0" t="0" r="0" b="0"/>
                <wp:wrapNone/>
                <wp:docPr id="29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1649" w:rsidRPr="008E2ECA" w:rsidRDefault="00461649" w:rsidP="00E564CB">
                            <w:pPr>
                              <w:spacing w:before="0" w:after="0"/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8E2ECA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t>Person 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1" type="#_x0000_t202" style="position:absolute;left:0;text-align:left;margin-left:259.15pt;margin-top:48.3pt;width:141pt;height: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" stroked="f">
                <v:textbox inset="0,0,0,0">
                  <w:txbxContent>
                    <w:p w:rsidR="00461649" w:rsidRPr="008E2ECA" w:rsidRDefault="00461649" w:rsidP="00E564CB">
                      <w:pPr>
                        <w:spacing w:before="0" w:after="0"/>
                        <w:rPr>
                          <w:rFonts w:cs="Arial"/>
                          <w:b/>
                          <w:sz w:val="12"/>
                          <w:szCs w:val="12"/>
                        </w:rPr>
                      </w:pPr>
                      <w:r w:rsidRPr="008E2ECA">
                        <w:rPr>
                          <w:rFonts w:cs="Arial"/>
                          <w:b/>
                          <w:sz w:val="12"/>
                          <w:szCs w:val="12"/>
                        </w:rPr>
                        <w:t>Person xxx</w:t>
                      </w:r>
                    </w:p>
                  </w:txbxContent>
                </v:textbox>
              </v:shape>
            </w:pict>
          </mc:Fallback>
        </mc:AlternateContent>
      </w:r>
      <w:r w:rsidR="001A1434">
        <w:rPr>
          <w:noProof/>
          <w:lang w:eastAsia="de-DE"/>
        </w:rPr>
        <w:drawing>
          <wp:inline distT="0" distB="0" distL="0" distR="0" wp14:anchorId="0A044D9C" wp14:editId="622216A9">
            <wp:extent cx="5040000" cy="964800"/>
            <wp:effectExtent l="19050" t="19050" r="27305" b="26035"/>
            <wp:docPr id="292" name="Grafik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64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564CB" w:rsidRDefault="00E564CB" w:rsidP="001A1434">
      <w:pPr>
        <w:pStyle w:val="LDTextinhalteingerckt"/>
      </w:pPr>
    </w:p>
    <w:p w:rsidR="001A1434" w:rsidRPr="008450C2" w:rsidRDefault="00E564CB" w:rsidP="002538DE">
      <w:pPr>
        <w:pStyle w:val="LDTextinhalteingerckt"/>
      </w:pPr>
      <w:r>
        <w:t>Sie können diese Aufgabenlisteneintr</w:t>
      </w:r>
      <w:r w:rsidR="002538DE">
        <w:t>äge ignorieren.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2538DE" w:rsidTr="00F84284">
        <w:trPr>
          <w:trHeight w:val="559"/>
        </w:trPr>
        <w:tc>
          <w:tcPr>
            <w:tcW w:w="1668" w:type="dxa"/>
          </w:tcPr>
          <w:p w:rsidR="002538DE" w:rsidRDefault="002538DE" w:rsidP="00F84284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7CE29AD" wp14:editId="0B218733">
                  <wp:extent cx="381000" cy="304800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2538DE" w:rsidRDefault="002538DE" w:rsidP="00F84284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:rsidR="002538DE" w:rsidRPr="008E2ECA" w:rsidRDefault="002538DE" w:rsidP="002538DE">
            <w:pPr>
              <w:pStyle w:val="LDTextinhalt"/>
              <w:rPr>
                <w:rStyle w:val="hervorhebung"/>
              </w:rPr>
            </w:pPr>
            <w:r w:rsidRPr="008E2ECA">
              <w:rPr>
                <w:rStyle w:val="hervorhebung"/>
              </w:rPr>
              <w:t>Um diese Aufgabenlisteneinträge zu entfernen, gehen Sie folgendermaßen vor:</w:t>
            </w:r>
          </w:p>
          <w:p w:rsidR="002538DE" w:rsidRPr="00B0782E" w:rsidRDefault="002538DE" w:rsidP="002538DE">
            <w:pPr>
              <w:pStyle w:val="LDAuflistungHandlungenzweiteEbene"/>
            </w:pPr>
            <w:r w:rsidRPr="00B0782E">
              <w:t xml:space="preserve">Setzen Sie bei den betroffenen Einträgen in den Spalten </w:t>
            </w:r>
            <w:r w:rsidRPr="002538DE">
              <w:rPr>
                <w:rStyle w:val="LDBedienelement"/>
              </w:rPr>
              <w:t>Erledigt</w:t>
            </w:r>
            <w:r w:rsidRPr="00B0782E">
              <w:t xml:space="preserve"> und </w:t>
            </w:r>
            <w:r w:rsidRPr="002538DE">
              <w:rPr>
                <w:rStyle w:val="LDBedienelement"/>
              </w:rPr>
              <w:t>Ignorieren</w:t>
            </w:r>
            <w:r w:rsidRPr="00B0782E">
              <w:t xml:space="preserve"> ein Häkchen</w:t>
            </w:r>
            <w:r>
              <w:t>.</w:t>
            </w:r>
          </w:p>
          <w:p w:rsidR="002538DE" w:rsidRPr="00594178" w:rsidRDefault="002538DE" w:rsidP="002538DE">
            <w:pPr>
              <w:pStyle w:val="LDAuflistungHandlungenzweiteEbene"/>
              <w:rPr>
                <w:b/>
                <w:bCs/>
                <w:color w:val="00823B"/>
                <w:szCs w:val="20"/>
              </w:rPr>
            </w:pPr>
            <w:r w:rsidRPr="00B0782E">
              <w:t>Klicken Sie auf Speichern</w:t>
            </w:r>
            <w:r w:rsidRPr="00B36A75">
              <w:t>.</w:t>
            </w:r>
            <w:r>
              <w:t xml:space="preserve"> </w:t>
            </w:r>
          </w:p>
        </w:tc>
      </w:tr>
    </w:tbl>
    <w:p w:rsidR="002538DE" w:rsidRDefault="002538DE" w:rsidP="001A1434"/>
    <w:p w:rsidR="001A1434" w:rsidRDefault="001A1434" w:rsidP="001A1434">
      <w:pPr>
        <w:pStyle w:val="LDTextinhalteingerckt"/>
      </w:pPr>
      <w:r>
        <w:t xml:space="preserve">Die Änderungen in SAP erscheinen auch auf dem Bericht </w:t>
      </w:r>
      <w:r w:rsidRPr="008E2ECA">
        <w:rPr>
          <w:rStyle w:val="LDMenpunkt"/>
        </w:rPr>
        <w:t xml:space="preserve">Extras &gt; Berichtsverwaltung &gt; Schule &gt; Personal &gt; </w:t>
      </w:r>
      <w:r w:rsidRPr="008450C2">
        <w:rPr>
          <w:rStyle w:val="hervorhebung"/>
        </w:rPr>
        <w:t>Personal-Änderungshistorie</w:t>
      </w:r>
      <w:r>
        <w:t>. Im Bereich „Änderung Stundenanrechnung“ entsteht ein zweiter Eintrag mit gleichem Inhalt zu den oben genannten Anrechnungsgründen. Auch diesen Eintrag können Sie ignorieren.</w:t>
      </w:r>
    </w:p>
    <w:p w:rsidR="00E564CB" w:rsidRDefault="00E564CB" w:rsidP="00567696">
      <w:pPr>
        <w:pStyle w:val="berschrift1"/>
      </w:pPr>
      <w:bookmarkStart w:id="80" w:name="_Toc446396494"/>
      <w:bookmarkStart w:id="81" w:name="_Toc448132717"/>
      <w:r>
        <w:t>Ausblick auf Release 22 im</w:t>
      </w:r>
      <w:r w:rsidRPr="00594178">
        <w:t xml:space="preserve"> </w:t>
      </w:r>
      <w:r>
        <w:t>August 2016</w:t>
      </w:r>
      <w:bookmarkEnd w:id="80"/>
      <w:bookmarkEnd w:id="81"/>
      <w:r>
        <w:t xml:space="preserve"> </w:t>
      </w:r>
    </w:p>
    <w:p w:rsidR="00E564CB" w:rsidRDefault="00E564CB" w:rsidP="00E564CB">
      <w:pPr>
        <w:pStyle w:val="LDTextinhalteingerckt"/>
      </w:pPr>
    </w:p>
    <w:p w:rsidR="00E564CB" w:rsidRDefault="00E564CB" w:rsidP="00567696">
      <w:pPr>
        <w:pStyle w:val="LDAuflistunginTabelle"/>
      </w:pPr>
      <w:r>
        <w:t>Ungültig gewordene Schulen sollen im Kandidatenverfahren nicht mehr auswählbar sein.</w:t>
      </w:r>
    </w:p>
    <w:p w:rsidR="00E564CB" w:rsidRDefault="00E564CB" w:rsidP="00567696">
      <w:pPr>
        <w:pStyle w:val="LDAuflistunginTabelle"/>
      </w:pPr>
      <w:r>
        <w:t>In den Schülerstammdaten wird ein neues Feld „Familiensprache 2“ eingeführt.</w:t>
      </w:r>
    </w:p>
    <w:p w:rsidR="00E564CB" w:rsidRDefault="00E564CB" w:rsidP="00567696">
      <w:pPr>
        <w:pStyle w:val="LDAuflistunginTabelle"/>
      </w:pPr>
      <w:r>
        <w:t xml:space="preserve">Die Seiten </w:t>
      </w:r>
      <w:r w:rsidRPr="00B36A75">
        <w:rPr>
          <w:rStyle w:val="LDMenpunkt"/>
        </w:rPr>
        <w:t>Einschulung Grundschule</w:t>
      </w:r>
      <w:r>
        <w:t xml:space="preserve"> und </w:t>
      </w:r>
      <w:r w:rsidRPr="00B36A75">
        <w:rPr>
          <w:rStyle w:val="LDMenpunkt"/>
        </w:rPr>
        <w:t>Schüleraufnahme</w:t>
      </w:r>
      <w:r w:rsidR="00567696">
        <w:rPr>
          <w:rStyle w:val="LDMenpunkt"/>
        </w:rPr>
        <w:t xml:space="preserve"> </w:t>
      </w:r>
      <w:r>
        <w:t>werden zusammengefasst und neu gestaltet.</w:t>
      </w:r>
    </w:p>
    <w:p w:rsidR="00E564CB" w:rsidRDefault="00E564CB" w:rsidP="00567696">
      <w:pPr>
        <w:pStyle w:val="LDAuflistunginTabelle"/>
      </w:pPr>
      <w:r>
        <w:t>Realschulabschluss: Als 4. Prüfungsfach können nur noch Pflichtfächer ausgewählt werden.</w:t>
      </w:r>
    </w:p>
    <w:p w:rsidR="00E564CB" w:rsidRDefault="00E564CB" w:rsidP="00567696">
      <w:pPr>
        <w:pStyle w:val="LDAuflistunginTabelle"/>
      </w:pPr>
      <w:r>
        <w:t>Die Aufgabenliste wird überarbeitet.</w:t>
      </w:r>
    </w:p>
    <w:p w:rsidR="00E564CB" w:rsidRDefault="00E564CB" w:rsidP="00567696">
      <w:pPr>
        <w:pStyle w:val="LDAuflistunginTabelle"/>
      </w:pPr>
      <w:r>
        <w:t>Verbesserungen in der UV-Planung</w:t>
      </w:r>
      <w:bookmarkEnd w:id="0"/>
    </w:p>
    <w:sectPr w:rsidR="00E564CB" w:rsidSect="00441B07">
      <w:headerReference w:type="default" r:id="rId25"/>
      <w:footerReference w:type="even" r:id="rId26"/>
      <w:footerReference w:type="default" r:id="rId27"/>
      <w:pgSz w:w="11906" w:h="16838"/>
      <w:pgMar w:top="2977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649" w:rsidRDefault="00461649">
      <w:r>
        <w:separator/>
      </w:r>
    </w:p>
  </w:endnote>
  <w:endnote w:type="continuationSeparator" w:id="0">
    <w:p w:rsidR="00461649" w:rsidRDefault="00461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649" w:rsidRDefault="00461649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461649" w:rsidRDefault="00461649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649" w:rsidRDefault="0046164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21.0 im April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37AE0">
      <w:rPr>
        <w:rFonts w:cs="Arial"/>
        <w:noProof/>
        <w:color w:val="7F7F7F"/>
        <w:sz w:val="18"/>
        <w:szCs w:val="18"/>
      </w:rPr>
      <w:t>8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37AE0">
      <w:rPr>
        <w:rFonts w:cs="Arial"/>
        <w:noProof/>
        <w:color w:val="7F7F7F"/>
        <w:sz w:val="18"/>
        <w:szCs w:val="18"/>
      </w:rPr>
      <w:t>14</w:t>
    </w:r>
    <w:r>
      <w:rPr>
        <w:rFonts w:cs="Arial"/>
        <w:color w:val="7F7F7F"/>
        <w:sz w:val="18"/>
        <w:szCs w:val="18"/>
      </w:rPr>
      <w:fldChar w:fldCharType="end"/>
    </w:r>
  </w:p>
  <w:p w:rsidR="00461649" w:rsidRPr="009B07AD" w:rsidRDefault="0046164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11.04.2016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649" w:rsidRDefault="00461649">
      <w:r>
        <w:separator/>
      </w:r>
    </w:p>
  </w:footnote>
  <w:footnote w:type="continuationSeparator" w:id="0">
    <w:p w:rsidR="00461649" w:rsidRDefault="004616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649" w:rsidRDefault="00461649">
    <w:pPr>
      <w:pStyle w:val="Kopfzeile"/>
    </w:pPr>
  </w:p>
  <w:p w:rsidR="00461649" w:rsidRDefault="00461649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5B1D1E4B" wp14:editId="07200FBF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08C676" wp14:editId="0FB27FED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61649" w:rsidRPr="004C12E9" w:rsidRDefault="00461649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:rsidR="00461649" w:rsidRPr="004C12E9" w:rsidRDefault="00461649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E25F85" wp14:editId="0077428B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:rsidR="00461649" w:rsidRDefault="00461649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7A407E13" wp14:editId="173185DC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44.15pt;height:31.9pt" o:bullet="t">
        <v:imagedata r:id="rId1" o:title="ausrufezeichen_klein"/>
      </v:shape>
    </w:pict>
  </w:numPicBullet>
  <w:numPicBullet w:numPicBulletId="1">
    <w:pict>
      <v:shape id="_x0000_i1036" type="#_x0000_t75" style="width:27.85pt;height:15.6pt" o:bullet="t">
        <v:imagedata r:id="rId2" o:title="Unbenannt"/>
      </v:shape>
    </w:pict>
  </w:numPicBullet>
  <w:numPicBullet w:numPicBulletId="2">
    <w:pict>
      <v:shape id="_x0000_i1037" type="#_x0000_t75" style="width:29.9pt;height:23.75pt" o:bullet="t">
        <v:imagedata r:id="rId3" o:title="info1"/>
      </v:shape>
    </w:pict>
  </w:numPicBullet>
  <w:numPicBullet w:numPicBulletId="3">
    <w:pict>
      <v:shape id="_x0000_i1038" type="#_x0000_t75" style="width:681.95pt;height:681.95pt" o:bullet="t">
        <v:imagedata r:id="rId4" o:title="task"/>
      </v:shape>
    </w:pict>
  </w:numPicBullet>
  <w:abstractNum w:abstractNumId="0">
    <w:nsid w:val="FFFFFF7C"/>
    <w:multiLevelType w:val="singleLevel"/>
    <w:tmpl w:val="A9F46A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6EE3B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43C90A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A0462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80C70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D20F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AE606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8BE44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71CA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2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5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7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9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1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14"/>
  </w:num>
  <w:num w:numId="5">
    <w:abstractNumId w:val="9"/>
  </w:num>
  <w:num w:numId="6">
    <w:abstractNumId w:val="19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8"/>
  </w:num>
  <w:num w:numId="10">
    <w:abstractNumId w:val="16"/>
  </w:num>
  <w:num w:numId="11">
    <w:abstractNumId w:val="11"/>
  </w:num>
  <w:num w:numId="12">
    <w:abstractNumId w:val="21"/>
  </w:num>
  <w:num w:numId="13">
    <w:abstractNumId w:val="20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4C6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2DC4"/>
    <w:rsid w:val="00095D97"/>
    <w:rsid w:val="000B3997"/>
    <w:rsid w:val="000C1A70"/>
    <w:rsid w:val="000C4525"/>
    <w:rsid w:val="000D2394"/>
    <w:rsid w:val="000E1468"/>
    <w:rsid w:val="000E2632"/>
    <w:rsid w:val="000F4FD5"/>
    <w:rsid w:val="00113C1B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25C8"/>
    <w:rsid w:val="001934C5"/>
    <w:rsid w:val="00195164"/>
    <w:rsid w:val="00195C1B"/>
    <w:rsid w:val="00195F65"/>
    <w:rsid w:val="00196515"/>
    <w:rsid w:val="00196DB4"/>
    <w:rsid w:val="001A1434"/>
    <w:rsid w:val="001A3726"/>
    <w:rsid w:val="001A3A67"/>
    <w:rsid w:val="001B177F"/>
    <w:rsid w:val="001B1985"/>
    <w:rsid w:val="001C5B70"/>
    <w:rsid w:val="001D0977"/>
    <w:rsid w:val="001D1A70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38DE"/>
    <w:rsid w:val="0026172B"/>
    <w:rsid w:val="0026207F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A7A46"/>
    <w:rsid w:val="002B048A"/>
    <w:rsid w:val="002B7741"/>
    <w:rsid w:val="002C2CCF"/>
    <w:rsid w:val="002D75C6"/>
    <w:rsid w:val="002E1568"/>
    <w:rsid w:val="002F05C7"/>
    <w:rsid w:val="003073DD"/>
    <w:rsid w:val="003109D4"/>
    <w:rsid w:val="00326B51"/>
    <w:rsid w:val="003306AA"/>
    <w:rsid w:val="0033256E"/>
    <w:rsid w:val="00341AEF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4D4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41B07"/>
    <w:rsid w:val="00453ED6"/>
    <w:rsid w:val="00461649"/>
    <w:rsid w:val="00464AB7"/>
    <w:rsid w:val="004663E0"/>
    <w:rsid w:val="004730F4"/>
    <w:rsid w:val="0047778B"/>
    <w:rsid w:val="004874F7"/>
    <w:rsid w:val="004A0E90"/>
    <w:rsid w:val="004C6DA1"/>
    <w:rsid w:val="004E1303"/>
    <w:rsid w:val="004E27FF"/>
    <w:rsid w:val="004F0744"/>
    <w:rsid w:val="0050435C"/>
    <w:rsid w:val="00525819"/>
    <w:rsid w:val="00530286"/>
    <w:rsid w:val="00530E04"/>
    <w:rsid w:val="00536AF5"/>
    <w:rsid w:val="005402DE"/>
    <w:rsid w:val="005449A3"/>
    <w:rsid w:val="0054547E"/>
    <w:rsid w:val="00553ADE"/>
    <w:rsid w:val="00554FEE"/>
    <w:rsid w:val="00565435"/>
    <w:rsid w:val="00567696"/>
    <w:rsid w:val="005865A6"/>
    <w:rsid w:val="00587B7D"/>
    <w:rsid w:val="00590F88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37AE0"/>
    <w:rsid w:val="006402A2"/>
    <w:rsid w:val="0064176A"/>
    <w:rsid w:val="0066157D"/>
    <w:rsid w:val="0068124F"/>
    <w:rsid w:val="006A3C0B"/>
    <w:rsid w:val="006A40D7"/>
    <w:rsid w:val="006A4C0E"/>
    <w:rsid w:val="006B0A15"/>
    <w:rsid w:val="006B21F9"/>
    <w:rsid w:val="006B5633"/>
    <w:rsid w:val="006B61CE"/>
    <w:rsid w:val="006C3932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1900"/>
    <w:rsid w:val="00767639"/>
    <w:rsid w:val="00767E25"/>
    <w:rsid w:val="0077044C"/>
    <w:rsid w:val="0077160D"/>
    <w:rsid w:val="007740B2"/>
    <w:rsid w:val="00780865"/>
    <w:rsid w:val="007818F5"/>
    <w:rsid w:val="00783A00"/>
    <w:rsid w:val="007846A8"/>
    <w:rsid w:val="0079772C"/>
    <w:rsid w:val="007A62E6"/>
    <w:rsid w:val="007A6C3C"/>
    <w:rsid w:val="007C6A43"/>
    <w:rsid w:val="007D65D6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450C2"/>
    <w:rsid w:val="00853775"/>
    <w:rsid w:val="00880099"/>
    <w:rsid w:val="00880A40"/>
    <w:rsid w:val="008856D9"/>
    <w:rsid w:val="008945ED"/>
    <w:rsid w:val="008A0416"/>
    <w:rsid w:val="008A109B"/>
    <w:rsid w:val="008A136C"/>
    <w:rsid w:val="008A3F2B"/>
    <w:rsid w:val="008A4F01"/>
    <w:rsid w:val="008B0270"/>
    <w:rsid w:val="008B13C8"/>
    <w:rsid w:val="008C1646"/>
    <w:rsid w:val="008C47AA"/>
    <w:rsid w:val="008C4E5B"/>
    <w:rsid w:val="008C6262"/>
    <w:rsid w:val="008D30AC"/>
    <w:rsid w:val="008D3A80"/>
    <w:rsid w:val="008F0448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5106E"/>
    <w:rsid w:val="00965385"/>
    <w:rsid w:val="00967E8F"/>
    <w:rsid w:val="00970EBE"/>
    <w:rsid w:val="00972953"/>
    <w:rsid w:val="009777EC"/>
    <w:rsid w:val="00982189"/>
    <w:rsid w:val="009948CB"/>
    <w:rsid w:val="009B07AD"/>
    <w:rsid w:val="009B7AE0"/>
    <w:rsid w:val="009B7FA2"/>
    <w:rsid w:val="009C0E58"/>
    <w:rsid w:val="009C175D"/>
    <w:rsid w:val="009C6F78"/>
    <w:rsid w:val="009D185B"/>
    <w:rsid w:val="009E363A"/>
    <w:rsid w:val="009F1C32"/>
    <w:rsid w:val="009F2085"/>
    <w:rsid w:val="009F20FA"/>
    <w:rsid w:val="009F49DC"/>
    <w:rsid w:val="009F7754"/>
    <w:rsid w:val="00A061D4"/>
    <w:rsid w:val="00A16C66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854A7"/>
    <w:rsid w:val="00A90DC1"/>
    <w:rsid w:val="00AA3615"/>
    <w:rsid w:val="00AA3AD3"/>
    <w:rsid w:val="00AA6910"/>
    <w:rsid w:val="00AB5B72"/>
    <w:rsid w:val="00AB7CE8"/>
    <w:rsid w:val="00AD511F"/>
    <w:rsid w:val="00AE49D9"/>
    <w:rsid w:val="00AE5233"/>
    <w:rsid w:val="00B05E3D"/>
    <w:rsid w:val="00B135DB"/>
    <w:rsid w:val="00B166CF"/>
    <w:rsid w:val="00B3459E"/>
    <w:rsid w:val="00B36A75"/>
    <w:rsid w:val="00B402AF"/>
    <w:rsid w:val="00B56D3A"/>
    <w:rsid w:val="00B64071"/>
    <w:rsid w:val="00B66D07"/>
    <w:rsid w:val="00B71740"/>
    <w:rsid w:val="00B7240A"/>
    <w:rsid w:val="00B8030A"/>
    <w:rsid w:val="00B857B1"/>
    <w:rsid w:val="00B92B2A"/>
    <w:rsid w:val="00BA2105"/>
    <w:rsid w:val="00BB3997"/>
    <w:rsid w:val="00BB669C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65CA8"/>
    <w:rsid w:val="00C6730F"/>
    <w:rsid w:val="00C7086D"/>
    <w:rsid w:val="00C740C7"/>
    <w:rsid w:val="00C77754"/>
    <w:rsid w:val="00C82AB4"/>
    <w:rsid w:val="00C9047B"/>
    <w:rsid w:val="00C93B95"/>
    <w:rsid w:val="00CA0B1E"/>
    <w:rsid w:val="00CA7135"/>
    <w:rsid w:val="00CB6294"/>
    <w:rsid w:val="00CC188A"/>
    <w:rsid w:val="00CC203D"/>
    <w:rsid w:val="00CC4182"/>
    <w:rsid w:val="00CD0C8C"/>
    <w:rsid w:val="00CD11CB"/>
    <w:rsid w:val="00CF473C"/>
    <w:rsid w:val="00CF7084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441AA"/>
    <w:rsid w:val="00D4518B"/>
    <w:rsid w:val="00D4774C"/>
    <w:rsid w:val="00D6469A"/>
    <w:rsid w:val="00D704E1"/>
    <w:rsid w:val="00D7127B"/>
    <w:rsid w:val="00D732B2"/>
    <w:rsid w:val="00D76294"/>
    <w:rsid w:val="00D80855"/>
    <w:rsid w:val="00D81B0A"/>
    <w:rsid w:val="00D92B10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4A5B"/>
    <w:rsid w:val="00E06603"/>
    <w:rsid w:val="00E06BE7"/>
    <w:rsid w:val="00E115E2"/>
    <w:rsid w:val="00E154E4"/>
    <w:rsid w:val="00E160B5"/>
    <w:rsid w:val="00E17889"/>
    <w:rsid w:val="00E17D19"/>
    <w:rsid w:val="00E20CB3"/>
    <w:rsid w:val="00E22881"/>
    <w:rsid w:val="00E2585E"/>
    <w:rsid w:val="00E31DFF"/>
    <w:rsid w:val="00E35799"/>
    <w:rsid w:val="00E54604"/>
    <w:rsid w:val="00E564CB"/>
    <w:rsid w:val="00E571E0"/>
    <w:rsid w:val="00E57B34"/>
    <w:rsid w:val="00E600D7"/>
    <w:rsid w:val="00E808C7"/>
    <w:rsid w:val="00E813D8"/>
    <w:rsid w:val="00E83967"/>
    <w:rsid w:val="00E87446"/>
    <w:rsid w:val="00E90F32"/>
    <w:rsid w:val="00E94A76"/>
    <w:rsid w:val="00EB3308"/>
    <w:rsid w:val="00ED3AF9"/>
    <w:rsid w:val="00EE3247"/>
    <w:rsid w:val="00EE6585"/>
    <w:rsid w:val="00EF01BC"/>
    <w:rsid w:val="00EF4C3A"/>
    <w:rsid w:val="00EF546D"/>
    <w:rsid w:val="00F00E5B"/>
    <w:rsid w:val="00F03B0D"/>
    <w:rsid w:val="00F04738"/>
    <w:rsid w:val="00F06C0D"/>
    <w:rsid w:val="00F16CB0"/>
    <w:rsid w:val="00F24602"/>
    <w:rsid w:val="00F31C76"/>
    <w:rsid w:val="00F4536E"/>
    <w:rsid w:val="00F463F9"/>
    <w:rsid w:val="00F603BF"/>
    <w:rsid w:val="00F679A4"/>
    <w:rsid w:val="00F97BB5"/>
    <w:rsid w:val="00FA7F1E"/>
    <w:rsid w:val="00FD1439"/>
    <w:rsid w:val="00FD47AB"/>
    <w:rsid w:val="00FD5537"/>
    <w:rsid w:val="00FD576B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3FA0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46164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6164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6164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6164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 w:after="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6164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61649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6164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164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164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164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  <w:rsid w:val="0046164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61649"/>
  </w:style>
  <w:style w:type="paragraph" w:styleId="Fuzeile">
    <w:name w:val="footer"/>
    <w:basedOn w:val="Standard"/>
    <w:link w:val="FuzeileZchn"/>
    <w:uiPriority w:val="99"/>
    <w:rsid w:val="0046164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4616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164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6164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4616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6164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6164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6164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6164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6164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6164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6164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6164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164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164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164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567696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6164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6164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46164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46164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46164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6164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6164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46164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61649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6164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6164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46164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46164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6164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6164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6164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6164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6164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46164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6164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6164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6164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6164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6164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6164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6164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6164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6164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46164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6164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46164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46164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46164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6164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6164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6164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6164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6164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61649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6164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6164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61649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6164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567696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6164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6164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46164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46164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46164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46164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6164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6164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61649"/>
    <w:pPr>
      <w:ind w:left="992"/>
    </w:pPr>
  </w:style>
  <w:style w:type="paragraph" w:customStyle="1" w:styleId="LDTextinhaltTabelle8pt">
    <w:name w:val="LD_Textinhalt_Tabelle_8pt"/>
    <w:basedOn w:val="LDTextinhalt"/>
    <w:rsid w:val="0046164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6164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6164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6164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6164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46164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46164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6164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46164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6164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46164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46164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46164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46164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46164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46164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4616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46164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6164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6164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6164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 w:after="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6164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61649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6164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164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164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164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  <w:rsid w:val="0046164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61649"/>
  </w:style>
  <w:style w:type="paragraph" w:styleId="Fuzeile">
    <w:name w:val="footer"/>
    <w:basedOn w:val="Standard"/>
    <w:link w:val="FuzeileZchn"/>
    <w:uiPriority w:val="99"/>
    <w:rsid w:val="0046164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4616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164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6164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4616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6164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6164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6164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6164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6164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6164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6164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6164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164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164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164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567696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6164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6164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46164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46164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46164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6164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6164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46164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61649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6164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6164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46164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46164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6164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6164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6164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6164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6164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46164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6164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6164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6164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6164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6164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6164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6164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6164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6164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46164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6164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46164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46164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46164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6164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6164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6164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6164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6164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461649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61649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6164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6164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61649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6164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567696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6164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6164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46164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46164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46164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46164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6164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6164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61649"/>
    <w:pPr>
      <w:ind w:left="992"/>
    </w:pPr>
  </w:style>
  <w:style w:type="paragraph" w:customStyle="1" w:styleId="LDTextinhaltTabelle8pt">
    <w:name w:val="LD_Textinhalt_Tabelle_8pt"/>
    <w:basedOn w:val="LDTextinhalt"/>
    <w:rsid w:val="0046164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6164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6164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6164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6164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46164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46164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6164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46164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6164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46164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46164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46164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46164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46164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46164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461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7.png"/><Relationship Id="rId5" Type="http://schemas.openxmlformats.org/officeDocument/2006/relationships/numbering" Target="numbering.xml"/><Relationship Id="rId15" Type="http://schemas.openxmlformats.org/officeDocument/2006/relationships/image" Target="media/image8.gif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21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12CD55-6AFA-4641-8263-03CA1C4C993F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45DB5218-B0D6-48ED-923A-648923FCFDD9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14</Pages>
  <Words>1971</Words>
  <Characters>15029</Characters>
  <Application>Microsoft Office Word</Application>
  <DocSecurity>0</DocSecurity>
  <Lines>125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21</vt:lpstr>
    </vt:vector>
  </TitlesOfParts>
  <Company>Hessische Kultusverwaltung</Company>
  <LinksUpToDate>false</LinksUpToDate>
  <CharactersWithSpaces>16967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21</dc:title>
  <dc:creator>marekm</dc:creator>
  <cp:lastModifiedBy>Reimann-Luckas, Brunhilde (HKM PB)</cp:lastModifiedBy>
  <cp:revision>3</cp:revision>
  <cp:lastPrinted>2016-04-11T08:09:00Z</cp:lastPrinted>
  <dcterms:created xsi:type="dcterms:W3CDTF">2016-04-11T08:09:00Z</dcterms:created>
  <dcterms:modified xsi:type="dcterms:W3CDTF">2016-04-11T08:10:00Z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