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43545156" w:displacedByCustomXml="next"/>
    <w:bookmarkStart w:id="1" w:name="_Toc347835312" w:displacedByCustomXml="next"/>
    <w:bookmarkStart w:id="2" w:name="_Toc347838604" w:displacedByCustomXml="next"/>
    <w:bookmarkStart w:id="3" w:name="_Toc347838641" w:displacedByCustomXml="next"/>
    <w:sdt>
      <w:sdtPr>
        <w:rPr>
          <w:b w:val="0"/>
          <w:sz w:val="20"/>
        </w:rPr>
        <w:id w:val="1434942738"/>
        <w:docPartObj>
          <w:docPartGallery w:val="Cover Pages"/>
          <w:docPartUnique/>
        </w:docPartObj>
      </w:sdtPr>
      <w:sdtEndPr>
        <w:rPr>
          <w:color w:val="auto"/>
          <w:sz w:val="8"/>
        </w:rPr>
      </w:sdtEndPr>
      <w:sdtContent>
        <w:sdt>
          <w:sdtPr>
            <w:rPr>
              <w:b w:val="0"/>
              <w:color w:val="auto"/>
              <w:sz w:val="20"/>
            </w:rPr>
            <w:id w:val="-1550903837"/>
            <w:docPartObj>
              <w:docPartGallery w:val="Cover Pages"/>
              <w:docPartUnique/>
            </w:docPartObj>
          </w:sdtPr>
          <w:sdtEndPr>
            <w:rPr>
              <w:sz w:val="8"/>
            </w:rPr>
          </w:sdtEndPr>
          <w:sdtContent>
            <w:p w14:paraId="7F914324" w14:textId="77777777" w:rsidR="001D6BE6" w:rsidRDefault="001D6BE6" w:rsidP="001D6BE6">
              <w:pPr>
                <w:pStyle w:val="LDTitelseiteHKM"/>
                <w:rPr>
                  <w:noProof/>
                  <w:lang w:eastAsia="de-DE"/>
                </w:rPr>
              </w:pPr>
              <w:r>
                <w:rPr>
                  <w:noProof/>
                  <w:lang w:eastAsia="de-DE"/>
                </w:rPr>
                <w:t>Hessisches Ministerium</w:t>
              </w:r>
            </w:p>
            <w:p w14:paraId="02C9B730" w14:textId="77777777" w:rsidR="001D6BE6" w:rsidRDefault="001D6BE6" w:rsidP="001D6BE6">
              <w:pPr>
                <w:pStyle w:val="LDTitelseiteHKM"/>
                <w:rPr>
                  <w:noProof/>
                  <w:lang w:eastAsia="de-DE"/>
                </w:rPr>
              </w:pPr>
              <w:r>
                <w:rPr>
                  <w:noProof/>
                  <w:lang w:eastAsia="de-DE"/>
                </w:rPr>
                <w:t>für Kultus, Bildung und Chancen</w:t>
              </w:r>
            </w:p>
            <w:p w14:paraId="0D4148B7" w14:textId="77777777" w:rsidR="001D6BE6" w:rsidRDefault="001D6BE6" w:rsidP="001D6BE6">
              <w:pPr>
                <w:pStyle w:val="LDTitelseiteHKM"/>
              </w:pPr>
            </w:p>
            <w:p w14:paraId="1C8F5C1D" w14:textId="77777777" w:rsidR="001D6BE6" w:rsidRPr="00EF238F" w:rsidRDefault="001D6BE6" w:rsidP="001D6BE6">
              <w:pPr>
                <w:pStyle w:val="TiteldesDokuments"/>
              </w:pPr>
            </w:p>
            <w:p w14:paraId="42CD90E3" w14:textId="3E5AFADC" w:rsidR="001D6BE6" w:rsidRPr="004A4581" w:rsidRDefault="001D6BE6" w:rsidP="001D6BE6">
              <w:pPr>
                <w:pStyle w:val="bertitelIT-Verfahren"/>
              </w:pPr>
              <w:r>
                <w:t>LUSD</w:t>
              </w:r>
            </w:p>
            <w:p w14:paraId="633C31D3" w14:textId="7F80F4E8" w:rsidR="001D6BE6" w:rsidRDefault="001D6BE6" w:rsidP="001D6BE6">
              <w:pPr>
                <w:pStyle w:val="TiteldesDokuments"/>
              </w:pPr>
              <w:r>
                <w:t>Herkunftssprachlicher Unterricht</w:t>
              </w:r>
            </w:p>
            <w:p w14:paraId="175051EF" w14:textId="282FD9BC" w:rsidR="001D6BE6" w:rsidRPr="00FB2BE5" w:rsidRDefault="001D6BE6" w:rsidP="001D6BE6">
              <w:pPr>
                <w:pStyle w:val="UntertiteldesTitels"/>
              </w:pPr>
              <w:r>
                <w:t>Wie der herkunftssprachliche Unterricht in der LUSD abgebildet wird</w:t>
              </w:r>
            </w:p>
            <w:p w14:paraId="7F63EEF9" w14:textId="77777777" w:rsidR="001D6BE6" w:rsidRDefault="001D6BE6" w:rsidP="001D6BE6">
              <w:pPr>
                <w:pStyle w:val="Versionsnummer"/>
                <w:jc w:val="left"/>
              </w:pPr>
              <w:r>
                <w:rPr>
                  <w:noProof/>
                </w:rPr>
                <mc:AlternateContent>
                  <mc:Choice Requires="wpg">
                    <w:drawing>
                      <wp:anchor distT="0" distB="0" distL="114300" distR="114300" simplePos="0" relativeHeight="251664384" behindDoc="0" locked="0" layoutInCell="1" allowOverlap="1" wp14:anchorId="25F2A55E" wp14:editId="68BED6CC">
                        <wp:simplePos x="0" y="0"/>
                        <wp:positionH relativeFrom="column">
                          <wp:posOffset>-2221344</wp:posOffset>
                        </wp:positionH>
                        <wp:positionV relativeFrom="paragraph">
                          <wp:posOffset>344492</wp:posOffset>
                        </wp:positionV>
                        <wp:extent cx="9761517" cy="4738255"/>
                        <wp:effectExtent l="0" t="0" r="0" b="5715"/>
                        <wp:wrapNone/>
                        <wp:docPr id="1" name="Gruppieren 1"/>
                        <wp:cNvGraphicFramePr/>
                        <a:graphic xmlns:a="http://schemas.openxmlformats.org/drawingml/2006/main">
                          <a:graphicData uri="http://schemas.microsoft.com/office/word/2010/wordprocessingGroup">
                            <wpg:wgp>
                              <wpg:cNvGrpSpPr/>
                              <wpg:grpSpPr>
                                <a:xfrm>
                                  <a:off x="0" y="0"/>
                                  <a:ext cx="9761517" cy="4738255"/>
                                  <a:chOff x="272956" y="-95534"/>
                                  <a:chExt cx="9761517" cy="4738255"/>
                                </a:xfrm>
                              </wpg:grpSpPr>
                              <wps:wsp>
                                <wps:cNvPr id="3" name="Rechteck 3"/>
                                <wps:cNvSpPr/>
                                <wps:spPr>
                                  <a:xfrm>
                                    <a:off x="272956" y="-95534"/>
                                    <a:ext cx="9761517" cy="4738255"/>
                                  </a:xfrm>
                                  <a:prstGeom prst="rect">
                                    <a:avLst/>
                                  </a:prstGeom>
                                  <a:solidFill>
                                    <a:srgbClr val="F5E6D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Grafik 4"/>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5839993" y="191038"/>
                                    <a:ext cx="3948645" cy="421718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91D7BB" id="Gruppieren 1" o:spid="_x0000_s1026" style="position:absolute;margin-left:-174.9pt;margin-top:27.15pt;width:768.6pt;height:373.1pt;z-index:251664384;mso-width-relative:margin;mso-height-relative:margin" coordorigin="2729,-955" coordsize="97615,4738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">
                        <v:rect id="Rechteck 3" o:spid="_x0000_s1027" style="position:absolute;left:2729;top:-955;width:97615;height:47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" fillcolor="#f5e6d2" stroked="f" strokeweight="2pt"/>
                        <v:shape id="Grafik 4" o:spid="_x0000_s1028" type="#_x0000_t75" style="position:absolute;left:58399;top:1910;width:39487;height:42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">
                          <v:imagedata r:id="rId13" o:title=""/>
                        </v:shape>
                      </v:group>
                    </w:pict>
                  </mc:Fallback>
                </mc:AlternateContent>
              </w:r>
            </w:p>
            <w:p w14:paraId="37D3CCA8" w14:textId="77777777" w:rsidR="001D6BE6" w:rsidRDefault="001D6BE6" w:rsidP="001D6BE6">
              <w:pPr>
                <w:pStyle w:val="LDTextinhalt"/>
              </w:pPr>
            </w:p>
            <w:p w14:paraId="535F08CB" w14:textId="77777777" w:rsidR="001D6BE6" w:rsidRDefault="001D6BE6" w:rsidP="001D6BE6">
              <w:pPr>
                <w:pStyle w:val="LDTextinhalt"/>
              </w:pPr>
            </w:p>
            <w:p w14:paraId="7FE143AF" w14:textId="77777777" w:rsidR="001D6BE6" w:rsidRDefault="001D6BE6" w:rsidP="001D6BE6">
              <w:pPr>
                <w:spacing w:after="200" w:line="276" w:lineRule="auto"/>
                <w:rPr>
                  <w:sz w:val="8"/>
                </w:rPr>
              </w:pPr>
            </w:p>
            <w:p w14:paraId="7FEE9F02" w14:textId="77777777" w:rsidR="001D6BE6" w:rsidRDefault="001D6BE6" w:rsidP="001D6BE6">
              <w:pPr>
                <w:spacing w:after="200" w:line="276" w:lineRule="auto"/>
                <w:rPr>
                  <w:sz w:val="8"/>
                </w:rPr>
              </w:pPr>
            </w:p>
            <w:p w14:paraId="00571B79" w14:textId="77777777" w:rsidR="001D6BE6" w:rsidRDefault="001D6BE6" w:rsidP="001D6BE6">
              <w:pPr>
                <w:spacing w:after="200" w:line="276" w:lineRule="auto"/>
                <w:rPr>
                  <w:sz w:val="8"/>
                </w:rPr>
              </w:pPr>
            </w:p>
            <w:p w14:paraId="28C59B4B" w14:textId="77777777" w:rsidR="001D6BE6" w:rsidRDefault="001D6BE6" w:rsidP="001D6BE6">
              <w:pPr>
                <w:tabs>
                  <w:tab w:val="left" w:pos="1633"/>
                </w:tabs>
                <w:spacing w:after="200" w:line="276" w:lineRule="auto"/>
                <w:rPr>
                  <w:sz w:val="8"/>
                </w:rPr>
              </w:pPr>
              <w:r>
                <w:rPr>
                  <w:sz w:val="8"/>
                </w:rPr>
                <w:tab/>
              </w:r>
            </w:p>
            <w:p w14:paraId="3FE357C7" w14:textId="77777777" w:rsidR="001D6BE6" w:rsidRDefault="001D6BE6" w:rsidP="001D6BE6">
              <w:pPr>
                <w:spacing w:after="200" w:line="276" w:lineRule="auto"/>
                <w:rPr>
                  <w:sz w:val="8"/>
                </w:rPr>
              </w:pPr>
            </w:p>
            <w:p w14:paraId="0FAB32C1" w14:textId="77777777" w:rsidR="001D6BE6" w:rsidRDefault="001D6BE6" w:rsidP="001D6BE6">
              <w:pPr>
                <w:spacing w:after="200" w:line="276" w:lineRule="auto"/>
                <w:rPr>
                  <w:sz w:val="8"/>
                </w:rPr>
              </w:pPr>
            </w:p>
            <w:p w14:paraId="35C6D833" w14:textId="77777777" w:rsidR="001D6BE6" w:rsidRDefault="001D6BE6" w:rsidP="001D6BE6">
              <w:pPr>
                <w:spacing w:after="200" w:line="276" w:lineRule="auto"/>
                <w:rPr>
                  <w:sz w:val="8"/>
                </w:rPr>
              </w:pPr>
            </w:p>
            <w:p w14:paraId="2860FE4F" w14:textId="77777777" w:rsidR="001D6BE6" w:rsidRDefault="001D6BE6" w:rsidP="001D6BE6">
              <w:pPr>
                <w:spacing w:after="200" w:line="276" w:lineRule="auto"/>
                <w:rPr>
                  <w:sz w:val="8"/>
                </w:rPr>
              </w:pPr>
            </w:p>
            <w:p w14:paraId="2C08F81D" w14:textId="77777777" w:rsidR="001D6BE6" w:rsidRDefault="001D6BE6" w:rsidP="001D6BE6">
              <w:pPr>
                <w:spacing w:after="200" w:line="276" w:lineRule="auto"/>
                <w:rPr>
                  <w:sz w:val="8"/>
                </w:rPr>
              </w:pPr>
            </w:p>
            <w:p w14:paraId="6F233B16" w14:textId="77777777" w:rsidR="001D6BE6" w:rsidRDefault="001D6BE6" w:rsidP="001D6BE6">
              <w:pPr>
                <w:spacing w:after="200" w:line="276" w:lineRule="auto"/>
                <w:rPr>
                  <w:sz w:val="8"/>
                </w:rPr>
              </w:pPr>
            </w:p>
            <w:p w14:paraId="359EB0EE" w14:textId="77777777" w:rsidR="001D6BE6" w:rsidRDefault="001D6BE6" w:rsidP="001D6BE6">
              <w:pPr>
                <w:spacing w:after="200" w:line="276" w:lineRule="auto"/>
                <w:rPr>
                  <w:sz w:val="8"/>
                </w:rPr>
              </w:pPr>
            </w:p>
            <w:p w14:paraId="23F670B5" w14:textId="77777777" w:rsidR="001D6BE6" w:rsidRDefault="001D6BE6" w:rsidP="001D6BE6">
              <w:pPr>
                <w:spacing w:after="200" w:line="276" w:lineRule="auto"/>
                <w:rPr>
                  <w:sz w:val="8"/>
                </w:rPr>
              </w:pPr>
            </w:p>
            <w:p w14:paraId="404E85DA" w14:textId="77777777" w:rsidR="001D6BE6" w:rsidRDefault="001D6BE6" w:rsidP="001D6BE6">
              <w:pPr>
                <w:spacing w:after="200" w:line="276" w:lineRule="auto"/>
                <w:rPr>
                  <w:sz w:val="8"/>
                </w:rPr>
              </w:pPr>
            </w:p>
            <w:p w14:paraId="1F71DB95" w14:textId="77777777" w:rsidR="001D6BE6" w:rsidRDefault="001D6BE6" w:rsidP="001D6BE6">
              <w:pPr>
                <w:spacing w:after="200" w:line="276" w:lineRule="auto"/>
                <w:rPr>
                  <w:sz w:val="8"/>
                </w:rPr>
              </w:pPr>
            </w:p>
            <w:p w14:paraId="6E019F5E" w14:textId="77777777" w:rsidR="001D6BE6" w:rsidRDefault="001D6BE6" w:rsidP="001D6BE6">
              <w:pPr>
                <w:spacing w:after="200" w:line="276" w:lineRule="auto"/>
                <w:rPr>
                  <w:sz w:val="8"/>
                </w:rPr>
              </w:pPr>
            </w:p>
            <w:p w14:paraId="4F4BDAD9" w14:textId="77777777" w:rsidR="001D6BE6" w:rsidRDefault="001D6BE6" w:rsidP="001D6BE6">
              <w:pPr>
                <w:spacing w:after="200" w:line="276" w:lineRule="auto"/>
                <w:rPr>
                  <w:sz w:val="8"/>
                </w:rPr>
              </w:pPr>
            </w:p>
            <w:p w14:paraId="2C17A0DB" w14:textId="77777777" w:rsidR="001D6BE6" w:rsidRDefault="001D6BE6" w:rsidP="001D6BE6">
              <w:pPr>
                <w:spacing w:after="200" w:line="276" w:lineRule="auto"/>
                <w:rPr>
                  <w:sz w:val="8"/>
                </w:rPr>
              </w:pPr>
            </w:p>
            <w:p w14:paraId="2182CC39" w14:textId="77777777" w:rsidR="001D6BE6" w:rsidRDefault="001D6BE6" w:rsidP="001D6BE6">
              <w:pPr>
                <w:spacing w:after="200" w:line="276" w:lineRule="auto"/>
                <w:rPr>
                  <w:sz w:val="8"/>
                </w:rPr>
              </w:pPr>
            </w:p>
            <w:p w14:paraId="31E1784E" w14:textId="77777777" w:rsidR="001D6BE6" w:rsidRDefault="001D6BE6" w:rsidP="001D6BE6">
              <w:pPr>
                <w:spacing w:after="200" w:line="276" w:lineRule="auto"/>
                <w:rPr>
                  <w:sz w:val="8"/>
                </w:rPr>
              </w:pPr>
            </w:p>
            <w:p w14:paraId="31D11AC2" w14:textId="77777777" w:rsidR="001D6BE6" w:rsidRDefault="001D6BE6" w:rsidP="001D6BE6">
              <w:pPr>
                <w:spacing w:after="200" w:line="276" w:lineRule="auto"/>
                <w:rPr>
                  <w:sz w:val="8"/>
                </w:rPr>
              </w:pPr>
            </w:p>
            <w:p w14:paraId="3DFC56D3" w14:textId="77777777" w:rsidR="001D6BE6" w:rsidRDefault="001D6BE6" w:rsidP="001D6BE6">
              <w:pPr>
                <w:spacing w:after="200" w:line="276" w:lineRule="auto"/>
                <w:rPr>
                  <w:sz w:val="8"/>
                </w:rPr>
              </w:pPr>
            </w:p>
            <w:p w14:paraId="149BA808" w14:textId="77777777" w:rsidR="001D6BE6" w:rsidRDefault="001D6BE6" w:rsidP="001D6BE6">
              <w:pPr>
                <w:spacing w:after="200" w:line="276" w:lineRule="auto"/>
                <w:rPr>
                  <w:sz w:val="8"/>
                </w:rPr>
              </w:pPr>
            </w:p>
            <w:p w14:paraId="328A0A68" w14:textId="77777777" w:rsidR="001D6BE6" w:rsidRDefault="001D6BE6" w:rsidP="001D6BE6">
              <w:pPr>
                <w:pStyle w:val="LDTextinhalt"/>
              </w:pPr>
            </w:p>
            <w:p w14:paraId="74BE06E7" w14:textId="4D9F0EFD" w:rsidR="001D6BE6" w:rsidRPr="002A056F" w:rsidRDefault="001D6BE6" w:rsidP="001D6BE6">
              <w:pPr>
                <w:pStyle w:val="Versionsnummer"/>
              </w:pPr>
              <w:r w:rsidRPr="002A056F">
                <w:t xml:space="preserve">Version: </w:t>
              </w:r>
              <w:r>
                <w:t>3.1</w:t>
              </w:r>
            </w:p>
            <w:p w14:paraId="391BC4EE" w14:textId="43615D5F" w:rsidR="001D6BE6" w:rsidRPr="002A056F" w:rsidRDefault="001D6BE6" w:rsidP="001D6BE6">
              <w:pPr>
                <w:pStyle w:val="DatumDeckblatt"/>
              </w:pPr>
              <w:r w:rsidRPr="002A056F">
                <w:t xml:space="preserve">Letzter Stand: </w:t>
              </w:r>
              <w:r>
                <w:t>15.05.2026</w:t>
              </w:r>
            </w:p>
            <w:p w14:paraId="795E9F6C" w14:textId="77777777" w:rsidR="001D6BE6" w:rsidRDefault="001D6BE6" w:rsidP="001D6BE6">
              <w:pPr>
                <w:spacing w:after="200" w:line="276" w:lineRule="auto"/>
                <w:rPr>
                  <w:sz w:val="8"/>
                </w:rPr>
                <w:sectPr w:rsidR="001D6BE6" w:rsidSect="001D6BE6">
                  <w:footerReference w:type="default" r:id="rId14"/>
                  <w:type w:val="continuous"/>
                  <w:pgSz w:w="11906" w:h="16838"/>
                  <w:pgMar w:top="1134" w:right="1134" w:bottom="1134" w:left="1134" w:header="567" w:footer="709" w:gutter="0"/>
                  <w:cols w:space="708"/>
                  <w:titlePg/>
                  <w:docGrid w:linePitch="360"/>
                </w:sectPr>
              </w:pPr>
            </w:p>
            <w:sdt>
              <w:sdtPr>
                <w:rPr>
                  <w:caps w:val="0"/>
                  <w:color w:val="auto"/>
                  <w:sz w:val="20"/>
                  <w:szCs w:val="20"/>
                </w:rPr>
                <w:id w:val="1143076300"/>
                <w:docPartObj>
                  <w:docPartGallery w:val="Table of Contents"/>
                  <w:docPartUnique/>
                </w:docPartObj>
              </w:sdtPr>
              <w:sdtEndPr>
                <w:rPr>
                  <w:b/>
                  <w:bCs/>
                  <w:sz w:val="22"/>
                  <w:szCs w:val="22"/>
                </w:rPr>
              </w:sdtEndPr>
              <w:sdtContent>
                <w:p w14:paraId="3E16DE95" w14:textId="77777777" w:rsidR="001D6BE6" w:rsidRDefault="001D6BE6" w:rsidP="001D6BE6">
                  <w:pPr>
                    <w:pStyle w:val="LDberschriftVorbemerkung"/>
                    <w:spacing w:line="220" w:lineRule="exact"/>
                  </w:pPr>
                  <w:r>
                    <w:t>Inhaltsverzeichnis</w:t>
                  </w:r>
                </w:p>
                <w:p w14:paraId="4B867DB4" w14:textId="08DE1FC5"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r>
                    <w:rPr>
                      <w:color w:val="1E3E95"/>
                      <w:sz w:val="24"/>
                    </w:rPr>
                    <w:fldChar w:fldCharType="begin"/>
                  </w:r>
                  <w:r>
                    <w:instrText xml:space="preserve"> TOC \o "1-3" \h \z \u </w:instrText>
                  </w:r>
                  <w:r>
                    <w:rPr>
                      <w:color w:val="1E3E95"/>
                      <w:sz w:val="24"/>
                    </w:rPr>
                    <w:fldChar w:fldCharType="separate"/>
                  </w:r>
                  <w:hyperlink w:anchor="_Toc229734050" w:history="1">
                    <w:r w:rsidRPr="009E724D">
                      <w:rPr>
                        <w:rStyle w:val="Hyperlink"/>
                      </w:rPr>
                      <w:t>Inhalt dieses Dokuments, Zielgruppe und vorausgesetzte Kenntnisse</w:t>
                    </w:r>
                    <w:r>
                      <w:rPr>
                        <w:webHidden/>
                      </w:rPr>
                      <w:tab/>
                    </w:r>
                    <w:r>
                      <w:rPr>
                        <w:webHidden/>
                      </w:rPr>
                      <w:fldChar w:fldCharType="begin"/>
                    </w:r>
                    <w:r>
                      <w:rPr>
                        <w:webHidden/>
                      </w:rPr>
                      <w:instrText xml:space="preserve"> PAGEREF _Toc229734050 \h </w:instrText>
                    </w:r>
                    <w:r>
                      <w:rPr>
                        <w:webHidden/>
                      </w:rPr>
                    </w:r>
                    <w:r>
                      <w:rPr>
                        <w:webHidden/>
                      </w:rPr>
                      <w:fldChar w:fldCharType="separate"/>
                    </w:r>
                    <w:r>
                      <w:rPr>
                        <w:webHidden/>
                      </w:rPr>
                      <w:t>4</w:t>
                    </w:r>
                    <w:r>
                      <w:rPr>
                        <w:webHidden/>
                      </w:rPr>
                      <w:fldChar w:fldCharType="end"/>
                    </w:r>
                  </w:hyperlink>
                </w:p>
                <w:p w14:paraId="01914ED1" w14:textId="1939F376"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51" w:history="1">
                    <w:r w:rsidRPr="009E724D">
                      <w:rPr>
                        <w:rStyle w:val="Hyperlink"/>
                      </w:rPr>
                      <w:t>1</w:t>
                    </w:r>
                    <w:r>
                      <w:rPr>
                        <w:rFonts w:asciiTheme="minorHAnsi" w:eastAsiaTheme="minorEastAsia" w:hAnsiTheme="minorHAnsi" w:cstheme="minorBidi"/>
                        <w:color w:val="auto"/>
                        <w:kern w:val="2"/>
                        <w:sz w:val="24"/>
                        <w:szCs w:val="24"/>
                        <w:lang w:eastAsia="de-DE"/>
                        <w14:ligatures w14:val="standardContextual"/>
                      </w:rPr>
                      <w:tab/>
                    </w:r>
                    <w:r w:rsidRPr="009E724D">
                      <w:rPr>
                        <w:rStyle w:val="Hyperlink"/>
                      </w:rPr>
                      <w:t>Allgemeines zum herkunftssprachlichen Unterricht (HSU)</w:t>
                    </w:r>
                    <w:r>
                      <w:rPr>
                        <w:webHidden/>
                      </w:rPr>
                      <w:tab/>
                    </w:r>
                    <w:r>
                      <w:rPr>
                        <w:webHidden/>
                      </w:rPr>
                      <w:fldChar w:fldCharType="begin"/>
                    </w:r>
                    <w:r>
                      <w:rPr>
                        <w:webHidden/>
                      </w:rPr>
                      <w:instrText xml:space="preserve"> PAGEREF _Toc229734051 \h </w:instrText>
                    </w:r>
                    <w:r>
                      <w:rPr>
                        <w:webHidden/>
                      </w:rPr>
                    </w:r>
                    <w:r>
                      <w:rPr>
                        <w:webHidden/>
                      </w:rPr>
                      <w:fldChar w:fldCharType="separate"/>
                    </w:r>
                    <w:r>
                      <w:rPr>
                        <w:webHidden/>
                      </w:rPr>
                      <w:t>5</w:t>
                    </w:r>
                    <w:r>
                      <w:rPr>
                        <w:webHidden/>
                      </w:rPr>
                      <w:fldChar w:fldCharType="end"/>
                    </w:r>
                  </w:hyperlink>
                </w:p>
                <w:p w14:paraId="3E895508" w14:textId="31C75CB1"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52" w:history="1">
                    <w:r w:rsidRPr="009E724D">
                      <w:rPr>
                        <w:rStyle w:val="Hyperlink"/>
                      </w:rPr>
                      <w:t>1.1</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Wer kann am HSU teilnehmen?</w:t>
                    </w:r>
                    <w:r>
                      <w:rPr>
                        <w:webHidden/>
                      </w:rPr>
                      <w:tab/>
                    </w:r>
                    <w:r>
                      <w:rPr>
                        <w:webHidden/>
                      </w:rPr>
                      <w:fldChar w:fldCharType="begin"/>
                    </w:r>
                    <w:r>
                      <w:rPr>
                        <w:webHidden/>
                      </w:rPr>
                      <w:instrText xml:space="preserve"> PAGEREF _Toc229734052 \h </w:instrText>
                    </w:r>
                    <w:r>
                      <w:rPr>
                        <w:webHidden/>
                      </w:rPr>
                    </w:r>
                    <w:r>
                      <w:rPr>
                        <w:webHidden/>
                      </w:rPr>
                      <w:fldChar w:fldCharType="separate"/>
                    </w:r>
                    <w:r>
                      <w:rPr>
                        <w:webHidden/>
                      </w:rPr>
                      <w:t>5</w:t>
                    </w:r>
                    <w:r>
                      <w:rPr>
                        <w:webHidden/>
                      </w:rPr>
                      <w:fldChar w:fldCharType="end"/>
                    </w:r>
                  </w:hyperlink>
                </w:p>
                <w:p w14:paraId="358FFB16" w14:textId="592AECAD"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53" w:history="1">
                    <w:r w:rsidRPr="009E724D">
                      <w:rPr>
                        <w:rStyle w:val="Hyperlink"/>
                      </w:rPr>
                      <w:t>1.2</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Lernmittelzuweisung f</w:t>
                    </w:r>
                    <w:r w:rsidRPr="009E724D">
                      <w:rPr>
                        <w:rStyle w:val="Hyperlink"/>
                        <w:rFonts w:hint="eastAsia"/>
                      </w:rPr>
                      <w:t>ü</w:t>
                    </w:r>
                    <w:r w:rsidRPr="009E724D">
                      <w:rPr>
                        <w:rStyle w:val="Hyperlink"/>
                      </w:rPr>
                      <w:t>r HSU</w:t>
                    </w:r>
                    <w:r>
                      <w:rPr>
                        <w:webHidden/>
                      </w:rPr>
                      <w:tab/>
                    </w:r>
                    <w:r>
                      <w:rPr>
                        <w:webHidden/>
                      </w:rPr>
                      <w:fldChar w:fldCharType="begin"/>
                    </w:r>
                    <w:r>
                      <w:rPr>
                        <w:webHidden/>
                      </w:rPr>
                      <w:instrText xml:space="preserve"> PAGEREF _Toc229734053 \h </w:instrText>
                    </w:r>
                    <w:r>
                      <w:rPr>
                        <w:webHidden/>
                      </w:rPr>
                    </w:r>
                    <w:r>
                      <w:rPr>
                        <w:webHidden/>
                      </w:rPr>
                      <w:fldChar w:fldCharType="separate"/>
                    </w:r>
                    <w:r>
                      <w:rPr>
                        <w:webHidden/>
                      </w:rPr>
                      <w:t>5</w:t>
                    </w:r>
                    <w:r>
                      <w:rPr>
                        <w:webHidden/>
                      </w:rPr>
                      <w:fldChar w:fldCharType="end"/>
                    </w:r>
                  </w:hyperlink>
                </w:p>
                <w:p w14:paraId="6FA03E80" w14:textId="5468E5C3"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54" w:history="1">
                    <w:r w:rsidRPr="009E724D">
                      <w:rPr>
                        <w:rStyle w:val="Hyperlink"/>
                      </w:rPr>
                      <w:t>1.3</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Fachberaterzentrum f</w:t>
                    </w:r>
                    <w:r w:rsidRPr="009E724D">
                      <w:rPr>
                        <w:rStyle w:val="Hyperlink"/>
                        <w:rFonts w:hint="eastAsia"/>
                      </w:rPr>
                      <w:t>ü</w:t>
                    </w:r>
                    <w:r w:rsidRPr="009E724D">
                      <w:rPr>
                        <w:rStyle w:val="Hyperlink"/>
                      </w:rPr>
                      <w:t>r Herkunftssprachen, Mehrsprachigkeit und schulische Integration</w:t>
                    </w:r>
                    <w:r>
                      <w:rPr>
                        <w:webHidden/>
                      </w:rPr>
                      <w:tab/>
                    </w:r>
                    <w:r>
                      <w:rPr>
                        <w:webHidden/>
                      </w:rPr>
                      <w:fldChar w:fldCharType="begin"/>
                    </w:r>
                    <w:r>
                      <w:rPr>
                        <w:webHidden/>
                      </w:rPr>
                      <w:instrText xml:space="preserve"> PAGEREF _Toc229734054 \h </w:instrText>
                    </w:r>
                    <w:r>
                      <w:rPr>
                        <w:webHidden/>
                      </w:rPr>
                    </w:r>
                    <w:r>
                      <w:rPr>
                        <w:webHidden/>
                      </w:rPr>
                      <w:fldChar w:fldCharType="separate"/>
                    </w:r>
                    <w:r>
                      <w:rPr>
                        <w:webHidden/>
                      </w:rPr>
                      <w:t>5</w:t>
                    </w:r>
                    <w:r>
                      <w:rPr>
                        <w:webHidden/>
                      </w:rPr>
                      <w:fldChar w:fldCharType="end"/>
                    </w:r>
                  </w:hyperlink>
                </w:p>
                <w:p w14:paraId="718AA796" w14:textId="64EBB0E4"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55" w:history="1">
                    <w:r w:rsidRPr="009E724D">
                      <w:rPr>
                        <w:rStyle w:val="Hyperlink"/>
                      </w:rPr>
                      <w:t>2</w:t>
                    </w:r>
                    <w:r>
                      <w:rPr>
                        <w:rFonts w:asciiTheme="minorHAnsi" w:eastAsiaTheme="minorEastAsia" w:hAnsiTheme="minorHAnsi" w:cstheme="minorBidi"/>
                        <w:color w:val="auto"/>
                        <w:kern w:val="2"/>
                        <w:sz w:val="24"/>
                        <w:szCs w:val="24"/>
                        <w:lang w:eastAsia="de-DE"/>
                        <w14:ligatures w14:val="standardContextual"/>
                      </w:rPr>
                      <w:tab/>
                    </w:r>
                    <w:r w:rsidRPr="009E724D">
                      <w:rPr>
                        <w:rStyle w:val="Hyperlink"/>
                      </w:rPr>
                      <w:t>Abbildung des herkunftssprachlichen Unterrichts in der LUSD</w:t>
                    </w:r>
                    <w:r>
                      <w:rPr>
                        <w:webHidden/>
                      </w:rPr>
                      <w:tab/>
                    </w:r>
                    <w:r>
                      <w:rPr>
                        <w:webHidden/>
                      </w:rPr>
                      <w:fldChar w:fldCharType="begin"/>
                    </w:r>
                    <w:r>
                      <w:rPr>
                        <w:webHidden/>
                      </w:rPr>
                      <w:instrText xml:space="preserve"> PAGEREF _Toc229734055 \h </w:instrText>
                    </w:r>
                    <w:r>
                      <w:rPr>
                        <w:webHidden/>
                      </w:rPr>
                    </w:r>
                    <w:r>
                      <w:rPr>
                        <w:webHidden/>
                      </w:rPr>
                      <w:fldChar w:fldCharType="separate"/>
                    </w:r>
                    <w:r>
                      <w:rPr>
                        <w:webHidden/>
                      </w:rPr>
                      <w:t>6</w:t>
                    </w:r>
                    <w:r>
                      <w:rPr>
                        <w:webHidden/>
                      </w:rPr>
                      <w:fldChar w:fldCharType="end"/>
                    </w:r>
                  </w:hyperlink>
                </w:p>
                <w:p w14:paraId="6F4C25B1" w14:textId="760AED0D"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56" w:history="1">
                    <w:r w:rsidRPr="009E724D">
                      <w:rPr>
                        <w:rStyle w:val="Hyperlink"/>
                      </w:rPr>
                      <w:t>3</w:t>
                    </w:r>
                    <w:r>
                      <w:rPr>
                        <w:rFonts w:asciiTheme="minorHAnsi" w:eastAsiaTheme="minorEastAsia" w:hAnsiTheme="minorHAnsi" w:cstheme="minorBidi"/>
                        <w:color w:val="auto"/>
                        <w:kern w:val="2"/>
                        <w:sz w:val="24"/>
                        <w:szCs w:val="24"/>
                        <w:lang w:eastAsia="de-DE"/>
                        <w14:ligatures w14:val="standardContextual"/>
                      </w:rPr>
                      <w:tab/>
                    </w:r>
                    <w:r w:rsidRPr="009E724D">
                      <w:rPr>
                        <w:rStyle w:val="Hyperlink"/>
                      </w:rPr>
                      <w:t>An Ihrer Schule findet herkunftssprachlicher Unterricht statt</w:t>
                    </w:r>
                    <w:r>
                      <w:rPr>
                        <w:webHidden/>
                      </w:rPr>
                      <w:tab/>
                    </w:r>
                    <w:r>
                      <w:rPr>
                        <w:webHidden/>
                      </w:rPr>
                      <w:fldChar w:fldCharType="begin"/>
                    </w:r>
                    <w:r>
                      <w:rPr>
                        <w:webHidden/>
                      </w:rPr>
                      <w:instrText xml:space="preserve"> PAGEREF _Toc229734056 \h </w:instrText>
                    </w:r>
                    <w:r>
                      <w:rPr>
                        <w:webHidden/>
                      </w:rPr>
                    </w:r>
                    <w:r>
                      <w:rPr>
                        <w:webHidden/>
                      </w:rPr>
                      <w:fldChar w:fldCharType="separate"/>
                    </w:r>
                    <w:r>
                      <w:rPr>
                        <w:webHidden/>
                      </w:rPr>
                      <w:t>6</w:t>
                    </w:r>
                    <w:r>
                      <w:rPr>
                        <w:webHidden/>
                      </w:rPr>
                      <w:fldChar w:fldCharType="end"/>
                    </w:r>
                  </w:hyperlink>
                </w:p>
                <w:p w14:paraId="574EEF69" w14:textId="2AD6502B"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57" w:history="1">
                    <w:r w:rsidRPr="009E724D">
                      <w:rPr>
                        <w:rStyle w:val="Hyperlink"/>
                      </w:rPr>
                      <w:t>3.1</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HSU vorbereiten</w:t>
                    </w:r>
                    <w:r>
                      <w:rPr>
                        <w:webHidden/>
                      </w:rPr>
                      <w:tab/>
                    </w:r>
                    <w:r>
                      <w:rPr>
                        <w:webHidden/>
                      </w:rPr>
                      <w:fldChar w:fldCharType="begin"/>
                    </w:r>
                    <w:r>
                      <w:rPr>
                        <w:webHidden/>
                      </w:rPr>
                      <w:instrText xml:space="preserve"> PAGEREF _Toc229734057 \h </w:instrText>
                    </w:r>
                    <w:r>
                      <w:rPr>
                        <w:webHidden/>
                      </w:rPr>
                    </w:r>
                    <w:r>
                      <w:rPr>
                        <w:webHidden/>
                      </w:rPr>
                      <w:fldChar w:fldCharType="separate"/>
                    </w:r>
                    <w:r>
                      <w:rPr>
                        <w:webHidden/>
                      </w:rPr>
                      <w:t>6</w:t>
                    </w:r>
                    <w:r>
                      <w:rPr>
                        <w:webHidden/>
                      </w:rPr>
                      <w:fldChar w:fldCharType="end"/>
                    </w:r>
                  </w:hyperlink>
                </w:p>
                <w:p w14:paraId="0A436F95" w14:textId="2C5D60EE"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58" w:history="1">
                    <w:r w:rsidRPr="009E724D">
                      <w:rPr>
                        <w:rStyle w:val="Hyperlink"/>
                      </w:rPr>
                      <w:t>3.2</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HSU an Ihrer Schule - in Verantwortung des Landes Hessen pflegen</w:t>
                    </w:r>
                    <w:r>
                      <w:rPr>
                        <w:webHidden/>
                      </w:rPr>
                      <w:tab/>
                    </w:r>
                    <w:r>
                      <w:rPr>
                        <w:webHidden/>
                      </w:rPr>
                      <w:fldChar w:fldCharType="begin"/>
                    </w:r>
                    <w:r>
                      <w:rPr>
                        <w:webHidden/>
                      </w:rPr>
                      <w:instrText xml:space="preserve"> PAGEREF _Toc229734058 \h </w:instrText>
                    </w:r>
                    <w:r>
                      <w:rPr>
                        <w:webHidden/>
                      </w:rPr>
                    </w:r>
                    <w:r>
                      <w:rPr>
                        <w:webHidden/>
                      </w:rPr>
                      <w:fldChar w:fldCharType="separate"/>
                    </w:r>
                    <w:r>
                      <w:rPr>
                        <w:webHidden/>
                      </w:rPr>
                      <w:t>9</w:t>
                    </w:r>
                    <w:r>
                      <w:rPr>
                        <w:webHidden/>
                      </w:rPr>
                      <w:fldChar w:fldCharType="end"/>
                    </w:r>
                  </w:hyperlink>
                </w:p>
                <w:p w14:paraId="581C51D6" w14:textId="00FB894F"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59" w:history="1">
                    <w:r w:rsidRPr="009E724D">
                      <w:rPr>
                        <w:rStyle w:val="Hyperlink"/>
                      </w:rPr>
                      <w:t>3.3</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HSU an Ihrer Schule - in Verantwortung eines Herkunftslandes pflegen</w:t>
                    </w:r>
                    <w:r>
                      <w:rPr>
                        <w:webHidden/>
                      </w:rPr>
                      <w:tab/>
                    </w:r>
                    <w:r>
                      <w:rPr>
                        <w:webHidden/>
                      </w:rPr>
                      <w:fldChar w:fldCharType="begin"/>
                    </w:r>
                    <w:r>
                      <w:rPr>
                        <w:webHidden/>
                      </w:rPr>
                      <w:instrText xml:space="preserve"> PAGEREF _Toc229734059 \h </w:instrText>
                    </w:r>
                    <w:r>
                      <w:rPr>
                        <w:webHidden/>
                      </w:rPr>
                    </w:r>
                    <w:r>
                      <w:rPr>
                        <w:webHidden/>
                      </w:rPr>
                      <w:fldChar w:fldCharType="separate"/>
                    </w:r>
                    <w:r>
                      <w:rPr>
                        <w:webHidden/>
                      </w:rPr>
                      <w:t>12</w:t>
                    </w:r>
                    <w:r>
                      <w:rPr>
                        <w:webHidden/>
                      </w:rPr>
                      <w:fldChar w:fldCharType="end"/>
                    </w:r>
                  </w:hyperlink>
                </w:p>
                <w:p w14:paraId="517C6D1C" w14:textId="4508258C"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60" w:history="1">
                    <w:r w:rsidRPr="009E724D">
                      <w:rPr>
                        <w:rStyle w:val="Hyperlink"/>
                      </w:rPr>
                      <w:t>4</w:t>
                    </w:r>
                    <w:r>
                      <w:rPr>
                        <w:rFonts w:asciiTheme="minorHAnsi" w:eastAsiaTheme="minorEastAsia" w:hAnsiTheme="minorHAnsi" w:cstheme="minorBidi"/>
                        <w:color w:val="auto"/>
                        <w:kern w:val="2"/>
                        <w:sz w:val="24"/>
                        <w:szCs w:val="24"/>
                        <w:lang w:eastAsia="de-DE"/>
                        <w14:ligatures w14:val="standardContextual"/>
                      </w:rPr>
                      <w:tab/>
                    </w:r>
                    <w:r w:rsidRPr="009E724D">
                      <w:rPr>
                        <w:rStyle w:val="Hyperlink"/>
                      </w:rPr>
                      <w:t>Ihre Sch</w:t>
                    </w:r>
                    <w:r w:rsidRPr="009E724D">
                      <w:rPr>
                        <w:rStyle w:val="Hyperlink"/>
                        <w:rFonts w:hint="eastAsia"/>
                      </w:rPr>
                      <w:t>ü</w:t>
                    </w:r>
                    <w:r w:rsidRPr="009E724D">
                      <w:rPr>
                        <w:rStyle w:val="Hyperlink"/>
                      </w:rPr>
                      <w:t>ler besuchen HSU an einer anderen Schule</w:t>
                    </w:r>
                    <w:r>
                      <w:rPr>
                        <w:webHidden/>
                      </w:rPr>
                      <w:tab/>
                    </w:r>
                    <w:r>
                      <w:rPr>
                        <w:webHidden/>
                      </w:rPr>
                      <w:fldChar w:fldCharType="begin"/>
                    </w:r>
                    <w:r>
                      <w:rPr>
                        <w:webHidden/>
                      </w:rPr>
                      <w:instrText xml:space="preserve"> PAGEREF _Toc229734060 \h </w:instrText>
                    </w:r>
                    <w:r>
                      <w:rPr>
                        <w:webHidden/>
                      </w:rPr>
                    </w:r>
                    <w:r>
                      <w:rPr>
                        <w:webHidden/>
                      </w:rPr>
                      <w:fldChar w:fldCharType="separate"/>
                    </w:r>
                    <w:r>
                      <w:rPr>
                        <w:webHidden/>
                      </w:rPr>
                      <w:t>16</w:t>
                    </w:r>
                    <w:r>
                      <w:rPr>
                        <w:webHidden/>
                      </w:rPr>
                      <w:fldChar w:fldCharType="end"/>
                    </w:r>
                  </w:hyperlink>
                </w:p>
                <w:p w14:paraId="2D72BA5E" w14:textId="43FDDF73"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1" w:history="1">
                    <w:r w:rsidRPr="009E724D">
                      <w:rPr>
                        <w:rStyle w:val="Hyperlink"/>
                      </w:rPr>
                      <w:t>4.1</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Fehlende Schulen auf der Webseite &gt; Schulumfeld &gt; Schulen hinzuf</w:t>
                    </w:r>
                    <w:r w:rsidRPr="009E724D">
                      <w:rPr>
                        <w:rStyle w:val="Hyperlink"/>
                        <w:rFonts w:hint="eastAsia"/>
                      </w:rPr>
                      <w:t>ü</w:t>
                    </w:r>
                    <w:r w:rsidRPr="009E724D">
                      <w:rPr>
                        <w:rStyle w:val="Hyperlink"/>
                      </w:rPr>
                      <w:t>gen</w:t>
                    </w:r>
                    <w:r>
                      <w:rPr>
                        <w:webHidden/>
                      </w:rPr>
                      <w:tab/>
                    </w:r>
                    <w:r>
                      <w:rPr>
                        <w:webHidden/>
                      </w:rPr>
                      <w:fldChar w:fldCharType="begin"/>
                    </w:r>
                    <w:r>
                      <w:rPr>
                        <w:webHidden/>
                      </w:rPr>
                      <w:instrText xml:space="preserve"> PAGEREF _Toc229734061 \h </w:instrText>
                    </w:r>
                    <w:r>
                      <w:rPr>
                        <w:webHidden/>
                      </w:rPr>
                    </w:r>
                    <w:r>
                      <w:rPr>
                        <w:webHidden/>
                      </w:rPr>
                      <w:fldChar w:fldCharType="separate"/>
                    </w:r>
                    <w:r>
                      <w:rPr>
                        <w:webHidden/>
                      </w:rPr>
                      <w:t>17</w:t>
                    </w:r>
                    <w:r>
                      <w:rPr>
                        <w:webHidden/>
                      </w:rPr>
                      <w:fldChar w:fldCharType="end"/>
                    </w:r>
                  </w:hyperlink>
                </w:p>
                <w:p w14:paraId="256470E8" w14:textId="0497A41D"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2" w:history="1">
                    <w:r w:rsidRPr="009E724D">
                      <w:rPr>
                        <w:rStyle w:val="Hyperlink"/>
                      </w:rPr>
                      <w:t>4.2</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Ihre Sch</w:t>
                    </w:r>
                    <w:r w:rsidRPr="009E724D">
                      <w:rPr>
                        <w:rStyle w:val="Hyperlink"/>
                        <w:rFonts w:hint="eastAsia"/>
                      </w:rPr>
                      <w:t>ü</w:t>
                    </w:r>
                    <w:r w:rsidRPr="009E724D">
                      <w:rPr>
                        <w:rStyle w:val="Hyperlink"/>
                      </w:rPr>
                      <w:t xml:space="preserve">ler an andere Schule </w:t>
                    </w:r>
                    <w:r w:rsidRPr="009E724D">
                      <w:rPr>
                        <w:rStyle w:val="Hyperlink"/>
                        <w:rFonts w:hint="eastAsia"/>
                      </w:rPr>
                      <w:t>ü</w:t>
                    </w:r>
                    <w:r w:rsidRPr="009E724D">
                      <w:rPr>
                        <w:rStyle w:val="Hyperlink"/>
                      </w:rPr>
                      <w:t>berweisen</w:t>
                    </w:r>
                    <w:r>
                      <w:rPr>
                        <w:webHidden/>
                      </w:rPr>
                      <w:tab/>
                    </w:r>
                    <w:r>
                      <w:rPr>
                        <w:webHidden/>
                      </w:rPr>
                      <w:fldChar w:fldCharType="begin"/>
                    </w:r>
                    <w:r>
                      <w:rPr>
                        <w:webHidden/>
                      </w:rPr>
                      <w:instrText xml:space="preserve"> PAGEREF _Toc229734062 \h </w:instrText>
                    </w:r>
                    <w:r>
                      <w:rPr>
                        <w:webHidden/>
                      </w:rPr>
                    </w:r>
                    <w:r>
                      <w:rPr>
                        <w:webHidden/>
                      </w:rPr>
                      <w:fldChar w:fldCharType="separate"/>
                    </w:r>
                    <w:r>
                      <w:rPr>
                        <w:webHidden/>
                      </w:rPr>
                      <w:t>17</w:t>
                    </w:r>
                    <w:r>
                      <w:rPr>
                        <w:webHidden/>
                      </w:rPr>
                      <w:fldChar w:fldCharType="end"/>
                    </w:r>
                  </w:hyperlink>
                </w:p>
                <w:p w14:paraId="194C3612" w14:textId="44CA1A90"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3" w:history="1">
                    <w:r w:rsidRPr="009E724D">
                      <w:rPr>
                        <w:rStyle w:val="Hyperlink"/>
                      </w:rPr>
                      <w:t>4.3</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Zeugnisvermerke bei HSU in Verantwortung des Landes Hessen</w:t>
                    </w:r>
                    <w:r>
                      <w:rPr>
                        <w:webHidden/>
                      </w:rPr>
                      <w:tab/>
                    </w:r>
                    <w:r>
                      <w:rPr>
                        <w:webHidden/>
                      </w:rPr>
                      <w:fldChar w:fldCharType="begin"/>
                    </w:r>
                    <w:r>
                      <w:rPr>
                        <w:webHidden/>
                      </w:rPr>
                      <w:instrText xml:space="preserve"> PAGEREF _Toc229734063 \h </w:instrText>
                    </w:r>
                    <w:r>
                      <w:rPr>
                        <w:webHidden/>
                      </w:rPr>
                    </w:r>
                    <w:r>
                      <w:rPr>
                        <w:webHidden/>
                      </w:rPr>
                      <w:fldChar w:fldCharType="separate"/>
                    </w:r>
                    <w:r>
                      <w:rPr>
                        <w:webHidden/>
                      </w:rPr>
                      <w:t>17</w:t>
                    </w:r>
                    <w:r>
                      <w:rPr>
                        <w:webHidden/>
                      </w:rPr>
                      <w:fldChar w:fldCharType="end"/>
                    </w:r>
                  </w:hyperlink>
                </w:p>
                <w:p w14:paraId="1BC31673" w14:textId="13FDF717"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4" w:history="1">
                    <w:r w:rsidRPr="009E724D">
                      <w:rPr>
                        <w:rStyle w:val="Hyperlink"/>
                      </w:rPr>
                      <w:t>4.4</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Bemerkungen im Zeugnis bei HSU in Verantwortung eines Herkunftslandes</w:t>
                    </w:r>
                    <w:r>
                      <w:rPr>
                        <w:webHidden/>
                      </w:rPr>
                      <w:tab/>
                    </w:r>
                    <w:r>
                      <w:rPr>
                        <w:webHidden/>
                      </w:rPr>
                      <w:fldChar w:fldCharType="begin"/>
                    </w:r>
                    <w:r>
                      <w:rPr>
                        <w:webHidden/>
                      </w:rPr>
                      <w:instrText xml:space="preserve"> PAGEREF _Toc229734064 \h </w:instrText>
                    </w:r>
                    <w:r>
                      <w:rPr>
                        <w:webHidden/>
                      </w:rPr>
                    </w:r>
                    <w:r>
                      <w:rPr>
                        <w:webHidden/>
                      </w:rPr>
                      <w:fldChar w:fldCharType="separate"/>
                    </w:r>
                    <w:r>
                      <w:rPr>
                        <w:webHidden/>
                      </w:rPr>
                      <w:t>18</w:t>
                    </w:r>
                    <w:r>
                      <w:rPr>
                        <w:webHidden/>
                      </w:rPr>
                      <w:fldChar w:fldCharType="end"/>
                    </w:r>
                  </w:hyperlink>
                </w:p>
                <w:p w14:paraId="2640FF50" w14:textId="18B8230B"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65" w:history="1">
                    <w:r w:rsidRPr="009E724D">
                      <w:rPr>
                        <w:rStyle w:val="Hyperlink"/>
                      </w:rPr>
                      <w:t>5</w:t>
                    </w:r>
                    <w:r>
                      <w:rPr>
                        <w:rFonts w:asciiTheme="minorHAnsi" w:eastAsiaTheme="minorEastAsia" w:hAnsiTheme="minorHAnsi" w:cstheme="minorBidi"/>
                        <w:color w:val="auto"/>
                        <w:kern w:val="2"/>
                        <w:sz w:val="24"/>
                        <w:szCs w:val="24"/>
                        <w:lang w:eastAsia="de-DE"/>
                        <w14:ligatures w14:val="standardContextual"/>
                      </w:rPr>
                      <w:tab/>
                    </w:r>
                    <w:r w:rsidRPr="009E724D">
                      <w:rPr>
                        <w:rStyle w:val="Hyperlink"/>
                      </w:rPr>
                      <w:t>Berichte zum HSU</w:t>
                    </w:r>
                    <w:r>
                      <w:rPr>
                        <w:webHidden/>
                      </w:rPr>
                      <w:tab/>
                    </w:r>
                    <w:r>
                      <w:rPr>
                        <w:webHidden/>
                      </w:rPr>
                      <w:fldChar w:fldCharType="begin"/>
                    </w:r>
                    <w:r>
                      <w:rPr>
                        <w:webHidden/>
                      </w:rPr>
                      <w:instrText xml:space="preserve"> PAGEREF _Toc229734065 \h </w:instrText>
                    </w:r>
                    <w:r>
                      <w:rPr>
                        <w:webHidden/>
                      </w:rPr>
                    </w:r>
                    <w:r>
                      <w:rPr>
                        <w:webHidden/>
                      </w:rPr>
                      <w:fldChar w:fldCharType="separate"/>
                    </w:r>
                    <w:r>
                      <w:rPr>
                        <w:webHidden/>
                      </w:rPr>
                      <w:t>18</w:t>
                    </w:r>
                    <w:r>
                      <w:rPr>
                        <w:webHidden/>
                      </w:rPr>
                      <w:fldChar w:fldCharType="end"/>
                    </w:r>
                  </w:hyperlink>
                </w:p>
                <w:p w14:paraId="268F691F" w14:textId="4512F198"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6" w:history="1">
                    <w:r w:rsidRPr="009E724D">
                      <w:rPr>
                        <w:rStyle w:val="Hyperlink"/>
                      </w:rPr>
                      <w:t>5.1</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Bericht HSU-Koordinationsstellen</w:t>
                    </w:r>
                    <w:r>
                      <w:rPr>
                        <w:webHidden/>
                      </w:rPr>
                      <w:tab/>
                    </w:r>
                    <w:r>
                      <w:rPr>
                        <w:webHidden/>
                      </w:rPr>
                      <w:fldChar w:fldCharType="begin"/>
                    </w:r>
                    <w:r>
                      <w:rPr>
                        <w:webHidden/>
                      </w:rPr>
                      <w:instrText xml:space="preserve"> PAGEREF _Toc229734066 \h </w:instrText>
                    </w:r>
                    <w:r>
                      <w:rPr>
                        <w:webHidden/>
                      </w:rPr>
                    </w:r>
                    <w:r>
                      <w:rPr>
                        <w:webHidden/>
                      </w:rPr>
                      <w:fldChar w:fldCharType="separate"/>
                    </w:r>
                    <w:r>
                      <w:rPr>
                        <w:webHidden/>
                      </w:rPr>
                      <w:t>18</w:t>
                    </w:r>
                    <w:r>
                      <w:rPr>
                        <w:webHidden/>
                      </w:rPr>
                      <w:fldChar w:fldCharType="end"/>
                    </w:r>
                  </w:hyperlink>
                </w:p>
                <w:p w14:paraId="66C0818F" w14:textId="73C57711"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7" w:history="1">
                    <w:r w:rsidRPr="009E724D">
                      <w:rPr>
                        <w:rStyle w:val="Hyperlink"/>
                      </w:rPr>
                      <w:t>5.2</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Bericht Sch</w:t>
                    </w:r>
                    <w:r w:rsidRPr="009E724D">
                      <w:rPr>
                        <w:rStyle w:val="Hyperlink"/>
                        <w:rFonts w:hint="eastAsia"/>
                      </w:rPr>
                      <w:t>ü</w:t>
                    </w:r>
                    <w:r w:rsidRPr="009E724D">
                      <w:rPr>
                        <w:rStyle w:val="Hyperlink"/>
                      </w:rPr>
                      <w:t>ler-Noten: Nutzen f</w:t>
                    </w:r>
                    <w:r w:rsidRPr="009E724D">
                      <w:rPr>
                        <w:rStyle w:val="Hyperlink"/>
                        <w:rFonts w:hint="eastAsia"/>
                      </w:rPr>
                      <w:t>ü</w:t>
                    </w:r>
                    <w:r w:rsidRPr="009E724D">
                      <w:rPr>
                        <w:rStyle w:val="Hyperlink"/>
                      </w:rPr>
                      <w:t>r Schulen, die keine Zeugnisse mit der LUSD erstellen</w:t>
                    </w:r>
                    <w:r>
                      <w:rPr>
                        <w:webHidden/>
                      </w:rPr>
                      <w:tab/>
                    </w:r>
                    <w:r>
                      <w:rPr>
                        <w:webHidden/>
                      </w:rPr>
                      <w:fldChar w:fldCharType="begin"/>
                    </w:r>
                    <w:r>
                      <w:rPr>
                        <w:webHidden/>
                      </w:rPr>
                      <w:instrText xml:space="preserve"> PAGEREF _Toc229734067 \h </w:instrText>
                    </w:r>
                    <w:r>
                      <w:rPr>
                        <w:webHidden/>
                      </w:rPr>
                    </w:r>
                    <w:r>
                      <w:rPr>
                        <w:webHidden/>
                      </w:rPr>
                      <w:fldChar w:fldCharType="separate"/>
                    </w:r>
                    <w:r>
                      <w:rPr>
                        <w:webHidden/>
                      </w:rPr>
                      <w:t>19</w:t>
                    </w:r>
                    <w:r>
                      <w:rPr>
                        <w:webHidden/>
                      </w:rPr>
                      <w:fldChar w:fldCharType="end"/>
                    </w:r>
                  </w:hyperlink>
                </w:p>
                <w:p w14:paraId="023726BE" w14:textId="249E7F56"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68" w:history="1">
                    <w:r w:rsidRPr="009E724D">
                      <w:rPr>
                        <w:rStyle w:val="Hyperlink"/>
                      </w:rPr>
                      <w:t>6</w:t>
                    </w:r>
                    <w:r>
                      <w:rPr>
                        <w:rFonts w:asciiTheme="minorHAnsi" w:eastAsiaTheme="minorEastAsia" w:hAnsiTheme="minorHAnsi" w:cstheme="minorBidi"/>
                        <w:color w:val="auto"/>
                        <w:kern w:val="2"/>
                        <w:sz w:val="24"/>
                        <w:szCs w:val="24"/>
                        <w:lang w:eastAsia="de-DE"/>
                        <w14:ligatures w14:val="standardContextual"/>
                      </w:rPr>
                      <w:tab/>
                    </w:r>
                    <w:r w:rsidRPr="009E724D">
                      <w:rPr>
                        <w:rStyle w:val="Hyperlink"/>
                      </w:rPr>
                      <w:t>Unterst</w:t>
                    </w:r>
                    <w:r w:rsidRPr="009E724D">
                      <w:rPr>
                        <w:rStyle w:val="Hyperlink"/>
                        <w:rFonts w:hint="eastAsia"/>
                      </w:rPr>
                      <w:t>ü</w:t>
                    </w:r>
                    <w:r w:rsidRPr="009E724D">
                      <w:rPr>
                        <w:rStyle w:val="Hyperlink"/>
                      </w:rPr>
                      <w:t>tzung bei Problemen</w:t>
                    </w:r>
                    <w:r>
                      <w:rPr>
                        <w:webHidden/>
                      </w:rPr>
                      <w:tab/>
                    </w:r>
                    <w:r>
                      <w:rPr>
                        <w:webHidden/>
                      </w:rPr>
                      <w:fldChar w:fldCharType="begin"/>
                    </w:r>
                    <w:r>
                      <w:rPr>
                        <w:webHidden/>
                      </w:rPr>
                      <w:instrText xml:space="preserve"> PAGEREF _Toc229734068 \h </w:instrText>
                    </w:r>
                    <w:r>
                      <w:rPr>
                        <w:webHidden/>
                      </w:rPr>
                    </w:r>
                    <w:r>
                      <w:rPr>
                        <w:webHidden/>
                      </w:rPr>
                      <w:fldChar w:fldCharType="separate"/>
                    </w:r>
                    <w:r>
                      <w:rPr>
                        <w:webHidden/>
                      </w:rPr>
                      <w:t>21</w:t>
                    </w:r>
                    <w:r>
                      <w:rPr>
                        <w:webHidden/>
                      </w:rPr>
                      <w:fldChar w:fldCharType="end"/>
                    </w:r>
                  </w:hyperlink>
                </w:p>
                <w:p w14:paraId="18D5E7B2" w14:textId="6AEC0DA8"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69" w:history="1">
                    <w:r w:rsidRPr="009E724D">
                      <w:rPr>
                        <w:rStyle w:val="Hyperlink"/>
                      </w:rPr>
                      <w:t>6.1</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Fragen zum HSU</w:t>
                    </w:r>
                    <w:r>
                      <w:rPr>
                        <w:webHidden/>
                      </w:rPr>
                      <w:tab/>
                    </w:r>
                    <w:r>
                      <w:rPr>
                        <w:webHidden/>
                      </w:rPr>
                      <w:fldChar w:fldCharType="begin"/>
                    </w:r>
                    <w:r>
                      <w:rPr>
                        <w:webHidden/>
                      </w:rPr>
                      <w:instrText xml:space="preserve"> PAGEREF _Toc229734069 \h </w:instrText>
                    </w:r>
                    <w:r>
                      <w:rPr>
                        <w:webHidden/>
                      </w:rPr>
                    </w:r>
                    <w:r>
                      <w:rPr>
                        <w:webHidden/>
                      </w:rPr>
                      <w:fldChar w:fldCharType="separate"/>
                    </w:r>
                    <w:r>
                      <w:rPr>
                        <w:webHidden/>
                      </w:rPr>
                      <w:t>21</w:t>
                    </w:r>
                    <w:r>
                      <w:rPr>
                        <w:webHidden/>
                      </w:rPr>
                      <w:fldChar w:fldCharType="end"/>
                    </w:r>
                  </w:hyperlink>
                </w:p>
                <w:p w14:paraId="612652A2" w14:textId="6EAF9CFE" w:rsidR="001D6BE6" w:rsidRDefault="001D6BE6" w:rsidP="001D6BE6">
                  <w:pPr>
                    <w:pStyle w:val="Verzeichnis3"/>
                    <w:spacing w:line="220" w:lineRule="exact"/>
                    <w:rPr>
                      <w:rFonts w:asciiTheme="minorHAnsi" w:eastAsiaTheme="minorEastAsia" w:hAnsiTheme="minorHAnsi" w:cstheme="minorBidi"/>
                      <w:bCs w:val="0"/>
                      <w:color w:val="auto"/>
                      <w:kern w:val="2"/>
                      <w:sz w:val="24"/>
                      <w:szCs w:val="24"/>
                      <w:lang w:eastAsia="de-DE"/>
                      <w14:ligatures w14:val="standardContextual"/>
                    </w:rPr>
                  </w:pPr>
                  <w:hyperlink w:anchor="_Toc229734070" w:history="1">
                    <w:r w:rsidRPr="009E724D">
                      <w:rPr>
                        <w:rStyle w:val="Hyperlink"/>
                      </w:rPr>
                      <w:t>6.2</w:t>
                    </w:r>
                    <w:r>
                      <w:rPr>
                        <w:rFonts w:asciiTheme="minorHAnsi" w:eastAsiaTheme="minorEastAsia" w:hAnsiTheme="minorHAnsi" w:cstheme="minorBidi"/>
                        <w:bCs w:val="0"/>
                        <w:color w:val="auto"/>
                        <w:kern w:val="2"/>
                        <w:sz w:val="24"/>
                        <w:szCs w:val="24"/>
                        <w:lang w:eastAsia="de-DE"/>
                        <w14:ligatures w14:val="standardContextual"/>
                      </w:rPr>
                      <w:tab/>
                    </w:r>
                    <w:r w:rsidRPr="009E724D">
                      <w:rPr>
                        <w:rStyle w:val="Hyperlink"/>
                      </w:rPr>
                      <w:t>Fragen zur Umsetzung des HSU in der LUSD</w:t>
                    </w:r>
                    <w:r>
                      <w:rPr>
                        <w:webHidden/>
                      </w:rPr>
                      <w:tab/>
                    </w:r>
                    <w:r>
                      <w:rPr>
                        <w:webHidden/>
                      </w:rPr>
                      <w:fldChar w:fldCharType="begin"/>
                    </w:r>
                    <w:r>
                      <w:rPr>
                        <w:webHidden/>
                      </w:rPr>
                      <w:instrText xml:space="preserve"> PAGEREF _Toc229734070 \h </w:instrText>
                    </w:r>
                    <w:r>
                      <w:rPr>
                        <w:webHidden/>
                      </w:rPr>
                    </w:r>
                    <w:r>
                      <w:rPr>
                        <w:webHidden/>
                      </w:rPr>
                      <w:fldChar w:fldCharType="separate"/>
                    </w:r>
                    <w:r>
                      <w:rPr>
                        <w:webHidden/>
                      </w:rPr>
                      <w:t>21</w:t>
                    </w:r>
                    <w:r>
                      <w:rPr>
                        <w:webHidden/>
                      </w:rPr>
                      <w:fldChar w:fldCharType="end"/>
                    </w:r>
                  </w:hyperlink>
                </w:p>
                <w:p w14:paraId="163CFFD3" w14:textId="4775CFF3" w:rsidR="001D6BE6" w:rsidRDefault="001D6BE6" w:rsidP="001D6BE6">
                  <w:pPr>
                    <w:pStyle w:val="Verzeichnis1"/>
                    <w:spacing w:line="220" w:lineRule="exact"/>
                    <w:rPr>
                      <w:rFonts w:asciiTheme="minorHAnsi" w:eastAsiaTheme="minorEastAsia" w:hAnsiTheme="minorHAnsi" w:cstheme="minorBidi"/>
                      <w:caps w:val="0"/>
                      <w:color w:val="auto"/>
                      <w:kern w:val="2"/>
                      <w:szCs w:val="24"/>
                      <w:lang w:eastAsia="de-DE"/>
                      <w14:ligatures w14:val="standardContextual"/>
                    </w:rPr>
                  </w:pPr>
                  <w:hyperlink w:anchor="_Toc229734071" w:history="1">
                    <w:r w:rsidRPr="009E724D">
                      <w:rPr>
                        <w:rStyle w:val="Hyperlink"/>
                      </w:rPr>
                      <w:t>Zu diesem Dokument</w:t>
                    </w:r>
                    <w:r>
                      <w:rPr>
                        <w:webHidden/>
                      </w:rPr>
                      <w:tab/>
                    </w:r>
                    <w:r>
                      <w:rPr>
                        <w:webHidden/>
                      </w:rPr>
                      <w:fldChar w:fldCharType="begin"/>
                    </w:r>
                    <w:r>
                      <w:rPr>
                        <w:webHidden/>
                      </w:rPr>
                      <w:instrText xml:space="preserve"> PAGEREF _Toc229734071 \h </w:instrText>
                    </w:r>
                    <w:r>
                      <w:rPr>
                        <w:webHidden/>
                      </w:rPr>
                    </w:r>
                    <w:r>
                      <w:rPr>
                        <w:webHidden/>
                      </w:rPr>
                      <w:fldChar w:fldCharType="separate"/>
                    </w:r>
                    <w:r>
                      <w:rPr>
                        <w:webHidden/>
                      </w:rPr>
                      <w:t>22</w:t>
                    </w:r>
                    <w:r>
                      <w:rPr>
                        <w:webHidden/>
                      </w:rPr>
                      <w:fldChar w:fldCharType="end"/>
                    </w:r>
                  </w:hyperlink>
                </w:p>
                <w:p w14:paraId="3D2EF581" w14:textId="4FB22871"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72" w:history="1">
                    <w:r w:rsidRPr="009E724D">
                      <w:rPr>
                        <w:rStyle w:val="Hyperlink"/>
                      </w:rPr>
                      <w:t>Allgemeine Hinweise</w:t>
                    </w:r>
                    <w:r>
                      <w:rPr>
                        <w:webHidden/>
                      </w:rPr>
                      <w:tab/>
                    </w:r>
                    <w:r>
                      <w:rPr>
                        <w:webHidden/>
                      </w:rPr>
                      <w:fldChar w:fldCharType="begin"/>
                    </w:r>
                    <w:r>
                      <w:rPr>
                        <w:webHidden/>
                      </w:rPr>
                      <w:instrText xml:space="preserve"> PAGEREF _Toc229734072 \h </w:instrText>
                    </w:r>
                    <w:r>
                      <w:rPr>
                        <w:webHidden/>
                      </w:rPr>
                    </w:r>
                    <w:r>
                      <w:rPr>
                        <w:webHidden/>
                      </w:rPr>
                      <w:fldChar w:fldCharType="separate"/>
                    </w:r>
                    <w:r>
                      <w:rPr>
                        <w:webHidden/>
                      </w:rPr>
                      <w:t>22</w:t>
                    </w:r>
                    <w:r>
                      <w:rPr>
                        <w:webHidden/>
                      </w:rPr>
                      <w:fldChar w:fldCharType="end"/>
                    </w:r>
                  </w:hyperlink>
                </w:p>
                <w:p w14:paraId="4D8D2403" w14:textId="1BCFED3B"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73" w:history="1">
                    <w:r w:rsidRPr="009E724D">
                      <w:rPr>
                        <w:rStyle w:val="Hyperlink"/>
                      </w:rPr>
                      <w:t>LUSD-Anwenderunterst</w:t>
                    </w:r>
                    <w:r w:rsidRPr="009E724D">
                      <w:rPr>
                        <w:rStyle w:val="Hyperlink"/>
                        <w:rFonts w:hint="eastAsia"/>
                      </w:rPr>
                      <w:t>ü</w:t>
                    </w:r>
                    <w:r w:rsidRPr="009E724D">
                      <w:rPr>
                        <w:rStyle w:val="Hyperlink"/>
                      </w:rPr>
                      <w:t>tzung</w:t>
                    </w:r>
                    <w:r>
                      <w:rPr>
                        <w:webHidden/>
                      </w:rPr>
                      <w:tab/>
                    </w:r>
                    <w:r>
                      <w:rPr>
                        <w:webHidden/>
                      </w:rPr>
                      <w:fldChar w:fldCharType="begin"/>
                    </w:r>
                    <w:r>
                      <w:rPr>
                        <w:webHidden/>
                      </w:rPr>
                      <w:instrText xml:space="preserve"> PAGEREF _Toc229734073 \h </w:instrText>
                    </w:r>
                    <w:r>
                      <w:rPr>
                        <w:webHidden/>
                      </w:rPr>
                    </w:r>
                    <w:r>
                      <w:rPr>
                        <w:webHidden/>
                      </w:rPr>
                      <w:fldChar w:fldCharType="separate"/>
                    </w:r>
                    <w:r>
                      <w:rPr>
                        <w:webHidden/>
                      </w:rPr>
                      <w:t>22</w:t>
                    </w:r>
                    <w:r>
                      <w:rPr>
                        <w:webHidden/>
                      </w:rPr>
                      <w:fldChar w:fldCharType="end"/>
                    </w:r>
                  </w:hyperlink>
                </w:p>
                <w:p w14:paraId="3AAB723D" w14:textId="7EADAEC4"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74" w:history="1">
                    <w:r w:rsidRPr="009E724D">
                      <w:rPr>
                        <w:rStyle w:val="Hyperlink"/>
                      </w:rPr>
                      <w:t>Symbole</w:t>
                    </w:r>
                    <w:r>
                      <w:rPr>
                        <w:webHidden/>
                      </w:rPr>
                      <w:tab/>
                    </w:r>
                    <w:r>
                      <w:rPr>
                        <w:webHidden/>
                      </w:rPr>
                      <w:fldChar w:fldCharType="begin"/>
                    </w:r>
                    <w:r>
                      <w:rPr>
                        <w:webHidden/>
                      </w:rPr>
                      <w:instrText xml:space="preserve"> PAGEREF _Toc229734074 \h </w:instrText>
                    </w:r>
                    <w:r>
                      <w:rPr>
                        <w:webHidden/>
                      </w:rPr>
                    </w:r>
                    <w:r>
                      <w:rPr>
                        <w:webHidden/>
                      </w:rPr>
                      <w:fldChar w:fldCharType="separate"/>
                    </w:r>
                    <w:r>
                      <w:rPr>
                        <w:webHidden/>
                      </w:rPr>
                      <w:t>23</w:t>
                    </w:r>
                    <w:r>
                      <w:rPr>
                        <w:webHidden/>
                      </w:rPr>
                      <w:fldChar w:fldCharType="end"/>
                    </w:r>
                  </w:hyperlink>
                </w:p>
                <w:p w14:paraId="5E4A5E42" w14:textId="23207D2B" w:rsidR="001D6BE6" w:rsidRDefault="001D6BE6" w:rsidP="001D6BE6">
                  <w:pPr>
                    <w:pStyle w:val="Verzeichnis2"/>
                    <w:spacing w:line="220" w:lineRule="exact"/>
                    <w:rPr>
                      <w:rFonts w:asciiTheme="minorHAnsi" w:eastAsiaTheme="minorEastAsia" w:hAnsiTheme="minorHAnsi" w:cstheme="minorBidi"/>
                      <w:color w:val="auto"/>
                      <w:kern w:val="2"/>
                      <w:sz w:val="24"/>
                      <w:szCs w:val="24"/>
                      <w:lang w:eastAsia="de-DE"/>
                      <w14:ligatures w14:val="standardContextual"/>
                    </w:rPr>
                  </w:pPr>
                  <w:hyperlink w:anchor="_Toc229734075" w:history="1">
                    <w:r w:rsidRPr="009E724D">
                      <w:rPr>
                        <w:rStyle w:val="Hyperlink"/>
                      </w:rPr>
                      <w:t>Typografische Konventionen</w:t>
                    </w:r>
                    <w:r>
                      <w:rPr>
                        <w:webHidden/>
                      </w:rPr>
                      <w:tab/>
                    </w:r>
                    <w:r>
                      <w:rPr>
                        <w:webHidden/>
                      </w:rPr>
                      <w:fldChar w:fldCharType="begin"/>
                    </w:r>
                    <w:r>
                      <w:rPr>
                        <w:webHidden/>
                      </w:rPr>
                      <w:instrText xml:space="preserve"> PAGEREF _Toc229734075 \h </w:instrText>
                    </w:r>
                    <w:r>
                      <w:rPr>
                        <w:webHidden/>
                      </w:rPr>
                    </w:r>
                    <w:r>
                      <w:rPr>
                        <w:webHidden/>
                      </w:rPr>
                      <w:fldChar w:fldCharType="separate"/>
                    </w:r>
                    <w:r>
                      <w:rPr>
                        <w:webHidden/>
                      </w:rPr>
                      <w:t>23</w:t>
                    </w:r>
                    <w:r>
                      <w:rPr>
                        <w:webHidden/>
                      </w:rPr>
                      <w:fldChar w:fldCharType="end"/>
                    </w:r>
                  </w:hyperlink>
                </w:p>
                <w:p w14:paraId="15B88429" w14:textId="660EEA7B" w:rsidR="001D6BE6" w:rsidRPr="00D8487F" w:rsidRDefault="001D6BE6" w:rsidP="001D6BE6">
                  <w:pPr>
                    <w:spacing w:line="220" w:lineRule="exact"/>
                  </w:pPr>
                  <w:r>
                    <w:rPr>
                      <w:b/>
                      <w:bCs/>
                    </w:rPr>
                    <w:fldChar w:fldCharType="end"/>
                  </w:r>
                </w:p>
              </w:sdtContent>
            </w:sdt>
          </w:sdtContent>
        </w:sdt>
        <w:p w14:paraId="1FEA58DF" w14:textId="6110F53C" w:rsidR="001D6BE6" w:rsidRPr="001D6BE6" w:rsidRDefault="001D6BE6" w:rsidP="001D6BE6">
          <w:pPr>
            <w:spacing w:before="0" w:after="200" w:line="276" w:lineRule="auto"/>
            <w:rPr>
              <w:caps/>
              <w:color w:val="808080" w:themeColor="background1" w:themeShade="80"/>
              <w:sz w:val="32"/>
              <w:szCs w:val="36"/>
            </w:rPr>
          </w:pPr>
          <w:r>
            <w:br w:type="page"/>
          </w:r>
        </w:p>
      </w:sdtContent>
    </w:sdt>
    <w:bookmarkStart w:id="4" w:name="_Toc210131772" w:displacedByCustomXml="prev"/>
    <w:bookmarkEnd w:id="4" w:displacedByCustomXml="prev"/>
    <w:bookmarkStart w:id="5" w:name="_Ref461196970" w:displacedByCustomXml="prev"/>
    <w:bookmarkEnd w:id="5" w:displacedByCustomXml="prev"/>
    <w:bookmarkStart w:id="6" w:name="_Ref436820912" w:displacedByCustomXml="prev"/>
    <w:bookmarkEnd w:id="6" w:displacedByCustomXml="prev"/>
    <w:bookmarkEnd w:id="0" w:displacedByCustomXml="prev"/>
    <w:bookmarkEnd w:id="1" w:displacedByCustomXml="prev"/>
    <w:bookmarkEnd w:id="2" w:displacedByCustomXml="prev"/>
    <w:bookmarkEnd w:id="3" w:displacedByCustomXml="prev"/>
    <w:bookmarkStart w:id="7" w:name="_Toc210131773" w:displacedByCustomXml="prev"/>
    <w:p w14:paraId="58B7302A" w14:textId="735D5031" w:rsidR="00476A21" w:rsidRDefault="00476A21" w:rsidP="001D6BE6">
      <w:pPr>
        <w:pStyle w:val="berschriftVorbemerkungen"/>
        <w:ind w:left="0" w:firstLine="0"/>
      </w:pPr>
      <w:bookmarkStart w:id="8" w:name="_Toc229734050"/>
      <w:r>
        <w:t xml:space="preserve">Inhalt dieses </w:t>
      </w:r>
      <w:r w:rsidRPr="00BA1C2D">
        <w:t>Dokuments</w:t>
      </w:r>
      <w:r>
        <w:t>, Zielgruppe und vorausgesetzte Kenntnisse</w:t>
      </w:r>
      <w:bookmarkEnd w:id="7"/>
      <w:bookmarkEnd w:id="8"/>
    </w:p>
    <w:p w14:paraId="7663153B" w14:textId="3B3472BD" w:rsidR="00476A21" w:rsidRDefault="00476A21" w:rsidP="00476A21">
      <w:pPr>
        <w:pStyle w:val="LDTextinhalt"/>
      </w:pPr>
      <w:r>
        <w:t>Die in dieser Anleitung beschriebenen Regeln sollen für einen geregelten Ablauf bei der Erfassung des herkunftssprachlichen Unterrichts in der LUSD sorgen. Sie bilden die gültige Gesetzes- und Verordnungslage ab und gelten seit dem Schuljahr 2016/2017.</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788"/>
      </w:tblGrid>
      <w:tr w:rsidR="00476A21" w14:paraId="39766DE7" w14:textId="77777777" w:rsidTr="00710F05">
        <w:trPr>
          <w:trHeight w:val="284"/>
        </w:trPr>
        <w:tc>
          <w:tcPr>
            <w:tcW w:w="851" w:type="dxa"/>
            <w:vAlign w:val="center"/>
          </w:tcPr>
          <w:p w14:paraId="2BC7E9E3" w14:textId="77777777" w:rsidR="00476A21" w:rsidRPr="00A77AAC" w:rsidRDefault="00476A21" w:rsidP="00710F05">
            <w:pPr>
              <w:pStyle w:val="LDTextinhalt"/>
            </w:pPr>
            <w:r>
              <w:rPr>
                <w:noProof/>
                <w:lang w:eastAsia="de-DE"/>
              </w:rPr>
              <w:drawing>
                <wp:inline distT="0" distB="0" distL="0" distR="0" wp14:anchorId="0F630DD7" wp14:editId="66169931">
                  <wp:extent cx="288000" cy="288000"/>
                  <wp:effectExtent l="0" t="0" r="0" b="0"/>
                  <wp:docPr id="5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32B23BB1" w14:textId="77777777" w:rsidR="00476A21" w:rsidRPr="00476A21" w:rsidRDefault="00476A21" w:rsidP="00476A21">
            <w:pPr>
              <w:pStyle w:val="LDTextinhalt"/>
              <w:rPr>
                <w:rStyle w:val="hervorhebunggrn"/>
              </w:rPr>
            </w:pPr>
            <w:r w:rsidRPr="00476A21">
              <w:rPr>
                <w:rStyle w:val="hervorhebunggrn"/>
              </w:rPr>
              <w:t>Herkunftssprache als Fremdsprache</w:t>
            </w:r>
          </w:p>
          <w:p w14:paraId="4CCCBC0F" w14:textId="77777777" w:rsidR="00476A21" w:rsidRDefault="00476A21" w:rsidP="00476A21">
            <w:pPr>
              <w:pStyle w:val="LDTextinhalt"/>
            </w:pPr>
            <w:r>
              <w:t>Schüler, die erst ab Jahrgangsstufe 8 in das Bundesgebiet zuziehen (Seiteneinsteiger) und die über unzureichende Kenntnisse in der deutschen Sprache und in denjenigen Fremdsprachen verfügen, die zum schulischen Regelangebot gehören, können beim zuständigen Staatlichen Schulamt beantragen, dass sie als erste oder zweite Fremdsprache die Sprache des Herkunftslandes oder Russisch als Pflichtfach wählen können.</w:t>
            </w:r>
          </w:p>
          <w:p w14:paraId="655760A4" w14:textId="5DC3B2B1" w:rsidR="00476A21" w:rsidRDefault="00476A21" w:rsidP="00476A21">
            <w:pPr>
              <w:pStyle w:val="LDTextinhalt"/>
            </w:pPr>
            <w:r>
              <w:t xml:space="preserve">Wird dem Antrag auf „Wechsel der Sprachenfolge“ entsprochen, gelten für die jeweilige Herkunftssprache bzw. Russisch dieselben Bestimmungen wie für die Fremdsprache, an deren Stelle sie tritt. </w:t>
            </w:r>
          </w:p>
          <w:p w14:paraId="2F6464A9" w14:textId="52E95DE3" w:rsidR="00476A21" w:rsidRPr="00A77AAC" w:rsidRDefault="00476A21" w:rsidP="00710F05">
            <w:pPr>
              <w:pStyle w:val="LDTextinhalt"/>
            </w:pPr>
            <w:r>
              <w:t xml:space="preserve">Nähere Informationen finden Sie in der Anleitung </w:t>
            </w:r>
            <w:hyperlink r:id="rId16" w:history="1">
              <w:r w:rsidRPr="00476A21">
                <w:rPr>
                  <w:rStyle w:val="LDLink"/>
                </w:rPr>
                <w:t>Fremdsprachen in der LUSD</w:t>
              </w:r>
            </w:hyperlink>
            <w:r>
              <w:t>.</w:t>
            </w:r>
          </w:p>
        </w:tc>
      </w:tr>
    </w:tbl>
    <w:p w14:paraId="103A2520" w14:textId="77777777" w:rsidR="001D6BE6" w:rsidRDefault="001D6BE6" w:rsidP="00476A21">
      <w:pPr>
        <w:pStyle w:val="LDTextinhalt"/>
      </w:pPr>
    </w:p>
    <w:p w14:paraId="0DCE0219" w14:textId="4086D8DB" w:rsidR="00476A21" w:rsidRPr="001D6BE6" w:rsidRDefault="00476A21" w:rsidP="00476A21">
      <w:pPr>
        <w:pStyle w:val="LDTextinhalt"/>
        <w:rPr>
          <w:highlight w:val="yellow"/>
        </w:rPr>
      </w:pPr>
      <w:commentRangeStart w:id="9"/>
      <w:r w:rsidRPr="001D6BE6">
        <w:rPr>
          <w:highlight w:val="yellow"/>
        </w:rPr>
        <w:t>Die Anleitung richtet sich an…….</w:t>
      </w:r>
    </w:p>
    <w:p w14:paraId="3FF27E29" w14:textId="39576DDC" w:rsidR="00476A21" w:rsidRPr="001D6BE6" w:rsidRDefault="00476A21" w:rsidP="00476A21">
      <w:pPr>
        <w:pStyle w:val="LDTextinhalt"/>
        <w:rPr>
          <w:highlight w:val="yellow"/>
        </w:rPr>
      </w:pPr>
      <w:r w:rsidRPr="001D6BE6">
        <w:rPr>
          <w:highlight w:val="yellow"/>
        </w:rPr>
        <w:t>Folgende Kenntnisse werden vorausgesetzt und sind daher nicht näher beschrieben:</w:t>
      </w:r>
    </w:p>
    <w:p w14:paraId="54DEB5BF" w14:textId="77777777" w:rsidR="00476A21" w:rsidRDefault="00476A21" w:rsidP="00476A21">
      <w:pPr>
        <w:pStyle w:val="LDTextinhalt"/>
      </w:pPr>
      <w:r w:rsidRPr="001D6BE6">
        <w:rPr>
          <w:highlight w:val="yellow"/>
        </w:rPr>
        <w:t xml:space="preserve"> …</w:t>
      </w:r>
      <w:commentRangeEnd w:id="9"/>
      <w:r w:rsidRPr="001D6BE6">
        <w:rPr>
          <w:rStyle w:val="Kommentarzeichen"/>
          <w:highlight w:val="yellow"/>
        </w:rPr>
        <w:commentReference w:id="9"/>
      </w:r>
    </w:p>
    <w:p w14:paraId="22F29ECE" w14:textId="77777777" w:rsidR="001D6BE6" w:rsidRDefault="001D6BE6">
      <w:pPr>
        <w:spacing w:before="0" w:after="200" w:line="276" w:lineRule="auto"/>
        <w:rPr>
          <w:b/>
          <w:color w:val="14006E"/>
          <w:sz w:val="30"/>
        </w:rPr>
      </w:pPr>
      <w:bookmarkStart w:id="10" w:name="_Toc378668179"/>
      <w:bookmarkStart w:id="11" w:name="_Toc381083139"/>
      <w:bookmarkStart w:id="12" w:name="_Ref383424639"/>
      <w:bookmarkStart w:id="13" w:name="_Toc388427759"/>
      <w:bookmarkStart w:id="14" w:name="_Toc111470529"/>
      <w:bookmarkStart w:id="15" w:name="_Toc210131776"/>
      <w:r>
        <w:br w:type="page"/>
      </w:r>
    </w:p>
    <w:p w14:paraId="6F2047D1" w14:textId="0485FAC9" w:rsidR="00C706FD" w:rsidRPr="00240CCD" w:rsidRDefault="005601EA" w:rsidP="00476A21">
      <w:pPr>
        <w:pStyle w:val="berschrift2"/>
      </w:pPr>
      <w:bookmarkStart w:id="16" w:name="_Toc229734051"/>
      <w:r w:rsidRPr="00240CCD">
        <w:t xml:space="preserve">Allgemeines zum </w:t>
      </w:r>
      <w:r w:rsidR="00BE7066" w:rsidRPr="00240CCD">
        <w:t>h</w:t>
      </w:r>
      <w:r w:rsidR="008D47D9" w:rsidRPr="00240CCD">
        <w:t>erkunftssprachliche</w:t>
      </w:r>
      <w:r w:rsidR="00865F07" w:rsidRPr="00240CCD">
        <w:t>n</w:t>
      </w:r>
      <w:r w:rsidR="008D47D9" w:rsidRPr="00240CCD">
        <w:t xml:space="preserve"> Unterricht</w:t>
      </w:r>
      <w:r w:rsidR="00A026EA" w:rsidRPr="00240CCD">
        <w:t xml:space="preserve"> </w:t>
      </w:r>
      <w:r w:rsidR="000A3D21" w:rsidRPr="00240CCD">
        <w:t>(HSU)</w:t>
      </w:r>
      <w:bookmarkEnd w:id="14"/>
      <w:bookmarkEnd w:id="15"/>
      <w:bookmarkEnd w:id="16"/>
    </w:p>
    <w:p w14:paraId="4470000E" w14:textId="15813878" w:rsidR="000A3D21" w:rsidRPr="00240CCD" w:rsidRDefault="000A3D21" w:rsidP="00476A21">
      <w:pPr>
        <w:pStyle w:val="berschrift3"/>
      </w:pPr>
      <w:bookmarkStart w:id="17" w:name="_Toc210131777"/>
      <w:bookmarkStart w:id="18" w:name="_Toc229734052"/>
      <w:r w:rsidRPr="00240CCD">
        <w:t>Wer kann am HSU teilnehmen?</w:t>
      </w:r>
      <w:bookmarkEnd w:id="17"/>
      <w:bookmarkEnd w:id="18"/>
    </w:p>
    <w:p w14:paraId="0E3B313B" w14:textId="38727A18" w:rsidR="00031F0E" w:rsidRPr="00240CCD" w:rsidRDefault="000A3D21" w:rsidP="00C71527">
      <w:pPr>
        <w:pStyle w:val="LDTextinhalteingerckt"/>
      </w:pPr>
      <w:r w:rsidRPr="00240CCD">
        <w:t xml:space="preserve">Schüler der Jahrgangsstufen </w:t>
      </w:r>
      <w:r w:rsidRPr="00C85509">
        <w:t xml:space="preserve">1 bis 10, </w:t>
      </w:r>
      <w:r w:rsidRPr="00240CCD">
        <w:t xml:space="preserve">die aufgrund ihrer Herkunft Vorkenntnisse in einer der </w:t>
      </w:r>
      <w:r w:rsidR="000D48CD" w:rsidRPr="00240CCD">
        <w:t xml:space="preserve">im Kapitel </w:t>
      </w:r>
      <w:r w:rsidR="005D4C29">
        <w:t>3.1.1</w:t>
      </w:r>
      <w:r w:rsidR="00BE7066" w:rsidRPr="004F0E59">
        <w:t xml:space="preserve"> </w:t>
      </w:r>
      <w:r w:rsidRPr="00240CCD">
        <w:t xml:space="preserve">genannten Sprachen mitbringen, haben die Möglichkeit, am </w:t>
      </w:r>
      <w:r w:rsidR="00BE7066" w:rsidRPr="00240CCD">
        <w:t>h</w:t>
      </w:r>
      <w:r w:rsidRPr="00240CCD">
        <w:t xml:space="preserve">erkunftssprachlichen Unterricht teilzunehmen. Dieser wird schulstufen- bzw. schulformübergreifend an zentralen Standorten als </w:t>
      </w:r>
      <w:r w:rsidRPr="009363B2">
        <w:t>Wahlunterricht</w:t>
      </w:r>
      <w:r w:rsidRPr="00240CCD">
        <w:t xml:space="preserve"> erteilt. </w:t>
      </w:r>
    </w:p>
    <w:p w14:paraId="17BEFEEB" w14:textId="0A78117A" w:rsidR="005601EA" w:rsidRPr="00240CCD" w:rsidRDefault="000A3D21" w:rsidP="00C71527">
      <w:pPr>
        <w:pStyle w:val="LDTextinhalteingerckt"/>
      </w:pPr>
      <w:r w:rsidRPr="00240CCD">
        <w:t>Der Unterricht wird teilweise in Verantwortung des Landes Hessen, teilweise in Verantwortung der Herkunftsländer erteilt. Das Angebot ist je nach Sprache und Region sehr unterschiedlich ausgeprägt.</w:t>
      </w:r>
    </w:p>
    <w:p w14:paraId="079C983B" w14:textId="40F04573" w:rsidR="000A3D21" w:rsidRPr="00240CCD" w:rsidRDefault="000A3D21" w:rsidP="00476A21">
      <w:pPr>
        <w:pStyle w:val="berschrift3"/>
        <w:rPr>
          <w:noProof/>
        </w:rPr>
      </w:pPr>
      <w:bookmarkStart w:id="19" w:name="_Toc210131778"/>
      <w:bookmarkStart w:id="20" w:name="_Toc229734053"/>
      <w:r w:rsidRPr="00240CCD">
        <w:rPr>
          <w:noProof/>
        </w:rPr>
        <w:t>Lernmittelzuweisung für HSU</w:t>
      </w:r>
      <w:bookmarkEnd w:id="19"/>
      <w:bookmarkEnd w:id="20"/>
    </w:p>
    <w:p w14:paraId="6011E6D0" w14:textId="267AB0D8" w:rsidR="00031F0E" w:rsidRPr="00240CCD" w:rsidRDefault="005D4C29" w:rsidP="00C71527">
      <w:pPr>
        <w:pStyle w:val="LDTextinhalteingerckt"/>
      </w:pPr>
      <w:r>
        <w:t>D</w:t>
      </w:r>
      <w:r w:rsidR="000A3D21" w:rsidRPr="00240CCD">
        <w:t xml:space="preserve">ie Datenauswertungen </w:t>
      </w:r>
      <w:r>
        <w:t xml:space="preserve">werden </w:t>
      </w:r>
      <w:r w:rsidR="000A3D21" w:rsidRPr="00240CCD">
        <w:t xml:space="preserve">aus der LUSD </w:t>
      </w:r>
      <w:r w:rsidR="00BB07EA" w:rsidRPr="00240CCD">
        <w:t xml:space="preserve">(zum Stichtag </w:t>
      </w:r>
      <w:r w:rsidR="00C91C1B" w:rsidRPr="00240CCD">
        <w:t xml:space="preserve">01.02. und </w:t>
      </w:r>
      <w:r w:rsidR="00CC0097" w:rsidRPr="00240CCD">
        <w:t>01.</w:t>
      </w:r>
      <w:r w:rsidR="00BB07EA" w:rsidRPr="00240CCD">
        <w:t xml:space="preserve">11. eines Jahres) </w:t>
      </w:r>
      <w:r w:rsidR="000A3D21" w:rsidRPr="00240CCD">
        <w:t>für die</w:t>
      </w:r>
      <w:r w:rsidR="000A3D21" w:rsidRPr="00476A21">
        <w:rPr>
          <w:rStyle w:val="LDwichtigerText"/>
        </w:rPr>
        <w:t xml:space="preserve"> Lernmittelzuweisung </w:t>
      </w:r>
      <w:r>
        <w:rPr>
          <w:rStyle w:val="LDwichtigerText"/>
        </w:rPr>
        <w:t>des</w:t>
      </w:r>
      <w:r w:rsidR="000A3D21" w:rsidRPr="00476A21">
        <w:rPr>
          <w:rStyle w:val="LDwichtigerText"/>
        </w:rPr>
        <w:t xml:space="preserve"> </w:t>
      </w:r>
      <w:r w:rsidR="00BE66F6" w:rsidRPr="00476A21">
        <w:rPr>
          <w:rStyle w:val="LDwichtigerText"/>
        </w:rPr>
        <w:t>h</w:t>
      </w:r>
      <w:r w:rsidR="000A3D21" w:rsidRPr="00476A21">
        <w:rPr>
          <w:rStyle w:val="LDwichtigerText"/>
        </w:rPr>
        <w:t>erkunftssprachlichen Unterricht</w:t>
      </w:r>
      <w:r>
        <w:rPr>
          <w:rStyle w:val="LDwichtigerText"/>
        </w:rPr>
        <w:t>s</w:t>
      </w:r>
      <w:r w:rsidR="000A3D21" w:rsidRPr="00476A21">
        <w:rPr>
          <w:rStyle w:val="LDwichtigerText"/>
        </w:rPr>
        <w:t xml:space="preserve"> </w:t>
      </w:r>
      <w:r w:rsidR="000A3D21" w:rsidRPr="00240CCD">
        <w:t>verwendet</w:t>
      </w:r>
      <w:r w:rsidR="00BB07EA" w:rsidRPr="00240CCD">
        <w:t>.</w:t>
      </w:r>
      <w:r w:rsidR="00875FEE" w:rsidRPr="00240CCD">
        <w:t xml:space="preserve"> </w:t>
      </w:r>
    </w:p>
    <w:p w14:paraId="20F26A1B" w14:textId="4876D360" w:rsidR="005A002E" w:rsidRPr="00240CCD" w:rsidRDefault="00CF7E07" w:rsidP="00C71527">
      <w:pPr>
        <w:pStyle w:val="LDTextinhalteingerckt"/>
      </w:pPr>
      <w:r w:rsidRPr="00240CCD">
        <w:t xml:space="preserve">Ob es für </w:t>
      </w:r>
      <w:r w:rsidR="00BE66F6" w:rsidRPr="00240CCD">
        <w:t>h</w:t>
      </w:r>
      <w:r w:rsidRPr="00240CCD">
        <w:t>erkunftssprachlichen Unterricht eine Ler</w:t>
      </w:r>
      <w:r w:rsidR="00BB07EA" w:rsidRPr="00240CCD">
        <w:t>n</w:t>
      </w:r>
      <w:r w:rsidRPr="00240CCD">
        <w:t>mittelzuweisung gibt</w:t>
      </w:r>
      <w:r w:rsidR="004149A5" w:rsidRPr="00240CCD">
        <w:t>,</w:t>
      </w:r>
      <w:r w:rsidRPr="00240CCD">
        <w:t xml:space="preserve"> hängt davon ab, in </w:t>
      </w:r>
      <w:r w:rsidR="005A002E" w:rsidRPr="00240CCD">
        <w:t xml:space="preserve">wessen Verantwortung der </w:t>
      </w:r>
      <w:r w:rsidR="00BE66F6" w:rsidRPr="00240CCD">
        <w:t>h</w:t>
      </w:r>
      <w:r w:rsidR="00BB07EA" w:rsidRPr="00240CCD">
        <w:t xml:space="preserve">erkunftssprachliche Unterricht </w:t>
      </w:r>
      <w:r w:rsidR="005A002E" w:rsidRPr="00240CCD">
        <w:t xml:space="preserve">durchgeführt wird. </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top w:w="57" w:type="dxa"/>
        </w:tblCellMar>
        <w:tblLook w:val="04A0" w:firstRow="1" w:lastRow="0" w:firstColumn="1" w:lastColumn="0" w:noHBand="0" w:noVBand="1"/>
      </w:tblPr>
      <w:tblGrid>
        <w:gridCol w:w="3402"/>
        <w:gridCol w:w="5528"/>
      </w:tblGrid>
      <w:tr w:rsidR="006B4D9D" w:rsidRPr="000B1815" w14:paraId="4B98ABC9" w14:textId="77777777" w:rsidTr="000B1815">
        <w:tc>
          <w:tcPr>
            <w:tcW w:w="3402" w:type="dxa"/>
            <w:tcBorders>
              <w:top w:val="single" w:sz="4" w:space="0" w:color="auto"/>
              <w:left w:val="nil"/>
              <w:bottom w:val="single" w:sz="4" w:space="0" w:color="808080" w:themeColor="background1" w:themeShade="80"/>
              <w:right w:val="single" w:sz="4" w:space="0" w:color="auto"/>
            </w:tcBorders>
            <w:shd w:val="clear" w:color="auto" w:fill="F2F2F2" w:themeFill="background1" w:themeFillShade="F2"/>
          </w:tcPr>
          <w:p w14:paraId="3562296F" w14:textId="62E664E0" w:rsidR="00646128" w:rsidRPr="000B1815" w:rsidRDefault="006B4D9D" w:rsidP="009E0B1A">
            <w:pPr>
              <w:rPr>
                <w:rStyle w:val="LDBereichTabelle"/>
              </w:rPr>
            </w:pPr>
            <w:r w:rsidRPr="000B1815">
              <w:rPr>
                <w:rStyle w:val="LDBereichTabelle"/>
              </w:rPr>
              <w:t>HSU-Kurse in Verantwortung …</w:t>
            </w:r>
          </w:p>
        </w:tc>
        <w:tc>
          <w:tcPr>
            <w:tcW w:w="5528" w:type="dxa"/>
            <w:tcBorders>
              <w:top w:val="single" w:sz="4" w:space="0" w:color="auto"/>
              <w:left w:val="single" w:sz="4" w:space="0" w:color="auto"/>
              <w:bottom w:val="single" w:sz="4" w:space="0" w:color="808080" w:themeColor="background1" w:themeShade="80"/>
              <w:right w:val="nil"/>
            </w:tcBorders>
            <w:shd w:val="clear" w:color="auto" w:fill="F2F2F2" w:themeFill="background1" w:themeFillShade="F2"/>
          </w:tcPr>
          <w:p w14:paraId="11DC4D93" w14:textId="17432193" w:rsidR="006B4D9D" w:rsidRPr="000B1815" w:rsidRDefault="006B4D9D" w:rsidP="009E0B1A">
            <w:pPr>
              <w:rPr>
                <w:rStyle w:val="LDBereichTabelle"/>
              </w:rPr>
            </w:pPr>
            <w:r w:rsidRPr="000B1815">
              <w:rPr>
                <w:rStyle w:val="LDBereichTabelle"/>
              </w:rPr>
              <w:t>Lernmittelzuweisung</w:t>
            </w:r>
          </w:p>
        </w:tc>
      </w:tr>
      <w:tr w:rsidR="006B4D9D" w:rsidRPr="00240CCD" w14:paraId="06F1B11A" w14:textId="77777777" w:rsidTr="000B1815">
        <w:tc>
          <w:tcPr>
            <w:tcW w:w="3402" w:type="dxa"/>
            <w:tcBorders>
              <w:left w:val="nil"/>
              <w:bottom w:val="single" w:sz="4" w:space="0" w:color="auto"/>
              <w:right w:val="single" w:sz="4" w:space="0" w:color="auto"/>
            </w:tcBorders>
          </w:tcPr>
          <w:p w14:paraId="3B031E61" w14:textId="05136E32" w:rsidR="006B4D9D" w:rsidRPr="00476A21" w:rsidRDefault="006B4D9D" w:rsidP="00CA2642">
            <w:pPr>
              <w:pStyle w:val="LDTextinhalt"/>
              <w:rPr>
                <w:rStyle w:val="LDwichtigerText"/>
              </w:rPr>
            </w:pPr>
            <w:r w:rsidRPr="00476A21">
              <w:rPr>
                <w:rStyle w:val="LDwichtigerText"/>
              </w:rPr>
              <w:t>des Landes Hessen</w:t>
            </w:r>
          </w:p>
        </w:tc>
        <w:tc>
          <w:tcPr>
            <w:tcW w:w="5528" w:type="dxa"/>
            <w:tcBorders>
              <w:left w:val="single" w:sz="4" w:space="0" w:color="auto"/>
              <w:bottom w:val="single" w:sz="4" w:space="0" w:color="auto"/>
              <w:right w:val="nil"/>
            </w:tcBorders>
            <w:vAlign w:val="center"/>
          </w:tcPr>
          <w:p w14:paraId="6E7D9DD1" w14:textId="77777777" w:rsidR="00A72957" w:rsidRPr="001D6BE6" w:rsidRDefault="006B4D9D" w:rsidP="001D6BE6">
            <w:pPr>
              <w:pStyle w:val="Aufzhlungbndig"/>
              <w:rPr>
                <w:rStyle w:val="LDAuflistungzweiteEbeneZchn"/>
                <w:rFonts w:ascii="Hessen Gellix" w:hAnsi="Hessen Gellix"/>
              </w:rPr>
            </w:pPr>
            <w:r w:rsidRPr="001D6BE6">
              <w:t xml:space="preserve">Es erfolgt eine </w:t>
            </w:r>
            <w:r w:rsidRPr="001D6BE6">
              <w:rPr>
                <w:rStyle w:val="LDwichtigerText"/>
              </w:rPr>
              <w:t>schülerbezogene</w:t>
            </w:r>
            <w:r w:rsidRPr="001D6BE6">
              <w:rPr>
                <w:rStyle w:val="LDAuflistungzweiteEbeneZchn"/>
                <w:rFonts w:ascii="Hessen Gellix" w:hAnsi="Hessen Gellix"/>
              </w:rPr>
              <w:t xml:space="preserve"> Lernmittelzuweisung.</w:t>
            </w:r>
            <w:r w:rsidR="003B7B30" w:rsidRPr="001D6BE6">
              <w:rPr>
                <w:rStyle w:val="LDAuflistungzweiteEbeneZchn"/>
                <w:rFonts w:ascii="Hessen Gellix" w:hAnsi="Hessen Gellix"/>
              </w:rPr>
              <w:t xml:space="preserve"> </w:t>
            </w:r>
          </w:p>
          <w:p w14:paraId="227BE972" w14:textId="1DABCBC3" w:rsidR="006B4D9D" w:rsidRPr="001D6BE6" w:rsidRDefault="006B4D9D" w:rsidP="001D6BE6">
            <w:pPr>
              <w:pStyle w:val="Aufzhlungbndig"/>
              <w:rPr>
                <w:rStyle w:val="LDAuflistungzweiteEbeneZchn"/>
                <w:rFonts w:ascii="Hessen Gellix" w:hAnsi="Hessen Gellix"/>
              </w:rPr>
            </w:pPr>
            <w:r w:rsidRPr="001D6BE6">
              <w:rPr>
                <w:rStyle w:val="LDAuflistungzweiteEbeneZchn"/>
                <w:rFonts w:ascii="Hessen Gellix" w:hAnsi="Hessen Gellix"/>
              </w:rPr>
              <w:t xml:space="preserve">D. h. bei der Zuweisung </w:t>
            </w:r>
            <w:r w:rsidR="00A72957" w:rsidRPr="001D6BE6">
              <w:rPr>
                <w:rStyle w:val="LDAuflistungzweiteEbeneZchn"/>
                <w:rFonts w:ascii="Hessen Gellix" w:hAnsi="Hessen Gellix"/>
              </w:rPr>
              <w:t xml:space="preserve">werden </w:t>
            </w:r>
            <w:r w:rsidR="001140BB" w:rsidRPr="001D6BE6">
              <w:rPr>
                <w:rStyle w:val="LDAuflistungzweiteEbeneZchn"/>
                <w:rFonts w:ascii="Hessen Gellix" w:hAnsi="Hessen Gellix"/>
              </w:rPr>
              <w:t>nur die Schüler berücksichtigt</w:t>
            </w:r>
            <w:r w:rsidRPr="001D6BE6">
              <w:rPr>
                <w:rStyle w:val="LDAuflistungzweiteEbeneZchn"/>
                <w:rFonts w:ascii="Hessen Gellix" w:hAnsi="Hessen Gellix"/>
              </w:rPr>
              <w:t xml:space="preserve">, die in der LUSD den jeweiligen HSU-Lerngruppen zugeordnet </w:t>
            </w:r>
            <w:r w:rsidR="00A72957" w:rsidRPr="001D6BE6">
              <w:rPr>
                <w:rStyle w:val="LDAuflistungzweiteEbeneZchn"/>
                <w:rFonts w:ascii="Hessen Gellix" w:hAnsi="Hessen Gellix"/>
              </w:rPr>
              <w:t>sind</w:t>
            </w:r>
            <w:r w:rsidRPr="001D6BE6">
              <w:rPr>
                <w:rStyle w:val="LDAuflistungzweiteEbeneZchn"/>
                <w:rFonts w:ascii="Hessen Gellix" w:hAnsi="Hessen Gellix"/>
              </w:rPr>
              <w:t>.</w:t>
            </w:r>
          </w:p>
          <w:p w14:paraId="01B13959" w14:textId="1F6E04C3" w:rsidR="00AC5CA5" w:rsidRPr="001D6BE6" w:rsidRDefault="006B4D9D" w:rsidP="001D6BE6">
            <w:pPr>
              <w:pStyle w:val="Aufzhlungbndig"/>
            </w:pPr>
            <w:r w:rsidRPr="001D6BE6">
              <w:rPr>
                <w:rStyle w:val="LDAuflistungzweiteEbeneZchn"/>
                <w:rFonts w:ascii="Hessen Gellix" w:hAnsi="Hessen Gellix"/>
              </w:rPr>
              <w:t xml:space="preserve">Die Zuweisung erhalten die </w:t>
            </w:r>
            <w:r w:rsidRPr="001D6BE6">
              <w:rPr>
                <w:rStyle w:val="LDwichtigerText"/>
              </w:rPr>
              <w:t>Schulen</w:t>
            </w:r>
            <w:r w:rsidRPr="001D6BE6">
              <w:rPr>
                <w:rStyle w:val="LDAuflistungzweiteEbeneZchn"/>
                <w:rFonts w:ascii="Hessen Gellix" w:hAnsi="Hessen Gellix"/>
              </w:rPr>
              <w:t xml:space="preserve">, an denen der schulübergreifend organisierte </w:t>
            </w:r>
            <w:r w:rsidR="00322D36" w:rsidRPr="001D6BE6">
              <w:rPr>
                <w:rStyle w:val="LDAuflistungzweiteEbeneZchn"/>
                <w:rFonts w:ascii="Hessen Gellix" w:hAnsi="Hessen Gellix"/>
              </w:rPr>
              <w:t>HSU-</w:t>
            </w:r>
            <w:r w:rsidRPr="001D6BE6">
              <w:rPr>
                <w:rStyle w:val="LDAuflistungzweiteEbeneZchn"/>
                <w:rFonts w:ascii="Hessen Gellix" w:hAnsi="Hessen Gellix"/>
              </w:rPr>
              <w:t>Unterricht tatsächlich stattfindet</w:t>
            </w:r>
            <w:r w:rsidR="003B7B30" w:rsidRPr="001D6BE6">
              <w:rPr>
                <w:rStyle w:val="LDAuflistungzweiteEbeneZchn"/>
                <w:rFonts w:ascii="Hessen Gellix" w:hAnsi="Hessen Gellix"/>
              </w:rPr>
              <w:t>,</w:t>
            </w:r>
            <w:r w:rsidRPr="001D6BE6">
              <w:rPr>
                <w:rStyle w:val="LDAuflistungzweiteEbeneZchn"/>
                <w:rFonts w:ascii="Hessen Gellix" w:hAnsi="Hessen Gellix"/>
              </w:rPr>
              <w:t xml:space="preserve"> sowohl für die eigenen als auch für die externen Schüler.</w:t>
            </w:r>
          </w:p>
        </w:tc>
      </w:tr>
      <w:tr w:rsidR="006B4D9D" w:rsidRPr="00240CCD" w14:paraId="767974D9" w14:textId="77777777" w:rsidTr="000B1815">
        <w:trPr>
          <w:trHeight w:val="354"/>
        </w:trPr>
        <w:tc>
          <w:tcPr>
            <w:tcW w:w="3402" w:type="dxa"/>
            <w:tcBorders>
              <w:top w:val="single" w:sz="4" w:space="0" w:color="auto"/>
              <w:left w:val="nil"/>
              <w:bottom w:val="single" w:sz="4" w:space="0" w:color="auto"/>
              <w:right w:val="single" w:sz="4" w:space="0" w:color="auto"/>
            </w:tcBorders>
          </w:tcPr>
          <w:p w14:paraId="0123D48B" w14:textId="5EAA647B" w:rsidR="006B4D9D" w:rsidRPr="00476A21" w:rsidRDefault="006B4D9D" w:rsidP="00CA2642">
            <w:pPr>
              <w:pStyle w:val="LDTextinhalt"/>
              <w:rPr>
                <w:rStyle w:val="LDwichtigerText"/>
              </w:rPr>
            </w:pPr>
            <w:r w:rsidRPr="00476A21">
              <w:rPr>
                <w:rStyle w:val="LDwichtigerText"/>
              </w:rPr>
              <w:t>eines Herkunftslandes</w:t>
            </w:r>
          </w:p>
        </w:tc>
        <w:tc>
          <w:tcPr>
            <w:tcW w:w="5528" w:type="dxa"/>
            <w:tcBorders>
              <w:top w:val="single" w:sz="4" w:space="0" w:color="auto"/>
              <w:left w:val="single" w:sz="4" w:space="0" w:color="auto"/>
              <w:bottom w:val="single" w:sz="4" w:space="0" w:color="auto"/>
              <w:right w:val="nil"/>
            </w:tcBorders>
            <w:vAlign w:val="center"/>
          </w:tcPr>
          <w:p w14:paraId="569D9567" w14:textId="6E02A46F" w:rsidR="002A3FE2" w:rsidRPr="001D6BE6" w:rsidRDefault="006B4D9D" w:rsidP="001D6BE6">
            <w:pPr>
              <w:pStyle w:val="Aufzhlungbndig"/>
            </w:pPr>
            <w:r w:rsidRPr="001D6BE6">
              <w:t xml:space="preserve">Es erfolgt </w:t>
            </w:r>
            <w:r w:rsidRPr="001D6BE6">
              <w:rPr>
                <w:rStyle w:val="LDwichtigerText"/>
              </w:rPr>
              <w:t xml:space="preserve">keine </w:t>
            </w:r>
            <w:r w:rsidRPr="001D6BE6">
              <w:rPr>
                <w:rStyle w:val="LDAuflistungzweiteEbeneZchn"/>
                <w:rFonts w:ascii="Hessen Gellix" w:hAnsi="Hessen Gellix"/>
              </w:rPr>
              <w:t>Zuweisung durch das HKM.</w:t>
            </w:r>
          </w:p>
        </w:tc>
      </w:tr>
    </w:tbl>
    <w:p w14:paraId="76E67676" w14:textId="5CFFA981" w:rsidR="005A002E" w:rsidRPr="00240CCD" w:rsidRDefault="00BB07EA" w:rsidP="000B1815">
      <w:pPr>
        <w:pStyle w:val="berschrift3"/>
        <w:rPr>
          <w:noProof/>
        </w:rPr>
      </w:pPr>
      <w:bookmarkStart w:id="21" w:name="_Toc210131779"/>
      <w:bookmarkStart w:id="22" w:name="_Toc229734054"/>
      <w:r w:rsidRPr="00240CCD">
        <w:rPr>
          <w:noProof/>
        </w:rPr>
        <w:t xml:space="preserve">Fachberaterzentrum für Herkunftssprachen, </w:t>
      </w:r>
      <w:r w:rsidR="000B1815">
        <w:rPr>
          <w:noProof/>
        </w:rPr>
        <w:t>M</w:t>
      </w:r>
      <w:r w:rsidRPr="00240CCD">
        <w:rPr>
          <w:noProof/>
        </w:rPr>
        <w:t xml:space="preserve">ehrsprachigkeit </w:t>
      </w:r>
      <w:r w:rsidR="00875FEE" w:rsidRPr="00240CCD">
        <w:rPr>
          <w:noProof/>
        </w:rPr>
        <w:t>und schulische Integration</w:t>
      </w:r>
      <w:bookmarkEnd w:id="21"/>
      <w:bookmarkEnd w:id="22"/>
    </w:p>
    <w:p w14:paraId="7DD482F5" w14:textId="2BA5A31E" w:rsidR="00875FEE" w:rsidRPr="00240CCD" w:rsidRDefault="00A026EA" w:rsidP="00C71527">
      <w:pPr>
        <w:pStyle w:val="LDTextinhalteingerckt"/>
      </w:pPr>
      <w:r w:rsidRPr="00240CCD">
        <w:t>D</w:t>
      </w:r>
      <w:r w:rsidR="00CF7E07" w:rsidRPr="00240CCD">
        <w:t xml:space="preserve">as </w:t>
      </w:r>
      <w:r w:rsidR="00CF7E07" w:rsidRPr="00476A21">
        <w:rPr>
          <w:rStyle w:val="LDwichtigerText"/>
        </w:rPr>
        <w:t>Fachberaterzentrum für Herkunftssprachen, Mehrsprachigkeit und schulische Integration (FBZ)</w:t>
      </w:r>
      <w:r w:rsidR="00CF7E07" w:rsidRPr="00240CCD">
        <w:t xml:space="preserve"> am Staatlichen Schulamt Frankfurt pflegt zentral d</w:t>
      </w:r>
      <w:r w:rsidRPr="00240CCD">
        <w:t>ie Information</w:t>
      </w:r>
      <w:r w:rsidR="00CF7E07" w:rsidRPr="00240CCD">
        <w:t>en</w:t>
      </w:r>
      <w:r w:rsidRPr="00240CCD">
        <w:t xml:space="preserve">, </w:t>
      </w:r>
    </w:p>
    <w:p w14:paraId="0C318972" w14:textId="77777777" w:rsidR="00A026EA" w:rsidRPr="000B1815" w:rsidRDefault="00A026EA" w:rsidP="000B1815">
      <w:pPr>
        <w:pStyle w:val="Aufzhlungeingerckt"/>
        <w:rPr>
          <w:rStyle w:val="LDwichtigerText"/>
          <w:b w:val="0"/>
          <w:bCs w:val="0"/>
        </w:rPr>
      </w:pPr>
      <w:r w:rsidRPr="000B1815">
        <w:rPr>
          <w:rStyle w:val="LDwichtigerText"/>
          <w:b w:val="0"/>
          <w:bCs w:val="0"/>
        </w:rPr>
        <w:t>an welchen Unterrichtsstandorten</w:t>
      </w:r>
    </w:p>
    <w:p w14:paraId="63729828" w14:textId="77777777" w:rsidR="00A026EA" w:rsidRPr="000B1815" w:rsidRDefault="00A026EA" w:rsidP="000B1815">
      <w:pPr>
        <w:pStyle w:val="Aufzhlungeingerckt"/>
        <w:rPr>
          <w:rStyle w:val="LDwichtigerText"/>
          <w:b w:val="0"/>
          <w:bCs w:val="0"/>
        </w:rPr>
      </w:pPr>
      <w:r w:rsidRPr="000B1815">
        <w:rPr>
          <w:rStyle w:val="LDwichtigerText"/>
          <w:b w:val="0"/>
          <w:bCs w:val="0"/>
        </w:rPr>
        <w:t xml:space="preserve">durch welche Lehrkräfte </w:t>
      </w:r>
    </w:p>
    <w:p w14:paraId="3E441AC7" w14:textId="07D82321" w:rsidR="00A026EA" w:rsidRPr="00646128" w:rsidRDefault="00A026EA" w:rsidP="000B1815">
      <w:pPr>
        <w:pStyle w:val="Aufzhlungeingerckt"/>
      </w:pPr>
      <w:r w:rsidRPr="000B1815">
        <w:rPr>
          <w:rStyle w:val="LDwichtigerText"/>
          <w:b w:val="0"/>
          <w:bCs w:val="0"/>
        </w:rPr>
        <w:t>in wessen Verantwortung</w:t>
      </w:r>
      <w:r w:rsidR="003B7B30" w:rsidRPr="00476A21">
        <w:rPr>
          <w:rStyle w:val="LDwichtigerText"/>
        </w:rPr>
        <w:t xml:space="preserve"> </w:t>
      </w:r>
      <w:r w:rsidR="003B7B30" w:rsidRPr="00F74C6E">
        <w:t>h</w:t>
      </w:r>
      <w:r w:rsidRPr="00646128">
        <w:t>erkunftssprachliche</w:t>
      </w:r>
      <w:r w:rsidR="001B3C37" w:rsidRPr="00646128">
        <w:t>r</w:t>
      </w:r>
      <w:r w:rsidRPr="00646128">
        <w:t xml:space="preserve"> Unterricht e</w:t>
      </w:r>
      <w:r w:rsidR="001B3C37" w:rsidRPr="00646128">
        <w:t>rteilt wird</w:t>
      </w:r>
      <w:r w:rsidR="00CF7E07" w:rsidRPr="00646128">
        <w:t>.</w:t>
      </w:r>
      <w:r w:rsidRPr="00646128">
        <w:t xml:space="preserve"> </w:t>
      </w:r>
    </w:p>
    <w:p w14:paraId="5DFFDA46" w14:textId="3ADC12A7" w:rsidR="000D5D1D" w:rsidRPr="00240CCD" w:rsidRDefault="00A026EA" w:rsidP="00C71527">
      <w:pPr>
        <w:pStyle w:val="LDTextinhalteingerckt"/>
      </w:pPr>
      <w:r w:rsidRPr="00240CCD">
        <w:t>Das FBZ übermittelt diese Information an die für die Herkunftssprachen zuständigen Dezernenten an den Staatlichen Schulämtern, die ihrerseits die Schulen informieren.</w:t>
      </w:r>
      <w:bookmarkStart w:id="23" w:name="_Ref397587944"/>
      <w:bookmarkStart w:id="24" w:name="_Toc339460023"/>
      <w:bookmarkStart w:id="25" w:name="_Toc339526286"/>
      <w:bookmarkStart w:id="26" w:name="_Toc339535214"/>
      <w:bookmarkEnd w:id="10"/>
      <w:bookmarkEnd w:id="11"/>
      <w:bookmarkEnd w:id="12"/>
      <w:bookmarkEnd w:id="13"/>
    </w:p>
    <w:p w14:paraId="43201C8D" w14:textId="58C72AF7" w:rsidR="005601EA" w:rsidRPr="00240CCD" w:rsidRDefault="005601EA" w:rsidP="000B1815">
      <w:pPr>
        <w:pStyle w:val="berschrift2"/>
      </w:pPr>
      <w:bookmarkStart w:id="27" w:name="_Toc111470530"/>
      <w:bookmarkStart w:id="28" w:name="_Toc210131780"/>
      <w:bookmarkStart w:id="29" w:name="_Toc229734055"/>
      <w:r w:rsidRPr="00240CCD">
        <w:t xml:space="preserve">Abbildung des </w:t>
      </w:r>
      <w:r w:rsidR="00BE66F6" w:rsidRPr="00240CCD">
        <w:t>h</w:t>
      </w:r>
      <w:r w:rsidRPr="00240CCD">
        <w:t>erkunftssprachlichen Unterrichts in der LUSD</w:t>
      </w:r>
      <w:bookmarkEnd w:id="27"/>
      <w:bookmarkEnd w:id="28"/>
      <w:bookmarkEnd w:id="29"/>
    </w:p>
    <w:bookmarkEnd w:id="23"/>
    <w:p w14:paraId="4FCA720E" w14:textId="77777777" w:rsidR="00863F40" w:rsidRPr="00240CCD" w:rsidRDefault="005601EA" w:rsidP="00C71527">
      <w:pPr>
        <w:pStyle w:val="LDTextinhalteingerckt"/>
      </w:pPr>
      <w:r w:rsidRPr="00240CCD">
        <w:t xml:space="preserve">Je nachdem, </w:t>
      </w:r>
      <w:r w:rsidR="00863F40" w:rsidRPr="000B1815">
        <w:rPr>
          <w:rStyle w:val="LDwichtigerText"/>
        </w:rPr>
        <w:t>wo</w:t>
      </w:r>
      <w:r w:rsidR="00AD2C51" w:rsidRPr="00240CCD">
        <w:t xml:space="preserve"> und </w:t>
      </w:r>
      <w:r w:rsidRPr="00240CCD">
        <w:t xml:space="preserve">in </w:t>
      </w:r>
      <w:r w:rsidR="00863F40" w:rsidRPr="000B1815">
        <w:rPr>
          <w:rStyle w:val="LDwichtigerText"/>
        </w:rPr>
        <w:t>wessen</w:t>
      </w:r>
      <w:r w:rsidR="00863F40" w:rsidRPr="00240CCD">
        <w:rPr>
          <w:b/>
        </w:rPr>
        <w:t xml:space="preserve"> </w:t>
      </w:r>
      <w:r w:rsidRPr="00240CCD">
        <w:t xml:space="preserve">Verantwortung der </w:t>
      </w:r>
      <w:r w:rsidR="00BE66F6" w:rsidRPr="00240CCD">
        <w:t>h</w:t>
      </w:r>
      <w:r w:rsidRPr="00240CCD">
        <w:t xml:space="preserve">erkunftssprachliche Unterricht von Schülern Ihrer Schule stattfindet, sind </w:t>
      </w:r>
      <w:r w:rsidR="00AD2C51" w:rsidRPr="00240CCD">
        <w:t xml:space="preserve">von Ihnen </w:t>
      </w:r>
      <w:r w:rsidRPr="00240CCD">
        <w:t xml:space="preserve">in der LUSD unterschiedliche Eingaben nötig. </w:t>
      </w:r>
    </w:p>
    <w:p w14:paraId="0480A593" w14:textId="413403A5" w:rsidR="00875FEE" w:rsidRDefault="00863F40" w:rsidP="00C71527">
      <w:pPr>
        <w:pStyle w:val="LDTextinhalteingerckt"/>
      </w:pPr>
      <w:r w:rsidRPr="00240CCD">
        <w:t>D</w:t>
      </w:r>
      <w:r w:rsidR="005601EA" w:rsidRPr="00240CCD">
        <w:t>ie jeweiligen Informationen fi</w:t>
      </w:r>
      <w:r w:rsidR="00875FEE" w:rsidRPr="00240CCD">
        <w:t>nden Sie in folgenden Kapiteln:</w:t>
      </w:r>
    </w:p>
    <w:p w14:paraId="21158CEF" w14:textId="2BC152B7" w:rsidR="000B1815" w:rsidRDefault="000B1815" w:rsidP="000B1815">
      <w:pPr>
        <w:pStyle w:val="LDTextinhalteingerckt"/>
        <w:rPr>
          <w:rStyle w:val="LDwichtigerText"/>
        </w:rPr>
      </w:pPr>
      <w:r w:rsidRPr="00476A21">
        <w:rPr>
          <w:rStyle w:val="LDwichtigerText"/>
        </w:rPr>
        <w:t>Der</w:t>
      </w:r>
      <w:r w:rsidRPr="00240CCD">
        <w:t xml:space="preserve"> </w:t>
      </w:r>
      <w:r w:rsidRPr="00476A21">
        <w:rPr>
          <w:rStyle w:val="LDwichtigerText"/>
        </w:rPr>
        <w:t>HSU findet an Ihrer Schule statt</w:t>
      </w:r>
      <w:r>
        <w:rPr>
          <w:rStyle w:val="LDwichtigerText"/>
        </w:rPr>
        <w:t xml:space="preserve"> (</w:t>
      </w:r>
      <w:r w:rsidRPr="00875FEE">
        <w:t xml:space="preserve">Kapitel </w:t>
      </w:r>
      <w:r w:rsidRPr="0015543F">
        <w:rPr>
          <w:rStyle w:val="LDLink"/>
        </w:rPr>
        <w:fldChar w:fldCharType="begin"/>
      </w:r>
      <w:r w:rsidRPr="0015543F">
        <w:rPr>
          <w:rStyle w:val="LDLink"/>
        </w:rPr>
        <w:instrText xml:space="preserve"> REF _Ref31289153 \r \h  \* MERGEFORMAT </w:instrText>
      </w:r>
      <w:r w:rsidRPr="0015543F">
        <w:rPr>
          <w:rStyle w:val="LDLink"/>
        </w:rPr>
      </w:r>
      <w:r w:rsidRPr="0015543F">
        <w:rPr>
          <w:rStyle w:val="LDLink"/>
        </w:rPr>
        <w:fldChar w:fldCharType="separate"/>
      </w:r>
      <w:r>
        <w:rPr>
          <w:rStyle w:val="LDLink"/>
        </w:rPr>
        <w:t>3</w:t>
      </w:r>
      <w:r w:rsidRPr="0015543F">
        <w:rPr>
          <w:rStyle w:val="LDLink"/>
        </w:rPr>
        <w:fldChar w:fldCharType="end"/>
      </w:r>
      <w:r>
        <w:rPr>
          <w:rStyle w:val="LDwichtigerText"/>
        </w:rPr>
        <w:t>)</w:t>
      </w:r>
    </w:p>
    <w:p w14:paraId="52CC6445" w14:textId="77777777" w:rsidR="000B1815" w:rsidRDefault="000B1815" w:rsidP="000B1815">
      <w:pPr>
        <w:pStyle w:val="Aufzhlungeingerckt"/>
      </w:pPr>
      <w:r w:rsidRPr="00875FEE">
        <w:t xml:space="preserve">in Verantwortung des Landes Hessen </w:t>
      </w:r>
    </w:p>
    <w:p w14:paraId="037C9DD2" w14:textId="6410BF73" w:rsidR="000B1815" w:rsidRDefault="000B1815" w:rsidP="000B1815">
      <w:pPr>
        <w:pStyle w:val="Aufzhlungeingerckt"/>
      </w:pPr>
      <w:r w:rsidRPr="00875FEE">
        <w:t>in Verantwortung eines Herkunftslandes</w:t>
      </w:r>
    </w:p>
    <w:p w14:paraId="2DF8DB0A" w14:textId="2EFB5621" w:rsidR="000B1815" w:rsidRPr="00476A21" w:rsidRDefault="000B1815" w:rsidP="000B1815">
      <w:pPr>
        <w:pStyle w:val="LDTextinhalteingerckt"/>
        <w:rPr>
          <w:rStyle w:val="LDwichtigerText"/>
        </w:rPr>
      </w:pPr>
      <w:r w:rsidRPr="00476A21">
        <w:rPr>
          <w:rStyle w:val="LDwichtigerText"/>
        </w:rPr>
        <w:t>Ihre Schüler besuchen HSU an einer anderen Schule</w:t>
      </w:r>
      <w:r w:rsidRPr="00875FEE">
        <w:t xml:space="preserve"> </w:t>
      </w:r>
      <w:r>
        <w:t>(</w:t>
      </w:r>
      <w:r w:rsidRPr="00875FEE">
        <w:t xml:space="preserve">Kapitel </w:t>
      </w:r>
      <w:r w:rsidRPr="000B1815">
        <w:rPr>
          <w:rStyle w:val="LDLink"/>
        </w:rPr>
        <w:fldChar w:fldCharType="begin"/>
      </w:r>
      <w:r w:rsidRPr="000B1815">
        <w:rPr>
          <w:rStyle w:val="LDLink"/>
        </w:rPr>
        <w:instrText xml:space="preserve"> REF _Ref31289200 \r \h </w:instrText>
      </w:r>
      <w:r w:rsidRPr="000B1815">
        <w:rPr>
          <w:rStyle w:val="LDLink"/>
        </w:rPr>
      </w:r>
      <w:r w:rsidRPr="000B1815">
        <w:rPr>
          <w:rStyle w:val="LDLink"/>
        </w:rPr>
        <w:fldChar w:fldCharType="separate"/>
      </w:r>
      <w:r w:rsidRPr="000B1815">
        <w:rPr>
          <w:rStyle w:val="LDLink"/>
        </w:rPr>
        <w:t>4</w:t>
      </w:r>
      <w:r w:rsidRPr="000B1815">
        <w:rPr>
          <w:rStyle w:val="LDLink"/>
        </w:rPr>
        <w:fldChar w:fldCharType="end"/>
      </w:r>
      <w:r w:rsidRPr="000B1815">
        <w:t>)</w:t>
      </w:r>
      <w:r>
        <w:rPr>
          <w:rStyle w:val="LDwichtigerText"/>
        </w:rPr>
        <w:t xml:space="preserve"> </w:t>
      </w:r>
    </w:p>
    <w:p w14:paraId="3EF7D3B8" w14:textId="77777777" w:rsidR="000B1815" w:rsidRDefault="000B1815" w:rsidP="000B1815">
      <w:pPr>
        <w:pStyle w:val="Aufzhlungeingerckt"/>
      </w:pPr>
      <w:r w:rsidRPr="00875FEE">
        <w:t xml:space="preserve">in Verantwortung des Landes Hessen </w:t>
      </w:r>
    </w:p>
    <w:p w14:paraId="4481FF74" w14:textId="1BC05311" w:rsidR="000B1815" w:rsidRDefault="000B1815" w:rsidP="000B1815">
      <w:pPr>
        <w:pStyle w:val="Aufzhlungeingerckt"/>
      </w:pPr>
      <w:r w:rsidRPr="00875FEE">
        <w:t>in Verantwortung eines Herkunftslandes</w:t>
      </w:r>
    </w:p>
    <w:tbl>
      <w:tblPr>
        <w:tblW w:w="8789"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7938"/>
      </w:tblGrid>
      <w:tr w:rsidR="000B1815" w:rsidRPr="00A77AAC" w14:paraId="4642D0C2" w14:textId="77777777" w:rsidTr="000B1815">
        <w:tc>
          <w:tcPr>
            <w:tcW w:w="851" w:type="dxa"/>
            <w:vAlign w:val="center"/>
          </w:tcPr>
          <w:p w14:paraId="1BB43D05" w14:textId="77777777" w:rsidR="000B1815" w:rsidRPr="00A77AAC" w:rsidRDefault="000B1815" w:rsidP="00710F05">
            <w:pPr>
              <w:pStyle w:val="LDTextinhalt"/>
            </w:pPr>
            <w:r>
              <w:rPr>
                <w:noProof/>
                <w:lang w:eastAsia="de-DE"/>
              </w:rPr>
              <w:drawing>
                <wp:inline distT="0" distB="0" distL="0" distR="0" wp14:anchorId="0C4F7B1F" wp14:editId="6033032A">
                  <wp:extent cx="288000" cy="288000"/>
                  <wp:effectExtent l="0" t="0" r="0" b="0"/>
                  <wp:docPr id="64"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938" w:type="dxa"/>
            <w:vAlign w:val="center"/>
          </w:tcPr>
          <w:p w14:paraId="620D61AE" w14:textId="77777777" w:rsidR="000B1815" w:rsidRPr="000B1815" w:rsidRDefault="000B1815" w:rsidP="000B1815">
            <w:pPr>
              <w:pStyle w:val="LDTextinhalt"/>
              <w:rPr>
                <w:rStyle w:val="LDbesonderswichtigerText0"/>
              </w:rPr>
            </w:pPr>
            <w:r w:rsidRPr="000B1815">
              <w:rPr>
                <w:rStyle w:val="LDbesonderswichtigerText0"/>
              </w:rPr>
              <w:t>Achtung</w:t>
            </w:r>
          </w:p>
          <w:p w14:paraId="6C95B4B7" w14:textId="39C3C020" w:rsidR="000B1815" w:rsidRPr="00A77AAC" w:rsidRDefault="000B1815" w:rsidP="00710F05">
            <w:pPr>
              <w:pStyle w:val="LDTextinhalt"/>
            </w:pPr>
            <w:r>
              <w:t xml:space="preserve">Wichtiger Hinweis zur Pflege der Familiensprache: Die Pflege der Familiensprache auf der Webseite </w:t>
            </w:r>
            <w:r w:rsidRPr="000B1815">
              <w:rPr>
                <w:rStyle w:val="LDProgrammelement"/>
              </w:rPr>
              <w:t>schüler &gt; schülerbasisdaten &gt; schülerstammdaten</w:t>
            </w:r>
            <w:r>
              <w:t xml:space="preserve"> muss in jedem Fall erfolgen, unabhängig davon, ob ein Schüler an herkunftssprachlichem Unterricht teilnimmt oder nicht.</w:t>
            </w:r>
          </w:p>
        </w:tc>
      </w:tr>
    </w:tbl>
    <w:p w14:paraId="2EC34BD4" w14:textId="7D0F1BD7" w:rsidR="009941F3" w:rsidRPr="00240CCD" w:rsidRDefault="00FB1CDA" w:rsidP="00CA2642">
      <w:pPr>
        <w:pStyle w:val="berschrift2"/>
      </w:pPr>
      <w:bookmarkStart w:id="30" w:name="_Ref441043676"/>
      <w:bookmarkStart w:id="31" w:name="_Ref441043686"/>
      <w:bookmarkStart w:id="32" w:name="_Ref441044292"/>
      <w:bookmarkStart w:id="33" w:name="_Ref443577168"/>
      <w:bookmarkStart w:id="34" w:name="_Ref443577177"/>
      <w:bookmarkStart w:id="35" w:name="_Ref31289153"/>
      <w:bookmarkStart w:id="36" w:name="_Ref31289167"/>
      <w:bookmarkStart w:id="37" w:name="_Toc111470531"/>
      <w:bookmarkStart w:id="38" w:name="_Toc210131781"/>
      <w:bookmarkStart w:id="39" w:name="_Toc229734056"/>
      <w:r w:rsidRPr="00240CCD">
        <w:t xml:space="preserve">An </w:t>
      </w:r>
      <w:r w:rsidR="00841D0C" w:rsidRPr="00240CCD">
        <w:t>Ihre</w:t>
      </w:r>
      <w:r w:rsidRPr="00240CCD">
        <w:t>r</w:t>
      </w:r>
      <w:r w:rsidR="00841D0C" w:rsidRPr="00240CCD">
        <w:t xml:space="preserve"> Schule </w:t>
      </w:r>
      <w:r w:rsidRPr="00240CCD">
        <w:t xml:space="preserve">findet </w:t>
      </w:r>
      <w:r w:rsidR="00BE66F6" w:rsidRPr="00240CCD">
        <w:t>h</w:t>
      </w:r>
      <w:r w:rsidR="00A7166E" w:rsidRPr="00240CCD">
        <w:t>erkunftssprachliche</w:t>
      </w:r>
      <w:r w:rsidRPr="00240CCD">
        <w:t xml:space="preserve">r </w:t>
      </w:r>
      <w:r w:rsidR="00A7166E" w:rsidRPr="00240CCD">
        <w:t xml:space="preserve">Unterricht </w:t>
      </w:r>
      <w:bookmarkEnd w:id="30"/>
      <w:bookmarkEnd w:id="31"/>
      <w:bookmarkEnd w:id="32"/>
      <w:r w:rsidRPr="00240CCD">
        <w:t>statt</w:t>
      </w:r>
      <w:bookmarkEnd w:id="33"/>
      <w:bookmarkEnd w:id="34"/>
      <w:bookmarkEnd w:id="35"/>
      <w:bookmarkEnd w:id="36"/>
      <w:bookmarkEnd w:id="37"/>
      <w:bookmarkEnd w:id="38"/>
      <w:bookmarkEnd w:id="39"/>
    </w:p>
    <w:p w14:paraId="1540DF22" w14:textId="77777777" w:rsidR="00F3569A" w:rsidRDefault="00FE677E" w:rsidP="00CA2642">
      <w:pPr>
        <w:pStyle w:val="berschrift3"/>
      </w:pPr>
      <w:bookmarkStart w:id="40" w:name="_Ref443401196"/>
      <w:bookmarkStart w:id="41" w:name="_Toc111470532"/>
      <w:bookmarkStart w:id="42" w:name="_Toc210131782"/>
      <w:bookmarkStart w:id="43" w:name="_Ref443467709"/>
      <w:bookmarkStart w:id="44" w:name="_Ref441503034"/>
      <w:bookmarkStart w:id="45" w:name="_Ref441503041"/>
      <w:bookmarkStart w:id="46" w:name="_Toc229734057"/>
      <w:r>
        <w:t>HSU vorbereiten</w:t>
      </w:r>
      <w:bookmarkEnd w:id="40"/>
      <w:bookmarkEnd w:id="41"/>
      <w:bookmarkEnd w:id="42"/>
      <w:bookmarkEnd w:id="46"/>
    </w:p>
    <w:p w14:paraId="5720D097" w14:textId="77777777" w:rsidR="00AE6C62" w:rsidRDefault="00F3569A" w:rsidP="00C71527">
      <w:pPr>
        <w:pStyle w:val="LDTextinhalteingerckt"/>
      </w:pPr>
      <w:r w:rsidRPr="00240CCD">
        <w:t xml:space="preserve">An einer Schule kann </w:t>
      </w:r>
      <w:r w:rsidR="00BE66F6" w:rsidRPr="00240CCD">
        <w:t>h</w:t>
      </w:r>
      <w:r w:rsidRPr="00240CCD">
        <w:t>erkunftssprachlicher Unterricht sowohl in Verantwortung des Landes Hessen als auch in Verantwortung eines Herkunftslandes stattfinden.</w:t>
      </w:r>
      <w:r w:rsidR="00F7199A" w:rsidRPr="00240CCD">
        <w:t xml:space="preserve"> </w:t>
      </w:r>
    </w:p>
    <w:p w14:paraId="099F74F8" w14:textId="2D9FA51B" w:rsidR="00F3569A" w:rsidRDefault="00F3569A" w:rsidP="00C71527">
      <w:pPr>
        <w:pStyle w:val="LDTextinhalteingerckt"/>
      </w:pPr>
      <w:r w:rsidRPr="00240CCD">
        <w:t xml:space="preserve">In beiden Fällen müssen Sie in der LUSD zunächst folgende Arbeiten </w:t>
      </w:r>
      <w:r w:rsidR="00AD2C51" w:rsidRPr="00240CCD">
        <w:t>durch</w:t>
      </w:r>
      <w:r w:rsidRPr="00240CCD">
        <w:t>führen</w:t>
      </w:r>
      <w:r w:rsidR="00DF13CB" w:rsidRPr="00240CCD">
        <w:t>:</w:t>
      </w:r>
      <w:r w:rsidRPr="00240CCD">
        <w:t xml:space="preserve"> </w:t>
      </w:r>
    </w:p>
    <w:p w14:paraId="608DBF32" w14:textId="1F5039CF" w:rsidR="00A32F20" w:rsidRDefault="00A32F20" w:rsidP="00A32F20">
      <w:pPr>
        <w:pStyle w:val="Aufzhlungeingerckt"/>
      </w:pPr>
      <w:r w:rsidRPr="00240CCD">
        <w:t>Fächer für den HSU zuordnen</w:t>
      </w:r>
      <w:r>
        <w:t xml:space="preserve"> (Kapitel </w:t>
      </w:r>
      <w:r w:rsidRPr="0015543F">
        <w:rPr>
          <w:rStyle w:val="LDLink"/>
        </w:rPr>
        <w:fldChar w:fldCharType="begin"/>
      </w:r>
      <w:r w:rsidRPr="0015543F">
        <w:rPr>
          <w:rStyle w:val="LDLink"/>
        </w:rPr>
        <w:instrText xml:space="preserve"> REF _Ref31359165 \r \h  \* MERGEFORMAT </w:instrText>
      </w:r>
      <w:r w:rsidRPr="0015543F">
        <w:rPr>
          <w:rStyle w:val="LDLink"/>
        </w:rPr>
      </w:r>
      <w:r w:rsidRPr="0015543F">
        <w:rPr>
          <w:rStyle w:val="LDLink"/>
        </w:rPr>
        <w:fldChar w:fldCharType="separate"/>
      </w:r>
      <w:r w:rsidR="001D6BE6">
        <w:rPr>
          <w:rStyle w:val="LDLink"/>
        </w:rPr>
        <w:t>3.1.1</w:t>
      </w:r>
      <w:r w:rsidRPr="0015543F">
        <w:rPr>
          <w:rStyle w:val="LDLink"/>
        </w:rPr>
        <w:fldChar w:fldCharType="end"/>
      </w:r>
      <w:r>
        <w:t>)</w:t>
      </w:r>
    </w:p>
    <w:p w14:paraId="0D99E9E8" w14:textId="50EB5AAE" w:rsidR="00A32F20" w:rsidRPr="00240CCD" w:rsidRDefault="00A32F20" w:rsidP="00A32F20">
      <w:pPr>
        <w:pStyle w:val="Aufzhlungeingerckt"/>
      </w:pPr>
      <w:r w:rsidRPr="00240CCD">
        <w:t>Lehr</w:t>
      </w:r>
      <w:r>
        <w:t>kräfte</w:t>
      </w:r>
      <w:r w:rsidRPr="00240CCD">
        <w:t xml:space="preserve"> / Personal in Ihren Personalstamm aufnehmen</w:t>
      </w:r>
      <w:r>
        <w:t xml:space="preserve"> (</w:t>
      </w:r>
      <w:r w:rsidRPr="002761F4">
        <w:rPr>
          <w:rStyle w:val="LDLink"/>
        </w:rPr>
        <w:fldChar w:fldCharType="begin"/>
      </w:r>
      <w:r w:rsidRPr="002761F4">
        <w:rPr>
          <w:rStyle w:val="LDLink"/>
        </w:rPr>
        <w:instrText xml:space="preserve"> REF _Ref44399222 \r \h </w:instrText>
      </w:r>
      <w:r>
        <w:rPr>
          <w:rStyle w:val="LDLink"/>
        </w:rPr>
        <w:instrText xml:space="preserve"> \* MERGEFORMAT </w:instrText>
      </w:r>
      <w:r w:rsidRPr="002761F4">
        <w:rPr>
          <w:rStyle w:val="LDLink"/>
        </w:rPr>
      </w:r>
      <w:r w:rsidRPr="002761F4">
        <w:rPr>
          <w:rStyle w:val="LDLink"/>
        </w:rPr>
        <w:fldChar w:fldCharType="separate"/>
      </w:r>
      <w:r w:rsidR="001D6BE6">
        <w:rPr>
          <w:rStyle w:val="LDLink"/>
        </w:rPr>
        <w:t>3.1.2</w:t>
      </w:r>
      <w:r w:rsidRPr="002761F4">
        <w:rPr>
          <w:rStyle w:val="LDLink"/>
        </w:rPr>
        <w:fldChar w:fldCharType="end"/>
      </w:r>
      <w:r>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A25046" w14:paraId="79DD0532" w14:textId="77777777" w:rsidTr="00A25046">
        <w:trPr>
          <w:trHeight w:val="284"/>
        </w:trPr>
        <w:tc>
          <w:tcPr>
            <w:tcW w:w="851" w:type="dxa"/>
            <w:vAlign w:val="center"/>
          </w:tcPr>
          <w:p w14:paraId="2D8BA345" w14:textId="77777777" w:rsidR="00A25046" w:rsidRPr="00A77AAC" w:rsidRDefault="00A25046" w:rsidP="00710F05">
            <w:pPr>
              <w:pStyle w:val="LDTextinhalt"/>
            </w:pPr>
            <w:bookmarkStart w:id="47" w:name="_Ref443578481"/>
            <w:r>
              <w:rPr>
                <w:noProof/>
                <w:lang w:eastAsia="de-DE"/>
              </w:rPr>
              <w:drawing>
                <wp:inline distT="0" distB="0" distL="0" distR="0" wp14:anchorId="13D0AB95" wp14:editId="47533C69">
                  <wp:extent cx="288000" cy="288000"/>
                  <wp:effectExtent l="0" t="0" r="0" b="0"/>
                  <wp:docPr id="6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610366B4" w14:textId="5F689E4C" w:rsidR="00A25046" w:rsidRPr="00476A21" w:rsidRDefault="00A25046" w:rsidP="00710F05">
            <w:pPr>
              <w:pStyle w:val="LDTextinhalt"/>
              <w:rPr>
                <w:rStyle w:val="hervorhebunggrn"/>
              </w:rPr>
            </w:pPr>
            <w:r>
              <w:rPr>
                <w:rStyle w:val="hervorhebunggrn"/>
              </w:rPr>
              <w:t>Hinweis</w:t>
            </w:r>
          </w:p>
          <w:p w14:paraId="2DF64937" w14:textId="435E224C" w:rsidR="00A25046" w:rsidRDefault="00A25046" w:rsidP="00A25046">
            <w:pPr>
              <w:rPr>
                <w:szCs w:val="24"/>
              </w:rPr>
            </w:pPr>
            <w:r>
              <w:rPr>
                <w:szCs w:val="24"/>
              </w:rPr>
              <w:t>J</w:t>
            </w:r>
            <w:r w:rsidRPr="00240CCD">
              <w:rPr>
                <w:szCs w:val="24"/>
              </w:rPr>
              <w:t>e nachdem in wessen Verantwortung der HSU stattfindet</w:t>
            </w:r>
            <w:r w:rsidR="001D6BE6">
              <w:rPr>
                <w:szCs w:val="24"/>
              </w:rPr>
              <w:t>,</w:t>
            </w:r>
            <w:r>
              <w:rPr>
                <w:szCs w:val="24"/>
              </w:rPr>
              <w:t xml:space="preserve"> sind anschließend in der LUSD </w:t>
            </w:r>
            <w:r w:rsidRPr="00240CCD">
              <w:rPr>
                <w:szCs w:val="24"/>
              </w:rPr>
              <w:t>unterschiedliche Arbeiten notwendig:</w:t>
            </w:r>
          </w:p>
          <w:p w14:paraId="07E346D8" w14:textId="16E8BE90" w:rsidR="00A25046" w:rsidRPr="00240CCD" w:rsidRDefault="00A25046" w:rsidP="00671023">
            <w:pPr>
              <w:pStyle w:val="Aufzhlungbndig"/>
              <w:rPr>
                <w:szCs w:val="24"/>
              </w:rPr>
            </w:pPr>
            <w:r w:rsidRPr="00240CCD">
              <w:t xml:space="preserve">HSU in Verantwortung des Landes </w:t>
            </w:r>
            <w:r w:rsidRPr="00476A21">
              <w:rPr>
                <w:rStyle w:val="LDwichtigerText"/>
              </w:rPr>
              <w:t>Hessen</w:t>
            </w:r>
            <w:r w:rsidR="001D6BE6">
              <w:rPr>
                <w:rStyle w:val="LDwichtigerText"/>
              </w:rPr>
              <w:t xml:space="preserve"> pflegen</w:t>
            </w:r>
            <w:r w:rsidRPr="00A25046">
              <w:t xml:space="preserve"> (</w:t>
            </w:r>
            <w:r w:rsidRPr="00DF13CB">
              <w:t>Kapitel</w:t>
            </w:r>
            <w:r w:rsidR="001D6BE6">
              <w:rPr>
                <w:rStyle w:val="LDLink"/>
              </w:rPr>
              <w:t xml:space="preserve"> </w:t>
            </w:r>
            <w:r w:rsidR="001D6BE6">
              <w:rPr>
                <w:rStyle w:val="LDLink"/>
              </w:rPr>
              <w:fldChar w:fldCharType="begin"/>
            </w:r>
            <w:r w:rsidR="001D6BE6">
              <w:rPr>
                <w:rStyle w:val="LDLink"/>
              </w:rPr>
              <w:instrText xml:space="preserve"> REF _Ref229733630 \r \h </w:instrText>
            </w:r>
            <w:r w:rsidR="001D6BE6">
              <w:rPr>
                <w:rStyle w:val="LDLink"/>
              </w:rPr>
            </w:r>
            <w:r w:rsidR="001D6BE6">
              <w:rPr>
                <w:rStyle w:val="LDLink"/>
              </w:rPr>
              <w:fldChar w:fldCharType="separate"/>
            </w:r>
            <w:r w:rsidR="001D6BE6">
              <w:rPr>
                <w:rStyle w:val="LDLink"/>
              </w:rPr>
              <w:t>3.2</w:t>
            </w:r>
            <w:r w:rsidR="001D6BE6">
              <w:rPr>
                <w:rStyle w:val="LDLink"/>
              </w:rPr>
              <w:fldChar w:fldCharType="end"/>
            </w:r>
            <w:r w:rsidRPr="00A25046">
              <w:t>)</w:t>
            </w:r>
          </w:p>
          <w:p w14:paraId="33DE7FE3" w14:textId="02FE8F7C" w:rsidR="00A25046" w:rsidRPr="00A77AAC" w:rsidRDefault="00A25046" w:rsidP="00671023">
            <w:pPr>
              <w:pStyle w:val="Aufzhlungbndig"/>
            </w:pPr>
            <w:r w:rsidRPr="00240CCD">
              <w:t xml:space="preserve">HSU in Verantwortung </w:t>
            </w:r>
            <w:r w:rsidR="001D6BE6">
              <w:t xml:space="preserve">eines </w:t>
            </w:r>
            <w:r w:rsidR="001D6BE6" w:rsidRPr="001D6BE6">
              <w:rPr>
                <w:rStyle w:val="LDwichtigerText"/>
              </w:rPr>
              <w:t>Herkunftslandes</w:t>
            </w:r>
            <w:r>
              <w:rPr>
                <w:rStyle w:val="LDwichtigerText"/>
              </w:rPr>
              <w:t xml:space="preserve"> </w:t>
            </w:r>
            <w:r w:rsidR="001D6BE6">
              <w:rPr>
                <w:rStyle w:val="LDwichtigerText"/>
              </w:rPr>
              <w:t xml:space="preserve">pflegen </w:t>
            </w:r>
            <w:r w:rsidRPr="00A25046">
              <w:t>(</w:t>
            </w:r>
            <w:r w:rsidRPr="00DF13CB">
              <w:t xml:space="preserve">Kapitel </w:t>
            </w:r>
            <w:r w:rsidRPr="00602E57">
              <w:rPr>
                <w:rStyle w:val="LDLink"/>
              </w:rPr>
              <w:fldChar w:fldCharType="begin"/>
            </w:r>
            <w:r w:rsidRPr="00602E57">
              <w:rPr>
                <w:rStyle w:val="LDLink"/>
              </w:rPr>
              <w:instrText xml:space="preserve"> REF _Ref84337813 \r \h </w:instrText>
            </w:r>
            <w:r>
              <w:rPr>
                <w:rStyle w:val="LDLink"/>
              </w:rPr>
              <w:instrText xml:space="preserve"> \* MERGEFORMAT </w:instrText>
            </w:r>
            <w:r w:rsidRPr="00602E57">
              <w:rPr>
                <w:rStyle w:val="LDLink"/>
              </w:rPr>
            </w:r>
            <w:r w:rsidRPr="00602E57">
              <w:rPr>
                <w:rStyle w:val="LDLink"/>
              </w:rPr>
              <w:fldChar w:fldCharType="separate"/>
            </w:r>
            <w:r w:rsidR="001D6BE6">
              <w:rPr>
                <w:rStyle w:val="LDLink"/>
              </w:rPr>
              <w:t>3.3</w:t>
            </w:r>
            <w:r w:rsidRPr="00602E57">
              <w:rPr>
                <w:rStyle w:val="LDLink"/>
              </w:rPr>
              <w:fldChar w:fldCharType="end"/>
            </w:r>
            <w:r w:rsidRPr="00A25046">
              <w:t>)</w:t>
            </w:r>
          </w:p>
        </w:tc>
      </w:tr>
    </w:tbl>
    <w:p w14:paraId="19F2A4E0" w14:textId="114916C5" w:rsidR="00A7166E" w:rsidRPr="00C15323" w:rsidRDefault="00FB1CDA" w:rsidP="00671023">
      <w:pPr>
        <w:pStyle w:val="berschrift4"/>
      </w:pPr>
      <w:bookmarkStart w:id="48" w:name="_Ref31359165"/>
      <w:bookmarkStart w:id="49" w:name="_Toc111470533"/>
      <w:r w:rsidRPr="00C15323">
        <w:t>Fächer für den HSU zuordnen</w:t>
      </w:r>
      <w:bookmarkEnd w:id="43"/>
      <w:bookmarkEnd w:id="47"/>
      <w:bookmarkEnd w:id="48"/>
      <w:bookmarkEnd w:id="49"/>
    </w:p>
    <w:p w14:paraId="7C55B457" w14:textId="77777777" w:rsidR="00100016" w:rsidRPr="00100016" w:rsidRDefault="00191AAC" w:rsidP="003C5836">
      <w:pPr>
        <w:pStyle w:val="LDHandlungsschritt"/>
        <w:rPr>
          <w:sz w:val="20"/>
          <w:szCs w:val="20"/>
        </w:rPr>
      </w:pPr>
      <w:r w:rsidRPr="00240CCD">
        <w:t xml:space="preserve">Prüfen Sie auf der Webseite </w:t>
      </w:r>
      <w:r w:rsidRPr="00671023">
        <w:rPr>
          <w:rStyle w:val="LDProgrammelement"/>
        </w:rPr>
        <w:t>Schule &gt; Schulbasisdaten &gt; Fächer</w:t>
      </w:r>
      <w:r w:rsidRPr="00240CCD">
        <w:t xml:space="preserve">, ob </w:t>
      </w:r>
      <w:r w:rsidR="00222C0D">
        <w:t xml:space="preserve">sich </w:t>
      </w:r>
      <w:r w:rsidRPr="00240CCD">
        <w:t>alle für Ihren HSU benötigen Fächer</w:t>
      </w:r>
      <w:r w:rsidR="00222C0D">
        <w:t xml:space="preserve"> im </w:t>
      </w:r>
      <w:r w:rsidR="00222C0D" w:rsidRPr="00100016">
        <w:t>Status:</w:t>
      </w:r>
      <w:r w:rsidR="00222C0D" w:rsidRPr="00222C0D">
        <w:rPr>
          <w:rStyle w:val="LDwichtigerText"/>
        </w:rPr>
        <w:t xml:space="preserve"> </w:t>
      </w:r>
      <w:r w:rsidR="00222C0D" w:rsidRPr="00100016">
        <w:rPr>
          <w:rStyle w:val="LDProgrammelement"/>
        </w:rPr>
        <w:t>aktiv</w:t>
      </w:r>
      <w:r w:rsidR="00222C0D">
        <w:rPr>
          <w:rStyle w:val="LDwichtigerText"/>
        </w:rPr>
        <w:t xml:space="preserve"> </w:t>
      </w:r>
      <w:r w:rsidR="00222C0D" w:rsidRPr="00222C0D">
        <w:t>befinden</w:t>
      </w:r>
      <w:r w:rsidR="00222C0D" w:rsidRPr="00222C0D">
        <w:rPr>
          <w:rStyle w:val="LDwichtigerText"/>
        </w:rPr>
        <w:t xml:space="preserve"> </w:t>
      </w:r>
      <w:r w:rsidRPr="00240CCD">
        <w:t>.</w:t>
      </w:r>
      <w:r w:rsidR="007370B9" w:rsidRPr="00240CCD">
        <w:t xml:space="preserve"> </w:t>
      </w:r>
      <w:r w:rsidRPr="00240CCD">
        <w:t xml:space="preserve">Dabei spielt es keine Rolle, </w:t>
      </w:r>
      <w:r w:rsidR="00176400" w:rsidRPr="00240CCD">
        <w:t>in wessen Verantwortung der HSU stattfindet</w:t>
      </w:r>
      <w:r w:rsidRPr="00240CCD">
        <w:t>.</w:t>
      </w:r>
      <w:r w:rsidR="00FE677E" w:rsidRPr="00240CCD">
        <w:t xml:space="preserve"> </w:t>
      </w:r>
      <w:bookmarkEnd w:id="44"/>
      <w:bookmarkEnd w:id="45"/>
    </w:p>
    <w:p w14:paraId="6854C544" w14:textId="761089B3" w:rsidR="00222C0D" w:rsidRPr="00100016" w:rsidRDefault="00222C0D" w:rsidP="00100016">
      <w:pPr>
        <w:pStyle w:val="LDHandlungsschritt"/>
      </w:pPr>
      <w:r w:rsidRPr="00100016">
        <w:t xml:space="preserve">Aktivieren Sie ggf. die Fächer, die Sie noch für Ihren HSU benötigen durch Klick auf den </w:t>
      </w:r>
      <w:r w:rsidR="00395DF6">
        <w:t>Wechsels</w:t>
      </w:r>
      <w:r w:rsidRPr="00100016">
        <w:t>chalter in der Spalte Status.</w:t>
      </w:r>
    </w:p>
    <w:p w14:paraId="12216E8A" w14:textId="6E71D607" w:rsidR="00222C0D" w:rsidRDefault="00222C0D" w:rsidP="00395DF6">
      <w:pPr>
        <w:pStyle w:val="LDTextinhaltweitereingerckt"/>
      </w:pPr>
      <w:r>
        <w:rPr>
          <w:noProof/>
          <w:lang w:eastAsia="de-DE"/>
        </w:rPr>
        <w:drawing>
          <wp:inline distT="0" distB="0" distL="0" distR="0" wp14:anchorId="46C92749" wp14:editId="34A13740">
            <wp:extent cx="5441471" cy="956218"/>
            <wp:effectExtent l="19050" t="19050" r="6985" b="15875"/>
            <wp:docPr id="23" name="Grafik 23"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Das Bild visualisiert das im Text Beschriebene. "/>
                    <pic:cNvPicPr/>
                  </pic:nvPicPr>
                  <pic:blipFill>
                    <a:blip r:embed="rId22"/>
                    <a:stretch>
                      <a:fillRect/>
                    </a:stretch>
                  </pic:blipFill>
                  <pic:spPr>
                    <a:xfrm>
                      <a:off x="0" y="0"/>
                      <a:ext cx="5460881" cy="959629"/>
                    </a:xfrm>
                    <a:prstGeom prst="rect">
                      <a:avLst/>
                    </a:prstGeom>
                    <a:ln>
                      <a:solidFill>
                        <a:srgbClr val="14006E"/>
                      </a:solidFill>
                    </a:ln>
                  </pic:spPr>
                </pic:pic>
              </a:graphicData>
            </a:graphic>
          </wp:inline>
        </w:drawing>
      </w:r>
    </w:p>
    <w:p w14:paraId="6051BB34" w14:textId="5A3A18CE" w:rsidR="00FD108D" w:rsidRPr="00240CCD" w:rsidRDefault="00222C0D" w:rsidP="00395DF6">
      <w:pPr>
        <w:pStyle w:val="LDBildunterschrift"/>
        <w:ind w:left="992"/>
      </w:pPr>
      <w:bookmarkStart w:id="50" w:name="_Toc210131797"/>
      <w:bookmarkStart w:id="51" w:name="_Toc229733232"/>
      <w:r>
        <w:t xml:space="preserve">Abb. </w:t>
      </w:r>
      <w:r w:rsidR="00D30474">
        <w:fldChar w:fldCharType="begin"/>
      </w:r>
      <w:r w:rsidR="00D30474">
        <w:instrText xml:space="preserve"> SEQ Abb. \* ARABIC </w:instrText>
      </w:r>
      <w:r w:rsidR="00D30474">
        <w:fldChar w:fldCharType="separate"/>
      </w:r>
      <w:r>
        <w:rPr>
          <w:noProof/>
        </w:rPr>
        <w:t>1</w:t>
      </w:r>
      <w:r w:rsidR="00D30474">
        <w:rPr>
          <w:noProof/>
        </w:rPr>
        <w:fldChar w:fldCharType="end"/>
      </w:r>
      <w:r>
        <w:t xml:space="preserve"> </w:t>
      </w:r>
      <w:r w:rsidR="00395DF6">
        <w:t xml:space="preserve">Webseite Fächer: </w:t>
      </w:r>
      <w:r>
        <w:t>Status des Faches Türkisch.</w:t>
      </w:r>
      <w:bookmarkEnd w:id="50"/>
      <w:bookmarkEnd w:id="51"/>
    </w:p>
    <w:p w14:paraId="246C6D0E" w14:textId="6ED7013A" w:rsidR="007370B9" w:rsidRPr="00476A21" w:rsidRDefault="000C7675" w:rsidP="00395DF6">
      <w:pPr>
        <w:pStyle w:val="LDTextinhaltweitereingerckt"/>
        <w:rPr>
          <w:rStyle w:val="LDwichtigerText"/>
        </w:rPr>
      </w:pPr>
      <w:r w:rsidRPr="00476A21">
        <w:rPr>
          <w:rStyle w:val="LDwichtigerText"/>
        </w:rPr>
        <w:t xml:space="preserve">In folgenden Sprachen kann aktuell </w:t>
      </w:r>
      <w:r w:rsidR="00BE66F6" w:rsidRPr="00476A21">
        <w:rPr>
          <w:rStyle w:val="LDwichtigerText"/>
        </w:rPr>
        <w:t>h</w:t>
      </w:r>
      <w:r w:rsidRPr="00476A21">
        <w:rPr>
          <w:rStyle w:val="LDwichtigerText"/>
        </w:rPr>
        <w:t>erkunftssprach</w:t>
      </w:r>
      <w:r w:rsidR="00F3569A" w:rsidRPr="00476A21">
        <w:rPr>
          <w:rStyle w:val="LDwichtigerText"/>
        </w:rPr>
        <w:t>licher Unterricht erteilt werden:</w:t>
      </w:r>
    </w:p>
    <w:tbl>
      <w:tblPr>
        <w:tblW w:w="0" w:type="auto"/>
        <w:tblInd w:w="993"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304"/>
        <w:gridCol w:w="1276"/>
      </w:tblGrid>
      <w:tr w:rsidR="00FC2E37" w:rsidRPr="00893CA7" w14:paraId="19D1471D" w14:textId="77777777" w:rsidTr="00395DF6">
        <w:trPr>
          <w:trHeight w:hRule="exact" w:val="510"/>
        </w:trPr>
        <w:tc>
          <w:tcPr>
            <w:tcW w:w="2304" w:type="dxa"/>
            <w:shd w:val="clear" w:color="auto" w:fill="F2F2F2" w:themeFill="background1" w:themeFillShade="F2"/>
          </w:tcPr>
          <w:p w14:paraId="6664C3F4" w14:textId="3729631E" w:rsidR="00FC2E37" w:rsidRPr="009B10B7" w:rsidRDefault="009B10B7" w:rsidP="00CA2642">
            <w:pPr>
              <w:pStyle w:val="LDTextinhalt"/>
              <w:rPr>
                <w:rStyle w:val="LDBereichTabelle"/>
              </w:rPr>
            </w:pPr>
            <w:r>
              <w:rPr>
                <w:rStyle w:val="LDBereichTabelle"/>
              </w:rPr>
              <w:t>Sprache</w:t>
            </w:r>
          </w:p>
        </w:tc>
        <w:tc>
          <w:tcPr>
            <w:tcW w:w="1276" w:type="dxa"/>
            <w:shd w:val="clear" w:color="auto" w:fill="F2F2F2" w:themeFill="background1" w:themeFillShade="F2"/>
          </w:tcPr>
          <w:p w14:paraId="42BE4E5E" w14:textId="3B7530EF" w:rsidR="00FC2E37" w:rsidRPr="009B10B7" w:rsidRDefault="009B10B7" w:rsidP="00CA2642">
            <w:pPr>
              <w:pStyle w:val="LDTextinhalt"/>
              <w:rPr>
                <w:rStyle w:val="LDBereichTabelle"/>
              </w:rPr>
            </w:pPr>
            <w:r w:rsidRPr="009B10B7">
              <w:rPr>
                <w:rStyle w:val="LDBereichTabelle"/>
              </w:rPr>
              <w:t>Kürzel</w:t>
            </w:r>
          </w:p>
        </w:tc>
      </w:tr>
      <w:tr w:rsidR="00FC2E37" w:rsidRPr="00893CA7" w14:paraId="3217AA81" w14:textId="77777777" w:rsidTr="00395DF6">
        <w:trPr>
          <w:trHeight w:hRule="exact" w:val="510"/>
        </w:trPr>
        <w:tc>
          <w:tcPr>
            <w:tcW w:w="2304" w:type="dxa"/>
          </w:tcPr>
          <w:p w14:paraId="38337975" w14:textId="3AB37DE1" w:rsidR="00FC2E37" w:rsidRPr="00893CA7" w:rsidRDefault="00FC2E37" w:rsidP="00CA2642">
            <w:pPr>
              <w:pStyle w:val="LDTextinhalt"/>
            </w:pPr>
            <w:r w:rsidRPr="00893CA7">
              <w:t xml:space="preserve">Albanisch </w:t>
            </w:r>
          </w:p>
        </w:tc>
        <w:tc>
          <w:tcPr>
            <w:tcW w:w="1276" w:type="dxa"/>
          </w:tcPr>
          <w:p w14:paraId="5BC866AC" w14:textId="77777777" w:rsidR="00FC2E37" w:rsidRPr="00893CA7" w:rsidRDefault="00FC2E37" w:rsidP="00CA2642">
            <w:pPr>
              <w:pStyle w:val="LDTextinhalt"/>
            </w:pPr>
            <w:r w:rsidRPr="00893CA7">
              <w:t xml:space="preserve">ALB </w:t>
            </w:r>
          </w:p>
        </w:tc>
      </w:tr>
      <w:tr w:rsidR="00FC2E37" w:rsidRPr="00893CA7" w14:paraId="76A21DA3" w14:textId="77777777" w:rsidTr="00395DF6">
        <w:trPr>
          <w:trHeight w:hRule="exact" w:val="510"/>
        </w:trPr>
        <w:tc>
          <w:tcPr>
            <w:tcW w:w="2304" w:type="dxa"/>
          </w:tcPr>
          <w:p w14:paraId="50F4DE6B" w14:textId="77777777" w:rsidR="00FC2E37" w:rsidRPr="00893CA7" w:rsidRDefault="00FC2E37" w:rsidP="00CA2642">
            <w:pPr>
              <w:pStyle w:val="LDTextinhalt"/>
            </w:pPr>
            <w:r w:rsidRPr="00893CA7">
              <w:t xml:space="preserve">Arabisch </w:t>
            </w:r>
          </w:p>
        </w:tc>
        <w:tc>
          <w:tcPr>
            <w:tcW w:w="1276" w:type="dxa"/>
          </w:tcPr>
          <w:p w14:paraId="3B0980E1" w14:textId="77777777" w:rsidR="00FC2E37" w:rsidRPr="00893CA7" w:rsidRDefault="00FC2E37" w:rsidP="00CA2642">
            <w:pPr>
              <w:pStyle w:val="LDTextinhalt"/>
            </w:pPr>
            <w:r w:rsidRPr="00893CA7">
              <w:t>ARAB</w:t>
            </w:r>
          </w:p>
        </w:tc>
      </w:tr>
      <w:tr w:rsidR="00FC2E37" w:rsidRPr="00893CA7" w14:paraId="25A510FA" w14:textId="77777777" w:rsidTr="00395DF6">
        <w:trPr>
          <w:trHeight w:hRule="exact" w:val="510"/>
        </w:trPr>
        <w:tc>
          <w:tcPr>
            <w:tcW w:w="2304" w:type="dxa"/>
          </w:tcPr>
          <w:p w14:paraId="4457F79E" w14:textId="77777777" w:rsidR="00FC2E37" w:rsidRPr="00893CA7" w:rsidRDefault="00FC2E37" w:rsidP="00CA2642">
            <w:pPr>
              <w:pStyle w:val="LDTextinhalt"/>
            </w:pPr>
            <w:r w:rsidRPr="00893CA7">
              <w:t xml:space="preserve">Bosnisch </w:t>
            </w:r>
          </w:p>
        </w:tc>
        <w:tc>
          <w:tcPr>
            <w:tcW w:w="1276" w:type="dxa"/>
          </w:tcPr>
          <w:p w14:paraId="45108402" w14:textId="77777777" w:rsidR="00FC2E37" w:rsidRPr="00893CA7" w:rsidRDefault="00FC2E37" w:rsidP="00CA2642">
            <w:pPr>
              <w:pStyle w:val="LDTextinhalt"/>
            </w:pPr>
            <w:r w:rsidRPr="00893CA7">
              <w:t>BOSN</w:t>
            </w:r>
          </w:p>
        </w:tc>
      </w:tr>
      <w:tr w:rsidR="00FC2E37" w:rsidRPr="00893CA7" w14:paraId="2C03A6D9" w14:textId="77777777" w:rsidTr="00395DF6">
        <w:trPr>
          <w:trHeight w:hRule="exact" w:val="510"/>
        </w:trPr>
        <w:tc>
          <w:tcPr>
            <w:tcW w:w="2304" w:type="dxa"/>
          </w:tcPr>
          <w:p w14:paraId="48890EE7" w14:textId="77777777" w:rsidR="00FC2E37" w:rsidRPr="00893CA7" w:rsidRDefault="00FC2E37" w:rsidP="00CA2642">
            <w:pPr>
              <w:pStyle w:val="LDTextinhalt"/>
            </w:pPr>
            <w:r w:rsidRPr="00893CA7">
              <w:t xml:space="preserve">Griechisch </w:t>
            </w:r>
          </w:p>
        </w:tc>
        <w:tc>
          <w:tcPr>
            <w:tcW w:w="1276" w:type="dxa"/>
          </w:tcPr>
          <w:p w14:paraId="1A82EE7B" w14:textId="0DE21580" w:rsidR="00FC2E37" w:rsidRPr="00893CA7" w:rsidRDefault="00FC2E37" w:rsidP="00CA2642">
            <w:pPr>
              <w:pStyle w:val="LDTextinhalt"/>
            </w:pPr>
            <w:r w:rsidRPr="00893CA7">
              <w:t>GR</w:t>
            </w:r>
          </w:p>
        </w:tc>
      </w:tr>
      <w:tr w:rsidR="00FC2E37" w:rsidRPr="00893CA7" w14:paraId="0640EB7F" w14:textId="77777777" w:rsidTr="00395DF6">
        <w:trPr>
          <w:trHeight w:hRule="exact" w:val="510"/>
        </w:trPr>
        <w:tc>
          <w:tcPr>
            <w:tcW w:w="2304" w:type="dxa"/>
          </w:tcPr>
          <w:p w14:paraId="23249538" w14:textId="77777777" w:rsidR="00FC2E37" w:rsidRPr="00893CA7" w:rsidRDefault="00FC2E37" w:rsidP="00CA2642">
            <w:pPr>
              <w:pStyle w:val="LDTextinhalt"/>
            </w:pPr>
            <w:r w:rsidRPr="00893CA7">
              <w:t xml:space="preserve">Italienisch </w:t>
            </w:r>
          </w:p>
        </w:tc>
        <w:tc>
          <w:tcPr>
            <w:tcW w:w="1276" w:type="dxa"/>
          </w:tcPr>
          <w:p w14:paraId="5D57A424" w14:textId="77777777" w:rsidR="00FC2E37" w:rsidRPr="00893CA7" w:rsidRDefault="00FC2E37" w:rsidP="00CA2642">
            <w:pPr>
              <w:pStyle w:val="LDTextinhalt"/>
            </w:pPr>
            <w:r w:rsidRPr="00893CA7">
              <w:t>ITA</w:t>
            </w:r>
          </w:p>
        </w:tc>
      </w:tr>
      <w:tr w:rsidR="00FC2E37" w:rsidRPr="00893CA7" w14:paraId="2910FE96" w14:textId="77777777" w:rsidTr="00395DF6">
        <w:trPr>
          <w:trHeight w:hRule="exact" w:val="510"/>
        </w:trPr>
        <w:tc>
          <w:tcPr>
            <w:tcW w:w="2304" w:type="dxa"/>
          </w:tcPr>
          <w:p w14:paraId="039728A1" w14:textId="77777777" w:rsidR="00FC2E37" w:rsidRPr="00893CA7" w:rsidRDefault="00FC2E37" w:rsidP="00CA2642">
            <w:pPr>
              <w:pStyle w:val="LDTextinhalt"/>
            </w:pPr>
            <w:r w:rsidRPr="00893CA7">
              <w:t xml:space="preserve">Kroatisch </w:t>
            </w:r>
          </w:p>
        </w:tc>
        <w:tc>
          <w:tcPr>
            <w:tcW w:w="1276" w:type="dxa"/>
          </w:tcPr>
          <w:p w14:paraId="2FB0B4B3" w14:textId="77777777" w:rsidR="00FC2E37" w:rsidRPr="00893CA7" w:rsidRDefault="00FC2E37" w:rsidP="00CA2642">
            <w:pPr>
              <w:pStyle w:val="LDTextinhalt"/>
            </w:pPr>
            <w:r w:rsidRPr="00893CA7">
              <w:t>KROA</w:t>
            </w:r>
          </w:p>
        </w:tc>
      </w:tr>
      <w:tr w:rsidR="00FC2E37" w:rsidRPr="00893CA7" w14:paraId="0E7F1FE9" w14:textId="77777777" w:rsidTr="00395DF6">
        <w:trPr>
          <w:trHeight w:hRule="exact" w:val="510"/>
        </w:trPr>
        <w:tc>
          <w:tcPr>
            <w:tcW w:w="2304" w:type="dxa"/>
          </w:tcPr>
          <w:p w14:paraId="0C0385E1" w14:textId="77777777" w:rsidR="00FC2E37" w:rsidRPr="00893CA7" w:rsidRDefault="00FC2E37" w:rsidP="00CA2642">
            <w:pPr>
              <w:pStyle w:val="LDTextinhalt"/>
            </w:pPr>
            <w:r w:rsidRPr="00893CA7">
              <w:t xml:space="preserve">Mazedonisch </w:t>
            </w:r>
          </w:p>
        </w:tc>
        <w:tc>
          <w:tcPr>
            <w:tcW w:w="1276" w:type="dxa"/>
          </w:tcPr>
          <w:p w14:paraId="22ED8E77" w14:textId="0A50CCE3" w:rsidR="00FC2E37" w:rsidRPr="00893CA7" w:rsidRDefault="00FC2E37" w:rsidP="00CA2642">
            <w:pPr>
              <w:pStyle w:val="LDTextinhalt"/>
            </w:pPr>
            <w:r w:rsidRPr="00893CA7">
              <w:t>MAK</w:t>
            </w:r>
          </w:p>
        </w:tc>
      </w:tr>
      <w:tr w:rsidR="00FC2E37" w:rsidRPr="00893CA7" w14:paraId="2EA4A95F" w14:textId="77777777" w:rsidTr="00395DF6">
        <w:trPr>
          <w:trHeight w:hRule="exact" w:val="510"/>
        </w:trPr>
        <w:tc>
          <w:tcPr>
            <w:tcW w:w="2304" w:type="dxa"/>
          </w:tcPr>
          <w:p w14:paraId="3DF7D55B" w14:textId="77777777" w:rsidR="00FC2E37" w:rsidRPr="00893CA7" w:rsidRDefault="00FC2E37" w:rsidP="00CA2642">
            <w:pPr>
              <w:pStyle w:val="LDTextinhalt"/>
            </w:pPr>
            <w:r w:rsidRPr="00893CA7">
              <w:t xml:space="preserve">Montenegrinisch </w:t>
            </w:r>
          </w:p>
        </w:tc>
        <w:tc>
          <w:tcPr>
            <w:tcW w:w="1276" w:type="dxa"/>
          </w:tcPr>
          <w:p w14:paraId="6E9A4061" w14:textId="7719AD55" w:rsidR="00FC2E37" w:rsidRPr="00893CA7" w:rsidRDefault="00FC2E37" w:rsidP="00CA2642">
            <w:pPr>
              <w:pStyle w:val="LDTextinhalt"/>
            </w:pPr>
            <w:r w:rsidRPr="00893CA7">
              <w:t>MON</w:t>
            </w:r>
          </w:p>
        </w:tc>
      </w:tr>
      <w:tr w:rsidR="00FC2E37" w:rsidRPr="00893CA7" w14:paraId="6EF338F7" w14:textId="77777777" w:rsidTr="00395DF6">
        <w:trPr>
          <w:trHeight w:hRule="exact" w:val="510"/>
        </w:trPr>
        <w:tc>
          <w:tcPr>
            <w:tcW w:w="2304" w:type="dxa"/>
          </w:tcPr>
          <w:p w14:paraId="7E027D25" w14:textId="77777777" w:rsidR="00FC2E37" w:rsidRPr="00893CA7" w:rsidRDefault="00FC2E37" w:rsidP="00CA2642">
            <w:pPr>
              <w:pStyle w:val="LDTextinhalt"/>
            </w:pPr>
            <w:r w:rsidRPr="00893CA7">
              <w:t xml:space="preserve">Polnisch </w:t>
            </w:r>
          </w:p>
        </w:tc>
        <w:tc>
          <w:tcPr>
            <w:tcW w:w="1276" w:type="dxa"/>
          </w:tcPr>
          <w:p w14:paraId="3B98C610" w14:textId="77777777" w:rsidR="00FC2E37" w:rsidRPr="00893CA7" w:rsidRDefault="00FC2E37" w:rsidP="00CA2642">
            <w:pPr>
              <w:pStyle w:val="LDTextinhalt"/>
            </w:pPr>
            <w:r w:rsidRPr="00893CA7">
              <w:t>PO</w:t>
            </w:r>
          </w:p>
        </w:tc>
      </w:tr>
      <w:tr w:rsidR="00FC2E37" w:rsidRPr="00893CA7" w14:paraId="13C037A6" w14:textId="77777777" w:rsidTr="00395DF6">
        <w:trPr>
          <w:trHeight w:hRule="exact" w:val="510"/>
        </w:trPr>
        <w:tc>
          <w:tcPr>
            <w:tcW w:w="2304" w:type="dxa"/>
          </w:tcPr>
          <w:p w14:paraId="03DD3DD1" w14:textId="77777777" w:rsidR="00FC2E37" w:rsidRPr="00893CA7" w:rsidRDefault="00FC2E37" w:rsidP="00CA2642">
            <w:pPr>
              <w:pStyle w:val="LDTextinhalt"/>
            </w:pPr>
            <w:r w:rsidRPr="00893CA7">
              <w:t xml:space="preserve">Portugiesisch </w:t>
            </w:r>
          </w:p>
        </w:tc>
        <w:tc>
          <w:tcPr>
            <w:tcW w:w="1276" w:type="dxa"/>
          </w:tcPr>
          <w:p w14:paraId="6342C659" w14:textId="494B7E65" w:rsidR="00FC2E37" w:rsidRPr="00893CA7" w:rsidRDefault="00FC2E37" w:rsidP="00CA2642">
            <w:pPr>
              <w:pStyle w:val="LDTextinhalt"/>
            </w:pPr>
            <w:r w:rsidRPr="00893CA7">
              <w:t>PORT</w:t>
            </w:r>
          </w:p>
        </w:tc>
      </w:tr>
      <w:tr w:rsidR="00FC2E37" w:rsidRPr="00893CA7" w14:paraId="556EAE14" w14:textId="77777777" w:rsidTr="00395DF6">
        <w:trPr>
          <w:trHeight w:hRule="exact" w:val="510"/>
        </w:trPr>
        <w:tc>
          <w:tcPr>
            <w:tcW w:w="2304" w:type="dxa"/>
          </w:tcPr>
          <w:p w14:paraId="5023A3AF" w14:textId="77777777" w:rsidR="00FC2E37" w:rsidRPr="00893CA7" w:rsidRDefault="00FC2E37" w:rsidP="00CA2642">
            <w:pPr>
              <w:pStyle w:val="LDTextinhalt"/>
            </w:pPr>
            <w:r w:rsidRPr="00893CA7">
              <w:t xml:space="preserve">Serbisch </w:t>
            </w:r>
          </w:p>
        </w:tc>
        <w:tc>
          <w:tcPr>
            <w:tcW w:w="1276" w:type="dxa"/>
          </w:tcPr>
          <w:p w14:paraId="201EB767" w14:textId="77777777" w:rsidR="00FC2E37" w:rsidRPr="00893CA7" w:rsidRDefault="00FC2E37" w:rsidP="00CA2642">
            <w:pPr>
              <w:pStyle w:val="LDTextinhalt"/>
            </w:pPr>
            <w:r w:rsidRPr="00893CA7">
              <w:t>SERB</w:t>
            </w:r>
          </w:p>
        </w:tc>
      </w:tr>
      <w:tr w:rsidR="00FC2E37" w:rsidRPr="00893CA7" w14:paraId="14843F9C" w14:textId="77777777" w:rsidTr="00395DF6">
        <w:trPr>
          <w:trHeight w:hRule="exact" w:val="510"/>
        </w:trPr>
        <w:tc>
          <w:tcPr>
            <w:tcW w:w="2304" w:type="dxa"/>
          </w:tcPr>
          <w:p w14:paraId="121926EF" w14:textId="77777777" w:rsidR="00FC2E37" w:rsidRPr="00893CA7" w:rsidRDefault="00FC2E37" w:rsidP="00CA2642">
            <w:pPr>
              <w:pStyle w:val="LDTextinhalt"/>
            </w:pPr>
            <w:r w:rsidRPr="00893CA7">
              <w:t xml:space="preserve">Slowenisch </w:t>
            </w:r>
          </w:p>
        </w:tc>
        <w:tc>
          <w:tcPr>
            <w:tcW w:w="1276" w:type="dxa"/>
          </w:tcPr>
          <w:p w14:paraId="5344E14E" w14:textId="0D622A48" w:rsidR="00FC2E37" w:rsidRPr="00893CA7" w:rsidRDefault="00FC2E37" w:rsidP="00CA2642">
            <w:pPr>
              <w:pStyle w:val="LDTextinhalt"/>
            </w:pPr>
            <w:r w:rsidRPr="00893CA7">
              <w:t>SLO</w:t>
            </w:r>
          </w:p>
        </w:tc>
      </w:tr>
      <w:tr w:rsidR="00FC2E37" w:rsidRPr="00893CA7" w14:paraId="2FA08D2B" w14:textId="77777777" w:rsidTr="00395DF6">
        <w:trPr>
          <w:trHeight w:hRule="exact" w:val="510"/>
        </w:trPr>
        <w:tc>
          <w:tcPr>
            <w:tcW w:w="2304" w:type="dxa"/>
          </w:tcPr>
          <w:p w14:paraId="30890815" w14:textId="77777777" w:rsidR="00FC2E37" w:rsidRPr="00893CA7" w:rsidRDefault="00FC2E37" w:rsidP="00CA2642">
            <w:pPr>
              <w:pStyle w:val="LDTextinhalt"/>
            </w:pPr>
            <w:r w:rsidRPr="00893CA7">
              <w:t xml:space="preserve">Spanisch </w:t>
            </w:r>
          </w:p>
        </w:tc>
        <w:tc>
          <w:tcPr>
            <w:tcW w:w="1276" w:type="dxa"/>
          </w:tcPr>
          <w:p w14:paraId="0D592301" w14:textId="77777777" w:rsidR="00FC2E37" w:rsidRPr="00893CA7" w:rsidRDefault="00FC2E37" w:rsidP="00CA2642">
            <w:pPr>
              <w:pStyle w:val="LDTextinhalt"/>
            </w:pPr>
            <w:r w:rsidRPr="00893CA7">
              <w:t>SPA</w:t>
            </w:r>
          </w:p>
        </w:tc>
      </w:tr>
      <w:tr w:rsidR="00FC2E37" w:rsidRPr="00893CA7" w14:paraId="0647D639" w14:textId="77777777" w:rsidTr="00395DF6">
        <w:trPr>
          <w:trHeight w:hRule="exact" w:val="510"/>
        </w:trPr>
        <w:tc>
          <w:tcPr>
            <w:tcW w:w="2304" w:type="dxa"/>
          </w:tcPr>
          <w:p w14:paraId="3D54801D" w14:textId="77777777" w:rsidR="00FC2E37" w:rsidRPr="00893CA7" w:rsidRDefault="00FC2E37" w:rsidP="00CA2642">
            <w:pPr>
              <w:pStyle w:val="LDTextinhalt"/>
            </w:pPr>
            <w:r w:rsidRPr="00893CA7">
              <w:t xml:space="preserve">Türkisch </w:t>
            </w:r>
          </w:p>
        </w:tc>
        <w:tc>
          <w:tcPr>
            <w:tcW w:w="1276" w:type="dxa"/>
          </w:tcPr>
          <w:p w14:paraId="0911ADDE" w14:textId="56136C60" w:rsidR="00FC2E37" w:rsidRPr="00893CA7" w:rsidRDefault="00FC2E37" w:rsidP="00CA2642">
            <w:pPr>
              <w:pStyle w:val="LDTextinhalt"/>
            </w:pPr>
            <w:r w:rsidRPr="00893CA7">
              <w:t>TÜRK</w:t>
            </w:r>
          </w:p>
        </w:tc>
      </w:tr>
    </w:tbl>
    <w:p w14:paraId="15265C7E" w14:textId="1B488088" w:rsidR="00FD108D" w:rsidRDefault="00402A2B" w:rsidP="00395DF6">
      <w:pPr>
        <w:pStyle w:val="berschrift4"/>
      </w:pPr>
      <w:bookmarkStart w:id="52" w:name="_Ref440898357"/>
      <w:bookmarkStart w:id="53" w:name="_Ref44399222"/>
      <w:bookmarkStart w:id="54" w:name="_Ref44399228"/>
      <w:bookmarkStart w:id="55" w:name="_Toc111470534"/>
      <w:bookmarkStart w:id="56" w:name="_Ref438206865"/>
      <w:r w:rsidRPr="00C15323">
        <w:t>Lehr</w:t>
      </w:r>
      <w:r w:rsidR="00395DF6">
        <w:t>kräfte</w:t>
      </w:r>
      <w:r w:rsidRPr="00C15323">
        <w:t xml:space="preserve"> / Personal in Personalstamm aufnehmen</w:t>
      </w:r>
      <w:bookmarkEnd w:id="52"/>
      <w:bookmarkEnd w:id="53"/>
      <w:bookmarkEnd w:id="54"/>
      <w:bookmarkEnd w:id="55"/>
    </w:p>
    <w:p w14:paraId="1074BDB4" w14:textId="45B17241" w:rsidR="001B0591" w:rsidRDefault="00402A2B" w:rsidP="00C71527">
      <w:pPr>
        <w:pStyle w:val="LDTextinhalteingerckt"/>
      </w:pPr>
      <w:r w:rsidRPr="00240CCD">
        <w:t xml:space="preserve">Herkunftssprachlicher Unterricht in </w:t>
      </w:r>
      <w:r w:rsidRPr="00476A21">
        <w:rPr>
          <w:rStyle w:val="LDwichtigerText"/>
        </w:rPr>
        <w:t>Verantwortung des Landes Hessen</w:t>
      </w:r>
      <w:r w:rsidRPr="00240CCD">
        <w:t xml:space="preserve"> wird von Lehrkräften erteilt, die ein Lehramtsstudium nach dem Schulrecht ihres Herkunftslandes oder ein Lehramtsstudium in Deutschland absolviert haben und die Angestellte oder Beamte des Landes Hessen sind. </w:t>
      </w:r>
    </w:p>
    <w:p w14:paraId="2197A27F" w14:textId="3AFF082D" w:rsidR="001B0591" w:rsidRDefault="00F3569A" w:rsidP="00C71527">
      <w:pPr>
        <w:pStyle w:val="LDTextinhalteingerckt"/>
      </w:pPr>
      <w:r w:rsidRPr="00240CCD">
        <w:t xml:space="preserve">Einige Herkunftsländer (z. B. </w:t>
      </w:r>
      <w:r w:rsidR="00DE2C83">
        <w:t>Bosnien-Herzegowina, Griechenland, Italien, Kroatien,</w:t>
      </w:r>
      <w:r w:rsidR="00ED01B2">
        <w:t xml:space="preserve"> </w:t>
      </w:r>
      <w:r w:rsidRPr="00240CCD">
        <w:t xml:space="preserve">Türkei) bieten </w:t>
      </w:r>
      <w:r w:rsidR="00BE66F6" w:rsidRPr="00240CCD">
        <w:t>h</w:t>
      </w:r>
      <w:r w:rsidRPr="00240CCD">
        <w:t xml:space="preserve">erkunftssprachlichen Unterricht in </w:t>
      </w:r>
      <w:r w:rsidRPr="00476A21">
        <w:rPr>
          <w:rStyle w:val="LDwichtigerText"/>
        </w:rPr>
        <w:t>Verantwortung des Herkunftslandes</w:t>
      </w:r>
      <w:r w:rsidRPr="00240CCD">
        <w:t xml:space="preserve"> mit eigenem Lehrpersonal an.</w:t>
      </w:r>
    </w:p>
    <w:p w14:paraId="277A2C19" w14:textId="7750C63C" w:rsidR="00EB7747" w:rsidRDefault="00402A2B" w:rsidP="00395DF6">
      <w:pPr>
        <w:pStyle w:val="LDHandlungsschritt"/>
        <w:numPr>
          <w:ilvl w:val="0"/>
          <w:numId w:val="25"/>
        </w:numPr>
      </w:pPr>
      <w:r w:rsidRPr="00240CCD">
        <w:t xml:space="preserve">Prüfen Sie auf der Webseite </w:t>
      </w:r>
      <w:r w:rsidRPr="00671023">
        <w:rPr>
          <w:rStyle w:val="LDProgrammelement"/>
        </w:rPr>
        <w:t xml:space="preserve">Personal &gt; </w:t>
      </w:r>
      <w:r w:rsidR="00CA2642" w:rsidRPr="00671023">
        <w:rPr>
          <w:rStyle w:val="LDProgrammelement"/>
        </w:rPr>
        <w:t xml:space="preserve">Personalbasisdaten &gt; </w:t>
      </w:r>
      <w:r w:rsidRPr="00671023">
        <w:rPr>
          <w:rStyle w:val="LDProgrammelement"/>
        </w:rPr>
        <w:t>Personalübersicht</w:t>
      </w:r>
      <w:r w:rsidRPr="00240CCD">
        <w:t xml:space="preserve">, ob die Lehrkräfte, die den HSU an Ihrer Schule erteilen, in der Tabelle </w:t>
      </w:r>
      <w:r w:rsidRPr="00395DF6">
        <w:rPr>
          <w:rStyle w:val="LDProgrammelement"/>
        </w:rPr>
        <w:t>Erfasstes Personal</w:t>
      </w:r>
      <w:r w:rsidRPr="00240CCD">
        <w:t xml:space="preserve"> vorhanden und als </w:t>
      </w:r>
      <w:r w:rsidR="0063675A" w:rsidRPr="00893CA7">
        <w:t>unterrichtsversorgungs</w:t>
      </w:r>
      <w:r w:rsidRPr="00893CA7">
        <w:t xml:space="preserve">relevant </w:t>
      </w:r>
      <w:r w:rsidR="00F64DD0" w:rsidRPr="00893CA7">
        <w:t>(UV-relevant</w:t>
      </w:r>
      <w:r w:rsidR="0085264C" w:rsidRPr="00893CA7">
        <w:t xml:space="preserve">) </w:t>
      </w:r>
      <w:r w:rsidR="00574DE1">
        <w:t>gekennzeichnet sind</w:t>
      </w:r>
      <w:r w:rsidR="00EB7747" w:rsidRPr="00240CCD">
        <w:t>.</w:t>
      </w:r>
    </w:p>
    <w:p w14:paraId="70D1DBE3" w14:textId="1F198481" w:rsidR="00CA2642" w:rsidRDefault="00CA2642" w:rsidP="00CA2642">
      <w:pPr>
        <w:pStyle w:val="LDTextinhaltweitereingerckt"/>
      </w:pPr>
      <w:r>
        <w:rPr>
          <w:noProof/>
          <w:lang w:eastAsia="de-DE"/>
        </w:rPr>
        <w:drawing>
          <wp:inline distT="0" distB="0" distL="0" distR="0" wp14:anchorId="30FD0C00" wp14:editId="10ED5E1F">
            <wp:extent cx="5400000" cy="1440000"/>
            <wp:effectExtent l="19050" t="19050" r="10795" b="27305"/>
            <wp:docPr id="40" name="Grafik 40"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descr="Das Bild visualisiert das im Text Beschriebene. "/>
                    <pic:cNvPicPr/>
                  </pic:nvPicPr>
                  <pic:blipFill>
                    <a:blip r:embed="rId23"/>
                    <a:stretch>
                      <a:fillRect/>
                    </a:stretch>
                  </pic:blipFill>
                  <pic:spPr>
                    <a:xfrm>
                      <a:off x="0" y="0"/>
                      <a:ext cx="5400000" cy="1440000"/>
                    </a:xfrm>
                    <a:prstGeom prst="rect">
                      <a:avLst/>
                    </a:prstGeom>
                    <a:ln>
                      <a:solidFill>
                        <a:srgbClr val="14006E"/>
                      </a:solidFill>
                    </a:ln>
                  </pic:spPr>
                </pic:pic>
              </a:graphicData>
            </a:graphic>
          </wp:inline>
        </w:drawing>
      </w:r>
    </w:p>
    <w:p w14:paraId="747E041D" w14:textId="3A09242E" w:rsidR="00402A2B" w:rsidRDefault="00E602D1" w:rsidP="00395DF6">
      <w:pPr>
        <w:pStyle w:val="LDBildunterschrift"/>
        <w:ind w:left="992"/>
      </w:pPr>
      <w:bookmarkStart w:id="57" w:name="_Toc210131798"/>
      <w:bookmarkStart w:id="58" w:name="_Toc229733233"/>
      <w:r>
        <w:t xml:space="preserve">Abb. </w:t>
      </w:r>
      <w:r w:rsidR="00D30474">
        <w:fldChar w:fldCharType="begin"/>
      </w:r>
      <w:r w:rsidR="00D30474">
        <w:instrText xml:space="preserve"> SEQ Abb. \* ARABIC </w:instrText>
      </w:r>
      <w:r w:rsidR="00D30474">
        <w:fldChar w:fldCharType="separate"/>
      </w:r>
      <w:r w:rsidR="00222C0D">
        <w:rPr>
          <w:noProof/>
        </w:rPr>
        <w:t>2</w:t>
      </w:r>
      <w:r w:rsidR="00D30474">
        <w:rPr>
          <w:noProof/>
        </w:rPr>
        <w:fldChar w:fldCharType="end"/>
      </w:r>
      <w:r w:rsidR="00395DF6">
        <w:rPr>
          <w:noProof/>
        </w:rPr>
        <w:t xml:space="preserve"> Webseite Personalübersicht: </w:t>
      </w:r>
      <w:r>
        <w:t>Übersicht Erfasstes Personal</w:t>
      </w:r>
      <w:bookmarkEnd w:id="57"/>
      <w:bookmarkEnd w:id="58"/>
    </w:p>
    <w:p w14:paraId="5D13F15B" w14:textId="77777777" w:rsidR="00395DF6" w:rsidRDefault="00E27C22" w:rsidP="000B1815">
      <w:pPr>
        <w:numPr>
          <w:ilvl w:val="0"/>
          <w:numId w:val="11"/>
        </w:numPr>
      </w:pPr>
      <w:r w:rsidRPr="00240CCD">
        <w:t xml:space="preserve">Nehmen Sie fehlende </w:t>
      </w:r>
      <w:r w:rsidR="00402A2B" w:rsidRPr="00240CCD">
        <w:t xml:space="preserve">HSU-Lehrkräfte </w:t>
      </w:r>
      <w:r w:rsidRPr="00240CCD">
        <w:t>neu in die LUSD auf.</w:t>
      </w:r>
      <w:r w:rsidR="0085264C" w:rsidRPr="00240CCD">
        <w:t xml:space="preserve"> </w:t>
      </w:r>
    </w:p>
    <w:p w14:paraId="24F3266C" w14:textId="77777777" w:rsidR="00395DF6" w:rsidRDefault="00402A2B" w:rsidP="00395DF6">
      <w:pPr>
        <w:pStyle w:val="LDTextinhaltweitereingerckt"/>
      </w:pPr>
      <w:r w:rsidRPr="00476A21">
        <w:rPr>
          <w:rStyle w:val="LDwichtigerText"/>
        </w:rPr>
        <w:t>Bevor Sie eine Lehrkraft neu in die LUSD aufnehmen</w:t>
      </w:r>
      <w:r w:rsidR="00395DF6">
        <w:t xml:space="preserve">, </w:t>
      </w:r>
      <w:r w:rsidRPr="00240CCD">
        <w:t xml:space="preserve">müssen Sie auf der Webseite </w:t>
      </w:r>
      <w:r w:rsidR="00CA2642" w:rsidRPr="00671023">
        <w:rPr>
          <w:rStyle w:val="LDProgrammelement"/>
        </w:rPr>
        <w:t>Personal</w:t>
      </w:r>
      <w:r w:rsidRPr="00671023">
        <w:rPr>
          <w:rStyle w:val="LDProgrammelement"/>
        </w:rPr>
        <w:t xml:space="preserve">  &gt; </w:t>
      </w:r>
      <w:r w:rsidR="00CA2642" w:rsidRPr="00671023">
        <w:rPr>
          <w:rStyle w:val="LDProgrammelement"/>
        </w:rPr>
        <w:t xml:space="preserve">Personalverwaltung &gt; </w:t>
      </w:r>
      <w:r w:rsidRPr="00671023">
        <w:rPr>
          <w:rStyle w:val="LDProgrammelement"/>
        </w:rPr>
        <w:t xml:space="preserve">Lehrerzuordnung  -  </w:t>
      </w:r>
      <w:r w:rsidRPr="00240CCD">
        <w:t>Register</w:t>
      </w:r>
      <w:r w:rsidRPr="001F5FE3">
        <w:rPr>
          <w:b/>
          <w:color w:val="C11423"/>
        </w:rPr>
        <w:t xml:space="preserve"> </w:t>
      </w:r>
      <w:r w:rsidRPr="00395DF6">
        <w:rPr>
          <w:rStyle w:val="LDProgrammelement"/>
        </w:rPr>
        <w:t>SAP-Lehrer</w:t>
      </w:r>
      <w:r w:rsidRPr="00240CCD">
        <w:t xml:space="preserve"> prüfen, ob diese Lehrkraft im linken Bereich </w:t>
      </w:r>
      <w:r w:rsidRPr="00395DF6">
        <w:rPr>
          <w:rStyle w:val="LDProgrammelement"/>
        </w:rPr>
        <w:t>Zuzuordnende Einträge</w:t>
      </w:r>
      <w:r w:rsidRPr="00240CCD">
        <w:t xml:space="preserve"> erschein</w:t>
      </w:r>
      <w:r w:rsidR="00C16B22" w:rsidRPr="00240CCD">
        <w:t>t.</w:t>
      </w:r>
      <w:r w:rsidR="00F64DD0" w:rsidRPr="00240CCD">
        <w:t xml:space="preserve"> </w:t>
      </w:r>
    </w:p>
    <w:p w14:paraId="6EC4F981" w14:textId="06FEF804" w:rsidR="00625F6A" w:rsidRDefault="00402A2B" w:rsidP="00395DF6">
      <w:pPr>
        <w:pStyle w:val="LDTextinhaltweitereingerckt"/>
      </w:pPr>
      <w:r w:rsidRPr="00240CCD">
        <w:t>Je nach Prüfergebnis gehen Sie wie folgt vor</w:t>
      </w:r>
      <w:r w:rsidR="00395DF6">
        <w:t>:</w:t>
      </w:r>
    </w:p>
    <w:p w14:paraId="7E7D78DB" w14:textId="0A9079DF" w:rsidR="00395DF6" w:rsidRDefault="00176527" w:rsidP="00395DF6">
      <w:pPr>
        <w:pStyle w:val="LDTextinhaltweitereingerckt"/>
      </w:pPr>
      <w:r>
        <w:t xml:space="preserve">Die Lehrkraft ist im Bereich </w:t>
      </w:r>
      <w:r w:rsidRPr="00176527">
        <w:rPr>
          <w:rStyle w:val="LDProgrammelement"/>
        </w:rPr>
        <w:t>Zuzuordnende Einträge</w:t>
      </w:r>
      <w:r>
        <w:t>…</w:t>
      </w:r>
    </w:p>
    <w:p w14:paraId="63A01330" w14:textId="1CB584DD" w:rsidR="00176527" w:rsidRDefault="00176527" w:rsidP="00176527">
      <w:pPr>
        <w:pStyle w:val="VorbemerkungUnterkapitel"/>
      </w:pPr>
      <w:r>
        <w:t>…vorhanden</w:t>
      </w:r>
    </w:p>
    <w:p w14:paraId="77CBD59F" w14:textId="77777777" w:rsidR="00176527" w:rsidRPr="00B577B8" w:rsidRDefault="00176527" w:rsidP="00176527">
      <w:pPr>
        <w:pStyle w:val="LDHandlungsschritt"/>
        <w:numPr>
          <w:ilvl w:val="0"/>
          <w:numId w:val="23"/>
        </w:numPr>
      </w:pPr>
      <w:r w:rsidRPr="00240CCD">
        <w:t xml:space="preserve">Klicken Sie im Bereich </w:t>
      </w:r>
      <w:r w:rsidRPr="001D6BE6">
        <w:rPr>
          <w:rStyle w:val="LDProgrammelement"/>
        </w:rPr>
        <w:t>Zuzuordnende Einträge</w:t>
      </w:r>
      <w:r w:rsidRPr="00240CCD">
        <w:t xml:space="preserve"> in das Kontrollkästchen vor dem SAP-Lehrer, den Sie neu </w:t>
      </w:r>
      <w:r>
        <w:t xml:space="preserve">in die LUSD aufnehmen möchten. </w:t>
      </w:r>
    </w:p>
    <w:p w14:paraId="61CF3D94" w14:textId="77A5DA96" w:rsidR="00176527" w:rsidRPr="00B577B8" w:rsidRDefault="00176527" w:rsidP="00176527">
      <w:pPr>
        <w:pStyle w:val="LDHandlungsschritt"/>
      </w:pPr>
      <w:r>
        <w:t>Klicken Sie auf</w:t>
      </w:r>
      <w:r w:rsidRPr="00240CCD">
        <w:t xml:space="preserve">  </w:t>
      </w:r>
      <w:r>
        <w:rPr>
          <w:noProof/>
        </w:rPr>
        <w:drawing>
          <wp:inline distT="0" distB="0" distL="0" distR="0" wp14:anchorId="1C074D45" wp14:editId="5F2BFE85">
            <wp:extent cx="770400" cy="144000"/>
            <wp:effectExtent l="0" t="0" r="0" b="8890"/>
            <wp:docPr id="81" name="Grafik 135" descr="Schaltfläch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Grafik 135" descr="Schaltfläche Hinzufügen"/>
                    <pic:cNvPicPr>
                      <a:picLocks noChangeAspect="1"/>
                    </pic:cNvPicPr>
                  </pic:nvPicPr>
                  <pic:blipFill rotWithShape="1">
                    <a:blip r:embed="rId24"/>
                    <a:srcRect l="7840" t="33601" r="50769" b="30405"/>
                    <a:stretch/>
                  </pic:blipFill>
                  <pic:spPr>
                    <a:xfrm>
                      <a:off x="0" y="0"/>
                      <a:ext cx="770400" cy="144000"/>
                    </a:xfrm>
                    <a:prstGeom prst="rect">
                      <a:avLst/>
                    </a:prstGeom>
                  </pic:spPr>
                </pic:pic>
              </a:graphicData>
            </a:graphic>
          </wp:inline>
        </w:drawing>
      </w:r>
      <w:r w:rsidRPr="00240CCD">
        <w:t xml:space="preserve">. Es erscheint die Webseite </w:t>
      </w:r>
      <w:r w:rsidRPr="00671023">
        <w:rPr>
          <w:rStyle w:val="LDProgrammelement"/>
        </w:rPr>
        <w:t>Personal &gt; Personalbasisdaten &gt; Personenbezogen</w:t>
      </w:r>
      <w:r w:rsidRPr="00240CCD">
        <w:t xml:space="preserve"> mit den aus SAP übernommenen D</w:t>
      </w:r>
      <w:r>
        <w:t>aten.</w:t>
      </w:r>
    </w:p>
    <w:p w14:paraId="667A4AAD" w14:textId="77777777" w:rsidR="00176527" w:rsidRPr="00B577B8" w:rsidRDefault="00176527" w:rsidP="00176527">
      <w:pPr>
        <w:pStyle w:val="LDHandlungsschritt"/>
      </w:pPr>
      <w:r w:rsidRPr="00240CCD">
        <w:t xml:space="preserve">Geben Sie im Feld </w:t>
      </w:r>
      <w:r w:rsidRPr="00176527">
        <w:rPr>
          <w:rStyle w:val="LDProgrammelement"/>
        </w:rPr>
        <w:t>Schulinternes Kürzel</w:t>
      </w:r>
      <w:r>
        <w:t xml:space="preserve"> ein Kürzel ein.</w:t>
      </w:r>
    </w:p>
    <w:p w14:paraId="7C8FCEF9" w14:textId="0A08187E" w:rsidR="00176527" w:rsidRPr="00B577B8" w:rsidRDefault="00176527" w:rsidP="00176527">
      <w:pPr>
        <w:pStyle w:val="LDHandlungsschritt"/>
      </w:pPr>
      <w:r w:rsidRPr="00F64DD0">
        <w:t xml:space="preserve">Klicken Sie auf </w:t>
      </w:r>
      <w:r w:rsidRPr="00176527">
        <w:rPr>
          <w:rStyle w:val="LDProgrammelement"/>
        </w:rPr>
        <w:t>speichern</w:t>
      </w:r>
      <w:r>
        <w:rPr>
          <w:rStyle w:val="LDProgrammelement"/>
        </w:rPr>
        <w:t xml:space="preserve">. </w:t>
      </w:r>
      <w:r w:rsidRPr="00B577B8">
        <w:t>Die</w:t>
      </w:r>
      <w:r w:rsidRPr="00240CCD">
        <w:t xml:space="preserve"> Lehrkraft wurde aus SAP in die LUSD übernommen. Sie erkennen dies an der SAP-Personalnummer.</w:t>
      </w:r>
    </w:p>
    <w:p w14:paraId="34041786" w14:textId="1678CF41" w:rsidR="00176527" w:rsidRPr="00466FBB" w:rsidRDefault="00176527" w:rsidP="00176527">
      <w:pPr>
        <w:pStyle w:val="LDHandlungsschritt"/>
        <w:rPr>
          <w:b/>
          <w:bCs/>
          <w:sz w:val="24"/>
          <w:szCs w:val="24"/>
        </w:rPr>
      </w:pPr>
      <w:r w:rsidRPr="00F64DD0">
        <w:t xml:space="preserve">Klicken Sie auf </w:t>
      </w:r>
      <w:r w:rsidRPr="00176527">
        <w:rPr>
          <w:rStyle w:val="LDProgrammelement"/>
        </w:rPr>
        <w:t>schließen</w:t>
      </w:r>
      <w:r w:rsidRPr="00F64DD0">
        <w:t>.</w:t>
      </w:r>
    </w:p>
    <w:p w14:paraId="141F5F88" w14:textId="1D498063" w:rsidR="00176527" w:rsidRDefault="00176527" w:rsidP="00176527">
      <w:pPr>
        <w:pStyle w:val="VorbemerkungUnterkapitel"/>
      </w:pPr>
      <w:r>
        <w:t>…nicht vorhanden</w:t>
      </w:r>
    </w:p>
    <w:p w14:paraId="1A22523F" w14:textId="3237AB38" w:rsidR="00176527" w:rsidRPr="00DC774D" w:rsidRDefault="00176527" w:rsidP="00176527">
      <w:pPr>
        <w:pStyle w:val="LDHandlungsschritt"/>
        <w:numPr>
          <w:ilvl w:val="0"/>
          <w:numId w:val="24"/>
        </w:numPr>
      </w:pPr>
      <w:r>
        <w:t>N</w:t>
      </w:r>
      <w:r w:rsidRPr="00DC774D">
        <w:t>ehmen Sie die unterrichtende Person</w:t>
      </w:r>
      <w:r w:rsidRPr="00671023">
        <w:rPr>
          <w:rStyle w:val="bedienelement"/>
          <w:sz w:val="24"/>
          <w:szCs w:val="24"/>
        </w:rPr>
        <w:t xml:space="preserve"> </w:t>
      </w:r>
      <w:r w:rsidRPr="00240CCD">
        <w:t>auf der Webseite</w:t>
      </w:r>
      <w:r w:rsidRPr="00671023">
        <w:rPr>
          <w:rStyle w:val="bedienelement"/>
          <w:sz w:val="24"/>
          <w:szCs w:val="24"/>
        </w:rPr>
        <w:t xml:space="preserve"> </w:t>
      </w:r>
      <w:r w:rsidRPr="00176527">
        <w:rPr>
          <w:rStyle w:val="LDProgrammelement"/>
        </w:rPr>
        <w:t>personal &gt; personalbasisdaten &gt; personenbezogen</w:t>
      </w:r>
      <w:r w:rsidRPr="00671023">
        <w:rPr>
          <w:rStyle w:val="bedienelement"/>
          <w:sz w:val="24"/>
          <w:szCs w:val="24"/>
        </w:rPr>
        <w:t xml:space="preserve"> </w:t>
      </w:r>
      <w:r w:rsidRPr="00804EB1">
        <w:rPr>
          <w:rStyle w:val="LDAuflistunginTabelleZchn"/>
        </w:rPr>
        <w:t>über</w:t>
      </w:r>
      <w:r w:rsidRPr="00671023">
        <w:rPr>
          <w:rStyle w:val="bedienelement"/>
          <w:sz w:val="24"/>
          <w:szCs w:val="24"/>
        </w:rPr>
        <w:t xml:space="preserve"> </w:t>
      </w:r>
      <w:r>
        <w:rPr>
          <w:noProof/>
        </w:rPr>
        <w:drawing>
          <wp:inline distT="0" distB="0" distL="0" distR="0" wp14:anchorId="12F51399" wp14:editId="5EFD8908">
            <wp:extent cx="417600" cy="144000"/>
            <wp:effectExtent l="0" t="0" r="1905" b="8890"/>
            <wp:docPr id="85" name="Grafik 12" descr="Schaltfläche Personal: Hinzufügen einer neuen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Schaltfläche Personal: Hinzufügen einer neuen Person"/>
                    <pic:cNvPicPr>
                      <a:picLocks noChangeAspect="1"/>
                    </pic:cNvPicPr>
                  </pic:nvPicPr>
                  <pic:blipFill rotWithShape="1">
                    <a:blip r:embed="rId25"/>
                    <a:srcRect l="9603" t="24742" r="14547" b="16662"/>
                    <a:stretch/>
                  </pic:blipFill>
                  <pic:spPr>
                    <a:xfrm>
                      <a:off x="0" y="0"/>
                      <a:ext cx="417600" cy="144000"/>
                    </a:xfrm>
                    <a:prstGeom prst="rect">
                      <a:avLst/>
                    </a:prstGeom>
                  </pic:spPr>
                </pic:pic>
              </a:graphicData>
            </a:graphic>
          </wp:inline>
        </w:drawing>
      </w:r>
      <w:r w:rsidRPr="00671023">
        <w:rPr>
          <w:rStyle w:val="bedienelement"/>
          <w:sz w:val="24"/>
          <w:szCs w:val="24"/>
        </w:rPr>
        <w:t xml:space="preserve"> </w:t>
      </w:r>
      <w:r w:rsidRPr="00DC774D">
        <w:t>auf.</w:t>
      </w:r>
    </w:p>
    <w:p w14:paraId="31B9EE37" w14:textId="77777777" w:rsidR="00176527" w:rsidRDefault="00176527" w:rsidP="00176527">
      <w:pPr>
        <w:pStyle w:val="LDHandlungsschritt"/>
        <w:rPr>
          <w:rStyle w:val="hervorhebungrot"/>
          <w:b w:val="0"/>
          <w:bCs w:val="0"/>
          <w:color w:val="auto"/>
        </w:rPr>
      </w:pPr>
      <w:r>
        <w:rPr>
          <w:rStyle w:val="hervorhebungrot"/>
          <w:b w:val="0"/>
          <w:bCs w:val="0"/>
          <w:color w:val="auto"/>
        </w:rPr>
        <w:t>Füllen Sie alle Pflichtfelder.</w:t>
      </w:r>
    </w:p>
    <w:p w14:paraId="44F477B7" w14:textId="77777777" w:rsidR="00176527" w:rsidRDefault="00176527" w:rsidP="00176527">
      <w:pPr>
        <w:pStyle w:val="LDHandlungsschritt"/>
        <w:rPr>
          <w:rStyle w:val="hervorhebungrot"/>
          <w:b w:val="0"/>
          <w:bCs w:val="0"/>
          <w:color w:val="auto"/>
        </w:rPr>
      </w:pPr>
      <w:r>
        <w:rPr>
          <w:rStyle w:val="hervorhebungrot"/>
          <w:b w:val="0"/>
          <w:bCs w:val="0"/>
          <w:color w:val="auto"/>
        </w:rPr>
        <w:t>W</w:t>
      </w:r>
      <w:r w:rsidRPr="00C71527">
        <w:rPr>
          <w:rStyle w:val="hervorhebungrot"/>
          <w:b w:val="0"/>
          <w:bCs w:val="0"/>
          <w:color w:val="auto"/>
        </w:rPr>
        <w:t xml:space="preserve">ählen Sie im </w:t>
      </w:r>
      <w:r>
        <w:rPr>
          <w:rStyle w:val="hervorhebungrot"/>
          <w:b w:val="0"/>
          <w:bCs w:val="0"/>
          <w:color w:val="auto"/>
        </w:rPr>
        <w:t xml:space="preserve">Feld </w:t>
      </w:r>
      <w:r w:rsidRPr="00176527">
        <w:rPr>
          <w:rStyle w:val="LDProgrammelement"/>
        </w:rPr>
        <w:t>Dienstbezeichnung</w:t>
      </w:r>
      <w:r>
        <w:rPr>
          <w:rStyle w:val="hervorhebungrot"/>
          <w:b w:val="0"/>
          <w:bCs w:val="0"/>
          <w:color w:val="auto"/>
        </w:rPr>
        <w:t xml:space="preserve"> den Eintrag</w:t>
      </w:r>
    </w:p>
    <w:p w14:paraId="71A1891C" w14:textId="77777777" w:rsidR="00176527" w:rsidRDefault="00176527" w:rsidP="00176527">
      <w:pPr>
        <w:pStyle w:val="Aufzhlungweitereingerckt"/>
        <w:rPr>
          <w:rStyle w:val="hervorhebungrot"/>
          <w:b w:val="0"/>
          <w:bCs w:val="0"/>
          <w:color w:val="auto"/>
          <w:szCs w:val="24"/>
        </w:rPr>
      </w:pPr>
      <w:r w:rsidRPr="00804EB1">
        <w:rPr>
          <w:rStyle w:val="LDMeneintrag"/>
        </w:rPr>
        <w:t>Lehrer mit Lehrbefähigung nach dem Recht des Herkunftslandes</w:t>
      </w:r>
      <w:r>
        <w:rPr>
          <w:rStyle w:val="hervorhebungrot"/>
          <w:b w:val="0"/>
          <w:bCs w:val="0"/>
          <w:color w:val="auto"/>
          <w:szCs w:val="24"/>
        </w:rPr>
        <w:t xml:space="preserve"> oder</w:t>
      </w:r>
    </w:p>
    <w:p w14:paraId="5D15EB02" w14:textId="77777777" w:rsidR="00176527" w:rsidRPr="00C71527" w:rsidRDefault="00176527" w:rsidP="00176527">
      <w:pPr>
        <w:pStyle w:val="Aufzhlungweitereingerckt"/>
        <w:rPr>
          <w:rStyle w:val="hervorhebungrot"/>
          <w:b w:val="0"/>
          <w:bCs w:val="0"/>
          <w:color w:val="auto"/>
          <w:szCs w:val="24"/>
        </w:rPr>
      </w:pPr>
      <w:r w:rsidRPr="00804EB1">
        <w:rPr>
          <w:rStyle w:val="LDMeneintrag"/>
        </w:rPr>
        <w:t>Lehrerin mit Lehrbefähigung nach dem Recht des Herkunftslandes</w:t>
      </w:r>
      <w:r>
        <w:rPr>
          <w:rStyle w:val="hervorhebungrot"/>
          <w:b w:val="0"/>
          <w:bCs w:val="0"/>
          <w:color w:val="auto"/>
          <w:szCs w:val="24"/>
        </w:rPr>
        <w:t>.</w:t>
      </w:r>
    </w:p>
    <w:p w14:paraId="2CE5A509" w14:textId="77777777" w:rsidR="00176527" w:rsidRDefault="00176527" w:rsidP="00176527">
      <w:pPr>
        <w:pStyle w:val="LDTextinhaltweitereingerckt"/>
      </w:pPr>
      <w:r>
        <w:rPr>
          <w:noProof/>
          <w:lang w:eastAsia="de-DE"/>
        </w:rPr>
        <w:drawing>
          <wp:inline distT="0" distB="0" distL="0" distR="0" wp14:anchorId="3F7ED771" wp14:editId="0925EBD3">
            <wp:extent cx="5400000" cy="2466000"/>
            <wp:effectExtent l="19050" t="19050" r="10795" b="10795"/>
            <wp:docPr id="86" name="Grafik 86"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Grafik 86" descr="Das Bild visualisiert das im Text Beschriebene. "/>
                    <pic:cNvPicPr/>
                  </pic:nvPicPr>
                  <pic:blipFill rotWithShape="1">
                    <a:blip r:embed="rId26">
                      <a:extLst>
                        <a:ext uri="{28A0092B-C50C-407E-A947-70E740481C1C}">
                          <a14:useLocalDpi xmlns:a14="http://schemas.microsoft.com/office/drawing/2010/main" val="0"/>
                        </a:ext>
                      </a:extLst>
                    </a:blip>
                    <a:srcRect b="14975"/>
                    <a:stretch/>
                  </pic:blipFill>
                  <pic:spPr bwMode="auto">
                    <a:xfrm>
                      <a:off x="0" y="0"/>
                      <a:ext cx="5400000" cy="2466000"/>
                    </a:xfrm>
                    <a:prstGeom prst="rect">
                      <a:avLst/>
                    </a:prstGeom>
                    <a:ln>
                      <a:solidFill>
                        <a:srgbClr val="14006E"/>
                      </a:solidFill>
                    </a:ln>
                    <a:extLst>
                      <a:ext uri="{53640926-AAD7-44D8-BBD7-CCE9431645EC}">
                        <a14:shadowObscured xmlns:a14="http://schemas.microsoft.com/office/drawing/2010/main"/>
                      </a:ext>
                    </a:extLst>
                  </pic:spPr>
                </pic:pic>
              </a:graphicData>
            </a:graphic>
          </wp:inline>
        </w:drawing>
      </w:r>
    </w:p>
    <w:p w14:paraId="00F92709" w14:textId="0B67EBBE" w:rsidR="00176527" w:rsidRDefault="00176527" w:rsidP="00176527">
      <w:pPr>
        <w:pStyle w:val="LDBildunterschrift"/>
        <w:ind w:left="992"/>
      </w:pPr>
      <w:bookmarkStart w:id="59" w:name="_Toc210131799"/>
      <w:bookmarkStart w:id="60" w:name="_Toc229733234"/>
      <w:r>
        <w:t xml:space="preserve">Abb. </w:t>
      </w:r>
      <w:r>
        <w:fldChar w:fldCharType="begin"/>
      </w:r>
      <w:r>
        <w:instrText xml:space="preserve"> SEQ Abb. \* ARABIC </w:instrText>
      </w:r>
      <w:r>
        <w:fldChar w:fldCharType="separate"/>
      </w:r>
      <w:r>
        <w:rPr>
          <w:noProof/>
        </w:rPr>
        <w:t>3</w:t>
      </w:r>
      <w:r>
        <w:rPr>
          <w:noProof/>
        </w:rPr>
        <w:fldChar w:fldCharType="end"/>
      </w:r>
      <w:r>
        <w:t xml:space="preserve"> Webseite Personenbezogen: Auswahl der Dienstbezeichnung</w:t>
      </w:r>
      <w:bookmarkEnd w:id="59"/>
      <w:bookmarkEnd w:id="60"/>
    </w:p>
    <w:p w14:paraId="27CF07A5" w14:textId="321FD5D4" w:rsidR="00176527" w:rsidRPr="00B33D87" w:rsidRDefault="00176527" w:rsidP="00237040">
      <w:pPr>
        <w:pStyle w:val="LDHandlungsschritt"/>
      </w:pPr>
      <w:r w:rsidRPr="00F64DD0">
        <w:t xml:space="preserve">Klicken Sie auf </w:t>
      </w:r>
      <w:r w:rsidRPr="00176527">
        <w:rPr>
          <w:rStyle w:val="LDProgrammelement"/>
        </w:rPr>
        <w:t>speichern</w:t>
      </w:r>
      <w:r>
        <w:t xml:space="preserve"> und anschließend auf </w:t>
      </w:r>
      <w:r w:rsidRPr="00176527">
        <w:rPr>
          <w:rStyle w:val="LDProgrammelement"/>
        </w:rPr>
        <w:t>schließen</w:t>
      </w:r>
      <w:r w:rsidRPr="00F64DD0">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1D6BE6" w:rsidRPr="00A77AAC" w14:paraId="0848F127" w14:textId="77777777" w:rsidTr="00710F05">
        <w:trPr>
          <w:trHeight w:val="284"/>
        </w:trPr>
        <w:tc>
          <w:tcPr>
            <w:tcW w:w="851" w:type="dxa"/>
            <w:vAlign w:val="center"/>
          </w:tcPr>
          <w:p w14:paraId="7DD052DB" w14:textId="3A4787D4" w:rsidR="001D6BE6" w:rsidRPr="00A77AAC" w:rsidRDefault="001D6BE6" w:rsidP="001D6BE6">
            <w:pPr>
              <w:pStyle w:val="LDTextinhalt"/>
            </w:pPr>
            <w:bookmarkStart w:id="61" w:name="SAP-Lehrer_neu_in_Ihren_LUSD-Personalsta"/>
            <w:bookmarkStart w:id="62" w:name="_Ref443401993"/>
            <w:bookmarkStart w:id="63" w:name="_Ref443580474"/>
            <w:bookmarkStart w:id="64" w:name="_Ref443580605"/>
            <w:bookmarkStart w:id="65" w:name="_Ref44318098"/>
            <w:bookmarkStart w:id="66" w:name="_Ref44318159"/>
            <w:bookmarkStart w:id="67" w:name="_Toc111470535"/>
            <w:bookmarkStart w:id="68" w:name="_Ref443400581"/>
            <w:bookmarkStart w:id="69" w:name="_Ref443400596"/>
            <w:bookmarkEnd w:id="61"/>
            <w:commentRangeStart w:id="70"/>
            <w:r>
              <w:rPr>
                <w:noProof/>
                <w:lang w:eastAsia="de-DE"/>
              </w:rPr>
              <w:drawing>
                <wp:inline distT="0" distB="0" distL="0" distR="0" wp14:anchorId="6532AC1A" wp14:editId="64014459">
                  <wp:extent cx="288000" cy="288000"/>
                  <wp:effectExtent l="0" t="0" r="0" b="0"/>
                  <wp:docPr id="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0B500AF7" w14:textId="77777777" w:rsidR="001D6BE6" w:rsidRPr="00476A21" w:rsidRDefault="001D6BE6" w:rsidP="001D6BE6">
            <w:pPr>
              <w:pStyle w:val="LDTextinhalt"/>
              <w:rPr>
                <w:rStyle w:val="hervorhebunggrn"/>
              </w:rPr>
            </w:pPr>
            <w:r>
              <w:rPr>
                <w:rStyle w:val="hervorhebunggrn"/>
              </w:rPr>
              <w:t>Hinweis</w:t>
            </w:r>
          </w:p>
          <w:p w14:paraId="18C15490" w14:textId="77777777" w:rsidR="001D6BE6" w:rsidRDefault="001D6BE6" w:rsidP="001D6BE6">
            <w:pPr>
              <w:rPr>
                <w:szCs w:val="24"/>
              </w:rPr>
            </w:pPr>
            <w:r>
              <w:rPr>
                <w:szCs w:val="24"/>
              </w:rPr>
              <w:t>J</w:t>
            </w:r>
            <w:r w:rsidRPr="00240CCD">
              <w:rPr>
                <w:szCs w:val="24"/>
              </w:rPr>
              <w:t>e nachdem in wessen Verantwortung der HSU stattfindet</w:t>
            </w:r>
            <w:r>
              <w:rPr>
                <w:szCs w:val="24"/>
              </w:rPr>
              <w:t xml:space="preserve">, sind anschließend in der LUSD </w:t>
            </w:r>
            <w:r w:rsidRPr="00240CCD">
              <w:rPr>
                <w:szCs w:val="24"/>
              </w:rPr>
              <w:t>unterschiedliche Arbeiten notwendig:</w:t>
            </w:r>
          </w:p>
          <w:p w14:paraId="4BD5DFF2" w14:textId="77777777" w:rsidR="001D6BE6" w:rsidRPr="00240CCD" w:rsidRDefault="001D6BE6" w:rsidP="001D6BE6">
            <w:pPr>
              <w:pStyle w:val="Aufzhlungbndig"/>
              <w:rPr>
                <w:szCs w:val="24"/>
              </w:rPr>
            </w:pPr>
            <w:r w:rsidRPr="00240CCD">
              <w:t xml:space="preserve">HSU in Verantwortung des Landes </w:t>
            </w:r>
            <w:r w:rsidRPr="00476A21">
              <w:rPr>
                <w:rStyle w:val="LDwichtigerText"/>
              </w:rPr>
              <w:t>Hessen</w:t>
            </w:r>
            <w:r>
              <w:rPr>
                <w:rStyle w:val="LDwichtigerText"/>
              </w:rPr>
              <w:t xml:space="preserve"> pflegen</w:t>
            </w:r>
            <w:r w:rsidRPr="00A25046">
              <w:t xml:space="preserve"> (</w:t>
            </w:r>
            <w:r w:rsidRPr="00DF13CB">
              <w:t>Kapitel</w:t>
            </w:r>
            <w:r>
              <w:rPr>
                <w:rStyle w:val="LDLink"/>
              </w:rPr>
              <w:t xml:space="preserve"> </w:t>
            </w:r>
            <w:r>
              <w:rPr>
                <w:rStyle w:val="LDLink"/>
              </w:rPr>
              <w:fldChar w:fldCharType="begin"/>
            </w:r>
            <w:r>
              <w:rPr>
                <w:rStyle w:val="LDLink"/>
              </w:rPr>
              <w:instrText xml:space="preserve"> REF _Ref229733630 \r \h </w:instrText>
            </w:r>
            <w:r>
              <w:rPr>
                <w:rStyle w:val="LDLink"/>
              </w:rPr>
            </w:r>
            <w:r>
              <w:rPr>
                <w:rStyle w:val="LDLink"/>
              </w:rPr>
              <w:fldChar w:fldCharType="separate"/>
            </w:r>
            <w:r>
              <w:rPr>
                <w:rStyle w:val="LDLink"/>
              </w:rPr>
              <w:t>3.2</w:t>
            </w:r>
            <w:r>
              <w:rPr>
                <w:rStyle w:val="LDLink"/>
              </w:rPr>
              <w:fldChar w:fldCharType="end"/>
            </w:r>
            <w:r w:rsidRPr="00A25046">
              <w:t>)</w:t>
            </w:r>
          </w:p>
          <w:p w14:paraId="7FB971A0" w14:textId="66FD1344" w:rsidR="001D6BE6" w:rsidRPr="00A77AAC" w:rsidRDefault="001D6BE6" w:rsidP="001D6BE6">
            <w:pPr>
              <w:pStyle w:val="Aufzhlungbndig"/>
            </w:pPr>
            <w:r w:rsidRPr="00240CCD">
              <w:t xml:space="preserve">HSU in Verantwortung </w:t>
            </w:r>
            <w:r>
              <w:t xml:space="preserve">eines </w:t>
            </w:r>
            <w:r w:rsidRPr="001D6BE6">
              <w:rPr>
                <w:rStyle w:val="LDwichtigerText"/>
              </w:rPr>
              <w:t>Herkunftslandes</w:t>
            </w:r>
            <w:r>
              <w:rPr>
                <w:rStyle w:val="LDwichtigerText"/>
              </w:rPr>
              <w:t xml:space="preserve"> pflegen </w:t>
            </w:r>
            <w:r w:rsidRPr="00A25046">
              <w:t>(</w:t>
            </w:r>
            <w:r w:rsidRPr="00DF13CB">
              <w:t xml:space="preserve">Kapitel </w:t>
            </w:r>
            <w:r w:rsidRPr="00602E57">
              <w:rPr>
                <w:rStyle w:val="LDLink"/>
              </w:rPr>
              <w:fldChar w:fldCharType="begin"/>
            </w:r>
            <w:r w:rsidRPr="00602E57">
              <w:rPr>
                <w:rStyle w:val="LDLink"/>
              </w:rPr>
              <w:instrText xml:space="preserve"> REF _Ref84337813 \r \h </w:instrText>
            </w:r>
            <w:r>
              <w:rPr>
                <w:rStyle w:val="LDLink"/>
              </w:rPr>
              <w:instrText xml:space="preserve"> \* MERGEFORMAT </w:instrText>
            </w:r>
            <w:r w:rsidRPr="00602E57">
              <w:rPr>
                <w:rStyle w:val="LDLink"/>
              </w:rPr>
            </w:r>
            <w:r w:rsidRPr="00602E57">
              <w:rPr>
                <w:rStyle w:val="LDLink"/>
              </w:rPr>
              <w:fldChar w:fldCharType="separate"/>
            </w:r>
            <w:r>
              <w:rPr>
                <w:rStyle w:val="LDLink"/>
              </w:rPr>
              <w:t>3.3</w:t>
            </w:r>
            <w:r w:rsidRPr="00602E57">
              <w:rPr>
                <w:rStyle w:val="LDLink"/>
              </w:rPr>
              <w:fldChar w:fldCharType="end"/>
            </w:r>
            <w:r w:rsidRPr="00A25046">
              <w:t>)</w:t>
            </w:r>
            <w:commentRangeEnd w:id="70"/>
            <w:r>
              <w:rPr>
                <w:rStyle w:val="Kommentarzeichen"/>
                <w:color w:val="auto"/>
              </w:rPr>
              <w:commentReference w:id="70"/>
            </w:r>
          </w:p>
        </w:tc>
      </w:tr>
    </w:tbl>
    <w:p w14:paraId="72336B07" w14:textId="0B8FE308" w:rsidR="00F3569A" w:rsidRPr="00240CCD" w:rsidRDefault="00F3569A" w:rsidP="00CA2642">
      <w:pPr>
        <w:pStyle w:val="berschrift3"/>
      </w:pPr>
      <w:bookmarkStart w:id="71" w:name="_Toc210131783"/>
      <w:bookmarkStart w:id="72" w:name="_Ref229733630"/>
      <w:bookmarkStart w:id="73" w:name="_Toc229734058"/>
      <w:r w:rsidRPr="00240CCD">
        <w:t>HSU an Ihrer Schule - in Verantwortung des Landes Hessen</w:t>
      </w:r>
      <w:bookmarkEnd w:id="62"/>
      <w:bookmarkEnd w:id="63"/>
      <w:bookmarkEnd w:id="64"/>
      <w:r w:rsidR="00F732B5" w:rsidRPr="00240CCD">
        <w:t xml:space="preserve"> </w:t>
      </w:r>
      <w:r w:rsidR="006E66C6" w:rsidRPr="00240CCD">
        <w:t>pflegen</w:t>
      </w:r>
      <w:bookmarkEnd w:id="65"/>
      <w:bookmarkEnd w:id="66"/>
      <w:bookmarkEnd w:id="67"/>
      <w:bookmarkEnd w:id="71"/>
      <w:bookmarkEnd w:id="72"/>
      <w:bookmarkEnd w:id="73"/>
    </w:p>
    <w:p w14:paraId="399DEA06" w14:textId="2DDA0E51" w:rsidR="00F3569A" w:rsidRDefault="00F3569A" w:rsidP="00C71527">
      <w:pPr>
        <w:pStyle w:val="LDTextinhalteingerckt"/>
      </w:pPr>
      <w:r w:rsidRPr="00240CCD">
        <w:t xml:space="preserve">Wenn Ihre Schule </w:t>
      </w:r>
      <w:r w:rsidR="00BE66F6" w:rsidRPr="00240CCD">
        <w:t>h</w:t>
      </w:r>
      <w:r w:rsidRPr="00240CCD">
        <w:t xml:space="preserve">erkunftssprachlichen Unterricht in </w:t>
      </w:r>
      <w:r w:rsidRPr="00237040">
        <w:rPr>
          <w:rStyle w:val="LDwichtigerText"/>
        </w:rPr>
        <w:t>Verantwortung des Landes Hessen</w:t>
      </w:r>
      <w:r w:rsidRPr="00240CCD">
        <w:rPr>
          <w:b/>
        </w:rPr>
        <w:t xml:space="preserve"> </w:t>
      </w:r>
      <w:r w:rsidRPr="00240CCD">
        <w:t xml:space="preserve">anbietet, sind </w:t>
      </w:r>
      <w:r w:rsidR="00AD2C51" w:rsidRPr="00240CCD">
        <w:t xml:space="preserve">von Ihnen </w:t>
      </w:r>
      <w:r w:rsidRPr="00240CCD">
        <w:t>in der LUSD folgende Arbeiten durchzuführen:</w:t>
      </w:r>
    </w:p>
    <w:p w14:paraId="2163F31F" w14:textId="6B916E17" w:rsidR="00237040" w:rsidRDefault="00237040" w:rsidP="00237040">
      <w:pPr>
        <w:pStyle w:val="Aufzhlungeingerckt"/>
      </w:pPr>
      <w:r>
        <w:t>HSU-Kurse anlegen (</w:t>
      </w:r>
      <w:r w:rsidRPr="00DE3F81">
        <w:t xml:space="preserve">Kapitel </w:t>
      </w:r>
      <w:r w:rsidRPr="00602E57">
        <w:rPr>
          <w:rStyle w:val="LDLink"/>
        </w:rPr>
        <w:fldChar w:fldCharType="begin"/>
      </w:r>
      <w:r w:rsidRPr="00602E57">
        <w:rPr>
          <w:rStyle w:val="LDLink"/>
        </w:rPr>
        <w:instrText xml:space="preserve"> REF _Ref84337950 \r \h </w:instrText>
      </w:r>
      <w:r>
        <w:rPr>
          <w:rStyle w:val="LDLink"/>
        </w:rPr>
        <w:instrText xml:space="preserve"> \* MERGEFORMAT </w:instrText>
      </w:r>
      <w:r w:rsidRPr="00602E57">
        <w:rPr>
          <w:rStyle w:val="LDLink"/>
        </w:rPr>
      </w:r>
      <w:r w:rsidRPr="00602E57">
        <w:rPr>
          <w:rStyle w:val="LDLink"/>
        </w:rPr>
        <w:fldChar w:fldCharType="separate"/>
      </w:r>
      <w:r w:rsidR="001D6BE6">
        <w:rPr>
          <w:rStyle w:val="LDLink"/>
        </w:rPr>
        <w:t>3.2.1</w:t>
      </w:r>
      <w:r w:rsidRPr="00602E57">
        <w:rPr>
          <w:rStyle w:val="LDLink"/>
        </w:rPr>
        <w:fldChar w:fldCharType="end"/>
      </w:r>
      <w:r>
        <w:t>)</w:t>
      </w:r>
    </w:p>
    <w:p w14:paraId="3D8B5912" w14:textId="43DAC563" w:rsidR="00237040" w:rsidRDefault="00237040" w:rsidP="00237040">
      <w:pPr>
        <w:pStyle w:val="Aufzhlungeingerckt"/>
      </w:pPr>
      <w:r w:rsidRPr="00240CCD">
        <w:t>Ihre und externe Schüler den HSU-Kursen zuordnen</w:t>
      </w:r>
      <w:r>
        <w:t xml:space="preserve"> (</w:t>
      </w:r>
      <w:r w:rsidRPr="00DE3F81">
        <w:t xml:space="preserve">Kapitel </w:t>
      </w:r>
      <w:r w:rsidRPr="0015543F">
        <w:rPr>
          <w:rStyle w:val="LDLink"/>
        </w:rPr>
        <w:fldChar w:fldCharType="begin"/>
      </w:r>
      <w:r w:rsidRPr="0015543F">
        <w:rPr>
          <w:rStyle w:val="LDLink"/>
        </w:rPr>
        <w:instrText xml:space="preserve"> REF _Ref32243305 \r \h  \* MERGEFORMAT </w:instrText>
      </w:r>
      <w:r w:rsidRPr="0015543F">
        <w:rPr>
          <w:rStyle w:val="LDLink"/>
        </w:rPr>
      </w:r>
      <w:r w:rsidRPr="0015543F">
        <w:rPr>
          <w:rStyle w:val="LDLink"/>
        </w:rPr>
        <w:fldChar w:fldCharType="separate"/>
      </w:r>
      <w:r w:rsidR="001D6BE6">
        <w:rPr>
          <w:rStyle w:val="LDLink"/>
        </w:rPr>
        <w:t>3.2.2</w:t>
      </w:r>
      <w:r w:rsidRPr="0015543F">
        <w:rPr>
          <w:rStyle w:val="LDLink"/>
        </w:rPr>
        <w:fldChar w:fldCharType="end"/>
      </w:r>
      <w:r>
        <w:t>)</w:t>
      </w:r>
    </w:p>
    <w:p w14:paraId="08F7F6B2" w14:textId="552213BD" w:rsidR="00237040" w:rsidRDefault="00237040" w:rsidP="00237040">
      <w:pPr>
        <w:pStyle w:val="Aufzhlungeingerckt"/>
      </w:pPr>
      <w:r>
        <w:t>Zeugnis</w:t>
      </w:r>
      <w:r w:rsidRPr="00240CCD">
        <w:t>vermerke für Ihre und externe Schüler erfassen</w:t>
      </w:r>
      <w:r>
        <w:t xml:space="preserve"> (</w:t>
      </w:r>
      <w:r w:rsidRPr="00DE3F81">
        <w:t xml:space="preserve">Kapitel </w:t>
      </w:r>
      <w:r w:rsidRPr="00325602">
        <w:rPr>
          <w:rStyle w:val="LDLink"/>
        </w:rPr>
        <w:fldChar w:fldCharType="begin"/>
      </w:r>
      <w:r w:rsidRPr="00325602">
        <w:rPr>
          <w:rStyle w:val="LDLink"/>
        </w:rPr>
        <w:instrText xml:space="preserve"> REF _Ref44402194 \r \h  \* MERGEFORMAT </w:instrText>
      </w:r>
      <w:r w:rsidRPr="00325602">
        <w:rPr>
          <w:rStyle w:val="LDLink"/>
        </w:rPr>
      </w:r>
      <w:r w:rsidRPr="00325602">
        <w:rPr>
          <w:rStyle w:val="LDLink"/>
        </w:rPr>
        <w:fldChar w:fldCharType="separate"/>
      </w:r>
      <w:r w:rsidR="001D6BE6">
        <w:rPr>
          <w:rStyle w:val="LDLink"/>
        </w:rPr>
        <w:t>3.2.3</w:t>
      </w:r>
      <w:r w:rsidRPr="00325602">
        <w:rPr>
          <w:rStyle w:val="LDLink"/>
        </w:rPr>
        <w:fldChar w:fldCharType="end"/>
      </w:r>
      <w:r>
        <w:t>)</w:t>
      </w:r>
    </w:p>
    <w:p w14:paraId="2D582C1F" w14:textId="462E3E0F" w:rsidR="00BA65F8" w:rsidRPr="00C15323" w:rsidRDefault="00F3569A" w:rsidP="00237040">
      <w:pPr>
        <w:pStyle w:val="berschrift4"/>
      </w:pPr>
      <w:bookmarkStart w:id="74" w:name="_Ref443579555"/>
      <w:bookmarkStart w:id="75" w:name="_Ref84337950"/>
      <w:bookmarkStart w:id="76" w:name="_Toc111470536"/>
      <w:r w:rsidRPr="00C15323">
        <w:t>HSU-</w:t>
      </w:r>
      <w:r w:rsidR="00BA65F8" w:rsidRPr="00C15323">
        <w:t>Kurse an</w:t>
      </w:r>
      <w:r w:rsidR="00BA65F8" w:rsidRPr="00C15323">
        <w:rPr>
          <w:rStyle w:val="berschrift3Zchn"/>
        </w:rPr>
        <w:t>l</w:t>
      </w:r>
      <w:r w:rsidR="00BA65F8" w:rsidRPr="00C15323">
        <w:t>egen</w:t>
      </w:r>
      <w:bookmarkEnd w:id="56"/>
      <w:bookmarkEnd w:id="68"/>
      <w:bookmarkEnd w:id="69"/>
      <w:bookmarkEnd w:id="74"/>
      <w:bookmarkEnd w:id="75"/>
      <w:bookmarkEnd w:id="76"/>
    </w:p>
    <w:p w14:paraId="109A2D1B" w14:textId="2621DDF3" w:rsidR="00DE3F81" w:rsidRPr="00240CCD" w:rsidRDefault="000929F1" w:rsidP="00C71527">
      <w:pPr>
        <w:pStyle w:val="LDTextinhalteingerckt"/>
      </w:pPr>
      <w:r w:rsidRPr="00240CCD">
        <w:t xml:space="preserve">Legen Sie auf der Webseite </w:t>
      </w:r>
      <w:r w:rsidRPr="00671023">
        <w:rPr>
          <w:rStyle w:val="LDProgrammelement"/>
        </w:rPr>
        <w:t>Unterricht &gt; UV-Bearbeitung &gt; Kursbearbeitung</w:t>
      </w:r>
      <w:r w:rsidRPr="00240CCD">
        <w:t xml:space="preserve"> für jede Sprache </w:t>
      </w:r>
      <w:r w:rsidR="000C7675" w:rsidRPr="00240CCD">
        <w:t xml:space="preserve">Ihres </w:t>
      </w:r>
      <w:r w:rsidR="00BE66F6" w:rsidRPr="00240CCD">
        <w:t>h</w:t>
      </w:r>
      <w:r w:rsidR="000C7675" w:rsidRPr="00240CCD">
        <w:t xml:space="preserve">erkunftssprachlichen Unterrichts </w:t>
      </w:r>
      <w:r w:rsidR="002B6193" w:rsidRPr="00237040">
        <w:rPr>
          <w:rStyle w:val="LDwichtigerText"/>
        </w:rPr>
        <w:t>i</w:t>
      </w:r>
      <w:r w:rsidR="000227D8" w:rsidRPr="00237040">
        <w:rPr>
          <w:rStyle w:val="LDwichtigerText"/>
        </w:rPr>
        <w:t xml:space="preserve">n Verantwortung des </w:t>
      </w:r>
      <w:r w:rsidR="00CB5174" w:rsidRPr="00237040">
        <w:rPr>
          <w:rStyle w:val="LDwichtigerText"/>
        </w:rPr>
        <w:t>Landes Hessen</w:t>
      </w:r>
      <w:r w:rsidR="002B6193" w:rsidRPr="00240CCD">
        <w:t xml:space="preserve"> </w:t>
      </w:r>
      <w:r w:rsidR="000C7675" w:rsidRPr="00240CCD">
        <w:t xml:space="preserve">die </w:t>
      </w:r>
      <w:r w:rsidR="009C6BF8" w:rsidRPr="00240CCD">
        <w:t>benötigten</w:t>
      </w:r>
      <w:r w:rsidRPr="00240CCD">
        <w:t xml:space="preserve"> Kurs</w:t>
      </w:r>
      <w:r w:rsidR="009C6BF8" w:rsidRPr="00240CCD">
        <w:t>e</w:t>
      </w:r>
      <w:r w:rsidRPr="00240CCD">
        <w:t xml:space="preserve"> an</w:t>
      </w:r>
      <w:r w:rsidR="0061344B" w:rsidRPr="00240CCD">
        <w:t xml:space="preserve">. </w:t>
      </w:r>
    </w:p>
    <w:p w14:paraId="7703CFFA" w14:textId="464278A5" w:rsidR="002F13DA" w:rsidRPr="00240CCD" w:rsidRDefault="007158D9" w:rsidP="00237040">
      <w:pPr>
        <w:pStyle w:val="LDHandlungsschritt"/>
        <w:numPr>
          <w:ilvl w:val="0"/>
          <w:numId w:val="26"/>
        </w:numPr>
      </w:pPr>
      <w:r>
        <w:t xml:space="preserve">Klicken Sie auf </w:t>
      </w:r>
      <w:r>
        <w:rPr>
          <w:noProof/>
        </w:rPr>
        <w:drawing>
          <wp:inline distT="0" distB="0" distL="0" distR="0" wp14:anchorId="245AD53F" wp14:editId="7313CE1E">
            <wp:extent cx="770400" cy="144000"/>
            <wp:effectExtent l="0" t="0" r="0" b="8890"/>
            <wp:docPr id="32" name="Grafik 135" descr="Schaltfläch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Grafik 135" descr="Schaltfläche Hinzufügen"/>
                    <pic:cNvPicPr>
                      <a:picLocks noChangeAspect="1"/>
                    </pic:cNvPicPr>
                  </pic:nvPicPr>
                  <pic:blipFill rotWithShape="1">
                    <a:blip r:embed="rId24"/>
                    <a:srcRect l="7840" t="33601" r="50769" b="30405"/>
                    <a:stretch/>
                  </pic:blipFill>
                  <pic:spPr>
                    <a:xfrm>
                      <a:off x="0" y="0"/>
                      <a:ext cx="770400" cy="144000"/>
                    </a:xfrm>
                    <a:prstGeom prst="rect">
                      <a:avLst/>
                    </a:prstGeom>
                  </pic:spPr>
                </pic:pic>
              </a:graphicData>
            </a:graphic>
          </wp:inline>
        </w:drawing>
      </w:r>
      <w:r w:rsidR="0061344B" w:rsidRPr="00240CCD">
        <w:t xml:space="preserve">. </w:t>
      </w:r>
    </w:p>
    <w:p w14:paraId="2BD8C111" w14:textId="1B8A02CC" w:rsidR="00237040" w:rsidRDefault="0061344B" w:rsidP="00237040">
      <w:pPr>
        <w:pStyle w:val="LDHandlungsschritt"/>
      </w:pPr>
      <w:r w:rsidRPr="00240CCD">
        <w:t xml:space="preserve">Geben Sie im Dialogfenster </w:t>
      </w:r>
      <w:r w:rsidRPr="00237040">
        <w:rPr>
          <w:rStyle w:val="LDProgrammelement"/>
        </w:rPr>
        <w:t>Kurs anlegen</w:t>
      </w:r>
      <w:r w:rsidRPr="00240CCD">
        <w:t xml:space="preserve"> die gewünschten Daten ein. </w:t>
      </w:r>
      <w:r w:rsidR="000C7675" w:rsidRPr="002A4EC4">
        <w:t>Beachten Sie dab</w:t>
      </w:r>
      <w:r w:rsidR="001E2AD4" w:rsidRPr="002A4EC4">
        <w:t>ei</w:t>
      </w:r>
      <w:r w:rsidR="001E2AD4" w:rsidRPr="00DE3F81">
        <w:t xml:space="preserve"> unten</w:t>
      </w:r>
      <w:r w:rsidR="000C7675" w:rsidRPr="00DE3F81">
        <w:t>stehende Angaben zu den einzelnen Feldern.</w:t>
      </w:r>
    </w:p>
    <w:p w14:paraId="189A0848" w14:textId="77777777" w:rsidR="00237040" w:rsidRDefault="00237040">
      <w:pPr>
        <w:spacing w:before="0" w:after="200" w:line="276" w:lineRule="auto"/>
        <w:rPr>
          <w:rFonts w:eastAsia="Times New Roman" w:cs="Times New Roman"/>
          <w:lang w:eastAsia="de-DE"/>
        </w:rPr>
      </w:pPr>
      <w:r>
        <w:br w:type="page"/>
      </w:r>
    </w:p>
    <w:tbl>
      <w:tblPr>
        <w:tblW w:w="8646" w:type="dxa"/>
        <w:tblInd w:w="993" w:type="dxa"/>
        <w:tblBorders>
          <w:top w:val="single" w:sz="4" w:space="0" w:color="808080" w:themeColor="background1" w:themeShade="80"/>
          <w:bottom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560"/>
        <w:gridCol w:w="7086"/>
      </w:tblGrid>
      <w:tr w:rsidR="002A4EC4" w:rsidRPr="00EB07B9" w14:paraId="6718A435" w14:textId="77777777" w:rsidTr="00237040">
        <w:trPr>
          <w:trHeight w:val="378"/>
        </w:trPr>
        <w:tc>
          <w:tcPr>
            <w:tcW w:w="1560" w:type="dxa"/>
            <w:shd w:val="clear" w:color="auto" w:fill="D9D9D9" w:themeFill="background1" w:themeFillShade="D9"/>
          </w:tcPr>
          <w:p w14:paraId="2BFD1C0C" w14:textId="40BCB34D" w:rsidR="00B412C8" w:rsidRPr="009B10B7" w:rsidRDefault="00B412C8" w:rsidP="00CA2642">
            <w:pPr>
              <w:pStyle w:val="LDTextinhalt"/>
              <w:rPr>
                <w:rStyle w:val="LDBereichTabelle"/>
              </w:rPr>
            </w:pPr>
            <w:r w:rsidRPr="009B10B7">
              <w:rPr>
                <w:rStyle w:val="LDBereichTabelle"/>
              </w:rPr>
              <w:br w:type="page"/>
              <w:t>Feld</w:t>
            </w:r>
          </w:p>
        </w:tc>
        <w:tc>
          <w:tcPr>
            <w:tcW w:w="7086" w:type="dxa"/>
            <w:shd w:val="clear" w:color="auto" w:fill="D9D9D9" w:themeFill="background1" w:themeFillShade="D9"/>
          </w:tcPr>
          <w:p w14:paraId="2829CFE1" w14:textId="5C77F29F" w:rsidR="00B412C8" w:rsidRPr="009B10B7" w:rsidRDefault="00B412C8" w:rsidP="00CA2642">
            <w:pPr>
              <w:pStyle w:val="LDTextinhalt"/>
              <w:rPr>
                <w:rStyle w:val="LDBereichTabelle"/>
              </w:rPr>
            </w:pPr>
            <w:r w:rsidRPr="009B10B7">
              <w:rPr>
                <w:rStyle w:val="LDBereichTabelle"/>
              </w:rPr>
              <w:t>Eingabe</w:t>
            </w:r>
          </w:p>
        </w:tc>
      </w:tr>
      <w:tr w:rsidR="002A4EC4" w:rsidRPr="009572BA" w14:paraId="472E2AC4" w14:textId="77777777" w:rsidTr="00237040">
        <w:trPr>
          <w:trHeight w:val="390"/>
        </w:trPr>
        <w:tc>
          <w:tcPr>
            <w:tcW w:w="1560" w:type="dxa"/>
          </w:tcPr>
          <w:p w14:paraId="18715AE6" w14:textId="64BD33A0" w:rsidR="000E542D" w:rsidRPr="00237040" w:rsidRDefault="000E542D" w:rsidP="00CA2642">
            <w:pPr>
              <w:pStyle w:val="LDTextinhalt"/>
              <w:rPr>
                <w:rStyle w:val="LDwichtigerText"/>
              </w:rPr>
            </w:pPr>
            <w:r w:rsidRPr="00237040">
              <w:rPr>
                <w:rStyle w:val="LDwichtigerText"/>
              </w:rPr>
              <w:t>Schulform</w:t>
            </w:r>
          </w:p>
        </w:tc>
        <w:tc>
          <w:tcPr>
            <w:tcW w:w="7086" w:type="dxa"/>
          </w:tcPr>
          <w:p w14:paraId="6D4C6D5A" w14:textId="4AA11463" w:rsidR="002E5106" w:rsidRPr="00893CA7" w:rsidRDefault="000E542D" w:rsidP="00237040">
            <w:pPr>
              <w:pStyle w:val="LDTextinhalt"/>
            </w:pPr>
            <w:r w:rsidRPr="00240CCD">
              <w:t xml:space="preserve">Beliebig </w:t>
            </w:r>
            <w:r w:rsidR="002E5106" w:rsidRPr="00893CA7">
              <w:t>(</w:t>
            </w:r>
            <w:r w:rsidR="00893CA7" w:rsidRPr="00893CA7">
              <w:t xml:space="preserve">Bitte Schulform auswählen, </w:t>
            </w:r>
            <w:r w:rsidR="002E5106" w:rsidRPr="00893CA7">
              <w:t>z. B. G – Grundschule</w:t>
            </w:r>
            <w:r w:rsidR="00893CA7" w:rsidRPr="00893CA7">
              <w:t>.</w:t>
            </w:r>
            <w:r w:rsidR="002E5106" w:rsidRPr="00893CA7">
              <w:t>)</w:t>
            </w:r>
          </w:p>
          <w:p w14:paraId="3AD637F9" w14:textId="716516C5" w:rsidR="002A4EC4" w:rsidRPr="002F13DA" w:rsidRDefault="000E542D" w:rsidP="00237040">
            <w:pPr>
              <w:pStyle w:val="LDTextinhalt"/>
            </w:pPr>
            <w:r w:rsidRPr="00240CCD">
              <w:t xml:space="preserve">Diese Eingabe dient dazu, dass die Fremdsprache dieses Kurses auf der Webseite </w:t>
            </w:r>
            <w:r w:rsidRPr="00671023">
              <w:rPr>
                <w:rStyle w:val="LDProgrammelement"/>
              </w:rPr>
              <w:t>Schülerbasisdaten &gt; Qualifikationen</w:t>
            </w:r>
            <w:r w:rsidRPr="00240CCD">
              <w:t xml:space="preserve"> – Register </w:t>
            </w:r>
            <w:r w:rsidRPr="00237040">
              <w:rPr>
                <w:rStyle w:val="LDProgrammelement"/>
              </w:rPr>
              <w:t>Fremdsprachen</w:t>
            </w:r>
            <w:r w:rsidRPr="00240CCD">
              <w:t xml:space="preserve"> im unteren Bereich erscheint. </w:t>
            </w:r>
            <w:r w:rsidRPr="002F13DA">
              <w:t xml:space="preserve">Mit dem Eintrag: </w:t>
            </w:r>
            <w:r w:rsidRPr="0007562E">
              <w:rPr>
                <w:rStyle w:val="LDMeneintrag"/>
              </w:rPr>
              <w:t>Übergreifend</w:t>
            </w:r>
            <w:r w:rsidR="00893CA7">
              <w:t xml:space="preserve"> funktioniert dies </w:t>
            </w:r>
            <w:r w:rsidRPr="002F13DA">
              <w:t>nicht.</w:t>
            </w:r>
          </w:p>
        </w:tc>
      </w:tr>
      <w:tr w:rsidR="002A4EC4" w:rsidRPr="009572BA" w14:paraId="142FCE9E" w14:textId="77777777" w:rsidTr="00237040">
        <w:trPr>
          <w:trHeight w:val="390"/>
        </w:trPr>
        <w:tc>
          <w:tcPr>
            <w:tcW w:w="1560" w:type="dxa"/>
          </w:tcPr>
          <w:p w14:paraId="1E2A3B04" w14:textId="1066E43E" w:rsidR="001C42C3" w:rsidRPr="00237040" w:rsidRDefault="000E542D" w:rsidP="00CA2642">
            <w:pPr>
              <w:pStyle w:val="LDTextinhalt"/>
              <w:rPr>
                <w:rStyle w:val="LDwichtigerText"/>
              </w:rPr>
            </w:pPr>
            <w:r w:rsidRPr="00237040">
              <w:rPr>
                <w:rStyle w:val="LDwichtigerText"/>
              </w:rPr>
              <w:t>Stufe</w:t>
            </w:r>
          </w:p>
          <w:p w14:paraId="106D2813" w14:textId="101B9907" w:rsidR="000E542D" w:rsidRPr="00237040" w:rsidRDefault="00893CA7" w:rsidP="00CA2642">
            <w:pPr>
              <w:pStyle w:val="LDTextinhalt"/>
              <w:rPr>
                <w:rStyle w:val="LDwichtigerText"/>
              </w:rPr>
            </w:pPr>
            <w:r w:rsidRPr="00237040">
              <w:rPr>
                <w:rStyle w:val="LDwichtigerText"/>
              </w:rPr>
              <w:t>Kurs für</w:t>
            </w:r>
          </w:p>
        </w:tc>
        <w:tc>
          <w:tcPr>
            <w:tcW w:w="7086" w:type="dxa"/>
          </w:tcPr>
          <w:p w14:paraId="19EA5DBF" w14:textId="38F745A0" w:rsidR="001C42C3" w:rsidRPr="002F13DA" w:rsidRDefault="000E542D" w:rsidP="00237040">
            <w:pPr>
              <w:pStyle w:val="LDTextinhalt"/>
            </w:pPr>
            <w:r w:rsidRPr="002F13DA">
              <w:t>Übergreifend</w:t>
            </w:r>
          </w:p>
          <w:p w14:paraId="46A71DD2" w14:textId="6C13BE1B" w:rsidR="002A4EC4" w:rsidRPr="002F13DA" w:rsidRDefault="000E542D" w:rsidP="00237040">
            <w:pPr>
              <w:pStyle w:val="LDTextinhalt"/>
            </w:pPr>
            <w:r w:rsidRPr="002F13DA">
              <w:t>Übergreifend</w:t>
            </w:r>
          </w:p>
        </w:tc>
      </w:tr>
      <w:tr w:rsidR="002A4EC4" w:rsidRPr="00240CCD" w14:paraId="059E34E4" w14:textId="77777777" w:rsidTr="00237040">
        <w:tc>
          <w:tcPr>
            <w:tcW w:w="1560" w:type="dxa"/>
          </w:tcPr>
          <w:p w14:paraId="512B7CD7" w14:textId="7A3B5CF5" w:rsidR="00B412C8" w:rsidRPr="00237040" w:rsidRDefault="00B412C8" w:rsidP="00CA2642">
            <w:pPr>
              <w:pStyle w:val="LDTextinhalt"/>
              <w:rPr>
                <w:rStyle w:val="LDwichtigerText"/>
              </w:rPr>
            </w:pPr>
            <w:r w:rsidRPr="00237040">
              <w:rPr>
                <w:rStyle w:val="LDwichtigerText"/>
              </w:rPr>
              <w:t>Fach</w:t>
            </w:r>
          </w:p>
        </w:tc>
        <w:tc>
          <w:tcPr>
            <w:tcW w:w="7086" w:type="dxa"/>
          </w:tcPr>
          <w:p w14:paraId="0C612391" w14:textId="54ABC875" w:rsidR="002F13DA" w:rsidRPr="00240CCD" w:rsidRDefault="00B412C8" w:rsidP="00237040">
            <w:pPr>
              <w:pStyle w:val="LDTextinhalt"/>
            </w:pPr>
            <w:r w:rsidRPr="00240CCD">
              <w:t>eine für H</w:t>
            </w:r>
            <w:r w:rsidR="004E2EA7" w:rsidRPr="00240CCD">
              <w:t>SU vorgesehene Sprache (vgl.</w:t>
            </w:r>
            <w:r w:rsidRPr="00240CCD">
              <w:t xml:space="preserve"> Tabelle </w:t>
            </w:r>
            <w:r w:rsidR="00237040">
              <w:t xml:space="preserve">in Kapitel </w:t>
            </w:r>
            <w:r w:rsidR="00237040" w:rsidRPr="00237040">
              <w:rPr>
                <w:rStyle w:val="LDLink"/>
              </w:rPr>
              <w:fldChar w:fldCharType="begin"/>
            </w:r>
            <w:r w:rsidR="00237040" w:rsidRPr="00237040">
              <w:rPr>
                <w:rStyle w:val="LDLink"/>
              </w:rPr>
              <w:instrText xml:space="preserve"> REF _Ref31359165 \r \h </w:instrText>
            </w:r>
            <w:r w:rsidR="00237040" w:rsidRPr="00237040">
              <w:rPr>
                <w:rStyle w:val="LDLink"/>
              </w:rPr>
            </w:r>
            <w:r w:rsidR="00237040" w:rsidRPr="00237040">
              <w:rPr>
                <w:rStyle w:val="LDLink"/>
              </w:rPr>
              <w:fldChar w:fldCharType="separate"/>
            </w:r>
            <w:r w:rsidR="001D6BE6">
              <w:rPr>
                <w:rStyle w:val="LDLink"/>
              </w:rPr>
              <w:t>3.1.1</w:t>
            </w:r>
            <w:r w:rsidR="00237040" w:rsidRPr="00237040">
              <w:rPr>
                <w:rStyle w:val="LDLink"/>
              </w:rPr>
              <w:fldChar w:fldCharType="end"/>
            </w:r>
            <w:r w:rsidRPr="00240CCD">
              <w:t>)</w:t>
            </w:r>
          </w:p>
        </w:tc>
      </w:tr>
      <w:tr w:rsidR="002A4EC4" w:rsidRPr="009572BA" w14:paraId="270937F2" w14:textId="77777777" w:rsidTr="00237040">
        <w:tc>
          <w:tcPr>
            <w:tcW w:w="1560" w:type="dxa"/>
          </w:tcPr>
          <w:p w14:paraId="215FBFAF" w14:textId="5E96C5EF" w:rsidR="00B412C8" w:rsidRPr="00237040" w:rsidRDefault="00B412C8" w:rsidP="00CA2642">
            <w:pPr>
              <w:pStyle w:val="LDTextinhalt"/>
              <w:rPr>
                <w:rStyle w:val="LDwichtigerText"/>
              </w:rPr>
            </w:pPr>
            <w:r w:rsidRPr="00237040">
              <w:rPr>
                <w:rStyle w:val="LDwichtigerText"/>
              </w:rPr>
              <w:t>Stundenzahl</w:t>
            </w:r>
          </w:p>
        </w:tc>
        <w:tc>
          <w:tcPr>
            <w:tcW w:w="7086" w:type="dxa"/>
          </w:tcPr>
          <w:p w14:paraId="71496088" w14:textId="2CD54837" w:rsidR="002F13DA" w:rsidRPr="002F13DA" w:rsidRDefault="00B412C8" w:rsidP="00237040">
            <w:pPr>
              <w:pStyle w:val="LDTextinhalt"/>
            </w:pPr>
            <w:r w:rsidRPr="002F13DA">
              <w:t>Anzahl Wochenstunden des Kurses</w:t>
            </w:r>
          </w:p>
        </w:tc>
      </w:tr>
      <w:tr w:rsidR="002A4EC4" w:rsidRPr="00240CCD" w14:paraId="0954BCDE" w14:textId="77777777" w:rsidTr="00237040">
        <w:tc>
          <w:tcPr>
            <w:tcW w:w="1560" w:type="dxa"/>
          </w:tcPr>
          <w:p w14:paraId="27B4002E" w14:textId="36B28608" w:rsidR="00B412C8" w:rsidRPr="00237040" w:rsidRDefault="00B412C8" w:rsidP="00CA2642">
            <w:pPr>
              <w:pStyle w:val="LDTextinhalt"/>
              <w:rPr>
                <w:rStyle w:val="LDwichtigerText"/>
              </w:rPr>
            </w:pPr>
            <w:r w:rsidRPr="00237040">
              <w:rPr>
                <w:rStyle w:val="LDwichtigerText"/>
              </w:rPr>
              <w:t>Lehrer</w:t>
            </w:r>
          </w:p>
        </w:tc>
        <w:tc>
          <w:tcPr>
            <w:tcW w:w="7086" w:type="dxa"/>
          </w:tcPr>
          <w:p w14:paraId="3F77A034" w14:textId="2076DF40" w:rsidR="00B412C8" w:rsidRPr="00240CCD" w:rsidRDefault="004E2EA7" w:rsidP="00237040">
            <w:pPr>
              <w:pStyle w:val="LDTextinhalt"/>
            </w:pPr>
            <w:r w:rsidRPr="00240CCD">
              <w:t>u</w:t>
            </w:r>
            <w:r w:rsidR="00B412C8" w:rsidRPr="00240CCD">
              <w:t>nterrichtende Lehrkraft</w:t>
            </w:r>
          </w:p>
          <w:p w14:paraId="6B49CD45" w14:textId="12F85760" w:rsidR="004E2EA7" w:rsidRPr="00240CCD" w:rsidRDefault="00B412C8" w:rsidP="00237040">
            <w:pPr>
              <w:pStyle w:val="LDTextinhalt"/>
            </w:pPr>
            <w:r w:rsidRPr="00240CCD">
              <w:t xml:space="preserve">Zur Auswahl stehen alle Lehrer, die </w:t>
            </w:r>
            <w:r w:rsidR="009F2B2B" w:rsidRPr="00240CCD">
              <w:t xml:space="preserve">auf der Webseite </w:t>
            </w:r>
            <w:r w:rsidR="002331CD" w:rsidRPr="00671023">
              <w:rPr>
                <w:rStyle w:val="LDProgrammelement"/>
              </w:rPr>
              <w:t>Personal &gt; Personalbasisdaten &gt; Personalübersicht</w:t>
            </w:r>
            <w:r w:rsidR="002331CD" w:rsidRPr="00240CCD">
              <w:t xml:space="preserve"> </w:t>
            </w:r>
            <w:r w:rsidRPr="00240CCD">
              <w:t>als UV-relevant gekennzeichnet sind</w:t>
            </w:r>
            <w:r w:rsidR="006E66C6" w:rsidRPr="00240CCD">
              <w:t xml:space="preserve"> </w:t>
            </w:r>
            <w:r w:rsidR="00A57B5D" w:rsidRPr="00240CCD">
              <w:t xml:space="preserve"> </w:t>
            </w:r>
            <w:r w:rsidR="006E66C6" w:rsidRPr="00240CCD">
              <w:t>(</w:t>
            </w:r>
            <w:r w:rsidR="004E2EA7" w:rsidRPr="00240CCD">
              <w:t>vgl.</w:t>
            </w:r>
            <w:r w:rsidR="006E66C6" w:rsidRPr="00240CCD">
              <w:t xml:space="preserve"> Kapitel </w:t>
            </w:r>
            <w:r w:rsidR="008D72AE" w:rsidRPr="008D72AE">
              <w:rPr>
                <w:rStyle w:val="LDLink"/>
              </w:rPr>
              <w:fldChar w:fldCharType="begin"/>
            </w:r>
            <w:r w:rsidR="008D72AE" w:rsidRPr="008D72AE">
              <w:rPr>
                <w:rStyle w:val="LDLink"/>
              </w:rPr>
              <w:instrText xml:space="preserve"> REF _Ref44399222 \r \h </w:instrText>
            </w:r>
            <w:r w:rsidR="008D72AE">
              <w:rPr>
                <w:rStyle w:val="LDLink"/>
              </w:rPr>
              <w:instrText xml:space="preserve"> \* MERGEFORMAT </w:instrText>
            </w:r>
            <w:r w:rsidR="008D72AE" w:rsidRPr="008D72AE">
              <w:rPr>
                <w:rStyle w:val="LDLink"/>
              </w:rPr>
            </w:r>
            <w:r w:rsidR="008D72AE" w:rsidRPr="008D72AE">
              <w:rPr>
                <w:rStyle w:val="LDLink"/>
              </w:rPr>
              <w:fldChar w:fldCharType="separate"/>
            </w:r>
            <w:r w:rsidR="00237040">
              <w:rPr>
                <w:rStyle w:val="LDLink"/>
              </w:rPr>
              <w:t>3.1.2</w:t>
            </w:r>
            <w:r w:rsidR="008D72AE" w:rsidRPr="008D72AE">
              <w:rPr>
                <w:rStyle w:val="LDLink"/>
              </w:rPr>
              <w:fldChar w:fldCharType="end"/>
            </w:r>
            <w:r w:rsidR="006E66C6" w:rsidRPr="00237040">
              <w:t>)</w:t>
            </w:r>
            <w:r w:rsidRPr="00240CCD">
              <w:t>.</w:t>
            </w:r>
          </w:p>
        </w:tc>
      </w:tr>
      <w:tr w:rsidR="002A4EC4" w:rsidRPr="009572BA" w14:paraId="5635106E" w14:textId="77777777" w:rsidTr="00237040">
        <w:tc>
          <w:tcPr>
            <w:tcW w:w="1560" w:type="dxa"/>
          </w:tcPr>
          <w:p w14:paraId="12DE3A3D" w14:textId="0FA8FCA6" w:rsidR="00B412C8" w:rsidRPr="00237040" w:rsidRDefault="00B412C8" w:rsidP="00CA2642">
            <w:pPr>
              <w:pStyle w:val="LDTextinhalt"/>
              <w:rPr>
                <w:rStyle w:val="LDwichtigerText"/>
              </w:rPr>
            </w:pPr>
            <w:r w:rsidRPr="00237040">
              <w:rPr>
                <w:rStyle w:val="LDwichtigerText"/>
              </w:rPr>
              <w:br w:type="page"/>
              <w:t>Kursart</w:t>
            </w:r>
          </w:p>
        </w:tc>
        <w:tc>
          <w:tcPr>
            <w:tcW w:w="7086" w:type="dxa"/>
          </w:tcPr>
          <w:p w14:paraId="726CE25D" w14:textId="2504894A" w:rsidR="002F13DA" w:rsidRPr="002F13DA" w:rsidRDefault="00B412C8" w:rsidP="00237040">
            <w:pPr>
              <w:pStyle w:val="LDTextinhalt"/>
            </w:pPr>
            <w:r w:rsidRPr="002F13DA">
              <w:t>F (Freiwilliger Kurs)</w:t>
            </w:r>
          </w:p>
        </w:tc>
      </w:tr>
      <w:tr w:rsidR="002A4EC4" w:rsidRPr="009572BA" w14:paraId="167470DF" w14:textId="77777777" w:rsidTr="00237040">
        <w:tc>
          <w:tcPr>
            <w:tcW w:w="1560" w:type="dxa"/>
          </w:tcPr>
          <w:p w14:paraId="4CC43589" w14:textId="7FD1B469" w:rsidR="00B412C8" w:rsidRPr="00237040" w:rsidRDefault="00B412C8" w:rsidP="00CA2642">
            <w:pPr>
              <w:pStyle w:val="LDTextinhalt"/>
              <w:rPr>
                <w:rStyle w:val="LDwichtigerText"/>
              </w:rPr>
            </w:pPr>
            <w:r w:rsidRPr="00237040">
              <w:rPr>
                <w:rStyle w:val="LDwichtigerText"/>
              </w:rPr>
              <w:t>Kursoption</w:t>
            </w:r>
          </w:p>
        </w:tc>
        <w:tc>
          <w:tcPr>
            <w:tcW w:w="7086" w:type="dxa"/>
          </w:tcPr>
          <w:p w14:paraId="1E469FFD" w14:textId="23887FD3" w:rsidR="002F13DA" w:rsidRPr="002F13DA" w:rsidRDefault="00B412C8" w:rsidP="00237040">
            <w:pPr>
              <w:pStyle w:val="LDTextinhalt"/>
            </w:pPr>
            <w:r w:rsidRPr="002F13DA">
              <w:t xml:space="preserve">HHES </w:t>
            </w:r>
          </w:p>
        </w:tc>
      </w:tr>
    </w:tbl>
    <w:p w14:paraId="1CEE6225" w14:textId="5385F594" w:rsidR="00DD7654" w:rsidRDefault="00DD7654" w:rsidP="00146A57">
      <w:pPr>
        <w:pStyle w:val="LDHandlungsschritt"/>
      </w:pPr>
      <w:bookmarkStart w:id="77" w:name="_Ref441503188"/>
      <w:bookmarkStart w:id="78" w:name="_Ref441503211"/>
      <w:r w:rsidRPr="001E2AD4">
        <w:t>Klicken</w:t>
      </w:r>
      <w:r>
        <w:t xml:space="preserve"> Sie auf</w:t>
      </w:r>
      <w:r w:rsidR="00237040">
        <w:t xml:space="preserve"> </w:t>
      </w:r>
      <w:r w:rsidR="00237040" w:rsidRPr="00237040">
        <w:rPr>
          <w:rStyle w:val="LDProgrammelement"/>
        </w:rPr>
        <w:t>übernehmen</w:t>
      </w:r>
      <w:r w:rsidR="00237040">
        <w:rPr>
          <w:rStyle w:val="LDProgrammelement"/>
        </w:rPr>
        <w:t xml:space="preserve"> </w:t>
      </w:r>
      <w:r w:rsidR="00237040">
        <w:t xml:space="preserve">und anschließend auf </w:t>
      </w:r>
      <w:r w:rsidR="00237040" w:rsidRPr="00176527">
        <w:rPr>
          <w:rStyle w:val="LDProgrammelement"/>
        </w:rPr>
        <w:t>speichern</w:t>
      </w:r>
      <w:r w:rsidR="007158D9">
        <w:t>.</w:t>
      </w:r>
    </w:p>
    <w:p w14:paraId="552B13FE" w14:textId="77777777" w:rsidR="00237040" w:rsidRDefault="00237040" w:rsidP="00237040">
      <w:pPr>
        <w:pStyle w:val="LDTextinhalteingerckt"/>
      </w:pPr>
    </w:p>
    <w:p w14:paraId="4C10F2B7" w14:textId="3017B3C3" w:rsidR="004E2EA7" w:rsidRPr="00237040" w:rsidRDefault="008F3326" w:rsidP="00237040">
      <w:pPr>
        <w:pStyle w:val="berschrift4"/>
      </w:pPr>
      <w:bookmarkStart w:id="79" w:name="_Ref32243305"/>
      <w:bookmarkStart w:id="80" w:name="_Toc111470537"/>
      <w:bookmarkEnd w:id="77"/>
      <w:bookmarkEnd w:id="78"/>
      <w:r w:rsidRPr="007C7764">
        <w:t>Ihre und externe Schüler den HSU-Kursen zuordnen</w:t>
      </w:r>
      <w:bookmarkEnd w:id="79"/>
      <w:bookmarkEnd w:id="80"/>
    </w:p>
    <w:p w14:paraId="473E7AA2" w14:textId="3872675C" w:rsidR="002E5106" w:rsidRPr="00240CCD" w:rsidRDefault="00EB07B9" w:rsidP="00C71527">
      <w:pPr>
        <w:pStyle w:val="LDTextinhalteingerckt"/>
      </w:pPr>
      <w:r w:rsidRPr="00240CCD">
        <w:t xml:space="preserve">Ordnen Sie </w:t>
      </w:r>
      <w:r w:rsidR="005E0E54" w:rsidRPr="00240CCD">
        <w:t xml:space="preserve">alle </w:t>
      </w:r>
      <w:r w:rsidRPr="00240CCD">
        <w:t>Schüler</w:t>
      </w:r>
      <w:r w:rsidR="005E0E54" w:rsidRPr="00240CCD">
        <w:t xml:space="preserve">, die am </w:t>
      </w:r>
      <w:r w:rsidR="00BE66F6" w:rsidRPr="00240CCD">
        <w:t>h</w:t>
      </w:r>
      <w:r w:rsidR="005E0E54" w:rsidRPr="00240CCD">
        <w:t xml:space="preserve">erkunftssprachlichen Unterricht </w:t>
      </w:r>
      <w:r w:rsidR="00BD32E7" w:rsidRPr="00237040">
        <w:rPr>
          <w:rStyle w:val="LDwichtigerText"/>
        </w:rPr>
        <w:t>in Verantwortung des Landes Hessen</w:t>
      </w:r>
      <w:r w:rsidR="002B6193" w:rsidRPr="00240CCD">
        <w:t xml:space="preserve"> </w:t>
      </w:r>
      <w:r w:rsidR="005E0E54" w:rsidRPr="00240CCD">
        <w:t>an Ihrer Schule teilnehmen,</w:t>
      </w:r>
      <w:r w:rsidRPr="00240CCD">
        <w:t xml:space="preserve"> auf der Webseite </w:t>
      </w:r>
      <w:r w:rsidRPr="00671023">
        <w:rPr>
          <w:rStyle w:val="LDProgrammelement"/>
        </w:rPr>
        <w:t xml:space="preserve">Unterricht &gt; UV-Bearbeitung &gt; Schüler-Kurszuordnung </w:t>
      </w:r>
      <w:r w:rsidRPr="00240CCD">
        <w:t>den entsprechenden HSU-Kursen</w:t>
      </w:r>
      <w:r w:rsidR="00BD32E7" w:rsidRPr="00240CCD">
        <w:t xml:space="preserve"> mit der Kursart</w:t>
      </w:r>
      <w:r w:rsidR="002B6193" w:rsidRPr="00240CCD">
        <w:t xml:space="preserve"> </w:t>
      </w:r>
      <w:r w:rsidR="002B6193" w:rsidRPr="00237040">
        <w:rPr>
          <w:rStyle w:val="LDwichtigerText"/>
        </w:rPr>
        <w:t>F</w:t>
      </w:r>
      <w:r w:rsidR="00BD32E7" w:rsidRPr="00240CCD">
        <w:t xml:space="preserve"> und der Kursoption</w:t>
      </w:r>
      <w:r w:rsidR="002B6193" w:rsidRPr="00240CCD">
        <w:t xml:space="preserve"> </w:t>
      </w:r>
      <w:r w:rsidR="002B6193" w:rsidRPr="00237040">
        <w:rPr>
          <w:rStyle w:val="LDwichtigerText"/>
        </w:rPr>
        <w:t>HHES</w:t>
      </w:r>
      <w:r w:rsidR="00BD32E7" w:rsidRPr="00240CCD">
        <w:t xml:space="preserve"> </w:t>
      </w:r>
      <w:r w:rsidRPr="00240CCD">
        <w:t>zu.</w:t>
      </w:r>
      <w:r w:rsidR="00F159B5" w:rsidRPr="00240CCD">
        <w:t xml:space="preserve"> </w:t>
      </w:r>
    </w:p>
    <w:p w14:paraId="74B93D05" w14:textId="5A5017B6" w:rsidR="009F2B2B" w:rsidRDefault="004149A5" w:rsidP="00237040">
      <w:pPr>
        <w:pStyle w:val="LDTextinhalteingerckt"/>
      </w:pPr>
      <w:r w:rsidRPr="00240CCD">
        <w:t xml:space="preserve">Externe Schüler Ihrer Schule werden automatisch auf dem Register </w:t>
      </w:r>
      <w:r w:rsidRPr="00237040">
        <w:rPr>
          <w:rStyle w:val="LDProgrammelement"/>
        </w:rPr>
        <w:t xml:space="preserve">Externe </w:t>
      </w:r>
      <w:r w:rsidRPr="00240CCD">
        <w:t>angezeigt.</w:t>
      </w:r>
      <w:r w:rsidR="00441E9B" w:rsidRPr="00240CCD">
        <w:t xml:space="preserve"> </w:t>
      </w:r>
      <w:r w:rsidR="00441E9B" w:rsidRPr="00D46593">
        <w:t xml:space="preserve">Sie müssen </w:t>
      </w:r>
      <w:r w:rsidR="00BD32E7" w:rsidRPr="00D46593">
        <w:t xml:space="preserve">vorher </w:t>
      </w:r>
      <w:r w:rsidR="00441E9B" w:rsidRPr="00D46593">
        <w:t xml:space="preserve">von der „Stammschule“ </w:t>
      </w:r>
      <w:r w:rsidR="00A72957">
        <w:t xml:space="preserve">für den HSU </w:t>
      </w:r>
      <w:r w:rsidR="00441E9B" w:rsidRPr="00D46593">
        <w:t>an Ihre Schule überwiesen worden sein</w:t>
      </w:r>
      <w:r w:rsidR="00441E9B" w:rsidRPr="00240CCD">
        <w:t xml:space="preserve"> (vgl.</w:t>
      </w:r>
      <w:r w:rsidR="00F368E2">
        <w:t xml:space="preserve"> Kap. </w:t>
      </w:r>
      <w:r w:rsidR="00F368E2" w:rsidRPr="00F368E2">
        <w:rPr>
          <w:rStyle w:val="LDLink"/>
        </w:rPr>
        <w:fldChar w:fldCharType="begin"/>
      </w:r>
      <w:r w:rsidR="00F368E2" w:rsidRPr="00F368E2">
        <w:rPr>
          <w:rStyle w:val="LDLink"/>
        </w:rPr>
        <w:instrText xml:space="preserve"> REF _Ref31289200 \r \h </w:instrText>
      </w:r>
      <w:r w:rsidR="00F368E2">
        <w:rPr>
          <w:rStyle w:val="LDLink"/>
        </w:rPr>
        <w:instrText xml:space="preserve"> \* MERGEFORMAT </w:instrText>
      </w:r>
      <w:r w:rsidR="00F368E2" w:rsidRPr="00F368E2">
        <w:rPr>
          <w:rStyle w:val="LDLink"/>
        </w:rPr>
      </w:r>
      <w:r w:rsidR="00F368E2" w:rsidRPr="00F368E2">
        <w:rPr>
          <w:rStyle w:val="LDLink"/>
        </w:rPr>
        <w:fldChar w:fldCharType="separate"/>
      </w:r>
      <w:r w:rsidR="00237040">
        <w:rPr>
          <w:rStyle w:val="LDLink"/>
        </w:rPr>
        <w:t>4</w:t>
      </w:r>
      <w:r w:rsidR="00F368E2" w:rsidRPr="00F368E2">
        <w:rPr>
          <w:rStyle w:val="LDLink"/>
        </w:rPr>
        <w:fldChar w:fldCharType="end"/>
      </w:r>
      <w:r w:rsidR="00441E9B" w:rsidRPr="00240CCD">
        <w:t>).</w:t>
      </w:r>
    </w:p>
    <w:p w14:paraId="11A5FEC6" w14:textId="6D1FF16D" w:rsidR="0004494D" w:rsidRDefault="000D4331" w:rsidP="00C71527">
      <w:pPr>
        <w:pStyle w:val="LDTextinhalteingerckt"/>
      </w:pPr>
      <w:r>
        <w:rPr>
          <w:noProof/>
          <w:lang w:eastAsia="de-DE"/>
        </w:rPr>
        <w:drawing>
          <wp:inline distT="0" distB="0" distL="0" distR="0" wp14:anchorId="4846A938" wp14:editId="086DB313">
            <wp:extent cx="5615940" cy="1363980"/>
            <wp:effectExtent l="19050" t="19050" r="22860" b="26670"/>
            <wp:docPr id="27" name="Grafik 27"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descr="Das Bild visualisiert das im Text Beschriebene. "/>
                    <pic:cNvPicPr/>
                  </pic:nvPicPr>
                  <pic:blipFill>
                    <a:blip r:embed="rId27">
                      <a:extLst>
                        <a:ext uri="{28A0092B-C50C-407E-A947-70E740481C1C}">
                          <a14:useLocalDpi xmlns:a14="http://schemas.microsoft.com/office/drawing/2010/main" val="0"/>
                        </a:ext>
                      </a:extLst>
                    </a:blip>
                    <a:stretch>
                      <a:fillRect/>
                    </a:stretch>
                  </pic:blipFill>
                  <pic:spPr>
                    <a:xfrm>
                      <a:off x="0" y="0"/>
                      <a:ext cx="5628724" cy="1367085"/>
                    </a:xfrm>
                    <a:prstGeom prst="rect">
                      <a:avLst/>
                    </a:prstGeom>
                    <a:ln>
                      <a:solidFill>
                        <a:srgbClr val="14006E"/>
                      </a:solidFill>
                    </a:ln>
                  </pic:spPr>
                </pic:pic>
              </a:graphicData>
            </a:graphic>
          </wp:inline>
        </w:drawing>
      </w:r>
    </w:p>
    <w:p w14:paraId="29334C13" w14:textId="6D37216B" w:rsidR="00045138" w:rsidRDefault="0004494D" w:rsidP="008C3C12">
      <w:pPr>
        <w:pStyle w:val="LDBildunterschrift"/>
      </w:pPr>
      <w:bookmarkStart w:id="81" w:name="_Toc210131800"/>
      <w:bookmarkStart w:id="82" w:name="_Toc229733235"/>
      <w:r>
        <w:t xml:space="preserve">Abb. </w:t>
      </w:r>
      <w:r w:rsidR="00D30474">
        <w:fldChar w:fldCharType="begin"/>
      </w:r>
      <w:r w:rsidR="00D30474">
        <w:instrText xml:space="preserve"> SEQ Abb. \* ARABIC </w:instrText>
      </w:r>
      <w:r w:rsidR="00D30474">
        <w:fldChar w:fldCharType="separate"/>
      </w:r>
      <w:r w:rsidR="00222C0D">
        <w:rPr>
          <w:noProof/>
        </w:rPr>
        <w:t>4</w:t>
      </w:r>
      <w:r w:rsidR="00D30474">
        <w:rPr>
          <w:noProof/>
        </w:rPr>
        <w:fldChar w:fldCharType="end"/>
      </w:r>
      <w:r w:rsidR="00237040">
        <w:rPr>
          <w:noProof/>
        </w:rPr>
        <w:t xml:space="preserve"> Webseite </w:t>
      </w:r>
      <w:r>
        <w:t>Schüler-Kurszuordnung</w:t>
      </w:r>
      <w:r w:rsidR="00237040">
        <w:t>:</w:t>
      </w:r>
      <w:r>
        <w:t xml:space="preserve"> Register Externe</w:t>
      </w:r>
      <w:bookmarkEnd w:id="81"/>
      <w:bookmarkEnd w:id="82"/>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237040" w:rsidRPr="00A77AAC" w14:paraId="0854E428" w14:textId="77777777" w:rsidTr="00710F05">
        <w:trPr>
          <w:trHeight w:val="284"/>
        </w:trPr>
        <w:tc>
          <w:tcPr>
            <w:tcW w:w="851" w:type="dxa"/>
            <w:vAlign w:val="center"/>
          </w:tcPr>
          <w:p w14:paraId="07474EDD" w14:textId="77777777" w:rsidR="00237040" w:rsidRPr="00A77AAC" w:rsidRDefault="00237040" w:rsidP="00710F05">
            <w:pPr>
              <w:pStyle w:val="LDTextinhalt"/>
            </w:pPr>
            <w:r>
              <w:rPr>
                <w:noProof/>
                <w:lang w:eastAsia="de-DE"/>
              </w:rPr>
              <w:drawing>
                <wp:inline distT="0" distB="0" distL="0" distR="0" wp14:anchorId="3BC1875B" wp14:editId="0A728A13">
                  <wp:extent cx="288000" cy="288000"/>
                  <wp:effectExtent l="0" t="0" r="0" b="0"/>
                  <wp:docPr id="8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55A91FE4" w14:textId="77777777" w:rsidR="00237040" w:rsidRPr="00476A21" w:rsidRDefault="00237040" w:rsidP="00710F05">
            <w:pPr>
              <w:pStyle w:val="LDTextinhalt"/>
              <w:rPr>
                <w:rStyle w:val="hervorhebunggrn"/>
              </w:rPr>
            </w:pPr>
            <w:r>
              <w:rPr>
                <w:rStyle w:val="hervorhebunggrn"/>
              </w:rPr>
              <w:t>Hinweis</w:t>
            </w:r>
          </w:p>
          <w:p w14:paraId="375F1AB6" w14:textId="57951D02" w:rsidR="00237040" w:rsidRPr="00361737" w:rsidRDefault="00237040" w:rsidP="00237040">
            <w:pPr>
              <w:pStyle w:val="LDTextinhalt"/>
            </w:pPr>
            <w:r w:rsidRPr="008400EC">
              <w:t>Sobald</w:t>
            </w:r>
            <w:r w:rsidRPr="00240CCD">
              <w:t xml:space="preserve"> ein Schüler einem HSU-Kurs zugeordnet ist, erzeugt das System am darauffolgenden Wochenende automatisch einen Eintrag auf der Webseite </w:t>
            </w:r>
            <w:r w:rsidRPr="00671023">
              <w:rPr>
                <w:rStyle w:val="LDProgrammelement"/>
              </w:rPr>
              <w:t>Schüler &gt; Schülerbasisdaten &gt; Qualifikationen</w:t>
            </w:r>
            <w:r w:rsidRPr="00240CCD">
              <w:t xml:space="preserve"> – Register </w:t>
            </w:r>
            <w:r w:rsidRPr="00990EA1">
              <w:rPr>
                <w:rStyle w:val="LDProgrammelement"/>
              </w:rPr>
              <w:t>Fremdsprachen</w:t>
            </w:r>
            <w:r w:rsidRPr="00240CCD">
              <w:t xml:space="preserve"> im unteren Bereich </w:t>
            </w:r>
            <w:r w:rsidRPr="00990EA1">
              <w:rPr>
                <w:rStyle w:val="LDProgrammelement"/>
              </w:rPr>
              <w:t>Einführung in Fremdsprachen, Arbeitsgemeinschaften und herkunftssprachlicher Unterricht</w:t>
            </w:r>
            <w:r w:rsidR="00990EA1">
              <w:rPr>
                <w:rStyle w:val="LDBereichTabelle"/>
                <w:sz w:val="24"/>
                <w:szCs w:val="24"/>
              </w:rPr>
              <w:t xml:space="preserve"> </w:t>
            </w:r>
            <w:r w:rsidRPr="00240CCD">
              <w:t>(</w:t>
            </w:r>
            <w:r>
              <w:t xml:space="preserve">vgl. </w:t>
            </w:r>
            <w:r>
              <w:fldChar w:fldCharType="begin"/>
            </w:r>
            <w:r>
              <w:instrText xml:space="preserve"> REF _Ref44318391 \h  \* MERGEFORMAT </w:instrText>
            </w:r>
            <w:r>
              <w:fldChar w:fldCharType="separate"/>
            </w:r>
            <w:r w:rsidR="00990EA1">
              <w:t xml:space="preserve">Abb. </w:t>
            </w:r>
            <w:r w:rsidR="00990EA1" w:rsidRPr="00990EA1">
              <w:rPr>
                <w:rStyle w:val="LDLink"/>
              </w:rPr>
              <w:t>5</w:t>
            </w:r>
            <w:r>
              <w:fldChar w:fldCharType="end"/>
            </w:r>
            <w:r w:rsidRPr="00361737">
              <w:t>).</w:t>
            </w:r>
          </w:p>
          <w:p w14:paraId="5690855E" w14:textId="77777777" w:rsidR="00237040" w:rsidRDefault="00237040" w:rsidP="00237040">
            <w:pPr>
              <w:pStyle w:val="LDTextinhalt"/>
            </w:pPr>
            <w:r>
              <w:rPr>
                <w:noProof/>
                <w:lang w:eastAsia="de-DE"/>
              </w:rPr>
              <w:drawing>
                <wp:inline distT="0" distB="0" distL="0" distR="0" wp14:anchorId="59AE899B" wp14:editId="0297486F">
                  <wp:extent cx="4665094" cy="2068982"/>
                  <wp:effectExtent l="19050" t="19050" r="21590" b="26670"/>
                  <wp:docPr id="90" name="Grafik 90"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Grafik 90" descr="Das Bild visualisiert das im Text Beschriebene. "/>
                          <pic:cNvPicPr/>
                        </pic:nvPicPr>
                        <pic:blipFill>
                          <a:blip r:embed="rId28">
                            <a:extLst>
                              <a:ext uri="{28A0092B-C50C-407E-A947-70E740481C1C}">
                                <a14:useLocalDpi xmlns:a14="http://schemas.microsoft.com/office/drawing/2010/main" val="0"/>
                              </a:ext>
                            </a:extLst>
                          </a:blip>
                          <a:stretch>
                            <a:fillRect/>
                          </a:stretch>
                        </pic:blipFill>
                        <pic:spPr>
                          <a:xfrm>
                            <a:off x="0" y="0"/>
                            <a:ext cx="4688144" cy="2079205"/>
                          </a:xfrm>
                          <a:prstGeom prst="rect">
                            <a:avLst/>
                          </a:prstGeom>
                          <a:ln>
                            <a:solidFill>
                              <a:srgbClr val="14006E"/>
                            </a:solidFill>
                          </a:ln>
                        </pic:spPr>
                      </pic:pic>
                    </a:graphicData>
                  </a:graphic>
                </wp:inline>
              </w:drawing>
            </w:r>
          </w:p>
          <w:p w14:paraId="38F7751E" w14:textId="6CAD4611" w:rsidR="00237040" w:rsidRPr="00A77AAC" w:rsidRDefault="00237040" w:rsidP="00990EA1">
            <w:pPr>
              <w:pStyle w:val="LDBildunterschrift"/>
              <w:ind w:left="0"/>
            </w:pPr>
            <w:bookmarkStart w:id="83" w:name="_Toc210131801"/>
            <w:bookmarkStart w:id="84" w:name="_Toc229733236"/>
            <w:r>
              <w:t xml:space="preserve">Abb. </w:t>
            </w:r>
            <w:r>
              <w:fldChar w:fldCharType="begin"/>
            </w:r>
            <w:r>
              <w:instrText xml:space="preserve"> SEQ Abb. \* ARABIC </w:instrText>
            </w:r>
            <w:r>
              <w:fldChar w:fldCharType="separate"/>
            </w:r>
            <w:r>
              <w:rPr>
                <w:noProof/>
              </w:rPr>
              <w:t>5</w:t>
            </w:r>
            <w:r>
              <w:rPr>
                <w:noProof/>
              </w:rPr>
              <w:fldChar w:fldCharType="end"/>
            </w:r>
            <w:r>
              <w:t xml:space="preserve"> </w:t>
            </w:r>
            <w:r w:rsidR="00990EA1">
              <w:t>Webseite Qualifikationen:</w:t>
            </w:r>
            <w:r>
              <w:t xml:space="preserve"> </w:t>
            </w:r>
            <w:r w:rsidRPr="004927F4">
              <w:t>Abbildung</w:t>
            </w:r>
            <w:r>
              <w:t xml:space="preserve"> des HSU beim Schüler</w:t>
            </w:r>
            <w:bookmarkEnd w:id="83"/>
            <w:bookmarkEnd w:id="84"/>
          </w:p>
        </w:tc>
      </w:tr>
      <w:tr w:rsidR="00990EA1" w:rsidRPr="00A77AAC" w14:paraId="5C37ACB0" w14:textId="77777777" w:rsidTr="00710F05">
        <w:trPr>
          <w:trHeight w:val="284"/>
        </w:trPr>
        <w:tc>
          <w:tcPr>
            <w:tcW w:w="851" w:type="dxa"/>
            <w:vAlign w:val="center"/>
          </w:tcPr>
          <w:p w14:paraId="05E8CA51" w14:textId="77777777" w:rsidR="00990EA1" w:rsidRDefault="00990EA1" w:rsidP="00710F05">
            <w:pPr>
              <w:pStyle w:val="LDTextinhalt"/>
              <w:rPr>
                <w:noProof/>
                <w:lang w:eastAsia="de-DE"/>
              </w:rPr>
            </w:pPr>
          </w:p>
        </w:tc>
        <w:tc>
          <w:tcPr>
            <w:tcW w:w="8079" w:type="dxa"/>
            <w:vAlign w:val="center"/>
          </w:tcPr>
          <w:p w14:paraId="4EA6487C" w14:textId="445F2D99" w:rsidR="00990EA1" w:rsidRDefault="00990EA1" w:rsidP="00710F05">
            <w:pPr>
              <w:pStyle w:val="LDTextinhalt"/>
              <w:rPr>
                <w:rStyle w:val="hervorhebunggrn"/>
              </w:rPr>
            </w:pPr>
            <w:r w:rsidRPr="00240CCD">
              <w:t>Der herkunftssprachliche Unterricht zählt rechtlich nicht</w:t>
            </w:r>
            <w:r>
              <w:t xml:space="preserve"> als Fremdsprache des Schülers!</w:t>
            </w:r>
          </w:p>
        </w:tc>
      </w:tr>
    </w:tbl>
    <w:p w14:paraId="013CA5D6" w14:textId="23CF63E9" w:rsidR="009B10B7" w:rsidRDefault="009B10B7" w:rsidP="00990EA1">
      <w:pPr>
        <w:pStyle w:val="LDTextinhalteingerckt"/>
      </w:pPr>
      <w:bookmarkStart w:id="85" w:name="_Ref441503148"/>
      <w:bookmarkStart w:id="86" w:name="_Ref441503217"/>
    </w:p>
    <w:p w14:paraId="60CFA7BC" w14:textId="5317BE5F" w:rsidR="00AD119C" w:rsidRDefault="00C72585" w:rsidP="00990EA1">
      <w:pPr>
        <w:pStyle w:val="berschrift4"/>
      </w:pPr>
      <w:bookmarkStart w:id="87" w:name="_Ref44402194"/>
      <w:bookmarkStart w:id="88" w:name="_Toc111470538"/>
      <w:r>
        <w:rPr>
          <w:szCs w:val="24"/>
        </w:rPr>
        <w:t>Zeugnis</w:t>
      </w:r>
      <w:r w:rsidR="00F3569A" w:rsidRPr="007C7764">
        <w:rPr>
          <w:szCs w:val="24"/>
        </w:rPr>
        <w:t>vermerke</w:t>
      </w:r>
      <w:r w:rsidR="00F3569A" w:rsidRPr="007C7764">
        <w:rPr>
          <w:color w:val="00823B"/>
          <w:sz w:val="20"/>
        </w:rPr>
        <w:t xml:space="preserve"> </w:t>
      </w:r>
      <w:r w:rsidR="00AD2C51" w:rsidRPr="007C7764">
        <w:t xml:space="preserve">für </w:t>
      </w:r>
      <w:r w:rsidR="00991213" w:rsidRPr="007C7764">
        <w:t xml:space="preserve">Ihre und externe Schüler </w:t>
      </w:r>
      <w:r w:rsidR="00592DC2" w:rsidRPr="00990EA1">
        <w:t>erfassen</w:t>
      </w:r>
      <w:bookmarkEnd w:id="85"/>
      <w:bookmarkEnd w:id="86"/>
      <w:bookmarkEnd w:id="87"/>
      <w:bookmarkEnd w:id="88"/>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990EA1" w:rsidRPr="00A77AAC" w14:paraId="69A78E46" w14:textId="77777777" w:rsidTr="00710F05">
        <w:trPr>
          <w:trHeight w:val="284"/>
        </w:trPr>
        <w:tc>
          <w:tcPr>
            <w:tcW w:w="851" w:type="dxa"/>
            <w:vAlign w:val="center"/>
          </w:tcPr>
          <w:p w14:paraId="7D99F09E" w14:textId="77777777" w:rsidR="00990EA1" w:rsidRPr="00A77AAC" w:rsidRDefault="00990EA1" w:rsidP="00710F05">
            <w:pPr>
              <w:pStyle w:val="LDTextinhalt"/>
            </w:pPr>
            <w:r>
              <w:rPr>
                <w:noProof/>
                <w:lang w:eastAsia="de-DE"/>
              </w:rPr>
              <w:drawing>
                <wp:inline distT="0" distB="0" distL="0" distR="0" wp14:anchorId="5C0A1521" wp14:editId="09D97CF1">
                  <wp:extent cx="288000" cy="288000"/>
                  <wp:effectExtent l="0" t="0" r="0" b="0"/>
                  <wp:docPr id="9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15B0D357" w14:textId="77777777" w:rsidR="00990EA1" w:rsidRPr="00476A21" w:rsidRDefault="00990EA1" w:rsidP="00710F05">
            <w:pPr>
              <w:pStyle w:val="LDTextinhalt"/>
              <w:rPr>
                <w:rStyle w:val="hervorhebunggrn"/>
              </w:rPr>
            </w:pPr>
            <w:r>
              <w:rPr>
                <w:rStyle w:val="hervorhebunggrn"/>
              </w:rPr>
              <w:t>Hinweis</w:t>
            </w:r>
          </w:p>
          <w:p w14:paraId="5C40E956" w14:textId="77777777" w:rsidR="00990EA1" w:rsidRPr="00990EA1" w:rsidRDefault="00990EA1" w:rsidP="00990EA1">
            <w:pPr>
              <w:pStyle w:val="LDTextinhalt"/>
              <w:rPr>
                <w:rStyle w:val="LDwichtigerText"/>
              </w:rPr>
            </w:pPr>
            <w:r w:rsidRPr="00990EA1">
              <w:rPr>
                <w:rStyle w:val="LDwichtigerText"/>
              </w:rPr>
              <w:t>Grundsätze der Zeugniserteilung für den herkunftssprachlichen Unterricht in Verantwortung Hessens:</w:t>
            </w:r>
          </w:p>
          <w:p w14:paraId="41445FAF" w14:textId="77777777" w:rsidR="00990EA1" w:rsidRPr="00240CCD" w:rsidRDefault="00990EA1" w:rsidP="00990EA1">
            <w:pPr>
              <w:pStyle w:val="LDTextinhalt"/>
              <w:rPr>
                <w:sz w:val="16"/>
                <w:szCs w:val="16"/>
              </w:rPr>
            </w:pPr>
            <w:r w:rsidRPr="005126B8">
              <w:rPr>
                <w:bCs/>
              </w:rPr>
              <w:t>Gemäß § 60 Abs. 7 der Verordnung zur Gestaltung des Schulverhältnisses (VOGSV</w:t>
            </w:r>
            <w:r w:rsidRPr="002539F8">
              <w:t xml:space="preserve">) vom 19. August 2011 (ABl. 2011 </w:t>
            </w:r>
            <w:r w:rsidRPr="00240CCD">
              <w:t>S. 546), zuletzt geändert durch Verordnung vom 1. Dezember 2017 (ABl. 2018 S. 2)</w:t>
            </w:r>
            <w:r>
              <w:t>,</w:t>
            </w:r>
            <w:r w:rsidRPr="00240CCD">
              <w:t xml:space="preserve"> gilt:</w:t>
            </w:r>
          </w:p>
          <w:p w14:paraId="6665C79C" w14:textId="77179570" w:rsidR="00990EA1" w:rsidRPr="00990EA1" w:rsidRDefault="00990EA1" w:rsidP="00990EA1">
            <w:pPr>
              <w:pStyle w:val="LDTextinhalt"/>
              <w:rPr>
                <w:rStyle w:val="LDMeneintrag"/>
              </w:rPr>
            </w:pPr>
            <w:r w:rsidRPr="00990EA1">
              <w:rPr>
                <w:rStyle w:val="LDMeneintrag"/>
              </w:rPr>
              <w:t>„Hat eine Schülerin oder ein Schüler an freiwilligen Unterrichtsveranstaltungen oder am Wahlunterricht teilgenommen, sind anstelle von Noten die Vermerke „teilgenommen“, „mit Erfolg teilgenommen“ und „mit gutem Erfolg teilgenommen“ einzusetzen.“</w:t>
            </w:r>
          </w:p>
        </w:tc>
      </w:tr>
    </w:tbl>
    <w:p w14:paraId="62C64BAF" w14:textId="61939E7C" w:rsidR="004C58F0" w:rsidRDefault="00506F7F" w:rsidP="00C71527">
      <w:pPr>
        <w:pStyle w:val="LDTextinhalteingerckt"/>
      </w:pPr>
      <w:r w:rsidRPr="00240CCD">
        <w:t xml:space="preserve">Erfassen Sie </w:t>
      </w:r>
      <w:r w:rsidR="006916C9" w:rsidRPr="00240CCD">
        <w:t xml:space="preserve">für die HSU-Kurse in </w:t>
      </w:r>
      <w:r w:rsidR="006916C9" w:rsidRPr="00990EA1">
        <w:rPr>
          <w:rStyle w:val="LDwichtigerText"/>
        </w:rPr>
        <w:t>Verantwortung des</w:t>
      </w:r>
      <w:r w:rsidR="002B6193" w:rsidRPr="00990EA1">
        <w:rPr>
          <w:rStyle w:val="LDwichtigerText"/>
        </w:rPr>
        <w:t xml:space="preserve"> Landes Hessen</w:t>
      </w:r>
      <w:r w:rsidR="002B6193" w:rsidRPr="00240CCD">
        <w:t xml:space="preserve"> </w:t>
      </w:r>
      <w:r w:rsidR="00954F06" w:rsidRPr="00240CCD">
        <w:t xml:space="preserve">die Leistungen </w:t>
      </w:r>
      <w:r w:rsidR="00954F06">
        <w:t xml:space="preserve">der Schüler </w:t>
      </w:r>
      <w:r w:rsidR="00954F06" w:rsidRPr="00240CCD">
        <w:t xml:space="preserve">in Form von </w:t>
      </w:r>
      <w:r w:rsidR="004C58F0">
        <w:t xml:space="preserve">folgenden </w:t>
      </w:r>
      <w:r w:rsidR="00954F06" w:rsidRPr="00C72585">
        <w:t>Zeugnisvermerke</w:t>
      </w:r>
      <w:r w:rsidR="00954F06">
        <w:t xml:space="preserve">n </w:t>
      </w:r>
    </w:p>
    <w:p w14:paraId="509D06E1" w14:textId="50BC66BE" w:rsidR="004C58F0" w:rsidRDefault="004C58F0" w:rsidP="00476A21">
      <w:pPr>
        <w:pStyle w:val="Aufzhlungeingerckt"/>
      </w:pPr>
      <w:r w:rsidRPr="005126B8">
        <w:t>Teilgenommen</w:t>
      </w:r>
    </w:p>
    <w:p w14:paraId="46B13607" w14:textId="77777777" w:rsidR="004C58F0" w:rsidRDefault="004C58F0" w:rsidP="00476A21">
      <w:pPr>
        <w:pStyle w:val="Aufzhlungeingerckt"/>
      </w:pPr>
      <w:r w:rsidRPr="005126B8">
        <w:t>mit Erfolg teilgenommen</w:t>
      </w:r>
    </w:p>
    <w:p w14:paraId="021E6CF7" w14:textId="7EDE2674" w:rsidR="006916C9" w:rsidRDefault="004C58F0" w:rsidP="00476A21">
      <w:pPr>
        <w:pStyle w:val="Aufzhlungeingerckt"/>
      </w:pPr>
      <w:r w:rsidRPr="005126B8">
        <w:t xml:space="preserve">mit gutem Erfolg teilgenommen </w:t>
      </w:r>
    </w:p>
    <w:p w14:paraId="70D08F45" w14:textId="77777777" w:rsidR="004C58F0" w:rsidRPr="00476A21" w:rsidRDefault="004C58F0" w:rsidP="00C71527">
      <w:pPr>
        <w:pStyle w:val="LDTextinhalteingerckt"/>
        <w:rPr>
          <w:rStyle w:val="LDwichtigerText"/>
        </w:rPr>
      </w:pPr>
      <w:r w:rsidRPr="00240CCD">
        <w:t xml:space="preserve">Die </w:t>
      </w:r>
      <w:r w:rsidRPr="00476A21">
        <w:rPr>
          <w:rStyle w:val="LDwichtigerText"/>
        </w:rPr>
        <w:t xml:space="preserve">Zeugnisvermerke </w:t>
      </w:r>
      <w:r w:rsidRPr="00240CCD">
        <w:t xml:space="preserve">für den herkunftssprachlichen Unterricht in Verantwortung des Landes Hessen erscheinen im Zeugnis unter der Überschrift </w:t>
      </w:r>
      <w:r w:rsidRPr="00476A21">
        <w:rPr>
          <w:rStyle w:val="LDwichtigerText"/>
        </w:rPr>
        <w:t>Freiwillige Unterrichtsveranstaltungen.</w:t>
      </w:r>
    </w:p>
    <w:p w14:paraId="2B762A6D" w14:textId="770A5DB2" w:rsidR="004C58F0" w:rsidRPr="00990EA1" w:rsidRDefault="00990EA1" w:rsidP="00476A21">
      <w:pPr>
        <w:pStyle w:val="Aufzhlungeingerckt"/>
        <w:rPr>
          <w:rStyle w:val="LDProgrammelement"/>
          <w:rFonts w:cstheme="minorBidi"/>
          <w:bCs w:val="0"/>
          <w:smallCaps w:val="0"/>
          <w:szCs w:val="22"/>
        </w:rPr>
      </w:pPr>
      <w:r w:rsidRPr="00AD119C">
        <w:t>Zeugnisvermerke ku</w:t>
      </w:r>
      <w:r>
        <w:t xml:space="preserve">rsweise erfassen: </w:t>
      </w:r>
      <w:r w:rsidRPr="00671023">
        <w:rPr>
          <w:rStyle w:val="LDProgrammelement"/>
        </w:rPr>
        <w:t>Unterricht &gt; Leistungserfassung &gt; Kurse</w:t>
      </w:r>
    </w:p>
    <w:p w14:paraId="63B97F61" w14:textId="40D3DD50" w:rsidR="00990EA1" w:rsidRDefault="00990EA1" w:rsidP="00476A21">
      <w:pPr>
        <w:pStyle w:val="Aufzhlungeingerckt"/>
      </w:pPr>
      <w:r>
        <w:t xml:space="preserve">Zeugnisvermerke für einzelne Schüler erfassen: </w:t>
      </w:r>
      <w:r w:rsidRPr="00671023">
        <w:rPr>
          <w:rStyle w:val="LDProgrammelement"/>
        </w:rPr>
        <w:t>Unterricht &gt; Leistungserfassung &gt; Schüler</w:t>
      </w:r>
    </w:p>
    <w:p w14:paraId="13FA5C4B" w14:textId="1ACC3DEB" w:rsidR="006D6C5C" w:rsidRPr="00240CCD" w:rsidRDefault="00FE677E" w:rsidP="00CA2642">
      <w:pPr>
        <w:pStyle w:val="berschrift3"/>
      </w:pPr>
      <w:bookmarkStart w:id="89" w:name="_Ref443467914"/>
      <w:bookmarkStart w:id="90" w:name="_Ref443467921"/>
      <w:bookmarkStart w:id="91" w:name="_Ref30577479"/>
      <w:bookmarkStart w:id="92" w:name="_Ref30577492"/>
      <w:bookmarkStart w:id="93" w:name="_Ref31289111"/>
      <w:bookmarkStart w:id="94" w:name="_Ref31289118"/>
      <w:bookmarkStart w:id="95" w:name="_Ref44318121"/>
      <w:bookmarkStart w:id="96" w:name="_Ref44318191"/>
      <w:bookmarkStart w:id="97" w:name="_Ref84337813"/>
      <w:bookmarkStart w:id="98" w:name="_Ref84337902"/>
      <w:bookmarkStart w:id="99" w:name="_Toc111470539"/>
      <w:bookmarkStart w:id="100" w:name="_Toc210131784"/>
      <w:bookmarkStart w:id="101" w:name="_Ref441043782"/>
      <w:bookmarkStart w:id="102" w:name="_Ref441043798"/>
      <w:bookmarkStart w:id="103" w:name="_Toc229734059"/>
      <w:r w:rsidRPr="00240CCD">
        <w:t xml:space="preserve">HSU an Ihrer Schule </w:t>
      </w:r>
      <w:r w:rsidR="00E62F77" w:rsidRPr="00240CCD">
        <w:t xml:space="preserve">- </w:t>
      </w:r>
      <w:r w:rsidRPr="00240CCD">
        <w:t xml:space="preserve">in Verantwortung </w:t>
      </w:r>
      <w:r w:rsidR="00E62F77" w:rsidRPr="00240CCD">
        <w:t xml:space="preserve">eines </w:t>
      </w:r>
      <w:r w:rsidRPr="00240CCD">
        <w:t>Herkunftslandes</w:t>
      </w:r>
      <w:bookmarkEnd w:id="89"/>
      <w:bookmarkEnd w:id="90"/>
      <w:bookmarkEnd w:id="91"/>
      <w:bookmarkEnd w:id="92"/>
      <w:r w:rsidR="00F732B5" w:rsidRPr="00240CCD">
        <w:t xml:space="preserve"> </w:t>
      </w:r>
      <w:bookmarkEnd w:id="93"/>
      <w:bookmarkEnd w:id="94"/>
      <w:r w:rsidR="00EB5847" w:rsidRPr="00240CCD">
        <w:t>pflegen</w:t>
      </w:r>
      <w:bookmarkEnd w:id="95"/>
      <w:bookmarkEnd w:id="96"/>
      <w:bookmarkEnd w:id="97"/>
      <w:bookmarkEnd w:id="98"/>
      <w:bookmarkEnd w:id="99"/>
      <w:bookmarkEnd w:id="100"/>
      <w:bookmarkEnd w:id="103"/>
    </w:p>
    <w:p w14:paraId="06179477" w14:textId="63D97F14" w:rsidR="00FE677E" w:rsidRDefault="00FE677E" w:rsidP="00C71527">
      <w:pPr>
        <w:pStyle w:val="LDTextinhalteingerckt"/>
      </w:pPr>
      <w:r w:rsidRPr="00240CCD">
        <w:t xml:space="preserve">Wenn Ihre Schule </w:t>
      </w:r>
      <w:r w:rsidR="00BE66F6" w:rsidRPr="00240CCD">
        <w:t>h</w:t>
      </w:r>
      <w:r w:rsidRPr="00240CCD">
        <w:t xml:space="preserve">erkunftssprachlichen Unterricht </w:t>
      </w:r>
      <w:r w:rsidRPr="00CE4EA6">
        <w:rPr>
          <w:rStyle w:val="LDwichtigerText"/>
        </w:rPr>
        <w:t xml:space="preserve">in Verantwortung </w:t>
      </w:r>
      <w:r w:rsidR="000D32CD" w:rsidRPr="00CE4EA6">
        <w:rPr>
          <w:rStyle w:val="LDwichtigerText"/>
        </w:rPr>
        <w:t>eines Herkunftslandes</w:t>
      </w:r>
      <w:r w:rsidR="000D32CD" w:rsidRPr="00240CCD">
        <w:t xml:space="preserve"> a</w:t>
      </w:r>
      <w:r w:rsidRPr="00240CCD">
        <w:t xml:space="preserve">nbietet, sind </w:t>
      </w:r>
      <w:r w:rsidR="00AD2C51" w:rsidRPr="00240CCD">
        <w:t xml:space="preserve">von Ihnen </w:t>
      </w:r>
      <w:r w:rsidRPr="00240CCD">
        <w:t>in der LUSD folgende Arbeiten durchzuführen:</w:t>
      </w:r>
    </w:p>
    <w:p w14:paraId="1CC26E08" w14:textId="77777777" w:rsidR="00CE4EA6" w:rsidRDefault="00CE4EA6" w:rsidP="00CE4EA6">
      <w:pPr>
        <w:pStyle w:val="Aufzhlungeingerckt"/>
      </w:pPr>
      <w:r>
        <w:t>HSU-Kurse anlegen (</w:t>
      </w:r>
      <w:r w:rsidRPr="00DE3F81">
        <w:t xml:space="preserve">Kapitel </w:t>
      </w:r>
      <w:r w:rsidRPr="00602E57">
        <w:rPr>
          <w:rStyle w:val="LDLink"/>
        </w:rPr>
        <w:fldChar w:fldCharType="begin"/>
      </w:r>
      <w:r w:rsidRPr="00602E57">
        <w:rPr>
          <w:rStyle w:val="LDLink"/>
        </w:rPr>
        <w:instrText xml:space="preserve"> REF _Ref84337950 \r \h </w:instrText>
      </w:r>
      <w:r>
        <w:rPr>
          <w:rStyle w:val="LDLink"/>
        </w:rPr>
        <w:instrText xml:space="preserve"> \* MERGEFORMAT </w:instrText>
      </w:r>
      <w:r w:rsidRPr="00602E57">
        <w:rPr>
          <w:rStyle w:val="LDLink"/>
        </w:rPr>
      </w:r>
      <w:r w:rsidRPr="00602E57">
        <w:rPr>
          <w:rStyle w:val="LDLink"/>
        </w:rPr>
        <w:fldChar w:fldCharType="separate"/>
      </w:r>
      <w:r>
        <w:rPr>
          <w:rStyle w:val="LDLink"/>
        </w:rPr>
        <w:t>3.2.1</w:t>
      </w:r>
      <w:r w:rsidRPr="00602E57">
        <w:rPr>
          <w:rStyle w:val="LDLink"/>
        </w:rPr>
        <w:fldChar w:fldCharType="end"/>
      </w:r>
      <w:r>
        <w:t>)</w:t>
      </w:r>
    </w:p>
    <w:p w14:paraId="6A03EBAA" w14:textId="77777777" w:rsidR="00CE4EA6" w:rsidRDefault="00CE4EA6" w:rsidP="00CE4EA6">
      <w:pPr>
        <w:pStyle w:val="Aufzhlungeingerckt"/>
      </w:pPr>
      <w:r w:rsidRPr="00240CCD">
        <w:t>Ihre und externe Schüler den HSU-Kursen zuordnen</w:t>
      </w:r>
      <w:r>
        <w:t xml:space="preserve"> (</w:t>
      </w:r>
      <w:r w:rsidRPr="00DE3F81">
        <w:t xml:space="preserve">Kapitel </w:t>
      </w:r>
      <w:r w:rsidRPr="0015543F">
        <w:rPr>
          <w:rStyle w:val="LDLink"/>
        </w:rPr>
        <w:fldChar w:fldCharType="begin"/>
      </w:r>
      <w:r w:rsidRPr="0015543F">
        <w:rPr>
          <w:rStyle w:val="LDLink"/>
        </w:rPr>
        <w:instrText xml:space="preserve"> REF _Ref32243305 \r \h  \* MERGEFORMAT </w:instrText>
      </w:r>
      <w:r w:rsidRPr="0015543F">
        <w:rPr>
          <w:rStyle w:val="LDLink"/>
        </w:rPr>
      </w:r>
      <w:r w:rsidRPr="0015543F">
        <w:rPr>
          <w:rStyle w:val="LDLink"/>
        </w:rPr>
        <w:fldChar w:fldCharType="separate"/>
      </w:r>
      <w:r>
        <w:rPr>
          <w:rStyle w:val="LDLink"/>
        </w:rPr>
        <w:t>3.2.2</w:t>
      </w:r>
      <w:r w:rsidRPr="0015543F">
        <w:rPr>
          <w:rStyle w:val="LDLink"/>
        </w:rPr>
        <w:fldChar w:fldCharType="end"/>
      </w:r>
      <w:r>
        <w:t>)</w:t>
      </w:r>
    </w:p>
    <w:p w14:paraId="3374D2E4" w14:textId="77777777" w:rsidR="00CE4EA6" w:rsidRDefault="00CE4EA6" w:rsidP="00CE4EA6">
      <w:pPr>
        <w:pStyle w:val="Aufzhlungeingerckt"/>
      </w:pPr>
      <w:r>
        <w:t>Zeugnis</w:t>
      </w:r>
      <w:r w:rsidRPr="00240CCD">
        <w:t>vermerke für Ihre und externe Schüler erfassen</w:t>
      </w:r>
      <w:r>
        <w:t xml:space="preserve"> (</w:t>
      </w:r>
      <w:r w:rsidRPr="00DE3F81">
        <w:t xml:space="preserve">Kapitel </w:t>
      </w:r>
      <w:r w:rsidRPr="00325602">
        <w:rPr>
          <w:rStyle w:val="LDLink"/>
        </w:rPr>
        <w:fldChar w:fldCharType="begin"/>
      </w:r>
      <w:r w:rsidRPr="00325602">
        <w:rPr>
          <w:rStyle w:val="LDLink"/>
        </w:rPr>
        <w:instrText xml:space="preserve"> REF _Ref44402194 \r \h  \* MERGEFORMAT </w:instrText>
      </w:r>
      <w:r w:rsidRPr="00325602">
        <w:rPr>
          <w:rStyle w:val="LDLink"/>
        </w:rPr>
      </w:r>
      <w:r w:rsidRPr="00325602">
        <w:rPr>
          <w:rStyle w:val="LDLink"/>
        </w:rPr>
        <w:fldChar w:fldCharType="separate"/>
      </w:r>
      <w:r>
        <w:rPr>
          <w:rStyle w:val="LDLink"/>
        </w:rPr>
        <w:t>3.2.3</w:t>
      </w:r>
      <w:r w:rsidRPr="00325602">
        <w:rPr>
          <w:rStyle w:val="LDLink"/>
        </w:rPr>
        <w:fldChar w:fldCharType="end"/>
      </w:r>
      <w:r>
        <w:t>)</w:t>
      </w:r>
    </w:p>
    <w:p w14:paraId="4344A6B3" w14:textId="3544E761" w:rsidR="00832E83" w:rsidRPr="004C58F0" w:rsidRDefault="00F3569A" w:rsidP="00CE4EA6">
      <w:pPr>
        <w:pStyle w:val="berschrift4"/>
      </w:pPr>
      <w:bookmarkStart w:id="104" w:name="_Ref443402285"/>
      <w:bookmarkStart w:id="105" w:name="_Toc111470540"/>
      <w:r w:rsidRPr="00D8627C">
        <w:t>HSU-</w:t>
      </w:r>
      <w:r w:rsidR="000D32CD" w:rsidRPr="00D8627C">
        <w:t>Kurse anlegen</w:t>
      </w:r>
      <w:bookmarkEnd w:id="104"/>
      <w:bookmarkEnd w:id="105"/>
    </w:p>
    <w:p w14:paraId="08C56820" w14:textId="6F6649F4" w:rsidR="006D6C5C" w:rsidRPr="00240CCD" w:rsidRDefault="00F3569A" w:rsidP="00C71527">
      <w:pPr>
        <w:pStyle w:val="LDTextinhalteingerckt"/>
      </w:pPr>
      <w:r w:rsidRPr="002539F8">
        <w:t xml:space="preserve">Legen Sie auf der Webseite </w:t>
      </w:r>
      <w:r w:rsidRPr="00671023">
        <w:rPr>
          <w:rStyle w:val="LDProgrammelement"/>
        </w:rPr>
        <w:t>Unterricht &gt; UV-Bearbeitung &gt; Kursbearbeitung</w:t>
      </w:r>
      <w:r w:rsidRPr="00240CCD">
        <w:t xml:space="preserve"> für jede Sprache Ihres </w:t>
      </w:r>
      <w:r w:rsidR="00BE66F6" w:rsidRPr="00240CCD">
        <w:t>h</w:t>
      </w:r>
      <w:r w:rsidRPr="00240CCD">
        <w:t>er</w:t>
      </w:r>
      <w:r w:rsidR="00171B1C" w:rsidRPr="00240CCD">
        <w:t xml:space="preserve">kunftssprachlichen Unterrichts </w:t>
      </w:r>
      <w:r w:rsidRPr="00CE4EA6">
        <w:rPr>
          <w:rStyle w:val="LDwichtigerText"/>
        </w:rPr>
        <w:t>i</w:t>
      </w:r>
      <w:r w:rsidR="00171B1C" w:rsidRPr="00CE4EA6">
        <w:rPr>
          <w:rStyle w:val="LDwichtigerText"/>
        </w:rPr>
        <w:t>n Verantwortung</w:t>
      </w:r>
      <w:r w:rsidR="008F3326" w:rsidRPr="00CE4EA6">
        <w:rPr>
          <w:rStyle w:val="LDwichtigerText"/>
        </w:rPr>
        <w:t xml:space="preserve"> </w:t>
      </w:r>
      <w:r w:rsidRPr="00CE4EA6">
        <w:rPr>
          <w:rStyle w:val="LDwichtigerText"/>
        </w:rPr>
        <w:t>eines Herkunftslandes</w:t>
      </w:r>
      <w:r w:rsidR="00832E83">
        <w:t xml:space="preserve"> die benötigten Kurse an. </w:t>
      </w:r>
    </w:p>
    <w:p w14:paraId="7C818347" w14:textId="0AF97489" w:rsidR="006D6C5C" w:rsidRPr="00240CCD" w:rsidRDefault="000C4C6D" w:rsidP="000B1815">
      <w:pPr>
        <w:numPr>
          <w:ilvl w:val="0"/>
          <w:numId w:val="13"/>
        </w:numPr>
      </w:pPr>
      <w:r>
        <w:t xml:space="preserve">Klicken Sie auf </w:t>
      </w:r>
      <w:r>
        <w:rPr>
          <w:noProof/>
          <w:lang w:eastAsia="de-DE"/>
        </w:rPr>
        <w:drawing>
          <wp:inline distT="0" distB="0" distL="0" distR="0" wp14:anchorId="040C8BE1" wp14:editId="1E352D2A">
            <wp:extent cx="770400" cy="144000"/>
            <wp:effectExtent l="0" t="0" r="0" b="8890"/>
            <wp:docPr id="60" name="Grafik 135" descr="Schaltfläch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Grafik 135" descr="Schaltfläche Hinzufügen"/>
                    <pic:cNvPicPr>
                      <a:picLocks noChangeAspect="1"/>
                    </pic:cNvPicPr>
                  </pic:nvPicPr>
                  <pic:blipFill rotWithShape="1">
                    <a:blip r:embed="rId24"/>
                    <a:srcRect l="7840" t="33601" r="50769" b="30405"/>
                    <a:stretch/>
                  </pic:blipFill>
                  <pic:spPr>
                    <a:xfrm>
                      <a:off x="0" y="0"/>
                      <a:ext cx="770400" cy="144000"/>
                    </a:xfrm>
                    <a:prstGeom prst="rect">
                      <a:avLst/>
                    </a:prstGeom>
                  </pic:spPr>
                </pic:pic>
              </a:graphicData>
            </a:graphic>
          </wp:inline>
        </w:drawing>
      </w:r>
      <w:r w:rsidR="00F3569A" w:rsidRPr="002539F8">
        <w:t xml:space="preserve">. </w:t>
      </w:r>
    </w:p>
    <w:p w14:paraId="58BA8FF8" w14:textId="38B8FD58" w:rsidR="00E27C22" w:rsidRPr="004C58F0" w:rsidRDefault="00F3569A" w:rsidP="000B1815">
      <w:pPr>
        <w:numPr>
          <w:ilvl w:val="0"/>
          <w:numId w:val="11"/>
        </w:numPr>
      </w:pPr>
      <w:r w:rsidRPr="00240CCD">
        <w:t xml:space="preserve">Geben Sie im Dialogfenster </w:t>
      </w:r>
      <w:r w:rsidRPr="00CE4EA6">
        <w:rPr>
          <w:rStyle w:val="LDProgrammelement"/>
        </w:rPr>
        <w:t>Kurs anlegen</w:t>
      </w:r>
      <w:r w:rsidRPr="00240CCD">
        <w:t xml:space="preserve"> die gewünschten Date</w:t>
      </w:r>
      <w:r w:rsidR="001E2AD4" w:rsidRPr="00240CCD">
        <w:t xml:space="preserve">n ein. </w:t>
      </w:r>
      <w:r w:rsidR="001E2AD4" w:rsidRPr="006D6C5C">
        <w:t>Beachten Sie dabei unten</w:t>
      </w:r>
      <w:r w:rsidRPr="006D6C5C">
        <w:t>stehende Angaben zu den einzelnen Feldern</w:t>
      </w:r>
      <w:r>
        <w:t>.</w:t>
      </w:r>
    </w:p>
    <w:tbl>
      <w:tblPr>
        <w:tblW w:w="8538" w:type="dxa"/>
        <w:tblInd w:w="1101" w:type="dxa"/>
        <w:tblBorders>
          <w:top w:val="single" w:sz="4" w:space="0" w:color="808080" w:themeColor="background1" w:themeShade="80"/>
          <w:bottom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729"/>
        <w:gridCol w:w="6809"/>
      </w:tblGrid>
      <w:tr w:rsidR="000D32CD" w:rsidRPr="00EB07B9" w14:paraId="5DED7B4F" w14:textId="77777777" w:rsidTr="00CE4EA6">
        <w:trPr>
          <w:trHeight w:val="375"/>
        </w:trPr>
        <w:tc>
          <w:tcPr>
            <w:tcW w:w="1729" w:type="dxa"/>
            <w:shd w:val="clear" w:color="auto" w:fill="D9D9D9" w:themeFill="background1" w:themeFillShade="D9"/>
          </w:tcPr>
          <w:p w14:paraId="583FB8F1" w14:textId="77777777" w:rsidR="000D32CD" w:rsidRPr="00AD119C" w:rsidRDefault="000D32CD" w:rsidP="00CA2642">
            <w:pPr>
              <w:pStyle w:val="LDTextinhalt"/>
              <w:rPr>
                <w:rStyle w:val="LDBereichTabelle"/>
              </w:rPr>
            </w:pPr>
            <w:r w:rsidRPr="00AD119C">
              <w:rPr>
                <w:rStyle w:val="LDBereichTabelle"/>
              </w:rPr>
              <w:br w:type="page"/>
              <w:t>Feld</w:t>
            </w:r>
          </w:p>
        </w:tc>
        <w:tc>
          <w:tcPr>
            <w:tcW w:w="6809" w:type="dxa"/>
            <w:shd w:val="clear" w:color="auto" w:fill="D9D9D9" w:themeFill="background1" w:themeFillShade="D9"/>
          </w:tcPr>
          <w:p w14:paraId="1FA6D2B0" w14:textId="77777777" w:rsidR="000D32CD" w:rsidRPr="00AD119C" w:rsidRDefault="000D32CD" w:rsidP="00CA2642">
            <w:pPr>
              <w:pStyle w:val="LDTextinhalt"/>
              <w:rPr>
                <w:rStyle w:val="LDBereichTabelle"/>
              </w:rPr>
            </w:pPr>
            <w:r w:rsidRPr="00AD119C">
              <w:rPr>
                <w:rStyle w:val="LDBereichTabelle"/>
              </w:rPr>
              <w:t>Eingabe</w:t>
            </w:r>
          </w:p>
        </w:tc>
      </w:tr>
      <w:tr w:rsidR="00426AE5" w:rsidRPr="009572BA" w14:paraId="7DFD215C" w14:textId="77777777" w:rsidTr="00CE4EA6">
        <w:tc>
          <w:tcPr>
            <w:tcW w:w="1729" w:type="dxa"/>
          </w:tcPr>
          <w:p w14:paraId="3719DF93" w14:textId="3652B086" w:rsidR="00426AE5" w:rsidRPr="00CE4EA6" w:rsidRDefault="00426AE5" w:rsidP="00CE4EA6">
            <w:pPr>
              <w:pStyle w:val="LDTextinhalt"/>
              <w:rPr>
                <w:rStyle w:val="LDwichtigerText"/>
              </w:rPr>
            </w:pPr>
            <w:r w:rsidRPr="00CE4EA6">
              <w:rPr>
                <w:rStyle w:val="LDwichtigerText"/>
              </w:rPr>
              <w:t>Schulform</w:t>
            </w:r>
          </w:p>
        </w:tc>
        <w:tc>
          <w:tcPr>
            <w:tcW w:w="6809" w:type="dxa"/>
          </w:tcPr>
          <w:p w14:paraId="4182D83C" w14:textId="47D56528" w:rsidR="004377F7" w:rsidRPr="00AF116B" w:rsidRDefault="00426AE5" w:rsidP="00CE4EA6">
            <w:pPr>
              <w:pStyle w:val="LDTextinhalt"/>
              <w:rPr>
                <w:sz w:val="16"/>
                <w:szCs w:val="16"/>
              </w:rPr>
            </w:pPr>
            <w:r w:rsidRPr="002539F8">
              <w:t xml:space="preserve">Beliebig </w:t>
            </w:r>
            <w:r w:rsidR="004377F7" w:rsidRPr="00AF116B">
              <w:t>(</w:t>
            </w:r>
            <w:r w:rsidR="00AF116B" w:rsidRPr="00AF116B">
              <w:t xml:space="preserve">Bitte Schulform auswählen, </w:t>
            </w:r>
            <w:r w:rsidR="004377F7" w:rsidRPr="00AF116B">
              <w:t>z. B. G – Grundschule)</w:t>
            </w:r>
          </w:p>
          <w:p w14:paraId="16A5FC9F" w14:textId="73923B71" w:rsidR="00832E83" w:rsidRDefault="00426AE5" w:rsidP="00CE4EA6">
            <w:pPr>
              <w:pStyle w:val="LDTextinhalt"/>
            </w:pPr>
            <w:r w:rsidRPr="00240CCD">
              <w:t xml:space="preserve">Diese Eingabe dient dazu, dass die Fremdsprache dieses Kurses auf der Webseite </w:t>
            </w:r>
            <w:r w:rsidRPr="00671023">
              <w:rPr>
                <w:rStyle w:val="LDProgrammelement"/>
              </w:rPr>
              <w:t xml:space="preserve">Schülerbasisdaten &gt; Qualifikationen </w:t>
            </w:r>
            <w:r w:rsidRPr="00240CCD">
              <w:t xml:space="preserve">– Register </w:t>
            </w:r>
            <w:r w:rsidRPr="00990EA1">
              <w:rPr>
                <w:rStyle w:val="LDProgrammelement"/>
              </w:rPr>
              <w:t>Fremdsprachen</w:t>
            </w:r>
            <w:r w:rsidRPr="00240CCD">
              <w:t xml:space="preserve"> im unteren Bereich erscheint. </w:t>
            </w:r>
          </w:p>
          <w:p w14:paraId="77972F43" w14:textId="7FAC3E72" w:rsidR="004377F7" w:rsidRPr="004377F7" w:rsidRDefault="00426AE5" w:rsidP="00CE4EA6">
            <w:pPr>
              <w:pStyle w:val="LDTextinhalt"/>
            </w:pPr>
            <w:r w:rsidRPr="004377F7">
              <w:t xml:space="preserve">Mit dem Eintrag </w:t>
            </w:r>
            <w:r w:rsidRPr="0007562E">
              <w:rPr>
                <w:rStyle w:val="LDMeneintrag"/>
              </w:rPr>
              <w:t>Übergreifend</w:t>
            </w:r>
            <w:r w:rsidR="00AF116B">
              <w:t xml:space="preserve"> funktioniert dies </w:t>
            </w:r>
            <w:r w:rsidRPr="004377F7">
              <w:t>nicht.</w:t>
            </w:r>
          </w:p>
        </w:tc>
      </w:tr>
      <w:tr w:rsidR="00426AE5" w:rsidRPr="009572BA" w14:paraId="4AA52C96" w14:textId="77777777" w:rsidTr="00CE4EA6">
        <w:tc>
          <w:tcPr>
            <w:tcW w:w="1729" w:type="dxa"/>
          </w:tcPr>
          <w:p w14:paraId="67D7C274" w14:textId="2BE3C896" w:rsidR="004377F7" w:rsidRPr="00CE4EA6" w:rsidRDefault="00426AE5" w:rsidP="00CE4EA6">
            <w:pPr>
              <w:pStyle w:val="LDTextinhalt"/>
              <w:rPr>
                <w:rStyle w:val="LDwichtigerText"/>
              </w:rPr>
            </w:pPr>
            <w:r w:rsidRPr="00CE4EA6">
              <w:rPr>
                <w:rStyle w:val="LDwichtigerText"/>
              </w:rPr>
              <w:t>Stufe</w:t>
            </w:r>
          </w:p>
          <w:p w14:paraId="14C3E213" w14:textId="78925327" w:rsidR="00426AE5" w:rsidRPr="00CE4EA6" w:rsidRDefault="00426AE5" w:rsidP="00CE4EA6">
            <w:pPr>
              <w:pStyle w:val="LDTextinhalt"/>
              <w:rPr>
                <w:rStyle w:val="LDwichtigerText"/>
              </w:rPr>
            </w:pPr>
            <w:r w:rsidRPr="00CE4EA6">
              <w:rPr>
                <w:rStyle w:val="LDwichtigerText"/>
              </w:rPr>
              <w:t>Kurs für</w:t>
            </w:r>
          </w:p>
        </w:tc>
        <w:tc>
          <w:tcPr>
            <w:tcW w:w="6809" w:type="dxa"/>
          </w:tcPr>
          <w:p w14:paraId="1C0A24AA" w14:textId="02C26BB5" w:rsidR="004377F7" w:rsidRPr="004377F7" w:rsidRDefault="00426AE5" w:rsidP="00CE4EA6">
            <w:pPr>
              <w:pStyle w:val="LDTextinhalt"/>
            </w:pPr>
            <w:r w:rsidRPr="004377F7">
              <w:t>Übergreifend</w:t>
            </w:r>
          </w:p>
          <w:p w14:paraId="39C4B6CA" w14:textId="3FC12A68" w:rsidR="004377F7" w:rsidRPr="004377F7" w:rsidRDefault="00426AE5" w:rsidP="00CE4EA6">
            <w:pPr>
              <w:pStyle w:val="LDTextinhalt"/>
            </w:pPr>
            <w:r w:rsidRPr="004377F7">
              <w:t>Übergreifend</w:t>
            </w:r>
          </w:p>
        </w:tc>
      </w:tr>
      <w:tr w:rsidR="000D32CD" w:rsidRPr="00240CCD" w14:paraId="6D881561" w14:textId="77777777" w:rsidTr="00CE4EA6">
        <w:tc>
          <w:tcPr>
            <w:tcW w:w="1729" w:type="dxa"/>
          </w:tcPr>
          <w:p w14:paraId="72F5C8B8" w14:textId="77777777" w:rsidR="000D32CD" w:rsidRPr="00CE4EA6" w:rsidRDefault="000D32CD" w:rsidP="00CE4EA6">
            <w:pPr>
              <w:pStyle w:val="LDTextinhalt"/>
              <w:rPr>
                <w:rStyle w:val="LDwichtigerText"/>
              </w:rPr>
            </w:pPr>
            <w:r w:rsidRPr="00CE4EA6">
              <w:rPr>
                <w:rStyle w:val="LDwichtigerText"/>
              </w:rPr>
              <w:t>Fach</w:t>
            </w:r>
          </w:p>
        </w:tc>
        <w:tc>
          <w:tcPr>
            <w:tcW w:w="6809" w:type="dxa"/>
          </w:tcPr>
          <w:p w14:paraId="5A223640" w14:textId="1CECD967" w:rsidR="004377F7" w:rsidRPr="00240CCD" w:rsidRDefault="000D32CD" w:rsidP="00CE4EA6">
            <w:pPr>
              <w:pStyle w:val="LDTextinhalt"/>
            </w:pPr>
            <w:r w:rsidRPr="00240CCD">
              <w:t>eine für HSU vorgesehen</w:t>
            </w:r>
            <w:r w:rsidR="004377F7" w:rsidRPr="00240CCD">
              <w:t>e Sprache (vgl.</w:t>
            </w:r>
            <w:r w:rsidRPr="00240CCD">
              <w:t xml:space="preserve"> Auflistung Seite </w:t>
            </w:r>
            <w:r w:rsidR="00171B1C" w:rsidRPr="00240CCD">
              <w:t>6</w:t>
            </w:r>
            <w:r w:rsidRPr="00240CCD">
              <w:t>)</w:t>
            </w:r>
          </w:p>
        </w:tc>
      </w:tr>
      <w:tr w:rsidR="000D32CD" w:rsidRPr="009572BA" w14:paraId="5EA48FD2" w14:textId="77777777" w:rsidTr="00CE4EA6">
        <w:tc>
          <w:tcPr>
            <w:tcW w:w="1729" w:type="dxa"/>
          </w:tcPr>
          <w:p w14:paraId="18A92C2B" w14:textId="77777777" w:rsidR="000D32CD" w:rsidRPr="00CE4EA6" w:rsidRDefault="000D32CD" w:rsidP="00CE4EA6">
            <w:pPr>
              <w:pStyle w:val="LDTextinhalt"/>
              <w:rPr>
                <w:rStyle w:val="LDwichtigerText"/>
              </w:rPr>
            </w:pPr>
            <w:r w:rsidRPr="00CE4EA6">
              <w:rPr>
                <w:rStyle w:val="LDwichtigerText"/>
              </w:rPr>
              <w:t>Stundenzahl</w:t>
            </w:r>
          </w:p>
        </w:tc>
        <w:tc>
          <w:tcPr>
            <w:tcW w:w="6809" w:type="dxa"/>
          </w:tcPr>
          <w:p w14:paraId="2D101FE6" w14:textId="6E395995" w:rsidR="004377F7" w:rsidRPr="004377F7" w:rsidRDefault="000D32CD" w:rsidP="00CE4EA6">
            <w:pPr>
              <w:pStyle w:val="LDTextinhalt"/>
            </w:pPr>
            <w:r w:rsidRPr="004377F7">
              <w:t>Anzahl Wochenstunden des Kurses</w:t>
            </w:r>
          </w:p>
        </w:tc>
      </w:tr>
      <w:tr w:rsidR="000D32CD" w:rsidRPr="00240CCD" w14:paraId="3F32C6A6" w14:textId="77777777" w:rsidTr="00CE4EA6">
        <w:tc>
          <w:tcPr>
            <w:tcW w:w="1729" w:type="dxa"/>
          </w:tcPr>
          <w:p w14:paraId="6A2E6040" w14:textId="77777777" w:rsidR="000D32CD" w:rsidRPr="00CE4EA6" w:rsidRDefault="000D32CD" w:rsidP="00CE4EA6">
            <w:pPr>
              <w:pStyle w:val="LDTextinhalt"/>
              <w:rPr>
                <w:rStyle w:val="LDwichtigerText"/>
              </w:rPr>
            </w:pPr>
            <w:r w:rsidRPr="00CE4EA6">
              <w:rPr>
                <w:rStyle w:val="LDwichtigerText"/>
              </w:rPr>
              <w:t>Lehrer</w:t>
            </w:r>
          </w:p>
        </w:tc>
        <w:tc>
          <w:tcPr>
            <w:tcW w:w="6809" w:type="dxa"/>
          </w:tcPr>
          <w:p w14:paraId="102F65D9" w14:textId="4916AFD3" w:rsidR="001A26BA" w:rsidRPr="00240CCD" w:rsidRDefault="001A26BA" w:rsidP="00CE4EA6">
            <w:pPr>
              <w:pStyle w:val="LDTextinhalt"/>
            </w:pPr>
            <w:r w:rsidRPr="00240CCD">
              <w:t>Unterrichtende Lehrkraft</w:t>
            </w:r>
          </w:p>
          <w:p w14:paraId="0562ED35" w14:textId="0632EB98" w:rsidR="004377F7" w:rsidRPr="00240CCD" w:rsidRDefault="006E66C6" w:rsidP="00CE4EA6">
            <w:pPr>
              <w:pStyle w:val="LDTextinhalt"/>
            </w:pPr>
            <w:r w:rsidRPr="00240CCD">
              <w:t xml:space="preserve">Zur Auswahl stehen alle Lehrer, die auf der Webseite </w:t>
            </w:r>
            <w:r w:rsidR="002331CD" w:rsidRPr="00671023">
              <w:rPr>
                <w:rStyle w:val="LDProgrammelement"/>
              </w:rPr>
              <w:t>Personal &gt; Personalbasisdaten &gt; Personalübersicht</w:t>
            </w:r>
            <w:r w:rsidRPr="00240CCD">
              <w:t xml:space="preserve"> als </w:t>
            </w:r>
            <w:r w:rsidR="004377F7" w:rsidRPr="00240CCD">
              <w:t>unterrichtsversorgungsrelevant (</w:t>
            </w:r>
            <w:r w:rsidRPr="00240CCD">
              <w:t>UV-relevant</w:t>
            </w:r>
            <w:r w:rsidR="004377F7" w:rsidRPr="00240CCD">
              <w:t>)</w:t>
            </w:r>
            <w:r w:rsidRPr="00240CCD">
              <w:t xml:space="preserve"> gekennzeichnet sind (</w:t>
            </w:r>
            <w:r w:rsidR="004377F7" w:rsidRPr="00240CCD">
              <w:t xml:space="preserve">vgl. </w:t>
            </w:r>
            <w:r w:rsidRPr="00240CCD">
              <w:t xml:space="preserve">Kapitel </w:t>
            </w:r>
            <w:r w:rsidR="00AD119C" w:rsidRPr="00AD119C">
              <w:rPr>
                <w:rStyle w:val="LDLink"/>
              </w:rPr>
              <w:fldChar w:fldCharType="begin"/>
            </w:r>
            <w:r w:rsidR="00AD119C" w:rsidRPr="00AD119C">
              <w:rPr>
                <w:rStyle w:val="LDLink"/>
              </w:rPr>
              <w:instrText xml:space="preserve"> REF _Ref44399222 \r \h </w:instrText>
            </w:r>
            <w:r w:rsidR="00AD119C">
              <w:rPr>
                <w:rStyle w:val="LDLink"/>
              </w:rPr>
              <w:instrText xml:space="preserve"> \* MERGEFORMAT </w:instrText>
            </w:r>
            <w:r w:rsidR="00AD119C" w:rsidRPr="00AD119C">
              <w:rPr>
                <w:rStyle w:val="LDLink"/>
              </w:rPr>
            </w:r>
            <w:r w:rsidR="00AD119C" w:rsidRPr="00AD119C">
              <w:rPr>
                <w:rStyle w:val="LDLink"/>
              </w:rPr>
              <w:fldChar w:fldCharType="separate"/>
            </w:r>
            <w:r w:rsidR="00CE4EA6">
              <w:rPr>
                <w:rStyle w:val="LDLink"/>
              </w:rPr>
              <w:t>3.1.2</w:t>
            </w:r>
            <w:r w:rsidR="00AD119C" w:rsidRPr="00AD119C">
              <w:rPr>
                <w:rStyle w:val="LDLink"/>
              </w:rPr>
              <w:fldChar w:fldCharType="end"/>
            </w:r>
            <w:r w:rsidRPr="00AD119C">
              <w:rPr>
                <w:rStyle w:val="LDLink"/>
              </w:rPr>
              <w:t>)</w:t>
            </w:r>
            <w:r w:rsidRPr="0015543F">
              <w:t>.</w:t>
            </w:r>
            <w:r w:rsidR="000D32CD" w:rsidRPr="00240CCD">
              <w:t xml:space="preserve"> </w:t>
            </w:r>
          </w:p>
        </w:tc>
      </w:tr>
      <w:tr w:rsidR="000D32CD" w:rsidRPr="00240CCD" w14:paraId="5EBBD1E3" w14:textId="77777777" w:rsidTr="00CE4EA6">
        <w:tc>
          <w:tcPr>
            <w:tcW w:w="1729" w:type="dxa"/>
          </w:tcPr>
          <w:p w14:paraId="19FB9138" w14:textId="77777777" w:rsidR="000D32CD" w:rsidRPr="00CE4EA6" w:rsidRDefault="000D32CD" w:rsidP="00CE4EA6">
            <w:pPr>
              <w:pStyle w:val="LDTextinhalt"/>
              <w:rPr>
                <w:rStyle w:val="LDwichtigerText"/>
              </w:rPr>
            </w:pPr>
            <w:r w:rsidRPr="00CE4EA6">
              <w:rPr>
                <w:rStyle w:val="LDwichtigerText"/>
              </w:rPr>
              <w:t>Kursart</w:t>
            </w:r>
          </w:p>
        </w:tc>
        <w:tc>
          <w:tcPr>
            <w:tcW w:w="6809" w:type="dxa"/>
          </w:tcPr>
          <w:p w14:paraId="6C546127" w14:textId="0B6FE064" w:rsidR="004377F7" w:rsidRPr="00240CCD" w:rsidRDefault="000D32CD" w:rsidP="00CE4EA6">
            <w:pPr>
              <w:pStyle w:val="LDTextinhalt"/>
            </w:pPr>
            <w:r w:rsidRPr="002539F8">
              <w:t xml:space="preserve">Z (Zusatzunterricht) </w:t>
            </w:r>
          </w:p>
          <w:p w14:paraId="63FF5061" w14:textId="7708F065" w:rsidR="000D32CD" w:rsidRDefault="000D32CD" w:rsidP="00CE4EA6">
            <w:pPr>
              <w:pStyle w:val="LDTextinhalt"/>
            </w:pPr>
            <w:r w:rsidRPr="00240CCD">
              <w:rPr>
                <w:rStyle w:val="hervorhebunggrn"/>
                <w:sz w:val="24"/>
                <w:szCs w:val="24"/>
              </w:rPr>
              <w:t>Hinweis:</w:t>
            </w:r>
            <w:r w:rsidRPr="00240CCD">
              <w:t xml:space="preserve"> </w:t>
            </w:r>
          </w:p>
          <w:p w14:paraId="37729A8D" w14:textId="39DBC241" w:rsidR="003D0505" w:rsidRPr="00F212A3" w:rsidRDefault="004376A4" w:rsidP="00CE4EA6">
            <w:pPr>
              <w:pStyle w:val="LDTextinhalt"/>
            </w:pPr>
            <w:r>
              <w:t>E</w:t>
            </w:r>
            <w:r w:rsidR="00541660" w:rsidRPr="00F212A3">
              <w:t xml:space="preserve">s </w:t>
            </w:r>
            <w:r>
              <w:t xml:space="preserve">ist </w:t>
            </w:r>
            <w:r w:rsidR="00541660" w:rsidRPr="00F212A3">
              <w:t>möglich</w:t>
            </w:r>
            <w:r w:rsidR="00827497" w:rsidRPr="00FC7113">
              <w:t xml:space="preserve"> für </w:t>
            </w:r>
            <w:r w:rsidR="00827497">
              <w:t xml:space="preserve">diese </w:t>
            </w:r>
            <w:r w:rsidR="00827497" w:rsidRPr="00FC7113">
              <w:t xml:space="preserve">HSU-Kurse </w:t>
            </w:r>
            <w:r w:rsidR="00827497">
              <w:t xml:space="preserve">(KA: Z, KO: HHKL) </w:t>
            </w:r>
            <w:r w:rsidR="00827497" w:rsidRPr="00CF4985">
              <w:t>Notenvermerke (T,</w:t>
            </w:r>
            <w:r w:rsidR="0084728F">
              <w:t xml:space="preserve"> </w:t>
            </w:r>
            <w:r w:rsidR="00827497" w:rsidRPr="00CF4985">
              <w:t>E,</w:t>
            </w:r>
            <w:r w:rsidR="0084728F">
              <w:t xml:space="preserve"> </w:t>
            </w:r>
            <w:r w:rsidR="00827497" w:rsidRPr="00CF4985">
              <w:t>G)</w:t>
            </w:r>
            <w:r w:rsidR="00827497">
              <w:t xml:space="preserve"> zu erfassen. Dies erfolgt auf </w:t>
            </w:r>
            <w:r w:rsidR="00B01947" w:rsidRPr="00F212A3">
              <w:t xml:space="preserve">der Webseite </w:t>
            </w:r>
            <w:r w:rsidR="00B01947" w:rsidRPr="00671023">
              <w:rPr>
                <w:rStyle w:val="LDProgrammelement"/>
              </w:rPr>
              <w:t>Unterricht &gt; Leistungserfassu</w:t>
            </w:r>
            <w:r w:rsidR="007631D2" w:rsidRPr="00671023">
              <w:rPr>
                <w:rStyle w:val="LDProgrammelement"/>
              </w:rPr>
              <w:t>ng &gt; Kurse</w:t>
            </w:r>
            <w:r w:rsidR="007631D2" w:rsidRPr="00F212A3">
              <w:t xml:space="preserve"> </w:t>
            </w:r>
            <w:r w:rsidR="00F212A3">
              <w:t xml:space="preserve">sowohl für </w:t>
            </w:r>
            <w:r w:rsidR="003D0505" w:rsidRPr="00F212A3">
              <w:t xml:space="preserve">eigene </w:t>
            </w:r>
            <w:r w:rsidR="00F212A3">
              <w:t xml:space="preserve">als auch für </w:t>
            </w:r>
            <w:r w:rsidR="007631D2" w:rsidRPr="00F212A3">
              <w:t>externe Schüler</w:t>
            </w:r>
            <w:r w:rsidR="003D0505" w:rsidRPr="00F212A3">
              <w:t>.</w:t>
            </w:r>
          </w:p>
          <w:p w14:paraId="3A4E08FE" w14:textId="3414E896" w:rsidR="004377F7" w:rsidRPr="003D0505" w:rsidRDefault="003D0505" w:rsidP="00CE4EA6">
            <w:pPr>
              <w:pStyle w:val="LDTextinhalt"/>
              <w:rPr>
                <w:highlight w:val="yellow"/>
              </w:rPr>
            </w:pPr>
            <w:r w:rsidRPr="00F212A3">
              <w:t>Für die</w:t>
            </w:r>
            <w:r w:rsidR="00B01947" w:rsidRPr="00F212A3">
              <w:t xml:space="preserve"> </w:t>
            </w:r>
            <w:r w:rsidR="007631D2" w:rsidRPr="00F212A3">
              <w:t xml:space="preserve">Schüler </w:t>
            </w:r>
            <w:r w:rsidR="004C58F0">
              <w:t xml:space="preserve">mit eingetragenem Notenvermerk </w:t>
            </w:r>
            <w:r w:rsidRPr="00F212A3">
              <w:t xml:space="preserve">wird daraufhin </w:t>
            </w:r>
            <w:r w:rsidR="007631D2" w:rsidRPr="00F212A3">
              <w:t>eine automatisierte B</w:t>
            </w:r>
            <w:r w:rsidRPr="00F212A3">
              <w:t>emerkung im</w:t>
            </w:r>
            <w:r w:rsidR="00B01947" w:rsidRPr="00F212A3">
              <w:t xml:space="preserve"> Zeugnis generiert.</w:t>
            </w:r>
            <w:r w:rsidR="00B01947">
              <w:t xml:space="preserve"> </w:t>
            </w:r>
          </w:p>
        </w:tc>
      </w:tr>
      <w:tr w:rsidR="000D32CD" w:rsidRPr="009572BA" w14:paraId="6C010D8E" w14:textId="77777777" w:rsidTr="00CE4EA6">
        <w:tc>
          <w:tcPr>
            <w:tcW w:w="1729" w:type="dxa"/>
          </w:tcPr>
          <w:p w14:paraId="666FD498" w14:textId="77777777" w:rsidR="000D32CD" w:rsidRPr="00CE4EA6" w:rsidRDefault="000D32CD" w:rsidP="00CE4EA6">
            <w:pPr>
              <w:pStyle w:val="LDTextinhalt"/>
              <w:rPr>
                <w:rStyle w:val="LDwichtigerText"/>
              </w:rPr>
            </w:pPr>
            <w:r w:rsidRPr="00CE4EA6">
              <w:rPr>
                <w:rStyle w:val="LDwichtigerText"/>
              </w:rPr>
              <w:t>Kursoption</w:t>
            </w:r>
          </w:p>
        </w:tc>
        <w:tc>
          <w:tcPr>
            <w:tcW w:w="6809" w:type="dxa"/>
          </w:tcPr>
          <w:p w14:paraId="6B3BB0F8" w14:textId="213D82F2" w:rsidR="000D32CD" w:rsidRPr="004377F7" w:rsidRDefault="000D32CD" w:rsidP="00CE4EA6">
            <w:pPr>
              <w:pStyle w:val="LDTextinhalt"/>
            </w:pPr>
            <w:r w:rsidRPr="004377F7">
              <w:t>HHKL</w:t>
            </w:r>
          </w:p>
        </w:tc>
      </w:tr>
    </w:tbl>
    <w:p w14:paraId="451C70EA" w14:textId="6C5B4716" w:rsidR="00E27C22" w:rsidRDefault="00E27C22" w:rsidP="00CA2642">
      <w:pPr>
        <w:pStyle w:val="LDAbsatznachberschrift"/>
      </w:pPr>
      <w:bookmarkStart w:id="106" w:name="_Ref443402413"/>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CE4EA6" w:rsidRPr="00A77AAC" w14:paraId="6E829696" w14:textId="77777777" w:rsidTr="00710F05">
        <w:trPr>
          <w:trHeight w:val="284"/>
        </w:trPr>
        <w:tc>
          <w:tcPr>
            <w:tcW w:w="851" w:type="dxa"/>
            <w:vAlign w:val="center"/>
          </w:tcPr>
          <w:p w14:paraId="4979D4D6" w14:textId="77777777" w:rsidR="00CE4EA6" w:rsidRPr="00A77AAC" w:rsidRDefault="00CE4EA6" w:rsidP="00710F05">
            <w:pPr>
              <w:pStyle w:val="LDTextinhalt"/>
            </w:pPr>
            <w:r>
              <w:rPr>
                <w:noProof/>
                <w:lang w:eastAsia="de-DE"/>
              </w:rPr>
              <w:drawing>
                <wp:inline distT="0" distB="0" distL="0" distR="0" wp14:anchorId="22D7E750" wp14:editId="4FD1B46A">
                  <wp:extent cx="288000" cy="288000"/>
                  <wp:effectExtent l="0" t="0" r="0" b="0"/>
                  <wp:docPr id="9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61E6FA72" w14:textId="77777777" w:rsidR="00CE4EA6" w:rsidRPr="00476A21" w:rsidRDefault="00CE4EA6" w:rsidP="00710F05">
            <w:pPr>
              <w:pStyle w:val="LDTextinhalt"/>
              <w:rPr>
                <w:rStyle w:val="hervorhebunggrn"/>
              </w:rPr>
            </w:pPr>
            <w:r>
              <w:rPr>
                <w:rStyle w:val="hervorhebunggrn"/>
              </w:rPr>
              <w:t>Hinweis</w:t>
            </w:r>
          </w:p>
          <w:p w14:paraId="3E50106F" w14:textId="77777777" w:rsidR="00CE4EA6" w:rsidRPr="00671023" w:rsidRDefault="00CE4EA6" w:rsidP="00CE4EA6">
            <w:pPr>
              <w:pStyle w:val="LDTextinhalt"/>
              <w:rPr>
                <w:rStyle w:val="LDProgrammelement"/>
              </w:rPr>
            </w:pPr>
            <w:r>
              <w:t xml:space="preserve">Sobald Sie auf der Webseite </w:t>
            </w:r>
            <w:r w:rsidRPr="00671023">
              <w:rPr>
                <w:rStyle w:val="LDProgrammelement"/>
              </w:rPr>
              <w:t>Unterricht &gt; UV-Bearbeitung &gt; Kursbearbeitung</w:t>
            </w:r>
          </w:p>
          <w:p w14:paraId="209359F4" w14:textId="77777777" w:rsidR="00CE4EA6" w:rsidRDefault="00CE4EA6" w:rsidP="00CE4EA6">
            <w:pPr>
              <w:pStyle w:val="Aufzhlungbndig"/>
            </w:pPr>
            <w:r>
              <w:t xml:space="preserve">als </w:t>
            </w:r>
            <w:r w:rsidRPr="00CE4EA6">
              <w:rPr>
                <w:rStyle w:val="LDwichtigerText"/>
              </w:rPr>
              <w:t>Fach</w:t>
            </w:r>
            <w:r>
              <w:t xml:space="preserve"> eine Sprache wählen, in der herkunftssprachlicher Unterricht in Verantwortung des Herkunftslandes erteilt wird und </w:t>
            </w:r>
          </w:p>
          <w:p w14:paraId="4FEEA122" w14:textId="77777777" w:rsidR="00CE4EA6" w:rsidRDefault="00CE4EA6" w:rsidP="00CE4EA6">
            <w:pPr>
              <w:pStyle w:val="Aufzhlungbndig"/>
            </w:pPr>
            <w:r>
              <w:t xml:space="preserve">die </w:t>
            </w:r>
            <w:r w:rsidRPr="00CE4EA6">
              <w:rPr>
                <w:rStyle w:val="LDwichtigerText"/>
              </w:rPr>
              <w:t>Kursoption HHKL</w:t>
            </w:r>
            <w:r>
              <w:t xml:space="preserve"> wählen,</w:t>
            </w:r>
          </w:p>
          <w:p w14:paraId="10A877BC" w14:textId="77777777" w:rsidR="00CE4EA6" w:rsidRDefault="00CE4EA6" w:rsidP="001D6BE6">
            <w:pPr>
              <w:pStyle w:val="LDTextinhalt"/>
            </w:pPr>
            <w:r>
              <w:t xml:space="preserve">wird unter dem Feld </w:t>
            </w:r>
            <w:r w:rsidRPr="00CE4EA6">
              <w:rPr>
                <w:rStyle w:val="LDProgrammelement"/>
              </w:rPr>
              <w:t>Kursoption</w:t>
            </w:r>
            <w:r>
              <w:t xml:space="preserve"> die entsprechende </w:t>
            </w:r>
            <w:r w:rsidRPr="00CE4EA6">
              <w:rPr>
                <w:rStyle w:val="LDwichtigerText"/>
              </w:rPr>
              <w:t>HSU-Koordinationsstelle</w:t>
            </w:r>
            <w:r>
              <w:t xml:space="preserve"> ausgegraut angezeigt. Dieser Eintrag kann nicht verändert werden.</w:t>
            </w:r>
          </w:p>
          <w:p w14:paraId="2A062DBB" w14:textId="77777777" w:rsidR="00CE4EA6" w:rsidRDefault="00CE4EA6" w:rsidP="001D6BE6">
            <w:pPr>
              <w:pStyle w:val="LDTextinhalt"/>
            </w:pPr>
            <w:r>
              <w:rPr>
                <w:noProof/>
                <w:lang w:eastAsia="de-DE"/>
              </w:rPr>
              <w:drawing>
                <wp:inline distT="0" distB="0" distL="0" distR="0" wp14:anchorId="108C6CAA" wp14:editId="53B88828">
                  <wp:extent cx="4397674" cy="1351716"/>
                  <wp:effectExtent l="19050" t="19050" r="22225" b="20320"/>
                  <wp:docPr id="94" name="Grafik 94"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Grafik 94" descr="Das Bild visualisiert das im Text Beschriebene. "/>
                          <pic:cNvPicPr/>
                        </pic:nvPicPr>
                        <pic:blipFill rotWithShape="1">
                          <a:blip r:embed="rId29" cstate="print">
                            <a:extLst>
                              <a:ext uri="{28A0092B-C50C-407E-A947-70E740481C1C}">
                                <a14:useLocalDpi xmlns:a14="http://schemas.microsoft.com/office/drawing/2010/main" val="0"/>
                              </a:ext>
                            </a:extLst>
                          </a:blip>
                          <a:srcRect l="1755" r="2034" b="42402"/>
                          <a:stretch/>
                        </pic:blipFill>
                        <pic:spPr bwMode="auto">
                          <a:xfrm>
                            <a:off x="0" y="0"/>
                            <a:ext cx="4412680" cy="1356328"/>
                          </a:xfrm>
                          <a:prstGeom prst="rect">
                            <a:avLst/>
                          </a:prstGeom>
                          <a:ln w="9525" cap="flat" cmpd="sng" algn="ctr">
                            <a:solidFill>
                              <a:srgbClr val="14006E"/>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A152EE2" w14:textId="736C39A4" w:rsidR="00CE4EA6" w:rsidRDefault="00CE4EA6" w:rsidP="001D6BE6">
            <w:pPr>
              <w:pStyle w:val="LDBildunterschrift"/>
              <w:ind w:left="0"/>
            </w:pPr>
            <w:bookmarkStart w:id="107" w:name="_Toc210131802"/>
            <w:bookmarkStart w:id="108" w:name="_Toc229733237"/>
            <w:r>
              <w:t xml:space="preserve">Abb. </w:t>
            </w:r>
            <w:r>
              <w:fldChar w:fldCharType="begin"/>
            </w:r>
            <w:r>
              <w:instrText xml:space="preserve"> SEQ Abb. \* ARABIC </w:instrText>
            </w:r>
            <w:r>
              <w:fldChar w:fldCharType="separate"/>
            </w:r>
            <w:r>
              <w:rPr>
                <w:noProof/>
              </w:rPr>
              <w:t>6</w:t>
            </w:r>
            <w:r>
              <w:rPr>
                <w:noProof/>
              </w:rPr>
              <w:fldChar w:fldCharType="end"/>
            </w:r>
            <w:r>
              <w:t xml:space="preserve"> Webseite Kursbearbeitung: Einen Kurs mit einem HSU-Fach und der Kursoption HHKL anlegen</w:t>
            </w:r>
            <w:bookmarkEnd w:id="107"/>
            <w:bookmarkEnd w:id="108"/>
          </w:p>
          <w:p w14:paraId="29B466AD" w14:textId="0E0A5768" w:rsidR="00CE4EA6" w:rsidRDefault="001D6BE6" w:rsidP="001D6BE6">
            <w:pPr>
              <w:pStyle w:val="LDTextinhalt"/>
            </w:pPr>
            <w:r>
              <w:t xml:space="preserve">Ebenso </w:t>
            </w:r>
            <w:r w:rsidR="00CE4EA6">
              <w:t xml:space="preserve">erscheint im Dialogfenster </w:t>
            </w:r>
            <w:r w:rsidR="00CE4EA6" w:rsidRPr="001D6BE6">
              <w:rPr>
                <w:rStyle w:val="LDProgrammelement"/>
              </w:rPr>
              <w:t>Kurs anlegen / bearbeiten</w:t>
            </w:r>
            <w:r w:rsidR="00CE4EA6">
              <w:t xml:space="preserve"> unten ein Hinweis auf das </w:t>
            </w:r>
            <w:r w:rsidR="00CE4EA6" w:rsidRPr="00D61874">
              <w:t>Fachberaterzentrum für Herkunftssprachen, Mehrsprachigkeit und schulische Integration (FBZ).</w:t>
            </w:r>
          </w:p>
          <w:p w14:paraId="08D3B4C5" w14:textId="77777777" w:rsidR="00CE4EA6" w:rsidRDefault="00CE4EA6" w:rsidP="001D6BE6">
            <w:pPr>
              <w:pStyle w:val="LDTextinhalt"/>
            </w:pPr>
            <w:r>
              <w:rPr>
                <w:noProof/>
                <w:lang w:eastAsia="de-DE"/>
              </w:rPr>
              <w:drawing>
                <wp:inline distT="0" distB="0" distL="0" distR="0" wp14:anchorId="5F1DC5CC" wp14:editId="53613845">
                  <wp:extent cx="4394593" cy="345057"/>
                  <wp:effectExtent l="0" t="0" r="6350" b="0"/>
                  <wp:docPr id="95" name="Grafik 95"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Grafik 95" descr="Das Bild visualisiert das im Text Beschriebene. "/>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6723" b="-1"/>
                          <a:stretch/>
                        </pic:blipFill>
                        <pic:spPr bwMode="auto">
                          <a:xfrm>
                            <a:off x="0" y="0"/>
                            <a:ext cx="4451691" cy="349540"/>
                          </a:xfrm>
                          <a:prstGeom prst="rect">
                            <a:avLst/>
                          </a:prstGeom>
                          <a:noFill/>
                          <a:ln>
                            <a:noFill/>
                          </a:ln>
                          <a:extLst>
                            <a:ext uri="{53640926-AAD7-44D8-BBD7-CCE9431645EC}">
                              <a14:shadowObscured xmlns:a14="http://schemas.microsoft.com/office/drawing/2010/main"/>
                            </a:ext>
                          </a:extLst>
                        </pic:spPr>
                      </pic:pic>
                    </a:graphicData>
                  </a:graphic>
                </wp:inline>
              </w:drawing>
            </w:r>
          </w:p>
          <w:p w14:paraId="3CCAACB4" w14:textId="32CC4B88" w:rsidR="00CE4EA6" w:rsidRPr="00FD5A6A" w:rsidRDefault="00CE4EA6" w:rsidP="001D6BE6">
            <w:pPr>
              <w:pStyle w:val="LDBildunterschrift"/>
              <w:ind w:left="0"/>
            </w:pPr>
            <w:bookmarkStart w:id="109" w:name="_Toc210131803"/>
            <w:bookmarkStart w:id="110" w:name="_Toc229733238"/>
            <w:r>
              <w:t xml:space="preserve">Abb. </w:t>
            </w:r>
            <w:r>
              <w:fldChar w:fldCharType="begin"/>
            </w:r>
            <w:r>
              <w:instrText xml:space="preserve"> SEQ Abb. \* ARABIC </w:instrText>
            </w:r>
            <w:r>
              <w:fldChar w:fldCharType="separate"/>
            </w:r>
            <w:r>
              <w:rPr>
                <w:noProof/>
              </w:rPr>
              <w:t>7</w:t>
            </w:r>
            <w:r>
              <w:rPr>
                <w:noProof/>
              </w:rPr>
              <w:fldChar w:fldCharType="end"/>
            </w:r>
            <w:r>
              <w:t xml:space="preserve"> Webseite Kursbearbeitung: Hinweis auf das Fachberaterzentrum</w:t>
            </w:r>
            <w:bookmarkEnd w:id="109"/>
            <w:bookmarkEnd w:id="110"/>
          </w:p>
          <w:p w14:paraId="7CE4BF0F" w14:textId="1A21B14C" w:rsidR="00CE4EA6" w:rsidRPr="00990EA1" w:rsidRDefault="00CE4EA6" w:rsidP="00CE4EA6">
            <w:pPr>
              <w:pStyle w:val="LDTextinhalt"/>
              <w:rPr>
                <w:rStyle w:val="LDMeneintrag"/>
              </w:rPr>
            </w:pPr>
            <w:r>
              <w:t xml:space="preserve">Der Bericht </w:t>
            </w:r>
            <w:r w:rsidRPr="00CE4EA6">
              <w:rPr>
                <w:rStyle w:val="LDProgrammelement"/>
              </w:rPr>
              <w:t>HSU-Koordinationsstellen</w:t>
            </w:r>
            <w:r>
              <w:t xml:space="preserve"> (siehe Kapitel </w:t>
            </w:r>
            <w:r w:rsidRPr="00450913">
              <w:rPr>
                <w:rStyle w:val="LDLink"/>
              </w:rPr>
              <w:fldChar w:fldCharType="begin"/>
            </w:r>
            <w:r w:rsidRPr="00450913">
              <w:rPr>
                <w:rStyle w:val="LDLink"/>
              </w:rPr>
              <w:instrText xml:space="preserve"> REF _Ref108601457 \r \h </w:instrText>
            </w:r>
            <w:r>
              <w:rPr>
                <w:rStyle w:val="LDLink"/>
              </w:rPr>
              <w:instrText xml:space="preserve"> \* MERGEFORMAT </w:instrText>
            </w:r>
            <w:r w:rsidRPr="00450913">
              <w:rPr>
                <w:rStyle w:val="LDLink"/>
              </w:rPr>
            </w:r>
            <w:r w:rsidRPr="00450913">
              <w:rPr>
                <w:rStyle w:val="LDLink"/>
              </w:rPr>
              <w:fldChar w:fldCharType="separate"/>
            </w:r>
            <w:r>
              <w:rPr>
                <w:rStyle w:val="LDLink"/>
              </w:rPr>
              <w:t>5.1</w:t>
            </w:r>
            <w:r w:rsidRPr="00450913">
              <w:rPr>
                <w:rStyle w:val="LDLink"/>
              </w:rPr>
              <w:fldChar w:fldCharType="end"/>
            </w:r>
            <w:r>
              <w:t xml:space="preserve">) führt alle HSU-Koordinationsstellen in Hessen auf. Sie können den Bericht auf der Seite </w:t>
            </w:r>
            <w:r w:rsidRPr="00671023">
              <w:rPr>
                <w:rStyle w:val="LDProgrammelement"/>
              </w:rPr>
              <w:t>Unterricht &gt; UV-Bearbeitung &gt;</w:t>
            </w:r>
            <w:r>
              <w:t xml:space="preserve"> </w:t>
            </w:r>
            <w:r w:rsidRPr="00671023">
              <w:rPr>
                <w:rStyle w:val="LDProgrammelement"/>
              </w:rPr>
              <w:t>Kursbearbeitung</w:t>
            </w:r>
            <w:r>
              <w:t xml:space="preserve"> über die Auswahlliste im Feld </w:t>
            </w:r>
            <w:r w:rsidRPr="00CE4EA6">
              <w:rPr>
                <w:rStyle w:val="LDProgrammelement"/>
              </w:rPr>
              <w:t>Bericht</w:t>
            </w:r>
            <w:r>
              <w:t xml:space="preserve"> aufrufen oder unter </w:t>
            </w:r>
            <w:r w:rsidRPr="00671023">
              <w:rPr>
                <w:rStyle w:val="LDProgrammelement"/>
              </w:rPr>
              <w:t>Extras &gt; Berichte &gt; Schule &gt; Basis</w:t>
            </w:r>
            <w:r>
              <w:rPr>
                <w:rStyle w:val="LDProgrammelement"/>
              </w:rPr>
              <w:t>.</w:t>
            </w:r>
          </w:p>
        </w:tc>
      </w:tr>
    </w:tbl>
    <w:p w14:paraId="5E5DED0E" w14:textId="136118D1" w:rsidR="00CE4EA6" w:rsidRDefault="00CE4EA6" w:rsidP="00CA2642">
      <w:pPr>
        <w:pStyle w:val="LDAbsatznachberschrift"/>
      </w:pPr>
    </w:p>
    <w:p w14:paraId="64CCDBF9" w14:textId="77777777" w:rsidR="00CE4EA6" w:rsidRDefault="00CE4EA6" w:rsidP="00CE4EA6">
      <w:pPr>
        <w:pStyle w:val="LDHandlungsschritt"/>
        <w:numPr>
          <w:ilvl w:val="0"/>
          <w:numId w:val="28"/>
        </w:numPr>
      </w:pPr>
      <w:r w:rsidRPr="001E2AD4">
        <w:t>Klicken</w:t>
      </w:r>
      <w:r>
        <w:t xml:space="preserve"> Sie auf </w:t>
      </w:r>
      <w:r w:rsidRPr="00237040">
        <w:rPr>
          <w:rStyle w:val="LDProgrammelement"/>
        </w:rPr>
        <w:t>übernehmen</w:t>
      </w:r>
      <w:r>
        <w:rPr>
          <w:rStyle w:val="LDProgrammelement"/>
        </w:rPr>
        <w:t xml:space="preserve"> </w:t>
      </w:r>
      <w:r>
        <w:t xml:space="preserve">und anschließend auf </w:t>
      </w:r>
      <w:r w:rsidRPr="00176527">
        <w:rPr>
          <w:rStyle w:val="LDProgrammelement"/>
        </w:rPr>
        <w:t>speichern</w:t>
      </w:r>
      <w:r>
        <w:t>.</w:t>
      </w:r>
    </w:p>
    <w:p w14:paraId="34935254" w14:textId="739067C5" w:rsidR="0026656E" w:rsidRPr="004C58F0" w:rsidRDefault="00991213" w:rsidP="00990EA1">
      <w:pPr>
        <w:pStyle w:val="berschrift4"/>
      </w:pPr>
      <w:bookmarkStart w:id="111" w:name="_Ref443403864"/>
      <w:bookmarkStart w:id="112" w:name="_Toc111470541"/>
      <w:r w:rsidRPr="00D8627C">
        <w:t>Ihre und externe Schüler den HSU-Kursen zuordnen</w:t>
      </w:r>
      <w:bookmarkEnd w:id="106"/>
      <w:bookmarkEnd w:id="111"/>
      <w:bookmarkEnd w:id="112"/>
    </w:p>
    <w:p w14:paraId="48FE2673" w14:textId="288B6388" w:rsidR="000D32CD" w:rsidRPr="00240CCD" w:rsidRDefault="000D32CD" w:rsidP="00C71527">
      <w:pPr>
        <w:pStyle w:val="LDTextinhalteingerckt"/>
      </w:pPr>
      <w:r w:rsidRPr="00240CCD">
        <w:t xml:space="preserve">Ordnen Sie alle Schüler, die am </w:t>
      </w:r>
      <w:r w:rsidR="00BE66F6" w:rsidRPr="00240CCD">
        <w:t>h</w:t>
      </w:r>
      <w:r w:rsidRPr="00240CCD">
        <w:t xml:space="preserve">erkunftssprachlichen Unterricht in Verantwortung eines Herkunftslandes teilnehmen, auf der Webseite </w:t>
      </w:r>
      <w:r w:rsidRPr="00671023">
        <w:rPr>
          <w:rStyle w:val="LDProgrammelement"/>
        </w:rPr>
        <w:t xml:space="preserve">Unterricht &gt; UV-Bearbeitung &gt; Schüler-Kurszuordnung </w:t>
      </w:r>
      <w:r w:rsidRPr="00240CCD">
        <w:t xml:space="preserve">den entsprechenden HSU-Kursen (mit der Kursart: </w:t>
      </w:r>
      <w:r w:rsidRPr="00700235">
        <w:rPr>
          <w:rStyle w:val="LDwichtigerText"/>
        </w:rPr>
        <w:t>Z</w:t>
      </w:r>
      <w:r w:rsidRPr="002539F8">
        <w:t xml:space="preserve"> und der Kursoption: </w:t>
      </w:r>
      <w:r w:rsidRPr="00700235">
        <w:rPr>
          <w:rStyle w:val="LDwichtigerText"/>
        </w:rPr>
        <w:t>HHKL</w:t>
      </w:r>
      <w:r w:rsidRPr="002539F8">
        <w:t>) zu.</w:t>
      </w:r>
    </w:p>
    <w:p w14:paraId="6F3ACB33" w14:textId="19997CD1" w:rsidR="00E27C22" w:rsidRDefault="00E27C22" w:rsidP="00C71527">
      <w:pPr>
        <w:pStyle w:val="LDTextinhalteingerckt"/>
      </w:pPr>
      <w:r w:rsidRPr="00700235">
        <w:rPr>
          <w:rStyle w:val="LDwichtigerText"/>
        </w:rPr>
        <w:t>Externe Schüler</w:t>
      </w:r>
      <w:r w:rsidRPr="00240CCD">
        <w:t xml:space="preserve"> Ihrer Schule werden automatisch auf dem Register </w:t>
      </w:r>
      <w:r w:rsidRPr="00990EA1">
        <w:rPr>
          <w:rStyle w:val="LDProgrammelement"/>
        </w:rPr>
        <w:t>Externe</w:t>
      </w:r>
      <w:r w:rsidR="0026656E" w:rsidRPr="00240CCD">
        <w:t xml:space="preserve"> angezeigt, </w:t>
      </w:r>
      <w:r w:rsidR="004C58F0">
        <w:t xml:space="preserve">sofern </w:t>
      </w:r>
      <w:r w:rsidR="0026656E" w:rsidRPr="00AF116B">
        <w:t xml:space="preserve">sie </w:t>
      </w:r>
      <w:r w:rsidR="00171B1C" w:rsidRPr="00AF116B">
        <w:t xml:space="preserve">vorher </w:t>
      </w:r>
      <w:r w:rsidR="00F212A3">
        <w:t xml:space="preserve">für den HSU </w:t>
      </w:r>
      <w:r w:rsidR="0026656E" w:rsidRPr="00AF116B">
        <w:t>von der Stammschule „überwiesen“ wurden</w:t>
      </w:r>
      <w:r w:rsidR="00FF78C4">
        <w:t xml:space="preserve"> (vgl. Kap. </w:t>
      </w:r>
      <w:r w:rsidR="00FF78C4" w:rsidRPr="00FF78C4">
        <w:rPr>
          <w:rStyle w:val="LDLink"/>
        </w:rPr>
        <w:fldChar w:fldCharType="begin"/>
      </w:r>
      <w:r w:rsidR="00FF78C4" w:rsidRPr="00FF78C4">
        <w:rPr>
          <w:rStyle w:val="LDLink"/>
        </w:rPr>
        <w:instrText xml:space="preserve"> REF _Ref441503914 \r \h </w:instrText>
      </w:r>
      <w:r w:rsidR="00FF78C4">
        <w:rPr>
          <w:rStyle w:val="LDLink"/>
        </w:rPr>
        <w:instrText xml:space="preserve"> \* MERGEFORMAT </w:instrText>
      </w:r>
      <w:r w:rsidR="00FF78C4" w:rsidRPr="00FF78C4">
        <w:rPr>
          <w:rStyle w:val="LDLink"/>
        </w:rPr>
      </w:r>
      <w:r w:rsidR="00FF78C4" w:rsidRPr="00FF78C4">
        <w:rPr>
          <w:rStyle w:val="LDLink"/>
        </w:rPr>
        <w:fldChar w:fldCharType="separate"/>
      </w:r>
      <w:r w:rsidR="001D6BE6">
        <w:rPr>
          <w:rStyle w:val="LDLink"/>
        </w:rPr>
        <w:t>4.2</w:t>
      </w:r>
      <w:r w:rsidR="00FF78C4" w:rsidRPr="00FF78C4">
        <w:rPr>
          <w:rStyle w:val="LDLink"/>
        </w:rPr>
        <w:fldChar w:fldCharType="end"/>
      </w:r>
      <w:r w:rsidR="00171B1C" w:rsidRPr="00AF116B">
        <w:t>).</w:t>
      </w:r>
    </w:p>
    <w:p w14:paraId="0764729E" w14:textId="77777777" w:rsidR="00832E83" w:rsidRDefault="00832E83" w:rsidP="00C71527">
      <w:pPr>
        <w:pStyle w:val="LDTextinhalteingerckt"/>
      </w:pPr>
      <w:r>
        <w:rPr>
          <w:noProof/>
          <w:lang w:eastAsia="de-DE"/>
        </w:rPr>
        <w:drawing>
          <wp:inline distT="0" distB="0" distL="0" distR="0" wp14:anchorId="54E5F03F" wp14:editId="4C878CE2">
            <wp:extent cx="5591910" cy="1363980"/>
            <wp:effectExtent l="19050" t="19050" r="27940" b="26670"/>
            <wp:docPr id="26" name="Grafik 26"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Das Bild visualisiert das im Text Beschriebene. "/>
                    <pic:cNvPicPr/>
                  </pic:nvPicPr>
                  <pic:blipFill>
                    <a:blip r:embed="rId31">
                      <a:extLst>
                        <a:ext uri="{28A0092B-C50C-407E-A947-70E740481C1C}">
                          <a14:useLocalDpi xmlns:a14="http://schemas.microsoft.com/office/drawing/2010/main" val="0"/>
                        </a:ext>
                      </a:extLst>
                    </a:blip>
                    <a:stretch>
                      <a:fillRect/>
                    </a:stretch>
                  </pic:blipFill>
                  <pic:spPr>
                    <a:xfrm>
                      <a:off x="0" y="0"/>
                      <a:ext cx="5618836" cy="1370548"/>
                    </a:xfrm>
                    <a:prstGeom prst="rect">
                      <a:avLst/>
                    </a:prstGeom>
                    <a:ln>
                      <a:solidFill>
                        <a:schemeClr val="bg1">
                          <a:lumMod val="50000"/>
                        </a:schemeClr>
                      </a:solidFill>
                    </a:ln>
                  </pic:spPr>
                </pic:pic>
              </a:graphicData>
            </a:graphic>
          </wp:inline>
        </w:drawing>
      </w:r>
    </w:p>
    <w:p w14:paraId="44B6F1BC" w14:textId="7623F198" w:rsidR="0026656E" w:rsidRDefault="00832E83" w:rsidP="008C3C12">
      <w:pPr>
        <w:pStyle w:val="LDBildunterschrift"/>
      </w:pPr>
      <w:bookmarkStart w:id="113" w:name="_Toc210131804"/>
      <w:bookmarkStart w:id="114" w:name="_Toc229733239"/>
      <w:r>
        <w:t xml:space="preserve">Abb. </w:t>
      </w:r>
      <w:r w:rsidR="00D30474">
        <w:fldChar w:fldCharType="begin"/>
      </w:r>
      <w:r w:rsidR="00D30474">
        <w:instrText xml:space="preserve"> SEQ Abb. \* ARABIC </w:instrText>
      </w:r>
      <w:r w:rsidR="00D30474">
        <w:fldChar w:fldCharType="separate"/>
      </w:r>
      <w:r w:rsidR="00222C0D">
        <w:rPr>
          <w:noProof/>
        </w:rPr>
        <w:t>8</w:t>
      </w:r>
      <w:r w:rsidR="00D30474">
        <w:rPr>
          <w:noProof/>
        </w:rPr>
        <w:fldChar w:fldCharType="end"/>
      </w:r>
      <w:r w:rsidR="00700235">
        <w:t xml:space="preserve"> Webseite </w:t>
      </w:r>
      <w:r>
        <w:t>Schüler-Kurszuordnung Register Externe</w:t>
      </w:r>
      <w:bookmarkEnd w:id="113"/>
      <w:bookmarkEnd w:id="114"/>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700235" w:rsidRPr="00A77AAC" w14:paraId="32FA3D9C" w14:textId="77777777" w:rsidTr="00710F05">
        <w:trPr>
          <w:trHeight w:val="284"/>
        </w:trPr>
        <w:tc>
          <w:tcPr>
            <w:tcW w:w="851" w:type="dxa"/>
            <w:vAlign w:val="center"/>
          </w:tcPr>
          <w:p w14:paraId="55C2A3A2" w14:textId="77777777" w:rsidR="00700235" w:rsidRPr="00A77AAC" w:rsidRDefault="00700235" w:rsidP="00710F05">
            <w:pPr>
              <w:pStyle w:val="LDTextinhalt"/>
            </w:pPr>
            <w:r>
              <w:rPr>
                <w:noProof/>
                <w:lang w:eastAsia="de-DE"/>
              </w:rPr>
              <w:drawing>
                <wp:inline distT="0" distB="0" distL="0" distR="0" wp14:anchorId="1E23C463" wp14:editId="5D31D7D0">
                  <wp:extent cx="288000" cy="288000"/>
                  <wp:effectExtent l="0" t="0" r="0" b="0"/>
                  <wp:docPr id="9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70C55BF" w14:textId="77777777" w:rsidR="00700235" w:rsidRPr="00476A21" w:rsidRDefault="00700235" w:rsidP="00710F05">
            <w:pPr>
              <w:pStyle w:val="LDTextinhalt"/>
              <w:rPr>
                <w:rStyle w:val="hervorhebunggrn"/>
              </w:rPr>
            </w:pPr>
            <w:r>
              <w:rPr>
                <w:rStyle w:val="hervorhebunggrn"/>
              </w:rPr>
              <w:t>Hinweis</w:t>
            </w:r>
          </w:p>
          <w:p w14:paraId="4E60C0BC" w14:textId="559DA5AB" w:rsidR="00700235" w:rsidRPr="00D8037F" w:rsidRDefault="00700235" w:rsidP="00700235">
            <w:pPr>
              <w:pStyle w:val="LDTextinhalt"/>
              <w:rPr>
                <w:rStyle w:val="LDBereichTabelle"/>
                <w:b w:val="0"/>
                <w:bCs w:val="0"/>
                <w:color w:val="auto"/>
                <w:szCs w:val="24"/>
              </w:rPr>
            </w:pPr>
            <w:r w:rsidRPr="002539F8">
              <w:t>Sobald ein Schüler einem HSU-Kurs zugeordnet is</w:t>
            </w:r>
            <w:r w:rsidRPr="00240CCD">
              <w:t>t, erzeugt das System am darauf</w:t>
            </w:r>
            <w:r>
              <w:t>folgenden</w:t>
            </w:r>
            <w:r w:rsidRPr="00240CCD">
              <w:t xml:space="preserve"> Wochenende automatisch einen Eintrag auf der Webseite</w:t>
            </w:r>
            <w:r>
              <w:t xml:space="preserve"> </w:t>
            </w:r>
            <w:r w:rsidRPr="00671023">
              <w:rPr>
                <w:rStyle w:val="LDProgrammelement"/>
              </w:rPr>
              <w:t>Schüler &gt; Schülerbasisdaten &gt; Qualifikationen</w:t>
            </w:r>
            <w:r w:rsidRPr="00240CCD">
              <w:t xml:space="preserve"> – Register </w:t>
            </w:r>
            <w:r w:rsidRPr="00990EA1">
              <w:rPr>
                <w:rStyle w:val="LDProgrammelement"/>
              </w:rPr>
              <w:t>Fremdsprachen</w:t>
            </w:r>
            <w:r w:rsidRPr="00240CCD">
              <w:t xml:space="preserve"> im unteren Bereich </w:t>
            </w:r>
            <w:r w:rsidRPr="00990EA1">
              <w:rPr>
                <w:rStyle w:val="LDProgrammelement"/>
              </w:rPr>
              <w:t>Einführung in Fremdsprachen, Arbeitsgemeinschaften und herkunftssprachlicher Unterricht</w:t>
            </w:r>
            <w:r>
              <w:rPr>
                <w:rStyle w:val="LDProgrammelement"/>
              </w:rPr>
              <w:t>.</w:t>
            </w:r>
          </w:p>
          <w:p w14:paraId="70CECBC1" w14:textId="77777777" w:rsidR="00700235" w:rsidRPr="00F368E2" w:rsidRDefault="00700235" w:rsidP="00700235">
            <w:pPr>
              <w:pStyle w:val="LDTextinhalt"/>
            </w:pPr>
            <w:r w:rsidRPr="00F368E2">
              <w:rPr>
                <w:noProof/>
                <w:lang w:eastAsia="de-DE"/>
              </w:rPr>
              <w:drawing>
                <wp:inline distT="0" distB="0" distL="0" distR="0" wp14:anchorId="65A67373" wp14:editId="6C80D0F7">
                  <wp:extent cx="4923886" cy="2183756"/>
                  <wp:effectExtent l="19050" t="19050" r="10160" b="26670"/>
                  <wp:docPr id="97" name="Grafik 97"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Grafik 97" descr="Das Bild visualisiert das im Text Beschriebene. "/>
                          <pic:cNvPicPr/>
                        </pic:nvPicPr>
                        <pic:blipFill>
                          <a:blip r:embed="rId28">
                            <a:extLst>
                              <a:ext uri="{28A0092B-C50C-407E-A947-70E740481C1C}">
                                <a14:useLocalDpi xmlns:a14="http://schemas.microsoft.com/office/drawing/2010/main" val="0"/>
                              </a:ext>
                            </a:extLst>
                          </a:blip>
                          <a:stretch>
                            <a:fillRect/>
                          </a:stretch>
                        </pic:blipFill>
                        <pic:spPr>
                          <a:xfrm>
                            <a:off x="0" y="0"/>
                            <a:ext cx="4935226" cy="2188785"/>
                          </a:xfrm>
                          <a:prstGeom prst="rect">
                            <a:avLst/>
                          </a:prstGeom>
                          <a:ln>
                            <a:solidFill>
                              <a:srgbClr val="14006E"/>
                            </a:solidFill>
                          </a:ln>
                        </pic:spPr>
                      </pic:pic>
                    </a:graphicData>
                  </a:graphic>
                </wp:inline>
              </w:drawing>
            </w:r>
          </w:p>
          <w:p w14:paraId="7B1014C8" w14:textId="486BABB1" w:rsidR="00700235" w:rsidRPr="00990EA1" w:rsidRDefault="00700235" w:rsidP="00700235">
            <w:pPr>
              <w:pStyle w:val="LDBildunterschrift"/>
              <w:ind w:left="0"/>
              <w:rPr>
                <w:rStyle w:val="LDMeneintrag"/>
              </w:rPr>
            </w:pPr>
            <w:bookmarkStart w:id="115" w:name="_Toc210131805"/>
            <w:bookmarkStart w:id="116" w:name="_Toc229733240"/>
            <w:r>
              <w:t xml:space="preserve">Abb. </w:t>
            </w:r>
            <w:r>
              <w:fldChar w:fldCharType="begin"/>
            </w:r>
            <w:r>
              <w:instrText xml:space="preserve"> SEQ Abb. \* ARABIC </w:instrText>
            </w:r>
            <w:r>
              <w:fldChar w:fldCharType="separate"/>
            </w:r>
            <w:r>
              <w:rPr>
                <w:noProof/>
              </w:rPr>
              <w:t>9</w:t>
            </w:r>
            <w:r>
              <w:rPr>
                <w:noProof/>
              </w:rPr>
              <w:fldChar w:fldCharType="end"/>
            </w:r>
            <w:r>
              <w:t xml:space="preserve"> </w:t>
            </w:r>
            <w:r w:rsidRPr="002539F8">
              <w:t>Abbildung des HSU beim Schüler</w:t>
            </w:r>
            <w:bookmarkEnd w:id="115"/>
            <w:bookmarkEnd w:id="116"/>
          </w:p>
        </w:tc>
      </w:tr>
      <w:tr w:rsidR="00700235" w:rsidRPr="00A77AAC" w14:paraId="6E57D8DF" w14:textId="77777777" w:rsidTr="00710F05">
        <w:trPr>
          <w:trHeight w:val="284"/>
        </w:trPr>
        <w:tc>
          <w:tcPr>
            <w:tcW w:w="851" w:type="dxa"/>
            <w:vAlign w:val="center"/>
          </w:tcPr>
          <w:p w14:paraId="0A1041D2" w14:textId="6373AF91" w:rsidR="00700235" w:rsidRDefault="00700235" w:rsidP="00710F05">
            <w:pPr>
              <w:pStyle w:val="LDTextinhalt"/>
              <w:rPr>
                <w:noProof/>
                <w:lang w:eastAsia="de-DE"/>
              </w:rPr>
            </w:pPr>
            <w:r>
              <w:rPr>
                <w:noProof/>
                <w:lang w:eastAsia="de-DE"/>
              </w:rPr>
              <w:drawing>
                <wp:inline distT="0" distB="0" distL="0" distR="0" wp14:anchorId="682338E5" wp14:editId="2A4AA69F">
                  <wp:extent cx="288000" cy="288000"/>
                  <wp:effectExtent l="0" t="0" r="0" b="0"/>
                  <wp:docPr id="9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CB9C8C4" w14:textId="2D3AF536" w:rsidR="00700235" w:rsidRDefault="00700235" w:rsidP="00710F05">
            <w:pPr>
              <w:pStyle w:val="LDTextinhalt"/>
              <w:rPr>
                <w:rStyle w:val="hervorhebunggrn"/>
              </w:rPr>
            </w:pPr>
            <w:r w:rsidRPr="00240CCD">
              <w:t>Der herkunftssprachliche Unterricht zählt rechtlich nicht als Fremdsprache des Schülers</w:t>
            </w:r>
            <w:r>
              <w:t>!</w:t>
            </w:r>
          </w:p>
        </w:tc>
      </w:tr>
    </w:tbl>
    <w:p w14:paraId="05B9B5A7" w14:textId="05053366" w:rsidR="00413FB5" w:rsidRDefault="00413FB5" w:rsidP="00700235">
      <w:pPr>
        <w:pStyle w:val="berschrift4"/>
      </w:pPr>
      <w:bookmarkStart w:id="117" w:name="_Toc111470542"/>
      <w:bookmarkStart w:id="118" w:name="_Ref443403884"/>
      <w:bookmarkStart w:id="119" w:name="_Ref32243728"/>
      <w:bookmarkStart w:id="120" w:name="_Ref31362613"/>
      <w:bookmarkStart w:id="121" w:name="_Ref443402607"/>
      <w:r>
        <w:rPr>
          <w:szCs w:val="24"/>
        </w:rPr>
        <w:t>Zeugnis</w:t>
      </w:r>
      <w:r w:rsidRPr="007C7764">
        <w:rPr>
          <w:szCs w:val="24"/>
        </w:rPr>
        <w:t>vermerke</w:t>
      </w:r>
      <w:r w:rsidRPr="007C7764">
        <w:rPr>
          <w:color w:val="00823B"/>
          <w:sz w:val="20"/>
        </w:rPr>
        <w:t xml:space="preserve"> </w:t>
      </w:r>
      <w:r w:rsidRPr="007C7764">
        <w:t>für Ihre und externe Schüler erfassen</w:t>
      </w:r>
      <w:bookmarkEnd w:id="117"/>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700235" w:rsidRPr="00A77AAC" w14:paraId="07E9FF77" w14:textId="77777777" w:rsidTr="00710F05">
        <w:trPr>
          <w:trHeight w:val="284"/>
        </w:trPr>
        <w:tc>
          <w:tcPr>
            <w:tcW w:w="851" w:type="dxa"/>
            <w:vAlign w:val="center"/>
          </w:tcPr>
          <w:p w14:paraId="641FD051" w14:textId="77777777" w:rsidR="00700235" w:rsidRPr="00A77AAC" w:rsidRDefault="00700235" w:rsidP="00700235">
            <w:pPr>
              <w:pStyle w:val="LDTextinhalt"/>
            </w:pPr>
            <w:r>
              <w:rPr>
                <w:noProof/>
                <w:lang w:eastAsia="de-DE"/>
              </w:rPr>
              <w:drawing>
                <wp:inline distT="0" distB="0" distL="0" distR="0" wp14:anchorId="36FA2410" wp14:editId="35465D9E">
                  <wp:extent cx="288000" cy="288000"/>
                  <wp:effectExtent l="0" t="0" r="0" b="0"/>
                  <wp:docPr id="9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4FB265C5" w14:textId="48757E30" w:rsidR="00700235" w:rsidRPr="00700235" w:rsidRDefault="00700235" w:rsidP="00700235">
            <w:pPr>
              <w:pStyle w:val="LDTextinhalt"/>
              <w:rPr>
                <w:rStyle w:val="hervorhebunggrn"/>
              </w:rPr>
            </w:pPr>
            <w:r w:rsidRPr="00700235">
              <w:rPr>
                <w:rStyle w:val="hervorhebunggrn"/>
              </w:rPr>
              <w:t>Hinweis</w:t>
            </w:r>
          </w:p>
          <w:p w14:paraId="11B6248E" w14:textId="43953F83" w:rsidR="00700235" w:rsidRPr="00700235" w:rsidRDefault="00700235" w:rsidP="00700235">
            <w:pPr>
              <w:pStyle w:val="LDTextinhalt"/>
              <w:rPr>
                <w:rStyle w:val="LDwichtigerText"/>
              </w:rPr>
            </w:pPr>
            <w:r w:rsidRPr="00700235">
              <w:rPr>
                <w:rStyle w:val="LDwichtigerText"/>
              </w:rPr>
              <w:t>Grundsätze der Zeugniserteilung für den herkunftssprachlichen Unterricht in Verantwortung eines Herkunftslandes:</w:t>
            </w:r>
          </w:p>
          <w:p w14:paraId="13A51715" w14:textId="77777777" w:rsidR="00700235" w:rsidRPr="00240CCD" w:rsidRDefault="00700235" w:rsidP="00700235">
            <w:pPr>
              <w:rPr>
                <w:sz w:val="16"/>
                <w:szCs w:val="16"/>
              </w:rPr>
            </w:pPr>
            <w:r w:rsidRPr="00240CCD">
              <w:rPr>
                <w:szCs w:val="24"/>
              </w:rPr>
              <w:t>Gemäß § 60 Abs. 10 der Verordnung zur Gestaltung des Schulverhältnisses (VOGSV) vom 19. August 2011 (ABl. 2011 S. 546), zuletzt geändert durch Verordnung vom 1. Dezember 2017 (ABl. 2018 S. 2) gilt:</w:t>
            </w:r>
          </w:p>
          <w:p w14:paraId="3F733CA6" w14:textId="77777777" w:rsidR="00700235" w:rsidRPr="00700235" w:rsidRDefault="00700235" w:rsidP="00700235">
            <w:pPr>
              <w:rPr>
                <w:rStyle w:val="LDMeneintrag"/>
              </w:rPr>
            </w:pPr>
            <w:r w:rsidRPr="00240CCD">
              <w:rPr>
                <w:szCs w:val="24"/>
              </w:rPr>
              <w:t>„</w:t>
            </w:r>
            <w:r w:rsidRPr="00700235">
              <w:rPr>
                <w:rStyle w:val="LDMeneintrag"/>
              </w:rPr>
              <w:t>Hat eine Schülerin oder ein Schüler nichtdeutscher Herkunftssprache am herkunftssprachlichen Unterricht in Verantwortung des Herkunftslandes teilgenommen, erfolgt auf Antrag der Eltern im Abschnitt „Bemerkungen“ die Aufnahme unter Angabe des Herkunftslandes, der Wochenstundenzahl und der Bewertung. Dabei ist darauf hinzuweisen, dass der Unterricht in der Verantwortung des Herkunftslandes erfolgt.“</w:t>
            </w:r>
          </w:p>
          <w:p w14:paraId="2D03DAB4" w14:textId="42EA72BD" w:rsidR="00700235" w:rsidRPr="00990EA1" w:rsidRDefault="00700235" w:rsidP="00700235">
            <w:pPr>
              <w:pStyle w:val="LDTextinhalt"/>
              <w:rPr>
                <w:rStyle w:val="LDMeneintrag"/>
              </w:rPr>
            </w:pPr>
            <w:r w:rsidRPr="00700235">
              <w:rPr>
                <w:rStyle w:val="LDwichtigerText"/>
              </w:rPr>
              <w:t>Beispiel:</w:t>
            </w:r>
            <w:r w:rsidRPr="00240CCD">
              <w:t xml:space="preserve"> Die Schülerin </w:t>
            </w:r>
            <w:r w:rsidRPr="00393474">
              <w:rPr>
                <w:rStyle w:val="LDMeneintrag"/>
              </w:rPr>
              <w:t>Musterkind</w:t>
            </w:r>
            <w:r w:rsidRPr="00240CCD">
              <w:t xml:space="preserve"> hat mit Erfolg am herkunftssprachlichen Unterricht für Türkisch im Umfang von zwei Wochenstunden teilgenommen. </w:t>
            </w:r>
            <w:r w:rsidRPr="00D9420A">
              <w:t>Dieser wurde in Verantwortung der Republik Türkei erteilt.</w:t>
            </w:r>
          </w:p>
        </w:tc>
      </w:tr>
      <w:tr w:rsidR="00700235" w:rsidRPr="00A77AAC" w14:paraId="5B2E990B" w14:textId="77777777" w:rsidTr="00710F05">
        <w:trPr>
          <w:trHeight w:val="284"/>
        </w:trPr>
        <w:tc>
          <w:tcPr>
            <w:tcW w:w="851" w:type="dxa"/>
            <w:vAlign w:val="center"/>
          </w:tcPr>
          <w:p w14:paraId="254EC43C" w14:textId="77777777" w:rsidR="00700235" w:rsidRDefault="00700235" w:rsidP="00700235">
            <w:pPr>
              <w:pStyle w:val="LDTextinhalt"/>
              <w:rPr>
                <w:noProof/>
                <w:lang w:eastAsia="de-DE"/>
              </w:rPr>
            </w:pPr>
          </w:p>
        </w:tc>
        <w:tc>
          <w:tcPr>
            <w:tcW w:w="8079" w:type="dxa"/>
            <w:vAlign w:val="center"/>
          </w:tcPr>
          <w:p w14:paraId="70555FB9" w14:textId="77777777" w:rsidR="00700235" w:rsidRDefault="00700235" w:rsidP="00700235">
            <w:pPr>
              <w:pStyle w:val="LDTextinhalt"/>
            </w:pPr>
            <w:r w:rsidRPr="00F212A3">
              <w:t xml:space="preserve">Seit Oktober 2020 </w:t>
            </w:r>
            <w:r>
              <w:t xml:space="preserve">können Sie für Schüler, die an Ihrer Schule einen </w:t>
            </w:r>
            <w:r w:rsidRPr="00FC7113">
              <w:t xml:space="preserve">HSU-Kurs </w:t>
            </w:r>
            <w:r>
              <w:t xml:space="preserve">i. V. d. Herkunftslandes besuchen (Kursart: </w:t>
            </w:r>
            <w:r w:rsidRPr="00700235">
              <w:rPr>
                <w:rStyle w:val="LDwichtigerText"/>
              </w:rPr>
              <w:t>Z</w:t>
            </w:r>
            <w:r>
              <w:t xml:space="preserve"> und Kursoption: </w:t>
            </w:r>
            <w:r w:rsidRPr="00700235">
              <w:rPr>
                <w:rStyle w:val="LDwichtigerText"/>
              </w:rPr>
              <w:t>HHKL</w:t>
            </w:r>
            <w:r>
              <w:t xml:space="preserve">) und die Ihre Teilnahme im Zeugnis bestätigt haben möchten, die </w:t>
            </w:r>
            <w:r w:rsidRPr="00CF4985">
              <w:t>Notenvermerke (</w:t>
            </w:r>
            <w:r w:rsidRPr="00700235">
              <w:rPr>
                <w:rStyle w:val="LDwichtigerText"/>
              </w:rPr>
              <w:t>T, E, G</w:t>
            </w:r>
            <w:r w:rsidRPr="00CF4985">
              <w:t>)</w:t>
            </w:r>
            <w:r>
              <w:t xml:space="preserve"> erfassen. </w:t>
            </w:r>
          </w:p>
          <w:p w14:paraId="16463CA3" w14:textId="77777777" w:rsidR="00700235" w:rsidRPr="00F212A3" w:rsidRDefault="00700235" w:rsidP="00700235">
            <w:pPr>
              <w:pStyle w:val="LDTextinhalt"/>
            </w:pPr>
            <w:r>
              <w:t xml:space="preserve">Dies erfolgt auf </w:t>
            </w:r>
            <w:r w:rsidRPr="00F212A3">
              <w:t xml:space="preserve">der Webseite </w:t>
            </w:r>
            <w:r w:rsidRPr="00671023">
              <w:rPr>
                <w:rStyle w:val="LDProgrammelement"/>
              </w:rPr>
              <w:t>Unterricht &gt; Leistungserfassung &gt; Kurse</w:t>
            </w:r>
            <w:r w:rsidRPr="00F212A3">
              <w:t xml:space="preserve"> </w:t>
            </w:r>
            <w:r>
              <w:t xml:space="preserve">sowohl für </w:t>
            </w:r>
            <w:r w:rsidRPr="00F212A3">
              <w:t xml:space="preserve">eigene </w:t>
            </w:r>
            <w:r>
              <w:t xml:space="preserve">als auch für </w:t>
            </w:r>
            <w:r w:rsidRPr="00F212A3">
              <w:t>externe Schüler.</w:t>
            </w:r>
          </w:p>
          <w:p w14:paraId="1B16486F" w14:textId="1221020E" w:rsidR="00700235" w:rsidRPr="00700235" w:rsidRDefault="00700235" w:rsidP="00700235">
            <w:pPr>
              <w:pStyle w:val="Aufzhlungbndig"/>
              <w:rPr>
                <w:b/>
                <w:bCs/>
                <w:color w:val="00823B"/>
                <w:szCs w:val="20"/>
              </w:rPr>
            </w:pPr>
            <w:r w:rsidRPr="00F212A3">
              <w:t xml:space="preserve">Für die Schüler </w:t>
            </w:r>
            <w:r>
              <w:t xml:space="preserve">mit eingetragenem Notenvermerk </w:t>
            </w:r>
            <w:r w:rsidRPr="00F212A3">
              <w:t>wird eine automatisierte Bemerkung im Zeugnis generiert</w:t>
            </w:r>
            <w:r>
              <w:t xml:space="preserve"> (</w:t>
            </w:r>
            <w:r w:rsidRPr="00700235">
              <w:rPr>
                <w:rStyle w:val="LDLink"/>
              </w:rPr>
              <w:fldChar w:fldCharType="begin"/>
            </w:r>
            <w:r w:rsidRPr="00700235">
              <w:rPr>
                <w:rStyle w:val="LDLink"/>
              </w:rPr>
              <w:instrText xml:space="preserve"> REF _Ref55230814 \h  \* MERGEFORMAT </w:instrText>
            </w:r>
            <w:r w:rsidRPr="00700235">
              <w:rPr>
                <w:rStyle w:val="LDLink"/>
              </w:rPr>
            </w:r>
            <w:r w:rsidRPr="00700235">
              <w:rPr>
                <w:rStyle w:val="LDLink"/>
              </w:rPr>
              <w:fldChar w:fldCharType="separate"/>
            </w:r>
            <w:r w:rsidRPr="00700235">
              <w:rPr>
                <w:rStyle w:val="LDLink"/>
              </w:rPr>
              <w:t>Abb. 11</w:t>
            </w:r>
            <w:r w:rsidRPr="00700235">
              <w:rPr>
                <w:rStyle w:val="LDLink"/>
              </w:rPr>
              <w:fldChar w:fldCharType="end"/>
            </w:r>
            <w:r>
              <w:t>).</w:t>
            </w:r>
          </w:p>
          <w:p w14:paraId="59CAFBE6" w14:textId="53AC7BCD" w:rsidR="00700235" w:rsidRPr="00700235" w:rsidRDefault="00700235" w:rsidP="00700235">
            <w:pPr>
              <w:pStyle w:val="Aufzhlungbndig"/>
              <w:rPr>
                <w:rStyle w:val="hervorhebunggrn"/>
              </w:rPr>
            </w:pPr>
            <w:r>
              <w:t xml:space="preserve">Bei Schülern, für die </w:t>
            </w:r>
            <w:r w:rsidRPr="00700235">
              <w:rPr>
                <w:rStyle w:val="LDwichtigerText"/>
              </w:rPr>
              <w:t>kein</w:t>
            </w:r>
            <w:r>
              <w:t xml:space="preserve"> Zeugnisvermerk (T, E, G) erfasst ist, wird </w:t>
            </w:r>
            <w:r w:rsidRPr="00700235">
              <w:rPr>
                <w:rStyle w:val="LDwichtigerText"/>
              </w:rPr>
              <w:t>keine</w:t>
            </w:r>
            <w:r>
              <w:t xml:space="preserve"> Bemerkung erzeugt.</w:t>
            </w:r>
          </w:p>
        </w:tc>
      </w:tr>
    </w:tbl>
    <w:p w14:paraId="12782ABC" w14:textId="77777777" w:rsidR="001F5FE3" w:rsidRPr="001F5FE3" w:rsidRDefault="001F5FE3" w:rsidP="00CA2642">
      <w:pPr>
        <w:pStyle w:val="LDTextinhalt"/>
      </w:pPr>
    </w:p>
    <w:bookmarkEnd w:id="118"/>
    <w:bookmarkEnd w:id="119"/>
    <w:bookmarkEnd w:id="120"/>
    <w:bookmarkEnd w:id="121"/>
    <w:p w14:paraId="4D0A431B" w14:textId="77777777" w:rsidR="007209F9" w:rsidRDefault="003018A4" w:rsidP="00C71527">
      <w:pPr>
        <w:pStyle w:val="LDTextinhalteingerckt"/>
      </w:pPr>
      <w:r>
        <w:rPr>
          <w:noProof/>
          <w:lang w:eastAsia="de-DE"/>
        </w:rPr>
        <w:drawing>
          <wp:inline distT="0" distB="0" distL="0" distR="0" wp14:anchorId="785153F4" wp14:editId="65C99763">
            <wp:extent cx="4905375" cy="1677977"/>
            <wp:effectExtent l="19050" t="19050" r="9525" b="17780"/>
            <wp:docPr id="5" name="Grafik 5"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Das Bild visualisiert das im Text Beschriebene. "/>
                    <pic:cNvPicPr/>
                  </pic:nvPicPr>
                  <pic:blipFill>
                    <a:blip r:embed="rId32"/>
                    <a:stretch>
                      <a:fillRect/>
                    </a:stretch>
                  </pic:blipFill>
                  <pic:spPr>
                    <a:xfrm>
                      <a:off x="0" y="0"/>
                      <a:ext cx="4919767" cy="1682900"/>
                    </a:xfrm>
                    <a:prstGeom prst="rect">
                      <a:avLst/>
                    </a:prstGeom>
                    <a:ln>
                      <a:solidFill>
                        <a:srgbClr val="14006E"/>
                      </a:solidFill>
                    </a:ln>
                  </pic:spPr>
                </pic:pic>
              </a:graphicData>
            </a:graphic>
          </wp:inline>
        </w:drawing>
      </w:r>
    </w:p>
    <w:p w14:paraId="55B04FD2" w14:textId="047A5C43" w:rsidR="007209F9" w:rsidRDefault="007209F9" w:rsidP="008C3C12">
      <w:pPr>
        <w:pStyle w:val="LDBildunterschrift"/>
      </w:pPr>
      <w:bookmarkStart w:id="122" w:name="_Toc210131806"/>
      <w:bookmarkStart w:id="123" w:name="_Toc229733241"/>
      <w:r>
        <w:t xml:space="preserve">Abb. </w:t>
      </w:r>
      <w:r w:rsidR="00D30474">
        <w:fldChar w:fldCharType="begin"/>
      </w:r>
      <w:r w:rsidR="00D30474">
        <w:instrText xml:space="preserve"> SEQ Abb. \* ARABIC </w:instrText>
      </w:r>
      <w:r w:rsidR="00D30474">
        <w:fldChar w:fldCharType="separate"/>
      </w:r>
      <w:r w:rsidR="00700235">
        <w:rPr>
          <w:noProof/>
        </w:rPr>
        <w:t>10</w:t>
      </w:r>
      <w:r w:rsidR="00D30474">
        <w:rPr>
          <w:noProof/>
        </w:rPr>
        <w:fldChar w:fldCharType="end"/>
      </w:r>
      <w:r w:rsidR="00700235">
        <w:rPr>
          <w:noProof/>
        </w:rPr>
        <w:t xml:space="preserve"> Webseite Kurse:</w:t>
      </w:r>
      <w:r>
        <w:t xml:space="preserve"> Erfassen der Notenvermerke (T, E, G) für den HSU i. V. des Herkunftslandes</w:t>
      </w:r>
      <w:bookmarkEnd w:id="122"/>
      <w:bookmarkEnd w:id="123"/>
    </w:p>
    <w:p w14:paraId="0195B488" w14:textId="77777777" w:rsidR="007209F9" w:rsidRPr="00D9420A" w:rsidRDefault="007209F9" w:rsidP="007209F9">
      <w:pPr>
        <w:rPr>
          <w:szCs w:val="24"/>
        </w:rPr>
      </w:pPr>
    </w:p>
    <w:p w14:paraId="673B8518" w14:textId="77777777" w:rsidR="007209F9" w:rsidRDefault="007209F9" w:rsidP="00C71527">
      <w:pPr>
        <w:pStyle w:val="LDTextinhalteingerckt"/>
      </w:pPr>
      <w:r>
        <w:rPr>
          <w:noProof/>
          <w:lang w:eastAsia="de-DE"/>
        </w:rPr>
        <w:drawing>
          <wp:inline distT="0" distB="0" distL="0" distR="0" wp14:anchorId="1D38C7F7" wp14:editId="650CDEAA">
            <wp:extent cx="5234437" cy="402834"/>
            <wp:effectExtent l="19050" t="19050" r="23495" b="16510"/>
            <wp:docPr id="79" name="Grafik 79"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Grafik 79" descr="Das Bild visualisiert das im Text Beschriebene. "/>
                    <pic:cNvPicPr/>
                  </pic:nvPicPr>
                  <pic:blipFill rotWithShape="1">
                    <a:blip r:embed="rId33">
                      <a:extLst>
                        <a:ext uri="{28A0092B-C50C-407E-A947-70E740481C1C}">
                          <a14:useLocalDpi xmlns:a14="http://schemas.microsoft.com/office/drawing/2010/main" val="0"/>
                        </a:ext>
                      </a:extLst>
                    </a:blip>
                    <a:srcRect t="15842" b="28708"/>
                    <a:stretch/>
                  </pic:blipFill>
                  <pic:spPr bwMode="auto">
                    <a:xfrm>
                      <a:off x="0" y="0"/>
                      <a:ext cx="5344901" cy="411335"/>
                    </a:xfrm>
                    <a:prstGeom prst="rect">
                      <a:avLst/>
                    </a:prstGeom>
                    <a:ln w="9525" cap="flat" cmpd="sng" algn="ctr">
                      <a:solidFill>
                        <a:srgbClr val="14006E"/>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D204E2" w14:textId="6519BC21" w:rsidR="00AA462F" w:rsidRDefault="007209F9" w:rsidP="0031742F">
      <w:pPr>
        <w:pStyle w:val="LDBildunterschrift"/>
      </w:pPr>
      <w:bookmarkStart w:id="124" w:name="_Ref55230814"/>
      <w:bookmarkStart w:id="125" w:name="_Toc210131807"/>
      <w:bookmarkStart w:id="126" w:name="_Toc229733242"/>
      <w:r>
        <w:t xml:space="preserve">Abb. </w:t>
      </w:r>
      <w:r w:rsidR="00D30474">
        <w:fldChar w:fldCharType="begin"/>
      </w:r>
      <w:r w:rsidR="00D30474">
        <w:instrText xml:space="preserve"> SEQ Abb. \* ARABIC </w:instrText>
      </w:r>
      <w:r w:rsidR="00D30474">
        <w:fldChar w:fldCharType="separate"/>
      </w:r>
      <w:r w:rsidR="00222C0D">
        <w:rPr>
          <w:noProof/>
        </w:rPr>
        <w:t>11</w:t>
      </w:r>
      <w:r w:rsidR="00D30474">
        <w:rPr>
          <w:noProof/>
        </w:rPr>
        <w:fldChar w:fldCharType="end"/>
      </w:r>
      <w:bookmarkEnd w:id="124"/>
      <w:r>
        <w:t xml:space="preserve"> </w:t>
      </w:r>
      <w:r w:rsidR="00700235">
        <w:t xml:space="preserve">Beispielzeugnis: </w:t>
      </w:r>
      <w:r>
        <w:t>Automatisch erzeugte Zeugnisbemerkung zum HSU i. V. des Herkunftslandes</w:t>
      </w:r>
      <w:bookmarkEnd w:id="125"/>
      <w:bookmarkEnd w:id="126"/>
    </w:p>
    <w:p w14:paraId="17F56D57" w14:textId="79DCBEA1" w:rsidR="00592DC2" w:rsidRPr="00240CCD" w:rsidRDefault="00007ABC" w:rsidP="00CA2642">
      <w:pPr>
        <w:pStyle w:val="berschrift2"/>
      </w:pPr>
      <w:bookmarkStart w:id="127" w:name="_Ref31289200"/>
      <w:bookmarkStart w:id="128" w:name="_Toc111470543"/>
      <w:bookmarkStart w:id="129" w:name="_Toc210131785"/>
      <w:bookmarkStart w:id="130" w:name="_Ref443403751"/>
      <w:bookmarkStart w:id="131" w:name="_Toc229734060"/>
      <w:r>
        <w:t>I</w:t>
      </w:r>
      <w:r w:rsidR="0047362A" w:rsidRPr="00752103">
        <w:t xml:space="preserve">hre </w:t>
      </w:r>
      <w:r w:rsidR="00592DC2" w:rsidRPr="002539F8">
        <w:t>Sch</w:t>
      </w:r>
      <w:r w:rsidR="001A26CC" w:rsidRPr="00240CCD">
        <w:t xml:space="preserve">üler besuchen </w:t>
      </w:r>
      <w:r w:rsidR="00482BD9" w:rsidRPr="00240CCD">
        <w:t>H</w:t>
      </w:r>
      <w:r w:rsidR="00402A2B" w:rsidRPr="00240CCD">
        <w:t xml:space="preserve">SU </w:t>
      </w:r>
      <w:r w:rsidR="001658DC" w:rsidRPr="00240CCD">
        <w:t>an einer anderen Schule</w:t>
      </w:r>
      <w:bookmarkEnd w:id="127"/>
      <w:bookmarkEnd w:id="128"/>
      <w:bookmarkEnd w:id="129"/>
      <w:bookmarkEnd w:id="131"/>
      <w:r w:rsidR="00E1732C" w:rsidRPr="00240CCD">
        <w:t xml:space="preserve"> </w:t>
      </w:r>
      <w:bookmarkEnd w:id="101"/>
      <w:bookmarkEnd w:id="102"/>
      <w:bookmarkEnd w:id="130"/>
    </w:p>
    <w:p w14:paraId="025D2BC3" w14:textId="1A8DE2D2" w:rsidR="00973ED1" w:rsidRPr="00240CCD" w:rsidRDefault="00973ED1" w:rsidP="00C71527">
      <w:pPr>
        <w:pStyle w:val="LDTextinhalteingerckt"/>
      </w:pPr>
      <w:r w:rsidRPr="00240CCD">
        <w:t>Wenn Schüler Ihrer Schule herkunftssprachlichen Unterricht an einer anderen Schule besuchen, sind von Ihnen in der LUSD die nachfolgenden Arbeiten durchzuführen:</w:t>
      </w:r>
    </w:p>
    <w:tbl>
      <w:tblPr>
        <w:tblW w:w="892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224"/>
        <w:gridCol w:w="851"/>
        <w:gridCol w:w="850"/>
      </w:tblGrid>
      <w:tr w:rsidR="00700235" w:rsidRPr="00700235" w14:paraId="23AC6573" w14:textId="7DF177EB" w:rsidTr="00700235">
        <w:tc>
          <w:tcPr>
            <w:tcW w:w="722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883FED4" w14:textId="77777777" w:rsidR="00700235" w:rsidRPr="00700235" w:rsidRDefault="00700235" w:rsidP="00467683">
            <w:pPr>
              <w:spacing w:line="360" w:lineRule="auto"/>
              <w:rPr>
                <w:rStyle w:val="LDBereichTabelle"/>
              </w:rPr>
            </w:pPr>
            <w:r w:rsidRPr="00700235">
              <w:rPr>
                <w:rStyle w:val="LDBereichTabelle"/>
              </w:rPr>
              <w:t>Notwendige Datenpflege</w:t>
            </w:r>
          </w:p>
        </w:tc>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EE5DF18" w14:textId="27EDC6DA" w:rsidR="00700235" w:rsidRPr="00700235" w:rsidRDefault="00700235" w:rsidP="00467683">
            <w:pPr>
              <w:jc w:val="center"/>
              <w:rPr>
                <w:rStyle w:val="LDBereichTabelle"/>
              </w:rPr>
            </w:pPr>
            <w:r w:rsidRPr="00700235">
              <w:rPr>
                <w:rStyle w:val="LDBereichTabelle"/>
              </w:rPr>
              <w:t>HHES</w:t>
            </w:r>
          </w:p>
        </w:tc>
        <w:tc>
          <w:tcPr>
            <w:tcW w:w="8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9276EC" w14:textId="5DD460FC" w:rsidR="00700235" w:rsidRPr="00700235" w:rsidRDefault="00700235" w:rsidP="00467683">
            <w:pPr>
              <w:jc w:val="center"/>
              <w:rPr>
                <w:rStyle w:val="LDBereichTabelle"/>
              </w:rPr>
            </w:pPr>
            <w:r w:rsidRPr="00700235">
              <w:rPr>
                <w:rStyle w:val="LDBereichTabelle"/>
              </w:rPr>
              <w:t>HHKL</w:t>
            </w:r>
          </w:p>
        </w:tc>
      </w:tr>
      <w:tr w:rsidR="00700235" w14:paraId="1828E3CD" w14:textId="14E8FBA7" w:rsidTr="00700235">
        <w:tc>
          <w:tcPr>
            <w:tcW w:w="7224" w:type="dxa"/>
            <w:tcBorders>
              <w:top w:val="single" w:sz="4" w:space="0" w:color="auto"/>
              <w:left w:val="single" w:sz="4" w:space="0" w:color="auto"/>
              <w:bottom w:val="single" w:sz="4" w:space="0" w:color="auto"/>
              <w:right w:val="nil"/>
            </w:tcBorders>
          </w:tcPr>
          <w:p w14:paraId="098CC709" w14:textId="77777777" w:rsidR="00700235" w:rsidRDefault="00700235" w:rsidP="00700235">
            <w:pPr>
              <w:pStyle w:val="LDTextinhalt"/>
            </w:pPr>
            <w:r w:rsidRPr="00516D1D">
              <w:t>Fehlende Schulen auf der Webseite</w:t>
            </w:r>
            <w:r w:rsidRPr="002539F8">
              <w:t xml:space="preserve"> </w:t>
            </w:r>
            <w:r w:rsidRPr="00671023">
              <w:rPr>
                <w:rStyle w:val="LDProgrammelement"/>
              </w:rPr>
              <w:t>Schulumfeld</w:t>
            </w:r>
            <w:r w:rsidRPr="00240CCD">
              <w:t xml:space="preserve"> hinzufügen</w:t>
            </w:r>
            <w:r>
              <w:t xml:space="preserve"> </w:t>
            </w:r>
          </w:p>
          <w:p w14:paraId="239D675C" w14:textId="4555D9AE" w:rsidR="00700235" w:rsidRPr="00437DCA" w:rsidRDefault="00700235" w:rsidP="00700235">
            <w:pPr>
              <w:pStyle w:val="LDTextinhalt"/>
              <w:rPr>
                <w:rStyle w:val="hervorhebung"/>
              </w:rPr>
            </w:pPr>
            <w:r>
              <w:t>(</w:t>
            </w:r>
            <w:r w:rsidRPr="00467683">
              <w:t xml:space="preserve">Kapitel </w:t>
            </w:r>
            <w:r w:rsidRPr="0015543F">
              <w:rPr>
                <w:rStyle w:val="LDLink"/>
              </w:rPr>
              <w:fldChar w:fldCharType="begin"/>
            </w:r>
            <w:r w:rsidRPr="0015543F">
              <w:rPr>
                <w:rStyle w:val="LDLink"/>
              </w:rPr>
              <w:instrText xml:space="preserve"> REF _Ref443580160 \r \h  \* MERGEFORMAT </w:instrText>
            </w:r>
            <w:r w:rsidRPr="0015543F">
              <w:rPr>
                <w:rStyle w:val="LDLink"/>
              </w:rPr>
            </w:r>
            <w:r w:rsidRPr="0015543F">
              <w:rPr>
                <w:rStyle w:val="LDLink"/>
              </w:rPr>
              <w:fldChar w:fldCharType="separate"/>
            </w:r>
            <w:r>
              <w:rPr>
                <w:rStyle w:val="LDLink"/>
              </w:rPr>
              <w:t>4.1</w:t>
            </w:r>
            <w:r w:rsidRPr="0015543F">
              <w:rPr>
                <w:rStyle w:val="LDLink"/>
              </w:rPr>
              <w:fldChar w:fldCharType="end"/>
            </w:r>
            <w:r>
              <w:t>)</w:t>
            </w:r>
          </w:p>
        </w:tc>
        <w:tc>
          <w:tcPr>
            <w:tcW w:w="851" w:type="dxa"/>
            <w:tcBorders>
              <w:top w:val="single" w:sz="4" w:space="0" w:color="auto"/>
              <w:left w:val="single" w:sz="4" w:space="0" w:color="auto"/>
              <w:bottom w:val="single" w:sz="4" w:space="0" w:color="auto"/>
              <w:right w:val="single" w:sz="4" w:space="0" w:color="auto"/>
            </w:tcBorders>
          </w:tcPr>
          <w:p w14:paraId="0E957EA9" w14:textId="0DDAE68C" w:rsidR="00700235" w:rsidRPr="00467683" w:rsidRDefault="00700235" w:rsidP="00CA2642">
            <w:pPr>
              <w:pStyle w:val="LDTextinhalt"/>
            </w:pPr>
            <w:r w:rsidRPr="00467683">
              <w:t>X</w:t>
            </w:r>
          </w:p>
        </w:tc>
        <w:tc>
          <w:tcPr>
            <w:tcW w:w="850" w:type="dxa"/>
            <w:tcBorders>
              <w:top w:val="single" w:sz="4" w:space="0" w:color="auto"/>
              <w:left w:val="single" w:sz="4" w:space="0" w:color="auto"/>
              <w:bottom w:val="single" w:sz="4" w:space="0" w:color="auto"/>
              <w:right w:val="single" w:sz="4" w:space="0" w:color="auto"/>
            </w:tcBorders>
          </w:tcPr>
          <w:p w14:paraId="490AE6D2" w14:textId="2D752BEB" w:rsidR="00700235" w:rsidRPr="00467683" w:rsidRDefault="00700235" w:rsidP="00CA2642">
            <w:pPr>
              <w:pStyle w:val="LDTextinhalt"/>
            </w:pPr>
            <w:r w:rsidRPr="00467683">
              <w:t>X</w:t>
            </w:r>
          </w:p>
        </w:tc>
      </w:tr>
      <w:tr w:rsidR="00700235" w:rsidRPr="00A77AAC" w14:paraId="700C5213" w14:textId="4245E61F" w:rsidTr="00700235">
        <w:tc>
          <w:tcPr>
            <w:tcW w:w="7224" w:type="dxa"/>
            <w:tcBorders>
              <w:top w:val="single" w:sz="4" w:space="0" w:color="auto"/>
              <w:left w:val="single" w:sz="4" w:space="0" w:color="auto"/>
              <w:bottom w:val="single" w:sz="4" w:space="0" w:color="auto"/>
              <w:right w:val="nil"/>
            </w:tcBorders>
          </w:tcPr>
          <w:p w14:paraId="7DD40B71" w14:textId="77777777" w:rsidR="00700235" w:rsidRDefault="00700235" w:rsidP="00700235">
            <w:pPr>
              <w:pStyle w:val="LDTextinhalt"/>
            </w:pPr>
            <w:r w:rsidRPr="00467683">
              <w:t>Schüler an andere Schule überweisen</w:t>
            </w:r>
          </w:p>
          <w:p w14:paraId="67DCC875" w14:textId="2A1D20F2" w:rsidR="00700235" w:rsidRPr="00437DCA" w:rsidRDefault="00700235" w:rsidP="00700235">
            <w:pPr>
              <w:pStyle w:val="LDTextinhalt"/>
              <w:rPr>
                <w:rStyle w:val="hervorhebung"/>
              </w:rPr>
            </w:pPr>
            <w:r>
              <w:t>(</w:t>
            </w:r>
            <w:r w:rsidRPr="00467683">
              <w:t xml:space="preserve">Kapitel </w:t>
            </w:r>
            <w:r w:rsidRPr="0015543F">
              <w:rPr>
                <w:rStyle w:val="LDLink"/>
              </w:rPr>
              <w:fldChar w:fldCharType="begin"/>
            </w:r>
            <w:r w:rsidRPr="0015543F">
              <w:rPr>
                <w:rStyle w:val="LDLink"/>
              </w:rPr>
              <w:instrText xml:space="preserve"> REF _Ref441503914 \r \h  \* MERGEFORMAT </w:instrText>
            </w:r>
            <w:r w:rsidRPr="0015543F">
              <w:rPr>
                <w:rStyle w:val="LDLink"/>
              </w:rPr>
            </w:r>
            <w:r w:rsidRPr="0015543F">
              <w:rPr>
                <w:rStyle w:val="LDLink"/>
              </w:rPr>
              <w:fldChar w:fldCharType="separate"/>
            </w:r>
            <w:r>
              <w:rPr>
                <w:rStyle w:val="LDLink"/>
              </w:rPr>
              <w:t>4.2</w:t>
            </w:r>
            <w:r w:rsidRPr="0015543F">
              <w:rPr>
                <w:rStyle w:val="LDLink"/>
              </w:rPr>
              <w:fldChar w:fldCharType="end"/>
            </w:r>
            <w:r>
              <w:t>)</w:t>
            </w:r>
          </w:p>
        </w:tc>
        <w:tc>
          <w:tcPr>
            <w:tcW w:w="851" w:type="dxa"/>
            <w:tcBorders>
              <w:top w:val="single" w:sz="4" w:space="0" w:color="auto"/>
              <w:left w:val="single" w:sz="4" w:space="0" w:color="auto"/>
              <w:bottom w:val="single" w:sz="4" w:space="0" w:color="auto"/>
              <w:right w:val="single" w:sz="4" w:space="0" w:color="auto"/>
            </w:tcBorders>
          </w:tcPr>
          <w:p w14:paraId="72A99D81" w14:textId="551EA1EF" w:rsidR="00700235" w:rsidRPr="00467683" w:rsidRDefault="00700235" w:rsidP="00CA2642">
            <w:pPr>
              <w:pStyle w:val="LDTextinhalt"/>
            </w:pPr>
            <w:r w:rsidRPr="00467683">
              <w:t>X</w:t>
            </w:r>
          </w:p>
        </w:tc>
        <w:tc>
          <w:tcPr>
            <w:tcW w:w="850" w:type="dxa"/>
            <w:tcBorders>
              <w:top w:val="single" w:sz="4" w:space="0" w:color="auto"/>
              <w:left w:val="single" w:sz="4" w:space="0" w:color="auto"/>
              <w:bottom w:val="single" w:sz="4" w:space="0" w:color="auto"/>
              <w:right w:val="single" w:sz="4" w:space="0" w:color="auto"/>
            </w:tcBorders>
          </w:tcPr>
          <w:p w14:paraId="0E9A1951" w14:textId="03F3215F" w:rsidR="00700235" w:rsidRPr="00467683" w:rsidRDefault="00700235" w:rsidP="00CA2642">
            <w:pPr>
              <w:pStyle w:val="LDTextinhalt"/>
            </w:pPr>
            <w:r w:rsidRPr="00467683">
              <w:t>X</w:t>
            </w:r>
          </w:p>
        </w:tc>
      </w:tr>
    </w:tbl>
    <w:p w14:paraId="2C15AA5E" w14:textId="615C8234" w:rsidR="00B412C8" w:rsidRPr="00240CCD" w:rsidRDefault="00B412C8" w:rsidP="00CA2642">
      <w:pPr>
        <w:pStyle w:val="berschrift3"/>
      </w:pPr>
      <w:bookmarkStart w:id="132" w:name="_Ref443580160"/>
      <w:bookmarkStart w:id="133" w:name="_Ref44318937"/>
      <w:bookmarkStart w:id="134" w:name="_Toc111470544"/>
      <w:bookmarkStart w:id="135" w:name="_Toc210131786"/>
      <w:bookmarkStart w:id="136" w:name="_Toc229734061"/>
      <w:r w:rsidRPr="002539F8">
        <w:t>Fehlende Schu</w:t>
      </w:r>
      <w:r w:rsidR="00BA33D9" w:rsidRPr="00240CCD">
        <w:t>len auf der Webseite</w:t>
      </w:r>
      <w:r w:rsidRPr="00240CCD">
        <w:t xml:space="preserve"> &gt; Schulumfeld &gt; Schulen </w:t>
      </w:r>
      <w:bookmarkEnd w:id="132"/>
      <w:r w:rsidRPr="00240CCD">
        <w:t>hinzufügen</w:t>
      </w:r>
      <w:bookmarkEnd w:id="133"/>
      <w:bookmarkEnd w:id="134"/>
      <w:bookmarkEnd w:id="135"/>
      <w:bookmarkEnd w:id="136"/>
      <w:r w:rsidRPr="00240CCD">
        <w:t xml:space="preserve"> </w:t>
      </w:r>
    </w:p>
    <w:p w14:paraId="563590F1" w14:textId="7EFAE7C1" w:rsidR="00B412C8" w:rsidRPr="00467683" w:rsidRDefault="00B412C8" w:rsidP="00C71527">
      <w:pPr>
        <w:pStyle w:val="LDTextinhalteingerckt"/>
      </w:pPr>
      <w:r w:rsidRPr="00240CCD">
        <w:t xml:space="preserve">Prüfen Sie auf der Webseite </w:t>
      </w:r>
      <w:r w:rsidRPr="00671023">
        <w:rPr>
          <w:rStyle w:val="LDProgrammelement"/>
        </w:rPr>
        <w:t>Schule &gt; Schulumfeld &gt; Schulen</w:t>
      </w:r>
      <w:r w:rsidRPr="00240CCD">
        <w:t xml:space="preserve"> – im Register </w:t>
      </w:r>
      <w:r w:rsidRPr="00990EA1">
        <w:rPr>
          <w:rStyle w:val="LDProgrammelement"/>
        </w:rPr>
        <w:t>Hessen</w:t>
      </w:r>
      <w:r w:rsidRPr="00240CCD">
        <w:t xml:space="preserve">, ob die Schulen, an die Sie Ihre HSU-Schüler überweisen möchten, in der Tabelle vorhanden sind. </w:t>
      </w:r>
      <w:r w:rsidRPr="00467683">
        <w:t>Fehlt eine</w:t>
      </w:r>
      <w:r w:rsidR="00692C46">
        <w:t xml:space="preserve"> Schule, fügen Sie diese hinzu.</w:t>
      </w:r>
    </w:p>
    <w:p w14:paraId="6006619D" w14:textId="49D956C9" w:rsidR="00B412C8" w:rsidRPr="00240CCD" w:rsidRDefault="001B6CD8" w:rsidP="00CA2642">
      <w:pPr>
        <w:pStyle w:val="berschrift3"/>
      </w:pPr>
      <w:bookmarkStart w:id="137" w:name="_Ref441503914"/>
      <w:bookmarkStart w:id="138" w:name="_Ref441503933"/>
      <w:bookmarkStart w:id="139" w:name="_Toc111470545"/>
      <w:bookmarkStart w:id="140" w:name="_Toc210131787"/>
      <w:bookmarkStart w:id="141" w:name="_Toc229734062"/>
      <w:r w:rsidRPr="002539F8">
        <w:t xml:space="preserve">Ihre </w:t>
      </w:r>
      <w:r w:rsidR="00B412C8" w:rsidRPr="00240CCD">
        <w:t>Schüler an andere Schule überweisen</w:t>
      </w:r>
      <w:bookmarkEnd w:id="137"/>
      <w:bookmarkEnd w:id="138"/>
      <w:bookmarkEnd w:id="139"/>
      <w:bookmarkEnd w:id="140"/>
      <w:bookmarkEnd w:id="141"/>
    </w:p>
    <w:p w14:paraId="5DD3A791" w14:textId="2FF3B4A3" w:rsidR="00BF5982" w:rsidRPr="00240CCD" w:rsidRDefault="00B412C8" w:rsidP="00C71527">
      <w:pPr>
        <w:pStyle w:val="LDTextinhalteingerckt"/>
      </w:pPr>
      <w:r w:rsidRPr="00240CCD">
        <w:t xml:space="preserve">Fügen Sie für Ihre Schüler, die </w:t>
      </w:r>
      <w:r w:rsidR="009F323C" w:rsidRPr="00240CCD">
        <w:t>h</w:t>
      </w:r>
      <w:r w:rsidRPr="00240CCD">
        <w:t xml:space="preserve">erkunftssprachlichen Unterricht an einer anderen Schule besuchen, auf der Webseite </w:t>
      </w:r>
      <w:r w:rsidRPr="00671023">
        <w:rPr>
          <w:rStyle w:val="LDProgrammelement"/>
        </w:rPr>
        <w:t xml:space="preserve">Schüler &gt; Kandidatenverfahren &gt; Überweisung </w:t>
      </w:r>
      <w:r w:rsidRPr="00240CCD">
        <w:t>die entsprechende Überweisung hinzu.</w:t>
      </w:r>
    </w:p>
    <w:p w14:paraId="5D516B19" w14:textId="110126CF" w:rsidR="00516D1D" w:rsidRDefault="00B412C8" w:rsidP="00A96B17">
      <w:pPr>
        <w:pStyle w:val="LDHandlungsschritt"/>
        <w:numPr>
          <w:ilvl w:val="0"/>
          <w:numId w:val="29"/>
        </w:numPr>
      </w:pPr>
      <w:r w:rsidRPr="00240CCD">
        <w:t>Wählen Sie die gewünschten Schüler über die Schülersuche aus.</w:t>
      </w:r>
    </w:p>
    <w:p w14:paraId="79AC8656" w14:textId="00159D88" w:rsidR="00BF5982" w:rsidRPr="00433421" w:rsidRDefault="00AC34ED" w:rsidP="00A96B17">
      <w:pPr>
        <w:pStyle w:val="LDHandlungsschritt"/>
        <w:rPr>
          <w:rStyle w:val="hervorhebungblau"/>
          <w:b w:val="0"/>
          <w:bCs w:val="0"/>
          <w:color w:val="auto"/>
        </w:rPr>
      </w:pPr>
      <w:r>
        <w:t xml:space="preserve">Klicken </w:t>
      </w:r>
      <w:r w:rsidR="00516D1D">
        <w:t xml:space="preserve">Sie auf </w:t>
      </w:r>
      <w:r w:rsidR="00516D1D">
        <w:rPr>
          <w:noProof/>
        </w:rPr>
        <w:drawing>
          <wp:inline distT="0" distB="0" distL="0" distR="0" wp14:anchorId="170382FA" wp14:editId="7CC477A0">
            <wp:extent cx="770400" cy="144000"/>
            <wp:effectExtent l="0" t="0" r="0" b="8890"/>
            <wp:docPr id="6" name="Grafik 135" descr="Schaltfläch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Grafik 135" descr="Schaltfläche Hinzufügen"/>
                    <pic:cNvPicPr>
                      <a:picLocks noChangeAspect="1"/>
                    </pic:cNvPicPr>
                  </pic:nvPicPr>
                  <pic:blipFill rotWithShape="1">
                    <a:blip r:embed="rId24"/>
                    <a:srcRect l="7840" t="33601" r="50769" b="30405"/>
                    <a:stretch/>
                  </pic:blipFill>
                  <pic:spPr>
                    <a:xfrm>
                      <a:off x="0" y="0"/>
                      <a:ext cx="770400" cy="144000"/>
                    </a:xfrm>
                    <a:prstGeom prst="rect">
                      <a:avLst/>
                    </a:prstGeom>
                  </pic:spPr>
                </pic:pic>
              </a:graphicData>
            </a:graphic>
          </wp:inline>
        </w:drawing>
      </w:r>
      <w:r w:rsidR="00B412C8" w:rsidRPr="002539F8">
        <w:t xml:space="preserve">. </w:t>
      </w:r>
      <w:r w:rsidR="00B412C8" w:rsidRPr="00240CCD">
        <w:t xml:space="preserve">Es erscheint das Dialogfenster </w:t>
      </w:r>
      <w:r w:rsidR="00B412C8" w:rsidRPr="00A96B17">
        <w:rPr>
          <w:rStyle w:val="LDProgrammelement"/>
        </w:rPr>
        <w:t>Überweisung hinzufügen</w:t>
      </w:r>
      <w:r>
        <w:rPr>
          <w:rStyle w:val="hervorhebungblau"/>
        </w:rPr>
        <w:t>.</w:t>
      </w:r>
    </w:p>
    <w:p w14:paraId="4502340A" w14:textId="77777777" w:rsidR="00687673" w:rsidRDefault="00437DCA" w:rsidP="00C71527">
      <w:pPr>
        <w:pStyle w:val="LDTextinhaltweitereingerckt"/>
      </w:pPr>
      <w:r>
        <w:rPr>
          <w:noProof/>
          <w:lang w:eastAsia="de-DE"/>
        </w:rPr>
        <w:drawing>
          <wp:inline distT="0" distB="0" distL="0" distR="0" wp14:anchorId="6D675CF3" wp14:editId="68AC07DD">
            <wp:extent cx="3240000" cy="1018800"/>
            <wp:effectExtent l="19050" t="19050" r="17780" b="10160"/>
            <wp:docPr id="19" name="Grafik 19"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descr="Das Bild visualisiert das im Text Beschriebene. "/>
                    <pic:cNvPicPr/>
                  </pic:nvPicPr>
                  <pic:blipFill rotWithShape="1">
                    <a:blip r:embed="rId34">
                      <a:extLst>
                        <a:ext uri="{28A0092B-C50C-407E-A947-70E740481C1C}">
                          <a14:useLocalDpi xmlns:a14="http://schemas.microsoft.com/office/drawing/2010/main" val="0"/>
                        </a:ext>
                      </a:extLst>
                    </a:blip>
                    <a:srcRect b="18314"/>
                    <a:stretch/>
                  </pic:blipFill>
                  <pic:spPr bwMode="auto">
                    <a:xfrm>
                      <a:off x="0" y="0"/>
                      <a:ext cx="3240000" cy="1018800"/>
                    </a:xfrm>
                    <a:prstGeom prst="rect">
                      <a:avLst/>
                    </a:prstGeom>
                    <a:ln w="9525" cap="flat" cmpd="sng" algn="ctr">
                      <a:solidFill>
                        <a:srgbClr val="14006E"/>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8FEC02A" w14:textId="07943F12" w:rsidR="00FF78C4" w:rsidRDefault="00687673" w:rsidP="00A96B17">
      <w:pPr>
        <w:pStyle w:val="LDBildunterschrift"/>
        <w:ind w:left="992"/>
      </w:pPr>
      <w:bookmarkStart w:id="142" w:name="_Toc210131808"/>
      <w:bookmarkStart w:id="143" w:name="_Toc229733243"/>
      <w:r>
        <w:t xml:space="preserve">Abb. </w:t>
      </w:r>
      <w:r w:rsidR="00D30474">
        <w:fldChar w:fldCharType="begin"/>
      </w:r>
      <w:r w:rsidR="00D30474">
        <w:instrText xml:space="preserve"> SEQ Abb. \* ARABIC </w:instrText>
      </w:r>
      <w:r w:rsidR="00D30474">
        <w:fldChar w:fldCharType="separate"/>
      </w:r>
      <w:r w:rsidR="00222C0D">
        <w:rPr>
          <w:noProof/>
        </w:rPr>
        <w:t>12</w:t>
      </w:r>
      <w:r w:rsidR="00D30474">
        <w:rPr>
          <w:noProof/>
        </w:rPr>
        <w:fldChar w:fldCharType="end"/>
      </w:r>
      <w:r>
        <w:t xml:space="preserve"> </w:t>
      </w:r>
      <w:r w:rsidR="00A96B17">
        <w:t xml:space="preserve">Webseite Überweisung: </w:t>
      </w:r>
      <w:r>
        <w:t>Überweisung für HSU an anderer Schu</w:t>
      </w:r>
      <w:r w:rsidR="006C6789">
        <w:t>l</w:t>
      </w:r>
      <w:r>
        <w:t>e hinzufügen</w:t>
      </w:r>
      <w:bookmarkEnd w:id="142"/>
      <w:bookmarkEnd w:id="143"/>
    </w:p>
    <w:p w14:paraId="30D98AD6" w14:textId="6B4CCC0A" w:rsidR="00BF5982" w:rsidRPr="00240CCD" w:rsidRDefault="002B5400" w:rsidP="00A96B17">
      <w:pPr>
        <w:pStyle w:val="LDHandlungsschritt"/>
      </w:pPr>
      <w:bookmarkStart w:id="144" w:name="_Ref437876073"/>
      <w:bookmarkEnd w:id="144"/>
      <w:r w:rsidRPr="002539F8">
        <w:t>Geben Sie folgende Daten ein:</w:t>
      </w:r>
    </w:p>
    <w:p w14:paraId="6F0B43BA" w14:textId="486C3E04" w:rsidR="00BF5982" w:rsidRPr="00722DDB" w:rsidRDefault="00B412C8" w:rsidP="00A96B17">
      <w:pPr>
        <w:pStyle w:val="Aufzhlungweitereingerckt"/>
        <w:rPr>
          <w:szCs w:val="24"/>
        </w:rPr>
      </w:pPr>
      <w:r w:rsidRPr="00A96B17">
        <w:rPr>
          <w:rStyle w:val="LDProgrammelement"/>
        </w:rPr>
        <w:t>Art der Überweisung</w:t>
      </w:r>
      <w:r w:rsidR="00AC34ED" w:rsidRPr="00A96B17">
        <w:rPr>
          <w:rStyle w:val="LDProgrammelement"/>
        </w:rPr>
        <w:t>*</w:t>
      </w:r>
      <w:r w:rsidRPr="00A96B17">
        <w:rPr>
          <w:rStyle w:val="LDProgrammelement"/>
        </w:rPr>
        <w:t>:</w:t>
      </w:r>
      <w:r w:rsidRPr="00BF5982">
        <w:rPr>
          <w:szCs w:val="24"/>
        </w:rPr>
        <w:t xml:space="preserve"> </w:t>
      </w:r>
      <w:r w:rsidRPr="00516D1D">
        <w:t>Externer Unterricht</w:t>
      </w:r>
    </w:p>
    <w:p w14:paraId="2544EFC4" w14:textId="00FF4C53" w:rsidR="00AC34ED" w:rsidRDefault="00B412C8" w:rsidP="00A96B17">
      <w:pPr>
        <w:pStyle w:val="Aufzhlungweitereingerckt"/>
      </w:pPr>
      <w:r w:rsidRPr="00A96B17">
        <w:rPr>
          <w:rStyle w:val="LDProgrammelement"/>
        </w:rPr>
        <w:t>Von</w:t>
      </w:r>
      <w:r w:rsidR="00AC34ED" w:rsidRPr="00A96B17">
        <w:rPr>
          <w:rStyle w:val="LDProgrammelement"/>
        </w:rPr>
        <w:t>*</w:t>
      </w:r>
      <w:r w:rsidRPr="00A96B17">
        <w:rPr>
          <w:rStyle w:val="LDProgrammelement"/>
        </w:rPr>
        <w:t>:</w:t>
      </w:r>
      <w:r w:rsidRPr="00240CCD">
        <w:t xml:space="preserve"> Beginn des HSU</w:t>
      </w:r>
      <w:r w:rsidR="0056731B">
        <w:t xml:space="preserve"> (frühestens nächster Tag)</w:t>
      </w:r>
    </w:p>
    <w:p w14:paraId="37C854B2" w14:textId="0F384630" w:rsidR="00BF5982" w:rsidRPr="00240CCD" w:rsidRDefault="00B412C8" w:rsidP="00A96B17">
      <w:pPr>
        <w:pStyle w:val="Aufzhlungweitereingerckt"/>
      </w:pPr>
      <w:r w:rsidRPr="00A96B17">
        <w:rPr>
          <w:rStyle w:val="LDProgrammelement"/>
        </w:rPr>
        <w:t>Bis</w:t>
      </w:r>
      <w:r w:rsidR="00ED01B2" w:rsidRPr="00A96B17">
        <w:rPr>
          <w:rStyle w:val="LDProgrammelement"/>
        </w:rPr>
        <w:t>*</w:t>
      </w:r>
      <w:r w:rsidRPr="00A96B17">
        <w:rPr>
          <w:rStyle w:val="LDProgrammelement"/>
        </w:rPr>
        <w:t>:</w:t>
      </w:r>
      <w:r w:rsidRPr="00240CCD">
        <w:t xml:space="preserve"> Ende des HSU</w:t>
      </w:r>
      <w:r w:rsidR="004E6BBE">
        <w:t xml:space="preserve"> (i. d. R. Ende des Schuljahres)</w:t>
      </w:r>
    </w:p>
    <w:p w14:paraId="779DDBEC" w14:textId="7DADC000" w:rsidR="00B412C8" w:rsidRPr="00240CCD" w:rsidRDefault="00AC34ED" w:rsidP="00A96B17">
      <w:pPr>
        <w:pStyle w:val="Aufzhlungweitereingerckt"/>
      </w:pPr>
      <w:r w:rsidRPr="00A96B17">
        <w:rPr>
          <w:rStyle w:val="LDProgrammelement"/>
        </w:rPr>
        <w:t>Externe Schule*</w:t>
      </w:r>
      <w:r w:rsidR="00B412C8" w:rsidRPr="00A96B17">
        <w:rPr>
          <w:rStyle w:val="LDProgrammelement"/>
        </w:rPr>
        <w:t>:</w:t>
      </w:r>
      <w:r w:rsidR="00B412C8" w:rsidRPr="002317EE">
        <w:t xml:space="preserve"> Schule, </w:t>
      </w:r>
      <w:r>
        <w:t xml:space="preserve">an der der </w:t>
      </w:r>
      <w:r w:rsidR="00B412C8" w:rsidRPr="002317EE">
        <w:t xml:space="preserve">HSU für den betroffenen Schüler </w:t>
      </w:r>
      <w:r>
        <w:t>stattfindet</w:t>
      </w:r>
      <w:r w:rsidR="00B412C8" w:rsidRPr="002317EE">
        <w:t>.</w:t>
      </w:r>
      <w:r w:rsidR="00B424ED">
        <w:t xml:space="preserve"> </w:t>
      </w:r>
      <w:r>
        <w:br/>
      </w:r>
      <w:r w:rsidR="00B412C8" w:rsidRPr="002317EE">
        <w:t xml:space="preserve">Hier stehen die Schulen zur Verfügung, die auf der Webseite </w:t>
      </w:r>
      <w:r w:rsidR="00B412C8" w:rsidRPr="00671023">
        <w:rPr>
          <w:rStyle w:val="LDProgrammelement"/>
        </w:rPr>
        <w:t>Schule &gt; Schulumfeld &gt; Schulen</w:t>
      </w:r>
      <w:r w:rsidR="00B412C8" w:rsidRPr="00240CCD">
        <w:t xml:space="preserve"> – im Register </w:t>
      </w:r>
      <w:r w:rsidR="00B412C8" w:rsidRPr="00990EA1">
        <w:rPr>
          <w:rStyle w:val="LDProgrammelement"/>
        </w:rPr>
        <w:t xml:space="preserve">Hessen </w:t>
      </w:r>
      <w:r w:rsidR="00B412C8" w:rsidRPr="00240CCD">
        <w:t>vorhanden sind.</w:t>
      </w:r>
    </w:p>
    <w:p w14:paraId="6A4D5AD0" w14:textId="145E491C" w:rsidR="00B412C8" w:rsidRPr="001B6CD8" w:rsidRDefault="00B412C8" w:rsidP="00B32A85">
      <w:pPr>
        <w:pStyle w:val="LDHandlungsschritt"/>
      </w:pPr>
      <w:r>
        <w:t>Klicken Sie auf</w:t>
      </w:r>
      <w:r w:rsidR="00A96B17">
        <w:t xml:space="preserve"> </w:t>
      </w:r>
      <w:r w:rsidR="00A96B17" w:rsidRPr="00A96B17">
        <w:rPr>
          <w:rStyle w:val="LDProgrammelement"/>
        </w:rPr>
        <w:t>übernehmen</w:t>
      </w:r>
      <w:r w:rsidR="00A96B17">
        <w:t xml:space="preserve"> und anschließend auf </w:t>
      </w:r>
      <w:r w:rsidR="00A96B17" w:rsidRPr="00A96B17">
        <w:rPr>
          <w:rStyle w:val="LDProgrammelement"/>
        </w:rPr>
        <w:t>schließen</w:t>
      </w:r>
      <w:r w:rsidR="00516D1D">
        <w:t>.</w:t>
      </w:r>
    </w:p>
    <w:p w14:paraId="34A1CCE9" w14:textId="7568A257" w:rsidR="000D32CD" w:rsidRDefault="004E6BBE" w:rsidP="00CA2642">
      <w:pPr>
        <w:pStyle w:val="berschrift3"/>
      </w:pPr>
      <w:bookmarkStart w:id="145" w:name="_Toc111470546"/>
      <w:bookmarkStart w:id="146" w:name="_Toc210131788"/>
      <w:bookmarkStart w:id="147" w:name="_Ref31362182"/>
      <w:bookmarkStart w:id="148" w:name="_Ref31362188"/>
      <w:bookmarkStart w:id="149" w:name="_Toc229734063"/>
      <w:r>
        <w:t>Zeugnisv</w:t>
      </w:r>
      <w:r w:rsidR="00E307F5" w:rsidRPr="00240CCD">
        <w:t>e</w:t>
      </w:r>
      <w:r w:rsidR="00493F7D">
        <w:t>r</w:t>
      </w:r>
      <w:r w:rsidR="00E307F5" w:rsidRPr="00240CCD">
        <w:t>merk</w:t>
      </w:r>
      <w:r>
        <w:t>e</w:t>
      </w:r>
      <w:r w:rsidR="00E307F5" w:rsidRPr="00240CCD">
        <w:t xml:space="preserve"> </w:t>
      </w:r>
      <w:r w:rsidR="005716E0" w:rsidRPr="00240CCD">
        <w:t xml:space="preserve">bei </w:t>
      </w:r>
      <w:r w:rsidR="00E62F77" w:rsidRPr="00240CCD">
        <w:t xml:space="preserve">HSU </w:t>
      </w:r>
      <w:r w:rsidR="00B412C8" w:rsidRPr="00240CCD">
        <w:t>i</w:t>
      </w:r>
      <w:r w:rsidR="00DD4C6C">
        <w:t>n</w:t>
      </w:r>
      <w:r w:rsidR="00F732B5" w:rsidRPr="00240CCD">
        <w:t xml:space="preserve"> V</w:t>
      </w:r>
      <w:r w:rsidR="00DD4C6C">
        <w:t>erantwortung</w:t>
      </w:r>
      <w:r w:rsidR="00F732B5" w:rsidRPr="00240CCD">
        <w:t xml:space="preserve"> </w:t>
      </w:r>
      <w:r w:rsidR="00B412C8" w:rsidRPr="00240CCD">
        <w:t>des Landes Hessen</w:t>
      </w:r>
      <w:bookmarkEnd w:id="145"/>
      <w:bookmarkEnd w:id="146"/>
      <w:bookmarkEnd w:id="149"/>
      <w:r w:rsidR="00F732B5" w:rsidRPr="00240CCD">
        <w:t xml:space="preserve"> </w:t>
      </w:r>
      <w:bookmarkEnd w:id="147"/>
      <w:bookmarkEnd w:id="148"/>
    </w:p>
    <w:p w14:paraId="0A70C6AA" w14:textId="54381C10" w:rsidR="00F3569A" w:rsidRPr="00240CCD" w:rsidRDefault="00B412C8" w:rsidP="00C71527">
      <w:pPr>
        <w:pStyle w:val="LDTextinhalteingerckt"/>
      </w:pPr>
      <w:r w:rsidRPr="00240CCD">
        <w:t xml:space="preserve">Wenn Schüler Ihrer Schule </w:t>
      </w:r>
      <w:r w:rsidR="001B6CD8" w:rsidRPr="00240CCD">
        <w:t xml:space="preserve">an einer anderen Schule </w:t>
      </w:r>
      <w:r w:rsidR="009F323C" w:rsidRPr="00240CCD">
        <w:t>h</w:t>
      </w:r>
      <w:r w:rsidRPr="00240CCD">
        <w:t xml:space="preserve">erkunftssprachlichen Unterricht </w:t>
      </w:r>
      <w:r w:rsidRPr="006D215B">
        <w:rPr>
          <w:rStyle w:val="LDwichtigerText"/>
        </w:rPr>
        <w:t>in Verantwortung des Landes Hessen</w:t>
      </w:r>
      <w:r w:rsidRPr="00240CCD">
        <w:t xml:space="preserve"> besuchen, sind von Ihnen in der LUSD </w:t>
      </w:r>
      <w:r w:rsidRPr="006D215B">
        <w:rPr>
          <w:rStyle w:val="LDwichtigerText"/>
        </w:rPr>
        <w:t>keine</w:t>
      </w:r>
      <w:r w:rsidRPr="00240CCD">
        <w:t xml:space="preserve"> </w:t>
      </w:r>
      <w:bookmarkStart w:id="150" w:name="_Ref441503899"/>
      <w:bookmarkStart w:id="151" w:name="_Ref441503929"/>
      <w:r w:rsidR="00F35F2A">
        <w:t>weiteren Arbeiten durchzuführen.</w:t>
      </w:r>
    </w:p>
    <w:bookmarkEnd w:id="150"/>
    <w:bookmarkEnd w:id="151"/>
    <w:p w14:paraId="545B1BF0" w14:textId="3C030EFD" w:rsidR="00BF5982" w:rsidRPr="00240CCD" w:rsidRDefault="009C6BF8" w:rsidP="00C71527">
      <w:pPr>
        <w:pStyle w:val="LDTextinhalteingerckt"/>
      </w:pPr>
      <w:r w:rsidRPr="00240CCD">
        <w:t xml:space="preserve">Die </w:t>
      </w:r>
      <w:r w:rsidR="004E6BBE" w:rsidRPr="006D215B">
        <w:rPr>
          <w:rStyle w:val="LDwichtigerText"/>
        </w:rPr>
        <w:t>Zeugnisv</w:t>
      </w:r>
      <w:r w:rsidR="000E6117" w:rsidRPr="006D215B">
        <w:rPr>
          <w:rStyle w:val="LDwichtigerText"/>
        </w:rPr>
        <w:t>ermerke</w:t>
      </w:r>
      <w:r w:rsidRPr="002539F8">
        <w:t xml:space="preserve"> für den </w:t>
      </w:r>
      <w:r w:rsidR="009F323C" w:rsidRPr="00240CCD">
        <w:t>h</w:t>
      </w:r>
      <w:r w:rsidRPr="00240CCD">
        <w:t xml:space="preserve">erkunftssprachlichen Unterricht </w:t>
      </w:r>
      <w:r w:rsidR="00F3569A" w:rsidRPr="00240CCD">
        <w:t xml:space="preserve">in Verantwortung des Landes Hessen </w:t>
      </w:r>
      <w:r w:rsidRPr="00240CCD">
        <w:t xml:space="preserve">werden an der </w:t>
      </w:r>
      <w:r w:rsidR="006C733D" w:rsidRPr="00240CCD">
        <w:t>anderen</w:t>
      </w:r>
      <w:r w:rsidRPr="00240CCD">
        <w:t xml:space="preserve"> Schule </w:t>
      </w:r>
      <w:r w:rsidR="00B64C88" w:rsidRPr="00240CCD">
        <w:t>erfasst</w:t>
      </w:r>
      <w:r w:rsidRPr="00240CCD">
        <w:t xml:space="preserve"> und erscheinen im Zeugnis unter der Überschrift </w:t>
      </w:r>
      <w:r w:rsidRPr="006D215B">
        <w:rPr>
          <w:rStyle w:val="LDProgrammelement"/>
        </w:rPr>
        <w:t xml:space="preserve">Freiwillige </w:t>
      </w:r>
      <w:r w:rsidR="006C733D" w:rsidRPr="006D215B">
        <w:rPr>
          <w:rStyle w:val="LDProgrammelement"/>
        </w:rPr>
        <w:t>U</w:t>
      </w:r>
      <w:r w:rsidRPr="006D215B">
        <w:rPr>
          <w:rStyle w:val="LDProgrammelement"/>
        </w:rPr>
        <w:t>nterrichtsveranstaltungen</w:t>
      </w:r>
      <w:r w:rsidRPr="00476A21">
        <w:rPr>
          <w:rStyle w:val="LDwichtigerText"/>
        </w:rPr>
        <w:t>.</w:t>
      </w:r>
    </w:p>
    <w:p w14:paraId="1FA3840F" w14:textId="78848B27" w:rsidR="00B412C8" w:rsidRDefault="004E6BBE" w:rsidP="00CA2642">
      <w:pPr>
        <w:pStyle w:val="berschrift3"/>
      </w:pPr>
      <w:bookmarkStart w:id="152" w:name="_Toc111470547"/>
      <w:bookmarkStart w:id="153" w:name="_Toc210131789"/>
      <w:bookmarkStart w:id="154" w:name="_Ref31289751"/>
      <w:bookmarkStart w:id="155" w:name="_Ref31289755"/>
      <w:bookmarkStart w:id="156" w:name="_Ref31289770"/>
      <w:bookmarkStart w:id="157" w:name="_Ref441043906"/>
      <w:bookmarkStart w:id="158" w:name="_Ref441043919"/>
      <w:bookmarkStart w:id="159" w:name="_Toc229734064"/>
      <w:r>
        <w:t>B</w:t>
      </w:r>
      <w:r w:rsidR="00E307F5" w:rsidRPr="002539F8">
        <w:t xml:space="preserve">emerkungen </w:t>
      </w:r>
      <w:r>
        <w:t xml:space="preserve">im Zeugnis </w:t>
      </w:r>
      <w:r w:rsidR="00E307F5" w:rsidRPr="002539F8">
        <w:t xml:space="preserve">bei </w:t>
      </w:r>
      <w:r w:rsidR="00B412C8" w:rsidRPr="00240CCD">
        <w:t>HSU i</w:t>
      </w:r>
      <w:r w:rsidR="00DD4C6C">
        <w:t>n Verantwortung</w:t>
      </w:r>
      <w:r w:rsidR="00F732B5" w:rsidRPr="00240CCD">
        <w:t xml:space="preserve"> </w:t>
      </w:r>
      <w:r w:rsidR="00B412C8" w:rsidRPr="00240CCD">
        <w:t>eines Herkunftslandes</w:t>
      </w:r>
      <w:bookmarkEnd w:id="152"/>
      <w:bookmarkEnd w:id="153"/>
      <w:bookmarkEnd w:id="159"/>
      <w:r w:rsidR="00B412C8" w:rsidRPr="00240CCD">
        <w:t xml:space="preserve"> </w:t>
      </w:r>
      <w:bookmarkEnd w:id="154"/>
      <w:bookmarkEnd w:id="155"/>
      <w:bookmarkEnd w:id="156"/>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3F20A5" w:rsidRPr="00A77AAC" w14:paraId="148DE5A5" w14:textId="77777777" w:rsidTr="00710F05">
        <w:trPr>
          <w:trHeight w:val="284"/>
        </w:trPr>
        <w:tc>
          <w:tcPr>
            <w:tcW w:w="851" w:type="dxa"/>
            <w:vAlign w:val="center"/>
          </w:tcPr>
          <w:p w14:paraId="3C8A847B" w14:textId="77777777" w:rsidR="003F20A5" w:rsidRPr="00A77AAC" w:rsidRDefault="003F20A5" w:rsidP="00710F05">
            <w:pPr>
              <w:pStyle w:val="LDTextinhalt"/>
            </w:pPr>
            <w:r>
              <w:rPr>
                <w:noProof/>
                <w:lang w:eastAsia="de-DE"/>
              </w:rPr>
              <w:drawing>
                <wp:inline distT="0" distB="0" distL="0" distR="0" wp14:anchorId="22AFAF5A" wp14:editId="48E6E351">
                  <wp:extent cx="288000" cy="288000"/>
                  <wp:effectExtent l="0" t="0" r="0" b="0"/>
                  <wp:docPr id="10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9092C0A" w14:textId="77777777" w:rsidR="003F20A5" w:rsidRPr="00700235" w:rsidRDefault="003F20A5" w:rsidP="00710F05">
            <w:pPr>
              <w:pStyle w:val="LDTextinhalt"/>
              <w:rPr>
                <w:rStyle w:val="hervorhebunggrn"/>
              </w:rPr>
            </w:pPr>
            <w:r w:rsidRPr="00700235">
              <w:rPr>
                <w:rStyle w:val="hervorhebunggrn"/>
              </w:rPr>
              <w:t>Hinweis</w:t>
            </w:r>
          </w:p>
          <w:p w14:paraId="1AB66F96" w14:textId="3E2264CF" w:rsidR="003F20A5" w:rsidRDefault="003F20A5" w:rsidP="003F20A5">
            <w:pPr>
              <w:pStyle w:val="LDTextinhalt"/>
            </w:pPr>
            <w:r>
              <w:t xml:space="preserve">Die Zeugnisvermerke (T, E, G) für HSU in Verantwortung des Herkunftslandes werden von der Schule erfasst, an der der HSU stattfindet (siehe Kapitel </w:t>
            </w:r>
            <w:r w:rsidRPr="003F20A5">
              <w:rPr>
                <w:rStyle w:val="LDLink"/>
              </w:rPr>
              <w:fldChar w:fldCharType="begin"/>
            </w:r>
            <w:r w:rsidRPr="003F20A5">
              <w:rPr>
                <w:rStyle w:val="LDLink"/>
              </w:rPr>
              <w:instrText xml:space="preserve"> REF _Ref44402194 \r \h  \* MERGEFORMAT </w:instrText>
            </w:r>
            <w:r w:rsidRPr="003F20A5">
              <w:rPr>
                <w:rStyle w:val="LDLink"/>
              </w:rPr>
            </w:r>
            <w:r w:rsidRPr="003F20A5">
              <w:rPr>
                <w:rStyle w:val="LDLink"/>
              </w:rPr>
              <w:fldChar w:fldCharType="separate"/>
            </w:r>
            <w:r w:rsidRPr="003F20A5">
              <w:rPr>
                <w:rStyle w:val="LDLink"/>
              </w:rPr>
              <w:t>3.2.3</w:t>
            </w:r>
            <w:r w:rsidRPr="003F20A5">
              <w:rPr>
                <w:rStyle w:val="LDLink"/>
              </w:rPr>
              <w:fldChar w:fldCharType="end"/>
            </w:r>
            <w:r>
              <w:t>).</w:t>
            </w:r>
          </w:p>
          <w:p w14:paraId="09BF8CEC" w14:textId="63E387B6" w:rsidR="003F20A5" w:rsidRPr="00990EA1" w:rsidRDefault="003F20A5" w:rsidP="003F20A5">
            <w:pPr>
              <w:pStyle w:val="LDTextinhalt"/>
              <w:rPr>
                <w:rStyle w:val="LDMeneintrag"/>
              </w:rPr>
            </w:pPr>
            <w:r w:rsidRPr="00240CCD">
              <w:t xml:space="preserve">Wenn Schüler Ihrer Schule an einer anderen Schule herkunftssprachlichen Unterricht </w:t>
            </w:r>
            <w:r w:rsidRPr="003F20A5">
              <w:rPr>
                <w:rStyle w:val="LDwichtigerText"/>
              </w:rPr>
              <w:t>in Verantwortung des Herkunftslandes</w:t>
            </w:r>
            <w:r>
              <w:rPr>
                <w:b/>
              </w:rPr>
              <w:t xml:space="preserve"> </w:t>
            </w:r>
            <w:r w:rsidRPr="00240CCD">
              <w:t xml:space="preserve">besuchen, sind von Ihnen in der LUSD </w:t>
            </w:r>
            <w:r w:rsidRPr="003F20A5">
              <w:rPr>
                <w:rStyle w:val="LDwichtigerText"/>
              </w:rPr>
              <w:t>keine</w:t>
            </w:r>
            <w:r w:rsidRPr="00240CCD">
              <w:t xml:space="preserve"> </w:t>
            </w:r>
            <w:r>
              <w:t>weiteren Arbeiten durchzuführen.</w:t>
            </w:r>
          </w:p>
        </w:tc>
      </w:tr>
    </w:tbl>
    <w:p w14:paraId="33A4DF37" w14:textId="076C4F16" w:rsidR="00185FBE" w:rsidRDefault="00493F7D" w:rsidP="00671023">
      <w:pPr>
        <w:pStyle w:val="LDHandlungsschritt"/>
        <w:numPr>
          <w:ilvl w:val="0"/>
          <w:numId w:val="22"/>
        </w:numPr>
      </w:pPr>
      <w:r>
        <w:t xml:space="preserve">Bei Schülern, für die </w:t>
      </w:r>
      <w:r w:rsidR="00185FBE">
        <w:t>Zeugnisvermerk</w:t>
      </w:r>
      <w:r w:rsidR="00AA462F">
        <w:t>e</w:t>
      </w:r>
      <w:r w:rsidR="00185FBE">
        <w:t xml:space="preserve"> für den</w:t>
      </w:r>
      <w:r w:rsidR="00F35F2A">
        <w:t xml:space="preserve"> HSU Kurs erfasst </w:t>
      </w:r>
      <w:r>
        <w:t xml:space="preserve">sind, </w:t>
      </w:r>
      <w:r w:rsidR="00185FBE">
        <w:t xml:space="preserve">wird eine </w:t>
      </w:r>
      <w:r w:rsidR="00185FBE" w:rsidRPr="003F20A5">
        <w:rPr>
          <w:rStyle w:val="LDwichtigerText"/>
        </w:rPr>
        <w:t>automatisierte</w:t>
      </w:r>
      <w:r w:rsidR="00185FBE">
        <w:t xml:space="preserve"> Bemerkung in </w:t>
      </w:r>
      <w:r w:rsidR="00F35F2A">
        <w:t>ihrem</w:t>
      </w:r>
      <w:r w:rsidR="00185FBE">
        <w:t xml:space="preserve"> Zeugnis generiert. </w:t>
      </w:r>
    </w:p>
    <w:p w14:paraId="391C3E8C" w14:textId="197AAB27" w:rsidR="00185FBE" w:rsidRDefault="00185FBE" w:rsidP="00671023">
      <w:pPr>
        <w:pStyle w:val="LDHandlungsschritt"/>
      </w:pPr>
      <w:r>
        <w:t xml:space="preserve">Bei Schülern, für die kein Zeugnisvermerk </w:t>
      </w:r>
      <w:r w:rsidR="00493F7D">
        <w:t xml:space="preserve">für den HSU </w:t>
      </w:r>
      <w:r>
        <w:t xml:space="preserve">erfasst </w:t>
      </w:r>
      <w:r w:rsidR="00F35F2A">
        <w:t>wurde</w:t>
      </w:r>
      <w:r>
        <w:t xml:space="preserve">, wird </w:t>
      </w:r>
      <w:r w:rsidRPr="003F20A5">
        <w:rPr>
          <w:rStyle w:val="LDwichtigerText"/>
        </w:rPr>
        <w:t>keine</w:t>
      </w:r>
      <w:r w:rsidR="00ED01B2" w:rsidRPr="003F20A5">
        <w:rPr>
          <w:rStyle w:val="LDwichtigerText"/>
        </w:rPr>
        <w:t xml:space="preserve"> </w:t>
      </w:r>
      <w:r w:rsidR="00ED01B2">
        <w:t>Bemerkung generiert</w:t>
      </w:r>
      <w:r>
        <w:t xml:space="preserve">. </w:t>
      </w:r>
    </w:p>
    <w:p w14:paraId="3D37DEC4" w14:textId="77777777" w:rsidR="00185FBE" w:rsidRDefault="00185FBE" w:rsidP="003F20A5">
      <w:pPr>
        <w:pStyle w:val="LDTextinhaltweitereingerckt"/>
      </w:pPr>
      <w:r>
        <w:rPr>
          <w:noProof/>
          <w:lang w:eastAsia="de-DE"/>
        </w:rPr>
        <w:drawing>
          <wp:inline distT="0" distB="0" distL="0" distR="0" wp14:anchorId="055D2EBF" wp14:editId="3959E9CC">
            <wp:extent cx="5544817" cy="426720"/>
            <wp:effectExtent l="19050" t="19050" r="18415" b="11430"/>
            <wp:docPr id="13" name="Grafik 13"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Das Bild visualisiert das im Text Beschriebene. "/>
                    <pic:cNvPicPr/>
                  </pic:nvPicPr>
                  <pic:blipFill rotWithShape="1">
                    <a:blip r:embed="rId33">
                      <a:extLst>
                        <a:ext uri="{28A0092B-C50C-407E-A947-70E740481C1C}">
                          <a14:useLocalDpi xmlns:a14="http://schemas.microsoft.com/office/drawing/2010/main" val="0"/>
                        </a:ext>
                      </a:extLst>
                    </a:blip>
                    <a:srcRect t="15842" b="28708"/>
                    <a:stretch/>
                  </pic:blipFill>
                  <pic:spPr bwMode="auto">
                    <a:xfrm>
                      <a:off x="0" y="0"/>
                      <a:ext cx="5588669" cy="430095"/>
                    </a:xfrm>
                    <a:prstGeom prst="rect">
                      <a:avLst/>
                    </a:prstGeom>
                    <a:ln w="9525" cap="flat" cmpd="sng" algn="ctr">
                      <a:solidFill>
                        <a:srgbClr val="14006E"/>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369C75E" w14:textId="087837EE" w:rsidR="00185FBE" w:rsidRDefault="00185FBE" w:rsidP="003F20A5">
      <w:pPr>
        <w:pStyle w:val="LDBildunterschrift"/>
        <w:ind w:left="992"/>
      </w:pPr>
      <w:bookmarkStart w:id="160" w:name="_Toc210131809"/>
      <w:bookmarkStart w:id="161" w:name="_Toc229733244"/>
      <w:r>
        <w:t xml:space="preserve">Abb. </w:t>
      </w:r>
      <w:r w:rsidR="00D30474">
        <w:fldChar w:fldCharType="begin"/>
      </w:r>
      <w:r w:rsidR="00D30474">
        <w:instrText xml:space="preserve"> SEQ Abb. \* ARABIC </w:instrText>
      </w:r>
      <w:r w:rsidR="00D30474">
        <w:fldChar w:fldCharType="separate"/>
      </w:r>
      <w:r w:rsidR="00222C0D">
        <w:rPr>
          <w:noProof/>
        </w:rPr>
        <w:t>13</w:t>
      </w:r>
      <w:r w:rsidR="00D30474">
        <w:rPr>
          <w:noProof/>
        </w:rPr>
        <w:fldChar w:fldCharType="end"/>
      </w:r>
      <w:r>
        <w:t xml:space="preserve"> Beispiel</w:t>
      </w:r>
      <w:r w:rsidR="003F20A5">
        <w:t xml:space="preserve">zeugnis: </w:t>
      </w:r>
      <w:r>
        <w:t xml:space="preserve"> Zeugnisbemerkung HSU</w:t>
      </w:r>
      <w:bookmarkEnd w:id="160"/>
      <w:bookmarkEnd w:id="161"/>
    </w:p>
    <w:p w14:paraId="45B3D3AB" w14:textId="2E4A746E" w:rsidR="00512A80" w:rsidRDefault="00143B72" w:rsidP="00CA2642">
      <w:pPr>
        <w:pStyle w:val="berschrift2"/>
      </w:pPr>
      <w:bookmarkStart w:id="162" w:name="_Toc111470548"/>
      <w:bookmarkStart w:id="163" w:name="_Toc210131790"/>
      <w:bookmarkStart w:id="164" w:name="_Toc210131791"/>
      <w:bookmarkStart w:id="165" w:name="_Toc229734065"/>
      <w:bookmarkEnd w:id="24"/>
      <w:bookmarkEnd w:id="25"/>
      <w:bookmarkEnd w:id="26"/>
      <w:bookmarkEnd w:id="157"/>
      <w:bookmarkEnd w:id="158"/>
      <w:bookmarkEnd w:id="163"/>
      <w:r>
        <w:t>Bericht</w:t>
      </w:r>
      <w:r w:rsidR="00AA33A2">
        <w:t>e zum HSU</w:t>
      </w:r>
      <w:bookmarkEnd w:id="162"/>
      <w:bookmarkEnd w:id="164"/>
      <w:bookmarkEnd w:id="165"/>
      <w:r w:rsidR="00687673">
        <w:t xml:space="preserve"> </w:t>
      </w:r>
    </w:p>
    <w:p w14:paraId="1F5C63F3" w14:textId="77777777" w:rsidR="008C3C12" w:rsidRDefault="008C3C12" w:rsidP="00CA2642">
      <w:pPr>
        <w:pStyle w:val="berschrift3"/>
      </w:pPr>
      <w:bookmarkStart w:id="166" w:name="_Ref108601457"/>
      <w:bookmarkStart w:id="167" w:name="_Toc111470549"/>
      <w:bookmarkStart w:id="168" w:name="_Toc210131792"/>
      <w:bookmarkStart w:id="169" w:name="_Toc229734066"/>
      <w:r>
        <w:t>Bericht HSU-Koordinationsstellen</w:t>
      </w:r>
      <w:bookmarkEnd w:id="166"/>
      <w:bookmarkEnd w:id="167"/>
      <w:bookmarkEnd w:id="168"/>
      <w:bookmarkEnd w:id="169"/>
    </w:p>
    <w:p w14:paraId="36731E45" w14:textId="6789FB60" w:rsidR="008C3C12" w:rsidRDefault="008C3C12" w:rsidP="00C71527">
      <w:pPr>
        <w:pStyle w:val="LDTextinhalteingerckt"/>
        <w:rPr>
          <w:rStyle w:val="LDProgrammelement"/>
        </w:rPr>
      </w:pPr>
      <w:r>
        <w:t xml:space="preserve">Unter </w:t>
      </w:r>
      <w:r w:rsidRPr="00671023">
        <w:rPr>
          <w:rStyle w:val="LDProgrammelement"/>
        </w:rPr>
        <w:t>Extras &gt; Berichte &gt; Schule &gt; Basis</w:t>
      </w:r>
      <w:r>
        <w:t xml:space="preserve"> finden Sie den Bericht </w:t>
      </w:r>
      <w:r w:rsidRPr="003F20A5">
        <w:rPr>
          <w:rStyle w:val="LDProgrammelement"/>
        </w:rPr>
        <w:t>HSU-Koordinations</w:t>
      </w:r>
      <w:r w:rsidRPr="003F20A5">
        <w:rPr>
          <w:rStyle w:val="LDProgrammelement"/>
        </w:rPr>
        <w:softHyphen/>
        <w:t>stellen.</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3F20A5" w:rsidRPr="00A77AAC" w14:paraId="6A78C2BB" w14:textId="77777777" w:rsidTr="00710F05">
        <w:trPr>
          <w:trHeight w:val="284"/>
        </w:trPr>
        <w:tc>
          <w:tcPr>
            <w:tcW w:w="851" w:type="dxa"/>
            <w:vAlign w:val="center"/>
          </w:tcPr>
          <w:p w14:paraId="2AEB51EF" w14:textId="77777777" w:rsidR="003F20A5" w:rsidRPr="00A77AAC" w:rsidRDefault="003F20A5" w:rsidP="00710F05">
            <w:pPr>
              <w:pStyle w:val="LDTextinhalt"/>
            </w:pPr>
            <w:r>
              <w:rPr>
                <w:noProof/>
                <w:lang w:eastAsia="de-DE"/>
              </w:rPr>
              <w:drawing>
                <wp:inline distT="0" distB="0" distL="0" distR="0" wp14:anchorId="35D363F7" wp14:editId="09AEC104">
                  <wp:extent cx="288000" cy="288000"/>
                  <wp:effectExtent l="0" t="0" r="0" b="0"/>
                  <wp:docPr id="10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0B317F7" w14:textId="77777777" w:rsidR="003F20A5" w:rsidRPr="00700235" w:rsidRDefault="003F20A5" w:rsidP="00710F05">
            <w:pPr>
              <w:pStyle w:val="LDTextinhalt"/>
              <w:rPr>
                <w:rStyle w:val="hervorhebunggrn"/>
              </w:rPr>
            </w:pPr>
            <w:r w:rsidRPr="00700235">
              <w:rPr>
                <w:rStyle w:val="hervorhebunggrn"/>
              </w:rPr>
              <w:t>Hinweis</w:t>
            </w:r>
          </w:p>
          <w:p w14:paraId="11B81739" w14:textId="77777777" w:rsidR="003F20A5" w:rsidRDefault="003F20A5" w:rsidP="003F20A5">
            <w:pPr>
              <w:pStyle w:val="LDTextinhalt"/>
            </w:pPr>
            <w:r>
              <w:t xml:space="preserve">Sie können den Bericht </w:t>
            </w:r>
            <w:r w:rsidRPr="003F20A5">
              <w:rPr>
                <w:rStyle w:val="LDProgrammelement"/>
              </w:rPr>
              <w:t xml:space="preserve">HSU-Koordinationsstellen </w:t>
            </w:r>
            <w:r>
              <w:t xml:space="preserve">auch auf der Seite </w:t>
            </w:r>
            <w:r w:rsidRPr="00671023">
              <w:rPr>
                <w:rStyle w:val="LDProgrammelement"/>
              </w:rPr>
              <w:t xml:space="preserve">Unterricht &gt; UV-Bearbeitung &gt; Kursbearbeitung </w:t>
            </w:r>
            <w:r>
              <w:t xml:space="preserve">über die Auswahlliste im Feld </w:t>
            </w:r>
            <w:r w:rsidRPr="003F20A5">
              <w:rPr>
                <w:rStyle w:val="LDProgrammelement"/>
              </w:rPr>
              <w:t xml:space="preserve">Bericht </w:t>
            </w:r>
            <w:r w:rsidRPr="00B21308">
              <w:t>aufrufen.</w:t>
            </w:r>
          </w:p>
          <w:p w14:paraId="5E5F931D" w14:textId="77777777" w:rsidR="003F20A5" w:rsidRDefault="003F20A5" w:rsidP="003F20A5">
            <w:pPr>
              <w:keepNext/>
            </w:pPr>
            <w:r>
              <w:rPr>
                <w:noProof/>
                <w:lang w:eastAsia="de-DE"/>
              </w:rPr>
              <w:drawing>
                <wp:inline distT="0" distB="0" distL="0" distR="0" wp14:anchorId="53C504A2" wp14:editId="002981B2">
                  <wp:extent cx="4858646" cy="784860"/>
                  <wp:effectExtent l="19050" t="19050" r="18415" b="15240"/>
                  <wp:docPr id="103" name="Grafik 103"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rafik 103" descr="Das Bild visualisiert das im Text Beschriebene. "/>
                          <pic:cNvPicPr/>
                        </pic:nvPicPr>
                        <pic:blipFill rotWithShape="1">
                          <a:blip r:embed="rId35" cstate="print">
                            <a:extLst>
                              <a:ext uri="{28A0092B-C50C-407E-A947-70E740481C1C}">
                                <a14:useLocalDpi xmlns:a14="http://schemas.microsoft.com/office/drawing/2010/main" val="0"/>
                              </a:ext>
                            </a:extLst>
                          </a:blip>
                          <a:srcRect b="31637"/>
                          <a:stretch/>
                        </pic:blipFill>
                        <pic:spPr bwMode="auto">
                          <a:xfrm>
                            <a:off x="0" y="0"/>
                            <a:ext cx="4860000" cy="785079"/>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DDA4AE9" w14:textId="139B9C39" w:rsidR="003F20A5" w:rsidRPr="00990EA1" w:rsidRDefault="003F20A5" w:rsidP="003F20A5">
            <w:pPr>
              <w:pStyle w:val="LDBildunterschrift"/>
              <w:ind w:left="0"/>
              <w:rPr>
                <w:rStyle w:val="LDMeneintrag"/>
              </w:rPr>
            </w:pPr>
            <w:bookmarkStart w:id="170" w:name="_Toc210131810"/>
            <w:bookmarkStart w:id="171" w:name="_Toc229733245"/>
            <w:r>
              <w:t xml:space="preserve">Abb. </w:t>
            </w:r>
            <w:r>
              <w:fldChar w:fldCharType="begin"/>
            </w:r>
            <w:r>
              <w:instrText xml:space="preserve"> SEQ Abb. \* ARABIC </w:instrText>
            </w:r>
            <w:r>
              <w:fldChar w:fldCharType="separate"/>
            </w:r>
            <w:r>
              <w:rPr>
                <w:noProof/>
              </w:rPr>
              <w:t>14</w:t>
            </w:r>
            <w:r>
              <w:rPr>
                <w:noProof/>
              </w:rPr>
              <w:fldChar w:fldCharType="end"/>
            </w:r>
            <w:r>
              <w:t xml:space="preserve"> Auswahlliste im Feld Bericht</w:t>
            </w:r>
            <w:bookmarkEnd w:id="170"/>
            <w:bookmarkEnd w:id="171"/>
          </w:p>
        </w:tc>
      </w:tr>
    </w:tbl>
    <w:p w14:paraId="026FDD87" w14:textId="669BB8C7" w:rsidR="008C3C12" w:rsidRPr="008C3C12" w:rsidRDefault="008C3C12" w:rsidP="003F20A5">
      <w:pPr>
        <w:pStyle w:val="LDTextinhalteingerckt"/>
      </w:pPr>
      <w:r>
        <w:t>Der Bericht steht Ihnen im CSV- und PDF-Format zur Verfügung.</w:t>
      </w:r>
    </w:p>
    <w:p w14:paraId="3C0CBF21" w14:textId="2FB2FA76" w:rsidR="008C3C12" w:rsidRDefault="008C3C12" w:rsidP="003F20A5">
      <w:pPr>
        <w:pStyle w:val="LDTextinhalteingerckt"/>
      </w:pPr>
      <w:r>
        <w:t xml:space="preserve">Hier finden Sie </w:t>
      </w:r>
      <w:r w:rsidRPr="00476A21">
        <w:rPr>
          <w:rStyle w:val="LDwichtigerText"/>
        </w:rPr>
        <w:t>alle</w:t>
      </w:r>
      <w:r w:rsidR="003F20A5">
        <w:rPr>
          <w:b/>
          <w:bCs/>
        </w:rPr>
        <w:t xml:space="preserve"> </w:t>
      </w:r>
      <w:r w:rsidRPr="002B0B08">
        <w:rPr>
          <w:b/>
          <w:bCs/>
        </w:rPr>
        <w:t>HSU-Koordinationsstellen</w:t>
      </w:r>
      <w:r w:rsidR="003F20A5">
        <w:t xml:space="preserve"> </w:t>
      </w:r>
      <w:r>
        <w:t>mitsamt Anschrift</w:t>
      </w:r>
      <w:r w:rsidRPr="002B0B08">
        <w:t>.</w:t>
      </w:r>
    </w:p>
    <w:p w14:paraId="500D2FCD" w14:textId="7D71191B" w:rsidR="008C3C12" w:rsidRDefault="007907FE" w:rsidP="003F20A5">
      <w:pPr>
        <w:pStyle w:val="LDTextinhalteingerckt"/>
      </w:pPr>
      <w:r>
        <w:rPr>
          <w:noProof/>
        </w:rPr>
        <w:drawing>
          <wp:inline distT="0" distB="0" distL="0" distR="0" wp14:anchorId="76DD177E" wp14:editId="6BEB0D07">
            <wp:extent cx="3871463" cy="3964378"/>
            <wp:effectExtent l="19050" t="19050" r="15240" b="17145"/>
            <wp:docPr id="61" name="Grafik 61"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61" descr="Das Bild visualisiert das im Text Beschriebene. "/>
                    <pic:cNvPicPr/>
                  </pic:nvPicPr>
                  <pic:blipFill>
                    <a:blip r:embed="rId36"/>
                    <a:stretch>
                      <a:fillRect/>
                    </a:stretch>
                  </pic:blipFill>
                  <pic:spPr>
                    <a:xfrm>
                      <a:off x="0" y="0"/>
                      <a:ext cx="3876160" cy="3969187"/>
                    </a:xfrm>
                    <a:prstGeom prst="rect">
                      <a:avLst/>
                    </a:prstGeom>
                    <a:ln>
                      <a:solidFill>
                        <a:srgbClr val="14006E"/>
                      </a:solidFill>
                    </a:ln>
                  </pic:spPr>
                </pic:pic>
              </a:graphicData>
            </a:graphic>
          </wp:inline>
        </w:drawing>
      </w:r>
    </w:p>
    <w:p w14:paraId="24EFAB02" w14:textId="2B2FEFB7" w:rsidR="008C3C12" w:rsidRDefault="008C3C12" w:rsidP="008C3C12">
      <w:pPr>
        <w:pStyle w:val="LDBildunterschrift"/>
      </w:pPr>
      <w:bookmarkStart w:id="172" w:name="_Toc210131811"/>
      <w:bookmarkStart w:id="173" w:name="_Toc229733246"/>
      <w:r>
        <w:t xml:space="preserve">Abb. </w:t>
      </w:r>
      <w:r w:rsidR="00D30474">
        <w:fldChar w:fldCharType="begin"/>
      </w:r>
      <w:r w:rsidR="00D30474">
        <w:instrText xml:space="preserve"> SEQ Abb. \* ARABIC </w:instrText>
      </w:r>
      <w:r w:rsidR="00D30474">
        <w:fldChar w:fldCharType="separate"/>
      </w:r>
      <w:r w:rsidR="00222C0D">
        <w:rPr>
          <w:noProof/>
        </w:rPr>
        <w:t>15</w:t>
      </w:r>
      <w:r w:rsidR="00D30474">
        <w:rPr>
          <w:noProof/>
        </w:rPr>
        <w:fldChar w:fldCharType="end"/>
      </w:r>
      <w:r w:rsidR="007907FE">
        <w:t xml:space="preserve"> </w:t>
      </w:r>
      <w:r>
        <w:t>Bericht HSU- Koordinationsstellen</w:t>
      </w:r>
      <w:r w:rsidR="003F20A5">
        <w:t>:</w:t>
      </w:r>
      <w:r>
        <w:t xml:space="preserve"> PDF-Format</w:t>
      </w:r>
      <w:bookmarkEnd w:id="172"/>
      <w:bookmarkEnd w:id="173"/>
    </w:p>
    <w:p w14:paraId="198035E9" w14:textId="34E8D61C" w:rsidR="008C3C12" w:rsidRPr="009503CE" w:rsidRDefault="008C3C12" w:rsidP="003F20A5">
      <w:pPr>
        <w:pStyle w:val="LDTextinhalteingerckt"/>
        <w:rPr>
          <w:rFonts w:ascii="Times New Roman" w:hAnsi="Times New Roman"/>
          <w:sz w:val="24"/>
          <w:szCs w:val="24"/>
        </w:rPr>
      </w:pPr>
      <w:r>
        <w:lastRenderedPageBreak/>
        <w:t>Im PDF-Format findet sich</w:t>
      </w:r>
      <w:r w:rsidRPr="009503CE">
        <w:t xml:space="preserve"> </w:t>
      </w:r>
      <w:r>
        <w:t xml:space="preserve">am Ende des Berichtes zudem </w:t>
      </w:r>
      <w:r w:rsidRPr="009503CE">
        <w:t xml:space="preserve">ein Hinweis auf das </w:t>
      </w:r>
      <w:r w:rsidRPr="00D61874">
        <w:t>Fachberaterzentrum für Herkunftssprachen, Mehrsprachigkeit und schulische Integration (FBZ)</w:t>
      </w:r>
      <w:r>
        <w:t>.</w:t>
      </w:r>
    </w:p>
    <w:p w14:paraId="66A0D860" w14:textId="77777777" w:rsidR="008C3C12" w:rsidRDefault="008C3C12" w:rsidP="003F20A5">
      <w:pPr>
        <w:pStyle w:val="LDTextinhalteingerckt"/>
      </w:pPr>
      <w:r>
        <w:rPr>
          <w:noProof/>
          <w:lang w:eastAsia="de-DE"/>
        </w:rPr>
        <w:drawing>
          <wp:inline distT="0" distB="0" distL="0" distR="0" wp14:anchorId="2ADC1A28" wp14:editId="7510A7B5">
            <wp:extent cx="5396130" cy="853440"/>
            <wp:effectExtent l="19050" t="19050" r="14605" b="22860"/>
            <wp:docPr id="132" name="Grafik 132"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Grafik 132" descr="Das Bild visualisiert das im Text Beschriebene. "/>
                    <pic:cNvPicPr/>
                  </pic:nvPicPr>
                  <pic:blipFill rotWithShape="1">
                    <a:blip r:embed="rId37"/>
                    <a:srcRect t="11352" b="13810"/>
                    <a:stretch/>
                  </pic:blipFill>
                  <pic:spPr bwMode="auto">
                    <a:xfrm>
                      <a:off x="0" y="0"/>
                      <a:ext cx="5400000" cy="854052"/>
                    </a:xfrm>
                    <a:prstGeom prst="rect">
                      <a:avLst/>
                    </a:prstGeom>
                    <a:ln w="9525" cap="flat" cmpd="sng" algn="ctr">
                      <a:solidFill>
                        <a:srgbClr val="14006E"/>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399C593" w14:textId="2CBFC812" w:rsidR="008C3C12" w:rsidRDefault="008C3C12" w:rsidP="008C3C12">
      <w:pPr>
        <w:pStyle w:val="LDBildunterschrift"/>
      </w:pPr>
      <w:bookmarkStart w:id="174" w:name="_Toc210131812"/>
      <w:bookmarkStart w:id="175" w:name="_Toc229733247"/>
      <w:r>
        <w:t xml:space="preserve">Abb. </w:t>
      </w:r>
      <w:r w:rsidR="00D30474">
        <w:fldChar w:fldCharType="begin"/>
      </w:r>
      <w:r w:rsidR="00D30474">
        <w:instrText xml:space="preserve"> SEQ Abb. \* ARABIC </w:instrText>
      </w:r>
      <w:r w:rsidR="00D30474">
        <w:fldChar w:fldCharType="separate"/>
      </w:r>
      <w:r w:rsidR="00222C0D">
        <w:rPr>
          <w:noProof/>
        </w:rPr>
        <w:t>16</w:t>
      </w:r>
      <w:r w:rsidR="00D30474">
        <w:rPr>
          <w:noProof/>
        </w:rPr>
        <w:fldChar w:fldCharType="end"/>
      </w:r>
      <w:r>
        <w:t xml:space="preserve"> </w:t>
      </w:r>
      <w:r w:rsidR="003F20A5">
        <w:t xml:space="preserve">Bericht HSU- Koordinationsstellen: </w:t>
      </w:r>
      <w:r>
        <w:t>Hinweis auf das Fachberaterzentrum</w:t>
      </w:r>
      <w:bookmarkEnd w:id="174"/>
      <w:bookmarkEnd w:id="175"/>
    </w:p>
    <w:p w14:paraId="11E11881" w14:textId="75CA3DE7" w:rsidR="00AA33A2" w:rsidRPr="00AA33A2" w:rsidRDefault="008C3C12" w:rsidP="00CA2642">
      <w:pPr>
        <w:pStyle w:val="berschrift3"/>
      </w:pPr>
      <w:bookmarkStart w:id="176" w:name="_Toc111470550"/>
      <w:bookmarkStart w:id="177" w:name="_Toc210131793"/>
      <w:bookmarkStart w:id="178" w:name="_Toc229734067"/>
      <w:r>
        <w:t xml:space="preserve">Bericht </w:t>
      </w:r>
      <w:r w:rsidR="00AA33A2">
        <w:t>Schüler-Noten: Nutzen für Schulen, die keine Zeugnisse mit der LUSD erstellen</w:t>
      </w:r>
      <w:bookmarkEnd w:id="176"/>
      <w:bookmarkEnd w:id="177"/>
      <w:bookmarkEnd w:id="178"/>
    </w:p>
    <w:p w14:paraId="71DD3B79" w14:textId="0670CAAB" w:rsidR="00512A80" w:rsidRDefault="004A4BD1" w:rsidP="00AA33A2">
      <w:pPr>
        <w:pStyle w:val="berschrift4"/>
      </w:pPr>
      <w:bookmarkStart w:id="179" w:name="_Toc111470551"/>
      <w:r>
        <w:t>So n</w:t>
      </w:r>
      <w:r w:rsidR="00143B72">
        <w:t xml:space="preserve">utzen </w:t>
      </w:r>
      <w:r w:rsidR="00BD1993">
        <w:t xml:space="preserve">Sie </w:t>
      </w:r>
      <w:r w:rsidR="00143B72">
        <w:t>de</w:t>
      </w:r>
      <w:r>
        <w:t>n</w:t>
      </w:r>
      <w:r w:rsidR="00143B72">
        <w:t xml:space="preserve"> Bericht bei </w:t>
      </w:r>
      <w:r w:rsidR="00883497">
        <w:t xml:space="preserve">HSU in Verantwortung </w:t>
      </w:r>
      <w:r w:rsidR="00143B72">
        <w:t xml:space="preserve">des Landes </w:t>
      </w:r>
      <w:r w:rsidR="00883497">
        <w:t>Hessens</w:t>
      </w:r>
      <w:bookmarkEnd w:id="179"/>
    </w:p>
    <w:p w14:paraId="7B6E8870" w14:textId="77777777" w:rsidR="004A4BD1" w:rsidRDefault="007D124A" w:rsidP="00C71527">
      <w:pPr>
        <w:pStyle w:val="LDTextinhalteingerckt"/>
      </w:pPr>
      <w:r>
        <w:t xml:space="preserve">Wenn </w:t>
      </w:r>
      <w:r w:rsidR="00493F7D">
        <w:t xml:space="preserve">Sie </w:t>
      </w:r>
      <w:r>
        <w:t xml:space="preserve">die Zeugnisse </w:t>
      </w:r>
      <w:r w:rsidRPr="003F20A5">
        <w:rPr>
          <w:rStyle w:val="LDwichtigerText"/>
        </w:rPr>
        <w:t xml:space="preserve">nicht </w:t>
      </w:r>
      <w:r>
        <w:t>mit der LUSD erstell</w:t>
      </w:r>
      <w:r w:rsidR="00143B72">
        <w:t>en</w:t>
      </w:r>
      <w:r>
        <w:t xml:space="preserve">, können Sie </w:t>
      </w:r>
      <w:r w:rsidR="00143B72">
        <w:t xml:space="preserve">sich mit Hilfe des Berichts </w:t>
      </w:r>
      <w:r w:rsidR="00143B72" w:rsidRPr="003F20A5">
        <w:rPr>
          <w:rStyle w:val="LDProgrammelement"/>
        </w:rPr>
        <w:t>Schüler-Noten</w:t>
      </w:r>
      <w:r w:rsidR="00143B72">
        <w:t xml:space="preserve"> eine Übersicht erstellen, aus der Sie sehen können, </w:t>
      </w:r>
    </w:p>
    <w:p w14:paraId="13AE763A" w14:textId="77777777" w:rsidR="004A4BD1" w:rsidRDefault="00143B72" w:rsidP="00476A21">
      <w:pPr>
        <w:pStyle w:val="Aufzhlungeingerckt"/>
      </w:pPr>
      <w:r>
        <w:t xml:space="preserve">welche Schüler am HSU i. V. des Landes Hessen teilgenommen haben </w:t>
      </w:r>
    </w:p>
    <w:p w14:paraId="47111A42" w14:textId="181A9967" w:rsidR="00143B72" w:rsidRDefault="00143B72" w:rsidP="00476A21">
      <w:pPr>
        <w:pStyle w:val="Aufzhlungeingerckt"/>
      </w:pPr>
      <w:r>
        <w:t xml:space="preserve">welche Zeugnisvermerke Sie unter der Überschrift </w:t>
      </w:r>
      <w:r w:rsidRPr="003F20A5">
        <w:rPr>
          <w:rStyle w:val="LDProgrammelement"/>
        </w:rPr>
        <w:t>Freiwillige Unterrichts</w:t>
      </w:r>
      <w:r w:rsidRPr="003F20A5">
        <w:rPr>
          <w:rStyle w:val="LDProgrammelement"/>
        </w:rPr>
        <w:softHyphen/>
        <w:t>veranstaltungen</w:t>
      </w:r>
      <w:r>
        <w:t xml:space="preserve"> im Zeugnis eintragen müssen.</w:t>
      </w:r>
    </w:p>
    <w:p w14:paraId="72C636B2" w14:textId="0178A4DB" w:rsidR="00143B72" w:rsidRPr="00143B72" w:rsidRDefault="00143B72" w:rsidP="00671023">
      <w:pPr>
        <w:pStyle w:val="LDHandlungsschritt"/>
        <w:numPr>
          <w:ilvl w:val="0"/>
          <w:numId w:val="20"/>
        </w:numPr>
      </w:pPr>
      <w:r>
        <w:t xml:space="preserve">Erstellen Sie auf der </w:t>
      </w:r>
      <w:r w:rsidR="007D124A">
        <w:t>Webseite</w:t>
      </w:r>
      <w:r>
        <w:t xml:space="preserve"> </w:t>
      </w:r>
      <w:r w:rsidR="007D124A" w:rsidRPr="00671023">
        <w:rPr>
          <w:rStyle w:val="LDProgrammelement"/>
        </w:rPr>
        <w:t>Extras</w:t>
      </w:r>
      <w:r w:rsidRPr="00671023">
        <w:rPr>
          <w:rStyle w:val="LDProgrammelement"/>
        </w:rPr>
        <w:t xml:space="preserve"> </w:t>
      </w:r>
      <w:r w:rsidR="007D124A" w:rsidRPr="00671023">
        <w:rPr>
          <w:rStyle w:val="LDProgrammelement"/>
        </w:rPr>
        <w:t>&gt;</w:t>
      </w:r>
      <w:r w:rsidRPr="00671023">
        <w:rPr>
          <w:rStyle w:val="LDProgrammelement"/>
        </w:rPr>
        <w:t xml:space="preserve"> </w:t>
      </w:r>
      <w:r w:rsidR="007D124A" w:rsidRPr="00671023">
        <w:rPr>
          <w:rStyle w:val="LDProgrammelement"/>
        </w:rPr>
        <w:t>Berichte</w:t>
      </w:r>
      <w:r w:rsidRPr="00671023">
        <w:rPr>
          <w:rStyle w:val="LDProgrammelement"/>
        </w:rPr>
        <w:t xml:space="preserve"> </w:t>
      </w:r>
      <w:r w:rsidR="007D124A" w:rsidRPr="00671023">
        <w:rPr>
          <w:rStyle w:val="LDProgrammelement"/>
        </w:rPr>
        <w:t>&gt;</w:t>
      </w:r>
      <w:r w:rsidRPr="00671023">
        <w:rPr>
          <w:rStyle w:val="LDProgrammelement"/>
        </w:rPr>
        <w:t xml:space="preserve"> </w:t>
      </w:r>
      <w:r w:rsidR="007D124A" w:rsidRPr="00671023">
        <w:rPr>
          <w:rStyle w:val="LDProgrammelement"/>
        </w:rPr>
        <w:t>Unterricht</w:t>
      </w:r>
      <w:r w:rsidRPr="00671023">
        <w:rPr>
          <w:rStyle w:val="LDProgrammelement"/>
        </w:rPr>
        <w:t xml:space="preserve"> </w:t>
      </w:r>
      <w:r w:rsidR="007D124A" w:rsidRPr="00671023">
        <w:rPr>
          <w:rStyle w:val="LDProgrammelement"/>
        </w:rPr>
        <w:t>&gt;</w:t>
      </w:r>
      <w:r w:rsidRPr="00671023">
        <w:rPr>
          <w:rStyle w:val="LDProgrammelement"/>
        </w:rPr>
        <w:t xml:space="preserve"> </w:t>
      </w:r>
      <w:r w:rsidR="007D124A" w:rsidRPr="00671023">
        <w:rPr>
          <w:rStyle w:val="LDProgrammelement"/>
        </w:rPr>
        <w:t>Leistungen</w:t>
      </w:r>
      <w:r w:rsidRPr="00671023">
        <w:rPr>
          <w:rStyle w:val="LDProgrammelement"/>
        </w:rPr>
        <w:t xml:space="preserve"> </w:t>
      </w:r>
      <w:r w:rsidRPr="00143B72">
        <w:t xml:space="preserve">den </w:t>
      </w:r>
      <w:r w:rsidRPr="003F20A5">
        <w:t xml:space="preserve">Bericht </w:t>
      </w:r>
      <w:r w:rsidR="007D124A" w:rsidRPr="003F20A5">
        <w:rPr>
          <w:rStyle w:val="LDProgrammelement"/>
        </w:rPr>
        <w:t>Schüler-Noten</w:t>
      </w:r>
      <w:r w:rsidR="007D124A" w:rsidRPr="00143B72">
        <w:t xml:space="preserve"> </w:t>
      </w:r>
      <w:r>
        <w:t xml:space="preserve">im </w:t>
      </w:r>
      <w:r w:rsidR="007D124A" w:rsidRPr="003F20A5">
        <w:rPr>
          <w:rStyle w:val="LDwichtigerText"/>
        </w:rPr>
        <w:t>CSV</w:t>
      </w:r>
      <w:r w:rsidR="00F64914" w:rsidRPr="003F20A5">
        <w:rPr>
          <w:rStyle w:val="LDwichtigerText"/>
        </w:rPr>
        <w:t>-</w:t>
      </w:r>
      <w:r w:rsidRPr="003F20A5">
        <w:rPr>
          <w:rStyle w:val="LDwichtigerText"/>
        </w:rPr>
        <w:t>Format.</w:t>
      </w:r>
    </w:p>
    <w:p w14:paraId="0DFD4491" w14:textId="4B5472E5" w:rsidR="00143B72" w:rsidRDefault="00143B72" w:rsidP="00671023">
      <w:pPr>
        <w:pStyle w:val="LDHandlungsschritt"/>
      </w:pPr>
      <w:r>
        <w:t xml:space="preserve">Blenden Sie nicht </w:t>
      </w:r>
      <w:r w:rsidR="00F64914">
        <w:t>benöt</w:t>
      </w:r>
      <w:r w:rsidR="00CD38BD">
        <w:t>igte Spalten aus</w:t>
      </w:r>
      <w:r w:rsidR="004A4BD1">
        <w:t>.</w:t>
      </w:r>
    </w:p>
    <w:p w14:paraId="272C3772" w14:textId="57D2CDDF" w:rsidR="00F64914" w:rsidRDefault="00143B72" w:rsidP="00671023">
      <w:pPr>
        <w:pStyle w:val="LDHandlungsschritt"/>
        <w:rPr>
          <w:b/>
        </w:rPr>
      </w:pPr>
      <w:r>
        <w:t xml:space="preserve">Filtern Sie in der </w:t>
      </w:r>
      <w:r w:rsidR="00CD38BD">
        <w:t xml:space="preserve">Spalte </w:t>
      </w:r>
      <w:r w:rsidR="00CD38BD" w:rsidRPr="003F20A5">
        <w:rPr>
          <w:rStyle w:val="LDProgrammelement"/>
        </w:rPr>
        <w:t>KO</w:t>
      </w:r>
      <w:r w:rsidR="00CD38BD" w:rsidRPr="00143B72">
        <w:rPr>
          <w:b/>
        </w:rPr>
        <w:t xml:space="preserve"> </w:t>
      </w:r>
      <w:r w:rsidR="00CD38BD" w:rsidRPr="00CD38BD">
        <w:t>(Kursoption)</w:t>
      </w:r>
      <w:r w:rsidR="00CD38BD" w:rsidRPr="00143B72">
        <w:rPr>
          <w:b/>
        </w:rPr>
        <w:t xml:space="preserve"> </w:t>
      </w:r>
      <w:r w:rsidR="00CD38BD" w:rsidRPr="00CD38BD">
        <w:t>di</w:t>
      </w:r>
      <w:r w:rsidR="00CC6C0A">
        <w:t>e Schüler heraus, die</w:t>
      </w:r>
      <w:r w:rsidR="00CD38BD">
        <w:t xml:space="preserve"> den Eintrag </w:t>
      </w:r>
      <w:r w:rsidR="00CD38BD" w:rsidRPr="003F20A5">
        <w:rPr>
          <w:rStyle w:val="LDwichtigerText"/>
        </w:rPr>
        <w:t xml:space="preserve">HHES </w:t>
      </w:r>
      <w:r w:rsidR="00CD38BD" w:rsidRPr="00CD38BD">
        <w:t>aufweisen</w:t>
      </w:r>
      <w:r w:rsidR="00CD38BD" w:rsidRPr="00143B72">
        <w:rPr>
          <w:b/>
        </w:rPr>
        <w:t>.</w:t>
      </w:r>
    </w:p>
    <w:p w14:paraId="03EA8D57" w14:textId="7FD15DBE" w:rsidR="000723B7" w:rsidRDefault="004F3E14" w:rsidP="00C71527">
      <w:pPr>
        <w:pStyle w:val="LDTextinhaltweitereingerckt"/>
      </w:pPr>
      <w:r>
        <w:rPr>
          <w:noProof/>
          <w:lang w:eastAsia="de-DE"/>
        </w:rPr>
        <w:drawing>
          <wp:inline distT="0" distB="0" distL="0" distR="0" wp14:anchorId="1E063FFB" wp14:editId="4BE7B2FF">
            <wp:extent cx="5763432" cy="1133475"/>
            <wp:effectExtent l="19050" t="19050" r="27940" b="9525"/>
            <wp:docPr id="14" name="Grafik 14"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Das Bild visualisiert das im Text Beschriebene. "/>
                    <pic:cNvPicPr/>
                  </pic:nvPicPr>
                  <pic:blipFill>
                    <a:blip r:embed="rId38">
                      <a:extLst>
                        <a:ext uri="{28A0092B-C50C-407E-A947-70E740481C1C}">
                          <a14:useLocalDpi xmlns:a14="http://schemas.microsoft.com/office/drawing/2010/main" val="0"/>
                        </a:ext>
                      </a:extLst>
                    </a:blip>
                    <a:stretch>
                      <a:fillRect/>
                    </a:stretch>
                  </pic:blipFill>
                  <pic:spPr>
                    <a:xfrm>
                      <a:off x="0" y="0"/>
                      <a:ext cx="5766015" cy="1133983"/>
                    </a:xfrm>
                    <a:prstGeom prst="rect">
                      <a:avLst/>
                    </a:prstGeom>
                    <a:ln>
                      <a:solidFill>
                        <a:srgbClr val="14006E"/>
                      </a:solidFill>
                    </a:ln>
                  </pic:spPr>
                </pic:pic>
              </a:graphicData>
            </a:graphic>
          </wp:inline>
        </w:drawing>
      </w:r>
    </w:p>
    <w:p w14:paraId="64477DA1" w14:textId="126E6101" w:rsidR="000723B7" w:rsidRDefault="000723B7" w:rsidP="003F20A5">
      <w:pPr>
        <w:pStyle w:val="LDBildunterschrift"/>
        <w:ind w:left="992"/>
      </w:pPr>
      <w:bookmarkStart w:id="180" w:name="_Toc210131813"/>
      <w:bookmarkStart w:id="181" w:name="_Toc229733248"/>
      <w:r>
        <w:t xml:space="preserve">Abb. </w:t>
      </w:r>
      <w:r w:rsidR="00D30474">
        <w:fldChar w:fldCharType="begin"/>
      </w:r>
      <w:r w:rsidR="00D30474">
        <w:instrText xml:space="preserve"> SEQ Abb. \* ARABIC </w:instrText>
      </w:r>
      <w:r w:rsidR="00D30474">
        <w:fldChar w:fldCharType="separate"/>
      </w:r>
      <w:r w:rsidR="00222C0D">
        <w:rPr>
          <w:noProof/>
        </w:rPr>
        <w:t>17</w:t>
      </w:r>
      <w:r w:rsidR="00D30474">
        <w:rPr>
          <w:noProof/>
        </w:rPr>
        <w:fldChar w:fldCharType="end"/>
      </w:r>
      <w:r>
        <w:t xml:space="preserve"> Bericht Schüler-Noten</w:t>
      </w:r>
      <w:r w:rsidR="001C6D78">
        <w:t xml:space="preserve"> KO HHES</w:t>
      </w:r>
      <w:bookmarkEnd w:id="180"/>
      <w:bookmarkEnd w:id="181"/>
    </w:p>
    <w:p w14:paraId="2416DC52" w14:textId="53187110" w:rsidR="004A4BD1" w:rsidRDefault="004A4BD1" w:rsidP="00AA33A2">
      <w:pPr>
        <w:pStyle w:val="berschrift4"/>
      </w:pPr>
      <w:bookmarkStart w:id="182" w:name="_Toc111470552"/>
      <w:r>
        <w:t>So nutzen den Bericht bei HSU in Verantwortung des Herkunftslandes</w:t>
      </w:r>
      <w:bookmarkEnd w:id="182"/>
    </w:p>
    <w:p w14:paraId="5FF23B7A" w14:textId="77777777" w:rsidR="004A4BD1" w:rsidRDefault="005A119A" w:rsidP="00C71527">
      <w:pPr>
        <w:pStyle w:val="LDTextinhalteingerckt"/>
      </w:pPr>
      <w:r>
        <w:t xml:space="preserve">Wenn </w:t>
      </w:r>
      <w:r w:rsidR="004A4BD1">
        <w:t xml:space="preserve">Sie die </w:t>
      </w:r>
      <w:r>
        <w:t xml:space="preserve">Zeugnisse </w:t>
      </w:r>
      <w:r w:rsidRPr="003F20A5">
        <w:rPr>
          <w:rStyle w:val="LDwichtigerText"/>
        </w:rPr>
        <w:t>nicht</w:t>
      </w:r>
      <w:r>
        <w:t xml:space="preserve"> mit der LUSD erstell</w:t>
      </w:r>
      <w:r w:rsidR="004A4BD1">
        <w:t xml:space="preserve">en, können Sie sich mit Hilfe des Berichts </w:t>
      </w:r>
      <w:r w:rsidR="004A4BD1" w:rsidRPr="003F20A5">
        <w:rPr>
          <w:rStyle w:val="LDProgrammelement"/>
        </w:rPr>
        <w:t>Schüler-Noten</w:t>
      </w:r>
      <w:r w:rsidR="004A4BD1">
        <w:t xml:space="preserve"> eine Übersicht erstellen, aus der Sie sehen können,</w:t>
      </w:r>
    </w:p>
    <w:p w14:paraId="3BFB7D86" w14:textId="77777777" w:rsidR="004A4BD1" w:rsidRDefault="004A4BD1" w:rsidP="00476A21">
      <w:pPr>
        <w:pStyle w:val="Aufzhlungeingerckt"/>
      </w:pPr>
      <w:r>
        <w:t>welche Schüler am HSU i. V. des Herkunftslandes teilgenommen haben</w:t>
      </w:r>
    </w:p>
    <w:p w14:paraId="61E1BFB3" w14:textId="77777777" w:rsidR="00BD1993" w:rsidRDefault="004A4BD1" w:rsidP="00476A21">
      <w:pPr>
        <w:pStyle w:val="Aufzhlungeingerckt"/>
      </w:pPr>
      <w:r>
        <w:t xml:space="preserve">wie der Zeugnisvermerk (Spalte: Note) lautet </w:t>
      </w:r>
    </w:p>
    <w:p w14:paraId="134EA89A" w14:textId="6E16204B" w:rsidR="004A4BD1" w:rsidRDefault="004A4BD1" w:rsidP="00476A21">
      <w:pPr>
        <w:pStyle w:val="Aufzhlungeingerckt"/>
      </w:pPr>
      <w:r>
        <w:t>mit wie viel Stunden der Kurs angeboten wurde</w:t>
      </w:r>
    </w:p>
    <w:p w14:paraId="16DA24B5" w14:textId="468D11A9" w:rsidR="004A4BD1" w:rsidRDefault="004A4BD1" w:rsidP="00476A21">
      <w:pPr>
        <w:pStyle w:val="Aufzhlungeingerckt"/>
      </w:pPr>
      <w:r>
        <w:t xml:space="preserve">in </w:t>
      </w:r>
      <w:r w:rsidR="00BD1993">
        <w:t>w</w:t>
      </w:r>
      <w:r>
        <w:t xml:space="preserve">essen Verantwortung der Kurs erteilt wurde. Anhand der Kursbezeichnung </w:t>
      </w:r>
      <w:r w:rsidR="001140BB">
        <w:t>können Sie auf das Land schließ</w:t>
      </w:r>
      <w:r>
        <w:t>en.</w:t>
      </w:r>
    </w:p>
    <w:p w14:paraId="49BEF8C3" w14:textId="13EC221D" w:rsidR="004A4BD1" w:rsidRDefault="004A4BD1" w:rsidP="00C71527">
      <w:pPr>
        <w:pStyle w:val="LDTextinhalteingerckt"/>
      </w:pPr>
      <w:r>
        <w:lastRenderedPageBreak/>
        <w:t>Aus diesen Angaben können Sie die erforderliche Bemerkung erstellen.</w:t>
      </w:r>
    </w:p>
    <w:p w14:paraId="3E5A35D8" w14:textId="77777777" w:rsidR="004A4BD1" w:rsidRDefault="004A4BD1" w:rsidP="00C71527">
      <w:pPr>
        <w:pStyle w:val="LDTextinhalteingerckt"/>
      </w:pPr>
      <w:r>
        <w:rPr>
          <w:noProof/>
          <w:lang w:eastAsia="de-DE"/>
        </w:rPr>
        <w:drawing>
          <wp:inline distT="0" distB="0" distL="0" distR="0" wp14:anchorId="48F02733" wp14:editId="233C86AA">
            <wp:extent cx="5819775" cy="333667"/>
            <wp:effectExtent l="19050" t="19050" r="9525" b="28575"/>
            <wp:docPr id="30" name="Grafik 30"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descr="Das Bild visualisiert das im Text Beschriebene. "/>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44320" cy="335074"/>
                    </a:xfrm>
                    <a:prstGeom prst="rect">
                      <a:avLst/>
                    </a:prstGeom>
                    <a:ln>
                      <a:solidFill>
                        <a:srgbClr val="14006E"/>
                      </a:solidFill>
                    </a:ln>
                  </pic:spPr>
                </pic:pic>
              </a:graphicData>
            </a:graphic>
          </wp:inline>
        </w:drawing>
      </w:r>
    </w:p>
    <w:p w14:paraId="25D0739D" w14:textId="61FFA50E" w:rsidR="004A4BD1" w:rsidRDefault="004A4BD1" w:rsidP="008C3C12">
      <w:pPr>
        <w:pStyle w:val="LDBildunterschrift"/>
      </w:pPr>
      <w:bookmarkStart w:id="183" w:name="_Toc210131814"/>
      <w:bookmarkStart w:id="184" w:name="_Toc229733249"/>
      <w:r>
        <w:t xml:space="preserve">Abb. </w:t>
      </w:r>
      <w:r w:rsidR="00D30474">
        <w:fldChar w:fldCharType="begin"/>
      </w:r>
      <w:r w:rsidR="00D30474">
        <w:instrText xml:space="preserve"> SEQ Abb. \* ARABIC </w:instrText>
      </w:r>
      <w:r w:rsidR="00D30474">
        <w:fldChar w:fldCharType="separate"/>
      </w:r>
      <w:r w:rsidR="00222C0D">
        <w:rPr>
          <w:noProof/>
        </w:rPr>
        <w:t>18</w:t>
      </w:r>
      <w:r w:rsidR="00D30474">
        <w:rPr>
          <w:noProof/>
        </w:rPr>
        <w:fldChar w:fldCharType="end"/>
      </w:r>
      <w:r>
        <w:t xml:space="preserve"> Zeugnisbemerkung HSU i. V. des Herkunftslandes</w:t>
      </w:r>
      <w:bookmarkEnd w:id="183"/>
      <w:bookmarkEnd w:id="184"/>
    </w:p>
    <w:p w14:paraId="1DEDFA50" w14:textId="77777777" w:rsidR="004A4BD1" w:rsidRPr="00143B72" w:rsidRDefault="004A4BD1" w:rsidP="00671023">
      <w:pPr>
        <w:pStyle w:val="LDHandlungsschritt"/>
      </w:pPr>
      <w:r>
        <w:t xml:space="preserve">Erstellen Sie auf der Webseite </w:t>
      </w:r>
      <w:r w:rsidRPr="00671023">
        <w:rPr>
          <w:rStyle w:val="LDProgrammelement"/>
        </w:rPr>
        <w:t xml:space="preserve">Extras &gt; Berichte &gt; Unterricht &gt; Leistungen </w:t>
      </w:r>
      <w:r w:rsidRPr="00143B72">
        <w:t xml:space="preserve">den </w:t>
      </w:r>
      <w:r w:rsidRPr="003F20A5">
        <w:t xml:space="preserve">Bericht </w:t>
      </w:r>
      <w:r w:rsidRPr="003F20A5">
        <w:rPr>
          <w:rStyle w:val="LDProgrammelement"/>
        </w:rPr>
        <w:t>Schüler-Noten</w:t>
      </w:r>
      <w:r w:rsidRPr="00143B72">
        <w:t xml:space="preserve"> </w:t>
      </w:r>
      <w:r>
        <w:t xml:space="preserve">im </w:t>
      </w:r>
      <w:r w:rsidRPr="003F20A5">
        <w:rPr>
          <w:rStyle w:val="LDwichtigerText"/>
        </w:rPr>
        <w:t>CSV-Format</w:t>
      </w:r>
      <w:r w:rsidRPr="00671023">
        <w:rPr>
          <w:b/>
        </w:rPr>
        <w:t>.</w:t>
      </w:r>
    </w:p>
    <w:p w14:paraId="4DA8889B" w14:textId="2C0BAFFD" w:rsidR="004A4BD1" w:rsidRDefault="004A4BD1" w:rsidP="00671023">
      <w:pPr>
        <w:pStyle w:val="LDHandlungsschritt"/>
      </w:pPr>
      <w:r>
        <w:t>Blenden Sie nicht benötigte Spalten aus</w:t>
      </w:r>
      <w:r w:rsidR="00BD1993">
        <w:t>.</w:t>
      </w:r>
    </w:p>
    <w:p w14:paraId="558D8F54" w14:textId="3FA66D5B" w:rsidR="004A4BD1" w:rsidRDefault="004A4BD1" w:rsidP="00671023">
      <w:pPr>
        <w:pStyle w:val="LDHandlungsschritt"/>
        <w:rPr>
          <w:b/>
        </w:rPr>
      </w:pPr>
      <w:r>
        <w:t xml:space="preserve">Filtern Sie in der Spalte </w:t>
      </w:r>
      <w:r w:rsidRPr="003F20A5">
        <w:rPr>
          <w:rStyle w:val="LDProgrammelement"/>
        </w:rPr>
        <w:t>KO</w:t>
      </w:r>
      <w:r w:rsidRPr="00143B72">
        <w:rPr>
          <w:b/>
        </w:rPr>
        <w:t xml:space="preserve"> </w:t>
      </w:r>
      <w:r w:rsidRPr="00CD38BD">
        <w:t>(Kursoption)</w:t>
      </w:r>
      <w:r w:rsidRPr="00143B72">
        <w:rPr>
          <w:b/>
        </w:rPr>
        <w:t xml:space="preserve"> </w:t>
      </w:r>
      <w:r w:rsidRPr="00CD38BD">
        <w:t>di</w:t>
      </w:r>
      <w:r>
        <w:t xml:space="preserve">e Schüler heraus, die den Eintrag </w:t>
      </w:r>
      <w:r w:rsidRPr="003F20A5">
        <w:rPr>
          <w:rStyle w:val="LDwichtigerText"/>
        </w:rPr>
        <w:t>HHKL</w:t>
      </w:r>
      <w:r w:rsidRPr="00143B72">
        <w:rPr>
          <w:b/>
        </w:rPr>
        <w:t xml:space="preserve"> </w:t>
      </w:r>
      <w:r w:rsidRPr="00CD38BD">
        <w:t>aufweisen</w:t>
      </w:r>
      <w:r w:rsidRPr="00143B72">
        <w:rPr>
          <w:b/>
        </w:rPr>
        <w:t>.</w:t>
      </w:r>
    </w:p>
    <w:p w14:paraId="6BB91875" w14:textId="77777777" w:rsidR="00233F60" w:rsidRDefault="001C6D78" w:rsidP="00C71527">
      <w:pPr>
        <w:pStyle w:val="LDTextinhaltweitereingerckt"/>
      </w:pPr>
      <w:r>
        <w:rPr>
          <w:noProof/>
          <w:lang w:eastAsia="de-DE"/>
        </w:rPr>
        <w:drawing>
          <wp:inline distT="0" distB="0" distL="0" distR="0" wp14:anchorId="143F5204" wp14:editId="36612489">
            <wp:extent cx="5590313" cy="847725"/>
            <wp:effectExtent l="19050" t="19050" r="10795" b="9525"/>
            <wp:docPr id="16" name="Grafik 16" descr="Das Bild visualisiert das im Text Beschrieb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Das Bild visualisiert das im Text Beschriebene. "/>
                    <pic:cNvPicPr/>
                  </pic:nvPicPr>
                  <pic:blipFill rotWithShape="1">
                    <a:blip r:embed="rId40">
                      <a:extLst>
                        <a:ext uri="{28A0092B-C50C-407E-A947-70E740481C1C}">
                          <a14:useLocalDpi xmlns:a14="http://schemas.microsoft.com/office/drawing/2010/main" val="0"/>
                        </a:ext>
                      </a:extLst>
                    </a:blip>
                    <a:srcRect l="1059" b="9253"/>
                    <a:stretch/>
                  </pic:blipFill>
                  <pic:spPr bwMode="auto">
                    <a:xfrm>
                      <a:off x="0" y="0"/>
                      <a:ext cx="5629508" cy="853669"/>
                    </a:xfrm>
                    <a:prstGeom prst="rect">
                      <a:avLst/>
                    </a:prstGeom>
                    <a:ln w="9525" cap="flat" cmpd="sng" algn="ctr">
                      <a:solidFill>
                        <a:srgbClr val="14006E"/>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E4B9F65" w14:textId="01240B5F" w:rsidR="001D6BE6" w:rsidRDefault="00233F60" w:rsidP="003F20A5">
      <w:pPr>
        <w:pStyle w:val="LDBildunterschrift"/>
        <w:ind w:left="992"/>
      </w:pPr>
      <w:bookmarkStart w:id="185" w:name="_Toc210131815"/>
      <w:bookmarkStart w:id="186" w:name="_Toc229733250"/>
      <w:r>
        <w:t xml:space="preserve">Abb. </w:t>
      </w:r>
      <w:r w:rsidR="00D30474">
        <w:fldChar w:fldCharType="begin"/>
      </w:r>
      <w:r w:rsidR="00D30474">
        <w:instrText xml:space="preserve"> SEQ Abb. \* ARABIC </w:instrText>
      </w:r>
      <w:r w:rsidR="00D30474">
        <w:fldChar w:fldCharType="separate"/>
      </w:r>
      <w:r w:rsidR="00222C0D">
        <w:rPr>
          <w:noProof/>
        </w:rPr>
        <w:t>19</w:t>
      </w:r>
      <w:r w:rsidR="00D30474">
        <w:rPr>
          <w:noProof/>
        </w:rPr>
        <w:fldChar w:fldCharType="end"/>
      </w:r>
      <w:r>
        <w:t xml:space="preserve"> Bericht Schüler-Noten KO HHKL</w:t>
      </w:r>
      <w:bookmarkEnd w:id="185"/>
      <w:bookmarkEnd w:id="186"/>
      <w:r w:rsidR="001D6BE6">
        <w:br w:type="page"/>
      </w:r>
    </w:p>
    <w:p w14:paraId="2EBA2274" w14:textId="0F6E7780" w:rsidR="00464E8F" w:rsidRDefault="00464E8F" w:rsidP="00CA2642">
      <w:pPr>
        <w:pStyle w:val="berschrift2"/>
      </w:pPr>
      <w:bookmarkStart w:id="187" w:name="_Toc111470553"/>
      <w:bookmarkStart w:id="188" w:name="_Toc210131794"/>
      <w:bookmarkStart w:id="189" w:name="_Toc229734068"/>
      <w:r>
        <w:t>Unterstützung bei Problemen</w:t>
      </w:r>
      <w:bookmarkEnd w:id="187"/>
      <w:bookmarkEnd w:id="188"/>
      <w:bookmarkEnd w:id="189"/>
    </w:p>
    <w:p w14:paraId="35C879A8" w14:textId="201FD5D0" w:rsidR="00DC5B69" w:rsidRDefault="00DC5B69" w:rsidP="00CA2642">
      <w:pPr>
        <w:pStyle w:val="berschrift3"/>
      </w:pPr>
      <w:bookmarkStart w:id="190" w:name="_Toc111470554"/>
      <w:bookmarkStart w:id="191" w:name="_Toc210131795"/>
      <w:bookmarkStart w:id="192" w:name="_Toc229734069"/>
      <w:r>
        <w:t>Fragen zum HSU</w:t>
      </w:r>
      <w:bookmarkEnd w:id="190"/>
      <w:bookmarkEnd w:id="191"/>
      <w:bookmarkEnd w:id="192"/>
    </w:p>
    <w:p w14:paraId="66F000BD" w14:textId="152ECC59" w:rsidR="00DC5B69" w:rsidRPr="00240CCD" w:rsidRDefault="00DC5B69" w:rsidP="00C71527">
      <w:pPr>
        <w:pStyle w:val="LDTextinhalteingerckt"/>
      </w:pPr>
      <w:r w:rsidRPr="002539F8">
        <w:t xml:space="preserve">Bei Fragen </w:t>
      </w:r>
      <w:r w:rsidR="00EC221D" w:rsidRPr="00240CCD">
        <w:t>zum herkunftssprachlichen Unterricht</w:t>
      </w:r>
      <w:r w:rsidR="0047362A" w:rsidRPr="00240CCD">
        <w:t xml:space="preserve"> </w:t>
      </w:r>
      <w:r w:rsidRPr="00240CCD">
        <w:t xml:space="preserve">wenden Sie sich bitte an das </w:t>
      </w:r>
      <w:r w:rsidRPr="003F20A5">
        <w:rPr>
          <w:rStyle w:val="LDwichtigerText"/>
        </w:rPr>
        <w:t>Fachberaterzentrum für Herkunftssprachen, Mehrsprachigkeit und schulische Integration (FBZ)</w:t>
      </w:r>
      <w:r w:rsidRPr="00240CCD">
        <w:t xml:space="preserve"> am Staatlichen Schulamt</w:t>
      </w:r>
      <w:r w:rsidR="0013004A" w:rsidRPr="00240CCD">
        <w:t xml:space="preserve"> für die Stadt </w:t>
      </w:r>
      <w:r w:rsidRPr="00240CCD">
        <w:t>Frankfurt</w:t>
      </w:r>
      <w:r w:rsidR="0013004A" w:rsidRPr="00240CCD">
        <w:t xml:space="preserve"> am Main</w:t>
      </w:r>
      <w:r w:rsidR="00E31131" w:rsidRPr="00240CCD">
        <w:t>:</w:t>
      </w:r>
    </w:p>
    <w:p w14:paraId="4E547F23" w14:textId="65318758" w:rsidR="009F323C" w:rsidRPr="00E31131" w:rsidRDefault="009F323C" w:rsidP="00C71527">
      <w:pPr>
        <w:pStyle w:val="LDTextinhalteingerckt"/>
      </w:pPr>
      <w:r w:rsidRPr="00E31131">
        <w:t xml:space="preserve">Telefon: 069 – </w:t>
      </w:r>
      <w:r w:rsidR="006A0E19">
        <w:t>450 048 881 1</w:t>
      </w:r>
    </w:p>
    <w:p w14:paraId="1908E360" w14:textId="6C7D28EA" w:rsidR="00DC5B69" w:rsidRPr="00240CCD" w:rsidRDefault="00DC5B69" w:rsidP="00CA2642">
      <w:pPr>
        <w:pStyle w:val="berschrift3"/>
      </w:pPr>
      <w:bookmarkStart w:id="193" w:name="_Toc111470555"/>
      <w:bookmarkStart w:id="194" w:name="_Toc210131796"/>
      <w:bookmarkStart w:id="195" w:name="_Toc229734070"/>
      <w:r w:rsidRPr="002539F8">
        <w:t>Fragen zur Umsetzung des HSU in der LUSD</w:t>
      </w:r>
      <w:bookmarkEnd w:id="193"/>
      <w:bookmarkEnd w:id="194"/>
      <w:bookmarkEnd w:id="195"/>
    </w:p>
    <w:p w14:paraId="1C827F40" w14:textId="48642D63" w:rsidR="00E31131" w:rsidRPr="00240CCD" w:rsidRDefault="0047362A" w:rsidP="00C71527">
      <w:pPr>
        <w:pStyle w:val="LDTextinhalteingerckt"/>
      </w:pPr>
      <w:r w:rsidRPr="00240CCD">
        <w:t xml:space="preserve">Für Fragen zur </w:t>
      </w:r>
      <w:r w:rsidR="00464E8F" w:rsidRPr="00240CCD">
        <w:t xml:space="preserve">Umsetzung </w:t>
      </w:r>
      <w:r w:rsidRPr="00240CCD">
        <w:t xml:space="preserve">des </w:t>
      </w:r>
      <w:r w:rsidR="00EC221D" w:rsidRPr="00240CCD">
        <w:t xml:space="preserve">herkunftssprachlichen Unterrichts </w:t>
      </w:r>
      <w:r w:rsidR="00464E8F" w:rsidRPr="00240CCD">
        <w:t>in der LUSD, wenden Sie sich b</w:t>
      </w:r>
      <w:r w:rsidR="00464E8F" w:rsidRPr="00671023">
        <w:rPr>
          <w:rStyle w:val="LDProgrammelement"/>
        </w:rPr>
        <w:t>i</w:t>
      </w:r>
      <w:r w:rsidR="00464E8F" w:rsidRPr="00240CCD">
        <w:t xml:space="preserve">tte an den LUSD-Support: </w:t>
      </w:r>
    </w:p>
    <w:p w14:paraId="590A2837" w14:textId="5920F71D" w:rsidR="00E31131" w:rsidRPr="00240CCD" w:rsidRDefault="006C733D" w:rsidP="00C71527">
      <w:pPr>
        <w:pStyle w:val="LDTextinhalteingerckt"/>
      </w:pPr>
      <w:r w:rsidRPr="00240CCD">
        <w:t xml:space="preserve">Tel.: </w:t>
      </w:r>
      <w:r w:rsidR="00464E8F" w:rsidRPr="00240CCD">
        <w:t>0611</w:t>
      </w:r>
      <w:r w:rsidRPr="00240CCD">
        <w:t xml:space="preserve"> – </w:t>
      </w:r>
      <w:r w:rsidR="00464E8F" w:rsidRPr="00240CCD">
        <w:t>340 1570</w:t>
      </w:r>
      <w:r w:rsidRPr="00240CCD">
        <w:t xml:space="preserve"> </w:t>
      </w:r>
      <w:r w:rsidR="00E73C26" w:rsidRPr="00240CCD">
        <w:rPr>
          <w:rStyle w:val="LDTextinhaltZchn"/>
        </w:rPr>
        <w:t>(Mo - Do von 8:00 bis 16:00, Fr</w:t>
      </w:r>
      <w:r w:rsidRPr="00240CCD">
        <w:rPr>
          <w:rStyle w:val="LDTextinhaltZchn"/>
        </w:rPr>
        <w:t xml:space="preserve"> von 8:00 bis 14:30)</w:t>
      </w:r>
    </w:p>
    <w:p w14:paraId="6899AC87" w14:textId="35E57BD0" w:rsidR="006C733D" w:rsidRPr="003F20A5" w:rsidRDefault="006C733D" w:rsidP="00C71527">
      <w:pPr>
        <w:pStyle w:val="LDTextinhalteingerckt"/>
        <w:rPr>
          <w:rStyle w:val="LDLink"/>
        </w:rPr>
      </w:pPr>
      <w:r w:rsidRPr="00240CCD">
        <w:t xml:space="preserve">E-Mail: </w:t>
      </w:r>
      <w:hyperlink r:id="rId41" w:history="1">
        <w:r w:rsidRPr="003F20A5">
          <w:rPr>
            <w:rStyle w:val="LDLink"/>
          </w:rPr>
          <w:t>IT-Service-Desk@hzd.hessen.de</w:t>
        </w:r>
      </w:hyperlink>
    </w:p>
    <w:p w14:paraId="48B58E1C" w14:textId="77777777" w:rsidR="001D6BE6" w:rsidRDefault="001D6BE6" w:rsidP="001D6BE6">
      <w:pPr>
        <w:pStyle w:val="LDDokumentenberschrift"/>
      </w:pPr>
      <w:bookmarkStart w:id="196" w:name="_Toc226046314"/>
      <w:bookmarkStart w:id="197" w:name="_Toc229734071"/>
      <w:r>
        <w:t>Zu diesem Dokument</w:t>
      </w:r>
      <w:bookmarkEnd w:id="196"/>
      <w:bookmarkEnd w:id="197"/>
    </w:p>
    <w:p w14:paraId="7819ADD9" w14:textId="77777777" w:rsidR="001D6BE6" w:rsidRPr="004B7D42" w:rsidRDefault="001D6BE6" w:rsidP="001D6BE6">
      <w:pPr>
        <w:pStyle w:val="berschriftVorbemerkungen"/>
      </w:pPr>
      <w:bookmarkStart w:id="198" w:name="_Toc225933389"/>
      <w:bookmarkStart w:id="199" w:name="_Toc226046315"/>
      <w:bookmarkStart w:id="200" w:name="_Toc229734072"/>
      <w:r w:rsidRPr="00AA38A0">
        <w:t>Allgemeine</w:t>
      </w:r>
      <w:r w:rsidRPr="004B7D42">
        <w:t xml:space="preserve"> Hinweise</w:t>
      </w:r>
      <w:bookmarkEnd w:id="198"/>
      <w:bookmarkEnd w:id="199"/>
      <w:bookmarkEnd w:id="200"/>
    </w:p>
    <w:p w14:paraId="0C2F4A55" w14:textId="77777777" w:rsidR="001D6BE6" w:rsidRDefault="001D6BE6" w:rsidP="001D6BE6">
      <w:pPr>
        <w:pStyle w:val="LDTextinhalt"/>
      </w:pPr>
      <w:r>
        <w:t>Alle verwendeten Personennamen und Leistungsdaten in den Bildschirmfotos sind anonymisiert. Tatsächliche Übereinstimmungen sind zufällig und nicht beabsichtigt. Die Bildschirm-Ausschnitte dienen lediglich der allgemeinen Darstellung des Sachverhalts und können in Inhalt und Schulform von den tatsächlich bei den Benutzern des Programms verwendeten Daten abweichen.</w:t>
      </w:r>
    </w:p>
    <w:p w14:paraId="0D4352F5" w14:textId="77777777" w:rsidR="001D6BE6" w:rsidRDefault="001D6BE6" w:rsidP="001D6BE6">
      <w:pPr>
        <w:pStyle w:val="LDTextinhalt"/>
      </w:pPr>
      <w:r>
        <w:t>Sämtliche Personenbezeichnungen gelten gleichwohl für alle Geschlechter.</w:t>
      </w:r>
    </w:p>
    <w:p w14:paraId="6AD23DB2" w14:textId="77777777" w:rsidR="001D6BE6" w:rsidRDefault="001D6BE6" w:rsidP="001D6BE6">
      <w:pPr>
        <w:pStyle w:val="berschriftVorbemerkungen"/>
      </w:pPr>
      <w:bookmarkStart w:id="201" w:name="_Toc146181634"/>
      <w:bookmarkStart w:id="202" w:name="_Toc146275947"/>
      <w:bookmarkStart w:id="203" w:name="_Toc225933390"/>
      <w:bookmarkStart w:id="204" w:name="_Toc226046316"/>
      <w:bookmarkStart w:id="205" w:name="_Toc229734073"/>
      <w:r>
        <w:t>LUSD-Anwenderunterstützung</w:t>
      </w:r>
      <w:bookmarkEnd w:id="201"/>
      <w:bookmarkEnd w:id="202"/>
      <w:bookmarkEnd w:id="203"/>
      <w:bookmarkEnd w:id="204"/>
      <w:bookmarkEnd w:id="205"/>
    </w:p>
    <w:p w14:paraId="1E95B473" w14:textId="77777777" w:rsidR="001D6BE6" w:rsidRDefault="001D6BE6" w:rsidP="001D6BE6">
      <w:r>
        <w:t>Sollten Sie bei der Anwendung Unterstützung benötigen, gibt es dafür verschiedene Angebote:</w:t>
      </w:r>
    </w:p>
    <w:p w14:paraId="70387112" w14:textId="77777777" w:rsidR="001D6BE6" w:rsidRDefault="001D6BE6" w:rsidP="001D6BE6">
      <w:pPr>
        <w:pStyle w:val="VorbemerkungUnterkapitel"/>
      </w:pPr>
      <w:r w:rsidRPr="00C20B33">
        <w:t>LUSD-Online Hilfe</w:t>
      </w:r>
    </w:p>
    <w:p w14:paraId="4056C2D0" w14:textId="77777777" w:rsidR="001D6BE6" w:rsidRDefault="001D6BE6" w:rsidP="001D6BE6">
      <w:pPr>
        <w:pStyle w:val="LDTextinhalt"/>
      </w:pPr>
      <w:r>
        <w:t>Für jede Webseite in der LUSD gibt es die passende Online-Hilfe. S</w:t>
      </w:r>
      <w:r w:rsidRPr="00BC2266">
        <w:t xml:space="preserve">ie erreichen die LUSD-Hilfe durch einen Klick auf </w:t>
      </w:r>
      <w:r>
        <w:rPr>
          <w:noProof/>
          <w:lang w:eastAsia="de-DE"/>
        </w:rPr>
        <w:drawing>
          <wp:inline distT="0" distB="0" distL="0" distR="0" wp14:anchorId="3D4AFEC1" wp14:editId="011BF4BB">
            <wp:extent cx="417600" cy="144000"/>
            <wp:effectExtent l="0" t="0" r="1905" b="8890"/>
            <wp:docPr id="9" name="Grafik 137" descr="Schaltfläche Hilfe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Grafik 137" descr="Schaltfläche Hilfe aufrufen"/>
                    <pic:cNvPicPr>
                      <a:picLocks noChangeAspect="1"/>
                    </pic:cNvPicPr>
                  </pic:nvPicPr>
                  <pic:blipFill rotWithShape="1">
                    <a:blip r:embed="rId42"/>
                    <a:srcRect l="21978" t="28526" r="19723" b="28526"/>
                    <a:stretch/>
                  </pic:blipFill>
                  <pic:spPr>
                    <a:xfrm>
                      <a:off x="0" y="0"/>
                      <a:ext cx="417600" cy="144000"/>
                    </a:xfrm>
                    <a:prstGeom prst="rect">
                      <a:avLst/>
                    </a:prstGeom>
                  </pic:spPr>
                </pic:pic>
              </a:graphicData>
            </a:graphic>
          </wp:inline>
        </w:drawing>
      </w:r>
      <w:r>
        <w:t>.</w:t>
      </w:r>
    </w:p>
    <w:p w14:paraId="5B7C8864" w14:textId="77777777" w:rsidR="001D6BE6" w:rsidRPr="00C20B33" w:rsidRDefault="001D6BE6" w:rsidP="001D6BE6">
      <w:pPr>
        <w:pStyle w:val="LDTextinhalt"/>
      </w:pPr>
      <w:r w:rsidRPr="00F9563E">
        <w:rPr>
          <w:noProof/>
          <w:lang w:eastAsia="de-DE"/>
        </w:rPr>
        <w:drawing>
          <wp:inline distT="0" distB="0" distL="0" distR="0" wp14:anchorId="28884968" wp14:editId="0F74D95A">
            <wp:extent cx="2520000" cy="536400"/>
            <wp:effectExtent l="19050" t="19050" r="13970" b="16510"/>
            <wp:docPr id="10" name="Grafik 10" descr="Dieses Bild zeigt, dass sich die Online Hilfe oben rechts auf der jeweiligen LUSD Webseite befindet. " title="LUSD-Online 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20000" cy="536400"/>
                    </a:xfrm>
                    <a:prstGeom prst="rect">
                      <a:avLst/>
                    </a:prstGeom>
                    <a:ln>
                      <a:solidFill>
                        <a:schemeClr val="bg1">
                          <a:lumMod val="50000"/>
                        </a:schemeClr>
                      </a:solidFill>
                    </a:ln>
                  </pic:spPr>
                </pic:pic>
              </a:graphicData>
            </a:graphic>
          </wp:inline>
        </w:drawing>
      </w:r>
    </w:p>
    <w:p w14:paraId="53895492" w14:textId="77777777" w:rsidR="001D6BE6" w:rsidRDefault="001D6BE6" w:rsidP="001D6BE6">
      <w:pPr>
        <w:pStyle w:val="VorbemerkungUnterkapitel"/>
      </w:pPr>
      <w:r>
        <w:t>LUSD-Angebote</w:t>
      </w:r>
    </w:p>
    <w:p w14:paraId="567E42A0" w14:textId="77777777" w:rsidR="001D6BE6" w:rsidRDefault="001D6BE6" w:rsidP="001D6BE6">
      <w:pPr>
        <w:pStyle w:val="LDTextinhalt"/>
      </w:pPr>
      <w:r>
        <w:t xml:space="preserve">Auf der Webseite </w:t>
      </w:r>
      <w:hyperlink r:id="rId44" w:history="1">
        <w:r w:rsidRPr="006F5594">
          <w:rPr>
            <w:rStyle w:val="LDLink"/>
          </w:rPr>
          <w:t>https://lusdinfo.hessen.de</w:t>
        </w:r>
      </w:hyperlink>
      <w:r w:rsidRPr="004578EA">
        <w:t xml:space="preserve"> finde</w:t>
      </w:r>
      <w:r>
        <w:t>n Sie alle wichtigen Unterstützungsangebot rund um die LUSD. Darunter</w:t>
      </w:r>
    </w:p>
    <w:p w14:paraId="44CEC8F2" w14:textId="77777777" w:rsidR="001D6BE6" w:rsidRDefault="001D6BE6" w:rsidP="001D6BE6">
      <w:pPr>
        <w:pStyle w:val="Aufzhlungbndig"/>
      </w:pPr>
      <w:r>
        <w:t>Anleitungen</w:t>
      </w:r>
    </w:p>
    <w:p w14:paraId="4BFFB711" w14:textId="77777777" w:rsidR="001D6BE6" w:rsidRDefault="001D6BE6" w:rsidP="001D6BE6">
      <w:pPr>
        <w:pStyle w:val="Aufzhlungbndig"/>
      </w:pPr>
      <w:r>
        <w:t>Fortbildungsangebote</w:t>
      </w:r>
    </w:p>
    <w:p w14:paraId="2C1EE822" w14:textId="77777777" w:rsidR="001D6BE6" w:rsidRDefault="001D6BE6" w:rsidP="001D6BE6">
      <w:pPr>
        <w:pStyle w:val="Aufzhlungbndig"/>
      </w:pPr>
      <w:r>
        <w:t>FAQs</w:t>
      </w:r>
    </w:p>
    <w:p w14:paraId="38BC3BD7" w14:textId="77777777" w:rsidR="001D6BE6" w:rsidRDefault="001D6BE6" w:rsidP="001D6BE6">
      <w:pPr>
        <w:pStyle w:val="VorbemerkungUnterkapitel"/>
      </w:pPr>
      <w:r>
        <w:t xml:space="preserve">Helpdesk </w:t>
      </w:r>
    </w:p>
    <w:p w14:paraId="285078A1" w14:textId="77777777" w:rsidR="001D6BE6" w:rsidRDefault="001D6BE6" w:rsidP="001D6BE6">
      <w:pPr>
        <w:pStyle w:val="LDTextinhalt"/>
      </w:pPr>
      <w:r>
        <w:t xml:space="preserve">Bei Fragen rund um die HMKB IT-Anwendungen steht ihnen der </w:t>
      </w:r>
      <w:r w:rsidRPr="00315098">
        <w:rPr>
          <w:b/>
        </w:rPr>
        <w:t>Helpdesk</w:t>
      </w:r>
      <w:r>
        <w:t xml:space="preserve"> zur Verfügung:</w:t>
      </w:r>
    </w:p>
    <w:p w14:paraId="323083F1" w14:textId="77777777" w:rsidR="001D6BE6" w:rsidRDefault="001D6BE6" w:rsidP="001D6BE6">
      <w:pPr>
        <w:pStyle w:val="Aufzhlungbndig"/>
      </w:pPr>
      <w:r>
        <w:rPr>
          <w:noProof/>
          <w:sz w:val="16"/>
          <w:szCs w:val="16"/>
          <w:lang w:eastAsia="de-DE"/>
        </w:rPr>
        <w:drawing>
          <wp:inline distT="0" distB="0" distL="0" distR="0" wp14:anchorId="10C30403" wp14:editId="247DACAA">
            <wp:extent cx="438150" cy="438150"/>
            <wp:effectExtent l="0" t="0" r="0" b="0"/>
            <wp:docPr id="11" name="Grafik 11" descr="QR Code Kontaktformular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t xml:space="preserve"> über die Seite </w:t>
      </w:r>
      <w:hyperlink r:id="rId46" w:history="1">
        <w:r>
          <w:rPr>
            <w:rStyle w:val="LDLink"/>
          </w:rPr>
          <w:t>kontakt-helpdesk.hessen.de</w:t>
        </w:r>
      </w:hyperlink>
      <w:r>
        <w:t xml:space="preserve"> oder</w:t>
      </w:r>
    </w:p>
    <w:p w14:paraId="0A428B06" w14:textId="77777777" w:rsidR="001D6BE6" w:rsidRDefault="001D6BE6" w:rsidP="001D6BE6">
      <w:pPr>
        <w:pStyle w:val="Aufzhlungbndig"/>
      </w:pPr>
      <w:r>
        <w:t xml:space="preserve">telefonisch unter </w:t>
      </w:r>
      <w:r w:rsidRPr="0089165C">
        <w:rPr>
          <w:rStyle w:val="LDLink"/>
        </w:rPr>
        <w:t>+49 611 340 1570</w:t>
      </w:r>
      <w:r>
        <w:t>.</w:t>
      </w:r>
    </w:p>
    <w:p w14:paraId="35DC09D2" w14:textId="77777777" w:rsidR="001D6BE6" w:rsidRDefault="001D6BE6" w:rsidP="001D6BE6">
      <w:pPr>
        <w:spacing w:before="0" w:after="200" w:line="276" w:lineRule="auto"/>
        <w:rPr>
          <w:color w:val="14006E"/>
          <w:sz w:val="28"/>
        </w:rPr>
      </w:pPr>
      <w:r>
        <w:br w:type="page"/>
      </w:r>
    </w:p>
    <w:p w14:paraId="5571904F" w14:textId="77777777" w:rsidR="001D6BE6" w:rsidRDefault="001D6BE6" w:rsidP="001D6BE6">
      <w:pPr>
        <w:pStyle w:val="berschriftVorbemerkungen"/>
      </w:pPr>
      <w:bookmarkStart w:id="206" w:name="_Toc225933391"/>
      <w:bookmarkStart w:id="207" w:name="_Toc226046317"/>
      <w:bookmarkStart w:id="208" w:name="_Toc229734074"/>
      <w:r w:rsidRPr="004B7D42">
        <w:t>Symbole</w:t>
      </w:r>
      <w:bookmarkEnd w:id="206"/>
      <w:bookmarkEnd w:id="207"/>
      <w:bookmarkEnd w:id="208"/>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788"/>
      </w:tblGrid>
      <w:tr w:rsidR="001D6BE6" w14:paraId="2F8974CC" w14:textId="77777777" w:rsidTr="00240331">
        <w:trPr>
          <w:trHeight w:val="284"/>
        </w:trPr>
        <w:tc>
          <w:tcPr>
            <w:tcW w:w="851" w:type="dxa"/>
            <w:vAlign w:val="center"/>
          </w:tcPr>
          <w:p w14:paraId="00BA0A6F" w14:textId="77777777" w:rsidR="001D6BE6" w:rsidRPr="00A77AAC" w:rsidRDefault="001D6BE6" w:rsidP="00240331">
            <w:pPr>
              <w:pStyle w:val="LDTextinhalt"/>
            </w:pPr>
            <w:r>
              <w:rPr>
                <w:noProof/>
                <w:lang w:eastAsia="de-DE"/>
              </w:rPr>
              <w:drawing>
                <wp:inline distT="0" distB="0" distL="0" distR="0" wp14:anchorId="0455AF1F" wp14:editId="662BDA51">
                  <wp:extent cx="288000" cy="288000"/>
                  <wp:effectExtent l="0" t="0" r="0" b="0"/>
                  <wp:docPr id="15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7C2EEEBB" w14:textId="77777777" w:rsidR="001D6BE6" w:rsidRPr="00A77AAC" w:rsidRDefault="001D6BE6" w:rsidP="00240331">
            <w:pPr>
              <w:pStyle w:val="LDTextinhalt"/>
            </w:pPr>
            <w:r>
              <w:t>Besondere Information zu Programmbedienung</w:t>
            </w:r>
          </w:p>
        </w:tc>
      </w:tr>
      <w:tr w:rsidR="001D6BE6" w:rsidRPr="00A77AAC" w14:paraId="231C6978" w14:textId="77777777" w:rsidTr="00240331">
        <w:tc>
          <w:tcPr>
            <w:tcW w:w="851" w:type="dxa"/>
            <w:vAlign w:val="center"/>
          </w:tcPr>
          <w:p w14:paraId="475274AD" w14:textId="77777777" w:rsidR="001D6BE6" w:rsidRPr="00A77AAC" w:rsidRDefault="001D6BE6" w:rsidP="00240331">
            <w:pPr>
              <w:pStyle w:val="LDTextinhalt"/>
            </w:pPr>
            <w:r>
              <w:rPr>
                <w:noProof/>
                <w:lang w:eastAsia="de-DE"/>
              </w:rPr>
              <w:drawing>
                <wp:inline distT="0" distB="0" distL="0" distR="0" wp14:anchorId="3B633167" wp14:editId="676B01A6">
                  <wp:extent cx="288000" cy="288000"/>
                  <wp:effectExtent l="0" t="0" r="0" b="0"/>
                  <wp:docPr id="121"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4152DE06" w14:textId="77777777" w:rsidR="001D6BE6" w:rsidRPr="00A77AAC" w:rsidRDefault="001D6BE6" w:rsidP="00240331">
            <w:pPr>
              <w:pStyle w:val="LDTextinhalt"/>
            </w:pPr>
            <w:r>
              <w:t>Ausdrücklicher Hinweis bei Aktionen, die unerwünschte Wirkungen haben könnten</w:t>
            </w:r>
          </w:p>
        </w:tc>
      </w:tr>
      <w:tr w:rsidR="001D6BE6" w:rsidRPr="003473C5" w14:paraId="1F448B07" w14:textId="77777777" w:rsidTr="00240331">
        <w:tc>
          <w:tcPr>
            <w:tcW w:w="851" w:type="dxa"/>
          </w:tcPr>
          <w:p w14:paraId="1406D98B" w14:textId="77777777" w:rsidR="001D6BE6" w:rsidRDefault="001D6BE6" w:rsidP="00240331">
            <w:pPr>
              <w:pStyle w:val="LDTextinhalt"/>
            </w:pPr>
            <w:r>
              <w:rPr>
                <w:noProof/>
                <w:lang w:eastAsia="de-DE"/>
              </w:rPr>
              <w:drawing>
                <wp:inline distT="0" distB="0" distL="0" distR="0" wp14:anchorId="0F2B3737" wp14:editId="07F200C4">
                  <wp:extent cx="288000" cy="288000"/>
                  <wp:effectExtent l="0" t="0" r="0" b="0"/>
                  <wp:docPr id="151"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65D45EC5" w14:textId="77777777" w:rsidR="001D6BE6" w:rsidRPr="003473C5" w:rsidRDefault="001D6BE6" w:rsidP="00240331">
            <w:pPr>
              <w:pStyle w:val="LDTextinhalt"/>
            </w:pPr>
            <w:r>
              <w:t>Tipp, wie die Arbeit erleichtert werden kann</w:t>
            </w:r>
          </w:p>
        </w:tc>
      </w:tr>
    </w:tbl>
    <w:p w14:paraId="23964EC1" w14:textId="77777777" w:rsidR="001D6BE6" w:rsidRPr="00D22C57" w:rsidRDefault="001D6BE6" w:rsidP="001D6BE6">
      <w:pPr>
        <w:pStyle w:val="berschriftVorbemerkungen"/>
      </w:pPr>
      <w:bookmarkStart w:id="209" w:name="_Toc225933392"/>
      <w:bookmarkStart w:id="210" w:name="_Toc226046318"/>
      <w:bookmarkStart w:id="211" w:name="_Toc229734075"/>
      <w:r w:rsidRPr="00D22C57">
        <w:t>Typografische Konventionen</w:t>
      </w:r>
      <w:bookmarkEnd w:id="209"/>
      <w:bookmarkEnd w:id="210"/>
      <w:bookmarkEnd w:id="211"/>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19"/>
        <w:gridCol w:w="7320"/>
      </w:tblGrid>
      <w:tr w:rsidR="001D6BE6" w:rsidRPr="00A77AAC" w14:paraId="4B112947" w14:textId="77777777" w:rsidTr="00240331">
        <w:trPr>
          <w:trHeight w:hRule="exact" w:val="875"/>
        </w:trPr>
        <w:tc>
          <w:tcPr>
            <w:tcW w:w="2319" w:type="dxa"/>
            <w:vAlign w:val="center"/>
          </w:tcPr>
          <w:p w14:paraId="58581954" w14:textId="77777777" w:rsidR="001D6BE6" w:rsidRPr="001D671F" w:rsidRDefault="001D6BE6" w:rsidP="00240331">
            <w:pPr>
              <w:pStyle w:val="LDTextinhalt"/>
              <w:rPr>
                <w:rStyle w:val="LDProgrammelement"/>
              </w:rPr>
            </w:pPr>
            <w:r w:rsidRPr="001D671F">
              <w:rPr>
                <w:rStyle w:val="LDProgrammelement"/>
              </w:rPr>
              <w:t>Kapitälchen</w:t>
            </w:r>
          </w:p>
        </w:tc>
        <w:tc>
          <w:tcPr>
            <w:tcW w:w="7320" w:type="dxa"/>
            <w:vAlign w:val="center"/>
          </w:tcPr>
          <w:p w14:paraId="46D095D7" w14:textId="77777777" w:rsidR="001D6BE6" w:rsidRPr="00A77AAC" w:rsidRDefault="001D6BE6" w:rsidP="00240331">
            <w:pPr>
              <w:pStyle w:val="LDTextinhalt"/>
            </w:pPr>
            <w:r>
              <w:t xml:space="preserve">Programm-Element (z.B. Webseite, Schaltfläche, Dialogfenster, Menü, </w:t>
            </w:r>
            <w:r w:rsidRPr="00AB0BB1">
              <w:t>Menüpunkt</w:t>
            </w:r>
            <w:r>
              <w:t>,</w:t>
            </w:r>
            <w:r w:rsidRPr="00AB0BB1">
              <w:t xml:space="preserve"> </w:t>
            </w:r>
            <w:r>
              <w:t xml:space="preserve">Tabelle, </w:t>
            </w:r>
            <w:r w:rsidRPr="00AB0BB1">
              <w:t>Pfadangabe</w:t>
            </w:r>
            <w:r>
              <w:t xml:space="preserve"> etc.)</w:t>
            </w:r>
          </w:p>
        </w:tc>
      </w:tr>
      <w:tr w:rsidR="001D6BE6" w:rsidRPr="003473C5" w14:paraId="6951E02B" w14:textId="77777777" w:rsidTr="00240331">
        <w:trPr>
          <w:trHeight w:hRule="exact" w:val="557"/>
        </w:trPr>
        <w:tc>
          <w:tcPr>
            <w:tcW w:w="2319" w:type="dxa"/>
            <w:vAlign w:val="center"/>
          </w:tcPr>
          <w:p w14:paraId="6C697044" w14:textId="77777777" w:rsidR="001D6BE6" w:rsidRPr="003473C5" w:rsidRDefault="001D6BE6" w:rsidP="00240331">
            <w:pPr>
              <w:pStyle w:val="LDTextinhalt"/>
            </w:pPr>
            <w:r w:rsidRPr="00692FB8">
              <w:rPr>
                <w:rStyle w:val="LDMeneintrag"/>
              </w:rPr>
              <w:t>Kursivschrift</w:t>
            </w:r>
          </w:p>
        </w:tc>
        <w:tc>
          <w:tcPr>
            <w:tcW w:w="7320" w:type="dxa"/>
            <w:vAlign w:val="center"/>
          </w:tcPr>
          <w:p w14:paraId="2404DAFD" w14:textId="77777777" w:rsidR="001D6BE6" w:rsidRPr="003473C5" w:rsidRDefault="001D6BE6" w:rsidP="00240331">
            <w:pPr>
              <w:pStyle w:val="LDTextinhalt"/>
            </w:pPr>
            <w:r w:rsidRPr="00AB0BB1">
              <w:t>Vom Anwender eingegebene</w:t>
            </w:r>
            <w:r>
              <w:t xml:space="preserve">r </w:t>
            </w:r>
            <w:r w:rsidRPr="00AB0BB1">
              <w:t>/</w:t>
            </w:r>
            <w:r>
              <w:t xml:space="preserve"> </w:t>
            </w:r>
            <w:r w:rsidRPr="00AB0BB1">
              <w:t>gewählte</w:t>
            </w:r>
            <w:r>
              <w:t>r Wert</w:t>
            </w:r>
          </w:p>
        </w:tc>
      </w:tr>
      <w:tr w:rsidR="001D6BE6" w:rsidRPr="003473C5" w14:paraId="442ACDF4" w14:textId="77777777" w:rsidTr="00240331">
        <w:trPr>
          <w:trHeight w:hRule="exact" w:val="482"/>
        </w:trPr>
        <w:tc>
          <w:tcPr>
            <w:tcW w:w="2319" w:type="dxa"/>
            <w:vAlign w:val="center"/>
          </w:tcPr>
          <w:p w14:paraId="0511BDAC" w14:textId="77777777" w:rsidR="001D6BE6" w:rsidRPr="001D4C90" w:rsidRDefault="001D6BE6" w:rsidP="00240331">
            <w:pPr>
              <w:pStyle w:val="LDTextinhalt"/>
              <w:rPr>
                <w:rStyle w:val="LDLink"/>
              </w:rPr>
            </w:pPr>
            <w:r w:rsidRPr="001D4C90">
              <w:rPr>
                <w:rStyle w:val="LDLink"/>
              </w:rPr>
              <w:t>Blau unterstrichen</w:t>
            </w:r>
          </w:p>
        </w:tc>
        <w:tc>
          <w:tcPr>
            <w:tcW w:w="7320" w:type="dxa"/>
            <w:vAlign w:val="center"/>
          </w:tcPr>
          <w:p w14:paraId="14A6201E" w14:textId="77777777" w:rsidR="001D6BE6" w:rsidRPr="003473C5" w:rsidRDefault="001D6BE6" w:rsidP="00240331">
            <w:pPr>
              <w:pStyle w:val="LDTextinhalt"/>
            </w:pPr>
            <w:r>
              <w:t>Link</w:t>
            </w:r>
          </w:p>
        </w:tc>
      </w:tr>
      <w:tr w:rsidR="001D6BE6" w:rsidRPr="003473C5" w14:paraId="41E7DB83" w14:textId="77777777" w:rsidTr="00240331">
        <w:trPr>
          <w:trHeight w:hRule="exact" w:val="482"/>
        </w:trPr>
        <w:tc>
          <w:tcPr>
            <w:tcW w:w="2319" w:type="dxa"/>
            <w:vAlign w:val="center"/>
          </w:tcPr>
          <w:p w14:paraId="392BE62E" w14:textId="77777777" w:rsidR="001D6BE6" w:rsidRPr="00F000FA" w:rsidRDefault="001D6BE6" w:rsidP="00240331">
            <w:pPr>
              <w:pStyle w:val="LDTextinhalt"/>
              <w:rPr>
                <w:rStyle w:val="LDwichtigerText"/>
              </w:rPr>
            </w:pPr>
            <w:r w:rsidRPr="00F000FA">
              <w:rPr>
                <w:rStyle w:val="LDwichtigerText"/>
              </w:rPr>
              <w:t>Fettschrift</w:t>
            </w:r>
          </w:p>
        </w:tc>
        <w:tc>
          <w:tcPr>
            <w:tcW w:w="7320" w:type="dxa"/>
            <w:vAlign w:val="center"/>
          </w:tcPr>
          <w:p w14:paraId="642A32B3" w14:textId="77777777" w:rsidR="001D6BE6" w:rsidRPr="003473C5" w:rsidRDefault="001D6BE6" w:rsidP="00240331">
            <w:pPr>
              <w:pStyle w:val="LDTextinhalt"/>
            </w:pPr>
            <w:r>
              <w:t>Kennzeichnung von wichtigen Elementen in der Anleitung</w:t>
            </w:r>
          </w:p>
        </w:tc>
      </w:tr>
      <w:tr w:rsidR="001D6BE6" w:rsidRPr="003473C5" w14:paraId="0D074A96" w14:textId="77777777" w:rsidTr="00240331">
        <w:trPr>
          <w:trHeight w:hRule="exact" w:val="482"/>
        </w:trPr>
        <w:tc>
          <w:tcPr>
            <w:tcW w:w="2319" w:type="dxa"/>
            <w:vAlign w:val="center"/>
          </w:tcPr>
          <w:p w14:paraId="76DD0C4D" w14:textId="77777777" w:rsidR="001D6BE6" w:rsidRPr="00025EE3" w:rsidRDefault="001D6BE6" w:rsidP="00240331">
            <w:pPr>
              <w:rPr>
                <w:rStyle w:val="LDbesonderswichtigerText0"/>
              </w:rPr>
            </w:pPr>
            <w:r w:rsidRPr="00025EE3">
              <w:rPr>
                <w:rStyle w:val="LDbesonderswichtigerText0"/>
              </w:rPr>
              <w:t>Rote Fettschrift</w:t>
            </w:r>
          </w:p>
        </w:tc>
        <w:tc>
          <w:tcPr>
            <w:tcW w:w="7320" w:type="dxa"/>
            <w:vAlign w:val="center"/>
          </w:tcPr>
          <w:p w14:paraId="192DCC67" w14:textId="77777777" w:rsidR="001D6BE6" w:rsidRPr="003473C5" w:rsidRDefault="001D6BE6" w:rsidP="00240331">
            <w:pPr>
              <w:pStyle w:val="LDTextinhalt"/>
            </w:pPr>
            <w:r>
              <w:t>Kennzeichnung von besonders wichtigen Elementen in der Anleitung</w:t>
            </w:r>
          </w:p>
        </w:tc>
      </w:tr>
      <w:tr w:rsidR="001D6BE6" w:rsidRPr="003473C5" w14:paraId="1F132A50" w14:textId="77777777" w:rsidTr="00240331">
        <w:trPr>
          <w:trHeight w:hRule="exact" w:val="482"/>
        </w:trPr>
        <w:tc>
          <w:tcPr>
            <w:tcW w:w="2319" w:type="dxa"/>
            <w:vAlign w:val="center"/>
          </w:tcPr>
          <w:p w14:paraId="6BC514B0" w14:textId="77777777" w:rsidR="001D6BE6" w:rsidRPr="0087778A" w:rsidRDefault="001D6BE6" w:rsidP="00240331">
            <w:pPr>
              <w:pStyle w:val="LDTextinhalt"/>
              <w:rPr>
                <w:rStyle w:val="hervorhebunggrn"/>
              </w:rPr>
            </w:pPr>
            <w:r w:rsidRPr="0087778A">
              <w:rPr>
                <w:rStyle w:val="hervorhebunggrn"/>
              </w:rPr>
              <w:t>Grüne Fettschrift</w:t>
            </w:r>
          </w:p>
          <w:p w14:paraId="02B7869F" w14:textId="77777777" w:rsidR="001D6BE6" w:rsidRPr="00D31E33" w:rsidRDefault="001D6BE6" w:rsidP="00240331"/>
          <w:p w14:paraId="55B43DC7" w14:textId="77777777" w:rsidR="001D6BE6" w:rsidRPr="00D31E33" w:rsidRDefault="001D6BE6" w:rsidP="00240331"/>
          <w:p w14:paraId="7EB2E816" w14:textId="77777777" w:rsidR="001D6BE6" w:rsidRPr="00D31E33" w:rsidRDefault="001D6BE6" w:rsidP="00240331"/>
          <w:p w14:paraId="307EA14F" w14:textId="77777777" w:rsidR="001D6BE6" w:rsidRPr="00D31E33" w:rsidRDefault="001D6BE6" w:rsidP="00240331"/>
          <w:p w14:paraId="04FF1D5C" w14:textId="77777777" w:rsidR="001D6BE6" w:rsidRPr="00D31E33" w:rsidRDefault="001D6BE6" w:rsidP="00240331"/>
          <w:p w14:paraId="4A15F4BD" w14:textId="77777777" w:rsidR="001D6BE6" w:rsidRPr="00D31E33" w:rsidRDefault="001D6BE6" w:rsidP="00240331"/>
          <w:p w14:paraId="475AD7D8" w14:textId="77777777" w:rsidR="001D6BE6" w:rsidRPr="00D31E33" w:rsidRDefault="001D6BE6" w:rsidP="00240331"/>
          <w:p w14:paraId="03174380" w14:textId="77777777" w:rsidR="001D6BE6" w:rsidRPr="00D31E33" w:rsidRDefault="001D6BE6" w:rsidP="00240331"/>
          <w:p w14:paraId="2E854AA9" w14:textId="77777777" w:rsidR="001D6BE6" w:rsidRPr="00D31E33" w:rsidRDefault="001D6BE6" w:rsidP="00240331"/>
        </w:tc>
        <w:tc>
          <w:tcPr>
            <w:tcW w:w="7320" w:type="dxa"/>
            <w:vAlign w:val="center"/>
          </w:tcPr>
          <w:p w14:paraId="4A8E01F9" w14:textId="77777777" w:rsidR="001D6BE6" w:rsidRDefault="001D6BE6" w:rsidP="00240331">
            <w:pPr>
              <w:pStyle w:val="LDTextinhalt"/>
            </w:pPr>
            <w:r>
              <w:t>Kennzeichnung von Hinweisen zur Programmbedienung</w:t>
            </w:r>
          </w:p>
          <w:p w14:paraId="44EE905D" w14:textId="77777777" w:rsidR="001D6BE6" w:rsidRPr="00526A89" w:rsidRDefault="001D6BE6" w:rsidP="00240331"/>
          <w:p w14:paraId="0F2510A3" w14:textId="77777777" w:rsidR="001D6BE6" w:rsidRPr="00526A89" w:rsidRDefault="001D6BE6" w:rsidP="00240331"/>
          <w:p w14:paraId="1BFBF052" w14:textId="77777777" w:rsidR="001D6BE6" w:rsidRPr="00526A89" w:rsidRDefault="001D6BE6" w:rsidP="00240331"/>
          <w:p w14:paraId="2B3F289F" w14:textId="77777777" w:rsidR="001D6BE6" w:rsidRPr="00526A89" w:rsidRDefault="001D6BE6" w:rsidP="00240331"/>
          <w:p w14:paraId="31062365" w14:textId="77777777" w:rsidR="001D6BE6" w:rsidRDefault="001D6BE6" w:rsidP="00240331"/>
          <w:p w14:paraId="5388A60B" w14:textId="77777777" w:rsidR="001D6BE6" w:rsidRDefault="001D6BE6" w:rsidP="00240331"/>
          <w:p w14:paraId="3C56D15B" w14:textId="77777777" w:rsidR="001D6BE6" w:rsidRDefault="001D6BE6" w:rsidP="00240331"/>
          <w:p w14:paraId="69AA7655" w14:textId="77777777" w:rsidR="001D6BE6" w:rsidRPr="004A5317" w:rsidRDefault="001D6BE6" w:rsidP="00240331"/>
          <w:p w14:paraId="4B8A98C2" w14:textId="77777777" w:rsidR="001D6BE6" w:rsidRPr="004A5317" w:rsidRDefault="001D6BE6" w:rsidP="00240331"/>
        </w:tc>
      </w:tr>
    </w:tbl>
    <w:p w14:paraId="6A7CA376" w14:textId="1DC8F06D" w:rsidR="006C733D" w:rsidRPr="00240CCD" w:rsidRDefault="006C733D" w:rsidP="00C71527">
      <w:pPr>
        <w:pStyle w:val="LDTextinhalteingerckt"/>
      </w:pPr>
    </w:p>
    <w:sectPr w:rsidR="006C733D" w:rsidRPr="00240CCD" w:rsidSect="00476A21">
      <w:headerReference w:type="even" r:id="rId48"/>
      <w:headerReference w:type="default" r:id="rId49"/>
      <w:footerReference w:type="even" r:id="rId50"/>
      <w:footerReference w:type="default" r:id="rId51"/>
      <w:headerReference w:type="first" r:id="rId52"/>
      <w:footerReference w:type="first" r:id="rId53"/>
      <w:pgSz w:w="11906" w:h="16838"/>
      <w:pgMar w:top="851" w:right="1134" w:bottom="851" w:left="1134" w:header="567"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Billig, Ricarda (HMKB)" w:date="2025-09-30T11:49:00Z" w:initials="BR(">
    <w:p w14:paraId="744C1510" w14:textId="242C7824" w:rsidR="00476A21" w:rsidRDefault="00476A21">
      <w:pPr>
        <w:pStyle w:val="Kommentartext"/>
      </w:pPr>
      <w:r>
        <w:rPr>
          <w:rStyle w:val="Kommentarzeichen"/>
        </w:rPr>
        <w:annotationRef/>
      </w:r>
      <w:r>
        <w:t>Bitte noch ergänzen</w:t>
      </w:r>
    </w:p>
  </w:comment>
  <w:comment w:id="70" w:author="Billig, Ricarda (HMKB)" w:date="2026-05-15T10:34:00Z" w:initials="BR(">
    <w:p w14:paraId="77B51B73" w14:textId="11312353" w:rsidR="001D6BE6" w:rsidRDefault="001D6BE6">
      <w:pPr>
        <w:pStyle w:val="Kommentartext"/>
      </w:pPr>
      <w:r>
        <w:rPr>
          <w:rStyle w:val="Kommentarzeichen"/>
        </w:rPr>
        <w:annotationRef/>
      </w:r>
      <w:r>
        <w:t>Gleicher Hinweis wie in Kapitel 3.1. Soll das so sein?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4C1510" w15:done="0"/>
  <w15:commentEx w15:paraId="77B51B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864249" w16cex:dateUtc="2025-09-30T09:49:00Z"/>
  <w16cex:commentExtensible w16cex:durableId="0A8C5222" w16cex:dateUtc="2026-05-15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4C1510" w16cid:durableId="2C864249"/>
  <w16cid:commentId w16cid:paraId="77B51B73" w16cid:durableId="0A8C52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896F6" w14:textId="77777777" w:rsidR="00CA2642" w:rsidRDefault="00CA2642" w:rsidP="006A65B3">
      <w:r>
        <w:separator/>
      </w:r>
    </w:p>
  </w:endnote>
  <w:endnote w:type="continuationSeparator" w:id="0">
    <w:p w14:paraId="66BE6DE3" w14:textId="77777777" w:rsidR="00CA2642" w:rsidRDefault="00CA2642"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ssen Gellix">
    <w:panose1 w:val="020B0604030102000003"/>
    <w:charset w:val="00"/>
    <w:family w:val="swiss"/>
    <w:pitch w:val="variable"/>
    <w:sig w:usb0="A10000FF" w:usb1="5001A47B"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OL_SB">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99FA9" w14:textId="77777777" w:rsidR="001D6BE6" w:rsidRDefault="001D6BE6">
    <w:r>
      <w:fldChar w:fldCharType="begin"/>
    </w:r>
    <w:r>
      <w:instrText xml:space="preserve"> STYLEREF  "Übertitel / IT-Verfahren"  \* MERGEFORMAT </w:instrText>
    </w:r>
    <w:r>
      <w:fldChar w:fldCharType="separate"/>
    </w:r>
    <w:r>
      <w:rPr>
        <w:noProof/>
      </w:rPr>
      <w:t>IT-Verfahren</w:t>
    </w:r>
    <w:r>
      <w:rPr>
        <w:noProof/>
      </w:rPr>
      <w:fldChar w:fldCharType="end"/>
    </w:r>
    <w:r>
      <w:t xml:space="preserve"> | </w:t>
    </w:r>
    <w:r>
      <w:fldChar w:fldCharType="begin"/>
    </w:r>
    <w:r>
      <w:instrText xml:space="preserve"> STYLEREF  "Titel des Dokuments"  \* MERGEFORMAT </w:instrText>
    </w:r>
    <w:r>
      <w:rPr>
        <w:noProof/>
      </w:rPr>
      <w:fldChar w:fldCharType="end"/>
    </w:r>
    <w:r>
      <w:t xml:space="preserve"> | </w:t>
    </w:r>
    <w:r>
      <w:fldChar w:fldCharType="begin"/>
    </w:r>
    <w:r>
      <w:instrText xml:space="preserve"> STYLEREF  Versionsnummer  \* MERGEFORMAT </w:instrText>
    </w:r>
    <w:r>
      <w:rPr>
        <w:noProof/>
      </w:rPr>
      <w:fldChar w:fldCharType="end"/>
    </w:r>
    <w:r>
      <w:t xml:space="preserve"> | </w:t>
    </w:r>
    <w:r>
      <w:fldChar w:fldCharType="begin"/>
    </w:r>
    <w:r>
      <w:instrText xml:space="preserve"> TIME \@ "dd.MM.yyyy" </w:instrText>
    </w:r>
    <w:r>
      <w:fldChar w:fldCharType="separate"/>
    </w:r>
    <w:r>
      <w:rPr>
        <w:noProof/>
      </w:rPr>
      <w:t>15.05.2026</w:t>
    </w:r>
    <w:r>
      <w:fldChar w:fldCharType="end"/>
    </w:r>
    <w:r>
      <w:tab/>
    </w:r>
    <w:r>
      <w:fldChar w:fldCharType="begin"/>
    </w:r>
    <w:r>
      <w:instrText>PAGE   \* MERGEFORMAT</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74B9" w14:textId="77777777" w:rsidR="001D6BE6" w:rsidRDefault="001D6BE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0524C" w14:textId="669B2A40" w:rsidR="00CA2642" w:rsidRPr="001D6BE6" w:rsidRDefault="00476A21" w:rsidP="001D6BE6">
    <w:pPr>
      <w:pStyle w:val="LDFuzeile"/>
    </w:pPr>
    <w:r w:rsidRPr="001D6BE6">
      <w:t xml:space="preserve">HMKB | </w:t>
    </w:r>
    <w:r w:rsidR="001D6BE6" w:rsidRPr="001D6BE6">
      <w:fldChar w:fldCharType="begin"/>
    </w:r>
    <w:r w:rsidR="001D6BE6" w:rsidRPr="001D6BE6">
      <w:instrText xml:space="preserve"> STYLEREF  "Übertitel / IT-Verfahren"  \* MERGEFORMAT </w:instrText>
    </w:r>
    <w:r w:rsidR="001D6BE6" w:rsidRPr="001D6BE6">
      <w:fldChar w:fldCharType="separate"/>
    </w:r>
    <w:r w:rsidR="001D6BE6">
      <w:rPr>
        <w:noProof/>
      </w:rPr>
      <w:t>LUSD</w:t>
    </w:r>
    <w:r w:rsidR="001D6BE6" w:rsidRPr="001D6BE6">
      <w:rPr>
        <w:noProof/>
      </w:rPr>
      <w:fldChar w:fldCharType="end"/>
    </w:r>
    <w:r w:rsidRPr="001D6BE6">
      <w:t xml:space="preserve"> | </w:t>
    </w:r>
    <w:r w:rsidR="001D6BE6" w:rsidRPr="001D6BE6">
      <w:fldChar w:fldCharType="begin"/>
    </w:r>
    <w:r w:rsidR="001D6BE6" w:rsidRPr="001D6BE6">
      <w:instrText xml:space="preserve"> STYLEREF  "Titel des Dokuments"  \* MERGEFORMAT </w:instrText>
    </w:r>
    <w:r w:rsidR="001D6BE6" w:rsidRPr="001D6BE6">
      <w:fldChar w:fldCharType="separate"/>
    </w:r>
    <w:r w:rsidR="001D6BE6">
      <w:rPr>
        <w:noProof/>
      </w:rPr>
      <w:t>Herkunftssprachlicher Unterricht</w:t>
    </w:r>
    <w:r w:rsidR="001D6BE6" w:rsidRPr="001D6BE6">
      <w:rPr>
        <w:noProof/>
      </w:rPr>
      <w:fldChar w:fldCharType="end"/>
    </w:r>
    <w:r w:rsidRPr="001D6BE6">
      <w:t xml:space="preserve"> | </w:t>
    </w:r>
    <w:r w:rsidR="001D6BE6" w:rsidRPr="001D6BE6">
      <w:fldChar w:fldCharType="begin"/>
    </w:r>
    <w:r w:rsidR="001D6BE6" w:rsidRPr="001D6BE6">
      <w:instrText xml:space="preserve"> STYLEREF  Versionsnummer  \* MERGEFORMAT </w:instrText>
    </w:r>
    <w:r w:rsidR="001D6BE6" w:rsidRPr="001D6BE6">
      <w:fldChar w:fldCharType="separate"/>
    </w:r>
    <w:r w:rsidR="001D6BE6">
      <w:rPr>
        <w:noProof/>
      </w:rPr>
      <w:t>Version: 3.1</w:t>
    </w:r>
    <w:r w:rsidR="001D6BE6" w:rsidRPr="001D6BE6">
      <w:rPr>
        <w:noProof/>
      </w:rPr>
      <w:fldChar w:fldCharType="end"/>
    </w:r>
    <w:r w:rsidRPr="001D6BE6">
      <w:t xml:space="preserve"> | </w:t>
    </w:r>
    <w:r w:rsidR="001D6BE6" w:rsidRPr="001D6BE6">
      <w:fldChar w:fldCharType="begin"/>
    </w:r>
    <w:r w:rsidR="001D6BE6" w:rsidRPr="001D6BE6">
      <w:instrText xml:space="preserve"> STYLEREF  "Datum Deckblatt"  \* MERGEFORMAT </w:instrText>
    </w:r>
    <w:r w:rsidR="001D6BE6" w:rsidRPr="001D6BE6">
      <w:fldChar w:fldCharType="separate"/>
    </w:r>
    <w:r w:rsidR="001D6BE6">
      <w:rPr>
        <w:noProof/>
      </w:rPr>
      <w:t>Letzter Stand: 15.05.2026</w:t>
    </w:r>
    <w:r w:rsidR="001D6BE6" w:rsidRPr="001D6BE6">
      <w:rPr>
        <w:noProof/>
      </w:rPr>
      <w:fldChar w:fldCharType="end"/>
    </w:r>
    <w:r w:rsidRPr="001D6BE6">
      <w:tab/>
    </w:r>
    <w:r w:rsidRPr="001D6BE6">
      <w:fldChar w:fldCharType="begin"/>
    </w:r>
    <w:r w:rsidRPr="001D6BE6">
      <w:instrText>PAGE   \* MERGEFORMAT</w:instrText>
    </w:r>
    <w:r w:rsidRPr="001D6BE6">
      <w:fldChar w:fldCharType="separate"/>
    </w:r>
    <w:r w:rsidRPr="001D6BE6">
      <w:t>4</w:t>
    </w:r>
    <w:r w:rsidRPr="001D6BE6">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BC89" w14:textId="77777777" w:rsidR="001D6BE6" w:rsidRDefault="001D6BE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1CEC8" w14:textId="77777777" w:rsidR="00CA2642" w:rsidRDefault="00CA2642" w:rsidP="006A65B3">
      <w:r>
        <w:separator/>
      </w:r>
    </w:p>
  </w:footnote>
  <w:footnote w:type="continuationSeparator" w:id="0">
    <w:p w14:paraId="34983B82" w14:textId="77777777" w:rsidR="00CA2642" w:rsidRDefault="00CA2642"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0C36B" w14:textId="77777777" w:rsidR="001D6BE6" w:rsidRDefault="001D6BE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48B4" w14:textId="77777777" w:rsidR="001D6BE6" w:rsidRDefault="001D6BE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1758B" w14:textId="77777777" w:rsidR="001D6BE6" w:rsidRDefault="001D6BE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9" type="#_x0000_t75" style="width:44.25pt;height:32.25pt" o:bullet="t">
        <v:imagedata r:id="rId1" o:title="ausrufezeichen_klein"/>
      </v:shape>
    </w:pict>
  </w:numPicBullet>
  <w:numPicBullet w:numPicBulletId="1">
    <w:pict>
      <v:shape id="_x0000_i1220" type="#_x0000_t75" style="width:27.75pt;height:15.75pt" o:bullet="t">
        <v:imagedata r:id="rId2" o:title="Unbenannt"/>
      </v:shape>
    </w:pict>
  </w:numPicBullet>
  <w:numPicBullet w:numPicBulletId="2">
    <w:pict>
      <v:shape id="_x0000_i1221" type="#_x0000_t75" style="width:681.75pt;height:681.75pt" o:bullet="t">
        <v:imagedata r:id="rId3" o:title="task"/>
      </v:shape>
    </w:pict>
  </w:numPicBullet>
  <w:numPicBullet w:numPicBulletId="3">
    <w:pict>
      <v:shape id="_x0000_i1222" type="#_x0000_t75" style="width:30pt;height:24pt" o:bullet="t">
        <v:imagedata r:id="rId4" o:title="info1"/>
      </v:shape>
    </w:pict>
  </w:numPicBullet>
  <w:abstractNum w:abstractNumId="0" w15:restartNumberingAfterBreak="0">
    <w:nsid w:val="04740BBE"/>
    <w:multiLevelType w:val="hybridMultilevel"/>
    <w:tmpl w:val="0A861D28"/>
    <w:lvl w:ilvl="0" w:tplc="07CEE086">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DE28AA"/>
    <w:multiLevelType w:val="multilevel"/>
    <w:tmpl w:val="E74601CE"/>
    <w:lvl w:ilvl="0">
      <w:start w:val="1"/>
      <w:numFmt w:val="decimal"/>
      <w:pStyle w:val="LDHandlungsschritt"/>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2" w15:restartNumberingAfterBreak="0">
    <w:nsid w:val="0CFA1064"/>
    <w:multiLevelType w:val="multilevel"/>
    <w:tmpl w:val="02F6D402"/>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F381AA9"/>
    <w:multiLevelType w:val="hybridMultilevel"/>
    <w:tmpl w:val="E424F634"/>
    <w:lvl w:ilvl="0" w:tplc="BF62909C">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4F40129"/>
    <w:multiLevelType w:val="hybridMultilevel"/>
    <w:tmpl w:val="3AAC2712"/>
    <w:lvl w:ilvl="0" w:tplc="B70A712C">
      <w:start w:val="1"/>
      <w:numFmt w:val="bullet"/>
      <w:pStyle w:val="auflistung"/>
      <w:lvlText w:val=""/>
      <w:lvlJc w:val="left"/>
      <w:pPr>
        <w:ind w:left="920" w:hanging="360"/>
      </w:pPr>
      <w:rPr>
        <w:rFonts w:ascii="Wingdings" w:hAnsi="Wingdings" w:hint="default"/>
      </w:rPr>
    </w:lvl>
    <w:lvl w:ilvl="1" w:tplc="04070003" w:tentative="1">
      <w:start w:val="1"/>
      <w:numFmt w:val="bullet"/>
      <w:lvlText w:val="o"/>
      <w:lvlJc w:val="left"/>
      <w:pPr>
        <w:ind w:left="1640" w:hanging="360"/>
      </w:pPr>
      <w:rPr>
        <w:rFonts w:ascii="Courier New" w:hAnsi="Courier New" w:cs="Courier New" w:hint="default"/>
      </w:rPr>
    </w:lvl>
    <w:lvl w:ilvl="2" w:tplc="04070005" w:tentative="1">
      <w:start w:val="1"/>
      <w:numFmt w:val="bullet"/>
      <w:lvlText w:val=""/>
      <w:lvlJc w:val="left"/>
      <w:pPr>
        <w:ind w:left="2360" w:hanging="360"/>
      </w:pPr>
      <w:rPr>
        <w:rFonts w:ascii="Wingdings" w:hAnsi="Wingdings" w:hint="default"/>
      </w:rPr>
    </w:lvl>
    <w:lvl w:ilvl="3" w:tplc="04070001" w:tentative="1">
      <w:start w:val="1"/>
      <w:numFmt w:val="bullet"/>
      <w:lvlText w:val=""/>
      <w:lvlJc w:val="left"/>
      <w:pPr>
        <w:ind w:left="3080" w:hanging="360"/>
      </w:pPr>
      <w:rPr>
        <w:rFonts w:ascii="Symbol" w:hAnsi="Symbol" w:hint="default"/>
      </w:rPr>
    </w:lvl>
    <w:lvl w:ilvl="4" w:tplc="04070003" w:tentative="1">
      <w:start w:val="1"/>
      <w:numFmt w:val="bullet"/>
      <w:lvlText w:val="o"/>
      <w:lvlJc w:val="left"/>
      <w:pPr>
        <w:ind w:left="3800" w:hanging="360"/>
      </w:pPr>
      <w:rPr>
        <w:rFonts w:ascii="Courier New" w:hAnsi="Courier New" w:cs="Courier New" w:hint="default"/>
      </w:rPr>
    </w:lvl>
    <w:lvl w:ilvl="5" w:tplc="04070005" w:tentative="1">
      <w:start w:val="1"/>
      <w:numFmt w:val="bullet"/>
      <w:lvlText w:val=""/>
      <w:lvlJc w:val="left"/>
      <w:pPr>
        <w:ind w:left="4520" w:hanging="360"/>
      </w:pPr>
      <w:rPr>
        <w:rFonts w:ascii="Wingdings" w:hAnsi="Wingdings" w:hint="default"/>
      </w:rPr>
    </w:lvl>
    <w:lvl w:ilvl="6" w:tplc="04070001" w:tentative="1">
      <w:start w:val="1"/>
      <w:numFmt w:val="bullet"/>
      <w:lvlText w:val=""/>
      <w:lvlJc w:val="left"/>
      <w:pPr>
        <w:ind w:left="5240" w:hanging="360"/>
      </w:pPr>
      <w:rPr>
        <w:rFonts w:ascii="Symbol" w:hAnsi="Symbol" w:hint="default"/>
      </w:rPr>
    </w:lvl>
    <w:lvl w:ilvl="7" w:tplc="04070003" w:tentative="1">
      <w:start w:val="1"/>
      <w:numFmt w:val="bullet"/>
      <w:lvlText w:val="o"/>
      <w:lvlJc w:val="left"/>
      <w:pPr>
        <w:ind w:left="5960" w:hanging="360"/>
      </w:pPr>
      <w:rPr>
        <w:rFonts w:ascii="Courier New" w:hAnsi="Courier New" w:cs="Courier New" w:hint="default"/>
      </w:rPr>
    </w:lvl>
    <w:lvl w:ilvl="8" w:tplc="04070005" w:tentative="1">
      <w:start w:val="1"/>
      <w:numFmt w:val="bullet"/>
      <w:lvlText w:val=""/>
      <w:lvlJc w:val="left"/>
      <w:pPr>
        <w:ind w:left="6680" w:hanging="360"/>
      </w:pPr>
      <w:rPr>
        <w:rFonts w:ascii="Wingdings" w:hAnsi="Wingdings" w:hint="default"/>
      </w:rPr>
    </w:lvl>
  </w:abstractNum>
  <w:abstractNum w:abstractNumId="5" w15:restartNumberingAfterBreak="0">
    <w:nsid w:val="16A6003B"/>
    <w:multiLevelType w:val="hybridMultilevel"/>
    <w:tmpl w:val="4E847EEA"/>
    <w:lvl w:ilvl="0" w:tplc="FE34C2A8">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EC5817"/>
    <w:multiLevelType w:val="hybridMultilevel"/>
    <w:tmpl w:val="5C92B1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7" w15:restartNumberingAfterBreak="0">
    <w:nsid w:val="38DF0CDF"/>
    <w:multiLevelType w:val="multilevel"/>
    <w:tmpl w:val="B9FCA69A"/>
    <w:styleLink w:val="Formatvorlage1"/>
    <w:lvl w:ilvl="0">
      <w:start w:val="1"/>
      <w:numFmt w:val="decimal"/>
      <w:lvlText w:val="%1."/>
      <w:lvlJc w:val="left"/>
      <w:pPr>
        <w:ind w:left="397" w:hanging="397"/>
      </w:pPr>
      <w:rPr>
        <w:rFonts w:hint="default"/>
        <w:b w:val="0"/>
        <w:color w:val="auto"/>
      </w:rPr>
    </w:lvl>
    <w:lvl w:ilvl="1">
      <w:start w:val="1"/>
      <w:numFmt w:val="lowerLetter"/>
      <w:lvlText w:val="%2."/>
      <w:lvlJc w:val="left"/>
      <w:pPr>
        <w:ind w:left="1248" w:hanging="397"/>
      </w:pPr>
      <w:rPr>
        <w:rFonts w:hint="default"/>
      </w:rPr>
    </w:lvl>
    <w:lvl w:ilvl="2">
      <w:start w:val="1"/>
      <w:numFmt w:val="lowerRoman"/>
      <w:lvlText w:val="%3."/>
      <w:lvlJc w:val="right"/>
      <w:pPr>
        <w:ind w:left="2099" w:hanging="397"/>
      </w:pPr>
      <w:rPr>
        <w:rFonts w:hint="default"/>
      </w:rPr>
    </w:lvl>
    <w:lvl w:ilvl="3">
      <w:start w:val="1"/>
      <w:numFmt w:val="decimal"/>
      <w:lvlText w:val="%4."/>
      <w:lvlJc w:val="left"/>
      <w:pPr>
        <w:ind w:left="2950" w:hanging="397"/>
      </w:pPr>
      <w:rPr>
        <w:rFonts w:hint="default"/>
      </w:rPr>
    </w:lvl>
    <w:lvl w:ilvl="4">
      <w:start w:val="1"/>
      <w:numFmt w:val="lowerLetter"/>
      <w:lvlText w:val="%5."/>
      <w:lvlJc w:val="left"/>
      <w:pPr>
        <w:ind w:left="3801" w:hanging="397"/>
      </w:pPr>
      <w:rPr>
        <w:rFonts w:hint="default"/>
      </w:rPr>
    </w:lvl>
    <w:lvl w:ilvl="5">
      <w:start w:val="1"/>
      <w:numFmt w:val="lowerRoman"/>
      <w:lvlText w:val="%6."/>
      <w:lvlJc w:val="right"/>
      <w:pPr>
        <w:ind w:left="4652" w:hanging="397"/>
      </w:pPr>
      <w:rPr>
        <w:rFonts w:hint="default"/>
      </w:rPr>
    </w:lvl>
    <w:lvl w:ilvl="6">
      <w:start w:val="1"/>
      <w:numFmt w:val="decimal"/>
      <w:lvlText w:val="%7."/>
      <w:lvlJc w:val="left"/>
      <w:pPr>
        <w:ind w:left="5503" w:hanging="397"/>
      </w:pPr>
      <w:rPr>
        <w:rFonts w:hint="default"/>
      </w:rPr>
    </w:lvl>
    <w:lvl w:ilvl="7">
      <w:start w:val="1"/>
      <w:numFmt w:val="lowerLetter"/>
      <w:lvlText w:val="%8."/>
      <w:lvlJc w:val="left"/>
      <w:pPr>
        <w:ind w:left="6354" w:hanging="397"/>
      </w:pPr>
      <w:rPr>
        <w:rFonts w:hint="default"/>
      </w:rPr>
    </w:lvl>
    <w:lvl w:ilvl="8">
      <w:start w:val="1"/>
      <w:numFmt w:val="lowerRoman"/>
      <w:lvlText w:val="%9."/>
      <w:lvlJc w:val="right"/>
      <w:pPr>
        <w:ind w:left="7205" w:hanging="397"/>
      </w:pPr>
      <w:rPr>
        <w:rFonts w:hint="default"/>
      </w:rPr>
    </w:lvl>
  </w:abstractNum>
  <w:abstractNum w:abstractNumId="8" w15:restartNumberingAfterBreak="0">
    <w:nsid w:val="3B21170C"/>
    <w:multiLevelType w:val="hybridMultilevel"/>
    <w:tmpl w:val="07F00436"/>
    <w:lvl w:ilvl="0" w:tplc="C7DA82C8">
      <w:start w:val="1"/>
      <w:numFmt w:val="bullet"/>
      <w:pStyle w:val="LDAchtung"/>
      <w:lvlText w:val=""/>
      <w:lvlPicBulletId w:val="0"/>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9" w15:restartNumberingAfterBreak="0">
    <w:nsid w:val="408C7012"/>
    <w:multiLevelType w:val="hybridMultilevel"/>
    <w:tmpl w:val="41941C90"/>
    <w:lvl w:ilvl="0" w:tplc="46E886F8">
      <w:start w:val="1"/>
      <w:numFmt w:val="decimal"/>
      <w:pStyle w:val="Aufzhlungnummerisch"/>
      <w:lvlText w:val="%1."/>
      <w:lvlJc w:val="left"/>
      <w:pPr>
        <w:ind w:left="8299" w:hanging="360"/>
      </w:pPr>
      <w:rPr>
        <w:b w:val="0"/>
        <w:color w:val="auto"/>
      </w:rPr>
    </w:lvl>
    <w:lvl w:ilvl="1" w:tplc="04070019">
      <w:start w:val="1"/>
      <w:numFmt w:val="lowerLetter"/>
      <w:lvlText w:val="%2."/>
      <w:lvlJc w:val="left"/>
      <w:pPr>
        <w:ind w:left="4985" w:hanging="360"/>
      </w:pPr>
    </w:lvl>
    <w:lvl w:ilvl="2" w:tplc="0407001B" w:tentative="1">
      <w:start w:val="1"/>
      <w:numFmt w:val="lowerRoman"/>
      <w:lvlText w:val="%3."/>
      <w:lvlJc w:val="right"/>
      <w:pPr>
        <w:ind w:left="5705" w:hanging="180"/>
      </w:pPr>
    </w:lvl>
    <w:lvl w:ilvl="3" w:tplc="0407000F" w:tentative="1">
      <w:start w:val="1"/>
      <w:numFmt w:val="decimal"/>
      <w:lvlText w:val="%4."/>
      <w:lvlJc w:val="left"/>
      <w:pPr>
        <w:ind w:left="6425" w:hanging="360"/>
      </w:pPr>
    </w:lvl>
    <w:lvl w:ilvl="4" w:tplc="04070019" w:tentative="1">
      <w:start w:val="1"/>
      <w:numFmt w:val="lowerLetter"/>
      <w:lvlText w:val="%5."/>
      <w:lvlJc w:val="left"/>
      <w:pPr>
        <w:ind w:left="7145" w:hanging="360"/>
      </w:pPr>
    </w:lvl>
    <w:lvl w:ilvl="5" w:tplc="0407001B" w:tentative="1">
      <w:start w:val="1"/>
      <w:numFmt w:val="lowerRoman"/>
      <w:lvlText w:val="%6."/>
      <w:lvlJc w:val="right"/>
      <w:pPr>
        <w:ind w:left="7865" w:hanging="180"/>
      </w:pPr>
    </w:lvl>
    <w:lvl w:ilvl="6" w:tplc="0407000F" w:tentative="1">
      <w:start w:val="1"/>
      <w:numFmt w:val="decimal"/>
      <w:lvlText w:val="%7."/>
      <w:lvlJc w:val="left"/>
      <w:pPr>
        <w:ind w:left="8585" w:hanging="360"/>
      </w:pPr>
    </w:lvl>
    <w:lvl w:ilvl="7" w:tplc="04070019" w:tentative="1">
      <w:start w:val="1"/>
      <w:numFmt w:val="lowerLetter"/>
      <w:lvlText w:val="%8."/>
      <w:lvlJc w:val="left"/>
      <w:pPr>
        <w:ind w:left="9305" w:hanging="360"/>
      </w:pPr>
    </w:lvl>
    <w:lvl w:ilvl="8" w:tplc="0407001B" w:tentative="1">
      <w:start w:val="1"/>
      <w:numFmt w:val="lowerRoman"/>
      <w:lvlText w:val="%9."/>
      <w:lvlJc w:val="right"/>
      <w:pPr>
        <w:ind w:left="10025" w:hanging="180"/>
      </w:pPr>
    </w:lvl>
  </w:abstractNum>
  <w:abstractNum w:abstractNumId="10" w15:restartNumberingAfterBreak="0">
    <w:nsid w:val="4106388A"/>
    <w:multiLevelType w:val="hybridMultilevel"/>
    <w:tmpl w:val="6526BBBE"/>
    <w:lvl w:ilvl="0" w:tplc="6BFC05F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2BF54AA"/>
    <w:multiLevelType w:val="hybridMultilevel"/>
    <w:tmpl w:val="7B6C56C8"/>
    <w:lvl w:ilvl="0" w:tplc="07269494">
      <w:start w:val="1"/>
      <w:numFmt w:val="bullet"/>
      <w:pStyle w:val="LDAufgabenliste"/>
      <w:lvlText w:val=""/>
      <w:lvlPicBulletId w:val="2"/>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45341FD2"/>
    <w:multiLevelType w:val="hybridMultilevel"/>
    <w:tmpl w:val="31AE6558"/>
    <w:lvl w:ilvl="0" w:tplc="3C38B1E4">
      <w:start w:val="1"/>
      <w:numFmt w:val="bullet"/>
      <w:pStyle w:val="LDTIPP"/>
      <w:lvlText w:val=""/>
      <w:lvlPicBulletId w:val="1"/>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3" w15:restartNumberingAfterBreak="0">
    <w:nsid w:val="4A031F2F"/>
    <w:multiLevelType w:val="multilevel"/>
    <w:tmpl w:val="A6524842"/>
    <w:lvl w:ilvl="0">
      <w:start w:val="1"/>
      <w:numFmt w:val="bullet"/>
      <w:lvlText w:val=""/>
      <w:lvlJc w:val="left"/>
      <w:pPr>
        <w:ind w:left="360" w:hanging="360"/>
      </w:pPr>
      <w:rPr>
        <w:rFonts w:ascii="Wingdings" w:hAnsi="Wingdings" w:hint="default"/>
        <w:color w:val="C0000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0396AA8"/>
    <w:multiLevelType w:val="hybridMultilevel"/>
    <w:tmpl w:val="467C862A"/>
    <w:lvl w:ilvl="0" w:tplc="96AA74FA">
      <w:start w:val="1"/>
      <w:numFmt w:val="bullet"/>
      <w:pStyle w:val="LDHinweis"/>
      <w:lvlText w:val=""/>
      <w:lvlPicBulletId w:val="3"/>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5" w15:restartNumberingAfterBreak="0">
    <w:nsid w:val="61110157"/>
    <w:multiLevelType w:val="hybridMultilevel"/>
    <w:tmpl w:val="8780B766"/>
    <w:lvl w:ilvl="0" w:tplc="5DC24938">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1C57F6F"/>
    <w:multiLevelType w:val="hybridMultilevel"/>
    <w:tmpl w:val="CD363406"/>
    <w:lvl w:ilvl="0" w:tplc="19E832DA">
      <w:numFmt w:val="bullet"/>
      <w:pStyle w:val="Listenabsatzeingerckt"/>
      <w:lvlText w:val="-"/>
      <w:lvlJc w:val="left"/>
      <w:pPr>
        <w:ind w:left="502" w:hanging="360"/>
      </w:pPr>
      <w:rPr>
        <w:rFonts w:ascii="Arial" w:eastAsiaTheme="minorHAnsi" w:hAnsi="Arial" w:cs="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7" w15:restartNumberingAfterBreak="0">
    <w:nsid w:val="62911A9E"/>
    <w:multiLevelType w:val="hybridMultilevel"/>
    <w:tmpl w:val="F0C67C50"/>
    <w:lvl w:ilvl="0" w:tplc="A4EC6BA2">
      <w:start w:val="1"/>
      <w:numFmt w:val="bullet"/>
      <w:pStyle w:val="Auflistung0"/>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90B192A"/>
    <w:multiLevelType w:val="hybridMultilevel"/>
    <w:tmpl w:val="42FAF52A"/>
    <w:lvl w:ilvl="0" w:tplc="14FC55C0">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19" w15:restartNumberingAfterBreak="0">
    <w:nsid w:val="6DE52761"/>
    <w:multiLevelType w:val="hybridMultilevel"/>
    <w:tmpl w:val="46408A9A"/>
    <w:lvl w:ilvl="0" w:tplc="1518C182">
      <w:start w:val="1"/>
      <w:numFmt w:val="bullet"/>
      <w:lvlText w:val=""/>
      <w:lvlJc w:val="left"/>
      <w:pPr>
        <w:ind w:left="1474" w:hanging="453"/>
      </w:pPr>
      <w:rPr>
        <w:rFonts w:ascii="Wingdings" w:hAnsi="Wingdings" w:hint="default"/>
        <w:color w:val="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0"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34A2E9C"/>
    <w:multiLevelType w:val="hybridMultilevel"/>
    <w:tmpl w:val="10608FC0"/>
    <w:lvl w:ilvl="0" w:tplc="A1D4B2BA">
      <w:start w:val="10"/>
      <w:numFmt w:val="decimal"/>
      <w:pStyle w:val="LDHandlungsschritteab10"/>
      <w:lvlText w:val="%1."/>
      <w:lvlJc w:val="left"/>
      <w:pPr>
        <w:ind w:left="1429" w:hanging="360"/>
      </w:pPr>
      <w:rPr>
        <w:rFonts w:hint="default"/>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2" w15:restartNumberingAfterBreak="0">
    <w:nsid w:val="79FF0E1F"/>
    <w:multiLevelType w:val="multilevel"/>
    <w:tmpl w:val="397CC35A"/>
    <w:lvl w:ilvl="0">
      <w:start w:val="1"/>
      <w:numFmt w:val="decimal"/>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2998915">
    <w:abstractNumId w:val="9"/>
  </w:num>
  <w:num w:numId="2" w16cid:durableId="1015234788">
    <w:abstractNumId w:val="2"/>
  </w:num>
  <w:num w:numId="3" w16cid:durableId="532033702">
    <w:abstractNumId w:val="4"/>
  </w:num>
  <w:num w:numId="4" w16cid:durableId="886911573">
    <w:abstractNumId w:val="17"/>
  </w:num>
  <w:num w:numId="5" w16cid:durableId="263728987">
    <w:abstractNumId w:val="14"/>
  </w:num>
  <w:num w:numId="6" w16cid:durableId="957445090">
    <w:abstractNumId w:val="8"/>
  </w:num>
  <w:num w:numId="7" w16cid:durableId="16394454">
    <w:abstractNumId w:val="12"/>
  </w:num>
  <w:num w:numId="8" w16cid:durableId="821000114">
    <w:abstractNumId w:val="20"/>
  </w:num>
  <w:num w:numId="9" w16cid:durableId="1176729038">
    <w:abstractNumId w:val="11"/>
  </w:num>
  <w:num w:numId="10" w16cid:durableId="2095932089">
    <w:abstractNumId w:val="16"/>
  </w:num>
  <w:num w:numId="11" w16cid:durableId="162033060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29926395">
    <w:abstractNumId w:val="22"/>
    <w:lvlOverride w:ilvl="0">
      <w:startOverride w:val="1"/>
    </w:lvlOverride>
  </w:num>
  <w:num w:numId="13" w16cid:durableId="11240345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398059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610401">
    <w:abstractNumId w:val="21"/>
  </w:num>
  <w:num w:numId="16" w16cid:durableId="1906791261">
    <w:abstractNumId w:val="7"/>
  </w:num>
  <w:num w:numId="17" w16cid:durableId="1635214943">
    <w:abstractNumId w:val="15"/>
  </w:num>
  <w:num w:numId="18" w16cid:durableId="340278231">
    <w:abstractNumId w:val="1"/>
  </w:num>
  <w:num w:numId="19" w16cid:durableId="958488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11573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272199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43845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05895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49782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71704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47015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0704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8982672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3533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85104867">
    <w:abstractNumId w:val="19"/>
  </w:num>
  <w:num w:numId="31" w16cid:durableId="478763129">
    <w:abstractNumId w:val="18"/>
  </w:num>
  <w:num w:numId="32" w16cid:durableId="679504061">
    <w:abstractNumId w:val="0"/>
  </w:num>
  <w:num w:numId="33" w16cid:durableId="836111601">
    <w:abstractNumId w:val="3"/>
  </w:num>
  <w:num w:numId="34" w16cid:durableId="763191427">
    <w:abstractNumId w:val="13"/>
  </w:num>
  <w:num w:numId="35" w16cid:durableId="60301123">
    <w:abstractNumId w:val="5"/>
  </w:num>
  <w:num w:numId="36" w16cid:durableId="1472287891">
    <w:abstractNumId w:val="19"/>
    <w:lvlOverride w:ilvl="0">
      <w:startOverride w:val="1"/>
    </w:lvlOverride>
  </w:num>
  <w:num w:numId="37" w16cid:durableId="117991029">
    <w:abstractNumId w:val="19"/>
    <w:lvlOverride w:ilvl="0">
      <w:startOverride w:val="1"/>
    </w:lvlOverride>
  </w:num>
  <w:num w:numId="38" w16cid:durableId="1863319788">
    <w:abstractNumId w:val="19"/>
    <w:lvlOverride w:ilvl="0">
      <w:startOverride w:val="1"/>
    </w:lvlOverride>
  </w:num>
  <w:num w:numId="39" w16cid:durableId="1060907837">
    <w:abstractNumId w:val="19"/>
    <w:lvlOverride w:ilvl="0">
      <w:startOverride w:val="1"/>
    </w:lvlOverride>
  </w:num>
  <w:num w:numId="40" w16cid:durableId="127357598">
    <w:abstractNumId w:val="19"/>
    <w:lvlOverride w:ilvl="0">
      <w:startOverride w:val="1"/>
    </w:lvlOverride>
  </w:num>
  <w:num w:numId="41" w16cid:durableId="754471887">
    <w:abstractNumId w:val="6"/>
  </w:num>
  <w:num w:numId="42" w16cid:durableId="1036276708">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llig, Ricarda (HMKB)">
    <w15:presenceInfo w15:providerId="AD" w15:userId="S-1-5-21-3365863304-72330373-946326852-991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532"/>
    <w:rsid w:val="00000630"/>
    <w:rsid w:val="00000D21"/>
    <w:rsid w:val="000020FE"/>
    <w:rsid w:val="000059CD"/>
    <w:rsid w:val="00006BC8"/>
    <w:rsid w:val="00007ABC"/>
    <w:rsid w:val="00010647"/>
    <w:rsid w:val="00010CD2"/>
    <w:rsid w:val="0001278D"/>
    <w:rsid w:val="00012912"/>
    <w:rsid w:val="00012BA6"/>
    <w:rsid w:val="000137EB"/>
    <w:rsid w:val="00014DDE"/>
    <w:rsid w:val="000154D4"/>
    <w:rsid w:val="0001640A"/>
    <w:rsid w:val="00016505"/>
    <w:rsid w:val="00021DB7"/>
    <w:rsid w:val="000227D8"/>
    <w:rsid w:val="000243B3"/>
    <w:rsid w:val="000246FE"/>
    <w:rsid w:val="000253D8"/>
    <w:rsid w:val="00026B0E"/>
    <w:rsid w:val="0003070B"/>
    <w:rsid w:val="00031F0E"/>
    <w:rsid w:val="000323AA"/>
    <w:rsid w:val="00034232"/>
    <w:rsid w:val="0003558D"/>
    <w:rsid w:val="00036B07"/>
    <w:rsid w:val="00036F91"/>
    <w:rsid w:val="000424B5"/>
    <w:rsid w:val="000446B7"/>
    <w:rsid w:val="0004494D"/>
    <w:rsid w:val="00045138"/>
    <w:rsid w:val="00045C03"/>
    <w:rsid w:val="00046BCE"/>
    <w:rsid w:val="000472E1"/>
    <w:rsid w:val="000525E6"/>
    <w:rsid w:val="000542C6"/>
    <w:rsid w:val="000542DC"/>
    <w:rsid w:val="00062A4C"/>
    <w:rsid w:val="00062B59"/>
    <w:rsid w:val="00065592"/>
    <w:rsid w:val="000674FC"/>
    <w:rsid w:val="000679DE"/>
    <w:rsid w:val="00070F6C"/>
    <w:rsid w:val="0007182B"/>
    <w:rsid w:val="00072097"/>
    <w:rsid w:val="000723B7"/>
    <w:rsid w:val="0007383D"/>
    <w:rsid w:val="0007562E"/>
    <w:rsid w:val="00076476"/>
    <w:rsid w:val="000807EC"/>
    <w:rsid w:val="0008293A"/>
    <w:rsid w:val="000852EA"/>
    <w:rsid w:val="00090FA5"/>
    <w:rsid w:val="000929F1"/>
    <w:rsid w:val="000934E4"/>
    <w:rsid w:val="00093DF3"/>
    <w:rsid w:val="000959C0"/>
    <w:rsid w:val="000A0F2E"/>
    <w:rsid w:val="000A324F"/>
    <w:rsid w:val="000A3902"/>
    <w:rsid w:val="000A3D21"/>
    <w:rsid w:val="000A3D60"/>
    <w:rsid w:val="000A4CF9"/>
    <w:rsid w:val="000A62C2"/>
    <w:rsid w:val="000A6DF0"/>
    <w:rsid w:val="000A79FC"/>
    <w:rsid w:val="000B03AD"/>
    <w:rsid w:val="000B1815"/>
    <w:rsid w:val="000B3A0D"/>
    <w:rsid w:val="000C0B5A"/>
    <w:rsid w:val="000C1579"/>
    <w:rsid w:val="000C26CD"/>
    <w:rsid w:val="000C3616"/>
    <w:rsid w:val="000C3BAA"/>
    <w:rsid w:val="000C4734"/>
    <w:rsid w:val="000C4C6D"/>
    <w:rsid w:val="000C7675"/>
    <w:rsid w:val="000D0594"/>
    <w:rsid w:val="000D280C"/>
    <w:rsid w:val="000D32CD"/>
    <w:rsid w:val="000D3F9C"/>
    <w:rsid w:val="000D40DE"/>
    <w:rsid w:val="000D4331"/>
    <w:rsid w:val="000D48CD"/>
    <w:rsid w:val="000D5D1D"/>
    <w:rsid w:val="000D7E8F"/>
    <w:rsid w:val="000E02D7"/>
    <w:rsid w:val="000E0E7D"/>
    <w:rsid w:val="000E1ECE"/>
    <w:rsid w:val="000E47D7"/>
    <w:rsid w:val="000E542D"/>
    <w:rsid w:val="000E6117"/>
    <w:rsid w:val="000F07E1"/>
    <w:rsid w:val="000F74B6"/>
    <w:rsid w:val="000F7EDA"/>
    <w:rsid w:val="00100016"/>
    <w:rsid w:val="00103B9C"/>
    <w:rsid w:val="001112CA"/>
    <w:rsid w:val="00112E0A"/>
    <w:rsid w:val="001140BB"/>
    <w:rsid w:val="001162E2"/>
    <w:rsid w:val="001177EF"/>
    <w:rsid w:val="00127F1F"/>
    <w:rsid w:val="0013004A"/>
    <w:rsid w:val="0013318E"/>
    <w:rsid w:val="00133ACC"/>
    <w:rsid w:val="00137CF7"/>
    <w:rsid w:val="00140998"/>
    <w:rsid w:val="00143B72"/>
    <w:rsid w:val="00150803"/>
    <w:rsid w:val="00150D4E"/>
    <w:rsid w:val="00151519"/>
    <w:rsid w:val="001515F5"/>
    <w:rsid w:val="001521D5"/>
    <w:rsid w:val="00153958"/>
    <w:rsid w:val="00154764"/>
    <w:rsid w:val="0015543F"/>
    <w:rsid w:val="00156B43"/>
    <w:rsid w:val="00162AB1"/>
    <w:rsid w:val="00163AF0"/>
    <w:rsid w:val="00164702"/>
    <w:rsid w:val="001658DC"/>
    <w:rsid w:val="001667D9"/>
    <w:rsid w:val="001679B5"/>
    <w:rsid w:val="001717AB"/>
    <w:rsid w:val="00171B1C"/>
    <w:rsid w:val="001720E0"/>
    <w:rsid w:val="00172A4D"/>
    <w:rsid w:val="0017453A"/>
    <w:rsid w:val="00175E27"/>
    <w:rsid w:val="00175F29"/>
    <w:rsid w:val="00176400"/>
    <w:rsid w:val="00176527"/>
    <w:rsid w:val="001776BF"/>
    <w:rsid w:val="00182EA2"/>
    <w:rsid w:val="00182ED5"/>
    <w:rsid w:val="001832A8"/>
    <w:rsid w:val="001832E4"/>
    <w:rsid w:val="0018580A"/>
    <w:rsid w:val="00185FBE"/>
    <w:rsid w:val="0018630F"/>
    <w:rsid w:val="0019049D"/>
    <w:rsid w:val="00191AAC"/>
    <w:rsid w:val="001933F2"/>
    <w:rsid w:val="00193534"/>
    <w:rsid w:val="00195310"/>
    <w:rsid w:val="00195CA2"/>
    <w:rsid w:val="001960C3"/>
    <w:rsid w:val="00196875"/>
    <w:rsid w:val="00196DB2"/>
    <w:rsid w:val="001979DC"/>
    <w:rsid w:val="001A26BA"/>
    <w:rsid w:val="001A26CC"/>
    <w:rsid w:val="001A2E45"/>
    <w:rsid w:val="001A4476"/>
    <w:rsid w:val="001A4752"/>
    <w:rsid w:val="001A49FE"/>
    <w:rsid w:val="001A5623"/>
    <w:rsid w:val="001A7730"/>
    <w:rsid w:val="001B00E8"/>
    <w:rsid w:val="001B0591"/>
    <w:rsid w:val="001B07FA"/>
    <w:rsid w:val="001B26F4"/>
    <w:rsid w:val="001B3C37"/>
    <w:rsid w:val="001B424A"/>
    <w:rsid w:val="001B518C"/>
    <w:rsid w:val="001B6697"/>
    <w:rsid w:val="001B6CD8"/>
    <w:rsid w:val="001C03A2"/>
    <w:rsid w:val="001C3EC9"/>
    <w:rsid w:val="001C42C3"/>
    <w:rsid w:val="001C499C"/>
    <w:rsid w:val="001C6D78"/>
    <w:rsid w:val="001C7CDB"/>
    <w:rsid w:val="001D08DA"/>
    <w:rsid w:val="001D1BFC"/>
    <w:rsid w:val="001D6278"/>
    <w:rsid w:val="001D6BE6"/>
    <w:rsid w:val="001E0759"/>
    <w:rsid w:val="001E1D3B"/>
    <w:rsid w:val="001E2AD4"/>
    <w:rsid w:val="001E30A2"/>
    <w:rsid w:val="001E3259"/>
    <w:rsid w:val="001E3425"/>
    <w:rsid w:val="001E5F05"/>
    <w:rsid w:val="001E66AE"/>
    <w:rsid w:val="001E7977"/>
    <w:rsid w:val="001F08DA"/>
    <w:rsid w:val="001F13BB"/>
    <w:rsid w:val="001F4E3B"/>
    <w:rsid w:val="001F5FE3"/>
    <w:rsid w:val="001F6702"/>
    <w:rsid w:val="001F6DAA"/>
    <w:rsid w:val="001F7FEF"/>
    <w:rsid w:val="0020093C"/>
    <w:rsid w:val="00201A1E"/>
    <w:rsid w:val="00203C62"/>
    <w:rsid w:val="00211286"/>
    <w:rsid w:val="002131F1"/>
    <w:rsid w:val="00217E8A"/>
    <w:rsid w:val="00222571"/>
    <w:rsid w:val="00222C0D"/>
    <w:rsid w:val="0022603D"/>
    <w:rsid w:val="00227D5D"/>
    <w:rsid w:val="002317EE"/>
    <w:rsid w:val="002331CD"/>
    <w:rsid w:val="00233F60"/>
    <w:rsid w:val="00237040"/>
    <w:rsid w:val="00240CCD"/>
    <w:rsid w:val="00241436"/>
    <w:rsid w:val="00242031"/>
    <w:rsid w:val="0024701F"/>
    <w:rsid w:val="00247B99"/>
    <w:rsid w:val="0025152A"/>
    <w:rsid w:val="002539F8"/>
    <w:rsid w:val="00254223"/>
    <w:rsid w:val="00254407"/>
    <w:rsid w:val="00255E05"/>
    <w:rsid w:val="002577DD"/>
    <w:rsid w:val="00262EEE"/>
    <w:rsid w:val="002635FF"/>
    <w:rsid w:val="00263C55"/>
    <w:rsid w:val="00264E2B"/>
    <w:rsid w:val="00265046"/>
    <w:rsid w:val="0026656E"/>
    <w:rsid w:val="00267246"/>
    <w:rsid w:val="00270990"/>
    <w:rsid w:val="002761F4"/>
    <w:rsid w:val="00277EB0"/>
    <w:rsid w:val="00282810"/>
    <w:rsid w:val="0028384F"/>
    <w:rsid w:val="00284245"/>
    <w:rsid w:val="002900FC"/>
    <w:rsid w:val="00293734"/>
    <w:rsid w:val="00296AD9"/>
    <w:rsid w:val="002971B0"/>
    <w:rsid w:val="002A0C08"/>
    <w:rsid w:val="002A165A"/>
    <w:rsid w:val="002A2E0B"/>
    <w:rsid w:val="002A31A5"/>
    <w:rsid w:val="002A3DF2"/>
    <w:rsid w:val="002A3FE2"/>
    <w:rsid w:val="002A4EC4"/>
    <w:rsid w:val="002A7651"/>
    <w:rsid w:val="002B0C26"/>
    <w:rsid w:val="002B4065"/>
    <w:rsid w:val="002B5400"/>
    <w:rsid w:val="002B6193"/>
    <w:rsid w:val="002C73AD"/>
    <w:rsid w:val="002D01A8"/>
    <w:rsid w:val="002D2E2F"/>
    <w:rsid w:val="002D2FDB"/>
    <w:rsid w:val="002D384B"/>
    <w:rsid w:val="002E10CC"/>
    <w:rsid w:val="002E5106"/>
    <w:rsid w:val="002E67B6"/>
    <w:rsid w:val="002E68DA"/>
    <w:rsid w:val="002F13DA"/>
    <w:rsid w:val="002F1D3E"/>
    <w:rsid w:val="002F4BEC"/>
    <w:rsid w:val="002F5951"/>
    <w:rsid w:val="00300F03"/>
    <w:rsid w:val="003010EF"/>
    <w:rsid w:val="003018A4"/>
    <w:rsid w:val="00301AF4"/>
    <w:rsid w:val="0030618F"/>
    <w:rsid w:val="003119C2"/>
    <w:rsid w:val="0031742F"/>
    <w:rsid w:val="00320B4F"/>
    <w:rsid w:val="0032265F"/>
    <w:rsid w:val="00322BD2"/>
    <w:rsid w:val="00322D36"/>
    <w:rsid w:val="0032469A"/>
    <w:rsid w:val="00324971"/>
    <w:rsid w:val="00325602"/>
    <w:rsid w:val="00325BF4"/>
    <w:rsid w:val="00326487"/>
    <w:rsid w:val="003308E8"/>
    <w:rsid w:val="00334887"/>
    <w:rsid w:val="00336DB4"/>
    <w:rsid w:val="003404CF"/>
    <w:rsid w:val="003406F2"/>
    <w:rsid w:val="00340F3B"/>
    <w:rsid w:val="0034516A"/>
    <w:rsid w:val="003453B2"/>
    <w:rsid w:val="00347555"/>
    <w:rsid w:val="003526C2"/>
    <w:rsid w:val="00352DAB"/>
    <w:rsid w:val="00357B3A"/>
    <w:rsid w:val="00360FF0"/>
    <w:rsid w:val="00361737"/>
    <w:rsid w:val="00362B79"/>
    <w:rsid w:val="003632E9"/>
    <w:rsid w:val="0036513C"/>
    <w:rsid w:val="00366CFC"/>
    <w:rsid w:val="00366D8C"/>
    <w:rsid w:val="00370953"/>
    <w:rsid w:val="00372665"/>
    <w:rsid w:val="00377B26"/>
    <w:rsid w:val="00383EFA"/>
    <w:rsid w:val="003869B5"/>
    <w:rsid w:val="00390858"/>
    <w:rsid w:val="00391A35"/>
    <w:rsid w:val="00392665"/>
    <w:rsid w:val="00393474"/>
    <w:rsid w:val="003940C3"/>
    <w:rsid w:val="00394826"/>
    <w:rsid w:val="00395DF6"/>
    <w:rsid w:val="00396AC6"/>
    <w:rsid w:val="003A2169"/>
    <w:rsid w:val="003A3A32"/>
    <w:rsid w:val="003A7C4B"/>
    <w:rsid w:val="003B285E"/>
    <w:rsid w:val="003B48F5"/>
    <w:rsid w:val="003B7B30"/>
    <w:rsid w:val="003C1411"/>
    <w:rsid w:val="003C3E3D"/>
    <w:rsid w:val="003C4306"/>
    <w:rsid w:val="003C7B94"/>
    <w:rsid w:val="003D0505"/>
    <w:rsid w:val="003D1042"/>
    <w:rsid w:val="003D3241"/>
    <w:rsid w:val="003E0134"/>
    <w:rsid w:val="003E128F"/>
    <w:rsid w:val="003E1F7C"/>
    <w:rsid w:val="003E2B29"/>
    <w:rsid w:val="003E2B9C"/>
    <w:rsid w:val="003E5041"/>
    <w:rsid w:val="003E6CF5"/>
    <w:rsid w:val="003E70C5"/>
    <w:rsid w:val="003E790F"/>
    <w:rsid w:val="003F0ADA"/>
    <w:rsid w:val="003F20A5"/>
    <w:rsid w:val="003F5E1E"/>
    <w:rsid w:val="003F623C"/>
    <w:rsid w:val="0040042A"/>
    <w:rsid w:val="00402A2B"/>
    <w:rsid w:val="00406DE5"/>
    <w:rsid w:val="00411C75"/>
    <w:rsid w:val="00413C50"/>
    <w:rsid w:val="00413EF8"/>
    <w:rsid w:val="00413FB5"/>
    <w:rsid w:val="004148C7"/>
    <w:rsid w:val="004149A5"/>
    <w:rsid w:val="00415046"/>
    <w:rsid w:val="00415833"/>
    <w:rsid w:val="004166C8"/>
    <w:rsid w:val="00423C9C"/>
    <w:rsid w:val="004253C3"/>
    <w:rsid w:val="0042590F"/>
    <w:rsid w:val="00426AE5"/>
    <w:rsid w:val="00432B7D"/>
    <w:rsid w:val="00433421"/>
    <w:rsid w:val="00435025"/>
    <w:rsid w:val="00435693"/>
    <w:rsid w:val="004362C6"/>
    <w:rsid w:val="004376A4"/>
    <w:rsid w:val="004377F7"/>
    <w:rsid w:val="00437DCA"/>
    <w:rsid w:val="00440008"/>
    <w:rsid w:val="00441775"/>
    <w:rsid w:val="00441E9B"/>
    <w:rsid w:val="00442D14"/>
    <w:rsid w:val="00443A57"/>
    <w:rsid w:val="004440E3"/>
    <w:rsid w:val="004445D9"/>
    <w:rsid w:val="00450913"/>
    <w:rsid w:val="00452CA4"/>
    <w:rsid w:val="00452EC9"/>
    <w:rsid w:val="00454164"/>
    <w:rsid w:val="00455CC8"/>
    <w:rsid w:val="00464E8F"/>
    <w:rsid w:val="004657F6"/>
    <w:rsid w:val="00466FBB"/>
    <w:rsid w:val="0046702E"/>
    <w:rsid w:val="00467683"/>
    <w:rsid w:val="0047362A"/>
    <w:rsid w:val="004757DD"/>
    <w:rsid w:val="00475C83"/>
    <w:rsid w:val="00476A21"/>
    <w:rsid w:val="00482BD9"/>
    <w:rsid w:val="00482C2D"/>
    <w:rsid w:val="00483F88"/>
    <w:rsid w:val="00485E1E"/>
    <w:rsid w:val="00485FE0"/>
    <w:rsid w:val="00486D11"/>
    <w:rsid w:val="00491EAC"/>
    <w:rsid w:val="004927F4"/>
    <w:rsid w:val="00492B6A"/>
    <w:rsid w:val="00493632"/>
    <w:rsid w:val="004937E9"/>
    <w:rsid w:val="00493F7D"/>
    <w:rsid w:val="0049534F"/>
    <w:rsid w:val="004967D2"/>
    <w:rsid w:val="0049680E"/>
    <w:rsid w:val="004973AF"/>
    <w:rsid w:val="004A1BE8"/>
    <w:rsid w:val="004A1FE7"/>
    <w:rsid w:val="004A2B13"/>
    <w:rsid w:val="004A2D02"/>
    <w:rsid w:val="004A4BD1"/>
    <w:rsid w:val="004A6402"/>
    <w:rsid w:val="004A6B8D"/>
    <w:rsid w:val="004B1CA2"/>
    <w:rsid w:val="004B3319"/>
    <w:rsid w:val="004B4670"/>
    <w:rsid w:val="004B6E6B"/>
    <w:rsid w:val="004B7C03"/>
    <w:rsid w:val="004B7D42"/>
    <w:rsid w:val="004C03EF"/>
    <w:rsid w:val="004C12ED"/>
    <w:rsid w:val="004C58F0"/>
    <w:rsid w:val="004C7ECD"/>
    <w:rsid w:val="004D1063"/>
    <w:rsid w:val="004D16F5"/>
    <w:rsid w:val="004D2BFC"/>
    <w:rsid w:val="004D5DFC"/>
    <w:rsid w:val="004D5F8E"/>
    <w:rsid w:val="004D7631"/>
    <w:rsid w:val="004E279E"/>
    <w:rsid w:val="004E2EA7"/>
    <w:rsid w:val="004E3EEA"/>
    <w:rsid w:val="004E429D"/>
    <w:rsid w:val="004E4CB0"/>
    <w:rsid w:val="004E6BBE"/>
    <w:rsid w:val="004F0E59"/>
    <w:rsid w:val="004F29C0"/>
    <w:rsid w:val="004F2CA7"/>
    <w:rsid w:val="004F3E14"/>
    <w:rsid w:val="004F5BA3"/>
    <w:rsid w:val="004F74EA"/>
    <w:rsid w:val="005004ED"/>
    <w:rsid w:val="00506F7F"/>
    <w:rsid w:val="005106B9"/>
    <w:rsid w:val="0051160B"/>
    <w:rsid w:val="005126B8"/>
    <w:rsid w:val="00512A80"/>
    <w:rsid w:val="00513158"/>
    <w:rsid w:val="00516D1D"/>
    <w:rsid w:val="005225D9"/>
    <w:rsid w:val="00522A74"/>
    <w:rsid w:val="00524055"/>
    <w:rsid w:val="00525532"/>
    <w:rsid w:val="0053046B"/>
    <w:rsid w:val="00531B73"/>
    <w:rsid w:val="0053214D"/>
    <w:rsid w:val="005333BD"/>
    <w:rsid w:val="00535CE1"/>
    <w:rsid w:val="0054009D"/>
    <w:rsid w:val="00540274"/>
    <w:rsid w:val="00541660"/>
    <w:rsid w:val="00543731"/>
    <w:rsid w:val="0054426D"/>
    <w:rsid w:val="005448A0"/>
    <w:rsid w:val="005461F0"/>
    <w:rsid w:val="0055174A"/>
    <w:rsid w:val="00552509"/>
    <w:rsid w:val="0055251E"/>
    <w:rsid w:val="00553F25"/>
    <w:rsid w:val="00554382"/>
    <w:rsid w:val="0055658A"/>
    <w:rsid w:val="005601EA"/>
    <w:rsid w:val="00562016"/>
    <w:rsid w:val="005628CB"/>
    <w:rsid w:val="00563183"/>
    <w:rsid w:val="00566AA2"/>
    <w:rsid w:val="00566EF7"/>
    <w:rsid w:val="0056731B"/>
    <w:rsid w:val="00571569"/>
    <w:rsid w:val="005716E0"/>
    <w:rsid w:val="00571B9B"/>
    <w:rsid w:val="005745D2"/>
    <w:rsid w:val="00574A90"/>
    <w:rsid w:val="00574DE1"/>
    <w:rsid w:val="00575F90"/>
    <w:rsid w:val="00576D2E"/>
    <w:rsid w:val="0057721A"/>
    <w:rsid w:val="005774CF"/>
    <w:rsid w:val="00583913"/>
    <w:rsid w:val="0058608E"/>
    <w:rsid w:val="00587B0F"/>
    <w:rsid w:val="005917A3"/>
    <w:rsid w:val="005919C5"/>
    <w:rsid w:val="00592DC2"/>
    <w:rsid w:val="00593F86"/>
    <w:rsid w:val="00594289"/>
    <w:rsid w:val="00595409"/>
    <w:rsid w:val="00596209"/>
    <w:rsid w:val="0059664B"/>
    <w:rsid w:val="00597BBA"/>
    <w:rsid w:val="005A002E"/>
    <w:rsid w:val="005A119A"/>
    <w:rsid w:val="005A166D"/>
    <w:rsid w:val="005A1916"/>
    <w:rsid w:val="005A1E08"/>
    <w:rsid w:val="005A237E"/>
    <w:rsid w:val="005A7628"/>
    <w:rsid w:val="005A7B7C"/>
    <w:rsid w:val="005B1A9A"/>
    <w:rsid w:val="005B233E"/>
    <w:rsid w:val="005C07F9"/>
    <w:rsid w:val="005C20BC"/>
    <w:rsid w:val="005C2F40"/>
    <w:rsid w:val="005C3962"/>
    <w:rsid w:val="005D2B39"/>
    <w:rsid w:val="005D477C"/>
    <w:rsid w:val="005D4C29"/>
    <w:rsid w:val="005D52A5"/>
    <w:rsid w:val="005E0E54"/>
    <w:rsid w:val="005E246E"/>
    <w:rsid w:val="005E2F3E"/>
    <w:rsid w:val="005E3620"/>
    <w:rsid w:val="005E42C5"/>
    <w:rsid w:val="005E6207"/>
    <w:rsid w:val="005E6C27"/>
    <w:rsid w:val="005E74C1"/>
    <w:rsid w:val="005F45AB"/>
    <w:rsid w:val="00602E57"/>
    <w:rsid w:val="006039F4"/>
    <w:rsid w:val="0061344B"/>
    <w:rsid w:val="00617065"/>
    <w:rsid w:val="00622B0A"/>
    <w:rsid w:val="00623A85"/>
    <w:rsid w:val="00625F6A"/>
    <w:rsid w:val="00630B7D"/>
    <w:rsid w:val="00632EF7"/>
    <w:rsid w:val="006358EB"/>
    <w:rsid w:val="0063666C"/>
    <w:rsid w:val="0063675A"/>
    <w:rsid w:val="00636F2C"/>
    <w:rsid w:val="006400E9"/>
    <w:rsid w:val="00642EAD"/>
    <w:rsid w:val="00646128"/>
    <w:rsid w:val="0064643A"/>
    <w:rsid w:val="006466DE"/>
    <w:rsid w:val="0064686C"/>
    <w:rsid w:val="00647A8B"/>
    <w:rsid w:val="00651694"/>
    <w:rsid w:val="00657F05"/>
    <w:rsid w:val="00660916"/>
    <w:rsid w:val="00661395"/>
    <w:rsid w:val="00665D0C"/>
    <w:rsid w:val="00666538"/>
    <w:rsid w:val="006673EB"/>
    <w:rsid w:val="006676EC"/>
    <w:rsid w:val="006703C1"/>
    <w:rsid w:val="00670BB1"/>
    <w:rsid w:val="00671023"/>
    <w:rsid w:val="0067359F"/>
    <w:rsid w:val="0068175E"/>
    <w:rsid w:val="00684B08"/>
    <w:rsid w:val="00685444"/>
    <w:rsid w:val="00687673"/>
    <w:rsid w:val="00690595"/>
    <w:rsid w:val="006908AF"/>
    <w:rsid w:val="006916C9"/>
    <w:rsid w:val="006927D5"/>
    <w:rsid w:val="00692C46"/>
    <w:rsid w:val="00692FB8"/>
    <w:rsid w:val="006949EC"/>
    <w:rsid w:val="006960D6"/>
    <w:rsid w:val="006A0E19"/>
    <w:rsid w:val="006A4B2E"/>
    <w:rsid w:val="006A65B3"/>
    <w:rsid w:val="006B33AF"/>
    <w:rsid w:val="006B4740"/>
    <w:rsid w:val="006B4D9D"/>
    <w:rsid w:val="006B608F"/>
    <w:rsid w:val="006C0DB4"/>
    <w:rsid w:val="006C2654"/>
    <w:rsid w:val="006C2B34"/>
    <w:rsid w:val="006C2B84"/>
    <w:rsid w:val="006C2BFA"/>
    <w:rsid w:val="006C41D7"/>
    <w:rsid w:val="006C6453"/>
    <w:rsid w:val="006C6789"/>
    <w:rsid w:val="006C67C3"/>
    <w:rsid w:val="006C733D"/>
    <w:rsid w:val="006C77FB"/>
    <w:rsid w:val="006D215B"/>
    <w:rsid w:val="006D335B"/>
    <w:rsid w:val="006D33EB"/>
    <w:rsid w:val="006D5324"/>
    <w:rsid w:val="006D6C5C"/>
    <w:rsid w:val="006D72CA"/>
    <w:rsid w:val="006E0F2F"/>
    <w:rsid w:val="006E2227"/>
    <w:rsid w:val="006E2F19"/>
    <w:rsid w:val="006E2F56"/>
    <w:rsid w:val="006E66C6"/>
    <w:rsid w:val="006E715E"/>
    <w:rsid w:val="006E7463"/>
    <w:rsid w:val="006E7F33"/>
    <w:rsid w:val="006F37F3"/>
    <w:rsid w:val="006F435D"/>
    <w:rsid w:val="006F685C"/>
    <w:rsid w:val="006F6DD0"/>
    <w:rsid w:val="00700235"/>
    <w:rsid w:val="00703B71"/>
    <w:rsid w:val="0070436F"/>
    <w:rsid w:val="00706B4B"/>
    <w:rsid w:val="00713511"/>
    <w:rsid w:val="00713C4A"/>
    <w:rsid w:val="007158D9"/>
    <w:rsid w:val="00715C74"/>
    <w:rsid w:val="007209F9"/>
    <w:rsid w:val="00721933"/>
    <w:rsid w:val="00722DDB"/>
    <w:rsid w:val="00722F62"/>
    <w:rsid w:val="00724659"/>
    <w:rsid w:val="00724D2E"/>
    <w:rsid w:val="00725FB8"/>
    <w:rsid w:val="00726FB1"/>
    <w:rsid w:val="00731412"/>
    <w:rsid w:val="00731D4D"/>
    <w:rsid w:val="00734E0C"/>
    <w:rsid w:val="00735B16"/>
    <w:rsid w:val="00736780"/>
    <w:rsid w:val="00736A09"/>
    <w:rsid w:val="007370B9"/>
    <w:rsid w:val="00741E4B"/>
    <w:rsid w:val="00744AD7"/>
    <w:rsid w:val="00744E34"/>
    <w:rsid w:val="00745688"/>
    <w:rsid w:val="00752103"/>
    <w:rsid w:val="00757328"/>
    <w:rsid w:val="00760BC0"/>
    <w:rsid w:val="007631D2"/>
    <w:rsid w:val="00763B7B"/>
    <w:rsid w:val="00767DA2"/>
    <w:rsid w:val="0077012D"/>
    <w:rsid w:val="007712DF"/>
    <w:rsid w:val="00771580"/>
    <w:rsid w:val="00771DC4"/>
    <w:rsid w:val="0077420D"/>
    <w:rsid w:val="00775279"/>
    <w:rsid w:val="00777AD9"/>
    <w:rsid w:val="00782726"/>
    <w:rsid w:val="007907FE"/>
    <w:rsid w:val="007932DF"/>
    <w:rsid w:val="0079408B"/>
    <w:rsid w:val="00796E21"/>
    <w:rsid w:val="007978EF"/>
    <w:rsid w:val="007A59D1"/>
    <w:rsid w:val="007B00C8"/>
    <w:rsid w:val="007B37BE"/>
    <w:rsid w:val="007B4BED"/>
    <w:rsid w:val="007B65BF"/>
    <w:rsid w:val="007B66B3"/>
    <w:rsid w:val="007C066D"/>
    <w:rsid w:val="007C239B"/>
    <w:rsid w:val="007C5963"/>
    <w:rsid w:val="007C676D"/>
    <w:rsid w:val="007C7764"/>
    <w:rsid w:val="007C7A3E"/>
    <w:rsid w:val="007D124A"/>
    <w:rsid w:val="007D1342"/>
    <w:rsid w:val="007D15E2"/>
    <w:rsid w:val="007D24F1"/>
    <w:rsid w:val="007D37E1"/>
    <w:rsid w:val="007D52AF"/>
    <w:rsid w:val="007D5A88"/>
    <w:rsid w:val="007D7429"/>
    <w:rsid w:val="007E0524"/>
    <w:rsid w:val="007E09F7"/>
    <w:rsid w:val="007E2E4E"/>
    <w:rsid w:val="007E467B"/>
    <w:rsid w:val="007E49F0"/>
    <w:rsid w:val="007E6277"/>
    <w:rsid w:val="00800BAC"/>
    <w:rsid w:val="00801250"/>
    <w:rsid w:val="00802927"/>
    <w:rsid w:val="00803ECE"/>
    <w:rsid w:val="00804EB1"/>
    <w:rsid w:val="00807853"/>
    <w:rsid w:val="00816263"/>
    <w:rsid w:val="00816DBF"/>
    <w:rsid w:val="008177D8"/>
    <w:rsid w:val="00817E35"/>
    <w:rsid w:val="00820519"/>
    <w:rsid w:val="00822BD4"/>
    <w:rsid w:val="00823013"/>
    <w:rsid w:val="0082634C"/>
    <w:rsid w:val="00827497"/>
    <w:rsid w:val="00827848"/>
    <w:rsid w:val="00832E83"/>
    <w:rsid w:val="00837E6B"/>
    <w:rsid w:val="008400EC"/>
    <w:rsid w:val="00840D5A"/>
    <w:rsid w:val="0084152D"/>
    <w:rsid w:val="008419ED"/>
    <w:rsid w:val="00841D0C"/>
    <w:rsid w:val="00842F23"/>
    <w:rsid w:val="0084467D"/>
    <w:rsid w:val="00844729"/>
    <w:rsid w:val="008452F7"/>
    <w:rsid w:val="0084728F"/>
    <w:rsid w:val="0085264C"/>
    <w:rsid w:val="00853444"/>
    <w:rsid w:val="00853462"/>
    <w:rsid w:val="0085371C"/>
    <w:rsid w:val="008539C7"/>
    <w:rsid w:val="00857682"/>
    <w:rsid w:val="00857C78"/>
    <w:rsid w:val="00863C00"/>
    <w:rsid w:val="00863F40"/>
    <w:rsid w:val="00865F07"/>
    <w:rsid w:val="008661F5"/>
    <w:rsid w:val="008672ED"/>
    <w:rsid w:val="00870CE6"/>
    <w:rsid w:val="00872649"/>
    <w:rsid w:val="00874E18"/>
    <w:rsid w:val="00874E39"/>
    <w:rsid w:val="00875FEE"/>
    <w:rsid w:val="00877A7F"/>
    <w:rsid w:val="00877DFC"/>
    <w:rsid w:val="00880B27"/>
    <w:rsid w:val="008813CC"/>
    <w:rsid w:val="00881449"/>
    <w:rsid w:val="008826A1"/>
    <w:rsid w:val="00883225"/>
    <w:rsid w:val="00883497"/>
    <w:rsid w:val="00884235"/>
    <w:rsid w:val="0088557C"/>
    <w:rsid w:val="00886522"/>
    <w:rsid w:val="00886A56"/>
    <w:rsid w:val="00886CD8"/>
    <w:rsid w:val="008870CB"/>
    <w:rsid w:val="008901F8"/>
    <w:rsid w:val="0089053F"/>
    <w:rsid w:val="008915AB"/>
    <w:rsid w:val="00893CA7"/>
    <w:rsid w:val="00896B60"/>
    <w:rsid w:val="008973B0"/>
    <w:rsid w:val="00897F64"/>
    <w:rsid w:val="008A162F"/>
    <w:rsid w:val="008A1F19"/>
    <w:rsid w:val="008A2786"/>
    <w:rsid w:val="008A474C"/>
    <w:rsid w:val="008A4949"/>
    <w:rsid w:val="008A539A"/>
    <w:rsid w:val="008A5B7E"/>
    <w:rsid w:val="008A6396"/>
    <w:rsid w:val="008B0745"/>
    <w:rsid w:val="008B192A"/>
    <w:rsid w:val="008B5DB7"/>
    <w:rsid w:val="008B5F8D"/>
    <w:rsid w:val="008C0523"/>
    <w:rsid w:val="008C2331"/>
    <w:rsid w:val="008C3C12"/>
    <w:rsid w:val="008C7BDC"/>
    <w:rsid w:val="008C7C08"/>
    <w:rsid w:val="008D147E"/>
    <w:rsid w:val="008D207A"/>
    <w:rsid w:val="008D2384"/>
    <w:rsid w:val="008D47D9"/>
    <w:rsid w:val="008D5ACB"/>
    <w:rsid w:val="008D72AE"/>
    <w:rsid w:val="008D797A"/>
    <w:rsid w:val="008D7DEA"/>
    <w:rsid w:val="008E1231"/>
    <w:rsid w:val="008E29D6"/>
    <w:rsid w:val="008E2B91"/>
    <w:rsid w:val="008E2BBA"/>
    <w:rsid w:val="008E482F"/>
    <w:rsid w:val="008E7E78"/>
    <w:rsid w:val="008F0E9D"/>
    <w:rsid w:val="008F3326"/>
    <w:rsid w:val="008F73C9"/>
    <w:rsid w:val="00900769"/>
    <w:rsid w:val="0090165B"/>
    <w:rsid w:val="0090263D"/>
    <w:rsid w:val="00905299"/>
    <w:rsid w:val="009057AA"/>
    <w:rsid w:val="009059F8"/>
    <w:rsid w:val="009065CB"/>
    <w:rsid w:val="00906FFA"/>
    <w:rsid w:val="00911DD4"/>
    <w:rsid w:val="00911FBF"/>
    <w:rsid w:val="0091302C"/>
    <w:rsid w:val="009143A8"/>
    <w:rsid w:val="00915734"/>
    <w:rsid w:val="00920E27"/>
    <w:rsid w:val="00921A4E"/>
    <w:rsid w:val="00922B2E"/>
    <w:rsid w:val="00923749"/>
    <w:rsid w:val="00923979"/>
    <w:rsid w:val="00924E39"/>
    <w:rsid w:val="00931454"/>
    <w:rsid w:val="0093178C"/>
    <w:rsid w:val="009320A6"/>
    <w:rsid w:val="00933FE0"/>
    <w:rsid w:val="009342BC"/>
    <w:rsid w:val="00935161"/>
    <w:rsid w:val="009363B2"/>
    <w:rsid w:val="00940665"/>
    <w:rsid w:val="00941037"/>
    <w:rsid w:val="00941DFF"/>
    <w:rsid w:val="00941E15"/>
    <w:rsid w:val="009427E3"/>
    <w:rsid w:val="00954F06"/>
    <w:rsid w:val="00954FE1"/>
    <w:rsid w:val="0095618A"/>
    <w:rsid w:val="0095694F"/>
    <w:rsid w:val="00961674"/>
    <w:rsid w:val="00961B91"/>
    <w:rsid w:val="00961C3D"/>
    <w:rsid w:val="00967255"/>
    <w:rsid w:val="009704A3"/>
    <w:rsid w:val="00970697"/>
    <w:rsid w:val="009715C8"/>
    <w:rsid w:val="0097198B"/>
    <w:rsid w:val="00972855"/>
    <w:rsid w:val="00973ED1"/>
    <w:rsid w:val="00974C87"/>
    <w:rsid w:val="00974F07"/>
    <w:rsid w:val="009767D5"/>
    <w:rsid w:val="00977EB3"/>
    <w:rsid w:val="009829C4"/>
    <w:rsid w:val="009855DE"/>
    <w:rsid w:val="00990EA1"/>
    <w:rsid w:val="00990EEB"/>
    <w:rsid w:val="00991213"/>
    <w:rsid w:val="00992684"/>
    <w:rsid w:val="009941F3"/>
    <w:rsid w:val="009958D7"/>
    <w:rsid w:val="009A22C7"/>
    <w:rsid w:val="009A2841"/>
    <w:rsid w:val="009A2B5C"/>
    <w:rsid w:val="009A53C7"/>
    <w:rsid w:val="009A568A"/>
    <w:rsid w:val="009A5A01"/>
    <w:rsid w:val="009B04E9"/>
    <w:rsid w:val="009B1085"/>
    <w:rsid w:val="009B10B7"/>
    <w:rsid w:val="009B1108"/>
    <w:rsid w:val="009B240D"/>
    <w:rsid w:val="009B4CC7"/>
    <w:rsid w:val="009B57AD"/>
    <w:rsid w:val="009B6411"/>
    <w:rsid w:val="009B647C"/>
    <w:rsid w:val="009C034C"/>
    <w:rsid w:val="009C2F4D"/>
    <w:rsid w:val="009C463D"/>
    <w:rsid w:val="009C606F"/>
    <w:rsid w:val="009C6A5C"/>
    <w:rsid w:val="009C6BF8"/>
    <w:rsid w:val="009C7DF1"/>
    <w:rsid w:val="009D0B4B"/>
    <w:rsid w:val="009D164A"/>
    <w:rsid w:val="009D1763"/>
    <w:rsid w:val="009D26A4"/>
    <w:rsid w:val="009D67D5"/>
    <w:rsid w:val="009D6FA6"/>
    <w:rsid w:val="009E0B1A"/>
    <w:rsid w:val="009E18E0"/>
    <w:rsid w:val="009E2CAF"/>
    <w:rsid w:val="009E2F16"/>
    <w:rsid w:val="009F0643"/>
    <w:rsid w:val="009F0C50"/>
    <w:rsid w:val="009F1050"/>
    <w:rsid w:val="009F109A"/>
    <w:rsid w:val="009F1D41"/>
    <w:rsid w:val="009F2B2B"/>
    <w:rsid w:val="009F323C"/>
    <w:rsid w:val="009F628E"/>
    <w:rsid w:val="009F73A1"/>
    <w:rsid w:val="00A014F2"/>
    <w:rsid w:val="00A026EA"/>
    <w:rsid w:val="00A0327A"/>
    <w:rsid w:val="00A03AA4"/>
    <w:rsid w:val="00A05E9F"/>
    <w:rsid w:val="00A0677B"/>
    <w:rsid w:val="00A06BC2"/>
    <w:rsid w:val="00A06CC0"/>
    <w:rsid w:val="00A072F1"/>
    <w:rsid w:val="00A07D76"/>
    <w:rsid w:val="00A07FE2"/>
    <w:rsid w:val="00A110E1"/>
    <w:rsid w:val="00A12742"/>
    <w:rsid w:val="00A131E9"/>
    <w:rsid w:val="00A1385B"/>
    <w:rsid w:val="00A1504D"/>
    <w:rsid w:val="00A15966"/>
    <w:rsid w:val="00A16790"/>
    <w:rsid w:val="00A17CCD"/>
    <w:rsid w:val="00A22AC3"/>
    <w:rsid w:val="00A25046"/>
    <w:rsid w:val="00A26D3B"/>
    <w:rsid w:val="00A27BCF"/>
    <w:rsid w:val="00A3084E"/>
    <w:rsid w:val="00A3093B"/>
    <w:rsid w:val="00A30C73"/>
    <w:rsid w:val="00A32BCB"/>
    <w:rsid w:val="00A32DE6"/>
    <w:rsid w:val="00A32F20"/>
    <w:rsid w:val="00A375D0"/>
    <w:rsid w:val="00A403A8"/>
    <w:rsid w:val="00A44422"/>
    <w:rsid w:val="00A4536F"/>
    <w:rsid w:val="00A45C2D"/>
    <w:rsid w:val="00A465A5"/>
    <w:rsid w:val="00A469B3"/>
    <w:rsid w:val="00A4783C"/>
    <w:rsid w:val="00A5690E"/>
    <w:rsid w:val="00A56B17"/>
    <w:rsid w:val="00A57B5D"/>
    <w:rsid w:val="00A609C1"/>
    <w:rsid w:val="00A627E3"/>
    <w:rsid w:val="00A6337D"/>
    <w:rsid w:val="00A64C5F"/>
    <w:rsid w:val="00A652CF"/>
    <w:rsid w:val="00A6571A"/>
    <w:rsid w:val="00A66DB6"/>
    <w:rsid w:val="00A7166E"/>
    <w:rsid w:val="00A72957"/>
    <w:rsid w:val="00A73AD6"/>
    <w:rsid w:val="00A7556E"/>
    <w:rsid w:val="00A776EC"/>
    <w:rsid w:val="00A81396"/>
    <w:rsid w:val="00A8215D"/>
    <w:rsid w:val="00A84256"/>
    <w:rsid w:val="00A87EEE"/>
    <w:rsid w:val="00A87EF3"/>
    <w:rsid w:val="00A91AA3"/>
    <w:rsid w:val="00A92E08"/>
    <w:rsid w:val="00A92E6B"/>
    <w:rsid w:val="00A93346"/>
    <w:rsid w:val="00A93EBE"/>
    <w:rsid w:val="00A96B17"/>
    <w:rsid w:val="00A97204"/>
    <w:rsid w:val="00AA29C9"/>
    <w:rsid w:val="00AA33A2"/>
    <w:rsid w:val="00AA3E3C"/>
    <w:rsid w:val="00AA462F"/>
    <w:rsid w:val="00AA62EB"/>
    <w:rsid w:val="00AB0BB1"/>
    <w:rsid w:val="00AB2376"/>
    <w:rsid w:val="00AB3327"/>
    <w:rsid w:val="00AB3566"/>
    <w:rsid w:val="00AB3D67"/>
    <w:rsid w:val="00AB47A6"/>
    <w:rsid w:val="00AB4B82"/>
    <w:rsid w:val="00AB508A"/>
    <w:rsid w:val="00AB6874"/>
    <w:rsid w:val="00AC34ED"/>
    <w:rsid w:val="00AC3867"/>
    <w:rsid w:val="00AC580A"/>
    <w:rsid w:val="00AC5CA5"/>
    <w:rsid w:val="00AD119C"/>
    <w:rsid w:val="00AD250D"/>
    <w:rsid w:val="00AD2C51"/>
    <w:rsid w:val="00AD2F5D"/>
    <w:rsid w:val="00AD3B93"/>
    <w:rsid w:val="00AD52DD"/>
    <w:rsid w:val="00AD5515"/>
    <w:rsid w:val="00AD6A60"/>
    <w:rsid w:val="00AE2DE7"/>
    <w:rsid w:val="00AE33B8"/>
    <w:rsid w:val="00AE3F63"/>
    <w:rsid w:val="00AE6AD2"/>
    <w:rsid w:val="00AE6C62"/>
    <w:rsid w:val="00AF116B"/>
    <w:rsid w:val="00AF199C"/>
    <w:rsid w:val="00AF660D"/>
    <w:rsid w:val="00AF7021"/>
    <w:rsid w:val="00B01947"/>
    <w:rsid w:val="00B01BEC"/>
    <w:rsid w:val="00B03769"/>
    <w:rsid w:val="00B0438A"/>
    <w:rsid w:val="00B072FC"/>
    <w:rsid w:val="00B11A19"/>
    <w:rsid w:val="00B14588"/>
    <w:rsid w:val="00B1470A"/>
    <w:rsid w:val="00B14DC7"/>
    <w:rsid w:val="00B170E5"/>
    <w:rsid w:val="00B20C82"/>
    <w:rsid w:val="00B27A8C"/>
    <w:rsid w:val="00B30D73"/>
    <w:rsid w:val="00B33D87"/>
    <w:rsid w:val="00B354B8"/>
    <w:rsid w:val="00B363A4"/>
    <w:rsid w:val="00B3774E"/>
    <w:rsid w:val="00B412C8"/>
    <w:rsid w:val="00B424ED"/>
    <w:rsid w:val="00B42901"/>
    <w:rsid w:val="00B436F2"/>
    <w:rsid w:val="00B448BA"/>
    <w:rsid w:val="00B459E3"/>
    <w:rsid w:val="00B46EB9"/>
    <w:rsid w:val="00B4751E"/>
    <w:rsid w:val="00B47540"/>
    <w:rsid w:val="00B504D8"/>
    <w:rsid w:val="00B51089"/>
    <w:rsid w:val="00B51EE8"/>
    <w:rsid w:val="00B537F6"/>
    <w:rsid w:val="00B577B8"/>
    <w:rsid w:val="00B60D44"/>
    <w:rsid w:val="00B624D6"/>
    <w:rsid w:val="00B64C88"/>
    <w:rsid w:val="00B6571B"/>
    <w:rsid w:val="00B66DB8"/>
    <w:rsid w:val="00B71E9C"/>
    <w:rsid w:val="00B728E4"/>
    <w:rsid w:val="00B73E1C"/>
    <w:rsid w:val="00B75D6D"/>
    <w:rsid w:val="00B76168"/>
    <w:rsid w:val="00B81819"/>
    <w:rsid w:val="00B81D1E"/>
    <w:rsid w:val="00B82115"/>
    <w:rsid w:val="00B8409B"/>
    <w:rsid w:val="00B846ED"/>
    <w:rsid w:val="00B846EE"/>
    <w:rsid w:val="00B84C87"/>
    <w:rsid w:val="00B87058"/>
    <w:rsid w:val="00B9069D"/>
    <w:rsid w:val="00B92C4F"/>
    <w:rsid w:val="00B93336"/>
    <w:rsid w:val="00B94611"/>
    <w:rsid w:val="00B96CB2"/>
    <w:rsid w:val="00B96DA5"/>
    <w:rsid w:val="00BA01D7"/>
    <w:rsid w:val="00BA27E0"/>
    <w:rsid w:val="00BA33D9"/>
    <w:rsid w:val="00BA4342"/>
    <w:rsid w:val="00BA653E"/>
    <w:rsid w:val="00BA65F8"/>
    <w:rsid w:val="00BB07EA"/>
    <w:rsid w:val="00BB14E5"/>
    <w:rsid w:val="00BB57B2"/>
    <w:rsid w:val="00BB692B"/>
    <w:rsid w:val="00BB6D30"/>
    <w:rsid w:val="00BC2266"/>
    <w:rsid w:val="00BC2967"/>
    <w:rsid w:val="00BC49D9"/>
    <w:rsid w:val="00BC4CCF"/>
    <w:rsid w:val="00BC50B2"/>
    <w:rsid w:val="00BC6A8E"/>
    <w:rsid w:val="00BD0338"/>
    <w:rsid w:val="00BD0F2F"/>
    <w:rsid w:val="00BD1993"/>
    <w:rsid w:val="00BD2261"/>
    <w:rsid w:val="00BD2AFE"/>
    <w:rsid w:val="00BD32E7"/>
    <w:rsid w:val="00BD578D"/>
    <w:rsid w:val="00BD58E8"/>
    <w:rsid w:val="00BE06F0"/>
    <w:rsid w:val="00BE0D9B"/>
    <w:rsid w:val="00BE2F36"/>
    <w:rsid w:val="00BE66F6"/>
    <w:rsid w:val="00BE7066"/>
    <w:rsid w:val="00BF054A"/>
    <w:rsid w:val="00BF2AFC"/>
    <w:rsid w:val="00BF2BA5"/>
    <w:rsid w:val="00BF5982"/>
    <w:rsid w:val="00BF6F7B"/>
    <w:rsid w:val="00BF724A"/>
    <w:rsid w:val="00C0061A"/>
    <w:rsid w:val="00C012E5"/>
    <w:rsid w:val="00C01C51"/>
    <w:rsid w:val="00C037E2"/>
    <w:rsid w:val="00C05E29"/>
    <w:rsid w:val="00C05F5A"/>
    <w:rsid w:val="00C0758C"/>
    <w:rsid w:val="00C1302D"/>
    <w:rsid w:val="00C13B92"/>
    <w:rsid w:val="00C15323"/>
    <w:rsid w:val="00C15C89"/>
    <w:rsid w:val="00C15DEC"/>
    <w:rsid w:val="00C16B22"/>
    <w:rsid w:val="00C16C8B"/>
    <w:rsid w:val="00C17AF9"/>
    <w:rsid w:val="00C21BF9"/>
    <w:rsid w:val="00C27025"/>
    <w:rsid w:val="00C30826"/>
    <w:rsid w:val="00C319BC"/>
    <w:rsid w:val="00C3719B"/>
    <w:rsid w:val="00C41078"/>
    <w:rsid w:val="00C41A2A"/>
    <w:rsid w:val="00C447D8"/>
    <w:rsid w:val="00C45AB1"/>
    <w:rsid w:val="00C47872"/>
    <w:rsid w:val="00C51981"/>
    <w:rsid w:val="00C5276C"/>
    <w:rsid w:val="00C5401E"/>
    <w:rsid w:val="00C55964"/>
    <w:rsid w:val="00C60E95"/>
    <w:rsid w:val="00C61289"/>
    <w:rsid w:val="00C627D6"/>
    <w:rsid w:val="00C638D1"/>
    <w:rsid w:val="00C65C9D"/>
    <w:rsid w:val="00C706FD"/>
    <w:rsid w:val="00C71527"/>
    <w:rsid w:val="00C72585"/>
    <w:rsid w:val="00C748CF"/>
    <w:rsid w:val="00C76B33"/>
    <w:rsid w:val="00C77C83"/>
    <w:rsid w:val="00C82746"/>
    <w:rsid w:val="00C85509"/>
    <w:rsid w:val="00C91C1B"/>
    <w:rsid w:val="00C96DA4"/>
    <w:rsid w:val="00CA07CE"/>
    <w:rsid w:val="00CA0AB9"/>
    <w:rsid w:val="00CA0E36"/>
    <w:rsid w:val="00CA111C"/>
    <w:rsid w:val="00CA2642"/>
    <w:rsid w:val="00CA351C"/>
    <w:rsid w:val="00CA39F3"/>
    <w:rsid w:val="00CA4E8D"/>
    <w:rsid w:val="00CB4298"/>
    <w:rsid w:val="00CB5174"/>
    <w:rsid w:val="00CB743D"/>
    <w:rsid w:val="00CB7851"/>
    <w:rsid w:val="00CC0097"/>
    <w:rsid w:val="00CC0EC0"/>
    <w:rsid w:val="00CC1D4B"/>
    <w:rsid w:val="00CC56BB"/>
    <w:rsid w:val="00CC5FC1"/>
    <w:rsid w:val="00CC6018"/>
    <w:rsid w:val="00CC6C0A"/>
    <w:rsid w:val="00CD0064"/>
    <w:rsid w:val="00CD05CB"/>
    <w:rsid w:val="00CD1E2D"/>
    <w:rsid w:val="00CD2B1E"/>
    <w:rsid w:val="00CD2CAC"/>
    <w:rsid w:val="00CD38BD"/>
    <w:rsid w:val="00CD3E10"/>
    <w:rsid w:val="00CD58E6"/>
    <w:rsid w:val="00CE121C"/>
    <w:rsid w:val="00CE296E"/>
    <w:rsid w:val="00CE2CFF"/>
    <w:rsid w:val="00CE2E78"/>
    <w:rsid w:val="00CE4EA6"/>
    <w:rsid w:val="00CE7330"/>
    <w:rsid w:val="00CE78DA"/>
    <w:rsid w:val="00CF05F1"/>
    <w:rsid w:val="00CF5C4A"/>
    <w:rsid w:val="00CF6E38"/>
    <w:rsid w:val="00CF7E07"/>
    <w:rsid w:val="00D01FD8"/>
    <w:rsid w:val="00D10B5C"/>
    <w:rsid w:val="00D20E69"/>
    <w:rsid w:val="00D21782"/>
    <w:rsid w:val="00D23445"/>
    <w:rsid w:val="00D2421C"/>
    <w:rsid w:val="00D279CC"/>
    <w:rsid w:val="00D30474"/>
    <w:rsid w:val="00D317C9"/>
    <w:rsid w:val="00D3260E"/>
    <w:rsid w:val="00D33402"/>
    <w:rsid w:val="00D34436"/>
    <w:rsid w:val="00D348AA"/>
    <w:rsid w:val="00D34C45"/>
    <w:rsid w:val="00D34C64"/>
    <w:rsid w:val="00D37746"/>
    <w:rsid w:val="00D401FC"/>
    <w:rsid w:val="00D408D8"/>
    <w:rsid w:val="00D40C5F"/>
    <w:rsid w:val="00D42F7D"/>
    <w:rsid w:val="00D441D0"/>
    <w:rsid w:val="00D451EA"/>
    <w:rsid w:val="00D46593"/>
    <w:rsid w:val="00D47976"/>
    <w:rsid w:val="00D47C7B"/>
    <w:rsid w:val="00D632E8"/>
    <w:rsid w:val="00D64223"/>
    <w:rsid w:val="00D64553"/>
    <w:rsid w:val="00D64795"/>
    <w:rsid w:val="00D70623"/>
    <w:rsid w:val="00D70DCC"/>
    <w:rsid w:val="00D73540"/>
    <w:rsid w:val="00D7509C"/>
    <w:rsid w:val="00D777B9"/>
    <w:rsid w:val="00D8004D"/>
    <w:rsid w:val="00D8037F"/>
    <w:rsid w:val="00D81955"/>
    <w:rsid w:val="00D820BC"/>
    <w:rsid w:val="00D8503D"/>
    <w:rsid w:val="00D856CA"/>
    <w:rsid w:val="00D85F2A"/>
    <w:rsid w:val="00D8627C"/>
    <w:rsid w:val="00D86741"/>
    <w:rsid w:val="00D87D2B"/>
    <w:rsid w:val="00D902AB"/>
    <w:rsid w:val="00D9384E"/>
    <w:rsid w:val="00D93D5A"/>
    <w:rsid w:val="00D9420A"/>
    <w:rsid w:val="00D96A5C"/>
    <w:rsid w:val="00D96F07"/>
    <w:rsid w:val="00DA3095"/>
    <w:rsid w:val="00DA3128"/>
    <w:rsid w:val="00DA4BF9"/>
    <w:rsid w:val="00DA548E"/>
    <w:rsid w:val="00DA6035"/>
    <w:rsid w:val="00DA7ACD"/>
    <w:rsid w:val="00DB3777"/>
    <w:rsid w:val="00DB515E"/>
    <w:rsid w:val="00DB5576"/>
    <w:rsid w:val="00DC1ADB"/>
    <w:rsid w:val="00DC5200"/>
    <w:rsid w:val="00DC5B69"/>
    <w:rsid w:val="00DC5D31"/>
    <w:rsid w:val="00DC774D"/>
    <w:rsid w:val="00DD12B3"/>
    <w:rsid w:val="00DD17DF"/>
    <w:rsid w:val="00DD1D7B"/>
    <w:rsid w:val="00DD2799"/>
    <w:rsid w:val="00DD28C1"/>
    <w:rsid w:val="00DD3396"/>
    <w:rsid w:val="00DD4C6C"/>
    <w:rsid w:val="00DD6B42"/>
    <w:rsid w:val="00DD71E0"/>
    <w:rsid w:val="00DD7654"/>
    <w:rsid w:val="00DE2BBC"/>
    <w:rsid w:val="00DE2C83"/>
    <w:rsid w:val="00DE3F81"/>
    <w:rsid w:val="00DE4AC3"/>
    <w:rsid w:val="00DF13CB"/>
    <w:rsid w:val="00DF6388"/>
    <w:rsid w:val="00DF68BF"/>
    <w:rsid w:val="00E00DB4"/>
    <w:rsid w:val="00E020AE"/>
    <w:rsid w:val="00E022C5"/>
    <w:rsid w:val="00E06EFA"/>
    <w:rsid w:val="00E06F57"/>
    <w:rsid w:val="00E140D1"/>
    <w:rsid w:val="00E1537D"/>
    <w:rsid w:val="00E167B5"/>
    <w:rsid w:val="00E16A47"/>
    <w:rsid w:val="00E1732C"/>
    <w:rsid w:val="00E210AF"/>
    <w:rsid w:val="00E218C4"/>
    <w:rsid w:val="00E254CA"/>
    <w:rsid w:val="00E25DA2"/>
    <w:rsid w:val="00E27C22"/>
    <w:rsid w:val="00E300E3"/>
    <w:rsid w:val="00E307F5"/>
    <w:rsid w:val="00E30C66"/>
    <w:rsid w:val="00E31131"/>
    <w:rsid w:val="00E3184F"/>
    <w:rsid w:val="00E33004"/>
    <w:rsid w:val="00E334E7"/>
    <w:rsid w:val="00E341A2"/>
    <w:rsid w:val="00E34F7F"/>
    <w:rsid w:val="00E401B1"/>
    <w:rsid w:val="00E423A4"/>
    <w:rsid w:val="00E42E16"/>
    <w:rsid w:val="00E526F3"/>
    <w:rsid w:val="00E5410E"/>
    <w:rsid w:val="00E55FEB"/>
    <w:rsid w:val="00E5708C"/>
    <w:rsid w:val="00E602D1"/>
    <w:rsid w:val="00E6138A"/>
    <w:rsid w:val="00E62F77"/>
    <w:rsid w:val="00E701E7"/>
    <w:rsid w:val="00E7065D"/>
    <w:rsid w:val="00E71537"/>
    <w:rsid w:val="00E7175B"/>
    <w:rsid w:val="00E7324B"/>
    <w:rsid w:val="00E73C26"/>
    <w:rsid w:val="00E73F75"/>
    <w:rsid w:val="00E76895"/>
    <w:rsid w:val="00E77F1B"/>
    <w:rsid w:val="00E8132B"/>
    <w:rsid w:val="00E81EF2"/>
    <w:rsid w:val="00E838EA"/>
    <w:rsid w:val="00E93BE6"/>
    <w:rsid w:val="00E93F32"/>
    <w:rsid w:val="00E9452D"/>
    <w:rsid w:val="00E94B1E"/>
    <w:rsid w:val="00E952F9"/>
    <w:rsid w:val="00E962A6"/>
    <w:rsid w:val="00E9725A"/>
    <w:rsid w:val="00EA04B3"/>
    <w:rsid w:val="00EA1B56"/>
    <w:rsid w:val="00EA1BBC"/>
    <w:rsid w:val="00EA5DF4"/>
    <w:rsid w:val="00EA72ED"/>
    <w:rsid w:val="00EB0304"/>
    <w:rsid w:val="00EB07B9"/>
    <w:rsid w:val="00EB1329"/>
    <w:rsid w:val="00EB1978"/>
    <w:rsid w:val="00EB5557"/>
    <w:rsid w:val="00EB5847"/>
    <w:rsid w:val="00EB597A"/>
    <w:rsid w:val="00EB63F7"/>
    <w:rsid w:val="00EB6920"/>
    <w:rsid w:val="00EB7747"/>
    <w:rsid w:val="00EC221D"/>
    <w:rsid w:val="00EC290C"/>
    <w:rsid w:val="00EC432A"/>
    <w:rsid w:val="00EC53BC"/>
    <w:rsid w:val="00EC5D53"/>
    <w:rsid w:val="00EC714E"/>
    <w:rsid w:val="00EC75B0"/>
    <w:rsid w:val="00ED01B2"/>
    <w:rsid w:val="00ED0B22"/>
    <w:rsid w:val="00ED673B"/>
    <w:rsid w:val="00ED6C0B"/>
    <w:rsid w:val="00ED7F19"/>
    <w:rsid w:val="00EE0BC5"/>
    <w:rsid w:val="00EE4323"/>
    <w:rsid w:val="00EE7B9E"/>
    <w:rsid w:val="00EE7CB7"/>
    <w:rsid w:val="00EF04A2"/>
    <w:rsid w:val="00EF08AD"/>
    <w:rsid w:val="00EF123C"/>
    <w:rsid w:val="00EF2013"/>
    <w:rsid w:val="00EF3647"/>
    <w:rsid w:val="00F00125"/>
    <w:rsid w:val="00F02662"/>
    <w:rsid w:val="00F037F8"/>
    <w:rsid w:val="00F03FAD"/>
    <w:rsid w:val="00F075D1"/>
    <w:rsid w:val="00F12299"/>
    <w:rsid w:val="00F159B5"/>
    <w:rsid w:val="00F16F0A"/>
    <w:rsid w:val="00F212A3"/>
    <w:rsid w:val="00F21B04"/>
    <w:rsid w:val="00F22144"/>
    <w:rsid w:val="00F22BA3"/>
    <w:rsid w:val="00F23783"/>
    <w:rsid w:val="00F2574E"/>
    <w:rsid w:val="00F26472"/>
    <w:rsid w:val="00F26759"/>
    <w:rsid w:val="00F270A8"/>
    <w:rsid w:val="00F27989"/>
    <w:rsid w:val="00F3569A"/>
    <w:rsid w:val="00F35F2A"/>
    <w:rsid w:val="00F368E2"/>
    <w:rsid w:val="00F44AC8"/>
    <w:rsid w:val="00F46457"/>
    <w:rsid w:val="00F465D8"/>
    <w:rsid w:val="00F466D3"/>
    <w:rsid w:val="00F50A27"/>
    <w:rsid w:val="00F519C7"/>
    <w:rsid w:val="00F522AC"/>
    <w:rsid w:val="00F57523"/>
    <w:rsid w:val="00F63A63"/>
    <w:rsid w:val="00F64914"/>
    <w:rsid w:val="00F64DD0"/>
    <w:rsid w:val="00F67E56"/>
    <w:rsid w:val="00F7150C"/>
    <w:rsid w:val="00F71870"/>
    <w:rsid w:val="00F7199A"/>
    <w:rsid w:val="00F732B5"/>
    <w:rsid w:val="00F73D34"/>
    <w:rsid w:val="00F74C6E"/>
    <w:rsid w:val="00F74F85"/>
    <w:rsid w:val="00F80F11"/>
    <w:rsid w:val="00F935F7"/>
    <w:rsid w:val="00F95466"/>
    <w:rsid w:val="00FA097C"/>
    <w:rsid w:val="00FA2B9B"/>
    <w:rsid w:val="00FA3771"/>
    <w:rsid w:val="00FA3C32"/>
    <w:rsid w:val="00FA53F5"/>
    <w:rsid w:val="00FB0F32"/>
    <w:rsid w:val="00FB138D"/>
    <w:rsid w:val="00FB1CDA"/>
    <w:rsid w:val="00FB53DD"/>
    <w:rsid w:val="00FB566C"/>
    <w:rsid w:val="00FB6F4F"/>
    <w:rsid w:val="00FC0461"/>
    <w:rsid w:val="00FC1C1A"/>
    <w:rsid w:val="00FC2E37"/>
    <w:rsid w:val="00FC36E2"/>
    <w:rsid w:val="00FC7672"/>
    <w:rsid w:val="00FC77DA"/>
    <w:rsid w:val="00FD108D"/>
    <w:rsid w:val="00FD4A51"/>
    <w:rsid w:val="00FD4B00"/>
    <w:rsid w:val="00FD5821"/>
    <w:rsid w:val="00FD5A6A"/>
    <w:rsid w:val="00FE12ED"/>
    <w:rsid w:val="00FE376A"/>
    <w:rsid w:val="00FE4A84"/>
    <w:rsid w:val="00FE677E"/>
    <w:rsid w:val="00FE68AB"/>
    <w:rsid w:val="00FE6BB9"/>
    <w:rsid w:val="00FE6C35"/>
    <w:rsid w:val="00FF06B0"/>
    <w:rsid w:val="00FF17F3"/>
    <w:rsid w:val="00FF5CE1"/>
    <w:rsid w:val="00FF78C4"/>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6D173F"/>
  <w15:docId w15:val="{FA3FE6BB-3C05-4872-ACB0-0C0D2A43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1D6BE6"/>
    <w:pPr>
      <w:spacing w:before="120" w:after="120" w:line="240" w:lineRule="auto"/>
    </w:pPr>
    <w:rPr>
      <w:rFonts w:ascii="Hessen Gellix" w:hAnsi="Hessen Gellix" w:cs="Arial"/>
    </w:rPr>
  </w:style>
  <w:style w:type="paragraph" w:styleId="berschrift1">
    <w:name w:val="heading 1"/>
    <w:aliases w:val="HR Überschrift 1"/>
    <w:basedOn w:val="LDTextinhalt"/>
    <w:next w:val="LDTextinhalt"/>
    <w:link w:val="berschrift1Zchn"/>
    <w:uiPriority w:val="4"/>
    <w:rsid w:val="001D6BE6"/>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bCs/>
      <w:color w:val="14006E"/>
      <w:kern w:val="36"/>
      <w:sz w:val="32"/>
      <w:szCs w:val="28"/>
      <w:lang w:eastAsia="de-DE"/>
    </w:rPr>
  </w:style>
  <w:style w:type="paragraph" w:styleId="berschrift2">
    <w:name w:val="heading 2"/>
    <w:aliases w:val="HR Überschrift 1.1.1"/>
    <w:basedOn w:val="LDTextinhalt"/>
    <w:next w:val="LDTextinhalteingerckt"/>
    <w:link w:val="berschrift2Zchn"/>
    <w:autoRedefine/>
    <w:uiPriority w:val="4"/>
    <w:rsid w:val="001D6BE6"/>
    <w:pPr>
      <w:numPr>
        <w:numId w:val="2"/>
      </w:numPr>
      <w:spacing w:before="480" w:after="240"/>
      <w:ind w:left="709" w:hanging="709"/>
      <w:outlineLvl w:val="1"/>
    </w:pPr>
    <w:rPr>
      <w:b/>
      <w:color w:val="14006E"/>
      <w:sz w:val="30"/>
    </w:rPr>
  </w:style>
  <w:style w:type="paragraph" w:styleId="berschrift3">
    <w:name w:val="heading 3"/>
    <w:basedOn w:val="LDTextinhalt"/>
    <w:next w:val="LDTextinhalteingerckt"/>
    <w:link w:val="berschrift3Zchn"/>
    <w:uiPriority w:val="4"/>
    <w:rsid w:val="001D6BE6"/>
    <w:pPr>
      <w:keepNext/>
      <w:keepLines/>
      <w:numPr>
        <w:ilvl w:val="1"/>
        <w:numId w:val="2"/>
      </w:numPr>
      <w:tabs>
        <w:tab w:val="left" w:pos="709"/>
      </w:tabs>
      <w:spacing w:before="480"/>
      <w:ind w:left="709" w:hanging="709"/>
      <w:outlineLvl w:val="2"/>
    </w:pPr>
    <w:rPr>
      <w:rFonts w:eastAsiaTheme="majorEastAsia" w:cstheme="majorBidi"/>
      <w:b/>
      <w:bCs/>
      <w:color w:val="14006E"/>
      <w:sz w:val="26"/>
    </w:rPr>
  </w:style>
  <w:style w:type="paragraph" w:styleId="berschrift4">
    <w:name w:val="heading 4"/>
    <w:basedOn w:val="berschrift3"/>
    <w:next w:val="LDTextinhalteingerckt"/>
    <w:link w:val="berschrift4Zchn"/>
    <w:autoRedefine/>
    <w:uiPriority w:val="4"/>
    <w:rsid w:val="001D6BE6"/>
    <w:pPr>
      <w:numPr>
        <w:ilvl w:val="2"/>
      </w:numPr>
      <w:spacing w:before="440"/>
      <w:ind w:left="709" w:hanging="709"/>
      <w:outlineLvl w:val="3"/>
    </w:pPr>
    <w:rPr>
      <w:bCs w:val="0"/>
      <w:iCs/>
      <w:sz w:val="22"/>
    </w:rPr>
  </w:style>
  <w:style w:type="paragraph" w:styleId="berschrift5">
    <w:name w:val="heading 5"/>
    <w:basedOn w:val="berschrift4"/>
    <w:next w:val="LDTextinhalt"/>
    <w:link w:val="berschrift5Zchn"/>
    <w:uiPriority w:val="4"/>
    <w:qFormat/>
    <w:rsid w:val="001D6BE6"/>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1D6BE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rsid w:val="001D6BE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1D6BE6"/>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rsid w:val="001D6BE6"/>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1D6BE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1D6BE6"/>
  </w:style>
  <w:style w:type="paragraph" w:customStyle="1" w:styleId="LDTextinhalt">
    <w:name w:val="LD_Textinhalt"/>
    <w:basedOn w:val="Standard"/>
    <w:link w:val="LDTextinhaltZchn"/>
    <w:qFormat/>
    <w:rsid w:val="001D6BE6"/>
    <w:pPr>
      <w:spacing w:line="312" w:lineRule="auto"/>
    </w:pPr>
  </w:style>
  <w:style w:type="character" w:customStyle="1" w:styleId="LDTextinhaltZchn">
    <w:name w:val="LD_Textinhalt Zchn"/>
    <w:basedOn w:val="Absatz-Standardschriftart"/>
    <w:link w:val="LDTextinhalt"/>
    <w:rsid w:val="001D6BE6"/>
    <w:rPr>
      <w:rFonts w:ascii="Hessen Gellix" w:hAnsi="Hessen Gellix" w:cs="Arial"/>
    </w:rPr>
  </w:style>
  <w:style w:type="character" w:customStyle="1" w:styleId="berschrift1Zchn">
    <w:name w:val="Überschrift 1 Zchn"/>
    <w:aliases w:val="HR Überschrift 1 Zchn"/>
    <w:basedOn w:val="Absatz-Standardschriftart"/>
    <w:link w:val="berschrift1"/>
    <w:uiPriority w:val="4"/>
    <w:rsid w:val="001D6BE6"/>
    <w:rPr>
      <w:rFonts w:ascii="Hessen Gellix" w:eastAsia="Times New Roman" w:hAnsi="Hessen Gellix" w:cs="Arial"/>
      <w:bCs/>
      <w:color w:val="14006E"/>
      <w:kern w:val="36"/>
      <w:sz w:val="32"/>
      <w:szCs w:val="28"/>
      <w:shd w:val="clear" w:color="auto" w:fill="D9D9D9" w:themeFill="background1" w:themeFillShade="D9"/>
      <w:lang w:eastAsia="de-DE"/>
    </w:rPr>
  </w:style>
  <w:style w:type="character" w:customStyle="1" w:styleId="berschrift2Zchn">
    <w:name w:val="Überschrift 2 Zchn"/>
    <w:aliases w:val="HR Überschrift 1.1.1 Zchn"/>
    <w:basedOn w:val="Absatz-Standardschriftart"/>
    <w:link w:val="berschrift2"/>
    <w:uiPriority w:val="4"/>
    <w:rsid w:val="001D6BE6"/>
    <w:rPr>
      <w:rFonts w:ascii="Hessen Gellix" w:hAnsi="Hessen Gellix" w:cs="Arial"/>
      <w:b/>
      <w:color w:val="14006E"/>
      <w:sz w:val="30"/>
    </w:rPr>
  </w:style>
  <w:style w:type="character" w:customStyle="1" w:styleId="berschrift3Zchn">
    <w:name w:val="Überschrift 3 Zchn"/>
    <w:basedOn w:val="Absatz-Standardschriftart"/>
    <w:link w:val="berschrift3"/>
    <w:uiPriority w:val="4"/>
    <w:rsid w:val="001D6BE6"/>
    <w:rPr>
      <w:rFonts w:ascii="Hessen Gellix" w:eastAsiaTheme="majorEastAsia" w:hAnsi="Hessen Gellix" w:cstheme="majorBidi"/>
      <w:b/>
      <w:bCs/>
      <w:color w:val="14006E"/>
      <w:sz w:val="26"/>
    </w:rPr>
  </w:style>
  <w:style w:type="character" w:customStyle="1" w:styleId="berschrift4Zchn">
    <w:name w:val="Überschrift 4 Zchn"/>
    <w:basedOn w:val="Absatz-Standardschriftart"/>
    <w:link w:val="berschrift4"/>
    <w:uiPriority w:val="4"/>
    <w:rsid w:val="001D6BE6"/>
    <w:rPr>
      <w:rFonts w:ascii="Hessen Gellix" w:eastAsiaTheme="majorEastAsia" w:hAnsi="Hessen Gellix" w:cstheme="majorBidi"/>
      <w:b/>
      <w:iCs/>
      <w:color w:val="14006E"/>
    </w:rPr>
  </w:style>
  <w:style w:type="character" w:customStyle="1" w:styleId="berschrift5Zchn">
    <w:name w:val="Überschrift 5 Zchn"/>
    <w:basedOn w:val="Absatz-Standardschriftart"/>
    <w:link w:val="berschrift5"/>
    <w:uiPriority w:val="4"/>
    <w:rsid w:val="001D6BE6"/>
    <w:rPr>
      <w:rFonts w:ascii="Hessen Gellix" w:eastAsiaTheme="majorEastAsia" w:hAnsi="Hessen Gellix" w:cstheme="majorBidi"/>
      <w:b/>
      <w:iCs/>
      <w:color w:val="14006E"/>
    </w:rPr>
  </w:style>
  <w:style w:type="character" w:customStyle="1" w:styleId="berschrift6Zchn">
    <w:name w:val="Überschrift 6 Zchn"/>
    <w:basedOn w:val="Absatz-Standardschriftart"/>
    <w:link w:val="berschrift6"/>
    <w:uiPriority w:val="4"/>
    <w:semiHidden/>
    <w:rsid w:val="001D6BE6"/>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1D6BE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rsid w:val="001D6BE6"/>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1D6BE6"/>
    <w:rPr>
      <w:rFonts w:asciiTheme="majorHAnsi" w:eastAsiaTheme="majorEastAsia" w:hAnsiTheme="majorHAnsi" w:cstheme="majorBidi"/>
      <w:i/>
      <w:iCs/>
      <w:color w:val="404040" w:themeColor="text1" w:themeTint="BF"/>
    </w:rPr>
  </w:style>
  <w:style w:type="paragraph" w:styleId="Sprechblasentext">
    <w:name w:val="Balloon Text"/>
    <w:basedOn w:val="Standard"/>
    <w:link w:val="SprechblasentextZchn"/>
    <w:uiPriority w:val="99"/>
    <w:semiHidden/>
    <w:unhideWhenUsed/>
    <w:rsid w:val="001D6BE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D6BE6"/>
    <w:rPr>
      <w:rFonts w:ascii="Tahoma" w:hAnsi="Tahoma" w:cs="Tahoma"/>
      <w:sz w:val="16"/>
      <w:szCs w:val="16"/>
    </w:rPr>
  </w:style>
  <w:style w:type="paragraph" w:styleId="StandardWeb">
    <w:name w:val="Normal (Web)"/>
    <w:basedOn w:val="Standard"/>
    <w:link w:val="StandardWebZchn"/>
    <w:uiPriority w:val="99"/>
    <w:rsid w:val="001D6BE6"/>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rsid w:val="001D6BE6"/>
    <w:rPr>
      <w:rFonts w:ascii="Times New Roman" w:eastAsia="Times New Roman" w:hAnsi="Times New Roman" w:cs="Times New Roman"/>
      <w:lang w:eastAsia="de-DE"/>
    </w:rPr>
  </w:style>
  <w:style w:type="paragraph" w:styleId="Kopfzeile">
    <w:name w:val="header"/>
    <w:basedOn w:val="Standard"/>
    <w:link w:val="KopfzeileZchn"/>
    <w:uiPriority w:val="99"/>
    <w:semiHidden/>
    <w:rsid w:val="001D6BE6"/>
    <w:pPr>
      <w:tabs>
        <w:tab w:val="center" w:pos="4536"/>
        <w:tab w:val="right" w:pos="9072"/>
      </w:tabs>
    </w:pPr>
  </w:style>
  <w:style w:type="character" w:customStyle="1" w:styleId="KopfzeileZchn">
    <w:name w:val="Kopfzeile Zchn"/>
    <w:basedOn w:val="Absatz-Standardschriftart"/>
    <w:link w:val="Kopfzeile"/>
    <w:uiPriority w:val="99"/>
    <w:semiHidden/>
    <w:rsid w:val="001D6BE6"/>
    <w:rPr>
      <w:rFonts w:ascii="Hessen Gellix" w:hAnsi="Hessen Gellix" w:cs="Arial"/>
    </w:rPr>
  </w:style>
  <w:style w:type="paragraph" w:styleId="Fuzeile">
    <w:name w:val="footer"/>
    <w:basedOn w:val="Standard"/>
    <w:link w:val="FuzeileZchn"/>
    <w:uiPriority w:val="99"/>
    <w:rsid w:val="001D6BE6"/>
    <w:pPr>
      <w:tabs>
        <w:tab w:val="center" w:pos="4536"/>
        <w:tab w:val="right" w:pos="9072"/>
      </w:tabs>
      <w:spacing w:before="0" w:after="0"/>
    </w:pPr>
  </w:style>
  <w:style w:type="character" w:customStyle="1" w:styleId="FuzeileZchn">
    <w:name w:val="Fußzeile Zchn"/>
    <w:basedOn w:val="Absatz-Standardschriftart"/>
    <w:link w:val="Fuzeile"/>
    <w:uiPriority w:val="99"/>
    <w:rsid w:val="001D6BE6"/>
    <w:rPr>
      <w:rFonts w:ascii="Hessen Gellix" w:hAnsi="Hessen Gellix" w:cs="Arial"/>
    </w:rPr>
  </w:style>
  <w:style w:type="paragraph" w:customStyle="1" w:styleId="AuflistungHandlungen">
    <w:name w:val="Auflistung Handlungen"/>
    <w:basedOn w:val="Standard"/>
    <w:link w:val="AuflistungHandlungenZchn"/>
    <w:qFormat/>
    <w:rsid w:val="00CD1E2D"/>
    <w:pPr>
      <w:ind w:left="993" w:hanging="284"/>
    </w:pPr>
  </w:style>
  <w:style w:type="character" w:customStyle="1" w:styleId="AuflistungHandlungenZchn">
    <w:name w:val="Auflistung Handlungen Zchn"/>
    <w:basedOn w:val="StandardWebZchn"/>
    <w:link w:val="AuflistungHandlungen"/>
    <w:rsid w:val="00CD1E2D"/>
    <w:rPr>
      <w:rFonts w:ascii="Arial" w:eastAsia="Times New Roman" w:hAnsi="Arial" w:cs="Arial"/>
      <w:sz w:val="20"/>
      <w:szCs w:val="20"/>
      <w:lang w:eastAsia="de-DE"/>
    </w:rPr>
  </w:style>
  <w:style w:type="paragraph" w:customStyle="1" w:styleId="wasmchtenSietun">
    <w:name w:val="was möchten Sie tun"/>
    <w:basedOn w:val="Standard"/>
    <w:link w:val="wasmchtenSietunZchn"/>
    <w:semiHidden/>
    <w:qFormat/>
    <w:rsid w:val="006676EC"/>
    <w:rPr>
      <w:rFonts w:ascii="Verdana" w:hAnsi="Verdana"/>
      <w:b/>
    </w:rPr>
  </w:style>
  <w:style w:type="character" w:customStyle="1" w:styleId="wasmchtenSietunZchn">
    <w:name w:val="was möchten Sie tun Zchn"/>
    <w:basedOn w:val="Absatz-Standardschriftart"/>
    <w:link w:val="wasmchtenSietun"/>
    <w:semiHidden/>
    <w:rsid w:val="00BD58E8"/>
    <w:rPr>
      <w:rFonts w:ascii="Verdana" w:hAnsi="Verdana"/>
      <w:b/>
    </w:rPr>
  </w:style>
  <w:style w:type="table" w:styleId="Tabellenraster">
    <w:name w:val="Table Grid"/>
    <w:basedOn w:val="NormaleTabelle"/>
    <w:uiPriority w:val="59"/>
    <w:rsid w:val="00476A21"/>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fzhlungnummerisch">
    <w:name w:val="Aufzählung nummerisch"/>
    <w:basedOn w:val="Listenabsatz"/>
    <w:link w:val="AufzhlungnummerischZchn"/>
    <w:qFormat/>
    <w:rsid w:val="00300F03"/>
    <w:pPr>
      <w:numPr>
        <w:numId w:val="1"/>
      </w:numPr>
      <w:ind w:left="709" w:hanging="709"/>
    </w:pPr>
  </w:style>
  <w:style w:type="paragraph" w:styleId="Listenabsatz">
    <w:name w:val="List Paragraph"/>
    <w:basedOn w:val="Standard"/>
    <w:uiPriority w:val="34"/>
    <w:qFormat/>
    <w:rsid w:val="001D6BE6"/>
    <w:pPr>
      <w:ind w:left="720"/>
      <w:contextualSpacing/>
    </w:pPr>
  </w:style>
  <w:style w:type="character" w:customStyle="1" w:styleId="AufzhlungnummerischZchn">
    <w:name w:val="Aufzählung nummerisch Zchn"/>
    <w:basedOn w:val="StandardWebZchn"/>
    <w:link w:val="Aufzhlungnummerisch"/>
    <w:rsid w:val="00300F03"/>
    <w:rPr>
      <w:rFonts w:ascii="Arial" w:eastAsia="Times New Roman" w:hAnsi="Arial" w:cs="Times New Roman"/>
      <w:lang w:eastAsia="de-DE"/>
    </w:rPr>
  </w:style>
  <w:style w:type="character" w:styleId="Fett">
    <w:name w:val="Strong"/>
    <w:aliases w:val="standard Fett,Standard fett"/>
    <w:basedOn w:val="Absatz-Standardschriftart"/>
    <w:uiPriority w:val="22"/>
    <w:qFormat/>
    <w:rsid w:val="00915734"/>
    <w:rPr>
      <w:b/>
      <w:bCs/>
    </w:rPr>
  </w:style>
  <w:style w:type="paragraph" w:styleId="Endnotentext">
    <w:name w:val="endnote text"/>
    <w:basedOn w:val="Standard"/>
    <w:link w:val="EndnotentextZchn"/>
    <w:uiPriority w:val="99"/>
    <w:semiHidden/>
    <w:unhideWhenUsed/>
    <w:rsid w:val="001D6BE6"/>
  </w:style>
  <w:style w:type="character" w:customStyle="1" w:styleId="EndnotentextZchn">
    <w:name w:val="Endnotentext Zchn"/>
    <w:basedOn w:val="Absatz-Standardschriftart"/>
    <w:link w:val="Endnotentext"/>
    <w:uiPriority w:val="99"/>
    <w:semiHidden/>
    <w:rsid w:val="001D6BE6"/>
    <w:rPr>
      <w:rFonts w:ascii="Hessen Gellix" w:hAnsi="Hessen Gellix" w:cs="Arial"/>
    </w:rPr>
  </w:style>
  <w:style w:type="character" w:styleId="Endnotenzeichen">
    <w:name w:val="endnote reference"/>
    <w:basedOn w:val="Absatz-Standardschriftart"/>
    <w:uiPriority w:val="99"/>
    <w:semiHidden/>
    <w:unhideWhenUsed/>
    <w:rsid w:val="001D6BE6"/>
    <w:rPr>
      <w:vertAlign w:val="superscript"/>
    </w:rPr>
  </w:style>
  <w:style w:type="character" w:styleId="Hyperlink">
    <w:name w:val="Hyperlink"/>
    <w:basedOn w:val="Absatz-Standardschriftart"/>
    <w:uiPriority w:val="99"/>
    <w:unhideWhenUsed/>
    <w:rsid w:val="001D6BE6"/>
    <w:rPr>
      <w:color w:val="14006E"/>
      <w:u w:val="single"/>
    </w:rPr>
  </w:style>
  <w:style w:type="character" w:styleId="BesuchterLink">
    <w:name w:val="FollowedHyperlink"/>
    <w:basedOn w:val="Absatz-Standardschriftart"/>
    <w:uiPriority w:val="99"/>
    <w:semiHidden/>
    <w:unhideWhenUsed/>
    <w:rsid w:val="001D6BE6"/>
    <w:rPr>
      <w:color w:val="1E3E95"/>
      <w:u w:val="single"/>
    </w:rPr>
  </w:style>
  <w:style w:type="paragraph" w:customStyle="1" w:styleId="notizen">
    <w:name w:val="notizen"/>
    <w:basedOn w:val="Standard"/>
    <w:uiPriority w:val="99"/>
    <w:semiHidden/>
    <w:rsid w:val="001D6BE6"/>
    <w:pPr>
      <w:spacing w:before="90" w:after="90"/>
      <w:ind w:firstLine="288"/>
    </w:pPr>
    <w:rPr>
      <w:rFonts w:ascii="Times New Roman" w:eastAsia="Times New Roman" w:hAnsi="Times New Roman" w:cs="Times New Roman"/>
      <w:color w:val="054295"/>
      <w:lang w:eastAsia="de-DE"/>
    </w:rPr>
  </w:style>
  <w:style w:type="paragraph" w:customStyle="1" w:styleId="tipp">
    <w:name w:val="tipp"/>
    <w:basedOn w:val="Standard"/>
    <w:uiPriority w:val="99"/>
    <w:semiHidden/>
    <w:rsid w:val="00760BC0"/>
    <w:pPr>
      <w:spacing w:before="90" w:after="90"/>
      <w:ind w:firstLine="288"/>
    </w:pPr>
    <w:rPr>
      <w:rFonts w:ascii="Times New Roman" w:eastAsia="Times New Roman" w:hAnsi="Times New Roman" w:cs="Times New Roman"/>
      <w:color w:val="054295"/>
      <w:lang w:eastAsia="de-DE"/>
    </w:rPr>
  </w:style>
  <w:style w:type="paragraph" w:customStyle="1" w:styleId="warnung">
    <w:name w:val="warnung"/>
    <w:basedOn w:val="Standard"/>
    <w:uiPriority w:val="99"/>
    <w:semiHidden/>
    <w:rsid w:val="00760BC0"/>
    <w:pPr>
      <w:spacing w:before="90" w:after="90"/>
      <w:ind w:firstLine="288"/>
    </w:pPr>
    <w:rPr>
      <w:rFonts w:ascii="Times New Roman" w:eastAsia="Times New Roman" w:hAnsi="Times New Roman" w:cs="Times New Roman"/>
      <w:color w:val="D62020"/>
      <w:lang w:eastAsia="de-DE"/>
    </w:rPr>
  </w:style>
  <w:style w:type="paragraph" w:customStyle="1" w:styleId="tabelleninhalt">
    <w:name w:val="tabelleninhalt"/>
    <w:basedOn w:val="Standard"/>
    <w:uiPriority w:val="99"/>
    <w:semiHidden/>
    <w:rsid w:val="001D6BE6"/>
    <w:pPr>
      <w:spacing w:before="90" w:after="90"/>
    </w:pPr>
    <w:rPr>
      <w:rFonts w:ascii="Times New Roman" w:eastAsia="Times New Roman" w:hAnsi="Times New Roman" w:cs="Times New Roman"/>
      <w:lang w:eastAsia="de-DE"/>
    </w:rPr>
  </w:style>
  <w:style w:type="paragraph" w:styleId="KeinLeerraum">
    <w:name w:val="No Spacing"/>
    <w:uiPriority w:val="99"/>
    <w:semiHidden/>
    <w:qFormat/>
    <w:rsid w:val="00476A21"/>
    <w:pPr>
      <w:spacing w:after="0" w:line="240" w:lineRule="auto"/>
    </w:pPr>
    <w:rPr>
      <w:rFonts w:ascii="Arial" w:hAnsi="Arial"/>
      <w:sz w:val="20"/>
      <w:szCs w:val="20"/>
    </w:rPr>
  </w:style>
  <w:style w:type="character" w:styleId="IntensiveHervorhebung">
    <w:name w:val="Intense Emphasis"/>
    <w:uiPriority w:val="99"/>
    <w:semiHidden/>
    <w:qFormat/>
    <w:rsid w:val="00476A21"/>
    <w:rPr>
      <w:rFonts w:ascii="Arial" w:hAnsi="Arial"/>
      <w:b/>
      <w:bCs/>
      <w:i w:val="0"/>
      <w:iCs/>
      <w:color w:val="4F81BD"/>
      <w:sz w:val="24"/>
    </w:rPr>
  </w:style>
  <w:style w:type="paragraph" w:customStyle="1" w:styleId="Aufzhlung1">
    <w:name w:val="Aufzählung1"/>
    <w:basedOn w:val="Standard"/>
    <w:link w:val="Aufzhlung1Zchn"/>
    <w:semiHidden/>
    <w:qFormat/>
    <w:rsid w:val="006927D5"/>
    <w:pPr>
      <w:tabs>
        <w:tab w:val="num" w:pos="360"/>
      </w:tabs>
      <w:spacing w:before="240" w:after="240"/>
      <w:ind w:left="357" w:hanging="357"/>
    </w:pPr>
    <w:rPr>
      <w:rFonts w:eastAsia="Times New Roman"/>
      <w:b/>
      <w:i/>
      <w:color w:val="1E2A95"/>
      <w:lang w:eastAsia="de-DE"/>
    </w:rPr>
  </w:style>
  <w:style w:type="character" w:customStyle="1" w:styleId="Aufzhlung1Zchn">
    <w:name w:val="Aufzählung1 Zchn"/>
    <w:link w:val="Aufzhlung1"/>
    <w:semiHidden/>
    <w:rsid w:val="00BD58E8"/>
    <w:rPr>
      <w:rFonts w:ascii="Arial" w:eastAsia="Times New Roman" w:hAnsi="Arial" w:cs="Arial"/>
      <w:b/>
      <w:i/>
      <w:color w:val="1E2A95"/>
      <w:sz w:val="20"/>
      <w:szCs w:val="20"/>
      <w:lang w:eastAsia="de-DE"/>
    </w:rPr>
  </w:style>
  <w:style w:type="character" w:styleId="Seitenzahl">
    <w:name w:val="page number"/>
    <w:basedOn w:val="Absatz-Standardschriftart"/>
    <w:unhideWhenUsed/>
    <w:rsid w:val="001D6BE6"/>
    <w:rPr>
      <w:rFonts w:ascii="Hessen Gellix" w:hAnsi="Hessen Gellix"/>
    </w:rPr>
  </w:style>
  <w:style w:type="paragraph" w:customStyle="1" w:styleId="1Unterpunktmit">
    <w:name w:val="1. Unterpunkt mit"/>
    <w:basedOn w:val="Standard"/>
    <w:semiHidden/>
    <w:rsid w:val="00AF199C"/>
    <w:pPr>
      <w:tabs>
        <w:tab w:val="num" w:pos="360"/>
      </w:tabs>
      <w:autoSpaceDE w:val="0"/>
      <w:autoSpaceDN w:val="0"/>
      <w:adjustRightInd w:val="0"/>
    </w:pPr>
    <w:rPr>
      <w:rFonts w:eastAsia="Times New Roman"/>
      <w:lang w:eastAsia="de-DE"/>
    </w:rPr>
  </w:style>
  <w:style w:type="character" w:customStyle="1" w:styleId="pagebreadcrumb1">
    <w:name w:val="pagebreadcrumb1"/>
    <w:uiPriority w:val="99"/>
    <w:semiHidden/>
    <w:rsid w:val="001D6BE6"/>
    <w:rPr>
      <w:rFonts w:ascii="Arial" w:hAnsi="Arial" w:cs="Arial"/>
      <w:color w:val="054295"/>
      <w:sz w:val="20"/>
      <w:szCs w:val="20"/>
    </w:rPr>
  </w:style>
  <w:style w:type="character" w:customStyle="1" w:styleId="pagetitle1">
    <w:name w:val="pagetitle1"/>
    <w:uiPriority w:val="99"/>
    <w:semiHidden/>
    <w:rsid w:val="001D6BE6"/>
    <w:rPr>
      <w:rFonts w:ascii="Arial" w:hAnsi="Arial" w:cs="Arial"/>
      <w:b/>
      <w:bCs/>
      <w:color w:val="auto"/>
      <w:sz w:val="20"/>
      <w:szCs w:val="20"/>
    </w:rPr>
  </w:style>
  <w:style w:type="paragraph" w:styleId="Beschriftung">
    <w:name w:val="caption"/>
    <w:basedOn w:val="Standard"/>
    <w:next w:val="Standard"/>
    <w:uiPriority w:val="35"/>
    <w:unhideWhenUsed/>
    <w:rsid w:val="001D6BE6"/>
    <w:pPr>
      <w:spacing w:before="0" w:after="200"/>
    </w:pPr>
    <w:rPr>
      <w:i/>
      <w:iCs/>
      <w:color w:val="1F497D" w:themeColor="text2"/>
      <w:sz w:val="18"/>
      <w:szCs w:val="18"/>
    </w:rPr>
  </w:style>
  <w:style w:type="paragraph" w:styleId="Verzeichnis3">
    <w:name w:val="toc 3"/>
    <w:basedOn w:val="Standard"/>
    <w:next w:val="Standard"/>
    <w:autoRedefine/>
    <w:uiPriority w:val="39"/>
    <w:rsid w:val="001D6BE6"/>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styleId="Verzeichnis1">
    <w:name w:val="toc 1"/>
    <w:basedOn w:val="Standard"/>
    <w:next w:val="LDTextinhalt"/>
    <w:autoRedefine/>
    <w:uiPriority w:val="39"/>
    <w:rsid w:val="001D6BE6"/>
    <w:pPr>
      <w:tabs>
        <w:tab w:val="right" w:pos="9571"/>
      </w:tabs>
      <w:spacing w:before="480" w:after="0"/>
    </w:pPr>
    <w:rPr>
      <w:caps/>
      <w:noProof/>
      <w:color w:val="14006E"/>
      <w:sz w:val="24"/>
    </w:rPr>
  </w:style>
  <w:style w:type="paragraph" w:styleId="Verzeichnis2">
    <w:name w:val="toc 2"/>
    <w:basedOn w:val="Standard"/>
    <w:next w:val="Standard"/>
    <w:autoRedefine/>
    <w:uiPriority w:val="39"/>
    <w:rsid w:val="001D6BE6"/>
    <w:pPr>
      <w:shd w:val="clear" w:color="auto" w:fill="FFFFFF" w:themeFill="background1"/>
      <w:tabs>
        <w:tab w:val="right" w:leader="dot" w:pos="9571"/>
      </w:tabs>
      <w:spacing w:before="240" w:after="0"/>
      <w:ind w:left="567" w:hanging="567"/>
    </w:pPr>
    <w:rPr>
      <w:noProof/>
      <w:color w:val="14006E"/>
    </w:rPr>
  </w:style>
  <w:style w:type="paragraph" w:styleId="Abbildungsverzeichnis">
    <w:name w:val="table of figures"/>
    <w:basedOn w:val="Standard"/>
    <w:next w:val="Standard"/>
    <w:uiPriority w:val="99"/>
    <w:unhideWhenUsed/>
    <w:rsid w:val="001D6BE6"/>
    <w:pPr>
      <w:spacing w:after="0"/>
    </w:pPr>
  </w:style>
  <w:style w:type="paragraph" w:styleId="Titel">
    <w:name w:val="Title"/>
    <w:basedOn w:val="Standard"/>
    <w:next w:val="Standard"/>
    <w:link w:val="TitelZchn"/>
    <w:uiPriority w:val="10"/>
    <w:qFormat/>
    <w:rsid w:val="00F12299"/>
    <w:pPr>
      <w:pBdr>
        <w:bottom w:val="single" w:sz="8" w:space="4" w:color="1E3E95"/>
      </w:pBdr>
      <w:shd w:val="clear" w:color="auto" w:fill="D9D9D9" w:themeFill="background1" w:themeFillShade="D9"/>
      <w:tabs>
        <w:tab w:val="left" w:pos="142"/>
      </w:tabs>
      <w:contextualSpacing/>
    </w:pPr>
    <w:rPr>
      <w:rFonts w:eastAsiaTheme="majorEastAsia" w:cstheme="majorBidi"/>
      <w:color w:val="1E3E95"/>
      <w:spacing w:val="5"/>
      <w:kern w:val="28"/>
      <w:sz w:val="36"/>
      <w:szCs w:val="52"/>
    </w:rPr>
  </w:style>
  <w:style w:type="character" w:customStyle="1" w:styleId="TitelZchn">
    <w:name w:val="Titel Zchn"/>
    <w:basedOn w:val="Absatz-Standardschriftart"/>
    <w:link w:val="Titel"/>
    <w:uiPriority w:val="10"/>
    <w:rsid w:val="00F12299"/>
    <w:rPr>
      <w:rFonts w:ascii="Arial" w:eastAsiaTheme="majorEastAsia" w:hAnsi="Arial" w:cstheme="majorBidi"/>
      <w:color w:val="1E3E95"/>
      <w:spacing w:val="5"/>
      <w:kern w:val="28"/>
      <w:sz w:val="36"/>
      <w:szCs w:val="52"/>
      <w:shd w:val="clear" w:color="auto" w:fill="D9D9D9" w:themeFill="background1" w:themeFillShade="D9"/>
    </w:rPr>
  </w:style>
  <w:style w:type="paragraph" w:styleId="Verzeichnis4">
    <w:name w:val="toc 4"/>
    <w:basedOn w:val="Standard"/>
    <w:next w:val="Standard"/>
    <w:autoRedefine/>
    <w:uiPriority w:val="39"/>
    <w:rsid w:val="001D6BE6"/>
    <w:pPr>
      <w:shd w:val="clear" w:color="auto" w:fill="FFFFFF" w:themeFill="background1"/>
      <w:tabs>
        <w:tab w:val="left" w:pos="993"/>
        <w:tab w:val="right" w:leader="dot" w:pos="9923"/>
      </w:tabs>
      <w:spacing w:before="0"/>
      <w:ind w:left="964" w:hanging="680"/>
    </w:pPr>
    <w:rPr>
      <w:rFonts w:eastAsiaTheme="minorEastAsia"/>
      <w:noProof/>
      <w:lang w:eastAsia="de-DE"/>
    </w:rPr>
  </w:style>
  <w:style w:type="character" w:customStyle="1" w:styleId="bedienelement">
    <w:name w:val="bedienelement"/>
    <w:basedOn w:val="Absatz-Standardschriftart"/>
    <w:rsid w:val="00AB0BB1"/>
    <w:rPr>
      <w:b/>
      <w:bCs/>
      <w:sz w:val="20"/>
      <w:szCs w:val="20"/>
    </w:rPr>
  </w:style>
  <w:style w:type="character" w:customStyle="1" w:styleId="lusdmenpunkt">
    <w:name w:val="lusdmenüpunkt"/>
    <w:basedOn w:val="Absatz-Standardschriftart"/>
    <w:rsid w:val="00AB0BB1"/>
    <w:rPr>
      <w:rFonts w:ascii="Arial" w:hAnsi="Arial" w:cs="Arial" w:hint="default"/>
      <w:b/>
      <w:bCs/>
      <w:smallCaps/>
      <w:sz w:val="20"/>
      <w:szCs w:val="20"/>
    </w:rPr>
  </w:style>
  <w:style w:type="character" w:customStyle="1" w:styleId="meneintrag">
    <w:name w:val="menüeintrag"/>
    <w:basedOn w:val="Absatz-Standardschriftart"/>
    <w:rsid w:val="00AB0BB1"/>
    <w:rPr>
      <w:i/>
      <w:iCs/>
      <w:sz w:val="20"/>
      <w:szCs w:val="20"/>
    </w:rPr>
  </w:style>
  <w:style w:type="character" w:customStyle="1" w:styleId="hervorhebungblau">
    <w:name w:val="hervorhebungblau"/>
    <w:basedOn w:val="Absatz-Standardschriftart"/>
    <w:uiPriority w:val="3"/>
    <w:rsid w:val="001D6BE6"/>
    <w:rPr>
      <w:b/>
      <w:bCs/>
      <w:color w:val="14006E"/>
      <w:sz w:val="22"/>
      <w:szCs w:val="20"/>
    </w:rPr>
  </w:style>
  <w:style w:type="character" w:customStyle="1" w:styleId="hervorhebungrot">
    <w:name w:val="hervorhebungrot"/>
    <w:basedOn w:val="Absatz-Standardschriftart"/>
    <w:rsid w:val="00AB0BB1"/>
    <w:rPr>
      <w:b/>
      <w:bCs/>
      <w:color w:val="C11423"/>
      <w:sz w:val="20"/>
      <w:szCs w:val="20"/>
    </w:rPr>
  </w:style>
  <w:style w:type="character" w:customStyle="1" w:styleId="hervorhebung">
    <w:name w:val="hervorhebung"/>
    <w:basedOn w:val="Absatz-Standardschriftart"/>
    <w:uiPriority w:val="2"/>
    <w:rsid w:val="00476A21"/>
    <w:rPr>
      <w:b/>
      <w:bCs/>
      <w:sz w:val="20"/>
      <w:szCs w:val="20"/>
    </w:rPr>
  </w:style>
  <w:style w:type="paragraph" w:customStyle="1" w:styleId="HRberschrift11">
    <w:name w:val="HR Überschrift 1.1."/>
    <w:basedOn w:val="berschrift2"/>
    <w:link w:val="HRberschrift11Zchn"/>
    <w:qFormat/>
    <w:rsid w:val="00575F90"/>
    <w:pPr>
      <w:numPr>
        <w:numId w:val="0"/>
      </w:numPr>
      <w:tabs>
        <w:tab w:val="num" w:pos="900"/>
      </w:tabs>
      <w:spacing w:before="240" w:after="60"/>
      <w:ind w:left="180"/>
    </w:pPr>
    <w:rPr>
      <w:b w:val="0"/>
      <w:bCs/>
      <w:iCs/>
      <w:color w:val="auto"/>
    </w:rPr>
  </w:style>
  <w:style w:type="character" w:customStyle="1" w:styleId="HRberschrift11Zchn">
    <w:name w:val="HR Überschrift 1.1. Zchn"/>
    <w:basedOn w:val="Absatz-Standardschriftart"/>
    <w:link w:val="HRberschrift11"/>
    <w:rsid w:val="00BD58E8"/>
    <w:rPr>
      <w:rFonts w:ascii="Arial" w:eastAsia="Times New Roman" w:hAnsi="Arial" w:cs="Arial"/>
      <w:b/>
      <w:bCs/>
      <w:iCs/>
      <w:sz w:val="24"/>
      <w:szCs w:val="28"/>
      <w:lang w:eastAsia="de-DE"/>
    </w:rPr>
  </w:style>
  <w:style w:type="paragraph" w:customStyle="1" w:styleId="Standardeingerckt">
    <w:name w:val="Standard eingerückt"/>
    <w:basedOn w:val="Standard"/>
    <w:qFormat/>
    <w:rsid w:val="0013318E"/>
    <w:pPr>
      <w:spacing w:before="240"/>
      <w:ind w:left="709"/>
    </w:pPr>
    <w:rPr>
      <w:noProof/>
    </w:rPr>
  </w:style>
  <w:style w:type="paragraph" w:customStyle="1" w:styleId="hervorhebunggrau">
    <w:name w:val="hervorhebunggrau"/>
    <w:basedOn w:val="Standard"/>
    <w:qFormat/>
    <w:rsid w:val="0034516A"/>
    <w:rPr>
      <w:b/>
      <w:color w:val="808080" w:themeColor="background1" w:themeShade="80"/>
    </w:rPr>
  </w:style>
  <w:style w:type="character" w:styleId="IntensiverVerweis">
    <w:name w:val="Intense Reference"/>
    <w:basedOn w:val="Absatz-Standardschriftart"/>
    <w:uiPriority w:val="32"/>
    <w:semiHidden/>
    <w:qFormat/>
    <w:rsid w:val="003119C2"/>
    <w:rPr>
      <w:b/>
      <w:bCs/>
      <w:smallCaps/>
      <w:color w:val="C0504D" w:themeColor="accent2"/>
      <w:spacing w:val="5"/>
      <w:u w:val="single"/>
    </w:rPr>
  </w:style>
  <w:style w:type="paragraph" w:customStyle="1" w:styleId="Thema">
    <w:name w:val="Thema"/>
    <w:basedOn w:val="Titel"/>
    <w:link w:val="ThemaZchn"/>
    <w:qFormat/>
    <w:rsid w:val="00D47C7B"/>
  </w:style>
  <w:style w:type="character" w:customStyle="1" w:styleId="ThemaZchn">
    <w:name w:val="Thema Zchn"/>
    <w:basedOn w:val="TitelZchn"/>
    <w:link w:val="Thema"/>
    <w:rsid w:val="00D47C7B"/>
    <w:rPr>
      <w:rFonts w:ascii="Arial" w:eastAsiaTheme="majorEastAsia" w:hAnsi="Arial" w:cstheme="majorBidi"/>
      <w:color w:val="1E3E95"/>
      <w:spacing w:val="5"/>
      <w:kern w:val="28"/>
      <w:sz w:val="36"/>
      <w:szCs w:val="52"/>
      <w:shd w:val="clear" w:color="auto" w:fill="D9D9D9" w:themeFill="background1" w:themeFillShade="D9"/>
    </w:rPr>
  </w:style>
  <w:style w:type="paragraph" w:styleId="berarbeitung">
    <w:name w:val="Revision"/>
    <w:hidden/>
    <w:uiPriority w:val="99"/>
    <w:semiHidden/>
    <w:rsid w:val="001D6BE6"/>
    <w:pPr>
      <w:spacing w:after="0" w:line="240" w:lineRule="auto"/>
    </w:pPr>
    <w:rPr>
      <w:rFonts w:ascii="Hessen Gellix" w:hAnsi="Hessen Gellix" w:cs="Arial"/>
      <w:sz w:val="20"/>
    </w:rPr>
  </w:style>
  <w:style w:type="paragraph" w:customStyle="1" w:styleId="auflistung">
    <w:name w:val="auflistung"/>
    <w:basedOn w:val="Standard"/>
    <w:rsid w:val="00F22144"/>
    <w:pPr>
      <w:numPr>
        <w:numId w:val="3"/>
      </w:numPr>
      <w:ind w:left="284" w:hanging="284"/>
    </w:pPr>
    <w:rPr>
      <w:rFonts w:eastAsia="Times New Roman" w:cs="Times New Roman"/>
      <w:color w:val="000000"/>
      <w:lang w:eastAsia="de-DE"/>
    </w:rPr>
  </w:style>
  <w:style w:type="paragraph" w:customStyle="1" w:styleId="normalfett">
    <w:name w:val="normal+fett"/>
    <w:basedOn w:val="Standard"/>
    <w:rsid w:val="00000D21"/>
    <w:pPr>
      <w:ind w:left="200"/>
    </w:pPr>
    <w:rPr>
      <w:rFonts w:ascii="Times New Roman" w:eastAsia="Times New Roman" w:hAnsi="Times New Roman" w:cs="Times New Roman"/>
      <w:color w:val="000000"/>
      <w:lang w:eastAsia="de-DE"/>
    </w:rPr>
  </w:style>
  <w:style w:type="paragraph" w:customStyle="1" w:styleId="aufzhlung">
    <w:name w:val="aufzählung"/>
    <w:basedOn w:val="Standard"/>
    <w:rsid w:val="00D8004D"/>
    <w:pPr>
      <w:ind w:left="520" w:hanging="320"/>
    </w:pPr>
    <w:rPr>
      <w:rFonts w:ascii="Times New Roman" w:eastAsia="Times New Roman" w:hAnsi="Times New Roman" w:cs="Times New Roman"/>
      <w:color w:val="000000"/>
      <w:lang w:eastAsia="de-DE"/>
    </w:rPr>
  </w:style>
  <w:style w:type="paragraph" w:customStyle="1" w:styleId="normaleingerckt">
    <w:name w:val="normaleingerückt"/>
    <w:basedOn w:val="Standard"/>
    <w:rsid w:val="00562016"/>
    <w:pPr>
      <w:ind w:left="520"/>
    </w:pPr>
    <w:rPr>
      <w:rFonts w:ascii="Times New Roman" w:eastAsia="Times New Roman" w:hAnsi="Times New Roman" w:cs="Times New Roman"/>
      <w:color w:val="000000"/>
      <w:lang w:eastAsia="de-DE"/>
    </w:rPr>
  </w:style>
  <w:style w:type="paragraph" w:customStyle="1" w:styleId="Auflistung0">
    <w:name w:val="Auflistung"/>
    <w:basedOn w:val="Listenabsatz"/>
    <w:link w:val="AuflistungZchn"/>
    <w:semiHidden/>
    <w:qFormat/>
    <w:rsid w:val="002B0C26"/>
    <w:pPr>
      <w:numPr>
        <w:numId w:val="4"/>
      </w:numPr>
      <w:autoSpaceDE w:val="0"/>
      <w:autoSpaceDN w:val="0"/>
      <w:adjustRightInd w:val="0"/>
      <w:ind w:left="1004" w:hanging="284"/>
    </w:pPr>
    <w:rPr>
      <w:rFonts w:eastAsia="Times New Roman" w:cs="Times New Roman"/>
      <w:lang w:eastAsia="de-DE"/>
    </w:rPr>
  </w:style>
  <w:style w:type="character" w:customStyle="1" w:styleId="AuflistungZchn">
    <w:name w:val="Auflistung Zchn"/>
    <w:basedOn w:val="Absatz-Standardschriftart"/>
    <w:link w:val="Auflistung0"/>
    <w:semiHidden/>
    <w:rsid w:val="00BD58E8"/>
    <w:rPr>
      <w:rFonts w:ascii="Arial" w:eastAsia="Times New Roman" w:hAnsi="Arial" w:cs="Times New Roman"/>
      <w:lang w:eastAsia="de-DE"/>
    </w:rPr>
  </w:style>
  <w:style w:type="paragraph" w:styleId="Index1">
    <w:name w:val="index 1"/>
    <w:basedOn w:val="Standard"/>
    <w:next w:val="Standard"/>
    <w:autoRedefine/>
    <w:uiPriority w:val="99"/>
    <w:semiHidden/>
    <w:unhideWhenUsed/>
    <w:rsid w:val="002B0C26"/>
    <w:pPr>
      <w:tabs>
        <w:tab w:val="right" w:leader="dot" w:pos="4333"/>
      </w:tabs>
      <w:autoSpaceDE w:val="0"/>
      <w:autoSpaceDN w:val="0"/>
      <w:adjustRightInd w:val="0"/>
      <w:ind w:left="220" w:hanging="220"/>
    </w:pPr>
    <w:rPr>
      <w:rFonts w:eastAsia="Times New Roman" w:cs="Times New Roman"/>
      <w:b/>
      <w:noProof/>
      <w:sz w:val="28"/>
      <w:szCs w:val="28"/>
      <w:lang w:eastAsia="de-DE"/>
    </w:rPr>
  </w:style>
  <w:style w:type="paragraph" w:customStyle="1" w:styleId="IndexGross">
    <w:name w:val="IndexGross"/>
    <w:basedOn w:val="Index1"/>
    <w:semiHidden/>
    <w:rsid w:val="002B0C26"/>
    <w:rPr>
      <w:b w:val="0"/>
      <w:sz w:val="20"/>
    </w:rPr>
  </w:style>
  <w:style w:type="paragraph" w:customStyle="1" w:styleId="LDAuflistungHandlungen">
    <w:name w:val="LD_Auflistung Handlungen"/>
    <w:basedOn w:val="Standard"/>
    <w:link w:val="LDAuflistungHandlungenZchn"/>
    <w:autoRedefine/>
    <w:qFormat/>
    <w:rsid w:val="000227D8"/>
    <w:pPr>
      <w:ind w:left="993" w:hanging="284"/>
    </w:pPr>
    <w:rPr>
      <w:rFonts w:eastAsia="Times New Roman"/>
      <w:lang w:eastAsia="de-DE"/>
    </w:rPr>
  </w:style>
  <w:style w:type="character" w:customStyle="1" w:styleId="LDAuflistungHandlungenZchn">
    <w:name w:val="LD_Auflistung Handlungen Zchn"/>
    <w:basedOn w:val="StandardWebZchn"/>
    <w:link w:val="LDAuflistungHandlungen"/>
    <w:rsid w:val="000227D8"/>
    <w:rPr>
      <w:rFonts w:ascii="Arial" w:eastAsia="Times New Roman" w:hAnsi="Arial" w:cs="Arial"/>
      <w:sz w:val="20"/>
      <w:szCs w:val="20"/>
      <w:lang w:eastAsia="de-DE"/>
    </w:rPr>
  </w:style>
  <w:style w:type="paragraph" w:customStyle="1" w:styleId="LDTextinhalteingerckt">
    <w:name w:val="LD_Textinhalt eingerückt"/>
    <w:basedOn w:val="Standard"/>
    <w:qFormat/>
    <w:rsid w:val="001D6BE6"/>
    <w:pPr>
      <w:spacing w:line="312" w:lineRule="auto"/>
      <w:ind w:left="709"/>
    </w:pPr>
    <w:rPr>
      <w:color w:val="000000" w:themeColor="text1"/>
    </w:rPr>
  </w:style>
  <w:style w:type="paragraph" w:customStyle="1" w:styleId="LDFuzeile">
    <w:name w:val="LD_Fußzeile"/>
    <w:basedOn w:val="Standard"/>
    <w:autoRedefine/>
    <w:uiPriority w:val="5"/>
    <w:qFormat/>
    <w:rsid w:val="001D6BE6"/>
    <w:pPr>
      <w:pBdr>
        <w:top w:val="single" w:sz="4" w:space="4" w:color="auto"/>
      </w:pBdr>
      <w:tabs>
        <w:tab w:val="left" w:pos="1134"/>
        <w:tab w:val="right" w:pos="9498"/>
      </w:tabs>
      <w:spacing w:before="240"/>
    </w:pPr>
    <w:rPr>
      <w:sz w:val="16"/>
      <w:szCs w:val="16"/>
    </w:rPr>
  </w:style>
  <w:style w:type="paragraph" w:customStyle="1" w:styleId="LDAbbildungsverzeichnis">
    <w:name w:val="LD_Abbildungsverzeichnis"/>
    <w:basedOn w:val="LDTextinhalt"/>
    <w:autoRedefine/>
    <w:uiPriority w:val="6"/>
    <w:qFormat/>
    <w:rsid w:val="001D6BE6"/>
    <w:pPr>
      <w:tabs>
        <w:tab w:val="right" w:leader="dot" w:pos="9571"/>
      </w:tabs>
      <w:spacing w:line="240" w:lineRule="auto"/>
      <w:ind w:left="851" w:hanging="851"/>
    </w:pPr>
  </w:style>
  <w:style w:type="paragraph" w:customStyle="1" w:styleId="LDAufzhlungnummerisch">
    <w:name w:val="LD_Aufzählung nummerisch"/>
    <w:basedOn w:val="LDTextinhalt"/>
    <w:autoRedefine/>
    <w:qFormat/>
    <w:rsid w:val="00476A21"/>
    <w:pPr>
      <w:tabs>
        <w:tab w:val="left" w:pos="709"/>
      </w:tabs>
      <w:ind w:left="709"/>
    </w:pPr>
    <w:rPr>
      <w:rFonts w:eastAsia="Times New Roman" w:cs="Times New Roman"/>
      <w:szCs w:val="20"/>
      <w:lang w:eastAsia="de-DE"/>
    </w:rPr>
  </w:style>
  <w:style w:type="character" w:customStyle="1" w:styleId="LDBedienelement">
    <w:name w:val="LD_Bedienelement"/>
    <w:basedOn w:val="Absatz-Standardschriftart"/>
    <w:uiPriority w:val="1"/>
    <w:qFormat/>
    <w:rsid w:val="00476A21"/>
    <w:rPr>
      <w:b/>
      <w:bCs/>
      <w:sz w:val="20"/>
      <w:szCs w:val="20"/>
    </w:rPr>
  </w:style>
  <w:style w:type="character" w:customStyle="1" w:styleId="LDMenpunkt">
    <w:name w:val="LD_Menüpunkt"/>
    <w:basedOn w:val="Absatz-Standardschriftart"/>
    <w:uiPriority w:val="3"/>
    <w:qFormat/>
    <w:rsid w:val="00476A21"/>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D6BE6"/>
    <w:rPr>
      <w:rFonts w:ascii="Hessen Gellix" w:hAnsi="Hessen Gellix"/>
      <w:i/>
      <w:iCs/>
      <w:sz w:val="22"/>
      <w:szCs w:val="20"/>
    </w:rPr>
  </w:style>
  <w:style w:type="character" w:customStyle="1" w:styleId="LDBereichTabelle">
    <w:name w:val="LD_BereichTabelle"/>
    <w:basedOn w:val="Absatz-Standardschriftart"/>
    <w:uiPriority w:val="1"/>
    <w:qFormat/>
    <w:rsid w:val="001D6BE6"/>
    <w:rPr>
      <w:b/>
      <w:bCs/>
      <w:color w:val="14006E"/>
      <w:sz w:val="20"/>
      <w:szCs w:val="20"/>
    </w:rPr>
  </w:style>
  <w:style w:type="character" w:customStyle="1" w:styleId="LDRegister">
    <w:name w:val="LD_Register"/>
    <w:basedOn w:val="Absatz-Standardschriftart"/>
    <w:uiPriority w:val="1"/>
    <w:qFormat/>
    <w:rsid w:val="00476A21"/>
    <w:rPr>
      <w:b/>
      <w:bCs/>
      <w:color w:val="C11423"/>
      <w:sz w:val="20"/>
      <w:szCs w:val="20"/>
    </w:rPr>
  </w:style>
  <w:style w:type="paragraph" w:customStyle="1" w:styleId="LDBildunterschrift">
    <w:name w:val="LD_Bildunterschrift"/>
    <w:basedOn w:val="Standard"/>
    <w:next w:val="Standard"/>
    <w:link w:val="LDBildunterschriftZchn"/>
    <w:qFormat/>
    <w:rsid w:val="001D6BE6"/>
    <w:pPr>
      <w:tabs>
        <w:tab w:val="left" w:pos="709"/>
        <w:tab w:val="left" w:pos="1843"/>
      </w:tabs>
      <w:spacing w:after="360"/>
      <w:ind w:left="709"/>
    </w:pPr>
    <w:rPr>
      <w:b/>
      <w:bCs/>
      <w:color w:val="14006E"/>
      <w:sz w:val="18"/>
      <w:szCs w:val="18"/>
    </w:rPr>
  </w:style>
  <w:style w:type="character" w:customStyle="1" w:styleId="LDBildunterschriftZchn">
    <w:name w:val="LD_Bildunterschrift Zchn"/>
    <w:link w:val="LDBildunterschrift"/>
    <w:locked/>
    <w:rsid w:val="001D6BE6"/>
    <w:rPr>
      <w:rFonts w:ascii="Hessen Gellix" w:hAnsi="Hessen Gellix" w:cs="Arial"/>
      <w:b/>
      <w:bCs/>
      <w:color w:val="14006E"/>
      <w:sz w:val="18"/>
      <w:szCs w:val="18"/>
    </w:rPr>
  </w:style>
  <w:style w:type="paragraph" w:customStyle="1" w:styleId="LDHinweis">
    <w:name w:val="LD_Hinweis"/>
    <w:basedOn w:val="LDTextinhalt"/>
    <w:next w:val="LDTextinhalt"/>
    <w:link w:val="LDHinweisZchn"/>
    <w:autoRedefine/>
    <w:uiPriority w:val="7"/>
    <w:qFormat/>
    <w:rsid w:val="00476A21"/>
    <w:pPr>
      <w:numPr>
        <w:numId w:val="5"/>
      </w:numPr>
      <w:pBdr>
        <w:top w:val="single" w:sz="8" w:space="7" w:color="A6A6A6" w:themeColor="background1" w:themeShade="A6"/>
        <w:bottom w:val="single" w:sz="8" w:space="8" w:color="A6A6A6" w:themeColor="background1" w:themeShade="A6"/>
      </w:pBdr>
      <w:ind w:left="142" w:hanging="993"/>
    </w:pPr>
    <w:rPr>
      <w:rFonts w:eastAsia="Times New Roman"/>
      <w:lang w:eastAsia="de-DE"/>
    </w:rPr>
  </w:style>
  <w:style w:type="character" w:customStyle="1" w:styleId="LDHinweisZchn">
    <w:name w:val="LD_Hinweis Zchn"/>
    <w:basedOn w:val="LDAuflistungTextZchn"/>
    <w:link w:val="LDHinweis"/>
    <w:uiPriority w:val="7"/>
    <w:rsid w:val="00476A21"/>
    <w:rPr>
      <w:rFonts w:ascii="Arial" w:eastAsia="Times New Roman" w:hAnsi="Arial" w:cs="Arial"/>
      <w:lang w:eastAsia="de-DE"/>
    </w:rPr>
  </w:style>
  <w:style w:type="character" w:customStyle="1" w:styleId="LDAuflistungTextZchn">
    <w:name w:val="LD_Auflistung Text Zchn"/>
    <w:basedOn w:val="StandardWebZchn"/>
    <w:link w:val="LDAuflistungText"/>
    <w:rsid w:val="00476A21"/>
    <w:rPr>
      <w:rFonts w:ascii="Arial" w:eastAsia="Times New Roman" w:hAnsi="Arial" w:cs="Arial"/>
      <w:lang w:eastAsia="de-DE"/>
    </w:rPr>
  </w:style>
  <w:style w:type="paragraph" w:customStyle="1" w:styleId="LDAuflistungText">
    <w:name w:val="LD_Auflistung Text"/>
    <w:basedOn w:val="Standard"/>
    <w:link w:val="LDAuflistungTextZchn"/>
    <w:autoRedefine/>
    <w:qFormat/>
    <w:rsid w:val="00476A21"/>
    <w:pPr>
      <w:spacing w:after="0"/>
      <w:ind w:left="993" w:hanging="284"/>
    </w:pPr>
    <w:rPr>
      <w:rFonts w:eastAsia="Times New Roman"/>
      <w:lang w:eastAsia="de-DE"/>
    </w:rPr>
  </w:style>
  <w:style w:type="paragraph" w:customStyle="1" w:styleId="LDAchtung">
    <w:name w:val="LD_Achtung"/>
    <w:basedOn w:val="LDTextinhalt"/>
    <w:next w:val="LDTextinhalt"/>
    <w:link w:val="LDAchtungZchn"/>
    <w:autoRedefine/>
    <w:uiPriority w:val="7"/>
    <w:qFormat/>
    <w:rsid w:val="00476A21"/>
    <w:pPr>
      <w:numPr>
        <w:numId w:val="6"/>
      </w:numPr>
      <w:pBdr>
        <w:top w:val="single" w:sz="8" w:space="8" w:color="A6A6A6" w:themeColor="background1" w:themeShade="A6"/>
        <w:bottom w:val="single" w:sz="8" w:space="8" w:color="A6A6A6" w:themeColor="background1" w:themeShade="A6"/>
      </w:pBdr>
      <w:ind w:left="1702" w:hanging="851"/>
    </w:pPr>
    <w:rPr>
      <w:rFonts w:eastAsia="Times New Roman"/>
      <w:lang w:eastAsia="de-DE"/>
    </w:rPr>
  </w:style>
  <w:style w:type="character" w:customStyle="1" w:styleId="LDAchtungZchn">
    <w:name w:val="LD_Achtung Zchn"/>
    <w:basedOn w:val="LDHinweisZchn"/>
    <w:link w:val="LDAchtung"/>
    <w:uiPriority w:val="7"/>
    <w:rsid w:val="00476A21"/>
    <w:rPr>
      <w:rFonts w:ascii="Arial" w:eastAsia="Times New Roman" w:hAnsi="Arial" w:cs="Arial"/>
      <w:lang w:eastAsia="de-DE"/>
    </w:rPr>
  </w:style>
  <w:style w:type="table" w:customStyle="1" w:styleId="Tabelle1">
    <w:name w:val="Tabelle1"/>
    <w:basedOn w:val="NormaleTabelle"/>
    <w:uiPriority w:val="99"/>
    <w:locked/>
    <w:rsid w:val="001D6BE6"/>
    <w:pPr>
      <w:spacing w:after="0" w:line="240" w:lineRule="auto"/>
    </w:pPr>
    <w:rPr>
      <w:rFonts w:ascii="Hessen Gellix" w:hAnsi="Hessen Gellix" w:cs="Arial"/>
      <w:sz w:val="20"/>
    </w:rPr>
    <w:tblPr/>
  </w:style>
  <w:style w:type="table" w:styleId="HelleSchattierung">
    <w:name w:val="Light Shading"/>
    <w:basedOn w:val="NormaleTabelle"/>
    <w:uiPriority w:val="60"/>
    <w:rsid w:val="001D6BE6"/>
    <w:pPr>
      <w:spacing w:after="0" w:line="240" w:lineRule="auto"/>
    </w:pPr>
    <w:rPr>
      <w:rFonts w:ascii="Hessen Gellix" w:hAnsi="Hessen Gellix" w:cs="Arial"/>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1D6BE6"/>
    <w:pPr>
      <w:spacing w:after="0" w:line="240" w:lineRule="auto"/>
    </w:pPr>
    <w:rPr>
      <w:rFonts w:ascii="Hessen Gellix" w:hAnsi="Hessen Gellix" w:cs="Arial"/>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1D6BE6"/>
    <w:pPr>
      <w:spacing w:after="0" w:line="240" w:lineRule="auto"/>
    </w:pPr>
    <w:rPr>
      <w:rFonts w:ascii="Hessen Gellix" w:hAnsi="Hessen Gellix" w:cs="Arial"/>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476A21"/>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1D6BE6"/>
    <w:pPr>
      <w:pBdr>
        <w:bottom w:val="single" w:sz="8" w:space="1" w:color="1E3E95"/>
      </w:pBdr>
      <w:shd w:val="clear" w:color="auto" w:fill="D9D9D9" w:themeFill="background1" w:themeFillShade="D9"/>
      <w:tabs>
        <w:tab w:val="right" w:pos="9571"/>
      </w:tabs>
      <w:spacing w:before="480" w:after="0"/>
    </w:pPr>
    <w:rPr>
      <w:noProof/>
      <w:color w:val="14006E"/>
      <w:sz w:val="32"/>
    </w:rPr>
  </w:style>
  <w:style w:type="paragraph" w:customStyle="1" w:styleId="LDVerzeichnis2">
    <w:name w:val="LD_Verzeichnis 2"/>
    <w:basedOn w:val="Standard"/>
    <w:autoRedefine/>
    <w:qFormat/>
    <w:rsid w:val="001D6BE6"/>
    <w:pPr>
      <w:shd w:val="clear" w:color="auto" w:fill="FFFFFF" w:themeFill="background1"/>
      <w:tabs>
        <w:tab w:val="left" w:pos="709"/>
        <w:tab w:val="right" w:leader="underscore" w:pos="9571"/>
      </w:tabs>
      <w:spacing w:before="360" w:after="0"/>
      <w:ind w:left="709" w:hanging="709"/>
    </w:pPr>
    <w:rPr>
      <w:noProof/>
      <w:color w:val="14006E"/>
      <w:sz w:val="24"/>
    </w:rPr>
  </w:style>
  <w:style w:type="paragraph" w:customStyle="1" w:styleId="LDVerzeichnis3">
    <w:name w:val="LD_Verzeichnis 3"/>
    <w:basedOn w:val="Standard"/>
    <w:autoRedefine/>
    <w:qFormat/>
    <w:rsid w:val="001D6BE6"/>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476A21"/>
    <w:pPr>
      <w:numPr>
        <w:numId w:val="7"/>
      </w:numPr>
      <w:pBdr>
        <w:top w:val="single" w:sz="8" w:space="8" w:color="A6A6A6" w:themeColor="background1" w:themeShade="A6"/>
        <w:bottom w:val="single" w:sz="8" w:space="8" w:color="A6A6A6" w:themeColor="background1" w:themeShade="A6"/>
      </w:pBdr>
      <w:ind w:left="2127" w:hanging="1276"/>
    </w:pPr>
  </w:style>
  <w:style w:type="character" w:customStyle="1" w:styleId="LDTIPPZchn">
    <w:name w:val="LD_TIPP Zchn"/>
    <w:basedOn w:val="Absatz-Standardschriftart"/>
    <w:link w:val="LDTIPP"/>
    <w:uiPriority w:val="7"/>
    <w:rsid w:val="00476A21"/>
    <w:rPr>
      <w:rFonts w:ascii="Arial" w:hAnsi="Arial" w:cs="Arial"/>
    </w:rPr>
  </w:style>
  <w:style w:type="paragraph" w:styleId="Inhaltsverzeichnisberschrift">
    <w:name w:val="TOC Heading"/>
    <w:basedOn w:val="berschrift1"/>
    <w:next w:val="Standard"/>
    <w:uiPriority w:val="39"/>
    <w:unhideWhenUsed/>
    <w:qFormat/>
    <w:rsid w:val="001D6BE6"/>
    <w:pPr>
      <w:keepNext/>
      <w:keepLines/>
      <w:shd w:val="clear" w:color="auto" w:fill="auto"/>
      <w:tabs>
        <w:tab w:val="clear" w:pos="709"/>
      </w:tabs>
      <w:spacing w:before="480" w:line="276" w:lineRule="auto"/>
      <w:outlineLvl w:val="9"/>
    </w:pPr>
    <w:rPr>
      <w:rFonts w:asciiTheme="majorHAnsi" w:eastAsiaTheme="majorEastAsia" w:hAnsiTheme="majorHAnsi" w:cstheme="majorBidi"/>
      <w:b/>
      <w:kern w:val="0"/>
    </w:rPr>
  </w:style>
  <w:style w:type="character" w:customStyle="1" w:styleId="LDLink">
    <w:name w:val="LD_Link"/>
    <w:basedOn w:val="Absatz-Standardschriftart"/>
    <w:uiPriority w:val="6"/>
    <w:rsid w:val="001D6BE6"/>
    <w:rPr>
      <w:rFonts w:ascii="Hessen Gellix" w:hAnsi="Hessen Gellix"/>
      <w:color w:val="14006E"/>
      <w:sz w:val="22"/>
      <w:u w:val="single"/>
    </w:rPr>
  </w:style>
  <w:style w:type="paragraph" w:customStyle="1" w:styleId="LDAbsatznachberschrift">
    <w:name w:val="LD_Absatz_nach_Überschrift"/>
    <w:basedOn w:val="LDTextinhalt"/>
    <w:link w:val="LDAbsatznachberschriftZchn"/>
    <w:qFormat/>
    <w:rsid w:val="001D6BE6"/>
    <w:pPr>
      <w:spacing w:before="0" w:after="0"/>
    </w:pPr>
    <w:rPr>
      <w:lang w:eastAsia="de-DE"/>
    </w:rPr>
  </w:style>
  <w:style w:type="character" w:customStyle="1" w:styleId="LDAbsatznachberschriftZchn">
    <w:name w:val="LD_Absatz_nach_Überschrift Zchn"/>
    <w:basedOn w:val="LDTextinhaltZchn"/>
    <w:link w:val="LDAbsatznachberschrift"/>
    <w:rsid w:val="001D6BE6"/>
    <w:rPr>
      <w:rFonts w:ascii="Hessen Gellix" w:hAnsi="Hessen Gellix" w:cs="Arial"/>
      <w:lang w:eastAsia="de-DE"/>
    </w:rPr>
  </w:style>
  <w:style w:type="paragraph" w:customStyle="1" w:styleId="LDAuflistungzweiteEbene">
    <w:name w:val="LD_Auflistung_zweite Ebene"/>
    <w:basedOn w:val="LDTextinhalt"/>
    <w:link w:val="LDAuflistungzweiteEbeneZchn"/>
    <w:qFormat/>
    <w:rsid w:val="00476A21"/>
    <w:pPr>
      <w:numPr>
        <w:numId w:val="8"/>
      </w:numPr>
      <w:ind w:left="1276" w:hanging="284"/>
    </w:pPr>
  </w:style>
  <w:style w:type="character" w:customStyle="1" w:styleId="LDAuflistungzweiteEbeneZchn">
    <w:name w:val="LD_Auflistung_zweite Ebene Zchn"/>
    <w:basedOn w:val="LDTextinhaltZchn"/>
    <w:link w:val="LDAuflistungzweiteEbene"/>
    <w:rsid w:val="00476A21"/>
    <w:rPr>
      <w:rFonts w:ascii="Arial" w:hAnsi="Arial" w:cs="Arial"/>
    </w:rPr>
  </w:style>
  <w:style w:type="paragraph" w:customStyle="1" w:styleId="LDAuflistunginTabelle">
    <w:name w:val="LD_Auflistung in Tabelle"/>
    <w:basedOn w:val="LDAuflistungText"/>
    <w:link w:val="LDAuflistunginTabelleZchn"/>
    <w:qFormat/>
    <w:rsid w:val="00476A21"/>
    <w:pPr>
      <w:ind w:left="284"/>
    </w:pPr>
  </w:style>
  <w:style w:type="character" w:customStyle="1" w:styleId="LDAuflistunginTabelleZchn">
    <w:name w:val="LD_Auflistung in Tabelle Zchn"/>
    <w:basedOn w:val="LDAuflistungTextZchn"/>
    <w:link w:val="LDAuflistunginTabelle"/>
    <w:rsid w:val="00476A21"/>
    <w:rPr>
      <w:rFonts w:ascii="Arial" w:eastAsia="Times New Roman" w:hAnsi="Arial" w:cs="Arial"/>
      <w:lang w:eastAsia="de-DE"/>
    </w:rPr>
  </w:style>
  <w:style w:type="character" w:customStyle="1" w:styleId="LDNeu">
    <w:name w:val="LD_Neu"/>
    <w:basedOn w:val="LDRegister"/>
    <w:uiPriority w:val="1"/>
    <w:rsid w:val="00476A21"/>
    <w:rPr>
      <w:b/>
      <w:bCs/>
      <w:color w:val="008000"/>
      <w:sz w:val="20"/>
      <w:szCs w:val="20"/>
    </w:rPr>
  </w:style>
  <w:style w:type="paragraph" w:customStyle="1" w:styleId="LDAufgabenliste">
    <w:name w:val="LD_Aufgabenliste"/>
    <w:basedOn w:val="LDHinweis"/>
    <w:next w:val="LDTextinhalt"/>
    <w:uiPriority w:val="7"/>
    <w:rsid w:val="00476A21"/>
    <w:pPr>
      <w:numPr>
        <w:numId w:val="9"/>
      </w:numPr>
    </w:pPr>
    <w:rPr>
      <w:color w:val="808080" w:themeColor="background1" w:themeShade="80"/>
    </w:rPr>
  </w:style>
  <w:style w:type="paragraph" w:styleId="Verzeichnis5">
    <w:name w:val="toc 5"/>
    <w:basedOn w:val="Standard"/>
    <w:next w:val="Standard"/>
    <w:autoRedefine/>
    <w:uiPriority w:val="39"/>
    <w:unhideWhenUsed/>
    <w:rsid w:val="001D6BE6"/>
    <w:pPr>
      <w:tabs>
        <w:tab w:val="left" w:pos="1843"/>
        <w:tab w:val="right" w:leader="dot" w:pos="9571"/>
      </w:tabs>
      <w:spacing w:before="0"/>
      <w:ind w:left="2410" w:hanging="567"/>
    </w:pPr>
  </w:style>
  <w:style w:type="paragraph" w:customStyle="1" w:styleId="LDTextinhaltweitereingerckt">
    <w:name w:val="LD_Textinhalt weiter eingerückt"/>
    <w:basedOn w:val="LDTextinhalteingerckt"/>
    <w:rsid w:val="001D6BE6"/>
    <w:pPr>
      <w:ind w:left="992"/>
    </w:pPr>
  </w:style>
  <w:style w:type="paragraph" w:customStyle="1" w:styleId="LDTextinhaltTabelleklein">
    <w:name w:val="LD_Textinhalt_Tabelle_klein"/>
    <w:basedOn w:val="LDTextinhalt"/>
    <w:rsid w:val="00B728E4"/>
    <w:rPr>
      <w:sz w:val="16"/>
    </w:rPr>
  </w:style>
  <w:style w:type="character" w:customStyle="1" w:styleId="hervorhebungklein">
    <w:name w:val="hervorhebung_klein"/>
    <w:basedOn w:val="Absatz-Standardschriftart"/>
    <w:uiPriority w:val="2"/>
    <w:rsid w:val="00476A21"/>
    <w:rPr>
      <w:rFonts w:ascii="Arial" w:hAnsi="Arial"/>
      <w:b/>
      <w:sz w:val="16"/>
    </w:rPr>
  </w:style>
  <w:style w:type="character" w:customStyle="1" w:styleId="hervorhebunggrn">
    <w:name w:val="hervorhebunggrün"/>
    <w:basedOn w:val="Absatz-Standardschriftart"/>
    <w:uiPriority w:val="1"/>
    <w:rsid w:val="001D6BE6"/>
    <w:rPr>
      <w:b/>
      <w:bCs/>
      <w:color w:val="00823B"/>
      <w:sz w:val="22"/>
      <w:szCs w:val="20"/>
    </w:rPr>
  </w:style>
  <w:style w:type="paragraph" w:customStyle="1" w:styleId="normalauflistungeingerckt">
    <w:name w:val="normal_auflistung_eingerückt"/>
    <w:basedOn w:val="Standard"/>
    <w:rsid w:val="008D207A"/>
    <w:pPr>
      <w:ind w:left="1200" w:hanging="200"/>
    </w:pPr>
    <w:rPr>
      <w:rFonts w:ascii="Times New Roman" w:eastAsia="Times New Roman" w:hAnsi="Times New Roman" w:cs="Times New Roman"/>
      <w:color w:val="000000"/>
      <w:lang w:eastAsia="de-DE"/>
    </w:rPr>
  </w:style>
  <w:style w:type="paragraph" w:customStyle="1" w:styleId="normalauflistung">
    <w:name w:val="normal_auflistung"/>
    <w:basedOn w:val="Standard"/>
    <w:rsid w:val="009C6A5C"/>
    <w:pPr>
      <w:ind w:left="800" w:hanging="200"/>
    </w:pPr>
    <w:rPr>
      <w:rFonts w:ascii="Times New Roman" w:eastAsia="Times New Roman" w:hAnsi="Times New Roman" w:cs="Times New Roman"/>
      <w:color w:val="000000"/>
      <w:lang w:eastAsia="de-DE"/>
    </w:rPr>
  </w:style>
  <w:style w:type="character" w:customStyle="1" w:styleId="newterm">
    <w:name w:val="newterm"/>
    <w:basedOn w:val="Absatz-Standardschriftart"/>
    <w:rsid w:val="0089053F"/>
    <w:rPr>
      <w:rFonts w:ascii="WOL_SB" w:hAnsi="WOL_SB" w:hint="default"/>
      <w:b/>
      <w:bCs/>
      <w:sz w:val="20"/>
      <w:szCs w:val="20"/>
    </w:rPr>
  </w:style>
  <w:style w:type="paragraph" w:styleId="Funotentext">
    <w:name w:val="footnote text"/>
    <w:basedOn w:val="Standard"/>
    <w:link w:val="FunotentextZchn"/>
    <w:uiPriority w:val="99"/>
    <w:rsid w:val="001D6BE6"/>
    <w:pPr>
      <w:spacing w:before="0" w:after="0"/>
    </w:pPr>
    <w:rPr>
      <w:sz w:val="18"/>
    </w:rPr>
  </w:style>
  <w:style w:type="character" w:customStyle="1" w:styleId="FunotentextZchn">
    <w:name w:val="Fußnotentext Zchn"/>
    <w:basedOn w:val="Absatz-Standardschriftart"/>
    <w:link w:val="Funotentext"/>
    <w:uiPriority w:val="99"/>
    <w:rsid w:val="001D6BE6"/>
    <w:rPr>
      <w:rFonts w:ascii="Hessen Gellix" w:hAnsi="Hessen Gellix" w:cs="Arial"/>
      <w:sz w:val="18"/>
    </w:rPr>
  </w:style>
  <w:style w:type="character" w:styleId="Funotenzeichen">
    <w:name w:val="footnote reference"/>
    <w:basedOn w:val="Absatz-Standardschriftart"/>
    <w:uiPriority w:val="99"/>
    <w:semiHidden/>
    <w:unhideWhenUsed/>
    <w:rsid w:val="001D6BE6"/>
    <w:rPr>
      <w:vertAlign w:val="superscript"/>
    </w:rPr>
  </w:style>
  <w:style w:type="paragraph" w:customStyle="1" w:styleId="LDTextinhaltTabellemittel">
    <w:name w:val="LD_Textinhalt_Tabelle_mittel"/>
    <w:basedOn w:val="LDTextinhaltTabelleklein"/>
    <w:rsid w:val="00F16F0A"/>
    <w:rPr>
      <w:sz w:val="18"/>
    </w:rPr>
  </w:style>
  <w:style w:type="paragraph" w:customStyle="1" w:styleId="LDAuflistunginTabellemittel">
    <w:name w:val="LD_Auflistung in Tabelle mittel"/>
    <w:basedOn w:val="LDAuflistunginTabelle"/>
    <w:rsid w:val="00476A21"/>
    <w:pPr>
      <w:spacing w:after="60"/>
    </w:pPr>
    <w:rPr>
      <w:sz w:val="18"/>
    </w:rPr>
  </w:style>
  <w:style w:type="character" w:customStyle="1" w:styleId="hervorhebungblaumittel">
    <w:name w:val="hervorhebungblau_mittel"/>
    <w:basedOn w:val="Absatz-Standardschriftart"/>
    <w:uiPriority w:val="1"/>
    <w:rsid w:val="00CA351C"/>
    <w:rPr>
      <w:rFonts w:ascii="Arial" w:hAnsi="Arial"/>
      <w:b/>
      <w:color w:val="1E3E95"/>
      <w:sz w:val="18"/>
      <w:szCs w:val="20"/>
      <w:lang w:eastAsia="de-DE"/>
    </w:rPr>
  </w:style>
  <w:style w:type="paragraph" w:customStyle="1" w:styleId="LDTextinhaltTabelle8pt">
    <w:name w:val="LD_Textinhalt_Tabelle_8pt"/>
    <w:basedOn w:val="LDTextinhalt"/>
    <w:rsid w:val="00476A21"/>
    <w:pPr>
      <w:spacing w:before="0" w:after="0"/>
    </w:pPr>
    <w:rPr>
      <w:sz w:val="16"/>
    </w:rPr>
  </w:style>
  <w:style w:type="paragraph" w:customStyle="1" w:styleId="LDTextinhaltTabelle6pt">
    <w:name w:val="LD_Textinhalt_Tabelle_6pt"/>
    <w:basedOn w:val="LDTextinhaltTabelle8pt"/>
    <w:rsid w:val="00476A21"/>
    <w:pPr>
      <w:spacing w:before="120"/>
    </w:pPr>
    <w:rPr>
      <w:sz w:val="12"/>
    </w:rPr>
  </w:style>
  <w:style w:type="paragraph" w:customStyle="1" w:styleId="LDTitelseite14pt">
    <w:name w:val="LD_Titelseite_14pt"/>
    <w:basedOn w:val="Standard"/>
    <w:rsid w:val="001D6BE6"/>
    <w:pPr>
      <w:spacing w:before="0" w:after="0"/>
    </w:pPr>
    <w:rPr>
      <w:b/>
      <w:color w:val="14006E"/>
      <w:sz w:val="28"/>
      <w:szCs w:val="28"/>
    </w:rPr>
  </w:style>
  <w:style w:type="paragraph" w:customStyle="1" w:styleId="LDTitelseite13pt">
    <w:name w:val="LD_Titelseite_13pt"/>
    <w:basedOn w:val="Standard"/>
    <w:rsid w:val="00476A21"/>
    <w:pPr>
      <w:spacing w:before="480" w:after="0"/>
    </w:pPr>
    <w:rPr>
      <w:sz w:val="26"/>
    </w:rPr>
  </w:style>
  <w:style w:type="paragraph" w:customStyle="1" w:styleId="LDTitelseite30pt">
    <w:name w:val="LD_Titelseite_30pt"/>
    <w:basedOn w:val="LDTitelseite14pt"/>
    <w:rsid w:val="00476A21"/>
    <w:pPr>
      <w:spacing w:before="1320"/>
    </w:pPr>
    <w:rPr>
      <w:sz w:val="60"/>
    </w:rPr>
  </w:style>
  <w:style w:type="paragraph" w:customStyle="1" w:styleId="LDVersionsnummer">
    <w:name w:val="LD_Versionsnummer"/>
    <w:basedOn w:val="Standard"/>
    <w:rsid w:val="001D6BE6"/>
    <w:rPr>
      <w:sz w:val="18"/>
    </w:rPr>
  </w:style>
  <w:style w:type="character" w:styleId="Kommentarzeichen">
    <w:name w:val="annotation reference"/>
    <w:basedOn w:val="Absatz-Standardschriftart"/>
    <w:uiPriority w:val="99"/>
    <w:semiHidden/>
    <w:rsid w:val="001D6BE6"/>
    <w:rPr>
      <w:sz w:val="16"/>
      <w:szCs w:val="16"/>
    </w:rPr>
  </w:style>
  <w:style w:type="paragraph" w:styleId="Kommentarthema">
    <w:name w:val="annotation subject"/>
    <w:basedOn w:val="Kommentartext"/>
    <w:next w:val="Kommentartext"/>
    <w:link w:val="KommentarthemaZchn"/>
    <w:uiPriority w:val="99"/>
    <w:semiHidden/>
    <w:rsid w:val="001D6BE6"/>
    <w:rPr>
      <w:b/>
      <w:bCs/>
      <w:sz w:val="20"/>
      <w:szCs w:val="20"/>
    </w:rPr>
  </w:style>
  <w:style w:type="character" w:customStyle="1" w:styleId="KommentarthemaZchn">
    <w:name w:val="Kommentarthema Zchn"/>
    <w:basedOn w:val="KommentartextZchn"/>
    <w:link w:val="Kommentarthema"/>
    <w:uiPriority w:val="99"/>
    <w:semiHidden/>
    <w:rsid w:val="001D6BE6"/>
    <w:rPr>
      <w:rFonts w:ascii="Hessen Gellix" w:hAnsi="Hessen Gellix" w:cs="Arial"/>
      <w:b/>
      <w:bCs/>
    </w:rPr>
  </w:style>
  <w:style w:type="paragraph" w:customStyle="1" w:styleId="Listenabsatzeingerckt">
    <w:name w:val="Listenabsatz eingerückt"/>
    <w:basedOn w:val="Listenabsatz"/>
    <w:qFormat/>
    <w:rsid w:val="001F13BB"/>
    <w:pPr>
      <w:numPr>
        <w:numId w:val="10"/>
      </w:numPr>
      <w:tabs>
        <w:tab w:val="num" w:pos="360"/>
      </w:tabs>
      <w:spacing w:before="0"/>
      <w:ind w:left="1004" w:firstLine="0"/>
    </w:pPr>
  </w:style>
  <w:style w:type="paragraph" w:styleId="Untertitel">
    <w:name w:val="Subtitle"/>
    <w:basedOn w:val="Standard"/>
    <w:next w:val="Standard"/>
    <w:link w:val="UntertitelZchn"/>
    <w:uiPriority w:val="11"/>
    <w:qFormat/>
    <w:rsid w:val="00FF17F3"/>
    <w:pPr>
      <w:numPr>
        <w:ilvl w:val="1"/>
      </w:numPr>
    </w:pPr>
    <w:rPr>
      <w:rFonts w:asciiTheme="majorHAnsi" w:eastAsiaTheme="majorEastAsia" w:hAnsiTheme="majorHAnsi" w:cstheme="majorBidi"/>
      <w:i/>
      <w:iCs/>
      <w:color w:val="4F81BD" w:themeColor="accent1"/>
      <w:spacing w:val="15"/>
      <w:szCs w:val="24"/>
      <w:lang w:eastAsia="de-DE"/>
    </w:rPr>
  </w:style>
  <w:style w:type="character" w:customStyle="1" w:styleId="UntertitelZchn">
    <w:name w:val="Untertitel Zchn"/>
    <w:basedOn w:val="Absatz-Standardschriftart"/>
    <w:link w:val="Untertitel"/>
    <w:uiPriority w:val="11"/>
    <w:rsid w:val="00FF17F3"/>
    <w:rPr>
      <w:rFonts w:asciiTheme="majorHAnsi" w:eastAsiaTheme="majorEastAsia" w:hAnsiTheme="majorHAnsi" w:cstheme="majorBidi"/>
      <w:i/>
      <w:iCs/>
      <w:color w:val="4F81BD" w:themeColor="accent1"/>
      <w:spacing w:val="15"/>
      <w:sz w:val="24"/>
      <w:szCs w:val="24"/>
      <w:lang w:eastAsia="de-DE"/>
    </w:rPr>
  </w:style>
  <w:style w:type="paragraph" w:customStyle="1" w:styleId="LDAuflistungHandlungenzweiteEbene">
    <w:name w:val="LD_Auflistung_Handlungen_zweiteEbene"/>
    <w:basedOn w:val="LDAuflistungzweiteEbene"/>
    <w:rsid w:val="00476A21"/>
    <w:pPr>
      <w:numPr>
        <w:numId w:val="0"/>
      </w:numPr>
      <w:ind w:left="1474" w:hanging="453"/>
    </w:pPr>
  </w:style>
  <w:style w:type="paragraph" w:customStyle="1" w:styleId="LDTitelseiteHKM">
    <w:name w:val="LD_Titelseite HKM"/>
    <w:basedOn w:val="Standard"/>
    <w:rsid w:val="001D6BE6"/>
    <w:pPr>
      <w:spacing w:before="0" w:after="0"/>
    </w:pPr>
    <w:rPr>
      <w:b/>
      <w:color w:val="14006E"/>
      <w:sz w:val="26"/>
    </w:rPr>
  </w:style>
  <w:style w:type="character" w:customStyle="1" w:styleId="unterstrichen">
    <w:name w:val="unterstrichen"/>
    <w:basedOn w:val="Absatz-Standardschriftart"/>
    <w:uiPriority w:val="1"/>
    <w:rsid w:val="00476A21"/>
    <w:rPr>
      <w:rFonts w:ascii="Arial" w:hAnsi="Arial"/>
      <w:sz w:val="20"/>
      <w:u w:val="single"/>
      <w:lang w:eastAsia="de-DE"/>
    </w:rPr>
  </w:style>
  <w:style w:type="paragraph" w:customStyle="1" w:styleId="LDBereich2">
    <w:name w:val="LD_Bereich2"/>
    <w:basedOn w:val="berschrift1"/>
    <w:uiPriority w:val="4"/>
    <w:rsid w:val="00476A21"/>
  </w:style>
  <w:style w:type="paragraph" w:customStyle="1" w:styleId="LDTextinhalteingercktkursiv">
    <w:name w:val="LD_Textinhalt eingerückt kursiv"/>
    <w:basedOn w:val="LDTextinhaltweitereingerckt"/>
    <w:next w:val="LDTextinhaltweitereingerckt"/>
    <w:rsid w:val="00476A21"/>
    <w:rPr>
      <w:i/>
    </w:rPr>
  </w:style>
  <w:style w:type="table" w:customStyle="1" w:styleId="LDTabelleAnleitungen">
    <w:name w:val="LD Tabelle_Anleitungen"/>
    <w:basedOn w:val="NormaleTabelle"/>
    <w:uiPriority w:val="99"/>
    <w:rsid w:val="001D6BE6"/>
    <w:pPr>
      <w:spacing w:after="0" w:line="240" w:lineRule="auto"/>
    </w:pPr>
    <w:rPr>
      <w:rFonts w:ascii="Hessen Gellix" w:eastAsia="Times New Roman" w:hAnsi="Hessen Gellix" w:cs="Times New Roman"/>
      <w:sz w:val="20"/>
      <w:lang w:eastAsia="de-DE"/>
    </w:rPr>
    <w:tblPr/>
  </w:style>
  <w:style w:type="paragraph" w:customStyle="1" w:styleId="LDAuflistungTexteingerckt">
    <w:name w:val="LD_Auflistung Text eingerückt"/>
    <w:basedOn w:val="LDAuflistungText"/>
    <w:rsid w:val="00476A21"/>
    <w:pPr>
      <w:ind w:left="1276"/>
    </w:pPr>
  </w:style>
  <w:style w:type="paragraph" w:customStyle="1" w:styleId="LDZwischenberschrift">
    <w:name w:val="LD_Zwischenüberschrift"/>
    <w:basedOn w:val="LDTitelseite13pt"/>
    <w:rsid w:val="00476A21"/>
    <w:pPr>
      <w:ind w:left="709"/>
    </w:pPr>
  </w:style>
  <w:style w:type="paragraph" w:customStyle="1" w:styleId="LDTextinhaltTabelle9pt">
    <w:name w:val="LD_Textinhalt_Tabelle_9pt"/>
    <w:basedOn w:val="Standard"/>
    <w:qFormat/>
    <w:rsid w:val="001D6BE6"/>
    <w:pPr>
      <w:spacing w:before="0" w:after="0" w:line="312" w:lineRule="auto"/>
    </w:pPr>
    <w:rPr>
      <w:sz w:val="18"/>
    </w:rPr>
  </w:style>
  <w:style w:type="paragraph" w:styleId="Kommentartext">
    <w:name w:val="annotation text"/>
    <w:basedOn w:val="Standard"/>
    <w:link w:val="KommentartextZchn"/>
    <w:uiPriority w:val="99"/>
    <w:semiHidden/>
    <w:rsid w:val="001D6BE6"/>
  </w:style>
  <w:style w:type="character" w:customStyle="1" w:styleId="KommentartextZchn">
    <w:name w:val="Kommentartext Zchn"/>
    <w:basedOn w:val="Absatz-Standardschriftart"/>
    <w:link w:val="Kommentartext"/>
    <w:uiPriority w:val="99"/>
    <w:semiHidden/>
    <w:rsid w:val="001D6BE6"/>
    <w:rPr>
      <w:rFonts w:ascii="Hessen Gellix" w:hAnsi="Hessen Gellix" w:cs="Arial"/>
    </w:rPr>
  </w:style>
  <w:style w:type="paragraph" w:customStyle="1" w:styleId="normaltabellenschrift">
    <w:name w:val="normal_tabellenschrift"/>
    <w:basedOn w:val="Standard"/>
    <w:uiPriority w:val="99"/>
    <w:semiHidden/>
    <w:locked/>
    <w:rsid w:val="001D6BE6"/>
    <w:pPr>
      <w:spacing w:before="60" w:after="0"/>
    </w:pPr>
    <w:rPr>
      <w:rFonts w:ascii="Times New Roman" w:eastAsia="Times New Roman" w:hAnsi="Times New Roman" w:cs="Times New Roman"/>
      <w:color w:val="000000"/>
      <w:lang w:eastAsia="de-DE"/>
    </w:rPr>
  </w:style>
  <w:style w:type="paragraph" w:customStyle="1" w:styleId="LDAuflistungdritteEbene">
    <w:name w:val="LD_Auflistung_dritte_Ebene"/>
    <w:basedOn w:val="LDAuflistungzweiteEbene"/>
    <w:rsid w:val="00476A21"/>
    <w:pPr>
      <w:ind w:left="1560"/>
    </w:pPr>
  </w:style>
  <w:style w:type="paragraph" w:styleId="Verzeichnis8">
    <w:name w:val="toc 8"/>
    <w:basedOn w:val="Standard"/>
    <w:next w:val="Standard"/>
    <w:autoRedefine/>
    <w:uiPriority w:val="39"/>
    <w:unhideWhenUsed/>
    <w:rsid w:val="001D6BE6"/>
    <w:pPr>
      <w:spacing w:before="0" w:after="100" w:line="276" w:lineRule="auto"/>
      <w:ind w:left="1540"/>
    </w:pPr>
    <w:rPr>
      <w:rFonts w:asciiTheme="minorHAnsi" w:eastAsiaTheme="minorEastAsia" w:hAnsiTheme="minorHAnsi"/>
      <w:lang w:eastAsia="de-DE"/>
    </w:rPr>
  </w:style>
  <w:style w:type="paragraph" w:customStyle="1" w:styleId="LDberschriftVorbemerkung">
    <w:name w:val="LD_Überschrift Vorbemerkung"/>
    <w:basedOn w:val="Standard"/>
    <w:autoRedefine/>
    <w:uiPriority w:val="4"/>
    <w:qFormat/>
    <w:rsid w:val="001D6BE6"/>
    <w:pPr>
      <w:spacing w:before="480" w:after="360"/>
    </w:pPr>
    <w:rPr>
      <w:caps/>
      <w:color w:val="808080" w:themeColor="background1" w:themeShade="80"/>
      <w:sz w:val="32"/>
      <w:szCs w:val="36"/>
    </w:rPr>
  </w:style>
  <w:style w:type="paragraph" w:customStyle="1" w:styleId="LDHandlungsschritteinTabelle">
    <w:name w:val="LD_Handlungsschritte in Tabelle"/>
    <w:basedOn w:val="LDAuflistunginTabelle"/>
    <w:qFormat/>
    <w:rsid w:val="00476A21"/>
    <w:pPr>
      <w:ind w:left="1429" w:hanging="360"/>
    </w:pPr>
  </w:style>
  <w:style w:type="character" w:customStyle="1" w:styleId="UntertitelReleasenotes">
    <w:name w:val="Untertitel Releasenotes"/>
    <w:basedOn w:val="unterstrichen"/>
    <w:rsid w:val="00476A21"/>
    <w:rPr>
      <w:rFonts w:ascii="Arial" w:hAnsi="Arial"/>
      <w:sz w:val="24"/>
      <w:u w:val="none"/>
      <w:lang w:eastAsia="de-DE"/>
    </w:rPr>
  </w:style>
  <w:style w:type="character" w:customStyle="1" w:styleId="VorlageErklrung">
    <w:name w:val="Vorlage / Erklärung"/>
    <w:basedOn w:val="Absatz-Standardschriftart"/>
    <w:uiPriority w:val="1"/>
    <w:rsid w:val="00476A21"/>
    <w:rPr>
      <w:color w:val="E36C0A" w:themeColor="accent6" w:themeShade="BF"/>
    </w:rPr>
  </w:style>
  <w:style w:type="paragraph" w:customStyle="1" w:styleId="LDHandlungsschritt">
    <w:name w:val="LD_Handlungsschritt"/>
    <w:basedOn w:val="Standard"/>
    <w:qFormat/>
    <w:rsid w:val="001D6BE6"/>
    <w:pPr>
      <w:numPr>
        <w:numId w:val="19"/>
      </w:numPr>
      <w:tabs>
        <w:tab w:val="left" w:pos="709"/>
      </w:tabs>
    </w:pPr>
    <w:rPr>
      <w:rFonts w:eastAsia="Times New Roman" w:cs="Times New Roman"/>
      <w:lang w:eastAsia="de-DE"/>
    </w:rPr>
  </w:style>
  <w:style w:type="paragraph" w:customStyle="1" w:styleId="VorbemerkungUnterkapitel">
    <w:name w:val="Vorbemerkung Unterkapitel"/>
    <w:basedOn w:val="berschrift4"/>
    <w:rsid w:val="001D6BE6"/>
    <w:pPr>
      <w:numPr>
        <w:ilvl w:val="0"/>
        <w:numId w:val="0"/>
      </w:numPr>
      <w:spacing w:before="360"/>
    </w:pPr>
  </w:style>
  <w:style w:type="character" w:customStyle="1" w:styleId="LDbesonderswichtigerText">
    <w:name w:val="LD_besonders wichtiger Text"/>
    <w:basedOn w:val="Absatz-Standardschriftart"/>
    <w:uiPriority w:val="1"/>
    <w:qFormat/>
    <w:rsid w:val="00476A21"/>
    <w:rPr>
      <w:b/>
      <w:bCs/>
      <w:color w:val="C11423"/>
      <w:sz w:val="20"/>
      <w:szCs w:val="20"/>
    </w:rPr>
  </w:style>
  <w:style w:type="paragraph" w:customStyle="1" w:styleId="LDZwischenberschriftErluterung">
    <w:name w:val="LD_Zwischenüberschrift Erläuterung"/>
    <w:basedOn w:val="LDTextinhalteingerckt"/>
    <w:rsid w:val="001D6BE6"/>
    <w:rPr>
      <w:b/>
      <w:color w:val="14006E"/>
    </w:rPr>
  </w:style>
  <w:style w:type="character" w:customStyle="1" w:styleId="LDwichtigerText">
    <w:name w:val="LD_wichtiger Text"/>
    <w:basedOn w:val="Absatz-Standardschriftart"/>
    <w:uiPriority w:val="2"/>
    <w:rsid w:val="001D6BE6"/>
    <w:rPr>
      <w:b/>
      <w:bCs/>
      <w:sz w:val="22"/>
      <w:szCs w:val="20"/>
    </w:rPr>
  </w:style>
  <w:style w:type="character" w:customStyle="1" w:styleId="LDTabellenberschrift">
    <w:name w:val="LD_Tabellenüberschrift"/>
    <w:basedOn w:val="Absatz-Standardschriftart"/>
    <w:uiPriority w:val="1"/>
    <w:qFormat/>
    <w:rsid w:val="001D6BE6"/>
    <w:rPr>
      <w:b/>
      <w:bCs/>
      <w:color w:val="14006E"/>
      <w:sz w:val="20"/>
      <w:szCs w:val="20"/>
    </w:rPr>
  </w:style>
  <w:style w:type="paragraph" w:customStyle="1" w:styleId="LDTextinhaltTabelle10pt">
    <w:name w:val="LD_Textinhalt_Tabelle_10pt"/>
    <w:basedOn w:val="LDTextinhalt"/>
    <w:rsid w:val="001D6BE6"/>
    <w:pPr>
      <w:spacing w:before="0" w:after="0"/>
    </w:pPr>
    <w:rPr>
      <w:sz w:val="20"/>
    </w:rPr>
  </w:style>
  <w:style w:type="numbering" w:customStyle="1" w:styleId="Formatvorlage1">
    <w:name w:val="Formatvorlage1"/>
    <w:uiPriority w:val="99"/>
    <w:rsid w:val="001D6BE6"/>
    <w:pPr>
      <w:numPr>
        <w:numId w:val="16"/>
      </w:numPr>
    </w:pPr>
  </w:style>
  <w:style w:type="paragraph" w:styleId="Verzeichnis6">
    <w:name w:val="toc 6"/>
    <w:basedOn w:val="Standard"/>
    <w:next w:val="Standard"/>
    <w:autoRedefine/>
    <w:uiPriority w:val="39"/>
    <w:unhideWhenUsed/>
    <w:rsid w:val="001D6BE6"/>
    <w:pPr>
      <w:spacing w:before="0" w:after="100" w:line="276" w:lineRule="auto"/>
      <w:ind w:left="1100"/>
    </w:pPr>
    <w:rPr>
      <w:rFonts w:asciiTheme="minorHAnsi" w:eastAsiaTheme="minorEastAsia" w:hAnsiTheme="minorHAnsi"/>
      <w:lang w:eastAsia="de-DE"/>
    </w:rPr>
  </w:style>
  <w:style w:type="paragraph" w:styleId="Verzeichnis7">
    <w:name w:val="toc 7"/>
    <w:basedOn w:val="Standard"/>
    <w:next w:val="Standard"/>
    <w:autoRedefine/>
    <w:uiPriority w:val="39"/>
    <w:unhideWhenUsed/>
    <w:rsid w:val="001D6BE6"/>
    <w:pPr>
      <w:spacing w:before="0" w:after="100" w:line="276" w:lineRule="auto"/>
      <w:ind w:left="1320"/>
    </w:pPr>
    <w:rPr>
      <w:rFonts w:asciiTheme="minorHAnsi" w:eastAsiaTheme="minorEastAsia" w:hAnsiTheme="minorHAnsi"/>
      <w:lang w:eastAsia="de-DE"/>
    </w:rPr>
  </w:style>
  <w:style w:type="paragraph" w:styleId="Verzeichnis9">
    <w:name w:val="toc 9"/>
    <w:basedOn w:val="Standard"/>
    <w:next w:val="Standard"/>
    <w:autoRedefine/>
    <w:uiPriority w:val="39"/>
    <w:unhideWhenUsed/>
    <w:rsid w:val="001D6BE6"/>
    <w:pPr>
      <w:spacing w:before="0" w:after="100" w:line="276" w:lineRule="auto"/>
      <w:ind w:left="1760"/>
    </w:pPr>
    <w:rPr>
      <w:rFonts w:asciiTheme="minorHAnsi" w:eastAsiaTheme="minorEastAsia" w:hAnsiTheme="minorHAnsi"/>
      <w:lang w:eastAsia="de-DE"/>
    </w:rPr>
  </w:style>
  <w:style w:type="paragraph" w:customStyle="1" w:styleId="LDDokumentenberschrift">
    <w:name w:val="LD_Dokumentenüberschrift"/>
    <w:basedOn w:val="berschrift1"/>
    <w:uiPriority w:val="4"/>
    <w:rsid w:val="001D6BE6"/>
    <w:pPr>
      <w:pBdr>
        <w:bottom w:val="none" w:sz="0" w:space="0" w:color="auto"/>
      </w:pBdr>
      <w:shd w:val="clear" w:color="auto" w:fill="auto"/>
    </w:pPr>
    <w:rPr>
      <w:b/>
      <w:caps/>
    </w:rPr>
  </w:style>
  <w:style w:type="paragraph" w:customStyle="1" w:styleId="TiteldesDokuments">
    <w:name w:val="Titel des Dokuments"/>
    <w:basedOn w:val="Standard"/>
    <w:rsid w:val="001D6BE6"/>
    <w:rPr>
      <w:b/>
      <w:caps/>
      <w:color w:val="14006E"/>
      <w:sz w:val="60"/>
      <w:szCs w:val="60"/>
    </w:rPr>
  </w:style>
  <w:style w:type="paragraph" w:customStyle="1" w:styleId="bertitelIT-Verfahren">
    <w:name w:val="Übertitel / IT-Verfahren"/>
    <w:basedOn w:val="Standard"/>
    <w:next w:val="TiteldesDokuments"/>
    <w:rsid w:val="001D6BE6"/>
    <w:pPr>
      <w:spacing w:after="0"/>
    </w:pPr>
    <w:rPr>
      <w:b/>
      <w:caps/>
      <w:color w:val="14006E"/>
      <w:sz w:val="48"/>
      <w:szCs w:val="60"/>
    </w:rPr>
  </w:style>
  <w:style w:type="paragraph" w:customStyle="1" w:styleId="UntertiteldesTitels">
    <w:name w:val="Untertitel des Titels"/>
    <w:basedOn w:val="Standard"/>
    <w:rsid w:val="001D6BE6"/>
    <w:pPr>
      <w:spacing w:before="0" w:after="0"/>
    </w:pPr>
    <w:rPr>
      <w:sz w:val="28"/>
      <w:szCs w:val="26"/>
    </w:rPr>
  </w:style>
  <w:style w:type="paragraph" w:customStyle="1" w:styleId="VersionundDatum">
    <w:name w:val="Version und Datum"/>
    <w:basedOn w:val="UntertiteldesTitels"/>
    <w:rsid w:val="001D6BE6"/>
    <w:pPr>
      <w:spacing w:line="360" w:lineRule="auto"/>
      <w:jc w:val="right"/>
    </w:pPr>
    <w:rPr>
      <w:b/>
      <w:sz w:val="24"/>
    </w:rPr>
  </w:style>
  <w:style w:type="paragraph" w:customStyle="1" w:styleId="LDHandlungsschritteab10">
    <w:name w:val="LD_Handlungsschritte ab 10"/>
    <w:basedOn w:val="Standard"/>
    <w:qFormat/>
    <w:rsid w:val="001D6BE6"/>
    <w:pPr>
      <w:numPr>
        <w:numId w:val="15"/>
      </w:numPr>
      <w:spacing w:after="0"/>
      <w:ind w:hanging="357"/>
    </w:pPr>
    <w:rPr>
      <w:rFonts w:eastAsia="Times New Roman"/>
      <w:szCs w:val="20"/>
      <w:lang w:eastAsia="de-DE"/>
    </w:rPr>
  </w:style>
  <w:style w:type="paragraph" w:customStyle="1" w:styleId="DatumDeckblatt">
    <w:name w:val="Datum Deckblatt"/>
    <w:basedOn w:val="Standard"/>
    <w:rsid w:val="001D6BE6"/>
    <w:pPr>
      <w:spacing w:before="0" w:after="0" w:line="360" w:lineRule="auto"/>
      <w:jc w:val="right"/>
    </w:pPr>
    <w:rPr>
      <w:noProof/>
      <w:sz w:val="24"/>
      <w:szCs w:val="26"/>
    </w:rPr>
  </w:style>
  <w:style w:type="paragraph" w:customStyle="1" w:styleId="Versionsnummer">
    <w:name w:val="Versionsnummer"/>
    <w:basedOn w:val="UntertiteldesTitels"/>
    <w:rsid w:val="001D6BE6"/>
    <w:pPr>
      <w:spacing w:line="360" w:lineRule="auto"/>
      <w:jc w:val="right"/>
    </w:pPr>
    <w:rPr>
      <w:sz w:val="24"/>
    </w:rPr>
  </w:style>
  <w:style w:type="paragraph" w:customStyle="1" w:styleId="berschriftVorbemerkungen">
    <w:name w:val="Überschrift Vorbemerkungen"/>
    <w:basedOn w:val="berschrift2"/>
    <w:rsid w:val="001D6BE6"/>
    <w:pPr>
      <w:numPr>
        <w:numId w:val="0"/>
      </w:numPr>
      <w:ind w:left="709" w:hanging="709"/>
    </w:pPr>
    <w:rPr>
      <w:b w:val="0"/>
      <w:caps/>
      <w:color w:val="808080" w:themeColor="background1" w:themeShade="80"/>
      <w:sz w:val="32"/>
    </w:rPr>
  </w:style>
  <w:style w:type="character" w:customStyle="1" w:styleId="LDProgrammelement">
    <w:name w:val="LD_Programmelement"/>
    <w:basedOn w:val="Absatz-Standardschriftart"/>
    <w:uiPriority w:val="3"/>
    <w:qFormat/>
    <w:rsid w:val="001D6BE6"/>
    <w:rPr>
      <w:rFonts w:ascii="Hessen Gellix" w:hAnsi="Hessen Gellix" w:cs="Arial" w:hint="default"/>
      <w:b w:val="0"/>
      <w:bCs/>
      <w:smallCaps/>
      <w:sz w:val="22"/>
      <w:szCs w:val="20"/>
    </w:rPr>
  </w:style>
  <w:style w:type="character" w:customStyle="1" w:styleId="LDbesonderswichtigerText0">
    <w:name w:val="LD_besonderswichtiger Text"/>
    <w:basedOn w:val="Absatz-Standardschriftart"/>
    <w:uiPriority w:val="1"/>
    <w:qFormat/>
    <w:rsid w:val="001D6BE6"/>
    <w:rPr>
      <w:b/>
      <w:bCs/>
      <w:color w:val="FF2D37"/>
      <w:sz w:val="22"/>
      <w:szCs w:val="20"/>
    </w:rPr>
  </w:style>
  <w:style w:type="paragraph" w:customStyle="1" w:styleId="Aufzhlungbndig">
    <w:name w:val="Aufzählung bündig"/>
    <w:basedOn w:val="Listenabsatz"/>
    <w:autoRedefine/>
    <w:qFormat/>
    <w:rsid w:val="001D6BE6"/>
    <w:pPr>
      <w:numPr>
        <w:numId w:val="17"/>
      </w:numPr>
      <w:spacing w:before="0" w:after="200" w:line="312" w:lineRule="auto"/>
      <w:ind w:left="284" w:hanging="284"/>
    </w:pPr>
    <w:rPr>
      <w:color w:val="000000" w:themeColor="text1"/>
    </w:rPr>
  </w:style>
  <w:style w:type="paragraph" w:customStyle="1" w:styleId="Aufzhlungeingerckt">
    <w:name w:val="Aufzählung eingerückt"/>
    <w:basedOn w:val="Aufzhlungbndig"/>
    <w:autoRedefine/>
    <w:qFormat/>
    <w:rsid w:val="001D6BE6"/>
    <w:pPr>
      <w:spacing w:after="120"/>
      <w:ind w:left="1021"/>
    </w:pPr>
  </w:style>
  <w:style w:type="paragraph" w:customStyle="1" w:styleId="Aufzhlungweitereingerckt">
    <w:name w:val="Aufzählung weiter eingerückt"/>
    <w:basedOn w:val="Aufzhlungeingerckt"/>
    <w:autoRedefine/>
    <w:qFormat/>
    <w:rsid w:val="001D6BE6"/>
    <w:pPr>
      <w:ind w:left="1305"/>
    </w:pPr>
  </w:style>
  <w:style w:type="character" w:styleId="NichtaufgelsteErwhnung">
    <w:name w:val="Unresolved Mention"/>
    <w:basedOn w:val="Absatz-Standardschriftart"/>
    <w:uiPriority w:val="99"/>
    <w:semiHidden/>
    <w:unhideWhenUsed/>
    <w:rsid w:val="00476A21"/>
    <w:rPr>
      <w:color w:val="605E5C"/>
      <w:shd w:val="clear" w:color="auto" w:fill="E1DFDD"/>
    </w:rPr>
  </w:style>
  <w:style w:type="paragraph" w:customStyle="1" w:styleId="berschriftVorbemerkungen2">
    <w:name w:val="Überschrift Vorbemerkungen 2"/>
    <w:basedOn w:val="berschriftVorbemerkungen"/>
    <w:rsid w:val="001D6BE6"/>
    <w:rPr>
      <w:b/>
      <w:color w:val="14006E"/>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10979776">
      <w:bodyDiv w:val="1"/>
      <w:marLeft w:val="0"/>
      <w:marRight w:val="0"/>
      <w:marTop w:val="0"/>
      <w:marBottom w:val="0"/>
      <w:divBdr>
        <w:top w:val="none" w:sz="0" w:space="0" w:color="auto"/>
        <w:left w:val="none" w:sz="0" w:space="0" w:color="auto"/>
        <w:bottom w:val="none" w:sz="0" w:space="0" w:color="auto"/>
        <w:right w:val="none" w:sz="0" w:space="0" w:color="auto"/>
      </w:divBdr>
    </w:div>
    <w:div w:id="111485079">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265578057">
      <w:bodyDiv w:val="1"/>
      <w:marLeft w:val="0"/>
      <w:marRight w:val="0"/>
      <w:marTop w:val="0"/>
      <w:marBottom w:val="0"/>
      <w:divBdr>
        <w:top w:val="none" w:sz="0" w:space="0" w:color="auto"/>
        <w:left w:val="none" w:sz="0" w:space="0" w:color="auto"/>
        <w:bottom w:val="none" w:sz="0" w:space="0" w:color="auto"/>
        <w:right w:val="none" w:sz="0" w:space="0" w:color="auto"/>
      </w:divBdr>
    </w:div>
    <w:div w:id="267661788">
      <w:bodyDiv w:val="1"/>
      <w:marLeft w:val="0"/>
      <w:marRight w:val="0"/>
      <w:marTop w:val="0"/>
      <w:marBottom w:val="0"/>
      <w:divBdr>
        <w:top w:val="none" w:sz="0" w:space="0" w:color="auto"/>
        <w:left w:val="none" w:sz="0" w:space="0" w:color="auto"/>
        <w:bottom w:val="none" w:sz="0" w:space="0" w:color="auto"/>
        <w:right w:val="none" w:sz="0" w:space="0" w:color="auto"/>
      </w:divBdr>
    </w:div>
    <w:div w:id="282226539">
      <w:bodyDiv w:val="1"/>
      <w:marLeft w:val="0"/>
      <w:marRight w:val="0"/>
      <w:marTop w:val="0"/>
      <w:marBottom w:val="0"/>
      <w:divBdr>
        <w:top w:val="none" w:sz="0" w:space="0" w:color="auto"/>
        <w:left w:val="none" w:sz="0" w:space="0" w:color="auto"/>
        <w:bottom w:val="none" w:sz="0" w:space="0" w:color="auto"/>
        <w:right w:val="none" w:sz="0" w:space="0" w:color="auto"/>
      </w:divBdr>
    </w:div>
    <w:div w:id="378475931">
      <w:bodyDiv w:val="1"/>
      <w:marLeft w:val="0"/>
      <w:marRight w:val="0"/>
      <w:marTop w:val="0"/>
      <w:marBottom w:val="0"/>
      <w:divBdr>
        <w:top w:val="none" w:sz="0" w:space="0" w:color="auto"/>
        <w:left w:val="none" w:sz="0" w:space="0" w:color="auto"/>
        <w:bottom w:val="none" w:sz="0" w:space="0" w:color="auto"/>
        <w:right w:val="none" w:sz="0" w:space="0" w:color="auto"/>
      </w:divBdr>
    </w:div>
    <w:div w:id="388726087">
      <w:bodyDiv w:val="1"/>
      <w:marLeft w:val="0"/>
      <w:marRight w:val="0"/>
      <w:marTop w:val="0"/>
      <w:marBottom w:val="0"/>
      <w:divBdr>
        <w:top w:val="none" w:sz="0" w:space="0" w:color="auto"/>
        <w:left w:val="none" w:sz="0" w:space="0" w:color="auto"/>
        <w:bottom w:val="none" w:sz="0" w:space="0" w:color="auto"/>
        <w:right w:val="none" w:sz="0" w:space="0" w:color="auto"/>
      </w:divBdr>
      <w:divsChild>
        <w:div w:id="908804395">
          <w:marLeft w:val="0"/>
          <w:marRight w:val="0"/>
          <w:marTop w:val="0"/>
          <w:marBottom w:val="0"/>
          <w:divBdr>
            <w:top w:val="none" w:sz="0" w:space="0" w:color="auto"/>
            <w:left w:val="none" w:sz="0" w:space="0" w:color="auto"/>
            <w:bottom w:val="none" w:sz="0" w:space="0" w:color="auto"/>
            <w:right w:val="none" w:sz="0" w:space="0" w:color="auto"/>
          </w:divBdr>
        </w:div>
        <w:div w:id="1565288579">
          <w:marLeft w:val="0"/>
          <w:marRight w:val="0"/>
          <w:marTop w:val="0"/>
          <w:marBottom w:val="0"/>
          <w:divBdr>
            <w:top w:val="none" w:sz="0" w:space="0" w:color="auto"/>
            <w:left w:val="none" w:sz="0" w:space="0" w:color="auto"/>
            <w:bottom w:val="none" w:sz="0" w:space="0" w:color="auto"/>
            <w:right w:val="none" w:sz="0" w:space="0" w:color="auto"/>
          </w:divBdr>
          <w:divsChild>
            <w:div w:id="332074794">
              <w:marLeft w:val="0"/>
              <w:marRight w:val="0"/>
              <w:marTop w:val="0"/>
              <w:marBottom w:val="0"/>
              <w:divBdr>
                <w:top w:val="none" w:sz="0" w:space="0" w:color="auto"/>
                <w:left w:val="none" w:sz="0" w:space="0" w:color="auto"/>
                <w:bottom w:val="none" w:sz="0" w:space="0" w:color="auto"/>
                <w:right w:val="none" w:sz="0" w:space="0" w:color="auto"/>
              </w:divBdr>
            </w:div>
          </w:divsChild>
        </w:div>
        <w:div w:id="1577477525">
          <w:marLeft w:val="0"/>
          <w:marRight w:val="0"/>
          <w:marTop w:val="0"/>
          <w:marBottom w:val="0"/>
          <w:divBdr>
            <w:top w:val="none" w:sz="0" w:space="0" w:color="auto"/>
            <w:left w:val="none" w:sz="0" w:space="0" w:color="auto"/>
            <w:bottom w:val="none" w:sz="0" w:space="0" w:color="auto"/>
            <w:right w:val="none" w:sz="0" w:space="0" w:color="auto"/>
          </w:divBdr>
          <w:divsChild>
            <w:div w:id="10486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9631">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617007">
      <w:bodyDiv w:val="1"/>
      <w:marLeft w:val="0"/>
      <w:marRight w:val="0"/>
      <w:marTop w:val="0"/>
      <w:marBottom w:val="0"/>
      <w:divBdr>
        <w:top w:val="none" w:sz="0" w:space="0" w:color="auto"/>
        <w:left w:val="none" w:sz="0" w:space="0" w:color="auto"/>
        <w:bottom w:val="none" w:sz="0" w:space="0" w:color="auto"/>
        <w:right w:val="none" w:sz="0" w:space="0" w:color="auto"/>
      </w:divBdr>
    </w:div>
    <w:div w:id="654260650">
      <w:bodyDiv w:val="1"/>
      <w:marLeft w:val="0"/>
      <w:marRight w:val="0"/>
      <w:marTop w:val="0"/>
      <w:marBottom w:val="0"/>
      <w:divBdr>
        <w:top w:val="none" w:sz="0" w:space="0" w:color="auto"/>
        <w:left w:val="none" w:sz="0" w:space="0" w:color="auto"/>
        <w:bottom w:val="none" w:sz="0" w:space="0" w:color="auto"/>
        <w:right w:val="none" w:sz="0" w:space="0" w:color="auto"/>
      </w:divBdr>
      <w:divsChild>
        <w:div w:id="636835794">
          <w:marLeft w:val="0"/>
          <w:marRight w:val="0"/>
          <w:marTop w:val="0"/>
          <w:marBottom w:val="0"/>
          <w:divBdr>
            <w:top w:val="none" w:sz="0" w:space="0" w:color="auto"/>
            <w:left w:val="none" w:sz="0" w:space="0" w:color="auto"/>
            <w:bottom w:val="none" w:sz="0" w:space="0" w:color="auto"/>
            <w:right w:val="none" w:sz="0" w:space="0" w:color="auto"/>
          </w:divBdr>
          <w:divsChild>
            <w:div w:id="266425898">
              <w:marLeft w:val="0"/>
              <w:marRight w:val="0"/>
              <w:marTop w:val="0"/>
              <w:marBottom w:val="0"/>
              <w:divBdr>
                <w:top w:val="none" w:sz="0" w:space="0" w:color="auto"/>
                <w:left w:val="none" w:sz="0" w:space="0" w:color="auto"/>
                <w:bottom w:val="none" w:sz="0" w:space="0" w:color="auto"/>
                <w:right w:val="none" w:sz="0" w:space="0" w:color="auto"/>
              </w:divBdr>
            </w:div>
          </w:divsChild>
        </w:div>
        <w:div w:id="804465259">
          <w:marLeft w:val="0"/>
          <w:marRight w:val="0"/>
          <w:marTop w:val="0"/>
          <w:marBottom w:val="0"/>
          <w:divBdr>
            <w:top w:val="none" w:sz="0" w:space="0" w:color="auto"/>
            <w:left w:val="none" w:sz="0" w:space="0" w:color="auto"/>
            <w:bottom w:val="none" w:sz="0" w:space="0" w:color="auto"/>
            <w:right w:val="none" w:sz="0" w:space="0" w:color="auto"/>
          </w:divBdr>
          <w:divsChild>
            <w:div w:id="9771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5676">
      <w:bodyDiv w:val="1"/>
      <w:marLeft w:val="0"/>
      <w:marRight w:val="0"/>
      <w:marTop w:val="0"/>
      <w:marBottom w:val="0"/>
      <w:divBdr>
        <w:top w:val="none" w:sz="0" w:space="0" w:color="auto"/>
        <w:left w:val="none" w:sz="0" w:space="0" w:color="auto"/>
        <w:bottom w:val="none" w:sz="0" w:space="0" w:color="auto"/>
        <w:right w:val="none" w:sz="0" w:space="0" w:color="auto"/>
      </w:divBdr>
    </w:div>
    <w:div w:id="768700780">
      <w:bodyDiv w:val="1"/>
      <w:marLeft w:val="0"/>
      <w:marRight w:val="0"/>
      <w:marTop w:val="0"/>
      <w:marBottom w:val="0"/>
      <w:divBdr>
        <w:top w:val="none" w:sz="0" w:space="0" w:color="auto"/>
        <w:left w:val="none" w:sz="0" w:space="0" w:color="auto"/>
        <w:bottom w:val="none" w:sz="0" w:space="0" w:color="auto"/>
        <w:right w:val="none" w:sz="0" w:space="0" w:color="auto"/>
      </w:divBdr>
    </w:div>
    <w:div w:id="838080836">
      <w:bodyDiv w:val="1"/>
      <w:marLeft w:val="0"/>
      <w:marRight w:val="0"/>
      <w:marTop w:val="0"/>
      <w:marBottom w:val="0"/>
      <w:divBdr>
        <w:top w:val="none" w:sz="0" w:space="0" w:color="auto"/>
        <w:left w:val="none" w:sz="0" w:space="0" w:color="auto"/>
        <w:bottom w:val="none" w:sz="0" w:space="0" w:color="auto"/>
        <w:right w:val="none" w:sz="0" w:space="0" w:color="auto"/>
      </w:divBdr>
    </w:div>
    <w:div w:id="856427042">
      <w:bodyDiv w:val="1"/>
      <w:marLeft w:val="0"/>
      <w:marRight w:val="0"/>
      <w:marTop w:val="0"/>
      <w:marBottom w:val="0"/>
      <w:divBdr>
        <w:top w:val="none" w:sz="0" w:space="0" w:color="auto"/>
        <w:left w:val="none" w:sz="0" w:space="0" w:color="auto"/>
        <w:bottom w:val="none" w:sz="0" w:space="0" w:color="auto"/>
        <w:right w:val="none" w:sz="0" w:space="0" w:color="auto"/>
      </w:divBdr>
    </w:div>
    <w:div w:id="941643716">
      <w:bodyDiv w:val="1"/>
      <w:marLeft w:val="0"/>
      <w:marRight w:val="0"/>
      <w:marTop w:val="0"/>
      <w:marBottom w:val="0"/>
      <w:divBdr>
        <w:top w:val="none" w:sz="0" w:space="0" w:color="auto"/>
        <w:left w:val="none" w:sz="0" w:space="0" w:color="auto"/>
        <w:bottom w:val="none" w:sz="0" w:space="0" w:color="auto"/>
        <w:right w:val="none" w:sz="0" w:space="0" w:color="auto"/>
      </w:divBdr>
      <w:divsChild>
        <w:div w:id="791561572">
          <w:marLeft w:val="0"/>
          <w:marRight w:val="0"/>
          <w:marTop w:val="0"/>
          <w:marBottom w:val="0"/>
          <w:divBdr>
            <w:top w:val="none" w:sz="0" w:space="0" w:color="auto"/>
            <w:left w:val="none" w:sz="0" w:space="0" w:color="auto"/>
            <w:bottom w:val="none" w:sz="0" w:space="0" w:color="auto"/>
            <w:right w:val="none" w:sz="0" w:space="0" w:color="auto"/>
          </w:divBdr>
        </w:div>
      </w:divsChild>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96898587">
      <w:bodyDiv w:val="1"/>
      <w:marLeft w:val="0"/>
      <w:marRight w:val="0"/>
      <w:marTop w:val="0"/>
      <w:marBottom w:val="0"/>
      <w:divBdr>
        <w:top w:val="none" w:sz="0" w:space="0" w:color="auto"/>
        <w:left w:val="none" w:sz="0" w:space="0" w:color="auto"/>
        <w:bottom w:val="none" w:sz="0" w:space="0" w:color="auto"/>
        <w:right w:val="none" w:sz="0" w:space="0" w:color="auto"/>
      </w:divBdr>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72137875">
      <w:bodyDiv w:val="1"/>
      <w:marLeft w:val="0"/>
      <w:marRight w:val="0"/>
      <w:marTop w:val="0"/>
      <w:marBottom w:val="0"/>
      <w:divBdr>
        <w:top w:val="none" w:sz="0" w:space="0" w:color="auto"/>
        <w:left w:val="none" w:sz="0" w:space="0" w:color="auto"/>
        <w:bottom w:val="none" w:sz="0" w:space="0" w:color="auto"/>
        <w:right w:val="none" w:sz="0" w:space="0" w:color="auto"/>
      </w:divBdr>
    </w:div>
    <w:div w:id="1260717243">
      <w:bodyDiv w:val="1"/>
      <w:marLeft w:val="0"/>
      <w:marRight w:val="0"/>
      <w:marTop w:val="0"/>
      <w:marBottom w:val="0"/>
      <w:divBdr>
        <w:top w:val="none" w:sz="0" w:space="0" w:color="auto"/>
        <w:left w:val="none" w:sz="0" w:space="0" w:color="auto"/>
        <w:bottom w:val="none" w:sz="0" w:space="0" w:color="auto"/>
        <w:right w:val="none" w:sz="0" w:space="0" w:color="auto"/>
      </w:divBdr>
    </w:div>
    <w:div w:id="1286083097">
      <w:bodyDiv w:val="1"/>
      <w:marLeft w:val="0"/>
      <w:marRight w:val="0"/>
      <w:marTop w:val="0"/>
      <w:marBottom w:val="0"/>
      <w:divBdr>
        <w:top w:val="none" w:sz="0" w:space="0" w:color="auto"/>
        <w:left w:val="none" w:sz="0" w:space="0" w:color="auto"/>
        <w:bottom w:val="none" w:sz="0" w:space="0" w:color="auto"/>
        <w:right w:val="none" w:sz="0" w:space="0" w:color="auto"/>
      </w:divBdr>
      <w:divsChild>
        <w:div w:id="2136633967">
          <w:marLeft w:val="0"/>
          <w:marRight w:val="0"/>
          <w:marTop w:val="0"/>
          <w:marBottom w:val="0"/>
          <w:divBdr>
            <w:top w:val="none" w:sz="0" w:space="0" w:color="auto"/>
            <w:left w:val="none" w:sz="0" w:space="0" w:color="auto"/>
            <w:bottom w:val="none" w:sz="0" w:space="0" w:color="auto"/>
            <w:right w:val="none" w:sz="0" w:space="0" w:color="auto"/>
          </w:divBdr>
        </w:div>
      </w:divsChild>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308128155">
      <w:bodyDiv w:val="1"/>
      <w:marLeft w:val="0"/>
      <w:marRight w:val="0"/>
      <w:marTop w:val="0"/>
      <w:marBottom w:val="0"/>
      <w:divBdr>
        <w:top w:val="none" w:sz="0" w:space="0" w:color="auto"/>
        <w:left w:val="none" w:sz="0" w:space="0" w:color="auto"/>
        <w:bottom w:val="none" w:sz="0" w:space="0" w:color="auto"/>
        <w:right w:val="none" w:sz="0" w:space="0" w:color="auto"/>
      </w:divBdr>
    </w:div>
    <w:div w:id="1360669509">
      <w:bodyDiv w:val="1"/>
      <w:marLeft w:val="0"/>
      <w:marRight w:val="0"/>
      <w:marTop w:val="0"/>
      <w:marBottom w:val="0"/>
      <w:divBdr>
        <w:top w:val="none" w:sz="0" w:space="0" w:color="auto"/>
        <w:left w:val="none" w:sz="0" w:space="0" w:color="auto"/>
        <w:bottom w:val="none" w:sz="0" w:space="0" w:color="auto"/>
        <w:right w:val="none" w:sz="0" w:space="0" w:color="auto"/>
      </w:divBdr>
    </w:div>
    <w:div w:id="1449931849">
      <w:bodyDiv w:val="1"/>
      <w:marLeft w:val="0"/>
      <w:marRight w:val="0"/>
      <w:marTop w:val="0"/>
      <w:marBottom w:val="0"/>
      <w:divBdr>
        <w:top w:val="none" w:sz="0" w:space="0" w:color="auto"/>
        <w:left w:val="none" w:sz="0" w:space="0" w:color="auto"/>
        <w:bottom w:val="none" w:sz="0" w:space="0" w:color="auto"/>
        <w:right w:val="none" w:sz="0" w:space="0" w:color="auto"/>
      </w:divBdr>
    </w:div>
    <w:div w:id="1454205496">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512842313">
      <w:bodyDiv w:val="1"/>
      <w:marLeft w:val="0"/>
      <w:marRight w:val="0"/>
      <w:marTop w:val="0"/>
      <w:marBottom w:val="0"/>
      <w:divBdr>
        <w:top w:val="none" w:sz="0" w:space="0" w:color="auto"/>
        <w:left w:val="none" w:sz="0" w:space="0" w:color="auto"/>
        <w:bottom w:val="none" w:sz="0" w:space="0" w:color="auto"/>
        <w:right w:val="none" w:sz="0" w:space="0" w:color="auto"/>
      </w:divBdr>
      <w:divsChild>
        <w:div w:id="1033338738">
          <w:marLeft w:val="0"/>
          <w:marRight w:val="0"/>
          <w:marTop w:val="0"/>
          <w:marBottom w:val="0"/>
          <w:divBdr>
            <w:top w:val="none" w:sz="0" w:space="0" w:color="auto"/>
            <w:left w:val="none" w:sz="0" w:space="0" w:color="auto"/>
            <w:bottom w:val="none" w:sz="0" w:space="0" w:color="auto"/>
            <w:right w:val="none" w:sz="0" w:space="0" w:color="auto"/>
          </w:divBdr>
        </w:div>
      </w:divsChild>
    </w:div>
    <w:div w:id="1524055908">
      <w:bodyDiv w:val="1"/>
      <w:marLeft w:val="0"/>
      <w:marRight w:val="0"/>
      <w:marTop w:val="0"/>
      <w:marBottom w:val="0"/>
      <w:divBdr>
        <w:top w:val="none" w:sz="0" w:space="0" w:color="auto"/>
        <w:left w:val="none" w:sz="0" w:space="0" w:color="auto"/>
        <w:bottom w:val="none" w:sz="0" w:space="0" w:color="auto"/>
        <w:right w:val="none" w:sz="0" w:space="0" w:color="auto"/>
      </w:divBdr>
    </w:div>
    <w:div w:id="1590381562">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56714594">
      <w:bodyDiv w:val="1"/>
      <w:marLeft w:val="0"/>
      <w:marRight w:val="0"/>
      <w:marTop w:val="0"/>
      <w:marBottom w:val="0"/>
      <w:divBdr>
        <w:top w:val="none" w:sz="0" w:space="0" w:color="auto"/>
        <w:left w:val="none" w:sz="0" w:space="0" w:color="auto"/>
        <w:bottom w:val="none" w:sz="0" w:space="0" w:color="auto"/>
        <w:right w:val="none" w:sz="0" w:space="0" w:color="auto"/>
      </w:divBdr>
    </w:div>
    <w:div w:id="1679691433">
      <w:bodyDiv w:val="1"/>
      <w:marLeft w:val="0"/>
      <w:marRight w:val="0"/>
      <w:marTop w:val="0"/>
      <w:marBottom w:val="0"/>
      <w:divBdr>
        <w:top w:val="none" w:sz="0" w:space="0" w:color="auto"/>
        <w:left w:val="none" w:sz="0" w:space="0" w:color="auto"/>
        <w:bottom w:val="none" w:sz="0" w:space="0" w:color="auto"/>
        <w:right w:val="none" w:sz="0" w:space="0" w:color="auto"/>
      </w:divBdr>
    </w:div>
    <w:div w:id="1842234072">
      <w:bodyDiv w:val="1"/>
      <w:marLeft w:val="0"/>
      <w:marRight w:val="0"/>
      <w:marTop w:val="0"/>
      <w:marBottom w:val="0"/>
      <w:divBdr>
        <w:top w:val="none" w:sz="0" w:space="0" w:color="auto"/>
        <w:left w:val="none" w:sz="0" w:space="0" w:color="auto"/>
        <w:bottom w:val="none" w:sz="0" w:space="0" w:color="auto"/>
        <w:right w:val="none" w:sz="0" w:space="0" w:color="auto"/>
      </w:divBdr>
      <w:divsChild>
        <w:div w:id="1532642588">
          <w:marLeft w:val="0"/>
          <w:marRight w:val="0"/>
          <w:marTop w:val="45"/>
          <w:marBottom w:val="0"/>
          <w:divBdr>
            <w:top w:val="none" w:sz="0" w:space="0" w:color="auto"/>
            <w:left w:val="none" w:sz="0" w:space="0" w:color="auto"/>
            <w:bottom w:val="none" w:sz="0" w:space="0" w:color="auto"/>
            <w:right w:val="none" w:sz="0" w:space="0" w:color="auto"/>
          </w:divBdr>
          <w:divsChild>
            <w:div w:id="1256937834">
              <w:marLeft w:val="0"/>
              <w:marRight w:val="0"/>
              <w:marTop w:val="0"/>
              <w:marBottom w:val="0"/>
              <w:divBdr>
                <w:top w:val="none" w:sz="0" w:space="0" w:color="auto"/>
                <w:left w:val="none" w:sz="0" w:space="0" w:color="auto"/>
                <w:bottom w:val="none" w:sz="0" w:space="0" w:color="auto"/>
                <w:right w:val="none" w:sz="0" w:space="0" w:color="auto"/>
              </w:divBdr>
              <w:divsChild>
                <w:div w:id="1046025152">
                  <w:marLeft w:val="0"/>
                  <w:marRight w:val="0"/>
                  <w:marTop w:val="0"/>
                  <w:marBottom w:val="0"/>
                  <w:divBdr>
                    <w:top w:val="none" w:sz="0" w:space="0" w:color="auto"/>
                    <w:left w:val="none" w:sz="0" w:space="0" w:color="auto"/>
                    <w:bottom w:val="none" w:sz="0" w:space="0" w:color="auto"/>
                    <w:right w:val="none" w:sz="0" w:space="0" w:color="auto"/>
                  </w:divBdr>
                  <w:divsChild>
                    <w:div w:id="1267466508">
                      <w:marLeft w:val="0"/>
                      <w:marRight w:val="0"/>
                      <w:marTop w:val="0"/>
                      <w:marBottom w:val="0"/>
                      <w:divBdr>
                        <w:top w:val="none" w:sz="0" w:space="0" w:color="auto"/>
                        <w:left w:val="none" w:sz="0" w:space="0" w:color="auto"/>
                        <w:bottom w:val="none" w:sz="0" w:space="0" w:color="auto"/>
                        <w:right w:val="none" w:sz="0" w:space="0" w:color="auto"/>
                      </w:divBdr>
                      <w:divsChild>
                        <w:div w:id="20845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112528">
      <w:bodyDiv w:val="1"/>
      <w:marLeft w:val="0"/>
      <w:marRight w:val="0"/>
      <w:marTop w:val="0"/>
      <w:marBottom w:val="0"/>
      <w:divBdr>
        <w:top w:val="none" w:sz="0" w:space="0" w:color="auto"/>
        <w:left w:val="none" w:sz="0" w:space="0" w:color="auto"/>
        <w:bottom w:val="none" w:sz="0" w:space="0" w:color="auto"/>
        <w:right w:val="none" w:sz="0" w:space="0" w:color="auto"/>
      </w:divBdr>
      <w:divsChild>
        <w:div w:id="1375613641">
          <w:marLeft w:val="0"/>
          <w:marRight w:val="0"/>
          <w:marTop w:val="0"/>
          <w:marBottom w:val="0"/>
          <w:divBdr>
            <w:top w:val="single" w:sz="6" w:space="4" w:color="EFEFEF"/>
            <w:left w:val="single" w:sz="6" w:space="8" w:color="EFEFEF"/>
            <w:bottom w:val="single" w:sz="6" w:space="4" w:color="EFEFEF"/>
            <w:right w:val="single" w:sz="6" w:space="8" w:color="EFEFEF"/>
          </w:divBdr>
          <w:divsChild>
            <w:div w:id="15928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0252">
      <w:bodyDiv w:val="1"/>
      <w:marLeft w:val="0"/>
      <w:marRight w:val="0"/>
      <w:marTop w:val="0"/>
      <w:marBottom w:val="0"/>
      <w:divBdr>
        <w:top w:val="none" w:sz="0" w:space="0" w:color="auto"/>
        <w:left w:val="none" w:sz="0" w:space="0" w:color="auto"/>
        <w:bottom w:val="none" w:sz="0" w:space="0" w:color="auto"/>
        <w:right w:val="none" w:sz="0" w:space="0" w:color="auto"/>
      </w:divBdr>
    </w:div>
    <w:div w:id="2005157410">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 w:id="2102681786">
      <w:bodyDiv w:val="1"/>
      <w:marLeft w:val="0"/>
      <w:marRight w:val="0"/>
      <w:marTop w:val="0"/>
      <w:marBottom w:val="0"/>
      <w:divBdr>
        <w:top w:val="none" w:sz="0" w:space="0" w:color="auto"/>
        <w:left w:val="none" w:sz="0" w:space="0" w:color="auto"/>
        <w:bottom w:val="none" w:sz="0" w:space="0" w:color="auto"/>
        <w:right w:val="none" w:sz="0" w:space="0" w:color="auto"/>
      </w:divBdr>
    </w:div>
    <w:div w:id="2115780177">
      <w:bodyDiv w:val="1"/>
      <w:marLeft w:val="0"/>
      <w:marRight w:val="0"/>
      <w:marTop w:val="0"/>
      <w:marBottom w:val="0"/>
      <w:divBdr>
        <w:top w:val="none" w:sz="0" w:space="0" w:color="auto"/>
        <w:left w:val="none" w:sz="0" w:space="0" w:color="auto"/>
        <w:bottom w:val="none" w:sz="0" w:space="0" w:color="auto"/>
        <w:right w:val="none" w:sz="0" w:space="0" w:color="auto"/>
      </w:divBdr>
      <w:divsChild>
        <w:div w:id="41441613">
          <w:marLeft w:val="0"/>
          <w:marRight w:val="0"/>
          <w:marTop w:val="45"/>
          <w:marBottom w:val="0"/>
          <w:divBdr>
            <w:top w:val="none" w:sz="0" w:space="0" w:color="auto"/>
            <w:left w:val="none" w:sz="0" w:space="0" w:color="auto"/>
            <w:bottom w:val="none" w:sz="0" w:space="0" w:color="auto"/>
            <w:right w:val="none" w:sz="0" w:space="0" w:color="auto"/>
          </w:divBdr>
          <w:divsChild>
            <w:div w:id="386875823">
              <w:marLeft w:val="0"/>
              <w:marRight w:val="0"/>
              <w:marTop w:val="0"/>
              <w:marBottom w:val="0"/>
              <w:divBdr>
                <w:top w:val="none" w:sz="0" w:space="0" w:color="auto"/>
                <w:left w:val="none" w:sz="0" w:space="0" w:color="auto"/>
                <w:bottom w:val="none" w:sz="0" w:space="0" w:color="auto"/>
                <w:right w:val="none" w:sz="0" w:space="0" w:color="auto"/>
              </w:divBdr>
              <w:divsChild>
                <w:div w:id="1619139590">
                  <w:marLeft w:val="0"/>
                  <w:marRight w:val="0"/>
                  <w:marTop w:val="0"/>
                  <w:marBottom w:val="0"/>
                  <w:divBdr>
                    <w:top w:val="none" w:sz="0" w:space="0" w:color="auto"/>
                    <w:left w:val="none" w:sz="0" w:space="0" w:color="auto"/>
                    <w:bottom w:val="none" w:sz="0" w:space="0" w:color="auto"/>
                    <w:right w:val="none" w:sz="0" w:space="0" w:color="auto"/>
                  </w:divBdr>
                  <w:divsChild>
                    <w:div w:id="897590857">
                      <w:marLeft w:val="0"/>
                      <w:marRight w:val="0"/>
                      <w:marTop w:val="0"/>
                      <w:marBottom w:val="0"/>
                      <w:divBdr>
                        <w:top w:val="none" w:sz="0" w:space="0" w:color="auto"/>
                        <w:left w:val="none" w:sz="0" w:space="0" w:color="auto"/>
                        <w:bottom w:val="none" w:sz="0" w:space="0" w:color="auto"/>
                        <w:right w:val="none" w:sz="0" w:space="0" w:color="auto"/>
                      </w:divBdr>
                      <w:divsChild>
                        <w:div w:id="36741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1/relationships/commentsExtended" Target="commentsExtended.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tmp"/><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footer" Target="footer2.xm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chulehessen.de/LUSD-Anleitungen/UV-Bearbeitung%20und%20UV-Planung/Fremdsprachen.pdf" TargetMode="External"/><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jpeg"/><Relationship Id="rId53" Type="http://schemas.openxmlformats.org/officeDocument/2006/relationships/footer" Target="footer4.xml"/><Relationship Id="rId5" Type="http://schemas.openxmlformats.org/officeDocument/2006/relationships/numbering" Target="numbering.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image" Target="media/image19.tmp"/><Relationship Id="rId44" Type="http://schemas.openxmlformats.org/officeDocument/2006/relationships/hyperlink" Target="https://lusdinfo.hessen.de" TargetMode="Externa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tmp"/><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6.svg"/><Relationship Id="rId17" Type="http://schemas.openxmlformats.org/officeDocument/2006/relationships/comments" Target="comments.xml"/><Relationship Id="rId25" Type="http://schemas.openxmlformats.org/officeDocument/2006/relationships/image" Target="media/image13.png"/><Relationship Id="rId33" Type="http://schemas.openxmlformats.org/officeDocument/2006/relationships/image" Target="media/image21.tmp"/><Relationship Id="rId38" Type="http://schemas.openxmlformats.org/officeDocument/2006/relationships/image" Target="media/image26.PNG"/><Relationship Id="rId46" Type="http://schemas.openxmlformats.org/officeDocument/2006/relationships/hyperlink" Target="https://digitale-schule.hessen.de/digitale-infrastruktur-und-verwaltung/e-mail-adressen-fuer-lehrkraefte/Kontakt-zum-E-Mail-Support" TargetMode="External"/><Relationship Id="rId20" Type="http://schemas.microsoft.com/office/2018/08/relationships/commentsExtensible" Target="commentsExtensible.xml"/><Relationship Id="rId41" Type="http://schemas.openxmlformats.org/officeDocument/2006/relationships/hyperlink" Target="file://srvkultmrv001/HKM-Benutzer$/reimannbr/Desktop/IT-Service-Desk@hzd.hessen.d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image" Target="media/image16.tmp"/><Relationship Id="rId36" Type="http://schemas.openxmlformats.org/officeDocument/2006/relationships/image" Target="media/image24.png"/><Relationship Id="rId49" Type="http://schemas.openxmlformats.org/officeDocument/2006/relationships/header" Target="header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Anleitungen%20lang_neuesC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Dokumententyp xmlns="ea0b144b-79d0-4cc1-ab15-887d44aa58be">Anleitung</Dokumententyp>
    <Kurzbeschreibung_x0020_Inhalt xmlns="03c2e9ef-9210-4d41-bc49-ec83aa29eb68" xsi:nil="true"/>
    <Abh_x00e4_ngige_x0020_Anwendung xmlns="03c2e9ef-9210-4d41-bc49-ec83aa29eb68">LUSD</Abh_x00e4_ngige_x0020_Anwendung>
    <Dokumentenklasse xmlns="03c2e9ef-9210-4d41-bc49-ec83aa29eb68">öffentlich</Dokumentenklasse>
    <zust_x00e4_ndiges_x0020_Sachgebiet xmlns="03c2e9ef-9210-4d41-bc49-ec83aa29eb68">SG 1</zust_x00e4_ndiges_x0020_Sachgebiet>
    <Fachlich_x0020_verantwortlich xmlns="03c2e9ef-9210-4d41-bc49-ec83aa29eb68">
      <UserInfo>
        <DisplayName>Gößmann, Dr. Matthias (HMKB)</DisplayName>
        <AccountId>71</AccountId>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Release xmlns="03c2e9ef-9210-4d41-bc49-ec83aa29eb68" xsi:nil="true"/>
    <Link_x0020_zum_x0020_Ver_x00f6_ffentlichungsort xmlns="03c2e9ef-9210-4d41-bc49-ec83aa29eb68">
      <Url>https://schulehessen.de/LUSD-Anleitungen/Schule/Abbildung%20des%20herkunftssprachlichen%20Unterrichts.pdf</Url>
      <Description>https://schulehessen.de/LUSD-Anleitungen/Schule/Abbildung%20des%20herkunftssprachlichen%20Unterrichts.pdf</Description>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Anwender-Dokumentation</Geltungsbereich>
    <Aktueller_x0020_Status xmlns="03c2e9ef-9210-4d41-bc49-ec83aa29eb68">freigegeben</Aktueller_x0020_Status>
    <Orte_x0020_der_x0020_Ver_x00f6_ffentlichung xmlns="03c2e9ef-9210-4d41-bc49-ec83aa29eb68">
      <Value>Schule Hessen LUSD Anleitungen (Webspace)</Value>
    </Orte_x0020_der_x0020_Ver_x00f6_ffentlichung>
    <Betreff xmlns="03c2e9ef-9210-4d41-bc49-ec83aa29eb68">Unterrichtsmanagement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Müller, Anna (HMKB)</DisplayName>
        <AccountId>56</AccountId>
        <AccountType/>
      </UserInfo>
    </Ersteller_x002f__x00c4_nderer_x003a_>
    <Wiedervorlage_x0020_am_x003a_ xmlns="03c2e9ef-9210-4d41-bc49-ec83aa29eb68" xsi:nil="true"/>
    <Datum_x0020_ver_x00f6_ffentlichte_x0020_Verion xmlns="03c2e9ef-9210-4d41-bc49-ec83aa29eb68">2022-05-17T22:00:00+00:00</Datum_x0020_ver_x00f6_ffentlichte_x0020_Verion>
    <Zust_x002e__x0020_Sachgebiet_x0020_ab_x0020_Jan_x002e__x0020_2025 xmlns="03c2e9ef-9210-4d41-bc49-ec83aa29eb68">SG 1.2</Zust_x002e__x0020_Sachgebiet_x0020_ab_x0020_Jan_x002e__x0020_2025>
    <Themenfeld xmlns="03c2e9ef-9210-4d41-bc49-ec83aa29eb68">Berechtigungen</Themenfeld>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D9384B-6F9B-4AE1-A06E-A8F65C1CB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0b144b-79d0-4cc1-ab15-887d44aa58be"/>
    <ds:schemaRef ds:uri="03c2e9ef-9210-4d41-bc49-ec83aa29eb68"/>
    <ds:schemaRef ds:uri="8637de2c-6bc0-411d-bf65-aa36b7f9c6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8BF891-6653-4A66-BFEF-96DD7649B5B1}">
  <ds:schemaRefs>
    <ds:schemaRef ds:uri="http://purl.org/dc/terms/"/>
    <ds:schemaRef ds:uri="03c2e9ef-9210-4d41-bc49-ec83aa29eb68"/>
    <ds:schemaRef ds:uri="http://www.w3.org/XML/1998/namespace"/>
    <ds:schemaRef ds:uri="8637de2c-6bc0-411d-bf65-aa36b7f9c66d"/>
    <ds:schemaRef ds:uri="http://schemas.microsoft.com/office/2006/documentManagement/types"/>
    <ds:schemaRef ds:uri="ea0b144b-79d0-4cc1-ab15-887d44aa58be"/>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24CD0461-9E93-44DC-BBC4-400E833C09FE}">
  <ds:schemaRefs>
    <ds:schemaRef ds:uri="http://schemas.openxmlformats.org/officeDocument/2006/bibliography"/>
  </ds:schemaRefs>
</ds:datastoreItem>
</file>

<file path=customXml/itemProps4.xml><?xml version="1.0" encoding="utf-8"?>
<ds:datastoreItem xmlns:ds="http://schemas.openxmlformats.org/officeDocument/2006/customXml" ds:itemID="{537C8C79-B770-495C-88F3-56AB02DDE7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Vorlage_Anleitungen%20lang_neuesCD.dotx</Template>
  <TotalTime>0</TotalTime>
  <Pages>23</Pages>
  <Words>4103</Words>
  <Characters>25851</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Herkunftssprachlicher Unterricht </vt:lpstr>
    </vt:vector>
  </TitlesOfParts>
  <Company>Land Hessen</Company>
  <LinksUpToDate>false</LinksUpToDate>
  <CharactersWithSpaces>29895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Herkunftssprachlicher Unterricht </dc:title>
  <dc:subject/>
  <dc:creator>Reimann-Luckas, Brunhilde (HKM PB)</dc:creator>
  <cp:keywords/>
  <dc:description/>
  <cp:lastModifiedBy>Billig, Ricarda (HMKB)</cp:lastModifiedBy>
  <cp:revision>46</cp:revision>
  <cp:lastPrinted>2021-10-05T15:27:00Z</cp:lastPrinted>
  <dcterms:created xsi:type="dcterms:W3CDTF">2021-04-15T07:04:00Z</dcterms:created>
  <dcterms:modified xsi:type="dcterms:W3CDTF">2026-05-15T08:40:00Z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