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bookmarkStart w:id="0" w:name="_Hlk188281179" w:displacedByCustomXml="next"/>
    <w:bookmarkEnd w:id="0" w:displacedByCustomXml="next"/>
    <w:bookmarkStart w:id="1" w:name="_Toc343545156" w:displacedByCustomXml="next"/>
    <w:bookmarkStart w:id="2" w:name="_Toc347835312" w:displacedByCustomXml="next"/>
    <w:bookmarkStart w:id="3" w:name="_Toc347838604" w:displacedByCustomXml="next"/>
    <w:bookmarkStart w:id="4" w:name="_Toc347838641" w:displacedByCustomXml="next"/>
    <w:bookmarkStart w:id="5" w:name="_Toc144881850" w:displacedByCustomXml="next"/>
    <w:bookmarkStart w:id="6" w:name="_Toc390350898" w:displacedByCustomXml="next"/>
    <w:bookmarkStart w:id="7" w:name="_Toc390350899" w:displacedByCustomXml="next"/>
    <w:sdt>
      <w:sdtPr>
        <w:rPr>
          <w:b w:val="0"/>
          <w:sz w:val="20"/>
        </w:rPr>
        <w:id w:val="-1550903837"/>
        <w:docPartObj>
          <w:docPartGallery w:val="Cover Pages"/>
          <w:docPartUnique/>
        </w:docPartObj>
      </w:sdtPr>
      <w:sdtEndPr>
        <w:rPr>
          <w:sz w:val="8"/>
        </w:rPr>
      </w:sdtEndPr>
      <w:sdtContent>
        <w:p w14:paraId="749E6A86" w14:textId="551DBB21" w:rsidR="004A5317" w:rsidRPr="00BF38CD" w:rsidRDefault="004A5317" w:rsidP="004A5317">
          <w:pPr>
            <w:pStyle w:val="LDTitelseiteHKM"/>
          </w:pPr>
          <w:r w:rsidRPr="00BF38CD">
            <w:rPr>
              <w:noProof/>
              <w:lang w:eastAsia="de-DE"/>
            </w:rPr>
            <mc:AlternateContent>
              <mc:Choice Requires="wpg">
                <w:drawing>
                  <wp:anchor distT="0" distB="0" distL="114300" distR="114300" simplePos="0" relativeHeight="251675136" behindDoc="0" locked="0" layoutInCell="1" allowOverlap="1" wp14:anchorId="5995A06E" wp14:editId="5C3892DF">
                    <wp:simplePos x="0" y="0"/>
                    <wp:positionH relativeFrom="column">
                      <wp:posOffset>-1170305</wp:posOffset>
                    </wp:positionH>
                    <wp:positionV relativeFrom="paragraph">
                      <wp:posOffset>-33655</wp:posOffset>
                    </wp:positionV>
                    <wp:extent cx="926465" cy="10691495"/>
                    <wp:effectExtent l="0" t="0" r="6985" b="0"/>
                    <wp:wrapNone/>
                    <wp:docPr id="2" name="Gruppieren 2" descr="Schmuckbild" title="Schmuckbild"/>
                    <wp:cNvGraphicFramePr/>
                    <a:graphic xmlns:a="http://schemas.openxmlformats.org/drawingml/2006/main">
                      <a:graphicData uri="http://schemas.microsoft.com/office/word/2010/wordprocessingGroup">
                        <wpg:wgp>
                          <wpg:cNvGrpSpPr/>
                          <wpg:grpSpPr>
                            <a:xfrm>
                              <a:off x="0" y="0"/>
                              <a:ext cx="926465" cy="10691495"/>
                              <a:chOff x="-199940" y="-12"/>
                              <a:chExt cx="928120" cy="10692130"/>
                            </a:xfrm>
                          </wpg:grpSpPr>
                          <wps:wsp>
                            <wps:cNvPr id="7" name="Rectangle 23"/>
                            <wps:cNvSpPr>
                              <a:spLocks noChangeArrowheads="1"/>
                            </wps:cNvSpPr>
                            <wps:spPr bwMode="auto">
                              <a:xfrm>
                                <a:off x="-199940" y="-12"/>
                                <a:ext cx="921918" cy="10692130"/>
                              </a:xfrm>
                              <a:prstGeom prst="rect">
                                <a:avLst/>
                              </a:prstGeom>
                              <a:solidFill>
                                <a:srgbClr val="FFFFFF"/>
                              </a:solidFill>
                              <a:ln>
                                <a:noFill/>
                              </a:ln>
                              <a:effectLst/>
                              <a:extLst>
                                <a:ext uri="{91240B29-F687-4F45-9708-019B960494DF}">
                                  <a14:hiddenLine xmlns:a14="http://schemas.microsoft.com/office/drawing/2010/main" w="19050">
                                    <a:solidFill>
                                      <a:srgbClr val="4A7EBB"/>
                                    </a:solidFill>
                                    <a:miter lim="800000"/>
                                    <a:headEnd/>
                                    <a:tailEnd/>
                                  </a14:hiddenLine>
                                </a:ext>
                                <a:ext uri="{AF507438-7753-43E0-B8FC-AC1667EBCBE1}">
                                  <a14:hiddenEffects xmlns:a14="http://schemas.microsoft.com/office/drawing/2010/main">
                                    <a:effectLst>
                                      <a:outerShdw blurRad="38100" dist="25400" dir="5400000" algn="ctr" rotWithShape="0">
                                        <a:srgbClr val="808080">
                                          <a:alpha val="35001"/>
                                        </a:srgbClr>
                                      </a:outerShdw>
                                    </a:effectLst>
                                  </a14:hiddenEffects>
                                </a:ext>
                              </a:extLst>
                            </wps:spPr>
                            <wps:bodyPr rot="0" vert="horz" wrap="square" lIns="91440" tIns="91440" rIns="91440" bIns="91440" anchor="t" anchorCtr="0" upright="1">
                              <a:noAutofit/>
                            </wps:bodyPr>
                          </wps:wsp>
                          <wps:wsp>
                            <wps:cNvPr id="225" name="Rectangle 16"/>
                            <wps:cNvSpPr>
                              <a:spLocks noChangeArrowheads="1"/>
                            </wps:cNvSpPr>
                            <wps:spPr bwMode="auto">
                              <a:xfrm>
                                <a:off x="368135" y="1460665"/>
                                <a:ext cx="360045" cy="360045"/>
                              </a:xfrm>
                              <a:prstGeom prst="rect">
                                <a:avLst/>
                              </a:prstGeom>
                              <a:solidFill>
                                <a:srgbClr val="D20000"/>
                              </a:solidFill>
                              <a:ln>
                                <a:noFill/>
                              </a:ln>
                              <a:effectLst/>
                              <a:extLst>
                                <a:ext uri="{91240B29-F687-4F45-9708-019B960494DF}">
                                  <a14:hiddenLine xmlns:a14="http://schemas.microsoft.com/office/drawing/2010/main" w="19050">
                                    <a:solidFill>
                                      <a:srgbClr val="4A7EBB"/>
                                    </a:solidFill>
                                    <a:miter lim="800000"/>
                                    <a:headEnd/>
                                    <a:tailEnd/>
                                  </a14:hiddenLine>
                                </a:ext>
                                <a:ext uri="{AF507438-7753-43E0-B8FC-AC1667EBCBE1}">
                                  <a14:hiddenEffects xmlns:a14="http://schemas.microsoft.com/office/drawing/2010/main">
                                    <a:effectLst>
                                      <a:outerShdw blurRad="38100" dist="25400" dir="5400000" algn="ctr" rotWithShape="0">
                                        <a:srgbClr val="808080">
                                          <a:alpha val="35001"/>
                                        </a:srgbClr>
                                      </a:outerShdw>
                                    </a:effectLst>
                                  </a14:hiddenEffects>
                                </a:ext>
                              </a:extLst>
                            </wps:spPr>
                            <wps:bodyPr rot="0" vert="horz" wrap="square" lIns="91440" tIns="91440" rIns="91440" bIns="91440" anchor="t" anchorCtr="0" upright="1">
                              <a:noAutofit/>
                            </wps:bodyPr>
                          </wps:wsp>
                          <wps:wsp>
                            <wps:cNvPr id="232" name="Rectangle 5"/>
                            <wps:cNvSpPr>
                              <a:spLocks noChangeArrowheads="1"/>
                            </wps:cNvSpPr>
                            <wps:spPr bwMode="auto">
                              <a:xfrm>
                                <a:off x="368135" y="23751"/>
                                <a:ext cx="360045" cy="360045"/>
                              </a:xfrm>
                              <a:prstGeom prst="rect">
                                <a:avLst/>
                              </a:prstGeom>
                              <a:solidFill>
                                <a:srgbClr val="D20000"/>
                              </a:solidFill>
                              <a:ln>
                                <a:noFill/>
                              </a:ln>
                              <a:effectLst/>
                              <a:extLst>
                                <a:ext uri="{91240B29-F687-4F45-9708-019B960494DF}">
                                  <a14:hiddenLine xmlns:a14="http://schemas.microsoft.com/office/drawing/2010/main" w="19050">
                                    <a:solidFill>
                                      <a:srgbClr val="4A7EBB"/>
                                    </a:solidFill>
                                    <a:miter lim="800000"/>
                                    <a:headEnd/>
                                    <a:tailEnd/>
                                  </a14:hiddenLine>
                                </a:ext>
                                <a:ext uri="{AF507438-7753-43E0-B8FC-AC1667EBCBE1}">
                                  <a14:hiddenEffects xmlns:a14="http://schemas.microsoft.com/office/drawing/2010/main">
                                    <a:effectLst>
                                      <a:outerShdw blurRad="38100" dist="25400" dir="5400000" algn="ctr" rotWithShape="0">
                                        <a:srgbClr val="808080">
                                          <a:alpha val="35001"/>
                                        </a:srgbClr>
                                      </a:outerShdw>
                                    </a:effectLst>
                                  </a14:hiddenEffects>
                                </a:ext>
                              </a:extLst>
                            </wps:spPr>
                            <wps:bodyPr rot="0" vert="horz" wrap="square" lIns="91440" tIns="91440" rIns="91440" bIns="91440" anchor="t" anchorCtr="0" upright="1">
                              <a:noAutofit/>
                            </wps:bodyPr>
                          </wps:wsp>
                          <wps:wsp>
                            <wps:cNvPr id="233" name="Rectangle 17"/>
                            <wps:cNvSpPr>
                              <a:spLocks noChangeArrowheads="1"/>
                            </wps:cNvSpPr>
                            <wps:spPr bwMode="auto">
                              <a:xfrm>
                                <a:off x="368135" y="2173185"/>
                                <a:ext cx="360045" cy="360045"/>
                              </a:xfrm>
                              <a:prstGeom prst="rect">
                                <a:avLst/>
                              </a:prstGeom>
                              <a:solidFill>
                                <a:srgbClr val="D20000"/>
                              </a:solidFill>
                              <a:ln>
                                <a:noFill/>
                              </a:ln>
                              <a:effectLst/>
                              <a:extLst>
                                <a:ext uri="{91240B29-F687-4F45-9708-019B960494DF}">
                                  <a14:hiddenLine xmlns:a14="http://schemas.microsoft.com/office/drawing/2010/main" w="19050">
                                    <a:solidFill>
                                      <a:srgbClr val="4A7EBB"/>
                                    </a:solidFill>
                                    <a:miter lim="800000"/>
                                    <a:headEnd/>
                                    <a:tailEnd/>
                                  </a14:hiddenLine>
                                </a:ext>
                                <a:ext uri="{AF507438-7753-43E0-B8FC-AC1667EBCBE1}">
                                  <a14:hiddenEffects xmlns:a14="http://schemas.microsoft.com/office/drawing/2010/main">
                                    <a:effectLst>
                                      <a:outerShdw blurRad="38100" dist="25400" dir="5400000" algn="ctr" rotWithShape="0">
                                        <a:srgbClr val="808080">
                                          <a:alpha val="35001"/>
                                        </a:srgbClr>
                                      </a:outerShdw>
                                    </a:effectLst>
                                  </a14:hiddenEffects>
                                </a:ext>
                              </a:extLst>
                            </wps:spPr>
                            <wps:bodyPr rot="0" vert="horz" wrap="square" lIns="91440" tIns="91440" rIns="91440" bIns="91440" anchor="t" anchorCtr="0" upright="1">
                              <a:noAutofit/>
                            </wps:bodyPr>
                          </wps:wsp>
                          <wps:wsp>
                            <wps:cNvPr id="253" name="Rectangle 18"/>
                            <wps:cNvSpPr>
                              <a:spLocks noChangeArrowheads="1"/>
                            </wps:cNvSpPr>
                            <wps:spPr bwMode="auto">
                              <a:xfrm>
                                <a:off x="368135" y="2897580"/>
                                <a:ext cx="360045" cy="360045"/>
                              </a:xfrm>
                              <a:prstGeom prst="rect">
                                <a:avLst/>
                              </a:prstGeom>
                              <a:solidFill>
                                <a:srgbClr val="D20000"/>
                              </a:solidFill>
                              <a:ln>
                                <a:noFill/>
                              </a:ln>
                              <a:effectLst/>
                              <a:extLst>
                                <a:ext uri="{91240B29-F687-4F45-9708-019B960494DF}">
                                  <a14:hiddenLine xmlns:a14="http://schemas.microsoft.com/office/drawing/2010/main" w="19050">
                                    <a:solidFill>
                                      <a:srgbClr val="4A7EBB"/>
                                    </a:solidFill>
                                    <a:miter lim="800000"/>
                                    <a:headEnd/>
                                    <a:tailEnd/>
                                  </a14:hiddenLine>
                                </a:ext>
                                <a:ext uri="{AF507438-7753-43E0-B8FC-AC1667EBCBE1}">
                                  <a14:hiddenEffects xmlns:a14="http://schemas.microsoft.com/office/drawing/2010/main">
                                    <a:effectLst>
                                      <a:outerShdw blurRad="38100" dist="25400" dir="5400000" algn="ctr" rotWithShape="0">
                                        <a:srgbClr val="808080">
                                          <a:alpha val="35001"/>
                                        </a:srgbClr>
                                      </a:outerShdw>
                                    </a:effectLst>
                                  </a14:hiddenEffects>
                                </a:ext>
                              </a:extLst>
                            </wps:spPr>
                            <wps:bodyPr rot="0" vert="horz" wrap="square" lIns="91440" tIns="91440" rIns="91440" bIns="91440" anchor="t" anchorCtr="0" upright="1">
                              <a:noAutofit/>
                            </wps:bodyPr>
                          </wps:wsp>
                          <wps:wsp>
                            <wps:cNvPr id="32" name="Rectangle 15"/>
                            <wps:cNvSpPr>
                              <a:spLocks noChangeArrowheads="1"/>
                            </wps:cNvSpPr>
                            <wps:spPr bwMode="auto">
                              <a:xfrm>
                                <a:off x="368135" y="736270"/>
                                <a:ext cx="360045" cy="360045"/>
                              </a:xfrm>
                              <a:prstGeom prst="rect">
                                <a:avLst/>
                              </a:prstGeom>
                              <a:solidFill>
                                <a:srgbClr val="D20000"/>
                              </a:solidFill>
                              <a:ln>
                                <a:noFill/>
                              </a:ln>
                              <a:effectLst/>
                              <a:extLst>
                                <a:ext uri="{91240B29-F687-4F45-9708-019B960494DF}">
                                  <a14:hiddenLine xmlns:a14="http://schemas.microsoft.com/office/drawing/2010/main" w="19050">
                                    <a:solidFill>
                                      <a:srgbClr val="4A7EBB"/>
                                    </a:solidFill>
                                    <a:miter lim="800000"/>
                                    <a:headEnd/>
                                    <a:tailEnd/>
                                  </a14:hiddenLine>
                                </a:ext>
                                <a:ext uri="{AF507438-7753-43E0-B8FC-AC1667EBCBE1}">
                                  <a14:hiddenEffects xmlns:a14="http://schemas.microsoft.com/office/drawing/2010/main">
                                    <a:effectLst>
                                      <a:outerShdw blurRad="38100" dist="25400" dir="5400000" algn="ctr" rotWithShape="0">
                                        <a:srgbClr val="808080">
                                          <a:alpha val="35001"/>
                                        </a:srgbClr>
                                      </a:outerShdw>
                                    </a:effectLst>
                                  </a14:hiddenEffects>
                                </a:ext>
                              </a:extLst>
                            </wps:spPr>
                            <wps:bodyPr rot="0" vert="horz" wrap="square" lIns="91440" tIns="91440" rIns="91440" bIns="91440" anchor="t" anchorCtr="0" upright="1">
                              <a:noAutofit/>
                            </wps:bodyPr>
                          </wps:wsp>
                        </wpg:wgp>
                      </a:graphicData>
                    </a:graphic>
                  </wp:anchor>
                </w:drawing>
              </mc:Choice>
              <mc:Fallback>
                <w:pict>
                  <v:group w14:anchorId="2A5520A6" id="Gruppieren 2" o:spid="_x0000_s1026" alt="Titel: Schmuckbild - Beschreibung: Schmuckbild" style="position:absolute;margin-left:-92.15pt;margin-top:-2.65pt;width:72.95pt;height:841.85pt;z-index:251675136" coordorigin="-1999" coordsize="9281,10692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">
                    <v:rect id="Rectangle 23" o:spid="_x0000_s1027" style="position:absolute;left:-1999;width:9218;height:1069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" stroked="f" strokecolor="#4a7ebb" strokeweight="1.5pt">
                      <v:shadow opacity="22938f" offset="0"/>
                      <v:textbox inset=",7.2pt,,7.2pt"/>
                    </v:rect>
                    <v:rect id="Rectangle 16" o:spid="_x0000_s1028" style="position:absolute;left:3681;top:14606;width:3600;height:36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" fillcolor="#d20000" stroked="f" strokecolor="#4a7ebb" strokeweight="1.5pt">
                      <v:shadow opacity="22938f" offset="0"/>
                      <v:textbox inset=",7.2pt,,7.2pt"/>
                    </v:rect>
                    <v:rect id="Rectangle 5" o:spid="_x0000_s1029" style="position:absolute;left:3681;top:237;width:3600;height:36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" fillcolor="#d20000" stroked="f" strokecolor="#4a7ebb" strokeweight="1.5pt">
                      <v:shadow opacity="22938f" offset="0"/>
                      <v:textbox inset=",7.2pt,,7.2pt"/>
                    </v:rect>
                    <v:rect id="Rectangle 17" o:spid="_x0000_s1030" style="position:absolute;left:3681;top:21731;width:3600;height:36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" fillcolor="#d20000" stroked="f" strokecolor="#4a7ebb" strokeweight="1.5pt">
                      <v:shadow opacity="22938f" offset="0"/>
                      <v:textbox inset=",7.2pt,,7.2pt"/>
                    </v:rect>
                    <v:rect id="Rectangle 18" o:spid="_x0000_s1031" style="position:absolute;left:3681;top:28975;width:3600;height:36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" fillcolor="#d20000" stroked="f" strokecolor="#4a7ebb" strokeweight="1.5pt">
                      <v:shadow opacity="22938f" offset="0"/>
                      <v:textbox inset=",7.2pt,,7.2pt"/>
                    </v:rect>
                    <v:rect id="Rectangle 15" o:spid="_x0000_s1032" style="position:absolute;left:3681;top:7362;width:3600;height:36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" fillcolor="#d20000" stroked="f" strokecolor="#4a7ebb" strokeweight="1.5pt">
                      <v:shadow opacity="22938f" offset="0"/>
                      <v:textbox inset=",7.2pt,,7.2pt"/>
                    </v:rect>
                  </v:group>
                </w:pict>
              </mc:Fallback>
            </mc:AlternateContent>
          </w:r>
          <w:r w:rsidRPr="00BF38CD">
            <w:rPr>
              <w:noProof/>
              <w:lang w:eastAsia="de-DE"/>
            </w:rPr>
            <w:drawing>
              <wp:anchor distT="0" distB="0" distL="114300" distR="114300" simplePos="0" relativeHeight="251673088" behindDoc="0" locked="0" layoutInCell="1" allowOverlap="1" wp14:anchorId="016758F8" wp14:editId="74CCE168">
                <wp:simplePos x="0" y="0"/>
                <wp:positionH relativeFrom="column">
                  <wp:posOffset>5306250</wp:posOffset>
                </wp:positionH>
                <wp:positionV relativeFrom="paragraph">
                  <wp:posOffset>-40640</wp:posOffset>
                </wp:positionV>
                <wp:extent cx="818515" cy="1073785"/>
                <wp:effectExtent l="0" t="0" r="635" b="0"/>
                <wp:wrapNone/>
                <wp:docPr id="37" name="Bild 1" descr="Hessenlöwe" title="Schmuckbil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Bild 1" descr="HM_4C.png"/>
                        <pic:cNvPicPr>
                          <a:picLocks noChangeAspect="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818515" cy="1073785"/>
                        </a:xfrm>
                        <a:prstGeom prst="rect">
                          <a:avLst/>
                        </a:prstGeom>
                        <a:noFill/>
                        <a:ln>
                          <a:noFill/>
                        </a:ln>
                      </pic:spPr>
                    </pic:pic>
                  </a:graphicData>
                </a:graphic>
              </wp:anchor>
            </w:drawing>
          </w:r>
          <w:r w:rsidR="00315098">
            <w:t>Hessisches M</w:t>
          </w:r>
          <w:r w:rsidRPr="00BF38CD">
            <w:t>inisterium</w:t>
          </w:r>
        </w:p>
        <w:p w14:paraId="7C698725" w14:textId="669B5135" w:rsidR="004A5317" w:rsidRPr="00BF38CD" w:rsidRDefault="00315098" w:rsidP="004A5317">
          <w:pPr>
            <w:pStyle w:val="LDTitelseiteHKM"/>
          </w:pPr>
          <w:r>
            <w:t>für Kultus, Bildung und Chancen</w:t>
          </w:r>
          <w:r w:rsidR="004A5317" w:rsidRPr="00BF38CD">
            <w:br/>
          </w:r>
        </w:p>
        <w:p w14:paraId="77728901" w14:textId="77777777" w:rsidR="004A5317" w:rsidRDefault="004A5317" w:rsidP="004A5317">
          <w:pPr>
            <w:pStyle w:val="bertitelIT-Verfahren"/>
          </w:pPr>
        </w:p>
        <w:p w14:paraId="7FFEE139" w14:textId="77777777" w:rsidR="004A5317" w:rsidRDefault="004A5317" w:rsidP="004A5317">
          <w:pPr>
            <w:pStyle w:val="bertitelIT-Verfahren"/>
          </w:pPr>
        </w:p>
        <w:p w14:paraId="70133D44" w14:textId="7A586152" w:rsidR="004A5317" w:rsidRPr="004A4581" w:rsidRDefault="00D254F2" w:rsidP="004A5317">
          <w:pPr>
            <w:pStyle w:val="bertitelIT-Verfahren"/>
          </w:pPr>
          <w:r>
            <w:t>LUSD</w:t>
          </w:r>
        </w:p>
        <w:p w14:paraId="2D2259C2" w14:textId="60E42EAD" w:rsidR="004A5317" w:rsidRDefault="00D254F2" w:rsidP="004A5317">
          <w:pPr>
            <w:pStyle w:val="TiteldesDokuments"/>
          </w:pPr>
          <w:r>
            <w:t xml:space="preserve">Beiblatt </w:t>
          </w:r>
          <w:r w:rsidR="00E334A7">
            <w:t xml:space="preserve">der </w:t>
          </w:r>
          <w:r>
            <w:t xml:space="preserve">Kompetenzen </w:t>
          </w:r>
          <w:r w:rsidR="00E334A7">
            <w:t xml:space="preserve">im Fach </w:t>
          </w:r>
          <w:r>
            <w:t xml:space="preserve">Deutsch </w:t>
          </w:r>
          <w:r w:rsidR="00B003E9">
            <w:t>erstellen</w:t>
          </w:r>
        </w:p>
        <w:p w14:paraId="53CF80D7" w14:textId="2312679D" w:rsidR="00F000FA" w:rsidRDefault="00D254F2" w:rsidP="00FB2BE5">
          <w:pPr>
            <w:pStyle w:val="UntertiteldesTitels"/>
          </w:pPr>
          <w:r>
            <w:t>F</w:t>
          </w:r>
          <w:r w:rsidRPr="00D254F2">
            <w:t>ür Grundschulen</w:t>
          </w:r>
        </w:p>
        <w:p w14:paraId="7EEDB8FF" w14:textId="68D94B49" w:rsidR="00FB2BE5" w:rsidRDefault="00FB2BE5" w:rsidP="00FB2BE5">
          <w:pPr>
            <w:pStyle w:val="UntertiteldesTitels"/>
          </w:pPr>
        </w:p>
        <w:p w14:paraId="732A0EFA" w14:textId="77777777" w:rsidR="00FB2BE5" w:rsidRDefault="00FB2BE5" w:rsidP="00FB2BE5">
          <w:pPr>
            <w:pStyle w:val="UntertiteldesTitels"/>
          </w:pPr>
        </w:p>
        <w:p w14:paraId="2D676139" w14:textId="77777777" w:rsidR="00F000FA" w:rsidRDefault="00F000FA" w:rsidP="00FB2BE5">
          <w:pPr>
            <w:pStyle w:val="UntertiteldesTitels"/>
          </w:pPr>
        </w:p>
        <w:p w14:paraId="6A0B6AB7" w14:textId="77777777" w:rsidR="00F000FA" w:rsidRDefault="00F000FA" w:rsidP="00FB2BE5">
          <w:pPr>
            <w:pStyle w:val="UntertiteldesTitels"/>
          </w:pPr>
        </w:p>
        <w:p w14:paraId="3E7B483B" w14:textId="77777777" w:rsidR="00F000FA" w:rsidRDefault="00F000FA" w:rsidP="00FB2BE5">
          <w:pPr>
            <w:pStyle w:val="UntertiteldesTitels"/>
          </w:pPr>
        </w:p>
        <w:p w14:paraId="7F804A6D" w14:textId="77777777" w:rsidR="00F000FA" w:rsidRDefault="00F000FA" w:rsidP="00FB2BE5">
          <w:pPr>
            <w:pStyle w:val="UntertiteldesTitels"/>
          </w:pPr>
        </w:p>
        <w:p w14:paraId="61BB781E" w14:textId="0D292BC1" w:rsidR="004A5317" w:rsidRDefault="00EA7329" w:rsidP="00FB2BE5">
          <w:pPr>
            <w:pStyle w:val="UntertiteldesTitels"/>
          </w:pPr>
          <w:r w:rsidRPr="00BF38CD">
            <w:rPr>
              <w:noProof/>
              <w:lang w:eastAsia="de-DE"/>
            </w:rPr>
            <mc:AlternateContent>
              <mc:Choice Requires="wps">
                <w:drawing>
                  <wp:anchor distT="0" distB="0" distL="114300" distR="114300" simplePos="0" relativeHeight="251674112" behindDoc="0" locked="1" layoutInCell="1" allowOverlap="1" wp14:anchorId="72F03F47" wp14:editId="73BB152C">
                    <wp:simplePos x="0" y="0"/>
                    <wp:positionH relativeFrom="column">
                      <wp:posOffset>-4879340</wp:posOffset>
                    </wp:positionH>
                    <wp:positionV relativeFrom="page">
                      <wp:posOffset>3582670</wp:posOffset>
                    </wp:positionV>
                    <wp:extent cx="8474075" cy="7320915"/>
                    <wp:effectExtent l="0" t="0" r="3175" b="0"/>
                    <wp:wrapNone/>
                    <wp:docPr id="34" name="AutoShape 3" descr="Schmuckbild" title="Schmuckbild"/>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474075" cy="7320915"/>
                            </a:xfrm>
                            <a:prstGeom prst="parallelogram">
                              <a:avLst>
                                <a:gd name="adj" fmla="val 26825"/>
                              </a:avLst>
                            </a:prstGeom>
                            <a:solidFill>
                              <a:srgbClr val="1F497D">
                                <a:alpha val="39999"/>
                              </a:srgbClr>
                            </a:solidFill>
                            <a:ln>
                              <a:noFill/>
                            </a:ln>
                            <a:effectLst/>
                            <a:extLst>
                              <a:ext uri="{91240B29-F687-4F45-9708-019B960494DF}">
                                <a14:hiddenLine xmlns:a14="http://schemas.microsoft.com/office/drawing/2010/main" w="19050">
                                  <a:solidFill>
                                    <a:srgbClr val="4A7EBB"/>
                                  </a:solidFill>
                                  <a:miter lim="800000"/>
                                  <a:headEnd/>
                                  <a:tailEnd/>
                                </a14:hiddenLine>
                              </a:ext>
                              <a:ext uri="{AF507438-7753-43E0-B8FC-AC1667EBCBE1}">
                                <a14:hiddenEffects xmlns:a14="http://schemas.microsoft.com/office/drawing/2010/main">
                                  <a:effectLst>
                                    <a:outerShdw blurRad="38100" dist="25400" dir="5400000" algn="ctr" rotWithShape="0">
                                      <a:srgbClr val="808080">
                                        <a:alpha val="35001"/>
                                      </a:srgbClr>
                                    </a:outerShdw>
                                  </a:effectLst>
                                </a14:hiddenEffects>
                              </a:ext>
                            </a:extLst>
                          </wps:spPr>
                          <wps:bodyPr rot="0" vert="horz" wrap="square" lIns="91440" tIns="91440" rIns="91440" bIns="9144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7011B7D8" id="_x0000_t7" coordsize="21600,21600" o:spt="7" adj="5400" path="m@0,l,21600@1,21600,21600,xe">
                    <v:stroke joinstyle="miter"/>
                    <v:formulas>
                      <v:f eqn="val #0"/>
                      <v:f eqn="sum width 0 #0"/>
                      <v:f eqn="prod #0 1 2"/>
                      <v:f eqn="sum width 0 @2"/>
                      <v:f eqn="mid #0 width"/>
                      <v:f eqn="mid @1 0"/>
                      <v:f eqn="prod height width #0"/>
                      <v:f eqn="prod @6 1 2"/>
                      <v:f eqn="sum height 0 @7"/>
                      <v:f eqn="prod width 1 2"/>
                      <v:f eqn="sum #0 0 @9"/>
                      <v:f eqn="if @10 @8 0"/>
                      <v:f eqn="if @10 @7 height"/>
                    </v:formulas>
                    <v:path gradientshapeok="t" o:connecttype="custom" o:connectlocs="@4,0;10800,@11;@3,10800;@5,21600;10800,@12;@2,10800" textboxrect="1800,1800,19800,19800;8100,8100,13500,13500;10800,10800,10800,10800"/>
                    <v:handles>
                      <v:h position="#0,topLeft" xrange="0,21600"/>
                    </v:handles>
                  </v:shapetype>
                  <v:shape id="AutoShape 3" o:spid="_x0000_s1026" type="#_x0000_t7" alt="Titel: Schmuckbild - Beschreibung: Schmuckbild" style="position:absolute;margin-left:-384.2pt;margin-top:282.1pt;width:667.25pt;height:576.45pt;z-index:251674112;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" adj="5006" fillcolor="#1f497d" stroked="f" strokecolor="#4a7ebb" strokeweight="1.5pt">
                    <v:fill opacity="26214f"/>
                    <v:shadow opacity="22938f" offset="0"/>
                    <v:textbox inset=",7.2pt,,7.2pt"/>
                    <w10:wrap anchory="page"/>
                    <w10:anchorlock/>
                  </v:shape>
                </w:pict>
              </mc:Fallback>
            </mc:AlternateContent>
          </w:r>
        </w:p>
        <w:p w14:paraId="6FFC069D" w14:textId="77777777" w:rsidR="004A5317" w:rsidRDefault="004A5317" w:rsidP="00FB2BE5">
          <w:pPr>
            <w:pStyle w:val="UntertiteldesTitels"/>
          </w:pPr>
        </w:p>
        <w:p w14:paraId="3296AE92" w14:textId="77777777" w:rsidR="004A5317" w:rsidRDefault="004A5317" w:rsidP="00FB2BE5">
          <w:pPr>
            <w:pStyle w:val="UntertiteldesTitels"/>
          </w:pPr>
        </w:p>
        <w:p w14:paraId="59B3E27E" w14:textId="77777777" w:rsidR="004A5317" w:rsidRDefault="004A5317" w:rsidP="00FB2BE5">
          <w:pPr>
            <w:pStyle w:val="UntertiteldesTitels"/>
          </w:pPr>
        </w:p>
        <w:p w14:paraId="6504D23D" w14:textId="77777777" w:rsidR="004A5317" w:rsidRDefault="004A5317" w:rsidP="00FB2BE5">
          <w:pPr>
            <w:pStyle w:val="UntertiteldesTitels"/>
          </w:pPr>
        </w:p>
        <w:p w14:paraId="05025F88" w14:textId="77777777" w:rsidR="004A5317" w:rsidRDefault="004A5317" w:rsidP="00FB2BE5">
          <w:pPr>
            <w:pStyle w:val="UntertiteldesTitels"/>
          </w:pPr>
        </w:p>
        <w:p w14:paraId="47179110" w14:textId="77777777" w:rsidR="004A5317" w:rsidRDefault="004A5317" w:rsidP="00FB2BE5">
          <w:pPr>
            <w:pStyle w:val="UntertiteldesTitels"/>
          </w:pPr>
        </w:p>
        <w:p w14:paraId="6E24F68A" w14:textId="77777777" w:rsidR="004A5317" w:rsidRDefault="004A5317" w:rsidP="00FB2BE5">
          <w:pPr>
            <w:pStyle w:val="UntertiteldesTitels"/>
          </w:pPr>
        </w:p>
        <w:p w14:paraId="1B130345" w14:textId="7233C127" w:rsidR="004A5317" w:rsidRDefault="004A5317" w:rsidP="00FB2BE5">
          <w:pPr>
            <w:pStyle w:val="UntertiteldesTitels"/>
          </w:pPr>
        </w:p>
        <w:p w14:paraId="4685F106" w14:textId="28499915" w:rsidR="00F000FA" w:rsidRDefault="00F000FA" w:rsidP="00FB2BE5">
          <w:pPr>
            <w:pStyle w:val="UntertiteldesTitels"/>
          </w:pPr>
        </w:p>
        <w:p w14:paraId="2A8275E6" w14:textId="69F1C607" w:rsidR="00F000FA" w:rsidRDefault="00F000FA" w:rsidP="00FB2BE5">
          <w:pPr>
            <w:pStyle w:val="UntertiteldesTitels"/>
          </w:pPr>
        </w:p>
        <w:p w14:paraId="7B46F3B3" w14:textId="77777777" w:rsidR="00F000FA" w:rsidRDefault="00F000FA" w:rsidP="00FB2BE5">
          <w:pPr>
            <w:pStyle w:val="UntertiteldesTitels"/>
          </w:pPr>
        </w:p>
        <w:p w14:paraId="437140B6" w14:textId="77777777" w:rsidR="004A5317" w:rsidRDefault="004A5317" w:rsidP="00FB2BE5">
          <w:pPr>
            <w:pStyle w:val="UntertiteldesTitels"/>
          </w:pPr>
        </w:p>
        <w:p w14:paraId="6ACC6D5E" w14:textId="77777777" w:rsidR="004A5317" w:rsidRDefault="004A5317" w:rsidP="00FB2BE5">
          <w:pPr>
            <w:pStyle w:val="UntertiteldesTitels"/>
          </w:pPr>
        </w:p>
        <w:p w14:paraId="3F8C9487" w14:textId="77777777" w:rsidR="004A5317" w:rsidRDefault="004A5317" w:rsidP="00FB2BE5">
          <w:pPr>
            <w:pStyle w:val="UntertiteldesTitels"/>
          </w:pPr>
        </w:p>
        <w:p w14:paraId="0F2ACFBE" w14:textId="77777777" w:rsidR="004A5317" w:rsidRDefault="004A5317" w:rsidP="00FB2BE5">
          <w:pPr>
            <w:pStyle w:val="UntertiteldesTitels"/>
          </w:pPr>
        </w:p>
        <w:p w14:paraId="7870778C" w14:textId="77777777" w:rsidR="004A5317" w:rsidRDefault="004A5317" w:rsidP="00FB2BE5">
          <w:pPr>
            <w:pStyle w:val="UntertiteldesTitels"/>
          </w:pPr>
        </w:p>
        <w:p w14:paraId="0FAE9A22" w14:textId="3BEC8C0C" w:rsidR="004A5317" w:rsidRDefault="004A5317" w:rsidP="00FB2BE5">
          <w:pPr>
            <w:pStyle w:val="UntertiteldesTitels"/>
          </w:pPr>
        </w:p>
        <w:p w14:paraId="385BB92F" w14:textId="12AEA685" w:rsidR="004A5317" w:rsidRPr="00C03101" w:rsidRDefault="004A5317" w:rsidP="00FB2BE5">
          <w:pPr>
            <w:pStyle w:val="Versionsnummer"/>
          </w:pPr>
          <w:r w:rsidRPr="00C03101">
            <w:rPr>
              <w:noProof/>
              <w:lang w:eastAsia="de-DE"/>
            </w:rPr>
            <mc:AlternateContent>
              <mc:Choice Requires="wps">
                <w:drawing>
                  <wp:anchor distT="45720" distB="45720" distL="114300" distR="114300" simplePos="0" relativeHeight="251676160" behindDoc="0" locked="0" layoutInCell="1" allowOverlap="1" wp14:anchorId="0F31A3A7" wp14:editId="7E5FE839">
                    <wp:simplePos x="0" y="0"/>
                    <wp:positionH relativeFrom="margin">
                      <wp:posOffset>2883535</wp:posOffset>
                    </wp:positionH>
                    <wp:positionV relativeFrom="paragraph">
                      <wp:posOffset>6783705</wp:posOffset>
                    </wp:positionV>
                    <wp:extent cx="3200400" cy="1404620"/>
                    <wp:effectExtent l="0" t="0" r="0" b="2540"/>
                    <wp:wrapNone/>
                    <wp:docPr id="217" name="Textfeld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00400" cy="1404620"/>
                            </a:xfrm>
                            <a:prstGeom prst="rect">
                              <a:avLst/>
                            </a:prstGeom>
                            <a:solidFill>
                              <a:srgbClr val="FFFFFF"/>
                            </a:solidFill>
                            <a:ln w="9525">
                              <a:noFill/>
                              <a:miter lim="800000"/>
                              <a:headEnd/>
                              <a:tailEnd/>
                            </a:ln>
                          </wps:spPr>
                          <wps:txbx>
                            <w:txbxContent>
                              <w:p w14:paraId="3C525388" w14:textId="28FB11FC" w:rsidR="00E633D7" w:rsidRPr="000F057B" w:rsidRDefault="00D254F2" w:rsidP="00FB2BE5">
                                <w:pPr>
                                  <w:pStyle w:val="Versionsnummer"/>
                                </w:pPr>
                                <w:r>
                                  <w:t>Version: 1.0</w:t>
                                </w:r>
                              </w:p>
                              <w:p w14:paraId="3D5B5A27" w14:textId="5E7926F6" w:rsidR="00E633D7" w:rsidRPr="004A4581" w:rsidRDefault="00E633D7" w:rsidP="00FB2BE5">
                                <w:pPr>
                                  <w:pStyle w:val="DatumDeckblatt"/>
                                </w:pPr>
                                <w:r w:rsidRPr="004A4581">
                                  <w:t xml:space="preserve">Letzte Aktualisierung: </w:t>
                                </w:r>
                                <w:r w:rsidRPr="004A4581">
                                  <w:fldChar w:fldCharType="begin"/>
                                </w:r>
                                <w:r w:rsidRPr="004A4581">
                                  <w:instrText xml:space="preserve"> TIME \@ "dd.MM.yyyy" </w:instrText>
                                </w:r>
                                <w:r w:rsidRPr="004A4581">
                                  <w:fldChar w:fldCharType="separate"/>
                                </w:r>
                                <w:r w:rsidR="00B003E9">
                                  <w:t>11.02.2025</w:t>
                                </w:r>
                                <w:r w:rsidRPr="004A4581">
                                  <w:fldChar w:fldCharType="end"/>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0F31A3A7" id="_x0000_t202" coordsize="21600,21600" o:spt="202" path="m,l,21600r21600,l21600,xe">
                    <v:stroke joinstyle="miter"/>
                    <v:path gradientshapeok="t" o:connecttype="rect"/>
                  </v:shapetype>
                  <v:shape id="Textfeld 2" o:spid="_x0000_s1026" type="#_x0000_t202" style="position:absolute;left:0;text-align:left;margin-left:227.05pt;margin-top:534.15pt;width:252pt;height:110.6pt;z-index:251676160;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" stroked="f">
                    <v:textbox style="mso-fit-shape-to-text:t">
                      <w:txbxContent>
                        <w:p w14:paraId="3C525388" w14:textId="28FB11FC" w:rsidR="00E633D7" w:rsidRPr="000F057B" w:rsidRDefault="00D254F2" w:rsidP="00FB2BE5">
                          <w:pPr>
                            <w:pStyle w:val="Versionsnummer"/>
                          </w:pPr>
                          <w:r>
                            <w:t>Version: 1.0</w:t>
                          </w:r>
                        </w:p>
                        <w:p w14:paraId="3D5B5A27" w14:textId="5E7926F6" w:rsidR="00E633D7" w:rsidRPr="004A4581" w:rsidRDefault="00E633D7" w:rsidP="00FB2BE5">
                          <w:pPr>
                            <w:pStyle w:val="DatumDeckblatt"/>
                          </w:pPr>
                          <w:r w:rsidRPr="004A4581">
                            <w:t xml:space="preserve">Letzte Aktualisierung: </w:t>
                          </w:r>
                          <w:r w:rsidRPr="004A4581">
                            <w:fldChar w:fldCharType="begin"/>
                          </w:r>
                          <w:r w:rsidRPr="004A4581">
                            <w:instrText xml:space="preserve"> TIME \@ "dd.MM.yyyy" </w:instrText>
                          </w:r>
                          <w:r w:rsidRPr="004A4581">
                            <w:fldChar w:fldCharType="separate"/>
                          </w:r>
                          <w:r w:rsidR="00B003E9">
                            <w:t>11.02.2025</w:t>
                          </w:r>
                          <w:r w:rsidRPr="004A4581">
                            <w:fldChar w:fldCharType="end"/>
                          </w:r>
                        </w:p>
                      </w:txbxContent>
                    </v:textbox>
                    <w10:wrap anchorx="margin"/>
                  </v:shape>
                </w:pict>
              </mc:Fallback>
            </mc:AlternateContent>
          </w:r>
          <w:r w:rsidRPr="00C03101">
            <w:t xml:space="preserve">Version: </w:t>
          </w:r>
          <w:r w:rsidR="00A6617E" w:rsidRPr="00A6617E">
            <w:t>2</w:t>
          </w:r>
          <w:r w:rsidR="00D254F2" w:rsidRPr="00A6617E">
            <w:t>.</w:t>
          </w:r>
          <w:r w:rsidR="00A6617E" w:rsidRPr="00A6617E">
            <w:t>0</w:t>
          </w:r>
        </w:p>
        <w:p w14:paraId="31DC07B5" w14:textId="04440F5F" w:rsidR="004A5317" w:rsidRDefault="004A5317" w:rsidP="00FB2BE5">
          <w:pPr>
            <w:pStyle w:val="DatumDeckblatt"/>
          </w:pPr>
          <w:r>
            <w:t xml:space="preserve">Letzter Stand: </w:t>
          </w:r>
          <w:r w:rsidR="00C7261E">
            <w:t>11</w:t>
          </w:r>
          <w:r w:rsidR="00D254F2">
            <w:t>.</w:t>
          </w:r>
          <w:r w:rsidR="00A6617E">
            <w:t>0</w:t>
          </w:r>
          <w:r w:rsidR="00C7261E">
            <w:t>2</w:t>
          </w:r>
          <w:r w:rsidR="00D254F2">
            <w:t>.202</w:t>
          </w:r>
          <w:r w:rsidR="00A6617E">
            <w:t>5</w:t>
          </w:r>
        </w:p>
        <w:p w14:paraId="6120771B" w14:textId="77777777" w:rsidR="004A5317" w:rsidRDefault="004A5317" w:rsidP="004A5317">
          <w:pPr>
            <w:rPr>
              <w:sz w:val="8"/>
            </w:rPr>
            <w:sectPr w:rsidR="004A5317" w:rsidSect="00402163">
              <w:footerReference w:type="default" r:id="rId12"/>
              <w:pgSz w:w="11906" w:h="16838"/>
              <w:pgMar w:top="1134" w:right="851" w:bottom="1134" w:left="1474" w:header="567" w:footer="709" w:gutter="0"/>
              <w:cols w:space="708"/>
              <w:titlePg/>
              <w:docGrid w:linePitch="360"/>
            </w:sectPr>
          </w:pPr>
        </w:p>
        <w:sdt>
          <w:sdtPr>
            <w:rPr>
              <w:color w:val="auto"/>
              <w:sz w:val="20"/>
              <w:szCs w:val="20"/>
            </w:rPr>
            <w:id w:val="-2031326307"/>
            <w:docPartObj>
              <w:docPartGallery w:val="Table of Contents"/>
              <w:docPartUnique/>
            </w:docPartObj>
          </w:sdtPr>
          <w:sdtEndPr>
            <w:rPr>
              <w:b/>
              <w:bCs/>
              <w:sz w:val="22"/>
              <w:szCs w:val="22"/>
            </w:rPr>
          </w:sdtEndPr>
          <w:sdtContent>
            <w:p w14:paraId="3586242C" w14:textId="77777777" w:rsidR="004A5317" w:rsidRDefault="004A5317" w:rsidP="004A5317">
              <w:pPr>
                <w:pStyle w:val="LDberschriftVorbemerkung"/>
              </w:pPr>
              <w:r>
                <w:t>Inhaltsverzeichnis</w:t>
              </w:r>
            </w:p>
            <w:p w14:paraId="03181B14" w14:textId="6342B429" w:rsidR="00C7261E" w:rsidRDefault="004A5317">
              <w:pPr>
                <w:pStyle w:val="Verzeichnis1"/>
                <w:rPr>
                  <w:rFonts w:asciiTheme="minorHAnsi" w:eastAsiaTheme="minorEastAsia" w:hAnsiTheme="minorHAnsi"/>
                  <w:color w:val="auto"/>
                  <w:sz w:val="22"/>
                  <w:lang w:eastAsia="de-DE"/>
                </w:rPr>
              </w:pPr>
              <w:r>
                <w:fldChar w:fldCharType="begin"/>
              </w:r>
              <w:r>
                <w:instrText xml:space="preserve"> TOC \o "1-3" \h \z \u </w:instrText>
              </w:r>
              <w:r>
                <w:fldChar w:fldCharType="separate"/>
              </w:r>
              <w:hyperlink w:anchor="_Toc190177138" w:history="1">
                <w:r w:rsidR="00C7261E" w:rsidRPr="00A70C0C">
                  <w:rPr>
                    <w:rStyle w:val="Hyperlink"/>
                  </w:rPr>
                  <w:t>Zu diesem Dokument</w:t>
                </w:r>
                <w:r w:rsidR="00C7261E">
                  <w:rPr>
                    <w:webHidden/>
                  </w:rPr>
                  <w:tab/>
                </w:r>
                <w:r w:rsidR="00C7261E">
                  <w:rPr>
                    <w:webHidden/>
                  </w:rPr>
                  <w:fldChar w:fldCharType="begin"/>
                </w:r>
                <w:r w:rsidR="00C7261E">
                  <w:rPr>
                    <w:webHidden/>
                  </w:rPr>
                  <w:instrText xml:space="preserve"> PAGEREF _Toc190177138 \h </w:instrText>
                </w:r>
                <w:r w:rsidR="00C7261E">
                  <w:rPr>
                    <w:webHidden/>
                  </w:rPr>
                </w:r>
                <w:r w:rsidR="00C7261E">
                  <w:rPr>
                    <w:webHidden/>
                  </w:rPr>
                  <w:fldChar w:fldCharType="separate"/>
                </w:r>
                <w:r w:rsidR="002C4FFB">
                  <w:rPr>
                    <w:webHidden/>
                  </w:rPr>
                  <w:t>4</w:t>
                </w:r>
                <w:r w:rsidR="00C7261E">
                  <w:rPr>
                    <w:webHidden/>
                  </w:rPr>
                  <w:fldChar w:fldCharType="end"/>
                </w:r>
              </w:hyperlink>
            </w:p>
            <w:p w14:paraId="4ED39153" w14:textId="58689AEE" w:rsidR="00C7261E" w:rsidRDefault="00B003E9">
              <w:pPr>
                <w:pStyle w:val="Verzeichnis2"/>
                <w:rPr>
                  <w:rFonts w:asciiTheme="minorHAnsi" w:eastAsiaTheme="minorEastAsia" w:hAnsiTheme="minorHAnsi"/>
                  <w:color w:val="auto"/>
                  <w:lang w:eastAsia="de-DE"/>
                </w:rPr>
              </w:pPr>
              <w:hyperlink w:anchor="_Toc190177139" w:history="1">
                <w:r w:rsidR="00C7261E" w:rsidRPr="00A70C0C">
                  <w:rPr>
                    <w:rStyle w:val="Hyperlink"/>
                  </w:rPr>
                  <w:t>Fachlicher Hintergrund</w:t>
                </w:r>
                <w:r w:rsidR="00C7261E">
                  <w:rPr>
                    <w:webHidden/>
                  </w:rPr>
                  <w:tab/>
                </w:r>
                <w:r w:rsidR="00C7261E">
                  <w:rPr>
                    <w:webHidden/>
                  </w:rPr>
                  <w:fldChar w:fldCharType="begin"/>
                </w:r>
                <w:r w:rsidR="00C7261E">
                  <w:rPr>
                    <w:webHidden/>
                  </w:rPr>
                  <w:instrText xml:space="preserve"> PAGEREF _Toc190177139 \h </w:instrText>
                </w:r>
                <w:r w:rsidR="00C7261E">
                  <w:rPr>
                    <w:webHidden/>
                  </w:rPr>
                </w:r>
                <w:r w:rsidR="00C7261E">
                  <w:rPr>
                    <w:webHidden/>
                  </w:rPr>
                  <w:fldChar w:fldCharType="separate"/>
                </w:r>
                <w:r w:rsidR="002C4FFB">
                  <w:rPr>
                    <w:webHidden/>
                  </w:rPr>
                  <w:t>4</w:t>
                </w:r>
                <w:r w:rsidR="00C7261E">
                  <w:rPr>
                    <w:webHidden/>
                  </w:rPr>
                  <w:fldChar w:fldCharType="end"/>
                </w:r>
              </w:hyperlink>
            </w:p>
            <w:p w14:paraId="257B0CCD" w14:textId="3959D730" w:rsidR="00C7261E" w:rsidRDefault="00B003E9">
              <w:pPr>
                <w:pStyle w:val="Verzeichnis2"/>
                <w:rPr>
                  <w:rFonts w:asciiTheme="minorHAnsi" w:eastAsiaTheme="minorEastAsia" w:hAnsiTheme="minorHAnsi"/>
                  <w:color w:val="auto"/>
                  <w:lang w:eastAsia="de-DE"/>
                </w:rPr>
              </w:pPr>
              <w:hyperlink w:anchor="_Toc190177140" w:history="1">
                <w:r w:rsidR="00C7261E" w:rsidRPr="00A70C0C">
                  <w:rPr>
                    <w:rStyle w:val="Hyperlink"/>
                  </w:rPr>
                  <w:t>Vorbemerkung</w:t>
                </w:r>
                <w:r w:rsidR="00C7261E">
                  <w:rPr>
                    <w:webHidden/>
                  </w:rPr>
                  <w:tab/>
                </w:r>
                <w:r w:rsidR="00C7261E">
                  <w:rPr>
                    <w:webHidden/>
                  </w:rPr>
                  <w:fldChar w:fldCharType="begin"/>
                </w:r>
                <w:r w:rsidR="00C7261E">
                  <w:rPr>
                    <w:webHidden/>
                  </w:rPr>
                  <w:instrText xml:space="preserve"> PAGEREF _Toc190177140 \h </w:instrText>
                </w:r>
                <w:r w:rsidR="00C7261E">
                  <w:rPr>
                    <w:webHidden/>
                  </w:rPr>
                </w:r>
                <w:r w:rsidR="00C7261E">
                  <w:rPr>
                    <w:webHidden/>
                  </w:rPr>
                  <w:fldChar w:fldCharType="separate"/>
                </w:r>
                <w:r w:rsidR="002C4FFB">
                  <w:rPr>
                    <w:webHidden/>
                  </w:rPr>
                  <w:t>4</w:t>
                </w:r>
                <w:r w:rsidR="00C7261E">
                  <w:rPr>
                    <w:webHidden/>
                  </w:rPr>
                  <w:fldChar w:fldCharType="end"/>
                </w:r>
              </w:hyperlink>
            </w:p>
            <w:p w14:paraId="7CA6D150" w14:textId="2EF8A6F5" w:rsidR="00C7261E" w:rsidRDefault="00B003E9">
              <w:pPr>
                <w:pStyle w:val="Verzeichnis2"/>
                <w:rPr>
                  <w:rFonts w:asciiTheme="minorHAnsi" w:eastAsiaTheme="minorEastAsia" w:hAnsiTheme="minorHAnsi"/>
                  <w:color w:val="auto"/>
                  <w:lang w:eastAsia="de-DE"/>
                </w:rPr>
              </w:pPr>
              <w:hyperlink w:anchor="_Toc190177141" w:history="1">
                <w:r w:rsidR="00C7261E" w:rsidRPr="00A70C0C">
                  <w:rPr>
                    <w:rStyle w:val="Hyperlink"/>
                  </w:rPr>
                  <w:t>Zielgruppe</w:t>
                </w:r>
                <w:r w:rsidR="00C7261E">
                  <w:rPr>
                    <w:webHidden/>
                  </w:rPr>
                  <w:tab/>
                </w:r>
                <w:r w:rsidR="00C7261E">
                  <w:rPr>
                    <w:webHidden/>
                  </w:rPr>
                  <w:fldChar w:fldCharType="begin"/>
                </w:r>
                <w:r w:rsidR="00C7261E">
                  <w:rPr>
                    <w:webHidden/>
                  </w:rPr>
                  <w:instrText xml:space="preserve"> PAGEREF _Toc190177141 \h </w:instrText>
                </w:r>
                <w:r w:rsidR="00C7261E">
                  <w:rPr>
                    <w:webHidden/>
                  </w:rPr>
                </w:r>
                <w:r w:rsidR="00C7261E">
                  <w:rPr>
                    <w:webHidden/>
                  </w:rPr>
                  <w:fldChar w:fldCharType="separate"/>
                </w:r>
                <w:r w:rsidR="002C4FFB">
                  <w:rPr>
                    <w:webHidden/>
                  </w:rPr>
                  <w:t>4</w:t>
                </w:r>
                <w:r w:rsidR="00C7261E">
                  <w:rPr>
                    <w:webHidden/>
                  </w:rPr>
                  <w:fldChar w:fldCharType="end"/>
                </w:r>
              </w:hyperlink>
            </w:p>
            <w:p w14:paraId="26B8D6C9" w14:textId="24B2FD84" w:rsidR="00C7261E" w:rsidRDefault="00B003E9">
              <w:pPr>
                <w:pStyle w:val="Verzeichnis2"/>
                <w:rPr>
                  <w:rFonts w:asciiTheme="minorHAnsi" w:eastAsiaTheme="minorEastAsia" w:hAnsiTheme="minorHAnsi"/>
                  <w:color w:val="auto"/>
                  <w:lang w:eastAsia="de-DE"/>
                </w:rPr>
              </w:pPr>
              <w:hyperlink w:anchor="_Toc190177142" w:history="1">
                <w:r w:rsidR="00C7261E" w:rsidRPr="00A70C0C">
                  <w:rPr>
                    <w:rStyle w:val="Hyperlink"/>
                  </w:rPr>
                  <w:t>Vorausgesetzte Kenntnisse</w:t>
                </w:r>
                <w:r w:rsidR="00C7261E">
                  <w:rPr>
                    <w:webHidden/>
                  </w:rPr>
                  <w:tab/>
                </w:r>
                <w:r w:rsidR="00C7261E">
                  <w:rPr>
                    <w:webHidden/>
                  </w:rPr>
                  <w:fldChar w:fldCharType="begin"/>
                </w:r>
                <w:r w:rsidR="00C7261E">
                  <w:rPr>
                    <w:webHidden/>
                  </w:rPr>
                  <w:instrText xml:space="preserve"> PAGEREF _Toc190177142 \h </w:instrText>
                </w:r>
                <w:r w:rsidR="00C7261E">
                  <w:rPr>
                    <w:webHidden/>
                  </w:rPr>
                </w:r>
                <w:r w:rsidR="00C7261E">
                  <w:rPr>
                    <w:webHidden/>
                  </w:rPr>
                  <w:fldChar w:fldCharType="separate"/>
                </w:r>
                <w:r w:rsidR="002C4FFB">
                  <w:rPr>
                    <w:webHidden/>
                  </w:rPr>
                  <w:t>4</w:t>
                </w:r>
                <w:r w:rsidR="00C7261E">
                  <w:rPr>
                    <w:webHidden/>
                  </w:rPr>
                  <w:fldChar w:fldCharType="end"/>
                </w:r>
              </w:hyperlink>
            </w:p>
            <w:p w14:paraId="1C14A614" w14:textId="01217A44" w:rsidR="00C7261E" w:rsidRDefault="00B003E9">
              <w:pPr>
                <w:pStyle w:val="Verzeichnis2"/>
                <w:rPr>
                  <w:rFonts w:asciiTheme="minorHAnsi" w:eastAsiaTheme="minorEastAsia" w:hAnsiTheme="minorHAnsi"/>
                  <w:color w:val="auto"/>
                  <w:lang w:eastAsia="de-DE"/>
                </w:rPr>
              </w:pPr>
              <w:hyperlink w:anchor="_Toc190177143" w:history="1">
                <w:r w:rsidR="00C7261E" w:rsidRPr="00A70C0C">
                  <w:rPr>
                    <w:rStyle w:val="Hyperlink"/>
                  </w:rPr>
                  <w:t>LUSD-Anwenderunterstützung</w:t>
                </w:r>
                <w:r w:rsidR="00C7261E">
                  <w:rPr>
                    <w:webHidden/>
                  </w:rPr>
                  <w:tab/>
                </w:r>
                <w:r w:rsidR="00C7261E">
                  <w:rPr>
                    <w:webHidden/>
                  </w:rPr>
                  <w:fldChar w:fldCharType="begin"/>
                </w:r>
                <w:r w:rsidR="00C7261E">
                  <w:rPr>
                    <w:webHidden/>
                  </w:rPr>
                  <w:instrText xml:space="preserve"> PAGEREF _Toc190177143 \h </w:instrText>
                </w:r>
                <w:r w:rsidR="00C7261E">
                  <w:rPr>
                    <w:webHidden/>
                  </w:rPr>
                </w:r>
                <w:r w:rsidR="00C7261E">
                  <w:rPr>
                    <w:webHidden/>
                  </w:rPr>
                  <w:fldChar w:fldCharType="separate"/>
                </w:r>
                <w:r w:rsidR="002C4FFB">
                  <w:rPr>
                    <w:webHidden/>
                  </w:rPr>
                  <w:t>5</w:t>
                </w:r>
                <w:r w:rsidR="00C7261E">
                  <w:rPr>
                    <w:webHidden/>
                  </w:rPr>
                  <w:fldChar w:fldCharType="end"/>
                </w:r>
              </w:hyperlink>
            </w:p>
            <w:p w14:paraId="5F340490" w14:textId="77D1144D" w:rsidR="00C7261E" w:rsidRDefault="00B003E9">
              <w:pPr>
                <w:pStyle w:val="Verzeichnis1"/>
                <w:rPr>
                  <w:rFonts w:asciiTheme="minorHAnsi" w:eastAsiaTheme="minorEastAsia" w:hAnsiTheme="minorHAnsi"/>
                  <w:color w:val="auto"/>
                  <w:sz w:val="22"/>
                  <w:lang w:eastAsia="de-DE"/>
                </w:rPr>
              </w:pPr>
              <w:hyperlink w:anchor="_Toc190177144" w:history="1">
                <w:r w:rsidR="00C7261E" w:rsidRPr="00A70C0C">
                  <w:rPr>
                    <w:rStyle w:val="Hyperlink"/>
                  </w:rPr>
                  <w:t>Beiblatt der Kompetenzen im Fach Deutsch</w:t>
                </w:r>
                <w:r w:rsidR="00C7261E">
                  <w:rPr>
                    <w:webHidden/>
                  </w:rPr>
                  <w:tab/>
                </w:r>
                <w:r w:rsidR="00C7261E">
                  <w:rPr>
                    <w:webHidden/>
                  </w:rPr>
                  <w:fldChar w:fldCharType="begin"/>
                </w:r>
                <w:r w:rsidR="00C7261E">
                  <w:rPr>
                    <w:webHidden/>
                  </w:rPr>
                  <w:instrText xml:space="preserve"> PAGEREF _Toc190177144 \h </w:instrText>
                </w:r>
                <w:r w:rsidR="00C7261E">
                  <w:rPr>
                    <w:webHidden/>
                  </w:rPr>
                </w:r>
                <w:r w:rsidR="00C7261E">
                  <w:rPr>
                    <w:webHidden/>
                  </w:rPr>
                  <w:fldChar w:fldCharType="separate"/>
                </w:r>
                <w:r w:rsidR="002C4FFB">
                  <w:rPr>
                    <w:webHidden/>
                  </w:rPr>
                  <w:t>6</w:t>
                </w:r>
                <w:r w:rsidR="00C7261E">
                  <w:rPr>
                    <w:webHidden/>
                  </w:rPr>
                  <w:fldChar w:fldCharType="end"/>
                </w:r>
              </w:hyperlink>
            </w:p>
            <w:p w14:paraId="699FE419" w14:textId="707DBC14" w:rsidR="00C7261E" w:rsidRDefault="00B003E9">
              <w:pPr>
                <w:pStyle w:val="Verzeichnis2"/>
                <w:rPr>
                  <w:rFonts w:asciiTheme="minorHAnsi" w:eastAsiaTheme="minorEastAsia" w:hAnsiTheme="minorHAnsi"/>
                  <w:color w:val="auto"/>
                  <w:lang w:eastAsia="de-DE"/>
                </w:rPr>
              </w:pPr>
              <w:hyperlink w:anchor="_Toc190177145" w:history="1">
                <w:r w:rsidR="00C7261E" w:rsidRPr="00A70C0C">
                  <w:rPr>
                    <w:rStyle w:val="Hyperlink"/>
                  </w:rPr>
                  <w:t>1</w:t>
                </w:r>
                <w:r w:rsidR="00C7261E">
                  <w:rPr>
                    <w:rFonts w:asciiTheme="minorHAnsi" w:eastAsiaTheme="minorEastAsia" w:hAnsiTheme="minorHAnsi"/>
                    <w:color w:val="auto"/>
                    <w:lang w:eastAsia="de-DE"/>
                  </w:rPr>
                  <w:tab/>
                </w:r>
                <w:r w:rsidR="00C7261E" w:rsidRPr="00A70C0C">
                  <w:rPr>
                    <w:rStyle w:val="Hyperlink"/>
                  </w:rPr>
                  <w:t>Beiblatt der Kompetenzen erstellen</w:t>
                </w:r>
                <w:r w:rsidR="00C7261E">
                  <w:rPr>
                    <w:webHidden/>
                  </w:rPr>
                  <w:tab/>
                </w:r>
                <w:r w:rsidR="00C7261E">
                  <w:rPr>
                    <w:webHidden/>
                  </w:rPr>
                  <w:fldChar w:fldCharType="begin"/>
                </w:r>
                <w:r w:rsidR="00C7261E">
                  <w:rPr>
                    <w:webHidden/>
                  </w:rPr>
                  <w:instrText xml:space="preserve"> PAGEREF _Toc190177145 \h </w:instrText>
                </w:r>
                <w:r w:rsidR="00C7261E">
                  <w:rPr>
                    <w:webHidden/>
                  </w:rPr>
                </w:r>
                <w:r w:rsidR="00C7261E">
                  <w:rPr>
                    <w:webHidden/>
                  </w:rPr>
                  <w:fldChar w:fldCharType="separate"/>
                </w:r>
                <w:r w:rsidR="002C4FFB">
                  <w:rPr>
                    <w:webHidden/>
                  </w:rPr>
                  <w:t>6</w:t>
                </w:r>
                <w:r w:rsidR="00C7261E">
                  <w:rPr>
                    <w:webHidden/>
                  </w:rPr>
                  <w:fldChar w:fldCharType="end"/>
                </w:r>
              </w:hyperlink>
            </w:p>
            <w:p w14:paraId="35FE807A" w14:textId="370891E6" w:rsidR="00C7261E" w:rsidRDefault="00B003E9">
              <w:pPr>
                <w:pStyle w:val="Verzeichnis3"/>
                <w:rPr>
                  <w:rFonts w:asciiTheme="minorHAnsi" w:eastAsiaTheme="minorEastAsia" w:hAnsiTheme="minorHAnsi" w:cstheme="minorBidi"/>
                  <w:bCs w:val="0"/>
                  <w:color w:val="auto"/>
                  <w:lang w:eastAsia="de-DE"/>
                </w:rPr>
              </w:pPr>
              <w:hyperlink w:anchor="_Toc190177146" w:history="1">
                <w:r w:rsidR="00C7261E" w:rsidRPr="00A70C0C">
                  <w:rPr>
                    <w:rStyle w:val="Hyperlink"/>
                  </w:rPr>
                  <w:t>1.1</w:t>
                </w:r>
                <w:r w:rsidR="00C7261E">
                  <w:rPr>
                    <w:rFonts w:asciiTheme="minorHAnsi" w:eastAsiaTheme="minorEastAsia" w:hAnsiTheme="minorHAnsi" w:cstheme="minorBidi"/>
                    <w:bCs w:val="0"/>
                    <w:color w:val="auto"/>
                    <w:lang w:eastAsia="de-DE"/>
                  </w:rPr>
                  <w:tab/>
                </w:r>
                <w:r w:rsidR="00C7261E" w:rsidRPr="00A70C0C">
                  <w:rPr>
                    <w:rStyle w:val="Hyperlink"/>
                  </w:rPr>
                  <w:t>Kompetenzen auswählen und bewerten</w:t>
                </w:r>
                <w:r w:rsidR="00C7261E">
                  <w:rPr>
                    <w:webHidden/>
                  </w:rPr>
                  <w:tab/>
                </w:r>
                <w:r w:rsidR="00C7261E">
                  <w:rPr>
                    <w:webHidden/>
                  </w:rPr>
                  <w:fldChar w:fldCharType="begin"/>
                </w:r>
                <w:r w:rsidR="00C7261E">
                  <w:rPr>
                    <w:webHidden/>
                  </w:rPr>
                  <w:instrText xml:space="preserve"> PAGEREF _Toc190177146 \h </w:instrText>
                </w:r>
                <w:r w:rsidR="00C7261E">
                  <w:rPr>
                    <w:webHidden/>
                  </w:rPr>
                </w:r>
                <w:r w:rsidR="00C7261E">
                  <w:rPr>
                    <w:webHidden/>
                  </w:rPr>
                  <w:fldChar w:fldCharType="separate"/>
                </w:r>
                <w:r w:rsidR="002C4FFB">
                  <w:rPr>
                    <w:webHidden/>
                  </w:rPr>
                  <w:t>6</w:t>
                </w:r>
                <w:r w:rsidR="00C7261E">
                  <w:rPr>
                    <w:webHidden/>
                  </w:rPr>
                  <w:fldChar w:fldCharType="end"/>
                </w:r>
              </w:hyperlink>
            </w:p>
            <w:p w14:paraId="7F93A9A6" w14:textId="3A8649F1" w:rsidR="00C7261E" w:rsidRDefault="00B003E9">
              <w:pPr>
                <w:pStyle w:val="Verzeichnis3"/>
                <w:rPr>
                  <w:rFonts w:asciiTheme="minorHAnsi" w:eastAsiaTheme="minorEastAsia" w:hAnsiTheme="minorHAnsi" w:cstheme="minorBidi"/>
                  <w:bCs w:val="0"/>
                  <w:color w:val="auto"/>
                  <w:lang w:eastAsia="de-DE"/>
                </w:rPr>
              </w:pPr>
              <w:hyperlink w:anchor="_Toc190177147" w:history="1">
                <w:r w:rsidR="00C7261E" w:rsidRPr="00A70C0C">
                  <w:rPr>
                    <w:rStyle w:val="Hyperlink"/>
                  </w:rPr>
                  <w:t>1.2</w:t>
                </w:r>
                <w:r w:rsidR="00C7261E">
                  <w:rPr>
                    <w:rFonts w:asciiTheme="minorHAnsi" w:eastAsiaTheme="minorEastAsia" w:hAnsiTheme="minorHAnsi" w:cstheme="minorBidi"/>
                    <w:bCs w:val="0"/>
                    <w:color w:val="auto"/>
                    <w:lang w:eastAsia="de-DE"/>
                  </w:rPr>
                  <w:tab/>
                </w:r>
                <w:r w:rsidR="00C7261E" w:rsidRPr="00A70C0C">
                  <w:rPr>
                    <w:rStyle w:val="Hyperlink"/>
                  </w:rPr>
                  <w:t>Zeugnisse zuweisen und generieren</w:t>
                </w:r>
                <w:r w:rsidR="00C7261E">
                  <w:rPr>
                    <w:webHidden/>
                  </w:rPr>
                  <w:tab/>
                </w:r>
                <w:r w:rsidR="00C7261E">
                  <w:rPr>
                    <w:webHidden/>
                  </w:rPr>
                  <w:fldChar w:fldCharType="begin"/>
                </w:r>
                <w:r w:rsidR="00C7261E">
                  <w:rPr>
                    <w:webHidden/>
                  </w:rPr>
                  <w:instrText xml:space="preserve"> PAGEREF _Toc190177147 \h </w:instrText>
                </w:r>
                <w:r w:rsidR="00C7261E">
                  <w:rPr>
                    <w:webHidden/>
                  </w:rPr>
                </w:r>
                <w:r w:rsidR="00C7261E">
                  <w:rPr>
                    <w:webHidden/>
                  </w:rPr>
                  <w:fldChar w:fldCharType="separate"/>
                </w:r>
                <w:r w:rsidR="002C4FFB">
                  <w:rPr>
                    <w:webHidden/>
                  </w:rPr>
                  <w:t>9</w:t>
                </w:r>
                <w:r w:rsidR="00C7261E">
                  <w:rPr>
                    <w:webHidden/>
                  </w:rPr>
                  <w:fldChar w:fldCharType="end"/>
                </w:r>
              </w:hyperlink>
            </w:p>
            <w:p w14:paraId="31B688AA" w14:textId="5EE043A2" w:rsidR="004A5317" w:rsidRPr="00D8487F" w:rsidRDefault="004A5317" w:rsidP="004A5317">
              <w:r>
                <w:rPr>
                  <w:b/>
                  <w:bCs/>
                </w:rPr>
                <w:fldChar w:fldCharType="end"/>
              </w:r>
            </w:p>
          </w:sdtContent>
        </w:sdt>
      </w:sdtContent>
    </w:sdt>
    <w:p w14:paraId="42A5AE09" w14:textId="77777777" w:rsidR="004A5317" w:rsidRPr="00D8487F" w:rsidRDefault="004A5317" w:rsidP="00A838A8">
      <w:pPr>
        <w:pStyle w:val="LDberschriftVorbemerkung"/>
      </w:pPr>
      <w:r w:rsidRPr="00D8487F">
        <w:t>Abbildungsverzeichnis</w:t>
      </w:r>
    </w:p>
    <w:p w14:paraId="42043DC4" w14:textId="76BDBEAB" w:rsidR="00C7261E" w:rsidRDefault="004A5317">
      <w:pPr>
        <w:pStyle w:val="Abbildungsverzeichnis"/>
        <w:rPr>
          <w:rFonts w:asciiTheme="minorHAnsi" w:eastAsiaTheme="minorEastAsia" w:hAnsiTheme="minorHAnsi"/>
          <w:noProof/>
          <w:sz w:val="22"/>
          <w:szCs w:val="22"/>
          <w:lang w:eastAsia="de-DE"/>
        </w:rPr>
      </w:pPr>
      <w:r w:rsidRPr="00D8487F">
        <w:fldChar w:fldCharType="begin"/>
      </w:r>
      <w:r w:rsidRPr="00D8487F">
        <w:instrText xml:space="preserve"> TOC \f F \h \z \t "LD_Bildunterschrift" \c </w:instrText>
      </w:r>
      <w:r w:rsidRPr="00D8487F">
        <w:fldChar w:fldCharType="separate"/>
      </w:r>
      <w:hyperlink w:anchor="_Toc190177148" w:history="1">
        <w:r w:rsidR="00C7261E" w:rsidRPr="00E878BB">
          <w:rPr>
            <w:rStyle w:val="Hyperlink"/>
            <w:noProof/>
          </w:rPr>
          <w:t>Abb. 1 Leistungserfassung Schüler: Register Kompetenzen</w:t>
        </w:r>
        <w:r w:rsidR="00C7261E">
          <w:rPr>
            <w:noProof/>
            <w:webHidden/>
          </w:rPr>
          <w:tab/>
        </w:r>
        <w:r w:rsidR="00C7261E">
          <w:rPr>
            <w:noProof/>
            <w:webHidden/>
          </w:rPr>
          <w:fldChar w:fldCharType="begin"/>
        </w:r>
        <w:r w:rsidR="00C7261E">
          <w:rPr>
            <w:noProof/>
            <w:webHidden/>
          </w:rPr>
          <w:instrText xml:space="preserve"> PAGEREF _Toc190177148 \h </w:instrText>
        </w:r>
        <w:r w:rsidR="00C7261E">
          <w:rPr>
            <w:noProof/>
            <w:webHidden/>
          </w:rPr>
        </w:r>
        <w:r w:rsidR="00C7261E">
          <w:rPr>
            <w:noProof/>
            <w:webHidden/>
          </w:rPr>
          <w:fldChar w:fldCharType="separate"/>
        </w:r>
        <w:r w:rsidR="002C4FFB">
          <w:rPr>
            <w:noProof/>
            <w:webHidden/>
          </w:rPr>
          <w:t>6</w:t>
        </w:r>
        <w:r w:rsidR="00C7261E">
          <w:rPr>
            <w:noProof/>
            <w:webHidden/>
          </w:rPr>
          <w:fldChar w:fldCharType="end"/>
        </w:r>
      </w:hyperlink>
    </w:p>
    <w:p w14:paraId="37C25707" w14:textId="44E27E2E" w:rsidR="00C7261E" w:rsidRDefault="00B003E9">
      <w:pPr>
        <w:pStyle w:val="Abbildungsverzeichnis"/>
        <w:rPr>
          <w:rFonts w:asciiTheme="minorHAnsi" w:eastAsiaTheme="minorEastAsia" w:hAnsiTheme="minorHAnsi"/>
          <w:noProof/>
          <w:sz w:val="22"/>
          <w:szCs w:val="22"/>
          <w:lang w:eastAsia="de-DE"/>
        </w:rPr>
      </w:pPr>
      <w:hyperlink w:anchor="_Toc190177149" w:history="1">
        <w:r w:rsidR="00C7261E" w:rsidRPr="00E878BB">
          <w:rPr>
            <w:rStyle w:val="Hyperlink"/>
            <w:noProof/>
          </w:rPr>
          <w:t>Abb. 2 Leistungserfassung Schüler: Auswahl bestimmter Kompetenzen</w:t>
        </w:r>
        <w:r w:rsidR="00C7261E">
          <w:rPr>
            <w:noProof/>
            <w:webHidden/>
          </w:rPr>
          <w:tab/>
        </w:r>
        <w:r w:rsidR="00C7261E">
          <w:rPr>
            <w:noProof/>
            <w:webHidden/>
          </w:rPr>
          <w:fldChar w:fldCharType="begin"/>
        </w:r>
        <w:r w:rsidR="00C7261E">
          <w:rPr>
            <w:noProof/>
            <w:webHidden/>
          </w:rPr>
          <w:instrText xml:space="preserve"> PAGEREF _Toc190177149 \h </w:instrText>
        </w:r>
        <w:r w:rsidR="00C7261E">
          <w:rPr>
            <w:noProof/>
            <w:webHidden/>
          </w:rPr>
        </w:r>
        <w:r w:rsidR="00C7261E">
          <w:rPr>
            <w:noProof/>
            <w:webHidden/>
          </w:rPr>
          <w:fldChar w:fldCharType="separate"/>
        </w:r>
        <w:r w:rsidR="002C4FFB">
          <w:rPr>
            <w:noProof/>
            <w:webHidden/>
          </w:rPr>
          <w:t>7</w:t>
        </w:r>
        <w:r w:rsidR="00C7261E">
          <w:rPr>
            <w:noProof/>
            <w:webHidden/>
          </w:rPr>
          <w:fldChar w:fldCharType="end"/>
        </w:r>
      </w:hyperlink>
    </w:p>
    <w:p w14:paraId="359184AE" w14:textId="2DDB8CB7" w:rsidR="00C7261E" w:rsidRDefault="00B003E9">
      <w:pPr>
        <w:pStyle w:val="Abbildungsverzeichnis"/>
        <w:rPr>
          <w:rFonts w:asciiTheme="minorHAnsi" w:eastAsiaTheme="minorEastAsia" w:hAnsiTheme="minorHAnsi"/>
          <w:noProof/>
          <w:sz w:val="22"/>
          <w:szCs w:val="22"/>
          <w:lang w:eastAsia="de-DE"/>
        </w:rPr>
      </w:pPr>
      <w:hyperlink w:anchor="_Toc190177150" w:history="1">
        <w:r w:rsidR="00C7261E" w:rsidRPr="00E878BB">
          <w:rPr>
            <w:rStyle w:val="Hyperlink"/>
            <w:noProof/>
          </w:rPr>
          <w:t>Abb. 3 Leistungserfassung Schüler: Register Kompetenzen, Bewertung ausgewählter Kompetenzen</w:t>
        </w:r>
        <w:r w:rsidR="00C7261E">
          <w:rPr>
            <w:noProof/>
            <w:webHidden/>
          </w:rPr>
          <w:tab/>
        </w:r>
        <w:r w:rsidR="00C7261E">
          <w:rPr>
            <w:noProof/>
            <w:webHidden/>
          </w:rPr>
          <w:fldChar w:fldCharType="begin"/>
        </w:r>
        <w:r w:rsidR="00C7261E">
          <w:rPr>
            <w:noProof/>
            <w:webHidden/>
          </w:rPr>
          <w:instrText xml:space="preserve"> PAGEREF _Toc190177150 \h </w:instrText>
        </w:r>
        <w:r w:rsidR="00C7261E">
          <w:rPr>
            <w:noProof/>
            <w:webHidden/>
          </w:rPr>
        </w:r>
        <w:r w:rsidR="00C7261E">
          <w:rPr>
            <w:noProof/>
            <w:webHidden/>
          </w:rPr>
          <w:fldChar w:fldCharType="separate"/>
        </w:r>
        <w:r w:rsidR="002C4FFB">
          <w:rPr>
            <w:noProof/>
            <w:webHidden/>
          </w:rPr>
          <w:t>7</w:t>
        </w:r>
        <w:r w:rsidR="00C7261E">
          <w:rPr>
            <w:noProof/>
            <w:webHidden/>
          </w:rPr>
          <w:fldChar w:fldCharType="end"/>
        </w:r>
      </w:hyperlink>
    </w:p>
    <w:p w14:paraId="2A9BD896" w14:textId="7DD5E13A" w:rsidR="00C7261E" w:rsidRDefault="00B003E9">
      <w:pPr>
        <w:pStyle w:val="Abbildungsverzeichnis"/>
        <w:rPr>
          <w:rFonts w:asciiTheme="minorHAnsi" w:eastAsiaTheme="minorEastAsia" w:hAnsiTheme="minorHAnsi"/>
          <w:noProof/>
          <w:sz w:val="22"/>
          <w:szCs w:val="22"/>
          <w:lang w:eastAsia="de-DE"/>
        </w:rPr>
      </w:pPr>
      <w:hyperlink w:anchor="_Toc190177151" w:history="1">
        <w:r w:rsidR="00C7261E" w:rsidRPr="00E878BB">
          <w:rPr>
            <w:rStyle w:val="Hyperlink"/>
            <w:noProof/>
          </w:rPr>
          <w:t>Abb. 4 Kurzinfo zur Stufe 5</w:t>
        </w:r>
        <w:r w:rsidR="00C7261E">
          <w:rPr>
            <w:noProof/>
            <w:webHidden/>
          </w:rPr>
          <w:tab/>
        </w:r>
        <w:r w:rsidR="00C7261E">
          <w:rPr>
            <w:noProof/>
            <w:webHidden/>
          </w:rPr>
          <w:fldChar w:fldCharType="begin"/>
        </w:r>
        <w:r w:rsidR="00C7261E">
          <w:rPr>
            <w:noProof/>
            <w:webHidden/>
          </w:rPr>
          <w:instrText xml:space="preserve"> PAGEREF _Toc190177151 \h </w:instrText>
        </w:r>
        <w:r w:rsidR="00C7261E">
          <w:rPr>
            <w:noProof/>
            <w:webHidden/>
          </w:rPr>
        </w:r>
        <w:r w:rsidR="00C7261E">
          <w:rPr>
            <w:noProof/>
            <w:webHidden/>
          </w:rPr>
          <w:fldChar w:fldCharType="separate"/>
        </w:r>
        <w:r w:rsidR="002C4FFB">
          <w:rPr>
            <w:noProof/>
            <w:webHidden/>
          </w:rPr>
          <w:t>8</w:t>
        </w:r>
        <w:r w:rsidR="00C7261E">
          <w:rPr>
            <w:noProof/>
            <w:webHidden/>
          </w:rPr>
          <w:fldChar w:fldCharType="end"/>
        </w:r>
      </w:hyperlink>
    </w:p>
    <w:p w14:paraId="37D0B002" w14:textId="3BED74E6" w:rsidR="00C7261E" w:rsidRDefault="00B003E9">
      <w:pPr>
        <w:pStyle w:val="Abbildungsverzeichnis"/>
        <w:rPr>
          <w:rFonts w:asciiTheme="minorHAnsi" w:eastAsiaTheme="minorEastAsia" w:hAnsiTheme="minorHAnsi"/>
          <w:noProof/>
          <w:sz w:val="22"/>
          <w:szCs w:val="22"/>
          <w:lang w:eastAsia="de-DE"/>
        </w:rPr>
      </w:pPr>
      <w:hyperlink w:anchor="_Toc190177152" w:history="1">
        <w:r w:rsidR="00C7261E" w:rsidRPr="00E878BB">
          <w:rPr>
            <w:rStyle w:val="Hyperlink"/>
            <w:noProof/>
          </w:rPr>
          <w:t>Abb. 5 Leistungserfassung Schüler: Register Kompetenzen, Freitextfeld</w:t>
        </w:r>
        <w:r w:rsidR="00C7261E">
          <w:rPr>
            <w:noProof/>
            <w:webHidden/>
          </w:rPr>
          <w:tab/>
        </w:r>
        <w:r w:rsidR="00C7261E">
          <w:rPr>
            <w:noProof/>
            <w:webHidden/>
          </w:rPr>
          <w:fldChar w:fldCharType="begin"/>
        </w:r>
        <w:r w:rsidR="00C7261E">
          <w:rPr>
            <w:noProof/>
            <w:webHidden/>
          </w:rPr>
          <w:instrText xml:space="preserve"> PAGEREF _Toc190177152 \h </w:instrText>
        </w:r>
        <w:r w:rsidR="00C7261E">
          <w:rPr>
            <w:noProof/>
            <w:webHidden/>
          </w:rPr>
        </w:r>
        <w:r w:rsidR="00C7261E">
          <w:rPr>
            <w:noProof/>
            <w:webHidden/>
          </w:rPr>
          <w:fldChar w:fldCharType="separate"/>
        </w:r>
        <w:r w:rsidR="002C4FFB">
          <w:rPr>
            <w:noProof/>
            <w:webHidden/>
          </w:rPr>
          <w:t>8</w:t>
        </w:r>
        <w:r w:rsidR="00C7261E">
          <w:rPr>
            <w:noProof/>
            <w:webHidden/>
          </w:rPr>
          <w:fldChar w:fldCharType="end"/>
        </w:r>
      </w:hyperlink>
    </w:p>
    <w:p w14:paraId="5BFD1B6F" w14:textId="6B68FE36" w:rsidR="00C7261E" w:rsidRDefault="00B003E9">
      <w:pPr>
        <w:pStyle w:val="Abbildungsverzeichnis"/>
        <w:rPr>
          <w:rFonts w:asciiTheme="minorHAnsi" w:eastAsiaTheme="minorEastAsia" w:hAnsiTheme="minorHAnsi"/>
          <w:noProof/>
          <w:sz w:val="22"/>
          <w:szCs w:val="22"/>
          <w:lang w:eastAsia="de-DE"/>
        </w:rPr>
      </w:pPr>
      <w:hyperlink w:anchor="_Toc190177153" w:history="1">
        <w:r w:rsidR="00C7261E" w:rsidRPr="00E878BB">
          <w:rPr>
            <w:rStyle w:val="Hyperlink"/>
            <w:noProof/>
          </w:rPr>
          <w:t>Abb. 6 Register Zeugnis erstellen Bearbeitungsfenster Zuweisung bearbeiten</w:t>
        </w:r>
        <w:r w:rsidR="00C7261E">
          <w:rPr>
            <w:noProof/>
            <w:webHidden/>
          </w:rPr>
          <w:tab/>
        </w:r>
        <w:r w:rsidR="00C7261E">
          <w:rPr>
            <w:noProof/>
            <w:webHidden/>
          </w:rPr>
          <w:fldChar w:fldCharType="begin"/>
        </w:r>
        <w:r w:rsidR="00C7261E">
          <w:rPr>
            <w:noProof/>
            <w:webHidden/>
          </w:rPr>
          <w:instrText xml:space="preserve"> PAGEREF _Toc190177153 \h </w:instrText>
        </w:r>
        <w:r w:rsidR="00C7261E">
          <w:rPr>
            <w:noProof/>
            <w:webHidden/>
          </w:rPr>
        </w:r>
        <w:r w:rsidR="00C7261E">
          <w:rPr>
            <w:noProof/>
            <w:webHidden/>
          </w:rPr>
          <w:fldChar w:fldCharType="separate"/>
        </w:r>
        <w:r w:rsidR="002C4FFB">
          <w:rPr>
            <w:noProof/>
            <w:webHidden/>
          </w:rPr>
          <w:t>9</w:t>
        </w:r>
        <w:r w:rsidR="00C7261E">
          <w:rPr>
            <w:noProof/>
            <w:webHidden/>
          </w:rPr>
          <w:fldChar w:fldCharType="end"/>
        </w:r>
      </w:hyperlink>
    </w:p>
    <w:p w14:paraId="181261F2" w14:textId="6CD382DE" w:rsidR="00C7261E" w:rsidRDefault="00B003E9">
      <w:pPr>
        <w:pStyle w:val="Abbildungsverzeichnis"/>
        <w:rPr>
          <w:rFonts w:asciiTheme="minorHAnsi" w:eastAsiaTheme="minorEastAsia" w:hAnsiTheme="minorHAnsi"/>
          <w:noProof/>
          <w:sz w:val="22"/>
          <w:szCs w:val="22"/>
          <w:lang w:eastAsia="de-DE"/>
        </w:rPr>
      </w:pPr>
      <w:hyperlink w:anchor="_Toc190177154" w:history="1">
        <w:r w:rsidR="00C7261E" w:rsidRPr="00E878BB">
          <w:rPr>
            <w:rStyle w:val="Hyperlink"/>
            <w:noProof/>
          </w:rPr>
          <w:t>Abb. 7 Register Zeugnis erstellen: Auswahl Zeugnisart und Ausgabedatum</w:t>
        </w:r>
        <w:r w:rsidR="00C7261E">
          <w:rPr>
            <w:noProof/>
            <w:webHidden/>
          </w:rPr>
          <w:tab/>
        </w:r>
        <w:r w:rsidR="00C7261E">
          <w:rPr>
            <w:noProof/>
            <w:webHidden/>
          </w:rPr>
          <w:fldChar w:fldCharType="begin"/>
        </w:r>
        <w:r w:rsidR="00C7261E">
          <w:rPr>
            <w:noProof/>
            <w:webHidden/>
          </w:rPr>
          <w:instrText xml:space="preserve"> PAGEREF _Toc190177154 \h </w:instrText>
        </w:r>
        <w:r w:rsidR="00C7261E">
          <w:rPr>
            <w:noProof/>
            <w:webHidden/>
          </w:rPr>
        </w:r>
        <w:r w:rsidR="00C7261E">
          <w:rPr>
            <w:noProof/>
            <w:webHidden/>
          </w:rPr>
          <w:fldChar w:fldCharType="separate"/>
        </w:r>
        <w:r w:rsidR="002C4FFB">
          <w:rPr>
            <w:noProof/>
            <w:webHidden/>
          </w:rPr>
          <w:t>9</w:t>
        </w:r>
        <w:r w:rsidR="00C7261E">
          <w:rPr>
            <w:noProof/>
            <w:webHidden/>
          </w:rPr>
          <w:fldChar w:fldCharType="end"/>
        </w:r>
      </w:hyperlink>
    </w:p>
    <w:p w14:paraId="1444349E" w14:textId="6B8797E9" w:rsidR="00C7261E" w:rsidRDefault="00B003E9">
      <w:pPr>
        <w:pStyle w:val="Abbildungsverzeichnis"/>
        <w:rPr>
          <w:rFonts w:asciiTheme="minorHAnsi" w:eastAsiaTheme="minorEastAsia" w:hAnsiTheme="minorHAnsi"/>
          <w:noProof/>
          <w:sz w:val="22"/>
          <w:szCs w:val="22"/>
          <w:lang w:eastAsia="de-DE"/>
        </w:rPr>
      </w:pPr>
      <w:hyperlink w:anchor="_Toc190177155" w:history="1">
        <w:r w:rsidR="00C7261E" w:rsidRPr="00E878BB">
          <w:rPr>
            <w:rStyle w:val="Hyperlink"/>
            <w:noProof/>
          </w:rPr>
          <w:t>Abb. 9 Beiblatt der Kompetenzen im Fach Deutsch: Beispiel PDF-Dokument</w:t>
        </w:r>
        <w:r w:rsidR="00C7261E">
          <w:rPr>
            <w:noProof/>
            <w:webHidden/>
          </w:rPr>
          <w:tab/>
        </w:r>
        <w:r w:rsidR="00C7261E">
          <w:rPr>
            <w:noProof/>
            <w:webHidden/>
          </w:rPr>
          <w:fldChar w:fldCharType="begin"/>
        </w:r>
        <w:r w:rsidR="00C7261E">
          <w:rPr>
            <w:noProof/>
            <w:webHidden/>
          </w:rPr>
          <w:instrText xml:space="preserve"> PAGEREF _Toc190177155 \h </w:instrText>
        </w:r>
        <w:r w:rsidR="00C7261E">
          <w:rPr>
            <w:noProof/>
            <w:webHidden/>
          </w:rPr>
        </w:r>
        <w:r w:rsidR="00C7261E">
          <w:rPr>
            <w:noProof/>
            <w:webHidden/>
          </w:rPr>
          <w:fldChar w:fldCharType="separate"/>
        </w:r>
        <w:r w:rsidR="002C4FFB">
          <w:rPr>
            <w:noProof/>
            <w:webHidden/>
          </w:rPr>
          <w:t>10</w:t>
        </w:r>
        <w:r w:rsidR="00C7261E">
          <w:rPr>
            <w:noProof/>
            <w:webHidden/>
          </w:rPr>
          <w:fldChar w:fldCharType="end"/>
        </w:r>
      </w:hyperlink>
    </w:p>
    <w:p w14:paraId="17A3519D" w14:textId="4528B6DC" w:rsidR="00C7261E" w:rsidRDefault="00B003E9">
      <w:pPr>
        <w:pStyle w:val="Abbildungsverzeichnis"/>
        <w:rPr>
          <w:rFonts w:asciiTheme="minorHAnsi" w:eastAsiaTheme="minorEastAsia" w:hAnsiTheme="minorHAnsi"/>
          <w:noProof/>
          <w:sz w:val="22"/>
          <w:szCs w:val="22"/>
          <w:lang w:eastAsia="de-DE"/>
        </w:rPr>
      </w:pPr>
      <w:hyperlink w:anchor="_Toc190177156" w:history="1">
        <w:r w:rsidR="00C7261E" w:rsidRPr="00E878BB">
          <w:rPr>
            <w:rStyle w:val="Hyperlink"/>
            <w:noProof/>
          </w:rPr>
          <w:t>Abb. 10 Beiblatt der Kompetenzen im Fach Deutsch: Beispiel PDF-Dokument Variante mit Bemerkung</w:t>
        </w:r>
        <w:r w:rsidR="00C7261E">
          <w:rPr>
            <w:noProof/>
            <w:webHidden/>
          </w:rPr>
          <w:tab/>
        </w:r>
        <w:r w:rsidR="00C7261E">
          <w:rPr>
            <w:noProof/>
            <w:webHidden/>
          </w:rPr>
          <w:fldChar w:fldCharType="begin"/>
        </w:r>
        <w:r w:rsidR="00C7261E">
          <w:rPr>
            <w:noProof/>
            <w:webHidden/>
          </w:rPr>
          <w:instrText xml:space="preserve"> PAGEREF _Toc190177156 \h </w:instrText>
        </w:r>
        <w:r w:rsidR="00C7261E">
          <w:rPr>
            <w:noProof/>
            <w:webHidden/>
          </w:rPr>
        </w:r>
        <w:r w:rsidR="00C7261E">
          <w:rPr>
            <w:noProof/>
            <w:webHidden/>
          </w:rPr>
          <w:fldChar w:fldCharType="separate"/>
        </w:r>
        <w:r w:rsidR="002C4FFB">
          <w:rPr>
            <w:noProof/>
            <w:webHidden/>
          </w:rPr>
          <w:t>11</w:t>
        </w:r>
        <w:r w:rsidR="00C7261E">
          <w:rPr>
            <w:noProof/>
            <w:webHidden/>
          </w:rPr>
          <w:fldChar w:fldCharType="end"/>
        </w:r>
      </w:hyperlink>
    </w:p>
    <w:p w14:paraId="3D2B65AB" w14:textId="6F7EC10F" w:rsidR="004A5317" w:rsidRDefault="004A5317" w:rsidP="002D5F71">
      <w:pPr>
        <w:pStyle w:val="LDAbbildungsverzeichnis"/>
        <w:sectPr w:rsidR="004A5317" w:rsidSect="00402163">
          <w:footerReference w:type="default" r:id="rId13"/>
          <w:footerReference w:type="first" r:id="rId14"/>
          <w:pgSz w:w="11906" w:h="16838"/>
          <w:pgMar w:top="1134" w:right="851" w:bottom="1134" w:left="1418" w:header="425" w:footer="578" w:gutter="0"/>
          <w:cols w:space="708"/>
          <w:titlePg/>
          <w:docGrid w:linePitch="360"/>
        </w:sectPr>
      </w:pPr>
      <w:r w:rsidRPr="00D8487F">
        <w:fldChar w:fldCharType="end"/>
      </w:r>
    </w:p>
    <w:p w14:paraId="1A2C6C63" w14:textId="2AD2520F" w:rsidR="004A5317" w:rsidRPr="004B7D42" w:rsidRDefault="004A5317" w:rsidP="004A5317">
      <w:pPr>
        <w:pStyle w:val="LDberschriftVorbemerkung"/>
      </w:pPr>
      <w:r w:rsidRPr="00AA38A0">
        <w:lastRenderedPageBreak/>
        <w:t>Allgemeine</w:t>
      </w:r>
      <w:r w:rsidRPr="004B7D42">
        <w:t xml:space="preserve"> Hinweise</w:t>
      </w:r>
    </w:p>
    <w:p w14:paraId="3546CA16" w14:textId="77777777" w:rsidR="004A5317" w:rsidRDefault="004A5317" w:rsidP="004A5317">
      <w:pPr>
        <w:pStyle w:val="LDTextinhalt"/>
      </w:pPr>
      <w:r>
        <w:t>Alle verwendeten Personennamen und Leistungsdaten in den Bildschirmfotos sind anonymisiert. Tatsächliche Übereinstimmungen sind zufällig und nicht beabsichtigt.</w:t>
      </w:r>
    </w:p>
    <w:p w14:paraId="77C389B4" w14:textId="6472C46D" w:rsidR="004A5317" w:rsidRDefault="004A5317" w:rsidP="004A5317">
      <w:pPr>
        <w:pStyle w:val="LDTextinhalt"/>
      </w:pPr>
      <w:r>
        <w:t>Die Bildschirm-Ausschnitte dienen lediglich der allgemeinen Darstellung des Sachverhalts und können in Inhalt und Schulform von den tatsächlich bei den Benutzern des Programms verwendeten Daten abweichen.</w:t>
      </w:r>
    </w:p>
    <w:p w14:paraId="2386A4D2" w14:textId="101611B5" w:rsidR="004A5317" w:rsidRDefault="004A5317" w:rsidP="004A5317">
      <w:pPr>
        <w:pStyle w:val="LDTextinhalt"/>
      </w:pPr>
      <w:r>
        <w:t>Sämtliche Personenbezeichnungen gelten gleichwohl für alle Geschlechter.</w:t>
      </w:r>
    </w:p>
    <w:p w14:paraId="7F6DCB73" w14:textId="77777777" w:rsidR="004A5317" w:rsidRDefault="004A5317" w:rsidP="004A5317">
      <w:pPr>
        <w:pStyle w:val="LDberschriftVorbemerkung"/>
      </w:pPr>
      <w:r w:rsidRPr="004B7D42">
        <w:t>Symbole</w:t>
      </w:r>
    </w:p>
    <w:tbl>
      <w:tblPr>
        <w:tblW w:w="9639" w:type="dxa"/>
        <w:tblBorders>
          <w:top w:val="single" w:sz="4" w:space="0" w:color="BFBFBF" w:themeColor="background1" w:themeShade="BF"/>
          <w:bottom w:val="single" w:sz="4" w:space="0" w:color="BFBFBF" w:themeColor="background1" w:themeShade="BF"/>
          <w:insideH w:val="single" w:sz="4" w:space="0" w:color="BFBFBF" w:themeColor="background1" w:themeShade="BF"/>
          <w:insideV w:val="single" w:sz="4" w:space="0" w:color="BFBFBF" w:themeColor="background1" w:themeShade="BF"/>
        </w:tblBorders>
        <w:tblLayout w:type="fixed"/>
        <w:tblCellMar>
          <w:left w:w="70" w:type="dxa"/>
          <w:right w:w="70" w:type="dxa"/>
        </w:tblCellMar>
        <w:tblLook w:val="04A0" w:firstRow="1" w:lastRow="0" w:firstColumn="1" w:lastColumn="0" w:noHBand="0" w:noVBand="1"/>
      </w:tblPr>
      <w:tblGrid>
        <w:gridCol w:w="851"/>
        <w:gridCol w:w="8788"/>
      </w:tblGrid>
      <w:tr w:rsidR="004A5317" w14:paraId="5235B9CD" w14:textId="77777777" w:rsidTr="006F5594">
        <w:trPr>
          <w:trHeight w:val="284"/>
        </w:trPr>
        <w:tc>
          <w:tcPr>
            <w:tcW w:w="851" w:type="dxa"/>
            <w:vAlign w:val="center"/>
          </w:tcPr>
          <w:p w14:paraId="3222FFB4" w14:textId="77777777" w:rsidR="004A5317" w:rsidRPr="00A77AAC" w:rsidRDefault="004A5317" w:rsidP="004A5317">
            <w:pPr>
              <w:pStyle w:val="LDTextinhalt"/>
            </w:pPr>
            <w:r>
              <w:rPr>
                <w:noProof/>
                <w:lang w:eastAsia="de-DE"/>
              </w:rPr>
              <w:drawing>
                <wp:inline distT="0" distB="0" distL="0" distR="0" wp14:anchorId="405CD981" wp14:editId="4510FB03">
                  <wp:extent cx="288000" cy="288000"/>
                  <wp:effectExtent l="0" t="0" r="0" b="0"/>
                  <wp:docPr id="152" name="Grafik 151" descr="Symbol Info zur Programmbedien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 name="Grafik 151" descr="Symbol Info zur Programmbedienung"/>
                          <pic:cNvPicPr>
                            <a:picLocks noChangeAspect="1"/>
                          </pic:cNvPicPr>
                        </pic:nvPicPr>
                        <pic:blipFill>
                          <a:blip r:embed="rId15" cstate="print">
                            <a:extLst>
                              <a:ext uri="{28A0092B-C50C-407E-A947-70E740481C1C}">
                                <a14:useLocalDpi xmlns:a14="http://schemas.microsoft.com/office/drawing/2010/main" val="0"/>
                              </a:ext>
                            </a:extLst>
                          </a:blip>
                          <a:stretch>
                            <a:fillRect/>
                          </a:stretch>
                        </pic:blipFill>
                        <pic:spPr>
                          <a:xfrm>
                            <a:off x="0" y="0"/>
                            <a:ext cx="288000" cy="288000"/>
                          </a:xfrm>
                          <a:prstGeom prst="rect">
                            <a:avLst/>
                          </a:prstGeom>
                        </pic:spPr>
                      </pic:pic>
                    </a:graphicData>
                  </a:graphic>
                </wp:inline>
              </w:drawing>
            </w:r>
          </w:p>
        </w:tc>
        <w:tc>
          <w:tcPr>
            <w:tcW w:w="8788" w:type="dxa"/>
            <w:vAlign w:val="center"/>
          </w:tcPr>
          <w:p w14:paraId="03B858DD" w14:textId="77777777" w:rsidR="004A5317" w:rsidRPr="00A77AAC" w:rsidRDefault="004A5317" w:rsidP="004A5317">
            <w:pPr>
              <w:pStyle w:val="LDTextinhalt"/>
            </w:pPr>
            <w:r>
              <w:t>Besondere Information zu Programmbedienung</w:t>
            </w:r>
          </w:p>
        </w:tc>
      </w:tr>
      <w:tr w:rsidR="004A5317" w:rsidRPr="00A77AAC" w14:paraId="2814C939" w14:textId="77777777" w:rsidTr="006F5594">
        <w:tc>
          <w:tcPr>
            <w:tcW w:w="851" w:type="dxa"/>
            <w:vAlign w:val="center"/>
          </w:tcPr>
          <w:p w14:paraId="7225CB0E" w14:textId="77777777" w:rsidR="004A5317" w:rsidRPr="00A77AAC" w:rsidRDefault="004A5317" w:rsidP="004A5317">
            <w:pPr>
              <w:pStyle w:val="LDTextinhalt"/>
            </w:pPr>
            <w:r>
              <w:rPr>
                <w:noProof/>
                <w:lang w:eastAsia="de-DE"/>
              </w:rPr>
              <w:drawing>
                <wp:inline distT="0" distB="0" distL="0" distR="0" wp14:anchorId="377A7111" wp14:editId="6F505DE2">
                  <wp:extent cx="288000" cy="288000"/>
                  <wp:effectExtent l="0" t="0" r="0" b="0"/>
                  <wp:docPr id="121" name="Grafik 120" descr="Symbol Ausrufezeichen r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 name="Grafik 120" descr="Symbol Ausrufezeichen rot"/>
                          <pic:cNvPicPr>
                            <a:picLocks noChangeAspect="1"/>
                          </pic:cNvPicPr>
                        </pic:nvPicPr>
                        <pic:blipFill>
                          <a:blip r:embed="rId16" cstate="print">
                            <a:extLst>
                              <a:ext uri="{28A0092B-C50C-407E-A947-70E740481C1C}">
                                <a14:useLocalDpi xmlns:a14="http://schemas.microsoft.com/office/drawing/2010/main" val="0"/>
                              </a:ext>
                            </a:extLst>
                          </a:blip>
                          <a:stretch>
                            <a:fillRect/>
                          </a:stretch>
                        </pic:blipFill>
                        <pic:spPr>
                          <a:xfrm>
                            <a:off x="0" y="0"/>
                            <a:ext cx="288000" cy="288000"/>
                          </a:xfrm>
                          <a:prstGeom prst="rect">
                            <a:avLst/>
                          </a:prstGeom>
                        </pic:spPr>
                      </pic:pic>
                    </a:graphicData>
                  </a:graphic>
                </wp:inline>
              </w:drawing>
            </w:r>
          </w:p>
        </w:tc>
        <w:tc>
          <w:tcPr>
            <w:tcW w:w="8788" w:type="dxa"/>
            <w:vAlign w:val="center"/>
          </w:tcPr>
          <w:p w14:paraId="2EEBD345" w14:textId="77777777" w:rsidR="004A5317" w:rsidRPr="00A77AAC" w:rsidRDefault="004A5317" w:rsidP="004A5317">
            <w:pPr>
              <w:pStyle w:val="LDTextinhalt"/>
            </w:pPr>
            <w:r>
              <w:t>Ausdrücklicher Hinweis bei Aktionen, die unerwünschte Wirkungen haben könnten</w:t>
            </w:r>
          </w:p>
        </w:tc>
      </w:tr>
      <w:tr w:rsidR="004A5317" w:rsidRPr="003473C5" w14:paraId="54ED7FA1" w14:textId="77777777" w:rsidTr="006F5594">
        <w:tc>
          <w:tcPr>
            <w:tcW w:w="851" w:type="dxa"/>
          </w:tcPr>
          <w:p w14:paraId="5A1206C8" w14:textId="77777777" w:rsidR="004A5317" w:rsidRDefault="004A5317" w:rsidP="004A5317">
            <w:pPr>
              <w:pStyle w:val="LDTextinhalt"/>
              <w:rPr>
                <w:rFonts w:cs="Arial"/>
              </w:rPr>
            </w:pPr>
            <w:r>
              <w:rPr>
                <w:noProof/>
                <w:lang w:eastAsia="de-DE"/>
              </w:rPr>
              <w:drawing>
                <wp:inline distT="0" distB="0" distL="0" distR="0" wp14:anchorId="36D64193" wp14:editId="549E72C7">
                  <wp:extent cx="288000" cy="288000"/>
                  <wp:effectExtent l="0" t="0" r="0" b="0"/>
                  <wp:docPr id="151" name="Grafik 150" descr="Symbol Tipp zur Arbeitserleichter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 name="Grafik 150" descr="Symbol Tipp zur Arbeitserleichterung"/>
                          <pic:cNvPicPr>
                            <a:picLocks noChangeAspect="1"/>
                          </pic:cNvPicPr>
                        </pic:nvPicPr>
                        <pic:blipFill>
                          <a:blip r:embed="rId17" cstate="print">
                            <a:extLst>
                              <a:ext uri="{28A0092B-C50C-407E-A947-70E740481C1C}">
                                <a14:useLocalDpi xmlns:a14="http://schemas.microsoft.com/office/drawing/2010/main" val="0"/>
                              </a:ext>
                            </a:extLst>
                          </a:blip>
                          <a:stretch>
                            <a:fillRect/>
                          </a:stretch>
                        </pic:blipFill>
                        <pic:spPr>
                          <a:xfrm>
                            <a:off x="0" y="0"/>
                            <a:ext cx="288000" cy="288000"/>
                          </a:xfrm>
                          <a:prstGeom prst="rect">
                            <a:avLst/>
                          </a:prstGeom>
                        </pic:spPr>
                      </pic:pic>
                    </a:graphicData>
                  </a:graphic>
                </wp:inline>
              </w:drawing>
            </w:r>
          </w:p>
        </w:tc>
        <w:tc>
          <w:tcPr>
            <w:tcW w:w="8788" w:type="dxa"/>
            <w:vAlign w:val="center"/>
          </w:tcPr>
          <w:p w14:paraId="009AFD21" w14:textId="77777777" w:rsidR="004A5317" w:rsidRPr="003473C5" w:rsidRDefault="004A5317" w:rsidP="004A5317">
            <w:pPr>
              <w:pStyle w:val="LDTextinhalt"/>
            </w:pPr>
            <w:r>
              <w:t>Tipp, wie die Arbeit erleichtert werden kann</w:t>
            </w:r>
          </w:p>
        </w:tc>
      </w:tr>
    </w:tbl>
    <w:p w14:paraId="04A63510" w14:textId="77777777" w:rsidR="004A5317" w:rsidRPr="00D22C57" w:rsidRDefault="004A5317" w:rsidP="004A5317">
      <w:pPr>
        <w:pStyle w:val="LDberschriftVorbemerkung"/>
      </w:pPr>
      <w:r w:rsidRPr="00D22C57">
        <w:t>Typografische Konventionen</w:t>
      </w:r>
    </w:p>
    <w:tbl>
      <w:tblPr>
        <w:tblW w:w="9639" w:type="dxa"/>
        <w:tblBorders>
          <w:top w:val="single" w:sz="4" w:space="0" w:color="BFBFBF" w:themeColor="background1" w:themeShade="BF"/>
          <w:bottom w:val="single" w:sz="4" w:space="0" w:color="BFBFBF" w:themeColor="background1" w:themeShade="BF"/>
          <w:insideH w:val="single" w:sz="4" w:space="0" w:color="BFBFBF" w:themeColor="background1" w:themeShade="BF"/>
          <w:insideV w:val="single" w:sz="4" w:space="0" w:color="BFBFBF" w:themeColor="background1" w:themeShade="BF"/>
        </w:tblBorders>
        <w:tblLayout w:type="fixed"/>
        <w:tblLook w:val="04A0" w:firstRow="1" w:lastRow="0" w:firstColumn="1" w:lastColumn="0" w:noHBand="0" w:noVBand="1"/>
      </w:tblPr>
      <w:tblGrid>
        <w:gridCol w:w="2319"/>
        <w:gridCol w:w="7320"/>
      </w:tblGrid>
      <w:tr w:rsidR="004A5317" w:rsidRPr="00A77AAC" w14:paraId="21E1D415" w14:textId="77777777" w:rsidTr="00DA4A7D">
        <w:trPr>
          <w:trHeight w:hRule="exact" w:val="703"/>
        </w:trPr>
        <w:tc>
          <w:tcPr>
            <w:tcW w:w="2319" w:type="dxa"/>
            <w:vAlign w:val="center"/>
          </w:tcPr>
          <w:p w14:paraId="774E6CB8" w14:textId="77777777" w:rsidR="004A5317" w:rsidRPr="001D671F" w:rsidRDefault="004A5317" w:rsidP="004A5317">
            <w:pPr>
              <w:pStyle w:val="LDTextinhalt"/>
              <w:rPr>
                <w:rStyle w:val="LDProgrammelement"/>
              </w:rPr>
            </w:pPr>
            <w:r w:rsidRPr="001D671F">
              <w:rPr>
                <w:rStyle w:val="LDProgrammelement"/>
              </w:rPr>
              <w:t>Kapitälchen</w:t>
            </w:r>
          </w:p>
        </w:tc>
        <w:tc>
          <w:tcPr>
            <w:tcW w:w="7320" w:type="dxa"/>
            <w:vAlign w:val="center"/>
          </w:tcPr>
          <w:p w14:paraId="16ADBABE" w14:textId="7D621B0B" w:rsidR="004A5317" w:rsidRPr="00A77AAC" w:rsidRDefault="00003B86" w:rsidP="004A5317">
            <w:pPr>
              <w:pStyle w:val="LDTextinhalt"/>
            </w:pPr>
            <w:r>
              <w:t>Programm</w:t>
            </w:r>
            <w:r w:rsidR="004A5317">
              <w:t xml:space="preserve">-Element (z.B. Webseite, Schaltfläche, Dialogfenster, Menü, </w:t>
            </w:r>
            <w:r w:rsidR="004A5317" w:rsidRPr="00AB0BB1">
              <w:t>Menüpunkt</w:t>
            </w:r>
            <w:r w:rsidR="004A5317">
              <w:t>,</w:t>
            </w:r>
            <w:r w:rsidR="004A5317" w:rsidRPr="00AB0BB1">
              <w:t xml:space="preserve"> </w:t>
            </w:r>
            <w:r w:rsidR="004A5317">
              <w:t xml:space="preserve">Tabelle, </w:t>
            </w:r>
            <w:r w:rsidR="004A5317" w:rsidRPr="00AB0BB1">
              <w:t>Pfadangabe</w:t>
            </w:r>
            <w:r w:rsidR="004A5317">
              <w:t xml:space="preserve"> etc.)</w:t>
            </w:r>
          </w:p>
        </w:tc>
      </w:tr>
      <w:tr w:rsidR="004A5317" w:rsidRPr="003473C5" w14:paraId="15C42E93" w14:textId="77777777" w:rsidTr="00DA4A7D">
        <w:trPr>
          <w:trHeight w:hRule="exact" w:val="557"/>
        </w:trPr>
        <w:tc>
          <w:tcPr>
            <w:tcW w:w="2319" w:type="dxa"/>
            <w:vAlign w:val="center"/>
          </w:tcPr>
          <w:p w14:paraId="6F91E0EC" w14:textId="77777777" w:rsidR="004A5317" w:rsidRPr="003473C5" w:rsidRDefault="004A5317" w:rsidP="004A5317">
            <w:pPr>
              <w:pStyle w:val="LDTextinhalt"/>
            </w:pPr>
            <w:r w:rsidRPr="00692FB8">
              <w:rPr>
                <w:rStyle w:val="LDMeneintrag"/>
              </w:rPr>
              <w:t>Kursivschrift</w:t>
            </w:r>
          </w:p>
        </w:tc>
        <w:tc>
          <w:tcPr>
            <w:tcW w:w="7320" w:type="dxa"/>
            <w:vAlign w:val="center"/>
          </w:tcPr>
          <w:p w14:paraId="4A6EBFE2" w14:textId="77777777" w:rsidR="004A5317" w:rsidRPr="003473C5" w:rsidRDefault="004A5317" w:rsidP="004A5317">
            <w:pPr>
              <w:pStyle w:val="LDTextinhalt"/>
            </w:pPr>
            <w:r w:rsidRPr="00AB0BB1">
              <w:t>Vom Anwender eingegebene</w:t>
            </w:r>
            <w:r>
              <w:t xml:space="preserve">r </w:t>
            </w:r>
            <w:r w:rsidRPr="00AB0BB1">
              <w:t>/</w:t>
            </w:r>
            <w:r>
              <w:t xml:space="preserve"> </w:t>
            </w:r>
            <w:r w:rsidRPr="00AB0BB1">
              <w:t>gewählte</w:t>
            </w:r>
            <w:r>
              <w:t>r Wert</w:t>
            </w:r>
          </w:p>
        </w:tc>
      </w:tr>
      <w:tr w:rsidR="004A5317" w:rsidRPr="003473C5" w14:paraId="58CB1F6E" w14:textId="77777777" w:rsidTr="00DA4A7D">
        <w:trPr>
          <w:trHeight w:hRule="exact" w:val="482"/>
        </w:trPr>
        <w:tc>
          <w:tcPr>
            <w:tcW w:w="2319" w:type="dxa"/>
            <w:vAlign w:val="center"/>
          </w:tcPr>
          <w:p w14:paraId="223B7F57" w14:textId="77777777" w:rsidR="004A5317" w:rsidRPr="001D4C90" w:rsidRDefault="004A5317" w:rsidP="004A5317">
            <w:pPr>
              <w:pStyle w:val="LDTextinhalt"/>
              <w:rPr>
                <w:rStyle w:val="LDLink"/>
              </w:rPr>
            </w:pPr>
            <w:r w:rsidRPr="001D4C90">
              <w:rPr>
                <w:rStyle w:val="LDLink"/>
              </w:rPr>
              <w:t>Blau unterstrichen</w:t>
            </w:r>
          </w:p>
        </w:tc>
        <w:tc>
          <w:tcPr>
            <w:tcW w:w="7320" w:type="dxa"/>
            <w:vAlign w:val="center"/>
          </w:tcPr>
          <w:p w14:paraId="5F910073" w14:textId="77777777" w:rsidR="004A5317" w:rsidRPr="003473C5" w:rsidRDefault="004A5317" w:rsidP="004A5317">
            <w:pPr>
              <w:pStyle w:val="LDTextinhalt"/>
            </w:pPr>
            <w:r>
              <w:t>Link</w:t>
            </w:r>
          </w:p>
        </w:tc>
      </w:tr>
      <w:tr w:rsidR="004A5317" w:rsidRPr="003473C5" w14:paraId="244F2240" w14:textId="77777777" w:rsidTr="00DA4A7D">
        <w:trPr>
          <w:trHeight w:hRule="exact" w:val="482"/>
        </w:trPr>
        <w:tc>
          <w:tcPr>
            <w:tcW w:w="2319" w:type="dxa"/>
            <w:vAlign w:val="center"/>
          </w:tcPr>
          <w:p w14:paraId="0381AF22" w14:textId="77777777" w:rsidR="004A5317" w:rsidRPr="00F000FA" w:rsidRDefault="004A5317" w:rsidP="004A5317">
            <w:pPr>
              <w:pStyle w:val="LDTextinhalt"/>
              <w:rPr>
                <w:rStyle w:val="LDwichtigerText"/>
              </w:rPr>
            </w:pPr>
            <w:r w:rsidRPr="00F000FA">
              <w:rPr>
                <w:rStyle w:val="LDwichtigerText"/>
              </w:rPr>
              <w:t>Fettschrift</w:t>
            </w:r>
          </w:p>
        </w:tc>
        <w:tc>
          <w:tcPr>
            <w:tcW w:w="7320" w:type="dxa"/>
            <w:vAlign w:val="center"/>
          </w:tcPr>
          <w:p w14:paraId="21285B9C" w14:textId="77777777" w:rsidR="004A5317" w:rsidRPr="003473C5" w:rsidRDefault="004A5317" w:rsidP="004A5317">
            <w:pPr>
              <w:pStyle w:val="LDTextinhalt"/>
            </w:pPr>
            <w:r>
              <w:t>Kennzeichnung von wichtigen Elementen in der Anleitung</w:t>
            </w:r>
          </w:p>
        </w:tc>
      </w:tr>
      <w:tr w:rsidR="004A5317" w:rsidRPr="003473C5" w14:paraId="77ECD8E8" w14:textId="77777777" w:rsidTr="00DA4A7D">
        <w:trPr>
          <w:trHeight w:hRule="exact" w:val="482"/>
        </w:trPr>
        <w:tc>
          <w:tcPr>
            <w:tcW w:w="2319" w:type="dxa"/>
            <w:vAlign w:val="center"/>
          </w:tcPr>
          <w:p w14:paraId="0AE1BC08" w14:textId="77777777" w:rsidR="004A5317" w:rsidRPr="00025EE3" w:rsidRDefault="004A5317" w:rsidP="004A5317">
            <w:pPr>
              <w:rPr>
                <w:rStyle w:val="LDbesonderswichtigerText0"/>
              </w:rPr>
            </w:pPr>
            <w:r w:rsidRPr="00025EE3">
              <w:rPr>
                <w:rStyle w:val="LDbesonderswichtigerText0"/>
              </w:rPr>
              <w:t>Rote Fettschrift</w:t>
            </w:r>
          </w:p>
        </w:tc>
        <w:tc>
          <w:tcPr>
            <w:tcW w:w="7320" w:type="dxa"/>
            <w:vAlign w:val="center"/>
          </w:tcPr>
          <w:p w14:paraId="10F73D06" w14:textId="77777777" w:rsidR="004A5317" w:rsidRPr="003473C5" w:rsidRDefault="004A5317" w:rsidP="004A5317">
            <w:pPr>
              <w:pStyle w:val="LDTextinhalt"/>
            </w:pPr>
            <w:r>
              <w:t>Kennzeichnung von besonders wichtigen Elementen in der Anleitung</w:t>
            </w:r>
          </w:p>
        </w:tc>
      </w:tr>
      <w:tr w:rsidR="004A5317" w:rsidRPr="003473C5" w14:paraId="0833C25E" w14:textId="77777777" w:rsidTr="00DA4A7D">
        <w:trPr>
          <w:trHeight w:hRule="exact" w:val="482"/>
        </w:trPr>
        <w:tc>
          <w:tcPr>
            <w:tcW w:w="2319" w:type="dxa"/>
            <w:vAlign w:val="center"/>
          </w:tcPr>
          <w:p w14:paraId="544A324B" w14:textId="34702C19" w:rsidR="00D31E33" w:rsidRPr="00F000FA" w:rsidRDefault="004A5317" w:rsidP="004A5317">
            <w:pPr>
              <w:pStyle w:val="LDTextinhalt"/>
              <w:rPr>
                <w:rStyle w:val="LDHinweis"/>
              </w:rPr>
            </w:pPr>
            <w:r w:rsidRPr="00F000FA">
              <w:rPr>
                <w:rStyle w:val="LDHinweis"/>
              </w:rPr>
              <w:t>Grüne Fettschrift</w:t>
            </w:r>
          </w:p>
          <w:p w14:paraId="4A33DB6B" w14:textId="77777777" w:rsidR="00D31E33" w:rsidRPr="00D31E33" w:rsidRDefault="00D31E33" w:rsidP="00D31E33"/>
          <w:p w14:paraId="2FE875A9" w14:textId="77777777" w:rsidR="00D31E33" w:rsidRPr="00D31E33" w:rsidRDefault="00D31E33" w:rsidP="00D31E33"/>
          <w:p w14:paraId="26314BE1" w14:textId="77777777" w:rsidR="00D31E33" w:rsidRPr="00D31E33" w:rsidRDefault="00D31E33" w:rsidP="00D31E33"/>
          <w:p w14:paraId="3A08768D" w14:textId="77777777" w:rsidR="00D31E33" w:rsidRPr="00D31E33" w:rsidRDefault="00D31E33" w:rsidP="00D31E33"/>
          <w:p w14:paraId="5AD3B356" w14:textId="77777777" w:rsidR="00D31E33" w:rsidRPr="00D31E33" w:rsidRDefault="00D31E33" w:rsidP="00D31E33"/>
          <w:p w14:paraId="71C43E09" w14:textId="77777777" w:rsidR="00D31E33" w:rsidRPr="00D31E33" w:rsidRDefault="00D31E33" w:rsidP="00D31E33"/>
          <w:p w14:paraId="03E51F0F" w14:textId="77777777" w:rsidR="00D31E33" w:rsidRPr="00D31E33" w:rsidRDefault="00D31E33" w:rsidP="00D31E33"/>
          <w:p w14:paraId="7D83CB96" w14:textId="77777777" w:rsidR="00D31E33" w:rsidRPr="00D31E33" w:rsidRDefault="00D31E33" w:rsidP="00D31E33"/>
          <w:p w14:paraId="4E589153" w14:textId="07E529DE" w:rsidR="004A5317" w:rsidRPr="00D31E33" w:rsidRDefault="004A5317" w:rsidP="00D31E33"/>
        </w:tc>
        <w:tc>
          <w:tcPr>
            <w:tcW w:w="7320" w:type="dxa"/>
            <w:vAlign w:val="center"/>
          </w:tcPr>
          <w:p w14:paraId="3D784462" w14:textId="3F868909" w:rsidR="004A5317" w:rsidRDefault="0002658B" w:rsidP="004A5317">
            <w:pPr>
              <w:pStyle w:val="LDTextinhalt"/>
            </w:pPr>
            <w:r>
              <w:t>Kennzeichnung von Hinweisen zur Programmbedienung</w:t>
            </w:r>
          </w:p>
          <w:p w14:paraId="49E434F9" w14:textId="77777777" w:rsidR="004A5317" w:rsidRPr="00526A89" w:rsidRDefault="004A5317" w:rsidP="004A5317"/>
          <w:p w14:paraId="52D11856" w14:textId="77777777" w:rsidR="004A5317" w:rsidRPr="00526A89" w:rsidRDefault="004A5317" w:rsidP="004A5317"/>
          <w:p w14:paraId="3A9F79F4" w14:textId="77777777" w:rsidR="004A5317" w:rsidRPr="00526A89" w:rsidRDefault="004A5317" w:rsidP="004A5317"/>
          <w:p w14:paraId="13164FE6" w14:textId="77777777" w:rsidR="004A5317" w:rsidRPr="00526A89" w:rsidRDefault="004A5317" w:rsidP="004A5317"/>
          <w:p w14:paraId="5A03DE41" w14:textId="77777777" w:rsidR="004A5317" w:rsidRDefault="004A5317" w:rsidP="004A5317"/>
          <w:p w14:paraId="61724A30" w14:textId="77777777" w:rsidR="004A5317" w:rsidRDefault="004A5317" w:rsidP="004A5317"/>
          <w:p w14:paraId="789506D3" w14:textId="53852679" w:rsidR="004A5317" w:rsidRDefault="004A5317" w:rsidP="004A5317"/>
          <w:p w14:paraId="7E7B3969" w14:textId="77777777" w:rsidR="004A5317" w:rsidRPr="004A5317" w:rsidRDefault="004A5317" w:rsidP="004A5317"/>
          <w:p w14:paraId="3621D94F" w14:textId="4B9A6E03" w:rsidR="004A5317" w:rsidRPr="004A5317" w:rsidRDefault="004A5317" w:rsidP="004A5317"/>
        </w:tc>
      </w:tr>
    </w:tbl>
    <w:p w14:paraId="44B45169" w14:textId="77777777" w:rsidR="004A5317" w:rsidRDefault="004A5317" w:rsidP="004A5317">
      <w:pPr>
        <w:pStyle w:val="LDBereich2"/>
      </w:pPr>
      <w:bookmarkStart w:id="8" w:name="_Toc378668179"/>
      <w:bookmarkStart w:id="9" w:name="_Toc381083139"/>
      <w:bookmarkStart w:id="10" w:name="_Ref383424639"/>
      <w:bookmarkStart w:id="11" w:name="_Ref436820912"/>
      <w:bookmarkStart w:id="12" w:name="_Ref461196970"/>
      <w:bookmarkStart w:id="13" w:name="_Toc190177138"/>
      <w:r>
        <w:lastRenderedPageBreak/>
        <w:t>Zu diesem Dokument</w:t>
      </w:r>
      <w:bookmarkEnd w:id="8"/>
      <w:bookmarkEnd w:id="9"/>
      <w:bookmarkEnd w:id="10"/>
      <w:bookmarkEnd w:id="11"/>
      <w:bookmarkEnd w:id="12"/>
      <w:bookmarkEnd w:id="13"/>
      <w:bookmarkEnd w:id="4"/>
      <w:bookmarkEnd w:id="3"/>
      <w:bookmarkEnd w:id="2"/>
      <w:bookmarkEnd w:id="1"/>
    </w:p>
    <w:p w14:paraId="54A40B00" w14:textId="7E7C6EE1" w:rsidR="004A5317" w:rsidRDefault="00D254F2" w:rsidP="00292372">
      <w:pPr>
        <w:pStyle w:val="berschriftVorbemerkungen"/>
      </w:pPr>
      <w:bookmarkStart w:id="14" w:name="_Toc190177139"/>
      <w:bookmarkStart w:id="15" w:name="_Hlk188362657"/>
      <w:r w:rsidRPr="00292372">
        <w:t>Fachlicher</w:t>
      </w:r>
      <w:r w:rsidRPr="00D254F2">
        <w:t xml:space="preserve"> Hintergrund</w:t>
      </w:r>
      <w:bookmarkEnd w:id="14"/>
    </w:p>
    <w:p w14:paraId="4E1075ED" w14:textId="218BEF97" w:rsidR="00D254F2" w:rsidRDefault="00D254F2" w:rsidP="00A8698C">
      <w:pPr>
        <w:pStyle w:val="LDTextinhalt"/>
      </w:pPr>
      <w:r>
        <w:t xml:space="preserve">VOBGM § 14 Absatz 4: </w:t>
      </w:r>
      <w:r>
        <w:rPr>
          <w:vertAlign w:val="superscript"/>
        </w:rPr>
        <w:t>1</w:t>
      </w:r>
      <w:r>
        <w:t xml:space="preserve">Im Fach Deutsch sind im Zeugnis die Leistungen der Schülerin oder des Schülers bezogen auf die Kompetenzbereiche des Kerncurriculums in der jeweils geltenden Fassung näher zu erläutern, in den Jahrgangsstufen 2 bis 4 erfolgt dies im Abschnitt "Bemerkungen und erforderlichenfalls auf einem ergänzenden Beiblatt“". </w:t>
      </w:r>
      <w:r>
        <w:rPr>
          <w:vertAlign w:val="superscript"/>
        </w:rPr>
        <w:t>2</w:t>
      </w:r>
      <w:r>
        <w:t>Der Schülerin oder dem Schüler soll dabei eine ermutigende Perspektive für die weitere Entwicklung eröffnet werden.</w:t>
      </w:r>
    </w:p>
    <w:p w14:paraId="00DC6376" w14:textId="49B3AC94" w:rsidR="004A5317" w:rsidRDefault="00D254F2" w:rsidP="004A5317">
      <w:pPr>
        <w:pStyle w:val="berschriftVorbemerkungen"/>
      </w:pPr>
      <w:bookmarkStart w:id="16" w:name="_Toc190177140"/>
      <w:r>
        <w:t>Vorbemerkung</w:t>
      </w:r>
      <w:bookmarkEnd w:id="16"/>
    </w:p>
    <w:p w14:paraId="4A5D26DA" w14:textId="77777777" w:rsidR="00D254F2" w:rsidRDefault="00D254F2" w:rsidP="00A8698C">
      <w:pPr>
        <w:pStyle w:val="LDTextinhalt"/>
      </w:pPr>
      <w:r>
        <w:t>Dem zuständigen Fachreferat III.A.1 des HMKB ist die in der Verordnung geschilderte Intention der ermutigenden Perspektive besonders wichtig. Die ermutigende Perspektive kann dadurch in dem Beiblatt realisiert werden, dass hier keine offensichtlichen Bewertungen vorgenommen werden, sondern dass die Kompetenzen im Sinne von Verbalbeurteilungen gewürdigt werden.</w:t>
      </w:r>
    </w:p>
    <w:p w14:paraId="21E056CC" w14:textId="3736E754" w:rsidR="004A5317" w:rsidRDefault="00D254F2" w:rsidP="00A8698C">
      <w:pPr>
        <w:pStyle w:val="LDTextinhalt"/>
      </w:pPr>
      <w:r>
        <w:t>In der LUSD besteht die Möglichkeit, ein Beiblatt mit fünf Kompetenzstufen, die durch ausgefüllte oder nicht ausgefüllte Kreissegmente dargestellt werden („Kuchenmodell“) dargestellt werden. Auch wenn dies eher eine herkömmliche Art einer Bewertung erinnert, kann die ermutigende Perspektive auch bei dieser Variante durch eine entsprechende Auswahl der Kompetenzen realisiert werden.</w:t>
      </w:r>
    </w:p>
    <w:p w14:paraId="392A3E6C" w14:textId="11DA24D7" w:rsidR="00E334A7" w:rsidRDefault="00E334A7" w:rsidP="00E334A7">
      <w:pPr>
        <w:pStyle w:val="berschriftVorbemerkungen"/>
      </w:pPr>
      <w:bookmarkStart w:id="17" w:name="_Toc190177141"/>
      <w:r>
        <w:t>Zielgruppe</w:t>
      </w:r>
      <w:bookmarkEnd w:id="17"/>
    </w:p>
    <w:p w14:paraId="78C4154F" w14:textId="16B01781" w:rsidR="00E334A7" w:rsidRDefault="00E334A7" w:rsidP="00A8698C">
      <w:pPr>
        <w:pStyle w:val="LDTextinhalt"/>
      </w:pPr>
      <w:r>
        <w:t>Diese Anleitung richtet sich an alle Anwender</w:t>
      </w:r>
      <w:r w:rsidR="00A8698C">
        <w:t xml:space="preserve"> in Grundschulen</w:t>
      </w:r>
      <w:r>
        <w:t xml:space="preserve">, </w:t>
      </w:r>
      <w:r w:rsidR="00A8698C">
        <w:t xml:space="preserve">die </w:t>
      </w:r>
      <w:r w:rsidRPr="00504495">
        <w:t>Schüler</w:t>
      </w:r>
      <w:r>
        <w:t xml:space="preserve"> </w:t>
      </w:r>
      <w:r w:rsidR="00A8698C">
        <w:t>bzw. ihre</w:t>
      </w:r>
      <w:r>
        <w:t xml:space="preserve"> Kompetenzen im Fach Deutsch </w:t>
      </w:r>
      <w:r w:rsidR="00A8698C">
        <w:t xml:space="preserve">in der LUSD </w:t>
      </w:r>
      <w:r>
        <w:t>beurteilen</w:t>
      </w:r>
      <w:r w:rsidR="00A8698C">
        <w:t xml:space="preserve"> möchten.</w:t>
      </w:r>
    </w:p>
    <w:p w14:paraId="614CFB25" w14:textId="1204EAFF" w:rsidR="004A5317" w:rsidRDefault="004A5317" w:rsidP="00E334A7">
      <w:pPr>
        <w:pStyle w:val="berschriftVorbemerkungen"/>
      </w:pPr>
      <w:bookmarkStart w:id="18" w:name="_Toc190177142"/>
      <w:r w:rsidRPr="00BA1C2D">
        <w:t>Vorausgesetzte</w:t>
      </w:r>
      <w:r>
        <w:t xml:space="preserve"> Kenntnisse</w:t>
      </w:r>
      <w:bookmarkEnd w:id="18"/>
    </w:p>
    <w:p w14:paraId="47707E8B" w14:textId="77777777" w:rsidR="00A8698C" w:rsidRDefault="00A8698C" w:rsidP="00A8698C">
      <w:pPr>
        <w:pStyle w:val="LDTextinhalt"/>
      </w:pPr>
      <w:r>
        <w:t>Folgende Kenntnisse werden vorausgesetzt und daher in dieser Anleitung nicht näher beschrieben:</w:t>
      </w:r>
    </w:p>
    <w:p w14:paraId="41B383FF" w14:textId="23A17E13" w:rsidR="00A8698C" w:rsidRPr="00504495" w:rsidRDefault="00A8698C" w:rsidP="00A8698C">
      <w:pPr>
        <w:pStyle w:val="LDTextinhalt"/>
        <w:rPr>
          <w:b/>
          <w:bCs/>
        </w:rPr>
      </w:pPr>
      <w:r w:rsidRPr="00504495">
        <w:t>Der Umgang mi</w:t>
      </w:r>
      <w:r w:rsidR="00292372">
        <w:t>t</w:t>
      </w:r>
    </w:p>
    <w:p w14:paraId="66F34987" w14:textId="308AF8F6" w:rsidR="004D1916" w:rsidRDefault="004D1916" w:rsidP="00A8698C">
      <w:pPr>
        <w:pStyle w:val="Aufzhlungbndig"/>
      </w:pPr>
      <w:r>
        <w:t>der Schüler</w:t>
      </w:r>
      <w:r w:rsidRPr="00504495">
        <w:t>suche</w:t>
      </w:r>
      <w:r>
        <w:t>.</w:t>
      </w:r>
    </w:p>
    <w:p w14:paraId="6A44D58B" w14:textId="2409B9EA" w:rsidR="00A8698C" w:rsidRPr="00504495" w:rsidRDefault="00E6276B" w:rsidP="004D1916">
      <w:pPr>
        <w:pStyle w:val="Aufzhlungbndig"/>
      </w:pPr>
      <w:r>
        <w:t>d</w:t>
      </w:r>
      <w:r w:rsidR="00A8698C" w:rsidRPr="00504495">
        <w:t>er</w:t>
      </w:r>
      <w:r>
        <w:t xml:space="preserve"> Generierung </w:t>
      </w:r>
      <w:r w:rsidR="008603BB">
        <w:t>und dem</w:t>
      </w:r>
      <w:r>
        <w:t xml:space="preserve"> Abruf von Zeugnissen</w:t>
      </w:r>
      <w:r w:rsidR="00A8698C">
        <w:t>.</w:t>
      </w:r>
    </w:p>
    <w:bookmarkEnd w:id="15"/>
    <w:p w14:paraId="61B7EE0F" w14:textId="2F5B321F" w:rsidR="004D1916" w:rsidRDefault="004D1916">
      <w:pPr>
        <w:rPr>
          <w:color w:val="000000" w:themeColor="text1"/>
        </w:rPr>
      </w:pPr>
      <w:r>
        <w:br w:type="page"/>
      </w:r>
    </w:p>
    <w:p w14:paraId="1BC16850" w14:textId="77777777" w:rsidR="00A82298" w:rsidRDefault="00A82298" w:rsidP="00A82298">
      <w:pPr>
        <w:pStyle w:val="berschriftVorbemerkungen"/>
      </w:pPr>
      <w:bookmarkStart w:id="19" w:name="_Toc146181634"/>
      <w:bookmarkStart w:id="20" w:name="_Toc146275947"/>
      <w:bookmarkStart w:id="21" w:name="_Toc190177143"/>
      <w:r>
        <w:lastRenderedPageBreak/>
        <w:t>LUSD-Anwenderunterstützung</w:t>
      </w:r>
      <w:bookmarkEnd w:id="19"/>
      <w:bookmarkEnd w:id="20"/>
      <w:bookmarkEnd w:id="21"/>
    </w:p>
    <w:p w14:paraId="65CB92C3" w14:textId="77777777" w:rsidR="00A82298" w:rsidRDefault="00A82298" w:rsidP="00A82298">
      <w:r>
        <w:t>Sollten Sie bei der Anwendung Unterstützung benötigen, gibt es dafür verschiedene Angebote:</w:t>
      </w:r>
    </w:p>
    <w:p w14:paraId="4DCA2A8A" w14:textId="77777777" w:rsidR="00A82298" w:rsidRDefault="00A82298" w:rsidP="00A82298">
      <w:pPr>
        <w:pStyle w:val="VorbemerkungUnterkapitel"/>
      </w:pPr>
      <w:r w:rsidRPr="00C20B33">
        <w:t>LUSD-Online Hilfe</w:t>
      </w:r>
    </w:p>
    <w:p w14:paraId="5FCED8F5" w14:textId="77777777" w:rsidR="00A82298" w:rsidRDefault="00A82298" w:rsidP="00A82298">
      <w:pPr>
        <w:pStyle w:val="LDTextinhalteingerckt"/>
      </w:pPr>
      <w:r>
        <w:t>Für jede Webseite in der LUSD gibt es die passende Online-Hilfe. S</w:t>
      </w:r>
      <w:r w:rsidRPr="00BC2266">
        <w:t xml:space="preserve">ie erreichen die LUSD-Hilfe durch einen Klick auf </w:t>
      </w:r>
      <w:r>
        <w:rPr>
          <w:noProof/>
          <w:lang w:eastAsia="de-DE"/>
        </w:rPr>
        <w:drawing>
          <wp:inline distT="0" distB="0" distL="0" distR="0" wp14:anchorId="7109F36D" wp14:editId="25CC9DB3">
            <wp:extent cx="417600" cy="144000"/>
            <wp:effectExtent l="0" t="0" r="1905" b="8890"/>
            <wp:docPr id="9" name="Grafik 137" descr="Schaltfläche Hilfe aufruf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 name="Grafik 137" descr="Schaltfläche Hilfe aufrufen"/>
                    <pic:cNvPicPr>
                      <a:picLocks noChangeAspect="1"/>
                    </pic:cNvPicPr>
                  </pic:nvPicPr>
                  <pic:blipFill rotWithShape="1">
                    <a:blip r:embed="rId18"/>
                    <a:srcRect l="21978" t="28526" r="19723" b="28526"/>
                    <a:stretch/>
                  </pic:blipFill>
                  <pic:spPr>
                    <a:xfrm>
                      <a:off x="0" y="0"/>
                      <a:ext cx="417600" cy="144000"/>
                    </a:xfrm>
                    <a:prstGeom prst="rect">
                      <a:avLst/>
                    </a:prstGeom>
                  </pic:spPr>
                </pic:pic>
              </a:graphicData>
            </a:graphic>
          </wp:inline>
        </w:drawing>
      </w:r>
      <w:r>
        <w:t>.</w:t>
      </w:r>
    </w:p>
    <w:p w14:paraId="1D660D44" w14:textId="77777777" w:rsidR="00A82298" w:rsidRPr="00C20B33" w:rsidRDefault="00A82298" w:rsidP="00A82298">
      <w:pPr>
        <w:pStyle w:val="LDTextinhalteingerckt"/>
      </w:pPr>
      <w:r w:rsidRPr="00F9563E">
        <w:rPr>
          <w:noProof/>
          <w:lang w:eastAsia="de-DE"/>
        </w:rPr>
        <w:drawing>
          <wp:inline distT="0" distB="0" distL="0" distR="0" wp14:anchorId="35CAB4AB" wp14:editId="3C81D964">
            <wp:extent cx="2520000" cy="536400"/>
            <wp:effectExtent l="19050" t="19050" r="13970" b="16510"/>
            <wp:docPr id="10" name="Grafik 10" descr="Dieses Bild zeigt, dass sich die Online Hilfe oben rechts auf der jeweiligen LUSD Webseite befindet. " title="LUSD-Online Hilf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2520000" cy="536400"/>
                    </a:xfrm>
                    <a:prstGeom prst="rect">
                      <a:avLst/>
                    </a:prstGeom>
                    <a:ln>
                      <a:solidFill>
                        <a:schemeClr val="bg1">
                          <a:lumMod val="50000"/>
                        </a:schemeClr>
                      </a:solidFill>
                    </a:ln>
                  </pic:spPr>
                </pic:pic>
              </a:graphicData>
            </a:graphic>
          </wp:inline>
        </w:drawing>
      </w:r>
    </w:p>
    <w:p w14:paraId="5AD70127" w14:textId="77777777" w:rsidR="004578EA" w:rsidRDefault="004578EA" w:rsidP="00A82298">
      <w:pPr>
        <w:pStyle w:val="VorbemerkungUnterkapitel"/>
      </w:pPr>
      <w:r>
        <w:t>LUSD-Angebote</w:t>
      </w:r>
    </w:p>
    <w:p w14:paraId="22D24BB3" w14:textId="6A265D75" w:rsidR="004578EA" w:rsidRDefault="004578EA" w:rsidP="004578EA">
      <w:pPr>
        <w:pStyle w:val="LDTextinhalteingerckt"/>
      </w:pPr>
      <w:r>
        <w:t xml:space="preserve">Auf der Webseite </w:t>
      </w:r>
      <w:hyperlink r:id="rId20" w:history="1">
        <w:r w:rsidRPr="006F5594">
          <w:rPr>
            <w:rStyle w:val="LDLink"/>
          </w:rPr>
          <w:t>https://lusdinfo.hessen.de</w:t>
        </w:r>
      </w:hyperlink>
      <w:r w:rsidRPr="004578EA">
        <w:t xml:space="preserve"> finde</w:t>
      </w:r>
      <w:r>
        <w:t>n Sie alle wichtigen Unterstützungsangebot rund um die LUSD. Darunter</w:t>
      </w:r>
    </w:p>
    <w:p w14:paraId="484A98D0" w14:textId="4EB24A09" w:rsidR="004578EA" w:rsidRDefault="004578EA" w:rsidP="00E40003">
      <w:pPr>
        <w:pStyle w:val="Aufzhlungeingerckt"/>
      </w:pPr>
      <w:r>
        <w:t>Anleitungen</w:t>
      </w:r>
    </w:p>
    <w:p w14:paraId="28CF2AC4" w14:textId="762766D9" w:rsidR="004578EA" w:rsidRDefault="004578EA" w:rsidP="00E40003">
      <w:pPr>
        <w:pStyle w:val="Aufzhlungeingerckt"/>
      </w:pPr>
      <w:r>
        <w:t>Fortbildungsangebot</w:t>
      </w:r>
      <w:r w:rsidR="00F84A19">
        <w:t>e</w:t>
      </w:r>
    </w:p>
    <w:p w14:paraId="45AB626F" w14:textId="13AFEF8B" w:rsidR="004578EA" w:rsidRDefault="004578EA" w:rsidP="00E40003">
      <w:pPr>
        <w:pStyle w:val="Aufzhlungeingerckt"/>
      </w:pPr>
      <w:r>
        <w:t>FAQs</w:t>
      </w:r>
    </w:p>
    <w:p w14:paraId="6F17B082" w14:textId="0BEC278F" w:rsidR="00A82298" w:rsidRDefault="006C163E" w:rsidP="00A82298">
      <w:pPr>
        <w:pStyle w:val="VorbemerkungUnterkapitel"/>
      </w:pPr>
      <w:r>
        <w:t xml:space="preserve">Helpdesk </w:t>
      </w:r>
    </w:p>
    <w:p w14:paraId="7ADB5E03" w14:textId="40F1C62D" w:rsidR="00A82298" w:rsidRDefault="00A82298" w:rsidP="00A82298">
      <w:pPr>
        <w:pStyle w:val="LDTextinhalteingerckt"/>
      </w:pPr>
      <w:r>
        <w:t xml:space="preserve">Bei Fragen rund </w:t>
      </w:r>
      <w:r w:rsidR="00315098">
        <w:t>um die H</w:t>
      </w:r>
      <w:r w:rsidR="00E10FAA">
        <w:t>M</w:t>
      </w:r>
      <w:r w:rsidR="00315098">
        <w:t>BK</w:t>
      </w:r>
      <w:r w:rsidR="00E10FAA">
        <w:t xml:space="preserve"> IT-Anwendungen </w:t>
      </w:r>
      <w:r w:rsidR="00F077A0">
        <w:t xml:space="preserve">steht ihnen der </w:t>
      </w:r>
      <w:r w:rsidRPr="00315098">
        <w:rPr>
          <w:b/>
        </w:rPr>
        <w:t>Helpdesk</w:t>
      </w:r>
      <w:r>
        <w:t xml:space="preserve"> zur Verfügung:</w:t>
      </w:r>
    </w:p>
    <w:p w14:paraId="7A871343" w14:textId="5CDC5381" w:rsidR="00F84A19" w:rsidRDefault="000C2971" w:rsidP="00E40003">
      <w:pPr>
        <w:pStyle w:val="Aufzhlungeingerckt"/>
      </w:pPr>
      <w:r>
        <w:rPr>
          <w:noProof/>
          <w:sz w:val="16"/>
          <w:szCs w:val="16"/>
          <w:lang w:eastAsia="de-DE"/>
        </w:rPr>
        <w:drawing>
          <wp:inline distT="0" distB="0" distL="0" distR="0" wp14:anchorId="34B3E3FF" wp14:editId="2A6B7950">
            <wp:extent cx="438150" cy="438150"/>
            <wp:effectExtent l="0" t="0" r="0" b="0"/>
            <wp:docPr id="6" name="Grafik 6" descr="QR Code Kontaktformular Helpdes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QR Kontakt Helpdesk.jpg"/>
                    <pic:cNvPicPr/>
                  </pic:nvPicPr>
                  <pic:blipFill>
                    <a:blip r:embed="rId21" cstate="print">
                      <a:extLst>
                        <a:ext uri="{28A0092B-C50C-407E-A947-70E740481C1C}">
                          <a14:useLocalDpi xmlns:a14="http://schemas.microsoft.com/office/drawing/2010/main" val="0"/>
                        </a:ext>
                      </a:extLst>
                    </a:blip>
                    <a:stretch>
                      <a:fillRect/>
                    </a:stretch>
                  </pic:blipFill>
                  <pic:spPr>
                    <a:xfrm>
                      <a:off x="0" y="0"/>
                      <a:ext cx="438150" cy="438150"/>
                    </a:xfrm>
                    <a:prstGeom prst="rect">
                      <a:avLst/>
                    </a:prstGeom>
                  </pic:spPr>
                </pic:pic>
              </a:graphicData>
            </a:graphic>
          </wp:inline>
        </w:drawing>
      </w:r>
      <w:r w:rsidR="00F84A19">
        <w:t xml:space="preserve"> über die Seite </w:t>
      </w:r>
      <w:hyperlink r:id="rId22" w:history="1">
        <w:r w:rsidR="00315098">
          <w:rPr>
            <w:rStyle w:val="LDLink"/>
          </w:rPr>
          <w:t>kontakt-helpdesk.hessen.de</w:t>
        </w:r>
      </w:hyperlink>
      <w:r w:rsidR="00F84A19">
        <w:t xml:space="preserve"> oder</w:t>
      </w:r>
    </w:p>
    <w:p w14:paraId="2AFADEA9" w14:textId="77777777" w:rsidR="00F84A19" w:rsidRDefault="00F84A19" w:rsidP="00E40003">
      <w:pPr>
        <w:pStyle w:val="Aufzhlungeingerckt"/>
      </w:pPr>
      <w:r>
        <w:t xml:space="preserve">telefonisch unter </w:t>
      </w:r>
      <w:r w:rsidRPr="0089165C">
        <w:rPr>
          <w:rStyle w:val="LDLink"/>
        </w:rPr>
        <w:t>+49 611 340 1570</w:t>
      </w:r>
      <w:r>
        <w:t>.</w:t>
      </w:r>
    </w:p>
    <w:p w14:paraId="025330B8" w14:textId="01AE8D89" w:rsidR="0011585A" w:rsidRDefault="00514641" w:rsidP="00514641">
      <w:pPr>
        <w:pStyle w:val="berschrift1"/>
      </w:pPr>
      <w:bookmarkStart w:id="22" w:name="_Toc190177144"/>
      <w:bookmarkEnd w:id="5"/>
      <w:r w:rsidRPr="00514641">
        <w:lastRenderedPageBreak/>
        <w:t>Beiblatt der Kompetenzen im Fach Deutsch</w:t>
      </w:r>
      <w:bookmarkEnd w:id="22"/>
    </w:p>
    <w:p w14:paraId="3CB44445" w14:textId="3DB650E6" w:rsidR="00012739" w:rsidRDefault="00292372" w:rsidP="00D254F2">
      <w:pPr>
        <w:pStyle w:val="berschrift2"/>
      </w:pPr>
      <w:bookmarkStart w:id="23" w:name="_Toc190177145"/>
      <w:bookmarkStart w:id="24" w:name="_Hlk188362742"/>
      <w:r>
        <w:t>Beiblatt der Kompetenzen erstellen</w:t>
      </w:r>
      <w:bookmarkEnd w:id="23"/>
    </w:p>
    <w:p w14:paraId="0FCB2122" w14:textId="4BC25EE3" w:rsidR="002D2B61" w:rsidRDefault="00D254F2" w:rsidP="00D254F2">
      <w:pPr>
        <w:pStyle w:val="berschrift3"/>
      </w:pPr>
      <w:bookmarkStart w:id="25" w:name="_Toc190177146"/>
      <w:r w:rsidRPr="00D254F2">
        <w:t>Kompetenzen</w:t>
      </w:r>
      <w:r w:rsidR="00292372">
        <w:t xml:space="preserve"> auswählen und bewerten</w:t>
      </w:r>
      <w:bookmarkEnd w:id="25"/>
    </w:p>
    <w:p w14:paraId="1396A589" w14:textId="0C89AEC7" w:rsidR="00D254F2" w:rsidRDefault="00D254F2" w:rsidP="00D254F2">
      <w:pPr>
        <w:pStyle w:val="LDHandlungsschritt"/>
      </w:pPr>
      <w:r>
        <w:t xml:space="preserve">Navigieren Sie zur Seite </w:t>
      </w:r>
      <w:r w:rsidRPr="00D254F2">
        <w:rPr>
          <w:rStyle w:val="LDProgrammelement"/>
        </w:rPr>
        <w:t>Unterricht &gt; Leistungserfassung &gt; Schüler</w:t>
      </w:r>
      <w:r>
        <w:t>.</w:t>
      </w:r>
    </w:p>
    <w:p w14:paraId="15593B3C" w14:textId="45546E68" w:rsidR="00D254F2" w:rsidRDefault="00D254F2" w:rsidP="00D254F2">
      <w:pPr>
        <w:pStyle w:val="LDHandlungsschritt"/>
      </w:pPr>
      <w:r>
        <w:t xml:space="preserve">Suchen </w:t>
      </w:r>
      <w:r w:rsidR="00375421">
        <w:t>Sie in der Schülersuche die betroffenen Schüler.</w:t>
      </w:r>
    </w:p>
    <w:p w14:paraId="1B4224B2" w14:textId="53925811" w:rsidR="00D254F2" w:rsidRDefault="00D254F2" w:rsidP="00D254F2">
      <w:pPr>
        <w:pStyle w:val="LDHandlungsschritt"/>
      </w:pPr>
      <w:r>
        <w:t xml:space="preserve">Klicken Sie </w:t>
      </w:r>
      <w:r w:rsidR="000B4D32">
        <w:t xml:space="preserve">auf </w:t>
      </w:r>
      <w:r>
        <w:t xml:space="preserve">das Register </w:t>
      </w:r>
      <w:r w:rsidRPr="00D254F2">
        <w:rPr>
          <w:rStyle w:val="LDProgrammelement"/>
        </w:rPr>
        <w:t>Kompetenzen</w:t>
      </w:r>
      <w:r>
        <w:t>.</w:t>
      </w:r>
    </w:p>
    <w:p w14:paraId="4E9889DA" w14:textId="77777777" w:rsidR="00313328" w:rsidRDefault="00D254F2" w:rsidP="00313328">
      <w:pPr>
        <w:pStyle w:val="LDTextinhalteingerckt"/>
        <w:keepNext/>
      </w:pPr>
      <w:r>
        <w:rPr>
          <w:noProof/>
          <w:lang w:eastAsia="de-DE"/>
        </w:rPr>
        <w:drawing>
          <wp:inline distT="0" distB="0" distL="0" distR="0" wp14:anchorId="76E3FCC2" wp14:editId="23341646">
            <wp:extent cx="5400000" cy="3232800"/>
            <wp:effectExtent l="19050" t="19050" r="10795" b="24765"/>
            <wp:docPr id="1" name="Grafik 1" descr="Das Bildschirmfoto zeigt untereinander die Kompetenzen für Deutsch auf der Webseite Schüler im Register Kompetenzen."/>
            <wp:cNvGraphicFramePr/>
            <a:graphic xmlns:a="http://schemas.openxmlformats.org/drawingml/2006/main">
              <a:graphicData uri="http://schemas.openxmlformats.org/drawingml/2006/picture">
                <pic:pic xmlns:pic="http://schemas.openxmlformats.org/drawingml/2006/picture">
                  <pic:nvPicPr>
                    <pic:cNvPr id="1" name="Grafik 1" descr="Das Bildschirmfoto zeigt untereinander die Kompetenzen für Deutsch auf der Webseite Schüler im Register Kompetenzen."/>
                    <pic:cNvPicPr/>
                  </pic:nvPicPr>
                  <pic:blipFill>
                    <a:blip r:embed="rId23"/>
                    <a:stretch>
                      <a:fillRect/>
                    </a:stretch>
                  </pic:blipFill>
                  <pic:spPr>
                    <a:xfrm>
                      <a:off x="0" y="0"/>
                      <a:ext cx="5400000" cy="3232800"/>
                    </a:xfrm>
                    <a:prstGeom prst="rect">
                      <a:avLst/>
                    </a:prstGeom>
                    <a:ln>
                      <a:solidFill>
                        <a:schemeClr val="accent1"/>
                      </a:solidFill>
                    </a:ln>
                  </pic:spPr>
                </pic:pic>
              </a:graphicData>
            </a:graphic>
          </wp:inline>
        </w:drawing>
      </w:r>
    </w:p>
    <w:p w14:paraId="21DB3B70" w14:textId="7992B477" w:rsidR="00313328" w:rsidRDefault="00313328" w:rsidP="00313328">
      <w:pPr>
        <w:pStyle w:val="LDBildunterschrift"/>
      </w:pPr>
      <w:bookmarkStart w:id="26" w:name="_Ref187143408"/>
      <w:bookmarkStart w:id="27" w:name="_Toc190177148"/>
      <w:r>
        <w:t xml:space="preserve">Abb. </w:t>
      </w:r>
      <w:r w:rsidR="00B003E9">
        <w:fldChar w:fldCharType="begin"/>
      </w:r>
      <w:r w:rsidR="00B003E9">
        <w:instrText xml:space="preserve"> SEQ Abb. \* ARABIC </w:instrText>
      </w:r>
      <w:r w:rsidR="00B003E9">
        <w:fldChar w:fldCharType="separate"/>
      </w:r>
      <w:r w:rsidR="002C4FFB">
        <w:rPr>
          <w:noProof/>
        </w:rPr>
        <w:t>1</w:t>
      </w:r>
      <w:r w:rsidR="00B003E9">
        <w:rPr>
          <w:noProof/>
        </w:rPr>
        <w:fldChar w:fldCharType="end"/>
      </w:r>
      <w:bookmarkEnd w:id="26"/>
      <w:r w:rsidRPr="00313328">
        <w:t xml:space="preserve"> </w:t>
      </w:r>
      <w:r>
        <w:t>Leistungserfassung Schüler: Register Kompetenzen</w:t>
      </w:r>
      <w:bookmarkEnd w:id="27"/>
    </w:p>
    <w:tbl>
      <w:tblPr>
        <w:tblW w:w="8505" w:type="dxa"/>
        <w:tblInd w:w="709" w:type="dxa"/>
        <w:tblBorders>
          <w:top w:val="single" w:sz="4" w:space="0" w:color="BFBFBF" w:themeColor="background1" w:themeShade="BF"/>
          <w:bottom w:val="single" w:sz="4" w:space="0" w:color="BFBFBF" w:themeColor="background1" w:themeShade="BF"/>
          <w:insideH w:val="single" w:sz="4" w:space="0" w:color="BFBFBF" w:themeColor="background1" w:themeShade="BF"/>
          <w:insideV w:val="single" w:sz="4" w:space="0" w:color="BFBFBF" w:themeColor="background1" w:themeShade="BF"/>
        </w:tblBorders>
        <w:tblLayout w:type="fixed"/>
        <w:tblLook w:val="04A0" w:firstRow="1" w:lastRow="0" w:firstColumn="1" w:lastColumn="0" w:noHBand="0" w:noVBand="1"/>
      </w:tblPr>
      <w:tblGrid>
        <w:gridCol w:w="709"/>
        <w:gridCol w:w="7796"/>
      </w:tblGrid>
      <w:tr w:rsidR="00375421" w14:paraId="2E376556" w14:textId="77777777" w:rsidTr="00375421">
        <w:trPr>
          <w:cantSplit/>
          <w:trHeight w:val="284"/>
        </w:trPr>
        <w:tc>
          <w:tcPr>
            <w:tcW w:w="709" w:type="dxa"/>
            <w:tcBorders>
              <w:top w:val="single" w:sz="4" w:space="0" w:color="BFBFBF" w:themeColor="background1" w:themeShade="BF"/>
              <w:left w:val="nil"/>
              <w:bottom w:val="single" w:sz="4" w:space="0" w:color="BFBFBF" w:themeColor="background1" w:themeShade="BF"/>
              <w:right w:val="single" w:sz="4" w:space="0" w:color="BFBFBF" w:themeColor="background1" w:themeShade="BF"/>
            </w:tcBorders>
            <w:hideMark/>
          </w:tcPr>
          <w:p w14:paraId="7C636809" w14:textId="4345EC1A" w:rsidR="00375421" w:rsidRDefault="00375421">
            <w:pPr>
              <w:pStyle w:val="LDTextinhalt"/>
            </w:pPr>
            <w:r>
              <w:rPr>
                <w:noProof/>
                <w:lang w:eastAsia="de-DE"/>
              </w:rPr>
              <w:drawing>
                <wp:inline distT="0" distB="0" distL="0" distR="0" wp14:anchorId="62E16819" wp14:editId="41ADCAB2">
                  <wp:extent cx="286385" cy="286385"/>
                  <wp:effectExtent l="0" t="0" r="0" b="0"/>
                  <wp:docPr id="3" name="Grafik 3" descr="Symbol Tipp zur Arbeitserleichter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fik 150" descr="Symbol Tipp zur Arbeitserleichterung"/>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286385" cy="286385"/>
                          </a:xfrm>
                          <a:prstGeom prst="rect">
                            <a:avLst/>
                          </a:prstGeom>
                          <a:noFill/>
                          <a:ln>
                            <a:noFill/>
                          </a:ln>
                        </pic:spPr>
                      </pic:pic>
                    </a:graphicData>
                  </a:graphic>
                </wp:inline>
              </w:drawing>
            </w:r>
          </w:p>
        </w:tc>
        <w:tc>
          <w:tcPr>
            <w:tcW w:w="7796" w:type="dxa"/>
            <w:tcBorders>
              <w:top w:val="single" w:sz="4" w:space="0" w:color="BFBFBF" w:themeColor="background1" w:themeShade="BF"/>
              <w:left w:val="single" w:sz="4" w:space="0" w:color="BFBFBF" w:themeColor="background1" w:themeShade="BF"/>
              <w:bottom w:val="single" w:sz="4" w:space="0" w:color="BFBFBF" w:themeColor="background1" w:themeShade="BF"/>
              <w:right w:val="nil"/>
            </w:tcBorders>
            <w:vAlign w:val="center"/>
            <w:hideMark/>
          </w:tcPr>
          <w:p w14:paraId="0C9B2320" w14:textId="77777777" w:rsidR="00375421" w:rsidRDefault="00375421">
            <w:pPr>
              <w:spacing w:line="276" w:lineRule="auto"/>
              <w:rPr>
                <w:rStyle w:val="hervorhebungblau"/>
              </w:rPr>
            </w:pPr>
            <w:r>
              <w:rPr>
                <w:rStyle w:val="hervorhebungblau"/>
              </w:rPr>
              <w:t>Tipp</w:t>
            </w:r>
          </w:p>
          <w:p w14:paraId="2E3123CE" w14:textId="24781056" w:rsidR="00375421" w:rsidRDefault="002E34FB" w:rsidP="006710D6">
            <w:pPr>
              <w:pStyle w:val="LDTextinhalt"/>
            </w:pPr>
            <w:r>
              <w:t xml:space="preserve">Die Kompetenzen </w:t>
            </w:r>
            <w:r w:rsidR="006710D6">
              <w:t xml:space="preserve">sind in Gruppen unterteilt. Im </w:t>
            </w:r>
            <w:r w:rsidR="006710D6" w:rsidRPr="00313328">
              <w:rPr>
                <w:rStyle w:val="LDTextinhaltZchn"/>
              </w:rPr>
              <w:t>Beispiel (</w:t>
            </w:r>
            <w:r w:rsidR="006710D6" w:rsidRPr="00375421">
              <w:rPr>
                <w:rStyle w:val="LDLink"/>
              </w:rPr>
              <w:fldChar w:fldCharType="begin"/>
            </w:r>
            <w:r w:rsidR="006710D6" w:rsidRPr="00375421">
              <w:rPr>
                <w:rStyle w:val="LDLink"/>
              </w:rPr>
              <w:instrText xml:space="preserve"> REF _Ref187143408 \h </w:instrText>
            </w:r>
            <w:r w:rsidR="006710D6">
              <w:rPr>
                <w:rStyle w:val="LDLink"/>
              </w:rPr>
              <w:instrText xml:space="preserve"> \* MERGEFORMAT </w:instrText>
            </w:r>
            <w:r w:rsidR="006710D6" w:rsidRPr="00375421">
              <w:rPr>
                <w:rStyle w:val="LDLink"/>
              </w:rPr>
            </w:r>
            <w:r w:rsidR="006710D6" w:rsidRPr="00375421">
              <w:rPr>
                <w:rStyle w:val="LDLink"/>
              </w:rPr>
              <w:fldChar w:fldCharType="separate"/>
            </w:r>
            <w:r w:rsidR="002C4FFB" w:rsidRPr="002C4FFB">
              <w:rPr>
                <w:rStyle w:val="LDLink"/>
              </w:rPr>
              <w:t>Abb. 1</w:t>
            </w:r>
            <w:r w:rsidR="006710D6" w:rsidRPr="00375421">
              <w:rPr>
                <w:rStyle w:val="LDLink"/>
              </w:rPr>
              <w:fldChar w:fldCharType="end"/>
            </w:r>
            <w:r w:rsidR="006710D6" w:rsidRPr="00313328">
              <w:rPr>
                <w:rStyle w:val="LDTextinhaltZchn"/>
              </w:rPr>
              <w:t xml:space="preserve">) </w:t>
            </w:r>
            <w:r w:rsidR="006710D6">
              <w:rPr>
                <w:rStyle w:val="LDTextinhaltZchn"/>
              </w:rPr>
              <w:t>werden die Kompetenzen im</w:t>
            </w:r>
            <w:r w:rsidR="006710D6" w:rsidRPr="00313328">
              <w:rPr>
                <w:rStyle w:val="LDTextinhaltZchn"/>
              </w:rPr>
              <w:t xml:space="preserve"> Fach Deutsch </w:t>
            </w:r>
            <w:r w:rsidR="006710D6">
              <w:rPr>
                <w:rStyle w:val="LDTextinhaltZchn"/>
              </w:rPr>
              <w:t>den</w:t>
            </w:r>
            <w:r w:rsidR="006710D6" w:rsidRPr="00313328">
              <w:rPr>
                <w:rStyle w:val="LDTextinhaltZchn"/>
              </w:rPr>
              <w:t xml:space="preserve"> Kompetenzgruppen </w:t>
            </w:r>
            <w:r w:rsidR="006710D6">
              <w:rPr>
                <w:b/>
              </w:rPr>
              <w:t>Sprechen und Zuhören</w:t>
            </w:r>
            <w:r w:rsidR="006710D6">
              <w:t xml:space="preserve"> und </w:t>
            </w:r>
            <w:r w:rsidR="006710D6">
              <w:rPr>
                <w:b/>
              </w:rPr>
              <w:t>Schreiben</w:t>
            </w:r>
            <w:r w:rsidR="006710D6">
              <w:t xml:space="preserve"> zugeord</w:t>
            </w:r>
            <w:r w:rsidR="007A02BD">
              <w:t>n</w:t>
            </w:r>
            <w:r w:rsidR="006710D6">
              <w:t xml:space="preserve">et. </w:t>
            </w:r>
          </w:p>
        </w:tc>
      </w:tr>
    </w:tbl>
    <w:p w14:paraId="04F94A5D" w14:textId="77777777" w:rsidR="00FF21FC" w:rsidRDefault="000B4D32" w:rsidP="00D14BD8">
      <w:pPr>
        <w:pStyle w:val="LDHandlungsschritt"/>
      </w:pPr>
      <w:r>
        <w:t>Setzen</w:t>
      </w:r>
      <w:r w:rsidR="00375421">
        <w:t xml:space="preserve"> Sie Haken in den Kontrollkästchen </w:t>
      </w:r>
      <w:r>
        <w:t>unter</w:t>
      </w:r>
      <w:r w:rsidR="00375421">
        <w:t xml:space="preserve"> </w:t>
      </w:r>
      <w:r w:rsidR="006710D6">
        <w:t>de</w:t>
      </w:r>
      <w:r w:rsidR="00B6094A">
        <w:t xml:space="preserve">r Spalte </w:t>
      </w:r>
      <w:r w:rsidR="00375421">
        <w:t xml:space="preserve">Zeugnis Nr., um die </w:t>
      </w:r>
      <w:r w:rsidR="00B6094A">
        <w:t xml:space="preserve">gewünschten </w:t>
      </w:r>
      <w:r w:rsidR="00375421">
        <w:t xml:space="preserve">Kompetenzen </w:t>
      </w:r>
      <w:r>
        <w:t xml:space="preserve">für die Zeugnisse </w:t>
      </w:r>
      <w:r w:rsidR="00375421">
        <w:t>auszuwählen.</w:t>
      </w:r>
    </w:p>
    <w:p w14:paraId="6A706C14" w14:textId="5361E0D7" w:rsidR="00375421" w:rsidRDefault="00B6094A" w:rsidP="00D14BD8">
      <w:pPr>
        <w:pStyle w:val="LDHandlungsschritt"/>
      </w:pPr>
      <w:r>
        <w:t>Entfernen Sie die Haken bei unerwünschten Kompetenzen</w:t>
      </w:r>
      <w:r w:rsidR="00FF21FC">
        <w:t>, die nicht im Beiblatt dargestellt werden sollen</w:t>
      </w:r>
      <w:r>
        <w:t xml:space="preserve">. </w:t>
      </w:r>
    </w:p>
    <w:p w14:paraId="4BE2BA0A" w14:textId="14C814E6" w:rsidR="00E271C1" w:rsidRDefault="00B6094A" w:rsidP="00B6094A">
      <w:pPr>
        <w:pStyle w:val="LDHandlungsschritt"/>
        <w:numPr>
          <w:ilvl w:val="0"/>
          <w:numId w:val="0"/>
        </w:numPr>
        <w:ind w:left="993"/>
      </w:pPr>
      <w:r>
        <w:t xml:space="preserve">Die ausgewählten Kompetenzen werden auf dem Beiblatt dargestellt. </w:t>
      </w:r>
    </w:p>
    <w:tbl>
      <w:tblPr>
        <w:tblW w:w="8505" w:type="dxa"/>
        <w:tblInd w:w="709" w:type="dxa"/>
        <w:tblBorders>
          <w:top w:val="single" w:sz="4" w:space="0" w:color="BFBFBF" w:themeColor="background1" w:themeShade="BF"/>
          <w:bottom w:val="single" w:sz="4" w:space="0" w:color="BFBFBF" w:themeColor="background1" w:themeShade="BF"/>
          <w:insideH w:val="single" w:sz="4" w:space="0" w:color="BFBFBF" w:themeColor="background1" w:themeShade="BF"/>
          <w:insideV w:val="single" w:sz="4" w:space="0" w:color="BFBFBF" w:themeColor="background1" w:themeShade="BF"/>
        </w:tblBorders>
        <w:tblLayout w:type="fixed"/>
        <w:tblLook w:val="04A0" w:firstRow="1" w:lastRow="0" w:firstColumn="1" w:lastColumn="0" w:noHBand="0" w:noVBand="1"/>
      </w:tblPr>
      <w:tblGrid>
        <w:gridCol w:w="709"/>
        <w:gridCol w:w="7796"/>
      </w:tblGrid>
      <w:tr w:rsidR="00E271C1" w14:paraId="2A5B1D92" w14:textId="77777777" w:rsidTr="009C2ACD">
        <w:trPr>
          <w:cantSplit/>
          <w:trHeight w:val="284"/>
        </w:trPr>
        <w:tc>
          <w:tcPr>
            <w:tcW w:w="709" w:type="dxa"/>
          </w:tcPr>
          <w:p w14:paraId="3F34736E" w14:textId="77777777" w:rsidR="00E271C1" w:rsidRPr="009B0AA3" w:rsidRDefault="00E271C1" w:rsidP="009C2ACD">
            <w:pPr>
              <w:pStyle w:val="LDTextinhalt"/>
            </w:pPr>
            <w:r>
              <w:rPr>
                <w:noProof/>
                <w:lang w:eastAsia="de-DE"/>
              </w:rPr>
              <w:drawing>
                <wp:inline distT="0" distB="0" distL="0" distR="0" wp14:anchorId="048A387E" wp14:editId="45A5F411">
                  <wp:extent cx="288000" cy="288000"/>
                  <wp:effectExtent l="0" t="0" r="0" b="0"/>
                  <wp:docPr id="5" name="Grafik 151" descr="Symbol Info zur Programmbedien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 name="Grafik 151" descr="Symbol Info zur Programmbedienung"/>
                          <pic:cNvPicPr>
                            <a:picLocks noChangeAspect="1"/>
                          </pic:cNvPicPr>
                        </pic:nvPicPr>
                        <pic:blipFill>
                          <a:blip r:embed="rId15" cstate="print">
                            <a:extLst>
                              <a:ext uri="{28A0092B-C50C-407E-A947-70E740481C1C}">
                                <a14:useLocalDpi xmlns:a14="http://schemas.microsoft.com/office/drawing/2010/main" val="0"/>
                              </a:ext>
                            </a:extLst>
                          </a:blip>
                          <a:stretch>
                            <a:fillRect/>
                          </a:stretch>
                        </pic:blipFill>
                        <pic:spPr>
                          <a:xfrm>
                            <a:off x="0" y="0"/>
                            <a:ext cx="288000" cy="288000"/>
                          </a:xfrm>
                          <a:prstGeom prst="rect">
                            <a:avLst/>
                          </a:prstGeom>
                        </pic:spPr>
                      </pic:pic>
                    </a:graphicData>
                  </a:graphic>
                </wp:inline>
              </w:drawing>
            </w:r>
          </w:p>
        </w:tc>
        <w:tc>
          <w:tcPr>
            <w:tcW w:w="7796" w:type="dxa"/>
            <w:vAlign w:val="center"/>
          </w:tcPr>
          <w:p w14:paraId="5A3D2484" w14:textId="77777777" w:rsidR="00E271C1" w:rsidRPr="00F000FA" w:rsidRDefault="00E271C1" w:rsidP="009C2ACD">
            <w:pPr>
              <w:rPr>
                <w:rStyle w:val="LDHinweis"/>
              </w:rPr>
            </w:pPr>
            <w:r w:rsidRPr="00F000FA">
              <w:rPr>
                <w:rStyle w:val="LDHinweis"/>
              </w:rPr>
              <w:t>Hinweis</w:t>
            </w:r>
          </w:p>
          <w:p w14:paraId="76AEC8D2" w14:textId="703A021C" w:rsidR="00121C8A" w:rsidRPr="005B257B" w:rsidRDefault="00FF21FC" w:rsidP="00FF21FC">
            <w:r>
              <w:t xml:space="preserve">Beachten Sie, dass nur 17 Kompetenzen auf einer Seite im Beiblatt dargestellt werden können. </w:t>
            </w:r>
          </w:p>
        </w:tc>
      </w:tr>
    </w:tbl>
    <w:p w14:paraId="182FE9CC" w14:textId="51FFD8AA" w:rsidR="00E271C1" w:rsidRDefault="00E271C1" w:rsidP="00E271C1"/>
    <w:p w14:paraId="0131190B" w14:textId="77777777" w:rsidR="00E271C1" w:rsidRDefault="00E271C1" w:rsidP="00E271C1">
      <w:pPr>
        <w:pStyle w:val="LDTextinhalteingerckt"/>
        <w:keepNext/>
      </w:pPr>
      <w:r>
        <w:rPr>
          <w:noProof/>
          <w:lang w:eastAsia="de-DE"/>
        </w:rPr>
        <w:lastRenderedPageBreak/>
        <w:drawing>
          <wp:inline distT="0" distB="0" distL="0" distR="0" wp14:anchorId="12A5B58A" wp14:editId="12D90918">
            <wp:extent cx="5400000" cy="3340800"/>
            <wp:effectExtent l="19050" t="19050" r="10795" b="12065"/>
            <wp:docPr id="8" name="Grafik 8" descr="Das Bildschirmfoto zeigt untereinander die Kompetenzen für Deutsch auf der Webseite Schüler im Register Kompetenzen. Einige Kompetenzen sind in der Spalte Zeugnis Nr. ausgewählt."/>
            <wp:cNvGraphicFramePr/>
            <a:graphic xmlns:a="http://schemas.openxmlformats.org/drawingml/2006/main">
              <a:graphicData uri="http://schemas.openxmlformats.org/drawingml/2006/picture">
                <pic:pic xmlns:pic="http://schemas.openxmlformats.org/drawingml/2006/picture">
                  <pic:nvPicPr>
                    <pic:cNvPr id="8" name="Grafik 8" descr="Das Bildschirmfoto zeigt untereinander die Kompetenzen für Deutsch auf der Webseite Schüler im Register Kompetenzen. Einige Kompetenzen sind in der Spalte Zeugnis Nr. ausgewählt."/>
                    <pic:cNvPicPr/>
                  </pic:nvPicPr>
                  <pic:blipFill>
                    <a:blip r:embed="rId24"/>
                    <a:stretch>
                      <a:fillRect/>
                    </a:stretch>
                  </pic:blipFill>
                  <pic:spPr>
                    <a:xfrm>
                      <a:off x="0" y="0"/>
                      <a:ext cx="5400000" cy="3340800"/>
                    </a:xfrm>
                    <a:prstGeom prst="rect">
                      <a:avLst/>
                    </a:prstGeom>
                    <a:ln>
                      <a:solidFill>
                        <a:schemeClr val="accent1"/>
                      </a:solidFill>
                    </a:ln>
                  </pic:spPr>
                </pic:pic>
              </a:graphicData>
            </a:graphic>
          </wp:inline>
        </w:drawing>
      </w:r>
    </w:p>
    <w:p w14:paraId="5F27C514" w14:textId="26CCC170" w:rsidR="00E271C1" w:rsidRDefault="00E271C1" w:rsidP="00E271C1">
      <w:pPr>
        <w:pStyle w:val="LDBildunterschrift"/>
      </w:pPr>
      <w:bookmarkStart w:id="28" w:name="_Toc190177149"/>
      <w:r>
        <w:t xml:space="preserve">Abb. </w:t>
      </w:r>
      <w:r w:rsidR="00B003E9">
        <w:fldChar w:fldCharType="begin"/>
      </w:r>
      <w:r w:rsidR="00B003E9">
        <w:instrText xml:space="preserve"> SEQ Abb. \* ARABIC </w:instrText>
      </w:r>
      <w:r w:rsidR="00B003E9">
        <w:fldChar w:fldCharType="separate"/>
      </w:r>
      <w:r w:rsidR="002C4FFB">
        <w:rPr>
          <w:noProof/>
        </w:rPr>
        <w:t>2</w:t>
      </w:r>
      <w:r w:rsidR="00B003E9">
        <w:rPr>
          <w:noProof/>
        </w:rPr>
        <w:fldChar w:fldCharType="end"/>
      </w:r>
      <w:r>
        <w:t xml:space="preserve"> Leistungserfassung Schüler</w:t>
      </w:r>
      <w:r w:rsidR="00292372">
        <w:t>:</w:t>
      </w:r>
      <w:r>
        <w:t xml:space="preserve"> Auswahl bestimmter Kompetenzen</w:t>
      </w:r>
      <w:bookmarkEnd w:id="28"/>
    </w:p>
    <w:p w14:paraId="538446B9" w14:textId="620EBF36" w:rsidR="00121C8A" w:rsidRDefault="008E7181" w:rsidP="00121C8A">
      <w:pPr>
        <w:pStyle w:val="LDHandlungsschritt"/>
      </w:pPr>
      <w:r>
        <w:t>Klicken Sie einen der runden Optionsschalter an, um d</w:t>
      </w:r>
      <w:r w:rsidR="006507A9">
        <w:t>er</w:t>
      </w:r>
      <w:r>
        <w:t xml:space="preserve"> </w:t>
      </w:r>
      <w:r w:rsidR="006507A9">
        <w:t>Kompetenz</w:t>
      </w:r>
      <w:r>
        <w:t xml:space="preserve"> eine </w:t>
      </w:r>
      <w:r w:rsidR="006507A9">
        <w:t>Kompeten</w:t>
      </w:r>
      <w:r w:rsidR="007A02BD">
        <w:t>z</w:t>
      </w:r>
      <w:r w:rsidR="006507A9">
        <w:t>s</w:t>
      </w:r>
      <w:r>
        <w:t>tufe zuzuord</w:t>
      </w:r>
      <w:r w:rsidR="006507A9">
        <w:t>n</w:t>
      </w:r>
      <w:r>
        <w:t>e</w:t>
      </w:r>
      <w:r w:rsidR="00A24B38">
        <w:t>n</w:t>
      </w:r>
      <w:r>
        <w:t>.</w:t>
      </w:r>
    </w:p>
    <w:p w14:paraId="5813D89A" w14:textId="77777777" w:rsidR="00121C8A" w:rsidRDefault="00121C8A" w:rsidP="00121C8A">
      <w:pPr>
        <w:pStyle w:val="LDTextinhalteingerckt"/>
        <w:keepNext/>
      </w:pPr>
      <w:r>
        <w:rPr>
          <w:noProof/>
          <w:lang w:eastAsia="de-DE"/>
        </w:rPr>
        <w:drawing>
          <wp:inline distT="0" distB="0" distL="0" distR="0" wp14:anchorId="50243778" wp14:editId="08D128B3">
            <wp:extent cx="5400000" cy="3265200"/>
            <wp:effectExtent l="19050" t="19050" r="10795" b="11430"/>
            <wp:docPr id="11" name="Grafik 11" descr="Das Bildschirmfoto zeigt untereinander die Kompetenzen für Deutsch auf der Webseite Schüler im Register Kompetenzen. Die ausgewählten Kompetenzen können in der Spalte Kompetenzstufe bewertet werden."/>
            <wp:cNvGraphicFramePr/>
            <a:graphic xmlns:a="http://schemas.openxmlformats.org/drawingml/2006/main">
              <a:graphicData uri="http://schemas.openxmlformats.org/drawingml/2006/picture">
                <pic:pic xmlns:pic="http://schemas.openxmlformats.org/drawingml/2006/picture">
                  <pic:nvPicPr>
                    <pic:cNvPr id="11" name="Grafik 11" descr="Das Bildschirmfoto zeigt untereinander die Kompetenzen für Deutsch auf der Webseite Schüler im Register Kompetenzen. Die ausgewählten Kompetenzen können in der Spalte Kompetenzstufe bewertet werden."/>
                    <pic:cNvPicPr/>
                  </pic:nvPicPr>
                  <pic:blipFill>
                    <a:blip r:embed="rId25"/>
                    <a:stretch>
                      <a:fillRect/>
                    </a:stretch>
                  </pic:blipFill>
                  <pic:spPr>
                    <a:xfrm>
                      <a:off x="0" y="0"/>
                      <a:ext cx="5400000" cy="3265200"/>
                    </a:xfrm>
                    <a:prstGeom prst="rect">
                      <a:avLst/>
                    </a:prstGeom>
                    <a:ln>
                      <a:solidFill>
                        <a:schemeClr val="accent1"/>
                      </a:solidFill>
                    </a:ln>
                  </pic:spPr>
                </pic:pic>
              </a:graphicData>
            </a:graphic>
          </wp:inline>
        </w:drawing>
      </w:r>
    </w:p>
    <w:p w14:paraId="69C84901" w14:textId="541C070A" w:rsidR="00121C8A" w:rsidRDefault="00121C8A" w:rsidP="00121C8A">
      <w:pPr>
        <w:pStyle w:val="LDBildunterschrift"/>
      </w:pPr>
      <w:bookmarkStart w:id="29" w:name="_Toc190177150"/>
      <w:r>
        <w:t xml:space="preserve">Abb. </w:t>
      </w:r>
      <w:r w:rsidR="00B003E9">
        <w:fldChar w:fldCharType="begin"/>
      </w:r>
      <w:r w:rsidR="00B003E9">
        <w:instrText xml:space="preserve"> SEQ Abb. \* ARABIC </w:instrText>
      </w:r>
      <w:r w:rsidR="00B003E9">
        <w:fldChar w:fldCharType="separate"/>
      </w:r>
      <w:r w:rsidR="002C4FFB">
        <w:rPr>
          <w:noProof/>
        </w:rPr>
        <w:t>3</w:t>
      </w:r>
      <w:r w:rsidR="00B003E9">
        <w:rPr>
          <w:noProof/>
        </w:rPr>
        <w:fldChar w:fldCharType="end"/>
      </w:r>
      <w:r w:rsidRPr="00121C8A">
        <w:t xml:space="preserve"> </w:t>
      </w:r>
      <w:r>
        <w:t>Leistungserfassung Schüler</w:t>
      </w:r>
      <w:r w:rsidR="008E7181">
        <w:t>:</w:t>
      </w:r>
      <w:r>
        <w:t xml:space="preserve"> Register Kompetenzen, Bewertung ausgewählter Kompetenzen</w:t>
      </w:r>
      <w:bookmarkEnd w:id="29"/>
    </w:p>
    <w:tbl>
      <w:tblPr>
        <w:tblW w:w="8505" w:type="dxa"/>
        <w:tblInd w:w="709" w:type="dxa"/>
        <w:tblBorders>
          <w:top w:val="single" w:sz="4" w:space="0" w:color="BFBFBF" w:themeColor="background1" w:themeShade="BF"/>
          <w:bottom w:val="single" w:sz="4" w:space="0" w:color="BFBFBF" w:themeColor="background1" w:themeShade="BF"/>
          <w:insideH w:val="single" w:sz="4" w:space="0" w:color="BFBFBF" w:themeColor="background1" w:themeShade="BF"/>
          <w:insideV w:val="single" w:sz="4" w:space="0" w:color="BFBFBF" w:themeColor="background1" w:themeShade="BF"/>
        </w:tblBorders>
        <w:tblLayout w:type="fixed"/>
        <w:tblLook w:val="04A0" w:firstRow="1" w:lastRow="0" w:firstColumn="1" w:lastColumn="0" w:noHBand="0" w:noVBand="1"/>
      </w:tblPr>
      <w:tblGrid>
        <w:gridCol w:w="709"/>
        <w:gridCol w:w="7796"/>
      </w:tblGrid>
      <w:tr w:rsidR="00E964EB" w14:paraId="5B29A252" w14:textId="77777777" w:rsidTr="00F06C9D">
        <w:trPr>
          <w:cantSplit/>
          <w:trHeight w:val="284"/>
        </w:trPr>
        <w:tc>
          <w:tcPr>
            <w:tcW w:w="709" w:type="dxa"/>
            <w:tcBorders>
              <w:top w:val="single" w:sz="4" w:space="0" w:color="BFBFBF" w:themeColor="background1" w:themeShade="BF"/>
              <w:left w:val="nil"/>
              <w:bottom w:val="single" w:sz="4" w:space="0" w:color="BFBFBF" w:themeColor="background1" w:themeShade="BF"/>
              <w:right w:val="single" w:sz="4" w:space="0" w:color="BFBFBF" w:themeColor="background1" w:themeShade="BF"/>
            </w:tcBorders>
            <w:hideMark/>
          </w:tcPr>
          <w:p w14:paraId="3E3A8350" w14:textId="77777777" w:rsidR="00E964EB" w:rsidRDefault="00E964EB" w:rsidP="00F06C9D">
            <w:pPr>
              <w:pStyle w:val="LDTextinhalt"/>
            </w:pPr>
            <w:r>
              <w:rPr>
                <w:noProof/>
                <w:lang w:eastAsia="de-DE"/>
              </w:rPr>
              <w:lastRenderedPageBreak/>
              <w:drawing>
                <wp:inline distT="0" distB="0" distL="0" distR="0" wp14:anchorId="5DE24E3A" wp14:editId="4DDFEA5A">
                  <wp:extent cx="286385" cy="286385"/>
                  <wp:effectExtent l="0" t="0" r="0" b="0"/>
                  <wp:docPr id="4" name="Grafik 4" descr="Symbol Tipp zur Arbeitserleichter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fik 150" descr="Symbol Tipp zur Arbeitserleichterung"/>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286385" cy="286385"/>
                          </a:xfrm>
                          <a:prstGeom prst="rect">
                            <a:avLst/>
                          </a:prstGeom>
                          <a:noFill/>
                          <a:ln>
                            <a:noFill/>
                          </a:ln>
                        </pic:spPr>
                      </pic:pic>
                    </a:graphicData>
                  </a:graphic>
                </wp:inline>
              </w:drawing>
            </w:r>
          </w:p>
        </w:tc>
        <w:tc>
          <w:tcPr>
            <w:tcW w:w="7796" w:type="dxa"/>
            <w:tcBorders>
              <w:top w:val="single" w:sz="4" w:space="0" w:color="BFBFBF" w:themeColor="background1" w:themeShade="BF"/>
              <w:left w:val="single" w:sz="4" w:space="0" w:color="BFBFBF" w:themeColor="background1" w:themeShade="BF"/>
              <w:bottom w:val="single" w:sz="4" w:space="0" w:color="BFBFBF" w:themeColor="background1" w:themeShade="BF"/>
              <w:right w:val="nil"/>
            </w:tcBorders>
            <w:vAlign w:val="center"/>
            <w:hideMark/>
          </w:tcPr>
          <w:p w14:paraId="65CC5A1E" w14:textId="77777777" w:rsidR="00E964EB" w:rsidRDefault="00E964EB" w:rsidP="00F06C9D">
            <w:pPr>
              <w:spacing w:line="276" w:lineRule="auto"/>
              <w:rPr>
                <w:rStyle w:val="hervorhebungblau"/>
              </w:rPr>
            </w:pPr>
            <w:r>
              <w:rPr>
                <w:rStyle w:val="hervorhebungblau"/>
              </w:rPr>
              <w:t>Tipp</w:t>
            </w:r>
          </w:p>
          <w:p w14:paraId="6BAA2ABB" w14:textId="77777777" w:rsidR="00E964EB" w:rsidRDefault="00E964EB" w:rsidP="00F06C9D">
            <w:pPr>
              <w:pStyle w:val="LDTextinhalt"/>
            </w:pPr>
            <w:r>
              <w:t>Die Bedeutung der Kompetenzstufen ist durch die entsprechende Kurzinformation ersichtlich:</w:t>
            </w:r>
          </w:p>
          <w:p w14:paraId="7A362F1B" w14:textId="77777777" w:rsidR="00E964EB" w:rsidRDefault="00E964EB" w:rsidP="00C7261E">
            <w:pPr>
              <w:pStyle w:val="LDTextinhalteingerckt"/>
              <w:ind w:left="0"/>
            </w:pPr>
            <w:r>
              <w:rPr>
                <w:noProof/>
                <w:lang w:eastAsia="de-DE"/>
              </w:rPr>
              <w:drawing>
                <wp:inline distT="0" distB="0" distL="0" distR="0" wp14:anchorId="222E4C06" wp14:editId="581CC876">
                  <wp:extent cx="1171260" cy="719135"/>
                  <wp:effectExtent l="19050" t="19050" r="10160" b="24130"/>
                  <wp:docPr id="26" name="Grafik 26" descr="Das Bildschirmfoto zeigt die Spalte Kompetenzstufe. Der erste Optionsschalter ist ausgewählt. Die Bewerbung ist hier 100 %."/>
                  <wp:cNvGraphicFramePr/>
                  <a:graphic xmlns:a="http://schemas.openxmlformats.org/drawingml/2006/main">
                    <a:graphicData uri="http://schemas.openxmlformats.org/drawingml/2006/picture">
                      <pic:pic xmlns:pic="http://schemas.openxmlformats.org/drawingml/2006/picture">
                        <pic:nvPicPr>
                          <pic:cNvPr id="26" name="Grafik 26" descr="Das Bildschirmfoto zeigt die Spalte Kompetenzstufe. Der erste Optionsschalter ist ausgewählt. Die Bewerbung ist hier 100 %."/>
                          <pic:cNvPicPr/>
                        </pic:nvPicPr>
                        <pic:blipFill rotWithShape="1">
                          <a:blip r:embed="rId26"/>
                          <a:srcRect t="15299" b="15259"/>
                          <a:stretch/>
                        </pic:blipFill>
                        <pic:spPr bwMode="auto">
                          <a:xfrm>
                            <a:off x="0" y="0"/>
                            <a:ext cx="1210028" cy="742938"/>
                          </a:xfrm>
                          <a:prstGeom prst="rect">
                            <a:avLst/>
                          </a:prstGeom>
                          <a:ln w="9525" cap="flat" cmpd="sng" algn="ctr">
                            <a:solidFill>
                              <a:srgbClr val="4F81BD"/>
                            </a:solidFill>
                            <a:prstDash val="solid"/>
                            <a:round/>
                            <a:headEnd type="none" w="med" len="med"/>
                            <a:tailEnd type="none" w="med" len="med"/>
                          </a:ln>
                          <a:extLst>
                            <a:ext uri="{53640926-AAD7-44D8-BBD7-CCE9431645EC}">
                              <a14:shadowObscured xmlns:a14="http://schemas.microsoft.com/office/drawing/2010/main"/>
                            </a:ext>
                          </a:extLst>
                        </pic:spPr>
                      </pic:pic>
                    </a:graphicData>
                  </a:graphic>
                </wp:inline>
              </w:drawing>
            </w:r>
          </w:p>
          <w:p w14:paraId="0BBA23A9" w14:textId="7387C88C" w:rsidR="00E964EB" w:rsidRDefault="00E964EB" w:rsidP="00C7261E">
            <w:pPr>
              <w:pStyle w:val="LDBildunterschrift"/>
              <w:ind w:left="0"/>
            </w:pPr>
            <w:bookmarkStart w:id="30" w:name="_Toc190177151"/>
            <w:r>
              <w:t xml:space="preserve">Abb. </w:t>
            </w:r>
            <w:r w:rsidR="00B003E9">
              <w:fldChar w:fldCharType="begin"/>
            </w:r>
            <w:r w:rsidR="00B003E9">
              <w:instrText xml:space="preserve"> SEQ Abb. \* ARABIC </w:instrText>
            </w:r>
            <w:r w:rsidR="00B003E9">
              <w:fldChar w:fldCharType="separate"/>
            </w:r>
            <w:r w:rsidR="002C4FFB">
              <w:rPr>
                <w:noProof/>
              </w:rPr>
              <w:t>4</w:t>
            </w:r>
            <w:r w:rsidR="00B003E9">
              <w:rPr>
                <w:noProof/>
              </w:rPr>
              <w:fldChar w:fldCharType="end"/>
            </w:r>
            <w:r>
              <w:t xml:space="preserve"> Kurzinfo zur Stufe 5</w:t>
            </w:r>
            <w:bookmarkEnd w:id="30"/>
          </w:p>
          <w:p w14:paraId="7EF6BFD1" w14:textId="1D2AD8C5" w:rsidR="00EB28B1" w:rsidRDefault="00E964EB" w:rsidP="00F06C9D">
            <w:pPr>
              <w:pStyle w:val="LDTextinhalt"/>
            </w:pPr>
            <w:r>
              <w:t>Wählen Sie die letzte Stufe 1 (0 %) aus, wird die Kompetenzbeschreibung im Beiblatt dargestellt, aber kein passendes Kreisdiagramm ausgeben. Ein leeres Kreisdiagramm ist im Sinne einer ermutigenden Perspektive nicht vorgesehen. Wählen Sie in diesem Fall eine andere Kompetenz für Ihre Bewertung aus.</w:t>
            </w:r>
          </w:p>
        </w:tc>
      </w:tr>
    </w:tbl>
    <w:p w14:paraId="3A6402CF" w14:textId="6745051E" w:rsidR="00A24B38" w:rsidRDefault="00A24B38" w:rsidP="00A24B38">
      <w:pPr>
        <w:pStyle w:val="LDTextinhalteingerckt"/>
      </w:pPr>
    </w:p>
    <w:p w14:paraId="626C397E" w14:textId="2E5E0F70" w:rsidR="006507A9" w:rsidRDefault="00BF3A78" w:rsidP="00E964EB">
      <w:pPr>
        <w:pStyle w:val="LDHandlungsschritt"/>
      </w:pPr>
      <w:r>
        <w:t xml:space="preserve">Erfassen Sie </w:t>
      </w:r>
      <w:r w:rsidR="00E964EB">
        <w:t xml:space="preserve">ggf. </w:t>
      </w:r>
      <w:r>
        <w:t xml:space="preserve">zusätzliche </w:t>
      </w:r>
      <w:r w:rsidR="00A24B38">
        <w:t xml:space="preserve">Bemerkungen in dem Freitextfeld </w:t>
      </w:r>
      <w:r w:rsidR="00A24B38" w:rsidRPr="004433E5">
        <w:rPr>
          <w:rStyle w:val="LDProgrammelement"/>
        </w:rPr>
        <w:t>Zusätzliche Bemerkung</w:t>
      </w:r>
      <w:r w:rsidR="00A24B38">
        <w:rPr>
          <w:rStyle w:val="LDProgrammelement"/>
        </w:rPr>
        <w:t>en</w:t>
      </w:r>
      <w:r w:rsidR="00A24B38" w:rsidRPr="004433E5">
        <w:rPr>
          <w:rStyle w:val="LDProgrammelement"/>
        </w:rPr>
        <w:t xml:space="preserve"> zur Lerngelegenheit</w:t>
      </w:r>
      <w:r w:rsidR="00A24B38">
        <w:t>.</w:t>
      </w:r>
    </w:p>
    <w:tbl>
      <w:tblPr>
        <w:tblW w:w="8505" w:type="dxa"/>
        <w:tblInd w:w="709" w:type="dxa"/>
        <w:tblBorders>
          <w:top w:val="single" w:sz="4" w:space="0" w:color="BFBFBF" w:themeColor="background1" w:themeShade="BF"/>
          <w:bottom w:val="single" w:sz="4" w:space="0" w:color="BFBFBF" w:themeColor="background1" w:themeShade="BF"/>
          <w:insideH w:val="single" w:sz="4" w:space="0" w:color="BFBFBF" w:themeColor="background1" w:themeShade="BF"/>
          <w:insideV w:val="single" w:sz="4" w:space="0" w:color="BFBFBF" w:themeColor="background1" w:themeShade="BF"/>
        </w:tblBorders>
        <w:tblLayout w:type="fixed"/>
        <w:tblLook w:val="04A0" w:firstRow="1" w:lastRow="0" w:firstColumn="1" w:lastColumn="0" w:noHBand="0" w:noVBand="1"/>
      </w:tblPr>
      <w:tblGrid>
        <w:gridCol w:w="709"/>
        <w:gridCol w:w="7796"/>
      </w:tblGrid>
      <w:tr w:rsidR="00A24B38" w:rsidRPr="00773768" w14:paraId="1C4EFF68" w14:textId="77777777" w:rsidTr="00A212D9">
        <w:trPr>
          <w:cantSplit/>
          <w:trHeight w:val="284"/>
        </w:trPr>
        <w:tc>
          <w:tcPr>
            <w:tcW w:w="709" w:type="dxa"/>
            <w:tcBorders>
              <w:top w:val="single" w:sz="4" w:space="0" w:color="BFBFBF" w:themeColor="background1" w:themeShade="BF"/>
              <w:bottom w:val="single" w:sz="4" w:space="0" w:color="BFBFBF" w:themeColor="background1" w:themeShade="BF"/>
              <w:right w:val="single" w:sz="4" w:space="0" w:color="BFBFBF" w:themeColor="background1" w:themeShade="BF"/>
            </w:tcBorders>
          </w:tcPr>
          <w:p w14:paraId="76947197" w14:textId="77777777" w:rsidR="00A24B38" w:rsidRPr="009B0AA3" w:rsidRDefault="00A24B38" w:rsidP="00A212D9">
            <w:pPr>
              <w:pStyle w:val="LDTextinhalt"/>
              <w:rPr>
                <w:noProof/>
                <w:lang w:eastAsia="de-DE"/>
              </w:rPr>
            </w:pPr>
            <w:r>
              <w:rPr>
                <w:noProof/>
                <w:lang w:eastAsia="de-DE"/>
              </w:rPr>
              <w:drawing>
                <wp:inline distT="0" distB="0" distL="0" distR="0" wp14:anchorId="1DA9000A" wp14:editId="77734F81">
                  <wp:extent cx="288000" cy="288000"/>
                  <wp:effectExtent l="0" t="0" r="0" b="0"/>
                  <wp:docPr id="15" name="Grafik 151" descr="Symbol Info zur Programmbedien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 name="Grafik 151" descr="Symbol Info zur Programmbedienung"/>
                          <pic:cNvPicPr>
                            <a:picLocks noChangeAspect="1"/>
                          </pic:cNvPicPr>
                        </pic:nvPicPr>
                        <pic:blipFill>
                          <a:blip r:embed="rId15" cstate="print">
                            <a:extLst>
                              <a:ext uri="{28A0092B-C50C-407E-A947-70E740481C1C}">
                                <a14:useLocalDpi xmlns:a14="http://schemas.microsoft.com/office/drawing/2010/main" val="0"/>
                              </a:ext>
                            </a:extLst>
                          </a:blip>
                          <a:stretch>
                            <a:fillRect/>
                          </a:stretch>
                        </pic:blipFill>
                        <pic:spPr>
                          <a:xfrm>
                            <a:off x="0" y="0"/>
                            <a:ext cx="288000" cy="288000"/>
                          </a:xfrm>
                          <a:prstGeom prst="rect">
                            <a:avLst/>
                          </a:prstGeom>
                        </pic:spPr>
                      </pic:pic>
                    </a:graphicData>
                  </a:graphic>
                </wp:inline>
              </w:drawing>
            </w:r>
          </w:p>
        </w:tc>
        <w:tc>
          <w:tcPr>
            <w:tcW w:w="7796" w:type="dxa"/>
            <w:tcBorders>
              <w:top w:val="single" w:sz="4" w:space="0" w:color="BFBFBF" w:themeColor="background1" w:themeShade="BF"/>
              <w:left w:val="single" w:sz="4" w:space="0" w:color="BFBFBF" w:themeColor="background1" w:themeShade="BF"/>
              <w:bottom w:val="single" w:sz="4" w:space="0" w:color="BFBFBF" w:themeColor="background1" w:themeShade="BF"/>
            </w:tcBorders>
            <w:vAlign w:val="center"/>
          </w:tcPr>
          <w:p w14:paraId="37D6B45A" w14:textId="77777777" w:rsidR="00A24B38" w:rsidRPr="00F000FA" w:rsidRDefault="00A24B38" w:rsidP="00A212D9">
            <w:pPr>
              <w:rPr>
                <w:rStyle w:val="LDHinweis"/>
              </w:rPr>
            </w:pPr>
            <w:r w:rsidRPr="00F000FA">
              <w:rPr>
                <w:rStyle w:val="LDHinweis"/>
              </w:rPr>
              <w:t>Hinweis</w:t>
            </w:r>
          </w:p>
          <w:p w14:paraId="78136D24" w14:textId="5F957B82" w:rsidR="00A24B38" w:rsidRPr="00773768" w:rsidRDefault="00A24B38" w:rsidP="00A212D9">
            <w:pPr>
              <w:pStyle w:val="LDTextinhalt"/>
            </w:pPr>
            <w:r>
              <w:t>Berücksichtigen Sie den Platz, den dieser Freitext einnimmt. Wählen Sie ggf. weniger Kompetenzen, damit alles auf einer Seite dargestellt wird.</w:t>
            </w:r>
          </w:p>
        </w:tc>
      </w:tr>
    </w:tbl>
    <w:p w14:paraId="08DC2D69" w14:textId="77777777" w:rsidR="00A24B38" w:rsidRDefault="00A24B38" w:rsidP="006507A9">
      <w:pPr>
        <w:pStyle w:val="LDTextinhalteingerckt"/>
      </w:pPr>
    </w:p>
    <w:p w14:paraId="4F6FF698" w14:textId="182F1CB0" w:rsidR="004C480B" w:rsidRDefault="006507A9" w:rsidP="006507A9">
      <w:pPr>
        <w:pStyle w:val="LDTextinhalteingerckt"/>
      </w:pPr>
      <w:r>
        <w:rPr>
          <w:noProof/>
          <w:lang w:eastAsia="de-DE"/>
        </w:rPr>
        <w:drawing>
          <wp:inline distT="0" distB="0" distL="0" distR="0" wp14:anchorId="38CF4DB6" wp14:editId="19512449">
            <wp:extent cx="5362474" cy="2731466"/>
            <wp:effectExtent l="19050" t="19050" r="10160" b="12065"/>
            <wp:docPr id="18" name="Grafik 18" descr="Das Bildschirmfoto zeigt untereinander die Kompetenzen für Deutsch auf der Webseite Schüler im Register Kompetenzen. Im Freitextfeld sind zusätzliche Bemerkungen zur Lerngelegenheit eingetragen."/>
            <wp:cNvGraphicFramePr/>
            <a:graphic xmlns:a="http://schemas.openxmlformats.org/drawingml/2006/main">
              <a:graphicData uri="http://schemas.openxmlformats.org/drawingml/2006/picture">
                <pic:pic xmlns:pic="http://schemas.openxmlformats.org/drawingml/2006/picture">
                  <pic:nvPicPr>
                    <pic:cNvPr id="18" name="Grafik 18" descr="Das Bildschirmfoto zeigt untereinander die Kompetenzen für Deutsch auf der Webseite Schüler im Register Kompetenzen. Im Freitextfeld sind zusätzliche Bemerkungen zur Lerngelegenheit eingetragen."/>
                    <pic:cNvPicPr/>
                  </pic:nvPicPr>
                  <pic:blipFill>
                    <a:blip r:embed="rId27"/>
                    <a:stretch>
                      <a:fillRect/>
                    </a:stretch>
                  </pic:blipFill>
                  <pic:spPr>
                    <a:xfrm>
                      <a:off x="0" y="0"/>
                      <a:ext cx="5369199" cy="2734891"/>
                    </a:xfrm>
                    <a:prstGeom prst="rect">
                      <a:avLst/>
                    </a:prstGeom>
                    <a:ln>
                      <a:solidFill>
                        <a:schemeClr val="accent1"/>
                      </a:solidFill>
                    </a:ln>
                  </pic:spPr>
                </pic:pic>
              </a:graphicData>
            </a:graphic>
          </wp:inline>
        </w:drawing>
      </w:r>
    </w:p>
    <w:p w14:paraId="38EB44CC" w14:textId="7B17F7F9" w:rsidR="006507A9" w:rsidRDefault="006507A9" w:rsidP="006507A9">
      <w:pPr>
        <w:pStyle w:val="LDBildunterschrift"/>
      </w:pPr>
      <w:bookmarkStart w:id="31" w:name="_Toc190177152"/>
      <w:r>
        <w:t xml:space="preserve">Abb. </w:t>
      </w:r>
      <w:r w:rsidR="00B003E9">
        <w:fldChar w:fldCharType="begin"/>
      </w:r>
      <w:r w:rsidR="00B003E9">
        <w:instrText xml:space="preserve"> SEQ Abb. \* ARABIC </w:instrText>
      </w:r>
      <w:r w:rsidR="00B003E9">
        <w:fldChar w:fldCharType="separate"/>
      </w:r>
      <w:r w:rsidR="002C4FFB">
        <w:rPr>
          <w:noProof/>
        </w:rPr>
        <w:t>5</w:t>
      </w:r>
      <w:r w:rsidR="00B003E9">
        <w:rPr>
          <w:noProof/>
        </w:rPr>
        <w:fldChar w:fldCharType="end"/>
      </w:r>
      <w:r>
        <w:t xml:space="preserve"> Leistungserfassung Schüler</w:t>
      </w:r>
      <w:r w:rsidR="00E964EB">
        <w:t>:</w:t>
      </w:r>
      <w:r>
        <w:t xml:space="preserve"> Register Kompetenzen, Freitextfeld</w:t>
      </w:r>
      <w:bookmarkEnd w:id="31"/>
    </w:p>
    <w:p w14:paraId="7AC830BD" w14:textId="77777777" w:rsidR="00C7261E" w:rsidRPr="00C7261E" w:rsidRDefault="00C7261E" w:rsidP="00C7261E"/>
    <w:p w14:paraId="09ED8C92" w14:textId="14044551" w:rsidR="00121C8A" w:rsidRDefault="003343E7" w:rsidP="003343E7">
      <w:pPr>
        <w:pStyle w:val="berschrift3"/>
      </w:pPr>
      <w:bookmarkStart w:id="32" w:name="_Toc190177147"/>
      <w:r w:rsidRPr="003343E7">
        <w:lastRenderedPageBreak/>
        <w:t>Zeugniss</w:t>
      </w:r>
      <w:r w:rsidR="00C97933">
        <w:t>e zuweisen und generieren</w:t>
      </w:r>
      <w:bookmarkEnd w:id="32"/>
    </w:p>
    <w:p w14:paraId="3FBFD9AE" w14:textId="7E342B33" w:rsidR="003343E7" w:rsidRPr="003343E7" w:rsidRDefault="003343E7" w:rsidP="003343E7">
      <w:pPr>
        <w:pStyle w:val="LDHandlungsschritt"/>
        <w:numPr>
          <w:ilvl w:val="0"/>
          <w:numId w:val="29"/>
        </w:numPr>
      </w:pPr>
      <w:r>
        <w:t>Navigieren Sie zu</w:t>
      </w:r>
      <w:r w:rsidR="00C97933">
        <w:t>r Seite</w:t>
      </w:r>
      <w:r>
        <w:t xml:space="preserve"> </w:t>
      </w:r>
      <w:r w:rsidRPr="003343E7">
        <w:rPr>
          <w:rStyle w:val="LDProgrammelement"/>
        </w:rPr>
        <w:t>Unterricht &gt; Zeugnisse &gt; Zeugnis erstellen</w:t>
      </w:r>
      <w:r>
        <w:t>.</w:t>
      </w:r>
    </w:p>
    <w:p w14:paraId="502F2446" w14:textId="2ACBC7EC" w:rsidR="0090541F" w:rsidRDefault="0090541F" w:rsidP="003343E7">
      <w:pPr>
        <w:pStyle w:val="LDHandlungsschritt"/>
        <w:numPr>
          <w:ilvl w:val="0"/>
          <w:numId w:val="29"/>
        </w:numPr>
      </w:pPr>
      <w:r>
        <w:t>Klicken</w:t>
      </w:r>
      <w:r w:rsidR="003343E7">
        <w:t xml:space="preserve"> Sie</w:t>
      </w:r>
      <w:r w:rsidR="00BB2741">
        <w:t xml:space="preserve"> </w:t>
      </w:r>
      <w:r>
        <w:t xml:space="preserve">im Register </w:t>
      </w:r>
      <w:r w:rsidRPr="0090541F">
        <w:rPr>
          <w:rStyle w:val="LDProgrammelement"/>
        </w:rPr>
        <w:t>Zeugnis zuweisen</w:t>
      </w:r>
      <w:r>
        <w:t xml:space="preserve"> auf d</w:t>
      </w:r>
      <w:r w:rsidR="007A02BD">
        <w:t>en</w:t>
      </w:r>
      <w:r w:rsidR="000E0291">
        <w:t xml:space="preserve"> </w:t>
      </w:r>
      <w:r w:rsidR="007A02BD">
        <w:t>Optionsschalter</w:t>
      </w:r>
      <w:r w:rsidR="000E0291">
        <w:t xml:space="preserve"> </w:t>
      </w:r>
      <w:r w:rsidR="007A02BD" w:rsidRPr="007A02BD">
        <w:rPr>
          <w:rStyle w:val="LDProgrammelement"/>
        </w:rPr>
        <w:t>Name</w:t>
      </w:r>
      <w:r w:rsidR="007A02BD">
        <w:t xml:space="preserve"> </w:t>
      </w:r>
      <w:r w:rsidR="000E0291">
        <w:t xml:space="preserve">zur </w:t>
      </w:r>
      <w:r>
        <w:t>Namens</w:t>
      </w:r>
      <w:r w:rsidR="007A02BD">
        <w:t>s</w:t>
      </w:r>
      <w:r>
        <w:t>uche.</w:t>
      </w:r>
    </w:p>
    <w:p w14:paraId="41C8A9FB" w14:textId="4A5828F1" w:rsidR="003343E7" w:rsidRDefault="0090541F" w:rsidP="003343E7">
      <w:pPr>
        <w:pStyle w:val="LDHandlungsschritt"/>
        <w:numPr>
          <w:ilvl w:val="0"/>
          <w:numId w:val="29"/>
        </w:numPr>
      </w:pPr>
      <w:r>
        <w:t xml:space="preserve">Wählen Sie </w:t>
      </w:r>
      <w:r w:rsidR="003343E7">
        <w:t>den oder die Schüler aus und klicken Sie</w:t>
      </w:r>
      <w:r w:rsidR="00E6276B">
        <w:t xml:space="preserve"> auf </w:t>
      </w:r>
      <w:r w:rsidR="00E6276B">
        <w:rPr>
          <w:noProof/>
        </w:rPr>
        <w:drawing>
          <wp:inline distT="0" distB="0" distL="0" distR="0" wp14:anchorId="631E715C" wp14:editId="21EFD4AE">
            <wp:extent cx="763200" cy="144000"/>
            <wp:effectExtent l="0" t="0" r="0" b="8890"/>
            <wp:docPr id="24" name="Grafik 1" descr="Schaltfläche Bearbeit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Grafik 1" descr="Schaltfläche Bearbeiten"/>
                    <pic:cNvPicPr>
                      <a:picLocks noChangeAspect="1"/>
                    </pic:cNvPicPr>
                  </pic:nvPicPr>
                  <pic:blipFill rotWithShape="1">
                    <a:blip r:embed="rId28"/>
                    <a:srcRect l="46587" t="18286" r="4437" b="22660"/>
                    <a:stretch/>
                  </pic:blipFill>
                  <pic:spPr>
                    <a:xfrm>
                      <a:off x="0" y="0"/>
                      <a:ext cx="763200" cy="144000"/>
                    </a:xfrm>
                    <a:prstGeom prst="rect">
                      <a:avLst/>
                    </a:prstGeom>
                  </pic:spPr>
                </pic:pic>
              </a:graphicData>
            </a:graphic>
          </wp:inline>
        </w:drawing>
      </w:r>
      <w:r w:rsidR="003343E7">
        <w:t>.</w:t>
      </w:r>
      <w:r w:rsidR="003C15BE">
        <w:br/>
        <w:t>Alternativ können Sie auch nach Klassen suchen.</w:t>
      </w:r>
    </w:p>
    <w:p w14:paraId="3934B214" w14:textId="77777777" w:rsidR="003343E7" w:rsidRDefault="003343E7" w:rsidP="003343E7">
      <w:pPr>
        <w:pStyle w:val="LDTextinhalteingerckt"/>
        <w:keepNext/>
      </w:pPr>
      <w:r>
        <w:rPr>
          <w:noProof/>
          <w:lang w:eastAsia="de-DE"/>
        </w:rPr>
        <w:drawing>
          <wp:inline distT="0" distB="0" distL="0" distR="0" wp14:anchorId="10BE06F5" wp14:editId="05380316">
            <wp:extent cx="5645461" cy="2285238"/>
            <wp:effectExtent l="19050" t="19050" r="12700" b="20320"/>
            <wp:docPr id="19" name="Grafik 19" descr="Das Bildschirmfoto zeigt das Fenster Zeugnis bearbeiten an. "/>
            <wp:cNvGraphicFramePr/>
            <a:graphic xmlns:a="http://schemas.openxmlformats.org/drawingml/2006/main">
              <a:graphicData uri="http://schemas.openxmlformats.org/drawingml/2006/picture">
                <pic:pic xmlns:pic="http://schemas.openxmlformats.org/drawingml/2006/picture">
                  <pic:nvPicPr>
                    <pic:cNvPr id="19" name="Grafik 19" descr="Das Bildschirmfoto zeigt das Fenster Zeugnis bearbeiten an. "/>
                    <pic:cNvPicPr/>
                  </pic:nvPicPr>
                  <pic:blipFill rotWithShape="1">
                    <a:blip r:embed="rId29"/>
                    <a:srcRect t="11367" b="17101"/>
                    <a:stretch/>
                  </pic:blipFill>
                  <pic:spPr bwMode="auto">
                    <a:xfrm>
                      <a:off x="0" y="0"/>
                      <a:ext cx="5670099" cy="2295211"/>
                    </a:xfrm>
                    <a:prstGeom prst="rect">
                      <a:avLst/>
                    </a:prstGeom>
                    <a:ln w="9525" cap="flat" cmpd="sng" algn="ctr">
                      <a:solidFill>
                        <a:srgbClr val="4F81BD"/>
                      </a:solidFill>
                      <a:prstDash val="solid"/>
                      <a:round/>
                      <a:headEnd type="none" w="med" len="med"/>
                      <a:tailEnd type="none" w="med" len="med"/>
                    </a:ln>
                    <a:extLst>
                      <a:ext uri="{53640926-AAD7-44D8-BBD7-CCE9431645EC}">
                        <a14:shadowObscured xmlns:a14="http://schemas.microsoft.com/office/drawing/2010/main"/>
                      </a:ext>
                    </a:extLst>
                  </pic:spPr>
                </pic:pic>
              </a:graphicData>
            </a:graphic>
          </wp:inline>
        </w:drawing>
      </w:r>
    </w:p>
    <w:p w14:paraId="301A4AFA" w14:textId="769B6CE3" w:rsidR="003343E7" w:rsidRDefault="003343E7" w:rsidP="003343E7">
      <w:pPr>
        <w:pStyle w:val="LDBildunterschrift"/>
      </w:pPr>
      <w:bookmarkStart w:id="33" w:name="_Toc190177153"/>
      <w:r>
        <w:t xml:space="preserve">Abb. </w:t>
      </w:r>
      <w:r w:rsidR="00B003E9">
        <w:fldChar w:fldCharType="begin"/>
      </w:r>
      <w:r w:rsidR="00B003E9">
        <w:instrText xml:space="preserve"> SEQ Abb. \* ARABIC </w:instrText>
      </w:r>
      <w:r w:rsidR="00B003E9">
        <w:fldChar w:fldCharType="separate"/>
      </w:r>
      <w:r w:rsidR="002C4FFB">
        <w:rPr>
          <w:noProof/>
        </w:rPr>
        <w:t>6</w:t>
      </w:r>
      <w:r w:rsidR="00B003E9">
        <w:rPr>
          <w:noProof/>
        </w:rPr>
        <w:fldChar w:fldCharType="end"/>
      </w:r>
      <w:r>
        <w:t xml:space="preserve"> </w:t>
      </w:r>
      <w:r w:rsidR="000E0291">
        <w:t xml:space="preserve">Register </w:t>
      </w:r>
      <w:r>
        <w:t>Zeugnis erstellen Bearbeitungsfenster Zuweisung bearbeiten</w:t>
      </w:r>
      <w:bookmarkEnd w:id="33"/>
    </w:p>
    <w:p w14:paraId="63A9A320" w14:textId="2D2CEF72" w:rsidR="003343E7" w:rsidRDefault="003343E7" w:rsidP="003343E7">
      <w:pPr>
        <w:pStyle w:val="LDHandlungsschritt"/>
      </w:pPr>
      <w:r>
        <w:t xml:space="preserve">Übernehmen Sie </w:t>
      </w:r>
      <w:r w:rsidR="00E6276B">
        <w:t xml:space="preserve">im Feld </w:t>
      </w:r>
      <w:r w:rsidR="00E6276B" w:rsidRPr="003343E7">
        <w:rPr>
          <w:rStyle w:val="LDProgrammelement"/>
        </w:rPr>
        <w:t>2. Zeugnis</w:t>
      </w:r>
      <w:r w:rsidR="00E6276B">
        <w:t xml:space="preserve"> </w:t>
      </w:r>
      <w:r>
        <w:t>aus der Auswahlliste</w:t>
      </w:r>
      <w:r w:rsidR="007A02BD">
        <w:t>,</w:t>
      </w:r>
      <w:r>
        <w:t xml:space="preserve"> den Eintrag </w:t>
      </w:r>
      <w:r w:rsidRPr="003343E7">
        <w:rPr>
          <w:rStyle w:val="LDMeneintrag"/>
        </w:rPr>
        <w:t>Beiblatt Kompetenzen Deutsch</w:t>
      </w:r>
      <w:r>
        <w:t>.</w:t>
      </w:r>
    </w:p>
    <w:p w14:paraId="7BD99B50" w14:textId="4863CEDA" w:rsidR="003343E7" w:rsidRDefault="003343E7" w:rsidP="003343E7">
      <w:pPr>
        <w:pStyle w:val="LDHandlungsschritt"/>
      </w:pPr>
      <w:r>
        <w:t xml:space="preserve">Befüllen Sie das Feld </w:t>
      </w:r>
      <w:r w:rsidRPr="003343E7">
        <w:rPr>
          <w:rStyle w:val="LDProgrammelement"/>
        </w:rPr>
        <w:t>Ausgabe Dat.</w:t>
      </w:r>
      <w:r w:rsidR="003B3D7E">
        <w:rPr>
          <w:rStyle w:val="LDProgrammelement"/>
        </w:rPr>
        <w:t>*</w:t>
      </w:r>
      <w:r>
        <w:t xml:space="preserve"> mit dem Datum der Zeugnisausgabe.</w:t>
      </w:r>
    </w:p>
    <w:p w14:paraId="3A3D4A96" w14:textId="77777777" w:rsidR="003343E7" w:rsidRDefault="003343E7" w:rsidP="003343E7">
      <w:pPr>
        <w:pStyle w:val="LDTextinhalteingerckt"/>
        <w:keepNext/>
      </w:pPr>
      <w:r>
        <w:rPr>
          <w:noProof/>
          <w:lang w:eastAsia="de-DE"/>
        </w:rPr>
        <w:drawing>
          <wp:inline distT="0" distB="0" distL="0" distR="0" wp14:anchorId="461BFD6A" wp14:editId="602F86C5">
            <wp:extent cx="5580946" cy="2021891"/>
            <wp:effectExtent l="19050" t="19050" r="20320" b="16510"/>
            <wp:docPr id="20" name="Grafik 20" descr="Das Bildschirmfoto zeigt das Fenster Zeugnis bearbeiten an. Im Feld 2. Zeugnis ist die Auswahl Beiblatt Kompetenzen Deutsch hinterlegt. Im Feld Ausgabe Dat. wurde ein Datum eingetragen und bei der Zeugnisnummer wird eine Eins dargestellt."/>
            <wp:cNvGraphicFramePr/>
            <a:graphic xmlns:a="http://schemas.openxmlformats.org/drawingml/2006/main">
              <a:graphicData uri="http://schemas.openxmlformats.org/drawingml/2006/picture">
                <pic:pic xmlns:pic="http://schemas.openxmlformats.org/drawingml/2006/picture">
                  <pic:nvPicPr>
                    <pic:cNvPr id="20" name="Grafik 20" descr="Das Bildschirmfoto zeigt das Fenster Zeugnis bearbeiten an. Im Feld 2. Zeugnis ist die Auswahl Beiblatt Kompetenzen Deutsch hinterlegt. Im Feld Ausgabe Dat. wurde ein Datum eingetragen und bei der Zeugnisnummer wird eine Eins dargestellt."/>
                    <pic:cNvPicPr/>
                  </pic:nvPicPr>
                  <pic:blipFill rotWithShape="1">
                    <a:blip r:embed="rId30"/>
                    <a:srcRect b="51219"/>
                    <a:stretch/>
                  </pic:blipFill>
                  <pic:spPr bwMode="auto">
                    <a:xfrm>
                      <a:off x="0" y="0"/>
                      <a:ext cx="5593369" cy="2026392"/>
                    </a:xfrm>
                    <a:prstGeom prst="rect">
                      <a:avLst/>
                    </a:prstGeom>
                    <a:ln w="9525" cap="flat" cmpd="sng" algn="ctr">
                      <a:solidFill>
                        <a:srgbClr val="4F81BD"/>
                      </a:solidFill>
                      <a:prstDash val="solid"/>
                      <a:round/>
                      <a:headEnd type="none" w="med" len="med"/>
                      <a:tailEnd type="none" w="med" len="med"/>
                    </a:ln>
                    <a:extLst>
                      <a:ext uri="{53640926-AAD7-44D8-BBD7-CCE9431645EC}">
                        <a14:shadowObscured xmlns:a14="http://schemas.microsoft.com/office/drawing/2010/main"/>
                      </a:ext>
                    </a:extLst>
                  </pic:spPr>
                </pic:pic>
              </a:graphicData>
            </a:graphic>
          </wp:inline>
        </w:drawing>
      </w:r>
    </w:p>
    <w:p w14:paraId="6B36BED4" w14:textId="1A3B6941" w:rsidR="003343E7" w:rsidRDefault="003343E7" w:rsidP="003343E7">
      <w:pPr>
        <w:pStyle w:val="LDBildunterschrift"/>
      </w:pPr>
      <w:bookmarkStart w:id="34" w:name="_Toc190177154"/>
      <w:r>
        <w:t xml:space="preserve">Abb. </w:t>
      </w:r>
      <w:r w:rsidR="00B003E9">
        <w:fldChar w:fldCharType="begin"/>
      </w:r>
      <w:r w:rsidR="00B003E9">
        <w:instrText xml:space="preserve"> SEQ Abb. \* ARABIC </w:instrText>
      </w:r>
      <w:r w:rsidR="00B003E9">
        <w:fldChar w:fldCharType="separate"/>
      </w:r>
      <w:r w:rsidR="002C4FFB">
        <w:rPr>
          <w:noProof/>
        </w:rPr>
        <w:t>7</w:t>
      </w:r>
      <w:r w:rsidR="00B003E9">
        <w:rPr>
          <w:noProof/>
        </w:rPr>
        <w:fldChar w:fldCharType="end"/>
      </w:r>
      <w:r>
        <w:t xml:space="preserve"> </w:t>
      </w:r>
      <w:r w:rsidR="00EE0ABF">
        <w:t xml:space="preserve">Register </w:t>
      </w:r>
      <w:r>
        <w:t>Zeugnis erstellen</w:t>
      </w:r>
      <w:r w:rsidR="00EE0ABF">
        <w:t>:</w:t>
      </w:r>
      <w:r>
        <w:t xml:space="preserve"> Auswahl Zeugnisart und Ausgabedatum</w:t>
      </w:r>
      <w:bookmarkEnd w:id="34"/>
    </w:p>
    <w:tbl>
      <w:tblPr>
        <w:tblW w:w="8505" w:type="dxa"/>
        <w:tblInd w:w="709" w:type="dxa"/>
        <w:tblBorders>
          <w:top w:val="single" w:sz="4" w:space="0" w:color="BFBFBF" w:themeColor="background1" w:themeShade="BF"/>
          <w:bottom w:val="single" w:sz="4" w:space="0" w:color="BFBFBF" w:themeColor="background1" w:themeShade="BF"/>
          <w:insideH w:val="single" w:sz="4" w:space="0" w:color="BFBFBF" w:themeColor="background1" w:themeShade="BF"/>
          <w:insideV w:val="single" w:sz="4" w:space="0" w:color="BFBFBF" w:themeColor="background1" w:themeShade="BF"/>
        </w:tblBorders>
        <w:tblLayout w:type="fixed"/>
        <w:tblLook w:val="04A0" w:firstRow="1" w:lastRow="0" w:firstColumn="1" w:lastColumn="0" w:noHBand="0" w:noVBand="1"/>
      </w:tblPr>
      <w:tblGrid>
        <w:gridCol w:w="709"/>
        <w:gridCol w:w="7796"/>
      </w:tblGrid>
      <w:tr w:rsidR="006F4647" w14:paraId="0EFBE28E" w14:textId="77777777" w:rsidTr="009C2ACD">
        <w:trPr>
          <w:cantSplit/>
          <w:trHeight w:val="284"/>
        </w:trPr>
        <w:tc>
          <w:tcPr>
            <w:tcW w:w="709" w:type="dxa"/>
          </w:tcPr>
          <w:p w14:paraId="5813A45E" w14:textId="77777777" w:rsidR="006F4647" w:rsidRPr="009B0AA3" w:rsidRDefault="006F4647" w:rsidP="009C2ACD">
            <w:pPr>
              <w:pStyle w:val="LDTextinhalt"/>
            </w:pPr>
            <w:r>
              <w:rPr>
                <w:noProof/>
                <w:lang w:eastAsia="de-DE"/>
              </w:rPr>
              <w:drawing>
                <wp:inline distT="0" distB="0" distL="0" distR="0" wp14:anchorId="702F283E" wp14:editId="5C27B760">
                  <wp:extent cx="288000" cy="288000"/>
                  <wp:effectExtent l="0" t="0" r="0" b="0"/>
                  <wp:docPr id="21" name="Grafik 151" descr="Symbol Info zur Programmbedien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 name="Grafik 151" descr="Symbol Info zur Programmbedienung"/>
                          <pic:cNvPicPr>
                            <a:picLocks noChangeAspect="1"/>
                          </pic:cNvPicPr>
                        </pic:nvPicPr>
                        <pic:blipFill>
                          <a:blip r:embed="rId15" cstate="print">
                            <a:extLst>
                              <a:ext uri="{28A0092B-C50C-407E-A947-70E740481C1C}">
                                <a14:useLocalDpi xmlns:a14="http://schemas.microsoft.com/office/drawing/2010/main" val="0"/>
                              </a:ext>
                            </a:extLst>
                          </a:blip>
                          <a:stretch>
                            <a:fillRect/>
                          </a:stretch>
                        </pic:blipFill>
                        <pic:spPr>
                          <a:xfrm>
                            <a:off x="0" y="0"/>
                            <a:ext cx="288000" cy="288000"/>
                          </a:xfrm>
                          <a:prstGeom prst="rect">
                            <a:avLst/>
                          </a:prstGeom>
                        </pic:spPr>
                      </pic:pic>
                    </a:graphicData>
                  </a:graphic>
                </wp:inline>
              </w:drawing>
            </w:r>
          </w:p>
        </w:tc>
        <w:tc>
          <w:tcPr>
            <w:tcW w:w="7796" w:type="dxa"/>
            <w:vAlign w:val="center"/>
          </w:tcPr>
          <w:p w14:paraId="04958A23" w14:textId="77777777" w:rsidR="006F4647" w:rsidRPr="00F000FA" w:rsidRDefault="006F4647" w:rsidP="009C2ACD">
            <w:pPr>
              <w:rPr>
                <w:rStyle w:val="LDHinweis"/>
              </w:rPr>
            </w:pPr>
            <w:r w:rsidRPr="00F000FA">
              <w:rPr>
                <w:rStyle w:val="LDHinweis"/>
              </w:rPr>
              <w:t>Hinweis</w:t>
            </w:r>
          </w:p>
          <w:p w14:paraId="77E107F9" w14:textId="0D58259C" w:rsidR="006F4647" w:rsidRPr="005B257B" w:rsidRDefault="006F4647" w:rsidP="009C2ACD">
            <w:pPr>
              <w:pStyle w:val="LDTextinhalt"/>
            </w:pPr>
            <w:r>
              <w:t xml:space="preserve">Bei Auswahl des Beiblatts erscheint </w:t>
            </w:r>
            <w:r w:rsidR="00E6276B">
              <w:t xml:space="preserve">ganz rechts </w:t>
            </w:r>
            <w:r>
              <w:t xml:space="preserve">ein neues Feld </w:t>
            </w:r>
            <w:r w:rsidRPr="006F4647">
              <w:rPr>
                <w:rStyle w:val="LDProgrammelement"/>
              </w:rPr>
              <w:t>Zeungnisnr</w:t>
            </w:r>
            <w:r>
              <w:t xml:space="preserve">. Dieses Feld ist automatisiert mit dem Eintrag 1 befüllt. </w:t>
            </w:r>
            <w:r w:rsidR="00E512DE">
              <w:t>L</w:t>
            </w:r>
            <w:r>
              <w:t>assen</w:t>
            </w:r>
            <w:r w:rsidR="00E6276B">
              <w:t xml:space="preserve"> Sie diesen Eintrag unverändert, wenn Sie das erste Beiblatt des Halbjahres generieren möchten</w:t>
            </w:r>
            <w:r w:rsidR="00E512DE">
              <w:t xml:space="preserve">. Handelt es sich um ein anderes Jahr, </w:t>
            </w:r>
            <w:r w:rsidR="00E6276B">
              <w:t xml:space="preserve">wählen </w:t>
            </w:r>
            <w:r w:rsidR="00E512DE">
              <w:t xml:space="preserve">Sie </w:t>
            </w:r>
            <w:r w:rsidR="00E6276B">
              <w:t xml:space="preserve">eine andere </w:t>
            </w:r>
            <w:r w:rsidR="00683029">
              <w:t xml:space="preserve">passende </w:t>
            </w:r>
            <w:r w:rsidR="00E6276B">
              <w:t>Nummer.</w:t>
            </w:r>
          </w:p>
        </w:tc>
      </w:tr>
    </w:tbl>
    <w:p w14:paraId="623AF6DC" w14:textId="77777777" w:rsidR="003343E7" w:rsidRPr="003343E7" w:rsidRDefault="003343E7" w:rsidP="003343E7"/>
    <w:p w14:paraId="0BF1A2EC" w14:textId="77F0D818" w:rsidR="006F4647" w:rsidRDefault="006F4647" w:rsidP="006F4647">
      <w:pPr>
        <w:pStyle w:val="LDHandlungsschritt"/>
      </w:pPr>
      <w:r>
        <w:lastRenderedPageBreak/>
        <w:t xml:space="preserve">Klicken Sie auf </w:t>
      </w:r>
      <w:r w:rsidR="00E6276B">
        <w:rPr>
          <w:noProof/>
        </w:rPr>
        <w:drawing>
          <wp:inline distT="0" distB="0" distL="0" distR="0" wp14:anchorId="082DB835" wp14:editId="5D007409">
            <wp:extent cx="936000" cy="144000"/>
            <wp:effectExtent l="0" t="0" r="0" b="8890"/>
            <wp:docPr id="38" name="Grafik 37" descr="Schaltfläche Übernehmen von Daten aus Dialogfenster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Grafik 37" descr="Schaltfläche Übernehmen von Daten aus Dialogfenstern"/>
                    <pic:cNvPicPr>
                      <a:picLocks noChangeAspect="1"/>
                    </pic:cNvPicPr>
                  </pic:nvPicPr>
                  <pic:blipFill rotWithShape="1">
                    <a:blip r:embed="rId31"/>
                    <a:srcRect l="58593" t="24795" r="1526" b="35211"/>
                    <a:stretch/>
                  </pic:blipFill>
                  <pic:spPr>
                    <a:xfrm>
                      <a:off x="0" y="0"/>
                      <a:ext cx="936000" cy="144000"/>
                    </a:xfrm>
                    <a:prstGeom prst="rect">
                      <a:avLst/>
                    </a:prstGeom>
                  </pic:spPr>
                </pic:pic>
              </a:graphicData>
            </a:graphic>
          </wp:inline>
        </w:drawing>
      </w:r>
      <w:r w:rsidR="00E6276B">
        <w:t xml:space="preserve"> </w:t>
      </w:r>
      <w:r>
        <w:t>und</w:t>
      </w:r>
      <w:r w:rsidR="00E6276B">
        <w:t xml:space="preserve"> </w:t>
      </w:r>
      <w:r w:rsidR="00E6276B">
        <w:rPr>
          <w:noProof/>
        </w:rPr>
        <w:drawing>
          <wp:inline distT="0" distB="0" distL="0" distR="0" wp14:anchorId="1D8E0FA5" wp14:editId="6DFB00DC">
            <wp:extent cx="777600" cy="144000"/>
            <wp:effectExtent l="0" t="0" r="3810" b="8890"/>
            <wp:docPr id="36" name="Grafik 35" descr="Schaltfläche Speicher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Grafik 35" descr="Schaltfläche Speichern"/>
                    <pic:cNvPicPr>
                      <a:picLocks noChangeAspect="1"/>
                    </pic:cNvPicPr>
                  </pic:nvPicPr>
                  <pic:blipFill rotWithShape="1">
                    <a:blip r:embed="rId32"/>
                    <a:srcRect l="1764" t="6817" r="3090" b="25011"/>
                    <a:stretch/>
                  </pic:blipFill>
                  <pic:spPr>
                    <a:xfrm>
                      <a:off x="0" y="0"/>
                      <a:ext cx="777600" cy="144000"/>
                    </a:xfrm>
                    <a:prstGeom prst="rect">
                      <a:avLst/>
                    </a:prstGeom>
                  </pic:spPr>
                </pic:pic>
              </a:graphicData>
            </a:graphic>
          </wp:inline>
        </w:drawing>
      </w:r>
      <w:r>
        <w:t>.</w:t>
      </w:r>
    </w:p>
    <w:p w14:paraId="30C0AA25" w14:textId="6DD6773B" w:rsidR="003343E7" w:rsidRDefault="006F4647" w:rsidP="006F4647">
      <w:pPr>
        <w:pStyle w:val="LDHandlungsschritt"/>
      </w:pPr>
      <w:r>
        <w:t>Generieren und rufen Sie das Beiblatt ab</w:t>
      </w:r>
      <w:r w:rsidR="00E512DE">
        <w:t>,</w:t>
      </w:r>
      <w:r>
        <w:t xml:space="preserve"> wie in der Anleitung </w:t>
      </w:r>
      <w:hyperlink r:id="rId33" w:history="1">
        <w:r w:rsidR="008603BB" w:rsidRPr="00EE0ABF">
          <w:rPr>
            <w:rStyle w:val="LDLink"/>
          </w:rPr>
          <w:t>Zeugnisse erstellen in der LUSD</w:t>
        </w:r>
      </w:hyperlink>
      <w:r w:rsidR="008603BB" w:rsidRPr="00EE0ABF">
        <w:rPr>
          <w:rStyle w:val="LDLink"/>
        </w:rPr>
        <w:t xml:space="preserve"> </w:t>
      </w:r>
      <w:r>
        <w:t xml:space="preserve">beschrieben. </w:t>
      </w:r>
    </w:p>
    <w:p w14:paraId="7E6F7BB9" w14:textId="41E19DD9" w:rsidR="006F4647" w:rsidRDefault="006F4647" w:rsidP="001645C0">
      <w:pPr>
        <w:pStyle w:val="LDTextinhaltweitereingerckt"/>
      </w:pPr>
      <w:r>
        <w:t>Sie erhalten folgendes PDF-Do</w:t>
      </w:r>
      <w:r w:rsidR="00456BFA">
        <w:t>kument</w:t>
      </w:r>
      <w:r w:rsidR="00E512DE">
        <w:t>:</w:t>
      </w:r>
    </w:p>
    <w:bookmarkEnd w:id="24"/>
    <w:p w14:paraId="0E35F002" w14:textId="77777777" w:rsidR="006F4647" w:rsidRDefault="006F4647" w:rsidP="006F4647">
      <w:pPr>
        <w:pStyle w:val="LDTextinhalteingerckt"/>
      </w:pPr>
      <w:r>
        <w:rPr>
          <w:noProof/>
          <w:lang w:eastAsia="de-DE"/>
        </w:rPr>
        <w:drawing>
          <wp:inline distT="0" distB="0" distL="0" distR="0" wp14:anchorId="1E33BF3A" wp14:editId="715F6B8A">
            <wp:extent cx="5326612" cy="7940205"/>
            <wp:effectExtent l="19050" t="19050" r="26670" b="22860"/>
            <wp:docPr id="22" name="Grafik 22" descr="Das Bildschirmfoto zeigt ein Beispiel des Beiblatts der Kompetenzen im Fach Deutsch mit den entsprechenden Kompetenzen und ihren Bewertungen."/>
            <wp:cNvGraphicFramePr/>
            <a:graphic xmlns:a="http://schemas.openxmlformats.org/drawingml/2006/main">
              <a:graphicData uri="http://schemas.openxmlformats.org/drawingml/2006/picture">
                <pic:pic xmlns:pic="http://schemas.openxmlformats.org/drawingml/2006/picture">
                  <pic:nvPicPr>
                    <pic:cNvPr id="22" name="Grafik 22" descr="Das Bildschirmfoto zeigt ein Beispiel des Beiblatts der Kompetenzen im Fach Deutsch mit den entsprechenden Kompetenzen und ihren Bewertungen."/>
                    <pic:cNvPicPr/>
                  </pic:nvPicPr>
                  <pic:blipFill>
                    <a:blip r:embed="rId34"/>
                    <a:stretch>
                      <a:fillRect/>
                    </a:stretch>
                  </pic:blipFill>
                  <pic:spPr>
                    <a:xfrm>
                      <a:off x="0" y="0"/>
                      <a:ext cx="5391009" cy="8036199"/>
                    </a:xfrm>
                    <a:prstGeom prst="rect">
                      <a:avLst/>
                    </a:prstGeom>
                    <a:ln>
                      <a:solidFill>
                        <a:schemeClr val="accent1"/>
                      </a:solidFill>
                    </a:ln>
                  </pic:spPr>
                </pic:pic>
              </a:graphicData>
            </a:graphic>
          </wp:inline>
        </w:drawing>
      </w:r>
    </w:p>
    <w:p w14:paraId="5884506A" w14:textId="2917E0CB" w:rsidR="006F4647" w:rsidRDefault="006F4647" w:rsidP="006F4647">
      <w:pPr>
        <w:pStyle w:val="LDBildunterschrift"/>
      </w:pPr>
      <w:bookmarkStart w:id="35" w:name="_Toc190177155"/>
      <w:r>
        <w:t xml:space="preserve">Abb. </w:t>
      </w:r>
      <w:r w:rsidR="00B003E9">
        <w:fldChar w:fldCharType="begin"/>
      </w:r>
      <w:r w:rsidR="00B003E9">
        <w:instrText xml:space="preserve"> SEQ Abb. \* ARABIC </w:instrText>
      </w:r>
      <w:r w:rsidR="00B003E9">
        <w:fldChar w:fldCharType="separate"/>
      </w:r>
      <w:r w:rsidR="002C4FFB">
        <w:rPr>
          <w:noProof/>
        </w:rPr>
        <w:t>8</w:t>
      </w:r>
      <w:r w:rsidR="00B003E9">
        <w:rPr>
          <w:noProof/>
        </w:rPr>
        <w:fldChar w:fldCharType="end"/>
      </w:r>
      <w:r>
        <w:t xml:space="preserve"> Beiblatt der Kompetenzen im Fach Deutsch</w:t>
      </w:r>
      <w:r w:rsidR="00683029">
        <w:t xml:space="preserve">: Beispiel </w:t>
      </w:r>
      <w:r w:rsidR="00433390">
        <w:t>PDF-Dokument</w:t>
      </w:r>
      <w:bookmarkEnd w:id="35"/>
    </w:p>
    <w:p w14:paraId="67414F78" w14:textId="3F66C1BA" w:rsidR="006F0B0E" w:rsidRDefault="006F0B0E" w:rsidP="00456BFA">
      <w:pPr>
        <w:pStyle w:val="berschrift5"/>
      </w:pPr>
      <w:r>
        <w:lastRenderedPageBreak/>
        <w:t>Variante mit einer zusätzlichen Bemerk</w:t>
      </w:r>
      <w:r w:rsidR="00456BFA">
        <w:t>ung und einer Kompetenz weniger</w:t>
      </w:r>
    </w:p>
    <w:p w14:paraId="3590827C" w14:textId="77777777" w:rsidR="006F0B0E" w:rsidRDefault="006F0B0E" w:rsidP="006F0B0E">
      <w:pPr>
        <w:pStyle w:val="LDTextinhalteingerckt"/>
        <w:keepNext/>
      </w:pPr>
      <w:r>
        <w:rPr>
          <w:noProof/>
          <w:lang w:eastAsia="de-DE"/>
        </w:rPr>
        <w:drawing>
          <wp:inline distT="0" distB="0" distL="0" distR="0" wp14:anchorId="564AC7EC" wp14:editId="2348851F">
            <wp:extent cx="5400000" cy="8010000"/>
            <wp:effectExtent l="19050" t="19050" r="10795" b="10160"/>
            <wp:docPr id="23" name="Grafik 23" descr="Das Bildschirmfoto zeigt ein Beispiel des Beiblatts der Kompetenzen im Fach Deutsch mit den entsprechenden Kompetenzen und ihren Bewertungen. In diesem Beispiel werden noch zusätzliche Bemerkungen dargestellt."/>
            <wp:cNvGraphicFramePr/>
            <a:graphic xmlns:a="http://schemas.openxmlformats.org/drawingml/2006/main">
              <a:graphicData uri="http://schemas.openxmlformats.org/drawingml/2006/picture">
                <pic:pic xmlns:pic="http://schemas.openxmlformats.org/drawingml/2006/picture">
                  <pic:nvPicPr>
                    <pic:cNvPr id="23" name="Grafik 23" descr="Das Bildschirmfoto zeigt ein Beispiel des Beiblatts der Kompetenzen im Fach Deutsch mit den entsprechenden Kompetenzen und ihren Bewertungen. In diesem Beispiel werden noch zusätzliche Bemerkungen dargestellt."/>
                    <pic:cNvPicPr/>
                  </pic:nvPicPr>
                  <pic:blipFill>
                    <a:blip r:embed="rId35"/>
                    <a:stretch>
                      <a:fillRect/>
                    </a:stretch>
                  </pic:blipFill>
                  <pic:spPr>
                    <a:xfrm>
                      <a:off x="0" y="0"/>
                      <a:ext cx="5400000" cy="8010000"/>
                    </a:xfrm>
                    <a:prstGeom prst="rect">
                      <a:avLst/>
                    </a:prstGeom>
                    <a:ln>
                      <a:solidFill>
                        <a:schemeClr val="accent1"/>
                      </a:solidFill>
                    </a:ln>
                  </pic:spPr>
                </pic:pic>
              </a:graphicData>
            </a:graphic>
          </wp:inline>
        </w:drawing>
      </w:r>
    </w:p>
    <w:p w14:paraId="0B72D0BA" w14:textId="70D99C8E" w:rsidR="006F0B0E" w:rsidRDefault="006F0B0E" w:rsidP="006F0B0E">
      <w:pPr>
        <w:pStyle w:val="LDBildunterschrift"/>
      </w:pPr>
      <w:bookmarkStart w:id="36" w:name="_Toc190177156"/>
      <w:r>
        <w:t xml:space="preserve">Abb. </w:t>
      </w:r>
      <w:r w:rsidR="00B003E9">
        <w:fldChar w:fldCharType="begin"/>
      </w:r>
      <w:r w:rsidR="00B003E9">
        <w:instrText xml:space="preserve"> SEQ Abb. \* ARABIC </w:instrText>
      </w:r>
      <w:r w:rsidR="00B003E9">
        <w:fldChar w:fldCharType="separate"/>
      </w:r>
      <w:r w:rsidR="002C4FFB">
        <w:rPr>
          <w:noProof/>
        </w:rPr>
        <w:t>9</w:t>
      </w:r>
      <w:r w:rsidR="00B003E9">
        <w:rPr>
          <w:noProof/>
        </w:rPr>
        <w:fldChar w:fldCharType="end"/>
      </w:r>
      <w:r>
        <w:t xml:space="preserve"> Beiblatt der Kompetenzen im Fach Deutsch</w:t>
      </w:r>
      <w:r w:rsidR="00683029">
        <w:t xml:space="preserve">: Beispiel </w:t>
      </w:r>
      <w:r w:rsidR="00433390">
        <w:t xml:space="preserve">PDF-Dokument </w:t>
      </w:r>
      <w:r w:rsidR="00683029">
        <w:t>V</w:t>
      </w:r>
      <w:r>
        <w:t>ariante</w:t>
      </w:r>
      <w:r w:rsidR="00683029">
        <w:t xml:space="preserve"> mit Bemerkung</w:t>
      </w:r>
      <w:bookmarkEnd w:id="36"/>
    </w:p>
    <w:p w14:paraId="4087BBB6" w14:textId="77777777" w:rsidR="00A25B79" w:rsidRPr="00A25B79" w:rsidRDefault="00A25B79" w:rsidP="00456BFA">
      <w:pPr>
        <w:pStyle w:val="LDTextinhalteingerckt"/>
        <w:ind w:left="0"/>
      </w:pPr>
    </w:p>
    <w:bookmarkEnd w:id="7"/>
    <w:bookmarkEnd w:id="6"/>
    <w:sectPr w:rsidR="00A25B79" w:rsidRPr="00A25B79" w:rsidSect="00A838A8">
      <w:footerReference w:type="first" r:id="rId36"/>
      <w:pgSz w:w="11906" w:h="16838"/>
      <w:pgMar w:top="1134" w:right="1134" w:bottom="567" w:left="1134" w:header="425" w:footer="57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19A4C36" w14:textId="77777777" w:rsidR="00E633D7" w:rsidRDefault="00E633D7" w:rsidP="008A11B2">
      <w:r>
        <w:separator/>
      </w:r>
    </w:p>
  </w:endnote>
  <w:endnote w:type="continuationSeparator" w:id="0">
    <w:p w14:paraId="4F6DDFE8" w14:textId="77777777" w:rsidR="00E633D7" w:rsidRDefault="00E633D7" w:rsidP="008A11B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5439437" w14:textId="1BD9F207" w:rsidR="00E633D7" w:rsidRDefault="00653F22">
    <w:r>
      <w:fldChar w:fldCharType="begin"/>
    </w:r>
    <w:r>
      <w:instrText xml:space="preserve"> STYLEREF  "Übertitel / IT-Verfahren"  \* MERGEFORMAT </w:instrText>
    </w:r>
    <w:r>
      <w:rPr>
        <w:noProof/>
      </w:rPr>
      <w:fldChar w:fldCharType="end"/>
    </w:r>
    <w:r w:rsidR="00E633D7">
      <w:t xml:space="preserve"> | </w:t>
    </w:r>
    <w:fldSimple w:instr=" STYLEREF  &quot;Titel des Dokuments&quot;  \* MERGEFORMAT ">
      <w:r w:rsidR="002C4FFB">
        <w:rPr>
          <w:noProof/>
        </w:rPr>
        <w:t>Beiblatt der Kompetenzen im Fach Deutsch</w:t>
      </w:r>
    </w:fldSimple>
    <w:r w:rsidR="00E633D7">
      <w:t xml:space="preserve"> | </w:t>
    </w:r>
    <w:fldSimple w:instr=" STYLEREF  Versionsnummer  \* MERGEFORMAT ">
      <w:r w:rsidR="002C4FFB">
        <w:rPr>
          <w:noProof/>
        </w:rPr>
        <w:t>Version: 2.0</w:t>
      </w:r>
    </w:fldSimple>
    <w:r w:rsidR="00E633D7">
      <w:t xml:space="preserve"> | </w:t>
    </w:r>
    <w:r w:rsidR="00E633D7">
      <w:fldChar w:fldCharType="begin"/>
    </w:r>
    <w:r w:rsidR="00E633D7">
      <w:instrText xml:space="preserve"> TIME \@ "dd.MM.yyyy" </w:instrText>
    </w:r>
    <w:r w:rsidR="00E633D7">
      <w:fldChar w:fldCharType="separate"/>
    </w:r>
    <w:r w:rsidR="00B003E9">
      <w:rPr>
        <w:noProof/>
      </w:rPr>
      <w:t>11.02.2025</w:t>
    </w:r>
    <w:r w:rsidR="00E633D7">
      <w:fldChar w:fldCharType="end"/>
    </w:r>
    <w:r w:rsidR="00E633D7">
      <w:tab/>
    </w:r>
    <w:r w:rsidR="00E633D7">
      <w:fldChar w:fldCharType="begin"/>
    </w:r>
    <w:r w:rsidR="00E633D7">
      <w:instrText>PAGE   \* MERGEFORMAT</w:instrText>
    </w:r>
    <w:r w:rsidR="00E633D7">
      <w:fldChar w:fldCharType="separate"/>
    </w:r>
    <w:r w:rsidR="00074EF9">
      <w:rPr>
        <w:noProof/>
      </w:rPr>
      <w:t>2</w:t>
    </w:r>
    <w:r w:rsidR="00E633D7">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08DF2C6" w14:textId="4D1A85BE" w:rsidR="00E633D7" w:rsidRPr="00315098" w:rsidRDefault="00315098" w:rsidP="00315098">
    <w:pPr>
      <w:pStyle w:val="LDFuzeile"/>
    </w:pPr>
    <w:r>
      <w:t xml:space="preserve">HMKB | </w:t>
    </w:r>
    <w:r w:rsidR="00B003E9">
      <w:fldChar w:fldCharType="begin"/>
    </w:r>
    <w:r w:rsidR="00B003E9">
      <w:instrText xml:space="preserve"> STYLEREF  "Übertitel / IT-Verfahren"  \* MERGEFORMAT </w:instrText>
    </w:r>
    <w:r w:rsidR="00B003E9">
      <w:fldChar w:fldCharType="separate"/>
    </w:r>
    <w:r w:rsidR="00B003E9">
      <w:rPr>
        <w:noProof/>
      </w:rPr>
      <w:t>LUSD</w:t>
    </w:r>
    <w:r w:rsidR="00B003E9">
      <w:rPr>
        <w:noProof/>
      </w:rPr>
      <w:fldChar w:fldCharType="end"/>
    </w:r>
    <w:r>
      <w:t xml:space="preserve"> | </w:t>
    </w:r>
    <w:r w:rsidR="00B003E9">
      <w:fldChar w:fldCharType="begin"/>
    </w:r>
    <w:r w:rsidR="00B003E9">
      <w:instrText xml:space="preserve"> STYLEREF  "Titel des Dokuments"  \* MERGEFORMAT </w:instrText>
    </w:r>
    <w:r w:rsidR="00B003E9">
      <w:fldChar w:fldCharType="separate"/>
    </w:r>
    <w:r w:rsidR="00B003E9">
      <w:rPr>
        <w:noProof/>
      </w:rPr>
      <w:t>Beiblatt der Kompetenzen im Fach Deutsch erstellen</w:t>
    </w:r>
    <w:r w:rsidR="00B003E9">
      <w:rPr>
        <w:noProof/>
      </w:rPr>
      <w:fldChar w:fldCharType="end"/>
    </w:r>
    <w:r>
      <w:t xml:space="preserve"> | </w:t>
    </w:r>
    <w:r w:rsidR="00B003E9">
      <w:fldChar w:fldCharType="begin"/>
    </w:r>
    <w:r w:rsidR="00B003E9">
      <w:instrText xml:space="preserve"> STYLEREF  Versionsnummer  \* MERGEFORMAT </w:instrText>
    </w:r>
    <w:r w:rsidR="00B003E9">
      <w:fldChar w:fldCharType="separate"/>
    </w:r>
    <w:r w:rsidR="00B003E9">
      <w:rPr>
        <w:noProof/>
      </w:rPr>
      <w:t>Version: 2.0</w:t>
    </w:r>
    <w:r w:rsidR="00B003E9">
      <w:rPr>
        <w:noProof/>
      </w:rPr>
      <w:fldChar w:fldCharType="end"/>
    </w:r>
    <w:r>
      <w:t xml:space="preserve"> | </w:t>
    </w:r>
    <w:r w:rsidR="00B003E9">
      <w:fldChar w:fldCharType="begin"/>
    </w:r>
    <w:r w:rsidR="00B003E9">
      <w:instrText xml:space="preserve"> STYLEREF  "Datum Deckblatt"  \* MERG</w:instrText>
    </w:r>
    <w:r w:rsidR="00B003E9">
      <w:instrText xml:space="preserve">EFORMAT </w:instrText>
    </w:r>
    <w:r w:rsidR="00B003E9">
      <w:fldChar w:fldCharType="separate"/>
    </w:r>
    <w:r w:rsidR="00B003E9">
      <w:rPr>
        <w:noProof/>
      </w:rPr>
      <w:t>Letzter Stand: 11.02.2025</w:t>
    </w:r>
    <w:r w:rsidR="00B003E9">
      <w:rPr>
        <w:noProof/>
      </w:rPr>
      <w:fldChar w:fldCharType="end"/>
    </w:r>
    <w:r>
      <w:tab/>
    </w:r>
    <w:r>
      <w:fldChar w:fldCharType="begin"/>
    </w:r>
    <w:r>
      <w:instrText>PAGE   \* MERGEFORMAT</w:instrText>
    </w:r>
    <w:r>
      <w:fldChar w:fldCharType="separate"/>
    </w:r>
    <w:r w:rsidR="00074EF9">
      <w:rPr>
        <w:noProof/>
      </w:rPr>
      <w:t>5</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CC08C11" w14:textId="77777777" w:rsidR="00E633D7" w:rsidRPr="00526A89" w:rsidRDefault="00E633D7" w:rsidP="004A5317"/>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75ACB73" w14:textId="388EF337" w:rsidR="00E633D7" w:rsidRPr="00C1571B" w:rsidRDefault="00315098" w:rsidP="004A5317">
    <w:pPr>
      <w:pStyle w:val="LDFuzeile"/>
    </w:pPr>
    <w:r>
      <w:t>HMKB</w:t>
    </w:r>
    <w:r w:rsidR="00E633D7">
      <w:t xml:space="preserve"> | </w:t>
    </w:r>
    <w:fldSimple w:instr=" STYLEREF  &quot;Übertitel / IT-Verfahren&quot;  \* MERGEFORMAT ">
      <w:r w:rsidR="00B003E9">
        <w:rPr>
          <w:noProof/>
        </w:rPr>
        <w:t>LUSD</w:t>
      </w:r>
    </w:fldSimple>
    <w:r w:rsidR="00E633D7">
      <w:t xml:space="preserve"> | </w:t>
    </w:r>
    <w:fldSimple w:instr=" STYLEREF  &quot;Titel des Dokuments&quot;  \* MERGEFORMAT ">
      <w:r w:rsidR="00B003E9">
        <w:rPr>
          <w:noProof/>
        </w:rPr>
        <w:t>Beiblatt der Kompetenzen im Fach Deutsch erstellen</w:t>
      </w:r>
    </w:fldSimple>
    <w:r w:rsidR="00E633D7">
      <w:t xml:space="preserve"> | </w:t>
    </w:r>
    <w:fldSimple w:instr=" STYLEREF  Versionsnummer  \* MERGEFORMAT ">
      <w:r w:rsidR="00B003E9">
        <w:rPr>
          <w:noProof/>
        </w:rPr>
        <w:t>Version: 2.0</w:t>
      </w:r>
    </w:fldSimple>
    <w:r w:rsidR="00E633D7">
      <w:t xml:space="preserve"> |</w:t>
    </w:r>
    <w:r>
      <w:t xml:space="preserve"> </w:t>
    </w:r>
    <w:fldSimple w:instr=" STYLEREF  &quot;Datum Deckblatt&quot;  \* MERGEFORMAT ">
      <w:r w:rsidR="00B003E9">
        <w:rPr>
          <w:noProof/>
        </w:rPr>
        <w:t>Letzter Stand: 11.02.2025</w:t>
      </w:r>
    </w:fldSimple>
    <w:r w:rsidR="00E633D7">
      <w:tab/>
    </w:r>
    <w:r w:rsidR="00E633D7">
      <w:fldChar w:fldCharType="begin"/>
    </w:r>
    <w:r w:rsidR="00E633D7">
      <w:instrText>PAGE   \* MERGEFORMAT</w:instrText>
    </w:r>
    <w:r w:rsidR="00E633D7">
      <w:fldChar w:fldCharType="separate"/>
    </w:r>
    <w:r w:rsidR="00074EF9">
      <w:rPr>
        <w:noProof/>
      </w:rPr>
      <w:t>4</w:t>
    </w:r>
    <w:r w:rsidR="00E633D7">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1B13C44" w14:textId="77777777" w:rsidR="00E633D7" w:rsidRDefault="00E633D7" w:rsidP="008A11B2">
      <w:r>
        <w:separator/>
      </w:r>
    </w:p>
  </w:footnote>
  <w:footnote w:type="continuationSeparator" w:id="0">
    <w:p w14:paraId="48FE6E67" w14:textId="77777777" w:rsidR="00E633D7" w:rsidRDefault="00E633D7" w:rsidP="008A11B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numPicBullet w:numPicBulletId="0">
    <w:pict>
      <v:shapetype w14:anchorId="5995A06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6" type="#_x0000_t75" style="width:30pt;height:24pt" o:bullet="t">
        <v:imagedata r:id="rId1" o:title="info1"/>
      </v:shape>
    </w:pict>
  </w:numPicBullet>
  <w:numPicBullet w:numPicBulletId="1">
    <w:pict>
      <v:shape w14:anchorId="016758F8" id="_x0000_i1027" type="#_x0000_t75" style="width:44pt;height:32pt" o:bullet="t">
        <v:imagedata r:id="rId2" o:title="ausrufezeichen_klein"/>
      </v:shape>
    </w:pict>
  </w:numPicBullet>
  <w:numPicBullet w:numPicBulletId="2">
    <w:pict>
      <v:shape id="_x0000_i1028" type="#_x0000_t75" style="width:27.75pt;height:15.75pt" o:bullet="t">
        <v:imagedata r:id="rId3" o:title="Unbenannt"/>
      </v:shape>
    </w:pict>
  </w:numPicBullet>
  <w:numPicBullet w:numPicBulletId="3">
    <w:pict>
      <v:shape id="_x0000_i1029" type="#_x0000_t75" style="width:682pt;height:682pt" o:bullet="t">
        <v:imagedata r:id="rId4" o:title="task"/>
      </v:shape>
    </w:pict>
  </w:numPicBullet>
  <w:abstractNum w:abstractNumId="0" w15:restartNumberingAfterBreak="0">
    <w:nsid w:val="04740BBE"/>
    <w:multiLevelType w:val="hybridMultilevel"/>
    <w:tmpl w:val="0A861D28"/>
    <w:lvl w:ilvl="0" w:tplc="07CEE086">
      <w:start w:val="1"/>
      <w:numFmt w:val="bullet"/>
      <w:lvlText w:val=""/>
      <w:lvlJc w:val="left"/>
      <w:pPr>
        <w:ind w:left="720" w:hanging="360"/>
      </w:pPr>
      <w:rPr>
        <w:rFonts w:ascii="Wingdings" w:hAnsi="Wingdings" w:hint="default"/>
        <w:color w:val="C00000"/>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 w15:restartNumberingAfterBreak="0">
    <w:nsid w:val="06DE28AA"/>
    <w:multiLevelType w:val="multilevel"/>
    <w:tmpl w:val="E74601CE"/>
    <w:lvl w:ilvl="0">
      <w:start w:val="1"/>
      <w:numFmt w:val="decimal"/>
      <w:pStyle w:val="LDHandlungsschritt"/>
      <w:lvlText w:val="%1. "/>
      <w:lvlJc w:val="left"/>
      <w:pPr>
        <w:ind w:left="993" w:hanging="284"/>
      </w:pPr>
    </w:lvl>
    <w:lvl w:ilvl="1">
      <w:start w:val="1"/>
      <w:numFmt w:val="none"/>
      <w:lvlText w:val=""/>
      <w:lvlJc w:val="left"/>
      <w:pPr>
        <w:ind w:left="1106" w:hanging="397"/>
      </w:pPr>
    </w:lvl>
    <w:lvl w:ilvl="2">
      <w:start w:val="1"/>
      <w:numFmt w:val="none"/>
      <w:lvlText w:val=""/>
      <w:lvlJc w:val="left"/>
      <w:pPr>
        <w:ind w:left="1106" w:hanging="397"/>
      </w:pPr>
    </w:lvl>
    <w:lvl w:ilvl="3">
      <w:start w:val="1"/>
      <w:numFmt w:val="none"/>
      <w:lvlText w:val=""/>
      <w:lvlJc w:val="left"/>
      <w:pPr>
        <w:ind w:left="1106" w:hanging="397"/>
      </w:pPr>
    </w:lvl>
    <w:lvl w:ilvl="4">
      <w:start w:val="1"/>
      <w:numFmt w:val="none"/>
      <w:lvlText w:val=""/>
      <w:lvlJc w:val="left"/>
      <w:pPr>
        <w:ind w:left="1106" w:hanging="397"/>
      </w:pPr>
    </w:lvl>
    <w:lvl w:ilvl="5">
      <w:start w:val="1"/>
      <w:numFmt w:val="lowerRoman"/>
      <w:lvlText w:val="(%6)"/>
      <w:lvlJc w:val="left"/>
      <w:pPr>
        <w:ind w:left="993" w:hanging="284"/>
      </w:pPr>
    </w:lvl>
    <w:lvl w:ilvl="6">
      <w:start w:val="1"/>
      <w:numFmt w:val="decimal"/>
      <w:lvlText w:val="%7."/>
      <w:lvlJc w:val="left"/>
      <w:pPr>
        <w:ind w:left="993" w:hanging="284"/>
      </w:pPr>
    </w:lvl>
    <w:lvl w:ilvl="7">
      <w:start w:val="1"/>
      <w:numFmt w:val="lowerLetter"/>
      <w:lvlText w:val="%8."/>
      <w:lvlJc w:val="left"/>
      <w:pPr>
        <w:ind w:left="993" w:hanging="284"/>
      </w:pPr>
    </w:lvl>
    <w:lvl w:ilvl="8">
      <w:start w:val="1"/>
      <w:numFmt w:val="lowerRoman"/>
      <w:lvlText w:val="%9."/>
      <w:lvlJc w:val="left"/>
      <w:pPr>
        <w:ind w:left="993" w:hanging="284"/>
      </w:pPr>
    </w:lvl>
  </w:abstractNum>
  <w:abstractNum w:abstractNumId="2" w15:restartNumberingAfterBreak="0">
    <w:nsid w:val="0CFA1064"/>
    <w:multiLevelType w:val="multilevel"/>
    <w:tmpl w:val="C6EAA618"/>
    <w:lvl w:ilvl="0">
      <w:start w:val="1"/>
      <w:numFmt w:val="decimal"/>
      <w:pStyle w:val="berschrift2"/>
      <w:lvlText w:val="%1"/>
      <w:lvlJc w:val="left"/>
      <w:pPr>
        <w:ind w:left="360" w:hanging="360"/>
      </w:pPr>
      <w:rPr>
        <w:rFonts w:hint="default"/>
      </w:rPr>
    </w:lvl>
    <w:lvl w:ilvl="1">
      <w:start w:val="1"/>
      <w:numFmt w:val="decimal"/>
      <w:pStyle w:val="berschrift3"/>
      <w:lvlText w:val="%1.%2"/>
      <w:lvlJc w:val="left"/>
      <w:pPr>
        <w:ind w:left="576" w:hanging="576"/>
      </w:pPr>
    </w:lvl>
    <w:lvl w:ilvl="2">
      <w:start w:val="1"/>
      <w:numFmt w:val="decimal"/>
      <w:pStyle w:val="berschrift4"/>
      <w:lvlText w:val="%1.%2.%3"/>
      <w:lvlJc w:val="left"/>
      <w:pPr>
        <w:ind w:left="143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pStyle w:val="berschrift6"/>
      <w:lvlText w:val="%1.%2.%3.%4.%5.%6"/>
      <w:lvlJc w:val="left"/>
      <w:pPr>
        <w:ind w:left="1152" w:hanging="1152"/>
      </w:pPr>
    </w:lvl>
    <w:lvl w:ilvl="6">
      <w:start w:val="1"/>
      <w:numFmt w:val="decimal"/>
      <w:pStyle w:val="berschrift7"/>
      <w:lvlText w:val="%1.%2.%3.%4.%5.%6.%7"/>
      <w:lvlJc w:val="left"/>
      <w:pPr>
        <w:ind w:left="1296" w:hanging="1296"/>
      </w:pPr>
    </w:lvl>
    <w:lvl w:ilvl="7">
      <w:start w:val="1"/>
      <w:numFmt w:val="decimal"/>
      <w:pStyle w:val="berschrift8"/>
      <w:lvlText w:val="%1.%2.%3.%4.%5.%6.%7.%8"/>
      <w:lvlJc w:val="left"/>
      <w:pPr>
        <w:ind w:left="1440" w:hanging="1440"/>
      </w:pPr>
    </w:lvl>
    <w:lvl w:ilvl="8">
      <w:start w:val="1"/>
      <w:numFmt w:val="decimal"/>
      <w:pStyle w:val="berschrift9"/>
      <w:lvlText w:val="%1.%2.%3.%4.%5.%6.%7.%8.%9"/>
      <w:lvlJc w:val="left"/>
      <w:pPr>
        <w:ind w:left="1584" w:hanging="1584"/>
      </w:pPr>
    </w:lvl>
  </w:abstractNum>
  <w:abstractNum w:abstractNumId="3" w15:restartNumberingAfterBreak="0">
    <w:nsid w:val="0F381AA9"/>
    <w:multiLevelType w:val="hybridMultilevel"/>
    <w:tmpl w:val="E424F634"/>
    <w:lvl w:ilvl="0" w:tplc="BF62909C">
      <w:start w:val="1"/>
      <w:numFmt w:val="bullet"/>
      <w:lvlText w:val=""/>
      <w:lvlJc w:val="left"/>
      <w:pPr>
        <w:ind w:left="720" w:hanging="360"/>
      </w:pPr>
      <w:rPr>
        <w:rFonts w:ascii="Wingdings" w:hAnsi="Wingdings" w:hint="default"/>
        <w:color w:val="C00000"/>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4" w15:restartNumberingAfterBreak="0">
    <w:nsid w:val="15E35D8D"/>
    <w:multiLevelType w:val="multilevel"/>
    <w:tmpl w:val="80B666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6A6003B"/>
    <w:multiLevelType w:val="hybridMultilevel"/>
    <w:tmpl w:val="4E847EEA"/>
    <w:lvl w:ilvl="0" w:tplc="FE34C2A8">
      <w:start w:val="1"/>
      <w:numFmt w:val="bullet"/>
      <w:lvlText w:val=""/>
      <w:lvlJc w:val="left"/>
      <w:pPr>
        <w:ind w:left="720" w:hanging="360"/>
      </w:pPr>
      <w:rPr>
        <w:rFonts w:ascii="Wingdings" w:hAnsi="Wingdings" w:hint="default"/>
        <w:color w:val="C00000"/>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6" w15:restartNumberingAfterBreak="0">
    <w:nsid w:val="23506885"/>
    <w:multiLevelType w:val="multilevel"/>
    <w:tmpl w:val="A9E8C52E"/>
    <w:lvl w:ilvl="0">
      <w:start w:val="1"/>
      <w:numFmt w:val="decimal"/>
      <w:lvlText w:val="%1. "/>
      <w:lvlJc w:val="left"/>
      <w:pPr>
        <w:ind w:left="993" w:hanging="284"/>
      </w:pPr>
      <w:rPr>
        <w:rFonts w:hint="default"/>
      </w:rPr>
    </w:lvl>
    <w:lvl w:ilvl="1">
      <w:start w:val="1"/>
      <w:numFmt w:val="none"/>
      <w:lvlText w:val=""/>
      <w:lvlJc w:val="left"/>
      <w:pPr>
        <w:ind w:left="1106" w:hanging="397"/>
      </w:pPr>
      <w:rPr>
        <w:rFonts w:hint="default"/>
      </w:rPr>
    </w:lvl>
    <w:lvl w:ilvl="2">
      <w:start w:val="1"/>
      <w:numFmt w:val="none"/>
      <w:lvlText w:val=""/>
      <w:lvlJc w:val="left"/>
      <w:pPr>
        <w:ind w:left="1106" w:hanging="397"/>
      </w:pPr>
      <w:rPr>
        <w:rFonts w:hint="default"/>
      </w:rPr>
    </w:lvl>
    <w:lvl w:ilvl="3">
      <w:start w:val="1"/>
      <w:numFmt w:val="none"/>
      <w:lvlText w:val=""/>
      <w:lvlJc w:val="left"/>
      <w:pPr>
        <w:ind w:left="1106" w:hanging="397"/>
      </w:pPr>
      <w:rPr>
        <w:rFonts w:hint="default"/>
      </w:rPr>
    </w:lvl>
    <w:lvl w:ilvl="4">
      <w:start w:val="1"/>
      <w:numFmt w:val="none"/>
      <w:lvlText w:val=""/>
      <w:lvlJc w:val="left"/>
      <w:pPr>
        <w:ind w:left="1106" w:hanging="397"/>
      </w:pPr>
      <w:rPr>
        <w:rFonts w:hint="default"/>
      </w:rPr>
    </w:lvl>
    <w:lvl w:ilvl="5">
      <w:start w:val="1"/>
      <w:numFmt w:val="lowerRoman"/>
      <w:lvlText w:val="(%6)"/>
      <w:lvlJc w:val="left"/>
      <w:pPr>
        <w:ind w:left="993" w:hanging="284"/>
      </w:pPr>
      <w:rPr>
        <w:rFonts w:hint="default"/>
      </w:rPr>
    </w:lvl>
    <w:lvl w:ilvl="6">
      <w:start w:val="1"/>
      <w:numFmt w:val="decimal"/>
      <w:lvlText w:val="%7."/>
      <w:lvlJc w:val="left"/>
      <w:pPr>
        <w:ind w:left="993" w:hanging="284"/>
      </w:pPr>
      <w:rPr>
        <w:rFonts w:hint="default"/>
      </w:rPr>
    </w:lvl>
    <w:lvl w:ilvl="7">
      <w:start w:val="1"/>
      <w:numFmt w:val="lowerLetter"/>
      <w:lvlText w:val="%8."/>
      <w:lvlJc w:val="left"/>
      <w:pPr>
        <w:ind w:left="993" w:hanging="284"/>
      </w:pPr>
      <w:rPr>
        <w:rFonts w:hint="default"/>
      </w:rPr>
    </w:lvl>
    <w:lvl w:ilvl="8">
      <w:start w:val="1"/>
      <w:numFmt w:val="lowerRoman"/>
      <w:lvlText w:val="%9."/>
      <w:lvlJc w:val="left"/>
      <w:pPr>
        <w:ind w:left="993" w:hanging="284"/>
      </w:pPr>
      <w:rPr>
        <w:rFonts w:hint="default"/>
      </w:rPr>
    </w:lvl>
  </w:abstractNum>
  <w:abstractNum w:abstractNumId="7" w15:restartNumberingAfterBreak="0">
    <w:nsid w:val="2AEC5817"/>
    <w:multiLevelType w:val="hybridMultilevel"/>
    <w:tmpl w:val="5C92B1B0"/>
    <w:lvl w:ilvl="0" w:tplc="04070001">
      <w:start w:val="1"/>
      <w:numFmt w:val="bullet"/>
      <w:lvlText w:val=""/>
      <w:lvlJc w:val="left"/>
      <w:pPr>
        <w:ind w:left="720" w:hanging="360"/>
      </w:pPr>
      <w:rPr>
        <w:rFonts w:ascii="Symbol" w:hAnsi="Symbol" w:hint="default"/>
      </w:rPr>
    </w:lvl>
    <w:lvl w:ilvl="1" w:tplc="04070003">
      <w:start w:val="1"/>
      <w:numFmt w:val="bullet"/>
      <w:lvlText w:val="o"/>
      <w:lvlJc w:val="left"/>
      <w:pPr>
        <w:ind w:left="1440" w:hanging="360"/>
      </w:pPr>
      <w:rPr>
        <w:rFonts w:ascii="Courier New" w:hAnsi="Courier New" w:cs="Courier New" w:hint="default"/>
      </w:rPr>
    </w:lvl>
    <w:lvl w:ilvl="2" w:tplc="04070005">
      <w:start w:val="1"/>
      <w:numFmt w:val="bullet"/>
      <w:lvlText w:val=""/>
      <w:lvlJc w:val="left"/>
      <w:pPr>
        <w:ind w:left="2160" w:hanging="360"/>
      </w:pPr>
      <w:rPr>
        <w:rFonts w:ascii="Wingdings" w:hAnsi="Wingdings" w:hint="default"/>
      </w:rPr>
    </w:lvl>
    <w:lvl w:ilvl="3" w:tplc="04070001">
      <w:start w:val="1"/>
      <w:numFmt w:val="bullet"/>
      <w:lvlText w:val=""/>
      <w:lvlJc w:val="left"/>
      <w:pPr>
        <w:ind w:left="2880" w:hanging="360"/>
      </w:pPr>
      <w:rPr>
        <w:rFonts w:ascii="Symbol" w:hAnsi="Symbol" w:hint="default"/>
      </w:rPr>
    </w:lvl>
    <w:lvl w:ilvl="4" w:tplc="04070003">
      <w:start w:val="1"/>
      <w:numFmt w:val="bullet"/>
      <w:lvlText w:val="o"/>
      <w:lvlJc w:val="left"/>
      <w:pPr>
        <w:ind w:left="3600" w:hanging="360"/>
      </w:pPr>
      <w:rPr>
        <w:rFonts w:ascii="Courier New" w:hAnsi="Courier New" w:cs="Courier New" w:hint="default"/>
      </w:rPr>
    </w:lvl>
    <w:lvl w:ilvl="5" w:tplc="04070005">
      <w:start w:val="1"/>
      <w:numFmt w:val="bullet"/>
      <w:lvlText w:val=""/>
      <w:lvlJc w:val="left"/>
      <w:pPr>
        <w:ind w:left="4320" w:hanging="360"/>
      </w:pPr>
      <w:rPr>
        <w:rFonts w:ascii="Wingdings" w:hAnsi="Wingdings" w:hint="default"/>
      </w:rPr>
    </w:lvl>
    <w:lvl w:ilvl="6" w:tplc="04070001">
      <w:start w:val="1"/>
      <w:numFmt w:val="bullet"/>
      <w:lvlText w:val=""/>
      <w:lvlJc w:val="left"/>
      <w:pPr>
        <w:ind w:left="5040" w:hanging="360"/>
      </w:pPr>
      <w:rPr>
        <w:rFonts w:ascii="Symbol" w:hAnsi="Symbol" w:hint="default"/>
      </w:rPr>
    </w:lvl>
    <w:lvl w:ilvl="7" w:tplc="04070003">
      <w:start w:val="1"/>
      <w:numFmt w:val="bullet"/>
      <w:lvlText w:val="o"/>
      <w:lvlJc w:val="left"/>
      <w:pPr>
        <w:ind w:left="5760" w:hanging="360"/>
      </w:pPr>
      <w:rPr>
        <w:rFonts w:ascii="Courier New" w:hAnsi="Courier New" w:cs="Courier New" w:hint="default"/>
      </w:rPr>
    </w:lvl>
    <w:lvl w:ilvl="8" w:tplc="04070005">
      <w:start w:val="1"/>
      <w:numFmt w:val="bullet"/>
      <w:lvlText w:val=""/>
      <w:lvlJc w:val="left"/>
      <w:pPr>
        <w:ind w:left="6480" w:hanging="360"/>
      </w:pPr>
      <w:rPr>
        <w:rFonts w:ascii="Wingdings" w:hAnsi="Wingdings" w:hint="default"/>
      </w:rPr>
    </w:lvl>
  </w:abstractNum>
  <w:abstractNum w:abstractNumId="8" w15:restartNumberingAfterBreak="0">
    <w:nsid w:val="38DF0CDF"/>
    <w:multiLevelType w:val="multilevel"/>
    <w:tmpl w:val="B9FCA69A"/>
    <w:styleLink w:val="Formatvorlage1"/>
    <w:lvl w:ilvl="0">
      <w:start w:val="1"/>
      <w:numFmt w:val="decimal"/>
      <w:lvlText w:val="%1."/>
      <w:lvlJc w:val="left"/>
      <w:pPr>
        <w:ind w:left="397" w:hanging="397"/>
      </w:pPr>
      <w:rPr>
        <w:rFonts w:hint="default"/>
        <w:b w:val="0"/>
        <w:color w:val="auto"/>
      </w:rPr>
    </w:lvl>
    <w:lvl w:ilvl="1">
      <w:start w:val="1"/>
      <w:numFmt w:val="lowerLetter"/>
      <w:lvlText w:val="%2."/>
      <w:lvlJc w:val="left"/>
      <w:pPr>
        <w:ind w:left="1248" w:hanging="397"/>
      </w:pPr>
      <w:rPr>
        <w:rFonts w:hint="default"/>
      </w:rPr>
    </w:lvl>
    <w:lvl w:ilvl="2">
      <w:start w:val="1"/>
      <w:numFmt w:val="lowerRoman"/>
      <w:lvlText w:val="%3."/>
      <w:lvlJc w:val="right"/>
      <w:pPr>
        <w:ind w:left="2099" w:hanging="397"/>
      </w:pPr>
      <w:rPr>
        <w:rFonts w:hint="default"/>
      </w:rPr>
    </w:lvl>
    <w:lvl w:ilvl="3">
      <w:start w:val="1"/>
      <w:numFmt w:val="decimal"/>
      <w:lvlText w:val="%4."/>
      <w:lvlJc w:val="left"/>
      <w:pPr>
        <w:ind w:left="2950" w:hanging="397"/>
      </w:pPr>
      <w:rPr>
        <w:rFonts w:hint="default"/>
      </w:rPr>
    </w:lvl>
    <w:lvl w:ilvl="4">
      <w:start w:val="1"/>
      <w:numFmt w:val="lowerLetter"/>
      <w:lvlText w:val="%5."/>
      <w:lvlJc w:val="left"/>
      <w:pPr>
        <w:ind w:left="3801" w:hanging="397"/>
      </w:pPr>
      <w:rPr>
        <w:rFonts w:hint="default"/>
      </w:rPr>
    </w:lvl>
    <w:lvl w:ilvl="5">
      <w:start w:val="1"/>
      <w:numFmt w:val="lowerRoman"/>
      <w:lvlText w:val="%6."/>
      <w:lvlJc w:val="right"/>
      <w:pPr>
        <w:ind w:left="4652" w:hanging="397"/>
      </w:pPr>
      <w:rPr>
        <w:rFonts w:hint="default"/>
      </w:rPr>
    </w:lvl>
    <w:lvl w:ilvl="6">
      <w:start w:val="1"/>
      <w:numFmt w:val="decimal"/>
      <w:lvlText w:val="%7."/>
      <w:lvlJc w:val="left"/>
      <w:pPr>
        <w:ind w:left="5503" w:hanging="397"/>
      </w:pPr>
      <w:rPr>
        <w:rFonts w:hint="default"/>
      </w:rPr>
    </w:lvl>
    <w:lvl w:ilvl="7">
      <w:start w:val="1"/>
      <w:numFmt w:val="lowerLetter"/>
      <w:lvlText w:val="%8."/>
      <w:lvlJc w:val="left"/>
      <w:pPr>
        <w:ind w:left="6354" w:hanging="397"/>
      </w:pPr>
      <w:rPr>
        <w:rFonts w:hint="default"/>
      </w:rPr>
    </w:lvl>
    <w:lvl w:ilvl="8">
      <w:start w:val="1"/>
      <w:numFmt w:val="lowerRoman"/>
      <w:lvlText w:val="%9."/>
      <w:lvlJc w:val="right"/>
      <w:pPr>
        <w:ind w:left="7205" w:hanging="397"/>
      </w:pPr>
      <w:rPr>
        <w:rFonts w:hint="default"/>
      </w:rPr>
    </w:lvl>
  </w:abstractNum>
  <w:abstractNum w:abstractNumId="9" w15:restartNumberingAfterBreak="0">
    <w:nsid w:val="3B21170C"/>
    <w:multiLevelType w:val="hybridMultilevel"/>
    <w:tmpl w:val="07F00436"/>
    <w:lvl w:ilvl="0" w:tplc="C7DA82C8">
      <w:start w:val="1"/>
      <w:numFmt w:val="bullet"/>
      <w:lvlText w:val=""/>
      <w:lvlPicBulletId w:val="1"/>
      <w:lvlJc w:val="left"/>
      <w:pPr>
        <w:ind w:left="928" w:hanging="360"/>
      </w:pPr>
      <w:rPr>
        <w:rFonts w:ascii="Symbol" w:hAnsi="Symbol" w:hint="default"/>
        <w:color w:val="auto"/>
        <w:sz w:val="52"/>
        <w:szCs w:val="52"/>
        <w:u w:color="C00000"/>
      </w:rPr>
    </w:lvl>
    <w:lvl w:ilvl="1" w:tplc="04070003" w:tentative="1">
      <w:start w:val="1"/>
      <w:numFmt w:val="bullet"/>
      <w:lvlText w:val="o"/>
      <w:lvlJc w:val="left"/>
      <w:pPr>
        <w:ind w:left="1724" w:hanging="360"/>
      </w:pPr>
      <w:rPr>
        <w:rFonts w:ascii="Courier New" w:hAnsi="Courier New" w:cs="Courier New" w:hint="default"/>
      </w:rPr>
    </w:lvl>
    <w:lvl w:ilvl="2" w:tplc="04070005" w:tentative="1">
      <w:start w:val="1"/>
      <w:numFmt w:val="bullet"/>
      <w:lvlText w:val=""/>
      <w:lvlJc w:val="left"/>
      <w:pPr>
        <w:ind w:left="2444" w:hanging="360"/>
      </w:pPr>
      <w:rPr>
        <w:rFonts w:ascii="Wingdings" w:hAnsi="Wingdings" w:hint="default"/>
      </w:rPr>
    </w:lvl>
    <w:lvl w:ilvl="3" w:tplc="04070001" w:tentative="1">
      <w:start w:val="1"/>
      <w:numFmt w:val="bullet"/>
      <w:lvlText w:val=""/>
      <w:lvlJc w:val="left"/>
      <w:pPr>
        <w:ind w:left="3164" w:hanging="360"/>
      </w:pPr>
      <w:rPr>
        <w:rFonts w:ascii="Symbol" w:hAnsi="Symbol" w:hint="default"/>
      </w:rPr>
    </w:lvl>
    <w:lvl w:ilvl="4" w:tplc="04070003" w:tentative="1">
      <w:start w:val="1"/>
      <w:numFmt w:val="bullet"/>
      <w:lvlText w:val="o"/>
      <w:lvlJc w:val="left"/>
      <w:pPr>
        <w:ind w:left="3884" w:hanging="360"/>
      </w:pPr>
      <w:rPr>
        <w:rFonts w:ascii="Courier New" w:hAnsi="Courier New" w:cs="Courier New" w:hint="default"/>
      </w:rPr>
    </w:lvl>
    <w:lvl w:ilvl="5" w:tplc="04070005" w:tentative="1">
      <w:start w:val="1"/>
      <w:numFmt w:val="bullet"/>
      <w:lvlText w:val=""/>
      <w:lvlJc w:val="left"/>
      <w:pPr>
        <w:ind w:left="4604" w:hanging="360"/>
      </w:pPr>
      <w:rPr>
        <w:rFonts w:ascii="Wingdings" w:hAnsi="Wingdings" w:hint="default"/>
      </w:rPr>
    </w:lvl>
    <w:lvl w:ilvl="6" w:tplc="04070001" w:tentative="1">
      <w:start w:val="1"/>
      <w:numFmt w:val="bullet"/>
      <w:lvlText w:val=""/>
      <w:lvlJc w:val="left"/>
      <w:pPr>
        <w:ind w:left="5324" w:hanging="360"/>
      </w:pPr>
      <w:rPr>
        <w:rFonts w:ascii="Symbol" w:hAnsi="Symbol" w:hint="default"/>
      </w:rPr>
    </w:lvl>
    <w:lvl w:ilvl="7" w:tplc="04070003" w:tentative="1">
      <w:start w:val="1"/>
      <w:numFmt w:val="bullet"/>
      <w:lvlText w:val="o"/>
      <w:lvlJc w:val="left"/>
      <w:pPr>
        <w:ind w:left="6044" w:hanging="360"/>
      </w:pPr>
      <w:rPr>
        <w:rFonts w:ascii="Courier New" w:hAnsi="Courier New" w:cs="Courier New" w:hint="default"/>
      </w:rPr>
    </w:lvl>
    <w:lvl w:ilvl="8" w:tplc="04070005" w:tentative="1">
      <w:start w:val="1"/>
      <w:numFmt w:val="bullet"/>
      <w:lvlText w:val=""/>
      <w:lvlJc w:val="left"/>
      <w:pPr>
        <w:ind w:left="6764" w:hanging="360"/>
      </w:pPr>
      <w:rPr>
        <w:rFonts w:ascii="Wingdings" w:hAnsi="Wingdings" w:hint="default"/>
      </w:rPr>
    </w:lvl>
  </w:abstractNum>
  <w:abstractNum w:abstractNumId="10" w15:restartNumberingAfterBreak="0">
    <w:nsid w:val="3DB20356"/>
    <w:multiLevelType w:val="multilevel"/>
    <w:tmpl w:val="A9E8C52E"/>
    <w:lvl w:ilvl="0">
      <w:start w:val="1"/>
      <w:numFmt w:val="decimal"/>
      <w:lvlText w:val="%1. "/>
      <w:lvlJc w:val="left"/>
      <w:pPr>
        <w:ind w:left="993" w:hanging="284"/>
      </w:pPr>
      <w:rPr>
        <w:rFonts w:hint="default"/>
      </w:rPr>
    </w:lvl>
    <w:lvl w:ilvl="1">
      <w:start w:val="1"/>
      <w:numFmt w:val="none"/>
      <w:lvlText w:val=""/>
      <w:lvlJc w:val="left"/>
      <w:pPr>
        <w:ind w:left="1106" w:hanging="397"/>
      </w:pPr>
      <w:rPr>
        <w:rFonts w:hint="default"/>
      </w:rPr>
    </w:lvl>
    <w:lvl w:ilvl="2">
      <w:start w:val="1"/>
      <w:numFmt w:val="none"/>
      <w:lvlText w:val=""/>
      <w:lvlJc w:val="left"/>
      <w:pPr>
        <w:ind w:left="1106" w:hanging="397"/>
      </w:pPr>
      <w:rPr>
        <w:rFonts w:hint="default"/>
      </w:rPr>
    </w:lvl>
    <w:lvl w:ilvl="3">
      <w:start w:val="1"/>
      <w:numFmt w:val="none"/>
      <w:lvlText w:val=""/>
      <w:lvlJc w:val="left"/>
      <w:pPr>
        <w:ind w:left="1106" w:hanging="397"/>
      </w:pPr>
      <w:rPr>
        <w:rFonts w:hint="default"/>
      </w:rPr>
    </w:lvl>
    <w:lvl w:ilvl="4">
      <w:start w:val="1"/>
      <w:numFmt w:val="none"/>
      <w:lvlText w:val=""/>
      <w:lvlJc w:val="left"/>
      <w:pPr>
        <w:ind w:left="1106" w:hanging="397"/>
      </w:pPr>
      <w:rPr>
        <w:rFonts w:hint="default"/>
      </w:rPr>
    </w:lvl>
    <w:lvl w:ilvl="5">
      <w:start w:val="1"/>
      <w:numFmt w:val="lowerRoman"/>
      <w:lvlText w:val="(%6)"/>
      <w:lvlJc w:val="left"/>
      <w:pPr>
        <w:ind w:left="993" w:hanging="284"/>
      </w:pPr>
      <w:rPr>
        <w:rFonts w:hint="default"/>
      </w:rPr>
    </w:lvl>
    <w:lvl w:ilvl="6">
      <w:start w:val="1"/>
      <w:numFmt w:val="decimal"/>
      <w:lvlText w:val="%7."/>
      <w:lvlJc w:val="left"/>
      <w:pPr>
        <w:ind w:left="993" w:hanging="284"/>
      </w:pPr>
      <w:rPr>
        <w:rFonts w:hint="default"/>
      </w:rPr>
    </w:lvl>
    <w:lvl w:ilvl="7">
      <w:start w:val="1"/>
      <w:numFmt w:val="lowerLetter"/>
      <w:lvlText w:val="%8."/>
      <w:lvlJc w:val="left"/>
      <w:pPr>
        <w:ind w:left="993" w:hanging="284"/>
      </w:pPr>
      <w:rPr>
        <w:rFonts w:hint="default"/>
      </w:rPr>
    </w:lvl>
    <w:lvl w:ilvl="8">
      <w:start w:val="1"/>
      <w:numFmt w:val="lowerRoman"/>
      <w:lvlText w:val="%9."/>
      <w:lvlJc w:val="left"/>
      <w:pPr>
        <w:ind w:left="993" w:hanging="284"/>
      </w:pPr>
      <w:rPr>
        <w:rFonts w:hint="default"/>
      </w:rPr>
    </w:lvl>
  </w:abstractNum>
  <w:abstractNum w:abstractNumId="11" w15:restartNumberingAfterBreak="0">
    <w:nsid w:val="4106388A"/>
    <w:multiLevelType w:val="hybridMultilevel"/>
    <w:tmpl w:val="6526BBBE"/>
    <w:lvl w:ilvl="0" w:tplc="6BFC05F2">
      <w:numFmt w:val="bullet"/>
      <w:lvlText w:val="-"/>
      <w:lvlJc w:val="left"/>
      <w:pPr>
        <w:ind w:left="720" w:hanging="360"/>
      </w:pPr>
      <w:rPr>
        <w:rFonts w:ascii="Arial" w:eastAsiaTheme="minorHAnsi" w:hAnsi="Arial" w:cs="Aria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2" w15:restartNumberingAfterBreak="0">
    <w:nsid w:val="42BF54AA"/>
    <w:multiLevelType w:val="hybridMultilevel"/>
    <w:tmpl w:val="7B6C56C8"/>
    <w:lvl w:ilvl="0" w:tplc="07269494">
      <w:start w:val="1"/>
      <w:numFmt w:val="bullet"/>
      <w:lvlText w:val=""/>
      <w:lvlPicBulletId w:val="3"/>
      <w:lvlJc w:val="left"/>
      <w:pPr>
        <w:ind w:left="1571" w:hanging="360"/>
      </w:pPr>
      <w:rPr>
        <w:rFonts w:ascii="Symbol" w:hAnsi="Symbol" w:hint="default"/>
        <w:color w:val="auto"/>
        <w:sz w:val="52"/>
        <w:szCs w:val="52"/>
        <w:u w:color="C00000"/>
      </w:rPr>
    </w:lvl>
    <w:lvl w:ilvl="1" w:tplc="04070003" w:tentative="1">
      <w:start w:val="1"/>
      <w:numFmt w:val="bullet"/>
      <w:lvlText w:val="o"/>
      <w:lvlJc w:val="left"/>
      <w:pPr>
        <w:ind w:left="2291" w:hanging="360"/>
      </w:pPr>
      <w:rPr>
        <w:rFonts w:ascii="Courier New" w:hAnsi="Courier New" w:cs="Courier New" w:hint="default"/>
      </w:rPr>
    </w:lvl>
    <w:lvl w:ilvl="2" w:tplc="04070005" w:tentative="1">
      <w:start w:val="1"/>
      <w:numFmt w:val="bullet"/>
      <w:lvlText w:val=""/>
      <w:lvlJc w:val="left"/>
      <w:pPr>
        <w:ind w:left="3011" w:hanging="360"/>
      </w:pPr>
      <w:rPr>
        <w:rFonts w:ascii="Wingdings" w:hAnsi="Wingdings" w:hint="default"/>
      </w:rPr>
    </w:lvl>
    <w:lvl w:ilvl="3" w:tplc="04070001" w:tentative="1">
      <w:start w:val="1"/>
      <w:numFmt w:val="bullet"/>
      <w:lvlText w:val=""/>
      <w:lvlJc w:val="left"/>
      <w:pPr>
        <w:ind w:left="3731" w:hanging="360"/>
      </w:pPr>
      <w:rPr>
        <w:rFonts w:ascii="Symbol" w:hAnsi="Symbol" w:hint="default"/>
      </w:rPr>
    </w:lvl>
    <w:lvl w:ilvl="4" w:tplc="04070003" w:tentative="1">
      <w:start w:val="1"/>
      <w:numFmt w:val="bullet"/>
      <w:lvlText w:val="o"/>
      <w:lvlJc w:val="left"/>
      <w:pPr>
        <w:ind w:left="4451" w:hanging="360"/>
      </w:pPr>
      <w:rPr>
        <w:rFonts w:ascii="Courier New" w:hAnsi="Courier New" w:cs="Courier New" w:hint="default"/>
      </w:rPr>
    </w:lvl>
    <w:lvl w:ilvl="5" w:tplc="04070005" w:tentative="1">
      <w:start w:val="1"/>
      <w:numFmt w:val="bullet"/>
      <w:lvlText w:val=""/>
      <w:lvlJc w:val="left"/>
      <w:pPr>
        <w:ind w:left="5171" w:hanging="360"/>
      </w:pPr>
      <w:rPr>
        <w:rFonts w:ascii="Wingdings" w:hAnsi="Wingdings" w:hint="default"/>
      </w:rPr>
    </w:lvl>
    <w:lvl w:ilvl="6" w:tplc="04070001" w:tentative="1">
      <w:start w:val="1"/>
      <w:numFmt w:val="bullet"/>
      <w:lvlText w:val=""/>
      <w:lvlJc w:val="left"/>
      <w:pPr>
        <w:ind w:left="5891" w:hanging="360"/>
      </w:pPr>
      <w:rPr>
        <w:rFonts w:ascii="Symbol" w:hAnsi="Symbol" w:hint="default"/>
      </w:rPr>
    </w:lvl>
    <w:lvl w:ilvl="7" w:tplc="04070003" w:tentative="1">
      <w:start w:val="1"/>
      <w:numFmt w:val="bullet"/>
      <w:lvlText w:val="o"/>
      <w:lvlJc w:val="left"/>
      <w:pPr>
        <w:ind w:left="6611" w:hanging="360"/>
      </w:pPr>
      <w:rPr>
        <w:rFonts w:ascii="Courier New" w:hAnsi="Courier New" w:cs="Courier New" w:hint="default"/>
      </w:rPr>
    </w:lvl>
    <w:lvl w:ilvl="8" w:tplc="04070005" w:tentative="1">
      <w:start w:val="1"/>
      <w:numFmt w:val="bullet"/>
      <w:lvlText w:val=""/>
      <w:lvlJc w:val="left"/>
      <w:pPr>
        <w:ind w:left="7331" w:hanging="360"/>
      </w:pPr>
      <w:rPr>
        <w:rFonts w:ascii="Wingdings" w:hAnsi="Wingdings" w:hint="default"/>
      </w:rPr>
    </w:lvl>
  </w:abstractNum>
  <w:abstractNum w:abstractNumId="13" w15:restartNumberingAfterBreak="0">
    <w:nsid w:val="45341FD2"/>
    <w:multiLevelType w:val="hybridMultilevel"/>
    <w:tmpl w:val="31AE6558"/>
    <w:lvl w:ilvl="0" w:tplc="3C38B1E4">
      <w:start w:val="1"/>
      <w:numFmt w:val="bullet"/>
      <w:pStyle w:val="LDTIPP"/>
      <w:lvlText w:val=""/>
      <w:lvlPicBulletId w:val="2"/>
      <w:lvlJc w:val="left"/>
      <w:pPr>
        <w:ind w:left="1779" w:hanging="360"/>
      </w:pPr>
      <w:rPr>
        <w:rFonts w:ascii="Symbol" w:hAnsi="Symbol" w:hint="default"/>
        <w:color w:val="auto"/>
        <w:sz w:val="52"/>
        <w:szCs w:val="52"/>
        <w:u w:color="C00000"/>
      </w:rPr>
    </w:lvl>
    <w:lvl w:ilvl="1" w:tplc="04070003" w:tentative="1">
      <w:start w:val="1"/>
      <w:numFmt w:val="bullet"/>
      <w:lvlText w:val="o"/>
      <w:lvlJc w:val="left"/>
      <w:pPr>
        <w:ind w:left="2150" w:hanging="360"/>
      </w:pPr>
      <w:rPr>
        <w:rFonts w:ascii="Courier New" w:hAnsi="Courier New" w:cs="Courier New" w:hint="default"/>
      </w:rPr>
    </w:lvl>
    <w:lvl w:ilvl="2" w:tplc="04070005" w:tentative="1">
      <w:start w:val="1"/>
      <w:numFmt w:val="bullet"/>
      <w:lvlText w:val=""/>
      <w:lvlJc w:val="left"/>
      <w:pPr>
        <w:ind w:left="2870" w:hanging="360"/>
      </w:pPr>
      <w:rPr>
        <w:rFonts w:ascii="Wingdings" w:hAnsi="Wingdings" w:hint="default"/>
      </w:rPr>
    </w:lvl>
    <w:lvl w:ilvl="3" w:tplc="04070001" w:tentative="1">
      <w:start w:val="1"/>
      <w:numFmt w:val="bullet"/>
      <w:lvlText w:val=""/>
      <w:lvlJc w:val="left"/>
      <w:pPr>
        <w:ind w:left="3590" w:hanging="360"/>
      </w:pPr>
      <w:rPr>
        <w:rFonts w:ascii="Symbol" w:hAnsi="Symbol" w:hint="default"/>
      </w:rPr>
    </w:lvl>
    <w:lvl w:ilvl="4" w:tplc="04070003" w:tentative="1">
      <w:start w:val="1"/>
      <w:numFmt w:val="bullet"/>
      <w:lvlText w:val="o"/>
      <w:lvlJc w:val="left"/>
      <w:pPr>
        <w:ind w:left="4310" w:hanging="360"/>
      </w:pPr>
      <w:rPr>
        <w:rFonts w:ascii="Courier New" w:hAnsi="Courier New" w:cs="Courier New" w:hint="default"/>
      </w:rPr>
    </w:lvl>
    <w:lvl w:ilvl="5" w:tplc="04070005" w:tentative="1">
      <w:start w:val="1"/>
      <w:numFmt w:val="bullet"/>
      <w:lvlText w:val=""/>
      <w:lvlJc w:val="left"/>
      <w:pPr>
        <w:ind w:left="5030" w:hanging="360"/>
      </w:pPr>
      <w:rPr>
        <w:rFonts w:ascii="Wingdings" w:hAnsi="Wingdings" w:hint="default"/>
      </w:rPr>
    </w:lvl>
    <w:lvl w:ilvl="6" w:tplc="04070001" w:tentative="1">
      <w:start w:val="1"/>
      <w:numFmt w:val="bullet"/>
      <w:lvlText w:val=""/>
      <w:lvlJc w:val="left"/>
      <w:pPr>
        <w:ind w:left="5750" w:hanging="360"/>
      </w:pPr>
      <w:rPr>
        <w:rFonts w:ascii="Symbol" w:hAnsi="Symbol" w:hint="default"/>
      </w:rPr>
    </w:lvl>
    <w:lvl w:ilvl="7" w:tplc="04070003" w:tentative="1">
      <w:start w:val="1"/>
      <w:numFmt w:val="bullet"/>
      <w:lvlText w:val="o"/>
      <w:lvlJc w:val="left"/>
      <w:pPr>
        <w:ind w:left="6470" w:hanging="360"/>
      </w:pPr>
      <w:rPr>
        <w:rFonts w:ascii="Courier New" w:hAnsi="Courier New" w:cs="Courier New" w:hint="default"/>
      </w:rPr>
    </w:lvl>
    <w:lvl w:ilvl="8" w:tplc="04070005" w:tentative="1">
      <w:start w:val="1"/>
      <w:numFmt w:val="bullet"/>
      <w:lvlText w:val=""/>
      <w:lvlJc w:val="left"/>
      <w:pPr>
        <w:ind w:left="7190" w:hanging="360"/>
      </w:pPr>
      <w:rPr>
        <w:rFonts w:ascii="Wingdings" w:hAnsi="Wingdings" w:hint="default"/>
      </w:rPr>
    </w:lvl>
  </w:abstractNum>
  <w:abstractNum w:abstractNumId="14" w15:restartNumberingAfterBreak="0">
    <w:nsid w:val="4A031F2F"/>
    <w:multiLevelType w:val="multilevel"/>
    <w:tmpl w:val="A6524842"/>
    <w:lvl w:ilvl="0">
      <w:start w:val="1"/>
      <w:numFmt w:val="bullet"/>
      <w:lvlText w:val=""/>
      <w:lvlJc w:val="left"/>
      <w:pPr>
        <w:ind w:left="360" w:hanging="360"/>
      </w:pPr>
      <w:rPr>
        <w:rFonts w:ascii="Wingdings" w:hAnsi="Wingdings" w:hint="default"/>
        <w:color w:val="C00000"/>
      </w:r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5" w15:restartNumberingAfterBreak="0">
    <w:nsid w:val="50396AA8"/>
    <w:multiLevelType w:val="hybridMultilevel"/>
    <w:tmpl w:val="467C862A"/>
    <w:lvl w:ilvl="0" w:tplc="96AA74FA">
      <w:start w:val="1"/>
      <w:numFmt w:val="bullet"/>
      <w:lvlText w:val=""/>
      <w:lvlPicBulletId w:val="0"/>
      <w:lvlJc w:val="left"/>
      <w:pPr>
        <w:ind w:left="1637" w:hanging="360"/>
      </w:pPr>
      <w:rPr>
        <w:rFonts w:ascii="Symbol" w:hAnsi="Symbol" w:hint="default"/>
        <w:color w:val="auto"/>
        <w:sz w:val="52"/>
        <w:szCs w:val="52"/>
        <w:u w:color="C00000"/>
      </w:rPr>
    </w:lvl>
    <w:lvl w:ilvl="1" w:tplc="04070003" w:tentative="1">
      <w:start w:val="1"/>
      <w:numFmt w:val="bullet"/>
      <w:lvlText w:val="o"/>
      <w:lvlJc w:val="left"/>
      <w:pPr>
        <w:ind w:left="2357" w:hanging="360"/>
      </w:pPr>
      <w:rPr>
        <w:rFonts w:ascii="Courier New" w:hAnsi="Courier New" w:cs="Courier New" w:hint="default"/>
      </w:rPr>
    </w:lvl>
    <w:lvl w:ilvl="2" w:tplc="04070005" w:tentative="1">
      <w:start w:val="1"/>
      <w:numFmt w:val="bullet"/>
      <w:lvlText w:val=""/>
      <w:lvlJc w:val="left"/>
      <w:pPr>
        <w:ind w:left="3077" w:hanging="360"/>
      </w:pPr>
      <w:rPr>
        <w:rFonts w:ascii="Wingdings" w:hAnsi="Wingdings" w:hint="default"/>
      </w:rPr>
    </w:lvl>
    <w:lvl w:ilvl="3" w:tplc="04070001" w:tentative="1">
      <w:start w:val="1"/>
      <w:numFmt w:val="bullet"/>
      <w:lvlText w:val=""/>
      <w:lvlJc w:val="left"/>
      <w:pPr>
        <w:ind w:left="3797" w:hanging="360"/>
      </w:pPr>
      <w:rPr>
        <w:rFonts w:ascii="Symbol" w:hAnsi="Symbol" w:hint="default"/>
      </w:rPr>
    </w:lvl>
    <w:lvl w:ilvl="4" w:tplc="04070003" w:tentative="1">
      <w:start w:val="1"/>
      <w:numFmt w:val="bullet"/>
      <w:lvlText w:val="o"/>
      <w:lvlJc w:val="left"/>
      <w:pPr>
        <w:ind w:left="4517" w:hanging="360"/>
      </w:pPr>
      <w:rPr>
        <w:rFonts w:ascii="Courier New" w:hAnsi="Courier New" w:cs="Courier New" w:hint="default"/>
      </w:rPr>
    </w:lvl>
    <w:lvl w:ilvl="5" w:tplc="04070005" w:tentative="1">
      <w:start w:val="1"/>
      <w:numFmt w:val="bullet"/>
      <w:lvlText w:val=""/>
      <w:lvlJc w:val="left"/>
      <w:pPr>
        <w:ind w:left="5237" w:hanging="360"/>
      </w:pPr>
      <w:rPr>
        <w:rFonts w:ascii="Wingdings" w:hAnsi="Wingdings" w:hint="default"/>
      </w:rPr>
    </w:lvl>
    <w:lvl w:ilvl="6" w:tplc="04070001" w:tentative="1">
      <w:start w:val="1"/>
      <w:numFmt w:val="bullet"/>
      <w:lvlText w:val=""/>
      <w:lvlJc w:val="left"/>
      <w:pPr>
        <w:ind w:left="5957" w:hanging="360"/>
      </w:pPr>
      <w:rPr>
        <w:rFonts w:ascii="Symbol" w:hAnsi="Symbol" w:hint="default"/>
      </w:rPr>
    </w:lvl>
    <w:lvl w:ilvl="7" w:tplc="04070003" w:tentative="1">
      <w:start w:val="1"/>
      <w:numFmt w:val="bullet"/>
      <w:lvlText w:val="o"/>
      <w:lvlJc w:val="left"/>
      <w:pPr>
        <w:ind w:left="6677" w:hanging="360"/>
      </w:pPr>
      <w:rPr>
        <w:rFonts w:ascii="Courier New" w:hAnsi="Courier New" w:cs="Courier New" w:hint="default"/>
      </w:rPr>
    </w:lvl>
    <w:lvl w:ilvl="8" w:tplc="04070005" w:tentative="1">
      <w:start w:val="1"/>
      <w:numFmt w:val="bullet"/>
      <w:lvlText w:val=""/>
      <w:lvlJc w:val="left"/>
      <w:pPr>
        <w:ind w:left="7397" w:hanging="360"/>
      </w:pPr>
      <w:rPr>
        <w:rFonts w:ascii="Wingdings" w:hAnsi="Wingdings" w:hint="default"/>
      </w:rPr>
    </w:lvl>
  </w:abstractNum>
  <w:abstractNum w:abstractNumId="16" w15:restartNumberingAfterBreak="0">
    <w:nsid w:val="61110157"/>
    <w:multiLevelType w:val="hybridMultilevel"/>
    <w:tmpl w:val="323475FE"/>
    <w:lvl w:ilvl="0" w:tplc="169CA474">
      <w:start w:val="1"/>
      <w:numFmt w:val="bullet"/>
      <w:pStyle w:val="Aufzhlungbndig"/>
      <w:lvlText w:val=""/>
      <w:lvlJc w:val="left"/>
      <w:pPr>
        <w:ind w:left="720" w:hanging="360"/>
      </w:pPr>
      <w:rPr>
        <w:rFonts w:ascii="Wingdings" w:hAnsi="Wingdings" w:hint="default"/>
        <w:color w:val="FF0000"/>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7" w15:restartNumberingAfterBreak="0">
    <w:nsid w:val="690B192A"/>
    <w:multiLevelType w:val="hybridMultilevel"/>
    <w:tmpl w:val="42FAF52A"/>
    <w:lvl w:ilvl="0" w:tplc="14FC55C0">
      <w:start w:val="1"/>
      <w:numFmt w:val="bullet"/>
      <w:lvlText w:val=""/>
      <w:lvlJc w:val="left"/>
      <w:pPr>
        <w:ind w:left="2346" w:hanging="360"/>
      </w:pPr>
      <w:rPr>
        <w:rFonts w:ascii="Wingdings" w:hAnsi="Wingdings" w:hint="default"/>
        <w:color w:val="C00000"/>
        <w:sz w:val="22"/>
        <w:u w:color="C00000"/>
      </w:rPr>
    </w:lvl>
    <w:lvl w:ilvl="1" w:tplc="04070003">
      <w:start w:val="1"/>
      <w:numFmt w:val="bullet"/>
      <w:lvlText w:val="o"/>
      <w:lvlJc w:val="left"/>
      <w:pPr>
        <w:ind w:left="3066" w:hanging="360"/>
      </w:pPr>
      <w:rPr>
        <w:rFonts w:ascii="Courier New" w:hAnsi="Courier New" w:cs="Courier New" w:hint="default"/>
      </w:rPr>
    </w:lvl>
    <w:lvl w:ilvl="2" w:tplc="04070005" w:tentative="1">
      <w:start w:val="1"/>
      <w:numFmt w:val="bullet"/>
      <w:lvlText w:val=""/>
      <w:lvlJc w:val="left"/>
      <w:pPr>
        <w:ind w:left="3786" w:hanging="360"/>
      </w:pPr>
      <w:rPr>
        <w:rFonts w:ascii="Wingdings" w:hAnsi="Wingdings" w:hint="default"/>
      </w:rPr>
    </w:lvl>
    <w:lvl w:ilvl="3" w:tplc="04070001" w:tentative="1">
      <w:start w:val="1"/>
      <w:numFmt w:val="bullet"/>
      <w:lvlText w:val=""/>
      <w:lvlJc w:val="left"/>
      <w:pPr>
        <w:ind w:left="4506" w:hanging="360"/>
      </w:pPr>
      <w:rPr>
        <w:rFonts w:ascii="Symbol" w:hAnsi="Symbol" w:hint="default"/>
      </w:rPr>
    </w:lvl>
    <w:lvl w:ilvl="4" w:tplc="04070003" w:tentative="1">
      <w:start w:val="1"/>
      <w:numFmt w:val="bullet"/>
      <w:lvlText w:val="o"/>
      <w:lvlJc w:val="left"/>
      <w:pPr>
        <w:ind w:left="5226" w:hanging="360"/>
      </w:pPr>
      <w:rPr>
        <w:rFonts w:ascii="Courier New" w:hAnsi="Courier New" w:cs="Courier New" w:hint="default"/>
      </w:rPr>
    </w:lvl>
    <w:lvl w:ilvl="5" w:tplc="04070005" w:tentative="1">
      <w:start w:val="1"/>
      <w:numFmt w:val="bullet"/>
      <w:lvlText w:val=""/>
      <w:lvlJc w:val="left"/>
      <w:pPr>
        <w:ind w:left="5946" w:hanging="360"/>
      </w:pPr>
      <w:rPr>
        <w:rFonts w:ascii="Wingdings" w:hAnsi="Wingdings" w:hint="default"/>
      </w:rPr>
    </w:lvl>
    <w:lvl w:ilvl="6" w:tplc="04070001" w:tentative="1">
      <w:start w:val="1"/>
      <w:numFmt w:val="bullet"/>
      <w:lvlText w:val=""/>
      <w:lvlJc w:val="left"/>
      <w:pPr>
        <w:ind w:left="6666" w:hanging="360"/>
      </w:pPr>
      <w:rPr>
        <w:rFonts w:ascii="Symbol" w:hAnsi="Symbol" w:hint="default"/>
      </w:rPr>
    </w:lvl>
    <w:lvl w:ilvl="7" w:tplc="04070003" w:tentative="1">
      <w:start w:val="1"/>
      <w:numFmt w:val="bullet"/>
      <w:lvlText w:val="o"/>
      <w:lvlJc w:val="left"/>
      <w:pPr>
        <w:ind w:left="7386" w:hanging="360"/>
      </w:pPr>
      <w:rPr>
        <w:rFonts w:ascii="Courier New" w:hAnsi="Courier New" w:cs="Courier New" w:hint="default"/>
      </w:rPr>
    </w:lvl>
    <w:lvl w:ilvl="8" w:tplc="04070005" w:tentative="1">
      <w:start w:val="1"/>
      <w:numFmt w:val="bullet"/>
      <w:lvlText w:val=""/>
      <w:lvlJc w:val="left"/>
      <w:pPr>
        <w:ind w:left="8106" w:hanging="360"/>
      </w:pPr>
      <w:rPr>
        <w:rFonts w:ascii="Wingdings" w:hAnsi="Wingdings" w:hint="default"/>
      </w:rPr>
    </w:lvl>
  </w:abstractNum>
  <w:abstractNum w:abstractNumId="18" w15:restartNumberingAfterBreak="0">
    <w:nsid w:val="6DE52761"/>
    <w:multiLevelType w:val="hybridMultilevel"/>
    <w:tmpl w:val="46408A9A"/>
    <w:lvl w:ilvl="0" w:tplc="1518C182">
      <w:start w:val="1"/>
      <w:numFmt w:val="bullet"/>
      <w:lvlText w:val=""/>
      <w:lvlJc w:val="left"/>
      <w:pPr>
        <w:ind w:left="1474" w:hanging="453"/>
      </w:pPr>
      <w:rPr>
        <w:rFonts w:ascii="Wingdings" w:hAnsi="Wingdings" w:hint="default"/>
        <w:color w:val="C00000"/>
      </w:rPr>
    </w:lvl>
    <w:lvl w:ilvl="1" w:tplc="04070003" w:tentative="1">
      <w:start w:val="1"/>
      <w:numFmt w:val="bullet"/>
      <w:lvlText w:val="o"/>
      <w:lvlJc w:val="left"/>
      <w:pPr>
        <w:ind w:left="1724" w:hanging="360"/>
      </w:pPr>
      <w:rPr>
        <w:rFonts w:ascii="Courier New" w:hAnsi="Courier New" w:cs="Courier New" w:hint="default"/>
      </w:rPr>
    </w:lvl>
    <w:lvl w:ilvl="2" w:tplc="04070005" w:tentative="1">
      <w:start w:val="1"/>
      <w:numFmt w:val="bullet"/>
      <w:lvlText w:val=""/>
      <w:lvlJc w:val="left"/>
      <w:pPr>
        <w:ind w:left="2444" w:hanging="360"/>
      </w:pPr>
      <w:rPr>
        <w:rFonts w:ascii="Wingdings" w:hAnsi="Wingdings" w:hint="default"/>
      </w:rPr>
    </w:lvl>
    <w:lvl w:ilvl="3" w:tplc="04070001" w:tentative="1">
      <w:start w:val="1"/>
      <w:numFmt w:val="bullet"/>
      <w:lvlText w:val=""/>
      <w:lvlJc w:val="left"/>
      <w:pPr>
        <w:ind w:left="3164" w:hanging="360"/>
      </w:pPr>
      <w:rPr>
        <w:rFonts w:ascii="Symbol" w:hAnsi="Symbol" w:hint="default"/>
      </w:rPr>
    </w:lvl>
    <w:lvl w:ilvl="4" w:tplc="04070003" w:tentative="1">
      <w:start w:val="1"/>
      <w:numFmt w:val="bullet"/>
      <w:lvlText w:val="o"/>
      <w:lvlJc w:val="left"/>
      <w:pPr>
        <w:ind w:left="3884" w:hanging="360"/>
      </w:pPr>
      <w:rPr>
        <w:rFonts w:ascii="Courier New" w:hAnsi="Courier New" w:cs="Courier New" w:hint="default"/>
      </w:rPr>
    </w:lvl>
    <w:lvl w:ilvl="5" w:tplc="04070005" w:tentative="1">
      <w:start w:val="1"/>
      <w:numFmt w:val="bullet"/>
      <w:lvlText w:val=""/>
      <w:lvlJc w:val="left"/>
      <w:pPr>
        <w:ind w:left="4604" w:hanging="360"/>
      </w:pPr>
      <w:rPr>
        <w:rFonts w:ascii="Wingdings" w:hAnsi="Wingdings" w:hint="default"/>
      </w:rPr>
    </w:lvl>
    <w:lvl w:ilvl="6" w:tplc="04070001" w:tentative="1">
      <w:start w:val="1"/>
      <w:numFmt w:val="bullet"/>
      <w:lvlText w:val=""/>
      <w:lvlJc w:val="left"/>
      <w:pPr>
        <w:ind w:left="5324" w:hanging="360"/>
      </w:pPr>
      <w:rPr>
        <w:rFonts w:ascii="Symbol" w:hAnsi="Symbol" w:hint="default"/>
      </w:rPr>
    </w:lvl>
    <w:lvl w:ilvl="7" w:tplc="04070003" w:tentative="1">
      <w:start w:val="1"/>
      <w:numFmt w:val="bullet"/>
      <w:lvlText w:val="o"/>
      <w:lvlJc w:val="left"/>
      <w:pPr>
        <w:ind w:left="6044" w:hanging="360"/>
      </w:pPr>
      <w:rPr>
        <w:rFonts w:ascii="Courier New" w:hAnsi="Courier New" w:cs="Courier New" w:hint="default"/>
      </w:rPr>
    </w:lvl>
    <w:lvl w:ilvl="8" w:tplc="04070005" w:tentative="1">
      <w:start w:val="1"/>
      <w:numFmt w:val="bullet"/>
      <w:lvlText w:val=""/>
      <w:lvlJc w:val="left"/>
      <w:pPr>
        <w:ind w:left="6764" w:hanging="360"/>
      </w:pPr>
      <w:rPr>
        <w:rFonts w:ascii="Wingdings" w:hAnsi="Wingdings" w:hint="default"/>
      </w:rPr>
    </w:lvl>
  </w:abstractNum>
  <w:abstractNum w:abstractNumId="19" w15:restartNumberingAfterBreak="0">
    <w:nsid w:val="6F9A29BE"/>
    <w:multiLevelType w:val="hybridMultilevel"/>
    <w:tmpl w:val="9AA0955C"/>
    <w:lvl w:ilvl="0" w:tplc="660E7E3A">
      <w:start w:val="11"/>
      <w:numFmt w:val="bullet"/>
      <w:lvlText w:val="-"/>
      <w:lvlJc w:val="left"/>
      <w:pPr>
        <w:ind w:left="720" w:hanging="360"/>
      </w:pPr>
      <w:rPr>
        <w:rFonts w:ascii="Arial" w:eastAsiaTheme="minorHAnsi" w:hAnsi="Arial" w:cs="Aria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0" w15:restartNumberingAfterBreak="0">
    <w:nsid w:val="734A2E9C"/>
    <w:multiLevelType w:val="hybridMultilevel"/>
    <w:tmpl w:val="1452FF1C"/>
    <w:lvl w:ilvl="0" w:tplc="88C2DE9A">
      <w:start w:val="1"/>
      <w:numFmt w:val="decimal"/>
      <w:pStyle w:val="LDHandlungsschritteinTabelle"/>
      <w:lvlText w:val="%1."/>
      <w:lvlJc w:val="left"/>
      <w:pPr>
        <w:ind w:left="1429" w:hanging="360"/>
      </w:pPr>
      <w:rPr>
        <w:b w:val="0"/>
      </w:rPr>
    </w:lvl>
    <w:lvl w:ilvl="1" w:tplc="04070019" w:tentative="1">
      <w:start w:val="1"/>
      <w:numFmt w:val="lowerLetter"/>
      <w:lvlText w:val="%2."/>
      <w:lvlJc w:val="left"/>
      <w:pPr>
        <w:ind w:left="2149" w:hanging="360"/>
      </w:pPr>
    </w:lvl>
    <w:lvl w:ilvl="2" w:tplc="0407001B" w:tentative="1">
      <w:start w:val="1"/>
      <w:numFmt w:val="lowerRoman"/>
      <w:lvlText w:val="%3."/>
      <w:lvlJc w:val="right"/>
      <w:pPr>
        <w:ind w:left="2869" w:hanging="180"/>
      </w:pPr>
    </w:lvl>
    <w:lvl w:ilvl="3" w:tplc="0407000F" w:tentative="1">
      <w:start w:val="1"/>
      <w:numFmt w:val="decimal"/>
      <w:lvlText w:val="%4."/>
      <w:lvlJc w:val="left"/>
      <w:pPr>
        <w:ind w:left="3589" w:hanging="360"/>
      </w:pPr>
    </w:lvl>
    <w:lvl w:ilvl="4" w:tplc="04070019" w:tentative="1">
      <w:start w:val="1"/>
      <w:numFmt w:val="lowerLetter"/>
      <w:lvlText w:val="%5."/>
      <w:lvlJc w:val="left"/>
      <w:pPr>
        <w:ind w:left="4309" w:hanging="360"/>
      </w:pPr>
    </w:lvl>
    <w:lvl w:ilvl="5" w:tplc="0407001B" w:tentative="1">
      <w:start w:val="1"/>
      <w:numFmt w:val="lowerRoman"/>
      <w:lvlText w:val="%6."/>
      <w:lvlJc w:val="right"/>
      <w:pPr>
        <w:ind w:left="5029" w:hanging="180"/>
      </w:pPr>
    </w:lvl>
    <w:lvl w:ilvl="6" w:tplc="0407000F" w:tentative="1">
      <w:start w:val="1"/>
      <w:numFmt w:val="decimal"/>
      <w:lvlText w:val="%7."/>
      <w:lvlJc w:val="left"/>
      <w:pPr>
        <w:ind w:left="5749" w:hanging="360"/>
      </w:pPr>
    </w:lvl>
    <w:lvl w:ilvl="7" w:tplc="04070019" w:tentative="1">
      <w:start w:val="1"/>
      <w:numFmt w:val="lowerLetter"/>
      <w:lvlText w:val="%8."/>
      <w:lvlJc w:val="left"/>
      <w:pPr>
        <w:ind w:left="6469" w:hanging="360"/>
      </w:pPr>
    </w:lvl>
    <w:lvl w:ilvl="8" w:tplc="0407001B" w:tentative="1">
      <w:start w:val="1"/>
      <w:numFmt w:val="lowerRoman"/>
      <w:lvlText w:val="%9."/>
      <w:lvlJc w:val="right"/>
      <w:pPr>
        <w:ind w:left="7189" w:hanging="180"/>
      </w:pPr>
    </w:lvl>
  </w:abstractNum>
  <w:abstractNum w:abstractNumId="21" w15:restartNumberingAfterBreak="0">
    <w:nsid w:val="79FF0E1F"/>
    <w:multiLevelType w:val="multilevel"/>
    <w:tmpl w:val="248458EA"/>
    <w:lvl w:ilvl="0">
      <w:start w:val="1"/>
      <w:numFmt w:val="decimal"/>
      <w:lvlText w:val="%1."/>
      <w:lvlJc w:val="left"/>
      <w:pPr>
        <w:ind w:left="1069" w:hanging="360"/>
      </w:pPr>
      <w:rPr>
        <w:rFonts w:cs="Times New Roman"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num w:numId="1">
    <w:abstractNumId w:val="2"/>
  </w:num>
  <w:num w:numId="2">
    <w:abstractNumId w:val="8"/>
  </w:num>
  <w:num w:numId="3">
    <w:abstractNumId w:val="20"/>
  </w:num>
  <w:num w:numId="4">
    <w:abstractNumId w:val="1"/>
  </w:num>
  <w:num w:numId="5">
    <w:abstractNumId w:val="18"/>
  </w:num>
  <w:num w:numId="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17"/>
  </w:num>
  <w:num w:numId="8">
    <w:abstractNumId w:val="0"/>
  </w:num>
  <w:num w:numId="9">
    <w:abstractNumId w:val="3"/>
  </w:num>
  <w:num w:numId="10">
    <w:abstractNumId w:val="0"/>
  </w:num>
  <w:num w:numId="1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14"/>
  </w:num>
  <w:num w:numId="13">
    <w:abstractNumId w:val="0"/>
  </w:num>
  <w:num w:numId="14">
    <w:abstractNumId w:val="5"/>
  </w:num>
  <w:num w:numId="15">
    <w:abstractNumId w:val="18"/>
    <w:lvlOverride w:ilvl="0">
      <w:startOverride w:val="1"/>
    </w:lvlOverride>
  </w:num>
  <w:num w:numId="16">
    <w:abstractNumId w:val="18"/>
    <w:lvlOverride w:ilvl="0">
      <w:startOverride w:val="1"/>
    </w:lvlOverride>
  </w:num>
  <w:num w:numId="17">
    <w:abstractNumId w:val="18"/>
    <w:lvlOverride w:ilvl="0">
      <w:startOverride w:val="1"/>
    </w:lvlOverride>
  </w:num>
  <w:num w:numId="18">
    <w:abstractNumId w:val="18"/>
    <w:lvlOverride w:ilvl="0">
      <w:startOverride w:val="1"/>
    </w:lvlOverride>
  </w:num>
  <w:num w:numId="19">
    <w:abstractNumId w:val="18"/>
    <w:lvlOverride w:ilvl="0">
      <w:startOverride w:val="1"/>
    </w:lvlOverride>
  </w:num>
  <w:num w:numId="20">
    <w:abstractNumId w:val="5"/>
  </w:num>
  <w:num w:numId="21">
    <w:abstractNumId w:val="14"/>
  </w:num>
  <w:num w:numId="22">
    <w:abstractNumId w:val="0"/>
  </w:num>
  <w:num w:numId="23">
    <w:abstractNumId w:val="7"/>
  </w:num>
  <w:num w:numId="24">
    <w:abstractNumId w:val="11"/>
  </w:num>
  <w:num w:numId="25">
    <w:abstractNumId w:val="14"/>
  </w:num>
  <w:num w:numId="26">
    <w:abstractNumId w:val="16"/>
  </w:num>
  <w:num w:numId="2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abstractNumId w:val="16"/>
  </w:num>
  <w:num w:numId="31">
    <w:abstractNumId w:val="21"/>
  </w:num>
  <w:num w:numId="32">
    <w:abstractNumId w:val="15"/>
  </w:num>
  <w:num w:numId="33">
    <w:abstractNumId w:val="9"/>
  </w:num>
  <w:num w:numId="34">
    <w:abstractNumId w:val="13"/>
  </w:num>
  <w:num w:numId="35">
    <w:abstractNumId w:val="19"/>
  </w:num>
  <w:num w:numId="36">
    <w:abstractNumId w:val="12"/>
  </w:num>
  <w:num w:numId="37">
    <w:abstractNumId w:val="6"/>
  </w:num>
  <w:num w:numId="38">
    <w:abstractNumId w:val="10"/>
  </w:num>
  <w:num w:numId="39">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2">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3">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4">
    <w:abstractNumId w:val="6"/>
    <w:lvlOverride w:ilvl="0">
      <w:startOverride w:val="1"/>
      <w:lvl w:ilvl="0">
        <w:start w:val="1"/>
        <w:numFmt w:val="decimal"/>
        <w:lvlText w:val="%1. "/>
        <w:lvlJc w:val="left"/>
        <w:pPr>
          <w:ind w:left="284" w:hanging="284"/>
        </w:pPr>
        <w:rPr>
          <w:rFonts w:hint="default"/>
        </w:rPr>
      </w:lvl>
    </w:lvlOverride>
    <w:lvlOverride w:ilvl="1">
      <w:startOverride w:val="1"/>
      <w:lvl w:ilvl="1">
        <w:start w:val="1"/>
        <w:numFmt w:val="decimal"/>
        <w:lvlText w:val=""/>
        <w:lvlJc w:val="left"/>
      </w:lvl>
    </w:lvlOverride>
    <w:lvlOverride w:ilvl="2">
      <w:startOverride w:val="1"/>
      <w:lvl w:ilvl="2">
        <w:start w:val="1"/>
        <w:numFmt w:val="decimal"/>
        <w:lvlText w:val=""/>
        <w:lvlJc w:val="left"/>
      </w:lvl>
    </w:lvlOverride>
    <w:lvlOverride w:ilvl="3">
      <w:startOverride w:val="1"/>
      <w:lvl w:ilvl="3">
        <w:start w:val="1"/>
        <w:numFmt w:val="decimal"/>
        <w:lvlText w:val=""/>
        <w:lvlJc w:val="left"/>
      </w:lvl>
    </w:lvlOverride>
    <w:lvlOverride w:ilvl="4">
      <w:startOverride w:val="1"/>
      <w:lvl w:ilvl="4">
        <w:start w:val="1"/>
        <w:numFmt w:val="decimal"/>
        <w:lvlText w:val=""/>
        <w:lvlJc w:val="left"/>
      </w:lvl>
    </w:lvlOverride>
    <w:lvlOverride w:ilvl="5">
      <w:startOverride w:val="1"/>
      <w:lvl w:ilvl="5">
        <w:start w:val="1"/>
        <w:numFmt w:val="decimal"/>
        <w:lvlText w:val=""/>
        <w:lvlJc w:val="left"/>
      </w:lvl>
    </w:lvlOverride>
    <w:lvlOverride w:ilvl="6">
      <w:startOverride w:val="1"/>
      <w:lvl w:ilvl="6">
        <w:start w:val="1"/>
        <w:numFmt w:val="decimal"/>
        <w:lvlText w:val=""/>
        <w:lvlJc w:val="left"/>
      </w:lvl>
    </w:lvlOverride>
  </w:num>
  <w:num w:numId="45">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6">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7">
    <w:abstractNumId w:val="4"/>
  </w:num>
  <w:num w:numId="48">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bordersDoNotSurroundHeader/>
  <w:bordersDoNotSurroundFooter/>
  <w:hideSpellingErrors/>
  <w:hideGrammaticalErrors/>
  <w:attachedTemplate r:id="rId1"/>
  <w:linkStyles/>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22A1"/>
    <w:rsid w:val="000011A4"/>
    <w:rsid w:val="0000332F"/>
    <w:rsid w:val="00003500"/>
    <w:rsid w:val="00003B86"/>
    <w:rsid w:val="0000540B"/>
    <w:rsid w:val="00006287"/>
    <w:rsid w:val="000073C5"/>
    <w:rsid w:val="0001220F"/>
    <w:rsid w:val="00012739"/>
    <w:rsid w:val="00012961"/>
    <w:rsid w:val="00012F4A"/>
    <w:rsid w:val="000134E4"/>
    <w:rsid w:val="00014B2C"/>
    <w:rsid w:val="00015499"/>
    <w:rsid w:val="00015D9F"/>
    <w:rsid w:val="00016B35"/>
    <w:rsid w:val="000204B0"/>
    <w:rsid w:val="00020944"/>
    <w:rsid w:val="000231F2"/>
    <w:rsid w:val="00023815"/>
    <w:rsid w:val="00025117"/>
    <w:rsid w:val="000255D2"/>
    <w:rsid w:val="00025EE3"/>
    <w:rsid w:val="0002658B"/>
    <w:rsid w:val="0003160C"/>
    <w:rsid w:val="000328EE"/>
    <w:rsid w:val="0003314F"/>
    <w:rsid w:val="00033220"/>
    <w:rsid w:val="00035193"/>
    <w:rsid w:val="00037097"/>
    <w:rsid w:val="00037A43"/>
    <w:rsid w:val="0004197A"/>
    <w:rsid w:val="000423B8"/>
    <w:rsid w:val="00043B2D"/>
    <w:rsid w:val="00044C50"/>
    <w:rsid w:val="00047729"/>
    <w:rsid w:val="00047F58"/>
    <w:rsid w:val="00052821"/>
    <w:rsid w:val="000555FA"/>
    <w:rsid w:val="00055DE5"/>
    <w:rsid w:val="00056031"/>
    <w:rsid w:val="0005684C"/>
    <w:rsid w:val="00060ADE"/>
    <w:rsid w:val="00061E28"/>
    <w:rsid w:val="00063408"/>
    <w:rsid w:val="00064640"/>
    <w:rsid w:val="00065A35"/>
    <w:rsid w:val="000676D0"/>
    <w:rsid w:val="00067D4A"/>
    <w:rsid w:val="00071039"/>
    <w:rsid w:val="0007483A"/>
    <w:rsid w:val="00074CD3"/>
    <w:rsid w:val="00074EF9"/>
    <w:rsid w:val="000758B7"/>
    <w:rsid w:val="00075902"/>
    <w:rsid w:val="00076285"/>
    <w:rsid w:val="00080B2E"/>
    <w:rsid w:val="0008522E"/>
    <w:rsid w:val="00087668"/>
    <w:rsid w:val="000903C5"/>
    <w:rsid w:val="00092D83"/>
    <w:rsid w:val="00097BBA"/>
    <w:rsid w:val="00097C5B"/>
    <w:rsid w:val="000A027C"/>
    <w:rsid w:val="000A1270"/>
    <w:rsid w:val="000A4B15"/>
    <w:rsid w:val="000A65E7"/>
    <w:rsid w:val="000A68ED"/>
    <w:rsid w:val="000B0B44"/>
    <w:rsid w:val="000B21E5"/>
    <w:rsid w:val="000B2F2E"/>
    <w:rsid w:val="000B32D9"/>
    <w:rsid w:val="000B4D32"/>
    <w:rsid w:val="000C0FAA"/>
    <w:rsid w:val="000C2971"/>
    <w:rsid w:val="000C32BB"/>
    <w:rsid w:val="000C4AE2"/>
    <w:rsid w:val="000C5449"/>
    <w:rsid w:val="000D0BE5"/>
    <w:rsid w:val="000D2350"/>
    <w:rsid w:val="000D2B4F"/>
    <w:rsid w:val="000D4488"/>
    <w:rsid w:val="000D479B"/>
    <w:rsid w:val="000D5F72"/>
    <w:rsid w:val="000D6322"/>
    <w:rsid w:val="000D6658"/>
    <w:rsid w:val="000E00D5"/>
    <w:rsid w:val="000E0291"/>
    <w:rsid w:val="000E0863"/>
    <w:rsid w:val="000E11FE"/>
    <w:rsid w:val="000E1309"/>
    <w:rsid w:val="000E2443"/>
    <w:rsid w:val="000E26D8"/>
    <w:rsid w:val="000E2D65"/>
    <w:rsid w:val="000F05DA"/>
    <w:rsid w:val="000F0D88"/>
    <w:rsid w:val="000F114B"/>
    <w:rsid w:val="000F2754"/>
    <w:rsid w:val="000F3666"/>
    <w:rsid w:val="000F3879"/>
    <w:rsid w:val="000F4AA1"/>
    <w:rsid w:val="000F5091"/>
    <w:rsid w:val="00101778"/>
    <w:rsid w:val="00101A38"/>
    <w:rsid w:val="0010295B"/>
    <w:rsid w:val="001030FD"/>
    <w:rsid w:val="00104D78"/>
    <w:rsid w:val="00104F9C"/>
    <w:rsid w:val="00107778"/>
    <w:rsid w:val="00111E5C"/>
    <w:rsid w:val="001120D6"/>
    <w:rsid w:val="00115608"/>
    <w:rsid w:val="0011585A"/>
    <w:rsid w:val="001174E2"/>
    <w:rsid w:val="00117D07"/>
    <w:rsid w:val="001210A2"/>
    <w:rsid w:val="00121C8A"/>
    <w:rsid w:val="00123386"/>
    <w:rsid w:val="00124516"/>
    <w:rsid w:val="00124825"/>
    <w:rsid w:val="001249FF"/>
    <w:rsid w:val="00124A73"/>
    <w:rsid w:val="00124AAC"/>
    <w:rsid w:val="001255E3"/>
    <w:rsid w:val="00126A28"/>
    <w:rsid w:val="001318BA"/>
    <w:rsid w:val="001326CF"/>
    <w:rsid w:val="001343F5"/>
    <w:rsid w:val="001350F7"/>
    <w:rsid w:val="00135D35"/>
    <w:rsid w:val="00136291"/>
    <w:rsid w:val="00136F37"/>
    <w:rsid w:val="0013722D"/>
    <w:rsid w:val="00137B21"/>
    <w:rsid w:val="00140E0E"/>
    <w:rsid w:val="00141327"/>
    <w:rsid w:val="00141726"/>
    <w:rsid w:val="001418B2"/>
    <w:rsid w:val="00141BC3"/>
    <w:rsid w:val="00141BCC"/>
    <w:rsid w:val="001426CC"/>
    <w:rsid w:val="00146AF3"/>
    <w:rsid w:val="00147BEF"/>
    <w:rsid w:val="00150025"/>
    <w:rsid w:val="001515FA"/>
    <w:rsid w:val="00152826"/>
    <w:rsid w:val="0015363B"/>
    <w:rsid w:val="001547BE"/>
    <w:rsid w:val="00155DEE"/>
    <w:rsid w:val="0015644B"/>
    <w:rsid w:val="00157059"/>
    <w:rsid w:val="00161FF5"/>
    <w:rsid w:val="0016329B"/>
    <w:rsid w:val="001645C0"/>
    <w:rsid w:val="00164D69"/>
    <w:rsid w:val="00164FCF"/>
    <w:rsid w:val="00165539"/>
    <w:rsid w:val="001659B1"/>
    <w:rsid w:val="001713E0"/>
    <w:rsid w:val="001736EE"/>
    <w:rsid w:val="00173938"/>
    <w:rsid w:val="00174AD1"/>
    <w:rsid w:val="00177799"/>
    <w:rsid w:val="001777F6"/>
    <w:rsid w:val="00180557"/>
    <w:rsid w:val="00181053"/>
    <w:rsid w:val="00182E78"/>
    <w:rsid w:val="00183236"/>
    <w:rsid w:val="0018354A"/>
    <w:rsid w:val="0018454E"/>
    <w:rsid w:val="001847C3"/>
    <w:rsid w:val="00184E18"/>
    <w:rsid w:val="00186436"/>
    <w:rsid w:val="001870D9"/>
    <w:rsid w:val="0018758F"/>
    <w:rsid w:val="00192256"/>
    <w:rsid w:val="00192FB8"/>
    <w:rsid w:val="001942F5"/>
    <w:rsid w:val="001967F3"/>
    <w:rsid w:val="001A0C3C"/>
    <w:rsid w:val="001A6E3F"/>
    <w:rsid w:val="001B0B71"/>
    <w:rsid w:val="001B1606"/>
    <w:rsid w:val="001B3277"/>
    <w:rsid w:val="001B3344"/>
    <w:rsid w:val="001B4476"/>
    <w:rsid w:val="001B44C2"/>
    <w:rsid w:val="001B78A7"/>
    <w:rsid w:val="001C0124"/>
    <w:rsid w:val="001C0344"/>
    <w:rsid w:val="001C04A4"/>
    <w:rsid w:val="001C0ADE"/>
    <w:rsid w:val="001C311E"/>
    <w:rsid w:val="001C4C59"/>
    <w:rsid w:val="001C5DE2"/>
    <w:rsid w:val="001C6764"/>
    <w:rsid w:val="001D1125"/>
    <w:rsid w:val="001D3CED"/>
    <w:rsid w:val="001D671F"/>
    <w:rsid w:val="001E05CD"/>
    <w:rsid w:val="001E3DEA"/>
    <w:rsid w:val="001E5522"/>
    <w:rsid w:val="001E5A22"/>
    <w:rsid w:val="001F1BE1"/>
    <w:rsid w:val="001F48F3"/>
    <w:rsid w:val="001F4C40"/>
    <w:rsid w:val="001F5FD7"/>
    <w:rsid w:val="001F6A3F"/>
    <w:rsid w:val="001F6E44"/>
    <w:rsid w:val="0020037B"/>
    <w:rsid w:val="00202460"/>
    <w:rsid w:val="00204926"/>
    <w:rsid w:val="00207A2B"/>
    <w:rsid w:val="00210A85"/>
    <w:rsid w:val="00211860"/>
    <w:rsid w:val="00212FE4"/>
    <w:rsid w:val="00213D32"/>
    <w:rsid w:val="0021592E"/>
    <w:rsid w:val="00216C92"/>
    <w:rsid w:val="002215E0"/>
    <w:rsid w:val="002215F2"/>
    <w:rsid w:val="00224B4E"/>
    <w:rsid w:val="00226DF0"/>
    <w:rsid w:val="00230877"/>
    <w:rsid w:val="00236B68"/>
    <w:rsid w:val="00241B54"/>
    <w:rsid w:val="00241D70"/>
    <w:rsid w:val="00242D0A"/>
    <w:rsid w:val="002434D0"/>
    <w:rsid w:val="00244207"/>
    <w:rsid w:val="002453A8"/>
    <w:rsid w:val="0024721A"/>
    <w:rsid w:val="00252698"/>
    <w:rsid w:val="0025390B"/>
    <w:rsid w:val="0026037C"/>
    <w:rsid w:val="002604C1"/>
    <w:rsid w:val="00264339"/>
    <w:rsid w:val="00266AFE"/>
    <w:rsid w:val="00271E37"/>
    <w:rsid w:val="00273F6F"/>
    <w:rsid w:val="00275B86"/>
    <w:rsid w:val="00275E12"/>
    <w:rsid w:val="0027612C"/>
    <w:rsid w:val="00276341"/>
    <w:rsid w:val="002768E9"/>
    <w:rsid w:val="00277AA9"/>
    <w:rsid w:val="00277EB6"/>
    <w:rsid w:val="002805FB"/>
    <w:rsid w:val="00281D74"/>
    <w:rsid w:val="00282762"/>
    <w:rsid w:val="002844EC"/>
    <w:rsid w:val="00284F21"/>
    <w:rsid w:val="002859E5"/>
    <w:rsid w:val="002877E0"/>
    <w:rsid w:val="00287AF2"/>
    <w:rsid w:val="00287D05"/>
    <w:rsid w:val="00291DC0"/>
    <w:rsid w:val="00292305"/>
    <w:rsid w:val="00292372"/>
    <w:rsid w:val="00293526"/>
    <w:rsid w:val="0029392A"/>
    <w:rsid w:val="002958D8"/>
    <w:rsid w:val="002A12B7"/>
    <w:rsid w:val="002A3B6F"/>
    <w:rsid w:val="002A501B"/>
    <w:rsid w:val="002A6436"/>
    <w:rsid w:val="002B05C6"/>
    <w:rsid w:val="002B0655"/>
    <w:rsid w:val="002B35B0"/>
    <w:rsid w:val="002B369A"/>
    <w:rsid w:val="002B530D"/>
    <w:rsid w:val="002C1899"/>
    <w:rsid w:val="002C3447"/>
    <w:rsid w:val="002C4FFB"/>
    <w:rsid w:val="002C574E"/>
    <w:rsid w:val="002C5F59"/>
    <w:rsid w:val="002C66FA"/>
    <w:rsid w:val="002D1419"/>
    <w:rsid w:val="002D233E"/>
    <w:rsid w:val="002D28BB"/>
    <w:rsid w:val="002D2B61"/>
    <w:rsid w:val="002D49AB"/>
    <w:rsid w:val="002D5F71"/>
    <w:rsid w:val="002D6D9F"/>
    <w:rsid w:val="002D749F"/>
    <w:rsid w:val="002E027F"/>
    <w:rsid w:val="002E24EF"/>
    <w:rsid w:val="002E2CBC"/>
    <w:rsid w:val="002E30A3"/>
    <w:rsid w:val="002E34FB"/>
    <w:rsid w:val="002E3B72"/>
    <w:rsid w:val="002E45C4"/>
    <w:rsid w:val="002E6827"/>
    <w:rsid w:val="002E682B"/>
    <w:rsid w:val="002E7772"/>
    <w:rsid w:val="002F02BB"/>
    <w:rsid w:val="002F0C76"/>
    <w:rsid w:val="002F1752"/>
    <w:rsid w:val="002F1CF4"/>
    <w:rsid w:val="002F202C"/>
    <w:rsid w:val="002F3EA0"/>
    <w:rsid w:val="002F7CDC"/>
    <w:rsid w:val="0030238C"/>
    <w:rsid w:val="003042F1"/>
    <w:rsid w:val="00306C9A"/>
    <w:rsid w:val="00310227"/>
    <w:rsid w:val="00310C2A"/>
    <w:rsid w:val="00313328"/>
    <w:rsid w:val="00313EDE"/>
    <w:rsid w:val="00313F5D"/>
    <w:rsid w:val="00314020"/>
    <w:rsid w:val="00315098"/>
    <w:rsid w:val="0031549A"/>
    <w:rsid w:val="003178D7"/>
    <w:rsid w:val="00321275"/>
    <w:rsid w:val="00321A19"/>
    <w:rsid w:val="00322B25"/>
    <w:rsid w:val="00322F97"/>
    <w:rsid w:val="0032310C"/>
    <w:rsid w:val="00324269"/>
    <w:rsid w:val="003256DA"/>
    <w:rsid w:val="00326DE1"/>
    <w:rsid w:val="00327640"/>
    <w:rsid w:val="00327EC1"/>
    <w:rsid w:val="003343E7"/>
    <w:rsid w:val="00334D31"/>
    <w:rsid w:val="00335179"/>
    <w:rsid w:val="00336485"/>
    <w:rsid w:val="00337226"/>
    <w:rsid w:val="00340232"/>
    <w:rsid w:val="003402A3"/>
    <w:rsid w:val="0034041E"/>
    <w:rsid w:val="00341577"/>
    <w:rsid w:val="0034407E"/>
    <w:rsid w:val="00344395"/>
    <w:rsid w:val="0034441C"/>
    <w:rsid w:val="003466DD"/>
    <w:rsid w:val="00346A67"/>
    <w:rsid w:val="00347183"/>
    <w:rsid w:val="00347445"/>
    <w:rsid w:val="00347BF4"/>
    <w:rsid w:val="00350D13"/>
    <w:rsid w:val="00351055"/>
    <w:rsid w:val="0035155A"/>
    <w:rsid w:val="00351DAE"/>
    <w:rsid w:val="003525A0"/>
    <w:rsid w:val="00353522"/>
    <w:rsid w:val="00353706"/>
    <w:rsid w:val="0035479C"/>
    <w:rsid w:val="0036089A"/>
    <w:rsid w:val="00360CF2"/>
    <w:rsid w:val="00362165"/>
    <w:rsid w:val="003653A6"/>
    <w:rsid w:val="00365FA3"/>
    <w:rsid w:val="00371035"/>
    <w:rsid w:val="003712DA"/>
    <w:rsid w:val="003713B5"/>
    <w:rsid w:val="00372B88"/>
    <w:rsid w:val="00374622"/>
    <w:rsid w:val="00375421"/>
    <w:rsid w:val="00380022"/>
    <w:rsid w:val="00381885"/>
    <w:rsid w:val="00381A58"/>
    <w:rsid w:val="003824FC"/>
    <w:rsid w:val="00383A2C"/>
    <w:rsid w:val="00385074"/>
    <w:rsid w:val="00385F1F"/>
    <w:rsid w:val="0038779B"/>
    <w:rsid w:val="003921BE"/>
    <w:rsid w:val="00393C69"/>
    <w:rsid w:val="00393DCD"/>
    <w:rsid w:val="003967AF"/>
    <w:rsid w:val="0039785C"/>
    <w:rsid w:val="003979AD"/>
    <w:rsid w:val="003A40A3"/>
    <w:rsid w:val="003B22A2"/>
    <w:rsid w:val="003B2C07"/>
    <w:rsid w:val="003B2D97"/>
    <w:rsid w:val="003B3D7E"/>
    <w:rsid w:val="003B6F44"/>
    <w:rsid w:val="003B78AA"/>
    <w:rsid w:val="003C15BE"/>
    <w:rsid w:val="003C1CB5"/>
    <w:rsid w:val="003C49BB"/>
    <w:rsid w:val="003C7257"/>
    <w:rsid w:val="003C7354"/>
    <w:rsid w:val="003D0972"/>
    <w:rsid w:val="003D0978"/>
    <w:rsid w:val="003D0CEB"/>
    <w:rsid w:val="003D1164"/>
    <w:rsid w:val="003D1680"/>
    <w:rsid w:val="003D42BB"/>
    <w:rsid w:val="003D479E"/>
    <w:rsid w:val="003D55CD"/>
    <w:rsid w:val="003D7392"/>
    <w:rsid w:val="003E03A5"/>
    <w:rsid w:val="003E1C64"/>
    <w:rsid w:val="003E5B60"/>
    <w:rsid w:val="003F0084"/>
    <w:rsid w:val="003F028C"/>
    <w:rsid w:val="003F044B"/>
    <w:rsid w:val="003F07BC"/>
    <w:rsid w:val="003F2696"/>
    <w:rsid w:val="003F3B51"/>
    <w:rsid w:val="003F415D"/>
    <w:rsid w:val="003F4A5C"/>
    <w:rsid w:val="003F4DF2"/>
    <w:rsid w:val="003F7580"/>
    <w:rsid w:val="00400ACE"/>
    <w:rsid w:val="0040156E"/>
    <w:rsid w:val="00402163"/>
    <w:rsid w:val="004068AA"/>
    <w:rsid w:val="00407082"/>
    <w:rsid w:val="00410B4D"/>
    <w:rsid w:val="004123CF"/>
    <w:rsid w:val="00412F41"/>
    <w:rsid w:val="00414218"/>
    <w:rsid w:val="00414A84"/>
    <w:rsid w:val="00415382"/>
    <w:rsid w:val="004167AE"/>
    <w:rsid w:val="00416837"/>
    <w:rsid w:val="00420475"/>
    <w:rsid w:val="0042058B"/>
    <w:rsid w:val="00421B3C"/>
    <w:rsid w:val="00423651"/>
    <w:rsid w:val="004256A7"/>
    <w:rsid w:val="00425B87"/>
    <w:rsid w:val="00425FED"/>
    <w:rsid w:val="0042622D"/>
    <w:rsid w:val="00427F8F"/>
    <w:rsid w:val="004312AE"/>
    <w:rsid w:val="004325D4"/>
    <w:rsid w:val="00433390"/>
    <w:rsid w:val="004338AE"/>
    <w:rsid w:val="00434EB9"/>
    <w:rsid w:val="0043635F"/>
    <w:rsid w:val="004400B6"/>
    <w:rsid w:val="00440840"/>
    <w:rsid w:val="004421CF"/>
    <w:rsid w:val="004433E5"/>
    <w:rsid w:val="00446730"/>
    <w:rsid w:val="004467F0"/>
    <w:rsid w:val="00446F1D"/>
    <w:rsid w:val="004533F6"/>
    <w:rsid w:val="004534C4"/>
    <w:rsid w:val="00454592"/>
    <w:rsid w:val="0045546D"/>
    <w:rsid w:val="00456BFA"/>
    <w:rsid w:val="004578EA"/>
    <w:rsid w:val="00457E1F"/>
    <w:rsid w:val="00461D0D"/>
    <w:rsid w:val="004625D1"/>
    <w:rsid w:val="00462FE2"/>
    <w:rsid w:val="0047210B"/>
    <w:rsid w:val="00472253"/>
    <w:rsid w:val="00473113"/>
    <w:rsid w:val="00473513"/>
    <w:rsid w:val="004749E6"/>
    <w:rsid w:val="00474ACC"/>
    <w:rsid w:val="004754A4"/>
    <w:rsid w:val="004769CC"/>
    <w:rsid w:val="00480255"/>
    <w:rsid w:val="00481B0E"/>
    <w:rsid w:val="004831FD"/>
    <w:rsid w:val="00483612"/>
    <w:rsid w:val="00486E5B"/>
    <w:rsid w:val="00490266"/>
    <w:rsid w:val="00491727"/>
    <w:rsid w:val="00492755"/>
    <w:rsid w:val="004942C1"/>
    <w:rsid w:val="004948B3"/>
    <w:rsid w:val="00494E1B"/>
    <w:rsid w:val="00495C30"/>
    <w:rsid w:val="004A3A5F"/>
    <w:rsid w:val="004A4581"/>
    <w:rsid w:val="004A5317"/>
    <w:rsid w:val="004A5964"/>
    <w:rsid w:val="004B1A73"/>
    <w:rsid w:val="004B1E90"/>
    <w:rsid w:val="004B3377"/>
    <w:rsid w:val="004B3FCF"/>
    <w:rsid w:val="004B5303"/>
    <w:rsid w:val="004B668A"/>
    <w:rsid w:val="004C231C"/>
    <w:rsid w:val="004C2D98"/>
    <w:rsid w:val="004C37E2"/>
    <w:rsid w:val="004C480B"/>
    <w:rsid w:val="004C58F4"/>
    <w:rsid w:val="004C63EC"/>
    <w:rsid w:val="004C6F3D"/>
    <w:rsid w:val="004D167F"/>
    <w:rsid w:val="004D1916"/>
    <w:rsid w:val="004D3B70"/>
    <w:rsid w:val="004D620A"/>
    <w:rsid w:val="004D7AAA"/>
    <w:rsid w:val="004E2B3B"/>
    <w:rsid w:val="004E4E93"/>
    <w:rsid w:val="004E5C5A"/>
    <w:rsid w:val="004F0ADB"/>
    <w:rsid w:val="004F1117"/>
    <w:rsid w:val="004F1F21"/>
    <w:rsid w:val="004F2E5A"/>
    <w:rsid w:val="004F3974"/>
    <w:rsid w:val="004F53F6"/>
    <w:rsid w:val="005005BC"/>
    <w:rsid w:val="00504212"/>
    <w:rsid w:val="005050A1"/>
    <w:rsid w:val="00507B84"/>
    <w:rsid w:val="00507ED6"/>
    <w:rsid w:val="00511DA9"/>
    <w:rsid w:val="00513902"/>
    <w:rsid w:val="00514641"/>
    <w:rsid w:val="00517AF6"/>
    <w:rsid w:val="00517BA7"/>
    <w:rsid w:val="00517F69"/>
    <w:rsid w:val="0052150A"/>
    <w:rsid w:val="00523D04"/>
    <w:rsid w:val="00525730"/>
    <w:rsid w:val="00525DE9"/>
    <w:rsid w:val="00526306"/>
    <w:rsid w:val="0053048E"/>
    <w:rsid w:val="00530BDF"/>
    <w:rsid w:val="00533092"/>
    <w:rsid w:val="00535290"/>
    <w:rsid w:val="00535483"/>
    <w:rsid w:val="00536453"/>
    <w:rsid w:val="00537112"/>
    <w:rsid w:val="00545159"/>
    <w:rsid w:val="0054531B"/>
    <w:rsid w:val="005517E9"/>
    <w:rsid w:val="00554186"/>
    <w:rsid w:val="00556036"/>
    <w:rsid w:val="005625E4"/>
    <w:rsid w:val="00562BAB"/>
    <w:rsid w:val="005631B1"/>
    <w:rsid w:val="00564F53"/>
    <w:rsid w:val="0056520B"/>
    <w:rsid w:val="005668CA"/>
    <w:rsid w:val="00566BC1"/>
    <w:rsid w:val="00566DA7"/>
    <w:rsid w:val="005708EB"/>
    <w:rsid w:val="00570CF1"/>
    <w:rsid w:val="005713A7"/>
    <w:rsid w:val="00574853"/>
    <w:rsid w:val="00576464"/>
    <w:rsid w:val="00580161"/>
    <w:rsid w:val="00583057"/>
    <w:rsid w:val="005838CE"/>
    <w:rsid w:val="00585789"/>
    <w:rsid w:val="00585BAF"/>
    <w:rsid w:val="00587700"/>
    <w:rsid w:val="0059042E"/>
    <w:rsid w:val="0059283B"/>
    <w:rsid w:val="00593B71"/>
    <w:rsid w:val="005940D1"/>
    <w:rsid w:val="0059434D"/>
    <w:rsid w:val="00596027"/>
    <w:rsid w:val="005965E4"/>
    <w:rsid w:val="00597E9E"/>
    <w:rsid w:val="005A099D"/>
    <w:rsid w:val="005A251B"/>
    <w:rsid w:val="005A4390"/>
    <w:rsid w:val="005A48BF"/>
    <w:rsid w:val="005A5A47"/>
    <w:rsid w:val="005A5E46"/>
    <w:rsid w:val="005A690A"/>
    <w:rsid w:val="005B06A6"/>
    <w:rsid w:val="005B1A42"/>
    <w:rsid w:val="005B1D6A"/>
    <w:rsid w:val="005B271A"/>
    <w:rsid w:val="005B39D7"/>
    <w:rsid w:val="005B5F12"/>
    <w:rsid w:val="005B71F2"/>
    <w:rsid w:val="005B7F59"/>
    <w:rsid w:val="005C23CB"/>
    <w:rsid w:val="005C5729"/>
    <w:rsid w:val="005C592E"/>
    <w:rsid w:val="005C74DF"/>
    <w:rsid w:val="005C7B6C"/>
    <w:rsid w:val="005C7F38"/>
    <w:rsid w:val="005D0B01"/>
    <w:rsid w:val="005D2C9C"/>
    <w:rsid w:val="005D4988"/>
    <w:rsid w:val="005D70D5"/>
    <w:rsid w:val="005E20FC"/>
    <w:rsid w:val="005E4E78"/>
    <w:rsid w:val="005E5924"/>
    <w:rsid w:val="005F4812"/>
    <w:rsid w:val="005F4E4E"/>
    <w:rsid w:val="005F4FB1"/>
    <w:rsid w:val="005F68BF"/>
    <w:rsid w:val="005F7A65"/>
    <w:rsid w:val="00603838"/>
    <w:rsid w:val="00603CE9"/>
    <w:rsid w:val="0061031E"/>
    <w:rsid w:val="00610A14"/>
    <w:rsid w:val="00611300"/>
    <w:rsid w:val="00612221"/>
    <w:rsid w:val="00612C76"/>
    <w:rsid w:val="0061495B"/>
    <w:rsid w:val="006243AF"/>
    <w:rsid w:val="00626688"/>
    <w:rsid w:val="006321D7"/>
    <w:rsid w:val="00632F46"/>
    <w:rsid w:val="00633450"/>
    <w:rsid w:val="006353A7"/>
    <w:rsid w:val="0063710B"/>
    <w:rsid w:val="006438DC"/>
    <w:rsid w:val="00644189"/>
    <w:rsid w:val="006462B8"/>
    <w:rsid w:val="00646906"/>
    <w:rsid w:val="00646B50"/>
    <w:rsid w:val="006507A9"/>
    <w:rsid w:val="006515D3"/>
    <w:rsid w:val="00651A9A"/>
    <w:rsid w:val="00651AB8"/>
    <w:rsid w:val="00652BC5"/>
    <w:rsid w:val="00653F22"/>
    <w:rsid w:val="00654941"/>
    <w:rsid w:val="00655CBF"/>
    <w:rsid w:val="0066041A"/>
    <w:rsid w:val="006619A2"/>
    <w:rsid w:val="00664CB5"/>
    <w:rsid w:val="0066614E"/>
    <w:rsid w:val="00666BA0"/>
    <w:rsid w:val="00671034"/>
    <w:rsid w:val="006710D6"/>
    <w:rsid w:val="006746F1"/>
    <w:rsid w:val="00674C44"/>
    <w:rsid w:val="00674D53"/>
    <w:rsid w:val="00676E42"/>
    <w:rsid w:val="0068043E"/>
    <w:rsid w:val="00683029"/>
    <w:rsid w:val="0068389D"/>
    <w:rsid w:val="00683DD8"/>
    <w:rsid w:val="00685223"/>
    <w:rsid w:val="006863AC"/>
    <w:rsid w:val="00686A92"/>
    <w:rsid w:val="00692860"/>
    <w:rsid w:val="00692AC4"/>
    <w:rsid w:val="00694B18"/>
    <w:rsid w:val="00694F45"/>
    <w:rsid w:val="00695BEF"/>
    <w:rsid w:val="0069681F"/>
    <w:rsid w:val="0069688E"/>
    <w:rsid w:val="006A1DFF"/>
    <w:rsid w:val="006A386F"/>
    <w:rsid w:val="006A4589"/>
    <w:rsid w:val="006A64FA"/>
    <w:rsid w:val="006B0B65"/>
    <w:rsid w:val="006B119A"/>
    <w:rsid w:val="006B5F7D"/>
    <w:rsid w:val="006B66F0"/>
    <w:rsid w:val="006C0DF3"/>
    <w:rsid w:val="006C11C4"/>
    <w:rsid w:val="006C163E"/>
    <w:rsid w:val="006C1E70"/>
    <w:rsid w:val="006C2C1A"/>
    <w:rsid w:val="006C3A6E"/>
    <w:rsid w:val="006C4E0F"/>
    <w:rsid w:val="006C53B7"/>
    <w:rsid w:val="006C664D"/>
    <w:rsid w:val="006C668F"/>
    <w:rsid w:val="006C6742"/>
    <w:rsid w:val="006C7E5D"/>
    <w:rsid w:val="006D0698"/>
    <w:rsid w:val="006D0AFA"/>
    <w:rsid w:val="006D1879"/>
    <w:rsid w:val="006D32CD"/>
    <w:rsid w:val="006D78B8"/>
    <w:rsid w:val="006E4CB4"/>
    <w:rsid w:val="006E57F4"/>
    <w:rsid w:val="006F0B0E"/>
    <w:rsid w:val="006F1A95"/>
    <w:rsid w:val="006F2F4D"/>
    <w:rsid w:val="006F34A8"/>
    <w:rsid w:val="006F407A"/>
    <w:rsid w:val="006F4647"/>
    <w:rsid w:val="006F5594"/>
    <w:rsid w:val="006F58A2"/>
    <w:rsid w:val="006F59E7"/>
    <w:rsid w:val="006F5E6E"/>
    <w:rsid w:val="007022A2"/>
    <w:rsid w:val="00702C85"/>
    <w:rsid w:val="00702FD5"/>
    <w:rsid w:val="0070335A"/>
    <w:rsid w:val="0070427C"/>
    <w:rsid w:val="007068C4"/>
    <w:rsid w:val="0071019C"/>
    <w:rsid w:val="0071095C"/>
    <w:rsid w:val="00711AC2"/>
    <w:rsid w:val="00711DDF"/>
    <w:rsid w:val="00713089"/>
    <w:rsid w:val="00715371"/>
    <w:rsid w:val="00716A5F"/>
    <w:rsid w:val="00716BFA"/>
    <w:rsid w:val="007202F7"/>
    <w:rsid w:val="00720669"/>
    <w:rsid w:val="0072336E"/>
    <w:rsid w:val="007239DB"/>
    <w:rsid w:val="00725642"/>
    <w:rsid w:val="00725786"/>
    <w:rsid w:val="00730B42"/>
    <w:rsid w:val="0073181D"/>
    <w:rsid w:val="00731C41"/>
    <w:rsid w:val="0073257E"/>
    <w:rsid w:val="00732858"/>
    <w:rsid w:val="007329AC"/>
    <w:rsid w:val="00732A1E"/>
    <w:rsid w:val="00733076"/>
    <w:rsid w:val="00735BB6"/>
    <w:rsid w:val="00737CB7"/>
    <w:rsid w:val="00740316"/>
    <w:rsid w:val="00741221"/>
    <w:rsid w:val="0074158B"/>
    <w:rsid w:val="00742AE9"/>
    <w:rsid w:val="0074336A"/>
    <w:rsid w:val="00751842"/>
    <w:rsid w:val="0075265E"/>
    <w:rsid w:val="007539DB"/>
    <w:rsid w:val="00754E6C"/>
    <w:rsid w:val="00756AF3"/>
    <w:rsid w:val="00763E52"/>
    <w:rsid w:val="00763E64"/>
    <w:rsid w:val="00766039"/>
    <w:rsid w:val="00767965"/>
    <w:rsid w:val="007734C8"/>
    <w:rsid w:val="00773768"/>
    <w:rsid w:val="007737BE"/>
    <w:rsid w:val="00773AB5"/>
    <w:rsid w:val="00773E14"/>
    <w:rsid w:val="00775742"/>
    <w:rsid w:val="007759A1"/>
    <w:rsid w:val="00775C4D"/>
    <w:rsid w:val="007774F6"/>
    <w:rsid w:val="0077751A"/>
    <w:rsid w:val="00777B7C"/>
    <w:rsid w:val="00777D84"/>
    <w:rsid w:val="00780411"/>
    <w:rsid w:val="007809DB"/>
    <w:rsid w:val="00781EA7"/>
    <w:rsid w:val="00782977"/>
    <w:rsid w:val="007837D1"/>
    <w:rsid w:val="00785785"/>
    <w:rsid w:val="00786B3E"/>
    <w:rsid w:val="0078780A"/>
    <w:rsid w:val="00793CAB"/>
    <w:rsid w:val="00797A4A"/>
    <w:rsid w:val="007A00A3"/>
    <w:rsid w:val="007A02BD"/>
    <w:rsid w:val="007A02FD"/>
    <w:rsid w:val="007A08A2"/>
    <w:rsid w:val="007A2A05"/>
    <w:rsid w:val="007A4552"/>
    <w:rsid w:val="007A5369"/>
    <w:rsid w:val="007B0DED"/>
    <w:rsid w:val="007B1B21"/>
    <w:rsid w:val="007B3E26"/>
    <w:rsid w:val="007B4025"/>
    <w:rsid w:val="007B4317"/>
    <w:rsid w:val="007B466F"/>
    <w:rsid w:val="007B712C"/>
    <w:rsid w:val="007B7AD0"/>
    <w:rsid w:val="007C065B"/>
    <w:rsid w:val="007C1E9F"/>
    <w:rsid w:val="007C3C7C"/>
    <w:rsid w:val="007C3CF0"/>
    <w:rsid w:val="007C4573"/>
    <w:rsid w:val="007C45CC"/>
    <w:rsid w:val="007C5557"/>
    <w:rsid w:val="007C6A60"/>
    <w:rsid w:val="007C7DE5"/>
    <w:rsid w:val="007D039E"/>
    <w:rsid w:val="007D2866"/>
    <w:rsid w:val="007D54D3"/>
    <w:rsid w:val="007D754D"/>
    <w:rsid w:val="007E041A"/>
    <w:rsid w:val="007E10BD"/>
    <w:rsid w:val="007E1D20"/>
    <w:rsid w:val="007E2B98"/>
    <w:rsid w:val="007E3161"/>
    <w:rsid w:val="007E3CB2"/>
    <w:rsid w:val="007E3FD0"/>
    <w:rsid w:val="007E4004"/>
    <w:rsid w:val="007E717B"/>
    <w:rsid w:val="007E752B"/>
    <w:rsid w:val="007F09B7"/>
    <w:rsid w:val="007F152F"/>
    <w:rsid w:val="007F1811"/>
    <w:rsid w:val="007F349A"/>
    <w:rsid w:val="007F47E3"/>
    <w:rsid w:val="007F5374"/>
    <w:rsid w:val="007F6CA2"/>
    <w:rsid w:val="007F70B1"/>
    <w:rsid w:val="007F7AC4"/>
    <w:rsid w:val="0080145C"/>
    <w:rsid w:val="0080430B"/>
    <w:rsid w:val="00804B8E"/>
    <w:rsid w:val="00805726"/>
    <w:rsid w:val="0080642D"/>
    <w:rsid w:val="00806925"/>
    <w:rsid w:val="008100AF"/>
    <w:rsid w:val="00810D67"/>
    <w:rsid w:val="00811547"/>
    <w:rsid w:val="008118D5"/>
    <w:rsid w:val="00813389"/>
    <w:rsid w:val="00813AAB"/>
    <w:rsid w:val="00815E85"/>
    <w:rsid w:val="00820722"/>
    <w:rsid w:val="008218DF"/>
    <w:rsid w:val="00821EF2"/>
    <w:rsid w:val="00823FB8"/>
    <w:rsid w:val="008245E9"/>
    <w:rsid w:val="00825DAB"/>
    <w:rsid w:val="00826658"/>
    <w:rsid w:val="00831084"/>
    <w:rsid w:val="008311EC"/>
    <w:rsid w:val="008324FF"/>
    <w:rsid w:val="00832773"/>
    <w:rsid w:val="00832843"/>
    <w:rsid w:val="00832A96"/>
    <w:rsid w:val="00833309"/>
    <w:rsid w:val="00837553"/>
    <w:rsid w:val="00841A97"/>
    <w:rsid w:val="008429F6"/>
    <w:rsid w:val="00842D9B"/>
    <w:rsid w:val="008433C6"/>
    <w:rsid w:val="008438BA"/>
    <w:rsid w:val="008449B0"/>
    <w:rsid w:val="008451D5"/>
    <w:rsid w:val="00851983"/>
    <w:rsid w:val="00852585"/>
    <w:rsid w:val="00852ECC"/>
    <w:rsid w:val="008544D1"/>
    <w:rsid w:val="008554D0"/>
    <w:rsid w:val="00855BA1"/>
    <w:rsid w:val="008603BB"/>
    <w:rsid w:val="00861891"/>
    <w:rsid w:val="00861D26"/>
    <w:rsid w:val="00862A0E"/>
    <w:rsid w:val="00864407"/>
    <w:rsid w:val="00870246"/>
    <w:rsid w:val="008703A5"/>
    <w:rsid w:val="00875C5B"/>
    <w:rsid w:val="00876020"/>
    <w:rsid w:val="008777DA"/>
    <w:rsid w:val="00880F8E"/>
    <w:rsid w:val="00881E1B"/>
    <w:rsid w:val="00881E5C"/>
    <w:rsid w:val="00883029"/>
    <w:rsid w:val="00884C01"/>
    <w:rsid w:val="00885822"/>
    <w:rsid w:val="008867CB"/>
    <w:rsid w:val="00886BFB"/>
    <w:rsid w:val="0089165C"/>
    <w:rsid w:val="00892269"/>
    <w:rsid w:val="00893B6E"/>
    <w:rsid w:val="00894E44"/>
    <w:rsid w:val="0089533C"/>
    <w:rsid w:val="00895B5C"/>
    <w:rsid w:val="00897856"/>
    <w:rsid w:val="008A0945"/>
    <w:rsid w:val="008A11B2"/>
    <w:rsid w:val="008A2350"/>
    <w:rsid w:val="008A3D99"/>
    <w:rsid w:val="008A3EF5"/>
    <w:rsid w:val="008A43DD"/>
    <w:rsid w:val="008A4766"/>
    <w:rsid w:val="008A5109"/>
    <w:rsid w:val="008A6913"/>
    <w:rsid w:val="008A6D82"/>
    <w:rsid w:val="008A7FC6"/>
    <w:rsid w:val="008B19D2"/>
    <w:rsid w:val="008B2053"/>
    <w:rsid w:val="008B264C"/>
    <w:rsid w:val="008B30CD"/>
    <w:rsid w:val="008B5F3B"/>
    <w:rsid w:val="008B722A"/>
    <w:rsid w:val="008B735B"/>
    <w:rsid w:val="008C16BA"/>
    <w:rsid w:val="008C4C51"/>
    <w:rsid w:val="008C5F2B"/>
    <w:rsid w:val="008C608A"/>
    <w:rsid w:val="008C6797"/>
    <w:rsid w:val="008C6B94"/>
    <w:rsid w:val="008C7EA4"/>
    <w:rsid w:val="008D1A93"/>
    <w:rsid w:val="008D1FB7"/>
    <w:rsid w:val="008D3E31"/>
    <w:rsid w:val="008D4549"/>
    <w:rsid w:val="008D5DE5"/>
    <w:rsid w:val="008D6848"/>
    <w:rsid w:val="008D7F5C"/>
    <w:rsid w:val="008E3428"/>
    <w:rsid w:val="008E5A3F"/>
    <w:rsid w:val="008E5FFD"/>
    <w:rsid w:val="008E612F"/>
    <w:rsid w:val="008E7181"/>
    <w:rsid w:val="008F085A"/>
    <w:rsid w:val="008F0C7A"/>
    <w:rsid w:val="008F1FF1"/>
    <w:rsid w:val="008F43C2"/>
    <w:rsid w:val="009003F2"/>
    <w:rsid w:val="0090082B"/>
    <w:rsid w:val="009046E0"/>
    <w:rsid w:val="00904CF8"/>
    <w:rsid w:val="00905244"/>
    <w:rsid w:val="0090541F"/>
    <w:rsid w:val="00905441"/>
    <w:rsid w:val="009068E4"/>
    <w:rsid w:val="0091065D"/>
    <w:rsid w:val="009108B3"/>
    <w:rsid w:val="0091137D"/>
    <w:rsid w:val="0091390E"/>
    <w:rsid w:val="00916388"/>
    <w:rsid w:val="00917631"/>
    <w:rsid w:val="009208AC"/>
    <w:rsid w:val="00921D93"/>
    <w:rsid w:val="0092533D"/>
    <w:rsid w:val="00932380"/>
    <w:rsid w:val="009329DD"/>
    <w:rsid w:val="009334C2"/>
    <w:rsid w:val="00933552"/>
    <w:rsid w:val="009341D3"/>
    <w:rsid w:val="00940D47"/>
    <w:rsid w:val="009414FA"/>
    <w:rsid w:val="00942C47"/>
    <w:rsid w:val="00945B68"/>
    <w:rsid w:val="0094677E"/>
    <w:rsid w:val="00947424"/>
    <w:rsid w:val="00950476"/>
    <w:rsid w:val="00950C77"/>
    <w:rsid w:val="00950E86"/>
    <w:rsid w:val="00951266"/>
    <w:rsid w:val="0095368A"/>
    <w:rsid w:val="00953FE3"/>
    <w:rsid w:val="00954583"/>
    <w:rsid w:val="00956515"/>
    <w:rsid w:val="00956CAB"/>
    <w:rsid w:val="00957E66"/>
    <w:rsid w:val="00961D81"/>
    <w:rsid w:val="0096223B"/>
    <w:rsid w:val="00962403"/>
    <w:rsid w:val="00964198"/>
    <w:rsid w:val="00965B8A"/>
    <w:rsid w:val="00965FBF"/>
    <w:rsid w:val="00967832"/>
    <w:rsid w:val="00970A72"/>
    <w:rsid w:val="00972270"/>
    <w:rsid w:val="00974E91"/>
    <w:rsid w:val="0097575D"/>
    <w:rsid w:val="009769CA"/>
    <w:rsid w:val="00977276"/>
    <w:rsid w:val="009779CD"/>
    <w:rsid w:val="00977CA0"/>
    <w:rsid w:val="00981CB7"/>
    <w:rsid w:val="00981FD5"/>
    <w:rsid w:val="00982AE5"/>
    <w:rsid w:val="00984ABC"/>
    <w:rsid w:val="00984D6C"/>
    <w:rsid w:val="00985AAD"/>
    <w:rsid w:val="00986C0F"/>
    <w:rsid w:val="00986F35"/>
    <w:rsid w:val="0099013C"/>
    <w:rsid w:val="009919D8"/>
    <w:rsid w:val="00992DC8"/>
    <w:rsid w:val="009938E2"/>
    <w:rsid w:val="00993DD6"/>
    <w:rsid w:val="00995606"/>
    <w:rsid w:val="00995F60"/>
    <w:rsid w:val="009975A6"/>
    <w:rsid w:val="00997AA2"/>
    <w:rsid w:val="009A0113"/>
    <w:rsid w:val="009A0B4B"/>
    <w:rsid w:val="009A4117"/>
    <w:rsid w:val="009A465D"/>
    <w:rsid w:val="009A4667"/>
    <w:rsid w:val="009A5553"/>
    <w:rsid w:val="009A6321"/>
    <w:rsid w:val="009A7C01"/>
    <w:rsid w:val="009B1318"/>
    <w:rsid w:val="009B16EB"/>
    <w:rsid w:val="009B298E"/>
    <w:rsid w:val="009B2CE1"/>
    <w:rsid w:val="009B3004"/>
    <w:rsid w:val="009B4681"/>
    <w:rsid w:val="009B46E0"/>
    <w:rsid w:val="009B476C"/>
    <w:rsid w:val="009B5A14"/>
    <w:rsid w:val="009B5BB5"/>
    <w:rsid w:val="009B67C7"/>
    <w:rsid w:val="009C0FED"/>
    <w:rsid w:val="009C3B46"/>
    <w:rsid w:val="009C42AF"/>
    <w:rsid w:val="009C4483"/>
    <w:rsid w:val="009C4B32"/>
    <w:rsid w:val="009C500B"/>
    <w:rsid w:val="009C57AB"/>
    <w:rsid w:val="009C7F11"/>
    <w:rsid w:val="009C7FB1"/>
    <w:rsid w:val="009D22C3"/>
    <w:rsid w:val="009D379B"/>
    <w:rsid w:val="009D3FB4"/>
    <w:rsid w:val="009D4AC7"/>
    <w:rsid w:val="009D6112"/>
    <w:rsid w:val="009D638E"/>
    <w:rsid w:val="009D6AB0"/>
    <w:rsid w:val="009D6B2B"/>
    <w:rsid w:val="009D7964"/>
    <w:rsid w:val="009E258D"/>
    <w:rsid w:val="009E32AF"/>
    <w:rsid w:val="009E3470"/>
    <w:rsid w:val="009E513F"/>
    <w:rsid w:val="009E5F42"/>
    <w:rsid w:val="009E7835"/>
    <w:rsid w:val="009F0DE8"/>
    <w:rsid w:val="009F22B7"/>
    <w:rsid w:val="009F6A20"/>
    <w:rsid w:val="009F75AB"/>
    <w:rsid w:val="009F7729"/>
    <w:rsid w:val="009F7D16"/>
    <w:rsid w:val="009F7D26"/>
    <w:rsid w:val="009F7F82"/>
    <w:rsid w:val="00A0005B"/>
    <w:rsid w:val="00A02106"/>
    <w:rsid w:val="00A0438E"/>
    <w:rsid w:val="00A06E6B"/>
    <w:rsid w:val="00A07358"/>
    <w:rsid w:val="00A0750A"/>
    <w:rsid w:val="00A079A9"/>
    <w:rsid w:val="00A07D22"/>
    <w:rsid w:val="00A10227"/>
    <w:rsid w:val="00A10569"/>
    <w:rsid w:val="00A114F7"/>
    <w:rsid w:val="00A14A7B"/>
    <w:rsid w:val="00A17570"/>
    <w:rsid w:val="00A17BE3"/>
    <w:rsid w:val="00A21C64"/>
    <w:rsid w:val="00A21F76"/>
    <w:rsid w:val="00A22D84"/>
    <w:rsid w:val="00A232C2"/>
    <w:rsid w:val="00A2363A"/>
    <w:rsid w:val="00A2415D"/>
    <w:rsid w:val="00A24B38"/>
    <w:rsid w:val="00A24B98"/>
    <w:rsid w:val="00A25935"/>
    <w:rsid w:val="00A25B79"/>
    <w:rsid w:val="00A26FD8"/>
    <w:rsid w:val="00A30EB9"/>
    <w:rsid w:val="00A32877"/>
    <w:rsid w:val="00A3303B"/>
    <w:rsid w:val="00A33D6A"/>
    <w:rsid w:val="00A356CA"/>
    <w:rsid w:val="00A408E4"/>
    <w:rsid w:val="00A4105F"/>
    <w:rsid w:val="00A42DD3"/>
    <w:rsid w:val="00A451A6"/>
    <w:rsid w:val="00A45E95"/>
    <w:rsid w:val="00A461B5"/>
    <w:rsid w:val="00A46456"/>
    <w:rsid w:val="00A4657C"/>
    <w:rsid w:val="00A476D8"/>
    <w:rsid w:val="00A50A87"/>
    <w:rsid w:val="00A50C33"/>
    <w:rsid w:val="00A5153E"/>
    <w:rsid w:val="00A525E7"/>
    <w:rsid w:val="00A53973"/>
    <w:rsid w:val="00A5468F"/>
    <w:rsid w:val="00A54874"/>
    <w:rsid w:val="00A56C8B"/>
    <w:rsid w:val="00A60B8C"/>
    <w:rsid w:val="00A62CC6"/>
    <w:rsid w:val="00A631BE"/>
    <w:rsid w:val="00A6617E"/>
    <w:rsid w:val="00A67E1F"/>
    <w:rsid w:val="00A71619"/>
    <w:rsid w:val="00A746C8"/>
    <w:rsid w:val="00A75142"/>
    <w:rsid w:val="00A758B1"/>
    <w:rsid w:val="00A75D85"/>
    <w:rsid w:val="00A77235"/>
    <w:rsid w:val="00A7793B"/>
    <w:rsid w:val="00A80037"/>
    <w:rsid w:val="00A80BD8"/>
    <w:rsid w:val="00A80DA2"/>
    <w:rsid w:val="00A81047"/>
    <w:rsid w:val="00A811B7"/>
    <w:rsid w:val="00A82112"/>
    <w:rsid w:val="00A82204"/>
    <w:rsid w:val="00A82298"/>
    <w:rsid w:val="00A838A8"/>
    <w:rsid w:val="00A838F8"/>
    <w:rsid w:val="00A83EB0"/>
    <w:rsid w:val="00A8698C"/>
    <w:rsid w:val="00A87C65"/>
    <w:rsid w:val="00A928AB"/>
    <w:rsid w:val="00A93D73"/>
    <w:rsid w:val="00A94D62"/>
    <w:rsid w:val="00A94D93"/>
    <w:rsid w:val="00A96F6D"/>
    <w:rsid w:val="00A96FD3"/>
    <w:rsid w:val="00A971EA"/>
    <w:rsid w:val="00A97C0A"/>
    <w:rsid w:val="00AA06D2"/>
    <w:rsid w:val="00AA08DA"/>
    <w:rsid w:val="00AA1BBE"/>
    <w:rsid w:val="00AA2CC7"/>
    <w:rsid w:val="00AA2F3B"/>
    <w:rsid w:val="00AA4316"/>
    <w:rsid w:val="00AA4EC6"/>
    <w:rsid w:val="00AA74EB"/>
    <w:rsid w:val="00AA79A7"/>
    <w:rsid w:val="00AA7D0C"/>
    <w:rsid w:val="00AB02BD"/>
    <w:rsid w:val="00AB045B"/>
    <w:rsid w:val="00AB1829"/>
    <w:rsid w:val="00AB2E6C"/>
    <w:rsid w:val="00AB38DD"/>
    <w:rsid w:val="00AB3F58"/>
    <w:rsid w:val="00AB503E"/>
    <w:rsid w:val="00AB5520"/>
    <w:rsid w:val="00AB5ABE"/>
    <w:rsid w:val="00AB5D47"/>
    <w:rsid w:val="00AB6284"/>
    <w:rsid w:val="00AB690E"/>
    <w:rsid w:val="00AC1749"/>
    <w:rsid w:val="00AC19BD"/>
    <w:rsid w:val="00AC2773"/>
    <w:rsid w:val="00AC36C7"/>
    <w:rsid w:val="00AC50E3"/>
    <w:rsid w:val="00AC6C42"/>
    <w:rsid w:val="00AD021E"/>
    <w:rsid w:val="00AD039B"/>
    <w:rsid w:val="00AD0D12"/>
    <w:rsid w:val="00AD1982"/>
    <w:rsid w:val="00AD20CC"/>
    <w:rsid w:val="00AD3BFD"/>
    <w:rsid w:val="00AD41D2"/>
    <w:rsid w:val="00AD5AB9"/>
    <w:rsid w:val="00AD736B"/>
    <w:rsid w:val="00AE2CC2"/>
    <w:rsid w:val="00AE34D3"/>
    <w:rsid w:val="00AE36E9"/>
    <w:rsid w:val="00AE3987"/>
    <w:rsid w:val="00AE4697"/>
    <w:rsid w:val="00AE53D0"/>
    <w:rsid w:val="00AE5598"/>
    <w:rsid w:val="00AE6660"/>
    <w:rsid w:val="00AE6AA3"/>
    <w:rsid w:val="00AE6E9F"/>
    <w:rsid w:val="00AF01A7"/>
    <w:rsid w:val="00AF39D2"/>
    <w:rsid w:val="00AF5366"/>
    <w:rsid w:val="00AF6418"/>
    <w:rsid w:val="00B001CB"/>
    <w:rsid w:val="00B003E9"/>
    <w:rsid w:val="00B01434"/>
    <w:rsid w:val="00B01573"/>
    <w:rsid w:val="00B0297D"/>
    <w:rsid w:val="00B040D9"/>
    <w:rsid w:val="00B07374"/>
    <w:rsid w:val="00B10455"/>
    <w:rsid w:val="00B1061F"/>
    <w:rsid w:val="00B10FF3"/>
    <w:rsid w:val="00B1126E"/>
    <w:rsid w:val="00B113AF"/>
    <w:rsid w:val="00B11ED6"/>
    <w:rsid w:val="00B12F16"/>
    <w:rsid w:val="00B133BE"/>
    <w:rsid w:val="00B14378"/>
    <w:rsid w:val="00B14A36"/>
    <w:rsid w:val="00B14EED"/>
    <w:rsid w:val="00B15EA6"/>
    <w:rsid w:val="00B16511"/>
    <w:rsid w:val="00B1688E"/>
    <w:rsid w:val="00B1760B"/>
    <w:rsid w:val="00B17CB8"/>
    <w:rsid w:val="00B2134F"/>
    <w:rsid w:val="00B217F7"/>
    <w:rsid w:val="00B21D0F"/>
    <w:rsid w:val="00B22B0F"/>
    <w:rsid w:val="00B23F60"/>
    <w:rsid w:val="00B25840"/>
    <w:rsid w:val="00B27A29"/>
    <w:rsid w:val="00B31A96"/>
    <w:rsid w:val="00B35EFB"/>
    <w:rsid w:val="00B3655E"/>
    <w:rsid w:val="00B369C7"/>
    <w:rsid w:val="00B37A02"/>
    <w:rsid w:val="00B37D05"/>
    <w:rsid w:val="00B42AEA"/>
    <w:rsid w:val="00B4446B"/>
    <w:rsid w:val="00B4555B"/>
    <w:rsid w:val="00B4625C"/>
    <w:rsid w:val="00B4654A"/>
    <w:rsid w:val="00B532BA"/>
    <w:rsid w:val="00B54B51"/>
    <w:rsid w:val="00B56103"/>
    <w:rsid w:val="00B561AE"/>
    <w:rsid w:val="00B5647A"/>
    <w:rsid w:val="00B5760F"/>
    <w:rsid w:val="00B579B5"/>
    <w:rsid w:val="00B60394"/>
    <w:rsid w:val="00B6094A"/>
    <w:rsid w:val="00B65E48"/>
    <w:rsid w:val="00B704C2"/>
    <w:rsid w:val="00B74C8D"/>
    <w:rsid w:val="00B754D9"/>
    <w:rsid w:val="00B760F6"/>
    <w:rsid w:val="00B76486"/>
    <w:rsid w:val="00B779DF"/>
    <w:rsid w:val="00B80AD9"/>
    <w:rsid w:val="00B80CAD"/>
    <w:rsid w:val="00B82977"/>
    <w:rsid w:val="00B83D25"/>
    <w:rsid w:val="00B84BC5"/>
    <w:rsid w:val="00B85093"/>
    <w:rsid w:val="00B858F3"/>
    <w:rsid w:val="00B85D4C"/>
    <w:rsid w:val="00B87EDF"/>
    <w:rsid w:val="00B92A39"/>
    <w:rsid w:val="00B939BA"/>
    <w:rsid w:val="00B93C9E"/>
    <w:rsid w:val="00B95617"/>
    <w:rsid w:val="00B971E6"/>
    <w:rsid w:val="00B97395"/>
    <w:rsid w:val="00BA041A"/>
    <w:rsid w:val="00BA1143"/>
    <w:rsid w:val="00BA1408"/>
    <w:rsid w:val="00BA1CDC"/>
    <w:rsid w:val="00BA2EAD"/>
    <w:rsid w:val="00BA302E"/>
    <w:rsid w:val="00BA40D5"/>
    <w:rsid w:val="00BA63EA"/>
    <w:rsid w:val="00BA67F8"/>
    <w:rsid w:val="00BA7788"/>
    <w:rsid w:val="00BA7AEE"/>
    <w:rsid w:val="00BA7EB8"/>
    <w:rsid w:val="00BB0077"/>
    <w:rsid w:val="00BB20E5"/>
    <w:rsid w:val="00BB2741"/>
    <w:rsid w:val="00BB2B84"/>
    <w:rsid w:val="00BB4645"/>
    <w:rsid w:val="00BB4909"/>
    <w:rsid w:val="00BC4EB5"/>
    <w:rsid w:val="00BC50E8"/>
    <w:rsid w:val="00BD0369"/>
    <w:rsid w:val="00BD04C3"/>
    <w:rsid w:val="00BD0E85"/>
    <w:rsid w:val="00BD250E"/>
    <w:rsid w:val="00BD435C"/>
    <w:rsid w:val="00BD4D65"/>
    <w:rsid w:val="00BD62EC"/>
    <w:rsid w:val="00BD7566"/>
    <w:rsid w:val="00BE0922"/>
    <w:rsid w:val="00BE0EBB"/>
    <w:rsid w:val="00BE1C69"/>
    <w:rsid w:val="00BE1E31"/>
    <w:rsid w:val="00BE2459"/>
    <w:rsid w:val="00BE2B37"/>
    <w:rsid w:val="00BE30D1"/>
    <w:rsid w:val="00BE4C2B"/>
    <w:rsid w:val="00BE4ED8"/>
    <w:rsid w:val="00BE5460"/>
    <w:rsid w:val="00BE5B14"/>
    <w:rsid w:val="00BE5D44"/>
    <w:rsid w:val="00BE7E7C"/>
    <w:rsid w:val="00BF239F"/>
    <w:rsid w:val="00BF314C"/>
    <w:rsid w:val="00BF362E"/>
    <w:rsid w:val="00BF3A78"/>
    <w:rsid w:val="00BF3FD1"/>
    <w:rsid w:val="00BF6F89"/>
    <w:rsid w:val="00BF720D"/>
    <w:rsid w:val="00C00C38"/>
    <w:rsid w:val="00C03101"/>
    <w:rsid w:val="00C05BD1"/>
    <w:rsid w:val="00C10934"/>
    <w:rsid w:val="00C10CEB"/>
    <w:rsid w:val="00C14A06"/>
    <w:rsid w:val="00C1571B"/>
    <w:rsid w:val="00C20B33"/>
    <w:rsid w:val="00C21C61"/>
    <w:rsid w:val="00C246FA"/>
    <w:rsid w:val="00C2587F"/>
    <w:rsid w:val="00C2670E"/>
    <w:rsid w:val="00C3072F"/>
    <w:rsid w:val="00C32139"/>
    <w:rsid w:val="00C32EDE"/>
    <w:rsid w:val="00C33B0C"/>
    <w:rsid w:val="00C33B5E"/>
    <w:rsid w:val="00C34195"/>
    <w:rsid w:val="00C34C21"/>
    <w:rsid w:val="00C4167B"/>
    <w:rsid w:val="00C43430"/>
    <w:rsid w:val="00C4404B"/>
    <w:rsid w:val="00C44DA9"/>
    <w:rsid w:val="00C50507"/>
    <w:rsid w:val="00C50D62"/>
    <w:rsid w:val="00C551D2"/>
    <w:rsid w:val="00C55B64"/>
    <w:rsid w:val="00C601D4"/>
    <w:rsid w:val="00C60EBF"/>
    <w:rsid w:val="00C623F2"/>
    <w:rsid w:val="00C62B04"/>
    <w:rsid w:val="00C63B59"/>
    <w:rsid w:val="00C6460D"/>
    <w:rsid w:val="00C646BF"/>
    <w:rsid w:val="00C65A5D"/>
    <w:rsid w:val="00C6641A"/>
    <w:rsid w:val="00C668A1"/>
    <w:rsid w:val="00C67F7F"/>
    <w:rsid w:val="00C70737"/>
    <w:rsid w:val="00C710AD"/>
    <w:rsid w:val="00C7123E"/>
    <w:rsid w:val="00C71E53"/>
    <w:rsid w:val="00C7261E"/>
    <w:rsid w:val="00C7432A"/>
    <w:rsid w:val="00C74428"/>
    <w:rsid w:val="00C746D2"/>
    <w:rsid w:val="00C753E4"/>
    <w:rsid w:val="00C8021C"/>
    <w:rsid w:val="00C8195B"/>
    <w:rsid w:val="00C864C3"/>
    <w:rsid w:val="00C8735E"/>
    <w:rsid w:val="00C907F1"/>
    <w:rsid w:val="00C90A78"/>
    <w:rsid w:val="00C90A9F"/>
    <w:rsid w:val="00C93323"/>
    <w:rsid w:val="00C93C68"/>
    <w:rsid w:val="00C946D3"/>
    <w:rsid w:val="00C96E1A"/>
    <w:rsid w:val="00C97933"/>
    <w:rsid w:val="00CA0155"/>
    <w:rsid w:val="00CA05D1"/>
    <w:rsid w:val="00CA0B43"/>
    <w:rsid w:val="00CA19B4"/>
    <w:rsid w:val="00CA2E50"/>
    <w:rsid w:val="00CA406F"/>
    <w:rsid w:val="00CA5586"/>
    <w:rsid w:val="00CA7FBF"/>
    <w:rsid w:val="00CB07FB"/>
    <w:rsid w:val="00CB1002"/>
    <w:rsid w:val="00CB162C"/>
    <w:rsid w:val="00CB2706"/>
    <w:rsid w:val="00CB47B9"/>
    <w:rsid w:val="00CB500A"/>
    <w:rsid w:val="00CB72E5"/>
    <w:rsid w:val="00CC0AC5"/>
    <w:rsid w:val="00CC169A"/>
    <w:rsid w:val="00CC2A14"/>
    <w:rsid w:val="00CC2D8D"/>
    <w:rsid w:val="00CC3537"/>
    <w:rsid w:val="00CC404B"/>
    <w:rsid w:val="00CC5C6B"/>
    <w:rsid w:val="00CC6EAD"/>
    <w:rsid w:val="00CD27BB"/>
    <w:rsid w:val="00CD27EA"/>
    <w:rsid w:val="00CD488F"/>
    <w:rsid w:val="00CD4ACD"/>
    <w:rsid w:val="00CD70B6"/>
    <w:rsid w:val="00CD78EA"/>
    <w:rsid w:val="00CE0F1A"/>
    <w:rsid w:val="00CE2816"/>
    <w:rsid w:val="00CE3307"/>
    <w:rsid w:val="00CF0448"/>
    <w:rsid w:val="00CF1538"/>
    <w:rsid w:val="00CF1567"/>
    <w:rsid w:val="00CF1CDB"/>
    <w:rsid w:val="00CF3D48"/>
    <w:rsid w:val="00CF4426"/>
    <w:rsid w:val="00CF49DD"/>
    <w:rsid w:val="00CF72A3"/>
    <w:rsid w:val="00D01108"/>
    <w:rsid w:val="00D015A0"/>
    <w:rsid w:val="00D03E76"/>
    <w:rsid w:val="00D04174"/>
    <w:rsid w:val="00D04662"/>
    <w:rsid w:val="00D05EF8"/>
    <w:rsid w:val="00D06D4D"/>
    <w:rsid w:val="00D078DE"/>
    <w:rsid w:val="00D11102"/>
    <w:rsid w:val="00D11792"/>
    <w:rsid w:val="00D14054"/>
    <w:rsid w:val="00D143C2"/>
    <w:rsid w:val="00D14D1B"/>
    <w:rsid w:val="00D15FD1"/>
    <w:rsid w:val="00D1687D"/>
    <w:rsid w:val="00D20E59"/>
    <w:rsid w:val="00D225EE"/>
    <w:rsid w:val="00D22CE3"/>
    <w:rsid w:val="00D254F2"/>
    <w:rsid w:val="00D26125"/>
    <w:rsid w:val="00D271E9"/>
    <w:rsid w:val="00D30A5E"/>
    <w:rsid w:val="00D31E33"/>
    <w:rsid w:val="00D324A6"/>
    <w:rsid w:val="00D35640"/>
    <w:rsid w:val="00D35A86"/>
    <w:rsid w:val="00D36CFA"/>
    <w:rsid w:val="00D36E67"/>
    <w:rsid w:val="00D41B67"/>
    <w:rsid w:val="00D42FC0"/>
    <w:rsid w:val="00D44B94"/>
    <w:rsid w:val="00D45191"/>
    <w:rsid w:val="00D503F0"/>
    <w:rsid w:val="00D526F4"/>
    <w:rsid w:val="00D52D8F"/>
    <w:rsid w:val="00D532DF"/>
    <w:rsid w:val="00D552E8"/>
    <w:rsid w:val="00D558F6"/>
    <w:rsid w:val="00D56B1F"/>
    <w:rsid w:val="00D57889"/>
    <w:rsid w:val="00D6222A"/>
    <w:rsid w:val="00D63144"/>
    <w:rsid w:val="00D64637"/>
    <w:rsid w:val="00D652D9"/>
    <w:rsid w:val="00D6660D"/>
    <w:rsid w:val="00D6742A"/>
    <w:rsid w:val="00D6783E"/>
    <w:rsid w:val="00D67B1B"/>
    <w:rsid w:val="00D67C8C"/>
    <w:rsid w:val="00D70EF9"/>
    <w:rsid w:val="00D7180F"/>
    <w:rsid w:val="00D7184F"/>
    <w:rsid w:val="00D72299"/>
    <w:rsid w:val="00D73D39"/>
    <w:rsid w:val="00D75564"/>
    <w:rsid w:val="00D7655C"/>
    <w:rsid w:val="00D77BC0"/>
    <w:rsid w:val="00D807E6"/>
    <w:rsid w:val="00D80C05"/>
    <w:rsid w:val="00D81006"/>
    <w:rsid w:val="00D82E29"/>
    <w:rsid w:val="00D831B7"/>
    <w:rsid w:val="00D833DC"/>
    <w:rsid w:val="00D83ECF"/>
    <w:rsid w:val="00D85441"/>
    <w:rsid w:val="00D8639F"/>
    <w:rsid w:val="00D875D4"/>
    <w:rsid w:val="00D90F4D"/>
    <w:rsid w:val="00D91B52"/>
    <w:rsid w:val="00D91F5D"/>
    <w:rsid w:val="00D92FDB"/>
    <w:rsid w:val="00D95FC0"/>
    <w:rsid w:val="00D96CA2"/>
    <w:rsid w:val="00DA1682"/>
    <w:rsid w:val="00DA20CE"/>
    <w:rsid w:val="00DA2765"/>
    <w:rsid w:val="00DA3F26"/>
    <w:rsid w:val="00DA4A7D"/>
    <w:rsid w:val="00DA53BF"/>
    <w:rsid w:val="00DA5A1A"/>
    <w:rsid w:val="00DA6096"/>
    <w:rsid w:val="00DA635D"/>
    <w:rsid w:val="00DA6475"/>
    <w:rsid w:val="00DA6636"/>
    <w:rsid w:val="00DB1DF4"/>
    <w:rsid w:val="00DB532C"/>
    <w:rsid w:val="00DC0112"/>
    <w:rsid w:val="00DC2DFF"/>
    <w:rsid w:val="00DC4CBE"/>
    <w:rsid w:val="00DC625D"/>
    <w:rsid w:val="00DC7E58"/>
    <w:rsid w:val="00DD1580"/>
    <w:rsid w:val="00DD1CB9"/>
    <w:rsid w:val="00DD2581"/>
    <w:rsid w:val="00DD2F2C"/>
    <w:rsid w:val="00DD3B45"/>
    <w:rsid w:val="00DD4EDF"/>
    <w:rsid w:val="00DD5443"/>
    <w:rsid w:val="00DD547B"/>
    <w:rsid w:val="00DD5D88"/>
    <w:rsid w:val="00DD767A"/>
    <w:rsid w:val="00DE2DFC"/>
    <w:rsid w:val="00DE5A32"/>
    <w:rsid w:val="00DE7FEC"/>
    <w:rsid w:val="00DF02D0"/>
    <w:rsid w:val="00DF06C8"/>
    <w:rsid w:val="00DF1F32"/>
    <w:rsid w:val="00DF226B"/>
    <w:rsid w:val="00DF2422"/>
    <w:rsid w:val="00DF56E0"/>
    <w:rsid w:val="00DF5DBD"/>
    <w:rsid w:val="00DF6A28"/>
    <w:rsid w:val="00E0123C"/>
    <w:rsid w:val="00E0357C"/>
    <w:rsid w:val="00E038FA"/>
    <w:rsid w:val="00E04E4C"/>
    <w:rsid w:val="00E05AC2"/>
    <w:rsid w:val="00E0611E"/>
    <w:rsid w:val="00E06662"/>
    <w:rsid w:val="00E10FAA"/>
    <w:rsid w:val="00E11BF1"/>
    <w:rsid w:val="00E124C9"/>
    <w:rsid w:val="00E155A0"/>
    <w:rsid w:val="00E16429"/>
    <w:rsid w:val="00E17270"/>
    <w:rsid w:val="00E206B0"/>
    <w:rsid w:val="00E20931"/>
    <w:rsid w:val="00E20EE8"/>
    <w:rsid w:val="00E21875"/>
    <w:rsid w:val="00E22036"/>
    <w:rsid w:val="00E23F14"/>
    <w:rsid w:val="00E24A94"/>
    <w:rsid w:val="00E271C1"/>
    <w:rsid w:val="00E27518"/>
    <w:rsid w:val="00E30283"/>
    <w:rsid w:val="00E318D8"/>
    <w:rsid w:val="00E325EA"/>
    <w:rsid w:val="00E334A7"/>
    <w:rsid w:val="00E335D7"/>
    <w:rsid w:val="00E33CAF"/>
    <w:rsid w:val="00E34715"/>
    <w:rsid w:val="00E3599E"/>
    <w:rsid w:val="00E3753E"/>
    <w:rsid w:val="00E40003"/>
    <w:rsid w:val="00E408BF"/>
    <w:rsid w:val="00E40F86"/>
    <w:rsid w:val="00E4102A"/>
    <w:rsid w:val="00E4177D"/>
    <w:rsid w:val="00E460E2"/>
    <w:rsid w:val="00E46428"/>
    <w:rsid w:val="00E46974"/>
    <w:rsid w:val="00E5081B"/>
    <w:rsid w:val="00E512DE"/>
    <w:rsid w:val="00E516D1"/>
    <w:rsid w:val="00E51F7C"/>
    <w:rsid w:val="00E52A67"/>
    <w:rsid w:val="00E56F28"/>
    <w:rsid w:val="00E57B3D"/>
    <w:rsid w:val="00E604E5"/>
    <w:rsid w:val="00E61182"/>
    <w:rsid w:val="00E61206"/>
    <w:rsid w:val="00E615B7"/>
    <w:rsid w:val="00E62586"/>
    <w:rsid w:val="00E6276B"/>
    <w:rsid w:val="00E62BFD"/>
    <w:rsid w:val="00E633D7"/>
    <w:rsid w:val="00E63489"/>
    <w:rsid w:val="00E6619B"/>
    <w:rsid w:val="00E70F71"/>
    <w:rsid w:val="00E720CA"/>
    <w:rsid w:val="00E72521"/>
    <w:rsid w:val="00E7293B"/>
    <w:rsid w:val="00E7309F"/>
    <w:rsid w:val="00E77535"/>
    <w:rsid w:val="00E77E6A"/>
    <w:rsid w:val="00E81BEB"/>
    <w:rsid w:val="00E82C18"/>
    <w:rsid w:val="00E833A4"/>
    <w:rsid w:val="00E84A73"/>
    <w:rsid w:val="00E876CA"/>
    <w:rsid w:val="00E91734"/>
    <w:rsid w:val="00E92E66"/>
    <w:rsid w:val="00E9601F"/>
    <w:rsid w:val="00E9619E"/>
    <w:rsid w:val="00E964EB"/>
    <w:rsid w:val="00EA095D"/>
    <w:rsid w:val="00EA10AE"/>
    <w:rsid w:val="00EA34F3"/>
    <w:rsid w:val="00EA59E4"/>
    <w:rsid w:val="00EA6437"/>
    <w:rsid w:val="00EA7329"/>
    <w:rsid w:val="00EB03E8"/>
    <w:rsid w:val="00EB1214"/>
    <w:rsid w:val="00EB17CF"/>
    <w:rsid w:val="00EB28B1"/>
    <w:rsid w:val="00EB3716"/>
    <w:rsid w:val="00EB5039"/>
    <w:rsid w:val="00EB5900"/>
    <w:rsid w:val="00EB7CD7"/>
    <w:rsid w:val="00EC17DD"/>
    <w:rsid w:val="00EC40EB"/>
    <w:rsid w:val="00EC5439"/>
    <w:rsid w:val="00EC5B88"/>
    <w:rsid w:val="00EC5DF2"/>
    <w:rsid w:val="00EC62DA"/>
    <w:rsid w:val="00EC64EA"/>
    <w:rsid w:val="00ED0AF4"/>
    <w:rsid w:val="00ED0D63"/>
    <w:rsid w:val="00ED3804"/>
    <w:rsid w:val="00ED51F3"/>
    <w:rsid w:val="00ED5B6E"/>
    <w:rsid w:val="00ED5F93"/>
    <w:rsid w:val="00ED711D"/>
    <w:rsid w:val="00EE0550"/>
    <w:rsid w:val="00EE0ABF"/>
    <w:rsid w:val="00EE0DA0"/>
    <w:rsid w:val="00EE7B67"/>
    <w:rsid w:val="00EF0A80"/>
    <w:rsid w:val="00EF4153"/>
    <w:rsid w:val="00EF4290"/>
    <w:rsid w:val="00EF4506"/>
    <w:rsid w:val="00EF7A7E"/>
    <w:rsid w:val="00F000FA"/>
    <w:rsid w:val="00F00138"/>
    <w:rsid w:val="00F0195F"/>
    <w:rsid w:val="00F02C3B"/>
    <w:rsid w:val="00F06AAD"/>
    <w:rsid w:val="00F077A0"/>
    <w:rsid w:val="00F07B55"/>
    <w:rsid w:val="00F11349"/>
    <w:rsid w:val="00F11719"/>
    <w:rsid w:val="00F135CF"/>
    <w:rsid w:val="00F14F26"/>
    <w:rsid w:val="00F15125"/>
    <w:rsid w:val="00F15904"/>
    <w:rsid w:val="00F24C0B"/>
    <w:rsid w:val="00F24F8D"/>
    <w:rsid w:val="00F2580B"/>
    <w:rsid w:val="00F305C3"/>
    <w:rsid w:val="00F3140C"/>
    <w:rsid w:val="00F317C6"/>
    <w:rsid w:val="00F319A2"/>
    <w:rsid w:val="00F322A1"/>
    <w:rsid w:val="00F35AC7"/>
    <w:rsid w:val="00F35D66"/>
    <w:rsid w:val="00F36541"/>
    <w:rsid w:val="00F37010"/>
    <w:rsid w:val="00F37166"/>
    <w:rsid w:val="00F37A9D"/>
    <w:rsid w:val="00F41C29"/>
    <w:rsid w:val="00F4215F"/>
    <w:rsid w:val="00F429BE"/>
    <w:rsid w:val="00F44ABC"/>
    <w:rsid w:val="00F44CF0"/>
    <w:rsid w:val="00F44E6A"/>
    <w:rsid w:val="00F4746A"/>
    <w:rsid w:val="00F476B0"/>
    <w:rsid w:val="00F47B69"/>
    <w:rsid w:val="00F47D78"/>
    <w:rsid w:val="00F52CE3"/>
    <w:rsid w:val="00F53991"/>
    <w:rsid w:val="00F5589C"/>
    <w:rsid w:val="00F56D33"/>
    <w:rsid w:val="00F578C9"/>
    <w:rsid w:val="00F6023A"/>
    <w:rsid w:val="00F60B0A"/>
    <w:rsid w:val="00F61A9D"/>
    <w:rsid w:val="00F61B0C"/>
    <w:rsid w:val="00F61DAC"/>
    <w:rsid w:val="00F62D68"/>
    <w:rsid w:val="00F647CF"/>
    <w:rsid w:val="00F67853"/>
    <w:rsid w:val="00F704EB"/>
    <w:rsid w:val="00F742D5"/>
    <w:rsid w:val="00F76F4B"/>
    <w:rsid w:val="00F80DF9"/>
    <w:rsid w:val="00F8134A"/>
    <w:rsid w:val="00F81CC4"/>
    <w:rsid w:val="00F84031"/>
    <w:rsid w:val="00F84A19"/>
    <w:rsid w:val="00F91C97"/>
    <w:rsid w:val="00F92EBE"/>
    <w:rsid w:val="00F9342F"/>
    <w:rsid w:val="00F95827"/>
    <w:rsid w:val="00F977E7"/>
    <w:rsid w:val="00FA0292"/>
    <w:rsid w:val="00FA0CC5"/>
    <w:rsid w:val="00FA201F"/>
    <w:rsid w:val="00FA2EF5"/>
    <w:rsid w:val="00FA59FB"/>
    <w:rsid w:val="00FA66CD"/>
    <w:rsid w:val="00FA79BE"/>
    <w:rsid w:val="00FA7EF2"/>
    <w:rsid w:val="00FB044E"/>
    <w:rsid w:val="00FB12F5"/>
    <w:rsid w:val="00FB2BC6"/>
    <w:rsid w:val="00FB2BE5"/>
    <w:rsid w:val="00FB327B"/>
    <w:rsid w:val="00FB3774"/>
    <w:rsid w:val="00FB463B"/>
    <w:rsid w:val="00FC08CA"/>
    <w:rsid w:val="00FC240D"/>
    <w:rsid w:val="00FC2757"/>
    <w:rsid w:val="00FC33C6"/>
    <w:rsid w:val="00FC3DFD"/>
    <w:rsid w:val="00FC406E"/>
    <w:rsid w:val="00FC45A0"/>
    <w:rsid w:val="00FD0EC7"/>
    <w:rsid w:val="00FD2736"/>
    <w:rsid w:val="00FD2D98"/>
    <w:rsid w:val="00FD2E92"/>
    <w:rsid w:val="00FD40E9"/>
    <w:rsid w:val="00FD6337"/>
    <w:rsid w:val="00FD709A"/>
    <w:rsid w:val="00FD7B54"/>
    <w:rsid w:val="00FD7F69"/>
    <w:rsid w:val="00FE0254"/>
    <w:rsid w:val="00FE1918"/>
    <w:rsid w:val="00FE3C31"/>
    <w:rsid w:val="00FE6858"/>
    <w:rsid w:val="00FF0D5E"/>
    <w:rsid w:val="00FF0E80"/>
    <w:rsid w:val="00FF1D18"/>
    <w:rsid w:val="00FF21FC"/>
    <w:rsid w:val="00FF37CE"/>
    <w:rsid w:val="00FF3A08"/>
    <w:rsid w:val="00FF4AFF"/>
    <w:rsid w:val="00FF70C0"/>
    <w:rsid w:val="00FF713B"/>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D59C812"/>
  <w15:docId w15:val="{6FD2C891-66A7-4D86-8D34-A56C54A58E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Theme="minorHAnsi" w:hAnsi="Arial" w:cstheme="minorBidi"/>
        <w:sz w:val="22"/>
        <w:szCs w:val="22"/>
        <w:lang w:val="de-D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4" w:qFormat="1"/>
    <w:lsdException w:name="heading 2" w:semiHidden="1" w:uiPriority="4" w:unhideWhenUsed="1" w:qFormat="1"/>
    <w:lsdException w:name="heading 3" w:semiHidden="1" w:uiPriority="4" w:unhideWhenUsed="1" w:qFormat="1"/>
    <w:lsdException w:name="heading 4" w:semiHidden="1" w:uiPriority="4" w:unhideWhenUsed="1" w:qFormat="1"/>
    <w:lsdException w:name="heading 5" w:semiHidden="1" w:uiPriority="4" w:unhideWhenUsed="1" w:qFormat="1"/>
    <w:lsdException w:name="heading 6" w:semiHidden="1" w:uiPriority="4"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qFormat="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rsid w:val="00B003E9"/>
    <w:pPr>
      <w:spacing w:before="120" w:after="120" w:line="240" w:lineRule="auto"/>
    </w:pPr>
  </w:style>
  <w:style w:type="paragraph" w:styleId="berschrift1">
    <w:name w:val="heading 1"/>
    <w:aliases w:val="HR Überschrift 1"/>
    <w:basedOn w:val="LDTextinhalt"/>
    <w:next w:val="LDTextinhalt"/>
    <w:link w:val="berschrift1Zchn"/>
    <w:uiPriority w:val="4"/>
    <w:rsid w:val="00B003E9"/>
    <w:pPr>
      <w:pageBreakBefore/>
      <w:widowControl w:val="0"/>
      <w:pBdr>
        <w:bottom w:val="single" w:sz="6" w:space="1" w:color="808080" w:themeColor="background1" w:themeShade="80"/>
      </w:pBdr>
      <w:shd w:val="clear" w:color="auto" w:fill="D9D9D9" w:themeFill="background1" w:themeFillShade="D9"/>
      <w:tabs>
        <w:tab w:val="left" w:pos="709"/>
      </w:tabs>
      <w:spacing w:before="0" w:after="0"/>
      <w:outlineLvl w:val="0"/>
    </w:pPr>
    <w:rPr>
      <w:rFonts w:eastAsia="Times New Roman" w:cs="Arial"/>
      <w:bCs/>
      <w:color w:val="1E3E95"/>
      <w:kern w:val="36"/>
      <w:sz w:val="32"/>
      <w:szCs w:val="28"/>
      <w:lang w:eastAsia="de-DE"/>
    </w:rPr>
  </w:style>
  <w:style w:type="paragraph" w:styleId="berschrift2">
    <w:name w:val="heading 2"/>
    <w:aliases w:val="HR Überschrift 1.1.1"/>
    <w:basedOn w:val="LDTextinhalt"/>
    <w:next w:val="LDTextinhalt"/>
    <w:link w:val="berschrift2Zchn"/>
    <w:autoRedefine/>
    <w:uiPriority w:val="4"/>
    <w:rsid w:val="00B003E9"/>
    <w:pPr>
      <w:numPr>
        <w:numId w:val="1"/>
      </w:numPr>
      <w:pBdr>
        <w:bottom w:val="single" w:sz="6" w:space="1" w:color="A6A6A6" w:themeColor="background1" w:themeShade="A6"/>
      </w:pBdr>
      <w:shd w:val="clear" w:color="auto" w:fill="F2F2F2" w:themeFill="background1" w:themeFillShade="F2"/>
      <w:spacing w:before="480" w:after="240"/>
      <w:ind w:left="709" w:hanging="709"/>
      <w:outlineLvl w:val="1"/>
    </w:pPr>
    <w:rPr>
      <w:color w:val="1E3E95"/>
      <w:sz w:val="28"/>
    </w:rPr>
  </w:style>
  <w:style w:type="paragraph" w:styleId="berschrift3">
    <w:name w:val="heading 3"/>
    <w:basedOn w:val="LDTextinhalt"/>
    <w:next w:val="LDTextinhalt"/>
    <w:link w:val="berschrift3Zchn"/>
    <w:uiPriority w:val="4"/>
    <w:rsid w:val="00B003E9"/>
    <w:pPr>
      <w:keepNext/>
      <w:keepLines/>
      <w:numPr>
        <w:ilvl w:val="1"/>
        <w:numId w:val="1"/>
      </w:numPr>
      <w:shd w:val="clear" w:color="auto" w:fill="F2F2F2" w:themeFill="background1" w:themeFillShade="F2"/>
      <w:tabs>
        <w:tab w:val="left" w:pos="709"/>
      </w:tabs>
      <w:spacing w:before="480"/>
      <w:ind w:left="709" w:hanging="709"/>
      <w:outlineLvl w:val="2"/>
    </w:pPr>
    <w:rPr>
      <w:rFonts w:eastAsiaTheme="majorEastAsia" w:cstheme="majorBidi"/>
      <w:bCs/>
      <w:color w:val="1E3E95"/>
      <w:sz w:val="24"/>
    </w:rPr>
  </w:style>
  <w:style w:type="paragraph" w:styleId="berschrift4">
    <w:name w:val="heading 4"/>
    <w:basedOn w:val="Standard"/>
    <w:next w:val="Standard"/>
    <w:link w:val="berschrift4Zchn"/>
    <w:autoRedefine/>
    <w:uiPriority w:val="4"/>
    <w:rsid w:val="00B003E9"/>
    <w:pPr>
      <w:keepNext/>
      <w:keepLines/>
      <w:numPr>
        <w:ilvl w:val="2"/>
        <w:numId w:val="1"/>
      </w:numPr>
      <w:shd w:val="clear" w:color="auto" w:fill="FFFFFF" w:themeFill="background1"/>
      <w:spacing w:before="240"/>
      <w:ind w:left="709" w:hanging="709"/>
      <w:outlineLvl w:val="3"/>
    </w:pPr>
    <w:rPr>
      <w:rFonts w:eastAsiaTheme="majorEastAsia" w:cstheme="majorBidi"/>
      <w:b/>
      <w:bCs/>
      <w:i/>
      <w:iCs/>
      <w:color w:val="1E3E95"/>
    </w:rPr>
  </w:style>
  <w:style w:type="paragraph" w:styleId="berschrift5">
    <w:name w:val="heading 5"/>
    <w:basedOn w:val="berschrift4"/>
    <w:next w:val="LDTextinhalt"/>
    <w:link w:val="berschrift5Zchn"/>
    <w:uiPriority w:val="4"/>
    <w:qFormat/>
    <w:rsid w:val="00B003E9"/>
    <w:pPr>
      <w:numPr>
        <w:ilvl w:val="0"/>
        <w:numId w:val="0"/>
      </w:numPr>
      <w:spacing w:before="360"/>
      <w:ind w:left="709"/>
      <w:outlineLvl w:val="4"/>
    </w:pPr>
  </w:style>
  <w:style w:type="paragraph" w:styleId="berschrift6">
    <w:name w:val="heading 6"/>
    <w:basedOn w:val="Standard"/>
    <w:next w:val="Standard"/>
    <w:link w:val="berschrift6Zchn"/>
    <w:uiPriority w:val="4"/>
    <w:semiHidden/>
    <w:qFormat/>
    <w:rsid w:val="00B003E9"/>
    <w:pPr>
      <w:keepNext/>
      <w:keepLines/>
      <w:numPr>
        <w:ilvl w:val="5"/>
        <w:numId w:val="1"/>
      </w:numPr>
      <w:spacing w:before="200"/>
      <w:outlineLvl w:val="5"/>
    </w:pPr>
    <w:rPr>
      <w:rFonts w:asciiTheme="majorHAnsi" w:eastAsiaTheme="majorEastAsia" w:hAnsiTheme="majorHAnsi" w:cstheme="majorBidi"/>
      <w:i/>
      <w:iCs/>
      <w:color w:val="243F60" w:themeColor="accent1" w:themeShade="7F"/>
    </w:rPr>
  </w:style>
  <w:style w:type="paragraph" w:styleId="berschrift7">
    <w:name w:val="heading 7"/>
    <w:basedOn w:val="Standard"/>
    <w:next w:val="Standard"/>
    <w:link w:val="berschrift7Zchn"/>
    <w:uiPriority w:val="9"/>
    <w:unhideWhenUsed/>
    <w:qFormat/>
    <w:rsid w:val="00B003E9"/>
    <w:pPr>
      <w:keepNext/>
      <w:keepLines/>
      <w:numPr>
        <w:ilvl w:val="6"/>
        <w:numId w:val="1"/>
      </w:numPr>
      <w:spacing w:before="200"/>
      <w:outlineLvl w:val="6"/>
    </w:pPr>
    <w:rPr>
      <w:rFonts w:asciiTheme="majorHAnsi" w:eastAsiaTheme="majorEastAsia" w:hAnsiTheme="majorHAnsi" w:cstheme="majorBidi"/>
      <w:i/>
      <w:iCs/>
      <w:color w:val="404040" w:themeColor="text1" w:themeTint="BF"/>
    </w:rPr>
  </w:style>
  <w:style w:type="paragraph" w:styleId="berschrift8">
    <w:name w:val="heading 8"/>
    <w:basedOn w:val="Standard"/>
    <w:next w:val="Standard"/>
    <w:link w:val="berschrift8Zchn"/>
    <w:uiPriority w:val="9"/>
    <w:unhideWhenUsed/>
    <w:qFormat/>
    <w:rsid w:val="00B003E9"/>
    <w:pPr>
      <w:keepNext/>
      <w:keepLines/>
      <w:numPr>
        <w:ilvl w:val="7"/>
        <w:numId w:val="1"/>
      </w:numPr>
      <w:spacing w:before="200"/>
      <w:outlineLvl w:val="7"/>
    </w:pPr>
    <w:rPr>
      <w:rFonts w:asciiTheme="majorHAnsi" w:eastAsiaTheme="majorEastAsia" w:hAnsiTheme="majorHAnsi" w:cstheme="majorBidi"/>
      <w:color w:val="404040" w:themeColor="text1" w:themeTint="BF"/>
    </w:rPr>
  </w:style>
  <w:style w:type="paragraph" w:styleId="berschrift9">
    <w:name w:val="heading 9"/>
    <w:basedOn w:val="Standard"/>
    <w:next w:val="Standard"/>
    <w:link w:val="berschrift9Zchn"/>
    <w:uiPriority w:val="9"/>
    <w:semiHidden/>
    <w:unhideWhenUsed/>
    <w:qFormat/>
    <w:rsid w:val="00B003E9"/>
    <w:pPr>
      <w:keepNext/>
      <w:keepLines/>
      <w:numPr>
        <w:ilvl w:val="8"/>
        <w:numId w:val="1"/>
      </w:numPr>
      <w:spacing w:before="200"/>
      <w:outlineLvl w:val="8"/>
    </w:pPr>
    <w:rPr>
      <w:rFonts w:asciiTheme="majorHAnsi" w:eastAsiaTheme="majorEastAsia" w:hAnsiTheme="majorHAnsi" w:cstheme="majorBidi"/>
      <w:i/>
      <w:iCs/>
      <w:color w:val="404040" w:themeColor="text1" w:themeTint="BF"/>
    </w:rPr>
  </w:style>
  <w:style w:type="character" w:default="1" w:styleId="Absatz-Standardschriftart">
    <w:name w:val="Default Paragraph Font"/>
    <w:uiPriority w:val="1"/>
    <w:semiHidden/>
    <w:unhideWhenUsed/>
    <w:rsid w:val="00B003E9"/>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rsid w:val="00B003E9"/>
  </w:style>
  <w:style w:type="character" w:customStyle="1" w:styleId="berschrift1Zchn">
    <w:name w:val="Überschrift 1 Zchn"/>
    <w:aliases w:val="HR Überschrift 1 Zchn"/>
    <w:basedOn w:val="Absatz-Standardschriftart"/>
    <w:link w:val="berschrift1"/>
    <w:uiPriority w:val="4"/>
    <w:rsid w:val="00B003E9"/>
    <w:rPr>
      <w:rFonts w:eastAsia="Times New Roman" w:cs="Arial"/>
      <w:bCs/>
      <w:color w:val="1E3E95"/>
      <w:kern w:val="36"/>
      <w:sz w:val="32"/>
      <w:szCs w:val="28"/>
      <w:shd w:val="clear" w:color="auto" w:fill="D9D9D9" w:themeFill="background1" w:themeFillShade="D9"/>
      <w:lang w:eastAsia="de-DE"/>
    </w:rPr>
  </w:style>
  <w:style w:type="character" w:customStyle="1" w:styleId="berschrift2Zchn">
    <w:name w:val="Überschrift 2 Zchn"/>
    <w:aliases w:val="HR Überschrift 1.1.1 Zchn"/>
    <w:basedOn w:val="Absatz-Standardschriftart"/>
    <w:link w:val="berschrift2"/>
    <w:uiPriority w:val="4"/>
    <w:rsid w:val="00B003E9"/>
    <w:rPr>
      <w:color w:val="1E3E95"/>
      <w:sz w:val="28"/>
      <w:shd w:val="clear" w:color="auto" w:fill="F2F2F2" w:themeFill="background1" w:themeFillShade="F2"/>
    </w:rPr>
  </w:style>
  <w:style w:type="character" w:customStyle="1" w:styleId="berschrift3Zchn">
    <w:name w:val="Überschrift 3 Zchn"/>
    <w:basedOn w:val="Absatz-Standardschriftart"/>
    <w:link w:val="berschrift3"/>
    <w:uiPriority w:val="4"/>
    <w:rsid w:val="00B003E9"/>
    <w:rPr>
      <w:rFonts w:eastAsiaTheme="majorEastAsia" w:cstheme="majorBidi"/>
      <w:bCs/>
      <w:color w:val="1E3E95"/>
      <w:sz w:val="24"/>
      <w:shd w:val="clear" w:color="auto" w:fill="F2F2F2" w:themeFill="background1" w:themeFillShade="F2"/>
    </w:rPr>
  </w:style>
  <w:style w:type="character" w:customStyle="1" w:styleId="berschrift4Zchn">
    <w:name w:val="Überschrift 4 Zchn"/>
    <w:basedOn w:val="Absatz-Standardschriftart"/>
    <w:link w:val="berschrift4"/>
    <w:uiPriority w:val="4"/>
    <w:rsid w:val="00B003E9"/>
    <w:rPr>
      <w:rFonts w:eastAsiaTheme="majorEastAsia" w:cstheme="majorBidi"/>
      <w:b/>
      <w:bCs/>
      <w:i/>
      <w:iCs/>
      <w:color w:val="1E3E95"/>
      <w:shd w:val="clear" w:color="auto" w:fill="FFFFFF" w:themeFill="background1"/>
    </w:rPr>
  </w:style>
  <w:style w:type="character" w:customStyle="1" w:styleId="berschrift5Zchn">
    <w:name w:val="Überschrift 5 Zchn"/>
    <w:basedOn w:val="Absatz-Standardschriftart"/>
    <w:link w:val="berschrift5"/>
    <w:uiPriority w:val="4"/>
    <w:rsid w:val="00B003E9"/>
    <w:rPr>
      <w:rFonts w:eastAsiaTheme="majorEastAsia" w:cstheme="majorBidi"/>
      <w:b/>
      <w:bCs/>
      <w:i/>
      <w:iCs/>
      <w:color w:val="1E3E95"/>
      <w:shd w:val="clear" w:color="auto" w:fill="FFFFFF" w:themeFill="background1"/>
    </w:rPr>
  </w:style>
  <w:style w:type="character" w:customStyle="1" w:styleId="berschrift6Zchn">
    <w:name w:val="Überschrift 6 Zchn"/>
    <w:basedOn w:val="Absatz-Standardschriftart"/>
    <w:link w:val="berschrift6"/>
    <w:uiPriority w:val="4"/>
    <w:semiHidden/>
    <w:rsid w:val="00B003E9"/>
    <w:rPr>
      <w:rFonts w:asciiTheme="majorHAnsi" w:eastAsiaTheme="majorEastAsia" w:hAnsiTheme="majorHAnsi" w:cstheme="majorBidi"/>
      <w:i/>
      <w:iCs/>
      <w:color w:val="243F60" w:themeColor="accent1" w:themeShade="7F"/>
    </w:rPr>
  </w:style>
  <w:style w:type="character" w:customStyle="1" w:styleId="berschrift7Zchn">
    <w:name w:val="Überschrift 7 Zchn"/>
    <w:basedOn w:val="Absatz-Standardschriftart"/>
    <w:link w:val="berschrift7"/>
    <w:uiPriority w:val="9"/>
    <w:rsid w:val="00B003E9"/>
    <w:rPr>
      <w:rFonts w:asciiTheme="majorHAnsi" w:eastAsiaTheme="majorEastAsia" w:hAnsiTheme="majorHAnsi" w:cstheme="majorBidi"/>
      <w:i/>
      <w:iCs/>
      <w:color w:val="404040" w:themeColor="text1" w:themeTint="BF"/>
    </w:rPr>
  </w:style>
  <w:style w:type="character" w:customStyle="1" w:styleId="berschrift8Zchn">
    <w:name w:val="Überschrift 8 Zchn"/>
    <w:basedOn w:val="Absatz-Standardschriftart"/>
    <w:link w:val="berschrift8"/>
    <w:uiPriority w:val="9"/>
    <w:rsid w:val="00B003E9"/>
    <w:rPr>
      <w:rFonts w:asciiTheme="majorHAnsi" w:eastAsiaTheme="majorEastAsia" w:hAnsiTheme="majorHAnsi" w:cstheme="majorBidi"/>
      <w:color w:val="404040" w:themeColor="text1" w:themeTint="BF"/>
    </w:rPr>
  </w:style>
  <w:style w:type="character" w:customStyle="1" w:styleId="berschrift9Zchn">
    <w:name w:val="Überschrift 9 Zchn"/>
    <w:basedOn w:val="Absatz-Standardschriftart"/>
    <w:link w:val="berschrift9"/>
    <w:uiPriority w:val="9"/>
    <w:semiHidden/>
    <w:rsid w:val="00B003E9"/>
    <w:rPr>
      <w:rFonts w:asciiTheme="majorHAnsi" w:eastAsiaTheme="majorEastAsia" w:hAnsiTheme="majorHAnsi" w:cstheme="majorBidi"/>
      <w:i/>
      <w:iCs/>
      <w:color w:val="404040" w:themeColor="text1" w:themeTint="BF"/>
    </w:rPr>
  </w:style>
  <w:style w:type="paragraph" w:customStyle="1" w:styleId="LDTextinhalt">
    <w:name w:val="LD_Textinhalt"/>
    <w:basedOn w:val="Standard"/>
    <w:link w:val="LDTextinhaltZchn"/>
    <w:qFormat/>
    <w:rsid w:val="00B003E9"/>
    <w:pPr>
      <w:spacing w:line="312" w:lineRule="auto"/>
    </w:pPr>
  </w:style>
  <w:style w:type="paragraph" w:styleId="Sprechblasentext">
    <w:name w:val="Balloon Text"/>
    <w:basedOn w:val="Standard"/>
    <w:link w:val="SprechblasentextZchn"/>
    <w:uiPriority w:val="99"/>
    <w:semiHidden/>
    <w:unhideWhenUsed/>
    <w:rsid w:val="00B003E9"/>
    <w:rPr>
      <w:rFonts w:ascii="Tahoma" w:hAnsi="Tahoma" w:cs="Tahoma"/>
      <w:sz w:val="16"/>
      <w:szCs w:val="16"/>
    </w:rPr>
  </w:style>
  <w:style w:type="character" w:customStyle="1" w:styleId="SprechblasentextZchn">
    <w:name w:val="Sprechblasentext Zchn"/>
    <w:basedOn w:val="Absatz-Standardschriftart"/>
    <w:link w:val="Sprechblasentext"/>
    <w:uiPriority w:val="99"/>
    <w:semiHidden/>
    <w:rsid w:val="00B003E9"/>
    <w:rPr>
      <w:rFonts w:ascii="Tahoma" w:hAnsi="Tahoma" w:cs="Tahoma"/>
      <w:sz w:val="16"/>
      <w:szCs w:val="16"/>
    </w:rPr>
  </w:style>
  <w:style w:type="paragraph" w:customStyle="1" w:styleId="LDTextinhalteingerckt">
    <w:name w:val="LD_Textinhalt eingerückt"/>
    <w:basedOn w:val="Standard"/>
    <w:qFormat/>
    <w:rsid w:val="00B003E9"/>
    <w:pPr>
      <w:spacing w:line="312" w:lineRule="auto"/>
      <w:ind w:left="709"/>
    </w:pPr>
    <w:rPr>
      <w:color w:val="000000" w:themeColor="text1"/>
    </w:rPr>
  </w:style>
  <w:style w:type="paragraph" w:styleId="Endnotentext">
    <w:name w:val="endnote text"/>
    <w:basedOn w:val="Standard"/>
    <w:link w:val="EndnotentextZchn"/>
    <w:uiPriority w:val="99"/>
    <w:semiHidden/>
    <w:unhideWhenUsed/>
    <w:rsid w:val="00B003E9"/>
  </w:style>
  <w:style w:type="character" w:customStyle="1" w:styleId="EndnotentextZchn">
    <w:name w:val="Endnotentext Zchn"/>
    <w:basedOn w:val="Absatz-Standardschriftart"/>
    <w:link w:val="Endnotentext"/>
    <w:uiPriority w:val="99"/>
    <w:semiHidden/>
    <w:rsid w:val="00B003E9"/>
  </w:style>
  <w:style w:type="character" w:styleId="Endnotenzeichen">
    <w:name w:val="endnote reference"/>
    <w:basedOn w:val="Absatz-Standardschriftart"/>
    <w:uiPriority w:val="99"/>
    <w:semiHidden/>
    <w:unhideWhenUsed/>
    <w:rsid w:val="00B003E9"/>
    <w:rPr>
      <w:vertAlign w:val="superscript"/>
    </w:rPr>
  </w:style>
  <w:style w:type="character" w:styleId="BesuchterLink">
    <w:name w:val="FollowedHyperlink"/>
    <w:basedOn w:val="Absatz-Standardschriftart"/>
    <w:uiPriority w:val="99"/>
    <w:semiHidden/>
    <w:unhideWhenUsed/>
    <w:rsid w:val="00B003E9"/>
    <w:rPr>
      <w:color w:val="1E3E95"/>
      <w:u w:val="single"/>
    </w:rPr>
  </w:style>
  <w:style w:type="paragraph" w:customStyle="1" w:styleId="LDFuzeile">
    <w:name w:val="LD_Fußzeile"/>
    <w:basedOn w:val="Standard"/>
    <w:autoRedefine/>
    <w:uiPriority w:val="5"/>
    <w:qFormat/>
    <w:rsid w:val="00B003E9"/>
    <w:pPr>
      <w:pBdr>
        <w:top w:val="single" w:sz="4" w:space="4" w:color="auto"/>
      </w:pBdr>
      <w:tabs>
        <w:tab w:val="left" w:pos="1134"/>
        <w:tab w:val="right" w:pos="9498"/>
      </w:tabs>
      <w:spacing w:before="240"/>
    </w:pPr>
    <w:rPr>
      <w:sz w:val="16"/>
      <w:szCs w:val="16"/>
    </w:rPr>
  </w:style>
  <w:style w:type="paragraph" w:customStyle="1" w:styleId="LDAbbildungsverzeichnis">
    <w:name w:val="LD_Abbildungsverzeichnis"/>
    <w:basedOn w:val="LDTextinhalt"/>
    <w:autoRedefine/>
    <w:uiPriority w:val="6"/>
    <w:qFormat/>
    <w:rsid w:val="00B003E9"/>
    <w:pPr>
      <w:tabs>
        <w:tab w:val="right" w:leader="dot" w:pos="9571"/>
      </w:tabs>
      <w:spacing w:line="240" w:lineRule="auto"/>
      <w:ind w:left="851" w:hanging="851"/>
    </w:pPr>
  </w:style>
  <w:style w:type="paragraph" w:styleId="Verzeichnis4">
    <w:name w:val="toc 4"/>
    <w:basedOn w:val="Standard"/>
    <w:next w:val="Standard"/>
    <w:autoRedefine/>
    <w:uiPriority w:val="39"/>
    <w:rsid w:val="00B003E9"/>
    <w:pPr>
      <w:shd w:val="clear" w:color="auto" w:fill="FFFFFF" w:themeFill="background1"/>
      <w:tabs>
        <w:tab w:val="left" w:pos="1276"/>
        <w:tab w:val="left" w:pos="1843"/>
        <w:tab w:val="right" w:leader="dot" w:pos="9571"/>
      </w:tabs>
      <w:spacing w:before="0"/>
      <w:ind w:left="1843" w:hanging="709"/>
    </w:pPr>
    <w:rPr>
      <w:rFonts w:eastAsiaTheme="minorEastAsia"/>
      <w:noProof/>
      <w:lang w:eastAsia="de-DE"/>
    </w:rPr>
  </w:style>
  <w:style w:type="paragraph" w:customStyle="1" w:styleId="VorbemerkungUnterkapitel">
    <w:name w:val="Vorbemerkung Unterkapitel"/>
    <w:basedOn w:val="berschrift4"/>
    <w:rsid w:val="00B003E9"/>
    <w:pPr>
      <w:numPr>
        <w:ilvl w:val="0"/>
        <w:numId w:val="0"/>
      </w:numPr>
      <w:spacing w:before="360"/>
      <w:ind w:left="709"/>
    </w:pPr>
    <w:rPr>
      <w:i w:val="0"/>
    </w:rPr>
  </w:style>
  <w:style w:type="character" w:customStyle="1" w:styleId="LDMeneintrag">
    <w:name w:val="LD_Menüeintrag"/>
    <w:basedOn w:val="Absatz-Standardschriftart"/>
    <w:uiPriority w:val="3"/>
    <w:qFormat/>
    <w:rsid w:val="00B003E9"/>
    <w:rPr>
      <w:rFonts w:ascii="Arial" w:hAnsi="Arial"/>
      <w:i/>
      <w:iCs/>
      <w:sz w:val="22"/>
      <w:szCs w:val="20"/>
    </w:rPr>
  </w:style>
  <w:style w:type="character" w:customStyle="1" w:styleId="LDBereichTabelle">
    <w:name w:val="LD_BereichTabelle"/>
    <w:basedOn w:val="Absatz-Standardschriftart"/>
    <w:uiPriority w:val="1"/>
    <w:qFormat/>
    <w:rsid w:val="00B003E9"/>
    <w:rPr>
      <w:b/>
      <w:bCs/>
      <w:color w:val="1E3E95"/>
      <w:sz w:val="20"/>
      <w:szCs w:val="20"/>
    </w:rPr>
  </w:style>
  <w:style w:type="paragraph" w:customStyle="1" w:styleId="LDBildunterschrift">
    <w:name w:val="LD_Bildunterschrift"/>
    <w:basedOn w:val="Standard"/>
    <w:next w:val="Standard"/>
    <w:link w:val="LDBildunterschriftZchn"/>
    <w:qFormat/>
    <w:rsid w:val="00B003E9"/>
    <w:pPr>
      <w:tabs>
        <w:tab w:val="left" w:pos="709"/>
        <w:tab w:val="left" w:pos="1843"/>
      </w:tabs>
      <w:spacing w:after="360"/>
      <w:ind w:left="709"/>
    </w:pPr>
    <w:rPr>
      <w:b/>
      <w:bCs/>
      <w:color w:val="1E3E95"/>
      <w:sz w:val="18"/>
      <w:szCs w:val="18"/>
    </w:rPr>
  </w:style>
  <w:style w:type="character" w:customStyle="1" w:styleId="LDBildunterschriftZchn">
    <w:name w:val="LD_Bildunterschrift Zchn"/>
    <w:link w:val="LDBildunterschrift"/>
    <w:locked/>
    <w:rsid w:val="00B003E9"/>
    <w:rPr>
      <w:b/>
      <w:bCs/>
      <w:color w:val="1E3E95"/>
      <w:sz w:val="18"/>
      <w:szCs w:val="18"/>
    </w:rPr>
  </w:style>
  <w:style w:type="table" w:customStyle="1" w:styleId="Tabelle1">
    <w:name w:val="Tabelle1"/>
    <w:basedOn w:val="NormaleTabelle"/>
    <w:uiPriority w:val="99"/>
    <w:locked/>
    <w:rsid w:val="00B003E9"/>
    <w:pPr>
      <w:spacing w:after="0" w:line="240" w:lineRule="auto"/>
    </w:pPr>
    <w:rPr>
      <w:sz w:val="20"/>
    </w:rPr>
    <w:tblPr/>
  </w:style>
  <w:style w:type="table" w:styleId="HelleSchattierung">
    <w:name w:val="Light Shading"/>
    <w:basedOn w:val="NormaleTabelle"/>
    <w:uiPriority w:val="60"/>
    <w:rsid w:val="00B003E9"/>
    <w:pPr>
      <w:spacing w:after="0" w:line="240" w:lineRule="auto"/>
    </w:pPr>
    <w:rPr>
      <w:color w:val="000000" w:themeColor="text1" w:themeShade="BF"/>
      <w:sz w:val="20"/>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HelleSchattierung-Akzent1">
    <w:name w:val="Light Shading Accent 1"/>
    <w:basedOn w:val="NormaleTabelle"/>
    <w:uiPriority w:val="60"/>
    <w:rsid w:val="00B003E9"/>
    <w:pPr>
      <w:spacing w:after="0" w:line="240" w:lineRule="auto"/>
    </w:pPr>
    <w:rPr>
      <w:color w:val="365F91" w:themeColor="accent1" w:themeShade="BF"/>
      <w:sz w:val="20"/>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HelleSchattierung-Akzent2">
    <w:name w:val="Light Shading Accent 2"/>
    <w:basedOn w:val="NormaleTabelle"/>
    <w:uiPriority w:val="60"/>
    <w:rsid w:val="00B003E9"/>
    <w:pPr>
      <w:spacing w:after="0" w:line="240" w:lineRule="auto"/>
    </w:pPr>
    <w:rPr>
      <w:color w:val="943634" w:themeColor="accent2" w:themeShade="BF"/>
      <w:sz w:val="20"/>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paragraph" w:customStyle="1" w:styleId="LDberschriftVorbemerkung">
    <w:name w:val="LD_Überschrift Vorbemerkung"/>
    <w:basedOn w:val="Standard"/>
    <w:autoRedefine/>
    <w:uiPriority w:val="4"/>
    <w:qFormat/>
    <w:rsid w:val="00B003E9"/>
    <w:pPr>
      <w:spacing w:before="480" w:after="360"/>
    </w:pPr>
    <w:rPr>
      <w:color w:val="808080" w:themeColor="background1" w:themeShade="80"/>
      <w:sz w:val="32"/>
      <w:szCs w:val="36"/>
    </w:rPr>
  </w:style>
  <w:style w:type="paragraph" w:customStyle="1" w:styleId="LDVerzeichnis1">
    <w:name w:val="LD_Verzeichnis 1"/>
    <w:basedOn w:val="Standard"/>
    <w:autoRedefine/>
    <w:qFormat/>
    <w:rsid w:val="00B003E9"/>
    <w:pPr>
      <w:pBdr>
        <w:bottom w:val="single" w:sz="8" w:space="1" w:color="1E3E95"/>
      </w:pBdr>
      <w:shd w:val="clear" w:color="auto" w:fill="D9D9D9" w:themeFill="background1" w:themeFillShade="D9"/>
      <w:tabs>
        <w:tab w:val="right" w:pos="9571"/>
      </w:tabs>
      <w:spacing w:before="480" w:after="0"/>
    </w:pPr>
    <w:rPr>
      <w:noProof/>
      <w:color w:val="1E3E95"/>
      <w:sz w:val="32"/>
    </w:rPr>
  </w:style>
  <w:style w:type="paragraph" w:customStyle="1" w:styleId="LDVerzeichnis2">
    <w:name w:val="LD_Verzeichnis 2"/>
    <w:basedOn w:val="Standard"/>
    <w:autoRedefine/>
    <w:qFormat/>
    <w:rsid w:val="00B003E9"/>
    <w:pPr>
      <w:shd w:val="clear" w:color="auto" w:fill="FFFFFF" w:themeFill="background1"/>
      <w:tabs>
        <w:tab w:val="left" w:pos="709"/>
        <w:tab w:val="right" w:leader="underscore" w:pos="9571"/>
      </w:tabs>
      <w:spacing w:before="360" w:after="0"/>
      <w:ind w:left="709" w:hanging="709"/>
    </w:pPr>
    <w:rPr>
      <w:noProof/>
      <w:color w:val="1E3E95"/>
      <w:sz w:val="24"/>
    </w:rPr>
  </w:style>
  <w:style w:type="paragraph" w:customStyle="1" w:styleId="LDVerzeichnis3">
    <w:name w:val="LD_Verzeichnis 3"/>
    <w:basedOn w:val="Standard"/>
    <w:autoRedefine/>
    <w:qFormat/>
    <w:rsid w:val="00B003E9"/>
    <w:pPr>
      <w:shd w:val="clear" w:color="auto" w:fill="FFFFFF" w:themeFill="background1"/>
      <w:tabs>
        <w:tab w:val="left" w:pos="709"/>
        <w:tab w:val="left" w:pos="1418"/>
        <w:tab w:val="right" w:leader="dot" w:pos="9571"/>
      </w:tabs>
      <w:ind w:left="1418" w:hanging="709"/>
    </w:pPr>
    <w:rPr>
      <w:noProof/>
    </w:rPr>
  </w:style>
  <w:style w:type="paragraph" w:styleId="Inhaltsverzeichnisberschrift">
    <w:name w:val="TOC Heading"/>
    <w:basedOn w:val="berschrift1"/>
    <w:next w:val="Standard"/>
    <w:uiPriority w:val="39"/>
    <w:unhideWhenUsed/>
    <w:qFormat/>
    <w:rsid w:val="00B003E9"/>
    <w:pPr>
      <w:keepNext/>
      <w:keepLines/>
      <w:shd w:val="clear" w:color="auto" w:fill="auto"/>
      <w:tabs>
        <w:tab w:val="clear" w:pos="709"/>
      </w:tabs>
      <w:spacing w:before="480" w:line="276" w:lineRule="auto"/>
      <w:outlineLvl w:val="9"/>
    </w:pPr>
    <w:rPr>
      <w:rFonts w:asciiTheme="majorHAnsi" w:eastAsiaTheme="majorEastAsia" w:hAnsiTheme="majorHAnsi" w:cstheme="majorBidi"/>
      <w:b/>
      <w:color w:val="365F91" w:themeColor="accent1" w:themeShade="BF"/>
      <w:kern w:val="0"/>
    </w:rPr>
  </w:style>
  <w:style w:type="character" w:customStyle="1" w:styleId="LDLink">
    <w:name w:val="LD_Link"/>
    <w:basedOn w:val="Absatz-Standardschriftart"/>
    <w:uiPriority w:val="6"/>
    <w:rsid w:val="00B003E9"/>
    <w:rPr>
      <w:rFonts w:ascii="Arial" w:hAnsi="Arial"/>
      <w:color w:val="1E3E95"/>
      <w:sz w:val="22"/>
      <w:u w:val="single"/>
    </w:rPr>
  </w:style>
  <w:style w:type="paragraph" w:customStyle="1" w:styleId="LDAbsatznachberschrift">
    <w:name w:val="LD_Absatz_nach_Überschrift"/>
    <w:basedOn w:val="LDTextinhalt"/>
    <w:link w:val="LDAbsatznachberschriftZchn"/>
    <w:qFormat/>
    <w:rsid w:val="00B003E9"/>
    <w:pPr>
      <w:spacing w:before="0" w:after="0"/>
    </w:pPr>
    <w:rPr>
      <w:lang w:eastAsia="de-DE"/>
    </w:rPr>
  </w:style>
  <w:style w:type="character" w:customStyle="1" w:styleId="LDTextinhaltZchn">
    <w:name w:val="LD_Textinhalt Zchn"/>
    <w:basedOn w:val="Absatz-Standardschriftart"/>
    <w:link w:val="LDTextinhalt"/>
    <w:rsid w:val="00B003E9"/>
  </w:style>
  <w:style w:type="character" w:customStyle="1" w:styleId="LDAbsatznachberschriftZchn">
    <w:name w:val="LD_Absatz_nach_Überschrift Zchn"/>
    <w:basedOn w:val="LDTextinhaltZchn"/>
    <w:link w:val="LDAbsatznachberschrift"/>
    <w:rsid w:val="00B003E9"/>
    <w:rPr>
      <w:lang w:eastAsia="de-DE"/>
    </w:rPr>
  </w:style>
  <w:style w:type="paragraph" w:styleId="Verzeichnis2">
    <w:name w:val="toc 2"/>
    <w:basedOn w:val="Standard"/>
    <w:next w:val="Standard"/>
    <w:autoRedefine/>
    <w:uiPriority w:val="39"/>
    <w:rsid w:val="00B003E9"/>
    <w:pPr>
      <w:shd w:val="clear" w:color="auto" w:fill="FFFFFF" w:themeFill="background1"/>
      <w:tabs>
        <w:tab w:val="right" w:leader="dot" w:pos="9571"/>
      </w:tabs>
      <w:spacing w:before="240" w:after="0"/>
      <w:ind w:left="567" w:hanging="567"/>
    </w:pPr>
    <w:rPr>
      <w:noProof/>
      <w:color w:val="1E3E95"/>
    </w:rPr>
  </w:style>
  <w:style w:type="paragraph" w:styleId="Verzeichnis1">
    <w:name w:val="toc 1"/>
    <w:basedOn w:val="Standard"/>
    <w:next w:val="LDTextinhalt"/>
    <w:autoRedefine/>
    <w:uiPriority w:val="39"/>
    <w:rsid w:val="00B003E9"/>
    <w:pPr>
      <w:pBdr>
        <w:bottom w:val="single" w:sz="8" w:space="0" w:color="1E3E95"/>
      </w:pBdr>
      <w:shd w:val="clear" w:color="auto" w:fill="D9D9D9" w:themeFill="background1" w:themeFillShade="D9"/>
      <w:tabs>
        <w:tab w:val="right" w:pos="9571"/>
      </w:tabs>
      <w:spacing w:before="480" w:after="0"/>
    </w:pPr>
    <w:rPr>
      <w:noProof/>
      <w:color w:val="1E3E95"/>
      <w:sz w:val="24"/>
    </w:rPr>
  </w:style>
  <w:style w:type="paragraph" w:styleId="Verzeichnis3">
    <w:name w:val="toc 3"/>
    <w:basedOn w:val="Standard"/>
    <w:next w:val="Standard"/>
    <w:autoRedefine/>
    <w:uiPriority w:val="39"/>
    <w:rsid w:val="00B003E9"/>
    <w:pPr>
      <w:shd w:val="clear" w:color="auto" w:fill="FFFFFF" w:themeFill="background1"/>
      <w:tabs>
        <w:tab w:val="left" w:pos="567"/>
        <w:tab w:val="left" w:pos="1134"/>
        <w:tab w:val="left" w:pos="1276"/>
        <w:tab w:val="right" w:leader="dot" w:pos="9571"/>
      </w:tabs>
      <w:spacing w:before="240"/>
      <w:ind w:left="1134" w:hanging="567"/>
      <w:outlineLvl w:val="2"/>
    </w:pPr>
    <w:rPr>
      <w:rFonts w:eastAsiaTheme="majorEastAsia" w:cstheme="majorBidi"/>
      <w:bCs/>
      <w:noProof/>
      <w:color w:val="000000" w:themeColor="text1"/>
    </w:rPr>
  </w:style>
  <w:style w:type="character" w:customStyle="1" w:styleId="hervorhebungblau">
    <w:name w:val="hervorhebungblau"/>
    <w:basedOn w:val="Absatz-Standardschriftart"/>
    <w:uiPriority w:val="3"/>
    <w:rsid w:val="00B003E9"/>
    <w:rPr>
      <w:b/>
      <w:bCs/>
      <w:color w:val="1C3D93"/>
      <w:sz w:val="22"/>
      <w:szCs w:val="20"/>
    </w:rPr>
  </w:style>
  <w:style w:type="paragraph" w:styleId="Verzeichnis5">
    <w:name w:val="toc 5"/>
    <w:basedOn w:val="Standard"/>
    <w:next w:val="Standard"/>
    <w:autoRedefine/>
    <w:uiPriority w:val="39"/>
    <w:unhideWhenUsed/>
    <w:rsid w:val="00B003E9"/>
    <w:pPr>
      <w:tabs>
        <w:tab w:val="left" w:pos="1843"/>
        <w:tab w:val="right" w:leader="dot" w:pos="9571"/>
      </w:tabs>
      <w:spacing w:before="0"/>
      <w:ind w:left="2410" w:hanging="567"/>
    </w:pPr>
  </w:style>
  <w:style w:type="character" w:styleId="Kommentarzeichen">
    <w:name w:val="annotation reference"/>
    <w:basedOn w:val="Absatz-Standardschriftart"/>
    <w:uiPriority w:val="99"/>
    <w:semiHidden/>
    <w:rsid w:val="00B003E9"/>
    <w:rPr>
      <w:sz w:val="16"/>
      <w:szCs w:val="16"/>
    </w:rPr>
  </w:style>
  <w:style w:type="paragraph" w:customStyle="1" w:styleId="LDTextinhaltweitereingerckt">
    <w:name w:val="LD_Textinhalt weiter eingerückt"/>
    <w:basedOn w:val="LDTextinhalteingerckt"/>
    <w:rsid w:val="00B003E9"/>
    <w:pPr>
      <w:ind w:left="992"/>
    </w:pPr>
  </w:style>
  <w:style w:type="paragraph" w:customStyle="1" w:styleId="LDTextinhaltTabelleklein">
    <w:name w:val="LD_Textinhalt_Tabelle_klein"/>
    <w:basedOn w:val="LDTextinhalt"/>
    <w:rsid w:val="00B003E9"/>
    <w:pPr>
      <w:spacing w:before="0" w:after="0"/>
    </w:pPr>
    <w:rPr>
      <w:sz w:val="16"/>
    </w:rPr>
  </w:style>
  <w:style w:type="paragraph" w:styleId="Kommentarthema">
    <w:name w:val="annotation subject"/>
    <w:basedOn w:val="Kommentartext"/>
    <w:next w:val="Kommentartext"/>
    <w:link w:val="KommentarthemaZchn"/>
    <w:uiPriority w:val="99"/>
    <w:semiHidden/>
    <w:rsid w:val="00B003E9"/>
    <w:rPr>
      <w:b/>
      <w:bCs/>
      <w:sz w:val="20"/>
      <w:szCs w:val="20"/>
    </w:rPr>
  </w:style>
  <w:style w:type="character" w:customStyle="1" w:styleId="KommentarthemaZchn">
    <w:name w:val="Kommentarthema Zchn"/>
    <w:basedOn w:val="KommentartextZchn"/>
    <w:link w:val="Kommentarthema"/>
    <w:uiPriority w:val="99"/>
    <w:semiHidden/>
    <w:rsid w:val="00B003E9"/>
    <w:rPr>
      <w:b/>
      <w:bCs/>
    </w:rPr>
  </w:style>
  <w:style w:type="numbering" w:customStyle="1" w:styleId="Formatvorlage1">
    <w:name w:val="Formatvorlage1"/>
    <w:uiPriority w:val="99"/>
    <w:rsid w:val="00B003E9"/>
    <w:pPr>
      <w:numPr>
        <w:numId w:val="2"/>
      </w:numPr>
    </w:pPr>
  </w:style>
  <w:style w:type="paragraph" w:styleId="berarbeitung">
    <w:name w:val="Revision"/>
    <w:hidden/>
    <w:uiPriority w:val="99"/>
    <w:semiHidden/>
    <w:rsid w:val="00B003E9"/>
    <w:pPr>
      <w:spacing w:after="0" w:line="240" w:lineRule="auto"/>
    </w:pPr>
    <w:rPr>
      <w:sz w:val="20"/>
    </w:rPr>
  </w:style>
  <w:style w:type="paragraph" w:styleId="Verzeichnis6">
    <w:name w:val="toc 6"/>
    <w:basedOn w:val="Standard"/>
    <w:next w:val="Standard"/>
    <w:autoRedefine/>
    <w:uiPriority w:val="39"/>
    <w:unhideWhenUsed/>
    <w:rsid w:val="00B003E9"/>
    <w:pPr>
      <w:spacing w:before="0" w:after="100" w:line="276" w:lineRule="auto"/>
      <w:ind w:left="1100"/>
    </w:pPr>
    <w:rPr>
      <w:rFonts w:asciiTheme="minorHAnsi" w:eastAsiaTheme="minorEastAsia" w:hAnsiTheme="minorHAnsi"/>
      <w:lang w:eastAsia="de-DE"/>
    </w:rPr>
  </w:style>
  <w:style w:type="paragraph" w:styleId="Verzeichnis7">
    <w:name w:val="toc 7"/>
    <w:basedOn w:val="Standard"/>
    <w:next w:val="Standard"/>
    <w:autoRedefine/>
    <w:uiPriority w:val="39"/>
    <w:unhideWhenUsed/>
    <w:rsid w:val="00B003E9"/>
    <w:pPr>
      <w:spacing w:before="0" w:after="100" w:line="276" w:lineRule="auto"/>
      <w:ind w:left="1320"/>
    </w:pPr>
    <w:rPr>
      <w:rFonts w:asciiTheme="minorHAnsi" w:eastAsiaTheme="minorEastAsia" w:hAnsiTheme="minorHAnsi"/>
      <w:lang w:eastAsia="de-DE"/>
    </w:rPr>
  </w:style>
  <w:style w:type="paragraph" w:styleId="Verzeichnis8">
    <w:name w:val="toc 8"/>
    <w:basedOn w:val="Standard"/>
    <w:next w:val="Standard"/>
    <w:autoRedefine/>
    <w:uiPriority w:val="39"/>
    <w:unhideWhenUsed/>
    <w:rsid w:val="00B003E9"/>
    <w:pPr>
      <w:spacing w:before="0" w:after="100" w:line="276" w:lineRule="auto"/>
      <w:ind w:left="1540"/>
    </w:pPr>
    <w:rPr>
      <w:rFonts w:asciiTheme="minorHAnsi" w:eastAsiaTheme="minorEastAsia" w:hAnsiTheme="minorHAnsi"/>
      <w:lang w:eastAsia="de-DE"/>
    </w:rPr>
  </w:style>
  <w:style w:type="paragraph" w:styleId="Verzeichnis9">
    <w:name w:val="toc 9"/>
    <w:basedOn w:val="Standard"/>
    <w:next w:val="Standard"/>
    <w:autoRedefine/>
    <w:uiPriority w:val="39"/>
    <w:unhideWhenUsed/>
    <w:rsid w:val="00B003E9"/>
    <w:pPr>
      <w:spacing w:before="0" w:after="100" w:line="276" w:lineRule="auto"/>
      <w:ind w:left="1760"/>
    </w:pPr>
    <w:rPr>
      <w:rFonts w:asciiTheme="minorHAnsi" w:eastAsiaTheme="minorEastAsia" w:hAnsiTheme="minorHAnsi"/>
      <w:lang w:eastAsia="de-DE"/>
    </w:rPr>
  </w:style>
  <w:style w:type="paragraph" w:customStyle="1" w:styleId="LDTextinhaltTabelle8pt">
    <w:name w:val="LD_Textinhalt_Tabelle_8pt"/>
    <w:basedOn w:val="LDTextinhalt"/>
    <w:rsid w:val="00B003E9"/>
    <w:pPr>
      <w:spacing w:before="0" w:after="0"/>
    </w:pPr>
    <w:rPr>
      <w:sz w:val="16"/>
    </w:rPr>
  </w:style>
  <w:style w:type="character" w:styleId="Funotenzeichen">
    <w:name w:val="footnote reference"/>
    <w:basedOn w:val="Absatz-Standardschriftart"/>
    <w:uiPriority w:val="99"/>
    <w:semiHidden/>
    <w:unhideWhenUsed/>
    <w:rsid w:val="00B003E9"/>
    <w:rPr>
      <w:vertAlign w:val="superscript"/>
    </w:rPr>
  </w:style>
  <w:style w:type="paragraph" w:styleId="Funotentext">
    <w:name w:val="footnote text"/>
    <w:basedOn w:val="Standard"/>
    <w:link w:val="FunotentextZchn"/>
    <w:uiPriority w:val="99"/>
    <w:semiHidden/>
    <w:rsid w:val="00B003E9"/>
    <w:pPr>
      <w:spacing w:before="0" w:after="0"/>
    </w:pPr>
    <w:rPr>
      <w:sz w:val="18"/>
    </w:rPr>
  </w:style>
  <w:style w:type="character" w:customStyle="1" w:styleId="FunotentextZchn">
    <w:name w:val="Fußnotentext Zchn"/>
    <w:basedOn w:val="Absatz-Standardschriftart"/>
    <w:link w:val="Funotentext"/>
    <w:uiPriority w:val="99"/>
    <w:semiHidden/>
    <w:rsid w:val="00B003E9"/>
    <w:rPr>
      <w:sz w:val="18"/>
    </w:rPr>
  </w:style>
  <w:style w:type="paragraph" w:customStyle="1" w:styleId="LDTextinhaltTabelle6pt">
    <w:name w:val="LD_Textinhalt_Tabelle_6pt"/>
    <w:basedOn w:val="LDTextinhaltTabelle8pt"/>
    <w:rsid w:val="00B003E9"/>
    <w:pPr>
      <w:spacing w:before="120"/>
    </w:pPr>
    <w:rPr>
      <w:sz w:val="12"/>
    </w:rPr>
  </w:style>
  <w:style w:type="paragraph" w:customStyle="1" w:styleId="LDVersionsnummer">
    <w:name w:val="LD_Versionsnummer"/>
    <w:basedOn w:val="Standard"/>
    <w:rsid w:val="00B003E9"/>
    <w:rPr>
      <w:sz w:val="18"/>
    </w:rPr>
  </w:style>
  <w:style w:type="paragraph" w:customStyle="1" w:styleId="LDTitelseiteHKM">
    <w:name w:val="LD_Titelseite HKM"/>
    <w:basedOn w:val="Standard"/>
    <w:rsid w:val="00B003E9"/>
    <w:pPr>
      <w:spacing w:before="0" w:after="0"/>
    </w:pPr>
    <w:rPr>
      <w:b/>
      <w:sz w:val="26"/>
    </w:rPr>
  </w:style>
  <w:style w:type="paragraph" w:customStyle="1" w:styleId="LDBereich2">
    <w:name w:val="LD_Bereich2"/>
    <w:basedOn w:val="berschrift1"/>
    <w:uiPriority w:val="4"/>
    <w:rsid w:val="00B003E9"/>
  </w:style>
  <w:style w:type="table" w:customStyle="1" w:styleId="LDTabelleAnleitungen">
    <w:name w:val="LD Tabelle_Anleitungen"/>
    <w:basedOn w:val="NormaleTabelle"/>
    <w:uiPriority w:val="99"/>
    <w:rsid w:val="00B003E9"/>
    <w:pPr>
      <w:spacing w:after="0" w:line="240" w:lineRule="auto"/>
    </w:pPr>
    <w:rPr>
      <w:rFonts w:eastAsia="Times New Roman" w:cs="Times New Roman"/>
      <w:sz w:val="20"/>
      <w:lang w:eastAsia="de-DE"/>
    </w:rPr>
    <w:tblPr/>
  </w:style>
  <w:style w:type="paragraph" w:customStyle="1" w:styleId="LDTextinhaltTabelle9pt">
    <w:name w:val="LD_Textinhalt_Tabelle_9pt"/>
    <w:basedOn w:val="LDTextinhaltTabelle8pt"/>
    <w:qFormat/>
    <w:rsid w:val="00B003E9"/>
    <w:rPr>
      <w:sz w:val="18"/>
    </w:rPr>
  </w:style>
  <w:style w:type="paragraph" w:styleId="StandardWeb">
    <w:name w:val="Normal (Web)"/>
    <w:basedOn w:val="Standard"/>
    <w:link w:val="StandardWebZchn"/>
    <w:uiPriority w:val="99"/>
    <w:semiHidden/>
    <w:rsid w:val="00B003E9"/>
    <w:pPr>
      <w:spacing w:before="90" w:after="90"/>
    </w:pPr>
    <w:rPr>
      <w:rFonts w:ascii="Times New Roman" w:eastAsia="Times New Roman" w:hAnsi="Times New Roman" w:cs="Times New Roman"/>
      <w:lang w:eastAsia="de-DE"/>
    </w:rPr>
  </w:style>
  <w:style w:type="character" w:customStyle="1" w:styleId="StandardWebZchn">
    <w:name w:val="Standard (Web) Zchn"/>
    <w:basedOn w:val="Absatz-Standardschriftart"/>
    <w:link w:val="StandardWeb"/>
    <w:uiPriority w:val="99"/>
    <w:semiHidden/>
    <w:rsid w:val="00B003E9"/>
    <w:rPr>
      <w:rFonts w:ascii="Times New Roman" w:eastAsia="Times New Roman" w:hAnsi="Times New Roman" w:cs="Times New Roman"/>
      <w:lang w:eastAsia="de-DE"/>
    </w:rPr>
  </w:style>
  <w:style w:type="paragraph" w:styleId="Kopfzeile">
    <w:name w:val="header"/>
    <w:basedOn w:val="Standard"/>
    <w:link w:val="KopfzeileZchn"/>
    <w:uiPriority w:val="99"/>
    <w:semiHidden/>
    <w:rsid w:val="00B003E9"/>
    <w:pPr>
      <w:tabs>
        <w:tab w:val="center" w:pos="4536"/>
        <w:tab w:val="right" w:pos="9072"/>
      </w:tabs>
    </w:pPr>
  </w:style>
  <w:style w:type="character" w:customStyle="1" w:styleId="KopfzeileZchn">
    <w:name w:val="Kopfzeile Zchn"/>
    <w:basedOn w:val="Absatz-Standardschriftart"/>
    <w:link w:val="Kopfzeile"/>
    <w:uiPriority w:val="99"/>
    <w:semiHidden/>
    <w:rsid w:val="00B003E9"/>
  </w:style>
  <w:style w:type="paragraph" w:customStyle="1" w:styleId="notizen">
    <w:name w:val="notizen"/>
    <w:basedOn w:val="Standard"/>
    <w:uiPriority w:val="99"/>
    <w:semiHidden/>
    <w:locked/>
    <w:rsid w:val="00B003E9"/>
    <w:pPr>
      <w:spacing w:before="90" w:after="90"/>
      <w:ind w:firstLine="288"/>
    </w:pPr>
    <w:rPr>
      <w:rFonts w:ascii="Times New Roman" w:eastAsia="Times New Roman" w:hAnsi="Times New Roman" w:cs="Times New Roman"/>
      <w:color w:val="054295"/>
      <w:lang w:eastAsia="de-DE"/>
    </w:rPr>
  </w:style>
  <w:style w:type="paragraph" w:customStyle="1" w:styleId="tabelleninhalt">
    <w:name w:val="tabelleninhalt"/>
    <w:basedOn w:val="Standard"/>
    <w:uiPriority w:val="99"/>
    <w:semiHidden/>
    <w:locked/>
    <w:rsid w:val="00B003E9"/>
    <w:pPr>
      <w:spacing w:before="90" w:after="90"/>
    </w:pPr>
    <w:rPr>
      <w:rFonts w:ascii="Times New Roman" w:eastAsia="Times New Roman" w:hAnsi="Times New Roman" w:cs="Times New Roman"/>
      <w:lang w:eastAsia="de-DE"/>
    </w:rPr>
  </w:style>
  <w:style w:type="character" w:customStyle="1" w:styleId="pagebreadcrumb1">
    <w:name w:val="pagebreadcrumb1"/>
    <w:uiPriority w:val="99"/>
    <w:semiHidden/>
    <w:locked/>
    <w:rsid w:val="00B003E9"/>
    <w:rPr>
      <w:rFonts w:ascii="Arial" w:hAnsi="Arial" w:cs="Arial"/>
      <w:color w:val="054295"/>
      <w:sz w:val="20"/>
      <w:szCs w:val="20"/>
    </w:rPr>
  </w:style>
  <w:style w:type="character" w:customStyle="1" w:styleId="pagetitle1">
    <w:name w:val="pagetitle1"/>
    <w:uiPriority w:val="99"/>
    <w:semiHidden/>
    <w:locked/>
    <w:rsid w:val="00B003E9"/>
    <w:rPr>
      <w:rFonts w:ascii="Arial" w:hAnsi="Arial" w:cs="Arial"/>
      <w:b/>
      <w:bCs/>
      <w:color w:val="auto"/>
      <w:sz w:val="20"/>
      <w:szCs w:val="20"/>
    </w:rPr>
  </w:style>
  <w:style w:type="paragraph" w:customStyle="1" w:styleId="normaltabellenschrift">
    <w:name w:val="normal_tabellenschrift"/>
    <w:basedOn w:val="Standard"/>
    <w:uiPriority w:val="99"/>
    <w:semiHidden/>
    <w:locked/>
    <w:rsid w:val="00B003E9"/>
    <w:pPr>
      <w:spacing w:before="60" w:after="0"/>
    </w:pPr>
    <w:rPr>
      <w:rFonts w:ascii="Times New Roman" w:eastAsia="Times New Roman" w:hAnsi="Times New Roman" w:cs="Times New Roman"/>
      <w:color w:val="000000"/>
      <w:lang w:eastAsia="de-DE"/>
    </w:rPr>
  </w:style>
  <w:style w:type="paragraph" w:styleId="Kommentartext">
    <w:name w:val="annotation text"/>
    <w:basedOn w:val="Standard"/>
    <w:link w:val="KommentartextZchn"/>
    <w:uiPriority w:val="99"/>
    <w:semiHidden/>
    <w:rsid w:val="00B003E9"/>
  </w:style>
  <w:style w:type="character" w:customStyle="1" w:styleId="KommentartextZchn">
    <w:name w:val="Kommentartext Zchn"/>
    <w:basedOn w:val="Absatz-Standardschriftart"/>
    <w:link w:val="Kommentartext"/>
    <w:uiPriority w:val="99"/>
    <w:semiHidden/>
    <w:rsid w:val="00B003E9"/>
  </w:style>
  <w:style w:type="paragraph" w:styleId="Beschriftung">
    <w:name w:val="caption"/>
    <w:basedOn w:val="Standard"/>
    <w:next w:val="Standard"/>
    <w:uiPriority w:val="35"/>
    <w:unhideWhenUsed/>
    <w:rsid w:val="00B003E9"/>
    <w:pPr>
      <w:spacing w:before="0" w:after="200"/>
    </w:pPr>
    <w:rPr>
      <w:i/>
      <w:iCs/>
      <w:color w:val="1F497D" w:themeColor="text2"/>
      <w:sz w:val="18"/>
      <w:szCs w:val="18"/>
    </w:rPr>
  </w:style>
  <w:style w:type="paragraph" w:customStyle="1" w:styleId="TiteldesDokuments">
    <w:name w:val="Titel des Dokuments"/>
    <w:basedOn w:val="Standard"/>
    <w:rsid w:val="00B003E9"/>
    <w:rPr>
      <w:b/>
      <w:color w:val="1F497D"/>
      <w:sz w:val="60"/>
      <w:szCs w:val="60"/>
    </w:rPr>
  </w:style>
  <w:style w:type="paragraph" w:customStyle="1" w:styleId="bertitelIT-Verfahren">
    <w:name w:val="Übertitel / IT-Verfahren"/>
    <w:next w:val="TiteldesDokuments"/>
    <w:rsid w:val="00B003E9"/>
    <w:pPr>
      <w:spacing w:after="0" w:line="240" w:lineRule="auto"/>
    </w:pPr>
    <w:rPr>
      <w:b/>
      <w:color w:val="1F497D"/>
      <w:sz w:val="48"/>
      <w:szCs w:val="60"/>
    </w:rPr>
  </w:style>
  <w:style w:type="paragraph" w:customStyle="1" w:styleId="UntertiteldesTitels">
    <w:name w:val="Untertitel des Titels"/>
    <w:basedOn w:val="TiteldesDokuments"/>
    <w:rsid w:val="00B003E9"/>
    <w:pPr>
      <w:spacing w:before="0" w:after="0"/>
    </w:pPr>
    <w:rPr>
      <w:b w:val="0"/>
      <w:color w:val="auto"/>
      <w:sz w:val="28"/>
      <w:szCs w:val="26"/>
    </w:rPr>
  </w:style>
  <w:style w:type="paragraph" w:customStyle="1" w:styleId="VersionundDatum">
    <w:name w:val="Version und Datum"/>
    <w:basedOn w:val="UntertiteldesTitels"/>
    <w:rsid w:val="00B003E9"/>
    <w:pPr>
      <w:spacing w:line="360" w:lineRule="auto"/>
      <w:jc w:val="right"/>
    </w:pPr>
    <w:rPr>
      <w:b/>
      <w:sz w:val="24"/>
    </w:rPr>
  </w:style>
  <w:style w:type="paragraph" w:customStyle="1" w:styleId="LDHandlungsschritteinTabelle">
    <w:name w:val="LD_Handlungsschritte in Tabelle"/>
    <w:basedOn w:val="Standard"/>
    <w:qFormat/>
    <w:rsid w:val="00B003E9"/>
    <w:pPr>
      <w:numPr>
        <w:numId w:val="3"/>
      </w:numPr>
      <w:spacing w:after="0" w:line="312" w:lineRule="auto"/>
    </w:pPr>
    <w:rPr>
      <w:rFonts w:eastAsia="Times New Roman" w:cs="Arial"/>
      <w:szCs w:val="20"/>
      <w:lang w:eastAsia="de-DE"/>
    </w:rPr>
  </w:style>
  <w:style w:type="paragraph" w:customStyle="1" w:styleId="LDbesonderswichtigerText">
    <w:name w:val="LD_besonders wichtiger Text"/>
    <w:basedOn w:val="LDTextinhalt"/>
    <w:link w:val="LDbesonderswichtigerTextZchn"/>
    <w:rsid w:val="00B003E9"/>
    <w:rPr>
      <w:b/>
      <w:color w:val="FF0000"/>
    </w:rPr>
  </w:style>
  <w:style w:type="paragraph" w:customStyle="1" w:styleId="DatumDeckblatt">
    <w:name w:val="Datum Deckblatt"/>
    <w:basedOn w:val="DatumLetzterStand"/>
    <w:rsid w:val="00B003E9"/>
  </w:style>
  <w:style w:type="paragraph" w:customStyle="1" w:styleId="Versionsnummer">
    <w:name w:val="Versionsnummer"/>
    <w:basedOn w:val="UntertiteldesTitels"/>
    <w:rsid w:val="00B003E9"/>
    <w:pPr>
      <w:spacing w:line="360" w:lineRule="auto"/>
      <w:jc w:val="right"/>
    </w:pPr>
    <w:rPr>
      <w:sz w:val="24"/>
    </w:rPr>
  </w:style>
  <w:style w:type="paragraph" w:customStyle="1" w:styleId="berschriftVorbemerkungen">
    <w:name w:val="Überschrift Vorbemerkungen"/>
    <w:basedOn w:val="berschrift2"/>
    <w:rsid w:val="00B003E9"/>
    <w:pPr>
      <w:numPr>
        <w:numId w:val="0"/>
      </w:numPr>
      <w:ind w:left="709" w:hanging="709"/>
    </w:pPr>
  </w:style>
  <w:style w:type="paragraph" w:customStyle="1" w:styleId="DatumLetzterStand">
    <w:name w:val="Datum Letzter Stand"/>
    <w:basedOn w:val="Versionsnummer"/>
    <w:rsid w:val="00B003E9"/>
    <w:rPr>
      <w:noProof/>
    </w:rPr>
  </w:style>
  <w:style w:type="paragraph" w:customStyle="1" w:styleId="LDHandlungsschritt">
    <w:name w:val="LD_Handlungsschritt"/>
    <w:basedOn w:val="Standard"/>
    <w:qFormat/>
    <w:rsid w:val="00B003E9"/>
    <w:pPr>
      <w:numPr>
        <w:numId w:val="6"/>
      </w:numPr>
      <w:tabs>
        <w:tab w:val="left" w:pos="709"/>
      </w:tabs>
    </w:pPr>
    <w:rPr>
      <w:rFonts w:eastAsia="Times New Roman" w:cs="Times New Roman"/>
      <w:lang w:eastAsia="de-DE"/>
    </w:rPr>
  </w:style>
  <w:style w:type="paragraph" w:styleId="Fuzeile">
    <w:name w:val="footer"/>
    <w:basedOn w:val="Standard"/>
    <w:link w:val="FuzeileZchn"/>
    <w:uiPriority w:val="99"/>
    <w:rsid w:val="00B003E9"/>
    <w:pPr>
      <w:tabs>
        <w:tab w:val="center" w:pos="4536"/>
        <w:tab w:val="right" w:pos="9072"/>
      </w:tabs>
      <w:spacing w:before="0" w:after="0"/>
    </w:pPr>
  </w:style>
  <w:style w:type="character" w:customStyle="1" w:styleId="FuzeileZchn">
    <w:name w:val="Fußzeile Zchn"/>
    <w:basedOn w:val="Absatz-Standardschriftart"/>
    <w:link w:val="Fuzeile"/>
    <w:uiPriority w:val="99"/>
    <w:rsid w:val="00B003E9"/>
  </w:style>
  <w:style w:type="paragraph" w:customStyle="1" w:styleId="LDTitelseite14pt">
    <w:name w:val="LD_Titelseite_14pt"/>
    <w:basedOn w:val="Standard"/>
    <w:rsid w:val="00B003E9"/>
    <w:pPr>
      <w:spacing w:before="0" w:after="0"/>
    </w:pPr>
    <w:rPr>
      <w:b/>
      <w:color w:val="1F497D"/>
      <w:sz w:val="28"/>
      <w:szCs w:val="28"/>
    </w:rPr>
  </w:style>
  <w:style w:type="paragraph" w:customStyle="1" w:styleId="LDZwischenberschriftErluterung">
    <w:name w:val="LD_Zwischenüberschrift Erläuterung"/>
    <w:basedOn w:val="LDTextinhalteingerckt"/>
    <w:rsid w:val="00B003E9"/>
    <w:rPr>
      <w:b/>
      <w:color w:val="1F497D" w:themeColor="text2"/>
    </w:rPr>
  </w:style>
  <w:style w:type="character" w:customStyle="1" w:styleId="LDwichtigerText">
    <w:name w:val="LD_wichtiger Text"/>
    <w:basedOn w:val="Absatz-Standardschriftart"/>
    <w:uiPriority w:val="2"/>
    <w:rsid w:val="00B003E9"/>
    <w:rPr>
      <w:b/>
      <w:bCs/>
      <w:sz w:val="22"/>
      <w:szCs w:val="20"/>
    </w:rPr>
  </w:style>
  <w:style w:type="character" w:customStyle="1" w:styleId="LDHinweis">
    <w:name w:val="LD_Hinweis"/>
    <w:basedOn w:val="Absatz-Standardschriftart"/>
    <w:uiPriority w:val="1"/>
    <w:qFormat/>
    <w:rsid w:val="00B003E9"/>
    <w:rPr>
      <w:b/>
      <w:bCs/>
      <w:color w:val="00823B"/>
      <w:sz w:val="22"/>
      <w:szCs w:val="20"/>
    </w:rPr>
  </w:style>
  <w:style w:type="character" w:customStyle="1" w:styleId="LDProgrammelement">
    <w:name w:val="LD_Programmelement"/>
    <w:basedOn w:val="Absatz-Standardschriftart"/>
    <w:uiPriority w:val="3"/>
    <w:qFormat/>
    <w:rsid w:val="00B003E9"/>
    <w:rPr>
      <w:rFonts w:ascii="Arial" w:hAnsi="Arial" w:cs="Arial" w:hint="default"/>
      <w:b w:val="0"/>
      <w:bCs/>
      <w:smallCaps/>
      <w:sz w:val="22"/>
      <w:szCs w:val="20"/>
    </w:rPr>
  </w:style>
  <w:style w:type="character" w:styleId="Hyperlink">
    <w:name w:val="Hyperlink"/>
    <w:basedOn w:val="Absatz-Standardschriftart"/>
    <w:uiPriority w:val="99"/>
    <w:unhideWhenUsed/>
    <w:rsid w:val="00B003E9"/>
    <w:rPr>
      <w:color w:val="0000FF" w:themeColor="hyperlink"/>
      <w:u w:val="single"/>
    </w:rPr>
  </w:style>
  <w:style w:type="character" w:customStyle="1" w:styleId="LDbesonderswichtigerText0">
    <w:name w:val="LD_besonderswichtiger Text"/>
    <w:basedOn w:val="Absatz-Standardschriftart"/>
    <w:uiPriority w:val="1"/>
    <w:qFormat/>
    <w:rsid w:val="00B003E9"/>
    <w:rPr>
      <w:b/>
      <w:bCs/>
      <w:color w:val="FF0000"/>
      <w:sz w:val="22"/>
      <w:szCs w:val="20"/>
    </w:rPr>
  </w:style>
  <w:style w:type="character" w:customStyle="1" w:styleId="LDbesonderswichtigerTextZchn">
    <w:name w:val="LD_besonders wichtiger Text Zchn"/>
    <w:basedOn w:val="LDTextinhaltZchn"/>
    <w:link w:val="LDbesonderswichtigerText"/>
    <w:rsid w:val="00B003E9"/>
    <w:rPr>
      <w:b/>
      <w:color w:val="FF0000"/>
    </w:rPr>
  </w:style>
  <w:style w:type="paragraph" w:styleId="Listenabsatz">
    <w:name w:val="List Paragraph"/>
    <w:basedOn w:val="Standard"/>
    <w:uiPriority w:val="34"/>
    <w:qFormat/>
    <w:rsid w:val="00B003E9"/>
    <w:pPr>
      <w:ind w:left="720"/>
      <w:contextualSpacing/>
    </w:pPr>
  </w:style>
  <w:style w:type="paragraph" w:customStyle="1" w:styleId="Aufzhlungbndig">
    <w:name w:val="Aufzählung bündig"/>
    <w:basedOn w:val="Listenabsatz"/>
    <w:autoRedefine/>
    <w:qFormat/>
    <w:rsid w:val="00B003E9"/>
    <w:pPr>
      <w:numPr>
        <w:numId w:val="26"/>
      </w:numPr>
      <w:spacing w:before="0" w:after="200" w:line="312" w:lineRule="auto"/>
      <w:ind w:left="284" w:hanging="284"/>
    </w:pPr>
    <w:rPr>
      <w:color w:val="000000" w:themeColor="text1"/>
    </w:rPr>
  </w:style>
  <w:style w:type="paragraph" w:customStyle="1" w:styleId="Aufzhlungeingerckt">
    <w:name w:val="Aufzählung eingerückt"/>
    <w:basedOn w:val="Aufzhlungbndig"/>
    <w:autoRedefine/>
    <w:qFormat/>
    <w:rsid w:val="00B003E9"/>
    <w:pPr>
      <w:ind w:left="1021"/>
    </w:pPr>
  </w:style>
  <w:style w:type="paragraph" w:customStyle="1" w:styleId="Aufzhlungweitereingerckt">
    <w:name w:val="Aufzählung weiter eingerückt"/>
    <w:basedOn w:val="Aufzhlungeingerckt"/>
    <w:autoRedefine/>
    <w:qFormat/>
    <w:rsid w:val="00B003E9"/>
    <w:pPr>
      <w:ind w:left="1305"/>
    </w:pPr>
  </w:style>
  <w:style w:type="paragraph" w:styleId="Abbildungsverzeichnis">
    <w:name w:val="table of figures"/>
    <w:basedOn w:val="Standard"/>
    <w:next w:val="Standard"/>
    <w:uiPriority w:val="99"/>
    <w:rsid w:val="00E334A7"/>
    <w:pPr>
      <w:tabs>
        <w:tab w:val="right" w:pos="9571"/>
      </w:tabs>
      <w:spacing w:after="0"/>
      <w:ind w:left="851" w:hanging="851"/>
    </w:pPr>
    <w:rPr>
      <w:sz w:val="20"/>
      <w:szCs w:val="20"/>
    </w:rPr>
  </w:style>
  <w:style w:type="table" w:styleId="Tabellenraster">
    <w:name w:val="Table Grid"/>
    <w:basedOn w:val="NormaleTabelle"/>
    <w:uiPriority w:val="59"/>
    <w:rsid w:val="00A6617E"/>
    <w:pPr>
      <w:spacing w:after="0" w:line="240" w:lineRule="auto"/>
    </w:pPr>
    <w:rPr>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KeinLeerraum">
    <w:name w:val="No Spacing"/>
    <w:uiPriority w:val="99"/>
    <w:qFormat/>
    <w:rsid w:val="00A6617E"/>
    <w:pPr>
      <w:spacing w:after="0" w:line="240" w:lineRule="auto"/>
    </w:pPr>
    <w:rPr>
      <w:sz w:val="20"/>
      <w:szCs w:val="20"/>
    </w:rPr>
  </w:style>
  <w:style w:type="character" w:customStyle="1" w:styleId="LDbesonderswichtigeTextstelle">
    <w:name w:val="LD_besonderswichtige Textstelle"/>
    <w:basedOn w:val="Absatz-Standardschriftart"/>
    <w:rsid w:val="00A6617E"/>
    <w:rPr>
      <w:b/>
      <w:bCs/>
      <w:color w:val="FF0000"/>
      <w:sz w:val="22"/>
      <w:szCs w:val="20"/>
    </w:rPr>
  </w:style>
  <w:style w:type="character" w:customStyle="1" w:styleId="LDHinweisZchn">
    <w:name w:val="LD_Hinweis Zchn"/>
    <w:basedOn w:val="Absatz-Standardschriftart"/>
    <w:uiPriority w:val="7"/>
    <w:semiHidden/>
    <w:rsid w:val="00A6617E"/>
    <w:rPr>
      <w:rFonts w:ascii="Arial" w:eastAsia="Times New Roman" w:hAnsi="Arial" w:cs="Arial"/>
      <w:sz w:val="20"/>
      <w:szCs w:val="24"/>
      <w:lang w:eastAsia="de-DE"/>
    </w:rPr>
  </w:style>
  <w:style w:type="paragraph" w:customStyle="1" w:styleId="LDTIPP">
    <w:name w:val="LD_TIPP"/>
    <w:basedOn w:val="Standard"/>
    <w:next w:val="Standard"/>
    <w:link w:val="LDTIPPZchn"/>
    <w:autoRedefine/>
    <w:uiPriority w:val="7"/>
    <w:semiHidden/>
    <w:qFormat/>
    <w:rsid w:val="00A6617E"/>
    <w:pPr>
      <w:numPr>
        <w:numId w:val="34"/>
      </w:numPr>
      <w:pBdr>
        <w:top w:val="single" w:sz="8" w:space="8" w:color="A6A6A6" w:themeColor="background1" w:themeShade="A6"/>
        <w:bottom w:val="single" w:sz="8" w:space="8" w:color="A6A6A6" w:themeColor="background1" w:themeShade="A6"/>
      </w:pBdr>
      <w:ind w:left="2127" w:hanging="1276"/>
    </w:pPr>
    <w:rPr>
      <w:rFonts w:cs="Arial"/>
    </w:rPr>
  </w:style>
  <w:style w:type="character" w:customStyle="1" w:styleId="LDTIPPZchn">
    <w:name w:val="LD_TIPP Zchn"/>
    <w:basedOn w:val="Absatz-Standardschriftart"/>
    <w:link w:val="LDTIPP"/>
    <w:uiPriority w:val="7"/>
    <w:semiHidden/>
    <w:rsid w:val="00A6617E"/>
    <w:rPr>
      <w:rFonts w:cs="Arial"/>
    </w:rPr>
  </w:style>
  <w:style w:type="paragraph" w:customStyle="1" w:styleId="LDHandlungsschrittErgebnis">
    <w:name w:val="LD_Handlungsschritt Ergebnis"/>
    <w:basedOn w:val="LDHandlungsschritt"/>
    <w:next w:val="LDHandlungsschritt"/>
    <w:autoRedefine/>
    <w:rsid w:val="00A6617E"/>
    <w:pPr>
      <w:numPr>
        <w:numId w:val="0"/>
      </w:numPr>
      <w:ind w:left="170"/>
    </w:pPr>
  </w:style>
  <w:style w:type="paragraph" w:customStyle="1" w:styleId="LDTextinhalteingercktkursiv">
    <w:name w:val="LD_Textinhalt eingerückt kursiv"/>
    <w:basedOn w:val="LDTextinhaltweitereingerckt"/>
    <w:next w:val="LDTextinhaltweitereingerckt"/>
    <w:rsid w:val="00A6617E"/>
    <w:rPr>
      <w:i/>
    </w:rPr>
  </w:style>
  <w:style w:type="paragraph" w:customStyle="1" w:styleId="UntertitelTitelgrau">
    <w:name w:val="Untertitel Titel grau"/>
    <w:basedOn w:val="Standard"/>
    <w:rsid w:val="00A6617E"/>
    <w:pPr>
      <w:spacing w:after="360"/>
    </w:pPr>
    <w:rPr>
      <w:color w:val="808080" w:themeColor="background1" w:themeShade="80"/>
      <w:sz w:val="24"/>
      <w:szCs w:val="36"/>
    </w:rPr>
  </w:style>
  <w:style w:type="character" w:customStyle="1" w:styleId="LDHinweistext">
    <w:name w:val="LD_Hinweistext"/>
    <w:basedOn w:val="Absatz-Standardschriftart"/>
    <w:uiPriority w:val="1"/>
    <w:rsid w:val="00A6617E"/>
    <w:rPr>
      <w:b/>
      <w:bCs/>
      <w:color w:val="00823B"/>
      <w:sz w:val="22"/>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1755601">
      <w:bodyDiv w:val="1"/>
      <w:marLeft w:val="0"/>
      <w:marRight w:val="0"/>
      <w:marTop w:val="0"/>
      <w:marBottom w:val="0"/>
      <w:divBdr>
        <w:top w:val="none" w:sz="0" w:space="0" w:color="auto"/>
        <w:left w:val="none" w:sz="0" w:space="0" w:color="auto"/>
        <w:bottom w:val="none" w:sz="0" w:space="0" w:color="auto"/>
        <w:right w:val="none" w:sz="0" w:space="0" w:color="auto"/>
      </w:divBdr>
      <w:divsChild>
        <w:div w:id="152766088">
          <w:marLeft w:val="418"/>
          <w:marRight w:val="0"/>
          <w:marTop w:val="96"/>
          <w:marBottom w:val="0"/>
          <w:divBdr>
            <w:top w:val="none" w:sz="0" w:space="0" w:color="auto"/>
            <w:left w:val="none" w:sz="0" w:space="0" w:color="auto"/>
            <w:bottom w:val="none" w:sz="0" w:space="0" w:color="auto"/>
            <w:right w:val="none" w:sz="0" w:space="0" w:color="auto"/>
          </w:divBdr>
        </w:div>
        <w:div w:id="272397363">
          <w:marLeft w:val="418"/>
          <w:marRight w:val="0"/>
          <w:marTop w:val="96"/>
          <w:marBottom w:val="0"/>
          <w:divBdr>
            <w:top w:val="none" w:sz="0" w:space="0" w:color="auto"/>
            <w:left w:val="none" w:sz="0" w:space="0" w:color="auto"/>
            <w:bottom w:val="none" w:sz="0" w:space="0" w:color="auto"/>
            <w:right w:val="none" w:sz="0" w:space="0" w:color="auto"/>
          </w:divBdr>
        </w:div>
      </w:divsChild>
    </w:div>
    <w:div w:id="93867366">
      <w:bodyDiv w:val="1"/>
      <w:marLeft w:val="0"/>
      <w:marRight w:val="0"/>
      <w:marTop w:val="0"/>
      <w:marBottom w:val="0"/>
      <w:divBdr>
        <w:top w:val="none" w:sz="0" w:space="0" w:color="auto"/>
        <w:left w:val="none" w:sz="0" w:space="0" w:color="auto"/>
        <w:bottom w:val="none" w:sz="0" w:space="0" w:color="auto"/>
        <w:right w:val="none" w:sz="0" w:space="0" w:color="auto"/>
      </w:divBdr>
    </w:div>
    <w:div w:id="110787456">
      <w:bodyDiv w:val="1"/>
      <w:marLeft w:val="0"/>
      <w:marRight w:val="0"/>
      <w:marTop w:val="0"/>
      <w:marBottom w:val="0"/>
      <w:divBdr>
        <w:top w:val="none" w:sz="0" w:space="0" w:color="auto"/>
        <w:left w:val="none" w:sz="0" w:space="0" w:color="auto"/>
        <w:bottom w:val="none" w:sz="0" w:space="0" w:color="auto"/>
        <w:right w:val="none" w:sz="0" w:space="0" w:color="auto"/>
      </w:divBdr>
      <w:divsChild>
        <w:div w:id="631322858">
          <w:marLeft w:val="547"/>
          <w:marRight w:val="0"/>
          <w:marTop w:val="0"/>
          <w:marBottom w:val="0"/>
          <w:divBdr>
            <w:top w:val="none" w:sz="0" w:space="0" w:color="auto"/>
            <w:left w:val="none" w:sz="0" w:space="0" w:color="auto"/>
            <w:bottom w:val="none" w:sz="0" w:space="0" w:color="auto"/>
            <w:right w:val="none" w:sz="0" w:space="0" w:color="auto"/>
          </w:divBdr>
        </w:div>
      </w:divsChild>
    </w:div>
    <w:div w:id="180709320">
      <w:bodyDiv w:val="1"/>
      <w:marLeft w:val="0"/>
      <w:marRight w:val="0"/>
      <w:marTop w:val="0"/>
      <w:marBottom w:val="0"/>
      <w:divBdr>
        <w:top w:val="none" w:sz="0" w:space="0" w:color="auto"/>
        <w:left w:val="none" w:sz="0" w:space="0" w:color="auto"/>
        <w:bottom w:val="none" w:sz="0" w:space="0" w:color="auto"/>
        <w:right w:val="none" w:sz="0" w:space="0" w:color="auto"/>
      </w:divBdr>
    </w:div>
    <w:div w:id="233781404">
      <w:bodyDiv w:val="1"/>
      <w:marLeft w:val="0"/>
      <w:marRight w:val="0"/>
      <w:marTop w:val="0"/>
      <w:marBottom w:val="0"/>
      <w:divBdr>
        <w:top w:val="none" w:sz="0" w:space="0" w:color="auto"/>
        <w:left w:val="none" w:sz="0" w:space="0" w:color="auto"/>
        <w:bottom w:val="none" w:sz="0" w:space="0" w:color="auto"/>
        <w:right w:val="none" w:sz="0" w:space="0" w:color="auto"/>
      </w:divBdr>
    </w:div>
    <w:div w:id="337344810">
      <w:bodyDiv w:val="1"/>
      <w:marLeft w:val="0"/>
      <w:marRight w:val="0"/>
      <w:marTop w:val="0"/>
      <w:marBottom w:val="0"/>
      <w:divBdr>
        <w:top w:val="none" w:sz="0" w:space="0" w:color="auto"/>
        <w:left w:val="none" w:sz="0" w:space="0" w:color="auto"/>
        <w:bottom w:val="none" w:sz="0" w:space="0" w:color="auto"/>
        <w:right w:val="none" w:sz="0" w:space="0" w:color="auto"/>
      </w:divBdr>
    </w:div>
    <w:div w:id="394813754">
      <w:bodyDiv w:val="1"/>
      <w:marLeft w:val="0"/>
      <w:marRight w:val="0"/>
      <w:marTop w:val="0"/>
      <w:marBottom w:val="0"/>
      <w:divBdr>
        <w:top w:val="none" w:sz="0" w:space="0" w:color="auto"/>
        <w:left w:val="none" w:sz="0" w:space="0" w:color="auto"/>
        <w:bottom w:val="none" w:sz="0" w:space="0" w:color="auto"/>
        <w:right w:val="none" w:sz="0" w:space="0" w:color="auto"/>
      </w:divBdr>
    </w:div>
    <w:div w:id="433483385">
      <w:bodyDiv w:val="1"/>
      <w:marLeft w:val="0"/>
      <w:marRight w:val="0"/>
      <w:marTop w:val="0"/>
      <w:marBottom w:val="0"/>
      <w:divBdr>
        <w:top w:val="none" w:sz="0" w:space="0" w:color="auto"/>
        <w:left w:val="none" w:sz="0" w:space="0" w:color="auto"/>
        <w:bottom w:val="none" w:sz="0" w:space="0" w:color="auto"/>
        <w:right w:val="none" w:sz="0" w:space="0" w:color="auto"/>
      </w:divBdr>
    </w:div>
    <w:div w:id="455488620">
      <w:bodyDiv w:val="1"/>
      <w:marLeft w:val="0"/>
      <w:marRight w:val="0"/>
      <w:marTop w:val="0"/>
      <w:marBottom w:val="0"/>
      <w:divBdr>
        <w:top w:val="none" w:sz="0" w:space="0" w:color="auto"/>
        <w:left w:val="none" w:sz="0" w:space="0" w:color="auto"/>
        <w:bottom w:val="none" w:sz="0" w:space="0" w:color="auto"/>
        <w:right w:val="none" w:sz="0" w:space="0" w:color="auto"/>
      </w:divBdr>
    </w:div>
    <w:div w:id="459499762">
      <w:bodyDiv w:val="1"/>
      <w:marLeft w:val="0"/>
      <w:marRight w:val="0"/>
      <w:marTop w:val="0"/>
      <w:marBottom w:val="0"/>
      <w:divBdr>
        <w:top w:val="none" w:sz="0" w:space="0" w:color="auto"/>
        <w:left w:val="none" w:sz="0" w:space="0" w:color="auto"/>
        <w:bottom w:val="none" w:sz="0" w:space="0" w:color="auto"/>
        <w:right w:val="none" w:sz="0" w:space="0" w:color="auto"/>
      </w:divBdr>
    </w:div>
    <w:div w:id="479810696">
      <w:bodyDiv w:val="1"/>
      <w:marLeft w:val="0"/>
      <w:marRight w:val="0"/>
      <w:marTop w:val="0"/>
      <w:marBottom w:val="0"/>
      <w:divBdr>
        <w:top w:val="none" w:sz="0" w:space="0" w:color="auto"/>
        <w:left w:val="none" w:sz="0" w:space="0" w:color="auto"/>
        <w:bottom w:val="none" w:sz="0" w:space="0" w:color="auto"/>
        <w:right w:val="none" w:sz="0" w:space="0" w:color="auto"/>
      </w:divBdr>
    </w:div>
    <w:div w:id="509032555">
      <w:bodyDiv w:val="1"/>
      <w:marLeft w:val="0"/>
      <w:marRight w:val="0"/>
      <w:marTop w:val="0"/>
      <w:marBottom w:val="0"/>
      <w:divBdr>
        <w:top w:val="none" w:sz="0" w:space="0" w:color="auto"/>
        <w:left w:val="none" w:sz="0" w:space="0" w:color="auto"/>
        <w:bottom w:val="none" w:sz="0" w:space="0" w:color="auto"/>
        <w:right w:val="none" w:sz="0" w:space="0" w:color="auto"/>
      </w:divBdr>
    </w:div>
    <w:div w:id="558588480">
      <w:bodyDiv w:val="1"/>
      <w:marLeft w:val="0"/>
      <w:marRight w:val="0"/>
      <w:marTop w:val="0"/>
      <w:marBottom w:val="0"/>
      <w:divBdr>
        <w:top w:val="none" w:sz="0" w:space="0" w:color="auto"/>
        <w:left w:val="none" w:sz="0" w:space="0" w:color="auto"/>
        <w:bottom w:val="none" w:sz="0" w:space="0" w:color="auto"/>
        <w:right w:val="none" w:sz="0" w:space="0" w:color="auto"/>
      </w:divBdr>
    </w:div>
    <w:div w:id="596715517">
      <w:bodyDiv w:val="1"/>
      <w:marLeft w:val="0"/>
      <w:marRight w:val="0"/>
      <w:marTop w:val="0"/>
      <w:marBottom w:val="0"/>
      <w:divBdr>
        <w:top w:val="none" w:sz="0" w:space="0" w:color="auto"/>
        <w:left w:val="none" w:sz="0" w:space="0" w:color="auto"/>
        <w:bottom w:val="none" w:sz="0" w:space="0" w:color="auto"/>
        <w:right w:val="none" w:sz="0" w:space="0" w:color="auto"/>
      </w:divBdr>
    </w:div>
    <w:div w:id="598294036">
      <w:bodyDiv w:val="1"/>
      <w:marLeft w:val="0"/>
      <w:marRight w:val="0"/>
      <w:marTop w:val="0"/>
      <w:marBottom w:val="0"/>
      <w:divBdr>
        <w:top w:val="none" w:sz="0" w:space="0" w:color="auto"/>
        <w:left w:val="none" w:sz="0" w:space="0" w:color="auto"/>
        <w:bottom w:val="none" w:sz="0" w:space="0" w:color="auto"/>
        <w:right w:val="none" w:sz="0" w:space="0" w:color="auto"/>
      </w:divBdr>
    </w:div>
    <w:div w:id="729957445">
      <w:bodyDiv w:val="1"/>
      <w:marLeft w:val="0"/>
      <w:marRight w:val="0"/>
      <w:marTop w:val="0"/>
      <w:marBottom w:val="0"/>
      <w:divBdr>
        <w:top w:val="none" w:sz="0" w:space="0" w:color="auto"/>
        <w:left w:val="none" w:sz="0" w:space="0" w:color="auto"/>
        <w:bottom w:val="none" w:sz="0" w:space="0" w:color="auto"/>
        <w:right w:val="none" w:sz="0" w:space="0" w:color="auto"/>
      </w:divBdr>
      <w:divsChild>
        <w:div w:id="1982417911">
          <w:marLeft w:val="0"/>
          <w:marRight w:val="0"/>
          <w:marTop w:val="0"/>
          <w:marBottom w:val="0"/>
          <w:divBdr>
            <w:top w:val="none" w:sz="0" w:space="0" w:color="auto"/>
            <w:left w:val="none" w:sz="0" w:space="0" w:color="auto"/>
            <w:bottom w:val="none" w:sz="0" w:space="0" w:color="auto"/>
            <w:right w:val="none" w:sz="0" w:space="0" w:color="auto"/>
          </w:divBdr>
          <w:divsChild>
            <w:div w:id="1140616883">
              <w:marLeft w:val="0"/>
              <w:marRight w:val="0"/>
              <w:marTop w:val="0"/>
              <w:marBottom w:val="0"/>
              <w:divBdr>
                <w:top w:val="none" w:sz="0" w:space="0" w:color="auto"/>
                <w:left w:val="none" w:sz="0" w:space="0" w:color="auto"/>
                <w:bottom w:val="none" w:sz="0" w:space="0" w:color="auto"/>
                <w:right w:val="none" w:sz="0" w:space="0" w:color="auto"/>
              </w:divBdr>
              <w:divsChild>
                <w:div w:id="1326082894">
                  <w:marLeft w:val="0"/>
                  <w:marRight w:val="0"/>
                  <w:marTop w:val="0"/>
                  <w:marBottom w:val="0"/>
                  <w:divBdr>
                    <w:top w:val="none" w:sz="0" w:space="0" w:color="auto"/>
                    <w:left w:val="none" w:sz="0" w:space="0" w:color="auto"/>
                    <w:bottom w:val="none" w:sz="0" w:space="0" w:color="auto"/>
                    <w:right w:val="none" w:sz="0" w:space="0" w:color="auto"/>
                  </w:divBdr>
                  <w:divsChild>
                    <w:div w:id="1381592380">
                      <w:marLeft w:val="0"/>
                      <w:marRight w:val="0"/>
                      <w:marTop w:val="0"/>
                      <w:marBottom w:val="0"/>
                      <w:divBdr>
                        <w:top w:val="none" w:sz="0" w:space="0" w:color="auto"/>
                        <w:left w:val="none" w:sz="0" w:space="0" w:color="auto"/>
                        <w:bottom w:val="none" w:sz="0" w:space="0" w:color="auto"/>
                        <w:right w:val="none" w:sz="0" w:space="0" w:color="auto"/>
                      </w:divBdr>
                      <w:divsChild>
                        <w:div w:id="2098089318">
                          <w:marLeft w:val="0"/>
                          <w:marRight w:val="0"/>
                          <w:marTop w:val="0"/>
                          <w:marBottom w:val="0"/>
                          <w:divBdr>
                            <w:top w:val="none" w:sz="0" w:space="0" w:color="auto"/>
                            <w:left w:val="none" w:sz="0" w:space="0" w:color="auto"/>
                            <w:bottom w:val="none" w:sz="0" w:space="0" w:color="auto"/>
                            <w:right w:val="none" w:sz="0" w:space="0" w:color="auto"/>
                          </w:divBdr>
                          <w:divsChild>
                            <w:div w:id="20497178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79546983">
          <w:marLeft w:val="0"/>
          <w:marRight w:val="0"/>
          <w:marTop w:val="0"/>
          <w:marBottom w:val="0"/>
          <w:divBdr>
            <w:top w:val="none" w:sz="0" w:space="0" w:color="auto"/>
            <w:left w:val="none" w:sz="0" w:space="0" w:color="auto"/>
            <w:bottom w:val="none" w:sz="0" w:space="0" w:color="auto"/>
            <w:right w:val="none" w:sz="0" w:space="0" w:color="auto"/>
          </w:divBdr>
          <w:divsChild>
            <w:div w:id="349992963">
              <w:marLeft w:val="0"/>
              <w:marRight w:val="0"/>
              <w:marTop w:val="0"/>
              <w:marBottom w:val="0"/>
              <w:divBdr>
                <w:top w:val="none" w:sz="0" w:space="0" w:color="auto"/>
                <w:left w:val="none" w:sz="0" w:space="0" w:color="auto"/>
                <w:bottom w:val="none" w:sz="0" w:space="0" w:color="auto"/>
                <w:right w:val="none" w:sz="0" w:space="0" w:color="auto"/>
              </w:divBdr>
              <w:divsChild>
                <w:div w:id="1281187273">
                  <w:marLeft w:val="0"/>
                  <w:marRight w:val="0"/>
                  <w:marTop w:val="0"/>
                  <w:marBottom w:val="0"/>
                  <w:divBdr>
                    <w:top w:val="none" w:sz="0" w:space="0" w:color="auto"/>
                    <w:left w:val="none" w:sz="0" w:space="0" w:color="auto"/>
                    <w:bottom w:val="none" w:sz="0" w:space="0" w:color="auto"/>
                    <w:right w:val="none" w:sz="0" w:space="0" w:color="auto"/>
                  </w:divBdr>
                  <w:divsChild>
                    <w:div w:id="1057053517">
                      <w:marLeft w:val="0"/>
                      <w:marRight w:val="0"/>
                      <w:marTop w:val="0"/>
                      <w:marBottom w:val="0"/>
                      <w:divBdr>
                        <w:top w:val="none" w:sz="0" w:space="0" w:color="auto"/>
                        <w:left w:val="none" w:sz="0" w:space="0" w:color="auto"/>
                        <w:bottom w:val="none" w:sz="0" w:space="0" w:color="auto"/>
                        <w:right w:val="none" w:sz="0" w:space="0" w:color="auto"/>
                      </w:divBdr>
                      <w:divsChild>
                        <w:div w:id="1195508701">
                          <w:marLeft w:val="0"/>
                          <w:marRight w:val="0"/>
                          <w:marTop w:val="0"/>
                          <w:marBottom w:val="0"/>
                          <w:divBdr>
                            <w:top w:val="none" w:sz="0" w:space="0" w:color="auto"/>
                            <w:left w:val="none" w:sz="0" w:space="0" w:color="auto"/>
                            <w:bottom w:val="none" w:sz="0" w:space="0" w:color="auto"/>
                            <w:right w:val="none" w:sz="0" w:space="0" w:color="auto"/>
                          </w:divBdr>
                          <w:divsChild>
                            <w:div w:id="19180515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93746469">
              <w:marLeft w:val="0"/>
              <w:marRight w:val="0"/>
              <w:marTop w:val="0"/>
              <w:marBottom w:val="0"/>
              <w:divBdr>
                <w:top w:val="none" w:sz="0" w:space="0" w:color="auto"/>
                <w:left w:val="none" w:sz="0" w:space="0" w:color="auto"/>
                <w:bottom w:val="none" w:sz="0" w:space="0" w:color="auto"/>
                <w:right w:val="none" w:sz="0" w:space="0" w:color="auto"/>
              </w:divBdr>
              <w:divsChild>
                <w:div w:id="1595552002">
                  <w:marLeft w:val="0"/>
                  <w:marRight w:val="0"/>
                  <w:marTop w:val="0"/>
                  <w:marBottom w:val="0"/>
                  <w:divBdr>
                    <w:top w:val="none" w:sz="0" w:space="0" w:color="auto"/>
                    <w:left w:val="none" w:sz="0" w:space="0" w:color="auto"/>
                    <w:bottom w:val="none" w:sz="0" w:space="0" w:color="auto"/>
                    <w:right w:val="none" w:sz="0" w:space="0" w:color="auto"/>
                  </w:divBdr>
                  <w:divsChild>
                    <w:div w:id="1043022975">
                      <w:marLeft w:val="0"/>
                      <w:marRight w:val="0"/>
                      <w:marTop w:val="0"/>
                      <w:marBottom w:val="0"/>
                      <w:divBdr>
                        <w:top w:val="none" w:sz="0" w:space="0" w:color="auto"/>
                        <w:left w:val="none" w:sz="0" w:space="0" w:color="auto"/>
                        <w:bottom w:val="none" w:sz="0" w:space="0" w:color="auto"/>
                        <w:right w:val="none" w:sz="0" w:space="0" w:color="auto"/>
                      </w:divBdr>
                      <w:divsChild>
                        <w:div w:id="234973616">
                          <w:marLeft w:val="0"/>
                          <w:marRight w:val="0"/>
                          <w:marTop w:val="0"/>
                          <w:marBottom w:val="0"/>
                          <w:divBdr>
                            <w:top w:val="none" w:sz="0" w:space="0" w:color="auto"/>
                            <w:left w:val="none" w:sz="0" w:space="0" w:color="auto"/>
                            <w:bottom w:val="none" w:sz="0" w:space="0" w:color="auto"/>
                            <w:right w:val="none" w:sz="0" w:space="0" w:color="auto"/>
                          </w:divBdr>
                          <w:divsChild>
                            <w:div w:id="301466968">
                              <w:marLeft w:val="0"/>
                              <w:marRight w:val="0"/>
                              <w:marTop w:val="0"/>
                              <w:marBottom w:val="0"/>
                              <w:divBdr>
                                <w:top w:val="none" w:sz="0" w:space="0" w:color="auto"/>
                                <w:left w:val="none" w:sz="0" w:space="0" w:color="auto"/>
                                <w:bottom w:val="none" w:sz="0" w:space="0" w:color="auto"/>
                                <w:right w:val="none" w:sz="0" w:space="0" w:color="auto"/>
                              </w:divBdr>
                              <w:divsChild>
                                <w:div w:id="1111584182">
                                  <w:marLeft w:val="0"/>
                                  <w:marRight w:val="0"/>
                                  <w:marTop w:val="0"/>
                                  <w:marBottom w:val="0"/>
                                  <w:divBdr>
                                    <w:top w:val="none" w:sz="0" w:space="0" w:color="auto"/>
                                    <w:left w:val="none" w:sz="0" w:space="0" w:color="auto"/>
                                    <w:bottom w:val="none" w:sz="0" w:space="0" w:color="auto"/>
                                    <w:right w:val="none" w:sz="0" w:space="0" w:color="auto"/>
                                  </w:divBdr>
                                  <w:divsChild>
                                    <w:div w:id="10862707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42483839">
      <w:bodyDiv w:val="1"/>
      <w:marLeft w:val="0"/>
      <w:marRight w:val="0"/>
      <w:marTop w:val="0"/>
      <w:marBottom w:val="0"/>
      <w:divBdr>
        <w:top w:val="none" w:sz="0" w:space="0" w:color="auto"/>
        <w:left w:val="none" w:sz="0" w:space="0" w:color="auto"/>
        <w:bottom w:val="none" w:sz="0" w:space="0" w:color="auto"/>
        <w:right w:val="none" w:sz="0" w:space="0" w:color="auto"/>
      </w:divBdr>
    </w:div>
    <w:div w:id="789401353">
      <w:bodyDiv w:val="1"/>
      <w:marLeft w:val="0"/>
      <w:marRight w:val="0"/>
      <w:marTop w:val="0"/>
      <w:marBottom w:val="0"/>
      <w:divBdr>
        <w:top w:val="none" w:sz="0" w:space="0" w:color="auto"/>
        <w:left w:val="none" w:sz="0" w:space="0" w:color="auto"/>
        <w:bottom w:val="none" w:sz="0" w:space="0" w:color="auto"/>
        <w:right w:val="none" w:sz="0" w:space="0" w:color="auto"/>
      </w:divBdr>
    </w:div>
    <w:div w:id="841166093">
      <w:bodyDiv w:val="1"/>
      <w:marLeft w:val="0"/>
      <w:marRight w:val="0"/>
      <w:marTop w:val="0"/>
      <w:marBottom w:val="0"/>
      <w:divBdr>
        <w:top w:val="none" w:sz="0" w:space="0" w:color="auto"/>
        <w:left w:val="none" w:sz="0" w:space="0" w:color="auto"/>
        <w:bottom w:val="none" w:sz="0" w:space="0" w:color="auto"/>
        <w:right w:val="none" w:sz="0" w:space="0" w:color="auto"/>
      </w:divBdr>
      <w:divsChild>
        <w:div w:id="2126120544">
          <w:marLeft w:val="547"/>
          <w:marRight w:val="0"/>
          <w:marTop w:val="0"/>
          <w:marBottom w:val="0"/>
          <w:divBdr>
            <w:top w:val="none" w:sz="0" w:space="0" w:color="auto"/>
            <w:left w:val="none" w:sz="0" w:space="0" w:color="auto"/>
            <w:bottom w:val="none" w:sz="0" w:space="0" w:color="auto"/>
            <w:right w:val="none" w:sz="0" w:space="0" w:color="auto"/>
          </w:divBdr>
        </w:div>
        <w:div w:id="173226476">
          <w:marLeft w:val="547"/>
          <w:marRight w:val="0"/>
          <w:marTop w:val="0"/>
          <w:marBottom w:val="0"/>
          <w:divBdr>
            <w:top w:val="none" w:sz="0" w:space="0" w:color="auto"/>
            <w:left w:val="none" w:sz="0" w:space="0" w:color="auto"/>
            <w:bottom w:val="none" w:sz="0" w:space="0" w:color="auto"/>
            <w:right w:val="none" w:sz="0" w:space="0" w:color="auto"/>
          </w:divBdr>
        </w:div>
      </w:divsChild>
    </w:div>
    <w:div w:id="848718099">
      <w:bodyDiv w:val="1"/>
      <w:marLeft w:val="0"/>
      <w:marRight w:val="0"/>
      <w:marTop w:val="0"/>
      <w:marBottom w:val="0"/>
      <w:divBdr>
        <w:top w:val="none" w:sz="0" w:space="0" w:color="auto"/>
        <w:left w:val="none" w:sz="0" w:space="0" w:color="auto"/>
        <w:bottom w:val="none" w:sz="0" w:space="0" w:color="auto"/>
        <w:right w:val="none" w:sz="0" w:space="0" w:color="auto"/>
      </w:divBdr>
    </w:div>
    <w:div w:id="874346423">
      <w:bodyDiv w:val="1"/>
      <w:marLeft w:val="0"/>
      <w:marRight w:val="0"/>
      <w:marTop w:val="0"/>
      <w:marBottom w:val="0"/>
      <w:divBdr>
        <w:top w:val="none" w:sz="0" w:space="0" w:color="auto"/>
        <w:left w:val="none" w:sz="0" w:space="0" w:color="auto"/>
        <w:bottom w:val="none" w:sz="0" w:space="0" w:color="auto"/>
        <w:right w:val="none" w:sz="0" w:space="0" w:color="auto"/>
      </w:divBdr>
      <w:divsChild>
        <w:div w:id="469203614">
          <w:marLeft w:val="547"/>
          <w:marRight w:val="0"/>
          <w:marTop w:val="0"/>
          <w:marBottom w:val="120"/>
          <w:divBdr>
            <w:top w:val="none" w:sz="0" w:space="0" w:color="auto"/>
            <w:left w:val="none" w:sz="0" w:space="0" w:color="auto"/>
            <w:bottom w:val="none" w:sz="0" w:space="0" w:color="auto"/>
            <w:right w:val="none" w:sz="0" w:space="0" w:color="auto"/>
          </w:divBdr>
        </w:div>
      </w:divsChild>
    </w:div>
    <w:div w:id="894901114">
      <w:bodyDiv w:val="1"/>
      <w:marLeft w:val="0"/>
      <w:marRight w:val="0"/>
      <w:marTop w:val="0"/>
      <w:marBottom w:val="0"/>
      <w:divBdr>
        <w:top w:val="none" w:sz="0" w:space="0" w:color="auto"/>
        <w:left w:val="none" w:sz="0" w:space="0" w:color="auto"/>
        <w:bottom w:val="none" w:sz="0" w:space="0" w:color="auto"/>
        <w:right w:val="none" w:sz="0" w:space="0" w:color="auto"/>
      </w:divBdr>
    </w:div>
    <w:div w:id="959145902">
      <w:bodyDiv w:val="1"/>
      <w:marLeft w:val="0"/>
      <w:marRight w:val="0"/>
      <w:marTop w:val="0"/>
      <w:marBottom w:val="0"/>
      <w:divBdr>
        <w:top w:val="none" w:sz="0" w:space="0" w:color="auto"/>
        <w:left w:val="none" w:sz="0" w:space="0" w:color="auto"/>
        <w:bottom w:val="none" w:sz="0" w:space="0" w:color="auto"/>
        <w:right w:val="none" w:sz="0" w:space="0" w:color="auto"/>
      </w:divBdr>
    </w:div>
    <w:div w:id="990790644">
      <w:bodyDiv w:val="1"/>
      <w:marLeft w:val="0"/>
      <w:marRight w:val="0"/>
      <w:marTop w:val="0"/>
      <w:marBottom w:val="0"/>
      <w:divBdr>
        <w:top w:val="none" w:sz="0" w:space="0" w:color="auto"/>
        <w:left w:val="none" w:sz="0" w:space="0" w:color="auto"/>
        <w:bottom w:val="none" w:sz="0" w:space="0" w:color="auto"/>
        <w:right w:val="none" w:sz="0" w:space="0" w:color="auto"/>
      </w:divBdr>
    </w:div>
    <w:div w:id="1005472120">
      <w:bodyDiv w:val="1"/>
      <w:marLeft w:val="0"/>
      <w:marRight w:val="0"/>
      <w:marTop w:val="0"/>
      <w:marBottom w:val="0"/>
      <w:divBdr>
        <w:top w:val="none" w:sz="0" w:space="0" w:color="auto"/>
        <w:left w:val="none" w:sz="0" w:space="0" w:color="auto"/>
        <w:bottom w:val="none" w:sz="0" w:space="0" w:color="auto"/>
        <w:right w:val="none" w:sz="0" w:space="0" w:color="auto"/>
      </w:divBdr>
    </w:div>
    <w:div w:id="1034308560">
      <w:bodyDiv w:val="1"/>
      <w:marLeft w:val="0"/>
      <w:marRight w:val="0"/>
      <w:marTop w:val="0"/>
      <w:marBottom w:val="0"/>
      <w:divBdr>
        <w:top w:val="none" w:sz="0" w:space="0" w:color="auto"/>
        <w:left w:val="none" w:sz="0" w:space="0" w:color="auto"/>
        <w:bottom w:val="none" w:sz="0" w:space="0" w:color="auto"/>
        <w:right w:val="none" w:sz="0" w:space="0" w:color="auto"/>
      </w:divBdr>
    </w:div>
    <w:div w:id="1047878202">
      <w:bodyDiv w:val="1"/>
      <w:marLeft w:val="0"/>
      <w:marRight w:val="0"/>
      <w:marTop w:val="0"/>
      <w:marBottom w:val="0"/>
      <w:divBdr>
        <w:top w:val="none" w:sz="0" w:space="0" w:color="auto"/>
        <w:left w:val="none" w:sz="0" w:space="0" w:color="auto"/>
        <w:bottom w:val="none" w:sz="0" w:space="0" w:color="auto"/>
        <w:right w:val="none" w:sz="0" w:space="0" w:color="auto"/>
      </w:divBdr>
    </w:div>
    <w:div w:id="1065225530">
      <w:bodyDiv w:val="1"/>
      <w:marLeft w:val="0"/>
      <w:marRight w:val="0"/>
      <w:marTop w:val="0"/>
      <w:marBottom w:val="0"/>
      <w:divBdr>
        <w:top w:val="none" w:sz="0" w:space="0" w:color="auto"/>
        <w:left w:val="none" w:sz="0" w:space="0" w:color="auto"/>
        <w:bottom w:val="none" w:sz="0" w:space="0" w:color="auto"/>
        <w:right w:val="none" w:sz="0" w:space="0" w:color="auto"/>
      </w:divBdr>
    </w:div>
    <w:div w:id="1099328161">
      <w:bodyDiv w:val="1"/>
      <w:marLeft w:val="0"/>
      <w:marRight w:val="0"/>
      <w:marTop w:val="0"/>
      <w:marBottom w:val="0"/>
      <w:divBdr>
        <w:top w:val="none" w:sz="0" w:space="0" w:color="auto"/>
        <w:left w:val="none" w:sz="0" w:space="0" w:color="auto"/>
        <w:bottom w:val="none" w:sz="0" w:space="0" w:color="auto"/>
        <w:right w:val="none" w:sz="0" w:space="0" w:color="auto"/>
      </w:divBdr>
    </w:div>
    <w:div w:id="1106734017">
      <w:bodyDiv w:val="1"/>
      <w:marLeft w:val="0"/>
      <w:marRight w:val="0"/>
      <w:marTop w:val="0"/>
      <w:marBottom w:val="0"/>
      <w:divBdr>
        <w:top w:val="none" w:sz="0" w:space="0" w:color="auto"/>
        <w:left w:val="none" w:sz="0" w:space="0" w:color="auto"/>
        <w:bottom w:val="none" w:sz="0" w:space="0" w:color="auto"/>
        <w:right w:val="none" w:sz="0" w:space="0" w:color="auto"/>
      </w:divBdr>
    </w:div>
    <w:div w:id="1163668003">
      <w:bodyDiv w:val="1"/>
      <w:marLeft w:val="0"/>
      <w:marRight w:val="0"/>
      <w:marTop w:val="0"/>
      <w:marBottom w:val="0"/>
      <w:divBdr>
        <w:top w:val="none" w:sz="0" w:space="0" w:color="auto"/>
        <w:left w:val="none" w:sz="0" w:space="0" w:color="auto"/>
        <w:bottom w:val="none" w:sz="0" w:space="0" w:color="auto"/>
        <w:right w:val="none" w:sz="0" w:space="0" w:color="auto"/>
      </w:divBdr>
    </w:div>
    <w:div w:id="1257907922">
      <w:bodyDiv w:val="1"/>
      <w:marLeft w:val="0"/>
      <w:marRight w:val="0"/>
      <w:marTop w:val="0"/>
      <w:marBottom w:val="0"/>
      <w:divBdr>
        <w:top w:val="none" w:sz="0" w:space="0" w:color="auto"/>
        <w:left w:val="none" w:sz="0" w:space="0" w:color="auto"/>
        <w:bottom w:val="none" w:sz="0" w:space="0" w:color="auto"/>
        <w:right w:val="none" w:sz="0" w:space="0" w:color="auto"/>
      </w:divBdr>
      <w:divsChild>
        <w:div w:id="1938832754">
          <w:marLeft w:val="403"/>
          <w:marRight w:val="0"/>
          <w:marTop w:val="0"/>
          <w:marBottom w:val="72"/>
          <w:divBdr>
            <w:top w:val="none" w:sz="0" w:space="0" w:color="auto"/>
            <w:left w:val="none" w:sz="0" w:space="0" w:color="auto"/>
            <w:bottom w:val="none" w:sz="0" w:space="0" w:color="auto"/>
            <w:right w:val="none" w:sz="0" w:space="0" w:color="auto"/>
          </w:divBdr>
        </w:div>
      </w:divsChild>
    </w:div>
    <w:div w:id="1300917480">
      <w:bodyDiv w:val="1"/>
      <w:marLeft w:val="0"/>
      <w:marRight w:val="0"/>
      <w:marTop w:val="0"/>
      <w:marBottom w:val="0"/>
      <w:divBdr>
        <w:top w:val="none" w:sz="0" w:space="0" w:color="auto"/>
        <w:left w:val="none" w:sz="0" w:space="0" w:color="auto"/>
        <w:bottom w:val="none" w:sz="0" w:space="0" w:color="auto"/>
        <w:right w:val="none" w:sz="0" w:space="0" w:color="auto"/>
      </w:divBdr>
      <w:divsChild>
        <w:div w:id="692657092">
          <w:marLeft w:val="547"/>
          <w:marRight w:val="0"/>
          <w:marTop w:val="0"/>
          <w:marBottom w:val="0"/>
          <w:divBdr>
            <w:top w:val="none" w:sz="0" w:space="0" w:color="auto"/>
            <w:left w:val="none" w:sz="0" w:space="0" w:color="auto"/>
            <w:bottom w:val="none" w:sz="0" w:space="0" w:color="auto"/>
            <w:right w:val="none" w:sz="0" w:space="0" w:color="auto"/>
          </w:divBdr>
        </w:div>
      </w:divsChild>
    </w:div>
    <w:div w:id="1338776649">
      <w:bodyDiv w:val="1"/>
      <w:marLeft w:val="0"/>
      <w:marRight w:val="0"/>
      <w:marTop w:val="0"/>
      <w:marBottom w:val="0"/>
      <w:divBdr>
        <w:top w:val="none" w:sz="0" w:space="0" w:color="auto"/>
        <w:left w:val="none" w:sz="0" w:space="0" w:color="auto"/>
        <w:bottom w:val="none" w:sz="0" w:space="0" w:color="auto"/>
        <w:right w:val="none" w:sz="0" w:space="0" w:color="auto"/>
      </w:divBdr>
      <w:divsChild>
        <w:div w:id="243953587">
          <w:marLeft w:val="547"/>
          <w:marRight w:val="0"/>
          <w:marTop w:val="0"/>
          <w:marBottom w:val="0"/>
          <w:divBdr>
            <w:top w:val="none" w:sz="0" w:space="0" w:color="auto"/>
            <w:left w:val="none" w:sz="0" w:space="0" w:color="auto"/>
            <w:bottom w:val="none" w:sz="0" w:space="0" w:color="auto"/>
            <w:right w:val="none" w:sz="0" w:space="0" w:color="auto"/>
          </w:divBdr>
        </w:div>
      </w:divsChild>
    </w:div>
    <w:div w:id="1342900766">
      <w:bodyDiv w:val="1"/>
      <w:marLeft w:val="0"/>
      <w:marRight w:val="0"/>
      <w:marTop w:val="0"/>
      <w:marBottom w:val="0"/>
      <w:divBdr>
        <w:top w:val="none" w:sz="0" w:space="0" w:color="auto"/>
        <w:left w:val="none" w:sz="0" w:space="0" w:color="auto"/>
        <w:bottom w:val="none" w:sz="0" w:space="0" w:color="auto"/>
        <w:right w:val="none" w:sz="0" w:space="0" w:color="auto"/>
      </w:divBdr>
    </w:div>
    <w:div w:id="1404599205">
      <w:bodyDiv w:val="1"/>
      <w:marLeft w:val="0"/>
      <w:marRight w:val="0"/>
      <w:marTop w:val="0"/>
      <w:marBottom w:val="0"/>
      <w:divBdr>
        <w:top w:val="none" w:sz="0" w:space="0" w:color="auto"/>
        <w:left w:val="none" w:sz="0" w:space="0" w:color="auto"/>
        <w:bottom w:val="none" w:sz="0" w:space="0" w:color="auto"/>
        <w:right w:val="none" w:sz="0" w:space="0" w:color="auto"/>
      </w:divBdr>
      <w:divsChild>
        <w:div w:id="1177429307">
          <w:marLeft w:val="0"/>
          <w:marRight w:val="0"/>
          <w:marTop w:val="0"/>
          <w:marBottom w:val="0"/>
          <w:divBdr>
            <w:top w:val="none" w:sz="0" w:space="0" w:color="auto"/>
            <w:left w:val="none" w:sz="0" w:space="0" w:color="auto"/>
            <w:bottom w:val="none" w:sz="0" w:space="0" w:color="auto"/>
            <w:right w:val="none" w:sz="0" w:space="0" w:color="auto"/>
          </w:divBdr>
          <w:divsChild>
            <w:div w:id="1172378974">
              <w:marLeft w:val="0"/>
              <w:marRight w:val="0"/>
              <w:marTop w:val="0"/>
              <w:marBottom w:val="0"/>
              <w:divBdr>
                <w:top w:val="none" w:sz="0" w:space="0" w:color="auto"/>
                <w:left w:val="none" w:sz="0" w:space="0" w:color="auto"/>
                <w:bottom w:val="none" w:sz="0" w:space="0" w:color="auto"/>
                <w:right w:val="none" w:sz="0" w:space="0" w:color="auto"/>
              </w:divBdr>
            </w:div>
          </w:divsChild>
        </w:div>
        <w:div w:id="1454250118">
          <w:marLeft w:val="0"/>
          <w:marRight w:val="0"/>
          <w:marTop w:val="0"/>
          <w:marBottom w:val="0"/>
          <w:divBdr>
            <w:top w:val="none" w:sz="0" w:space="0" w:color="auto"/>
            <w:left w:val="none" w:sz="0" w:space="0" w:color="auto"/>
            <w:bottom w:val="none" w:sz="0" w:space="0" w:color="auto"/>
            <w:right w:val="none" w:sz="0" w:space="0" w:color="auto"/>
          </w:divBdr>
          <w:divsChild>
            <w:div w:id="1138186198">
              <w:marLeft w:val="0"/>
              <w:marRight w:val="0"/>
              <w:marTop w:val="0"/>
              <w:marBottom w:val="0"/>
              <w:divBdr>
                <w:top w:val="none" w:sz="0" w:space="0" w:color="auto"/>
                <w:left w:val="none" w:sz="0" w:space="0" w:color="auto"/>
                <w:bottom w:val="none" w:sz="0" w:space="0" w:color="auto"/>
                <w:right w:val="none" w:sz="0" w:space="0" w:color="auto"/>
              </w:divBdr>
              <w:divsChild>
                <w:div w:id="1373381696">
                  <w:marLeft w:val="0"/>
                  <w:marRight w:val="0"/>
                  <w:marTop w:val="0"/>
                  <w:marBottom w:val="0"/>
                  <w:divBdr>
                    <w:top w:val="none" w:sz="0" w:space="0" w:color="auto"/>
                    <w:left w:val="none" w:sz="0" w:space="0" w:color="auto"/>
                    <w:bottom w:val="none" w:sz="0" w:space="0" w:color="auto"/>
                    <w:right w:val="none" w:sz="0" w:space="0" w:color="auto"/>
                  </w:divBdr>
                  <w:divsChild>
                    <w:div w:id="1511292242">
                      <w:marLeft w:val="0"/>
                      <w:marRight w:val="0"/>
                      <w:marTop w:val="0"/>
                      <w:marBottom w:val="0"/>
                      <w:divBdr>
                        <w:top w:val="none" w:sz="0" w:space="0" w:color="auto"/>
                        <w:left w:val="none" w:sz="0" w:space="0" w:color="auto"/>
                        <w:bottom w:val="none" w:sz="0" w:space="0" w:color="auto"/>
                        <w:right w:val="none" w:sz="0" w:space="0" w:color="auto"/>
                      </w:divBdr>
                    </w:div>
                  </w:divsChild>
                </w:div>
                <w:div w:id="1754429880">
                  <w:marLeft w:val="0"/>
                  <w:marRight w:val="0"/>
                  <w:marTop w:val="0"/>
                  <w:marBottom w:val="0"/>
                  <w:divBdr>
                    <w:top w:val="none" w:sz="0" w:space="0" w:color="auto"/>
                    <w:left w:val="none" w:sz="0" w:space="0" w:color="auto"/>
                    <w:bottom w:val="none" w:sz="0" w:space="0" w:color="auto"/>
                    <w:right w:val="none" w:sz="0" w:space="0" w:color="auto"/>
                  </w:divBdr>
                  <w:divsChild>
                    <w:div w:id="12964448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23138179">
      <w:bodyDiv w:val="1"/>
      <w:marLeft w:val="0"/>
      <w:marRight w:val="0"/>
      <w:marTop w:val="0"/>
      <w:marBottom w:val="0"/>
      <w:divBdr>
        <w:top w:val="none" w:sz="0" w:space="0" w:color="auto"/>
        <w:left w:val="none" w:sz="0" w:space="0" w:color="auto"/>
        <w:bottom w:val="none" w:sz="0" w:space="0" w:color="auto"/>
        <w:right w:val="none" w:sz="0" w:space="0" w:color="auto"/>
      </w:divBdr>
    </w:div>
    <w:div w:id="1485658381">
      <w:bodyDiv w:val="1"/>
      <w:marLeft w:val="0"/>
      <w:marRight w:val="0"/>
      <w:marTop w:val="0"/>
      <w:marBottom w:val="0"/>
      <w:divBdr>
        <w:top w:val="none" w:sz="0" w:space="0" w:color="auto"/>
        <w:left w:val="none" w:sz="0" w:space="0" w:color="auto"/>
        <w:bottom w:val="none" w:sz="0" w:space="0" w:color="auto"/>
        <w:right w:val="none" w:sz="0" w:space="0" w:color="auto"/>
      </w:divBdr>
    </w:div>
    <w:div w:id="1495293386">
      <w:bodyDiv w:val="1"/>
      <w:marLeft w:val="0"/>
      <w:marRight w:val="0"/>
      <w:marTop w:val="0"/>
      <w:marBottom w:val="0"/>
      <w:divBdr>
        <w:top w:val="none" w:sz="0" w:space="0" w:color="auto"/>
        <w:left w:val="none" w:sz="0" w:space="0" w:color="auto"/>
        <w:bottom w:val="none" w:sz="0" w:space="0" w:color="auto"/>
        <w:right w:val="none" w:sz="0" w:space="0" w:color="auto"/>
      </w:divBdr>
    </w:div>
    <w:div w:id="1545558273">
      <w:bodyDiv w:val="1"/>
      <w:marLeft w:val="0"/>
      <w:marRight w:val="0"/>
      <w:marTop w:val="0"/>
      <w:marBottom w:val="0"/>
      <w:divBdr>
        <w:top w:val="none" w:sz="0" w:space="0" w:color="auto"/>
        <w:left w:val="none" w:sz="0" w:space="0" w:color="auto"/>
        <w:bottom w:val="none" w:sz="0" w:space="0" w:color="auto"/>
        <w:right w:val="none" w:sz="0" w:space="0" w:color="auto"/>
      </w:divBdr>
      <w:divsChild>
        <w:div w:id="354619240">
          <w:marLeft w:val="418"/>
          <w:marRight w:val="0"/>
          <w:marTop w:val="96"/>
          <w:marBottom w:val="0"/>
          <w:divBdr>
            <w:top w:val="none" w:sz="0" w:space="0" w:color="auto"/>
            <w:left w:val="none" w:sz="0" w:space="0" w:color="auto"/>
            <w:bottom w:val="none" w:sz="0" w:space="0" w:color="auto"/>
            <w:right w:val="none" w:sz="0" w:space="0" w:color="auto"/>
          </w:divBdr>
        </w:div>
        <w:div w:id="251427149">
          <w:marLeft w:val="850"/>
          <w:marRight w:val="0"/>
          <w:marTop w:val="96"/>
          <w:marBottom w:val="0"/>
          <w:divBdr>
            <w:top w:val="none" w:sz="0" w:space="0" w:color="auto"/>
            <w:left w:val="none" w:sz="0" w:space="0" w:color="auto"/>
            <w:bottom w:val="none" w:sz="0" w:space="0" w:color="auto"/>
            <w:right w:val="none" w:sz="0" w:space="0" w:color="auto"/>
          </w:divBdr>
        </w:div>
        <w:div w:id="1759212491">
          <w:marLeft w:val="850"/>
          <w:marRight w:val="0"/>
          <w:marTop w:val="96"/>
          <w:marBottom w:val="0"/>
          <w:divBdr>
            <w:top w:val="none" w:sz="0" w:space="0" w:color="auto"/>
            <w:left w:val="none" w:sz="0" w:space="0" w:color="auto"/>
            <w:bottom w:val="none" w:sz="0" w:space="0" w:color="auto"/>
            <w:right w:val="none" w:sz="0" w:space="0" w:color="auto"/>
          </w:divBdr>
        </w:div>
        <w:div w:id="988630883">
          <w:marLeft w:val="850"/>
          <w:marRight w:val="0"/>
          <w:marTop w:val="96"/>
          <w:marBottom w:val="0"/>
          <w:divBdr>
            <w:top w:val="none" w:sz="0" w:space="0" w:color="auto"/>
            <w:left w:val="none" w:sz="0" w:space="0" w:color="auto"/>
            <w:bottom w:val="none" w:sz="0" w:space="0" w:color="auto"/>
            <w:right w:val="none" w:sz="0" w:space="0" w:color="auto"/>
          </w:divBdr>
        </w:div>
        <w:div w:id="1774978793">
          <w:marLeft w:val="850"/>
          <w:marRight w:val="0"/>
          <w:marTop w:val="96"/>
          <w:marBottom w:val="0"/>
          <w:divBdr>
            <w:top w:val="none" w:sz="0" w:space="0" w:color="auto"/>
            <w:left w:val="none" w:sz="0" w:space="0" w:color="auto"/>
            <w:bottom w:val="none" w:sz="0" w:space="0" w:color="auto"/>
            <w:right w:val="none" w:sz="0" w:space="0" w:color="auto"/>
          </w:divBdr>
        </w:div>
        <w:div w:id="1922447093">
          <w:marLeft w:val="850"/>
          <w:marRight w:val="0"/>
          <w:marTop w:val="96"/>
          <w:marBottom w:val="0"/>
          <w:divBdr>
            <w:top w:val="none" w:sz="0" w:space="0" w:color="auto"/>
            <w:left w:val="none" w:sz="0" w:space="0" w:color="auto"/>
            <w:bottom w:val="none" w:sz="0" w:space="0" w:color="auto"/>
            <w:right w:val="none" w:sz="0" w:space="0" w:color="auto"/>
          </w:divBdr>
        </w:div>
      </w:divsChild>
    </w:div>
    <w:div w:id="1578395182">
      <w:bodyDiv w:val="1"/>
      <w:marLeft w:val="0"/>
      <w:marRight w:val="0"/>
      <w:marTop w:val="0"/>
      <w:marBottom w:val="0"/>
      <w:divBdr>
        <w:top w:val="none" w:sz="0" w:space="0" w:color="auto"/>
        <w:left w:val="none" w:sz="0" w:space="0" w:color="auto"/>
        <w:bottom w:val="none" w:sz="0" w:space="0" w:color="auto"/>
        <w:right w:val="none" w:sz="0" w:space="0" w:color="auto"/>
      </w:divBdr>
    </w:div>
    <w:div w:id="1588540962">
      <w:bodyDiv w:val="1"/>
      <w:marLeft w:val="0"/>
      <w:marRight w:val="0"/>
      <w:marTop w:val="0"/>
      <w:marBottom w:val="0"/>
      <w:divBdr>
        <w:top w:val="none" w:sz="0" w:space="0" w:color="auto"/>
        <w:left w:val="none" w:sz="0" w:space="0" w:color="auto"/>
        <w:bottom w:val="none" w:sz="0" w:space="0" w:color="auto"/>
        <w:right w:val="none" w:sz="0" w:space="0" w:color="auto"/>
      </w:divBdr>
    </w:div>
    <w:div w:id="1624387584">
      <w:bodyDiv w:val="1"/>
      <w:marLeft w:val="0"/>
      <w:marRight w:val="0"/>
      <w:marTop w:val="0"/>
      <w:marBottom w:val="0"/>
      <w:divBdr>
        <w:top w:val="none" w:sz="0" w:space="0" w:color="auto"/>
        <w:left w:val="none" w:sz="0" w:space="0" w:color="auto"/>
        <w:bottom w:val="none" w:sz="0" w:space="0" w:color="auto"/>
        <w:right w:val="none" w:sz="0" w:space="0" w:color="auto"/>
      </w:divBdr>
      <w:divsChild>
        <w:div w:id="1627858915">
          <w:marLeft w:val="547"/>
          <w:marRight w:val="0"/>
          <w:marTop w:val="0"/>
          <w:marBottom w:val="0"/>
          <w:divBdr>
            <w:top w:val="none" w:sz="0" w:space="0" w:color="auto"/>
            <w:left w:val="none" w:sz="0" w:space="0" w:color="auto"/>
            <w:bottom w:val="none" w:sz="0" w:space="0" w:color="auto"/>
            <w:right w:val="none" w:sz="0" w:space="0" w:color="auto"/>
          </w:divBdr>
        </w:div>
        <w:div w:id="1151093968">
          <w:marLeft w:val="547"/>
          <w:marRight w:val="0"/>
          <w:marTop w:val="0"/>
          <w:marBottom w:val="0"/>
          <w:divBdr>
            <w:top w:val="none" w:sz="0" w:space="0" w:color="auto"/>
            <w:left w:val="none" w:sz="0" w:space="0" w:color="auto"/>
            <w:bottom w:val="none" w:sz="0" w:space="0" w:color="auto"/>
            <w:right w:val="none" w:sz="0" w:space="0" w:color="auto"/>
          </w:divBdr>
        </w:div>
      </w:divsChild>
    </w:div>
    <w:div w:id="1634560127">
      <w:bodyDiv w:val="1"/>
      <w:marLeft w:val="0"/>
      <w:marRight w:val="0"/>
      <w:marTop w:val="0"/>
      <w:marBottom w:val="0"/>
      <w:divBdr>
        <w:top w:val="none" w:sz="0" w:space="0" w:color="auto"/>
        <w:left w:val="none" w:sz="0" w:space="0" w:color="auto"/>
        <w:bottom w:val="none" w:sz="0" w:space="0" w:color="auto"/>
        <w:right w:val="none" w:sz="0" w:space="0" w:color="auto"/>
      </w:divBdr>
      <w:divsChild>
        <w:div w:id="525631360">
          <w:marLeft w:val="418"/>
          <w:marRight w:val="0"/>
          <w:marTop w:val="96"/>
          <w:marBottom w:val="0"/>
          <w:divBdr>
            <w:top w:val="none" w:sz="0" w:space="0" w:color="auto"/>
            <w:left w:val="none" w:sz="0" w:space="0" w:color="auto"/>
            <w:bottom w:val="none" w:sz="0" w:space="0" w:color="auto"/>
            <w:right w:val="none" w:sz="0" w:space="0" w:color="auto"/>
          </w:divBdr>
        </w:div>
        <w:div w:id="989212229">
          <w:marLeft w:val="418"/>
          <w:marRight w:val="0"/>
          <w:marTop w:val="96"/>
          <w:marBottom w:val="0"/>
          <w:divBdr>
            <w:top w:val="none" w:sz="0" w:space="0" w:color="auto"/>
            <w:left w:val="none" w:sz="0" w:space="0" w:color="auto"/>
            <w:bottom w:val="none" w:sz="0" w:space="0" w:color="auto"/>
            <w:right w:val="none" w:sz="0" w:space="0" w:color="auto"/>
          </w:divBdr>
        </w:div>
        <w:div w:id="1427001292">
          <w:marLeft w:val="418"/>
          <w:marRight w:val="0"/>
          <w:marTop w:val="96"/>
          <w:marBottom w:val="0"/>
          <w:divBdr>
            <w:top w:val="none" w:sz="0" w:space="0" w:color="auto"/>
            <w:left w:val="none" w:sz="0" w:space="0" w:color="auto"/>
            <w:bottom w:val="none" w:sz="0" w:space="0" w:color="auto"/>
            <w:right w:val="none" w:sz="0" w:space="0" w:color="auto"/>
          </w:divBdr>
        </w:div>
      </w:divsChild>
    </w:div>
    <w:div w:id="1655331646">
      <w:bodyDiv w:val="1"/>
      <w:marLeft w:val="0"/>
      <w:marRight w:val="0"/>
      <w:marTop w:val="0"/>
      <w:marBottom w:val="0"/>
      <w:divBdr>
        <w:top w:val="none" w:sz="0" w:space="0" w:color="auto"/>
        <w:left w:val="none" w:sz="0" w:space="0" w:color="auto"/>
        <w:bottom w:val="none" w:sz="0" w:space="0" w:color="auto"/>
        <w:right w:val="none" w:sz="0" w:space="0" w:color="auto"/>
      </w:divBdr>
    </w:div>
    <w:div w:id="1700469770">
      <w:bodyDiv w:val="1"/>
      <w:marLeft w:val="0"/>
      <w:marRight w:val="0"/>
      <w:marTop w:val="0"/>
      <w:marBottom w:val="0"/>
      <w:divBdr>
        <w:top w:val="none" w:sz="0" w:space="0" w:color="auto"/>
        <w:left w:val="none" w:sz="0" w:space="0" w:color="auto"/>
        <w:bottom w:val="none" w:sz="0" w:space="0" w:color="auto"/>
        <w:right w:val="none" w:sz="0" w:space="0" w:color="auto"/>
      </w:divBdr>
    </w:div>
    <w:div w:id="1787117686">
      <w:bodyDiv w:val="1"/>
      <w:marLeft w:val="0"/>
      <w:marRight w:val="0"/>
      <w:marTop w:val="0"/>
      <w:marBottom w:val="0"/>
      <w:divBdr>
        <w:top w:val="none" w:sz="0" w:space="0" w:color="auto"/>
        <w:left w:val="none" w:sz="0" w:space="0" w:color="auto"/>
        <w:bottom w:val="none" w:sz="0" w:space="0" w:color="auto"/>
        <w:right w:val="none" w:sz="0" w:space="0" w:color="auto"/>
      </w:divBdr>
    </w:div>
    <w:div w:id="1848591853">
      <w:bodyDiv w:val="1"/>
      <w:marLeft w:val="0"/>
      <w:marRight w:val="0"/>
      <w:marTop w:val="0"/>
      <w:marBottom w:val="0"/>
      <w:divBdr>
        <w:top w:val="none" w:sz="0" w:space="0" w:color="auto"/>
        <w:left w:val="none" w:sz="0" w:space="0" w:color="auto"/>
        <w:bottom w:val="none" w:sz="0" w:space="0" w:color="auto"/>
        <w:right w:val="none" w:sz="0" w:space="0" w:color="auto"/>
      </w:divBdr>
    </w:div>
    <w:div w:id="1898471473">
      <w:bodyDiv w:val="1"/>
      <w:marLeft w:val="0"/>
      <w:marRight w:val="0"/>
      <w:marTop w:val="0"/>
      <w:marBottom w:val="0"/>
      <w:divBdr>
        <w:top w:val="none" w:sz="0" w:space="0" w:color="auto"/>
        <w:left w:val="none" w:sz="0" w:space="0" w:color="auto"/>
        <w:bottom w:val="none" w:sz="0" w:space="0" w:color="auto"/>
        <w:right w:val="none" w:sz="0" w:space="0" w:color="auto"/>
      </w:divBdr>
      <w:divsChild>
        <w:div w:id="1192761931">
          <w:marLeft w:val="547"/>
          <w:marRight w:val="0"/>
          <w:marTop w:val="0"/>
          <w:marBottom w:val="120"/>
          <w:divBdr>
            <w:top w:val="none" w:sz="0" w:space="0" w:color="auto"/>
            <w:left w:val="none" w:sz="0" w:space="0" w:color="auto"/>
            <w:bottom w:val="none" w:sz="0" w:space="0" w:color="auto"/>
            <w:right w:val="none" w:sz="0" w:space="0" w:color="auto"/>
          </w:divBdr>
        </w:div>
        <w:div w:id="1367676952">
          <w:marLeft w:val="547"/>
          <w:marRight w:val="0"/>
          <w:marTop w:val="0"/>
          <w:marBottom w:val="120"/>
          <w:divBdr>
            <w:top w:val="none" w:sz="0" w:space="0" w:color="auto"/>
            <w:left w:val="none" w:sz="0" w:space="0" w:color="auto"/>
            <w:bottom w:val="none" w:sz="0" w:space="0" w:color="auto"/>
            <w:right w:val="none" w:sz="0" w:space="0" w:color="auto"/>
          </w:divBdr>
        </w:div>
      </w:divsChild>
    </w:div>
    <w:div w:id="1914117798">
      <w:bodyDiv w:val="1"/>
      <w:marLeft w:val="0"/>
      <w:marRight w:val="0"/>
      <w:marTop w:val="0"/>
      <w:marBottom w:val="0"/>
      <w:divBdr>
        <w:top w:val="none" w:sz="0" w:space="0" w:color="auto"/>
        <w:left w:val="none" w:sz="0" w:space="0" w:color="auto"/>
        <w:bottom w:val="none" w:sz="0" w:space="0" w:color="auto"/>
        <w:right w:val="none" w:sz="0" w:space="0" w:color="auto"/>
      </w:divBdr>
    </w:div>
    <w:div w:id="1917787237">
      <w:bodyDiv w:val="1"/>
      <w:marLeft w:val="0"/>
      <w:marRight w:val="0"/>
      <w:marTop w:val="0"/>
      <w:marBottom w:val="0"/>
      <w:divBdr>
        <w:top w:val="none" w:sz="0" w:space="0" w:color="auto"/>
        <w:left w:val="none" w:sz="0" w:space="0" w:color="auto"/>
        <w:bottom w:val="none" w:sz="0" w:space="0" w:color="auto"/>
        <w:right w:val="none" w:sz="0" w:space="0" w:color="auto"/>
      </w:divBdr>
    </w:div>
    <w:div w:id="1947080130">
      <w:bodyDiv w:val="1"/>
      <w:marLeft w:val="0"/>
      <w:marRight w:val="0"/>
      <w:marTop w:val="0"/>
      <w:marBottom w:val="0"/>
      <w:divBdr>
        <w:top w:val="none" w:sz="0" w:space="0" w:color="auto"/>
        <w:left w:val="none" w:sz="0" w:space="0" w:color="auto"/>
        <w:bottom w:val="none" w:sz="0" w:space="0" w:color="auto"/>
        <w:right w:val="none" w:sz="0" w:space="0" w:color="auto"/>
      </w:divBdr>
    </w:div>
    <w:div w:id="1975020790">
      <w:bodyDiv w:val="1"/>
      <w:marLeft w:val="0"/>
      <w:marRight w:val="0"/>
      <w:marTop w:val="0"/>
      <w:marBottom w:val="0"/>
      <w:divBdr>
        <w:top w:val="none" w:sz="0" w:space="0" w:color="auto"/>
        <w:left w:val="none" w:sz="0" w:space="0" w:color="auto"/>
        <w:bottom w:val="none" w:sz="0" w:space="0" w:color="auto"/>
        <w:right w:val="none" w:sz="0" w:space="0" w:color="auto"/>
      </w:divBdr>
    </w:div>
    <w:div w:id="1983001919">
      <w:bodyDiv w:val="1"/>
      <w:marLeft w:val="0"/>
      <w:marRight w:val="0"/>
      <w:marTop w:val="0"/>
      <w:marBottom w:val="0"/>
      <w:divBdr>
        <w:top w:val="none" w:sz="0" w:space="0" w:color="auto"/>
        <w:left w:val="none" w:sz="0" w:space="0" w:color="auto"/>
        <w:bottom w:val="none" w:sz="0" w:space="0" w:color="auto"/>
        <w:right w:val="none" w:sz="0" w:space="0" w:color="auto"/>
      </w:divBdr>
      <w:divsChild>
        <w:div w:id="1669602139">
          <w:marLeft w:val="403"/>
          <w:marRight w:val="0"/>
          <w:marTop w:val="0"/>
          <w:marBottom w:val="72"/>
          <w:divBdr>
            <w:top w:val="none" w:sz="0" w:space="0" w:color="auto"/>
            <w:left w:val="none" w:sz="0" w:space="0" w:color="auto"/>
            <w:bottom w:val="none" w:sz="0" w:space="0" w:color="auto"/>
            <w:right w:val="none" w:sz="0" w:space="0" w:color="auto"/>
          </w:divBdr>
        </w:div>
      </w:divsChild>
    </w:div>
    <w:div w:id="2046713426">
      <w:bodyDiv w:val="1"/>
      <w:marLeft w:val="0"/>
      <w:marRight w:val="0"/>
      <w:marTop w:val="0"/>
      <w:marBottom w:val="0"/>
      <w:divBdr>
        <w:top w:val="none" w:sz="0" w:space="0" w:color="auto"/>
        <w:left w:val="none" w:sz="0" w:space="0" w:color="auto"/>
        <w:bottom w:val="none" w:sz="0" w:space="0" w:color="auto"/>
        <w:right w:val="none" w:sz="0" w:space="0" w:color="auto"/>
      </w:divBdr>
    </w:div>
    <w:div w:id="2048675675">
      <w:bodyDiv w:val="1"/>
      <w:marLeft w:val="0"/>
      <w:marRight w:val="0"/>
      <w:marTop w:val="0"/>
      <w:marBottom w:val="0"/>
      <w:divBdr>
        <w:top w:val="none" w:sz="0" w:space="0" w:color="auto"/>
        <w:left w:val="none" w:sz="0" w:space="0" w:color="auto"/>
        <w:bottom w:val="none" w:sz="0" w:space="0" w:color="auto"/>
        <w:right w:val="none" w:sz="0" w:space="0" w:color="auto"/>
      </w:divBdr>
    </w:div>
    <w:div w:id="2055734800">
      <w:bodyDiv w:val="1"/>
      <w:marLeft w:val="0"/>
      <w:marRight w:val="0"/>
      <w:marTop w:val="0"/>
      <w:marBottom w:val="0"/>
      <w:divBdr>
        <w:top w:val="none" w:sz="0" w:space="0" w:color="auto"/>
        <w:left w:val="none" w:sz="0" w:space="0" w:color="auto"/>
        <w:bottom w:val="none" w:sz="0" w:space="0" w:color="auto"/>
        <w:right w:val="none" w:sz="0" w:space="0" w:color="auto"/>
      </w:divBdr>
    </w:div>
    <w:div w:id="20702280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footer" Target="footer2.xml"/><Relationship Id="rId18" Type="http://schemas.openxmlformats.org/officeDocument/2006/relationships/image" Target="media/image9.png"/><Relationship Id="rId26" Type="http://schemas.openxmlformats.org/officeDocument/2006/relationships/image" Target="media/image15.png"/><Relationship Id="rId21" Type="http://schemas.openxmlformats.org/officeDocument/2006/relationships/image" Target="media/image11.jpeg"/><Relationship Id="rId34" Type="http://schemas.openxmlformats.org/officeDocument/2006/relationships/image" Target="media/image22.png"/><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image" Target="media/image8.png"/><Relationship Id="rId25" Type="http://schemas.openxmlformats.org/officeDocument/2006/relationships/image" Target="media/image14.png"/><Relationship Id="rId33" Type="http://schemas.openxmlformats.org/officeDocument/2006/relationships/hyperlink" Target="https://schulehessen.de/LUSD-Anleitungen/Leistungserfassung%20und%20Zeugnisse/05_Zeugnisse%20erstellen.pdf" TargetMode="External"/><Relationship Id="rId38"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7.png"/><Relationship Id="rId20" Type="http://schemas.openxmlformats.org/officeDocument/2006/relationships/hyperlink" Target="https://lusdinfo.hessen.de" TargetMode="External"/><Relationship Id="rId29" Type="http://schemas.openxmlformats.org/officeDocument/2006/relationships/image" Target="media/image18.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5.png"/><Relationship Id="rId24" Type="http://schemas.openxmlformats.org/officeDocument/2006/relationships/image" Target="media/image13.png"/><Relationship Id="rId32" Type="http://schemas.openxmlformats.org/officeDocument/2006/relationships/image" Target="media/image21.png"/><Relationship Id="rId37"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image" Target="media/image6.png"/><Relationship Id="rId23" Type="http://schemas.openxmlformats.org/officeDocument/2006/relationships/image" Target="media/image12.png"/><Relationship Id="rId28" Type="http://schemas.openxmlformats.org/officeDocument/2006/relationships/image" Target="media/image17.png"/><Relationship Id="rId36" Type="http://schemas.openxmlformats.org/officeDocument/2006/relationships/footer" Target="footer4.xml"/><Relationship Id="rId10" Type="http://schemas.openxmlformats.org/officeDocument/2006/relationships/endnotes" Target="endnotes.xml"/><Relationship Id="rId19" Type="http://schemas.openxmlformats.org/officeDocument/2006/relationships/image" Target="media/image10.png"/><Relationship Id="rId31" Type="http://schemas.openxmlformats.org/officeDocument/2006/relationships/image" Target="media/image20.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3.xml"/><Relationship Id="rId22" Type="http://schemas.openxmlformats.org/officeDocument/2006/relationships/hyperlink" Target="https://digitale-schule.hessen.de/digitale-infrastruktur-und-verwaltung/e-mail-adressen-fuer-lehrkraefte/Kontakt-zum-E-Mail-Support" TargetMode="External"/><Relationship Id="rId27" Type="http://schemas.openxmlformats.org/officeDocument/2006/relationships/image" Target="media/image16.png"/><Relationship Id="rId30" Type="http://schemas.openxmlformats.org/officeDocument/2006/relationships/image" Target="media/image19.png"/><Relationship Id="rId35" Type="http://schemas.openxmlformats.org/officeDocument/2006/relationships/image" Target="media/image23.png"/><Relationship Id="rId8" Type="http://schemas.openxmlformats.org/officeDocument/2006/relationships/webSettings" Target="webSettings.xml"/><Relationship Id="rId3" Type="http://schemas.openxmlformats.org/officeDocument/2006/relationships/customXml" Target="../customXml/item3.xml"/></Relationships>
</file>

<file path=word/_rels/numbering.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 Id="rId4" Type="http://schemas.openxmlformats.org/officeDocument/2006/relationships/image" Target="media/image4.png"/></Relationships>
</file>

<file path=word/_rels/settings.xml.rels><?xml version="1.0" encoding="UTF-8" standalone="yes"?>
<Relationships xmlns="http://schemas.openxmlformats.org/package/2006/relationships"><Relationship Id="rId1" Type="http://schemas.openxmlformats.org/officeDocument/2006/relationships/attachedTemplate" Target="https://projekte3.intern.hessen.de/its/E-Gov-Projekte/VuADok/bergreifende%20Dokumentation/Vorlage_Anleitungen%20lang.dotx" TargetMode="External"/></Relationships>
</file>

<file path=word/theme/theme1.xml><?xml version="1.0" encoding="utf-8"?>
<a:theme xmlns:a="http://schemas.openxmlformats.org/drawingml/2006/main" name="Larissa">
  <a:themeElements>
    <a:clrScheme name="Larissa">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Larissa">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kument" ma:contentTypeID="0x0101006151793A0E695E428BE31B7FDACEF707" ma:contentTypeVersion="37" ma:contentTypeDescription="Ein neues Dokument erstellen." ma:contentTypeScope="" ma:versionID="b4721666e88b20b569bdcfe0208311a2">
  <xsd:schema xmlns:xsd="http://www.w3.org/2001/XMLSchema" xmlns:xs="http://www.w3.org/2001/XMLSchema" xmlns:p="http://schemas.microsoft.com/office/2006/metadata/properties" xmlns:ns2="ea0b144b-79d0-4cc1-ab15-887d44aa58be" xmlns:ns3="03c2e9ef-9210-4d41-bc49-ec83aa29eb68" xmlns:ns4="8637de2c-6bc0-411d-bf65-aa36b7f9c66d" targetNamespace="http://schemas.microsoft.com/office/2006/metadata/properties" ma:root="true" ma:fieldsID="7235a0359b8a4fc513f78b1c2d97f1c7" ns2:_="" ns3:_="" ns4:_="">
    <xsd:import namespace="ea0b144b-79d0-4cc1-ab15-887d44aa58be"/>
    <xsd:import namespace="03c2e9ef-9210-4d41-bc49-ec83aa29eb68"/>
    <xsd:import namespace="8637de2c-6bc0-411d-bf65-aa36b7f9c66d"/>
    <xsd:element name="properties">
      <xsd:complexType>
        <xsd:sequence>
          <xsd:element name="documentManagement">
            <xsd:complexType>
              <xsd:all>
                <xsd:element ref="ns2:Dokumententyp" minOccurs="0"/>
                <xsd:element ref="ns3:T048_ID" minOccurs="0"/>
                <xsd:element ref="ns3:Geltungsbereich"/>
                <xsd:element ref="ns3:Dokumentenklasse" minOccurs="0"/>
                <xsd:element ref="ns3:Release" minOccurs="0"/>
                <xsd:element ref="ns3:Abh_x00e4_ngige_x0020_Anwendung" minOccurs="0"/>
                <xsd:element ref="ns3:Betreff" minOccurs="0"/>
                <xsd:element ref="ns3:Aktueller_x0020_Status" minOccurs="0"/>
                <xsd:element ref="ns3:Datum_x0020_ver_x00f6_ffentlichte_x0020_Verion" minOccurs="0"/>
                <xsd:element ref="ns3:F_x00e4_lligkeit_x0020_aktueller_x0020_Status" minOccurs="0"/>
                <xsd:element ref="ns3:Wiedervorlage_x0020_am_x003a_" minOccurs="0"/>
                <xsd:element ref="ns3:Fachlich_x0020_verantwortlich" minOccurs="0"/>
                <xsd:element ref="ns3:Ersteller_x002f__x00c4_nderer_x003a_" minOccurs="0"/>
                <xsd:element ref="ns3:Fachliche_x0020_QS" minOccurs="0"/>
                <xsd:element ref="ns3:Redaktionelle_x0020_QS1" minOccurs="0"/>
                <xsd:element ref="ns3:Freigabe_x0020_verantwortlich" minOccurs="0"/>
                <xsd:element ref="ns3:Themenfeld" minOccurs="0"/>
                <xsd:element ref="ns3:Zust_x002e__x0020_Sachgebiet_x0020_ab_x0020_Jan_x002e__x0020_2025" minOccurs="0"/>
                <xsd:element ref="ns3:zust_x00e4_ndiges_x0020_Sachgebiet" minOccurs="0"/>
                <xsd:element ref="ns3:Orte_x0020_der_x0020_Ver_x00f6_ffentlichung" minOccurs="0"/>
                <xsd:element ref="ns3:Fundstelle_x0020_Domea" minOccurs="0"/>
                <xsd:element ref="ns3:Kurzbeschreibung_x0020_Inhalt" minOccurs="0"/>
                <xsd:element ref="ns3:Kommentar" minOccurs="0"/>
                <xsd:element ref="ns3:Link_x0020_zum_x0020_Ver_x00f6_ffentlichungsort" minOccurs="0"/>
                <xsd:element ref="ns4:SharedWithUsers" minOccurs="0"/>
                <xsd:element ref="ns4: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a0b144b-79d0-4cc1-ab15-887d44aa58be" elementFormDefault="qualified">
    <xsd:import namespace="http://schemas.microsoft.com/office/2006/documentManagement/types"/>
    <xsd:import namespace="http://schemas.microsoft.com/office/infopath/2007/PartnerControls"/>
    <xsd:element name="Dokumententyp" ma:index="2" nillable="true" ma:displayName="Dokumententyp" ma:format="Dropdown" ma:internalName="Dokumententyp">
      <xsd:simpleType>
        <xsd:restriction base="dms:Choice">
          <xsd:enumeration value="Agenda"/>
          <xsd:enumeration value="Analyse"/>
          <xsd:enumeration value="Anleitung"/>
          <xsd:enumeration value="Arbeitsdokument"/>
          <xsd:enumeration value="Auswirkungsanalyse"/>
          <xsd:enumeration value="Beiblatt"/>
          <xsd:enumeration value="Bericht"/>
          <xsd:enumeration value="Bescheinigung"/>
          <xsd:enumeration value="Beschreibung"/>
          <xsd:enumeration value="Bewerbung"/>
          <xsd:enumeration value="Checkliste"/>
          <xsd:enumeration value="Datenbank"/>
          <xsd:enumeration value="Einverständniserklärung"/>
          <xsd:enumeration value="E-Mail"/>
          <xsd:enumeration value="Erlass"/>
          <xsd:enumeration value="Fachfeinkonzept"/>
          <xsd:enumeration value="Fehlermeldung"/>
          <xsd:enumeration value="Feinspezifikation"/>
          <xsd:enumeration value="Formular"/>
          <xsd:enumeration value="Freigabedokument"/>
          <xsd:enumeration value="Grafik"/>
          <xsd:enumeration value="Handbuch"/>
          <xsd:enumeration value="Information (extern)"/>
          <xsd:enumeration value="Information (intern)"/>
          <xsd:enumeration value="Katalog"/>
          <xsd:enumeration value="Konzept"/>
          <xsd:enumeration value="Modell"/>
          <xsd:enumeration value="Onlinehilfe"/>
          <xsd:enumeration value="Organigramm"/>
          <xsd:enumeration value="Plan"/>
          <xsd:enumeration value="Planungsdokument"/>
          <xsd:enumeration value="Protokoll"/>
          <xsd:enumeration value="Prozessbeschreibung"/>
          <xsd:enumeration value="Releaseplanung"/>
          <xsd:enumeration value="Release-Informationen"/>
          <xsd:enumeration value="Report"/>
          <xsd:enumeration value="Richtlinie"/>
          <xsd:enumeration value="Skript"/>
          <xsd:enumeration value="Statusbericht"/>
          <xsd:enumeration value="Steuerliste"/>
          <xsd:enumeration value="Technisches Konzept"/>
          <xsd:enumeration value="Testfeinplan"/>
          <xsd:enumeration value="Tutorial"/>
          <xsd:enumeration value="Übersicht"/>
          <xsd:enumeration value="Unterbericht"/>
          <xsd:enumeration value="Vereinbarung"/>
          <xsd:enumeration value="Verordnung"/>
          <xsd:enumeration value="Vertrag"/>
          <xsd:enumeration value="Vorgaben"/>
          <xsd:enumeration value="Vorlage"/>
          <xsd:enumeration value="Typ fehlt"/>
        </xsd:restriction>
      </xsd:simpleType>
    </xsd:element>
  </xsd:schema>
  <xsd:schema xmlns:xsd="http://www.w3.org/2001/XMLSchema" xmlns:xs="http://www.w3.org/2001/XMLSchema" xmlns:dms="http://schemas.microsoft.com/office/2006/documentManagement/types" xmlns:pc="http://schemas.microsoft.com/office/infopath/2007/PartnerControls" targetNamespace="03c2e9ef-9210-4d41-bc49-ec83aa29eb68" elementFormDefault="qualified">
    <xsd:import namespace="http://schemas.microsoft.com/office/2006/documentManagement/types"/>
    <xsd:import namespace="http://schemas.microsoft.com/office/infopath/2007/PartnerControls"/>
    <xsd:element name="T048_ID" ma:index="3" nillable="true" ma:displayName="T048_ID" ma:internalName="T048_ID">
      <xsd:simpleType>
        <xsd:restriction base="dms:Number"/>
      </xsd:simpleType>
    </xsd:element>
    <xsd:element name="Geltungsbereich" ma:index="4" ma:displayName="Geltungsbereich" ma:format="RadioButtons" ma:internalName="Geltungsbereich">
      <xsd:simpleType>
        <xsd:restriction base="dms:Choice">
          <xsd:enumeration value="Verfahrens-Dokumentation"/>
          <xsd:enumeration value="Anwender-Dokumentation"/>
          <xsd:enumeration value="Zarchiv"/>
        </xsd:restriction>
      </xsd:simpleType>
    </xsd:element>
    <xsd:element name="Dokumentenklasse" ma:index="5" nillable="true" ma:displayName="Dokumentenklasse" ma:format="Dropdown" ma:internalName="Dokumentenklasse">
      <xsd:simpleType>
        <xsd:restriction base="dms:Choice">
          <xsd:enumeration value="öffentlich"/>
          <xsd:enumeration value="auf Anfrage"/>
          <xsd:enumeration value="interner Gebrauch"/>
        </xsd:restriction>
      </xsd:simpleType>
    </xsd:element>
    <xsd:element name="Release" ma:index="6" nillable="true" ma:displayName="Release" ma:internalName="Release">
      <xsd:simpleType>
        <xsd:restriction base="dms:Text">
          <xsd:maxLength value="20"/>
        </xsd:restriction>
      </xsd:simpleType>
    </xsd:element>
    <xsd:element name="Abh_x00e4_ngige_x0020_Anwendung" ma:index="7" nillable="true" ma:displayName="Abhängige Anwendung" ma:format="Dropdown" ma:internalName="Abh_x00e4_ngige_x0020_Anwendung">
      <xsd:simpleType>
        <xsd:restriction base="dms:Choice">
          <xsd:enumeration value="LUSD"/>
          <xsd:enumeration value="LUSDIK"/>
          <xsd:enumeration value="ENC"/>
          <xsd:enumeration value="EMD"/>
          <xsd:enumeration value="LUSD Planer"/>
          <xsd:enumeration value="diSAF"/>
          <xsd:enumeration value="LUSD Service Client"/>
          <xsd:enumeration value="LUSDUtil"/>
          <xsd:enumeration value="SAP HCM - LUSD SST"/>
        </xsd:restriction>
      </xsd:simpleType>
    </xsd:element>
    <xsd:element name="Betreff" ma:index="8" nillable="true" ma:displayName="Betreff" ma:format="Dropdown" ma:internalName="Betreff">
      <xsd:simpleType>
        <xsd:restriction base="dms:Choice">
          <xsd:enumeration value="Abkürzungen"/>
          <xsd:enumeration value="Abschlüsse"/>
          <xsd:enumeration value="Administration"/>
          <xsd:enumeration value="Analyse"/>
          <xsd:enumeration value="Anbindung / Technik"/>
          <xsd:enumeration value="Anforderungsmanagement"/>
          <xsd:enumeration value="Anlauftest"/>
          <xsd:enumeration value="Anonymisierung"/>
          <xsd:enumeration value="Anschaltung Produktion"/>
          <xsd:enumeration value="Anwendersupport"/>
          <xsd:enumeration value="Anwendertest"/>
          <xsd:enumeration value="Anwendungstest"/>
          <xsd:enumeration value="Architektur"/>
          <xsd:enumeration value="Archivierung und Löschung"/>
          <xsd:enumeration value="Backup &amp; Recovery"/>
          <xsd:enumeration value="Basiswissen"/>
          <xsd:enumeration value="Bedienelemente"/>
          <xsd:enumeration value="Bedienkonzept"/>
          <xsd:enumeration value="Benutzerverwaltung"/>
          <xsd:enumeration value="Berechtigungen"/>
          <xsd:enumeration value="Berichte und Abfragen"/>
          <xsd:enumeration value="Betrieb"/>
          <xsd:enumeration value="Betriebstest"/>
          <xsd:enumeration value="Controlling"/>
          <xsd:enumeration value="Datenschutz"/>
          <xsd:enumeration value="Datenverarbeitung (DV)"/>
          <xsd:enumeration value="Dienstleister"/>
          <xsd:enumeration value="Entwicklung"/>
          <xsd:enumeration value="Ergonomie und Barrierefreiheit"/>
          <xsd:enumeration value="Externer Notenclient (ENC)"/>
          <xsd:enumeration value="Extras"/>
          <xsd:enumeration value="Fachfeinkonzept (FFK)"/>
          <xsd:enumeration value="Fachlichkeit"/>
          <xsd:enumeration value="FAQ"/>
          <xsd:enumeration value="Feedback"/>
          <xsd:enumeration value="Förderungen"/>
          <xsd:enumeration value="Funktionstest"/>
          <xsd:enumeration value="Gremien"/>
          <xsd:enumeration value="Hintergrund"/>
          <xsd:enumeration value="Informationsmanagement"/>
          <xsd:enumeration value="Installationsanleitung"/>
          <xsd:enumeration value="IT Sicherheit"/>
          <xsd:enumeration value="Kandidatenverfahren"/>
          <xsd:enumeration value="Kataloge"/>
          <xsd:enumeration value="Konventionen"/>
          <xsd:enumeration value="Last und Performance"/>
          <xsd:enumeration value="Leistungserfassung"/>
          <xsd:enumeration value="LUSD Schnittstellen (Fachlich)"/>
          <xsd:enumeration value="LUSD Service Client"/>
          <xsd:enumeration value="LUSDIK"/>
          <xsd:enumeration value="LUSDIK"/>
          <xsd:enumeration value="LUSDUtil"/>
          <xsd:enumeration value="LUSDUtil"/>
          <xsd:enumeration value="Meldungen"/>
          <xsd:enumeration value="Migration"/>
          <xsd:enumeration value="Notfall"/>
          <xsd:enumeration value="Personalmanagement"/>
          <xsd:enumeration value="Produktionsfreigabebericht"/>
          <xsd:enumeration value="Produktivsetzung"/>
          <xsd:enumeration value="Qualifizierung"/>
          <xsd:enumeration value="Qualitässicherung"/>
          <xsd:enumeration value="Qualitätsmanagement"/>
          <xsd:enumeration value="Realisierung"/>
          <xsd:enumeration value="Regressionstest"/>
          <xsd:enumeration value="Release"/>
          <xsd:enumeration value="Releasenotes"/>
          <xsd:enumeration value="Release- und Patchmanagement"/>
          <xsd:enumeration value="Releasemanagement"/>
          <xsd:enumeration value="Ressourcenmanagement"/>
          <xsd:enumeration value="Retrospektive"/>
          <xsd:enumeration value="Risiko"/>
          <xsd:enumeration value="Risikomanagement"/>
          <xsd:enumeration value="Rule-Engine"/>
          <xsd:enumeration value="SAP"/>
          <xsd:enumeration value="SAP HCM - LUSD Schnittstelle"/>
          <xsd:enumeration value="Schnittstellen"/>
          <xsd:enumeration value="Schülerdaten"/>
          <xsd:enumeration value="Schülermanagement"/>
          <xsd:enumeration value="Schülerverwaltung"/>
          <xsd:enumeration value="Schuleventplan"/>
          <xsd:enumeration value="Schulmanagement"/>
          <xsd:enumeration value="Service-Client"/>
          <xsd:enumeration value="Service Management"/>
          <xsd:enumeration value="Serviceintegration"/>
          <xsd:enumeration value="Servicelevel &amp; Qualität"/>
          <xsd:enumeration value="Sicherheit"/>
          <xsd:enumeration value="Standardleistung"/>
          <xsd:enumeration value="Statistik"/>
          <xsd:enumeration value="Strategie"/>
          <xsd:enumeration value="Stundenplan / Vertretungsplan"/>
          <xsd:enumeration value="Support"/>
          <xsd:enumeration value="Supportclient"/>
          <xsd:enumeration value="Technik"/>
          <xsd:enumeration value="Terminologie"/>
          <xsd:enumeration value="Technischer Test"/>
          <xsd:enumeration value="Testdurchführung"/>
          <xsd:enumeration value="Testfall"/>
          <xsd:enumeration value="Testmanagement"/>
          <xsd:enumeration value="Testnachbereitung"/>
          <xsd:enumeration value="Testplan"/>
          <xsd:enumeration value="Testvorbereitung"/>
          <xsd:enumeration value="übergreifend"/>
          <xsd:enumeration value="Übungsumgebung"/>
          <xsd:enumeration value="Unterdialoge"/>
          <xsd:enumeration value="Unterrichtsmanagement"/>
          <xsd:enumeration value="UV Bearbeitung"/>
          <xsd:enumeration value="UV Planung"/>
          <xsd:enumeration value="Verbesserung"/>
          <xsd:enumeration value="Verfahren"/>
          <xsd:enumeration value="Verfahrensregelungen"/>
          <xsd:enumeration value="Zeugnisse"/>
          <xsd:enumeration value="Call to Action"/>
        </xsd:restriction>
      </xsd:simpleType>
    </xsd:element>
    <xsd:element name="Aktueller_x0020_Status" ma:index="9" nillable="true" ma:displayName="Aktueller Status" ma:description="Bei LUSD Anleitungen wird dies über ADO gepflegt. Hier nicht erforderlich nur allg. Wvl." ma:format="Dropdown" ma:internalName="Aktueller_x0020_Status">
      <xsd:simpleType>
        <xsd:restriction base="dms:Choice">
          <xsd:enumeration value="wird überarbeitet"/>
          <xsd:enumeration value="zur Prüfung freigegeben"/>
          <xsd:enumeration value="qualitätsgesichert"/>
          <xsd:enumeration value="wartet auf Freigabe"/>
          <xsd:enumeration value="freigegeben"/>
          <xsd:enumeration value="veröffentlicht"/>
          <xsd:enumeration value="wartet auf Wiedervorlage"/>
          <xsd:enumeration value="abgeschlossen"/>
          <xsd:enumeration value="in Planung"/>
          <xsd:enumeration value="ungültig"/>
        </xsd:restriction>
      </xsd:simpleType>
    </xsd:element>
    <xsd:element name="Datum_x0020_ver_x00f6_ffentlichte_x0020_Verion" ma:index="10" nillable="true" ma:displayName="Datum veröffentlichte Verion" ma:format="DateOnly" ma:internalName="Datum_x0020_ver_x00f6_ffentlichte_x0020_Verion">
      <xsd:simpleType>
        <xsd:restriction base="dms:DateTime"/>
      </xsd:simpleType>
    </xsd:element>
    <xsd:element name="F_x00e4_lligkeit_x0020_aktueller_x0020_Status" ma:index="11" nillable="true" ma:displayName="Fälligkeit aktueller Status" ma:format="DateOnly" ma:internalName="F_x00e4_lligkeit_x0020_aktueller_x0020_Status">
      <xsd:simpleType>
        <xsd:restriction base="dms:DateTime"/>
      </xsd:simpleType>
    </xsd:element>
    <xsd:element name="Wiedervorlage_x0020_am_x003a_" ma:index="12" nillable="true" ma:displayName="Wiedervorlage am:" ma:format="DateOnly" ma:internalName="Wiedervorlage_x0020_am_x003a_">
      <xsd:simpleType>
        <xsd:restriction base="dms:DateTime"/>
      </xsd:simpleType>
    </xsd:element>
    <xsd:element name="Fachlich_x0020_verantwortlich" ma:index="13" nillable="true" ma:displayName="Fachlich verantwortlich" ma:list="UserInfo" ma:SharePointGroup="0" ma:internalName="Fachlich_x0020_verantwortlich" ma:showField="ImnNam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Ersteller_x002f__x00c4_nderer_x003a_" ma:index="14" nillable="true" ma:displayName="Ersteller/Änderer:" ma:list="UserInfo" ma:SharePointGroup="0" ma:internalName="Ersteller_x002f__x00c4_nderer_x003a_" ma:showField="ImnNam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Fachliche_x0020_QS" ma:index="15" nillable="true" ma:displayName="Fachliche QS" ma:list="UserInfo" ma:SharePointGroup="0" ma:internalName="Fachliche_x0020_QS" ma:showField="ImnNam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Redaktionelle_x0020_QS1" ma:index="16" nillable="true" ma:displayName="Redaktionelle QS" ma:list="UserInfo" ma:SharePointGroup="0" ma:internalName="Redaktionelle_x0020_QS1" ma:showField="ImnNam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Freigabe_x0020_verantwortlich" ma:index="17" nillable="true" ma:displayName="Freigabe verantwortlich" ma:list="UserInfo" ma:SharePointGroup="0" ma:internalName="Freigabe_x0020_verantwortlich" ma:showField="ImnNam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Themenfeld" ma:index="18" nillable="true" ma:displayName="Themenfeld" ma:default="Berechtigungen" ma:format="Dropdown" ma:internalName="Themenfeld">
      <xsd:simpleType>
        <xsd:restriction base="dms:Choice">
          <xsd:enumeration value="Berechtigungen"/>
          <xsd:enumeration value="Berichte &amp; Abfragen"/>
          <xsd:enumeration value="Datenaustausch"/>
          <xsd:enumeration value="Ergonomie &amp; Barrierefreiheit"/>
          <xsd:enumeration value="Informaation &amp; Kommunikation"/>
          <xsd:enumeration value="IT Infrastruktur"/>
          <xsd:enumeration value="Kataloge"/>
          <xsd:enumeration value="Organisation Dienststelle"/>
          <xsd:enumeration value="Personal"/>
          <xsd:enumeration value="Qualifizierung"/>
          <xsd:enumeration value="Referatssteuerung"/>
          <xsd:enumeration value="Schüler &amp; Unterricht"/>
          <xsd:enumeration value="Statistik"/>
          <xsd:enumeration value="VLM/ALM"/>
        </xsd:restriction>
      </xsd:simpleType>
    </xsd:element>
    <xsd:element name="Zust_x002e__x0020_Sachgebiet_x0020_ab_x0020_Jan_x002e__x0020_2025" ma:index="19" nillable="true" ma:displayName="Zust. Sachgebiet ab Feb. 2025" ma:default="SG 1.1" ma:description="Durch Organisationsveränderungen 2024/2025 wurden die Sachgebietsbezeichnungen geändert. Hier erfolgt eine Abgrenzung alt/neu" ma:format="Dropdown" ma:internalName="Zust_x002e__x0020_Sachgebiet_x0020_ab_x0020_Jan_x002e__x0020_2025">
      <xsd:simpleType>
        <xsd:restriction base="dms:Choice">
          <xsd:enumeration value="SG 1.1"/>
          <xsd:enumeration value="SG 1.2"/>
          <xsd:enumeration value="SG 1.3"/>
          <xsd:enumeration value="SG 1.4"/>
          <xsd:enumeration value="SG 2"/>
          <xsd:enumeration value="SG 3"/>
          <xsd:enumeration value="SG 4"/>
          <xsd:enumeration value="SG 5"/>
          <xsd:enumeration value="SG 6"/>
          <xsd:enumeration value="SG 7"/>
        </xsd:restriction>
      </xsd:simpleType>
    </xsd:element>
    <xsd:element name="zust_x00e4_ndiges_x0020_Sachgebiet" ma:index="20" nillable="true" ma:displayName="Zust. Sachgebiet bis Jan. 2025" ma:description="Durch Organisationsveränderungen 2024/2025 wurden die Sachgebietsbezeichnungen geändert. Hier erfolgt eine Abgrenzung alt/neu" ma:format="Dropdown" ma:internalName="zust_x00e4_ndiges_x0020_Sachgebiet">
      <xsd:simpleType>
        <xsd:restriction base="dms:Choice">
          <xsd:enumeration value="SG 1"/>
          <xsd:enumeration value="SG 2"/>
          <xsd:enumeration value="SG 3"/>
          <xsd:enumeration value="SG 4"/>
          <xsd:enumeration value="SG 5"/>
          <xsd:enumeration value="SG 6"/>
        </xsd:restriction>
      </xsd:simpleType>
    </xsd:element>
    <xsd:element name="Orte_x0020_der_x0020_Ver_x00f6_ffentlichung" ma:index="21" nillable="true" ma:displayName="Orte der Veröffentlichung" ma:internalName="Orte_x0020_der_x0020_Ver_x00f6_ffentlichung">
      <xsd:complexType>
        <xsd:complexContent>
          <xsd:extension base="dms:MultiChoice">
            <xsd:sequence>
              <xsd:element name="Value" maxOccurs="unbounded" minOccurs="0" nillable="true">
                <xsd:simpleType>
                  <xsd:restriction base="dms:Choice">
                    <xsd:enumeration value="intern"/>
                    <xsd:enumeration value="Schule Hessen LUSD Anleitungen (Webspace)"/>
                    <xsd:enumeration value="LUSD-Info (DSH Internet)"/>
                    <xsd:enumeration value="LUSD Online Hilfe"/>
                    <xsd:enumeration value="LUSD Startseite"/>
                    <xsd:enumeration value="Wissensportal"/>
                  </xsd:restriction>
                </xsd:simpleType>
              </xsd:element>
            </xsd:sequence>
          </xsd:extension>
        </xsd:complexContent>
      </xsd:complexType>
    </xsd:element>
    <xsd:element name="Fundstelle_x0020_Domea" ma:index="22" nillable="true" ma:displayName="Fundstelle Domea" ma:internalName="Fundstelle_x0020_Domea">
      <xsd:simpleType>
        <xsd:restriction base="dms:Text">
          <xsd:maxLength value="255"/>
        </xsd:restriction>
      </xsd:simpleType>
    </xsd:element>
    <xsd:element name="Kurzbeschreibung_x0020_Inhalt" ma:index="23" nillable="true" ma:displayName="Kurzbeschreibung Inhalt" ma:internalName="Kurzbeschreibung_x0020_Inhalt">
      <xsd:simpleType>
        <xsd:restriction base="dms:Note">
          <xsd:maxLength value="255"/>
        </xsd:restriction>
      </xsd:simpleType>
    </xsd:element>
    <xsd:element name="Kommentar" ma:index="24" nillable="true" ma:displayName="Kommentar" ma:internalName="Kommentar">
      <xsd:simpleType>
        <xsd:restriction base="dms:Note">
          <xsd:maxLength value="255"/>
        </xsd:restriction>
      </xsd:simpleType>
    </xsd:element>
    <xsd:element name="Link_x0020_zum_x0020_Ver_x00f6_ffentlichungsort" ma:index="25" nillable="true" ma:displayName="Link zum Veröffentlichungsort" ma:format="Hyperlink" ma:internalName="Link_x0020_zum_x0020_Ver_x00f6_ffentlichungsort">
      <xsd:complexType>
        <xsd:complexContent>
          <xsd:extension base="dms:URL">
            <xsd:sequence>
              <xsd:element name="Url" type="dms:ValidUrl" minOccurs="0" nillable="true"/>
              <xsd:element name="Description" type="xsd:string"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8637de2c-6bc0-411d-bf65-aa36b7f9c66d" elementFormDefault="qualified">
    <xsd:import namespace="http://schemas.microsoft.com/office/2006/documentManagement/types"/>
    <xsd:import namespace="http://schemas.microsoft.com/office/infopath/2007/PartnerControls"/>
    <xsd:element name="SharedWithUsers" ma:index="29" nillable="true" ma:displayName="Freigegeben für"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33" nillable="true" ma:displayName="Freigegeben für -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30" ma:displayName="Inhaltstyp"/>
        <xsd:element ref="dc:title" minOccurs="0" maxOccurs="1" ma:index="1"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Dokumententyp xmlns="ea0b144b-79d0-4cc1-ab15-887d44aa58be">Anleitung</Dokumententyp>
    <Geltungsbereich xmlns="03c2e9ef-9210-4d41-bc49-ec83aa29eb68">Anwender-Dokumentation</Geltungsbereich>
    <Kurzbeschreibung_x0020_Inhalt xmlns="03c2e9ef-9210-4d41-bc49-ec83aa29eb68">Die Anleitung informiert über
- die Auswahl und Bewertung der Kompetenzen im Fach Deutsch
- die Zuweisung und Generierung des Beiblattes</Kurzbeschreibung_x0020_Inhalt>
    <Datum_x0020_ver_x00f6_ffentlichte_x0020_Verion xmlns="03c2e9ef-9210-4d41-bc49-ec83aa29eb68">2025-02-10T23:00:00+00:00</Datum_x0020_ver_x00f6_ffentlichte_x0020_Verion>
    <Fundstelle_x0020_Domea xmlns="03c2e9ef-9210-4d41-bc49-ec83aa29eb68" xsi:nil="true"/>
    <zust_x00e4_ndiges_x0020_Sachgebiet xmlns="03c2e9ef-9210-4d41-bc49-ec83aa29eb68">SG 1</zust_x00e4_ndiges_x0020_Sachgebiet>
    <T048_ID xmlns="03c2e9ef-9210-4d41-bc49-ec83aa29eb68" xsi:nil="true"/>
    <Redaktionelle_x0020_QS1 xmlns="03c2e9ef-9210-4d41-bc49-ec83aa29eb68">
      <UserInfo>
        <DisplayName>Minde, Veronika (HMKB)</DisplayName>
        <AccountId>304</AccountId>
        <AccountType/>
      </UserInfo>
    </Redaktionelle_x0020_QS1>
    <Fachliche_x0020_QS xmlns="03c2e9ef-9210-4d41-bc49-ec83aa29eb68">
      <UserInfo>
        <DisplayName>Gößmann, Dr. Matthias (HMKB)</DisplayName>
        <AccountId>71</AccountId>
        <AccountType/>
      </UserInfo>
    </Fachliche_x0020_QS>
    <Freigabe_x0020_verantwortlich xmlns="03c2e9ef-9210-4d41-bc49-ec83aa29eb68">
      <UserInfo>
        <DisplayName/>
        <AccountId xsi:nil="true"/>
        <AccountType/>
      </UserInfo>
    </Freigabe_x0020_verantwortlich>
    <Abh_x00e4_ngige_x0020_Anwendung xmlns="03c2e9ef-9210-4d41-bc49-ec83aa29eb68">LUSD</Abh_x00e4_ngige_x0020_Anwendung>
    <Fachlich_x0020_verantwortlich xmlns="03c2e9ef-9210-4d41-bc49-ec83aa29eb68">
      <UserInfo>
        <DisplayName>Gößmann, Dr. Matthias (HMKB)</DisplayName>
        <AccountId>71</AccountId>
        <AccountType/>
      </UserInfo>
    </Fachlich_x0020_verantwortlich>
    <Betreff xmlns="03c2e9ef-9210-4d41-bc49-ec83aa29eb68">Leistungserfassung</Betreff>
    <F_x00e4_lligkeit_x0020_aktueller_x0020_Status xmlns="03c2e9ef-9210-4d41-bc49-ec83aa29eb68" xsi:nil="true"/>
    <Ersteller_x002f__x00c4_nderer_x003a_ xmlns="03c2e9ef-9210-4d41-bc49-ec83aa29eb68">
      <UserInfo>
        <DisplayName>Birthe Holland-Letz</DisplayName>
        <AccountId>262</AccountId>
        <AccountType/>
      </UserInfo>
    </Ersteller_x002f__x00c4_nderer_x003a_>
    <Dokumentenklasse xmlns="03c2e9ef-9210-4d41-bc49-ec83aa29eb68">öffentlich</Dokumentenklasse>
    <Release xmlns="03c2e9ef-9210-4d41-bc49-ec83aa29eb68" xsi:nil="true"/>
    <Link_x0020_zum_x0020_Ver_x00f6_ffentlichungsort xmlns="03c2e9ef-9210-4d41-bc49-ec83aa29eb68">
      <Url>https://schulehessen.de/LUSD-Anleitungen/Leistungserfassung%20und%20Zeugnisse/Beiblatt_der_Kompetenzen_im_Fach_Deutsch.pdf</Url>
      <Description>https://schulehessen.de/LUSD-Anleitungen/Leistungserfassung%20und%20Zeugnisse/Beiblatt_der_Kompetenzen_im_Fach_Deutsch.pdf</Description>
    </Link_x0020_zum_x0020_Ver_x00f6_ffentlichungsort>
    <Aktueller_x0020_Status xmlns="03c2e9ef-9210-4d41-bc49-ec83aa29eb68">veröffentlicht</Aktueller_x0020_Status>
    <Wiedervorlage_x0020_am_x003a_ xmlns="03c2e9ef-9210-4d41-bc49-ec83aa29eb68" xsi:nil="true"/>
    <Kommentar xmlns="03c2e9ef-9210-4d41-bc49-ec83aa29eb68" xsi:nil="true"/>
    <Orte_x0020_der_x0020_Ver_x00f6_ffentlichung xmlns="03c2e9ef-9210-4d41-bc49-ec83aa29eb68">
      <Value>Schule Hessen LUSD Anleitungen (Webspace)</Value>
    </Orte_x0020_der_x0020_Ver_x00f6_ffentlichung>
    <Zust_x002e__x0020_Sachgebiet_x0020_ab_x0020_Jan_x002e__x0020_2025 xmlns="03c2e9ef-9210-4d41-bc49-ec83aa29eb68">SG 1.2</Zust_x002e__x0020_Sachgebiet_x0020_ab_x0020_Jan_x002e__x0020_2025>
    <Themenfeld xmlns="03c2e9ef-9210-4d41-bc49-ec83aa29eb68">Berechtigungen</Themenfeld>
  </documentManagement>
</p:properti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2B69DD1-5722-485D-8BD0-2EAB491B0DFB}"/>
</file>

<file path=customXml/itemProps2.xml><?xml version="1.0" encoding="utf-8"?>
<ds:datastoreItem xmlns:ds="http://schemas.openxmlformats.org/officeDocument/2006/customXml" ds:itemID="{03D1FA02-DA79-4232-9DB7-9591A16738F9}">
  <ds:schemaRefs>
    <ds:schemaRef ds:uri="http://schemas.microsoft.com/sharepoint/v3/contenttype/forms"/>
  </ds:schemaRefs>
</ds:datastoreItem>
</file>

<file path=customXml/itemProps3.xml><?xml version="1.0" encoding="utf-8"?>
<ds:datastoreItem xmlns:ds="http://schemas.openxmlformats.org/officeDocument/2006/customXml" ds:itemID="{0E16ED29-8547-4860-885C-50A72E1EB120}">
  <ds:schemaRefs>
    <ds:schemaRef ds:uri="http://purl.org/dc/elements/1.1/"/>
    <ds:schemaRef ds:uri="http://schemas.microsoft.com/office/2006/metadata/properties"/>
    <ds:schemaRef ds:uri="http://schemas.openxmlformats.org/package/2006/metadata/core-properties"/>
    <ds:schemaRef ds:uri="http://schemas.microsoft.com/office/2006/documentManagement/types"/>
    <ds:schemaRef ds:uri="ea0b144b-79d0-4cc1-ab15-887d44aa58be"/>
    <ds:schemaRef ds:uri="03c2e9ef-9210-4d41-bc49-ec83aa29eb68"/>
    <ds:schemaRef ds:uri="http://www.w3.org/XML/1998/namespace"/>
    <ds:schemaRef ds:uri="8637de2c-6bc0-411d-bf65-aa36b7f9c66d"/>
    <ds:schemaRef ds:uri="http://schemas.microsoft.com/office/infopath/2007/PartnerControls"/>
    <ds:schemaRef ds:uri="http://purl.org/dc/dcmitype/"/>
    <ds:schemaRef ds:uri="http://purl.org/dc/terms/"/>
  </ds:schemaRefs>
</ds:datastoreItem>
</file>

<file path=customXml/itemProps4.xml><?xml version="1.0" encoding="utf-8"?>
<ds:datastoreItem xmlns:ds="http://schemas.openxmlformats.org/officeDocument/2006/customXml" ds:itemID="{6C34DD9F-C737-4C10-ADB8-E94B35D0D83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Vorlage_Anleitungen%20lang.dotx</Template>
  <TotalTime>0</TotalTime>
  <Pages>11</Pages>
  <Words>1321</Words>
  <Characters>8328</Characters>
  <Application>Microsoft Office Word</Application>
  <DocSecurity>0</DocSecurity>
  <Lines>69</Lines>
  <Paragraphs>19</Paragraphs>
  <ScaleCrop>false</ScaleCrop>
  <HeadingPairs>
    <vt:vector size="2" baseType="variant">
      <vt:variant>
        <vt:lpstr>Titel</vt:lpstr>
      </vt:variant>
      <vt:variant>
        <vt:i4>1</vt:i4>
      </vt:variant>
    </vt:vector>
  </HeadingPairs>
  <TitlesOfParts>
    <vt:vector size="1" baseType="lpstr">
      <vt:lpstr>Beiblatt der Kompenzen im Fach Deutsch</vt:lpstr>
    </vt:vector>
  </TitlesOfParts>
  <Company>Land Hessen</Company>
  <LinksUpToDate>false</LinksUpToDate>
  <CharactersWithSpaces>9630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Beiblatt der Kompetenzen im Fach Deutsch erstellen</dc:title>
  <dc:creator>Reimann-Luckas, Brunhilde (HKM)</dc:creator>
  <cp:lastModifiedBy>Minde, Veronika (HMKB)</cp:lastModifiedBy>
  <cp:revision>42</cp:revision>
  <cp:lastPrinted>2025-02-11T13:41:00Z</cp:lastPrinted>
  <dcterms:created xsi:type="dcterms:W3CDTF">2024-11-11T08:43:00Z</dcterms:created>
  <dcterms:modified xsi:type="dcterms:W3CDTF">2025-02-11T15:41:00Z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0x0101006151793A0E695E428BE31B7FDACEF707</vt:lpwstr>
  </property>
  <property fmtid="{D5CDD505-2E9C-101B-9397-08002B2CF9AE}" pid="3" name="_DocHome">
    <vt:i4>1625800649</vt:i4>
  </property>
  <property fmtid="{D5CDD505-2E9C-101B-9397-08002B2CF9AE}" pid="4" name="RoutingRuleDescription">
    <vt:lpwstr>Vorlage für Anleitungen über 5 Seiten.</vt:lpwstr>
  </property>
</Properties>
</file>