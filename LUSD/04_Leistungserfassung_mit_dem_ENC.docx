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val="0"/>
          <w:sz w:val="22"/>
        </w:rPr>
        <w:id w:val="-1550903837"/>
        <w:docPartObj>
          <w:docPartGallery w:val="Cover Pages"/>
          <w:docPartUnique/>
        </w:docPartObj>
      </w:sdtPr>
      <w:sdtEndPr>
        <w:rPr>
          <w:sz w:val="8"/>
        </w:rPr>
      </w:sdtEndPr>
      <w:sdtContent>
        <w:bookmarkStart w:id="0" w:name="_Toc347838641" w:displacedByCustomXml="next"/>
        <w:bookmarkStart w:id="1" w:name="_Toc347838604" w:displacedByCustomXml="next"/>
        <w:bookmarkStart w:id="2" w:name="_Toc347835312" w:displacedByCustomXml="next"/>
        <w:bookmarkStart w:id="3" w:name="_Toc343545156" w:displacedByCustomXml="next"/>
        <w:sdt>
          <w:sdtPr>
            <w:rPr>
              <w:b w:val="0"/>
              <w:sz w:val="20"/>
            </w:rPr>
            <w:id w:val="1407490648"/>
            <w:docPartObj>
              <w:docPartGallery w:val="Cover Pages"/>
              <w:docPartUnique/>
            </w:docPartObj>
          </w:sdtPr>
          <w:sdtEndPr>
            <w:rPr>
              <w:sz w:val="8"/>
            </w:rPr>
          </w:sdtEndPr>
          <w:sdtContent>
            <w:p w14:paraId="5AE38F1F" w14:textId="77777777" w:rsidR="001D3DDC" w:rsidRPr="00BF38CD" w:rsidRDefault="001D3DDC" w:rsidP="001D3DDC">
              <w:pPr>
                <w:pStyle w:val="LDTitelseiteHKM"/>
              </w:pPr>
              <w:r w:rsidRPr="00BF38CD">
                <w:rPr>
                  <w:noProof/>
                  <w:lang w:eastAsia="de-DE"/>
                </w:rPr>
                <mc:AlternateContent>
                  <mc:Choice Requires="wpg">
                    <w:drawing>
                      <wp:anchor distT="0" distB="0" distL="114300" distR="114300" simplePos="0" relativeHeight="251662384" behindDoc="0" locked="0" layoutInCell="1" allowOverlap="1" wp14:anchorId="0616C7E8" wp14:editId="32FFD304">
                        <wp:simplePos x="0" y="0"/>
                        <wp:positionH relativeFrom="column">
                          <wp:posOffset>-1170305</wp:posOffset>
                        </wp:positionH>
                        <wp:positionV relativeFrom="paragraph">
                          <wp:posOffset>-33655</wp:posOffset>
                        </wp:positionV>
                        <wp:extent cx="926465" cy="10691495"/>
                        <wp:effectExtent l="0" t="0" r="6985" b="0"/>
                        <wp:wrapNone/>
                        <wp:docPr id="45" name="Gruppieren 45" descr="Schmuckbild" title="Schmuckbild"/>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48"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61"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64"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6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6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6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3BA3E755" id="Gruppieren 45" o:spid="_x0000_s1026" alt="Titel: Schmuckbild - Beschreibung: Schmuckbild" style="position:absolute;margin-left:-92.15pt;margin-top:-2.65pt;width:72.95pt;height:841.85pt;z-index:251662384"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" fillcolor="#d20000" stroked="f" strokecolor="#4a7ebb" strokeweight="1.5pt">
                          <v:shadow opacity="22938f" offset="0"/>
                          <v:textbox inset=",7.2pt,,7.2pt"/>
                        </v:rect>
                      </v:group>
                    </w:pict>
                  </mc:Fallback>
                </mc:AlternateContent>
              </w:r>
              <w:r w:rsidRPr="00BF38CD">
                <w:rPr>
                  <w:noProof/>
                  <w:lang w:eastAsia="de-DE"/>
                </w:rPr>
                <w:drawing>
                  <wp:anchor distT="0" distB="0" distL="114300" distR="114300" simplePos="0" relativeHeight="251660336" behindDoc="0" locked="0" layoutInCell="1" allowOverlap="1" wp14:anchorId="1B4F2216" wp14:editId="45DB7378">
                    <wp:simplePos x="0" y="0"/>
                    <wp:positionH relativeFrom="column">
                      <wp:posOffset>5306250</wp:posOffset>
                    </wp:positionH>
                    <wp:positionV relativeFrom="paragraph">
                      <wp:posOffset>-40640</wp:posOffset>
                    </wp:positionV>
                    <wp:extent cx="818515" cy="1073785"/>
                    <wp:effectExtent l="0" t="0" r="635" b="0"/>
                    <wp:wrapNone/>
                    <wp:docPr id="69" name="Bild 1" descr="Hessenlöwe" title="Schmuck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t>Hessisches M</w:t>
              </w:r>
              <w:r w:rsidRPr="00BF38CD">
                <w:t>inisterium</w:t>
              </w:r>
            </w:p>
            <w:p w14:paraId="66F672B3" w14:textId="5E0B141A" w:rsidR="001D3DDC" w:rsidRPr="00BF38CD" w:rsidRDefault="001D3DDC" w:rsidP="001D3DDC">
              <w:pPr>
                <w:pStyle w:val="LDTitelseiteHKM"/>
              </w:pPr>
              <w:r>
                <w:t xml:space="preserve">für </w:t>
              </w:r>
              <w:proofErr w:type="spellStart"/>
              <w:r>
                <w:t>Kultus</w:t>
              </w:r>
              <w:proofErr w:type="spellEnd"/>
              <w:r>
                <w:t>, Bildung und Chancen</w:t>
              </w:r>
              <w:r w:rsidRPr="00BF38CD">
                <w:br/>
              </w:r>
              <w:r>
                <w:br/>
              </w:r>
            </w:p>
            <w:p w14:paraId="352AA46A" w14:textId="77777777" w:rsidR="001D3DDC" w:rsidRDefault="001D3DDC" w:rsidP="001D3DDC">
              <w:pPr>
                <w:pStyle w:val="bertitelIT-Verfahren"/>
              </w:pPr>
            </w:p>
            <w:p w14:paraId="3FF247BB" w14:textId="686C85C4" w:rsidR="001D3DDC" w:rsidRPr="004A4581" w:rsidRDefault="001D3DDC" w:rsidP="001D3DDC">
              <w:pPr>
                <w:pStyle w:val="bertitelIT-Verfahren"/>
              </w:pPr>
              <w:r>
                <w:t>LUSD</w:t>
              </w:r>
            </w:p>
            <w:p w14:paraId="4CB6A6E0" w14:textId="61AA5327" w:rsidR="001D3DDC" w:rsidRDefault="001D3DDC" w:rsidP="001D3DDC">
              <w:pPr>
                <w:pStyle w:val="TiteldesDokuments"/>
              </w:pPr>
              <w:r>
                <w:t>Leistungen mit dem ENC erfassen</w:t>
              </w:r>
            </w:p>
            <w:p w14:paraId="162CC654" w14:textId="5B7C5F04" w:rsidR="001D3DDC" w:rsidRPr="00FB2BE5" w:rsidRDefault="001D3DDC" w:rsidP="001D3DDC">
              <w:pPr>
                <w:pStyle w:val="UntertiteldesTitels"/>
              </w:pPr>
              <w:r>
                <w:t>Von der Leistungserfassung zum Zeugnis</w:t>
              </w:r>
            </w:p>
            <w:p w14:paraId="4EC14E05" w14:textId="77777777" w:rsidR="001D3DDC" w:rsidRDefault="001D3DDC" w:rsidP="001D3DDC">
              <w:pPr>
                <w:pStyle w:val="UntertiteldesTitels"/>
              </w:pPr>
            </w:p>
            <w:p w14:paraId="68DAF6EC" w14:textId="77777777" w:rsidR="001D3DDC" w:rsidRDefault="001D3DDC" w:rsidP="001D3DDC">
              <w:pPr>
                <w:pStyle w:val="UntertiteldesTitels"/>
              </w:pPr>
            </w:p>
            <w:p w14:paraId="333FA529" w14:textId="77777777" w:rsidR="001D3DDC" w:rsidRDefault="001D3DDC" w:rsidP="001D3DDC">
              <w:pPr>
                <w:pStyle w:val="UntertiteldesTitels"/>
              </w:pPr>
            </w:p>
            <w:p w14:paraId="2BAFDF2D" w14:textId="77777777" w:rsidR="001D3DDC" w:rsidRDefault="001D3DDC" w:rsidP="001D3DDC">
              <w:pPr>
                <w:pStyle w:val="UntertiteldesTitels"/>
              </w:pPr>
            </w:p>
            <w:p w14:paraId="15118D8D" w14:textId="77777777" w:rsidR="001D3DDC" w:rsidRDefault="001D3DDC" w:rsidP="001D3DDC">
              <w:pPr>
                <w:pStyle w:val="UntertiteldesTitels"/>
              </w:pPr>
            </w:p>
            <w:p w14:paraId="5D7029A5" w14:textId="77777777" w:rsidR="001D3DDC" w:rsidRDefault="001D3DDC" w:rsidP="001D3DDC">
              <w:pPr>
                <w:pStyle w:val="UntertiteldesTitels"/>
              </w:pPr>
            </w:p>
            <w:p w14:paraId="32FA8D76" w14:textId="77777777" w:rsidR="001D3DDC" w:rsidRDefault="001D3DDC" w:rsidP="001D3DDC">
              <w:pPr>
                <w:pStyle w:val="UntertiteldesTitels"/>
              </w:pPr>
            </w:p>
            <w:p w14:paraId="5111BEA2" w14:textId="77777777" w:rsidR="001D3DDC" w:rsidRDefault="001D3DDC" w:rsidP="001D3DDC">
              <w:pPr>
                <w:pStyle w:val="UntertiteldesTitels"/>
              </w:pPr>
              <w:r w:rsidRPr="00BF38CD">
                <w:rPr>
                  <w:noProof/>
                  <w:lang w:eastAsia="de-DE"/>
                </w:rPr>
                <mc:AlternateContent>
                  <mc:Choice Requires="wps">
                    <w:drawing>
                      <wp:anchor distT="0" distB="0" distL="114300" distR="114300" simplePos="0" relativeHeight="251661360" behindDoc="0" locked="1" layoutInCell="1" allowOverlap="1" wp14:anchorId="0EE99565" wp14:editId="3214EC27">
                        <wp:simplePos x="0" y="0"/>
                        <wp:positionH relativeFrom="column">
                          <wp:posOffset>-4879340</wp:posOffset>
                        </wp:positionH>
                        <wp:positionV relativeFrom="page">
                          <wp:posOffset>3582670</wp:posOffset>
                        </wp:positionV>
                        <wp:extent cx="8474075" cy="7320915"/>
                        <wp:effectExtent l="0" t="0" r="3175" b="0"/>
                        <wp:wrapNone/>
                        <wp:docPr id="68" name="AutoShape 3" descr="Schmuckbild" title="Schmuckbil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4075" cy="732091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BFE82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26" type="#_x0000_t7" alt="Titel: Schmuckbild - Beschreibung: Schmuckbild" style="position:absolute;margin-left:-384.2pt;margin-top:282.1pt;width:667.25pt;height:576.45pt;z-index:251661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" adj="5006" fillcolor="#1f497d" stroked="f" strokecolor="#4a7ebb" strokeweight="1.5pt">
                        <v:fill opacity="26214f"/>
                        <v:shadow opacity="22938f" offset="0"/>
                        <v:textbox inset=",7.2pt,,7.2pt"/>
                        <w10:wrap anchory="page"/>
                        <w10:anchorlock/>
                      </v:shape>
                    </w:pict>
                  </mc:Fallback>
                </mc:AlternateContent>
              </w:r>
            </w:p>
            <w:p w14:paraId="30CB33BB" w14:textId="77777777" w:rsidR="001D3DDC" w:rsidRDefault="001D3DDC" w:rsidP="001D3DDC">
              <w:pPr>
                <w:pStyle w:val="UntertiteldesTitels"/>
              </w:pPr>
            </w:p>
            <w:p w14:paraId="7E8C4F77" w14:textId="77777777" w:rsidR="001D3DDC" w:rsidRDefault="001D3DDC" w:rsidP="001D3DDC">
              <w:pPr>
                <w:pStyle w:val="UntertiteldesTitels"/>
              </w:pPr>
            </w:p>
            <w:p w14:paraId="67D193D2" w14:textId="77777777" w:rsidR="001D3DDC" w:rsidRDefault="001D3DDC" w:rsidP="001D3DDC">
              <w:pPr>
                <w:pStyle w:val="UntertiteldesTitels"/>
              </w:pPr>
            </w:p>
            <w:p w14:paraId="6E20C869" w14:textId="77777777" w:rsidR="001D3DDC" w:rsidRDefault="001D3DDC" w:rsidP="001D3DDC">
              <w:pPr>
                <w:pStyle w:val="UntertiteldesTitels"/>
              </w:pPr>
            </w:p>
            <w:p w14:paraId="7AB55E46" w14:textId="77777777" w:rsidR="001D3DDC" w:rsidRDefault="001D3DDC" w:rsidP="001D3DDC">
              <w:pPr>
                <w:pStyle w:val="UntertiteldesTitels"/>
              </w:pPr>
            </w:p>
            <w:p w14:paraId="1AEEA6A2" w14:textId="77777777" w:rsidR="001D3DDC" w:rsidRDefault="001D3DDC" w:rsidP="001D3DDC">
              <w:pPr>
                <w:pStyle w:val="UntertiteldesTitels"/>
              </w:pPr>
            </w:p>
            <w:p w14:paraId="507B4A6D" w14:textId="77777777" w:rsidR="001D3DDC" w:rsidRDefault="001D3DDC" w:rsidP="001D3DDC">
              <w:pPr>
                <w:pStyle w:val="UntertiteldesTitels"/>
              </w:pPr>
            </w:p>
            <w:p w14:paraId="24E30C91" w14:textId="77777777" w:rsidR="001D3DDC" w:rsidRDefault="001D3DDC" w:rsidP="001D3DDC">
              <w:pPr>
                <w:pStyle w:val="UntertiteldesTitels"/>
              </w:pPr>
            </w:p>
            <w:p w14:paraId="3565EFC4" w14:textId="77777777" w:rsidR="001D3DDC" w:rsidRDefault="001D3DDC" w:rsidP="001D3DDC">
              <w:pPr>
                <w:pStyle w:val="UntertiteldesTitels"/>
              </w:pPr>
            </w:p>
            <w:p w14:paraId="22AC0AEC" w14:textId="77777777" w:rsidR="001D3DDC" w:rsidRDefault="001D3DDC" w:rsidP="001D3DDC">
              <w:pPr>
                <w:pStyle w:val="UntertiteldesTitels"/>
              </w:pPr>
            </w:p>
            <w:p w14:paraId="3D2BB59C" w14:textId="77777777" w:rsidR="001D3DDC" w:rsidRDefault="001D3DDC" w:rsidP="001D3DDC">
              <w:pPr>
                <w:pStyle w:val="UntertiteldesTitels"/>
              </w:pPr>
            </w:p>
            <w:p w14:paraId="50E2EC26" w14:textId="77777777" w:rsidR="001D3DDC" w:rsidRDefault="001D3DDC" w:rsidP="001D3DDC">
              <w:pPr>
                <w:pStyle w:val="UntertiteldesTitels"/>
              </w:pPr>
            </w:p>
            <w:p w14:paraId="2C8A5CC6" w14:textId="77777777" w:rsidR="001D3DDC" w:rsidRDefault="001D3DDC" w:rsidP="001D3DDC">
              <w:pPr>
                <w:pStyle w:val="UntertiteldesTitels"/>
              </w:pPr>
            </w:p>
            <w:p w14:paraId="5315F224" w14:textId="77777777" w:rsidR="001D3DDC" w:rsidRDefault="001D3DDC" w:rsidP="001D3DDC">
              <w:pPr>
                <w:pStyle w:val="UntertiteldesTitels"/>
              </w:pPr>
            </w:p>
            <w:p w14:paraId="2C596D77" w14:textId="77777777" w:rsidR="001D3DDC" w:rsidRDefault="001D3DDC" w:rsidP="001D3DDC">
              <w:pPr>
                <w:pStyle w:val="UntertiteldesTitels"/>
              </w:pPr>
            </w:p>
            <w:p w14:paraId="7DC9285F" w14:textId="77777777" w:rsidR="001D3DDC" w:rsidRDefault="001D3DDC" w:rsidP="001D3DDC">
              <w:pPr>
                <w:pStyle w:val="UntertiteldesTitels"/>
              </w:pPr>
            </w:p>
            <w:p w14:paraId="291EC2EB" w14:textId="77777777" w:rsidR="001D3DDC" w:rsidRDefault="001D3DDC" w:rsidP="001D3DDC">
              <w:pPr>
                <w:pStyle w:val="UntertiteldesTitels"/>
              </w:pPr>
            </w:p>
            <w:p w14:paraId="1C287555" w14:textId="77777777" w:rsidR="001D3DDC" w:rsidRDefault="001D3DDC" w:rsidP="001D3DDC">
              <w:pPr>
                <w:pStyle w:val="UntertiteldesTitels"/>
              </w:pPr>
            </w:p>
            <w:p w14:paraId="572A0E0D" w14:textId="77777777" w:rsidR="001D3DDC" w:rsidRDefault="001D3DDC" w:rsidP="001D3DDC">
              <w:pPr>
                <w:pStyle w:val="UntertiteldesTitels"/>
              </w:pPr>
            </w:p>
            <w:p w14:paraId="0369F034" w14:textId="77777777" w:rsidR="001D3DDC" w:rsidRDefault="001D3DDC" w:rsidP="001D3DDC">
              <w:pPr>
                <w:pStyle w:val="UntertiteldesTitels"/>
              </w:pPr>
            </w:p>
            <w:p w14:paraId="1230A873" w14:textId="77777777" w:rsidR="001D3DDC" w:rsidRDefault="001D3DDC" w:rsidP="001D3DDC">
              <w:pPr>
                <w:pStyle w:val="UntertiteldesTitels"/>
              </w:pPr>
            </w:p>
            <w:p w14:paraId="6FBB0809" w14:textId="50DF97DD" w:rsidR="001D3DDC" w:rsidRPr="00C03101" w:rsidRDefault="001D3DDC" w:rsidP="001D3DDC">
              <w:pPr>
                <w:pStyle w:val="Versionsnummer"/>
              </w:pPr>
              <w:r w:rsidRPr="00C03101">
                <w:rPr>
                  <w:noProof/>
                  <w:lang w:eastAsia="de-DE"/>
                </w:rPr>
                <mc:AlternateContent>
                  <mc:Choice Requires="wps">
                    <w:drawing>
                      <wp:anchor distT="45720" distB="45720" distL="114300" distR="114300" simplePos="0" relativeHeight="251663408" behindDoc="0" locked="0" layoutInCell="1" allowOverlap="1" wp14:anchorId="67B4714D" wp14:editId="106B8EB6">
                        <wp:simplePos x="0" y="0"/>
                        <wp:positionH relativeFrom="margin">
                          <wp:posOffset>2883535</wp:posOffset>
                        </wp:positionH>
                        <wp:positionV relativeFrom="paragraph">
                          <wp:posOffset>6783705</wp:posOffset>
                        </wp:positionV>
                        <wp:extent cx="3200400" cy="1404620"/>
                        <wp:effectExtent l="0" t="0" r="0" b="254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noFill/>
                                  <a:miter lim="800000"/>
                                  <a:headEnd/>
                                  <a:tailEnd/>
                                </a:ln>
                              </wps:spPr>
                              <wps:txbx>
                                <w:txbxContent>
                                  <w:p w14:paraId="442C1B23" w14:textId="77777777" w:rsidR="001D3DDC" w:rsidRPr="000F057B" w:rsidRDefault="001D3DDC" w:rsidP="001D3DDC">
                                    <w:pPr>
                                      <w:pStyle w:val="Versionsnummer"/>
                                    </w:pPr>
                                    <w:r w:rsidRPr="000F057B">
                                      <w:t>Version: XX</w:t>
                                    </w:r>
                                  </w:p>
                                  <w:p w14:paraId="6B19E142" w14:textId="018108BA" w:rsidR="001D3DDC" w:rsidRPr="004A4581" w:rsidRDefault="001D3DDC" w:rsidP="001D3DDC">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B3704F">
                                      <w:t>15.10.2025</w:t>
                                    </w:r>
                                    <w:r w:rsidRPr="004A4581">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B4714D" id="_x0000_t202" coordsize="21600,21600" o:spt="202" path="m,l,21600r21600,l21600,xe">
                        <v:stroke joinstyle="miter"/>
                        <v:path gradientshapeok="t" o:connecttype="rect"/>
                      </v:shapetype>
                      <v:shape id="Textfeld 2" o:spid="_x0000_s1026" type="#_x0000_t202" style="position:absolute;left:0;text-align:left;margin-left:227.05pt;margin-top:534.15pt;width:252pt;height:110.6pt;z-index:251663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" stroked="f">
                        <v:textbox style="mso-fit-shape-to-text:t">
                          <w:txbxContent>
                            <w:p w14:paraId="442C1B23" w14:textId="77777777" w:rsidR="001D3DDC" w:rsidRPr="000F057B" w:rsidRDefault="001D3DDC" w:rsidP="001D3DDC">
                              <w:pPr>
                                <w:pStyle w:val="Versionsnummer"/>
                              </w:pPr>
                              <w:r w:rsidRPr="000F057B">
                                <w:t>Version: XX</w:t>
                              </w:r>
                            </w:p>
                            <w:p w14:paraId="6B19E142" w14:textId="018108BA" w:rsidR="001D3DDC" w:rsidRPr="004A4581" w:rsidRDefault="001D3DDC" w:rsidP="001D3DDC">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B3704F">
                                <w:t>15.10.2025</w:t>
                              </w:r>
                              <w:r w:rsidRPr="004A4581">
                                <w:fldChar w:fldCharType="end"/>
                              </w:r>
                            </w:p>
                          </w:txbxContent>
                        </v:textbox>
                        <w10:wrap anchorx="margin"/>
                      </v:shape>
                    </w:pict>
                  </mc:Fallback>
                </mc:AlternateContent>
              </w:r>
              <w:r w:rsidRPr="00C03101">
                <w:t xml:space="preserve">Version: </w:t>
              </w:r>
              <w:r>
                <w:t>2.</w:t>
              </w:r>
              <w:r w:rsidR="00397F74">
                <w:t>1</w:t>
              </w:r>
            </w:p>
            <w:p w14:paraId="75302D50" w14:textId="2A1627D3" w:rsidR="001D3DDC" w:rsidRDefault="001D3DDC" w:rsidP="001D3DDC">
              <w:pPr>
                <w:pStyle w:val="DatumDeckblatt"/>
              </w:pPr>
              <w:r>
                <w:t xml:space="preserve">Letzter Stand: </w:t>
              </w:r>
              <w:r w:rsidR="00397F74">
                <w:t>15</w:t>
              </w:r>
              <w:r>
                <w:t>.</w:t>
              </w:r>
              <w:r w:rsidR="00397F74">
                <w:t>10</w:t>
              </w:r>
              <w:r>
                <w:t>.202</w:t>
              </w:r>
              <w:r w:rsidR="00397F74">
                <w:t>5</w:t>
              </w:r>
            </w:p>
            <w:p w14:paraId="54475391" w14:textId="77777777" w:rsidR="001D3DDC" w:rsidRDefault="001D3DDC" w:rsidP="001D3DDC">
              <w:pPr>
                <w:spacing w:after="200" w:line="276" w:lineRule="auto"/>
                <w:rPr>
                  <w:sz w:val="8"/>
                </w:rPr>
                <w:sectPr w:rsidR="001D3DDC" w:rsidSect="00402163">
                  <w:footerReference w:type="default" r:id="rId12"/>
                  <w:pgSz w:w="11906" w:h="16838"/>
                  <w:pgMar w:top="1134" w:right="851" w:bottom="1134" w:left="1474" w:header="567" w:footer="709" w:gutter="0"/>
                  <w:cols w:space="708"/>
                  <w:titlePg/>
                  <w:docGrid w:linePitch="360"/>
                </w:sectPr>
              </w:pPr>
            </w:p>
            <w:sdt>
              <w:sdtPr>
                <w:rPr>
                  <w:color w:val="auto"/>
                  <w:sz w:val="20"/>
                  <w:szCs w:val="20"/>
                </w:rPr>
                <w:id w:val="-2031326307"/>
                <w:docPartObj>
                  <w:docPartGallery w:val="Table of Contents"/>
                  <w:docPartUnique/>
                </w:docPartObj>
              </w:sdtPr>
              <w:sdtEndPr>
                <w:rPr>
                  <w:b/>
                  <w:bCs/>
                  <w:sz w:val="22"/>
                  <w:szCs w:val="22"/>
                </w:rPr>
              </w:sdtEndPr>
              <w:sdtContent>
                <w:p w14:paraId="4F5DC51B" w14:textId="77777777" w:rsidR="001D3DDC" w:rsidRDefault="001D3DDC" w:rsidP="001D3DDC">
                  <w:pPr>
                    <w:pStyle w:val="LDberschriftVorbemerkung"/>
                  </w:pPr>
                  <w:r>
                    <w:t>Inhaltsverzeichnis</w:t>
                  </w:r>
                </w:p>
                <w:p w14:paraId="3B1D3E2B" w14:textId="0F848DBC" w:rsidR="00B3704F" w:rsidRDefault="001D3DDC">
                  <w:pPr>
                    <w:pStyle w:val="Verzeichnis1"/>
                    <w:rPr>
                      <w:rFonts w:asciiTheme="minorHAnsi" w:eastAsiaTheme="minorEastAsia" w:hAnsiTheme="minorHAnsi"/>
                      <w:color w:val="auto"/>
                      <w:sz w:val="22"/>
                      <w:lang w:eastAsia="de-DE"/>
                    </w:rPr>
                  </w:pPr>
                  <w:r>
                    <w:fldChar w:fldCharType="begin"/>
                  </w:r>
                  <w:r>
                    <w:instrText xml:space="preserve"> TOC \o "1-3" \h \z \u </w:instrText>
                  </w:r>
                  <w:r>
                    <w:fldChar w:fldCharType="separate"/>
                  </w:r>
                  <w:hyperlink w:anchor="_Toc211413216" w:history="1">
                    <w:r w:rsidR="00B3704F" w:rsidRPr="00150FB8">
                      <w:rPr>
                        <w:rStyle w:val="Hyperlink"/>
                      </w:rPr>
                      <w:t>Zu diesem Dokument</w:t>
                    </w:r>
                    <w:r w:rsidR="00B3704F">
                      <w:rPr>
                        <w:webHidden/>
                      </w:rPr>
                      <w:tab/>
                    </w:r>
                    <w:r w:rsidR="00B3704F">
                      <w:rPr>
                        <w:webHidden/>
                      </w:rPr>
                      <w:fldChar w:fldCharType="begin"/>
                    </w:r>
                    <w:r w:rsidR="00B3704F">
                      <w:rPr>
                        <w:webHidden/>
                      </w:rPr>
                      <w:instrText xml:space="preserve"> PAGEREF _Toc211413216 \h </w:instrText>
                    </w:r>
                    <w:r w:rsidR="00B3704F">
                      <w:rPr>
                        <w:webHidden/>
                      </w:rPr>
                    </w:r>
                    <w:r w:rsidR="00B3704F">
                      <w:rPr>
                        <w:webHidden/>
                      </w:rPr>
                      <w:fldChar w:fldCharType="separate"/>
                    </w:r>
                    <w:r w:rsidR="00B3704F">
                      <w:rPr>
                        <w:webHidden/>
                      </w:rPr>
                      <w:t>2</w:t>
                    </w:r>
                    <w:r w:rsidR="00B3704F">
                      <w:rPr>
                        <w:webHidden/>
                      </w:rPr>
                      <w:fldChar w:fldCharType="end"/>
                    </w:r>
                  </w:hyperlink>
                </w:p>
                <w:p w14:paraId="6BE6BCED" w14:textId="03C1FE33" w:rsidR="00B3704F" w:rsidRDefault="00B3704F">
                  <w:pPr>
                    <w:pStyle w:val="Verzeichnis2"/>
                    <w:rPr>
                      <w:rFonts w:asciiTheme="minorHAnsi" w:eastAsiaTheme="minorEastAsia" w:hAnsiTheme="minorHAnsi"/>
                      <w:color w:val="auto"/>
                      <w:lang w:eastAsia="de-DE"/>
                    </w:rPr>
                  </w:pPr>
                  <w:hyperlink w:anchor="_Toc211413217" w:history="1">
                    <w:r w:rsidRPr="00150FB8">
                      <w:rPr>
                        <w:rStyle w:val="Hyperlink"/>
                      </w:rPr>
                      <w:t>Inhalt dieses Dokuments, Zielgruppe und vorausgesetzte Kenntnisse</w:t>
                    </w:r>
                    <w:r>
                      <w:rPr>
                        <w:webHidden/>
                      </w:rPr>
                      <w:tab/>
                    </w:r>
                    <w:r>
                      <w:rPr>
                        <w:webHidden/>
                      </w:rPr>
                      <w:fldChar w:fldCharType="begin"/>
                    </w:r>
                    <w:r>
                      <w:rPr>
                        <w:webHidden/>
                      </w:rPr>
                      <w:instrText xml:space="preserve"> PAGEREF _Toc211413217 \h </w:instrText>
                    </w:r>
                    <w:r>
                      <w:rPr>
                        <w:webHidden/>
                      </w:rPr>
                    </w:r>
                    <w:r>
                      <w:rPr>
                        <w:webHidden/>
                      </w:rPr>
                      <w:fldChar w:fldCharType="separate"/>
                    </w:r>
                    <w:r>
                      <w:rPr>
                        <w:webHidden/>
                      </w:rPr>
                      <w:t>2</w:t>
                    </w:r>
                    <w:r>
                      <w:rPr>
                        <w:webHidden/>
                      </w:rPr>
                      <w:fldChar w:fldCharType="end"/>
                    </w:r>
                  </w:hyperlink>
                </w:p>
                <w:p w14:paraId="0DEAD0FA" w14:textId="7C85530C" w:rsidR="00B3704F" w:rsidRDefault="00B3704F">
                  <w:pPr>
                    <w:pStyle w:val="Verzeichnis2"/>
                    <w:rPr>
                      <w:rFonts w:asciiTheme="minorHAnsi" w:eastAsiaTheme="minorEastAsia" w:hAnsiTheme="minorHAnsi"/>
                      <w:color w:val="auto"/>
                      <w:lang w:eastAsia="de-DE"/>
                    </w:rPr>
                  </w:pPr>
                  <w:hyperlink w:anchor="_Toc211413218" w:history="1">
                    <w:r w:rsidRPr="00150FB8">
                      <w:rPr>
                        <w:rStyle w:val="Hyperlink"/>
                      </w:rPr>
                      <w:t>LUSD-Anwenderunterstützung</w:t>
                    </w:r>
                    <w:r>
                      <w:rPr>
                        <w:webHidden/>
                      </w:rPr>
                      <w:tab/>
                    </w:r>
                    <w:r>
                      <w:rPr>
                        <w:webHidden/>
                      </w:rPr>
                      <w:fldChar w:fldCharType="begin"/>
                    </w:r>
                    <w:r>
                      <w:rPr>
                        <w:webHidden/>
                      </w:rPr>
                      <w:instrText xml:space="preserve"> PAGEREF _Toc211413218 \h </w:instrText>
                    </w:r>
                    <w:r>
                      <w:rPr>
                        <w:webHidden/>
                      </w:rPr>
                    </w:r>
                    <w:r>
                      <w:rPr>
                        <w:webHidden/>
                      </w:rPr>
                      <w:fldChar w:fldCharType="separate"/>
                    </w:r>
                    <w:r>
                      <w:rPr>
                        <w:webHidden/>
                      </w:rPr>
                      <w:t>2</w:t>
                    </w:r>
                    <w:r>
                      <w:rPr>
                        <w:webHidden/>
                      </w:rPr>
                      <w:fldChar w:fldCharType="end"/>
                    </w:r>
                  </w:hyperlink>
                </w:p>
                <w:p w14:paraId="045FCA7C" w14:textId="18F15E80" w:rsidR="00B3704F" w:rsidRDefault="00B3704F">
                  <w:pPr>
                    <w:pStyle w:val="Verzeichnis1"/>
                    <w:rPr>
                      <w:rFonts w:asciiTheme="minorHAnsi" w:eastAsiaTheme="minorEastAsia" w:hAnsiTheme="minorHAnsi"/>
                      <w:color w:val="auto"/>
                      <w:sz w:val="22"/>
                      <w:lang w:eastAsia="de-DE"/>
                    </w:rPr>
                  </w:pPr>
                  <w:hyperlink w:anchor="_Toc211413219" w:history="1">
                    <w:r w:rsidRPr="00150FB8">
                      <w:rPr>
                        <w:rStyle w:val="Hyperlink"/>
                      </w:rPr>
                      <w:t>Leistungen mit dem ENC erfassen</w:t>
                    </w:r>
                    <w:r>
                      <w:rPr>
                        <w:webHidden/>
                      </w:rPr>
                      <w:tab/>
                    </w:r>
                    <w:r>
                      <w:rPr>
                        <w:webHidden/>
                      </w:rPr>
                      <w:fldChar w:fldCharType="begin"/>
                    </w:r>
                    <w:r>
                      <w:rPr>
                        <w:webHidden/>
                      </w:rPr>
                      <w:instrText xml:space="preserve"> PAGEREF _Toc211413219 \h </w:instrText>
                    </w:r>
                    <w:r>
                      <w:rPr>
                        <w:webHidden/>
                      </w:rPr>
                    </w:r>
                    <w:r>
                      <w:rPr>
                        <w:webHidden/>
                      </w:rPr>
                      <w:fldChar w:fldCharType="separate"/>
                    </w:r>
                    <w:r>
                      <w:rPr>
                        <w:webHidden/>
                      </w:rPr>
                      <w:t>3</w:t>
                    </w:r>
                    <w:r>
                      <w:rPr>
                        <w:webHidden/>
                      </w:rPr>
                      <w:fldChar w:fldCharType="end"/>
                    </w:r>
                  </w:hyperlink>
                </w:p>
                <w:p w14:paraId="69E7AB58" w14:textId="7B15BA0C" w:rsidR="00B3704F" w:rsidRDefault="00B3704F">
                  <w:pPr>
                    <w:pStyle w:val="Verzeichnis2"/>
                    <w:rPr>
                      <w:rFonts w:asciiTheme="minorHAnsi" w:eastAsiaTheme="minorEastAsia" w:hAnsiTheme="minorHAnsi"/>
                      <w:color w:val="auto"/>
                      <w:lang w:eastAsia="de-DE"/>
                    </w:rPr>
                  </w:pPr>
                  <w:hyperlink w:anchor="_Toc211413220" w:history="1">
                    <w:r w:rsidRPr="00150FB8">
                      <w:rPr>
                        <w:rStyle w:val="Hyperlink"/>
                      </w:rPr>
                      <w:t>1</w:t>
                    </w:r>
                    <w:r>
                      <w:rPr>
                        <w:rFonts w:asciiTheme="minorHAnsi" w:eastAsiaTheme="minorEastAsia" w:hAnsiTheme="minorHAnsi"/>
                        <w:color w:val="auto"/>
                        <w:lang w:eastAsia="de-DE"/>
                      </w:rPr>
                      <w:tab/>
                    </w:r>
                    <w:r w:rsidRPr="00150FB8">
                      <w:rPr>
                        <w:rStyle w:val="Hyperlink"/>
                      </w:rPr>
                      <w:t>Technische Voraussetzungen</w:t>
                    </w:r>
                    <w:r>
                      <w:rPr>
                        <w:webHidden/>
                      </w:rPr>
                      <w:tab/>
                    </w:r>
                    <w:r>
                      <w:rPr>
                        <w:webHidden/>
                      </w:rPr>
                      <w:fldChar w:fldCharType="begin"/>
                    </w:r>
                    <w:r>
                      <w:rPr>
                        <w:webHidden/>
                      </w:rPr>
                      <w:instrText xml:space="preserve"> PAGEREF _Toc211413220 \h </w:instrText>
                    </w:r>
                    <w:r>
                      <w:rPr>
                        <w:webHidden/>
                      </w:rPr>
                    </w:r>
                    <w:r>
                      <w:rPr>
                        <w:webHidden/>
                      </w:rPr>
                      <w:fldChar w:fldCharType="separate"/>
                    </w:r>
                    <w:r>
                      <w:rPr>
                        <w:webHidden/>
                      </w:rPr>
                      <w:t>3</w:t>
                    </w:r>
                    <w:r>
                      <w:rPr>
                        <w:webHidden/>
                      </w:rPr>
                      <w:fldChar w:fldCharType="end"/>
                    </w:r>
                  </w:hyperlink>
                </w:p>
                <w:p w14:paraId="77A546ED" w14:textId="61F95899" w:rsidR="00B3704F" w:rsidRDefault="00B3704F">
                  <w:pPr>
                    <w:pStyle w:val="Verzeichnis3"/>
                    <w:rPr>
                      <w:rFonts w:asciiTheme="minorHAnsi" w:eastAsiaTheme="minorEastAsia" w:hAnsiTheme="minorHAnsi" w:cstheme="minorBidi"/>
                      <w:bCs w:val="0"/>
                      <w:color w:val="auto"/>
                      <w:lang w:eastAsia="de-DE"/>
                    </w:rPr>
                  </w:pPr>
                  <w:hyperlink w:anchor="_Toc211413221" w:history="1">
                    <w:r w:rsidRPr="00150FB8">
                      <w:rPr>
                        <w:rStyle w:val="Hyperlink"/>
                      </w:rPr>
                      <w:t>1.1</w:t>
                    </w:r>
                    <w:r>
                      <w:rPr>
                        <w:rFonts w:asciiTheme="minorHAnsi" w:eastAsiaTheme="minorEastAsia" w:hAnsiTheme="minorHAnsi" w:cstheme="minorBidi"/>
                        <w:bCs w:val="0"/>
                        <w:color w:val="auto"/>
                        <w:lang w:eastAsia="de-DE"/>
                      </w:rPr>
                      <w:tab/>
                    </w:r>
                    <w:r w:rsidRPr="00150FB8">
                      <w:rPr>
                        <w:rStyle w:val="Hyperlink"/>
                      </w:rPr>
                      <w:t>Mobile Installation mit der Einbindung der Exportdatei</w:t>
                    </w:r>
                    <w:r>
                      <w:rPr>
                        <w:webHidden/>
                      </w:rPr>
                      <w:tab/>
                    </w:r>
                    <w:r>
                      <w:rPr>
                        <w:webHidden/>
                      </w:rPr>
                      <w:fldChar w:fldCharType="begin"/>
                    </w:r>
                    <w:r>
                      <w:rPr>
                        <w:webHidden/>
                      </w:rPr>
                      <w:instrText xml:space="preserve"> PAGEREF _Toc211413221 \h </w:instrText>
                    </w:r>
                    <w:r>
                      <w:rPr>
                        <w:webHidden/>
                      </w:rPr>
                    </w:r>
                    <w:r>
                      <w:rPr>
                        <w:webHidden/>
                      </w:rPr>
                      <w:fldChar w:fldCharType="separate"/>
                    </w:r>
                    <w:r>
                      <w:rPr>
                        <w:webHidden/>
                      </w:rPr>
                      <w:t>4</w:t>
                    </w:r>
                    <w:r>
                      <w:rPr>
                        <w:webHidden/>
                      </w:rPr>
                      <w:fldChar w:fldCharType="end"/>
                    </w:r>
                  </w:hyperlink>
                </w:p>
                <w:p w14:paraId="1A9EEAE2" w14:textId="31B5B167" w:rsidR="00B3704F" w:rsidRDefault="00B3704F">
                  <w:pPr>
                    <w:pStyle w:val="Verzeichnis3"/>
                    <w:rPr>
                      <w:rFonts w:asciiTheme="minorHAnsi" w:eastAsiaTheme="minorEastAsia" w:hAnsiTheme="minorHAnsi" w:cstheme="minorBidi"/>
                      <w:bCs w:val="0"/>
                      <w:color w:val="auto"/>
                      <w:lang w:eastAsia="de-DE"/>
                    </w:rPr>
                  </w:pPr>
                  <w:hyperlink w:anchor="_Toc211413222" w:history="1">
                    <w:r w:rsidRPr="00150FB8">
                      <w:rPr>
                        <w:rStyle w:val="Hyperlink"/>
                      </w:rPr>
                      <w:t>1.2</w:t>
                    </w:r>
                    <w:r>
                      <w:rPr>
                        <w:rFonts w:asciiTheme="minorHAnsi" w:eastAsiaTheme="minorEastAsia" w:hAnsiTheme="minorHAnsi" w:cstheme="minorBidi"/>
                        <w:bCs w:val="0"/>
                        <w:color w:val="auto"/>
                        <w:lang w:eastAsia="de-DE"/>
                      </w:rPr>
                      <w:tab/>
                    </w:r>
                    <w:r w:rsidRPr="00150FB8">
                      <w:rPr>
                        <w:rStyle w:val="Hyperlink"/>
                      </w:rPr>
                      <w:t>Mobile Installation mit dem Download-Link</w:t>
                    </w:r>
                    <w:r>
                      <w:rPr>
                        <w:webHidden/>
                      </w:rPr>
                      <w:tab/>
                    </w:r>
                    <w:r>
                      <w:rPr>
                        <w:webHidden/>
                      </w:rPr>
                      <w:fldChar w:fldCharType="begin"/>
                    </w:r>
                    <w:r>
                      <w:rPr>
                        <w:webHidden/>
                      </w:rPr>
                      <w:instrText xml:space="preserve"> PAGEREF _Toc211413222 \h </w:instrText>
                    </w:r>
                    <w:r>
                      <w:rPr>
                        <w:webHidden/>
                      </w:rPr>
                    </w:r>
                    <w:r>
                      <w:rPr>
                        <w:webHidden/>
                      </w:rPr>
                      <w:fldChar w:fldCharType="separate"/>
                    </w:r>
                    <w:r>
                      <w:rPr>
                        <w:webHidden/>
                      </w:rPr>
                      <w:t>4</w:t>
                    </w:r>
                    <w:r>
                      <w:rPr>
                        <w:webHidden/>
                      </w:rPr>
                      <w:fldChar w:fldCharType="end"/>
                    </w:r>
                  </w:hyperlink>
                </w:p>
                <w:p w14:paraId="5DA5B272" w14:textId="039AC568" w:rsidR="00B3704F" w:rsidRDefault="00B3704F">
                  <w:pPr>
                    <w:pStyle w:val="Verzeichnis2"/>
                    <w:rPr>
                      <w:rFonts w:asciiTheme="minorHAnsi" w:eastAsiaTheme="minorEastAsia" w:hAnsiTheme="minorHAnsi"/>
                      <w:color w:val="auto"/>
                      <w:lang w:eastAsia="de-DE"/>
                    </w:rPr>
                  </w:pPr>
                  <w:hyperlink w:anchor="_Toc211413223" w:history="1">
                    <w:r w:rsidRPr="00150FB8">
                      <w:rPr>
                        <w:rStyle w:val="Hyperlink"/>
                      </w:rPr>
                      <w:t>2</w:t>
                    </w:r>
                    <w:r>
                      <w:rPr>
                        <w:rFonts w:asciiTheme="minorHAnsi" w:eastAsiaTheme="minorEastAsia" w:hAnsiTheme="minorHAnsi"/>
                        <w:color w:val="auto"/>
                        <w:lang w:eastAsia="de-DE"/>
                      </w:rPr>
                      <w:tab/>
                    </w:r>
                    <w:r w:rsidRPr="00150FB8">
                      <w:rPr>
                        <w:rStyle w:val="Hyperlink"/>
                      </w:rPr>
                      <w:t>Möglichkeiten der Datenerfassung</w:t>
                    </w:r>
                    <w:r>
                      <w:rPr>
                        <w:webHidden/>
                      </w:rPr>
                      <w:tab/>
                    </w:r>
                    <w:r>
                      <w:rPr>
                        <w:webHidden/>
                      </w:rPr>
                      <w:fldChar w:fldCharType="begin"/>
                    </w:r>
                    <w:r>
                      <w:rPr>
                        <w:webHidden/>
                      </w:rPr>
                      <w:instrText xml:space="preserve"> PAGEREF _Toc211413223 \h </w:instrText>
                    </w:r>
                    <w:r>
                      <w:rPr>
                        <w:webHidden/>
                      </w:rPr>
                    </w:r>
                    <w:r>
                      <w:rPr>
                        <w:webHidden/>
                      </w:rPr>
                      <w:fldChar w:fldCharType="separate"/>
                    </w:r>
                    <w:r>
                      <w:rPr>
                        <w:webHidden/>
                      </w:rPr>
                      <w:t>5</w:t>
                    </w:r>
                    <w:r>
                      <w:rPr>
                        <w:webHidden/>
                      </w:rPr>
                      <w:fldChar w:fldCharType="end"/>
                    </w:r>
                  </w:hyperlink>
                </w:p>
                <w:p w14:paraId="38BBB128" w14:textId="52F6875D" w:rsidR="00B3704F" w:rsidRDefault="00B3704F">
                  <w:pPr>
                    <w:pStyle w:val="Verzeichnis3"/>
                    <w:rPr>
                      <w:rFonts w:asciiTheme="minorHAnsi" w:eastAsiaTheme="minorEastAsia" w:hAnsiTheme="minorHAnsi" w:cstheme="minorBidi"/>
                      <w:bCs w:val="0"/>
                      <w:color w:val="auto"/>
                      <w:lang w:eastAsia="de-DE"/>
                    </w:rPr>
                  </w:pPr>
                  <w:hyperlink w:anchor="_Toc211413224" w:history="1">
                    <w:r w:rsidRPr="00150FB8">
                      <w:rPr>
                        <w:rStyle w:val="Hyperlink"/>
                      </w:rPr>
                      <w:t>2.1</w:t>
                    </w:r>
                    <w:r>
                      <w:rPr>
                        <w:rFonts w:asciiTheme="minorHAnsi" w:eastAsiaTheme="minorEastAsia" w:hAnsiTheme="minorHAnsi" w:cstheme="minorBidi"/>
                        <w:bCs w:val="0"/>
                        <w:color w:val="auto"/>
                        <w:lang w:eastAsia="de-DE"/>
                      </w:rPr>
                      <w:tab/>
                    </w:r>
                    <w:r w:rsidRPr="00150FB8">
                      <w:rPr>
                        <w:rStyle w:val="Hyperlink"/>
                      </w:rPr>
                      <w:t>Datenerfassung kursweise</w:t>
                    </w:r>
                    <w:r>
                      <w:rPr>
                        <w:webHidden/>
                      </w:rPr>
                      <w:tab/>
                    </w:r>
                    <w:r>
                      <w:rPr>
                        <w:webHidden/>
                      </w:rPr>
                      <w:fldChar w:fldCharType="begin"/>
                    </w:r>
                    <w:r>
                      <w:rPr>
                        <w:webHidden/>
                      </w:rPr>
                      <w:instrText xml:space="preserve"> PAGEREF _Toc211413224 \h </w:instrText>
                    </w:r>
                    <w:r>
                      <w:rPr>
                        <w:webHidden/>
                      </w:rPr>
                    </w:r>
                    <w:r>
                      <w:rPr>
                        <w:webHidden/>
                      </w:rPr>
                      <w:fldChar w:fldCharType="separate"/>
                    </w:r>
                    <w:r>
                      <w:rPr>
                        <w:webHidden/>
                      </w:rPr>
                      <w:t>5</w:t>
                    </w:r>
                    <w:r>
                      <w:rPr>
                        <w:webHidden/>
                      </w:rPr>
                      <w:fldChar w:fldCharType="end"/>
                    </w:r>
                  </w:hyperlink>
                </w:p>
                <w:p w14:paraId="13881B09" w14:textId="79BC2D23" w:rsidR="00B3704F" w:rsidRDefault="00B3704F">
                  <w:pPr>
                    <w:pStyle w:val="Verzeichnis3"/>
                    <w:rPr>
                      <w:rFonts w:asciiTheme="minorHAnsi" w:eastAsiaTheme="minorEastAsia" w:hAnsiTheme="minorHAnsi" w:cstheme="minorBidi"/>
                      <w:bCs w:val="0"/>
                      <w:color w:val="auto"/>
                      <w:lang w:eastAsia="de-DE"/>
                    </w:rPr>
                  </w:pPr>
                  <w:hyperlink w:anchor="_Toc211413225" w:history="1">
                    <w:r w:rsidRPr="00150FB8">
                      <w:rPr>
                        <w:rStyle w:val="Hyperlink"/>
                      </w:rPr>
                      <w:t>2.2</w:t>
                    </w:r>
                    <w:r>
                      <w:rPr>
                        <w:rFonts w:asciiTheme="minorHAnsi" w:eastAsiaTheme="minorEastAsia" w:hAnsiTheme="minorHAnsi" w:cstheme="minorBidi"/>
                        <w:bCs w:val="0"/>
                        <w:color w:val="auto"/>
                        <w:lang w:eastAsia="de-DE"/>
                      </w:rPr>
                      <w:tab/>
                    </w:r>
                    <w:r w:rsidRPr="00150FB8">
                      <w:rPr>
                        <w:rStyle w:val="Hyperlink"/>
                      </w:rPr>
                      <w:t>Datenerfassung klassenweise</w:t>
                    </w:r>
                    <w:r>
                      <w:rPr>
                        <w:webHidden/>
                      </w:rPr>
                      <w:tab/>
                    </w:r>
                    <w:r>
                      <w:rPr>
                        <w:webHidden/>
                      </w:rPr>
                      <w:fldChar w:fldCharType="begin"/>
                    </w:r>
                    <w:r>
                      <w:rPr>
                        <w:webHidden/>
                      </w:rPr>
                      <w:instrText xml:space="preserve"> PAGEREF _Toc211413225 \h </w:instrText>
                    </w:r>
                    <w:r>
                      <w:rPr>
                        <w:webHidden/>
                      </w:rPr>
                    </w:r>
                    <w:r>
                      <w:rPr>
                        <w:webHidden/>
                      </w:rPr>
                      <w:fldChar w:fldCharType="separate"/>
                    </w:r>
                    <w:r>
                      <w:rPr>
                        <w:webHidden/>
                      </w:rPr>
                      <w:t>5</w:t>
                    </w:r>
                    <w:r>
                      <w:rPr>
                        <w:webHidden/>
                      </w:rPr>
                      <w:fldChar w:fldCharType="end"/>
                    </w:r>
                  </w:hyperlink>
                </w:p>
                <w:p w14:paraId="6781D107" w14:textId="3A63E1FD" w:rsidR="00B3704F" w:rsidRDefault="00B3704F">
                  <w:pPr>
                    <w:pStyle w:val="Verzeichnis3"/>
                    <w:rPr>
                      <w:rFonts w:asciiTheme="minorHAnsi" w:eastAsiaTheme="minorEastAsia" w:hAnsiTheme="minorHAnsi" w:cstheme="minorBidi"/>
                      <w:bCs w:val="0"/>
                      <w:color w:val="auto"/>
                      <w:lang w:eastAsia="de-DE"/>
                    </w:rPr>
                  </w:pPr>
                  <w:hyperlink w:anchor="_Toc211413226" w:history="1">
                    <w:r w:rsidRPr="00150FB8">
                      <w:rPr>
                        <w:rStyle w:val="Hyperlink"/>
                      </w:rPr>
                      <w:t>2.3</w:t>
                    </w:r>
                    <w:r>
                      <w:rPr>
                        <w:rFonts w:asciiTheme="minorHAnsi" w:eastAsiaTheme="minorEastAsia" w:hAnsiTheme="minorHAnsi" w:cstheme="minorBidi"/>
                        <w:bCs w:val="0"/>
                        <w:color w:val="auto"/>
                        <w:lang w:eastAsia="de-DE"/>
                      </w:rPr>
                      <w:tab/>
                    </w:r>
                    <w:r w:rsidRPr="00150FB8">
                      <w:rPr>
                        <w:rStyle w:val="Hyperlink"/>
                      </w:rPr>
                      <w:t>Datenerfassung kursweise / klassenweise</w:t>
                    </w:r>
                    <w:r>
                      <w:rPr>
                        <w:webHidden/>
                      </w:rPr>
                      <w:tab/>
                    </w:r>
                    <w:r>
                      <w:rPr>
                        <w:webHidden/>
                      </w:rPr>
                      <w:fldChar w:fldCharType="begin"/>
                    </w:r>
                    <w:r>
                      <w:rPr>
                        <w:webHidden/>
                      </w:rPr>
                      <w:instrText xml:space="preserve"> PAGEREF _Toc211413226 \h </w:instrText>
                    </w:r>
                    <w:r>
                      <w:rPr>
                        <w:webHidden/>
                      </w:rPr>
                    </w:r>
                    <w:r>
                      <w:rPr>
                        <w:webHidden/>
                      </w:rPr>
                      <w:fldChar w:fldCharType="separate"/>
                    </w:r>
                    <w:r>
                      <w:rPr>
                        <w:webHidden/>
                      </w:rPr>
                      <w:t>5</w:t>
                    </w:r>
                    <w:r>
                      <w:rPr>
                        <w:webHidden/>
                      </w:rPr>
                      <w:fldChar w:fldCharType="end"/>
                    </w:r>
                  </w:hyperlink>
                </w:p>
                <w:p w14:paraId="7A3CF28D" w14:textId="3DE70CF2" w:rsidR="00B3704F" w:rsidRDefault="00B3704F">
                  <w:pPr>
                    <w:pStyle w:val="Verzeichnis2"/>
                    <w:rPr>
                      <w:rFonts w:asciiTheme="minorHAnsi" w:eastAsiaTheme="minorEastAsia" w:hAnsiTheme="minorHAnsi"/>
                      <w:color w:val="auto"/>
                      <w:lang w:eastAsia="de-DE"/>
                    </w:rPr>
                  </w:pPr>
                  <w:hyperlink w:anchor="_Toc211413227" w:history="1">
                    <w:r w:rsidRPr="00150FB8">
                      <w:rPr>
                        <w:rStyle w:val="Hyperlink"/>
                      </w:rPr>
                      <w:t>3</w:t>
                    </w:r>
                    <w:r>
                      <w:rPr>
                        <w:rFonts w:asciiTheme="minorHAnsi" w:eastAsiaTheme="minorEastAsia" w:hAnsiTheme="minorHAnsi"/>
                        <w:color w:val="auto"/>
                        <w:lang w:eastAsia="de-DE"/>
                      </w:rPr>
                      <w:tab/>
                    </w:r>
                    <w:r w:rsidRPr="00150FB8">
                      <w:rPr>
                        <w:rStyle w:val="Hyperlink"/>
                      </w:rPr>
                      <w:t>Daten aus der LUSD in den ENC exportieren</w:t>
                    </w:r>
                    <w:r>
                      <w:rPr>
                        <w:webHidden/>
                      </w:rPr>
                      <w:tab/>
                    </w:r>
                    <w:r>
                      <w:rPr>
                        <w:webHidden/>
                      </w:rPr>
                      <w:fldChar w:fldCharType="begin"/>
                    </w:r>
                    <w:r>
                      <w:rPr>
                        <w:webHidden/>
                      </w:rPr>
                      <w:instrText xml:space="preserve"> PAGEREF _Toc211413227 \h </w:instrText>
                    </w:r>
                    <w:r>
                      <w:rPr>
                        <w:webHidden/>
                      </w:rPr>
                    </w:r>
                    <w:r>
                      <w:rPr>
                        <w:webHidden/>
                      </w:rPr>
                      <w:fldChar w:fldCharType="separate"/>
                    </w:r>
                    <w:r>
                      <w:rPr>
                        <w:webHidden/>
                      </w:rPr>
                      <w:t>6</w:t>
                    </w:r>
                    <w:r>
                      <w:rPr>
                        <w:webHidden/>
                      </w:rPr>
                      <w:fldChar w:fldCharType="end"/>
                    </w:r>
                  </w:hyperlink>
                </w:p>
                <w:p w14:paraId="0F31F27A" w14:textId="4B3A0F63" w:rsidR="00B3704F" w:rsidRDefault="00B3704F">
                  <w:pPr>
                    <w:pStyle w:val="Verzeichnis3"/>
                    <w:rPr>
                      <w:rFonts w:asciiTheme="minorHAnsi" w:eastAsiaTheme="minorEastAsia" w:hAnsiTheme="minorHAnsi" w:cstheme="minorBidi"/>
                      <w:bCs w:val="0"/>
                      <w:color w:val="auto"/>
                      <w:lang w:eastAsia="de-DE"/>
                    </w:rPr>
                  </w:pPr>
                  <w:hyperlink w:anchor="_Toc211413228" w:history="1">
                    <w:r w:rsidRPr="00150FB8">
                      <w:rPr>
                        <w:rStyle w:val="Hyperlink"/>
                      </w:rPr>
                      <w:t>3.1</w:t>
                    </w:r>
                    <w:r>
                      <w:rPr>
                        <w:rFonts w:asciiTheme="minorHAnsi" w:eastAsiaTheme="minorEastAsia" w:hAnsiTheme="minorHAnsi" w:cstheme="minorBidi"/>
                        <w:bCs w:val="0"/>
                        <w:color w:val="auto"/>
                        <w:lang w:eastAsia="de-DE"/>
                      </w:rPr>
                      <w:tab/>
                    </w:r>
                    <w:r w:rsidRPr="00150FB8">
                      <w:rPr>
                        <w:rStyle w:val="Hyperlink"/>
                      </w:rPr>
                      <w:t>Checkliste zu den Exportoptionen</w:t>
                    </w:r>
                    <w:r>
                      <w:rPr>
                        <w:webHidden/>
                      </w:rPr>
                      <w:tab/>
                    </w:r>
                    <w:r>
                      <w:rPr>
                        <w:webHidden/>
                      </w:rPr>
                      <w:fldChar w:fldCharType="begin"/>
                    </w:r>
                    <w:r>
                      <w:rPr>
                        <w:webHidden/>
                      </w:rPr>
                      <w:instrText xml:space="preserve"> PAGEREF _Toc211413228 \h </w:instrText>
                    </w:r>
                    <w:r>
                      <w:rPr>
                        <w:webHidden/>
                      </w:rPr>
                    </w:r>
                    <w:r>
                      <w:rPr>
                        <w:webHidden/>
                      </w:rPr>
                      <w:fldChar w:fldCharType="separate"/>
                    </w:r>
                    <w:r>
                      <w:rPr>
                        <w:webHidden/>
                      </w:rPr>
                      <w:t>6</w:t>
                    </w:r>
                    <w:r>
                      <w:rPr>
                        <w:webHidden/>
                      </w:rPr>
                      <w:fldChar w:fldCharType="end"/>
                    </w:r>
                  </w:hyperlink>
                </w:p>
                <w:p w14:paraId="0A2FF17D" w14:textId="077DBF86" w:rsidR="00B3704F" w:rsidRDefault="00B3704F">
                  <w:pPr>
                    <w:pStyle w:val="Verzeichnis3"/>
                    <w:rPr>
                      <w:rFonts w:asciiTheme="minorHAnsi" w:eastAsiaTheme="minorEastAsia" w:hAnsiTheme="minorHAnsi" w:cstheme="minorBidi"/>
                      <w:bCs w:val="0"/>
                      <w:color w:val="auto"/>
                      <w:lang w:eastAsia="de-DE"/>
                    </w:rPr>
                  </w:pPr>
                  <w:hyperlink w:anchor="_Toc211413229" w:history="1">
                    <w:r w:rsidRPr="00150FB8">
                      <w:rPr>
                        <w:rStyle w:val="Hyperlink"/>
                      </w:rPr>
                      <w:t>3.2</w:t>
                    </w:r>
                    <w:r>
                      <w:rPr>
                        <w:rFonts w:asciiTheme="minorHAnsi" w:eastAsiaTheme="minorEastAsia" w:hAnsiTheme="minorHAnsi" w:cstheme="minorBidi"/>
                        <w:bCs w:val="0"/>
                        <w:color w:val="auto"/>
                        <w:lang w:eastAsia="de-DE"/>
                      </w:rPr>
                      <w:tab/>
                    </w:r>
                    <w:r w:rsidRPr="00150FB8">
                      <w:rPr>
                        <w:rStyle w:val="Hyperlink"/>
                      </w:rPr>
                      <w:t>Geeignete Exportoption festlegen</w:t>
                    </w:r>
                    <w:r>
                      <w:rPr>
                        <w:webHidden/>
                      </w:rPr>
                      <w:tab/>
                    </w:r>
                    <w:r>
                      <w:rPr>
                        <w:webHidden/>
                      </w:rPr>
                      <w:fldChar w:fldCharType="begin"/>
                    </w:r>
                    <w:r>
                      <w:rPr>
                        <w:webHidden/>
                      </w:rPr>
                      <w:instrText xml:space="preserve"> PAGEREF _Toc211413229 \h </w:instrText>
                    </w:r>
                    <w:r>
                      <w:rPr>
                        <w:webHidden/>
                      </w:rPr>
                    </w:r>
                    <w:r>
                      <w:rPr>
                        <w:webHidden/>
                      </w:rPr>
                      <w:fldChar w:fldCharType="separate"/>
                    </w:r>
                    <w:r>
                      <w:rPr>
                        <w:webHidden/>
                      </w:rPr>
                      <w:t>7</w:t>
                    </w:r>
                    <w:r>
                      <w:rPr>
                        <w:webHidden/>
                      </w:rPr>
                      <w:fldChar w:fldCharType="end"/>
                    </w:r>
                  </w:hyperlink>
                </w:p>
                <w:p w14:paraId="6C50009B" w14:textId="0C81DB31" w:rsidR="00B3704F" w:rsidRDefault="00B3704F">
                  <w:pPr>
                    <w:pStyle w:val="Verzeichnis3"/>
                    <w:rPr>
                      <w:rFonts w:asciiTheme="minorHAnsi" w:eastAsiaTheme="minorEastAsia" w:hAnsiTheme="minorHAnsi" w:cstheme="minorBidi"/>
                      <w:bCs w:val="0"/>
                      <w:color w:val="auto"/>
                      <w:lang w:eastAsia="de-DE"/>
                    </w:rPr>
                  </w:pPr>
                  <w:hyperlink w:anchor="_Toc211413230" w:history="1">
                    <w:r w:rsidRPr="00150FB8">
                      <w:rPr>
                        <w:rStyle w:val="Hyperlink"/>
                      </w:rPr>
                      <w:t>3.3</w:t>
                    </w:r>
                    <w:r>
                      <w:rPr>
                        <w:rFonts w:asciiTheme="minorHAnsi" w:eastAsiaTheme="minorEastAsia" w:hAnsiTheme="minorHAnsi" w:cstheme="minorBidi"/>
                        <w:bCs w:val="0"/>
                        <w:color w:val="auto"/>
                        <w:lang w:eastAsia="de-DE"/>
                      </w:rPr>
                      <w:tab/>
                    </w:r>
                    <w:r w:rsidRPr="00150FB8">
                      <w:rPr>
                        <w:rStyle w:val="Hyperlink"/>
                      </w:rPr>
                      <w:t>Dateiexport durchführen</w:t>
                    </w:r>
                    <w:r>
                      <w:rPr>
                        <w:webHidden/>
                      </w:rPr>
                      <w:tab/>
                    </w:r>
                    <w:r>
                      <w:rPr>
                        <w:webHidden/>
                      </w:rPr>
                      <w:fldChar w:fldCharType="begin"/>
                    </w:r>
                    <w:r>
                      <w:rPr>
                        <w:webHidden/>
                      </w:rPr>
                      <w:instrText xml:space="preserve"> PAGEREF _Toc211413230 \h </w:instrText>
                    </w:r>
                    <w:r>
                      <w:rPr>
                        <w:webHidden/>
                      </w:rPr>
                    </w:r>
                    <w:r>
                      <w:rPr>
                        <w:webHidden/>
                      </w:rPr>
                      <w:fldChar w:fldCharType="separate"/>
                    </w:r>
                    <w:r>
                      <w:rPr>
                        <w:webHidden/>
                      </w:rPr>
                      <w:t>9</w:t>
                    </w:r>
                    <w:r>
                      <w:rPr>
                        <w:webHidden/>
                      </w:rPr>
                      <w:fldChar w:fldCharType="end"/>
                    </w:r>
                  </w:hyperlink>
                </w:p>
                <w:p w14:paraId="54341CFD" w14:textId="52D16DE8" w:rsidR="00B3704F" w:rsidRDefault="00B3704F">
                  <w:pPr>
                    <w:pStyle w:val="Verzeichnis2"/>
                    <w:rPr>
                      <w:rFonts w:asciiTheme="minorHAnsi" w:eastAsiaTheme="minorEastAsia" w:hAnsiTheme="minorHAnsi"/>
                      <w:color w:val="auto"/>
                      <w:lang w:eastAsia="de-DE"/>
                    </w:rPr>
                  </w:pPr>
                  <w:hyperlink w:anchor="_Toc211413231" w:history="1">
                    <w:r w:rsidRPr="00150FB8">
                      <w:rPr>
                        <w:rStyle w:val="Hyperlink"/>
                      </w:rPr>
                      <w:t>4</w:t>
                    </w:r>
                    <w:r>
                      <w:rPr>
                        <w:rFonts w:asciiTheme="minorHAnsi" w:eastAsiaTheme="minorEastAsia" w:hAnsiTheme="minorHAnsi"/>
                        <w:color w:val="auto"/>
                        <w:lang w:eastAsia="de-DE"/>
                      </w:rPr>
                      <w:tab/>
                    </w:r>
                    <w:r w:rsidRPr="00150FB8">
                      <w:rPr>
                        <w:rStyle w:val="Hyperlink"/>
                      </w:rPr>
                      <w:t>Automatische Versendung der ENC-Passwörter</w:t>
                    </w:r>
                    <w:r>
                      <w:rPr>
                        <w:webHidden/>
                      </w:rPr>
                      <w:tab/>
                    </w:r>
                    <w:r>
                      <w:rPr>
                        <w:webHidden/>
                      </w:rPr>
                      <w:fldChar w:fldCharType="begin"/>
                    </w:r>
                    <w:r>
                      <w:rPr>
                        <w:webHidden/>
                      </w:rPr>
                      <w:instrText xml:space="preserve"> PAGEREF _Toc211413231 \h </w:instrText>
                    </w:r>
                    <w:r>
                      <w:rPr>
                        <w:webHidden/>
                      </w:rPr>
                    </w:r>
                    <w:r>
                      <w:rPr>
                        <w:webHidden/>
                      </w:rPr>
                      <w:fldChar w:fldCharType="separate"/>
                    </w:r>
                    <w:r>
                      <w:rPr>
                        <w:webHidden/>
                      </w:rPr>
                      <w:t>10</w:t>
                    </w:r>
                    <w:r>
                      <w:rPr>
                        <w:webHidden/>
                      </w:rPr>
                      <w:fldChar w:fldCharType="end"/>
                    </w:r>
                  </w:hyperlink>
                </w:p>
                <w:p w14:paraId="6E48F84A" w14:textId="62C42D75" w:rsidR="00B3704F" w:rsidRDefault="00B3704F">
                  <w:pPr>
                    <w:pStyle w:val="Verzeichnis2"/>
                    <w:rPr>
                      <w:rFonts w:asciiTheme="minorHAnsi" w:eastAsiaTheme="minorEastAsia" w:hAnsiTheme="minorHAnsi"/>
                      <w:color w:val="auto"/>
                      <w:lang w:eastAsia="de-DE"/>
                    </w:rPr>
                  </w:pPr>
                  <w:hyperlink w:anchor="_Toc211413232" w:history="1">
                    <w:r w:rsidRPr="00150FB8">
                      <w:rPr>
                        <w:rStyle w:val="Hyperlink"/>
                      </w:rPr>
                      <w:t>5</w:t>
                    </w:r>
                    <w:r>
                      <w:rPr>
                        <w:rFonts w:asciiTheme="minorHAnsi" w:eastAsiaTheme="minorEastAsia" w:hAnsiTheme="minorHAnsi"/>
                        <w:color w:val="auto"/>
                        <w:lang w:eastAsia="de-DE"/>
                      </w:rPr>
                      <w:tab/>
                    </w:r>
                    <w:r w:rsidRPr="00150FB8">
                      <w:rPr>
                        <w:rStyle w:val="Hyperlink"/>
                      </w:rPr>
                      <w:t>Mit dem ENC arbeiten</w:t>
                    </w:r>
                    <w:r>
                      <w:rPr>
                        <w:webHidden/>
                      </w:rPr>
                      <w:tab/>
                    </w:r>
                    <w:r>
                      <w:rPr>
                        <w:webHidden/>
                      </w:rPr>
                      <w:fldChar w:fldCharType="begin"/>
                    </w:r>
                    <w:r>
                      <w:rPr>
                        <w:webHidden/>
                      </w:rPr>
                      <w:instrText xml:space="preserve"> PAGEREF _Toc211413232 \h </w:instrText>
                    </w:r>
                    <w:r>
                      <w:rPr>
                        <w:webHidden/>
                      </w:rPr>
                    </w:r>
                    <w:r>
                      <w:rPr>
                        <w:webHidden/>
                      </w:rPr>
                      <w:fldChar w:fldCharType="separate"/>
                    </w:r>
                    <w:r>
                      <w:rPr>
                        <w:webHidden/>
                      </w:rPr>
                      <w:t>11</w:t>
                    </w:r>
                    <w:r>
                      <w:rPr>
                        <w:webHidden/>
                      </w:rPr>
                      <w:fldChar w:fldCharType="end"/>
                    </w:r>
                  </w:hyperlink>
                </w:p>
                <w:p w14:paraId="006A1BAF" w14:textId="3B073E64" w:rsidR="00B3704F" w:rsidRDefault="00B3704F">
                  <w:pPr>
                    <w:pStyle w:val="Verzeichnis3"/>
                    <w:rPr>
                      <w:rFonts w:asciiTheme="minorHAnsi" w:eastAsiaTheme="minorEastAsia" w:hAnsiTheme="minorHAnsi" w:cstheme="minorBidi"/>
                      <w:bCs w:val="0"/>
                      <w:color w:val="auto"/>
                      <w:lang w:eastAsia="de-DE"/>
                    </w:rPr>
                  </w:pPr>
                  <w:hyperlink w:anchor="_Toc211413233" w:history="1">
                    <w:r w:rsidRPr="00150FB8">
                      <w:rPr>
                        <w:rStyle w:val="Hyperlink"/>
                      </w:rPr>
                      <w:t>5.1</w:t>
                    </w:r>
                    <w:r>
                      <w:rPr>
                        <w:rFonts w:asciiTheme="minorHAnsi" w:eastAsiaTheme="minorEastAsia" w:hAnsiTheme="minorHAnsi" w:cstheme="minorBidi"/>
                        <w:bCs w:val="0"/>
                        <w:color w:val="auto"/>
                        <w:lang w:eastAsia="de-DE"/>
                      </w:rPr>
                      <w:tab/>
                    </w:r>
                    <w:r w:rsidRPr="00150FB8">
                      <w:rPr>
                        <w:rStyle w:val="Hyperlink"/>
                      </w:rPr>
                      <w:t>Den ENC starten</w:t>
                    </w:r>
                    <w:r>
                      <w:rPr>
                        <w:webHidden/>
                      </w:rPr>
                      <w:tab/>
                    </w:r>
                    <w:r>
                      <w:rPr>
                        <w:webHidden/>
                      </w:rPr>
                      <w:fldChar w:fldCharType="begin"/>
                    </w:r>
                    <w:r>
                      <w:rPr>
                        <w:webHidden/>
                      </w:rPr>
                      <w:instrText xml:space="preserve"> PAGEREF _Toc211413233 \h </w:instrText>
                    </w:r>
                    <w:r>
                      <w:rPr>
                        <w:webHidden/>
                      </w:rPr>
                    </w:r>
                    <w:r>
                      <w:rPr>
                        <w:webHidden/>
                      </w:rPr>
                      <w:fldChar w:fldCharType="separate"/>
                    </w:r>
                    <w:r>
                      <w:rPr>
                        <w:webHidden/>
                      </w:rPr>
                      <w:t>11</w:t>
                    </w:r>
                    <w:r>
                      <w:rPr>
                        <w:webHidden/>
                      </w:rPr>
                      <w:fldChar w:fldCharType="end"/>
                    </w:r>
                  </w:hyperlink>
                </w:p>
                <w:p w14:paraId="01B4B22A" w14:textId="0446C61F" w:rsidR="00B3704F" w:rsidRDefault="00B3704F">
                  <w:pPr>
                    <w:pStyle w:val="Verzeichnis3"/>
                    <w:rPr>
                      <w:rFonts w:asciiTheme="minorHAnsi" w:eastAsiaTheme="minorEastAsia" w:hAnsiTheme="minorHAnsi" w:cstheme="minorBidi"/>
                      <w:bCs w:val="0"/>
                      <w:color w:val="auto"/>
                      <w:lang w:eastAsia="de-DE"/>
                    </w:rPr>
                  </w:pPr>
                  <w:hyperlink w:anchor="_Toc211413234" w:history="1">
                    <w:r w:rsidRPr="00150FB8">
                      <w:rPr>
                        <w:rStyle w:val="Hyperlink"/>
                      </w:rPr>
                      <w:t>5.2</w:t>
                    </w:r>
                    <w:r>
                      <w:rPr>
                        <w:rFonts w:asciiTheme="minorHAnsi" w:eastAsiaTheme="minorEastAsia" w:hAnsiTheme="minorHAnsi" w:cstheme="minorBidi"/>
                        <w:bCs w:val="0"/>
                        <w:color w:val="auto"/>
                        <w:lang w:eastAsia="de-DE"/>
                      </w:rPr>
                      <w:tab/>
                    </w:r>
                    <w:r w:rsidRPr="00150FB8">
                      <w:rPr>
                        <w:rStyle w:val="Hyperlink"/>
                      </w:rPr>
                      <w:t>Programmoberfläche</w:t>
                    </w:r>
                    <w:r>
                      <w:rPr>
                        <w:webHidden/>
                      </w:rPr>
                      <w:tab/>
                    </w:r>
                    <w:r>
                      <w:rPr>
                        <w:webHidden/>
                      </w:rPr>
                      <w:fldChar w:fldCharType="begin"/>
                    </w:r>
                    <w:r>
                      <w:rPr>
                        <w:webHidden/>
                      </w:rPr>
                      <w:instrText xml:space="preserve"> PAGEREF _Toc211413234 \h </w:instrText>
                    </w:r>
                    <w:r>
                      <w:rPr>
                        <w:webHidden/>
                      </w:rPr>
                    </w:r>
                    <w:r>
                      <w:rPr>
                        <w:webHidden/>
                      </w:rPr>
                      <w:fldChar w:fldCharType="separate"/>
                    </w:r>
                    <w:r>
                      <w:rPr>
                        <w:webHidden/>
                      </w:rPr>
                      <w:t>11</w:t>
                    </w:r>
                    <w:r>
                      <w:rPr>
                        <w:webHidden/>
                      </w:rPr>
                      <w:fldChar w:fldCharType="end"/>
                    </w:r>
                  </w:hyperlink>
                </w:p>
                <w:p w14:paraId="0C23A178" w14:textId="1415C8FC" w:rsidR="00B3704F" w:rsidRDefault="00B3704F">
                  <w:pPr>
                    <w:pStyle w:val="Verzeichnis2"/>
                    <w:rPr>
                      <w:rFonts w:asciiTheme="minorHAnsi" w:eastAsiaTheme="minorEastAsia" w:hAnsiTheme="minorHAnsi"/>
                      <w:color w:val="auto"/>
                      <w:lang w:eastAsia="de-DE"/>
                    </w:rPr>
                  </w:pPr>
                  <w:hyperlink w:anchor="_Toc211413235" w:history="1">
                    <w:r w:rsidRPr="00150FB8">
                      <w:rPr>
                        <w:rStyle w:val="Hyperlink"/>
                      </w:rPr>
                      <w:t>6</w:t>
                    </w:r>
                    <w:r>
                      <w:rPr>
                        <w:rFonts w:asciiTheme="minorHAnsi" w:eastAsiaTheme="minorEastAsia" w:hAnsiTheme="minorHAnsi"/>
                        <w:color w:val="auto"/>
                        <w:lang w:eastAsia="de-DE"/>
                      </w:rPr>
                      <w:tab/>
                    </w:r>
                    <w:r w:rsidRPr="00150FB8">
                      <w:rPr>
                        <w:rStyle w:val="Hyperlink"/>
                      </w:rPr>
                      <w:t>Leistungsdaten im ENC eingeben</w:t>
                    </w:r>
                    <w:r>
                      <w:rPr>
                        <w:webHidden/>
                      </w:rPr>
                      <w:tab/>
                    </w:r>
                    <w:r>
                      <w:rPr>
                        <w:webHidden/>
                      </w:rPr>
                      <w:fldChar w:fldCharType="begin"/>
                    </w:r>
                    <w:r>
                      <w:rPr>
                        <w:webHidden/>
                      </w:rPr>
                      <w:instrText xml:space="preserve"> PAGEREF _Toc211413235 \h </w:instrText>
                    </w:r>
                    <w:r>
                      <w:rPr>
                        <w:webHidden/>
                      </w:rPr>
                    </w:r>
                    <w:r>
                      <w:rPr>
                        <w:webHidden/>
                      </w:rPr>
                      <w:fldChar w:fldCharType="separate"/>
                    </w:r>
                    <w:r>
                      <w:rPr>
                        <w:webHidden/>
                      </w:rPr>
                      <w:t>18</w:t>
                    </w:r>
                    <w:r>
                      <w:rPr>
                        <w:webHidden/>
                      </w:rPr>
                      <w:fldChar w:fldCharType="end"/>
                    </w:r>
                  </w:hyperlink>
                </w:p>
                <w:p w14:paraId="4DF63E03" w14:textId="3EEE01DD" w:rsidR="00B3704F" w:rsidRDefault="00B3704F">
                  <w:pPr>
                    <w:pStyle w:val="Verzeichnis3"/>
                    <w:rPr>
                      <w:rFonts w:asciiTheme="minorHAnsi" w:eastAsiaTheme="minorEastAsia" w:hAnsiTheme="minorHAnsi" w:cstheme="minorBidi"/>
                      <w:bCs w:val="0"/>
                      <w:color w:val="auto"/>
                      <w:lang w:eastAsia="de-DE"/>
                    </w:rPr>
                  </w:pPr>
                  <w:hyperlink w:anchor="_Toc211413236" w:history="1">
                    <w:r w:rsidRPr="00150FB8">
                      <w:rPr>
                        <w:rStyle w:val="Hyperlink"/>
                      </w:rPr>
                      <w:t>6.1</w:t>
                    </w:r>
                    <w:r>
                      <w:rPr>
                        <w:rFonts w:asciiTheme="minorHAnsi" w:eastAsiaTheme="minorEastAsia" w:hAnsiTheme="minorHAnsi" w:cstheme="minorBidi"/>
                        <w:bCs w:val="0"/>
                        <w:color w:val="auto"/>
                        <w:lang w:eastAsia="de-DE"/>
                      </w:rPr>
                      <w:tab/>
                    </w:r>
                    <w:r w:rsidRPr="00150FB8">
                      <w:rPr>
                        <w:rStyle w:val="Hyperlink"/>
                      </w:rPr>
                      <w:t>Tastaturtipps</w:t>
                    </w:r>
                    <w:r>
                      <w:rPr>
                        <w:webHidden/>
                      </w:rPr>
                      <w:tab/>
                    </w:r>
                    <w:r>
                      <w:rPr>
                        <w:webHidden/>
                      </w:rPr>
                      <w:fldChar w:fldCharType="begin"/>
                    </w:r>
                    <w:r>
                      <w:rPr>
                        <w:webHidden/>
                      </w:rPr>
                      <w:instrText xml:space="preserve"> PAGEREF _Toc211413236 \h </w:instrText>
                    </w:r>
                    <w:r>
                      <w:rPr>
                        <w:webHidden/>
                      </w:rPr>
                    </w:r>
                    <w:r>
                      <w:rPr>
                        <w:webHidden/>
                      </w:rPr>
                      <w:fldChar w:fldCharType="separate"/>
                    </w:r>
                    <w:r>
                      <w:rPr>
                        <w:webHidden/>
                      </w:rPr>
                      <w:t>18</w:t>
                    </w:r>
                    <w:r>
                      <w:rPr>
                        <w:webHidden/>
                      </w:rPr>
                      <w:fldChar w:fldCharType="end"/>
                    </w:r>
                  </w:hyperlink>
                </w:p>
                <w:p w14:paraId="7AB5DA3E" w14:textId="695C2B75" w:rsidR="00B3704F" w:rsidRDefault="00B3704F">
                  <w:pPr>
                    <w:pStyle w:val="Verzeichnis3"/>
                    <w:rPr>
                      <w:rFonts w:asciiTheme="minorHAnsi" w:eastAsiaTheme="minorEastAsia" w:hAnsiTheme="minorHAnsi" w:cstheme="minorBidi"/>
                      <w:bCs w:val="0"/>
                      <w:color w:val="auto"/>
                      <w:lang w:eastAsia="de-DE"/>
                    </w:rPr>
                  </w:pPr>
                  <w:hyperlink w:anchor="_Toc211413237" w:history="1">
                    <w:r w:rsidRPr="00150FB8">
                      <w:rPr>
                        <w:rStyle w:val="Hyperlink"/>
                      </w:rPr>
                      <w:t>6.2</w:t>
                    </w:r>
                    <w:r>
                      <w:rPr>
                        <w:rFonts w:asciiTheme="minorHAnsi" w:eastAsiaTheme="minorEastAsia" w:hAnsiTheme="minorHAnsi" w:cstheme="minorBidi"/>
                        <w:bCs w:val="0"/>
                        <w:color w:val="auto"/>
                        <w:lang w:eastAsia="de-DE"/>
                      </w:rPr>
                      <w:tab/>
                    </w:r>
                    <w:r w:rsidRPr="00150FB8">
                      <w:rPr>
                        <w:rStyle w:val="Hyperlink"/>
                      </w:rPr>
                      <w:t>Zentrale Abschlussarbeiten erfassen</w:t>
                    </w:r>
                    <w:r>
                      <w:rPr>
                        <w:webHidden/>
                      </w:rPr>
                      <w:tab/>
                    </w:r>
                    <w:r>
                      <w:rPr>
                        <w:webHidden/>
                      </w:rPr>
                      <w:fldChar w:fldCharType="begin"/>
                    </w:r>
                    <w:r>
                      <w:rPr>
                        <w:webHidden/>
                      </w:rPr>
                      <w:instrText xml:space="preserve"> PAGEREF _Toc211413237 \h </w:instrText>
                    </w:r>
                    <w:r>
                      <w:rPr>
                        <w:webHidden/>
                      </w:rPr>
                    </w:r>
                    <w:r>
                      <w:rPr>
                        <w:webHidden/>
                      </w:rPr>
                      <w:fldChar w:fldCharType="separate"/>
                    </w:r>
                    <w:r>
                      <w:rPr>
                        <w:webHidden/>
                      </w:rPr>
                      <w:t>19</w:t>
                    </w:r>
                    <w:r>
                      <w:rPr>
                        <w:webHidden/>
                      </w:rPr>
                      <w:fldChar w:fldCharType="end"/>
                    </w:r>
                  </w:hyperlink>
                </w:p>
                <w:p w14:paraId="2D826580" w14:textId="181BAFA2" w:rsidR="00B3704F" w:rsidRDefault="00B3704F">
                  <w:pPr>
                    <w:pStyle w:val="Verzeichnis3"/>
                    <w:rPr>
                      <w:rFonts w:asciiTheme="minorHAnsi" w:eastAsiaTheme="minorEastAsia" w:hAnsiTheme="minorHAnsi" w:cstheme="minorBidi"/>
                      <w:bCs w:val="0"/>
                      <w:color w:val="auto"/>
                      <w:lang w:eastAsia="de-DE"/>
                    </w:rPr>
                  </w:pPr>
                  <w:hyperlink w:anchor="_Toc211413238" w:history="1">
                    <w:r w:rsidRPr="00150FB8">
                      <w:rPr>
                        <w:rStyle w:val="Hyperlink"/>
                      </w:rPr>
                      <w:t>6.3</w:t>
                    </w:r>
                    <w:r>
                      <w:rPr>
                        <w:rFonts w:asciiTheme="minorHAnsi" w:eastAsiaTheme="minorEastAsia" w:hAnsiTheme="minorHAnsi" w:cstheme="minorBidi"/>
                        <w:bCs w:val="0"/>
                        <w:color w:val="auto"/>
                        <w:lang w:eastAsia="de-DE"/>
                      </w:rPr>
                      <w:tab/>
                    </w:r>
                    <w:r w:rsidRPr="00150FB8">
                      <w:rPr>
                        <w:rStyle w:val="Hyperlink"/>
                      </w:rPr>
                      <w:t>Leistungen erfassen</w:t>
                    </w:r>
                    <w:r>
                      <w:rPr>
                        <w:webHidden/>
                      </w:rPr>
                      <w:tab/>
                    </w:r>
                    <w:r>
                      <w:rPr>
                        <w:webHidden/>
                      </w:rPr>
                      <w:fldChar w:fldCharType="begin"/>
                    </w:r>
                    <w:r>
                      <w:rPr>
                        <w:webHidden/>
                      </w:rPr>
                      <w:instrText xml:space="preserve"> PAGEREF _Toc211413238 \h </w:instrText>
                    </w:r>
                    <w:r>
                      <w:rPr>
                        <w:webHidden/>
                      </w:rPr>
                    </w:r>
                    <w:r>
                      <w:rPr>
                        <w:webHidden/>
                      </w:rPr>
                      <w:fldChar w:fldCharType="separate"/>
                    </w:r>
                    <w:r>
                      <w:rPr>
                        <w:webHidden/>
                      </w:rPr>
                      <w:t>19</w:t>
                    </w:r>
                    <w:r>
                      <w:rPr>
                        <w:webHidden/>
                      </w:rPr>
                      <w:fldChar w:fldCharType="end"/>
                    </w:r>
                  </w:hyperlink>
                </w:p>
                <w:p w14:paraId="7E7CA568" w14:textId="7E870ECB" w:rsidR="00B3704F" w:rsidRDefault="00B3704F">
                  <w:pPr>
                    <w:pStyle w:val="Verzeichnis3"/>
                    <w:rPr>
                      <w:rFonts w:asciiTheme="minorHAnsi" w:eastAsiaTheme="minorEastAsia" w:hAnsiTheme="minorHAnsi" w:cstheme="minorBidi"/>
                      <w:bCs w:val="0"/>
                      <w:color w:val="auto"/>
                      <w:lang w:eastAsia="de-DE"/>
                    </w:rPr>
                  </w:pPr>
                  <w:hyperlink w:anchor="_Toc211413239" w:history="1">
                    <w:r w:rsidRPr="00150FB8">
                      <w:rPr>
                        <w:rStyle w:val="Hyperlink"/>
                      </w:rPr>
                      <w:t>6.4</w:t>
                    </w:r>
                    <w:r>
                      <w:rPr>
                        <w:rFonts w:asciiTheme="minorHAnsi" w:eastAsiaTheme="minorEastAsia" w:hAnsiTheme="minorHAnsi" w:cstheme="minorBidi"/>
                        <w:bCs w:val="0"/>
                        <w:color w:val="auto"/>
                        <w:lang w:eastAsia="de-DE"/>
                      </w:rPr>
                      <w:tab/>
                    </w:r>
                    <w:r w:rsidRPr="00150FB8">
                      <w:rPr>
                        <w:rStyle w:val="Hyperlink"/>
                      </w:rPr>
                      <w:t>Bemerkungen eines Schülers löschen</w:t>
                    </w:r>
                    <w:r>
                      <w:rPr>
                        <w:webHidden/>
                      </w:rPr>
                      <w:tab/>
                    </w:r>
                    <w:r>
                      <w:rPr>
                        <w:webHidden/>
                      </w:rPr>
                      <w:fldChar w:fldCharType="begin"/>
                    </w:r>
                    <w:r>
                      <w:rPr>
                        <w:webHidden/>
                      </w:rPr>
                      <w:instrText xml:space="preserve"> PAGEREF _Toc211413239 \h </w:instrText>
                    </w:r>
                    <w:r>
                      <w:rPr>
                        <w:webHidden/>
                      </w:rPr>
                    </w:r>
                    <w:r>
                      <w:rPr>
                        <w:webHidden/>
                      </w:rPr>
                      <w:fldChar w:fldCharType="separate"/>
                    </w:r>
                    <w:r>
                      <w:rPr>
                        <w:webHidden/>
                      </w:rPr>
                      <w:t>22</w:t>
                    </w:r>
                    <w:r>
                      <w:rPr>
                        <w:webHidden/>
                      </w:rPr>
                      <w:fldChar w:fldCharType="end"/>
                    </w:r>
                  </w:hyperlink>
                </w:p>
                <w:p w14:paraId="0EE272AE" w14:textId="58B4775C" w:rsidR="00B3704F" w:rsidRDefault="00B3704F">
                  <w:pPr>
                    <w:pStyle w:val="Verzeichnis3"/>
                    <w:rPr>
                      <w:rFonts w:asciiTheme="minorHAnsi" w:eastAsiaTheme="minorEastAsia" w:hAnsiTheme="minorHAnsi" w:cstheme="minorBidi"/>
                      <w:bCs w:val="0"/>
                      <w:color w:val="auto"/>
                      <w:lang w:eastAsia="de-DE"/>
                    </w:rPr>
                  </w:pPr>
                  <w:hyperlink w:anchor="_Toc211413240" w:history="1">
                    <w:r w:rsidRPr="00150FB8">
                      <w:rPr>
                        <w:rStyle w:val="Hyperlink"/>
                      </w:rPr>
                      <w:t>6.5</w:t>
                    </w:r>
                    <w:r>
                      <w:rPr>
                        <w:rFonts w:asciiTheme="minorHAnsi" w:eastAsiaTheme="minorEastAsia" w:hAnsiTheme="minorHAnsi" w:cstheme="minorBidi"/>
                        <w:bCs w:val="0"/>
                        <w:color w:val="auto"/>
                        <w:lang w:eastAsia="de-DE"/>
                      </w:rPr>
                      <w:tab/>
                    </w:r>
                    <w:r w:rsidRPr="00150FB8">
                      <w:rPr>
                        <w:rStyle w:val="Hyperlink"/>
                      </w:rPr>
                      <w:t>Eignung/Versetzung bearbeiten</w:t>
                    </w:r>
                    <w:r>
                      <w:rPr>
                        <w:webHidden/>
                      </w:rPr>
                      <w:tab/>
                    </w:r>
                    <w:r>
                      <w:rPr>
                        <w:webHidden/>
                      </w:rPr>
                      <w:fldChar w:fldCharType="begin"/>
                    </w:r>
                    <w:r>
                      <w:rPr>
                        <w:webHidden/>
                      </w:rPr>
                      <w:instrText xml:space="preserve"> PAGEREF _Toc211413240 \h </w:instrText>
                    </w:r>
                    <w:r>
                      <w:rPr>
                        <w:webHidden/>
                      </w:rPr>
                    </w:r>
                    <w:r>
                      <w:rPr>
                        <w:webHidden/>
                      </w:rPr>
                      <w:fldChar w:fldCharType="separate"/>
                    </w:r>
                    <w:r>
                      <w:rPr>
                        <w:webHidden/>
                      </w:rPr>
                      <w:t>22</w:t>
                    </w:r>
                    <w:r>
                      <w:rPr>
                        <w:webHidden/>
                      </w:rPr>
                      <w:fldChar w:fldCharType="end"/>
                    </w:r>
                  </w:hyperlink>
                </w:p>
                <w:p w14:paraId="20564645" w14:textId="14A4804E" w:rsidR="00B3704F" w:rsidRDefault="00B3704F">
                  <w:pPr>
                    <w:pStyle w:val="Verzeichnis3"/>
                    <w:rPr>
                      <w:rFonts w:asciiTheme="minorHAnsi" w:eastAsiaTheme="minorEastAsia" w:hAnsiTheme="minorHAnsi" w:cstheme="minorBidi"/>
                      <w:bCs w:val="0"/>
                      <w:color w:val="auto"/>
                      <w:lang w:eastAsia="de-DE"/>
                    </w:rPr>
                  </w:pPr>
                  <w:hyperlink w:anchor="_Toc211413241" w:history="1">
                    <w:r w:rsidRPr="00150FB8">
                      <w:rPr>
                        <w:rStyle w:val="Hyperlink"/>
                      </w:rPr>
                      <w:t>6.6</w:t>
                    </w:r>
                    <w:r>
                      <w:rPr>
                        <w:rFonts w:asciiTheme="minorHAnsi" w:eastAsiaTheme="minorEastAsia" w:hAnsiTheme="minorHAnsi" w:cstheme="minorBidi"/>
                        <w:bCs w:val="0"/>
                        <w:color w:val="auto"/>
                        <w:lang w:eastAsia="de-DE"/>
                      </w:rPr>
                      <w:tab/>
                    </w:r>
                    <w:r w:rsidRPr="00150FB8">
                      <w:rPr>
                        <w:rStyle w:val="Hyperlink"/>
                      </w:rPr>
                      <w:t>Kopfnoten erfassen</w:t>
                    </w:r>
                    <w:r>
                      <w:rPr>
                        <w:webHidden/>
                      </w:rPr>
                      <w:tab/>
                    </w:r>
                    <w:r>
                      <w:rPr>
                        <w:webHidden/>
                      </w:rPr>
                      <w:fldChar w:fldCharType="begin"/>
                    </w:r>
                    <w:r>
                      <w:rPr>
                        <w:webHidden/>
                      </w:rPr>
                      <w:instrText xml:space="preserve"> PAGEREF _Toc211413241 \h </w:instrText>
                    </w:r>
                    <w:r>
                      <w:rPr>
                        <w:webHidden/>
                      </w:rPr>
                    </w:r>
                    <w:r>
                      <w:rPr>
                        <w:webHidden/>
                      </w:rPr>
                      <w:fldChar w:fldCharType="separate"/>
                    </w:r>
                    <w:r>
                      <w:rPr>
                        <w:webHidden/>
                      </w:rPr>
                      <w:t>27</w:t>
                    </w:r>
                    <w:r>
                      <w:rPr>
                        <w:webHidden/>
                      </w:rPr>
                      <w:fldChar w:fldCharType="end"/>
                    </w:r>
                  </w:hyperlink>
                </w:p>
                <w:p w14:paraId="28D27C5D" w14:textId="6275C7E6" w:rsidR="00B3704F" w:rsidRDefault="00B3704F">
                  <w:pPr>
                    <w:pStyle w:val="Verzeichnis2"/>
                    <w:rPr>
                      <w:rFonts w:asciiTheme="minorHAnsi" w:eastAsiaTheme="minorEastAsia" w:hAnsiTheme="minorHAnsi"/>
                      <w:color w:val="auto"/>
                      <w:lang w:eastAsia="de-DE"/>
                    </w:rPr>
                  </w:pPr>
                  <w:hyperlink w:anchor="_Toc211413242" w:history="1">
                    <w:r w:rsidRPr="00150FB8">
                      <w:rPr>
                        <w:rStyle w:val="Hyperlink"/>
                      </w:rPr>
                      <w:t>7</w:t>
                    </w:r>
                    <w:r>
                      <w:rPr>
                        <w:rFonts w:asciiTheme="minorHAnsi" w:eastAsiaTheme="minorEastAsia" w:hAnsiTheme="minorHAnsi"/>
                        <w:color w:val="auto"/>
                        <w:lang w:eastAsia="de-DE"/>
                      </w:rPr>
                      <w:tab/>
                    </w:r>
                    <w:r w:rsidRPr="00150FB8">
                      <w:rPr>
                        <w:rStyle w:val="Hyperlink"/>
                      </w:rPr>
                      <w:t>Im ENC erfasste Daten in die LUSD importieren</w:t>
                    </w:r>
                    <w:r>
                      <w:rPr>
                        <w:webHidden/>
                      </w:rPr>
                      <w:tab/>
                    </w:r>
                    <w:r>
                      <w:rPr>
                        <w:webHidden/>
                      </w:rPr>
                      <w:fldChar w:fldCharType="begin"/>
                    </w:r>
                    <w:r>
                      <w:rPr>
                        <w:webHidden/>
                      </w:rPr>
                      <w:instrText xml:space="preserve"> PAGEREF _Toc211413242 \h </w:instrText>
                    </w:r>
                    <w:r>
                      <w:rPr>
                        <w:webHidden/>
                      </w:rPr>
                    </w:r>
                    <w:r>
                      <w:rPr>
                        <w:webHidden/>
                      </w:rPr>
                      <w:fldChar w:fldCharType="separate"/>
                    </w:r>
                    <w:r>
                      <w:rPr>
                        <w:webHidden/>
                      </w:rPr>
                      <w:t>27</w:t>
                    </w:r>
                    <w:r>
                      <w:rPr>
                        <w:webHidden/>
                      </w:rPr>
                      <w:fldChar w:fldCharType="end"/>
                    </w:r>
                  </w:hyperlink>
                </w:p>
                <w:p w14:paraId="2EAE01A7" w14:textId="2DF9D793" w:rsidR="005E255A" w:rsidRDefault="001D3DDC" w:rsidP="005E255A">
                  <w:pPr>
                    <w:rPr>
                      <w:sz w:val="8"/>
                    </w:rPr>
                  </w:pPr>
                  <w:r>
                    <w:rPr>
                      <w:b/>
                      <w:bCs/>
                    </w:rPr>
                    <w:fldChar w:fldCharType="end"/>
                  </w:r>
                </w:p>
              </w:sdtContent>
            </w:sdt>
          </w:sdtContent>
        </w:sdt>
        <w:p w14:paraId="012EEF83" w14:textId="0C04C95F" w:rsidR="001D3DDC" w:rsidRPr="00D8487F" w:rsidRDefault="001D3DDC" w:rsidP="001D3DDC">
          <w:pPr>
            <w:pStyle w:val="LDberschriftVorbemerkung"/>
          </w:pPr>
          <w:r w:rsidRPr="00D8487F">
            <w:t>Abbildungsverzeichnis</w:t>
          </w:r>
        </w:p>
        <w:p w14:paraId="0EBEC801" w14:textId="025FEF8E" w:rsidR="005E255A" w:rsidRDefault="001D3DDC" w:rsidP="005E255A">
          <w:pPr>
            <w:pStyle w:val="LDAbbildungsverzeichnis"/>
            <w:rPr>
              <w:rFonts w:asciiTheme="minorHAnsi" w:eastAsiaTheme="minorEastAsia" w:hAnsiTheme="minorHAnsi"/>
              <w:noProof/>
              <w:lang w:eastAsia="de-DE"/>
            </w:rPr>
          </w:pPr>
          <w:r w:rsidRPr="00D8487F">
            <w:fldChar w:fldCharType="begin"/>
          </w:r>
          <w:r w:rsidRPr="00D8487F">
            <w:instrText xml:space="preserve"> TOC \f F \h \z \t "LD_Bildunterschrift" \c </w:instrText>
          </w:r>
          <w:r w:rsidRPr="00D8487F">
            <w:fldChar w:fldCharType="separate"/>
          </w:r>
          <w:hyperlink w:anchor="_Toc209508694" w:history="1">
            <w:r w:rsidR="005E255A" w:rsidRPr="00AF02EA">
              <w:rPr>
                <w:rStyle w:val="Hyperlink"/>
                <w:noProof/>
              </w:rPr>
              <w:t xml:space="preserve">Abb. 1 </w:t>
            </w:r>
            <w:r w:rsidR="005E255A" w:rsidRPr="00AF02EA">
              <w:rPr>
                <w:rStyle w:val="Hyperlink"/>
                <w:noProof/>
                <w:lang w:eastAsia="de-DE"/>
              </w:rPr>
              <w:t>Datenfluss im Prozess „externe Leistungserfassung“</w:t>
            </w:r>
            <w:r w:rsidR="005E255A">
              <w:rPr>
                <w:noProof/>
                <w:webHidden/>
              </w:rPr>
              <w:tab/>
            </w:r>
            <w:r w:rsidR="005E255A">
              <w:rPr>
                <w:noProof/>
                <w:webHidden/>
              </w:rPr>
              <w:fldChar w:fldCharType="begin"/>
            </w:r>
            <w:r w:rsidR="005E255A">
              <w:rPr>
                <w:noProof/>
                <w:webHidden/>
              </w:rPr>
              <w:instrText xml:space="preserve"> PAGEREF _Toc209508694 \h </w:instrText>
            </w:r>
            <w:r w:rsidR="005E255A">
              <w:rPr>
                <w:noProof/>
                <w:webHidden/>
              </w:rPr>
            </w:r>
            <w:r w:rsidR="005E255A">
              <w:rPr>
                <w:noProof/>
                <w:webHidden/>
              </w:rPr>
              <w:fldChar w:fldCharType="separate"/>
            </w:r>
            <w:r w:rsidR="00556FCD">
              <w:rPr>
                <w:noProof/>
                <w:webHidden/>
              </w:rPr>
              <w:t>3</w:t>
            </w:r>
            <w:r w:rsidR="005E255A">
              <w:rPr>
                <w:noProof/>
                <w:webHidden/>
              </w:rPr>
              <w:fldChar w:fldCharType="end"/>
            </w:r>
          </w:hyperlink>
        </w:p>
        <w:p w14:paraId="480B83B6" w14:textId="0349AF2C" w:rsidR="005E255A" w:rsidRDefault="00B3704F" w:rsidP="005E255A">
          <w:pPr>
            <w:pStyle w:val="LDAbbildungsverzeichnis"/>
            <w:rPr>
              <w:rFonts w:asciiTheme="minorHAnsi" w:eastAsiaTheme="minorEastAsia" w:hAnsiTheme="minorHAnsi"/>
              <w:noProof/>
              <w:lang w:eastAsia="de-DE"/>
            </w:rPr>
          </w:pPr>
          <w:hyperlink w:anchor="_Toc209508695" w:history="1">
            <w:r w:rsidR="005E255A" w:rsidRPr="00AF02EA">
              <w:rPr>
                <w:rStyle w:val="Hyperlink"/>
                <w:noProof/>
              </w:rPr>
              <w:t>Abb. 2 Webseite ENC Export</w:t>
            </w:r>
            <w:r w:rsidR="005E255A">
              <w:rPr>
                <w:noProof/>
                <w:webHidden/>
              </w:rPr>
              <w:tab/>
            </w:r>
            <w:r w:rsidR="005E255A">
              <w:rPr>
                <w:noProof/>
                <w:webHidden/>
              </w:rPr>
              <w:fldChar w:fldCharType="begin"/>
            </w:r>
            <w:r w:rsidR="005E255A">
              <w:rPr>
                <w:noProof/>
                <w:webHidden/>
              </w:rPr>
              <w:instrText xml:space="preserve"> PAGEREF _Toc209508695 \h </w:instrText>
            </w:r>
            <w:r w:rsidR="005E255A">
              <w:rPr>
                <w:noProof/>
                <w:webHidden/>
              </w:rPr>
            </w:r>
            <w:r w:rsidR="005E255A">
              <w:rPr>
                <w:noProof/>
                <w:webHidden/>
              </w:rPr>
              <w:fldChar w:fldCharType="separate"/>
            </w:r>
            <w:r w:rsidR="00556FCD">
              <w:rPr>
                <w:noProof/>
                <w:webHidden/>
              </w:rPr>
              <w:t>7</w:t>
            </w:r>
            <w:r w:rsidR="005E255A">
              <w:rPr>
                <w:noProof/>
                <w:webHidden/>
              </w:rPr>
              <w:fldChar w:fldCharType="end"/>
            </w:r>
          </w:hyperlink>
        </w:p>
        <w:p w14:paraId="7CC8C38A" w14:textId="5A392793" w:rsidR="005E255A" w:rsidRDefault="00B3704F" w:rsidP="005E255A">
          <w:pPr>
            <w:pStyle w:val="LDAbbildungsverzeichnis"/>
            <w:rPr>
              <w:rFonts w:asciiTheme="minorHAnsi" w:eastAsiaTheme="minorEastAsia" w:hAnsiTheme="minorHAnsi"/>
              <w:noProof/>
              <w:lang w:eastAsia="de-DE"/>
            </w:rPr>
          </w:pPr>
          <w:hyperlink w:anchor="_Toc209508696" w:history="1">
            <w:r w:rsidR="005E255A" w:rsidRPr="00AF02EA">
              <w:rPr>
                <w:rStyle w:val="Hyperlink"/>
                <w:noProof/>
              </w:rPr>
              <w:t>Abb. 3 Webseite ENC Export: Optionsschalter Arbeitsstationen</w:t>
            </w:r>
            <w:r w:rsidR="005E255A">
              <w:rPr>
                <w:noProof/>
                <w:webHidden/>
              </w:rPr>
              <w:tab/>
            </w:r>
            <w:r w:rsidR="005E255A">
              <w:rPr>
                <w:noProof/>
                <w:webHidden/>
              </w:rPr>
              <w:fldChar w:fldCharType="begin"/>
            </w:r>
            <w:r w:rsidR="005E255A">
              <w:rPr>
                <w:noProof/>
                <w:webHidden/>
              </w:rPr>
              <w:instrText xml:space="preserve"> PAGEREF _Toc209508696 \h </w:instrText>
            </w:r>
            <w:r w:rsidR="005E255A">
              <w:rPr>
                <w:noProof/>
                <w:webHidden/>
              </w:rPr>
            </w:r>
            <w:r w:rsidR="005E255A">
              <w:rPr>
                <w:noProof/>
                <w:webHidden/>
              </w:rPr>
              <w:fldChar w:fldCharType="separate"/>
            </w:r>
            <w:r w:rsidR="00556FCD">
              <w:rPr>
                <w:noProof/>
                <w:webHidden/>
              </w:rPr>
              <w:t>7</w:t>
            </w:r>
            <w:r w:rsidR="005E255A">
              <w:rPr>
                <w:noProof/>
                <w:webHidden/>
              </w:rPr>
              <w:fldChar w:fldCharType="end"/>
            </w:r>
          </w:hyperlink>
        </w:p>
        <w:p w14:paraId="3D0290F3" w14:textId="4864BA94" w:rsidR="005E255A" w:rsidRDefault="00B3704F" w:rsidP="005E255A">
          <w:pPr>
            <w:pStyle w:val="LDAbbildungsverzeichnis"/>
            <w:rPr>
              <w:rFonts w:asciiTheme="minorHAnsi" w:eastAsiaTheme="minorEastAsia" w:hAnsiTheme="minorHAnsi"/>
              <w:noProof/>
              <w:lang w:eastAsia="de-DE"/>
            </w:rPr>
          </w:pPr>
          <w:hyperlink w:anchor="_Toc209508697" w:history="1">
            <w:r w:rsidR="005E255A" w:rsidRPr="00AF02EA">
              <w:rPr>
                <w:rStyle w:val="Hyperlink"/>
                <w:noProof/>
              </w:rPr>
              <w:t>Abb. 4 Webseite ENC Export: Optionsschalter Datei für einzelnen Lehrer</w:t>
            </w:r>
            <w:r w:rsidR="005E255A">
              <w:rPr>
                <w:noProof/>
                <w:webHidden/>
              </w:rPr>
              <w:tab/>
            </w:r>
            <w:r w:rsidR="005E255A">
              <w:rPr>
                <w:noProof/>
                <w:webHidden/>
              </w:rPr>
              <w:fldChar w:fldCharType="begin"/>
            </w:r>
            <w:r w:rsidR="005E255A">
              <w:rPr>
                <w:noProof/>
                <w:webHidden/>
              </w:rPr>
              <w:instrText xml:space="preserve"> PAGEREF _Toc209508697 \h </w:instrText>
            </w:r>
            <w:r w:rsidR="005E255A">
              <w:rPr>
                <w:noProof/>
                <w:webHidden/>
              </w:rPr>
            </w:r>
            <w:r w:rsidR="005E255A">
              <w:rPr>
                <w:noProof/>
                <w:webHidden/>
              </w:rPr>
              <w:fldChar w:fldCharType="separate"/>
            </w:r>
            <w:r w:rsidR="00556FCD">
              <w:rPr>
                <w:noProof/>
                <w:webHidden/>
              </w:rPr>
              <w:t>8</w:t>
            </w:r>
            <w:r w:rsidR="005E255A">
              <w:rPr>
                <w:noProof/>
                <w:webHidden/>
              </w:rPr>
              <w:fldChar w:fldCharType="end"/>
            </w:r>
          </w:hyperlink>
        </w:p>
        <w:p w14:paraId="267F9205" w14:textId="268BA73F" w:rsidR="005E255A" w:rsidRDefault="00B3704F" w:rsidP="005E255A">
          <w:pPr>
            <w:pStyle w:val="LDAbbildungsverzeichnis"/>
            <w:rPr>
              <w:rFonts w:asciiTheme="minorHAnsi" w:eastAsiaTheme="minorEastAsia" w:hAnsiTheme="minorHAnsi"/>
              <w:noProof/>
              <w:lang w:eastAsia="de-DE"/>
            </w:rPr>
          </w:pPr>
          <w:hyperlink w:anchor="_Toc209508698" w:history="1">
            <w:r w:rsidR="005E255A" w:rsidRPr="00AF02EA">
              <w:rPr>
                <w:rStyle w:val="Hyperlink"/>
                <w:noProof/>
              </w:rPr>
              <w:t>Abb. 5 Webseite ENC Export: Optionsschalter für alle Lehrer</w:t>
            </w:r>
            <w:r w:rsidR="005E255A">
              <w:rPr>
                <w:noProof/>
                <w:webHidden/>
              </w:rPr>
              <w:tab/>
            </w:r>
            <w:r w:rsidR="005E255A">
              <w:rPr>
                <w:noProof/>
                <w:webHidden/>
              </w:rPr>
              <w:fldChar w:fldCharType="begin"/>
            </w:r>
            <w:r w:rsidR="005E255A">
              <w:rPr>
                <w:noProof/>
                <w:webHidden/>
              </w:rPr>
              <w:instrText xml:space="preserve"> PAGEREF _Toc209508698 \h </w:instrText>
            </w:r>
            <w:r w:rsidR="005E255A">
              <w:rPr>
                <w:noProof/>
                <w:webHidden/>
              </w:rPr>
            </w:r>
            <w:r w:rsidR="005E255A">
              <w:rPr>
                <w:noProof/>
                <w:webHidden/>
              </w:rPr>
              <w:fldChar w:fldCharType="separate"/>
            </w:r>
            <w:r w:rsidR="00556FCD">
              <w:rPr>
                <w:noProof/>
                <w:webHidden/>
              </w:rPr>
              <w:t>8</w:t>
            </w:r>
            <w:r w:rsidR="005E255A">
              <w:rPr>
                <w:noProof/>
                <w:webHidden/>
              </w:rPr>
              <w:fldChar w:fldCharType="end"/>
            </w:r>
          </w:hyperlink>
        </w:p>
        <w:p w14:paraId="07119832" w14:textId="35F2ABFB" w:rsidR="005E255A" w:rsidRDefault="00B3704F" w:rsidP="005E255A">
          <w:pPr>
            <w:pStyle w:val="LDAbbildungsverzeichnis"/>
            <w:rPr>
              <w:rFonts w:asciiTheme="minorHAnsi" w:eastAsiaTheme="minorEastAsia" w:hAnsiTheme="minorHAnsi"/>
              <w:noProof/>
              <w:lang w:eastAsia="de-DE"/>
            </w:rPr>
          </w:pPr>
          <w:hyperlink w:anchor="_Toc209508699" w:history="1">
            <w:r w:rsidR="005E255A" w:rsidRPr="00AF02EA">
              <w:rPr>
                <w:rStyle w:val="Hyperlink"/>
                <w:noProof/>
              </w:rPr>
              <w:t>Abb. 6 Webseite ENC Export: Schaltfläche Passwörter senden</w:t>
            </w:r>
            <w:r w:rsidR="005E255A">
              <w:rPr>
                <w:noProof/>
                <w:webHidden/>
              </w:rPr>
              <w:tab/>
            </w:r>
            <w:r w:rsidR="005E255A">
              <w:rPr>
                <w:noProof/>
                <w:webHidden/>
              </w:rPr>
              <w:fldChar w:fldCharType="begin"/>
            </w:r>
            <w:r w:rsidR="005E255A">
              <w:rPr>
                <w:noProof/>
                <w:webHidden/>
              </w:rPr>
              <w:instrText xml:space="preserve"> PAGEREF _Toc209508699 \h </w:instrText>
            </w:r>
            <w:r w:rsidR="005E255A">
              <w:rPr>
                <w:noProof/>
                <w:webHidden/>
              </w:rPr>
            </w:r>
            <w:r w:rsidR="005E255A">
              <w:rPr>
                <w:noProof/>
                <w:webHidden/>
              </w:rPr>
              <w:fldChar w:fldCharType="separate"/>
            </w:r>
            <w:r w:rsidR="00556FCD">
              <w:rPr>
                <w:noProof/>
                <w:webHidden/>
              </w:rPr>
              <w:t>10</w:t>
            </w:r>
            <w:r w:rsidR="005E255A">
              <w:rPr>
                <w:noProof/>
                <w:webHidden/>
              </w:rPr>
              <w:fldChar w:fldCharType="end"/>
            </w:r>
          </w:hyperlink>
        </w:p>
        <w:p w14:paraId="4908697D" w14:textId="0F2DFFE3" w:rsidR="005E255A" w:rsidRDefault="00B3704F" w:rsidP="005E255A">
          <w:pPr>
            <w:pStyle w:val="LDAbbildungsverzeichnis"/>
            <w:rPr>
              <w:rFonts w:asciiTheme="minorHAnsi" w:eastAsiaTheme="minorEastAsia" w:hAnsiTheme="minorHAnsi"/>
              <w:noProof/>
              <w:lang w:eastAsia="de-DE"/>
            </w:rPr>
          </w:pPr>
          <w:hyperlink w:anchor="_Toc209508700" w:history="1">
            <w:r w:rsidR="005E255A" w:rsidRPr="00AF02EA">
              <w:rPr>
                <w:rStyle w:val="Hyperlink"/>
                <w:noProof/>
              </w:rPr>
              <w:t>Abb. 7 ENC: Anmeldefenster</w:t>
            </w:r>
            <w:r w:rsidR="005E255A">
              <w:rPr>
                <w:noProof/>
                <w:webHidden/>
              </w:rPr>
              <w:tab/>
            </w:r>
            <w:r w:rsidR="005E255A">
              <w:rPr>
                <w:noProof/>
                <w:webHidden/>
              </w:rPr>
              <w:fldChar w:fldCharType="begin"/>
            </w:r>
            <w:r w:rsidR="005E255A">
              <w:rPr>
                <w:noProof/>
                <w:webHidden/>
              </w:rPr>
              <w:instrText xml:space="preserve"> PAGEREF _Toc209508700 \h </w:instrText>
            </w:r>
            <w:r w:rsidR="005E255A">
              <w:rPr>
                <w:noProof/>
                <w:webHidden/>
              </w:rPr>
            </w:r>
            <w:r w:rsidR="005E255A">
              <w:rPr>
                <w:noProof/>
                <w:webHidden/>
              </w:rPr>
              <w:fldChar w:fldCharType="separate"/>
            </w:r>
            <w:r w:rsidR="00556FCD">
              <w:rPr>
                <w:noProof/>
                <w:webHidden/>
              </w:rPr>
              <w:t>11</w:t>
            </w:r>
            <w:r w:rsidR="005E255A">
              <w:rPr>
                <w:noProof/>
                <w:webHidden/>
              </w:rPr>
              <w:fldChar w:fldCharType="end"/>
            </w:r>
          </w:hyperlink>
        </w:p>
        <w:p w14:paraId="62C3CA82" w14:textId="0B2107D2" w:rsidR="005E255A" w:rsidRDefault="00B3704F" w:rsidP="005E255A">
          <w:pPr>
            <w:pStyle w:val="LDAbbildungsverzeichnis"/>
            <w:rPr>
              <w:rFonts w:asciiTheme="minorHAnsi" w:eastAsiaTheme="minorEastAsia" w:hAnsiTheme="minorHAnsi"/>
              <w:noProof/>
              <w:lang w:eastAsia="de-DE"/>
            </w:rPr>
          </w:pPr>
          <w:hyperlink w:anchor="_Toc209508701" w:history="1">
            <w:r w:rsidR="005E255A" w:rsidRPr="00AF02EA">
              <w:rPr>
                <w:rStyle w:val="Hyperlink"/>
                <w:noProof/>
              </w:rPr>
              <w:t>Abb. 8 ENC: Mehrfachnotenerfassung</w:t>
            </w:r>
            <w:r w:rsidR="005E255A">
              <w:rPr>
                <w:noProof/>
                <w:webHidden/>
              </w:rPr>
              <w:tab/>
            </w:r>
            <w:r w:rsidR="005E255A">
              <w:rPr>
                <w:noProof/>
                <w:webHidden/>
              </w:rPr>
              <w:fldChar w:fldCharType="begin"/>
            </w:r>
            <w:r w:rsidR="005E255A">
              <w:rPr>
                <w:noProof/>
                <w:webHidden/>
              </w:rPr>
              <w:instrText xml:space="preserve"> PAGEREF _Toc209508701 \h </w:instrText>
            </w:r>
            <w:r w:rsidR="005E255A">
              <w:rPr>
                <w:noProof/>
                <w:webHidden/>
              </w:rPr>
            </w:r>
            <w:r w:rsidR="005E255A">
              <w:rPr>
                <w:noProof/>
                <w:webHidden/>
              </w:rPr>
              <w:fldChar w:fldCharType="separate"/>
            </w:r>
            <w:r w:rsidR="00556FCD">
              <w:rPr>
                <w:noProof/>
                <w:webHidden/>
              </w:rPr>
              <w:t>12</w:t>
            </w:r>
            <w:r w:rsidR="005E255A">
              <w:rPr>
                <w:noProof/>
                <w:webHidden/>
              </w:rPr>
              <w:fldChar w:fldCharType="end"/>
            </w:r>
          </w:hyperlink>
        </w:p>
        <w:p w14:paraId="0C3CBEDD" w14:textId="63632FD6" w:rsidR="005E255A" w:rsidRDefault="00B3704F" w:rsidP="005E255A">
          <w:pPr>
            <w:pStyle w:val="LDAbbildungsverzeichnis"/>
            <w:rPr>
              <w:rFonts w:asciiTheme="minorHAnsi" w:eastAsiaTheme="minorEastAsia" w:hAnsiTheme="minorHAnsi"/>
              <w:noProof/>
              <w:lang w:eastAsia="de-DE"/>
            </w:rPr>
          </w:pPr>
          <w:hyperlink w:anchor="_Toc209508702" w:history="1">
            <w:r w:rsidR="005E255A" w:rsidRPr="00AF02EA">
              <w:rPr>
                <w:rStyle w:val="Hyperlink"/>
                <w:noProof/>
              </w:rPr>
              <w:t>Abb. 9 ENC: Erfassung der zentralen Abschlussarbeiten mit Beschreibung</w:t>
            </w:r>
            <w:r w:rsidR="005E255A">
              <w:rPr>
                <w:noProof/>
                <w:webHidden/>
              </w:rPr>
              <w:tab/>
            </w:r>
            <w:r w:rsidR="005E255A">
              <w:rPr>
                <w:noProof/>
                <w:webHidden/>
              </w:rPr>
              <w:fldChar w:fldCharType="begin"/>
            </w:r>
            <w:r w:rsidR="005E255A">
              <w:rPr>
                <w:noProof/>
                <w:webHidden/>
              </w:rPr>
              <w:instrText xml:space="preserve"> PAGEREF _Toc209508702 \h </w:instrText>
            </w:r>
            <w:r w:rsidR="005E255A">
              <w:rPr>
                <w:noProof/>
                <w:webHidden/>
              </w:rPr>
            </w:r>
            <w:r w:rsidR="005E255A">
              <w:rPr>
                <w:noProof/>
                <w:webHidden/>
              </w:rPr>
              <w:fldChar w:fldCharType="separate"/>
            </w:r>
            <w:r w:rsidR="00556FCD">
              <w:rPr>
                <w:noProof/>
                <w:webHidden/>
              </w:rPr>
              <w:t>13</w:t>
            </w:r>
            <w:r w:rsidR="005E255A">
              <w:rPr>
                <w:noProof/>
                <w:webHidden/>
              </w:rPr>
              <w:fldChar w:fldCharType="end"/>
            </w:r>
          </w:hyperlink>
        </w:p>
        <w:p w14:paraId="1172CB67" w14:textId="7A1A1E17" w:rsidR="005E255A" w:rsidRDefault="00B3704F" w:rsidP="005E255A">
          <w:pPr>
            <w:pStyle w:val="LDAbbildungsverzeichnis"/>
            <w:rPr>
              <w:rFonts w:asciiTheme="minorHAnsi" w:eastAsiaTheme="minorEastAsia" w:hAnsiTheme="minorHAnsi"/>
              <w:noProof/>
              <w:lang w:eastAsia="de-DE"/>
            </w:rPr>
          </w:pPr>
          <w:hyperlink w:anchor="_Toc209508703" w:history="1">
            <w:r w:rsidR="005E255A" w:rsidRPr="00AF02EA">
              <w:rPr>
                <w:rStyle w:val="Hyperlink"/>
                <w:noProof/>
              </w:rPr>
              <w:t>Abb. 10 ENC: Klassenweise Erfassung mit Beschreibung</w:t>
            </w:r>
            <w:r w:rsidR="005E255A">
              <w:rPr>
                <w:noProof/>
                <w:webHidden/>
              </w:rPr>
              <w:tab/>
            </w:r>
            <w:r w:rsidR="005E255A">
              <w:rPr>
                <w:noProof/>
                <w:webHidden/>
              </w:rPr>
              <w:fldChar w:fldCharType="begin"/>
            </w:r>
            <w:r w:rsidR="005E255A">
              <w:rPr>
                <w:noProof/>
                <w:webHidden/>
              </w:rPr>
              <w:instrText xml:space="preserve"> PAGEREF _Toc209508703 \h </w:instrText>
            </w:r>
            <w:r w:rsidR="005E255A">
              <w:rPr>
                <w:noProof/>
                <w:webHidden/>
              </w:rPr>
            </w:r>
            <w:r w:rsidR="005E255A">
              <w:rPr>
                <w:noProof/>
                <w:webHidden/>
              </w:rPr>
              <w:fldChar w:fldCharType="separate"/>
            </w:r>
            <w:r w:rsidR="00556FCD">
              <w:rPr>
                <w:noProof/>
                <w:webHidden/>
              </w:rPr>
              <w:t>14</w:t>
            </w:r>
            <w:r w:rsidR="005E255A">
              <w:rPr>
                <w:noProof/>
                <w:webHidden/>
              </w:rPr>
              <w:fldChar w:fldCharType="end"/>
            </w:r>
          </w:hyperlink>
        </w:p>
        <w:p w14:paraId="7BF1DAD9" w14:textId="6764D214" w:rsidR="005E255A" w:rsidRDefault="00B3704F" w:rsidP="005E255A">
          <w:pPr>
            <w:pStyle w:val="LDAbbildungsverzeichnis"/>
            <w:rPr>
              <w:rFonts w:asciiTheme="minorHAnsi" w:eastAsiaTheme="minorEastAsia" w:hAnsiTheme="minorHAnsi"/>
              <w:noProof/>
              <w:lang w:eastAsia="de-DE"/>
            </w:rPr>
          </w:pPr>
          <w:hyperlink w:anchor="_Toc209508704" w:history="1">
            <w:r w:rsidR="005E255A" w:rsidRPr="00AF02EA">
              <w:rPr>
                <w:rStyle w:val="Hyperlink"/>
                <w:noProof/>
              </w:rPr>
              <w:t>Abb. 11 ENC: vor Auswahl der Erfassung</w:t>
            </w:r>
            <w:r w:rsidR="005E255A">
              <w:rPr>
                <w:noProof/>
                <w:webHidden/>
              </w:rPr>
              <w:tab/>
            </w:r>
            <w:r w:rsidR="005E255A">
              <w:rPr>
                <w:noProof/>
                <w:webHidden/>
              </w:rPr>
              <w:fldChar w:fldCharType="begin"/>
            </w:r>
            <w:r w:rsidR="005E255A">
              <w:rPr>
                <w:noProof/>
                <w:webHidden/>
              </w:rPr>
              <w:instrText xml:space="preserve"> PAGEREF _Toc209508704 \h </w:instrText>
            </w:r>
            <w:r w:rsidR="005E255A">
              <w:rPr>
                <w:noProof/>
                <w:webHidden/>
              </w:rPr>
            </w:r>
            <w:r w:rsidR="005E255A">
              <w:rPr>
                <w:noProof/>
                <w:webHidden/>
              </w:rPr>
              <w:fldChar w:fldCharType="separate"/>
            </w:r>
            <w:r w:rsidR="00556FCD">
              <w:rPr>
                <w:noProof/>
                <w:webHidden/>
              </w:rPr>
              <w:t>15</w:t>
            </w:r>
            <w:r w:rsidR="005E255A">
              <w:rPr>
                <w:noProof/>
                <w:webHidden/>
              </w:rPr>
              <w:fldChar w:fldCharType="end"/>
            </w:r>
          </w:hyperlink>
        </w:p>
        <w:p w14:paraId="0865AC06" w14:textId="15B72EEC" w:rsidR="005E255A" w:rsidRDefault="00B3704F" w:rsidP="005E255A">
          <w:pPr>
            <w:pStyle w:val="LDAbbildungsverzeichnis"/>
            <w:rPr>
              <w:rFonts w:asciiTheme="minorHAnsi" w:eastAsiaTheme="minorEastAsia" w:hAnsiTheme="minorHAnsi"/>
              <w:noProof/>
              <w:lang w:eastAsia="de-DE"/>
            </w:rPr>
          </w:pPr>
          <w:hyperlink w:anchor="_Toc209508705" w:history="1">
            <w:r w:rsidR="005E255A" w:rsidRPr="00AF02EA">
              <w:rPr>
                <w:rStyle w:val="Hyperlink"/>
                <w:noProof/>
              </w:rPr>
              <w:t>Abb. 12 ENC: Menü Erfassung</w:t>
            </w:r>
            <w:r w:rsidR="005E255A">
              <w:rPr>
                <w:noProof/>
                <w:webHidden/>
              </w:rPr>
              <w:tab/>
            </w:r>
            <w:r w:rsidR="005E255A">
              <w:rPr>
                <w:noProof/>
                <w:webHidden/>
              </w:rPr>
              <w:fldChar w:fldCharType="begin"/>
            </w:r>
            <w:r w:rsidR="005E255A">
              <w:rPr>
                <w:noProof/>
                <w:webHidden/>
              </w:rPr>
              <w:instrText xml:space="preserve"> PAGEREF _Toc209508705 \h </w:instrText>
            </w:r>
            <w:r w:rsidR="005E255A">
              <w:rPr>
                <w:noProof/>
                <w:webHidden/>
              </w:rPr>
            </w:r>
            <w:r w:rsidR="005E255A">
              <w:rPr>
                <w:noProof/>
                <w:webHidden/>
              </w:rPr>
              <w:fldChar w:fldCharType="separate"/>
            </w:r>
            <w:r w:rsidR="00556FCD">
              <w:rPr>
                <w:noProof/>
                <w:webHidden/>
              </w:rPr>
              <w:t>15</w:t>
            </w:r>
            <w:r w:rsidR="005E255A">
              <w:rPr>
                <w:noProof/>
                <w:webHidden/>
              </w:rPr>
              <w:fldChar w:fldCharType="end"/>
            </w:r>
          </w:hyperlink>
        </w:p>
        <w:p w14:paraId="3F8518F4" w14:textId="3BF97BD9" w:rsidR="005E255A" w:rsidRDefault="00B3704F" w:rsidP="005E255A">
          <w:pPr>
            <w:pStyle w:val="LDAbbildungsverzeichnis"/>
            <w:rPr>
              <w:rFonts w:asciiTheme="minorHAnsi" w:eastAsiaTheme="minorEastAsia" w:hAnsiTheme="minorHAnsi"/>
              <w:noProof/>
              <w:lang w:eastAsia="de-DE"/>
            </w:rPr>
          </w:pPr>
          <w:hyperlink w:anchor="_Toc209508706" w:history="1">
            <w:r w:rsidR="005E255A" w:rsidRPr="00AF02EA">
              <w:rPr>
                <w:rStyle w:val="Hyperlink"/>
                <w:noProof/>
              </w:rPr>
              <w:t>Abb. 13 ENC: Kursweise Notenerfassung</w:t>
            </w:r>
            <w:r w:rsidR="005E255A">
              <w:rPr>
                <w:noProof/>
                <w:webHidden/>
              </w:rPr>
              <w:tab/>
            </w:r>
            <w:r w:rsidR="005E255A">
              <w:rPr>
                <w:noProof/>
                <w:webHidden/>
              </w:rPr>
              <w:fldChar w:fldCharType="begin"/>
            </w:r>
            <w:r w:rsidR="005E255A">
              <w:rPr>
                <w:noProof/>
                <w:webHidden/>
              </w:rPr>
              <w:instrText xml:space="preserve"> PAGEREF _Toc209508706 \h </w:instrText>
            </w:r>
            <w:r w:rsidR="005E255A">
              <w:rPr>
                <w:noProof/>
                <w:webHidden/>
              </w:rPr>
            </w:r>
            <w:r w:rsidR="005E255A">
              <w:rPr>
                <w:noProof/>
                <w:webHidden/>
              </w:rPr>
              <w:fldChar w:fldCharType="separate"/>
            </w:r>
            <w:r w:rsidR="00556FCD">
              <w:rPr>
                <w:noProof/>
                <w:webHidden/>
              </w:rPr>
              <w:t>16</w:t>
            </w:r>
            <w:r w:rsidR="005E255A">
              <w:rPr>
                <w:noProof/>
                <w:webHidden/>
              </w:rPr>
              <w:fldChar w:fldCharType="end"/>
            </w:r>
          </w:hyperlink>
        </w:p>
        <w:p w14:paraId="701B1A03" w14:textId="407785FA" w:rsidR="005E255A" w:rsidRDefault="00B3704F" w:rsidP="005E255A">
          <w:pPr>
            <w:pStyle w:val="LDAbbildungsverzeichnis"/>
            <w:rPr>
              <w:rFonts w:asciiTheme="minorHAnsi" w:eastAsiaTheme="minorEastAsia" w:hAnsiTheme="minorHAnsi"/>
              <w:noProof/>
              <w:lang w:eastAsia="de-DE"/>
            </w:rPr>
          </w:pPr>
          <w:hyperlink w:anchor="_Toc209508707" w:history="1">
            <w:r w:rsidR="005E255A" w:rsidRPr="00AF02EA">
              <w:rPr>
                <w:rStyle w:val="Hyperlink"/>
                <w:noProof/>
              </w:rPr>
              <w:t>Abb. 14 ENC: Klassenweise Erfassung</w:t>
            </w:r>
            <w:r w:rsidR="005E255A">
              <w:rPr>
                <w:noProof/>
                <w:webHidden/>
              </w:rPr>
              <w:tab/>
            </w:r>
            <w:r w:rsidR="005E255A">
              <w:rPr>
                <w:noProof/>
                <w:webHidden/>
              </w:rPr>
              <w:fldChar w:fldCharType="begin"/>
            </w:r>
            <w:r w:rsidR="005E255A">
              <w:rPr>
                <w:noProof/>
                <w:webHidden/>
              </w:rPr>
              <w:instrText xml:space="preserve"> PAGEREF _Toc209508707 \h </w:instrText>
            </w:r>
            <w:r w:rsidR="005E255A">
              <w:rPr>
                <w:noProof/>
                <w:webHidden/>
              </w:rPr>
            </w:r>
            <w:r w:rsidR="005E255A">
              <w:rPr>
                <w:noProof/>
                <w:webHidden/>
              </w:rPr>
              <w:fldChar w:fldCharType="separate"/>
            </w:r>
            <w:r w:rsidR="00556FCD">
              <w:rPr>
                <w:noProof/>
                <w:webHidden/>
              </w:rPr>
              <w:t>16</w:t>
            </w:r>
            <w:r w:rsidR="005E255A">
              <w:rPr>
                <w:noProof/>
                <w:webHidden/>
              </w:rPr>
              <w:fldChar w:fldCharType="end"/>
            </w:r>
          </w:hyperlink>
        </w:p>
        <w:p w14:paraId="5AC1C8F8" w14:textId="0BF94F30" w:rsidR="005E255A" w:rsidRDefault="00B3704F" w:rsidP="005E255A">
          <w:pPr>
            <w:pStyle w:val="LDAbbildungsverzeichnis"/>
            <w:rPr>
              <w:rFonts w:asciiTheme="minorHAnsi" w:eastAsiaTheme="minorEastAsia" w:hAnsiTheme="minorHAnsi"/>
              <w:noProof/>
              <w:lang w:eastAsia="de-DE"/>
            </w:rPr>
          </w:pPr>
          <w:hyperlink w:anchor="_Toc209508708" w:history="1">
            <w:r w:rsidR="005E255A" w:rsidRPr="00AF02EA">
              <w:rPr>
                <w:rStyle w:val="Hyperlink"/>
                <w:noProof/>
              </w:rPr>
              <w:t>Abb. 15 ENC: Menü Erfassung bei eine Fachlehrkraft</w:t>
            </w:r>
            <w:r w:rsidR="005E255A">
              <w:rPr>
                <w:noProof/>
                <w:webHidden/>
              </w:rPr>
              <w:tab/>
            </w:r>
            <w:r w:rsidR="005E255A">
              <w:rPr>
                <w:noProof/>
                <w:webHidden/>
              </w:rPr>
              <w:fldChar w:fldCharType="begin"/>
            </w:r>
            <w:r w:rsidR="005E255A">
              <w:rPr>
                <w:noProof/>
                <w:webHidden/>
              </w:rPr>
              <w:instrText xml:space="preserve"> PAGEREF _Toc209508708 \h </w:instrText>
            </w:r>
            <w:r w:rsidR="005E255A">
              <w:rPr>
                <w:noProof/>
                <w:webHidden/>
              </w:rPr>
            </w:r>
            <w:r w:rsidR="005E255A">
              <w:rPr>
                <w:noProof/>
                <w:webHidden/>
              </w:rPr>
              <w:fldChar w:fldCharType="separate"/>
            </w:r>
            <w:r w:rsidR="00556FCD">
              <w:rPr>
                <w:noProof/>
                <w:webHidden/>
              </w:rPr>
              <w:t>17</w:t>
            </w:r>
            <w:r w:rsidR="005E255A">
              <w:rPr>
                <w:noProof/>
                <w:webHidden/>
              </w:rPr>
              <w:fldChar w:fldCharType="end"/>
            </w:r>
          </w:hyperlink>
        </w:p>
        <w:p w14:paraId="5747B0E0" w14:textId="4E142981" w:rsidR="005E255A" w:rsidRDefault="00B3704F" w:rsidP="005E255A">
          <w:pPr>
            <w:pStyle w:val="LDAbbildungsverzeichnis"/>
            <w:rPr>
              <w:rFonts w:asciiTheme="minorHAnsi" w:eastAsiaTheme="minorEastAsia" w:hAnsiTheme="minorHAnsi"/>
              <w:noProof/>
              <w:lang w:eastAsia="de-DE"/>
            </w:rPr>
          </w:pPr>
          <w:hyperlink w:anchor="_Toc209508709" w:history="1">
            <w:r w:rsidR="005E255A" w:rsidRPr="00AF02EA">
              <w:rPr>
                <w:rStyle w:val="Hyperlink"/>
                <w:noProof/>
              </w:rPr>
              <w:t>Abb. 16 ENC: Kursweise Erfassung mit Beschreibung</w:t>
            </w:r>
            <w:r w:rsidR="005E255A">
              <w:rPr>
                <w:noProof/>
                <w:webHidden/>
              </w:rPr>
              <w:tab/>
            </w:r>
            <w:r w:rsidR="005E255A">
              <w:rPr>
                <w:noProof/>
                <w:webHidden/>
              </w:rPr>
              <w:fldChar w:fldCharType="begin"/>
            </w:r>
            <w:r w:rsidR="005E255A">
              <w:rPr>
                <w:noProof/>
                <w:webHidden/>
              </w:rPr>
              <w:instrText xml:space="preserve"> PAGEREF _Toc209508709 \h </w:instrText>
            </w:r>
            <w:r w:rsidR="005E255A">
              <w:rPr>
                <w:noProof/>
                <w:webHidden/>
              </w:rPr>
            </w:r>
            <w:r w:rsidR="005E255A">
              <w:rPr>
                <w:noProof/>
                <w:webHidden/>
              </w:rPr>
              <w:fldChar w:fldCharType="separate"/>
            </w:r>
            <w:r w:rsidR="00556FCD">
              <w:rPr>
                <w:noProof/>
                <w:webHidden/>
              </w:rPr>
              <w:t>17</w:t>
            </w:r>
            <w:r w:rsidR="005E255A">
              <w:rPr>
                <w:noProof/>
                <w:webHidden/>
              </w:rPr>
              <w:fldChar w:fldCharType="end"/>
            </w:r>
          </w:hyperlink>
        </w:p>
        <w:p w14:paraId="745978F5" w14:textId="051EA28C" w:rsidR="005E255A" w:rsidRDefault="00B3704F" w:rsidP="005E255A">
          <w:pPr>
            <w:pStyle w:val="LDAbbildungsverzeichnis"/>
            <w:rPr>
              <w:rFonts w:asciiTheme="minorHAnsi" w:eastAsiaTheme="minorEastAsia" w:hAnsiTheme="minorHAnsi"/>
              <w:noProof/>
              <w:lang w:eastAsia="de-DE"/>
            </w:rPr>
          </w:pPr>
          <w:hyperlink w:anchor="_Toc209508710" w:history="1">
            <w:r w:rsidR="005E255A" w:rsidRPr="00AF02EA">
              <w:rPr>
                <w:rStyle w:val="Hyperlink"/>
                <w:noProof/>
              </w:rPr>
              <w:t>Abb. 17 ENC: Bemerkungen zuweisen</w:t>
            </w:r>
            <w:r w:rsidR="005E255A">
              <w:rPr>
                <w:noProof/>
                <w:webHidden/>
              </w:rPr>
              <w:tab/>
            </w:r>
            <w:r w:rsidR="005E255A">
              <w:rPr>
                <w:noProof/>
                <w:webHidden/>
              </w:rPr>
              <w:fldChar w:fldCharType="begin"/>
            </w:r>
            <w:r w:rsidR="005E255A">
              <w:rPr>
                <w:noProof/>
                <w:webHidden/>
              </w:rPr>
              <w:instrText xml:space="preserve"> PAGEREF _Toc209508710 \h </w:instrText>
            </w:r>
            <w:r w:rsidR="005E255A">
              <w:rPr>
                <w:noProof/>
                <w:webHidden/>
              </w:rPr>
            </w:r>
            <w:r w:rsidR="005E255A">
              <w:rPr>
                <w:noProof/>
                <w:webHidden/>
              </w:rPr>
              <w:fldChar w:fldCharType="separate"/>
            </w:r>
            <w:r w:rsidR="00556FCD">
              <w:rPr>
                <w:noProof/>
                <w:webHidden/>
              </w:rPr>
              <w:t>20</w:t>
            </w:r>
            <w:r w:rsidR="005E255A">
              <w:rPr>
                <w:noProof/>
                <w:webHidden/>
              </w:rPr>
              <w:fldChar w:fldCharType="end"/>
            </w:r>
          </w:hyperlink>
        </w:p>
        <w:p w14:paraId="27824B50" w14:textId="77669630" w:rsidR="005E255A" w:rsidRDefault="00B3704F" w:rsidP="005E255A">
          <w:pPr>
            <w:pStyle w:val="LDAbbildungsverzeichnis"/>
            <w:rPr>
              <w:rFonts w:asciiTheme="minorHAnsi" w:eastAsiaTheme="minorEastAsia" w:hAnsiTheme="minorHAnsi"/>
              <w:noProof/>
              <w:lang w:eastAsia="de-DE"/>
            </w:rPr>
          </w:pPr>
          <w:hyperlink w:anchor="_Toc209508711" w:history="1">
            <w:r w:rsidR="005E255A" w:rsidRPr="00AF02EA">
              <w:rPr>
                <w:rStyle w:val="Hyperlink"/>
                <w:noProof/>
              </w:rPr>
              <w:t>Abb. 18 ENC: Erfassung von Bemerkungen (geschlossener Baum)</w:t>
            </w:r>
            <w:r w:rsidR="005E255A">
              <w:rPr>
                <w:noProof/>
                <w:webHidden/>
              </w:rPr>
              <w:tab/>
            </w:r>
            <w:r w:rsidR="005E255A">
              <w:rPr>
                <w:noProof/>
                <w:webHidden/>
              </w:rPr>
              <w:fldChar w:fldCharType="begin"/>
            </w:r>
            <w:r w:rsidR="005E255A">
              <w:rPr>
                <w:noProof/>
                <w:webHidden/>
              </w:rPr>
              <w:instrText xml:space="preserve"> PAGEREF _Toc209508711 \h </w:instrText>
            </w:r>
            <w:r w:rsidR="005E255A">
              <w:rPr>
                <w:noProof/>
                <w:webHidden/>
              </w:rPr>
            </w:r>
            <w:r w:rsidR="005E255A">
              <w:rPr>
                <w:noProof/>
                <w:webHidden/>
              </w:rPr>
              <w:fldChar w:fldCharType="separate"/>
            </w:r>
            <w:r w:rsidR="00556FCD">
              <w:rPr>
                <w:noProof/>
                <w:webHidden/>
              </w:rPr>
              <w:t>21</w:t>
            </w:r>
            <w:r w:rsidR="005E255A">
              <w:rPr>
                <w:noProof/>
                <w:webHidden/>
              </w:rPr>
              <w:fldChar w:fldCharType="end"/>
            </w:r>
          </w:hyperlink>
        </w:p>
        <w:p w14:paraId="4C8FFCBA" w14:textId="539B76D3" w:rsidR="005E255A" w:rsidRDefault="00B3704F" w:rsidP="005E255A">
          <w:pPr>
            <w:pStyle w:val="LDAbbildungsverzeichnis"/>
            <w:rPr>
              <w:rFonts w:asciiTheme="minorHAnsi" w:eastAsiaTheme="minorEastAsia" w:hAnsiTheme="minorHAnsi"/>
              <w:noProof/>
              <w:lang w:eastAsia="de-DE"/>
            </w:rPr>
          </w:pPr>
          <w:hyperlink w:anchor="_Toc209508712" w:history="1">
            <w:r w:rsidR="005E255A" w:rsidRPr="00AF02EA">
              <w:rPr>
                <w:rStyle w:val="Hyperlink"/>
                <w:noProof/>
              </w:rPr>
              <w:t>Abb. 19 ENC: Erfassung von Bemerkungen (geöffneter Baum)</w:t>
            </w:r>
            <w:r w:rsidR="005E255A">
              <w:rPr>
                <w:noProof/>
                <w:webHidden/>
              </w:rPr>
              <w:tab/>
            </w:r>
            <w:r w:rsidR="005E255A">
              <w:rPr>
                <w:noProof/>
                <w:webHidden/>
              </w:rPr>
              <w:fldChar w:fldCharType="begin"/>
            </w:r>
            <w:r w:rsidR="005E255A">
              <w:rPr>
                <w:noProof/>
                <w:webHidden/>
              </w:rPr>
              <w:instrText xml:space="preserve"> PAGEREF _Toc209508712 \h </w:instrText>
            </w:r>
            <w:r w:rsidR="005E255A">
              <w:rPr>
                <w:noProof/>
                <w:webHidden/>
              </w:rPr>
            </w:r>
            <w:r w:rsidR="005E255A">
              <w:rPr>
                <w:noProof/>
                <w:webHidden/>
              </w:rPr>
              <w:fldChar w:fldCharType="separate"/>
            </w:r>
            <w:r w:rsidR="00556FCD">
              <w:rPr>
                <w:noProof/>
                <w:webHidden/>
              </w:rPr>
              <w:t>21</w:t>
            </w:r>
            <w:r w:rsidR="005E255A">
              <w:rPr>
                <w:noProof/>
                <w:webHidden/>
              </w:rPr>
              <w:fldChar w:fldCharType="end"/>
            </w:r>
          </w:hyperlink>
        </w:p>
        <w:p w14:paraId="4ADF3C0B" w14:textId="0CD9E832" w:rsidR="005E255A" w:rsidRDefault="00B3704F" w:rsidP="005E255A">
          <w:pPr>
            <w:pStyle w:val="LDAbbildungsverzeichnis"/>
            <w:rPr>
              <w:rFonts w:asciiTheme="minorHAnsi" w:eastAsiaTheme="minorEastAsia" w:hAnsiTheme="minorHAnsi"/>
              <w:noProof/>
              <w:lang w:eastAsia="de-DE"/>
            </w:rPr>
          </w:pPr>
          <w:hyperlink w:anchor="_Toc209508713" w:history="1">
            <w:r w:rsidR="005E255A" w:rsidRPr="00AF02EA">
              <w:rPr>
                <w:rStyle w:val="Hyperlink"/>
                <w:noProof/>
              </w:rPr>
              <w:t>Abb. 20 ENC: Meldung Bemerkung löschen</w:t>
            </w:r>
            <w:r w:rsidR="005E255A">
              <w:rPr>
                <w:noProof/>
                <w:webHidden/>
              </w:rPr>
              <w:tab/>
            </w:r>
            <w:r w:rsidR="005E255A">
              <w:rPr>
                <w:noProof/>
                <w:webHidden/>
              </w:rPr>
              <w:fldChar w:fldCharType="begin"/>
            </w:r>
            <w:r w:rsidR="005E255A">
              <w:rPr>
                <w:noProof/>
                <w:webHidden/>
              </w:rPr>
              <w:instrText xml:space="preserve"> PAGEREF _Toc209508713 \h </w:instrText>
            </w:r>
            <w:r w:rsidR="005E255A">
              <w:rPr>
                <w:noProof/>
                <w:webHidden/>
              </w:rPr>
            </w:r>
            <w:r w:rsidR="005E255A">
              <w:rPr>
                <w:noProof/>
                <w:webHidden/>
              </w:rPr>
              <w:fldChar w:fldCharType="separate"/>
            </w:r>
            <w:r w:rsidR="00556FCD">
              <w:rPr>
                <w:noProof/>
                <w:webHidden/>
              </w:rPr>
              <w:t>22</w:t>
            </w:r>
            <w:r w:rsidR="005E255A">
              <w:rPr>
                <w:noProof/>
                <w:webHidden/>
              </w:rPr>
              <w:fldChar w:fldCharType="end"/>
            </w:r>
          </w:hyperlink>
        </w:p>
        <w:p w14:paraId="710F4EFB" w14:textId="7E854CBD" w:rsidR="005E255A" w:rsidRDefault="00B3704F" w:rsidP="005E255A">
          <w:pPr>
            <w:pStyle w:val="LDAbbildungsverzeichnis"/>
            <w:rPr>
              <w:rFonts w:asciiTheme="minorHAnsi" w:eastAsiaTheme="minorEastAsia" w:hAnsiTheme="minorHAnsi"/>
              <w:noProof/>
              <w:lang w:eastAsia="de-DE"/>
            </w:rPr>
          </w:pPr>
          <w:hyperlink w:anchor="_Toc209508714" w:history="1">
            <w:r w:rsidR="005E255A" w:rsidRPr="00AF02EA">
              <w:rPr>
                <w:rStyle w:val="Hyperlink"/>
                <w:noProof/>
              </w:rPr>
              <w:t>Abb. 21 ENC: Klassenweise Erfassung Register Eignung / Versetzung</w:t>
            </w:r>
            <w:r w:rsidR="005E255A">
              <w:rPr>
                <w:noProof/>
                <w:webHidden/>
              </w:rPr>
              <w:tab/>
            </w:r>
            <w:r w:rsidR="005E255A">
              <w:rPr>
                <w:noProof/>
                <w:webHidden/>
              </w:rPr>
              <w:fldChar w:fldCharType="begin"/>
            </w:r>
            <w:r w:rsidR="005E255A">
              <w:rPr>
                <w:noProof/>
                <w:webHidden/>
              </w:rPr>
              <w:instrText xml:space="preserve"> PAGEREF _Toc209508714 \h </w:instrText>
            </w:r>
            <w:r w:rsidR="005E255A">
              <w:rPr>
                <w:noProof/>
                <w:webHidden/>
              </w:rPr>
            </w:r>
            <w:r w:rsidR="005E255A">
              <w:rPr>
                <w:noProof/>
                <w:webHidden/>
              </w:rPr>
              <w:fldChar w:fldCharType="separate"/>
            </w:r>
            <w:r w:rsidR="00556FCD">
              <w:rPr>
                <w:noProof/>
                <w:webHidden/>
              </w:rPr>
              <w:t>23</w:t>
            </w:r>
            <w:r w:rsidR="005E255A">
              <w:rPr>
                <w:noProof/>
                <w:webHidden/>
              </w:rPr>
              <w:fldChar w:fldCharType="end"/>
            </w:r>
          </w:hyperlink>
        </w:p>
        <w:p w14:paraId="7355DCFB" w14:textId="1123EEF6" w:rsidR="005E255A" w:rsidRDefault="00B3704F" w:rsidP="005E255A">
          <w:pPr>
            <w:pStyle w:val="LDAbbildungsverzeichnis"/>
            <w:rPr>
              <w:rFonts w:asciiTheme="minorHAnsi" w:eastAsiaTheme="minorEastAsia" w:hAnsiTheme="minorHAnsi"/>
              <w:noProof/>
              <w:lang w:eastAsia="de-DE"/>
            </w:rPr>
          </w:pPr>
          <w:hyperlink w:anchor="_Toc209508715" w:history="1">
            <w:r w:rsidR="005E255A" w:rsidRPr="00AF02EA">
              <w:rPr>
                <w:rStyle w:val="Hyperlink"/>
                <w:noProof/>
              </w:rPr>
              <w:t>Abb. 22 ENC: Erfassung Versetzungsgefährdende Fächer</w:t>
            </w:r>
            <w:r w:rsidR="005E255A">
              <w:rPr>
                <w:noProof/>
                <w:webHidden/>
              </w:rPr>
              <w:tab/>
            </w:r>
            <w:r w:rsidR="005E255A">
              <w:rPr>
                <w:noProof/>
                <w:webHidden/>
              </w:rPr>
              <w:fldChar w:fldCharType="begin"/>
            </w:r>
            <w:r w:rsidR="005E255A">
              <w:rPr>
                <w:noProof/>
                <w:webHidden/>
              </w:rPr>
              <w:instrText xml:space="preserve"> PAGEREF _Toc209508715 \h </w:instrText>
            </w:r>
            <w:r w:rsidR="005E255A">
              <w:rPr>
                <w:noProof/>
                <w:webHidden/>
              </w:rPr>
            </w:r>
            <w:r w:rsidR="005E255A">
              <w:rPr>
                <w:noProof/>
                <w:webHidden/>
              </w:rPr>
              <w:fldChar w:fldCharType="separate"/>
            </w:r>
            <w:r w:rsidR="00556FCD">
              <w:rPr>
                <w:noProof/>
                <w:webHidden/>
              </w:rPr>
              <w:t>23</w:t>
            </w:r>
            <w:r w:rsidR="005E255A">
              <w:rPr>
                <w:noProof/>
                <w:webHidden/>
              </w:rPr>
              <w:fldChar w:fldCharType="end"/>
            </w:r>
          </w:hyperlink>
        </w:p>
        <w:p w14:paraId="400B754E" w14:textId="662F75FE" w:rsidR="005E255A" w:rsidRDefault="00B3704F" w:rsidP="005E255A">
          <w:pPr>
            <w:pStyle w:val="LDAbbildungsverzeichnis"/>
            <w:rPr>
              <w:rFonts w:asciiTheme="minorHAnsi" w:eastAsiaTheme="minorEastAsia" w:hAnsiTheme="minorHAnsi"/>
              <w:noProof/>
              <w:lang w:eastAsia="de-DE"/>
            </w:rPr>
          </w:pPr>
          <w:hyperlink w:anchor="_Toc209508716" w:history="1">
            <w:r w:rsidR="005E255A" w:rsidRPr="00AF02EA">
              <w:rPr>
                <w:rStyle w:val="Hyperlink"/>
                <w:noProof/>
              </w:rPr>
              <w:t>Abb. 23 ENC: Klassenweise Erfassung Register Eignung / Versetzung – Anzahl Fächer</w:t>
            </w:r>
            <w:r w:rsidR="005E255A">
              <w:rPr>
                <w:noProof/>
                <w:webHidden/>
              </w:rPr>
              <w:tab/>
            </w:r>
            <w:r w:rsidR="005E255A">
              <w:rPr>
                <w:noProof/>
                <w:webHidden/>
              </w:rPr>
              <w:fldChar w:fldCharType="begin"/>
            </w:r>
            <w:r w:rsidR="005E255A">
              <w:rPr>
                <w:noProof/>
                <w:webHidden/>
              </w:rPr>
              <w:instrText xml:space="preserve"> PAGEREF _Toc209508716 \h </w:instrText>
            </w:r>
            <w:r w:rsidR="005E255A">
              <w:rPr>
                <w:noProof/>
                <w:webHidden/>
              </w:rPr>
            </w:r>
            <w:r w:rsidR="005E255A">
              <w:rPr>
                <w:noProof/>
                <w:webHidden/>
              </w:rPr>
              <w:fldChar w:fldCharType="separate"/>
            </w:r>
            <w:r w:rsidR="00556FCD">
              <w:rPr>
                <w:noProof/>
                <w:webHidden/>
              </w:rPr>
              <w:t>23</w:t>
            </w:r>
            <w:r w:rsidR="005E255A">
              <w:rPr>
                <w:noProof/>
                <w:webHidden/>
              </w:rPr>
              <w:fldChar w:fldCharType="end"/>
            </w:r>
          </w:hyperlink>
        </w:p>
        <w:p w14:paraId="12A00F60" w14:textId="1C34DA98" w:rsidR="005E255A" w:rsidRDefault="00B3704F" w:rsidP="005E255A">
          <w:pPr>
            <w:pStyle w:val="LDAbbildungsverzeichnis"/>
            <w:rPr>
              <w:rFonts w:asciiTheme="minorHAnsi" w:eastAsiaTheme="minorEastAsia" w:hAnsiTheme="minorHAnsi"/>
              <w:noProof/>
              <w:lang w:eastAsia="de-DE"/>
            </w:rPr>
          </w:pPr>
          <w:hyperlink w:anchor="_Toc209508717" w:history="1">
            <w:r w:rsidR="005E255A" w:rsidRPr="00AF02EA">
              <w:rPr>
                <w:rStyle w:val="Hyperlink"/>
                <w:noProof/>
              </w:rPr>
              <w:t>Abb. 24 ENC: Erfassung Versetzung / Eignung – Mehrfachauswahl</w:t>
            </w:r>
            <w:r w:rsidR="005E255A">
              <w:rPr>
                <w:noProof/>
                <w:webHidden/>
              </w:rPr>
              <w:tab/>
            </w:r>
            <w:r w:rsidR="005E255A">
              <w:rPr>
                <w:noProof/>
                <w:webHidden/>
              </w:rPr>
              <w:fldChar w:fldCharType="begin"/>
            </w:r>
            <w:r w:rsidR="005E255A">
              <w:rPr>
                <w:noProof/>
                <w:webHidden/>
              </w:rPr>
              <w:instrText xml:space="preserve"> PAGEREF _Toc209508717 \h </w:instrText>
            </w:r>
            <w:r w:rsidR="005E255A">
              <w:rPr>
                <w:noProof/>
                <w:webHidden/>
              </w:rPr>
            </w:r>
            <w:r w:rsidR="005E255A">
              <w:rPr>
                <w:noProof/>
                <w:webHidden/>
              </w:rPr>
              <w:fldChar w:fldCharType="separate"/>
            </w:r>
            <w:r w:rsidR="00556FCD">
              <w:rPr>
                <w:noProof/>
                <w:webHidden/>
              </w:rPr>
              <w:t>24</w:t>
            </w:r>
            <w:r w:rsidR="005E255A">
              <w:rPr>
                <w:noProof/>
                <w:webHidden/>
              </w:rPr>
              <w:fldChar w:fldCharType="end"/>
            </w:r>
          </w:hyperlink>
        </w:p>
        <w:p w14:paraId="217A87C8" w14:textId="107A6215" w:rsidR="005E255A" w:rsidRDefault="00B3704F" w:rsidP="005E255A">
          <w:pPr>
            <w:pStyle w:val="LDAbbildungsverzeichnis"/>
            <w:rPr>
              <w:rFonts w:asciiTheme="minorHAnsi" w:eastAsiaTheme="minorEastAsia" w:hAnsiTheme="minorHAnsi"/>
              <w:noProof/>
              <w:lang w:eastAsia="de-DE"/>
            </w:rPr>
          </w:pPr>
          <w:hyperlink w:anchor="_Toc209508718" w:history="1">
            <w:r w:rsidR="005E255A" w:rsidRPr="00AF02EA">
              <w:rPr>
                <w:rStyle w:val="Hyperlink"/>
                <w:noProof/>
              </w:rPr>
              <w:t>Abb. 25 ENC: Klassenweise Erfassung Register Versetzung / Eignung – Versetzung gefährdet</w:t>
            </w:r>
            <w:r w:rsidR="005E255A">
              <w:rPr>
                <w:noProof/>
                <w:webHidden/>
              </w:rPr>
              <w:tab/>
            </w:r>
            <w:r w:rsidR="005E255A">
              <w:rPr>
                <w:noProof/>
                <w:webHidden/>
              </w:rPr>
              <w:fldChar w:fldCharType="begin"/>
            </w:r>
            <w:r w:rsidR="005E255A">
              <w:rPr>
                <w:noProof/>
                <w:webHidden/>
              </w:rPr>
              <w:instrText xml:space="preserve"> PAGEREF _Toc209508718 \h </w:instrText>
            </w:r>
            <w:r w:rsidR="005E255A">
              <w:rPr>
                <w:noProof/>
                <w:webHidden/>
              </w:rPr>
            </w:r>
            <w:r w:rsidR="005E255A">
              <w:rPr>
                <w:noProof/>
                <w:webHidden/>
              </w:rPr>
              <w:fldChar w:fldCharType="separate"/>
            </w:r>
            <w:r w:rsidR="00556FCD">
              <w:rPr>
                <w:noProof/>
                <w:webHidden/>
              </w:rPr>
              <w:t>24</w:t>
            </w:r>
            <w:r w:rsidR="005E255A">
              <w:rPr>
                <w:noProof/>
                <w:webHidden/>
              </w:rPr>
              <w:fldChar w:fldCharType="end"/>
            </w:r>
          </w:hyperlink>
        </w:p>
        <w:p w14:paraId="74B7B615" w14:textId="33F7F348" w:rsidR="005E255A" w:rsidRDefault="00B3704F" w:rsidP="005E255A">
          <w:pPr>
            <w:pStyle w:val="LDAbbildungsverzeichnis"/>
            <w:rPr>
              <w:rFonts w:asciiTheme="minorHAnsi" w:eastAsiaTheme="minorEastAsia" w:hAnsiTheme="minorHAnsi"/>
              <w:noProof/>
              <w:lang w:eastAsia="de-DE"/>
            </w:rPr>
          </w:pPr>
          <w:hyperlink w:anchor="_Toc209508719" w:history="1">
            <w:r w:rsidR="005E255A" w:rsidRPr="00AF02EA">
              <w:rPr>
                <w:rStyle w:val="Hyperlink"/>
                <w:noProof/>
              </w:rPr>
              <w:t>Abb. 26 ENC: Klassenweise Erfassung Register Versetzung / Eignung – Mentoring erfolgreich / fachpraktische Ausbildung erfolgreich</w:t>
            </w:r>
            <w:r w:rsidR="005E255A">
              <w:rPr>
                <w:noProof/>
                <w:webHidden/>
              </w:rPr>
              <w:tab/>
            </w:r>
            <w:r w:rsidR="005E255A">
              <w:rPr>
                <w:noProof/>
                <w:webHidden/>
              </w:rPr>
              <w:fldChar w:fldCharType="begin"/>
            </w:r>
            <w:r w:rsidR="005E255A">
              <w:rPr>
                <w:noProof/>
                <w:webHidden/>
              </w:rPr>
              <w:instrText xml:space="preserve"> PAGEREF _Toc209508719 \h </w:instrText>
            </w:r>
            <w:r w:rsidR="005E255A">
              <w:rPr>
                <w:noProof/>
                <w:webHidden/>
              </w:rPr>
            </w:r>
            <w:r w:rsidR="005E255A">
              <w:rPr>
                <w:noProof/>
                <w:webHidden/>
              </w:rPr>
              <w:fldChar w:fldCharType="separate"/>
            </w:r>
            <w:r w:rsidR="00556FCD">
              <w:rPr>
                <w:noProof/>
                <w:webHidden/>
              </w:rPr>
              <w:t>25</w:t>
            </w:r>
            <w:r w:rsidR="005E255A">
              <w:rPr>
                <w:noProof/>
                <w:webHidden/>
              </w:rPr>
              <w:fldChar w:fldCharType="end"/>
            </w:r>
          </w:hyperlink>
        </w:p>
        <w:p w14:paraId="46D126D5" w14:textId="1C583E19" w:rsidR="005E255A" w:rsidRDefault="00B3704F" w:rsidP="005E255A">
          <w:pPr>
            <w:pStyle w:val="LDAbbildungsverzeichnis"/>
            <w:rPr>
              <w:rFonts w:asciiTheme="minorHAnsi" w:eastAsiaTheme="minorEastAsia" w:hAnsiTheme="minorHAnsi"/>
              <w:noProof/>
              <w:lang w:eastAsia="de-DE"/>
            </w:rPr>
          </w:pPr>
          <w:hyperlink w:anchor="_Toc209508720" w:history="1">
            <w:r w:rsidR="005E255A" w:rsidRPr="00AF02EA">
              <w:rPr>
                <w:rStyle w:val="Hyperlink"/>
                <w:noProof/>
              </w:rPr>
              <w:t>Abb. 27 ENC: Register Versetzung / Eignung - Standarteinstellung vor der Änderung</w:t>
            </w:r>
            <w:r w:rsidR="005E255A">
              <w:rPr>
                <w:noProof/>
                <w:webHidden/>
              </w:rPr>
              <w:tab/>
            </w:r>
            <w:r w:rsidR="005E255A">
              <w:rPr>
                <w:noProof/>
                <w:webHidden/>
              </w:rPr>
              <w:fldChar w:fldCharType="begin"/>
            </w:r>
            <w:r w:rsidR="005E255A">
              <w:rPr>
                <w:noProof/>
                <w:webHidden/>
              </w:rPr>
              <w:instrText xml:space="preserve"> PAGEREF _Toc209508720 \h </w:instrText>
            </w:r>
            <w:r w:rsidR="005E255A">
              <w:rPr>
                <w:noProof/>
                <w:webHidden/>
              </w:rPr>
            </w:r>
            <w:r w:rsidR="005E255A">
              <w:rPr>
                <w:noProof/>
                <w:webHidden/>
              </w:rPr>
              <w:fldChar w:fldCharType="separate"/>
            </w:r>
            <w:r w:rsidR="00556FCD">
              <w:rPr>
                <w:noProof/>
                <w:webHidden/>
              </w:rPr>
              <w:t>26</w:t>
            </w:r>
            <w:r w:rsidR="005E255A">
              <w:rPr>
                <w:noProof/>
                <w:webHidden/>
              </w:rPr>
              <w:fldChar w:fldCharType="end"/>
            </w:r>
          </w:hyperlink>
        </w:p>
        <w:p w14:paraId="60CBA619" w14:textId="0C861B90" w:rsidR="005E255A" w:rsidRDefault="00B3704F" w:rsidP="005E255A">
          <w:pPr>
            <w:pStyle w:val="LDAbbildungsverzeichnis"/>
            <w:rPr>
              <w:rFonts w:asciiTheme="minorHAnsi" w:eastAsiaTheme="minorEastAsia" w:hAnsiTheme="minorHAnsi"/>
              <w:noProof/>
              <w:lang w:eastAsia="de-DE"/>
            </w:rPr>
          </w:pPr>
          <w:hyperlink w:anchor="_Toc209508721" w:history="1">
            <w:r w:rsidR="005E255A" w:rsidRPr="00AF02EA">
              <w:rPr>
                <w:rStyle w:val="Hyperlink"/>
                <w:noProof/>
              </w:rPr>
              <w:t>Abb. 28 ENC: Register Versetzung / Eignung – nach der Änderung</w:t>
            </w:r>
            <w:r w:rsidR="005E255A">
              <w:rPr>
                <w:noProof/>
                <w:webHidden/>
              </w:rPr>
              <w:tab/>
            </w:r>
            <w:r w:rsidR="005E255A">
              <w:rPr>
                <w:noProof/>
                <w:webHidden/>
              </w:rPr>
              <w:fldChar w:fldCharType="begin"/>
            </w:r>
            <w:r w:rsidR="005E255A">
              <w:rPr>
                <w:noProof/>
                <w:webHidden/>
              </w:rPr>
              <w:instrText xml:space="preserve"> PAGEREF _Toc209508721 \h </w:instrText>
            </w:r>
            <w:r w:rsidR="005E255A">
              <w:rPr>
                <w:noProof/>
                <w:webHidden/>
              </w:rPr>
            </w:r>
            <w:r w:rsidR="005E255A">
              <w:rPr>
                <w:noProof/>
                <w:webHidden/>
              </w:rPr>
              <w:fldChar w:fldCharType="separate"/>
            </w:r>
            <w:r w:rsidR="00556FCD">
              <w:rPr>
                <w:noProof/>
                <w:webHidden/>
              </w:rPr>
              <w:t>26</w:t>
            </w:r>
            <w:r w:rsidR="005E255A">
              <w:rPr>
                <w:noProof/>
                <w:webHidden/>
              </w:rPr>
              <w:fldChar w:fldCharType="end"/>
            </w:r>
          </w:hyperlink>
        </w:p>
        <w:p w14:paraId="7FAFFC6C" w14:textId="0788D8C6" w:rsidR="005E255A" w:rsidRDefault="00B3704F" w:rsidP="005E255A">
          <w:pPr>
            <w:pStyle w:val="LDAbbildungsverzeichnis"/>
            <w:rPr>
              <w:rFonts w:asciiTheme="minorHAnsi" w:eastAsiaTheme="minorEastAsia" w:hAnsiTheme="minorHAnsi"/>
              <w:noProof/>
              <w:lang w:eastAsia="de-DE"/>
            </w:rPr>
          </w:pPr>
          <w:hyperlink w:anchor="_Toc209508722" w:history="1">
            <w:r w:rsidR="005E255A" w:rsidRPr="00AF02EA">
              <w:rPr>
                <w:rStyle w:val="Hyperlink"/>
                <w:noProof/>
              </w:rPr>
              <w:t>Abb. 29 ENC: Erfassung Versetzung / Eignung – Fachpraktische Ausbildung erfolgreich</w:t>
            </w:r>
            <w:r w:rsidR="005E255A">
              <w:rPr>
                <w:noProof/>
                <w:webHidden/>
              </w:rPr>
              <w:tab/>
            </w:r>
            <w:r w:rsidR="005E255A">
              <w:rPr>
                <w:noProof/>
                <w:webHidden/>
              </w:rPr>
              <w:fldChar w:fldCharType="begin"/>
            </w:r>
            <w:r w:rsidR="005E255A">
              <w:rPr>
                <w:noProof/>
                <w:webHidden/>
              </w:rPr>
              <w:instrText xml:space="preserve"> PAGEREF _Toc209508722 \h </w:instrText>
            </w:r>
            <w:r w:rsidR="005E255A">
              <w:rPr>
                <w:noProof/>
                <w:webHidden/>
              </w:rPr>
            </w:r>
            <w:r w:rsidR="005E255A">
              <w:rPr>
                <w:noProof/>
                <w:webHidden/>
              </w:rPr>
              <w:fldChar w:fldCharType="separate"/>
            </w:r>
            <w:r w:rsidR="00556FCD">
              <w:rPr>
                <w:noProof/>
                <w:webHidden/>
              </w:rPr>
              <w:t>26</w:t>
            </w:r>
            <w:r w:rsidR="005E255A">
              <w:rPr>
                <w:noProof/>
                <w:webHidden/>
              </w:rPr>
              <w:fldChar w:fldCharType="end"/>
            </w:r>
          </w:hyperlink>
        </w:p>
        <w:p w14:paraId="1D73B84B" w14:textId="5E9CC5D8" w:rsidR="005E255A" w:rsidRDefault="00B3704F" w:rsidP="005E255A">
          <w:pPr>
            <w:pStyle w:val="LDAbbildungsverzeichnis"/>
            <w:rPr>
              <w:rFonts w:asciiTheme="minorHAnsi" w:eastAsiaTheme="minorEastAsia" w:hAnsiTheme="minorHAnsi"/>
              <w:noProof/>
              <w:lang w:eastAsia="de-DE"/>
            </w:rPr>
          </w:pPr>
          <w:hyperlink w:anchor="_Toc209508723" w:history="1">
            <w:r w:rsidR="005E255A" w:rsidRPr="00AF02EA">
              <w:rPr>
                <w:rStyle w:val="Hyperlink"/>
                <w:noProof/>
              </w:rPr>
              <w:t>Abb. 30 ENC: Versetzung / Eignung – Standarteinstellung vor der Änderung</w:t>
            </w:r>
            <w:r w:rsidR="005E255A">
              <w:rPr>
                <w:noProof/>
                <w:webHidden/>
              </w:rPr>
              <w:tab/>
            </w:r>
            <w:r w:rsidR="005E255A">
              <w:rPr>
                <w:noProof/>
                <w:webHidden/>
              </w:rPr>
              <w:fldChar w:fldCharType="begin"/>
            </w:r>
            <w:r w:rsidR="005E255A">
              <w:rPr>
                <w:noProof/>
                <w:webHidden/>
              </w:rPr>
              <w:instrText xml:space="preserve"> PAGEREF _Toc209508723 \h </w:instrText>
            </w:r>
            <w:r w:rsidR="005E255A">
              <w:rPr>
                <w:noProof/>
                <w:webHidden/>
              </w:rPr>
            </w:r>
            <w:r w:rsidR="005E255A">
              <w:rPr>
                <w:noProof/>
                <w:webHidden/>
              </w:rPr>
              <w:fldChar w:fldCharType="separate"/>
            </w:r>
            <w:r w:rsidR="00556FCD">
              <w:rPr>
                <w:noProof/>
                <w:webHidden/>
              </w:rPr>
              <w:t>27</w:t>
            </w:r>
            <w:r w:rsidR="005E255A">
              <w:rPr>
                <w:noProof/>
                <w:webHidden/>
              </w:rPr>
              <w:fldChar w:fldCharType="end"/>
            </w:r>
          </w:hyperlink>
        </w:p>
        <w:p w14:paraId="7B71CEDD" w14:textId="32733C71" w:rsidR="005E255A" w:rsidRDefault="00B3704F" w:rsidP="005E255A">
          <w:pPr>
            <w:pStyle w:val="LDAbbildungsverzeichnis"/>
            <w:rPr>
              <w:rFonts w:asciiTheme="minorHAnsi" w:eastAsiaTheme="minorEastAsia" w:hAnsiTheme="minorHAnsi"/>
              <w:noProof/>
              <w:lang w:eastAsia="de-DE"/>
            </w:rPr>
          </w:pPr>
          <w:hyperlink w:anchor="_Toc209508724" w:history="1">
            <w:r w:rsidR="005E255A" w:rsidRPr="00AF02EA">
              <w:rPr>
                <w:rStyle w:val="Hyperlink"/>
                <w:noProof/>
              </w:rPr>
              <w:t>Abb. 31 ENC: Versetzung / Eignung – nach der Änderung</w:t>
            </w:r>
            <w:r w:rsidR="005E255A">
              <w:rPr>
                <w:noProof/>
                <w:webHidden/>
              </w:rPr>
              <w:tab/>
            </w:r>
            <w:r w:rsidR="005E255A">
              <w:rPr>
                <w:noProof/>
                <w:webHidden/>
              </w:rPr>
              <w:fldChar w:fldCharType="begin"/>
            </w:r>
            <w:r w:rsidR="005E255A">
              <w:rPr>
                <w:noProof/>
                <w:webHidden/>
              </w:rPr>
              <w:instrText xml:space="preserve"> PAGEREF _Toc209508724 \h </w:instrText>
            </w:r>
            <w:r w:rsidR="005E255A">
              <w:rPr>
                <w:noProof/>
                <w:webHidden/>
              </w:rPr>
            </w:r>
            <w:r w:rsidR="005E255A">
              <w:rPr>
                <w:noProof/>
                <w:webHidden/>
              </w:rPr>
              <w:fldChar w:fldCharType="separate"/>
            </w:r>
            <w:r w:rsidR="00556FCD">
              <w:rPr>
                <w:noProof/>
                <w:webHidden/>
              </w:rPr>
              <w:t>27</w:t>
            </w:r>
            <w:r w:rsidR="005E255A">
              <w:rPr>
                <w:noProof/>
                <w:webHidden/>
              </w:rPr>
              <w:fldChar w:fldCharType="end"/>
            </w:r>
          </w:hyperlink>
        </w:p>
        <w:p w14:paraId="5819E846" w14:textId="5049709C" w:rsidR="005E255A" w:rsidRDefault="00B3704F" w:rsidP="005E255A">
          <w:pPr>
            <w:pStyle w:val="LDAbbildungsverzeichnis"/>
            <w:rPr>
              <w:rFonts w:asciiTheme="minorHAnsi" w:eastAsiaTheme="minorEastAsia" w:hAnsiTheme="minorHAnsi"/>
              <w:noProof/>
              <w:lang w:eastAsia="de-DE"/>
            </w:rPr>
          </w:pPr>
          <w:hyperlink w:anchor="_Toc209508725" w:history="1">
            <w:r w:rsidR="005E255A" w:rsidRPr="00AF02EA">
              <w:rPr>
                <w:rStyle w:val="Hyperlink"/>
                <w:noProof/>
              </w:rPr>
              <w:t>Abb. 32 ENC: Klassenweise Erfassung – Register Kopfnoten</w:t>
            </w:r>
            <w:r w:rsidR="005E255A">
              <w:rPr>
                <w:noProof/>
                <w:webHidden/>
              </w:rPr>
              <w:tab/>
            </w:r>
            <w:r w:rsidR="005E255A">
              <w:rPr>
                <w:noProof/>
                <w:webHidden/>
              </w:rPr>
              <w:fldChar w:fldCharType="begin"/>
            </w:r>
            <w:r w:rsidR="005E255A">
              <w:rPr>
                <w:noProof/>
                <w:webHidden/>
              </w:rPr>
              <w:instrText xml:space="preserve"> PAGEREF _Toc209508725 \h </w:instrText>
            </w:r>
            <w:r w:rsidR="005E255A">
              <w:rPr>
                <w:noProof/>
                <w:webHidden/>
              </w:rPr>
            </w:r>
            <w:r w:rsidR="005E255A">
              <w:rPr>
                <w:noProof/>
                <w:webHidden/>
              </w:rPr>
              <w:fldChar w:fldCharType="separate"/>
            </w:r>
            <w:r w:rsidR="00556FCD">
              <w:rPr>
                <w:noProof/>
                <w:webHidden/>
              </w:rPr>
              <w:t>27</w:t>
            </w:r>
            <w:r w:rsidR="005E255A">
              <w:rPr>
                <w:noProof/>
                <w:webHidden/>
              </w:rPr>
              <w:fldChar w:fldCharType="end"/>
            </w:r>
          </w:hyperlink>
        </w:p>
        <w:p w14:paraId="74F0A629" w14:textId="28F3B8A0" w:rsidR="005E255A" w:rsidRDefault="00B3704F" w:rsidP="005E255A">
          <w:pPr>
            <w:pStyle w:val="LDAbbildungsverzeichnis"/>
            <w:rPr>
              <w:rFonts w:asciiTheme="minorHAnsi" w:eastAsiaTheme="minorEastAsia" w:hAnsiTheme="minorHAnsi"/>
              <w:noProof/>
              <w:lang w:eastAsia="de-DE"/>
            </w:rPr>
          </w:pPr>
          <w:hyperlink w:anchor="_Toc209508726" w:history="1">
            <w:r w:rsidR="005E255A" w:rsidRPr="00AF02EA">
              <w:rPr>
                <w:rStyle w:val="Hyperlink"/>
                <w:noProof/>
              </w:rPr>
              <w:t>Abb. 33 ENC Import: Datei auswählen</w:t>
            </w:r>
            <w:r w:rsidR="005E255A">
              <w:rPr>
                <w:noProof/>
                <w:webHidden/>
              </w:rPr>
              <w:tab/>
            </w:r>
            <w:r w:rsidR="005E255A">
              <w:rPr>
                <w:noProof/>
                <w:webHidden/>
              </w:rPr>
              <w:fldChar w:fldCharType="begin"/>
            </w:r>
            <w:r w:rsidR="005E255A">
              <w:rPr>
                <w:noProof/>
                <w:webHidden/>
              </w:rPr>
              <w:instrText xml:space="preserve"> PAGEREF _Toc209508726 \h </w:instrText>
            </w:r>
            <w:r w:rsidR="005E255A">
              <w:rPr>
                <w:noProof/>
                <w:webHidden/>
              </w:rPr>
            </w:r>
            <w:r w:rsidR="005E255A">
              <w:rPr>
                <w:noProof/>
                <w:webHidden/>
              </w:rPr>
              <w:fldChar w:fldCharType="separate"/>
            </w:r>
            <w:r w:rsidR="00556FCD">
              <w:rPr>
                <w:noProof/>
                <w:webHidden/>
              </w:rPr>
              <w:t>28</w:t>
            </w:r>
            <w:r w:rsidR="005E255A">
              <w:rPr>
                <w:noProof/>
                <w:webHidden/>
              </w:rPr>
              <w:fldChar w:fldCharType="end"/>
            </w:r>
          </w:hyperlink>
        </w:p>
        <w:p w14:paraId="4F235FD7" w14:textId="4BD602E3" w:rsidR="005E255A" w:rsidRDefault="00B3704F" w:rsidP="005E255A">
          <w:pPr>
            <w:pStyle w:val="LDAbbildungsverzeichnis"/>
            <w:rPr>
              <w:rFonts w:asciiTheme="minorHAnsi" w:eastAsiaTheme="minorEastAsia" w:hAnsiTheme="minorHAnsi"/>
              <w:noProof/>
              <w:lang w:eastAsia="de-DE"/>
            </w:rPr>
          </w:pPr>
          <w:hyperlink w:anchor="_Toc209508727" w:history="1">
            <w:r w:rsidR="005E255A" w:rsidRPr="00AF02EA">
              <w:rPr>
                <w:rStyle w:val="Hyperlink"/>
                <w:noProof/>
              </w:rPr>
              <w:t>Abb. 34 ENC Import: Datei importieren</w:t>
            </w:r>
            <w:r w:rsidR="005E255A">
              <w:rPr>
                <w:noProof/>
                <w:webHidden/>
              </w:rPr>
              <w:tab/>
            </w:r>
            <w:r w:rsidR="005E255A">
              <w:rPr>
                <w:noProof/>
                <w:webHidden/>
              </w:rPr>
              <w:fldChar w:fldCharType="begin"/>
            </w:r>
            <w:r w:rsidR="005E255A">
              <w:rPr>
                <w:noProof/>
                <w:webHidden/>
              </w:rPr>
              <w:instrText xml:space="preserve"> PAGEREF _Toc209508727 \h </w:instrText>
            </w:r>
            <w:r w:rsidR="005E255A">
              <w:rPr>
                <w:noProof/>
                <w:webHidden/>
              </w:rPr>
            </w:r>
            <w:r w:rsidR="005E255A">
              <w:rPr>
                <w:noProof/>
                <w:webHidden/>
              </w:rPr>
              <w:fldChar w:fldCharType="separate"/>
            </w:r>
            <w:r w:rsidR="00556FCD">
              <w:rPr>
                <w:noProof/>
                <w:webHidden/>
              </w:rPr>
              <w:t>28</w:t>
            </w:r>
            <w:r w:rsidR="005E255A">
              <w:rPr>
                <w:noProof/>
                <w:webHidden/>
              </w:rPr>
              <w:fldChar w:fldCharType="end"/>
            </w:r>
          </w:hyperlink>
        </w:p>
        <w:p w14:paraId="1B209925" w14:textId="78B178B6" w:rsidR="005E255A" w:rsidRDefault="00B3704F" w:rsidP="005E255A">
          <w:pPr>
            <w:pStyle w:val="LDAbbildungsverzeichnis"/>
            <w:rPr>
              <w:rFonts w:asciiTheme="minorHAnsi" w:eastAsiaTheme="minorEastAsia" w:hAnsiTheme="minorHAnsi"/>
              <w:noProof/>
              <w:lang w:eastAsia="de-DE"/>
            </w:rPr>
          </w:pPr>
          <w:hyperlink w:anchor="_Toc209508728" w:history="1">
            <w:r w:rsidR="005E255A" w:rsidRPr="00AF02EA">
              <w:rPr>
                <w:rStyle w:val="Hyperlink"/>
                <w:noProof/>
              </w:rPr>
              <w:t>Abb. 35 ENC-Import: Import Status</w:t>
            </w:r>
            <w:r w:rsidR="005E255A">
              <w:rPr>
                <w:noProof/>
                <w:webHidden/>
              </w:rPr>
              <w:tab/>
            </w:r>
            <w:r w:rsidR="005E255A">
              <w:rPr>
                <w:noProof/>
                <w:webHidden/>
              </w:rPr>
              <w:fldChar w:fldCharType="begin"/>
            </w:r>
            <w:r w:rsidR="005E255A">
              <w:rPr>
                <w:noProof/>
                <w:webHidden/>
              </w:rPr>
              <w:instrText xml:space="preserve"> PAGEREF _Toc209508728 \h </w:instrText>
            </w:r>
            <w:r w:rsidR="005E255A">
              <w:rPr>
                <w:noProof/>
                <w:webHidden/>
              </w:rPr>
            </w:r>
            <w:r w:rsidR="005E255A">
              <w:rPr>
                <w:noProof/>
                <w:webHidden/>
              </w:rPr>
              <w:fldChar w:fldCharType="separate"/>
            </w:r>
            <w:r w:rsidR="00556FCD">
              <w:rPr>
                <w:noProof/>
                <w:webHidden/>
              </w:rPr>
              <w:t>29</w:t>
            </w:r>
            <w:r w:rsidR="005E255A">
              <w:rPr>
                <w:noProof/>
                <w:webHidden/>
              </w:rPr>
              <w:fldChar w:fldCharType="end"/>
            </w:r>
          </w:hyperlink>
        </w:p>
        <w:p w14:paraId="266894FB" w14:textId="4C9FD258" w:rsidR="001D3DDC" w:rsidRDefault="001D3DDC" w:rsidP="005E255A">
          <w:pPr>
            <w:pStyle w:val="LDAbbildungsverzeichnis"/>
            <w:sectPr w:rsidR="001D3DDC" w:rsidSect="001D3DDC">
              <w:footerReference w:type="default" r:id="rId13"/>
              <w:footerReference w:type="first" r:id="rId14"/>
              <w:pgSz w:w="11906" w:h="16838"/>
              <w:pgMar w:top="1134" w:right="1134" w:bottom="1134" w:left="1134" w:header="425" w:footer="578" w:gutter="0"/>
              <w:cols w:space="708"/>
              <w:titlePg/>
              <w:docGrid w:linePitch="360"/>
            </w:sectPr>
          </w:pPr>
          <w:r w:rsidRPr="00D8487F">
            <w:fldChar w:fldCharType="end"/>
          </w:r>
        </w:p>
        <w:p w14:paraId="15283584" w14:textId="77777777" w:rsidR="001D3DDC" w:rsidRPr="004B7D42" w:rsidRDefault="001D3DDC" w:rsidP="001D3DDC">
          <w:pPr>
            <w:pStyle w:val="LDberschriftVorbemerkung"/>
          </w:pPr>
          <w:r w:rsidRPr="00AA38A0">
            <w:t>Allgemeine</w:t>
          </w:r>
          <w:r w:rsidRPr="004B7D42">
            <w:t xml:space="preserve"> Hinweise</w:t>
          </w:r>
        </w:p>
        <w:p w14:paraId="4299C95B" w14:textId="77777777" w:rsidR="001D3DDC" w:rsidRDefault="001D3DDC" w:rsidP="001D3DDC">
          <w:pPr>
            <w:pStyle w:val="LDTextinhalt"/>
          </w:pPr>
          <w:r>
            <w:t>Alle verwendeten Personennamen und Leistungsdaten in den Bildschirmfotos sind anonymisiert. Tatsächliche Übereinstimmungen sind zufällig und nicht beabsichtigt.</w:t>
          </w:r>
        </w:p>
        <w:p w14:paraId="20CE7354" w14:textId="77777777" w:rsidR="001D3DDC" w:rsidRDefault="001D3DDC" w:rsidP="001D3DDC">
          <w:pPr>
            <w:pStyle w:val="LDTextinhalt"/>
          </w:pPr>
          <w:r>
            <w:t>Die Bildschirm-Ausschnitte dienen lediglich der allgemeinen Darstellung des Sachverhalts und können in Inhalt und Schulform von den tatsächlich bei den Benutzern des Programms verwendeten Daten abweichen.</w:t>
          </w:r>
        </w:p>
        <w:p w14:paraId="2B2B0F6B" w14:textId="77777777" w:rsidR="001D3DDC" w:rsidRDefault="001D3DDC" w:rsidP="001D3DDC">
          <w:pPr>
            <w:pStyle w:val="LDTextinhalt"/>
          </w:pPr>
          <w:r>
            <w:t>Sämtliche Personenbezeichnungen gelten gleichwohl für alle Geschlechter.</w:t>
          </w:r>
        </w:p>
        <w:p w14:paraId="2DFB54AA" w14:textId="77777777" w:rsidR="001D3DDC" w:rsidRDefault="001D3DDC" w:rsidP="001D3DDC">
          <w:pPr>
            <w:pStyle w:val="LDberschriftVorbemerkung"/>
          </w:pPr>
          <w:r w:rsidRPr="004B7D42">
            <w:t>Symbole</w:t>
          </w:r>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788"/>
          </w:tblGrid>
          <w:tr w:rsidR="001D3DDC" w14:paraId="15E1B552" w14:textId="77777777" w:rsidTr="00643364">
            <w:trPr>
              <w:trHeight w:val="284"/>
            </w:trPr>
            <w:tc>
              <w:tcPr>
                <w:tcW w:w="851" w:type="dxa"/>
                <w:vAlign w:val="center"/>
              </w:tcPr>
              <w:p w14:paraId="1DEBBA9A" w14:textId="77777777" w:rsidR="001D3DDC" w:rsidRPr="00A77AAC" w:rsidRDefault="001D3DDC" w:rsidP="00643364">
                <w:pPr>
                  <w:pStyle w:val="LDTextinhalt"/>
                </w:pPr>
                <w:r>
                  <w:rPr>
                    <w:noProof/>
                    <w:lang w:eastAsia="de-DE"/>
                  </w:rPr>
                  <w:drawing>
                    <wp:inline distT="0" distB="0" distL="0" distR="0" wp14:anchorId="094E99A3" wp14:editId="2768BA90">
                      <wp:extent cx="288000" cy="288000"/>
                      <wp:effectExtent l="0" t="0" r="0" b="0"/>
                      <wp:docPr id="15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77626C4D" w14:textId="77777777" w:rsidR="001D3DDC" w:rsidRPr="00A77AAC" w:rsidRDefault="001D3DDC" w:rsidP="00643364">
                <w:pPr>
                  <w:pStyle w:val="LDTextinhalt"/>
                </w:pPr>
                <w:r>
                  <w:t>Besondere Information zu Programmbedienung</w:t>
                </w:r>
              </w:p>
            </w:tc>
          </w:tr>
          <w:tr w:rsidR="001D3DDC" w:rsidRPr="00A77AAC" w14:paraId="0FFA98A4" w14:textId="77777777" w:rsidTr="00643364">
            <w:tc>
              <w:tcPr>
                <w:tcW w:w="851" w:type="dxa"/>
                <w:vAlign w:val="center"/>
              </w:tcPr>
              <w:p w14:paraId="0EF5BB45" w14:textId="77777777" w:rsidR="001D3DDC" w:rsidRPr="00A77AAC" w:rsidRDefault="001D3DDC" w:rsidP="00643364">
                <w:pPr>
                  <w:pStyle w:val="LDTextinhalt"/>
                </w:pPr>
                <w:r>
                  <w:rPr>
                    <w:noProof/>
                    <w:lang w:eastAsia="de-DE"/>
                  </w:rPr>
                  <w:drawing>
                    <wp:inline distT="0" distB="0" distL="0" distR="0" wp14:anchorId="77C9F090" wp14:editId="191EC4BE">
                      <wp:extent cx="288000" cy="288000"/>
                      <wp:effectExtent l="0" t="0" r="0" b="0"/>
                      <wp:docPr id="70"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041E0D8D" w14:textId="77777777" w:rsidR="001D3DDC" w:rsidRPr="00A77AAC" w:rsidRDefault="001D3DDC" w:rsidP="00643364">
                <w:pPr>
                  <w:pStyle w:val="LDTextinhalt"/>
                </w:pPr>
                <w:r>
                  <w:t>Ausdrücklicher Hinweis bei Aktionen, die unerwünschte Wirkungen haben könnten</w:t>
                </w:r>
              </w:p>
            </w:tc>
          </w:tr>
          <w:tr w:rsidR="001D3DDC" w:rsidRPr="003473C5" w14:paraId="74D495B2" w14:textId="77777777" w:rsidTr="00643364">
            <w:tc>
              <w:tcPr>
                <w:tcW w:w="851" w:type="dxa"/>
              </w:tcPr>
              <w:p w14:paraId="1BBE8AD2" w14:textId="77777777" w:rsidR="001D3DDC" w:rsidRDefault="001D3DDC" w:rsidP="00643364">
                <w:pPr>
                  <w:pStyle w:val="LDTextinhalt"/>
                  <w:rPr>
                    <w:rFonts w:cs="Arial"/>
                  </w:rPr>
                </w:pPr>
                <w:r>
                  <w:rPr>
                    <w:noProof/>
                    <w:lang w:eastAsia="de-DE"/>
                  </w:rPr>
                  <w:drawing>
                    <wp:inline distT="0" distB="0" distL="0" distR="0" wp14:anchorId="4C6E6D63" wp14:editId="436749EE">
                      <wp:extent cx="288000" cy="288000"/>
                      <wp:effectExtent l="0" t="0" r="0" b="0"/>
                      <wp:docPr id="71"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77E05973" w14:textId="77777777" w:rsidR="001D3DDC" w:rsidRPr="003473C5" w:rsidRDefault="001D3DDC" w:rsidP="00643364">
                <w:pPr>
                  <w:pStyle w:val="LDTextinhalt"/>
                </w:pPr>
                <w:r>
                  <w:t>Tipp, wie die Arbeit erleichtert werden kann</w:t>
                </w:r>
              </w:p>
            </w:tc>
          </w:tr>
        </w:tbl>
        <w:p w14:paraId="1A7FD6DC" w14:textId="77777777" w:rsidR="001D3DDC" w:rsidRPr="00D22C57" w:rsidRDefault="001D3DDC" w:rsidP="001D3DDC">
          <w:pPr>
            <w:pStyle w:val="LDberschriftVorbemerkung"/>
          </w:pPr>
          <w:r w:rsidRPr="00D22C57">
            <w:t>Typografische Konventionen</w:t>
          </w:r>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19"/>
            <w:gridCol w:w="7320"/>
          </w:tblGrid>
          <w:tr w:rsidR="001D3DDC" w:rsidRPr="00A77AAC" w14:paraId="4387B329" w14:textId="77777777" w:rsidTr="005E255A">
            <w:trPr>
              <w:trHeight w:hRule="exact" w:val="875"/>
            </w:trPr>
            <w:tc>
              <w:tcPr>
                <w:tcW w:w="2319" w:type="dxa"/>
                <w:vAlign w:val="center"/>
              </w:tcPr>
              <w:p w14:paraId="35627FE1" w14:textId="77777777" w:rsidR="001D3DDC" w:rsidRPr="001D671F" w:rsidRDefault="001D3DDC" w:rsidP="00643364">
                <w:pPr>
                  <w:pStyle w:val="LDTextinhalt"/>
                  <w:rPr>
                    <w:rStyle w:val="LDProgrammelement"/>
                  </w:rPr>
                </w:pPr>
                <w:r w:rsidRPr="001D671F">
                  <w:rPr>
                    <w:rStyle w:val="LDProgrammelement"/>
                  </w:rPr>
                  <w:t>Kapitälchen</w:t>
                </w:r>
              </w:p>
            </w:tc>
            <w:tc>
              <w:tcPr>
                <w:tcW w:w="7320" w:type="dxa"/>
                <w:vAlign w:val="center"/>
              </w:tcPr>
              <w:p w14:paraId="1ED098EE" w14:textId="77777777" w:rsidR="001D3DDC" w:rsidRPr="00A77AAC" w:rsidRDefault="001D3DDC" w:rsidP="00643364">
                <w:pPr>
                  <w:pStyle w:val="LDTextinhalt"/>
                </w:pPr>
                <w:r>
                  <w:t xml:space="preserve">Programm-Element (z.B. Webseite, Schaltfläche, Dialogfenster, Menü, </w:t>
                </w:r>
                <w:r w:rsidRPr="00AB0BB1">
                  <w:t>Menüpunkt</w:t>
                </w:r>
                <w:r>
                  <w:t>,</w:t>
                </w:r>
                <w:r w:rsidRPr="00AB0BB1">
                  <w:t xml:space="preserve"> </w:t>
                </w:r>
                <w:r>
                  <w:t xml:space="preserve">Tabelle, </w:t>
                </w:r>
                <w:r w:rsidRPr="00AB0BB1">
                  <w:t>Pfadangabe</w:t>
                </w:r>
                <w:r>
                  <w:t xml:space="preserve"> etc.)</w:t>
                </w:r>
              </w:p>
            </w:tc>
          </w:tr>
          <w:tr w:rsidR="001D3DDC" w:rsidRPr="003473C5" w14:paraId="7008D85D" w14:textId="77777777" w:rsidTr="00643364">
            <w:trPr>
              <w:trHeight w:hRule="exact" w:val="557"/>
            </w:trPr>
            <w:tc>
              <w:tcPr>
                <w:tcW w:w="2319" w:type="dxa"/>
                <w:vAlign w:val="center"/>
              </w:tcPr>
              <w:p w14:paraId="47F0F76C" w14:textId="77777777" w:rsidR="001D3DDC" w:rsidRPr="003473C5" w:rsidRDefault="001D3DDC" w:rsidP="00643364">
                <w:pPr>
                  <w:pStyle w:val="LDTextinhalt"/>
                </w:pPr>
                <w:r w:rsidRPr="00692FB8">
                  <w:rPr>
                    <w:rStyle w:val="LDMeneintrag"/>
                  </w:rPr>
                  <w:t>Kursivschrift</w:t>
                </w:r>
              </w:p>
            </w:tc>
            <w:tc>
              <w:tcPr>
                <w:tcW w:w="7320" w:type="dxa"/>
                <w:vAlign w:val="center"/>
              </w:tcPr>
              <w:p w14:paraId="0250C7AD" w14:textId="77777777" w:rsidR="001D3DDC" w:rsidRPr="003473C5" w:rsidRDefault="001D3DDC" w:rsidP="00643364">
                <w:pPr>
                  <w:pStyle w:val="LDTextinhalt"/>
                </w:pPr>
                <w:r w:rsidRPr="00AB0BB1">
                  <w:t>Vom Anwender eingegebene</w:t>
                </w:r>
                <w:r>
                  <w:t xml:space="preserve">r </w:t>
                </w:r>
                <w:r w:rsidRPr="00AB0BB1">
                  <w:t>/</w:t>
                </w:r>
                <w:r>
                  <w:t xml:space="preserve"> </w:t>
                </w:r>
                <w:r w:rsidRPr="00AB0BB1">
                  <w:t>gewählte</w:t>
                </w:r>
                <w:r>
                  <w:t>r Wert</w:t>
                </w:r>
              </w:p>
            </w:tc>
          </w:tr>
          <w:tr w:rsidR="001D3DDC" w:rsidRPr="003473C5" w14:paraId="18A2E139" w14:textId="77777777" w:rsidTr="00643364">
            <w:trPr>
              <w:trHeight w:hRule="exact" w:val="482"/>
            </w:trPr>
            <w:tc>
              <w:tcPr>
                <w:tcW w:w="2319" w:type="dxa"/>
                <w:vAlign w:val="center"/>
              </w:tcPr>
              <w:p w14:paraId="1E61618C" w14:textId="77777777" w:rsidR="001D3DDC" w:rsidRPr="001D4C90" w:rsidRDefault="001D3DDC" w:rsidP="00643364">
                <w:pPr>
                  <w:pStyle w:val="LDTextinhalt"/>
                  <w:rPr>
                    <w:rStyle w:val="LDLink"/>
                  </w:rPr>
                </w:pPr>
                <w:r w:rsidRPr="001D4C90">
                  <w:rPr>
                    <w:rStyle w:val="LDLink"/>
                  </w:rPr>
                  <w:t>Blau unterstrichen</w:t>
                </w:r>
              </w:p>
            </w:tc>
            <w:tc>
              <w:tcPr>
                <w:tcW w:w="7320" w:type="dxa"/>
                <w:vAlign w:val="center"/>
              </w:tcPr>
              <w:p w14:paraId="18E808B6" w14:textId="77777777" w:rsidR="001D3DDC" w:rsidRPr="003473C5" w:rsidRDefault="001D3DDC" w:rsidP="00643364">
                <w:pPr>
                  <w:pStyle w:val="LDTextinhalt"/>
                </w:pPr>
                <w:r>
                  <w:t>Link</w:t>
                </w:r>
              </w:p>
            </w:tc>
          </w:tr>
          <w:tr w:rsidR="001D3DDC" w:rsidRPr="003473C5" w14:paraId="1164D28F" w14:textId="77777777" w:rsidTr="00643364">
            <w:trPr>
              <w:trHeight w:hRule="exact" w:val="482"/>
            </w:trPr>
            <w:tc>
              <w:tcPr>
                <w:tcW w:w="2319" w:type="dxa"/>
                <w:vAlign w:val="center"/>
              </w:tcPr>
              <w:p w14:paraId="3BA6F68A" w14:textId="77777777" w:rsidR="001D3DDC" w:rsidRPr="00F000FA" w:rsidRDefault="001D3DDC" w:rsidP="00643364">
                <w:pPr>
                  <w:pStyle w:val="LDTextinhalt"/>
                  <w:rPr>
                    <w:rStyle w:val="LDwichtigerText"/>
                  </w:rPr>
                </w:pPr>
                <w:r w:rsidRPr="00F000FA">
                  <w:rPr>
                    <w:rStyle w:val="LDwichtigerText"/>
                  </w:rPr>
                  <w:t>Fettschrift</w:t>
                </w:r>
              </w:p>
            </w:tc>
            <w:tc>
              <w:tcPr>
                <w:tcW w:w="7320" w:type="dxa"/>
                <w:vAlign w:val="center"/>
              </w:tcPr>
              <w:p w14:paraId="0F4CD3C4" w14:textId="77777777" w:rsidR="001D3DDC" w:rsidRPr="003473C5" w:rsidRDefault="001D3DDC" w:rsidP="00643364">
                <w:pPr>
                  <w:pStyle w:val="LDTextinhalt"/>
                </w:pPr>
                <w:r>
                  <w:t>Kennzeichnung von wichtigen Elementen in der Anleitung</w:t>
                </w:r>
              </w:p>
            </w:tc>
          </w:tr>
          <w:tr w:rsidR="001D3DDC" w:rsidRPr="003473C5" w14:paraId="5796CF51" w14:textId="77777777" w:rsidTr="00643364">
            <w:trPr>
              <w:trHeight w:hRule="exact" w:val="482"/>
            </w:trPr>
            <w:tc>
              <w:tcPr>
                <w:tcW w:w="2319" w:type="dxa"/>
                <w:vAlign w:val="center"/>
              </w:tcPr>
              <w:p w14:paraId="63EE6EF2" w14:textId="77777777" w:rsidR="001D3DDC" w:rsidRPr="00025EE3" w:rsidRDefault="001D3DDC" w:rsidP="00643364">
                <w:pPr>
                  <w:rPr>
                    <w:rStyle w:val="LDbesonderswichtigerText0"/>
                  </w:rPr>
                </w:pPr>
                <w:r w:rsidRPr="00025EE3">
                  <w:rPr>
                    <w:rStyle w:val="LDbesonderswichtigerText0"/>
                  </w:rPr>
                  <w:t>Rote Fettschrift</w:t>
                </w:r>
              </w:p>
            </w:tc>
            <w:tc>
              <w:tcPr>
                <w:tcW w:w="7320" w:type="dxa"/>
                <w:vAlign w:val="center"/>
              </w:tcPr>
              <w:p w14:paraId="4D232031" w14:textId="77777777" w:rsidR="001D3DDC" w:rsidRPr="003473C5" w:rsidRDefault="001D3DDC" w:rsidP="00643364">
                <w:pPr>
                  <w:pStyle w:val="LDTextinhalt"/>
                </w:pPr>
                <w:r>
                  <w:t>Kennzeichnung von besonders wichtigen Elementen in der Anleitung</w:t>
                </w:r>
              </w:p>
            </w:tc>
          </w:tr>
          <w:tr w:rsidR="001D3DDC" w:rsidRPr="003473C5" w14:paraId="1F093B8C" w14:textId="77777777" w:rsidTr="00643364">
            <w:trPr>
              <w:trHeight w:hRule="exact" w:val="482"/>
            </w:trPr>
            <w:tc>
              <w:tcPr>
                <w:tcW w:w="2319" w:type="dxa"/>
                <w:vAlign w:val="center"/>
              </w:tcPr>
              <w:p w14:paraId="4F9C3642" w14:textId="77777777" w:rsidR="001D3DDC" w:rsidRPr="001D3DDC" w:rsidRDefault="001D3DDC" w:rsidP="00643364">
                <w:pPr>
                  <w:pStyle w:val="LDTextinhalt"/>
                  <w:rPr>
                    <w:rStyle w:val="hervorhebunggrn"/>
                  </w:rPr>
                </w:pPr>
                <w:r w:rsidRPr="001D3DDC">
                  <w:rPr>
                    <w:rStyle w:val="hervorhebunggrn"/>
                  </w:rPr>
                  <w:t>Grüne Fettschrift</w:t>
                </w:r>
              </w:p>
              <w:p w14:paraId="36DA6808" w14:textId="77777777" w:rsidR="001D3DDC" w:rsidRPr="00D31E33" w:rsidRDefault="001D3DDC" w:rsidP="00643364"/>
              <w:p w14:paraId="73D5BD84" w14:textId="77777777" w:rsidR="001D3DDC" w:rsidRPr="00D31E33" w:rsidRDefault="001D3DDC" w:rsidP="00643364"/>
              <w:p w14:paraId="69D45D26" w14:textId="77777777" w:rsidR="001D3DDC" w:rsidRPr="00D31E33" w:rsidRDefault="001D3DDC" w:rsidP="00643364"/>
              <w:p w14:paraId="13065FBC" w14:textId="77777777" w:rsidR="001D3DDC" w:rsidRPr="00D31E33" w:rsidRDefault="001D3DDC" w:rsidP="00643364"/>
              <w:p w14:paraId="76937C78" w14:textId="77777777" w:rsidR="001D3DDC" w:rsidRPr="00D31E33" w:rsidRDefault="001D3DDC" w:rsidP="00643364"/>
              <w:p w14:paraId="131B0B3F" w14:textId="77777777" w:rsidR="001D3DDC" w:rsidRPr="00D31E33" w:rsidRDefault="001D3DDC" w:rsidP="00643364"/>
              <w:p w14:paraId="0F8B28E9" w14:textId="77777777" w:rsidR="001D3DDC" w:rsidRPr="00D31E33" w:rsidRDefault="001D3DDC" w:rsidP="00643364"/>
              <w:p w14:paraId="68AD2EE2" w14:textId="77777777" w:rsidR="001D3DDC" w:rsidRPr="00D31E33" w:rsidRDefault="001D3DDC" w:rsidP="00643364"/>
              <w:p w14:paraId="56EC95CD" w14:textId="77777777" w:rsidR="001D3DDC" w:rsidRPr="00D31E33" w:rsidRDefault="001D3DDC" w:rsidP="00643364"/>
            </w:tc>
            <w:tc>
              <w:tcPr>
                <w:tcW w:w="7320" w:type="dxa"/>
                <w:vAlign w:val="center"/>
              </w:tcPr>
              <w:p w14:paraId="4D3BC36C" w14:textId="77777777" w:rsidR="001D3DDC" w:rsidRDefault="001D3DDC" w:rsidP="00643364">
                <w:pPr>
                  <w:pStyle w:val="LDTextinhalt"/>
                </w:pPr>
                <w:r>
                  <w:t>Kennzeichnung von Hinweisen zur Programmbedienung</w:t>
                </w:r>
              </w:p>
              <w:p w14:paraId="08C4D9EF" w14:textId="77777777" w:rsidR="001D3DDC" w:rsidRPr="00526A89" w:rsidRDefault="001D3DDC" w:rsidP="00643364"/>
              <w:p w14:paraId="02E9552F" w14:textId="77777777" w:rsidR="001D3DDC" w:rsidRPr="00526A89" w:rsidRDefault="001D3DDC" w:rsidP="00643364"/>
              <w:p w14:paraId="4C7597C2" w14:textId="77777777" w:rsidR="001D3DDC" w:rsidRPr="00526A89" w:rsidRDefault="001D3DDC" w:rsidP="00643364"/>
              <w:p w14:paraId="564BC358" w14:textId="77777777" w:rsidR="001D3DDC" w:rsidRPr="00526A89" w:rsidRDefault="001D3DDC" w:rsidP="00643364"/>
              <w:p w14:paraId="3391FDF5" w14:textId="77777777" w:rsidR="001D3DDC" w:rsidRDefault="001D3DDC" w:rsidP="00643364"/>
              <w:p w14:paraId="02C86491" w14:textId="77777777" w:rsidR="001D3DDC" w:rsidRDefault="001D3DDC" w:rsidP="00643364"/>
              <w:p w14:paraId="5CC6C9DE" w14:textId="77777777" w:rsidR="001D3DDC" w:rsidRDefault="001D3DDC" w:rsidP="00643364"/>
              <w:p w14:paraId="513B3685" w14:textId="77777777" w:rsidR="001D3DDC" w:rsidRPr="004A5317" w:rsidRDefault="001D3DDC" w:rsidP="00643364"/>
              <w:p w14:paraId="67A77A3C" w14:textId="77777777" w:rsidR="001D3DDC" w:rsidRPr="004A5317" w:rsidRDefault="001D3DDC" w:rsidP="00643364"/>
            </w:tc>
          </w:tr>
        </w:tbl>
        <w:p w14:paraId="403E24FA" w14:textId="77777777" w:rsidR="001D3DDC" w:rsidRDefault="001D3DDC" w:rsidP="001D3DDC">
          <w:pPr>
            <w:pStyle w:val="LDBereich2"/>
          </w:pPr>
          <w:bookmarkStart w:id="4" w:name="_Toc378668179"/>
          <w:bookmarkStart w:id="5" w:name="_Toc381083139"/>
          <w:bookmarkStart w:id="6" w:name="_Ref383424639"/>
          <w:bookmarkStart w:id="7" w:name="_Ref436820912"/>
          <w:bookmarkStart w:id="8" w:name="_Ref461196970"/>
          <w:bookmarkStart w:id="9" w:name="_Toc211413216"/>
          <w:r>
            <w:t>Zu diesem Dokument</w:t>
          </w:r>
          <w:bookmarkEnd w:id="4"/>
          <w:bookmarkEnd w:id="5"/>
          <w:bookmarkEnd w:id="6"/>
          <w:bookmarkEnd w:id="7"/>
          <w:bookmarkEnd w:id="8"/>
          <w:bookmarkEnd w:id="3"/>
          <w:bookmarkEnd w:id="2"/>
          <w:bookmarkEnd w:id="1"/>
          <w:bookmarkEnd w:id="0"/>
          <w:bookmarkEnd w:id="9"/>
        </w:p>
        <w:p w14:paraId="2B1D70B9" w14:textId="5B0AB514" w:rsidR="001D3DDC" w:rsidRDefault="001D3DDC" w:rsidP="001D3DDC">
          <w:pPr>
            <w:pStyle w:val="berschriftVorbemerkungen"/>
          </w:pPr>
          <w:bookmarkStart w:id="10" w:name="_Toc211413217"/>
          <w:r>
            <w:t xml:space="preserve">Inhalt dieses </w:t>
          </w:r>
          <w:r w:rsidRPr="00BA1C2D">
            <w:t>Dokuments</w:t>
          </w:r>
          <w:r>
            <w:t>, Zielgruppe und vorausgesetzte Kenntnisse</w:t>
          </w:r>
          <w:bookmarkEnd w:id="10"/>
        </w:p>
        <w:p w14:paraId="237A443F" w14:textId="77777777" w:rsidR="001D3DDC" w:rsidRPr="001D3DDC" w:rsidRDefault="001D3DDC" w:rsidP="001D3DDC">
          <w:pPr>
            <w:pStyle w:val="LDTextinhalt"/>
            <w:rPr>
              <w:highlight w:val="yellow"/>
            </w:rPr>
          </w:pPr>
          <w:commentRangeStart w:id="11"/>
          <w:r w:rsidRPr="001D3DDC">
            <w:rPr>
              <w:highlight w:val="yellow"/>
            </w:rPr>
            <w:t>Das vorliegende Dokument</w:t>
          </w:r>
        </w:p>
        <w:p w14:paraId="2498F2F7" w14:textId="77777777" w:rsidR="001D3DDC" w:rsidRPr="001D3DDC" w:rsidRDefault="001D3DDC" w:rsidP="001D3DDC">
          <w:pPr>
            <w:pStyle w:val="Aufzhlungbndig"/>
            <w:rPr>
              <w:highlight w:val="yellow"/>
            </w:rPr>
          </w:pPr>
          <w:r w:rsidRPr="001D3DDC">
            <w:rPr>
              <w:highlight w:val="yellow"/>
            </w:rPr>
            <w:t xml:space="preserve">erklärt die Funktionen der Webseite…, </w:t>
          </w:r>
        </w:p>
        <w:p w14:paraId="1AADAB8D" w14:textId="2D69A964" w:rsidR="001D3DDC" w:rsidRPr="001D3DDC" w:rsidRDefault="001D3DDC" w:rsidP="001D3DDC">
          <w:pPr>
            <w:pStyle w:val="Aufzhlungbndig"/>
            <w:rPr>
              <w:highlight w:val="yellow"/>
            </w:rPr>
          </w:pPr>
          <w:r w:rsidRPr="001D3DDC">
            <w:rPr>
              <w:highlight w:val="yellow"/>
            </w:rPr>
            <w:t>beschreibt, wie Sie…,</w:t>
          </w:r>
        </w:p>
        <w:p w14:paraId="499420F1" w14:textId="77D1B371" w:rsidR="001D3DDC" w:rsidRPr="001D3DDC" w:rsidRDefault="001D3DDC" w:rsidP="001D3DDC">
          <w:pPr>
            <w:pStyle w:val="Aufzhlungbndig"/>
            <w:numPr>
              <w:ilvl w:val="0"/>
              <w:numId w:val="0"/>
            </w:numPr>
            <w:ind w:left="284" w:hanging="284"/>
            <w:rPr>
              <w:highlight w:val="yellow"/>
            </w:rPr>
          </w:pPr>
        </w:p>
        <w:p w14:paraId="42DDDD3A" w14:textId="10B547CE" w:rsidR="001D3DDC" w:rsidRPr="001D3DDC" w:rsidRDefault="001D3DDC" w:rsidP="001D3DDC">
          <w:pPr>
            <w:pStyle w:val="LDTextinhalt"/>
            <w:rPr>
              <w:highlight w:val="yellow"/>
            </w:rPr>
          </w:pPr>
          <w:r w:rsidRPr="001D3DDC">
            <w:rPr>
              <w:highlight w:val="yellow"/>
            </w:rPr>
            <w:t>Es richtet sich an Personen, die…</w:t>
          </w:r>
        </w:p>
        <w:p w14:paraId="15905167" w14:textId="76251E33" w:rsidR="001D3DDC" w:rsidRDefault="001D3DDC" w:rsidP="001D3DDC">
          <w:pPr>
            <w:pStyle w:val="LDTextinhalt"/>
          </w:pPr>
          <w:r w:rsidRPr="001D3DDC">
            <w:rPr>
              <w:highlight w:val="yellow"/>
            </w:rPr>
            <w:t>Folgende Kenntnisse werden vorausgesetzt und sind daher nicht weiter in dieser Anleitung beschrieben…</w:t>
          </w:r>
          <w:commentRangeEnd w:id="11"/>
          <w:r>
            <w:rPr>
              <w:rStyle w:val="Kommentarzeichen"/>
            </w:rPr>
            <w:commentReference w:id="11"/>
          </w:r>
        </w:p>
        <w:p w14:paraId="20A33029" w14:textId="77777777" w:rsidR="001D3DDC" w:rsidRDefault="001D3DDC" w:rsidP="001D3DDC">
          <w:pPr>
            <w:pStyle w:val="berschriftVorbemerkungen"/>
          </w:pPr>
          <w:bookmarkStart w:id="12" w:name="_Toc146181634"/>
          <w:bookmarkStart w:id="13" w:name="_Toc146275947"/>
          <w:bookmarkStart w:id="14" w:name="_Toc211413218"/>
          <w:r>
            <w:t>LUSD-Anwenderunterstützung</w:t>
          </w:r>
          <w:bookmarkEnd w:id="12"/>
          <w:bookmarkEnd w:id="13"/>
          <w:bookmarkEnd w:id="14"/>
        </w:p>
        <w:p w14:paraId="2F7B6BBD" w14:textId="77777777" w:rsidR="001D3DDC" w:rsidRDefault="001D3DDC" w:rsidP="001D3DDC">
          <w:r>
            <w:t>Sollten Sie bei der Anwendung Unterstützung benötigen, gibt es dafür verschiedene Angebote:</w:t>
          </w:r>
        </w:p>
        <w:p w14:paraId="2CE0F925" w14:textId="77777777" w:rsidR="001D3DDC" w:rsidRDefault="001D3DDC" w:rsidP="001D3DDC">
          <w:pPr>
            <w:pStyle w:val="VorbemerkungUnterkapitel"/>
          </w:pPr>
          <w:r w:rsidRPr="00C20B33">
            <w:t>LUSD-Online Hilfe</w:t>
          </w:r>
        </w:p>
        <w:p w14:paraId="4DC2BEDB" w14:textId="77777777" w:rsidR="001D3DDC" w:rsidRDefault="001D3DDC" w:rsidP="001D3DDC">
          <w:pPr>
            <w:pStyle w:val="LDTextinhalteingerckt"/>
          </w:pPr>
          <w:r>
            <w:t>Für jede Webseite in der LUSD gibt es die passende Online-Hilfe. S</w:t>
          </w:r>
          <w:r w:rsidRPr="00BC2266">
            <w:t xml:space="preserve">ie erreichen die LUSD-Hilfe durch einen Klick auf </w:t>
          </w:r>
          <w:r>
            <w:rPr>
              <w:noProof/>
              <w:lang w:eastAsia="de-DE"/>
            </w:rPr>
            <w:drawing>
              <wp:inline distT="0" distB="0" distL="0" distR="0" wp14:anchorId="6C8BF691" wp14:editId="507F00FA">
                <wp:extent cx="417600" cy="144000"/>
                <wp:effectExtent l="0" t="0" r="1905" b="8890"/>
                <wp:docPr id="72" name="Grafik 137" descr="Schaltfläche Hilfe aufr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Grafik 137" descr="Schaltfläche Hilfe aufrufen"/>
                        <pic:cNvPicPr>
                          <a:picLocks noChangeAspect="1"/>
                        </pic:cNvPicPr>
                      </pic:nvPicPr>
                      <pic:blipFill rotWithShape="1">
                        <a:blip r:embed="rId22"/>
                        <a:srcRect l="21978" t="28526" r="19723" b="28526"/>
                        <a:stretch/>
                      </pic:blipFill>
                      <pic:spPr>
                        <a:xfrm>
                          <a:off x="0" y="0"/>
                          <a:ext cx="417600" cy="144000"/>
                        </a:xfrm>
                        <a:prstGeom prst="rect">
                          <a:avLst/>
                        </a:prstGeom>
                      </pic:spPr>
                    </pic:pic>
                  </a:graphicData>
                </a:graphic>
              </wp:inline>
            </w:drawing>
          </w:r>
          <w:r>
            <w:t>.</w:t>
          </w:r>
        </w:p>
        <w:p w14:paraId="4320BD29" w14:textId="77777777" w:rsidR="001D3DDC" w:rsidRPr="00C20B33" w:rsidRDefault="001D3DDC" w:rsidP="001D3DDC">
          <w:pPr>
            <w:pStyle w:val="LDTextinhalteingerckt"/>
          </w:pPr>
          <w:r w:rsidRPr="00F9563E">
            <w:rPr>
              <w:noProof/>
              <w:lang w:eastAsia="de-DE"/>
            </w:rPr>
            <w:drawing>
              <wp:inline distT="0" distB="0" distL="0" distR="0" wp14:anchorId="33554AAB" wp14:editId="6A1E3F69">
                <wp:extent cx="2520000" cy="536400"/>
                <wp:effectExtent l="19050" t="19050" r="13970" b="16510"/>
                <wp:docPr id="73" name="Grafik 73" descr="Dieses Bild zeigt, dass sich die Online Hilfe oben rechts auf der jeweiligen LUSD Webseite befindet. " title="LUSD-Online 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20000" cy="536400"/>
                        </a:xfrm>
                        <a:prstGeom prst="rect">
                          <a:avLst/>
                        </a:prstGeom>
                        <a:ln>
                          <a:solidFill>
                            <a:schemeClr val="bg1">
                              <a:lumMod val="50000"/>
                            </a:schemeClr>
                          </a:solidFill>
                        </a:ln>
                      </pic:spPr>
                    </pic:pic>
                  </a:graphicData>
                </a:graphic>
              </wp:inline>
            </w:drawing>
          </w:r>
        </w:p>
        <w:p w14:paraId="5A05B36C" w14:textId="77777777" w:rsidR="001D3DDC" w:rsidRDefault="001D3DDC" w:rsidP="001D3DDC">
          <w:pPr>
            <w:pStyle w:val="VorbemerkungUnterkapitel"/>
          </w:pPr>
          <w:r>
            <w:t>LUSD-Angebote</w:t>
          </w:r>
        </w:p>
        <w:p w14:paraId="27C114CC" w14:textId="77777777" w:rsidR="001D3DDC" w:rsidRDefault="001D3DDC" w:rsidP="001D3DDC">
          <w:pPr>
            <w:pStyle w:val="LDTextinhalteingerckt"/>
          </w:pPr>
          <w:r>
            <w:t xml:space="preserve">Auf der Webseite </w:t>
          </w:r>
          <w:hyperlink r:id="rId24" w:history="1">
            <w:r w:rsidRPr="006F5594">
              <w:rPr>
                <w:rStyle w:val="LDLink"/>
              </w:rPr>
              <w:t>https://lusdinfo.hessen.de</w:t>
            </w:r>
          </w:hyperlink>
          <w:r w:rsidRPr="004578EA">
            <w:t xml:space="preserve"> finde</w:t>
          </w:r>
          <w:r>
            <w:t>n Sie alle wichtigen Unterstützungsangebot rund um die LUSD. Darunter</w:t>
          </w:r>
        </w:p>
        <w:p w14:paraId="3547926D" w14:textId="77777777" w:rsidR="001D3DDC" w:rsidRDefault="001D3DDC" w:rsidP="001D3DDC">
          <w:pPr>
            <w:pStyle w:val="Aufzhlungeingerckt"/>
          </w:pPr>
          <w:r>
            <w:t>Anleitungen</w:t>
          </w:r>
        </w:p>
        <w:p w14:paraId="15C941E8" w14:textId="77777777" w:rsidR="001D3DDC" w:rsidRDefault="001D3DDC" w:rsidP="001D3DDC">
          <w:pPr>
            <w:pStyle w:val="Aufzhlungeingerckt"/>
          </w:pPr>
          <w:r>
            <w:t>Fortbildungsangebote</w:t>
          </w:r>
        </w:p>
        <w:p w14:paraId="64F220BE" w14:textId="77777777" w:rsidR="001D3DDC" w:rsidRDefault="001D3DDC" w:rsidP="001D3DDC">
          <w:pPr>
            <w:pStyle w:val="Aufzhlungeingerckt"/>
          </w:pPr>
          <w:r>
            <w:t>FAQs</w:t>
          </w:r>
        </w:p>
        <w:p w14:paraId="37DF1375" w14:textId="77777777" w:rsidR="001D3DDC" w:rsidRDefault="001D3DDC" w:rsidP="001D3DDC">
          <w:pPr>
            <w:pStyle w:val="VorbemerkungUnterkapitel"/>
          </w:pPr>
          <w:r>
            <w:t xml:space="preserve">Helpdesk </w:t>
          </w:r>
        </w:p>
        <w:p w14:paraId="03FA41B4" w14:textId="77777777" w:rsidR="001D3DDC" w:rsidRDefault="001D3DDC" w:rsidP="001D3DDC">
          <w:pPr>
            <w:pStyle w:val="LDTextinhalteingerckt"/>
          </w:pPr>
          <w:r>
            <w:t xml:space="preserve">Bei Fragen rund um die HMKB IT-Anwendungen steht ihnen der </w:t>
          </w:r>
          <w:r w:rsidRPr="00315098">
            <w:rPr>
              <w:b/>
            </w:rPr>
            <w:t>Helpdesk</w:t>
          </w:r>
          <w:r>
            <w:t xml:space="preserve"> zur Verfügung:</w:t>
          </w:r>
        </w:p>
        <w:p w14:paraId="32B753D5" w14:textId="77777777" w:rsidR="001D3DDC" w:rsidRDefault="001D3DDC" w:rsidP="001D3DDC">
          <w:pPr>
            <w:pStyle w:val="Aufzhlungeingerckt"/>
          </w:pPr>
          <w:r>
            <w:rPr>
              <w:noProof/>
              <w:sz w:val="16"/>
              <w:szCs w:val="16"/>
              <w:lang w:eastAsia="de-DE"/>
            </w:rPr>
            <w:drawing>
              <wp:inline distT="0" distB="0" distL="0" distR="0" wp14:anchorId="25738F50" wp14:editId="5D4DC6AE">
                <wp:extent cx="438150" cy="438150"/>
                <wp:effectExtent l="0" t="0" r="0" b="0"/>
                <wp:docPr id="74" name="Grafik 74" descr="QR Code Kontaktformular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t xml:space="preserve"> über die Seite </w:t>
          </w:r>
          <w:hyperlink r:id="rId26" w:history="1">
            <w:r>
              <w:rPr>
                <w:rStyle w:val="LDLink"/>
              </w:rPr>
              <w:t>kontakt-helpdesk.hessen.de</w:t>
            </w:r>
          </w:hyperlink>
          <w:r>
            <w:t xml:space="preserve"> oder</w:t>
          </w:r>
        </w:p>
        <w:p w14:paraId="3E17EA1F" w14:textId="77777777" w:rsidR="001D3DDC" w:rsidRDefault="001D3DDC" w:rsidP="001D3DDC">
          <w:pPr>
            <w:pStyle w:val="Aufzhlungeingerckt"/>
          </w:pPr>
          <w:r>
            <w:t xml:space="preserve">telefonisch unter </w:t>
          </w:r>
          <w:r w:rsidRPr="0089165C">
            <w:rPr>
              <w:rStyle w:val="LDLink"/>
            </w:rPr>
            <w:t>+49 611 340 1570</w:t>
          </w:r>
          <w:r>
            <w:t>.</w:t>
          </w:r>
        </w:p>
        <w:p w14:paraId="6E5D491B" w14:textId="367D75A3" w:rsidR="001D3DDC" w:rsidRDefault="001D3DDC" w:rsidP="008C55A3"/>
        <w:p w14:paraId="3B9B8DB7" w14:textId="1A4A159D" w:rsidR="008C55A3" w:rsidRDefault="008C55A3" w:rsidP="008C55A3">
          <w:pPr>
            <w:rPr>
              <w:sz w:val="8"/>
            </w:rPr>
          </w:pPr>
          <w:r>
            <w:rPr>
              <w:noProof/>
              <w:lang w:eastAsia="de-DE"/>
            </w:rPr>
            <mc:AlternateContent>
              <mc:Choice Requires="wps">
                <w:drawing>
                  <wp:anchor distT="0" distB="0" distL="114300" distR="114300" simplePos="0" relativeHeight="251658282" behindDoc="1" locked="0" layoutInCell="1" allowOverlap="1" wp14:anchorId="30236386" wp14:editId="272BD9A4">
                    <wp:simplePos x="0" y="0"/>
                    <wp:positionH relativeFrom="column">
                      <wp:posOffset>-3600450</wp:posOffset>
                    </wp:positionH>
                    <wp:positionV relativeFrom="paragraph">
                      <wp:posOffset>3429000</wp:posOffset>
                    </wp:positionV>
                    <wp:extent cx="3599815" cy="5372735"/>
                    <wp:effectExtent l="0" t="0" r="635" b="0"/>
                    <wp:wrapNone/>
                    <wp:docPr id="3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9815" cy="5372735"/>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6E913" id="Rectangle 4" o:spid="_x0000_s1026" style="position:absolute;margin-left:-283.5pt;margin-top:270pt;width:283.45pt;height:423.05pt;z-index:-2516581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" stroked="f" strokecolor="#4a7ebb" strokeweight="1.5pt">
                    <v:shadow opacity="22938f" offset="0"/>
                    <v:textbox inset=",7.2pt,,7.2pt"/>
                  </v:rect>
                </w:pict>
              </mc:Fallback>
            </mc:AlternateContent>
          </w:r>
        </w:p>
      </w:sdtContent>
    </w:sdt>
    <w:p w14:paraId="436CD902" w14:textId="48928EE5" w:rsidR="00EE75EE" w:rsidRDefault="00F45EA7" w:rsidP="002363B6">
      <w:pPr>
        <w:pStyle w:val="berschrift1"/>
      </w:pPr>
      <w:bookmarkStart w:id="15" w:name="_Toc131076936"/>
      <w:bookmarkStart w:id="16" w:name="_Toc211413219"/>
      <w:r>
        <w:t>Leistung</w:t>
      </w:r>
      <w:r w:rsidR="001D3DDC">
        <w:t>en mit dem ENC erfassen</w:t>
      </w:r>
      <w:bookmarkEnd w:id="15"/>
      <w:bookmarkEnd w:id="16"/>
    </w:p>
    <w:p w14:paraId="4D3591EA" w14:textId="2DAA2F97" w:rsidR="009459B5" w:rsidRPr="009459B5" w:rsidRDefault="009459B5" w:rsidP="001D3DDC">
      <w:pPr>
        <w:pStyle w:val="LDTextinhalt"/>
        <w:rPr>
          <w:lang w:eastAsia="de-DE"/>
        </w:rPr>
      </w:pPr>
      <w:r w:rsidRPr="009459B5">
        <w:rPr>
          <w:lang w:eastAsia="de-DE"/>
        </w:rPr>
        <w:t xml:space="preserve">Der externe Notenclient </w:t>
      </w:r>
      <w:r w:rsidR="001D3DDC">
        <w:rPr>
          <w:lang w:eastAsia="de-DE"/>
        </w:rPr>
        <w:t xml:space="preserve">(ENC) </w:t>
      </w:r>
      <w:r w:rsidRPr="009459B5">
        <w:rPr>
          <w:lang w:eastAsia="de-DE"/>
        </w:rPr>
        <w:t>dient der Eingabe und Bearbeitung von Halbjahres-, bzw. Jahres- und Abschlussleistungen von Schülern außerhalb der Webanwendung LUSD. Sein Einsatz erleichtert die zeitnahe Leistungserfassung durch das Lehrpersonal unabhängig von einem direkte</w:t>
      </w:r>
      <w:r w:rsidR="008C55A3">
        <w:rPr>
          <w:lang w:eastAsia="de-DE"/>
        </w:rPr>
        <w:t>n Zugriff auf die Webanwendung.</w:t>
      </w:r>
    </w:p>
    <w:p w14:paraId="1B2B8EB5" w14:textId="262339EE" w:rsidR="009459B5" w:rsidRPr="009459B5" w:rsidRDefault="009459B5" w:rsidP="001D3DDC">
      <w:pPr>
        <w:pStyle w:val="LDTextinhalt"/>
        <w:rPr>
          <w:lang w:eastAsia="de-DE"/>
        </w:rPr>
      </w:pPr>
      <w:r w:rsidRPr="009459B5">
        <w:rPr>
          <w:lang w:eastAsia="de-DE"/>
        </w:rPr>
        <w:t>Mit dem externen Notenclient können Noten entweder durch die Kurslehrer oder klassenweise für alle Fächer durch die Klassenlehrer erfasst werden. Außerdem können mit dem ENC Kopfnoten sowie Bemerkungen, Versetzungs- und Eignungseinträge erfasst werden. Integrierte Gesamtschulen können darüber hinaus auch die voraussichtlichen Abschlüsse ihrer Schüler</w:t>
      </w:r>
      <w:r w:rsidR="008C55A3">
        <w:rPr>
          <w:lang w:eastAsia="de-DE"/>
        </w:rPr>
        <w:t xml:space="preserve"> </w:t>
      </w:r>
      <w:r w:rsidRPr="009459B5">
        <w:rPr>
          <w:lang w:eastAsia="de-DE"/>
        </w:rPr>
        <w:t>mit dem ENC pflegen.</w:t>
      </w:r>
    </w:p>
    <w:p w14:paraId="4738269B" w14:textId="77777777" w:rsidR="009459B5" w:rsidRDefault="009459B5" w:rsidP="001D3DDC">
      <w:pPr>
        <w:pStyle w:val="LDTextinhalt"/>
      </w:pPr>
      <w:r w:rsidRPr="009459B5">
        <w:rPr>
          <w:noProof/>
          <w:lang w:eastAsia="de-DE"/>
        </w:rPr>
        <w:drawing>
          <wp:anchor distT="0" distB="0" distL="114300" distR="114300" simplePos="0" relativeHeight="251658278" behindDoc="0" locked="0" layoutInCell="1" allowOverlap="1" wp14:anchorId="44436C34" wp14:editId="699AE9DE">
            <wp:simplePos x="0" y="0"/>
            <wp:positionH relativeFrom="column">
              <wp:posOffset>2818765</wp:posOffset>
            </wp:positionH>
            <wp:positionV relativeFrom="paragraph">
              <wp:posOffset>1577975</wp:posOffset>
            </wp:positionV>
            <wp:extent cx="571500" cy="509905"/>
            <wp:effectExtent l="0" t="0" r="0" b="4445"/>
            <wp:wrapNone/>
            <wp:docPr id="136" name="Grafik 136" descr="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ick"/>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 cy="509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6CB2">
        <w:rPr>
          <w:noProof/>
          <w:bdr w:val="single" w:sz="6" w:space="0" w:color="A6A6A6" w:themeColor="background1" w:themeShade="A6"/>
          <w:lang w:eastAsia="de-DE"/>
        </w:rPr>
        <w:drawing>
          <wp:inline distT="0" distB="0" distL="0" distR="0" wp14:anchorId="770AE7D3" wp14:editId="258BBCE2">
            <wp:extent cx="5580000" cy="3103200"/>
            <wp:effectExtent l="19050" t="19050" r="20955" b="2159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000" cy="3103200"/>
                    </a:xfrm>
                    <a:prstGeom prst="rect">
                      <a:avLst/>
                    </a:prstGeom>
                    <a:noFill/>
                    <a:ln>
                      <a:solidFill>
                        <a:schemeClr val="bg1">
                          <a:lumMod val="50000"/>
                        </a:schemeClr>
                      </a:solidFill>
                    </a:ln>
                  </pic:spPr>
                </pic:pic>
              </a:graphicData>
            </a:graphic>
          </wp:inline>
        </w:drawing>
      </w:r>
    </w:p>
    <w:p w14:paraId="128286FF" w14:textId="1281D0A9" w:rsidR="009459B5" w:rsidRPr="009459B5" w:rsidRDefault="009459B5" w:rsidP="001D3DDC">
      <w:pPr>
        <w:pStyle w:val="LDBildunterschrift"/>
        <w:ind w:left="0"/>
        <w:rPr>
          <w:lang w:eastAsia="de-DE"/>
        </w:rPr>
      </w:pPr>
      <w:bookmarkStart w:id="17" w:name="_Toc130997876"/>
      <w:bookmarkStart w:id="18" w:name="_Toc209508694"/>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w:t>
      </w:r>
      <w:r w:rsidR="00131ADA">
        <w:rPr>
          <w:noProof/>
        </w:rPr>
        <w:fldChar w:fldCharType="end"/>
      </w:r>
      <w:r w:rsidR="001D3DDC">
        <w:t xml:space="preserve"> </w:t>
      </w:r>
      <w:r w:rsidRPr="009459B5">
        <w:rPr>
          <w:lang w:eastAsia="de-DE"/>
        </w:rPr>
        <w:t>Datenfluss im Prozess „externe Leistungserfassung“</w:t>
      </w:r>
      <w:bookmarkEnd w:id="17"/>
      <w:bookmarkEnd w:id="18"/>
    </w:p>
    <w:p w14:paraId="20447ADE" w14:textId="77777777" w:rsidR="00B17AC4" w:rsidRPr="00B17AC4" w:rsidRDefault="00B17AC4" w:rsidP="002363B6">
      <w:pPr>
        <w:pStyle w:val="berschrift2"/>
      </w:pPr>
      <w:bookmarkStart w:id="19" w:name="_Toc131076937"/>
      <w:bookmarkStart w:id="20" w:name="_Toc211413220"/>
      <w:r>
        <w:t>Technische Voraussetzungen</w:t>
      </w:r>
      <w:bookmarkEnd w:id="19"/>
      <w:bookmarkEnd w:id="20"/>
    </w:p>
    <w:p w14:paraId="7E2A47B9" w14:textId="39341FE6" w:rsidR="00DB52FD" w:rsidRDefault="00C95F3A" w:rsidP="00E9599E">
      <w:pPr>
        <w:pStyle w:val="LDTextinhalteingerckt"/>
      </w:pPr>
      <w:r>
        <w:t xml:space="preserve">Für die Nutzung des externen Notenclients (ENC) benötigen Sie auf den entsprechenden Computern eine Installation der Software </w:t>
      </w:r>
      <w:r w:rsidRPr="001D3DDC">
        <w:rPr>
          <w:rStyle w:val="LDwichtigerText"/>
        </w:rPr>
        <w:t xml:space="preserve">.Net-Framework </w:t>
      </w:r>
      <w:r>
        <w:t>in der aktuellen Version.</w:t>
      </w:r>
    </w:p>
    <w:p w14:paraId="370E8370" w14:textId="77777777" w:rsidR="00A4739B" w:rsidRDefault="00A4739B" w:rsidP="00E9599E">
      <w:pPr>
        <w:pStyle w:val="LDTextinhalteingerckt"/>
      </w:pPr>
      <w:r>
        <w:t>Sie können diese Software auf der Webseite der Firma Microsoft kostenfrei herunterladen.</w:t>
      </w:r>
    </w:p>
    <w:p w14:paraId="42D5237F" w14:textId="77777777" w:rsidR="00A4739B" w:rsidRDefault="00A4739B" w:rsidP="00E9599E">
      <w:pPr>
        <w:pStyle w:val="LDTextinhalteingerckt"/>
      </w:pPr>
      <w:r>
        <w:t>Die für die Notenerfassung benutzten Computer müssen den Datenschutzrichtlinien entsprechen.</w:t>
      </w:r>
    </w:p>
    <w:p w14:paraId="2492C704" w14:textId="145D6D9C" w:rsidR="00A4739B" w:rsidRDefault="00A4739B" w:rsidP="00E9599E">
      <w:pPr>
        <w:pStyle w:val="LDTextinhalteingerckt"/>
      </w:pPr>
      <w:r>
        <w:t>Nach der Installation der .Net-Framework-Software können Sie d</w:t>
      </w:r>
      <w:r w:rsidR="00543A6F">
        <w:t>i</w:t>
      </w:r>
      <w:r>
        <w:t>e ENC</w:t>
      </w:r>
      <w:r w:rsidR="00543A6F">
        <w:t>-Programmdateien</w:t>
      </w:r>
      <w:r w:rsidR="00135126">
        <w:t xml:space="preserve"> auf Ihre</w:t>
      </w:r>
      <w:r w:rsidR="00543A6F">
        <w:t>n</w:t>
      </w:r>
      <w:r w:rsidR="00135126">
        <w:t xml:space="preserve"> Rechner oder auf einem mobilen Datenträger </w:t>
      </w:r>
      <w:r w:rsidR="00543A6F">
        <w:t xml:space="preserve">kopieren und </w:t>
      </w:r>
      <w:r w:rsidR="00135126">
        <w:t>benutzen.</w:t>
      </w:r>
    </w:p>
    <w:p w14:paraId="0E52847F" w14:textId="485CC965" w:rsidR="006C362A" w:rsidRDefault="00B17AC4" w:rsidP="002363B6">
      <w:pPr>
        <w:pStyle w:val="berschrift3"/>
      </w:pPr>
      <w:bookmarkStart w:id="21" w:name="_Toc131076938"/>
      <w:bookmarkStart w:id="22" w:name="_Toc211413221"/>
      <w:r>
        <w:t>Mobile Installation</w:t>
      </w:r>
      <w:r w:rsidR="00543A6F">
        <w:t xml:space="preserve"> mit der Einbindung der Exportdatei</w:t>
      </w:r>
      <w:bookmarkEnd w:id="21"/>
      <w:bookmarkEnd w:id="22"/>
    </w:p>
    <w:p w14:paraId="0EB1A906" w14:textId="7CF01B4B" w:rsidR="00135126" w:rsidRDefault="00135126" w:rsidP="00E9599E">
      <w:pPr>
        <w:pStyle w:val="LDTextinhalteingerckt"/>
      </w:pPr>
      <w:r>
        <w:t xml:space="preserve">Bei der lauffähigen mobilen Version des ENC ist keine Programminstallation notwendig. </w:t>
      </w:r>
      <w:r w:rsidR="00324701">
        <w:t>Die Programmdateien für die mobile ENC-Version können Sie durch einen Notenexport mit herunterladen</w:t>
      </w:r>
      <w:r w:rsidR="00B063D6">
        <w:t>.</w:t>
      </w:r>
    </w:p>
    <w:p w14:paraId="50ADF716" w14:textId="74455A79" w:rsidR="00D45A4B" w:rsidRDefault="00D45A4B" w:rsidP="00E9599E">
      <w:pPr>
        <w:pStyle w:val="LDTextinhalteingerckt"/>
      </w:pPr>
      <w:r>
        <w:t xml:space="preserve">Danach kopieren Sie die ENC-Dateien einmalig in einen Ordner. Bei weiteren Exporten zur Datenerfassung über den ENC ist es dann nicht mehr notwendig, den ENC-Client </w:t>
      </w:r>
      <w:r w:rsidR="008C55A3">
        <w:t>in die Exportdatei einzubinden.</w:t>
      </w:r>
      <w:r w:rsidR="00866156">
        <w:t xml:space="preserve"> </w:t>
      </w:r>
      <w:proofErr w:type="gramStart"/>
      <w:r w:rsidR="00866156">
        <w:t>Nach eventuellen Aktualisierung</w:t>
      </w:r>
      <w:proofErr w:type="gramEnd"/>
      <w:r w:rsidR="00866156">
        <w:t xml:space="preserve"> des ENC müssen Sie die Datei wieder neu einbinden.</w:t>
      </w:r>
    </w:p>
    <w:p w14:paraId="3CECF1C4" w14:textId="7AE0212B" w:rsidR="00B063D6" w:rsidRDefault="00B063D6" w:rsidP="00A67B65">
      <w:pPr>
        <w:pStyle w:val="LDHandlungsschritt"/>
      </w:pPr>
      <w:r>
        <w:t xml:space="preserve">Klicken Sie </w:t>
      </w:r>
      <w:r w:rsidR="00A67B65">
        <w:t xml:space="preserve">in der LUSD </w:t>
      </w:r>
      <w:r>
        <w:t xml:space="preserve">auf der Webseite </w:t>
      </w:r>
      <w:r w:rsidR="00397F74">
        <w:t>Datenaustausch</w:t>
      </w:r>
      <w:r w:rsidRPr="00A67B65">
        <w:rPr>
          <w:rStyle w:val="LDProgrammelement"/>
        </w:rPr>
        <w:t xml:space="preserve"> &gt; Export / Import &gt; ENC Export</w:t>
      </w:r>
      <w:r>
        <w:t xml:space="preserve"> </w:t>
      </w:r>
      <w:r w:rsidR="00A67B65">
        <w:t xml:space="preserve">in </w:t>
      </w:r>
      <w:r>
        <w:t xml:space="preserve">das Kontrollkästchen </w:t>
      </w:r>
      <w:r w:rsidR="008C39DC">
        <w:rPr>
          <w:noProof/>
        </w:rPr>
        <w:drawing>
          <wp:inline distT="0" distB="0" distL="0" distR="0" wp14:anchorId="20DEF84C" wp14:editId="450F58ED">
            <wp:extent cx="2039043" cy="129600"/>
            <wp:effectExtent l="0" t="0" r="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 ENC einbinde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9043" cy="129600"/>
                    </a:xfrm>
                    <a:prstGeom prst="rect">
                      <a:avLst/>
                    </a:prstGeom>
                  </pic:spPr>
                </pic:pic>
              </a:graphicData>
            </a:graphic>
          </wp:inline>
        </w:drawing>
      </w:r>
      <w:r>
        <w:t>.</w:t>
      </w:r>
    </w:p>
    <w:p w14:paraId="6D3B2990" w14:textId="0082FFAF" w:rsidR="00543A6F" w:rsidRDefault="00543A6F" w:rsidP="00A67B65">
      <w:pPr>
        <w:pStyle w:val="LDHandlungsschritt"/>
      </w:pPr>
      <w:r>
        <w:t xml:space="preserve">Haken Sie mindestens eine Stufe im Bereich </w:t>
      </w:r>
      <w:r w:rsidRPr="00A67B65">
        <w:rPr>
          <w:rStyle w:val="LDProgrammelement"/>
        </w:rPr>
        <w:t xml:space="preserve">Schülerauswahl </w:t>
      </w:r>
      <w:r>
        <w:t>an.</w:t>
      </w:r>
    </w:p>
    <w:p w14:paraId="3C977E5E" w14:textId="640EAA3C" w:rsidR="00543A6F" w:rsidRDefault="00543A6F" w:rsidP="00A67B65">
      <w:pPr>
        <w:pStyle w:val="LDHandlungsschritt"/>
      </w:pPr>
      <w:r>
        <w:t xml:space="preserve">Klicken Sie auf </w:t>
      </w:r>
      <w:r w:rsidR="00A67B65">
        <w:t xml:space="preserve">die Schaltfläche </w:t>
      </w:r>
      <w:r w:rsidR="00A67B65" w:rsidRPr="00A67B65">
        <w:rPr>
          <w:rStyle w:val="LDProgrammelement"/>
        </w:rPr>
        <w:t>exportieren</w:t>
      </w:r>
      <w:r>
        <w:t>.</w:t>
      </w:r>
    </w:p>
    <w:p w14:paraId="6903BFD2" w14:textId="5D622C23" w:rsidR="00B063D6" w:rsidRDefault="00D024EC" w:rsidP="00A67B65">
      <w:pPr>
        <w:pStyle w:val="LDHandlungsschritt"/>
      </w:pPr>
      <w:r>
        <w:t>Die Datei ENCEX_2022xxxx wird im Downloadorder abgespeichert</w:t>
      </w:r>
      <w:r w:rsidR="00B063D6">
        <w:t>.</w:t>
      </w:r>
    </w:p>
    <w:p w14:paraId="4FE2D067" w14:textId="77777777" w:rsidR="00D45A4B" w:rsidRDefault="00D45A4B" w:rsidP="00A67B65">
      <w:pPr>
        <w:pStyle w:val="LDHandlungsschritt"/>
      </w:pPr>
      <w:r>
        <w:t>Extrahieren Sie die Zip-Datei.</w:t>
      </w:r>
    </w:p>
    <w:p w14:paraId="4B61D596" w14:textId="1BE0F3E4" w:rsidR="00D45A4B" w:rsidRDefault="00D45A4B" w:rsidP="00A67B65">
      <w:pPr>
        <w:pStyle w:val="LDHandlungsschritt"/>
      </w:pPr>
      <w:r>
        <w:t>Verschieben Sie die ENC-Dateien in einen Ordner Ihrer Wahl auf dem mobilen Datenträger oder Ihrem Computer.</w:t>
      </w:r>
    </w:p>
    <w:p w14:paraId="034BB0FD" w14:textId="77777777" w:rsidR="00D45A4B" w:rsidRDefault="00D45A4B" w:rsidP="00A67B65">
      <w:pPr>
        <w:pStyle w:val="LDHandlungsschritt"/>
      </w:pPr>
      <w:r>
        <w:t>Erstellen Sie eine Verknüpfung zu der Datei ENC.exe.</w:t>
      </w:r>
    </w:p>
    <w:p w14:paraId="09D1970E" w14:textId="13826CF3" w:rsidR="00D45A4B" w:rsidRDefault="00D45A4B" w:rsidP="00A67B65">
      <w:pPr>
        <w:pStyle w:val="LDHandlungsschritt"/>
      </w:pPr>
      <w:r>
        <w:t>Verschieben Sie die Verknüpfung in das Hauptverzeichnis Ihres mobilen Datenträgers oder auf den Desktop Ihres Computers, an dem der ENC aufgerufen wird.</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A67B65" w14:paraId="3396CFAD" w14:textId="77777777" w:rsidTr="00A67B65">
        <w:trPr>
          <w:cantSplit/>
          <w:trHeight w:val="284"/>
        </w:trPr>
        <w:tc>
          <w:tcPr>
            <w:tcW w:w="709" w:type="dxa"/>
          </w:tcPr>
          <w:p w14:paraId="46A38BD4" w14:textId="77777777" w:rsidR="00A67B65" w:rsidRPr="009B0AA3" w:rsidRDefault="00A67B65" w:rsidP="00643364">
            <w:pPr>
              <w:pStyle w:val="LDTextinhalt"/>
            </w:pPr>
            <w:r>
              <w:rPr>
                <w:noProof/>
                <w:lang w:eastAsia="de-DE"/>
              </w:rPr>
              <w:drawing>
                <wp:inline distT="0" distB="0" distL="0" distR="0" wp14:anchorId="3BA9F784" wp14:editId="02894A5D">
                  <wp:extent cx="288000" cy="288000"/>
                  <wp:effectExtent l="0" t="0" r="0" b="0"/>
                  <wp:docPr id="7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B382F17" w14:textId="77777777" w:rsidR="00A67B65" w:rsidRPr="00A67B65" w:rsidRDefault="00A67B65" w:rsidP="00643364">
            <w:pPr>
              <w:rPr>
                <w:rStyle w:val="hervorhebunggrn"/>
              </w:rPr>
            </w:pPr>
            <w:r w:rsidRPr="00A67B65">
              <w:rPr>
                <w:rStyle w:val="hervorhebunggrn"/>
              </w:rPr>
              <w:t>Hinweis</w:t>
            </w:r>
          </w:p>
          <w:p w14:paraId="05734E7D" w14:textId="6E2A353C" w:rsidR="00A67B65" w:rsidRPr="005B257B" w:rsidRDefault="00A67B65" w:rsidP="00643364">
            <w:pPr>
              <w:pStyle w:val="LDTextinhalt"/>
            </w:pPr>
            <w:r>
              <w:t>Wir empfehlen Ihnen: Erstellen Sie einen Ordner für die Dateien des ENC und einen anderen Ordner für die zur Datenerfassung benötigten Dateien (Alle .</w:t>
            </w:r>
            <w:proofErr w:type="spellStart"/>
            <w:r>
              <w:t>xml</w:t>
            </w:r>
            <w:proofErr w:type="spellEnd"/>
            <w:r>
              <w:t>-Dateien und .</w:t>
            </w:r>
            <w:proofErr w:type="spellStart"/>
            <w:r>
              <w:t>pdf</w:t>
            </w:r>
            <w:proofErr w:type="spellEnd"/>
            <w:r>
              <w:t>-Dateien).</w:t>
            </w:r>
          </w:p>
        </w:tc>
      </w:tr>
    </w:tbl>
    <w:p w14:paraId="2AA6F325" w14:textId="36BEBDA6" w:rsidR="00543A6F" w:rsidRDefault="00543A6F" w:rsidP="002363B6">
      <w:pPr>
        <w:pStyle w:val="berschrift3"/>
      </w:pPr>
      <w:bookmarkStart w:id="23" w:name="_Toc131076939"/>
      <w:bookmarkStart w:id="24" w:name="_Toc211413222"/>
      <w:r>
        <w:t>Mobile Installation mit dem Download-Link</w:t>
      </w:r>
      <w:bookmarkEnd w:id="23"/>
      <w:bookmarkEnd w:id="24"/>
    </w:p>
    <w:p w14:paraId="48F547B3" w14:textId="4DFE4347" w:rsidR="00543A6F" w:rsidRDefault="00543A6F" w:rsidP="00E9599E">
      <w:pPr>
        <w:pStyle w:val="LDTextinhalteingerckt"/>
      </w:pPr>
      <w:r>
        <w:t>Bei der lauffähigen mobilen Version des ENC ist keine Programminstallation notwendig. Die Programmdateien für die mobile ENC-Version können Sie über den Download-Link herunterladen.</w:t>
      </w:r>
    </w:p>
    <w:p w14:paraId="04CC85F5" w14:textId="3A664763" w:rsidR="00543A6F" w:rsidRDefault="00543A6F" w:rsidP="00E9599E">
      <w:pPr>
        <w:pStyle w:val="LDTextinhalteingerckt"/>
      </w:pPr>
      <w:r>
        <w:t>Danach kopieren Sie die ENC-Dateien einmalig in einen Ordner. Bei weiteren Exporten zur Datenerfassung über den ENC ist es dann nicht mehr notwendig, den ENC-Client in die Exportdatei einzubinden.</w:t>
      </w:r>
      <w:r w:rsidR="00866156">
        <w:t xml:space="preserve"> </w:t>
      </w:r>
      <w:proofErr w:type="gramStart"/>
      <w:r w:rsidR="00866156">
        <w:t>Nach eventuellen Aktualisierung</w:t>
      </w:r>
      <w:proofErr w:type="gramEnd"/>
      <w:r w:rsidR="00866156">
        <w:t xml:space="preserve"> des ENC (</w:t>
      </w:r>
      <w:r w:rsidR="00A67B65">
        <w:t xml:space="preserve">beachten Sie hierzu die </w:t>
      </w:r>
      <w:r w:rsidR="00866156">
        <w:t>Release</w:t>
      </w:r>
      <w:r w:rsidR="00A67B65">
        <w:t>-</w:t>
      </w:r>
      <w:r w:rsidR="00866156">
        <w:t>Information) müssen Sie die Datei wieder neu einbinden bzw. neu speichern.</w:t>
      </w:r>
    </w:p>
    <w:p w14:paraId="5A760741" w14:textId="0365FA54" w:rsidR="00E9599E" w:rsidRDefault="00543A6F" w:rsidP="00A67B65">
      <w:pPr>
        <w:pStyle w:val="LDHandlungsschritt"/>
        <w:numPr>
          <w:ilvl w:val="0"/>
          <w:numId w:val="34"/>
        </w:numPr>
      </w:pPr>
      <w:r>
        <w:t xml:space="preserve">Klicken Sie auf der Webseite </w:t>
      </w:r>
      <w:r w:rsidR="00397F74" w:rsidRPr="00397F74">
        <w:rPr>
          <w:rStyle w:val="LDProgrammelement"/>
        </w:rPr>
        <w:t>Datenaustausch</w:t>
      </w:r>
      <w:r w:rsidRPr="00A67B65">
        <w:rPr>
          <w:rStyle w:val="LDProgrammelement"/>
        </w:rPr>
        <w:t xml:space="preserve"> &gt; Export / Import &gt; ENC Export</w:t>
      </w:r>
      <w:r>
        <w:t xml:space="preserve"> </w:t>
      </w:r>
      <w:r w:rsidR="001F7D36">
        <w:t xml:space="preserve">links unten </w:t>
      </w:r>
      <w:r w:rsidR="00903C39">
        <w:t>auf</w:t>
      </w:r>
      <w:r w:rsidR="001F7D36">
        <w:t xml:space="preserve"> </w:t>
      </w:r>
      <w:r w:rsidR="001F7D36">
        <w:rPr>
          <w:noProof/>
        </w:rPr>
        <w:drawing>
          <wp:inline distT="0" distB="0" distL="0" distR="0" wp14:anchorId="1C9D9903" wp14:editId="204A3029">
            <wp:extent cx="720000" cy="309600"/>
            <wp:effectExtent l="19050" t="19050" r="23495" b="1460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20000" cy="309600"/>
                    </a:xfrm>
                    <a:prstGeom prst="rect">
                      <a:avLst/>
                    </a:prstGeom>
                    <a:ln>
                      <a:solidFill>
                        <a:schemeClr val="accent1"/>
                      </a:solidFill>
                    </a:ln>
                  </pic:spPr>
                </pic:pic>
              </a:graphicData>
            </a:graphic>
          </wp:inline>
        </w:drawing>
      </w:r>
      <w:r>
        <w:t>.</w:t>
      </w:r>
    </w:p>
    <w:p w14:paraId="685AA64F" w14:textId="6A7873F9" w:rsidR="00543A6F" w:rsidRDefault="00543A6F" w:rsidP="00A67B65">
      <w:pPr>
        <w:pStyle w:val="LDHandlungsschritt"/>
      </w:pPr>
      <w:r>
        <w:t>Klicken Sie im Windows-Dialogfenste</w:t>
      </w:r>
      <w:r w:rsidR="00E9599E">
        <w:t>r auf die Schaltfläche</w:t>
      </w:r>
      <w:r w:rsidR="00A67B65">
        <w:t xml:space="preserve"> </w:t>
      </w:r>
      <w:proofErr w:type="gramStart"/>
      <w:r w:rsidR="00A67B65" w:rsidRPr="00A67B65">
        <w:rPr>
          <w:rStyle w:val="LDProgrammelement"/>
        </w:rPr>
        <w:t>speichern</w:t>
      </w:r>
      <w:r w:rsidR="00A67B65">
        <w:t>.</w:t>
      </w:r>
      <w:r>
        <w:t>.</w:t>
      </w:r>
      <w:proofErr w:type="gramEnd"/>
    </w:p>
    <w:p w14:paraId="78AB17F0" w14:textId="77777777" w:rsidR="00543A6F" w:rsidRDefault="00543A6F" w:rsidP="00A67B65">
      <w:pPr>
        <w:pStyle w:val="LDHandlungsschritt"/>
      </w:pPr>
      <w:r>
        <w:t>Extrahieren Sie die Zip-Datei.</w:t>
      </w:r>
    </w:p>
    <w:p w14:paraId="56C239F6" w14:textId="096A23E9" w:rsidR="00543A6F" w:rsidRDefault="00543A6F" w:rsidP="00A67B65">
      <w:pPr>
        <w:pStyle w:val="LDHandlungsschritt"/>
      </w:pPr>
      <w:r>
        <w:t>Verschieben Sie die ENC-Dateien in einen Ordner Ihrer Wahl auf dem mobilen Datenträger oder Ihrem Computer.</w:t>
      </w:r>
    </w:p>
    <w:p w14:paraId="7436823B" w14:textId="77777777" w:rsidR="00543A6F" w:rsidRDefault="00543A6F" w:rsidP="00A67B65">
      <w:pPr>
        <w:pStyle w:val="LDHandlungsschritt"/>
      </w:pPr>
      <w:r>
        <w:t>Erstellen Sie eine Verknüpfung zu der Datei ENC.exe.</w:t>
      </w:r>
    </w:p>
    <w:p w14:paraId="6A2F18E7" w14:textId="77777777" w:rsidR="00543A6F" w:rsidRDefault="00543A6F" w:rsidP="00A67B65">
      <w:pPr>
        <w:pStyle w:val="LDHandlungsschritt"/>
      </w:pPr>
      <w:r>
        <w:t>Verschieben Sie die Verknüpfung in das Hauptverzeichnis Ihres mobilen Datenträgers oder auf den Desktop Ihres Computers, an dem der ENC aufgerufen wird.</w:t>
      </w:r>
    </w:p>
    <w:p w14:paraId="1739DCFA" w14:textId="77777777" w:rsidR="002C53A1" w:rsidRDefault="001A30D4" w:rsidP="002363B6">
      <w:pPr>
        <w:pStyle w:val="berschrift2"/>
      </w:pPr>
      <w:bookmarkStart w:id="25" w:name="_Toc131076940"/>
      <w:bookmarkStart w:id="26" w:name="_Toc211413223"/>
      <w:r>
        <w:t>Möglichkeiten der Datenerfassung</w:t>
      </w:r>
      <w:bookmarkEnd w:id="25"/>
      <w:bookmarkEnd w:id="26"/>
    </w:p>
    <w:p w14:paraId="21DF335F" w14:textId="5E1F1751" w:rsidR="00A77E3F" w:rsidRDefault="009459B5" w:rsidP="00E9599E">
      <w:pPr>
        <w:pStyle w:val="LDTextinhalteingerckt"/>
      </w:pPr>
      <w:r>
        <w:t xml:space="preserve">Welche Leistungsdaten Sie mit dem </w:t>
      </w:r>
      <w:r w:rsidR="00A77E3F">
        <w:t>ENC erfass</w:t>
      </w:r>
      <w:r>
        <w:t xml:space="preserve">en können, </w:t>
      </w:r>
      <w:r w:rsidR="00A77E3F">
        <w:t xml:space="preserve">legen Sie auf der Webseite </w:t>
      </w:r>
      <w:r w:rsidR="006347B5" w:rsidRPr="006347B5">
        <w:rPr>
          <w:rStyle w:val="LDProgrammelement"/>
        </w:rPr>
        <w:t>Leistungen</w:t>
      </w:r>
      <w:r w:rsidR="00A77E3F" w:rsidRPr="00A67B65">
        <w:rPr>
          <w:rStyle w:val="LDProgrammelement"/>
        </w:rPr>
        <w:t xml:space="preserve"> &gt; Zeugniskonfiguration &gt;</w:t>
      </w:r>
      <w:r w:rsidR="006347B5">
        <w:rPr>
          <w:rStyle w:val="LDProgrammelement"/>
        </w:rPr>
        <w:t xml:space="preserve"> Konfiguration Leistungserfassung</w:t>
      </w:r>
      <w:r w:rsidR="00A77E3F">
        <w:t xml:space="preserve"> fest</w:t>
      </w:r>
      <w:r>
        <w:t xml:space="preserve"> (siehe Anleitung </w:t>
      </w:r>
      <w:hyperlink r:id="rId31" w:history="1">
        <w:r w:rsidRPr="00A67B65">
          <w:rPr>
            <w:rStyle w:val="LDLink"/>
          </w:rPr>
          <w:t>Leistungserfassung vorbereiten</w:t>
        </w:r>
      </w:hyperlink>
      <w:r>
        <w:t>)</w:t>
      </w:r>
      <w:r w:rsidR="00A77E3F">
        <w:t>.</w:t>
      </w:r>
    </w:p>
    <w:p w14:paraId="79288889" w14:textId="77777777" w:rsidR="006347B5" w:rsidRDefault="00E970FA" w:rsidP="00E9599E">
      <w:pPr>
        <w:pStyle w:val="LDTextinhalteingerckt"/>
      </w:pPr>
      <w:r>
        <w:t>Kopfnoten, Bemerkung und Versetzung</w:t>
      </w:r>
      <w:r w:rsidR="00435F15">
        <w:t xml:space="preserve"> </w:t>
      </w:r>
      <w:r>
        <w:t xml:space="preserve">/ Eignung können optional </w:t>
      </w:r>
      <w:r w:rsidR="00435F15">
        <w:t>über d</w:t>
      </w:r>
      <w:r w:rsidR="006347B5">
        <w:t>atest20</w:t>
      </w:r>
      <w:r w:rsidR="006347B5">
        <w:tab/>
        <w:t>1234567.u</w:t>
      </w:r>
    </w:p>
    <w:p w14:paraId="171C9FED" w14:textId="785F4009" w:rsidR="00E970FA" w:rsidRPr="00A77E3F" w:rsidRDefault="00435F15" w:rsidP="00E9599E">
      <w:pPr>
        <w:pStyle w:val="LDTextinhalteingerckt"/>
      </w:pPr>
      <w:r>
        <w:t>en ENC ausgegeben</w:t>
      </w:r>
      <w:r w:rsidR="00E970FA">
        <w:t xml:space="preserve"> werden.</w:t>
      </w:r>
    </w:p>
    <w:p w14:paraId="62DFA81F" w14:textId="3C24E076" w:rsidR="001A30D4" w:rsidRDefault="001A30D4" w:rsidP="00A67B65">
      <w:pPr>
        <w:pStyle w:val="LDTextinhalteingerckt"/>
      </w:pPr>
      <w:r>
        <w:t>Mit Hilfe des ENC können Sie</w:t>
      </w:r>
      <w:r w:rsidR="00A67B65" w:rsidRPr="00A67B65">
        <w:t xml:space="preserve"> </w:t>
      </w:r>
      <w:r w:rsidR="00A67B65">
        <w:t>Ergebnisse der zentralen Abschlussarbeiten</w:t>
      </w:r>
      <w:r>
        <w:t xml:space="preserve"> </w:t>
      </w:r>
      <w:r w:rsidR="00FE0D3C">
        <w:t xml:space="preserve">komfortabel </w:t>
      </w:r>
      <w:r w:rsidR="007B3485">
        <w:t xml:space="preserve">als Listen </w:t>
      </w:r>
      <w:r>
        <w:t>au</w:t>
      </w:r>
      <w:r w:rsidR="00A77E3F">
        <w:t>f unterschiedliche Art erfassen</w:t>
      </w:r>
      <w:r w:rsidR="00A67B65">
        <w:t>.</w:t>
      </w:r>
    </w:p>
    <w:p w14:paraId="3E37E565" w14:textId="0F072FB0" w:rsidR="00C50E8C" w:rsidRDefault="00BC420E" w:rsidP="002363B6">
      <w:pPr>
        <w:pStyle w:val="berschrift3"/>
      </w:pPr>
      <w:bookmarkStart w:id="27" w:name="_Toc131076941"/>
      <w:bookmarkStart w:id="28" w:name="_Toc211413224"/>
      <w:r>
        <w:t>Datene</w:t>
      </w:r>
      <w:r w:rsidR="002C53A1">
        <w:t>rfassung kursweise</w:t>
      </w:r>
      <w:bookmarkEnd w:id="27"/>
      <w:bookmarkEnd w:id="28"/>
    </w:p>
    <w:p w14:paraId="2B77EC22" w14:textId="782F4502" w:rsidR="00E970FA" w:rsidRDefault="00E970FA" w:rsidP="002363B6">
      <w:pPr>
        <w:pStyle w:val="LDTextinhalteingerckt"/>
      </w:pPr>
      <w:r>
        <w:t>Kurslehr</w:t>
      </w:r>
      <w:r w:rsidR="00A67B65">
        <w:t xml:space="preserve">kraft </w:t>
      </w:r>
      <w:r>
        <w:t>erfassen:</w:t>
      </w:r>
    </w:p>
    <w:p w14:paraId="3BE8D110" w14:textId="77777777" w:rsidR="007B3485" w:rsidRDefault="007B3485" w:rsidP="00A67B65">
      <w:pPr>
        <w:pStyle w:val="Aufzhlungeingerckt"/>
      </w:pPr>
      <w:r>
        <w:t>Fehlzeiten kursweise (nur Angabe von Stunden, entschuldigt / unentschuldigt)</w:t>
      </w:r>
    </w:p>
    <w:p w14:paraId="6DA93198" w14:textId="74B30A2A" w:rsidR="007B3485" w:rsidRDefault="007B3485" w:rsidP="00A67B65">
      <w:pPr>
        <w:pStyle w:val="Aufzhlungeingerckt"/>
      </w:pPr>
      <w:r>
        <w:t>Noten / Punkte kursweise</w:t>
      </w:r>
    </w:p>
    <w:p w14:paraId="406AA6F4" w14:textId="159E4BEA" w:rsidR="00E970FA" w:rsidRDefault="00E970FA" w:rsidP="002363B6">
      <w:pPr>
        <w:pStyle w:val="LDTextinhalteingerckt"/>
      </w:pPr>
      <w:r>
        <w:t>Ist ein</w:t>
      </w:r>
      <w:r w:rsidR="00A67B65">
        <w:t>e</w:t>
      </w:r>
      <w:r>
        <w:t xml:space="preserve"> Kurslehr</w:t>
      </w:r>
      <w:r w:rsidR="00A67B65">
        <w:t>kraft</w:t>
      </w:r>
      <w:r>
        <w:t xml:space="preserve"> gleichzeitig Klass</w:t>
      </w:r>
      <w:r w:rsidR="008C55A3">
        <w:t>enlehr</w:t>
      </w:r>
      <w:r w:rsidR="00A67B65">
        <w:t>kraft</w:t>
      </w:r>
      <w:r w:rsidR="008C55A3">
        <w:t xml:space="preserve"> erfasst er zusätzlich:</w:t>
      </w:r>
    </w:p>
    <w:p w14:paraId="2DAD105B" w14:textId="77777777" w:rsidR="00E970FA" w:rsidRDefault="00E970FA" w:rsidP="00A67B65">
      <w:pPr>
        <w:pStyle w:val="Aufzhlungeingerckt"/>
      </w:pPr>
      <w:r>
        <w:t>Kopfnoten klassenweise</w:t>
      </w:r>
    </w:p>
    <w:p w14:paraId="7221B9A8" w14:textId="77777777" w:rsidR="00E970FA" w:rsidRDefault="00E970FA" w:rsidP="00A67B65">
      <w:pPr>
        <w:pStyle w:val="Aufzhlungeingerckt"/>
      </w:pPr>
      <w:r>
        <w:t>Bemerkungen klassenweise</w:t>
      </w:r>
    </w:p>
    <w:p w14:paraId="12DC60BD" w14:textId="678DD352" w:rsidR="00E970FA" w:rsidRDefault="00E970FA" w:rsidP="00A67B65">
      <w:pPr>
        <w:pStyle w:val="Aufzhlungeingerckt"/>
      </w:pPr>
      <w:r w:rsidRPr="00FE0D3C">
        <w:t>Eignung</w:t>
      </w:r>
      <w:r>
        <w:t xml:space="preserve"> / Versetzung (versetzungsgefährdende Fächer / Eignung / Voraussichtlicher Abschluss / Versetzung gefährdet / Versetzung) klassenweise</w:t>
      </w:r>
    </w:p>
    <w:p w14:paraId="0EE08BCF" w14:textId="056671E1" w:rsidR="002C53A1" w:rsidRDefault="00BC420E" w:rsidP="002363B6">
      <w:pPr>
        <w:pStyle w:val="berschrift3"/>
      </w:pPr>
      <w:bookmarkStart w:id="29" w:name="_Toc131076942"/>
      <w:bookmarkStart w:id="30" w:name="_Toc211413225"/>
      <w:r>
        <w:t>Datene</w:t>
      </w:r>
      <w:r w:rsidR="002C53A1">
        <w:t>rfassung klassenweise</w:t>
      </w:r>
      <w:bookmarkEnd w:id="29"/>
      <w:bookmarkEnd w:id="30"/>
    </w:p>
    <w:p w14:paraId="2DCF36F6" w14:textId="000F55AA" w:rsidR="00FD3B85" w:rsidRDefault="00FD3B85" w:rsidP="002363B6">
      <w:pPr>
        <w:pStyle w:val="LDTextinhalteingerckt"/>
      </w:pPr>
      <w:r>
        <w:t>Bei dieser Art der Notenerfassung werden alle Daten vo</w:t>
      </w:r>
      <w:r w:rsidR="00A67B65">
        <w:t xml:space="preserve">n der </w:t>
      </w:r>
      <w:r>
        <w:t>Klassenlehr</w:t>
      </w:r>
      <w:r w:rsidR="00A67B65">
        <w:t xml:space="preserve">kraft </w:t>
      </w:r>
      <w:r>
        <w:t>eingegeben.</w:t>
      </w:r>
    </w:p>
    <w:p w14:paraId="576033C7" w14:textId="77777777" w:rsidR="007B3485" w:rsidRDefault="007B3485" w:rsidP="00A67B65">
      <w:pPr>
        <w:pStyle w:val="Aufzhlungeingerckt"/>
      </w:pPr>
      <w:r>
        <w:t>Fehlzeiten klassenweise (Fehltage / Fehlstunden, entschuldigt / unentschuldigt)</w:t>
      </w:r>
    </w:p>
    <w:p w14:paraId="20AF403F" w14:textId="77777777" w:rsidR="007B3485" w:rsidRDefault="007B3485" w:rsidP="00A67B65">
      <w:pPr>
        <w:pStyle w:val="Aufzhlungeingerckt"/>
      </w:pPr>
      <w:r>
        <w:t>Noten / Punkte klassenweise</w:t>
      </w:r>
    </w:p>
    <w:p w14:paraId="7E407A63" w14:textId="77777777" w:rsidR="007B3485" w:rsidRDefault="007B3485" w:rsidP="00A67B65">
      <w:pPr>
        <w:pStyle w:val="Aufzhlungeingerckt"/>
      </w:pPr>
      <w:r>
        <w:t>Bemerkungen (Auswahl aus Vorgaben, individuelle Bemerkungen können Sie nur in der LUSD erstellen)</w:t>
      </w:r>
    </w:p>
    <w:p w14:paraId="0AA42F70" w14:textId="77777777" w:rsidR="007B3485" w:rsidRDefault="007B3485" w:rsidP="00A67B65">
      <w:pPr>
        <w:pStyle w:val="Aufzhlungeingerckt"/>
      </w:pPr>
      <w:r>
        <w:t>Kopfnoten (nur Noten, schriftliche Ergänzungen können Sie nur in der LUSD erstellen)</w:t>
      </w:r>
    </w:p>
    <w:p w14:paraId="57BC9EBF" w14:textId="1A5E93D9" w:rsidR="007B3485" w:rsidRDefault="007B3485" w:rsidP="00A67B65">
      <w:pPr>
        <w:pStyle w:val="Aufzhlungeingerckt"/>
      </w:pPr>
      <w:r w:rsidRPr="00FE0D3C">
        <w:t>Eignung</w:t>
      </w:r>
      <w:r>
        <w:t xml:space="preserve"> / Versetzung (versetzungsgefährdende Fächer / Eignung / Voraussichtlicher Abschluss / Versetzung gefährdet / Versetzung)</w:t>
      </w:r>
    </w:p>
    <w:p w14:paraId="34ED4C07" w14:textId="632F21BD" w:rsidR="00C50E8C" w:rsidRDefault="00C50E8C" w:rsidP="002363B6">
      <w:pPr>
        <w:pStyle w:val="berschrift3"/>
      </w:pPr>
      <w:bookmarkStart w:id="31" w:name="_Toc131076943"/>
      <w:bookmarkStart w:id="32" w:name="_Toc211413226"/>
      <w:r>
        <w:t>Datenerfassung kursweise / klassenweise</w:t>
      </w:r>
      <w:bookmarkEnd w:id="31"/>
      <w:bookmarkEnd w:id="32"/>
    </w:p>
    <w:p w14:paraId="72EF58D0" w14:textId="36ED5EB8" w:rsidR="00C50E8C" w:rsidRDefault="00C50E8C" w:rsidP="002363B6">
      <w:pPr>
        <w:pStyle w:val="LDTextinhalteingerckt"/>
      </w:pPr>
      <w:r>
        <w:t>Bei dieser Mischform erfasst d</w:t>
      </w:r>
      <w:r w:rsidR="00A67B65">
        <w:t>ie</w:t>
      </w:r>
      <w:r>
        <w:t xml:space="preserve"> Klassenlehr</w:t>
      </w:r>
      <w:r w:rsidR="00A67B65">
        <w:t>kraft</w:t>
      </w:r>
      <w:r>
        <w:t>:</w:t>
      </w:r>
    </w:p>
    <w:p w14:paraId="650E2AB7" w14:textId="3EB2F2FC" w:rsidR="00C50E8C" w:rsidRDefault="00C50E8C" w:rsidP="00A67B65">
      <w:pPr>
        <w:pStyle w:val="Aufzhlungeingerckt"/>
      </w:pPr>
      <w:r>
        <w:t>Kopfnoten klassenweise</w:t>
      </w:r>
    </w:p>
    <w:p w14:paraId="18BDA6C1" w14:textId="64305B8F" w:rsidR="00C50E8C" w:rsidRDefault="00C50E8C" w:rsidP="00A67B65">
      <w:pPr>
        <w:pStyle w:val="Aufzhlungeingerckt"/>
      </w:pPr>
      <w:r>
        <w:t>Fehlzeiten klassenweise</w:t>
      </w:r>
    </w:p>
    <w:p w14:paraId="6E2808F3" w14:textId="5378BDA0" w:rsidR="00C50E8C" w:rsidRDefault="00C50E8C" w:rsidP="00A67B65">
      <w:pPr>
        <w:pStyle w:val="Aufzhlungeingerckt"/>
      </w:pPr>
      <w:r>
        <w:t>Bemerkungen klassenweise</w:t>
      </w:r>
    </w:p>
    <w:p w14:paraId="3BCBB3D1" w14:textId="3FAD1695" w:rsidR="00C50E8C" w:rsidRDefault="00C50E8C" w:rsidP="00A67B65">
      <w:pPr>
        <w:pStyle w:val="Aufzhlungeingerckt"/>
      </w:pPr>
      <w:r w:rsidRPr="00FE0D3C">
        <w:t>Eignung</w:t>
      </w:r>
      <w:r w:rsidR="008C55A3">
        <w:t xml:space="preserve"> / Versetzung (</w:t>
      </w:r>
      <w:r>
        <w:t>versetzungsgefährdende Fächer / Eignung / Voraussichtlicher Abschluss / Versetzung gefährdet / Versetzung) klassenweise</w:t>
      </w:r>
    </w:p>
    <w:p w14:paraId="72208237" w14:textId="4E52A9E6" w:rsidR="00C50E8C" w:rsidRDefault="00C50E8C" w:rsidP="002363B6">
      <w:pPr>
        <w:pStyle w:val="LDTextinhalteingerckt"/>
      </w:pPr>
      <w:r>
        <w:t>Die Kurslehr</w:t>
      </w:r>
      <w:r w:rsidR="00A67B65">
        <w:t>kräfte</w:t>
      </w:r>
      <w:r>
        <w:t xml:space="preserve"> </w:t>
      </w:r>
      <w:r w:rsidR="00E970FA">
        <w:t>vergeben</w:t>
      </w:r>
      <w:r>
        <w:t xml:space="preserve"> </w:t>
      </w:r>
      <w:r w:rsidR="00E970FA">
        <w:t>für die Schüler ihrer Kurse:</w:t>
      </w:r>
    </w:p>
    <w:p w14:paraId="36B7772C" w14:textId="62122542" w:rsidR="00E970FA" w:rsidRDefault="00E970FA" w:rsidP="00A67B65">
      <w:pPr>
        <w:pStyle w:val="Aufzhlungeingerckt"/>
      </w:pPr>
      <w:r>
        <w:t>Noten / Punkte kursweise</w:t>
      </w:r>
    </w:p>
    <w:p w14:paraId="1DEC8915" w14:textId="1275B030" w:rsidR="00E970FA" w:rsidRDefault="00E970FA" w:rsidP="002363B6">
      <w:pPr>
        <w:pStyle w:val="LDTextinhalteingerckt"/>
      </w:pPr>
      <w:r>
        <w:t>Klassenlehr</w:t>
      </w:r>
      <w:r w:rsidR="00A67B65">
        <w:t>kräfte</w:t>
      </w:r>
      <w:r>
        <w:t xml:space="preserve"> und Kurslehr</w:t>
      </w:r>
      <w:r w:rsidR="00A67B65">
        <w:t>kräfte</w:t>
      </w:r>
      <w:r>
        <w:t xml:space="preserve"> erfassen die Daten in eigenen Dateien. Die Daten der Schüler werden nach dem Import in der LUSD zusammengeführt.</w:t>
      </w:r>
    </w:p>
    <w:p w14:paraId="7A22F507" w14:textId="006BD5BB" w:rsidR="007B3485" w:rsidRDefault="009459B5" w:rsidP="002363B6">
      <w:pPr>
        <w:pStyle w:val="berschrift2"/>
      </w:pPr>
      <w:bookmarkStart w:id="33" w:name="_Toc131076944"/>
      <w:bookmarkStart w:id="34" w:name="_Toc211413227"/>
      <w:r>
        <w:t>Daten aus der LUSD in den ENC exportieren</w:t>
      </w:r>
      <w:bookmarkEnd w:id="33"/>
      <w:bookmarkEnd w:id="34"/>
    </w:p>
    <w:p w14:paraId="6CFC17F3" w14:textId="77777777" w:rsidR="009459B5" w:rsidRDefault="009459B5" w:rsidP="002363B6">
      <w:pPr>
        <w:pStyle w:val="LDTextinhalteingerckt"/>
      </w:pPr>
      <w:r>
        <w:t>Um die Leistungen mit dem ENC erfassen zu können, müssen zuvor die entsprechenden Daten aus der LUSD exportiert werden.</w:t>
      </w:r>
    </w:p>
    <w:p w14:paraId="5D9AF09B" w14:textId="77777777" w:rsidR="009459B5" w:rsidRDefault="009459B5" w:rsidP="002363B6">
      <w:pPr>
        <w:pStyle w:val="berschrift3"/>
      </w:pPr>
      <w:bookmarkStart w:id="35" w:name="_Toc131076945"/>
      <w:bookmarkStart w:id="36" w:name="_Toc211413228"/>
      <w:r>
        <w:t>Checkliste zu den Exportoptionen</w:t>
      </w:r>
      <w:bookmarkEnd w:id="35"/>
      <w:bookmarkEnd w:id="36"/>
    </w:p>
    <w:p w14:paraId="294C3E3B" w14:textId="4A6C19A0" w:rsidR="009459B5" w:rsidRPr="009459B5" w:rsidRDefault="009459B5" w:rsidP="002363B6">
      <w:pPr>
        <w:pStyle w:val="LDTextinhalteingerckt"/>
      </w:pPr>
      <w:r>
        <w:t>Je nachdem, welche Daten</w:t>
      </w:r>
      <w:r w:rsidR="00543A6F">
        <w:t xml:space="preserve"> von wem w</w:t>
      </w:r>
      <w:r>
        <w:t>o bearbeite</w:t>
      </w:r>
      <w:r w:rsidR="00543A6F">
        <w:t>t</w:t>
      </w:r>
      <w:r>
        <w:t xml:space="preserve"> </w:t>
      </w:r>
      <w:r w:rsidR="00543A6F">
        <w:t xml:space="preserve">werden </w:t>
      </w:r>
      <w:r>
        <w:t>soll</w:t>
      </w:r>
      <w:r w:rsidR="00543A6F">
        <w:t>en</w:t>
      </w:r>
      <w:r>
        <w:t>, empfehlen wir folgende Einstellungen / folgendes Vorgehen:</w:t>
      </w:r>
    </w:p>
    <w:p w14:paraId="47738CD9" w14:textId="0988291E" w:rsidR="001F7D36" w:rsidRDefault="009459B5" w:rsidP="00A67B65">
      <w:pPr>
        <w:pStyle w:val="LDHandlungsschritt"/>
        <w:numPr>
          <w:ilvl w:val="0"/>
          <w:numId w:val="33"/>
        </w:numPr>
      </w:pPr>
      <w:r>
        <w:t xml:space="preserve">Legen Sie im rechten </w:t>
      </w:r>
      <w:r w:rsidR="007B3485">
        <w:t xml:space="preserve">Bereich </w:t>
      </w:r>
      <w:r w:rsidR="00697389">
        <w:rPr>
          <w:rStyle w:val="hervorhebung"/>
        </w:rPr>
        <w:t>E</w:t>
      </w:r>
      <w:r w:rsidR="007B3485">
        <w:t xml:space="preserve"> fest</w:t>
      </w:r>
      <w:r>
        <w:t xml:space="preserve">, für welche Schulform und Stufe Sie Leistungen mit dem ENC erfassen möchten. </w:t>
      </w:r>
    </w:p>
    <w:p w14:paraId="12D05002" w14:textId="77777777" w:rsidR="001F7D36" w:rsidRDefault="009459B5" w:rsidP="001F7D36">
      <w:pPr>
        <w:pStyle w:val="LDTextinhaltweitereingerckt"/>
      </w:pPr>
      <w:r>
        <w:t xml:space="preserve">Die Symbole </w:t>
      </w:r>
    </w:p>
    <w:p w14:paraId="5EC8B393" w14:textId="3B64B861" w:rsidR="001F7D36" w:rsidRDefault="00B3704F" w:rsidP="005F13A2">
      <w:pPr>
        <w:pStyle w:val="LDAuflistungTexteingerckt"/>
      </w:pPr>
      <w:r>
        <w:pict w14:anchorId="00118695">
          <v:shape id="_x0000_i1029" type="#_x0000_t75" alt="Symbol Notenerfassung klassenweise" style="width:10.5pt;height:10.5pt;visibility:visible;mso-wrap-style:square">
            <v:imagedata r:id="rId32" o:title="Symbol Notenerfassung klassenweise"/>
          </v:shape>
        </w:pict>
      </w:r>
      <w:r w:rsidR="001F7D36">
        <w:t xml:space="preserve"> (klassenweise Erfassung von Noten) und </w:t>
      </w:r>
    </w:p>
    <w:p w14:paraId="657A48B9" w14:textId="547EC205" w:rsidR="005F13A2" w:rsidRDefault="005F13A2" w:rsidP="005F13A2">
      <w:pPr>
        <w:pStyle w:val="LDAuflistungTexteingerckt"/>
      </w:pPr>
      <w:r>
        <w:rPr>
          <w:noProof/>
        </w:rPr>
        <w:drawing>
          <wp:inline distT="0" distB="0" distL="0" distR="0" wp14:anchorId="2881FC19" wp14:editId="7951D599">
            <wp:extent cx="146050" cy="140335"/>
            <wp:effectExtent l="0" t="0" r="635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6050" cy="140335"/>
                    </a:xfrm>
                    <a:prstGeom prst="rect">
                      <a:avLst/>
                    </a:prstGeom>
                    <a:noFill/>
                  </pic:spPr>
                </pic:pic>
              </a:graphicData>
            </a:graphic>
          </wp:inline>
        </w:drawing>
      </w:r>
      <w:r>
        <w:t xml:space="preserve"> </w:t>
      </w:r>
      <w:r w:rsidR="001F7D36">
        <w:t xml:space="preserve">(kursweise Erfassung von Noten) </w:t>
      </w:r>
    </w:p>
    <w:p w14:paraId="4E1C9A4F" w14:textId="6811E09F" w:rsidR="009459B5" w:rsidRDefault="009459B5" w:rsidP="005F13A2">
      <w:pPr>
        <w:pStyle w:val="LDTextinhaltweitereingerckt"/>
      </w:pPr>
      <w:r>
        <w:t>signalisieren Ihnen die Erfassungseinstellungen</w:t>
      </w:r>
      <w:r w:rsidR="00543A6F">
        <w:t>,</w:t>
      </w:r>
      <w:r>
        <w:t xml:space="preserve"> die Sie in der Notenkonfiguration </w:t>
      </w:r>
      <w:r w:rsidR="0068110F">
        <w:t xml:space="preserve">vorgenommen haben </w:t>
      </w:r>
      <w:r>
        <w:t xml:space="preserve">(siehe Anleitung </w:t>
      </w:r>
      <w:hyperlink r:id="rId34" w:history="1">
        <w:r w:rsidRPr="00697389">
          <w:rPr>
            <w:rStyle w:val="LDLink"/>
          </w:rPr>
          <w:t>Leistungserfassung vorbereiten</w:t>
        </w:r>
      </w:hyperlink>
      <w:r>
        <w:t>)</w:t>
      </w:r>
      <w:r w:rsidR="00543A6F">
        <w:t>.</w:t>
      </w:r>
    </w:p>
    <w:p w14:paraId="2A1F001C" w14:textId="07C5B374" w:rsidR="007B3485" w:rsidRDefault="009459B5" w:rsidP="00A67B65">
      <w:pPr>
        <w:pStyle w:val="LDHandlungsschritt"/>
      </w:pPr>
      <w:r>
        <w:t>Danach legen Sie fest, welche ENC-Exportdatei/en Sie erstellen, um diese dann im ENC weiter zu bearbeiten.</w:t>
      </w:r>
    </w:p>
    <w:p w14:paraId="5106C8FD" w14:textId="666EB38A" w:rsidR="009459B5" w:rsidRDefault="009459B5" w:rsidP="004B166E">
      <w:pPr>
        <w:pStyle w:val="LDTextinhaltweitereingerckt"/>
        <w:tabs>
          <w:tab w:val="left" w:pos="4545"/>
        </w:tabs>
      </w:pPr>
      <w:r>
        <w:t xml:space="preserve">Sie haben </w:t>
      </w:r>
      <w:commentRangeStart w:id="37"/>
      <w:r>
        <w:t xml:space="preserve">drei </w:t>
      </w:r>
      <w:commentRangeEnd w:id="37"/>
      <w:r w:rsidR="004B166E">
        <w:rPr>
          <w:rStyle w:val="Kommentarzeichen"/>
          <w:color w:val="auto"/>
        </w:rPr>
        <w:commentReference w:id="37"/>
      </w:r>
      <w:r>
        <w:t>Möglichkeiten:</w:t>
      </w:r>
    </w:p>
    <w:p w14:paraId="6FDEE52C" w14:textId="25740CC7" w:rsidR="004B166E" w:rsidRDefault="004B166E" w:rsidP="004B166E">
      <w:pPr>
        <w:pStyle w:val="Aufzhlungweitereingerckt"/>
      </w:pPr>
      <w:r>
        <w:t xml:space="preserve"> Daten </w:t>
      </w:r>
      <w:r w:rsidRPr="004B166E">
        <w:rPr>
          <w:rStyle w:val="LDwichtigerText"/>
        </w:rPr>
        <w:t>arbeitsstationsweise</w:t>
      </w:r>
      <w:r>
        <w:t xml:space="preserve"> exportieren, das heißt: Sie legen fest, auf wie vielen PCs die Leistungen erfasst werden sollen. Das Exportprogramm der LUSD bestimmt die Lehrkräfte, die an der jeweiligen Arbeitsstation arbeiten dürfen. Sie bekommen dafür ein Protokoll ausgegeben.</w:t>
      </w:r>
    </w:p>
    <w:p w14:paraId="37CB35DA" w14:textId="2216EDA6" w:rsidR="00D97CC0" w:rsidRDefault="009459B5" w:rsidP="004B166E">
      <w:pPr>
        <w:pStyle w:val="Aufzhlungweitereingerckt"/>
      </w:pPr>
      <w:r>
        <w:t xml:space="preserve">Dateien für </w:t>
      </w:r>
      <w:r w:rsidRPr="00177DDB">
        <w:rPr>
          <w:b/>
        </w:rPr>
        <w:t>einzelne Lehr</w:t>
      </w:r>
      <w:r w:rsidR="004B166E">
        <w:rPr>
          <w:b/>
        </w:rPr>
        <w:t>kräfte</w:t>
      </w:r>
      <w:r>
        <w:t xml:space="preserve"> exportieren.</w:t>
      </w:r>
    </w:p>
    <w:p w14:paraId="2263B79B" w14:textId="483BD06E" w:rsidR="00D97CC0" w:rsidRDefault="00D97CC0" w:rsidP="004B166E">
      <w:pPr>
        <w:pStyle w:val="Aufzhlungweitereingerckt"/>
      </w:pPr>
      <w:r>
        <w:t xml:space="preserve">Alle gewählten </w:t>
      </w:r>
      <w:r w:rsidRPr="004B166E">
        <w:rPr>
          <w:rStyle w:val="LDwichtigerText"/>
        </w:rPr>
        <w:t xml:space="preserve">Daten für einzelnen </w:t>
      </w:r>
      <w:commentRangeStart w:id="38"/>
      <w:r w:rsidRPr="004B166E">
        <w:rPr>
          <w:rStyle w:val="LDwichtigerText"/>
        </w:rPr>
        <w:t>Lehrer</w:t>
      </w:r>
      <w:commentRangeEnd w:id="38"/>
      <w:r w:rsidR="004B166E">
        <w:rPr>
          <w:rStyle w:val="Kommentarzeichen"/>
          <w:color w:val="auto"/>
        </w:rPr>
        <w:commentReference w:id="38"/>
      </w:r>
      <w:r w:rsidR="004B166E">
        <w:rPr>
          <w:rStyle w:val="LDwichtigerText"/>
        </w:rPr>
        <w:t xml:space="preserve"> </w:t>
      </w:r>
      <w:r w:rsidRPr="00A245CC">
        <w:rPr>
          <w:rStyle w:val="hervorhebung"/>
        </w:rPr>
        <w:t>.</w:t>
      </w:r>
    </w:p>
    <w:p w14:paraId="74BB505C" w14:textId="1AADBC97" w:rsidR="009459B5" w:rsidRDefault="009459B5" w:rsidP="004B166E">
      <w:pPr>
        <w:pStyle w:val="Aufzhlungweitereingerckt"/>
      </w:pPr>
      <w:r>
        <w:t>Einzelne Date</w:t>
      </w:r>
      <w:r w:rsidR="00543A6F">
        <w:t>ie</w:t>
      </w:r>
      <w:r>
        <w:t xml:space="preserve">n für </w:t>
      </w:r>
      <w:r w:rsidRPr="00177DDB">
        <w:rPr>
          <w:b/>
        </w:rPr>
        <w:t>alle Lehrer</w:t>
      </w:r>
      <w:r>
        <w:t xml:space="preserve"> exportieren.</w:t>
      </w:r>
    </w:p>
    <w:p w14:paraId="025401AD" w14:textId="209D31DA" w:rsidR="00C17D1C" w:rsidRDefault="00C17D1C" w:rsidP="004B166E">
      <w:pPr>
        <w:pStyle w:val="LDTextinhaltweitereingerckt"/>
      </w:pPr>
      <w:r>
        <w:t>Unabhängig von der Exportoption werden die Daten für eine Kurslehr</w:t>
      </w:r>
      <w:r w:rsidR="004B166E">
        <w:t>kraft</w:t>
      </w:r>
      <w:r>
        <w:t xml:space="preserve"> oder Klassenlehr</w:t>
      </w:r>
      <w:r w:rsidR="004B166E">
        <w:t>kraft</w:t>
      </w:r>
      <w:r>
        <w:t xml:space="preserve"> immer </w:t>
      </w:r>
      <w:r w:rsidR="00543A6F">
        <w:t>in einer Datei zusammengefasst.</w:t>
      </w:r>
    </w:p>
    <w:p w14:paraId="5041ACB3" w14:textId="3CAF4268" w:rsidR="001F7D36" w:rsidRDefault="001F7D36" w:rsidP="004B166E">
      <w:pPr>
        <w:pStyle w:val="LDTextinhalteingerckt"/>
      </w:pPr>
      <w:r>
        <w:rPr>
          <w:noProof/>
          <w:lang w:eastAsia="de-DE"/>
        </w:rPr>
        <w:drawing>
          <wp:inline distT="0" distB="0" distL="0" distR="0" wp14:anchorId="2A936820" wp14:editId="737E4E43">
            <wp:extent cx="5332178" cy="3050006"/>
            <wp:effectExtent l="19050" t="19050" r="20955" b="1714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52719" cy="3061755"/>
                    </a:xfrm>
                    <a:prstGeom prst="rect">
                      <a:avLst/>
                    </a:prstGeom>
                    <a:ln>
                      <a:solidFill>
                        <a:schemeClr val="bg1">
                          <a:lumMod val="50000"/>
                        </a:schemeClr>
                      </a:solidFill>
                    </a:ln>
                  </pic:spPr>
                </pic:pic>
              </a:graphicData>
            </a:graphic>
          </wp:inline>
        </w:drawing>
      </w:r>
    </w:p>
    <w:p w14:paraId="6BD0F29B" w14:textId="3D4D2E9F" w:rsidR="00C17D1C" w:rsidRDefault="00543A6F" w:rsidP="004B166E">
      <w:pPr>
        <w:pStyle w:val="LDBildunterschrift"/>
      </w:pPr>
      <w:bookmarkStart w:id="39" w:name="_Toc130997877"/>
      <w:bookmarkStart w:id="40" w:name="_Toc209508695"/>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2</w:t>
      </w:r>
      <w:r w:rsidR="00131ADA">
        <w:rPr>
          <w:noProof/>
        </w:rPr>
        <w:fldChar w:fldCharType="end"/>
      </w:r>
      <w:r w:rsidR="004B166E">
        <w:rPr>
          <w:noProof/>
        </w:rPr>
        <w:t xml:space="preserve"> </w:t>
      </w:r>
      <w:r>
        <w:t xml:space="preserve">Webseite </w:t>
      </w:r>
      <w:r w:rsidRPr="004B166E">
        <w:t>ENC Export</w:t>
      </w:r>
      <w:bookmarkEnd w:id="39"/>
      <w:bookmarkEnd w:id="40"/>
    </w:p>
    <w:p w14:paraId="2F708DB9" w14:textId="060ABD15" w:rsidR="009459B5" w:rsidRDefault="009459B5" w:rsidP="002363B6">
      <w:pPr>
        <w:pStyle w:val="berschrift3"/>
      </w:pPr>
      <w:bookmarkStart w:id="41" w:name="_Ref108176260"/>
      <w:bookmarkStart w:id="42" w:name="_Toc131076946"/>
      <w:bookmarkStart w:id="43" w:name="_Toc211413229"/>
      <w:r>
        <w:t>Geeignete Exportoption festlegen</w:t>
      </w:r>
      <w:bookmarkEnd w:id="41"/>
      <w:bookmarkEnd w:id="42"/>
      <w:bookmarkEnd w:id="43"/>
    </w:p>
    <w:p w14:paraId="49F81D52" w14:textId="650485ED" w:rsidR="00C17D1C" w:rsidRPr="004B166E" w:rsidRDefault="009459B5" w:rsidP="004B166E">
      <w:pPr>
        <w:pStyle w:val="berschrift4"/>
      </w:pPr>
      <w:bookmarkStart w:id="44" w:name="_Toc131076947"/>
      <w:r w:rsidRPr="004B166E">
        <w:t xml:space="preserve">Exportoption </w:t>
      </w:r>
      <w:r w:rsidR="00C17D1C" w:rsidRPr="004B166E">
        <w:t>Arbeitsstationen</w:t>
      </w:r>
      <w:bookmarkEnd w:id="44"/>
    </w:p>
    <w:p w14:paraId="3A44D703" w14:textId="7C5A3B80" w:rsidR="001F491E" w:rsidRDefault="001F491E" w:rsidP="00A67B65">
      <w:pPr>
        <w:pStyle w:val="LDHandlungsschritt"/>
        <w:numPr>
          <w:ilvl w:val="0"/>
          <w:numId w:val="32"/>
        </w:numPr>
      </w:pPr>
      <w:r>
        <w:t xml:space="preserve">Klicken Sie auf </w:t>
      </w:r>
      <w:r w:rsidR="00FD417D">
        <w:t>den Optionsschalter</w:t>
      </w:r>
      <w:r>
        <w:t xml:space="preserve"> </w:t>
      </w:r>
      <w:r w:rsidR="006B11D6" w:rsidRPr="004B166E">
        <w:rPr>
          <w:rStyle w:val="LDProgrammelement"/>
        </w:rPr>
        <w:t>Arbeitsstationen</w:t>
      </w:r>
      <w:r w:rsidR="006B11D6">
        <w:t>.</w:t>
      </w:r>
    </w:p>
    <w:p w14:paraId="1D0B3498" w14:textId="77777777" w:rsidR="006B11D6" w:rsidRDefault="00343D4E" w:rsidP="006B11D6">
      <w:pPr>
        <w:pStyle w:val="LDTextinhaltweitereingerckt"/>
        <w:keepNext/>
      </w:pPr>
      <w:r>
        <w:rPr>
          <w:noProof/>
          <w:lang w:eastAsia="de-DE"/>
        </w:rPr>
        <w:drawing>
          <wp:inline distT="0" distB="0" distL="0" distR="0" wp14:anchorId="1A804CD7" wp14:editId="358B224C">
            <wp:extent cx="5400000" cy="568800"/>
            <wp:effectExtent l="19050" t="19050" r="10795" b="22225"/>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00" cy="568800"/>
                    </a:xfrm>
                    <a:prstGeom prst="rect">
                      <a:avLst/>
                    </a:prstGeom>
                    <a:ln>
                      <a:solidFill>
                        <a:schemeClr val="bg1">
                          <a:lumMod val="50000"/>
                        </a:schemeClr>
                      </a:solidFill>
                    </a:ln>
                  </pic:spPr>
                </pic:pic>
              </a:graphicData>
            </a:graphic>
          </wp:inline>
        </w:drawing>
      </w:r>
    </w:p>
    <w:p w14:paraId="76A343F6" w14:textId="09D77533" w:rsidR="00AF0A47" w:rsidRPr="001F491E" w:rsidRDefault="006B11D6" w:rsidP="004B166E">
      <w:pPr>
        <w:pStyle w:val="LDBildunterschrift"/>
        <w:ind w:left="992"/>
      </w:pPr>
      <w:bookmarkStart w:id="45" w:name="_Toc130997878"/>
      <w:bookmarkStart w:id="46" w:name="_Toc209508696"/>
      <w:r>
        <w:t xml:space="preserve">Abb. </w:t>
      </w:r>
      <w:r w:rsidR="00B3704F">
        <w:fldChar w:fldCharType="begin"/>
      </w:r>
      <w:r w:rsidR="00B3704F">
        <w:instrText xml:space="preserve"> SEQ Abb. \* ARABIC </w:instrText>
      </w:r>
      <w:r w:rsidR="00B3704F">
        <w:fldChar w:fldCharType="separate"/>
      </w:r>
      <w:r w:rsidR="00556FCD">
        <w:rPr>
          <w:noProof/>
        </w:rPr>
        <w:t>3</w:t>
      </w:r>
      <w:r w:rsidR="00B3704F">
        <w:rPr>
          <w:noProof/>
        </w:rPr>
        <w:fldChar w:fldCharType="end"/>
      </w:r>
      <w:r>
        <w:t xml:space="preserve"> </w:t>
      </w:r>
      <w:r w:rsidR="004B166E">
        <w:t xml:space="preserve">Webseite ENC Export: </w:t>
      </w:r>
      <w:r w:rsidR="00FD417D">
        <w:t>Optionsschalter</w:t>
      </w:r>
      <w:r>
        <w:t xml:space="preserve"> Arbeitsstationen</w:t>
      </w:r>
      <w:bookmarkEnd w:id="45"/>
      <w:bookmarkEnd w:id="46"/>
    </w:p>
    <w:p w14:paraId="4E89AAAE" w14:textId="1990E0EA" w:rsidR="00694BD0" w:rsidRDefault="00C17D1C" w:rsidP="00A67B65">
      <w:pPr>
        <w:pStyle w:val="LDHandlungsschritt"/>
      </w:pPr>
      <w:r>
        <w:t xml:space="preserve">Tragen Sie im Feld </w:t>
      </w:r>
      <w:r w:rsidRPr="004B166E">
        <w:rPr>
          <w:rStyle w:val="LDProgrammelement"/>
        </w:rPr>
        <w:t>Anzahl</w:t>
      </w:r>
      <w:r>
        <w:t xml:space="preserve"> ein</w:t>
      </w:r>
      <w:r w:rsidR="00BC420E">
        <w:t>,</w:t>
      </w:r>
      <w:r>
        <w:t xml:space="preserve"> wie viele Dateien zur Datenerfassung erstellt werden sollen.</w:t>
      </w:r>
    </w:p>
    <w:p w14:paraId="1265B187" w14:textId="582E24D1" w:rsidR="007B3485" w:rsidRDefault="00694BD0" w:rsidP="00A67B65">
      <w:pPr>
        <w:pStyle w:val="LDHandlungsschritt"/>
      </w:pPr>
      <w:r>
        <w:t xml:space="preserve">Markieren Sie die Kontrollkästchen vor den </w:t>
      </w:r>
      <w:r w:rsidRPr="004B166E">
        <w:rPr>
          <w:rStyle w:val="LDProgrammelement"/>
        </w:rPr>
        <w:t xml:space="preserve">Schulformen, Stufen </w:t>
      </w:r>
      <w:r w:rsidRPr="004B166E">
        <w:t>oder</w:t>
      </w:r>
      <w:r w:rsidRPr="004B166E">
        <w:rPr>
          <w:rStyle w:val="LDProgrammelement"/>
        </w:rPr>
        <w:t xml:space="preserve"> Klassen</w:t>
      </w:r>
      <w:r>
        <w:t>, deren Daten Sie exportieren wollen.</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4B166E" w14:paraId="6225C581" w14:textId="77777777" w:rsidTr="004B166E">
        <w:trPr>
          <w:cantSplit/>
          <w:trHeight w:val="284"/>
        </w:trPr>
        <w:tc>
          <w:tcPr>
            <w:tcW w:w="709" w:type="dxa"/>
          </w:tcPr>
          <w:p w14:paraId="73CD0CCE" w14:textId="77777777" w:rsidR="004B166E" w:rsidRPr="009B0AA3" w:rsidRDefault="004B166E" w:rsidP="00643364">
            <w:pPr>
              <w:pStyle w:val="LDTextinhalt"/>
            </w:pPr>
            <w:r>
              <w:rPr>
                <w:noProof/>
                <w:lang w:eastAsia="de-DE"/>
              </w:rPr>
              <w:drawing>
                <wp:inline distT="0" distB="0" distL="0" distR="0" wp14:anchorId="5E16CBB0" wp14:editId="2B91195F">
                  <wp:extent cx="288000" cy="288000"/>
                  <wp:effectExtent l="0" t="0" r="0" b="0"/>
                  <wp:docPr id="7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1C714096" w14:textId="77777777" w:rsidR="004B166E" w:rsidRPr="004B166E" w:rsidRDefault="004B166E" w:rsidP="00643364">
            <w:pPr>
              <w:rPr>
                <w:rStyle w:val="hervorhebunggrn"/>
              </w:rPr>
            </w:pPr>
            <w:r w:rsidRPr="004B166E">
              <w:rPr>
                <w:rStyle w:val="hervorhebunggrn"/>
              </w:rPr>
              <w:t>Hinweis</w:t>
            </w:r>
          </w:p>
          <w:p w14:paraId="3FC776CF" w14:textId="1F0E608F" w:rsidR="004B166E" w:rsidRPr="005B257B" w:rsidRDefault="004B166E" w:rsidP="00643364">
            <w:pPr>
              <w:pStyle w:val="LDTextinhalt"/>
            </w:pPr>
            <w:r>
              <w:t>Die LUSD sucht unter den markierten Schulformen, Stufen oder Klassen alle Kurse mit den dazugehörenden Kurslehrkräften. Alle gefundenen Kurse einer Lehrkraft werden in einer Datei zusammengefasst</w:t>
            </w:r>
          </w:p>
        </w:tc>
      </w:tr>
    </w:tbl>
    <w:p w14:paraId="201DF0A3" w14:textId="53D49D3D" w:rsidR="00037B65" w:rsidRPr="004B166E" w:rsidRDefault="009459B5" w:rsidP="004B166E">
      <w:pPr>
        <w:pStyle w:val="berschrift4"/>
      </w:pPr>
      <w:bookmarkStart w:id="47" w:name="_Toc131076948"/>
      <w:r w:rsidRPr="004B166E">
        <w:t xml:space="preserve">Exportoption </w:t>
      </w:r>
      <w:r w:rsidR="00037B65" w:rsidRPr="004B166E">
        <w:t>Datei für einzelnen Lehrer</w:t>
      </w:r>
      <w:bookmarkEnd w:id="47"/>
    </w:p>
    <w:p w14:paraId="2CAC1B64" w14:textId="54B99F36" w:rsidR="00755F19" w:rsidRDefault="00755F19" w:rsidP="00A67B65">
      <w:pPr>
        <w:pStyle w:val="LDHandlungsschritt"/>
        <w:numPr>
          <w:ilvl w:val="0"/>
          <w:numId w:val="31"/>
        </w:numPr>
        <w:rPr>
          <w:rStyle w:val="LDProgrammelement"/>
        </w:rPr>
      </w:pPr>
      <w:r>
        <w:t>Wenn Sie diese Option wählen, werden alle Kurse de</w:t>
      </w:r>
      <w:r w:rsidR="004B166E">
        <w:t>r</w:t>
      </w:r>
      <w:r>
        <w:t xml:space="preserve"> ausgewählten Lehr</w:t>
      </w:r>
      <w:r w:rsidR="004B166E">
        <w:t>kraft</w:t>
      </w:r>
      <w:r>
        <w:t xml:space="preserve"> in eine einzige Datei exportiert. Die Auswahl der Kurse geschieht im Bereich </w:t>
      </w:r>
      <w:r w:rsidRPr="004B166E">
        <w:rPr>
          <w:rStyle w:val="LDProgrammelement"/>
        </w:rPr>
        <w:t>Schülerauswahl.</w:t>
      </w:r>
    </w:p>
    <w:tbl>
      <w:tblPr>
        <w:tblW w:w="8505"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4B166E" w14:paraId="3A432E6D" w14:textId="77777777" w:rsidTr="00643364">
        <w:trPr>
          <w:cantSplit/>
          <w:trHeight w:val="284"/>
        </w:trPr>
        <w:tc>
          <w:tcPr>
            <w:tcW w:w="709" w:type="dxa"/>
          </w:tcPr>
          <w:p w14:paraId="63BA87E1" w14:textId="77777777" w:rsidR="004B166E" w:rsidRPr="009B0AA3" w:rsidRDefault="004B166E" w:rsidP="00643364">
            <w:pPr>
              <w:pStyle w:val="LDTextinhalt"/>
            </w:pPr>
            <w:r>
              <w:rPr>
                <w:noProof/>
                <w:lang w:eastAsia="de-DE"/>
              </w:rPr>
              <w:drawing>
                <wp:inline distT="0" distB="0" distL="0" distR="0" wp14:anchorId="3E58E5A9" wp14:editId="736F6AF8">
                  <wp:extent cx="288000" cy="288000"/>
                  <wp:effectExtent l="0" t="0" r="0" b="0"/>
                  <wp:docPr id="7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5FBA69F" w14:textId="77777777" w:rsidR="004B166E" w:rsidRPr="004B166E" w:rsidRDefault="004B166E" w:rsidP="00643364">
            <w:pPr>
              <w:rPr>
                <w:rStyle w:val="hervorhebunggrn"/>
              </w:rPr>
            </w:pPr>
            <w:r w:rsidRPr="004B166E">
              <w:rPr>
                <w:rStyle w:val="hervorhebunggrn"/>
              </w:rPr>
              <w:t>Hinweis</w:t>
            </w:r>
          </w:p>
          <w:p w14:paraId="2F933306" w14:textId="77777777" w:rsidR="004B166E" w:rsidRDefault="004B166E" w:rsidP="00643364">
            <w:pPr>
              <w:pStyle w:val="LDTextinhalt"/>
            </w:pPr>
            <w:r>
              <w:t xml:space="preserve">Wenn Sie die Schulformen, Stufen oder Klassen nicht kennen, in denen die Lehrkraft unterrichtet, markieren Sie die Kontrollkästchen vor allen Schulformen, Stufen und Klassen durch Klick auf die Schaltfläche </w:t>
            </w:r>
            <w:r>
              <w:rPr>
                <w:noProof/>
              </w:rPr>
              <w:drawing>
                <wp:inline distT="0" distB="0" distL="0" distR="0" wp14:anchorId="69684C6B" wp14:editId="6148970F">
                  <wp:extent cx="963334" cy="144000"/>
                  <wp:effectExtent l="0" t="0" r="0" b="8890"/>
                  <wp:docPr id="79" name="Grafik 31" descr="Schaltfläche Alle auswä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1" descr="Schaltfläche Alle auswählen"/>
                          <pic:cNvPicPr>
                            <a:picLocks noChangeAspect="1"/>
                          </pic:cNvPicPr>
                        </pic:nvPicPr>
                        <pic:blipFill rotWithShape="1">
                          <a:blip r:embed="rId37"/>
                          <a:srcRect l="6075" t="19588" r="7206" b="26803"/>
                          <a:stretch/>
                        </pic:blipFill>
                        <pic:spPr>
                          <a:xfrm>
                            <a:off x="0" y="0"/>
                            <a:ext cx="963334" cy="144000"/>
                          </a:xfrm>
                          <a:prstGeom prst="rect">
                            <a:avLst/>
                          </a:prstGeom>
                        </pic:spPr>
                      </pic:pic>
                    </a:graphicData>
                  </a:graphic>
                </wp:inline>
              </w:drawing>
            </w:r>
            <w:r>
              <w:t xml:space="preserve">. Ein Klick auf </w:t>
            </w:r>
            <w:r>
              <w:rPr>
                <w:noProof/>
              </w:rPr>
              <w:drawing>
                <wp:inline distT="0" distB="0" distL="0" distR="0" wp14:anchorId="38D813C2" wp14:editId="547AD63D">
                  <wp:extent cx="878399" cy="144000"/>
                  <wp:effectExtent l="0" t="0" r="0" b="8890"/>
                  <wp:docPr id="80" name="Grafik 30" descr="Schaltfläche Alle abwä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0" descr="Schaltfläche Alle abwählen"/>
                          <pic:cNvPicPr>
                            <a:picLocks noChangeAspect="1"/>
                          </pic:cNvPicPr>
                        </pic:nvPicPr>
                        <pic:blipFill rotWithShape="1">
                          <a:blip r:embed="rId38"/>
                          <a:srcRect l="6088" t="22545" r="7566" b="19753"/>
                          <a:stretch/>
                        </pic:blipFill>
                        <pic:spPr>
                          <a:xfrm>
                            <a:off x="0" y="0"/>
                            <a:ext cx="878399" cy="144000"/>
                          </a:xfrm>
                          <a:prstGeom prst="rect">
                            <a:avLst/>
                          </a:prstGeom>
                        </pic:spPr>
                      </pic:pic>
                    </a:graphicData>
                  </a:graphic>
                </wp:inline>
              </w:drawing>
            </w:r>
            <w:r>
              <w:t xml:space="preserve"> hebt die Markierung aller Kontrollkästchen auf. </w:t>
            </w:r>
          </w:p>
          <w:p w14:paraId="2233DA1C" w14:textId="19D59986" w:rsidR="004B166E" w:rsidRPr="005B257B" w:rsidRDefault="004B166E" w:rsidP="00643364">
            <w:pPr>
              <w:pStyle w:val="LDTextinhalt"/>
            </w:pPr>
            <w:r>
              <w:t xml:space="preserve">Wenn Sie auf die Schaltfläche </w:t>
            </w:r>
            <w:r w:rsidRPr="004B166E">
              <w:rPr>
                <w:rStyle w:val="LDProgrammelement"/>
              </w:rPr>
              <w:t>exportieren</w:t>
            </w:r>
            <w:r>
              <w:t xml:space="preserve"> klicken, sucht die LUSD alle Kurse der Lehrkraft aus den markierten Schulformen, Stufen oder Klassen-</w:t>
            </w:r>
          </w:p>
        </w:tc>
      </w:tr>
    </w:tbl>
    <w:p w14:paraId="51FAE097" w14:textId="53423C08" w:rsidR="00150214" w:rsidRDefault="001F491E" w:rsidP="00A67B65">
      <w:pPr>
        <w:pStyle w:val="LDHandlungsschritt"/>
      </w:pPr>
      <w:r>
        <w:t xml:space="preserve">Klicken </w:t>
      </w:r>
      <w:r w:rsidR="00150214">
        <w:t xml:space="preserve">Sie auf </w:t>
      </w:r>
      <w:r w:rsidR="00FD417D">
        <w:t>den Optionsschalter</w:t>
      </w:r>
      <w:r w:rsidR="006B11D6">
        <w:t xml:space="preserve"> </w:t>
      </w:r>
      <w:r w:rsidR="006B11D6" w:rsidRPr="004B166E">
        <w:rPr>
          <w:rStyle w:val="LDProgrammelement"/>
        </w:rPr>
        <w:t>Datei für einzelnen Lehrer</w:t>
      </w:r>
      <w:r w:rsidR="006B11D6">
        <w:t>.</w:t>
      </w:r>
    </w:p>
    <w:p w14:paraId="6E4A5E93" w14:textId="77777777" w:rsidR="006172A0" w:rsidRDefault="001219F4" w:rsidP="006172A0">
      <w:pPr>
        <w:pStyle w:val="LDTextinhaltweitereingerckt"/>
        <w:keepNext/>
      </w:pPr>
      <w:r w:rsidRPr="001219F4">
        <w:rPr>
          <w:noProof/>
          <w:lang w:eastAsia="de-DE"/>
        </w:rPr>
        <w:drawing>
          <wp:inline distT="0" distB="0" distL="0" distR="0" wp14:anchorId="72F2C7BA" wp14:editId="5423AB28">
            <wp:extent cx="5400000" cy="579600"/>
            <wp:effectExtent l="19050" t="19050" r="10795" b="1143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00" cy="579600"/>
                    </a:xfrm>
                    <a:prstGeom prst="rect">
                      <a:avLst/>
                    </a:prstGeom>
                    <a:ln>
                      <a:solidFill>
                        <a:schemeClr val="bg1">
                          <a:lumMod val="50000"/>
                        </a:schemeClr>
                      </a:solidFill>
                    </a:ln>
                  </pic:spPr>
                </pic:pic>
              </a:graphicData>
            </a:graphic>
          </wp:inline>
        </w:drawing>
      </w:r>
    </w:p>
    <w:p w14:paraId="6E43EA03" w14:textId="2A89A97D" w:rsidR="00150214" w:rsidRPr="00150214" w:rsidRDefault="006172A0" w:rsidP="004B166E">
      <w:pPr>
        <w:pStyle w:val="LDBildunterschrift"/>
        <w:ind w:left="992"/>
      </w:pPr>
      <w:bookmarkStart w:id="48" w:name="_Toc130997879"/>
      <w:bookmarkStart w:id="49" w:name="_Toc209508697"/>
      <w:r>
        <w:t xml:space="preserve">Abb. </w:t>
      </w:r>
      <w:r w:rsidR="00B3704F">
        <w:fldChar w:fldCharType="begin"/>
      </w:r>
      <w:r w:rsidR="00B3704F">
        <w:instrText xml:space="preserve"> SEQ Abb. \* ARABIC </w:instrText>
      </w:r>
      <w:r w:rsidR="00B3704F">
        <w:fldChar w:fldCharType="separate"/>
      </w:r>
      <w:r w:rsidR="00556FCD">
        <w:rPr>
          <w:noProof/>
        </w:rPr>
        <w:t>4</w:t>
      </w:r>
      <w:r w:rsidR="00B3704F">
        <w:rPr>
          <w:noProof/>
        </w:rPr>
        <w:fldChar w:fldCharType="end"/>
      </w:r>
      <w:r>
        <w:t xml:space="preserve"> </w:t>
      </w:r>
      <w:r w:rsidR="004B166E">
        <w:t xml:space="preserve">Webseite ENC Export: </w:t>
      </w:r>
      <w:r w:rsidR="00FD417D">
        <w:t>Optionsschalter</w:t>
      </w:r>
      <w:r>
        <w:t xml:space="preserve"> Datei für einzelnen Lehrer</w:t>
      </w:r>
      <w:bookmarkEnd w:id="48"/>
      <w:bookmarkEnd w:id="49"/>
    </w:p>
    <w:p w14:paraId="469C241C" w14:textId="757D0FE8" w:rsidR="00037B65" w:rsidRDefault="00150214" w:rsidP="00A67B65">
      <w:pPr>
        <w:pStyle w:val="LDHandlungsschritt"/>
      </w:pPr>
      <w:r>
        <w:t>Wählen Sie in der Auswahlliste eine Lehrkraft aus. Die Liste ist nach Kürzel sortiert.</w:t>
      </w:r>
    </w:p>
    <w:p w14:paraId="4C8946AB" w14:textId="2264A80F" w:rsidR="00416091" w:rsidRDefault="00416091" w:rsidP="00A67B65">
      <w:pPr>
        <w:pStyle w:val="LDHandlungsschritt"/>
      </w:pPr>
      <w:r>
        <w:t xml:space="preserve">Markieren Sie im Bereich </w:t>
      </w:r>
      <w:r w:rsidRPr="004B166E">
        <w:rPr>
          <w:rStyle w:val="LDProgrammelement"/>
        </w:rPr>
        <w:t>Schüler</w:t>
      </w:r>
      <w:r w:rsidR="00EC1812" w:rsidRPr="004B166E">
        <w:rPr>
          <w:rStyle w:val="LDProgrammelement"/>
        </w:rPr>
        <w:t>auswahl</w:t>
      </w:r>
      <w:r w:rsidR="00EC1812">
        <w:t xml:space="preserve"> </w:t>
      </w:r>
      <w:r>
        <w:t>durch Anklicken der Kontrollkästchen die Stufen oder Klassen, in denen die Lehrkraft unterrichtet.</w:t>
      </w:r>
    </w:p>
    <w:p w14:paraId="37A56D2A" w14:textId="45ACD7B7" w:rsidR="00037B65" w:rsidRDefault="009459B5" w:rsidP="004B166E">
      <w:pPr>
        <w:pStyle w:val="berschrift4"/>
      </w:pPr>
      <w:bookmarkStart w:id="50" w:name="_Toc131076949"/>
      <w:r>
        <w:t xml:space="preserve">Exportoption </w:t>
      </w:r>
      <w:r w:rsidR="00FD3B85" w:rsidRPr="004B166E">
        <w:t>Einzelne Dateien für alle Lehrer</w:t>
      </w:r>
      <w:bookmarkEnd w:id="50"/>
    </w:p>
    <w:p w14:paraId="4AD8A8AE" w14:textId="6D13D2CA" w:rsidR="00A270AB" w:rsidRDefault="00A270AB" w:rsidP="001219F4">
      <w:pPr>
        <w:pStyle w:val="LDTextinhalteingerckt"/>
      </w:pPr>
      <w:r>
        <w:t xml:space="preserve">Wenn Sie diese Option wählen, durchsucht die LUSD alle markierten Stufen und Klassen des Bereiches </w:t>
      </w:r>
      <w:r w:rsidRPr="004B166E">
        <w:rPr>
          <w:rStyle w:val="LDProgrammelement"/>
        </w:rPr>
        <w:t>Schülerauswahl.</w:t>
      </w:r>
      <w:r>
        <w:t xml:space="preserve"> Für jede Lehrkraft, die gefunden wird, wird eine Datei erstellt. Diese Datei enthält alle Kurse der Lehrkraft, die in den markierten Stufen oder Klassen vorhanden sind.</w:t>
      </w:r>
    </w:p>
    <w:p w14:paraId="62818B92" w14:textId="4A6B0664" w:rsidR="00D53808" w:rsidRDefault="00D53808" w:rsidP="00A67B65">
      <w:pPr>
        <w:pStyle w:val="LDHandlungsschritt"/>
        <w:numPr>
          <w:ilvl w:val="0"/>
          <w:numId w:val="30"/>
        </w:numPr>
      </w:pPr>
      <w:r>
        <w:t xml:space="preserve">Klicken Sie auf </w:t>
      </w:r>
      <w:r w:rsidR="00FD417D">
        <w:t>den Optionsschalter</w:t>
      </w:r>
      <w:r>
        <w:t xml:space="preserve"> </w:t>
      </w:r>
      <w:r w:rsidR="006172A0" w:rsidRPr="004B166E">
        <w:rPr>
          <w:rStyle w:val="LDProgrammelement"/>
        </w:rPr>
        <w:t>Einzelne Dateien für alle Lehrer</w:t>
      </w:r>
      <w:r w:rsidR="006172A0">
        <w:t>.</w:t>
      </w:r>
    </w:p>
    <w:p w14:paraId="4B24462E" w14:textId="77777777" w:rsidR="006172A0" w:rsidRDefault="001219F4" w:rsidP="006172A0">
      <w:pPr>
        <w:pStyle w:val="LDTextinhaltweitereingerckt"/>
        <w:keepNext/>
      </w:pPr>
      <w:r>
        <w:rPr>
          <w:noProof/>
          <w:lang w:eastAsia="de-DE"/>
        </w:rPr>
        <w:drawing>
          <wp:inline distT="0" distB="0" distL="0" distR="0" wp14:anchorId="538C08BC" wp14:editId="70F5C54D">
            <wp:extent cx="5400000" cy="568800"/>
            <wp:effectExtent l="19050" t="19050" r="10795" b="2222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00" cy="568800"/>
                    </a:xfrm>
                    <a:prstGeom prst="rect">
                      <a:avLst/>
                    </a:prstGeom>
                    <a:ln>
                      <a:solidFill>
                        <a:schemeClr val="bg1">
                          <a:lumMod val="50000"/>
                        </a:schemeClr>
                      </a:solidFill>
                    </a:ln>
                  </pic:spPr>
                </pic:pic>
              </a:graphicData>
            </a:graphic>
          </wp:inline>
        </w:drawing>
      </w:r>
    </w:p>
    <w:p w14:paraId="1ED43A41" w14:textId="275609B4" w:rsidR="00D53808" w:rsidRPr="001F491E" w:rsidRDefault="006172A0" w:rsidP="004B166E">
      <w:pPr>
        <w:pStyle w:val="LDBildunterschrift"/>
        <w:ind w:left="992"/>
      </w:pPr>
      <w:bookmarkStart w:id="51" w:name="_Toc130997880"/>
      <w:bookmarkStart w:id="52" w:name="_Toc209508698"/>
      <w:r>
        <w:t xml:space="preserve">Abb. </w:t>
      </w:r>
      <w:r w:rsidR="00B3704F">
        <w:fldChar w:fldCharType="begin"/>
      </w:r>
      <w:r w:rsidR="00B3704F">
        <w:instrText xml:space="preserve"> SEQ Abb. \* ARABIC </w:instrText>
      </w:r>
      <w:r w:rsidR="00B3704F">
        <w:fldChar w:fldCharType="separate"/>
      </w:r>
      <w:r w:rsidR="00556FCD">
        <w:rPr>
          <w:noProof/>
        </w:rPr>
        <w:t>5</w:t>
      </w:r>
      <w:r w:rsidR="00B3704F">
        <w:rPr>
          <w:noProof/>
        </w:rPr>
        <w:fldChar w:fldCharType="end"/>
      </w:r>
      <w:r>
        <w:t xml:space="preserve"> </w:t>
      </w:r>
      <w:r w:rsidR="004B166E">
        <w:t xml:space="preserve">Webseite ENC Export: </w:t>
      </w:r>
      <w:r w:rsidR="00FD417D">
        <w:t>Optionsschalter</w:t>
      </w:r>
      <w:r>
        <w:t xml:space="preserve"> für alle </w:t>
      </w:r>
      <w:commentRangeStart w:id="53"/>
      <w:r>
        <w:t>Lehr</w:t>
      </w:r>
      <w:bookmarkEnd w:id="51"/>
      <w:r w:rsidR="004B166E">
        <w:t>er</w:t>
      </w:r>
      <w:commentRangeEnd w:id="53"/>
      <w:r w:rsidR="004B166E">
        <w:rPr>
          <w:rStyle w:val="Kommentarzeichen"/>
          <w:b w:val="0"/>
          <w:bCs w:val="0"/>
          <w:color w:val="auto"/>
        </w:rPr>
        <w:commentReference w:id="53"/>
      </w:r>
      <w:bookmarkEnd w:id="52"/>
    </w:p>
    <w:p w14:paraId="74702CFC" w14:textId="77777777" w:rsidR="00D53808" w:rsidRPr="007B3485" w:rsidRDefault="00D53808" w:rsidP="00A67B65">
      <w:pPr>
        <w:pStyle w:val="LDHandlungsschritt"/>
      </w:pPr>
      <w:r>
        <w:t>Markieren Sie die Kontrollkästchen vor den Schulformen, Stufen oder Klassen, deren Daten Sie exportieren wollen.</w:t>
      </w:r>
    </w:p>
    <w:p w14:paraId="5ED431D1" w14:textId="63B4BFAF" w:rsidR="005E3457" w:rsidRDefault="00D53808" w:rsidP="00FD417D">
      <w:pPr>
        <w:pStyle w:val="LDHandlungsschritt"/>
      </w:pPr>
      <w:r>
        <w:t>Klicken Sie auf die Schaltfläche</w:t>
      </w:r>
      <w:r w:rsidR="00543A6F">
        <w:t xml:space="preserve"> </w:t>
      </w:r>
      <w:r>
        <w:t xml:space="preserve"> </w:t>
      </w:r>
      <w:r w:rsidR="001219F4">
        <w:rPr>
          <w:noProof/>
        </w:rPr>
        <w:drawing>
          <wp:inline distT="0" distB="0" distL="0" distR="0" wp14:anchorId="2EE52EA4" wp14:editId="293B03A6">
            <wp:extent cx="943199" cy="144000"/>
            <wp:effectExtent l="0" t="0" r="0" b="8890"/>
            <wp:docPr id="58" name="Grafik 61" descr="Schaltfläche Exporti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fik 61" descr="Schaltfläche Exportieren"/>
                    <pic:cNvPicPr>
                      <a:picLocks noChangeAspect="1"/>
                    </pic:cNvPicPr>
                  </pic:nvPicPr>
                  <pic:blipFill rotWithShape="1">
                    <a:blip r:embed="rId41"/>
                    <a:srcRect l="2035" t="16089" r="2935" b="27919"/>
                    <a:stretch/>
                  </pic:blipFill>
                  <pic:spPr>
                    <a:xfrm>
                      <a:off x="0" y="0"/>
                      <a:ext cx="943199" cy="144000"/>
                    </a:xfrm>
                    <a:prstGeom prst="rect">
                      <a:avLst/>
                    </a:prstGeom>
                  </pic:spPr>
                </pic:pic>
              </a:graphicData>
            </a:graphic>
          </wp:inline>
        </w:drawing>
      </w:r>
      <w:r>
        <w:t>.</w:t>
      </w:r>
    </w:p>
    <w:p w14:paraId="27EDCDAE" w14:textId="66798507" w:rsidR="005E3457" w:rsidRPr="005E3457" w:rsidRDefault="005E3457" w:rsidP="00FD417D">
      <w:pPr>
        <w:pStyle w:val="berschrift4"/>
        <w:rPr>
          <w:highlight w:val="yellow"/>
        </w:rPr>
      </w:pPr>
      <w:r w:rsidRPr="005E3457">
        <w:rPr>
          <w:highlight w:val="yellow"/>
        </w:rPr>
        <w:t xml:space="preserve">Exportoption Alle gewählten Daten für einzelnen </w:t>
      </w:r>
      <w:commentRangeStart w:id="54"/>
      <w:r w:rsidRPr="005E3457">
        <w:rPr>
          <w:highlight w:val="yellow"/>
        </w:rPr>
        <w:t>Lehrer</w:t>
      </w:r>
      <w:commentRangeEnd w:id="54"/>
      <w:r w:rsidR="00FD417D">
        <w:rPr>
          <w:rStyle w:val="Kommentarzeichen"/>
          <w:rFonts w:eastAsiaTheme="minorHAnsi" w:cstheme="minorBidi"/>
          <w:b w:val="0"/>
          <w:color w:val="auto"/>
        </w:rPr>
        <w:commentReference w:id="54"/>
      </w:r>
    </w:p>
    <w:p w14:paraId="0E0C6275" w14:textId="491ADC08" w:rsidR="005E3457" w:rsidRPr="00A67B65" w:rsidRDefault="005E3457" w:rsidP="00A67B65">
      <w:pPr>
        <w:pStyle w:val="LDHandlungsschritt"/>
        <w:numPr>
          <w:ilvl w:val="0"/>
          <w:numId w:val="29"/>
        </w:numPr>
        <w:rPr>
          <w:highlight w:val="yellow"/>
        </w:rPr>
      </w:pPr>
    </w:p>
    <w:p w14:paraId="7262AAB4" w14:textId="77777777" w:rsidR="005E3457" w:rsidRDefault="005E3457" w:rsidP="005E3457">
      <w:pPr>
        <w:pStyle w:val="LDTextinhalteingerckt"/>
      </w:pPr>
      <w:r w:rsidRPr="005E3457">
        <w:rPr>
          <w:highlight w:val="yellow"/>
        </w:rPr>
        <w:t>Wenn Sie diese Option wählen, durchsucht die LUSD alle markierten Stufen und Klassen des Berei</w:t>
      </w:r>
      <w:r w:rsidRPr="005E3457">
        <w:rPr>
          <w:highlight w:val="yellow"/>
        </w:rPr>
        <w:softHyphen/>
        <w:t xml:space="preserve">ches </w:t>
      </w:r>
      <w:r w:rsidRPr="005E3457">
        <w:rPr>
          <w:rStyle w:val="hervorhebung"/>
          <w:highlight w:val="yellow"/>
        </w:rPr>
        <w:t>Schülerauswahl</w:t>
      </w:r>
      <w:r w:rsidRPr="005E3457">
        <w:rPr>
          <w:highlight w:val="yellow"/>
        </w:rPr>
        <w:t>. Für jede Lehrkraft, die gefunden wird, wird eine Datei erstellt. Diese Datei enthält alle Kurse der Lehrkraft, die in den markierten Stufen oder Klassen vorhanden sind.</w:t>
      </w:r>
    </w:p>
    <w:p w14:paraId="2677EA5C" w14:textId="77777777" w:rsidR="005E3457" w:rsidRDefault="005E3457" w:rsidP="00A67B65">
      <w:pPr>
        <w:pStyle w:val="LDHandlungsschritt"/>
      </w:pPr>
    </w:p>
    <w:p w14:paraId="56267FEC" w14:textId="69AAF54E" w:rsidR="009459B5" w:rsidRDefault="009459B5" w:rsidP="002363B6">
      <w:pPr>
        <w:pStyle w:val="berschrift3"/>
      </w:pPr>
      <w:bookmarkStart w:id="55" w:name="_Toc131076950"/>
      <w:bookmarkStart w:id="56" w:name="_Toc211413230"/>
      <w:r>
        <w:t>Dateiexport durchführen</w:t>
      </w:r>
      <w:bookmarkEnd w:id="55"/>
      <w:bookmarkEnd w:id="56"/>
    </w:p>
    <w:p w14:paraId="3329BFD0" w14:textId="45C3E863" w:rsidR="009459B5" w:rsidRDefault="009459B5" w:rsidP="00E9599E">
      <w:pPr>
        <w:pStyle w:val="LDTextinhalteingerckt"/>
      </w:pPr>
      <w:r>
        <w:t xml:space="preserve">Nachdem Sie die Exportoption festgelegt haben (siehe </w:t>
      </w:r>
      <w:r w:rsidR="00543A6F">
        <w:t>K</w:t>
      </w:r>
      <w:r>
        <w:t xml:space="preserve">apitel </w:t>
      </w:r>
      <w:r w:rsidR="006172A0" w:rsidRPr="006172A0">
        <w:rPr>
          <w:rStyle w:val="LDLink"/>
        </w:rPr>
        <w:fldChar w:fldCharType="begin"/>
      </w:r>
      <w:r w:rsidR="006172A0" w:rsidRPr="006172A0">
        <w:rPr>
          <w:rStyle w:val="LDLink"/>
        </w:rPr>
        <w:instrText xml:space="preserve"> REF _Ref108176260 \r \h </w:instrText>
      </w:r>
      <w:r w:rsidR="006172A0">
        <w:rPr>
          <w:rStyle w:val="LDLink"/>
        </w:rPr>
        <w:instrText xml:space="preserve"> \* MERGEFORMAT </w:instrText>
      </w:r>
      <w:r w:rsidR="006172A0" w:rsidRPr="006172A0">
        <w:rPr>
          <w:rStyle w:val="LDLink"/>
        </w:rPr>
      </w:r>
      <w:r w:rsidR="006172A0" w:rsidRPr="006172A0">
        <w:rPr>
          <w:rStyle w:val="LDLink"/>
        </w:rPr>
        <w:fldChar w:fldCharType="separate"/>
      </w:r>
      <w:r w:rsidR="00556FCD">
        <w:rPr>
          <w:rStyle w:val="LDLink"/>
        </w:rPr>
        <w:t>3.2</w:t>
      </w:r>
      <w:r w:rsidR="006172A0" w:rsidRPr="006172A0">
        <w:rPr>
          <w:rStyle w:val="LDLink"/>
        </w:rPr>
        <w:fldChar w:fldCharType="end"/>
      </w:r>
      <w:r>
        <w:t xml:space="preserve">), können </w:t>
      </w:r>
      <w:r w:rsidR="00543A6F">
        <w:t>Sie den Dateiexport durchführen.</w:t>
      </w:r>
    </w:p>
    <w:p w14:paraId="465C15AE" w14:textId="1ECB10D3" w:rsidR="007829FA" w:rsidRDefault="009459B5" w:rsidP="00A67B65">
      <w:pPr>
        <w:pStyle w:val="LDHandlungsschritt"/>
        <w:numPr>
          <w:ilvl w:val="0"/>
          <w:numId w:val="28"/>
        </w:numPr>
      </w:pPr>
      <w:r>
        <w:t>Klicken Sie auf die Schaltfläche</w:t>
      </w:r>
      <w:r w:rsidR="00543A6F">
        <w:t xml:space="preserve"> </w:t>
      </w:r>
      <w:r w:rsidR="00FD417D" w:rsidRPr="00FD417D">
        <w:rPr>
          <w:rStyle w:val="LDProgrammelement"/>
        </w:rPr>
        <w:t>exportieren</w:t>
      </w:r>
      <w:r w:rsidR="00FD417D">
        <w:rPr>
          <w:rStyle w:val="LDProgrammelement"/>
        </w:rPr>
        <w:t>.</w:t>
      </w:r>
    </w:p>
    <w:p w14:paraId="19E893F2" w14:textId="0DCD2518" w:rsidR="009459B5" w:rsidRDefault="009459B5" w:rsidP="00A67B65">
      <w:pPr>
        <w:pStyle w:val="LDHandlungsschritt"/>
      </w:pPr>
      <w:r>
        <w:t>Klicken Sie im folgenden Wind</w:t>
      </w:r>
      <w:r w:rsidR="001219F4">
        <w:t xml:space="preserve">owsfenster auf </w:t>
      </w:r>
      <w:r w:rsidR="00FD417D" w:rsidRPr="00FD417D">
        <w:rPr>
          <w:rStyle w:val="LDProgrammelement"/>
        </w:rPr>
        <w:t>speichern</w:t>
      </w:r>
      <w:r>
        <w:t>.</w:t>
      </w:r>
    </w:p>
    <w:p w14:paraId="2640D5C7" w14:textId="77777777" w:rsidR="009459B5" w:rsidRDefault="009459B5" w:rsidP="00A67B65">
      <w:pPr>
        <w:pStyle w:val="LDHandlungsschritt"/>
      </w:pPr>
      <w:r>
        <w:t>Speichern Sie die Datei in einem geeigneten Ordner.</w:t>
      </w:r>
    </w:p>
    <w:p w14:paraId="4C58EBC7" w14:textId="5B11A478" w:rsidR="009459B5" w:rsidRDefault="009459B5" w:rsidP="001219F4">
      <w:pPr>
        <w:pStyle w:val="LDTextinhaltweitereingerckt"/>
      </w:pPr>
      <w:r>
        <w:t xml:space="preserve">Der Dateiname ist nach </w:t>
      </w:r>
      <w:r w:rsidR="00FF6746">
        <w:t xml:space="preserve">dem </w:t>
      </w:r>
      <w:r>
        <w:t>Muster ENCEX_JahrMonatTagStundeMinuteSekunde.zip</w:t>
      </w:r>
      <w:r w:rsidR="00FF6746">
        <w:t xml:space="preserve"> aufgebaut.</w:t>
      </w:r>
    </w:p>
    <w:p w14:paraId="0A5A1061" w14:textId="49A209FF" w:rsidR="009459B5" w:rsidRDefault="009459B5" w:rsidP="00A67B65">
      <w:pPr>
        <w:pStyle w:val="LDHandlungsschritt"/>
      </w:pPr>
      <w:r>
        <w:t>Exportieren Sie die</w:t>
      </w:r>
      <w:r w:rsidR="00483181">
        <w:t xml:space="preserve"> Passw</w:t>
      </w:r>
      <w:r>
        <w:t>örter.</w:t>
      </w:r>
    </w:p>
    <w:p w14:paraId="3C331FF9" w14:textId="4BBABF12" w:rsidR="009459B5" w:rsidRDefault="009459B5" w:rsidP="00A67B65">
      <w:pPr>
        <w:pStyle w:val="LDHandlungsschritt"/>
      </w:pPr>
      <w:r>
        <w:t>Extrahiere</w:t>
      </w:r>
      <w:r w:rsidR="00543A6F">
        <w:t>n Sie d</w:t>
      </w:r>
      <w:r w:rsidR="00AF0A47">
        <w:t>as Zip-Archiv</w:t>
      </w:r>
      <w:r w:rsidR="00543A6F">
        <w:t>.</w:t>
      </w:r>
    </w:p>
    <w:p w14:paraId="00FE1B76" w14:textId="77777777" w:rsidR="00FF6746" w:rsidRDefault="00FF6746" w:rsidP="001219F4">
      <w:pPr>
        <w:pStyle w:val="LDTextinhalteingerckt"/>
      </w:pPr>
    </w:p>
    <w:p w14:paraId="375A0BF6" w14:textId="0FD19834" w:rsidR="009459B5" w:rsidRDefault="009459B5" w:rsidP="00E9599E">
      <w:pPr>
        <w:pStyle w:val="LDTextinhalteingerckt"/>
      </w:pPr>
      <w:r>
        <w:t xml:space="preserve">Je nach Exportoption </w:t>
      </w:r>
      <w:r w:rsidR="00FF6746">
        <w:t xml:space="preserve">enthält die </w:t>
      </w:r>
      <w:r>
        <w:t xml:space="preserve">ZIP-Datei </w:t>
      </w:r>
      <w:r w:rsidR="00FF6746">
        <w:t>(ENCEX_JahrMonatTagStundeMinuteSekunde.zip) fol</w:t>
      </w:r>
      <w:r w:rsidR="003A4DD4">
        <w:softHyphen/>
      </w:r>
      <w:r w:rsidR="00FF6746">
        <w:t>gende Dateien</w:t>
      </w:r>
      <w:r w:rsidR="00AF0A47">
        <w:t>:</w:t>
      </w:r>
      <w:r w:rsidR="00FF6746">
        <w:t xml:space="preserve"> </w:t>
      </w:r>
    </w:p>
    <w:tbl>
      <w:tblPr>
        <w:tblStyle w:val="Tabellenraster"/>
        <w:tblW w:w="0" w:type="auto"/>
        <w:tblInd w:w="709" w:type="dxa"/>
        <w:tblLook w:val="04A0" w:firstRow="1" w:lastRow="0" w:firstColumn="1" w:lastColumn="0" w:noHBand="0" w:noVBand="1"/>
      </w:tblPr>
      <w:tblGrid>
        <w:gridCol w:w="2030"/>
        <w:gridCol w:w="6889"/>
      </w:tblGrid>
      <w:tr w:rsidR="00FF6746" w14:paraId="2C5AD4BC" w14:textId="77777777" w:rsidTr="00FF6746">
        <w:tc>
          <w:tcPr>
            <w:tcW w:w="2048" w:type="dxa"/>
          </w:tcPr>
          <w:p w14:paraId="3A3835BA" w14:textId="73777870" w:rsidR="00FF6746" w:rsidRDefault="00FF6746" w:rsidP="002363B6">
            <w:pPr>
              <w:pStyle w:val="LDTextinhalt"/>
            </w:pPr>
            <w:r>
              <w:t xml:space="preserve">Exportoption </w:t>
            </w:r>
            <w:r w:rsidRPr="00FD417D">
              <w:rPr>
                <w:rStyle w:val="LDwichtigerText"/>
              </w:rPr>
              <w:t>Ar</w:t>
            </w:r>
            <w:r w:rsidR="003A4DD4" w:rsidRPr="00FD417D">
              <w:rPr>
                <w:rStyle w:val="LDwichtigerText"/>
              </w:rPr>
              <w:softHyphen/>
            </w:r>
            <w:r w:rsidRPr="00FD417D">
              <w:rPr>
                <w:rStyle w:val="LDwichtigerText"/>
              </w:rPr>
              <w:t>beitsstationen</w:t>
            </w:r>
          </w:p>
        </w:tc>
        <w:tc>
          <w:tcPr>
            <w:tcW w:w="6990" w:type="dxa"/>
          </w:tcPr>
          <w:p w14:paraId="6ED1CCD5" w14:textId="77777777" w:rsidR="00FF6746" w:rsidRDefault="00FF6746" w:rsidP="00FD417D">
            <w:pPr>
              <w:pStyle w:val="LDTextinhalt"/>
            </w:pPr>
            <w:r>
              <w:t>Sie finden die angegebene Anzahl Dateien (für die Arbeitsstationen = Computer) sowie die Datei Arbeitsstationsbericht.pdf im Exportordner.</w:t>
            </w:r>
          </w:p>
          <w:p w14:paraId="01ABEBF0" w14:textId="77777777" w:rsidR="00FF6746" w:rsidRPr="007B3485" w:rsidRDefault="00FF6746" w:rsidP="002363B6">
            <w:pPr>
              <w:pStyle w:val="LDTextinhalt"/>
            </w:pPr>
            <w:r w:rsidRPr="001D6CB2">
              <w:rPr>
                <w:noProof/>
                <w:bdr w:val="single" w:sz="6" w:space="0" w:color="A6A6A6" w:themeColor="background1" w:themeShade="A6"/>
                <w:lang w:eastAsia="de-DE"/>
              </w:rPr>
              <w:drawing>
                <wp:inline distT="0" distB="0" distL="0" distR="0" wp14:anchorId="7C2DCD48" wp14:editId="6DBD0D9E">
                  <wp:extent cx="1657143" cy="914286"/>
                  <wp:effectExtent l="0" t="0" r="635" b="63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eitsstationen.png"/>
                          <pic:cNvPicPr/>
                        </pic:nvPicPr>
                        <pic:blipFill>
                          <a:blip r:embed="rId42">
                            <a:extLst>
                              <a:ext uri="{28A0092B-C50C-407E-A947-70E740481C1C}">
                                <a14:useLocalDpi xmlns:a14="http://schemas.microsoft.com/office/drawing/2010/main" val="0"/>
                              </a:ext>
                            </a:extLst>
                          </a:blip>
                          <a:stretch>
                            <a:fillRect/>
                          </a:stretch>
                        </pic:blipFill>
                        <pic:spPr>
                          <a:xfrm>
                            <a:off x="0" y="0"/>
                            <a:ext cx="1657143" cy="914286"/>
                          </a:xfrm>
                          <a:prstGeom prst="rect">
                            <a:avLst/>
                          </a:prstGeom>
                          <a:ln>
                            <a:noFill/>
                          </a:ln>
                        </pic:spPr>
                      </pic:pic>
                    </a:graphicData>
                  </a:graphic>
                </wp:inline>
              </w:drawing>
            </w:r>
          </w:p>
          <w:p w14:paraId="3B870086" w14:textId="305DEAA5" w:rsidR="00FF6746" w:rsidRPr="00FD417D" w:rsidRDefault="00FF6746" w:rsidP="00FD417D">
            <w:pPr>
              <w:pStyle w:val="LDHandlungsschritt"/>
              <w:numPr>
                <w:ilvl w:val="0"/>
                <w:numId w:val="35"/>
              </w:numPr>
              <w:ind w:left="284"/>
            </w:pPr>
            <w:r w:rsidRPr="00FD417D">
              <w:t>Kopieren Sie je eine Datei (</w:t>
            </w:r>
            <w:proofErr w:type="gramStart"/>
            <w:r w:rsidRPr="00FD417D">
              <w:t>AB….</w:t>
            </w:r>
            <w:proofErr w:type="gramEnd"/>
            <w:r w:rsidRPr="00FD417D">
              <w:t>.</w:t>
            </w:r>
            <w:proofErr w:type="spellStart"/>
            <w:r w:rsidRPr="00FD417D">
              <w:t>xml</w:t>
            </w:r>
            <w:proofErr w:type="spellEnd"/>
            <w:r w:rsidRPr="00FD417D">
              <w:t>) auf eine Arbeitsstation (Compu</w:t>
            </w:r>
            <w:r w:rsidR="003A4DD4" w:rsidRPr="00FD417D">
              <w:softHyphen/>
            </w:r>
            <w:r w:rsidRPr="00FD417D">
              <w:t>ter oder Datenträger).</w:t>
            </w:r>
          </w:p>
          <w:p w14:paraId="452BE036" w14:textId="77777777" w:rsidR="00FF6746" w:rsidRDefault="00FF6746" w:rsidP="00FD417D">
            <w:pPr>
              <w:pStyle w:val="LDHandlungsschritt"/>
              <w:ind w:left="284"/>
            </w:pPr>
            <w:r w:rsidRPr="001219F4">
              <w:rPr>
                <w:rStyle w:val="LDTextinhaltZchn"/>
              </w:rPr>
              <w:t>Ö</w:t>
            </w:r>
            <w:r>
              <w:t>ffnen Sie die Datei Arbeitsstationsbericht.pdf.</w:t>
            </w:r>
          </w:p>
          <w:p w14:paraId="3F4545B1" w14:textId="455F04C4" w:rsidR="00FF6746" w:rsidRDefault="00FF6746" w:rsidP="00DD1417">
            <w:pPr>
              <w:pStyle w:val="LDTextinhalt"/>
            </w:pPr>
            <w:r>
              <w:t>Di</w:t>
            </w:r>
            <w:r w:rsidR="00AF0A47">
              <w:t>ese enthält die Exportauswahl …</w:t>
            </w:r>
          </w:p>
          <w:p w14:paraId="5F8F7B7A" w14:textId="77777777" w:rsidR="00FF6746" w:rsidRPr="007B3485" w:rsidRDefault="00FF6746" w:rsidP="002363B6">
            <w:pPr>
              <w:pStyle w:val="LDTextinhalt"/>
            </w:pPr>
            <w:r w:rsidRPr="001D6CB2">
              <w:rPr>
                <w:noProof/>
                <w:bdr w:val="single" w:sz="6" w:space="0" w:color="A6A6A6" w:themeColor="background1" w:themeShade="A6"/>
                <w:lang w:eastAsia="de-DE"/>
              </w:rPr>
              <w:drawing>
                <wp:inline distT="0" distB="0" distL="0" distR="0" wp14:anchorId="3DD6347F" wp14:editId="6613C6FF">
                  <wp:extent cx="1620000" cy="1285200"/>
                  <wp:effectExtent l="19050" t="19050" r="18415" b="1079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auswahl.png"/>
                          <pic:cNvPicPr/>
                        </pic:nvPicPr>
                        <pic:blipFill>
                          <a:blip r:embed="rId43">
                            <a:extLst>
                              <a:ext uri="{28A0092B-C50C-407E-A947-70E740481C1C}">
                                <a14:useLocalDpi xmlns:a14="http://schemas.microsoft.com/office/drawing/2010/main" val="0"/>
                              </a:ext>
                            </a:extLst>
                          </a:blip>
                          <a:stretch>
                            <a:fillRect/>
                          </a:stretch>
                        </pic:blipFill>
                        <pic:spPr>
                          <a:xfrm>
                            <a:off x="0" y="0"/>
                            <a:ext cx="1620000" cy="1285200"/>
                          </a:xfrm>
                          <a:prstGeom prst="rect">
                            <a:avLst/>
                          </a:prstGeom>
                          <a:ln>
                            <a:solidFill>
                              <a:schemeClr val="bg1">
                                <a:lumMod val="50000"/>
                              </a:schemeClr>
                            </a:solidFill>
                          </a:ln>
                        </pic:spPr>
                      </pic:pic>
                    </a:graphicData>
                  </a:graphic>
                </wp:inline>
              </w:drawing>
            </w:r>
          </w:p>
          <w:p w14:paraId="1E80F1E8" w14:textId="485B9A57" w:rsidR="00FF6746" w:rsidRDefault="00FF6746" w:rsidP="002363B6">
            <w:pPr>
              <w:pStyle w:val="LDTextinhalt"/>
            </w:pPr>
            <w:r>
              <w:t>… sowie eine Auflistung der Kurslehrer für jede Arbeitsstation. Alle aufge</w:t>
            </w:r>
            <w:r w:rsidR="003A4DD4">
              <w:softHyphen/>
            </w:r>
            <w:r>
              <w:t>listeten Kurslehr</w:t>
            </w:r>
            <w:r w:rsidR="00FD417D">
              <w:t>kräfte</w:t>
            </w:r>
            <w:r>
              <w:t xml:space="preserve"> benutzen (nicht gleichzeitig) die gleiche Datei. Sie enthält alle notwendigen Kursdaten für die angegebenen Lehr</w:t>
            </w:r>
            <w:r w:rsidR="00FD417D">
              <w:t>kräfte</w:t>
            </w:r>
            <w:r>
              <w:t>.</w:t>
            </w:r>
          </w:p>
          <w:p w14:paraId="43C309C6" w14:textId="40217381" w:rsidR="00FF6746" w:rsidRDefault="00FF6746" w:rsidP="002363B6">
            <w:pPr>
              <w:pStyle w:val="LDTextinhalt"/>
            </w:pPr>
            <w:r w:rsidRPr="001D6CB2">
              <w:rPr>
                <w:noProof/>
                <w:bdr w:val="single" w:sz="6" w:space="0" w:color="A6A6A6" w:themeColor="background1" w:themeShade="A6"/>
                <w:lang w:eastAsia="de-DE"/>
              </w:rPr>
              <w:drawing>
                <wp:inline distT="0" distB="0" distL="0" distR="0" wp14:anchorId="2F5832A4" wp14:editId="491B2D54">
                  <wp:extent cx="1620000" cy="1238400"/>
                  <wp:effectExtent l="19050" t="19050" r="18415" b="1905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eitsstationen_Lehrer.png"/>
                          <pic:cNvPicPr/>
                        </pic:nvPicPr>
                        <pic:blipFill>
                          <a:blip r:embed="rId44">
                            <a:extLst>
                              <a:ext uri="{28A0092B-C50C-407E-A947-70E740481C1C}">
                                <a14:useLocalDpi xmlns:a14="http://schemas.microsoft.com/office/drawing/2010/main" val="0"/>
                              </a:ext>
                            </a:extLst>
                          </a:blip>
                          <a:stretch>
                            <a:fillRect/>
                          </a:stretch>
                        </pic:blipFill>
                        <pic:spPr>
                          <a:xfrm>
                            <a:off x="0" y="0"/>
                            <a:ext cx="1620000" cy="1238400"/>
                          </a:xfrm>
                          <a:prstGeom prst="rect">
                            <a:avLst/>
                          </a:prstGeom>
                          <a:ln>
                            <a:solidFill>
                              <a:schemeClr val="bg1">
                                <a:lumMod val="50000"/>
                              </a:schemeClr>
                            </a:solidFill>
                          </a:ln>
                        </pic:spPr>
                      </pic:pic>
                    </a:graphicData>
                  </a:graphic>
                </wp:inline>
              </w:drawing>
            </w:r>
          </w:p>
        </w:tc>
      </w:tr>
      <w:tr w:rsidR="00FF6746" w14:paraId="02B9009C" w14:textId="77777777" w:rsidTr="00FF6746">
        <w:tc>
          <w:tcPr>
            <w:tcW w:w="2048" w:type="dxa"/>
          </w:tcPr>
          <w:p w14:paraId="33A0080A" w14:textId="0DE14AC7" w:rsidR="00FF6746" w:rsidRDefault="00FF6746" w:rsidP="002363B6">
            <w:pPr>
              <w:pStyle w:val="LDTextinhalt"/>
            </w:pPr>
            <w:r>
              <w:t xml:space="preserve">Exportoption </w:t>
            </w:r>
            <w:r w:rsidRPr="00FD417D">
              <w:rPr>
                <w:rStyle w:val="LDwichtigerText"/>
              </w:rPr>
              <w:t>Datei für einzelnen Lehrer</w:t>
            </w:r>
          </w:p>
        </w:tc>
        <w:tc>
          <w:tcPr>
            <w:tcW w:w="6990" w:type="dxa"/>
          </w:tcPr>
          <w:p w14:paraId="388FB744" w14:textId="77777777" w:rsidR="00FF6746" w:rsidRDefault="00FF6746" w:rsidP="002363B6">
            <w:pPr>
              <w:pStyle w:val="LDTextinhalt"/>
            </w:pPr>
            <w:r>
              <w:t xml:space="preserve">Im Exportordner finden Sie eine Datei für die ausgewählte Lehrkraft. Der Dateiname ist </w:t>
            </w:r>
            <w:proofErr w:type="gramStart"/>
            <w:r>
              <w:t>nach folgendem</w:t>
            </w:r>
            <w:proofErr w:type="gramEnd"/>
            <w:r>
              <w:t xml:space="preserve"> Muster aufgebaut:</w:t>
            </w:r>
            <w:r>
              <w:br/>
              <w:t>Lehrerkürzel_JahrMonatTagStundeMinuteSekunde.xml</w:t>
            </w:r>
          </w:p>
          <w:p w14:paraId="3561C46B" w14:textId="5E58ED4F" w:rsidR="00FF6746" w:rsidRDefault="00FF6746" w:rsidP="002363B6">
            <w:pPr>
              <w:pStyle w:val="LDTextinhalt"/>
            </w:pPr>
            <w:r>
              <w:t xml:space="preserve">Beispiel: </w:t>
            </w:r>
            <w:r w:rsidRPr="001D6CB2">
              <w:rPr>
                <w:noProof/>
                <w:bdr w:val="single" w:sz="6" w:space="0" w:color="A6A6A6" w:themeColor="background1" w:themeShade="A6"/>
                <w:lang w:eastAsia="de-DE"/>
              </w:rPr>
              <w:drawing>
                <wp:inline distT="0" distB="0" distL="0" distR="0" wp14:anchorId="6B0A8A5D" wp14:editId="4F0BA059">
                  <wp:extent cx="1771429" cy="276190"/>
                  <wp:effectExtent l="0" t="0" r="63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onEinzelnerLehrer2.png"/>
                          <pic:cNvPicPr/>
                        </pic:nvPicPr>
                        <pic:blipFill>
                          <a:blip r:embed="rId45">
                            <a:extLst>
                              <a:ext uri="{28A0092B-C50C-407E-A947-70E740481C1C}">
                                <a14:useLocalDpi xmlns:a14="http://schemas.microsoft.com/office/drawing/2010/main" val="0"/>
                              </a:ext>
                            </a:extLst>
                          </a:blip>
                          <a:stretch>
                            <a:fillRect/>
                          </a:stretch>
                        </pic:blipFill>
                        <pic:spPr>
                          <a:xfrm>
                            <a:off x="0" y="0"/>
                            <a:ext cx="1771429" cy="276190"/>
                          </a:xfrm>
                          <a:prstGeom prst="rect">
                            <a:avLst/>
                          </a:prstGeom>
                          <a:ln>
                            <a:noFill/>
                          </a:ln>
                        </pic:spPr>
                      </pic:pic>
                    </a:graphicData>
                  </a:graphic>
                </wp:inline>
              </w:drawing>
            </w:r>
          </w:p>
        </w:tc>
      </w:tr>
      <w:tr w:rsidR="00FF6746" w14:paraId="736D5DB9" w14:textId="77777777" w:rsidTr="00FF6746">
        <w:tc>
          <w:tcPr>
            <w:tcW w:w="2048" w:type="dxa"/>
          </w:tcPr>
          <w:p w14:paraId="0E591BF2" w14:textId="41744AC6" w:rsidR="00FF6746" w:rsidRDefault="00FF6746" w:rsidP="002363B6">
            <w:pPr>
              <w:pStyle w:val="LDTextinhalt"/>
            </w:pPr>
            <w:r>
              <w:t xml:space="preserve">Exportoption </w:t>
            </w:r>
            <w:r w:rsidRPr="00FD417D">
              <w:rPr>
                <w:rStyle w:val="LDwichtigerText"/>
              </w:rPr>
              <w:t>Ein</w:t>
            </w:r>
            <w:r w:rsidR="003A4DD4" w:rsidRPr="00FD417D">
              <w:rPr>
                <w:rStyle w:val="LDwichtigerText"/>
              </w:rPr>
              <w:softHyphen/>
            </w:r>
            <w:r w:rsidRPr="00FD417D">
              <w:rPr>
                <w:rStyle w:val="LDwichtigerText"/>
              </w:rPr>
              <w:t>zelne Dateien für alle Lehrer</w:t>
            </w:r>
          </w:p>
        </w:tc>
        <w:tc>
          <w:tcPr>
            <w:tcW w:w="6990" w:type="dxa"/>
          </w:tcPr>
          <w:p w14:paraId="709A8857" w14:textId="7FBA987B" w:rsidR="00FF6746" w:rsidRDefault="00FF6746" w:rsidP="002363B6">
            <w:pPr>
              <w:pStyle w:val="LDTextinhalt"/>
            </w:pPr>
            <w:r>
              <w:t xml:space="preserve">Der Dateiname </w:t>
            </w:r>
            <w:r w:rsidRPr="00AF0A47">
              <w:rPr>
                <w:rStyle w:val="LDTextinhaltZchn"/>
              </w:rPr>
              <w:t xml:space="preserve">ist </w:t>
            </w:r>
            <w:proofErr w:type="gramStart"/>
            <w:r w:rsidRPr="00AF0A47">
              <w:rPr>
                <w:rStyle w:val="LDTextinhaltZchn"/>
              </w:rPr>
              <w:t>nach folgendem</w:t>
            </w:r>
            <w:proofErr w:type="gramEnd"/>
            <w:r w:rsidRPr="00AF0A47">
              <w:rPr>
                <w:rStyle w:val="LDTextinhaltZchn"/>
              </w:rPr>
              <w:t xml:space="preserve"> Muster aufgebaut:</w:t>
            </w:r>
            <w:r w:rsidRPr="00AF0A47">
              <w:rPr>
                <w:rStyle w:val="LDTextinhaltZchn"/>
              </w:rPr>
              <w:br/>
              <w:t>ENCEX_JahrMonatTagStundeMinuteSekunde</w:t>
            </w:r>
            <w:r w:rsidR="00AF0A47">
              <w:t>.zip</w:t>
            </w:r>
          </w:p>
        </w:tc>
      </w:tr>
    </w:tbl>
    <w:p w14:paraId="489F4548" w14:textId="1E245F0B" w:rsidR="00483181" w:rsidRDefault="00483181" w:rsidP="002363B6">
      <w:pPr>
        <w:pStyle w:val="berschrift2"/>
      </w:pPr>
      <w:bookmarkStart w:id="57" w:name="_Toc131076951"/>
      <w:bookmarkStart w:id="58" w:name="_Toc211413231"/>
      <w:r>
        <w:t>Automatische Versendung der ENC-Passwörter</w:t>
      </w:r>
      <w:bookmarkEnd w:id="57"/>
      <w:bookmarkEnd w:id="58"/>
    </w:p>
    <w:p w14:paraId="1C9CD3C9" w14:textId="3134987C" w:rsidR="00483181" w:rsidRDefault="00483181" w:rsidP="00483181">
      <w:pPr>
        <w:pStyle w:val="LDTextinhalteingerckt"/>
      </w:pPr>
      <w:r>
        <w:t>Eine E-Mail mit dem entsprechenden Passwort für den ENC kann auch direkt an die dienstliche E-Mail-Adresse eines Kollegen versendet werden</w:t>
      </w:r>
      <w:r w:rsidR="008D2A3A">
        <w:t>:</w:t>
      </w:r>
      <w:r w:rsidRPr="00483181">
        <w:t xml:space="preserve"> </w:t>
      </w:r>
    </w:p>
    <w:p w14:paraId="69AD155D" w14:textId="2F966BE3" w:rsidR="00483181" w:rsidRDefault="00483181" w:rsidP="00483181">
      <w:pPr>
        <w:pStyle w:val="LDTextinhalteingerckt"/>
      </w:pPr>
      <w:r>
        <w:t xml:space="preserve">Auf der Seite </w:t>
      </w:r>
      <w:r w:rsidR="006347B5">
        <w:rPr>
          <w:rStyle w:val="LDProgrammelement"/>
        </w:rPr>
        <w:t>Datenaustausch</w:t>
      </w:r>
      <w:r w:rsidRPr="00A67B65">
        <w:rPr>
          <w:rStyle w:val="LDProgrammelement"/>
        </w:rPr>
        <w:t xml:space="preserve"> &gt; ENC Export/Import &gt; ENC-Export</w:t>
      </w:r>
      <w:r w:rsidRPr="00E9024D">
        <w:t xml:space="preserve"> gibt es rechts</w:t>
      </w:r>
      <w:r>
        <w:t xml:space="preserve"> </w:t>
      </w:r>
      <w:r w:rsidRPr="00E9024D">
        <w:t>neben der Schaltfläche</w:t>
      </w:r>
      <w:r w:rsidR="00B84B73">
        <w:t xml:space="preserve"> </w:t>
      </w:r>
      <w:r w:rsidR="00B84B73" w:rsidRPr="00B84B73">
        <w:rPr>
          <w:rStyle w:val="LDProgrammelement"/>
        </w:rPr>
        <w:t>Passwörter</w:t>
      </w:r>
      <w:r>
        <w:t xml:space="preserve"> dafür </w:t>
      </w:r>
      <w:r w:rsidRPr="00E9024D">
        <w:t>die Schaltfläche</w:t>
      </w:r>
      <w:r w:rsidR="00B84B73">
        <w:t xml:space="preserve"> </w:t>
      </w:r>
      <w:r w:rsidR="00B84B73" w:rsidRPr="00B84B73">
        <w:rPr>
          <w:rStyle w:val="LDProgrammelement"/>
        </w:rPr>
        <w:t>Passwort senden</w:t>
      </w:r>
      <w:r w:rsidRPr="00E9024D">
        <w:t>.</w:t>
      </w:r>
      <w:r>
        <w:t xml:space="preserve"> </w:t>
      </w:r>
    </w:p>
    <w:p w14:paraId="4A017919" w14:textId="77777777" w:rsidR="00483181" w:rsidRDefault="00483181" w:rsidP="00483181">
      <w:pPr>
        <w:pStyle w:val="LDTextinhalteingerckt"/>
      </w:pPr>
      <w:r>
        <w:rPr>
          <w:noProof/>
          <w:lang w:eastAsia="de-DE"/>
        </w:rPr>
        <w:drawing>
          <wp:inline distT="0" distB="0" distL="0" distR="0" wp14:anchorId="73838690" wp14:editId="17CE2AFD">
            <wp:extent cx="4320000" cy="979200"/>
            <wp:effectExtent l="19050" t="19050" r="23495" b="1143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20000" cy="979200"/>
                    </a:xfrm>
                    <a:prstGeom prst="rect">
                      <a:avLst/>
                    </a:prstGeom>
                    <a:ln>
                      <a:solidFill>
                        <a:srgbClr val="4F81BD"/>
                      </a:solidFill>
                    </a:ln>
                  </pic:spPr>
                </pic:pic>
              </a:graphicData>
            </a:graphic>
          </wp:inline>
        </w:drawing>
      </w:r>
    </w:p>
    <w:p w14:paraId="358F9989" w14:textId="757DECBE" w:rsidR="00483181" w:rsidRDefault="00483181" w:rsidP="00483181">
      <w:pPr>
        <w:pStyle w:val="LDBildunterschrift"/>
      </w:pPr>
      <w:bookmarkStart w:id="59" w:name="_Toc130997881"/>
      <w:bookmarkStart w:id="60" w:name="_Toc209508699"/>
      <w:r>
        <w:t xml:space="preserve">Abb. </w:t>
      </w:r>
      <w:r w:rsidR="00B3704F">
        <w:fldChar w:fldCharType="begin"/>
      </w:r>
      <w:r w:rsidR="00B3704F">
        <w:instrText xml:space="preserve"> SEQ Abb. \* ARABIC </w:instrText>
      </w:r>
      <w:r w:rsidR="00B3704F">
        <w:fldChar w:fldCharType="separate"/>
      </w:r>
      <w:r w:rsidR="00556FCD">
        <w:rPr>
          <w:noProof/>
        </w:rPr>
        <w:t>6</w:t>
      </w:r>
      <w:r w:rsidR="00B3704F">
        <w:rPr>
          <w:noProof/>
        </w:rPr>
        <w:fldChar w:fldCharType="end"/>
      </w:r>
      <w:r>
        <w:t xml:space="preserve"> </w:t>
      </w:r>
      <w:r w:rsidR="00B84B73">
        <w:t xml:space="preserve">Webseite ENC Export: </w:t>
      </w:r>
      <w:r>
        <w:t>Schaltfläche Passwörter senden</w:t>
      </w:r>
      <w:bookmarkEnd w:id="59"/>
      <w:bookmarkEnd w:id="60"/>
    </w:p>
    <w:p w14:paraId="6101F45C" w14:textId="79927285" w:rsidR="00483181" w:rsidRDefault="00483181" w:rsidP="00483181">
      <w:pPr>
        <w:pStyle w:val="LDTextinhalteingerckt"/>
      </w:pPr>
      <w:r w:rsidRPr="00E9024D">
        <w:t xml:space="preserve">Die Schaltfläche </w:t>
      </w:r>
      <w:proofErr w:type="spellStart"/>
      <w:r w:rsidR="00B84B73" w:rsidRPr="00B84B73">
        <w:rPr>
          <w:rStyle w:val="LDProgrammelement"/>
        </w:rPr>
        <w:t>passwörter</w:t>
      </w:r>
      <w:proofErr w:type="spellEnd"/>
      <w:r w:rsidR="00B84B73" w:rsidRPr="00B84B73">
        <w:rPr>
          <w:rStyle w:val="LDProgrammelement"/>
        </w:rPr>
        <w:t xml:space="preserve"> senden</w:t>
      </w:r>
      <w:r w:rsidRPr="00E9024D">
        <w:t xml:space="preserve"> wird erst aktiv, wenn die Schaltfläche</w:t>
      </w:r>
      <w:r w:rsidR="00B84B73" w:rsidRPr="00B84B73">
        <w:rPr>
          <w:rStyle w:val="LDProgrammelement"/>
        </w:rPr>
        <w:t xml:space="preserve"> </w:t>
      </w:r>
      <w:proofErr w:type="gramStart"/>
      <w:r w:rsidR="00B84B73" w:rsidRPr="00B84B73">
        <w:rPr>
          <w:rStyle w:val="LDProgrammelement"/>
        </w:rPr>
        <w:t>Passwörter</w:t>
      </w:r>
      <w:r w:rsidRPr="00E9024D">
        <w:t xml:space="preserve">  angeklickt</w:t>
      </w:r>
      <w:proofErr w:type="gramEnd"/>
      <w:r w:rsidRPr="00E9024D">
        <w:t xml:space="preserve"> und somit die PDF-Datei mit den Passwörtern gespeichert wurde. </w:t>
      </w:r>
    </w:p>
    <w:p w14:paraId="2308543A" w14:textId="77777777" w:rsidR="00483181" w:rsidRDefault="00483181" w:rsidP="00483181">
      <w:pPr>
        <w:pStyle w:val="LDTextinhalteingerckt"/>
      </w:pPr>
      <w:r w:rsidRPr="00E9024D">
        <w:t xml:space="preserve">Dadurch wird sichergestellt, dass </w:t>
      </w:r>
      <w:r>
        <w:t>d</w:t>
      </w:r>
      <w:r w:rsidRPr="00E9024D">
        <w:t xml:space="preserve">em LUSD-Anwender die Passwörter für den ENC vorliegen, </w:t>
      </w:r>
      <w:r>
        <w:t>falls d</w:t>
      </w:r>
      <w:r w:rsidRPr="00E9024D">
        <w:t>ie Lehrkraft</w:t>
      </w:r>
      <w:r>
        <w:t xml:space="preserve"> </w:t>
      </w:r>
      <w:r w:rsidRPr="00E9024D">
        <w:t>keinen Zugriff auf d</w:t>
      </w:r>
      <w:r>
        <w:t xml:space="preserve">ie gesendete E-Mail hat oder diese ausversehen gelöscht wurde. </w:t>
      </w:r>
    </w:p>
    <w:p w14:paraId="1193F0A4" w14:textId="1D94F944" w:rsidR="00483181" w:rsidRPr="00E9024D" w:rsidRDefault="00483181" w:rsidP="00483181">
      <w:pPr>
        <w:pStyle w:val="LDTextinhalteingerckt"/>
      </w:pPr>
      <w:r>
        <w:t xml:space="preserve">Die E-Mail mit dem Passwort für den aktuellen ENC wird ausschließlich an die dienstliche </w:t>
      </w:r>
      <w:proofErr w:type="gramStart"/>
      <w:r>
        <w:t>E-Mail Adresse</w:t>
      </w:r>
      <w:proofErr w:type="gramEnd"/>
      <w:r>
        <w:t xml:space="preserve"> </w:t>
      </w:r>
      <w:hyperlink r:id="rId47" w:history="1">
        <w:r w:rsidRPr="003112F7">
          <w:t>vorname.nachname@schule.hessen.de</w:t>
        </w:r>
      </w:hyperlink>
      <w:r>
        <w:t xml:space="preserve"> versendet (Datenschutzvorgabe).</w:t>
      </w:r>
    </w:p>
    <w:p w14:paraId="772B6A8F" w14:textId="77777777" w:rsidR="008D2A3A" w:rsidRDefault="008D2A3A">
      <w:pPr>
        <w:spacing w:before="0" w:after="200" w:line="276" w:lineRule="auto"/>
        <w:rPr>
          <w:szCs w:val="24"/>
        </w:rPr>
      </w:pPr>
      <w:r>
        <w:br w:type="page"/>
      </w:r>
    </w:p>
    <w:p w14:paraId="583B60E4" w14:textId="47D16F15" w:rsidR="002C53A1" w:rsidRDefault="00FF6746" w:rsidP="002363B6">
      <w:pPr>
        <w:pStyle w:val="berschrift2"/>
      </w:pPr>
      <w:bookmarkStart w:id="61" w:name="_Toc131076952"/>
      <w:bookmarkStart w:id="62" w:name="_Toc211413232"/>
      <w:r>
        <w:t xml:space="preserve">Mit dem </w:t>
      </w:r>
      <w:r w:rsidR="002C53A1">
        <w:t>ENC</w:t>
      </w:r>
      <w:r>
        <w:t xml:space="preserve"> arbeiten</w:t>
      </w:r>
      <w:bookmarkEnd w:id="61"/>
      <w:bookmarkEnd w:id="62"/>
    </w:p>
    <w:p w14:paraId="3148D1B1" w14:textId="658A095E" w:rsidR="002C53A1" w:rsidRDefault="00FF6746" w:rsidP="002363B6">
      <w:pPr>
        <w:pStyle w:val="berschrift3"/>
      </w:pPr>
      <w:bookmarkStart w:id="63" w:name="_Toc131076953"/>
      <w:bookmarkStart w:id="64" w:name="_Toc211413233"/>
      <w:r>
        <w:t xml:space="preserve">Den </w:t>
      </w:r>
      <w:r w:rsidR="002C53A1">
        <w:t>ENC</w:t>
      </w:r>
      <w:r>
        <w:t xml:space="preserve"> starten</w:t>
      </w:r>
      <w:bookmarkEnd w:id="63"/>
      <w:bookmarkEnd w:id="64"/>
    </w:p>
    <w:p w14:paraId="03063E98" w14:textId="3DD72973" w:rsidR="006450B0" w:rsidRDefault="000F64D6" w:rsidP="000F64D6">
      <w:pPr>
        <w:pStyle w:val="berschrift5"/>
      </w:pPr>
      <w:bookmarkStart w:id="65" w:name="_Toc131076954"/>
      <w:r>
        <w:t>Der Startbildschirm</w:t>
      </w:r>
      <w:bookmarkEnd w:id="65"/>
    </w:p>
    <w:p w14:paraId="1189AC2F" w14:textId="7C8BC7E1" w:rsidR="00AF0A47" w:rsidRDefault="00586B7C" w:rsidP="00E9599E">
      <w:pPr>
        <w:pStyle w:val="LDTextinhalteingerckt"/>
      </w:pPr>
      <w:r>
        <w:rPr>
          <w:noProof/>
          <w:lang w:eastAsia="de-DE"/>
        </w:rPr>
        <w:drawing>
          <wp:anchor distT="0" distB="0" distL="114300" distR="114300" simplePos="0" relativeHeight="251658244" behindDoc="0" locked="0" layoutInCell="1" allowOverlap="1" wp14:anchorId="288DA6E6" wp14:editId="44098ECC">
            <wp:simplePos x="0" y="0"/>
            <wp:positionH relativeFrom="column">
              <wp:posOffset>3160395</wp:posOffset>
            </wp:positionH>
            <wp:positionV relativeFrom="paragraph">
              <wp:posOffset>2499995</wp:posOffset>
            </wp:positionV>
            <wp:extent cx="218440" cy="218440"/>
            <wp:effectExtent l="0" t="0" r="0" b="0"/>
            <wp:wrapNone/>
            <wp:docPr id="681" name="Grafik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5_kl.png"/>
                    <pic:cNvPicPr/>
                  </pic:nvPicPr>
                  <pic:blipFill>
                    <a:blip r:embed="rId48">
                      <a:extLst>
                        <a:ext uri="{28A0092B-C50C-407E-A947-70E740481C1C}">
                          <a14:useLocalDpi xmlns:a14="http://schemas.microsoft.com/office/drawing/2010/main" val="0"/>
                        </a:ext>
                      </a:extLst>
                    </a:blip>
                    <a:stretch>
                      <a:fillRect/>
                    </a:stretch>
                  </pic:blipFill>
                  <pic:spPr>
                    <a:xfrm>
                      <a:off x="0" y="0"/>
                      <a:ext cx="218440" cy="218440"/>
                    </a:xfrm>
                    <a:prstGeom prst="rect">
                      <a:avLst/>
                    </a:prstGeom>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3" behindDoc="0" locked="0" layoutInCell="1" allowOverlap="1" wp14:anchorId="114AAE2E" wp14:editId="7EAF69EF">
            <wp:simplePos x="0" y="0"/>
            <wp:positionH relativeFrom="column">
              <wp:posOffset>4413885</wp:posOffset>
            </wp:positionH>
            <wp:positionV relativeFrom="paragraph">
              <wp:posOffset>1735455</wp:posOffset>
            </wp:positionV>
            <wp:extent cx="218440" cy="218440"/>
            <wp:effectExtent l="0" t="0" r="0" b="0"/>
            <wp:wrapNone/>
            <wp:docPr id="680" name="Grafi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4_kl.png"/>
                    <pic:cNvPicPr/>
                  </pic:nvPicPr>
                  <pic:blipFill>
                    <a:blip r:embed="rId49">
                      <a:extLst>
                        <a:ext uri="{28A0092B-C50C-407E-A947-70E740481C1C}">
                          <a14:useLocalDpi xmlns:a14="http://schemas.microsoft.com/office/drawing/2010/main" val="0"/>
                        </a:ext>
                      </a:extLst>
                    </a:blip>
                    <a:stretch>
                      <a:fillRect/>
                    </a:stretch>
                  </pic:blipFill>
                  <pic:spPr>
                    <a:xfrm>
                      <a:off x="0" y="0"/>
                      <a:ext cx="218440" cy="218440"/>
                    </a:xfrm>
                    <a:prstGeom prst="rect">
                      <a:avLst/>
                    </a:prstGeom>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0" behindDoc="0" locked="0" layoutInCell="1" allowOverlap="1" wp14:anchorId="7DE4577D" wp14:editId="1944EF30">
            <wp:simplePos x="0" y="0"/>
            <wp:positionH relativeFrom="column">
              <wp:posOffset>2371725</wp:posOffset>
            </wp:positionH>
            <wp:positionV relativeFrom="paragraph">
              <wp:posOffset>1047115</wp:posOffset>
            </wp:positionV>
            <wp:extent cx="218440" cy="218440"/>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1_kl.png"/>
                    <pic:cNvPicPr/>
                  </pic:nvPicPr>
                  <pic:blipFill>
                    <a:blip r:embed="rId50">
                      <a:extLst>
                        <a:ext uri="{28A0092B-C50C-407E-A947-70E740481C1C}">
                          <a14:useLocalDpi xmlns:a14="http://schemas.microsoft.com/office/drawing/2010/main" val="0"/>
                        </a:ext>
                      </a:extLst>
                    </a:blip>
                    <a:stretch>
                      <a:fillRect/>
                    </a:stretch>
                  </pic:blipFill>
                  <pic:spPr>
                    <a:xfrm>
                      <a:off x="0" y="0"/>
                      <a:ext cx="218440" cy="218440"/>
                    </a:xfrm>
                    <a:prstGeom prst="rect">
                      <a:avLst/>
                    </a:prstGeom>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1" behindDoc="0" locked="0" layoutInCell="1" allowOverlap="1" wp14:anchorId="6DC4E118" wp14:editId="3039F29D">
            <wp:simplePos x="0" y="0"/>
            <wp:positionH relativeFrom="column">
              <wp:posOffset>2391410</wp:posOffset>
            </wp:positionH>
            <wp:positionV relativeFrom="paragraph">
              <wp:posOffset>1391285</wp:posOffset>
            </wp:positionV>
            <wp:extent cx="218440" cy="218440"/>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2_kl.png"/>
                    <pic:cNvPicPr/>
                  </pic:nvPicPr>
                  <pic:blipFill>
                    <a:blip r:embed="rId51">
                      <a:extLst>
                        <a:ext uri="{28A0092B-C50C-407E-A947-70E740481C1C}">
                          <a14:useLocalDpi xmlns:a14="http://schemas.microsoft.com/office/drawing/2010/main" val="0"/>
                        </a:ext>
                      </a:extLst>
                    </a:blip>
                    <a:stretch>
                      <a:fillRect/>
                    </a:stretch>
                  </pic:blipFill>
                  <pic:spPr>
                    <a:xfrm>
                      <a:off x="0" y="0"/>
                      <a:ext cx="218440" cy="218440"/>
                    </a:xfrm>
                    <a:prstGeom prst="rect">
                      <a:avLst/>
                    </a:prstGeom>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2" behindDoc="0" locked="0" layoutInCell="1" allowOverlap="1" wp14:anchorId="76B9D4AA" wp14:editId="6551AF77">
            <wp:simplePos x="0" y="0"/>
            <wp:positionH relativeFrom="column">
              <wp:posOffset>2764790</wp:posOffset>
            </wp:positionH>
            <wp:positionV relativeFrom="paragraph">
              <wp:posOffset>1696085</wp:posOffset>
            </wp:positionV>
            <wp:extent cx="218440" cy="218440"/>
            <wp:effectExtent l="0" t="0" r="0" b="0"/>
            <wp:wrapNone/>
            <wp:docPr id="679" name="Grafi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3_kl.png"/>
                    <pic:cNvPicPr/>
                  </pic:nvPicPr>
                  <pic:blipFill>
                    <a:blip r:embed="rId52">
                      <a:extLst>
                        <a:ext uri="{28A0092B-C50C-407E-A947-70E740481C1C}">
                          <a14:useLocalDpi xmlns:a14="http://schemas.microsoft.com/office/drawing/2010/main" val="0"/>
                        </a:ext>
                      </a:extLst>
                    </a:blip>
                    <a:stretch>
                      <a:fillRect/>
                    </a:stretch>
                  </pic:blipFill>
                  <pic:spPr>
                    <a:xfrm>
                      <a:off x="0" y="0"/>
                      <a:ext cx="218440" cy="218440"/>
                    </a:xfrm>
                    <a:prstGeom prst="rect">
                      <a:avLst/>
                    </a:prstGeom>
                  </pic:spPr>
                </pic:pic>
              </a:graphicData>
            </a:graphic>
            <wp14:sizeRelH relativeFrom="page">
              <wp14:pctWidth>0</wp14:pctWidth>
            </wp14:sizeRelH>
            <wp14:sizeRelV relativeFrom="page">
              <wp14:pctHeight>0</wp14:pctHeight>
            </wp14:sizeRelV>
          </wp:anchor>
        </w:drawing>
      </w:r>
      <w:r w:rsidR="00AF0A47">
        <w:rPr>
          <w:noProof/>
          <w:lang w:eastAsia="de-DE"/>
        </w:rPr>
        <w:drawing>
          <wp:inline distT="0" distB="0" distL="0" distR="0" wp14:anchorId="5CD5E6D4" wp14:editId="31C3385C">
            <wp:extent cx="4371149" cy="2815722"/>
            <wp:effectExtent l="0" t="0" r="0" b="3810"/>
            <wp:docPr id="16" name="L01A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01A11.png"/>
                    <pic:cNvPicPr/>
                  </pic:nvPicPr>
                  <pic:blipFill>
                    <a:blip r:embed="rId53" r:link="rId54" cstate="print">
                      <a:extLst>
                        <a:ext uri="{28A0092B-C50C-407E-A947-70E740481C1C}">
                          <a14:useLocalDpi xmlns:a14="http://schemas.microsoft.com/office/drawing/2010/main" val="0"/>
                        </a:ext>
                      </a:extLst>
                    </a:blip>
                    <a:stretch>
                      <a:fillRect/>
                    </a:stretch>
                  </pic:blipFill>
                  <pic:spPr>
                    <a:xfrm>
                      <a:off x="0" y="0"/>
                      <a:ext cx="4380665" cy="2821852"/>
                    </a:xfrm>
                    <a:prstGeom prst="rect">
                      <a:avLst/>
                    </a:prstGeom>
                  </pic:spPr>
                </pic:pic>
              </a:graphicData>
            </a:graphic>
          </wp:inline>
        </w:drawing>
      </w:r>
    </w:p>
    <w:p w14:paraId="51A14832" w14:textId="66EFBFB4" w:rsidR="00C95F3A" w:rsidRDefault="00AF0A47" w:rsidP="00343470">
      <w:pPr>
        <w:pStyle w:val="LDBildunterschrift"/>
      </w:pPr>
      <w:bookmarkStart w:id="66" w:name="_Toc130997882"/>
      <w:bookmarkStart w:id="67" w:name="_Toc209508700"/>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7</w:t>
      </w:r>
      <w:r w:rsidR="00131ADA">
        <w:rPr>
          <w:noProof/>
        </w:rPr>
        <w:fldChar w:fldCharType="end"/>
      </w:r>
      <w:r w:rsidR="004567EC">
        <w:t xml:space="preserve"> </w:t>
      </w:r>
      <w:r>
        <w:t>ENC</w:t>
      </w:r>
      <w:r w:rsidR="005E3293">
        <w:t xml:space="preserve">: </w:t>
      </w:r>
      <w:r w:rsidRPr="00AF0A47">
        <w:t>Anmeldefenster</w:t>
      </w:r>
      <w:bookmarkEnd w:id="66"/>
      <w:bookmarkEnd w:id="67"/>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34"/>
        <w:gridCol w:w="7796"/>
      </w:tblGrid>
      <w:tr w:rsidR="000905DB" w:rsidRPr="00661D44" w14:paraId="66A4D40E" w14:textId="77777777" w:rsidTr="004567EC">
        <w:tc>
          <w:tcPr>
            <w:tcW w:w="1134"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F65812E" w14:textId="4E5ACE85" w:rsidR="000905DB" w:rsidRPr="00DA6035" w:rsidRDefault="000905DB" w:rsidP="00CD61D8">
            <w:pPr>
              <w:rPr>
                <w:rStyle w:val="hervorhebungblau"/>
              </w:rPr>
            </w:pPr>
            <w:r>
              <w:rPr>
                <w:rStyle w:val="hervorhebungblau"/>
              </w:rPr>
              <w:t>Ziffer</w:t>
            </w:r>
          </w:p>
        </w:tc>
        <w:tc>
          <w:tcPr>
            <w:tcW w:w="779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0419A392" w14:textId="4695705B" w:rsidR="000905DB" w:rsidRPr="00DA6035" w:rsidRDefault="000905DB" w:rsidP="00CD61D8">
            <w:pPr>
              <w:rPr>
                <w:rStyle w:val="hervorhebungblau"/>
              </w:rPr>
            </w:pPr>
            <w:r>
              <w:rPr>
                <w:rStyle w:val="hervorhebungblau"/>
              </w:rPr>
              <w:t>Bedeutung</w:t>
            </w:r>
          </w:p>
        </w:tc>
      </w:tr>
      <w:tr w:rsidR="000905DB" w14:paraId="7C2C0C4A" w14:textId="77777777" w:rsidTr="004567EC">
        <w:tc>
          <w:tcPr>
            <w:tcW w:w="1134" w:type="dxa"/>
            <w:vAlign w:val="center"/>
          </w:tcPr>
          <w:p w14:paraId="5C6809E1" w14:textId="69C3EA3D" w:rsidR="000905DB" w:rsidRPr="00A77AAC" w:rsidRDefault="000905DB" w:rsidP="00CD61D8">
            <w:pPr>
              <w:pStyle w:val="LDTextinhalt"/>
              <w:rPr>
                <w:rStyle w:val="hervorhebung"/>
              </w:rPr>
            </w:pPr>
            <w:r>
              <w:rPr>
                <w:noProof/>
                <w:lang w:eastAsia="de-DE"/>
              </w:rPr>
              <w:drawing>
                <wp:inline distT="0" distB="0" distL="0" distR="0" wp14:anchorId="1BFE1E6C" wp14:editId="7EE1DD29">
                  <wp:extent cx="219048" cy="219048"/>
                  <wp:effectExtent l="0" t="0" r="0" b="0"/>
                  <wp:docPr id="682" name="Grafi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1_kl.png"/>
                          <pic:cNvPicPr/>
                        </pic:nvPicPr>
                        <pic:blipFill>
                          <a:blip r:embed="rId50">
                            <a:extLst>
                              <a:ext uri="{28A0092B-C50C-407E-A947-70E740481C1C}">
                                <a14:useLocalDpi xmlns:a14="http://schemas.microsoft.com/office/drawing/2010/main" val="0"/>
                              </a:ext>
                            </a:extLst>
                          </a:blip>
                          <a:stretch>
                            <a:fillRect/>
                          </a:stretch>
                        </pic:blipFill>
                        <pic:spPr>
                          <a:xfrm>
                            <a:off x="0" y="0"/>
                            <a:ext cx="219048" cy="219048"/>
                          </a:xfrm>
                          <a:prstGeom prst="rect">
                            <a:avLst/>
                          </a:prstGeom>
                        </pic:spPr>
                      </pic:pic>
                    </a:graphicData>
                  </a:graphic>
                </wp:inline>
              </w:drawing>
            </w:r>
          </w:p>
        </w:tc>
        <w:tc>
          <w:tcPr>
            <w:tcW w:w="7796" w:type="dxa"/>
            <w:vAlign w:val="center"/>
          </w:tcPr>
          <w:p w14:paraId="1E4FF30D" w14:textId="54FB5E3A" w:rsidR="000905DB" w:rsidRPr="00A77AAC" w:rsidRDefault="000905DB" w:rsidP="00CD61D8">
            <w:pPr>
              <w:pStyle w:val="LDTextinhalt"/>
            </w:pPr>
            <w:r>
              <w:t>Geben Sie Ihr Lehrerkürzel ein.</w:t>
            </w:r>
          </w:p>
        </w:tc>
      </w:tr>
      <w:tr w:rsidR="000905DB" w:rsidRPr="00A77AAC" w14:paraId="521A999D" w14:textId="77777777" w:rsidTr="004567EC">
        <w:tc>
          <w:tcPr>
            <w:tcW w:w="1134" w:type="dxa"/>
            <w:vAlign w:val="center"/>
          </w:tcPr>
          <w:p w14:paraId="40E07987" w14:textId="289F0A2A" w:rsidR="000905DB" w:rsidRPr="00A77AAC" w:rsidRDefault="000905DB" w:rsidP="00CD61D8">
            <w:pPr>
              <w:pStyle w:val="LDTextinhalt"/>
              <w:rPr>
                <w:rStyle w:val="hervorhebung"/>
              </w:rPr>
            </w:pPr>
            <w:r>
              <w:rPr>
                <w:noProof/>
                <w:lang w:eastAsia="de-DE"/>
              </w:rPr>
              <w:drawing>
                <wp:inline distT="0" distB="0" distL="0" distR="0" wp14:anchorId="7855AB85" wp14:editId="09A20B59">
                  <wp:extent cx="219048" cy="219048"/>
                  <wp:effectExtent l="0" t="0" r="0" b="0"/>
                  <wp:docPr id="683" name="Grafi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2_kl.png"/>
                          <pic:cNvPicPr/>
                        </pic:nvPicPr>
                        <pic:blipFill>
                          <a:blip r:embed="rId51">
                            <a:extLst>
                              <a:ext uri="{28A0092B-C50C-407E-A947-70E740481C1C}">
                                <a14:useLocalDpi xmlns:a14="http://schemas.microsoft.com/office/drawing/2010/main" val="0"/>
                              </a:ext>
                            </a:extLst>
                          </a:blip>
                          <a:stretch>
                            <a:fillRect/>
                          </a:stretch>
                        </pic:blipFill>
                        <pic:spPr>
                          <a:xfrm>
                            <a:off x="0" y="0"/>
                            <a:ext cx="219048" cy="219048"/>
                          </a:xfrm>
                          <a:prstGeom prst="rect">
                            <a:avLst/>
                          </a:prstGeom>
                        </pic:spPr>
                      </pic:pic>
                    </a:graphicData>
                  </a:graphic>
                </wp:inline>
              </w:drawing>
            </w:r>
          </w:p>
        </w:tc>
        <w:tc>
          <w:tcPr>
            <w:tcW w:w="7796" w:type="dxa"/>
            <w:vAlign w:val="center"/>
          </w:tcPr>
          <w:p w14:paraId="7EA3199D" w14:textId="2C2A4F3C" w:rsidR="000905DB" w:rsidRPr="00A77AAC" w:rsidRDefault="000905DB" w:rsidP="00CD61D8">
            <w:pPr>
              <w:pStyle w:val="LDTextinhalt"/>
            </w:pPr>
            <w:r>
              <w:t>Geben Sie Ihr Passwort ein.</w:t>
            </w:r>
          </w:p>
        </w:tc>
      </w:tr>
      <w:tr w:rsidR="000905DB" w:rsidRPr="003473C5" w14:paraId="6999F9B1" w14:textId="77777777" w:rsidTr="004567EC">
        <w:tc>
          <w:tcPr>
            <w:tcW w:w="1134" w:type="dxa"/>
          </w:tcPr>
          <w:p w14:paraId="6184065B" w14:textId="60A0600C" w:rsidR="000905DB" w:rsidRPr="003473C5" w:rsidRDefault="000905DB" w:rsidP="00CD61D8">
            <w:pPr>
              <w:pStyle w:val="LDTextinhalt"/>
              <w:rPr>
                <w:rStyle w:val="hervorhebung"/>
              </w:rPr>
            </w:pPr>
            <w:r>
              <w:rPr>
                <w:noProof/>
                <w:lang w:eastAsia="de-DE"/>
              </w:rPr>
              <w:drawing>
                <wp:inline distT="0" distB="0" distL="0" distR="0" wp14:anchorId="0391A333" wp14:editId="052E9227">
                  <wp:extent cx="219048" cy="219048"/>
                  <wp:effectExtent l="0" t="0" r="0" b="0"/>
                  <wp:docPr id="684" name="Grafi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3_kl.png"/>
                          <pic:cNvPicPr/>
                        </pic:nvPicPr>
                        <pic:blipFill>
                          <a:blip r:embed="rId52">
                            <a:extLst>
                              <a:ext uri="{28A0092B-C50C-407E-A947-70E740481C1C}">
                                <a14:useLocalDpi xmlns:a14="http://schemas.microsoft.com/office/drawing/2010/main" val="0"/>
                              </a:ext>
                            </a:extLst>
                          </a:blip>
                          <a:stretch>
                            <a:fillRect/>
                          </a:stretch>
                        </pic:blipFill>
                        <pic:spPr>
                          <a:xfrm>
                            <a:off x="0" y="0"/>
                            <a:ext cx="219048" cy="219048"/>
                          </a:xfrm>
                          <a:prstGeom prst="rect">
                            <a:avLst/>
                          </a:prstGeom>
                        </pic:spPr>
                      </pic:pic>
                    </a:graphicData>
                  </a:graphic>
                </wp:inline>
              </w:drawing>
            </w:r>
          </w:p>
        </w:tc>
        <w:tc>
          <w:tcPr>
            <w:tcW w:w="7796" w:type="dxa"/>
            <w:vAlign w:val="center"/>
          </w:tcPr>
          <w:p w14:paraId="20F4C799" w14:textId="3760ECF7" w:rsidR="000905DB" w:rsidRPr="003473C5" w:rsidRDefault="000905DB" w:rsidP="00CD61D8">
            <w:pPr>
              <w:pStyle w:val="LDTextinhalt"/>
            </w:pPr>
            <w:r>
              <w:t>Hier wird die zuletzt benutzte Datei mit dem Dateipfad angezeigt.</w:t>
            </w:r>
          </w:p>
        </w:tc>
      </w:tr>
      <w:tr w:rsidR="000905DB" w:rsidRPr="003473C5" w14:paraId="04779702" w14:textId="77777777" w:rsidTr="004567EC">
        <w:tc>
          <w:tcPr>
            <w:tcW w:w="1134" w:type="dxa"/>
          </w:tcPr>
          <w:p w14:paraId="3123DE6F" w14:textId="2EB9EE68" w:rsidR="000905DB" w:rsidRDefault="000905DB" w:rsidP="00CD61D8">
            <w:pPr>
              <w:pStyle w:val="LDTextinhalt"/>
              <w:rPr>
                <w:noProof/>
                <w:lang w:eastAsia="de-DE"/>
              </w:rPr>
            </w:pPr>
            <w:r>
              <w:rPr>
                <w:noProof/>
                <w:lang w:eastAsia="de-DE"/>
              </w:rPr>
              <w:drawing>
                <wp:inline distT="0" distB="0" distL="0" distR="0" wp14:anchorId="2DFBEA6B" wp14:editId="345CCE28">
                  <wp:extent cx="219048" cy="219048"/>
                  <wp:effectExtent l="0" t="0" r="0" b="0"/>
                  <wp:docPr id="685" name="Grafi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4_kl.png"/>
                          <pic:cNvPicPr/>
                        </pic:nvPicPr>
                        <pic:blipFill>
                          <a:blip r:embed="rId49">
                            <a:extLst>
                              <a:ext uri="{28A0092B-C50C-407E-A947-70E740481C1C}">
                                <a14:useLocalDpi xmlns:a14="http://schemas.microsoft.com/office/drawing/2010/main" val="0"/>
                              </a:ext>
                            </a:extLst>
                          </a:blip>
                          <a:stretch>
                            <a:fillRect/>
                          </a:stretch>
                        </pic:blipFill>
                        <pic:spPr>
                          <a:xfrm>
                            <a:off x="0" y="0"/>
                            <a:ext cx="219048" cy="219048"/>
                          </a:xfrm>
                          <a:prstGeom prst="rect">
                            <a:avLst/>
                          </a:prstGeom>
                        </pic:spPr>
                      </pic:pic>
                    </a:graphicData>
                  </a:graphic>
                </wp:inline>
              </w:drawing>
            </w:r>
          </w:p>
        </w:tc>
        <w:tc>
          <w:tcPr>
            <w:tcW w:w="7796" w:type="dxa"/>
            <w:vAlign w:val="center"/>
          </w:tcPr>
          <w:p w14:paraId="48190F95" w14:textId="394B0248" w:rsidR="000905DB" w:rsidRDefault="000905DB" w:rsidP="00CD61D8">
            <w:pPr>
              <w:pStyle w:val="LDTextinhalt"/>
            </w:pPr>
            <w:r>
              <w:t>Klicken Sie auf die Schaltfläche und wählen Sie eine Datei aus.</w:t>
            </w:r>
            <w:r>
              <w:br/>
              <w:t>Nur Dateien mit der Endung .</w:t>
            </w:r>
            <w:proofErr w:type="spellStart"/>
            <w:r>
              <w:t>xml</w:t>
            </w:r>
            <w:proofErr w:type="spellEnd"/>
            <w:r>
              <w:t xml:space="preserve"> können vom ENC verarbeitet werden!</w:t>
            </w:r>
          </w:p>
        </w:tc>
      </w:tr>
      <w:tr w:rsidR="000905DB" w:rsidRPr="003473C5" w14:paraId="2DACCFEB" w14:textId="77777777" w:rsidTr="004567EC">
        <w:tc>
          <w:tcPr>
            <w:tcW w:w="1134" w:type="dxa"/>
          </w:tcPr>
          <w:p w14:paraId="72160A86" w14:textId="587A1301" w:rsidR="000905DB" w:rsidRDefault="000905DB" w:rsidP="00CD61D8">
            <w:pPr>
              <w:pStyle w:val="LDTextinhalt"/>
              <w:rPr>
                <w:noProof/>
                <w:lang w:eastAsia="de-DE"/>
              </w:rPr>
            </w:pPr>
            <w:r>
              <w:rPr>
                <w:noProof/>
                <w:lang w:eastAsia="de-DE"/>
              </w:rPr>
              <w:drawing>
                <wp:inline distT="0" distB="0" distL="0" distR="0" wp14:anchorId="5E37EE65" wp14:editId="22C17B26">
                  <wp:extent cx="219048" cy="219048"/>
                  <wp:effectExtent l="0" t="0" r="0" b="0"/>
                  <wp:docPr id="686" name="Grafi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mer5_kl.png"/>
                          <pic:cNvPicPr/>
                        </pic:nvPicPr>
                        <pic:blipFill>
                          <a:blip r:embed="rId48">
                            <a:extLst>
                              <a:ext uri="{28A0092B-C50C-407E-A947-70E740481C1C}">
                                <a14:useLocalDpi xmlns:a14="http://schemas.microsoft.com/office/drawing/2010/main" val="0"/>
                              </a:ext>
                            </a:extLst>
                          </a:blip>
                          <a:stretch>
                            <a:fillRect/>
                          </a:stretch>
                        </pic:blipFill>
                        <pic:spPr>
                          <a:xfrm>
                            <a:off x="0" y="0"/>
                            <a:ext cx="219048" cy="219048"/>
                          </a:xfrm>
                          <a:prstGeom prst="rect">
                            <a:avLst/>
                          </a:prstGeom>
                        </pic:spPr>
                      </pic:pic>
                    </a:graphicData>
                  </a:graphic>
                </wp:inline>
              </w:drawing>
            </w:r>
          </w:p>
        </w:tc>
        <w:tc>
          <w:tcPr>
            <w:tcW w:w="7796" w:type="dxa"/>
            <w:vAlign w:val="center"/>
          </w:tcPr>
          <w:p w14:paraId="529EB5AF" w14:textId="40D9079C" w:rsidR="000905DB" w:rsidRDefault="000905DB" w:rsidP="00CD61D8">
            <w:pPr>
              <w:pStyle w:val="LDTextinhalt"/>
            </w:pPr>
            <w:r>
              <w:t>Klicken Sie auf die Schaltfläche, um die Daten zu bearbeiten.</w:t>
            </w:r>
          </w:p>
        </w:tc>
      </w:tr>
    </w:tbl>
    <w:p w14:paraId="335B7849" w14:textId="04CAD709" w:rsidR="00C95F3A" w:rsidRDefault="00C95F3A" w:rsidP="002363B6">
      <w:pPr>
        <w:pStyle w:val="berschrift3"/>
      </w:pPr>
      <w:bookmarkStart w:id="68" w:name="_Toc131076955"/>
      <w:bookmarkStart w:id="69" w:name="_Toc211413234"/>
      <w:r>
        <w:t>Programmoberfläche</w:t>
      </w:r>
      <w:bookmarkEnd w:id="68"/>
      <w:bookmarkEnd w:id="69"/>
      <w:r>
        <w:t xml:space="preserve"> </w:t>
      </w:r>
    </w:p>
    <w:p w14:paraId="696C7B91" w14:textId="74A82293" w:rsidR="00A66BE0" w:rsidRDefault="001770D6" w:rsidP="00586B7C">
      <w:pPr>
        <w:pStyle w:val="LDTextinhalteingerckt"/>
      </w:pPr>
      <w:r>
        <w:t>Die Programmoberfläche ist von der Art der Datenerfassung abhängig.</w:t>
      </w:r>
    </w:p>
    <w:p w14:paraId="5A997287" w14:textId="64EAF145" w:rsidR="002C484C" w:rsidRDefault="00832306" w:rsidP="002C484C">
      <w:pPr>
        <w:pStyle w:val="berschrift4"/>
      </w:pPr>
      <w:bookmarkStart w:id="70" w:name="_Toc131076956"/>
      <w:r>
        <w:t>Bedeutung der a</w:t>
      </w:r>
      <w:r w:rsidR="002C484C">
        <w:t>llgemeine</w:t>
      </w:r>
      <w:r>
        <w:t>n</w:t>
      </w:r>
      <w:r w:rsidR="002C484C">
        <w:t xml:space="preserve"> Symbole</w:t>
      </w:r>
      <w:bookmarkEnd w:id="70"/>
    </w:p>
    <w:p w14:paraId="71D7BE6B" w14:textId="446ED91D" w:rsidR="002C484C" w:rsidRPr="004567EC" w:rsidRDefault="002C484C" w:rsidP="004567EC">
      <w:pPr>
        <w:pStyle w:val="LDTextinhalteingerckt"/>
      </w:pPr>
      <w:bookmarkStart w:id="71" w:name="_Toc131076957"/>
      <w:r w:rsidRPr="004567EC">
        <w:t xml:space="preserve">Symbole </w:t>
      </w:r>
      <w:r w:rsidRPr="004567EC">
        <w:rPr>
          <w:rStyle w:val="LDwichtigerText"/>
        </w:rPr>
        <w:t>vor</w:t>
      </w:r>
      <w:r w:rsidRPr="004567EC">
        <w:t xml:space="preserve"> einer Kursbezeichnung, Kursart oder Klassenbe</w:t>
      </w:r>
      <w:r w:rsidR="00E2051B" w:rsidRPr="004567EC">
        <w:t>zeichnung in einer Aus</w:t>
      </w:r>
      <w:r w:rsidR="003A4DD4" w:rsidRPr="004567EC">
        <w:softHyphen/>
      </w:r>
      <w:r w:rsidR="00E2051B" w:rsidRPr="004567EC">
        <w:t>wahlliste</w:t>
      </w:r>
      <w:bookmarkEnd w:id="71"/>
      <w:r w:rsidR="004567EC">
        <w:t>:</w:t>
      </w:r>
    </w:p>
    <w:tbl>
      <w:tblPr>
        <w:tblW w:w="8822"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6"/>
        <w:gridCol w:w="7796"/>
      </w:tblGrid>
      <w:tr w:rsidR="00E2051B" w:rsidRPr="004567EC" w14:paraId="729F2A0E" w14:textId="77777777" w:rsidTr="004567EC">
        <w:tc>
          <w:tcPr>
            <w:tcW w:w="10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0F2138C" w14:textId="320CFF06" w:rsidR="00E2051B" w:rsidRPr="004567EC" w:rsidRDefault="00E2051B" w:rsidP="00CD61D8">
            <w:pPr>
              <w:rPr>
                <w:rStyle w:val="LDBereichTabelle"/>
              </w:rPr>
            </w:pPr>
            <w:r w:rsidRPr="004567EC">
              <w:rPr>
                <w:rStyle w:val="LDBereichTabelle"/>
              </w:rPr>
              <w:t>Symbol</w:t>
            </w:r>
          </w:p>
        </w:tc>
        <w:tc>
          <w:tcPr>
            <w:tcW w:w="779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71E4D3D3" w14:textId="3EC66E58" w:rsidR="00E2051B" w:rsidRPr="004567EC" w:rsidRDefault="00E2051B" w:rsidP="00CD61D8">
            <w:pPr>
              <w:rPr>
                <w:rStyle w:val="LDBereichTabelle"/>
              </w:rPr>
            </w:pPr>
            <w:r w:rsidRPr="004567EC">
              <w:rPr>
                <w:rStyle w:val="LDBereichTabelle"/>
              </w:rPr>
              <w:t>Bedeutung</w:t>
            </w:r>
          </w:p>
        </w:tc>
      </w:tr>
      <w:tr w:rsidR="00E2051B" w14:paraId="11C85586" w14:textId="77777777" w:rsidTr="004567EC">
        <w:tc>
          <w:tcPr>
            <w:tcW w:w="1026" w:type="dxa"/>
            <w:vAlign w:val="center"/>
          </w:tcPr>
          <w:p w14:paraId="5F1D4435" w14:textId="29FB0A30" w:rsidR="00E2051B" w:rsidRPr="00A77AAC" w:rsidRDefault="00E2051B" w:rsidP="00CD61D8">
            <w:pPr>
              <w:pStyle w:val="LDTextinhalt"/>
              <w:rPr>
                <w:rStyle w:val="hervorhebung"/>
              </w:rPr>
            </w:pPr>
            <w:r>
              <w:rPr>
                <w:noProof/>
                <w:lang w:eastAsia="de-DE"/>
              </w:rPr>
              <w:drawing>
                <wp:inline distT="0" distB="0" distL="0" distR="0" wp14:anchorId="1EC2A93C" wp14:editId="2CE31573">
                  <wp:extent cx="171450" cy="171450"/>
                  <wp:effectExtent l="0" t="0" r="0" b="0"/>
                  <wp:docPr id="723" name="Grafik 723" descr="H:\Englert\Temp\Leistungserfassung mit dem ENC\Screenshots\IconNichtFer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Englert\Temp\Leistungserfassung mit dem ENC\Screenshots\IconNichtFertig.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tc>
        <w:tc>
          <w:tcPr>
            <w:tcW w:w="7796" w:type="dxa"/>
            <w:vAlign w:val="center"/>
          </w:tcPr>
          <w:p w14:paraId="00CE9F77" w14:textId="2C1A5E89" w:rsidR="00E2051B" w:rsidRPr="00A77AAC" w:rsidRDefault="00E2051B" w:rsidP="00E2051B">
            <w:pPr>
              <w:pStyle w:val="LDTextinhalt"/>
            </w:pPr>
            <w:r>
              <w:t xml:space="preserve">Die Leistungen sind in diesem Kurs, dieser Kursart, dieser Klasse noch </w:t>
            </w:r>
            <w:r w:rsidRPr="004567EC">
              <w:rPr>
                <w:rStyle w:val="LDwichtigerText"/>
              </w:rPr>
              <w:t>nicht vollständig</w:t>
            </w:r>
            <w:r>
              <w:t xml:space="preserve"> erfasst.</w:t>
            </w:r>
          </w:p>
        </w:tc>
      </w:tr>
      <w:tr w:rsidR="00E2051B" w:rsidRPr="00A77AAC" w14:paraId="3E3164CF" w14:textId="77777777" w:rsidTr="004567EC">
        <w:tc>
          <w:tcPr>
            <w:tcW w:w="1026" w:type="dxa"/>
            <w:vAlign w:val="center"/>
          </w:tcPr>
          <w:p w14:paraId="4D85BF7C" w14:textId="17465B50" w:rsidR="00E2051B" w:rsidRPr="00A77AAC" w:rsidRDefault="00E2051B" w:rsidP="00CD61D8">
            <w:pPr>
              <w:pStyle w:val="LDTextinhalt"/>
              <w:rPr>
                <w:rStyle w:val="hervorhebung"/>
              </w:rPr>
            </w:pPr>
            <w:r>
              <w:rPr>
                <w:noProof/>
                <w:lang w:eastAsia="de-DE"/>
              </w:rPr>
              <w:drawing>
                <wp:inline distT="0" distB="0" distL="0" distR="0" wp14:anchorId="0129C7C9" wp14:editId="3AE21494">
                  <wp:extent cx="171429" cy="171429"/>
                  <wp:effectExtent l="0" t="0" r="635" b="635"/>
                  <wp:docPr id="726" name="Grafik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ertig.png"/>
                          <pic:cNvPicPr/>
                        </pic:nvPicPr>
                        <pic:blipFill>
                          <a:blip r:embed="rId56">
                            <a:extLst>
                              <a:ext uri="{28A0092B-C50C-407E-A947-70E740481C1C}">
                                <a14:useLocalDpi xmlns:a14="http://schemas.microsoft.com/office/drawing/2010/main" val="0"/>
                              </a:ext>
                            </a:extLst>
                          </a:blip>
                          <a:stretch>
                            <a:fillRect/>
                          </a:stretch>
                        </pic:blipFill>
                        <pic:spPr>
                          <a:xfrm>
                            <a:off x="0" y="0"/>
                            <a:ext cx="171429" cy="171429"/>
                          </a:xfrm>
                          <a:prstGeom prst="rect">
                            <a:avLst/>
                          </a:prstGeom>
                        </pic:spPr>
                      </pic:pic>
                    </a:graphicData>
                  </a:graphic>
                </wp:inline>
              </w:drawing>
            </w:r>
          </w:p>
        </w:tc>
        <w:tc>
          <w:tcPr>
            <w:tcW w:w="7796" w:type="dxa"/>
            <w:vAlign w:val="center"/>
          </w:tcPr>
          <w:p w14:paraId="1F0FDA2B" w14:textId="2284F57B" w:rsidR="00E2051B" w:rsidRPr="00A77AAC" w:rsidRDefault="00E2051B" w:rsidP="00CD61D8">
            <w:pPr>
              <w:pStyle w:val="LDTextinhalt"/>
            </w:pPr>
            <w:r>
              <w:t xml:space="preserve">Die Leistungen in diesem Kurs, dieser Kursart, dieser Klasse sind </w:t>
            </w:r>
            <w:r w:rsidRPr="004567EC">
              <w:rPr>
                <w:rStyle w:val="LDwichtigerText"/>
              </w:rPr>
              <w:t>vollständig</w:t>
            </w:r>
            <w:r>
              <w:t xml:space="preserve"> erfasst.</w:t>
            </w:r>
          </w:p>
        </w:tc>
      </w:tr>
    </w:tbl>
    <w:p w14:paraId="56B95A64" w14:textId="77777777" w:rsidR="004567EC" w:rsidRDefault="004567EC" w:rsidP="004567EC">
      <w:pPr>
        <w:pStyle w:val="LDTextinhalteingerckt"/>
      </w:pPr>
      <w:bookmarkStart w:id="72" w:name="_Toc131076958"/>
    </w:p>
    <w:p w14:paraId="45B86681" w14:textId="1D837201" w:rsidR="002C484C" w:rsidRDefault="002C484C" w:rsidP="004567EC">
      <w:pPr>
        <w:pStyle w:val="LDTextinhalteingerckt"/>
      </w:pPr>
      <w:r>
        <w:t xml:space="preserve">Symbole </w:t>
      </w:r>
      <w:r w:rsidRPr="004567EC">
        <w:rPr>
          <w:rStyle w:val="LDwichtigerText"/>
        </w:rPr>
        <w:t xml:space="preserve">hinter </w:t>
      </w:r>
      <w:r w:rsidR="00E2051B">
        <w:t>einer Auswahlliste</w:t>
      </w:r>
      <w:bookmarkEnd w:id="72"/>
    </w:p>
    <w:tbl>
      <w:tblPr>
        <w:tblW w:w="8822"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6"/>
        <w:gridCol w:w="7796"/>
      </w:tblGrid>
      <w:tr w:rsidR="00E2051B" w:rsidRPr="004567EC" w14:paraId="18BAFC15" w14:textId="77777777" w:rsidTr="004567EC">
        <w:tc>
          <w:tcPr>
            <w:tcW w:w="102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9B65684" w14:textId="77777777" w:rsidR="00E2051B" w:rsidRPr="004567EC" w:rsidRDefault="00E2051B" w:rsidP="00CD61D8">
            <w:pPr>
              <w:rPr>
                <w:rStyle w:val="LDBereichTabelle"/>
              </w:rPr>
            </w:pPr>
            <w:r w:rsidRPr="004567EC">
              <w:rPr>
                <w:rStyle w:val="LDBereichTabelle"/>
              </w:rPr>
              <w:t>Symbol</w:t>
            </w:r>
          </w:p>
        </w:tc>
        <w:tc>
          <w:tcPr>
            <w:tcW w:w="779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1321F4DA" w14:textId="77777777" w:rsidR="00E2051B" w:rsidRPr="004567EC" w:rsidRDefault="00E2051B" w:rsidP="00CD61D8">
            <w:pPr>
              <w:rPr>
                <w:rStyle w:val="LDBereichTabelle"/>
              </w:rPr>
            </w:pPr>
            <w:r w:rsidRPr="004567EC">
              <w:rPr>
                <w:rStyle w:val="LDBereichTabelle"/>
              </w:rPr>
              <w:t>Bedeutung</w:t>
            </w:r>
          </w:p>
        </w:tc>
      </w:tr>
      <w:tr w:rsidR="00E2051B" w14:paraId="0D73171F" w14:textId="77777777" w:rsidTr="004567EC">
        <w:tc>
          <w:tcPr>
            <w:tcW w:w="1026" w:type="dxa"/>
            <w:vAlign w:val="center"/>
          </w:tcPr>
          <w:p w14:paraId="58655D89" w14:textId="77777777" w:rsidR="00E2051B" w:rsidRPr="00A77AAC" w:rsidRDefault="00E2051B" w:rsidP="00CD61D8">
            <w:pPr>
              <w:pStyle w:val="LDTextinhalt"/>
              <w:rPr>
                <w:rStyle w:val="hervorhebung"/>
              </w:rPr>
            </w:pPr>
            <w:r>
              <w:rPr>
                <w:noProof/>
                <w:lang w:eastAsia="de-DE"/>
              </w:rPr>
              <w:drawing>
                <wp:inline distT="0" distB="0" distL="0" distR="0" wp14:anchorId="2BB70849" wp14:editId="27C59464">
                  <wp:extent cx="171450" cy="171450"/>
                  <wp:effectExtent l="0" t="0" r="0" b="0"/>
                  <wp:docPr id="8" name="Grafik 8" descr="H:\Englert\Temp\Leistungserfassung mit dem ENC\Screenshots\IconNichtFert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Englert\Temp\Leistungserfassung mit dem ENC\Screenshots\IconNichtFertig.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tc>
        <w:tc>
          <w:tcPr>
            <w:tcW w:w="7796" w:type="dxa"/>
            <w:vAlign w:val="center"/>
          </w:tcPr>
          <w:p w14:paraId="43C23B8B" w14:textId="757F0E54" w:rsidR="00E2051B" w:rsidRPr="00A77AAC" w:rsidRDefault="00E2051B" w:rsidP="00CD61D8">
            <w:pPr>
              <w:pStyle w:val="LDTextinhalt"/>
            </w:pPr>
            <w:r>
              <w:t xml:space="preserve">Die Leistungen sind noch </w:t>
            </w:r>
            <w:r w:rsidRPr="002C484C">
              <w:rPr>
                <w:rStyle w:val="LDBedienelement"/>
              </w:rPr>
              <w:t>nicht</w:t>
            </w:r>
            <w:r>
              <w:t xml:space="preserve"> </w:t>
            </w:r>
            <w:r w:rsidRPr="002C484C">
              <w:rPr>
                <w:rStyle w:val="LDBedienelement"/>
              </w:rPr>
              <w:t>vollständig</w:t>
            </w:r>
            <w:r>
              <w:t xml:space="preserve"> erfasst.</w:t>
            </w:r>
          </w:p>
        </w:tc>
      </w:tr>
      <w:tr w:rsidR="00E2051B" w:rsidRPr="00A77AAC" w14:paraId="2C7BFD74" w14:textId="77777777" w:rsidTr="004567EC">
        <w:tc>
          <w:tcPr>
            <w:tcW w:w="1026" w:type="dxa"/>
            <w:vAlign w:val="center"/>
          </w:tcPr>
          <w:p w14:paraId="134AA8A7" w14:textId="77777777" w:rsidR="00E2051B" w:rsidRPr="00A77AAC" w:rsidRDefault="00E2051B" w:rsidP="00CD61D8">
            <w:pPr>
              <w:pStyle w:val="LDTextinhalt"/>
              <w:rPr>
                <w:rStyle w:val="hervorhebung"/>
              </w:rPr>
            </w:pPr>
            <w:r>
              <w:rPr>
                <w:noProof/>
                <w:lang w:eastAsia="de-DE"/>
              </w:rPr>
              <w:drawing>
                <wp:inline distT="0" distB="0" distL="0" distR="0" wp14:anchorId="61DA78D3" wp14:editId="155A0ED9">
                  <wp:extent cx="171429" cy="171429"/>
                  <wp:effectExtent l="0" t="0" r="635" b="63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ertig.png"/>
                          <pic:cNvPicPr/>
                        </pic:nvPicPr>
                        <pic:blipFill>
                          <a:blip r:embed="rId56">
                            <a:extLst>
                              <a:ext uri="{28A0092B-C50C-407E-A947-70E740481C1C}">
                                <a14:useLocalDpi xmlns:a14="http://schemas.microsoft.com/office/drawing/2010/main" val="0"/>
                              </a:ext>
                            </a:extLst>
                          </a:blip>
                          <a:stretch>
                            <a:fillRect/>
                          </a:stretch>
                        </pic:blipFill>
                        <pic:spPr>
                          <a:xfrm>
                            <a:off x="0" y="0"/>
                            <a:ext cx="171429" cy="171429"/>
                          </a:xfrm>
                          <a:prstGeom prst="rect">
                            <a:avLst/>
                          </a:prstGeom>
                        </pic:spPr>
                      </pic:pic>
                    </a:graphicData>
                  </a:graphic>
                </wp:inline>
              </w:drawing>
            </w:r>
          </w:p>
        </w:tc>
        <w:tc>
          <w:tcPr>
            <w:tcW w:w="7796" w:type="dxa"/>
            <w:vAlign w:val="center"/>
          </w:tcPr>
          <w:p w14:paraId="3234BE79" w14:textId="34688C5B" w:rsidR="00E2051B" w:rsidRPr="00A77AAC" w:rsidRDefault="00E2051B" w:rsidP="00CD61D8">
            <w:pPr>
              <w:pStyle w:val="LDTextinhalt"/>
            </w:pPr>
            <w:r>
              <w:t xml:space="preserve">Die Leistungen wurden </w:t>
            </w:r>
            <w:r w:rsidRPr="002C484C">
              <w:rPr>
                <w:rStyle w:val="LDBedienelement"/>
              </w:rPr>
              <w:t>vollständig</w:t>
            </w:r>
            <w:r>
              <w:t xml:space="preserve"> erfasst.</w:t>
            </w:r>
          </w:p>
        </w:tc>
      </w:tr>
    </w:tbl>
    <w:p w14:paraId="6C3EDFBF" w14:textId="1548E2D9" w:rsidR="00622A90" w:rsidRDefault="00622A90" w:rsidP="00622A90">
      <w:pPr>
        <w:pStyle w:val="berschrift4"/>
      </w:pPr>
      <w:bookmarkStart w:id="73" w:name="_Toc131076959"/>
      <w:r>
        <w:t>Mehrfachnotenerfassung</w:t>
      </w:r>
      <w:r w:rsidR="007F6FF6">
        <w:t xml:space="preserve"> (für mehrere Kurse gleicher Kursart und gleichen Faches)</w:t>
      </w:r>
      <w:bookmarkEnd w:id="73"/>
    </w:p>
    <w:p w14:paraId="7C2F15BB" w14:textId="4AF8D993" w:rsidR="00EB0375" w:rsidRDefault="0040477B" w:rsidP="00586B7C">
      <w:pPr>
        <w:pStyle w:val="LDTextinhalteingerckt"/>
      </w:pPr>
      <w:r>
        <w:t>Bei der klassenweisen Erfassung von Leistungen kann es vorkommen, dass mehrere Kurse eines Schülers mit gleicher Kur</w:t>
      </w:r>
      <w:r w:rsidR="00622A90">
        <w:t>sart einem Fach zugeordnet sind (Kursarten A, F, B, Z, W).</w:t>
      </w:r>
    </w:p>
    <w:p w14:paraId="6747DD12" w14:textId="47BFB4AB" w:rsidR="00622A90" w:rsidRDefault="00622A90" w:rsidP="00586B7C">
      <w:pPr>
        <w:pStyle w:val="LDTextinhalteingerckt"/>
      </w:pPr>
      <w:r>
        <w:t>Die Noten werden dann in folgender Form dargestellt:</w:t>
      </w:r>
    </w:p>
    <w:p w14:paraId="09F93781" w14:textId="6C0CD07B" w:rsidR="00714A8A" w:rsidRDefault="00622A90" w:rsidP="005E3293">
      <w:pPr>
        <w:pStyle w:val="Aufzhlungeingerckt"/>
      </w:pPr>
      <w:r>
        <w:rPr>
          <w:noProof/>
        </w:rPr>
        <w:drawing>
          <wp:inline distT="0" distB="0" distL="0" distR="0" wp14:anchorId="3F6DB75E" wp14:editId="62806FDF">
            <wp:extent cx="420029" cy="144000"/>
            <wp:effectExtent l="0" t="0" r="0" b="8890"/>
            <wp:docPr id="699" name="Grafik 699" descr="H:\Englert\Temp\Leistungserfassung mit dem ENC\Screenshots\Mehrfachnotenerfassu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nglert\Temp\Leistungserfassung mit dem ENC\Screenshots\Mehrfachnotenerfassung01.png"/>
                    <pic:cNvPicPr>
                      <a:picLocks noChangeAspect="1" noChangeArrowheads="1"/>
                    </pic:cNvPicPr>
                  </pic:nvPicPr>
                  <pic:blipFill rotWithShape="1">
                    <a:blip r:embed="rId57">
                      <a:extLst>
                        <a:ext uri="{28A0092B-C50C-407E-A947-70E740481C1C}">
                          <a14:useLocalDpi xmlns:a14="http://schemas.microsoft.com/office/drawing/2010/main" val="0"/>
                        </a:ext>
                      </a:extLst>
                    </a:blip>
                    <a:srcRect l="2106" t="5031" r="1287" b="5476"/>
                    <a:stretch/>
                  </pic:blipFill>
                  <pic:spPr bwMode="auto">
                    <a:xfrm>
                      <a:off x="0" y="0"/>
                      <a:ext cx="420029" cy="1440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keine Noten vorhanden oder</w:t>
      </w:r>
    </w:p>
    <w:p w14:paraId="2082DCEA" w14:textId="42A6FA04" w:rsidR="00622A90" w:rsidRDefault="00622A90" w:rsidP="005E3293">
      <w:pPr>
        <w:pStyle w:val="Aufzhlungeingerckt"/>
      </w:pPr>
      <w:r>
        <w:rPr>
          <w:noProof/>
        </w:rPr>
        <w:drawing>
          <wp:inline distT="0" distB="0" distL="0" distR="0" wp14:anchorId="6C0B10A6" wp14:editId="15CE6C4E">
            <wp:extent cx="371369" cy="144000"/>
            <wp:effectExtent l="0" t="0" r="0" b="8890"/>
            <wp:docPr id="735" name="Grafik 735" descr="H:\Englert\Temp\Leistungserfassung mit dem ENC\Screenshots\Mehrfachnotenerfassun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Englert\Temp\Leistungserfassung mit dem ENC\Screenshots\Mehrfachnotenerfassung03.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1369" cy="144000"/>
                    </a:xfrm>
                    <a:prstGeom prst="rect">
                      <a:avLst/>
                    </a:prstGeom>
                    <a:noFill/>
                    <a:ln>
                      <a:noFill/>
                    </a:ln>
                  </pic:spPr>
                </pic:pic>
              </a:graphicData>
            </a:graphic>
          </wp:inline>
        </w:drawing>
      </w:r>
      <w:r w:rsidR="00714A8A">
        <w:t xml:space="preserve"> Noten vorhanden.</w:t>
      </w:r>
    </w:p>
    <w:p w14:paraId="46E14842" w14:textId="7EB4AC1C" w:rsidR="00622A90" w:rsidRDefault="00622A90" w:rsidP="00A67B65">
      <w:pPr>
        <w:pStyle w:val="LDHandlungsschritt"/>
        <w:numPr>
          <w:ilvl w:val="0"/>
          <w:numId w:val="27"/>
        </w:numPr>
      </w:pPr>
      <w:r>
        <w:t xml:space="preserve">Klicken Sie mit der Maus auf das Feld, um das Dialogfenster </w:t>
      </w:r>
      <w:r w:rsidRPr="005E3293">
        <w:rPr>
          <w:rStyle w:val="LDProgrammelement"/>
        </w:rPr>
        <w:t>Mehrfachnotenerfassung</w:t>
      </w:r>
      <w:r>
        <w:t xml:space="preserve"> zu öffnen.</w:t>
      </w:r>
      <w:r w:rsidR="005E3293">
        <w:t xml:space="preserve"> </w:t>
      </w:r>
      <w:r w:rsidR="00714A8A">
        <w:t>Die erste Zeile ist blau hervorgehoben.</w:t>
      </w:r>
    </w:p>
    <w:p w14:paraId="2719451B" w14:textId="77777777" w:rsidR="00714A8A" w:rsidRDefault="00340944" w:rsidP="000F64D6">
      <w:pPr>
        <w:pStyle w:val="LDTextinhaltweitereingerckt"/>
      </w:pPr>
      <w:r w:rsidRPr="000F64D6">
        <w:rPr>
          <w:noProof/>
          <w:lang w:eastAsia="de-DE"/>
        </w:rPr>
        <w:drawing>
          <wp:inline distT="0" distB="0" distL="0" distR="0" wp14:anchorId="133B3E3B" wp14:editId="5F5C5DCB">
            <wp:extent cx="2165419" cy="1896559"/>
            <wp:effectExtent l="19050" t="19050" r="25400" b="27940"/>
            <wp:docPr id="737" name="Grafik 737" descr="H:\Englert\Temp\Leistungserfassung mit dem ENC\Screenshots\Mehrfachnotenerfassung02_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nglert\Temp\Leistungserfassung mit dem ENC\Screenshots\Mehrfachnotenerfassung02_Dialog.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65260" cy="1896419"/>
                    </a:xfrm>
                    <a:prstGeom prst="rect">
                      <a:avLst/>
                    </a:prstGeom>
                    <a:noFill/>
                    <a:ln>
                      <a:solidFill>
                        <a:srgbClr val="4F81BD"/>
                      </a:solidFill>
                    </a:ln>
                  </pic:spPr>
                </pic:pic>
              </a:graphicData>
            </a:graphic>
          </wp:inline>
        </w:drawing>
      </w:r>
    </w:p>
    <w:p w14:paraId="72D8AC3D" w14:textId="4CE187DA" w:rsidR="00622A90" w:rsidRDefault="00714A8A" w:rsidP="005E3293">
      <w:pPr>
        <w:pStyle w:val="LDBildunterschrift"/>
        <w:ind w:left="992"/>
      </w:pPr>
      <w:bookmarkStart w:id="74" w:name="_Toc130997883"/>
      <w:bookmarkStart w:id="75" w:name="_Toc209508701"/>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8</w:t>
      </w:r>
      <w:r w:rsidR="00131ADA">
        <w:rPr>
          <w:noProof/>
        </w:rPr>
        <w:fldChar w:fldCharType="end"/>
      </w:r>
      <w:r w:rsidR="005E3293">
        <w:rPr>
          <w:noProof/>
        </w:rPr>
        <w:t xml:space="preserve"> ENC: </w:t>
      </w:r>
      <w:r>
        <w:t>Mehrfachnotenerfassung</w:t>
      </w:r>
      <w:bookmarkEnd w:id="74"/>
      <w:bookmarkEnd w:id="75"/>
    </w:p>
    <w:p w14:paraId="58034B6C" w14:textId="2D2DE5A7" w:rsidR="00340944" w:rsidRDefault="00EE3BEB" w:rsidP="00A67B65">
      <w:pPr>
        <w:pStyle w:val="LDHandlungsschritt"/>
      </w:pPr>
      <w:r>
        <w:t>Klicken Sie in eine Tabellenzelle. Sie können die Leistungen mit der Tastatur eingeben oder durch einen Doppelklick in die Tabellenzelle eine</w:t>
      </w:r>
      <w:r w:rsidR="000F64D6">
        <w:t>n Wert aus der Liste auswählen</w:t>
      </w:r>
      <w:r w:rsidR="005E3293">
        <w:t>.</w:t>
      </w:r>
    </w:p>
    <w:p w14:paraId="140EA8B8" w14:textId="6D539D4F" w:rsidR="00340944" w:rsidRDefault="00340944" w:rsidP="00A67B65">
      <w:pPr>
        <w:pStyle w:val="LDHandlungsschritt"/>
      </w:pPr>
      <w:r>
        <w:t xml:space="preserve">Klicken Sie auf die Schaltfläche </w:t>
      </w:r>
      <w:r w:rsidR="005E3293" w:rsidRPr="005E3293">
        <w:rPr>
          <w:rStyle w:val="LDProgrammelement"/>
        </w:rPr>
        <w:t>übernehmen</w:t>
      </w:r>
      <w:r>
        <w:t>.</w:t>
      </w:r>
      <w:r w:rsidR="005E3293">
        <w:t xml:space="preserve"> </w:t>
      </w:r>
      <w:r>
        <w:t>Die eingegeben Daten werden angezeigt.</w:t>
      </w:r>
    </w:p>
    <w:p w14:paraId="1757A60D" w14:textId="77777777" w:rsidR="00410541" w:rsidRPr="004A595D" w:rsidRDefault="00410541" w:rsidP="00410541">
      <w:pPr>
        <w:pStyle w:val="berschrift4"/>
      </w:pPr>
      <w:bookmarkStart w:id="76" w:name="_Toc131076960"/>
      <w:r>
        <w:t>Erfassung der zentralen Abschlussarbeiten</w:t>
      </w:r>
      <w:bookmarkEnd w:id="76"/>
    </w:p>
    <w:p w14:paraId="10AC24CE" w14:textId="2F3003BF" w:rsidR="00410541" w:rsidRDefault="00410541" w:rsidP="000F64D6">
      <w:pPr>
        <w:pStyle w:val="LDTextinhalteingerckt"/>
      </w:pPr>
      <w:r>
        <w:t>Der Kurslehrer startet den ENC. Nach der Anmeldung erscheint die Eingabeoberfläche des ENC.</w:t>
      </w:r>
    </w:p>
    <w:p w14:paraId="541F3412" w14:textId="48DD4DA9" w:rsidR="00714A8A" w:rsidRDefault="000F64D6" w:rsidP="00E9599E">
      <w:pPr>
        <w:pStyle w:val="LDTextinhalteingerckt"/>
      </w:pPr>
      <w:r>
        <w:rPr>
          <w:noProof/>
          <w:lang w:eastAsia="de-DE"/>
        </w:rPr>
        <w:drawing>
          <wp:anchor distT="0" distB="0" distL="114300" distR="114300" simplePos="0" relativeHeight="251658277" behindDoc="0" locked="0" layoutInCell="1" allowOverlap="1" wp14:anchorId="6ED9BED7" wp14:editId="74D12BF3">
            <wp:simplePos x="0" y="0"/>
            <wp:positionH relativeFrom="column">
              <wp:posOffset>4142105</wp:posOffset>
            </wp:positionH>
            <wp:positionV relativeFrom="paragraph">
              <wp:posOffset>1970405</wp:posOffset>
            </wp:positionV>
            <wp:extent cx="143510" cy="143510"/>
            <wp:effectExtent l="0" t="0" r="8890" b="8890"/>
            <wp:wrapNone/>
            <wp:docPr id="798" name="Grafik 798" descr="H:\Englert\Temp\Leistungserfassung mit dem ENC\Screenshots\nummer9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Englert\Temp\Leistungserfassung mit dem ENC\Screenshots\nummer9_kl.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76" behindDoc="0" locked="0" layoutInCell="1" allowOverlap="1" wp14:anchorId="5DBEA7A4" wp14:editId="3B737CBF">
            <wp:simplePos x="0" y="0"/>
            <wp:positionH relativeFrom="column">
              <wp:posOffset>3630930</wp:posOffset>
            </wp:positionH>
            <wp:positionV relativeFrom="paragraph">
              <wp:posOffset>2107565</wp:posOffset>
            </wp:positionV>
            <wp:extent cx="143510" cy="143510"/>
            <wp:effectExtent l="0" t="0" r="8890" b="8890"/>
            <wp:wrapNone/>
            <wp:docPr id="797" name="Grafik 797" descr="H:\Englert\Temp\Leistungserfassung mit dem ENC\Screenshots\nummer8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Englert\Temp\Leistungserfassung mit dem ENC\Screenshots\nummer8_kl.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75" behindDoc="0" locked="0" layoutInCell="1" allowOverlap="1" wp14:anchorId="6A753598" wp14:editId="5F89B5BF">
            <wp:simplePos x="0" y="0"/>
            <wp:positionH relativeFrom="column">
              <wp:posOffset>686435</wp:posOffset>
            </wp:positionH>
            <wp:positionV relativeFrom="paragraph">
              <wp:posOffset>2111375</wp:posOffset>
            </wp:positionV>
            <wp:extent cx="143510" cy="143510"/>
            <wp:effectExtent l="0" t="0" r="8890" b="8890"/>
            <wp:wrapNone/>
            <wp:docPr id="796" name="Grafik 796" descr="H:\Englert\Temp\Leistungserfassung mit dem ENC\Screenshots\nummer7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nglert\Temp\Leistungserfassung mit dem ENC\Screenshots\nummer7_k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74" behindDoc="0" locked="0" layoutInCell="1" allowOverlap="1" wp14:anchorId="6E245CFC" wp14:editId="25181CD3">
            <wp:simplePos x="0" y="0"/>
            <wp:positionH relativeFrom="column">
              <wp:posOffset>1725930</wp:posOffset>
            </wp:positionH>
            <wp:positionV relativeFrom="paragraph">
              <wp:posOffset>1096645</wp:posOffset>
            </wp:positionV>
            <wp:extent cx="143510" cy="143510"/>
            <wp:effectExtent l="0" t="0" r="8890" b="8890"/>
            <wp:wrapNone/>
            <wp:docPr id="795" name="Grafik 795" descr="H:\Englert\Temp\Leistungserfassung mit dem ENC\Screenshots\nummer6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nglert\Temp\Leistungserfassung mit dem ENC\Screenshots\nummer6_kl.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72" behindDoc="0" locked="0" layoutInCell="1" allowOverlap="1" wp14:anchorId="609F0F6B" wp14:editId="3DC1AA13">
            <wp:simplePos x="0" y="0"/>
            <wp:positionH relativeFrom="column">
              <wp:posOffset>1071245</wp:posOffset>
            </wp:positionH>
            <wp:positionV relativeFrom="paragraph">
              <wp:posOffset>655955</wp:posOffset>
            </wp:positionV>
            <wp:extent cx="143510" cy="143510"/>
            <wp:effectExtent l="0" t="0" r="8890" b="8890"/>
            <wp:wrapNone/>
            <wp:docPr id="793" name="Grafik 793"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73" behindDoc="0" locked="0" layoutInCell="1" allowOverlap="1" wp14:anchorId="74B5B4CE" wp14:editId="48EF3982">
            <wp:simplePos x="0" y="0"/>
            <wp:positionH relativeFrom="column">
              <wp:posOffset>1831975</wp:posOffset>
            </wp:positionH>
            <wp:positionV relativeFrom="paragraph">
              <wp:posOffset>664845</wp:posOffset>
            </wp:positionV>
            <wp:extent cx="143510" cy="143510"/>
            <wp:effectExtent l="0" t="0" r="8890" b="8890"/>
            <wp:wrapNone/>
            <wp:docPr id="794" name="Grafik 794" descr="H:\Englert\Temp\Leistungserfassung mit dem ENC\Screenshots\nummer5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nummer5_k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71" behindDoc="0" locked="0" layoutInCell="1" allowOverlap="1" wp14:anchorId="252D7EE2" wp14:editId="07F7679E">
            <wp:simplePos x="0" y="0"/>
            <wp:positionH relativeFrom="column">
              <wp:posOffset>3707765</wp:posOffset>
            </wp:positionH>
            <wp:positionV relativeFrom="paragraph">
              <wp:posOffset>678815</wp:posOffset>
            </wp:positionV>
            <wp:extent cx="143510" cy="143510"/>
            <wp:effectExtent l="0" t="0" r="8890" b="8890"/>
            <wp:wrapNone/>
            <wp:docPr id="792" name="Grafik 792"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70" behindDoc="0" locked="0" layoutInCell="1" allowOverlap="1" wp14:anchorId="33552028" wp14:editId="68F217DE">
            <wp:simplePos x="0" y="0"/>
            <wp:positionH relativeFrom="column">
              <wp:posOffset>2272665</wp:posOffset>
            </wp:positionH>
            <wp:positionV relativeFrom="paragraph">
              <wp:posOffset>535940</wp:posOffset>
            </wp:positionV>
            <wp:extent cx="143510" cy="143510"/>
            <wp:effectExtent l="0" t="0" r="8890" b="8890"/>
            <wp:wrapNone/>
            <wp:docPr id="791" name="Grafik 791"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14A8A">
        <w:rPr>
          <w:noProof/>
          <w:lang w:eastAsia="de-DE"/>
        </w:rPr>
        <w:drawing>
          <wp:anchor distT="0" distB="0" distL="114300" distR="114300" simplePos="0" relativeHeight="251658269" behindDoc="0" locked="0" layoutInCell="1" allowOverlap="1" wp14:anchorId="6CD04796" wp14:editId="121DCAD2">
            <wp:simplePos x="0" y="0"/>
            <wp:positionH relativeFrom="column">
              <wp:posOffset>2713990</wp:posOffset>
            </wp:positionH>
            <wp:positionV relativeFrom="paragraph">
              <wp:posOffset>273685</wp:posOffset>
            </wp:positionV>
            <wp:extent cx="143510" cy="143510"/>
            <wp:effectExtent l="0" t="0" r="8890" b="8890"/>
            <wp:wrapNone/>
            <wp:docPr id="790" name="Grafik 790"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sidR="00410541">
        <w:rPr>
          <w:noProof/>
          <w:lang w:eastAsia="de-DE"/>
        </w:rPr>
        <w:drawing>
          <wp:inline distT="0" distB="0" distL="0" distR="0" wp14:anchorId="2C20FC22" wp14:editId="6CF9190B">
            <wp:extent cx="4500000" cy="2307600"/>
            <wp:effectExtent l="0" t="0" r="0" b="0"/>
            <wp:docPr id="803" name="Grafik 803" descr="H:\Englert\Temp\Leistungserfassung mit dem ENC\Screenshots\ENC Kursweise Z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Englert\Temp\Leistungserfassung mit dem ENC\Screenshots\ENC Kursweise ZAA.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00000" cy="2307600"/>
                    </a:xfrm>
                    <a:prstGeom prst="rect">
                      <a:avLst/>
                    </a:prstGeom>
                    <a:noFill/>
                    <a:ln>
                      <a:noFill/>
                    </a:ln>
                  </pic:spPr>
                </pic:pic>
              </a:graphicData>
            </a:graphic>
          </wp:inline>
        </w:drawing>
      </w:r>
    </w:p>
    <w:p w14:paraId="188A0489" w14:textId="1DFCFE61" w:rsidR="00410541" w:rsidRDefault="00714A8A" w:rsidP="00343470">
      <w:pPr>
        <w:pStyle w:val="LDBildunterschrift"/>
      </w:pPr>
      <w:bookmarkStart w:id="77" w:name="_Toc130997884"/>
      <w:bookmarkStart w:id="78" w:name="_Toc209508702"/>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9</w:t>
      </w:r>
      <w:r w:rsidR="00131ADA">
        <w:rPr>
          <w:noProof/>
        </w:rPr>
        <w:fldChar w:fldCharType="end"/>
      </w:r>
      <w:r w:rsidR="005E3293">
        <w:rPr>
          <w:noProof/>
        </w:rPr>
        <w:t xml:space="preserve"> ENC: </w:t>
      </w:r>
      <w:r>
        <w:t>Erfassung der zentralen Abschlussarbeiten</w:t>
      </w:r>
      <w:r w:rsidR="001D6CB2">
        <w:t xml:space="preserve"> mit Beschreibung</w:t>
      </w:r>
      <w:bookmarkEnd w:id="77"/>
      <w:bookmarkEnd w:id="78"/>
    </w:p>
    <w:tbl>
      <w:tblPr>
        <w:tblW w:w="8822"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43"/>
        <w:gridCol w:w="8046"/>
        <w:gridCol w:w="33"/>
      </w:tblGrid>
      <w:tr w:rsidR="000905DB" w:rsidRPr="005E3293" w14:paraId="7790CF1B" w14:textId="77777777" w:rsidTr="005E3293">
        <w:tc>
          <w:tcPr>
            <w:tcW w:w="743"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C9408B4" w14:textId="736AC043" w:rsidR="000905DB" w:rsidRPr="005E3293" w:rsidRDefault="000905DB" w:rsidP="00CD61D8">
            <w:pPr>
              <w:rPr>
                <w:rStyle w:val="LDBereichTabelle"/>
              </w:rPr>
            </w:pPr>
            <w:r w:rsidRPr="005E3293">
              <w:rPr>
                <w:rStyle w:val="LDBereichTabelle"/>
              </w:rPr>
              <w:t>Ziffer</w:t>
            </w:r>
          </w:p>
        </w:tc>
        <w:tc>
          <w:tcPr>
            <w:tcW w:w="807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561ED2FB" w14:textId="0BC6DB94" w:rsidR="000905DB" w:rsidRPr="005E3293" w:rsidRDefault="00D151E3" w:rsidP="00CD61D8">
            <w:pPr>
              <w:rPr>
                <w:rStyle w:val="LDBereichTabelle"/>
              </w:rPr>
            </w:pPr>
            <w:r w:rsidRPr="005E3293">
              <w:rPr>
                <w:rStyle w:val="LDBereichTabelle"/>
              </w:rPr>
              <w:t>Bedeutung</w:t>
            </w:r>
          </w:p>
        </w:tc>
      </w:tr>
      <w:tr w:rsidR="000905DB" w:rsidRPr="005E3293" w14:paraId="0ED05695" w14:textId="77777777" w:rsidTr="005E3293">
        <w:trPr>
          <w:gridAfter w:val="1"/>
          <w:wAfter w:w="33" w:type="dxa"/>
        </w:trPr>
        <w:tc>
          <w:tcPr>
            <w:tcW w:w="743" w:type="dxa"/>
            <w:vAlign w:val="center"/>
          </w:tcPr>
          <w:p w14:paraId="09663C8B" w14:textId="3EE96AA3" w:rsidR="000905DB" w:rsidRPr="005E3293" w:rsidRDefault="000905DB" w:rsidP="00CD61D8">
            <w:pPr>
              <w:pStyle w:val="LDTextinhalt"/>
              <w:rPr>
                <w:rStyle w:val="LDBereichTabelle"/>
              </w:rPr>
            </w:pPr>
            <w:r w:rsidRPr="005E3293">
              <w:rPr>
                <w:rStyle w:val="LDBereichTabelle"/>
                <w:noProof/>
              </w:rPr>
              <w:drawing>
                <wp:inline distT="0" distB="0" distL="0" distR="0" wp14:anchorId="1BACC04A" wp14:editId="4D599EE3">
                  <wp:extent cx="144000" cy="144000"/>
                  <wp:effectExtent l="0" t="0" r="8890" b="8890"/>
                  <wp:docPr id="804" name="Grafik 804"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322D4C2E" w14:textId="464AF16A" w:rsidR="000905DB" w:rsidRPr="005E3293" w:rsidRDefault="000905DB" w:rsidP="005E3293">
            <w:r w:rsidRPr="005E3293">
              <w:t>Titelzeile mit Versionsnummer</w:t>
            </w:r>
          </w:p>
        </w:tc>
      </w:tr>
      <w:tr w:rsidR="000905DB" w:rsidRPr="005E3293" w14:paraId="76678D9B" w14:textId="77777777" w:rsidTr="005E3293">
        <w:trPr>
          <w:gridAfter w:val="1"/>
          <w:wAfter w:w="33" w:type="dxa"/>
        </w:trPr>
        <w:tc>
          <w:tcPr>
            <w:tcW w:w="743" w:type="dxa"/>
            <w:vAlign w:val="center"/>
          </w:tcPr>
          <w:p w14:paraId="69964BBF" w14:textId="3E87E217" w:rsidR="000905DB" w:rsidRPr="005E3293" w:rsidRDefault="000905DB" w:rsidP="00CD61D8">
            <w:pPr>
              <w:pStyle w:val="LDTextinhalt"/>
              <w:rPr>
                <w:rStyle w:val="LDBereichTabelle"/>
              </w:rPr>
            </w:pPr>
            <w:r w:rsidRPr="005E3293">
              <w:rPr>
                <w:rStyle w:val="LDBereichTabelle"/>
                <w:noProof/>
              </w:rPr>
              <w:drawing>
                <wp:inline distT="0" distB="0" distL="0" distR="0" wp14:anchorId="7DF96A63" wp14:editId="64735697">
                  <wp:extent cx="144000" cy="144000"/>
                  <wp:effectExtent l="0" t="0" r="8890" b="8890"/>
                  <wp:docPr id="805" name="Grafik 805"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45E4D260" w14:textId="4281D324" w:rsidR="000905DB" w:rsidRPr="005E3293" w:rsidRDefault="000905DB" w:rsidP="005E3293">
            <w:r w:rsidRPr="005E3293">
              <w:t>Anzeige der Erfassungsart</w:t>
            </w:r>
          </w:p>
        </w:tc>
      </w:tr>
      <w:tr w:rsidR="000905DB" w:rsidRPr="005E3293" w14:paraId="53B967A5" w14:textId="77777777" w:rsidTr="005E3293">
        <w:trPr>
          <w:gridAfter w:val="1"/>
          <w:wAfter w:w="33" w:type="dxa"/>
        </w:trPr>
        <w:tc>
          <w:tcPr>
            <w:tcW w:w="743" w:type="dxa"/>
          </w:tcPr>
          <w:p w14:paraId="7DB06040" w14:textId="57A4DD4E" w:rsidR="000905DB" w:rsidRPr="005E3293" w:rsidRDefault="000905DB" w:rsidP="00CD61D8">
            <w:pPr>
              <w:pStyle w:val="LDTextinhalt"/>
              <w:rPr>
                <w:rStyle w:val="LDBereichTabelle"/>
              </w:rPr>
            </w:pPr>
            <w:r w:rsidRPr="005E3293">
              <w:rPr>
                <w:rStyle w:val="LDBereichTabelle"/>
                <w:noProof/>
              </w:rPr>
              <w:drawing>
                <wp:inline distT="0" distB="0" distL="0" distR="0" wp14:anchorId="6ACAD160" wp14:editId="01CF3A21">
                  <wp:extent cx="144000" cy="144000"/>
                  <wp:effectExtent l="0" t="0" r="8890" b="8890"/>
                  <wp:docPr id="806" name="Grafik 806"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72697BA5" w14:textId="5039F9EE" w:rsidR="000905DB" w:rsidRPr="005E3293" w:rsidRDefault="000905DB" w:rsidP="005E3293">
            <w:r w:rsidRPr="005E3293">
              <w:t>Name des gewählten Schülers (blau hervorgehobene Zeile)</w:t>
            </w:r>
          </w:p>
        </w:tc>
      </w:tr>
      <w:tr w:rsidR="000905DB" w:rsidRPr="005E3293" w14:paraId="4582D648" w14:textId="77777777" w:rsidTr="005E3293">
        <w:trPr>
          <w:gridAfter w:val="1"/>
          <w:wAfter w:w="33" w:type="dxa"/>
        </w:trPr>
        <w:tc>
          <w:tcPr>
            <w:tcW w:w="743" w:type="dxa"/>
          </w:tcPr>
          <w:p w14:paraId="0C9BE03C" w14:textId="464F85B8" w:rsidR="000905DB" w:rsidRPr="005E3293" w:rsidRDefault="000905DB" w:rsidP="00CD61D8">
            <w:pPr>
              <w:pStyle w:val="LDTextinhalt"/>
              <w:rPr>
                <w:rStyle w:val="LDBereichTabelle"/>
              </w:rPr>
            </w:pPr>
            <w:r w:rsidRPr="005E3293">
              <w:rPr>
                <w:rStyle w:val="LDBereichTabelle"/>
                <w:noProof/>
              </w:rPr>
              <w:drawing>
                <wp:inline distT="0" distB="0" distL="0" distR="0" wp14:anchorId="73C9B3A4" wp14:editId="1BFD8594">
                  <wp:extent cx="144000" cy="144000"/>
                  <wp:effectExtent l="0" t="0" r="8890" b="8890"/>
                  <wp:docPr id="807" name="Grafik 807"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52F614A5" w14:textId="3A912392" w:rsidR="000905DB" w:rsidRPr="005E3293" w:rsidRDefault="000905DB" w:rsidP="005E3293">
            <w:r w:rsidRPr="005E3293">
              <w:t>Auswahlliste zur Kursauswahl</w:t>
            </w:r>
          </w:p>
        </w:tc>
      </w:tr>
      <w:tr w:rsidR="000905DB" w:rsidRPr="005E3293" w14:paraId="56E1FD93" w14:textId="77777777" w:rsidTr="005E3293">
        <w:trPr>
          <w:gridAfter w:val="1"/>
          <w:wAfter w:w="33" w:type="dxa"/>
        </w:trPr>
        <w:tc>
          <w:tcPr>
            <w:tcW w:w="743" w:type="dxa"/>
          </w:tcPr>
          <w:p w14:paraId="6B97E8D4" w14:textId="6039E70D" w:rsidR="000905DB" w:rsidRPr="005E3293" w:rsidRDefault="000905DB" w:rsidP="00CD61D8">
            <w:pPr>
              <w:pStyle w:val="LDTextinhalt"/>
              <w:rPr>
                <w:rStyle w:val="LDBereichTabelle"/>
              </w:rPr>
            </w:pPr>
            <w:r w:rsidRPr="005E3293">
              <w:rPr>
                <w:rStyle w:val="LDBereichTabelle"/>
                <w:noProof/>
              </w:rPr>
              <w:drawing>
                <wp:inline distT="0" distB="0" distL="0" distR="0" wp14:anchorId="2861D037" wp14:editId="4B7D9670">
                  <wp:extent cx="144000" cy="144000"/>
                  <wp:effectExtent l="0" t="0" r="8890" b="8890"/>
                  <wp:docPr id="808" name="Grafik 808" descr="H:\Englert\Temp\Leistungserfassung mit dem ENC\Screenshots\nummer5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Englert\Temp\Leistungserfassung mit dem ENC\Screenshots\nummer5_k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3DCC04D4" w14:textId="2060A2DC" w:rsidR="000905DB" w:rsidRPr="005E3293" w:rsidRDefault="000905DB" w:rsidP="005E3293">
            <w:r w:rsidRPr="005E3293">
              <w:t>Fach – Schulform – Stufe des Kurses</w:t>
            </w:r>
          </w:p>
        </w:tc>
      </w:tr>
      <w:tr w:rsidR="000905DB" w:rsidRPr="005E3293" w14:paraId="322A82E6" w14:textId="77777777" w:rsidTr="005E3293">
        <w:trPr>
          <w:gridAfter w:val="1"/>
          <w:wAfter w:w="33" w:type="dxa"/>
        </w:trPr>
        <w:tc>
          <w:tcPr>
            <w:tcW w:w="743" w:type="dxa"/>
          </w:tcPr>
          <w:p w14:paraId="00D318DE" w14:textId="41BFF5A4" w:rsidR="000905DB" w:rsidRPr="005E3293" w:rsidRDefault="000905DB" w:rsidP="00CD61D8">
            <w:pPr>
              <w:pStyle w:val="LDTextinhalt"/>
              <w:rPr>
                <w:rStyle w:val="LDBereichTabelle"/>
              </w:rPr>
            </w:pPr>
            <w:r w:rsidRPr="005E3293">
              <w:rPr>
                <w:rStyle w:val="LDBereichTabelle"/>
                <w:noProof/>
              </w:rPr>
              <w:drawing>
                <wp:inline distT="0" distB="0" distL="0" distR="0" wp14:anchorId="7C3F5EAE" wp14:editId="26202BB4">
                  <wp:extent cx="144000" cy="144000"/>
                  <wp:effectExtent l="0" t="0" r="8890" b="8890"/>
                  <wp:docPr id="809" name="Grafik 809" descr="H:\Englert\Temp\Leistungserfassung mit dem ENC\Screenshots\nummer6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Englert\Temp\Leistungserfassung mit dem ENC\Screenshots\nummer6_kl.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197A3142" w14:textId="77777777" w:rsidR="000905DB" w:rsidRPr="005E3293" w:rsidRDefault="000905DB" w:rsidP="005E3293">
            <w:r w:rsidRPr="005E3293">
              <w:t>Eingabebereich, die Eingabezeile ist blau hervorgehoben.</w:t>
            </w:r>
          </w:p>
          <w:p w14:paraId="3D6DA39D" w14:textId="2758EC9E" w:rsidR="000905DB" w:rsidRPr="005E3293" w:rsidRDefault="000905DB" w:rsidP="005E3293">
            <w:r w:rsidRPr="005E3293">
              <w:t>Grau hervorgehobene Zellen können nicht bearbeitet werden.</w:t>
            </w:r>
          </w:p>
        </w:tc>
      </w:tr>
      <w:tr w:rsidR="000905DB" w:rsidRPr="005E3293" w14:paraId="2F674B74" w14:textId="77777777" w:rsidTr="005E3293">
        <w:trPr>
          <w:gridAfter w:val="1"/>
          <w:wAfter w:w="33" w:type="dxa"/>
        </w:trPr>
        <w:tc>
          <w:tcPr>
            <w:tcW w:w="743" w:type="dxa"/>
          </w:tcPr>
          <w:p w14:paraId="739578FE" w14:textId="42E51553" w:rsidR="000905DB" w:rsidRPr="005E3293" w:rsidRDefault="000905DB" w:rsidP="00CD61D8">
            <w:pPr>
              <w:pStyle w:val="LDTextinhalt"/>
              <w:rPr>
                <w:rStyle w:val="LDBereichTabelle"/>
              </w:rPr>
            </w:pPr>
            <w:r w:rsidRPr="005E3293">
              <w:rPr>
                <w:rStyle w:val="LDBereichTabelle"/>
                <w:noProof/>
              </w:rPr>
              <w:drawing>
                <wp:inline distT="0" distB="0" distL="0" distR="0" wp14:anchorId="696FDC3A" wp14:editId="03609D6D">
                  <wp:extent cx="144000" cy="144000"/>
                  <wp:effectExtent l="0" t="0" r="8890" b="8890"/>
                  <wp:docPr id="810" name="Grafik 810" descr="H:\Englert\Temp\Leistungserfassung mit dem ENC\Screenshots\nummer7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Englert\Temp\Leistungserfassung mit dem ENC\Screenshots\nummer7_k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484F9080" w14:textId="649A9B0C" w:rsidR="000905DB" w:rsidRPr="005E3293" w:rsidRDefault="000905DB" w:rsidP="005E3293">
            <w:r w:rsidRPr="005E3293">
              <w:t>Lehr</w:t>
            </w:r>
            <w:r w:rsidR="005E3293">
              <w:t>kraft</w:t>
            </w:r>
            <w:r w:rsidRPr="005E3293">
              <w:t>kürzel</w:t>
            </w:r>
          </w:p>
        </w:tc>
      </w:tr>
      <w:tr w:rsidR="000905DB" w:rsidRPr="005E3293" w14:paraId="4CEB25FA" w14:textId="77777777" w:rsidTr="005E3293">
        <w:trPr>
          <w:gridAfter w:val="1"/>
          <w:wAfter w:w="33" w:type="dxa"/>
        </w:trPr>
        <w:tc>
          <w:tcPr>
            <w:tcW w:w="743" w:type="dxa"/>
          </w:tcPr>
          <w:p w14:paraId="4B120837" w14:textId="67C8CC54" w:rsidR="000905DB" w:rsidRPr="005E3293" w:rsidRDefault="000905DB" w:rsidP="00CD61D8">
            <w:pPr>
              <w:pStyle w:val="LDTextinhalt"/>
              <w:rPr>
                <w:rStyle w:val="LDBereichTabelle"/>
              </w:rPr>
            </w:pPr>
            <w:r w:rsidRPr="005E3293">
              <w:rPr>
                <w:rStyle w:val="LDBereichTabelle"/>
                <w:noProof/>
              </w:rPr>
              <w:drawing>
                <wp:inline distT="0" distB="0" distL="0" distR="0" wp14:anchorId="1D539187" wp14:editId="2A02A7CF">
                  <wp:extent cx="144000" cy="144000"/>
                  <wp:effectExtent l="0" t="0" r="8890" b="8890"/>
                  <wp:docPr id="811" name="Grafik 811" descr="H:\Englert\Temp\Leistungserfassung mit dem ENC\Screenshots\nummer8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Englert\Temp\Leistungserfassung mit dem ENC\Screenshots\nummer8_kl.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0DD203DE" w14:textId="6CF5C40C" w:rsidR="000905DB" w:rsidRPr="005E3293" w:rsidRDefault="000905DB" w:rsidP="005E3293">
            <w:r w:rsidRPr="005E3293">
              <w:t>Datum und Zeit</w:t>
            </w:r>
          </w:p>
        </w:tc>
      </w:tr>
      <w:tr w:rsidR="000905DB" w:rsidRPr="005E3293" w14:paraId="72131588" w14:textId="77777777" w:rsidTr="005E3293">
        <w:trPr>
          <w:gridAfter w:val="1"/>
          <w:wAfter w:w="33" w:type="dxa"/>
        </w:trPr>
        <w:tc>
          <w:tcPr>
            <w:tcW w:w="743" w:type="dxa"/>
          </w:tcPr>
          <w:p w14:paraId="40DE9EC6" w14:textId="016D1F19" w:rsidR="000905DB" w:rsidRPr="005E3293" w:rsidRDefault="000905DB" w:rsidP="00CD61D8">
            <w:pPr>
              <w:pStyle w:val="LDTextinhalt"/>
              <w:rPr>
                <w:rStyle w:val="LDBereichTabelle"/>
              </w:rPr>
            </w:pPr>
            <w:r w:rsidRPr="005E3293">
              <w:rPr>
                <w:rStyle w:val="LDBereichTabelle"/>
                <w:noProof/>
              </w:rPr>
              <w:drawing>
                <wp:inline distT="0" distB="0" distL="0" distR="0" wp14:anchorId="524EBEE3" wp14:editId="31FDE086">
                  <wp:extent cx="144000" cy="144000"/>
                  <wp:effectExtent l="0" t="0" r="8890" b="8890"/>
                  <wp:docPr id="812" name="Grafik 812" descr="H:\Englert\Temp\Leistungserfassung mit dem ENC\Screenshots\nummer9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Englert\Temp\Leistungserfassung mit dem ENC\Screenshots\nummer9_kl.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377DD9A3" w14:textId="341EFB2E" w:rsidR="000905DB" w:rsidRPr="005E3293" w:rsidRDefault="000905DB" w:rsidP="005E3293">
            <w:r w:rsidRPr="005E3293">
              <w:t>Schaltfläche</w:t>
            </w:r>
          </w:p>
        </w:tc>
      </w:tr>
    </w:tbl>
    <w:p w14:paraId="64DC902D" w14:textId="77777777" w:rsidR="000905DB" w:rsidRPr="000905DB" w:rsidRDefault="000905DB" w:rsidP="000905DB"/>
    <w:p w14:paraId="5D972FEB" w14:textId="232CA36B" w:rsidR="00C95F3A" w:rsidRDefault="006E5A43" w:rsidP="001770D6">
      <w:pPr>
        <w:pStyle w:val="berschrift4"/>
      </w:pPr>
      <w:bookmarkStart w:id="79" w:name="_Toc131076961"/>
      <w:r>
        <w:t>K</w:t>
      </w:r>
      <w:r w:rsidR="000E4A9A">
        <w:t>lassenweise</w:t>
      </w:r>
      <w:r>
        <w:t xml:space="preserve"> Erfassung von Leistungen und allgemeinen Daten durch d</w:t>
      </w:r>
      <w:r w:rsidR="005E3293">
        <w:t>ie</w:t>
      </w:r>
      <w:r>
        <w:t xml:space="preserve"> Klassen</w:t>
      </w:r>
      <w:r w:rsidR="003A4DD4">
        <w:softHyphen/>
      </w:r>
      <w:r>
        <w:t>lehr</w:t>
      </w:r>
      <w:r w:rsidR="005E3293">
        <w:t>kraft</w:t>
      </w:r>
      <w:bookmarkEnd w:id="79"/>
    </w:p>
    <w:p w14:paraId="561E9CC7" w14:textId="69ADD9EE" w:rsidR="001770D6" w:rsidRDefault="001770D6" w:rsidP="000F64D6">
      <w:pPr>
        <w:pStyle w:val="LDTextinhalteingerckt"/>
      </w:pPr>
      <w:r>
        <w:t>D</w:t>
      </w:r>
      <w:r w:rsidR="005E3293">
        <w:t>ie</w:t>
      </w:r>
      <w:r>
        <w:t xml:space="preserve"> Klassenlehr</w:t>
      </w:r>
      <w:r w:rsidR="005E3293">
        <w:t>kraft</w:t>
      </w:r>
      <w:r>
        <w:t xml:space="preserve"> startet den ENC. Nach der Anmeldung erscheint die Eingabeoberfläche des ENC.</w:t>
      </w:r>
    </w:p>
    <w:p w14:paraId="2A40A6EA" w14:textId="4A7C5676" w:rsidR="001D6CB2" w:rsidRDefault="000F64D6" w:rsidP="00E9599E">
      <w:pPr>
        <w:pStyle w:val="LDTextinhalteingerckt"/>
      </w:pPr>
      <w:r>
        <w:rPr>
          <w:noProof/>
          <w:lang w:eastAsia="de-DE"/>
        </w:rPr>
        <w:drawing>
          <wp:anchor distT="0" distB="0" distL="114300" distR="114300" simplePos="0" relativeHeight="251658255" behindDoc="0" locked="0" layoutInCell="1" allowOverlap="1" wp14:anchorId="1B94AE94" wp14:editId="726D7E53">
            <wp:simplePos x="0" y="0"/>
            <wp:positionH relativeFrom="column">
              <wp:posOffset>4081145</wp:posOffset>
            </wp:positionH>
            <wp:positionV relativeFrom="paragraph">
              <wp:posOffset>2444750</wp:posOffset>
            </wp:positionV>
            <wp:extent cx="143510" cy="143510"/>
            <wp:effectExtent l="0" t="0" r="8890" b="8890"/>
            <wp:wrapNone/>
            <wp:docPr id="715" name="Grafik 715" descr="H:\Englert\Temp\Leistungserfassung mit dem ENC\Screenshots\nummer1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Englert\Temp\Leistungserfassung mit dem ENC\Screenshots\nummer11_kl.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54" behindDoc="0" locked="0" layoutInCell="1" allowOverlap="1" wp14:anchorId="7E2A0F75" wp14:editId="6C7BA1B2">
            <wp:simplePos x="0" y="0"/>
            <wp:positionH relativeFrom="column">
              <wp:posOffset>3498850</wp:posOffset>
            </wp:positionH>
            <wp:positionV relativeFrom="paragraph">
              <wp:posOffset>2643505</wp:posOffset>
            </wp:positionV>
            <wp:extent cx="143510" cy="143510"/>
            <wp:effectExtent l="0" t="0" r="8890" b="8890"/>
            <wp:wrapNone/>
            <wp:docPr id="713" name="Grafik 713" descr="H:\Englert\Temp\Leistungserfassung mit dem ENC\Screenshots\nummer10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Englert\Temp\Leistungserfassung mit dem ENC\Screenshots\nummer10_kl.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53" behindDoc="0" locked="0" layoutInCell="1" allowOverlap="1" wp14:anchorId="52D86059" wp14:editId="51D4F840">
            <wp:simplePos x="0" y="0"/>
            <wp:positionH relativeFrom="column">
              <wp:posOffset>680085</wp:posOffset>
            </wp:positionH>
            <wp:positionV relativeFrom="paragraph">
              <wp:posOffset>2632710</wp:posOffset>
            </wp:positionV>
            <wp:extent cx="143510" cy="143510"/>
            <wp:effectExtent l="0" t="0" r="8890" b="8890"/>
            <wp:wrapNone/>
            <wp:docPr id="693" name="Grafik 693" descr="H:\Englert\Temp\Leistungserfassung mit dem ENC\Screenshots\nummer9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nglert\Temp\Leistungserfassung mit dem ENC\Screenshots\nummer9_kl.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52" behindDoc="0" locked="0" layoutInCell="1" allowOverlap="1" wp14:anchorId="0E4ED994" wp14:editId="026C5ECD">
            <wp:simplePos x="0" y="0"/>
            <wp:positionH relativeFrom="page">
              <wp:posOffset>2427605</wp:posOffset>
            </wp:positionH>
            <wp:positionV relativeFrom="paragraph">
              <wp:posOffset>1137920</wp:posOffset>
            </wp:positionV>
            <wp:extent cx="143510" cy="143510"/>
            <wp:effectExtent l="0" t="0" r="8890" b="8890"/>
            <wp:wrapNone/>
            <wp:docPr id="692" name="Grafik 692" descr="H:\Englert\Temp\Leistungserfassung mit dem ENC\Screenshots\nummer8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nglert\Temp\Leistungserfassung mit dem ENC\Screenshots\nummer8_kl.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51" behindDoc="0" locked="0" layoutInCell="1" allowOverlap="1" wp14:anchorId="574CBB96" wp14:editId="134DFA2A">
            <wp:simplePos x="0" y="0"/>
            <wp:positionH relativeFrom="column">
              <wp:posOffset>1485265</wp:posOffset>
            </wp:positionH>
            <wp:positionV relativeFrom="paragraph">
              <wp:posOffset>878205</wp:posOffset>
            </wp:positionV>
            <wp:extent cx="143510" cy="143510"/>
            <wp:effectExtent l="0" t="0" r="8890" b="8890"/>
            <wp:wrapNone/>
            <wp:docPr id="691" name="Grafik 691" descr="H:\Englert\Temp\Leistungserfassung mit dem ENC\Screenshots\nummer7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nglert\Temp\Leistungserfassung mit dem ENC\Screenshots\nummer7_k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50" behindDoc="0" locked="0" layoutInCell="1" allowOverlap="1" wp14:anchorId="3DB70E97" wp14:editId="52830324">
            <wp:simplePos x="0" y="0"/>
            <wp:positionH relativeFrom="column">
              <wp:posOffset>2545080</wp:posOffset>
            </wp:positionH>
            <wp:positionV relativeFrom="paragraph">
              <wp:posOffset>737235</wp:posOffset>
            </wp:positionV>
            <wp:extent cx="143510" cy="143510"/>
            <wp:effectExtent l="0" t="0" r="8890" b="8890"/>
            <wp:wrapNone/>
            <wp:docPr id="690" name="Grafik 690" descr="H:\Englert\Temp\Leistungserfassung mit dem ENC\Screenshots\nummer6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Englert\Temp\Leistungserfassung mit dem ENC\Screenshots\nummer6_kl.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7" behindDoc="0" locked="0" layoutInCell="1" allowOverlap="1" wp14:anchorId="7DB88344" wp14:editId="5D31FA21">
            <wp:simplePos x="0" y="0"/>
            <wp:positionH relativeFrom="column">
              <wp:posOffset>3941445</wp:posOffset>
            </wp:positionH>
            <wp:positionV relativeFrom="paragraph">
              <wp:posOffset>521335</wp:posOffset>
            </wp:positionV>
            <wp:extent cx="143510" cy="143510"/>
            <wp:effectExtent l="0" t="0" r="8890" b="8890"/>
            <wp:wrapNone/>
            <wp:docPr id="687" name="Grafik 687"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9" behindDoc="0" locked="0" layoutInCell="1" allowOverlap="1" wp14:anchorId="4B0385A6" wp14:editId="4792CB7B">
            <wp:simplePos x="0" y="0"/>
            <wp:positionH relativeFrom="column">
              <wp:posOffset>1964055</wp:posOffset>
            </wp:positionH>
            <wp:positionV relativeFrom="paragraph">
              <wp:posOffset>563880</wp:posOffset>
            </wp:positionV>
            <wp:extent cx="143510" cy="143510"/>
            <wp:effectExtent l="0" t="0" r="8890" b="8890"/>
            <wp:wrapNone/>
            <wp:docPr id="689" name="Grafik 689" descr="H:\Englert\Temp\Leistungserfassung mit dem ENC\Screenshots\nummer5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nglert\Temp\Leistungserfassung mit dem ENC\Screenshots\nummer5_k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8" behindDoc="0" locked="0" layoutInCell="1" allowOverlap="1" wp14:anchorId="1AF32349" wp14:editId="7053E918">
            <wp:simplePos x="0" y="0"/>
            <wp:positionH relativeFrom="column">
              <wp:posOffset>1105535</wp:posOffset>
            </wp:positionH>
            <wp:positionV relativeFrom="paragraph">
              <wp:posOffset>535940</wp:posOffset>
            </wp:positionV>
            <wp:extent cx="143510" cy="143510"/>
            <wp:effectExtent l="0" t="0" r="8890" b="8890"/>
            <wp:wrapNone/>
            <wp:docPr id="688" name="Grafik 688"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6" behindDoc="0" locked="0" layoutInCell="1" allowOverlap="1" wp14:anchorId="54B0E594" wp14:editId="67CD4A03">
            <wp:simplePos x="0" y="0"/>
            <wp:positionH relativeFrom="column">
              <wp:posOffset>2451100</wp:posOffset>
            </wp:positionH>
            <wp:positionV relativeFrom="paragraph">
              <wp:posOffset>394970</wp:posOffset>
            </wp:positionV>
            <wp:extent cx="143510" cy="143510"/>
            <wp:effectExtent l="0" t="0" r="8890" b="8890"/>
            <wp:wrapNone/>
            <wp:docPr id="677" name="Grafik 677"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45" behindDoc="0" locked="0" layoutInCell="1" allowOverlap="1" wp14:anchorId="1E1D14E4" wp14:editId="66D5596E">
            <wp:simplePos x="0" y="0"/>
            <wp:positionH relativeFrom="column">
              <wp:posOffset>2797175</wp:posOffset>
            </wp:positionH>
            <wp:positionV relativeFrom="paragraph">
              <wp:posOffset>55245</wp:posOffset>
            </wp:positionV>
            <wp:extent cx="143510" cy="143510"/>
            <wp:effectExtent l="0" t="0" r="8890" b="8890"/>
            <wp:wrapNone/>
            <wp:docPr id="676" name="Grafik 676"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sidR="001770D6" w:rsidRPr="00784A02">
        <w:rPr>
          <w:noProof/>
          <w:bdr w:val="single" w:sz="6" w:space="0" w:color="A6A6A6" w:themeColor="background1" w:themeShade="A6"/>
          <w:lang w:eastAsia="de-DE"/>
        </w:rPr>
        <w:drawing>
          <wp:inline distT="0" distB="0" distL="0" distR="0" wp14:anchorId="5DEED9CF" wp14:editId="446EA0D2">
            <wp:extent cx="4500000" cy="2764800"/>
            <wp:effectExtent l="19050" t="19050" r="15240" b="16510"/>
            <wp:docPr id="673" name="Grafik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500000" cy="2764800"/>
                    </a:xfrm>
                    <a:prstGeom prst="rect">
                      <a:avLst/>
                    </a:prstGeom>
                    <a:ln>
                      <a:solidFill>
                        <a:schemeClr val="bg1">
                          <a:lumMod val="50000"/>
                        </a:schemeClr>
                      </a:solidFill>
                    </a:ln>
                  </pic:spPr>
                </pic:pic>
              </a:graphicData>
            </a:graphic>
          </wp:inline>
        </w:drawing>
      </w:r>
    </w:p>
    <w:p w14:paraId="0C163EBD" w14:textId="1BC50AD0" w:rsidR="00C95F3A" w:rsidRDefault="001D6CB2" w:rsidP="00343470">
      <w:pPr>
        <w:pStyle w:val="LDBildunterschrift"/>
      </w:pPr>
      <w:bookmarkStart w:id="80" w:name="_Toc130997885"/>
      <w:bookmarkStart w:id="81" w:name="_Toc209508703"/>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10</w:t>
      </w:r>
      <w:r w:rsidR="00131ADA">
        <w:rPr>
          <w:noProof/>
        </w:rPr>
        <w:fldChar w:fldCharType="end"/>
      </w:r>
      <w:r w:rsidR="005E3293">
        <w:rPr>
          <w:noProof/>
        </w:rPr>
        <w:t xml:space="preserve"> ENC: </w:t>
      </w:r>
      <w:r>
        <w:t>Klassenweise Erfassung mit Beschreibung</w:t>
      </w:r>
      <w:bookmarkEnd w:id="80"/>
      <w:bookmarkEnd w:id="81"/>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43"/>
        <w:gridCol w:w="8187"/>
      </w:tblGrid>
      <w:tr w:rsidR="00D151E3" w:rsidRPr="005E3293" w14:paraId="082009DB" w14:textId="77777777" w:rsidTr="005E3293">
        <w:tc>
          <w:tcPr>
            <w:tcW w:w="743"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01DB8B8" w14:textId="0BC83631" w:rsidR="00D151E3" w:rsidRPr="005E3293" w:rsidRDefault="00D151E3" w:rsidP="00CD61D8">
            <w:pPr>
              <w:rPr>
                <w:rStyle w:val="LDBereichTabelle"/>
              </w:rPr>
            </w:pPr>
            <w:r w:rsidRPr="005E3293">
              <w:rPr>
                <w:rStyle w:val="LDBereichTabelle"/>
              </w:rPr>
              <w:t>Ziffer</w:t>
            </w:r>
          </w:p>
        </w:tc>
        <w:tc>
          <w:tcPr>
            <w:tcW w:w="8187"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4F443E8A" w14:textId="77777777" w:rsidR="00D151E3" w:rsidRPr="005E3293" w:rsidRDefault="00D151E3" w:rsidP="00CD61D8">
            <w:pPr>
              <w:rPr>
                <w:rStyle w:val="LDBereichTabelle"/>
              </w:rPr>
            </w:pPr>
            <w:r w:rsidRPr="005E3293">
              <w:rPr>
                <w:rStyle w:val="LDBereichTabelle"/>
              </w:rPr>
              <w:t>Bedeutung</w:t>
            </w:r>
          </w:p>
        </w:tc>
      </w:tr>
      <w:tr w:rsidR="00D151E3" w14:paraId="048DCE51" w14:textId="77777777" w:rsidTr="005E3293">
        <w:tc>
          <w:tcPr>
            <w:tcW w:w="743" w:type="dxa"/>
            <w:vAlign w:val="center"/>
          </w:tcPr>
          <w:p w14:paraId="5026C23E" w14:textId="77777777" w:rsidR="00D151E3" w:rsidRPr="00A77AAC" w:rsidRDefault="00D151E3" w:rsidP="00CD61D8">
            <w:pPr>
              <w:pStyle w:val="LDTextinhalt"/>
              <w:rPr>
                <w:rStyle w:val="hervorhebung"/>
              </w:rPr>
            </w:pPr>
            <w:r>
              <w:rPr>
                <w:noProof/>
                <w:lang w:eastAsia="de-DE"/>
              </w:rPr>
              <w:drawing>
                <wp:inline distT="0" distB="0" distL="0" distR="0" wp14:anchorId="217B7293" wp14:editId="17E7457A">
                  <wp:extent cx="144000" cy="144000"/>
                  <wp:effectExtent l="0" t="0" r="8890" b="8890"/>
                  <wp:docPr id="63" name="Grafik 63"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79F69A63" w14:textId="77777777" w:rsidR="00D151E3" w:rsidRPr="00A77AAC" w:rsidRDefault="00D151E3" w:rsidP="00CD61D8">
            <w:pPr>
              <w:pStyle w:val="LDTextinhalt"/>
            </w:pPr>
            <w:r>
              <w:t>Titelzeile mit Versionsnummer</w:t>
            </w:r>
          </w:p>
        </w:tc>
      </w:tr>
      <w:tr w:rsidR="00D151E3" w:rsidRPr="00A77AAC" w14:paraId="2D7CD6F5" w14:textId="77777777" w:rsidTr="005E3293">
        <w:tc>
          <w:tcPr>
            <w:tcW w:w="743" w:type="dxa"/>
            <w:vAlign w:val="center"/>
          </w:tcPr>
          <w:p w14:paraId="4F30A0C3" w14:textId="77777777" w:rsidR="00D151E3" w:rsidRPr="00A77AAC" w:rsidRDefault="00D151E3" w:rsidP="00CD61D8">
            <w:pPr>
              <w:pStyle w:val="LDTextinhalt"/>
              <w:rPr>
                <w:rStyle w:val="hervorhebung"/>
              </w:rPr>
            </w:pPr>
            <w:r>
              <w:rPr>
                <w:noProof/>
                <w:lang w:eastAsia="de-DE"/>
              </w:rPr>
              <w:drawing>
                <wp:inline distT="0" distB="0" distL="0" distR="0" wp14:anchorId="1E610528" wp14:editId="0B0F8CFA">
                  <wp:extent cx="144000" cy="144000"/>
                  <wp:effectExtent l="0" t="0" r="8890" b="8890"/>
                  <wp:docPr id="707" name="Grafik 707"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1794408B" w14:textId="77777777" w:rsidR="00D151E3" w:rsidRPr="00A77AAC" w:rsidRDefault="00D151E3" w:rsidP="00CD61D8">
            <w:pPr>
              <w:pStyle w:val="LDTextinhalt"/>
            </w:pPr>
            <w:r>
              <w:t>Anzeige der Erfassungsart</w:t>
            </w:r>
          </w:p>
        </w:tc>
      </w:tr>
      <w:tr w:rsidR="00D151E3" w:rsidRPr="003473C5" w14:paraId="47B15404" w14:textId="77777777" w:rsidTr="005E3293">
        <w:tc>
          <w:tcPr>
            <w:tcW w:w="743" w:type="dxa"/>
          </w:tcPr>
          <w:p w14:paraId="294F5344" w14:textId="77777777" w:rsidR="00D151E3" w:rsidRPr="003473C5" w:rsidRDefault="00D151E3" w:rsidP="00CD61D8">
            <w:pPr>
              <w:pStyle w:val="LDTextinhalt"/>
              <w:rPr>
                <w:rStyle w:val="hervorhebung"/>
              </w:rPr>
            </w:pPr>
            <w:r>
              <w:rPr>
                <w:noProof/>
                <w:lang w:eastAsia="de-DE"/>
              </w:rPr>
              <w:drawing>
                <wp:inline distT="0" distB="0" distL="0" distR="0" wp14:anchorId="6EA00432" wp14:editId="0BCDE6E8">
                  <wp:extent cx="144000" cy="144000"/>
                  <wp:effectExtent l="0" t="0" r="8890" b="8890"/>
                  <wp:docPr id="727" name="Grafik 727"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633A1E82" w14:textId="77777777" w:rsidR="00D151E3" w:rsidRPr="003473C5" w:rsidRDefault="00D151E3" w:rsidP="00CD61D8">
            <w:pPr>
              <w:pStyle w:val="LDTextinhalt"/>
            </w:pPr>
            <w:r>
              <w:t>Name des gewählten Schülers (blau hervorgehobene Zeile)</w:t>
            </w:r>
          </w:p>
        </w:tc>
      </w:tr>
      <w:tr w:rsidR="00D151E3" w:rsidRPr="003473C5" w14:paraId="780FFE9A" w14:textId="77777777" w:rsidTr="005E3293">
        <w:tc>
          <w:tcPr>
            <w:tcW w:w="743" w:type="dxa"/>
          </w:tcPr>
          <w:p w14:paraId="78F101C7" w14:textId="77777777" w:rsidR="00D151E3" w:rsidRDefault="00D151E3" w:rsidP="00CD61D8">
            <w:pPr>
              <w:pStyle w:val="LDTextinhalt"/>
              <w:rPr>
                <w:noProof/>
                <w:lang w:eastAsia="de-DE"/>
              </w:rPr>
            </w:pPr>
            <w:r>
              <w:rPr>
                <w:noProof/>
                <w:lang w:eastAsia="de-DE"/>
              </w:rPr>
              <w:drawing>
                <wp:inline distT="0" distB="0" distL="0" distR="0" wp14:anchorId="752005C1" wp14:editId="6889B525">
                  <wp:extent cx="144000" cy="144000"/>
                  <wp:effectExtent l="0" t="0" r="8890" b="8890"/>
                  <wp:docPr id="288" name="Grafik 288"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035EBE91" w14:textId="321E0956" w:rsidR="00D151E3" w:rsidRDefault="00D151E3" w:rsidP="00D151E3">
            <w:pPr>
              <w:pStyle w:val="LDTextinhalteingerckt"/>
              <w:ind w:left="0"/>
            </w:pPr>
            <w:r>
              <w:t>Auswahlliste für die Klasse d</w:t>
            </w:r>
            <w:r w:rsidR="005E3293">
              <w:t>er</w:t>
            </w:r>
            <w:r>
              <w:t xml:space="preserve"> Klassenlehr</w:t>
            </w:r>
            <w:r w:rsidR="005E3293">
              <w:t>kraft</w:t>
            </w:r>
            <w:r>
              <w:t>.</w:t>
            </w:r>
          </w:p>
          <w:p w14:paraId="3260B3AF" w14:textId="387A38F6" w:rsidR="00D151E3" w:rsidRDefault="00D151E3" w:rsidP="00D151E3">
            <w:pPr>
              <w:pStyle w:val="LDTextinhalteingerckt"/>
              <w:ind w:left="0"/>
            </w:pPr>
            <w:r>
              <w:t>Ein</w:t>
            </w:r>
            <w:r w:rsidR="005E3293">
              <w:t>e</w:t>
            </w:r>
            <w:r>
              <w:t xml:space="preserve"> Klassenlehr</w:t>
            </w:r>
            <w:r w:rsidR="005E3293">
              <w:t>kraft</w:t>
            </w:r>
            <w:r>
              <w:t xml:space="preserve"> kann mehr als eine Klasse haben!</w:t>
            </w:r>
          </w:p>
          <w:p w14:paraId="50DE37D0" w14:textId="7FC80A8A" w:rsidR="00D151E3" w:rsidRDefault="00D151E3" w:rsidP="00D151E3">
            <w:pPr>
              <w:pStyle w:val="LDTextinhalteingerckt"/>
              <w:ind w:left="0"/>
            </w:pPr>
            <w:r w:rsidRPr="00784A02">
              <w:rPr>
                <w:noProof/>
                <w:bdr w:val="single" w:sz="6" w:space="0" w:color="A6A6A6" w:themeColor="background1" w:themeShade="A6"/>
                <w:lang w:eastAsia="de-DE"/>
              </w:rPr>
              <w:drawing>
                <wp:inline distT="0" distB="0" distL="0" distR="0" wp14:anchorId="384945B2" wp14:editId="6E03975A">
                  <wp:extent cx="1600200" cy="533400"/>
                  <wp:effectExtent l="0" t="0" r="0" b="0"/>
                  <wp:docPr id="721" name="Grafik 721" descr="H:\Englert\Temp\Leistungserfassung mit dem ENC\Screenshots\ENC klassenweise Auswahl K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Englert\Temp\Leistungserfassung mit dem ENC\Screenshots\ENC klassenweise Auswahl Klass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00200" cy="533400"/>
                          </a:xfrm>
                          <a:prstGeom prst="rect">
                            <a:avLst/>
                          </a:prstGeom>
                          <a:noFill/>
                          <a:ln>
                            <a:noFill/>
                          </a:ln>
                        </pic:spPr>
                      </pic:pic>
                    </a:graphicData>
                  </a:graphic>
                </wp:inline>
              </w:drawing>
            </w:r>
          </w:p>
        </w:tc>
      </w:tr>
      <w:tr w:rsidR="00D151E3" w:rsidRPr="003473C5" w14:paraId="0890F07E" w14:textId="77777777" w:rsidTr="005E3293">
        <w:tc>
          <w:tcPr>
            <w:tcW w:w="743" w:type="dxa"/>
          </w:tcPr>
          <w:p w14:paraId="18A74432" w14:textId="77777777" w:rsidR="00D151E3" w:rsidRDefault="00D151E3" w:rsidP="00CD61D8">
            <w:pPr>
              <w:pStyle w:val="LDTextinhalt"/>
              <w:rPr>
                <w:noProof/>
                <w:lang w:eastAsia="de-DE"/>
              </w:rPr>
            </w:pPr>
            <w:r>
              <w:rPr>
                <w:noProof/>
                <w:lang w:eastAsia="de-DE"/>
              </w:rPr>
              <w:drawing>
                <wp:inline distT="0" distB="0" distL="0" distR="0" wp14:anchorId="05F74C59" wp14:editId="7B38A821">
                  <wp:extent cx="144000" cy="144000"/>
                  <wp:effectExtent l="0" t="0" r="8890" b="8890"/>
                  <wp:docPr id="289" name="Grafik 289" descr="H:\Englert\Temp\Leistungserfassung mit dem ENC\Screenshots\nummer5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Englert\Temp\Leistungserfassung mit dem ENC\Screenshots\nummer5_k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63EFFB84" w14:textId="3D6D41F2" w:rsidR="00D151E3" w:rsidRDefault="00D151E3" w:rsidP="00CD61D8">
            <w:pPr>
              <w:pStyle w:val="LDTextinhalt"/>
            </w:pPr>
            <w:r>
              <w:t>Schulform der Klasse und Klassenbezeichnung</w:t>
            </w:r>
          </w:p>
        </w:tc>
      </w:tr>
      <w:tr w:rsidR="00D151E3" w:rsidRPr="003473C5" w14:paraId="5D344E96" w14:textId="77777777" w:rsidTr="005E3293">
        <w:tc>
          <w:tcPr>
            <w:tcW w:w="743" w:type="dxa"/>
          </w:tcPr>
          <w:p w14:paraId="3B66B6B7" w14:textId="77777777" w:rsidR="00D151E3" w:rsidRDefault="00D151E3" w:rsidP="00CD61D8">
            <w:pPr>
              <w:pStyle w:val="LDTextinhalt"/>
              <w:rPr>
                <w:noProof/>
                <w:lang w:eastAsia="de-DE"/>
              </w:rPr>
            </w:pPr>
            <w:r>
              <w:rPr>
                <w:noProof/>
                <w:lang w:eastAsia="de-DE"/>
              </w:rPr>
              <w:drawing>
                <wp:inline distT="0" distB="0" distL="0" distR="0" wp14:anchorId="4796E3DD" wp14:editId="02B06217">
                  <wp:extent cx="144000" cy="144000"/>
                  <wp:effectExtent l="0" t="0" r="8890" b="8890"/>
                  <wp:docPr id="290" name="Grafik 290" descr="H:\Englert\Temp\Leistungserfassung mit dem ENC\Screenshots\nummer6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Englert\Temp\Leistungserfassung mit dem ENC\Screenshots\nummer6_kl.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32896D56" w14:textId="5ED0631B" w:rsidR="00D151E3" w:rsidRDefault="00D151E3" w:rsidP="00CD61D8">
            <w:pPr>
              <w:pStyle w:val="LDTextinhalt"/>
            </w:pPr>
            <w:r>
              <w:t>Register zur klassenweisen Erfassung</w:t>
            </w:r>
          </w:p>
        </w:tc>
      </w:tr>
      <w:tr w:rsidR="00D151E3" w:rsidRPr="003473C5" w14:paraId="30F2FDBC" w14:textId="77777777" w:rsidTr="005E3293">
        <w:tc>
          <w:tcPr>
            <w:tcW w:w="743" w:type="dxa"/>
          </w:tcPr>
          <w:p w14:paraId="3AB7C23C" w14:textId="77777777" w:rsidR="00D151E3" w:rsidRDefault="00D151E3" w:rsidP="00CD61D8">
            <w:pPr>
              <w:pStyle w:val="LDTextinhalt"/>
              <w:rPr>
                <w:noProof/>
                <w:lang w:eastAsia="de-DE"/>
              </w:rPr>
            </w:pPr>
            <w:r>
              <w:rPr>
                <w:noProof/>
                <w:lang w:eastAsia="de-DE"/>
              </w:rPr>
              <w:drawing>
                <wp:inline distT="0" distB="0" distL="0" distR="0" wp14:anchorId="43AFC6CD" wp14:editId="496A7407">
                  <wp:extent cx="144000" cy="144000"/>
                  <wp:effectExtent l="0" t="0" r="8890" b="8890"/>
                  <wp:docPr id="291" name="Grafik 291" descr="H:\Englert\Temp\Leistungserfassung mit dem ENC\Screenshots\nummer7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Englert\Temp\Leistungserfassung mit dem ENC\Screenshots\nummer7_k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1C8CE4D7" w14:textId="77777777" w:rsidR="00D151E3" w:rsidRDefault="00D151E3" w:rsidP="00CD61D8">
            <w:pPr>
              <w:pStyle w:val="LDTextinhalteingerckt"/>
              <w:ind w:left="0"/>
            </w:pPr>
            <w:r>
              <w:t>Auswahlliste für die verschiedenen Kursarten der Schüler</w:t>
            </w:r>
          </w:p>
          <w:p w14:paraId="36A3474C" w14:textId="49BF7E33" w:rsidR="00D151E3" w:rsidRDefault="00D151E3" w:rsidP="00CD61D8">
            <w:pPr>
              <w:pStyle w:val="LDTextinhalteingerckt"/>
              <w:ind w:left="0"/>
            </w:pPr>
            <w:r w:rsidRPr="00784A02">
              <w:rPr>
                <w:noProof/>
                <w:bdr w:val="single" w:sz="6" w:space="0" w:color="A6A6A6" w:themeColor="background1" w:themeShade="A6"/>
                <w:lang w:eastAsia="de-DE"/>
              </w:rPr>
              <w:drawing>
                <wp:inline distT="0" distB="0" distL="0" distR="0" wp14:anchorId="525938AD" wp14:editId="43E02FFF">
                  <wp:extent cx="1400175" cy="981075"/>
                  <wp:effectExtent l="0" t="0" r="9525" b="9525"/>
                  <wp:docPr id="722" name="Grafik 722" descr="H:\Englert\Temp\Leistungserfassung mit dem ENC\Screenshots\ENC klassenweise Auswahl Kurs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Englert\Temp\Leistungserfassung mit dem ENC\Screenshots\ENC klassenweise Auswahl Kursart.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00175" cy="981075"/>
                          </a:xfrm>
                          <a:prstGeom prst="rect">
                            <a:avLst/>
                          </a:prstGeom>
                          <a:noFill/>
                          <a:ln>
                            <a:noFill/>
                          </a:ln>
                        </pic:spPr>
                      </pic:pic>
                    </a:graphicData>
                  </a:graphic>
                </wp:inline>
              </w:drawing>
            </w:r>
          </w:p>
        </w:tc>
      </w:tr>
      <w:tr w:rsidR="00D151E3" w:rsidRPr="003473C5" w14:paraId="2CAE7101" w14:textId="77777777" w:rsidTr="005E3293">
        <w:tc>
          <w:tcPr>
            <w:tcW w:w="743" w:type="dxa"/>
          </w:tcPr>
          <w:p w14:paraId="74FCE7F1" w14:textId="77777777" w:rsidR="00D151E3" w:rsidRDefault="00D151E3" w:rsidP="00CD61D8">
            <w:pPr>
              <w:pStyle w:val="LDTextinhalt"/>
              <w:rPr>
                <w:noProof/>
                <w:lang w:eastAsia="de-DE"/>
              </w:rPr>
            </w:pPr>
            <w:r>
              <w:rPr>
                <w:noProof/>
                <w:lang w:eastAsia="de-DE"/>
              </w:rPr>
              <w:drawing>
                <wp:inline distT="0" distB="0" distL="0" distR="0" wp14:anchorId="13F1FAF3" wp14:editId="4534FDEA">
                  <wp:extent cx="144000" cy="144000"/>
                  <wp:effectExtent l="0" t="0" r="8890" b="8890"/>
                  <wp:docPr id="292" name="Grafik 292" descr="H:\Englert\Temp\Leistungserfassung mit dem ENC\Screenshots\nummer8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Englert\Temp\Leistungserfassung mit dem ENC\Screenshots\nummer8_kl.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255AEFCE" w14:textId="3FE401B2" w:rsidR="00D151E3" w:rsidRDefault="00D151E3" w:rsidP="00CD61D8">
            <w:pPr>
              <w:pStyle w:val="LDTextinhalt"/>
            </w:pPr>
            <w:r>
              <w:t>Eingabebereich, die Eingabezeile ist blau hervorgehoben.</w:t>
            </w:r>
            <w:r>
              <w:br/>
              <w:t>Grau hervorgehobene Zellen können nicht bearbeitet werden.</w:t>
            </w:r>
          </w:p>
        </w:tc>
      </w:tr>
      <w:tr w:rsidR="00D151E3" w:rsidRPr="003473C5" w14:paraId="382C95CC" w14:textId="77777777" w:rsidTr="005E3293">
        <w:tc>
          <w:tcPr>
            <w:tcW w:w="743" w:type="dxa"/>
          </w:tcPr>
          <w:p w14:paraId="3B31EB8F" w14:textId="77777777" w:rsidR="00D151E3" w:rsidRDefault="00D151E3" w:rsidP="00CD61D8">
            <w:pPr>
              <w:pStyle w:val="LDTextinhalt"/>
              <w:rPr>
                <w:noProof/>
                <w:lang w:eastAsia="de-DE"/>
              </w:rPr>
            </w:pPr>
            <w:r>
              <w:rPr>
                <w:noProof/>
                <w:lang w:eastAsia="de-DE"/>
              </w:rPr>
              <w:drawing>
                <wp:inline distT="0" distB="0" distL="0" distR="0" wp14:anchorId="1CFDD858" wp14:editId="516175BE">
                  <wp:extent cx="144000" cy="144000"/>
                  <wp:effectExtent l="0" t="0" r="8890" b="8890"/>
                  <wp:docPr id="293" name="Grafik 293" descr="H:\Englert\Temp\Leistungserfassung mit dem ENC\Screenshots\nummer9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Englert\Temp\Leistungserfassung mit dem ENC\Screenshots\nummer9_kl.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0526AFA2" w14:textId="106F3D99" w:rsidR="00D151E3" w:rsidRDefault="00D151E3" w:rsidP="00CD61D8">
            <w:pPr>
              <w:pStyle w:val="LDTextinhalt"/>
            </w:pPr>
            <w:r>
              <w:t>Lehr</w:t>
            </w:r>
            <w:r w:rsidR="005E3293">
              <w:t>kraft</w:t>
            </w:r>
            <w:r>
              <w:t>kürzel</w:t>
            </w:r>
          </w:p>
        </w:tc>
      </w:tr>
      <w:tr w:rsidR="00D151E3" w:rsidRPr="003473C5" w14:paraId="2DC40FD8" w14:textId="77777777" w:rsidTr="005E3293">
        <w:tc>
          <w:tcPr>
            <w:tcW w:w="743" w:type="dxa"/>
          </w:tcPr>
          <w:p w14:paraId="7E14A637" w14:textId="3F171E95" w:rsidR="00D151E3" w:rsidRDefault="00D151E3" w:rsidP="00CD61D8">
            <w:pPr>
              <w:pStyle w:val="LDTextinhalt"/>
              <w:rPr>
                <w:noProof/>
                <w:lang w:eastAsia="de-DE"/>
              </w:rPr>
            </w:pPr>
            <w:r>
              <w:rPr>
                <w:noProof/>
                <w:lang w:eastAsia="de-DE"/>
              </w:rPr>
              <w:drawing>
                <wp:inline distT="0" distB="0" distL="0" distR="0" wp14:anchorId="74FD1BC2" wp14:editId="2D1ED551">
                  <wp:extent cx="144000" cy="144000"/>
                  <wp:effectExtent l="0" t="0" r="8890" b="8890"/>
                  <wp:docPr id="717" name="Grafik 717" descr="H:\Englert\Temp\Leistungserfassung mit dem ENC\Screenshots\nummer10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Englert\Temp\Leistungserfassung mit dem ENC\Screenshots\nummer10_kl.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79397ED8" w14:textId="3D44190F" w:rsidR="00D151E3" w:rsidRDefault="00D151E3" w:rsidP="00CD61D8">
            <w:pPr>
              <w:pStyle w:val="LDTextinhalt"/>
            </w:pPr>
            <w:r>
              <w:t>Datum und Zeit</w:t>
            </w:r>
          </w:p>
        </w:tc>
      </w:tr>
      <w:tr w:rsidR="00D151E3" w:rsidRPr="003473C5" w14:paraId="3EB3524E" w14:textId="77777777" w:rsidTr="005E3293">
        <w:tc>
          <w:tcPr>
            <w:tcW w:w="743" w:type="dxa"/>
          </w:tcPr>
          <w:p w14:paraId="24A2CAD4" w14:textId="30399952" w:rsidR="00D151E3" w:rsidRDefault="00D151E3" w:rsidP="00CD61D8">
            <w:pPr>
              <w:pStyle w:val="LDTextinhalt"/>
              <w:rPr>
                <w:noProof/>
                <w:lang w:eastAsia="de-DE"/>
              </w:rPr>
            </w:pPr>
            <w:r>
              <w:rPr>
                <w:noProof/>
                <w:lang w:eastAsia="de-DE"/>
              </w:rPr>
              <w:drawing>
                <wp:inline distT="0" distB="0" distL="0" distR="0" wp14:anchorId="2CBBB149" wp14:editId="378D16D6">
                  <wp:extent cx="144000" cy="144000"/>
                  <wp:effectExtent l="0" t="0" r="8890" b="8890"/>
                  <wp:docPr id="716" name="Grafik 716" descr="H:\Englert\Temp\Leistungserfassung mit dem ENC\Screenshots\nummer1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Englert\Temp\Leistungserfassung mit dem ENC\Screenshots\nummer11_kl.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144BE595" w14:textId="10502C83" w:rsidR="00D151E3" w:rsidRDefault="00D151E3" w:rsidP="00CD61D8">
            <w:pPr>
              <w:pStyle w:val="LDTextinhalt"/>
            </w:pPr>
            <w:r>
              <w:t>Schaltfläche</w:t>
            </w:r>
          </w:p>
        </w:tc>
      </w:tr>
    </w:tbl>
    <w:p w14:paraId="0134A22B" w14:textId="4F01EC2F" w:rsidR="00CA692B" w:rsidRDefault="00CA692B" w:rsidP="00D3785D">
      <w:pPr>
        <w:pStyle w:val="berschrift4"/>
      </w:pPr>
      <w:bookmarkStart w:id="82" w:name="_Toc131076962"/>
      <w:r>
        <w:t>Kursweise Erfassung durch Klassenlehr</w:t>
      </w:r>
      <w:r w:rsidR="005E3293">
        <w:t>kraft</w:t>
      </w:r>
      <w:bookmarkEnd w:id="82"/>
    </w:p>
    <w:p w14:paraId="6D55C698" w14:textId="190B7C17" w:rsidR="000E4A9A" w:rsidRPr="00D3785D" w:rsidRDefault="000E4A9A" w:rsidP="00EF34E1">
      <w:pPr>
        <w:pStyle w:val="LDTextinhalteingerckt"/>
      </w:pPr>
      <w:r>
        <w:t>Nach dem Start des EN</w:t>
      </w:r>
      <w:r w:rsidR="00D84768">
        <w:t xml:space="preserve">C erscheint folgende Oberfläche, wenn </w:t>
      </w:r>
      <w:r w:rsidR="00D3785D">
        <w:t>Sie auch Klassenlehr</w:t>
      </w:r>
      <w:r w:rsidR="005E3293">
        <w:t>kraft</w:t>
      </w:r>
      <w:r w:rsidR="00D3785D">
        <w:t xml:space="preserve"> sind und auf der Webseite </w:t>
      </w:r>
      <w:r w:rsidR="00286E10">
        <w:rPr>
          <w:rStyle w:val="LDProgrammelement"/>
        </w:rPr>
        <w:t>Leistungen</w:t>
      </w:r>
      <w:r w:rsidR="00D3785D" w:rsidRPr="00A67B65">
        <w:rPr>
          <w:rStyle w:val="LDProgrammelement"/>
        </w:rPr>
        <w:t xml:space="preserve"> &gt; Zeugniskonfiguration &gt; </w:t>
      </w:r>
      <w:r w:rsidR="00286E10">
        <w:rPr>
          <w:rStyle w:val="LDProgrammelement"/>
        </w:rPr>
        <w:t>Konfiguration Leistungserfassung</w:t>
      </w:r>
      <w:r w:rsidR="00D3785D" w:rsidRPr="00A67B65">
        <w:rPr>
          <w:rStyle w:val="LDProgrammelement"/>
        </w:rPr>
        <w:t xml:space="preserve"> </w:t>
      </w:r>
      <w:r w:rsidR="00D3785D">
        <w:t xml:space="preserve">die </w:t>
      </w:r>
      <w:r w:rsidR="00D3785D" w:rsidRPr="00D3785D">
        <w:t xml:space="preserve">klassenweise Erfassung </w:t>
      </w:r>
      <w:r w:rsidR="00D3785D">
        <w:t xml:space="preserve">von </w:t>
      </w:r>
      <w:r w:rsidR="00CA692B">
        <w:t xml:space="preserve">Kopfnoten, </w:t>
      </w:r>
      <w:r w:rsidR="00D3785D">
        <w:t xml:space="preserve">Fehlzeiten, Bemerkungen oder Versetzung / Eignung konfiguriert </w:t>
      </w:r>
      <w:r w:rsidR="00B069B5">
        <w:t>wurde</w:t>
      </w:r>
      <w:r w:rsidR="00D3785D">
        <w:t>.</w:t>
      </w:r>
    </w:p>
    <w:p w14:paraId="66568F63" w14:textId="25E63128" w:rsidR="00866156" w:rsidRDefault="005C0541" w:rsidP="00E9599E">
      <w:pPr>
        <w:pStyle w:val="LDTextinhalteingerckt"/>
      </w:pPr>
      <w:r>
        <w:rPr>
          <w:noProof/>
          <w:lang w:eastAsia="de-DE"/>
        </w:rPr>
        <w:drawing>
          <wp:anchor distT="0" distB="0" distL="114300" distR="114300" simplePos="0" relativeHeight="251658259" behindDoc="0" locked="0" layoutInCell="1" allowOverlap="1" wp14:anchorId="6DBA9CE8" wp14:editId="0D833340">
            <wp:simplePos x="0" y="0"/>
            <wp:positionH relativeFrom="column">
              <wp:posOffset>3340734</wp:posOffset>
            </wp:positionH>
            <wp:positionV relativeFrom="paragraph">
              <wp:posOffset>2722879</wp:posOffset>
            </wp:positionV>
            <wp:extent cx="153035" cy="153035"/>
            <wp:effectExtent l="0" t="0" r="0" b="0"/>
            <wp:wrapNone/>
            <wp:docPr id="739" name="Grafik 739"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58" behindDoc="0" locked="0" layoutInCell="1" allowOverlap="1" wp14:anchorId="75DEAA4B" wp14:editId="21BBE3C8">
            <wp:simplePos x="0" y="0"/>
            <wp:positionH relativeFrom="column">
              <wp:posOffset>696595</wp:posOffset>
            </wp:positionH>
            <wp:positionV relativeFrom="paragraph">
              <wp:posOffset>2804160</wp:posOffset>
            </wp:positionV>
            <wp:extent cx="143510" cy="143510"/>
            <wp:effectExtent l="0" t="0" r="8890" b="8890"/>
            <wp:wrapNone/>
            <wp:docPr id="738" name="Grafik 738"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56" behindDoc="0" locked="0" layoutInCell="1" allowOverlap="1" wp14:anchorId="31C909C2" wp14:editId="307BF2B4">
            <wp:simplePos x="0" y="0"/>
            <wp:positionH relativeFrom="page">
              <wp:posOffset>3524249</wp:posOffset>
            </wp:positionH>
            <wp:positionV relativeFrom="paragraph">
              <wp:posOffset>284479</wp:posOffset>
            </wp:positionV>
            <wp:extent cx="153035" cy="153035"/>
            <wp:effectExtent l="0" t="0" r="0" b="0"/>
            <wp:wrapNone/>
            <wp:docPr id="728" name="Grafik 728"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14:sizeRelH relativeFrom="page">
              <wp14:pctWidth>0</wp14:pctWidth>
            </wp14:sizeRelH>
            <wp14:sizeRelV relativeFrom="page">
              <wp14:pctHeight>0</wp14:pctHeight>
            </wp14:sizeRelV>
          </wp:anchor>
        </w:drawing>
      </w:r>
      <w:r w:rsidR="00866156">
        <w:rPr>
          <w:noProof/>
          <w:lang w:eastAsia="de-DE"/>
        </w:rPr>
        <w:drawing>
          <wp:anchor distT="0" distB="0" distL="114300" distR="114300" simplePos="0" relativeHeight="251658257" behindDoc="0" locked="0" layoutInCell="1" allowOverlap="1" wp14:anchorId="6FDE022E" wp14:editId="0C5D6496">
            <wp:simplePos x="0" y="0"/>
            <wp:positionH relativeFrom="page">
              <wp:posOffset>2080260</wp:posOffset>
            </wp:positionH>
            <wp:positionV relativeFrom="paragraph">
              <wp:posOffset>97790</wp:posOffset>
            </wp:positionV>
            <wp:extent cx="143510" cy="143510"/>
            <wp:effectExtent l="0" t="0" r="8890" b="8890"/>
            <wp:wrapNone/>
            <wp:docPr id="729" name="Grafik 729"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sidR="00866156">
        <w:rPr>
          <w:noProof/>
          <w:lang w:eastAsia="de-DE"/>
        </w:rPr>
        <w:drawing>
          <wp:inline distT="0" distB="0" distL="0" distR="0" wp14:anchorId="5AACB5D5" wp14:editId="5D9F86CF">
            <wp:extent cx="3935502" cy="3035935"/>
            <wp:effectExtent l="19050" t="19050" r="27305" b="12065"/>
            <wp:docPr id="678" name="Grafik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947050" cy="3044844"/>
                    </a:xfrm>
                    <a:prstGeom prst="rect">
                      <a:avLst/>
                    </a:prstGeom>
                    <a:ln>
                      <a:solidFill>
                        <a:schemeClr val="bg1">
                          <a:lumMod val="50000"/>
                        </a:schemeClr>
                      </a:solidFill>
                    </a:ln>
                  </pic:spPr>
                </pic:pic>
              </a:graphicData>
            </a:graphic>
          </wp:inline>
        </w:drawing>
      </w:r>
    </w:p>
    <w:p w14:paraId="4414ADCB" w14:textId="63165D9E" w:rsidR="000E4A9A" w:rsidRDefault="00784A02" w:rsidP="00343470">
      <w:pPr>
        <w:pStyle w:val="LDBildunterschrift"/>
      </w:pPr>
      <w:bookmarkStart w:id="83" w:name="_Toc130997886"/>
      <w:bookmarkStart w:id="84" w:name="_Toc209508704"/>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11</w:t>
      </w:r>
      <w:r w:rsidR="00131ADA">
        <w:rPr>
          <w:noProof/>
        </w:rPr>
        <w:fldChar w:fldCharType="end"/>
      </w:r>
      <w:r w:rsidR="005E3293">
        <w:rPr>
          <w:noProof/>
        </w:rPr>
        <w:t xml:space="preserve"> </w:t>
      </w:r>
      <w:r w:rsidR="006F5671">
        <w:t>ENC</w:t>
      </w:r>
      <w:r w:rsidR="005E3293">
        <w:t>:</w:t>
      </w:r>
      <w:r w:rsidR="006F5671">
        <w:t xml:space="preserve"> vor Auswahl der Erfassung</w:t>
      </w:r>
      <w:bookmarkEnd w:id="83"/>
      <w:bookmarkEnd w:id="84"/>
    </w:p>
    <w:tbl>
      <w:tblPr>
        <w:tblW w:w="8789"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43"/>
        <w:gridCol w:w="8046"/>
      </w:tblGrid>
      <w:tr w:rsidR="00D151E3" w:rsidRPr="005E3293" w14:paraId="029FD8AC" w14:textId="77777777" w:rsidTr="005E3293">
        <w:tc>
          <w:tcPr>
            <w:tcW w:w="743"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684D197" w14:textId="77777777" w:rsidR="00D151E3" w:rsidRPr="005E3293" w:rsidRDefault="00D151E3" w:rsidP="00CD61D8">
            <w:pPr>
              <w:rPr>
                <w:rStyle w:val="LDBereichTabelle"/>
              </w:rPr>
            </w:pPr>
            <w:r w:rsidRPr="005E3293">
              <w:rPr>
                <w:rStyle w:val="LDBereichTabelle"/>
              </w:rPr>
              <w:t>Ziffer</w:t>
            </w:r>
          </w:p>
        </w:tc>
        <w:tc>
          <w:tcPr>
            <w:tcW w:w="804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20694C46" w14:textId="77777777" w:rsidR="00D151E3" w:rsidRPr="005E3293" w:rsidRDefault="00D151E3" w:rsidP="00CD61D8">
            <w:pPr>
              <w:rPr>
                <w:rStyle w:val="LDBereichTabelle"/>
              </w:rPr>
            </w:pPr>
            <w:r w:rsidRPr="005E3293">
              <w:rPr>
                <w:rStyle w:val="LDBereichTabelle"/>
              </w:rPr>
              <w:t>Bedeutung</w:t>
            </w:r>
          </w:p>
        </w:tc>
      </w:tr>
      <w:tr w:rsidR="00D151E3" w14:paraId="0466C2F9" w14:textId="77777777" w:rsidTr="005E3293">
        <w:tc>
          <w:tcPr>
            <w:tcW w:w="743" w:type="dxa"/>
            <w:vAlign w:val="center"/>
          </w:tcPr>
          <w:p w14:paraId="4947FDA6" w14:textId="77777777" w:rsidR="00D151E3" w:rsidRPr="00A77AAC" w:rsidRDefault="00D151E3" w:rsidP="00CD61D8">
            <w:pPr>
              <w:pStyle w:val="LDTextinhalt"/>
              <w:rPr>
                <w:rStyle w:val="hervorhebung"/>
              </w:rPr>
            </w:pPr>
            <w:r>
              <w:rPr>
                <w:noProof/>
                <w:lang w:eastAsia="de-DE"/>
              </w:rPr>
              <w:drawing>
                <wp:inline distT="0" distB="0" distL="0" distR="0" wp14:anchorId="7B7BBF8D" wp14:editId="557075AA">
                  <wp:extent cx="144000" cy="144000"/>
                  <wp:effectExtent l="0" t="0" r="8890" b="8890"/>
                  <wp:docPr id="294" name="Grafik 294"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69DAA7DD" w14:textId="77777777" w:rsidR="00D151E3" w:rsidRPr="00A77AAC" w:rsidRDefault="00D151E3" w:rsidP="00CD61D8">
            <w:pPr>
              <w:pStyle w:val="LDTextinhalt"/>
            </w:pPr>
            <w:r>
              <w:t>Titelzeile mit Versionsnummer</w:t>
            </w:r>
          </w:p>
        </w:tc>
      </w:tr>
      <w:tr w:rsidR="00D151E3" w:rsidRPr="00A77AAC" w14:paraId="08B0918E" w14:textId="77777777" w:rsidTr="005E3293">
        <w:tc>
          <w:tcPr>
            <w:tcW w:w="743" w:type="dxa"/>
            <w:vAlign w:val="center"/>
          </w:tcPr>
          <w:p w14:paraId="75527D55" w14:textId="77777777" w:rsidR="00D151E3" w:rsidRPr="00A77AAC" w:rsidRDefault="00D151E3" w:rsidP="00CD61D8">
            <w:pPr>
              <w:pStyle w:val="LDTextinhalt"/>
              <w:rPr>
                <w:rStyle w:val="hervorhebung"/>
              </w:rPr>
            </w:pPr>
            <w:r>
              <w:rPr>
                <w:noProof/>
                <w:lang w:eastAsia="de-DE"/>
              </w:rPr>
              <w:drawing>
                <wp:inline distT="0" distB="0" distL="0" distR="0" wp14:anchorId="565ED4E5" wp14:editId="0F1A42BD">
                  <wp:extent cx="144000" cy="144000"/>
                  <wp:effectExtent l="0" t="0" r="8890" b="8890"/>
                  <wp:docPr id="295" name="Grafik 295"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789F0C87" w14:textId="144EE264" w:rsidR="00D151E3" w:rsidRPr="00A77AAC" w:rsidRDefault="00D151E3" w:rsidP="00CD61D8">
            <w:pPr>
              <w:pStyle w:val="LDTextinhalt"/>
            </w:pPr>
            <w:r>
              <w:t>Menüleiste</w:t>
            </w:r>
          </w:p>
        </w:tc>
      </w:tr>
      <w:tr w:rsidR="00D151E3" w:rsidRPr="003473C5" w14:paraId="08550277" w14:textId="77777777" w:rsidTr="005E3293">
        <w:tc>
          <w:tcPr>
            <w:tcW w:w="743" w:type="dxa"/>
          </w:tcPr>
          <w:p w14:paraId="78CCA776" w14:textId="77777777" w:rsidR="00D151E3" w:rsidRPr="003473C5" w:rsidRDefault="00D151E3" w:rsidP="00CD61D8">
            <w:pPr>
              <w:pStyle w:val="LDTextinhalt"/>
              <w:rPr>
                <w:rStyle w:val="hervorhebung"/>
              </w:rPr>
            </w:pPr>
            <w:r>
              <w:rPr>
                <w:noProof/>
                <w:lang w:eastAsia="de-DE"/>
              </w:rPr>
              <w:drawing>
                <wp:inline distT="0" distB="0" distL="0" distR="0" wp14:anchorId="7D7F1590" wp14:editId="0F6B2B67">
                  <wp:extent cx="144000" cy="144000"/>
                  <wp:effectExtent l="0" t="0" r="8890" b="8890"/>
                  <wp:docPr id="296" name="Grafik 296"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5E414084" w14:textId="303E6708" w:rsidR="00D151E3" w:rsidRPr="003473C5" w:rsidRDefault="00D151E3" w:rsidP="00CD61D8">
            <w:pPr>
              <w:pStyle w:val="LDTextinhalt"/>
            </w:pPr>
            <w:r>
              <w:t>Lehr</w:t>
            </w:r>
            <w:r w:rsidR="005E3293">
              <w:t>kraft</w:t>
            </w:r>
            <w:r>
              <w:t>kürzel</w:t>
            </w:r>
          </w:p>
        </w:tc>
      </w:tr>
      <w:tr w:rsidR="00D151E3" w:rsidRPr="003473C5" w14:paraId="3AE60526" w14:textId="77777777" w:rsidTr="005E3293">
        <w:tc>
          <w:tcPr>
            <w:tcW w:w="743" w:type="dxa"/>
          </w:tcPr>
          <w:p w14:paraId="404C4208" w14:textId="77777777" w:rsidR="00D151E3" w:rsidRDefault="00D151E3" w:rsidP="00CD61D8">
            <w:pPr>
              <w:pStyle w:val="LDTextinhalt"/>
              <w:rPr>
                <w:noProof/>
                <w:lang w:eastAsia="de-DE"/>
              </w:rPr>
            </w:pPr>
            <w:r>
              <w:rPr>
                <w:noProof/>
                <w:lang w:eastAsia="de-DE"/>
              </w:rPr>
              <w:drawing>
                <wp:inline distT="0" distB="0" distL="0" distR="0" wp14:anchorId="1D6CCC16" wp14:editId="71DE2E46">
                  <wp:extent cx="144000" cy="144000"/>
                  <wp:effectExtent l="0" t="0" r="8890" b="8890"/>
                  <wp:docPr id="297" name="Grafik 297"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046" w:type="dxa"/>
            <w:vAlign w:val="center"/>
          </w:tcPr>
          <w:p w14:paraId="05481F50" w14:textId="2633AC95" w:rsidR="00D151E3" w:rsidRDefault="00D151E3" w:rsidP="00CD61D8">
            <w:pPr>
              <w:pStyle w:val="LDTextinhalteingerckt"/>
              <w:ind w:left="0"/>
            </w:pPr>
            <w:r>
              <w:t>Datum und Zeit</w:t>
            </w:r>
          </w:p>
        </w:tc>
      </w:tr>
    </w:tbl>
    <w:p w14:paraId="19E988A1" w14:textId="77777777" w:rsidR="00B717EA" w:rsidRDefault="00B717EA" w:rsidP="002363B6">
      <w:pPr>
        <w:pStyle w:val="LDTextinhalt"/>
      </w:pPr>
    </w:p>
    <w:p w14:paraId="526D3EF2" w14:textId="1A044A06" w:rsidR="000E4A9A" w:rsidRDefault="00C32A8C" w:rsidP="00A67B65">
      <w:pPr>
        <w:pStyle w:val="LDHandlungsschritt"/>
        <w:numPr>
          <w:ilvl w:val="0"/>
          <w:numId w:val="26"/>
        </w:numPr>
      </w:pPr>
      <w:r>
        <w:t xml:space="preserve">Klicken Sie auf das Menü </w:t>
      </w:r>
      <w:r w:rsidRPr="005E3293">
        <w:rPr>
          <w:rStyle w:val="LDProgrammelement"/>
        </w:rPr>
        <w:t>Erfassung</w:t>
      </w:r>
      <w:r>
        <w:t>.</w:t>
      </w:r>
    </w:p>
    <w:p w14:paraId="37B7D162" w14:textId="77777777" w:rsidR="0030002F" w:rsidRDefault="00D84768" w:rsidP="0030002F">
      <w:pPr>
        <w:pStyle w:val="LDTextinhaltweitereingerckt"/>
        <w:keepNext/>
      </w:pPr>
      <w:r>
        <w:rPr>
          <w:noProof/>
          <w:lang w:eastAsia="de-DE"/>
        </w:rPr>
        <w:drawing>
          <wp:inline distT="0" distB="0" distL="0" distR="0" wp14:anchorId="499A9D5B" wp14:editId="57310F59">
            <wp:extent cx="1306800" cy="633600"/>
            <wp:effectExtent l="19050" t="19050" r="27305" b="14605"/>
            <wp:docPr id="757" name="Grafik 757" descr="H:\Englert\Temp\Leistungserfassung mit dem ENC\Screenshots\ENC_ErfassungWaehl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Englert\Temp\Leistungserfassung mit dem ENC\Screenshots\ENC_ErfassungWaehlen.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06800" cy="633600"/>
                    </a:xfrm>
                    <a:prstGeom prst="rect">
                      <a:avLst/>
                    </a:prstGeom>
                    <a:noFill/>
                    <a:ln>
                      <a:solidFill>
                        <a:schemeClr val="bg1">
                          <a:lumMod val="50000"/>
                        </a:schemeClr>
                      </a:solidFill>
                    </a:ln>
                  </pic:spPr>
                </pic:pic>
              </a:graphicData>
            </a:graphic>
          </wp:inline>
        </w:drawing>
      </w:r>
    </w:p>
    <w:p w14:paraId="31989A01" w14:textId="78E3C9F6" w:rsidR="00D84768" w:rsidRDefault="0030002F" w:rsidP="005E3293">
      <w:pPr>
        <w:pStyle w:val="LDBildunterschrift"/>
        <w:ind w:left="992"/>
      </w:pPr>
      <w:bookmarkStart w:id="85" w:name="_Toc130997887"/>
      <w:bookmarkStart w:id="86" w:name="_Toc209508705"/>
      <w:r>
        <w:t xml:space="preserve">Abb. </w:t>
      </w:r>
      <w:r w:rsidR="00B3704F">
        <w:fldChar w:fldCharType="begin"/>
      </w:r>
      <w:r w:rsidR="00B3704F">
        <w:instrText xml:space="preserve"> SEQ Abb. \* ARABIC </w:instrText>
      </w:r>
      <w:r w:rsidR="00B3704F">
        <w:fldChar w:fldCharType="separate"/>
      </w:r>
      <w:r w:rsidR="00556FCD">
        <w:rPr>
          <w:noProof/>
        </w:rPr>
        <w:t>12</w:t>
      </w:r>
      <w:r w:rsidR="00B3704F">
        <w:rPr>
          <w:noProof/>
        </w:rPr>
        <w:fldChar w:fldCharType="end"/>
      </w:r>
      <w:r>
        <w:t xml:space="preserve"> </w:t>
      </w:r>
      <w:r w:rsidR="005E3293">
        <w:t xml:space="preserve">ENC: </w:t>
      </w:r>
      <w:r>
        <w:t>Menü Erfassung</w:t>
      </w:r>
      <w:bookmarkEnd w:id="85"/>
      <w:bookmarkEnd w:id="86"/>
    </w:p>
    <w:p w14:paraId="6C7D2F35" w14:textId="1A6AB154" w:rsidR="007B35D8" w:rsidRDefault="00D84768" w:rsidP="00A67B65">
      <w:pPr>
        <w:pStyle w:val="LDHandlungsschritt"/>
      </w:pPr>
      <w:r>
        <w:t xml:space="preserve">Klicken Sie auf </w:t>
      </w:r>
      <w:r w:rsidRPr="005E3293">
        <w:rPr>
          <w:rStyle w:val="LDProgrammelement"/>
        </w:rPr>
        <w:t>Kursweise</w:t>
      </w:r>
      <w:r w:rsidR="00CA692B">
        <w:t xml:space="preserve">, um </w:t>
      </w:r>
      <w:r w:rsidR="00CA692B" w:rsidRPr="005E3293">
        <w:rPr>
          <w:rStyle w:val="LDwichtigerText"/>
        </w:rPr>
        <w:t>Leistungen</w:t>
      </w:r>
      <w:r w:rsidR="00CA692B">
        <w:t xml:space="preserve"> zu erfassen.</w:t>
      </w:r>
      <w:r w:rsidR="00CA692B">
        <w:br/>
      </w:r>
      <w:r w:rsidR="007B35D8">
        <w:t xml:space="preserve">Die Programmoberfläche entspricht der </w:t>
      </w:r>
      <w:r w:rsidR="00A832A0">
        <w:t>kursweisen Erfassung durch Kurslehr</w:t>
      </w:r>
      <w:r w:rsidR="005E3293">
        <w:t>kräfte</w:t>
      </w:r>
      <w:r w:rsidR="00A832A0">
        <w:t>.</w:t>
      </w:r>
    </w:p>
    <w:p w14:paraId="609A51CA" w14:textId="77777777" w:rsidR="00EE3BEB" w:rsidRDefault="00716FA0" w:rsidP="0030002F">
      <w:pPr>
        <w:pStyle w:val="LDTextinhaltweitereingerckt"/>
      </w:pPr>
      <w:r>
        <w:rPr>
          <w:noProof/>
          <w:lang w:eastAsia="de-DE"/>
        </w:rPr>
        <w:drawing>
          <wp:inline distT="0" distB="0" distL="0" distR="0" wp14:anchorId="6A8061E2" wp14:editId="6BB15604">
            <wp:extent cx="4500000" cy="2199600"/>
            <wp:effectExtent l="19050" t="19050" r="15240" b="10795"/>
            <wp:docPr id="789" name="Grafik 789" descr="H:\Englert\Temp\Leistungserfassung mit dem ENC\Screenshots\ENC Fachlehrer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Englert\Temp\Leistungserfassung mit dem ENC\Screenshots\ENC Fachlehrer 001.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00000" cy="2199600"/>
                    </a:xfrm>
                    <a:prstGeom prst="rect">
                      <a:avLst/>
                    </a:prstGeom>
                    <a:noFill/>
                    <a:ln>
                      <a:solidFill>
                        <a:schemeClr val="bg1">
                          <a:lumMod val="50000"/>
                        </a:schemeClr>
                      </a:solidFill>
                    </a:ln>
                  </pic:spPr>
                </pic:pic>
              </a:graphicData>
            </a:graphic>
          </wp:inline>
        </w:drawing>
      </w:r>
    </w:p>
    <w:p w14:paraId="7CC8CE8D" w14:textId="3BC91C01" w:rsidR="00716FA0" w:rsidRDefault="00EE3BEB" w:rsidP="005E3293">
      <w:pPr>
        <w:pStyle w:val="LDBildunterschrift"/>
        <w:ind w:left="992"/>
      </w:pPr>
      <w:bookmarkStart w:id="87" w:name="_Toc130997888"/>
      <w:bookmarkStart w:id="88" w:name="_Toc209508706"/>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13</w:t>
      </w:r>
      <w:r w:rsidR="00131ADA">
        <w:rPr>
          <w:noProof/>
        </w:rPr>
        <w:fldChar w:fldCharType="end"/>
      </w:r>
      <w:r w:rsidR="005E3293">
        <w:rPr>
          <w:noProof/>
        </w:rPr>
        <w:t xml:space="preserve"> ENC: </w:t>
      </w:r>
      <w:r>
        <w:t>Kursweise Notenerfassung</w:t>
      </w:r>
      <w:bookmarkEnd w:id="87"/>
      <w:bookmarkEnd w:id="88"/>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5E3293" w14:paraId="4457A4F3" w14:textId="77777777" w:rsidTr="005E3293">
        <w:trPr>
          <w:cantSplit/>
          <w:trHeight w:val="284"/>
        </w:trPr>
        <w:tc>
          <w:tcPr>
            <w:tcW w:w="709" w:type="dxa"/>
          </w:tcPr>
          <w:p w14:paraId="7093C55C" w14:textId="77777777" w:rsidR="005E3293" w:rsidRPr="009B0AA3" w:rsidRDefault="005E3293" w:rsidP="00643364">
            <w:pPr>
              <w:pStyle w:val="LDTextinhalt"/>
            </w:pPr>
            <w:r>
              <w:rPr>
                <w:noProof/>
                <w:lang w:eastAsia="de-DE"/>
              </w:rPr>
              <w:drawing>
                <wp:inline distT="0" distB="0" distL="0" distR="0" wp14:anchorId="715FE96C" wp14:editId="078ACAB3">
                  <wp:extent cx="288000" cy="288000"/>
                  <wp:effectExtent l="0" t="0" r="0" b="0"/>
                  <wp:docPr id="8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70074052" w14:textId="77777777" w:rsidR="005E3293" w:rsidRPr="005E3293" w:rsidRDefault="005E3293" w:rsidP="00643364">
            <w:pPr>
              <w:rPr>
                <w:rStyle w:val="hervorhebunggrn"/>
              </w:rPr>
            </w:pPr>
            <w:r w:rsidRPr="005E3293">
              <w:rPr>
                <w:rStyle w:val="hervorhebunggrn"/>
              </w:rPr>
              <w:t>Hinweis</w:t>
            </w:r>
          </w:p>
          <w:p w14:paraId="3761B579" w14:textId="77777777" w:rsidR="005E3293" w:rsidRDefault="005E3293" w:rsidP="00643364">
            <w:pPr>
              <w:pStyle w:val="LDTextinhalt"/>
            </w:pPr>
            <w:r>
              <w:t xml:space="preserve">Nehmen Sie auf der Webseite </w:t>
            </w:r>
            <w:r w:rsidRPr="00A67B65">
              <w:rPr>
                <w:rStyle w:val="LDProgrammelement"/>
              </w:rPr>
              <w:t xml:space="preserve">Unterricht &gt; Zeugniskonfiguration &gt; Notenkonfiguration </w:t>
            </w:r>
            <w:r>
              <w:t>folgende Einstellungen vor, um die Register anzuzeigen:</w:t>
            </w:r>
          </w:p>
          <w:p w14:paraId="3059F17F" w14:textId="77777777" w:rsidR="005E3293" w:rsidRDefault="005E3293" w:rsidP="005E3293">
            <w:pPr>
              <w:pStyle w:val="Aufzhlungbndig"/>
            </w:pPr>
            <w:r w:rsidRPr="005E3293">
              <w:rPr>
                <w:rStyle w:val="LDwichtigerText"/>
              </w:rPr>
              <w:t>Bemerkungen</w:t>
            </w:r>
            <w:r>
              <w:t xml:space="preserve">: Markieren Sie das Kontrollkästchen </w:t>
            </w:r>
            <w:r w:rsidRPr="005E3293">
              <w:rPr>
                <w:rStyle w:val="LDProgrammelement"/>
              </w:rPr>
              <w:t>Bemerkungen</w:t>
            </w:r>
            <w:r>
              <w:t>.</w:t>
            </w:r>
          </w:p>
          <w:p w14:paraId="5778C8E7" w14:textId="77777777" w:rsidR="005E3293" w:rsidRDefault="005E3293" w:rsidP="005E3293">
            <w:pPr>
              <w:pStyle w:val="Aufzhlungbndig"/>
            </w:pPr>
            <w:r w:rsidRPr="005E3293">
              <w:rPr>
                <w:rStyle w:val="LDwichtigerText"/>
              </w:rPr>
              <w:t>Eignung/Versetzung</w:t>
            </w:r>
            <w:r>
              <w:t xml:space="preserve">: Markieren Sie das Kontrollkästchen </w:t>
            </w:r>
            <w:r w:rsidRPr="005E3293">
              <w:rPr>
                <w:rStyle w:val="LDProgrammelement"/>
              </w:rPr>
              <w:t>Versetzung/Eignung</w:t>
            </w:r>
            <w:r>
              <w:t>.</w:t>
            </w:r>
          </w:p>
          <w:p w14:paraId="613B8B30" w14:textId="11D0B514" w:rsidR="005E3293" w:rsidRPr="005B257B" w:rsidRDefault="005E3293" w:rsidP="005E3293">
            <w:pPr>
              <w:pStyle w:val="Aufzhlungbndig"/>
            </w:pPr>
            <w:r w:rsidRPr="005E3293">
              <w:rPr>
                <w:rStyle w:val="LDwichtigerText"/>
              </w:rPr>
              <w:t>Kopfnoten</w:t>
            </w:r>
            <w:r>
              <w:t xml:space="preserve">: Wählen Sie in der Auswahlliste </w:t>
            </w:r>
            <w:r w:rsidRPr="005E3293">
              <w:rPr>
                <w:rStyle w:val="LDProgrammelement"/>
              </w:rPr>
              <w:t>Kopfnoten</w:t>
            </w:r>
            <w:r>
              <w:t xml:space="preserve"> den Eintrag: </w:t>
            </w:r>
            <w:r w:rsidRPr="005E3293">
              <w:rPr>
                <w:rStyle w:val="LDMeneintrag"/>
              </w:rPr>
              <w:t xml:space="preserve">Note </w:t>
            </w:r>
            <w:r>
              <w:t xml:space="preserve">oder </w:t>
            </w:r>
            <w:r w:rsidRPr="00646345">
              <w:rPr>
                <w:rStyle w:val="LDMeneintrag"/>
              </w:rPr>
              <w:t>Note mit schriftlicher Ergänzung</w:t>
            </w:r>
            <w:r>
              <w:rPr>
                <w:rStyle w:val="LDMeneintrag"/>
              </w:rPr>
              <w:t>.</w:t>
            </w:r>
          </w:p>
        </w:tc>
      </w:tr>
    </w:tbl>
    <w:p w14:paraId="0E84EE16" w14:textId="4F8A4C38" w:rsidR="00790D45" w:rsidRPr="00790D45" w:rsidRDefault="00790D45" w:rsidP="002363B6">
      <w:pPr>
        <w:pStyle w:val="LDTextinhalt"/>
      </w:pPr>
    </w:p>
    <w:p w14:paraId="1E1C949E" w14:textId="50B612A3" w:rsidR="00A832A0" w:rsidRDefault="00CA692B" w:rsidP="00A67B65">
      <w:pPr>
        <w:pStyle w:val="LDHandlungsschritt"/>
      </w:pPr>
      <w:r>
        <w:t xml:space="preserve">Klicken Sie auf </w:t>
      </w:r>
      <w:r w:rsidRPr="005E3293">
        <w:rPr>
          <w:rStyle w:val="LDProgrammelement"/>
        </w:rPr>
        <w:t>Klassenweise</w:t>
      </w:r>
      <w:r>
        <w:t xml:space="preserve">, um </w:t>
      </w:r>
      <w:r w:rsidRPr="005E3293">
        <w:rPr>
          <w:rStyle w:val="LDwichtigerText"/>
        </w:rPr>
        <w:t>Kopfnoten, Fehlzeiten, Bemerkungen oder Versetzung / Eignung</w:t>
      </w:r>
      <w:r>
        <w:t xml:space="preserve"> zu erfassen.</w:t>
      </w:r>
    </w:p>
    <w:p w14:paraId="1879E415" w14:textId="77777777" w:rsidR="00EE3BEB" w:rsidRDefault="00A832A0" w:rsidP="0030002F">
      <w:pPr>
        <w:pStyle w:val="LDTextinhaltweitereingerckt"/>
      </w:pPr>
      <w:r>
        <w:rPr>
          <w:noProof/>
          <w:lang w:eastAsia="de-DE"/>
        </w:rPr>
        <w:drawing>
          <wp:inline distT="0" distB="0" distL="0" distR="0" wp14:anchorId="01E78762" wp14:editId="190CB0EF">
            <wp:extent cx="4500000" cy="2502000"/>
            <wp:effectExtent l="19050" t="19050" r="15240" b="12700"/>
            <wp:docPr id="788" name="Grafik 788" descr="H:\Englert\Temp\Leistungserfassung mit dem ENC\Screenshots\ENC klassenweise und kurswe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Englert\Temp\Leistungserfassung mit dem ENC\Screenshots\ENC klassenweise und kursweise.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00000" cy="2502000"/>
                    </a:xfrm>
                    <a:prstGeom prst="rect">
                      <a:avLst/>
                    </a:prstGeom>
                    <a:noFill/>
                    <a:ln>
                      <a:solidFill>
                        <a:schemeClr val="bg1">
                          <a:lumMod val="50000"/>
                        </a:schemeClr>
                      </a:solidFill>
                    </a:ln>
                  </pic:spPr>
                </pic:pic>
              </a:graphicData>
            </a:graphic>
          </wp:inline>
        </w:drawing>
      </w:r>
    </w:p>
    <w:p w14:paraId="5CFE92BC" w14:textId="786E6C45" w:rsidR="00D84768" w:rsidRDefault="00EE3BEB" w:rsidP="005E3293">
      <w:pPr>
        <w:pStyle w:val="LDBildunterschrift"/>
        <w:ind w:left="992"/>
      </w:pPr>
      <w:bookmarkStart w:id="89" w:name="_Toc130997889"/>
      <w:bookmarkStart w:id="90" w:name="_Toc209508707"/>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14</w:t>
      </w:r>
      <w:r w:rsidR="00131ADA">
        <w:rPr>
          <w:noProof/>
        </w:rPr>
        <w:fldChar w:fldCharType="end"/>
      </w:r>
      <w:r w:rsidR="005E3293">
        <w:rPr>
          <w:noProof/>
        </w:rPr>
        <w:t xml:space="preserve"> ENC: </w:t>
      </w:r>
      <w:r>
        <w:t>Klassenweise Erfassung</w:t>
      </w:r>
      <w:bookmarkEnd w:id="89"/>
      <w:bookmarkEnd w:id="90"/>
    </w:p>
    <w:p w14:paraId="3B9B4691" w14:textId="08E8D6A3" w:rsidR="002C53A1" w:rsidRDefault="00B069B5" w:rsidP="00D3785D">
      <w:pPr>
        <w:pStyle w:val="berschrift4"/>
      </w:pPr>
      <w:bookmarkStart w:id="91" w:name="_Toc131076963"/>
      <w:r>
        <w:t>Kursweise Erfassung von Noten und Fehlzeiten durch Fachlehr</w:t>
      </w:r>
      <w:r w:rsidR="005E3293">
        <w:t>kraft</w:t>
      </w:r>
      <w:bookmarkEnd w:id="91"/>
    </w:p>
    <w:p w14:paraId="1756E6F2" w14:textId="6125DE4C" w:rsidR="005412D1" w:rsidRDefault="005412D1" w:rsidP="0030002F">
      <w:pPr>
        <w:pStyle w:val="LDTextinhalteingerckt"/>
      </w:pPr>
      <w:r>
        <w:t>D</w:t>
      </w:r>
      <w:r w:rsidR="005E3293">
        <w:t>ie</w:t>
      </w:r>
      <w:r>
        <w:t xml:space="preserve"> Fachlehr</w:t>
      </w:r>
      <w:r w:rsidR="005E3293">
        <w:t>kraft</w:t>
      </w:r>
      <w:r>
        <w:t xml:space="preserve"> hat im Menü </w:t>
      </w:r>
      <w:r w:rsidRPr="005E3293">
        <w:rPr>
          <w:rStyle w:val="LDProgrammelement"/>
        </w:rPr>
        <w:t>Erfassung</w:t>
      </w:r>
      <w:r>
        <w:t xml:space="preserve"> nur folgende Auswahl:</w:t>
      </w:r>
    </w:p>
    <w:p w14:paraId="5BA01903" w14:textId="77777777" w:rsidR="0030002F" w:rsidRDefault="005412D1" w:rsidP="0030002F">
      <w:pPr>
        <w:pStyle w:val="LDTextinhalteingerckt"/>
        <w:keepNext/>
      </w:pPr>
      <w:r>
        <w:rPr>
          <w:noProof/>
          <w:lang w:eastAsia="de-DE"/>
        </w:rPr>
        <w:drawing>
          <wp:inline distT="0" distB="0" distL="0" distR="0" wp14:anchorId="59C84EC3" wp14:editId="0A4150C5">
            <wp:extent cx="1828800" cy="742950"/>
            <wp:effectExtent l="19050" t="19050" r="19050" b="19050"/>
            <wp:docPr id="761" name="Grafik 761" descr="H:\Englert\Temp\Leistungserfassung mit dem ENC\Screenshots\ENC kursweise 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Englert\Temp\Leistungserfassung mit dem ENC\Screenshots\ENC kursweise 003.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28800" cy="742950"/>
                    </a:xfrm>
                    <a:prstGeom prst="rect">
                      <a:avLst/>
                    </a:prstGeom>
                    <a:noFill/>
                    <a:ln>
                      <a:solidFill>
                        <a:schemeClr val="bg1">
                          <a:lumMod val="50000"/>
                        </a:schemeClr>
                      </a:solidFill>
                    </a:ln>
                  </pic:spPr>
                </pic:pic>
              </a:graphicData>
            </a:graphic>
          </wp:inline>
        </w:drawing>
      </w:r>
    </w:p>
    <w:p w14:paraId="7BE6A156" w14:textId="4ADE82B8" w:rsidR="005412D1" w:rsidRPr="00D3785D" w:rsidRDefault="0030002F" w:rsidP="0030002F">
      <w:pPr>
        <w:pStyle w:val="LDBildunterschrift"/>
      </w:pPr>
      <w:bookmarkStart w:id="92" w:name="_Toc130997890"/>
      <w:bookmarkStart w:id="93" w:name="_Toc209508708"/>
      <w:r>
        <w:t xml:space="preserve">Abb. </w:t>
      </w:r>
      <w:r w:rsidR="00B3704F">
        <w:fldChar w:fldCharType="begin"/>
      </w:r>
      <w:r w:rsidR="00B3704F">
        <w:instrText xml:space="preserve"> SEQ Abb. \* ARABIC </w:instrText>
      </w:r>
      <w:r w:rsidR="00B3704F">
        <w:fldChar w:fldCharType="separate"/>
      </w:r>
      <w:r w:rsidR="00556FCD">
        <w:rPr>
          <w:noProof/>
        </w:rPr>
        <w:t>15</w:t>
      </w:r>
      <w:r w:rsidR="00B3704F">
        <w:rPr>
          <w:noProof/>
        </w:rPr>
        <w:fldChar w:fldCharType="end"/>
      </w:r>
      <w:r>
        <w:t xml:space="preserve"> </w:t>
      </w:r>
      <w:r w:rsidR="005E3293">
        <w:t xml:space="preserve">ENC: </w:t>
      </w:r>
      <w:r>
        <w:t>Menü Erfassung bei eine Fachlehr</w:t>
      </w:r>
      <w:r w:rsidR="005E3293">
        <w:t>kraft</w:t>
      </w:r>
      <w:bookmarkEnd w:id="92"/>
      <w:bookmarkEnd w:id="93"/>
    </w:p>
    <w:p w14:paraId="362BF0B5" w14:textId="59A3EAE8" w:rsidR="00B069B5" w:rsidRDefault="00B069B5" w:rsidP="0030002F">
      <w:pPr>
        <w:pStyle w:val="LDTextinhalteingerckt"/>
      </w:pPr>
      <w:r>
        <w:t>Nach dem Start des ENC erscheint folgende Oberfläche, wenn Sie Kurslehr</w:t>
      </w:r>
      <w:r w:rsidR="005E3293">
        <w:t>kraft</w:t>
      </w:r>
      <w:r>
        <w:t xml:space="preserve"> </w:t>
      </w:r>
      <w:r w:rsidRPr="005E3293">
        <w:rPr>
          <w:rStyle w:val="LDwichtigerText"/>
        </w:rPr>
        <w:t xml:space="preserve">ohne </w:t>
      </w:r>
      <w:r w:rsidR="005E3293">
        <w:rPr>
          <w:rStyle w:val="LDwichtigerText"/>
        </w:rPr>
        <w:t xml:space="preserve">Funktion einer </w:t>
      </w:r>
      <w:r w:rsidRPr="005E3293">
        <w:rPr>
          <w:rStyle w:val="LDwichtigerText"/>
        </w:rPr>
        <w:t>Klassenlehr</w:t>
      </w:r>
      <w:r w:rsidR="005E3293" w:rsidRPr="005E3293">
        <w:rPr>
          <w:rStyle w:val="LDwichtigerText"/>
        </w:rPr>
        <w:t>kraft</w:t>
      </w:r>
      <w:r>
        <w:t xml:space="preserve"> sind.</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5E3293" w14:paraId="52E27F2C" w14:textId="77777777" w:rsidTr="005E3293">
        <w:trPr>
          <w:cantSplit/>
          <w:trHeight w:val="284"/>
        </w:trPr>
        <w:tc>
          <w:tcPr>
            <w:tcW w:w="709" w:type="dxa"/>
          </w:tcPr>
          <w:p w14:paraId="1EE8CEA0" w14:textId="77777777" w:rsidR="005E3293" w:rsidRPr="009B0AA3" w:rsidRDefault="005E3293" w:rsidP="00643364">
            <w:pPr>
              <w:pStyle w:val="LDTextinhalt"/>
            </w:pPr>
            <w:r>
              <w:rPr>
                <w:noProof/>
                <w:lang w:eastAsia="de-DE"/>
              </w:rPr>
              <w:drawing>
                <wp:inline distT="0" distB="0" distL="0" distR="0" wp14:anchorId="56359F03" wp14:editId="622222BC">
                  <wp:extent cx="288000" cy="288000"/>
                  <wp:effectExtent l="0" t="0" r="0" b="0"/>
                  <wp:docPr id="83"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vAlign w:val="center"/>
          </w:tcPr>
          <w:p w14:paraId="644B9189" w14:textId="77777777" w:rsidR="005E3293" w:rsidRPr="005E3293" w:rsidRDefault="005E3293" w:rsidP="00643364">
            <w:pPr>
              <w:rPr>
                <w:rStyle w:val="hervorhebunggrn"/>
              </w:rPr>
            </w:pPr>
            <w:r w:rsidRPr="005E3293">
              <w:rPr>
                <w:rStyle w:val="hervorhebunggrn"/>
              </w:rPr>
              <w:t>Hinweis</w:t>
            </w:r>
          </w:p>
          <w:p w14:paraId="2E6530AD" w14:textId="77777777" w:rsidR="005E3293" w:rsidRDefault="005E3293" w:rsidP="005E3293">
            <w:pPr>
              <w:pStyle w:val="Aufzhlungbndig"/>
            </w:pPr>
            <w:r>
              <w:t>Die Spalte D</w:t>
            </w:r>
            <w:r w:rsidRPr="005E3293">
              <w:rPr>
                <w:rStyle w:val="LDProgrammelement"/>
              </w:rPr>
              <w:t>ifferenzierung</w:t>
            </w:r>
            <w:r>
              <w:t xml:space="preserve"> erscheint nur bei Schulformen mit Differenzierungsmöglichkeiten.</w:t>
            </w:r>
          </w:p>
          <w:p w14:paraId="650A300E" w14:textId="27CA14CF" w:rsidR="005E3293" w:rsidRPr="005B257B" w:rsidRDefault="005E3293" w:rsidP="005E3293">
            <w:pPr>
              <w:pStyle w:val="Aufzhlungbndig"/>
            </w:pPr>
            <w:r>
              <w:t xml:space="preserve">Die Spalten </w:t>
            </w:r>
            <w:proofErr w:type="spellStart"/>
            <w:r w:rsidRPr="005E3293">
              <w:rPr>
                <w:rStyle w:val="LDProgrammelement"/>
              </w:rPr>
              <w:t>ges.F</w:t>
            </w:r>
            <w:proofErr w:type="spellEnd"/>
            <w:r w:rsidRPr="005E3293">
              <w:rPr>
                <w:rStyle w:val="LDProgrammelement"/>
              </w:rPr>
              <w:t xml:space="preserve"> Std</w:t>
            </w:r>
            <w:r w:rsidRPr="00B717EA">
              <w:rPr>
                <w:rStyle w:val="LDBedienelement"/>
              </w:rPr>
              <w:t>.</w:t>
            </w:r>
            <w:r>
              <w:t xml:space="preserve"> und </w:t>
            </w:r>
            <w:proofErr w:type="spellStart"/>
            <w:r w:rsidRPr="005E3293">
              <w:rPr>
                <w:rStyle w:val="LDProgrammelement"/>
              </w:rPr>
              <w:t>une.F</w:t>
            </w:r>
            <w:proofErr w:type="spellEnd"/>
            <w:r w:rsidRPr="005E3293">
              <w:rPr>
                <w:rStyle w:val="LDProgrammelement"/>
              </w:rPr>
              <w:t xml:space="preserve"> Std.</w:t>
            </w:r>
            <w:r>
              <w:t xml:space="preserve"> erscheinen nur, wenn auf der Webseite </w:t>
            </w:r>
            <w:r w:rsidRPr="00A67B65">
              <w:rPr>
                <w:rStyle w:val="LDProgrammelement"/>
              </w:rPr>
              <w:t xml:space="preserve">Unterricht &gt; Zeugniskonfiguration &gt; Notenkonfiguration </w:t>
            </w:r>
            <w:r>
              <w:t>die Erfassung der Fehlzeiten auf kursweise eingestellt wird</w:t>
            </w:r>
            <w:r>
              <w:rPr>
                <w:rStyle w:val="LDMeneintrag"/>
              </w:rPr>
              <w:t>.</w:t>
            </w:r>
          </w:p>
        </w:tc>
      </w:tr>
    </w:tbl>
    <w:p w14:paraId="5F22B168" w14:textId="3E1284D8" w:rsidR="002479F8" w:rsidRDefault="002479F8" w:rsidP="0030002F">
      <w:pPr>
        <w:pStyle w:val="LDTextinhalteingerckt"/>
        <w:ind w:left="0"/>
      </w:pPr>
    </w:p>
    <w:p w14:paraId="1E2D5767" w14:textId="3E32357F" w:rsidR="001D6CB2" w:rsidRDefault="00477B21" w:rsidP="00E9599E">
      <w:pPr>
        <w:pStyle w:val="LDTextinhalteingerckt"/>
      </w:pPr>
      <w:r>
        <w:rPr>
          <w:noProof/>
          <w:lang w:eastAsia="de-DE"/>
        </w:rPr>
        <w:drawing>
          <wp:anchor distT="0" distB="0" distL="114300" distR="114300" simplePos="0" relativeHeight="251658266" behindDoc="0" locked="0" layoutInCell="1" allowOverlap="1" wp14:anchorId="267D344F" wp14:editId="19C4BF46">
            <wp:simplePos x="0" y="0"/>
            <wp:positionH relativeFrom="column">
              <wp:posOffset>651510</wp:posOffset>
            </wp:positionH>
            <wp:positionV relativeFrom="paragraph">
              <wp:posOffset>1991360</wp:posOffset>
            </wp:positionV>
            <wp:extent cx="143510" cy="143510"/>
            <wp:effectExtent l="0" t="0" r="8890" b="8890"/>
            <wp:wrapNone/>
            <wp:docPr id="782" name="Grafik 782" descr="H:\Englert\Temp\Leistungserfassung mit dem ENC\Screenshots\nummer7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Englert\Temp\Leistungserfassung mit dem ENC\Screenshots\nummer7_k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7" behindDoc="0" locked="0" layoutInCell="1" allowOverlap="1" wp14:anchorId="672F2F18" wp14:editId="4B5FE63E">
            <wp:simplePos x="0" y="0"/>
            <wp:positionH relativeFrom="column">
              <wp:posOffset>3499485</wp:posOffset>
            </wp:positionH>
            <wp:positionV relativeFrom="paragraph">
              <wp:posOffset>2022475</wp:posOffset>
            </wp:positionV>
            <wp:extent cx="143510" cy="143510"/>
            <wp:effectExtent l="0" t="0" r="8890" b="8890"/>
            <wp:wrapNone/>
            <wp:docPr id="783" name="Grafik 783" descr="H:\Englert\Temp\Leistungserfassung mit dem ENC\Screenshots\nummer8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Englert\Temp\Leistungserfassung mit dem ENC\Screenshots\nummer8_kl.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8" behindDoc="0" locked="0" layoutInCell="1" allowOverlap="1" wp14:anchorId="5CC678BE" wp14:editId="6D07431F">
            <wp:simplePos x="0" y="0"/>
            <wp:positionH relativeFrom="column">
              <wp:posOffset>4100830</wp:posOffset>
            </wp:positionH>
            <wp:positionV relativeFrom="paragraph">
              <wp:posOffset>1826260</wp:posOffset>
            </wp:positionV>
            <wp:extent cx="143510" cy="143510"/>
            <wp:effectExtent l="0" t="0" r="8890" b="8890"/>
            <wp:wrapNone/>
            <wp:docPr id="784" name="Grafik 784" descr="H:\Englert\Temp\Leistungserfassung mit dem ENC\Screenshots\nummer9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Englert\Temp\Leistungserfassung mit dem ENC\Screenshots\nummer9_kl.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5" behindDoc="0" locked="0" layoutInCell="1" allowOverlap="1" wp14:anchorId="6ED1E590" wp14:editId="593FB286">
            <wp:simplePos x="0" y="0"/>
            <wp:positionH relativeFrom="column">
              <wp:posOffset>2707640</wp:posOffset>
            </wp:positionH>
            <wp:positionV relativeFrom="paragraph">
              <wp:posOffset>1129665</wp:posOffset>
            </wp:positionV>
            <wp:extent cx="143510" cy="143510"/>
            <wp:effectExtent l="0" t="0" r="8890" b="8890"/>
            <wp:wrapNone/>
            <wp:docPr id="781" name="Grafik 781" descr="H:\Englert\Temp\Leistungserfassung mit dem ENC\Screenshots\nummer6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Englert\Temp\Leistungserfassung mit dem ENC\Screenshots\nummer6_kl.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3" behindDoc="0" locked="0" layoutInCell="1" allowOverlap="1" wp14:anchorId="7C8D4A20" wp14:editId="1CB80AA6">
            <wp:simplePos x="0" y="0"/>
            <wp:positionH relativeFrom="column">
              <wp:posOffset>1089025</wp:posOffset>
            </wp:positionH>
            <wp:positionV relativeFrom="paragraph">
              <wp:posOffset>725170</wp:posOffset>
            </wp:positionV>
            <wp:extent cx="143510" cy="143510"/>
            <wp:effectExtent l="0" t="0" r="8890" b="8890"/>
            <wp:wrapNone/>
            <wp:docPr id="779" name="Grafik 779"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4" behindDoc="0" locked="0" layoutInCell="1" allowOverlap="1" wp14:anchorId="264E25DB" wp14:editId="5A2D827A">
            <wp:simplePos x="0" y="0"/>
            <wp:positionH relativeFrom="column">
              <wp:posOffset>2120265</wp:posOffset>
            </wp:positionH>
            <wp:positionV relativeFrom="paragraph">
              <wp:posOffset>741680</wp:posOffset>
            </wp:positionV>
            <wp:extent cx="143510" cy="143510"/>
            <wp:effectExtent l="0" t="0" r="8890" b="8890"/>
            <wp:wrapNone/>
            <wp:docPr id="780" name="Grafik 780" descr="H:\Englert\Temp\Leistungserfassung mit dem ENC\Screenshots\nummer5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Englert\Temp\Leistungserfassung mit dem ENC\Screenshots\nummer5_k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2" behindDoc="0" locked="0" layoutInCell="1" allowOverlap="1" wp14:anchorId="084BFBE1" wp14:editId="0A638655">
            <wp:simplePos x="0" y="0"/>
            <wp:positionH relativeFrom="column">
              <wp:posOffset>3680460</wp:posOffset>
            </wp:positionH>
            <wp:positionV relativeFrom="paragraph">
              <wp:posOffset>735965</wp:posOffset>
            </wp:positionV>
            <wp:extent cx="143510" cy="143510"/>
            <wp:effectExtent l="0" t="0" r="8890" b="8890"/>
            <wp:wrapNone/>
            <wp:docPr id="778" name="Grafik 778"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1" behindDoc="0" locked="0" layoutInCell="1" allowOverlap="1" wp14:anchorId="3991C0FA" wp14:editId="13F1B014">
            <wp:simplePos x="0" y="0"/>
            <wp:positionH relativeFrom="column">
              <wp:posOffset>2245995</wp:posOffset>
            </wp:positionH>
            <wp:positionV relativeFrom="paragraph">
              <wp:posOffset>563245</wp:posOffset>
            </wp:positionV>
            <wp:extent cx="143510" cy="143510"/>
            <wp:effectExtent l="0" t="0" r="8890" b="8890"/>
            <wp:wrapNone/>
            <wp:docPr id="776" name="Grafik 776"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w:drawing>
          <wp:anchor distT="0" distB="0" distL="114300" distR="114300" simplePos="0" relativeHeight="251658260" behindDoc="0" locked="0" layoutInCell="1" allowOverlap="1" wp14:anchorId="34ED929C" wp14:editId="1B6A9FF4">
            <wp:simplePos x="0" y="0"/>
            <wp:positionH relativeFrom="column">
              <wp:posOffset>2662555</wp:posOffset>
            </wp:positionH>
            <wp:positionV relativeFrom="paragraph">
              <wp:posOffset>280035</wp:posOffset>
            </wp:positionV>
            <wp:extent cx="143510" cy="143510"/>
            <wp:effectExtent l="0" t="0" r="8890" b="8890"/>
            <wp:wrapNone/>
            <wp:docPr id="775" name="Grafik 775"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14:sizeRelH relativeFrom="page">
              <wp14:pctWidth>0</wp14:pctWidth>
            </wp14:sizeRelH>
            <wp14:sizeRelV relativeFrom="page">
              <wp14:pctHeight>0</wp14:pctHeight>
            </wp14:sizeRelV>
          </wp:anchor>
        </w:drawing>
      </w:r>
      <w:r w:rsidR="000E309E">
        <w:rPr>
          <w:noProof/>
          <w:lang w:eastAsia="de-DE"/>
        </w:rPr>
        <w:drawing>
          <wp:inline distT="0" distB="0" distL="0" distR="0" wp14:anchorId="7DB1607F" wp14:editId="2FF90575">
            <wp:extent cx="4500000" cy="2199600"/>
            <wp:effectExtent l="19050" t="19050" r="15240" b="10795"/>
            <wp:docPr id="777" name="Grafik 777" descr="H:\Englert\Temp\Leistungserfassung mit dem ENC\Screenshots\ENC Fachlehrer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Englert\Temp\Leistungserfassung mit dem ENC\Screenshots\ENC Fachlehrer 001.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00000" cy="2199600"/>
                    </a:xfrm>
                    <a:prstGeom prst="rect">
                      <a:avLst/>
                    </a:prstGeom>
                    <a:noFill/>
                    <a:ln>
                      <a:solidFill>
                        <a:schemeClr val="bg1">
                          <a:lumMod val="50000"/>
                        </a:schemeClr>
                      </a:solidFill>
                    </a:ln>
                  </pic:spPr>
                </pic:pic>
              </a:graphicData>
            </a:graphic>
          </wp:inline>
        </w:drawing>
      </w:r>
    </w:p>
    <w:p w14:paraId="2F52B00D" w14:textId="149C8E3E" w:rsidR="00B069B5" w:rsidRDefault="001D6CB2" w:rsidP="00343470">
      <w:pPr>
        <w:pStyle w:val="LDBildunterschrift"/>
      </w:pPr>
      <w:bookmarkStart w:id="94" w:name="_Toc130997891"/>
      <w:bookmarkStart w:id="95" w:name="_Toc209508709"/>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16</w:t>
      </w:r>
      <w:r w:rsidR="00131ADA">
        <w:rPr>
          <w:noProof/>
        </w:rPr>
        <w:fldChar w:fldCharType="end"/>
      </w:r>
      <w:r w:rsidR="005E3293">
        <w:rPr>
          <w:noProof/>
        </w:rPr>
        <w:t xml:space="preserve"> ENC: </w:t>
      </w:r>
      <w:r>
        <w:t>Kursweise Erfassung mit Beschreibung</w:t>
      </w:r>
      <w:bookmarkEnd w:id="94"/>
      <w:bookmarkEnd w:id="95"/>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43"/>
        <w:gridCol w:w="8187"/>
      </w:tblGrid>
      <w:tr w:rsidR="00477B21" w:rsidRPr="005E3293" w14:paraId="403AC2D6" w14:textId="77777777" w:rsidTr="005E3293">
        <w:tc>
          <w:tcPr>
            <w:tcW w:w="743"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098D13D" w14:textId="77777777" w:rsidR="00477B21" w:rsidRPr="005E3293" w:rsidRDefault="00477B21" w:rsidP="00CD61D8">
            <w:pPr>
              <w:rPr>
                <w:rStyle w:val="LDBereichTabelle"/>
              </w:rPr>
            </w:pPr>
            <w:r w:rsidRPr="005E3293">
              <w:rPr>
                <w:rStyle w:val="LDBereichTabelle"/>
              </w:rPr>
              <w:t>Ziffer</w:t>
            </w:r>
          </w:p>
        </w:tc>
        <w:tc>
          <w:tcPr>
            <w:tcW w:w="8187"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2F2F2" w:themeFill="background1" w:themeFillShade="F2"/>
          </w:tcPr>
          <w:p w14:paraId="119FF305" w14:textId="77777777" w:rsidR="00477B21" w:rsidRPr="005E3293" w:rsidRDefault="00477B21" w:rsidP="00CD61D8">
            <w:pPr>
              <w:rPr>
                <w:rStyle w:val="LDBereichTabelle"/>
              </w:rPr>
            </w:pPr>
            <w:r w:rsidRPr="005E3293">
              <w:rPr>
                <w:rStyle w:val="LDBereichTabelle"/>
              </w:rPr>
              <w:t>Bedeutung</w:t>
            </w:r>
          </w:p>
        </w:tc>
      </w:tr>
      <w:tr w:rsidR="00477B21" w14:paraId="00AA2E2F" w14:textId="77777777" w:rsidTr="005E3293">
        <w:tc>
          <w:tcPr>
            <w:tcW w:w="743" w:type="dxa"/>
            <w:vAlign w:val="center"/>
          </w:tcPr>
          <w:p w14:paraId="2951522D" w14:textId="77777777" w:rsidR="00477B21" w:rsidRPr="00A77AAC" w:rsidRDefault="00477B21" w:rsidP="00CD61D8">
            <w:pPr>
              <w:pStyle w:val="LDTextinhalt"/>
              <w:rPr>
                <w:rStyle w:val="hervorhebung"/>
              </w:rPr>
            </w:pPr>
            <w:r>
              <w:rPr>
                <w:noProof/>
                <w:lang w:eastAsia="de-DE"/>
              </w:rPr>
              <w:drawing>
                <wp:inline distT="0" distB="0" distL="0" distR="0" wp14:anchorId="3227DCF7" wp14:editId="3E54B33E">
                  <wp:extent cx="144000" cy="144000"/>
                  <wp:effectExtent l="0" t="0" r="8890" b="8890"/>
                  <wp:docPr id="736" name="Grafik 736" descr="H:\Englert\Temp\Leistungserfassung mit dem ENC\Screenshots\nummer1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nglert\Temp\Leistungserfassung mit dem ENC\Screenshots\nummer1_kl.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2FCA584C" w14:textId="77777777" w:rsidR="00477B21" w:rsidRPr="00A77AAC" w:rsidRDefault="00477B21" w:rsidP="00CD61D8">
            <w:pPr>
              <w:pStyle w:val="LDTextinhalt"/>
            </w:pPr>
            <w:r>
              <w:t>Titelzeile mit Versionsnummer</w:t>
            </w:r>
          </w:p>
        </w:tc>
      </w:tr>
      <w:tr w:rsidR="00477B21" w:rsidRPr="00A77AAC" w14:paraId="0520C6AF" w14:textId="77777777" w:rsidTr="005E3293">
        <w:tc>
          <w:tcPr>
            <w:tcW w:w="743" w:type="dxa"/>
            <w:vAlign w:val="center"/>
          </w:tcPr>
          <w:p w14:paraId="1BBA7AFF" w14:textId="77777777" w:rsidR="00477B21" w:rsidRPr="00A77AAC" w:rsidRDefault="00477B21" w:rsidP="00CD61D8">
            <w:pPr>
              <w:pStyle w:val="LDTextinhalt"/>
              <w:rPr>
                <w:rStyle w:val="hervorhebung"/>
              </w:rPr>
            </w:pPr>
            <w:r>
              <w:rPr>
                <w:noProof/>
                <w:lang w:eastAsia="de-DE"/>
              </w:rPr>
              <w:drawing>
                <wp:inline distT="0" distB="0" distL="0" distR="0" wp14:anchorId="526D1E40" wp14:editId="3F2E5717">
                  <wp:extent cx="144000" cy="144000"/>
                  <wp:effectExtent l="0" t="0" r="8890" b="8890"/>
                  <wp:docPr id="741" name="Grafik 741" descr="H:\Englert\Temp\Leistungserfassung mit dem ENC\Screenshots\nummer2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nummer2_kl.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5C0D4BC6" w14:textId="77777777" w:rsidR="00477B21" w:rsidRPr="00A77AAC" w:rsidRDefault="00477B21" w:rsidP="00CD61D8">
            <w:pPr>
              <w:pStyle w:val="LDTextinhalt"/>
            </w:pPr>
            <w:r>
              <w:t>Anzeige der Erfassungsart</w:t>
            </w:r>
          </w:p>
        </w:tc>
      </w:tr>
      <w:tr w:rsidR="00477B21" w:rsidRPr="003473C5" w14:paraId="3F272D90" w14:textId="77777777" w:rsidTr="005E3293">
        <w:tc>
          <w:tcPr>
            <w:tcW w:w="743" w:type="dxa"/>
          </w:tcPr>
          <w:p w14:paraId="5572D7FA" w14:textId="77777777" w:rsidR="00477B21" w:rsidRPr="003473C5" w:rsidRDefault="00477B21" w:rsidP="00CD61D8">
            <w:pPr>
              <w:pStyle w:val="LDTextinhalt"/>
              <w:rPr>
                <w:rStyle w:val="hervorhebung"/>
              </w:rPr>
            </w:pPr>
            <w:r>
              <w:rPr>
                <w:noProof/>
                <w:lang w:eastAsia="de-DE"/>
              </w:rPr>
              <w:drawing>
                <wp:inline distT="0" distB="0" distL="0" distR="0" wp14:anchorId="6FCFDF06" wp14:editId="14ABE8EF">
                  <wp:extent cx="144000" cy="144000"/>
                  <wp:effectExtent l="0" t="0" r="8890" b="8890"/>
                  <wp:docPr id="742" name="Grafik 742" descr="H:\Englert\Temp\Leistungserfassung mit dem ENC\Screenshots\nummer3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nglert\Temp\Leistungserfassung mit dem ENC\Screenshots\nummer3_kl.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31D478B3" w14:textId="77777777" w:rsidR="00477B21" w:rsidRPr="003473C5" w:rsidRDefault="00477B21" w:rsidP="00CD61D8">
            <w:pPr>
              <w:pStyle w:val="LDTextinhalt"/>
            </w:pPr>
            <w:r>
              <w:t>Name des gewählten Schülers (blau hervorgehobene Zeile)</w:t>
            </w:r>
          </w:p>
        </w:tc>
      </w:tr>
      <w:tr w:rsidR="00477B21" w:rsidRPr="003473C5" w14:paraId="690394E0" w14:textId="77777777" w:rsidTr="005E3293">
        <w:tc>
          <w:tcPr>
            <w:tcW w:w="743" w:type="dxa"/>
          </w:tcPr>
          <w:p w14:paraId="5D0BD28A" w14:textId="77777777" w:rsidR="00477B21" w:rsidRDefault="00477B21" w:rsidP="00CD61D8">
            <w:pPr>
              <w:pStyle w:val="LDTextinhalt"/>
              <w:rPr>
                <w:noProof/>
                <w:lang w:eastAsia="de-DE"/>
              </w:rPr>
            </w:pPr>
            <w:r>
              <w:rPr>
                <w:noProof/>
                <w:lang w:eastAsia="de-DE"/>
              </w:rPr>
              <w:drawing>
                <wp:inline distT="0" distB="0" distL="0" distR="0" wp14:anchorId="2213E720" wp14:editId="70968958">
                  <wp:extent cx="144000" cy="144000"/>
                  <wp:effectExtent l="0" t="0" r="8890" b="8890"/>
                  <wp:docPr id="746" name="Grafik 746" descr="H:\Englert\Temp\Leistungserfassung mit dem ENC\Screenshots\nummer4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nglert\Temp\Leistungserfassung mit dem ENC\Screenshots\nummer4_k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2998E12F" w14:textId="77777777" w:rsidR="00477B21" w:rsidRDefault="00477B21" w:rsidP="00CD61D8">
            <w:pPr>
              <w:pStyle w:val="LDTextinhalt"/>
            </w:pPr>
            <w:r>
              <w:t>Auswahlliste zur Kursauswahl</w:t>
            </w:r>
          </w:p>
        </w:tc>
      </w:tr>
      <w:tr w:rsidR="00477B21" w:rsidRPr="003473C5" w14:paraId="67BDB1E3" w14:textId="77777777" w:rsidTr="005E3293">
        <w:tc>
          <w:tcPr>
            <w:tcW w:w="743" w:type="dxa"/>
          </w:tcPr>
          <w:p w14:paraId="4973362F" w14:textId="77777777" w:rsidR="00477B21" w:rsidRDefault="00477B21" w:rsidP="00CD61D8">
            <w:pPr>
              <w:pStyle w:val="LDTextinhalt"/>
              <w:rPr>
                <w:noProof/>
                <w:lang w:eastAsia="de-DE"/>
              </w:rPr>
            </w:pPr>
            <w:r>
              <w:rPr>
                <w:noProof/>
                <w:lang w:eastAsia="de-DE"/>
              </w:rPr>
              <w:drawing>
                <wp:inline distT="0" distB="0" distL="0" distR="0" wp14:anchorId="5A1FE330" wp14:editId="145B89C6">
                  <wp:extent cx="144000" cy="144000"/>
                  <wp:effectExtent l="0" t="0" r="8890" b="8890"/>
                  <wp:docPr id="747" name="Grafik 747" descr="H:\Englert\Temp\Leistungserfassung mit dem ENC\Screenshots\nummer5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Englert\Temp\Leistungserfassung mit dem ENC\Screenshots\nummer5_kl.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63F276A0" w14:textId="77777777" w:rsidR="00477B21" w:rsidRDefault="00477B21" w:rsidP="00CD61D8">
            <w:pPr>
              <w:pStyle w:val="LDTextinhalt"/>
            </w:pPr>
            <w:r>
              <w:t>Fach – Schulform – Stufe des Kurses</w:t>
            </w:r>
          </w:p>
        </w:tc>
      </w:tr>
      <w:tr w:rsidR="00477B21" w:rsidRPr="003473C5" w14:paraId="008C22FD" w14:textId="77777777" w:rsidTr="005E3293">
        <w:tc>
          <w:tcPr>
            <w:tcW w:w="743" w:type="dxa"/>
          </w:tcPr>
          <w:p w14:paraId="735E4287" w14:textId="77777777" w:rsidR="00477B21" w:rsidRDefault="00477B21" w:rsidP="00CD61D8">
            <w:pPr>
              <w:pStyle w:val="LDTextinhalt"/>
              <w:rPr>
                <w:noProof/>
                <w:lang w:eastAsia="de-DE"/>
              </w:rPr>
            </w:pPr>
            <w:r>
              <w:rPr>
                <w:noProof/>
                <w:lang w:eastAsia="de-DE"/>
              </w:rPr>
              <w:drawing>
                <wp:inline distT="0" distB="0" distL="0" distR="0" wp14:anchorId="16C12289" wp14:editId="0A569EB1">
                  <wp:extent cx="144000" cy="144000"/>
                  <wp:effectExtent l="0" t="0" r="8890" b="8890"/>
                  <wp:docPr id="748" name="Grafik 748" descr="H:\Englert\Temp\Leistungserfassung mit dem ENC\Screenshots\nummer6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Englert\Temp\Leistungserfassung mit dem ENC\Screenshots\nummer6_kl.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022B38EC" w14:textId="77777777" w:rsidR="00477B21" w:rsidRDefault="00477B21" w:rsidP="00CD61D8">
            <w:pPr>
              <w:pStyle w:val="LDTextinhalt"/>
            </w:pPr>
            <w:r>
              <w:t>Eingabebereich, die Eingabezeile ist blau hervorgehoben.</w:t>
            </w:r>
          </w:p>
          <w:p w14:paraId="4F335D39" w14:textId="77777777" w:rsidR="00477B21" w:rsidRDefault="00477B21" w:rsidP="00CD61D8">
            <w:pPr>
              <w:pStyle w:val="LDTextinhalt"/>
            </w:pPr>
            <w:r>
              <w:t>Grau hervorgehobene Zellen können nicht bearbeitet werden.</w:t>
            </w:r>
          </w:p>
        </w:tc>
      </w:tr>
      <w:tr w:rsidR="00477B21" w:rsidRPr="003473C5" w14:paraId="644C5AAD" w14:textId="77777777" w:rsidTr="005E3293">
        <w:tc>
          <w:tcPr>
            <w:tcW w:w="743" w:type="dxa"/>
          </w:tcPr>
          <w:p w14:paraId="1B26EEC6" w14:textId="77777777" w:rsidR="00477B21" w:rsidRDefault="00477B21" w:rsidP="00CD61D8">
            <w:pPr>
              <w:pStyle w:val="LDTextinhalt"/>
              <w:rPr>
                <w:noProof/>
                <w:lang w:eastAsia="de-DE"/>
              </w:rPr>
            </w:pPr>
            <w:r>
              <w:rPr>
                <w:noProof/>
                <w:lang w:eastAsia="de-DE"/>
              </w:rPr>
              <w:drawing>
                <wp:inline distT="0" distB="0" distL="0" distR="0" wp14:anchorId="38129344" wp14:editId="3BA85C90">
                  <wp:extent cx="144000" cy="144000"/>
                  <wp:effectExtent l="0" t="0" r="8890" b="8890"/>
                  <wp:docPr id="749" name="Grafik 749" descr="H:\Englert\Temp\Leistungserfassung mit dem ENC\Screenshots\nummer7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Englert\Temp\Leistungserfassung mit dem ENC\Screenshots\nummer7_k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3FA2D183" w14:textId="692D4183" w:rsidR="00477B21" w:rsidRDefault="00477B21" w:rsidP="00CD61D8">
            <w:pPr>
              <w:pStyle w:val="LDTextinhalteingerckt"/>
              <w:ind w:left="0"/>
            </w:pPr>
            <w:r>
              <w:t>Lehr</w:t>
            </w:r>
            <w:r w:rsidR="00324529">
              <w:t>kraft</w:t>
            </w:r>
            <w:r>
              <w:t>kürzel</w:t>
            </w:r>
          </w:p>
        </w:tc>
      </w:tr>
      <w:tr w:rsidR="00477B21" w:rsidRPr="003473C5" w14:paraId="63948398" w14:textId="77777777" w:rsidTr="005E3293">
        <w:tc>
          <w:tcPr>
            <w:tcW w:w="743" w:type="dxa"/>
          </w:tcPr>
          <w:p w14:paraId="603F9D53" w14:textId="77777777" w:rsidR="00477B21" w:rsidRDefault="00477B21" w:rsidP="00CD61D8">
            <w:pPr>
              <w:pStyle w:val="LDTextinhalt"/>
              <w:rPr>
                <w:noProof/>
                <w:lang w:eastAsia="de-DE"/>
              </w:rPr>
            </w:pPr>
            <w:r>
              <w:rPr>
                <w:noProof/>
                <w:lang w:eastAsia="de-DE"/>
              </w:rPr>
              <w:drawing>
                <wp:inline distT="0" distB="0" distL="0" distR="0" wp14:anchorId="44F3D761" wp14:editId="599A80A0">
                  <wp:extent cx="144000" cy="144000"/>
                  <wp:effectExtent l="0" t="0" r="8890" b="8890"/>
                  <wp:docPr id="750" name="Grafik 750" descr="H:\Englert\Temp\Leistungserfassung mit dem ENC\Screenshots\nummer8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Englert\Temp\Leistungserfassung mit dem ENC\Screenshots\nummer8_kl.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03836A5F" w14:textId="77777777" w:rsidR="00477B21" w:rsidRDefault="00477B21" w:rsidP="00CD61D8">
            <w:pPr>
              <w:pStyle w:val="LDTextinhalt"/>
            </w:pPr>
            <w:r>
              <w:t>Datum und Zeit</w:t>
            </w:r>
          </w:p>
        </w:tc>
      </w:tr>
      <w:tr w:rsidR="00477B21" w:rsidRPr="003473C5" w14:paraId="17B5BD32" w14:textId="77777777" w:rsidTr="005E3293">
        <w:tc>
          <w:tcPr>
            <w:tcW w:w="743" w:type="dxa"/>
          </w:tcPr>
          <w:p w14:paraId="53894A31" w14:textId="77777777" w:rsidR="00477B21" w:rsidRDefault="00477B21" w:rsidP="00CD61D8">
            <w:pPr>
              <w:pStyle w:val="LDTextinhalt"/>
              <w:rPr>
                <w:noProof/>
                <w:lang w:eastAsia="de-DE"/>
              </w:rPr>
            </w:pPr>
            <w:r>
              <w:rPr>
                <w:noProof/>
                <w:lang w:eastAsia="de-DE"/>
              </w:rPr>
              <w:drawing>
                <wp:inline distT="0" distB="0" distL="0" distR="0" wp14:anchorId="1745528B" wp14:editId="597C5EDC">
                  <wp:extent cx="144000" cy="144000"/>
                  <wp:effectExtent l="0" t="0" r="8890" b="8890"/>
                  <wp:docPr id="755" name="Grafik 755" descr="H:\Englert\Temp\Leistungserfassung mit dem ENC\Screenshots\nummer9_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Englert\Temp\Leistungserfassung mit dem ENC\Screenshots\nummer9_kl.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c>
          <w:tcPr>
            <w:tcW w:w="8187" w:type="dxa"/>
            <w:vAlign w:val="center"/>
          </w:tcPr>
          <w:p w14:paraId="54F009D3" w14:textId="77777777" w:rsidR="00477B21" w:rsidRDefault="00477B21" w:rsidP="00CD61D8">
            <w:pPr>
              <w:pStyle w:val="LDTextinhalt"/>
            </w:pPr>
            <w:r>
              <w:t>Schaltfläche</w:t>
            </w:r>
          </w:p>
        </w:tc>
      </w:tr>
    </w:tbl>
    <w:p w14:paraId="4983B20E" w14:textId="42428850" w:rsidR="005412D1" w:rsidRDefault="00FF6746" w:rsidP="002363B6">
      <w:pPr>
        <w:pStyle w:val="berschrift2"/>
      </w:pPr>
      <w:bookmarkStart w:id="96" w:name="_Toc131076964"/>
      <w:bookmarkStart w:id="97" w:name="_Toc211413235"/>
      <w:r>
        <w:t>Leistungsd</w:t>
      </w:r>
      <w:r w:rsidR="004E425D">
        <w:t xml:space="preserve">aten </w:t>
      </w:r>
      <w:r>
        <w:t>im ENC eingeben</w:t>
      </w:r>
      <w:bookmarkEnd w:id="96"/>
      <w:bookmarkEnd w:id="97"/>
    </w:p>
    <w:p w14:paraId="7C467880" w14:textId="77777777" w:rsidR="007F6FF6" w:rsidRDefault="007F6FF6" w:rsidP="00477B21">
      <w:pPr>
        <w:pStyle w:val="LDTextinhalteingerckt"/>
      </w:pPr>
      <w:r>
        <w:t>Beim Anklicken eines Registers wird die erste Zeile blau hervorgehoben.</w:t>
      </w:r>
    </w:p>
    <w:p w14:paraId="7EDD36B0" w14:textId="2733211A" w:rsidR="004E425D" w:rsidRDefault="00276D60" w:rsidP="00477B21">
      <w:pPr>
        <w:pStyle w:val="LDTextinhalteingerckt"/>
      </w:pPr>
      <w:r>
        <w:t>Wenn Sie nach der Bearbeitung von Daten das Register wechseln</w:t>
      </w:r>
      <w:r w:rsidR="007F6FF6">
        <w:t>,</w:t>
      </w:r>
      <w:r>
        <w:t xml:space="preserve"> ohne vorher gespeichert zu haben, werden Sie durch eine Meldung aufmerksam gemacht.</w:t>
      </w:r>
    </w:p>
    <w:p w14:paraId="1F6FB483" w14:textId="77777777" w:rsidR="00FF6746" w:rsidRDefault="00FF6746" w:rsidP="002363B6">
      <w:pPr>
        <w:pStyle w:val="berschrift3"/>
      </w:pPr>
      <w:bookmarkStart w:id="98" w:name="_Toc131076965"/>
      <w:bookmarkStart w:id="99" w:name="_Toc211413236"/>
      <w:r>
        <w:t>Tastaturtipps</w:t>
      </w:r>
      <w:bookmarkEnd w:id="98"/>
      <w:bookmarkEnd w:id="99"/>
    </w:p>
    <w:p w14:paraId="1B6CD6D1" w14:textId="77777777" w:rsidR="00FF6746" w:rsidRDefault="00FF6746" w:rsidP="00477B21">
      <w:pPr>
        <w:pStyle w:val="LDTextinhalteingerckt"/>
      </w:pPr>
      <w:r>
        <w:t>In allen Tabellen zur Notenerfassung und Fehlzeiten können Sie die Daten schnell mit der Tastatur unter Beachtung der folgenden Hinweise erfassen:</w:t>
      </w:r>
    </w:p>
    <w:p w14:paraId="3979BF82" w14:textId="77777777" w:rsidR="00FF6746" w:rsidRDefault="00FF6746" w:rsidP="00FF6746">
      <w:pPr>
        <w:pStyle w:val="berschrift4"/>
      </w:pPr>
      <w:bookmarkStart w:id="100" w:name="_Toc131076966"/>
      <w:r>
        <w:t>Navigation</w:t>
      </w:r>
      <w:bookmarkEnd w:id="100"/>
    </w:p>
    <w:p w14:paraId="0EB49ED1" w14:textId="77777777" w:rsidR="00FF6746" w:rsidRDefault="00FF6746" w:rsidP="00477B21">
      <w:pPr>
        <w:pStyle w:val="LDTextinhalteingerckt"/>
      </w:pPr>
      <w:r>
        <w:t>Beim Aufruf eines Registers ist die Zeile mit dem ersten Schüler blau hervorgehoben. Klicken Sie jetzt einmal mit der Maus in die erste zu bearbeitende Zelle.</w:t>
      </w:r>
    </w:p>
    <w:p w14:paraId="423D816E" w14:textId="77777777" w:rsidR="00FF6746" w:rsidRDefault="00FF6746" w:rsidP="00477B21">
      <w:pPr>
        <w:pStyle w:val="LDTextinhalteingerckt"/>
      </w:pPr>
      <w:r>
        <w:t>Danach können Sie mit den Pfeiltasten zu jeder Tabellenzelle navigieren. Die aktuelle Zelle bleibt in der blau hervorgehobenen Zeile weiß.</w:t>
      </w:r>
    </w:p>
    <w:p w14:paraId="4C9B3A11" w14:textId="6BF85292" w:rsidR="00FF6746" w:rsidRDefault="00FF6746" w:rsidP="00477B21">
      <w:pPr>
        <w:pStyle w:val="LDTextinhalteingerckt"/>
      </w:pPr>
      <w:r>
        <w:t>Grau hervorgehobene Zellen können nicht bearbeitet werden. Sie werden bei der Navigation übersprungen.</w:t>
      </w:r>
    </w:p>
    <w:p w14:paraId="7A0F8799" w14:textId="77777777" w:rsidR="00FF6746" w:rsidRDefault="00FF6746" w:rsidP="00FF6746">
      <w:pPr>
        <w:pStyle w:val="berschrift4"/>
      </w:pPr>
      <w:bookmarkStart w:id="101" w:name="_Toc131076967"/>
      <w:r>
        <w:t>Spaltenweise Eingabe</w:t>
      </w:r>
      <w:bookmarkEnd w:id="101"/>
    </w:p>
    <w:p w14:paraId="40D1E83A" w14:textId="77777777" w:rsidR="00FF6746" w:rsidRDefault="00FF6746" w:rsidP="00A67B65">
      <w:pPr>
        <w:pStyle w:val="LDHandlungsschritt"/>
        <w:numPr>
          <w:ilvl w:val="0"/>
          <w:numId w:val="25"/>
        </w:numPr>
      </w:pPr>
      <w:r>
        <w:t>Geben Sie in die aktuelle Zelle einen Wert ein.</w:t>
      </w:r>
    </w:p>
    <w:p w14:paraId="4FC6C546" w14:textId="48C1BFD0" w:rsidR="00FF6746" w:rsidRDefault="00FF6746" w:rsidP="00A67B65">
      <w:pPr>
        <w:pStyle w:val="LDHandlungsschritt"/>
      </w:pPr>
      <w:r>
        <w:t xml:space="preserve">Drücken Sie die </w:t>
      </w:r>
      <w:r w:rsidR="00324529">
        <w:t>Enter-</w:t>
      </w:r>
      <w:r>
        <w:t>Taste.</w:t>
      </w:r>
      <w:r w:rsidR="00324529">
        <w:t xml:space="preserve"> </w:t>
      </w:r>
      <w:r>
        <w:t>Der Wert wird angezeigt.</w:t>
      </w:r>
      <w:r w:rsidR="00324529">
        <w:t xml:space="preserve"> </w:t>
      </w:r>
      <w:r>
        <w:t>Die nächste Zeile wird blau hervorgehoben.</w:t>
      </w:r>
    </w:p>
    <w:p w14:paraId="178ADDDB" w14:textId="72391B87" w:rsidR="00FF6746" w:rsidRDefault="00FF6746" w:rsidP="00A67B65">
      <w:pPr>
        <w:pStyle w:val="LDHandlungsschritt"/>
      </w:pPr>
      <w:r>
        <w:t>Wiederholen Sie die Schritte 1 und 2 bis Sie das Spaltenende erreichen.</w:t>
      </w: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937"/>
      </w:tblGrid>
      <w:tr w:rsidR="00324529" w14:paraId="0A53A15C" w14:textId="77777777" w:rsidTr="00324529">
        <w:trPr>
          <w:cantSplit/>
          <w:trHeight w:val="284"/>
        </w:trPr>
        <w:tc>
          <w:tcPr>
            <w:tcW w:w="709" w:type="dxa"/>
          </w:tcPr>
          <w:p w14:paraId="09FA1083" w14:textId="77777777" w:rsidR="00324529" w:rsidRPr="009B0AA3" w:rsidRDefault="00324529" w:rsidP="00643364">
            <w:pPr>
              <w:pStyle w:val="LDTextinhalt"/>
            </w:pPr>
            <w:r>
              <w:rPr>
                <w:noProof/>
                <w:lang w:eastAsia="de-DE"/>
              </w:rPr>
              <w:drawing>
                <wp:inline distT="0" distB="0" distL="0" distR="0" wp14:anchorId="5B693677" wp14:editId="6E5B61E6">
                  <wp:extent cx="288000" cy="288000"/>
                  <wp:effectExtent l="0" t="0" r="0" b="0"/>
                  <wp:docPr id="84"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937" w:type="dxa"/>
            <w:vAlign w:val="center"/>
          </w:tcPr>
          <w:p w14:paraId="59581AE0" w14:textId="77777777" w:rsidR="00324529" w:rsidRPr="005E3293" w:rsidRDefault="00324529" w:rsidP="00643364">
            <w:pPr>
              <w:rPr>
                <w:rStyle w:val="hervorhebunggrn"/>
              </w:rPr>
            </w:pPr>
            <w:r w:rsidRPr="005E3293">
              <w:rPr>
                <w:rStyle w:val="hervorhebunggrn"/>
              </w:rPr>
              <w:t>Hinweis</w:t>
            </w:r>
          </w:p>
          <w:p w14:paraId="76ADF317" w14:textId="2694673C" w:rsidR="00324529" w:rsidRPr="005B257B" w:rsidRDefault="00324529" w:rsidP="00324529">
            <w:pPr>
              <w:pStyle w:val="LDTextinhalt"/>
            </w:pPr>
            <w:r>
              <w:t>Grau hervorgehobene Zellen können nicht bearbeitet werden. Sie werden nach einer Eingabe beim Drücken der Enter-Taste übersprungen.</w:t>
            </w:r>
          </w:p>
        </w:tc>
      </w:tr>
    </w:tbl>
    <w:p w14:paraId="239F5D40" w14:textId="4C9449E9" w:rsidR="00FF6746" w:rsidRDefault="00FF6746" w:rsidP="00324529">
      <w:pPr>
        <w:pStyle w:val="berschrift4"/>
      </w:pPr>
      <w:bookmarkStart w:id="102" w:name="_Toc131076968"/>
      <w:r>
        <w:t>Zeilenweise Eingabe</w:t>
      </w:r>
      <w:bookmarkEnd w:id="102"/>
      <w:r>
        <w:t xml:space="preserve"> </w:t>
      </w:r>
    </w:p>
    <w:p w14:paraId="33C920C4" w14:textId="77777777" w:rsidR="00FF6746" w:rsidRDefault="00FF6746" w:rsidP="00A67B65">
      <w:pPr>
        <w:pStyle w:val="LDHandlungsschritt"/>
        <w:numPr>
          <w:ilvl w:val="0"/>
          <w:numId w:val="24"/>
        </w:numPr>
      </w:pPr>
      <w:r>
        <w:t>Geben Sie in die aktuelle Zelle einen Wert ein.</w:t>
      </w:r>
    </w:p>
    <w:p w14:paraId="45FAC1BD" w14:textId="2ABBD828" w:rsidR="00FF6746" w:rsidRDefault="00FF6746" w:rsidP="00A67B65">
      <w:pPr>
        <w:pStyle w:val="LDHandlungsschritt"/>
      </w:pPr>
      <w:r>
        <w:t>Drücken Sie die T</w:t>
      </w:r>
      <w:r w:rsidR="00324529">
        <w:t>abulator-</w:t>
      </w:r>
      <w:r>
        <w:t>Taste.</w:t>
      </w:r>
      <w:r w:rsidR="00324529">
        <w:t xml:space="preserve"> </w:t>
      </w:r>
      <w:r>
        <w:t>Der Wert wird angezeigt.</w:t>
      </w:r>
      <w:r w:rsidR="00324529">
        <w:t xml:space="preserve"> </w:t>
      </w:r>
      <w:r>
        <w:t>Die weiße Zellmarkierung bewegt sich nach rechts zur nächsten Zelle.</w:t>
      </w: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937"/>
      </w:tblGrid>
      <w:tr w:rsidR="00324529" w14:paraId="15CF6BE7" w14:textId="77777777" w:rsidTr="00643364">
        <w:trPr>
          <w:cantSplit/>
          <w:trHeight w:val="284"/>
        </w:trPr>
        <w:tc>
          <w:tcPr>
            <w:tcW w:w="709" w:type="dxa"/>
          </w:tcPr>
          <w:p w14:paraId="6A151276" w14:textId="77777777" w:rsidR="00324529" w:rsidRPr="009B0AA3" w:rsidRDefault="00324529" w:rsidP="00643364">
            <w:pPr>
              <w:pStyle w:val="LDTextinhalt"/>
            </w:pPr>
            <w:r>
              <w:rPr>
                <w:noProof/>
                <w:lang w:eastAsia="de-DE"/>
              </w:rPr>
              <w:drawing>
                <wp:inline distT="0" distB="0" distL="0" distR="0" wp14:anchorId="1C065802" wp14:editId="3A6AFDAC">
                  <wp:extent cx="288000" cy="288000"/>
                  <wp:effectExtent l="0" t="0" r="0" b="0"/>
                  <wp:docPr id="8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937" w:type="dxa"/>
            <w:vAlign w:val="center"/>
          </w:tcPr>
          <w:p w14:paraId="457221D7" w14:textId="77777777" w:rsidR="00324529" w:rsidRPr="005E3293" w:rsidRDefault="00324529" w:rsidP="00643364">
            <w:pPr>
              <w:rPr>
                <w:rStyle w:val="hervorhebunggrn"/>
              </w:rPr>
            </w:pPr>
            <w:r w:rsidRPr="005E3293">
              <w:rPr>
                <w:rStyle w:val="hervorhebunggrn"/>
              </w:rPr>
              <w:t>Hinweis</w:t>
            </w:r>
          </w:p>
          <w:p w14:paraId="4689214D" w14:textId="473C1D4B" w:rsidR="00324529" w:rsidRPr="005B257B" w:rsidRDefault="00324529" w:rsidP="00643364">
            <w:pPr>
              <w:pStyle w:val="LDTextinhalt"/>
            </w:pPr>
            <w:r>
              <w:t>Mit der Tastenkombination Großschreibtaste und Tabulator-Taste bewegen Sie die Zellmarkierung nach der Eingabe nach links</w:t>
            </w:r>
          </w:p>
        </w:tc>
      </w:tr>
    </w:tbl>
    <w:p w14:paraId="28B07184" w14:textId="3F166612" w:rsidR="00FF6746" w:rsidRDefault="00FF6746" w:rsidP="00A67B65">
      <w:pPr>
        <w:pStyle w:val="LDHandlungsschritt"/>
      </w:pPr>
      <w:r>
        <w:t>Wiederholen Sie die Schritte 1 und 2 bis Sie das Zeilenende erreichen.</w:t>
      </w: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937"/>
      </w:tblGrid>
      <w:tr w:rsidR="00324529" w14:paraId="5D09E7CC" w14:textId="77777777" w:rsidTr="00643364">
        <w:trPr>
          <w:cantSplit/>
          <w:trHeight w:val="284"/>
        </w:trPr>
        <w:tc>
          <w:tcPr>
            <w:tcW w:w="709" w:type="dxa"/>
          </w:tcPr>
          <w:p w14:paraId="60062CD5" w14:textId="77777777" w:rsidR="00324529" w:rsidRPr="009B0AA3" w:rsidRDefault="00324529" w:rsidP="00643364">
            <w:pPr>
              <w:pStyle w:val="LDTextinhalt"/>
            </w:pPr>
            <w:r>
              <w:rPr>
                <w:noProof/>
                <w:lang w:eastAsia="de-DE"/>
              </w:rPr>
              <w:drawing>
                <wp:inline distT="0" distB="0" distL="0" distR="0" wp14:anchorId="2180B612" wp14:editId="61D5A163">
                  <wp:extent cx="288000" cy="288000"/>
                  <wp:effectExtent l="0" t="0" r="0" b="0"/>
                  <wp:docPr id="8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937" w:type="dxa"/>
            <w:vAlign w:val="center"/>
          </w:tcPr>
          <w:p w14:paraId="67F2C3FD" w14:textId="77777777" w:rsidR="00324529" w:rsidRPr="005E3293" w:rsidRDefault="00324529" w:rsidP="00643364">
            <w:pPr>
              <w:rPr>
                <w:rStyle w:val="hervorhebunggrn"/>
              </w:rPr>
            </w:pPr>
            <w:r w:rsidRPr="005E3293">
              <w:rPr>
                <w:rStyle w:val="hervorhebunggrn"/>
              </w:rPr>
              <w:t>Hinweis</w:t>
            </w:r>
          </w:p>
          <w:p w14:paraId="6755AE3A" w14:textId="535ABFB5" w:rsidR="00324529" w:rsidRPr="005B257B" w:rsidRDefault="00324529" w:rsidP="00643364">
            <w:pPr>
              <w:pStyle w:val="LDTextinhalt"/>
            </w:pPr>
            <w:r>
              <w:t>Grau hervorgehobene Zellen können nicht bearbeitet werden. Sie werden nach einer Eingabe beim Drücken der Tabulator-Taste übersprungen.</w:t>
            </w:r>
          </w:p>
        </w:tc>
      </w:tr>
    </w:tbl>
    <w:p w14:paraId="4F597D40" w14:textId="77777777" w:rsidR="00477B21" w:rsidRDefault="00477B21" w:rsidP="00477B21">
      <w:pPr>
        <w:pStyle w:val="LDTextinhalteingerckt"/>
      </w:pPr>
    </w:p>
    <w:p w14:paraId="50ED49EC" w14:textId="3F551DB8" w:rsidR="00FF6746" w:rsidRDefault="00FF6746" w:rsidP="00FF6746">
      <w:pPr>
        <w:pStyle w:val="berschrift4"/>
      </w:pPr>
      <w:bookmarkStart w:id="103" w:name="_Toc131076969"/>
      <w:r>
        <w:t>Blättern</w:t>
      </w:r>
      <w:r w:rsidR="005952DD">
        <w:t>…</w:t>
      </w:r>
      <w:bookmarkEnd w:id="103"/>
    </w:p>
    <w:p w14:paraId="3A39B049" w14:textId="22E0DF8E" w:rsidR="00FF6746" w:rsidRPr="00F65089" w:rsidRDefault="005952DD" w:rsidP="00FF6746">
      <w:pPr>
        <w:pStyle w:val="berschrift5"/>
      </w:pPr>
      <w:bookmarkStart w:id="104" w:name="_Toc131076970"/>
      <w:r>
        <w:t xml:space="preserve">… </w:t>
      </w:r>
      <w:r w:rsidR="00FF6746">
        <w:t>innerhalb einer Tabelle</w:t>
      </w:r>
      <w:bookmarkEnd w:id="104"/>
    </w:p>
    <w:p w14:paraId="522CBA48" w14:textId="1794555E" w:rsidR="00FF6746" w:rsidRDefault="00FF6746" w:rsidP="00A67B65">
      <w:pPr>
        <w:pStyle w:val="LDHandlungsschritt"/>
        <w:numPr>
          <w:ilvl w:val="0"/>
          <w:numId w:val="21"/>
        </w:numPr>
      </w:pPr>
      <w:r>
        <w:t>Klicken Sie in eine Zelle der Tabelle.</w:t>
      </w:r>
      <w:r w:rsidR="00324529">
        <w:t xml:space="preserve"> </w:t>
      </w:r>
      <w:r>
        <w:t>Die Zeile wird blau hervorgehoben, die Tabellenzelle bleibt weiß.</w:t>
      </w:r>
    </w:p>
    <w:p w14:paraId="18F34D3A" w14:textId="42E1A62E" w:rsidR="00FF6746" w:rsidRDefault="00FF6746" w:rsidP="00A67B65">
      <w:pPr>
        <w:pStyle w:val="LDHandlungsschritt"/>
      </w:pPr>
      <w:r>
        <w:t>Rollen Sie die</w:t>
      </w:r>
      <w:r w:rsidR="005952DD">
        <w:t xml:space="preserve"> angezeigte Tabelle mit dem Scroll</w:t>
      </w:r>
      <w:r>
        <w:t>rad nach oben oder unten.</w:t>
      </w:r>
      <w:r w:rsidR="00324529">
        <w:t xml:space="preserve"> </w:t>
      </w:r>
      <w:r>
        <w:t>Die Zellmarkierung (weiße Zelle in blau hervorgehobener Zeile) bleibt erhalten.</w:t>
      </w:r>
    </w:p>
    <w:p w14:paraId="48E66138" w14:textId="5E3A0314" w:rsidR="00FF6746" w:rsidRDefault="005952DD" w:rsidP="00FF6746">
      <w:pPr>
        <w:pStyle w:val="berschrift5"/>
      </w:pPr>
      <w:bookmarkStart w:id="105" w:name="_Toc131076971"/>
      <w:r>
        <w:t xml:space="preserve">… </w:t>
      </w:r>
      <w:r w:rsidR="00FF6746">
        <w:t>innerhalb de</w:t>
      </w:r>
      <w:r w:rsidR="00FF6746" w:rsidRPr="00FF6746">
        <w:rPr>
          <w:rStyle w:val="berschrift5Zchn"/>
        </w:rPr>
        <w:t>r</w:t>
      </w:r>
      <w:r w:rsidR="00FF6746">
        <w:t xml:space="preserve"> Register</w:t>
      </w:r>
      <w:bookmarkEnd w:id="105"/>
    </w:p>
    <w:p w14:paraId="492C6F32" w14:textId="09D0A827" w:rsidR="00FF6746" w:rsidRDefault="00FF6746" w:rsidP="00A67B65">
      <w:pPr>
        <w:pStyle w:val="LDHandlungsschritt"/>
        <w:numPr>
          <w:ilvl w:val="0"/>
          <w:numId w:val="22"/>
        </w:numPr>
      </w:pPr>
      <w:r>
        <w:t>Klicken Sie auf ein Register.</w:t>
      </w:r>
      <w:r w:rsidR="00324529">
        <w:t xml:space="preserve"> </w:t>
      </w:r>
      <w:r>
        <w:t>Das Register wird weiß hervorgehoben.</w:t>
      </w:r>
    </w:p>
    <w:p w14:paraId="48B2A070" w14:textId="19D5378D" w:rsidR="00FF6746" w:rsidRDefault="00FF6746" w:rsidP="00A67B65">
      <w:pPr>
        <w:pStyle w:val="LDHandlungsschritt"/>
      </w:pPr>
      <w:r>
        <w:t xml:space="preserve">Mit den </w:t>
      </w:r>
      <w:r w:rsidR="00324529">
        <w:t>Pfeil-</w:t>
      </w:r>
      <w:r>
        <w:t>Tasten (rechts und links) können Sie zwischen den Registern umschalten.</w:t>
      </w:r>
    </w:p>
    <w:p w14:paraId="07C1C946" w14:textId="34A1F09E" w:rsidR="00FF6746" w:rsidRDefault="005952DD" w:rsidP="00FF6746">
      <w:pPr>
        <w:pStyle w:val="berschrift5"/>
      </w:pPr>
      <w:bookmarkStart w:id="106" w:name="_Toc131076972"/>
      <w:r>
        <w:t xml:space="preserve">… </w:t>
      </w:r>
      <w:r w:rsidR="00FF6746">
        <w:t>innerhalb der Kursarten (nur bei klassenweiser Erfassung)</w:t>
      </w:r>
      <w:bookmarkEnd w:id="106"/>
    </w:p>
    <w:p w14:paraId="30533B14" w14:textId="7104E8A7" w:rsidR="00FF6746" w:rsidRDefault="00FF6746" w:rsidP="00A67B65">
      <w:pPr>
        <w:pStyle w:val="LDHandlungsschritt"/>
        <w:numPr>
          <w:ilvl w:val="0"/>
          <w:numId w:val="23"/>
        </w:numPr>
      </w:pPr>
      <w:r>
        <w:t>Wählen Sie aus der Liste eine Kursart mit der Maus aus. Der Eintrag wird blau hervorgehoben.</w:t>
      </w:r>
    </w:p>
    <w:p w14:paraId="2B921D03" w14:textId="6B8D2E0F" w:rsidR="00FF6746" w:rsidRDefault="007D728E" w:rsidP="00A67B65">
      <w:pPr>
        <w:pStyle w:val="LDHandlungsschritt"/>
      </w:pPr>
      <w:r>
        <w:t>Mit dem Scroll</w:t>
      </w:r>
      <w:r w:rsidR="00FF6746">
        <w:t>rad können Sie zwischen den verschiedenen Kursarten blättern.</w:t>
      </w:r>
    </w:p>
    <w:p w14:paraId="0F206019" w14:textId="453B4555" w:rsidR="00A15D85" w:rsidRDefault="00A15D85" w:rsidP="002363B6">
      <w:pPr>
        <w:pStyle w:val="berschrift3"/>
      </w:pPr>
      <w:bookmarkStart w:id="107" w:name="_Toc131076973"/>
      <w:bookmarkStart w:id="108" w:name="_Toc211413237"/>
      <w:r w:rsidRPr="002C53A1">
        <w:t>Zentrale Abschlussarbeiten</w:t>
      </w:r>
      <w:r w:rsidR="00FF6746">
        <w:t xml:space="preserve"> erfassen</w:t>
      </w:r>
      <w:bookmarkEnd w:id="107"/>
      <w:bookmarkEnd w:id="108"/>
    </w:p>
    <w:p w14:paraId="6813533B" w14:textId="77777777" w:rsidR="00A15D85" w:rsidRDefault="00A15D85" w:rsidP="005952DD">
      <w:pPr>
        <w:pStyle w:val="LDTextinhalteingerckt"/>
      </w:pPr>
      <w:r w:rsidRPr="004A595D">
        <w:t>Für den Datenexport können Sie alle Exportoptionen benutzen.</w:t>
      </w:r>
    </w:p>
    <w:p w14:paraId="09B1BCC8" w14:textId="1794EE3A" w:rsidR="00A15D85" w:rsidRDefault="00A15D85" w:rsidP="00A67B65">
      <w:pPr>
        <w:pStyle w:val="LDHandlungsschritt"/>
        <w:numPr>
          <w:ilvl w:val="0"/>
          <w:numId w:val="20"/>
        </w:numPr>
      </w:pPr>
      <w:r>
        <w:t xml:space="preserve">Starten Sie den ENC und öffnen Sie </w:t>
      </w:r>
      <w:r w:rsidR="00FF6746">
        <w:t xml:space="preserve">die gewünschte </w:t>
      </w:r>
      <w:r>
        <w:t>Datei.</w:t>
      </w:r>
    </w:p>
    <w:p w14:paraId="759DC882" w14:textId="370D31B7" w:rsidR="00972898" w:rsidRDefault="00972898" w:rsidP="00A67B65">
      <w:pPr>
        <w:pStyle w:val="LDHandlungsschritt"/>
      </w:pPr>
      <w:r>
        <w:t>Geben Sie die erreichten Punkte ein.</w:t>
      </w: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937"/>
      </w:tblGrid>
      <w:tr w:rsidR="000124F2" w14:paraId="2A4FD141" w14:textId="77777777" w:rsidTr="000124F2">
        <w:trPr>
          <w:cantSplit/>
          <w:trHeight w:val="284"/>
        </w:trPr>
        <w:tc>
          <w:tcPr>
            <w:tcW w:w="709" w:type="dxa"/>
          </w:tcPr>
          <w:p w14:paraId="029FFF00" w14:textId="77777777" w:rsidR="000124F2" w:rsidRPr="009B0AA3" w:rsidRDefault="000124F2" w:rsidP="00643364">
            <w:pPr>
              <w:pStyle w:val="LDTextinhalt"/>
            </w:pPr>
            <w:r>
              <w:rPr>
                <w:noProof/>
                <w:lang w:eastAsia="de-DE"/>
              </w:rPr>
              <w:drawing>
                <wp:inline distT="0" distB="0" distL="0" distR="0" wp14:anchorId="5CF81E63" wp14:editId="35B2A218">
                  <wp:extent cx="290830" cy="290830"/>
                  <wp:effectExtent l="0" t="0" r="0" b="0"/>
                  <wp:docPr id="87" name="Grafik 87"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937" w:type="dxa"/>
            <w:vAlign w:val="center"/>
          </w:tcPr>
          <w:p w14:paraId="4F0644F1" w14:textId="77777777" w:rsidR="000124F2" w:rsidRPr="00025EE3" w:rsidRDefault="000124F2" w:rsidP="00643364">
            <w:pPr>
              <w:rPr>
                <w:rStyle w:val="LDbesonderswichtigerText0"/>
              </w:rPr>
            </w:pPr>
            <w:r w:rsidRPr="00025EE3">
              <w:rPr>
                <w:rStyle w:val="LDbesonderswichtigerText0"/>
              </w:rPr>
              <w:t>Achtung</w:t>
            </w:r>
          </w:p>
          <w:p w14:paraId="3E8FB642" w14:textId="01BBBD99" w:rsidR="000124F2" w:rsidRPr="005B257B" w:rsidRDefault="000124F2" w:rsidP="00643364">
            <w:pPr>
              <w:pStyle w:val="LDTextinhalt"/>
            </w:pPr>
            <w:r>
              <w:t xml:space="preserve">Erst wenn alle Punkte ordnungsgemäß eingegeben wurden, wird in der Spalte </w:t>
            </w:r>
            <w:r w:rsidRPr="000124F2">
              <w:rPr>
                <w:rStyle w:val="LDProgrammelement"/>
              </w:rPr>
              <w:t>Summe</w:t>
            </w:r>
            <w:r>
              <w:t xml:space="preserve"> ein Wert angezeigt. Zeilen ohne Wert in der Spalte </w:t>
            </w:r>
            <w:r w:rsidRPr="000124F2">
              <w:rPr>
                <w:rStyle w:val="LDProgrammelement"/>
              </w:rPr>
              <w:t>Summe</w:t>
            </w:r>
            <w:r>
              <w:t xml:space="preserve"> werden beim Import nicht in die LUSD übernommen! </w:t>
            </w:r>
          </w:p>
        </w:tc>
      </w:tr>
    </w:tbl>
    <w:p w14:paraId="178988B5" w14:textId="124E3E28" w:rsidR="007F6FF6" w:rsidRDefault="007F6FF6" w:rsidP="002363B6">
      <w:pPr>
        <w:pStyle w:val="berschrift3"/>
      </w:pPr>
      <w:bookmarkStart w:id="109" w:name="_Toc131076974"/>
      <w:bookmarkStart w:id="110" w:name="_Toc211413238"/>
      <w:r>
        <w:t>Leistungen erfassen</w:t>
      </w:r>
      <w:bookmarkEnd w:id="109"/>
      <w:bookmarkEnd w:id="110"/>
    </w:p>
    <w:p w14:paraId="048CDB17" w14:textId="08DDD8F0" w:rsidR="004E425D" w:rsidRDefault="007F6FF6" w:rsidP="005C0541">
      <w:pPr>
        <w:pStyle w:val="LDTextinhalteingerckt"/>
      </w:pPr>
      <w:r>
        <w:t xml:space="preserve">Klicken Sie in eine Tabellenzelle. Sie können die Leistungen mit der Tastatur eingeben oder durch einen Doppelklick in die Tabellenzelle einen </w:t>
      </w:r>
      <w:r w:rsidR="005952DD">
        <w:t xml:space="preserve">Wert aus der Liste auswählen </w:t>
      </w:r>
      <w:r w:rsidR="004E425D">
        <w:t>Bemerkungen erfassen</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0124F2" w14:paraId="73BFDC79" w14:textId="77777777" w:rsidTr="000124F2">
        <w:trPr>
          <w:cantSplit/>
          <w:trHeight w:val="284"/>
        </w:trPr>
        <w:tc>
          <w:tcPr>
            <w:tcW w:w="709" w:type="dxa"/>
          </w:tcPr>
          <w:p w14:paraId="45027078" w14:textId="77777777" w:rsidR="000124F2" w:rsidRPr="009B0AA3" w:rsidRDefault="000124F2" w:rsidP="00643364">
            <w:pPr>
              <w:pStyle w:val="LDTextinhalt"/>
            </w:pPr>
            <w:r>
              <w:rPr>
                <w:noProof/>
                <w:lang w:eastAsia="de-DE"/>
              </w:rPr>
              <w:drawing>
                <wp:inline distT="0" distB="0" distL="0" distR="0" wp14:anchorId="227A12CF" wp14:editId="403044A0">
                  <wp:extent cx="290830" cy="290830"/>
                  <wp:effectExtent l="0" t="0" r="0" b="0"/>
                  <wp:docPr id="88" name="Grafik 88"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8221" w:type="dxa"/>
            <w:vAlign w:val="center"/>
          </w:tcPr>
          <w:p w14:paraId="09A18104" w14:textId="77777777" w:rsidR="000124F2" w:rsidRPr="00025EE3" w:rsidRDefault="000124F2" w:rsidP="00643364">
            <w:pPr>
              <w:rPr>
                <w:rStyle w:val="LDbesonderswichtigerText0"/>
              </w:rPr>
            </w:pPr>
            <w:r w:rsidRPr="00025EE3">
              <w:rPr>
                <w:rStyle w:val="LDbesonderswichtigerText0"/>
              </w:rPr>
              <w:t>Achtung</w:t>
            </w:r>
          </w:p>
          <w:p w14:paraId="13DF2CA1" w14:textId="601FB86B" w:rsidR="000124F2" w:rsidRPr="005B257B" w:rsidRDefault="000124F2" w:rsidP="00643364">
            <w:pPr>
              <w:pStyle w:val="LDTextinhalt"/>
            </w:pPr>
            <w:r>
              <w:t xml:space="preserve">Beim Import der Daten in die LUSD werden schülerindividuelle Bemerkungen überschrieben. Erstellen Sie schülerindividuelle Bemerkungen daher immer erst </w:t>
            </w:r>
            <w:r w:rsidRPr="000124F2">
              <w:rPr>
                <w:rStyle w:val="LDwichtigerText"/>
              </w:rPr>
              <w:t>nach</w:t>
            </w:r>
            <w:r>
              <w:t xml:space="preserve"> dem ENC-Import.</w:t>
            </w:r>
          </w:p>
        </w:tc>
      </w:tr>
      <w:tr w:rsidR="000124F2" w14:paraId="3C087D57" w14:textId="77777777" w:rsidTr="000124F2">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5297F02" w14:textId="77777777" w:rsidR="000124F2" w:rsidRPr="009B0AA3" w:rsidRDefault="000124F2" w:rsidP="00643364">
            <w:pPr>
              <w:pStyle w:val="LDTextinhalt"/>
              <w:rPr>
                <w:noProof/>
                <w:lang w:eastAsia="de-DE"/>
              </w:rPr>
            </w:pPr>
            <w:r>
              <w:rPr>
                <w:noProof/>
                <w:lang w:eastAsia="de-DE"/>
              </w:rPr>
              <w:drawing>
                <wp:inline distT="0" distB="0" distL="0" distR="0" wp14:anchorId="2CBD54B0" wp14:editId="7666B4DB">
                  <wp:extent cx="288000" cy="288000"/>
                  <wp:effectExtent l="0" t="0" r="0" b="0"/>
                  <wp:docPr id="8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43FA3E2D" w14:textId="77777777" w:rsidR="000124F2" w:rsidRPr="000124F2" w:rsidRDefault="000124F2" w:rsidP="00643364">
            <w:pPr>
              <w:rPr>
                <w:rStyle w:val="hervorhebunggrn"/>
              </w:rPr>
            </w:pPr>
            <w:r w:rsidRPr="000124F2">
              <w:rPr>
                <w:rStyle w:val="hervorhebunggrn"/>
              </w:rPr>
              <w:t>Hinweis</w:t>
            </w:r>
          </w:p>
          <w:p w14:paraId="72302501" w14:textId="47E2E42F" w:rsidR="000124F2" w:rsidRPr="000124F2" w:rsidRDefault="000124F2" w:rsidP="000124F2">
            <w:pPr>
              <w:pStyle w:val="LDTextinhalt"/>
            </w:pPr>
            <w:r>
              <w:t>Sie können in einem Zeugnis nur fünf Zeilen Bemerkungen drucken!</w:t>
            </w:r>
          </w:p>
        </w:tc>
      </w:tr>
      <w:tr w:rsidR="000124F2" w14:paraId="1317CB3B" w14:textId="77777777" w:rsidTr="000124F2">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8AE0971" w14:textId="223CFF24" w:rsidR="000124F2" w:rsidRDefault="000124F2" w:rsidP="00643364">
            <w:pPr>
              <w:pStyle w:val="LDTextinhalt"/>
              <w:rPr>
                <w:noProof/>
                <w:lang w:eastAsia="de-DE"/>
              </w:rPr>
            </w:pPr>
            <w:r>
              <w:rPr>
                <w:noProof/>
                <w:lang w:eastAsia="de-DE"/>
              </w:rPr>
              <w:drawing>
                <wp:inline distT="0" distB="0" distL="0" distR="0" wp14:anchorId="1914C60C" wp14:editId="4CFE7627">
                  <wp:extent cx="288000" cy="288000"/>
                  <wp:effectExtent l="0" t="0" r="0" b="0"/>
                  <wp:docPr id="90"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E727427" w14:textId="2F0F36C7" w:rsidR="000124F2" w:rsidRDefault="000124F2" w:rsidP="00643364">
            <w:pPr>
              <w:rPr>
                <w:rStyle w:val="LDTextinhaltZchn"/>
              </w:rPr>
            </w:pPr>
            <w:r w:rsidRPr="000124F2">
              <w:rPr>
                <w:rStyle w:val="LDTextinhaltZchn"/>
              </w:rPr>
              <w:t xml:space="preserve">Nehmen Sie auf der Webseite </w:t>
            </w:r>
            <w:r w:rsidR="00286E10" w:rsidRPr="00286E10">
              <w:rPr>
                <w:rStyle w:val="LDProgrammelement"/>
              </w:rPr>
              <w:t>Leistungen</w:t>
            </w:r>
            <w:r w:rsidRPr="000124F2">
              <w:rPr>
                <w:rStyle w:val="LDProgrammelement"/>
              </w:rPr>
              <w:t xml:space="preserve"> &gt; Zeugniskonfiguration &gt; </w:t>
            </w:r>
            <w:r w:rsidR="00286E10">
              <w:rPr>
                <w:rStyle w:val="LDProgrammelement"/>
              </w:rPr>
              <w:t xml:space="preserve">Konfiguration Leistungserfassung </w:t>
            </w:r>
            <w:r w:rsidRPr="000124F2">
              <w:rPr>
                <w:rStyle w:val="LDTextinhaltZchn"/>
              </w:rPr>
              <w:t>folgende Einstellungen vor, um die Register anzuzeigen:</w:t>
            </w:r>
            <w:r>
              <w:rPr>
                <w:rStyle w:val="LDTextinhaltZchn"/>
              </w:rPr>
              <w:t xml:space="preserve"> </w:t>
            </w:r>
          </w:p>
          <w:p w14:paraId="1F364927" w14:textId="77777777" w:rsidR="000124F2" w:rsidRPr="000124F2" w:rsidRDefault="000124F2" w:rsidP="000124F2">
            <w:pPr>
              <w:pStyle w:val="Aufzhlungbndig"/>
              <w:rPr>
                <w:rStyle w:val="LDProgrammelement"/>
              </w:rPr>
            </w:pPr>
            <w:r w:rsidRPr="000124F2">
              <w:rPr>
                <w:rStyle w:val="LDwichtigerText"/>
              </w:rPr>
              <w:t>Bemerkungen:</w:t>
            </w:r>
            <w:r w:rsidRPr="000124F2">
              <w:rPr>
                <w:rStyle w:val="LDTextinhaltZchn"/>
              </w:rPr>
              <w:t xml:space="preserve"> Markieren Sie das Kontrollkästchen </w:t>
            </w:r>
            <w:r w:rsidRPr="000124F2">
              <w:rPr>
                <w:rStyle w:val="LDProgrammelement"/>
              </w:rPr>
              <w:t>Bemerkungen.</w:t>
            </w:r>
          </w:p>
          <w:p w14:paraId="58B7FC0B" w14:textId="77777777" w:rsidR="000124F2" w:rsidRDefault="000124F2" w:rsidP="000124F2">
            <w:pPr>
              <w:pStyle w:val="Aufzhlungbndig"/>
              <w:rPr>
                <w:rStyle w:val="LDTextinhaltZchn"/>
              </w:rPr>
            </w:pPr>
            <w:r w:rsidRPr="000124F2">
              <w:rPr>
                <w:rStyle w:val="LDwichtigerText"/>
              </w:rPr>
              <w:t>Eignung/Versetzung</w:t>
            </w:r>
            <w:r w:rsidRPr="000124F2">
              <w:rPr>
                <w:rStyle w:val="LDTextinhaltZchn"/>
              </w:rPr>
              <w:t xml:space="preserve">: Markieren Sie das Kontrollkästchen </w:t>
            </w:r>
            <w:r w:rsidRPr="000124F2">
              <w:rPr>
                <w:rStyle w:val="LDProgrammelement"/>
              </w:rPr>
              <w:t>Versetzung/Eignung</w:t>
            </w:r>
            <w:r w:rsidRPr="000124F2">
              <w:rPr>
                <w:rStyle w:val="LDTextinhaltZchn"/>
              </w:rPr>
              <w:t>.</w:t>
            </w:r>
          </w:p>
          <w:p w14:paraId="07AD014E" w14:textId="6A79AB92" w:rsidR="000124F2" w:rsidRPr="000124F2" w:rsidRDefault="000124F2" w:rsidP="000124F2">
            <w:pPr>
              <w:pStyle w:val="Aufzhlungbndig"/>
              <w:rPr>
                <w:rStyle w:val="hervorhebunggrn"/>
              </w:rPr>
            </w:pPr>
            <w:r w:rsidRPr="000124F2">
              <w:rPr>
                <w:rStyle w:val="LDwichtigerText"/>
              </w:rPr>
              <w:t>Kopfnoten</w:t>
            </w:r>
            <w:r w:rsidRPr="000124F2">
              <w:rPr>
                <w:rStyle w:val="LDTextinhaltZchn"/>
              </w:rPr>
              <w:t xml:space="preserve">: Wählen Sie in der Auswahlliste </w:t>
            </w:r>
            <w:r w:rsidRPr="000124F2">
              <w:rPr>
                <w:rStyle w:val="LDwichtigerText"/>
              </w:rPr>
              <w:t>Kopfnoten</w:t>
            </w:r>
            <w:r w:rsidRPr="000124F2">
              <w:rPr>
                <w:rStyle w:val="LDTextinhaltZchn"/>
              </w:rPr>
              <w:t xml:space="preserve"> den Eintrag: </w:t>
            </w:r>
            <w:r w:rsidRPr="000124F2">
              <w:rPr>
                <w:rStyle w:val="LDMeneintrag"/>
              </w:rPr>
              <w:t>Note</w:t>
            </w:r>
            <w:r w:rsidRPr="000124F2">
              <w:rPr>
                <w:rStyle w:val="LDTextinhaltZchn"/>
              </w:rPr>
              <w:t xml:space="preserve"> oder </w:t>
            </w:r>
            <w:r w:rsidRPr="000124F2">
              <w:rPr>
                <w:rStyle w:val="LDMeneintrag"/>
              </w:rPr>
              <w:t>Note mit schriftlicher Ergänzung</w:t>
            </w:r>
            <w:r w:rsidRPr="005412D1">
              <w:rPr>
                <w:rStyle w:val="LDMeneintrag"/>
                <w:i w:val="0"/>
              </w:rPr>
              <w:t>.</w:t>
            </w:r>
          </w:p>
        </w:tc>
      </w:tr>
    </w:tbl>
    <w:p w14:paraId="62651C3C" w14:textId="44A8C926" w:rsidR="00790D45" w:rsidRDefault="00790D45" w:rsidP="000124F2">
      <w:pPr>
        <w:pStyle w:val="LDTextinhalteingerckt"/>
      </w:pPr>
    </w:p>
    <w:p w14:paraId="02A47CF1" w14:textId="1DF9A6C9" w:rsidR="00CF5F30" w:rsidRDefault="00CF5F30" w:rsidP="00A67B65">
      <w:pPr>
        <w:pStyle w:val="LDHandlungsschritt"/>
        <w:numPr>
          <w:ilvl w:val="0"/>
          <w:numId w:val="19"/>
        </w:numPr>
      </w:pPr>
      <w:r>
        <w:t>Markieren Sie die Kontrollkästchen vor den Schülern, denen die gleiche Bemerkung zugewiesen werden soll.</w:t>
      </w:r>
      <w:r w:rsidR="00434E4E">
        <w:t xml:space="preserve"> </w:t>
      </w:r>
      <w:r>
        <w:t>Die Zeilen werden blau hervorgehoben.</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0124F2" w:rsidRPr="005B257B" w14:paraId="72D4BE39" w14:textId="77777777" w:rsidTr="00643364">
        <w:trPr>
          <w:cantSplit/>
          <w:trHeight w:val="284"/>
        </w:trPr>
        <w:tc>
          <w:tcPr>
            <w:tcW w:w="709" w:type="dxa"/>
          </w:tcPr>
          <w:p w14:paraId="68FE1C34" w14:textId="77777777" w:rsidR="000124F2" w:rsidRPr="009B0AA3" w:rsidRDefault="000124F2" w:rsidP="00643364">
            <w:pPr>
              <w:pStyle w:val="LDTextinhalt"/>
            </w:pPr>
            <w:r>
              <w:rPr>
                <w:noProof/>
                <w:lang w:eastAsia="de-DE"/>
              </w:rPr>
              <w:drawing>
                <wp:inline distT="0" distB="0" distL="0" distR="0" wp14:anchorId="1DFC6158" wp14:editId="762F3665">
                  <wp:extent cx="288000" cy="288000"/>
                  <wp:effectExtent l="0" t="0" r="0" b="0"/>
                  <wp:docPr id="91"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778CE5B5" w14:textId="77777777" w:rsidR="000124F2" w:rsidRPr="00B87EDF" w:rsidRDefault="000124F2" w:rsidP="00643364">
            <w:pPr>
              <w:rPr>
                <w:rStyle w:val="hervorhebungblau"/>
              </w:rPr>
            </w:pPr>
            <w:r w:rsidRPr="00B87EDF">
              <w:rPr>
                <w:rStyle w:val="hervorhebungblau"/>
              </w:rPr>
              <w:t>Tipp</w:t>
            </w:r>
          </w:p>
          <w:p w14:paraId="7BA13755" w14:textId="23B1B009" w:rsidR="000124F2" w:rsidRPr="00E038FA" w:rsidRDefault="000124F2" w:rsidP="000124F2">
            <w:pPr>
              <w:pStyle w:val="LDTextinhalt"/>
            </w:pPr>
            <w:r>
              <w:t>Weisen Sie mehreren Schülern gleiche Bemerkungen gleichzeitig zu. Vorhandene Bemerkungen werden dabei nicht gelöscht! Neue Bemerkungen werden hinzugefügt</w:t>
            </w:r>
          </w:p>
        </w:tc>
      </w:tr>
      <w:tr w:rsidR="000124F2" w:rsidRPr="005B257B" w14:paraId="1CAA231B" w14:textId="77777777" w:rsidTr="00643364">
        <w:trPr>
          <w:cantSplit/>
          <w:trHeight w:val="284"/>
        </w:trPr>
        <w:tc>
          <w:tcPr>
            <w:tcW w:w="709" w:type="dxa"/>
          </w:tcPr>
          <w:p w14:paraId="5946B3DB" w14:textId="653A47A7" w:rsidR="000124F2" w:rsidRDefault="000124F2" w:rsidP="00643364">
            <w:pPr>
              <w:pStyle w:val="LDTextinhalt"/>
              <w:rPr>
                <w:noProof/>
                <w:lang w:eastAsia="de-DE"/>
              </w:rPr>
            </w:pPr>
            <w:r>
              <w:rPr>
                <w:noProof/>
                <w:lang w:eastAsia="de-DE"/>
              </w:rPr>
              <w:drawing>
                <wp:inline distT="0" distB="0" distL="0" distR="0" wp14:anchorId="07DBBF84" wp14:editId="144EE95F">
                  <wp:extent cx="288000" cy="288000"/>
                  <wp:effectExtent l="0" t="0" r="0" b="0"/>
                  <wp:docPr id="92"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9F73C23" w14:textId="77777777" w:rsidR="000124F2" w:rsidRDefault="000124F2" w:rsidP="00643364">
            <w:r>
              <w:t xml:space="preserve">Klicken Sie auf das Kontrollkästchen vor der Spaltenüberschrift </w:t>
            </w:r>
            <w:r w:rsidRPr="000124F2">
              <w:rPr>
                <w:rStyle w:val="LDProgrammelement"/>
              </w:rPr>
              <w:t>Name</w:t>
            </w:r>
            <w:r>
              <w:t>. Alle Zeilen werden blau hervorgehoben.</w:t>
            </w:r>
          </w:p>
          <w:p w14:paraId="086EC5E2" w14:textId="45E1FEC2" w:rsidR="000124F2" w:rsidRPr="00B87EDF" w:rsidRDefault="000124F2" w:rsidP="00643364">
            <w:pPr>
              <w:rPr>
                <w:rStyle w:val="hervorhebungblau"/>
              </w:rPr>
            </w:pPr>
            <w:r>
              <w:t xml:space="preserve">Klicken Sie erneut auf das Kontrollkästchen vor der Spaltenüberschrift </w:t>
            </w:r>
            <w:r w:rsidRPr="000124F2">
              <w:rPr>
                <w:rStyle w:val="LDProgrammelement"/>
              </w:rPr>
              <w:t>Name</w:t>
            </w:r>
            <w:r>
              <w:t xml:space="preserve">, um alle – </w:t>
            </w:r>
            <w:r w:rsidRPr="000124F2">
              <w:rPr>
                <w:rStyle w:val="LDwichtigerText"/>
              </w:rPr>
              <w:t>auch die nicht sichtbaren</w:t>
            </w:r>
            <w:r>
              <w:t xml:space="preserve"> – Markierungen zu entfernen. Die blaue Hervorhebung der Zeilen wird aufgehoben.</w:t>
            </w:r>
          </w:p>
        </w:tc>
      </w:tr>
    </w:tbl>
    <w:p w14:paraId="340F3894" w14:textId="77777777" w:rsidR="001D6CB2" w:rsidRDefault="00C02A4D" w:rsidP="000124F2">
      <w:pPr>
        <w:pStyle w:val="LDTextinhalteingerckt"/>
      </w:pPr>
      <w:r w:rsidRPr="001D6CB2">
        <w:rPr>
          <w:noProof/>
          <w:bdr w:val="single" w:sz="6" w:space="0" w:color="A6A6A6" w:themeColor="background1" w:themeShade="A6"/>
          <w:lang w:eastAsia="de-DE"/>
        </w:rPr>
        <w:drawing>
          <wp:inline distT="0" distB="0" distL="0" distR="0" wp14:anchorId="17B9F673" wp14:editId="1FC599FC">
            <wp:extent cx="4863051" cy="2217551"/>
            <wp:effectExtent l="19050" t="19050" r="13970" b="11430"/>
            <wp:docPr id="26" name="Grafik 26" descr="H:\Englert\Temp\Leistungserfassung mit dem ENC\Screenshots\Bemerkungen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nglert\Temp\Leistungserfassung mit dem ENC\Screenshots\Bemerkungen 001.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78558" cy="2224622"/>
                    </a:xfrm>
                    <a:prstGeom prst="rect">
                      <a:avLst/>
                    </a:prstGeom>
                    <a:noFill/>
                    <a:ln>
                      <a:solidFill>
                        <a:schemeClr val="bg1">
                          <a:lumMod val="50000"/>
                        </a:schemeClr>
                      </a:solidFill>
                    </a:ln>
                  </pic:spPr>
                </pic:pic>
              </a:graphicData>
            </a:graphic>
          </wp:inline>
        </w:drawing>
      </w:r>
    </w:p>
    <w:p w14:paraId="2ABDC099" w14:textId="5882B778" w:rsidR="004E425D" w:rsidRDefault="001D6CB2" w:rsidP="00343470">
      <w:pPr>
        <w:pStyle w:val="LDBildunterschrift"/>
      </w:pPr>
      <w:bookmarkStart w:id="111" w:name="_Toc130997892"/>
      <w:bookmarkStart w:id="112" w:name="_Toc209508710"/>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17</w:t>
      </w:r>
      <w:r w:rsidR="00131ADA">
        <w:rPr>
          <w:noProof/>
        </w:rPr>
        <w:fldChar w:fldCharType="end"/>
      </w:r>
      <w:r w:rsidR="000124F2">
        <w:rPr>
          <w:noProof/>
        </w:rPr>
        <w:t xml:space="preserve"> ENC: </w:t>
      </w:r>
      <w:r>
        <w:t>Bemerkungen zuweisen</w:t>
      </w:r>
      <w:bookmarkEnd w:id="111"/>
      <w:bookmarkEnd w:id="112"/>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6F0001" w14:paraId="5BD50028" w14:textId="77777777" w:rsidTr="00643364">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3F8193E4" w14:textId="77777777" w:rsidR="006F0001" w:rsidRPr="009B0AA3" w:rsidRDefault="006F0001" w:rsidP="00643364">
            <w:pPr>
              <w:pStyle w:val="LDTextinhalt"/>
              <w:rPr>
                <w:noProof/>
                <w:lang w:eastAsia="de-DE"/>
              </w:rPr>
            </w:pPr>
            <w:r>
              <w:rPr>
                <w:noProof/>
                <w:lang w:eastAsia="de-DE"/>
              </w:rPr>
              <w:drawing>
                <wp:inline distT="0" distB="0" distL="0" distR="0" wp14:anchorId="1573D9B9" wp14:editId="187443DC">
                  <wp:extent cx="288000" cy="288000"/>
                  <wp:effectExtent l="0" t="0" r="0" b="0"/>
                  <wp:docPr id="93"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91375EE" w14:textId="77777777" w:rsidR="006F0001" w:rsidRPr="000124F2" w:rsidRDefault="006F0001" w:rsidP="00643364">
            <w:pPr>
              <w:rPr>
                <w:rStyle w:val="hervorhebunggrn"/>
              </w:rPr>
            </w:pPr>
            <w:r w:rsidRPr="000124F2">
              <w:rPr>
                <w:rStyle w:val="hervorhebunggrn"/>
              </w:rPr>
              <w:t>Hinweis</w:t>
            </w:r>
          </w:p>
          <w:p w14:paraId="2AA01F14" w14:textId="1C0F3459" w:rsidR="006F0001" w:rsidRPr="000124F2" w:rsidRDefault="006F0001" w:rsidP="00643364">
            <w:pPr>
              <w:pStyle w:val="LDTextinhalt"/>
            </w:pPr>
            <w:r>
              <w:t xml:space="preserve">Im Bereich </w:t>
            </w:r>
            <w:r w:rsidRPr="006F0001">
              <w:rPr>
                <w:rStyle w:val="LDProgrammelement"/>
              </w:rPr>
              <w:t>Bemerkungen des Schülers</w:t>
            </w:r>
            <w:r w:rsidRPr="00C02A4D">
              <w:t xml:space="preserve"> </w:t>
            </w:r>
            <w:r>
              <w:t>werden keine Bemerkungen angezeigt, wenn eine Mehrfachauswahl vorliegt!</w:t>
            </w:r>
          </w:p>
        </w:tc>
      </w:tr>
    </w:tbl>
    <w:p w14:paraId="7133512D" w14:textId="71536A64" w:rsidR="00C02A4D" w:rsidRDefault="00C02A4D" w:rsidP="006F0001"/>
    <w:p w14:paraId="41DE5AA4" w14:textId="6DDC87D8" w:rsidR="001D6CB2" w:rsidRDefault="00564C13" w:rsidP="00A67B65">
      <w:pPr>
        <w:pStyle w:val="LDHandlungsschritt"/>
      </w:pPr>
      <w:r>
        <w:t>Klicken Sie auf die Schaltfläche</w:t>
      </w:r>
      <w:r w:rsidR="001D6CB2">
        <w:t xml:space="preserve"> </w:t>
      </w:r>
      <w:r w:rsidR="006F0001" w:rsidRPr="006F0001">
        <w:rPr>
          <w:rStyle w:val="LDProgrammelement"/>
        </w:rPr>
        <w:t>Bemerkung auswählen</w:t>
      </w:r>
      <w:r>
        <w:t>.</w:t>
      </w:r>
      <w:r w:rsidR="006F0001">
        <w:t xml:space="preserve"> </w:t>
      </w:r>
      <w:r>
        <w:t xml:space="preserve">Das Dialogfenster </w:t>
      </w:r>
      <w:r w:rsidRPr="006F0001">
        <w:rPr>
          <w:rStyle w:val="LDProgrammelement"/>
        </w:rPr>
        <w:t xml:space="preserve">Erfassung Bemerkung </w:t>
      </w:r>
      <w:r>
        <w:t>öffnet sich.</w:t>
      </w:r>
    </w:p>
    <w:p w14:paraId="03C0A0AE" w14:textId="38B93DDE" w:rsidR="00564C13" w:rsidRDefault="00564C13" w:rsidP="00A67B65">
      <w:pPr>
        <w:pStyle w:val="LDHandlungsschritt"/>
      </w:pPr>
      <w:r>
        <w:t xml:space="preserve">Klicken Sie auf das Symbol </w:t>
      </w:r>
      <w:r>
        <w:rPr>
          <w:noProof/>
        </w:rPr>
        <w:drawing>
          <wp:inline distT="0" distB="0" distL="0" distR="0" wp14:anchorId="30174E5A" wp14:editId="10F389FC">
            <wp:extent cx="85725" cy="85725"/>
            <wp:effectExtent l="0" t="0" r="9525" b="9525"/>
            <wp:docPr id="697" name="Grafik 697" descr="L:\LUSD-Hilfe\lusd\images\Icons\expa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LUSD-Hilfe\lusd\images\Icons\expand.gi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t xml:space="preserve">, um die Baumansicht zu erweitern oder auf das Symbol </w:t>
      </w:r>
      <w:r>
        <w:rPr>
          <w:noProof/>
        </w:rPr>
        <w:drawing>
          <wp:inline distT="0" distB="0" distL="0" distR="0" wp14:anchorId="283845A3" wp14:editId="78A74EC8">
            <wp:extent cx="85725" cy="85725"/>
            <wp:effectExtent l="0" t="0" r="9525" b="9525"/>
            <wp:docPr id="698" name="Grafik 698" descr="L:\LUSD-Hilfe\lusd\images\Icons\collaps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LUSD-Hilfe\lusd\images\Icons\collapse.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t>, um die Ansicht zu reduzieren.</w:t>
      </w:r>
    </w:p>
    <w:p w14:paraId="4BAF0737" w14:textId="77777777" w:rsidR="001D6CB2" w:rsidRDefault="00564C13" w:rsidP="00CD61D8">
      <w:pPr>
        <w:pStyle w:val="LDTextinhaltweitereingerckt"/>
      </w:pPr>
      <w:r>
        <w:rPr>
          <w:noProof/>
          <w:lang w:eastAsia="de-DE"/>
        </w:rPr>
        <w:drawing>
          <wp:inline distT="0" distB="0" distL="0" distR="0" wp14:anchorId="7BA001A2" wp14:editId="61AD812B">
            <wp:extent cx="3504900" cy="2299214"/>
            <wp:effectExtent l="19050" t="19050" r="19685" b="25400"/>
            <wp:docPr id="695" name="Grafik 695" descr="H:\Englert\Temp\Leistungserfassung mit dem ENC\Screenshots\Bemerkungen 002 ErfassungBemerkungen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nglert\Temp\Leistungserfassung mit dem ENC\Screenshots\Bemerkungen 002 ErfassungBemerkungen 001.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507612" cy="2300993"/>
                    </a:xfrm>
                    <a:prstGeom prst="rect">
                      <a:avLst/>
                    </a:prstGeom>
                    <a:noFill/>
                    <a:ln>
                      <a:solidFill>
                        <a:schemeClr val="accent1"/>
                      </a:solidFill>
                    </a:ln>
                  </pic:spPr>
                </pic:pic>
              </a:graphicData>
            </a:graphic>
          </wp:inline>
        </w:drawing>
      </w:r>
    </w:p>
    <w:p w14:paraId="0AC61994" w14:textId="6002B30F" w:rsidR="00564C13" w:rsidRDefault="001D6CB2" w:rsidP="006F0001">
      <w:pPr>
        <w:pStyle w:val="LDBildunterschrift"/>
        <w:ind w:left="992"/>
      </w:pPr>
      <w:bookmarkStart w:id="113" w:name="_Toc130997893"/>
      <w:bookmarkStart w:id="114" w:name="_Toc209508711"/>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18</w:t>
      </w:r>
      <w:r w:rsidR="00131ADA">
        <w:rPr>
          <w:noProof/>
        </w:rPr>
        <w:fldChar w:fldCharType="end"/>
      </w:r>
      <w:r w:rsidR="006F0001">
        <w:rPr>
          <w:noProof/>
        </w:rPr>
        <w:t xml:space="preserve"> </w:t>
      </w:r>
      <w:r w:rsidR="006F0001">
        <w:t xml:space="preserve">ENC: </w:t>
      </w:r>
      <w:r>
        <w:t>Erfassung von Bemerkungen (geschlossener Baum)</w:t>
      </w:r>
      <w:bookmarkEnd w:id="113"/>
      <w:bookmarkEnd w:id="114"/>
    </w:p>
    <w:p w14:paraId="57F5D16B" w14:textId="236F0CA7" w:rsidR="00564C13" w:rsidRDefault="00564C13" w:rsidP="00A67B65">
      <w:pPr>
        <w:pStyle w:val="LDHandlungsschritt"/>
      </w:pPr>
      <w:r>
        <w:t xml:space="preserve">Markieren Sie die Kontrollkästchen vor den </w:t>
      </w:r>
      <w:r w:rsidR="000760AD">
        <w:t>benötigten Bemerkungen.</w:t>
      </w:r>
    </w:p>
    <w:p w14:paraId="341CF263" w14:textId="77777777" w:rsidR="001D6CB2" w:rsidRDefault="004428FB" w:rsidP="00CD61D8">
      <w:pPr>
        <w:pStyle w:val="LDTextinhaltweitereingerckt"/>
      </w:pPr>
      <w:r>
        <w:rPr>
          <w:noProof/>
          <w:lang w:eastAsia="de-DE"/>
        </w:rPr>
        <w:drawing>
          <wp:inline distT="0" distB="0" distL="0" distR="0" wp14:anchorId="137B2637" wp14:editId="00435189">
            <wp:extent cx="3488462" cy="2288431"/>
            <wp:effectExtent l="19050" t="19050" r="17145" b="17145"/>
            <wp:docPr id="700" name="Grafik 700" descr="H:\Englert\Temp\Leistungserfassung mit dem ENC\Screenshots\Bemerkungen 002 ErfassungBemerkungen 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nglert\Temp\Leistungserfassung mit dem ENC\Screenshots\Bemerkungen 002 ErfassungBemerkungen 002.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94992" cy="2292714"/>
                    </a:xfrm>
                    <a:prstGeom prst="rect">
                      <a:avLst/>
                    </a:prstGeom>
                    <a:noFill/>
                    <a:ln>
                      <a:solidFill>
                        <a:schemeClr val="accent1"/>
                      </a:solidFill>
                    </a:ln>
                  </pic:spPr>
                </pic:pic>
              </a:graphicData>
            </a:graphic>
          </wp:inline>
        </w:drawing>
      </w:r>
    </w:p>
    <w:p w14:paraId="0C6FE272" w14:textId="7C4AD62F" w:rsidR="00564C13" w:rsidRDefault="001D6CB2" w:rsidP="006F0001">
      <w:pPr>
        <w:pStyle w:val="LDBildunterschrift"/>
        <w:ind w:left="992"/>
      </w:pPr>
      <w:bookmarkStart w:id="115" w:name="_Toc130997894"/>
      <w:bookmarkStart w:id="116" w:name="_Toc209508712"/>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19</w:t>
      </w:r>
      <w:r w:rsidR="00131ADA">
        <w:rPr>
          <w:noProof/>
        </w:rPr>
        <w:fldChar w:fldCharType="end"/>
      </w:r>
      <w:r w:rsidR="006F0001">
        <w:rPr>
          <w:noProof/>
        </w:rPr>
        <w:t xml:space="preserve"> ENC: </w:t>
      </w:r>
      <w:r>
        <w:t>Erfassung von Bemerkungen (geöffneter Baum)</w:t>
      </w:r>
      <w:bookmarkEnd w:id="115"/>
      <w:bookmarkEnd w:id="116"/>
    </w:p>
    <w:p w14:paraId="3B4EEA75" w14:textId="0AD59DA5" w:rsidR="00564C13" w:rsidRDefault="004428FB" w:rsidP="00A67B65">
      <w:pPr>
        <w:pStyle w:val="LDHandlungsschritt"/>
      </w:pPr>
      <w:r>
        <w:t>Klicken Sie auf die Schaltfläche</w:t>
      </w:r>
      <w:r w:rsidR="001D6CB2">
        <w:t xml:space="preserve"> </w:t>
      </w:r>
      <w:r w:rsidR="006F0001" w:rsidRPr="006F0001">
        <w:rPr>
          <w:rStyle w:val="LDProgrammelement"/>
        </w:rPr>
        <w:t>übernehmen</w:t>
      </w:r>
      <w:r w:rsidR="001810E2">
        <w:t>.</w:t>
      </w:r>
    </w:p>
    <w:p w14:paraId="66B4248E" w14:textId="12B252AE" w:rsidR="001810E2" w:rsidRDefault="001810E2" w:rsidP="00A67B65">
      <w:pPr>
        <w:pStyle w:val="LDHandlungsschritt"/>
      </w:pPr>
      <w:r>
        <w:t>Wiederholen Sie die Schritte für weitere Schüler mit anderen Bemerkungen.</w:t>
      </w:r>
    </w:p>
    <w:p w14:paraId="2E9BA3A8" w14:textId="4A0BD6ED" w:rsidR="001810E2" w:rsidRDefault="001810E2" w:rsidP="00A67B65">
      <w:pPr>
        <w:pStyle w:val="LDHandlungsschritt"/>
      </w:pPr>
      <w:r>
        <w:t xml:space="preserve">Klicken Sie auf die Schaltfläche </w:t>
      </w:r>
      <w:r w:rsidR="006F0001" w:rsidRPr="006F0001">
        <w:rPr>
          <w:rStyle w:val="LDProgrammelement"/>
        </w:rPr>
        <w:t>speichern</w:t>
      </w:r>
      <w:r>
        <w:t>.</w:t>
      </w:r>
    </w:p>
    <w:p w14:paraId="6B4ACC92" w14:textId="2C30CBEA" w:rsidR="001810E2" w:rsidRDefault="001810E2" w:rsidP="002363B6">
      <w:pPr>
        <w:pStyle w:val="berschrift3"/>
      </w:pPr>
      <w:bookmarkStart w:id="117" w:name="_Toc131076975"/>
      <w:bookmarkStart w:id="118" w:name="_Toc211413239"/>
      <w:r>
        <w:t>Bemerkungen eines Schülers löschen</w:t>
      </w:r>
      <w:bookmarkEnd w:id="117"/>
      <w:bookmarkEnd w:id="118"/>
    </w:p>
    <w:p w14:paraId="5D856970" w14:textId="130B3CFA" w:rsidR="00564C13" w:rsidRDefault="00037D79" w:rsidP="00CD61D8">
      <w:pPr>
        <w:pStyle w:val="LDTextinhalteingerckt"/>
      </w:pPr>
      <w:r>
        <w:t>Sie können einzelne Bemerkungen eines Schülers löschen oder alle Bemerkungen ausgewählter Schüler.</w:t>
      </w:r>
    </w:p>
    <w:p w14:paraId="598D0BD1" w14:textId="312EF373" w:rsidR="00037D79" w:rsidRDefault="00037D79" w:rsidP="00A15D85">
      <w:pPr>
        <w:pStyle w:val="berschrift4"/>
      </w:pPr>
      <w:bookmarkStart w:id="119" w:name="_Toc131076976"/>
      <w:r>
        <w:t>Einzelne Bemerkungen löschen</w:t>
      </w:r>
      <w:bookmarkEnd w:id="119"/>
    </w:p>
    <w:p w14:paraId="622ACCD8" w14:textId="2EDE84CC" w:rsidR="00564C13" w:rsidRDefault="00037D79" w:rsidP="00A67B65">
      <w:pPr>
        <w:pStyle w:val="LDHandlungsschritt"/>
        <w:numPr>
          <w:ilvl w:val="0"/>
          <w:numId w:val="18"/>
        </w:numPr>
      </w:pPr>
      <w:r>
        <w:t>Klicken Sie in die Zeile des Schülers.</w:t>
      </w:r>
      <w:r w:rsidR="000F3BF5">
        <w:t xml:space="preserve"> </w:t>
      </w:r>
      <w:r>
        <w:t>Diese wird blau hervorgehoben.</w:t>
      </w:r>
    </w:p>
    <w:p w14:paraId="18655223" w14:textId="1C2F942A" w:rsidR="00037D79" w:rsidRDefault="00037D79" w:rsidP="00A67B65">
      <w:pPr>
        <w:pStyle w:val="LDHandlungsschritt"/>
      </w:pPr>
      <w:r>
        <w:t>Klicken Sie in die Zeile mit der zu löschenden Bemerkung.</w:t>
      </w:r>
      <w:r w:rsidR="000F3BF5">
        <w:t xml:space="preserve"> </w:t>
      </w:r>
      <w:r>
        <w:t>Diese wird blau hervorgehoben.</w:t>
      </w:r>
    </w:p>
    <w:p w14:paraId="4B0ABD0A" w14:textId="6070D119" w:rsidR="00037D79" w:rsidRDefault="00037D79" w:rsidP="00A67B65">
      <w:pPr>
        <w:pStyle w:val="LDHandlungsschritt"/>
      </w:pPr>
      <w:r>
        <w:t xml:space="preserve">Klicken Sie auf das Symbol </w:t>
      </w:r>
      <w:r>
        <w:rPr>
          <w:noProof/>
        </w:rPr>
        <w:drawing>
          <wp:inline distT="0" distB="0" distL="0" distR="0" wp14:anchorId="00C16834" wp14:editId="16E3F298">
            <wp:extent cx="142875" cy="142875"/>
            <wp:effectExtent l="0" t="0" r="9525" b="9525"/>
            <wp:docPr id="703" name="Grafik 703" descr="H:\Englert\Temp\Leistungserfassung mit dem ENC\Screenshots\Bemerkungen 003 LoeschenPapierko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Englert\Temp\Leistungserfassung mit dem ENC\Screenshots\Bemerkungen 003 LoeschenPapierkorb.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t>.</w:t>
      </w:r>
    </w:p>
    <w:p w14:paraId="0BF21087" w14:textId="5D73E92F" w:rsidR="00037D79" w:rsidRDefault="00037D79" w:rsidP="00A67B65">
      <w:pPr>
        <w:pStyle w:val="LDHandlungsschritt"/>
      </w:pPr>
      <w:r>
        <w:t>Wiederholen Sie diese Schritte für weitere Bemerkungen und weitere Schüler.</w:t>
      </w:r>
    </w:p>
    <w:p w14:paraId="6312A5EA" w14:textId="42C58E7C" w:rsidR="00037D79" w:rsidRDefault="00037D79" w:rsidP="00A15D85">
      <w:pPr>
        <w:pStyle w:val="berschrift4"/>
      </w:pPr>
      <w:bookmarkStart w:id="120" w:name="_Toc131076977"/>
      <w:r>
        <w:t>Alle Bemerkungen löschen</w:t>
      </w:r>
      <w:bookmarkEnd w:id="120"/>
    </w:p>
    <w:p w14:paraId="0FD38375" w14:textId="31B78A3C" w:rsidR="00037D79" w:rsidRDefault="00037D79" w:rsidP="00A67B65">
      <w:pPr>
        <w:pStyle w:val="LDHandlungsschritt"/>
        <w:numPr>
          <w:ilvl w:val="0"/>
          <w:numId w:val="17"/>
        </w:numPr>
      </w:pPr>
      <w:r>
        <w:t>Markieren Sie die Kontrollkästchen vor den Schülern, deren Bemerkungen vollständig gelöscht werden sollen.</w:t>
      </w:r>
      <w:r w:rsidR="000F3BF5">
        <w:t xml:space="preserve"> </w:t>
      </w:r>
      <w:r w:rsidR="00276D60">
        <w:t>Im Bereich Bemerkungen des Schülers werden nur die Bemerkungen des zuletzt markierten Schülers angezeigt.</w:t>
      </w:r>
    </w:p>
    <w:p w14:paraId="6D3D39FF" w14:textId="7BEA77A9" w:rsidR="00276D60" w:rsidRDefault="00276D60" w:rsidP="00A67B65">
      <w:pPr>
        <w:pStyle w:val="LDHandlungsschritt"/>
      </w:pPr>
      <w:r>
        <w:t>Klicken Sie auf die Schaltfläche</w:t>
      </w:r>
      <w:r w:rsidR="001D6CB2">
        <w:t xml:space="preserve"> </w:t>
      </w:r>
      <w:proofErr w:type="spellStart"/>
      <w:r w:rsidR="000F3BF5" w:rsidRPr="000F3BF5">
        <w:rPr>
          <w:rStyle w:val="LDProgrammelement"/>
        </w:rPr>
        <w:t>bemerkung</w:t>
      </w:r>
      <w:proofErr w:type="spellEnd"/>
      <w:r w:rsidR="000F3BF5" w:rsidRPr="000F3BF5">
        <w:rPr>
          <w:rStyle w:val="LDProgrammelement"/>
        </w:rPr>
        <w:t xml:space="preserve"> löschen</w:t>
      </w:r>
      <w:r>
        <w:t>.</w:t>
      </w:r>
    </w:p>
    <w:p w14:paraId="598C52F7" w14:textId="4B22FAD3" w:rsidR="00276D60" w:rsidRDefault="001D6CB2" w:rsidP="00A67B65">
      <w:pPr>
        <w:pStyle w:val="LDHandlungsschritt"/>
      </w:pPr>
      <w:r>
        <w:t xml:space="preserve">Klicken Sie in der </w:t>
      </w:r>
      <w:r w:rsidR="00AE10F5">
        <w:t xml:space="preserve">folgenden </w:t>
      </w:r>
      <w:r>
        <w:t>Meldung</w:t>
      </w:r>
      <w:r w:rsidR="00AE10F5">
        <w:t xml:space="preserve"> </w:t>
      </w:r>
      <w:r w:rsidR="00276D60">
        <w:t>auf die Schaltfläche</w:t>
      </w:r>
      <w:r w:rsidR="000F3BF5">
        <w:t xml:space="preserve"> </w:t>
      </w:r>
      <w:r w:rsidR="000F3BF5" w:rsidRPr="000F3BF5">
        <w:rPr>
          <w:rStyle w:val="LDProgrammelement"/>
        </w:rPr>
        <w:t>ja</w:t>
      </w:r>
      <w:r w:rsidR="00276D60">
        <w:t>.</w:t>
      </w:r>
    </w:p>
    <w:p w14:paraId="3529351E" w14:textId="77777777" w:rsidR="000F3BF5" w:rsidRDefault="00AE10F5" w:rsidP="000F3BF5">
      <w:pPr>
        <w:pStyle w:val="LDTextinhaltweitereingerckt"/>
        <w:keepNext/>
      </w:pPr>
      <w:r>
        <w:rPr>
          <w:noProof/>
          <w:lang w:eastAsia="de-DE"/>
        </w:rPr>
        <w:drawing>
          <wp:inline distT="0" distB="0" distL="0" distR="0" wp14:anchorId="661B36BE" wp14:editId="3D0FF8CE">
            <wp:extent cx="2441924" cy="845483"/>
            <wp:effectExtent l="19050" t="19050" r="15875" b="12065"/>
            <wp:docPr id="720" name="Grafik 720" descr="H:\Englert\Temp\Leistungserfassung mit dem ENC\Screenshots\Bemerkungen 003 LoeschenSicherheitsabf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Englert\Temp\Leistungserfassung mit dem ENC\Screenshots\Bemerkungen 003 LoeschenSicherheitsabfrage.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43065" cy="845878"/>
                    </a:xfrm>
                    <a:prstGeom prst="rect">
                      <a:avLst/>
                    </a:prstGeom>
                    <a:noFill/>
                    <a:ln>
                      <a:solidFill>
                        <a:schemeClr val="accent1"/>
                      </a:solidFill>
                    </a:ln>
                  </pic:spPr>
                </pic:pic>
              </a:graphicData>
            </a:graphic>
          </wp:inline>
        </w:drawing>
      </w:r>
    </w:p>
    <w:p w14:paraId="25C57083" w14:textId="67C0EA43" w:rsidR="00AE10F5" w:rsidRDefault="000F3BF5" w:rsidP="000F3BF5">
      <w:pPr>
        <w:pStyle w:val="LDBildunterschrift"/>
        <w:ind w:left="992"/>
      </w:pPr>
      <w:bookmarkStart w:id="121" w:name="_Toc209508713"/>
      <w:r>
        <w:t xml:space="preserve">Abb. </w:t>
      </w:r>
      <w:r w:rsidR="00B3704F">
        <w:fldChar w:fldCharType="begin"/>
      </w:r>
      <w:r w:rsidR="00B3704F">
        <w:instrText xml:space="preserve"> SEQ Abb. \* ARABIC </w:instrText>
      </w:r>
      <w:r w:rsidR="00B3704F">
        <w:fldChar w:fldCharType="separate"/>
      </w:r>
      <w:r w:rsidR="00556FCD">
        <w:rPr>
          <w:noProof/>
        </w:rPr>
        <w:t>20</w:t>
      </w:r>
      <w:r w:rsidR="00B3704F">
        <w:rPr>
          <w:noProof/>
        </w:rPr>
        <w:fldChar w:fldCharType="end"/>
      </w:r>
      <w:r>
        <w:t xml:space="preserve"> ENC: Meldung Bemerkung löschen</w:t>
      </w:r>
      <w:bookmarkEnd w:id="121"/>
    </w:p>
    <w:p w14:paraId="1EE89C51" w14:textId="28542C3B" w:rsidR="00276D60" w:rsidRDefault="00276D60" w:rsidP="00A67B65">
      <w:pPr>
        <w:pStyle w:val="LDHandlungsschritt"/>
      </w:pPr>
      <w:r>
        <w:t>Klicken Sie auf die Schaltfläche</w:t>
      </w:r>
      <w:r w:rsidR="001D6CB2">
        <w:t xml:space="preserve"> </w:t>
      </w:r>
      <w:r w:rsidR="000F3BF5" w:rsidRPr="000F3BF5">
        <w:rPr>
          <w:rStyle w:val="LDProgrammelement"/>
        </w:rPr>
        <w:t>speichern</w:t>
      </w:r>
      <w:r>
        <w:t>.</w:t>
      </w:r>
    </w:p>
    <w:p w14:paraId="551AC135" w14:textId="70912F3B" w:rsidR="00276D60" w:rsidRDefault="00276D60" w:rsidP="002363B6">
      <w:pPr>
        <w:pStyle w:val="berschrift3"/>
      </w:pPr>
      <w:bookmarkStart w:id="122" w:name="_Toc131076978"/>
      <w:bookmarkStart w:id="123" w:name="_Toc211413240"/>
      <w:r>
        <w:t>Eignung/Versetzung bearbeiten</w:t>
      </w:r>
      <w:bookmarkEnd w:id="122"/>
      <w:bookmarkEnd w:id="123"/>
    </w:p>
    <w:p w14:paraId="11C5E93B" w14:textId="4F47BBEB" w:rsidR="00276D60" w:rsidRDefault="00276D60" w:rsidP="00CD61D8">
      <w:pPr>
        <w:pStyle w:val="LDTextinhalteingerckt"/>
      </w:pPr>
      <w:r>
        <w:t xml:space="preserve">Im Register </w:t>
      </w:r>
      <w:r w:rsidRPr="00A67B65">
        <w:rPr>
          <w:rStyle w:val="LDProgrammelement"/>
        </w:rPr>
        <w:t>Versetzung/Eignung</w:t>
      </w:r>
      <w:r>
        <w:t xml:space="preserve"> können Sie versetzungsgefährdende Fächer erfassen oder löschen und Daten zur Versetzung/Eignung bearbeiten.</w:t>
      </w:r>
      <w:r w:rsidR="00FB52F9">
        <w:t xml:space="preserve"> Sie sehen auf diesem Register folgende Daten zu </w:t>
      </w:r>
      <w:commentRangeStart w:id="124"/>
      <w:r w:rsidR="00FB52F9">
        <w:t>Versetzung</w:t>
      </w:r>
      <w:commentRangeEnd w:id="124"/>
      <w:r w:rsidR="00D95D21">
        <w:rPr>
          <w:rStyle w:val="Kommentarzeichen"/>
          <w:color w:val="auto"/>
        </w:rPr>
        <w:commentReference w:id="124"/>
      </w:r>
      <w:r w:rsidR="00FB52F9">
        <w:t>:</w:t>
      </w:r>
    </w:p>
    <w:p w14:paraId="0E00FD5E" w14:textId="0E9D11C1" w:rsidR="00D95D21" w:rsidRDefault="005E255A" w:rsidP="00D95D21">
      <w:pPr>
        <w:pStyle w:val="Aufzhlungeingerckt"/>
      </w:pPr>
      <w:r>
        <w:t xml:space="preserve"> </w:t>
      </w:r>
    </w:p>
    <w:p w14:paraId="3ABED14F" w14:textId="0F06A7F7" w:rsidR="005E255A" w:rsidRDefault="005E255A" w:rsidP="00D95D21">
      <w:pPr>
        <w:pStyle w:val="Aufzhlungeingerckt"/>
      </w:pPr>
      <w:r>
        <w:t xml:space="preserve"> </w:t>
      </w:r>
    </w:p>
    <w:p w14:paraId="0D6661FC" w14:textId="7B81269A" w:rsidR="005E255A" w:rsidRDefault="005E255A" w:rsidP="00D95D21">
      <w:pPr>
        <w:pStyle w:val="Aufzhlungeingerckt"/>
      </w:pPr>
      <w:r>
        <w:t xml:space="preserve"> </w:t>
      </w:r>
    </w:p>
    <w:p w14:paraId="5B1EAE69" w14:textId="77777777" w:rsidR="001D6CB2" w:rsidRDefault="00FB52F9" w:rsidP="00E9599E">
      <w:pPr>
        <w:pStyle w:val="LDTextinhalteingerckt"/>
      </w:pPr>
      <w:r>
        <w:rPr>
          <w:noProof/>
          <w:lang w:eastAsia="de-DE"/>
        </w:rPr>
        <w:drawing>
          <wp:inline distT="0" distB="0" distL="0" distR="0" wp14:anchorId="1A49CB25" wp14:editId="46A0D021">
            <wp:extent cx="4500000" cy="3074400"/>
            <wp:effectExtent l="0" t="0" r="0" b="0"/>
            <wp:docPr id="724" name="Grafik 724" descr="H:\Englert\Temp\Leistungserfassung mit dem ENC\Screenshots\VersetzungEignung 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nglert\Temp\Leistungserfassung mit dem ENC\Screenshots\VersetzungEignung 001.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00000" cy="3074400"/>
                    </a:xfrm>
                    <a:prstGeom prst="rect">
                      <a:avLst/>
                    </a:prstGeom>
                    <a:noFill/>
                    <a:ln>
                      <a:noFill/>
                    </a:ln>
                  </pic:spPr>
                </pic:pic>
              </a:graphicData>
            </a:graphic>
          </wp:inline>
        </w:drawing>
      </w:r>
    </w:p>
    <w:p w14:paraId="6A8A835D" w14:textId="03D52303" w:rsidR="00FB52F9" w:rsidRDefault="001D6CB2" w:rsidP="00343470">
      <w:pPr>
        <w:pStyle w:val="LDBildunterschrift"/>
      </w:pPr>
      <w:bookmarkStart w:id="125" w:name="_Toc130997895"/>
      <w:bookmarkStart w:id="126" w:name="_Toc209508714"/>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21</w:t>
      </w:r>
      <w:r w:rsidR="00131ADA">
        <w:rPr>
          <w:noProof/>
        </w:rPr>
        <w:fldChar w:fldCharType="end"/>
      </w:r>
      <w:r w:rsidR="00D95D21">
        <w:t xml:space="preserve"> ENC: </w:t>
      </w:r>
      <w:r>
        <w:t>Klassenweise Erfassung Register Eignung / Versetzung</w:t>
      </w:r>
      <w:bookmarkEnd w:id="125"/>
      <w:bookmarkEnd w:id="126"/>
    </w:p>
    <w:p w14:paraId="0CCDF07C" w14:textId="6D62027D" w:rsidR="00276D60" w:rsidRDefault="00276D60" w:rsidP="00FD3B85">
      <w:pPr>
        <w:pStyle w:val="berschrift4"/>
      </w:pPr>
      <w:bookmarkStart w:id="127" w:name="_Toc131076979"/>
      <w:r>
        <w:t>Versetzungsgefährdende Fächer bearbeiten</w:t>
      </w:r>
      <w:bookmarkEnd w:id="127"/>
    </w:p>
    <w:p w14:paraId="4FA7005E" w14:textId="427A2A1B" w:rsidR="00FD3B85" w:rsidRDefault="00FD3B85" w:rsidP="00A67B65">
      <w:pPr>
        <w:pStyle w:val="LDHandlungsschritt"/>
        <w:numPr>
          <w:ilvl w:val="0"/>
          <w:numId w:val="16"/>
        </w:numPr>
      </w:pPr>
      <w:r>
        <w:t>Markieren Sie den zu bearbeitenden Schüler.</w:t>
      </w:r>
    </w:p>
    <w:p w14:paraId="54C5FE39" w14:textId="21797E18" w:rsidR="00FD3B85" w:rsidRDefault="00FD3B85" w:rsidP="00A67B65">
      <w:pPr>
        <w:pStyle w:val="LDHandlungsschritt"/>
      </w:pPr>
      <w:r>
        <w:t xml:space="preserve">Klicken Sie auf die Schaltfläche </w:t>
      </w:r>
      <w:r>
        <w:rPr>
          <w:noProof/>
        </w:rPr>
        <w:drawing>
          <wp:inline distT="0" distB="0" distL="0" distR="0" wp14:anchorId="78605FBA" wp14:editId="24455237">
            <wp:extent cx="671158" cy="144000"/>
            <wp:effectExtent l="0" t="0" r="0" b="889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C69BE.tmp"/>
                    <pic:cNvPicPr/>
                  </pic:nvPicPr>
                  <pic:blipFill rotWithShape="1">
                    <a:blip r:embed="rId83">
                      <a:extLst>
                        <a:ext uri="{28A0092B-C50C-407E-A947-70E740481C1C}">
                          <a14:useLocalDpi xmlns:a14="http://schemas.microsoft.com/office/drawing/2010/main" val="0"/>
                        </a:ext>
                      </a:extLst>
                    </a:blip>
                    <a:srcRect l="2276" t="8955" r="2267" b="5971"/>
                    <a:stretch/>
                  </pic:blipFill>
                  <pic:spPr bwMode="auto">
                    <a:xfrm>
                      <a:off x="0" y="0"/>
                      <a:ext cx="671158" cy="144000"/>
                    </a:xfrm>
                    <a:prstGeom prst="rect">
                      <a:avLst/>
                    </a:prstGeom>
                    <a:ln>
                      <a:noFill/>
                    </a:ln>
                    <a:extLst>
                      <a:ext uri="{53640926-AAD7-44D8-BBD7-CCE9431645EC}">
                        <a14:shadowObscured xmlns:a14="http://schemas.microsoft.com/office/drawing/2010/main"/>
                      </a:ext>
                    </a:extLst>
                  </pic:spPr>
                </pic:pic>
              </a:graphicData>
            </a:graphic>
          </wp:inline>
        </w:drawing>
      </w:r>
      <w:r>
        <w:t>.</w:t>
      </w:r>
      <w:r w:rsidR="00D95D21">
        <w:t xml:space="preserve"> </w:t>
      </w:r>
      <w:r>
        <w:t xml:space="preserve">Das Dialogfenster </w:t>
      </w:r>
      <w:r w:rsidRPr="00D95D21">
        <w:rPr>
          <w:rStyle w:val="LDProgrammelement"/>
        </w:rPr>
        <w:t>Erfassung Versetzungsgefährdende Fächer</w:t>
      </w:r>
      <w:r>
        <w:t xml:space="preserve"> öffnet sich.</w:t>
      </w:r>
    </w:p>
    <w:p w14:paraId="1F6FD89A" w14:textId="77777777" w:rsidR="00FD3B85" w:rsidRDefault="00FD3B85" w:rsidP="00AE10F5">
      <w:pPr>
        <w:pStyle w:val="LDTextinhaltweitereingerckt"/>
      </w:pPr>
      <w:r>
        <w:rPr>
          <w:noProof/>
          <w:lang w:eastAsia="de-DE"/>
        </w:rPr>
        <w:drawing>
          <wp:inline distT="0" distB="0" distL="0" distR="0" wp14:anchorId="1BC9B777" wp14:editId="2EE5B4A9">
            <wp:extent cx="1931158" cy="1557572"/>
            <wp:effectExtent l="0" t="0" r="0" b="508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 Versertzungsgefährdende Fächer.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933695" cy="1559618"/>
                    </a:xfrm>
                    <a:prstGeom prst="rect">
                      <a:avLst/>
                    </a:prstGeom>
                  </pic:spPr>
                </pic:pic>
              </a:graphicData>
            </a:graphic>
          </wp:inline>
        </w:drawing>
      </w:r>
    </w:p>
    <w:p w14:paraId="41D04132" w14:textId="3D92A8CF" w:rsidR="00276D60" w:rsidRDefault="00FD3B85" w:rsidP="00D95D21">
      <w:pPr>
        <w:pStyle w:val="LDBildunterschrift"/>
        <w:ind w:left="992"/>
      </w:pPr>
      <w:bookmarkStart w:id="128" w:name="_Toc130997896"/>
      <w:bookmarkStart w:id="129" w:name="_Toc209508715"/>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22</w:t>
      </w:r>
      <w:r w:rsidR="00131ADA">
        <w:rPr>
          <w:noProof/>
        </w:rPr>
        <w:fldChar w:fldCharType="end"/>
      </w:r>
      <w:r w:rsidR="00D95D21">
        <w:rPr>
          <w:noProof/>
        </w:rPr>
        <w:t xml:space="preserve"> </w:t>
      </w:r>
      <w:r w:rsidR="00D95D21">
        <w:t xml:space="preserve">ENC: </w:t>
      </w:r>
      <w:r>
        <w:t>Erfassung Versetzungsgefährdende Fächer</w:t>
      </w:r>
      <w:bookmarkEnd w:id="128"/>
      <w:bookmarkEnd w:id="129"/>
    </w:p>
    <w:p w14:paraId="18BAC401" w14:textId="3A4E27D1" w:rsidR="00FD3B85" w:rsidRDefault="00FD3B85" w:rsidP="00A67B65">
      <w:pPr>
        <w:pStyle w:val="LDHandlungsschritt"/>
      </w:pPr>
      <w:r>
        <w:t>Wählen Sie in der Auswahlliste das Fach aus, das gefährdet ist.</w:t>
      </w:r>
    </w:p>
    <w:p w14:paraId="4FFE14E2" w14:textId="75F7AAFA" w:rsidR="00FD3B85" w:rsidRDefault="00FD3B85" w:rsidP="00A67B65">
      <w:pPr>
        <w:pStyle w:val="LDHandlungsschritt"/>
      </w:pPr>
      <w:r>
        <w:t>Klicken Sie auf die Schaltfläche</w:t>
      </w:r>
      <w:r w:rsidR="00D95D21">
        <w:t xml:space="preserve"> </w:t>
      </w:r>
      <w:r w:rsidR="00D95D21" w:rsidRPr="00D95D21">
        <w:rPr>
          <w:rStyle w:val="LDProgrammelement"/>
        </w:rPr>
        <w:t>übernehmen</w:t>
      </w:r>
      <w:r>
        <w:t>.</w:t>
      </w:r>
      <w:r w:rsidR="00D95D21">
        <w:t xml:space="preserve"> </w:t>
      </w:r>
      <w:r>
        <w:t>Das Dialogfenster schließt sich und die Anzahl der gefährdeten Fächer wird angezeigt.</w:t>
      </w:r>
    </w:p>
    <w:p w14:paraId="00664503" w14:textId="77777777" w:rsidR="00FD3B85" w:rsidRDefault="00FD3B85" w:rsidP="00AE10F5">
      <w:pPr>
        <w:pStyle w:val="LDTextinhaltweitereingerckt"/>
      </w:pPr>
      <w:r w:rsidRPr="00FD3B85">
        <w:rPr>
          <w:noProof/>
          <w:bdr w:val="single" w:sz="6" w:space="0" w:color="A6A6A6" w:themeColor="background1" w:themeShade="A6"/>
          <w:lang w:eastAsia="de-DE"/>
        </w:rPr>
        <w:drawing>
          <wp:inline distT="0" distB="0" distL="0" distR="0" wp14:anchorId="628E4B00" wp14:editId="403E785D">
            <wp:extent cx="3987914" cy="661916"/>
            <wp:effectExtent l="19050" t="19050" r="12700" b="2413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C8404.tmp"/>
                    <pic:cNvPicPr/>
                  </pic:nvPicPr>
                  <pic:blipFill rotWithShape="1">
                    <a:blip r:embed="rId85">
                      <a:extLst>
                        <a:ext uri="{28A0092B-C50C-407E-A947-70E740481C1C}">
                          <a14:useLocalDpi xmlns:a14="http://schemas.microsoft.com/office/drawing/2010/main" val="0"/>
                        </a:ext>
                      </a:extLst>
                    </a:blip>
                    <a:srcRect l="1314" t="6031" r="-1"/>
                    <a:stretch/>
                  </pic:blipFill>
                  <pic:spPr bwMode="auto">
                    <a:xfrm>
                      <a:off x="0" y="0"/>
                      <a:ext cx="4002498" cy="66433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6C114CE" w14:textId="577F7F3B" w:rsidR="00FD3B85" w:rsidRPr="00FD3B85" w:rsidRDefault="00FD3B85" w:rsidP="000A030D">
      <w:pPr>
        <w:pStyle w:val="LDBildunterschrift"/>
        <w:ind w:left="992"/>
      </w:pPr>
      <w:bookmarkStart w:id="130" w:name="_Toc130997897"/>
      <w:bookmarkStart w:id="131" w:name="_Toc209508716"/>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23</w:t>
      </w:r>
      <w:r w:rsidR="00131ADA">
        <w:rPr>
          <w:noProof/>
        </w:rPr>
        <w:fldChar w:fldCharType="end"/>
      </w:r>
      <w:r w:rsidR="00D95D21">
        <w:rPr>
          <w:noProof/>
        </w:rPr>
        <w:t xml:space="preserve"> ENC: </w:t>
      </w:r>
      <w:r>
        <w:t>Klassenweise Erfassung Register Eignung / Versetzung – Anzahl Fächer</w:t>
      </w:r>
      <w:bookmarkEnd w:id="130"/>
      <w:bookmarkEnd w:id="131"/>
    </w:p>
    <w:p w14:paraId="62DDD568" w14:textId="6F8F4DAC" w:rsidR="00FD3B85" w:rsidRDefault="00FD3B85" w:rsidP="00A67B65">
      <w:pPr>
        <w:pStyle w:val="LDHandlungsschritt"/>
      </w:pPr>
      <w:r>
        <w:t xml:space="preserve">Klicken Sie auf die Schaltfläche </w:t>
      </w:r>
      <w:r w:rsidR="00D95D21" w:rsidRPr="00D95D21">
        <w:rPr>
          <w:rStyle w:val="LDProgrammelement"/>
        </w:rPr>
        <w:t>speichern</w:t>
      </w:r>
      <w:r>
        <w:t>.</w:t>
      </w:r>
    </w:p>
    <w:p w14:paraId="640661C1" w14:textId="17541760" w:rsidR="00276D60" w:rsidRDefault="00FB52F9" w:rsidP="00FD3B85">
      <w:pPr>
        <w:pStyle w:val="berschrift4"/>
      </w:pPr>
      <w:bookmarkStart w:id="132" w:name="_Toc131076980"/>
      <w:r>
        <w:t xml:space="preserve">Daten zur Versetzung/Eignung </w:t>
      </w:r>
      <w:commentRangeStart w:id="133"/>
      <w:r>
        <w:t>bearbeiten</w:t>
      </w:r>
      <w:bookmarkEnd w:id="132"/>
      <w:commentRangeEnd w:id="133"/>
      <w:r w:rsidR="000A030D">
        <w:rPr>
          <w:rStyle w:val="Kommentarzeichen"/>
          <w:rFonts w:eastAsiaTheme="minorHAnsi" w:cstheme="minorBidi"/>
          <w:b w:val="0"/>
          <w:color w:val="auto"/>
        </w:rPr>
        <w:commentReference w:id="133"/>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5E255A" w:rsidRPr="003473C5" w14:paraId="2ECFBDC5" w14:textId="77777777" w:rsidTr="005E255A">
        <w:tc>
          <w:tcPr>
            <w:tcW w:w="851" w:type="dxa"/>
          </w:tcPr>
          <w:p w14:paraId="45C7B6AA" w14:textId="77777777" w:rsidR="005E255A" w:rsidRDefault="005E255A" w:rsidP="00EF584E">
            <w:pPr>
              <w:pStyle w:val="LDTextinhalt"/>
              <w:rPr>
                <w:rFonts w:cs="Arial"/>
              </w:rPr>
            </w:pPr>
            <w:r>
              <w:rPr>
                <w:noProof/>
                <w:lang w:eastAsia="de-DE"/>
              </w:rPr>
              <w:drawing>
                <wp:inline distT="0" distB="0" distL="0" distR="0" wp14:anchorId="72B006C1" wp14:editId="6600124C">
                  <wp:extent cx="288000" cy="288000"/>
                  <wp:effectExtent l="0" t="0" r="0" b="0"/>
                  <wp:docPr id="151"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5AEA92B4" w14:textId="77777777" w:rsidR="005E255A" w:rsidRDefault="005E255A" w:rsidP="00EF584E">
            <w:pPr>
              <w:pStyle w:val="LDTextinhalt"/>
            </w:pPr>
            <w:r>
              <w:t>Bearbeiten Sie mehrere Schüler mit gleichen Eigenschaften gleichzeitig.</w:t>
            </w:r>
          </w:p>
          <w:p w14:paraId="7584C74E" w14:textId="26056631" w:rsidR="005E255A" w:rsidRDefault="005E255A" w:rsidP="005E255A">
            <w:pPr>
              <w:pStyle w:val="LDHandlungsschritt"/>
              <w:numPr>
                <w:ilvl w:val="0"/>
                <w:numId w:val="36"/>
              </w:numPr>
              <w:ind w:left="284"/>
            </w:pPr>
            <w:r>
              <w:t xml:space="preserve">Klicken Sie auf das Kontrollkästchen vor der Spaltenüberschrift </w:t>
            </w:r>
            <w:r w:rsidRPr="005E255A">
              <w:rPr>
                <w:rStyle w:val="LDProgrammelement"/>
              </w:rPr>
              <w:t>Name.</w:t>
            </w:r>
            <w:r>
              <w:rPr>
                <w:rStyle w:val="LDProgrammelement"/>
              </w:rPr>
              <w:t xml:space="preserve"> </w:t>
            </w:r>
            <w:r>
              <w:t>Alle Zeilen werden blau hervorgehoben.</w:t>
            </w:r>
          </w:p>
          <w:p w14:paraId="19B779FE" w14:textId="23790A17" w:rsidR="005E255A" w:rsidRPr="003473C5" w:rsidRDefault="005E255A" w:rsidP="005E255A">
            <w:pPr>
              <w:pStyle w:val="LDHandlungsschritt"/>
              <w:ind w:left="284"/>
            </w:pPr>
            <w:r>
              <w:t xml:space="preserve">Klicken Sie erneut auf das Kontrollkästchen vor der Spaltenüberschrift </w:t>
            </w:r>
            <w:r w:rsidRPr="005E255A">
              <w:rPr>
                <w:rStyle w:val="LDProgrammelement"/>
              </w:rPr>
              <w:t>Name,</w:t>
            </w:r>
            <w:r>
              <w:t xml:space="preserve"> um alle – </w:t>
            </w:r>
            <w:r w:rsidRPr="005E255A">
              <w:rPr>
                <w:rStyle w:val="LDwichtigerText"/>
              </w:rPr>
              <w:t>auch die nicht sichtbaren</w:t>
            </w:r>
            <w:r>
              <w:t xml:space="preserve"> – Markierungen zu entfernen. Die blaue Hervorhebung der Zeilen wird aufgehoben.</w:t>
            </w:r>
          </w:p>
        </w:tc>
      </w:tr>
    </w:tbl>
    <w:p w14:paraId="286C21EB" w14:textId="77777777" w:rsidR="00AE10F5" w:rsidRPr="00AE10F5" w:rsidRDefault="00AE10F5" w:rsidP="00AE10F5"/>
    <w:p w14:paraId="713F8AF6" w14:textId="4A6D3697" w:rsidR="00FB52F9" w:rsidRDefault="00D10F7F" w:rsidP="00A67B65">
      <w:pPr>
        <w:pStyle w:val="LDHandlungsschritt"/>
        <w:numPr>
          <w:ilvl w:val="0"/>
          <w:numId w:val="15"/>
        </w:numPr>
      </w:pPr>
      <w:r>
        <w:t>Markieren Sie die Kontrollkästchen vor den zu bearbeitenden Schülern.</w:t>
      </w:r>
    </w:p>
    <w:p w14:paraId="083DEB01" w14:textId="3A02DA98" w:rsidR="00D10F7F" w:rsidRDefault="00D10F7F" w:rsidP="00A67B65">
      <w:pPr>
        <w:pStyle w:val="LDHandlungsschritt"/>
      </w:pPr>
      <w:r>
        <w:t>Klicken Sie auf die Schaltfläche</w:t>
      </w:r>
      <w:r w:rsidR="001D6CB2">
        <w:t xml:space="preserve"> </w:t>
      </w:r>
      <w:r>
        <w:t xml:space="preserve"> </w:t>
      </w:r>
      <w:r>
        <w:rPr>
          <w:noProof/>
        </w:rPr>
        <w:drawing>
          <wp:inline distT="0" distB="0" distL="0" distR="0" wp14:anchorId="375DA0DB" wp14:editId="499026E4">
            <wp:extent cx="1172571" cy="144000"/>
            <wp:effectExtent l="0" t="0" r="0" b="8890"/>
            <wp:docPr id="725" name="Grafik 725" descr="H:\Englert\Temp\Leistungserfassung mit dem ENC\Screenshots\VersetzungEignung 002 SchaltflächeVersetzungEign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VersetzungEignung 002 SchaltflächeVersetzungEignung.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172571" cy="144000"/>
                    </a:xfrm>
                    <a:prstGeom prst="rect">
                      <a:avLst/>
                    </a:prstGeom>
                    <a:noFill/>
                    <a:ln>
                      <a:noFill/>
                    </a:ln>
                  </pic:spPr>
                </pic:pic>
              </a:graphicData>
            </a:graphic>
          </wp:inline>
        </w:drawing>
      </w:r>
      <w:r>
        <w:t>.</w:t>
      </w:r>
      <w:r w:rsidR="005E255A">
        <w:t xml:space="preserve"> </w:t>
      </w:r>
      <w:r>
        <w:t xml:space="preserve">Das Dialogfenster </w:t>
      </w:r>
      <w:r w:rsidRPr="005E255A">
        <w:rPr>
          <w:rStyle w:val="LDProgrammelement"/>
        </w:rPr>
        <w:t xml:space="preserve">Erfassung Versetzung/Eignung </w:t>
      </w:r>
      <w:r w:rsidR="00EE4285">
        <w:t>wird geöffnet</w:t>
      </w:r>
      <w:r>
        <w:t>.</w:t>
      </w:r>
    </w:p>
    <w:p w14:paraId="718BD8B0" w14:textId="77777777" w:rsidR="001D6CB2" w:rsidRDefault="00D10F7F" w:rsidP="00AE10F5">
      <w:pPr>
        <w:pStyle w:val="LDTextinhaltweitereingerckt"/>
      </w:pPr>
      <w:r>
        <w:rPr>
          <w:noProof/>
          <w:lang w:eastAsia="de-DE"/>
        </w:rPr>
        <w:drawing>
          <wp:inline distT="0" distB="0" distL="0" distR="0" wp14:anchorId="2F6D900F" wp14:editId="21933D9B">
            <wp:extent cx="2505350" cy="1641663"/>
            <wp:effectExtent l="19050" t="19050" r="9525" b="15875"/>
            <wp:docPr id="730" name="Grafik 730" descr="H:\Englert\Temp\Leistungserfassung mit dem ENC\Screenshots\VersetzungEignung 003 DialogfensterVersetzungEign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nglert\Temp\Leistungserfassung mit dem ENC\Screenshots\VersetzungEignung 003 DialogfensterVersetzungEignung.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0016" cy="1644721"/>
                    </a:xfrm>
                    <a:prstGeom prst="rect">
                      <a:avLst/>
                    </a:prstGeom>
                    <a:noFill/>
                    <a:ln>
                      <a:solidFill>
                        <a:schemeClr val="accent1"/>
                      </a:solidFill>
                    </a:ln>
                  </pic:spPr>
                </pic:pic>
              </a:graphicData>
            </a:graphic>
          </wp:inline>
        </w:drawing>
      </w:r>
    </w:p>
    <w:p w14:paraId="19B53119" w14:textId="346EA237" w:rsidR="00D10F7F" w:rsidRDefault="001D6CB2" w:rsidP="005E255A">
      <w:pPr>
        <w:pStyle w:val="LDBildunterschrift"/>
        <w:ind w:left="992"/>
      </w:pPr>
      <w:bookmarkStart w:id="134" w:name="_Toc130997898"/>
      <w:bookmarkStart w:id="135" w:name="_Toc209508717"/>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24</w:t>
      </w:r>
      <w:r w:rsidR="00131ADA">
        <w:rPr>
          <w:noProof/>
        </w:rPr>
        <w:fldChar w:fldCharType="end"/>
      </w:r>
      <w:r w:rsidR="005E255A">
        <w:t xml:space="preserve"> ENC: </w:t>
      </w:r>
      <w:r>
        <w:t>Erfassung Versetzung / Eignung – Mehrfachauswahl</w:t>
      </w:r>
      <w:bookmarkEnd w:id="134"/>
      <w:bookmarkEnd w:id="135"/>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5E255A" w:rsidRPr="00A77AAC" w14:paraId="5332197F" w14:textId="77777777" w:rsidTr="005E255A">
        <w:tc>
          <w:tcPr>
            <w:tcW w:w="851" w:type="dxa"/>
            <w:vAlign w:val="center"/>
          </w:tcPr>
          <w:p w14:paraId="3C5509CE" w14:textId="77777777" w:rsidR="005E255A" w:rsidRPr="00A77AAC" w:rsidRDefault="005E255A" w:rsidP="00EF584E">
            <w:pPr>
              <w:pStyle w:val="LDTextinhalt"/>
            </w:pPr>
            <w:r>
              <w:rPr>
                <w:noProof/>
                <w:lang w:eastAsia="de-DE"/>
              </w:rPr>
              <w:drawing>
                <wp:inline distT="0" distB="0" distL="0" distR="0" wp14:anchorId="4408F3E7" wp14:editId="2681CBCC">
                  <wp:extent cx="288000" cy="288000"/>
                  <wp:effectExtent l="0" t="0" r="0" b="0"/>
                  <wp:docPr id="121"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4987E71A" w14:textId="77777777" w:rsidR="005E255A" w:rsidRPr="005E255A" w:rsidRDefault="005E255A" w:rsidP="00EF584E">
            <w:pPr>
              <w:pStyle w:val="LDTextinhalt"/>
              <w:rPr>
                <w:rStyle w:val="LDbesonderswichtigerText0"/>
              </w:rPr>
            </w:pPr>
            <w:r w:rsidRPr="005E255A">
              <w:rPr>
                <w:rStyle w:val="LDbesonderswichtigerText0"/>
              </w:rPr>
              <w:t>Achtung</w:t>
            </w:r>
          </w:p>
          <w:p w14:paraId="7DE7A00C" w14:textId="77777777" w:rsidR="005E255A" w:rsidRDefault="005E255A" w:rsidP="00EF584E">
            <w:pPr>
              <w:pStyle w:val="LDTextinhalt"/>
            </w:pPr>
            <w:r>
              <w:t xml:space="preserve">Die Häkchen in den Kontrollkästchen bedeuten, dass die angezeigten Daten für alle ausgewählten Schüler beim Klick auf die Schaltfläche </w:t>
            </w:r>
            <w:r w:rsidRPr="005E255A">
              <w:rPr>
                <w:rStyle w:val="LDProgrammelement"/>
              </w:rPr>
              <w:t>übernehmen</w:t>
            </w:r>
            <w:r>
              <w:t xml:space="preserve"> übernommen werden.</w:t>
            </w:r>
          </w:p>
          <w:p w14:paraId="2565F343" w14:textId="6F08E749" w:rsidR="005E255A" w:rsidRPr="00A77AAC" w:rsidRDefault="005E255A" w:rsidP="00EF584E">
            <w:pPr>
              <w:pStyle w:val="LDTextinhalt"/>
            </w:pPr>
            <w:r>
              <w:t>Überlegen Sie daher genau, welche Daten (</w:t>
            </w:r>
            <w:r w:rsidRPr="005E255A">
              <w:rPr>
                <w:rStyle w:val="LDProgrammelement"/>
              </w:rPr>
              <w:t>Eignung / Voraus. Abschluss / Versetzung gefährdet / Versetzung</w:t>
            </w:r>
            <w:r>
              <w:t>) Sie bearbeiten wollen!</w:t>
            </w:r>
          </w:p>
        </w:tc>
      </w:tr>
    </w:tbl>
    <w:p w14:paraId="05FC928D" w14:textId="3E6E08BF" w:rsidR="00D10F7F" w:rsidRDefault="00D10F7F" w:rsidP="00A67B65">
      <w:pPr>
        <w:pStyle w:val="LDHandlungsschritt"/>
      </w:pPr>
      <w:r>
        <w:t xml:space="preserve">Klicken Sie auf die Kontrollkästchen, deren Daten </w:t>
      </w:r>
      <w:r w:rsidR="00C2466F">
        <w:t xml:space="preserve">für die Schülerauswahl </w:t>
      </w:r>
      <w:r>
        <w:t>nicht übernommen werden sollen</w:t>
      </w:r>
      <w:r w:rsidR="00C2466F">
        <w:t>.</w:t>
      </w:r>
      <w:r w:rsidR="00AE10F5">
        <w:t xml:space="preserve"> </w:t>
      </w:r>
      <w:r w:rsidR="00C2466F">
        <w:t>Die Häkchen werden entfernt, die Datenfelder werden gesperrt.</w:t>
      </w:r>
    </w:p>
    <w:p w14:paraId="197ABF38" w14:textId="700F391C" w:rsidR="00C2466F" w:rsidRDefault="00C2466F" w:rsidP="00A67B65">
      <w:pPr>
        <w:pStyle w:val="LDHandlungsschritt"/>
      </w:pPr>
      <w:r>
        <w:t xml:space="preserve">Wählen Sie in den </w:t>
      </w:r>
      <w:r w:rsidR="00385FD6">
        <w:t>bearbeitbaren</w:t>
      </w:r>
      <w:r>
        <w:t xml:space="preserve"> Datenfeldern einen Eintrag aus der Liste oder markieren Sie das Kontrollkästchen Versetzung gefährdet.</w:t>
      </w:r>
    </w:p>
    <w:p w14:paraId="150694BF" w14:textId="0CA3B9B8" w:rsidR="00C2466F" w:rsidRDefault="00C2466F" w:rsidP="00A67B65">
      <w:pPr>
        <w:pStyle w:val="LDHandlungsschritt"/>
      </w:pPr>
      <w:r>
        <w:t>Klicken Sie auf die Schaltfläche</w:t>
      </w:r>
      <w:r w:rsidR="001D6CB2">
        <w:t xml:space="preserve"> </w:t>
      </w:r>
      <w:r w:rsidR="005E255A" w:rsidRPr="005E255A">
        <w:rPr>
          <w:rStyle w:val="LDProgrammelement"/>
        </w:rPr>
        <w:t>übernehmen</w:t>
      </w:r>
      <w:r w:rsidR="005E255A">
        <w:rPr>
          <w:rStyle w:val="LDProgrammelement"/>
        </w:rPr>
        <w:t xml:space="preserve">. </w:t>
      </w:r>
      <w:r>
        <w:t xml:space="preserve">Das Dialogfenster </w:t>
      </w:r>
      <w:r w:rsidR="00524210">
        <w:t>wird geschlossen</w:t>
      </w:r>
      <w:r>
        <w:t xml:space="preserve"> und die erfassten Daten werden </w:t>
      </w:r>
      <w:r w:rsidR="00385FD6">
        <w:t xml:space="preserve">im Register </w:t>
      </w:r>
      <w:r w:rsidR="00385FD6" w:rsidRPr="00A67B65">
        <w:rPr>
          <w:rStyle w:val="LDProgrammelement"/>
        </w:rPr>
        <w:t>Versetzung/Eignung</w:t>
      </w:r>
      <w:r>
        <w:t xml:space="preserve"> angezeigt.</w:t>
      </w:r>
      <w:r w:rsidR="005E255A">
        <w:t xml:space="preserve"> </w:t>
      </w:r>
      <w:r w:rsidR="00385FD6">
        <w:t>Die Markierung der Schüler wird entfernt.</w:t>
      </w:r>
    </w:p>
    <w:p w14:paraId="58C8F62E" w14:textId="77777777" w:rsidR="00FD3B85" w:rsidRDefault="00C2466F" w:rsidP="00AE10F5">
      <w:pPr>
        <w:pStyle w:val="LDTextinhaltweitereingerckt"/>
      </w:pPr>
      <w:r w:rsidRPr="001D6CB2">
        <w:rPr>
          <w:noProof/>
          <w:bdr w:val="single" w:sz="6" w:space="0" w:color="A6A6A6" w:themeColor="background1" w:themeShade="A6"/>
          <w:lang w:eastAsia="de-DE"/>
        </w:rPr>
        <w:drawing>
          <wp:inline distT="0" distB="0" distL="0" distR="0" wp14:anchorId="1C39AD6C" wp14:editId="425A946D">
            <wp:extent cx="3173104" cy="878341"/>
            <wp:effectExtent l="19050" t="19050" r="27305" b="17145"/>
            <wp:docPr id="733" name="Grafik 733" descr="H:\Englert\Temp\Leistungserfassung mit dem ENC\Screenshots\VersetzungEignung 004 BeispielErgebn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Englert\Temp\Leistungserfassung mit dem ENC\Screenshots\VersetzungEignung 004 BeispielErgebnis.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171823" cy="877986"/>
                    </a:xfrm>
                    <a:prstGeom prst="rect">
                      <a:avLst/>
                    </a:prstGeom>
                    <a:noFill/>
                    <a:ln>
                      <a:solidFill>
                        <a:schemeClr val="accent1"/>
                      </a:solidFill>
                    </a:ln>
                  </pic:spPr>
                </pic:pic>
              </a:graphicData>
            </a:graphic>
          </wp:inline>
        </w:drawing>
      </w:r>
    </w:p>
    <w:p w14:paraId="6067B7F7" w14:textId="211DB85A" w:rsidR="00C2466F" w:rsidRDefault="00FD3B85" w:rsidP="005E255A">
      <w:pPr>
        <w:pStyle w:val="LDBildunterschrift"/>
        <w:ind w:left="992"/>
      </w:pPr>
      <w:bookmarkStart w:id="136" w:name="_Toc130997899"/>
      <w:bookmarkStart w:id="137" w:name="_Toc209508718"/>
      <w:r>
        <w:t xml:space="preserve">Abb. </w:t>
      </w:r>
      <w:r w:rsidR="00131ADA">
        <w:rPr>
          <w:noProof/>
        </w:rPr>
        <w:fldChar w:fldCharType="begin"/>
      </w:r>
      <w:r w:rsidR="00131ADA">
        <w:rPr>
          <w:noProof/>
        </w:rPr>
        <w:instrText xml:space="preserve"> SEQ Abb. \* ARABIC </w:instrText>
      </w:r>
      <w:r w:rsidR="00131ADA">
        <w:rPr>
          <w:noProof/>
        </w:rPr>
        <w:fldChar w:fldCharType="separate"/>
      </w:r>
      <w:r w:rsidR="00556FCD">
        <w:rPr>
          <w:noProof/>
        </w:rPr>
        <w:t>25</w:t>
      </w:r>
      <w:r w:rsidR="00131ADA">
        <w:rPr>
          <w:noProof/>
        </w:rPr>
        <w:fldChar w:fldCharType="end"/>
      </w:r>
      <w:r w:rsidR="005E255A">
        <w:rPr>
          <w:noProof/>
        </w:rPr>
        <w:t xml:space="preserve"> ENC: </w:t>
      </w:r>
      <w:r>
        <w:t xml:space="preserve">Klassenweise Erfassung Register </w:t>
      </w:r>
      <w:r w:rsidR="00F36697">
        <w:t xml:space="preserve">Versetzung </w:t>
      </w:r>
      <w:r>
        <w:t xml:space="preserve">/ </w:t>
      </w:r>
      <w:r w:rsidR="00F36697">
        <w:t>Eignung</w:t>
      </w:r>
      <w:r>
        <w:t xml:space="preserve"> – Versetzung gefährdet</w:t>
      </w:r>
      <w:bookmarkEnd w:id="136"/>
      <w:bookmarkEnd w:id="137"/>
    </w:p>
    <w:p w14:paraId="718CD25B" w14:textId="2FB4D6A9" w:rsidR="00C2466F" w:rsidRDefault="00C2466F" w:rsidP="00A67B65">
      <w:pPr>
        <w:pStyle w:val="LDHandlungsschritt"/>
      </w:pPr>
      <w:r>
        <w:t xml:space="preserve">Klicken Sie auf die Schaltfläche </w:t>
      </w:r>
      <w:r w:rsidR="005E255A" w:rsidRPr="005E255A">
        <w:rPr>
          <w:rStyle w:val="LDProgrammelement"/>
        </w:rPr>
        <w:t>speichern</w:t>
      </w:r>
      <w:r>
        <w:t>.</w:t>
      </w:r>
    </w:p>
    <w:tbl>
      <w:tblPr>
        <w:tblW w:w="8788"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7937"/>
      </w:tblGrid>
      <w:tr w:rsidR="005E255A" w:rsidRPr="003473C5" w14:paraId="129DE0DE" w14:textId="77777777" w:rsidTr="005E255A">
        <w:tc>
          <w:tcPr>
            <w:tcW w:w="851" w:type="dxa"/>
          </w:tcPr>
          <w:p w14:paraId="00DED115" w14:textId="77777777" w:rsidR="005E255A" w:rsidRDefault="005E255A" w:rsidP="00EF584E">
            <w:pPr>
              <w:pStyle w:val="LDTextinhalt"/>
              <w:rPr>
                <w:rFonts w:cs="Arial"/>
              </w:rPr>
            </w:pPr>
            <w:r>
              <w:rPr>
                <w:noProof/>
                <w:lang w:eastAsia="de-DE"/>
              </w:rPr>
              <w:drawing>
                <wp:inline distT="0" distB="0" distL="0" distR="0" wp14:anchorId="4DC86982" wp14:editId="1C84774C">
                  <wp:extent cx="288000" cy="288000"/>
                  <wp:effectExtent l="0" t="0" r="0" b="0"/>
                  <wp:docPr id="5"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937" w:type="dxa"/>
            <w:vAlign w:val="center"/>
          </w:tcPr>
          <w:p w14:paraId="15FFD512" w14:textId="4411CF55" w:rsidR="005E255A" w:rsidRPr="003473C5" w:rsidRDefault="005E255A" w:rsidP="005E255A">
            <w:pPr>
              <w:pStyle w:val="LDTextinhalt"/>
            </w:pPr>
            <w:r>
              <w:t xml:space="preserve">Fehler bei der Bearbeitung können Sie durch Auswahl der Schüler und Auswahl eines anderen Eintrages im Dialogfenster </w:t>
            </w:r>
            <w:r w:rsidRPr="005E255A">
              <w:rPr>
                <w:rStyle w:val="LDProgrammelement"/>
              </w:rPr>
              <w:t>Erfassung Versetzung/Eignung</w:t>
            </w:r>
            <w:r>
              <w:t xml:space="preserve"> überschreiben</w:t>
            </w:r>
          </w:p>
        </w:tc>
      </w:tr>
    </w:tbl>
    <w:p w14:paraId="40D8FCBB" w14:textId="53523A9D" w:rsidR="00C2466F" w:rsidRDefault="00CC0781" w:rsidP="00065C60">
      <w:pPr>
        <w:pStyle w:val="berschrift4"/>
      </w:pPr>
      <w:bookmarkStart w:id="138" w:name="_Toc131076981"/>
      <w:r>
        <w:t xml:space="preserve">Versetzung/Eignung </w:t>
      </w:r>
      <w:r w:rsidR="00524210">
        <w:t>–</w:t>
      </w:r>
      <w:r w:rsidR="0014067C">
        <w:t xml:space="preserve"> </w:t>
      </w:r>
      <w:r w:rsidR="006D136E">
        <w:t>Fachschule für Sozialwesen Sozialpädagogik</w:t>
      </w:r>
      <w:r w:rsidR="005E255A">
        <w:t xml:space="preserve"> </w:t>
      </w:r>
      <w:r w:rsidR="006D136E">
        <w:t>/</w:t>
      </w:r>
      <w:r w:rsidR="005E255A">
        <w:t xml:space="preserve"> </w:t>
      </w:r>
      <w:r w:rsidR="006D136E">
        <w:t>Heilerziehungspflege</w:t>
      </w:r>
      <w:bookmarkEnd w:id="138"/>
      <w:r>
        <w:t xml:space="preserve"> </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5E255A" w:rsidRPr="003473C5" w14:paraId="5B4ABC57" w14:textId="77777777" w:rsidTr="00EF584E">
        <w:tc>
          <w:tcPr>
            <w:tcW w:w="851" w:type="dxa"/>
          </w:tcPr>
          <w:p w14:paraId="6ED3E681" w14:textId="77777777" w:rsidR="005E255A" w:rsidRDefault="005E255A" w:rsidP="00EF584E">
            <w:pPr>
              <w:pStyle w:val="LDTextinhalt"/>
              <w:rPr>
                <w:rFonts w:cs="Arial"/>
              </w:rPr>
            </w:pPr>
            <w:r>
              <w:rPr>
                <w:noProof/>
                <w:lang w:eastAsia="de-DE"/>
              </w:rPr>
              <w:drawing>
                <wp:inline distT="0" distB="0" distL="0" distR="0" wp14:anchorId="5D284F70" wp14:editId="6E7C62DC">
                  <wp:extent cx="288000" cy="288000"/>
                  <wp:effectExtent l="0" t="0" r="0" b="0"/>
                  <wp:docPr id="12"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523ECB3D" w14:textId="77777777" w:rsidR="005E255A" w:rsidRDefault="005E255A" w:rsidP="00EF584E">
            <w:pPr>
              <w:pStyle w:val="LDTextinhalt"/>
            </w:pPr>
            <w:r>
              <w:t>Bearbeiten Sie mehrere Schüler mit gleichen Eigenschaften gleichzeitig.</w:t>
            </w:r>
          </w:p>
          <w:p w14:paraId="4E07BE0C" w14:textId="77777777" w:rsidR="005E255A" w:rsidRDefault="005E255A" w:rsidP="005E255A">
            <w:pPr>
              <w:pStyle w:val="LDHandlungsschritt"/>
              <w:numPr>
                <w:ilvl w:val="0"/>
                <w:numId w:val="37"/>
              </w:numPr>
              <w:ind w:left="284"/>
            </w:pPr>
            <w:r>
              <w:t xml:space="preserve">Klicken Sie auf das Kontrollkästchen vor der Spaltenüberschrift </w:t>
            </w:r>
            <w:r w:rsidRPr="005E255A">
              <w:rPr>
                <w:rStyle w:val="LDProgrammelement"/>
              </w:rPr>
              <w:t>Name.</w:t>
            </w:r>
            <w:r>
              <w:rPr>
                <w:rStyle w:val="LDProgrammelement"/>
              </w:rPr>
              <w:t xml:space="preserve"> </w:t>
            </w:r>
            <w:r>
              <w:t>Alle Zeilen werden blau hervorgehoben.</w:t>
            </w:r>
          </w:p>
          <w:p w14:paraId="1A12B8DD" w14:textId="77777777" w:rsidR="005E255A" w:rsidRPr="003473C5" w:rsidRDefault="005E255A" w:rsidP="00EF584E">
            <w:pPr>
              <w:pStyle w:val="LDHandlungsschritt"/>
              <w:ind w:left="284"/>
            </w:pPr>
            <w:r>
              <w:t xml:space="preserve">Klicken Sie erneut auf das Kontrollkästchen vor der Spaltenüberschrift </w:t>
            </w:r>
            <w:r w:rsidRPr="005E255A">
              <w:rPr>
                <w:rStyle w:val="LDProgrammelement"/>
              </w:rPr>
              <w:t>Name,</w:t>
            </w:r>
            <w:r>
              <w:t xml:space="preserve"> um alle – </w:t>
            </w:r>
            <w:r w:rsidRPr="005E255A">
              <w:rPr>
                <w:rStyle w:val="LDwichtigerText"/>
              </w:rPr>
              <w:t>auch die nicht sichtbaren</w:t>
            </w:r>
            <w:r>
              <w:t xml:space="preserve"> – Markierungen zu entfernen. Die blaue Hervorhebung der Zeilen wird aufgehoben.</w:t>
            </w:r>
          </w:p>
        </w:tc>
      </w:tr>
    </w:tbl>
    <w:p w14:paraId="6F51405F" w14:textId="48DE9179" w:rsidR="00EE4285" w:rsidRDefault="00EE4285" w:rsidP="00A67B65">
      <w:pPr>
        <w:pStyle w:val="LDHandlungsschritt"/>
        <w:numPr>
          <w:ilvl w:val="0"/>
          <w:numId w:val="14"/>
        </w:numPr>
      </w:pPr>
      <w:r>
        <w:t>Markieren Sie die Kontrollkästchen vor den zu bearbeitenden Schülern.</w:t>
      </w:r>
    </w:p>
    <w:p w14:paraId="0337C5AC" w14:textId="3BB11245" w:rsidR="00EE4285" w:rsidRDefault="00EE4285" w:rsidP="00112D7B">
      <w:pPr>
        <w:pStyle w:val="LDHandlungsschritt"/>
      </w:pPr>
      <w:r>
        <w:t xml:space="preserve">Klicken Sie auf die Schaltfläche  </w:t>
      </w:r>
      <w:r>
        <w:rPr>
          <w:noProof/>
        </w:rPr>
        <w:drawing>
          <wp:inline distT="0" distB="0" distL="0" distR="0" wp14:anchorId="3733A9A7" wp14:editId="54002D87">
            <wp:extent cx="1172571" cy="144000"/>
            <wp:effectExtent l="0" t="0" r="0" b="8890"/>
            <wp:docPr id="34" name="Grafik 34" descr="H:\Englert\Temp\Leistungserfassung mit dem ENC\Screenshots\VersetzungEignung 002 SchaltflächeVersetzungEign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VersetzungEignung 002 SchaltflächeVersetzungEignung.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172571" cy="144000"/>
                    </a:xfrm>
                    <a:prstGeom prst="rect">
                      <a:avLst/>
                    </a:prstGeom>
                    <a:noFill/>
                    <a:ln>
                      <a:noFill/>
                    </a:ln>
                  </pic:spPr>
                </pic:pic>
              </a:graphicData>
            </a:graphic>
          </wp:inline>
        </w:drawing>
      </w:r>
      <w:r>
        <w:t>.</w:t>
      </w:r>
      <w:r w:rsidR="005E255A">
        <w:t xml:space="preserve"> </w:t>
      </w:r>
      <w:r>
        <w:t xml:space="preserve">Das Dialogfenster </w:t>
      </w:r>
      <w:r w:rsidRPr="005E255A">
        <w:rPr>
          <w:rStyle w:val="LDProgrammelement"/>
        </w:rPr>
        <w:t>Erfassung Versetzung/Eignung</w:t>
      </w:r>
      <w:r>
        <w:t xml:space="preserve"> wird geöffnet.</w:t>
      </w:r>
    </w:p>
    <w:p w14:paraId="1B1FB647" w14:textId="77777777" w:rsidR="0014067C" w:rsidRDefault="00EE4285" w:rsidP="00350152">
      <w:pPr>
        <w:pStyle w:val="LDTextinhaltweitereingerckt"/>
      </w:pPr>
      <w:r>
        <w:rPr>
          <w:noProof/>
          <w:lang w:eastAsia="de-DE"/>
        </w:rPr>
        <w:drawing>
          <wp:inline distT="0" distB="0" distL="0" distR="0" wp14:anchorId="74FC587C" wp14:editId="68A2463D">
            <wp:extent cx="2752725" cy="1957015"/>
            <wp:effectExtent l="19050" t="19050" r="9525" b="2476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52725" cy="1957015"/>
                    </a:xfrm>
                    <a:prstGeom prst="rect">
                      <a:avLst/>
                    </a:prstGeom>
                    <a:ln>
                      <a:solidFill>
                        <a:srgbClr val="0070C0"/>
                      </a:solidFill>
                    </a:ln>
                  </pic:spPr>
                </pic:pic>
              </a:graphicData>
            </a:graphic>
          </wp:inline>
        </w:drawing>
      </w:r>
    </w:p>
    <w:p w14:paraId="3C74B5F9" w14:textId="65A4CDC7" w:rsidR="00ED322E" w:rsidRDefault="0014067C" w:rsidP="005E255A">
      <w:pPr>
        <w:pStyle w:val="LDBildunterschrift"/>
        <w:ind w:left="992"/>
      </w:pPr>
      <w:bookmarkStart w:id="139" w:name="_Toc130997900"/>
      <w:bookmarkStart w:id="140" w:name="_Toc209508719"/>
      <w:r>
        <w:t xml:space="preserve">Abb. </w:t>
      </w:r>
      <w:r w:rsidR="00B3704F">
        <w:fldChar w:fldCharType="begin"/>
      </w:r>
      <w:r w:rsidR="00B3704F">
        <w:instrText xml:space="preserve"> SEQ Abb. \* ARABIC </w:instrText>
      </w:r>
      <w:r w:rsidR="00B3704F">
        <w:fldChar w:fldCharType="separate"/>
      </w:r>
      <w:r w:rsidR="00556FCD">
        <w:rPr>
          <w:noProof/>
        </w:rPr>
        <w:t>26</w:t>
      </w:r>
      <w:r w:rsidR="00B3704F">
        <w:rPr>
          <w:noProof/>
        </w:rPr>
        <w:fldChar w:fldCharType="end"/>
      </w:r>
      <w:r w:rsidR="005E255A">
        <w:rPr>
          <w:noProof/>
        </w:rPr>
        <w:t xml:space="preserve"> ENC: </w:t>
      </w:r>
      <w:r w:rsidRPr="000F418A">
        <w:t xml:space="preserve">Klassenweise Erfassung Register Versetzung / Eignung – Mentoring erfolgreich / </w:t>
      </w:r>
      <w:r w:rsidR="002F4E14">
        <w:t>fa</w:t>
      </w:r>
      <w:r w:rsidRPr="000F418A">
        <w:t>chpraktische Ausbildung erfolgreich</w:t>
      </w:r>
      <w:bookmarkEnd w:id="139"/>
      <w:bookmarkEnd w:id="140"/>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5E255A" w:rsidRPr="00A77AAC" w14:paraId="5FABE949" w14:textId="77777777" w:rsidTr="00EF584E">
        <w:tc>
          <w:tcPr>
            <w:tcW w:w="851" w:type="dxa"/>
            <w:vAlign w:val="center"/>
          </w:tcPr>
          <w:p w14:paraId="67F8F025" w14:textId="77777777" w:rsidR="005E255A" w:rsidRPr="00A77AAC" w:rsidRDefault="005E255A" w:rsidP="00EF584E">
            <w:pPr>
              <w:pStyle w:val="LDTextinhalt"/>
            </w:pPr>
            <w:r>
              <w:rPr>
                <w:noProof/>
                <w:lang w:eastAsia="de-DE"/>
              </w:rPr>
              <w:drawing>
                <wp:inline distT="0" distB="0" distL="0" distR="0" wp14:anchorId="612188D5" wp14:editId="5E8B421F">
                  <wp:extent cx="288000" cy="288000"/>
                  <wp:effectExtent l="0" t="0" r="0" b="0"/>
                  <wp:docPr id="19"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5421A251" w14:textId="77777777" w:rsidR="005E255A" w:rsidRPr="005E255A" w:rsidRDefault="005E255A" w:rsidP="00EF584E">
            <w:pPr>
              <w:pStyle w:val="LDTextinhalt"/>
              <w:rPr>
                <w:rStyle w:val="LDbesonderswichtigerText0"/>
              </w:rPr>
            </w:pPr>
            <w:r w:rsidRPr="005E255A">
              <w:rPr>
                <w:rStyle w:val="LDbesonderswichtigerText0"/>
              </w:rPr>
              <w:t>Achtung</w:t>
            </w:r>
          </w:p>
          <w:p w14:paraId="295CE654" w14:textId="77777777" w:rsidR="005E255A" w:rsidRDefault="005E255A" w:rsidP="00EF584E">
            <w:pPr>
              <w:pStyle w:val="LDTextinhalt"/>
            </w:pPr>
            <w:r>
              <w:t xml:space="preserve">Die Häkchen in den Kontrollkästchen bedeuten, dass die angezeigten Daten für alle ausgewählten Schüler beim Klick auf die Schaltfläche </w:t>
            </w:r>
            <w:r w:rsidRPr="005E255A">
              <w:rPr>
                <w:rStyle w:val="LDProgrammelement"/>
              </w:rPr>
              <w:t>übernehmen</w:t>
            </w:r>
            <w:r>
              <w:t xml:space="preserve"> übernommen werden.</w:t>
            </w:r>
          </w:p>
          <w:p w14:paraId="6BFCE361" w14:textId="77777777" w:rsidR="005E255A" w:rsidRPr="00A77AAC" w:rsidRDefault="005E255A" w:rsidP="00EF584E">
            <w:pPr>
              <w:pStyle w:val="LDTextinhalt"/>
            </w:pPr>
            <w:r>
              <w:t>Überlegen Sie daher genau, welche Daten (</w:t>
            </w:r>
            <w:r w:rsidRPr="005E255A">
              <w:rPr>
                <w:rStyle w:val="LDProgrammelement"/>
              </w:rPr>
              <w:t>Eignung / Voraus. Abschluss / Versetzung gefährdet / Versetzung</w:t>
            </w:r>
            <w:r>
              <w:t>) Sie bearbeiten wollen!</w:t>
            </w:r>
          </w:p>
        </w:tc>
      </w:tr>
    </w:tbl>
    <w:p w14:paraId="1D7FBCA8" w14:textId="0DF14A66" w:rsidR="00EE4285" w:rsidRPr="00EE4285" w:rsidRDefault="00F36697" w:rsidP="00A67B65">
      <w:pPr>
        <w:pStyle w:val="LDHandlungsschritt"/>
      </w:pPr>
      <w:r>
        <w:t xml:space="preserve">Entfernen Sie die Häkchen </w:t>
      </w:r>
      <w:r w:rsidRPr="005E255A">
        <w:rPr>
          <w:rStyle w:val="LDwichtigerText"/>
        </w:rPr>
        <w:t>hinter</w:t>
      </w:r>
      <w:r w:rsidRPr="00350152">
        <w:rPr>
          <w:b/>
        </w:rPr>
        <w:t xml:space="preserve"> </w:t>
      </w:r>
      <w:r w:rsidRPr="005E255A">
        <w:rPr>
          <w:rStyle w:val="LDProgrammelement"/>
        </w:rPr>
        <w:t>Mentoring erfolgreich</w:t>
      </w:r>
      <w:r>
        <w:t xml:space="preserve"> und/oder </w:t>
      </w:r>
      <w:r w:rsidRPr="005E255A">
        <w:rPr>
          <w:rStyle w:val="LDProgrammelement"/>
        </w:rPr>
        <w:t>Fachpraktische Ausbildung erfolgreich</w:t>
      </w:r>
      <w:r>
        <w:t xml:space="preserve">, wenn für die zuvor ausgewählten Schüler die Felder mit </w:t>
      </w:r>
      <w:r w:rsidRPr="005E255A">
        <w:rPr>
          <w:rStyle w:val="LDMeneintrag"/>
        </w:rPr>
        <w:t xml:space="preserve">nein </w:t>
      </w:r>
      <w:r>
        <w:t>(jeweils nicht erfolgreich)</w:t>
      </w:r>
      <w:r w:rsidRPr="00350152">
        <w:rPr>
          <w:i/>
        </w:rPr>
        <w:t xml:space="preserve"> </w:t>
      </w:r>
      <w:r>
        <w:t>gefüllt werden sollen.</w:t>
      </w:r>
      <w:r w:rsidR="00350152">
        <w:t xml:space="preserve"> </w:t>
      </w:r>
      <w:r>
        <w:t xml:space="preserve">Voreingestellt ist jeweils die Auswahl </w:t>
      </w:r>
      <w:r w:rsidRPr="005E255A">
        <w:rPr>
          <w:rStyle w:val="LDMeneintrag"/>
        </w:rPr>
        <w:t>Ja</w:t>
      </w:r>
      <w:r w:rsidR="00071A76" w:rsidRPr="005E255A">
        <w:rPr>
          <w:rStyle w:val="LDMeneintrag"/>
        </w:rPr>
        <w:t xml:space="preserve"> </w:t>
      </w:r>
      <w:r w:rsidR="00071A76" w:rsidRPr="00065C60">
        <w:t>(erfolgreich)</w:t>
      </w:r>
      <w:r w:rsidRPr="00071A76">
        <w:t>.</w:t>
      </w:r>
      <w:r>
        <w:t xml:space="preserve"> </w:t>
      </w:r>
    </w:p>
    <w:p w14:paraId="1B586E82" w14:textId="77777777" w:rsidR="0014067C" w:rsidRDefault="00EE4285" w:rsidP="00BE3CB7">
      <w:pPr>
        <w:pStyle w:val="LDTextinhaltweitereingerckt"/>
      </w:pPr>
      <w:r>
        <w:rPr>
          <w:noProof/>
          <w:lang w:eastAsia="de-DE"/>
        </w:rPr>
        <w:drawing>
          <wp:inline distT="0" distB="0" distL="0" distR="0" wp14:anchorId="4CB4AFB0" wp14:editId="68259062">
            <wp:extent cx="5400000" cy="864000"/>
            <wp:effectExtent l="19050" t="19050" r="10795" b="1270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5400000" cy="864000"/>
                    </a:xfrm>
                    <a:prstGeom prst="rect">
                      <a:avLst/>
                    </a:prstGeom>
                    <a:ln>
                      <a:solidFill>
                        <a:schemeClr val="tx1"/>
                      </a:solidFill>
                    </a:ln>
                  </pic:spPr>
                </pic:pic>
              </a:graphicData>
            </a:graphic>
          </wp:inline>
        </w:drawing>
      </w:r>
    </w:p>
    <w:p w14:paraId="508D1012" w14:textId="76783E0E" w:rsidR="00524210" w:rsidRDefault="0014067C" w:rsidP="005E255A">
      <w:pPr>
        <w:pStyle w:val="LDBildunterschrift"/>
        <w:ind w:left="992"/>
      </w:pPr>
      <w:bookmarkStart w:id="141" w:name="_Toc130997901"/>
      <w:bookmarkStart w:id="142" w:name="_Toc209508720"/>
      <w:r>
        <w:t xml:space="preserve">Abb. </w:t>
      </w:r>
      <w:r w:rsidR="00B3704F">
        <w:fldChar w:fldCharType="begin"/>
      </w:r>
      <w:r w:rsidR="00B3704F">
        <w:instrText xml:space="preserve"> SEQ Abb. \* ARABIC </w:instrText>
      </w:r>
      <w:r w:rsidR="00B3704F">
        <w:fldChar w:fldCharType="separate"/>
      </w:r>
      <w:r w:rsidR="00556FCD">
        <w:rPr>
          <w:noProof/>
        </w:rPr>
        <w:t>27</w:t>
      </w:r>
      <w:r w:rsidR="00B3704F">
        <w:rPr>
          <w:noProof/>
        </w:rPr>
        <w:fldChar w:fldCharType="end"/>
      </w:r>
      <w:r w:rsidR="005E255A">
        <w:rPr>
          <w:noProof/>
        </w:rPr>
        <w:t xml:space="preserve"> ENC: </w:t>
      </w:r>
      <w:r>
        <w:t>Register Versetzung / Eignung - Standarteinstellung vor der Änderung</w:t>
      </w:r>
      <w:bookmarkEnd w:id="141"/>
      <w:bookmarkEnd w:id="142"/>
    </w:p>
    <w:p w14:paraId="03EABCFC" w14:textId="77777777" w:rsidR="0014067C" w:rsidRDefault="00524210" w:rsidP="00BE3CB7">
      <w:pPr>
        <w:pStyle w:val="LDTextinhaltweitereingerckt"/>
      </w:pPr>
      <w:r>
        <w:rPr>
          <w:noProof/>
          <w:lang w:eastAsia="de-DE"/>
        </w:rPr>
        <w:drawing>
          <wp:inline distT="0" distB="0" distL="0" distR="0" wp14:anchorId="2A23AEA7" wp14:editId="26EE9DDB">
            <wp:extent cx="5400000" cy="824400"/>
            <wp:effectExtent l="19050" t="19050" r="10795" b="1397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400000" cy="824400"/>
                    </a:xfrm>
                    <a:prstGeom prst="rect">
                      <a:avLst/>
                    </a:prstGeom>
                    <a:ln>
                      <a:solidFill>
                        <a:schemeClr val="tx1"/>
                      </a:solidFill>
                    </a:ln>
                  </pic:spPr>
                </pic:pic>
              </a:graphicData>
            </a:graphic>
          </wp:inline>
        </w:drawing>
      </w:r>
    </w:p>
    <w:p w14:paraId="318C31E4" w14:textId="4FC7E3DA" w:rsidR="00524210" w:rsidRDefault="0014067C" w:rsidP="005E255A">
      <w:pPr>
        <w:pStyle w:val="LDBildunterschrift"/>
        <w:ind w:left="992"/>
      </w:pPr>
      <w:bookmarkStart w:id="143" w:name="_Toc130997902"/>
      <w:bookmarkStart w:id="144" w:name="_Toc209508721"/>
      <w:r>
        <w:t xml:space="preserve">Abb. </w:t>
      </w:r>
      <w:r w:rsidR="00B3704F">
        <w:fldChar w:fldCharType="begin"/>
      </w:r>
      <w:r w:rsidR="00B3704F">
        <w:instrText xml:space="preserve"> SEQ Abb. \* ARABIC </w:instrText>
      </w:r>
      <w:r w:rsidR="00B3704F">
        <w:fldChar w:fldCharType="separate"/>
      </w:r>
      <w:r w:rsidR="00556FCD">
        <w:rPr>
          <w:noProof/>
        </w:rPr>
        <w:t>28</w:t>
      </w:r>
      <w:r w:rsidR="00B3704F">
        <w:rPr>
          <w:noProof/>
        </w:rPr>
        <w:fldChar w:fldCharType="end"/>
      </w:r>
      <w:r w:rsidR="005E255A">
        <w:rPr>
          <w:noProof/>
        </w:rPr>
        <w:t xml:space="preserve"> ENC: </w:t>
      </w:r>
      <w:r>
        <w:t xml:space="preserve">Register Versetzung / Eignung </w:t>
      </w:r>
      <w:r w:rsidR="005E255A" w:rsidRPr="000F418A">
        <w:t>–</w:t>
      </w:r>
      <w:r>
        <w:t xml:space="preserve"> nach der Änderung</w:t>
      </w:r>
      <w:bookmarkEnd w:id="143"/>
      <w:bookmarkEnd w:id="144"/>
    </w:p>
    <w:p w14:paraId="7C697BDD" w14:textId="7761AD85" w:rsidR="006D136E" w:rsidRDefault="000B7E13" w:rsidP="00A67B65">
      <w:pPr>
        <w:pStyle w:val="LDHandlungsschritt"/>
      </w:pPr>
      <w:r>
        <w:t xml:space="preserve">Klicken Sie auf die Schaltfläche </w:t>
      </w:r>
      <w:r w:rsidR="005E255A" w:rsidRPr="005E255A">
        <w:rPr>
          <w:rStyle w:val="LDProgrammelement"/>
        </w:rPr>
        <w:t>speichern</w:t>
      </w:r>
      <w:r>
        <w:t>.</w:t>
      </w:r>
    </w:p>
    <w:p w14:paraId="41ACCA4D" w14:textId="684FF756" w:rsidR="006F7894" w:rsidRDefault="006F7894" w:rsidP="005E255A">
      <w:pPr>
        <w:pStyle w:val="LDTextinhalteingerckt"/>
      </w:pPr>
    </w:p>
    <w:p w14:paraId="67FE64D0" w14:textId="05B6677D" w:rsidR="0014067C" w:rsidRDefault="0014067C" w:rsidP="00065C60">
      <w:pPr>
        <w:pStyle w:val="berschrift4"/>
      </w:pPr>
      <w:bookmarkStart w:id="145" w:name="_Toc131076982"/>
      <w:r>
        <w:t>Versetzung/Eignung – Fachoberschule</w:t>
      </w:r>
      <w:bookmarkEnd w:id="145"/>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5E255A" w:rsidRPr="003473C5" w14:paraId="1F3B320C" w14:textId="77777777" w:rsidTr="00EF584E">
        <w:tc>
          <w:tcPr>
            <w:tcW w:w="851" w:type="dxa"/>
          </w:tcPr>
          <w:p w14:paraId="127B5680" w14:textId="77777777" w:rsidR="005E255A" w:rsidRDefault="005E255A" w:rsidP="00EF584E">
            <w:pPr>
              <w:pStyle w:val="LDTextinhalt"/>
              <w:rPr>
                <w:rFonts w:cs="Arial"/>
              </w:rPr>
            </w:pPr>
            <w:r>
              <w:rPr>
                <w:noProof/>
                <w:lang w:eastAsia="de-DE"/>
              </w:rPr>
              <w:drawing>
                <wp:inline distT="0" distB="0" distL="0" distR="0" wp14:anchorId="22B9EE59" wp14:editId="51F99CCE">
                  <wp:extent cx="288000" cy="288000"/>
                  <wp:effectExtent l="0" t="0" r="0" b="0"/>
                  <wp:docPr id="20"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20B22260" w14:textId="77777777" w:rsidR="005E255A" w:rsidRDefault="005E255A" w:rsidP="00EF584E">
            <w:pPr>
              <w:pStyle w:val="LDTextinhalt"/>
            </w:pPr>
            <w:r>
              <w:t>Bearbeiten Sie mehrere Schüler mit gleichen Eigenschaften gleichzeitig.</w:t>
            </w:r>
          </w:p>
          <w:p w14:paraId="6CDD875A" w14:textId="77777777" w:rsidR="005E255A" w:rsidRDefault="005E255A" w:rsidP="005E255A">
            <w:pPr>
              <w:pStyle w:val="LDHandlungsschritt"/>
              <w:numPr>
                <w:ilvl w:val="0"/>
                <w:numId w:val="37"/>
              </w:numPr>
              <w:ind w:left="284"/>
            </w:pPr>
            <w:r>
              <w:t xml:space="preserve">Klicken Sie auf das Kontrollkästchen vor der Spaltenüberschrift </w:t>
            </w:r>
            <w:r w:rsidRPr="005E255A">
              <w:rPr>
                <w:rStyle w:val="LDProgrammelement"/>
              </w:rPr>
              <w:t>Name.</w:t>
            </w:r>
            <w:r>
              <w:rPr>
                <w:rStyle w:val="LDProgrammelement"/>
              </w:rPr>
              <w:t xml:space="preserve"> </w:t>
            </w:r>
            <w:r>
              <w:t>Alle Zeilen werden blau hervorgehoben.</w:t>
            </w:r>
          </w:p>
          <w:p w14:paraId="099E76AB" w14:textId="77777777" w:rsidR="005E255A" w:rsidRPr="003473C5" w:rsidRDefault="005E255A" w:rsidP="00EF584E">
            <w:pPr>
              <w:pStyle w:val="LDHandlungsschritt"/>
              <w:ind w:left="284"/>
            </w:pPr>
            <w:r>
              <w:t xml:space="preserve">Klicken Sie erneut auf das Kontrollkästchen vor der Spaltenüberschrift </w:t>
            </w:r>
            <w:r w:rsidRPr="005E255A">
              <w:rPr>
                <w:rStyle w:val="LDProgrammelement"/>
              </w:rPr>
              <w:t>Name,</w:t>
            </w:r>
            <w:r>
              <w:t xml:space="preserve"> um alle – </w:t>
            </w:r>
            <w:r w:rsidRPr="005E255A">
              <w:rPr>
                <w:rStyle w:val="LDwichtigerText"/>
              </w:rPr>
              <w:t>auch die nicht sichtbaren</w:t>
            </w:r>
            <w:r>
              <w:t xml:space="preserve"> – Markierungen zu entfernen. Die blaue Hervorhebung der Zeilen wird aufgehoben.</w:t>
            </w:r>
          </w:p>
        </w:tc>
      </w:tr>
    </w:tbl>
    <w:p w14:paraId="12F90B22" w14:textId="3CFBCB7A" w:rsidR="00350152" w:rsidRDefault="00350152" w:rsidP="00350152"/>
    <w:p w14:paraId="7A76DBC9" w14:textId="6B0DDEB3" w:rsidR="0014067C" w:rsidRDefault="0014067C" w:rsidP="00A67B65">
      <w:pPr>
        <w:pStyle w:val="LDHandlungsschritt"/>
        <w:numPr>
          <w:ilvl w:val="0"/>
          <w:numId w:val="13"/>
        </w:numPr>
      </w:pPr>
      <w:r>
        <w:t>Markieren Sie die Kontrollkästchen vor den zu bearbeitenden Schülern.</w:t>
      </w:r>
    </w:p>
    <w:p w14:paraId="77BE9B29" w14:textId="2AF39F1B" w:rsidR="0014067C" w:rsidRDefault="0014067C" w:rsidP="00FB65D6">
      <w:pPr>
        <w:pStyle w:val="LDHandlungsschritt"/>
      </w:pPr>
      <w:r>
        <w:t xml:space="preserve">Klicken Sie auf die Schaltfläche  </w:t>
      </w:r>
      <w:r>
        <w:rPr>
          <w:noProof/>
        </w:rPr>
        <w:drawing>
          <wp:inline distT="0" distB="0" distL="0" distR="0" wp14:anchorId="72652689" wp14:editId="2D843B99">
            <wp:extent cx="1172571" cy="144000"/>
            <wp:effectExtent l="0" t="0" r="0" b="8890"/>
            <wp:docPr id="40" name="Grafik 40" descr="H:\Englert\Temp\Leistungserfassung mit dem ENC\Screenshots\VersetzungEignung 002 SchaltflächeVersetzungEign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Englert\Temp\Leistungserfassung mit dem ENC\Screenshots\VersetzungEignung 002 SchaltflächeVersetzungEignung.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172571" cy="144000"/>
                    </a:xfrm>
                    <a:prstGeom prst="rect">
                      <a:avLst/>
                    </a:prstGeom>
                    <a:noFill/>
                    <a:ln>
                      <a:noFill/>
                    </a:ln>
                  </pic:spPr>
                </pic:pic>
              </a:graphicData>
            </a:graphic>
          </wp:inline>
        </w:drawing>
      </w:r>
      <w:r>
        <w:t>.</w:t>
      </w:r>
      <w:r w:rsidR="005E255A">
        <w:t xml:space="preserve"> </w:t>
      </w:r>
      <w:r>
        <w:t xml:space="preserve">Das Dialogfenster </w:t>
      </w:r>
      <w:r w:rsidRPr="00A67B65">
        <w:rPr>
          <w:rStyle w:val="LDProgrammelement"/>
        </w:rPr>
        <w:t>Erfassung Versetzung/Eignung</w:t>
      </w:r>
      <w:r>
        <w:t xml:space="preserve"> wird geöffnet.</w:t>
      </w:r>
    </w:p>
    <w:p w14:paraId="3628182C" w14:textId="77777777" w:rsidR="00343470" w:rsidRDefault="00343470" w:rsidP="00350152">
      <w:pPr>
        <w:pStyle w:val="LDTextinhaltweitereingerckt"/>
      </w:pPr>
      <w:r>
        <w:rPr>
          <w:noProof/>
          <w:lang w:eastAsia="de-DE"/>
        </w:rPr>
        <w:drawing>
          <wp:inline distT="0" distB="0" distL="0" distR="0" wp14:anchorId="42E6CCFF" wp14:editId="1FF389CC">
            <wp:extent cx="2733675" cy="1941610"/>
            <wp:effectExtent l="19050" t="19050" r="9525" b="2095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55525" cy="1957129"/>
                    </a:xfrm>
                    <a:prstGeom prst="rect">
                      <a:avLst/>
                    </a:prstGeom>
                    <a:ln>
                      <a:solidFill>
                        <a:schemeClr val="tx1"/>
                      </a:solidFill>
                    </a:ln>
                  </pic:spPr>
                </pic:pic>
              </a:graphicData>
            </a:graphic>
          </wp:inline>
        </w:drawing>
      </w:r>
    </w:p>
    <w:p w14:paraId="3B341E6F" w14:textId="02102A4D" w:rsidR="00343470" w:rsidRDefault="00343470" w:rsidP="005E255A">
      <w:pPr>
        <w:pStyle w:val="LDBildunterschrift"/>
        <w:ind w:left="992"/>
      </w:pPr>
      <w:bookmarkStart w:id="146" w:name="_Toc130997903"/>
      <w:bookmarkStart w:id="147" w:name="_Toc209508722"/>
      <w:r>
        <w:t xml:space="preserve">Abb. </w:t>
      </w:r>
      <w:r w:rsidR="00B3704F">
        <w:fldChar w:fldCharType="begin"/>
      </w:r>
      <w:r w:rsidR="00B3704F">
        <w:instrText xml:space="preserve"> SEQ Abb. \* ARABIC </w:instrText>
      </w:r>
      <w:r w:rsidR="00B3704F">
        <w:fldChar w:fldCharType="separate"/>
      </w:r>
      <w:r w:rsidR="00556FCD">
        <w:rPr>
          <w:noProof/>
        </w:rPr>
        <w:t>29</w:t>
      </w:r>
      <w:r w:rsidR="00B3704F">
        <w:rPr>
          <w:noProof/>
        </w:rPr>
        <w:fldChar w:fldCharType="end"/>
      </w:r>
      <w:r w:rsidR="005E255A">
        <w:rPr>
          <w:noProof/>
        </w:rPr>
        <w:t xml:space="preserve"> ENC: </w:t>
      </w:r>
      <w:r>
        <w:t xml:space="preserve">Erfassung Versetzung / Eignung </w:t>
      </w:r>
      <w:r w:rsidR="005E255A" w:rsidRPr="000F418A">
        <w:t>–</w:t>
      </w:r>
      <w:r>
        <w:t xml:space="preserve"> Fachpraktische Ausbildung erfolgreich</w:t>
      </w:r>
      <w:bookmarkEnd w:id="146"/>
      <w:bookmarkEnd w:id="147"/>
    </w:p>
    <w:p w14:paraId="149F3AB5" w14:textId="55DC391C" w:rsidR="00093936" w:rsidRDefault="00071A76" w:rsidP="00A67B65">
      <w:pPr>
        <w:pStyle w:val="LDHandlungsschritt"/>
      </w:pPr>
      <w:r>
        <w:t xml:space="preserve">Entfernen Sie das Häkchen </w:t>
      </w:r>
      <w:r w:rsidRPr="005E255A">
        <w:rPr>
          <w:rStyle w:val="LDwichtigerText"/>
        </w:rPr>
        <w:t>hinter</w:t>
      </w:r>
      <w:r w:rsidRPr="00350152">
        <w:rPr>
          <w:b/>
        </w:rPr>
        <w:t xml:space="preserve"> </w:t>
      </w:r>
      <w:r w:rsidRPr="00A67B65">
        <w:rPr>
          <w:rStyle w:val="LDProgrammelement"/>
        </w:rPr>
        <w:t>Fachpraktische Ausbildung erfolgreich</w:t>
      </w:r>
      <w:r>
        <w:t xml:space="preserve">, wenn für die zuvor ausgewählten Schüler </w:t>
      </w:r>
      <w:r w:rsidR="008F669F">
        <w:t>das</w:t>
      </w:r>
      <w:r>
        <w:t xml:space="preserve"> Feld mit </w:t>
      </w:r>
      <w:r w:rsidRPr="005E255A">
        <w:rPr>
          <w:rStyle w:val="LDMeneintrag"/>
        </w:rPr>
        <w:t>nein</w:t>
      </w:r>
      <w:r w:rsidRPr="00350152">
        <w:rPr>
          <w:i/>
        </w:rPr>
        <w:t xml:space="preserve"> </w:t>
      </w:r>
      <w:r>
        <w:t>(nicht erfolgreich)</w:t>
      </w:r>
      <w:r w:rsidRPr="00350152">
        <w:rPr>
          <w:i/>
        </w:rPr>
        <w:t xml:space="preserve"> </w:t>
      </w:r>
      <w:r>
        <w:t xml:space="preserve">gefüllt </w:t>
      </w:r>
      <w:r w:rsidR="008F669F">
        <w:t>werden soll</w:t>
      </w:r>
      <w:r>
        <w:t xml:space="preserve">. Voreingestellt ist die Auswahl </w:t>
      </w:r>
      <w:r w:rsidRPr="005E255A">
        <w:rPr>
          <w:rStyle w:val="LDMeneintrag"/>
        </w:rPr>
        <w:t>Ja</w:t>
      </w:r>
      <w:r w:rsidRPr="00350152">
        <w:rPr>
          <w:i/>
        </w:rPr>
        <w:t xml:space="preserve"> </w:t>
      </w:r>
      <w:r w:rsidRPr="00065C60">
        <w:t>(erfolgreich)</w:t>
      </w:r>
      <w:r w:rsidRPr="00071A76">
        <w:t>.</w:t>
      </w:r>
    </w:p>
    <w:p w14:paraId="61E714A8" w14:textId="77777777" w:rsidR="00093936" w:rsidRDefault="00093936" w:rsidP="00350152">
      <w:pPr>
        <w:pStyle w:val="LDTextinhaltweitereingerckt"/>
      </w:pPr>
      <w:r>
        <w:rPr>
          <w:noProof/>
          <w:lang w:eastAsia="de-DE"/>
        </w:rPr>
        <w:drawing>
          <wp:inline distT="0" distB="0" distL="0" distR="0" wp14:anchorId="7FE1C11F" wp14:editId="630DFAD5">
            <wp:extent cx="5400000" cy="756000"/>
            <wp:effectExtent l="19050" t="19050" r="10795" b="2540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00" cy="756000"/>
                    </a:xfrm>
                    <a:prstGeom prst="rect">
                      <a:avLst/>
                    </a:prstGeom>
                    <a:ln>
                      <a:solidFill>
                        <a:schemeClr val="tx1"/>
                      </a:solidFill>
                    </a:ln>
                  </pic:spPr>
                </pic:pic>
              </a:graphicData>
            </a:graphic>
          </wp:inline>
        </w:drawing>
      </w:r>
    </w:p>
    <w:p w14:paraId="79104B9E" w14:textId="60969249" w:rsidR="00093936" w:rsidRDefault="00093936" w:rsidP="005E255A">
      <w:pPr>
        <w:pStyle w:val="LDBildunterschrift"/>
        <w:ind w:left="992"/>
      </w:pPr>
      <w:bookmarkStart w:id="148" w:name="_Toc130997904"/>
      <w:bookmarkStart w:id="149" w:name="_Toc209508723"/>
      <w:r>
        <w:t xml:space="preserve">Abb. </w:t>
      </w:r>
      <w:r w:rsidR="00B3704F">
        <w:fldChar w:fldCharType="begin"/>
      </w:r>
      <w:r w:rsidR="00B3704F">
        <w:instrText xml:space="preserve"> SEQ Abb. \* ARABIC </w:instrText>
      </w:r>
      <w:r w:rsidR="00B3704F">
        <w:fldChar w:fldCharType="separate"/>
      </w:r>
      <w:r w:rsidR="00556FCD">
        <w:rPr>
          <w:noProof/>
        </w:rPr>
        <w:t>30</w:t>
      </w:r>
      <w:r w:rsidR="00B3704F">
        <w:rPr>
          <w:noProof/>
        </w:rPr>
        <w:fldChar w:fldCharType="end"/>
      </w:r>
      <w:r>
        <w:t xml:space="preserve"> </w:t>
      </w:r>
      <w:r w:rsidR="005E255A">
        <w:t xml:space="preserve">ENC: </w:t>
      </w:r>
      <w:r>
        <w:t xml:space="preserve">Versetzung / Eignung </w:t>
      </w:r>
      <w:r w:rsidR="005E255A" w:rsidRPr="000F418A">
        <w:t>–</w:t>
      </w:r>
      <w:r w:rsidR="005E255A">
        <w:t xml:space="preserve"> </w:t>
      </w:r>
      <w:r>
        <w:t>Standarteinstellung vor der Änderung</w:t>
      </w:r>
      <w:bookmarkEnd w:id="148"/>
      <w:bookmarkEnd w:id="149"/>
    </w:p>
    <w:p w14:paraId="6D636A8D" w14:textId="77777777" w:rsidR="00093936" w:rsidRDefault="00093936" w:rsidP="00350152">
      <w:pPr>
        <w:pStyle w:val="LDTextinhaltweitereingerckt"/>
      </w:pPr>
      <w:r>
        <w:rPr>
          <w:noProof/>
          <w:lang w:eastAsia="de-DE"/>
        </w:rPr>
        <w:drawing>
          <wp:inline distT="0" distB="0" distL="0" distR="0" wp14:anchorId="65BE2AE7" wp14:editId="20FFC869">
            <wp:extent cx="5400000" cy="745200"/>
            <wp:effectExtent l="19050" t="19050" r="10795" b="1714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00" cy="745200"/>
                    </a:xfrm>
                    <a:prstGeom prst="rect">
                      <a:avLst/>
                    </a:prstGeom>
                    <a:ln>
                      <a:solidFill>
                        <a:schemeClr val="tx1"/>
                      </a:solidFill>
                    </a:ln>
                  </pic:spPr>
                </pic:pic>
              </a:graphicData>
            </a:graphic>
          </wp:inline>
        </w:drawing>
      </w:r>
    </w:p>
    <w:p w14:paraId="19FB8289" w14:textId="2E00E833" w:rsidR="00093936" w:rsidRDefault="00093936" w:rsidP="00065C60">
      <w:pPr>
        <w:pStyle w:val="LDBildunterschrift"/>
      </w:pPr>
      <w:bookmarkStart w:id="150" w:name="_Toc130997905"/>
      <w:bookmarkStart w:id="151" w:name="_Toc209508724"/>
      <w:r>
        <w:t xml:space="preserve">Abb. </w:t>
      </w:r>
      <w:r w:rsidR="00B3704F">
        <w:fldChar w:fldCharType="begin"/>
      </w:r>
      <w:r w:rsidR="00B3704F">
        <w:instrText xml:space="preserve"> SEQ Abb. \* ARABIC </w:instrText>
      </w:r>
      <w:r w:rsidR="00B3704F">
        <w:fldChar w:fldCharType="separate"/>
      </w:r>
      <w:r w:rsidR="00556FCD">
        <w:rPr>
          <w:noProof/>
        </w:rPr>
        <w:t>31</w:t>
      </w:r>
      <w:r w:rsidR="00B3704F">
        <w:rPr>
          <w:noProof/>
        </w:rPr>
        <w:fldChar w:fldCharType="end"/>
      </w:r>
      <w:r>
        <w:t xml:space="preserve"> </w:t>
      </w:r>
      <w:r w:rsidR="005E255A">
        <w:t xml:space="preserve">ENC: </w:t>
      </w:r>
      <w:r>
        <w:t xml:space="preserve">Versetzung / Eignung </w:t>
      </w:r>
      <w:r w:rsidR="005E255A" w:rsidRPr="000F418A">
        <w:t>–</w:t>
      </w:r>
      <w:r w:rsidR="005E255A">
        <w:t xml:space="preserve"> </w:t>
      </w:r>
      <w:r>
        <w:t>nach der Änderung</w:t>
      </w:r>
      <w:bookmarkEnd w:id="150"/>
      <w:bookmarkEnd w:id="151"/>
    </w:p>
    <w:p w14:paraId="05D15937" w14:textId="10FDDFE0" w:rsidR="00093936" w:rsidRDefault="00C15B63" w:rsidP="00A67B65">
      <w:pPr>
        <w:pStyle w:val="LDHandlungsschritt"/>
      </w:pPr>
      <w:r>
        <w:t xml:space="preserve">Klicken Sie auf die Schaltfläche </w:t>
      </w:r>
      <w:r w:rsidR="005E255A" w:rsidRPr="005E255A">
        <w:rPr>
          <w:rStyle w:val="LDProgrammelement"/>
        </w:rPr>
        <w:t>speichern</w:t>
      </w:r>
      <w:r>
        <w:t>.</w:t>
      </w:r>
    </w:p>
    <w:p w14:paraId="6A7555BE" w14:textId="6A23DC42" w:rsidR="00FD3B85" w:rsidRDefault="00FD3B85" w:rsidP="002363B6">
      <w:pPr>
        <w:pStyle w:val="berschrift3"/>
      </w:pPr>
      <w:bookmarkStart w:id="152" w:name="_Toc131076983"/>
      <w:bookmarkStart w:id="153" w:name="_Toc211413241"/>
      <w:r>
        <w:t>Kopfnoten erfassen</w:t>
      </w:r>
      <w:bookmarkEnd w:id="152"/>
      <w:bookmarkEnd w:id="153"/>
    </w:p>
    <w:p w14:paraId="32675C53" w14:textId="0383EA66" w:rsidR="00FD3B85" w:rsidRDefault="0014067C" w:rsidP="00A67B65">
      <w:pPr>
        <w:pStyle w:val="LDHandlungsschritt"/>
        <w:numPr>
          <w:ilvl w:val="0"/>
          <w:numId w:val="12"/>
        </w:numPr>
      </w:pPr>
      <w:r>
        <w:t xml:space="preserve">Navigieren </w:t>
      </w:r>
      <w:r w:rsidR="00FD3B85">
        <w:t xml:space="preserve">Sie </w:t>
      </w:r>
      <w:r>
        <w:t>zu dem</w:t>
      </w:r>
      <w:r w:rsidR="00FD3B85">
        <w:t xml:space="preserve"> Register </w:t>
      </w:r>
      <w:r w:rsidR="00FD3B85" w:rsidRPr="00A67B65">
        <w:rPr>
          <w:rStyle w:val="LDProgrammelement"/>
        </w:rPr>
        <w:t>Kopfnoten</w:t>
      </w:r>
      <w:r w:rsidR="00FD3B85">
        <w:t>.</w:t>
      </w:r>
    </w:p>
    <w:p w14:paraId="69D9DC61" w14:textId="689C6894" w:rsidR="00FD3B85" w:rsidRDefault="00FD3B85" w:rsidP="00A67B65">
      <w:pPr>
        <w:pStyle w:val="LDHandlungsschritt"/>
      </w:pPr>
      <w:r>
        <w:t>Geben Sie Ihre Einschätzungen zum Arbeits- und Sozialverhalten ein.</w:t>
      </w:r>
    </w:p>
    <w:p w14:paraId="5BA732B3" w14:textId="04D7FA71" w:rsidR="00FD3B85" w:rsidRDefault="00FD3B85" w:rsidP="00A67B65">
      <w:pPr>
        <w:pStyle w:val="LDHandlungsschritt"/>
      </w:pPr>
      <w:r>
        <w:t xml:space="preserve">Klicken Sie auf die Schaltfläche </w:t>
      </w:r>
      <w:r w:rsidR="005E255A" w:rsidRPr="005E255A">
        <w:rPr>
          <w:rStyle w:val="LDProgrammelement"/>
        </w:rPr>
        <w:t>speichern</w:t>
      </w:r>
      <w:r>
        <w:t>.</w:t>
      </w:r>
    </w:p>
    <w:p w14:paraId="26D3402E" w14:textId="77777777" w:rsidR="001E166E" w:rsidRDefault="008C39DC" w:rsidP="00350152">
      <w:pPr>
        <w:pStyle w:val="LDTextinhaltweitereingerckt"/>
      </w:pPr>
      <w:r>
        <w:rPr>
          <w:noProof/>
          <w:lang w:eastAsia="de-DE"/>
        </w:rPr>
        <w:drawing>
          <wp:inline distT="0" distB="0" distL="0" distR="0" wp14:anchorId="6D37B5DC" wp14:editId="1FDBF9CA">
            <wp:extent cx="5179325" cy="3606655"/>
            <wp:effectExtent l="0" t="0" r="254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 Register Kopfnoten.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184509" cy="3610265"/>
                    </a:xfrm>
                    <a:prstGeom prst="rect">
                      <a:avLst/>
                    </a:prstGeom>
                  </pic:spPr>
                </pic:pic>
              </a:graphicData>
            </a:graphic>
          </wp:inline>
        </w:drawing>
      </w:r>
    </w:p>
    <w:p w14:paraId="1D895C58" w14:textId="02731C04" w:rsidR="00FD3B85" w:rsidRDefault="001E166E" w:rsidP="005E255A">
      <w:pPr>
        <w:pStyle w:val="LDBildunterschrift"/>
        <w:ind w:left="992"/>
      </w:pPr>
      <w:bookmarkStart w:id="154" w:name="_Toc130997906"/>
      <w:bookmarkStart w:id="155" w:name="_Toc209508725"/>
      <w:r>
        <w:t xml:space="preserve">Abb. </w:t>
      </w:r>
      <w:r w:rsidR="00B3704F">
        <w:fldChar w:fldCharType="begin"/>
      </w:r>
      <w:r w:rsidR="00B3704F">
        <w:instrText xml:space="preserve"> SEQ Abb. \* ARABIC </w:instrText>
      </w:r>
      <w:r w:rsidR="00B3704F">
        <w:fldChar w:fldCharType="separate"/>
      </w:r>
      <w:r w:rsidR="00556FCD">
        <w:rPr>
          <w:noProof/>
        </w:rPr>
        <w:t>32</w:t>
      </w:r>
      <w:r w:rsidR="00B3704F">
        <w:rPr>
          <w:noProof/>
        </w:rPr>
        <w:fldChar w:fldCharType="end"/>
      </w:r>
      <w:r w:rsidR="005E255A">
        <w:rPr>
          <w:noProof/>
        </w:rPr>
        <w:t xml:space="preserve"> ENC: </w:t>
      </w:r>
      <w:r>
        <w:t xml:space="preserve">Klassenweise Erfassung </w:t>
      </w:r>
      <w:r w:rsidR="005E255A" w:rsidRPr="000F418A">
        <w:t>–</w:t>
      </w:r>
      <w:r>
        <w:t xml:space="preserve"> Register Kopfnoten</w:t>
      </w:r>
      <w:bookmarkEnd w:id="154"/>
      <w:bookmarkEnd w:id="155"/>
    </w:p>
    <w:p w14:paraId="4EEF086F" w14:textId="5B18CE7B" w:rsidR="002C53A1" w:rsidRDefault="00FF6746" w:rsidP="002363B6">
      <w:pPr>
        <w:pStyle w:val="berschrift2"/>
      </w:pPr>
      <w:bookmarkStart w:id="156" w:name="_Toc131076984"/>
      <w:bookmarkStart w:id="157" w:name="_Toc211413242"/>
      <w:r>
        <w:t>Im ENC erfasste Daten in die LUSD importieren</w:t>
      </w:r>
      <w:bookmarkEnd w:id="156"/>
      <w:bookmarkEnd w:id="157"/>
    </w:p>
    <w:p w14:paraId="18A74A13" w14:textId="693524FD" w:rsidR="001D6CB2" w:rsidRDefault="001D6CB2" w:rsidP="00350152">
      <w:pPr>
        <w:pStyle w:val="LDTextinhalteingerckt"/>
      </w:pPr>
      <w:r>
        <w:t xml:space="preserve">Nach Eingabe oder Änderung von Daten im ENC importieren Sie die Daten auf der Webseite </w:t>
      </w:r>
      <w:r w:rsidR="00286E10">
        <w:rPr>
          <w:rStyle w:val="LDProgrammelement"/>
        </w:rPr>
        <w:t>datenaustausch</w:t>
      </w:r>
      <w:r w:rsidRPr="00A67B65">
        <w:rPr>
          <w:rStyle w:val="LDProgrammelement"/>
        </w:rPr>
        <w:t xml:space="preserve"> &gt; Export / Import &gt; ENC Import</w:t>
      </w:r>
      <w:r>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221"/>
      </w:tblGrid>
      <w:tr w:rsidR="005E255A" w14:paraId="683AD073" w14:textId="77777777" w:rsidTr="00EF584E">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680C546" w14:textId="77777777" w:rsidR="005E255A" w:rsidRPr="009B0AA3" w:rsidRDefault="005E255A" w:rsidP="00EF584E">
            <w:pPr>
              <w:pStyle w:val="LDTextinhalt"/>
              <w:rPr>
                <w:noProof/>
                <w:lang w:eastAsia="de-DE"/>
              </w:rPr>
            </w:pPr>
            <w:r>
              <w:rPr>
                <w:noProof/>
                <w:lang w:eastAsia="de-DE"/>
              </w:rPr>
              <w:drawing>
                <wp:inline distT="0" distB="0" distL="0" distR="0" wp14:anchorId="335BAE89" wp14:editId="5F4380AE">
                  <wp:extent cx="288000" cy="288000"/>
                  <wp:effectExtent l="0" t="0" r="0" b="0"/>
                  <wp:docPr id="2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22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51CDD08" w14:textId="77777777" w:rsidR="005E255A" w:rsidRPr="000124F2" w:rsidRDefault="005E255A" w:rsidP="00EF584E">
            <w:pPr>
              <w:rPr>
                <w:rStyle w:val="hervorhebunggrn"/>
              </w:rPr>
            </w:pPr>
            <w:r w:rsidRPr="000124F2">
              <w:rPr>
                <w:rStyle w:val="hervorhebunggrn"/>
              </w:rPr>
              <w:t>Hinweis</w:t>
            </w:r>
          </w:p>
          <w:p w14:paraId="2F584423" w14:textId="3B008EB8" w:rsidR="005E255A" w:rsidRPr="000124F2" w:rsidRDefault="005E255A" w:rsidP="00EF584E">
            <w:pPr>
              <w:pStyle w:val="LDTextinhalt"/>
            </w:pPr>
            <w:r>
              <w:t>Sie können eine exportierte Datei nicht mehrfach importieren.</w:t>
            </w:r>
          </w:p>
        </w:tc>
      </w:tr>
    </w:tbl>
    <w:p w14:paraId="6E4AD7F3" w14:textId="056492AE" w:rsidR="00350152" w:rsidRDefault="004A595D" w:rsidP="00350152">
      <w:pPr>
        <w:pStyle w:val="LDTextinhalteingerckt"/>
      </w:pPr>
      <w:r>
        <w:t xml:space="preserve">Wenn Sie mehrere Dateien importieren wollen, können Sie die Dateien vor dem Import in einer Datei </w:t>
      </w:r>
      <w:r w:rsidR="00046BB3">
        <w:t xml:space="preserve">mit dem ZIP-Format </w:t>
      </w:r>
      <w:r>
        <w:t>zusammenfassen.</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5E255A" w:rsidRPr="00A77AAC" w14:paraId="1CAD3084" w14:textId="77777777" w:rsidTr="00EF584E">
        <w:tc>
          <w:tcPr>
            <w:tcW w:w="851" w:type="dxa"/>
            <w:vAlign w:val="center"/>
          </w:tcPr>
          <w:p w14:paraId="5C71D294" w14:textId="77777777" w:rsidR="005E255A" w:rsidRPr="00A77AAC" w:rsidRDefault="005E255A" w:rsidP="00EF584E">
            <w:pPr>
              <w:pStyle w:val="LDTextinhalt"/>
            </w:pPr>
            <w:r>
              <w:rPr>
                <w:noProof/>
                <w:lang w:eastAsia="de-DE"/>
              </w:rPr>
              <w:drawing>
                <wp:inline distT="0" distB="0" distL="0" distR="0" wp14:anchorId="3B2AF23F" wp14:editId="799C40DC">
                  <wp:extent cx="288000" cy="288000"/>
                  <wp:effectExtent l="0" t="0" r="0" b="0"/>
                  <wp:docPr id="24"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15A85953" w14:textId="77777777" w:rsidR="005E255A" w:rsidRPr="005E255A" w:rsidRDefault="005E255A" w:rsidP="00EF584E">
            <w:pPr>
              <w:pStyle w:val="LDTextinhalt"/>
              <w:rPr>
                <w:rStyle w:val="LDbesonderswichtigerText0"/>
              </w:rPr>
            </w:pPr>
            <w:r w:rsidRPr="005E255A">
              <w:rPr>
                <w:rStyle w:val="LDbesonderswichtigerText0"/>
              </w:rPr>
              <w:t>Achtung</w:t>
            </w:r>
          </w:p>
          <w:p w14:paraId="6335A94F" w14:textId="6C3E6AE0" w:rsidR="005E255A" w:rsidRPr="00A77AAC" w:rsidRDefault="005E255A" w:rsidP="00EF584E">
            <w:pPr>
              <w:pStyle w:val="LDTextinhalt"/>
            </w:pPr>
            <w:r>
              <w:t>In diesem Archiv dürfen nur Dateien mit dem Format .</w:t>
            </w:r>
            <w:proofErr w:type="spellStart"/>
            <w:r>
              <w:t>xml</w:t>
            </w:r>
            <w:proofErr w:type="spellEnd"/>
            <w:r>
              <w:t xml:space="preserve"> gepackt werden. Es können sowohl einzelne .</w:t>
            </w:r>
            <w:proofErr w:type="spellStart"/>
            <w:r>
              <w:t>xml</w:t>
            </w:r>
            <w:proofErr w:type="spellEnd"/>
            <w:r>
              <w:t xml:space="preserve"> Dateien oder Zip-Archive zum Import ausgewählt werden. Dazu gehen Sie in die </w:t>
            </w:r>
            <w:r w:rsidR="00286E10">
              <w:t xml:space="preserve">Webseite </w:t>
            </w:r>
            <w:r w:rsidR="00286E10">
              <w:rPr>
                <w:rStyle w:val="LDProgrammelement"/>
              </w:rPr>
              <w:t>datenaustausch</w:t>
            </w:r>
            <w:r w:rsidR="00286E10" w:rsidRPr="00A67B65">
              <w:rPr>
                <w:rStyle w:val="LDProgrammelement"/>
              </w:rPr>
              <w:t xml:space="preserve"> &gt; Export / Import &gt; ENC Import</w:t>
            </w:r>
            <w:r w:rsidR="00286E10">
              <w:rPr>
                <w:rStyle w:val="LDProgrammelement"/>
              </w:rPr>
              <w:t>.</w:t>
            </w:r>
          </w:p>
        </w:tc>
      </w:tr>
    </w:tbl>
    <w:p w14:paraId="60C79C1F" w14:textId="77777777" w:rsidR="00350152" w:rsidRDefault="00350152" w:rsidP="00350152">
      <w:pPr>
        <w:pStyle w:val="LDTextinhalteingerckt"/>
      </w:pPr>
    </w:p>
    <w:p w14:paraId="00C5A055" w14:textId="3F91F0F2" w:rsidR="00046BB3" w:rsidRDefault="00046BB3" w:rsidP="00A67B65">
      <w:pPr>
        <w:pStyle w:val="LDHandlungsschritt"/>
        <w:numPr>
          <w:ilvl w:val="0"/>
          <w:numId w:val="11"/>
        </w:numPr>
      </w:pPr>
      <w:r>
        <w:t>Öffn</w:t>
      </w:r>
      <w:r w:rsidR="001E5D9C">
        <w:t xml:space="preserve">en Sie in der LUSD die </w:t>
      </w:r>
      <w:r w:rsidR="00286E10">
        <w:t xml:space="preserve">Webseite </w:t>
      </w:r>
      <w:r w:rsidR="00286E10">
        <w:rPr>
          <w:rStyle w:val="LDProgrammelement"/>
        </w:rPr>
        <w:t>datenaustausch</w:t>
      </w:r>
      <w:r w:rsidR="00286E10" w:rsidRPr="00A67B65">
        <w:rPr>
          <w:rStyle w:val="LDProgrammelement"/>
        </w:rPr>
        <w:t xml:space="preserve"> &gt; Export / Import &gt; ENC Import</w:t>
      </w:r>
      <w:r>
        <w:t>.</w:t>
      </w:r>
    </w:p>
    <w:p w14:paraId="6B378DE8" w14:textId="77777777" w:rsidR="001E166E" w:rsidRDefault="00FF6746" w:rsidP="00350152">
      <w:pPr>
        <w:pStyle w:val="LDTextinhaltweitereingerckt"/>
      </w:pPr>
      <w:r w:rsidRPr="001E5D9C">
        <w:rPr>
          <w:noProof/>
          <w:bdr w:val="single" w:sz="6" w:space="0" w:color="A6A6A6" w:themeColor="background1" w:themeShade="A6"/>
          <w:lang w:eastAsia="de-DE"/>
        </w:rPr>
        <w:drawing>
          <wp:inline distT="0" distB="0" distL="0" distR="0" wp14:anchorId="509F65C3" wp14:editId="5D83B68D">
            <wp:extent cx="3060000" cy="1850400"/>
            <wp:effectExtent l="19050" t="19050" r="26670" b="16510"/>
            <wp:docPr id="36" name="Grafik 36" descr="ENC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ENC00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060000" cy="1850400"/>
                    </a:xfrm>
                    <a:prstGeom prst="rect">
                      <a:avLst/>
                    </a:prstGeom>
                    <a:noFill/>
                    <a:ln>
                      <a:solidFill>
                        <a:schemeClr val="tx1"/>
                      </a:solidFill>
                    </a:ln>
                  </pic:spPr>
                </pic:pic>
              </a:graphicData>
            </a:graphic>
          </wp:inline>
        </w:drawing>
      </w:r>
    </w:p>
    <w:p w14:paraId="2A2D0AFE" w14:textId="256F0A9B" w:rsidR="001E166E" w:rsidRDefault="001E166E" w:rsidP="005E255A">
      <w:pPr>
        <w:pStyle w:val="LDBildunterschrift"/>
        <w:ind w:left="992"/>
      </w:pPr>
      <w:bookmarkStart w:id="158" w:name="_Toc130997907"/>
      <w:bookmarkStart w:id="159" w:name="_Toc209508726"/>
      <w:r>
        <w:t xml:space="preserve">Abb. </w:t>
      </w:r>
      <w:r w:rsidR="00B3704F">
        <w:fldChar w:fldCharType="begin"/>
      </w:r>
      <w:r w:rsidR="00B3704F">
        <w:instrText xml:space="preserve"> SEQ Abb. \* ARABIC </w:instrText>
      </w:r>
      <w:r w:rsidR="00B3704F">
        <w:fldChar w:fldCharType="separate"/>
      </w:r>
      <w:r w:rsidR="00556FCD">
        <w:rPr>
          <w:noProof/>
        </w:rPr>
        <w:t>33</w:t>
      </w:r>
      <w:r w:rsidR="00B3704F">
        <w:rPr>
          <w:noProof/>
        </w:rPr>
        <w:fldChar w:fldCharType="end"/>
      </w:r>
      <w:r w:rsidR="005E255A">
        <w:rPr>
          <w:noProof/>
        </w:rPr>
        <w:t xml:space="preserve"> ENC I</w:t>
      </w:r>
      <w:proofErr w:type="spellStart"/>
      <w:r>
        <w:t>mport</w:t>
      </w:r>
      <w:proofErr w:type="spellEnd"/>
      <w:r w:rsidR="005E255A">
        <w:t>:</w:t>
      </w:r>
      <w:r>
        <w:t xml:space="preserve"> Datei auswählen</w:t>
      </w:r>
      <w:bookmarkEnd w:id="158"/>
      <w:bookmarkEnd w:id="159"/>
    </w:p>
    <w:p w14:paraId="38A485DE" w14:textId="17E910E4" w:rsidR="00046BB3" w:rsidRDefault="00046BB3" w:rsidP="00A67B65">
      <w:pPr>
        <w:pStyle w:val="LDHandlungsschritt"/>
      </w:pPr>
      <w:r>
        <w:t>Klicken Sie auf die Schaltfläche</w:t>
      </w:r>
      <w:r w:rsidR="005E255A">
        <w:t xml:space="preserve"> </w:t>
      </w:r>
      <w:r w:rsidR="005E255A" w:rsidRPr="005E255A">
        <w:rPr>
          <w:rStyle w:val="LDProgrammelement"/>
        </w:rPr>
        <w:t>durchsuchen</w:t>
      </w:r>
      <w:r w:rsidR="001E5D9C">
        <w:t>.</w:t>
      </w:r>
    </w:p>
    <w:p w14:paraId="051ADE4C" w14:textId="46D07287" w:rsidR="00046BB3" w:rsidRDefault="00046BB3" w:rsidP="00A67B65">
      <w:pPr>
        <w:pStyle w:val="LDHandlungsschritt"/>
      </w:pPr>
      <w:r>
        <w:t xml:space="preserve">Wählen Sie </w:t>
      </w:r>
      <w:r w:rsidR="005131A6">
        <w:t xml:space="preserve">im Windows-Dialogfenster </w:t>
      </w:r>
      <w:r>
        <w:t>eine Datei</w:t>
      </w:r>
      <w:r w:rsidR="005131A6">
        <w:t xml:space="preserve"> mit der Endung </w:t>
      </w:r>
      <w:r w:rsidR="005131A6" w:rsidRPr="005E255A">
        <w:rPr>
          <w:rStyle w:val="LDwichtigerText"/>
        </w:rPr>
        <w:t>.</w:t>
      </w:r>
      <w:proofErr w:type="spellStart"/>
      <w:r w:rsidR="005131A6" w:rsidRPr="005E255A">
        <w:rPr>
          <w:rStyle w:val="LDwichtigerText"/>
        </w:rPr>
        <w:t>xml</w:t>
      </w:r>
      <w:proofErr w:type="spellEnd"/>
      <w:r w:rsidR="005131A6">
        <w:t xml:space="preserve"> oder </w:t>
      </w:r>
      <w:r w:rsidR="005131A6" w:rsidRPr="005E255A">
        <w:rPr>
          <w:rStyle w:val="LDwichtigerText"/>
        </w:rPr>
        <w:t>.</w:t>
      </w:r>
      <w:proofErr w:type="spellStart"/>
      <w:r w:rsidR="005131A6" w:rsidRPr="005E255A">
        <w:rPr>
          <w:rStyle w:val="LDwichtigerText"/>
        </w:rPr>
        <w:t>zip</w:t>
      </w:r>
      <w:proofErr w:type="spellEnd"/>
      <w:r w:rsidR="005131A6">
        <w:t xml:space="preserve"> aus.</w:t>
      </w:r>
      <w:r w:rsidR="005E255A">
        <w:t xml:space="preserve"> </w:t>
      </w:r>
      <w:r w:rsidR="005131A6">
        <w:t>Die Datei wird angezeigt.</w:t>
      </w:r>
    </w:p>
    <w:p w14:paraId="2864624C" w14:textId="77777777" w:rsidR="001E166E" w:rsidRDefault="005131A6" w:rsidP="00350152">
      <w:pPr>
        <w:pStyle w:val="LDTextinhaltweitereingerckt"/>
      </w:pPr>
      <w:r w:rsidRPr="001E5D9C">
        <w:rPr>
          <w:noProof/>
          <w:bdr w:val="single" w:sz="6" w:space="0" w:color="A6A6A6" w:themeColor="background1" w:themeShade="A6"/>
          <w:lang w:eastAsia="de-DE"/>
        </w:rPr>
        <w:drawing>
          <wp:inline distT="0" distB="0" distL="0" distR="0" wp14:anchorId="5E7D2325" wp14:editId="637CEAE3">
            <wp:extent cx="4500000" cy="669600"/>
            <wp:effectExtent l="19050" t="19050" r="15240" b="16510"/>
            <wp:docPr id="743" name="Grafik 743" descr="H:\Englert\Temp\Leistungserfassung mit dem ENC\Screenshots\Impor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nglert\Temp\Leistungserfassung mit dem ENC\Screenshots\Import01.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00000" cy="669600"/>
                    </a:xfrm>
                    <a:prstGeom prst="rect">
                      <a:avLst/>
                    </a:prstGeom>
                    <a:noFill/>
                    <a:ln>
                      <a:solidFill>
                        <a:schemeClr val="tx1"/>
                      </a:solidFill>
                    </a:ln>
                  </pic:spPr>
                </pic:pic>
              </a:graphicData>
            </a:graphic>
          </wp:inline>
        </w:drawing>
      </w:r>
    </w:p>
    <w:p w14:paraId="4D62A263" w14:textId="34082BF4" w:rsidR="001E166E" w:rsidRDefault="001E166E" w:rsidP="005E255A">
      <w:pPr>
        <w:pStyle w:val="LDBildunterschrift"/>
        <w:ind w:left="992"/>
      </w:pPr>
      <w:bookmarkStart w:id="160" w:name="_Toc130997908"/>
      <w:bookmarkStart w:id="161" w:name="_Toc209508727"/>
      <w:r>
        <w:t xml:space="preserve">Abb. </w:t>
      </w:r>
      <w:r w:rsidR="00B3704F">
        <w:fldChar w:fldCharType="begin"/>
      </w:r>
      <w:r w:rsidR="00B3704F">
        <w:instrText xml:space="preserve"> SEQ Abb. \* ARABIC </w:instrText>
      </w:r>
      <w:r w:rsidR="00B3704F">
        <w:fldChar w:fldCharType="separate"/>
      </w:r>
      <w:r w:rsidR="00556FCD">
        <w:rPr>
          <w:noProof/>
        </w:rPr>
        <w:t>34</w:t>
      </w:r>
      <w:r w:rsidR="00B3704F">
        <w:rPr>
          <w:noProof/>
        </w:rPr>
        <w:fldChar w:fldCharType="end"/>
      </w:r>
      <w:r w:rsidR="005E255A">
        <w:rPr>
          <w:noProof/>
        </w:rPr>
        <w:t xml:space="preserve"> </w:t>
      </w:r>
      <w:r>
        <w:t>ENC Import</w:t>
      </w:r>
      <w:r w:rsidR="005E255A">
        <w:t>:</w:t>
      </w:r>
      <w:r>
        <w:t xml:space="preserve"> Datei importieren</w:t>
      </w:r>
      <w:bookmarkEnd w:id="160"/>
      <w:bookmarkEnd w:id="161"/>
    </w:p>
    <w:p w14:paraId="78962F69" w14:textId="5B09DCC0" w:rsidR="00FF6746" w:rsidRDefault="005131A6" w:rsidP="00A67B65">
      <w:pPr>
        <w:pStyle w:val="LDHandlungsschritt"/>
      </w:pPr>
      <w:r>
        <w:t xml:space="preserve">Klicken Sie auf die Schaltfläche </w:t>
      </w:r>
      <w:r w:rsidR="005E255A" w:rsidRPr="005E255A">
        <w:rPr>
          <w:rStyle w:val="LDProgrammelement"/>
        </w:rPr>
        <w:t>importieren</w:t>
      </w:r>
      <w:r w:rsidR="005E255A">
        <w:rPr>
          <w:rStyle w:val="LDProgrammelement"/>
        </w:rPr>
        <w:t xml:space="preserve"> </w:t>
      </w:r>
      <w:r w:rsidR="001E5D9C">
        <w:t>I</w:t>
      </w:r>
      <w:r>
        <w:t xml:space="preserve">m Bereich </w:t>
      </w:r>
      <w:r w:rsidRPr="005E255A">
        <w:rPr>
          <w:rStyle w:val="LDProgrammelement"/>
        </w:rPr>
        <w:t>Importstatus</w:t>
      </w:r>
      <w:r>
        <w:t xml:space="preserve"> </w:t>
      </w:r>
      <w:r w:rsidR="001E5D9C">
        <w:t>werden Informationen zum Import angezeigt.</w:t>
      </w: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937"/>
      </w:tblGrid>
      <w:tr w:rsidR="005E255A" w14:paraId="27251E9A" w14:textId="77777777" w:rsidTr="005E255A">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9BD541A" w14:textId="77777777" w:rsidR="005E255A" w:rsidRPr="009B0AA3" w:rsidRDefault="005E255A" w:rsidP="00EF584E">
            <w:pPr>
              <w:pStyle w:val="LDTextinhalt"/>
              <w:rPr>
                <w:noProof/>
                <w:lang w:eastAsia="de-DE"/>
              </w:rPr>
            </w:pPr>
            <w:r>
              <w:rPr>
                <w:noProof/>
                <w:lang w:eastAsia="de-DE"/>
              </w:rPr>
              <w:drawing>
                <wp:inline distT="0" distB="0" distL="0" distR="0" wp14:anchorId="5613C985" wp14:editId="5026C969">
                  <wp:extent cx="288000" cy="288000"/>
                  <wp:effectExtent l="0" t="0" r="0" b="0"/>
                  <wp:docPr id="2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937"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4F504B3A" w14:textId="77777777" w:rsidR="005E255A" w:rsidRPr="000124F2" w:rsidRDefault="005E255A" w:rsidP="00EF584E">
            <w:pPr>
              <w:rPr>
                <w:rStyle w:val="hervorhebunggrn"/>
              </w:rPr>
            </w:pPr>
            <w:r w:rsidRPr="000124F2">
              <w:rPr>
                <w:rStyle w:val="hervorhebunggrn"/>
              </w:rPr>
              <w:t>Hinweis</w:t>
            </w:r>
          </w:p>
          <w:p w14:paraId="5662CB7B" w14:textId="195135B8" w:rsidR="005E255A" w:rsidRPr="000124F2" w:rsidRDefault="005E255A" w:rsidP="00EF584E">
            <w:pPr>
              <w:pStyle w:val="LDTextinhalt"/>
            </w:pPr>
            <w:r w:rsidRPr="001E5D9C">
              <w:rPr>
                <w:rStyle w:val="LDHinweisZchn"/>
                <w:rFonts w:eastAsiaTheme="minorHAnsi"/>
              </w:rPr>
              <w:t>Wenn in der LUSD Noten bereits erfasst wurden bzw. bereits ein Import von Daten zuvor erfolgt war und danach</w:t>
            </w:r>
            <w:r>
              <w:t xml:space="preserve"> abweichende ENC-Daten importiert werden, erscheinen Konfliktmeldungen, auf die Sie reagieren müssen, um den Import abzuschließen.</w:t>
            </w:r>
          </w:p>
        </w:tc>
      </w:tr>
    </w:tbl>
    <w:p w14:paraId="2466A2BE" w14:textId="702D86D2" w:rsidR="005E255A" w:rsidRDefault="005E255A" w:rsidP="005E255A">
      <w:pPr>
        <w:pStyle w:val="LDTextinhalteingerckt"/>
      </w:pPr>
    </w:p>
    <w:p w14:paraId="48522DB9" w14:textId="587F8754" w:rsidR="001E166E" w:rsidRDefault="00A15D85" w:rsidP="005E255A">
      <w:pPr>
        <w:pStyle w:val="LDTextinhalteingerckt"/>
      </w:pPr>
      <w:r w:rsidRPr="001E5D9C">
        <w:rPr>
          <w:noProof/>
          <w:bdr w:val="single" w:sz="6" w:space="0" w:color="A6A6A6" w:themeColor="background1" w:themeShade="A6"/>
          <w:lang w:eastAsia="de-DE"/>
        </w:rPr>
        <w:drawing>
          <wp:inline distT="0" distB="0" distL="0" distR="0" wp14:anchorId="45EDA77F" wp14:editId="0FE02579">
            <wp:extent cx="5020785" cy="1092158"/>
            <wp:effectExtent l="19050" t="19050" r="8890" b="13335"/>
            <wp:docPr id="745" name="Grafik 745" descr="H:\Englert\Temp\Leistungserfassung mit dem ENC\Screenshots\Importdate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nglert\Temp\Leistungserfassung mit dem ENC\Screenshots\Importdaten4.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20641" cy="1092127"/>
                    </a:xfrm>
                    <a:prstGeom prst="rect">
                      <a:avLst/>
                    </a:prstGeom>
                    <a:noFill/>
                    <a:ln>
                      <a:solidFill>
                        <a:schemeClr val="tx1"/>
                      </a:solidFill>
                    </a:ln>
                  </pic:spPr>
                </pic:pic>
              </a:graphicData>
            </a:graphic>
          </wp:inline>
        </w:drawing>
      </w:r>
    </w:p>
    <w:p w14:paraId="43BFE147" w14:textId="287EEB19" w:rsidR="00E037E3" w:rsidRDefault="001E166E" w:rsidP="00065C60">
      <w:pPr>
        <w:pStyle w:val="LDBildunterschrift"/>
      </w:pPr>
      <w:bookmarkStart w:id="162" w:name="_Toc130997909"/>
      <w:bookmarkStart w:id="163" w:name="_Toc209508728"/>
      <w:r>
        <w:t xml:space="preserve">Abb. </w:t>
      </w:r>
      <w:r w:rsidR="00B3704F">
        <w:fldChar w:fldCharType="begin"/>
      </w:r>
      <w:r w:rsidR="00B3704F">
        <w:instrText xml:space="preserve"> SEQ Abb. \* ARABIC </w:instrText>
      </w:r>
      <w:r w:rsidR="00B3704F">
        <w:fldChar w:fldCharType="separate"/>
      </w:r>
      <w:r w:rsidR="00556FCD">
        <w:rPr>
          <w:noProof/>
        </w:rPr>
        <w:t>35</w:t>
      </w:r>
      <w:r w:rsidR="00B3704F">
        <w:rPr>
          <w:noProof/>
        </w:rPr>
        <w:fldChar w:fldCharType="end"/>
      </w:r>
      <w:r w:rsidR="005E255A">
        <w:rPr>
          <w:noProof/>
        </w:rPr>
        <w:t xml:space="preserve"> ENC-Import: </w:t>
      </w:r>
      <w:r>
        <w:t>Import Status</w:t>
      </w:r>
      <w:bookmarkEnd w:id="162"/>
      <w:bookmarkEnd w:id="163"/>
    </w:p>
    <w:tbl>
      <w:tblPr>
        <w:tblW w:w="9072"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8363"/>
      </w:tblGrid>
      <w:tr w:rsidR="005E255A" w14:paraId="69B1ABA2" w14:textId="77777777" w:rsidTr="005E255A">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5D698B8" w14:textId="77777777" w:rsidR="005E255A" w:rsidRPr="009B0AA3" w:rsidRDefault="005E255A" w:rsidP="00EF584E">
            <w:pPr>
              <w:pStyle w:val="LDTextinhalt"/>
              <w:rPr>
                <w:noProof/>
                <w:lang w:eastAsia="de-DE"/>
              </w:rPr>
            </w:pPr>
            <w:r>
              <w:rPr>
                <w:noProof/>
                <w:lang w:eastAsia="de-DE"/>
              </w:rPr>
              <w:drawing>
                <wp:inline distT="0" distB="0" distL="0" distR="0" wp14:anchorId="6012550B" wp14:editId="3A55761E">
                  <wp:extent cx="288000" cy="288000"/>
                  <wp:effectExtent l="0" t="0" r="0" b="0"/>
                  <wp:docPr id="2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63"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4AD84EB" w14:textId="77777777" w:rsidR="005E255A" w:rsidRPr="000124F2" w:rsidRDefault="005E255A" w:rsidP="00EF584E">
            <w:pPr>
              <w:rPr>
                <w:rStyle w:val="hervorhebunggrn"/>
              </w:rPr>
            </w:pPr>
            <w:r w:rsidRPr="000124F2">
              <w:rPr>
                <w:rStyle w:val="hervorhebunggrn"/>
              </w:rPr>
              <w:t>Hinweis</w:t>
            </w:r>
          </w:p>
          <w:p w14:paraId="5FD0D614" w14:textId="445C993D" w:rsidR="005E255A" w:rsidRPr="000124F2" w:rsidRDefault="005E255A" w:rsidP="00EF584E">
            <w:pPr>
              <w:pStyle w:val="LDTextinhalt"/>
            </w:pPr>
            <w:r w:rsidRPr="008C39DC">
              <w:rPr>
                <w:rStyle w:val="LDHinweisZchn"/>
                <w:rFonts w:eastAsiaTheme="minorHAnsi"/>
              </w:rPr>
              <w:t>Bei Konflikten mit bereits in der LUSD vorhandenen Daten können Sie festlegen, welche Daten aus dem ENC</w:t>
            </w:r>
            <w:r>
              <w:t xml:space="preserve"> übernommen werden sollen und einen Importbericht erstellen.</w:t>
            </w:r>
          </w:p>
        </w:tc>
      </w:tr>
      <w:tr w:rsidR="005E255A" w14:paraId="662E5636" w14:textId="77777777" w:rsidTr="005E255A">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2AA38A8" w14:textId="3CFC9577" w:rsidR="005E255A" w:rsidRDefault="005E255A" w:rsidP="00EF584E">
            <w:pPr>
              <w:pStyle w:val="LDTextinhalt"/>
              <w:rPr>
                <w:noProof/>
                <w:lang w:eastAsia="de-DE"/>
              </w:rPr>
            </w:pPr>
            <w:r>
              <w:rPr>
                <w:noProof/>
                <w:lang w:eastAsia="de-DE"/>
              </w:rPr>
              <w:drawing>
                <wp:inline distT="0" distB="0" distL="0" distR="0" wp14:anchorId="40FECC19" wp14:editId="09E8BB12">
                  <wp:extent cx="288000" cy="288000"/>
                  <wp:effectExtent l="0" t="0" r="0" b="0"/>
                  <wp:docPr id="30"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63"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76CC0D9" w14:textId="14E17288" w:rsidR="005E255A" w:rsidRDefault="005E255A" w:rsidP="005E255A">
            <w:pPr>
              <w:pStyle w:val="LDTextinhalt"/>
            </w:pPr>
            <w:r>
              <w:t>Wenn zwischen den Noten in der LUSD und des ENC Abweichungen bestehen, können Sie diese Konflikte einzeln beheben.</w:t>
            </w:r>
          </w:p>
          <w:p w14:paraId="174C538F" w14:textId="1950E0DB" w:rsidR="005E255A" w:rsidRPr="000124F2" w:rsidRDefault="005E255A" w:rsidP="005E255A">
            <w:pPr>
              <w:pStyle w:val="LDTextinhalt"/>
              <w:rPr>
                <w:rStyle w:val="hervorhebunggrn"/>
              </w:rPr>
            </w:pPr>
            <w:r>
              <w:t xml:space="preserve">Sollen die Noten aus dem ENC übernommen und in der LUSD überschrieben werden, müssen Sie einen Haken an den jeweiligen Konflikt setzen und auf die Schaltfläche </w:t>
            </w:r>
            <w:r w:rsidRPr="005E255A">
              <w:rPr>
                <w:rStyle w:val="LDProgrammelement"/>
              </w:rPr>
              <w:t>gewählte Konflikte übernehmen</w:t>
            </w:r>
            <w:r>
              <w:t xml:space="preserve"> klicken.</w:t>
            </w:r>
          </w:p>
        </w:tc>
      </w:tr>
      <w:tr w:rsidR="005E255A" w14:paraId="611C9C37" w14:textId="77777777" w:rsidTr="005E255A">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A885B8D" w14:textId="4E15E73A" w:rsidR="005E255A" w:rsidRDefault="005E255A" w:rsidP="00EF584E">
            <w:pPr>
              <w:pStyle w:val="LDTextinhalt"/>
              <w:rPr>
                <w:noProof/>
                <w:lang w:eastAsia="de-DE"/>
              </w:rPr>
            </w:pPr>
            <w:r>
              <w:rPr>
                <w:noProof/>
                <w:lang w:eastAsia="de-DE"/>
              </w:rPr>
              <w:drawing>
                <wp:inline distT="0" distB="0" distL="0" distR="0" wp14:anchorId="395475FC" wp14:editId="783F1D2F">
                  <wp:extent cx="288000" cy="288000"/>
                  <wp:effectExtent l="0" t="0" r="0" b="0"/>
                  <wp:docPr id="41"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63"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59D8E51" w14:textId="77777777" w:rsidR="005E255A" w:rsidRPr="005E255A" w:rsidRDefault="005E255A" w:rsidP="005E255A">
            <w:pPr>
              <w:pStyle w:val="LDTextinhalt"/>
              <w:rPr>
                <w:rStyle w:val="LDbesonderswichtigerText0"/>
              </w:rPr>
            </w:pPr>
            <w:r w:rsidRPr="005E255A">
              <w:rPr>
                <w:rStyle w:val="LDbesonderswichtigerText0"/>
              </w:rPr>
              <w:t>Achtung</w:t>
            </w:r>
          </w:p>
          <w:p w14:paraId="7C2CE365" w14:textId="27288ABB" w:rsidR="005E255A" w:rsidRDefault="005E255A" w:rsidP="005E255A">
            <w:pPr>
              <w:pStyle w:val="LDTextinhalt"/>
            </w:pPr>
            <w:r>
              <w:t>Die Zusatzdaten (Kopfnoten, Fehlzeiten, Versetzungen, Bemerkungen) werden immer aus dem ENC übernommen und überschreiben die Daten in der LUSD. Eine Bearbeitung der Bemerkungen in der LUSD macht somit erst nach letztmaligem Import Sinn.</w:t>
            </w:r>
          </w:p>
        </w:tc>
      </w:tr>
    </w:tbl>
    <w:p w14:paraId="254A3FEF" w14:textId="67151880" w:rsidR="00FF6746" w:rsidRPr="00046BB3" w:rsidRDefault="00FF6746" w:rsidP="002363B6">
      <w:pPr>
        <w:pStyle w:val="LDTextinhalt"/>
      </w:pPr>
    </w:p>
    <w:sectPr w:rsidR="00FF6746" w:rsidRPr="00046BB3" w:rsidSect="001D3DDC">
      <w:headerReference w:type="default" r:id="rId99"/>
      <w:footerReference w:type="default" r:id="rId100"/>
      <w:pgSz w:w="11906" w:h="16838" w:code="9"/>
      <w:pgMar w:top="1134" w:right="1134" w:bottom="1134" w:left="1134" w:header="340" w:footer="340"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Billig, Ricarda (HMKB)" w:date="2025-09-22T15:25:00Z" w:initials="BR(">
    <w:p w14:paraId="650BA1D4" w14:textId="079C6BB3" w:rsidR="001D3DDC" w:rsidRDefault="001D3DDC">
      <w:pPr>
        <w:pStyle w:val="Kommentartext"/>
      </w:pPr>
      <w:r>
        <w:rPr>
          <w:rStyle w:val="Kommentarzeichen"/>
        </w:rPr>
        <w:annotationRef/>
      </w:r>
      <w:r>
        <w:t>Bitte noch vervollständigen</w:t>
      </w:r>
    </w:p>
  </w:comment>
  <w:comment w:id="37" w:author="Billig, Ricarda (HMKB)" w:date="2025-09-22T15:44:00Z" w:initials="BR(">
    <w:p w14:paraId="4AEED1BA" w14:textId="6997715C" w:rsidR="004B166E" w:rsidRDefault="004B166E">
      <w:pPr>
        <w:pStyle w:val="Kommentartext"/>
      </w:pPr>
      <w:r>
        <w:rPr>
          <w:rStyle w:val="Kommentarzeichen"/>
        </w:rPr>
        <w:annotationRef/>
      </w:r>
      <w:r>
        <w:t>Müsste es hier „vier“ heißen oder sind die Aufzählungspunkte falsch geordnet und gehören teilweise zusammen?</w:t>
      </w:r>
    </w:p>
  </w:comment>
  <w:comment w:id="38" w:author="Billig, Ricarda (HMKB)" w:date="2025-09-22T15:45:00Z" w:initials="BR(">
    <w:p w14:paraId="6E27BD2D" w14:textId="255EC048" w:rsidR="004B166E" w:rsidRDefault="004B166E">
      <w:pPr>
        <w:pStyle w:val="Kommentartext"/>
      </w:pPr>
      <w:r>
        <w:rPr>
          <w:rStyle w:val="Kommentarzeichen"/>
        </w:rPr>
        <w:annotationRef/>
      </w:r>
      <w:r>
        <w:t>Fehlt hier noch eine exportieren?</w:t>
      </w:r>
    </w:p>
  </w:comment>
  <w:comment w:id="53" w:author="Billig, Ricarda (HMKB)" w:date="2025-09-22T15:50:00Z" w:initials="BR(">
    <w:p w14:paraId="6D466654" w14:textId="7082FC26" w:rsidR="004B166E" w:rsidRDefault="004B166E">
      <w:pPr>
        <w:pStyle w:val="Kommentartext"/>
      </w:pPr>
      <w:r>
        <w:rPr>
          <w:rStyle w:val="Kommentarzeichen"/>
        </w:rPr>
        <w:annotationRef/>
      </w:r>
      <w:r>
        <w:t xml:space="preserve">Wurde </w:t>
      </w:r>
      <w:r w:rsidR="00FD417D">
        <w:t>der Optionsschalter</w:t>
      </w:r>
      <w:r>
        <w:t xml:space="preserve"> hier</w:t>
      </w:r>
      <w:r w:rsidR="00FD417D">
        <w:t xml:space="preserve"> bereits umbenannt in Lehrkräfte? </w:t>
      </w:r>
      <w:r>
        <w:t xml:space="preserve"> </w:t>
      </w:r>
    </w:p>
  </w:comment>
  <w:comment w:id="54" w:author="Billig, Ricarda (HMKB)" w:date="2025-09-22T15:55:00Z" w:initials="BR(">
    <w:p w14:paraId="49A3D564" w14:textId="468FB619" w:rsidR="00FD417D" w:rsidRDefault="00FD417D">
      <w:pPr>
        <w:pStyle w:val="Kommentartext"/>
      </w:pPr>
      <w:r>
        <w:rPr>
          <w:rStyle w:val="Kommentarzeichen"/>
        </w:rPr>
        <w:annotationRef/>
      </w:r>
      <w:r>
        <w:t>Hier hat scheinbar auch eine Änderung stattgefunden? Bereich war bereits gelb markiert. Bitte gesondert prüfen</w:t>
      </w:r>
    </w:p>
  </w:comment>
  <w:comment w:id="124" w:author="Billig, Ricarda (HMKB)" w:date="2025-09-22T16:23:00Z" w:initials="BR(">
    <w:p w14:paraId="1C1B7BAF" w14:textId="6C92D4A4" w:rsidR="00D95D21" w:rsidRDefault="00D95D21">
      <w:pPr>
        <w:pStyle w:val="Kommentartext"/>
      </w:pPr>
      <w:r>
        <w:rPr>
          <w:rStyle w:val="Kommentarzeichen"/>
        </w:rPr>
        <w:annotationRef/>
      </w:r>
      <w:r>
        <w:t>Hier fehlt die Auflistung der sichtbaren Daten im Register</w:t>
      </w:r>
    </w:p>
  </w:comment>
  <w:comment w:id="133" w:author="Billig, Ricarda (HMKB)" w:date="2025-09-22T16:54:00Z" w:initials="BR(">
    <w:p w14:paraId="2A0D6394" w14:textId="68FECDF1" w:rsidR="000A030D" w:rsidRDefault="000A030D">
      <w:pPr>
        <w:pStyle w:val="Kommentartext"/>
      </w:pPr>
      <w:r>
        <w:rPr>
          <w:rStyle w:val="Kommentarzeichen"/>
        </w:rPr>
        <w:annotationRef/>
      </w:r>
      <w:r>
        <w:t>Ab hier weitermachen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0BA1D4" w15:done="0"/>
  <w15:commentEx w15:paraId="4AEED1BA" w15:done="0"/>
  <w15:commentEx w15:paraId="6E27BD2D" w15:done="0"/>
  <w15:commentEx w15:paraId="6D466654" w15:done="0"/>
  <w15:commentEx w15:paraId="49A3D564" w15:done="0"/>
  <w15:commentEx w15:paraId="1C1B7BAF" w15:done="0"/>
  <w15:commentEx w15:paraId="2A0D63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BE8E2" w16cex:dateUtc="2025-09-22T13:25:00Z"/>
  <w16cex:commentExtensible w16cex:durableId="2C7BED5A" w16cex:dateUtc="2025-09-22T13:44:00Z"/>
  <w16cex:commentExtensible w16cex:durableId="2C7BED80" w16cex:dateUtc="2025-09-22T13:45:00Z"/>
  <w16cex:commentExtensible w16cex:durableId="2C7BEED3" w16cex:dateUtc="2025-09-22T13:50:00Z"/>
  <w16cex:commentExtensible w16cex:durableId="2C7BF005" w16cex:dateUtc="2025-09-22T13:55:00Z"/>
  <w16cex:commentExtensible w16cex:durableId="2C7BF698" w16cex:dateUtc="2025-09-22T14:23:00Z"/>
  <w16cex:commentExtensible w16cex:durableId="2C7BFDD6" w16cex:dateUtc="2025-09-22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0BA1D4" w16cid:durableId="2C7BE8E2"/>
  <w16cid:commentId w16cid:paraId="4AEED1BA" w16cid:durableId="2C7BED5A"/>
  <w16cid:commentId w16cid:paraId="6E27BD2D" w16cid:durableId="2C7BED80"/>
  <w16cid:commentId w16cid:paraId="6D466654" w16cid:durableId="2C7BEED3"/>
  <w16cid:commentId w16cid:paraId="49A3D564" w16cid:durableId="2C7BF005"/>
  <w16cid:commentId w16cid:paraId="1C1B7BAF" w16cid:durableId="2C7BF698"/>
  <w16cid:commentId w16cid:paraId="2A0D6394" w16cid:durableId="2C7BFD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21CA4" w14:textId="77777777" w:rsidR="00866156" w:rsidRDefault="00866156" w:rsidP="006A65B3">
      <w:r>
        <w:separator/>
      </w:r>
    </w:p>
  </w:endnote>
  <w:endnote w:type="continuationSeparator" w:id="0">
    <w:p w14:paraId="783F2D19" w14:textId="77777777" w:rsidR="00866156" w:rsidRDefault="00866156" w:rsidP="006A65B3">
      <w:r>
        <w:continuationSeparator/>
      </w:r>
    </w:p>
  </w:endnote>
  <w:endnote w:type="continuationNotice" w:id="1">
    <w:p w14:paraId="343B290A" w14:textId="77777777" w:rsidR="00866156" w:rsidRDefault="0086615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60D65" w14:textId="3BCC2BF9" w:rsidR="001D3DDC" w:rsidRDefault="00286E10">
    <w:r>
      <w:fldChar w:fldCharType="begin"/>
    </w:r>
    <w:r>
      <w:instrText xml:space="preserve"> STYLEREF  "Übertitel / IT-Verfahren"  \* MERGEFORMAT </w:instrText>
    </w:r>
    <w:r>
      <w:rPr>
        <w:noProof/>
      </w:rPr>
      <w:fldChar w:fldCharType="end"/>
    </w:r>
    <w:r w:rsidR="001D3DDC">
      <w:t xml:space="preserve"> | </w:t>
    </w:r>
    <w:fldSimple w:instr=" STYLEREF  &quot;Titel des Dokuments&quot;  \* MERGEFORMAT ">
      <w:r w:rsidR="00556FCD">
        <w:rPr>
          <w:noProof/>
        </w:rPr>
        <w:t>Leistungen mit dem ENC erfassen</w:t>
      </w:r>
    </w:fldSimple>
    <w:r w:rsidR="001D3DDC">
      <w:t xml:space="preserve"> | </w:t>
    </w:r>
    <w:fldSimple w:instr=" STYLEREF  Versionsnummer  \* MERGEFORMAT ">
      <w:r w:rsidR="00556FCD">
        <w:rPr>
          <w:noProof/>
        </w:rPr>
        <w:t>Version: 2.1</w:t>
      </w:r>
    </w:fldSimple>
    <w:r w:rsidR="001D3DDC">
      <w:t xml:space="preserve"> | </w:t>
    </w:r>
    <w:r w:rsidR="001D3DDC">
      <w:fldChar w:fldCharType="begin"/>
    </w:r>
    <w:r w:rsidR="001D3DDC">
      <w:instrText xml:space="preserve"> TIME \@ "dd.MM.yyyy" </w:instrText>
    </w:r>
    <w:r w:rsidR="001D3DDC">
      <w:fldChar w:fldCharType="separate"/>
    </w:r>
    <w:r w:rsidR="00B3704F">
      <w:rPr>
        <w:noProof/>
      </w:rPr>
      <w:t>15.10.2025</w:t>
    </w:r>
    <w:r w:rsidR="001D3DDC">
      <w:fldChar w:fldCharType="end"/>
    </w:r>
    <w:r w:rsidR="001D3DDC">
      <w:tab/>
    </w:r>
    <w:r w:rsidR="001D3DDC">
      <w:fldChar w:fldCharType="begin"/>
    </w:r>
    <w:r w:rsidR="001D3DDC">
      <w:instrText>PAGE   \* MERGEFORMAT</w:instrText>
    </w:r>
    <w:r w:rsidR="001D3DDC">
      <w:fldChar w:fldCharType="separate"/>
    </w:r>
    <w:r w:rsidR="001D3DDC">
      <w:rPr>
        <w:noProof/>
      </w:rPr>
      <w:t>2</w:t>
    </w:r>
    <w:r w:rsidR="001D3DD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96C51" w14:textId="727B3B5C" w:rsidR="001D3DDC" w:rsidRPr="00315098" w:rsidRDefault="001D3DDC" w:rsidP="00315098">
    <w:pPr>
      <w:pStyle w:val="LDFuzeile"/>
    </w:pPr>
    <w:r>
      <w:t xml:space="preserve">HMKB | </w:t>
    </w:r>
    <w:fldSimple w:instr=" STYLEREF  &quot;Übertitel / IT-Verfahren&quot;  \* MERGEFORMAT ">
      <w:r w:rsidR="00B3704F" w:rsidRPr="00B3704F">
        <w:rPr>
          <w:bCs/>
          <w:noProof/>
        </w:rPr>
        <w:t>LUSD</w:t>
      </w:r>
    </w:fldSimple>
    <w:r>
      <w:t xml:space="preserve"> | </w:t>
    </w:r>
    <w:fldSimple w:instr=" STYLEREF  &quot;Titel des Dokuments&quot;  \* MERGEFORMAT ">
      <w:r w:rsidR="00B3704F">
        <w:rPr>
          <w:noProof/>
        </w:rPr>
        <w:t>Leistungen mit dem ENC erfassen</w:t>
      </w:r>
    </w:fldSimple>
    <w:r>
      <w:t xml:space="preserve"> | </w:t>
    </w:r>
    <w:fldSimple w:instr=" STYLEREF  Versionsnummer  \* MERGEFORMAT ">
      <w:r w:rsidR="00B3704F">
        <w:rPr>
          <w:noProof/>
        </w:rPr>
        <w:t>Version: 2.1</w:t>
      </w:r>
    </w:fldSimple>
    <w:r>
      <w:t xml:space="preserve"> | </w:t>
    </w:r>
    <w:fldSimple w:instr=" STYLEREF  &quot;Datum Deckblatt&quot;  \* MERGEFORMAT ">
      <w:r w:rsidR="00B3704F">
        <w:rPr>
          <w:noProof/>
        </w:rPr>
        <w:t>Letzter Stand: 15.10.2025</w:t>
      </w:r>
    </w:fldSimple>
    <w:r>
      <w:tab/>
    </w:r>
    <w:r>
      <w:fldChar w:fldCharType="begin"/>
    </w:r>
    <w:r>
      <w:instrText>PAGE   \* MERGEFORMAT</w:instrText>
    </w:r>
    <w:r>
      <w:fldChar w:fldCharType="separate"/>
    </w:r>
    <w:r>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F932A" w14:textId="77777777" w:rsidR="001D3DDC" w:rsidRPr="00526A89" w:rsidRDefault="001D3DDC" w:rsidP="004A531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F39DE" w14:textId="47D2C2A3" w:rsidR="00866156" w:rsidRPr="001D3DDC" w:rsidRDefault="001D3DDC" w:rsidP="001D3DDC">
    <w:pPr>
      <w:pStyle w:val="LDFuzeile"/>
    </w:pPr>
    <w:r w:rsidRPr="001D3DDC">
      <w:t xml:space="preserve">HMKB | </w:t>
    </w:r>
    <w:fldSimple w:instr=" STYLEREF  &quot;Übertitel / IT-Verfahren&quot;  \* MERGEFORMAT ">
      <w:r w:rsidR="00B3704F">
        <w:rPr>
          <w:noProof/>
        </w:rPr>
        <w:t>LUSD</w:t>
      </w:r>
    </w:fldSimple>
    <w:r w:rsidRPr="001D3DDC">
      <w:t xml:space="preserve"> | </w:t>
    </w:r>
    <w:fldSimple w:instr=" STYLEREF  &quot;Titel des Dokuments&quot;  \* MERGEFORMAT ">
      <w:r w:rsidR="00B3704F">
        <w:rPr>
          <w:noProof/>
        </w:rPr>
        <w:t>Leistungen mit dem ENC erfassen</w:t>
      </w:r>
    </w:fldSimple>
    <w:r w:rsidRPr="001D3DDC">
      <w:t xml:space="preserve"> | </w:t>
    </w:r>
    <w:fldSimple w:instr=" STYLEREF  Versionsnummer  \* MERGEFORMAT ">
      <w:r w:rsidR="00B3704F">
        <w:rPr>
          <w:noProof/>
        </w:rPr>
        <w:t>Version: 2.1</w:t>
      </w:r>
    </w:fldSimple>
    <w:r w:rsidRPr="001D3DDC">
      <w:t xml:space="preserve"> | </w:t>
    </w:r>
    <w:fldSimple w:instr=" STYLEREF  &quot;Datum Deckblatt&quot;  \* MERGEFORMAT ">
      <w:r w:rsidR="00B3704F">
        <w:rPr>
          <w:noProof/>
        </w:rPr>
        <w:t>Letzter Stand: 15.10.2025</w:t>
      </w:r>
    </w:fldSimple>
    <w:r>
      <w:tab/>
    </w:r>
    <w:r>
      <w:fldChar w:fldCharType="begin"/>
    </w:r>
    <w:r>
      <w:instrText>PAGE   \* MERGEFORMAT</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9BC05" w14:textId="77777777" w:rsidR="00866156" w:rsidRDefault="00866156" w:rsidP="006A65B3">
      <w:r>
        <w:separator/>
      </w:r>
    </w:p>
  </w:footnote>
  <w:footnote w:type="continuationSeparator" w:id="0">
    <w:p w14:paraId="56854262" w14:textId="77777777" w:rsidR="00866156" w:rsidRDefault="00866156" w:rsidP="006A65B3">
      <w:r>
        <w:continuationSeparator/>
      </w:r>
    </w:p>
  </w:footnote>
  <w:footnote w:type="continuationNotice" w:id="1">
    <w:p w14:paraId="7C2C28F1" w14:textId="77777777" w:rsidR="00866156" w:rsidRDefault="0086615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960BC" w14:textId="32C3BE0C" w:rsidR="00866156" w:rsidRDefault="00866156" w:rsidP="0093178C">
    <w:pPr>
      <w:pStyle w:val="Kopfzeile"/>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pt;height:32pt" o:bullet="t">
        <v:imagedata r:id="rId1" o:title="ausrufezeichen_klein"/>
      </v:shape>
    </w:pict>
  </w:numPicBullet>
  <w:numPicBullet w:numPicBulletId="1">
    <w:pict>
      <v:shape w14:anchorId="0616C7E8" id="_x0000_i1027" type="#_x0000_t75" style="width:27.75pt;height:15.75pt" o:bullet="t">
        <v:imagedata r:id="rId2" o:title="Unbenannt"/>
      </v:shape>
    </w:pict>
  </w:numPicBullet>
  <w:numPicBullet w:numPicBulletId="2">
    <w:pict>
      <v:shape w14:anchorId="1B4F2216" id="_x0000_i1028" type="#_x0000_t75" style="width:682pt;height:682pt" o:bullet="t">
        <v:imagedata r:id="rId3" o:title="task"/>
      </v:shape>
    </w:pict>
  </w:numPicBullet>
  <w:numPicBullet w:numPicBulletId="3">
    <w:pict>
      <v:shape id="_x0000_i1029" type="#_x0000_t75" style="width:30pt;height:24pt" o:bullet="t">
        <v:imagedata r:id="rId4" o:title="info1"/>
      </v:shape>
    </w:pict>
  </w:numPicBullet>
  <w:abstractNum w:abstractNumId="0" w15:restartNumberingAfterBreak="0">
    <w:nsid w:val="06DE28AA"/>
    <w:multiLevelType w:val="multilevel"/>
    <w:tmpl w:val="E74601CE"/>
    <w:lvl w:ilvl="0">
      <w:start w:val="1"/>
      <w:numFmt w:val="decimal"/>
      <w:pStyle w:val="LDHandlungsschritt"/>
      <w:lvlText w:val="%1. "/>
      <w:lvlJc w:val="left"/>
      <w:pPr>
        <w:ind w:left="993" w:hanging="284"/>
      </w:pPr>
    </w:lvl>
    <w:lvl w:ilvl="1">
      <w:start w:val="1"/>
      <w:numFmt w:val="none"/>
      <w:lvlText w:val=""/>
      <w:lvlJc w:val="left"/>
      <w:pPr>
        <w:ind w:left="1106" w:hanging="397"/>
      </w:pPr>
    </w:lvl>
    <w:lvl w:ilvl="2">
      <w:start w:val="1"/>
      <w:numFmt w:val="none"/>
      <w:lvlText w:val=""/>
      <w:lvlJc w:val="left"/>
      <w:pPr>
        <w:ind w:left="1106" w:hanging="397"/>
      </w:pPr>
    </w:lvl>
    <w:lvl w:ilvl="3">
      <w:start w:val="1"/>
      <w:numFmt w:val="none"/>
      <w:lvlText w:val=""/>
      <w:lvlJc w:val="left"/>
      <w:pPr>
        <w:ind w:left="1106" w:hanging="397"/>
      </w:pPr>
    </w:lvl>
    <w:lvl w:ilvl="4">
      <w:start w:val="1"/>
      <w:numFmt w:val="none"/>
      <w:lvlText w:val=""/>
      <w:lvlJc w:val="left"/>
      <w:pPr>
        <w:ind w:left="1106" w:hanging="397"/>
      </w:pPr>
    </w:lvl>
    <w:lvl w:ilvl="5">
      <w:start w:val="1"/>
      <w:numFmt w:val="lowerRoman"/>
      <w:lvlText w:val="(%6)"/>
      <w:lvlJc w:val="left"/>
      <w:pPr>
        <w:ind w:left="993" w:hanging="284"/>
      </w:pPr>
    </w:lvl>
    <w:lvl w:ilvl="6">
      <w:start w:val="1"/>
      <w:numFmt w:val="decimal"/>
      <w:lvlText w:val="%7."/>
      <w:lvlJc w:val="left"/>
      <w:pPr>
        <w:ind w:left="993" w:hanging="284"/>
      </w:pPr>
    </w:lvl>
    <w:lvl w:ilvl="7">
      <w:start w:val="1"/>
      <w:numFmt w:val="lowerLetter"/>
      <w:lvlText w:val="%8."/>
      <w:lvlJc w:val="left"/>
      <w:pPr>
        <w:ind w:left="993" w:hanging="284"/>
      </w:pPr>
    </w:lvl>
    <w:lvl w:ilvl="8">
      <w:start w:val="1"/>
      <w:numFmt w:val="lowerRoman"/>
      <w:lvlText w:val="%9."/>
      <w:lvlJc w:val="left"/>
      <w:pPr>
        <w:ind w:left="993" w:hanging="284"/>
      </w:pPr>
    </w:lvl>
  </w:abstractNum>
  <w:abstractNum w:abstractNumId="1"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38DF0CDF"/>
    <w:multiLevelType w:val="multilevel"/>
    <w:tmpl w:val="B9FCA69A"/>
    <w:styleLink w:val="Formatvorlage1"/>
    <w:lvl w:ilvl="0">
      <w:start w:val="1"/>
      <w:numFmt w:val="decimal"/>
      <w:lvlText w:val="%1."/>
      <w:lvlJc w:val="left"/>
      <w:pPr>
        <w:ind w:left="397" w:hanging="397"/>
      </w:pPr>
      <w:rPr>
        <w:rFonts w:hint="default"/>
        <w:b w:val="0"/>
        <w:color w:val="auto"/>
      </w:rPr>
    </w:lvl>
    <w:lvl w:ilvl="1">
      <w:start w:val="1"/>
      <w:numFmt w:val="lowerLetter"/>
      <w:lvlText w:val="%2."/>
      <w:lvlJc w:val="left"/>
      <w:pPr>
        <w:ind w:left="1248" w:hanging="397"/>
      </w:pPr>
      <w:rPr>
        <w:rFonts w:hint="default"/>
      </w:rPr>
    </w:lvl>
    <w:lvl w:ilvl="2">
      <w:start w:val="1"/>
      <w:numFmt w:val="lowerRoman"/>
      <w:lvlText w:val="%3."/>
      <w:lvlJc w:val="right"/>
      <w:pPr>
        <w:ind w:left="2099" w:hanging="397"/>
      </w:pPr>
      <w:rPr>
        <w:rFonts w:hint="default"/>
      </w:rPr>
    </w:lvl>
    <w:lvl w:ilvl="3">
      <w:start w:val="1"/>
      <w:numFmt w:val="decimal"/>
      <w:lvlText w:val="%4."/>
      <w:lvlJc w:val="left"/>
      <w:pPr>
        <w:ind w:left="2950" w:hanging="397"/>
      </w:pPr>
      <w:rPr>
        <w:rFonts w:hint="default"/>
      </w:rPr>
    </w:lvl>
    <w:lvl w:ilvl="4">
      <w:start w:val="1"/>
      <w:numFmt w:val="lowerLetter"/>
      <w:lvlText w:val="%5."/>
      <w:lvlJc w:val="left"/>
      <w:pPr>
        <w:ind w:left="3801" w:hanging="397"/>
      </w:pPr>
      <w:rPr>
        <w:rFonts w:hint="default"/>
      </w:rPr>
    </w:lvl>
    <w:lvl w:ilvl="5">
      <w:start w:val="1"/>
      <w:numFmt w:val="lowerRoman"/>
      <w:lvlText w:val="%6."/>
      <w:lvlJc w:val="right"/>
      <w:pPr>
        <w:ind w:left="4652" w:hanging="397"/>
      </w:pPr>
      <w:rPr>
        <w:rFonts w:hint="default"/>
      </w:rPr>
    </w:lvl>
    <w:lvl w:ilvl="6">
      <w:start w:val="1"/>
      <w:numFmt w:val="decimal"/>
      <w:lvlText w:val="%7."/>
      <w:lvlJc w:val="left"/>
      <w:pPr>
        <w:ind w:left="5503" w:hanging="397"/>
      </w:pPr>
      <w:rPr>
        <w:rFonts w:hint="default"/>
      </w:rPr>
    </w:lvl>
    <w:lvl w:ilvl="7">
      <w:start w:val="1"/>
      <w:numFmt w:val="lowerLetter"/>
      <w:lvlText w:val="%8."/>
      <w:lvlJc w:val="left"/>
      <w:pPr>
        <w:ind w:left="6354" w:hanging="397"/>
      </w:pPr>
      <w:rPr>
        <w:rFonts w:hint="default"/>
      </w:rPr>
    </w:lvl>
    <w:lvl w:ilvl="8">
      <w:start w:val="1"/>
      <w:numFmt w:val="lowerRoman"/>
      <w:lvlText w:val="%9."/>
      <w:lvlJc w:val="right"/>
      <w:pPr>
        <w:ind w:left="7205" w:hanging="397"/>
      </w:pPr>
      <w:rPr>
        <w:rFonts w:hint="default"/>
      </w:rPr>
    </w:lvl>
  </w:abstractNum>
  <w:abstractNum w:abstractNumId="3" w15:restartNumberingAfterBreak="0">
    <w:nsid w:val="3B21170C"/>
    <w:multiLevelType w:val="hybridMultilevel"/>
    <w:tmpl w:val="07F00436"/>
    <w:lvl w:ilvl="0" w:tplc="C7DA82C8">
      <w:start w:val="1"/>
      <w:numFmt w:val="bullet"/>
      <w:pStyle w:val="LDAchtung"/>
      <w:lvlText w:val=""/>
      <w:lvlPicBulletId w:val="0"/>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4" w15:restartNumberingAfterBreak="0">
    <w:nsid w:val="42BF54AA"/>
    <w:multiLevelType w:val="hybridMultilevel"/>
    <w:tmpl w:val="7B6C56C8"/>
    <w:lvl w:ilvl="0" w:tplc="07269494">
      <w:start w:val="1"/>
      <w:numFmt w:val="bullet"/>
      <w:pStyle w:val="LDAufgabenliste"/>
      <w:lvlText w:val=""/>
      <w:lvlPicBulletId w:val="2"/>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5" w15:restartNumberingAfterBreak="0">
    <w:nsid w:val="45341FD2"/>
    <w:multiLevelType w:val="hybridMultilevel"/>
    <w:tmpl w:val="31AE6558"/>
    <w:lvl w:ilvl="0" w:tplc="3C38B1E4">
      <w:start w:val="1"/>
      <w:numFmt w:val="bullet"/>
      <w:pStyle w:val="LDTIPP"/>
      <w:lvlText w:val=""/>
      <w:lvlPicBulletId w:val="1"/>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6" w15:restartNumberingAfterBreak="0">
    <w:nsid w:val="50396AA8"/>
    <w:multiLevelType w:val="hybridMultilevel"/>
    <w:tmpl w:val="467C862A"/>
    <w:lvl w:ilvl="0" w:tplc="96AA74FA">
      <w:start w:val="1"/>
      <w:numFmt w:val="bullet"/>
      <w:pStyle w:val="LDHinweis"/>
      <w:lvlText w:val=""/>
      <w:lvlPicBulletId w:val="3"/>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7" w15:restartNumberingAfterBreak="0">
    <w:nsid w:val="61110157"/>
    <w:multiLevelType w:val="hybridMultilevel"/>
    <w:tmpl w:val="323475FE"/>
    <w:lvl w:ilvl="0" w:tplc="169CA474">
      <w:start w:val="1"/>
      <w:numFmt w:val="bullet"/>
      <w:pStyle w:val="Aufzhlungbndig"/>
      <w:lvlText w:val=""/>
      <w:lvlJc w:val="left"/>
      <w:pPr>
        <w:ind w:left="720" w:hanging="360"/>
      </w:pPr>
      <w:rPr>
        <w:rFonts w:ascii="Wingdings" w:hAnsi="Wingdings"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34A2E9C"/>
    <w:multiLevelType w:val="hybridMultilevel"/>
    <w:tmpl w:val="10608FC0"/>
    <w:lvl w:ilvl="0" w:tplc="A1D4B2BA">
      <w:start w:val="10"/>
      <w:numFmt w:val="decimal"/>
      <w:pStyle w:val="LDHandlungsschritteab10"/>
      <w:lvlText w:val="%1."/>
      <w:lvlJc w:val="left"/>
      <w:pPr>
        <w:ind w:left="1429" w:hanging="360"/>
      </w:pPr>
      <w:rPr>
        <w:rFonts w:hint="default"/>
        <w:b w:val="0"/>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num w:numId="1">
    <w:abstractNumId w:val="1"/>
  </w:num>
  <w:num w:numId="2">
    <w:abstractNumId w:val="6"/>
  </w:num>
  <w:num w:numId="3">
    <w:abstractNumId w:val="3"/>
  </w:num>
  <w:num w:numId="4">
    <w:abstractNumId w:val="5"/>
  </w:num>
  <w:num w:numId="5">
    <w:abstractNumId w:val="8"/>
  </w:num>
  <w:num w:numId="6">
    <w:abstractNumId w:val="4"/>
  </w:num>
  <w:num w:numId="7">
    <w:abstractNumId w:val="9"/>
  </w:num>
  <w:num w:numId="8">
    <w:abstractNumId w:val="7"/>
  </w:num>
  <w:num w:numId="9">
    <w:abstractNumId w:val="2"/>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llig, Ricarda (HMKB)">
    <w15:presenceInfo w15:providerId="AD" w15:userId="S-1-5-21-3365863304-72330373-946326852-991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GrammaticalErrors/>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819"/>
    <w:rsid w:val="0000761B"/>
    <w:rsid w:val="00010CD2"/>
    <w:rsid w:val="000124F2"/>
    <w:rsid w:val="00013567"/>
    <w:rsid w:val="0001640A"/>
    <w:rsid w:val="000171C7"/>
    <w:rsid w:val="00021DB7"/>
    <w:rsid w:val="000243B3"/>
    <w:rsid w:val="000253D8"/>
    <w:rsid w:val="00037B65"/>
    <w:rsid w:val="00037D79"/>
    <w:rsid w:val="00046BB3"/>
    <w:rsid w:val="000523AE"/>
    <w:rsid w:val="000542DC"/>
    <w:rsid w:val="000643E0"/>
    <w:rsid w:val="00065592"/>
    <w:rsid w:val="00065C60"/>
    <w:rsid w:val="000674FC"/>
    <w:rsid w:val="000679DE"/>
    <w:rsid w:val="00070559"/>
    <w:rsid w:val="00071A76"/>
    <w:rsid w:val="000760AD"/>
    <w:rsid w:val="000807EC"/>
    <w:rsid w:val="00081B2D"/>
    <w:rsid w:val="000905DB"/>
    <w:rsid w:val="00093936"/>
    <w:rsid w:val="00095125"/>
    <w:rsid w:val="00095A74"/>
    <w:rsid w:val="00097EB9"/>
    <w:rsid w:val="000A030D"/>
    <w:rsid w:val="000A4CF9"/>
    <w:rsid w:val="000A79FC"/>
    <w:rsid w:val="000B1833"/>
    <w:rsid w:val="000B7E13"/>
    <w:rsid w:val="000C1512"/>
    <w:rsid w:val="000C1579"/>
    <w:rsid w:val="000C3BAA"/>
    <w:rsid w:val="000D0594"/>
    <w:rsid w:val="000D40DE"/>
    <w:rsid w:val="000E02D7"/>
    <w:rsid w:val="000E309E"/>
    <w:rsid w:val="000E4A9A"/>
    <w:rsid w:val="000F07E1"/>
    <w:rsid w:val="000F3BF5"/>
    <w:rsid w:val="000F64D6"/>
    <w:rsid w:val="000F74B6"/>
    <w:rsid w:val="00104774"/>
    <w:rsid w:val="00113890"/>
    <w:rsid w:val="00116F63"/>
    <w:rsid w:val="001219F4"/>
    <w:rsid w:val="00123AEB"/>
    <w:rsid w:val="001243F7"/>
    <w:rsid w:val="00131ADA"/>
    <w:rsid w:val="0013318E"/>
    <w:rsid w:val="00135126"/>
    <w:rsid w:val="00135E8B"/>
    <w:rsid w:val="00137CF7"/>
    <w:rsid w:val="0014067C"/>
    <w:rsid w:val="00150214"/>
    <w:rsid w:val="00151519"/>
    <w:rsid w:val="0015277E"/>
    <w:rsid w:val="00154764"/>
    <w:rsid w:val="00156B43"/>
    <w:rsid w:val="00162AB1"/>
    <w:rsid w:val="00164702"/>
    <w:rsid w:val="00167F97"/>
    <w:rsid w:val="00175F29"/>
    <w:rsid w:val="001770D6"/>
    <w:rsid w:val="001810E2"/>
    <w:rsid w:val="001818E3"/>
    <w:rsid w:val="00182EA2"/>
    <w:rsid w:val="00182ED5"/>
    <w:rsid w:val="00183060"/>
    <w:rsid w:val="001960C3"/>
    <w:rsid w:val="00196DB2"/>
    <w:rsid w:val="001A30D4"/>
    <w:rsid w:val="001A41CA"/>
    <w:rsid w:val="001A4E3D"/>
    <w:rsid w:val="001B07FA"/>
    <w:rsid w:val="001C03A2"/>
    <w:rsid w:val="001C3EC9"/>
    <w:rsid w:val="001D08DA"/>
    <w:rsid w:val="001D3DDC"/>
    <w:rsid w:val="001D4837"/>
    <w:rsid w:val="001D6CB2"/>
    <w:rsid w:val="001E0E3C"/>
    <w:rsid w:val="001E166E"/>
    <w:rsid w:val="001E1D2E"/>
    <w:rsid w:val="001E5D9C"/>
    <w:rsid w:val="001E798C"/>
    <w:rsid w:val="001F1F48"/>
    <w:rsid w:val="001F3C89"/>
    <w:rsid w:val="001F491E"/>
    <w:rsid w:val="001F6702"/>
    <w:rsid w:val="001F7D36"/>
    <w:rsid w:val="001F7FEF"/>
    <w:rsid w:val="002014C9"/>
    <w:rsid w:val="00203C62"/>
    <w:rsid w:val="00213AA0"/>
    <w:rsid w:val="00217E8A"/>
    <w:rsid w:val="00221BFF"/>
    <w:rsid w:val="00222571"/>
    <w:rsid w:val="00225816"/>
    <w:rsid w:val="0023617C"/>
    <w:rsid w:val="002363B6"/>
    <w:rsid w:val="0024247A"/>
    <w:rsid w:val="00245A64"/>
    <w:rsid w:val="002479F8"/>
    <w:rsid w:val="002577DD"/>
    <w:rsid w:val="00265046"/>
    <w:rsid w:val="00276D60"/>
    <w:rsid w:val="0028384F"/>
    <w:rsid w:val="00286E10"/>
    <w:rsid w:val="00290AD2"/>
    <w:rsid w:val="002971B0"/>
    <w:rsid w:val="002A7651"/>
    <w:rsid w:val="002A7698"/>
    <w:rsid w:val="002B799E"/>
    <w:rsid w:val="002C1819"/>
    <w:rsid w:val="002C3700"/>
    <w:rsid w:val="002C484C"/>
    <w:rsid w:val="002C53A1"/>
    <w:rsid w:val="002E10CC"/>
    <w:rsid w:val="002F4E14"/>
    <w:rsid w:val="0030002F"/>
    <w:rsid w:val="00300F03"/>
    <w:rsid w:val="00320B4F"/>
    <w:rsid w:val="00324529"/>
    <w:rsid w:val="0032469A"/>
    <w:rsid w:val="00324701"/>
    <w:rsid w:val="0032543C"/>
    <w:rsid w:val="00326487"/>
    <w:rsid w:val="00327FCF"/>
    <w:rsid w:val="003404CF"/>
    <w:rsid w:val="00340944"/>
    <w:rsid w:val="00343470"/>
    <w:rsid w:val="00343D4E"/>
    <w:rsid w:val="003445C4"/>
    <w:rsid w:val="0034516A"/>
    <w:rsid w:val="00350152"/>
    <w:rsid w:val="003518A0"/>
    <w:rsid w:val="00362A75"/>
    <w:rsid w:val="003632E9"/>
    <w:rsid w:val="00366CFC"/>
    <w:rsid w:val="00366D8C"/>
    <w:rsid w:val="00371335"/>
    <w:rsid w:val="00372665"/>
    <w:rsid w:val="00372825"/>
    <w:rsid w:val="00377B26"/>
    <w:rsid w:val="00385FD6"/>
    <w:rsid w:val="00390281"/>
    <w:rsid w:val="00394826"/>
    <w:rsid w:val="00397F74"/>
    <w:rsid w:val="003A126F"/>
    <w:rsid w:val="003A25AB"/>
    <w:rsid w:val="003A3A32"/>
    <w:rsid w:val="003A3D23"/>
    <w:rsid w:val="003A4DD4"/>
    <w:rsid w:val="003C3E3D"/>
    <w:rsid w:val="003C4306"/>
    <w:rsid w:val="003C7B94"/>
    <w:rsid w:val="003D0707"/>
    <w:rsid w:val="003D0F27"/>
    <w:rsid w:val="003E0134"/>
    <w:rsid w:val="003E1F7C"/>
    <w:rsid w:val="003F623C"/>
    <w:rsid w:val="00401657"/>
    <w:rsid w:val="00403068"/>
    <w:rsid w:val="0040477B"/>
    <w:rsid w:val="00410541"/>
    <w:rsid w:val="00413C50"/>
    <w:rsid w:val="00413EF8"/>
    <w:rsid w:val="00415046"/>
    <w:rsid w:val="00416091"/>
    <w:rsid w:val="00416818"/>
    <w:rsid w:val="0042359A"/>
    <w:rsid w:val="00423C9C"/>
    <w:rsid w:val="0042590F"/>
    <w:rsid w:val="004276B9"/>
    <w:rsid w:val="0043477C"/>
    <w:rsid w:val="00434E4E"/>
    <w:rsid w:val="00435693"/>
    <w:rsid w:val="00435F15"/>
    <w:rsid w:val="004362C6"/>
    <w:rsid w:val="004428FB"/>
    <w:rsid w:val="004567EC"/>
    <w:rsid w:val="004657F6"/>
    <w:rsid w:val="0046702E"/>
    <w:rsid w:val="0046715E"/>
    <w:rsid w:val="00467588"/>
    <w:rsid w:val="00477B21"/>
    <w:rsid w:val="00483181"/>
    <w:rsid w:val="00485E1E"/>
    <w:rsid w:val="00491EAC"/>
    <w:rsid w:val="00492064"/>
    <w:rsid w:val="00493632"/>
    <w:rsid w:val="004943FB"/>
    <w:rsid w:val="004A53C5"/>
    <w:rsid w:val="004A595D"/>
    <w:rsid w:val="004A6402"/>
    <w:rsid w:val="004B166E"/>
    <w:rsid w:val="004B6E6B"/>
    <w:rsid w:val="004B7C03"/>
    <w:rsid w:val="004B7D42"/>
    <w:rsid w:val="004D16F5"/>
    <w:rsid w:val="004E279E"/>
    <w:rsid w:val="004E3EEA"/>
    <w:rsid w:val="004E4078"/>
    <w:rsid w:val="004E425D"/>
    <w:rsid w:val="004F2CA7"/>
    <w:rsid w:val="004F5BA3"/>
    <w:rsid w:val="004F7AFF"/>
    <w:rsid w:val="00513158"/>
    <w:rsid w:val="005131A6"/>
    <w:rsid w:val="0051684F"/>
    <w:rsid w:val="00522A74"/>
    <w:rsid w:val="00524210"/>
    <w:rsid w:val="00525532"/>
    <w:rsid w:val="00531AF7"/>
    <w:rsid w:val="00534B1A"/>
    <w:rsid w:val="00535722"/>
    <w:rsid w:val="0054035A"/>
    <w:rsid w:val="005412D1"/>
    <w:rsid w:val="00543731"/>
    <w:rsid w:val="00543A6F"/>
    <w:rsid w:val="00552509"/>
    <w:rsid w:val="0055251E"/>
    <w:rsid w:val="00554382"/>
    <w:rsid w:val="00556FCD"/>
    <w:rsid w:val="00564C13"/>
    <w:rsid w:val="00566AA2"/>
    <w:rsid w:val="00566EF7"/>
    <w:rsid w:val="00571569"/>
    <w:rsid w:val="00574A90"/>
    <w:rsid w:val="0057505A"/>
    <w:rsid w:val="00575F90"/>
    <w:rsid w:val="0058608E"/>
    <w:rsid w:val="00586B7C"/>
    <w:rsid w:val="00587E62"/>
    <w:rsid w:val="00591AAE"/>
    <w:rsid w:val="00593F86"/>
    <w:rsid w:val="00594289"/>
    <w:rsid w:val="005952DD"/>
    <w:rsid w:val="00596209"/>
    <w:rsid w:val="00597BBA"/>
    <w:rsid w:val="005A5D68"/>
    <w:rsid w:val="005B7B05"/>
    <w:rsid w:val="005C0541"/>
    <w:rsid w:val="005C07F9"/>
    <w:rsid w:val="005C2F40"/>
    <w:rsid w:val="005C2FF3"/>
    <w:rsid w:val="005C3962"/>
    <w:rsid w:val="005D38C1"/>
    <w:rsid w:val="005E255A"/>
    <w:rsid w:val="005E2F3E"/>
    <w:rsid w:val="005E3293"/>
    <w:rsid w:val="005E3457"/>
    <w:rsid w:val="005E74C1"/>
    <w:rsid w:val="005F13A2"/>
    <w:rsid w:val="005F72AD"/>
    <w:rsid w:val="00613DBC"/>
    <w:rsid w:val="00617065"/>
    <w:rsid w:val="006172A0"/>
    <w:rsid w:val="00622A90"/>
    <w:rsid w:val="00623A85"/>
    <w:rsid w:val="00631659"/>
    <w:rsid w:val="006347B5"/>
    <w:rsid w:val="00636F2C"/>
    <w:rsid w:val="006450B0"/>
    <w:rsid w:val="00646345"/>
    <w:rsid w:val="00646987"/>
    <w:rsid w:val="006673EB"/>
    <w:rsid w:val="006676EC"/>
    <w:rsid w:val="0068110F"/>
    <w:rsid w:val="0068150E"/>
    <w:rsid w:val="006927D5"/>
    <w:rsid w:val="00692FB8"/>
    <w:rsid w:val="00694BD0"/>
    <w:rsid w:val="00697389"/>
    <w:rsid w:val="006A65B3"/>
    <w:rsid w:val="006A6A74"/>
    <w:rsid w:val="006B02DD"/>
    <w:rsid w:val="006B11D6"/>
    <w:rsid w:val="006B33AF"/>
    <w:rsid w:val="006B4740"/>
    <w:rsid w:val="006C0DB4"/>
    <w:rsid w:val="006C362A"/>
    <w:rsid w:val="006C6453"/>
    <w:rsid w:val="006C67C3"/>
    <w:rsid w:val="006D136E"/>
    <w:rsid w:val="006D1EAC"/>
    <w:rsid w:val="006E2901"/>
    <w:rsid w:val="006E5A43"/>
    <w:rsid w:val="006E715E"/>
    <w:rsid w:val="006E7F33"/>
    <w:rsid w:val="006F0001"/>
    <w:rsid w:val="006F18FE"/>
    <w:rsid w:val="006F190C"/>
    <w:rsid w:val="006F435D"/>
    <w:rsid w:val="006F5671"/>
    <w:rsid w:val="006F7894"/>
    <w:rsid w:val="007002E3"/>
    <w:rsid w:val="0070436F"/>
    <w:rsid w:val="0071269D"/>
    <w:rsid w:val="00714A8A"/>
    <w:rsid w:val="00716FA0"/>
    <w:rsid w:val="00724659"/>
    <w:rsid w:val="00726FB1"/>
    <w:rsid w:val="00737E33"/>
    <w:rsid w:val="00744E34"/>
    <w:rsid w:val="007508BB"/>
    <w:rsid w:val="007509D3"/>
    <w:rsid w:val="00755F19"/>
    <w:rsid w:val="007609A7"/>
    <w:rsid w:val="00760BC0"/>
    <w:rsid w:val="0076166B"/>
    <w:rsid w:val="00763B7B"/>
    <w:rsid w:val="00766044"/>
    <w:rsid w:val="00771DC4"/>
    <w:rsid w:val="00782726"/>
    <w:rsid w:val="007829FA"/>
    <w:rsid w:val="00784A02"/>
    <w:rsid w:val="0078609D"/>
    <w:rsid w:val="00790698"/>
    <w:rsid w:val="00790D45"/>
    <w:rsid w:val="007978EF"/>
    <w:rsid w:val="007A2BE9"/>
    <w:rsid w:val="007A4FF6"/>
    <w:rsid w:val="007B0C82"/>
    <w:rsid w:val="007B3485"/>
    <w:rsid w:val="007B35D8"/>
    <w:rsid w:val="007C066D"/>
    <w:rsid w:val="007C239B"/>
    <w:rsid w:val="007C6306"/>
    <w:rsid w:val="007D15E2"/>
    <w:rsid w:val="007D2C70"/>
    <w:rsid w:val="007D3668"/>
    <w:rsid w:val="007D37E1"/>
    <w:rsid w:val="007D52AF"/>
    <w:rsid w:val="007D6C20"/>
    <w:rsid w:val="007D728E"/>
    <w:rsid w:val="007E2FC6"/>
    <w:rsid w:val="007E55CB"/>
    <w:rsid w:val="007E6C60"/>
    <w:rsid w:val="007F4F75"/>
    <w:rsid w:val="007F6A24"/>
    <w:rsid w:val="007F6FF6"/>
    <w:rsid w:val="00803ECE"/>
    <w:rsid w:val="00804594"/>
    <w:rsid w:val="00807853"/>
    <w:rsid w:val="008129A8"/>
    <w:rsid w:val="00816624"/>
    <w:rsid w:val="00823013"/>
    <w:rsid w:val="0082634C"/>
    <w:rsid w:val="008265B3"/>
    <w:rsid w:val="00832306"/>
    <w:rsid w:val="00834C6C"/>
    <w:rsid w:val="008419ED"/>
    <w:rsid w:val="008452F7"/>
    <w:rsid w:val="008539C7"/>
    <w:rsid w:val="008556D0"/>
    <w:rsid w:val="00863CE6"/>
    <w:rsid w:val="00866156"/>
    <w:rsid w:val="00871AE7"/>
    <w:rsid w:val="0087423D"/>
    <w:rsid w:val="00880B27"/>
    <w:rsid w:val="00885A9A"/>
    <w:rsid w:val="008870CB"/>
    <w:rsid w:val="00887D50"/>
    <w:rsid w:val="00894CAC"/>
    <w:rsid w:val="008A162F"/>
    <w:rsid w:val="008A474C"/>
    <w:rsid w:val="008B192A"/>
    <w:rsid w:val="008B5DB7"/>
    <w:rsid w:val="008C39DC"/>
    <w:rsid w:val="008C55A3"/>
    <w:rsid w:val="008D2578"/>
    <w:rsid w:val="008D2A3A"/>
    <w:rsid w:val="008D7669"/>
    <w:rsid w:val="008E17A1"/>
    <w:rsid w:val="008E482F"/>
    <w:rsid w:val="008E7E78"/>
    <w:rsid w:val="008F0A17"/>
    <w:rsid w:val="008F0E9D"/>
    <w:rsid w:val="008F669F"/>
    <w:rsid w:val="008F73C9"/>
    <w:rsid w:val="00900769"/>
    <w:rsid w:val="0090165B"/>
    <w:rsid w:val="0090263D"/>
    <w:rsid w:val="00903C39"/>
    <w:rsid w:val="009059BE"/>
    <w:rsid w:val="00910E37"/>
    <w:rsid w:val="0091302C"/>
    <w:rsid w:val="00915734"/>
    <w:rsid w:val="00920E27"/>
    <w:rsid w:val="00921A4E"/>
    <w:rsid w:val="00924E39"/>
    <w:rsid w:val="0093178C"/>
    <w:rsid w:val="009459B5"/>
    <w:rsid w:val="00947886"/>
    <w:rsid w:val="0095694F"/>
    <w:rsid w:val="00972898"/>
    <w:rsid w:val="009767D5"/>
    <w:rsid w:val="00990107"/>
    <w:rsid w:val="00990EEB"/>
    <w:rsid w:val="009959F5"/>
    <w:rsid w:val="009A02AB"/>
    <w:rsid w:val="009A4BAD"/>
    <w:rsid w:val="009A53C7"/>
    <w:rsid w:val="009C2F4D"/>
    <w:rsid w:val="009D67D5"/>
    <w:rsid w:val="009D6FA6"/>
    <w:rsid w:val="009F0C50"/>
    <w:rsid w:val="00A014F2"/>
    <w:rsid w:val="00A07FE2"/>
    <w:rsid w:val="00A145FB"/>
    <w:rsid w:val="00A15D85"/>
    <w:rsid w:val="00A16922"/>
    <w:rsid w:val="00A17CCD"/>
    <w:rsid w:val="00A245CC"/>
    <w:rsid w:val="00A270AB"/>
    <w:rsid w:val="00A30C73"/>
    <w:rsid w:val="00A33419"/>
    <w:rsid w:val="00A338F1"/>
    <w:rsid w:val="00A403A8"/>
    <w:rsid w:val="00A4739B"/>
    <w:rsid w:val="00A57287"/>
    <w:rsid w:val="00A627E3"/>
    <w:rsid w:val="00A6337D"/>
    <w:rsid w:val="00A6517C"/>
    <w:rsid w:val="00A66BE0"/>
    <w:rsid w:val="00A67B65"/>
    <w:rsid w:val="00A7506A"/>
    <w:rsid w:val="00A7556E"/>
    <w:rsid w:val="00A75AFB"/>
    <w:rsid w:val="00A77E3F"/>
    <w:rsid w:val="00A832A0"/>
    <w:rsid w:val="00A857D3"/>
    <w:rsid w:val="00A93EBE"/>
    <w:rsid w:val="00AA29C9"/>
    <w:rsid w:val="00AA3E3C"/>
    <w:rsid w:val="00AB0BB1"/>
    <w:rsid w:val="00AB2376"/>
    <w:rsid w:val="00AB2442"/>
    <w:rsid w:val="00AB3327"/>
    <w:rsid w:val="00AB47A6"/>
    <w:rsid w:val="00AB4B82"/>
    <w:rsid w:val="00AB6874"/>
    <w:rsid w:val="00AC35D5"/>
    <w:rsid w:val="00AC7FC6"/>
    <w:rsid w:val="00AD2897"/>
    <w:rsid w:val="00AD2F5D"/>
    <w:rsid w:val="00AD52DD"/>
    <w:rsid w:val="00AD6A60"/>
    <w:rsid w:val="00AD7730"/>
    <w:rsid w:val="00AE10F5"/>
    <w:rsid w:val="00AE33B8"/>
    <w:rsid w:val="00AF0A47"/>
    <w:rsid w:val="00AF199C"/>
    <w:rsid w:val="00AF5821"/>
    <w:rsid w:val="00B05217"/>
    <w:rsid w:val="00B063D6"/>
    <w:rsid w:val="00B069B5"/>
    <w:rsid w:val="00B072FC"/>
    <w:rsid w:val="00B11A19"/>
    <w:rsid w:val="00B14DC7"/>
    <w:rsid w:val="00B17AC4"/>
    <w:rsid w:val="00B27A8C"/>
    <w:rsid w:val="00B354B8"/>
    <w:rsid w:val="00B3704F"/>
    <w:rsid w:val="00B3774E"/>
    <w:rsid w:val="00B436F2"/>
    <w:rsid w:val="00B448BA"/>
    <w:rsid w:val="00B45188"/>
    <w:rsid w:val="00B4751E"/>
    <w:rsid w:val="00B559E7"/>
    <w:rsid w:val="00B606FE"/>
    <w:rsid w:val="00B625F8"/>
    <w:rsid w:val="00B66DB8"/>
    <w:rsid w:val="00B717EA"/>
    <w:rsid w:val="00B71A8E"/>
    <w:rsid w:val="00B71E9C"/>
    <w:rsid w:val="00B75D6D"/>
    <w:rsid w:val="00B84B73"/>
    <w:rsid w:val="00B87058"/>
    <w:rsid w:val="00B9392C"/>
    <w:rsid w:val="00BA300C"/>
    <w:rsid w:val="00BA6047"/>
    <w:rsid w:val="00BB2E00"/>
    <w:rsid w:val="00BB6D30"/>
    <w:rsid w:val="00BC0276"/>
    <w:rsid w:val="00BC2967"/>
    <w:rsid w:val="00BC420E"/>
    <w:rsid w:val="00BC6A8E"/>
    <w:rsid w:val="00BD2261"/>
    <w:rsid w:val="00BD244D"/>
    <w:rsid w:val="00BE0D9B"/>
    <w:rsid w:val="00BE2F36"/>
    <w:rsid w:val="00BE3CB7"/>
    <w:rsid w:val="00BF36A4"/>
    <w:rsid w:val="00BF56B9"/>
    <w:rsid w:val="00BF58A3"/>
    <w:rsid w:val="00BF6F7B"/>
    <w:rsid w:val="00C01C51"/>
    <w:rsid w:val="00C02A4D"/>
    <w:rsid w:val="00C05E29"/>
    <w:rsid w:val="00C05F5A"/>
    <w:rsid w:val="00C1232D"/>
    <w:rsid w:val="00C1302D"/>
    <w:rsid w:val="00C13B92"/>
    <w:rsid w:val="00C15B63"/>
    <w:rsid w:val="00C15C89"/>
    <w:rsid w:val="00C15DEC"/>
    <w:rsid w:val="00C17D1C"/>
    <w:rsid w:val="00C2466F"/>
    <w:rsid w:val="00C319BC"/>
    <w:rsid w:val="00C32A8C"/>
    <w:rsid w:val="00C41078"/>
    <w:rsid w:val="00C45AB1"/>
    <w:rsid w:val="00C50E8C"/>
    <w:rsid w:val="00C51981"/>
    <w:rsid w:val="00C5276C"/>
    <w:rsid w:val="00C5432C"/>
    <w:rsid w:val="00C54E99"/>
    <w:rsid w:val="00C73114"/>
    <w:rsid w:val="00C76F60"/>
    <w:rsid w:val="00C9373D"/>
    <w:rsid w:val="00C9478C"/>
    <w:rsid w:val="00C95F3A"/>
    <w:rsid w:val="00CA0AB9"/>
    <w:rsid w:val="00CA4222"/>
    <w:rsid w:val="00CA4E8D"/>
    <w:rsid w:val="00CA692B"/>
    <w:rsid w:val="00CB743D"/>
    <w:rsid w:val="00CC0781"/>
    <w:rsid w:val="00CC2A27"/>
    <w:rsid w:val="00CD2CAC"/>
    <w:rsid w:val="00CD61D8"/>
    <w:rsid w:val="00CE121C"/>
    <w:rsid w:val="00CE5020"/>
    <w:rsid w:val="00CE6D7C"/>
    <w:rsid w:val="00CF05F1"/>
    <w:rsid w:val="00CF100F"/>
    <w:rsid w:val="00CF5F30"/>
    <w:rsid w:val="00CF6882"/>
    <w:rsid w:val="00CF6E38"/>
    <w:rsid w:val="00D024EC"/>
    <w:rsid w:val="00D10F7F"/>
    <w:rsid w:val="00D151E3"/>
    <w:rsid w:val="00D20E69"/>
    <w:rsid w:val="00D21782"/>
    <w:rsid w:val="00D24B07"/>
    <w:rsid w:val="00D317C9"/>
    <w:rsid w:val="00D33A15"/>
    <w:rsid w:val="00D369E6"/>
    <w:rsid w:val="00D3785D"/>
    <w:rsid w:val="00D408D8"/>
    <w:rsid w:val="00D451EA"/>
    <w:rsid w:val="00D45A4B"/>
    <w:rsid w:val="00D51BAD"/>
    <w:rsid w:val="00D53808"/>
    <w:rsid w:val="00D73FF9"/>
    <w:rsid w:val="00D777B9"/>
    <w:rsid w:val="00D8060A"/>
    <w:rsid w:val="00D83AF7"/>
    <w:rsid w:val="00D84768"/>
    <w:rsid w:val="00D8503D"/>
    <w:rsid w:val="00D87D2B"/>
    <w:rsid w:val="00D93D5A"/>
    <w:rsid w:val="00D95D21"/>
    <w:rsid w:val="00D97CC0"/>
    <w:rsid w:val="00DB4904"/>
    <w:rsid w:val="00DB52FD"/>
    <w:rsid w:val="00DD1417"/>
    <w:rsid w:val="00DD3396"/>
    <w:rsid w:val="00DD4C37"/>
    <w:rsid w:val="00DD6B42"/>
    <w:rsid w:val="00DE2BBC"/>
    <w:rsid w:val="00DF6388"/>
    <w:rsid w:val="00E037E3"/>
    <w:rsid w:val="00E04E5F"/>
    <w:rsid w:val="00E06EFA"/>
    <w:rsid w:val="00E2051B"/>
    <w:rsid w:val="00E30C66"/>
    <w:rsid w:val="00E341A2"/>
    <w:rsid w:val="00E34F7F"/>
    <w:rsid w:val="00E445C0"/>
    <w:rsid w:val="00E45C2F"/>
    <w:rsid w:val="00E45F91"/>
    <w:rsid w:val="00E6138A"/>
    <w:rsid w:val="00E638D1"/>
    <w:rsid w:val="00E7065D"/>
    <w:rsid w:val="00E7211B"/>
    <w:rsid w:val="00E723F3"/>
    <w:rsid w:val="00E76895"/>
    <w:rsid w:val="00E8088E"/>
    <w:rsid w:val="00E8132B"/>
    <w:rsid w:val="00E90AC3"/>
    <w:rsid w:val="00E91864"/>
    <w:rsid w:val="00E9599E"/>
    <w:rsid w:val="00E970FA"/>
    <w:rsid w:val="00E9725A"/>
    <w:rsid w:val="00EB0375"/>
    <w:rsid w:val="00EB1978"/>
    <w:rsid w:val="00EC1812"/>
    <w:rsid w:val="00EC53BC"/>
    <w:rsid w:val="00EC5D53"/>
    <w:rsid w:val="00EC75B0"/>
    <w:rsid w:val="00ED322E"/>
    <w:rsid w:val="00ED4A9F"/>
    <w:rsid w:val="00ED7C05"/>
    <w:rsid w:val="00ED7D7B"/>
    <w:rsid w:val="00ED7F19"/>
    <w:rsid w:val="00EE1C33"/>
    <w:rsid w:val="00EE3BEB"/>
    <w:rsid w:val="00EE4285"/>
    <w:rsid w:val="00EE50CC"/>
    <w:rsid w:val="00EE75EE"/>
    <w:rsid w:val="00EE7B9E"/>
    <w:rsid w:val="00EE7CB7"/>
    <w:rsid w:val="00EF2013"/>
    <w:rsid w:val="00EF34E1"/>
    <w:rsid w:val="00F02455"/>
    <w:rsid w:val="00F037F8"/>
    <w:rsid w:val="00F10C58"/>
    <w:rsid w:val="00F12299"/>
    <w:rsid w:val="00F24223"/>
    <w:rsid w:val="00F26472"/>
    <w:rsid w:val="00F26759"/>
    <w:rsid w:val="00F30515"/>
    <w:rsid w:val="00F35792"/>
    <w:rsid w:val="00F36697"/>
    <w:rsid w:val="00F441B3"/>
    <w:rsid w:val="00F45EA7"/>
    <w:rsid w:val="00F465D8"/>
    <w:rsid w:val="00F50A27"/>
    <w:rsid w:val="00F57523"/>
    <w:rsid w:val="00F63C56"/>
    <w:rsid w:val="00F65089"/>
    <w:rsid w:val="00F666C5"/>
    <w:rsid w:val="00F71870"/>
    <w:rsid w:val="00F73D34"/>
    <w:rsid w:val="00F744B5"/>
    <w:rsid w:val="00F77A34"/>
    <w:rsid w:val="00FA0C1D"/>
    <w:rsid w:val="00FB52F9"/>
    <w:rsid w:val="00FB53DD"/>
    <w:rsid w:val="00FB6F4F"/>
    <w:rsid w:val="00FC375D"/>
    <w:rsid w:val="00FC77DA"/>
    <w:rsid w:val="00FC7AAC"/>
    <w:rsid w:val="00FD3B85"/>
    <w:rsid w:val="00FD417D"/>
    <w:rsid w:val="00FE0D3C"/>
    <w:rsid w:val="00FF06B0"/>
    <w:rsid w:val="00FF5CE1"/>
    <w:rsid w:val="00FF6746"/>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ADA2C"/>
  <w15:docId w15:val="{8EBA84E0-A2FD-434D-9E34-9C3D6006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qFormat="1"/>
    <w:lsdException w:name="heading 2" w:locked="0" w:semiHidden="1" w:uiPriority="4" w:unhideWhenUsed="1" w:qFormat="1"/>
    <w:lsdException w:name="heading 3" w:locked="0" w:semiHidden="1" w:uiPriority="4" w:unhideWhenUsed="1" w:qFormat="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uiPriority="0" w:unhideWhenUsed="1"/>
    <w:lsdException w:name="Emphasis"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B3704F"/>
    <w:pPr>
      <w:spacing w:before="120" w:after="120" w:line="240" w:lineRule="auto"/>
    </w:pPr>
    <w:rPr>
      <w:rFonts w:ascii="Arial" w:hAnsi="Arial"/>
    </w:rPr>
  </w:style>
  <w:style w:type="paragraph" w:styleId="berschrift1">
    <w:name w:val="heading 1"/>
    <w:aliases w:val="HR Überschrift 1"/>
    <w:basedOn w:val="LDTextinhalt"/>
    <w:next w:val="LDTextinhalt"/>
    <w:link w:val="berschrift1Zchn"/>
    <w:uiPriority w:val="4"/>
    <w:locked/>
    <w:rsid w:val="00B3704F"/>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aliases w:val="HR Überschrift 1.1.1"/>
    <w:basedOn w:val="LDTextinhalt"/>
    <w:next w:val="LDTextinhalteingerckt"/>
    <w:link w:val="berschrift2Zchn"/>
    <w:autoRedefine/>
    <w:uiPriority w:val="4"/>
    <w:locked/>
    <w:rsid w:val="00B3704F"/>
    <w:pPr>
      <w:numPr>
        <w:numId w:val="1"/>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eingerckt"/>
    <w:link w:val="berschrift3Zchn"/>
    <w:uiPriority w:val="4"/>
    <w:locked/>
    <w:rsid w:val="00B3704F"/>
    <w:pPr>
      <w:keepNext/>
      <w:keepLines/>
      <w:numPr>
        <w:ilvl w:val="1"/>
        <w:numId w:val="1"/>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LDTextinhalteingerckt"/>
    <w:link w:val="berschrift4Zchn"/>
    <w:autoRedefine/>
    <w:uiPriority w:val="4"/>
    <w:locked/>
    <w:rsid w:val="00B3704F"/>
    <w:pPr>
      <w:keepNext/>
      <w:keepLines/>
      <w:numPr>
        <w:ilvl w:val="2"/>
        <w:numId w:val="1"/>
      </w:numPr>
      <w:shd w:val="clear" w:color="auto" w:fill="FFFFFF" w:themeFill="background1"/>
      <w:spacing w:before="240"/>
      <w:ind w:left="709" w:hanging="709"/>
      <w:outlineLvl w:val="3"/>
    </w:pPr>
    <w:rPr>
      <w:rFonts w:eastAsiaTheme="majorEastAsia" w:cstheme="majorBidi"/>
      <w:b/>
      <w:bCs/>
      <w:i/>
      <w:iCs/>
      <w:color w:val="1E3E95"/>
    </w:rPr>
  </w:style>
  <w:style w:type="paragraph" w:styleId="berschrift5">
    <w:name w:val="heading 5"/>
    <w:basedOn w:val="berschrift4"/>
    <w:next w:val="LDTextinhalt"/>
    <w:link w:val="berschrift5Zchn"/>
    <w:uiPriority w:val="4"/>
    <w:qFormat/>
    <w:locked/>
    <w:rsid w:val="00B3704F"/>
    <w:pPr>
      <w:numPr>
        <w:ilvl w:val="0"/>
        <w:numId w:val="0"/>
      </w:numPr>
      <w:spacing w:before="360"/>
      <w:ind w:left="709"/>
      <w:outlineLvl w:val="4"/>
    </w:pPr>
  </w:style>
  <w:style w:type="paragraph" w:styleId="berschrift6">
    <w:name w:val="heading 6"/>
    <w:basedOn w:val="Standard"/>
    <w:next w:val="Standard"/>
    <w:link w:val="berschrift6Zchn"/>
    <w:uiPriority w:val="4"/>
    <w:semiHidden/>
    <w:qFormat/>
    <w:locked/>
    <w:rsid w:val="00B3704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locked/>
    <w:rsid w:val="00B3704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locked/>
    <w:rsid w:val="00B3704F"/>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B3704F"/>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B3704F"/>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B3704F"/>
  </w:style>
  <w:style w:type="paragraph" w:customStyle="1" w:styleId="LDTextinhalt">
    <w:name w:val="LD_Textinhalt"/>
    <w:basedOn w:val="Standard"/>
    <w:link w:val="LDTextinhaltZchn"/>
    <w:qFormat/>
    <w:rsid w:val="00B3704F"/>
    <w:pPr>
      <w:spacing w:line="312" w:lineRule="auto"/>
    </w:pPr>
  </w:style>
  <w:style w:type="character" w:customStyle="1" w:styleId="berschrift1Zchn">
    <w:name w:val="Überschrift 1 Zchn"/>
    <w:aliases w:val="HR Überschrift 1 Zchn"/>
    <w:basedOn w:val="Absatz-Standardschriftart"/>
    <w:link w:val="berschrift1"/>
    <w:uiPriority w:val="4"/>
    <w:rsid w:val="00B3704F"/>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aliases w:val="HR Überschrift 1.1.1 Zchn"/>
    <w:basedOn w:val="Absatz-Standardschriftart"/>
    <w:link w:val="berschrift2"/>
    <w:uiPriority w:val="4"/>
    <w:rsid w:val="00B3704F"/>
    <w:rPr>
      <w:rFonts w:ascii="Arial" w:hAnsi="Arial"/>
      <w:color w:val="1E3E95"/>
      <w:sz w:val="28"/>
      <w:shd w:val="clear" w:color="auto" w:fill="F2F2F2" w:themeFill="background1" w:themeFillShade="F2"/>
    </w:rPr>
  </w:style>
  <w:style w:type="character" w:customStyle="1" w:styleId="berschrift3Zchn">
    <w:name w:val="Überschrift 3 Zchn"/>
    <w:basedOn w:val="Absatz-Standardschriftart"/>
    <w:link w:val="berschrift3"/>
    <w:uiPriority w:val="4"/>
    <w:rsid w:val="00B3704F"/>
    <w:rPr>
      <w:rFonts w:ascii="Arial" w:eastAsiaTheme="majorEastAsia" w:hAnsi="Arial" w:cstheme="majorBidi"/>
      <w:bCs/>
      <w:color w:val="1E3E95"/>
      <w:sz w:val="24"/>
      <w:shd w:val="clear" w:color="auto" w:fill="F2F2F2" w:themeFill="background1" w:themeFillShade="F2"/>
    </w:rPr>
  </w:style>
  <w:style w:type="character" w:customStyle="1" w:styleId="berschrift4Zchn">
    <w:name w:val="Überschrift 4 Zchn"/>
    <w:basedOn w:val="Absatz-Standardschriftart"/>
    <w:link w:val="berschrift4"/>
    <w:uiPriority w:val="4"/>
    <w:rsid w:val="00B3704F"/>
    <w:rPr>
      <w:rFonts w:ascii="Arial" w:eastAsiaTheme="majorEastAsia" w:hAnsi="Arial"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B3704F"/>
    <w:rPr>
      <w:rFonts w:ascii="Arial" w:eastAsiaTheme="majorEastAsia" w:hAnsi="Arial"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B3704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rsid w:val="00B3704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rsid w:val="00B3704F"/>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B3704F"/>
    <w:rPr>
      <w:rFonts w:asciiTheme="majorHAnsi" w:eastAsiaTheme="majorEastAsia" w:hAnsiTheme="majorHAnsi" w:cstheme="majorBidi"/>
      <w:i/>
      <w:iCs/>
      <w:color w:val="404040" w:themeColor="text1" w:themeTint="BF"/>
    </w:rPr>
  </w:style>
  <w:style w:type="paragraph" w:styleId="Sprechblasentext">
    <w:name w:val="Balloon Text"/>
    <w:basedOn w:val="Standard"/>
    <w:link w:val="SprechblasentextZchn"/>
    <w:uiPriority w:val="99"/>
    <w:semiHidden/>
    <w:unhideWhenUsed/>
    <w:locked/>
    <w:rsid w:val="00B3704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704F"/>
    <w:rPr>
      <w:rFonts w:ascii="Tahoma" w:hAnsi="Tahoma" w:cs="Tahoma"/>
      <w:sz w:val="16"/>
      <w:szCs w:val="16"/>
    </w:rPr>
  </w:style>
  <w:style w:type="paragraph" w:styleId="StandardWeb">
    <w:name w:val="Normal (Web)"/>
    <w:basedOn w:val="Standard"/>
    <w:link w:val="StandardWebZchn"/>
    <w:uiPriority w:val="99"/>
    <w:semiHidden/>
    <w:locked/>
    <w:rsid w:val="00B3704F"/>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B3704F"/>
    <w:rPr>
      <w:rFonts w:ascii="Times New Roman" w:eastAsia="Times New Roman" w:hAnsi="Times New Roman" w:cs="Times New Roman"/>
      <w:lang w:eastAsia="de-DE"/>
    </w:rPr>
  </w:style>
  <w:style w:type="paragraph" w:styleId="Kopfzeile">
    <w:name w:val="header"/>
    <w:basedOn w:val="Standard"/>
    <w:link w:val="KopfzeileZchn"/>
    <w:uiPriority w:val="99"/>
    <w:semiHidden/>
    <w:locked/>
    <w:rsid w:val="00B3704F"/>
    <w:pPr>
      <w:tabs>
        <w:tab w:val="center" w:pos="4536"/>
        <w:tab w:val="right" w:pos="9072"/>
      </w:tabs>
    </w:pPr>
  </w:style>
  <w:style w:type="character" w:customStyle="1" w:styleId="KopfzeileZchn">
    <w:name w:val="Kopfzeile Zchn"/>
    <w:basedOn w:val="Absatz-Standardschriftart"/>
    <w:link w:val="Kopfzeile"/>
    <w:uiPriority w:val="99"/>
    <w:semiHidden/>
    <w:rsid w:val="00B3704F"/>
    <w:rPr>
      <w:rFonts w:ascii="Arial" w:hAnsi="Arial"/>
    </w:rPr>
  </w:style>
  <w:style w:type="paragraph" w:customStyle="1" w:styleId="LDAuflistungHandlungen">
    <w:name w:val="LD_Auflistung Handlungen"/>
    <w:basedOn w:val="Standard"/>
    <w:link w:val="LDAuflistungHandlungenZchn"/>
    <w:autoRedefine/>
    <w:qFormat/>
    <w:rsid w:val="008C39DC"/>
    <w:pPr>
      <w:spacing w:after="0"/>
      <w:ind w:left="993" w:hanging="284"/>
    </w:pPr>
    <w:rPr>
      <w:rFonts w:eastAsia="Times New Roman" w:cs="Arial"/>
      <w:lang w:eastAsia="de-DE"/>
    </w:rPr>
  </w:style>
  <w:style w:type="character" w:customStyle="1" w:styleId="LDAuflistungHandlungenZchn">
    <w:name w:val="LD_Auflistung Handlungen Zchn"/>
    <w:basedOn w:val="StandardWebZchn"/>
    <w:link w:val="LDAuflistungHandlungen"/>
    <w:rsid w:val="008C39DC"/>
    <w:rPr>
      <w:rFonts w:ascii="Arial" w:eastAsia="Times New Roman" w:hAnsi="Arial" w:cs="Arial"/>
      <w:sz w:val="20"/>
      <w:szCs w:val="20"/>
      <w:lang w:eastAsia="de-DE"/>
    </w:rPr>
  </w:style>
  <w:style w:type="table" w:styleId="Tabellenraster">
    <w:name w:val="Table Grid"/>
    <w:basedOn w:val="NormaleTabelle"/>
    <w:uiPriority w:val="59"/>
    <w:locked/>
    <w:rsid w:val="001D3DDC"/>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qFormat/>
    <w:rsid w:val="00B3704F"/>
    <w:pPr>
      <w:spacing w:line="312" w:lineRule="auto"/>
      <w:ind w:left="709"/>
    </w:pPr>
    <w:rPr>
      <w:color w:val="000000" w:themeColor="text1"/>
    </w:rPr>
  </w:style>
  <w:style w:type="paragraph" w:styleId="Endnotentext">
    <w:name w:val="endnote text"/>
    <w:basedOn w:val="Standard"/>
    <w:link w:val="EndnotentextZchn"/>
    <w:uiPriority w:val="99"/>
    <w:semiHidden/>
    <w:unhideWhenUsed/>
    <w:locked/>
    <w:rsid w:val="00B3704F"/>
  </w:style>
  <w:style w:type="character" w:customStyle="1" w:styleId="EndnotentextZchn">
    <w:name w:val="Endnotentext Zchn"/>
    <w:basedOn w:val="Absatz-Standardschriftart"/>
    <w:link w:val="Endnotentext"/>
    <w:uiPriority w:val="99"/>
    <w:semiHidden/>
    <w:rsid w:val="00B3704F"/>
    <w:rPr>
      <w:rFonts w:ascii="Arial" w:hAnsi="Arial"/>
    </w:rPr>
  </w:style>
  <w:style w:type="character" w:styleId="Endnotenzeichen">
    <w:name w:val="endnote reference"/>
    <w:basedOn w:val="Absatz-Standardschriftart"/>
    <w:uiPriority w:val="99"/>
    <w:semiHidden/>
    <w:unhideWhenUsed/>
    <w:locked/>
    <w:rsid w:val="00B3704F"/>
    <w:rPr>
      <w:vertAlign w:val="superscript"/>
    </w:rPr>
  </w:style>
  <w:style w:type="character" w:styleId="BesuchterLink">
    <w:name w:val="FollowedHyperlink"/>
    <w:basedOn w:val="Absatz-Standardschriftart"/>
    <w:uiPriority w:val="99"/>
    <w:semiHidden/>
    <w:unhideWhenUsed/>
    <w:locked/>
    <w:rsid w:val="00B3704F"/>
    <w:rPr>
      <w:color w:val="1E3E95"/>
      <w:u w:val="single"/>
    </w:rPr>
  </w:style>
  <w:style w:type="paragraph" w:customStyle="1" w:styleId="notizen">
    <w:name w:val="notizen"/>
    <w:basedOn w:val="Standard"/>
    <w:uiPriority w:val="99"/>
    <w:semiHidden/>
    <w:locked/>
    <w:rsid w:val="00B3704F"/>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B3704F"/>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D3DDC"/>
    <w:pPr>
      <w:spacing w:after="0" w:line="240" w:lineRule="auto"/>
    </w:pPr>
    <w:rPr>
      <w:rFonts w:ascii="Arial" w:hAnsi="Arial"/>
      <w:sz w:val="20"/>
      <w:szCs w:val="20"/>
    </w:rPr>
  </w:style>
  <w:style w:type="character" w:styleId="IntensiveHervorhebung">
    <w:name w:val="Intense Emphasis"/>
    <w:uiPriority w:val="99"/>
    <w:semiHidden/>
    <w:qFormat/>
    <w:locked/>
    <w:rsid w:val="001D3DDC"/>
    <w:rPr>
      <w:rFonts w:ascii="Arial" w:hAnsi="Arial"/>
      <w:b/>
      <w:bCs/>
      <w:i w:val="0"/>
      <w:iCs/>
      <w:color w:val="4F81BD"/>
      <w:sz w:val="24"/>
    </w:rPr>
  </w:style>
  <w:style w:type="character" w:customStyle="1" w:styleId="pagebreadcrumb1">
    <w:name w:val="pagebreadcrumb1"/>
    <w:uiPriority w:val="99"/>
    <w:semiHidden/>
    <w:locked/>
    <w:rsid w:val="00B3704F"/>
    <w:rPr>
      <w:rFonts w:ascii="Arial" w:hAnsi="Arial" w:cs="Arial"/>
      <w:color w:val="054295"/>
      <w:sz w:val="20"/>
      <w:szCs w:val="20"/>
    </w:rPr>
  </w:style>
  <w:style w:type="character" w:customStyle="1" w:styleId="pagetitle1">
    <w:name w:val="pagetitle1"/>
    <w:uiPriority w:val="99"/>
    <w:semiHidden/>
    <w:locked/>
    <w:rsid w:val="00B3704F"/>
    <w:rPr>
      <w:rFonts w:ascii="Arial" w:hAnsi="Arial" w:cs="Arial"/>
      <w:b/>
      <w:bCs/>
      <w:color w:val="auto"/>
      <w:sz w:val="20"/>
      <w:szCs w:val="20"/>
    </w:rPr>
  </w:style>
  <w:style w:type="paragraph" w:customStyle="1" w:styleId="LDFuzeile">
    <w:name w:val="LD_Fußzeile"/>
    <w:basedOn w:val="Standard"/>
    <w:autoRedefine/>
    <w:uiPriority w:val="5"/>
    <w:qFormat/>
    <w:rsid w:val="00B3704F"/>
    <w:pPr>
      <w:pBdr>
        <w:top w:val="single" w:sz="4" w:space="4" w:color="auto"/>
      </w:pBdr>
      <w:tabs>
        <w:tab w:val="left" w:pos="1134"/>
        <w:tab w:val="right" w:pos="9498"/>
      </w:tabs>
      <w:spacing w:before="240"/>
    </w:pPr>
    <w:rPr>
      <w:sz w:val="16"/>
      <w:szCs w:val="16"/>
    </w:rPr>
  </w:style>
  <w:style w:type="paragraph" w:customStyle="1" w:styleId="LDAbbildungsverzeichnis">
    <w:name w:val="LD_Abbildungsverzeichnis"/>
    <w:basedOn w:val="LDTextinhalt"/>
    <w:autoRedefine/>
    <w:uiPriority w:val="6"/>
    <w:qFormat/>
    <w:rsid w:val="00B3704F"/>
    <w:pPr>
      <w:tabs>
        <w:tab w:val="right" w:leader="dot" w:pos="9571"/>
      </w:tabs>
      <w:spacing w:line="240" w:lineRule="auto"/>
      <w:ind w:left="851" w:hanging="851"/>
    </w:pPr>
  </w:style>
  <w:style w:type="paragraph" w:customStyle="1" w:styleId="LDAufzhlungnummerisch">
    <w:name w:val="LD_Aufzählung nummerisch"/>
    <w:basedOn w:val="LDTextinhalt"/>
    <w:autoRedefine/>
    <w:qFormat/>
    <w:rsid w:val="001D3DDC"/>
    <w:pPr>
      <w:tabs>
        <w:tab w:val="left" w:pos="709"/>
      </w:tabs>
      <w:ind w:left="709"/>
    </w:pPr>
    <w:rPr>
      <w:rFonts w:eastAsia="Times New Roman" w:cs="Times New Roman"/>
      <w:szCs w:val="20"/>
      <w:lang w:eastAsia="de-DE"/>
    </w:rPr>
  </w:style>
  <w:style w:type="paragraph" w:styleId="Verzeichnis4">
    <w:name w:val="toc 4"/>
    <w:basedOn w:val="Standard"/>
    <w:next w:val="Standard"/>
    <w:autoRedefine/>
    <w:uiPriority w:val="39"/>
    <w:locked/>
    <w:rsid w:val="00B3704F"/>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B3704F"/>
    <w:pPr>
      <w:spacing w:before="60" w:after="0"/>
    </w:pPr>
    <w:rPr>
      <w:rFonts w:ascii="Times New Roman" w:eastAsia="Times New Roman" w:hAnsi="Times New Roman" w:cs="Times New Roman"/>
      <w:color w:val="000000"/>
      <w:lang w:eastAsia="de-DE"/>
    </w:rPr>
  </w:style>
  <w:style w:type="character" w:customStyle="1" w:styleId="LDBedienelement">
    <w:name w:val="LD_Bedienelement"/>
    <w:basedOn w:val="Absatz-Standardschriftart"/>
    <w:uiPriority w:val="1"/>
    <w:qFormat/>
    <w:rsid w:val="001D3DDC"/>
    <w:rPr>
      <w:b/>
      <w:bCs/>
      <w:sz w:val="20"/>
      <w:szCs w:val="20"/>
    </w:rPr>
  </w:style>
  <w:style w:type="character" w:customStyle="1" w:styleId="LDMenpunkt">
    <w:name w:val="LD_Menüpunkt"/>
    <w:basedOn w:val="Absatz-Standardschriftart"/>
    <w:uiPriority w:val="3"/>
    <w:qFormat/>
    <w:rsid w:val="001D3DDC"/>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B3704F"/>
    <w:rPr>
      <w:rFonts w:ascii="Arial" w:hAnsi="Arial"/>
      <w:i/>
      <w:iCs/>
      <w:sz w:val="22"/>
      <w:szCs w:val="20"/>
    </w:rPr>
  </w:style>
  <w:style w:type="character" w:customStyle="1" w:styleId="LDBereichTabelle">
    <w:name w:val="LD_BereichTabelle"/>
    <w:basedOn w:val="Absatz-Standardschriftart"/>
    <w:uiPriority w:val="1"/>
    <w:qFormat/>
    <w:rsid w:val="001D3DDC"/>
    <w:rPr>
      <w:b/>
      <w:bCs/>
      <w:color w:val="1E3E95"/>
      <w:sz w:val="20"/>
      <w:szCs w:val="20"/>
    </w:rPr>
  </w:style>
  <w:style w:type="character" w:customStyle="1" w:styleId="LDRegister">
    <w:name w:val="LD_Register"/>
    <w:basedOn w:val="Absatz-Standardschriftart"/>
    <w:uiPriority w:val="1"/>
    <w:qFormat/>
    <w:rsid w:val="001D3DDC"/>
    <w:rPr>
      <w:b/>
      <w:bCs/>
      <w:color w:val="C11423"/>
      <w:sz w:val="20"/>
      <w:szCs w:val="20"/>
    </w:rPr>
  </w:style>
  <w:style w:type="paragraph" w:customStyle="1" w:styleId="LDBildunterschrift">
    <w:name w:val="LD_Bildunterschrift"/>
    <w:basedOn w:val="Standard"/>
    <w:next w:val="Standard"/>
    <w:link w:val="LDBildunterschriftZchn"/>
    <w:qFormat/>
    <w:rsid w:val="00B3704F"/>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B3704F"/>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qFormat/>
    <w:rsid w:val="001D3DDC"/>
    <w:pPr>
      <w:numPr>
        <w:numId w:val="2"/>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rsid w:val="001D3DDC"/>
    <w:rPr>
      <w:rFonts w:ascii="Arial" w:eastAsia="Times New Roman" w:hAnsi="Arial" w:cs="Arial"/>
      <w:lang w:eastAsia="de-DE"/>
    </w:rPr>
  </w:style>
  <w:style w:type="paragraph" w:customStyle="1" w:styleId="LDAchtung">
    <w:name w:val="LD_Achtung"/>
    <w:basedOn w:val="LDTextinhalt"/>
    <w:next w:val="LDTextinhalt"/>
    <w:link w:val="LDAchtungZchn"/>
    <w:autoRedefine/>
    <w:uiPriority w:val="7"/>
    <w:qFormat/>
    <w:rsid w:val="001D3DDC"/>
    <w:pPr>
      <w:numPr>
        <w:numId w:val="3"/>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rsid w:val="001D3DDC"/>
    <w:rPr>
      <w:rFonts w:ascii="Arial" w:eastAsia="Times New Roman" w:hAnsi="Arial" w:cs="Arial"/>
      <w:lang w:eastAsia="de-DE"/>
    </w:rPr>
  </w:style>
  <w:style w:type="table" w:customStyle="1" w:styleId="Tabelle1">
    <w:name w:val="Tabelle1"/>
    <w:basedOn w:val="NormaleTabelle"/>
    <w:uiPriority w:val="99"/>
    <w:locked/>
    <w:rsid w:val="00B3704F"/>
    <w:pPr>
      <w:spacing w:after="0" w:line="240" w:lineRule="auto"/>
    </w:pPr>
    <w:rPr>
      <w:rFonts w:ascii="Arial" w:hAnsi="Arial"/>
      <w:sz w:val="20"/>
    </w:rPr>
    <w:tblPr/>
  </w:style>
  <w:style w:type="table" w:styleId="HelleSchattierung">
    <w:name w:val="Light Shading"/>
    <w:basedOn w:val="NormaleTabelle"/>
    <w:uiPriority w:val="60"/>
    <w:locked/>
    <w:rsid w:val="00B3704F"/>
    <w:pPr>
      <w:spacing w:after="0" w:line="240" w:lineRule="auto"/>
    </w:pPr>
    <w:rPr>
      <w:rFonts w:ascii="Arial" w:hAnsi="Arial"/>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B3704F"/>
    <w:pPr>
      <w:spacing w:after="0" w:line="240" w:lineRule="auto"/>
    </w:pPr>
    <w:rPr>
      <w:rFonts w:ascii="Arial" w:hAnsi="Arial"/>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B3704F"/>
    <w:pPr>
      <w:spacing w:after="0" w:line="240" w:lineRule="auto"/>
    </w:pPr>
    <w:rPr>
      <w:rFonts w:ascii="Arial" w:hAnsi="Arial"/>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1D3DDC"/>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B3704F"/>
    <w:pPr>
      <w:pBdr>
        <w:bottom w:val="single" w:sz="8" w:space="1" w:color="1E3E95"/>
      </w:pBdr>
      <w:shd w:val="clear" w:color="auto" w:fill="D9D9D9" w:themeFill="background1" w:themeFillShade="D9"/>
      <w:tabs>
        <w:tab w:val="right" w:pos="9571"/>
      </w:tabs>
      <w:spacing w:before="480" w:after="0"/>
    </w:pPr>
    <w:rPr>
      <w:noProof/>
      <w:color w:val="1E3E95"/>
      <w:sz w:val="32"/>
    </w:rPr>
  </w:style>
  <w:style w:type="paragraph" w:customStyle="1" w:styleId="LDVerzeichnis2">
    <w:name w:val="LD_Verzeichnis 2"/>
    <w:basedOn w:val="Standard"/>
    <w:autoRedefine/>
    <w:qFormat/>
    <w:rsid w:val="00B3704F"/>
    <w:pPr>
      <w:shd w:val="clear" w:color="auto" w:fill="FFFFFF" w:themeFill="background1"/>
      <w:tabs>
        <w:tab w:val="left" w:pos="709"/>
        <w:tab w:val="right" w:leader="underscore" w:pos="9571"/>
      </w:tabs>
      <w:spacing w:before="360" w:after="0"/>
      <w:ind w:left="709" w:hanging="709"/>
    </w:pPr>
    <w:rPr>
      <w:noProof/>
      <w:color w:val="1E3E95"/>
      <w:sz w:val="24"/>
    </w:rPr>
  </w:style>
  <w:style w:type="paragraph" w:customStyle="1" w:styleId="LDVerzeichnis3">
    <w:name w:val="LD_Verzeichnis 3"/>
    <w:basedOn w:val="Standard"/>
    <w:autoRedefine/>
    <w:qFormat/>
    <w:rsid w:val="00B3704F"/>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1D3DDC"/>
    <w:pPr>
      <w:numPr>
        <w:numId w:val="4"/>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1D3DDC"/>
    <w:rPr>
      <w:rFonts w:ascii="Arial" w:hAnsi="Arial" w:cs="Arial"/>
    </w:rPr>
  </w:style>
  <w:style w:type="character" w:styleId="Hyperlink">
    <w:name w:val="Hyperlink"/>
    <w:basedOn w:val="Absatz-Standardschriftart"/>
    <w:uiPriority w:val="99"/>
    <w:unhideWhenUsed/>
    <w:rsid w:val="00B3704F"/>
    <w:rPr>
      <w:color w:val="0000FF" w:themeColor="hyperlink"/>
      <w:u w:val="single"/>
    </w:rPr>
  </w:style>
  <w:style w:type="paragraph" w:styleId="Inhaltsverzeichnisberschrift">
    <w:name w:val="TOC Heading"/>
    <w:basedOn w:val="berschrift1"/>
    <w:next w:val="Standard"/>
    <w:uiPriority w:val="39"/>
    <w:unhideWhenUsed/>
    <w:qFormat/>
    <w:locked/>
    <w:rsid w:val="00B3704F"/>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1D3DDC"/>
    <w:pPr>
      <w:tabs>
        <w:tab w:val="right" w:pos="9571"/>
      </w:tabs>
      <w:spacing w:after="0"/>
      <w:ind w:left="851" w:hanging="851"/>
    </w:pPr>
  </w:style>
  <w:style w:type="paragraph" w:styleId="Fuzeile">
    <w:name w:val="footer"/>
    <w:basedOn w:val="Standard"/>
    <w:link w:val="FuzeileZchn"/>
    <w:uiPriority w:val="99"/>
    <w:rsid w:val="00B3704F"/>
    <w:pPr>
      <w:tabs>
        <w:tab w:val="center" w:pos="4536"/>
        <w:tab w:val="right" w:pos="9072"/>
      </w:tabs>
      <w:spacing w:before="0" w:after="0"/>
    </w:pPr>
  </w:style>
  <w:style w:type="character" w:customStyle="1" w:styleId="FuzeileZchn">
    <w:name w:val="Fußzeile Zchn"/>
    <w:basedOn w:val="Absatz-Standardschriftart"/>
    <w:link w:val="Fuzeile"/>
    <w:uiPriority w:val="99"/>
    <w:rsid w:val="00B3704F"/>
    <w:rPr>
      <w:rFonts w:ascii="Arial" w:hAnsi="Arial"/>
    </w:rPr>
  </w:style>
  <w:style w:type="character" w:customStyle="1" w:styleId="LDLink">
    <w:name w:val="LD_Link"/>
    <w:basedOn w:val="Absatz-Standardschriftart"/>
    <w:uiPriority w:val="6"/>
    <w:rsid w:val="00B3704F"/>
    <w:rPr>
      <w:rFonts w:ascii="Arial" w:hAnsi="Arial"/>
      <w:color w:val="1E3E95"/>
      <w:sz w:val="22"/>
      <w:u w:val="single"/>
    </w:rPr>
  </w:style>
  <w:style w:type="paragraph" w:customStyle="1" w:styleId="LDAbsatznachberschrift">
    <w:name w:val="LD_Absatz_nach_Überschrift"/>
    <w:basedOn w:val="LDTextinhalt"/>
    <w:link w:val="LDAbsatznachberschriftZchn"/>
    <w:qFormat/>
    <w:rsid w:val="00B3704F"/>
    <w:pPr>
      <w:spacing w:before="0" w:after="0"/>
    </w:pPr>
    <w:rPr>
      <w:lang w:eastAsia="de-DE"/>
    </w:rPr>
  </w:style>
  <w:style w:type="paragraph" w:customStyle="1" w:styleId="LDAuflistungzweiteEbene">
    <w:name w:val="LD_Auflistung_zweite Ebene"/>
    <w:basedOn w:val="LDTextinhalt"/>
    <w:link w:val="LDAuflistungzweiteEbeneZchn"/>
    <w:qFormat/>
    <w:rsid w:val="001D3DDC"/>
    <w:pPr>
      <w:numPr>
        <w:numId w:val="5"/>
      </w:numPr>
      <w:ind w:left="1276" w:hanging="284"/>
    </w:pPr>
  </w:style>
  <w:style w:type="character" w:customStyle="1" w:styleId="LDTextinhaltZchn">
    <w:name w:val="LD_Textinhalt Zchn"/>
    <w:basedOn w:val="Absatz-Standardschriftart"/>
    <w:link w:val="LDTextinhalt"/>
    <w:rsid w:val="00B3704F"/>
    <w:rPr>
      <w:rFonts w:ascii="Arial" w:hAnsi="Arial"/>
    </w:rPr>
  </w:style>
  <w:style w:type="character" w:customStyle="1" w:styleId="LDAbsatznachberschriftZchn">
    <w:name w:val="LD_Absatz_nach_Überschrift Zchn"/>
    <w:basedOn w:val="LDTextinhaltZchn"/>
    <w:link w:val="LDAbsatznachberschrift"/>
    <w:rsid w:val="00B3704F"/>
    <w:rPr>
      <w:rFonts w:ascii="Arial" w:hAnsi="Arial"/>
      <w:lang w:eastAsia="de-DE"/>
    </w:rPr>
  </w:style>
  <w:style w:type="character" w:customStyle="1" w:styleId="LDAuflistungzweiteEbeneZchn">
    <w:name w:val="LD_Auflistung_zweite Ebene Zchn"/>
    <w:basedOn w:val="LDTextinhaltZchn"/>
    <w:link w:val="LDAuflistungzweiteEbene"/>
    <w:rsid w:val="001D3DDC"/>
    <w:rPr>
      <w:rFonts w:ascii="Arial" w:hAnsi="Arial"/>
    </w:rPr>
  </w:style>
  <w:style w:type="paragraph" w:styleId="Verzeichnis2">
    <w:name w:val="toc 2"/>
    <w:basedOn w:val="Standard"/>
    <w:next w:val="Standard"/>
    <w:autoRedefine/>
    <w:uiPriority w:val="39"/>
    <w:locked/>
    <w:rsid w:val="00B3704F"/>
    <w:pPr>
      <w:shd w:val="clear" w:color="auto" w:fill="FFFFFF" w:themeFill="background1"/>
      <w:tabs>
        <w:tab w:val="right" w:leader="dot" w:pos="9571"/>
      </w:tabs>
      <w:spacing w:before="240" w:after="0"/>
      <w:ind w:left="567" w:hanging="567"/>
    </w:pPr>
    <w:rPr>
      <w:noProof/>
      <w:color w:val="1E3E95"/>
    </w:rPr>
  </w:style>
  <w:style w:type="paragraph" w:styleId="Verzeichnis1">
    <w:name w:val="toc 1"/>
    <w:basedOn w:val="Standard"/>
    <w:next w:val="LDTextinhalt"/>
    <w:autoRedefine/>
    <w:uiPriority w:val="39"/>
    <w:locked/>
    <w:rsid w:val="00B3704F"/>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locked/>
    <w:rsid w:val="00B3704F"/>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D3DDC"/>
    <w:pPr>
      <w:ind w:left="284"/>
    </w:pPr>
  </w:style>
  <w:style w:type="character" w:customStyle="1" w:styleId="LDAuflistunginTabelleZchn">
    <w:name w:val="LD_Auflistung in Tabelle Zchn"/>
    <w:basedOn w:val="LDAuflistungTextZchn"/>
    <w:link w:val="LDAuflistunginTabelle"/>
    <w:rsid w:val="001D3DDC"/>
    <w:rPr>
      <w:rFonts w:ascii="Arial" w:eastAsia="Times New Roman" w:hAnsi="Arial" w:cs="Arial"/>
      <w:lang w:eastAsia="de-DE"/>
    </w:rPr>
  </w:style>
  <w:style w:type="character" w:styleId="Kommentarzeichen">
    <w:name w:val="annotation reference"/>
    <w:basedOn w:val="Absatz-Standardschriftart"/>
    <w:uiPriority w:val="99"/>
    <w:semiHidden/>
    <w:locked/>
    <w:rsid w:val="00B3704F"/>
    <w:rPr>
      <w:sz w:val="16"/>
      <w:szCs w:val="16"/>
    </w:rPr>
  </w:style>
  <w:style w:type="paragraph" w:styleId="Kommentartext">
    <w:name w:val="annotation text"/>
    <w:basedOn w:val="Standard"/>
    <w:link w:val="KommentartextZchn"/>
    <w:uiPriority w:val="99"/>
    <w:semiHidden/>
    <w:locked/>
    <w:rsid w:val="00B3704F"/>
  </w:style>
  <w:style w:type="character" w:customStyle="1" w:styleId="KommentartextZchn">
    <w:name w:val="Kommentartext Zchn"/>
    <w:basedOn w:val="Absatz-Standardschriftart"/>
    <w:link w:val="Kommentartext"/>
    <w:uiPriority w:val="99"/>
    <w:semiHidden/>
    <w:rsid w:val="00B3704F"/>
    <w:rPr>
      <w:rFonts w:ascii="Arial" w:hAnsi="Arial"/>
    </w:rPr>
  </w:style>
  <w:style w:type="paragraph" w:styleId="Kommentarthema">
    <w:name w:val="annotation subject"/>
    <w:basedOn w:val="Kommentartext"/>
    <w:next w:val="Kommentartext"/>
    <w:link w:val="KommentarthemaZchn"/>
    <w:uiPriority w:val="99"/>
    <w:semiHidden/>
    <w:locked/>
    <w:rsid w:val="00B3704F"/>
    <w:rPr>
      <w:b/>
      <w:bCs/>
      <w:sz w:val="20"/>
      <w:szCs w:val="20"/>
    </w:rPr>
  </w:style>
  <w:style w:type="character" w:customStyle="1" w:styleId="KommentarthemaZchn">
    <w:name w:val="Kommentarthema Zchn"/>
    <w:basedOn w:val="KommentartextZchn"/>
    <w:link w:val="Kommentarthema"/>
    <w:uiPriority w:val="99"/>
    <w:semiHidden/>
    <w:rsid w:val="00B3704F"/>
    <w:rPr>
      <w:rFonts w:ascii="Arial" w:hAnsi="Arial"/>
      <w:b/>
      <w:bCs/>
    </w:rPr>
  </w:style>
  <w:style w:type="paragraph" w:styleId="berarbeitung">
    <w:name w:val="Revision"/>
    <w:hidden/>
    <w:uiPriority w:val="99"/>
    <w:semiHidden/>
    <w:rsid w:val="00B3704F"/>
    <w:pPr>
      <w:spacing w:after="0" w:line="240" w:lineRule="auto"/>
    </w:pPr>
    <w:rPr>
      <w:rFonts w:ascii="Arial" w:hAnsi="Arial"/>
      <w:sz w:val="20"/>
    </w:rPr>
  </w:style>
  <w:style w:type="paragraph" w:customStyle="1" w:styleId="TabAbsatz">
    <w:name w:val="TabAbsatz"/>
    <w:basedOn w:val="Standard"/>
    <w:qFormat/>
    <w:rsid w:val="00894CAC"/>
    <w:pPr>
      <w:tabs>
        <w:tab w:val="left" w:pos="1843"/>
      </w:tabs>
      <w:spacing w:before="45"/>
    </w:pPr>
    <w:rPr>
      <w:sz w:val="18"/>
      <w:szCs w:val="18"/>
    </w:rPr>
  </w:style>
  <w:style w:type="character" w:customStyle="1" w:styleId="bedienelement">
    <w:name w:val="bedienelement"/>
    <w:basedOn w:val="Absatz-Standardschriftart"/>
    <w:qFormat/>
    <w:rsid w:val="00F65089"/>
    <w:rPr>
      <w:b/>
      <w:bCs/>
      <w:sz w:val="20"/>
      <w:szCs w:val="20"/>
    </w:rPr>
  </w:style>
  <w:style w:type="character" w:customStyle="1" w:styleId="lusdmenpunkt">
    <w:name w:val="lusdmenüpunkt"/>
    <w:basedOn w:val="Absatz-Standardschriftart"/>
    <w:qFormat/>
    <w:rsid w:val="00F65089"/>
    <w:rPr>
      <w:rFonts w:ascii="Arial" w:hAnsi="Arial" w:cs="Arial" w:hint="default"/>
      <w:b/>
      <w:bCs/>
      <w:smallCaps/>
      <w:sz w:val="20"/>
      <w:szCs w:val="20"/>
    </w:rPr>
  </w:style>
  <w:style w:type="character" w:customStyle="1" w:styleId="hervorhebung">
    <w:name w:val="hervorhebung"/>
    <w:basedOn w:val="Absatz-Standardschriftart"/>
    <w:uiPriority w:val="2"/>
    <w:rsid w:val="001D3DDC"/>
    <w:rPr>
      <w:b/>
      <w:bCs/>
      <w:sz w:val="20"/>
      <w:szCs w:val="20"/>
    </w:rPr>
  </w:style>
  <w:style w:type="paragraph" w:styleId="Beschriftung">
    <w:name w:val="caption"/>
    <w:basedOn w:val="Standard"/>
    <w:next w:val="Standard"/>
    <w:uiPriority w:val="35"/>
    <w:unhideWhenUsed/>
    <w:locked/>
    <w:rsid w:val="00B3704F"/>
    <w:pPr>
      <w:spacing w:before="0" w:after="200"/>
    </w:pPr>
    <w:rPr>
      <w:i/>
      <w:iCs/>
      <w:color w:val="1F497D" w:themeColor="text2"/>
      <w:sz w:val="18"/>
      <w:szCs w:val="18"/>
    </w:rPr>
  </w:style>
  <w:style w:type="paragraph" w:customStyle="1" w:styleId="Bildunterschrift">
    <w:name w:val="Bildunterschrift"/>
    <w:basedOn w:val="Standard"/>
    <w:next w:val="Standard"/>
    <w:link w:val="BildunterschriftZchnZchn"/>
    <w:autoRedefine/>
    <w:uiPriority w:val="5"/>
    <w:rsid w:val="009459B5"/>
    <w:pPr>
      <w:spacing w:after="360"/>
      <w:ind w:left="360" w:right="259" w:hanging="360"/>
    </w:pPr>
    <w:rPr>
      <w:rFonts w:eastAsia="Times New Roman" w:cs="Times New Roman"/>
      <w:color w:val="1E3E95"/>
      <w:sz w:val="18"/>
      <w:lang w:eastAsia="de-DE"/>
    </w:rPr>
  </w:style>
  <w:style w:type="character" w:customStyle="1" w:styleId="LDNeu">
    <w:name w:val="LD_Neu"/>
    <w:basedOn w:val="LDRegister"/>
    <w:uiPriority w:val="1"/>
    <w:rsid w:val="001D3DDC"/>
    <w:rPr>
      <w:b/>
      <w:bCs/>
      <w:color w:val="008000"/>
      <w:sz w:val="20"/>
      <w:szCs w:val="20"/>
    </w:rPr>
  </w:style>
  <w:style w:type="paragraph" w:customStyle="1" w:styleId="LDAufgabenliste">
    <w:name w:val="LD_Aufgabenliste"/>
    <w:basedOn w:val="LDHinweis"/>
    <w:next w:val="LDTextinhalt"/>
    <w:uiPriority w:val="7"/>
    <w:rsid w:val="001D3DDC"/>
    <w:pPr>
      <w:numPr>
        <w:numId w:val="6"/>
      </w:numPr>
    </w:pPr>
    <w:rPr>
      <w:color w:val="808080" w:themeColor="background1" w:themeShade="80"/>
    </w:rPr>
  </w:style>
  <w:style w:type="paragraph" w:styleId="Verzeichnis5">
    <w:name w:val="toc 5"/>
    <w:basedOn w:val="Standard"/>
    <w:next w:val="Standard"/>
    <w:autoRedefine/>
    <w:uiPriority w:val="39"/>
    <w:unhideWhenUsed/>
    <w:locked/>
    <w:rsid w:val="00B3704F"/>
    <w:pPr>
      <w:tabs>
        <w:tab w:val="left" w:pos="1843"/>
        <w:tab w:val="right" w:leader="dot" w:pos="9571"/>
      </w:tabs>
      <w:spacing w:before="0"/>
      <w:ind w:left="2410" w:hanging="567"/>
    </w:pPr>
  </w:style>
  <w:style w:type="paragraph" w:customStyle="1" w:styleId="LDTextinhaltweitereingerckt">
    <w:name w:val="LD_Textinhalt weiter eingerückt"/>
    <w:basedOn w:val="LDTextinhalteingerckt"/>
    <w:rsid w:val="00B3704F"/>
    <w:pPr>
      <w:ind w:left="992"/>
    </w:pPr>
  </w:style>
  <w:style w:type="paragraph" w:customStyle="1" w:styleId="LDTextinhaltTabelleklein">
    <w:name w:val="LD_Textinhalt_Tabelle_klein"/>
    <w:basedOn w:val="LDTextinhalt"/>
    <w:rsid w:val="008C39DC"/>
    <w:pPr>
      <w:spacing w:after="0"/>
    </w:pPr>
    <w:rPr>
      <w:sz w:val="16"/>
    </w:rPr>
  </w:style>
  <w:style w:type="character" w:customStyle="1" w:styleId="hervorhebungklein">
    <w:name w:val="hervorhebung_klein"/>
    <w:basedOn w:val="Absatz-Standardschriftart"/>
    <w:uiPriority w:val="2"/>
    <w:rsid w:val="001D3DDC"/>
    <w:rPr>
      <w:rFonts w:ascii="Arial" w:hAnsi="Arial"/>
      <w:b/>
      <w:sz w:val="16"/>
    </w:rPr>
  </w:style>
  <w:style w:type="character" w:customStyle="1" w:styleId="BildunterschriftZchnZchn">
    <w:name w:val="Bildunterschrift Zchn Zchn"/>
    <w:link w:val="Bildunterschrift"/>
    <w:uiPriority w:val="5"/>
    <w:locked/>
    <w:rsid w:val="00FF6746"/>
    <w:rPr>
      <w:rFonts w:ascii="Arial" w:eastAsia="Times New Roman" w:hAnsi="Arial" w:cs="Times New Roman"/>
      <w:color w:val="1E3E95"/>
      <w:sz w:val="18"/>
      <w:szCs w:val="20"/>
      <w:lang w:eastAsia="de-DE"/>
    </w:rPr>
  </w:style>
  <w:style w:type="character" w:customStyle="1" w:styleId="FormatvorlageGrobuchstaben">
    <w:name w:val="Formatvorlage Großbuchstaben"/>
    <w:rsid w:val="00FF6746"/>
    <w:rPr>
      <w:b/>
      <w:caps/>
      <w:color w:val="000080"/>
    </w:rPr>
  </w:style>
  <w:style w:type="character" w:styleId="Seitenzahl">
    <w:name w:val="page number"/>
    <w:basedOn w:val="Absatz-Standardschriftart"/>
    <w:rsid w:val="008C55A3"/>
  </w:style>
  <w:style w:type="paragraph" w:styleId="Listenabsatz">
    <w:name w:val="List Paragraph"/>
    <w:basedOn w:val="Standard"/>
    <w:uiPriority w:val="34"/>
    <w:qFormat/>
    <w:rsid w:val="00B3704F"/>
    <w:pPr>
      <w:ind w:left="720"/>
      <w:contextualSpacing/>
    </w:pPr>
  </w:style>
  <w:style w:type="character" w:customStyle="1" w:styleId="hervorhebungblau">
    <w:name w:val="hervorhebungblau"/>
    <w:basedOn w:val="Absatz-Standardschriftart"/>
    <w:uiPriority w:val="3"/>
    <w:rsid w:val="00B3704F"/>
    <w:rPr>
      <w:b/>
      <w:bCs/>
      <w:color w:val="1C3D93"/>
      <w:sz w:val="22"/>
      <w:szCs w:val="20"/>
    </w:rPr>
  </w:style>
  <w:style w:type="paragraph" w:customStyle="1" w:styleId="LDAuflistungText">
    <w:name w:val="LD_Auflistung Text"/>
    <w:basedOn w:val="Standard"/>
    <w:link w:val="LDAuflistungTextZchn"/>
    <w:autoRedefine/>
    <w:qFormat/>
    <w:rsid w:val="001D3DDC"/>
    <w:p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D3DDC"/>
    <w:rPr>
      <w:rFonts w:ascii="Arial" w:eastAsia="Times New Roman" w:hAnsi="Arial" w:cs="Arial"/>
      <w:lang w:eastAsia="de-DE"/>
    </w:rPr>
  </w:style>
  <w:style w:type="paragraph" w:customStyle="1" w:styleId="LDTextinhaltTabelle8pt">
    <w:name w:val="LD_Textinhalt_Tabelle_8pt"/>
    <w:basedOn w:val="LDTextinhalt"/>
    <w:rsid w:val="001D3DDC"/>
    <w:pPr>
      <w:spacing w:before="0" w:after="0"/>
    </w:pPr>
    <w:rPr>
      <w:sz w:val="16"/>
    </w:rPr>
  </w:style>
  <w:style w:type="character" w:styleId="Funotenzeichen">
    <w:name w:val="footnote reference"/>
    <w:basedOn w:val="Absatz-Standardschriftart"/>
    <w:uiPriority w:val="99"/>
    <w:semiHidden/>
    <w:unhideWhenUsed/>
    <w:locked/>
    <w:rsid w:val="00B3704F"/>
    <w:rPr>
      <w:vertAlign w:val="superscript"/>
    </w:rPr>
  </w:style>
  <w:style w:type="paragraph" w:styleId="Funotentext">
    <w:name w:val="footnote text"/>
    <w:basedOn w:val="Standard"/>
    <w:link w:val="FunotentextZchn"/>
    <w:uiPriority w:val="99"/>
    <w:semiHidden/>
    <w:locked/>
    <w:rsid w:val="00B3704F"/>
    <w:pPr>
      <w:spacing w:before="0" w:after="0"/>
    </w:pPr>
    <w:rPr>
      <w:sz w:val="18"/>
    </w:rPr>
  </w:style>
  <w:style w:type="character" w:customStyle="1" w:styleId="FunotentextZchn">
    <w:name w:val="Fußnotentext Zchn"/>
    <w:basedOn w:val="Absatz-Standardschriftart"/>
    <w:link w:val="Funotentext"/>
    <w:uiPriority w:val="99"/>
    <w:semiHidden/>
    <w:rsid w:val="00B3704F"/>
    <w:rPr>
      <w:rFonts w:ascii="Arial" w:hAnsi="Arial"/>
      <w:sz w:val="18"/>
    </w:rPr>
  </w:style>
  <w:style w:type="paragraph" w:customStyle="1" w:styleId="LDTextinhaltTabelle6pt">
    <w:name w:val="LD_Textinhalt_Tabelle_6pt"/>
    <w:basedOn w:val="LDTextinhaltTabelle8pt"/>
    <w:rsid w:val="001D3DDC"/>
    <w:pPr>
      <w:spacing w:before="120"/>
    </w:pPr>
    <w:rPr>
      <w:sz w:val="12"/>
    </w:rPr>
  </w:style>
  <w:style w:type="paragraph" w:customStyle="1" w:styleId="LDTitelseite14pt">
    <w:name w:val="LD_Titelseite_14pt"/>
    <w:basedOn w:val="Standard"/>
    <w:rsid w:val="00B3704F"/>
    <w:pPr>
      <w:spacing w:before="0" w:after="0"/>
    </w:pPr>
    <w:rPr>
      <w:b/>
      <w:color w:val="1F497D"/>
      <w:sz w:val="28"/>
      <w:szCs w:val="28"/>
    </w:rPr>
  </w:style>
  <w:style w:type="paragraph" w:customStyle="1" w:styleId="LDTitelseite13pt">
    <w:name w:val="LD_Titelseite_13pt"/>
    <w:basedOn w:val="Standard"/>
    <w:rsid w:val="001D3DDC"/>
    <w:pPr>
      <w:spacing w:before="480" w:after="0"/>
    </w:pPr>
    <w:rPr>
      <w:sz w:val="26"/>
    </w:rPr>
  </w:style>
  <w:style w:type="paragraph" w:customStyle="1" w:styleId="LDTitelseite30pt">
    <w:name w:val="LD_Titelseite_30pt"/>
    <w:basedOn w:val="LDTitelseite14pt"/>
    <w:rsid w:val="001D3DDC"/>
    <w:pPr>
      <w:spacing w:before="1320"/>
    </w:pPr>
    <w:rPr>
      <w:sz w:val="60"/>
    </w:rPr>
  </w:style>
  <w:style w:type="paragraph" w:customStyle="1" w:styleId="LDVersionsnummer">
    <w:name w:val="LD_Versionsnummer"/>
    <w:basedOn w:val="Standard"/>
    <w:rsid w:val="00B3704F"/>
    <w:rPr>
      <w:sz w:val="18"/>
    </w:rPr>
  </w:style>
  <w:style w:type="paragraph" w:customStyle="1" w:styleId="LDAuflistungHandlungenzweiteEbene">
    <w:name w:val="LD_Auflistung_Handlungen_zweiteEbene"/>
    <w:basedOn w:val="LDAuflistungzweiteEbene"/>
    <w:rsid w:val="001D3DDC"/>
    <w:pPr>
      <w:numPr>
        <w:numId w:val="0"/>
      </w:numPr>
      <w:ind w:left="1474" w:hanging="453"/>
    </w:pPr>
  </w:style>
  <w:style w:type="paragraph" w:customStyle="1" w:styleId="LDAuflistunginTabellemittel">
    <w:name w:val="LD_Auflistung in Tabelle mittel"/>
    <w:basedOn w:val="LDAuflistunginTabelle"/>
    <w:rsid w:val="001D3DDC"/>
    <w:pPr>
      <w:spacing w:after="60"/>
    </w:pPr>
    <w:rPr>
      <w:sz w:val="18"/>
    </w:rPr>
  </w:style>
  <w:style w:type="paragraph" w:customStyle="1" w:styleId="LDTitelseiteHKM">
    <w:name w:val="LD_Titelseite HKM"/>
    <w:basedOn w:val="Standard"/>
    <w:rsid w:val="00B3704F"/>
    <w:pPr>
      <w:spacing w:before="0" w:after="0"/>
    </w:pPr>
    <w:rPr>
      <w:b/>
      <w:sz w:val="26"/>
    </w:rPr>
  </w:style>
  <w:style w:type="character" w:customStyle="1" w:styleId="unterstrichen">
    <w:name w:val="unterstrichen"/>
    <w:basedOn w:val="Absatz-Standardschriftart"/>
    <w:uiPriority w:val="1"/>
    <w:locked/>
    <w:rsid w:val="001D3DDC"/>
    <w:rPr>
      <w:rFonts w:ascii="Arial" w:hAnsi="Arial"/>
      <w:sz w:val="20"/>
      <w:u w:val="single"/>
      <w:lang w:eastAsia="de-DE"/>
    </w:rPr>
  </w:style>
  <w:style w:type="paragraph" w:customStyle="1" w:styleId="LDBereich2">
    <w:name w:val="LD_Bereich2"/>
    <w:basedOn w:val="berschrift1"/>
    <w:uiPriority w:val="4"/>
    <w:rsid w:val="001D3DDC"/>
  </w:style>
  <w:style w:type="paragraph" w:customStyle="1" w:styleId="LDTextinhalteingercktkursiv">
    <w:name w:val="LD_Textinhalt eingerückt kursiv"/>
    <w:basedOn w:val="LDTextinhaltweitereingerckt"/>
    <w:next w:val="LDTextinhaltweitereingerckt"/>
    <w:rsid w:val="001D3DDC"/>
    <w:rPr>
      <w:i/>
    </w:rPr>
  </w:style>
  <w:style w:type="table" w:customStyle="1" w:styleId="LDTabelleAnleitungen">
    <w:name w:val="LD Tabelle_Anleitungen"/>
    <w:basedOn w:val="NormaleTabelle"/>
    <w:uiPriority w:val="99"/>
    <w:rsid w:val="00B3704F"/>
    <w:pPr>
      <w:spacing w:after="0" w:line="240" w:lineRule="auto"/>
    </w:pPr>
    <w:rPr>
      <w:rFonts w:ascii="Arial" w:eastAsia="Times New Roman" w:hAnsi="Arial" w:cs="Times New Roman"/>
      <w:sz w:val="20"/>
      <w:lang w:eastAsia="de-DE"/>
    </w:rPr>
    <w:tblPr/>
  </w:style>
  <w:style w:type="paragraph" w:customStyle="1" w:styleId="LDAuflistungTexteingerckt">
    <w:name w:val="LD_Auflistung Text eingerückt"/>
    <w:basedOn w:val="LDAuflistungText"/>
    <w:rsid w:val="001D3DDC"/>
    <w:pPr>
      <w:ind w:left="1276"/>
    </w:pPr>
  </w:style>
  <w:style w:type="paragraph" w:customStyle="1" w:styleId="LDZwischenberschrift">
    <w:name w:val="LD_Zwischenüberschrift"/>
    <w:basedOn w:val="LDTitelseite13pt"/>
    <w:rsid w:val="001D3DDC"/>
    <w:pPr>
      <w:ind w:left="709"/>
    </w:pPr>
  </w:style>
  <w:style w:type="character" w:customStyle="1" w:styleId="hervorhebunggrn">
    <w:name w:val="hervorhebunggrün"/>
    <w:basedOn w:val="Absatz-Standardschriftart"/>
    <w:uiPriority w:val="1"/>
    <w:rsid w:val="00B3704F"/>
    <w:rPr>
      <w:b/>
      <w:bCs/>
      <w:color w:val="00823B"/>
      <w:sz w:val="22"/>
      <w:szCs w:val="20"/>
    </w:rPr>
  </w:style>
  <w:style w:type="paragraph" w:customStyle="1" w:styleId="LDTextinhaltTabelle9pt">
    <w:name w:val="LD_Textinhalt_Tabelle_9pt"/>
    <w:basedOn w:val="Standard"/>
    <w:qFormat/>
    <w:rsid w:val="00B3704F"/>
    <w:pPr>
      <w:spacing w:before="0" w:after="0" w:line="312" w:lineRule="auto"/>
    </w:pPr>
    <w:rPr>
      <w:sz w:val="18"/>
    </w:rPr>
  </w:style>
  <w:style w:type="paragraph" w:customStyle="1" w:styleId="LDAuflistungdritteEbene">
    <w:name w:val="LD_Auflistung_dritte_Ebene"/>
    <w:basedOn w:val="LDAuflistungzweiteEbene"/>
    <w:rsid w:val="001D3DDC"/>
    <w:pPr>
      <w:ind w:left="1560"/>
    </w:pPr>
  </w:style>
  <w:style w:type="paragraph" w:customStyle="1" w:styleId="LDberschriftVorbemerkung">
    <w:name w:val="LD_Überschrift Vorbemerkung"/>
    <w:basedOn w:val="Standard"/>
    <w:autoRedefine/>
    <w:uiPriority w:val="4"/>
    <w:qFormat/>
    <w:rsid w:val="00B3704F"/>
    <w:pPr>
      <w:spacing w:before="480" w:after="360"/>
    </w:pPr>
    <w:rPr>
      <w:color w:val="808080" w:themeColor="background1" w:themeShade="80"/>
      <w:sz w:val="32"/>
      <w:szCs w:val="36"/>
    </w:rPr>
  </w:style>
  <w:style w:type="paragraph" w:customStyle="1" w:styleId="LDHandlungsschritteinTabelle">
    <w:name w:val="LD_Handlungsschritte in Tabelle"/>
    <w:basedOn w:val="LDAuflistunginTabelle"/>
    <w:qFormat/>
    <w:rsid w:val="001D3DDC"/>
    <w:pPr>
      <w:ind w:left="1429" w:hanging="360"/>
    </w:pPr>
  </w:style>
  <w:style w:type="character" w:customStyle="1" w:styleId="UntertitelReleasenotes">
    <w:name w:val="Untertitel Releasenotes"/>
    <w:basedOn w:val="unterstrichen"/>
    <w:rsid w:val="001D3DDC"/>
    <w:rPr>
      <w:rFonts w:ascii="Arial" w:hAnsi="Arial"/>
      <w:sz w:val="24"/>
      <w:u w:val="none"/>
      <w:lang w:eastAsia="de-DE"/>
    </w:rPr>
  </w:style>
  <w:style w:type="character" w:customStyle="1" w:styleId="VorlageErklrung">
    <w:name w:val="Vorlage / Erklärung"/>
    <w:basedOn w:val="Absatz-Standardschriftart"/>
    <w:uiPriority w:val="1"/>
    <w:rsid w:val="001D3DDC"/>
    <w:rPr>
      <w:color w:val="E36C0A" w:themeColor="accent6" w:themeShade="BF"/>
    </w:rPr>
  </w:style>
  <w:style w:type="paragraph" w:customStyle="1" w:styleId="LDHandlungsschritt">
    <w:name w:val="LD_Handlungsschritt"/>
    <w:basedOn w:val="Standard"/>
    <w:qFormat/>
    <w:rsid w:val="00B3704F"/>
    <w:pPr>
      <w:numPr>
        <w:numId w:val="10"/>
      </w:numPr>
      <w:tabs>
        <w:tab w:val="left" w:pos="709"/>
      </w:tabs>
    </w:pPr>
    <w:rPr>
      <w:rFonts w:eastAsia="Times New Roman" w:cs="Times New Roman"/>
      <w:lang w:eastAsia="de-DE"/>
    </w:rPr>
  </w:style>
  <w:style w:type="paragraph" w:customStyle="1" w:styleId="VorbemerkungUnterkapitel">
    <w:name w:val="Vorbemerkung Unterkapitel"/>
    <w:basedOn w:val="berschrift4"/>
    <w:rsid w:val="00B3704F"/>
    <w:pPr>
      <w:numPr>
        <w:ilvl w:val="0"/>
        <w:numId w:val="0"/>
      </w:numPr>
      <w:spacing w:before="360"/>
      <w:ind w:left="709"/>
    </w:pPr>
    <w:rPr>
      <w:i w:val="0"/>
    </w:rPr>
  </w:style>
  <w:style w:type="character" w:customStyle="1" w:styleId="LDbesonderswichtigerText">
    <w:name w:val="LD_besonders wichtiger Text"/>
    <w:basedOn w:val="Absatz-Standardschriftart"/>
    <w:uiPriority w:val="1"/>
    <w:qFormat/>
    <w:rsid w:val="001D3DDC"/>
    <w:rPr>
      <w:b/>
      <w:bCs/>
      <w:color w:val="C11423"/>
      <w:sz w:val="20"/>
      <w:szCs w:val="20"/>
    </w:rPr>
  </w:style>
  <w:style w:type="paragraph" w:customStyle="1" w:styleId="LDZwischenberschriftErluterung">
    <w:name w:val="LD_Zwischenüberschrift Erläuterung"/>
    <w:basedOn w:val="LDTextinhalteingerckt"/>
    <w:rsid w:val="00B3704F"/>
    <w:rPr>
      <w:b/>
      <w:color w:val="1F497D" w:themeColor="text2"/>
    </w:rPr>
  </w:style>
  <w:style w:type="character" w:customStyle="1" w:styleId="LDwichtigerText">
    <w:name w:val="LD_wichtiger Text"/>
    <w:basedOn w:val="Absatz-Standardschriftart"/>
    <w:uiPriority w:val="2"/>
    <w:rsid w:val="00B3704F"/>
    <w:rPr>
      <w:b/>
      <w:bCs/>
      <w:sz w:val="22"/>
      <w:szCs w:val="20"/>
    </w:rPr>
  </w:style>
  <w:style w:type="paragraph" w:customStyle="1" w:styleId="TiteldesDokuments">
    <w:name w:val="Titel des Dokuments"/>
    <w:basedOn w:val="Standard"/>
    <w:rsid w:val="00B3704F"/>
    <w:rPr>
      <w:b/>
      <w:color w:val="1F497D"/>
      <w:sz w:val="60"/>
      <w:szCs w:val="60"/>
    </w:rPr>
  </w:style>
  <w:style w:type="paragraph" w:customStyle="1" w:styleId="bertitelIT-Verfahren">
    <w:name w:val="Übertitel / IT-Verfahren"/>
    <w:next w:val="TiteldesDokuments"/>
    <w:rsid w:val="00B3704F"/>
    <w:pPr>
      <w:spacing w:after="0" w:line="240" w:lineRule="auto"/>
    </w:pPr>
    <w:rPr>
      <w:rFonts w:ascii="Arial" w:hAnsi="Arial"/>
      <w:b/>
      <w:color w:val="1F497D"/>
      <w:sz w:val="48"/>
      <w:szCs w:val="60"/>
    </w:rPr>
  </w:style>
  <w:style w:type="paragraph" w:customStyle="1" w:styleId="UntertiteldesTitels">
    <w:name w:val="Untertitel des Titels"/>
    <w:basedOn w:val="TiteldesDokuments"/>
    <w:rsid w:val="00B3704F"/>
    <w:pPr>
      <w:spacing w:before="0" w:after="0"/>
    </w:pPr>
    <w:rPr>
      <w:b w:val="0"/>
      <w:color w:val="auto"/>
      <w:sz w:val="28"/>
      <w:szCs w:val="26"/>
    </w:rPr>
  </w:style>
  <w:style w:type="paragraph" w:customStyle="1" w:styleId="DatumDeckblatt">
    <w:name w:val="Datum Deckblatt"/>
    <w:basedOn w:val="Standard"/>
    <w:rsid w:val="00B3704F"/>
    <w:pPr>
      <w:spacing w:before="0" w:after="0" w:line="360" w:lineRule="auto"/>
      <w:jc w:val="right"/>
    </w:pPr>
    <w:rPr>
      <w:noProof/>
      <w:sz w:val="24"/>
      <w:szCs w:val="26"/>
    </w:rPr>
  </w:style>
  <w:style w:type="paragraph" w:customStyle="1" w:styleId="Versionsnummer">
    <w:name w:val="Versionsnummer"/>
    <w:basedOn w:val="UntertiteldesTitels"/>
    <w:rsid w:val="00B3704F"/>
    <w:pPr>
      <w:spacing w:line="360" w:lineRule="auto"/>
      <w:jc w:val="right"/>
    </w:pPr>
    <w:rPr>
      <w:sz w:val="24"/>
    </w:rPr>
  </w:style>
  <w:style w:type="paragraph" w:customStyle="1" w:styleId="berschriftVorbemerkungen">
    <w:name w:val="Überschrift Vorbemerkungen"/>
    <w:basedOn w:val="berschrift2"/>
    <w:rsid w:val="00B3704F"/>
    <w:pPr>
      <w:numPr>
        <w:numId w:val="0"/>
      </w:numPr>
      <w:ind w:left="709" w:hanging="709"/>
    </w:pPr>
  </w:style>
  <w:style w:type="character" w:customStyle="1" w:styleId="LDProgrammelement">
    <w:name w:val="LD_Programmelement"/>
    <w:basedOn w:val="Absatz-Standardschriftart"/>
    <w:uiPriority w:val="3"/>
    <w:qFormat/>
    <w:rsid w:val="00B3704F"/>
    <w:rPr>
      <w:rFonts w:ascii="Arial" w:hAnsi="Arial" w:cs="Arial" w:hint="default"/>
      <w:b w:val="0"/>
      <w:bCs/>
      <w:smallCaps/>
      <w:sz w:val="22"/>
      <w:szCs w:val="20"/>
    </w:rPr>
  </w:style>
  <w:style w:type="character" w:customStyle="1" w:styleId="LDbesonderswichtigerText0">
    <w:name w:val="LD_besonderswichtiger Text"/>
    <w:basedOn w:val="Absatz-Standardschriftart"/>
    <w:uiPriority w:val="1"/>
    <w:qFormat/>
    <w:rsid w:val="00B3704F"/>
    <w:rPr>
      <w:b/>
      <w:bCs/>
      <w:color w:val="FF0000"/>
      <w:sz w:val="22"/>
      <w:szCs w:val="20"/>
    </w:rPr>
  </w:style>
  <w:style w:type="paragraph" w:customStyle="1" w:styleId="Aufzhlungbndig">
    <w:name w:val="Aufzählung bündig"/>
    <w:basedOn w:val="Listenabsatz"/>
    <w:autoRedefine/>
    <w:qFormat/>
    <w:rsid w:val="00B3704F"/>
    <w:pPr>
      <w:numPr>
        <w:numId w:val="8"/>
      </w:numPr>
      <w:spacing w:before="0" w:after="200" w:line="312" w:lineRule="auto"/>
      <w:ind w:left="284" w:hanging="284"/>
    </w:pPr>
    <w:rPr>
      <w:color w:val="000000" w:themeColor="text1"/>
    </w:rPr>
  </w:style>
  <w:style w:type="paragraph" w:customStyle="1" w:styleId="Aufzhlungeingerckt">
    <w:name w:val="Aufzählung eingerückt"/>
    <w:basedOn w:val="Aufzhlungbndig"/>
    <w:autoRedefine/>
    <w:qFormat/>
    <w:rsid w:val="00B3704F"/>
    <w:pPr>
      <w:ind w:left="1021"/>
    </w:pPr>
  </w:style>
  <w:style w:type="character" w:customStyle="1" w:styleId="LDTabellenberschrift">
    <w:name w:val="LD_Tabellenüberschrift"/>
    <w:basedOn w:val="Absatz-Standardschriftart"/>
    <w:uiPriority w:val="1"/>
    <w:qFormat/>
    <w:rsid w:val="00B3704F"/>
    <w:rPr>
      <w:b/>
      <w:bCs/>
      <w:color w:val="1E3E95"/>
      <w:sz w:val="20"/>
      <w:szCs w:val="20"/>
    </w:rPr>
  </w:style>
  <w:style w:type="paragraph" w:customStyle="1" w:styleId="LDTextinhaltTabelle10pt">
    <w:name w:val="LD_Textinhalt_Tabelle_10pt"/>
    <w:basedOn w:val="LDTextinhalt"/>
    <w:rsid w:val="00B3704F"/>
    <w:pPr>
      <w:spacing w:before="0" w:after="0"/>
    </w:pPr>
    <w:rPr>
      <w:sz w:val="20"/>
    </w:rPr>
  </w:style>
  <w:style w:type="numbering" w:customStyle="1" w:styleId="Formatvorlage1">
    <w:name w:val="Formatvorlage1"/>
    <w:uiPriority w:val="99"/>
    <w:rsid w:val="00B3704F"/>
    <w:pPr>
      <w:numPr>
        <w:numId w:val="9"/>
      </w:numPr>
    </w:pPr>
  </w:style>
  <w:style w:type="paragraph" w:styleId="Verzeichnis6">
    <w:name w:val="toc 6"/>
    <w:basedOn w:val="Standard"/>
    <w:next w:val="Standard"/>
    <w:autoRedefine/>
    <w:uiPriority w:val="39"/>
    <w:unhideWhenUsed/>
    <w:locked/>
    <w:rsid w:val="00B3704F"/>
    <w:pPr>
      <w:spacing w:before="0" w:after="100" w:line="276" w:lineRule="auto"/>
      <w:ind w:left="1100"/>
    </w:pPr>
    <w:rPr>
      <w:rFonts w:asciiTheme="minorHAnsi" w:eastAsiaTheme="minorEastAsia" w:hAnsiTheme="minorHAnsi"/>
      <w:lang w:eastAsia="de-DE"/>
    </w:rPr>
  </w:style>
  <w:style w:type="paragraph" w:styleId="Verzeichnis7">
    <w:name w:val="toc 7"/>
    <w:basedOn w:val="Standard"/>
    <w:next w:val="Standard"/>
    <w:autoRedefine/>
    <w:uiPriority w:val="39"/>
    <w:unhideWhenUsed/>
    <w:locked/>
    <w:rsid w:val="00B3704F"/>
    <w:pPr>
      <w:spacing w:before="0" w:after="100" w:line="276" w:lineRule="auto"/>
      <w:ind w:left="1320"/>
    </w:pPr>
    <w:rPr>
      <w:rFonts w:asciiTheme="minorHAnsi" w:eastAsiaTheme="minorEastAsia" w:hAnsiTheme="minorHAnsi"/>
      <w:lang w:eastAsia="de-DE"/>
    </w:rPr>
  </w:style>
  <w:style w:type="paragraph" w:styleId="Verzeichnis8">
    <w:name w:val="toc 8"/>
    <w:basedOn w:val="Standard"/>
    <w:next w:val="Standard"/>
    <w:autoRedefine/>
    <w:uiPriority w:val="39"/>
    <w:unhideWhenUsed/>
    <w:locked/>
    <w:rsid w:val="00B3704F"/>
    <w:pPr>
      <w:spacing w:before="0" w:after="100" w:line="276" w:lineRule="auto"/>
      <w:ind w:left="1540"/>
    </w:pPr>
    <w:rPr>
      <w:rFonts w:asciiTheme="minorHAnsi" w:eastAsiaTheme="minorEastAsia" w:hAnsiTheme="minorHAnsi"/>
      <w:lang w:eastAsia="de-DE"/>
    </w:rPr>
  </w:style>
  <w:style w:type="paragraph" w:styleId="Verzeichnis9">
    <w:name w:val="toc 9"/>
    <w:basedOn w:val="Standard"/>
    <w:next w:val="Standard"/>
    <w:autoRedefine/>
    <w:uiPriority w:val="39"/>
    <w:unhideWhenUsed/>
    <w:locked/>
    <w:rsid w:val="00B3704F"/>
    <w:pPr>
      <w:spacing w:before="0" w:after="100" w:line="276" w:lineRule="auto"/>
      <w:ind w:left="1760"/>
    </w:pPr>
    <w:rPr>
      <w:rFonts w:asciiTheme="minorHAnsi" w:eastAsiaTheme="minorEastAsia" w:hAnsiTheme="minorHAnsi"/>
      <w:lang w:eastAsia="de-DE"/>
    </w:rPr>
  </w:style>
  <w:style w:type="paragraph" w:customStyle="1" w:styleId="LDDokumentenberschrift">
    <w:name w:val="LD_Dokumentenüberschrift"/>
    <w:basedOn w:val="berschrift1"/>
    <w:uiPriority w:val="4"/>
    <w:rsid w:val="00B3704F"/>
  </w:style>
  <w:style w:type="paragraph" w:customStyle="1" w:styleId="VersionundDatum">
    <w:name w:val="Version und Datum"/>
    <w:basedOn w:val="UntertiteldesTitels"/>
    <w:rsid w:val="00B3704F"/>
    <w:pPr>
      <w:spacing w:line="360" w:lineRule="auto"/>
      <w:jc w:val="right"/>
    </w:pPr>
    <w:rPr>
      <w:b/>
      <w:sz w:val="24"/>
    </w:rPr>
  </w:style>
  <w:style w:type="paragraph" w:customStyle="1" w:styleId="LDHandlungsschritteab10">
    <w:name w:val="LD_Handlungsschritte ab 10"/>
    <w:basedOn w:val="Standard"/>
    <w:qFormat/>
    <w:rsid w:val="00B3704F"/>
    <w:pPr>
      <w:numPr>
        <w:numId w:val="7"/>
      </w:numPr>
      <w:spacing w:after="0"/>
      <w:ind w:hanging="357"/>
    </w:pPr>
    <w:rPr>
      <w:rFonts w:eastAsia="Times New Roman" w:cs="Arial"/>
      <w:szCs w:val="20"/>
      <w:lang w:eastAsia="de-DE"/>
    </w:rPr>
  </w:style>
  <w:style w:type="paragraph" w:customStyle="1" w:styleId="Aufzhlungweitereingerckt">
    <w:name w:val="Aufzählung weiter eingerückt"/>
    <w:basedOn w:val="Aufzhlungeingerckt"/>
    <w:autoRedefine/>
    <w:qFormat/>
    <w:rsid w:val="00B3704F"/>
    <w:pPr>
      <w:ind w:left="1305"/>
    </w:pPr>
  </w:style>
  <w:style w:type="character" w:styleId="NichtaufgelsteErwhnung">
    <w:name w:val="Unresolved Mention"/>
    <w:basedOn w:val="Absatz-Standardschriftart"/>
    <w:uiPriority w:val="99"/>
    <w:semiHidden/>
    <w:unhideWhenUsed/>
    <w:rsid w:val="00A67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836395">
      <w:bodyDiv w:val="1"/>
      <w:marLeft w:val="0"/>
      <w:marRight w:val="0"/>
      <w:marTop w:val="0"/>
      <w:marBottom w:val="0"/>
      <w:divBdr>
        <w:top w:val="none" w:sz="0" w:space="0" w:color="auto"/>
        <w:left w:val="none" w:sz="0" w:space="0" w:color="auto"/>
        <w:bottom w:val="none" w:sz="0" w:space="0" w:color="auto"/>
        <w:right w:val="none" w:sz="0" w:space="0" w:color="auto"/>
      </w:divBdr>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370910369">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e-schule.hessen.de/digitale-infrastruktur-und-verwaltung/e-mail-adressen-fuer-lehrkraefte/Kontakt-zum-E-Mail-Support" TargetMode="External"/><Relationship Id="rId21" Type="http://schemas.microsoft.com/office/2018/08/relationships/commentsExtensible" Target="commentsExtensible.xml"/><Relationship Id="rId42" Type="http://schemas.openxmlformats.org/officeDocument/2006/relationships/image" Target="media/image25.png"/><Relationship Id="rId47" Type="http://schemas.openxmlformats.org/officeDocument/2006/relationships/hyperlink" Target="mailto:vorname.nachname@schule.hessen.de" TargetMode="Externa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image" Target="media/image7.png"/><Relationship Id="rId11" Type="http://schemas.openxmlformats.org/officeDocument/2006/relationships/image" Target="media/image5.png"/><Relationship Id="rId32" Type="http://schemas.openxmlformats.org/officeDocument/2006/relationships/image" Target="media/image16.gif"/><Relationship Id="rId37" Type="http://schemas.openxmlformats.org/officeDocument/2006/relationships/image" Target="media/image20.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microsoft.com/office/2011/relationships/people" Target="people.xml"/><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9.png"/><Relationship Id="rId27" Type="http://schemas.openxmlformats.org/officeDocument/2006/relationships/image" Target="media/image12.jpeg"/><Relationship Id="rId43" Type="http://schemas.openxmlformats.org/officeDocument/2006/relationships/image" Target="media/image26.png"/><Relationship Id="rId48" Type="http://schemas.openxmlformats.org/officeDocument/2006/relationships/image" Target="media/image30.png"/><Relationship Id="rId64" Type="http://schemas.openxmlformats.org/officeDocument/2006/relationships/image" Target="media/image45.png"/><Relationship Id="rId69" Type="http://schemas.openxmlformats.org/officeDocument/2006/relationships/image" Target="media/image50.png"/><Relationship Id="rId80" Type="http://schemas.openxmlformats.org/officeDocument/2006/relationships/image" Target="media/image61.png"/><Relationship Id="rId85" Type="http://schemas.openxmlformats.org/officeDocument/2006/relationships/image" Target="media/image66.tmp"/><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1.jpe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image" Target="media/image48.png"/><Relationship Id="rId103" Type="http://schemas.openxmlformats.org/officeDocument/2006/relationships/theme" Target="theme/theme1.xml"/><Relationship Id="rId20" Type="http://schemas.microsoft.com/office/2016/09/relationships/commentsIds" Target="commentsIds.xml"/><Relationship Id="rId41" Type="http://schemas.openxmlformats.org/officeDocument/2006/relationships/image" Target="media/image24.png"/><Relationship Id="rId54" Type="http://schemas.openxmlformats.org/officeDocument/2006/relationships/image" Target="https://moss-schule.intern.hessen.de/forum/lusd-anwenderunterstuetzung/intern/Screenshots_Anleitungen/L01A11.png" TargetMode="External"/><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tmp"/><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yperlink" Target="https://schulehessen.de/LUSD-Anleitungen/Leistungserfassung%20und%20Zeugnisse/02_Leistungserfassung%20vorbereiten.pdf" TargetMode="External"/><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comments" Target="comments.xml"/><Relationship Id="rId39" Type="http://schemas.openxmlformats.org/officeDocument/2006/relationships/image" Target="media/image22.png"/><Relationship Id="rId34" Type="http://schemas.openxmlformats.org/officeDocument/2006/relationships/hyperlink" Target="https://schulehessen.de/LUSD-Anleitungen/Leistungserfassung%20und%20Zeugnisse/02_Leistungserfassung%20vorbereiten.pdf" TargetMode="External"/><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image" Target="media/image57.gif"/><Relationship Id="rId97" Type="http://schemas.openxmlformats.org/officeDocument/2006/relationships/image" Target="media/image78.png"/><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hyperlink" Target="https://lusdinfo.hessen.de" TargetMode="External"/><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7.png"/><Relationship Id="rId87" Type="http://schemas.openxmlformats.org/officeDocument/2006/relationships/image" Target="media/image68.png"/><Relationship Id="rId61" Type="http://schemas.openxmlformats.org/officeDocument/2006/relationships/image" Target="media/image42.png"/><Relationship Id="rId82" Type="http://schemas.openxmlformats.org/officeDocument/2006/relationships/image" Target="media/image63.png"/><Relationship Id="rId19" Type="http://schemas.microsoft.com/office/2011/relationships/commentsExtended" Target="commentsExtended.xml"/><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8.gif"/><Relationship Id="rId100"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Anleitungen%20lang.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Dokumententyp xmlns="ea0b144b-79d0-4cc1-ab15-887d44aa58be">Anleitung</Dokumententyp>
    <Kurzbeschreibung_x0020_Inhalt xmlns="03c2e9ef-9210-4d41-bc49-ec83aa29eb68" xsi:nil="true"/>
    <Abh_x00e4_ngige_x0020_Anwendung xmlns="03c2e9ef-9210-4d41-bc49-ec83aa29eb68">ENC</Abh_x00e4_ngige_x0020_Anwendung>
    <Dokumentenklasse xmlns="03c2e9ef-9210-4d41-bc49-ec83aa29eb68">öffentlich</Dokumentenklasse>
    <zust_x00e4_ndiges_x0020_Sachgebiet xmlns="03c2e9ef-9210-4d41-bc49-ec83aa29eb68">SG 1</zust_x00e4_ndiges_x0020_Sachgebiet>
    <Fachlich_x0020_verantwortlich xmlns="03c2e9ef-9210-4d41-bc49-ec83aa29eb68">
      <UserInfo>
        <DisplayName>Rudolph, Dominik (HMKB)</DisplayName>
        <AccountId>96</AccountId>
        <AccountType/>
      </UserInfo>
    </Fachlich_x0020_verantwortlich>
    <Fundstelle_x0020_Domea xmlns="03c2e9ef-9210-4d41-bc49-ec83aa29eb68" xsi:nil="true"/>
    <Kommentar xmlns="03c2e9ef-9210-4d41-bc49-ec83aa29eb68">Versionsnummer von 3.0 auf 2.0 geändert. Die letzte veröffentlichte Version war 1.3</Kommentar>
    <Fachliche_x0020_QS xmlns="03c2e9ef-9210-4d41-bc49-ec83aa29eb68">
      <UserInfo>
        <DisplayName/>
        <AccountId xsi:nil="true"/>
        <AccountType/>
      </UserInfo>
    </Fachliche_x0020_QS>
    <Release xmlns="03c2e9ef-9210-4d41-bc49-ec83aa29eb68">2.0</Release>
    <Link_x0020_zum_x0020_Ver_x00f6_ffentlichungsort xmlns="03c2e9ef-9210-4d41-bc49-ec83aa29eb68">
      <Url>https://schulehessen.de/LUSD-Anleitungen/Leistungserfassung%20und%20Zeugnisse/04_Leistungen%20mit%20dem%20ENC%20erfassen.pdf</Url>
      <Description>https://schulehessen.de/LUSD-Anleitungen/Leistungserfassung%20und%20Zeugnisse/04_Leistungen%20mit%20dem%20ENC%20erfassen.pdf</Description>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Anwender-Dokumentation</Geltungsbereich>
    <Aktueller_x0020_Status xmlns="03c2e9ef-9210-4d41-bc49-ec83aa29eb68">freigegeben</Aktueller_x0020_Status>
    <Orte_x0020_der_x0020_Ver_x00f6_ffentlichung xmlns="03c2e9ef-9210-4d41-bc49-ec83aa29eb68">
      <Value>Schule Hessen LUSD Anleitungen (Webspace)</Value>
    </Orte_x0020_der_x0020_Ver_x00f6_ffentlichung>
    <Betreff xmlns="03c2e9ef-9210-4d41-bc49-ec83aa29eb68">Leistungserfassung</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2023-03-28T22:00:00+00:00</Datum_x0020_ver_x00f6_ffentlichte_x0020_Verion>
    <Zust_x002e__x0020_Sachgebiet_x0020_ab_x0020_Jan_x002e__x0020_2025 xmlns="03c2e9ef-9210-4d41-bc49-ec83aa29eb68">SG 1.2</Zust_x002e__x0020_Sachgebiet_x0020_ab_x0020_Jan_x002e__x0020_2025>
    <Themenfeld xmlns="03c2e9ef-9210-4d41-bc49-ec83aa29eb68">Berechtigungen</Themenfeld>
  </documentManagement>
</p:properties>
</file>

<file path=customXml/itemProps1.xml><?xml version="1.0" encoding="utf-8"?>
<ds:datastoreItem xmlns:ds="http://schemas.openxmlformats.org/officeDocument/2006/customXml" ds:itemID="{D44BFAB2-8C7C-4403-AA87-22AB45A4DF79}"/>
</file>

<file path=customXml/itemProps2.xml><?xml version="1.0" encoding="utf-8"?>
<ds:datastoreItem xmlns:ds="http://schemas.openxmlformats.org/officeDocument/2006/customXml" ds:itemID="{41AC6E68-5471-4277-AF80-F5EC54392874}">
  <ds:schemaRefs>
    <ds:schemaRef ds:uri="http://schemas.openxmlformats.org/officeDocument/2006/bibliography"/>
  </ds:schemaRefs>
</ds:datastoreItem>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AFDF7BB2-3C67-444C-94E3-697F7A420A29}">
  <ds:schemaRefs>
    <ds:schemaRef ds:uri="http://schemas.microsoft.com/office/infopath/2007/PartnerControls"/>
    <ds:schemaRef ds:uri="http://purl.org/dc/dcmitype/"/>
    <ds:schemaRef ds:uri="03c2e9ef-9210-4d41-bc49-ec83aa29eb68"/>
    <ds:schemaRef ds:uri="http://schemas.microsoft.com/office/2006/metadata/properties"/>
    <ds:schemaRef ds:uri="http://purl.org/dc/terms/"/>
    <ds:schemaRef ds:uri="http://www.w3.org/XML/1998/namespace"/>
    <ds:schemaRef ds:uri="http://schemas.microsoft.com/office/2006/documentManagement/types"/>
    <ds:schemaRef ds:uri="ea0b144b-79d0-4cc1-ab15-887d44aa58be"/>
    <ds:schemaRef ds:uri="http://schemas.openxmlformats.org/package/2006/metadata/core-properties"/>
    <ds:schemaRef ds:uri="8637de2c-6bc0-411d-bf65-aa36b7f9c66d"/>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Vorlage_Anleitungen%20lang.dotx</Template>
  <TotalTime>0</TotalTime>
  <Pages>32</Pages>
  <Words>5718</Words>
  <Characters>36025</Characters>
  <Application>Microsoft Office Word</Application>
  <DocSecurity>0</DocSecurity>
  <Lines>300</Lines>
  <Paragraphs>83</Paragraphs>
  <ScaleCrop>false</ScaleCrop>
  <HeadingPairs>
    <vt:vector size="2" baseType="variant">
      <vt:variant>
        <vt:lpstr>Titel</vt:lpstr>
      </vt:variant>
      <vt:variant>
        <vt:i4>1</vt:i4>
      </vt:variant>
    </vt:vector>
  </HeadingPairs>
  <TitlesOfParts>
    <vt:vector size="1" baseType="lpstr">
      <vt:lpstr>Von der Leistungserfassung bis zum Zeugnis</vt:lpstr>
    </vt:vector>
  </TitlesOfParts>
  <Company>Land Hessen</Company>
  <LinksUpToDate>false</LinksUpToDate>
  <CharactersWithSpaces>41660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Von der Leistungserfassung bis zum Zeugnis</dc:title>
  <dc:creator>Englert, Peter (HKM PB)</dc:creator>
  <cp:lastModifiedBy>Keck, Alexander (HMKB)</cp:lastModifiedBy>
  <cp:revision>80</cp:revision>
  <cp:lastPrinted>2025-10-15T06:57:00Z</cp:lastPrinted>
  <dcterms:created xsi:type="dcterms:W3CDTF">2019-02-13T07:43:00Z</dcterms:created>
  <dcterms:modified xsi:type="dcterms:W3CDTF">2025-10-15T07:33:00Z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Release Nr.:">
    <vt:lpwstr>47.0</vt:lpwstr>
  </property>
  <property fmtid="{D5CDD505-2E9C-101B-9397-08002B2CF9AE}" pid="4" name="Dokumentensteuerung">
    <vt:bool>true</vt:bool>
  </property>
</Properties>
</file>