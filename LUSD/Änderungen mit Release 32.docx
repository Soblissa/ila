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979C7E" w14:textId="4839D4A2" w:rsidR="00936DB3" w:rsidRPr="00BF38CD" w:rsidRDefault="00FD7797" w:rsidP="00974A6A">
      <w:pPr>
        <w:pStyle w:val="LDTitelseiteHKM"/>
      </w:pPr>
      <w:r w:rsidRPr="00BF38CD">
        <w:rPr>
          <w:noProof/>
          <w:lang w:eastAsia="de-DE"/>
        </w:rPr>
        <mc:AlternateContent>
          <mc:Choice Requires="wpg">
            <w:drawing>
              <wp:anchor distT="0" distB="0" distL="114300" distR="114300" simplePos="0" relativeHeight="251658240" behindDoc="0" locked="0" layoutInCell="1" allowOverlap="1" wp14:anchorId="48318826" wp14:editId="43FDA464">
                <wp:simplePos x="0" y="0"/>
                <wp:positionH relativeFrom="column">
                  <wp:posOffset>-1170305</wp:posOffset>
                </wp:positionH>
                <wp:positionV relativeFrom="paragraph">
                  <wp:posOffset>-33655</wp:posOffset>
                </wp:positionV>
                <wp:extent cx="926465" cy="10691495"/>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465" cy="10691495"/>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g:wgp>
                  </a:graphicData>
                </a:graphic>
              </wp:anchor>
            </w:drawing>
          </mc:Choice>
          <mc:Fallback>
            <w:pict>
              <v:group w14:anchorId="7AEB9CCC" id="Gruppieren 18" o:spid="_x0000_s1026" style="position:absolute;margin-left:-92.15pt;margin-top:-2.65pt;width:72.95pt;height:841.85pt;z-index:251658240" coordorigin="-1999" coordsize="9281,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">
                <v:rect id="Rectangle 23" o:spid="_x0000_s1027" style="position:absolute;left:-1999;width:9218;height:10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" stroked="f" strokecolor="#4a7ebb" strokeweight="1.5pt">
                  <v:shadow opacity="22938f" offset="0"/>
                  <v:textbox inset=",7.2pt,,7.2pt"/>
                </v:rect>
                <v:rect id="Rectangle 16" o:spid="_x0000_s1028" style="position:absolute;left:3681;top:14606;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" fillcolor="#d20000" stroked="f" strokecolor="#4a7ebb" strokeweight="1.5pt">
                  <v:shadow opacity="22938f" offset="0"/>
                  <v:textbox inset=",7.2pt,,7.2pt"/>
                </v:rect>
                <v:rect id="Rectangle 5" o:spid="_x0000_s1029" style="position:absolute;left:3681;top:237;width:36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" fillcolor="#d20000" stroked="f" strokecolor="#4a7ebb" strokeweight="1.5pt">
                  <v:shadow opacity="22938f" offset="0"/>
                  <v:textbox inset=",7.2pt,,7.2pt"/>
                </v:rect>
                <v:rect id="Rectangle 17" o:spid="_x0000_s1030" style="position:absolute;left:3681;top:21731;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" fillcolor="#d20000" stroked="f" strokecolor="#4a7ebb" strokeweight="1.5pt">
                  <v:shadow opacity="22938f" offset="0"/>
                  <v:textbox inset=",7.2pt,,7.2pt"/>
                </v:rect>
                <v:rect id="Rectangle 18" o:spid="_x0000_s1031" style="position:absolute;left:3681;top:28975;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" fillcolor="#d20000" stroked="f" strokecolor="#4a7ebb" strokeweight="1.5pt">
                  <v:shadow opacity="22938f" offset="0"/>
                  <v:textbox inset=",7.2pt,,7.2pt"/>
                </v:rect>
                <v:rect id="Rectangle 15" o:spid="_x0000_s1032" style="position:absolute;left:3681;top:7362;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" fillcolor="#d20000" stroked="f" strokecolor="#4a7ebb" strokeweight="1.5pt">
                  <v:shadow opacity="22938f" offset="0"/>
                  <v:textbox inset=",7.2pt,,7.2pt"/>
                </v:rect>
              </v:group>
            </w:pict>
          </mc:Fallback>
        </mc:AlternateContent>
      </w:r>
      <w:r w:rsidR="005D6836" w:rsidRPr="00BF38CD">
        <w:rPr>
          <w:noProof/>
          <w:lang w:eastAsia="de-DE"/>
        </w:rPr>
        <w:drawing>
          <wp:anchor distT="0" distB="0" distL="114300" distR="114300" simplePos="0" relativeHeight="251650048" behindDoc="0" locked="0" layoutInCell="1" allowOverlap="1" wp14:anchorId="1336B042" wp14:editId="49FEA3CA">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8515" cy="1073785"/>
                    </a:xfrm>
                    <a:prstGeom prst="rect">
                      <a:avLst/>
                    </a:prstGeom>
                    <a:noFill/>
                    <a:ln>
                      <a:noFill/>
                    </a:ln>
                  </pic:spPr>
                </pic:pic>
              </a:graphicData>
            </a:graphic>
          </wp:anchor>
        </w:drawing>
      </w:r>
      <w:r w:rsidR="00936DB3" w:rsidRPr="00BF38CD">
        <w:t>Hessisches Kultusministerium</w:t>
      </w:r>
    </w:p>
    <w:p w14:paraId="680FDA2C" w14:textId="497454FE" w:rsidR="007A21E3" w:rsidRPr="00BF38CD" w:rsidRDefault="00EF277F" w:rsidP="00BF38CD">
      <w:pPr>
        <w:pStyle w:val="LDTitelseiteHKM"/>
      </w:pPr>
      <w:r w:rsidRPr="00BF38CD">
        <w:t>Referat Z.6</w:t>
      </w:r>
      <w:r w:rsidR="00936DB3" w:rsidRPr="00BF38CD">
        <w:br/>
      </w:r>
      <w:r w:rsidRPr="00BF38CD">
        <w:t>E-</w:t>
      </w:r>
      <w:proofErr w:type="spellStart"/>
      <w:r w:rsidRPr="00BF38CD">
        <w:t>Government</w:t>
      </w:r>
      <w:proofErr w:type="spellEnd"/>
      <w:r w:rsidRPr="00BF38CD">
        <w:t>-Verfahren und Geschäftsprozessmanagement</w:t>
      </w:r>
    </w:p>
    <w:p w14:paraId="6A540BFA" w14:textId="0E0CA830" w:rsidR="00E07163" w:rsidRDefault="003C632C" w:rsidP="00E07163">
      <w:pPr>
        <w:pStyle w:val="LDTitelseite30pt"/>
      </w:pPr>
      <w:r w:rsidRPr="003C632C">
        <w:t>LUSD Änderungen</w:t>
      </w:r>
      <w:r>
        <w:t xml:space="preserve"> - Release 32.0</w:t>
      </w:r>
    </w:p>
    <w:p w14:paraId="27EABBEE" w14:textId="55CEF54D" w:rsidR="003C632C" w:rsidRDefault="003C632C" w:rsidP="00B86CE6">
      <w:pPr>
        <w:pStyle w:val="LDTextinhalt"/>
      </w:pPr>
    </w:p>
    <w:p w14:paraId="7FA5633C" w14:textId="77777777" w:rsidR="002D6AA1" w:rsidRDefault="002D6AA1" w:rsidP="00B86CE6">
      <w:pPr>
        <w:pStyle w:val="LDTextinhalt"/>
      </w:pPr>
    </w:p>
    <w:p w14:paraId="5E0B3779" w14:textId="4B53E842" w:rsidR="00D54451" w:rsidRDefault="003C632C" w:rsidP="00B86CE6">
      <w:pPr>
        <w:pStyle w:val="LDTextinhalt"/>
      </w:pPr>
      <w:r>
        <w:t>Neben verschiedenen technischen Anpassungen an der LUSD und deren Schnittstellen stehen Ihnen mit Produktivsetzung von Release 32.0 im Januar 2019 neu folgende LUSD-Funktionalitäten zur Verfügung.</w:t>
      </w:r>
    </w:p>
    <w:p w14:paraId="6D020690" w14:textId="3A6A62E0" w:rsidR="005010B9" w:rsidRDefault="005010B9" w:rsidP="005010B9">
      <w:pPr>
        <w:pStyle w:val="LDBereich"/>
      </w:pPr>
      <w:r>
        <w:t>Inhalt</w:t>
      </w:r>
    </w:p>
    <w:sdt>
      <w:sdtPr>
        <w:rPr>
          <w:rStyle w:val="LDTextinhaltZchn"/>
        </w:rPr>
        <w:id w:val="-1345775936"/>
        <w:docPartObj>
          <w:docPartGallery w:val="Table of Contents"/>
          <w:docPartUnique/>
        </w:docPartObj>
      </w:sdtPr>
      <w:sdtEndPr>
        <w:rPr>
          <w:rStyle w:val="Absatz-Standardschriftart"/>
          <w:szCs w:val="22"/>
        </w:rPr>
      </w:sdtEndPr>
      <w:sdtContent>
        <w:p w14:paraId="74E04241" w14:textId="063ECD8A" w:rsidR="00D54451" w:rsidRDefault="00D54451" w:rsidP="005010B9">
          <w:pPr>
            <w:pStyle w:val="LDTextinhalteingerckt"/>
            <w:ind w:left="0"/>
          </w:pPr>
        </w:p>
        <w:p w14:paraId="58D13A80" w14:textId="74997CDD" w:rsidR="008418B2" w:rsidRDefault="003B23B5">
          <w:pPr>
            <w:pStyle w:val="Verzeichnis2"/>
            <w:rPr>
              <w:rFonts w:asciiTheme="minorHAnsi" w:eastAsiaTheme="minorEastAsia" w:hAnsiTheme="minorHAnsi"/>
              <w:color w:val="auto"/>
              <w:lang w:eastAsia="de-DE"/>
            </w:rPr>
          </w:pPr>
          <w:r>
            <w:rPr>
              <w:b/>
            </w:rPr>
            <w:fldChar w:fldCharType="begin"/>
          </w:r>
          <w:r>
            <w:rPr>
              <w:b/>
            </w:rPr>
            <w:instrText xml:space="preserve"> TOC \o "2-4" \h \z \t "Überschrift 1;1" </w:instrText>
          </w:r>
          <w:r>
            <w:rPr>
              <w:b/>
            </w:rPr>
            <w:fldChar w:fldCharType="separate"/>
          </w:r>
          <w:hyperlink w:anchor="_Toc535417830" w:history="1">
            <w:r w:rsidR="008418B2" w:rsidRPr="001B3A47">
              <w:rPr>
                <w:rStyle w:val="Hyperlink"/>
              </w:rPr>
              <w:t>1</w:t>
            </w:r>
            <w:r w:rsidR="008418B2">
              <w:rPr>
                <w:rFonts w:asciiTheme="minorHAnsi" w:eastAsiaTheme="minorEastAsia" w:hAnsiTheme="minorHAnsi"/>
                <w:color w:val="auto"/>
                <w:lang w:eastAsia="de-DE"/>
              </w:rPr>
              <w:tab/>
            </w:r>
            <w:r w:rsidR="008418B2" w:rsidRPr="001B3A47">
              <w:rPr>
                <w:rStyle w:val="Hyperlink"/>
              </w:rPr>
              <w:t>Schule</w:t>
            </w:r>
            <w:r w:rsidR="008418B2">
              <w:rPr>
                <w:webHidden/>
              </w:rPr>
              <w:tab/>
            </w:r>
            <w:r w:rsidR="008418B2">
              <w:rPr>
                <w:webHidden/>
              </w:rPr>
              <w:fldChar w:fldCharType="begin"/>
            </w:r>
            <w:r w:rsidR="008418B2">
              <w:rPr>
                <w:webHidden/>
              </w:rPr>
              <w:instrText xml:space="preserve"> PAGEREF _Toc535417830 \h </w:instrText>
            </w:r>
            <w:r w:rsidR="008418B2">
              <w:rPr>
                <w:webHidden/>
              </w:rPr>
            </w:r>
            <w:r w:rsidR="008418B2">
              <w:rPr>
                <w:webHidden/>
              </w:rPr>
              <w:fldChar w:fldCharType="separate"/>
            </w:r>
            <w:r w:rsidR="00E7576A">
              <w:rPr>
                <w:webHidden/>
              </w:rPr>
              <w:t>3</w:t>
            </w:r>
            <w:r w:rsidR="008418B2">
              <w:rPr>
                <w:webHidden/>
              </w:rPr>
              <w:fldChar w:fldCharType="end"/>
            </w:r>
          </w:hyperlink>
        </w:p>
        <w:p w14:paraId="6DBE2B45" w14:textId="74326E36" w:rsidR="008418B2" w:rsidRDefault="00247350">
          <w:pPr>
            <w:pStyle w:val="Verzeichnis3"/>
            <w:rPr>
              <w:rFonts w:asciiTheme="minorHAnsi" w:eastAsiaTheme="minorEastAsia" w:hAnsiTheme="minorHAnsi" w:cstheme="minorBidi"/>
              <w:bCs w:val="0"/>
              <w:color w:val="auto"/>
              <w:sz w:val="22"/>
              <w:lang w:eastAsia="de-DE"/>
            </w:rPr>
          </w:pPr>
          <w:hyperlink w:anchor="_Toc535417831" w:history="1">
            <w:r w:rsidR="008418B2" w:rsidRPr="001B3A47">
              <w:rPr>
                <w:rStyle w:val="Hyperlink"/>
              </w:rPr>
              <w:t>1.1</w:t>
            </w:r>
            <w:r w:rsidR="008418B2">
              <w:rPr>
                <w:rFonts w:asciiTheme="minorHAnsi" w:eastAsiaTheme="minorEastAsia" w:hAnsiTheme="minorHAnsi" w:cstheme="minorBidi"/>
                <w:bCs w:val="0"/>
                <w:color w:val="auto"/>
                <w:sz w:val="22"/>
                <w:lang w:eastAsia="de-DE"/>
              </w:rPr>
              <w:tab/>
            </w:r>
            <w:r w:rsidR="008418B2" w:rsidRPr="001B3A47">
              <w:rPr>
                <w:rStyle w:val="Hyperlink"/>
              </w:rPr>
              <w:t>Schulbasisdaten &gt; Schulstammdaten</w:t>
            </w:r>
            <w:r w:rsidR="008418B2">
              <w:rPr>
                <w:webHidden/>
              </w:rPr>
              <w:tab/>
            </w:r>
            <w:r w:rsidR="008418B2">
              <w:rPr>
                <w:webHidden/>
              </w:rPr>
              <w:fldChar w:fldCharType="begin"/>
            </w:r>
            <w:r w:rsidR="008418B2">
              <w:rPr>
                <w:webHidden/>
              </w:rPr>
              <w:instrText xml:space="preserve"> PAGEREF _Toc535417831 \h </w:instrText>
            </w:r>
            <w:r w:rsidR="008418B2">
              <w:rPr>
                <w:webHidden/>
              </w:rPr>
            </w:r>
            <w:r w:rsidR="008418B2">
              <w:rPr>
                <w:webHidden/>
              </w:rPr>
              <w:fldChar w:fldCharType="separate"/>
            </w:r>
            <w:r w:rsidR="00E7576A">
              <w:rPr>
                <w:webHidden/>
              </w:rPr>
              <w:t>3</w:t>
            </w:r>
            <w:r w:rsidR="008418B2">
              <w:rPr>
                <w:webHidden/>
              </w:rPr>
              <w:fldChar w:fldCharType="end"/>
            </w:r>
          </w:hyperlink>
        </w:p>
        <w:p w14:paraId="338EF00D" w14:textId="192E2425" w:rsidR="008418B2" w:rsidRDefault="00247350">
          <w:pPr>
            <w:pStyle w:val="Verzeichnis3"/>
            <w:rPr>
              <w:rFonts w:asciiTheme="minorHAnsi" w:eastAsiaTheme="minorEastAsia" w:hAnsiTheme="minorHAnsi" w:cstheme="minorBidi"/>
              <w:bCs w:val="0"/>
              <w:color w:val="auto"/>
              <w:sz w:val="22"/>
              <w:lang w:eastAsia="de-DE"/>
            </w:rPr>
          </w:pPr>
          <w:hyperlink w:anchor="_Toc535417832" w:history="1">
            <w:r w:rsidR="008418B2" w:rsidRPr="001B3A47">
              <w:rPr>
                <w:rStyle w:val="Hyperlink"/>
              </w:rPr>
              <w:t>1.2</w:t>
            </w:r>
            <w:r w:rsidR="008418B2">
              <w:rPr>
                <w:rFonts w:asciiTheme="minorHAnsi" w:eastAsiaTheme="minorEastAsia" w:hAnsiTheme="minorHAnsi" w:cstheme="minorBidi"/>
                <w:bCs w:val="0"/>
                <w:color w:val="auto"/>
                <w:sz w:val="22"/>
                <w:lang w:eastAsia="de-DE"/>
              </w:rPr>
              <w:tab/>
            </w:r>
            <w:r w:rsidR="008418B2" w:rsidRPr="001B3A47">
              <w:rPr>
                <w:rStyle w:val="Hyperlink"/>
              </w:rPr>
              <w:t>Schulbasisdaten &gt; Schulformen</w:t>
            </w:r>
            <w:r w:rsidR="008418B2">
              <w:rPr>
                <w:webHidden/>
              </w:rPr>
              <w:tab/>
            </w:r>
            <w:r w:rsidR="008418B2">
              <w:rPr>
                <w:webHidden/>
              </w:rPr>
              <w:fldChar w:fldCharType="begin"/>
            </w:r>
            <w:r w:rsidR="008418B2">
              <w:rPr>
                <w:webHidden/>
              </w:rPr>
              <w:instrText xml:space="preserve"> PAGEREF _Toc535417832 \h </w:instrText>
            </w:r>
            <w:r w:rsidR="008418B2">
              <w:rPr>
                <w:webHidden/>
              </w:rPr>
            </w:r>
            <w:r w:rsidR="008418B2">
              <w:rPr>
                <w:webHidden/>
              </w:rPr>
              <w:fldChar w:fldCharType="separate"/>
            </w:r>
            <w:r w:rsidR="00E7576A">
              <w:rPr>
                <w:webHidden/>
              </w:rPr>
              <w:t>3</w:t>
            </w:r>
            <w:r w:rsidR="008418B2">
              <w:rPr>
                <w:webHidden/>
              </w:rPr>
              <w:fldChar w:fldCharType="end"/>
            </w:r>
          </w:hyperlink>
        </w:p>
        <w:p w14:paraId="0D9BF17A" w14:textId="5BACC6AF" w:rsidR="008418B2" w:rsidRDefault="00247350">
          <w:pPr>
            <w:pStyle w:val="Verzeichnis3"/>
            <w:rPr>
              <w:rFonts w:asciiTheme="minorHAnsi" w:eastAsiaTheme="minorEastAsia" w:hAnsiTheme="minorHAnsi" w:cstheme="minorBidi"/>
              <w:bCs w:val="0"/>
              <w:color w:val="auto"/>
              <w:sz w:val="22"/>
              <w:lang w:eastAsia="de-DE"/>
            </w:rPr>
          </w:pPr>
          <w:hyperlink w:anchor="_Toc535417833" w:history="1">
            <w:r w:rsidR="008418B2" w:rsidRPr="001B3A47">
              <w:rPr>
                <w:rStyle w:val="Hyperlink"/>
              </w:rPr>
              <w:t>1.3</w:t>
            </w:r>
            <w:r w:rsidR="008418B2">
              <w:rPr>
                <w:rFonts w:asciiTheme="minorHAnsi" w:eastAsiaTheme="minorEastAsia" w:hAnsiTheme="minorHAnsi" w:cstheme="minorBidi"/>
                <w:bCs w:val="0"/>
                <w:color w:val="auto"/>
                <w:sz w:val="22"/>
                <w:lang w:eastAsia="de-DE"/>
              </w:rPr>
              <w:tab/>
            </w:r>
            <w:r w:rsidR="008418B2" w:rsidRPr="001B3A47">
              <w:rPr>
                <w:rStyle w:val="Hyperlink"/>
              </w:rPr>
              <w:t>Schulbasisdaten &gt; Fächer</w:t>
            </w:r>
            <w:r w:rsidR="008418B2">
              <w:rPr>
                <w:webHidden/>
              </w:rPr>
              <w:tab/>
            </w:r>
            <w:r w:rsidR="008418B2">
              <w:rPr>
                <w:webHidden/>
              </w:rPr>
              <w:fldChar w:fldCharType="begin"/>
            </w:r>
            <w:r w:rsidR="008418B2">
              <w:rPr>
                <w:webHidden/>
              </w:rPr>
              <w:instrText xml:space="preserve"> PAGEREF _Toc535417833 \h </w:instrText>
            </w:r>
            <w:r w:rsidR="008418B2">
              <w:rPr>
                <w:webHidden/>
              </w:rPr>
            </w:r>
            <w:r w:rsidR="008418B2">
              <w:rPr>
                <w:webHidden/>
              </w:rPr>
              <w:fldChar w:fldCharType="separate"/>
            </w:r>
            <w:r w:rsidR="00E7576A">
              <w:rPr>
                <w:webHidden/>
              </w:rPr>
              <w:t>4</w:t>
            </w:r>
            <w:r w:rsidR="008418B2">
              <w:rPr>
                <w:webHidden/>
              </w:rPr>
              <w:fldChar w:fldCharType="end"/>
            </w:r>
          </w:hyperlink>
        </w:p>
        <w:p w14:paraId="328B8520" w14:textId="08C7E7BE" w:rsidR="008418B2" w:rsidRDefault="00247350">
          <w:pPr>
            <w:pStyle w:val="Verzeichnis3"/>
            <w:rPr>
              <w:rFonts w:asciiTheme="minorHAnsi" w:eastAsiaTheme="minorEastAsia" w:hAnsiTheme="minorHAnsi" w:cstheme="minorBidi"/>
              <w:bCs w:val="0"/>
              <w:color w:val="auto"/>
              <w:sz w:val="22"/>
              <w:lang w:eastAsia="de-DE"/>
            </w:rPr>
          </w:pPr>
          <w:hyperlink w:anchor="_Toc535417834" w:history="1">
            <w:r w:rsidR="008418B2" w:rsidRPr="001B3A47">
              <w:rPr>
                <w:rStyle w:val="Hyperlink"/>
              </w:rPr>
              <w:t>1.4</w:t>
            </w:r>
            <w:r w:rsidR="008418B2">
              <w:rPr>
                <w:rFonts w:asciiTheme="minorHAnsi" w:eastAsiaTheme="minorEastAsia" w:hAnsiTheme="minorHAnsi" w:cstheme="minorBidi"/>
                <w:bCs w:val="0"/>
                <w:color w:val="auto"/>
                <w:sz w:val="22"/>
                <w:lang w:eastAsia="de-DE"/>
              </w:rPr>
              <w:tab/>
            </w:r>
            <w:r w:rsidR="008418B2" w:rsidRPr="001B3A47">
              <w:rPr>
                <w:rStyle w:val="Hyperlink"/>
              </w:rPr>
              <w:t>Personal &gt; Personal bearbeiten – Register Stundenbilanz</w:t>
            </w:r>
            <w:r w:rsidR="008418B2">
              <w:rPr>
                <w:webHidden/>
              </w:rPr>
              <w:tab/>
            </w:r>
            <w:r w:rsidR="008418B2">
              <w:rPr>
                <w:webHidden/>
              </w:rPr>
              <w:fldChar w:fldCharType="begin"/>
            </w:r>
            <w:r w:rsidR="008418B2">
              <w:rPr>
                <w:webHidden/>
              </w:rPr>
              <w:instrText xml:space="preserve"> PAGEREF _Toc535417834 \h </w:instrText>
            </w:r>
            <w:r w:rsidR="008418B2">
              <w:rPr>
                <w:webHidden/>
              </w:rPr>
            </w:r>
            <w:r w:rsidR="008418B2">
              <w:rPr>
                <w:webHidden/>
              </w:rPr>
              <w:fldChar w:fldCharType="separate"/>
            </w:r>
            <w:r w:rsidR="00E7576A">
              <w:rPr>
                <w:webHidden/>
              </w:rPr>
              <w:t>4</w:t>
            </w:r>
            <w:r w:rsidR="008418B2">
              <w:rPr>
                <w:webHidden/>
              </w:rPr>
              <w:fldChar w:fldCharType="end"/>
            </w:r>
          </w:hyperlink>
        </w:p>
        <w:p w14:paraId="2D7EF21F" w14:textId="69F3F178" w:rsidR="008418B2" w:rsidRDefault="00247350">
          <w:pPr>
            <w:pStyle w:val="Verzeichnis3"/>
            <w:rPr>
              <w:rFonts w:asciiTheme="minorHAnsi" w:eastAsiaTheme="minorEastAsia" w:hAnsiTheme="minorHAnsi" w:cstheme="minorBidi"/>
              <w:bCs w:val="0"/>
              <w:color w:val="auto"/>
              <w:sz w:val="22"/>
              <w:lang w:eastAsia="de-DE"/>
            </w:rPr>
          </w:pPr>
          <w:hyperlink w:anchor="_Toc535417835" w:history="1">
            <w:r w:rsidR="008418B2" w:rsidRPr="001B3A47">
              <w:rPr>
                <w:rStyle w:val="Hyperlink"/>
              </w:rPr>
              <w:t>1.5</w:t>
            </w:r>
            <w:r w:rsidR="008418B2">
              <w:rPr>
                <w:rFonts w:asciiTheme="minorHAnsi" w:eastAsiaTheme="minorEastAsia" w:hAnsiTheme="minorHAnsi" w:cstheme="minorBidi"/>
                <w:bCs w:val="0"/>
                <w:color w:val="auto"/>
                <w:sz w:val="22"/>
                <w:lang w:eastAsia="de-DE"/>
              </w:rPr>
              <w:tab/>
            </w:r>
            <w:r w:rsidR="008418B2" w:rsidRPr="001B3A47">
              <w:rPr>
                <w:rStyle w:val="Hyperlink"/>
              </w:rPr>
              <w:t>Administration &gt; Benutzer</w:t>
            </w:r>
            <w:r w:rsidR="008418B2">
              <w:rPr>
                <w:webHidden/>
              </w:rPr>
              <w:tab/>
            </w:r>
            <w:r w:rsidR="008418B2">
              <w:rPr>
                <w:webHidden/>
              </w:rPr>
              <w:fldChar w:fldCharType="begin"/>
            </w:r>
            <w:r w:rsidR="008418B2">
              <w:rPr>
                <w:webHidden/>
              </w:rPr>
              <w:instrText xml:space="preserve"> PAGEREF _Toc535417835 \h </w:instrText>
            </w:r>
            <w:r w:rsidR="008418B2">
              <w:rPr>
                <w:webHidden/>
              </w:rPr>
            </w:r>
            <w:r w:rsidR="008418B2">
              <w:rPr>
                <w:webHidden/>
              </w:rPr>
              <w:fldChar w:fldCharType="separate"/>
            </w:r>
            <w:r w:rsidR="00E7576A">
              <w:rPr>
                <w:webHidden/>
              </w:rPr>
              <w:t>4</w:t>
            </w:r>
            <w:r w:rsidR="008418B2">
              <w:rPr>
                <w:webHidden/>
              </w:rPr>
              <w:fldChar w:fldCharType="end"/>
            </w:r>
          </w:hyperlink>
        </w:p>
        <w:p w14:paraId="7A1B4C66" w14:textId="26C2102E" w:rsidR="008418B2" w:rsidRDefault="00247350">
          <w:pPr>
            <w:pStyle w:val="Verzeichnis3"/>
            <w:rPr>
              <w:rFonts w:asciiTheme="minorHAnsi" w:eastAsiaTheme="minorEastAsia" w:hAnsiTheme="minorHAnsi" w:cstheme="minorBidi"/>
              <w:bCs w:val="0"/>
              <w:color w:val="auto"/>
              <w:sz w:val="22"/>
              <w:lang w:eastAsia="de-DE"/>
            </w:rPr>
          </w:pPr>
          <w:hyperlink w:anchor="_Toc535417836" w:history="1">
            <w:r w:rsidR="008418B2" w:rsidRPr="001B3A47">
              <w:rPr>
                <w:rStyle w:val="Hyperlink"/>
              </w:rPr>
              <w:t>1.6</w:t>
            </w:r>
            <w:r w:rsidR="008418B2">
              <w:rPr>
                <w:rFonts w:asciiTheme="minorHAnsi" w:eastAsiaTheme="minorEastAsia" w:hAnsiTheme="minorHAnsi" w:cstheme="minorBidi"/>
                <w:bCs w:val="0"/>
                <w:color w:val="auto"/>
                <w:sz w:val="22"/>
                <w:lang w:eastAsia="de-DE"/>
              </w:rPr>
              <w:tab/>
            </w:r>
            <w:r w:rsidR="008418B2" w:rsidRPr="001B3A47">
              <w:rPr>
                <w:rStyle w:val="Hyperlink"/>
              </w:rPr>
              <w:t>Assistenten &gt; UV-Planung</w:t>
            </w:r>
            <w:r w:rsidR="008418B2">
              <w:rPr>
                <w:webHidden/>
              </w:rPr>
              <w:tab/>
            </w:r>
            <w:r w:rsidR="008418B2">
              <w:rPr>
                <w:webHidden/>
              </w:rPr>
              <w:fldChar w:fldCharType="begin"/>
            </w:r>
            <w:r w:rsidR="008418B2">
              <w:rPr>
                <w:webHidden/>
              </w:rPr>
              <w:instrText xml:space="preserve"> PAGEREF _Toc535417836 \h </w:instrText>
            </w:r>
            <w:r w:rsidR="008418B2">
              <w:rPr>
                <w:webHidden/>
              </w:rPr>
            </w:r>
            <w:r w:rsidR="008418B2">
              <w:rPr>
                <w:webHidden/>
              </w:rPr>
              <w:fldChar w:fldCharType="separate"/>
            </w:r>
            <w:r w:rsidR="00E7576A">
              <w:rPr>
                <w:webHidden/>
              </w:rPr>
              <w:t>5</w:t>
            </w:r>
            <w:r w:rsidR="008418B2">
              <w:rPr>
                <w:webHidden/>
              </w:rPr>
              <w:fldChar w:fldCharType="end"/>
            </w:r>
          </w:hyperlink>
        </w:p>
        <w:p w14:paraId="044EEDA7" w14:textId="019FA0B2" w:rsidR="008418B2" w:rsidRDefault="00247350">
          <w:pPr>
            <w:pStyle w:val="Verzeichnis2"/>
            <w:rPr>
              <w:rFonts w:asciiTheme="minorHAnsi" w:eastAsiaTheme="minorEastAsia" w:hAnsiTheme="minorHAnsi"/>
              <w:color w:val="auto"/>
              <w:lang w:eastAsia="de-DE"/>
            </w:rPr>
          </w:pPr>
          <w:hyperlink w:anchor="_Toc535417837" w:history="1">
            <w:r w:rsidR="008418B2" w:rsidRPr="001B3A47">
              <w:rPr>
                <w:rStyle w:val="Hyperlink"/>
              </w:rPr>
              <w:t>2</w:t>
            </w:r>
            <w:r w:rsidR="008418B2">
              <w:rPr>
                <w:rFonts w:asciiTheme="minorHAnsi" w:eastAsiaTheme="minorEastAsia" w:hAnsiTheme="minorHAnsi"/>
                <w:color w:val="auto"/>
                <w:lang w:eastAsia="de-DE"/>
              </w:rPr>
              <w:tab/>
            </w:r>
            <w:r w:rsidR="008418B2" w:rsidRPr="001B3A47">
              <w:rPr>
                <w:rStyle w:val="Hyperlink"/>
              </w:rPr>
              <w:t>Schüler</w:t>
            </w:r>
            <w:r w:rsidR="008418B2">
              <w:rPr>
                <w:webHidden/>
              </w:rPr>
              <w:tab/>
            </w:r>
            <w:r w:rsidR="008418B2">
              <w:rPr>
                <w:webHidden/>
              </w:rPr>
              <w:fldChar w:fldCharType="begin"/>
            </w:r>
            <w:r w:rsidR="008418B2">
              <w:rPr>
                <w:webHidden/>
              </w:rPr>
              <w:instrText xml:space="preserve"> PAGEREF _Toc535417837 \h </w:instrText>
            </w:r>
            <w:r w:rsidR="008418B2">
              <w:rPr>
                <w:webHidden/>
              </w:rPr>
            </w:r>
            <w:r w:rsidR="008418B2">
              <w:rPr>
                <w:webHidden/>
              </w:rPr>
              <w:fldChar w:fldCharType="separate"/>
            </w:r>
            <w:r w:rsidR="00E7576A">
              <w:rPr>
                <w:webHidden/>
              </w:rPr>
              <w:t>5</w:t>
            </w:r>
            <w:r w:rsidR="008418B2">
              <w:rPr>
                <w:webHidden/>
              </w:rPr>
              <w:fldChar w:fldCharType="end"/>
            </w:r>
          </w:hyperlink>
        </w:p>
        <w:p w14:paraId="62FFD83D" w14:textId="4EB046C9" w:rsidR="008418B2" w:rsidRDefault="00247350">
          <w:pPr>
            <w:pStyle w:val="Verzeichnis3"/>
            <w:rPr>
              <w:rFonts w:asciiTheme="minorHAnsi" w:eastAsiaTheme="minorEastAsia" w:hAnsiTheme="minorHAnsi" w:cstheme="minorBidi"/>
              <w:bCs w:val="0"/>
              <w:color w:val="auto"/>
              <w:sz w:val="22"/>
              <w:lang w:eastAsia="de-DE"/>
            </w:rPr>
          </w:pPr>
          <w:hyperlink w:anchor="_Toc535417838" w:history="1">
            <w:r w:rsidR="008418B2" w:rsidRPr="001B3A47">
              <w:rPr>
                <w:rStyle w:val="Hyperlink"/>
              </w:rPr>
              <w:t>2.1</w:t>
            </w:r>
            <w:r w:rsidR="008418B2">
              <w:rPr>
                <w:rFonts w:asciiTheme="minorHAnsi" w:eastAsiaTheme="minorEastAsia" w:hAnsiTheme="minorHAnsi" w:cstheme="minorBidi"/>
                <w:bCs w:val="0"/>
                <w:color w:val="auto"/>
                <w:sz w:val="22"/>
                <w:lang w:eastAsia="de-DE"/>
              </w:rPr>
              <w:tab/>
            </w:r>
            <w:r w:rsidR="008418B2" w:rsidRPr="001B3A47">
              <w:rPr>
                <w:rStyle w:val="Hyperlink"/>
              </w:rPr>
              <w:t>Schülerbasisdaten &gt; Eltern-Ansprechpartner</w:t>
            </w:r>
            <w:r w:rsidR="008418B2">
              <w:rPr>
                <w:webHidden/>
              </w:rPr>
              <w:tab/>
            </w:r>
            <w:r w:rsidR="008418B2">
              <w:rPr>
                <w:webHidden/>
              </w:rPr>
              <w:fldChar w:fldCharType="begin"/>
            </w:r>
            <w:r w:rsidR="008418B2">
              <w:rPr>
                <w:webHidden/>
              </w:rPr>
              <w:instrText xml:space="preserve"> PAGEREF _Toc535417838 \h </w:instrText>
            </w:r>
            <w:r w:rsidR="008418B2">
              <w:rPr>
                <w:webHidden/>
              </w:rPr>
            </w:r>
            <w:r w:rsidR="008418B2">
              <w:rPr>
                <w:webHidden/>
              </w:rPr>
              <w:fldChar w:fldCharType="separate"/>
            </w:r>
            <w:r w:rsidR="00E7576A">
              <w:rPr>
                <w:webHidden/>
              </w:rPr>
              <w:t>5</w:t>
            </w:r>
            <w:r w:rsidR="008418B2">
              <w:rPr>
                <w:webHidden/>
              </w:rPr>
              <w:fldChar w:fldCharType="end"/>
            </w:r>
          </w:hyperlink>
        </w:p>
        <w:p w14:paraId="0C177B53" w14:textId="042CCF61" w:rsidR="008418B2" w:rsidRDefault="00247350">
          <w:pPr>
            <w:pStyle w:val="Verzeichnis3"/>
            <w:rPr>
              <w:rFonts w:asciiTheme="minorHAnsi" w:eastAsiaTheme="minorEastAsia" w:hAnsiTheme="minorHAnsi" w:cstheme="minorBidi"/>
              <w:bCs w:val="0"/>
              <w:color w:val="auto"/>
              <w:sz w:val="22"/>
              <w:lang w:eastAsia="de-DE"/>
            </w:rPr>
          </w:pPr>
          <w:hyperlink w:anchor="_Toc535417839" w:history="1">
            <w:r w:rsidR="008418B2" w:rsidRPr="001B3A47">
              <w:rPr>
                <w:rStyle w:val="Hyperlink"/>
              </w:rPr>
              <w:t>2.2</w:t>
            </w:r>
            <w:r w:rsidR="008418B2">
              <w:rPr>
                <w:rFonts w:asciiTheme="minorHAnsi" w:eastAsiaTheme="minorEastAsia" w:hAnsiTheme="minorHAnsi" w:cstheme="minorBidi"/>
                <w:bCs w:val="0"/>
                <w:color w:val="auto"/>
                <w:sz w:val="22"/>
                <w:lang w:eastAsia="de-DE"/>
              </w:rPr>
              <w:tab/>
            </w:r>
            <w:r w:rsidR="008418B2" w:rsidRPr="001B3A47">
              <w:rPr>
                <w:rStyle w:val="Hyperlink"/>
              </w:rPr>
              <w:t>Schülerbasisdaten &gt; Qualifikationen</w:t>
            </w:r>
            <w:r w:rsidR="008418B2">
              <w:rPr>
                <w:webHidden/>
              </w:rPr>
              <w:tab/>
            </w:r>
            <w:r w:rsidR="008418B2">
              <w:rPr>
                <w:webHidden/>
              </w:rPr>
              <w:fldChar w:fldCharType="begin"/>
            </w:r>
            <w:r w:rsidR="008418B2">
              <w:rPr>
                <w:webHidden/>
              </w:rPr>
              <w:instrText xml:space="preserve"> PAGEREF _Toc535417839 \h </w:instrText>
            </w:r>
            <w:r w:rsidR="008418B2">
              <w:rPr>
                <w:webHidden/>
              </w:rPr>
            </w:r>
            <w:r w:rsidR="008418B2">
              <w:rPr>
                <w:webHidden/>
              </w:rPr>
              <w:fldChar w:fldCharType="separate"/>
            </w:r>
            <w:r w:rsidR="00E7576A">
              <w:rPr>
                <w:webHidden/>
              </w:rPr>
              <w:t>6</w:t>
            </w:r>
            <w:r w:rsidR="008418B2">
              <w:rPr>
                <w:webHidden/>
              </w:rPr>
              <w:fldChar w:fldCharType="end"/>
            </w:r>
          </w:hyperlink>
        </w:p>
        <w:p w14:paraId="7BE2C67D" w14:textId="498C8CF5" w:rsidR="008418B2" w:rsidRDefault="00247350">
          <w:pPr>
            <w:pStyle w:val="Verzeichnis2"/>
            <w:rPr>
              <w:rFonts w:asciiTheme="minorHAnsi" w:eastAsiaTheme="minorEastAsia" w:hAnsiTheme="minorHAnsi"/>
              <w:color w:val="auto"/>
              <w:lang w:eastAsia="de-DE"/>
            </w:rPr>
          </w:pPr>
          <w:hyperlink w:anchor="_Toc535417840" w:history="1">
            <w:r w:rsidR="008418B2" w:rsidRPr="001B3A47">
              <w:rPr>
                <w:rStyle w:val="Hyperlink"/>
              </w:rPr>
              <w:t>3</w:t>
            </w:r>
            <w:r w:rsidR="008418B2">
              <w:rPr>
                <w:rFonts w:asciiTheme="minorHAnsi" w:eastAsiaTheme="minorEastAsia" w:hAnsiTheme="minorHAnsi"/>
                <w:color w:val="auto"/>
                <w:lang w:eastAsia="de-DE"/>
              </w:rPr>
              <w:tab/>
            </w:r>
            <w:r w:rsidR="008418B2" w:rsidRPr="001B3A47">
              <w:rPr>
                <w:rStyle w:val="Hyperlink"/>
              </w:rPr>
              <w:t>Unterricht</w:t>
            </w:r>
            <w:r w:rsidR="008418B2">
              <w:rPr>
                <w:webHidden/>
              </w:rPr>
              <w:tab/>
            </w:r>
            <w:r w:rsidR="008418B2">
              <w:rPr>
                <w:webHidden/>
              </w:rPr>
              <w:fldChar w:fldCharType="begin"/>
            </w:r>
            <w:r w:rsidR="008418B2">
              <w:rPr>
                <w:webHidden/>
              </w:rPr>
              <w:instrText xml:space="preserve"> PAGEREF _Toc535417840 \h </w:instrText>
            </w:r>
            <w:r w:rsidR="008418B2">
              <w:rPr>
                <w:webHidden/>
              </w:rPr>
            </w:r>
            <w:r w:rsidR="008418B2">
              <w:rPr>
                <w:webHidden/>
              </w:rPr>
              <w:fldChar w:fldCharType="separate"/>
            </w:r>
            <w:r w:rsidR="00E7576A">
              <w:rPr>
                <w:webHidden/>
              </w:rPr>
              <w:t>6</w:t>
            </w:r>
            <w:r w:rsidR="008418B2">
              <w:rPr>
                <w:webHidden/>
              </w:rPr>
              <w:fldChar w:fldCharType="end"/>
            </w:r>
          </w:hyperlink>
        </w:p>
        <w:p w14:paraId="45E5911C" w14:textId="4EC00694" w:rsidR="008418B2" w:rsidRDefault="00247350">
          <w:pPr>
            <w:pStyle w:val="Verzeichnis3"/>
            <w:rPr>
              <w:rFonts w:asciiTheme="minorHAnsi" w:eastAsiaTheme="minorEastAsia" w:hAnsiTheme="minorHAnsi" w:cstheme="minorBidi"/>
              <w:bCs w:val="0"/>
              <w:color w:val="auto"/>
              <w:sz w:val="22"/>
              <w:lang w:eastAsia="de-DE"/>
            </w:rPr>
          </w:pPr>
          <w:hyperlink w:anchor="_Toc535417841" w:history="1">
            <w:r w:rsidR="008418B2" w:rsidRPr="001B3A47">
              <w:rPr>
                <w:rStyle w:val="Hyperlink"/>
              </w:rPr>
              <w:t>3.1</w:t>
            </w:r>
            <w:r w:rsidR="008418B2">
              <w:rPr>
                <w:rFonts w:asciiTheme="minorHAnsi" w:eastAsiaTheme="minorEastAsia" w:hAnsiTheme="minorHAnsi" w:cstheme="minorBidi"/>
                <w:bCs w:val="0"/>
                <w:color w:val="auto"/>
                <w:sz w:val="22"/>
                <w:lang w:eastAsia="de-DE"/>
              </w:rPr>
              <w:tab/>
            </w:r>
            <w:r w:rsidR="008418B2" w:rsidRPr="001B3A47">
              <w:rPr>
                <w:rStyle w:val="Hyperlink"/>
              </w:rPr>
              <w:t>Export/Import &gt; Stundenplan/Littera</w:t>
            </w:r>
            <w:r w:rsidR="008418B2">
              <w:rPr>
                <w:webHidden/>
              </w:rPr>
              <w:tab/>
            </w:r>
            <w:r w:rsidR="008418B2">
              <w:rPr>
                <w:webHidden/>
              </w:rPr>
              <w:fldChar w:fldCharType="begin"/>
            </w:r>
            <w:r w:rsidR="008418B2">
              <w:rPr>
                <w:webHidden/>
              </w:rPr>
              <w:instrText xml:space="preserve"> PAGEREF _Toc535417841 \h </w:instrText>
            </w:r>
            <w:r w:rsidR="008418B2">
              <w:rPr>
                <w:webHidden/>
              </w:rPr>
            </w:r>
            <w:r w:rsidR="008418B2">
              <w:rPr>
                <w:webHidden/>
              </w:rPr>
              <w:fldChar w:fldCharType="separate"/>
            </w:r>
            <w:r w:rsidR="00E7576A">
              <w:rPr>
                <w:webHidden/>
              </w:rPr>
              <w:t>6</w:t>
            </w:r>
            <w:r w:rsidR="008418B2">
              <w:rPr>
                <w:webHidden/>
              </w:rPr>
              <w:fldChar w:fldCharType="end"/>
            </w:r>
          </w:hyperlink>
        </w:p>
        <w:p w14:paraId="12FCC800" w14:textId="3F39948A" w:rsidR="008418B2" w:rsidRDefault="00247350">
          <w:pPr>
            <w:pStyle w:val="Verzeichnis3"/>
            <w:rPr>
              <w:rFonts w:asciiTheme="minorHAnsi" w:eastAsiaTheme="minorEastAsia" w:hAnsiTheme="minorHAnsi" w:cstheme="minorBidi"/>
              <w:bCs w:val="0"/>
              <w:color w:val="auto"/>
              <w:sz w:val="22"/>
              <w:lang w:eastAsia="de-DE"/>
            </w:rPr>
          </w:pPr>
          <w:hyperlink w:anchor="_Toc535417842" w:history="1">
            <w:r w:rsidR="008418B2" w:rsidRPr="001B3A47">
              <w:rPr>
                <w:rStyle w:val="Hyperlink"/>
              </w:rPr>
              <w:t>3.2</w:t>
            </w:r>
            <w:r w:rsidR="008418B2">
              <w:rPr>
                <w:rFonts w:asciiTheme="minorHAnsi" w:eastAsiaTheme="minorEastAsia" w:hAnsiTheme="minorHAnsi" w:cstheme="minorBidi"/>
                <w:bCs w:val="0"/>
                <w:color w:val="auto"/>
                <w:sz w:val="22"/>
                <w:lang w:eastAsia="de-DE"/>
              </w:rPr>
              <w:tab/>
            </w:r>
            <w:r w:rsidR="008418B2" w:rsidRPr="001B3A47">
              <w:rPr>
                <w:rStyle w:val="Hyperlink"/>
              </w:rPr>
              <w:t>UV-Bearbeitung &gt; Planung aktivieren</w:t>
            </w:r>
            <w:r w:rsidR="008418B2">
              <w:rPr>
                <w:webHidden/>
              </w:rPr>
              <w:tab/>
            </w:r>
            <w:r w:rsidR="008418B2">
              <w:rPr>
                <w:webHidden/>
              </w:rPr>
              <w:fldChar w:fldCharType="begin"/>
            </w:r>
            <w:r w:rsidR="008418B2">
              <w:rPr>
                <w:webHidden/>
              </w:rPr>
              <w:instrText xml:space="preserve"> PAGEREF _Toc535417842 \h </w:instrText>
            </w:r>
            <w:r w:rsidR="008418B2">
              <w:rPr>
                <w:webHidden/>
              </w:rPr>
            </w:r>
            <w:r w:rsidR="008418B2">
              <w:rPr>
                <w:webHidden/>
              </w:rPr>
              <w:fldChar w:fldCharType="separate"/>
            </w:r>
            <w:r w:rsidR="00E7576A">
              <w:rPr>
                <w:webHidden/>
              </w:rPr>
              <w:t>7</w:t>
            </w:r>
            <w:r w:rsidR="008418B2">
              <w:rPr>
                <w:webHidden/>
              </w:rPr>
              <w:fldChar w:fldCharType="end"/>
            </w:r>
          </w:hyperlink>
        </w:p>
        <w:p w14:paraId="06915FE6" w14:textId="011495F4" w:rsidR="008418B2" w:rsidRDefault="00247350">
          <w:pPr>
            <w:pStyle w:val="Verzeichnis3"/>
            <w:rPr>
              <w:rFonts w:asciiTheme="minorHAnsi" w:eastAsiaTheme="minorEastAsia" w:hAnsiTheme="minorHAnsi" w:cstheme="minorBidi"/>
              <w:bCs w:val="0"/>
              <w:color w:val="auto"/>
              <w:sz w:val="22"/>
              <w:lang w:eastAsia="de-DE"/>
            </w:rPr>
          </w:pPr>
          <w:hyperlink w:anchor="_Toc535417843" w:history="1">
            <w:r w:rsidR="008418B2" w:rsidRPr="001B3A47">
              <w:rPr>
                <w:rStyle w:val="Hyperlink"/>
              </w:rPr>
              <w:t>3.3</w:t>
            </w:r>
            <w:r w:rsidR="008418B2">
              <w:rPr>
                <w:rFonts w:asciiTheme="minorHAnsi" w:eastAsiaTheme="minorEastAsia" w:hAnsiTheme="minorHAnsi" w:cstheme="minorBidi"/>
                <w:bCs w:val="0"/>
                <w:color w:val="auto"/>
                <w:sz w:val="22"/>
                <w:lang w:eastAsia="de-DE"/>
              </w:rPr>
              <w:tab/>
            </w:r>
            <w:r w:rsidR="008418B2" w:rsidRPr="001B3A47">
              <w:rPr>
                <w:rStyle w:val="Hyperlink"/>
              </w:rPr>
              <w:t>Leistungserfassung &gt; Historische Leistungsdaten</w:t>
            </w:r>
            <w:r w:rsidR="008418B2">
              <w:rPr>
                <w:webHidden/>
              </w:rPr>
              <w:tab/>
            </w:r>
            <w:r w:rsidR="008418B2">
              <w:rPr>
                <w:webHidden/>
              </w:rPr>
              <w:fldChar w:fldCharType="begin"/>
            </w:r>
            <w:r w:rsidR="008418B2">
              <w:rPr>
                <w:webHidden/>
              </w:rPr>
              <w:instrText xml:space="preserve"> PAGEREF _Toc535417843 \h </w:instrText>
            </w:r>
            <w:r w:rsidR="008418B2">
              <w:rPr>
                <w:webHidden/>
              </w:rPr>
            </w:r>
            <w:r w:rsidR="008418B2">
              <w:rPr>
                <w:webHidden/>
              </w:rPr>
              <w:fldChar w:fldCharType="separate"/>
            </w:r>
            <w:r w:rsidR="00E7576A">
              <w:rPr>
                <w:webHidden/>
              </w:rPr>
              <w:t>7</w:t>
            </w:r>
            <w:r w:rsidR="008418B2">
              <w:rPr>
                <w:webHidden/>
              </w:rPr>
              <w:fldChar w:fldCharType="end"/>
            </w:r>
          </w:hyperlink>
        </w:p>
        <w:p w14:paraId="1218C15D" w14:textId="03D9CED3" w:rsidR="008418B2" w:rsidRDefault="00247350">
          <w:pPr>
            <w:pStyle w:val="Verzeichnis3"/>
            <w:rPr>
              <w:rFonts w:asciiTheme="minorHAnsi" w:eastAsiaTheme="minorEastAsia" w:hAnsiTheme="minorHAnsi" w:cstheme="minorBidi"/>
              <w:bCs w:val="0"/>
              <w:color w:val="auto"/>
              <w:sz w:val="22"/>
              <w:lang w:eastAsia="de-DE"/>
            </w:rPr>
          </w:pPr>
          <w:hyperlink w:anchor="_Toc535417844" w:history="1">
            <w:r w:rsidR="008418B2" w:rsidRPr="001B3A47">
              <w:rPr>
                <w:rStyle w:val="Hyperlink"/>
              </w:rPr>
              <w:t>3.4</w:t>
            </w:r>
            <w:r w:rsidR="008418B2">
              <w:rPr>
                <w:rFonts w:asciiTheme="minorHAnsi" w:eastAsiaTheme="minorEastAsia" w:hAnsiTheme="minorHAnsi" w:cstheme="minorBidi"/>
                <w:bCs w:val="0"/>
                <w:color w:val="auto"/>
                <w:sz w:val="22"/>
                <w:lang w:eastAsia="de-DE"/>
              </w:rPr>
              <w:tab/>
            </w:r>
            <w:r w:rsidR="008418B2" w:rsidRPr="001B3A47">
              <w:rPr>
                <w:rStyle w:val="Hyperlink"/>
              </w:rPr>
              <w:t>Abschlüsse &gt; Abitur</w:t>
            </w:r>
            <w:r w:rsidR="008418B2">
              <w:rPr>
                <w:webHidden/>
              </w:rPr>
              <w:tab/>
            </w:r>
            <w:r w:rsidR="008418B2">
              <w:rPr>
                <w:webHidden/>
              </w:rPr>
              <w:fldChar w:fldCharType="begin"/>
            </w:r>
            <w:r w:rsidR="008418B2">
              <w:rPr>
                <w:webHidden/>
              </w:rPr>
              <w:instrText xml:space="preserve"> PAGEREF _Toc535417844 \h </w:instrText>
            </w:r>
            <w:r w:rsidR="008418B2">
              <w:rPr>
                <w:webHidden/>
              </w:rPr>
            </w:r>
            <w:r w:rsidR="008418B2">
              <w:rPr>
                <w:webHidden/>
              </w:rPr>
              <w:fldChar w:fldCharType="separate"/>
            </w:r>
            <w:r w:rsidR="00E7576A">
              <w:rPr>
                <w:webHidden/>
              </w:rPr>
              <w:t>7</w:t>
            </w:r>
            <w:r w:rsidR="008418B2">
              <w:rPr>
                <w:webHidden/>
              </w:rPr>
              <w:fldChar w:fldCharType="end"/>
            </w:r>
          </w:hyperlink>
        </w:p>
        <w:p w14:paraId="5ABED936" w14:textId="11C84EBD" w:rsidR="008418B2" w:rsidRDefault="00247350">
          <w:pPr>
            <w:pStyle w:val="Verzeichnis4"/>
            <w:rPr>
              <w:rFonts w:asciiTheme="minorHAnsi" w:hAnsiTheme="minorHAnsi"/>
              <w:sz w:val="22"/>
            </w:rPr>
          </w:pPr>
          <w:hyperlink w:anchor="_Toc535417845" w:history="1">
            <w:r w:rsidR="008418B2" w:rsidRPr="001B3A47">
              <w:rPr>
                <w:rStyle w:val="Hyperlink"/>
              </w:rPr>
              <w:t>3.4.1</w:t>
            </w:r>
            <w:r w:rsidR="008418B2">
              <w:rPr>
                <w:rFonts w:asciiTheme="minorHAnsi" w:hAnsiTheme="minorHAnsi"/>
                <w:sz w:val="22"/>
              </w:rPr>
              <w:tab/>
            </w:r>
            <w:r w:rsidR="008418B2" w:rsidRPr="001B3A47">
              <w:rPr>
                <w:rStyle w:val="Hyperlink"/>
              </w:rPr>
              <w:t>Regeländerungen für das Berufliche Gymnasium</w:t>
            </w:r>
            <w:r w:rsidR="008418B2">
              <w:rPr>
                <w:webHidden/>
              </w:rPr>
              <w:tab/>
            </w:r>
            <w:r w:rsidR="008418B2">
              <w:rPr>
                <w:webHidden/>
              </w:rPr>
              <w:fldChar w:fldCharType="begin"/>
            </w:r>
            <w:r w:rsidR="008418B2">
              <w:rPr>
                <w:webHidden/>
              </w:rPr>
              <w:instrText xml:space="preserve"> PAGEREF _Toc535417845 \h </w:instrText>
            </w:r>
            <w:r w:rsidR="008418B2">
              <w:rPr>
                <w:webHidden/>
              </w:rPr>
            </w:r>
            <w:r w:rsidR="008418B2">
              <w:rPr>
                <w:webHidden/>
              </w:rPr>
              <w:fldChar w:fldCharType="separate"/>
            </w:r>
            <w:r w:rsidR="00E7576A">
              <w:rPr>
                <w:webHidden/>
              </w:rPr>
              <w:t>7</w:t>
            </w:r>
            <w:r w:rsidR="008418B2">
              <w:rPr>
                <w:webHidden/>
              </w:rPr>
              <w:fldChar w:fldCharType="end"/>
            </w:r>
          </w:hyperlink>
        </w:p>
        <w:p w14:paraId="669FD0F2" w14:textId="1BA40646" w:rsidR="008418B2" w:rsidRDefault="00247350">
          <w:pPr>
            <w:pStyle w:val="Verzeichnis4"/>
            <w:rPr>
              <w:rFonts w:asciiTheme="minorHAnsi" w:hAnsiTheme="minorHAnsi"/>
              <w:sz w:val="22"/>
            </w:rPr>
          </w:pPr>
          <w:hyperlink w:anchor="_Toc535417846" w:history="1">
            <w:r w:rsidR="008418B2" w:rsidRPr="001B3A47">
              <w:rPr>
                <w:rStyle w:val="Hyperlink"/>
              </w:rPr>
              <w:t>3.4.2</w:t>
            </w:r>
            <w:r w:rsidR="008418B2">
              <w:rPr>
                <w:rFonts w:asciiTheme="minorHAnsi" w:hAnsiTheme="minorHAnsi"/>
                <w:sz w:val="22"/>
              </w:rPr>
              <w:tab/>
            </w:r>
            <w:r w:rsidR="008418B2" w:rsidRPr="001B3A47">
              <w:rPr>
                <w:rStyle w:val="Hyperlink"/>
              </w:rPr>
              <w:t>Regeländerungen für das Abendgymnasium und Kolleg</w:t>
            </w:r>
            <w:r w:rsidR="008418B2">
              <w:rPr>
                <w:webHidden/>
              </w:rPr>
              <w:tab/>
            </w:r>
            <w:r w:rsidR="008418B2">
              <w:rPr>
                <w:webHidden/>
              </w:rPr>
              <w:fldChar w:fldCharType="begin"/>
            </w:r>
            <w:r w:rsidR="008418B2">
              <w:rPr>
                <w:webHidden/>
              </w:rPr>
              <w:instrText xml:space="preserve"> PAGEREF _Toc535417846 \h </w:instrText>
            </w:r>
            <w:r w:rsidR="008418B2">
              <w:rPr>
                <w:webHidden/>
              </w:rPr>
            </w:r>
            <w:r w:rsidR="008418B2">
              <w:rPr>
                <w:webHidden/>
              </w:rPr>
              <w:fldChar w:fldCharType="separate"/>
            </w:r>
            <w:r w:rsidR="00E7576A">
              <w:rPr>
                <w:webHidden/>
              </w:rPr>
              <w:t>8</w:t>
            </w:r>
            <w:r w:rsidR="008418B2">
              <w:rPr>
                <w:webHidden/>
              </w:rPr>
              <w:fldChar w:fldCharType="end"/>
            </w:r>
          </w:hyperlink>
        </w:p>
        <w:p w14:paraId="063E9744" w14:textId="77777777" w:rsidR="008418B2" w:rsidRDefault="008418B2">
          <w:pPr>
            <w:spacing w:before="0" w:after="200" w:line="276" w:lineRule="auto"/>
            <w:rPr>
              <w:rStyle w:val="Hyperlink"/>
              <w:rFonts w:eastAsiaTheme="majorEastAsia" w:cstheme="majorBidi"/>
              <w:bCs/>
              <w:noProof/>
            </w:rPr>
          </w:pPr>
          <w:r>
            <w:rPr>
              <w:rStyle w:val="Hyperlink"/>
            </w:rPr>
            <w:br w:type="page"/>
          </w:r>
        </w:p>
        <w:p w14:paraId="1C1FB613" w14:textId="2D81F2F5" w:rsidR="008418B2" w:rsidRDefault="00247350">
          <w:pPr>
            <w:pStyle w:val="Verzeichnis3"/>
            <w:rPr>
              <w:rFonts w:asciiTheme="minorHAnsi" w:eastAsiaTheme="minorEastAsia" w:hAnsiTheme="minorHAnsi" w:cstheme="minorBidi"/>
              <w:bCs w:val="0"/>
              <w:color w:val="auto"/>
              <w:sz w:val="22"/>
              <w:lang w:eastAsia="de-DE"/>
            </w:rPr>
          </w:pPr>
          <w:hyperlink w:anchor="_Toc535417847" w:history="1">
            <w:r w:rsidR="008418B2" w:rsidRPr="001B3A47">
              <w:rPr>
                <w:rStyle w:val="Hyperlink"/>
              </w:rPr>
              <w:t>3.5</w:t>
            </w:r>
            <w:r w:rsidR="008418B2">
              <w:rPr>
                <w:rFonts w:asciiTheme="minorHAnsi" w:eastAsiaTheme="minorEastAsia" w:hAnsiTheme="minorHAnsi" w:cstheme="minorBidi"/>
                <w:bCs w:val="0"/>
                <w:color w:val="auto"/>
                <w:sz w:val="22"/>
                <w:lang w:eastAsia="de-DE"/>
              </w:rPr>
              <w:tab/>
            </w:r>
            <w:r w:rsidR="008418B2" w:rsidRPr="001B3A47">
              <w:rPr>
                <w:rStyle w:val="Hyperlink"/>
              </w:rPr>
              <w:t>Abschlüsse &gt; FHR-Oberstufe</w:t>
            </w:r>
            <w:r w:rsidR="008418B2">
              <w:rPr>
                <w:webHidden/>
              </w:rPr>
              <w:tab/>
            </w:r>
            <w:r w:rsidR="008418B2">
              <w:rPr>
                <w:webHidden/>
              </w:rPr>
              <w:fldChar w:fldCharType="begin"/>
            </w:r>
            <w:r w:rsidR="008418B2">
              <w:rPr>
                <w:webHidden/>
              </w:rPr>
              <w:instrText xml:space="preserve"> PAGEREF _Toc535417847 \h </w:instrText>
            </w:r>
            <w:r w:rsidR="008418B2">
              <w:rPr>
                <w:webHidden/>
              </w:rPr>
            </w:r>
            <w:r w:rsidR="008418B2">
              <w:rPr>
                <w:webHidden/>
              </w:rPr>
              <w:fldChar w:fldCharType="separate"/>
            </w:r>
            <w:r w:rsidR="00E7576A">
              <w:rPr>
                <w:webHidden/>
              </w:rPr>
              <w:t>9</w:t>
            </w:r>
            <w:r w:rsidR="008418B2">
              <w:rPr>
                <w:webHidden/>
              </w:rPr>
              <w:fldChar w:fldCharType="end"/>
            </w:r>
          </w:hyperlink>
        </w:p>
        <w:p w14:paraId="0798A86F" w14:textId="0FE38648" w:rsidR="008418B2" w:rsidRDefault="00247350">
          <w:pPr>
            <w:pStyle w:val="Verzeichnis3"/>
            <w:rPr>
              <w:rFonts w:asciiTheme="minorHAnsi" w:eastAsiaTheme="minorEastAsia" w:hAnsiTheme="minorHAnsi" w:cstheme="minorBidi"/>
              <w:bCs w:val="0"/>
              <w:color w:val="auto"/>
              <w:sz w:val="22"/>
              <w:lang w:eastAsia="de-DE"/>
            </w:rPr>
          </w:pPr>
          <w:hyperlink w:anchor="_Toc535417848" w:history="1">
            <w:r w:rsidR="008418B2" w:rsidRPr="001B3A47">
              <w:rPr>
                <w:rStyle w:val="Hyperlink"/>
              </w:rPr>
              <w:t>3.6</w:t>
            </w:r>
            <w:r w:rsidR="008418B2">
              <w:rPr>
                <w:rFonts w:asciiTheme="minorHAnsi" w:eastAsiaTheme="minorEastAsia" w:hAnsiTheme="minorHAnsi" w:cstheme="minorBidi"/>
                <w:bCs w:val="0"/>
                <w:color w:val="auto"/>
                <w:sz w:val="22"/>
                <w:lang w:eastAsia="de-DE"/>
              </w:rPr>
              <w:tab/>
            </w:r>
            <w:r w:rsidR="008418B2" w:rsidRPr="001B3A47">
              <w:rPr>
                <w:rStyle w:val="Hyperlink"/>
              </w:rPr>
              <w:t>Zeugnisse &gt; Zeugnisformulare</w:t>
            </w:r>
            <w:r w:rsidR="008418B2">
              <w:rPr>
                <w:webHidden/>
              </w:rPr>
              <w:tab/>
            </w:r>
            <w:r w:rsidR="008418B2">
              <w:rPr>
                <w:webHidden/>
              </w:rPr>
              <w:fldChar w:fldCharType="begin"/>
            </w:r>
            <w:r w:rsidR="008418B2">
              <w:rPr>
                <w:webHidden/>
              </w:rPr>
              <w:instrText xml:space="preserve"> PAGEREF _Toc535417848 \h </w:instrText>
            </w:r>
            <w:r w:rsidR="008418B2">
              <w:rPr>
                <w:webHidden/>
              </w:rPr>
            </w:r>
            <w:r w:rsidR="008418B2">
              <w:rPr>
                <w:webHidden/>
              </w:rPr>
              <w:fldChar w:fldCharType="separate"/>
            </w:r>
            <w:r w:rsidR="00E7576A">
              <w:rPr>
                <w:webHidden/>
              </w:rPr>
              <w:t>9</w:t>
            </w:r>
            <w:r w:rsidR="008418B2">
              <w:rPr>
                <w:webHidden/>
              </w:rPr>
              <w:fldChar w:fldCharType="end"/>
            </w:r>
          </w:hyperlink>
        </w:p>
        <w:p w14:paraId="06826047" w14:textId="5F461B12" w:rsidR="008418B2" w:rsidRDefault="00247350">
          <w:pPr>
            <w:pStyle w:val="Verzeichnis4"/>
            <w:rPr>
              <w:rFonts w:asciiTheme="minorHAnsi" w:hAnsiTheme="minorHAnsi"/>
              <w:sz w:val="22"/>
            </w:rPr>
          </w:pPr>
          <w:hyperlink w:anchor="_Toc535417849" w:history="1">
            <w:r w:rsidR="008418B2" w:rsidRPr="001B3A47">
              <w:rPr>
                <w:rStyle w:val="Hyperlink"/>
              </w:rPr>
              <w:t>3.6.1</w:t>
            </w:r>
            <w:r w:rsidR="008418B2">
              <w:rPr>
                <w:rFonts w:asciiTheme="minorHAnsi" w:hAnsiTheme="minorHAnsi"/>
                <w:sz w:val="22"/>
              </w:rPr>
              <w:tab/>
            </w:r>
            <w:r w:rsidR="008418B2" w:rsidRPr="001B3A47">
              <w:rPr>
                <w:rStyle w:val="Hyperlink"/>
              </w:rPr>
              <w:t>Abschlusszeugnis der Abendhaupt- und -realschule</w:t>
            </w:r>
            <w:r w:rsidR="008418B2">
              <w:rPr>
                <w:webHidden/>
              </w:rPr>
              <w:tab/>
            </w:r>
            <w:r w:rsidR="008418B2">
              <w:rPr>
                <w:webHidden/>
              </w:rPr>
              <w:fldChar w:fldCharType="begin"/>
            </w:r>
            <w:r w:rsidR="008418B2">
              <w:rPr>
                <w:webHidden/>
              </w:rPr>
              <w:instrText xml:space="preserve"> PAGEREF _Toc535417849 \h </w:instrText>
            </w:r>
            <w:r w:rsidR="008418B2">
              <w:rPr>
                <w:webHidden/>
              </w:rPr>
            </w:r>
            <w:r w:rsidR="008418B2">
              <w:rPr>
                <w:webHidden/>
              </w:rPr>
              <w:fldChar w:fldCharType="separate"/>
            </w:r>
            <w:r w:rsidR="00E7576A">
              <w:rPr>
                <w:webHidden/>
              </w:rPr>
              <w:t>9</w:t>
            </w:r>
            <w:r w:rsidR="008418B2">
              <w:rPr>
                <w:webHidden/>
              </w:rPr>
              <w:fldChar w:fldCharType="end"/>
            </w:r>
          </w:hyperlink>
        </w:p>
        <w:p w14:paraId="52B42EE0" w14:textId="758E925F" w:rsidR="008418B2" w:rsidRDefault="00247350">
          <w:pPr>
            <w:pStyle w:val="Verzeichnis4"/>
            <w:rPr>
              <w:rFonts w:asciiTheme="minorHAnsi" w:hAnsiTheme="minorHAnsi"/>
              <w:sz w:val="22"/>
            </w:rPr>
          </w:pPr>
          <w:hyperlink w:anchor="_Toc535417850" w:history="1">
            <w:r w:rsidR="008418B2" w:rsidRPr="001B3A47">
              <w:rPr>
                <w:rStyle w:val="Hyperlink"/>
              </w:rPr>
              <w:t>3.6.2</w:t>
            </w:r>
            <w:r w:rsidR="008418B2">
              <w:rPr>
                <w:rFonts w:asciiTheme="minorHAnsi" w:hAnsiTheme="minorHAnsi"/>
                <w:sz w:val="22"/>
              </w:rPr>
              <w:tab/>
            </w:r>
            <w:r w:rsidR="008418B2" w:rsidRPr="001B3A47">
              <w:rPr>
                <w:rStyle w:val="Hyperlink"/>
              </w:rPr>
              <w:t>Abschlusszeugnis und Bescheinigung für die Fachhochschulreife-Oberstufe</w:t>
            </w:r>
            <w:r w:rsidR="008418B2">
              <w:rPr>
                <w:webHidden/>
              </w:rPr>
              <w:tab/>
            </w:r>
            <w:r w:rsidR="008418B2">
              <w:rPr>
                <w:webHidden/>
              </w:rPr>
              <w:fldChar w:fldCharType="begin"/>
            </w:r>
            <w:r w:rsidR="008418B2">
              <w:rPr>
                <w:webHidden/>
              </w:rPr>
              <w:instrText xml:space="preserve"> PAGEREF _Toc535417850 \h </w:instrText>
            </w:r>
            <w:r w:rsidR="008418B2">
              <w:rPr>
                <w:webHidden/>
              </w:rPr>
            </w:r>
            <w:r w:rsidR="008418B2">
              <w:rPr>
                <w:webHidden/>
              </w:rPr>
              <w:fldChar w:fldCharType="separate"/>
            </w:r>
            <w:r w:rsidR="00E7576A">
              <w:rPr>
                <w:webHidden/>
              </w:rPr>
              <w:t>9</w:t>
            </w:r>
            <w:r w:rsidR="008418B2">
              <w:rPr>
                <w:webHidden/>
              </w:rPr>
              <w:fldChar w:fldCharType="end"/>
            </w:r>
          </w:hyperlink>
        </w:p>
        <w:p w14:paraId="65773239" w14:textId="7873D178" w:rsidR="008418B2" w:rsidRDefault="00247350">
          <w:pPr>
            <w:pStyle w:val="Verzeichnis4"/>
            <w:rPr>
              <w:rFonts w:asciiTheme="minorHAnsi" w:hAnsiTheme="minorHAnsi"/>
              <w:sz w:val="22"/>
            </w:rPr>
          </w:pPr>
          <w:hyperlink w:anchor="_Toc535417851" w:history="1">
            <w:r w:rsidR="008418B2" w:rsidRPr="001B3A47">
              <w:rPr>
                <w:rStyle w:val="Hyperlink"/>
              </w:rPr>
              <w:t>3.6.3</w:t>
            </w:r>
            <w:r w:rsidR="008418B2">
              <w:rPr>
                <w:rFonts w:asciiTheme="minorHAnsi" w:hAnsiTheme="minorHAnsi"/>
                <w:sz w:val="22"/>
              </w:rPr>
              <w:tab/>
            </w:r>
            <w:r w:rsidR="008418B2" w:rsidRPr="001B3A47">
              <w:rPr>
                <w:rStyle w:val="Hyperlink"/>
              </w:rPr>
              <w:t>Zeugnisse der Berufsfachschule zum Übergang in Ausbildung (BÜA)</w:t>
            </w:r>
            <w:r w:rsidR="008418B2">
              <w:rPr>
                <w:webHidden/>
              </w:rPr>
              <w:tab/>
            </w:r>
            <w:r w:rsidR="008418B2">
              <w:rPr>
                <w:webHidden/>
              </w:rPr>
              <w:fldChar w:fldCharType="begin"/>
            </w:r>
            <w:r w:rsidR="008418B2">
              <w:rPr>
                <w:webHidden/>
              </w:rPr>
              <w:instrText xml:space="preserve"> PAGEREF _Toc535417851 \h </w:instrText>
            </w:r>
            <w:r w:rsidR="008418B2">
              <w:rPr>
                <w:webHidden/>
              </w:rPr>
            </w:r>
            <w:r w:rsidR="008418B2">
              <w:rPr>
                <w:webHidden/>
              </w:rPr>
              <w:fldChar w:fldCharType="separate"/>
            </w:r>
            <w:r w:rsidR="00E7576A">
              <w:rPr>
                <w:webHidden/>
              </w:rPr>
              <w:t>9</w:t>
            </w:r>
            <w:r w:rsidR="008418B2">
              <w:rPr>
                <w:webHidden/>
              </w:rPr>
              <w:fldChar w:fldCharType="end"/>
            </w:r>
          </w:hyperlink>
        </w:p>
        <w:p w14:paraId="28CE8F4C" w14:textId="128BA49E" w:rsidR="008418B2" w:rsidRDefault="00247350">
          <w:pPr>
            <w:pStyle w:val="Verzeichnis4"/>
            <w:rPr>
              <w:rFonts w:asciiTheme="minorHAnsi" w:hAnsiTheme="minorHAnsi"/>
              <w:sz w:val="22"/>
            </w:rPr>
          </w:pPr>
          <w:hyperlink w:anchor="_Toc535417852" w:history="1">
            <w:r w:rsidR="008418B2" w:rsidRPr="001B3A47">
              <w:rPr>
                <w:rStyle w:val="Hyperlink"/>
              </w:rPr>
              <w:t>3.6.4</w:t>
            </w:r>
            <w:r w:rsidR="008418B2">
              <w:rPr>
                <w:rFonts w:asciiTheme="minorHAnsi" w:hAnsiTheme="minorHAnsi"/>
                <w:sz w:val="22"/>
              </w:rPr>
              <w:tab/>
            </w:r>
            <w:r w:rsidR="008418B2" w:rsidRPr="001B3A47">
              <w:rPr>
                <w:rStyle w:val="Hyperlink"/>
              </w:rPr>
              <w:t>Semesterzeugnisse des Abendgymnasiums und des Kollegs</w:t>
            </w:r>
            <w:r w:rsidR="008418B2">
              <w:rPr>
                <w:webHidden/>
              </w:rPr>
              <w:tab/>
            </w:r>
            <w:r w:rsidR="008418B2">
              <w:rPr>
                <w:webHidden/>
              </w:rPr>
              <w:fldChar w:fldCharType="begin"/>
            </w:r>
            <w:r w:rsidR="008418B2">
              <w:rPr>
                <w:webHidden/>
              </w:rPr>
              <w:instrText xml:space="preserve"> PAGEREF _Toc535417852 \h </w:instrText>
            </w:r>
            <w:r w:rsidR="008418B2">
              <w:rPr>
                <w:webHidden/>
              </w:rPr>
            </w:r>
            <w:r w:rsidR="008418B2">
              <w:rPr>
                <w:webHidden/>
              </w:rPr>
              <w:fldChar w:fldCharType="separate"/>
            </w:r>
            <w:r w:rsidR="00E7576A">
              <w:rPr>
                <w:webHidden/>
              </w:rPr>
              <w:t>9</w:t>
            </w:r>
            <w:r w:rsidR="008418B2">
              <w:rPr>
                <w:webHidden/>
              </w:rPr>
              <w:fldChar w:fldCharType="end"/>
            </w:r>
          </w:hyperlink>
        </w:p>
        <w:p w14:paraId="175C213E" w14:textId="62401CD4" w:rsidR="008418B2" w:rsidRDefault="00247350">
          <w:pPr>
            <w:pStyle w:val="Verzeichnis4"/>
            <w:rPr>
              <w:rFonts w:asciiTheme="minorHAnsi" w:hAnsiTheme="minorHAnsi"/>
              <w:sz w:val="22"/>
            </w:rPr>
          </w:pPr>
          <w:hyperlink w:anchor="_Toc535417853" w:history="1">
            <w:r w:rsidR="008418B2" w:rsidRPr="001B3A47">
              <w:rPr>
                <w:rStyle w:val="Hyperlink"/>
              </w:rPr>
              <w:t>3.6.5</w:t>
            </w:r>
            <w:r w:rsidR="008418B2">
              <w:rPr>
                <w:rFonts w:asciiTheme="minorHAnsi" w:hAnsiTheme="minorHAnsi"/>
                <w:sz w:val="22"/>
              </w:rPr>
              <w:tab/>
            </w:r>
            <w:r w:rsidR="008418B2" w:rsidRPr="001B3A47">
              <w:rPr>
                <w:rStyle w:val="Hyperlink"/>
              </w:rPr>
              <w:t>Zeugnisse der gymnasialen Oberstufe - Ausgabe von bilingualem Unterricht</w:t>
            </w:r>
            <w:r w:rsidR="008418B2">
              <w:rPr>
                <w:webHidden/>
              </w:rPr>
              <w:tab/>
            </w:r>
            <w:r w:rsidR="008418B2">
              <w:rPr>
                <w:webHidden/>
              </w:rPr>
              <w:fldChar w:fldCharType="begin"/>
            </w:r>
            <w:r w:rsidR="008418B2">
              <w:rPr>
                <w:webHidden/>
              </w:rPr>
              <w:instrText xml:space="preserve"> PAGEREF _Toc535417853 \h </w:instrText>
            </w:r>
            <w:r w:rsidR="008418B2">
              <w:rPr>
                <w:webHidden/>
              </w:rPr>
            </w:r>
            <w:r w:rsidR="008418B2">
              <w:rPr>
                <w:webHidden/>
              </w:rPr>
              <w:fldChar w:fldCharType="separate"/>
            </w:r>
            <w:r w:rsidR="00E7576A">
              <w:rPr>
                <w:webHidden/>
              </w:rPr>
              <w:t>10</w:t>
            </w:r>
            <w:r w:rsidR="008418B2">
              <w:rPr>
                <w:webHidden/>
              </w:rPr>
              <w:fldChar w:fldCharType="end"/>
            </w:r>
          </w:hyperlink>
        </w:p>
        <w:p w14:paraId="4473F7B4" w14:textId="79BBC3FE" w:rsidR="008418B2" w:rsidRDefault="00247350">
          <w:pPr>
            <w:pStyle w:val="Verzeichnis3"/>
            <w:rPr>
              <w:rFonts w:asciiTheme="minorHAnsi" w:eastAsiaTheme="minorEastAsia" w:hAnsiTheme="minorHAnsi" w:cstheme="minorBidi"/>
              <w:bCs w:val="0"/>
              <w:color w:val="auto"/>
              <w:sz w:val="22"/>
              <w:lang w:eastAsia="de-DE"/>
            </w:rPr>
          </w:pPr>
          <w:hyperlink w:anchor="_Toc535417854" w:history="1">
            <w:r w:rsidR="008418B2" w:rsidRPr="001B3A47">
              <w:rPr>
                <w:rStyle w:val="Hyperlink"/>
              </w:rPr>
              <w:t>3.7</w:t>
            </w:r>
            <w:r w:rsidR="008418B2">
              <w:rPr>
                <w:rFonts w:asciiTheme="minorHAnsi" w:eastAsiaTheme="minorEastAsia" w:hAnsiTheme="minorHAnsi" w:cstheme="minorBidi"/>
                <w:bCs w:val="0"/>
                <w:color w:val="auto"/>
                <w:sz w:val="22"/>
                <w:lang w:eastAsia="de-DE"/>
              </w:rPr>
              <w:tab/>
            </w:r>
            <w:r w:rsidR="008418B2" w:rsidRPr="001B3A47">
              <w:rPr>
                <w:rStyle w:val="Hyperlink"/>
              </w:rPr>
              <w:t>Zeugnisse &gt; Zeugnis erstellen – Register Zeugnis generieren</w:t>
            </w:r>
            <w:r w:rsidR="008418B2">
              <w:rPr>
                <w:webHidden/>
              </w:rPr>
              <w:tab/>
            </w:r>
            <w:r w:rsidR="008418B2">
              <w:rPr>
                <w:webHidden/>
              </w:rPr>
              <w:fldChar w:fldCharType="begin"/>
            </w:r>
            <w:r w:rsidR="008418B2">
              <w:rPr>
                <w:webHidden/>
              </w:rPr>
              <w:instrText xml:space="preserve"> PAGEREF _Toc535417854 \h </w:instrText>
            </w:r>
            <w:r w:rsidR="008418B2">
              <w:rPr>
                <w:webHidden/>
              </w:rPr>
            </w:r>
            <w:r w:rsidR="008418B2">
              <w:rPr>
                <w:webHidden/>
              </w:rPr>
              <w:fldChar w:fldCharType="separate"/>
            </w:r>
            <w:r w:rsidR="00E7576A">
              <w:rPr>
                <w:webHidden/>
              </w:rPr>
              <w:t>11</w:t>
            </w:r>
            <w:r w:rsidR="008418B2">
              <w:rPr>
                <w:webHidden/>
              </w:rPr>
              <w:fldChar w:fldCharType="end"/>
            </w:r>
          </w:hyperlink>
        </w:p>
        <w:p w14:paraId="2FF2865D" w14:textId="3DDFCE24" w:rsidR="008418B2" w:rsidRDefault="00247350">
          <w:pPr>
            <w:pStyle w:val="Verzeichnis3"/>
            <w:rPr>
              <w:rFonts w:asciiTheme="minorHAnsi" w:eastAsiaTheme="minorEastAsia" w:hAnsiTheme="minorHAnsi" w:cstheme="minorBidi"/>
              <w:bCs w:val="0"/>
              <w:color w:val="auto"/>
              <w:sz w:val="22"/>
              <w:lang w:eastAsia="de-DE"/>
            </w:rPr>
          </w:pPr>
          <w:hyperlink w:anchor="_Toc535417855" w:history="1">
            <w:r w:rsidR="008418B2" w:rsidRPr="001B3A47">
              <w:rPr>
                <w:rStyle w:val="Hyperlink"/>
              </w:rPr>
              <w:t>3.8</w:t>
            </w:r>
            <w:r w:rsidR="008418B2">
              <w:rPr>
                <w:rFonts w:asciiTheme="minorHAnsi" w:eastAsiaTheme="minorEastAsia" w:hAnsiTheme="minorHAnsi" w:cstheme="minorBidi"/>
                <w:bCs w:val="0"/>
                <w:color w:val="auto"/>
                <w:sz w:val="22"/>
                <w:lang w:eastAsia="de-DE"/>
              </w:rPr>
              <w:tab/>
            </w:r>
            <w:r w:rsidR="008418B2" w:rsidRPr="001B3A47">
              <w:rPr>
                <w:rStyle w:val="Hyperlink"/>
              </w:rPr>
              <w:t>Datenprüfungen &gt; Belegungsprüfung</w:t>
            </w:r>
            <w:r w:rsidR="008418B2">
              <w:rPr>
                <w:webHidden/>
              </w:rPr>
              <w:tab/>
            </w:r>
            <w:r w:rsidR="008418B2">
              <w:rPr>
                <w:webHidden/>
              </w:rPr>
              <w:fldChar w:fldCharType="begin"/>
            </w:r>
            <w:r w:rsidR="008418B2">
              <w:rPr>
                <w:webHidden/>
              </w:rPr>
              <w:instrText xml:space="preserve"> PAGEREF _Toc535417855 \h </w:instrText>
            </w:r>
            <w:r w:rsidR="008418B2">
              <w:rPr>
                <w:webHidden/>
              </w:rPr>
            </w:r>
            <w:r w:rsidR="008418B2">
              <w:rPr>
                <w:webHidden/>
              </w:rPr>
              <w:fldChar w:fldCharType="separate"/>
            </w:r>
            <w:r w:rsidR="00E7576A">
              <w:rPr>
                <w:webHidden/>
              </w:rPr>
              <w:t>11</w:t>
            </w:r>
            <w:r w:rsidR="008418B2">
              <w:rPr>
                <w:webHidden/>
              </w:rPr>
              <w:fldChar w:fldCharType="end"/>
            </w:r>
          </w:hyperlink>
        </w:p>
        <w:p w14:paraId="06196CB0" w14:textId="2466947D" w:rsidR="008418B2" w:rsidRDefault="00247350">
          <w:pPr>
            <w:pStyle w:val="Verzeichnis3"/>
            <w:rPr>
              <w:rFonts w:asciiTheme="minorHAnsi" w:eastAsiaTheme="minorEastAsia" w:hAnsiTheme="minorHAnsi" w:cstheme="minorBidi"/>
              <w:bCs w:val="0"/>
              <w:color w:val="auto"/>
              <w:sz w:val="22"/>
              <w:lang w:eastAsia="de-DE"/>
            </w:rPr>
          </w:pPr>
          <w:hyperlink w:anchor="_Toc535417856" w:history="1">
            <w:r w:rsidR="008418B2" w:rsidRPr="001B3A47">
              <w:rPr>
                <w:rStyle w:val="Hyperlink"/>
              </w:rPr>
              <w:t>3.9</w:t>
            </w:r>
            <w:r w:rsidR="008418B2">
              <w:rPr>
                <w:rFonts w:asciiTheme="minorHAnsi" w:eastAsiaTheme="minorEastAsia" w:hAnsiTheme="minorHAnsi" w:cstheme="minorBidi"/>
                <w:bCs w:val="0"/>
                <w:color w:val="auto"/>
                <w:sz w:val="22"/>
                <w:lang w:eastAsia="de-DE"/>
              </w:rPr>
              <w:tab/>
            </w:r>
            <w:r w:rsidR="008418B2" w:rsidRPr="001B3A47">
              <w:rPr>
                <w:rStyle w:val="Hyperlink"/>
              </w:rPr>
              <w:t>Datenprüfungen &gt; Zulassung Qualifikationsphase</w:t>
            </w:r>
            <w:r w:rsidR="008418B2">
              <w:rPr>
                <w:webHidden/>
              </w:rPr>
              <w:tab/>
            </w:r>
            <w:r w:rsidR="008418B2">
              <w:rPr>
                <w:webHidden/>
              </w:rPr>
              <w:fldChar w:fldCharType="begin"/>
            </w:r>
            <w:r w:rsidR="008418B2">
              <w:rPr>
                <w:webHidden/>
              </w:rPr>
              <w:instrText xml:space="preserve"> PAGEREF _Toc535417856 \h </w:instrText>
            </w:r>
            <w:r w:rsidR="008418B2">
              <w:rPr>
                <w:webHidden/>
              </w:rPr>
            </w:r>
            <w:r w:rsidR="008418B2">
              <w:rPr>
                <w:webHidden/>
              </w:rPr>
              <w:fldChar w:fldCharType="separate"/>
            </w:r>
            <w:r w:rsidR="00E7576A">
              <w:rPr>
                <w:webHidden/>
              </w:rPr>
              <w:t>11</w:t>
            </w:r>
            <w:r w:rsidR="008418B2">
              <w:rPr>
                <w:webHidden/>
              </w:rPr>
              <w:fldChar w:fldCharType="end"/>
            </w:r>
          </w:hyperlink>
        </w:p>
        <w:p w14:paraId="186B59AE" w14:textId="600EAE58" w:rsidR="008418B2" w:rsidRDefault="00247350">
          <w:pPr>
            <w:pStyle w:val="Verzeichnis2"/>
            <w:rPr>
              <w:rFonts w:asciiTheme="minorHAnsi" w:eastAsiaTheme="minorEastAsia" w:hAnsiTheme="minorHAnsi"/>
              <w:color w:val="auto"/>
              <w:lang w:eastAsia="de-DE"/>
            </w:rPr>
          </w:pPr>
          <w:hyperlink w:anchor="_Toc535417857" w:history="1">
            <w:r w:rsidR="008418B2" w:rsidRPr="001B3A47">
              <w:rPr>
                <w:rStyle w:val="Hyperlink"/>
              </w:rPr>
              <w:t>4</w:t>
            </w:r>
            <w:r w:rsidR="008418B2">
              <w:rPr>
                <w:rFonts w:asciiTheme="minorHAnsi" w:eastAsiaTheme="minorEastAsia" w:hAnsiTheme="minorHAnsi"/>
                <w:color w:val="auto"/>
                <w:lang w:eastAsia="de-DE"/>
              </w:rPr>
              <w:tab/>
            </w:r>
            <w:r w:rsidR="008418B2" w:rsidRPr="001B3A47">
              <w:rPr>
                <w:rStyle w:val="Hyperlink"/>
              </w:rPr>
              <w:t>Extras</w:t>
            </w:r>
            <w:r w:rsidR="008418B2">
              <w:rPr>
                <w:webHidden/>
              </w:rPr>
              <w:tab/>
            </w:r>
            <w:r w:rsidR="008418B2">
              <w:rPr>
                <w:webHidden/>
              </w:rPr>
              <w:fldChar w:fldCharType="begin"/>
            </w:r>
            <w:r w:rsidR="008418B2">
              <w:rPr>
                <w:webHidden/>
              </w:rPr>
              <w:instrText xml:space="preserve"> PAGEREF _Toc535417857 \h </w:instrText>
            </w:r>
            <w:r w:rsidR="008418B2">
              <w:rPr>
                <w:webHidden/>
              </w:rPr>
            </w:r>
            <w:r w:rsidR="008418B2">
              <w:rPr>
                <w:webHidden/>
              </w:rPr>
              <w:fldChar w:fldCharType="separate"/>
            </w:r>
            <w:r w:rsidR="00E7576A">
              <w:rPr>
                <w:webHidden/>
              </w:rPr>
              <w:t>12</w:t>
            </w:r>
            <w:r w:rsidR="008418B2">
              <w:rPr>
                <w:webHidden/>
              </w:rPr>
              <w:fldChar w:fldCharType="end"/>
            </w:r>
          </w:hyperlink>
        </w:p>
        <w:p w14:paraId="695C3576" w14:textId="68943019" w:rsidR="008418B2" w:rsidRDefault="00247350">
          <w:pPr>
            <w:pStyle w:val="Verzeichnis3"/>
            <w:rPr>
              <w:rFonts w:asciiTheme="minorHAnsi" w:eastAsiaTheme="minorEastAsia" w:hAnsiTheme="minorHAnsi" w:cstheme="minorBidi"/>
              <w:bCs w:val="0"/>
              <w:color w:val="auto"/>
              <w:sz w:val="22"/>
              <w:lang w:eastAsia="de-DE"/>
            </w:rPr>
          </w:pPr>
          <w:hyperlink w:anchor="_Toc535417858" w:history="1">
            <w:r w:rsidR="008418B2" w:rsidRPr="001B3A47">
              <w:rPr>
                <w:rStyle w:val="Hyperlink"/>
              </w:rPr>
              <w:t>4.1</w:t>
            </w:r>
            <w:r w:rsidR="008418B2">
              <w:rPr>
                <w:rFonts w:asciiTheme="minorHAnsi" w:eastAsiaTheme="minorEastAsia" w:hAnsiTheme="minorHAnsi" w:cstheme="minorBidi"/>
                <w:bCs w:val="0"/>
                <w:color w:val="auto"/>
                <w:sz w:val="22"/>
                <w:lang w:eastAsia="de-DE"/>
              </w:rPr>
              <w:tab/>
            </w:r>
            <w:r w:rsidR="008418B2" w:rsidRPr="001B3A47">
              <w:rPr>
                <w:rStyle w:val="Hyperlink"/>
              </w:rPr>
              <w:t>Abfrageassistent – Datenquelle: Abgänger</w:t>
            </w:r>
            <w:r w:rsidR="008418B2">
              <w:rPr>
                <w:webHidden/>
              </w:rPr>
              <w:tab/>
            </w:r>
            <w:r w:rsidR="008418B2">
              <w:rPr>
                <w:webHidden/>
              </w:rPr>
              <w:fldChar w:fldCharType="begin"/>
            </w:r>
            <w:r w:rsidR="008418B2">
              <w:rPr>
                <w:webHidden/>
              </w:rPr>
              <w:instrText xml:space="preserve"> PAGEREF _Toc535417858 \h </w:instrText>
            </w:r>
            <w:r w:rsidR="008418B2">
              <w:rPr>
                <w:webHidden/>
              </w:rPr>
            </w:r>
            <w:r w:rsidR="008418B2">
              <w:rPr>
                <w:webHidden/>
              </w:rPr>
              <w:fldChar w:fldCharType="separate"/>
            </w:r>
            <w:r w:rsidR="00E7576A">
              <w:rPr>
                <w:webHidden/>
              </w:rPr>
              <w:t>12</w:t>
            </w:r>
            <w:r w:rsidR="008418B2">
              <w:rPr>
                <w:webHidden/>
              </w:rPr>
              <w:fldChar w:fldCharType="end"/>
            </w:r>
          </w:hyperlink>
        </w:p>
        <w:p w14:paraId="117BD420" w14:textId="3C3D6423" w:rsidR="008418B2" w:rsidRDefault="00247350">
          <w:pPr>
            <w:pStyle w:val="Verzeichnis3"/>
            <w:rPr>
              <w:rFonts w:asciiTheme="minorHAnsi" w:eastAsiaTheme="minorEastAsia" w:hAnsiTheme="minorHAnsi" w:cstheme="minorBidi"/>
              <w:bCs w:val="0"/>
              <w:color w:val="auto"/>
              <w:sz w:val="22"/>
              <w:lang w:eastAsia="de-DE"/>
            </w:rPr>
          </w:pPr>
          <w:hyperlink w:anchor="_Toc535417859" w:history="1">
            <w:r w:rsidR="008418B2" w:rsidRPr="001B3A47">
              <w:rPr>
                <w:rStyle w:val="Hyperlink"/>
              </w:rPr>
              <w:t>4.2</w:t>
            </w:r>
            <w:r w:rsidR="008418B2">
              <w:rPr>
                <w:rFonts w:asciiTheme="minorHAnsi" w:eastAsiaTheme="minorEastAsia" w:hAnsiTheme="minorHAnsi" w:cstheme="minorBidi"/>
                <w:bCs w:val="0"/>
                <w:color w:val="auto"/>
                <w:sz w:val="22"/>
                <w:lang w:eastAsia="de-DE"/>
              </w:rPr>
              <w:tab/>
            </w:r>
            <w:r w:rsidR="008418B2" w:rsidRPr="001B3A47">
              <w:rPr>
                <w:rStyle w:val="Hyperlink"/>
              </w:rPr>
              <w:t>Abfrageassistent – Datenquelle: Kandidaten</w:t>
            </w:r>
            <w:r w:rsidR="008418B2">
              <w:rPr>
                <w:webHidden/>
              </w:rPr>
              <w:tab/>
            </w:r>
            <w:r w:rsidR="008418B2">
              <w:rPr>
                <w:webHidden/>
              </w:rPr>
              <w:fldChar w:fldCharType="begin"/>
            </w:r>
            <w:r w:rsidR="008418B2">
              <w:rPr>
                <w:webHidden/>
              </w:rPr>
              <w:instrText xml:space="preserve"> PAGEREF _Toc535417859 \h </w:instrText>
            </w:r>
            <w:r w:rsidR="008418B2">
              <w:rPr>
                <w:webHidden/>
              </w:rPr>
            </w:r>
            <w:r w:rsidR="008418B2">
              <w:rPr>
                <w:webHidden/>
              </w:rPr>
              <w:fldChar w:fldCharType="separate"/>
            </w:r>
            <w:r w:rsidR="00E7576A">
              <w:rPr>
                <w:webHidden/>
              </w:rPr>
              <w:t>12</w:t>
            </w:r>
            <w:r w:rsidR="008418B2">
              <w:rPr>
                <w:webHidden/>
              </w:rPr>
              <w:fldChar w:fldCharType="end"/>
            </w:r>
          </w:hyperlink>
        </w:p>
        <w:p w14:paraId="56858473" w14:textId="5B32766C" w:rsidR="008418B2" w:rsidRDefault="00247350">
          <w:pPr>
            <w:pStyle w:val="Verzeichnis3"/>
            <w:rPr>
              <w:rFonts w:asciiTheme="minorHAnsi" w:eastAsiaTheme="minorEastAsia" w:hAnsiTheme="minorHAnsi" w:cstheme="minorBidi"/>
              <w:bCs w:val="0"/>
              <w:color w:val="auto"/>
              <w:sz w:val="22"/>
              <w:lang w:eastAsia="de-DE"/>
            </w:rPr>
          </w:pPr>
          <w:hyperlink w:anchor="_Toc535417860" w:history="1">
            <w:r w:rsidR="008418B2" w:rsidRPr="001B3A47">
              <w:rPr>
                <w:rStyle w:val="Hyperlink"/>
              </w:rPr>
              <w:t>4.3</w:t>
            </w:r>
            <w:r w:rsidR="008418B2">
              <w:rPr>
                <w:rFonts w:asciiTheme="minorHAnsi" w:eastAsiaTheme="minorEastAsia" w:hAnsiTheme="minorHAnsi" w:cstheme="minorBidi"/>
                <w:bCs w:val="0"/>
                <w:color w:val="auto"/>
                <w:sz w:val="22"/>
                <w:lang w:eastAsia="de-DE"/>
              </w:rPr>
              <w:tab/>
            </w:r>
            <w:r w:rsidR="008418B2" w:rsidRPr="001B3A47">
              <w:rPr>
                <w:rStyle w:val="Hyperlink"/>
              </w:rPr>
              <w:t>Aufgabenliste</w:t>
            </w:r>
            <w:r w:rsidR="008418B2">
              <w:rPr>
                <w:webHidden/>
              </w:rPr>
              <w:tab/>
            </w:r>
            <w:r w:rsidR="008418B2">
              <w:rPr>
                <w:webHidden/>
              </w:rPr>
              <w:fldChar w:fldCharType="begin"/>
            </w:r>
            <w:r w:rsidR="008418B2">
              <w:rPr>
                <w:webHidden/>
              </w:rPr>
              <w:instrText xml:space="preserve"> PAGEREF _Toc535417860 \h </w:instrText>
            </w:r>
            <w:r w:rsidR="008418B2">
              <w:rPr>
                <w:webHidden/>
              </w:rPr>
            </w:r>
            <w:r w:rsidR="008418B2">
              <w:rPr>
                <w:webHidden/>
              </w:rPr>
              <w:fldChar w:fldCharType="separate"/>
            </w:r>
            <w:r w:rsidR="00E7576A">
              <w:rPr>
                <w:webHidden/>
              </w:rPr>
              <w:t>12</w:t>
            </w:r>
            <w:r w:rsidR="008418B2">
              <w:rPr>
                <w:webHidden/>
              </w:rPr>
              <w:fldChar w:fldCharType="end"/>
            </w:r>
          </w:hyperlink>
        </w:p>
        <w:p w14:paraId="5B370BCA" w14:textId="296C788D" w:rsidR="008418B2" w:rsidRDefault="00247350">
          <w:pPr>
            <w:pStyle w:val="Verzeichnis3"/>
            <w:rPr>
              <w:rFonts w:asciiTheme="minorHAnsi" w:eastAsiaTheme="minorEastAsia" w:hAnsiTheme="minorHAnsi" w:cstheme="minorBidi"/>
              <w:bCs w:val="0"/>
              <w:color w:val="auto"/>
              <w:sz w:val="22"/>
              <w:lang w:eastAsia="de-DE"/>
            </w:rPr>
          </w:pPr>
          <w:hyperlink w:anchor="_Toc535417861" w:history="1">
            <w:r w:rsidR="008418B2" w:rsidRPr="001B3A47">
              <w:rPr>
                <w:rStyle w:val="Hyperlink"/>
              </w:rPr>
              <w:t>4.4</w:t>
            </w:r>
            <w:r w:rsidR="008418B2">
              <w:rPr>
                <w:rFonts w:asciiTheme="minorHAnsi" w:eastAsiaTheme="minorEastAsia" w:hAnsiTheme="minorHAnsi" w:cstheme="minorBidi"/>
                <w:bCs w:val="0"/>
                <w:color w:val="auto"/>
                <w:sz w:val="22"/>
                <w:lang w:eastAsia="de-DE"/>
              </w:rPr>
              <w:tab/>
            </w:r>
            <w:r w:rsidR="008418B2" w:rsidRPr="001B3A47">
              <w:rPr>
                <w:rStyle w:val="Hyperlink"/>
              </w:rPr>
              <w:t>Berichtsverwaltung</w:t>
            </w:r>
            <w:r w:rsidR="008418B2">
              <w:rPr>
                <w:webHidden/>
              </w:rPr>
              <w:tab/>
            </w:r>
            <w:r w:rsidR="008418B2">
              <w:rPr>
                <w:webHidden/>
              </w:rPr>
              <w:fldChar w:fldCharType="begin"/>
            </w:r>
            <w:r w:rsidR="008418B2">
              <w:rPr>
                <w:webHidden/>
              </w:rPr>
              <w:instrText xml:space="preserve"> PAGEREF _Toc535417861 \h </w:instrText>
            </w:r>
            <w:r w:rsidR="008418B2">
              <w:rPr>
                <w:webHidden/>
              </w:rPr>
            </w:r>
            <w:r w:rsidR="008418B2">
              <w:rPr>
                <w:webHidden/>
              </w:rPr>
              <w:fldChar w:fldCharType="separate"/>
            </w:r>
            <w:r w:rsidR="00E7576A">
              <w:rPr>
                <w:webHidden/>
              </w:rPr>
              <w:t>13</w:t>
            </w:r>
            <w:r w:rsidR="008418B2">
              <w:rPr>
                <w:webHidden/>
              </w:rPr>
              <w:fldChar w:fldCharType="end"/>
            </w:r>
          </w:hyperlink>
        </w:p>
        <w:p w14:paraId="69CC2051" w14:textId="214F624F" w:rsidR="008418B2" w:rsidRDefault="00247350">
          <w:pPr>
            <w:pStyle w:val="Verzeichnis4"/>
            <w:rPr>
              <w:rFonts w:asciiTheme="minorHAnsi" w:hAnsiTheme="minorHAnsi"/>
              <w:sz w:val="22"/>
            </w:rPr>
          </w:pPr>
          <w:hyperlink w:anchor="_Toc535417862" w:history="1">
            <w:r w:rsidR="008418B2" w:rsidRPr="001B3A47">
              <w:rPr>
                <w:rStyle w:val="Hyperlink"/>
              </w:rPr>
              <w:t>4.4.1</w:t>
            </w:r>
            <w:r w:rsidR="008418B2">
              <w:rPr>
                <w:rFonts w:asciiTheme="minorHAnsi" w:hAnsiTheme="minorHAnsi"/>
                <w:sz w:val="22"/>
              </w:rPr>
              <w:tab/>
            </w:r>
            <w:r w:rsidR="008418B2" w:rsidRPr="001B3A47">
              <w:rPr>
                <w:rStyle w:val="Hyperlink"/>
              </w:rPr>
              <w:t>Berichte: Schüler-Noten, Zeugniskonferenzliste-Format A4/A3/Excel, Leistungshistorie, Leistungshistorie A3 und Schüler-Historie</w:t>
            </w:r>
            <w:r w:rsidR="008418B2">
              <w:rPr>
                <w:webHidden/>
              </w:rPr>
              <w:tab/>
            </w:r>
            <w:r w:rsidR="008418B2">
              <w:rPr>
                <w:webHidden/>
              </w:rPr>
              <w:fldChar w:fldCharType="begin"/>
            </w:r>
            <w:r w:rsidR="008418B2">
              <w:rPr>
                <w:webHidden/>
              </w:rPr>
              <w:instrText xml:space="preserve"> PAGEREF _Toc535417862 \h </w:instrText>
            </w:r>
            <w:r w:rsidR="008418B2">
              <w:rPr>
                <w:webHidden/>
              </w:rPr>
            </w:r>
            <w:r w:rsidR="008418B2">
              <w:rPr>
                <w:webHidden/>
              </w:rPr>
              <w:fldChar w:fldCharType="separate"/>
            </w:r>
            <w:r w:rsidR="00E7576A">
              <w:rPr>
                <w:webHidden/>
              </w:rPr>
              <w:t>13</w:t>
            </w:r>
            <w:r w:rsidR="008418B2">
              <w:rPr>
                <w:webHidden/>
              </w:rPr>
              <w:fldChar w:fldCharType="end"/>
            </w:r>
          </w:hyperlink>
        </w:p>
        <w:p w14:paraId="5700BEC2" w14:textId="7C6ED2BE" w:rsidR="008418B2" w:rsidRDefault="00247350">
          <w:pPr>
            <w:pStyle w:val="Verzeichnis4"/>
            <w:rPr>
              <w:rFonts w:asciiTheme="minorHAnsi" w:hAnsiTheme="minorHAnsi"/>
              <w:sz w:val="22"/>
            </w:rPr>
          </w:pPr>
          <w:hyperlink w:anchor="_Toc535417863" w:history="1">
            <w:r w:rsidR="008418B2" w:rsidRPr="001B3A47">
              <w:rPr>
                <w:rStyle w:val="Hyperlink"/>
              </w:rPr>
              <w:t>4.4.2</w:t>
            </w:r>
            <w:r w:rsidR="008418B2">
              <w:rPr>
                <w:rFonts w:asciiTheme="minorHAnsi" w:hAnsiTheme="minorHAnsi"/>
                <w:sz w:val="22"/>
              </w:rPr>
              <w:tab/>
            </w:r>
            <w:r w:rsidR="008418B2" w:rsidRPr="001B3A47">
              <w:rPr>
                <w:rStyle w:val="Hyperlink"/>
              </w:rPr>
              <w:t>Bericht: Anmeldung Klasse 5</w:t>
            </w:r>
            <w:r w:rsidR="008418B2">
              <w:rPr>
                <w:webHidden/>
              </w:rPr>
              <w:tab/>
            </w:r>
            <w:r w:rsidR="008418B2">
              <w:rPr>
                <w:webHidden/>
              </w:rPr>
              <w:fldChar w:fldCharType="begin"/>
            </w:r>
            <w:r w:rsidR="008418B2">
              <w:rPr>
                <w:webHidden/>
              </w:rPr>
              <w:instrText xml:space="preserve"> PAGEREF _Toc535417863 \h </w:instrText>
            </w:r>
            <w:r w:rsidR="008418B2">
              <w:rPr>
                <w:webHidden/>
              </w:rPr>
            </w:r>
            <w:r w:rsidR="008418B2">
              <w:rPr>
                <w:webHidden/>
              </w:rPr>
              <w:fldChar w:fldCharType="separate"/>
            </w:r>
            <w:r w:rsidR="00E7576A">
              <w:rPr>
                <w:webHidden/>
              </w:rPr>
              <w:t>14</w:t>
            </w:r>
            <w:r w:rsidR="008418B2">
              <w:rPr>
                <w:webHidden/>
              </w:rPr>
              <w:fldChar w:fldCharType="end"/>
            </w:r>
          </w:hyperlink>
        </w:p>
        <w:p w14:paraId="52A2F191" w14:textId="538555AE" w:rsidR="008418B2" w:rsidRDefault="00247350">
          <w:pPr>
            <w:pStyle w:val="Verzeichnis4"/>
            <w:rPr>
              <w:rFonts w:asciiTheme="minorHAnsi" w:hAnsiTheme="minorHAnsi"/>
              <w:sz w:val="22"/>
            </w:rPr>
          </w:pPr>
          <w:hyperlink w:anchor="_Toc535417864" w:history="1">
            <w:r w:rsidR="008418B2" w:rsidRPr="001B3A47">
              <w:rPr>
                <w:rStyle w:val="Hyperlink"/>
              </w:rPr>
              <w:t>4.4.3</w:t>
            </w:r>
            <w:r w:rsidR="008418B2">
              <w:rPr>
                <w:rFonts w:asciiTheme="minorHAnsi" w:hAnsiTheme="minorHAnsi"/>
                <w:sz w:val="22"/>
              </w:rPr>
              <w:tab/>
            </w:r>
            <w:r w:rsidR="008418B2" w:rsidRPr="001B3A47">
              <w:rPr>
                <w:rStyle w:val="Hyperlink"/>
              </w:rPr>
              <w:t>Bericht: Abschluss-Elternbenachrichtigung</w:t>
            </w:r>
            <w:r w:rsidR="008418B2">
              <w:rPr>
                <w:webHidden/>
              </w:rPr>
              <w:tab/>
            </w:r>
            <w:r w:rsidR="008418B2">
              <w:rPr>
                <w:webHidden/>
              </w:rPr>
              <w:fldChar w:fldCharType="begin"/>
            </w:r>
            <w:r w:rsidR="008418B2">
              <w:rPr>
                <w:webHidden/>
              </w:rPr>
              <w:instrText xml:space="preserve"> PAGEREF _Toc535417864 \h </w:instrText>
            </w:r>
            <w:r w:rsidR="008418B2">
              <w:rPr>
                <w:webHidden/>
              </w:rPr>
            </w:r>
            <w:r w:rsidR="008418B2">
              <w:rPr>
                <w:webHidden/>
              </w:rPr>
              <w:fldChar w:fldCharType="separate"/>
            </w:r>
            <w:r w:rsidR="00E7576A">
              <w:rPr>
                <w:webHidden/>
              </w:rPr>
              <w:t>14</w:t>
            </w:r>
            <w:r w:rsidR="008418B2">
              <w:rPr>
                <w:webHidden/>
              </w:rPr>
              <w:fldChar w:fldCharType="end"/>
            </w:r>
          </w:hyperlink>
        </w:p>
        <w:p w14:paraId="501A2064" w14:textId="2C47CC1D" w:rsidR="008418B2" w:rsidRDefault="00247350">
          <w:pPr>
            <w:pStyle w:val="Verzeichnis4"/>
            <w:rPr>
              <w:rFonts w:asciiTheme="minorHAnsi" w:hAnsiTheme="minorHAnsi"/>
              <w:sz w:val="22"/>
            </w:rPr>
          </w:pPr>
          <w:hyperlink w:anchor="_Toc535417865" w:history="1">
            <w:r w:rsidR="008418B2" w:rsidRPr="001B3A47">
              <w:rPr>
                <w:rStyle w:val="Hyperlink"/>
              </w:rPr>
              <w:t>4.4.4</w:t>
            </w:r>
            <w:r w:rsidR="008418B2">
              <w:rPr>
                <w:rFonts w:asciiTheme="minorHAnsi" w:hAnsiTheme="minorHAnsi"/>
                <w:sz w:val="22"/>
              </w:rPr>
              <w:tab/>
            </w:r>
            <w:r w:rsidR="008418B2" w:rsidRPr="001B3A47">
              <w:rPr>
                <w:rStyle w:val="Hyperlink"/>
              </w:rPr>
              <w:t>Bericht: Schüler-Historie</w:t>
            </w:r>
            <w:r w:rsidR="008418B2">
              <w:rPr>
                <w:webHidden/>
              </w:rPr>
              <w:tab/>
            </w:r>
            <w:r w:rsidR="008418B2">
              <w:rPr>
                <w:webHidden/>
              </w:rPr>
              <w:fldChar w:fldCharType="begin"/>
            </w:r>
            <w:r w:rsidR="008418B2">
              <w:rPr>
                <w:webHidden/>
              </w:rPr>
              <w:instrText xml:space="preserve"> PAGEREF _Toc535417865 \h </w:instrText>
            </w:r>
            <w:r w:rsidR="008418B2">
              <w:rPr>
                <w:webHidden/>
              </w:rPr>
            </w:r>
            <w:r w:rsidR="008418B2">
              <w:rPr>
                <w:webHidden/>
              </w:rPr>
              <w:fldChar w:fldCharType="separate"/>
            </w:r>
            <w:r w:rsidR="00E7576A">
              <w:rPr>
                <w:webHidden/>
              </w:rPr>
              <w:t>15</w:t>
            </w:r>
            <w:r w:rsidR="008418B2">
              <w:rPr>
                <w:webHidden/>
              </w:rPr>
              <w:fldChar w:fldCharType="end"/>
            </w:r>
          </w:hyperlink>
        </w:p>
        <w:p w14:paraId="15597891" w14:textId="760F7E12" w:rsidR="008418B2" w:rsidRDefault="00247350">
          <w:pPr>
            <w:pStyle w:val="Verzeichnis4"/>
            <w:rPr>
              <w:rFonts w:asciiTheme="minorHAnsi" w:hAnsiTheme="minorHAnsi"/>
              <w:sz w:val="22"/>
            </w:rPr>
          </w:pPr>
          <w:hyperlink w:anchor="_Toc535417866" w:history="1">
            <w:r w:rsidR="008418B2" w:rsidRPr="001B3A47">
              <w:rPr>
                <w:rStyle w:val="Hyperlink"/>
              </w:rPr>
              <w:t>4.4.5</w:t>
            </w:r>
            <w:r w:rsidR="008418B2">
              <w:rPr>
                <w:rFonts w:asciiTheme="minorHAnsi" w:hAnsiTheme="minorHAnsi"/>
                <w:sz w:val="22"/>
              </w:rPr>
              <w:tab/>
            </w:r>
            <w:r w:rsidR="008418B2" w:rsidRPr="001B3A47">
              <w:rPr>
                <w:rStyle w:val="Hyperlink"/>
              </w:rPr>
              <w:t>Neuer Bericht: Zusatzinformationen</w:t>
            </w:r>
            <w:r w:rsidR="008418B2">
              <w:rPr>
                <w:webHidden/>
              </w:rPr>
              <w:tab/>
            </w:r>
            <w:r w:rsidR="008418B2">
              <w:rPr>
                <w:webHidden/>
              </w:rPr>
              <w:fldChar w:fldCharType="begin"/>
            </w:r>
            <w:r w:rsidR="008418B2">
              <w:rPr>
                <w:webHidden/>
              </w:rPr>
              <w:instrText xml:space="preserve"> PAGEREF _Toc535417866 \h </w:instrText>
            </w:r>
            <w:r w:rsidR="008418B2">
              <w:rPr>
                <w:webHidden/>
              </w:rPr>
            </w:r>
            <w:r w:rsidR="008418B2">
              <w:rPr>
                <w:webHidden/>
              </w:rPr>
              <w:fldChar w:fldCharType="separate"/>
            </w:r>
            <w:r w:rsidR="00E7576A">
              <w:rPr>
                <w:webHidden/>
              </w:rPr>
              <w:t>15</w:t>
            </w:r>
            <w:r w:rsidR="008418B2">
              <w:rPr>
                <w:webHidden/>
              </w:rPr>
              <w:fldChar w:fldCharType="end"/>
            </w:r>
          </w:hyperlink>
        </w:p>
        <w:p w14:paraId="24731D28" w14:textId="69AC7501" w:rsidR="008418B2" w:rsidRDefault="00247350">
          <w:pPr>
            <w:pStyle w:val="Verzeichnis4"/>
            <w:rPr>
              <w:rFonts w:asciiTheme="minorHAnsi" w:hAnsiTheme="minorHAnsi"/>
              <w:sz w:val="22"/>
            </w:rPr>
          </w:pPr>
          <w:hyperlink w:anchor="_Toc535417867" w:history="1">
            <w:r w:rsidR="008418B2" w:rsidRPr="001B3A47">
              <w:rPr>
                <w:rStyle w:val="Hyperlink"/>
              </w:rPr>
              <w:t>4.4.6</w:t>
            </w:r>
            <w:r w:rsidR="008418B2">
              <w:rPr>
                <w:rFonts w:asciiTheme="minorHAnsi" w:hAnsiTheme="minorHAnsi"/>
                <w:sz w:val="22"/>
              </w:rPr>
              <w:tab/>
            </w:r>
            <w:r w:rsidR="008418B2" w:rsidRPr="001B3A47">
              <w:rPr>
                <w:rStyle w:val="Hyperlink"/>
              </w:rPr>
              <w:t>Bericht: Ehemalige mit Schullaufbahn</w:t>
            </w:r>
            <w:r w:rsidR="008418B2">
              <w:rPr>
                <w:webHidden/>
              </w:rPr>
              <w:tab/>
            </w:r>
            <w:r w:rsidR="008418B2">
              <w:rPr>
                <w:webHidden/>
              </w:rPr>
              <w:fldChar w:fldCharType="begin"/>
            </w:r>
            <w:r w:rsidR="008418B2">
              <w:rPr>
                <w:webHidden/>
              </w:rPr>
              <w:instrText xml:space="preserve"> PAGEREF _Toc535417867 \h </w:instrText>
            </w:r>
            <w:r w:rsidR="008418B2">
              <w:rPr>
                <w:webHidden/>
              </w:rPr>
            </w:r>
            <w:r w:rsidR="008418B2">
              <w:rPr>
                <w:webHidden/>
              </w:rPr>
              <w:fldChar w:fldCharType="separate"/>
            </w:r>
            <w:r w:rsidR="00E7576A">
              <w:rPr>
                <w:webHidden/>
              </w:rPr>
              <w:t>16</w:t>
            </w:r>
            <w:r w:rsidR="008418B2">
              <w:rPr>
                <w:webHidden/>
              </w:rPr>
              <w:fldChar w:fldCharType="end"/>
            </w:r>
          </w:hyperlink>
        </w:p>
        <w:p w14:paraId="6F325022" w14:textId="778460C9" w:rsidR="008418B2" w:rsidRDefault="00247350">
          <w:pPr>
            <w:pStyle w:val="Verzeichnis4"/>
            <w:rPr>
              <w:rFonts w:asciiTheme="minorHAnsi" w:hAnsiTheme="minorHAnsi"/>
              <w:sz w:val="22"/>
            </w:rPr>
          </w:pPr>
          <w:hyperlink w:anchor="_Toc535417868" w:history="1">
            <w:r w:rsidR="008418B2" w:rsidRPr="001B3A47">
              <w:rPr>
                <w:rStyle w:val="Hyperlink"/>
              </w:rPr>
              <w:t>4.4.7</w:t>
            </w:r>
            <w:r w:rsidR="008418B2">
              <w:rPr>
                <w:rFonts w:asciiTheme="minorHAnsi" w:hAnsiTheme="minorHAnsi"/>
                <w:sz w:val="22"/>
              </w:rPr>
              <w:tab/>
            </w:r>
            <w:r w:rsidR="008418B2" w:rsidRPr="001B3A47">
              <w:rPr>
                <w:rStyle w:val="Hyperlink"/>
              </w:rPr>
              <w:t>Bericht: Unterrichtsverteilung</w:t>
            </w:r>
            <w:r w:rsidR="008418B2">
              <w:rPr>
                <w:webHidden/>
              </w:rPr>
              <w:tab/>
            </w:r>
            <w:r w:rsidR="008418B2">
              <w:rPr>
                <w:webHidden/>
              </w:rPr>
              <w:fldChar w:fldCharType="begin"/>
            </w:r>
            <w:r w:rsidR="008418B2">
              <w:rPr>
                <w:webHidden/>
              </w:rPr>
              <w:instrText xml:space="preserve"> PAGEREF _Toc535417868 \h </w:instrText>
            </w:r>
            <w:r w:rsidR="008418B2">
              <w:rPr>
                <w:webHidden/>
              </w:rPr>
            </w:r>
            <w:r w:rsidR="008418B2">
              <w:rPr>
                <w:webHidden/>
              </w:rPr>
              <w:fldChar w:fldCharType="separate"/>
            </w:r>
            <w:r w:rsidR="00E7576A">
              <w:rPr>
                <w:webHidden/>
              </w:rPr>
              <w:t>16</w:t>
            </w:r>
            <w:r w:rsidR="008418B2">
              <w:rPr>
                <w:webHidden/>
              </w:rPr>
              <w:fldChar w:fldCharType="end"/>
            </w:r>
          </w:hyperlink>
        </w:p>
        <w:p w14:paraId="5612162C" w14:textId="67CDAF76" w:rsidR="00D54451" w:rsidRDefault="003B23B5" w:rsidP="00D54451">
          <w:r>
            <w:rPr>
              <w:b/>
              <w:noProof/>
              <w:color w:val="1E3E95"/>
              <w:sz w:val="22"/>
            </w:rPr>
            <w:fldChar w:fldCharType="end"/>
          </w:r>
        </w:p>
      </w:sdtContent>
    </w:sdt>
    <w:p w14:paraId="4E1CC8D1" w14:textId="77777777" w:rsidR="005010B9" w:rsidRDefault="005010B9" w:rsidP="001C2E60">
      <w:pPr>
        <w:pStyle w:val="LDBereich"/>
      </w:pPr>
    </w:p>
    <w:p w14:paraId="40D6997F" w14:textId="197239B6" w:rsidR="001C2E60" w:rsidRPr="004B7D42" w:rsidRDefault="001C2E60" w:rsidP="001C2E60">
      <w:pPr>
        <w:pStyle w:val="LDBereich"/>
      </w:pPr>
      <w:r w:rsidRPr="004B7D42">
        <w:t>Allgemeine Hinweise</w:t>
      </w:r>
    </w:p>
    <w:p w14:paraId="03CB6765" w14:textId="77777777" w:rsidR="001C2E60" w:rsidRDefault="001C2E60" w:rsidP="001C2E60">
      <w:pPr>
        <w:pStyle w:val="LDTextinhalteingerckt"/>
      </w:pPr>
      <w:r>
        <w:t>Alle verwendeten Personennamen und Leistungsdaten sind anonymisiert. Sollten sich dennoch Übereinstimmungen ergeben, sind diese zufällig und nicht beabsichtigt.</w:t>
      </w:r>
    </w:p>
    <w:p w14:paraId="2D4A4165" w14:textId="77777777" w:rsidR="001C2E60" w:rsidRDefault="001C2E60" w:rsidP="001C2E60">
      <w:pPr>
        <w:pStyle w:val="LDTextinhalteingerckt"/>
      </w:pPr>
      <w:r>
        <w:t>Die Bildschirm-Ausschnitte dienen lediglich der allgemeinen Darstellung des Sachverhalts und können in Inhalt und Schulform von den tatsächlich bei den Benutzern der LUSD verwendeten Daten abweichen.</w:t>
      </w:r>
    </w:p>
    <w:p w14:paraId="14BB7FE8" w14:textId="77777777" w:rsidR="001C2E60" w:rsidRDefault="001C2E60" w:rsidP="001C2E60">
      <w:pPr>
        <w:pStyle w:val="LDTextinhalteingerckt"/>
      </w:pPr>
      <w:r>
        <w:t>Aus Gründen der besseren Lesbarkeit wird auf die gleichzeitige Verwendung männlicher und weiblicher Sprachformen verzichtet. Sämtliche Personenbezeichnungen gelten gleichwohl für beide Geschlechter.</w:t>
      </w:r>
    </w:p>
    <w:p w14:paraId="62F9A7AE" w14:textId="77777777" w:rsidR="001C2E60" w:rsidRDefault="001C2E60" w:rsidP="005010B9">
      <w:pPr>
        <w:pStyle w:val="LDTextinhalt"/>
      </w:pPr>
      <w:bookmarkStart w:id="0" w:name="_Toc343545156"/>
      <w:bookmarkStart w:id="1" w:name="_Toc347835312"/>
      <w:bookmarkStart w:id="2" w:name="_Toc347838604"/>
      <w:bookmarkStart w:id="3" w:name="_Toc347838641"/>
      <w:r>
        <w:br w:type="page"/>
      </w:r>
    </w:p>
    <w:p w14:paraId="734E89C0" w14:textId="5105B4E5" w:rsidR="003C632C" w:rsidRDefault="003C632C" w:rsidP="00B86CE6">
      <w:pPr>
        <w:pStyle w:val="berschrift2"/>
      </w:pPr>
      <w:bookmarkStart w:id="4" w:name="_Toc535417830"/>
      <w:r>
        <w:lastRenderedPageBreak/>
        <w:t>Schule</w:t>
      </w:r>
      <w:bookmarkEnd w:id="4"/>
    </w:p>
    <w:p w14:paraId="5494963E" w14:textId="35285C4D" w:rsidR="00570A2E" w:rsidRDefault="00570A2E" w:rsidP="00B86CE6">
      <w:pPr>
        <w:pStyle w:val="berschrift3"/>
      </w:pPr>
      <w:bookmarkStart w:id="5" w:name="_Toc535417831"/>
      <w:bookmarkStart w:id="6" w:name="_Toc530726480"/>
      <w:r>
        <w:t>Schulbasisdaten &gt; Schulstammdaten</w:t>
      </w:r>
      <w:bookmarkEnd w:id="5"/>
    </w:p>
    <w:p w14:paraId="7361B0EC" w14:textId="261FEADB" w:rsidR="00570A2E" w:rsidRDefault="00570A2E" w:rsidP="00274D2F">
      <w:pPr>
        <w:pStyle w:val="LDAuflistungText"/>
      </w:pPr>
      <w:r>
        <w:t xml:space="preserve">Im Feld </w:t>
      </w:r>
      <w:r w:rsidRPr="00570A2E">
        <w:rPr>
          <w:rStyle w:val="LDBedienelement"/>
        </w:rPr>
        <w:t>Genehmigte Form Ganztagsangebot</w:t>
      </w:r>
      <w:r>
        <w:t xml:space="preserve"> steht der Eintrag </w:t>
      </w:r>
      <w:r w:rsidRPr="00570A2E">
        <w:rPr>
          <w:rStyle w:val="LDMeneintrag"/>
        </w:rPr>
        <w:t xml:space="preserve">Pakt für den </w:t>
      </w:r>
      <w:r>
        <w:rPr>
          <w:rStyle w:val="LDMeneintrag"/>
        </w:rPr>
        <w:t>N</w:t>
      </w:r>
      <w:r w:rsidRPr="00570A2E">
        <w:rPr>
          <w:rStyle w:val="LDMeneintrag"/>
        </w:rPr>
        <w:t>achmittag</w:t>
      </w:r>
      <w:r>
        <w:t xml:space="preserve"> zur Verfügung.</w:t>
      </w:r>
    </w:p>
    <w:p w14:paraId="31819C77" w14:textId="58EB885A" w:rsidR="004231AD" w:rsidRDefault="004231AD" w:rsidP="00274D2F">
      <w:pPr>
        <w:pStyle w:val="LDAuflistungText"/>
      </w:pPr>
      <w:r>
        <w:t xml:space="preserve">Die </w:t>
      </w:r>
      <w:r w:rsidRPr="00274D2F">
        <w:rPr>
          <w:rStyle w:val="hervorhebung"/>
        </w:rPr>
        <w:t>Telefon</w:t>
      </w:r>
      <w:r w:rsidR="00274D2F">
        <w:rPr>
          <w:rStyle w:val="hervorhebung"/>
        </w:rPr>
        <w:t>- und Fax</w:t>
      </w:r>
      <w:r w:rsidRPr="00274D2F">
        <w:rPr>
          <w:rStyle w:val="hervorhebung"/>
        </w:rPr>
        <w:t>nummern</w:t>
      </w:r>
      <w:r>
        <w:t xml:space="preserve"> </w:t>
      </w:r>
      <w:r w:rsidR="002F023B">
        <w:t xml:space="preserve">der Schulen </w:t>
      </w:r>
      <w:r>
        <w:t>wurden auf ein einh</w:t>
      </w:r>
      <w:r w:rsidR="00247350">
        <w:t>eitliches Format geändert:</w:t>
      </w:r>
      <w:r w:rsidR="00247350">
        <w:br/>
        <w:t>+49 Vorwahl Rufnummer (z. B. +49 69</w:t>
      </w:r>
      <w:r>
        <w:t xml:space="preserve"> 11111)</w:t>
      </w:r>
      <w:r w:rsidR="00247350">
        <w:t xml:space="preserve"> bzw. bei Durchwahl </w:t>
      </w:r>
      <w:r w:rsidR="00247350">
        <w:t>+49 Vorwahl Rufnummer</w:t>
      </w:r>
      <w:r w:rsidR="00247350">
        <w:t>-Durchwahl</w:t>
      </w:r>
      <w:r w:rsidR="00247350">
        <w:t xml:space="preserve"> (z. B. +49 69 11111</w:t>
      </w:r>
      <w:r w:rsidR="00247350">
        <w:t>-1</w:t>
      </w:r>
      <w:bookmarkStart w:id="7" w:name="_GoBack"/>
      <w:bookmarkEnd w:id="7"/>
      <w:r w:rsidR="00247350">
        <w:t>2</w:t>
      </w:r>
      <w:r w:rsidR="00247350">
        <w:t>)</w:t>
      </w:r>
      <w:r>
        <w:t>.</w:t>
      </w:r>
    </w:p>
    <w:p w14:paraId="5E8267A8" w14:textId="4E182343" w:rsidR="004231AD" w:rsidRDefault="004231AD" w:rsidP="00274D2F">
      <w:pPr>
        <w:pStyle w:val="LDAuflistungText"/>
      </w:pPr>
      <w:r>
        <w:t xml:space="preserve">Das </w:t>
      </w:r>
      <w:r w:rsidR="004E46D1" w:rsidRPr="00274D2F">
        <w:rPr>
          <w:rStyle w:val="LDBedienelement"/>
        </w:rPr>
        <w:t>Gültig-Bis-Datum</w:t>
      </w:r>
      <w:r w:rsidR="004E46D1">
        <w:t xml:space="preserve">, das z. B. auf der Webseite </w:t>
      </w:r>
      <w:r w:rsidR="004E46D1" w:rsidRPr="008A7B71">
        <w:rPr>
          <w:rStyle w:val="LDMenpunkt"/>
        </w:rPr>
        <w:t xml:space="preserve">Schule &gt; </w:t>
      </w:r>
      <w:r w:rsidR="004E46D1">
        <w:rPr>
          <w:rStyle w:val="LDMenpunkt"/>
        </w:rPr>
        <w:t>Schulumfeld &gt;Schulen</w:t>
      </w:r>
      <w:r w:rsidR="00274D2F">
        <w:rPr>
          <w:rStyle w:val="LDMenpunkt"/>
        </w:rPr>
        <w:t xml:space="preserve"> - </w:t>
      </w:r>
      <w:r w:rsidR="004E46D1" w:rsidRPr="004E46D1">
        <w:rPr>
          <w:rStyle w:val="LDMenpunkt"/>
          <w:smallCaps w:val="0"/>
        </w:rPr>
        <w:t>Register</w:t>
      </w:r>
      <w:r w:rsidR="004E46D1">
        <w:rPr>
          <w:rStyle w:val="LDMenpunkt"/>
        </w:rPr>
        <w:t xml:space="preserve"> </w:t>
      </w:r>
      <w:r w:rsidR="004E46D1" w:rsidRPr="00274D2F">
        <w:rPr>
          <w:rStyle w:val="LDRegister"/>
        </w:rPr>
        <w:t>Hessen</w:t>
      </w:r>
      <w:r w:rsidR="004E46D1">
        <w:rPr>
          <w:rStyle w:val="LDMenpunkt"/>
        </w:rPr>
        <w:t xml:space="preserve"> </w:t>
      </w:r>
      <w:r w:rsidR="004E46D1" w:rsidRPr="004E46D1">
        <w:rPr>
          <w:rStyle w:val="LDMenpunkt"/>
          <w:smallCaps w:val="0"/>
        </w:rPr>
        <w:t>sichtbar ist</w:t>
      </w:r>
      <w:r w:rsidR="004E46D1">
        <w:rPr>
          <w:rStyle w:val="LDMenpunkt"/>
        </w:rPr>
        <w:t>,</w:t>
      </w:r>
      <w:r w:rsidR="004E46D1" w:rsidRPr="008A7B71">
        <w:rPr>
          <w:rStyle w:val="LDMenpunkt"/>
        </w:rPr>
        <w:t xml:space="preserve"> </w:t>
      </w:r>
      <w:r w:rsidR="004E46D1">
        <w:t>wurde in Anpassung zu den in SAP geführten Daten</w:t>
      </w:r>
      <w:r w:rsidR="00274D2F">
        <w:t>,</w:t>
      </w:r>
      <w:r w:rsidR="004E46D1">
        <w:t xml:space="preserve"> vom 31.12.2999 auf den 31.12.9999 gesetzt.</w:t>
      </w:r>
    </w:p>
    <w:p w14:paraId="0F0D9C9B" w14:textId="77777777" w:rsidR="00D32880" w:rsidRDefault="00D32880" w:rsidP="00D32880">
      <w:pPr>
        <w:pStyle w:val="LDTextinhalt"/>
      </w:pPr>
    </w:p>
    <w:p w14:paraId="6F3B66F2" w14:textId="4305C113" w:rsidR="004E46D1" w:rsidRDefault="004E46D1" w:rsidP="00B86CE6">
      <w:pPr>
        <w:pStyle w:val="berschrift3"/>
      </w:pPr>
      <w:bookmarkStart w:id="8" w:name="_Toc535417832"/>
      <w:r>
        <w:t>Schulbasisdaten &gt; Schulformen</w:t>
      </w:r>
      <w:bookmarkEnd w:id="8"/>
    </w:p>
    <w:p w14:paraId="2E04FB9A" w14:textId="645167D4" w:rsidR="004E46D1" w:rsidRDefault="004E46D1" w:rsidP="00843771">
      <w:pPr>
        <w:pStyle w:val="LDTextinhalteingerckt"/>
      </w:pPr>
      <w:proofErr w:type="gramStart"/>
      <w:r>
        <w:t>Bei folgenden</w:t>
      </w:r>
      <w:proofErr w:type="gramEnd"/>
      <w:r>
        <w:t xml:space="preserve"> Schulformen wurden die Kürzel geändert:</w:t>
      </w:r>
    </w:p>
    <w:p w14:paraId="2209249B" w14:textId="77777777" w:rsidR="00B86CE6" w:rsidRDefault="00B86CE6" w:rsidP="00843771">
      <w:pPr>
        <w:pStyle w:val="LDTextinhalteingerck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59"/>
        <w:gridCol w:w="1695"/>
        <w:gridCol w:w="5676"/>
      </w:tblGrid>
      <w:tr w:rsidR="00B86CE6" w:rsidRPr="00255882" w14:paraId="13C618F4" w14:textId="77777777" w:rsidTr="005010B9">
        <w:tc>
          <w:tcPr>
            <w:tcW w:w="1559"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4D078B7C" w14:textId="2A9159AF" w:rsidR="00B86CE6" w:rsidRDefault="00B86CE6" w:rsidP="00B86CE6">
            <w:pPr>
              <w:pStyle w:val="LDTextinhalt"/>
              <w:rPr>
                <w:rStyle w:val="hervorhebungblau"/>
              </w:rPr>
            </w:pPr>
            <w:r>
              <w:rPr>
                <w:rStyle w:val="hervorhebungblau"/>
              </w:rPr>
              <w:t xml:space="preserve">Kürzel </w:t>
            </w:r>
            <w:r w:rsidRPr="00B86CE6">
              <w:rPr>
                <w:rStyle w:val="LDRegister"/>
              </w:rPr>
              <w:t>alt</w:t>
            </w:r>
          </w:p>
        </w:tc>
        <w:tc>
          <w:tcPr>
            <w:tcW w:w="1695"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41508DAE" w14:textId="02B07B6B" w:rsidR="00B86CE6" w:rsidRPr="00DA6035" w:rsidRDefault="00B86CE6" w:rsidP="00B86CE6">
            <w:pPr>
              <w:pStyle w:val="LDTextinhalt"/>
              <w:rPr>
                <w:rStyle w:val="hervorhebungblau"/>
              </w:rPr>
            </w:pPr>
            <w:r>
              <w:rPr>
                <w:rStyle w:val="hervorhebungblau"/>
              </w:rPr>
              <w:t xml:space="preserve">Kürzel </w:t>
            </w:r>
            <w:r w:rsidRPr="00B86CE6">
              <w:rPr>
                <w:rStyle w:val="LDRegister"/>
              </w:rPr>
              <w:t>neu</w:t>
            </w:r>
          </w:p>
        </w:tc>
        <w:tc>
          <w:tcPr>
            <w:tcW w:w="5676"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4A5828AC" w14:textId="0CD361E8" w:rsidR="00B86CE6" w:rsidRDefault="00B86CE6" w:rsidP="00B86CE6">
            <w:pPr>
              <w:pStyle w:val="LDTextinhalt"/>
              <w:rPr>
                <w:rStyle w:val="hervorhebungblau"/>
              </w:rPr>
            </w:pPr>
            <w:r>
              <w:rPr>
                <w:rStyle w:val="hervorhebungblau"/>
              </w:rPr>
              <w:t>Bezeichnung der Schulform</w:t>
            </w:r>
          </w:p>
        </w:tc>
      </w:tr>
      <w:tr w:rsidR="00B86CE6" w:rsidRPr="004730A3" w14:paraId="6C43DBAC" w14:textId="77777777" w:rsidTr="005010B9">
        <w:tc>
          <w:tcPr>
            <w:tcW w:w="1559"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647E2C59" w14:textId="5E347B99" w:rsidR="00B86CE6" w:rsidRPr="00B86CE6" w:rsidRDefault="00B86CE6" w:rsidP="00B86CE6">
            <w:r w:rsidRPr="00B86CE6">
              <w:t>FS/PRA/---</w:t>
            </w:r>
          </w:p>
        </w:tc>
        <w:tc>
          <w:tcPr>
            <w:tcW w:w="1695"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6C119C95" w14:textId="2D3C3CAA" w:rsidR="00B86CE6" w:rsidRPr="00D15C58" w:rsidRDefault="00B86CE6" w:rsidP="00B86CE6">
            <w:pPr>
              <w:pStyle w:val="LDTextinhalt"/>
              <w:rPr>
                <w:rStyle w:val="hervorhebung"/>
              </w:rPr>
            </w:pPr>
            <w:r w:rsidRPr="00131266">
              <w:rPr>
                <w:rStyle w:val="hervorhebung"/>
              </w:rPr>
              <w:t>FS/GE/---</w:t>
            </w:r>
          </w:p>
        </w:tc>
        <w:tc>
          <w:tcPr>
            <w:tcW w:w="5676"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7AB0EDBF" w14:textId="2209DBAD" w:rsidR="00B86CE6" w:rsidRPr="00B86CE6" w:rsidRDefault="00B86CE6" w:rsidP="00B86CE6">
            <w:r w:rsidRPr="00B86CE6">
              <w:t>FS - geistige Entwicklung</w:t>
            </w:r>
          </w:p>
        </w:tc>
      </w:tr>
      <w:tr w:rsidR="00B86CE6" w:rsidRPr="004730A3" w14:paraId="6409E59C" w14:textId="77777777" w:rsidTr="005010B9">
        <w:tc>
          <w:tcPr>
            <w:tcW w:w="1559"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38CA7F94" w14:textId="1E767D8B" w:rsidR="00B86CE6" w:rsidRPr="00B86CE6" w:rsidRDefault="00B86CE6" w:rsidP="00B86CE6">
            <w:r w:rsidRPr="00B86CE6">
              <w:t>FS/PRA/V</w:t>
            </w:r>
          </w:p>
        </w:tc>
        <w:tc>
          <w:tcPr>
            <w:tcW w:w="1695"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024F3CD1" w14:textId="6510AF42" w:rsidR="00B86CE6" w:rsidRPr="00D15C58" w:rsidRDefault="00B86CE6" w:rsidP="00B86CE6">
            <w:pPr>
              <w:pStyle w:val="LDTextinhalt"/>
              <w:rPr>
                <w:rStyle w:val="hervorhebung"/>
              </w:rPr>
            </w:pPr>
            <w:r w:rsidRPr="00131266">
              <w:rPr>
                <w:rStyle w:val="hervorhebung"/>
              </w:rPr>
              <w:t>FS/GE/V</w:t>
            </w:r>
          </w:p>
        </w:tc>
        <w:tc>
          <w:tcPr>
            <w:tcW w:w="5676"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34DCBD9F" w14:textId="462BE833" w:rsidR="00B86CE6" w:rsidRPr="00B86CE6" w:rsidRDefault="00B86CE6" w:rsidP="00B86CE6">
            <w:r w:rsidRPr="00B86CE6">
              <w:t>FS - geistige Entwicklung Vorklasse</w:t>
            </w:r>
          </w:p>
        </w:tc>
      </w:tr>
      <w:tr w:rsidR="00B86CE6" w:rsidRPr="004730A3" w14:paraId="434A8ED1" w14:textId="77777777" w:rsidTr="005010B9">
        <w:tc>
          <w:tcPr>
            <w:tcW w:w="1559"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014F31FE" w14:textId="42BAF29F" w:rsidR="00B86CE6" w:rsidRPr="00B86CE6" w:rsidRDefault="00B86CE6" w:rsidP="00B86CE6">
            <w:r w:rsidRPr="00B86CE6">
              <w:t>FS/PRA/KÖPA</w:t>
            </w:r>
          </w:p>
        </w:tc>
        <w:tc>
          <w:tcPr>
            <w:tcW w:w="1695"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0D7C4735" w14:textId="10F11AC5" w:rsidR="00B86CE6" w:rsidRPr="00131266" w:rsidRDefault="00B86CE6" w:rsidP="00B86CE6">
            <w:pPr>
              <w:pStyle w:val="LDTextinhalt"/>
              <w:rPr>
                <w:rStyle w:val="hervorhebung"/>
              </w:rPr>
            </w:pPr>
            <w:r w:rsidRPr="00131266">
              <w:rPr>
                <w:rStyle w:val="hervorhebung"/>
              </w:rPr>
              <w:t>FS/GE/KÖPA</w:t>
            </w:r>
          </w:p>
        </w:tc>
        <w:tc>
          <w:tcPr>
            <w:tcW w:w="5676"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73C46829" w14:textId="63977A67" w:rsidR="00B86CE6" w:rsidRPr="00B86CE6" w:rsidRDefault="00B86CE6" w:rsidP="00B86CE6">
            <w:r w:rsidRPr="00B86CE6">
              <w:t>FS - geistige Entwicklung - Abteilung körperliche und motorische Entwicklung</w:t>
            </w:r>
          </w:p>
        </w:tc>
      </w:tr>
      <w:tr w:rsidR="00B86CE6" w:rsidRPr="004730A3" w14:paraId="635F1EC8" w14:textId="77777777" w:rsidTr="005010B9">
        <w:tc>
          <w:tcPr>
            <w:tcW w:w="1559"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4BB7259" w14:textId="18FA8F49" w:rsidR="00B86CE6" w:rsidRPr="00B86CE6" w:rsidRDefault="00B86CE6" w:rsidP="00B86CE6">
            <w:r w:rsidRPr="00B86CE6">
              <w:t>FS/ERZ/---</w:t>
            </w:r>
          </w:p>
        </w:tc>
        <w:tc>
          <w:tcPr>
            <w:tcW w:w="1695"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71BC38AD" w14:textId="73713E9C" w:rsidR="00B86CE6" w:rsidRPr="00131266" w:rsidRDefault="00B86CE6" w:rsidP="00B86CE6">
            <w:pPr>
              <w:pStyle w:val="LDTextinhalt"/>
              <w:rPr>
                <w:rStyle w:val="hervorhebung"/>
              </w:rPr>
            </w:pPr>
            <w:r w:rsidRPr="00131266">
              <w:rPr>
                <w:rStyle w:val="hervorhebung"/>
              </w:rPr>
              <w:t>FS/EMS/---</w:t>
            </w:r>
          </w:p>
        </w:tc>
        <w:tc>
          <w:tcPr>
            <w:tcW w:w="5676"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5CD72B20" w14:textId="04F2E8A8" w:rsidR="00B86CE6" w:rsidRPr="00B86CE6" w:rsidRDefault="00B86CE6" w:rsidP="00B86CE6">
            <w:r w:rsidRPr="00B86CE6">
              <w:t>FS - emotionale und soziale Entwicklung</w:t>
            </w:r>
          </w:p>
        </w:tc>
      </w:tr>
      <w:tr w:rsidR="00B86CE6" w:rsidRPr="004730A3" w14:paraId="0583646B" w14:textId="77777777" w:rsidTr="005010B9">
        <w:tc>
          <w:tcPr>
            <w:tcW w:w="1559"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0805EC9E" w14:textId="5F57AEF9" w:rsidR="00B86CE6" w:rsidRPr="00B86CE6" w:rsidRDefault="00B86CE6" w:rsidP="00B86CE6">
            <w:r w:rsidRPr="00B86CE6">
              <w:t>FS/ERZ/R</w:t>
            </w:r>
          </w:p>
        </w:tc>
        <w:tc>
          <w:tcPr>
            <w:tcW w:w="1695"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B33A967" w14:textId="5E60709A" w:rsidR="00B86CE6" w:rsidRPr="00131266" w:rsidRDefault="00B86CE6" w:rsidP="00B86CE6">
            <w:pPr>
              <w:pStyle w:val="LDTextinhalt"/>
              <w:rPr>
                <w:rStyle w:val="hervorhebung"/>
              </w:rPr>
            </w:pPr>
            <w:r w:rsidRPr="00131266">
              <w:rPr>
                <w:rStyle w:val="hervorhebung"/>
              </w:rPr>
              <w:t>FS/EMS/R</w:t>
            </w:r>
          </w:p>
        </w:tc>
        <w:tc>
          <w:tcPr>
            <w:tcW w:w="5676"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27F69469" w14:textId="25D67364" w:rsidR="00B86CE6" w:rsidRPr="00B86CE6" w:rsidRDefault="00B86CE6" w:rsidP="00B86CE6">
            <w:r w:rsidRPr="00B86CE6">
              <w:t>FS - emotionale und soziale Entwicklung mit Realschulziel</w:t>
            </w:r>
          </w:p>
        </w:tc>
      </w:tr>
      <w:tr w:rsidR="00B86CE6" w:rsidRPr="004730A3" w14:paraId="557562EF" w14:textId="77777777" w:rsidTr="005010B9">
        <w:tc>
          <w:tcPr>
            <w:tcW w:w="1559"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EE07F88" w14:textId="41E05CED" w:rsidR="00B86CE6" w:rsidRPr="00B86CE6" w:rsidRDefault="00B86CE6" w:rsidP="00B86CE6">
            <w:r w:rsidRPr="00B86CE6">
              <w:t>FS/ERZ/V</w:t>
            </w:r>
          </w:p>
        </w:tc>
        <w:tc>
          <w:tcPr>
            <w:tcW w:w="1695"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6A5FFFAE" w14:textId="2D0F68AE" w:rsidR="00B86CE6" w:rsidRPr="00131266" w:rsidRDefault="00B86CE6" w:rsidP="00B86CE6">
            <w:pPr>
              <w:pStyle w:val="LDTextinhalt"/>
              <w:rPr>
                <w:rStyle w:val="hervorhebung"/>
              </w:rPr>
            </w:pPr>
            <w:r w:rsidRPr="00131266">
              <w:rPr>
                <w:rStyle w:val="hervorhebung"/>
              </w:rPr>
              <w:t>FS/EMS/V</w:t>
            </w:r>
          </w:p>
        </w:tc>
        <w:tc>
          <w:tcPr>
            <w:tcW w:w="5676"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7FE0A148" w14:textId="71503C6B" w:rsidR="00B86CE6" w:rsidRPr="00B86CE6" w:rsidRDefault="00B86CE6" w:rsidP="00B86CE6">
            <w:r w:rsidRPr="00B86CE6">
              <w:t>FS - emotionale und soziale Entwicklung Vorklasse</w:t>
            </w:r>
          </w:p>
        </w:tc>
      </w:tr>
      <w:tr w:rsidR="00B86CE6" w:rsidRPr="004730A3" w14:paraId="0E12497B" w14:textId="77777777" w:rsidTr="005010B9">
        <w:tc>
          <w:tcPr>
            <w:tcW w:w="1559"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CC1644F" w14:textId="5759BB1A" w:rsidR="00B86CE6" w:rsidRPr="00B86CE6" w:rsidRDefault="00B86CE6" w:rsidP="00B86CE6">
            <w:r w:rsidRPr="00B86CE6">
              <w:t>FS/ERZ/KREA</w:t>
            </w:r>
          </w:p>
        </w:tc>
        <w:tc>
          <w:tcPr>
            <w:tcW w:w="1695"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028AF432" w14:textId="14171561" w:rsidR="00B86CE6" w:rsidRPr="00131266" w:rsidRDefault="00B86CE6" w:rsidP="00B86CE6">
            <w:pPr>
              <w:pStyle w:val="LDTextinhalt"/>
              <w:rPr>
                <w:rStyle w:val="hervorhebung"/>
              </w:rPr>
            </w:pPr>
            <w:r w:rsidRPr="00131266">
              <w:rPr>
                <w:rStyle w:val="hervorhebung"/>
              </w:rPr>
              <w:t>FS/EMS/KREA</w:t>
            </w:r>
          </w:p>
        </w:tc>
        <w:tc>
          <w:tcPr>
            <w:tcW w:w="5676"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27C6C54F" w14:textId="0B4D3713" w:rsidR="00B86CE6" w:rsidRPr="00B86CE6" w:rsidRDefault="00B86CE6" w:rsidP="00B86CE6">
            <w:r w:rsidRPr="00B86CE6">
              <w:t>FS - emotionale und soziale Entwicklung - Abteilung kranke Schülerinnen und Schüler</w:t>
            </w:r>
          </w:p>
        </w:tc>
      </w:tr>
    </w:tbl>
    <w:p w14:paraId="126CC410" w14:textId="77777777" w:rsidR="00D32880" w:rsidRDefault="00D32880" w:rsidP="00843771">
      <w:pPr>
        <w:pStyle w:val="LDTextinhalteingerckt"/>
      </w:pPr>
    </w:p>
    <w:p w14:paraId="1E0A67AE" w14:textId="60BA6334" w:rsidR="00131266" w:rsidRDefault="00131266" w:rsidP="00843771">
      <w:pPr>
        <w:pStyle w:val="LDTextinhalteingerckt"/>
      </w:pPr>
      <w:r>
        <w:t>D</w:t>
      </w:r>
      <w:r w:rsidR="00B86CE6">
        <w:t xml:space="preserve">ie </w:t>
      </w:r>
      <w:r>
        <w:t xml:space="preserve">alten Kürzel </w:t>
      </w:r>
      <w:r w:rsidR="00D32880">
        <w:t xml:space="preserve">werden </w:t>
      </w:r>
      <w:r>
        <w:t>mit der Produktivsetzung des neuen Releases</w:t>
      </w:r>
      <w:r w:rsidR="00B86CE6">
        <w:t xml:space="preserve"> automatisch </w:t>
      </w:r>
      <w:r w:rsidR="00D32880">
        <w:t xml:space="preserve">durch die neuen Kürzel </w:t>
      </w:r>
      <w:r w:rsidR="00B86CE6">
        <w:t>ersetzt.</w:t>
      </w:r>
    </w:p>
    <w:p w14:paraId="697CB787" w14:textId="77777777" w:rsidR="00D32880" w:rsidRDefault="00D32880" w:rsidP="00843771">
      <w:pPr>
        <w:pStyle w:val="LDTextinhalteingerck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34"/>
        <w:gridCol w:w="7796"/>
      </w:tblGrid>
      <w:tr w:rsidR="00D32880" w14:paraId="1490E043" w14:textId="77777777" w:rsidTr="00D32880">
        <w:trPr>
          <w:cantSplit/>
          <w:trHeight w:val="284"/>
        </w:trPr>
        <w:tc>
          <w:tcPr>
            <w:tcW w:w="1134" w:type="dxa"/>
            <w:tcBorders>
              <w:top w:val="nil"/>
              <w:bottom w:val="nil"/>
              <w:right w:val="nil"/>
            </w:tcBorders>
          </w:tcPr>
          <w:p w14:paraId="7D1070DE" w14:textId="77777777" w:rsidR="00D32880" w:rsidRPr="00A77AAC" w:rsidRDefault="00D32880" w:rsidP="00AA5C0D">
            <w:pPr>
              <w:pStyle w:val="LDTextinhalt"/>
              <w:rPr>
                <w:rStyle w:val="hervorhebung"/>
              </w:rPr>
            </w:pPr>
            <w:r>
              <w:rPr>
                <w:noProof/>
                <w:lang w:eastAsia="de-DE"/>
              </w:rPr>
              <w:drawing>
                <wp:inline distT="0" distB="0" distL="0" distR="0" wp14:anchorId="14F831D3" wp14:editId="109C2A12">
                  <wp:extent cx="381000" cy="304800"/>
                  <wp:effectExtent l="0" t="0" r="0" b="0"/>
                  <wp:docPr id="7" name="Grafik 7" descr="H:\LUSD\02_LUSD Hilfe\Hilfe Versionen\aktuelle version lusdhilfe 2012_02_17\lusdhelp\lusd\Images\Icons\In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USD\02_LUSD Hilfe\Hilfe Versionen\aktuelle version lusdhilfe 2012_02_17\lusdhelp\lusd\Images\Icons\Info1.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tc>
        <w:tc>
          <w:tcPr>
            <w:tcW w:w="7796" w:type="dxa"/>
            <w:tcBorders>
              <w:left w:val="nil"/>
            </w:tcBorders>
            <w:vAlign w:val="center"/>
          </w:tcPr>
          <w:p w14:paraId="3F896267" w14:textId="6A287616" w:rsidR="00D32880" w:rsidRPr="00A77AAC" w:rsidRDefault="00D32880" w:rsidP="00AA5C0D">
            <w:pPr>
              <w:pStyle w:val="LDTextinhalt"/>
            </w:pPr>
            <w:r>
              <w:t xml:space="preserve">Schulen, die auf der Webseite </w:t>
            </w:r>
            <w:r w:rsidRPr="00D32880">
              <w:rPr>
                <w:rStyle w:val="LDMenpunkt"/>
              </w:rPr>
              <w:t>Schule &gt; Schulbasisdaten &gt;Schulformen</w:t>
            </w:r>
            <w:r>
              <w:rPr>
                <w:rStyle w:val="LDMenpunkt"/>
              </w:rPr>
              <w:t xml:space="preserve"> </w:t>
            </w:r>
            <w:r w:rsidRPr="00131266">
              <w:rPr>
                <w:rStyle w:val="LDMenpunkt"/>
                <w:smallCaps w:val="0"/>
              </w:rPr>
              <w:t xml:space="preserve">eigene </w:t>
            </w:r>
            <w:r>
              <w:rPr>
                <w:rStyle w:val="LDMenpunkt"/>
                <w:smallCaps w:val="0"/>
              </w:rPr>
              <w:t>Kürzel vergeben haben, sollten prüfen, ob Anpassungen erforderlich sind.</w:t>
            </w:r>
          </w:p>
        </w:tc>
      </w:tr>
    </w:tbl>
    <w:p w14:paraId="11F50A4A" w14:textId="77777777" w:rsidR="00D32880" w:rsidRDefault="00D32880" w:rsidP="00D32880">
      <w:pPr>
        <w:pStyle w:val="LDTextinhalt"/>
      </w:pPr>
    </w:p>
    <w:p w14:paraId="753F3789" w14:textId="77777777" w:rsidR="00D32880" w:rsidRDefault="00D32880" w:rsidP="005010B9">
      <w:pPr>
        <w:pStyle w:val="LDTextinhalt"/>
      </w:pPr>
      <w:r>
        <w:br w:type="page"/>
      </w:r>
    </w:p>
    <w:p w14:paraId="08890B17" w14:textId="00987EA5" w:rsidR="00255882" w:rsidRDefault="00255882" w:rsidP="00B86CE6">
      <w:pPr>
        <w:pStyle w:val="berschrift3"/>
      </w:pPr>
      <w:bookmarkStart w:id="9" w:name="_Toc535417833"/>
      <w:r>
        <w:lastRenderedPageBreak/>
        <w:t>Schulbasisdaten &gt; Fächer</w:t>
      </w:r>
      <w:bookmarkEnd w:id="6"/>
      <w:bookmarkEnd w:id="9"/>
    </w:p>
    <w:p w14:paraId="07FA2B11" w14:textId="096FB419" w:rsidR="00D32880" w:rsidRDefault="00593AC1" w:rsidP="00843771">
      <w:pPr>
        <w:pStyle w:val="LDTextinhalteingerckt"/>
      </w:pPr>
      <w:r>
        <w:t>Nachstehende</w:t>
      </w:r>
      <w:r w:rsidR="00255882" w:rsidRPr="00255882">
        <w:t xml:space="preserve"> Fächer </w:t>
      </w:r>
      <w:r w:rsidR="00D32880">
        <w:t xml:space="preserve">wurden </w:t>
      </w:r>
      <w:r w:rsidR="00DE35C2">
        <w:t>umbenannt</w:t>
      </w:r>
      <w:r w:rsidR="00D32880">
        <w:t>.</w:t>
      </w:r>
    </w:p>
    <w:p w14:paraId="1D5CCC72" w14:textId="77777777" w:rsidR="00D32880" w:rsidRDefault="00D32880" w:rsidP="00843771">
      <w:pPr>
        <w:pStyle w:val="LDTextinhalteingerck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34"/>
        <w:gridCol w:w="7796"/>
      </w:tblGrid>
      <w:tr w:rsidR="00D32880" w14:paraId="250EE12A" w14:textId="77777777" w:rsidTr="00AA5C0D">
        <w:trPr>
          <w:cantSplit/>
          <w:trHeight w:val="284"/>
        </w:trPr>
        <w:tc>
          <w:tcPr>
            <w:tcW w:w="1134" w:type="dxa"/>
            <w:tcBorders>
              <w:top w:val="nil"/>
              <w:bottom w:val="nil"/>
              <w:right w:val="nil"/>
            </w:tcBorders>
          </w:tcPr>
          <w:p w14:paraId="599152F5" w14:textId="77777777" w:rsidR="00D32880" w:rsidRPr="00A77AAC" w:rsidRDefault="00D32880" w:rsidP="00AA5C0D">
            <w:pPr>
              <w:pStyle w:val="LDTextinhalt"/>
              <w:rPr>
                <w:rStyle w:val="hervorhebung"/>
              </w:rPr>
            </w:pPr>
            <w:r>
              <w:rPr>
                <w:noProof/>
                <w:lang w:eastAsia="de-DE"/>
              </w:rPr>
              <w:drawing>
                <wp:inline distT="0" distB="0" distL="0" distR="0" wp14:anchorId="46E0D296" wp14:editId="39FBA586">
                  <wp:extent cx="381000" cy="304800"/>
                  <wp:effectExtent l="0" t="0" r="0" b="0"/>
                  <wp:docPr id="12" name="Grafik 12" descr="H:\LUSD\02_LUSD Hilfe\Hilfe Versionen\aktuelle version lusdhilfe 2012_02_17\lusdhelp\lusd\Images\Icons\In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USD\02_LUSD Hilfe\Hilfe Versionen\aktuelle version lusdhilfe 2012_02_17\lusdhelp\lusd\Images\Icons\Info1.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tc>
        <w:tc>
          <w:tcPr>
            <w:tcW w:w="7796" w:type="dxa"/>
            <w:tcBorders>
              <w:left w:val="nil"/>
            </w:tcBorders>
            <w:vAlign w:val="center"/>
          </w:tcPr>
          <w:p w14:paraId="37286DF3" w14:textId="2C6063A2" w:rsidR="00D32880" w:rsidRPr="00A77AAC" w:rsidRDefault="00D32880" w:rsidP="00D32880">
            <w:pPr>
              <w:pStyle w:val="LDTextinhalt"/>
            </w:pPr>
            <w:r>
              <w:t>Bei Schulen, die eines der umbenannten Fächer – zur Abbildung des Unterrichts im beruflichen Gymnasium entsprechend der OAVO 2018 – bereits zugeordnet haben, werden die alten Fachkürzel und –</w:t>
            </w:r>
            <w:proofErr w:type="spellStart"/>
            <w:r>
              <w:t>bezeichnungen</w:t>
            </w:r>
            <w:proofErr w:type="spellEnd"/>
            <w:r>
              <w:t xml:space="preserve"> mit dem </w:t>
            </w:r>
            <w:proofErr w:type="spellStart"/>
            <w:r>
              <w:t>Releasewechsel</w:t>
            </w:r>
            <w:proofErr w:type="spellEnd"/>
            <w:r>
              <w:t xml:space="preserve"> automatisch ersetzt.</w:t>
            </w:r>
          </w:p>
        </w:tc>
      </w:tr>
    </w:tbl>
    <w:p w14:paraId="1F1BE4E6" w14:textId="6CEDF8E5" w:rsidR="00255882" w:rsidRDefault="00255882" w:rsidP="00843771">
      <w:pPr>
        <w:pStyle w:val="LDTextinhalteingerckt"/>
      </w:pPr>
    </w:p>
    <w:tbl>
      <w:tblPr>
        <w:tblW w:w="8789"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28"/>
        <w:gridCol w:w="2316"/>
        <w:gridCol w:w="1417"/>
        <w:gridCol w:w="3828"/>
      </w:tblGrid>
      <w:tr w:rsidR="00D32880" w:rsidRPr="00661D44" w14:paraId="7EC76DDE" w14:textId="032D6A64" w:rsidTr="00D32880">
        <w:tc>
          <w:tcPr>
            <w:tcW w:w="1228"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3FE061D2" w14:textId="421CE2F2" w:rsidR="00D32880" w:rsidRPr="00B86CE6" w:rsidRDefault="00D32880" w:rsidP="00D32880">
            <w:pPr>
              <w:pStyle w:val="LDTextinhalt"/>
              <w:rPr>
                <w:rStyle w:val="LDRegister"/>
              </w:rPr>
            </w:pPr>
            <w:r>
              <w:rPr>
                <w:rStyle w:val="hervorhebungblau"/>
              </w:rPr>
              <w:t xml:space="preserve">Kürzel </w:t>
            </w:r>
            <w:r w:rsidRPr="00B86CE6">
              <w:rPr>
                <w:rStyle w:val="LDRegister"/>
              </w:rPr>
              <w:t>alt</w:t>
            </w:r>
          </w:p>
        </w:tc>
        <w:tc>
          <w:tcPr>
            <w:tcW w:w="2316"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4653DC86" w14:textId="4BCD65F0" w:rsidR="00D32880" w:rsidRPr="00255882" w:rsidRDefault="00D32880" w:rsidP="00D32880">
            <w:pPr>
              <w:pStyle w:val="LDTextinhalt"/>
              <w:rPr>
                <w:rStyle w:val="hervorhebungblau"/>
              </w:rPr>
            </w:pPr>
            <w:r>
              <w:rPr>
                <w:rStyle w:val="hervorhebungblau"/>
              </w:rPr>
              <w:t xml:space="preserve">Fachbezeichnung </w:t>
            </w:r>
            <w:r w:rsidRPr="00B86CE6">
              <w:rPr>
                <w:rStyle w:val="LDRegister"/>
              </w:rPr>
              <w:t>alt</w:t>
            </w:r>
          </w:p>
        </w:tc>
        <w:tc>
          <w:tcPr>
            <w:tcW w:w="1417"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005724B2" w14:textId="68F30E14" w:rsidR="00D32880" w:rsidRDefault="00D32880" w:rsidP="00D32880">
            <w:pPr>
              <w:pStyle w:val="LDTextinhalt"/>
              <w:rPr>
                <w:rStyle w:val="hervorhebungblau"/>
              </w:rPr>
            </w:pPr>
            <w:r>
              <w:rPr>
                <w:rStyle w:val="hervorhebungblau"/>
              </w:rPr>
              <w:t xml:space="preserve">Kürzel </w:t>
            </w:r>
            <w:r w:rsidRPr="00B86CE6">
              <w:rPr>
                <w:rStyle w:val="LDRegister"/>
              </w:rPr>
              <w:t>neu</w:t>
            </w:r>
          </w:p>
        </w:tc>
        <w:tc>
          <w:tcPr>
            <w:tcW w:w="3828"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2A277425" w14:textId="4F70158B" w:rsidR="00D32880" w:rsidRDefault="00D32880" w:rsidP="00D32880">
            <w:pPr>
              <w:pStyle w:val="LDTextinhalt"/>
              <w:rPr>
                <w:rStyle w:val="hervorhebungblau"/>
              </w:rPr>
            </w:pPr>
            <w:r>
              <w:rPr>
                <w:rStyle w:val="hervorhebungblau"/>
              </w:rPr>
              <w:t xml:space="preserve">Fachbezeichnung </w:t>
            </w:r>
            <w:r w:rsidRPr="00B86CE6">
              <w:rPr>
                <w:rStyle w:val="LDRegister"/>
              </w:rPr>
              <w:t>neu</w:t>
            </w:r>
          </w:p>
        </w:tc>
      </w:tr>
      <w:tr w:rsidR="00D32880" w:rsidRPr="00661D44" w14:paraId="45F36C00" w14:textId="469F71BF" w:rsidTr="00D32880">
        <w:tc>
          <w:tcPr>
            <w:tcW w:w="1228"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3DCD0364" w14:textId="68800860" w:rsidR="00D32880" w:rsidRPr="004730A3" w:rsidRDefault="00D32880" w:rsidP="00D32880">
            <w:pPr>
              <w:pStyle w:val="LDTextinhalt"/>
            </w:pPr>
            <w:r>
              <w:t>WTEC</w:t>
            </w:r>
          </w:p>
        </w:tc>
        <w:tc>
          <w:tcPr>
            <w:tcW w:w="2316"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206C7DF2" w14:textId="02A32AA1" w:rsidR="00D32880" w:rsidRPr="004730A3" w:rsidRDefault="00D32880" w:rsidP="00D32880">
            <w:pPr>
              <w:pStyle w:val="LDTextinhalt"/>
            </w:pPr>
            <w:r>
              <w:t>Werkstofftechnik</w:t>
            </w:r>
          </w:p>
        </w:tc>
        <w:tc>
          <w:tcPr>
            <w:tcW w:w="141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6DDB92D0" w14:textId="19F74E24" w:rsidR="00D32880" w:rsidRDefault="00D32880" w:rsidP="00D32880">
            <w:pPr>
              <w:pStyle w:val="LDTextinhalt"/>
            </w:pPr>
            <w:r w:rsidRPr="00D15C58">
              <w:rPr>
                <w:rStyle w:val="hervorhebung"/>
              </w:rPr>
              <w:t>TKWT</w:t>
            </w:r>
          </w:p>
        </w:tc>
        <w:tc>
          <w:tcPr>
            <w:tcW w:w="3828"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1B9C1B05" w14:textId="3F7D69FC" w:rsidR="00D32880" w:rsidRDefault="00D32880" w:rsidP="00D32880">
            <w:pPr>
              <w:pStyle w:val="LDTextinhalt"/>
            </w:pPr>
            <w:r w:rsidRPr="004730A3">
              <w:t>Technische Kommunikation und Werkstofftechnik</w:t>
            </w:r>
          </w:p>
        </w:tc>
      </w:tr>
      <w:tr w:rsidR="00D32880" w:rsidRPr="00661D44" w14:paraId="6599AA21" w14:textId="4EC54032" w:rsidTr="00D32880">
        <w:tc>
          <w:tcPr>
            <w:tcW w:w="1228"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34087D75" w14:textId="2D59BFC0" w:rsidR="00D32880" w:rsidRPr="004730A3" w:rsidRDefault="00D32880" w:rsidP="00D32880">
            <w:pPr>
              <w:pStyle w:val="LDTextinhalt"/>
            </w:pPr>
            <w:r>
              <w:t>MIBI</w:t>
            </w:r>
          </w:p>
        </w:tc>
        <w:tc>
          <w:tcPr>
            <w:tcW w:w="2316"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12F7F7A1" w14:textId="394249CA" w:rsidR="00D32880" w:rsidRPr="004730A3" w:rsidRDefault="00D32880" w:rsidP="00D32880">
            <w:pPr>
              <w:pStyle w:val="LDTextinhalt"/>
            </w:pPr>
            <w:r>
              <w:t>Mikrobiologie</w:t>
            </w:r>
          </w:p>
        </w:tc>
        <w:tc>
          <w:tcPr>
            <w:tcW w:w="141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003C8C8B" w14:textId="4957B725" w:rsidR="00D32880" w:rsidRDefault="00D32880" w:rsidP="00D32880">
            <w:pPr>
              <w:pStyle w:val="LDTextinhalt"/>
            </w:pPr>
            <w:r w:rsidRPr="00D15C58">
              <w:rPr>
                <w:rStyle w:val="hervorhebung"/>
              </w:rPr>
              <w:t>TKMB</w:t>
            </w:r>
          </w:p>
        </w:tc>
        <w:tc>
          <w:tcPr>
            <w:tcW w:w="3828"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2DE863D3" w14:textId="4519F509" w:rsidR="00D32880" w:rsidRDefault="00D32880" w:rsidP="00D32880">
            <w:pPr>
              <w:pStyle w:val="LDTextinhalt"/>
            </w:pPr>
            <w:r w:rsidRPr="004730A3">
              <w:t>Technische Kommunikation und Mikrobiologie</w:t>
            </w:r>
          </w:p>
        </w:tc>
      </w:tr>
      <w:tr w:rsidR="00D32880" w:rsidRPr="00661D44" w14:paraId="23C2BB71" w14:textId="474A5964" w:rsidTr="00D32880">
        <w:tc>
          <w:tcPr>
            <w:tcW w:w="1228"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5963837C" w14:textId="7273B380" w:rsidR="00D32880" w:rsidRPr="004730A3" w:rsidRDefault="00D32880" w:rsidP="00D32880">
            <w:pPr>
              <w:pStyle w:val="LDTextinhalt"/>
            </w:pPr>
            <w:r>
              <w:t>LEMP</w:t>
            </w:r>
          </w:p>
        </w:tc>
        <w:tc>
          <w:tcPr>
            <w:tcW w:w="2316"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30465081" w14:textId="5DFE6436" w:rsidR="00D32880" w:rsidRPr="004730A3" w:rsidRDefault="00D32880" w:rsidP="00D32880">
            <w:pPr>
              <w:pStyle w:val="LDTextinhalt"/>
            </w:pPr>
            <w:r>
              <w:t>Lebensmittelproduktion</w:t>
            </w:r>
          </w:p>
        </w:tc>
        <w:tc>
          <w:tcPr>
            <w:tcW w:w="141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0A541AFC" w14:textId="0FDA3802" w:rsidR="00D32880" w:rsidRDefault="00D32880" w:rsidP="00D32880">
            <w:pPr>
              <w:pStyle w:val="LDTextinhalt"/>
            </w:pPr>
            <w:r w:rsidRPr="00D15C58">
              <w:rPr>
                <w:rStyle w:val="hervorhebung"/>
              </w:rPr>
              <w:t>PLEP</w:t>
            </w:r>
          </w:p>
        </w:tc>
        <w:tc>
          <w:tcPr>
            <w:tcW w:w="3828"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579BFE3A" w14:textId="41A3611E" w:rsidR="00D32880" w:rsidRDefault="00D32880" w:rsidP="00D32880">
            <w:pPr>
              <w:pStyle w:val="LDTextinhalt"/>
            </w:pPr>
            <w:r w:rsidRPr="004730A3">
              <w:t>Praxis der Lebensmittelproduktion</w:t>
            </w:r>
          </w:p>
        </w:tc>
      </w:tr>
    </w:tbl>
    <w:p w14:paraId="074DFC06" w14:textId="77777777" w:rsidR="00D2135B" w:rsidRDefault="00D2135B" w:rsidP="00B86CE6">
      <w:pPr>
        <w:pStyle w:val="LDAbsatznachberschrift"/>
      </w:pPr>
    </w:p>
    <w:p w14:paraId="2377D1F7" w14:textId="55CA24D5" w:rsidR="00E01092" w:rsidRDefault="00E01092" w:rsidP="00B86CE6">
      <w:pPr>
        <w:pStyle w:val="berschrift3"/>
      </w:pPr>
      <w:bookmarkStart w:id="10" w:name="_Toc535417834"/>
      <w:r>
        <w:t>Personal &gt; Personal bearbeiten – Register Stundenbilanz</w:t>
      </w:r>
      <w:bookmarkEnd w:id="10"/>
    </w:p>
    <w:p w14:paraId="0C9F6E46" w14:textId="3B79AC28" w:rsidR="00E01092" w:rsidRDefault="00E01092" w:rsidP="00843771">
      <w:pPr>
        <w:pStyle w:val="LDTextinhalteingerckt"/>
      </w:pPr>
      <w:r>
        <w:t xml:space="preserve">Im Bereich </w:t>
      </w:r>
      <w:r w:rsidRPr="00E01092">
        <w:rPr>
          <w:rStyle w:val="hervorhebung"/>
        </w:rPr>
        <w:t>Erhöhungen/Minderungen</w:t>
      </w:r>
      <w:r>
        <w:rPr>
          <w:rStyle w:val="LDRegister"/>
        </w:rPr>
        <w:t xml:space="preserve"> </w:t>
      </w:r>
      <w:r>
        <w:t xml:space="preserve">stehen folgende Gründe neu zur </w:t>
      </w:r>
      <w:r w:rsidR="00956DE9">
        <w:t>Verfügung:</w:t>
      </w:r>
    </w:p>
    <w:p w14:paraId="45CE4FBA" w14:textId="77777777" w:rsidR="00956DE9" w:rsidRPr="00255882" w:rsidRDefault="00956DE9" w:rsidP="00843771">
      <w:pPr>
        <w:pStyle w:val="LDTextinhalteingerckt"/>
        <w:rPr>
          <w:rStyle w:val="LDRegister"/>
        </w:rPr>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6"/>
        <w:gridCol w:w="3118"/>
        <w:gridCol w:w="4536"/>
      </w:tblGrid>
      <w:tr w:rsidR="00E01092" w:rsidRPr="00661D44" w14:paraId="142432D2" w14:textId="77777777" w:rsidTr="00AA5C0D">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5B562E19" w14:textId="6F9FFE7A" w:rsidR="00E01092" w:rsidRPr="00DA6035" w:rsidRDefault="00E01092" w:rsidP="00B86CE6">
            <w:pPr>
              <w:pStyle w:val="LDTextinhalt"/>
              <w:rPr>
                <w:rStyle w:val="hervorhebungblau"/>
              </w:rPr>
            </w:pPr>
            <w:r>
              <w:rPr>
                <w:rStyle w:val="hervorhebungblau"/>
              </w:rPr>
              <w:t>Kürzel</w:t>
            </w:r>
            <w:r w:rsidR="00AA5C0D">
              <w:rPr>
                <w:rStyle w:val="hervorhebungblau"/>
              </w:rPr>
              <w:t xml:space="preserve"> </w:t>
            </w:r>
            <w:r w:rsidR="00AA5C0D" w:rsidRPr="00255882">
              <w:rPr>
                <w:rStyle w:val="LDRegister"/>
              </w:rPr>
              <w:t>neu</w:t>
            </w:r>
          </w:p>
        </w:tc>
        <w:tc>
          <w:tcPr>
            <w:tcW w:w="7654" w:type="dxa"/>
            <w:gridSpan w:val="2"/>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14336E89" w14:textId="3C189ED3" w:rsidR="00E01092" w:rsidRDefault="00AA5C0D" w:rsidP="00AA5C0D">
            <w:pPr>
              <w:pStyle w:val="LDTextinhalt"/>
              <w:rPr>
                <w:rStyle w:val="hervorhebungblau"/>
              </w:rPr>
            </w:pPr>
            <w:r>
              <w:rPr>
                <w:rStyle w:val="hervorhebungblau"/>
              </w:rPr>
              <w:t>Bezeichnung</w:t>
            </w:r>
          </w:p>
        </w:tc>
      </w:tr>
      <w:tr w:rsidR="00D15C58" w:rsidRPr="00661D44" w14:paraId="518AFE17" w14:textId="77777777" w:rsidTr="00AA5C0D">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BBE6CD8" w14:textId="3FA5B9EC" w:rsidR="00D15C58" w:rsidRPr="00D15C58" w:rsidRDefault="00D15C58" w:rsidP="00B86CE6">
            <w:pPr>
              <w:pStyle w:val="LDTextinhalt"/>
              <w:rPr>
                <w:rStyle w:val="hervorhebung"/>
              </w:rPr>
            </w:pPr>
            <w:r w:rsidRPr="00D15C58">
              <w:rPr>
                <w:rStyle w:val="hervorhebung"/>
              </w:rPr>
              <w:t>HAUS</w:t>
            </w:r>
          </w:p>
        </w:tc>
        <w:tc>
          <w:tcPr>
            <w:tcW w:w="311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6A02FEB6" w14:textId="1850C18F" w:rsidR="00D15C58" w:rsidRDefault="004058F9" w:rsidP="00B86CE6">
            <w:pPr>
              <w:pStyle w:val="LDTextinhalt"/>
            </w:pPr>
            <w:proofErr w:type="spellStart"/>
            <w:r>
              <w:t>häusl</w:t>
            </w:r>
            <w:proofErr w:type="spellEnd"/>
            <w:r>
              <w:t>. Sonderunterricht</w:t>
            </w:r>
          </w:p>
        </w:tc>
        <w:tc>
          <w:tcPr>
            <w:tcW w:w="4536"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63626A0A" w14:textId="5F30EE88" w:rsidR="00D15C58" w:rsidRPr="004F7E8E" w:rsidRDefault="00D15C58" w:rsidP="00B86CE6">
            <w:pPr>
              <w:pStyle w:val="LDTextinhalt"/>
            </w:pPr>
            <w:r w:rsidRPr="00E01092">
              <w:t>Häuslicher Sonderunterricht, der über die Zuweisung hinaus geleistet wird</w:t>
            </w:r>
          </w:p>
        </w:tc>
      </w:tr>
      <w:tr w:rsidR="00D15C58" w:rsidRPr="00661D44" w14:paraId="6DCDCAA4" w14:textId="77777777" w:rsidTr="00AA5C0D">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C4286E1" w14:textId="71B31A30" w:rsidR="00D15C58" w:rsidRPr="00D15C58" w:rsidRDefault="00D15C58" w:rsidP="00B86CE6">
            <w:pPr>
              <w:pStyle w:val="LDTextinhalt"/>
              <w:rPr>
                <w:rStyle w:val="hervorhebung"/>
              </w:rPr>
            </w:pPr>
            <w:r w:rsidRPr="00D15C58">
              <w:rPr>
                <w:rStyle w:val="hervorhebung"/>
              </w:rPr>
              <w:t>UBUS</w:t>
            </w:r>
          </w:p>
        </w:tc>
        <w:tc>
          <w:tcPr>
            <w:tcW w:w="311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34C98F93" w14:textId="45B9B8F2" w:rsidR="00D15C58" w:rsidRPr="004F7E8E" w:rsidRDefault="00D15C58" w:rsidP="00B86CE6">
            <w:pPr>
              <w:pStyle w:val="LDTextinhalt"/>
            </w:pPr>
            <w:r>
              <w:t>UBUS-</w:t>
            </w:r>
            <w:proofErr w:type="spellStart"/>
            <w:r>
              <w:t>Unt.begl.Unterst.Soz.päd</w:t>
            </w:r>
            <w:proofErr w:type="spellEnd"/>
          </w:p>
        </w:tc>
        <w:tc>
          <w:tcPr>
            <w:tcW w:w="4536"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7F3D4D5C" w14:textId="6EBB5917" w:rsidR="00D15C58" w:rsidRPr="004F7E8E" w:rsidRDefault="00D15C58" w:rsidP="00B86CE6">
            <w:pPr>
              <w:pStyle w:val="LDTextinhalt"/>
            </w:pPr>
            <w:r>
              <w:t>Unterrichtsbegleitende Unterstützung durch sozialpädagogische Fachkräfte auf Stelle einer Lehrkraft</w:t>
            </w:r>
          </w:p>
        </w:tc>
      </w:tr>
    </w:tbl>
    <w:p w14:paraId="059CBAC1" w14:textId="3501DC93" w:rsidR="00E01092" w:rsidRDefault="00E01092" w:rsidP="00B86CE6">
      <w:pPr>
        <w:pStyle w:val="LDAbsatznachberschrift"/>
      </w:pPr>
    </w:p>
    <w:p w14:paraId="28936E19" w14:textId="55B8BB2C" w:rsidR="00CD3BD4" w:rsidRDefault="00CD3BD4" w:rsidP="00B86CE6">
      <w:pPr>
        <w:pStyle w:val="berschrift3"/>
      </w:pPr>
      <w:bookmarkStart w:id="11" w:name="_Toc535417835"/>
      <w:r>
        <w:t>Administration &gt; Benutzer</w:t>
      </w:r>
      <w:bookmarkEnd w:id="11"/>
    </w:p>
    <w:p w14:paraId="26188388" w14:textId="68799480" w:rsidR="00CD3BD4" w:rsidRDefault="002C5E63" w:rsidP="00843771">
      <w:pPr>
        <w:pStyle w:val="LDTextinhalteingerckt"/>
      </w:pPr>
      <w:r>
        <w:t>In der jüngeren Vergangenheit</w:t>
      </w:r>
      <w:r w:rsidR="008A7B71">
        <w:t xml:space="preserve"> wurde</w:t>
      </w:r>
      <w:r>
        <w:t>n</w:t>
      </w:r>
      <w:r w:rsidR="008A7B71">
        <w:t xml:space="preserve"> bei </w:t>
      </w:r>
      <w:r>
        <w:t>der Neuanlage von</w:t>
      </w:r>
      <w:r w:rsidR="008A7B71">
        <w:t xml:space="preserve"> Benutzern ein Umlaut oder ein </w:t>
      </w:r>
      <w:r w:rsidR="008A7B71" w:rsidRPr="00CD3BD4">
        <w:t>Eszett im N</w:t>
      </w:r>
      <w:r w:rsidR="008A7B71">
        <w:t>achn</w:t>
      </w:r>
      <w:r w:rsidR="008A7B71" w:rsidRPr="00CD3BD4">
        <w:t xml:space="preserve">amen </w:t>
      </w:r>
      <w:r w:rsidR="008A7B71">
        <w:t xml:space="preserve">bei der Generierung des Benutzernamens als "x" dargestellt. </w:t>
      </w:r>
      <w:r w:rsidR="00CD3BD4" w:rsidRPr="00CD3BD4">
        <w:t>Mit Produktivsetzung von</w:t>
      </w:r>
      <w:r>
        <w:t xml:space="preserve"> R32 ist dieser Fehler behoben.</w:t>
      </w:r>
    </w:p>
    <w:tbl>
      <w:tblPr>
        <w:tblW w:w="8789"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34"/>
        <w:gridCol w:w="7655"/>
      </w:tblGrid>
      <w:tr w:rsidR="00E46827" w14:paraId="6699C79D" w14:textId="77777777" w:rsidTr="0005696B">
        <w:trPr>
          <w:cantSplit/>
          <w:trHeight w:val="284"/>
        </w:trPr>
        <w:tc>
          <w:tcPr>
            <w:tcW w:w="1134" w:type="dxa"/>
            <w:tcBorders>
              <w:top w:val="nil"/>
              <w:bottom w:val="nil"/>
              <w:right w:val="nil"/>
            </w:tcBorders>
          </w:tcPr>
          <w:p w14:paraId="243AAA85" w14:textId="77777777" w:rsidR="00E46827" w:rsidRPr="00E46827" w:rsidRDefault="00E46827" w:rsidP="00B86CE6">
            <w:pPr>
              <w:pStyle w:val="LDTextinhalt"/>
              <w:rPr>
                <w:rStyle w:val="hervorhebung"/>
              </w:rPr>
            </w:pPr>
            <w:r>
              <w:rPr>
                <w:noProof/>
                <w:lang w:eastAsia="de-DE"/>
              </w:rPr>
              <w:drawing>
                <wp:inline distT="0" distB="0" distL="0" distR="0" wp14:anchorId="348BB983" wp14:editId="6F58AA82">
                  <wp:extent cx="381000" cy="304800"/>
                  <wp:effectExtent l="0" t="0" r="0" b="0"/>
                  <wp:docPr id="31" name="Grafik 31" descr="H:\LUSD\02_LUSD Hilfe\Hilfe Versionen\aktuelle version lusdhilfe 2012_02_17\lusdhelp\lusd\Images\Icons\In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USD\02_LUSD Hilfe\Hilfe Versionen\aktuelle version lusdhilfe 2012_02_17\lusdhelp\lusd\Images\Icons\Info1.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tc>
        <w:tc>
          <w:tcPr>
            <w:tcW w:w="7655" w:type="dxa"/>
            <w:tcBorders>
              <w:left w:val="nil"/>
            </w:tcBorders>
            <w:vAlign w:val="center"/>
          </w:tcPr>
          <w:p w14:paraId="646BEAC2" w14:textId="5DA0D2ED" w:rsidR="00E46827" w:rsidRPr="00CD3BD4" w:rsidRDefault="00D15C58" w:rsidP="00B86CE6">
            <w:pPr>
              <w:pStyle w:val="LDTextinhalt"/>
            </w:pPr>
            <w:r>
              <w:t>So kann e</w:t>
            </w:r>
            <w:r w:rsidR="00E46827" w:rsidRPr="00CD3BD4">
              <w:t xml:space="preserve">in </w:t>
            </w:r>
            <w:r w:rsidR="00E46827">
              <w:t>LUSD-</w:t>
            </w:r>
            <w:r w:rsidR="00E46827" w:rsidRPr="00CD3BD4">
              <w:t>Administrator der Schule</w:t>
            </w:r>
            <w:r w:rsidR="00E46827">
              <w:t xml:space="preserve"> </w:t>
            </w:r>
            <w:r>
              <w:rPr>
                <w:rStyle w:val="hervorhebung"/>
              </w:rPr>
              <w:t>ei</w:t>
            </w:r>
            <w:r w:rsidRPr="00E46827">
              <w:rPr>
                <w:rStyle w:val="hervorhebung"/>
              </w:rPr>
              <w:t>nen fehlerhaften Benutzernamen</w:t>
            </w:r>
            <w:r w:rsidRPr="00CD3BD4">
              <w:t xml:space="preserve"> </w:t>
            </w:r>
            <w:r w:rsidRPr="00E46827">
              <w:rPr>
                <w:rStyle w:val="hervorhebung"/>
              </w:rPr>
              <w:t>korrigieren</w:t>
            </w:r>
            <w:r w:rsidR="004058F9">
              <w:t>:</w:t>
            </w:r>
          </w:p>
          <w:p w14:paraId="1B1A1056" w14:textId="6A5F1544" w:rsidR="00E46827" w:rsidRDefault="00E46827" w:rsidP="00F92A70">
            <w:pPr>
              <w:pStyle w:val="LDAuflistunginTabelle"/>
            </w:pPr>
            <w:r>
              <w:t xml:space="preserve">Löschen Sie </w:t>
            </w:r>
            <w:r w:rsidR="00D15C58" w:rsidRPr="00CD3BD4">
              <w:t xml:space="preserve">auf der Webseite </w:t>
            </w:r>
            <w:r w:rsidR="00D15C58" w:rsidRPr="008A7B71">
              <w:rPr>
                <w:rStyle w:val="LDMenpunkt"/>
              </w:rPr>
              <w:t>Schule &gt; Administration &gt; Benutzer</w:t>
            </w:r>
            <w:r w:rsidR="00D15C58">
              <w:t xml:space="preserve"> </w:t>
            </w:r>
            <w:r>
              <w:t xml:space="preserve">den </w:t>
            </w:r>
            <w:r w:rsidRPr="00D2135B">
              <w:t>betroffenen</w:t>
            </w:r>
            <w:r w:rsidR="00D15C58">
              <w:t xml:space="preserve"> Benutzer.</w:t>
            </w:r>
          </w:p>
          <w:p w14:paraId="110B14C7" w14:textId="6381758D" w:rsidR="00E46827" w:rsidRDefault="00E46827" w:rsidP="00F92A70">
            <w:pPr>
              <w:pStyle w:val="LDAuflistunginTabelle"/>
            </w:pPr>
            <w:r>
              <w:t>Fügen Sie den Benutzer neu hinzu.</w:t>
            </w:r>
          </w:p>
          <w:p w14:paraId="78879AB4" w14:textId="4881ABAF" w:rsidR="002C5E63" w:rsidRDefault="002C5E63" w:rsidP="00F92A70">
            <w:pPr>
              <w:pStyle w:val="LDAuflistunginTabelle"/>
            </w:pPr>
            <w:r>
              <w:t xml:space="preserve">Ordnen Sie auf der Webseite </w:t>
            </w:r>
            <w:r w:rsidRPr="008A7B71">
              <w:rPr>
                <w:rStyle w:val="LDMenpunkt"/>
              </w:rPr>
              <w:t>Schule &gt; Administration &gt; Benutzer</w:t>
            </w:r>
            <w:r>
              <w:rPr>
                <w:rStyle w:val="LDMenpunkt"/>
              </w:rPr>
              <w:t>berechtigung</w:t>
            </w:r>
            <w:r w:rsidR="00B719FD">
              <w:rPr>
                <w:rStyle w:val="LDMenpunkt"/>
              </w:rPr>
              <w:t>e</w:t>
            </w:r>
            <w:r>
              <w:rPr>
                <w:rStyle w:val="LDMenpunkt"/>
              </w:rPr>
              <w:t xml:space="preserve">n </w:t>
            </w:r>
            <w:r w:rsidRPr="002C5E63">
              <w:rPr>
                <w:rStyle w:val="LDMenpunkt"/>
                <w:smallCaps w:val="0"/>
              </w:rPr>
              <w:t>das</w:t>
            </w:r>
            <w:r>
              <w:rPr>
                <w:rStyle w:val="LDMenpunkt"/>
              </w:rPr>
              <w:t xml:space="preserve"> </w:t>
            </w:r>
            <w:r w:rsidRPr="002C5E63">
              <w:rPr>
                <w:rStyle w:val="LDMenpunkt"/>
                <w:smallCaps w:val="0"/>
              </w:rPr>
              <w:t>Benutzerprofil erneut zu.</w:t>
            </w:r>
            <w:r>
              <w:rPr>
                <w:rStyle w:val="LDMenpunkt"/>
              </w:rPr>
              <w:t xml:space="preserve"> </w:t>
            </w:r>
          </w:p>
          <w:p w14:paraId="79AC6B35" w14:textId="1BCC8B5C" w:rsidR="00D15C58" w:rsidRPr="00E46827" w:rsidRDefault="00D15C58" w:rsidP="00B86CE6">
            <w:pPr>
              <w:pStyle w:val="LDAbsatznachberschrift"/>
            </w:pPr>
          </w:p>
        </w:tc>
      </w:tr>
    </w:tbl>
    <w:p w14:paraId="1026FBC5" w14:textId="7A6913E2" w:rsidR="004730A3" w:rsidRDefault="004730A3" w:rsidP="00B86CE6">
      <w:pPr>
        <w:pStyle w:val="LDAbsatznachberschrift"/>
      </w:pPr>
    </w:p>
    <w:p w14:paraId="2C2CC335" w14:textId="77777777" w:rsidR="004730A3" w:rsidRDefault="004730A3" w:rsidP="005010B9">
      <w:pPr>
        <w:pStyle w:val="LDTextinhalt"/>
        <w:rPr>
          <w:lang w:eastAsia="de-DE"/>
        </w:rPr>
      </w:pPr>
      <w:r>
        <w:br w:type="page"/>
      </w:r>
    </w:p>
    <w:p w14:paraId="2D43CC8D" w14:textId="195294E6" w:rsidR="00255882" w:rsidRDefault="00E441E2" w:rsidP="00B86CE6">
      <w:pPr>
        <w:pStyle w:val="berschrift3"/>
      </w:pPr>
      <w:bookmarkStart w:id="12" w:name="_Toc535417836"/>
      <w:r>
        <w:lastRenderedPageBreak/>
        <w:t>Assistenten &gt; UV-Planung</w:t>
      </w:r>
      <w:bookmarkEnd w:id="12"/>
    </w:p>
    <w:p w14:paraId="2B627502" w14:textId="77777777" w:rsidR="00E441E2" w:rsidRPr="00E441E2" w:rsidRDefault="00E441E2" w:rsidP="00843771">
      <w:pPr>
        <w:pStyle w:val="LDTextinhalteingerckt"/>
      </w:pPr>
      <w:r w:rsidRPr="00E441E2">
        <w:t>Viele Webseiten des Assistenten entsprechen den Webseiten der aktiven UV.</w:t>
      </w:r>
    </w:p>
    <w:p w14:paraId="66000EB0" w14:textId="5719907B" w:rsidR="00E441E2" w:rsidRDefault="00E441E2" w:rsidP="00843771">
      <w:pPr>
        <w:pStyle w:val="LDTextinhalteingerckt"/>
      </w:pPr>
      <w:r w:rsidRPr="00E441E2">
        <w:t xml:space="preserve">Um Verwechslungen zu verhindern, sind </w:t>
      </w:r>
      <w:r>
        <w:t xml:space="preserve">ab sofort </w:t>
      </w:r>
      <w:r w:rsidRPr="00E441E2">
        <w:t>alle Webseiten des Assistenten mit einem roten Rahmen umgeben</w:t>
      </w:r>
      <w:r>
        <w:t>.</w:t>
      </w:r>
    </w:p>
    <w:p w14:paraId="0AC892E8" w14:textId="13DF8A37" w:rsidR="00AB0F85" w:rsidRDefault="00AB0F85" w:rsidP="00843771">
      <w:pPr>
        <w:pStyle w:val="LDTextinhalteingerckt"/>
      </w:pPr>
      <w:r>
        <w:t xml:space="preserve">Beispielseite: </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4536"/>
        <w:gridCol w:w="4394"/>
      </w:tblGrid>
      <w:tr w:rsidR="00E441E2" w:rsidRPr="00661D44" w14:paraId="7337F358" w14:textId="77777777" w:rsidTr="002D6AA1">
        <w:tc>
          <w:tcPr>
            <w:tcW w:w="453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A59AA00" w14:textId="5127217F" w:rsidR="00E441E2" w:rsidRPr="00DA6035" w:rsidRDefault="00E441E2" w:rsidP="00AB0F85">
            <w:pPr>
              <w:pStyle w:val="LDTextinhalt"/>
              <w:rPr>
                <w:rStyle w:val="hervorhebungblau"/>
              </w:rPr>
            </w:pPr>
            <w:bookmarkStart w:id="13" w:name="OLE_LINK1"/>
            <w:bookmarkStart w:id="14" w:name="OLE_LINK2"/>
            <w:r w:rsidRPr="00E441E2">
              <w:rPr>
                <w:rStyle w:val="hervorhebungblau"/>
              </w:rPr>
              <w:t xml:space="preserve">Webseite Stundentafel </w:t>
            </w:r>
            <w:r>
              <w:rPr>
                <w:rStyle w:val="hervorhebungblau"/>
              </w:rPr>
              <w:br/>
            </w:r>
            <w:r w:rsidR="006F31DA" w:rsidRPr="00AB0F85">
              <w:rPr>
                <w:rStyle w:val="LDRegister"/>
              </w:rPr>
              <w:t>UV-Planungsa</w:t>
            </w:r>
            <w:r w:rsidRPr="00AB0F85">
              <w:rPr>
                <w:rStyle w:val="LDRegister"/>
              </w:rPr>
              <w:t>ssistent</w:t>
            </w:r>
            <w:bookmarkEnd w:id="13"/>
            <w:bookmarkEnd w:id="14"/>
          </w:p>
        </w:tc>
        <w:tc>
          <w:tcPr>
            <w:tcW w:w="4394"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5CDBB191" w14:textId="5047EFBF" w:rsidR="00E441E2" w:rsidRDefault="00C60BDC" w:rsidP="00AB0F85">
            <w:pPr>
              <w:pStyle w:val="LDTextinhalt"/>
              <w:rPr>
                <w:rStyle w:val="hervorhebungblau"/>
              </w:rPr>
            </w:pPr>
            <w:r w:rsidRPr="00E441E2">
              <w:rPr>
                <w:rStyle w:val="hervorhebungblau"/>
              </w:rPr>
              <w:t xml:space="preserve">Webseite Stundentafel </w:t>
            </w:r>
            <w:r>
              <w:rPr>
                <w:rStyle w:val="hervorhebungblau"/>
              </w:rPr>
              <w:br/>
            </w:r>
            <w:r w:rsidRPr="00AB0F85">
              <w:rPr>
                <w:rStyle w:val="LDRegister"/>
              </w:rPr>
              <w:t>aktive UV</w:t>
            </w:r>
          </w:p>
        </w:tc>
      </w:tr>
      <w:tr w:rsidR="00E441E2" w:rsidRPr="00661D44" w14:paraId="5F32536F" w14:textId="77777777" w:rsidTr="002D6AA1">
        <w:tc>
          <w:tcPr>
            <w:tcW w:w="453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47F77D8" w14:textId="22C53D51" w:rsidR="00E441E2" w:rsidRPr="00802BD3" w:rsidRDefault="00E441E2" w:rsidP="00B86CE6">
            <w:pPr>
              <w:pStyle w:val="LDTextinhalt"/>
            </w:pPr>
            <w:r w:rsidRPr="00E441E2">
              <w:rPr>
                <w:noProof/>
                <w:lang w:eastAsia="de-DE"/>
              </w:rPr>
              <w:drawing>
                <wp:inline distT="0" distB="0" distL="0" distR="0" wp14:anchorId="03CE2299" wp14:editId="4857C8CA">
                  <wp:extent cx="2610000" cy="1940400"/>
                  <wp:effectExtent l="19050" t="19050" r="19050" b="2222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0B41.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0000" cy="1940400"/>
                          </a:xfrm>
                          <a:prstGeom prst="rect">
                            <a:avLst/>
                          </a:prstGeom>
                          <a:ln>
                            <a:solidFill>
                              <a:schemeClr val="bg1">
                                <a:lumMod val="50000"/>
                              </a:schemeClr>
                            </a:solidFill>
                          </a:ln>
                        </pic:spPr>
                      </pic:pic>
                    </a:graphicData>
                  </a:graphic>
                </wp:inline>
              </w:drawing>
            </w:r>
          </w:p>
        </w:tc>
        <w:tc>
          <w:tcPr>
            <w:tcW w:w="4394"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6925837D" w14:textId="34EDFBB1" w:rsidR="00E441E2" w:rsidRPr="004F7E8E" w:rsidRDefault="002319A3" w:rsidP="00B86CE6">
            <w:pPr>
              <w:pStyle w:val="LDTextinhalt"/>
            </w:pPr>
            <w:r>
              <w:rPr>
                <w:noProof/>
                <w:lang w:eastAsia="de-DE"/>
              </w:rPr>
              <w:drawing>
                <wp:inline distT="0" distB="0" distL="0" distR="0" wp14:anchorId="28DD8EEB" wp14:editId="7BBCE623">
                  <wp:extent cx="2610000" cy="1940400"/>
                  <wp:effectExtent l="19050" t="19050" r="19050" b="2222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0C0BB.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0000" cy="1940400"/>
                          </a:xfrm>
                          <a:prstGeom prst="rect">
                            <a:avLst/>
                          </a:prstGeom>
                          <a:ln>
                            <a:solidFill>
                              <a:schemeClr val="bg1">
                                <a:lumMod val="50000"/>
                              </a:schemeClr>
                            </a:solidFill>
                          </a:ln>
                        </pic:spPr>
                      </pic:pic>
                    </a:graphicData>
                  </a:graphic>
                </wp:inline>
              </w:drawing>
            </w:r>
          </w:p>
        </w:tc>
      </w:tr>
    </w:tbl>
    <w:p w14:paraId="390BB6D8" w14:textId="19DA1674" w:rsidR="00A97651" w:rsidRDefault="001A32A4" w:rsidP="00B86CE6">
      <w:pPr>
        <w:pStyle w:val="berschrift2"/>
      </w:pPr>
      <w:bookmarkStart w:id="15" w:name="_Toc535417837"/>
      <w:r>
        <w:t>Schüler</w:t>
      </w:r>
      <w:bookmarkEnd w:id="15"/>
    </w:p>
    <w:p w14:paraId="6FDEE2C8" w14:textId="0E84A203" w:rsidR="003E3E0B" w:rsidRDefault="003E3E0B" w:rsidP="00B86CE6">
      <w:pPr>
        <w:pStyle w:val="berschrift3"/>
      </w:pPr>
      <w:bookmarkStart w:id="16" w:name="_Toc530726485"/>
      <w:bookmarkStart w:id="17" w:name="_Ref531080300"/>
      <w:bookmarkStart w:id="18" w:name="_Toc535417838"/>
      <w:r>
        <w:t>Schülerbasisdaten &gt; Eltern-Ansprechpartner</w:t>
      </w:r>
      <w:bookmarkEnd w:id="16"/>
      <w:bookmarkEnd w:id="17"/>
      <w:bookmarkEnd w:id="18"/>
    </w:p>
    <w:p w14:paraId="4C77709C" w14:textId="5FA4A227" w:rsidR="0045013E" w:rsidRDefault="0045013E" w:rsidP="00843771">
      <w:pPr>
        <w:pStyle w:val="LDTextinhalteingerckt"/>
      </w:pPr>
      <w:r>
        <w:t xml:space="preserve">Für </w:t>
      </w:r>
      <w:r w:rsidR="003E3E0B" w:rsidRPr="003E3E0B">
        <w:t xml:space="preserve">Eltern und Ansprechpartner kann nun auch das Merkmal </w:t>
      </w:r>
      <w:r w:rsidR="003E3E0B" w:rsidRPr="0045013E">
        <w:rPr>
          <w:rStyle w:val="LDMeneintrag"/>
        </w:rPr>
        <w:t>sorgeberechtigt</w:t>
      </w:r>
      <w:r w:rsidR="003E3E0B" w:rsidRPr="003E3E0B">
        <w:t xml:space="preserve"> </w:t>
      </w:r>
      <w:r>
        <w:t>gepflegt werden.</w:t>
      </w:r>
    </w:p>
    <w:p w14:paraId="08D5BF5E" w14:textId="756346DC" w:rsidR="003E3E0B" w:rsidRDefault="0045013E" w:rsidP="00843771">
      <w:pPr>
        <w:pStyle w:val="LDTextinhalteingerckt"/>
      </w:pPr>
      <w:r>
        <w:t xml:space="preserve">Das Häkchen in diesem Kontrollkästchen bewirkt, </w:t>
      </w:r>
      <w:r w:rsidR="00FB3D6C">
        <w:t>d</w:t>
      </w:r>
      <w:r>
        <w:t>ass</w:t>
      </w:r>
      <w:r w:rsidR="00FB3D6C">
        <w:t xml:space="preserve"> die </w:t>
      </w:r>
      <w:r w:rsidR="003E3E0B" w:rsidRPr="003E3E0B">
        <w:t>Ausgabe der Ansprechpartner in Berichten</w:t>
      </w:r>
      <w:r w:rsidR="00A40E1B" w:rsidRPr="00A40E1B">
        <w:t xml:space="preserve"> </w:t>
      </w:r>
      <w:r w:rsidR="00A40E1B">
        <w:t>flexibilisiert</w:t>
      </w:r>
      <w:r w:rsidR="00AB0F85">
        <w:t xml:space="preserve"> wird</w:t>
      </w:r>
      <w:r w:rsidR="003E3E0B" w:rsidRPr="003E3E0B">
        <w:t xml:space="preserve">, z.B. aktuell bei dem Bericht </w:t>
      </w:r>
      <w:r w:rsidR="003E3E0B" w:rsidRPr="00FB3D6C">
        <w:rPr>
          <w:rStyle w:val="LDMeneintrag"/>
        </w:rPr>
        <w:t>Anmeldung Klasse 5</w:t>
      </w:r>
      <w:r w:rsidR="00AB0F85">
        <w:rPr>
          <w:rStyle w:val="LDMeneintrag"/>
        </w:rPr>
        <w:t xml:space="preserve"> </w:t>
      </w:r>
      <w:r w:rsidR="00FB3D6C">
        <w:t>(</w:t>
      </w:r>
      <w:r w:rsidR="00FB3D6C" w:rsidRPr="00FB3D6C">
        <w:sym w:font="Wingdings" w:char="F0E0"/>
      </w:r>
      <w:r w:rsidR="00FB3D6C">
        <w:t xml:space="preserve"> Kapitel </w:t>
      </w:r>
      <w:r w:rsidR="00FB3D6C">
        <w:fldChar w:fldCharType="begin"/>
      </w:r>
      <w:r w:rsidR="00FB3D6C">
        <w:instrText xml:space="preserve"> REF _Ref533760167 \r \h </w:instrText>
      </w:r>
      <w:r w:rsidR="00FB3D6C">
        <w:fldChar w:fldCharType="separate"/>
      </w:r>
      <w:r w:rsidR="00E7576A">
        <w:t>4.4.2</w:t>
      </w:r>
      <w:r w:rsidR="00FB3D6C">
        <w:fldChar w:fldCharType="end"/>
      </w:r>
      <w:r w:rsidR="00FB3D6C">
        <w:t>).</w:t>
      </w:r>
    </w:p>
    <w:p w14:paraId="73ED1E32" w14:textId="6D9C2609" w:rsidR="003E3E0B" w:rsidRDefault="003E3E0B" w:rsidP="00843771">
      <w:pPr>
        <w:pStyle w:val="LDTextinhalteingerckt"/>
      </w:pPr>
    </w:p>
    <w:p w14:paraId="1A6C13C5" w14:textId="0ADE929C" w:rsidR="00F123A1" w:rsidRDefault="00EA094F" w:rsidP="00843771">
      <w:pPr>
        <w:pStyle w:val="LDTextinhalteingerckt"/>
      </w:pPr>
      <w:r>
        <w:rPr>
          <w:noProof/>
          <w:lang w:eastAsia="de-DE"/>
        </w:rPr>
        <w:drawing>
          <wp:inline distT="0" distB="0" distL="0" distR="0" wp14:anchorId="40B80CC3" wp14:editId="3A5F8C99">
            <wp:extent cx="4680000" cy="1411200"/>
            <wp:effectExtent l="19050" t="19050" r="25400" b="1778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0000" cy="1411200"/>
                    </a:xfrm>
                    <a:prstGeom prst="rect">
                      <a:avLst/>
                    </a:prstGeom>
                    <a:ln>
                      <a:solidFill>
                        <a:schemeClr val="bg1">
                          <a:lumMod val="50000"/>
                        </a:schemeClr>
                      </a:solidFill>
                    </a:ln>
                  </pic:spPr>
                </pic:pic>
              </a:graphicData>
            </a:graphic>
          </wp:inline>
        </w:drawing>
      </w:r>
    </w:p>
    <w:p w14:paraId="17AB18E8" w14:textId="77777777" w:rsidR="00931BDF" w:rsidRDefault="00931BDF" w:rsidP="00843771">
      <w:pPr>
        <w:pStyle w:val="LDTextinhalteingerckt"/>
      </w:pPr>
    </w:p>
    <w:p w14:paraId="7D3FAADB" w14:textId="648CC860" w:rsidR="003E3E0B" w:rsidRDefault="00931BDF" w:rsidP="00843771">
      <w:pPr>
        <w:pStyle w:val="LDTextinhalteingerckt"/>
      </w:pPr>
      <w:r>
        <w:rPr>
          <w:noProof/>
          <w:lang w:eastAsia="de-DE"/>
        </w:rPr>
        <w:drawing>
          <wp:inline distT="0" distB="0" distL="0" distR="0" wp14:anchorId="07EFF01B" wp14:editId="47012110">
            <wp:extent cx="4680000" cy="1497600"/>
            <wp:effectExtent l="19050" t="19050" r="25400" b="2667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0000" cy="1497600"/>
                    </a:xfrm>
                    <a:prstGeom prst="rect">
                      <a:avLst/>
                    </a:prstGeom>
                    <a:ln>
                      <a:solidFill>
                        <a:schemeClr val="bg1">
                          <a:lumMod val="50000"/>
                        </a:schemeClr>
                      </a:solidFill>
                    </a:ln>
                  </pic:spPr>
                </pic:pic>
              </a:graphicData>
            </a:graphic>
          </wp:inline>
        </w:drawing>
      </w:r>
    </w:p>
    <w:p w14:paraId="22A83133" w14:textId="779E9875" w:rsidR="003E3E0B" w:rsidRDefault="003E3E0B" w:rsidP="00843771">
      <w:pPr>
        <w:pStyle w:val="LDTextinhalteingerckt"/>
      </w:pPr>
    </w:p>
    <w:p w14:paraId="363A764E" w14:textId="4E0757ED" w:rsidR="00B4467A" w:rsidRDefault="00B4467A" w:rsidP="00B86CE6">
      <w:pPr>
        <w:pStyle w:val="berschrift3"/>
      </w:pPr>
      <w:bookmarkStart w:id="19" w:name="_Toc535417839"/>
      <w:r>
        <w:lastRenderedPageBreak/>
        <w:t>Schülerbasisdaten &gt; Qualifikationen</w:t>
      </w:r>
      <w:bookmarkEnd w:id="19"/>
    </w:p>
    <w:p w14:paraId="7DEDF9F0" w14:textId="19BEBF8D" w:rsidR="003322DE" w:rsidRDefault="00B4467A" w:rsidP="00843771">
      <w:pPr>
        <w:pStyle w:val="LDTextinhalteingerckt"/>
      </w:pPr>
      <w:r w:rsidRPr="00B4467A">
        <w:t xml:space="preserve">Auf der Webseite </w:t>
      </w:r>
      <w:r w:rsidR="00B719FD">
        <w:rPr>
          <w:rStyle w:val="LDMenpunkt"/>
        </w:rPr>
        <w:t>Schüler &gt; Schülerbas</w:t>
      </w:r>
      <w:r w:rsidRPr="00FB3D6C">
        <w:rPr>
          <w:rStyle w:val="LDMenpunkt"/>
        </w:rPr>
        <w:t>isdaten &gt; Qualifikationen</w:t>
      </w:r>
      <w:r w:rsidRPr="00B4467A">
        <w:t xml:space="preserve"> </w:t>
      </w:r>
      <w:r w:rsidR="00B278E6">
        <w:t>heißt</w:t>
      </w:r>
      <w:r w:rsidRPr="00B4467A">
        <w:t xml:space="preserve"> </w:t>
      </w:r>
      <w:r w:rsidR="003322DE" w:rsidRPr="00B4467A">
        <w:t xml:space="preserve">die Bezeichnung des Datumsfeldes </w:t>
      </w:r>
      <w:r w:rsidRPr="00B4467A">
        <w:t xml:space="preserve">in den Dialogen </w:t>
      </w:r>
      <w:r w:rsidRPr="00FB3D6C">
        <w:rPr>
          <w:rStyle w:val="LDBereichTabelle"/>
        </w:rPr>
        <w:t>Abschluss hinzufügen</w:t>
      </w:r>
      <w:r w:rsidRPr="00B4467A">
        <w:t xml:space="preserve"> und </w:t>
      </w:r>
      <w:r w:rsidRPr="00FB3D6C">
        <w:rPr>
          <w:rStyle w:val="LDBereichTabelle"/>
        </w:rPr>
        <w:t>Abschluss bearbeiten</w:t>
      </w:r>
      <w:r w:rsidRPr="00B4467A">
        <w:t xml:space="preserve"> </w:t>
      </w:r>
      <w:r w:rsidR="00FB3D6C">
        <w:t xml:space="preserve">nun </w:t>
      </w:r>
      <w:r w:rsidR="00FB3D6C" w:rsidRPr="00FB3D6C">
        <w:rPr>
          <w:rStyle w:val="LDBedienelement"/>
        </w:rPr>
        <w:t>Datum des Abschlusses</w:t>
      </w:r>
      <w:r w:rsidRPr="00B4467A">
        <w:t>.</w:t>
      </w:r>
      <w:r w:rsidR="00B719FD">
        <w:t xml:space="preserve"> </w:t>
      </w:r>
    </w:p>
    <w:p w14:paraId="32217B2B" w14:textId="276C39B1" w:rsidR="00B4467A" w:rsidRPr="00B4467A" w:rsidRDefault="00B719FD" w:rsidP="00843771">
      <w:pPr>
        <w:pStyle w:val="LDTextinhalteingerckt"/>
      </w:pPr>
      <w:r>
        <w:t>Damit wird klar</w:t>
      </w:r>
      <w:r w:rsidR="00B278E6">
        <w:t>gestellt, dass in diese</w:t>
      </w:r>
      <w:r w:rsidR="00931DA3">
        <w:t>s</w:t>
      </w:r>
      <w:r w:rsidR="00B278E6">
        <w:t xml:space="preserve"> Feld das Datum einzutragen ist, an dem der Abschluss tatsächlich erreicht wurde, und nicht das Datum, </w:t>
      </w:r>
      <w:r w:rsidR="00931DA3">
        <w:t>an dem die Bearbeitung erfolgte.</w:t>
      </w:r>
    </w:p>
    <w:p w14:paraId="3B4506DF" w14:textId="5A4218E8" w:rsidR="00B4467A" w:rsidRPr="003E3E0B" w:rsidRDefault="00F24931" w:rsidP="00843771">
      <w:pPr>
        <w:pStyle w:val="LDTextinhalteingerckt"/>
      </w:pPr>
      <w:r w:rsidRPr="00F24931">
        <w:rPr>
          <w:noProof/>
          <w:lang w:eastAsia="de-DE"/>
        </w:rPr>
        <w:drawing>
          <wp:inline distT="0" distB="0" distL="0" distR="0" wp14:anchorId="34C26BB3" wp14:editId="3C37975F">
            <wp:extent cx="2520000" cy="2048400"/>
            <wp:effectExtent l="19050" t="19050" r="13970" b="2857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20000" cy="2048400"/>
                    </a:xfrm>
                    <a:prstGeom prst="rect">
                      <a:avLst/>
                    </a:prstGeom>
                    <a:ln>
                      <a:solidFill>
                        <a:schemeClr val="bg1">
                          <a:lumMod val="50000"/>
                        </a:schemeClr>
                      </a:solidFill>
                    </a:ln>
                  </pic:spPr>
                </pic:pic>
              </a:graphicData>
            </a:graphic>
          </wp:inline>
        </w:drawing>
      </w:r>
    </w:p>
    <w:p w14:paraId="555584B1" w14:textId="7AA947E2" w:rsidR="00F123A1" w:rsidRDefault="00F123A1" w:rsidP="003322DE">
      <w:pPr>
        <w:pStyle w:val="LDTextinhalt"/>
      </w:pPr>
    </w:p>
    <w:p w14:paraId="1953B913" w14:textId="7930846F" w:rsidR="003E3E0B" w:rsidRDefault="001A32A4" w:rsidP="00B86CE6">
      <w:pPr>
        <w:pStyle w:val="berschrift2"/>
      </w:pPr>
      <w:bookmarkStart w:id="20" w:name="_Toc535417840"/>
      <w:r>
        <w:t>Unterricht</w:t>
      </w:r>
      <w:bookmarkEnd w:id="20"/>
    </w:p>
    <w:p w14:paraId="2A80370C" w14:textId="315E5568" w:rsidR="0045041B" w:rsidRDefault="0045041B" w:rsidP="00B86CE6">
      <w:pPr>
        <w:pStyle w:val="berschrift3"/>
      </w:pPr>
      <w:bookmarkStart w:id="21" w:name="_Toc535417841"/>
      <w:r>
        <w:t>Export/Import &gt; Stundenplan/</w:t>
      </w:r>
      <w:proofErr w:type="spellStart"/>
      <w:r>
        <w:t>Littera</w:t>
      </w:r>
      <w:bookmarkEnd w:id="21"/>
      <w:proofErr w:type="spellEnd"/>
    </w:p>
    <w:p w14:paraId="50FF2B92" w14:textId="62B22D5F" w:rsidR="0045041B" w:rsidRDefault="00FB3D6C" w:rsidP="00843771">
      <w:pPr>
        <w:pStyle w:val="LDTextinhalteingerckt"/>
      </w:pPr>
      <w:r>
        <w:t>Auf der</w:t>
      </w:r>
      <w:r w:rsidR="0045041B">
        <w:t xml:space="preserve"> Webseite </w:t>
      </w:r>
      <w:r w:rsidR="0045041B" w:rsidRPr="00344CD8">
        <w:rPr>
          <w:rStyle w:val="LDMenpunkt"/>
        </w:rPr>
        <w:t xml:space="preserve">Unterricht &gt; Export / Import &gt; Stundenplan / </w:t>
      </w:r>
      <w:proofErr w:type="spellStart"/>
      <w:r w:rsidR="0045041B" w:rsidRPr="00344CD8">
        <w:rPr>
          <w:rStyle w:val="LDMenpunkt"/>
        </w:rPr>
        <w:t>Littera</w:t>
      </w:r>
      <w:proofErr w:type="spellEnd"/>
      <w:r w:rsidR="0045041B">
        <w:t xml:space="preserve"> wurde die Anordnung der Register getauscht. Der Fokus nach dem Aufruf der Seite liegt jetzt auf dem Register </w:t>
      </w:r>
      <w:r w:rsidR="0045041B" w:rsidRPr="00344CD8">
        <w:rPr>
          <w:rStyle w:val="LDRegister"/>
        </w:rPr>
        <w:t>Export</w:t>
      </w:r>
      <w:r w:rsidR="0045041B">
        <w:t>.</w:t>
      </w:r>
    </w:p>
    <w:p w14:paraId="6883800F" w14:textId="77777777" w:rsidR="00FB3D6C" w:rsidRDefault="00FB3D6C" w:rsidP="00B86CE6">
      <w:pPr>
        <w:pStyle w:val="LDAbsatznachberschrift"/>
      </w:pPr>
    </w:p>
    <w:p w14:paraId="4BB72C74" w14:textId="7D61A34E" w:rsidR="0045041B" w:rsidRDefault="0045041B" w:rsidP="00843771">
      <w:pPr>
        <w:pStyle w:val="LDTextinhalteingerckt"/>
      </w:pPr>
      <w:r>
        <w:rPr>
          <w:noProof/>
          <w:lang w:eastAsia="de-DE"/>
        </w:rPr>
        <w:drawing>
          <wp:inline distT="0" distB="0" distL="0" distR="0" wp14:anchorId="25C2D58F" wp14:editId="10D0080D">
            <wp:extent cx="5040000" cy="3556800"/>
            <wp:effectExtent l="19050" t="19050" r="27305" b="2476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port-Import.PNG"/>
                    <pic:cNvPicPr/>
                  </pic:nvPicPr>
                  <pic:blipFill>
                    <a:blip r:embed="rId18">
                      <a:extLst>
                        <a:ext uri="{28A0092B-C50C-407E-A947-70E740481C1C}">
                          <a14:useLocalDpi xmlns:a14="http://schemas.microsoft.com/office/drawing/2010/main" val="0"/>
                        </a:ext>
                      </a:extLst>
                    </a:blip>
                    <a:stretch>
                      <a:fillRect/>
                    </a:stretch>
                  </pic:blipFill>
                  <pic:spPr>
                    <a:xfrm>
                      <a:off x="0" y="0"/>
                      <a:ext cx="5040000" cy="3556800"/>
                    </a:xfrm>
                    <a:prstGeom prst="rect">
                      <a:avLst/>
                    </a:prstGeom>
                    <a:ln>
                      <a:solidFill>
                        <a:schemeClr val="bg1">
                          <a:lumMod val="50000"/>
                        </a:schemeClr>
                      </a:solidFill>
                    </a:ln>
                  </pic:spPr>
                </pic:pic>
              </a:graphicData>
            </a:graphic>
          </wp:inline>
        </w:drawing>
      </w:r>
    </w:p>
    <w:p w14:paraId="0AFF5379" w14:textId="77777777" w:rsidR="0045041B" w:rsidRPr="0045041B" w:rsidRDefault="0045041B" w:rsidP="00B86CE6">
      <w:pPr>
        <w:pStyle w:val="LDTextinhalt"/>
      </w:pPr>
    </w:p>
    <w:p w14:paraId="4186078B" w14:textId="56EF042E" w:rsidR="003E3E0B" w:rsidRDefault="003E3E0B" w:rsidP="00B86CE6">
      <w:pPr>
        <w:pStyle w:val="berschrift3"/>
      </w:pPr>
      <w:bookmarkStart w:id="22" w:name="_Toc535417842"/>
      <w:r w:rsidRPr="003E3E0B">
        <w:lastRenderedPageBreak/>
        <w:t>UV-Bearbeitung &gt; Planung aktivieren</w:t>
      </w:r>
      <w:bookmarkEnd w:id="22"/>
    </w:p>
    <w:p w14:paraId="32C9F63D" w14:textId="5F4E7852" w:rsidR="003E3E0B" w:rsidRDefault="003E3E0B" w:rsidP="00843771">
      <w:pPr>
        <w:pStyle w:val="LDTextinhalteingerckt"/>
      </w:pPr>
      <w:r>
        <w:t xml:space="preserve">Ihre Planungsvariante aktivieren Sie auf der Webseite </w:t>
      </w:r>
      <w:r w:rsidRPr="003E3E0B">
        <w:rPr>
          <w:rStyle w:val="LDMenpunkt"/>
        </w:rPr>
        <w:t>U</w:t>
      </w:r>
      <w:r>
        <w:rPr>
          <w:rStyle w:val="LDMenpunkt"/>
        </w:rPr>
        <w:t>nterricht &gt; UV-Bearbeitung &gt; Planung aktivieren</w:t>
      </w:r>
      <w:r w:rsidRPr="003E3E0B">
        <w:rPr>
          <w:rStyle w:val="LDMenpunkt"/>
        </w:rPr>
        <w:t>.</w:t>
      </w:r>
    </w:p>
    <w:p w14:paraId="378245DF" w14:textId="12C4F63B" w:rsidR="003E3E0B" w:rsidRDefault="003E3E0B" w:rsidP="00843771">
      <w:pPr>
        <w:pStyle w:val="LDTextinhalteingerckt"/>
      </w:pPr>
      <w:r>
        <w:t xml:space="preserve">Die Tabelle </w:t>
      </w:r>
      <w:r w:rsidR="003322DE">
        <w:t xml:space="preserve">zeigt nun in der ersten Spalte </w:t>
      </w:r>
      <w:r>
        <w:t xml:space="preserve">an, welche Planungsvariante mit </w:t>
      </w:r>
      <w:proofErr w:type="spellStart"/>
      <w:r>
        <w:t>Prio</w:t>
      </w:r>
      <w:proofErr w:type="spellEnd"/>
      <w:r>
        <w:t xml:space="preserve"> 1 ausgewiesen ist.</w:t>
      </w:r>
    </w:p>
    <w:p w14:paraId="7AE1E670" w14:textId="0254DBF7" w:rsidR="00C248FF" w:rsidRDefault="003E3E0B" w:rsidP="00D24785">
      <w:pPr>
        <w:pStyle w:val="LDTextinhalteingerckt"/>
      </w:pPr>
      <w:r>
        <w:rPr>
          <w:noProof/>
          <w:lang w:eastAsia="de-DE"/>
        </w:rPr>
        <w:drawing>
          <wp:inline distT="0" distB="0" distL="0" distR="0" wp14:anchorId="53DD2B74" wp14:editId="337F3C82">
            <wp:extent cx="5400000" cy="658800"/>
            <wp:effectExtent l="19050" t="19050" r="10795" b="2730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8E2DB.tmp"/>
                    <pic:cNvPicPr/>
                  </pic:nvPicPr>
                  <pic:blipFill>
                    <a:blip r:embed="rId19">
                      <a:extLst>
                        <a:ext uri="{28A0092B-C50C-407E-A947-70E740481C1C}">
                          <a14:useLocalDpi xmlns:a14="http://schemas.microsoft.com/office/drawing/2010/main" val="0"/>
                        </a:ext>
                      </a:extLst>
                    </a:blip>
                    <a:stretch>
                      <a:fillRect/>
                    </a:stretch>
                  </pic:blipFill>
                  <pic:spPr>
                    <a:xfrm>
                      <a:off x="0" y="0"/>
                      <a:ext cx="5400000" cy="658800"/>
                    </a:xfrm>
                    <a:prstGeom prst="rect">
                      <a:avLst/>
                    </a:prstGeom>
                    <a:ln>
                      <a:solidFill>
                        <a:schemeClr val="bg1">
                          <a:lumMod val="50000"/>
                        </a:schemeClr>
                      </a:solidFill>
                    </a:ln>
                  </pic:spPr>
                </pic:pic>
              </a:graphicData>
            </a:graphic>
          </wp:inline>
        </w:drawing>
      </w:r>
    </w:p>
    <w:p w14:paraId="485228E7" w14:textId="1816002A" w:rsidR="00231947" w:rsidRPr="00231947" w:rsidRDefault="00231947" w:rsidP="00B86CE6">
      <w:pPr>
        <w:pStyle w:val="berschrift3"/>
      </w:pPr>
      <w:bookmarkStart w:id="23" w:name="_Toc535417843"/>
      <w:r>
        <w:t>Leistungserfassung</w:t>
      </w:r>
      <w:r w:rsidRPr="00231947">
        <w:t xml:space="preserve"> &gt; </w:t>
      </w:r>
      <w:r>
        <w:t>Historische Leistungsdaten</w:t>
      </w:r>
      <w:bookmarkEnd w:id="23"/>
    </w:p>
    <w:p w14:paraId="3B46A87B" w14:textId="538C8D6F" w:rsidR="006D7DF8" w:rsidRDefault="00231947" w:rsidP="00843771">
      <w:pPr>
        <w:pStyle w:val="LDTextinhalteingerckt"/>
      </w:pPr>
      <w:r>
        <w:t>Für ehemalige Schüler, die an keiner anderen Hessischen Schule aktiv sind</w:t>
      </w:r>
      <w:r w:rsidR="00854EFB">
        <w:t>,</w:t>
      </w:r>
      <w:r>
        <w:t xml:space="preserve"> wurde eine Bearbeitung </w:t>
      </w:r>
      <w:r w:rsidR="003322DE">
        <w:t xml:space="preserve">aller </w:t>
      </w:r>
      <w:r>
        <w:t>Register für da</w:t>
      </w:r>
      <w:r w:rsidR="00B77CBB">
        <w:t>s aktuelle Halbjahr ermöglicht.</w:t>
      </w:r>
    </w:p>
    <w:p w14:paraId="700E696F" w14:textId="46E02AD0" w:rsidR="00231947" w:rsidRDefault="00854EFB" w:rsidP="00D24785">
      <w:pPr>
        <w:pStyle w:val="LDTextinhalteingerckt"/>
      </w:pPr>
      <w:r>
        <w:t>Dadurch können</w:t>
      </w:r>
      <w:r w:rsidR="005251D0">
        <w:t xml:space="preserve"> Daten (Gesamtnoten, Projektprüfung etc.) </w:t>
      </w:r>
      <w:r w:rsidR="005251D0" w:rsidRPr="005251D0">
        <w:t xml:space="preserve">zum Beispiel </w:t>
      </w:r>
      <w:r w:rsidR="005251D0">
        <w:t>für Abgangszeugnisse auch nach der Ehemalig-Setzung</w:t>
      </w:r>
      <w:r>
        <w:t xml:space="preserve"> korrigiert bzw. ergänzt werden</w:t>
      </w:r>
    </w:p>
    <w:p w14:paraId="5CFAB15E" w14:textId="77777777" w:rsidR="00310D3B" w:rsidRDefault="003E3E0B" w:rsidP="00B86CE6">
      <w:pPr>
        <w:pStyle w:val="berschrift3"/>
      </w:pPr>
      <w:bookmarkStart w:id="24" w:name="_Toc535417844"/>
      <w:r>
        <w:t>A</w:t>
      </w:r>
      <w:r w:rsidRPr="003E3E0B">
        <w:t>bschlüsse &gt; Abitur</w:t>
      </w:r>
      <w:bookmarkEnd w:id="24"/>
    </w:p>
    <w:p w14:paraId="7FFE28E7" w14:textId="505F629D" w:rsidR="003E3E0B" w:rsidRDefault="003E3E0B" w:rsidP="00310D3B">
      <w:pPr>
        <w:pStyle w:val="berschrift4"/>
      </w:pPr>
      <w:bookmarkStart w:id="25" w:name="_Ref533762452"/>
      <w:bookmarkStart w:id="26" w:name="_Toc535417845"/>
      <w:r w:rsidRPr="003E3E0B">
        <w:t>Regeländerungen für das Berufliche Gymnasium</w:t>
      </w:r>
      <w:bookmarkEnd w:id="25"/>
      <w:bookmarkEnd w:id="26"/>
    </w:p>
    <w:p w14:paraId="73C69B2A" w14:textId="77777777" w:rsidR="00AF321D" w:rsidRPr="00B86CE6" w:rsidRDefault="00AF321D" w:rsidP="003322DE">
      <w:pPr>
        <w:pStyle w:val="LDTextinhalteingerckt"/>
      </w:pPr>
      <w:r w:rsidRPr="00B86CE6">
        <w:t xml:space="preserve">Nachstehende Fächer werden in dem Register </w:t>
      </w:r>
      <w:r w:rsidRPr="006324D2">
        <w:rPr>
          <w:rStyle w:val="LDRegister"/>
        </w:rPr>
        <w:t>Prüfungsfächer</w:t>
      </w:r>
      <w:r w:rsidRPr="00B86CE6">
        <w:t xml:space="preserve"> automatisch als Prüfungsfach 2 angezeigt. Voraussetzung ist, dass der Schüler das Schwerpunktfach von Q1 an als Leistungskurs belegt hat.</w:t>
      </w:r>
    </w:p>
    <w:p w14:paraId="253B984A" w14:textId="77777777" w:rsidR="00AF321D" w:rsidRDefault="00AF321D" w:rsidP="003322DE">
      <w:pPr>
        <w:pStyle w:val="LDTextinhalteingerckt"/>
      </w:pPr>
      <w:r w:rsidRPr="00D24785">
        <w:rPr>
          <w:rStyle w:val="hervorhebung"/>
        </w:rPr>
        <w:t xml:space="preserve">Die </w:t>
      </w:r>
      <w:r w:rsidRPr="00D24785">
        <w:rPr>
          <w:rStyle w:val="LDRegister"/>
        </w:rPr>
        <w:t>rot</w:t>
      </w:r>
      <w:r w:rsidRPr="00D24785">
        <w:rPr>
          <w:rStyle w:val="hervorhebung"/>
        </w:rPr>
        <w:t xml:space="preserve"> gekennzeichneten Fächer werden erst für das Abitur 2021 relevant</w:t>
      </w:r>
      <w:r w:rsidRPr="00B86CE6">
        <w:t xml:space="preserve">, da die zugehörigen Schulformen erst seit Beginn des Schuljahre 2018/19 angeboten werden bzw. die Änderungen mit der neuen OAVO 2018 gültig wurden. </w:t>
      </w:r>
      <w:r>
        <w:t>(SF/BK ohne Änderungen sind nicht aufgeführt.)</w:t>
      </w:r>
    </w:p>
    <w:tbl>
      <w:tblPr>
        <w:tblW w:w="9356"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234"/>
        <w:gridCol w:w="2727"/>
        <w:gridCol w:w="4395"/>
      </w:tblGrid>
      <w:tr w:rsidR="00AF321D" w:rsidRPr="00661D44" w14:paraId="6148DD7A" w14:textId="77777777" w:rsidTr="00D24785">
        <w:tc>
          <w:tcPr>
            <w:tcW w:w="2234"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A4E1670" w14:textId="77777777" w:rsidR="00AF321D" w:rsidRPr="00DA6035" w:rsidRDefault="00AF321D" w:rsidP="00B86CE6">
            <w:pPr>
              <w:pStyle w:val="LDTextinhalt"/>
              <w:rPr>
                <w:rStyle w:val="hervorhebungblau"/>
              </w:rPr>
            </w:pPr>
            <w:r w:rsidRPr="003E3E0B">
              <w:rPr>
                <w:rStyle w:val="hervorhebungblau"/>
              </w:rPr>
              <w:t>Betroffene SF/BK</w:t>
            </w:r>
          </w:p>
        </w:tc>
        <w:tc>
          <w:tcPr>
            <w:tcW w:w="2727"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20BFB270" w14:textId="77777777" w:rsidR="00AF321D" w:rsidRDefault="00AF321D" w:rsidP="00B86CE6">
            <w:pPr>
              <w:pStyle w:val="LDTextinhalt"/>
              <w:rPr>
                <w:rStyle w:val="hervorhebungblau"/>
              </w:rPr>
            </w:pPr>
            <w:r w:rsidRPr="003E3E0B">
              <w:rPr>
                <w:rStyle w:val="hervorhebungblau"/>
              </w:rPr>
              <w:t>Bisheriger Zustand</w:t>
            </w:r>
          </w:p>
        </w:tc>
        <w:tc>
          <w:tcPr>
            <w:tcW w:w="4395"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752D2DF4" w14:textId="77777777" w:rsidR="00AF321D" w:rsidRPr="00255882" w:rsidRDefault="00AF321D" w:rsidP="00B86CE6">
            <w:pPr>
              <w:pStyle w:val="LDTextinhalt"/>
              <w:rPr>
                <w:rStyle w:val="hervorhebungblau"/>
              </w:rPr>
            </w:pPr>
            <w:r w:rsidRPr="003E3E0B">
              <w:rPr>
                <w:rStyle w:val="hervorhebungblau"/>
              </w:rPr>
              <w:t>Neuer Zustand</w:t>
            </w:r>
          </w:p>
        </w:tc>
      </w:tr>
      <w:tr w:rsidR="00AF321D" w:rsidRPr="00661D44" w14:paraId="0ADEF091" w14:textId="77777777" w:rsidTr="00D24785">
        <w:tc>
          <w:tcPr>
            <w:tcW w:w="2234"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43658AA1" w14:textId="77777777" w:rsidR="00AF321D" w:rsidRPr="003E3E0B" w:rsidRDefault="00AF321D" w:rsidP="00B86CE6">
            <w:pPr>
              <w:pStyle w:val="LDTextinhalt"/>
            </w:pPr>
            <w:r>
              <w:t>BGYM/</w:t>
            </w:r>
            <w:r w:rsidRPr="003E3E0B">
              <w:t>BEIN</w:t>
            </w:r>
            <w:r>
              <w:t>/PRIN</w:t>
            </w:r>
          </w:p>
        </w:tc>
        <w:tc>
          <w:tcPr>
            <w:tcW w:w="272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29841F40" w14:textId="77777777" w:rsidR="00AF321D" w:rsidRPr="003E3E0B" w:rsidRDefault="00AF321D" w:rsidP="00B86CE6">
            <w:pPr>
              <w:pStyle w:val="LDTextinhalt"/>
            </w:pPr>
            <w:r w:rsidRPr="003E3E0B">
              <w:t>-</w:t>
            </w:r>
          </w:p>
        </w:tc>
        <w:tc>
          <w:tcPr>
            <w:tcW w:w="4395"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4CAFAF25" w14:textId="77777777" w:rsidR="00AF321D" w:rsidRPr="00B86CE6" w:rsidRDefault="00AF321D" w:rsidP="00B86CE6">
            <w:pPr>
              <w:pStyle w:val="LDTextinhalt"/>
              <w:rPr>
                <w:rStyle w:val="LDRegister"/>
              </w:rPr>
            </w:pPr>
            <w:r w:rsidRPr="00B86CE6">
              <w:rPr>
                <w:rStyle w:val="LDRegister"/>
              </w:rPr>
              <w:t>Praktische Informatik (PRIN)</w:t>
            </w:r>
          </w:p>
        </w:tc>
      </w:tr>
      <w:tr w:rsidR="00AF321D" w:rsidRPr="00661D44" w14:paraId="788B5278" w14:textId="77777777" w:rsidTr="00D24785">
        <w:tc>
          <w:tcPr>
            <w:tcW w:w="2234"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25BFA127" w14:textId="77777777" w:rsidR="00AF321D" w:rsidRPr="004F7E8E" w:rsidRDefault="00AF321D" w:rsidP="00B86CE6">
            <w:pPr>
              <w:pStyle w:val="LDTextinhalt"/>
            </w:pPr>
            <w:r>
              <w:t>BGYM/</w:t>
            </w:r>
            <w:r w:rsidRPr="003E3E0B">
              <w:t>GESO</w:t>
            </w:r>
            <w:r>
              <w:t>/*</w:t>
            </w:r>
          </w:p>
        </w:tc>
        <w:tc>
          <w:tcPr>
            <w:tcW w:w="272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43960AAB" w14:textId="7BAFC2F9" w:rsidR="00AF321D" w:rsidRPr="004F7E8E" w:rsidRDefault="00AF321D" w:rsidP="00B86CE6">
            <w:pPr>
              <w:pStyle w:val="LDTextinhalt"/>
            </w:pPr>
            <w:r>
              <w:t>Gesundheit</w:t>
            </w:r>
            <w:r w:rsidR="00B719FD">
              <w:t>s</w:t>
            </w:r>
            <w:r>
              <w:t>lehre (</w:t>
            </w:r>
            <w:r w:rsidRPr="003E3E0B">
              <w:t>GELE</w:t>
            </w:r>
            <w:r>
              <w:t>)</w:t>
            </w:r>
            <w:r>
              <w:br/>
              <w:t>Pädagogik (</w:t>
            </w:r>
            <w:r w:rsidRPr="003E3E0B">
              <w:t>PÄDA</w:t>
            </w:r>
            <w:r>
              <w:t>)</w:t>
            </w:r>
          </w:p>
        </w:tc>
        <w:tc>
          <w:tcPr>
            <w:tcW w:w="4395"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6E24101E" w14:textId="7100BD5D" w:rsidR="00AF321D" w:rsidRPr="00D24785" w:rsidRDefault="00D24785" w:rsidP="00D24785">
            <w:pPr>
              <w:pStyle w:val="LDTextinhalt"/>
              <w:rPr>
                <w:b/>
                <w:bCs/>
                <w:color w:val="C11423"/>
                <w:szCs w:val="20"/>
              </w:rPr>
            </w:pPr>
            <w:r w:rsidRPr="00B86CE6">
              <w:rPr>
                <w:rStyle w:val="LDRegister"/>
              </w:rPr>
              <w:t>Erziehungswissenschaft (ERWI)</w:t>
            </w:r>
            <w:r>
              <w:rPr>
                <w:rStyle w:val="LDRegister"/>
              </w:rPr>
              <w:br/>
            </w:r>
            <w:r w:rsidR="00AF321D">
              <w:t>Gesundheit</w:t>
            </w:r>
            <w:r w:rsidR="00B719FD">
              <w:t>s</w:t>
            </w:r>
            <w:r w:rsidR="00AF321D">
              <w:t>lehre (</w:t>
            </w:r>
            <w:r w:rsidR="00AF321D" w:rsidRPr="003E3E0B">
              <w:t>GELE</w:t>
            </w:r>
            <w:r w:rsidR="00AF321D">
              <w:t>)</w:t>
            </w:r>
            <w:r w:rsidR="00AF321D">
              <w:br/>
              <w:t>Pädagogik (</w:t>
            </w:r>
            <w:r w:rsidR="00AF321D" w:rsidRPr="003E3E0B">
              <w:t>PÄDA</w:t>
            </w:r>
            <w:r w:rsidR="00AF321D">
              <w:t>)</w:t>
            </w:r>
          </w:p>
        </w:tc>
      </w:tr>
      <w:tr w:rsidR="00AF321D" w:rsidRPr="00661D44" w14:paraId="0FAF9E6C" w14:textId="77777777" w:rsidTr="00D24785">
        <w:tc>
          <w:tcPr>
            <w:tcW w:w="2234"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3E7C44D" w14:textId="77777777" w:rsidR="00AF321D" w:rsidRPr="00802BD3" w:rsidRDefault="00AF321D" w:rsidP="00B86CE6">
            <w:pPr>
              <w:pStyle w:val="LDTextinhalt"/>
            </w:pPr>
            <w:r>
              <w:t>BGYM/TECH/*</w:t>
            </w:r>
          </w:p>
        </w:tc>
        <w:tc>
          <w:tcPr>
            <w:tcW w:w="272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3D627771" w14:textId="77777777" w:rsidR="00AF321D" w:rsidRPr="004F7E8E" w:rsidRDefault="00AF321D" w:rsidP="00B86CE6">
            <w:pPr>
              <w:pStyle w:val="LDTextinhalt"/>
            </w:pPr>
            <w:r>
              <w:t>Technikwissenschaft (TEWI)</w:t>
            </w:r>
          </w:p>
        </w:tc>
        <w:tc>
          <w:tcPr>
            <w:tcW w:w="4395"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058D101B" w14:textId="1FF13FEC" w:rsidR="00AF321D" w:rsidRPr="004F7E8E" w:rsidRDefault="00AF321D" w:rsidP="00D24785">
            <w:pPr>
              <w:pStyle w:val="LDTextinhalt"/>
            </w:pPr>
            <w:r>
              <w:t>Bautechnik (BAUT)</w:t>
            </w:r>
            <w:r w:rsidR="00D24785">
              <w:br/>
            </w:r>
            <w:r>
              <w:t>Biologietechnik (BIOT)</w:t>
            </w:r>
            <w:r>
              <w:br/>
              <w:t>Chemietechnik (CHET)</w:t>
            </w:r>
            <w:r>
              <w:br/>
              <w:t>Datenverarbeitungstechnik (DAVE)</w:t>
            </w:r>
            <w:r w:rsidR="00D24785">
              <w:br/>
            </w:r>
            <w:r>
              <w:t>Elektrotechnik (ELET)</w:t>
            </w:r>
            <w:r w:rsidR="00D24785">
              <w:t xml:space="preserve"> </w:t>
            </w:r>
            <w:r w:rsidR="00D24785">
              <w:br/>
              <w:t>Gestaltungs- und Medientechnik (GEME)</w:t>
            </w:r>
            <w:r>
              <w:br/>
              <w:t>Maschinenbau (MASB)</w:t>
            </w:r>
            <w:r>
              <w:br/>
            </w:r>
            <w:r w:rsidRPr="00B86CE6">
              <w:rPr>
                <w:rStyle w:val="LDRegister"/>
              </w:rPr>
              <w:t>Maschinenbautechnik (MABT)</w:t>
            </w:r>
            <w:r>
              <w:br/>
              <w:t>Mechatronik (METR)</w:t>
            </w:r>
            <w:r>
              <w:br/>
              <w:t>Physiktechnik (PHYT)</w:t>
            </w:r>
            <w:r>
              <w:br/>
            </w:r>
            <w:proofErr w:type="spellStart"/>
            <w:r>
              <w:t>Schwerpunk</w:t>
            </w:r>
            <w:r w:rsidR="00B719FD">
              <w:t>t</w:t>
            </w:r>
            <w:r>
              <w:t>übergr</w:t>
            </w:r>
            <w:proofErr w:type="spellEnd"/>
            <w:r>
              <w:t>.</w:t>
            </w:r>
            <w:r>
              <w:br/>
              <w:t xml:space="preserve">   </w:t>
            </w:r>
            <w:proofErr w:type="spellStart"/>
            <w:r>
              <w:t>Datenverarbeitungst</w:t>
            </w:r>
            <w:proofErr w:type="spellEnd"/>
            <w:r>
              <w:t>./</w:t>
            </w:r>
            <w:proofErr w:type="spellStart"/>
            <w:r>
              <w:t>Elektrot</w:t>
            </w:r>
            <w:proofErr w:type="spellEnd"/>
            <w:r>
              <w:t>. (SÜDE)</w:t>
            </w:r>
            <w:r>
              <w:br/>
              <w:t>Technische Informatik (TEIN)</w:t>
            </w:r>
            <w:r w:rsidR="00D24785">
              <w:br/>
              <w:t>Technikwissenschaft (TEWI)</w:t>
            </w:r>
            <w:r w:rsidR="00D24785">
              <w:br/>
            </w:r>
            <w:r>
              <w:t>Umwelttechnik (UMTE)</w:t>
            </w:r>
          </w:p>
        </w:tc>
      </w:tr>
      <w:tr w:rsidR="00AF321D" w:rsidRPr="00661D44" w14:paraId="31D898D5" w14:textId="77777777" w:rsidTr="00D24785">
        <w:tc>
          <w:tcPr>
            <w:tcW w:w="2234"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5F5D5B11" w14:textId="77777777" w:rsidR="00AF321D" w:rsidRPr="004F7E8E" w:rsidRDefault="00AF321D" w:rsidP="00B86CE6">
            <w:pPr>
              <w:pStyle w:val="LDTextinhalt"/>
            </w:pPr>
            <w:r>
              <w:t>BGYM/</w:t>
            </w:r>
            <w:r w:rsidRPr="003E3E0B">
              <w:t>WIRT</w:t>
            </w:r>
            <w:r>
              <w:t>/----</w:t>
            </w:r>
          </w:p>
        </w:tc>
        <w:tc>
          <w:tcPr>
            <w:tcW w:w="272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1B7B801B" w14:textId="34E28373" w:rsidR="00AF321D" w:rsidRPr="004F7E8E" w:rsidRDefault="00AF321D" w:rsidP="00B86CE6">
            <w:pPr>
              <w:pStyle w:val="LDTextinhalt"/>
            </w:pPr>
            <w:proofErr w:type="spellStart"/>
            <w:r>
              <w:t>Wirtschaftsl</w:t>
            </w:r>
            <w:proofErr w:type="spellEnd"/>
            <w:r>
              <w:t xml:space="preserve">., </w:t>
            </w:r>
            <w:proofErr w:type="spellStart"/>
            <w:proofErr w:type="gramStart"/>
            <w:r>
              <w:t>insb.Betriebswirtschaftsl</w:t>
            </w:r>
            <w:proofErr w:type="spellEnd"/>
            <w:proofErr w:type="gramEnd"/>
            <w:r>
              <w:t>. (WIBE)</w:t>
            </w:r>
          </w:p>
        </w:tc>
        <w:tc>
          <w:tcPr>
            <w:tcW w:w="4395"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6BEE58FB" w14:textId="308DF95A" w:rsidR="00AF321D" w:rsidRPr="004F7E8E" w:rsidRDefault="00AF321D" w:rsidP="00B86CE6">
            <w:pPr>
              <w:pStyle w:val="LDTextinhalt"/>
            </w:pPr>
            <w:proofErr w:type="spellStart"/>
            <w:r>
              <w:t>Wirtschaftsl</w:t>
            </w:r>
            <w:proofErr w:type="spellEnd"/>
            <w:r>
              <w:t xml:space="preserve">., insb. </w:t>
            </w:r>
            <w:proofErr w:type="spellStart"/>
            <w:r>
              <w:t>Betriebswirtschaftsl</w:t>
            </w:r>
            <w:proofErr w:type="spellEnd"/>
            <w:r>
              <w:t>.</w:t>
            </w:r>
            <w:r>
              <w:br/>
              <w:t>…(WIBE)</w:t>
            </w:r>
            <w:r w:rsidR="00B719FD" w:rsidRPr="00B86CE6">
              <w:rPr>
                <w:rStyle w:val="LDRegister"/>
              </w:rPr>
              <w:br/>
              <w:t>Wirtschaftslehre (WILE)</w:t>
            </w:r>
          </w:p>
        </w:tc>
      </w:tr>
    </w:tbl>
    <w:p w14:paraId="13B2D573" w14:textId="129E95CE" w:rsidR="00AF321D" w:rsidRDefault="00AF321D" w:rsidP="003A4292">
      <w:pPr>
        <w:pStyle w:val="LDTextinhalteingerckt"/>
      </w:pPr>
      <w:r w:rsidRPr="000E3BA2">
        <w:lastRenderedPageBreak/>
        <w:t>Im</w:t>
      </w:r>
      <w:r w:rsidRPr="005010B9">
        <w:rPr>
          <w:rStyle w:val="hervorhebung"/>
        </w:rPr>
        <w:t xml:space="preserve"> Vorgriff auf das Abitur 2021 </w:t>
      </w:r>
      <w:r w:rsidRPr="000E3BA2">
        <w:t xml:space="preserve">wurden auch </w:t>
      </w:r>
      <w:r w:rsidR="003A4292">
        <w:t>folgende Änderungen vorgenommen:</w:t>
      </w:r>
    </w:p>
    <w:p w14:paraId="4EB351C0" w14:textId="77777777" w:rsidR="00AF321D" w:rsidRDefault="00AF321D" w:rsidP="00AF321D">
      <w:pPr>
        <w:pStyle w:val="LDTextinhalteingerckt"/>
      </w:pPr>
      <w:r>
        <w:t xml:space="preserve">Diese </w:t>
      </w:r>
      <w:r w:rsidRPr="0045013E">
        <w:rPr>
          <w:rStyle w:val="hervorhebung"/>
        </w:rPr>
        <w:t>Fächer</w:t>
      </w:r>
      <w:r>
        <w:t xml:space="preserve"> dürfen im Beruflichen Gymnasium (BGYM) </w:t>
      </w:r>
      <w:r w:rsidRPr="008E68A1">
        <w:rPr>
          <w:rStyle w:val="LDRegister"/>
        </w:rPr>
        <w:t>nicht</w:t>
      </w:r>
      <w:r>
        <w:t xml:space="preserve"> </w:t>
      </w:r>
      <w:r w:rsidRPr="0045013E">
        <w:rPr>
          <w:rStyle w:val="hervorhebung"/>
        </w:rPr>
        <w:t>Prüfungsfächer</w:t>
      </w:r>
      <w:r>
        <w:t xml:space="preserve"> sein:</w:t>
      </w:r>
    </w:p>
    <w:tbl>
      <w:tblPr>
        <w:tblW w:w="7938" w:type="dxa"/>
        <w:tblInd w:w="709"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134"/>
        <w:gridCol w:w="6804"/>
      </w:tblGrid>
      <w:tr w:rsidR="00CE2E6A" w:rsidRPr="00661D44" w14:paraId="45DDD2B9" w14:textId="77777777" w:rsidTr="00CE2E6A">
        <w:tc>
          <w:tcPr>
            <w:tcW w:w="1134" w:type="dxa"/>
            <w:shd w:val="clear" w:color="auto" w:fill="F2F2F2" w:themeFill="background1" w:themeFillShade="F2"/>
          </w:tcPr>
          <w:p w14:paraId="12D16EAD" w14:textId="62F77E40" w:rsidR="00CE2E6A" w:rsidRDefault="00CE2E6A" w:rsidP="00B86CE6">
            <w:pPr>
              <w:pStyle w:val="LDTextinhalt"/>
              <w:rPr>
                <w:rStyle w:val="hervorhebungblau"/>
              </w:rPr>
            </w:pPr>
            <w:r>
              <w:rPr>
                <w:rStyle w:val="hervorhebungblau"/>
              </w:rPr>
              <w:t>Kürzel</w:t>
            </w:r>
          </w:p>
        </w:tc>
        <w:tc>
          <w:tcPr>
            <w:tcW w:w="6804" w:type="dxa"/>
            <w:shd w:val="clear" w:color="auto" w:fill="F2F2F2" w:themeFill="background1" w:themeFillShade="F2"/>
          </w:tcPr>
          <w:p w14:paraId="50541CB3" w14:textId="26841825" w:rsidR="00CE2E6A" w:rsidRPr="00DA6035" w:rsidRDefault="00CE2E6A" w:rsidP="00B86CE6">
            <w:pPr>
              <w:pStyle w:val="LDTextinhalt"/>
              <w:rPr>
                <w:rStyle w:val="hervorhebungblau"/>
              </w:rPr>
            </w:pPr>
            <w:r>
              <w:rPr>
                <w:rStyle w:val="hervorhebungblau"/>
              </w:rPr>
              <w:t>Fachbezeichnung</w:t>
            </w:r>
          </w:p>
        </w:tc>
      </w:tr>
      <w:tr w:rsidR="00CE2E6A" w:rsidRPr="00661D44" w14:paraId="4B33CE25" w14:textId="77777777" w:rsidTr="00CE2E6A">
        <w:tc>
          <w:tcPr>
            <w:tcW w:w="1134" w:type="dxa"/>
            <w:shd w:val="clear" w:color="auto" w:fill="FFFFFF" w:themeFill="background1"/>
          </w:tcPr>
          <w:p w14:paraId="2DBFBAB6" w14:textId="76942FF7" w:rsidR="00CE2E6A" w:rsidRPr="00B06A9F" w:rsidRDefault="00CE2E6A" w:rsidP="00B631CF">
            <w:r>
              <w:t>ETRO</w:t>
            </w:r>
          </w:p>
        </w:tc>
        <w:tc>
          <w:tcPr>
            <w:tcW w:w="6804" w:type="dxa"/>
            <w:shd w:val="clear" w:color="auto" w:fill="FFFFFF" w:themeFill="background1"/>
            <w:vAlign w:val="center"/>
          </w:tcPr>
          <w:p w14:paraId="69E9D8EC" w14:textId="44D68DEE" w:rsidR="00CE2E6A" w:rsidRPr="00B06A9F" w:rsidRDefault="00CE2E6A" w:rsidP="00CE2E6A">
            <w:r w:rsidRPr="00B06A9F">
              <w:t>Elektronik</w:t>
            </w:r>
            <w:r>
              <w:t xml:space="preserve"> </w:t>
            </w:r>
          </w:p>
        </w:tc>
      </w:tr>
      <w:tr w:rsidR="00CE2E6A" w:rsidRPr="00661D44" w14:paraId="27EEB1AF" w14:textId="77777777" w:rsidTr="00CE2E6A">
        <w:tc>
          <w:tcPr>
            <w:tcW w:w="1134" w:type="dxa"/>
            <w:shd w:val="clear" w:color="auto" w:fill="FFFFFF" w:themeFill="background1"/>
          </w:tcPr>
          <w:p w14:paraId="2662ED6B" w14:textId="11B44683" w:rsidR="00CE2E6A" w:rsidRPr="00B06A9F" w:rsidRDefault="00CE2E6A" w:rsidP="00B631CF">
            <w:r>
              <w:t>ITEC</w:t>
            </w:r>
          </w:p>
        </w:tc>
        <w:tc>
          <w:tcPr>
            <w:tcW w:w="6804" w:type="dxa"/>
            <w:shd w:val="clear" w:color="auto" w:fill="FFFFFF" w:themeFill="background1"/>
            <w:vAlign w:val="center"/>
          </w:tcPr>
          <w:p w14:paraId="1D783750" w14:textId="31BA2C86" w:rsidR="00CE2E6A" w:rsidRPr="00B06A9F" w:rsidRDefault="00CE2E6A" w:rsidP="00CE2E6A">
            <w:proofErr w:type="spellStart"/>
            <w:r w:rsidRPr="00B06A9F">
              <w:t>Informationstechni</w:t>
            </w:r>
            <w:proofErr w:type="spellEnd"/>
          </w:p>
        </w:tc>
      </w:tr>
      <w:tr w:rsidR="00CE2E6A" w:rsidRPr="00661D44" w14:paraId="65620942" w14:textId="77777777" w:rsidTr="00CE2E6A">
        <w:tc>
          <w:tcPr>
            <w:tcW w:w="1134" w:type="dxa"/>
            <w:shd w:val="clear" w:color="auto" w:fill="FFFFFF" w:themeFill="background1"/>
          </w:tcPr>
          <w:p w14:paraId="39BE15FE" w14:textId="3AB6AB23" w:rsidR="00CE2E6A" w:rsidRPr="00B06A9F" w:rsidRDefault="00CE2E6A" w:rsidP="00B631CF">
            <w:r>
              <w:t>KOSL</w:t>
            </w:r>
          </w:p>
        </w:tc>
        <w:tc>
          <w:tcPr>
            <w:tcW w:w="6804" w:type="dxa"/>
            <w:shd w:val="clear" w:color="auto" w:fill="FFFFFF" w:themeFill="background1"/>
            <w:vAlign w:val="center"/>
          </w:tcPr>
          <w:p w14:paraId="0B235434" w14:textId="3CD61BFB" w:rsidR="00CE2E6A" w:rsidRPr="00B06A9F" w:rsidRDefault="00CE2E6A" w:rsidP="00CE2E6A">
            <w:r w:rsidRPr="00B06A9F">
              <w:t>Konstruktionslehre</w:t>
            </w:r>
          </w:p>
        </w:tc>
      </w:tr>
      <w:tr w:rsidR="00CE2E6A" w:rsidRPr="00661D44" w14:paraId="06F7DCA0" w14:textId="77777777" w:rsidTr="00CE2E6A">
        <w:tc>
          <w:tcPr>
            <w:tcW w:w="1134" w:type="dxa"/>
            <w:shd w:val="clear" w:color="auto" w:fill="FFFFFF" w:themeFill="background1"/>
          </w:tcPr>
          <w:p w14:paraId="632DFC25" w14:textId="404B154B" w:rsidR="00CE2E6A" w:rsidRPr="00B06A9F" w:rsidRDefault="00CE2E6A" w:rsidP="00B631CF">
            <w:r>
              <w:t>LPBT</w:t>
            </w:r>
          </w:p>
        </w:tc>
        <w:tc>
          <w:tcPr>
            <w:tcW w:w="6804" w:type="dxa"/>
            <w:shd w:val="clear" w:color="auto" w:fill="FFFFFF" w:themeFill="background1"/>
            <w:vAlign w:val="center"/>
          </w:tcPr>
          <w:p w14:paraId="7D0A15EB" w14:textId="74CD08A5" w:rsidR="00CE2E6A" w:rsidRPr="00B06A9F" w:rsidRDefault="00CE2E6A" w:rsidP="00CE2E6A">
            <w:r w:rsidRPr="00B06A9F">
              <w:t>Laborpraxis Biologietechnik</w:t>
            </w:r>
          </w:p>
        </w:tc>
      </w:tr>
      <w:tr w:rsidR="00CE2E6A" w:rsidRPr="00661D44" w14:paraId="00DC5543" w14:textId="77777777" w:rsidTr="00CE2E6A">
        <w:tc>
          <w:tcPr>
            <w:tcW w:w="1134" w:type="dxa"/>
            <w:shd w:val="clear" w:color="auto" w:fill="FFFFFF" w:themeFill="background1"/>
          </w:tcPr>
          <w:p w14:paraId="02B73FA6" w14:textId="658A63F6" w:rsidR="00CE2E6A" w:rsidRPr="00B06A9F" w:rsidRDefault="00CE2E6A" w:rsidP="00B631CF">
            <w:r>
              <w:t>LPCT</w:t>
            </w:r>
          </w:p>
        </w:tc>
        <w:tc>
          <w:tcPr>
            <w:tcW w:w="6804" w:type="dxa"/>
            <w:shd w:val="clear" w:color="auto" w:fill="FFFFFF" w:themeFill="background1"/>
            <w:vAlign w:val="center"/>
          </w:tcPr>
          <w:p w14:paraId="6DD78A2A" w14:textId="1E59F38C" w:rsidR="00CE2E6A" w:rsidRPr="00B06A9F" w:rsidRDefault="00CE2E6A" w:rsidP="00CE2E6A">
            <w:r w:rsidRPr="00B06A9F">
              <w:t>Laborpraxis Chemietechnik</w:t>
            </w:r>
          </w:p>
        </w:tc>
      </w:tr>
      <w:tr w:rsidR="00CE2E6A" w:rsidRPr="00661D44" w14:paraId="15E901D8" w14:textId="77777777" w:rsidTr="00CE2E6A">
        <w:tc>
          <w:tcPr>
            <w:tcW w:w="1134" w:type="dxa"/>
            <w:shd w:val="clear" w:color="auto" w:fill="FFFFFF" w:themeFill="background1"/>
          </w:tcPr>
          <w:p w14:paraId="7A1D5046" w14:textId="61481515" w:rsidR="00CE2E6A" w:rsidRPr="00B06A9F" w:rsidRDefault="00CE2E6A" w:rsidP="00B631CF">
            <w:r>
              <w:t>MTTS</w:t>
            </w:r>
          </w:p>
        </w:tc>
        <w:tc>
          <w:tcPr>
            <w:tcW w:w="6804" w:type="dxa"/>
            <w:shd w:val="clear" w:color="auto" w:fill="FFFFFF" w:themeFill="background1"/>
            <w:vAlign w:val="center"/>
          </w:tcPr>
          <w:p w14:paraId="1FBFA350" w14:textId="13DBFA38" w:rsidR="00CE2E6A" w:rsidRPr="00B06A9F" w:rsidRDefault="00CE2E6A" w:rsidP="00CE2E6A">
            <w:r w:rsidRPr="00B06A9F">
              <w:t>Mechatronische Teilsysteme</w:t>
            </w:r>
          </w:p>
        </w:tc>
      </w:tr>
      <w:tr w:rsidR="00CE2E6A" w:rsidRPr="00661D44" w14:paraId="22DDA600" w14:textId="77777777" w:rsidTr="00CE2E6A">
        <w:tc>
          <w:tcPr>
            <w:tcW w:w="1134" w:type="dxa"/>
            <w:shd w:val="clear" w:color="auto" w:fill="FFFFFF" w:themeFill="background1"/>
          </w:tcPr>
          <w:p w14:paraId="220D8BAB" w14:textId="7C7E4618" w:rsidR="00CE2E6A" w:rsidRPr="00B06A9F" w:rsidRDefault="00CE2E6A" w:rsidP="00B631CF">
            <w:r>
              <w:t>METP</w:t>
            </w:r>
          </w:p>
        </w:tc>
        <w:tc>
          <w:tcPr>
            <w:tcW w:w="6804" w:type="dxa"/>
            <w:shd w:val="clear" w:color="auto" w:fill="FFFFFF" w:themeFill="background1"/>
            <w:vAlign w:val="center"/>
          </w:tcPr>
          <w:p w14:paraId="26F868EA" w14:textId="4F327FF5" w:rsidR="00CE2E6A" w:rsidRPr="00B06A9F" w:rsidRDefault="00CE2E6A" w:rsidP="00CE2E6A">
            <w:r w:rsidRPr="00B06A9F">
              <w:t>Medientechnik und –</w:t>
            </w:r>
            <w:proofErr w:type="spellStart"/>
            <w:r w:rsidRPr="00B06A9F">
              <w:t>produktion</w:t>
            </w:r>
            <w:proofErr w:type="spellEnd"/>
          </w:p>
        </w:tc>
      </w:tr>
      <w:tr w:rsidR="00CE2E6A" w:rsidRPr="00661D44" w14:paraId="2FAB3E01" w14:textId="77777777" w:rsidTr="00CE2E6A">
        <w:tc>
          <w:tcPr>
            <w:tcW w:w="1134" w:type="dxa"/>
            <w:shd w:val="clear" w:color="auto" w:fill="FFFFFF" w:themeFill="background1"/>
          </w:tcPr>
          <w:p w14:paraId="1F0F6ACB" w14:textId="5AC09192" w:rsidR="00CE2E6A" w:rsidRPr="00B06A9F" w:rsidRDefault="00CE2E6A" w:rsidP="00B631CF">
            <w:r>
              <w:t>PRT</w:t>
            </w:r>
          </w:p>
        </w:tc>
        <w:tc>
          <w:tcPr>
            <w:tcW w:w="6804" w:type="dxa"/>
            <w:shd w:val="clear" w:color="auto" w:fill="FFFFFF" w:themeFill="background1"/>
            <w:vAlign w:val="center"/>
          </w:tcPr>
          <w:p w14:paraId="2C3606AF" w14:textId="5935D425" w:rsidR="00CE2E6A" w:rsidRPr="00B06A9F" w:rsidRDefault="00CE2E6A" w:rsidP="00CE2E6A">
            <w:r w:rsidRPr="00B06A9F">
              <w:t>Produktionstechnik</w:t>
            </w:r>
          </w:p>
        </w:tc>
      </w:tr>
    </w:tbl>
    <w:p w14:paraId="57768710" w14:textId="77777777" w:rsidR="00AF321D" w:rsidRDefault="00AF321D" w:rsidP="005010B9">
      <w:pPr>
        <w:pStyle w:val="LDTextinhalt"/>
      </w:pPr>
    </w:p>
    <w:p w14:paraId="79285912" w14:textId="66EE2147" w:rsidR="00AF321D" w:rsidRDefault="00AF321D" w:rsidP="00AF321D">
      <w:pPr>
        <w:pStyle w:val="LDTextinhalteingerckt"/>
      </w:pPr>
      <w:r>
        <w:t xml:space="preserve">Ebenfalls im </w:t>
      </w:r>
      <w:r w:rsidRPr="003322DE">
        <w:rPr>
          <w:rStyle w:val="LDBedienelement"/>
        </w:rPr>
        <w:t>Vorgriff auf das Abitur 2021</w:t>
      </w:r>
      <w:r>
        <w:t xml:space="preserve"> wurden auf Grundlage der OAVO 2018 die schwerpunkt</w:t>
      </w:r>
      <w:r w:rsidR="002F023B">
        <w:t>-</w:t>
      </w:r>
      <w:r>
        <w:t>bezogenen Grundkursfächer angepasst. Von diesen Fächern sind jeweils 4 Kurse zu belegen und davon 2 einzubringen. (SF/BK ohne Änderungen sind nicht aufgeführt.)</w:t>
      </w:r>
    </w:p>
    <w:tbl>
      <w:tblPr>
        <w:tblW w:w="7513"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552"/>
        <w:gridCol w:w="4961"/>
      </w:tblGrid>
      <w:tr w:rsidR="00AF321D" w:rsidRPr="00661D44" w14:paraId="0DAD42F4" w14:textId="77777777" w:rsidTr="00B631CF">
        <w:tc>
          <w:tcPr>
            <w:tcW w:w="255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1BEE1169" w14:textId="77777777" w:rsidR="00AF321D" w:rsidRPr="00DA6035" w:rsidRDefault="00AF321D" w:rsidP="00B86CE6">
            <w:pPr>
              <w:pStyle w:val="LDTextinhalt"/>
              <w:rPr>
                <w:rStyle w:val="hervorhebungblau"/>
              </w:rPr>
            </w:pPr>
            <w:r>
              <w:rPr>
                <w:rStyle w:val="hervorhebungblau"/>
              </w:rPr>
              <w:t>SF/BK</w:t>
            </w:r>
          </w:p>
        </w:tc>
        <w:tc>
          <w:tcPr>
            <w:tcW w:w="4961"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171EA504" w14:textId="77777777" w:rsidR="00AF321D" w:rsidRDefault="00AF321D" w:rsidP="00B86CE6">
            <w:pPr>
              <w:pStyle w:val="LDTextinhalt"/>
              <w:rPr>
                <w:rStyle w:val="hervorhebungblau"/>
              </w:rPr>
            </w:pPr>
            <w:r>
              <w:rPr>
                <w:rStyle w:val="hervorhebungblau"/>
              </w:rPr>
              <w:t>Fach</w:t>
            </w:r>
          </w:p>
        </w:tc>
      </w:tr>
      <w:tr w:rsidR="00AF321D" w:rsidRPr="00661D44" w14:paraId="03145ED7" w14:textId="77777777" w:rsidTr="00B631CF">
        <w:tc>
          <w:tcPr>
            <w:tcW w:w="255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4AEE3C78" w14:textId="77777777" w:rsidR="00AF321D" w:rsidRPr="00B86CE6" w:rsidRDefault="00AF321D" w:rsidP="00B86CE6">
            <w:r w:rsidRPr="00B86CE6">
              <w:t>BGYM/BEIN/PRIN</w:t>
            </w:r>
          </w:p>
        </w:tc>
        <w:tc>
          <w:tcPr>
            <w:tcW w:w="4961"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3092996B" w14:textId="77777777" w:rsidR="00AF321D" w:rsidRPr="00B06A9F" w:rsidRDefault="00AF321D" w:rsidP="00B631CF">
            <w:r w:rsidRPr="00B06A9F">
              <w:t>Informationstechnik</w:t>
            </w:r>
            <w:r>
              <w:t xml:space="preserve"> (ITEC)</w:t>
            </w:r>
          </w:p>
        </w:tc>
      </w:tr>
      <w:tr w:rsidR="00AF321D" w:rsidRPr="00661D44" w14:paraId="4F23D5D7" w14:textId="77777777" w:rsidTr="00B631CF">
        <w:tc>
          <w:tcPr>
            <w:tcW w:w="255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3F86FDBA" w14:textId="77777777" w:rsidR="00AF321D" w:rsidRPr="00B86CE6" w:rsidRDefault="00AF321D" w:rsidP="00B86CE6">
            <w:r w:rsidRPr="00B86CE6">
              <w:t>BGYM/ERNÄ/----</w:t>
            </w:r>
          </w:p>
        </w:tc>
        <w:tc>
          <w:tcPr>
            <w:tcW w:w="4961"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38C09513" w14:textId="77777777" w:rsidR="00AF321D" w:rsidRPr="00B06A9F" w:rsidRDefault="00AF321D" w:rsidP="00B631CF">
            <w:r>
              <w:t>Ernährungsökonomie (ERÖK)</w:t>
            </w:r>
          </w:p>
        </w:tc>
      </w:tr>
      <w:tr w:rsidR="00AF321D" w:rsidRPr="00661D44" w14:paraId="293F93FE" w14:textId="77777777" w:rsidTr="00B631CF">
        <w:tc>
          <w:tcPr>
            <w:tcW w:w="255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2CCF6E13" w14:textId="77777777" w:rsidR="00AF321D" w:rsidRPr="00B86CE6" w:rsidRDefault="00AF321D" w:rsidP="00B86CE6">
            <w:r w:rsidRPr="00B86CE6">
              <w:t>BGYM/GESO/ERWI</w:t>
            </w:r>
          </w:p>
        </w:tc>
        <w:tc>
          <w:tcPr>
            <w:tcW w:w="4961"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2CBEA7FE" w14:textId="77777777" w:rsidR="00AF321D" w:rsidRDefault="00AF321D" w:rsidP="00B631CF">
            <w:r>
              <w:t>PSY</w:t>
            </w:r>
          </w:p>
        </w:tc>
      </w:tr>
      <w:tr w:rsidR="00AF321D" w:rsidRPr="00661D44" w14:paraId="62581A20" w14:textId="77777777" w:rsidTr="00B631CF">
        <w:tc>
          <w:tcPr>
            <w:tcW w:w="255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071D2D27" w14:textId="77777777" w:rsidR="00AF321D" w:rsidRPr="00B86CE6" w:rsidRDefault="00AF321D" w:rsidP="00B86CE6">
            <w:r w:rsidRPr="00B86CE6">
              <w:t>BGYMTECH/BAUT</w:t>
            </w:r>
          </w:p>
        </w:tc>
        <w:tc>
          <w:tcPr>
            <w:tcW w:w="4961"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0559D54A" w14:textId="77777777" w:rsidR="00AF321D" w:rsidRPr="00B06A9F" w:rsidRDefault="00AF321D" w:rsidP="00B86CE6">
            <w:pPr>
              <w:pStyle w:val="LDAuflistungzweiteEbene"/>
            </w:pPr>
            <w:r>
              <w:t>Konstruktionslehre (KOSL)</w:t>
            </w:r>
          </w:p>
        </w:tc>
      </w:tr>
      <w:tr w:rsidR="00AF321D" w:rsidRPr="00661D44" w14:paraId="3A09E5C3" w14:textId="77777777" w:rsidTr="00B631CF">
        <w:tc>
          <w:tcPr>
            <w:tcW w:w="255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68EF17D6" w14:textId="77777777" w:rsidR="00AF321D" w:rsidRPr="00B86CE6" w:rsidRDefault="00AF321D" w:rsidP="00B86CE6">
            <w:r w:rsidRPr="00B86CE6">
              <w:t>BGYMTECH/BIOT</w:t>
            </w:r>
          </w:p>
        </w:tc>
        <w:tc>
          <w:tcPr>
            <w:tcW w:w="4961"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37726142" w14:textId="77777777" w:rsidR="00AF321D" w:rsidRPr="00B06A9F" w:rsidRDefault="00AF321D" w:rsidP="00B86CE6">
            <w:pPr>
              <w:pStyle w:val="LDAuflistungzweiteEbene"/>
            </w:pPr>
            <w:r>
              <w:rPr>
                <w:rStyle w:val="hervorhebung"/>
                <w:b w:val="0"/>
              </w:rPr>
              <w:t>Laborpraxis Biologietechnik (LPBT)</w:t>
            </w:r>
          </w:p>
        </w:tc>
      </w:tr>
      <w:tr w:rsidR="00AF321D" w:rsidRPr="00661D44" w14:paraId="2BD160B5" w14:textId="77777777" w:rsidTr="00B631CF">
        <w:tc>
          <w:tcPr>
            <w:tcW w:w="255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28C039F1" w14:textId="77777777" w:rsidR="00AF321D" w:rsidRPr="00B86CE6" w:rsidRDefault="00AF321D" w:rsidP="00B86CE6">
            <w:r w:rsidRPr="00B86CE6">
              <w:t>BGYM/TECH/CHET</w:t>
            </w:r>
          </w:p>
        </w:tc>
        <w:tc>
          <w:tcPr>
            <w:tcW w:w="4961"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717B8CB1" w14:textId="77777777" w:rsidR="00AF321D" w:rsidRDefault="00AF321D" w:rsidP="00B86CE6">
            <w:pPr>
              <w:pStyle w:val="LDAuflistungzweiteEbene"/>
              <w:rPr>
                <w:rStyle w:val="hervorhebung"/>
                <w:b w:val="0"/>
              </w:rPr>
            </w:pPr>
            <w:r>
              <w:rPr>
                <w:rStyle w:val="hervorhebung"/>
                <w:b w:val="0"/>
              </w:rPr>
              <w:t>Laborpraxis Chemietechnik (LPCT)</w:t>
            </w:r>
          </w:p>
        </w:tc>
      </w:tr>
      <w:tr w:rsidR="00AF321D" w:rsidRPr="00661D44" w14:paraId="21AAD525" w14:textId="77777777" w:rsidTr="00B631CF">
        <w:tc>
          <w:tcPr>
            <w:tcW w:w="255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A77C3B7" w14:textId="77777777" w:rsidR="00AF321D" w:rsidRPr="00B86CE6" w:rsidRDefault="00AF321D" w:rsidP="00B86CE6">
            <w:r w:rsidRPr="00B86CE6">
              <w:t>BGYM/TECH/ELET</w:t>
            </w:r>
          </w:p>
        </w:tc>
        <w:tc>
          <w:tcPr>
            <w:tcW w:w="4961"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7F9C13A6" w14:textId="77777777" w:rsidR="00AF321D" w:rsidRDefault="00AF321D" w:rsidP="00B86CE6">
            <w:pPr>
              <w:pStyle w:val="LDAuflistungzweiteEbene"/>
              <w:rPr>
                <w:rStyle w:val="hervorhebung"/>
                <w:b w:val="0"/>
              </w:rPr>
            </w:pPr>
            <w:r>
              <w:rPr>
                <w:rStyle w:val="hervorhebung"/>
                <w:b w:val="0"/>
              </w:rPr>
              <w:t>Elektronik (ETRO)</w:t>
            </w:r>
          </w:p>
        </w:tc>
      </w:tr>
      <w:tr w:rsidR="00AF321D" w:rsidRPr="00661D44" w14:paraId="390E1FEF" w14:textId="77777777" w:rsidTr="00B631CF">
        <w:tc>
          <w:tcPr>
            <w:tcW w:w="255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31BFC070" w14:textId="77777777" w:rsidR="00AF321D" w:rsidRPr="00B86CE6" w:rsidRDefault="00AF321D" w:rsidP="00B86CE6">
            <w:r w:rsidRPr="00B86CE6">
              <w:t>BGYM/TECH/GEME</w:t>
            </w:r>
          </w:p>
        </w:tc>
        <w:tc>
          <w:tcPr>
            <w:tcW w:w="4961"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244653EB" w14:textId="77777777" w:rsidR="00AF321D" w:rsidRDefault="00AF321D" w:rsidP="00B86CE6">
            <w:pPr>
              <w:pStyle w:val="LDAuflistungzweiteEbene"/>
              <w:rPr>
                <w:rStyle w:val="hervorhebung"/>
                <w:b w:val="0"/>
              </w:rPr>
            </w:pPr>
            <w:r w:rsidRPr="00B06A9F">
              <w:t>Medientechnik und –</w:t>
            </w:r>
            <w:proofErr w:type="spellStart"/>
            <w:r w:rsidRPr="00B06A9F">
              <w:t>produktion</w:t>
            </w:r>
            <w:proofErr w:type="spellEnd"/>
            <w:r>
              <w:t xml:space="preserve"> (METP)</w:t>
            </w:r>
          </w:p>
        </w:tc>
      </w:tr>
      <w:tr w:rsidR="00AF321D" w:rsidRPr="00661D44" w14:paraId="3F4B0309" w14:textId="77777777" w:rsidTr="00B631CF">
        <w:tc>
          <w:tcPr>
            <w:tcW w:w="255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6DEBEB30" w14:textId="77777777" w:rsidR="00AF321D" w:rsidRPr="00B86CE6" w:rsidRDefault="00AF321D" w:rsidP="00B86CE6">
            <w:r w:rsidRPr="00B86CE6">
              <w:t>BGYM/TECH/MABT</w:t>
            </w:r>
          </w:p>
        </w:tc>
        <w:tc>
          <w:tcPr>
            <w:tcW w:w="4961"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0EAA88B3" w14:textId="77777777" w:rsidR="00AF321D" w:rsidRDefault="00AF321D" w:rsidP="00B86CE6">
            <w:pPr>
              <w:pStyle w:val="LDAuflistungzweiteEbene"/>
              <w:rPr>
                <w:rStyle w:val="hervorhebung"/>
                <w:b w:val="0"/>
              </w:rPr>
            </w:pPr>
            <w:r w:rsidRPr="00B06A9F">
              <w:t>Produktionstechnik</w:t>
            </w:r>
            <w:r>
              <w:t xml:space="preserve"> (PRT)</w:t>
            </w:r>
          </w:p>
        </w:tc>
      </w:tr>
      <w:tr w:rsidR="00AF321D" w:rsidRPr="00661D44" w14:paraId="44F983AD" w14:textId="77777777" w:rsidTr="00B631CF">
        <w:tc>
          <w:tcPr>
            <w:tcW w:w="255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3BC0391A" w14:textId="77777777" w:rsidR="00AF321D" w:rsidRPr="00B86CE6" w:rsidRDefault="00AF321D" w:rsidP="00B86CE6">
            <w:r w:rsidRPr="00B86CE6">
              <w:t>BGYM/TECH/METR</w:t>
            </w:r>
          </w:p>
        </w:tc>
        <w:tc>
          <w:tcPr>
            <w:tcW w:w="4961"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585B6333" w14:textId="77777777" w:rsidR="00AF321D" w:rsidRDefault="00AF321D" w:rsidP="00B86CE6">
            <w:pPr>
              <w:pStyle w:val="LDAuflistungzweiteEbene"/>
              <w:rPr>
                <w:rStyle w:val="hervorhebung"/>
                <w:b w:val="0"/>
              </w:rPr>
            </w:pPr>
            <w:r w:rsidRPr="00B06A9F">
              <w:t>Mechatronische Teilsysteme</w:t>
            </w:r>
            <w:r>
              <w:t xml:space="preserve"> (MTTS)</w:t>
            </w:r>
          </w:p>
        </w:tc>
      </w:tr>
    </w:tbl>
    <w:p w14:paraId="31BB85B8" w14:textId="4542FA07" w:rsidR="00310D3B" w:rsidRDefault="00310D3B" w:rsidP="00310D3B">
      <w:pPr>
        <w:pStyle w:val="berschrift4"/>
      </w:pPr>
      <w:bookmarkStart w:id="27" w:name="_Toc535417846"/>
      <w:r>
        <w:t>Regeländerungen für das Abendgymnasium und Kolleg</w:t>
      </w:r>
      <w:bookmarkEnd w:id="27"/>
    </w:p>
    <w:p w14:paraId="0CECE667" w14:textId="4176E54F" w:rsidR="003B23B5" w:rsidRPr="00310D3B" w:rsidRDefault="00310D3B" w:rsidP="00843771">
      <w:pPr>
        <w:pStyle w:val="LDTextinhalteingerckt"/>
      </w:pPr>
      <w:r>
        <w:t>Das Fach Geschichte ist Hauptfach und gehört zum Aufgabenfeld 2. Die Zulassung zum Abitur erfolgt, wenn im Kolleg vier Kurse Geschichte eingebracht bzw. wenn im Abendgymnasium zwei Kurse Geschichte eingebracht werden</w:t>
      </w:r>
      <w:r w:rsidR="003B23B5">
        <w:t>.</w:t>
      </w:r>
    </w:p>
    <w:p w14:paraId="6FB0AEC3" w14:textId="2D3D7B60" w:rsidR="00310D3B" w:rsidRDefault="00E12534" w:rsidP="00B86CE6">
      <w:pPr>
        <w:pStyle w:val="berschrift3"/>
      </w:pPr>
      <w:bookmarkStart w:id="28" w:name="_Toc535417847"/>
      <w:r>
        <w:lastRenderedPageBreak/>
        <w:t>Abschlüsse &gt; FHR-Oberstuf</w:t>
      </w:r>
      <w:r w:rsidR="00310D3B">
        <w:t>e</w:t>
      </w:r>
      <w:bookmarkEnd w:id="28"/>
    </w:p>
    <w:p w14:paraId="0884BF1E" w14:textId="77777777" w:rsidR="005A1DB7" w:rsidRDefault="005A1DB7" w:rsidP="00843771">
      <w:pPr>
        <w:pStyle w:val="LDTextinhalteingerckt"/>
      </w:pPr>
      <w:r>
        <w:t>Die Webseite ist nun auch für die Schulform Kolleg (KO) freigeschaltet.</w:t>
      </w:r>
    </w:p>
    <w:p w14:paraId="3C94C1FE" w14:textId="4D799E97" w:rsidR="006D7DF8" w:rsidRDefault="00E12534" w:rsidP="00843771">
      <w:pPr>
        <w:pStyle w:val="LDTextinhalteingerckt"/>
      </w:pPr>
      <w:r>
        <w:t>Das Regelwerk berücksichtigt die Änderungen der OAVO 2018</w:t>
      </w:r>
      <w:r w:rsidR="00310D3B">
        <w:t>.</w:t>
      </w:r>
    </w:p>
    <w:p w14:paraId="0CD5CBC1" w14:textId="7E5E876A" w:rsidR="00310D3B" w:rsidRDefault="00E12534" w:rsidP="00843771">
      <w:pPr>
        <w:pStyle w:val="LDTextinhalteingerckt"/>
      </w:pPr>
      <w:r>
        <w:t>Speziell werden die Einschrän</w:t>
      </w:r>
      <w:r w:rsidR="004A1EBD">
        <w:t>kungen auf zwei unmittelbar auf</w:t>
      </w:r>
      <w:r>
        <w:t>einanderfol</w:t>
      </w:r>
      <w:r w:rsidR="004A1EBD">
        <w:t>gende Halbjahre auf das einzelne</w:t>
      </w:r>
      <w:r>
        <w:t xml:space="preserve"> Fach bezogen. Leistungen aus wiederholten Halbjahren k</w:t>
      </w:r>
      <w:r w:rsidR="00AF321D">
        <w:t>önnen nicht eingebracht werden.</w:t>
      </w:r>
    </w:p>
    <w:tbl>
      <w:tblPr>
        <w:tblW w:w="8789"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34"/>
        <w:gridCol w:w="7655"/>
      </w:tblGrid>
      <w:tr w:rsidR="006D7DF8" w14:paraId="2F012582" w14:textId="77777777" w:rsidTr="0005696B">
        <w:trPr>
          <w:cantSplit/>
          <w:trHeight w:val="284"/>
        </w:trPr>
        <w:tc>
          <w:tcPr>
            <w:tcW w:w="1134" w:type="dxa"/>
            <w:tcBorders>
              <w:top w:val="nil"/>
              <w:bottom w:val="nil"/>
              <w:right w:val="nil"/>
            </w:tcBorders>
          </w:tcPr>
          <w:p w14:paraId="7A9389EF" w14:textId="77777777" w:rsidR="006D7DF8" w:rsidRPr="00E46827" w:rsidRDefault="006D7DF8" w:rsidP="00B86CE6">
            <w:pPr>
              <w:pStyle w:val="LDTextinhalt"/>
              <w:rPr>
                <w:rStyle w:val="hervorhebung"/>
              </w:rPr>
            </w:pPr>
            <w:r>
              <w:rPr>
                <w:noProof/>
                <w:lang w:eastAsia="de-DE"/>
              </w:rPr>
              <w:drawing>
                <wp:inline distT="0" distB="0" distL="0" distR="0" wp14:anchorId="5A08C23E" wp14:editId="1D10B272">
                  <wp:extent cx="381000" cy="304800"/>
                  <wp:effectExtent l="0" t="0" r="0" b="0"/>
                  <wp:docPr id="28" name="Grafik 28" descr="H:\LUSD\02_LUSD Hilfe\Hilfe Versionen\aktuelle version lusdhilfe 2012_02_17\lusdhelp\lusd\Images\Icons\In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USD\02_LUSD Hilfe\Hilfe Versionen\aktuelle version lusdhilfe 2012_02_17\lusdhelp\lusd\Images\Icons\Info1.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tc>
        <w:tc>
          <w:tcPr>
            <w:tcW w:w="7655" w:type="dxa"/>
            <w:tcBorders>
              <w:left w:val="nil"/>
            </w:tcBorders>
            <w:vAlign w:val="center"/>
          </w:tcPr>
          <w:p w14:paraId="62CFE4E0" w14:textId="3A8986B3" w:rsidR="006D7DF8" w:rsidRPr="006D7DF8" w:rsidRDefault="006D7DF8" w:rsidP="00B86CE6">
            <w:pPr>
              <w:pStyle w:val="LDTextinhalt"/>
              <w:rPr>
                <w:rStyle w:val="hervorhebunggrn"/>
              </w:rPr>
            </w:pPr>
            <w:r w:rsidRPr="006D7DF8">
              <w:rPr>
                <w:rStyle w:val="hervorhebunggrn"/>
              </w:rPr>
              <w:t>Hinweis</w:t>
            </w:r>
          </w:p>
          <w:p w14:paraId="67EA9FCB" w14:textId="0639021C" w:rsidR="006D7DF8" w:rsidRPr="00E46827" w:rsidRDefault="006D7DF8" w:rsidP="00B86CE6">
            <w:pPr>
              <w:pStyle w:val="LDTextinhalt"/>
            </w:pPr>
            <w:r>
              <w:t>Ein Halbjahr gilt nur dann als wiederholt, wenn in dem neuen Halbjahr Noten eingetragen wurden</w:t>
            </w:r>
            <w:r w:rsidR="00AF321D">
              <w:t>.</w:t>
            </w:r>
          </w:p>
        </w:tc>
      </w:tr>
    </w:tbl>
    <w:p w14:paraId="175FBB2B" w14:textId="77777777" w:rsidR="00E12534" w:rsidRDefault="00E12534" w:rsidP="00B86CE6">
      <w:pPr>
        <w:pStyle w:val="berschrift3"/>
      </w:pPr>
      <w:bookmarkStart w:id="29" w:name="_Toc535417848"/>
      <w:r>
        <w:t>Zeugnisse &gt; Zeugnisformulare</w:t>
      </w:r>
      <w:bookmarkEnd w:id="29"/>
    </w:p>
    <w:p w14:paraId="4E9C1585" w14:textId="2013D14A" w:rsidR="00E12534" w:rsidRDefault="00E12534" w:rsidP="00E12534">
      <w:pPr>
        <w:pStyle w:val="berschrift4"/>
      </w:pPr>
      <w:bookmarkStart w:id="30" w:name="_Toc535417849"/>
      <w:r>
        <w:t xml:space="preserve">Abschlusszeugnis der Abendhaupt- und </w:t>
      </w:r>
      <w:r w:rsidR="00B719FD">
        <w:t>-</w:t>
      </w:r>
      <w:proofErr w:type="spellStart"/>
      <w:r>
        <w:t>realschule</w:t>
      </w:r>
      <w:bookmarkEnd w:id="30"/>
      <w:proofErr w:type="spellEnd"/>
    </w:p>
    <w:p w14:paraId="28580716" w14:textId="53E9D09A" w:rsidR="006D7DF8" w:rsidRDefault="00E12534" w:rsidP="00843771">
      <w:pPr>
        <w:pStyle w:val="LDTextinhalteingerckt"/>
      </w:pPr>
      <w:r w:rsidRPr="00310D3B">
        <w:t>Auf Seite 2 des Zeugnisses wird nun die Semesternote [H2] und [R4] ohne Verrechnung mit de</w:t>
      </w:r>
      <w:r w:rsidR="00B631CF">
        <w:t>r Prüfungsleistung ausgegeben.</w:t>
      </w:r>
    </w:p>
    <w:p w14:paraId="4EABC50C" w14:textId="14CE2262" w:rsidR="00A9336F" w:rsidRDefault="00E12534" w:rsidP="00843771">
      <w:pPr>
        <w:pStyle w:val="LDTextinhalteingerckt"/>
      </w:pPr>
      <w:r w:rsidRPr="00310D3B">
        <w:t>Die Endnoten auf Seite 3 werden</w:t>
      </w:r>
      <w:r w:rsidR="00C436CE">
        <w:t xml:space="preserve"> wie bisher mit Verrechnung der Prüfungsleistung ausgegeben</w:t>
      </w:r>
      <w:r>
        <w:t>.</w:t>
      </w:r>
    </w:p>
    <w:p w14:paraId="602268CB" w14:textId="7D4F8651" w:rsidR="00E12534" w:rsidRPr="00E12534" w:rsidRDefault="00E12534" w:rsidP="00E12534">
      <w:pPr>
        <w:pStyle w:val="berschrift4"/>
      </w:pPr>
      <w:bookmarkStart w:id="31" w:name="_Toc535417850"/>
      <w:r w:rsidRPr="00E12534">
        <w:t>Abschlusszeugnis</w:t>
      </w:r>
      <w:r>
        <w:t xml:space="preserve"> und Bescheinigung für die Fachhochschulreife-Oberstufe</w:t>
      </w:r>
      <w:bookmarkEnd w:id="31"/>
    </w:p>
    <w:p w14:paraId="6BBF18A0" w14:textId="0D509CDC" w:rsidR="00B631CF" w:rsidRDefault="00B631CF" w:rsidP="00B631CF">
      <w:pPr>
        <w:pStyle w:val="LDTextinhalteingerckt"/>
      </w:pPr>
      <w:r>
        <w:t xml:space="preserve">Nach dem Abgangszeugnis für die Q-Phase können jetzt auch das Zeugnis für die Fachhochschulreife sowie die Bescheinigung über den schulischen Teil der Fachhochschulreife gedruckt werden. Dazu wählen Sie im Dialog </w:t>
      </w:r>
      <w:r w:rsidRPr="003322DE">
        <w:rPr>
          <w:rStyle w:val="LDBedienelement"/>
        </w:rPr>
        <w:t>Zuweisung bearbeiten</w:t>
      </w:r>
      <w:r w:rsidRPr="00B631CF">
        <w:t xml:space="preserve"> </w:t>
      </w:r>
      <w:r>
        <w:t xml:space="preserve">im Feld </w:t>
      </w:r>
      <w:r w:rsidRPr="003322DE">
        <w:rPr>
          <w:rStyle w:val="LDBedienelement"/>
        </w:rPr>
        <w:t>3. Zeugnis</w:t>
      </w:r>
      <w:r>
        <w:t xml:space="preserve"> den Eintrag "FHR-Bescheinigung u. -Zeugnis" aus. Nach der Generierung liegen das Zeugnis und die Bescheinigung in einem Dokument vor.</w:t>
      </w:r>
    </w:p>
    <w:p w14:paraId="2B0048F7" w14:textId="77777777" w:rsidR="00EC6810" w:rsidRDefault="00EC6810" w:rsidP="00EC6810">
      <w:pPr>
        <w:pStyle w:val="berschrift4"/>
      </w:pPr>
      <w:bookmarkStart w:id="32" w:name="_Toc530726494"/>
      <w:bookmarkStart w:id="33" w:name="_Toc535417851"/>
      <w:r>
        <w:t>Zeugnisse der Berufsf</w:t>
      </w:r>
      <w:r w:rsidRPr="008C5EB8">
        <w:t xml:space="preserve">achschule </w:t>
      </w:r>
      <w:bookmarkEnd w:id="32"/>
      <w:r>
        <w:t>zum Übergang in Ausbildung (BÜA)</w:t>
      </w:r>
      <w:bookmarkEnd w:id="33"/>
      <w:r>
        <w:br/>
      </w:r>
    </w:p>
    <w:p w14:paraId="44FC063E" w14:textId="77777777" w:rsidR="00EC6810" w:rsidRPr="006519F0" w:rsidRDefault="00EC6810" w:rsidP="00EC6810">
      <w:pPr>
        <w:pStyle w:val="LDTextinhalteingerckt"/>
      </w:pPr>
      <w:r w:rsidRPr="006519F0">
        <w:t>Mit dem neuen Release stehen in der Schulform BÜA neue bzw. abgeänderte Zeugnisse zur Verfügung.</w:t>
      </w:r>
    </w:p>
    <w:p w14:paraId="1388628D" w14:textId="77777777" w:rsidR="00EC6810" w:rsidRPr="006519F0" w:rsidRDefault="00EC6810" w:rsidP="00EC6810">
      <w:pPr>
        <w:pStyle w:val="LDAuflistungText"/>
      </w:pPr>
      <w:r w:rsidRPr="006519F0">
        <w:t xml:space="preserve">Die </w:t>
      </w:r>
      <w:r w:rsidRPr="0099638C">
        <w:rPr>
          <w:rStyle w:val="hervorhebung"/>
        </w:rPr>
        <w:t>Halbjahreszeugnisse</w:t>
      </w:r>
      <w:r w:rsidRPr="006519F0">
        <w:t xml:space="preserve"> unterscheide</w:t>
      </w:r>
      <w:r>
        <w:t>n</w:t>
      </w:r>
      <w:r w:rsidRPr="006519F0">
        <w:t xml:space="preserve"> sich in Jahrgangsstufe 10 und 11</w:t>
      </w:r>
      <w:r>
        <w:t>.</w:t>
      </w:r>
    </w:p>
    <w:p w14:paraId="72396F85" w14:textId="77777777" w:rsidR="00EC6810" w:rsidRDefault="00EC6810" w:rsidP="00EC6810">
      <w:pPr>
        <w:pStyle w:val="LDAuflistungText"/>
      </w:pPr>
      <w:r w:rsidRPr="006519F0">
        <w:t>Es steht für beide Jahrgangstufe</w:t>
      </w:r>
      <w:r>
        <w:t>n</w:t>
      </w:r>
      <w:r w:rsidRPr="006519F0">
        <w:t xml:space="preserve"> jeweils ein </w:t>
      </w:r>
      <w:r w:rsidRPr="0099638C">
        <w:rPr>
          <w:rStyle w:val="hervorhebung"/>
        </w:rPr>
        <w:t>Schulwechselzeugnis</w:t>
      </w:r>
      <w:r>
        <w:t xml:space="preserve"> zur Verfügung.</w:t>
      </w:r>
    </w:p>
    <w:p w14:paraId="20783947" w14:textId="77777777" w:rsidR="00EC6810" w:rsidRPr="006519F0" w:rsidRDefault="00EC6810" w:rsidP="00EC6810">
      <w:pPr>
        <w:pStyle w:val="LDTextinhaltweitereingerckt"/>
      </w:pPr>
      <w:r w:rsidRPr="006519F0">
        <w:t>Dieses Zeugnis wird benötigt, da in dieser Schulform Schülerinnen und Schüler innerhalb eines Sch</w:t>
      </w:r>
      <w:r>
        <w:t>uljahres zwischen den kooperierenden</w:t>
      </w:r>
      <w:r w:rsidRPr="006519F0">
        <w:t xml:space="preserve"> Schulen wechseln</w:t>
      </w:r>
      <w:r w:rsidRPr="00D2135B">
        <w:rPr>
          <w:rStyle w:val="LDTextinhaltZchn"/>
        </w:rPr>
        <w:t xml:space="preserve"> können</w:t>
      </w:r>
      <w:r w:rsidRPr="006519F0">
        <w:t>.</w:t>
      </w:r>
    </w:p>
    <w:p w14:paraId="689E6DCD" w14:textId="3F3A2B4A" w:rsidR="00EC6810" w:rsidRDefault="00EC6810" w:rsidP="00EC6810">
      <w:pPr>
        <w:pStyle w:val="LDAuflistungText"/>
      </w:pPr>
      <w:r w:rsidRPr="006519F0">
        <w:t xml:space="preserve">In </w:t>
      </w:r>
      <w:r w:rsidRPr="0099638C">
        <w:rPr>
          <w:rStyle w:val="hervorhebung"/>
        </w:rPr>
        <w:t>Abgangs</w:t>
      </w:r>
      <w:r>
        <w:rPr>
          <w:rStyle w:val="hervorhebung"/>
        </w:rPr>
        <w:t>- und Abschluss</w:t>
      </w:r>
      <w:r w:rsidRPr="0099638C">
        <w:rPr>
          <w:rStyle w:val="hervorhebung"/>
        </w:rPr>
        <w:t>zeugnissen</w:t>
      </w:r>
      <w:r w:rsidRPr="006519F0">
        <w:t xml:space="preserve"> wird unabhängig von eventuellem Schulwechsel als Datum des Schulbeginnes immer das erste Datum des Eintritts in diese Schulform genommen</w:t>
      </w:r>
    </w:p>
    <w:p w14:paraId="4888E2AB" w14:textId="50DC6078" w:rsidR="00EC6810" w:rsidRDefault="00EC6810" w:rsidP="00EC6810">
      <w:pPr>
        <w:pStyle w:val="berschrift4"/>
      </w:pPr>
      <w:bookmarkStart w:id="34" w:name="_Toc535417852"/>
      <w:r>
        <w:t>Semesterzeugnisse des Abendgymnasiums und des Kollegs</w:t>
      </w:r>
      <w:bookmarkEnd w:id="34"/>
    </w:p>
    <w:p w14:paraId="1660ACC7" w14:textId="466C9529" w:rsidR="00E12534" w:rsidRPr="006D7DF8" w:rsidRDefault="00EC6810" w:rsidP="00EC6810">
      <w:pPr>
        <w:pStyle w:val="LDTextinhalteingerckt"/>
      </w:pPr>
      <w:r>
        <w:t xml:space="preserve">In den Semesterzeugnissen des Abendgymnasiums und des Kollegs erscheint im Unterschriftenblock an Stelle der Bezeichnung </w:t>
      </w:r>
      <w:r w:rsidRPr="005010B9">
        <w:rPr>
          <w:rStyle w:val="LDMeneintrag"/>
        </w:rPr>
        <w:t>Beratungslehrer/Beratungslehrerin</w:t>
      </w:r>
      <w:r>
        <w:t xml:space="preserve"> oder </w:t>
      </w:r>
      <w:r w:rsidRPr="005010B9">
        <w:rPr>
          <w:rStyle w:val="LDMeneintrag"/>
        </w:rPr>
        <w:t>Klassenlehrer/Klassenlehrerin</w:t>
      </w:r>
      <w:r>
        <w:t xml:space="preserve"> nun die Bezeichnung </w:t>
      </w:r>
      <w:r w:rsidRPr="005010B9">
        <w:rPr>
          <w:rStyle w:val="LDMeneintrag"/>
        </w:rPr>
        <w:t>Tutor/Tutorin</w:t>
      </w:r>
      <w:r>
        <w:t>.</w:t>
      </w:r>
    </w:p>
    <w:p w14:paraId="2276DF3F" w14:textId="77777777" w:rsidR="00EC6810" w:rsidRDefault="00EC6810" w:rsidP="005010B9">
      <w:pPr>
        <w:pStyle w:val="LDTextinhalt"/>
      </w:pPr>
      <w:r>
        <w:br w:type="page"/>
      </w:r>
    </w:p>
    <w:p w14:paraId="10C27EE7" w14:textId="2B6D7D91" w:rsidR="00310D3B" w:rsidRDefault="00DA727A" w:rsidP="00310D3B">
      <w:pPr>
        <w:pStyle w:val="berschrift4"/>
      </w:pPr>
      <w:bookmarkStart w:id="35" w:name="_Toc535417853"/>
      <w:r>
        <w:lastRenderedPageBreak/>
        <w:t>Zeugnis</w:t>
      </w:r>
      <w:r w:rsidR="006D7DF8">
        <w:t>se</w:t>
      </w:r>
      <w:r w:rsidR="00B719FD">
        <w:t xml:space="preserve"> der gymn</w:t>
      </w:r>
      <w:r>
        <w:t>asialen Oberstufe - Ausgabe von bilingualem Unterricht</w:t>
      </w:r>
      <w:bookmarkEnd w:id="35"/>
    </w:p>
    <w:p w14:paraId="5CA51E16" w14:textId="25C3F849" w:rsidR="00310D3B" w:rsidRDefault="00DA727A" w:rsidP="00843771">
      <w:pPr>
        <w:pStyle w:val="LDTextinhalteingerckt"/>
      </w:pPr>
      <w:r>
        <w:t>In Ha</w:t>
      </w:r>
      <w:r w:rsidR="00DC40AF">
        <w:t>lbjahres- und Abgangs</w:t>
      </w:r>
      <w:r>
        <w:t>zeugnissen werden Kurse mit den Kursoption</w:t>
      </w:r>
      <w:r w:rsidR="006D7DF8">
        <w:t>en</w:t>
      </w:r>
      <w:r>
        <w:t xml:space="preserve"> G </w:t>
      </w:r>
      <w:r w:rsidR="006D7DF8">
        <w:t>oder H</w:t>
      </w:r>
      <w:r>
        <w:t xml:space="preserve"> mit einem entsprechenden Zusatz ausgegeben.</w:t>
      </w:r>
    </w:p>
    <w:p w14:paraId="79848590" w14:textId="0426CBC4" w:rsidR="005E5A71" w:rsidRDefault="005E5A71" w:rsidP="00843771">
      <w:pPr>
        <w:pStyle w:val="LDTextinhalteingerckt"/>
      </w:pPr>
      <w:r w:rsidRPr="0099638C">
        <w:rPr>
          <w:rStyle w:val="hervorhebung"/>
        </w:rPr>
        <w:t>Beispiele</w:t>
      </w:r>
      <w:r>
        <w:t>:</w:t>
      </w:r>
    </w:p>
    <w:p w14:paraId="483BAFDD" w14:textId="77777777" w:rsidR="0099638C" w:rsidRDefault="00215BBA" w:rsidP="00843771">
      <w:pPr>
        <w:pStyle w:val="LDTextinhalteingerckt"/>
      </w:pPr>
      <w:r w:rsidRPr="00215BBA">
        <w:rPr>
          <w:noProof/>
          <w:lang w:eastAsia="de-DE"/>
        </w:rPr>
        <w:drawing>
          <wp:inline distT="0" distB="0" distL="0" distR="0" wp14:anchorId="7E433FF6" wp14:editId="6BE83BFE">
            <wp:extent cx="5400000" cy="3952800"/>
            <wp:effectExtent l="19050" t="19050" r="10795" b="1016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00" cy="3952800"/>
                    </a:xfrm>
                    <a:prstGeom prst="rect">
                      <a:avLst/>
                    </a:prstGeom>
                    <a:ln>
                      <a:solidFill>
                        <a:schemeClr val="bg1">
                          <a:lumMod val="50000"/>
                        </a:schemeClr>
                      </a:solidFill>
                    </a:ln>
                  </pic:spPr>
                </pic:pic>
              </a:graphicData>
            </a:graphic>
          </wp:inline>
        </w:drawing>
      </w:r>
    </w:p>
    <w:p w14:paraId="5F63C05E" w14:textId="2067432E" w:rsidR="005E5A71" w:rsidRDefault="0099638C" w:rsidP="0099638C">
      <w:pPr>
        <w:pStyle w:val="LDBildunterschrift"/>
      </w:pPr>
      <w:r>
        <w:t xml:space="preserve">Abb.  </w:t>
      </w:r>
      <w:r w:rsidR="006F31DA">
        <w:rPr>
          <w:noProof/>
        </w:rPr>
        <w:fldChar w:fldCharType="begin"/>
      </w:r>
      <w:r w:rsidR="006F31DA">
        <w:rPr>
          <w:noProof/>
        </w:rPr>
        <w:instrText xml:space="preserve"> SEQ Abb._ \* ARABIC </w:instrText>
      </w:r>
      <w:r w:rsidR="006F31DA">
        <w:rPr>
          <w:noProof/>
        </w:rPr>
        <w:fldChar w:fldCharType="separate"/>
      </w:r>
      <w:r w:rsidR="00E7576A">
        <w:rPr>
          <w:noProof/>
        </w:rPr>
        <w:t>1</w:t>
      </w:r>
      <w:r w:rsidR="006F31DA">
        <w:rPr>
          <w:noProof/>
        </w:rPr>
        <w:fldChar w:fldCharType="end"/>
      </w:r>
      <w:r>
        <w:tab/>
        <w:t>Halbjahreszeugnis</w:t>
      </w:r>
    </w:p>
    <w:p w14:paraId="32650C63" w14:textId="77777777" w:rsidR="0099638C" w:rsidRDefault="002D50D5" w:rsidP="00843771">
      <w:pPr>
        <w:pStyle w:val="LDTextinhalteingerckt"/>
      </w:pPr>
      <w:r w:rsidRPr="002D50D5">
        <w:rPr>
          <w:noProof/>
          <w:lang w:eastAsia="de-DE"/>
        </w:rPr>
        <w:drawing>
          <wp:inline distT="0" distB="0" distL="0" distR="0" wp14:anchorId="75D17C0E" wp14:editId="40137A15">
            <wp:extent cx="4320000" cy="2286000"/>
            <wp:effectExtent l="19050" t="19050" r="23495" b="1905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0000" cy="2286000"/>
                    </a:xfrm>
                    <a:prstGeom prst="rect">
                      <a:avLst/>
                    </a:prstGeom>
                    <a:ln>
                      <a:solidFill>
                        <a:schemeClr val="bg1">
                          <a:lumMod val="50000"/>
                        </a:schemeClr>
                      </a:solidFill>
                    </a:ln>
                  </pic:spPr>
                </pic:pic>
              </a:graphicData>
            </a:graphic>
          </wp:inline>
        </w:drawing>
      </w:r>
    </w:p>
    <w:p w14:paraId="5F7ED982" w14:textId="574A2111" w:rsidR="002D50D5" w:rsidRDefault="0099638C" w:rsidP="0099638C">
      <w:pPr>
        <w:pStyle w:val="LDBildunterschrift"/>
      </w:pPr>
      <w:r>
        <w:t xml:space="preserve">Abb.  </w:t>
      </w:r>
      <w:r w:rsidR="006F31DA">
        <w:rPr>
          <w:noProof/>
        </w:rPr>
        <w:fldChar w:fldCharType="begin"/>
      </w:r>
      <w:r w:rsidR="006F31DA">
        <w:rPr>
          <w:noProof/>
        </w:rPr>
        <w:instrText xml:space="preserve"> SEQ Abb._ \* ARABIC </w:instrText>
      </w:r>
      <w:r w:rsidR="006F31DA">
        <w:rPr>
          <w:noProof/>
        </w:rPr>
        <w:fldChar w:fldCharType="separate"/>
      </w:r>
      <w:r w:rsidR="00E7576A">
        <w:rPr>
          <w:noProof/>
        </w:rPr>
        <w:t>2</w:t>
      </w:r>
      <w:r w:rsidR="006F31DA">
        <w:rPr>
          <w:noProof/>
        </w:rPr>
        <w:fldChar w:fldCharType="end"/>
      </w:r>
      <w:r>
        <w:tab/>
        <w:t>Abgangszeugnis Q</w:t>
      </w:r>
      <w:r w:rsidR="00DC40AF">
        <w:t>-Phase</w:t>
      </w:r>
    </w:p>
    <w:p w14:paraId="1E9CF59D" w14:textId="77777777" w:rsidR="008418B2" w:rsidRDefault="008418B2">
      <w:pPr>
        <w:spacing w:before="0" w:after="200" w:line="276" w:lineRule="auto"/>
        <w:rPr>
          <w:rFonts w:eastAsiaTheme="majorEastAsia" w:cstheme="majorBidi"/>
          <w:bCs/>
          <w:color w:val="1E3E95"/>
          <w:sz w:val="24"/>
          <w:szCs w:val="24"/>
        </w:rPr>
      </w:pPr>
      <w:r>
        <w:br w:type="page"/>
      </w:r>
    </w:p>
    <w:p w14:paraId="0207845A" w14:textId="243BA105" w:rsidR="005010B9" w:rsidRPr="005010B9" w:rsidRDefault="005010B9" w:rsidP="005010B9">
      <w:pPr>
        <w:pStyle w:val="berschrift3"/>
      </w:pPr>
      <w:bookmarkStart w:id="36" w:name="_Toc535417854"/>
      <w:r w:rsidRPr="005010B9">
        <w:lastRenderedPageBreak/>
        <w:t>Zeugnisse &gt; Zeugnis erstellen – Register Zeugnis generieren</w:t>
      </w:r>
      <w:bookmarkEnd w:id="36"/>
    </w:p>
    <w:p w14:paraId="40EA4879" w14:textId="47BD359B" w:rsidR="0005696B" w:rsidRDefault="0041311C" w:rsidP="00843771">
      <w:pPr>
        <w:pStyle w:val="LDTextinhalteingerckt"/>
      </w:pPr>
      <w:r w:rsidRPr="0041311C">
        <w:t xml:space="preserve">In allen Schulformen ist auf der </w:t>
      </w:r>
      <w:r w:rsidR="0005696B">
        <w:t>Webs</w:t>
      </w:r>
      <w:r w:rsidRPr="0041311C">
        <w:t xml:space="preserve">eite </w:t>
      </w:r>
      <w:r w:rsidRPr="0005696B">
        <w:rPr>
          <w:rStyle w:val="LDMenpunkt"/>
        </w:rPr>
        <w:t>Unterricht</w:t>
      </w:r>
      <w:r w:rsidR="0005696B" w:rsidRPr="0005696B">
        <w:rPr>
          <w:rStyle w:val="LDMenpunkt"/>
        </w:rPr>
        <w:t xml:space="preserve"> </w:t>
      </w:r>
      <w:r w:rsidRPr="0005696B">
        <w:rPr>
          <w:rStyle w:val="LDMenpunkt"/>
        </w:rPr>
        <w:t>&gt;</w:t>
      </w:r>
      <w:r w:rsidR="0005696B" w:rsidRPr="0005696B">
        <w:rPr>
          <w:rStyle w:val="LDMenpunkt"/>
        </w:rPr>
        <w:t xml:space="preserve"> </w:t>
      </w:r>
      <w:r w:rsidRPr="0005696B">
        <w:rPr>
          <w:rStyle w:val="LDMenpunkt"/>
        </w:rPr>
        <w:t>Zeugnisse</w:t>
      </w:r>
      <w:r w:rsidR="0005696B" w:rsidRPr="0005696B">
        <w:rPr>
          <w:rStyle w:val="LDMenpunkt"/>
        </w:rPr>
        <w:t xml:space="preserve"> </w:t>
      </w:r>
      <w:r w:rsidRPr="0005696B">
        <w:rPr>
          <w:rStyle w:val="LDMenpunkt"/>
        </w:rPr>
        <w:t>&gt;</w:t>
      </w:r>
      <w:r w:rsidR="0005696B" w:rsidRPr="0005696B">
        <w:rPr>
          <w:rStyle w:val="LDMenpunkt"/>
        </w:rPr>
        <w:t xml:space="preserve"> Zeugnis erstellen</w:t>
      </w:r>
      <w:r w:rsidR="0005696B">
        <w:t xml:space="preserve"> - </w:t>
      </w:r>
      <w:r w:rsidRPr="0041311C">
        <w:t xml:space="preserve">Register </w:t>
      </w:r>
      <w:r w:rsidRPr="0005696B">
        <w:rPr>
          <w:rStyle w:val="LDRegister"/>
        </w:rPr>
        <w:t>Zeugnis generieren</w:t>
      </w:r>
      <w:r w:rsidRPr="0041311C">
        <w:t xml:space="preserve"> das Kontrollkästchen </w:t>
      </w:r>
      <w:r w:rsidRPr="0005696B">
        <w:rPr>
          <w:rStyle w:val="LDBedienelement"/>
        </w:rPr>
        <w:t>Duplikate drucken</w:t>
      </w:r>
      <w:r w:rsidR="00DC40AF">
        <w:t xml:space="preserve"> entfernt worden.</w:t>
      </w:r>
    </w:p>
    <w:p w14:paraId="2C7C4149" w14:textId="5CCA0C5F" w:rsidR="0041311C" w:rsidRPr="0041311C" w:rsidRDefault="0041311C" w:rsidP="00843771">
      <w:pPr>
        <w:pStyle w:val="LDTextinhalteingerckt"/>
      </w:pPr>
      <w:r w:rsidRPr="0041311C">
        <w:t xml:space="preserve">Zweitschriften sind in einem zweiten Druckdurchgang (ggfs. auf einfacherem Papier) durchzuführen. Der bisher verwendete Aufdruck </w:t>
      </w:r>
      <w:r w:rsidRPr="005010B9">
        <w:rPr>
          <w:rStyle w:val="LDMeneintrag"/>
        </w:rPr>
        <w:t>Duplikat</w:t>
      </w:r>
      <w:r w:rsidRPr="0041311C">
        <w:t xml:space="preserve"> entsprach nicht </w:t>
      </w:r>
      <w:r w:rsidR="0005696B">
        <w:t xml:space="preserve">der </w:t>
      </w:r>
      <w:r w:rsidRPr="0041311C">
        <w:t>VOGSV.</w:t>
      </w:r>
    </w:p>
    <w:p w14:paraId="3E0208A4" w14:textId="01EEC6CE" w:rsidR="005B0536" w:rsidRDefault="005B0536" w:rsidP="00B86CE6">
      <w:pPr>
        <w:pStyle w:val="berschrift3"/>
      </w:pPr>
      <w:bookmarkStart w:id="37" w:name="_Toc535417855"/>
      <w:r>
        <w:t>Datenprüfungen &gt; Belegungsprüfung</w:t>
      </w:r>
      <w:bookmarkEnd w:id="37"/>
    </w:p>
    <w:p w14:paraId="450B061E" w14:textId="7EDCB9DF" w:rsidR="00C039A0" w:rsidRDefault="00A43122" w:rsidP="00843771">
      <w:pPr>
        <w:pStyle w:val="LDTextinhalteingerckt"/>
      </w:pPr>
      <w:r>
        <w:t>Die Belegungsprüfung wurde an die Vorgaben der neuen OAVO angepasst. Insbesondere im beruflichen Gymnasium waren Änderungen erforderlich. Folgende Anpassung wurden u.a. durchgeführt:</w:t>
      </w:r>
    </w:p>
    <w:p w14:paraId="4CC0F541" w14:textId="73220328" w:rsidR="00A43122" w:rsidRDefault="00A43122" w:rsidP="00A43122">
      <w:pPr>
        <w:pStyle w:val="LDTextinhalteingerckt"/>
        <w:numPr>
          <w:ilvl w:val="0"/>
          <w:numId w:val="40"/>
        </w:numPr>
      </w:pPr>
      <w:r>
        <w:t>Es wird auf die neuen fachrichtungs- bzw. schwerpunktbezogenen Fächer geprüft.</w:t>
      </w:r>
    </w:p>
    <w:p w14:paraId="238540C8" w14:textId="5D6107A7" w:rsidR="005568C4" w:rsidRDefault="00A43122" w:rsidP="00665D00">
      <w:pPr>
        <w:pStyle w:val="LDTextinhalteingerckt"/>
        <w:numPr>
          <w:ilvl w:val="0"/>
          <w:numId w:val="40"/>
        </w:numPr>
      </w:pPr>
      <w:r>
        <w:t>In der Einführungsphase wird auf die Belegung von 3 fachrichtungs- bzw. schwerpunktbezogenen Fächern geprüft</w:t>
      </w:r>
      <w:r w:rsidR="005568C4">
        <w:t xml:space="preserve"> (z.B. bei BGYM/ERNÄ/---- auf die Fächer Ernährungslehre, Ernährungsökonomie und Praxis der Lebensmittelproduktion).</w:t>
      </w:r>
    </w:p>
    <w:p w14:paraId="5F6538FD" w14:textId="66F561D4" w:rsidR="00A55CDA" w:rsidRDefault="00A43122" w:rsidP="003B59F3">
      <w:pPr>
        <w:pStyle w:val="LDTextinhalteingerckt"/>
        <w:numPr>
          <w:ilvl w:val="0"/>
          <w:numId w:val="40"/>
        </w:numPr>
      </w:pPr>
      <w:r>
        <w:t>In der Einführungsphase wird bei Schulformen, in denen bisher Biologie, Chemie und Physik zu belegen waren, geprüft, ob mindestens 2 dieser Naturwissenschaften belegt werden.</w:t>
      </w:r>
    </w:p>
    <w:p w14:paraId="2618EFDB" w14:textId="0C542109" w:rsidR="00C039A0" w:rsidRDefault="00C039A0" w:rsidP="00B86CE6">
      <w:pPr>
        <w:pStyle w:val="berschrift3"/>
      </w:pPr>
      <w:bookmarkStart w:id="38" w:name="_Toc535417856"/>
      <w:r>
        <w:t>Datenprüfungen &gt; Zulassung Qualifikationsphase</w:t>
      </w:r>
      <w:bookmarkEnd w:id="38"/>
    </w:p>
    <w:p w14:paraId="2C7D0D2E" w14:textId="77777777" w:rsidR="006C2BB9" w:rsidRDefault="00BD2A5C" w:rsidP="00843771">
      <w:pPr>
        <w:pStyle w:val="LDTextinhalteingerckt"/>
      </w:pPr>
      <w:r>
        <w:t>Die mit der</w:t>
      </w:r>
      <w:r w:rsidR="002B3322">
        <w:t xml:space="preserve"> Novellierung der OAVO </w:t>
      </w:r>
      <w:r>
        <w:t xml:space="preserve">im beruflichen Gymnasium eingeführten neuen Fächer wurden </w:t>
      </w:r>
      <w:r w:rsidR="006C2BB9">
        <w:t>in die Ausgleichsregeln aufgenommen.</w:t>
      </w:r>
    </w:p>
    <w:p w14:paraId="2DCD8036" w14:textId="0438CA65" w:rsidR="002B3322" w:rsidRDefault="00A133BC" w:rsidP="006C2BB9">
      <w:pPr>
        <w:pStyle w:val="LDTextinhalteingerckt"/>
      </w:pPr>
      <w:r w:rsidRPr="00A133BC">
        <w:t xml:space="preserve">Liegen im fachrichtungsspezifischen </w:t>
      </w:r>
      <w:r w:rsidR="006C2BB9">
        <w:t>Schwerpunktfach</w:t>
      </w:r>
      <w:r w:rsidRPr="00A133BC">
        <w:t xml:space="preserve"> </w:t>
      </w:r>
      <w:r w:rsidR="00250193" w:rsidRPr="00A133BC">
        <w:t>&lt;</w:t>
      </w:r>
      <w:r w:rsidR="00250193">
        <w:t xml:space="preserve"> </w:t>
      </w:r>
      <w:r w:rsidR="006C2BB9">
        <w:t xml:space="preserve">5 </w:t>
      </w:r>
      <w:r w:rsidR="00250193" w:rsidRPr="00A133BC">
        <w:t xml:space="preserve">Punkte </w:t>
      </w:r>
      <w:r w:rsidRPr="00A133BC">
        <w:t>vor, ist kein Ausgleich möglich.</w:t>
      </w:r>
    </w:p>
    <w:p w14:paraId="7C4B0235" w14:textId="77777777" w:rsidR="003B59F3" w:rsidRDefault="003B59F3" w:rsidP="005010B9">
      <w:pPr>
        <w:pStyle w:val="LDTextinhalt"/>
      </w:pPr>
      <w:r>
        <w:br w:type="page"/>
      </w:r>
    </w:p>
    <w:p w14:paraId="5507E16C" w14:textId="1DDB2C9B" w:rsidR="001A32A4" w:rsidRDefault="001A32A4" w:rsidP="00B86CE6">
      <w:pPr>
        <w:pStyle w:val="berschrift2"/>
      </w:pPr>
      <w:bookmarkStart w:id="39" w:name="_Toc535417857"/>
      <w:r>
        <w:lastRenderedPageBreak/>
        <w:t>Extras</w:t>
      </w:r>
      <w:bookmarkEnd w:id="39"/>
    </w:p>
    <w:p w14:paraId="0E637728" w14:textId="7AF84F95" w:rsidR="00310D3B" w:rsidRDefault="00310D3B" w:rsidP="00B86CE6">
      <w:pPr>
        <w:pStyle w:val="berschrift3"/>
      </w:pPr>
      <w:bookmarkStart w:id="40" w:name="_Toc535417858"/>
      <w:r>
        <w:t>Abfrageassistent – Datenquelle: Abgänger</w:t>
      </w:r>
      <w:bookmarkEnd w:id="40"/>
    </w:p>
    <w:p w14:paraId="6A49801D" w14:textId="035F3605" w:rsidR="00310D3B" w:rsidRDefault="00310D3B" w:rsidP="00843771">
      <w:pPr>
        <w:pStyle w:val="LDTextinhalteingerckt"/>
      </w:pPr>
      <w:r>
        <w:t xml:space="preserve">Um den Prozess des Übergangs </w:t>
      </w:r>
      <w:r w:rsidR="006C2BB9">
        <w:t xml:space="preserve">von Stufe 4 nach Stufe </w:t>
      </w:r>
      <w:r>
        <w:t xml:space="preserve">5 zu unterstützen, wurden für die Datenquelle </w:t>
      </w:r>
      <w:r w:rsidRPr="00BB5656">
        <w:rPr>
          <w:rStyle w:val="LDBedienelement"/>
        </w:rPr>
        <w:t>Abgänger</w:t>
      </w:r>
      <w:r>
        <w:t xml:space="preserve"> folgende Felder hinzugefügt:</w:t>
      </w:r>
    </w:p>
    <w:p w14:paraId="20C4D36B" w14:textId="3A73B3AB" w:rsidR="00310D3B" w:rsidRDefault="00310D3B" w:rsidP="00B86CE6">
      <w:pPr>
        <w:pStyle w:val="LDAuflistungzweiteEbene"/>
      </w:pPr>
      <w:proofErr w:type="spellStart"/>
      <w:r>
        <w:t>Schü</w:t>
      </w:r>
      <w:r w:rsidR="006C2BB9">
        <w:t>ler_Förderung_Sonderpädagogisch</w:t>
      </w:r>
      <w:proofErr w:type="spellEnd"/>
    </w:p>
    <w:p w14:paraId="39EF8584" w14:textId="7FF248B0" w:rsidR="00310D3B" w:rsidRDefault="006C2BB9" w:rsidP="00B86CE6">
      <w:pPr>
        <w:pStyle w:val="LDAuflistungzweiteEbene"/>
      </w:pPr>
      <w:proofErr w:type="spellStart"/>
      <w:r>
        <w:t>Schüler_Schule_Name</w:t>
      </w:r>
      <w:proofErr w:type="spellEnd"/>
    </w:p>
    <w:p w14:paraId="34E1E408" w14:textId="5DFB72D4" w:rsidR="00310D3B" w:rsidRDefault="006C2BB9" w:rsidP="00B86CE6">
      <w:pPr>
        <w:pStyle w:val="LDAuflistungzweiteEbene"/>
      </w:pPr>
      <w:proofErr w:type="spellStart"/>
      <w:r>
        <w:t>Schüler_Schule_Nr</w:t>
      </w:r>
      <w:proofErr w:type="spellEnd"/>
    </w:p>
    <w:p w14:paraId="58F5E0E5" w14:textId="3F41209A" w:rsidR="00310D3B" w:rsidRDefault="00310D3B" w:rsidP="00B86CE6">
      <w:pPr>
        <w:pStyle w:val="LDAuflistungzweiteEbene"/>
      </w:pPr>
      <w:proofErr w:type="spellStart"/>
      <w:r>
        <w:t>Schüler_Widersp</w:t>
      </w:r>
      <w:r w:rsidR="006C2BB9">
        <w:t>ruch_Elternbenachrichtigung</w:t>
      </w:r>
      <w:proofErr w:type="spellEnd"/>
    </w:p>
    <w:p w14:paraId="6BC190CC" w14:textId="2BAF698B" w:rsidR="00310D3B" w:rsidRDefault="00310D3B" w:rsidP="00B86CE6">
      <w:pPr>
        <w:pStyle w:val="LDAuflistungzweiteEbene"/>
      </w:pPr>
      <w:proofErr w:type="spellStart"/>
      <w:r>
        <w:t>Sonderpädag</w:t>
      </w:r>
      <w:r w:rsidR="006C2BB9">
        <w:t>ogische_Förderung_Förderungsart</w:t>
      </w:r>
      <w:proofErr w:type="spellEnd"/>
    </w:p>
    <w:p w14:paraId="7BDCD99E" w14:textId="60CB4FA3" w:rsidR="00310D3B" w:rsidRDefault="00310D3B" w:rsidP="00B86CE6">
      <w:pPr>
        <w:pStyle w:val="LDAuflistungzweiteEbene"/>
      </w:pPr>
      <w:proofErr w:type="spellStart"/>
      <w:r>
        <w:t>Son</w:t>
      </w:r>
      <w:r w:rsidR="006C2BB9">
        <w:t>derpädagogische_Förderungen_bis</w:t>
      </w:r>
      <w:proofErr w:type="spellEnd"/>
    </w:p>
    <w:p w14:paraId="231200BD" w14:textId="629577CF" w:rsidR="00310D3B" w:rsidRPr="00310D3B" w:rsidRDefault="00310D3B" w:rsidP="00B86CE6">
      <w:pPr>
        <w:pStyle w:val="LDAuflistungzweiteEbene"/>
      </w:pPr>
      <w:proofErr w:type="spellStart"/>
      <w:r>
        <w:t>Sonderpädagogische_Förderungen_von</w:t>
      </w:r>
      <w:proofErr w:type="spellEnd"/>
    </w:p>
    <w:p w14:paraId="2562E7F0" w14:textId="367442BE" w:rsidR="00D352F4" w:rsidRDefault="00D352F4" w:rsidP="00B86CE6">
      <w:pPr>
        <w:pStyle w:val="berschrift3"/>
      </w:pPr>
      <w:bookmarkStart w:id="41" w:name="_Toc535417859"/>
      <w:r>
        <w:t>Abfrageassistent – Datenquelle: Kandidaten</w:t>
      </w:r>
      <w:bookmarkEnd w:id="41"/>
    </w:p>
    <w:p w14:paraId="1BD5B3EC" w14:textId="10DF0E9D" w:rsidR="00D352F4" w:rsidRDefault="00D352F4" w:rsidP="00843771">
      <w:pPr>
        <w:pStyle w:val="LDTextinhalteingerckt"/>
      </w:pPr>
      <w:r>
        <w:t>Um Fehlinformationen zu vermeiden</w:t>
      </w:r>
      <w:r w:rsidR="006C2BB9">
        <w:t>,</w:t>
      </w:r>
      <w:r>
        <w:t xml:space="preserve"> wurden f</w:t>
      </w:r>
      <w:r w:rsidRPr="00D352F4">
        <w:t>ür</w:t>
      </w:r>
      <w:r>
        <w:t xml:space="preserve"> die Datenquelle </w:t>
      </w:r>
      <w:r w:rsidRPr="00BB5656">
        <w:rPr>
          <w:rStyle w:val="LDBedienelement"/>
        </w:rPr>
        <w:t>Kandidaten</w:t>
      </w:r>
      <w:r w:rsidRPr="00D352F4">
        <w:t xml:space="preserve"> </w:t>
      </w:r>
      <w:r w:rsidR="00BB5656">
        <w:t xml:space="preserve">einige </w:t>
      </w:r>
      <w:r w:rsidRPr="00D352F4">
        <w:t>Felder</w:t>
      </w:r>
      <w:r w:rsidR="00BB5656">
        <w:t xml:space="preserve"> umbenannt:</w:t>
      </w:r>
    </w:p>
    <w:p w14:paraId="7198241F" w14:textId="5B793C68" w:rsidR="00BB5656" w:rsidRDefault="00BB5656" w:rsidP="00843771">
      <w:pPr>
        <w:pStyle w:val="LDTextinhalteingerckt"/>
      </w:pPr>
    </w:p>
    <w:tbl>
      <w:tblPr>
        <w:tblW w:w="6804"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3402"/>
        <w:gridCol w:w="3402"/>
      </w:tblGrid>
      <w:tr w:rsidR="00BB5656" w:rsidRPr="00661D44" w14:paraId="5C60E14E" w14:textId="77777777" w:rsidTr="00BB5656">
        <w:tc>
          <w:tcPr>
            <w:tcW w:w="340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16A35B3" w14:textId="7182DEE3" w:rsidR="00BB5656" w:rsidRPr="00A8660A" w:rsidRDefault="00BB5656" w:rsidP="00B86CE6">
            <w:pPr>
              <w:pStyle w:val="LDTextinhalt"/>
              <w:rPr>
                <w:rStyle w:val="hervorhebungblau"/>
              </w:rPr>
            </w:pPr>
            <w:r>
              <w:rPr>
                <w:rStyle w:val="hervorhebungblau"/>
              </w:rPr>
              <w:t xml:space="preserve">Feldname </w:t>
            </w:r>
            <w:r w:rsidRPr="00BB5656">
              <w:rPr>
                <w:rStyle w:val="LDRegister"/>
              </w:rPr>
              <w:t>alt</w:t>
            </w:r>
          </w:p>
        </w:tc>
        <w:tc>
          <w:tcPr>
            <w:tcW w:w="3402"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529AD72A" w14:textId="7EB481E9" w:rsidR="00BB5656" w:rsidRPr="00A8660A" w:rsidRDefault="00BB5656" w:rsidP="00B86CE6">
            <w:pPr>
              <w:pStyle w:val="LDTextinhalt"/>
              <w:rPr>
                <w:rStyle w:val="hervorhebungblau"/>
              </w:rPr>
            </w:pPr>
            <w:r>
              <w:rPr>
                <w:rStyle w:val="hervorhebungblau"/>
              </w:rPr>
              <w:t xml:space="preserve">Feldname </w:t>
            </w:r>
            <w:r>
              <w:rPr>
                <w:rStyle w:val="LDRegister"/>
              </w:rPr>
              <w:t>neu</w:t>
            </w:r>
          </w:p>
        </w:tc>
      </w:tr>
      <w:tr w:rsidR="00BB5656" w:rsidRPr="00661D44" w14:paraId="6CFF341F" w14:textId="77777777" w:rsidTr="00BB5656">
        <w:tc>
          <w:tcPr>
            <w:tcW w:w="340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0BB06380" w14:textId="12ED647D" w:rsidR="00BB5656" w:rsidRPr="00A8660A" w:rsidRDefault="00BB5656" w:rsidP="00B86CE6">
            <w:pPr>
              <w:pStyle w:val="LDTextinhalt"/>
            </w:pPr>
            <w:proofErr w:type="spellStart"/>
            <w:r w:rsidRPr="00BB5656">
              <w:t>Schüler_Stammschule_Name</w:t>
            </w:r>
            <w:proofErr w:type="spellEnd"/>
          </w:p>
        </w:tc>
        <w:tc>
          <w:tcPr>
            <w:tcW w:w="3402"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08E5EA23" w14:textId="7736683F" w:rsidR="00BB5656" w:rsidRPr="00A8660A" w:rsidRDefault="00BB5656" w:rsidP="00B86CE6">
            <w:pPr>
              <w:pStyle w:val="LDTextinhalt"/>
            </w:pPr>
            <w:proofErr w:type="spellStart"/>
            <w:r w:rsidRPr="00BB5656">
              <w:t>Schüler_Schule_Name</w:t>
            </w:r>
            <w:proofErr w:type="spellEnd"/>
          </w:p>
        </w:tc>
      </w:tr>
      <w:tr w:rsidR="00BB5656" w:rsidRPr="00661D44" w14:paraId="4AE14653" w14:textId="77777777" w:rsidTr="00BB5656">
        <w:tc>
          <w:tcPr>
            <w:tcW w:w="340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57F8712" w14:textId="3834C549" w:rsidR="00BB5656" w:rsidRPr="00A8660A" w:rsidRDefault="00BB5656" w:rsidP="00B86CE6">
            <w:pPr>
              <w:pStyle w:val="LDTextinhalt"/>
            </w:pPr>
            <w:proofErr w:type="spellStart"/>
            <w:r w:rsidRPr="00BB5656">
              <w:t>Schüler_Stammschule_Nr</w:t>
            </w:r>
            <w:proofErr w:type="spellEnd"/>
          </w:p>
        </w:tc>
        <w:tc>
          <w:tcPr>
            <w:tcW w:w="3402"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586D701D" w14:textId="7D4A1F16" w:rsidR="00BB5656" w:rsidRPr="00A8660A" w:rsidRDefault="00BB5656" w:rsidP="00B86CE6">
            <w:pPr>
              <w:pStyle w:val="LDTextinhalt"/>
            </w:pPr>
            <w:proofErr w:type="spellStart"/>
            <w:r w:rsidRPr="00BB5656">
              <w:t>Schüler_Schule_Nr</w:t>
            </w:r>
            <w:proofErr w:type="spellEnd"/>
          </w:p>
        </w:tc>
      </w:tr>
      <w:tr w:rsidR="00BB5656" w:rsidRPr="00661D44" w14:paraId="5FBD9FFC" w14:textId="77777777" w:rsidTr="00BB5656">
        <w:tc>
          <w:tcPr>
            <w:tcW w:w="340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3F53CE52" w14:textId="5B814BFF" w:rsidR="00BB5656" w:rsidRPr="00A8660A" w:rsidRDefault="00BB5656" w:rsidP="00B86CE6">
            <w:pPr>
              <w:pStyle w:val="LDTextinhalt"/>
            </w:pPr>
            <w:proofErr w:type="spellStart"/>
            <w:r w:rsidRPr="00BB5656">
              <w:t>Schüler_Stammschule_Ort</w:t>
            </w:r>
            <w:proofErr w:type="spellEnd"/>
          </w:p>
        </w:tc>
        <w:tc>
          <w:tcPr>
            <w:tcW w:w="3402"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0D1EF669" w14:textId="1F9785E8" w:rsidR="00BB5656" w:rsidRPr="00A8660A" w:rsidRDefault="00BB5656" w:rsidP="00B86CE6">
            <w:pPr>
              <w:pStyle w:val="LDTextinhalt"/>
            </w:pPr>
            <w:proofErr w:type="spellStart"/>
            <w:r w:rsidRPr="00BB5656">
              <w:t>Schüler_Schule_Ort</w:t>
            </w:r>
            <w:proofErr w:type="spellEnd"/>
          </w:p>
        </w:tc>
      </w:tr>
      <w:tr w:rsidR="00BB5656" w:rsidRPr="00661D44" w14:paraId="756D92BB" w14:textId="77777777" w:rsidTr="00BB5656">
        <w:tc>
          <w:tcPr>
            <w:tcW w:w="340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08AF6B2E" w14:textId="0A4D649C" w:rsidR="00BB5656" w:rsidRPr="00A8660A" w:rsidRDefault="00BB5656" w:rsidP="00B86CE6">
            <w:pPr>
              <w:pStyle w:val="LDTextinhalt"/>
            </w:pPr>
            <w:proofErr w:type="spellStart"/>
            <w:r w:rsidRPr="00BB5656">
              <w:t>Schüler_Stammschule_Straße</w:t>
            </w:r>
            <w:proofErr w:type="spellEnd"/>
          </w:p>
        </w:tc>
        <w:tc>
          <w:tcPr>
            <w:tcW w:w="3402"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4CAF7503" w14:textId="12F8D2F3" w:rsidR="00BB5656" w:rsidRPr="00A8660A" w:rsidRDefault="00BB5656" w:rsidP="00B86CE6">
            <w:pPr>
              <w:pStyle w:val="LDTextinhalt"/>
            </w:pPr>
            <w:proofErr w:type="spellStart"/>
            <w:r w:rsidRPr="00BB5656">
              <w:t>Schüler_Schule_Straße</w:t>
            </w:r>
            <w:proofErr w:type="spellEnd"/>
          </w:p>
        </w:tc>
      </w:tr>
      <w:tr w:rsidR="00BB5656" w:rsidRPr="00661D44" w14:paraId="68CD9C71" w14:textId="77777777" w:rsidTr="00BB5656">
        <w:tc>
          <w:tcPr>
            <w:tcW w:w="340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29208B02" w14:textId="56196885" w:rsidR="00BB5656" w:rsidRPr="00A8660A" w:rsidRDefault="00BB5656" w:rsidP="00B86CE6">
            <w:pPr>
              <w:pStyle w:val="LDTextinhalt"/>
            </w:pPr>
            <w:proofErr w:type="spellStart"/>
            <w:r w:rsidRPr="00BB5656">
              <w:t>Schüler_Stammschule_Telefon</w:t>
            </w:r>
            <w:proofErr w:type="spellEnd"/>
          </w:p>
        </w:tc>
        <w:tc>
          <w:tcPr>
            <w:tcW w:w="3402"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6081A617" w14:textId="6EC17A8F" w:rsidR="00BB5656" w:rsidRPr="00A8660A" w:rsidRDefault="00BB5656" w:rsidP="00B86CE6">
            <w:pPr>
              <w:pStyle w:val="LDTextinhalt"/>
            </w:pPr>
            <w:proofErr w:type="spellStart"/>
            <w:r w:rsidRPr="00BB5656">
              <w:t>Schüler_Schule_Telefon</w:t>
            </w:r>
            <w:proofErr w:type="spellEnd"/>
          </w:p>
        </w:tc>
      </w:tr>
    </w:tbl>
    <w:p w14:paraId="550F4B5B" w14:textId="17E7D438" w:rsidR="00BB5656" w:rsidRDefault="00BB5656" w:rsidP="00843771">
      <w:pPr>
        <w:pStyle w:val="LDTextinhalteingerckt"/>
      </w:pPr>
    </w:p>
    <w:p w14:paraId="614B2D09" w14:textId="163AB11D" w:rsidR="004B103A" w:rsidRDefault="004B103A" w:rsidP="00B86CE6">
      <w:pPr>
        <w:pStyle w:val="berschrift3"/>
      </w:pPr>
      <w:bookmarkStart w:id="42" w:name="_Toc535417860"/>
      <w:r>
        <w:t>Aufgabenliste</w:t>
      </w:r>
      <w:bookmarkEnd w:id="42"/>
    </w:p>
    <w:p w14:paraId="33C52569" w14:textId="21632661" w:rsidR="004B103A" w:rsidRPr="00D352F4" w:rsidRDefault="004B103A" w:rsidP="004B103A">
      <w:pPr>
        <w:pStyle w:val="LDTextinhalteingerckt"/>
      </w:pPr>
      <w:r>
        <w:t>Der wiederkehrende und insbesondere bei Schulen mit mehreren Schulform</w:t>
      </w:r>
      <w:r w:rsidR="00B719FD">
        <w:t>en</w:t>
      </w:r>
      <w:r>
        <w:t xml:space="preserve"> lästige </w:t>
      </w:r>
      <w:r w:rsidRPr="00BD4563">
        <w:t xml:space="preserve">Aufgabenlisteneintrag "Innerhalb der Konfiguration der Zeugnisformulare für die </w:t>
      </w:r>
      <w:proofErr w:type="spellStart"/>
      <w:r w:rsidRPr="00BD4563">
        <w:t>Bildungskombinationunterschulform</w:t>
      </w:r>
      <w:proofErr w:type="spellEnd"/>
      <w:r w:rsidRPr="00BD4563">
        <w:t xml:space="preserve"> </w:t>
      </w:r>
      <w:r w:rsidRPr="005010B9">
        <w:rPr>
          <w:rStyle w:val="LDMeneintrag"/>
        </w:rPr>
        <w:t>x</w:t>
      </w:r>
      <w:r w:rsidRPr="00BD4563">
        <w:t xml:space="preserve"> fehlen Einträge."</w:t>
      </w:r>
      <w:r w:rsidR="00BD4563">
        <w:t xml:space="preserve"> wurde abgeschaltet.</w:t>
      </w:r>
    </w:p>
    <w:p w14:paraId="2E4D9F46" w14:textId="77777777" w:rsidR="00C96DD5" w:rsidRDefault="00C96DD5" w:rsidP="005010B9">
      <w:pPr>
        <w:pStyle w:val="LDTextinhalt"/>
      </w:pPr>
      <w:r>
        <w:br w:type="page"/>
      </w:r>
    </w:p>
    <w:p w14:paraId="76894E23" w14:textId="7F6A5BB8" w:rsidR="00310D3B" w:rsidRDefault="00310D3B" w:rsidP="00B86CE6">
      <w:pPr>
        <w:pStyle w:val="berschrift3"/>
      </w:pPr>
      <w:bookmarkStart w:id="43" w:name="_Toc535417861"/>
      <w:r>
        <w:lastRenderedPageBreak/>
        <w:t>Berichtsverwaltung</w:t>
      </w:r>
      <w:bookmarkEnd w:id="43"/>
    </w:p>
    <w:p w14:paraId="7BBDCB56" w14:textId="5678A641" w:rsidR="00310D3B" w:rsidRDefault="00310D3B" w:rsidP="00310D3B">
      <w:pPr>
        <w:pStyle w:val="berschrift4"/>
      </w:pPr>
      <w:bookmarkStart w:id="44" w:name="_Toc535417862"/>
      <w:r>
        <w:t xml:space="preserve">Berichte: </w:t>
      </w:r>
      <w:r w:rsidRPr="0020189B">
        <w:t>S</w:t>
      </w:r>
      <w:r>
        <w:t>chüler-Noten, Zeugniskonferenzliste-Format A4/A3/Excel, Leistungshistorie, Leistungshistorie A3 und Schüler-Historie</w:t>
      </w:r>
      <w:bookmarkEnd w:id="44"/>
    </w:p>
    <w:p w14:paraId="62847567" w14:textId="42ED06EC" w:rsidR="00BB5656" w:rsidRDefault="00310D3B" w:rsidP="00843771">
      <w:pPr>
        <w:pStyle w:val="LDTextinhalteingerckt"/>
      </w:pPr>
      <w:r>
        <w:t xml:space="preserve">Die </w:t>
      </w:r>
      <w:r w:rsidRPr="00310D3B">
        <w:t xml:space="preserve">Darstellung der </w:t>
      </w:r>
      <w:r w:rsidRPr="00BB5656">
        <w:rPr>
          <w:rStyle w:val="hervorhebung"/>
        </w:rPr>
        <w:t>Notenpunkte</w:t>
      </w:r>
      <w:r w:rsidRPr="00310D3B">
        <w:t xml:space="preserve"> (für die Fachoberschule) für die Gesamtnote Beruflicher Bereich </w:t>
      </w:r>
      <w:r w:rsidR="00B719FD">
        <w:t>(</w:t>
      </w:r>
      <w:proofErr w:type="spellStart"/>
      <w:r w:rsidRPr="00310D3B">
        <w:t>GesNBer</w:t>
      </w:r>
      <w:proofErr w:type="spellEnd"/>
      <w:r w:rsidR="00B719FD">
        <w:t>)</w:t>
      </w:r>
      <w:r w:rsidRPr="00310D3B">
        <w:t xml:space="preserve"> und die Gesamtnote Wahlpflichtunterricht </w:t>
      </w:r>
      <w:r w:rsidR="00B719FD">
        <w:t>(</w:t>
      </w:r>
      <w:proofErr w:type="spellStart"/>
      <w:r w:rsidR="00B719FD" w:rsidRPr="00310D3B">
        <w:t>GesNWP</w:t>
      </w:r>
      <w:proofErr w:type="spellEnd"/>
      <w:r w:rsidR="00B719FD">
        <w:t>)</w:t>
      </w:r>
      <w:r w:rsidR="00B719FD" w:rsidRPr="00310D3B">
        <w:t xml:space="preserve"> </w:t>
      </w:r>
      <w:r>
        <w:t>wurde angepasst</w:t>
      </w:r>
      <w:r w:rsidR="00B719FD">
        <w:t xml:space="preserve">. </w:t>
      </w:r>
      <w:r w:rsidR="00B719FD" w:rsidRPr="00310D3B">
        <w:t xml:space="preserve">(Beispiele siehe </w:t>
      </w:r>
      <w:proofErr w:type="gramStart"/>
      <w:r w:rsidR="00B719FD" w:rsidRPr="00310D3B">
        <w:t>unten stehende</w:t>
      </w:r>
      <w:proofErr w:type="gramEnd"/>
      <w:r w:rsidR="00B719FD" w:rsidRPr="00310D3B">
        <w:t xml:space="preserve"> Abbildungen)</w:t>
      </w:r>
    </w:p>
    <w:p w14:paraId="044F409F" w14:textId="153D8A15" w:rsidR="00310D3B" w:rsidRDefault="00310D3B" w:rsidP="00843771">
      <w:pPr>
        <w:pStyle w:val="LDTextinhalteingerckt"/>
      </w:pPr>
      <w:r w:rsidRPr="00BB5656">
        <w:rPr>
          <w:rStyle w:val="hervorhebung"/>
        </w:rPr>
        <w:t>Noten</w:t>
      </w:r>
      <w:r w:rsidRPr="00310D3B">
        <w:t xml:space="preserve"> werden wie bisher dargestellt. Verwechselungen der beiden Notentyp</w:t>
      </w:r>
      <w:r w:rsidR="00665D00">
        <w:t>en sind nun nicht mehr möglich.</w:t>
      </w:r>
    </w:p>
    <w:p w14:paraId="3EE3DE61" w14:textId="6EDF3709" w:rsidR="00310D3B" w:rsidRDefault="00310D3B" w:rsidP="00843771">
      <w:pPr>
        <w:pStyle w:val="LDTextinhalteingerckt"/>
      </w:pPr>
      <w:r w:rsidRPr="00310D3B">
        <w:t>Im Bericht Schüler-Historie wurde auch die Darstellung der Noten angepasst (Komma und eine Nachkommastelle wie in den anderen Berichten).</w:t>
      </w:r>
    </w:p>
    <w:p w14:paraId="754752D5" w14:textId="77777777" w:rsidR="00C96DD5" w:rsidRDefault="00310D3B" w:rsidP="00843771">
      <w:pPr>
        <w:pStyle w:val="LDTextinhalteingerckt"/>
      </w:pPr>
      <w:r>
        <w:rPr>
          <w:noProof/>
          <w:lang w:eastAsia="de-DE"/>
        </w:rPr>
        <w:drawing>
          <wp:inline distT="0" distB="0" distL="0" distR="0" wp14:anchorId="53B8C680" wp14:editId="61255C2F">
            <wp:extent cx="5400000" cy="1396800"/>
            <wp:effectExtent l="19050" t="19050" r="10795" b="1333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099"/>
                    <a:stretch/>
                  </pic:blipFill>
                  <pic:spPr bwMode="auto">
                    <a:xfrm>
                      <a:off x="0" y="0"/>
                      <a:ext cx="5400000" cy="139680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6B6651B3" w14:textId="7ADC5BBA" w:rsidR="00310D3B" w:rsidRDefault="00C96DD5" w:rsidP="00C96DD5">
      <w:pPr>
        <w:pStyle w:val="LDBildunterschrift"/>
        <w:rPr>
          <w:lang w:eastAsia="de-DE"/>
        </w:rPr>
      </w:pPr>
      <w:r>
        <w:t xml:space="preserve">Abb.  </w:t>
      </w:r>
      <w:r w:rsidR="006F31DA">
        <w:rPr>
          <w:noProof/>
        </w:rPr>
        <w:fldChar w:fldCharType="begin"/>
      </w:r>
      <w:r w:rsidR="006F31DA">
        <w:rPr>
          <w:noProof/>
        </w:rPr>
        <w:instrText xml:space="preserve"> SEQ Abb._ \* ARABIC </w:instrText>
      </w:r>
      <w:r w:rsidR="006F31DA">
        <w:rPr>
          <w:noProof/>
        </w:rPr>
        <w:fldChar w:fldCharType="separate"/>
      </w:r>
      <w:r w:rsidR="00E7576A">
        <w:rPr>
          <w:noProof/>
        </w:rPr>
        <w:t>3</w:t>
      </w:r>
      <w:r w:rsidR="006F31DA">
        <w:rPr>
          <w:noProof/>
        </w:rPr>
        <w:fldChar w:fldCharType="end"/>
      </w:r>
      <w:r>
        <w:tab/>
        <w:t xml:space="preserve">Bericht: </w:t>
      </w:r>
      <w:r w:rsidR="006C2BB9">
        <w:t>Zeugnisk</w:t>
      </w:r>
      <w:r>
        <w:t>onferenzliste</w:t>
      </w:r>
    </w:p>
    <w:p w14:paraId="1E353B1D" w14:textId="77777777" w:rsidR="00310D3B" w:rsidRDefault="00310D3B" w:rsidP="00843771">
      <w:pPr>
        <w:pStyle w:val="LDTextinhalteingerckt"/>
      </w:pPr>
    </w:p>
    <w:p w14:paraId="7DFE88C5" w14:textId="77777777" w:rsidR="00C96DD5" w:rsidRDefault="00310D3B" w:rsidP="00843771">
      <w:pPr>
        <w:pStyle w:val="LDTextinhalteingerckt"/>
      </w:pPr>
      <w:r>
        <w:rPr>
          <w:noProof/>
          <w:lang w:eastAsia="de-DE"/>
        </w:rPr>
        <w:drawing>
          <wp:inline distT="0" distB="0" distL="0" distR="0" wp14:anchorId="0653D540" wp14:editId="593AEAD4">
            <wp:extent cx="5400000" cy="1224000"/>
            <wp:effectExtent l="19050" t="19050" r="10795" b="1460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574"/>
                    <a:stretch/>
                  </pic:blipFill>
                  <pic:spPr bwMode="auto">
                    <a:xfrm>
                      <a:off x="0" y="0"/>
                      <a:ext cx="5400000" cy="122400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60BE5F9B" w14:textId="0AB056DB" w:rsidR="00310D3B" w:rsidRDefault="00C96DD5" w:rsidP="00C96DD5">
      <w:pPr>
        <w:pStyle w:val="LDBildunterschrift"/>
        <w:rPr>
          <w:lang w:eastAsia="de-DE"/>
        </w:rPr>
      </w:pPr>
      <w:r>
        <w:t xml:space="preserve">Abb.  </w:t>
      </w:r>
      <w:r w:rsidR="006F31DA">
        <w:rPr>
          <w:noProof/>
        </w:rPr>
        <w:fldChar w:fldCharType="begin"/>
      </w:r>
      <w:r w:rsidR="006F31DA">
        <w:rPr>
          <w:noProof/>
        </w:rPr>
        <w:instrText xml:space="preserve"> SEQ Abb._ \* ARABIC </w:instrText>
      </w:r>
      <w:r w:rsidR="006F31DA">
        <w:rPr>
          <w:noProof/>
        </w:rPr>
        <w:fldChar w:fldCharType="separate"/>
      </w:r>
      <w:r w:rsidR="00E7576A">
        <w:rPr>
          <w:noProof/>
        </w:rPr>
        <w:t>4</w:t>
      </w:r>
      <w:r w:rsidR="006F31DA">
        <w:rPr>
          <w:noProof/>
        </w:rPr>
        <w:fldChar w:fldCharType="end"/>
      </w:r>
      <w:r>
        <w:tab/>
        <w:t>Bericht: Leistungshistorie</w:t>
      </w:r>
    </w:p>
    <w:p w14:paraId="567DC4FD" w14:textId="77777777" w:rsidR="00310D3B" w:rsidRDefault="00310D3B" w:rsidP="00843771">
      <w:pPr>
        <w:pStyle w:val="LDTextinhalteingerckt"/>
      </w:pPr>
    </w:p>
    <w:p w14:paraId="129FE5A7" w14:textId="77777777" w:rsidR="00C96DD5" w:rsidRDefault="00310D3B" w:rsidP="00843771">
      <w:pPr>
        <w:pStyle w:val="LDTextinhalteingerckt"/>
      </w:pPr>
      <w:r>
        <w:rPr>
          <w:noProof/>
          <w:lang w:eastAsia="de-DE"/>
        </w:rPr>
        <w:drawing>
          <wp:inline distT="0" distB="0" distL="0" distR="0" wp14:anchorId="3CDFB829" wp14:editId="2E87C320">
            <wp:extent cx="5400000" cy="2343600"/>
            <wp:effectExtent l="19050" t="19050" r="10795" b="1905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00" cy="2343600"/>
                    </a:xfrm>
                    <a:prstGeom prst="rect">
                      <a:avLst/>
                    </a:prstGeom>
                    <a:ln>
                      <a:solidFill>
                        <a:schemeClr val="bg1">
                          <a:lumMod val="50000"/>
                        </a:schemeClr>
                      </a:solidFill>
                    </a:ln>
                  </pic:spPr>
                </pic:pic>
              </a:graphicData>
            </a:graphic>
          </wp:inline>
        </w:drawing>
      </w:r>
    </w:p>
    <w:p w14:paraId="4E67FEDF" w14:textId="56851957" w:rsidR="00310D3B" w:rsidRDefault="00C96DD5" w:rsidP="00C96DD5">
      <w:pPr>
        <w:pStyle w:val="LDBildunterschrift"/>
        <w:rPr>
          <w:lang w:eastAsia="de-DE"/>
        </w:rPr>
      </w:pPr>
      <w:r>
        <w:t xml:space="preserve">Abb.  </w:t>
      </w:r>
      <w:r w:rsidR="006F31DA">
        <w:rPr>
          <w:noProof/>
        </w:rPr>
        <w:fldChar w:fldCharType="begin"/>
      </w:r>
      <w:r w:rsidR="006F31DA">
        <w:rPr>
          <w:noProof/>
        </w:rPr>
        <w:instrText xml:space="preserve"> SEQ Abb._ \* ARABIC </w:instrText>
      </w:r>
      <w:r w:rsidR="006F31DA">
        <w:rPr>
          <w:noProof/>
        </w:rPr>
        <w:fldChar w:fldCharType="separate"/>
      </w:r>
      <w:r w:rsidR="00E7576A">
        <w:rPr>
          <w:noProof/>
        </w:rPr>
        <w:t>5</w:t>
      </w:r>
      <w:r w:rsidR="006F31DA">
        <w:rPr>
          <w:noProof/>
        </w:rPr>
        <w:fldChar w:fldCharType="end"/>
      </w:r>
      <w:r>
        <w:tab/>
        <w:t>Bericht: Schüler-Noten</w:t>
      </w:r>
    </w:p>
    <w:p w14:paraId="605E09CA" w14:textId="53B6EDB9" w:rsidR="00310D3B" w:rsidRDefault="00310D3B" w:rsidP="00310D3B">
      <w:pPr>
        <w:pStyle w:val="berschrift4"/>
        <w:rPr>
          <w:lang w:eastAsia="de-DE"/>
        </w:rPr>
      </w:pPr>
      <w:bookmarkStart w:id="45" w:name="_Ref533760162"/>
      <w:bookmarkStart w:id="46" w:name="_Ref533760167"/>
      <w:bookmarkStart w:id="47" w:name="_Toc535417863"/>
      <w:r>
        <w:rPr>
          <w:lang w:eastAsia="de-DE"/>
        </w:rPr>
        <w:lastRenderedPageBreak/>
        <w:t>Bericht: Anmeldung Klasse 5</w:t>
      </w:r>
      <w:bookmarkEnd w:id="45"/>
      <w:bookmarkEnd w:id="46"/>
      <w:bookmarkEnd w:id="47"/>
    </w:p>
    <w:p w14:paraId="23D16AC6" w14:textId="0CEA6E65" w:rsidR="003B23B5" w:rsidRDefault="00310D3B" w:rsidP="00843771">
      <w:pPr>
        <w:pStyle w:val="LDTextinhalteingerckt"/>
      </w:pPr>
      <w:r>
        <w:t xml:space="preserve">Die Steuerung, welche Ansprechpartner in den Bereich </w:t>
      </w:r>
      <w:r w:rsidRPr="00BB5656">
        <w:rPr>
          <w:rStyle w:val="hervorhebung"/>
        </w:rPr>
        <w:t>Sorgeberechtigte</w:t>
      </w:r>
      <w:r>
        <w:t xml:space="preserve"> des Berichts üb</w:t>
      </w:r>
      <w:r w:rsidR="003B23B5">
        <w:t>ernommen werden, wurde geändert. Im Bereich Sorgeberechtigte erscheinen nun folgende Personen:</w:t>
      </w:r>
    </w:p>
    <w:p w14:paraId="599F0143" w14:textId="2377E73C" w:rsidR="003B23B5" w:rsidRPr="003B23B5" w:rsidRDefault="003B23B5" w:rsidP="00F92A70">
      <w:pPr>
        <w:pStyle w:val="LDAuflistungText"/>
      </w:pPr>
      <w:r w:rsidRPr="003B23B5">
        <w:t xml:space="preserve">Die Personen, die auf der Webseite </w:t>
      </w:r>
      <w:r w:rsidR="00310D3B" w:rsidRPr="00BB5656">
        <w:rPr>
          <w:rStyle w:val="LDMenpunkt"/>
        </w:rPr>
        <w:t>Eltern/Ansprechpartner</w:t>
      </w:r>
      <w:r w:rsidRPr="003B23B5">
        <w:t xml:space="preserve"> als </w:t>
      </w:r>
      <w:r w:rsidR="00310D3B" w:rsidRPr="003B23B5">
        <w:t xml:space="preserve">sorgeberechtigt gekennzeichnet </w:t>
      </w:r>
      <w:r w:rsidRPr="003B23B5">
        <w:t>sind (</w:t>
      </w:r>
      <w:r w:rsidRPr="003B23B5">
        <w:sym w:font="Wingdings" w:char="F0E0"/>
      </w:r>
      <w:r w:rsidRPr="003B23B5">
        <w:t xml:space="preserve"> siehe Kapitel </w:t>
      </w:r>
      <w:r w:rsidRPr="003B23B5">
        <w:fldChar w:fldCharType="begin"/>
      </w:r>
      <w:r w:rsidRPr="003B23B5">
        <w:instrText xml:space="preserve"> REF _Ref531080300 \r \h </w:instrText>
      </w:r>
      <w:r w:rsidRPr="003B23B5">
        <w:fldChar w:fldCharType="separate"/>
      </w:r>
      <w:r w:rsidR="00E7576A">
        <w:t>2.1</w:t>
      </w:r>
      <w:r w:rsidRPr="003B23B5">
        <w:fldChar w:fldCharType="end"/>
      </w:r>
      <w:r w:rsidRPr="003B23B5">
        <w:t>).</w:t>
      </w:r>
    </w:p>
    <w:p w14:paraId="68C69A77" w14:textId="77777777" w:rsidR="00310D3B" w:rsidRPr="00183352" w:rsidRDefault="00310D3B" w:rsidP="00843771">
      <w:pPr>
        <w:pStyle w:val="LDTextinhaltweitereingerckt"/>
      </w:pPr>
      <w:r w:rsidRPr="00183352">
        <w:t>Falls mehr als zwei Sorgeberechtigte vorhanden sind, werden die - bezogen auf den Nachnamen - alphabetisch ersten beiden ausgegeben.</w:t>
      </w:r>
    </w:p>
    <w:p w14:paraId="2620A857" w14:textId="77777777" w:rsidR="00310D3B" w:rsidRDefault="00310D3B" w:rsidP="00F92A70">
      <w:pPr>
        <w:pStyle w:val="LDAuflistungText"/>
      </w:pPr>
      <w:r w:rsidRPr="00183352">
        <w:t xml:space="preserve">Falls </w:t>
      </w:r>
      <w:r w:rsidRPr="003B23B5">
        <w:rPr>
          <w:rStyle w:val="hervorhebung"/>
        </w:rPr>
        <w:t>kein</w:t>
      </w:r>
      <w:r w:rsidRPr="00183352">
        <w:t xml:space="preserve"> Ansprechpartner als sorgeberechtigt gekennzeichnet ist, werden - wie bisher - die Postempfänger in das Formular eingefügt.</w:t>
      </w:r>
    </w:p>
    <w:p w14:paraId="10A6B2A2" w14:textId="77777777" w:rsidR="00C96DD5" w:rsidRDefault="00310D3B" w:rsidP="00843771">
      <w:pPr>
        <w:pStyle w:val="LDTextinhalteingerckt"/>
      </w:pPr>
      <w:r>
        <w:rPr>
          <w:noProof/>
          <w:lang w:eastAsia="de-DE"/>
        </w:rPr>
        <w:drawing>
          <wp:inline distT="0" distB="0" distL="0" distR="0" wp14:anchorId="2C1330A9" wp14:editId="2D54EFB2">
            <wp:extent cx="4320000" cy="2404800"/>
            <wp:effectExtent l="19050" t="19050" r="23495" b="1460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20000" cy="2404800"/>
                    </a:xfrm>
                    <a:prstGeom prst="rect">
                      <a:avLst/>
                    </a:prstGeom>
                    <a:noFill/>
                    <a:ln>
                      <a:solidFill>
                        <a:schemeClr val="bg1">
                          <a:lumMod val="50000"/>
                        </a:schemeClr>
                      </a:solidFill>
                    </a:ln>
                  </pic:spPr>
                </pic:pic>
              </a:graphicData>
            </a:graphic>
          </wp:inline>
        </w:drawing>
      </w:r>
    </w:p>
    <w:p w14:paraId="3D95C547" w14:textId="43FC3770" w:rsidR="00310D3B" w:rsidRDefault="00C96DD5" w:rsidP="00C96DD5">
      <w:pPr>
        <w:pStyle w:val="LDBildunterschrift"/>
        <w:rPr>
          <w:lang w:eastAsia="de-DE"/>
        </w:rPr>
      </w:pPr>
      <w:r>
        <w:t xml:space="preserve">Abb.  </w:t>
      </w:r>
      <w:r w:rsidR="006F31DA">
        <w:rPr>
          <w:noProof/>
        </w:rPr>
        <w:fldChar w:fldCharType="begin"/>
      </w:r>
      <w:r w:rsidR="006F31DA">
        <w:rPr>
          <w:noProof/>
        </w:rPr>
        <w:instrText xml:space="preserve"> SEQ Abb._ \* ARABIC </w:instrText>
      </w:r>
      <w:r w:rsidR="006F31DA">
        <w:rPr>
          <w:noProof/>
        </w:rPr>
        <w:fldChar w:fldCharType="separate"/>
      </w:r>
      <w:r w:rsidR="00E7576A">
        <w:rPr>
          <w:noProof/>
        </w:rPr>
        <w:t>6</w:t>
      </w:r>
      <w:r w:rsidR="006F31DA">
        <w:rPr>
          <w:noProof/>
        </w:rPr>
        <w:fldChar w:fldCharType="end"/>
      </w:r>
      <w:r>
        <w:tab/>
        <w:t>Bericht: Anmeldung Klasse 5</w:t>
      </w:r>
    </w:p>
    <w:p w14:paraId="6931D497" w14:textId="58185853" w:rsidR="00310D3B" w:rsidRDefault="003B23B5" w:rsidP="003B23B5">
      <w:pPr>
        <w:pStyle w:val="berschrift4"/>
        <w:rPr>
          <w:lang w:eastAsia="de-DE"/>
        </w:rPr>
      </w:pPr>
      <w:bookmarkStart w:id="48" w:name="_Toc535417864"/>
      <w:r>
        <w:rPr>
          <w:lang w:eastAsia="de-DE"/>
        </w:rPr>
        <w:t>Bericht: Abschluss-Elternbenachrichtigung</w:t>
      </w:r>
      <w:bookmarkEnd w:id="48"/>
    </w:p>
    <w:tbl>
      <w:tblPr>
        <w:tblW w:w="0" w:type="auto"/>
        <w:tblInd w:w="709" w:type="dxa"/>
        <w:tblCellMar>
          <w:left w:w="70" w:type="dxa"/>
          <w:right w:w="70" w:type="dxa"/>
        </w:tblCellMar>
        <w:tblLook w:val="0000" w:firstRow="0" w:lastRow="0" w:firstColumn="0" w:lastColumn="0" w:noHBand="0" w:noVBand="0"/>
      </w:tblPr>
      <w:tblGrid>
        <w:gridCol w:w="4730"/>
        <w:gridCol w:w="4142"/>
      </w:tblGrid>
      <w:tr w:rsidR="00C96DD5" w14:paraId="5667FF51" w14:textId="77777777" w:rsidTr="00C96DD5">
        <w:tc>
          <w:tcPr>
            <w:tcW w:w="4081" w:type="dxa"/>
          </w:tcPr>
          <w:p w14:paraId="527F006D" w14:textId="2BCB277A" w:rsidR="00C96DD5" w:rsidRDefault="00C33A98" w:rsidP="003B59F3">
            <w:pPr>
              <w:pStyle w:val="LDTextinhalt"/>
            </w:pPr>
            <w:r w:rsidRPr="00C96DD5">
              <w:rPr>
                <w:noProof/>
                <w:lang w:eastAsia="de-DE"/>
              </w:rPr>
              <w:drawing>
                <wp:inline distT="0" distB="0" distL="0" distR="0" wp14:anchorId="2BB641FF" wp14:editId="0A0EA2D7">
                  <wp:extent cx="2880000" cy="3805200"/>
                  <wp:effectExtent l="19050" t="19050" r="15875" b="2413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80000" cy="3805200"/>
                          </a:xfrm>
                          <a:prstGeom prst="rect">
                            <a:avLst/>
                          </a:prstGeom>
                          <a:ln>
                            <a:solidFill>
                              <a:schemeClr val="bg1">
                                <a:lumMod val="50000"/>
                              </a:schemeClr>
                            </a:solidFill>
                          </a:ln>
                        </pic:spPr>
                      </pic:pic>
                    </a:graphicData>
                  </a:graphic>
                </wp:inline>
              </w:drawing>
            </w:r>
          </w:p>
        </w:tc>
        <w:tc>
          <w:tcPr>
            <w:tcW w:w="4791" w:type="dxa"/>
          </w:tcPr>
          <w:p w14:paraId="6D404A1C" w14:textId="318C138C" w:rsidR="00C96DD5" w:rsidRDefault="00C33A98" w:rsidP="00843771">
            <w:pPr>
              <w:pStyle w:val="LDTextinhalteingerckt"/>
            </w:pPr>
            <w:r w:rsidRPr="00C96DD5">
              <w:t xml:space="preserve">Ein eventueller Titel des Klassenlehrers </w:t>
            </w:r>
            <w:r w:rsidR="00843771">
              <w:br/>
            </w:r>
            <w:r w:rsidRPr="00C96DD5">
              <w:t>wird im Bericht mit ausgegeben</w:t>
            </w:r>
            <w:r w:rsidR="00843771">
              <w:t>.</w:t>
            </w:r>
          </w:p>
        </w:tc>
      </w:tr>
    </w:tbl>
    <w:p w14:paraId="4E2A684C" w14:textId="0D2BA6C6" w:rsidR="00403159" w:rsidRPr="00403159" w:rsidRDefault="00403159" w:rsidP="00403159">
      <w:pPr>
        <w:pStyle w:val="berschrift4"/>
      </w:pPr>
      <w:bookmarkStart w:id="49" w:name="_Toc535417865"/>
      <w:r w:rsidRPr="00403159">
        <w:lastRenderedPageBreak/>
        <w:t xml:space="preserve">Bericht: </w:t>
      </w:r>
      <w:r>
        <w:t>Schüler-Historie</w:t>
      </w:r>
      <w:bookmarkEnd w:id="49"/>
    </w:p>
    <w:tbl>
      <w:tblPr>
        <w:tblW w:w="0" w:type="auto"/>
        <w:tblInd w:w="709" w:type="dxa"/>
        <w:tblCellMar>
          <w:left w:w="70" w:type="dxa"/>
          <w:right w:w="70" w:type="dxa"/>
        </w:tblCellMar>
        <w:tblLook w:val="0000" w:firstRow="0" w:lastRow="0" w:firstColumn="0" w:lastColumn="0" w:noHBand="0" w:noVBand="0"/>
      </w:tblPr>
      <w:tblGrid>
        <w:gridCol w:w="4730"/>
        <w:gridCol w:w="4142"/>
      </w:tblGrid>
      <w:tr w:rsidR="00C33A98" w14:paraId="17F71F9E" w14:textId="77777777" w:rsidTr="00C33A98">
        <w:tc>
          <w:tcPr>
            <w:tcW w:w="4081" w:type="dxa"/>
          </w:tcPr>
          <w:p w14:paraId="2D4E9A22" w14:textId="491F1963" w:rsidR="00C33A98" w:rsidRPr="00EB7EB0" w:rsidRDefault="00C33A98" w:rsidP="00B86CE6">
            <w:pPr>
              <w:pStyle w:val="LDTextinhalt"/>
            </w:pPr>
            <w:r w:rsidRPr="00EB7EB0">
              <w:rPr>
                <w:noProof/>
                <w:lang w:eastAsia="de-DE"/>
              </w:rPr>
              <w:drawing>
                <wp:inline distT="0" distB="0" distL="0" distR="0" wp14:anchorId="491DB777" wp14:editId="14143B88">
                  <wp:extent cx="2880000" cy="1375200"/>
                  <wp:effectExtent l="19050" t="19050" r="15875" b="1587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80000" cy="1375200"/>
                          </a:xfrm>
                          <a:prstGeom prst="rect">
                            <a:avLst/>
                          </a:prstGeom>
                          <a:ln>
                            <a:solidFill>
                              <a:schemeClr val="bg1">
                                <a:lumMod val="50000"/>
                              </a:schemeClr>
                            </a:solidFill>
                          </a:ln>
                        </pic:spPr>
                      </pic:pic>
                    </a:graphicData>
                  </a:graphic>
                </wp:inline>
              </w:drawing>
            </w:r>
          </w:p>
        </w:tc>
        <w:tc>
          <w:tcPr>
            <w:tcW w:w="4791" w:type="dxa"/>
          </w:tcPr>
          <w:p w14:paraId="3B7BD069" w14:textId="41233080" w:rsidR="00C33A98" w:rsidRDefault="00C33A98" w:rsidP="00B86CE6">
            <w:pPr>
              <w:pStyle w:val="LDTextinhalt"/>
            </w:pPr>
            <w:r>
              <w:t xml:space="preserve">Um mögliche lange Laufzeiten bei der Berichtsgenerierung zu verhindern, wurde für diesen Bericht </w:t>
            </w:r>
            <w:bookmarkStart w:id="50" w:name="OLE_LINK3"/>
            <w:bookmarkStart w:id="51" w:name="OLE_LINK4"/>
            <w:r>
              <w:t xml:space="preserve">im Bereich </w:t>
            </w:r>
            <w:r w:rsidR="00843771">
              <w:rPr>
                <w:rStyle w:val="LDBereichTabelle"/>
              </w:rPr>
              <w:t>Weitere P</w:t>
            </w:r>
            <w:r w:rsidRPr="007470E2">
              <w:rPr>
                <w:rStyle w:val="LDBereichTabelle"/>
              </w:rPr>
              <w:t>arameter</w:t>
            </w:r>
            <w:bookmarkEnd w:id="50"/>
            <w:bookmarkEnd w:id="51"/>
            <w:r>
              <w:t xml:space="preserve"> die Standardbelegung </w:t>
            </w:r>
            <w:r w:rsidR="00843771">
              <w:t xml:space="preserve">für das Feld </w:t>
            </w:r>
            <w:r w:rsidR="00843771" w:rsidRPr="00843771">
              <w:rPr>
                <w:rStyle w:val="LDBedienelement"/>
              </w:rPr>
              <w:t>Halbjahre Vergangenheit*</w:t>
            </w:r>
            <w:r w:rsidR="00843771">
              <w:t xml:space="preserve"> </w:t>
            </w:r>
            <w:r>
              <w:t xml:space="preserve">von </w:t>
            </w:r>
            <w:r w:rsidRPr="007470E2">
              <w:rPr>
                <w:rStyle w:val="LDMeneintrag"/>
              </w:rPr>
              <w:t>Alle</w:t>
            </w:r>
            <w:r>
              <w:t xml:space="preserve"> geändert in </w:t>
            </w:r>
            <w:r w:rsidRPr="007470E2">
              <w:rPr>
                <w:rStyle w:val="LDMeneintrag"/>
              </w:rPr>
              <w:t>Aktuelles Halbjahr</w:t>
            </w:r>
            <w:r>
              <w:t>.</w:t>
            </w:r>
          </w:p>
        </w:tc>
      </w:tr>
    </w:tbl>
    <w:p w14:paraId="6C95D562" w14:textId="0306A753" w:rsidR="00C23CB6" w:rsidRPr="00403159" w:rsidRDefault="00112B7C" w:rsidP="00C23CB6">
      <w:pPr>
        <w:pStyle w:val="berschrift4"/>
      </w:pPr>
      <w:bookmarkStart w:id="52" w:name="_Toc535417866"/>
      <w:r>
        <w:t xml:space="preserve">Neuer </w:t>
      </w:r>
      <w:r w:rsidR="00C23CB6" w:rsidRPr="00403159">
        <w:t xml:space="preserve">Bericht: </w:t>
      </w:r>
      <w:r>
        <w:t>Zusatzinformationen</w:t>
      </w:r>
      <w:bookmarkEnd w:id="52"/>
    </w:p>
    <w:p w14:paraId="3FE81707" w14:textId="5B751E55" w:rsidR="00C23CB6" w:rsidRDefault="007470E2" w:rsidP="00843771">
      <w:pPr>
        <w:pStyle w:val="LDTextinhalteingerckt"/>
      </w:pPr>
      <w:r>
        <w:t xml:space="preserve">Mit diesem neuen Bericht </w:t>
      </w:r>
      <w:r w:rsidR="00665D00">
        <w:t>können</w:t>
      </w:r>
      <w:r w:rsidR="006F7B67">
        <w:t xml:space="preserve"> die </w:t>
      </w:r>
      <w:r w:rsidR="00112B7C">
        <w:t xml:space="preserve">auf der </w:t>
      </w:r>
      <w:r w:rsidR="006F7B67">
        <w:t>Webs</w:t>
      </w:r>
      <w:r w:rsidR="00112B7C">
        <w:t xml:space="preserve">eite </w:t>
      </w:r>
      <w:r w:rsidR="00112B7C" w:rsidRPr="006F7B67">
        <w:rPr>
          <w:rStyle w:val="LDMenpunkt"/>
        </w:rPr>
        <w:t>Schüler</w:t>
      </w:r>
      <w:r w:rsidR="006F7B67" w:rsidRPr="006F7B67">
        <w:rPr>
          <w:rStyle w:val="LDMenpunkt"/>
        </w:rPr>
        <w:t xml:space="preserve"> </w:t>
      </w:r>
      <w:r w:rsidR="00112B7C" w:rsidRPr="006F7B67">
        <w:rPr>
          <w:rStyle w:val="LDMenpunkt"/>
        </w:rPr>
        <w:t>&gt;</w:t>
      </w:r>
      <w:r w:rsidR="006F7B67" w:rsidRPr="006F7B67">
        <w:rPr>
          <w:rStyle w:val="LDMenpunkt"/>
        </w:rPr>
        <w:t xml:space="preserve"> </w:t>
      </w:r>
      <w:r w:rsidR="00112B7C" w:rsidRPr="006F7B67">
        <w:rPr>
          <w:rStyle w:val="LDMenpunkt"/>
        </w:rPr>
        <w:t>Schülerbasisdaten</w:t>
      </w:r>
      <w:r w:rsidR="006F7B67" w:rsidRPr="006F7B67">
        <w:rPr>
          <w:rStyle w:val="LDMenpunkt"/>
        </w:rPr>
        <w:t xml:space="preserve"> </w:t>
      </w:r>
      <w:r w:rsidR="00112B7C" w:rsidRPr="006F7B67">
        <w:rPr>
          <w:rStyle w:val="LDMenpunkt"/>
        </w:rPr>
        <w:t>&gt;</w:t>
      </w:r>
      <w:r w:rsidR="006F7B67" w:rsidRPr="006F7B67">
        <w:rPr>
          <w:rStyle w:val="LDMenpunkt"/>
        </w:rPr>
        <w:t xml:space="preserve"> </w:t>
      </w:r>
      <w:r w:rsidR="00112B7C" w:rsidRPr="006F7B67">
        <w:rPr>
          <w:rStyle w:val="LDMenpunkt"/>
        </w:rPr>
        <w:t>Zusatzinformationen</w:t>
      </w:r>
      <w:r w:rsidR="00112B7C">
        <w:t xml:space="preserve"> gepflegten Daten ausgeben</w:t>
      </w:r>
      <w:r w:rsidR="00665D00">
        <w:t xml:space="preserve"> werden</w:t>
      </w:r>
      <w:r w:rsidR="006F7B67">
        <w:t>.</w:t>
      </w:r>
      <w:r w:rsidR="00843771">
        <w:t xml:space="preserve"> </w:t>
      </w:r>
      <w:r w:rsidR="003A6793">
        <w:t xml:space="preserve">Er befindet sich unter </w:t>
      </w:r>
      <w:r w:rsidR="003A6793" w:rsidRPr="006F7B67">
        <w:rPr>
          <w:rStyle w:val="LDMenpunkt"/>
        </w:rPr>
        <w:t>Schüler</w:t>
      </w:r>
      <w:r w:rsidR="006F7B67" w:rsidRPr="006F7B67">
        <w:rPr>
          <w:rStyle w:val="LDMenpunkt"/>
        </w:rPr>
        <w:t xml:space="preserve"> </w:t>
      </w:r>
      <w:r w:rsidR="003A6793" w:rsidRPr="006F7B67">
        <w:rPr>
          <w:rStyle w:val="LDMenpunkt"/>
        </w:rPr>
        <w:t>&gt;</w:t>
      </w:r>
      <w:r w:rsidR="006F7B67" w:rsidRPr="006F7B67">
        <w:rPr>
          <w:rStyle w:val="LDMenpunkt"/>
        </w:rPr>
        <w:t xml:space="preserve"> </w:t>
      </w:r>
      <w:r w:rsidR="003A6793" w:rsidRPr="006F7B67">
        <w:rPr>
          <w:rStyle w:val="LDMenpunkt"/>
        </w:rPr>
        <w:t>allg. Listen</w:t>
      </w:r>
      <w:r w:rsidR="00AA2814">
        <w:t>.</w:t>
      </w:r>
    </w:p>
    <w:p w14:paraId="2078C6AC" w14:textId="77777777" w:rsidR="00C96DD5" w:rsidRDefault="00112B7C" w:rsidP="00843771">
      <w:pPr>
        <w:pStyle w:val="LDTextinhalteingerckt"/>
      </w:pPr>
      <w:r w:rsidRPr="00112B7C">
        <w:rPr>
          <w:noProof/>
          <w:lang w:eastAsia="de-DE"/>
        </w:rPr>
        <w:drawing>
          <wp:inline distT="0" distB="0" distL="0" distR="0" wp14:anchorId="3B07E3C1" wp14:editId="456539AA">
            <wp:extent cx="5040000" cy="2862000"/>
            <wp:effectExtent l="19050" t="19050" r="27305" b="14605"/>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40000" cy="2862000"/>
                    </a:xfrm>
                    <a:prstGeom prst="rect">
                      <a:avLst/>
                    </a:prstGeom>
                    <a:ln>
                      <a:solidFill>
                        <a:schemeClr val="bg1">
                          <a:lumMod val="50000"/>
                        </a:schemeClr>
                      </a:solidFill>
                    </a:ln>
                  </pic:spPr>
                </pic:pic>
              </a:graphicData>
            </a:graphic>
          </wp:inline>
        </w:drawing>
      </w:r>
    </w:p>
    <w:p w14:paraId="520D7D85" w14:textId="5E6F0263" w:rsidR="00112B7C" w:rsidRDefault="00C96DD5" w:rsidP="00C96DD5">
      <w:pPr>
        <w:pStyle w:val="LDBildunterschrift"/>
      </w:pPr>
      <w:r>
        <w:t xml:space="preserve">Abb.  </w:t>
      </w:r>
      <w:r w:rsidR="006F31DA">
        <w:rPr>
          <w:noProof/>
        </w:rPr>
        <w:fldChar w:fldCharType="begin"/>
      </w:r>
      <w:r w:rsidR="006F31DA">
        <w:rPr>
          <w:noProof/>
        </w:rPr>
        <w:instrText xml:space="preserve"> SEQ Abb._ \* ARABIC </w:instrText>
      </w:r>
      <w:r w:rsidR="006F31DA">
        <w:rPr>
          <w:noProof/>
        </w:rPr>
        <w:fldChar w:fldCharType="separate"/>
      </w:r>
      <w:r w:rsidR="00E7576A">
        <w:rPr>
          <w:noProof/>
        </w:rPr>
        <w:t>7</w:t>
      </w:r>
      <w:r w:rsidR="006F31DA">
        <w:rPr>
          <w:noProof/>
        </w:rPr>
        <w:fldChar w:fldCharType="end"/>
      </w:r>
      <w:r>
        <w:tab/>
        <w:t>Seite Schüler</w:t>
      </w:r>
      <w:r w:rsidR="00665D00">
        <w:t xml:space="preserve"> </w:t>
      </w:r>
      <w:r>
        <w:t>&gt;</w:t>
      </w:r>
      <w:r w:rsidR="00665D00">
        <w:t xml:space="preserve"> </w:t>
      </w:r>
      <w:r>
        <w:t>Schülerbasisdaten</w:t>
      </w:r>
      <w:r w:rsidR="00665D00">
        <w:t xml:space="preserve"> </w:t>
      </w:r>
      <w:r>
        <w:t>&gt;</w:t>
      </w:r>
      <w:r w:rsidR="00665D00">
        <w:t xml:space="preserve"> </w:t>
      </w:r>
      <w:r>
        <w:t>Zusatzinformationen</w:t>
      </w:r>
    </w:p>
    <w:p w14:paraId="1BB7CA55" w14:textId="77777777" w:rsidR="00D34EFE" w:rsidRDefault="00D34EFE" w:rsidP="00843771">
      <w:pPr>
        <w:pStyle w:val="LDTextinhalteingerckt"/>
      </w:pPr>
    </w:p>
    <w:p w14:paraId="390B2038" w14:textId="77777777" w:rsidR="00C96DD5" w:rsidRDefault="003A6793" w:rsidP="00843771">
      <w:pPr>
        <w:pStyle w:val="LDTextinhalteingerckt"/>
      </w:pPr>
      <w:r w:rsidRPr="003A6793">
        <w:rPr>
          <w:noProof/>
          <w:lang w:eastAsia="de-DE"/>
        </w:rPr>
        <w:drawing>
          <wp:inline distT="0" distB="0" distL="0" distR="0" wp14:anchorId="35C2DD90" wp14:editId="5A0A391C">
            <wp:extent cx="4320000" cy="1962000"/>
            <wp:effectExtent l="19050" t="19050" r="23495" b="19685"/>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20000" cy="1962000"/>
                    </a:xfrm>
                    <a:prstGeom prst="rect">
                      <a:avLst/>
                    </a:prstGeom>
                    <a:ln>
                      <a:solidFill>
                        <a:schemeClr val="bg1">
                          <a:lumMod val="50000"/>
                        </a:schemeClr>
                      </a:solidFill>
                    </a:ln>
                  </pic:spPr>
                </pic:pic>
              </a:graphicData>
            </a:graphic>
          </wp:inline>
        </w:drawing>
      </w:r>
    </w:p>
    <w:p w14:paraId="5F184233" w14:textId="6A6AE940" w:rsidR="00112B7C" w:rsidRDefault="00C96DD5" w:rsidP="00C96DD5">
      <w:pPr>
        <w:pStyle w:val="LDBildunterschrift"/>
      </w:pPr>
      <w:r>
        <w:t xml:space="preserve">Abb.  </w:t>
      </w:r>
      <w:r w:rsidR="006F31DA">
        <w:rPr>
          <w:noProof/>
        </w:rPr>
        <w:fldChar w:fldCharType="begin"/>
      </w:r>
      <w:r w:rsidR="006F31DA">
        <w:rPr>
          <w:noProof/>
        </w:rPr>
        <w:instrText xml:space="preserve"> SEQ Abb._ \* ARABIC </w:instrText>
      </w:r>
      <w:r w:rsidR="006F31DA">
        <w:rPr>
          <w:noProof/>
        </w:rPr>
        <w:fldChar w:fldCharType="separate"/>
      </w:r>
      <w:r w:rsidR="00E7576A">
        <w:rPr>
          <w:noProof/>
        </w:rPr>
        <w:t>8</w:t>
      </w:r>
      <w:r w:rsidR="006F31DA">
        <w:rPr>
          <w:noProof/>
        </w:rPr>
        <w:fldChar w:fldCharType="end"/>
      </w:r>
      <w:r>
        <w:tab/>
        <w:t>Berichtsausgabe</w:t>
      </w:r>
    </w:p>
    <w:p w14:paraId="319A6349" w14:textId="77777777" w:rsidR="003B59F3" w:rsidRDefault="003B59F3" w:rsidP="003B59F3">
      <w:pPr>
        <w:pStyle w:val="berschrift4"/>
      </w:pPr>
      <w:bookmarkStart w:id="53" w:name="_Toc535417867"/>
      <w:r w:rsidRPr="00403159">
        <w:lastRenderedPageBreak/>
        <w:t xml:space="preserve">Bericht: </w:t>
      </w:r>
      <w:r>
        <w:t>Ehemalige mit Schullaufbahn</w:t>
      </w:r>
      <w:bookmarkEnd w:id="53"/>
    </w:p>
    <w:tbl>
      <w:tblPr>
        <w:tblW w:w="0" w:type="auto"/>
        <w:tblInd w:w="709" w:type="dxa"/>
        <w:tblCellMar>
          <w:left w:w="70" w:type="dxa"/>
          <w:right w:w="70" w:type="dxa"/>
        </w:tblCellMar>
        <w:tblLook w:val="0000" w:firstRow="0" w:lastRow="0" w:firstColumn="0" w:lastColumn="0" w:noHBand="0" w:noVBand="0"/>
      </w:tblPr>
      <w:tblGrid>
        <w:gridCol w:w="4730"/>
        <w:gridCol w:w="4142"/>
      </w:tblGrid>
      <w:tr w:rsidR="003B59F3" w14:paraId="1B5FC0E2" w14:textId="77777777" w:rsidTr="003B59F3">
        <w:tc>
          <w:tcPr>
            <w:tcW w:w="4081" w:type="dxa"/>
          </w:tcPr>
          <w:p w14:paraId="0ADFBD51" w14:textId="77777777" w:rsidR="003B59F3" w:rsidRPr="00C33A98" w:rsidRDefault="003B59F3" w:rsidP="003B59F3">
            <w:pPr>
              <w:pStyle w:val="LDTextinhalt"/>
            </w:pPr>
            <w:r w:rsidRPr="00C33A98">
              <w:rPr>
                <w:noProof/>
                <w:lang w:eastAsia="de-DE"/>
              </w:rPr>
              <w:drawing>
                <wp:inline distT="0" distB="0" distL="0" distR="0" wp14:anchorId="43776A3B" wp14:editId="573321E3">
                  <wp:extent cx="2880000" cy="1231200"/>
                  <wp:effectExtent l="19050" t="19050" r="15875" b="2667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80000" cy="1231200"/>
                          </a:xfrm>
                          <a:prstGeom prst="rect">
                            <a:avLst/>
                          </a:prstGeom>
                          <a:ln>
                            <a:solidFill>
                              <a:schemeClr val="bg1">
                                <a:lumMod val="50000"/>
                              </a:schemeClr>
                            </a:solidFill>
                          </a:ln>
                        </pic:spPr>
                      </pic:pic>
                    </a:graphicData>
                  </a:graphic>
                </wp:inline>
              </w:drawing>
            </w:r>
          </w:p>
        </w:tc>
        <w:tc>
          <w:tcPr>
            <w:tcW w:w="4791" w:type="dxa"/>
          </w:tcPr>
          <w:p w14:paraId="446E7F14" w14:textId="77777777" w:rsidR="003B59F3" w:rsidRDefault="003B59F3" w:rsidP="003B59F3">
            <w:pPr>
              <w:pStyle w:val="LDTextinhalt"/>
            </w:pPr>
            <w:r>
              <w:t xml:space="preserve">Um mögliche lange Laufzeiten bei der Berichtsgenerierung zu verhindern, wurde für diesen Bericht im Bereich </w:t>
            </w:r>
            <w:r>
              <w:rPr>
                <w:rStyle w:val="LDBereichTabelle"/>
              </w:rPr>
              <w:t>Weitere P</w:t>
            </w:r>
            <w:r w:rsidRPr="007470E2">
              <w:rPr>
                <w:rStyle w:val="LDBereichTabelle"/>
              </w:rPr>
              <w:t>arameter</w:t>
            </w:r>
            <w:r>
              <w:t xml:space="preserve"> die Standardbelegung geändert. Bisher waren die Felder standardmäßig leer.</w:t>
            </w:r>
          </w:p>
          <w:p w14:paraId="5E0DF403" w14:textId="77777777" w:rsidR="003B59F3" w:rsidRDefault="003B59F3" w:rsidP="003B59F3">
            <w:pPr>
              <w:pStyle w:val="LDTextinhalt"/>
            </w:pPr>
            <w:r>
              <w:t xml:space="preserve">Im Feld </w:t>
            </w:r>
            <w:r w:rsidRPr="007470E2">
              <w:rPr>
                <w:rStyle w:val="LDBedienelement"/>
              </w:rPr>
              <w:t>Abgang ab</w:t>
            </w:r>
            <w:r>
              <w:rPr>
                <w:rStyle w:val="LDBedienelement"/>
              </w:rPr>
              <w:t>*</w:t>
            </w:r>
            <w:r>
              <w:rPr>
                <w:rStyle w:val="LDBedienelement"/>
              </w:rPr>
              <w:br/>
            </w:r>
            <w:r>
              <w:t>steht nun standardmäßig der 01.08. des jeweiligen Jahres (Schuljahresbeginn).</w:t>
            </w:r>
          </w:p>
          <w:p w14:paraId="5856F772" w14:textId="77777777" w:rsidR="003B59F3" w:rsidRDefault="003B59F3" w:rsidP="003B59F3">
            <w:pPr>
              <w:pStyle w:val="LDTextinhalt"/>
            </w:pPr>
            <w:r>
              <w:t xml:space="preserve">Im Feld </w:t>
            </w:r>
            <w:r w:rsidRPr="007470E2">
              <w:rPr>
                <w:rStyle w:val="LDBedienelement"/>
              </w:rPr>
              <w:t>Abgang bis</w:t>
            </w:r>
            <w:r>
              <w:rPr>
                <w:rStyle w:val="LDBedienelement"/>
              </w:rPr>
              <w:t>*</w:t>
            </w:r>
            <w:r w:rsidRPr="007470E2">
              <w:rPr>
                <w:rStyle w:val="LDBedienelement"/>
              </w:rPr>
              <w:t xml:space="preserve"> </w:t>
            </w:r>
            <w:r>
              <w:t>steht das aktuelle Datum.</w:t>
            </w:r>
          </w:p>
        </w:tc>
      </w:tr>
    </w:tbl>
    <w:p w14:paraId="663E3AED" w14:textId="638D3753" w:rsidR="00310D3B" w:rsidRDefault="003B23B5" w:rsidP="003B23B5">
      <w:pPr>
        <w:pStyle w:val="berschrift4"/>
        <w:rPr>
          <w:lang w:eastAsia="de-DE"/>
        </w:rPr>
      </w:pPr>
      <w:bookmarkStart w:id="54" w:name="_Toc535417868"/>
      <w:r>
        <w:rPr>
          <w:lang w:eastAsia="de-DE"/>
        </w:rPr>
        <w:t>Bericht: Unterrichtsverteilung</w:t>
      </w:r>
      <w:bookmarkEnd w:id="54"/>
    </w:p>
    <w:p w14:paraId="28F9879C" w14:textId="77B68606" w:rsidR="00F92A70" w:rsidRPr="004F5B40" w:rsidRDefault="008C29B3" w:rsidP="004F5B40">
      <w:pPr>
        <w:pStyle w:val="LDTextinhalteingerckt"/>
      </w:pPr>
      <w:r w:rsidRPr="004F5B40">
        <w:t xml:space="preserve">Der Bericht </w:t>
      </w:r>
      <w:r w:rsidR="00F92A70" w:rsidRPr="004F5B40">
        <w:t>Unterricht</w:t>
      </w:r>
      <w:r w:rsidR="00EB7EB0" w:rsidRPr="004F5B40">
        <w:t>s</w:t>
      </w:r>
      <w:r w:rsidR="00665D00">
        <w:t>verteilung</w:t>
      </w:r>
    </w:p>
    <w:p w14:paraId="58C61914" w14:textId="13BEB178" w:rsidR="008C29B3" w:rsidRDefault="008C29B3" w:rsidP="004F5B40">
      <w:pPr>
        <w:pStyle w:val="LDAuflistungText"/>
      </w:pPr>
      <w:r>
        <w:t xml:space="preserve">enthält </w:t>
      </w:r>
      <w:r w:rsidR="00C96DD5">
        <w:t xml:space="preserve">nun </w:t>
      </w:r>
      <w:r>
        <w:t>auch die Angaben zur Stundenve</w:t>
      </w:r>
      <w:r w:rsidR="00665D00">
        <w:t>rteilung der Betreuungsangebote</w:t>
      </w:r>
    </w:p>
    <w:p w14:paraId="1277D3E1" w14:textId="13436B4A" w:rsidR="00F92A70" w:rsidRDefault="00F92A70" w:rsidP="004F5B40">
      <w:pPr>
        <w:pStyle w:val="LDAuflistungText"/>
      </w:pPr>
      <w:r>
        <w:t>enthält am Ende e</w:t>
      </w:r>
      <w:r w:rsidR="00665D00">
        <w:t>ine summarische Aufstellung von</w:t>
      </w:r>
    </w:p>
    <w:p w14:paraId="1A0814EA" w14:textId="77777777" w:rsidR="00F92A70" w:rsidRDefault="00F92A70" w:rsidP="00B86CE6">
      <w:pPr>
        <w:pStyle w:val="LDAuflistungzweiteEbene"/>
      </w:pPr>
      <w:r>
        <w:t>Kursstunden</w:t>
      </w:r>
    </w:p>
    <w:p w14:paraId="431714FF" w14:textId="77777777" w:rsidR="00F92A70" w:rsidRDefault="00F92A70" w:rsidP="00B86CE6">
      <w:pPr>
        <w:pStyle w:val="LDAuflistungzweiteEbene"/>
      </w:pPr>
      <w:r>
        <w:t>Lehrerstunden in Kursen</w:t>
      </w:r>
    </w:p>
    <w:p w14:paraId="678D591F" w14:textId="77777777" w:rsidR="00F92A70" w:rsidRDefault="00F92A70" w:rsidP="00B86CE6">
      <w:pPr>
        <w:pStyle w:val="LDAuflistungzweiteEbene"/>
      </w:pPr>
      <w:r>
        <w:t>Stunden der Betreuungsangebote</w:t>
      </w:r>
    </w:p>
    <w:p w14:paraId="34A0D5FA" w14:textId="77777777" w:rsidR="00F92A70" w:rsidRDefault="00F92A70" w:rsidP="00B86CE6">
      <w:pPr>
        <w:pStyle w:val="LDAuflistungzweiteEbene"/>
      </w:pPr>
      <w:r>
        <w:t>Lehrerstunden in Betreuungsangeboten</w:t>
      </w:r>
    </w:p>
    <w:p w14:paraId="18F3FBBA" w14:textId="193D97E3" w:rsidR="00F92A70" w:rsidRDefault="00F92A70" w:rsidP="00B86CE6">
      <w:pPr>
        <w:pStyle w:val="LDAuflistungzweiteEbene"/>
      </w:pPr>
      <w:r>
        <w:t>Anzahl aller Kurse und Betreuungsangebote</w:t>
      </w:r>
    </w:p>
    <w:p w14:paraId="0DA4DA25" w14:textId="78D09C70" w:rsidR="00F92A70" w:rsidRDefault="00F92A70" w:rsidP="00F92A70">
      <w:pPr>
        <w:pStyle w:val="LDAuflistungText"/>
      </w:pPr>
      <w:r>
        <w:t xml:space="preserve">enthält im Kopfzeilenbereich nun eine Angabe </w:t>
      </w:r>
      <w:r w:rsidR="00EB7EB0">
        <w:t xml:space="preserve">entweder </w:t>
      </w:r>
      <w:r>
        <w:t xml:space="preserve">zur </w:t>
      </w:r>
      <w:r w:rsidRPr="001A57EF">
        <w:rPr>
          <w:rStyle w:val="hervorhebung"/>
        </w:rPr>
        <w:t>aktive</w:t>
      </w:r>
      <w:r>
        <w:rPr>
          <w:rStyle w:val="hervorhebung"/>
        </w:rPr>
        <w:t>n</w:t>
      </w:r>
      <w:r w:rsidRPr="001A57EF">
        <w:rPr>
          <w:rStyle w:val="hervorhebung"/>
        </w:rPr>
        <w:t xml:space="preserve"> UV</w:t>
      </w:r>
      <w:r>
        <w:t xml:space="preserve"> mit dem Namen der UV oder zur </w:t>
      </w:r>
      <w:r w:rsidRPr="001A57EF">
        <w:rPr>
          <w:rStyle w:val="hervorhebung"/>
        </w:rPr>
        <w:t>Planungsvariante</w:t>
      </w:r>
      <w:r>
        <w:t xml:space="preserve"> mit dem Namen der Planungsvariante</w:t>
      </w:r>
    </w:p>
    <w:p w14:paraId="15F10BD6" w14:textId="51A50E20" w:rsidR="008C29B3" w:rsidRDefault="008E6D25" w:rsidP="00F92A70">
      <w:pPr>
        <w:pStyle w:val="LDAuflistungText"/>
      </w:pPr>
      <w:r>
        <w:t xml:space="preserve">kann im Format PDF, </w:t>
      </w:r>
      <w:r w:rsidR="008C29B3">
        <w:t xml:space="preserve">HTML </w:t>
      </w:r>
      <w:r>
        <w:t xml:space="preserve">und CSV </w:t>
      </w:r>
      <w:r w:rsidR="008C29B3">
        <w:t>erstellt werden.</w:t>
      </w:r>
      <w:r w:rsidR="008C29B3" w:rsidRPr="008C29B3">
        <w:t xml:space="preserve"> </w:t>
      </w:r>
    </w:p>
    <w:p w14:paraId="464781E7" w14:textId="77777777" w:rsidR="00F92A70" w:rsidRDefault="00F92A70" w:rsidP="00843771">
      <w:pPr>
        <w:pStyle w:val="LDTextinhalteingerckt"/>
      </w:pPr>
    </w:p>
    <w:p w14:paraId="39D9B139" w14:textId="44EB83DE" w:rsidR="008C29B3" w:rsidRDefault="00EB7EB0" w:rsidP="00843771">
      <w:pPr>
        <w:pStyle w:val="LDTextinhalteingerckt"/>
      </w:pPr>
      <w:r>
        <w:t>Einträge, die s</w:t>
      </w:r>
      <w:r w:rsidR="008C29B3">
        <w:t>chulform-, stufen- oder klassenübergreifend</w:t>
      </w:r>
      <w:r>
        <w:t xml:space="preserve"> sind</w:t>
      </w:r>
      <w:r w:rsidR="00527A09">
        <w:t>,</w:t>
      </w:r>
      <w:r w:rsidR="008C29B3">
        <w:t xml:space="preserve"> werden </w:t>
      </w:r>
      <w:r w:rsidR="00527A09">
        <w:t xml:space="preserve">auf der jeweiligen Gliederungsebene bzw. Spalte </w:t>
      </w:r>
      <w:r w:rsidR="008C29B3">
        <w:t xml:space="preserve">mit dem Kürzel </w:t>
      </w:r>
      <w:r w:rsidR="008C29B3" w:rsidRPr="00343822">
        <w:rPr>
          <w:rStyle w:val="hervorhebung"/>
        </w:rPr>
        <w:t>ÜG</w:t>
      </w:r>
      <w:r w:rsidR="008C29B3">
        <w:t xml:space="preserve"> </w:t>
      </w:r>
      <w:r w:rsidR="00527A09">
        <w:t xml:space="preserve">zusammengefasst bzw. </w:t>
      </w:r>
      <w:r w:rsidR="008C29B3">
        <w:t>gekennzeichnet.</w:t>
      </w:r>
    </w:p>
    <w:p w14:paraId="2760DDF2" w14:textId="77777777" w:rsidR="00C96DD5" w:rsidRDefault="00C96DD5" w:rsidP="00843771">
      <w:pPr>
        <w:pStyle w:val="LDTextinhalteingerckt"/>
      </w:pPr>
    </w:p>
    <w:p w14:paraId="7E7BDE1B" w14:textId="77777777" w:rsidR="00F92A70" w:rsidRDefault="00F92A70" w:rsidP="00843771">
      <w:pPr>
        <w:pStyle w:val="LDTextinhalteingerckt"/>
      </w:pPr>
      <w:r>
        <w:rPr>
          <w:noProof/>
          <w:lang w:eastAsia="de-DE"/>
        </w:rPr>
        <w:lastRenderedPageBreak/>
        <w:drawing>
          <wp:inline distT="0" distB="0" distL="0" distR="0" wp14:anchorId="41F1B2CE" wp14:editId="6C64589F">
            <wp:extent cx="4320000" cy="5684400"/>
            <wp:effectExtent l="0" t="0" r="4445"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20000" cy="5684400"/>
                    </a:xfrm>
                    <a:prstGeom prst="rect">
                      <a:avLst/>
                    </a:prstGeom>
                    <a:noFill/>
                  </pic:spPr>
                </pic:pic>
              </a:graphicData>
            </a:graphic>
          </wp:inline>
        </w:drawing>
      </w:r>
    </w:p>
    <w:p w14:paraId="382C9C16" w14:textId="6E45654F" w:rsidR="00F92A70" w:rsidRDefault="00F92A70" w:rsidP="00F92A70">
      <w:pPr>
        <w:pStyle w:val="LDBildunterschrift"/>
      </w:pPr>
      <w:r>
        <w:t xml:space="preserve">Abb.  </w:t>
      </w:r>
      <w:r w:rsidR="006F31DA">
        <w:rPr>
          <w:noProof/>
        </w:rPr>
        <w:fldChar w:fldCharType="begin"/>
      </w:r>
      <w:r w:rsidR="006F31DA">
        <w:rPr>
          <w:noProof/>
        </w:rPr>
        <w:instrText xml:space="preserve"> SEQ Abb._ \* ARABIC </w:instrText>
      </w:r>
      <w:r w:rsidR="006F31DA">
        <w:rPr>
          <w:noProof/>
        </w:rPr>
        <w:fldChar w:fldCharType="separate"/>
      </w:r>
      <w:r w:rsidR="00E7576A">
        <w:rPr>
          <w:noProof/>
        </w:rPr>
        <w:t>9</w:t>
      </w:r>
      <w:r w:rsidR="006F31DA">
        <w:rPr>
          <w:noProof/>
        </w:rPr>
        <w:fldChar w:fldCharType="end"/>
      </w:r>
      <w:r>
        <w:tab/>
        <w:t>Bericht Unterrichtsverteilung</w:t>
      </w:r>
      <w:r w:rsidR="00EB7EB0">
        <w:t xml:space="preserve"> im PDF-Format</w:t>
      </w:r>
      <w:r>
        <w:t>: erste Seite</w:t>
      </w:r>
    </w:p>
    <w:p w14:paraId="0B31028A" w14:textId="2C4D1B14" w:rsidR="00F92A70" w:rsidRDefault="00F92A70" w:rsidP="00843771">
      <w:pPr>
        <w:pStyle w:val="LDTextinhalteingerckt"/>
      </w:pPr>
      <w:r w:rsidRPr="00F92A70">
        <w:rPr>
          <w:noProof/>
          <w:lang w:eastAsia="de-DE"/>
        </w:rPr>
        <w:drawing>
          <wp:inline distT="0" distB="0" distL="0" distR="0" wp14:anchorId="4330DEA5" wp14:editId="63668345">
            <wp:extent cx="4320000" cy="2469600"/>
            <wp:effectExtent l="19050" t="19050" r="23495" b="26035"/>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0000" cy="2469600"/>
                    </a:xfrm>
                    <a:prstGeom prst="rect">
                      <a:avLst/>
                    </a:prstGeom>
                    <a:ln>
                      <a:solidFill>
                        <a:srgbClr val="000000"/>
                      </a:solidFill>
                    </a:ln>
                  </pic:spPr>
                </pic:pic>
              </a:graphicData>
            </a:graphic>
          </wp:inline>
        </w:drawing>
      </w:r>
    </w:p>
    <w:p w14:paraId="15730B24" w14:textId="1462F5A4" w:rsidR="00F92A70" w:rsidRDefault="00F92A70" w:rsidP="00F92A70">
      <w:pPr>
        <w:pStyle w:val="LDBildunterschrift"/>
      </w:pPr>
      <w:r>
        <w:t xml:space="preserve">Abb.  </w:t>
      </w:r>
      <w:r w:rsidR="006F31DA">
        <w:rPr>
          <w:noProof/>
        </w:rPr>
        <w:fldChar w:fldCharType="begin"/>
      </w:r>
      <w:r w:rsidR="006F31DA">
        <w:rPr>
          <w:noProof/>
        </w:rPr>
        <w:instrText xml:space="preserve"> SEQ Abb._ \* ARABIC </w:instrText>
      </w:r>
      <w:r w:rsidR="006F31DA">
        <w:rPr>
          <w:noProof/>
        </w:rPr>
        <w:fldChar w:fldCharType="separate"/>
      </w:r>
      <w:r w:rsidR="00E7576A">
        <w:rPr>
          <w:noProof/>
        </w:rPr>
        <w:t>10</w:t>
      </w:r>
      <w:r w:rsidR="006F31DA">
        <w:rPr>
          <w:noProof/>
        </w:rPr>
        <w:fldChar w:fldCharType="end"/>
      </w:r>
      <w:r>
        <w:tab/>
        <w:t>Bericht Unterrichtsverteilung</w:t>
      </w:r>
      <w:r w:rsidR="00EB7EB0">
        <w:t xml:space="preserve"> im PDF-Format</w:t>
      </w:r>
      <w:r>
        <w:t>: letzte Seite</w:t>
      </w:r>
    </w:p>
    <w:p w14:paraId="22A009B7" w14:textId="77777777" w:rsidR="00EB7EB0" w:rsidRDefault="00EB7EB0" w:rsidP="00EB7EB0">
      <w:pPr>
        <w:sectPr w:rsidR="00EB7EB0" w:rsidSect="00C171C3">
          <w:footerReference w:type="default" r:id="rId33"/>
          <w:footerReference w:type="first" r:id="rId34"/>
          <w:pgSz w:w="11906" w:h="16838"/>
          <w:pgMar w:top="1134" w:right="851" w:bottom="1134" w:left="1474" w:header="567" w:footer="867" w:gutter="0"/>
          <w:cols w:space="708"/>
          <w:titlePg/>
          <w:docGrid w:linePitch="360"/>
        </w:sectPr>
      </w:pPr>
    </w:p>
    <w:p w14:paraId="77DE39B9" w14:textId="25149274" w:rsidR="00EB7EB0" w:rsidRDefault="002E09A9" w:rsidP="008E6D25">
      <w:r>
        <w:rPr>
          <w:noProof/>
          <w:lang w:eastAsia="de-DE"/>
        </w:rPr>
        <w:lastRenderedPageBreak/>
        <mc:AlternateContent>
          <mc:Choice Requires="wps">
            <w:drawing>
              <wp:anchor distT="0" distB="0" distL="114300" distR="114300" simplePos="0" relativeHeight="251660288" behindDoc="0" locked="0" layoutInCell="1" allowOverlap="1" wp14:anchorId="3B28BBB9" wp14:editId="0C6F0138">
                <wp:simplePos x="0" y="0"/>
                <wp:positionH relativeFrom="column">
                  <wp:posOffset>4267546</wp:posOffset>
                </wp:positionH>
                <wp:positionV relativeFrom="paragraph">
                  <wp:posOffset>615719</wp:posOffset>
                </wp:positionV>
                <wp:extent cx="671946" cy="159327"/>
                <wp:effectExtent l="0" t="0" r="13970" b="12700"/>
                <wp:wrapNone/>
                <wp:docPr id="35" name="Rechteck 35"/>
                <wp:cNvGraphicFramePr/>
                <a:graphic xmlns:a="http://schemas.openxmlformats.org/drawingml/2006/main">
                  <a:graphicData uri="http://schemas.microsoft.com/office/word/2010/wordprocessingShape">
                    <wps:wsp>
                      <wps:cNvSpPr/>
                      <wps:spPr>
                        <a:xfrm>
                          <a:off x="0" y="0"/>
                          <a:ext cx="671946" cy="159327"/>
                        </a:xfrm>
                        <a:prstGeom prst="rect">
                          <a:avLst/>
                        </a:prstGeom>
                        <a:solidFill>
                          <a:srgbClr val="FFFF00">
                            <a:alpha val="21000"/>
                          </a:srgbClr>
                        </a:solidFill>
                        <a:ln>
                          <a:solidFill>
                            <a:srgbClr val="FFFF00">
                              <a:alpha val="21000"/>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2A2D2" id="Rechteck 35" o:spid="_x0000_s1026" style="position:absolute;margin-left:336.05pt;margin-top:48.5pt;width:52.9pt;height:1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" fillcolor="yellow" strokecolor="yellow" strokeweight="2pt">
                <v:fill opacity="13878f"/>
                <v:stroke opacity="13878f"/>
              </v:rect>
            </w:pict>
          </mc:Fallback>
        </mc:AlternateContent>
      </w:r>
      <w:r>
        <w:rPr>
          <w:noProof/>
          <w:lang w:eastAsia="de-DE"/>
        </w:rPr>
        <mc:AlternateContent>
          <mc:Choice Requires="wps">
            <w:drawing>
              <wp:anchor distT="0" distB="0" distL="114300" distR="114300" simplePos="0" relativeHeight="251659264" behindDoc="0" locked="0" layoutInCell="1" allowOverlap="1" wp14:anchorId="245A69FA" wp14:editId="70D80ED6">
                <wp:simplePos x="0" y="0"/>
                <wp:positionH relativeFrom="column">
                  <wp:posOffset>2729692</wp:posOffset>
                </wp:positionH>
                <wp:positionV relativeFrom="paragraph">
                  <wp:posOffset>594936</wp:posOffset>
                </wp:positionV>
                <wp:extent cx="2258002" cy="200891"/>
                <wp:effectExtent l="0" t="0" r="28575" b="27940"/>
                <wp:wrapNone/>
                <wp:docPr id="34" name="Rechteck 34"/>
                <wp:cNvGraphicFramePr/>
                <a:graphic xmlns:a="http://schemas.openxmlformats.org/drawingml/2006/main">
                  <a:graphicData uri="http://schemas.microsoft.com/office/word/2010/wordprocessingShape">
                    <wps:wsp>
                      <wps:cNvSpPr/>
                      <wps:spPr>
                        <a:xfrm>
                          <a:off x="0" y="0"/>
                          <a:ext cx="2258002" cy="200891"/>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4D836" id="Rechteck 34" o:spid="_x0000_s1026" style="position:absolute;margin-left:214.95pt;margin-top:46.85pt;width:177.8pt;height:1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" filled="f" strokecolor="#c00000" strokeweight="1.5pt"/>
            </w:pict>
          </mc:Fallback>
        </mc:AlternateContent>
      </w:r>
      <w:r w:rsidR="008C29B3" w:rsidRPr="00EB7EB0">
        <w:rPr>
          <w:noProof/>
          <w:lang w:eastAsia="de-DE"/>
        </w:rPr>
        <w:drawing>
          <wp:inline distT="0" distB="0" distL="0" distR="0" wp14:anchorId="4486D709" wp14:editId="2FDB3111">
            <wp:extent cx="7920000" cy="3909600"/>
            <wp:effectExtent l="19050" t="19050" r="24130" b="1524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920000" cy="3909600"/>
                    </a:xfrm>
                    <a:prstGeom prst="rect">
                      <a:avLst/>
                    </a:prstGeom>
                    <a:ln>
                      <a:solidFill>
                        <a:schemeClr val="bg1">
                          <a:lumMod val="50000"/>
                          <a:alpha val="20000"/>
                        </a:schemeClr>
                      </a:solidFill>
                    </a:ln>
                  </pic:spPr>
                </pic:pic>
              </a:graphicData>
            </a:graphic>
          </wp:inline>
        </w:drawing>
      </w:r>
    </w:p>
    <w:p w14:paraId="2D6CB47E" w14:textId="4075FA08" w:rsidR="008C29B3" w:rsidRDefault="00EB7EB0" w:rsidP="00EB7EB0">
      <w:pPr>
        <w:pStyle w:val="LDBildunterschrift"/>
        <w:rPr>
          <w:lang w:eastAsia="de-DE"/>
        </w:rPr>
      </w:pPr>
      <w:r>
        <w:t xml:space="preserve">Abb.  </w:t>
      </w:r>
      <w:r w:rsidR="006F31DA">
        <w:rPr>
          <w:noProof/>
        </w:rPr>
        <w:fldChar w:fldCharType="begin"/>
      </w:r>
      <w:r w:rsidR="006F31DA">
        <w:rPr>
          <w:noProof/>
        </w:rPr>
        <w:instrText xml:space="preserve"> SEQ Abb._ \* ARABIC </w:instrText>
      </w:r>
      <w:r w:rsidR="006F31DA">
        <w:rPr>
          <w:noProof/>
        </w:rPr>
        <w:fldChar w:fldCharType="separate"/>
      </w:r>
      <w:r w:rsidR="00E7576A">
        <w:rPr>
          <w:noProof/>
        </w:rPr>
        <w:t>11</w:t>
      </w:r>
      <w:r w:rsidR="006F31DA">
        <w:rPr>
          <w:noProof/>
        </w:rPr>
        <w:fldChar w:fldCharType="end"/>
      </w:r>
      <w:r>
        <w:tab/>
        <w:t xml:space="preserve">Bericht Unterrichtsverteilung im </w:t>
      </w:r>
      <w:r w:rsidR="00A141C8">
        <w:t>CSV</w:t>
      </w:r>
      <w:r>
        <w:t>-Format</w:t>
      </w:r>
    </w:p>
    <w:tbl>
      <w:tblPr>
        <w:tblW w:w="12616"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1"/>
        <w:gridCol w:w="11765"/>
      </w:tblGrid>
      <w:tr w:rsidR="003B59F3" w14:paraId="79600FC0" w14:textId="77777777" w:rsidTr="003B59F3">
        <w:trPr>
          <w:cantSplit/>
          <w:trHeight w:val="284"/>
        </w:trPr>
        <w:tc>
          <w:tcPr>
            <w:tcW w:w="851" w:type="dxa"/>
            <w:tcBorders>
              <w:top w:val="nil"/>
              <w:bottom w:val="nil"/>
              <w:right w:val="nil"/>
            </w:tcBorders>
          </w:tcPr>
          <w:p w14:paraId="725D5605" w14:textId="77777777" w:rsidR="003B59F3" w:rsidRPr="00E46827" w:rsidRDefault="003B59F3" w:rsidP="003B59F3">
            <w:pPr>
              <w:pStyle w:val="LDTextinhalt"/>
              <w:rPr>
                <w:rStyle w:val="hervorhebung"/>
              </w:rPr>
            </w:pPr>
            <w:bookmarkStart w:id="55" w:name="_Förderungen_für_einzelne"/>
            <w:bookmarkEnd w:id="0"/>
            <w:bookmarkEnd w:id="1"/>
            <w:bookmarkEnd w:id="2"/>
            <w:bookmarkEnd w:id="3"/>
            <w:bookmarkEnd w:id="55"/>
            <w:r>
              <w:rPr>
                <w:noProof/>
                <w:lang w:eastAsia="de-DE"/>
              </w:rPr>
              <w:drawing>
                <wp:inline distT="0" distB="0" distL="0" distR="0" wp14:anchorId="754937AD" wp14:editId="14E9DCAA">
                  <wp:extent cx="381000" cy="304800"/>
                  <wp:effectExtent l="0" t="0" r="0" b="0"/>
                  <wp:docPr id="33" name="Grafik 33" descr="H:\LUSD\02_LUSD Hilfe\Hilfe Versionen\aktuelle version lusdhilfe 2012_02_17\lusdhelp\lusd\Images\Icons\In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USD\02_LUSD Hilfe\Hilfe Versionen\aktuelle version lusdhilfe 2012_02_17\lusdhelp\lusd\Images\Icons\Info1.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tc>
        <w:tc>
          <w:tcPr>
            <w:tcW w:w="11765" w:type="dxa"/>
            <w:tcBorders>
              <w:left w:val="nil"/>
            </w:tcBorders>
            <w:vAlign w:val="center"/>
          </w:tcPr>
          <w:p w14:paraId="455009BA" w14:textId="665D1729" w:rsidR="003B59F3" w:rsidRDefault="003B59F3" w:rsidP="003B59F3">
            <w:pPr>
              <w:pStyle w:val="LDTextinhalt"/>
              <w:rPr>
                <w:rStyle w:val="hervorhebunggrn"/>
              </w:rPr>
            </w:pPr>
            <w:r w:rsidRPr="003B59F3">
              <w:rPr>
                <w:rStyle w:val="hervorhebunggrn"/>
              </w:rPr>
              <w:t>Hinweis zur Summenbildung in der CSV-Ausgabe</w:t>
            </w:r>
          </w:p>
          <w:p w14:paraId="1A96B0F6" w14:textId="2C982E17" w:rsidR="003B59F3" w:rsidRDefault="002E09A9" w:rsidP="003B59F3">
            <w:pPr>
              <w:pStyle w:val="LDTextinhalt"/>
            </w:pPr>
            <w:r>
              <w:rPr>
                <w:noProof/>
                <w:lang w:eastAsia="de-DE"/>
              </w:rPr>
              <mc:AlternateContent>
                <mc:Choice Requires="wps">
                  <w:drawing>
                    <wp:anchor distT="0" distB="0" distL="114300" distR="114300" simplePos="0" relativeHeight="251662336" behindDoc="0" locked="0" layoutInCell="1" allowOverlap="1" wp14:anchorId="53E27A72" wp14:editId="16EF982D">
                      <wp:simplePos x="0" y="0"/>
                      <wp:positionH relativeFrom="column">
                        <wp:posOffset>3734435</wp:posOffset>
                      </wp:positionH>
                      <wp:positionV relativeFrom="paragraph">
                        <wp:posOffset>146050</wp:posOffset>
                      </wp:positionV>
                      <wp:extent cx="2486660" cy="152400"/>
                      <wp:effectExtent l="0" t="0" r="27940" b="19050"/>
                      <wp:wrapNone/>
                      <wp:docPr id="40" name="Rechteck 40"/>
                      <wp:cNvGraphicFramePr/>
                      <a:graphic xmlns:a="http://schemas.openxmlformats.org/drawingml/2006/main">
                        <a:graphicData uri="http://schemas.microsoft.com/office/word/2010/wordprocessingShape">
                          <wps:wsp>
                            <wps:cNvSpPr/>
                            <wps:spPr>
                              <a:xfrm>
                                <a:off x="0" y="0"/>
                                <a:ext cx="2486660" cy="152400"/>
                              </a:xfrm>
                              <a:prstGeom prst="rect">
                                <a:avLst/>
                              </a:prstGeom>
                              <a:solidFill>
                                <a:srgbClr val="FFFF00">
                                  <a:alpha val="21000"/>
                                </a:srgbClr>
                              </a:solidFill>
                              <a:ln>
                                <a:solidFill>
                                  <a:srgbClr val="FFFF00">
                                    <a:alpha val="21000"/>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C201A" id="Rechteck 40" o:spid="_x0000_s1026" style="position:absolute;margin-left:294.05pt;margin-top:11.5pt;width:195.8pt;height: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" fillcolor="yellow" strokecolor="yellow" strokeweight="2pt">
                      <v:fill opacity="13878f"/>
                      <v:stroke opacity="13878f"/>
                    </v:rect>
                  </w:pict>
                </mc:Fallback>
              </mc:AlternateContent>
            </w:r>
            <w:r w:rsidR="003B59F3">
              <w:t>Aus technischen Gründen lässt sich zurzeit nicht verhindern, dass</w:t>
            </w:r>
            <w:r>
              <w:t xml:space="preserve"> bei einem Kurs mit mehreren Kurslehrern die Stundensumme in der Spalte </w:t>
            </w:r>
            <w:r w:rsidRPr="005F660B">
              <w:rPr>
                <w:rStyle w:val="hervorhebung"/>
              </w:rPr>
              <w:t>Std (Kurs/BA)</w:t>
            </w:r>
            <w:r>
              <w:t xml:space="preserve"> </w:t>
            </w:r>
            <w:r w:rsidR="005010B9">
              <w:t xml:space="preserve">bei </w:t>
            </w:r>
            <w:r w:rsidR="005010B9" w:rsidRPr="005F660B">
              <w:rPr>
                <w:rStyle w:val="hervorhebung"/>
              </w:rPr>
              <w:t>jedem</w:t>
            </w:r>
            <w:r w:rsidR="005010B9">
              <w:t xml:space="preserve"> Kurslehrer angezeigt wird </w:t>
            </w:r>
            <w:r>
              <w:t xml:space="preserve">(= </w:t>
            </w:r>
            <w:r w:rsidR="003B59F3">
              <w:t xml:space="preserve">die </w:t>
            </w:r>
            <w:r>
              <w:t xml:space="preserve">beispielhaft </w:t>
            </w:r>
            <w:r w:rsidR="003B59F3">
              <w:t>gelb hinterlegte Stundenzahl</w:t>
            </w:r>
            <w:r>
              <w:t>)</w:t>
            </w:r>
            <w:r w:rsidR="003B59F3">
              <w:t>.</w:t>
            </w:r>
          </w:p>
          <w:p w14:paraId="539E423D" w14:textId="57685E5F" w:rsidR="003B59F3" w:rsidRPr="00E46827" w:rsidRDefault="003B59F3" w:rsidP="005010B9">
            <w:pPr>
              <w:pStyle w:val="LDTextinhalt"/>
            </w:pPr>
            <w:r>
              <w:t xml:space="preserve">Wenn Sie die Stundensumme in der Spalte </w:t>
            </w:r>
            <w:r w:rsidRPr="005F660B">
              <w:rPr>
                <w:rStyle w:val="hervorhebung"/>
              </w:rPr>
              <w:t>Std (Kurs/BA)</w:t>
            </w:r>
            <w:r>
              <w:t xml:space="preserve"> bilden, darf die Stundenzahl </w:t>
            </w:r>
            <w:r w:rsidR="005010B9">
              <w:t xml:space="preserve">eines solchen </w:t>
            </w:r>
            <w:r>
              <w:t>des Kurses nur einfach gezählt werden!.</w:t>
            </w:r>
          </w:p>
        </w:tc>
      </w:tr>
    </w:tbl>
    <w:p w14:paraId="1525A13B" w14:textId="45BDEAFB" w:rsidR="005F660B" w:rsidRPr="00CE121C" w:rsidRDefault="005F660B" w:rsidP="005010B9">
      <w:pPr>
        <w:pStyle w:val="LDTextinhalt"/>
      </w:pPr>
    </w:p>
    <w:sectPr w:rsidR="005F660B" w:rsidRPr="00CE121C" w:rsidSect="008E6D25">
      <w:pgSz w:w="16838" w:h="11906" w:orient="landscape"/>
      <w:pgMar w:top="1474" w:right="1134" w:bottom="851" w:left="1134" w:header="567" w:footer="6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73DF9B" w14:textId="77777777" w:rsidR="00A70953" w:rsidRDefault="00A70953" w:rsidP="006A65B3">
      <w:r>
        <w:separator/>
      </w:r>
    </w:p>
  </w:endnote>
  <w:endnote w:type="continuationSeparator" w:id="0">
    <w:p w14:paraId="4C19C8A3" w14:textId="77777777" w:rsidR="00A70953" w:rsidRDefault="00A70953" w:rsidP="006A6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05574" w14:textId="41C37C99" w:rsidR="00A70953" w:rsidRPr="003C632C" w:rsidRDefault="00A70953" w:rsidP="00C171C3">
    <w:pPr>
      <w:pStyle w:val="Fuzeile"/>
    </w:pPr>
    <w:r>
      <w:t xml:space="preserve">LUSD - </w:t>
    </w:r>
    <w:r w:rsidRPr="003C632C">
      <w:t>Änderungen mit Release 32.0 im Januar 2019</w:t>
    </w:r>
    <w:r w:rsidRPr="003C632C">
      <w:tab/>
    </w:r>
    <w:r w:rsidRPr="003C632C">
      <w:fldChar w:fldCharType="begin"/>
    </w:r>
    <w:r w:rsidRPr="003C632C">
      <w:instrText xml:space="preserve"> PAGE   \* MERGEFORMAT </w:instrText>
    </w:r>
    <w:r w:rsidRPr="003C632C">
      <w:fldChar w:fldCharType="separate"/>
    </w:r>
    <w:r w:rsidR="00247350">
      <w:rPr>
        <w:noProof/>
      </w:rPr>
      <w:t>17</w:t>
    </w:r>
    <w:r w:rsidRPr="003C632C">
      <w:fldChar w:fldCharType="end"/>
    </w:r>
    <w:r w:rsidRPr="003C632C">
      <w:t xml:space="preserve"> von </w:t>
    </w:r>
    <w:r>
      <w:rPr>
        <w:noProof/>
      </w:rPr>
      <w:fldChar w:fldCharType="begin"/>
    </w:r>
    <w:r>
      <w:rPr>
        <w:noProof/>
      </w:rPr>
      <w:instrText xml:space="preserve"> NUMPAGES   \* MERGEFORMAT </w:instrText>
    </w:r>
    <w:r>
      <w:rPr>
        <w:noProof/>
      </w:rPr>
      <w:fldChar w:fldCharType="separate"/>
    </w:r>
    <w:r w:rsidR="00247350">
      <w:rPr>
        <w:noProof/>
      </w:rPr>
      <w:t>18</w:t>
    </w:r>
    <w:r>
      <w:rPr>
        <w:noProof/>
      </w:rPr>
      <w:fldChar w:fldCharType="end"/>
    </w:r>
  </w:p>
  <w:p w14:paraId="3A9B11E4" w14:textId="7C9559B9" w:rsidR="00A70953" w:rsidRPr="003C632C" w:rsidRDefault="00A70953" w:rsidP="00C171C3">
    <w:pPr>
      <w:pStyle w:val="Fuzeile"/>
    </w:pPr>
    <w:r w:rsidRPr="003C632C">
      <w:t xml:space="preserve">Version </w:t>
    </w:r>
    <w:r w:rsidR="008418B2">
      <w:t>1.0</w:t>
    </w:r>
    <w:r>
      <w:t xml:space="preserve"> -  Stand: </w:t>
    </w:r>
    <w:r w:rsidR="008418B2">
      <w:t>16</w:t>
    </w:r>
    <w:r>
      <w:t>.01.</w:t>
    </w:r>
    <w:r w:rsidRPr="003C632C">
      <w:t>201</w:t>
    </w:r>
    <w:r>
      <w:t>9</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0C683" w14:textId="227D55CD" w:rsidR="00A70953" w:rsidRPr="003C632C" w:rsidRDefault="00A70953" w:rsidP="002D6AA1">
    <w:pPr>
      <w:pStyle w:val="Fuzeile"/>
    </w:pPr>
    <w:r>
      <w:t xml:space="preserve">LUSD - </w:t>
    </w:r>
    <w:r w:rsidRPr="003C632C">
      <w:t>Änderungen mit Release 32.0 im Januar 2019</w:t>
    </w:r>
    <w:r w:rsidRPr="003C632C">
      <w:tab/>
    </w:r>
    <w:r w:rsidRPr="003C632C">
      <w:fldChar w:fldCharType="begin"/>
    </w:r>
    <w:r w:rsidRPr="003C632C">
      <w:instrText xml:space="preserve"> PAGE   \* MERGEFORMAT </w:instrText>
    </w:r>
    <w:r w:rsidRPr="003C632C">
      <w:fldChar w:fldCharType="separate"/>
    </w:r>
    <w:r w:rsidR="00247350">
      <w:rPr>
        <w:noProof/>
      </w:rPr>
      <w:t>18</w:t>
    </w:r>
    <w:r w:rsidRPr="003C632C">
      <w:fldChar w:fldCharType="end"/>
    </w:r>
    <w:r w:rsidRPr="003C632C">
      <w:t xml:space="preserve"> von </w:t>
    </w:r>
    <w:r>
      <w:rPr>
        <w:noProof/>
      </w:rPr>
      <w:fldChar w:fldCharType="begin"/>
    </w:r>
    <w:r>
      <w:rPr>
        <w:noProof/>
      </w:rPr>
      <w:instrText xml:space="preserve"> NUMPAGES   \* MERGEFORMAT </w:instrText>
    </w:r>
    <w:r>
      <w:rPr>
        <w:noProof/>
      </w:rPr>
      <w:fldChar w:fldCharType="separate"/>
    </w:r>
    <w:r w:rsidR="00247350">
      <w:rPr>
        <w:noProof/>
      </w:rPr>
      <w:t>18</w:t>
    </w:r>
    <w:r>
      <w:rPr>
        <w:noProof/>
      </w:rPr>
      <w:fldChar w:fldCharType="end"/>
    </w:r>
  </w:p>
  <w:p w14:paraId="59A6B221" w14:textId="3157CDAB" w:rsidR="00A70953" w:rsidRPr="003C632C" w:rsidRDefault="008418B2" w:rsidP="002D6AA1">
    <w:pPr>
      <w:pStyle w:val="Fuzeile"/>
    </w:pPr>
    <w:r>
      <w:t>Version 1.0</w:t>
    </w:r>
    <w:r w:rsidR="00A70953">
      <w:t xml:space="preserve"> -  Stand: </w:t>
    </w:r>
    <w:r>
      <w:t>16.01.2019</w:t>
    </w:r>
  </w:p>
  <w:p w14:paraId="1A748D4C" w14:textId="045D655E" w:rsidR="00A70953" w:rsidRPr="006A638F" w:rsidRDefault="00A70953" w:rsidP="006A638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3FC214" w14:textId="77777777" w:rsidR="00A70953" w:rsidRDefault="00A70953" w:rsidP="006A65B3">
      <w:r>
        <w:separator/>
      </w:r>
    </w:p>
  </w:footnote>
  <w:footnote w:type="continuationSeparator" w:id="0">
    <w:p w14:paraId="55110068" w14:textId="77777777" w:rsidR="00A70953" w:rsidRDefault="00A70953" w:rsidP="006A65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1336B0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05pt;height:23.8pt" o:bullet="t">
        <v:imagedata r:id="rId1" o:title="info1"/>
      </v:shape>
    </w:pict>
  </w:numPicBullet>
  <w:numPicBullet w:numPicBulletId="1">
    <w:pict>
      <v:shape id="_x0000_i1027" type="#_x0000_t75" style="width:44.45pt;height:32.55pt" o:bullet="t">
        <v:imagedata r:id="rId2" o:title="ausrufezeichen_klein"/>
      </v:shape>
    </w:pict>
  </w:numPicBullet>
  <w:numPicBullet w:numPicBulletId="2">
    <w:pict>
      <v:shape id="_x0000_i1028" type="#_x0000_t75" style="width:34.45pt;height:13.75pt" o:bullet="t">
        <v:imagedata r:id="rId3" o:title="LUSD Tipp"/>
      </v:shape>
    </w:pict>
  </w:numPicBullet>
  <w:numPicBullet w:numPicBulletId="3">
    <w:pict>
      <v:shape id="_x0000_i1029" type="#_x0000_t75" style="width:27.55pt;height:15.65pt" o:bullet="t">
        <v:imagedata r:id="rId4" o:title="Unbenannt"/>
      </v:shape>
    </w:pict>
  </w:numPicBullet>
  <w:numPicBullet w:numPicBulletId="4">
    <w:pict>
      <v:shape id="_x0000_i1030" type="#_x0000_t75" style="width:681.8pt;height:681.8pt" o:bullet="t">
        <v:imagedata r:id="rId5" o:title="task"/>
      </v:shape>
    </w:pict>
  </w:numPicBullet>
  <w:abstractNum w:abstractNumId="0" w15:restartNumberingAfterBreak="0">
    <w:nsid w:val="FFFFFF7C"/>
    <w:multiLevelType w:val="singleLevel"/>
    <w:tmpl w:val="AFB891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84E19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54C4B8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33CBB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FAB3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9E23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8240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BAF6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C49C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3C14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4188"/>
        </w:tabs>
        <w:ind w:left="4188"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1" w15:restartNumberingAfterBreak="0">
    <w:nsid w:val="064F41E0"/>
    <w:multiLevelType w:val="hybridMultilevel"/>
    <w:tmpl w:val="BF187808"/>
    <w:lvl w:ilvl="0" w:tplc="951E349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CFA1064"/>
    <w:multiLevelType w:val="multilevel"/>
    <w:tmpl w:val="C6EAA6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3" w15:restartNumberingAfterBreak="0">
    <w:nsid w:val="218700AA"/>
    <w:multiLevelType w:val="hybridMultilevel"/>
    <w:tmpl w:val="4CD6414C"/>
    <w:lvl w:ilvl="0" w:tplc="C6C653E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82C6444"/>
    <w:multiLevelType w:val="hybridMultilevel"/>
    <w:tmpl w:val="402ADD0C"/>
    <w:lvl w:ilvl="0" w:tplc="D8442DF8">
      <w:start w:val="1"/>
      <w:numFmt w:val="bullet"/>
      <w:lvlText w:val=""/>
      <w:lvlJc w:val="left"/>
      <w:pPr>
        <w:tabs>
          <w:tab w:val="num" w:pos="360"/>
        </w:tabs>
        <w:ind w:left="360" w:hanging="360"/>
      </w:pPr>
      <w:rPr>
        <w:rFonts w:ascii="Wingdings" w:hAnsi="Wingdings" w:hint="default"/>
        <w:color w:val="auto"/>
        <w:sz w:val="24"/>
        <w:szCs w:val="24"/>
      </w:rPr>
    </w:lvl>
    <w:lvl w:ilvl="1" w:tplc="04070003">
      <w:start w:val="1"/>
      <w:numFmt w:val="bullet"/>
      <w:lvlText w:val="o"/>
      <w:lvlJc w:val="left"/>
      <w:pPr>
        <w:tabs>
          <w:tab w:val="num" w:pos="1083"/>
        </w:tabs>
        <w:ind w:left="1083" w:hanging="360"/>
      </w:pPr>
      <w:rPr>
        <w:rFonts w:ascii="Courier New" w:hAnsi="Courier New" w:cs="Courier New" w:hint="default"/>
      </w:rPr>
    </w:lvl>
    <w:lvl w:ilvl="2" w:tplc="04070005">
      <w:start w:val="1"/>
      <w:numFmt w:val="bullet"/>
      <w:lvlText w:val=""/>
      <w:lvlJc w:val="left"/>
      <w:pPr>
        <w:tabs>
          <w:tab w:val="num" w:pos="1803"/>
        </w:tabs>
        <w:ind w:left="1803" w:hanging="360"/>
      </w:pPr>
      <w:rPr>
        <w:rFonts w:ascii="Wingdings" w:hAnsi="Wingdings" w:cs="Wingdings" w:hint="default"/>
      </w:rPr>
    </w:lvl>
    <w:lvl w:ilvl="3" w:tplc="04070001">
      <w:start w:val="1"/>
      <w:numFmt w:val="bullet"/>
      <w:lvlText w:val=""/>
      <w:lvlJc w:val="left"/>
      <w:pPr>
        <w:tabs>
          <w:tab w:val="num" w:pos="2523"/>
        </w:tabs>
        <w:ind w:left="2523" w:hanging="360"/>
      </w:pPr>
      <w:rPr>
        <w:rFonts w:ascii="Symbol" w:hAnsi="Symbol" w:cs="Symbol" w:hint="default"/>
      </w:rPr>
    </w:lvl>
    <w:lvl w:ilvl="4" w:tplc="04070003">
      <w:start w:val="1"/>
      <w:numFmt w:val="bullet"/>
      <w:lvlText w:val="o"/>
      <w:lvlJc w:val="left"/>
      <w:pPr>
        <w:tabs>
          <w:tab w:val="num" w:pos="3243"/>
        </w:tabs>
        <w:ind w:left="3243" w:hanging="360"/>
      </w:pPr>
      <w:rPr>
        <w:rFonts w:ascii="Courier New" w:hAnsi="Courier New" w:cs="Courier New" w:hint="default"/>
      </w:rPr>
    </w:lvl>
    <w:lvl w:ilvl="5" w:tplc="04070005">
      <w:start w:val="1"/>
      <w:numFmt w:val="bullet"/>
      <w:lvlText w:val=""/>
      <w:lvlJc w:val="left"/>
      <w:pPr>
        <w:tabs>
          <w:tab w:val="num" w:pos="3963"/>
        </w:tabs>
        <w:ind w:left="3963" w:hanging="360"/>
      </w:pPr>
      <w:rPr>
        <w:rFonts w:ascii="Wingdings" w:hAnsi="Wingdings" w:cs="Wingdings" w:hint="default"/>
      </w:rPr>
    </w:lvl>
    <w:lvl w:ilvl="6" w:tplc="04070001">
      <w:start w:val="1"/>
      <w:numFmt w:val="bullet"/>
      <w:lvlText w:val=""/>
      <w:lvlJc w:val="left"/>
      <w:pPr>
        <w:tabs>
          <w:tab w:val="num" w:pos="4683"/>
        </w:tabs>
        <w:ind w:left="4683" w:hanging="360"/>
      </w:pPr>
      <w:rPr>
        <w:rFonts w:ascii="Symbol" w:hAnsi="Symbol" w:cs="Symbol" w:hint="default"/>
      </w:rPr>
    </w:lvl>
    <w:lvl w:ilvl="7" w:tplc="04070003">
      <w:start w:val="1"/>
      <w:numFmt w:val="bullet"/>
      <w:lvlText w:val="o"/>
      <w:lvlJc w:val="left"/>
      <w:pPr>
        <w:tabs>
          <w:tab w:val="num" w:pos="5403"/>
        </w:tabs>
        <w:ind w:left="5403" w:hanging="360"/>
      </w:pPr>
      <w:rPr>
        <w:rFonts w:ascii="Courier New" w:hAnsi="Courier New" w:cs="Courier New" w:hint="default"/>
      </w:rPr>
    </w:lvl>
    <w:lvl w:ilvl="8" w:tplc="04070005">
      <w:start w:val="1"/>
      <w:numFmt w:val="bullet"/>
      <w:lvlText w:val=""/>
      <w:lvlJc w:val="left"/>
      <w:pPr>
        <w:tabs>
          <w:tab w:val="num" w:pos="6123"/>
        </w:tabs>
        <w:ind w:left="6123" w:hanging="360"/>
      </w:pPr>
      <w:rPr>
        <w:rFonts w:ascii="Wingdings" w:hAnsi="Wingdings" w:cs="Wingdings" w:hint="default"/>
      </w:rPr>
    </w:lvl>
  </w:abstractNum>
  <w:abstractNum w:abstractNumId="15" w15:restartNumberingAfterBreak="0">
    <w:nsid w:val="3B21170C"/>
    <w:multiLevelType w:val="hybridMultilevel"/>
    <w:tmpl w:val="07F00436"/>
    <w:lvl w:ilvl="0" w:tplc="C7DA82C8">
      <w:start w:val="1"/>
      <w:numFmt w:val="bullet"/>
      <w:pStyle w:val="LDAchtung"/>
      <w:lvlText w:val=""/>
      <w:lvlPicBulletId w:val="1"/>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6" w15:restartNumberingAfterBreak="0">
    <w:nsid w:val="42BF54AA"/>
    <w:multiLevelType w:val="hybridMultilevel"/>
    <w:tmpl w:val="7B6C56C8"/>
    <w:lvl w:ilvl="0" w:tplc="07269494">
      <w:start w:val="1"/>
      <w:numFmt w:val="bullet"/>
      <w:pStyle w:val="LDAufgabenliste"/>
      <w:lvlText w:val=""/>
      <w:lvlPicBulletId w:val="4"/>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7" w15:restartNumberingAfterBreak="0">
    <w:nsid w:val="45341FD2"/>
    <w:multiLevelType w:val="hybridMultilevel"/>
    <w:tmpl w:val="31AE6558"/>
    <w:lvl w:ilvl="0" w:tplc="3C38B1E4">
      <w:start w:val="1"/>
      <w:numFmt w:val="bullet"/>
      <w:pStyle w:val="LDTIPP"/>
      <w:lvlText w:val=""/>
      <w:lvlPicBulletId w:val="3"/>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18" w15:restartNumberingAfterBreak="0">
    <w:nsid w:val="50396AA8"/>
    <w:multiLevelType w:val="hybridMultilevel"/>
    <w:tmpl w:val="467C862A"/>
    <w:lvl w:ilvl="0" w:tplc="96AA74FA">
      <w:start w:val="1"/>
      <w:numFmt w:val="bullet"/>
      <w:pStyle w:val="LDHinweis"/>
      <w:lvlText w:val=""/>
      <w:lvlPicBulletId w:val="0"/>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19" w15:restartNumberingAfterBreak="0">
    <w:nsid w:val="53ED64D4"/>
    <w:multiLevelType w:val="hybridMultilevel"/>
    <w:tmpl w:val="13669776"/>
    <w:lvl w:ilvl="0" w:tplc="63F2BBEE">
      <w:numFmt w:val="bullet"/>
      <w:lvlText w:val="-"/>
      <w:lvlJc w:val="left"/>
      <w:pPr>
        <w:ind w:left="1069" w:hanging="360"/>
      </w:pPr>
      <w:rPr>
        <w:rFonts w:ascii="Arial" w:eastAsiaTheme="minorHAnsi" w:hAnsi="Arial" w:cs="Aria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20" w15:restartNumberingAfterBreak="0">
    <w:nsid w:val="54870E58"/>
    <w:multiLevelType w:val="hybridMultilevel"/>
    <w:tmpl w:val="D3CE471C"/>
    <w:lvl w:ilvl="0" w:tplc="CF4E6AA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53800F5"/>
    <w:multiLevelType w:val="hybridMultilevel"/>
    <w:tmpl w:val="93C2E628"/>
    <w:lvl w:ilvl="0" w:tplc="3A12173C">
      <w:start w:val="1"/>
      <w:numFmt w:val="decimal"/>
      <w:lvlText w:val="%1."/>
      <w:lvlJc w:val="left"/>
      <w:pPr>
        <w:ind w:left="374" w:hanging="360"/>
      </w:pPr>
      <w:rPr>
        <w:rFonts w:hint="default"/>
      </w:rPr>
    </w:lvl>
    <w:lvl w:ilvl="1" w:tplc="04070019" w:tentative="1">
      <w:start w:val="1"/>
      <w:numFmt w:val="lowerLetter"/>
      <w:lvlText w:val="%2."/>
      <w:lvlJc w:val="left"/>
      <w:pPr>
        <w:ind w:left="1094" w:hanging="360"/>
      </w:pPr>
    </w:lvl>
    <w:lvl w:ilvl="2" w:tplc="0407001B" w:tentative="1">
      <w:start w:val="1"/>
      <w:numFmt w:val="lowerRoman"/>
      <w:lvlText w:val="%3."/>
      <w:lvlJc w:val="right"/>
      <w:pPr>
        <w:ind w:left="1814" w:hanging="180"/>
      </w:pPr>
    </w:lvl>
    <w:lvl w:ilvl="3" w:tplc="0407000F" w:tentative="1">
      <w:start w:val="1"/>
      <w:numFmt w:val="decimal"/>
      <w:lvlText w:val="%4."/>
      <w:lvlJc w:val="left"/>
      <w:pPr>
        <w:ind w:left="2534" w:hanging="360"/>
      </w:pPr>
    </w:lvl>
    <w:lvl w:ilvl="4" w:tplc="04070019" w:tentative="1">
      <w:start w:val="1"/>
      <w:numFmt w:val="lowerLetter"/>
      <w:lvlText w:val="%5."/>
      <w:lvlJc w:val="left"/>
      <w:pPr>
        <w:ind w:left="3254" w:hanging="360"/>
      </w:pPr>
    </w:lvl>
    <w:lvl w:ilvl="5" w:tplc="0407001B" w:tentative="1">
      <w:start w:val="1"/>
      <w:numFmt w:val="lowerRoman"/>
      <w:lvlText w:val="%6."/>
      <w:lvlJc w:val="right"/>
      <w:pPr>
        <w:ind w:left="3974" w:hanging="180"/>
      </w:pPr>
    </w:lvl>
    <w:lvl w:ilvl="6" w:tplc="0407000F" w:tentative="1">
      <w:start w:val="1"/>
      <w:numFmt w:val="decimal"/>
      <w:lvlText w:val="%7."/>
      <w:lvlJc w:val="left"/>
      <w:pPr>
        <w:ind w:left="4694" w:hanging="360"/>
      </w:pPr>
    </w:lvl>
    <w:lvl w:ilvl="7" w:tplc="04070019" w:tentative="1">
      <w:start w:val="1"/>
      <w:numFmt w:val="lowerLetter"/>
      <w:lvlText w:val="%8."/>
      <w:lvlJc w:val="left"/>
      <w:pPr>
        <w:ind w:left="5414" w:hanging="360"/>
      </w:pPr>
    </w:lvl>
    <w:lvl w:ilvl="8" w:tplc="0407001B" w:tentative="1">
      <w:start w:val="1"/>
      <w:numFmt w:val="lowerRoman"/>
      <w:lvlText w:val="%9."/>
      <w:lvlJc w:val="right"/>
      <w:pPr>
        <w:ind w:left="6134" w:hanging="180"/>
      </w:pPr>
    </w:lvl>
  </w:abstractNum>
  <w:abstractNum w:abstractNumId="22" w15:restartNumberingAfterBreak="0">
    <w:nsid w:val="5C3E0B25"/>
    <w:multiLevelType w:val="hybridMultilevel"/>
    <w:tmpl w:val="E42E37AC"/>
    <w:lvl w:ilvl="0" w:tplc="0F4A08AE">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90B192A"/>
    <w:multiLevelType w:val="hybridMultilevel"/>
    <w:tmpl w:val="C81EA416"/>
    <w:lvl w:ilvl="0" w:tplc="5CB8607E">
      <w:start w:val="1"/>
      <w:numFmt w:val="bullet"/>
      <w:pStyle w:val="LDAuflistungTex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tentative="1">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24" w15:restartNumberingAfterBreak="0">
    <w:nsid w:val="6F9A29BE"/>
    <w:multiLevelType w:val="hybridMultilevel"/>
    <w:tmpl w:val="9AA0955C"/>
    <w:lvl w:ilvl="0" w:tplc="660E7E3A">
      <w:start w:val="11"/>
      <w:numFmt w:val="bullet"/>
      <w:pStyle w:val="LDAuflistungzweiteEbene"/>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7BA5D90"/>
    <w:multiLevelType w:val="multilevel"/>
    <w:tmpl w:val="D02EEDD6"/>
    <w:lvl w:ilvl="0">
      <w:start w:val="1"/>
      <w:numFmt w:val="decimal"/>
      <w:lvlText w:val="Abb %1."/>
      <w:lvlJc w:val="left"/>
      <w:pPr>
        <w:ind w:left="1418" w:hanging="709"/>
      </w:pPr>
      <w:rPr>
        <w:rFonts w:hint="default"/>
      </w:rPr>
    </w:lvl>
    <w:lvl w:ilvl="1">
      <w:start w:val="1"/>
      <w:numFmt w:val="decimal"/>
      <w:lvlText w:val="%2."/>
      <w:lvlJc w:val="left"/>
      <w:pPr>
        <w:tabs>
          <w:tab w:val="num" w:pos="5895"/>
        </w:tabs>
        <w:ind w:left="5895" w:hanging="360"/>
      </w:pPr>
      <w:rPr>
        <w:rFonts w:ascii="Arial" w:eastAsia="Times New Roman" w:hAnsi="Arial" w:cs="Times New Roman" w:hint="default"/>
      </w:rPr>
    </w:lvl>
    <w:lvl w:ilvl="2">
      <w:start w:val="1"/>
      <w:numFmt w:val="lowerRoman"/>
      <w:lvlText w:val="%3."/>
      <w:lvlJc w:val="right"/>
      <w:pPr>
        <w:tabs>
          <w:tab w:val="num" w:pos="6615"/>
        </w:tabs>
        <w:ind w:left="6615" w:hanging="180"/>
      </w:pPr>
      <w:rPr>
        <w:rFonts w:hint="default"/>
      </w:rPr>
    </w:lvl>
    <w:lvl w:ilvl="3">
      <w:start w:val="1"/>
      <w:numFmt w:val="decimal"/>
      <w:lvlText w:val="%4."/>
      <w:lvlJc w:val="left"/>
      <w:pPr>
        <w:tabs>
          <w:tab w:val="num" w:pos="7335"/>
        </w:tabs>
        <w:ind w:left="7335" w:hanging="360"/>
      </w:pPr>
      <w:rPr>
        <w:rFonts w:hint="default"/>
      </w:rPr>
    </w:lvl>
    <w:lvl w:ilvl="4">
      <w:start w:val="1"/>
      <w:numFmt w:val="lowerLetter"/>
      <w:lvlText w:val="%5."/>
      <w:lvlJc w:val="left"/>
      <w:pPr>
        <w:tabs>
          <w:tab w:val="num" w:pos="8055"/>
        </w:tabs>
        <w:ind w:left="8055" w:hanging="360"/>
      </w:pPr>
      <w:rPr>
        <w:rFonts w:hint="default"/>
      </w:rPr>
    </w:lvl>
    <w:lvl w:ilvl="5">
      <w:start w:val="1"/>
      <w:numFmt w:val="lowerRoman"/>
      <w:lvlText w:val="%6."/>
      <w:lvlJc w:val="right"/>
      <w:pPr>
        <w:tabs>
          <w:tab w:val="num" w:pos="8775"/>
        </w:tabs>
        <w:ind w:left="8775" w:hanging="180"/>
      </w:pPr>
      <w:rPr>
        <w:rFonts w:hint="default"/>
      </w:rPr>
    </w:lvl>
    <w:lvl w:ilvl="6">
      <w:start w:val="1"/>
      <w:numFmt w:val="decimal"/>
      <w:lvlText w:val="%7."/>
      <w:lvlJc w:val="left"/>
      <w:pPr>
        <w:tabs>
          <w:tab w:val="num" w:pos="9495"/>
        </w:tabs>
        <w:ind w:left="9495" w:hanging="360"/>
      </w:pPr>
      <w:rPr>
        <w:rFonts w:hint="default"/>
      </w:rPr>
    </w:lvl>
    <w:lvl w:ilvl="7">
      <w:start w:val="1"/>
      <w:numFmt w:val="lowerLetter"/>
      <w:lvlText w:val="%8."/>
      <w:lvlJc w:val="left"/>
      <w:pPr>
        <w:tabs>
          <w:tab w:val="num" w:pos="10215"/>
        </w:tabs>
        <w:ind w:left="10215" w:hanging="360"/>
      </w:pPr>
      <w:rPr>
        <w:rFonts w:hint="default"/>
      </w:rPr>
    </w:lvl>
    <w:lvl w:ilvl="8">
      <w:start w:val="1"/>
      <w:numFmt w:val="lowerRoman"/>
      <w:lvlText w:val="%9."/>
      <w:lvlJc w:val="right"/>
      <w:pPr>
        <w:tabs>
          <w:tab w:val="num" w:pos="10935"/>
        </w:tabs>
        <w:ind w:left="10935" w:hanging="180"/>
      </w:pPr>
      <w:rPr>
        <w:rFonts w:hint="default"/>
      </w:rPr>
    </w:lvl>
  </w:abstractNum>
  <w:abstractNum w:abstractNumId="26" w15:restartNumberingAfterBreak="0">
    <w:nsid w:val="79FF0E1F"/>
    <w:multiLevelType w:val="multilevel"/>
    <w:tmpl w:val="32B6B6A4"/>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3"/>
  </w:num>
  <w:num w:numId="2">
    <w:abstractNumId w:val="21"/>
  </w:num>
  <w:num w:numId="3">
    <w:abstractNumId w:val="14"/>
  </w:num>
  <w:num w:numId="4">
    <w:abstractNumId w:val="12"/>
  </w:num>
  <w:num w:numId="5">
    <w:abstractNumId w:val="26"/>
  </w:num>
  <w:num w:numId="6">
    <w:abstractNumId w:val="25"/>
  </w:num>
  <w:num w:numId="7">
    <w:abstractNumId w:val="18"/>
  </w:num>
  <w:num w:numId="8">
    <w:abstractNumId w:val="15"/>
  </w:num>
  <w:num w:numId="9">
    <w:abstractNumId w:val="17"/>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2"/>
  </w:num>
  <w:num w:numId="21">
    <w:abstractNumId w:val="24"/>
  </w:num>
  <w:num w:numId="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num>
  <w:num w:numId="28">
    <w:abstractNumId w:val="26"/>
  </w:num>
  <w:num w:numId="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6"/>
  </w:num>
  <w:num w:numId="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num>
  <w:num w:numId="37">
    <w:abstractNumId w:val="11"/>
  </w:num>
  <w:num w:numId="38">
    <w:abstractNumId w:val="20"/>
  </w:num>
  <w:num w:numId="39">
    <w:abstractNumId w:val="10"/>
  </w:num>
  <w:num w:numId="40">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77C"/>
    <w:rsid w:val="0000761B"/>
    <w:rsid w:val="00010CD2"/>
    <w:rsid w:val="00013567"/>
    <w:rsid w:val="0001640A"/>
    <w:rsid w:val="00021DB7"/>
    <w:rsid w:val="00022A71"/>
    <w:rsid w:val="000243B3"/>
    <w:rsid w:val="000253D8"/>
    <w:rsid w:val="000327F1"/>
    <w:rsid w:val="00046286"/>
    <w:rsid w:val="000542DC"/>
    <w:rsid w:val="0005696B"/>
    <w:rsid w:val="00062CC3"/>
    <w:rsid w:val="000643E0"/>
    <w:rsid w:val="00065592"/>
    <w:rsid w:val="000674FC"/>
    <w:rsid w:val="000679DE"/>
    <w:rsid w:val="00070559"/>
    <w:rsid w:val="00071279"/>
    <w:rsid w:val="00072428"/>
    <w:rsid w:val="00072620"/>
    <w:rsid w:val="000732D8"/>
    <w:rsid w:val="000807EC"/>
    <w:rsid w:val="00090334"/>
    <w:rsid w:val="00097EB9"/>
    <w:rsid w:val="000A4CF9"/>
    <w:rsid w:val="000A79FC"/>
    <w:rsid w:val="000B1833"/>
    <w:rsid w:val="000C1579"/>
    <w:rsid w:val="000C3BAA"/>
    <w:rsid w:val="000D0594"/>
    <w:rsid w:val="000D40DE"/>
    <w:rsid w:val="000D5C44"/>
    <w:rsid w:val="000E0298"/>
    <w:rsid w:val="000E02D7"/>
    <w:rsid w:val="000E3BA2"/>
    <w:rsid w:val="000F07E1"/>
    <w:rsid w:val="000F2975"/>
    <w:rsid w:val="000F6830"/>
    <w:rsid w:val="000F74B6"/>
    <w:rsid w:val="001013F3"/>
    <w:rsid w:val="00104774"/>
    <w:rsid w:val="00105B3F"/>
    <w:rsid w:val="00112B7C"/>
    <w:rsid w:val="00113890"/>
    <w:rsid w:val="00115AEE"/>
    <w:rsid w:val="00123965"/>
    <w:rsid w:val="00127356"/>
    <w:rsid w:val="00131266"/>
    <w:rsid w:val="001319EA"/>
    <w:rsid w:val="0013318E"/>
    <w:rsid w:val="00135E8B"/>
    <w:rsid w:val="00137CF7"/>
    <w:rsid w:val="00151519"/>
    <w:rsid w:val="00154764"/>
    <w:rsid w:val="00155517"/>
    <w:rsid w:val="00156B43"/>
    <w:rsid w:val="00160BC6"/>
    <w:rsid w:val="00162AB1"/>
    <w:rsid w:val="00164702"/>
    <w:rsid w:val="00170C25"/>
    <w:rsid w:val="00175F29"/>
    <w:rsid w:val="00176804"/>
    <w:rsid w:val="00182EA2"/>
    <w:rsid w:val="00182ED5"/>
    <w:rsid w:val="001842EF"/>
    <w:rsid w:val="001960C3"/>
    <w:rsid w:val="0019646F"/>
    <w:rsid w:val="00196DB2"/>
    <w:rsid w:val="001A29AD"/>
    <w:rsid w:val="001A32A4"/>
    <w:rsid w:val="001A36DD"/>
    <w:rsid w:val="001B07FA"/>
    <w:rsid w:val="001B19B8"/>
    <w:rsid w:val="001B1AE8"/>
    <w:rsid w:val="001B4755"/>
    <w:rsid w:val="001C03A2"/>
    <w:rsid w:val="001C2E60"/>
    <w:rsid w:val="001C3EC9"/>
    <w:rsid w:val="001D08DA"/>
    <w:rsid w:val="001D4837"/>
    <w:rsid w:val="001E0E3C"/>
    <w:rsid w:val="001E3CFA"/>
    <w:rsid w:val="001E6B55"/>
    <w:rsid w:val="001F6702"/>
    <w:rsid w:val="001F7FEF"/>
    <w:rsid w:val="002014C9"/>
    <w:rsid w:val="0020335C"/>
    <w:rsid w:val="00203C62"/>
    <w:rsid w:val="00213AA0"/>
    <w:rsid w:val="00215BBA"/>
    <w:rsid w:val="002168AE"/>
    <w:rsid w:val="00217E8A"/>
    <w:rsid w:val="00222571"/>
    <w:rsid w:val="00226C8A"/>
    <w:rsid w:val="002306FC"/>
    <w:rsid w:val="00231947"/>
    <w:rsid w:val="002319A3"/>
    <w:rsid w:val="0023617C"/>
    <w:rsid w:val="0024247A"/>
    <w:rsid w:val="00245A64"/>
    <w:rsid w:val="00247350"/>
    <w:rsid w:val="00250193"/>
    <w:rsid w:val="00255641"/>
    <w:rsid w:val="00255882"/>
    <w:rsid w:val="002577DD"/>
    <w:rsid w:val="00265046"/>
    <w:rsid w:val="0027206F"/>
    <w:rsid w:val="00274D2F"/>
    <w:rsid w:val="00276F0A"/>
    <w:rsid w:val="002812FD"/>
    <w:rsid w:val="0028384F"/>
    <w:rsid w:val="00287A64"/>
    <w:rsid w:val="00290093"/>
    <w:rsid w:val="00290AD2"/>
    <w:rsid w:val="00292AA3"/>
    <w:rsid w:val="002971B0"/>
    <w:rsid w:val="002A1E98"/>
    <w:rsid w:val="002A3CD6"/>
    <w:rsid w:val="002A7651"/>
    <w:rsid w:val="002A7698"/>
    <w:rsid w:val="002A7F33"/>
    <w:rsid w:val="002B0674"/>
    <w:rsid w:val="002B1D26"/>
    <w:rsid w:val="002B3322"/>
    <w:rsid w:val="002B4E9F"/>
    <w:rsid w:val="002B6E67"/>
    <w:rsid w:val="002C0808"/>
    <w:rsid w:val="002C1F5C"/>
    <w:rsid w:val="002C3700"/>
    <w:rsid w:val="002C5E63"/>
    <w:rsid w:val="002D50D5"/>
    <w:rsid w:val="002D6AA1"/>
    <w:rsid w:val="002E0006"/>
    <w:rsid w:val="002E09A9"/>
    <w:rsid w:val="002E10CC"/>
    <w:rsid w:val="002E4CF7"/>
    <w:rsid w:val="002F023B"/>
    <w:rsid w:val="002F5392"/>
    <w:rsid w:val="00300F03"/>
    <w:rsid w:val="00310D3B"/>
    <w:rsid w:val="00320B4F"/>
    <w:rsid w:val="0032469A"/>
    <w:rsid w:val="00326487"/>
    <w:rsid w:val="00326E4E"/>
    <w:rsid w:val="003322DE"/>
    <w:rsid w:val="0033406D"/>
    <w:rsid w:val="003404CF"/>
    <w:rsid w:val="003414C5"/>
    <w:rsid w:val="003445C4"/>
    <w:rsid w:val="00344CD8"/>
    <w:rsid w:val="0034516A"/>
    <w:rsid w:val="003518A0"/>
    <w:rsid w:val="00362A75"/>
    <w:rsid w:val="003632E9"/>
    <w:rsid w:val="00366CFC"/>
    <w:rsid w:val="00366D8C"/>
    <w:rsid w:val="00371335"/>
    <w:rsid w:val="00372665"/>
    <w:rsid w:val="00372825"/>
    <w:rsid w:val="00377B26"/>
    <w:rsid w:val="00394826"/>
    <w:rsid w:val="003A126F"/>
    <w:rsid w:val="003A25AB"/>
    <w:rsid w:val="003A3A32"/>
    <w:rsid w:val="003A3D23"/>
    <w:rsid w:val="003A41CC"/>
    <w:rsid w:val="003A4292"/>
    <w:rsid w:val="003A43A9"/>
    <w:rsid w:val="003A6793"/>
    <w:rsid w:val="003B2186"/>
    <w:rsid w:val="003B23B5"/>
    <w:rsid w:val="003B59F3"/>
    <w:rsid w:val="003C3E3D"/>
    <w:rsid w:val="003C4306"/>
    <w:rsid w:val="003C632C"/>
    <w:rsid w:val="003C7B94"/>
    <w:rsid w:val="003D0707"/>
    <w:rsid w:val="003D0F27"/>
    <w:rsid w:val="003D5E8F"/>
    <w:rsid w:val="003E0134"/>
    <w:rsid w:val="003E1F7C"/>
    <w:rsid w:val="003E3E0B"/>
    <w:rsid w:val="003F293D"/>
    <w:rsid w:val="003F623C"/>
    <w:rsid w:val="003F676D"/>
    <w:rsid w:val="00401657"/>
    <w:rsid w:val="00403068"/>
    <w:rsid w:val="00403159"/>
    <w:rsid w:val="004058F9"/>
    <w:rsid w:val="00411571"/>
    <w:rsid w:val="0041223D"/>
    <w:rsid w:val="0041311C"/>
    <w:rsid w:val="00413C50"/>
    <w:rsid w:val="00413EF8"/>
    <w:rsid w:val="00415046"/>
    <w:rsid w:val="00416818"/>
    <w:rsid w:val="004231AD"/>
    <w:rsid w:val="00423C9C"/>
    <w:rsid w:val="0042590F"/>
    <w:rsid w:val="004276B9"/>
    <w:rsid w:val="0043477C"/>
    <w:rsid w:val="00435693"/>
    <w:rsid w:val="004362C6"/>
    <w:rsid w:val="00447AE2"/>
    <w:rsid w:val="0045013E"/>
    <w:rsid w:val="0045041B"/>
    <w:rsid w:val="00454D77"/>
    <w:rsid w:val="004657F6"/>
    <w:rsid w:val="0046702E"/>
    <w:rsid w:val="004730A3"/>
    <w:rsid w:val="00475D2E"/>
    <w:rsid w:val="00485E1E"/>
    <w:rsid w:val="00491EAC"/>
    <w:rsid w:val="00493632"/>
    <w:rsid w:val="004A1EBD"/>
    <w:rsid w:val="004A53C5"/>
    <w:rsid w:val="004A6402"/>
    <w:rsid w:val="004B103A"/>
    <w:rsid w:val="004B6E6B"/>
    <w:rsid w:val="004B7C03"/>
    <w:rsid w:val="004B7D42"/>
    <w:rsid w:val="004D16F5"/>
    <w:rsid w:val="004D20D6"/>
    <w:rsid w:val="004E279E"/>
    <w:rsid w:val="004E3EEA"/>
    <w:rsid w:val="004E4078"/>
    <w:rsid w:val="004E46D1"/>
    <w:rsid w:val="004E4DEA"/>
    <w:rsid w:val="004F2CA7"/>
    <w:rsid w:val="004F45B5"/>
    <w:rsid w:val="004F5B40"/>
    <w:rsid w:val="004F5BA3"/>
    <w:rsid w:val="004F7AFF"/>
    <w:rsid w:val="005010B9"/>
    <w:rsid w:val="005105D5"/>
    <w:rsid w:val="00513158"/>
    <w:rsid w:val="00515925"/>
    <w:rsid w:val="0051684F"/>
    <w:rsid w:val="005220F9"/>
    <w:rsid w:val="00522A74"/>
    <w:rsid w:val="005251D0"/>
    <w:rsid w:val="00525532"/>
    <w:rsid w:val="00527A09"/>
    <w:rsid w:val="00531AF7"/>
    <w:rsid w:val="00533456"/>
    <w:rsid w:val="00534B1A"/>
    <w:rsid w:val="0053567C"/>
    <w:rsid w:val="00535722"/>
    <w:rsid w:val="0054035A"/>
    <w:rsid w:val="00543731"/>
    <w:rsid w:val="005440D6"/>
    <w:rsid w:val="00544FA8"/>
    <w:rsid w:val="00552509"/>
    <w:rsid w:val="0055251E"/>
    <w:rsid w:val="00552DAF"/>
    <w:rsid w:val="00554382"/>
    <w:rsid w:val="005568C4"/>
    <w:rsid w:val="00566AA2"/>
    <w:rsid w:val="00566EF7"/>
    <w:rsid w:val="005674C9"/>
    <w:rsid w:val="00570A2E"/>
    <w:rsid w:val="00571569"/>
    <w:rsid w:val="00574A90"/>
    <w:rsid w:val="00575F90"/>
    <w:rsid w:val="0058608E"/>
    <w:rsid w:val="00587E62"/>
    <w:rsid w:val="00590358"/>
    <w:rsid w:val="00591A77"/>
    <w:rsid w:val="00593AC1"/>
    <w:rsid w:val="00593F86"/>
    <w:rsid w:val="00594289"/>
    <w:rsid w:val="00596209"/>
    <w:rsid w:val="00596790"/>
    <w:rsid w:val="00597BBA"/>
    <w:rsid w:val="005A1DB7"/>
    <w:rsid w:val="005A39EB"/>
    <w:rsid w:val="005B0536"/>
    <w:rsid w:val="005B7C3E"/>
    <w:rsid w:val="005C07F9"/>
    <w:rsid w:val="005C2F40"/>
    <w:rsid w:val="005C3962"/>
    <w:rsid w:val="005C7F3B"/>
    <w:rsid w:val="005D1CE0"/>
    <w:rsid w:val="005D250C"/>
    <w:rsid w:val="005D38C1"/>
    <w:rsid w:val="005D6054"/>
    <w:rsid w:val="005D6836"/>
    <w:rsid w:val="005E2F3E"/>
    <w:rsid w:val="005E5A71"/>
    <w:rsid w:val="005E74C1"/>
    <w:rsid w:val="005F549E"/>
    <w:rsid w:val="005F660B"/>
    <w:rsid w:val="00616902"/>
    <w:rsid w:val="00617065"/>
    <w:rsid w:val="00623A85"/>
    <w:rsid w:val="006259D8"/>
    <w:rsid w:val="00627D99"/>
    <w:rsid w:val="00631659"/>
    <w:rsid w:val="006323E4"/>
    <w:rsid w:val="006324D2"/>
    <w:rsid w:val="00636D2B"/>
    <w:rsid w:val="00636F2C"/>
    <w:rsid w:val="00642043"/>
    <w:rsid w:val="00646987"/>
    <w:rsid w:val="006519F0"/>
    <w:rsid w:val="00656F06"/>
    <w:rsid w:val="00665D00"/>
    <w:rsid w:val="006660D4"/>
    <w:rsid w:val="006673EB"/>
    <w:rsid w:val="006676EC"/>
    <w:rsid w:val="00683053"/>
    <w:rsid w:val="006927D5"/>
    <w:rsid w:val="00692FB8"/>
    <w:rsid w:val="006A638F"/>
    <w:rsid w:val="006A65B3"/>
    <w:rsid w:val="006A66B9"/>
    <w:rsid w:val="006B33AF"/>
    <w:rsid w:val="006B4740"/>
    <w:rsid w:val="006B548A"/>
    <w:rsid w:val="006B7E49"/>
    <w:rsid w:val="006C0DB4"/>
    <w:rsid w:val="006C2BB9"/>
    <w:rsid w:val="006C362A"/>
    <w:rsid w:val="006C6453"/>
    <w:rsid w:val="006C67C3"/>
    <w:rsid w:val="006D1EAC"/>
    <w:rsid w:val="006D7DF8"/>
    <w:rsid w:val="006E715E"/>
    <w:rsid w:val="006E7F33"/>
    <w:rsid w:val="006F18FE"/>
    <w:rsid w:val="006F190C"/>
    <w:rsid w:val="006F2F30"/>
    <w:rsid w:val="006F31DA"/>
    <w:rsid w:val="006F3481"/>
    <w:rsid w:val="006F435D"/>
    <w:rsid w:val="006F7B67"/>
    <w:rsid w:val="00703323"/>
    <w:rsid w:val="0070436F"/>
    <w:rsid w:val="0071269D"/>
    <w:rsid w:val="00724659"/>
    <w:rsid w:val="00726FB1"/>
    <w:rsid w:val="00736F1D"/>
    <w:rsid w:val="00737E33"/>
    <w:rsid w:val="00744E34"/>
    <w:rsid w:val="007470E2"/>
    <w:rsid w:val="007509D3"/>
    <w:rsid w:val="00760BC0"/>
    <w:rsid w:val="0076166B"/>
    <w:rsid w:val="00763B7B"/>
    <w:rsid w:val="0076458C"/>
    <w:rsid w:val="007708DA"/>
    <w:rsid w:val="00771DC4"/>
    <w:rsid w:val="00782726"/>
    <w:rsid w:val="007978EF"/>
    <w:rsid w:val="007A21E3"/>
    <w:rsid w:val="007A4FF6"/>
    <w:rsid w:val="007A6986"/>
    <w:rsid w:val="007B1B73"/>
    <w:rsid w:val="007B3501"/>
    <w:rsid w:val="007C066D"/>
    <w:rsid w:val="007C239B"/>
    <w:rsid w:val="007C29A3"/>
    <w:rsid w:val="007C2E73"/>
    <w:rsid w:val="007D15E2"/>
    <w:rsid w:val="007D3668"/>
    <w:rsid w:val="007D37E1"/>
    <w:rsid w:val="007D52AF"/>
    <w:rsid w:val="007E0993"/>
    <w:rsid w:val="007E47DD"/>
    <w:rsid w:val="007E55CB"/>
    <w:rsid w:val="007E6C60"/>
    <w:rsid w:val="007E6D65"/>
    <w:rsid w:val="007F6A24"/>
    <w:rsid w:val="00803ECE"/>
    <w:rsid w:val="00804594"/>
    <w:rsid w:val="00807853"/>
    <w:rsid w:val="008129A8"/>
    <w:rsid w:val="00823013"/>
    <w:rsid w:val="00823089"/>
    <w:rsid w:val="0082634C"/>
    <w:rsid w:val="008265B3"/>
    <w:rsid w:val="00834C6C"/>
    <w:rsid w:val="008418B2"/>
    <w:rsid w:val="008419ED"/>
    <w:rsid w:val="00843771"/>
    <w:rsid w:val="008452F7"/>
    <w:rsid w:val="0084756B"/>
    <w:rsid w:val="008539C7"/>
    <w:rsid w:val="00854EFB"/>
    <w:rsid w:val="00870705"/>
    <w:rsid w:val="00871AE7"/>
    <w:rsid w:val="0087423D"/>
    <w:rsid w:val="00880B27"/>
    <w:rsid w:val="00881BB3"/>
    <w:rsid w:val="00885A9A"/>
    <w:rsid w:val="008870CB"/>
    <w:rsid w:val="00892B51"/>
    <w:rsid w:val="008936E1"/>
    <w:rsid w:val="00895C55"/>
    <w:rsid w:val="008A162F"/>
    <w:rsid w:val="008A474C"/>
    <w:rsid w:val="008A7B71"/>
    <w:rsid w:val="008B192A"/>
    <w:rsid w:val="008B1AEE"/>
    <w:rsid w:val="008B3245"/>
    <w:rsid w:val="008B5DB7"/>
    <w:rsid w:val="008C1C6C"/>
    <w:rsid w:val="008C2929"/>
    <w:rsid w:val="008C29B3"/>
    <w:rsid w:val="008D3BDA"/>
    <w:rsid w:val="008E482F"/>
    <w:rsid w:val="008E68A1"/>
    <w:rsid w:val="008E6D25"/>
    <w:rsid w:val="008E7E78"/>
    <w:rsid w:val="008F0E9D"/>
    <w:rsid w:val="008F17CA"/>
    <w:rsid w:val="008F73C9"/>
    <w:rsid w:val="00900769"/>
    <w:rsid w:val="00901267"/>
    <w:rsid w:val="0090165B"/>
    <w:rsid w:val="0090263D"/>
    <w:rsid w:val="009059BE"/>
    <w:rsid w:val="00910E37"/>
    <w:rsid w:val="0091302C"/>
    <w:rsid w:val="00915734"/>
    <w:rsid w:val="00920A10"/>
    <w:rsid w:val="00920E27"/>
    <w:rsid w:val="00921A4E"/>
    <w:rsid w:val="00924E39"/>
    <w:rsid w:val="00925946"/>
    <w:rsid w:val="0093178C"/>
    <w:rsid w:val="00931BDF"/>
    <w:rsid w:val="00931DA3"/>
    <w:rsid w:val="00935D60"/>
    <w:rsid w:val="00936A2D"/>
    <w:rsid w:val="00936DB3"/>
    <w:rsid w:val="00947886"/>
    <w:rsid w:val="0095474A"/>
    <w:rsid w:val="0095694F"/>
    <w:rsid w:val="00956DE9"/>
    <w:rsid w:val="00957043"/>
    <w:rsid w:val="00974A6A"/>
    <w:rsid w:val="009767D5"/>
    <w:rsid w:val="00982730"/>
    <w:rsid w:val="00990EEB"/>
    <w:rsid w:val="009959F5"/>
    <w:rsid w:val="0099638C"/>
    <w:rsid w:val="009A341E"/>
    <w:rsid w:val="009A53C7"/>
    <w:rsid w:val="009B54E1"/>
    <w:rsid w:val="009C2F4D"/>
    <w:rsid w:val="009C5CBF"/>
    <w:rsid w:val="009D061D"/>
    <w:rsid w:val="009D3FD9"/>
    <w:rsid w:val="009D67D5"/>
    <w:rsid w:val="009D6FA6"/>
    <w:rsid w:val="009F0C50"/>
    <w:rsid w:val="00A014F2"/>
    <w:rsid w:val="00A07FE2"/>
    <w:rsid w:val="00A10F1B"/>
    <w:rsid w:val="00A12729"/>
    <w:rsid w:val="00A133BC"/>
    <w:rsid w:val="00A141C8"/>
    <w:rsid w:val="00A145FB"/>
    <w:rsid w:val="00A17CCD"/>
    <w:rsid w:val="00A30C73"/>
    <w:rsid w:val="00A338F1"/>
    <w:rsid w:val="00A403A8"/>
    <w:rsid w:val="00A40E1B"/>
    <w:rsid w:val="00A43122"/>
    <w:rsid w:val="00A46690"/>
    <w:rsid w:val="00A55CDA"/>
    <w:rsid w:val="00A627E3"/>
    <w:rsid w:val="00A6337D"/>
    <w:rsid w:val="00A6359A"/>
    <w:rsid w:val="00A70953"/>
    <w:rsid w:val="00A72118"/>
    <w:rsid w:val="00A74F93"/>
    <w:rsid w:val="00A7556E"/>
    <w:rsid w:val="00A857D3"/>
    <w:rsid w:val="00A8660A"/>
    <w:rsid w:val="00A9336F"/>
    <w:rsid w:val="00A93EBE"/>
    <w:rsid w:val="00A97651"/>
    <w:rsid w:val="00AA0CC8"/>
    <w:rsid w:val="00AA2814"/>
    <w:rsid w:val="00AA29C9"/>
    <w:rsid w:val="00AA3E3C"/>
    <w:rsid w:val="00AA5C0D"/>
    <w:rsid w:val="00AB0BB1"/>
    <w:rsid w:val="00AB0F85"/>
    <w:rsid w:val="00AB1BF2"/>
    <w:rsid w:val="00AB2376"/>
    <w:rsid w:val="00AB2CFA"/>
    <w:rsid w:val="00AB3327"/>
    <w:rsid w:val="00AB3BBC"/>
    <w:rsid w:val="00AB47A6"/>
    <w:rsid w:val="00AB4B82"/>
    <w:rsid w:val="00AB6874"/>
    <w:rsid w:val="00AC7FC6"/>
    <w:rsid w:val="00AD2897"/>
    <w:rsid w:val="00AD2F5D"/>
    <w:rsid w:val="00AD52DD"/>
    <w:rsid w:val="00AD6A60"/>
    <w:rsid w:val="00AD7730"/>
    <w:rsid w:val="00AE33B8"/>
    <w:rsid w:val="00AE461F"/>
    <w:rsid w:val="00AF199C"/>
    <w:rsid w:val="00AF321D"/>
    <w:rsid w:val="00AF5821"/>
    <w:rsid w:val="00B05217"/>
    <w:rsid w:val="00B06471"/>
    <w:rsid w:val="00B06A9F"/>
    <w:rsid w:val="00B072FC"/>
    <w:rsid w:val="00B11A19"/>
    <w:rsid w:val="00B14DC7"/>
    <w:rsid w:val="00B278E6"/>
    <w:rsid w:val="00B27A8C"/>
    <w:rsid w:val="00B314C2"/>
    <w:rsid w:val="00B31FB5"/>
    <w:rsid w:val="00B354B8"/>
    <w:rsid w:val="00B3774E"/>
    <w:rsid w:val="00B436F2"/>
    <w:rsid w:val="00B4467A"/>
    <w:rsid w:val="00B448BA"/>
    <w:rsid w:val="00B45188"/>
    <w:rsid w:val="00B45D7E"/>
    <w:rsid w:val="00B4751E"/>
    <w:rsid w:val="00B606FE"/>
    <w:rsid w:val="00B6139C"/>
    <w:rsid w:val="00B631CF"/>
    <w:rsid w:val="00B640B9"/>
    <w:rsid w:val="00B66DB8"/>
    <w:rsid w:val="00B719FD"/>
    <w:rsid w:val="00B71E9C"/>
    <w:rsid w:val="00B75D6D"/>
    <w:rsid w:val="00B77CBB"/>
    <w:rsid w:val="00B845DB"/>
    <w:rsid w:val="00B86CE6"/>
    <w:rsid w:val="00B87058"/>
    <w:rsid w:val="00B9392C"/>
    <w:rsid w:val="00BA300C"/>
    <w:rsid w:val="00BA6047"/>
    <w:rsid w:val="00BB5656"/>
    <w:rsid w:val="00BB6D30"/>
    <w:rsid w:val="00BC2967"/>
    <w:rsid w:val="00BC6A8E"/>
    <w:rsid w:val="00BD2261"/>
    <w:rsid w:val="00BD244D"/>
    <w:rsid w:val="00BD2A5C"/>
    <w:rsid w:val="00BD4563"/>
    <w:rsid w:val="00BD5AB1"/>
    <w:rsid w:val="00BE0D9B"/>
    <w:rsid w:val="00BE2F36"/>
    <w:rsid w:val="00BF36A4"/>
    <w:rsid w:val="00BF38CD"/>
    <w:rsid w:val="00BF56B9"/>
    <w:rsid w:val="00BF58A3"/>
    <w:rsid w:val="00BF6F7B"/>
    <w:rsid w:val="00C01C51"/>
    <w:rsid w:val="00C039A0"/>
    <w:rsid w:val="00C05E29"/>
    <w:rsid w:val="00C05F5A"/>
    <w:rsid w:val="00C07B59"/>
    <w:rsid w:val="00C10027"/>
    <w:rsid w:val="00C1302D"/>
    <w:rsid w:val="00C13281"/>
    <w:rsid w:val="00C13B92"/>
    <w:rsid w:val="00C15C89"/>
    <w:rsid w:val="00C15DEC"/>
    <w:rsid w:val="00C171C3"/>
    <w:rsid w:val="00C23CB6"/>
    <w:rsid w:val="00C248FF"/>
    <w:rsid w:val="00C31838"/>
    <w:rsid w:val="00C319BC"/>
    <w:rsid w:val="00C33A98"/>
    <w:rsid w:val="00C33D52"/>
    <w:rsid w:val="00C41078"/>
    <w:rsid w:val="00C436CE"/>
    <w:rsid w:val="00C45AB1"/>
    <w:rsid w:val="00C470C6"/>
    <w:rsid w:val="00C51981"/>
    <w:rsid w:val="00C5276C"/>
    <w:rsid w:val="00C52E5D"/>
    <w:rsid w:val="00C5432C"/>
    <w:rsid w:val="00C54E99"/>
    <w:rsid w:val="00C60BDC"/>
    <w:rsid w:val="00C619CA"/>
    <w:rsid w:val="00C741D8"/>
    <w:rsid w:val="00C87DF7"/>
    <w:rsid w:val="00C9373D"/>
    <w:rsid w:val="00C9478C"/>
    <w:rsid w:val="00C96DD5"/>
    <w:rsid w:val="00CA0AB9"/>
    <w:rsid w:val="00CA4222"/>
    <w:rsid w:val="00CA4E8D"/>
    <w:rsid w:val="00CA5958"/>
    <w:rsid w:val="00CB743D"/>
    <w:rsid w:val="00CC2A27"/>
    <w:rsid w:val="00CD2CAC"/>
    <w:rsid w:val="00CD3BD4"/>
    <w:rsid w:val="00CE121C"/>
    <w:rsid w:val="00CE2E6A"/>
    <w:rsid w:val="00CE4840"/>
    <w:rsid w:val="00CE6045"/>
    <w:rsid w:val="00CE6D7C"/>
    <w:rsid w:val="00CF05F1"/>
    <w:rsid w:val="00CF2CEC"/>
    <w:rsid w:val="00CF62DE"/>
    <w:rsid w:val="00CF6882"/>
    <w:rsid w:val="00CF6E38"/>
    <w:rsid w:val="00CF7187"/>
    <w:rsid w:val="00D02601"/>
    <w:rsid w:val="00D06BD6"/>
    <w:rsid w:val="00D14EC0"/>
    <w:rsid w:val="00D15C58"/>
    <w:rsid w:val="00D20E69"/>
    <w:rsid w:val="00D2135B"/>
    <w:rsid w:val="00D21782"/>
    <w:rsid w:val="00D226B1"/>
    <w:rsid w:val="00D24785"/>
    <w:rsid w:val="00D317C9"/>
    <w:rsid w:val="00D32046"/>
    <w:rsid w:val="00D32880"/>
    <w:rsid w:val="00D33A15"/>
    <w:rsid w:val="00D34EFE"/>
    <w:rsid w:val="00D352F4"/>
    <w:rsid w:val="00D369E6"/>
    <w:rsid w:val="00D37E1E"/>
    <w:rsid w:val="00D408D8"/>
    <w:rsid w:val="00D451EA"/>
    <w:rsid w:val="00D54451"/>
    <w:rsid w:val="00D777B9"/>
    <w:rsid w:val="00D8060A"/>
    <w:rsid w:val="00D8503D"/>
    <w:rsid w:val="00D87D2B"/>
    <w:rsid w:val="00D91D06"/>
    <w:rsid w:val="00D93D5A"/>
    <w:rsid w:val="00D978A4"/>
    <w:rsid w:val="00DA727A"/>
    <w:rsid w:val="00DB22A2"/>
    <w:rsid w:val="00DB4904"/>
    <w:rsid w:val="00DB52FD"/>
    <w:rsid w:val="00DC40AF"/>
    <w:rsid w:val="00DD3396"/>
    <w:rsid w:val="00DD6B42"/>
    <w:rsid w:val="00DE2BBC"/>
    <w:rsid w:val="00DE35C2"/>
    <w:rsid w:val="00DF0E87"/>
    <w:rsid w:val="00DF6388"/>
    <w:rsid w:val="00DF6EFD"/>
    <w:rsid w:val="00E01092"/>
    <w:rsid w:val="00E05A07"/>
    <w:rsid w:val="00E06EFA"/>
    <w:rsid w:val="00E07163"/>
    <w:rsid w:val="00E12534"/>
    <w:rsid w:val="00E24430"/>
    <w:rsid w:val="00E30C66"/>
    <w:rsid w:val="00E341A2"/>
    <w:rsid w:val="00E34F7F"/>
    <w:rsid w:val="00E441E2"/>
    <w:rsid w:val="00E45F91"/>
    <w:rsid w:val="00E46827"/>
    <w:rsid w:val="00E4767B"/>
    <w:rsid w:val="00E55A71"/>
    <w:rsid w:val="00E6138A"/>
    <w:rsid w:val="00E638D1"/>
    <w:rsid w:val="00E7065D"/>
    <w:rsid w:val="00E7146D"/>
    <w:rsid w:val="00E7211B"/>
    <w:rsid w:val="00E7576A"/>
    <w:rsid w:val="00E76895"/>
    <w:rsid w:val="00E8132B"/>
    <w:rsid w:val="00E90AC3"/>
    <w:rsid w:val="00E91864"/>
    <w:rsid w:val="00E92CCC"/>
    <w:rsid w:val="00E946B7"/>
    <w:rsid w:val="00E9725A"/>
    <w:rsid w:val="00EA045E"/>
    <w:rsid w:val="00EA094F"/>
    <w:rsid w:val="00EB1978"/>
    <w:rsid w:val="00EB7EB0"/>
    <w:rsid w:val="00EC53BC"/>
    <w:rsid w:val="00EC5D53"/>
    <w:rsid w:val="00EC6810"/>
    <w:rsid w:val="00EC75B0"/>
    <w:rsid w:val="00ED4A9F"/>
    <w:rsid w:val="00ED7F19"/>
    <w:rsid w:val="00EE1895"/>
    <w:rsid w:val="00EE75EE"/>
    <w:rsid w:val="00EE7B9E"/>
    <w:rsid w:val="00EE7CB7"/>
    <w:rsid w:val="00EF2013"/>
    <w:rsid w:val="00EF277F"/>
    <w:rsid w:val="00F037F8"/>
    <w:rsid w:val="00F10C58"/>
    <w:rsid w:val="00F12299"/>
    <w:rsid w:val="00F123A1"/>
    <w:rsid w:val="00F12D87"/>
    <w:rsid w:val="00F13D5F"/>
    <w:rsid w:val="00F2417B"/>
    <w:rsid w:val="00F24223"/>
    <w:rsid w:val="00F242B3"/>
    <w:rsid w:val="00F24931"/>
    <w:rsid w:val="00F26472"/>
    <w:rsid w:val="00F26759"/>
    <w:rsid w:val="00F30515"/>
    <w:rsid w:val="00F367DB"/>
    <w:rsid w:val="00F441B3"/>
    <w:rsid w:val="00F465D8"/>
    <w:rsid w:val="00F50A27"/>
    <w:rsid w:val="00F5112C"/>
    <w:rsid w:val="00F51FC9"/>
    <w:rsid w:val="00F5433A"/>
    <w:rsid w:val="00F54CD3"/>
    <w:rsid w:val="00F57523"/>
    <w:rsid w:val="00F63C56"/>
    <w:rsid w:val="00F71870"/>
    <w:rsid w:val="00F73D34"/>
    <w:rsid w:val="00F75C3B"/>
    <w:rsid w:val="00F77A34"/>
    <w:rsid w:val="00F832E8"/>
    <w:rsid w:val="00F92A70"/>
    <w:rsid w:val="00F933E3"/>
    <w:rsid w:val="00F93B2E"/>
    <w:rsid w:val="00F956AB"/>
    <w:rsid w:val="00FA0C1D"/>
    <w:rsid w:val="00FA1845"/>
    <w:rsid w:val="00FB0D54"/>
    <w:rsid w:val="00FB3D6C"/>
    <w:rsid w:val="00FB3F20"/>
    <w:rsid w:val="00FB53DD"/>
    <w:rsid w:val="00FB6F4F"/>
    <w:rsid w:val="00FC121D"/>
    <w:rsid w:val="00FC375D"/>
    <w:rsid w:val="00FC77DA"/>
    <w:rsid w:val="00FD4F71"/>
    <w:rsid w:val="00FD7797"/>
    <w:rsid w:val="00FE3C63"/>
    <w:rsid w:val="00FF06B0"/>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05876"/>
  <w15:docId w15:val="{4A8FF20A-BD4F-4538-974C-B15CD740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0" w:unhideWhenUsed="1"/>
    <w:lsdException w:name="Emphasis" w:locked="0" w:uiPriority="20" w:unhideWhenUsed="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Standard">
    <w:name w:val="Normal"/>
    <w:rsid w:val="00247350"/>
    <w:pPr>
      <w:spacing w:before="120" w:after="120" w:line="240" w:lineRule="auto"/>
    </w:pPr>
    <w:rPr>
      <w:rFonts w:ascii="Arial" w:hAnsi="Arial"/>
      <w:sz w:val="20"/>
    </w:rPr>
  </w:style>
  <w:style w:type="paragraph" w:styleId="berschrift1">
    <w:name w:val="heading 1"/>
    <w:basedOn w:val="LDTextinhalt"/>
    <w:next w:val="LDTextinhalt"/>
    <w:link w:val="berschrift1Zchn"/>
    <w:uiPriority w:val="4"/>
    <w:rsid w:val="00247350"/>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247350"/>
    <w:pPr>
      <w:numPr>
        <w:numId w:val="4"/>
      </w:numPr>
      <w:pBdr>
        <w:bottom w:val="single" w:sz="6" w:space="1" w:color="A6A6A6" w:themeColor="background1" w:themeShade="A6"/>
      </w:pBdr>
      <w:shd w:val="clear" w:color="auto" w:fill="F2F2F2" w:themeFill="background1" w:themeFillShade="F2"/>
      <w:spacing w:before="480" w:after="240"/>
      <w:ind w:left="709" w:hanging="709"/>
      <w:outlineLvl w:val="1"/>
    </w:pPr>
    <w:rPr>
      <w:color w:val="1E3E95"/>
      <w:sz w:val="28"/>
    </w:rPr>
  </w:style>
  <w:style w:type="paragraph" w:styleId="berschrift3">
    <w:name w:val="heading 3"/>
    <w:basedOn w:val="LDTextinhalt"/>
    <w:next w:val="LDTextinhalt"/>
    <w:link w:val="berschrift3Zchn"/>
    <w:uiPriority w:val="4"/>
    <w:rsid w:val="00247350"/>
    <w:pPr>
      <w:keepNext/>
      <w:keepLines/>
      <w:numPr>
        <w:ilvl w:val="1"/>
        <w:numId w:val="4"/>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247350"/>
    <w:pPr>
      <w:keepNext/>
      <w:keepLines/>
      <w:numPr>
        <w:ilvl w:val="2"/>
        <w:numId w:val="4"/>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247350"/>
    <w:pPr>
      <w:numPr>
        <w:ilvl w:val="0"/>
        <w:numId w:val="0"/>
      </w:numPr>
      <w:spacing w:before="360"/>
      <w:ind w:left="709"/>
      <w:outlineLvl w:val="4"/>
    </w:pPr>
  </w:style>
  <w:style w:type="paragraph" w:styleId="berschrift6">
    <w:name w:val="heading 6"/>
    <w:basedOn w:val="Standard"/>
    <w:next w:val="Standard"/>
    <w:link w:val="berschrift6Zchn"/>
    <w:uiPriority w:val="4"/>
    <w:semiHidden/>
    <w:qFormat/>
    <w:rsid w:val="00247350"/>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247350"/>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247350"/>
    <w:pPr>
      <w:keepNext/>
      <w:keepLines/>
      <w:numPr>
        <w:ilvl w:val="7"/>
        <w:numId w:val="4"/>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locked/>
    <w:rsid w:val="00247350"/>
    <w:pPr>
      <w:keepNext/>
      <w:keepLines/>
      <w:numPr>
        <w:ilvl w:val="8"/>
        <w:numId w:val="4"/>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rsid w:val="00247350"/>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247350"/>
  </w:style>
  <w:style w:type="paragraph" w:customStyle="1" w:styleId="LDTextinhalt">
    <w:name w:val="LD_Textinhalt"/>
    <w:basedOn w:val="Standard"/>
    <w:link w:val="LDTextinhaltZchn"/>
    <w:autoRedefine/>
    <w:qFormat/>
    <w:rsid w:val="00247350"/>
    <w:rPr>
      <w:szCs w:val="24"/>
    </w:rPr>
  </w:style>
  <w:style w:type="character" w:customStyle="1" w:styleId="berschrift1Zchn">
    <w:name w:val="Überschrift 1 Zchn"/>
    <w:basedOn w:val="Absatz-Standardschriftart"/>
    <w:link w:val="berschrift1"/>
    <w:uiPriority w:val="4"/>
    <w:rsid w:val="00247350"/>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247350"/>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247350"/>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247350"/>
    <w:rPr>
      <w:rFonts w:ascii="Arial" w:eastAsiaTheme="majorEastAsia" w:hAnsi="Arial" w:cstheme="majorBidi"/>
      <w:b/>
      <w:bCs/>
      <w:i/>
      <w:iCs/>
      <w:color w:val="1E3E95"/>
      <w:shd w:val="clear" w:color="auto" w:fill="FFFFFF" w:themeFill="background1"/>
    </w:rPr>
  </w:style>
  <w:style w:type="character" w:customStyle="1" w:styleId="berschrift5Zchn">
    <w:name w:val="Überschrift 5 Zchn"/>
    <w:basedOn w:val="Absatz-Standardschriftart"/>
    <w:link w:val="berschrift5"/>
    <w:uiPriority w:val="4"/>
    <w:rsid w:val="00247350"/>
    <w:rPr>
      <w:rFonts w:ascii="Arial" w:eastAsiaTheme="majorEastAsia" w:hAnsi="Arial" w:cstheme="majorBidi"/>
      <w:b/>
      <w:bCs/>
      <w:i/>
      <w:iCs/>
      <w:color w:val="1E3E95"/>
      <w:shd w:val="clear" w:color="auto" w:fill="FFFFFF" w:themeFill="background1"/>
    </w:rPr>
  </w:style>
  <w:style w:type="character" w:customStyle="1" w:styleId="berschrift6Zchn">
    <w:name w:val="Überschrift 6 Zchn"/>
    <w:basedOn w:val="Absatz-Standardschriftart"/>
    <w:link w:val="berschrift6"/>
    <w:uiPriority w:val="4"/>
    <w:semiHidden/>
    <w:rsid w:val="00247350"/>
    <w:rPr>
      <w:rFonts w:asciiTheme="majorHAnsi" w:eastAsiaTheme="majorEastAsia" w:hAnsiTheme="majorHAnsi" w:cstheme="majorBidi"/>
      <w:i/>
      <w:iCs/>
      <w:color w:val="243F60" w:themeColor="accent1" w:themeShade="7F"/>
      <w:sz w:val="20"/>
    </w:rPr>
  </w:style>
  <w:style w:type="character" w:customStyle="1" w:styleId="berschrift7Zchn">
    <w:name w:val="Überschrift 7 Zchn"/>
    <w:basedOn w:val="Absatz-Standardschriftart"/>
    <w:link w:val="berschrift7"/>
    <w:uiPriority w:val="9"/>
    <w:semiHidden/>
    <w:rsid w:val="00247350"/>
    <w:rPr>
      <w:rFonts w:asciiTheme="majorHAnsi" w:eastAsiaTheme="majorEastAsia" w:hAnsiTheme="majorHAnsi" w:cstheme="majorBidi"/>
      <w:i/>
      <w:iCs/>
      <w:color w:val="404040" w:themeColor="text1" w:themeTint="BF"/>
      <w:sz w:val="20"/>
    </w:rPr>
  </w:style>
  <w:style w:type="character" w:customStyle="1" w:styleId="berschrift8Zchn">
    <w:name w:val="Überschrift 8 Zchn"/>
    <w:basedOn w:val="Absatz-Standardschriftart"/>
    <w:link w:val="berschrift8"/>
    <w:uiPriority w:val="9"/>
    <w:semiHidden/>
    <w:rsid w:val="0024735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247350"/>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247350"/>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47350"/>
    <w:rPr>
      <w:rFonts w:ascii="Tahoma" w:hAnsi="Tahoma" w:cs="Tahoma"/>
      <w:sz w:val="16"/>
      <w:szCs w:val="16"/>
    </w:rPr>
  </w:style>
  <w:style w:type="paragraph" w:styleId="StandardWeb">
    <w:name w:val="Normal (Web)"/>
    <w:basedOn w:val="Standard"/>
    <w:link w:val="StandardWebZchn"/>
    <w:uiPriority w:val="99"/>
    <w:semiHidden/>
    <w:locked/>
    <w:rsid w:val="00247350"/>
    <w:pPr>
      <w:spacing w:before="90" w:after="90"/>
    </w:pPr>
    <w:rPr>
      <w:rFonts w:ascii="Times New Roman" w:eastAsia="Times New Roman" w:hAnsi="Times New Roman" w:cs="Times New Roman"/>
      <w:szCs w:val="20"/>
      <w:lang w:eastAsia="de-DE"/>
    </w:rPr>
  </w:style>
  <w:style w:type="character" w:customStyle="1" w:styleId="StandardWebZchn">
    <w:name w:val="Standard (Web) Zchn"/>
    <w:basedOn w:val="Absatz-Standardschriftart"/>
    <w:link w:val="StandardWeb"/>
    <w:uiPriority w:val="99"/>
    <w:semiHidden/>
    <w:rsid w:val="00247350"/>
    <w:rPr>
      <w:rFonts w:ascii="Times New Roman" w:eastAsia="Times New Roman" w:hAnsi="Times New Roman" w:cs="Times New Roman"/>
      <w:sz w:val="20"/>
      <w:szCs w:val="20"/>
      <w:lang w:eastAsia="de-DE"/>
    </w:rPr>
  </w:style>
  <w:style w:type="paragraph" w:styleId="Kopfzeile">
    <w:name w:val="header"/>
    <w:basedOn w:val="Standard"/>
    <w:link w:val="KopfzeileZchn"/>
    <w:uiPriority w:val="99"/>
    <w:semiHidden/>
    <w:locked/>
    <w:rsid w:val="00247350"/>
    <w:pPr>
      <w:tabs>
        <w:tab w:val="center" w:pos="4536"/>
        <w:tab w:val="right" w:pos="9072"/>
      </w:tabs>
    </w:pPr>
  </w:style>
  <w:style w:type="character" w:customStyle="1" w:styleId="KopfzeileZchn">
    <w:name w:val="Kopfzeile Zchn"/>
    <w:basedOn w:val="Absatz-Standardschriftart"/>
    <w:link w:val="Kopfzeile"/>
    <w:uiPriority w:val="99"/>
    <w:semiHidden/>
    <w:rsid w:val="00247350"/>
    <w:rPr>
      <w:rFonts w:ascii="Arial" w:hAnsi="Arial"/>
      <w:sz w:val="20"/>
    </w:rPr>
  </w:style>
  <w:style w:type="paragraph" w:customStyle="1" w:styleId="LDAuflistungText">
    <w:name w:val="LD_Auflistung Text"/>
    <w:basedOn w:val="Standard"/>
    <w:link w:val="LDAuflistungTextZchn"/>
    <w:autoRedefine/>
    <w:qFormat/>
    <w:rsid w:val="00247350"/>
    <w:pPr>
      <w:numPr>
        <w:numId w:val="1"/>
      </w:numPr>
      <w:spacing w:after="0"/>
      <w:ind w:left="993" w:hanging="284"/>
    </w:pPr>
    <w:rPr>
      <w:rFonts w:eastAsia="Times New Roman" w:cs="Arial"/>
      <w:szCs w:val="20"/>
      <w:lang w:eastAsia="de-DE"/>
    </w:rPr>
  </w:style>
  <w:style w:type="character" w:customStyle="1" w:styleId="LDAuflistungTextZchn">
    <w:name w:val="LD_Auflistung Text Zchn"/>
    <w:basedOn w:val="StandardWebZchn"/>
    <w:link w:val="LDAuflistungText"/>
    <w:rsid w:val="00247350"/>
    <w:rPr>
      <w:rFonts w:ascii="Arial" w:eastAsia="Times New Roman" w:hAnsi="Arial" w:cs="Arial"/>
      <w:sz w:val="20"/>
      <w:szCs w:val="20"/>
      <w:lang w:eastAsia="de-DE"/>
    </w:rPr>
  </w:style>
  <w:style w:type="table" w:styleId="Tabellenraster">
    <w:name w:val="Table Grid"/>
    <w:basedOn w:val="NormaleTabelle"/>
    <w:uiPriority w:val="59"/>
    <w:locked/>
    <w:rsid w:val="00247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247350"/>
    <w:pPr>
      <w:ind w:left="709"/>
    </w:pPr>
    <w:rPr>
      <w:szCs w:val="24"/>
    </w:rPr>
  </w:style>
  <w:style w:type="paragraph" w:styleId="Endnotentext">
    <w:name w:val="endnote text"/>
    <w:basedOn w:val="Standard"/>
    <w:link w:val="EndnotentextZchn"/>
    <w:uiPriority w:val="99"/>
    <w:semiHidden/>
    <w:unhideWhenUsed/>
    <w:locked/>
    <w:rsid w:val="00247350"/>
    <w:rPr>
      <w:szCs w:val="20"/>
    </w:rPr>
  </w:style>
  <w:style w:type="character" w:customStyle="1" w:styleId="EndnotentextZchn">
    <w:name w:val="Endnotentext Zchn"/>
    <w:basedOn w:val="Absatz-Standardschriftart"/>
    <w:link w:val="Endnotentext"/>
    <w:uiPriority w:val="99"/>
    <w:semiHidden/>
    <w:rsid w:val="00247350"/>
    <w:rPr>
      <w:rFonts w:ascii="Arial" w:hAnsi="Arial"/>
      <w:sz w:val="20"/>
      <w:szCs w:val="20"/>
    </w:rPr>
  </w:style>
  <w:style w:type="character" w:styleId="Endnotenzeichen">
    <w:name w:val="endnote reference"/>
    <w:basedOn w:val="Absatz-Standardschriftart"/>
    <w:uiPriority w:val="99"/>
    <w:semiHidden/>
    <w:unhideWhenUsed/>
    <w:locked/>
    <w:rsid w:val="00247350"/>
    <w:rPr>
      <w:vertAlign w:val="superscript"/>
    </w:rPr>
  </w:style>
  <w:style w:type="character" w:styleId="BesuchterLink">
    <w:name w:val="FollowedHyperlink"/>
    <w:basedOn w:val="Absatz-Standardschriftart"/>
    <w:uiPriority w:val="99"/>
    <w:semiHidden/>
    <w:unhideWhenUsed/>
    <w:rsid w:val="00247350"/>
    <w:rPr>
      <w:color w:val="1E3E95"/>
      <w:u w:val="single"/>
    </w:rPr>
  </w:style>
  <w:style w:type="paragraph" w:customStyle="1" w:styleId="notizen">
    <w:name w:val="notizen"/>
    <w:basedOn w:val="Standard"/>
    <w:uiPriority w:val="99"/>
    <w:semiHidden/>
    <w:locked/>
    <w:rsid w:val="00247350"/>
    <w:pPr>
      <w:spacing w:before="90" w:after="90"/>
      <w:ind w:firstLine="288"/>
    </w:pPr>
    <w:rPr>
      <w:rFonts w:ascii="Times New Roman" w:eastAsia="Times New Roman" w:hAnsi="Times New Roman" w:cs="Times New Roman"/>
      <w:color w:val="054295"/>
      <w:szCs w:val="20"/>
      <w:lang w:eastAsia="de-DE"/>
    </w:rPr>
  </w:style>
  <w:style w:type="paragraph" w:customStyle="1" w:styleId="tabelleninhalt">
    <w:name w:val="tabelleninhalt"/>
    <w:basedOn w:val="Standard"/>
    <w:uiPriority w:val="99"/>
    <w:semiHidden/>
    <w:locked/>
    <w:rsid w:val="00247350"/>
    <w:pPr>
      <w:spacing w:before="90" w:after="90"/>
    </w:pPr>
    <w:rPr>
      <w:rFonts w:ascii="Times New Roman" w:eastAsia="Times New Roman" w:hAnsi="Times New Roman" w:cs="Times New Roman"/>
      <w:szCs w:val="20"/>
      <w:lang w:eastAsia="de-DE"/>
    </w:rPr>
  </w:style>
  <w:style w:type="paragraph" w:styleId="KeinLeerraum">
    <w:name w:val="No Spacing"/>
    <w:uiPriority w:val="99"/>
    <w:semiHidden/>
    <w:qFormat/>
    <w:locked/>
    <w:rsid w:val="00247350"/>
    <w:pPr>
      <w:spacing w:after="0" w:line="240" w:lineRule="auto"/>
    </w:pPr>
    <w:rPr>
      <w:rFonts w:ascii="Arial" w:hAnsi="Arial"/>
      <w:sz w:val="20"/>
    </w:rPr>
  </w:style>
  <w:style w:type="character" w:styleId="IntensiveHervorhebung">
    <w:name w:val="Intense Emphasis"/>
    <w:uiPriority w:val="99"/>
    <w:semiHidden/>
    <w:qFormat/>
    <w:locked/>
    <w:rsid w:val="00247350"/>
    <w:rPr>
      <w:rFonts w:ascii="Arial" w:hAnsi="Arial"/>
      <w:b/>
      <w:bCs/>
      <w:i w:val="0"/>
      <w:iCs/>
      <w:color w:val="4F81BD"/>
      <w:sz w:val="24"/>
    </w:rPr>
  </w:style>
  <w:style w:type="character" w:customStyle="1" w:styleId="pagebreadcrumb1">
    <w:name w:val="pagebreadcrumb1"/>
    <w:uiPriority w:val="99"/>
    <w:semiHidden/>
    <w:locked/>
    <w:rsid w:val="00247350"/>
    <w:rPr>
      <w:rFonts w:ascii="Arial" w:hAnsi="Arial" w:cs="Arial"/>
      <w:color w:val="054295"/>
      <w:sz w:val="20"/>
      <w:szCs w:val="20"/>
    </w:rPr>
  </w:style>
  <w:style w:type="character" w:customStyle="1" w:styleId="pagetitle1">
    <w:name w:val="pagetitle1"/>
    <w:uiPriority w:val="99"/>
    <w:semiHidden/>
    <w:locked/>
    <w:rsid w:val="00247350"/>
    <w:rPr>
      <w:rFonts w:ascii="Arial" w:hAnsi="Arial" w:cs="Arial"/>
      <w:b/>
      <w:bCs/>
      <w:color w:val="auto"/>
      <w:sz w:val="20"/>
      <w:szCs w:val="20"/>
    </w:rPr>
  </w:style>
  <w:style w:type="paragraph" w:customStyle="1" w:styleId="LDFuzeile">
    <w:name w:val="LD_Fußzeile"/>
    <w:basedOn w:val="Standard"/>
    <w:autoRedefine/>
    <w:uiPriority w:val="5"/>
    <w:qFormat/>
    <w:rsid w:val="00247350"/>
    <w:pPr>
      <w:pBdr>
        <w:top w:val="single" w:sz="4" w:space="4" w:color="auto"/>
      </w:pBdr>
      <w:tabs>
        <w:tab w:val="left" w:pos="1134"/>
        <w:tab w:val="right" w:pos="9498"/>
      </w:tabs>
      <w:spacing w:before="0"/>
    </w:pPr>
    <w:rPr>
      <w:sz w:val="16"/>
      <w:szCs w:val="16"/>
    </w:rPr>
  </w:style>
  <w:style w:type="paragraph" w:customStyle="1" w:styleId="LDAbbildungsverzeichnis">
    <w:name w:val="LD_Abbildungsverzeichnis"/>
    <w:basedOn w:val="LDTextinhalt"/>
    <w:autoRedefine/>
    <w:uiPriority w:val="6"/>
    <w:qFormat/>
    <w:rsid w:val="00247350"/>
    <w:pPr>
      <w:tabs>
        <w:tab w:val="right" w:leader="dot" w:pos="9571"/>
      </w:tabs>
      <w:spacing w:line="360" w:lineRule="auto"/>
      <w:ind w:left="992" w:hanging="992"/>
    </w:pPr>
  </w:style>
  <w:style w:type="paragraph" w:customStyle="1" w:styleId="LDAufzhlungnummerisch">
    <w:name w:val="LD_Aufzählung nummerisch"/>
    <w:basedOn w:val="LDTextinhalt"/>
    <w:autoRedefine/>
    <w:qFormat/>
    <w:rsid w:val="00247350"/>
    <w:pPr>
      <w:numPr>
        <w:numId w:val="22"/>
      </w:numPr>
      <w:tabs>
        <w:tab w:val="left" w:pos="709"/>
      </w:tabs>
    </w:pPr>
    <w:rPr>
      <w:rFonts w:eastAsia="Times New Roman" w:cs="Times New Roman"/>
      <w:szCs w:val="20"/>
      <w:lang w:eastAsia="de-DE"/>
    </w:rPr>
  </w:style>
  <w:style w:type="paragraph" w:styleId="Verzeichnis4">
    <w:name w:val="toc 4"/>
    <w:basedOn w:val="Standard"/>
    <w:next w:val="Standard"/>
    <w:autoRedefine/>
    <w:uiPriority w:val="39"/>
    <w:rsid w:val="00247350"/>
    <w:pPr>
      <w:shd w:val="clear" w:color="auto" w:fill="FFFFFF" w:themeFill="background1"/>
      <w:tabs>
        <w:tab w:val="left" w:pos="1276"/>
        <w:tab w:val="left" w:pos="1799"/>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247350"/>
    <w:pPr>
      <w:spacing w:before="60" w:after="0"/>
    </w:pPr>
    <w:rPr>
      <w:rFonts w:ascii="Times New Roman" w:eastAsia="Times New Roman" w:hAnsi="Times New Roman" w:cs="Times New Roman"/>
      <w:color w:val="000000"/>
      <w:szCs w:val="20"/>
      <w:lang w:eastAsia="de-DE"/>
    </w:rPr>
  </w:style>
  <w:style w:type="character" w:customStyle="1" w:styleId="LDBedienelement">
    <w:name w:val="LD_Bedienelement"/>
    <w:basedOn w:val="Absatz-Standardschriftart"/>
    <w:uiPriority w:val="1"/>
    <w:qFormat/>
    <w:rsid w:val="00247350"/>
    <w:rPr>
      <w:b/>
      <w:bCs/>
      <w:sz w:val="20"/>
      <w:szCs w:val="20"/>
    </w:rPr>
  </w:style>
  <w:style w:type="character" w:customStyle="1" w:styleId="LDMenpunkt">
    <w:name w:val="LD_Menüpunkt"/>
    <w:basedOn w:val="Absatz-Standardschriftart"/>
    <w:uiPriority w:val="3"/>
    <w:qFormat/>
    <w:rsid w:val="00247350"/>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247350"/>
    <w:rPr>
      <w:rFonts w:ascii="Arial" w:hAnsi="Arial"/>
      <w:i/>
      <w:iCs/>
      <w:sz w:val="20"/>
      <w:szCs w:val="20"/>
    </w:rPr>
  </w:style>
  <w:style w:type="character" w:customStyle="1" w:styleId="LDBereichTabelle">
    <w:name w:val="LD_BereichTabelle"/>
    <w:basedOn w:val="Absatz-Standardschriftart"/>
    <w:uiPriority w:val="1"/>
    <w:qFormat/>
    <w:rsid w:val="00247350"/>
    <w:rPr>
      <w:b/>
      <w:bCs/>
      <w:color w:val="1E3E95"/>
      <w:sz w:val="20"/>
      <w:szCs w:val="20"/>
    </w:rPr>
  </w:style>
  <w:style w:type="character" w:customStyle="1" w:styleId="LDRegister">
    <w:name w:val="LD_Register"/>
    <w:basedOn w:val="Absatz-Standardschriftart"/>
    <w:uiPriority w:val="1"/>
    <w:qFormat/>
    <w:rsid w:val="00247350"/>
    <w:rPr>
      <w:b/>
      <w:bCs/>
      <w:color w:val="C11423"/>
      <w:sz w:val="20"/>
      <w:szCs w:val="20"/>
    </w:rPr>
  </w:style>
  <w:style w:type="paragraph" w:customStyle="1" w:styleId="LDBildunterschrift">
    <w:name w:val="LD_Bildunterschrift"/>
    <w:basedOn w:val="Standard"/>
    <w:next w:val="Standard"/>
    <w:link w:val="LDBildunterschriftZchn"/>
    <w:autoRedefine/>
    <w:qFormat/>
    <w:rsid w:val="00247350"/>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247350"/>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247350"/>
    <w:pPr>
      <w:numPr>
        <w:numId w:val="7"/>
      </w:num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LDAuflistungTextZchn"/>
    <w:link w:val="LDHinweis"/>
    <w:uiPriority w:val="7"/>
    <w:semiHidden/>
    <w:rsid w:val="00247350"/>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247350"/>
    <w:pPr>
      <w:numPr>
        <w:numId w:val="8"/>
      </w:numPr>
      <w:pBdr>
        <w:top w:val="single" w:sz="8" w:space="8" w:color="A6A6A6" w:themeColor="background1" w:themeShade="A6"/>
        <w:bottom w:val="single" w:sz="8" w:space="8" w:color="A6A6A6" w:themeColor="background1" w:themeShade="A6"/>
      </w:pBdr>
      <w:ind w:left="1702" w:hanging="851"/>
    </w:pPr>
    <w:rPr>
      <w:rFonts w:eastAsia="Times New Roman" w:cs="Arial"/>
      <w:lang w:eastAsia="de-DE"/>
    </w:rPr>
  </w:style>
  <w:style w:type="character" w:customStyle="1" w:styleId="LDAchtungZchn">
    <w:name w:val="LD_Achtung Zchn"/>
    <w:basedOn w:val="LDHinweisZchn"/>
    <w:link w:val="LDAchtung"/>
    <w:uiPriority w:val="7"/>
    <w:semiHidden/>
    <w:rsid w:val="00247350"/>
    <w:rPr>
      <w:rFonts w:ascii="Arial" w:eastAsia="Times New Roman" w:hAnsi="Arial" w:cs="Arial"/>
      <w:sz w:val="20"/>
      <w:szCs w:val="24"/>
      <w:lang w:eastAsia="de-DE"/>
    </w:rPr>
  </w:style>
  <w:style w:type="table" w:customStyle="1" w:styleId="Tabelle1">
    <w:name w:val="Tabelle1"/>
    <w:basedOn w:val="NormaleTabelle"/>
    <w:uiPriority w:val="99"/>
    <w:locked/>
    <w:rsid w:val="00247350"/>
    <w:pPr>
      <w:spacing w:after="0" w:line="240" w:lineRule="auto"/>
    </w:pPr>
    <w:tblPr/>
  </w:style>
  <w:style w:type="table" w:styleId="HelleSchattierung">
    <w:name w:val="Light Shading"/>
    <w:basedOn w:val="NormaleTabelle"/>
    <w:uiPriority w:val="60"/>
    <w:locked/>
    <w:rsid w:val="0024735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24735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24735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4"/>
    <w:qFormat/>
    <w:rsid w:val="00247350"/>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qFormat/>
    <w:rsid w:val="00247350"/>
    <w:pPr>
      <w:numPr>
        <w:numId w:val="9"/>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rsid w:val="00247350"/>
    <w:rPr>
      <w:rFonts w:ascii="Arial" w:hAnsi="Arial" w:cs="Arial"/>
      <w:sz w:val="20"/>
      <w:szCs w:val="24"/>
    </w:rPr>
  </w:style>
  <w:style w:type="character" w:styleId="Hyperlink">
    <w:name w:val="Hyperlink"/>
    <w:basedOn w:val="Absatz-Standardschriftart"/>
    <w:uiPriority w:val="99"/>
    <w:rsid w:val="00247350"/>
    <w:rPr>
      <w:color w:val="1E3E95"/>
      <w:u w:val="single"/>
    </w:rPr>
  </w:style>
  <w:style w:type="paragraph" w:styleId="Inhaltsverzeichnisberschrift">
    <w:name w:val="TOC Heading"/>
    <w:basedOn w:val="berschrift1"/>
    <w:next w:val="Standard"/>
    <w:uiPriority w:val="39"/>
    <w:semiHidden/>
    <w:unhideWhenUsed/>
    <w:qFormat/>
    <w:locked/>
    <w:rsid w:val="00247350"/>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paragraph" w:styleId="Abbildungsverzeichnis">
    <w:name w:val="table of figures"/>
    <w:basedOn w:val="Standard"/>
    <w:next w:val="Standard"/>
    <w:uiPriority w:val="99"/>
    <w:locked/>
    <w:rsid w:val="00247350"/>
    <w:pPr>
      <w:tabs>
        <w:tab w:val="right" w:pos="9571"/>
      </w:tabs>
      <w:spacing w:after="0"/>
      <w:ind w:left="851" w:hanging="851"/>
    </w:pPr>
  </w:style>
  <w:style w:type="paragraph" w:styleId="Fuzeile">
    <w:name w:val="footer"/>
    <w:basedOn w:val="Standard"/>
    <w:link w:val="FuzeileZchn"/>
    <w:uiPriority w:val="99"/>
    <w:rsid w:val="00247350"/>
    <w:pPr>
      <w:tabs>
        <w:tab w:val="center" w:pos="4536"/>
        <w:tab w:val="right" w:pos="9072"/>
      </w:tabs>
      <w:spacing w:before="0" w:after="0"/>
    </w:pPr>
  </w:style>
  <w:style w:type="character" w:customStyle="1" w:styleId="FuzeileZchn">
    <w:name w:val="Fußzeile Zchn"/>
    <w:basedOn w:val="Absatz-Standardschriftart"/>
    <w:link w:val="Fuzeile"/>
    <w:uiPriority w:val="99"/>
    <w:rsid w:val="00247350"/>
    <w:rPr>
      <w:rFonts w:ascii="Arial" w:hAnsi="Arial"/>
      <w:sz w:val="20"/>
    </w:rPr>
  </w:style>
  <w:style w:type="character" w:customStyle="1" w:styleId="LDLink">
    <w:name w:val="LD_Link"/>
    <w:basedOn w:val="Absatz-Standardschriftart"/>
    <w:uiPriority w:val="6"/>
    <w:rsid w:val="00247350"/>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247350"/>
    <w:pPr>
      <w:spacing w:before="0" w:after="0"/>
    </w:pPr>
    <w:rPr>
      <w:lang w:eastAsia="de-DE"/>
    </w:rPr>
  </w:style>
  <w:style w:type="paragraph" w:customStyle="1" w:styleId="LDAuflistungzweiteEbene">
    <w:name w:val="LD_Auflistung_zweite Ebene"/>
    <w:basedOn w:val="LDTextinhalt"/>
    <w:link w:val="LDAuflistungzweiteEbeneZchn"/>
    <w:qFormat/>
    <w:rsid w:val="00247350"/>
    <w:pPr>
      <w:numPr>
        <w:numId w:val="21"/>
      </w:numPr>
      <w:ind w:left="1276" w:hanging="284"/>
    </w:pPr>
  </w:style>
  <w:style w:type="character" w:customStyle="1" w:styleId="LDTextinhaltZchn">
    <w:name w:val="LD_Textinhalt Zchn"/>
    <w:basedOn w:val="Absatz-Standardschriftart"/>
    <w:link w:val="LDTextinhalt"/>
    <w:rsid w:val="00247350"/>
    <w:rPr>
      <w:rFonts w:ascii="Arial" w:hAnsi="Arial"/>
      <w:sz w:val="20"/>
      <w:szCs w:val="24"/>
    </w:rPr>
  </w:style>
  <w:style w:type="character" w:customStyle="1" w:styleId="LDAbsatznachberschriftZchn">
    <w:name w:val="LD_Absatz_nach_Überschrift Zchn"/>
    <w:basedOn w:val="LDTextinhaltZchn"/>
    <w:link w:val="LDAbsatznachberschrift"/>
    <w:rsid w:val="00247350"/>
    <w:rPr>
      <w:rFonts w:ascii="Arial" w:hAnsi="Arial"/>
      <w:sz w:val="20"/>
      <w:szCs w:val="24"/>
      <w:lang w:eastAsia="de-DE"/>
    </w:rPr>
  </w:style>
  <w:style w:type="character" w:customStyle="1" w:styleId="LDAuflistungzweiteEbeneZchn">
    <w:name w:val="LD_Auflistung_zweite Ebene Zchn"/>
    <w:basedOn w:val="LDTextinhaltZchn"/>
    <w:link w:val="LDAuflistungzweiteEbene"/>
    <w:rsid w:val="00247350"/>
    <w:rPr>
      <w:rFonts w:ascii="Arial" w:hAnsi="Arial"/>
      <w:sz w:val="20"/>
      <w:szCs w:val="24"/>
    </w:rPr>
  </w:style>
  <w:style w:type="paragraph" w:styleId="Verzeichnis2">
    <w:name w:val="toc 2"/>
    <w:basedOn w:val="Standard"/>
    <w:next w:val="Standard"/>
    <w:autoRedefine/>
    <w:uiPriority w:val="39"/>
    <w:rsid w:val="00247350"/>
    <w:pPr>
      <w:shd w:val="clear" w:color="auto" w:fill="FFFFFF" w:themeFill="background1"/>
      <w:tabs>
        <w:tab w:val="right" w:leader="dot" w:pos="9571"/>
      </w:tabs>
      <w:spacing w:before="240" w:after="0"/>
      <w:ind w:left="567" w:hanging="567"/>
    </w:pPr>
    <w:rPr>
      <w:noProof/>
      <w:color w:val="1E3E95"/>
      <w:sz w:val="22"/>
    </w:rPr>
  </w:style>
  <w:style w:type="paragraph" w:styleId="Verzeichnis1">
    <w:name w:val="toc 1"/>
    <w:basedOn w:val="Standard"/>
    <w:next w:val="LDTextinhalt"/>
    <w:autoRedefine/>
    <w:uiPriority w:val="39"/>
    <w:rsid w:val="00247350"/>
    <w:pPr>
      <w:pBdr>
        <w:bottom w:val="single" w:sz="8" w:space="0" w:color="1E3E95"/>
      </w:pBdr>
      <w:shd w:val="clear" w:color="auto" w:fill="D9D9D9" w:themeFill="background1" w:themeFillShade="D9"/>
      <w:tabs>
        <w:tab w:val="right" w:pos="9571"/>
      </w:tabs>
      <w:spacing w:before="480" w:after="0"/>
    </w:pPr>
    <w:rPr>
      <w:noProof/>
      <w:color w:val="1E3E95"/>
      <w:sz w:val="24"/>
    </w:rPr>
  </w:style>
  <w:style w:type="paragraph" w:styleId="Verzeichnis3">
    <w:name w:val="toc 3"/>
    <w:basedOn w:val="Standard"/>
    <w:next w:val="Standard"/>
    <w:autoRedefine/>
    <w:uiPriority w:val="39"/>
    <w:rsid w:val="00247350"/>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247350"/>
    <w:pPr>
      <w:ind w:left="284"/>
    </w:pPr>
  </w:style>
  <w:style w:type="character" w:customStyle="1" w:styleId="LDAuflistunginTabelleZchn">
    <w:name w:val="LD_Auflistung in Tabelle Zchn"/>
    <w:basedOn w:val="LDAuflistungTextZchn"/>
    <w:link w:val="LDAuflistunginTabelle"/>
    <w:rsid w:val="00247350"/>
    <w:rPr>
      <w:rFonts w:ascii="Arial" w:eastAsia="Times New Roman" w:hAnsi="Arial" w:cs="Arial"/>
      <w:sz w:val="20"/>
      <w:szCs w:val="20"/>
      <w:lang w:eastAsia="de-DE"/>
    </w:rPr>
  </w:style>
  <w:style w:type="character" w:customStyle="1" w:styleId="LDNeu">
    <w:name w:val="LD_Neu"/>
    <w:basedOn w:val="LDRegister"/>
    <w:uiPriority w:val="1"/>
    <w:rsid w:val="00247350"/>
    <w:rPr>
      <w:b/>
      <w:bCs/>
      <w:color w:val="008000"/>
      <w:sz w:val="20"/>
      <w:szCs w:val="20"/>
    </w:rPr>
  </w:style>
  <w:style w:type="paragraph" w:customStyle="1" w:styleId="LDAufgabenliste">
    <w:name w:val="LD_Aufgabenliste"/>
    <w:basedOn w:val="LDHinweis"/>
    <w:next w:val="LDTextinhalt"/>
    <w:uiPriority w:val="7"/>
    <w:semiHidden/>
    <w:rsid w:val="00247350"/>
    <w:pPr>
      <w:numPr>
        <w:numId w:val="27"/>
      </w:numPr>
    </w:pPr>
    <w:rPr>
      <w:color w:val="808080" w:themeColor="background1" w:themeShade="80"/>
    </w:rPr>
  </w:style>
  <w:style w:type="paragraph" w:styleId="Verzeichnis5">
    <w:name w:val="toc 5"/>
    <w:basedOn w:val="Standard"/>
    <w:next w:val="Standard"/>
    <w:autoRedefine/>
    <w:uiPriority w:val="39"/>
    <w:semiHidden/>
    <w:unhideWhenUsed/>
    <w:locked/>
    <w:rsid w:val="00247350"/>
    <w:rPr>
      <w:color w:val="1E3E95"/>
    </w:rPr>
  </w:style>
  <w:style w:type="paragraph" w:customStyle="1" w:styleId="LDTextinhaltweitereingerckt">
    <w:name w:val="LD_Textinhalt weiter eingerückt"/>
    <w:basedOn w:val="LDTextinhalteingerckt"/>
    <w:rsid w:val="00247350"/>
    <w:pPr>
      <w:ind w:left="992"/>
    </w:pPr>
  </w:style>
  <w:style w:type="paragraph" w:customStyle="1" w:styleId="LDTextinhaltTabelle8pt">
    <w:name w:val="LD_Textinhalt_Tabelle_8pt"/>
    <w:basedOn w:val="LDTextinhalt"/>
    <w:rsid w:val="00247350"/>
    <w:pPr>
      <w:spacing w:before="0" w:after="0"/>
    </w:pPr>
    <w:rPr>
      <w:sz w:val="16"/>
    </w:rPr>
  </w:style>
  <w:style w:type="character" w:customStyle="1" w:styleId="hervorhebungklein">
    <w:name w:val="hervorhebung_klein"/>
    <w:basedOn w:val="Absatz-Standardschriftart"/>
    <w:uiPriority w:val="2"/>
    <w:rsid w:val="00247350"/>
    <w:rPr>
      <w:rFonts w:ascii="Arial" w:hAnsi="Arial"/>
      <w:b/>
      <w:sz w:val="16"/>
    </w:rPr>
  </w:style>
  <w:style w:type="character" w:styleId="Funotenzeichen">
    <w:name w:val="footnote reference"/>
    <w:basedOn w:val="Absatz-Standardschriftart"/>
    <w:uiPriority w:val="99"/>
    <w:semiHidden/>
    <w:unhideWhenUsed/>
    <w:locked/>
    <w:rsid w:val="00247350"/>
    <w:rPr>
      <w:vertAlign w:val="superscript"/>
    </w:rPr>
  </w:style>
  <w:style w:type="paragraph" w:styleId="Funotentext">
    <w:name w:val="footnote text"/>
    <w:basedOn w:val="Standard"/>
    <w:link w:val="FunotentextZchn"/>
    <w:uiPriority w:val="99"/>
    <w:semiHidden/>
    <w:rsid w:val="00247350"/>
    <w:pPr>
      <w:spacing w:before="0" w:after="0"/>
    </w:pPr>
    <w:rPr>
      <w:sz w:val="18"/>
      <w:szCs w:val="20"/>
    </w:rPr>
  </w:style>
  <w:style w:type="character" w:customStyle="1" w:styleId="FunotentextZchn">
    <w:name w:val="Fußnotentext Zchn"/>
    <w:basedOn w:val="Absatz-Standardschriftart"/>
    <w:link w:val="Funotentext"/>
    <w:uiPriority w:val="99"/>
    <w:semiHidden/>
    <w:rsid w:val="00247350"/>
    <w:rPr>
      <w:rFonts w:ascii="Arial" w:hAnsi="Arial"/>
      <w:sz w:val="18"/>
      <w:szCs w:val="20"/>
    </w:rPr>
  </w:style>
  <w:style w:type="paragraph" w:customStyle="1" w:styleId="LDTextinhaltTabelle6pt">
    <w:name w:val="LD_Textinhalt_Tabelle_6pt"/>
    <w:basedOn w:val="LDTextinhaltTabelle8pt"/>
    <w:rsid w:val="00247350"/>
    <w:pPr>
      <w:spacing w:before="120"/>
    </w:pPr>
    <w:rPr>
      <w:sz w:val="12"/>
    </w:rPr>
  </w:style>
  <w:style w:type="character" w:customStyle="1" w:styleId="hervorhebungblau">
    <w:name w:val="hervorhebungblau"/>
    <w:basedOn w:val="Absatz-Standardschriftart"/>
    <w:uiPriority w:val="3"/>
    <w:rsid w:val="00247350"/>
    <w:rPr>
      <w:b/>
      <w:bCs/>
      <w:color w:val="1C3D93"/>
      <w:sz w:val="20"/>
      <w:szCs w:val="20"/>
    </w:rPr>
  </w:style>
  <w:style w:type="character" w:customStyle="1" w:styleId="hervorhebung">
    <w:name w:val="hervorhebung"/>
    <w:basedOn w:val="Absatz-Standardschriftart"/>
    <w:uiPriority w:val="2"/>
    <w:rsid w:val="00247350"/>
    <w:rPr>
      <w:b/>
      <w:bCs/>
      <w:sz w:val="20"/>
      <w:szCs w:val="20"/>
    </w:rPr>
  </w:style>
  <w:style w:type="paragraph" w:customStyle="1" w:styleId="LDTitelseite14pt">
    <w:name w:val="LD_Titelseite_14pt"/>
    <w:basedOn w:val="Standard"/>
    <w:rsid w:val="00247350"/>
    <w:pPr>
      <w:spacing w:before="0" w:after="0"/>
    </w:pPr>
    <w:rPr>
      <w:b/>
      <w:color w:val="1F497D"/>
      <w:sz w:val="28"/>
      <w:szCs w:val="28"/>
    </w:rPr>
  </w:style>
  <w:style w:type="paragraph" w:customStyle="1" w:styleId="LDTitelseite13pt">
    <w:name w:val="LD_Titelseite_13pt"/>
    <w:basedOn w:val="Standard"/>
    <w:rsid w:val="00247350"/>
    <w:pPr>
      <w:spacing w:before="480" w:after="0"/>
    </w:pPr>
    <w:rPr>
      <w:sz w:val="26"/>
    </w:rPr>
  </w:style>
  <w:style w:type="paragraph" w:customStyle="1" w:styleId="LDTitelseite30pt">
    <w:name w:val="LD_Titelseite_30pt"/>
    <w:basedOn w:val="LDTitelseite14pt"/>
    <w:rsid w:val="00247350"/>
    <w:pPr>
      <w:spacing w:before="1320"/>
    </w:pPr>
    <w:rPr>
      <w:sz w:val="60"/>
    </w:rPr>
  </w:style>
  <w:style w:type="paragraph" w:customStyle="1" w:styleId="LDVersionsnummer">
    <w:name w:val="LD_Versionsnummer"/>
    <w:basedOn w:val="Standard"/>
    <w:rsid w:val="00247350"/>
    <w:rPr>
      <w:sz w:val="18"/>
    </w:rPr>
  </w:style>
  <w:style w:type="paragraph" w:customStyle="1" w:styleId="LDAuflistungHandlungenzweiteEbene">
    <w:name w:val="LD_Auflistung_Handlungen_zweiteEbene"/>
    <w:basedOn w:val="LDAuflistungzweiteEbene"/>
    <w:rsid w:val="00247350"/>
    <w:pPr>
      <w:ind w:left="568"/>
    </w:pPr>
  </w:style>
  <w:style w:type="paragraph" w:customStyle="1" w:styleId="LDAuflistunginTabellemittel">
    <w:name w:val="LD_Auflistung in Tabelle mittel"/>
    <w:basedOn w:val="LDAuflistunginTabelle"/>
    <w:rsid w:val="00247350"/>
    <w:pPr>
      <w:spacing w:after="60"/>
    </w:pPr>
    <w:rPr>
      <w:sz w:val="18"/>
    </w:rPr>
  </w:style>
  <w:style w:type="paragraph" w:customStyle="1" w:styleId="LDTitelseiteHKM">
    <w:name w:val="LD_Titelseite HKM"/>
    <w:basedOn w:val="LDTitelseite13pt"/>
    <w:rsid w:val="00247350"/>
    <w:pPr>
      <w:spacing w:before="0"/>
    </w:pPr>
    <w:rPr>
      <w:b/>
    </w:rPr>
  </w:style>
  <w:style w:type="character" w:customStyle="1" w:styleId="unterstrichen">
    <w:name w:val="unterstrichen"/>
    <w:basedOn w:val="Absatz-Standardschriftart"/>
    <w:uiPriority w:val="1"/>
    <w:locked/>
    <w:rsid w:val="00247350"/>
    <w:rPr>
      <w:rFonts w:ascii="Arial" w:hAnsi="Arial"/>
      <w:sz w:val="20"/>
      <w:u w:val="single"/>
      <w:lang w:eastAsia="de-DE"/>
    </w:rPr>
  </w:style>
  <w:style w:type="paragraph" w:customStyle="1" w:styleId="LDBereich2">
    <w:name w:val="LD_Bereich2"/>
    <w:basedOn w:val="berschrift1"/>
    <w:uiPriority w:val="4"/>
    <w:rsid w:val="00247350"/>
  </w:style>
  <w:style w:type="paragraph" w:customStyle="1" w:styleId="LDTextinhalteingercktkursiv">
    <w:name w:val="LD_Textinhalt eingerückt kursiv"/>
    <w:basedOn w:val="LDTextinhaltweitereingerckt"/>
    <w:next w:val="LDTextinhaltweitereingerckt"/>
    <w:rsid w:val="00247350"/>
    <w:rPr>
      <w:i/>
    </w:rPr>
  </w:style>
  <w:style w:type="table" w:customStyle="1" w:styleId="LDTabelleAnleitungen">
    <w:name w:val="LD Tabelle_Anleitungen"/>
    <w:basedOn w:val="NormaleTabelle"/>
    <w:uiPriority w:val="99"/>
    <w:rsid w:val="00247350"/>
    <w:pPr>
      <w:spacing w:after="0" w:line="240" w:lineRule="auto"/>
    </w:pPr>
    <w:rPr>
      <w:rFonts w:ascii="Arial" w:eastAsia="Times New Roman" w:hAnsi="Arial" w:cs="Times New Roman"/>
      <w:sz w:val="20"/>
      <w:szCs w:val="20"/>
      <w:lang w:eastAsia="de-DE"/>
    </w:rPr>
    <w:tblPr/>
  </w:style>
  <w:style w:type="paragraph" w:customStyle="1" w:styleId="LDAuflistungTexteingerckt">
    <w:name w:val="LD_Auflistung Text eingerückt"/>
    <w:basedOn w:val="LDAuflistungText"/>
    <w:rsid w:val="00247350"/>
    <w:pPr>
      <w:ind w:left="1276"/>
    </w:pPr>
  </w:style>
  <w:style w:type="paragraph" w:customStyle="1" w:styleId="LDZwischenberschrift">
    <w:name w:val="LD_Zwischenüberschrift"/>
    <w:basedOn w:val="LDTitelseite13pt"/>
    <w:rsid w:val="00247350"/>
    <w:pPr>
      <w:ind w:left="709"/>
    </w:pPr>
  </w:style>
  <w:style w:type="character" w:customStyle="1" w:styleId="hervorhebunggrn">
    <w:name w:val="hervorhebunggrün"/>
    <w:basedOn w:val="Absatz-Standardschriftart"/>
    <w:uiPriority w:val="1"/>
    <w:rsid w:val="00247350"/>
    <w:rPr>
      <w:b/>
      <w:bCs/>
      <w:color w:val="00823B"/>
      <w:sz w:val="20"/>
      <w:szCs w:val="20"/>
    </w:rPr>
  </w:style>
  <w:style w:type="character" w:styleId="Kommentarzeichen">
    <w:name w:val="annotation reference"/>
    <w:basedOn w:val="Absatz-Standardschriftart"/>
    <w:uiPriority w:val="99"/>
    <w:semiHidden/>
    <w:locked/>
    <w:rsid w:val="00247350"/>
    <w:rPr>
      <w:sz w:val="16"/>
      <w:szCs w:val="16"/>
    </w:rPr>
  </w:style>
  <w:style w:type="paragraph" w:styleId="Kommentartext">
    <w:name w:val="annotation text"/>
    <w:basedOn w:val="Standard"/>
    <w:link w:val="KommentartextZchn"/>
    <w:uiPriority w:val="99"/>
    <w:semiHidden/>
    <w:locked/>
    <w:rsid w:val="00247350"/>
    <w:rPr>
      <w:szCs w:val="20"/>
    </w:rPr>
  </w:style>
  <w:style w:type="character" w:customStyle="1" w:styleId="KommentartextZchn">
    <w:name w:val="Kommentartext Zchn"/>
    <w:basedOn w:val="Absatz-Standardschriftart"/>
    <w:link w:val="Kommentartext"/>
    <w:uiPriority w:val="99"/>
    <w:semiHidden/>
    <w:rsid w:val="00247350"/>
    <w:rPr>
      <w:rFonts w:ascii="Arial" w:hAnsi="Arial"/>
      <w:sz w:val="20"/>
      <w:szCs w:val="20"/>
    </w:rPr>
  </w:style>
  <w:style w:type="paragraph" w:styleId="Kommentarthema">
    <w:name w:val="annotation subject"/>
    <w:basedOn w:val="Kommentartext"/>
    <w:next w:val="Kommentartext"/>
    <w:link w:val="KommentarthemaZchn"/>
    <w:uiPriority w:val="99"/>
    <w:semiHidden/>
    <w:locked/>
    <w:rsid w:val="00247350"/>
    <w:rPr>
      <w:b/>
      <w:bCs/>
    </w:rPr>
  </w:style>
  <w:style w:type="character" w:customStyle="1" w:styleId="KommentarthemaZchn">
    <w:name w:val="Kommentarthema Zchn"/>
    <w:basedOn w:val="KommentartextZchn"/>
    <w:link w:val="Kommentarthema"/>
    <w:uiPriority w:val="99"/>
    <w:semiHidden/>
    <w:rsid w:val="00247350"/>
    <w:rPr>
      <w:rFonts w:ascii="Arial" w:hAnsi="Arial"/>
      <w:b/>
      <w:bCs/>
      <w:sz w:val="20"/>
      <w:szCs w:val="20"/>
    </w:rPr>
  </w:style>
  <w:style w:type="paragraph" w:customStyle="1" w:styleId="LDAuflistungHandlungen">
    <w:name w:val="LD_Auflistung Handlungen"/>
    <w:basedOn w:val="Standard"/>
    <w:link w:val="LDAuflistungHandlungenZchn"/>
    <w:autoRedefine/>
    <w:qFormat/>
    <w:rsid w:val="00310D3B"/>
    <w:pPr>
      <w:spacing w:after="0"/>
      <w:ind w:left="993" w:hanging="284"/>
    </w:pPr>
    <w:rPr>
      <w:rFonts w:eastAsia="Times New Roman" w:cs="Arial"/>
      <w:szCs w:val="20"/>
      <w:lang w:eastAsia="de-DE"/>
    </w:rPr>
  </w:style>
  <w:style w:type="character" w:customStyle="1" w:styleId="LDAuflistungHandlungenZchn">
    <w:name w:val="LD_Auflistung Handlungen Zchn"/>
    <w:basedOn w:val="StandardWebZchn"/>
    <w:link w:val="LDAuflistungHandlungen"/>
    <w:rsid w:val="00310D3B"/>
    <w:rPr>
      <w:rFonts w:ascii="Arial" w:eastAsia="Times New Roman" w:hAnsi="Arial" w:cs="Arial"/>
      <w:sz w:val="20"/>
      <w:szCs w:val="20"/>
      <w:lang w:eastAsia="de-DE"/>
    </w:rPr>
  </w:style>
  <w:style w:type="character" w:styleId="Fett">
    <w:name w:val="Strong"/>
    <w:basedOn w:val="Absatz-Standardschriftart"/>
    <w:unhideWhenUsed/>
    <w:locked/>
    <w:rsid w:val="006519F0"/>
    <w:rPr>
      <w:b/>
      <w:bCs/>
    </w:rPr>
  </w:style>
  <w:style w:type="paragraph" w:styleId="Beschriftung">
    <w:name w:val="caption"/>
    <w:basedOn w:val="Standard"/>
    <w:next w:val="Standard"/>
    <w:uiPriority w:val="35"/>
    <w:unhideWhenUsed/>
    <w:locked/>
    <w:rsid w:val="0099638C"/>
    <w:pPr>
      <w:spacing w:before="0" w:after="200"/>
    </w:pPr>
    <w:rPr>
      <w:i/>
      <w:iCs/>
      <w:color w:val="1F497D" w:themeColor="text2"/>
      <w:sz w:val="18"/>
      <w:szCs w:val="18"/>
    </w:rPr>
  </w:style>
  <w:style w:type="character" w:styleId="Hervorhebung0">
    <w:name w:val="Emphasis"/>
    <w:basedOn w:val="Absatz-Standardschriftart"/>
    <w:uiPriority w:val="20"/>
    <w:qFormat/>
    <w:rsid w:val="004B10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46241">
      <w:bodyDiv w:val="1"/>
      <w:marLeft w:val="0"/>
      <w:marRight w:val="0"/>
      <w:marTop w:val="0"/>
      <w:marBottom w:val="0"/>
      <w:divBdr>
        <w:top w:val="none" w:sz="0" w:space="0" w:color="auto"/>
        <w:left w:val="none" w:sz="0" w:space="0" w:color="auto"/>
        <w:bottom w:val="none" w:sz="0" w:space="0" w:color="auto"/>
        <w:right w:val="none" w:sz="0" w:space="0" w:color="auto"/>
      </w:divBdr>
      <w:divsChild>
        <w:div w:id="1229725725">
          <w:marLeft w:val="0"/>
          <w:marRight w:val="0"/>
          <w:marTop w:val="0"/>
          <w:marBottom w:val="0"/>
          <w:divBdr>
            <w:top w:val="none" w:sz="0" w:space="0" w:color="auto"/>
            <w:left w:val="none" w:sz="0" w:space="0" w:color="auto"/>
            <w:bottom w:val="none" w:sz="0" w:space="0" w:color="auto"/>
            <w:right w:val="none" w:sz="0" w:space="0" w:color="auto"/>
          </w:divBdr>
        </w:div>
      </w:divsChild>
    </w:div>
    <w:div w:id="87774634">
      <w:bodyDiv w:val="1"/>
      <w:marLeft w:val="0"/>
      <w:marRight w:val="0"/>
      <w:marTop w:val="0"/>
      <w:marBottom w:val="0"/>
      <w:divBdr>
        <w:top w:val="none" w:sz="0" w:space="0" w:color="auto"/>
        <w:left w:val="none" w:sz="0" w:space="0" w:color="auto"/>
        <w:bottom w:val="none" w:sz="0" w:space="0" w:color="auto"/>
        <w:right w:val="none" w:sz="0" w:space="0" w:color="auto"/>
      </w:divBdr>
    </w:div>
    <w:div w:id="94862282">
      <w:bodyDiv w:val="1"/>
      <w:marLeft w:val="0"/>
      <w:marRight w:val="0"/>
      <w:marTop w:val="0"/>
      <w:marBottom w:val="0"/>
      <w:divBdr>
        <w:top w:val="none" w:sz="0" w:space="0" w:color="auto"/>
        <w:left w:val="none" w:sz="0" w:space="0" w:color="auto"/>
        <w:bottom w:val="none" w:sz="0" w:space="0" w:color="auto"/>
        <w:right w:val="none" w:sz="0" w:space="0" w:color="auto"/>
      </w:divBdr>
      <w:divsChild>
        <w:div w:id="1425150494">
          <w:marLeft w:val="0"/>
          <w:marRight w:val="0"/>
          <w:marTop w:val="0"/>
          <w:marBottom w:val="0"/>
          <w:divBdr>
            <w:top w:val="none" w:sz="0" w:space="0" w:color="auto"/>
            <w:left w:val="none" w:sz="0" w:space="0" w:color="auto"/>
            <w:bottom w:val="none" w:sz="0" w:space="0" w:color="auto"/>
            <w:right w:val="none" w:sz="0" w:space="0" w:color="auto"/>
          </w:divBdr>
        </w:div>
      </w:divsChild>
    </w:div>
    <w:div w:id="143397776">
      <w:bodyDiv w:val="1"/>
      <w:marLeft w:val="0"/>
      <w:marRight w:val="0"/>
      <w:marTop w:val="0"/>
      <w:marBottom w:val="0"/>
      <w:divBdr>
        <w:top w:val="none" w:sz="0" w:space="0" w:color="auto"/>
        <w:left w:val="none" w:sz="0" w:space="0" w:color="auto"/>
        <w:bottom w:val="none" w:sz="0" w:space="0" w:color="auto"/>
        <w:right w:val="none" w:sz="0" w:space="0" w:color="auto"/>
      </w:divBdr>
    </w:div>
    <w:div w:id="416172545">
      <w:bodyDiv w:val="1"/>
      <w:marLeft w:val="0"/>
      <w:marRight w:val="0"/>
      <w:marTop w:val="0"/>
      <w:marBottom w:val="0"/>
      <w:divBdr>
        <w:top w:val="none" w:sz="0" w:space="0" w:color="auto"/>
        <w:left w:val="none" w:sz="0" w:space="0" w:color="auto"/>
        <w:bottom w:val="none" w:sz="0" w:space="0" w:color="auto"/>
        <w:right w:val="none" w:sz="0" w:space="0" w:color="auto"/>
      </w:divBdr>
    </w:div>
    <w:div w:id="479690701">
      <w:bodyDiv w:val="1"/>
      <w:marLeft w:val="0"/>
      <w:marRight w:val="0"/>
      <w:marTop w:val="0"/>
      <w:marBottom w:val="0"/>
      <w:divBdr>
        <w:top w:val="none" w:sz="0" w:space="0" w:color="auto"/>
        <w:left w:val="none" w:sz="0" w:space="0" w:color="auto"/>
        <w:bottom w:val="none" w:sz="0" w:space="0" w:color="auto"/>
        <w:right w:val="none" w:sz="0" w:space="0" w:color="auto"/>
      </w:divBdr>
    </w:div>
    <w:div w:id="522475760">
      <w:bodyDiv w:val="1"/>
      <w:marLeft w:val="0"/>
      <w:marRight w:val="0"/>
      <w:marTop w:val="0"/>
      <w:marBottom w:val="0"/>
      <w:divBdr>
        <w:top w:val="none" w:sz="0" w:space="0" w:color="auto"/>
        <w:left w:val="none" w:sz="0" w:space="0" w:color="auto"/>
        <w:bottom w:val="none" w:sz="0" w:space="0" w:color="auto"/>
        <w:right w:val="none" w:sz="0" w:space="0" w:color="auto"/>
      </w:divBdr>
    </w:div>
    <w:div w:id="560792400">
      <w:bodyDiv w:val="1"/>
      <w:marLeft w:val="0"/>
      <w:marRight w:val="0"/>
      <w:marTop w:val="0"/>
      <w:marBottom w:val="0"/>
      <w:divBdr>
        <w:top w:val="none" w:sz="0" w:space="0" w:color="auto"/>
        <w:left w:val="none" w:sz="0" w:space="0" w:color="auto"/>
        <w:bottom w:val="none" w:sz="0" w:space="0" w:color="auto"/>
        <w:right w:val="none" w:sz="0" w:space="0" w:color="auto"/>
      </w:divBdr>
      <w:divsChild>
        <w:div w:id="644042753">
          <w:marLeft w:val="0"/>
          <w:marRight w:val="0"/>
          <w:marTop w:val="0"/>
          <w:marBottom w:val="0"/>
          <w:divBdr>
            <w:top w:val="none" w:sz="0" w:space="0" w:color="auto"/>
            <w:left w:val="none" w:sz="0" w:space="0" w:color="auto"/>
            <w:bottom w:val="none" w:sz="0" w:space="0" w:color="auto"/>
            <w:right w:val="none" w:sz="0" w:space="0" w:color="auto"/>
          </w:divBdr>
          <w:divsChild>
            <w:div w:id="1608193558">
              <w:marLeft w:val="0"/>
              <w:marRight w:val="0"/>
              <w:marTop w:val="0"/>
              <w:marBottom w:val="0"/>
              <w:divBdr>
                <w:top w:val="none" w:sz="0" w:space="0" w:color="auto"/>
                <w:left w:val="none" w:sz="0" w:space="0" w:color="auto"/>
                <w:bottom w:val="none" w:sz="0" w:space="0" w:color="auto"/>
                <w:right w:val="none" w:sz="0" w:space="0" w:color="auto"/>
              </w:divBdr>
              <w:divsChild>
                <w:div w:id="1465807766">
                  <w:marLeft w:val="0"/>
                  <w:marRight w:val="0"/>
                  <w:marTop w:val="0"/>
                  <w:marBottom w:val="0"/>
                  <w:divBdr>
                    <w:top w:val="none" w:sz="0" w:space="0" w:color="auto"/>
                    <w:left w:val="none" w:sz="0" w:space="0" w:color="auto"/>
                    <w:bottom w:val="none" w:sz="0" w:space="0" w:color="auto"/>
                    <w:right w:val="none" w:sz="0" w:space="0" w:color="auto"/>
                  </w:divBdr>
                  <w:divsChild>
                    <w:div w:id="16483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070631">
      <w:bodyDiv w:val="1"/>
      <w:marLeft w:val="0"/>
      <w:marRight w:val="0"/>
      <w:marTop w:val="0"/>
      <w:marBottom w:val="0"/>
      <w:divBdr>
        <w:top w:val="none" w:sz="0" w:space="0" w:color="auto"/>
        <w:left w:val="none" w:sz="0" w:space="0" w:color="auto"/>
        <w:bottom w:val="none" w:sz="0" w:space="0" w:color="auto"/>
        <w:right w:val="none" w:sz="0" w:space="0" w:color="auto"/>
      </w:divBdr>
    </w:div>
    <w:div w:id="994183712">
      <w:bodyDiv w:val="1"/>
      <w:marLeft w:val="0"/>
      <w:marRight w:val="0"/>
      <w:marTop w:val="0"/>
      <w:marBottom w:val="0"/>
      <w:divBdr>
        <w:top w:val="none" w:sz="0" w:space="0" w:color="auto"/>
        <w:left w:val="none" w:sz="0" w:space="0" w:color="auto"/>
        <w:bottom w:val="none" w:sz="0" w:space="0" w:color="auto"/>
        <w:right w:val="none" w:sz="0" w:space="0" w:color="auto"/>
      </w:divBdr>
      <w:divsChild>
        <w:div w:id="165752500">
          <w:marLeft w:val="0"/>
          <w:marRight w:val="0"/>
          <w:marTop w:val="0"/>
          <w:marBottom w:val="0"/>
          <w:divBdr>
            <w:top w:val="none" w:sz="0" w:space="0" w:color="auto"/>
            <w:left w:val="none" w:sz="0" w:space="0" w:color="auto"/>
            <w:bottom w:val="none" w:sz="0" w:space="0" w:color="auto"/>
            <w:right w:val="none" w:sz="0" w:space="0" w:color="auto"/>
          </w:divBdr>
        </w:div>
      </w:divsChild>
    </w:div>
    <w:div w:id="1097407922">
      <w:bodyDiv w:val="1"/>
      <w:marLeft w:val="0"/>
      <w:marRight w:val="0"/>
      <w:marTop w:val="0"/>
      <w:marBottom w:val="0"/>
      <w:divBdr>
        <w:top w:val="none" w:sz="0" w:space="0" w:color="auto"/>
        <w:left w:val="none" w:sz="0" w:space="0" w:color="auto"/>
        <w:bottom w:val="none" w:sz="0" w:space="0" w:color="auto"/>
        <w:right w:val="none" w:sz="0" w:space="0" w:color="auto"/>
      </w:divBdr>
      <w:divsChild>
        <w:div w:id="936904446">
          <w:marLeft w:val="0"/>
          <w:marRight w:val="0"/>
          <w:marTop w:val="0"/>
          <w:marBottom w:val="0"/>
          <w:divBdr>
            <w:top w:val="none" w:sz="0" w:space="0" w:color="auto"/>
            <w:left w:val="none" w:sz="0" w:space="0" w:color="auto"/>
            <w:bottom w:val="none" w:sz="0" w:space="0" w:color="auto"/>
            <w:right w:val="none" w:sz="0" w:space="0" w:color="auto"/>
          </w:divBdr>
        </w:div>
      </w:divsChild>
    </w:div>
    <w:div w:id="1101026855">
      <w:bodyDiv w:val="1"/>
      <w:marLeft w:val="0"/>
      <w:marRight w:val="0"/>
      <w:marTop w:val="0"/>
      <w:marBottom w:val="0"/>
      <w:divBdr>
        <w:top w:val="none" w:sz="0" w:space="0" w:color="auto"/>
        <w:left w:val="none" w:sz="0" w:space="0" w:color="auto"/>
        <w:bottom w:val="none" w:sz="0" w:space="0" w:color="auto"/>
        <w:right w:val="none" w:sz="0" w:space="0" w:color="auto"/>
      </w:divBdr>
    </w:div>
    <w:div w:id="1302491807">
      <w:bodyDiv w:val="1"/>
      <w:marLeft w:val="0"/>
      <w:marRight w:val="0"/>
      <w:marTop w:val="0"/>
      <w:marBottom w:val="0"/>
      <w:divBdr>
        <w:top w:val="none" w:sz="0" w:space="0" w:color="auto"/>
        <w:left w:val="none" w:sz="0" w:space="0" w:color="auto"/>
        <w:bottom w:val="none" w:sz="0" w:space="0" w:color="auto"/>
        <w:right w:val="none" w:sz="0" w:space="0" w:color="auto"/>
      </w:divBdr>
    </w:div>
    <w:div w:id="1469397638">
      <w:bodyDiv w:val="1"/>
      <w:marLeft w:val="0"/>
      <w:marRight w:val="0"/>
      <w:marTop w:val="0"/>
      <w:marBottom w:val="0"/>
      <w:divBdr>
        <w:top w:val="none" w:sz="0" w:space="0" w:color="auto"/>
        <w:left w:val="none" w:sz="0" w:space="0" w:color="auto"/>
        <w:bottom w:val="none" w:sz="0" w:space="0" w:color="auto"/>
        <w:right w:val="none" w:sz="0" w:space="0" w:color="auto"/>
      </w:divBdr>
      <w:divsChild>
        <w:div w:id="1630359533">
          <w:marLeft w:val="0"/>
          <w:marRight w:val="0"/>
          <w:marTop w:val="0"/>
          <w:marBottom w:val="0"/>
          <w:divBdr>
            <w:top w:val="none" w:sz="0" w:space="0" w:color="auto"/>
            <w:left w:val="none" w:sz="0" w:space="0" w:color="auto"/>
            <w:bottom w:val="none" w:sz="0" w:space="0" w:color="auto"/>
            <w:right w:val="none" w:sz="0" w:space="0" w:color="auto"/>
          </w:divBdr>
        </w:div>
      </w:divsChild>
    </w:div>
    <w:div w:id="1473793035">
      <w:bodyDiv w:val="1"/>
      <w:marLeft w:val="0"/>
      <w:marRight w:val="0"/>
      <w:marTop w:val="0"/>
      <w:marBottom w:val="0"/>
      <w:divBdr>
        <w:top w:val="none" w:sz="0" w:space="0" w:color="auto"/>
        <w:left w:val="none" w:sz="0" w:space="0" w:color="auto"/>
        <w:bottom w:val="none" w:sz="0" w:space="0" w:color="auto"/>
        <w:right w:val="none" w:sz="0" w:space="0" w:color="auto"/>
      </w:divBdr>
    </w:div>
    <w:div w:id="1480923689">
      <w:bodyDiv w:val="1"/>
      <w:marLeft w:val="0"/>
      <w:marRight w:val="0"/>
      <w:marTop w:val="0"/>
      <w:marBottom w:val="0"/>
      <w:divBdr>
        <w:top w:val="none" w:sz="0" w:space="0" w:color="auto"/>
        <w:left w:val="none" w:sz="0" w:space="0" w:color="auto"/>
        <w:bottom w:val="none" w:sz="0" w:space="0" w:color="auto"/>
        <w:right w:val="none" w:sz="0" w:space="0" w:color="auto"/>
      </w:divBdr>
      <w:divsChild>
        <w:div w:id="1235159830">
          <w:marLeft w:val="0"/>
          <w:marRight w:val="0"/>
          <w:marTop w:val="0"/>
          <w:marBottom w:val="0"/>
          <w:divBdr>
            <w:top w:val="none" w:sz="0" w:space="0" w:color="auto"/>
            <w:left w:val="none" w:sz="0" w:space="0" w:color="auto"/>
            <w:bottom w:val="none" w:sz="0" w:space="0" w:color="auto"/>
            <w:right w:val="none" w:sz="0" w:space="0" w:color="auto"/>
          </w:divBdr>
        </w:div>
      </w:divsChild>
    </w:div>
    <w:div w:id="1649937949">
      <w:bodyDiv w:val="1"/>
      <w:marLeft w:val="0"/>
      <w:marRight w:val="0"/>
      <w:marTop w:val="0"/>
      <w:marBottom w:val="0"/>
      <w:divBdr>
        <w:top w:val="none" w:sz="0" w:space="0" w:color="auto"/>
        <w:left w:val="none" w:sz="0" w:space="0" w:color="auto"/>
        <w:bottom w:val="none" w:sz="0" w:space="0" w:color="auto"/>
        <w:right w:val="none" w:sz="0" w:space="0" w:color="auto"/>
      </w:divBdr>
    </w:div>
    <w:div w:id="1651783934">
      <w:bodyDiv w:val="1"/>
      <w:marLeft w:val="0"/>
      <w:marRight w:val="0"/>
      <w:marTop w:val="0"/>
      <w:marBottom w:val="0"/>
      <w:divBdr>
        <w:top w:val="none" w:sz="0" w:space="0" w:color="auto"/>
        <w:left w:val="none" w:sz="0" w:space="0" w:color="auto"/>
        <w:bottom w:val="none" w:sz="0" w:space="0" w:color="auto"/>
        <w:right w:val="none" w:sz="0" w:space="0" w:color="auto"/>
      </w:divBdr>
    </w:div>
    <w:div w:id="1701859505">
      <w:bodyDiv w:val="1"/>
      <w:marLeft w:val="0"/>
      <w:marRight w:val="0"/>
      <w:marTop w:val="0"/>
      <w:marBottom w:val="0"/>
      <w:divBdr>
        <w:top w:val="none" w:sz="0" w:space="0" w:color="auto"/>
        <w:left w:val="none" w:sz="0" w:space="0" w:color="auto"/>
        <w:bottom w:val="none" w:sz="0" w:space="0" w:color="auto"/>
        <w:right w:val="none" w:sz="0" w:space="0" w:color="auto"/>
      </w:divBdr>
    </w:div>
    <w:div w:id="1891263289">
      <w:bodyDiv w:val="1"/>
      <w:marLeft w:val="0"/>
      <w:marRight w:val="0"/>
      <w:marTop w:val="0"/>
      <w:marBottom w:val="0"/>
      <w:divBdr>
        <w:top w:val="none" w:sz="0" w:space="0" w:color="auto"/>
        <w:left w:val="none" w:sz="0" w:space="0" w:color="auto"/>
        <w:bottom w:val="none" w:sz="0" w:space="0" w:color="auto"/>
        <w:right w:val="none" w:sz="0" w:space="0" w:color="auto"/>
      </w:divBdr>
    </w:div>
    <w:div w:id="1891645895">
      <w:bodyDiv w:val="1"/>
      <w:marLeft w:val="0"/>
      <w:marRight w:val="0"/>
      <w:marTop w:val="0"/>
      <w:marBottom w:val="0"/>
      <w:divBdr>
        <w:top w:val="none" w:sz="0" w:space="0" w:color="auto"/>
        <w:left w:val="none" w:sz="0" w:space="0" w:color="auto"/>
        <w:bottom w:val="none" w:sz="0" w:space="0" w:color="auto"/>
        <w:right w:val="none" w:sz="0" w:space="0" w:color="auto"/>
      </w:divBdr>
    </w:div>
    <w:div w:id="1965043790">
      <w:bodyDiv w:val="1"/>
      <w:marLeft w:val="0"/>
      <w:marRight w:val="0"/>
      <w:marTop w:val="0"/>
      <w:marBottom w:val="0"/>
      <w:divBdr>
        <w:top w:val="none" w:sz="0" w:space="0" w:color="auto"/>
        <w:left w:val="none" w:sz="0" w:space="0" w:color="auto"/>
        <w:bottom w:val="none" w:sz="0" w:space="0" w:color="auto"/>
        <w:right w:val="none" w:sz="0" w:space="0" w:color="auto"/>
      </w:divBdr>
    </w:div>
    <w:div w:id="2029137258">
      <w:bodyDiv w:val="1"/>
      <w:marLeft w:val="0"/>
      <w:marRight w:val="0"/>
      <w:marTop w:val="0"/>
      <w:marBottom w:val="0"/>
      <w:divBdr>
        <w:top w:val="none" w:sz="0" w:space="0" w:color="auto"/>
        <w:left w:val="none" w:sz="0" w:space="0" w:color="auto"/>
        <w:bottom w:val="none" w:sz="0" w:space="0" w:color="auto"/>
        <w:right w:val="none" w:sz="0" w:space="0" w:color="auto"/>
      </w:divBdr>
    </w:div>
    <w:div w:id="2086295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8.tmp"/><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customXml" Target="../customXml/item3.xml"/><Relationship Id="rId21" Type="http://schemas.openxmlformats.org/officeDocument/2006/relationships/image" Target="media/image16.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4.tmp"/><Relationship Id="rId31" Type="http://schemas.openxmlformats.org/officeDocument/2006/relationships/image" Target="media/image2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9.tmp"/><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8.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projekte.intern.hessen.de/ITS/LuSD/Vorlagen/LUSD%20Dokumentvorlage%20fuer%20Anleitunge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Dokumententyp xmlns="ea0b144b-79d0-4cc1-ab15-887d44aa58be">Release-Informationen</Dokumententyp>
    <Kurzbeschreibung_x0020_Inhalt xmlns="03c2e9ef-9210-4d41-bc49-ec83aa29eb68" xsi:nil="true"/>
    <Dokumentenklasse xmlns="03c2e9ef-9210-4d41-bc49-ec83aa29eb68">öffentlich</Dokumentenklasse>
    <zust_x00e4_ndiges_x0020_Sachgebiet xmlns="03c2e9ef-9210-4d41-bc49-ec83aa29eb68" xsi:nil="true"/>
    <Fachlich_x0020_verantwortlich xmlns="03c2e9ef-9210-4d41-bc49-ec83aa29eb68">
      <UserInfo>
        <DisplayName/>
        <AccountId xsi:nil="true"/>
        <AccountType/>
      </UserInfo>
    </Fachlich_x0020_verantwortlich>
    <Fundstelle_x0020_Domea xmlns="03c2e9ef-9210-4d41-bc49-ec83aa29eb68" xsi:nil="true"/>
    <Kommentar xmlns="03c2e9ef-9210-4d41-bc49-ec83aa29eb68" xsi:nil="true"/>
    <Fachliche_x0020_QS xmlns="03c2e9ef-9210-4d41-bc49-ec83aa29eb68">
      <UserInfo>
        <DisplayName/>
        <AccountId xsi:nil="true"/>
        <AccountType/>
      </UserInfo>
    </Fachliche_x0020_QS>
    <Abh_x00e4_ngige_x0020_Anwendung xmlns="03c2e9ef-9210-4d41-bc49-ec83aa29eb68">LUSD</Abh_x00e4_ngige_x0020_Anwendung>
    <Release xmlns="03c2e9ef-9210-4d41-bc49-ec83aa29eb68">32</Release>
    <Link_x0020_zum_x0020_Ver_x00f6_ffentlichungsort xmlns="03c2e9ef-9210-4d41-bc49-ec83aa29eb68">
      <Url xsi:nil="true"/>
      <Description xsi:nil="true"/>
    </Link_x0020_zum_x0020_Ver_x00f6_ffentlichungsort>
    <Freigabe_x0020_verantwortlich xmlns="03c2e9ef-9210-4d41-bc49-ec83aa29eb68">
      <UserInfo>
        <DisplayName/>
        <AccountId xsi:nil="true"/>
        <AccountType/>
      </UserInfo>
    </Freigabe_x0020_verantwortlich>
    <F_x00e4_lligkeit_x0020_aktueller_x0020_Status xmlns="03c2e9ef-9210-4d41-bc49-ec83aa29eb68" xsi:nil="true"/>
    <Geltungsbereich xmlns="03c2e9ef-9210-4d41-bc49-ec83aa29eb68">Zarchiv</Geltungsbereich>
    <Aktueller_x0020_Status xmlns="03c2e9ef-9210-4d41-bc49-ec83aa29eb68">ungültig</Aktueller_x0020_Status>
    <Orte_x0020_der_x0020_Ver_x00f6_ffentlichung xmlns="03c2e9ef-9210-4d41-bc49-ec83aa29eb68"/>
    <Betreff xmlns="03c2e9ef-9210-4d41-bc49-ec83aa29eb68">Releasemanagement</Betreff>
    <T048_ID xmlns="03c2e9ef-9210-4d41-bc49-ec83aa29eb68" xsi:nil="true"/>
    <Redaktionelle_x0020_QS1 xmlns="03c2e9ef-9210-4d41-bc49-ec83aa29eb68">
      <UserInfo>
        <DisplayName/>
        <AccountId xsi:nil="true"/>
        <AccountType/>
      </UserInfo>
    </Redaktionelle_x0020_QS1>
    <Ersteller_x002f__x00c4_nderer_x003a_ xmlns="03c2e9ef-9210-4d41-bc49-ec83aa29eb68">
      <UserInfo>
        <DisplayName/>
        <AccountId xsi:nil="true"/>
        <AccountType/>
      </UserInfo>
    </Ersteller_x002f__x00c4_nderer_x003a_>
    <Wiedervorlage_x0020_am_x003a_ xmlns="03c2e9ef-9210-4d41-bc49-ec83aa29eb68" xsi:nil="true"/>
    <Datum_x0020_ver_x00f6_ffentlichte_x0020_Verion xmlns="03c2e9ef-9210-4d41-bc49-ec83aa29eb68" xsi:nil="true"/>
    <Zust_x002e__x0020_Sachgebiet_x0020_ab_x0020_Jan_x002e__x0020_2025 xmlns="03c2e9ef-9210-4d41-bc49-ec83aa29eb68">SG 1.1</Zust_x002e__x0020_Sachgebiet_x0020_ab_x0020_Jan_x002e__x0020_2025>
    <Themenfeld xmlns="03c2e9ef-9210-4d41-bc49-ec83aa29eb68">Berechtigungen</Themenfeld>
  </documentManagement>
</p:properties>
</file>

<file path=customXml/itemProps1.xml><?xml version="1.0" encoding="utf-8"?>
<ds:datastoreItem xmlns:ds="http://schemas.openxmlformats.org/officeDocument/2006/customXml" ds:itemID="{F2C1D91E-6A36-478F-8E1B-BA6AF5DC044D}"/>
</file>

<file path=customXml/itemProps2.xml><?xml version="1.0" encoding="utf-8"?>
<ds:datastoreItem xmlns:ds="http://schemas.openxmlformats.org/officeDocument/2006/customXml" ds:itemID="{3CC792CF-4FCC-43C4-B48B-07AD1987FA16}"/>
</file>

<file path=customXml/itemProps3.xml><?xml version="1.0" encoding="utf-8"?>
<ds:datastoreItem xmlns:ds="http://schemas.openxmlformats.org/officeDocument/2006/customXml" ds:itemID="{3A7F3375-51A2-47D5-9127-BC92DAC164D7}"/>
</file>

<file path=customXml/itemProps4.xml><?xml version="1.0" encoding="utf-8"?>
<ds:datastoreItem xmlns:ds="http://schemas.openxmlformats.org/officeDocument/2006/customXml" ds:itemID="{AFDF7BB2-3C67-444C-94E3-697F7A420A29}"/>
</file>

<file path=docProps/app.xml><?xml version="1.0" encoding="utf-8"?>
<Properties xmlns="http://schemas.openxmlformats.org/officeDocument/2006/extended-properties" xmlns:vt="http://schemas.openxmlformats.org/officeDocument/2006/docPropsVTypes">
  <Template>LUSD%20Dokumentvorlage%20fuer%20Anleitungen.dotx</Template>
  <TotalTime>0</TotalTime>
  <Pages>18</Pages>
  <Words>2973</Words>
  <Characters>18730</Characters>
  <Application>Microsoft Office Word</Application>
  <DocSecurity>0</DocSecurity>
  <Lines>156</Lines>
  <Paragraphs>43</Paragraphs>
  <ScaleCrop>false</ScaleCrop>
  <HeadingPairs>
    <vt:vector size="2" baseType="variant">
      <vt:variant>
        <vt:lpstr>Titel</vt:lpstr>
      </vt:variant>
      <vt:variant>
        <vt:i4>1</vt:i4>
      </vt:variant>
    </vt:vector>
  </HeadingPairs>
  <TitlesOfParts>
    <vt:vector size="1" baseType="lpstr">
      <vt:lpstr>Änderungen mit Release 32</vt:lpstr>
    </vt:vector>
  </TitlesOfParts>
  <Company>Land Hessen</Company>
  <LinksUpToDate>false</LinksUpToDate>
  <CharactersWithSpaces>21660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Änderungen mit Release 32</dc:title>
  <dc:creator>Brunhilde</dc:creator>
  <cp:lastModifiedBy>Falk, Dr. Erich (HKM)</cp:lastModifiedBy>
  <cp:revision>3</cp:revision>
  <cp:lastPrinted>2019-01-16T15:04:00Z</cp:lastPrinted>
  <dcterms:created xsi:type="dcterms:W3CDTF">2019-01-16T15:22:00Z</dcterms:created>
  <dcterms:modified xsi:type="dcterms:W3CDTF">2019-02-12T08:15:00Z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Dokumentensteuerung">
    <vt:bool>true</vt:bool>
  </property>
</Properties>
</file>