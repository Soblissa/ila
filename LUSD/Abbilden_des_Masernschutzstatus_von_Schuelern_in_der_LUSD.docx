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BB2F" w14:textId="5135D68E" w:rsidR="00364769" w:rsidRPr="00BF38CD" w:rsidRDefault="00364769" w:rsidP="00364769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3BD0DB81" wp14:editId="39997A29">
                <wp:simplePos x="0" y="0"/>
                <wp:positionH relativeFrom="column">
                  <wp:posOffset>-1033780</wp:posOffset>
                </wp:positionH>
                <wp:positionV relativeFrom="paragraph">
                  <wp:posOffset>-6350</wp:posOffset>
                </wp:positionV>
                <wp:extent cx="780490" cy="9011285"/>
                <wp:effectExtent l="0" t="0" r="635" b="0"/>
                <wp:wrapNone/>
                <wp:docPr id="6" name="Gruppieren 6" descr="Schmuckbi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90" cy="9011285"/>
                          <a:chOff x="-199940" y="-12"/>
                          <a:chExt cx="928120" cy="10692130"/>
                        </a:xfrm>
                      </wpg:grpSpPr>
                      <wps:wsp>
                        <wps:cNvPr id="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7BC0AB" id="Gruppieren 6" o:spid="_x0000_s1026" alt="Schmuckbild" style="position:absolute;margin-left:-81.4pt;margin-top:-.5pt;width:61.45pt;height:709.55pt;z-index:251694592;mso-width-relative:margin;mso-height-relative:margin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Pr="00BF38CD">
        <w:rPr>
          <w:noProof/>
          <w:lang w:eastAsia="de-DE"/>
        </w:rPr>
        <w:drawing>
          <wp:anchor distT="0" distB="0" distL="114300" distR="114300" simplePos="0" relativeHeight="251693568" behindDoc="0" locked="0" layoutInCell="1" allowOverlap="1" wp14:anchorId="47D0B129" wp14:editId="3A4DB98A">
            <wp:simplePos x="0" y="0"/>
            <wp:positionH relativeFrom="margin">
              <wp:align>right</wp:align>
            </wp:positionH>
            <wp:positionV relativeFrom="paragraph">
              <wp:posOffset>-7353</wp:posOffset>
            </wp:positionV>
            <wp:extent cx="818515" cy="1073785"/>
            <wp:effectExtent l="0" t="0" r="635" b="0"/>
            <wp:wrapNone/>
            <wp:docPr id="24" name="Bild 1" descr="Hesse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38CD">
        <w:t xml:space="preserve">Hessisches </w:t>
      </w:r>
      <w:r>
        <w:t>Ministerium</w:t>
      </w:r>
    </w:p>
    <w:p w14:paraId="76EFCBBE" w14:textId="57B18B32" w:rsidR="00364769" w:rsidRPr="00BF38CD" w:rsidRDefault="00364769" w:rsidP="00364769">
      <w:pPr>
        <w:pStyle w:val="LDTitelseiteHKM"/>
      </w:pPr>
      <w:r>
        <w:t>für Kultus, Bildung und Chancen</w:t>
      </w:r>
      <w:r w:rsidRPr="00BF38CD">
        <w:br/>
      </w:r>
    </w:p>
    <w:p w14:paraId="686837C6" w14:textId="2192026D" w:rsidR="00364769" w:rsidRPr="00E2254B" w:rsidRDefault="00364769" w:rsidP="00364769">
      <w:pPr>
        <w:pStyle w:val="bertitelIT-Verfahren"/>
      </w:pPr>
      <w:r>
        <w:t>LUSD</w:t>
      </w:r>
    </w:p>
    <w:p w14:paraId="01309B99" w14:textId="14806AEA" w:rsidR="00364769" w:rsidRPr="00563AEF" w:rsidRDefault="00364769" w:rsidP="00364769">
      <w:pPr>
        <w:pStyle w:val="TiteldesDokuments"/>
      </w:pPr>
      <w:r>
        <w:t>Masernschutzstatus abbilden</w:t>
      </w:r>
    </w:p>
    <w:p w14:paraId="40CDE8F1" w14:textId="54F9DA48" w:rsidR="00364769" w:rsidRDefault="00364769" w:rsidP="00364769">
      <w:pPr>
        <w:pStyle w:val="UntertitelTitelgrau"/>
      </w:pPr>
      <w:r>
        <w:t>Abbilden des Masernschutzstatus von Schülern in der LUSD</w:t>
      </w:r>
    </w:p>
    <w:p w14:paraId="366E2D69" w14:textId="441F4FEC" w:rsidR="00364769" w:rsidRDefault="00364769" w:rsidP="00364769">
      <w:pPr>
        <w:pStyle w:val="berschrift2"/>
      </w:pPr>
      <w:r>
        <w:t>Vorwort</w:t>
      </w:r>
    </w:p>
    <w:p w14:paraId="64FE3FA1" w14:textId="54DBA35A" w:rsidR="004143A6" w:rsidRDefault="00B30379" w:rsidP="00B30379">
      <w:pPr>
        <w:pStyle w:val="LDTextinhalteingerckt"/>
      </w:pPr>
      <w:bookmarkStart w:id="0" w:name="_Toc490818947"/>
      <w:bookmarkStart w:id="1" w:name="_Ref495646991"/>
      <w:bookmarkStart w:id="2" w:name="_Ref495647000"/>
      <w:bookmarkStart w:id="3" w:name="_Ref495661762"/>
      <w:bookmarkStart w:id="4" w:name="_Toc52952148"/>
      <w:bookmarkStart w:id="5" w:name="_Toc343545156"/>
      <w:bookmarkStart w:id="6" w:name="_Toc347835312"/>
      <w:bookmarkStart w:id="7" w:name="_Toc347838604"/>
      <w:bookmarkStart w:id="8" w:name="_Toc347838641"/>
      <w:bookmarkEnd w:id="0"/>
      <w:bookmarkEnd w:id="1"/>
      <w:bookmarkEnd w:id="2"/>
      <w:bookmarkEnd w:id="3"/>
      <w:bookmarkEnd w:id="4"/>
      <w:r w:rsidRPr="00071D41">
        <w:t>Das vorliegende Dokument beschreibt</w:t>
      </w:r>
      <w:r>
        <w:t xml:space="preserve">, </w:t>
      </w:r>
      <w:r w:rsidR="00364769">
        <w:t>wann Sie welchen Masernschutzstatus von Schülern eintragen, wie die Eintragung für einzelne oder mehrere Schüler erfassen und bearbeiten und wie Sie eine Abfrage zum Mase</w:t>
      </w:r>
      <w:r w:rsidR="000450E9">
        <w:t>r</w:t>
      </w:r>
      <w:r w:rsidR="00364769">
        <w:t xml:space="preserve">nschutzstatus erstellen können. </w:t>
      </w:r>
    </w:p>
    <w:p w14:paraId="3F6726DA" w14:textId="700CB482" w:rsidR="00B30379" w:rsidRDefault="00B30379" w:rsidP="008D0306">
      <w:pPr>
        <w:pStyle w:val="berschrift2"/>
      </w:pPr>
      <w:bookmarkStart w:id="9" w:name="_Toc529355110"/>
      <w:bookmarkStart w:id="10" w:name="_Toc532142362"/>
      <w:bookmarkStart w:id="11" w:name="_Toc532473557"/>
      <w:bookmarkStart w:id="12" w:name="_Toc534208064"/>
      <w:bookmarkStart w:id="13" w:name="_Toc7014092"/>
      <w:bookmarkStart w:id="14" w:name="_Toc33022928"/>
      <w:bookmarkStart w:id="15" w:name="_Toc52952151"/>
      <w:bookmarkStart w:id="16" w:name="_Toc385267935"/>
      <w:bookmarkEnd w:id="5"/>
      <w:bookmarkEnd w:id="6"/>
      <w:bookmarkEnd w:id="7"/>
      <w:bookmarkEnd w:id="8"/>
      <w:r>
        <w:t xml:space="preserve">Den </w:t>
      </w:r>
      <w:bookmarkEnd w:id="9"/>
      <w:bookmarkEnd w:id="10"/>
      <w:bookmarkEnd w:id="11"/>
      <w:bookmarkEnd w:id="12"/>
      <w:bookmarkEnd w:id="13"/>
      <w:bookmarkEnd w:id="14"/>
      <w:r w:rsidR="00AA0E79">
        <w:t xml:space="preserve">Masernschutzstatus </w:t>
      </w:r>
      <w:r w:rsidR="008D0306">
        <w:t xml:space="preserve">von Schülern </w:t>
      </w:r>
      <w:r w:rsidR="00AA0E79">
        <w:t xml:space="preserve">in der LUSD </w:t>
      </w:r>
      <w:r w:rsidR="008D0306">
        <w:t>abbilden</w:t>
      </w:r>
      <w:bookmarkEnd w:id="15"/>
    </w:p>
    <w:p w14:paraId="3275CA27" w14:textId="7C710556" w:rsidR="00B45EEB" w:rsidRDefault="00B45EEB" w:rsidP="00B45EEB">
      <w:pPr>
        <w:pStyle w:val="berschrift3"/>
      </w:pPr>
      <w:bookmarkStart w:id="17" w:name="_Ref52951735"/>
      <w:bookmarkStart w:id="18" w:name="_Toc52952152"/>
      <w:r>
        <w:t>Wann wählen Sie welchen Masernschutzstatus?</w:t>
      </w:r>
      <w:bookmarkEnd w:id="17"/>
      <w:bookmarkEnd w:id="18"/>
    </w:p>
    <w:p w14:paraId="41CCC0CF" w14:textId="145BF478" w:rsidR="00B45EEB" w:rsidRPr="00B45EEB" w:rsidRDefault="00B45EEB" w:rsidP="00B45EEB">
      <w:pPr>
        <w:pStyle w:val="LDTextinhalteingerckt"/>
        <w:rPr>
          <w:rFonts w:ascii="Verdana" w:hAnsi="Verdana" w:cs="Times New Roman"/>
          <w:lang w:eastAsia="de-DE"/>
        </w:rPr>
      </w:pPr>
      <w:r w:rsidRPr="00B45EEB">
        <w:rPr>
          <w:lang w:eastAsia="de-DE"/>
        </w:rPr>
        <w:t>Für jede</w:t>
      </w:r>
      <w:r>
        <w:rPr>
          <w:lang w:eastAsia="de-DE"/>
        </w:rPr>
        <w:t xml:space="preserve">n </w:t>
      </w:r>
      <w:r w:rsidRPr="00B45EEB">
        <w:rPr>
          <w:lang w:eastAsia="de-DE"/>
        </w:rPr>
        <w:t xml:space="preserve">Schüler können Sie einen der folgenden Einträge zur Dokumentation des </w:t>
      </w:r>
      <w:r w:rsidRPr="00364769">
        <w:rPr>
          <w:rStyle w:val="LDwichtigerText"/>
        </w:rPr>
        <w:t>Masernschutz-Status</w:t>
      </w:r>
      <w:r w:rsidRPr="00B45EEB">
        <w:rPr>
          <w:lang w:eastAsia="de-DE"/>
        </w:rPr>
        <w:t xml:space="preserve"> </w:t>
      </w:r>
      <w:r>
        <w:rPr>
          <w:lang w:eastAsia="de-DE"/>
        </w:rPr>
        <w:t>eintragen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152"/>
        <w:gridCol w:w="5778"/>
      </w:tblGrid>
      <w:tr w:rsidR="00B45EEB" w:rsidRPr="00364769" w14:paraId="143F62A5" w14:textId="77777777" w:rsidTr="00364769">
        <w:tc>
          <w:tcPr>
            <w:tcW w:w="31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24BFF87" w14:textId="73CB3149" w:rsidR="00B45EEB" w:rsidRPr="00364769" w:rsidRDefault="00B45EEB" w:rsidP="00B45EEB">
            <w:pPr>
              <w:rPr>
                <w:rStyle w:val="LDBereichTabelle"/>
              </w:rPr>
            </w:pPr>
            <w:r w:rsidRPr="00364769">
              <w:rPr>
                <w:rStyle w:val="LDBereichTabelle"/>
              </w:rPr>
              <w:t> Eintrag</w:t>
            </w:r>
          </w:p>
        </w:tc>
        <w:tc>
          <w:tcPr>
            <w:tcW w:w="577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8969784" w14:textId="588319AC" w:rsidR="00B45EEB" w:rsidRPr="00364769" w:rsidRDefault="00B45EEB" w:rsidP="00B45EEB">
            <w:pPr>
              <w:rPr>
                <w:rStyle w:val="LDBereichTabelle"/>
              </w:rPr>
            </w:pPr>
            <w:r w:rsidRPr="00364769">
              <w:rPr>
                <w:rStyle w:val="LDBereichTabelle"/>
              </w:rPr>
              <w:t>Anwendungsfall</w:t>
            </w:r>
          </w:p>
        </w:tc>
      </w:tr>
      <w:tr w:rsidR="00B45EEB" w14:paraId="3530ECCD" w14:textId="77777777" w:rsidTr="00364769">
        <w:tc>
          <w:tcPr>
            <w:tcW w:w="3152" w:type="dxa"/>
            <w:vAlign w:val="center"/>
          </w:tcPr>
          <w:p w14:paraId="5EB8168D" w14:textId="521E2AE9" w:rsidR="00B45EEB" w:rsidRPr="00364769" w:rsidRDefault="00B45EEB" w:rsidP="00B45EEB">
            <w:pPr>
              <w:pStyle w:val="LDTextinhalt"/>
              <w:rPr>
                <w:rStyle w:val="LDwichtigerText"/>
              </w:rPr>
            </w:pPr>
            <w:r w:rsidRPr="00364769">
              <w:rPr>
                <w:rStyle w:val="LDwichtigerText"/>
              </w:rPr>
              <w:t>Kein Eintrag</w:t>
            </w:r>
          </w:p>
        </w:tc>
        <w:tc>
          <w:tcPr>
            <w:tcW w:w="5778" w:type="dxa"/>
            <w:vAlign w:val="center"/>
          </w:tcPr>
          <w:p w14:paraId="57460B6B" w14:textId="312165C1" w:rsidR="00B45EEB" w:rsidRPr="00B45EEB" w:rsidRDefault="00B45EEB" w:rsidP="00B45EEB">
            <w:pPr>
              <w:pStyle w:val="LDTextinhalt"/>
            </w:pPr>
            <w:r w:rsidRPr="00B45EEB">
              <w:t xml:space="preserve">Für </w:t>
            </w:r>
            <w:r>
              <w:t xml:space="preserve">den </w:t>
            </w:r>
            <w:r w:rsidRPr="00B45EEB">
              <w:t>Schüler</w:t>
            </w:r>
            <w:r>
              <w:t xml:space="preserve"> </w:t>
            </w:r>
            <w:r w:rsidRPr="00B45EEB">
              <w:t>noch keine Informationen zur Masernimpfung vor.</w:t>
            </w:r>
          </w:p>
        </w:tc>
      </w:tr>
      <w:tr w:rsidR="00B45EEB" w:rsidRPr="00A77AAC" w14:paraId="0998322B" w14:textId="77777777" w:rsidTr="00364769">
        <w:tc>
          <w:tcPr>
            <w:tcW w:w="3152" w:type="dxa"/>
            <w:vAlign w:val="center"/>
          </w:tcPr>
          <w:p w14:paraId="30F941A6" w14:textId="14300C60" w:rsidR="00B45EEB" w:rsidRPr="00364769" w:rsidRDefault="00B45EEB" w:rsidP="00B45EEB">
            <w:pPr>
              <w:pStyle w:val="LDTextinhalt"/>
              <w:rPr>
                <w:rStyle w:val="LDwichtigerText"/>
              </w:rPr>
            </w:pPr>
            <w:r w:rsidRPr="00364769">
              <w:rPr>
                <w:rStyle w:val="LDwichtigerText"/>
              </w:rPr>
              <w:t>Medizinische Kontraindikation gegen Masernimpfung besteht ständig</w:t>
            </w:r>
          </w:p>
        </w:tc>
        <w:tc>
          <w:tcPr>
            <w:tcW w:w="5778" w:type="dxa"/>
            <w:vAlign w:val="center"/>
          </w:tcPr>
          <w:p w14:paraId="0853974D" w14:textId="596C0E97" w:rsidR="00B45EEB" w:rsidRDefault="00B45EEB" w:rsidP="00B45EEB">
            <w:pPr>
              <w:pStyle w:val="LDTextinhalt"/>
            </w:pPr>
            <w:r>
              <w:t xml:space="preserve">Für den Schüler ist eine Impfung aus medizinischen Gründen nicht gerechtfertigt (sogenannte Kontraindikation), weil zum Beispiel eine Immunschwäche vorliegt, die durch eine ärztliche Bescheinigung attestiert wurde. </w:t>
            </w:r>
          </w:p>
          <w:p w14:paraId="65585A97" w14:textId="09E012FB" w:rsidR="00B45EEB" w:rsidRPr="00A77AAC" w:rsidRDefault="00B45EEB" w:rsidP="00B45EEB">
            <w:pPr>
              <w:pStyle w:val="LDTextinhalt"/>
            </w:pPr>
            <w:r>
              <w:t>Diese Kontraindikation besteht dauerhaft.</w:t>
            </w:r>
          </w:p>
        </w:tc>
      </w:tr>
      <w:tr w:rsidR="00B45EEB" w:rsidRPr="003473C5" w14:paraId="088A09E2" w14:textId="77777777" w:rsidTr="00364769">
        <w:tc>
          <w:tcPr>
            <w:tcW w:w="3152" w:type="dxa"/>
          </w:tcPr>
          <w:p w14:paraId="157490F2" w14:textId="77777777" w:rsidR="00B45EEB" w:rsidRPr="00364769" w:rsidRDefault="00B45EEB" w:rsidP="00B45EEB">
            <w:pPr>
              <w:pStyle w:val="LDTextinhalt"/>
              <w:rPr>
                <w:rStyle w:val="LDwichtigerText"/>
              </w:rPr>
            </w:pPr>
            <w:r w:rsidRPr="00364769">
              <w:rPr>
                <w:rStyle w:val="LDwichtigerText"/>
              </w:rPr>
              <w:t xml:space="preserve">Medizinische Kontraindikation gegen Masernimpfung besteht bis zum </w:t>
            </w:r>
          </w:p>
          <w:p w14:paraId="2EC950E6" w14:textId="33E956FA" w:rsidR="00B45EEB" w:rsidRPr="00041490" w:rsidRDefault="00B45EEB" w:rsidP="00041490">
            <w:r w:rsidRPr="00041490">
              <w:t>(Datum kann gepflegt werden)</w:t>
            </w:r>
          </w:p>
        </w:tc>
        <w:tc>
          <w:tcPr>
            <w:tcW w:w="5778" w:type="dxa"/>
            <w:vAlign w:val="center"/>
          </w:tcPr>
          <w:p w14:paraId="7C3140A6" w14:textId="78031F1A" w:rsidR="00B45EEB" w:rsidRPr="003473C5" w:rsidRDefault="00B45EEB" w:rsidP="00B45EEB">
            <w:pPr>
              <w:pStyle w:val="LDTextinhalt"/>
            </w:pPr>
            <w:r w:rsidRPr="00B45EEB">
              <w:t xml:space="preserve">Für </w:t>
            </w:r>
            <w:r>
              <w:t xml:space="preserve">den </w:t>
            </w:r>
            <w:r w:rsidRPr="00B45EEB">
              <w:t>Schüler</w:t>
            </w:r>
            <w:r>
              <w:t xml:space="preserve"> </w:t>
            </w:r>
            <w:r w:rsidRPr="00B45EEB">
              <w:t>ist eine Impfung aus medizinischen Gründen bis zu einem bestimmten Zeitpunkt nicht gerechtfertigt (sogenannte Kontraindikation), weil zum Beispiel eine Schwangerschaft vorliegt und die zeitlich begrenzte Kontraindikation ärztlich bestätigt wurde.</w:t>
            </w:r>
          </w:p>
        </w:tc>
      </w:tr>
      <w:tr w:rsidR="00B45EEB" w:rsidRPr="003473C5" w14:paraId="62700D11" w14:textId="77777777" w:rsidTr="00364769">
        <w:tc>
          <w:tcPr>
            <w:tcW w:w="3152" w:type="dxa"/>
          </w:tcPr>
          <w:p w14:paraId="0B6D62E8" w14:textId="5E10F66C" w:rsidR="00B45EEB" w:rsidRPr="00364769" w:rsidRDefault="00B45EEB" w:rsidP="00B45EEB">
            <w:pPr>
              <w:pStyle w:val="LDTextinhalt"/>
              <w:rPr>
                <w:rStyle w:val="LDwichtigerText"/>
              </w:rPr>
            </w:pPr>
            <w:r w:rsidRPr="00364769">
              <w:rPr>
                <w:rStyle w:val="LDwichtigerText"/>
              </w:rPr>
              <w:lastRenderedPageBreak/>
              <w:t>Impfbuch nicht vorgelegt</w:t>
            </w:r>
          </w:p>
        </w:tc>
        <w:tc>
          <w:tcPr>
            <w:tcW w:w="5778" w:type="dxa"/>
            <w:vAlign w:val="center"/>
          </w:tcPr>
          <w:p w14:paraId="5CAB3793" w14:textId="0D80E751" w:rsidR="00B45EEB" w:rsidRDefault="00B45EEB" w:rsidP="00B45EEB">
            <w:pPr>
              <w:pStyle w:val="LDTextinhalt"/>
            </w:pPr>
            <w:r>
              <w:t>Der Schüler hat bisher noch kein Impfbuch oder einen anderen Nachweis vorgelegt</w:t>
            </w:r>
          </w:p>
          <w:p w14:paraId="2F7FE370" w14:textId="77777777" w:rsidR="00B45EEB" w:rsidRPr="0011382B" w:rsidRDefault="00B45EEB" w:rsidP="00B45EEB">
            <w:pPr>
              <w:pStyle w:val="LDTextinhalt"/>
              <w:rPr>
                <w:rStyle w:val="LDbesonderswichtigerText0"/>
              </w:rPr>
            </w:pPr>
            <w:r w:rsidRPr="0011382B">
              <w:rPr>
                <w:rStyle w:val="LDbesonderswichtigerText0"/>
              </w:rPr>
              <w:t xml:space="preserve">oder </w:t>
            </w:r>
          </w:p>
          <w:p w14:paraId="7E7826A9" w14:textId="4650510C" w:rsidR="00B45EEB" w:rsidRPr="00B45EEB" w:rsidRDefault="00B45EEB" w:rsidP="00B45EEB">
            <w:pPr>
              <w:pStyle w:val="LDTextinhalt"/>
            </w:pPr>
            <w:r>
              <w:t>der Masernschutz wurde bisher nur unvollständig nachgewiesen (weil z. B. noch die 2. Folgeimpfung fehlt).</w:t>
            </w:r>
          </w:p>
        </w:tc>
      </w:tr>
      <w:tr w:rsidR="00B45EEB" w:rsidRPr="003473C5" w14:paraId="0860A431" w14:textId="77777777" w:rsidTr="00364769">
        <w:tc>
          <w:tcPr>
            <w:tcW w:w="3152" w:type="dxa"/>
          </w:tcPr>
          <w:p w14:paraId="0EB72C04" w14:textId="174277DA" w:rsidR="00B45EEB" w:rsidRPr="00364769" w:rsidRDefault="00B45EEB" w:rsidP="00B45EEB">
            <w:pPr>
              <w:pStyle w:val="LDTextinhalt"/>
              <w:rPr>
                <w:rStyle w:val="LDwichtigerText"/>
              </w:rPr>
            </w:pPr>
            <w:r w:rsidRPr="00364769">
              <w:rPr>
                <w:rStyle w:val="LDwichtigerText"/>
              </w:rPr>
              <w:t>Masernschutz vollständig</w:t>
            </w:r>
          </w:p>
        </w:tc>
        <w:tc>
          <w:tcPr>
            <w:tcW w:w="5778" w:type="dxa"/>
            <w:vAlign w:val="center"/>
          </w:tcPr>
          <w:p w14:paraId="4AB4A9E4" w14:textId="66140F2D" w:rsidR="00B45EEB" w:rsidRPr="00B45EEB" w:rsidRDefault="00B45EEB" w:rsidP="00B45EEB">
            <w:pPr>
              <w:pStyle w:val="LDTextinhalt"/>
            </w:pPr>
            <w:r>
              <w:rPr>
                <w:lang w:eastAsia="de-DE"/>
              </w:rPr>
              <w:t xml:space="preserve">Der </w:t>
            </w:r>
            <w:r w:rsidRPr="00B45EEB">
              <w:rPr>
                <w:lang w:eastAsia="de-DE"/>
              </w:rPr>
              <w:t>Schüler</w:t>
            </w:r>
            <w:r>
              <w:rPr>
                <w:lang w:eastAsia="de-DE"/>
              </w:rPr>
              <w:t xml:space="preserve"> </w:t>
            </w:r>
            <w:r w:rsidRPr="00B45EEB">
              <w:rPr>
                <w:lang w:eastAsia="de-DE"/>
              </w:rPr>
              <w:t xml:space="preserve">hat den </w:t>
            </w:r>
            <w:r w:rsidRPr="00364769">
              <w:rPr>
                <w:rStyle w:val="LDwichtigerText"/>
              </w:rPr>
              <w:t>Nachweis</w:t>
            </w:r>
            <w:r w:rsidRPr="00B45EEB">
              <w:rPr>
                <w:lang w:eastAsia="de-DE"/>
              </w:rPr>
              <w:t xml:space="preserve"> zum Masernschutz </w:t>
            </w:r>
            <w:r w:rsidRPr="00364769">
              <w:rPr>
                <w:rStyle w:val="LDwichtigerText"/>
              </w:rPr>
              <w:t>vollständig erbracht</w:t>
            </w:r>
            <w:r w:rsidRPr="00B45EEB">
              <w:rPr>
                <w:lang w:eastAsia="de-DE"/>
              </w:rPr>
              <w:t>, z.B. durch</w:t>
            </w:r>
          </w:p>
          <w:p w14:paraId="0FE663D3" w14:textId="77777777" w:rsidR="00B45EEB" w:rsidRPr="00041490" w:rsidRDefault="00B45EEB" w:rsidP="00364769">
            <w:pPr>
              <w:pStyle w:val="Aufzhlungbndig"/>
            </w:pPr>
            <w:r w:rsidRPr="00B45EEB">
              <w:t>Nachweis im Rahmen einer Einschulungs- oder Einstellungsuntersuchung,</w:t>
            </w:r>
          </w:p>
          <w:p w14:paraId="149060E2" w14:textId="77777777" w:rsidR="00B45EEB" w:rsidRPr="00041490" w:rsidRDefault="00B45EEB" w:rsidP="00364769">
            <w:pPr>
              <w:pStyle w:val="Aufzhlungbndig"/>
            </w:pPr>
            <w:r w:rsidRPr="00B45EEB">
              <w:t>Vorlage eines ärztlichen Attests,</w:t>
            </w:r>
          </w:p>
          <w:p w14:paraId="01E17FAB" w14:textId="77777777" w:rsidR="00B45EEB" w:rsidRPr="00041490" w:rsidRDefault="00B45EEB" w:rsidP="00364769">
            <w:pPr>
              <w:pStyle w:val="Aufzhlungbndig"/>
            </w:pPr>
            <w:r w:rsidRPr="00B45EEB">
              <w:t xml:space="preserve">Vorlage des Impfausweises, </w:t>
            </w:r>
          </w:p>
          <w:p w14:paraId="42EB7420" w14:textId="77777777" w:rsidR="00B45EEB" w:rsidRPr="00041490" w:rsidRDefault="00B45EEB" w:rsidP="00364769">
            <w:pPr>
              <w:pStyle w:val="Aufzhlungbndig"/>
            </w:pPr>
            <w:r w:rsidRPr="00B45EEB">
              <w:t>Vorlage des gelben Kinderuntersuchungshefts,</w:t>
            </w:r>
          </w:p>
          <w:p w14:paraId="24205B70" w14:textId="5DD2C186" w:rsidR="00B45EEB" w:rsidRDefault="00B45EEB" w:rsidP="00B45EEB">
            <w:pPr>
              <w:pStyle w:val="LDTextinhalt"/>
            </w:pPr>
            <w:r w:rsidRPr="00B45EEB">
              <w:rPr>
                <w:lang w:eastAsia="de-DE"/>
              </w:rPr>
              <w:t>Bestätigung der bisher besuchten Einrichtung oder einer staatlichen Stelle</w:t>
            </w:r>
          </w:p>
        </w:tc>
      </w:tr>
    </w:tbl>
    <w:p w14:paraId="589CA6B7" w14:textId="15F20DDC" w:rsidR="00B30379" w:rsidRDefault="008D0306" w:rsidP="008D0306">
      <w:pPr>
        <w:pStyle w:val="berschrift3"/>
      </w:pPr>
      <w:bookmarkStart w:id="19" w:name="_Ref44583464"/>
      <w:bookmarkStart w:id="20" w:name="_Ref44599098"/>
      <w:bookmarkStart w:id="21" w:name="_Toc52952153"/>
      <w:bookmarkStart w:id="22" w:name="_Toc280603047"/>
      <w:bookmarkStart w:id="23" w:name="_Toc532142365"/>
      <w:bookmarkStart w:id="24" w:name="_Toc532473560"/>
      <w:bookmarkStart w:id="25" w:name="_Ref533326476"/>
      <w:bookmarkStart w:id="26" w:name="_Toc534208067"/>
      <w:bookmarkStart w:id="27" w:name="_Toc7014095"/>
      <w:r>
        <w:t xml:space="preserve">Den </w:t>
      </w:r>
      <w:r w:rsidR="008D4D64">
        <w:t xml:space="preserve">Masernschutzstatus </w:t>
      </w:r>
      <w:r>
        <w:t>für ein</w:t>
      </w:r>
      <w:r w:rsidR="002D4469">
        <w:t xml:space="preserve">zelne </w:t>
      </w:r>
      <w:r>
        <w:t xml:space="preserve">Schüler </w:t>
      </w:r>
      <w:r w:rsidR="00F82FD7">
        <w:t xml:space="preserve">neu </w:t>
      </w:r>
      <w:r w:rsidR="008D4D64">
        <w:t>erfassen</w:t>
      </w:r>
      <w:bookmarkEnd w:id="19"/>
      <w:r>
        <w:t xml:space="preserve"> </w:t>
      </w:r>
      <w:r w:rsidR="002D4469">
        <w:t>oder bearbeiten</w:t>
      </w:r>
      <w:bookmarkEnd w:id="20"/>
      <w:bookmarkEnd w:id="21"/>
    </w:p>
    <w:p w14:paraId="31AE4D09" w14:textId="2D4B7A3C" w:rsidR="008D0306" w:rsidRPr="00041490" w:rsidRDefault="0011382B" w:rsidP="0011382B">
      <w:pPr>
        <w:pStyle w:val="LDHandlungsschritt"/>
      </w:pPr>
      <w:r>
        <w:t>Öffnen Sie die Webseite</w:t>
      </w:r>
      <w:r w:rsidR="008D0306" w:rsidRPr="008D4D64">
        <w:t xml:space="preserve"> </w:t>
      </w:r>
      <w:r w:rsidR="008D0306" w:rsidRPr="0011382B">
        <w:rPr>
          <w:rStyle w:val="LDProgrammelement"/>
        </w:rPr>
        <w:t>Schüler &gt; Schülerbasisdaten &gt; Medizinische Informationen.</w:t>
      </w:r>
    </w:p>
    <w:p w14:paraId="3048BBB7" w14:textId="3F9C08C0" w:rsidR="008D0306" w:rsidRDefault="008D0306" w:rsidP="0011382B">
      <w:pPr>
        <w:pStyle w:val="LDHandlungsschritt"/>
      </w:pPr>
      <w:r>
        <w:t>Wählen Sie d</w:t>
      </w:r>
      <w:r w:rsidR="002D4469">
        <w:t>ie</w:t>
      </w:r>
      <w:r w:rsidR="00793B55">
        <w:t xml:space="preserve"> </w:t>
      </w:r>
      <w:r>
        <w:t xml:space="preserve">betreffenden Schüler über die Schülersuche aus. </w:t>
      </w:r>
    </w:p>
    <w:p w14:paraId="39C07F15" w14:textId="785159CB" w:rsidR="008D0306" w:rsidRDefault="008D0306" w:rsidP="0011382B">
      <w:pPr>
        <w:pStyle w:val="LDHandlungsschritt"/>
      </w:pPr>
      <w:r>
        <w:t>Setzen Sie ein Häkchen vor de</w:t>
      </w:r>
      <w:r w:rsidR="0011382B">
        <w:t>n</w:t>
      </w:r>
      <w:r>
        <w:t xml:space="preserve"> Schüler, de</w:t>
      </w:r>
      <w:r w:rsidR="00793B55">
        <w:t xml:space="preserve">ssen </w:t>
      </w:r>
      <w:r>
        <w:t>Masernstatus Sie erfassen oder bearbeiten möchten.</w:t>
      </w:r>
    </w:p>
    <w:p w14:paraId="43187BFD" w14:textId="77777777" w:rsidR="00364769" w:rsidRDefault="002D4469" w:rsidP="00364769">
      <w:pPr>
        <w:pStyle w:val="LDTextinhaltweitereingerckt"/>
        <w:keepNext/>
      </w:pPr>
      <w:r>
        <w:rPr>
          <w:noProof/>
          <w:lang w:eastAsia="de-DE"/>
        </w:rPr>
        <w:drawing>
          <wp:inline distT="0" distB="0" distL="0" distR="0" wp14:anchorId="7E50315D" wp14:editId="02FCAD92">
            <wp:extent cx="4500000" cy="1026000"/>
            <wp:effectExtent l="19050" t="19050" r="15240" b="222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2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FB85D8" w14:textId="73106EA4" w:rsidR="002D4469" w:rsidRDefault="00364769" w:rsidP="0011382B">
      <w:pPr>
        <w:pStyle w:val="LDBildunterschrift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BC32CE">
        <w:rPr>
          <w:noProof/>
        </w:rPr>
        <w:t>1</w:t>
      </w:r>
      <w:r>
        <w:fldChar w:fldCharType="end"/>
      </w:r>
      <w:r>
        <w:t xml:space="preserve"> Webseite Medizinische Informationen</w:t>
      </w:r>
    </w:p>
    <w:p w14:paraId="388D4BFE" w14:textId="06A30CE1" w:rsidR="008D0306" w:rsidRDefault="008D0306" w:rsidP="0011382B">
      <w:pPr>
        <w:pStyle w:val="LDHandlungsschritt"/>
      </w:pPr>
      <w:r>
        <w:t>Kli</w:t>
      </w:r>
      <w:r w:rsidR="00793B55">
        <w:t>c</w:t>
      </w:r>
      <w:r>
        <w:t>ken Sie auf</w:t>
      </w:r>
      <w:r w:rsidR="00364769">
        <w:t xml:space="preserve"> </w:t>
      </w:r>
      <w:r w:rsidR="00364769" w:rsidRPr="00364769">
        <w:rPr>
          <w:rStyle w:val="LDProgrammelement"/>
        </w:rPr>
        <w:t>bearbeiten</w:t>
      </w:r>
      <w:r w:rsidR="00E86FAA">
        <w:t>.</w:t>
      </w:r>
    </w:p>
    <w:p w14:paraId="0A51E7A0" w14:textId="6EF7AD3D" w:rsidR="008D0306" w:rsidRDefault="002D4469" w:rsidP="0011382B">
      <w:pPr>
        <w:pStyle w:val="LDHandlungsschritt"/>
      </w:pPr>
      <w:r>
        <w:t xml:space="preserve">Wählen </w:t>
      </w:r>
      <w:r w:rsidR="008D0306">
        <w:t xml:space="preserve">Sie im Dialogfenster </w:t>
      </w:r>
      <w:r w:rsidR="00364769" w:rsidRPr="00364769">
        <w:rPr>
          <w:rStyle w:val="LDProgrammelement"/>
        </w:rPr>
        <w:t>medizinische informationen bearbeiten</w:t>
      </w:r>
      <w:r w:rsidR="00364769">
        <w:t xml:space="preserve"> </w:t>
      </w:r>
      <w:r w:rsidR="008D0306">
        <w:t xml:space="preserve">im Auswahlfeld </w:t>
      </w:r>
      <w:r w:rsidR="00364769" w:rsidRPr="00364769">
        <w:rPr>
          <w:rStyle w:val="LDProgrammelement"/>
        </w:rPr>
        <w:t>masernschutz*</w:t>
      </w:r>
      <w:r w:rsidR="00793B55">
        <w:t xml:space="preserve"> </w:t>
      </w:r>
      <w:r w:rsidR="008D0306">
        <w:t>den gewünschten Eintrag</w:t>
      </w:r>
      <w:r>
        <w:t xml:space="preserve"> aus.</w:t>
      </w:r>
    </w:p>
    <w:p w14:paraId="6BC7B430" w14:textId="77777777" w:rsidR="00364769" w:rsidRDefault="00E86FAA" w:rsidP="00364769">
      <w:pPr>
        <w:pStyle w:val="LDTextinhaltweitereingerckt"/>
        <w:keepNext/>
      </w:pPr>
      <w:r>
        <w:rPr>
          <w:noProof/>
          <w:lang w:eastAsia="de-DE"/>
        </w:rPr>
        <w:drawing>
          <wp:inline distT="0" distB="0" distL="0" distR="0" wp14:anchorId="3EF052CC" wp14:editId="6FF1FCA9">
            <wp:extent cx="2340000" cy="1137600"/>
            <wp:effectExtent l="19050" t="19050" r="22225" b="2476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7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DA6346" w14:textId="473A7933" w:rsidR="00E86FAA" w:rsidRDefault="00364769" w:rsidP="0011382B">
      <w:pPr>
        <w:pStyle w:val="LDBildunterschrift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BC32CE">
        <w:rPr>
          <w:noProof/>
        </w:rPr>
        <w:t>2</w:t>
      </w:r>
      <w:r>
        <w:fldChar w:fldCharType="end"/>
      </w:r>
      <w:r>
        <w:t xml:space="preserve"> Webseite Medizinische Informationen: Mase</w:t>
      </w:r>
      <w:r w:rsidR="000450E9">
        <w:t>r</w:t>
      </w:r>
      <w:r>
        <w:t>nschutzstatus auswählen</w:t>
      </w:r>
    </w:p>
    <w:p w14:paraId="794FCC58" w14:textId="7584AD1E" w:rsidR="008D0306" w:rsidRDefault="002D4469" w:rsidP="002D4469">
      <w:pPr>
        <w:pStyle w:val="LDTextinhaltweitereingerckt"/>
      </w:pPr>
      <w:r>
        <w:lastRenderedPageBreak/>
        <w:t>F</w:t>
      </w:r>
      <w:r w:rsidR="008D0306">
        <w:t xml:space="preserve">ür den Eintrag </w:t>
      </w:r>
      <w:r w:rsidR="008D0306" w:rsidRPr="008D0306">
        <w:rPr>
          <w:rStyle w:val="LDMeneintrag"/>
        </w:rPr>
        <w:t>Medizinische Kontraindikation gegen Masernimpfung</w:t>
      </w:r>
      <w:r>
        <w:rPr>
          <w:rStyle w:val="LDMeneintrag"/>
        </w:rPr>
        <w:t xml:space="preserve"> besteht bis zum </w:t>
      </w:r>
      <w:r w:rsidR="008D0306" w:rsidRPr="00793B55">
        <w:t xml:space="preserve">können Sie </w:t>
      </w:r>
      <w:r w:rsidR="00793B55" w:rsidRPr="00793B55">
        <w:t xml:space="preserve">im Feld </w:t>
      </w:r>
      <w:r w:rsidR="00793B55" w:rsidRPr="00364769">
        <w:rPr>
          <w:rStyle w:val="LDProgrammelement"/>
        </w:rPr>
        <w:t>B</w:t>
      </w:r>
      <w:r w:rsidRPr="00364769">
        <w:rPr>
          <w:rStyle w:val="LDProgrammelement"/>
        </w:rPr>
        <w:t>is</w:t>
      </w:r>
      <w:r w:rsidR="00793B55" w:rsidRPr="00793B55">
        <w:t xml:space="preserve"> ein Datum eintragen</w:t>
      </w:r>
      <w:r w:rsidR="00E86FAA">
        <w:t>.</w:t>
      </w:r>
    </w:p>
    <w:p w14:paraId="6066A009" w14:textId="701CEEEF" w:rsidR="002D4469" w:rsidRDefault="008D0306" w:rsidP="0011382B">
      <w:pPr>
        <w:pStyle w:val="LDHandlungsschritt"/>
      </w:pPr>
      <w:r>
        <w:t>Klicken Sie auf</w:t>
      </w:r>
      <w:r w:rsidR="00364769">
        <w:t xml:space="preserve"> </w:t>
      </w:r>
      <w:r w:rsidR="00364769" w:rsidRPr="00364769">
        <w:rPr>
          <w:rStyle w:val="LDProgrammelement"/>
        </w:rPr>
        <w:t xml:space="preserve">übernehmen </w:t>
      </w:r>
      <w:r w:rsidR="00364769">
        <w:t xml:space="preserve">und anschließend auf </w:t>
      </w:r>
      <w:r w:rsidR="00364769" w:rsidRPr="00364769">
        <w:rPr>
          <w:rStyle w:val="LDProgrammelement"/>
        </w:rPr>
        <w:t>speichern.</w:t>
      </w:r>
    </w:p>
    <w:p w14:paraId="5945DFBF" w14:textId="0193ED57" w:rsidR="002D4469" w:rsidRPr="002D4469" w:rsidRDefault="002D4469" w:rsidP="0011382B">
      <w:pPr>
        <w:pStyle w:val="LDHandlungsschritt"/>
      </w:pPr>
      <w:r>
        <w:t>Wiederholen Sie die Schr</w:t>
      </w:r>
      <w:r w:rsidR="000450E9">
        <w:t>i</w:t>
      </w:r>
      <w:r>
        <w:t xml:space="preserve">tte </w:t>
      </w:r>
      <w:r w:rsidR="00364769">
        <w:t>drei</w:t>
      </w:r>
      <w:r>
        <w:t xml:space="preserve"> bis </w:t>
      </w:r>
      <w:r w:rsidR="00364769">
        <w:t>sechs</w:t>
      </w:r>
      <w:r>
        <w:t xml:space="preserve"> für den nächsten Schüler</w:t>
      </w:r>
      <w:r w:rsidR="00E86FAA">
        <w:t>.</w:t>
      </w:r>
    </w:p>
    <w:p w14:paraId="60C86691" w14:textId="3FDB1FB7" w:rsidR="00C127D6" w:rsidRDefault="00793B55" w:rsidP="00793B55">
      <w:pPr>
        <w:pStyle w:val="berschrift3"/>
      </w:pPr>
      <w:bookmarkStart w:id="28" w:name="_Ref44583502"/>
      <w:bookmarkStart w:id="29" w:name="_Ref44599104"/>
      <w:bookmarkStart w:id="30" w:name="_Toc52952154"/>
      <w:bookmarkEnd w:id="22"/>
      <w:bookmarkEnd w:id="23"/>
      <w:bookmarkEnd w:id="24"/>
      <w:bookmarkEnd w:id="25"/>
      <w:bookmarkEnd w:id="26"/>
      <w:bookmarkEnd w:id="27"/>
      <w:r>
        <w:t xml:space="preserve">Den </w:t>
      </w:r>
      <w:r w:rsidR="00C127D6">
        <w:t xml:space="preserve">Masernschutzstatus </w:t>
      </w:r>
      <w:r>
        <w:t xml:space="preserve">für mehrere Schüler gleichzeitig </w:t>
      </w:r>
      <w:r w:rsidR="00C127D6">
        <w:t>erfassen</w:t>
      </w:r>
      <w:bookmarkEnd w:id="28"/>
      <w:r>
        <w:t xml:space="preserve"> </w:t>
      </w:r>
      <w:r w:rsidR="00E86FAA">
        <w:t>oder bearbeiten</w:t>
      </w:r>
      <w:bookmarkEnd w:id="29"/>
      <w:bookmarkEnd w:id="30"/>
    </w:p>
    <w:tbl>
      <w:tblPr>
        <w:tblW w:w="8505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796"/>
      </w:tblGrid>
      <w:tr w:rsidR="00364769" w14:paraId="554A0DCA" w14:textId="77777777" w:rsidTr="00442CFA">
        <w:trPr>
          <w:cantSplit/>
          <w:trHeight w:val="284"/>
        </w:trPr>
        <w:tc>
          <w:tcPr>
            <w:tcW w:w="709" w:type="dxa"/>
          </w:tcPr>
          <w:p w14:paraId="4537E57B" w14:textId="77777777" w:rsidR="00364769" w:rsidRPr="009B0AA3" w:rsidRDefault="00364769" w:rsidP="00442CFA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14FFEC75" wp14:editId="391EF176">
                  <wp:extent cx="288000" cy="288000"/>
                  <wp:effectExtent l="0" t="0" r="0" b="0"/>
                  <wp:docPr id="240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vAlign w:val="center"/>
          </w:tcPr>
          <w:p w14:paraId="0C6B7FE5" w14:textId="77777777" w:rsidR="00364769" w:rsidRPr="00F724C5" w:rsidRDefault="00364769" w:rsidP="00442CFA">
            <w:pPr>
              <w:rPr>
                <w:rStyle w:val="LDHinweistext"/>
              </w:rPr>
            </w:pPr>
            <w:r w:rsidRPr="00F724C5">
              <w:rPr>
                <w:rStyle w:val="LDHinweistext"/>
              </w:rPr>
              <w:t>Hinweis</w:t>
            </w:r>
          </w:p>
          <w:p w14:paraId="4087EE06" w14:textId="027CB182" w:rsidR="00364769" w:rsidRDefault="00364769" w:rsidP="00364769">
            <w:pPr>
              <w:pStyle w:val="LDTextinhalt"/>
            </w:pPr>
            <w:r>
              <w:t>Mit den nachfolgend beschriebenen Schritten erfassen Sie für die ausgewählten Schüler denselben Masernschutzstatus.</w:t>
            </w:r>
          </w:p>
          <w:p w14:paraId="1316305D" w14:textId="203AC7B9" w:rsidR="00364769" w:rsidRPr="005B257B" w:rsidRDefault="00364769" w:rsidP="00364769">
            <w:pPr>
              <w:pStyle w:val="LDTextinhalt"/>
            </w:pPr>
            <w:r>
              <w:t>Ein eventuell vorhandener Eintrag wird damit geändert.</w:t>
            </w:r>
          </w:p>
        </w:tc>
      </w:tr>
    </w:tbl>
    <w:p w14:paraId="344B4B11" w14:textId="4E17CB60" w:rsidR="00793B55" w:rsidRPr="00041490" w:rsidRDefault="0011382B" w:rsidP="0011382B">
      <w:pPr>
        <w:pStyle w:val="LDHandlungsschritt"/>
        <w:numPr>
          <w:ilvl w:val="0"/>
          <w:numId w:val="30"/>
        </w:numPr>
      </w:pPr>
      <w:r>
        <w:t>Öffnen Sie die Webseite</w:t>
      </w:r>
      <w:r w:rsidR="00793B55" w:rsidRPr="008D4D64">
        <w:t xml:space="preserve"> </w:t>
      </w:r>
      <w:r w:rsidR="00793B55" w:rsidRPr="0011382B">
        <w:rPr>
          <w:rStyle w:val="LDProgrammelement"/>
        </w:rPr>
        <w:t>Schüler &gt; Schülerbasisdaten &gt; Medizinische Informationen.</w:t>
      </w:r>
    </w:p>
    <w:p w14:paraId="478B8CF6" w14:textId="0357E3B0" w:rsidR="00793B55" w:rsidRDefault="00793B55" w:rsidP="0011382B">
      <w:pPr>
        <w:pStyle w:val="LDHandlungsschritt"/>
      </w:pPr>
      <w:r>
        <w:t xml:space="preserve">Wählen Sie die betreffenden Schüler über die Schülersuche aus. </w:t>
      </w:r>
    </w:p>
    <w:p w14:paraId="06FE4A1E" w14:textId="7AF74EC5" w:rsidR="00793B55" w:rsidRDefault="00793B55" w:rsidP="0011382B">
      <w:pPr>
        <w:pStyle w:val="LDHandlungsschritt"/>
      </w:pPr>
      <w:r>
        <w:t xml:space="preserve">Setzen Sie ein Häkchen vor </w:t>
      </w:r>
      <w:r w:rsidR="0011382B">
        <w:t>alle</w:t>
      </w:r>
      <w:r>
        <w:t xml:space="preserve"> Schüler, deren Masernstatus Sie erfassen oder bearbeiten möchten.</w:t>
      </w:r>
    </w:p>
    <w:p w14:paraId="5EDBA9B3" w14:textId="77777777" w:rsidR="00364769" w:rsidRDefault="00E86FAA" w:rsidP="00364769">
      <w:pPr>
        <w:pStyle w:val="LDTextinhaltweitereingerckt"/>
        <w:keepNext/>
      </w:pPr>
      <w:r>
        <w:rPr>
          <w:noProof/>
          <w:lang w:eastAsia="de-DE"/>
        </w:rPr>
        <w:drawing>
          <wp:inline distT="0" distB="0" distL="0" distR="0" wp14:anchorId="14FC666D" wp14:editId="2B71AC9C">
            <wp:extent cx="4500000" cy="1443600"/>
            <wp:effectExtent l="19050" t="19050" r="15240" b="2349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43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D074E5" w14:textId="0422B0BB" w:rsidR="00793B55" w:rsidRDefault="00364769" w:rsidP="0011382B">
      <w:pPr>
        <w:pStyle w:val="LDBildunterschrift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BC32CE">
        <w:rPr>
          <w:noProof/>
        </w:rPr>
        <w:t>3</w:t>
      </w:r>
      <w:r>
        <w:fldChar w:fldCharType="end"/>
      </w:r>
      <w:r>
        <w:t xml:space="preserve"> Webseite Medizinische Informationen: Mehrere Schüler auswählen</w:t>
      </w:r>
    </w:p>
    <w:p w14:paraId="646E0397" w14:textId="2AE2FE0A" w:rsidR="00793B55" w:rsidRDefault="00793B55" w:rsidP="0011382B">
      <w:pPr>
        <w:pStyle w:val="LDHandlungsschritt"/>
      </w:pPr>
      <w:r>
        <w:t>Klicken Sie auf</w:t>
      </w:r>
      <w:r w:rsidR="00364769">
        <w:t xml:space="preserve"> </w:t>
      </w:r>
      <w:r w:rsidR="00364769" w:rsidRPr="00364769">
        <w:rPr>
          <w:rStyle w:val="LDProgrammelement"/>
        </w:rPr>
        <w:t>bearbeiten</w:t>
      </w:r>
      <w:r>
        <w:t>.</w:t>
      </w:r>
    </w:p>
    <w:p w14:paraId="72DF6AB2" w14:textId="77777777" w:rsidR="00364769" w:rsidRDefault="00364769" w:rsidP="0011382B">
      <w:pPr>
        <w:pStyle w:val="LDHandlungsschritt"/>
      </w:pPr>
      <w:bookmarkStart w:id="31" w:name="_Toc50981771"/>
      <w:r>
        <w:t xml:space="preserve">Wählen Sie im Dialogfenster </w:t>
      </w:r>
      <w:r w:rsidRPr="00364769">
        <w:rPr>
          <w:rStyle w:val="LDProgrammelement"/>
        </w:rPr>
        <w:t>medizinische informationen bearbeiten</w:t>
      </w:r>
      <w:r>
        <w:t xml:space="preserve"> im Auswahlfeld </w:t>
      </w:r>
      <w:r w:rsidRPr="00364769">
        <w:rPr>
          <w:rStyle w:val="LDProgrammelement"/>
        </w:rPr>
        <w:t>masernschutz*</w:t>
      </w:r>
      <w:r>
        <w:t xml:space="preserve"> den gewünschten Eintrag aus.</w:t>
      </w:r>
    </w:p>
    <w:p w14:paraId="000D2B6D" w14:textId="77777777" w:rsidR="00364769" w:rsidRDefault="00364769" w:rsidP="00364769">
      <w:pPr>
        <w:pStyle w:val="LDTextinhaltweitereingerckt"/>
        <w:keepNext/>
      </w:pPr>
      <w:r>
        <w:rPr>
          <w:noProof/>
          <w:lang w:eastAsia="de-DE"/>
        </w:rPr>
        <w:drawing>
          <wp:inline distT="0" distB="0" distL="0" distR="0" wp14:anchorId="68246199" wp14:editId="1A94870C">
            <wp:extent cx="2742959" cy="1333500"/>
            <wp:effectExtent l="19050" t="19050" r="19685" b="1905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565" cy="13352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479259" w14:textId="4777FB26" w:rsidR="00364769" w:rsidRDefault="00364769" w:rsidP="0011382B">
      <w:pPr>
        <w:pStyle w:val="LDBildunterschrift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BC32CE">
        <w:rPr>
          <w:noProof/>
        </w:rPr>
        <w:t>4</w:t>
      </w:r>
      <w:r>
        <w:fldChar w:fldCharType="end"/>
      </w:r>
      <w:r>
        <w:t xml:space="preserve"> Webseite Medizinische Informationen: Mase</w:t>
      </w:r>
      <w:r w:rsidR="000450E9">
        <w:t>r</w:t>
      </w:r>
      <w:r>
        <w:t>nschutzstatus auswählen</w:t>
      </w:r>
    </w:p>
    <w:p w14:paraId="18C61815" w14:textId="77777777" w:rsidR="00364769" w:rsidRDefault="00364769" w:rsidP="00364769">
      <w:pPr>
        <w:pStyle w:val="LDTextinhaltweitereingerckt"/>
      </w:pPr>
      <w:r>
        <w:t xml:space="preserve">Für den Eintrag </w:t>
      </w:r>
      <w:r w:rsidRPr="008D0306">
        <w:rPr>
          <w:rStyle w:val="LDMeneintrag"/>
        </w:rPr>
        <w:t>Medizinische Kontraindikation gegen Masernimpfung</w:t>
      </w:r>
      <w:r>
        <w:rPr>
          <w:rStyle w:val="LDMeneintrag"/>
        </w:rPr>
        <w:t xml:space="preserve"> besteht bis zum </w:t>
      </w:r>
      <w:r w:rsidRPr="00793B55">
        <w:t xml:space="preserve">können Sie im Feld </w:t>
      </w:r>
      <w:r w:rsidRPr="00364769">
        <w:rPr>
          <w:rStyle w:val="LDProgrammelement"/>
        </w:rPr>
        <w:t>Bis</w:t>
      </w:r>
      <w:r w:rsidRPr="00793B55">
        <w:t xml:space="preserve"> ein Datum eintragen</w:t>
      </w:r>
      <w:r>
        <w:t>.</w:t>
      </w:r>
    </w:p>
    <w:p w14:paraId="4F0E6A11" w14:textId="7C64292F" w:rsidR="004143A6" w:rsidRPr="004143A6" w:rsidRDefault="00364769" w:rsidP="0011382B">
      <w:pPr>
        <w:pStyle w:val="LDHandlungsschritt"/>
      </w:pPr>
      <w:r>
        <w:t xml:space="preserve">Klicken Sie auf </w:t>
      </w:r>
      <w:r w:rsidRPr="00364769">
        <w:rPr>
          <w:rStyle w:val="LDProgrammelement"/>
        </w:rPr>
        <w:t xml:space="preserve">übernehmen </w:t>
      </w:r>
      <w:r>
        <w:t xml:space="preserve">und anschließend auf </w:t>
      </w:r>
      <w:r w:rsidRPr="00364769">
        <w:rPr>
          <w:rStyle w:val="LDProgrammelement"/>
        </w:rPr>
        <w:t>speichern.</w:t>
      </w:r>
    </w:p>
    <w:p w14:paraId="7E6BD5B7" w14:textId="10668EC3" w:rsidR="004143A6" w:rsidRDefault="004143A6" w:rsidP="004143A6">
      <w:pPr>
        <w:pStyle w:val="berschrift2"/>
      </w:pPr>
      <w:bookmarkStart w:id="32" w:name="_Ref52951751"/>
      <w:bookmarkStart w:id="33" w:name="_Toc52952155"/>
      <w:r>
        <w:lastRenderedPageBreak/>
        <w:t>Abfragen zum Masernschutzstatus erstellen</w:t>
      </w:r>
      <w:bookmarkEnd w:id="31"/>
      <w:bookmarkEnd w:id="32"/>
      <w:bookmarkEnd w:id="33"/>
    </w:p>
    <w:p w14:paraId="551ACDCC" w14:textId="5A13F37D" w:rsidR="004143A6" w:rsidRDefault="008D364F" w:rsidP="004143A6">
      <w:pPr>
        <w:pStyle w:val="LDTextinhalteingerckt"/>
      </w:pPr>
      <w:r>
        <w:t>Unter</w:t>
      </w:r>
      <w:r w:rsidR="004143A6" w:rsidRPr="00BE5CFA">
        <w:t xml:space="preserve"> </w:t>
      </w:r>
      <w:r w:rsidR="004143A6" w:rsidRPr="0011382B">
        <w:rPr>
          <w:rStyle w:val="LDProgrammelement"/>
        </w:rPr>
        <w:t xml:space="preserve">Extras &gt; </w:t>
      </w:r>
      <w:r w:rsidRPr="0011382B">
        <w:rPr>
          <w:rStyle w:val="LDProgrammelement"/>
        </w:rPr>
        <w:t xml:space="preserve">Berichte &gt; Individuelle &gt; Berichte </w:t>
      </w:r>
      <w:r w:rsidR="004143A6" w:rsidRPr="001A5550">
        <w:t>können Sie</w:t>
      </w:r>
      <w:r w:rsidR="004143A6" w:rsidRPr="00BE5CFA">
        <w:t xml:space="preserve"> </w:t>
      </w:r>
      <w:r w:rsidR="004143A6">
        <w:t>sich</w:t>
      </w:r>
      <w:r>
        <w:t xml:space="preserve"> einen individ</w:t>
      </w:r>
      <w:r w:rsidR="000450E9">
        <w:t>u</w:t>
      </w:r>
      <w:r>
        <w:t>ellen Bericht</w:t>
      </w:r>
      <w:r w:rsidR="004143A6">
        <w:t xml:space="preserve"> zum Masernschutzstatus erstellen.</w:t>
      </w:r>
    </w:p>
    <w:p w14:paraId="6708C954" w14:textId="6DF43B40" w:rsidR="004143A6" w:rsidRDefault="004143A6" w:rsidP="004143A6">
      <w:pPr>
        <w:pStyle w:val="LDTextinhalteingerckt"/>
      </w:pPr>
      <w:r>
        <w:t xml:space="preserve">Das Abfragefeld </w:t>
      </w:r>
      <w:r w:rsidRPr="00364769">
        <w:rPr>
          <w:rStyle w:val="LDProgrammelement"/>
        </w:rPr>
        <w:t>Masernschutzstatus</w:t>
      </w:r>
      <w:r>
        <w:t xml:space="preserve"> ist in folgenden </w:t>
      </w:r>
      <w:r w:rsidR="0030192A">
        <w:t>Kategorie</w:t>
      </w:r>
      <w:r>
        <w:t xml:space="preserve"> enthalten:</w:t>
      </w:r>
    </w:p>
    <w:p w14:paraId="08E99B75" w14:textId="77777777" w:rsidR="004143A6" w:rsidRPr="0011382B" w:rsidRDefault="004143A6" w:rsidP="00364769">
      <w:pPr>
        <w:pStyle w:val="Aufzhlungeingerckt"/>
        <w:rPr>
          <w:rStyle w:val="LDProgrammelement"/>
        </w:rPr>
      </w:pPr>
      <w:r w:rsidRPr="0011382B">
        <w:rPr>
          <w:rStyle w:val="LDProgrammelement"/>
        </w:rPr>
        <w:t>Kandidaten</w:t>
      </w:r>
    </w:p>
    <w:p w14:paraId="194B8A3F" w14:textId="77777777" w:rsidR="004143A6" w:rsidRPr="0011382B" w:rsidRDefault="004143A6" w:rsidP="00364769">
      <w:pPr>
        <w:pStyle w:val="Aufzhlungeingerckt"/>
        <w:rPr>
          <w:rStyle w:val="LDProgrammelement"/>
        </w:rPr>
      </w:pPr>
      <w:r w:rsidRPr="0011382B">
        <w:rPr>
          <w:rStyle w:val="LDProgrammelement"/>
        </w:rPr>
        <w:t>Schüler</w:t>
      </w:r>
    </w:p>
    <w:p w14:paraId="0E2AA1E3" w14:textId="77777777" w:rsidR="004143A6" w:rsidRPr="0011382B" w:rsidRDefault="004143A6" w:rsidP="00364769">
      <w:pPr>
        <w:pStyle w:val="Aufzhlungeingerckt"/>
        <w:rPr>
          <w:rStyle w:val="LDProgrammelement"/>
        </w:rPr>
      </w:pPr>
      <w:r w:rsidRPr="0011382B">
        <w:rPr>
          <w:rStyle w:val="LDProgrammelement"/>
        </w:rPr>
        <w:t>Schüler-Kompakt</w:t>
      </w:r>
    </w:p>
    <w:p w14:paraId="6F328AB2" w14:textId="4632214F" w:rsidR="004143A6" w:rsidRPr="0011382B" w:rsidRDefault="004143A6" w:rsidP="00364769">
      <w:pPr>
        <w:pStyle w:val="Aufzhlungeingerckt"/>
        <w:rPr>
          <w:rStyle w:val="LDProgrammelement"/>
        </w:rPr>
      </w:pPr>
      <w:r w:rsidRPr="0011382B">
        <w:rPr>
          <w:rStyle w:val="LDProgrammelement"/>
        </w:rPr>
        <w:t>Schüler-Details</w:t>
      </w:r>
    </w:p>
    <w:p w14:paraId="0C34B39C" w14:textId="0241D5B7" w:rsidR="008D364F" w:rsidRPr="00041490" w:rsidRDefault="008D364F" w:rsidP="008D364F">
      <w:pPr>
        <w:pStyle w:val="LDTextinhalteingerckt"/>
      </w:pPr>
      <w:r w:rsidRPr="008D364F">
        <w:rPr>
          <w:noProof/>
        </w:rPr>
        <w:drawing>
          <wp:inline distT="0" distB="0" distL="0" distR="0" wp14:anchorId="32B06E60" wp14:editId="29088BD2">
            <wp:extent cx="5400000" cy="1854294"/>
            <wp:effectExtent l="19050" t="19050" r="10795" b="12700"/>
            <wp:docPr id="2" name="Grafik 2" descr="Das Bild visualisiert das im Text Beschrieb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Das Bild visualisiert das im Text Beschrieben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42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0C3F46" w14:textId="600B7BDD" w:rsidR="004143A6" w:rsidRPr="00BE5CFA" w:rsidRDefault="00364769" w:rsidP="0011382B">
      <w:pPr>
        <w:pStyle w:val="LDBildunterschrift"/>
        <w:ind w:left="709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BC32CE">
        <w:rPr>
          <w:noProof/>
        </w:rPr>
        <w:t>5</w:t>
      </w:r>
      <w:r>
        <w:fldChar w:fldCharType="end"/>
      </w:r>
      <w:r>
        <w:t xml:space="preserve"> </w:t>
      </w:r>
      <w:r w:rsidR="0011382B">
        <w:t>Webseite Berichte: Individuelle Berichte zum Mase</w:t>
      </w:r>
      <w:r w:rsidR="000450E9">
        <w:t>r</w:t>
      </w:r>
      <w:r w:rsidR="0011382B">
        <w:t>nschutzstatus erstellen</w:t>
      </w:r>
    </w:p>
    <w:bookmarkEnd w:id="16"/>
    <w:p w14:paraId="7D3BBAEA" w14:textId="77777777" w:rsidR="004143A6" w:rsidRPr="004143A6" w:rsidRDefault="004143A6" w:rsidP="004143A6">
      <w:pPr>
        <w:pStyle w:val="LDTextinhalt"/>
      </w:pPr>
    </w:p>
    <w:sectPr w:rsidR="004143A6" w:rsidRPr="004143A6" w:rsidSect="0036476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1" w:bottom="1134" w:left="1474" w:header="567" w:footer="4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327B1" w14:textId="77777777" w:rsidR="00367248" w:rsidRDefault="00367248" w:rsidP="006A65B3">
      <w:r>
        <w:separator/>
      </w:r>
    </w:p>
  </w:endnote>
  <w:endnote w:type="continuationSeparator" w:id="0">
    <w:p w14:paraId="51F7193E" w14:textId="77777777" w:rsidR="00367248" w:rsidRDefault="00367248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4B6D8" w14:textId="77777777" w:rsidR="006F7B68" w:rsidRDefault="006F7B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E6FA8" w14:textId="1071A81B" w:rsidR="00364769" w:rsidRDefault="00364769" w:rsidP="00364769">
    <w:pPr>
      <w:pStyle w:val="LDFuzeile"/>
    </w:pPr>
    <w:r>
      <w:t xml:space="preserve">HMKB | </w:t>
    </w:r>
    <w:r w:rsidR="00BC32CE">
      <w:fldChar w:fldCharType="begin"/>
    </w:r>
    <w:r w:rsidR="00BC32CE">
      <w:instrText xml:space="preserve"> STYLEREF  "Übertitel / IT-Verfahren"  \* MERGEFORMAT </w:instrText>
    </w:r>
    <w:r w:rsidR="00BC32CE">
      <w:fldChar w:fldCharType="separate"/>
    </w:r>
    <w:r w:rsidR="00BC32CE">
      <w:rPr>
        <w:noProof/>
      </w:rPr>
      <w:t>LUSD</w:t>
    </w:r>
    <w:r w:rsidR="00BC32CE">
      <w:rPr>
        <w:noProof/>
      </w:rPr>
      <w:fldChar w:fldCharType="end"/>
    </w:r>
    <w:r>
      <w:t xml:space="preserve"> | </w:t>
    </w:r>
    <w:r w:rsidR="00BC32CE">
      <w:fldChar w:fldCharType="begin"/>
    </w:r>
    <w:r w:rsidR="00BC32CE">
      <w:instrText xml:space="preserve"> STYLEREF  "Titel des Dokuments"  \* MERGEFORMAT </w:instrText>
    </w:r>
    <w:r w:rsidR="00BC32CE">
      <w:fldChar w:fldCharType="separate"/>
    </w:r>
    <w:r w:rsidR="00BC32CE">
      <w:rPr>
        <w:noProof/>
      </w:rPr>
      <w:t>Masernschutzstatus abbilden</w:t>
    </w:r>
    <w:r w:rsidR="00BC32CE">
      <w:rPr>
        <w:noProof/>
      </w:rPr>
      <w:fldChar w:fldCharType="end"/>
    </w:r>
    <w:r>
      <w:t xml:space="preserve"> | Version: 2.0 | </w:t>
    </w:r>
    <w:r w:rsidR="006F7B68">
      <w:t>13</w:t>
    </w:r>
    <w:r>
      <w:t>.10.2025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DF449" w14:textId="7EDE00BA" w:rsidR="00367248" w:rsidRPr="00364769" w:rsidRDefault="00364769" w:rsidP="00364769">
    <w:pPr>
      <w:pStyle w:val="LDFuzeile"/>
    </w:pPr>
    <w:r>
      <w:t xml:space="preserve">HMKB | </w:t>
    </w:r>
    <w:r w:rsidR="00BC32CE">
      <w:fldChar w:fldCharType="begin"/>
    </w:r>
    <w:r w:rsidR="00BC32CE">
      <w:instrText xml:space="preserve"> STYLEREF  "Übertitel / IT-Verfahren"  \* MERGEFORMAT </w:instrText>
    </w:r>
    <w:r w:rsidR="00BC32CE">
      <w:fldChar w:fldCharType="separate"/>
    </w:r>
    <w:r w:rsidR="00BC32CE">
      <w:rPr>
        <w:noProof/>
      </w:rPr>
      <w:t>LUSD</w:t>
    </w:r>
    <w:r w:rsidR="00BC32CE">
      <w:rPr>
        <w:noProof/>
      </w:rPr>
      <w:fldChar w:fldCharType="end"/>
    </w:r>
    <w:r>
      <w:t xml:space="preserve"> | </w:t>
    </w:r>
    <w:r w:rsidR="00BC32CE">
      <w:fldChar w:fldCharType="begin"/>
    </w:r>
    <w:r w:rsidR="00BC32CE">
      <w:instrText xml:space="preserve"> STYLEREF  "Titel des Dokuments"  \* MERGEFORMAT </w:instrText>
    </w:r>
    <w:r w:rsidR="00BC32CE">
      <w:fldChar w:fldCharType="separate"/>
    </w:r>
    <w:r w:rsidR="00BC32CE">
      <w:rPr>
        <w:noProof/>
      </w:rPr>
      <w:t>Masernschutzstatus abbilden</w:t>
    </w:r>
    <w:r w:rsidR="00BC32CE">
      <w:rPr>
        <w:noProof/>
      </w:rPr>
      <w:fldChar w:fldCharType="end"/>
    </w:r>
    <w:r>
      <w:t xml:space="preserve"> | Version: 2.0 | 07.10.2020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FFBBC" w14:textId="77777777" w:rsidR="00367248" w:rsidRDefault="00367248" w:rsidP="006A65B3">
      <w:r>
        <w:separator/>
      </w:r>
    </w:p>
  </w:footnote>
  <w:footnote w:type="continuationSeparator" w:id="0">
    <w:p w14:paraId="2D2093E7" w14:textId="77777777" w:rsidR="00367248" w:rsidRDefault="00367248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4981B" w14:textId="77777777" w:rsidR="006F7B68" w:rsidRDefault="006F7B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F698A" w14:textId="77777777" w:rsidR="006F7B68" w:rsidRDefault="006F7B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F3971" w14:textId="77777777" w:rsidR="006F7B68" w:rsidRDefault="006F7B6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674" type="#_x0000_t75" style="width:29.95pt;height:24.2pt" o:bullet="t">
        <v:imagedata r:id="rId1" o:title="info1"/>
      </v:shape>
    </w:pict>
  </w:numPicBullet>
  <w:numPicBullet w:numPicBulletId="1">
    <w:pict>
      <v:shape id="_x0000_i2675" type="#_x0000_t75" style="width:43.8pt;height:31.7pt" o:bullet="t">
        <v:imagedata r:id="rId2" o:title="ausrufezeichen_klein"/>
      </v:shape>
    </w:pict>
  </w:numPicBullet>
  <w:numPicBullet w:numPicBulletId="2">
    <w:pict>
      <v:shape id="_x0000_i2676" type="#_x0000_t75" style="width:27.65pt;height:16.15pt" o:bullet="t">
        <v:imagedata r:id="rId3" o:title="Unbenannt"/>
      </v:shape>
    </w:pict>
  </w:numPicBullet>
  <w:numPicBullet w:numPicBulletId="3">
    <w:pict>
      <v:shape id="_x0000_i2677" type="#_x0000_t75" style="width:682pt;height:682pt" o:bullet="t">
        <v:imagedata r:id="rId4" o:title="task"/>
      </v:shape>
    </w:pict>
  </w:numPicBullet>
  <w:abstractNum w:abstractNumId="0" w15:restartNumberingAfterBreak="0">
    <w:nsid w:val="06DE28AA"/>
    <w:multiLevelType w:val="multilevel"/>
    <w:tmpl w:val="E74601CE"/>
    <w:lvl w:ilvl="0">
      <w:start w:val="1"/>
      <w:numFmt w:val="decimal"/>
      <w:lvlText w:val="%1. "/>
      <w:lvlJc w:val="left"/>
      <w:pPr>
        <w:ind w:left="993" w:hanging="284"/>
      </w:pPr>
    </w:lvl>
    <w:lvl w:ilvl="1">
      <w:start w:val="1"/>
      <w:numFmt w:val="none"/>
      <w:lvlText w:val=""/>
      <w:lvlJc w:val="left"/>
      <w:pPr>
        <w:ind w:left="1106" w:hanging="397"/>
      </w:pPr>
    </w:lvl>
    <w:lvl w:ilvl="2">
      <w:start w:val="1"/>
      <w:numFmt w:val="none"/>
      <w:lvlText w:val=""/>
      <w:lvlJc w:val="left"/>
      <w:pPr>
        <w:ind w:left="1106" w:hanging="397"/>
      </w:pPr>
    </w:lvl>
    <w:lvl w:ilvl="3">
      <w:start w:val="1"/>
      <w:numFmt w:val="none"/>
      <w:lvlText w:val=""/>
      <w:lvlJc w:val="left"/>
      <w:pPr>
        <w:ind w:left="1106" w:hanging="397"/>
      </w:pPr>
    </w:lvl>
    <w:lvl w:ilvl="4">
      <w:start w:val="1"/>
      <w:numFmt w:val="none"/>
      <w:lvlText w:val=""/>
      <w:lvlJc w:val="left"/>
      <w:pPr>
        <w:ind w:left="1106" w:hanging="397"/>
      </w:pPr>
    </w:lvl>
    <w:lvl w:ilvl="5">
      <w:start w:val="1"/>
      <w:numFmt w:val="lowerRoman"/>
      <w:lvlText w:val="(%6)"/>
      <w:lvlJc w:val="left"/>
      <w:pPr>
        <w:ind w:left="993" w:hanging="284"/>
      </w:pPr>
    </w:lvl>
    <w:lvl w:ilvl="6">
      <w:start w:val="1"/>
      <w:numFmt w:val="decimal"/>
      <w:lvlText w:val="%7."/>
      <w:lvlJc w:val="left"/>
      <w:pPr>
        <w:ind w:left="993" w:hanging="284"/>
      </w:pPr>
    </w:lvl>
    <w:lvl w:ilvl="7">
      <w:start w:val="1"/>
      <w:numFmt w:val="lowerLetter"/>
      <w:lvlText w:val="%8."/>
      <w:lvlJc w:val="left"/>
      <w:pPr>
        <w:ind w:left="993" w:hanging="284"/>
      </w:pPr>
    </w:lvl>
    <w:lvl w:ilvl="8">
      <w:start w:val="1"/>
      <w:numFmt w:val="lowerRoman"/>
      <w:lvlText w:val="%9."/>
      <w:lvlJc w:val="left"/>
      <w:pPr>
        <w:ind w:left="993" w:hanging="284"/>
      </w:pPr>
    </w:lvl>
  </w:abstractNum>
  <w:abstractNum w:abstractNumId="1" w15:restartNumberingAfterBreak="0">
    <w:nsid w:val="0CFA1064"/>
    <w:multiLevelType w:val="multilevel"/>
    <w:tmpl w:val="D074A45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5E35D8D"/>
    <w:multiLevelType w:val="multilevel"/>
    <w:tmpl w:val="80B6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6885"/>
    <w:multiLevelType w:val="multilevel"/>
    <w:tmpl w:val="D4E60408"/>
    <w:lvl w:ilvl="0">
      <w:start w:val="1"/>
      <w:numFmt w:val="decimal"/>
      <w:pStyle w:val="LDHandlungsschritt"/>
      <w:lvlText w:val="%1. "/>
      <w:lvlJc w:val="left"/>
      <w:pPr>
        <w:ind w:left="993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4" w15:restartNumberingAfterBreak="0">
    <w:nsid w:val="3B21170C"/>
    <w:multiLevelType w:val="hybridMultilevel"/>
    <w:tmpl w:val="07F00436"/>
    <w:lvl w:ilvl="0" w:tplc="C7DA82C8">
      <w:start w:val="1"/>
      <w:numFmt w:val="bullet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DB20356"/>
    <w:multiLevelType w:val="multilevel"/>
    <w:tmpl w:val="A9E8C52E"/>
    <w:lvl w:ilvl="0">
      <w:start w:val="1"/>
      <w:numFmt w:val="decimal"/>
      <w:lvlText w:val="%1. "/>
      <w:lvlJc w:val="left"/>
      <w:pPr>
        <w:ind w:left="993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6" w15:restartNumberingAfterBreak="0">
    <w:nsid w:val="42BF54AA"/>
    <w:multiLevelType w:val="hybridMultilevel"/>
    <w:tmpl w:val="7B6C56C8"/>
    <w:lvl w:ilvl="0" w:tplc="07269494">
      <w:start w:val="1"/>
      <w:numFmt w:val="bullet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5341FD2"/>
    <w:multiLevelType w:val="hybridMultilevel"/>
    <w:tmpl w:val="31AE6558"/>
    <w:lvl w:ilvl="0" w:tplc="3C38B1E4">
      <w:start w:val="1"/>
      <w:numFmt w:val="bullet"/>
      <w:lvlText w:val=""/>
      <w:lvlPicBulletId w:val="2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4A031F2F"/>
    <w:multiLevelType w:val="multilevel"/>
    <w:tmpl w:val="A652484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C5F2225"/>
    <w:multiLevelType w:val="hybridMultilevel"/>
    <w:tmpl w:val="C9229224"/>
    <w:lvl w:ilvl="0" w:tplc="5AC007D4">
      <w:start w:val="1"/>
      <w:numFmt w:val="decimal"/>
      <w:pStyle w:val="Formatvorlageberschrift3Schwarz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2"/>
        <w:szCs w:val="22"/>
        <w:u w:color="FF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96AA8"/>
    <w:multiLevelType w:val="hybridMultilevel"/>
    <w:tmpl w:val="467C862A"/>
    <w:lvl w:ilvl="0" w:tplc="96AA74FA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61110157"/>
    <w:multiLevelType w:val="hybridMultilevel"/>
    <w:tmpl w:val="D444F70E"/>
    <w:lvl w:ilvl="0" w:tplc="675CB352">
      <w:start w:val="1"/>
      <w:numFmt w:val="bullet"/>
      <w:pStyle w:val="Aufzhlungbndig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B192A"/>
    <w:multiLevelType w:val="hybridMultilevel"/>
    <w:tmpl w:val="F55ED54A"/>
    <w:lvl w:ilvl="0" w:tplc="CF686428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3" w15:restartNumberingAfterBreak="0">
    <w:nsid w:val="6DE52761"/>
    <w:multiLevelType w:val="hybridMultilevel"/>
    <w:tmpl w:val="7AD2343E"/>
    <w:lvl w:ilvl="0" w:tplc="B78287CC">
      <w:start w:val="1"/>
      <w:numFmt w:val="bullet"/>
      <w:pStyle w:val="LDAuflistungHandlungenzweiteEbene"/>
      <w:lvlText w:val=""/>
      <w:lvlJc w:val="left"/>
      <w:pPr>
        <w:ind w:left="1004" w:hanging="360"/>
      </w:pPr>
      <w:rPr>
        <w:rFonts w:ascii="Wingdings" w:hAnsi="Wingdings" w:hint="default"/>
        <w:color w:val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F9A29BE"/>
    <w:multiLevelType w:val="hybridMultilevel"/>
    <w:tmpl w:val="9AA0955C"/>
    <w:lvl w:ilvl="0" w:tplc="660E7E3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4A2E9C"/>
    <w:multiLevelType w:val="hybridMultilevel"/>
    <w:tmpl w:val="10608FC0"/>
    <w:lvl w:ilvl="0" w:tplc="A1D4B2BA">
      <w:start w:val="10"/>
      <w:numFmt w:val="decimal"/>
      <w:pStyle w:val="LDHandlungsschritteab10"/>
      <w:lvlText w:val="%1."/>
      <w:lvlJc w:val="left"/>
      <w:pPr>
        <w:ind w:left="1429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9FF0E1F"/>
    <w:multiLevelType w:val="multilevel"/>
    <w:tmpl w:val="248458EA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13"/>
  </w:num>
  <w:num w:numId="5">
    <w:abstractNumId w:val="3"/>
  </w:num>
  <w:num w:numId="6">
    <w:abstractNumId w:val="1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6"/>
  </w:num>
  <w:num w:numId="10">
    <w:abstractNumId w:val="10"/>
  </w:num>
  <w:num w:numId="11">
    <w:abstractNumId w:val="4"/>
  </w:num>
  <w:num w:numId="12">
    <w:abstractNumId w:val="7"/>
  </w:num>
  <w:num w:numId="13">
    <w:abstractNumId w:val="14"/>
  </w:num>
  <w:num w:numId="14">
    <w:abstractNumId w:val="6"/>
  </w:num>
  <w:num w:numId="15">
    <w:abstractNumId w:val="5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  <w:lvl w:ilvl="0">
        <w:start w:val="1"/>
        <w:numFmt w:val="decimal"/>
        <w:pStyle w:val="LDHandlungsschritt"/>
        <w:lvlText w:val="%1. "/>
        <w:lvlJc w:val="left"/>
        <w:pPr>
          <w:ind w:left="284" w:hanging="28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attachedTemplate r:id="rId1"/>
  <w:linkStyle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7C"/>
    <w:rsid w:val="0000761B"/>
    <w:rsid w:val="000104DB"/>
    <w:rsid w:val="00010CD2"/>
    <w:rsid w:val="00010D9F"/>
    <w:rsid w:val="00013567"/>
    <w:rsid w:val="00016274"/>
    <w:rsid w:val="0001640A"/>
    <w:rsid w:val="0001747F"/>
    <w:rsid w:val="00021DB7"/>
    <w:rsid w:val="000243B3"/>
    <w:rsid w:val="000253D8"/>
    <w:rsid w:val="000327F1"/>
    <w:rsid w:val="000360BD"/>
    <w:rsid w:val="00041490"/>
    <w:rsid w:val="000447CE"/>
    <w:rsid w:val="000450E9"/>
    <w:rsid w:val="000508CE"/>
    <w:rsid w:val="00053487"/>
    <w:rsid w:val="000542DC"/>
    <w:rsid w:val="00062CC3"/>
    <w:rsid w:val="000643E0"/>
    <w:rsid w:val="00065592"/>
    <w:rsid w:val="000674FC"/>
    <w:rsid w:val="000679DE"/>
    <w:rsid w:val="00070559"/>
    <w:rsid w:val="00071279"/>
    <w:rsid w:val="00072620"/>
    <w:rsid w:val="000764C9"/>
    <w:rsid w:val="000807EC"/>
    <w:rsid w:val="00090334"/>
    <w:rsid w:val="00094DD4"/>
    <w:rsid w:val="00097EB9"/>
    <w:rsid w:val="000A4CF9"/>
    <w:rsid w:val="000A79FC"/>
    <w:rsid w:val="000A7F54"/>
    <w:rsid w:val="000B1833"/>
    <w:rsid w:val="000C01B3"/>
    <w:rsid w:val="000C1579"/>
    <w:rsid w:val="000C3213"/>
    <w:rsid w:val="000C3BAA"/>
    <w:rsid w:val="000C73BB"/>
    <w:rsid w:val="000D0594"/>
    <w:rsid w:val="000D40DE"/>
    <w:rsid w:val="000E02D7"/>
    <w:rsid w:val="000F07E1"/>
    <w:rsid w:val="000F74B6"/>
    <w:rsid w:val="00103A42"/>
    <w:rsid w:val="00104774"/>
    <w:rsid w:val="0011382B"/>
    <w:rsid w:val="00113890"/>
    <w:rsid w:val="0013318E"/>
    <w:rsid w:val="00135E8B"/>
    <w:rsid w:val="00137CF7"/>
    <w:rsid w:val="00145A55"/>
    <w:rsid w:val="00151519"/>
    <w:rsid w:val="00154764"/>
    <w:rsid w:val="00155517"/>
    <w:rsid w:val="00156B43"/>
    <w:rsid w:val="00157D44"/>
    <w:rsid w:val="00160BC6"/>
    <w:rsid w:val="00162AB1"/>
    <w:rsid w:val="00164702"/>
    <w:rsid w:val="001734C6"/>
    <w:rsid w:val="00175F29"/>
    <w:rsid w:val="00176804"/>
    <w:rsid w:val="00182EA2"/>
    <w:rsid w:val="00182ED5"/>
    <w:rsid w:val="0019389A"/>
    <w:rsid w:val="001960C3"/>
    <w:rsid w:val="00196DB2"/>
    <w:rsid w:val="001A29AD"/>
    <w:rsid w:val="001B07FA"/>
    <w:rsid w:val="001B0AD4"/>
    <w:rsid w:val="001B1AE8"/>
    <w:rsid w:val="001B4755"/>
    <w:rsid w:val="001C03A2"/>
    <w:rsid w:val="001C3EC9"/>
    <w:rsid w:val="001D08DA"/>
    <w:rsid w:val="001D4837"/>
    <w:rsid w:val="001E0E3C"/>
    <w:rsid w:val="001E0FB8"/>
    <w:rsid w:val="001E6906"/>
    <w:rsid w:val="001F598B"/>
    <w:rsid w:val="001F6702"/>
    <w:rsid w:val="001F7FEF"/>
    <w:rsid w:val="002014C9"/>
    <w:rsid w:val="002014E0"/>
    <w:rsid w:val="00203C62"/>
    <w:rsid w:val="00210FAC"/>
    <w:rsid w:val="0021162F"/>
    <w:rsid w:val="00213AA0"/>
    <w:rsid w:val="00214A6E"/>
    <w:rsid w:val="002168AE"/>
    <w:rsid w:val="00217E8A"/>
    <w:rsid w:val="00222571"/>
    <w:rsid w:val="00224B18"/>
    <w:rsid w:val="00226C8A"/>
    <w:rsid w:val="002306FC"/>
    <w:rsid w:val="00233C54"/>
    <w:rsid w:val="0023617C"/>
    <w:rsid w:val="00241E7B"/>
    <w:rsid w:val="0024247A"/>
    <w:rsid w:val="00245A64"/>
    <w:rsid w:val="00246337"/>
    <w:rsid w:val="002577DD"/>
    <w:rsid w:val="0026494E"/>
    <w:rsid w:val="00265046"/>
    <w:rsid w:val="0027283A"/>
    <w:rsid w:val="0027616F"/>
    <w:rsid w:val="002812FD"/>
    <w:rsid w:val="002819DE"/>
    <w:rsid w:val="0028384F"/>
    <w:rsid w:val="00283F9C"/>
    <w:rsid w:val="00290AD2"/>
    <w:rsid w:val="00292AA3"/>
    <w:rsid w:val="00293A71"/>
    <w:rsid w:val="002971B0"/>
    <w:rsid w:val="002A4571"/>
    <w:rsid w:val="002A695A"/>
    <w:rsid w:val="002A7651"/>
    <w:rsid w:val="002A7698"/>
    <w:rsid w:val="002B1D26"/>
    <w:rsid w:val="002B6F21"/>
    <w:rsid w:val="002C35A4"/>
    <w:rsid w:val="002C3700"/>
    <w:rsid w:val="002D4469"/>
    <w:rsid w:val="002E10CC"/>
    <w:rsid w:val="002E5048"/>
    <w:rsid w:val="00300F03"/>
    <w:rsid w:val="0030192A"/>
    <w:rsid w:val="00303CF8"/>
    <w:rsid w:val="00305CB5"/>
    <w:rsid w:val="003101E1"/>
    <w:rsid w:val="00310647"/>
    <w:rsid w:val="00320B4F"/>
    <w:rsid w:val="0032469A"/>
    <w:rsid w:val="00326487"/>
    <w:rsid w:val="0033406D"/>
    <w:rsid w:val="003367F7"/>
    <w:rsid w:val="003404CF"/>
    <w:rsid w:val="003405D1"/>
    <w:rsid w:val="00344564"/>
    <w:rsid w:val="003445C4"/>
    <w:rsid w:val="0034516A"/>
    <w:rsid w:val="003518A0"/>
    <w:rsid w:val="00362A75"/>
    <w:rsid w:val="003632E9"/>
    <w:rsid w:val="00364769"/>
    <w:rsid w:val="00366826"/>
    <w:rsid w:val="00366CFC"/>
    <w:rsid w:val="00366D8C"/>
    <w:rsid w:val="00367248"/>
    <w:rsid w:val="00371335"/>
    <w:rsid w:val="00372665"/>
    <w:rsid w:val="00372825"/>
    <w:rsid w:val="0037732E"/>
    <w:rsid w:val="00377B26"/>
    <w:rsid w:val="00386B8E"/>
    <w:rsid w:val="00393FB0"/>
    <w:rsid w:val="00394826"/>
    <w:rsid w:val="003967D1"/>
    <w:rsid w:val="003A126F"/>
    <w:rsid w:val="003A25AB"/>
    <w:rsid w:val="003A3A32"/>
    <w:rsid w:val="003A3D23"/>
    <w:rsid w:val="003A41CC"/>
    <w:rsid w:val="003A68F8"/>
    <w:rsid w:val="003B2186"/>
    <w:rsid w:val="003C3E3D"/>
    <w:rsid w:val="003C4306"/>
    <w:rsid w:val="003C5336"/>
    <w:rsid w:val="003C5831"/>
    <w:rsid w:val="003C7B94"/>
    <w:rsid w:val="003D0707"/>
    <w:rsid w:val="003D0F27"/>
    <w:rsid w:val="003D3A74"/>
    <w:rsid w:val="003E0134"/>
    <w:rsid w:val="003E1F7C"/>
    <w:rsid w:val="003E4677"/>
    <w:rsid w:val="003F623C"/>
    <w:rsid w:val="00401657"/>
    <w:rsid w:val="00401F86"/>
    <w:rsid w:val="00402282"/>
    <w:rsid w:val="00403068"/>
    <w:rsid w:val="00403629"/>
    <w:rsid w:val="00405FD1"/>
    <w:rsid w:val="00411571"/>
    <w:rsid w:val="00413C50"/>
    <w:rsid w:val="00413EF8"/>
    <w:rsid w:val="004143A6"/>
    <w:rsid w:val="00415046"/>
    <w:rsid w:val="00416818"/>
    <w:rsid w:val="00423C9C"/>
    <w:rsid w:val="00424F3D"/>
    <w:rsid w:val="004258A0"/>
    <w:rsid w:val="0042590F"/>
    <w:rsid w:val="004276B9"/>
    <w:rsid w:val="00431BC1"/>
    <w:rsid w:val="00431EF6"/>
    <w:rsid w:val="00434298"/>
    <w:rsid w:val="0043477C"/>
    <w:rsid w:val="00435693"/>
    <w:rsid w:val="004362C6"/>
    <w:rsid w:val="004377E2"/>
    <w:rsid w:val="00440D17"/>
    <w:rsid w:val="004425B3"/>
    <w:rsid w:val="004456BA"/>
    <w:rsid w:val="00447AE2"/>
    <w:rsid w:val="00454D77"/>
    <w:rsid w:val="00460C34"/>
    <w:rsid w:val="00461CCC"/>
    <w:rsid w:val="004657F6"/>
    <w:rsid w:val="0046702E"/>
    <w:rsid w:val="00473869"/>
    <w:rsid w:val="0047632A"/>
    <w:rsid w:val="00476359"/>
    <w:rsid w:val="00485E1E"/>
    <w:rsid w:val="00491EAC"/>
    <w:rsid w:val="00493632"/>
    <w:rsid w:val="00494125"/>
    <w:rsid w:val="004A2FDA"/>
    <w:rsid w:val="004A53C5"/>
    <w:rsid w:val="004A54B9"/>
    <w:rsid w:val="004A5D3D"/>
    <w:rsid w:val="004A6402"/>
    <w:rsid w:val="004B4CAE"/>
    <w:rsid w:val="004B6E6B"/>
    <w:rsid w:val="004B7C03"/>
    <w:rsid w:val="004B7D42"/>
    <w:rsid w:val="004D16F5"/>
    <w:rsid w:val="004D20D6"/>
    <w:rsid w:val="004E1BD6"/>
    <w:rsid w:val="004E1FD7"/>
    <w:rsid w:val="004E279E"/>
    <w:rsid w:val="004E2A84"/>
    <w:rsid w:val="004E3EEA"/>
    <w:rsid w:val="004E4078"/>
    <w:rsid w:val="004E4DEA"/>
    <w:rsid w:val="004F2CA7"/>
    <w:rsid w:val="004F5BA3"/>
    <w:rsid w:val="004F7AFF"/>
    <w:rsid w:val="005105D5"/>
    <w:rsid w:val="00513158"/>
    <w:rsid w:val="00513ABC"/>
    <w:rsid w:val="0051684F"/>
    <w:rsid w:val="005220F9"/>
    <w:rsid w:val="00522A74"/>
    <w:rsid w:val="00525532"/>
    <w:rsid w:val="005257C6"/>
    <w:rsid w:val="005319B5"/>
    <w:rsid w:val="00531AF7"/>
    <w:rsid w:val="00534B1A"/>
    <w:rsid w:val="0053567C"/>
    <w:rsid w:val="00535722"/>
    <w:rsid w:val="0054035A"/>
    <w:rsid w:val="00543731"/>
    <w:rsid w:val="00544FA8"/>
    <w:rsid w:val="00550D43"/>
    <w:rsid w:val="00552509"/>
    <w:rsid w:val="0055251E"/>
    <w:rsid w:val="005525E5"/>
    <w:rsid w:val="00552DAF"/>
    <w:rsid w:val="00554382"/>
    <w:rsid w:val="00564517"/>
    <w:rsid w:val="00566AA2"/>
    <w:rsid w:val="00566EF7"/>
    <w:rsid w:val="00567A89"/>
    <w:rsid w:val="00571569"/>
    <w:rsid w:val="005740B3"/>
    <w:rsid w:val="00574A90"/>
    <w:rsid w:val="00575F90"/>
    <w:rsid w:val="0058608E"/>
    <w:rsid w:val="00587E62"/>
    <w:rsid w:val="00593F86"/>
    <w:rsid w:val="00594289"/>
    <w:rsid w:val="00596209"/>
    <w:rsid w:val="00597BBA"/>
    <w:rsid w:val="005A39EB"/>
    <w:rsid w:val="005B3371"/>
    <w:rsid w:val="005C07F9"/>
    <w:rsid w:val="005C2F40"/>
    <w:rsid w:val="005C3962"/>
    <w:rsid w:val="005C59FB"/>
    <w:rsid w:val="005C61CF"/>
    <w:rsid w:val="005C7F3B"/>
    <w:rsid w:val="005D1CE0"/>
    <w:rsid w:val="005D38C1"/>
    <w:rsid w:val="005D6054"/>
    <w:rsid w:val="005D6836"/>
    <w:rsid w:val="005E2F3E"/>
    <w:rsid w:val="005E74C1"/>
    <w:rsid w:val="005F2F58"/>
    <w:rsid w:val="005F549E"/>
    <w:rsid w:val="00616289"/>
    <w:rsid w:val="00616902"/>
    <w:rsid w:val="00617065"/>
    <w:rsid w:val="00620E99"/>
    <w:rsid w:val="006210E7"/>
    <w:rsid w:val="00623A85"/>
    <w:rsid w:val="006259D8"/>
    <w:rsid w:val="00627D99"/>
    <w:rsid w:val="00631659"/>
    <w:rsid w:val="00636F2C"/>
    <w:rsid w:val="00642043"/>
    <w:rsid w:val="00644F55"/>
    <w:rsid w:val="00646987"/>
    <w:rsid w:val="00656F06"/>
    <w:rsid w:val="0066491D"/>
    <w:rsid w:val="006660D4"/>
    <w:rsid w:val="006673EB"/>
    <w:rsid w:val="006676EC"/>
    <w:rsid w:val="00680C4F"/>
    <w:rsid w:val="00683053"/>
    <w:rsid w:val="0068645D"/>
    <w:rsid w:val="006927D5"/>
    <w:rsid w:val="00692FB8"/>
    <w:rsid w:val="006A65B3"/>
    <w:rsid w:val="006A66B9"/>
    <w:rsid w:val="006B2AFB"/>
    <w:rsid w:val="006B33AF"/>
    <w:rsid w:val="006B3FA8"/>
    <w:rsid w:val="006B4133"/>
    <w:rsid w:val="006B4740"/>
    <w:rsid w:val="006B7E49"/>
    <w:rsid w:val="006C0D6B"/>
    <w:rsid w:val="006C0DB4"/>
    <w:rsid w:val="006C362A"/>
    <w:rsid w:val="006C6204"/>
    <w:rsid w:val="006C6453"/>
    <w:rsid w:val="006C67C3"/>
    <w:rsid w:val="006D1EAC"/>
    <w:rsid w:val="006D2838"/>
    <w:rsid w:val="006E715E"/>
    <w:rsid w:val="006E7F33"/>
    <w:rsid w:val="006F18FE"/>
    <w:rsid w:val="006F190C"/>
    <w:rsid w:val="006F1A11"/>
    <w:rsid w:val="006F2F30"/>
    <w:rsid w:val="006F435D"/>
    <w:rsid w:val="006F4ECB"/>
    <w:rsid w:val="006F7B68"/>
    <w:rsid w:val="00703323"/>
    <w:rsid w:val="0070436F"/>
    <w:rsid w:val="00707D6C"/>
    <w:rsid w:val="007125C7"/>
    <w:rsid w:val="0071269D"/>
    <w:rsid w:val="0071696A"/>
    <w:rsid w:val="0072456F"/>
    <w:rsid w:val="00724659"/>
    <w:rsid w:val="00726FB1"/>
    <w:rsid w:val="00737E33"/>
    <w:rsid w:val="00740C71"/>
    <w:rsid w:val="00744E34"/>
    <w:rsid w:val="007509D3"/>
    <w:rsid w:val="00750AAB"/>
    <w:rsid w:val="007555F5"/>
    <w:rsid w:val="00760BC0"/>
    <w:rsid w:val="0076166B"/>
    <w:rsid w:val="00763B7B"/>
    <w:rsid w:val="0076458C"/>
    <w:rsid w:val="00771DC4"/>
    <w:rsid w:val="00780F38"/>
    <w:rsid w:val="00782726"/>
    <w:rsid w:val="00782FFA"/>
    <w:rsid w:val="00785006"/>
    <w:rsid w:val="00790ED3"/>
    <w:rsid w:val="00793B55"/>
    <w:rsid w:val="007978EF"/>
    <w:rsid w:val="007A21E3"/>
    <w:rsid w:val="007A3645"/>
    <w:rsid w:val="007A4FF6"/>
    <w:rsid w:val="007B7760"/>
    <w:rsid w:val="007C028B"/>
    <w:rsid w:val="007C066D"/>
    <w:rsid w:val="007C239B"/>
    <w:rsid w:val="007C29A3"/>
    <w:rsid w:val="007C42ED"/>
    <w:rsid w:val="007D15E2"/>
    <w:rsid w:val="007D3668"/>
    <w:rsid w:val="007D37E1"/>
    <w:rsid w:val="007D5122"/>
    <w:rsid w:val="007D52AF"/>
    <w:rsid w:val="007D6B2B"/>
    <w:rsid w:val="007E0993"/>
    <w:rsid w:val="007E47DD"/>
    <w:rsid w:val="007E55CB"/>
    <w:rsid w:val="007E6C60"/>
    <w:rsid w:val="007E6CF6"/>
    <w:rsid w:val="007F6A24"/>
    <w:rsid w:val="00800A78"/>
    <w:rsid w:val="008017B7"/>
    <w:rsid w:val="00803ECE"/>
    <w:rsid w:val="00804594"/>
    <w:rsid w:val="00807853"/>
    <w:rsid w:val="00810775"/>
    <w:rsid w:val="008129A8"/>
    <w:rsid w:val="008165FD"/>
    <w:rsid w:val="00823013"/>
    <w:rsid w:val="00823089"/>
    <w:rsid w:val="0082634C"/>
    <w:rsid w:val="008265B3"/>
    <w:rsid w:val="0083128D"/>
    <w:rsid w:val="008348C4"/>
    <w:rsid w:val="00834C6C"/>
    <w:rsid w:val="008419ED"/>
    <w:rsid w:val="008452F7"/>
    <w:rsid w:val="008539C7"/>
    <w:rsid w:val="00856271"/>
    <w:rsid w:val="00870705"/>
    <w:rsid w:val="00871AE7"/>
    <w:rsid w:val="0087423D"/>
    <w:rsid w:val="008807B2"/>
    <w:rsid w:val="00880B27"/>
    <w:rsid w:val="00881BB3"/>
    <w:rsid w:val="0088418F"/>
    <w:rsid w:val="00885A9A"/>
    <w:rsid w:val="008870CB"/>
    <w:rsid w:val="00895C55"/>
    <w:rsid w:val="008A162F"/>
    <w:rsid w:val="008A296C"/>
    <w:rsid w:val="008A474C"/>
    <w:rsid w:val="008A4D98"/>
    <w:rsid w:val="008A7830"/>
    <w:rsid w:val="008B192A"/>
    <w:rsid w:val="008B1AEE"/>
    <w:rsid w:val="008B5DB7"/>
    <w:rsid w:val="008B699B"/>
    <w:rsid w:val="008C1C6C"/>
    <w:rsid w:val="008C2929"/>
    <w:rsid w:val="008C30AA"/>
    <w:rsid w:val="008C69FA"/>
    <w:rsid w:val="008D0306"/>
    <w:rsid w:val="008D364F"/>
    <w:rsid w:val="008D432D"/>
    <w:rsid w:val="008D4D64"/>
    <w:rsid w:val="008E482F"/>
    <w:rsid w:val="008E7E78"/>
    <w:rsid w:val="008F0E9D"/>
    <w:rsid w:val="008F73C9"/>
    <w:rsid w:val="00900769"/>
    <w:rsid w:val="0090165B"/>
    <w:rsid w:val="00901B1D"/>
    <w:rsid w:val="0090263D"/>
    <w:rsid w:val="009059BE"/>
    <w:rsid w:val="00910E37"/>
    <w:rsid w:val="0091302C"/>
    <w:rsid w:val="00915734"/>
    <w:rsid w:val="00916EA2"/>
    <w:rsid w:val="00920A10"/>
    <w:rsid w:val="00920E27"/>
    <w:rsid w:val="00921A4E"/>
    <w:rsid w:val="00924E39"/>
    <w:rsid w:val="00925946"/>
    <w:rsid w:val="0093178C"/>
    <w:rsid w:val="00936A2D"/>
    <w:rsid w:val="00936DB3"/>
    <w:rsid w:val="009378B7"/>
    <w:rsid w:val="00947886"/>
    <w:rsid w:val="00953ED3"/>
    <w:rsid w:val="0095474A"/>
    <w:rsid w:val="0095694F"/>
    <w:rsid w:val="00956D83"/>
    <w:rsid w:val="00957043"/>
    <w:rsid w:val="009615FF"/>
    <w:rsid w:val="009767D5"/>
    <w:rsid w:val="009777C6"/>
    <w:rsid w:val="00977960"/>
    <w:rsid w:val="0098328C"/>
    <w:rsid w:val="00990EEB"/>
    <w:rsid w:val="00993504"/>
    <w:rsid w:val="009959F5"/>
    <w:rsid w:val="009A53C7"/>
    <w:rsid w:val="009B5ADF"/>
    <w:rsid w:val="009C2F4D"/>
    <w:rsid w:val="009C5CBF"/>
    <w:rsid w:val="009D061D"/>
    <w:rsid w:val="009D3FD9"/>
    <w:rsid w:val="009D46BC"/>
    <w:rsid w:val="009D67D5"/>
    <w:rsid w:val="009D6FA6"/>
    <w:rsid w:val="009E4D74"/>
    <w:rsid w:val="009F0C50"/>
    <w:rsid w:val="009F43B0"/>
    <w:rsid w:val="00A014F2"/>
    <w:rsid w:val="00A053E4"/>
    <w:rsid w:val="00A0691B"/>
    <w:rsid w:val="00A07FE2"/>
    <w:rsid w:val="00A10F1B"/>
    <w:rsid w:val="00A13F64"/>
    <w:rsid w:val="00A145FB"/>
    <w:rsid w:val="00A17CCD"/>
    <w:rsid w:val="00A25519"/>
    <w:rsid w:val="00A30C73"/>
    <w:rsid w:val="00A338F1"/>
    <w:rsid w:val="00A37FA9"/>
    <w:rsid w:val="00A403A8"/>
    <w:rsid w:val="00A43E8D"/>
    <w:rsid w:val="00A4420B"/>
    <w:rsid w:val="00A44F73"/>
    <w:rsid w:val="00A523A4"/>
    <w:rsid w:val="00A55791"/>
    <w:rsid w:val="00A627E3"/>
    <w:rsid w:val="00A6337D"/>
    <w:rsid w:val="00A647E1"/>
    <w:rsid w:val="00A66E4B"/>
    <w:rsid w:val="00A72118"/>
    <w:rsid w:val="00A74F93"/>
    <w:rsid w:val="00A7556E"/>
    <w:rsid w:val="00A857D3"/>
    <w:rsid w:val="00A93EBE"/>
    <w:rsid w:val="00A97651"/>
    <w:rsid w:val="00AA0E79"/>
    <w:rsid w:val="00AA29C9"/>
    <w:rsid w:val="00AA3E3C"/>
    <w:rsid w:val="00AB0BB1"/>
    <w:rsid w:val="00AB2376"/>
    <w:rsid w:val="00AB2CFA"/>
    <w:rsid w:val="00AB3327"/>
    <w:rsid w:val="00AB47A6"/>
    <w:rsid w:val="00AB4B82"/>
    <w:rsid w:val="00AB6874"/>
    <w:rsid w:val="00AC7FC6"/>
    <w:rsid w:val="00AD2897"/>
    <w:rsid w:val="00AD2F5D"/>
    <w:rsid w:val="00AD3C11"/>
    <w:rsid w:val="00AD52DD"/>
    <w:rsid w:val="00AD6A60"/>
    <w:rsid w:val="00AD7730"/>
    <w:rsid w:val="00AE21DB"/>
    <w:rsid w:val="00AE33B8"/>
    <w:rsid w:val="00AE434B"/>
    <w:rsid w:val="00AF199C"/>
    <w:rsid w:val="00AF5821"/>
    <w:rsid w:val="00B017A7"/>
    <w:rsid w:val="00B05217"/>
    <w:rsid w:val="00B072FC"/>
    <w:rsid w:val="00B07984"/>
    <w:rsid w:val="00B11A19"/>
    <w:rsid w:val="00B131DF"/>
    <w:rsid w:val="00B14DC7"/>
    <w:rsid w:val="00B17808"/>
    <w:rsid w:val="00B17E48"/>
    <w:rsid w:val="00B20CC3"/>
    <w:rsid w:val="00B22AEE"/>
    <w:rsid w:val="00B264F5"/>
    <w:rsid w:val="00B27A8C"/>
    <w:rsid w:val="00B30379"/>
    <w:rsid w:val="00B314C2"/>
    <w:rsid w:val="00B32C74"/>
    <w:rsid w:val="00B354B8"/>
    <w:rsid w:val="00B363F9"/>
    <w:rsid w:val="00B3774E"/>
    <w:rsid w:val="00B436F2"/>
    <w:rsid w:val="00B448BA"/>
    <w:rsid w:val="00B45188"/>
    <w:rsid w:val="00B45EEB"/>
    <w:rsid w:val="00B4751E"/>
    <w:rsid w:val="00B606FE"/>
    <w:rsid w:val="00B61CC1"/>
    <w:rsid w:val="00B66DB8"/>
    <w:rsid w:val="00B71E9C"/>
    <w:rsid w:val="00B7280B"/>
    <w:rsid w:val="00B75D6D"/>
    <w:rsid w:val="00B777CA"/>
    <w:rsid w:val="00B845DB"/>
    <w:rsid w:val="00B84C3E"/>
    <w:rsid w:val="00B87058"/>
    <w:rsid w:val="00B91289"/>
    <w:rsid w:val="00B9392C"/>
    <w:rsid w:val="00B972AF"/>
    <w:rsid w:val="00B9794F"/>
    <w:rsid w:val="00BA300C"/>
    <w:rsid w:val="00BA6047"/>
    <w:rsid w:val="00BB34CA"/>
    <w:rsid w:val="00BB6D30"/>
    <w:rsid w:val="00BC2967"/>
    <w:rsid w:val="00BC32CE"/>
    <w:rsid w:val="00BC6A8E"/>
    <w:rsid w:val="00BC6F67"/>
    <w:rsid w:val="00BD2261"/>
    <w:rsid w:val="00BD244D"/>
    <w:rsid w:val="00BD3B00"/>
    <w:rsid w:val="00BD5AB1"/>
    <w:rsid w:val="00BE0B37"/>
    <w:rsid w:val="00BE0D9B"/>
    <w:rsid w:val="00BE149B"/>
    <w:rsid w:val="00BE2F36"/>
    <w:rsid w:val="00BF36A4"/>
    <w:rsid w:val="00BF38CD"/>
    <w:rsid w:val="00BF56B9"/>
    <w:rsid w:val="00BF58A3"/>
    <w:rsid w:val="00BF6F7B"/>
    <w:rsid w:val="00C016C7"/>
    <w:rsid w:val="00C01C51"/>
    <w:rsid w:val="00C0434E"/>
    <w:rsid w:val="00C05E29"/>
    <w:rsid w:val="00C05F5A"/>
    <w:rsid w:val="00C07B59"/>
    <w:rsid w:val="00C10027"/>
    <w:rsid w:val="00C1040B"/>
    <w:rsid w:val="00C127D6"/>
    <w:rsid w:val="00C1302D"/>
    <w:rsid w:val="00C138B8"/>
    <w:rsid w:val="00C13B92"/>
    <w:rsid w:val="00C14389"/>
    <w:rsid w:val="00C15C89"/>
    <w:rsid w:val="00C15DEC"/>
    <w:rsid w:val="00C23024"/>
    <w:rsid w:val="00C26FDE"/>
    <w:rsid w:val="00C319BC"/>
    <w:rsid w:val="00C33D52"/>
    <w:rsid w:val="00C348DF"/>
    <w:rsid w:val="00C369A3"/>
    <w:rsid w:val="00C40908"/>
    <w:rsid w:val="00C41078"/>
    <w:rsid w:val="00C45AB1"/>
    <w:rsid w:val="00C51981"/>
    <w:rsid w:val="00C5276C"/>
    <w:rsid w:val="00C52E5D"/>
    <w:rsid w:val="00C5432C"/>
    <w:rsid w:val="00C54E99"/>
    <w:rsid w:val="00C566CA"/>
    <w:rsid w:val="00C57016"/>
    <w:rsid w:val="00C62DF9"/>
    <w:rsid w:val="00C633D5"/>
    <w:rsid w:val="00C67836"/>
    <w:rsid w:val="00C9373D"/>
    <w:rsid w:val="00C9478C"/>
    <w:rsid w:val="00CA0AB9"/>
    <w:rsid w:val="00CA4222"/>
    <w:rsid w:val="00CA4E8D"/>
    <w:rsid w:val="00CA5BAA"/>
    <w:rsid w:val="00CA6EBC"/>
    <w:rsid w:val="00CB743D"/>
    <w:rsid w:val="00CC275D"/>
    <w:rsid w:val="00CC2A27"/>
    <w:rsid w:val="00CD2CAC"/>
    <w:rsid w:val="00CE015B"/>
    <w:rsid w:val="00CE121C"/>
    <w:rsid w:val="00CE41F5"/>
    <w:rsid w:val="00CE6D7C"/>
    <w:rsid w:val="00CF05F1"/>
    <w:rsid w:val="00CF6882"/>
    <w:rsid w:val="00CF6E38"/>
    <w:rsid w:val="00CF7187"/>
    <w:rsid w:val="00D02601"/>
    <w:rsid w:val="00D05413"/>
    <w:rsid w:val="00D14EC0"/>
    <w:rsid w:val="00D20E69"/>
    <w:rsid w:val="00D21782"/>
    <w:rsid w:val="00D226B1"/>
    <w:rsid w:val="00D24AA4"/>
    <w:rsid w:val="00D2641F"/>
    <w:rsid w:val="00D27E24"/>
    <w:rsid w:val="00D317C9"/>
    <w:rsid w:val="00D32046"/>
    <w:rsid w:val="00D33A15"/>
    <w:rsid w:val="00D369E6"/>
    <w:rsid w:val="00D408D8"/>
    <w:rsid w:val="00D451EA"/>
    <w:rsid w:val="00D7126A"/>
    <w:rsid w:val="00D7282A"/>
    <w:rsid w:val="00D741FC"/>
    <w:rsid w:val="00D762E3"/>
    <w:rsid w:val="00D777B9"/>
    <w:rsid w:val="00D8060A"/>
    <w:rsid w:val="00D8503D"/>
    <w:rsid w:val="00D87D2B"/>
    <w:rsid w:val="00D91D06"/>
    <w:rsid w:val="00D923DA"/>
    <w:rsid w:val="00D93D5A"/>
    <w:rsid w:val="00D94BC9"/>
    <w:rsid w:val="00D94C68"/>
    <w:rsid w:val="00D95877"/>
    <w:rsid w:val="00D95FAF"/>
    <w:rsid w:val="00DA25CA"/>
    <w:rsid w:val="00DA556B"/>
    <w:rsid w:val="00DB077F"/>
    <w:rsid w:val="00DB4904"/>
    <w:rsid w:val="00DB52FD"/>
    <w:rsid w:val="00DC186B"/>
    <w:rsid w:val="00DC415A"/>
    <w:rsid w:val="00DD3396"/>
    <w:rsid w:val="00DD6B42"/>
    <w:rsid w:val="00DE2BBC"/>
    <w:rsid w:val="00DF6388"/>
    <w:rsid w:val="00E06EFA"/>
    <w:rsid w:val="00E07163"/>
    <w:rsid w:val="00E24430"/>
    <w:rsid w:val="00E27EA6"/>
    <w:rsid w:val="00E30C66"/>
    <w:rsid w:val="00E32011"/>
    <w:rsid w:val="00E341A2"/>
    <w:rsid w:val="00E34F7F"/>
    <w:rsid w:val="00E41467"/>
    <w:rsid w:val="00E419CA"/>
    <w:rsid w:val="00E42371"/>
    <w:rsid w:val="00E45F91"/>
    <w:rsid w:val="00E4767B"/>
    <w:rsid w:val="00E60A3B"/>
    <w:rsid w:val="00E6138A"/>
    <w:rsid w:val="00E638D1"/>
    <w:rsid w:val="00E7065D"/>
    <w:rsid w:val="00E7146D"/>
    <w:rsid w:val="00E7211B"/>
    <w:rsid w:val="00E74858"/>
    <w:rsid w:val="00E76895"/>
    <w:rsid w:val="00E8132B"/>
    <w:rsid w:val="00E86FAA"/>
    <w:rsid w:val="00E90AC3"/>
    <w:rsid w:val="00E91864"/>
    <w:rsid w:val="00E946B7"/>
    <w:rsid w:val="00E9725A"/>
    <w:rsid w:val="00EB1978"/>
    <w:rsid w:val="00EB6D70"/>
    <w:rsid w:val="00EC53BC"/>
    <w:rsid w:val="00EC5D53"/>
    <w:rsid w:val="00EC6774"/>
    <w:rsid w:val="00EC75B0"/>
    <w:rsid w:val="00ED0138"/>
    <w:rsid w:val="00ED069F"/>
    <w:rsid w:val="00ED2A79"/>
    <w:rsid w:val="00ED4A9F"/>
    <w:rsid w:val="00ED7EC1"/>
    <w:rsid w:val="00ED7F19"/>
    <w:rsid w:val="00EE1895"/>
    <w:rsid w:val="00EE75EE"/>
    <w:rsid w:val="00EE7B9E"/>
    <w:rsid w:val="00EE7CB7"/>
    <w:rsid w:val="00EF2013"/>
    <w:rsid w:val="00EF277F"/>
    <w:rsid w:val="00F037F8"/>
    <w:rsid w:val="00F03970"/>
    <w:rsid w:val="00F10C58"/>
    <w:rsid w:val="00F12299"/>
    <w:rsid w:val="00F12D87"/>
    <w:rsid w:val="00F13D5F"/>
    <w:rsid w:val="00F144E4"/>
    <w:rsid w:val="00F21862"/>
    <w:rsid w:val="00F2417B"/>
    <w:rsid w:val="00F24223"/>
    <w:rsid w:val="00F26472"/>
    <w:rsid w:val="00F26759"/>
    <w:rsid w:val="00F26C65"/>
    <w:rsid w:val="00F276E1"/>
    <w:rsid w:val="00F30515"/>
    <w:rsid w:val="00F43CC9"/>
    <w:rsid w:val="00F441B3"/>
    <w:rsid w:val="00F465D8"/>
    <w:rsid w:val="00F47376"/>
    <w:rsid w:val="00F5037A"/>
    <w:rsid w:val="00F50A27"/>
    <w:rsid w:val="00F51FC9"/>
    <w:rsid w:val="00F5433A"/>
    <w:rsid w:val="00F57523"/>
    <w:rsid w:val="00F63C56"/>
    <w:rsid w:val="00F64FE1"/>
    <w:rsid w:val="00F71870"/>
    <w:rsid w:val="00F73D34"/>
    <w:rsid w:val="00F75C3B"/>
    <w:rsid w:val="00F77A34"/>
    <w:rsid w:val="00F77BAC"/>
    <w:rsid w:val="00F8005F"/>
    <w:rsid w:val="00F816AA"/>
    <w:rsid w:val="00F82FD7"/>
    <w:rsid w:val="00F91761"/>
    <w:rsid w:val="00F960BC"/>
    <w:rsid w:val="00FA0C1D"/>
    <w:rsid w:val="00FB1EDC"/>
    <w:rsid w:val="00FB3606"/>
    <w:rsid w:val="00FB53DD"/>
    <w:rsid w:val="00FB6F4F"/>
    <w:rsid w:val="00FC375D"/>
    <w:rsid w:val="00FC77DA"/>
    <w:rsid w:val="00FD4F71"/>
    <w:rsid w:val="00FE3866"/>
    <w:rsid w:val="00FE5D32"/>
    <w:rsid w:val="00FE7ACB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547FFD"/>
  <w15:docId w15:val="{B8230C88-3340-4566-8D5E-7C8E63D2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4" w:qFormat="1"/>
    <w:lsdException w:name="heading 2" w:locked="0" w:semiHidden="1" w:uiPriority="4" w:unhideWhenUsed="1" w:qFormat="1"/>
    <w:lsdException w:name="heading 3" w:locked="0" w:semiHidden="1" w:uiPriority="4" w:unhideWhenUsed="1" w:qFormat="1"/>
    <w:lsdException w:name="heading 4" w:locked="0" w:semiHidden="1" w:uiPriority="4" w:unhideWhenUsed="1"/>
    <w:lsdException w:name="heading 5" w:locked="0" w:semiHidden="1" w:uiPriority="4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0" w:unhideWhenUsed="1"/>
    <w:lsdException w:name="Emphasis" w:locked="0" w:uiPriority="6" w:unhideWhenUsed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rsid w:val="0011382B"/>
    <w:pPr>
      <w:spacing w:before="120" w:after="120" w:line="240" w:lineRule="auto"/>
    </w:pPr>
    <w:rPr>
      <w:rFonts w:ascii="Arial" w:hAnsi="Arial"/>
    </w:rPr>
  </w:style>
  <w:style w:type="paragraph" w:styleId="berschrift1">
    <w:name w:val="heading 1"/>
    <w:aliases w:val="HR Überschrift 1"/>
    <w:basedOn w:val="Standard"/>
    <w:next w:val="LDTextinhalteingerckt"/>
    <w:link w:val="berschrift1Zchn"/>
    <w:autoRedefine/>
    <w:uiPriority w:val="4"/>
    <w:rsid w:val="0011382B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eingerckt"/>
    <w:next w:val="LDTextinhalteingerckt"/>
    <w:link w:val="berschrift2Zchn"/>
    <w:autoRedefine/>
    <w:uiPriority w:val="4"/>
    <w:rsid w:val="0011382B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eingerckt"/>
    <w:next w:val="LDTextinhalteingerckt"/>
    <w:link w:val="berschrift3Zchn"/>
    <w:autoRedefine/>
    <w:uiPriority w:val="4"/>
    <w:rsid w:val="0011382B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36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11382B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</w:rPr>
  </w:style>
  <w:style w:type="paragraph" w:styleId="berschrift5">
    <w:name w:val="heading 5"/>
    <w:basedOn w:val="berschrift4"/>
    <w:next w:val="Standard"/>
    <w:link w:val="berschrift5Zchn"/>
    <w:uiPriority w:val="4"/>
    <w:qFormat/>
    <w:rsid w:val="0011382B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11382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11382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11382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11382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  <w:rsid w:val="0011382B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11382B"/>
  </w:style>
  <w:style w:type="paragraph" w:customStyle="1" w:styleId="LDTextinhalt">
    <w:name w:val="LD_Textinhalt"/>
    <w:basedOn w:val="Standard"/>
    <w:link w:val="LDTextinhaltZchn"/>
    <w:autoRedefine/>
    <w:qFormat/>
    <w:rsid w:val="0011382B"/>
    <w:pPr>
      <w:spacing w:line="312" w:lineRule="auto"/>
    </w:pPr>
  </w:style>
  <w:style w:type="character" w:customStyle="1" w:styleId="LDTextinhaltZchn">
    <w:name w:val="LD_Textinhalt Zchn"/>
    <w:basedOn w:val="Absatz-Standardschriftart"/>
    <w:link w:val="LDTextinhalt"/>
    <w:rsid w:val="0011382B"/>
    <w:rPr>
      <w:rFonts w:ascii="Arial" w:hAnsi="Arial"/>
    </w:rPr>
  </w:style>
  <w:style w:type="character" w:customStyle="1" w:styleId="berschrift1Zchn">
    <w:name w:val="Überschrift 1 Zchn"/>
    <w:aliases w:val="HR Überschrift 1 Zchn"/>
    <w:basedOn w:val="Absatz-Standardschriftart"/>
    <w:link w:val="berschrift1"/>
    <w:uiPriority w:val="4"/>
    <w:rsid w:val="0011382B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11382B"/>
    <w:rPr>
      <w:rFonts w:ascii="Arial" w:hAnsi="Arial"/>
      <w:color w:val="1E3E95"/>
      <w:sz w:val="28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11382B"/>
    <w:rPr>
      <w:rFonts w:ascii="Arial" w:eastAsiaTheme="majorEastAsia" w:hAnsi="Arial" w:cstheme="majorBidi"/>
      <w:bCs/>
      <w:color w:val="1E3E95"/>
      <w:sz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11382B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11382B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1138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3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382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3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382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382B"/>
    <w:rPr>
      <w:rFonts w:ascii="Tahoma" w:hAnsi="Tahoma" w:cs="Tahoma"/>
      <w:sz w:val="16"/>
      <w:szCs w:val="16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47632A"/>
    <w:p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Absatz-Standardschriftart"/>
    <w:link w:val="LDAuflistungHandlungen"/>
    <w:rsid w:val="007125C7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locked/>
    <w:rsid w:val="0011382B"/>
    <w:pPr>
      <w:spacing w:after="0" w:line="240" w:lineRule="auto"/>
    </w:pPr>
    <w:rPr>
      <w:rFonts w:ascii="Arial" w:hAnsi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11382B"/>
    <w:pPr>
      <w:spacing w:line="312" w:lineRule="auto"/>
      <w:ind w:left="709"/>
    </w:p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11382B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1382B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11382B"/>
    <w:rPr>
      <w:vertAlign w:val="superscript"/>
    </w:rPr>
  </w:style>
  <w:style w:type="paragraph" w:customStyle="1" w:styleId="notizen">
    <w:name w:val="notizen"/>
    <w:basedOn w:val="Standard"/>
    <w:uiPriority w:val="99"/>
    <w:semiHidden/>
    <w:locked/>
    <w:rsid w:val="0011382B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11382B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paragraph" w:styleId="KeinLeerraum">
    <w:name w:val="No Spacing"/>
    <w:uiPriority w:val="99"/>
    <w:semiHidden/>
    <w:qFormat/>
    <w:locked/>
    <w:rsid w:val="0011382B"/>
    <w:pPr>
      <w:spacing w:after="0" w:line="240" w:lineRule="auto"/>
    </w:pPr>
    <w:rPr>
      <w:rFonts w:ascii="Arial" w:hAnsi="Arial"/>
      <w:sz w:val="20"/>
      <w:szCs w:val="20"/>
    </w:rPr>
  </w:style>
  <w:style w:type="character" w:styleId="IntensiveHervorhebung">
    <w:name w:val="Intense Emphasis"/>
    <w:uiPriority w:val="99"/>
    <w:semiHidden/>
    <w:qFormat/>
    <w:locked/>
    <w:rsid w:val="00364769"/>
    <w:rPr>
      <w:rFonts w:ascii="Arial" w:hAnsi="Arial"/>
      <w:b/>
      <w:bCs/>
      <w:i w:val="0"/>
      <w:iCs/>
      <w:color w:val="4F81BD"/>
      <w:sz w:val="24"/>
    </w:rPr>
  </w:style>
  <w:style w:type="paragraph" w:customStyle="1" w:styleId="LDFuzeile">
    <w:name w:val="LD_Fußzeile"/>
    <w:basedOn w:val="Standard"/>
    <w:autoRedefine/>
    <w:uiPriority w:val="5"/>
    <w:qFormat/>
    <w:rsid w:val="0011382B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Standard"/>
    <w:autoRedefine/>
    <w:uiPriority w:val="6"/>
    <w:qFormat/>
    <w:rsid w:val="0011382B"/>
    <w:pPr>
      <w:tabs>
        <w:tab w:val="right" w:leader="dot" w:pos="9571"/>
      </w:tabs>
      <w:ind w:left="851" w:hanging="851"/>
    </w:pPr>
  </w:style>
  <w:style w:type="paragraph" w:customStyle="1" w:styleId="LDAufzhlungnummerisch">
    <w:name w:val="LD_Aufzählung nummerisch"/>
    <w:basedOn w:val="LDTextinhalt"/>
    <w:autoRedefine/>
    <w:qFormat/>
    <w:rsid w:val="00364769"/>
    <w:pPr>
      <w:tabs>
        <w:tab w:val="left" w:pos="709"/>
      </w:tabs>
      <w:ind w:left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locked/>
    <w:rsid w:val="00364769"/>
    <w:pPr>
      <w:shd w:val="clear" w:color="auto" w:fill="FFFFFF" w:themeFill="background1"/>
      <w:tabs>
        <w:tab w:val="left" w:pos="1276"/>
        <w:tab w:val="left" w:pos="1843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11382B"/>
    <w:pPr>
      <w:spacing w:before="60" w:after="0"/>
    </w:pPr>
    <w:rPr>
      <w:rFonts w:ascii="Times New Roman" w:eastAsia="Times New Roman" w:hAnsi="Times New Roman" w:cs="Times New Roman"/>
      <w:color w:val="00000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36476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36476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11382B"/>
    <w:rPr>
      <w:rFonts w:ascii="Arial" w:hAnsi="Arial"/>
      <w:i/>
      <w:iCs/>
      <w:sz w:val="22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36476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36476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rsid w:val="0011382B"/>
    <w:pPr>
      <w:tabs>
        <w:tab w:val="left" w:pos="709"/>
        <w:tab w:val="left" w:pos="1843"/>
      </w:tabs>
      <w:spacing w:after="360"/>
      <w:ind w:left="992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11382B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364769"/>
    <w:p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TextZchn"/>
    <w:link w:val="LDHinweis"/>
    <w:uiPriority w:val="7"/>
    <w:rsid w:val="00364769"/>
    <w:rPr>
      <w:rFonts w:ascii="Arial" w:eastAsia="Times New Roman" w:hAnsi="Arial" w:cs="Arial"/>
      <w:lang w:eastAsia="de-DE"/>
    </w:rPr>
  </w:style>
  <w:style w:type="character" w:customStyle="1" w:styleId="LDAuflistungTextZchn">
    <w:name w:val="LD_Auflistung Text Zchn"/>
    <w:basedOn w:val="StandardWebZchn"/>
    <w:link w:val="LDAuflistungText"/>
    <w:rsid w:val="00364769"/>
    <w:rPr>
      <w:rFonts w:ascii="Arial" w:eastAsia="Times New Roman" w:hAnsi="Arial" w:cs="Arial"/>
      <w:lang w:eastAsia="de-DE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364769"/>
    <w:pPr>
      <w:spacing w:after="0"/>
      <w:ind w:left="993" w:hanging="284"/>
    </w:pPr>
    <w:rPr>
      <w:rFonts w:eastAsia="Times New Roman" w:cs="Arial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semiHidden/>
    <w:qFormat/>
    <w:rsid w:val="00364769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semiHidden/>
    <w:rsid w:val="00364769"/>
    <w:rPr>
      <w:rFonts w:ascii="Arial" w:eastAsia="Times New Roman" w:hAnsi="Arial" w:cs="Arial"/>
      <w:lang w:eastAsia="de-DE"/>
    </w:rPr>
  </w:style>
  <w:style w:type="table" w:customStyle="1" w:styleId="Tabelle1">
    <w:name w:val="Tabelle1"/>
    <w:basedOn w:val="NormaleTabelle"/>
    <w:uiPriority w:val="99"/>
    <w:locked/>
    <w:rsid w:val="0011382B"/>
    <w:pPr>
      <w:spacing w:after="0" w:line="240" w:lineRule="auto"/>
    </w:pPr>
    <w:rPr>
      <w:rFonts w:ascii="Arial" w:hAnsi="Arial"/>
      <w:sz w:val="20"/>
      <w:szCs w:val="20"/>
    </w:rPr>
    <w:tblPr/>
  </w:style>
  <w:style w:type="table" w:styleId="HelleSchattierung">
    <w:name w:val="Light Shading"/>
    <w:basedOn w:val="NormaleTabelle"/>
    <w:uiPriority w:val="60"/>
    <w:locked/>
    <w:rsid w:val="0011382B"/>
    <w:pPr>
      <w:spacing w:after="0" w:line="240" w:lineRule="auto"/>
    </w:pPr>
    <w:rPr>
      <w:rFonts w:ascii="Arial" w:hAnsi="Arial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11382B"/>
    <w:pPr>
      <w:spacing w:after="0" w:line="240" w:lineRule="auto"/>
    </w:pPr>
    <w:rPr>
      <w:rFonts w:ascii="Arial" w:hAnsi="Arial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11382B"/>
    <w:pPr>
      <w:spacing w:after="0" w:line="240" w:lineRule="auto"/>
    </w:pPr>
    <w:rPr>
      <w:rFonts w:ascii="Arial" w:hAnsi="Arial"/>
      <w:color w:val="943634" w:themeColor="accent2" w:themeShade="BF"/>
      <w:sz w:val="20"/>
      <w:szCs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36476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semiHidden/>
    <w:qFormat/>
    <w:rsid w:val="00364769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semiHidden/>
    <w:rsid w:val="00364769"/>
    <w:rPr>
      <w:rFonts w:ascii="Arial" w:hAnsi="Arial" w:cs="Arial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11382B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locked/>
    <w:rsid w:val="0036476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11382B"/>
    <w:rPr>
      <w:rFonts w:ascii="Arial" w:hAnsi="Arial"/>
      <w:color w:val="1E3E95"/>
      <w:sz w:val="22"/>
      <w:u w:val="single"/>
    </w:rPr>
  </w:style>
  <w:style w:type="paragraph" w:customStyle="1" w:styleId="LDAbsatznachberschrift">
    <w:name w:val="LD_Absatz_nach_Überschrift"/>
    <w:basedOn w:val="Standard"/>
    <w:link w:val="LDAbsatznachberschriftZchn"/>
    <w:qFormat/>
    <w:rsid w:val="0011382B"/>
    <w:pPr>
      <w:spacing w:before="0" w:after="0"/>
    </w:pPr>
    <w:rPr>
      <w:lang w:eastAsia="de-DE"/>
    </w:rPr>
  </w:style>
  <w:style w:type="character" w:customStyle="1" w:styleId="LDAbsatznachberschriftZchn">
    <w:name w:val="LD_Absatz_nach_Überschrift Zchn"/>
    <w:basedOn w:val="Absatz-Standardschriftart"/>
    <w:link w:val="LDAbsatznachberschrift"/>
    <w:rsid w:val="0011382B"/>
    <w:rPr>
      <w:rFonts w:ascii="Arial" w:hAnsi="Arial"/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364769"/>
    <w:p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364769"/>
    <w:rPr>
      <w:rFonts w:ascii="Arial" w:hAnsi="Arial"/>
    </w:rPr>
  </w:style>
  <w:style w:type="paragraph" w:styleId="Verzeichnis2">
    <w:name w:val="toc 2"/>
    <w:basedOn w:val="Standard"/>
    <w:next w:val="Standard"/>
    <w:autoRedefine/>
    <w:uiPriority w:val="39"/>
    <w:rsid w:val="0036476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</w:rPr>
  </w:style>
  <w:style w:type="paragraph" w:styleId="Verzeichnis1">
    <w:name w:val="toc 1"/>
    <w:basedOn w:val="Standard"/>
    <w:next w:val="LDTextinhalt"/>
    <w:autoRedefine/>
    <w:uiPriority w:val="39"/>
    <w:rsid w:val="0036476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3">
    <w:name w:val="toc 3"/>
    <w:basedOn w:val="Standard"/>
    <w:next w:val="Standard"/>
    <w:autoRedefine/>
    <w:uiPriority w:val="39"/>
    <w:locked/>
    <w:rsid w:val="0036476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364769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364769"/>
    <w:rPr>
      <w:rFonts w:ascii="Arial" w:eastAsia="Times New Roman" w:hAnsi="Arial" w:cs="Arial"/>
      <w:lang w:eastAsia="de-DE"/>
    </w:rPr>
  </w:style>
  <w:style w:type="character" w:customStyle="1" w:styleId="LDNeu">
    <w:name w:val="LD_Neu"/>
    <w:basedOn w:val="LDRegister"/>
    <w:uiPriority w:val="1"/>
    <w:rsid w:val="0036476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semiHidden/>
    <w:rsid w:val="00364769"/>
    <w:pPr>
      <w:ind w:left="1571" w:hanging="360"/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unhideWhenUsed/>
    <w:locked/>
    <w:rsid w:val="00364769"/>
    <w:pPr>
      <w:tabs>
        <w:tab w:val="left" w:pos="1843"/>
        <w:tab w:val="right" w:leader="dot" w:pos="9571"/>
      </w:tabs>
      <w:spacing w:before="0"/>
      <w:ind w:left="2410" w:hanging="567"/>
    </w:pPr>
  </w:style>
  <w:style w:type="paragraph" w:customStyle="1" w:styleId="LDTextinhaltweitereingerckt">
    <w:name w:val="LD_Textinhalt weiter eingerückt"/>
    <w:basedOn w:val="LDTextinhalteingerckt"/>
    <w:autoRedefine/>
    <w:qFormat/>
    <w:rsid w:val="0011382B"/>
    <w:pPr>
      <w:ind w:left="992"/>
    </w:pPr>
  </w:style>
  <w:style w:type="paragraph" w:customStyle="1" w:styleId="LDTextinhaltTabelle8pt">
    <w:name w:val="LD_Textinhalt_Tabelle_8pt"/>
    <w:basedOn w:val="LDTextinhalt"/>
    <w:rsid w:val="0036476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6476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11382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64769"/>
    <w:pPr>
      <w:spacing w:before="0" w:after="0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64769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36476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11382B"/>
    <w:rPr>
      <w:b/>
      <w:bCs/>
      <w:color w:val="1C3D93"/>
      <w:sz w:val="22"/>
      <w:szCs w:val="20"/>
    </w:rPr>
  </w:style>
  <w:style w:type="character" w:customStyle="1" w:styleId="hervorhebung">
    <w:name w:val="hervorhebung"/>
    <w:basedOn w:val="Absatz-Standardschriftart"/>
    <w:uiPriority w:val="2"/>
    <w:rsid w:val="00364769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364769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364769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364769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364769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364769"/>
    <w:pPr>
      <w:numPr>
        <w:numId w:val="4"/>
      </w:numPr>
    </w:pPr>
  </w:style>
  <w:style w:type="paragraph" w:customStyle="1" w:styleId="LDAuflistunginTabellemittel">
    <w:name w:val="LD_Auflistung in Tabelle mittel"/>
    <w:basedOn w:val="LDAuflistunginTabelle"/>
    <w:rsid w:val="00364769"/>
    <w:pPr>
      <w:spacing w:after="60"/>
    </w:pPr>
    <w:rPr>
      <w:sz w:val="18"/>
    </w:rPr>
  </w:style>
  <w:style w:type="paragraph" w:customStyle="1" w:styleId="LDTitelseiteHKM">
    <w:name w:val="LD_Titelseite HKM"/>
    <w:basedOn w:val="Standard"/>
    <w:rsid w:val="0011382B"/>
    <w:pPr>
      <w:spacing w:before="0" w:after="0"/>
    </w:pPr>
    <w:rPr>
      <w:b/>
      <w:sz w:val="26"/>
    </w:rPr>
  </w:style>
  <w:style w:type="character" w:customStyle="1" w:styleId="unterstrichen">
    <w:name w:val="unterstrichen"/>
    <w:basedOn w:val="Absatz-Standardschriftart"/>
    <w:uiPriority w:val="1"/>
    <w:locked/>
    <w:rsid w:val="0036476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364769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364769"/>
    <w:rPr>
      <w:i/>
    </w:rPr>
  </w:style>
  <w:style w:type="paragraph" w:styleId="Index1">
    <w:name w:val="index 1"/>
    <w:basedOn w:val="Standard"/>
    <w:next w:val="Standard"/>
    <w:autoRedefine/>
    <w:semiHidden/>
    <w:locked/>
    <w:rsid w:val="004377E2"/>
    <w:pPr>
      <w:tabs>
        <w:tab w:val="right" w:leader="dot" w:pos="4333"/>
      </w:tabs>
      <w:autoSpaceDE w:val="0"/>
      <w:autoSpaceDN w:val="0"/>
      <w:adjustRightInd w:val="0"/>
      <w:spacing w:after="0"/>
      <w:ind w:left="220" w:hanging="220"/>
    </w:pPr>
    <w:rPr>
      <w:rFonts w:eastAsia="Times New Roman" w:cs="Times New Roman"/>
      <w:noProof/>
      <w:szCs w:val="20"/>
      <w:lang w:eastAsia="de-DE"/>
    </w:rPr>
  </w:style>
  <w:style w:type="paragraph" w:customStyle="1" w:styleId="Formatvorlageberschrift3Schwarz">
    <w:name w:val="Formatvorlage Überschrift 3 + Schwarz"/>
    <w:basedOn w:val="berschrift3"/>
    <w:link w:val="Formatvorlageberschrift3SchwarzZchn"/>
    <w:rsid w:val="004377E2"/>
    <w:pPr>
      <w:keepLines w:val="0"/>
      <w:numPr>
        <w:ilvl w:val="0"/>
        <w:numId w:val="2"/>
      </w:numPr>
      <w:shd w:val="clear" w:color="auto" w:fill="auto"/>
      <w:autoSpaceDE w:val="0"/>
      <w:autoSpaceDN w:val="0"/>
      <w:adjustRightInd w:val="0"/>
      <w:spacing w:before="240" w:after="60"/>
    </w:pPr>
    <w:rPr>
      <w:rFonts w:eastAsia="Times New Roman" w:cs="Arial"/>
      <w:b/>
      <w:color w:val="000000"/>
      <w:sz w:val="26"/>
      <w:szCs w:val="26"/>
    </w:rPr>
  </w:style>
  <w:style w:type="character" w:customStyle="1" w:styleId="Formatvorlageberschrift3SchwarzZchn">
    <w:name w:val="Formatvorlage Überschrift 3 + Schwarz Zchn"/>
    <w:link w:val="Formatvorlageberschrift3Schwarz"/>
    <w:locked/>
    <w:rsid w:val="004377E2"/>
    <w:rPr>
      <w:rFonts w:ascii="Arial" w:eastAsia="Times New Roman" w:hAnsi="Arial" w:cs="Arial"/>
      <w:b/>
      <w:bCs/>
      <w:color w:val="000000"/>
      <w:sz w:val="26"/>
      <w:szCs w:val="26"/>
    </w:rPr>
  </w:style>
  <w:style w:type="paragraph" w:styleId="Dokumentstruktur">
    <w:name w:val="Document Map"/>
    <w:basedOn w:val="Standard"/>
    <w:link w:val="DokumentstrukturZchn"/>
    <w:semiHidden/>
    <w:locked/>
    <w:rsid w:val="004377E2"/>
    <w:pPr>
      <w:shd w:val="clear" w:color="auto" w:fill="000080"/>
      <w:autoSpaceDE w:val="0"/>
      <w:autoSpaceDN w:val="0"/>
      <w:adjustRightInd w:val="0"/>
      <w:spacing w:after="0"/>
    </w:pPr>
    <w:rPr>
      <w:rFonts w:ascii="Tahoma" w:eastAsia="Times New Roman" w:hAnsi="Tahoma" w:cs="Tahoma"/>
      <w:szCs w:val="20"/>
      <w:lang w:eastAsia="de-DE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4377E2"/>
    <w:rPr>
      <w:rFonts w:ascii="Tahoma" w:eastAsia="Times New Roman" w:hAnsi="Tahoma" w:cs="Tahoma"/>
      <w:sz w:val="20"/>
      <w:szCs w:val="20"/>
      <w:shd w:val="clear" w:color="auto" w:fill="000080"/>
      <w:lang w:eastAsia="de-DE"/>
    </w:rPr>
  </w:style>
  <w:style w:type="table" w:customStyle="1" w:styleId="LDTabelleAnleitungen">
    <w:name w:val="LD Tabelle_Anleitungen"/>
    <w:basedOn w:val="NormaleTabelle"/>
    <w:uiPriority w:val="99"/>
    <w:rsid w:val="0011382B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364769"/>
    <w:pPr>
      <w:ind w:left="1276"/>
    </w:pPr>
  </w:style>
  <w:style w:type="paragraph" w:customStyle="1" w:styleId="LDZwischenberschrift">
    <w:name w:val="LD_Zwischenüberschrift"/>
    <w:basedOn w:val="LDTitelseite13pt"/>
    <w:rsid w:val="00364769"/>
    <w:pPr>
      <w:ind w:left="709"/>
    </w:pPr>
  </w:style>
  <w:style w:type="paragraph" w:customStyle="1" w:styleId="LDTextinTabellemittig">
    <w:name w:val="LD_Text in Tabelle mittig"/>
    <w:basedOn w:val="LDTextinhalteingerckt"/>
    <w:rsid w:val="00782FFA"/>
    <w:pPr>
      <w:spacing w:before="60" w:after="60"/>
      <w:jc w:val="center"/>
    </w:pPr>
    <w:rPr>
      <w:sz w:val="24"/>
      <w:lang w:eastAsia="de-DE"/>
    </w:rPr>
  </w:style>
  <w:style w:type="table" w:customStyle="1" w:styleId="Tabellenraster1">
    <w:name w:val="Tabellenraster1"/>
    <w:basedOn w:val="NormaleTabelle"/>
    <w:next w:val="Tabellenraster"/>
    <w:uiPriority w:val="59"/>
    <w:rsid w:val="00214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rvorhebunggrn">
    <w:name w:val="hervorhebunggrün"/>
    <w:basedOn w:val="Absatz-Standardschriftart"/>
    <w:uiPriority w:val="1"/>
    <w:rsid w:val="00364769"/>
    <w:rPr>
      <w:b/>
      <w:bCs/>
      <w:color w:val="00823B"/>
      <w:sz w:val="20"/>
      <w:szCs w:val="20"/>
    </w:rPr>
  </w:style>
  <w:style w:type="paragraph" w:styleId="StandardWeb">
    <w:name w:val="Normal (Web)"/>
    <w:basedOn w:val="Standard"/>
    <w:link w:val="StandardWebZchn"/>
    <w:uiPriority w:val="99"/>
    <w:semiHidden/>
    <w:rsid w:val="0011382B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11382B"/>
    <w:rPr>
      <w:rFonts w:ascii="Times New Roman" w:eastAsia="Times New Roman" w:hAnsi="Times New Roman" w:cs="Times New Roman"/>
      <w:lang w:eastAsia="de-DE"/>
    </w:rPr>
  </w:style>
  <w:style w:type="paragraph" w:styleId="Kopfzeile">
    <w:name w:val="header"/>
    <w:basedOn w:val="Standard"/>
    <w:link w:val="KopfzeileZchn"/>
    <w:uiPriority w:val="99"/>
    <w:semiHidden/>
    <w:rsid w:val="0011382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11382B"/>
    <w:rPr>
      <w:rFonts w:ascii="Arial" w:hAnsi="Arial"/>
    </w:rPr>
  </w:style>
  <w:style w:type="character" w:styleId="BesuchterLink">
    <w:name w:val="FollowedHyperlink"/>
    <w:basedOn w:val="Absatz-Standardschriftart"/>
    <w:uiPriority w:val="99"/>
    <w:semiHidden/>
    <w:unhideWhenUsed/>
    <w:rsid w:val="0011382B"/>
    <w:rPr>
      <w:color w:val="1E3E95"/>
      <w:u w:val="single"/>
    </w:rPr>
  </w:style>
  <w:style w:type="character" w:customStyle="1" w:styleId="pagebreadcrumb1">
    <w:name w:val="pagebreadcrumb1"/>
    <w:uiPriority w:val="99"/>
    <w:semiHidden/>
    <w:locked/>
    <w:rsid w:val="0011382B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11382B"/>
    <w:rPr>
      <w:rFonts w:ascii="Arial" w:hAnsi="Arial" w:cs="Arial"/>
      <w:b/>
      <w:bCs/>
      <w:color w:val="auto"/>
      <w:sz w:val="20"/>
      <w:szCs w:val="20"/>
    </w:rPr>
  </w:style>
  <w:style w:type="character" w:styleId="Hyperlink">
    <w:name w:val="Hyperlink"/>
    <w:basedOn w:val="Absatz-Standardschriftart"/>
    <w:uiPriority w:val="99"/>
    <w:rsid w:val="00364769"/>
    <w:rPr>
      <w:color w:val="1E3E95"/>
      <w:u w:val="single"/>
    </w:rPr>
  </w:style>
  <w:style w:type="paragraph" w:styleId="Fuzeile">
    <w:name w:val="footer"/>
    <w:basedOn w:val="Standard"/>
    <w:link w:val="FuzeileZchn"/>
    <w:uiPriority w:val="99"/>
    <w:unhideWhenUsed/>
    <w:rsid w:val="0011382B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11382B"/>
    <w:rPr>
      <w:rFonts w:ascii="Arial" w:hAnsi="Arial"/>
    </w:rPr>
  </w:style>
  <w:style w:type="character" w:styleId="Kommentarzeichen">
    <w:name w:val="annotation reference"/>
    <w:basedOn w:val="Absatz-Standardschriftart"/>
    <w:uiPriority w:val="99"/>
    <w:semiHidden/>
    <w:locked/>
    <w:rsid w:val="0011382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11382B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1382B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11382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1382B"/>
    <w:rPr>
      <w:rFonts w:ascii="Arial" w:hAnsi="Arial"/>
      <w:b/>
      <w:bCs/>
    </w:rPr>
  </w:style>
  <w:style w:type="paragraph" w:customStyle="1" w:styleId="LDTextinhaltTabelle9pt">
    <w:name w:val="LD_Textinhalt_Tabelle_9pt"/>
    <w:basedOn w:val="Standard"/>
    <w:qFormat/>
    <w:rsid w:val="0011382B"/>
    <w:pPr>
      <w:spacing w:before="0" w:after="0"/>
    </w:pPr>
    <w:rPr>
      <w:sz w:val="18"/>
    </w:rPr>
  </w:style>
  <w:style w:type="paragraph" w:customStyle="1" w:styleId="LDAuflistungdritteEbene">
    <w:name w:val="LD_Auflistung_dritte_Ebene"/>
    <w:basedOn w:val="LDAuflistungzweiteEbene"/>
    <w:rsid w:val="00364769"/>
    <w:pPr>
      <w:ind w:left="1560"/>
    </w:pPr>
  </w:style>
  <w:style w:type="paragraph" w:customStyle="1" w:styleId="LDberschriftVorbemerkung">
    <w:name w:val="LD_Überschrift Vorbemerkung"/>
    <w:basedOn w:val="Standard"/>
    <w:autoRedefine/>
    <w:uiPriority w:val="4"/>
    <w:qFormat/>
    <w:rsid w:val="0036476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HandlungsschritteinTabelle">
    <w:name w:val="LD_Handlungsschritte in Tabelle"/>
    <w:basedOn w:val="LDAuflistunginTabelle"/>
    <w:qFormat/>
    <w:rsid w:val="00364769"/>
    <w:pPr>
      <w:ind w:left="1429" w:hanging="360"/>
    </w:pPr>
  </w:style>
  <w:style w:type="character" w:customStyle="1" w:styleId="UntertitelReleasenotes">
    <w:name w:val="Untertitel Releasenotes"/>
    <w:basedOn w:val="unterstrichen"/>
    <w:rsid w:val="00364769"/>
    <w:rPr>
      <w:rFonts w:ascii="Arial" w:hAnsi="Arial"/>
      <w:sz w:val="24"/>
      <w:u w:val="none"/>
      <w:lang w:eastAsia="de-DE"/>
    </w:rPr>
  </w:style>
  <w:style w:type="character" w:customStyle="1" w:styleId="VorlageErklrung">
    <w:name w:val="Vorlage / Erklärung"/>
    <w:basedOn w:val="Absatz-Standardschriftart"/>
    <w:uiPriority w:val="1"/>
    <w:rsid w:val="00364769"/>
    <w:rPr>
      <w:color w:val="E36C0A" w:themeColor="accent6" w:themeShade="BF"/>
    </w:rPr>
  </w:style>
  <w:style w:type="paragraph" w:customStyle="1" w:styleId="LDHandlungsschritt">
    <w:name w:val="LD_Handlungsschritt"/>
    <w:basedOn w:val="Standard"/>
    <w:autoRedefine/>
    <w:qFormat/>
    <w:rsid w:val="0011382B"/>
    <w:pPr>
      <w:numPr>
        <w:numId w:val="5"/>
      </w:numPr>
      <w:tabs>
        <w:tab w:val="left" w:pos="709"/>
      </w:tabs>
    </w:pPr>
    <w:rPr>
      <w:rFonts w:eastAsia="Times New Roman" w:cs="Times New Roman"/>
      <w:lang w:eastAsia="de-DE"/>
    </w:rPr>
  </w:style>
  <w:style w:type="paragraph" w:customStyle="1" w:styleId="VorbemerkungUnterkapitel">
    <w:name w:val="Vorbemerkung Unterkapitel"/>
    <w:basedOn w:val="berschrift4"/>
    <w:rsid w:val="00364769"/>
    <w:pPr>
      <w:numPr>
        <w:ilvl w:val="0"/>
        <w:numId w:val="0"/>
      </w:numPr>
      <w:spacing w:before="240"/>
      <w:ind w:left="709"/>
    </w:pPr>
    <w:rPr>
      <w:i w:val="0"/>
    </w:rPr>
  </w:style>
  <w:style w:type="character" w:customStyle="1" w:styleId="LDbesonderswichtigerText">
    <w:name w:val="LD_besonders wichtiger Text"/>
    <w:basedOn w:val="Absatz-Standardschriftart"/>
    <w:uiPriority w:val="1"/>
    <w:qFormat/>
    <w:rsid w:val="00364769"/>
    <w:rPr>
      <w:b/>
      <w:bCs/>
      <w:color w:val="C11423"/>
      <w:sz w:val="20"/>
      <w:szCs w:val="20"/>
    </w:rPr>
  </w:style>
  <w:style w:type="paragraph" w:customStyle="1" w:styleId="LDZwischenberschriftErluterung">
    <w:name w:val="LD_Zwischenüberschrift Erläuterung"/>
    <w:basedOn w:val="LDTextinhalteingerckt"/>
    <w:rsid w:val="00364769"/>
    <w:rPr>
      <w:b/>
      <w:color w:val="1F497D" w:themeColor="text2"/>
    </w:rPr>
  </w:style>
  <w:style w:type="character" w:customStyle="1" w:styleId="LDwichtigerText">
    <w:name w:val="LD_wichtiger Text"/>
    <w:basedOn w:val="Absatz-Standardschriftart"/>
    <w:uiPriority w:val="2"/>
    <w:rsid w:val="0011382B"/>
    <w:rPr>
      <w:b/>
      <w:bCs/>
      <w:sz w:val="22"/>
      <w:szCs w:val="20"/>
    </w:rPr>
  </w:style>
  <w:style w:type="character" w:customStyle="1" w:styleId="LDTabellenberschrift">
    <w:name w:val="LD_Tabellenüberschrift"/>
    <w:basedOn w:val="Absatz-Standardschriftart"/>
    <w:uiPriority w:val="1"/>
    <w:qFormat/>
    <w:rsid w:val="0011382B"/>
    <w:rPr>
      <w:b/>
      <w:bCs/>
      <w:color w:val="1E3E95"/>
      <w:sz w:val="20"/>
      <w:szCs w:val="20"/>
    </w:rPr>
  </w:style>
  <w:style w:type="paragraph" w:customStyle="1" w:styleId="LDHandlungsschrittErgebnis">
    <w:name w:val="LD_Handlungsschritt Ergebnis"/>
    <w:basedOn w:val="LDHandlungsschritt"/>
    <w:next w:val="LDHandlungsschritt"/>
    <w:autoRedefine/>
    <w:rsid w:val="0011382B"/>
    <w:pPr>
      <w:numPr>
        <w:numId w:val="0"/>
      </w:numPr>
      <w:ind w:left="170"/>
    </w:pPr>
  </w:style>
  <w:style w:type="paragraph" w:customStyle="1" w:styleId="TiteldesDokuments">
    <w:name w:val="Titel des Dokuments"/>
    <w:basedOn w:val="Standard"/>
    <w:rsid w:val="0011382B"/>
    <w:rPr>
      <w:b/>
      <w:color w:val="1F497D"/>
      <w:sz w:val="40"/>
      <w:szCs w:val="60"/>
    </w:rPr>
  </w:style>
  <w:style w:type="paragraph" w:customStyle="1" w:styleId="bertitelIT-Verfahren">
    <w:name w:val="Übertitel / IT-Verfahren"/>
    <w:next w:val="TiteldesDokuments"/>
    <w:autoRedefine/>
    <w:rsid w:val="0011382B"/>
    <w:pPr>
      <w:spacing w:before="840" w:after="0" w:line="240" w:lineRule="auto"/>
    </w:pPr>
    <w:rPr>
      <w:rFonts w:ascii="Arial" w:hAnsi="Arial"/>
      <w:b/>
      <w:color w:val="1F497D"/>
      <w:sz w:val="28"/>
      <w:szCs w:val="60"/>
    </w:rPr>
  </w:style>
  <w:style w:type="paragraph" w:customStyle="1" w:styleId="UntertitelTitelgrau">
    <w:name w:val="Untertitel Titel grau"/>
    <w:basedOn w:val="Standard"/>
    <w:rsid w:val="0011382B"/>
    <w:pPr>
      <w:spacing w:after="360"/>
    </w:pPr>
    <w:rPr>
      <w:color w:val="808080" w:themeColor="background1" w:themeShade="80"/>
      <w:sz w:val="24"/>
      <w:szCs w:val="36"/>
    </w:rPr>
  </w:style>
  <w:style w:type="character" w:customStyle="1" w:styleId="LDProgrammelement">
    <w:name w:val="LD_Programmelement"/>
    <w:basedOn w:val="Absatz-Standardschriftart"/>
    <w:uiPriority w:val="3"/>
    <w:qFormat/>
    <w:rsid w:val="0011382B"/>
    <w:rPr>
      <w:rFonts w:ascii="Arial" w:hAnsi="Arial" w:cs="Arial" w:hint="default"/>
      <w:b w:val="0"/>
      <w:bCs/>
      <w:smallCaps/>
      <w:sz w:val="22"/>
      <w:szCs w:val="20"/>
    </w:rPr>
  </w:style>
  <w:style w:type="character" w:customStyle="1" w:styleId="LDHinweistext">
    <w:name w:val="LD_Hinweistext"/>
    <w:basedOn w:val="Absatz-Standardschriftart"/>
    <w:uiPriority w:val="1"/>
    <w:rsid w:val="0011382B"/>
    <w:rPr>
      <w:b/>
      <w:bCs/>
      <w:color w:val="00823B"/>
      <w:sz w:val="22"/>
      <w:szCs w:val="20"/>
    </w:rPr>
  </w:style>
  <w:style w:type="paragraph" w:customStyle="1" w:styleId="berschriftVorbemerkungen">
    <w:name w:val="Überschrift Vorbemerkungen"/>
    <w:basedOn w:val="berschrift2"/>
    <w:rsid w:val="0011382B"/>
    <w:pPr>
      <w:numPr>
        <w:numId w:val="0"/>
      </w:numPr>
      <w:spacing w:line="240" w:lineRule="auto"/>
      <w:ind w:left="709" w:hanging="709"/>
    </w:pPr>
  </w:style>
  <w:style w:type="paragraph" w:customStyle="1" w:styleId="Aufzhlungbndig">
    <w:name w:val="Aufzählung bündig"/>
    <w:basedOn w:val="Listenabsatz"/>
    <w:autoRedefine/>
    <w:qFormat/>
    <w:rsid w:val="0011382B"/>
    <w:pPr>
      <w:numPr>
        <w:numId w:val="6"/>
      </w:numPr>
      <w:spacing w:before="0" w:after="160" w:line="360" w:lineRule="auto"/>
      <w:ind w:left="284" w:hanging="284"/>
    </w:pPr>
    <w:rPr>
      <w:color w:val="000000" w:themeColor="text1"/>
    </w:rPr>
  </w:style>
  <w:style w:type="paragraph" w:customStyle="1" w:styleId="Aufzhlungeingerckt">
    <w:name w:val="Aufzählung eingerückt"/>
    <w:basedOn w:val="Aufzhlungbndig"/>
    <w:autoRedefine/>
    <w:qFormat/>
    <w:rsid w:val="0011382B"/>
    <w:pPr>
      <w:spacing w:after="200"/>
      <w:ind w:left="1021"/>
    </w:pPr>
  </w:style>
  <w:style w:type="paragraph" w:customStyle="1" w:styleId="Aufzhlungweitereingerckt">
    <w:name w:val="Aufzählung weiter eingerückt"/>
    <w:basedOn w:val="Aufzhlungeingerckt"/>
    <w:autoRedefine/>
    <w:qFormat/>
    <w:rsid w:val="0011382B"/>
    <w:pPr>
      <w:ind w:left="1305"/>
    </w:pPr>
  </w:style>
  <w:style w:type="paragraph" w:styleId="Listenabsatz">
    <w:name w:val="List Paragraph"/>
    <w:basedOn w:val="Standard"/>
    <w:uiPriority w:val="34"/>
    <w:qFormat/>
    <w:rsid w:val="0011382B"/>
    <w:pPr>
      <w:ind w:left="720"/>
      <w:contextualSpacing/>
    </w:pPr>
  </w:style>
  <w:style w:type="character" w:customStyle="1" w:styleId="LDbesonderswichtigerText0">
    <w:name w:val="LD_besonderswichtiger Text"/>
    <w:basedOn w:val="Absatz-Standardschriftart"/>
    <w:uiPriority w:val="1"/>
    <w:qFormat/>
    <w:rsid w:val="0011382B"/>
    <w:rPr>
      <w:b/>
      <w:bCs/>
      <w:color w:val="FF0000"/>
      <w:sz w:val="22"/>
      <w:szCs w:val="20"/>
    </w:rPr>
  </w:style>
  <w:style w:type="paragraph" w:customStyle="1" w:styleId="LDHandlungsschritteab10">
    <w:name w:val="LD_Handlungsschritte ab 10"/>
    <w:basedOn w:val="Standard"/>
    <w:qFormat/>
    <w:rsid w:val="0011382B"/>
    <w:pPr>
      <w:numPr>
        <w:numId w:val="3"/>
      </w:numPr>
      <w:spacing w:after="0"/>
      <w:ind w:hanging="357"/>
    </w:pPr>
    <w:rPr>
      <w:rFonts w:eastAsia="Times New Roman" w:cs="Arial"/>
      <w:szCs w:val="20"/>
      <w:lang w:eastAsia="de-DE"/>
    </w:rPr>
  </w:style>
  <w:style w:type="paragraph" w:styleId="Beschriftung">
    <w:name w:val="caption"/>
    <w:basedOn w:val="Standard"/>
    <w:next w:val="Standard"/>
    <w:unhideWhenUsed/>
    <w:qFormat/>
    <w:locked/>
    <w:rsid w:val="00364769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3.intern.hessen.de/its/E-Gov-Projekte/VuADok/bergreifende%20Dokumentation/Vorlage_How%20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okumententyp xmlns="ea0b144b-79d0-4cc1-ab15-887d44aa58be">Anleitung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>SG 1</zust_x00e4_ndiges_x0020_Sachgebiet>
    <Fachlich_x0020_verantwortlich xmlns="03c2e9ef-9210-4d41-bc49-ec83aa29eb68">
      <UserInfo>
        <DisplayName>Gößmann, Dr. Matthias (HMKB)</DisplayName>
        <AccountId>71</AccountId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Release xmlns="03c2e9ef-9210-4d41-bc49-ec83aa29eb68" xsi:nil="true"/>
    <Link_x0020_zum_x0020_Ver_x00f6_ffentlichungsort xmlns="03c2e9ef-9210-4d41-bc49-ec83aa29eb68">
      <Url>https://schulehessen.de/LUSD-Anleitungen/Schüler/Masernschutzstatus%20von%20Schülern.pdf</Url>
      <Description>https://schulehessen.de/LUSD-Anleitungen/Sch%C3%BCler/Masernschutzstatus%20von%20Sch%C3%BClern.pdf</Description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veröffentlicht</Aktueller_x0020_Status>
    <Orte_x0020_der_x0020_Ver_x00f6_ffentlichung xmlns="03c2e9ef-9210-4d41-bc49-ec83aa29eb68">
      <Value>Schule Hessen LUSD Anleitungen (Webspace)</Value>
    </Orte_x0020_der_x0020_Ver_x00f6_ffentlichung>
    <Betreff xmlns="03c2e9ef-9210-4d41-bc49-ec83aa29eb68">Schülerdaten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>2026-04-27T22:00:00+00:00</Wiedervorlage_x0020_am_x003a_>
    <Datum_x0020_ver_x00f6_ffentlichte_x0020_Verion xmlns="03c2e9ef-9210-4d41-bc49-ec83aa29eb68">2025-10-12T22:00:00+00:00</Datum_x0020_ver_x00f6_ffentlichte_x0020_Verion>
    <Themenfeld xmlns="03c2e9ef-9210-4d41-bc49-ec83aa29eb68">Berechtigungen</Themenfeld>
    <Zust_x002e__x0020_Sachgebiet_x0020_ab_x0020_Jan_x002e__x0020_2025 xmlns="03c2e9ef-9210-4d41-bc49-ec83aa29eb68">SG 1.3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6EBC5-6AA8-4565-BB31-D2A898B32C2C}"/>
</file>

<file path=customXml/itemProps2.xml><?xml version="1.0" encoding="utf-8"?>
<ds:datastoreItem xmlns:ds="http://schemas.openxmlformats.org/officeDocument/2006/customXml" ds:itemID="{AFDF7BB2-3C67-444C-94E3-697F7A420A29}">
  <ds:schemaRefs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ea0b144b-79d0-4cc1-ab15-887d44aa58be"/>
    <ds:schemaRef ds:uri="http://purl.org/dc/terms/"/>
    <ds:schemaRef ds:uri="http://schemas.openxmlformats.org/package/2006/metadata/core-properties"/>
    <ds:schemaRef ds:uri="8637de2c-6bc0-411d-bf65-aa36b7f9c66d"/>
    <ds:schemaRef ds:uri="03c2e9ef-9210-4d41-bc49-ec83aa29eb68"/>
  </ds:schemaRefs>
</ds:datastoreItem>
</file>

<file path=customXml/itemProps3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D4BEC0-3AA2-40D9-A0BC-4FAE653E7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Vorlage_How%20To.dotx</Template>
  <TotalTime>0</TotalTime>
  <Pages>4</Pages>
  <Words>588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Abbilden des Masernschutzstatus von Schülern in der LUSD</vt:lpstr>
    </vt:vector>
  </TitlesOfParts>
  <Company>Land Hessen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Abbilden des Masernschutzstatus von Schülern in der LUSD</dc:title>
  <dc:creator>Dirk.Lenz@kultus.hessen.de</dc:creator>
  <cp:lastModifiedBy>Billig, Ricarda (HMKB)</cp:lastModifiedBy>
  <cp:revision>12</cp:revision>
  <cp:lastPrinted>2025-10-13T13:50:00Z</cp:lastPrinted>
  <dcterms:created xsi:type="dcterms:W3CDTF">2020-10-07T06:36:00Z</dcterms:created>
  <dcterms:modified xsi:type="dcterms:W3CDTF">2025-10-13T13:52:00Z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