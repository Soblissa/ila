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061421" w14:textId="77777777" w:rsidR="00706DDC" w:rsidRDefault="00706DDC" w:rsidP="00556E62">
      <w:pPr>
        <w:pStyle w:val="berschrift1"/>
      </w:pPr>
      <w:bookmarkStart w:id="0" w:name="_GoBack"/>
      <w:bookmarkEnd w:id="0"/>
      <w:r w:rsidRPr="00706DDC">
        <w:rPr>
          <w:highlight w:val="lightGray"/>
        </w:rPr>
        <w:t xml:space="preserve">Übersicht </w:t>
      </w:r>
      <w:r w:rsidR="00F679A4" w:rsidRPr="00706DDC">
        <w:rPr>
          <w:highlight w:val="lightGray"/>
        </w:rPr>
        <w:t>LUSD Änderungen</w:t>
      </w:r>
      <w:r w:rsidR="00DC1E15">
        <w:rPr>
          <w:highlight w:val="lightGray"/>
        </w:rPr>
        <w:t xml:space="preserve"> </w:t>
      </w:r>
      <w:r w:rsidR="00F679A4" w:rsidRPr="00706DDC">
        <w:rPr>
          <w:highlight w:val="lightGray"/>
        </w:rPr>
        <w:t>mit Rel</w:t>
      </w:r>
      <w:r w:rsidR="00DC1E15">
        <w:rPr>
          <w:highlight w:val="lightGray"/>
        </w:rPr>
        <w:t>.</w:t>
      </w:r>
      <w:r w:rsidR="00F679A4" w:rsidRPr="00706DDC">
        <w:rPr>
          <w:highlight w:val="lightGray"/>
        </w:rPr>
        <w:t>1</w:t>
      </w:r>
      <w:r w:rsidR="00556E62">
        <w:rPr>
          <w:highlight w:val="lightGray"/>
        </w:rPr>
        <w:t>5</w:t>
      </w:r>
      <w:r w:rsidR="00F679A4" w:rsidRPr="00706DDC">
        <w:rPr>
          <w:highlight w:val="lightGray"/>
        </w:rPr>
        <w:t xml:space="preserve"> </w:t>
      </w:r>
      <w:r w:rsidR="00DC1E15">
        <w:rPr>
          <w:highlight w:val="lightGray"/>
        </w:rPr>
        <w:t xml:space="preserve">im </w:t>
      </w:r>
      <w:r w:rsidR="00556E62">
        <w:rPr>
          <w:highlight w:val="lightGray"/>
        </w:rPr>
        <w:t>April 2014</w:t>
      </w:r>
    </w:p>
    <w:p w14:paraId="713F18D1" w14:textId="77777777" w:rsidR="00556E62" w:rsidRPr="00345E83" w:rsidRDefault="00556E62" w:rsidP="00556E62">
      <w:pPr>
        <w:pStyle w:val="LDTextinhalt"/>
        <w:rPr>
          <w:rStyle w:val="LDBedienelement"/>
        </w:rPr>
      </w:pPr>
      <w:r w:rsidRPr="00345E83">
        <w:t>Mit</w:t>
      </w:r>
      <w:r w:rsidRPr="00DB4755">
        <w:t xml:space="preserve"> </w:t>
      </w:r>
      <w:r>
        <w:t xml:space="preserve">Release 15 werden vor allem technische Änderungen und Anpassungen von Hintergrund-funktionen produktiv gesetzt. </w:t>
      </w:r>
      <w:r w:rsidRPr="00345E83">
        <w:rPr>
          <w:rStyle w:val="LDBedienelement"/>
        </w:rPr>
        <w:t>Zur praktischen Arbeit beachten Sie bitte nachstehende Hinweise!</w:t>
      </w:r>
    </w:p>
    <w:p w14:paraId="1CA7FA2C" w14:textId="77777777" w:rsidR="00556E62" w:rsidRDefault="00556E62" w:rsidP="00556E62">
      <w:pPr>
        <w:pStyle w:val="berschrift2"/>
      </w:pPr>
      <w:r>
        <w:t>Neue ENC-Version 5.0</w:t>
      </w:r>
    </w:p>
    <w:p w14:paraId="73352134" w14:textId="77777777" w:rsidR="00556E62" w:rsidRDefault="00556E62" w:rsidP="00556E62">
      <w:pPr>
        <w:pStyle w:val="LDTextinhalteingerckt"/>
      </w:pPr>
      <w:r>
        <w:t>Mit Release 15 wird die neue ENC-Version 5.0 installiert. Der ENC 5.0 benötigt eine Programm-version von Microsoft.net Framework, die nicht mehr mit dem Betriebssystem Windows XP kompatibel ist. Das bedeutet:</w:t>
      </w:r>
    </w:p>
    <w:p w14:paraId="5847C312" w14:textId="77777777" w:rsidR="00556E62" w:rsidRDefault="00556E62" w:rsidP="00556E62">
      <w:pPr>
        <w:pStyle w:val="LDAchtung"/>
      </w:pPr>
      <w:r w:rsidRPr="00345E83">
        <w:rPr>
          <w:rStyle w:val="LDRegister"/>
        </w:rPr>
        <w:t>Der ENC 5.0 kann auf Windows XP-Rechnern nicht mehr genutzt werden.</w:t>
      </w:r>
      <w:r w:rsidRPr="00345E83">
        <w:t xml:space="preserve"> </w:t>
      </w:r>
      <w:r>
        <w:br/>
      </w:r>
      <w:r>
        <w:br/>
        <w:t>Der ENC kann nur noch auf Rechnern genutzt werden, die über Windows Vista oder ein jüngeres Betriebssystem verfügen</w:t>
      </w:r>
    </w:p>
    <w:p w14:paraId="54137B0E" w14:textId="77777777" w:rsidR="00556E62" w:rsidRDefault="00556E62" w:rsidP="00556E62">
      <w:pPr>
        <w:pStyle w:val="LDTextinhalteingerckt"/>
      </w:pPr>
      <w:r>
        <w:t>Hintergrund dieser Änderung ist die Tatsache, dass Microsoft den Support für Windows XP einstellt.</w:t>
      </w:r>
    </w:p>
    <w:p w14:paraId="0A64A90C" w14:textId="77777777" w:rsidR="00556E62" w:rsidRDefault="00556E62" w:rsidP="00556E62">
      <w:pPr>
        <w:pStyle w:val="berschrift2"/>
      </w:pPr>
      <w:r w:rsidRPr="009E7580">
        <w:rPr>
          <w:color w:val="C00000"/>
        </w:rPr>
        <w:t>Warnung</w:t>
      </w:r>
      <w:r>
        <w:t xml:space="preserve">  vor ungewollter Schüler-Kurszuordnung</w:t>
      </w:r>
    </w:p>
    <w:p w14:paraId="52B5E67C" w14:textId="77777777" w:rsidR="00556E62" w:rsidRDefault="00556E62" w:rsidP="00556E62">
      <w:pPr>
        <w:pStyle w:val="LDAchtung"/>
      </w:pPr>
      <w:r>
        <w:t xml:space="preserve">Auf der Seite </w:t>
      </w:r>
      <w:r w:rsidRPr="009E7580">
        <w:rPr>
          <w:rStyle w:val="LDMenpunkt"/>
        </w:rPr>
        <w:t>Unterricht &gt; UV-Bearbeitung &gt; Schüler-Kurszuordnung</w:t>
      </w:r>
      <w:r>
        <w:t xml:space="preserve"> </w:t>
      </w:r>
      <w:r>
        <w:br/>
        <w:t xml:space="preserve">besteht die Gefahr ungewollter Kurszuordnungen. </w:t>
      </w:r>
    </w:p>
    <w:p w14:paraId="2757F492" w14:textId="77777777" w:rsidR="006938CD" w:rsidRPr="006938CD" w:rsidRDefault="006938CD" w:rsidP="006938CD">
      <w:pPr>
        <w:pStyle w:val="LDAbsatznachberschrift"/>
        <w:rPr>
          <w:rStyle w:val="LDBedienelement"/>
          <w:b w:val="0"/>
          <w:bCs w:val="0"/>
          <w:szCs w:val="22"/>
        </w:rPr>
      </w:pPr>
    </w:p>
    <w:p w14:paraId="744E507D" w14:textId="77777777" w:rsidR="00556E62" w:rsidRPr="009E7580" w:rsidRDefault="00556E62" w:rsidP="00556E62">
      <w:pPr>
        <w:pStyle w:val="LDTextinhalt"/>
        <w:rPr>
          <w:rStyle w:val="LDBedienelement"/>
        </w:rPr>
      </w:pPr>
      <w:r w:rsidRPr="009E7580">
        <w:rPr>
          <w:rStyle w:val="LDBedienelement"/>
        </w:rPr>
        <w:t>Ursache</w:t>
      </w:r>
    </w:p>
    <w:p w14:paraId="7B72C83D" w14:textId="77777777" w:rsidR="00556E62" w:rsidRDefault="00556E62" w:rsidP="00556E62">
      <w:pPr>
        <w:pStyle w:val="LDTextinhalteingerckt"/>
      </w:pPr>
      <w:r>
        <w:t xml:space="preserve">Werden Schüler im Bereich </w:t>
      </w:r>
      <w:r w:rsidRPr="00F6103B">
        <w:rPr>
          <w:rStyle w:val="LDBereichTabelle"/>
        </w:rPr>
        <w:t>Schülerauswahl</w:t>
      </w:r>
      <w:r>
        <w:t xml:space="preserve"> angehakt, bleiben diese Haken </w:t>
      </w:r>
      <w:r w:rsidR="006105E9">
        <w:t xml:space="preserve">nach dem Speichern einer Schülerkurszuordnung und </w:t>
      </w:r>
      <w:r>
        <w:t xml:space="preserve">auch bei einer erneuten Schülersuche erhalten, sofern die Schüler Bestandteil der neuen Suche sind. </w:t>
      </w:r>
      <w:r w:rsidR="006105E9">
        <w:t xml:space="preserve">Auch die in der </w:t>
      </w:r>
      <w:r w:rsidR="006105E9" w:rsidRPr="006105E9">
        <w:rPr>
          <w:rStyle w:val="LDBereichTabelle"/>
        </w:rPr>
        <w:t>Kursauswahl</w:t>
      </w:r>
      <w:r w:rsidR="006105E9">
        <w:t xml:space="preserve"> angehakten Kurse bleiben angehakt.</w:t>
      </w:r>
    </w:p>
    <w:p w14:paraId="7D78BD86" w14:textId="77777777" w:rsidR="00556E62" w:rsidRPr="00F01AF5" w:rsidRDefault="00556E62" w:rsidP="00556E62">
      <w:pPr>
        <w:pStyle w:val="LDTextinhalt"/>
        <w:rPr>
          <w:rStyle w:val="LDBedienelement"/>
        </w:rPr>
      </w:pPr>
      <w:r w:rsidRPr="00F01AF5">
        <w:rPr>
          <w:rStyle w:val="LDBedienelement"/>
        </w:rPr>
        <w:t>Folge</w:t>
      </w:r>
    </w:p>
    <w:p w14:paraId="1C0BB724" w14:textId="77777777" w:rsidR="00556E62" w:rsidRDefault="00556E62" w:rsidP="00556E62">
      <w:pPr>
        <w:pStyle w:val="LDTextinhalteingerckt"/>
      </w:pPr>
      <w:r>
        <w:lastRenderedPageBreak/>
        <w:t xml:space="preserve">Die bei den Schülern </w:t>
      </w:r>
      <w:r w:rsidR="006105E9">
        <w:t xml:space="preserve">oder Kursen </w:t>
      </w:r>
      <w:r w:rsidRPr="00F6103B">
        <w:t>gesetzte</w:t>
      </w:r>
      <w:r>
        <w:t>n Haken sind unter Umständen nicht auf den er</w:t>
      </w:r>
      <w:r w:rsidR="006105E9">
        <w:t>sten Blick zu sehen, sondern er</w:t>
      </w:r>
      <w:r>
        <w:t>st nach dem Scrollen.</w:t>
      </w:r>
      <w:r>
        <w:br/>
        <w:t xml:space="preserve">Das kann dazu führen, dass diese noch angehakten Schüler bei der Zuordnung von </w:t>
      </w:r>
      <w:r w:rsidR="006105E9">
        <w:t xml:space="preserve">anderen </w:t>
      </w:r>
      <w:r>
        <w:t>Schülern zu Kursen ggf. unbeabsichtigt mit in die Kurse geschoben werden</w:t>
      </w:r>
      <w:r w:rsidR="006105E9">
        <w:t xml:space="preserve"> oder dass die neue Schülerauswahl unbeabsichtigt mit in noch angehakte Kurse geschoben wird</w:t>
      </w:r>
      <w:r>
        <w:t>.</w:t>
      </w:r>
    </w:p>
    <w:p w14:paraId="087DA47E" w14:textId="77777777" w:rsidR="00556E62" w:rsidRDefault="00556E62" w:rsidP="00556E62">
      <w:pPr>
        <w:pStyle w:val="LDTextinhalteingerckt"/>
      </w:pPr>
      <w:r>
        <w:t xml:space="preserve">Auch bei einem Wechsel des Registers z.B. von </w:t>
      </w:r>
      <w:r w:rsidRPr="006B7CCD">
        <w:rPr>
          <w:rStyle w:val="LDBedienelement"/>
        </w:rPr>
        <w:t>Kandidaten</w:t>
      </w:r>
      <w:r>
        <w:t xml:space="preserve"> zu </w:t>
      </w:r>
      <w:r w:rsidRPr="006B7CCD">
        <w:rPr>
          <w:rStyle w:val="LDBedienelement"/>
        </w:rPr>
        <w:t>Aktiven</w:t>
      </w:r>
      <w:r>
        <w:t xml:space="preserve"> bleiben die auf dem anderen Register gesetzten Haken erhalten und Schüler werden mit verschoben.</w:t>
      </w:r>
    </w:p>
    <w:p w14:paraId="571C2307" w14:textId="77777777" w:rsidR="00556E62" w:rsidRPr="00F01AF5" w:rsidRDefault="00556E62" w:rsidP="00556E62">
      <w:pPr>
        <w:pStyle w:val="LDTextinhalteingerckt"/>
      </w:pPr>
      <w:r>
        <w:t xml:space="preserve">Auch nach dem Speichern bleiben die Haken erhalten. Daher sind von diesem Problem auch die Seiten </w:t>
      </w:r>
      <w:r w:rsidRPr="00F01AF5">
        <w:rPr>
          <w:rStyle w:val="LDMenpunkt"/>
        </w:rPr>
        <w:t>Unterricht &gt; UV-Bearbeitung &gt; Klassenbildung</w:t>
      </w:r>
      <w:r>
        <w:t xml:space="preserve"> sowie </w:t>
      </w:r>
      <w:r w:rsidRPr="00F01AF5">
        <w:rPr>
          <w:rStyle w:val="LDMenpunkt"/>
        </w:rPr>
        <w:t>Unterricht &gt; UV-Bearbeitung &gt; Kursbearbeitung</w:t>
      </w:r>
      <w:r>
        <w:rPr>
          <w:rStyle w:val="LDMenpunkt"/>
        </w:rPr>
        <w:t xml:space="preserve"> </w:t>
      </w:r>
      <w:r w:rsidRPr="00F01AF5">
        <w:t>betroffen.</w:t>
      </w:r>
    </w:p>
    <w:p w14:paraId="6D78B8A7" w14:textId="77777777" w:rsidR="00556E62" w:rsidRDefault="00556E62" w:rsidP="00556E62">
      <w:pPr>
        <w:pStyle w:val="Default"/>
        <w:rPr>
          <w:rStyle w:val="LDBedienelement"/>
        </w:rPr>
      </w:pPr>
      <w:r w:rsidRPr="005824BE">
        <w:rPr>
          <w:rStyle w:val="LDBedienelement"/>
        </w:rPr>
        <w:t>Lösung</w:t>
      </w:r>
      <w:r w:rsidRPr="006D1EC5">
        <w:rPr>
          <w:rStyle w:val="LDBedienelement"/>
        </w:rPr>
        <w:t xml:space="preserve"> </w:t>
      </w:r>
    </w:p>
    <w:p w14:paraId="4B50DB33" w14:textId="77777777" w:rsidR="00556E62" w:rsidRDefault="00556E62" w:rsidP="00556E62">
      <w:pPr>
        <w:pStyle w:val="LDTextinhalteingerckt"/>
      </w:pPr>
      <w:r>
        <w:t xml:space="preserve">Entfernen Sie auf den betroffenen Seiten nach jedem Speichervorgang die Haken, bevor Sie das Register wechseln oder eine neue Suche starten. </w:t>
      </w:r>
      <w:r>
        <w:br/>
        <w:t>Mit Release 16 (im Dezember 2014) wird dieses Problem behoben.</w:t>
      </w:r>
    </w:p>
    <w:p w14:paraId="77F60904" w14:textId="77777777" w:rsidR="00556E62" w:rsidRDefault="00556E62" w:rsidP="00556E62">
      <w:pPr>
        <w:pStyle w:val="berschrift1"/>
      </w:pPr>
      <w:r>
        <w:lastRenderedPageBreak/>
        <w:t>Ausblick auf Release 16</w:t>
      </w:r>
    </w:p>
    <w:p w14:paraId="34C4E852" w14:textId="77777777" w:rsidR="00556E62" w:rsidRDefault="00556E62" w:rsidP="00556E62">
      <w:pPr>
        <w:pStyle w:val="Default"/>
        <w:rPr>
          <w:sz w:val="20"/>
          <w:szCs w:val="20"/>
        </w:rPr>
      </w:pPr>
    </w:p>
    <w:p w14:paraId="01117406" w14:textId="77777777" w:rsidR="00556E62" w:rsidRDefault="00556E62" w:rsidP="00556E62">
      <w:pPr>
        <w:pStyle w:val="LDTextinhalt"/>
      </w:pPr>
      <w:r>
        <w:t>Mit Release 16 – im Dezember 2014 – treten voraussichtlich folgende Änderungen in Kraft:</w:t>
      </w:r>
    </w:p>
    <w:p w14:paraId="159CC2AE" w14:textId="77777777" w:rsidR="00556E62" w:rsidRDefault="00556E62" w:rsidP="00556E62">
      <w:pPr>
        <w:pStyle w:val="Default"/>
        <w:rPr>
          <w:sz w:val="20"/>
          <w:szCs w:val="20"/>
        </w:rPr>
      </w:pPr>
    </w:p>
    <w:p w14:paraId="39E53F0A" w14:textId="77777777" w:rsidR="00556E62" w:rsidRPr="005824BE" w:rsidRDefault="00556E62" w:rsidP="00556E62">
      <w:pPr>
        <w:pStyle w:val="LDAuflistunginTabelle"/>
      </w:pPr>
      <w:r>
        <w:rPr>
          <w:b/>
        </w:rPr>
        <w:t>Abgangszeugnis Einführungsphase:</w:t>
      </w:r>
      <w:r>
        <w:t xml:space="preserve"> Ausdruck von Bemerkungen möglich.</w:t>
      </w:r>
    </w:p>
    <w:p w14:paraId="2AB03FF5" w14:textId="77777777" w:rsidR="00556E62" w:rsidRPr="00D0704A" w:rsidRDefault="00556E62" w:rsidP="00556E62">
      <w:pPr>
        <w:pStyle w:val="LDAuflistunginTabelle"/>
        <w:rPr>
          <w:b/>
        </w:rPr>
      </w:pPr>
      <w:r w:rsidRPr="00D0704A">
        <w:rPr>
          <w:b/>
        </w:rPr>
        <w:t>Änderung von Berichten</w:t>
      </w:r>
    </w:p>
    <w:p w14:paraId="469269A7" w14:textId="77777777" w:rsidR="00556E62" w:rsidRPr="00D57575" w:rsidRDefault="00556E62" w:rsidP="00556E62">
      <w:pPr>
        <w:pStyle w:val="LDAuflistunginTabelle"/>
      </w:pPr>
      <w:r>
        <w:rPr>
          <w:b/>
        </w:rPr>
        <w:t>Ausdruck von „Religion</w:t>
      </w:r>
      <w:r w:rsidRPr="004B0AE7">
        <w:rPr>
          <w:b/>
        </w:rPr>
        <w:t>“ in Zeugnissen</w:t>
      </w:r>
      <w:r>
        <w:rPr>
          <w:b/>
        </w:rPr>
        <w:t xml:space="preserve">: </w:t>
      </w:r>
      <w:r>
        <w:t>Statt des Religionsfaches</w:t>
      </w:r>
      <w:r w:rsidR="006105E9">
        <w:t>,</w:t>
      </w:r>
      <w:r>
        <w:t xml:space="preserve"> wie z. B. „Religion evangelisch“</w:t>
      </w:r>
      <w:r w:rsidR="006105E9">
        <w:t>, wird nur „Religion“ ins Zeugnis gedruckt</w:t>
      </w:r>
      <w:r>
        <w:t>. Ausnahme: Schulformen, die zum Abitur führen.</w:t>
      </w:r>
    </w:p>
    <w:p w14:paraId="79EC08BA" w14:textId="77777777" w:rsidR="00556E62" w:rsidRDefault="00556E62" w:rsidP="00556E62">
      <w:pPr>
        <w:pStyle w:val="LDAuflistunginTabelle"/>
      </w:pPr>
      <w:r>
        <w:rPr>
          <w:b/>
        </w:rPr>
        <w:t>Berufliches Gymnasium Technik:</w:t>
      </w:r>
      <w:r>
        <w:t xml:space="preserve">  Angabe des Schwerpunkts beim Fach Technikwissenschaft im Abiturzeugnis.</w:t>
      </w:r>
    </w:p>
    <w:p w14:paraId="6F17B856" w14:textId="77777777" w:rsidR="00556E62" w:rsidRPr="00D0704A" w:rsidRDefault="00556E62" w:rsidP="00556E62">
      <w:pPr>
        <w:pStyle w:val="LDAuflistunginTabelle"/>
      </w:pPr>
      <w:r>
        <w:rPr>
          <w:b/>
        </w:rPr>
        <w:t xml:space="preserve">Berufliches Gymnasium Technik Schwerpunkt Umwelt: </w:t>
      </w:r>
      <w:r>
        <w:t>Anpassung des Belegungstests, der Zulassung zur Qualifikationsphase und der Abiturregeln.</w:t>
      </w:r>
    </w:p>
    <w:p w14:paraId="7C07A350" w14:textId="77777777" w:rsidR="00556E62" w:rsidRDefault="00556E62" w:rsidP="00556E62">
      <w:pPr>
        <w:pStyle w:val="LDAuflistunginTabelle"/>
      </w:pPr>
      <w:r>
        <w:rPr>
          <w:b/>
        </w:rPr>
        <w:t>Berufsgrundbildungsjahr in kooperativer Form (vollschulisch):</w:t>
      </w:r>
      <w:r>
        <w:t xml:space="preserve"> Bereitstellung der Zeugnisformulare.</w:t>
      </w:r>
    </w:p>
    <w:p w14:paraId="4C113FCE" w14:textId="77777777" w:rsidR="00556E62" w:rsidRPr="005824BE" w:rsidRDefault="00556E62" w:rsidP="00556E62">
      <w:pPr>
        <w:pStyle w:val="LDAuflistunginTabelle"/>
      </w:pPr>
      <w:r w:rsidRPr="00D0704A">
        <w:rPr>
          <w:b/>
        </w:rPr>
        <w:t>Erweiterung des Abfrageassistenten</w:t>
      </w:r>
      <w:r>
        <w:rPr>
          <w:b/>
        </w:rPr>
        <w:t xml:space="preserve"> </w:t>
      </w:r>
      <w:r>
        <w:t>um zahlreiche Felder.</w:t>
      </w:r>
    </w:p>
    <w:p w14:paraId="4CC99289" w14:textId="77777777" w:rsidR="00556E62" w:rsidRDefault="00556E62" w:rsidP="00556E62">
      <w:pPr>
        <w:pStyle w:val="LDAuflistunginTabelle"/>
      </w:pPr>
      <w:r>
        <w:rPr>
          <w:b/>
        </w:rPr>
        <w:t xml:space="preserve">Fachschule Sozialwesen: </w:t>
      </w:r>
      <w:r>
        <w:t>Anpassung der Zeugnisformulare an die neue Verordnung.</w:t>
      </w:r>
    </w:p>
    <w:p w14:paraId="6C075D4B" w14:textId="77777777" w:rsidR="00556E62" w:rsidRDefault="00556E62" w:rsidP="00556E62">
      <w:pPr>
        <w:pStyle w:val="LDAuflistunginTabelle"/>
      </w:pPr>
      <w:r w:rsidRPr="004E6C05">
        <w:rPr>
          <w:b/>
        </w:rPr>
        <w:t>Haupt- und Realschulabschluss:</w:t>
      </w:r>
      <w:r>
        <w:rPr>
          <w:b/>
        </w:rPr>
        <w:t xml:space="preserve"> </w:t>
      </w:r>
      <w:r>
        <w:t>A</w:t>
      </w:r>
      <w:r w:rsidRPr="004E6C05">
        <w:t>usschließliche Berücksichtigung von Kursen der gleichen Schulform bei der Abschlussberechnung und der Zeugniserstellung</w:t>
      </w:r>
      <w:r w:rsidR="006105E9">
        <w:t xml:space="preserve"> von Abschluss- und Abgangszeugnissen</w:t>
      </w:r>
      <w:r>
        <w:t>.</w:t>
      </w:r>
    </w:p>
    <w:p w14:paraId="71930A0B" w14:textId="77777777" w:rsidR="00556E62" w:rsidRPr="00D57575" w:rsidRDefault="00556E62" w:rsidP="00556E62">
      <w:pPr>
        <w:pStyle w:val="LDAuflistunginTabelle"/>
      </w:pPr>
      <w:r>
        <w:rPr>
          <w:b/>
        </w:rPr>
        <w:t xml:space="preserve">Jahreszeugnis Fachoberschule: </w:t>
      </w:r>
      <w:r>
        <w:t>Übernahme der Noten der in der Stufe 11/1 abgeschlossenen Themen- und Aufgabenfelder.</w:t>
      </w:r>
    </w:p>
    <w:p w14:paraId="30F53551" w14:textId="77777777" w:rsidR="00556E62" w:rsidRPr="004E6C05" w:rsidRDefault="00556E62" w:rsidP="00556E62">
      <w:pPr>
        <w:pStyle w:val="LDAuflistunginTabelle"/>
        <w:numPr>
          <w:ilvl w:val="0"/>
          <w:numId w:val="0"/>
        </w:numPr>
        <w:ind w:left="284"/>
      </w:pPr>
    </w:p>
    <w:sectPr w:rsidR="00556E62" w:rsidRPr="004E6C05" w:rsidSect="006938CD">
      <w:headerReference w:type="default" r:id="rId12"/>
      <w:footerReference w:type="even" r:id="rId13"/>
      <w:footerReference w:type="default" r:id="rId14"/>
      <w:pgSz w:w="11906" w:h="16838"/>
      <w:pgMar w:top="2269" w:right="849" w:bottom="993" w:left="1417" w:header="0" w:footer="6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163B2B" w14:textId="77777777" w:rsidR="00F4536E" w:rsidRDefault="00F4536E">
      <w:r>
        <w:separator/>
      </w:r>
    </w:p>
  </w:endnote>
  <w:endnote w:type="continuationSeparator" w:id="0">
    <w:p w14:paraId="6D369A45" w14:textId="77777777" w:rsidR="00F4536E" w:rsidRDefault="00F45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18987" w14:textId="77777777" w:rsidR="00F4536E" w:rsidRDefault="00F4536E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2925DB62" w14:textId="77777777" w:rsidR="00F4536E" w:rsidRDefault="00F4536E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86BF22" w14:textId="77777777" w:rsidR="00F4536E" w:rsidRDefault="00F4536E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FILENAME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447360">
      <w:rPr>
        <w:rFonts w:cs="Arial"/>
        <w:noProof/>
        <w:color w:val="7F7F7F"/>
        <w:sz w:val="18"/>
        <w:szCs w:val="18"/>
      </w:rPr>
      <w:t>Änderungen mit Release 1</w:t>
    </w:r>
    <w:r w:rsidR="00556E62">
      <w:rPr>
        <w:rFonts w:cs="Arial"/>
        <w:noProof/>
        <w:color w:val="7F7F7F"/>
        <w:sz w:val="18"/>
        <w:szCs w:val="18"/>
      </w:rPr>
      <w:t>5</w:t>
    </w:r>
    <w:r w:rsidR="00447360">
      <w:rPr>
        <w:rFonts w:cs="Arial"/>
        <w:noProof/>
        <w:color w:val="7F7F7F"/>
        <w:sz w:val="18"/>
        <w:szCs w:val="18"/>
      </w:rPr>
      <w:t>.docx</w:t>
    </w:r>
    <w:r>
      <w:rPr>
        <w:rFonts w:cs="Arial"/>
        <w:color w:val="7F7F7F"/>
        <w:sz w:val="18"/>
        <w:szCs w:val="18"/>
      </w:rPr>
      <w:fldChar w:fldCharType="end"/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 w:rsidR="005977F9">
      <w:rPr>
        <w:rFonts w:cs="Arial"/>
        <w:color w:val="7F7F7F"/>
        <w:sz w:val="18"/>
        <w:szCs w:val="18"/>
      </w:rPr>
      <w:fldChar w:fldCharType="begin"/>
    </w:r>
    <w:r w:rsidR="005977F9">
      <w:rPr>
        <w:rFonts w:cs="Arial"/>
        <w:color w:val="7F7F7F"/>
        <w:sz w:val="18"/>
        <w:szCs w:val="18"/>
      </w:rPr>
      <w:instrText xml:space="preserve"> PAGE   \* MERGEFORMAT </w:instrText>
    </w:r>
    <w:r w:rsidR="005977F9">
      <w:rPr>
        <w:rFonts w:cs="Arial"/>
        <w:color w:val="7F7F7F"/>
        <w:sz w:val="18"/>
        <w:szCs w:val="18"/>
      </w:rPr>
      <w:fldChar w:fldCharType="separate"/>
    </w:r>
    <w:r w:rsidR="009267BA">
      <w:rPr>
        <w:rFonts w:cs="Arial"/>
        <w:noProof/>
        <w:color w:val="7F7F7F"/>
        <w:sz w:val="18"/>
        <w:szCs w:val="18"/>
      </w:rPr>
      <w:t>1</w:t>
    </w:r>
    <w:r w:rsidR="005977F9">
      <w:rPr>
        <w:rFonts w:cs="Arial"/>
        <w:color w:val="7F7F7F"/>
        <w:sz w:val="18"/>
        <w:szCs w:val="18"/>
      </w:rPr>
      <w:fldChar w:fldCharType="end"/>
    </w:r>
    <w:r w:rsidR="005977F9">
      <w:rPr>
        <w:rFonts w:cs="Arial"/>
        <w:color w:val="7F7F7F"/>
        <w:sz w:val="18"/>
        <w:szCs w:val="18"/>
      </w:rPr>
      <w:t xml:space="preserve"> von </w:t>
    </w:r>
    <w:r w:rsidR="005977F9">
      <w:rPr>
        <w:rFonts w:cs="Arial"/>
        <w:color w:val="7F7F7F"/>
        <w:sz w:val="18"/>
        <w:szCs w:val="18"/>
      </w:rPr>
      <w:fldChar w:fldCharType="begin"/>
    </w:r>
    <w:r w:rsidR="005977F9">
      <w:rPr>
        <w:rFonts w:cs="Arial"/>
        <w:color w:val="7F7F7F"/>
        <w:sz w:val="18"/>
        <w:szCs w:val="18"/>
      </w:rPr>
      <w:instrText xml:space="preserve"> NUMPAGES   \* MERGEFORMAT </w:instrText>
    </w:r>
    <w:r w:rsidR="005977F9">
      <w:rPr>
        <w:rFonts w:cs="Arial"/>
        <w:color w:val="7F7F7F"/>
        <w:sz w:val="18"/>
        <w:szCs w:val="18"/>
      </w:rPr>
      <w:fldChar w:fldCharType="separate"/>
    </w:r>
    <w:r w:rsidR="009267BA">
      <w:rPr>
        <w:rFonts w:cs="Arial"/>
        <w:noProof/>
        <w:color w:val="7F7F7F"/>
        <w:sz w:val="18"/>
        <w:szCs w:val="18"/>
      </w:rPr>
      <w:t>3</w:t>
    </w:r>
    <w:r w:rsidR="005977F9">
      <w:rPr>
        <w:rFonts w:cs="Arial"/>
        <w:color w:val="7F7F7F"/>
        <w:sz w:val="18"/>
        <w:szCs w:val="18"/>
      </w:rPr>
      <w:fldChar w:fldCharType="end"/>
    </w:r>
  </w:p>
  <w:p w14:paraId="255F5112" w14:textId="77777777" w:rsidR="00F4536E" w:rsidRPr="009B07AD" w:rsidRDefault="00F4536E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Version 1.</w:t>
    </w:r>
    <w:r w:rsidR="006938CD">
      <w:rPr>
        <w:rFonts w:cs="Arial"/>
        <w:color w:val="7F7F7F"/>
        <w:sz w:val="18"/>
        <w:szCs w:val="18"/>
      </w:rPr>
      <w:t>1</w:t>
    </w:r>
    <w:r w:rsidR="003C5CD3">
      <w:rPr>
        <w:rFonts w:cs="Arial"/>
        <w:color w:val="7F7F7F"/>
        <w:sz w:val="18"/>
        <w:szCs w:val="18"/>
      </w:rPr>
      <w:t xml:space="preserve">  -  </w:t>
    </w:r>
    <w:r w:rsidR="005977F9" w:rsidRPr="009B07AD">
      <w:rPr>
        <w:rFonts w:cs="Arial"/>
        <w:color w:val="7F7F7F"/>
        <w:sz w:val="18"/>
        <w:szCs w:val="18"/>
      </w:rPr>
      <w:t xml:space="preserve">Stand: </w:t>
    </w:r>
    <w:r w:rsidR="006938CD">
      <w:rPr>
        <w:rFonts w:cs="Arial"/>
        <w:color w:val="7F7F7F"/>
        <w:sz w:val="18"/>
        <w:szCs w:val="18"/>
      </w:rPr>
      <w:t>1</w:t>
    </w:r>
    <w:r w:rsidR="00556E62">
      <w:rPr>
        <w:rFonts w:cs="Arial"/>
        <w:color w:val="7F7F7F"/>
        <w:sz w:val="18"/>
        <w:szCs w:val="18"/>
      </w:rPr>
      <w:t>7.04.2014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0B3EDD" w14:textId="77777777" w:rsidR="00F4536E" w:rsidRDefault="00F4536E">
      <w:r>
        <w:separator/>
      </w:r>
    </w:p>
  </w:footnote>
  <w:footnote w:type="continuationSeparator" w:id="0">
    <w:p w14:paraId="008FF365" w14:textId="77777777" w:rsidR="00F4536E" w:rsidRDefault="00F453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7392BC" w14:textId="77777777" w:rsidR="00F4536E" w:rsidRDefault="00F4536E">
    <w:pPr>
      <w:pStyle w:val="Kopfzeile"/>
    </w:pPr>
  </w:p>
  <w:p w14:paraId="1ED112C3" w14:textId="77777777" w:rsidR="00F4536E" w:rsidRDefault="00F4536E">
    <w:pPr>
      <w:pStyle w:val="Kopfzeile"/>
    </w:pPr>
    <w:r>
      <w:rPr>
        <w:noProof/>
        <w:lang w:eastAsia="de-DE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995F267" wp14:editId="68814D68">
              <wp:simplePos x="0" y="0"/>
              <wp:positionH relativeFrom="page">
                <wp:posOffset>900430</wp:posOffset>
              </wp:positionH>
              <wp:positionV relativeFrom="paragraph">
                <wp:posOffset>1061719</wp:posOffset>
              </wp:positionV>
              <wp:extent cx="6120130" cy="0"/>
              <wp:effectExtent l="0" t="0" r="13970" b="19050"/>
              <wp:wrapNone/>
              <wp:docPr id="12" name="Gerade Verbindung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Gerade Verbindung 9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from="70.9pt,83.6pt" to="552.8pt,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">
              <w10:wrap anchorx="page"/>
            </v:line>
          </w:pict>
        </mc:Fallback>
      </mc:AlternateContent>
    </w: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43836F84" wp14:editId="2459E18A">
              <wp:simplePos x="0" y="0"/>
              <wp:positionH relativeFrom="column">
                <wp:posOffset>-8890</wp:posOffset>
              </wp:positionH>
              <wp:positionV relativeFrom="paragraph">
                <wp:posOffset>8890</wp:posOffset>
              </wp:positionV>
              <wp:extent cx="6080760" cy="911225"/>
              <wp:effectExtent l="0" t="2540" r="635" b="635"/>
              <wp:wrapNone/>
              <wp:docPr id="3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80760" cy="911225"/>
                        <a:chOff x="2933" y="484"/>
                        <a:chExt cx="9576" cy="1435"/>
                      </a:xfrm>
                    </wpg:grpSpPr>
                    <pic:pic xmlns:pic="http://schemas.openxmlformats.org/drawingml/2006/picture">
                      <pic:nvPicPr>
                        <pic:cNvPr id="6" name="Grafik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23" y="600"/>
                          <a:ext cx="1886" cy="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Grafik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933" y="484"/>
                          <a:ext cx="1908" cy="1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9" name="Textfeld 7"/>
                      <wps:cNvSpPr txBox="1">
                        <a:spLocks noChangeArrowheads="1"/>
                      </wps:cNvSpPr>
                      <wps:spPr bwMode="auto">
                        <a:xfrm>
                          <a:off x="5165" y="1208"/>
                          <a:ext cx="5190" cy="179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2E22A8" w14:textId="77777777" w:rsidR="00F4536E" w:rsidRDefault="00F4536E" w:rsidP="0097295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9" o:spid="_x0000_s1026" style="position:absolute;margin-left:-.7pt;margin-top:.7pt;width:478.8pt;height:71.75pt;z-index:251656192" coordorigin="2933,484" coordsize="9576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3" o:spid="_x0000_s1027" type="#_x0000_t75" style="position:absolute;left:10623;top:600;width:1886;height:10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xVVDBAAAA2gAAAA8AAABkcnMvZG93bnJldi54bWxEj0GLwjAUhO/C/ofwFrxp6i6odI0igrDg&#10;QVoLsrdH82yLzUtJsrb+eyMIHoeZ+YZZbQbTihs531hWMJsmIIhLqxuuFBSn/WQJwgdkja1lUnAn&#10;D5v1x2iFqbY9Z3TLQyUihH2KCuoQulRKX9Zk0E9tRxy9i3UGQ5SuktphH+GmlV9JMpcGG44LNXa0&#10;q6m85v8mUjL91x3a474w5/y7P2SLRblzSo0/h+0PiEBDeIdf7V+tYA7PK/EGyP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VxVVDBAAAA2gAAAA8AAAAAAAAAAAAAAAAAnwIA&#10;AGRycy9kb3ducmV2LnhtbFBLBQYAAAAABAAEAPcAAACNAwAAAAA=&#10;">
                <v:imagedata r:id="rId3" o:title=""/>
              </v:shape>
              <v:shape id="Grafik 6" o:spid="_x0000_s1028" type="#_x0000_t75" style="position:absolute;left:2933;top:484;width:1908;height:1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VSCu9AAAA2gAAAA8AAABkcnMvZG93bnJldi54bWxEj8EKwjAQRO+C/xBW8KapCirVKCIInpRq&#10;Dx6XZm2LzaY00da/N4LgcZh5M8x625lKvKhxpWUFk3EEgjizuuRcQXo9jJYgnEfWWFkmBW9ysN30&#10;e2uMtW05odfF5yKUsItRQeF9HUvpsoIMurGtiYN3t41BH2STS91gG8pNJadRNJcGSw4LBda0Lyh7&#10;XJ5GwSK7m3Rm85NL2pn2+pmcd7dOqeGg261AeOr8P/yjjzpw8L0SboDcfA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A1VIK70AAADaAAAADwAAAAAAAAAAAAAAAACfAgAAZHJz&#10;L2Rvd25yZXYueG1sUEsFBgAAAAAEAAQA9wAAAIkDAAAAAA=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9" type="#_x0000_t202" style="position:absolute;left:5165;top:1208;width:5190;height: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2ja8MA&#10;AADaAAAADwAAAGRycy9kb3ducmV2LnhtbESPQYvCMBSE78L+h/AWvIhNFRTtNsoiKIII2l3B46N5&#10;2xabl9Jktf57Iwgeh5n5hkmXnanFlVpXWVYwimIQxLnVFRcKfn/WwxkI55E11pZJwZ0cLBcfvRQT&#10;bW98pGvmCxEg7BJUUHrfJFK6vCSDLrINcfD+bGvQB9kWUrd4C3BTy3EcT6XBisNCiQ2tSsov2b9R&#10;cF7z5VDxab/a7CaFzJvR4ByflOp/dt9fIDx1/h1+tbdawRyeV8IN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2ja8MAAADaAAAADwAAAAAAAAAAAAAAAACYAgAAZHJzL2Rv&#10;d25yZXYueG1sUEsFBgAAAAAEAAQA9QAAAIgDAAAAAA==&#10;" fillcolor="#36f" stroked="f">
                <v:textbox>
                  <w:txbxContent>
                    <w:p w14:paraId="272E22A8" w14:textId="77777777" w:rsidR="00F4536E" w:rsidRDefault="00F4536E" w:rsidP="0097295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pt" o:bullet="t">
        <v:imagedata r:id="rId1" o:title="info1"/>
      </v:shape>
    </w:pict>
  </w:numPicBullet>
  <w:numPicBullet w:numPicBulletId="1">
    <w:pict>
      <v:shape id="_x0000_i1027" type="#_x0000_t75" style="width:44.25pt;height:32.25pt" o:bullet="t">
        <v:imagedata r:id="rId2" o:title="ausrufezeichen_klein"/>
      </v:shape>
    </w:pict>
  </w:numPicBullet>
  <w:numPicBullet w:numPicBulletId="2">
    <w:pict>
      <v:shape id="_x0000_i1028" type="#_x0000_t75" style="width:33.75pt;height:13.5pt" o:bullet="t">
        <v:imagedata r:id="rId3" o:title="LUSD Tipp"/>
      </v:shape>
    </w:pict>
  </w:numPicBullet>
  <w:numPicBullet w:numPicBulletId="3">
    <w:pict>
      <v:shape id="_x0000_i1029" type="#_x0000_t75" style="width:27.75pt;height:15.75pt" o:bullet="t">
        <v:imagedata r:id="rId4" o:title="Unbenannt"/>
      </v:shape>
    </w:pict>
  </w:numPicBullet>
  <w:numPicBullet w:numPicBulletId="4">
    <w:pict>
      <v:shape id="_x0000_i1030" type="#_x0000_t75" style="width:681.75pt;height:681.75pt" o:bullet="t">
        <v:imagedata r:id="rId5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7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4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4">
    <w:nsid w:val="50396AA8"/>
    <w:multiLevelType w:val="hybridMultilevel"/>
    <w:tmpl w:val="B8ECD950"/>
    <w:lvl w:ilvl="0" w:tplc="548E5016">
      <w:start w:val="1"/>
      <w:numFmt w:val="bullet"/>
      <w:pStyle w:val="LDHinweis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5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6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1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5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1"/>
  </w:num>
  <w:num w:numId="2">
    <w:abstractNumId w:val="19"/>
  </w:num>
  <w:num w:numId="3">
    <w:abstractNumId w:val="32"/>
  </w:num>
  <w:num w:numId="4">
    <w:abstractNumId w:val="18"/>
  </w:num>
  <w:num w:numId="5">
    <w:abstractNumId w:val="14"/>
  </w:num>
  <w:num w:numId="6">
    <w:abstractNumId w:val="27"/>
  </w:num>
  <w:num w:numId="7">
    <w:abstractNumId w:val="12"/>
  </w:num>
  <w:num w:numId="8">
    <w:abstractNumId w:val="33"/>
  </w:num>
  <w:num w:numId="9">
    <w:abstractNumId w:val="30"/>
  </w:num>
  <w:num w:numId="10">
    <w:abstractNumId w:val="25"/>
  </w:num>
  <w:num w:numId="11">
    <w:abstractNumId w:val="16"/>
  </w:num>
  <w:num w:numId="12">
    <w:abstractNumId w:val="10"/>
  </w:num>
  <w:num w:numId="13">
    <w:abstractNumId w:val="35"/>
  </w:num>
  <w:num w:numId="14">
    <w:abstractNumId w:val="34"/>
  </w:num>
  <w:num w:numId="15">
    <w:abstractNumId w:val="24"/>
  </w:num>
  <w:num w:numId="16">
    <w:abstractNumId w:val="17"/>
  </w:num>
  <w:num w:numId="17">
    <w:abstractNumId w:val="23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26"/>
  </w:num>
  <w:num w:numId="29">
    <w:abstractNumId w:val="11"/>
  </w:num>
  <w:num w:numId="30">
    <w:abstractNumId w:val="28"/>
  </w:num>
  <w:num w:numId="31">
    <w:abstractNumId w:val="31"/>
  </w:num>
  <w:num w:numId="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</w:num>
  <w:num w:numId="36">
    <w:abstractNumId w:val="13"/>
  </w:num>
  <w:num w:numId="37">
    <w:abstractNumId w:val="15"/>
  </w:num>
  <w:num w:numId="38">
    <w:abstractNumId w:val="29"/>
  </w:num>
  <w:num w:numId="39">
    <w:abstractNumId w:val="24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10A20"/>
    <w:rsid w:val="00020C48"/>
    <w:rsid w:val="00025F17"/>
    <w:rsid w:val="00054A53"/>
    <w:rsid w:val="0006568B"/>
    <w:rsid w:val="00077440"/>
    <w:rsid w:val="000866BF"/>
    <w:rsid w:val="000867A3"/>
    <w:rsid w:val="00095D97"/>
    <w:rsid w:val="000B3997"/>
    <w:rsid w:val="000C4525"/>
    <w:rsid w:val="000D2394"/>
    <w:rsid w:val="0011635E"/>
    <w:rsid w:val="00127D76"/>
    <w:rsid w:val="00130642"/>
    <w:rsid w:val="001331CF"/>
    <w:rsid w:val="00133C8F"/>
    <w:rsid w:val="00135C59"/>
    <w:rsid w:val="00137CCE"/>
    <w:rsid w:val="00156EC4"/>
    <w:rsid w:val="00195C1B"/>
    <w:rsid w:val="00195F65"/>
    <w:rsid w:val="00196515"/>
    <w:rsid w:val="00196DB4"/>
    <w:rsid w:val="001A3726"/>
    <w:rsid w:val="001B177F"/>
    <w:rsid w:val="001B1985"/>
    <w:rsid w:val="001B4DB6"/>
    <w:rsid w:val="001C5B70"/>
    <w:rsid w:val="001D0977"/>
    <w:rsid w:val="001D21C9"/>
    <w:rsid w:val="001D6AE4"/>
    <w:rsid w:val="001E45BA"/>
    <w:rsid w:val="001F4A73"/>
    <w:rsid w:val="00223081"/>
    <w:rsid w:val="0026172B"/>
    <w:rsid w:val="0026314E"/>
    <w:rsid w:val="002703E4"/>
    <w:rsid w:val="00272994"/>
    <w:rsid w:val="00296076"/>
    <w:rsid w:val="002A137B"/>
    <w:rsid w:val="002B7741"/>
    <w:rsid w:val="002C2CCF"/>
    <w:rsid w:val="002D75C6"/>
    <w:rsid w:val="002E1568"/>
    <w:rsid w:val="003109D4"/>
    <w:rsid w:val="00326B51"/>
    <w:rsid w:val="003306AA"/>
    <w:rsid w:val="0033256E"/>
    <w:rsid w:val="0034234B"/>
    <w:rsid w:val="003469BD"/>
    <w:rsid w:val="00347F75"/>
    <w:rsid w:val="003669ED"/>
    <w:rsid w:val="00366A6D"/>
    <w:rsid w:val="003A357F"/>
    <w:rsid w:val="003A59E3"/>
    <w:rsid w:val="003C5CD3"/>
    <w:rsid w:val="003D5DE8"/>
    <w:rsid w:val="003D7979"/>
    <w:rsid w:val="003E4A88"/>
    <w:rsid w:val="003E5EB6"/>
    <w:rsid w:val="00447360"/>
    <w:rsid w:val="00453ED6"/>
    <w:rsid w:val="004663E0"/>
    <w:rsid w:val="0047778B"/>
    <w:rsid w:val="004A0E90"/>
    <w:rsid w:val="004C6DA1"/>
    <w:rsid w:val="004E1303"/>
    <w:rsid w:val="004E27FF"/>
    <w:rsid w:val="00530286"/>
    <w:rsid w:val="00530E04"/>
    <w:rsid w:val="005449A3"/>
    <w:rsid w:val="00553ADE"/>
    <w:rsid w:val="00554FEE"/>
    <w:rsid w:val="00556E62"/>
    <w:rsid w:val="00575ADC"/>
    <w:rsid w:val="005865A6"/>
    <w:rsid w:val="00590F88"/>
    <w:rsid w:val="005941F4"/>
    <w:rsid w:val="0059557A"/>
    <w:rsid w:val="005977F9"/>
    <w:rsid w:val="005A5BD8"/>
    <w:rsid w:val="005B4576"/>
    <w:rsid w:val="005C10AD"/>
    <w:rsid w:val="005E130B"/>
    <w:rsid w:val="005E3155"/>
    <w:rsid w:val="006105E9"/>
    <w:rsid w:val="00622D9B"/>
    <w:rsid w:val="006402A2"/>
    <w:rsid w:val="0066157D"/>
    <w:rsid w:val="00674D79"/>
    <w:rsid w:val="006938CD"/>
    <w:rsid w:val="00694482"/>
    <w:rsid w:val="006A4C0E"/>
    <w:rsid w:val="006B0A15"/>
    <w:rsid w:val="006F0580"/>
    <w:rsid w:val="00706DDC"/>
    <w:rsid w:val="00707A32"/>
    <w:rsid w:val="00710B48"/>
    <w:rsid w:val="0071634C"/>
    <w:rsid w:val="00717AD1"/>
    <w:rsid w:val="007337B7"/>
    <w:rsid w:val="00760C84"/>
    <w:rsid w:val="00767639"/>
    <w:rsid w:val="0077044C"/>
    <w:rsid w:val="007740B2"/>
    <w:rsid w:val="00783A00"/>
    <w:rsid w:val="007846A8"/>
    <w:rsid w:val="0079772C"/>
    <w:rsid w:val="007A62E6"/>
    <w:rsid w:val="007A6C3C"/>
    <w:rsid w:val="007C6A43"/>
    <w:rsid w:val="007E5081"/>
    <w:rsid w:val="007E73C3"/>
    <w:rsid w:val="0081737A"/>
    <w:rsid w:val="0081774A"/>
    <w:rsid w:val="008202A9"/>
    <w:rsid w:val="00820E1C"/>
    <w:rsid w:val="00823781"/>
    <w:rsid w:val="00853775"/>
    <w:rsid w:val="00880099"/>
    <w:rsid w:val="008856D9"/>
    <w:rsid w:val="008945ED"/>
    <w:rsid w:val="008A0416"/>
    <w:rsid w:val="008A3F2B"/>
    <w:rsid w:val="008B0270"/>
    <w:rsid w:val="008B13C8"/>
    <w:rsid w:val="008C1646"/>
    <w:rsid w:val="008C4E5B"/>
    <w:rsid w:val="008D30AC"/>
    <w:rsid w:val="008D3A80"/>
    <w:rsid w:val="00903D87"/>
    <w:rsid w:val="009223FA"/>
    <w:rsid w:val="00922F7E"/>
    <w:rsid w:val="009233BF"/>
    <w:rsid w:val="009267BA"/>
    <w:rsid w:val="009364C0"/>
    <w:rsid w:val="009365C5"/>
    <w:rsid w:val="00936883"/>
    <w:rsid w:val="00942194"/>
    <w:rsid w:val="00965385"/>
    <w:rsid w:val="00967E8F"/>
    <w:rsid w:val="00970EBE"/>
    <w:rsid w:val="00972953"/>
    <w:rsid w:val="009777EC"/>
    <w:rsid w:val="00982189"/>
    <w:rsid w:val="009B07AD"/>
    <w:rsid w:val="009B7FA2"/>
    <w:rsid w:val="009C175D"/>
    <w:rsid w:val="009D185B"/>
    <w:rsid w:val="009F1C32"/>
    <w:rsid w:val="009F2085"/>
    <w:rsid w:val="009F20FA"/>
    <w:rsid w:val="009F49DC"/>
    <w:rsid w:val="009F7754"/>
    <w:rsid w:val="00A061D4"/>
    <w:rsid w:val="00A210F8"/>
    <w:rsid w:val="00A24EC4"/>
    <w:rsid w:val="00A41B99"/>
    <w:rsid w:val="00A46F91"/>
    <w:rsid w:val="00A54113"/>
    <w:rsid w:val="00A571A7"/>
    <w:rsid w:val="00A66C1F"/>
    <w:rsid w:val="00A73293"/>
    <w:rsid w:val="00A759FC"/>
    <w:rsid w:val="00A80AC3"/>
    <w:rsid w:val="00A833D0"/>
    <w:rsid w:val="00AA3AD3"/>
    <w:rsid w:val="00AA6910"/>
    <w:rsid w:val="00AB7CE8"/>
    <w:rsid w:val="00AD511F"/>
    <w:rsid w:val="00AE5233"/>
    <w:rsid w:val="00B135DB"/>
    <w:rsid w:val="00B30EB5"/>
    <w:rsid w:val="00B3459E"/>
    <w:rsid w:val="00B402AF"/>
    <w:rsid w:val="00B64071"/>
    <w:rsid w:val="00B8030A"/>
    <w:rsid w:val="00B857B1"/>
    <w:rsid w:val="00B92B2A"/>
    <w:rsid w:val="00BB669C"/>
    <w:rsid w:val="00BD1101"/>
    <w:rsid w:val="00C11730"/>
    <w:rsid w:val="00C11C67"/>
    <w:rsid w:val="00C20723"/>
    <w:rsid w:val="00C4784C"/>
    <w:rsid w:val="00C47BA5"/>
    <w:rsid w:val="00C55B73"/>
    <w:rsid w:val="00C6215A"/>
    <w:rsid w:val="00C740C7"/>
    <w:rsid w:val="00C77754"/>
    <w:rsid w:val="00C82AB4"/>
    <w:rsid w:val="00C9047B"/>
    <w:rsid w:val="00C93B95"/>
    <w:rsid w:val="00CA0B1E"/>
    <w:rsid w:val="00CC203D"/>
    <w:rsid w:val="00CC4182"/>
    <w:rsid w:val="00CD0C8C"/>
    <w:rsid w:val="00CD11CB"/>
    <w:rsid w:val="00D005A5"/>
    <w:rsid w:val="00D05EAB"/>
    <w:rsid w:val="00D061C0"/>
    <w:rsid w:val="00D117A4"/>
    <w:rsid w:val="00D24557"/>
    <w:rsid w:val="00D24C07"/>
    <w:rsid w:val="00D32A00"/>
    <w:rsid w:val="00D441AA"/>
    <w:rsid w:val="00D4518B"/>
    <w:rsid w:val="00D6469A"/>
    <w:rsid w:val="00D704E1"/>
    <w:rsid w:val="00D7127B"/>
    <w:rsid w:val="00D732B2"/>
    <w:rsid w:val="00D80855"/>
    <w:rsid w:val="00D972AE"/>
    <w:rsid w:val="00DB0962"/>
    <w:rsid w:val="00DB7A05"/>
    <w:rsid w:val="00DC0330"/>
    <w:rsid w:val="00DC1E15"/>
    <w:rsid w:val="00DC74C4"/>
    <w:rsid w:val="00DD42D5"/>
    <w:rsid w:val="00DD4625"/>
    <w:rsid w:val="00DE1783"/>
    <w:rsid w:val="00DE4D6E"/>
    <w:rsid w:val="00E06BE7"/>
    <w:rsid w:val="00E115E2"/>
    <w:rsid w:val="00E154E4"/>
    <w:rsid w:val="00E160B5"/>
    <w:rsid w:val="00E17D19"/>
    <w:rsid w:val="00E22881"/>
    <w:rsid w:val="00E31DFF"/>
    <w:rsid w:val="00E35799"/>
    <w:rsid w:val="00E52B8B"/>
    <w:rsid w:val="00E571E0"/>
    <w:rsid w:val="00E600D7"/>
    <w:rsid w:val="00E808C7"/>
    <w:rsid w:val="00E813D8"/>
    <w:rsid w:val="00E83967"/>
    <w:rsid w:val="00E87446"/>
    <w:rsid w:val="00EB3308"/>
    <w:rsid w:val="00ED5019"/>
    <w:rsid w:val="00EE3247"/>
    <w:rsid w:val="00EE6585"/>
    <w:rsid w:val="00EF4C3A"/>
    <w:rsid w:val="00F00E5B"/>
    <w:rsid w:val="00F06C0D"/>
    <w:rsid w:val="00F24602"/>
    <w:rsid w:val="00F4536E"/>
    <w:rsid w:val="00F603BF"/>
    <w:rsid w:val="00F679A4"/>
    <w:rsid w:val="00F97BB5"/>
    <w:rsid w:val="00FA7F1E"/>
    <w:rsid w:val="00FD47AB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2B97D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rsid w:val="009267BA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3"/>
    <w:rsid w:val="009267BA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3"/>
    <w:rsid w:val="009267BA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3"/>
    <w:unhideWhenUsed/>
    <w:rsid w:val="009267BA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3"/>
    <w:unhideWhenUsed/>
    <w:rsid w:val="009267BA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3"/>
    <w:unhideWhenUsed/>
    <w:qFormat/>
    <w:rsid w:val="009267BA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3"/>
    <w:semiHidden/>
    <w:unhideWhenUsed/>
    <w:qFormat/>
    <w:rsid w:val="009267BA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67BA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67BA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67BA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9267BA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267BA"/>
  </w:style>
  <w:style w:type="paragraph" w:styleId="Fuzeile">
    <w:name w:val="footer"/>
    <w:basedOn w:val="Standard"/>
    <w:link w:val="FuzeileZchn"/>
    <w:uiPriority w:val="99"/>
    <w:rsid w:val="009267BA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9267BA"/>
  </w:style>
  <w:style w:type="paragraph" w:styleId="Kopfzeile">
    <w:name w:val="header"/>
    <w:basedOn w:val="Standard"/>
    <w:link w:val="KopfzeileZchn"/>
    <w:uiPriority w:val="99"/>
    <w:rsid w:val="009267B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267BA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267BA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9267B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267B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267BA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3"/>
    <w:rsid w:val="009267BA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3"/>
    <w:rsid w:val="009267BA"/>
    <w:rPr>
      <w:rFonts w:ascii="Arial" w:eastAsiaTheme="minorHAnsi" w:hAnsi="Arial" w:cstheme="minorBidi"/>
      <w:color w:val="1E3E95"/>
      <w:sz w:val="28"/>
      <w:szCs w:val="22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3"/>
    <w:rsid w:val="009267BA"/>
    <w:rPr>
      <w:rFonts w:ascii="Arial" w:eastAsiaTheme="majorEastAsia" w:hAnsi="Arial" w:cstheme="majorBidi"/>
      <w:bCs/>
      <w:color w:val="1E3E95"/>
      <w:sz w:val="24"/>
      <w:szCs w:val="22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3"/>
    <w:rsid w:val="009267BA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3"/>
    <w:rsid w:val="009267BA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3"/>
    <w:semiHidden/>
    <w:rsid w:val="009267BA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67BA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67BA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67BA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9267BA"/>
  </w:style>
  <w:style w:type="paragraph" w:styleId="StandardWeb">
    <w:name w:val="Normal (Web)"/>
    <w:basedOn w:val="Standard"/>
    <w:link w:val="StandardWebZchn"/>
    <w:uiPriority w:val="99"/>
    <w:semiHidden/>
    <w:rsid w:val="009267BA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9267BA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9267BA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9267B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9267BA"/>
    <w:pPr>
      <w:spacing w:before="240"/>
      <w:ind w:left="709"/>
    </w:pPr>
    <w:rPr>
      <w:noProof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267BA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267BA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9267BA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unhideWhenUsed/>
    <w:rsid w:val="009267BA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9267BA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9267BA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9267BA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9267BA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9267BA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unhideWhenUsed/>
    <w:rsid w:val="009267BA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9267BA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9267BA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1"/>
    <w:qFormat/>
    <w:rsid w:val="009267BA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4"/>
    <w:qFormat/>
    <w:rsid w:val="009267BA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uiPriority w:val="2"/>
    <w:qFormat/>
    <w:rsid w:val="009267BA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267BA"/>
    <w:pPr>
      <w:shd w:val="clear" w:color="auto" w:fill="FFFFFF" w:themeFill="background1"/>
      <w:tabs>
        <w:tab w:val="left" w:pos="1134"/>
        <w:tab w:val="right" w:leader="dot" w:pos="9571"/>
      </w:tabs>
      <w:spacing w:before="0"/>
      <w:ind w:left="1701" w:hanging="567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267BA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9267BA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1"/>
    <w:qFormat/>
    <w:rsid w:val="009267BA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1"/>
    <w:qFormat/>
    <w:rsid w:val="009267BA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9267BA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9267BA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267BA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267BA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9267BA"/>
    <w:pPr>
      <w:numPr>
        <w:numId w:val="15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HinweisZchn">
    <w:name w:val="LD_Hinweis Zchn"/>
    <w:basedOn w:val="LDAuflistungHandlungenZchn"/>
    <w:link w:val="LDHinweis"/>
    <w:uiPriority w:val="7"/>
    <w:rsid w:val="009267BA"/>
    <w:rPr>
      <w:rFonts w:ascii="Arial" w:eastAsiaTheme="minorHAnsi" w:hAnsi="Arial" w:cstheme="minorBidi"/>
      <w:szCs w:val="22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9267BA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9267BA"/>
    <w:rPr>
      <w:rFonts w:ascii="Arial" w:eastAsiaTheme="minorHAnsi" w:hAnsi="Arial" w:cstheme="minorBidi"/>
      <w:szCs w:val="22"/>
      <w:lang w:eastAsia="en-US"/>
    </w:rPr>
  </w:style>
  <w:style w:type="table" w:customStyle="1" w:styleId="Tabelle1">
    <w:name w:val="Tabelle1"/>
    <w:basedOn w:val="NormaleTabelle"/>
    <w:uiPriority w:val="99"/>
    <w:locked/>
    <w:rsid w:val="009267BA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9267BA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9267BA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9267BA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3"/>
    <w:qFormat/>
    <w:rsid w:val="009267BA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6938CD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6938CD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6938CD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9267BA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9267BA"/>
    <w:rPr>
      <w:rFonts w:ascii="Arial" w:eastAsiaTheme="minorHAnsi" w:hAnsi="Arial" w:cs="Arial"/>
      <w:szCs w:val="22"/>
      <w:lang w:eastAsia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9267BA"/>
    <w:pPr>
      <w:keepNext/>
      <w:keepLines/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9267BA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267BA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9267BA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1"/>
    <w:rsid w:val="009267BA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267BA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9267BA"/>
    <w:rPr>
      <w:rFonts w:ascii="Arial" w:eastAsiaTheme="minorHAnsi" w:hAnsi="Arial" w:cstheme="minorBidi"/>
      <w:szCs w:val="22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267BA"/>
    <w:rPr>
      <w:rFonts w:ascii="Arial" w:eastAsiaTheme="minorHAnsi" w:hAnsi="Arial" w:cstheme="minorBidi"/>
      <w:szCs w:val="22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uiPriority w:val="2"/>
    <w:qFormat/>
    <w:rsid w:val="009267BA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uiPriority w:val="2"/>
    <w:rsid w:val="009267BA"/>
    <w:rPr>
      <w:rFonts w:ascii="Arial" w:eastAsiaTheme="minorHAnsi" w:hAnsi="Arial" w:cstheme="minorBidi"/>
      <w:szCs w:val="22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9267BA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9267BA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9267BA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9267BA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9267BA"/>
    <w:rPr>
      <w:color w:val="1E3E95"/>
    </w:rPr>
  </w:style>
  <w:style w:type="paragraph" w:customStyle="1" w:styleId="Default">
    <w:name w:val="Default"/>
    <w:rsid w:val="00556E62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customStyle="1" w:styleId="LDTextinhaltweitereingerckt">
    <w:name w:val="LD_Textinhalt weiter eingerückt"/>
    <w:basedOn w:val="LDTextinhalteingerckt"/>
    <w:rsid w:val="009267BA"/>
    <w:pPr>
      <w:ind w:left="992"/>
    </w:pPr>
  </w:style>
  <w:style w:type="paragraph" w:customStyle="1" w:styleId="LDTextinhaltTabelle8pt">
    <w:name w:val="LD_Textinhalt_Tabelle_8pt"/>
    <w:basedOn w:val="LDTextinhalt"/>
    <w:rsid w:val="009267BA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1"/>
    <w:rsid w:val="009267BA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9267BA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9267BA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267BA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9267BA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rsid w:val="009267BA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1"/>
    <w:rsid w:val="009267BA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rsid w:val="009267BA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3"/>
    <w:rsid w:val="009267BA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3"/>
    <w:rsid w:val="009267BA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3"/>
    <w:unhideWhenUsed/>
    <w:rsid w:val="009267BA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3"/>
    <w:unhideWhenUsed/>
    <w:rsid w:val="009267BA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3"/>
    <w:unhideWhenUsed/>
    <w:qFormat/>
    <w:rsid w:val="009267BA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3"/>
    <w:semiHidden/>
    <w:unhideWhenUsed/>
    <w:qFormat/>
    <w:rsid w:val="009267BA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67BA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67BA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67BA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9267BA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267BA"/>
  </w:style>
  <w:style w:type="paragraph" w:styleId="Fuzeile">
    <w:name w:val="footer"/>
    <w:basedOn w:val="Standard"/>
    <w:link w:val="FuzeileZchn"/>
    <w:uiPriority w:val="99"/>
    <w:rsid w:val="009267BA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9267BA"/>
  </w:style>
  <w:style w:type="paragraph" w:styleId="Kopfzeile">
    <w:name w:val="header"/>
    <w:basedOn w:val="Standard"/>
    <w:link w:val="KopfzeileZchn"/>
    <w:uiPriority w:val="99"/>
    <w:rsid w:val="009267B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267BA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267BA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9267B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267B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267BA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3"/>
    <w:rsid w:val="009267BA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3"/>
    <w:rsid w:val="009267BA"/>
    <w:rPr>
      <w:rFonts w:ascii="Arial" w:eastAsiaTheme="minorHAnsi" w:hAnsi="Arial" w:cstheme="minorBidi"/>
      <w:color w:val="1E3E95"/>
      <w:sz w:val="28"/>
      <w:szCs w:val="22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3"/>
    <w:rsid w:val="009267BA"/>
    <w:rPr>
      <w:rFonts w:ascii="Arial" w:eastAsiaTheme="majorEastAsia" w:hAnsi="Arial" w:cstheme="majorBidi"/>
      <w:bCs/>
      <w:color w:val="1E3E95"/>
      <w:sz w:val="24"/>
      <w:szCs w:val="22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3"/>
    <w:rsid w:val="009267BA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3"/>
    <w:rsid w:val="009267BA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3"/>
    <w:semiHidden/>
    <w:rsid w:val="009267BA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67BA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67BA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67BA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9267BA"/>
  </w:style>
  <w:style w:type="paragraph" w:styleId="StandardWeb">
    <w:name w:val="Normal (Web)"/>
    <w:basedOn w:val="Standard"/>
    <w:link w:val="StandardWebZchn"/>
    <w:uiPriority w:val="99"/>
    <w:semiHidden/>
    <w:rsid w:val="009267BA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9267BA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9267BA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9267B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9267BA"/>
    <w:pPr>
      <w:spacing w:before="240"/>
      <w:ind w:left="709"/>
    </w:pPr>
    <w:rPr>
      <w:noProof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267BA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267BA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9267BA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unhideWhenUsed/>
    <w:rsid w:val="009267BA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9267BA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9267BA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9267BA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9267BA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9267BA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unhideWhenUsed/>
    <w:rsid w:val="009267BA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9267BA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9267BA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1"/>
    <w:qFormat/>
    <w:rsid w:val="009267BA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4"/>
    <w:qFormat/>
    <w:rsid w:val="009267BA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uiPriority w:val="2"/>
    <w:qFormat/>
    <w:rsid w:val="009267BA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267BA"/>
    <w:pPr>
      <w:shd w:val="clear" w:color="auto" w:fill="FFFFFF" w:themeFill="background1"/>
      <w:tabs>
        <w:tab w:val="left" w:pos="1134"/>
        <w:tab w:val="right" w:leader="dot" w:pos="9571"/>
      </w:tabs>
      <w:spacing w:before="0"/>
      <w:ind w:left="1701" w:hanging="567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267BA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9267BA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1"/>
    <w:qFormat/>
    <w:rsid w:val="009267BA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1"/>
    <w:qFormat/>
    <w:rsid w:val="009267BA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9267BA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9267BA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267BA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267BA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9267BA"/>
    <w:pPr>
      <w:numPr>
        <w:numId w:val="15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HinweisZchn">
    <w:name w:val="LD_Hinweis Zchn"/>
    <w:basedOn w:val="LDAuflistungHandlungenZchn"/>
    <w:link w:val="LDHinweis"/>
    <w:uiPriority w:val="7"/>
    <w:rsid w:val="009267BA"/>
    <w:rPr>
      <w:rFonts w:ascii="Arial" w:eastAsiaTheme="minorHAnsi" w:hAnsi="Arial" w:cstheme="minorBidi"/>
      <w:szCs w:val="22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9267BA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9267BA"/>
    <w:rPr>
      <w:rFonts w:ascii="Arial" w:eastAsiaTheme="minorHAnsi" w:hAnsi="Arial" w:cstheme="minorBidi"/>
      <w:szCs w:val="22"/>
      <w:lang w:eastAsia="en-US"/>
    </w:rPr>
  </w:style>
  <w:style w:type="table" w:customStyle="1" w:styleId="Tabelle1">
    <w:name w:val="Tabelle1"/>
    <w:basedOn w:val="NormaleTabelle"/>
    <w:uiPriority w:val="99"/>
    <w:locked/>
    <w:rsid w:val="009267BA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9267BA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9267BA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9267BA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3"/>
    <w:qFormat/>
    <w:rsid w:val="009267BA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6938CD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6938CD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6938CD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9267BA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9267BA"/>
    <w:rPr>
      <w:rFonts w:ascii="Arial" w:eastAsiaTheme="minorHAnsi" w:hAnsi="Arial" w:cs="Arial"/>
      <w:szCs w:val="22"/>
      <w:lang w:eastAsia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9267BA"/>
    <w:pPr>
      <w:keepNext/>
      <w:keepLines/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9267BA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267BA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9267BA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1"/>
    <w:rsid w:val="009267BA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267BA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9267BA"/>
    <w:rPr>
      <w:rFonts w:ascii="Arial" w:eastAsiaTheme="minorHAnsi" w:hAnsi="Arial" w:cstheme="minorBidi"/>
      <w:szCs w:val="22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267BA"/>
    <w:rPr>
      <w:rFonts w:ascii="Arial" w:eastAsiaTheme="minorHAnsi" w:hAnsi="Arial" w:cstheme="minorBidi"/>
      <w:szCs w:val="22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uiPriority w:val="2"/>
    <w:qFormat/>
    <w:rsid w:val="009267BA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uiPriority w:val="2"/>
    <w:rsid w:val="009267BA"/>
    <w:rPr>
      <w:rFonts w:ascii="Arial" w:eastAsiaTheme="minorHAnsi" w:hAnsi="Arial" w:cstheme="minorBidi"/>
      <w:szCs w:val="22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9267BA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9267BA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9267BA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9267BA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9267BA"/>
    <w:rPr>
      <w:color w:val="1E3E95"/>
    </w:rPr>
  </w:style>
  <w:style w:type="paragraph" w:customStyle="1" w:styleId="Default">
    <w:name w:val="Default"/>
    <w:rsid w:val="00556E62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customStyle="1" w:styleId="LDTextinhaltweitereingerckt">
    <w:name w:val="LD_Textinhalt weiter eingerückt"/>
    <w:basedOn w:val="LDTextinhalteingerckt"/>
    <w:rsid w:val="009267BA"/>
    <w:pPr>
      <w:ind w:left="992"/>
    </w:pPr>
  </w:style>
  <w:style w:type="paragraph" w:customStyle="1" w:styleId="LDTextinhaltTabelle8pt">
    <w:name w:val="LD_Textinhalt_Tabelle_8pt"/>
    <w:basedOn w:val="LDTextinhalt"/>
    <w:rsid w:val="009267BA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1"/>
    <w:rsid w:val="009267BA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9267BA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9267BA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267BA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9267BA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rsid w:val="009267BA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1"/>
    <w:rsid w:val="009267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%20Anleitungen/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15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3121FA-0476-4A96-AABE-BA45FC30D705}"/>
</file>

<file path=customXml/itemProps2.xml><?xml version="1.0" encoding="utf-8"?>
<ds:datastoreItem xmlns:ds="http://schemas.openxmlformats.org/officeDocument/2006/customXml" ds:itemID="{B08843CE-14D8-423D-A0BD-3528ABC6D3CD}"/>
</file>

<file path=customXml/itemProps3.xml><?xml version="1.0" encoding="utf-8"?>
<ds:datastoreItem xmlns:ds="http://schemas.openxmlformats.org/officeDocument/2006/customXml" ds:itemID="{E1D1A391-1E06-4311-9B6B-6CC87F735B03}"/>
</file>

<file path=customXml/itemProps4.xml><?xml version="1.0" encoding="utf-8"?>
<ds:datastoreItem xmlns:ds="http://schemas.openxmlformats.org/officeDocument/2006/customXml" ds:itemID="{2E34A072-1D14-4F20-8E0A-F373D057FD43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LUSD%20Dokumentvorlage%20fuer%20Anleitungen.dotm</Template>
  <TotalTime>0</TotalTime>
  <Pages>3</Pages>
  <Words>454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14</vt:lpstr>
    </vt:vector>
  </TitlesOfParts>
  <Company>Hessische Kultusverwaltung</Company>
  <LinksUpToDate>false</LinksUpToDate>
  <CharactersWithSpaces>3358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15</dc:title>
  <dc:creator>marekm</dc:creator>
  <cp:lastModifiedBy>Reimann-Luckas, Brunhilde (HKM PB)</cp:lastModifiedBy>
  <cp:revision>3</cp:revision>
  <cp:lastPrinted>2014-01-16T16:37:00Z</cp:lastPrinted>
  <dcterms:created xsi:type="dcterms:W3CDTF">2014-04-17T11:41:00Z</dcterms:created>
  <dcterms:modified xsi:type="dcterms:W3CDTF">2014-11-20T14:14:00Z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