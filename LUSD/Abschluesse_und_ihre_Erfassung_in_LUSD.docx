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347838641" w:displacedByCustomXml="next"/>
    <w:bookmarkStart w:id="1" w:name="_Toc347838604" w:displacedByCustomXml="next"/>
    <w:bookmarkStart w:id="2" w:name="_Toc347835312" w:displacedByCustomXml="next"/>
    <w:bookmarkStart w:id="3" w:name="_Toc343545156" w:displacedByCustomXml="next"/>
    <w:bookmarkStart w:id="4" w:name="_Toc144881850" w:displacedByCustomXml="next"/>
    <w:bookmarkStart w:id="5" w:name="_Toc390350899" w:displacedByCustomXml="next"/>
    <w:bookmarkStart w:id="6" w:name="_Toc390350898" w:displacedByCustomXml="next"/>
    <w:sdt>
      <w:sdtPr>
        <w:rPr>
          <w:b w:val="0"/>
          <w:color w:val="auto"/>
          <w:sz w:val="20"/>
        </w:rPr>
        <w:id w:val="-1550903837"/>
        <w:docPartObj>
          <w:docPartGallery w:val="Cover Pages"/>
          <w:docPartUnique/>
        </w:docPartObj>
      </w:sdtPr>
      <w:sdtEndPr>
        <w:rPr>
          <w:sz w:val="8"/>
        </w:rPr>
      </w:sdtEndPr>
      <w:sdtContent>
        <w:p w14:paraId="510B3F38" w14:textId="09E8835F" w:rsidR="003C7433" w:rsidRDefault="003C7433" w:rsidP="003C7433">
          <w:pPr>
            <w:pStyle w:val="LDTitelseiteHKM"/>
            <w:rPr>
              <w:noProof/>
              <w:lang w:eastAsia="de-DE"/>
            </w:rPr>
          </w:pPr>
          <w:r>
            <w:rPr>
              <w:noProof/>
              <w:lang w:eastAsia="de-DE"/>
            </w:rPr>
            <w:t>Hessisches Ministerium</w:t>
          </w:r>
        </w:p>
        <w:p w14:paraId="37852408" w14:textId="77777777" w:rsidR="003C7433" w:rsidRDefault="003C7433" w:rsidP="003C7433">
          <w:pPr>
            <w:pStyle w:val="LDTitelseiteHKM"/>
            <w:rPr>
              <w:noProof/>
              <w:lang w:eastAsia="de-DE"/>
            </w:rPr>
          </w:pPr>
          <w:r>
            <w:rPr>
              <w:noProof/>
              <w:lang w:eastAsia="de-DE"/>
            </w:rPr>
            <w:t>für Kultus, Bildung und Chancen</w:t>
          </w:r>
        </w:p>
        <w:p w14:paraId="09C414D6" w14:textId="77777777" w:rsidR="003C7433" w:rsidRDefault="003C7433" w:rsidP="003C7433">
          <w:pPr>
            <w:pStyle w:val="LDTitelseiteHKM"/>
          </w:pPr>
        </w:p>
        <w:p w14:paraId="4260059F" w14:textId="1CCD0DB3" w:rsidR="003C7433" w:rsidRDefault="003C7433" w:rsidP="003C7433">
          <w:pPr>
            <w:pStyle w:val="LDTitelseiteHKM"/>
          </w:pPr>
        </w:p>
        <w:p w14:paraId="78C48138" w14:textId="4E7F6F95" w:rsidR="003C7433" w:rsidRPr="00EF238F" w:rsidRDefault="003C7433" w:rsidP="003C7433">
          <w:pPr>
            <w:pStyle w:val="TiteldesDokuments"/>
          </w:pPr>
        </w:p>
        <w:p w14:paraId="259E4718" w14:textId="452677CD" w:rsidR="003C7433" w:rsidRPr="004A4581" w:rsidRDefault="003C7433" w:rsidP="003C7433">
          <w:pPr>
            <w:pStyle w:val="bertitelIT-Verfahren"/>
          </w:pPr>
          <w:r>
            <w:t>LUSD</w:t>
          </w:r>
        </w:p>
        <w:p w14:paraId="441A2009" w14:textId="298AD55D" w:rsidR="003C7433" w:rsidRDefault="003C7433" w:rsidP="003C7433">
          <w:pPr>
            <w:pStyle w:val="TiteldesDokuments"/>
          </w:pPr>
          <w:r>
            <w:t>Abschlüsse und Ihre Erfassung</w:t>
          </w:r>
        </w:p>
        <w:p w14:paraId="2E337C3B" w14:textId="10B71DF5" w:rsidR="003C7433" w:rsidRDefault="003C7433" w:rsidP="003C7433">
          <w:pPr>
            <w:pStyle w:val="Versionsnummer"/>
            <w:jc w:val="left"/>
          </w:pPr>
          <w:r>
            <w:rPr>
              <w:noProof/>
            </w:rPr>
            <mc:AlternateContent>
              <mc:Choice Requires="wpg">
                <w:drawing>
                  <wp:anchor distT="0" distB="0" distL="114300" distR="114300" simplePos="0" relativeHeight="251678208" behindDoc="0" locked="0" layoutInCell="1" allowOverlap="1" wp14:anchorId="2245963C" wp14:editId="62A15363">
                    <wp:simplePos x="0" y="0"/>
                    <wp:positionH relativeFrom="column">
                      <wp:posOffset>-2221344</wp:posOffset>
                    </wp:positionH>
                    <wp:positionV relativeFrom="paragraph">
                      <wp:posOffset>344492</wp:posOffset>
                    </wp:positionV>
                    <wp:extent cx="9761517" cy="4738255"/>
                    <wp:effectExtent l="0" t="0" r="0" b="5715"/>
                    <wp:wrapNone/>
                    <wp:docPr id="12" name="Gruppieren 12"/>
                    <wp:cNvGraphicFramePr/>
                    <a:graphic xmlns:a="http://schemas.openxmlformats.org/drawingml/2006/main">
                      <a:graphicData uri="http://schemas.microsoft.com/office/word/2010/wordprocessingGroup">
                        <wpg:wgp>
                          <wpg:cNvGrpSpPr/>
                          <wpg:grpSpPr>
                            <a:xfrm>
                              <a:off x="0" y="0"/>
                              <a:ext cx="9761517" cy="4738255"/>
                              <a:chOff x="272956" y="-95534"/>
                              <a:chExt cx="9761517" cy="4738255"/>
                            </a:xfrm>
                          </wpg:grpSpPr>
                          <wps:wsp>
                            <wps:cNvPr id="33" name="Rechteck 33"/>
                            <wps:cNvSpPr/>
                            <wps:spPr>
                              <a:xfrm>
                                <a:off x="272956" y="-95534"/>
                                <a:ext cx="9761517" cy="4738255"/>
                              </a:xfrm>
                              <a:prstGeom prst="rect">
                                <a:avLst/>
                              </a:prstGeom>
                              <a:solidFill>
                                <a:srgbClr val="F5E6D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5" name="Grafik 35"/>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5839993" y="191038"/>
                                <a:ext cx="3948645" cy="421718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9FFA675" id="Gruppieren 12" o:spid="_x0000_s1026" style="position:absolute;margin-left:-174.9pt;margin-top:27.15pt;width:768.6pt;height:373.1pt;z-index:251678208;mso-width-relative:margin;mso-height-relative:margin" coordorigin="2729,-955" coordsize="97615,4738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">
                    <v:rect id="Rechteck 33" o:spid="_x0000_s1027" style="position:absolute;left:2729;top:-955;width:97615;height:47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" fillcolor="#f5e6d2" stroked="f" strokeweight="2pt"/>
                    <v:shape id="Grafik 35" o:spid="_x0000_s1028" type="#_x0000_t75" style="position:absolute;left:58399;top:1910;width:39487;height:42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">
                      <v:imagedata r:id="rId13" o:title=""/>
                    </v:shape>
                  </v:group>
                </w:pict>
              </mc:Fallback>
            </mc:AlternateContent>
          </w:r>
        </w:p>
        <w:p w14:paraId="0831B782" w14:textId="77777777" w:rsidR="003C7433" w:rsidRDefault="003C7433" w:rsidP="003C7433">
          <w:pPr>
            <w:pStyle w:val="LDTextinhalt"/>
          </w:pPr>
        </w:p>
        <w:p w14:paraId="7659A20E" w14:textId="77777777" w:rsidR="003C7433" w:rsidRDefault="003C7433" w:rsidP="003C7433">
          <w:pPr>
            <w:pStyle w:val="LDTextinhalt"/>
          </w:pPr>
        </w:p>
        <w:p w14:paraId="67AAFD40" w14:textId="77777777" w:rsidR="003C7433" w:rsidRDefault="003C7433" w:rsidP="003C7433">
          <w:pPr>
            <w:spacing w:after="200" w:line="276" w:lineRule="auto"/>
            <w:rPr>
              <w:sz w:val="8"/>
            </w:rPr>
          </w:pPr>
        </w:p>
        <w:p w14:paraId="25C27E5B" w14:textId="77777777" w:rsidR="003C7433" w:rsidRDefault="003C7433" w:rsidP="003C7433">
          <w:pPr>
            <w:spacing w:after="200" w:line="276" w:lineRule="auto"/>
            <w:rPr>
              <w:sz w:val="8"/>
            </w:rPr>
          </w:pPr>
        </w:p>
        <w:p w14:paraId="3176376F" w14:textId="77777777" w:rsidR="003C7433" w:rsidRDefault="003C7433" w:rsidP="003C7433">
          <w:pPr>
            <w:spacing w:after="200" w:line="276" w:lineRule="auto"/>
            <w:rPr>
              <w:sz w:val="8"/>
            </w:rPr>
          </w:pPr>
        </w:p>
        <w:p w14:paraId="1F397704" w14:textId="77777777" w:rsidR="003C7433" w:rsidRDefault="003C7433" w:rsidP="003C7433">
          <w:pPr>
            <w:tabs>
              <w:tab w:val="left" w:pos="1633"/>
            </w:tabs>
            <w:spacing w:after="200" w:line="276" w:lineRule="auto"/>
            <w:rPr>
              <w:sz w:val="8"/>
            </w:rPr>
          </w:pPr>
          <w:r>
            <w:rPr>
              <w:sz w:val="8"/>
            </w:rPr>
            <w:tab/>
          </w:r>
        </w:p>
        <w:p w14:paraId="7A97982F" w14:textId="77777777" w:rsidR="003C7433" w:rsidRDefault="003C7433" w:rsidP="003C7433">
          <w:pPr>
            <w:spacing w:after="200" w:line="276" w:lineRule="auto"/>
            <w:rPr>
              <w:sz w:val="8"/>
            </w:rPr>
          </w:pPr>
        </w:p>
        <w:p w14:paraId="24B64B12" w14:textId="77777777" w:rsidR="003C7433" w:rsidRDefault="003C7433" w:rsidP="003C7433">
          <w:pPr>
            <w:spacing w:after="200" w:line="276" w:lineRule="auto"/>
            <w:rPr>
              <w:sz w:val="8"/>
            </w:rPr>
          </w:pPr>
        </w:p>
        <w:p w14:paraId="006ABF18" w14:textId="77777777" w:rsidR="003C7433" w:rsidRDefault="003C7433" w:rsidP="003C7433">
          <w:pPr>
            <w:spacing w:after="200" w:line="276" w:lineRule="auto"/>
            <w:rPr>
              <w:sz w:val="8"/>
            </w:rPr>
          </w:pPr>
        </w:p>
        <w:p w14:paraId="1A31AF1F" w14:textId="77777777" w:rsidR="003C7433" w:rsidRDefault="003C7433" w:rsidP="003C7433">
          <w:pPr>
            <w:spacing w:after="200" w:line="276" w:lineRule="auto"/>
            <w:rPr>
              <w:sz w:val="8"/>
            </w:rPr>
          </w:pPr>
        </w:p>
        <w:p w14:paraId="7F1802F6" w14:textId="77777777" w:rsidR="003C7433" w:rsidRDefault="003C7433" w:rsidP="003C7433">
          <w:pPr>
            <w:spacing w:after="200" w:line="276" w:lineRule="auto"/>
            <w:rPr>
              <w:sz w:val="8"/>
            </w:rPr>
          </w:pPr>
        </w:p>
        <w:p w14:paraId="5736A6BE" w14:textId="77777777" w:rsidR="003C7433" w:rsidRDefault="003C7433" w:rsidP="003C7433">
          <w:pPr>
            <w:spacing w:after="200" w:line="276" w:lineRule="auto"/>
            <w:rPr>
              <w:sz w:val="8"/>
            </w:rPr>
          </w:pPr>
        </w:p>
        <w:p w14:paraId="66A7A38F" w14:textId="77777777" w:rsidR="003C7433" w:rsidRDefault="003C7433" w:rsidP="003C7433">
          <w:pPr>
            <w:spacing w:after="200" w:line="276" w:lineRule="auto"/>
            <w:rPr>
              <w:sz w:val="8"/>
            </w:rPr>
          </w:pPr>
        </w:p>
        <w:p w14:paraId="483A8B4D" w14:textId="77777777" w:rsidR="003C7433" w:rsidRDefault="003C7433" w:rsidP="003C7433">
          <w:pPr>
            <w:spacing w:after="200" w:line="276" w:lineRule="auto"/>
            <w:rPr>
              <w:sz w:val="8"/>
            </w:rPr>
          </w:pPr>
        </w:p>
        <w:p w14:paraId="08FEE776" w14:textId="77777777" w:rsidR="003C7433" w:rsidRDefault="003C7433" w:rsidP="003C7433">
          <w:pPr>
            <w:spacing w:after="200" w:line="276" w:lineRule="auto"/>
            <w:rPr>
              <w:sz w:val="8"/>
            </w:rPr>
          </w:pPr>
        </w:p>
        <w:p w14:paraId="36024F38" w14:textId="77777777" w:rsidR="003C7433" w:rsidRDefault="003C7433" w:rsidP="003C7433">
          <w:pPr>
            <w:spacing w:after="200" w:line="276" w:lineRule="auto"/>
            <w:rPr>
              <w:sz w:val="8"/>
            </w:rPr>
          </w:pPr>
        </w:p>
        <w:p w14:paraId="18733D8A" w14:textId="11A5D769" w:rsidR="004A5317" w:rsidRDefault="004A5317" w:rsidP="003C7433">
          <w:pPr>
            <w:pStyle w:val="LDTitelseiteHKM"/>
          </w:pPr>
        </w:p>
        <w:p w14:paraId="593EC5B9" w14:textId="77777777" w:rsidR="003C7433" w:rsidRDefault="003C7433" w:rsidP="003C7433">
          <w:pPr>
            <w:pStyle w:val="LDTitelseiteHKM"/>
          </w:pPr>
        </w:p>
        <w:p w14:paraId="707ECE4D" w14:textId="77777777" w:rsidR="003C7433" w:rsidRDefault="003C7433" w:rsidP="003C7433">
          <w:pPr>
            <w:pStyle w:val="LDTitelseiteHKM"/>
          </w:pPr>
        </w:p>
        <w:p w14:paraId="6DB9C079" w14:textId="77777777" w:rsidR="003C7433" w:rsidRDefault="003C7433" w:rsidP="003C7433">
          <w:pPr>
            <w:pStyle w:val="LDTitelseiteHKM"/>
          </w:pPr>
        </w:p>
        <w:p w14:paraId="70CA6E6E" w14:textId="77777777" w:rsidR="003C7433" w:rsidRDefault="003C7433" w:rsidP="003C7433">
          <w:pPr>
            <w:pStyle w:val="LDTitelseiteHKM"/>
          </w:pPr>
        </w:p>
        <w:p w14:paraId="35CCD14F" w14:textId="77777777" w:rsidR="003C7433" w:rsidRDefault="003C7433" w:rsidP="003C7433">
          <w:pPr>
            <w:pStyle w:val="LDTitelseiteHKM"/>
          </w:pPr>
        </w:p>
        <w:p w14:paraId="630BD55D" w14:textId="77777777" w:rsidR="003C7433" w:rsidRDefault="003C7433" w:rsidP="003C7433">
          <w:pPr>
            <w:pStyle w:val="LDTitelseiteHKM"/>
          </w:pPr>
        </w:p>
        <w:p w14:paraId="3A3EC90A" w14:textId="77777777" w:rsidR="003C7433" w:rsidRDefault="003C7433" w:rsidP="003C7433">
          <w:pPr>
            <w:pStyle w:val="LDTitelseiteHKM"/>
          </w:pPr>
        </w:p>
        <w:p w14:paraId="6587D324" w14:textId="77777777" w:rsidR="003C7433" w:rsidRDefault="003C7433" w:rsidP="003C7433">
          <w:pPr>
            <w:pStyle w:val="LDTitelseiteHKM"/>
          </w:pPr>
        </w:p>
        <w:p w14:paraId="0FAE9A22" w14:textId="5D4DAD9A" w:rsidR="004A5317" w:rsidRDefault="004A5317" w:rsidP="003C7433">
          <w:pPr>
            <w:pStyle w:val="LDTitelseiteHKM"/>
          </w:pPr>
        </w:p>
        <w:p w14:paraId="385BB92F" w14:textId="1927ECD9" w:rsidR="004A5317" w:rsidRPr="00C03101" w:rsidRDefault="004A5317" w:rsidP="00FB2BE5">
          <w:pPr>
            <w:pStyle w:val="Versionsnummer"/>
          </w:pPr>
          <w:bookmarkStart w:id="7" w:name="_Hlk226460765"/>
          <w:r w:rsidRPr="00C03101">
            <w:rPr>
              <w:noProof/>
              <w:lang w:eastAsia="de-DE"/>
            </w:rPr>
            <mc:AlternateContent>
              <mc:Choice Requires="wps">
                <w:drawing>
                  <wp:anchor distT="45720" distB="45720" distL="114300" distR="114300" simplePos="0" relativeHeight="251676160" behindDoc="0" locked="0" layoutInCell="1" allowOverlap="1" wp14:anchorId="0F31A3A7" wp14:editId="7E5FE839">
                    <wp:simplePos x="0" y="0"/>
                    <wp:positionH relativeFrom="margin">
                      <wp:posOffset>2883535</wp:posOffset>
                    </wp:positionH>
                    <wp:positionV relativeFrom="paragraph">
                      <wp:posOffset>6783705</wp:posOffset>
                    </wp:positionV>
                    <wp:extent cx="3200400" cy="1404620"/>
                    <wp:effectExtent l="0" t="0" r="0" b="254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404620"/>
                            </a:xfrm>
                            <a:prstGeom prst="rect">
                              <a:avLst/>
                            </a:prstGeom>
                            <a:solidFill>
                              <a:srgbClr val="FFFFFF"/>
                            </a:solidFill>
                            <a:ln w="9525">
                              <a:noFill/>
                              <a:miter lim="800000"/>
                              <a:headEnd/>
                              <a:tailEnd/>
                            </a:ln>
                          </wps:spPr>
                          <wps:txbx>
                            <w:txbxContent>
                              <w:p w14:paraId="3C525388" w14:textId="77777777" w:rsidR="0061524E" w:rsidRPr="000F057B" w:rsidRDefault="0061524E" w:rsidP="00FB2BE5">
                                <w:pPr>
                                  <w:pStyle w:val="Versionsnummer"/>
                                </w:pPr>
                                <w:r w:rsidRPr="000F057B">
                                  <w:t>Version: XX</w:t>
                                </w:r>
                              </w:p>
                              <w:p w14:paraId="3D5B5A27" w14:textId="6CB74348" w:rsidR="0061524E" w:rsidRPr="004A4581" w:rsidRDefault="0061524E" w:rsidP="00FB2BE5">
                                <w:pPr>
                                  <w:pStyle w:val="DatumDeckblatt"/>
                                </w:pPr>
                                <w:r w:rsidRPr="004A4581">
                                  <w:t xml:space="preserve">Letzte Aktualisierung: </w:t>
                                </w:r>
                                <w:r w:rsidRPr="004A4581">
                                  <w:fldChar w:fldCharType="begin"/>
                                </w:r>
                                <w:r w:rsidRPr="004A4581">
                                  <w:instrText xml:space="preserve"> TIME \@ "dd.MM.yyyy" </w:instrText>
                                </w:r>
                                <w:r w:rsidRPr="004A4581">
                                  <w:fldChar w:fldCharType="separate"/>
                                </w:r>
                                <w:r w:rsidR="0017433A">
                                  <w:t>08.04.2026</w:t>
                                </w:r>
                                <w:r w:rsidRPr="004A4581">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F31A3A7" id="_x0000_t202" coordsize="21600,21600" o:spt="202" path="m,l,21600r21600,l21600,xe">
                    <v:stroke joinstyle="miter"/>
                    <v:path gradientshapeok="t" o:connecttype="rect"/>
                  </v:shapetype>
                  <v:shape id="Textfeld 2" o:spid="_x0000_s1026" type="#_x0000_t202" style="position:absolute;left:0;text-align:left;margin-left:227.05pt;margin-top:534.15pt;width:252pt;height:110.6pt;z-index:2516761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" stroked="f">
                    <v:textbox style="mso-fit-shape-to-text:t">
                      <w:txbxContent>
                        <w:p w14:paraId="3C525388" w14:textId="77777777" w:rsidR="0061524E" w:rsidRPr="000F057B" w:rsidRDefault="0061524E" w:rsidP="00FB2BE5">
                          <w:pPr>
                            <w:pStyle w:val="Versionsnummer"/>
                          </w:pPr>
                          <w:r w:rsidRPr="000F057B">
                            <w:t>Version: XX</w:t>
                          </w:r>
                        </w:p>
                        <w:p w14:paraId="3D5B5A27" w14:textId="6CB74348" w:rsidR="0061524E" w:rsidRPr="004A4581" w:rsidRDefault="0061524E" w:rsidP="00FB2BE5">
                          <w:pPr>
                            <w:pStyle w:val="DatumDeckblatt"/>
                          </w:pPr>
                          <w:r w:rsidRPr="004A4581">
                            <w:t xml:space="preserve">Letzte Aktualisierung: </w:t>
                          </w:r>
                          <w:r w:rsidRPr="004A4581">
                            <w:fldChar w:fldCharType="begin"/>
                          </w:r>
                          <w:r w:rsidRPr="004A4581">
                            <w:instrText xml:space="preserve"> TIME \@ "dd.MM.yyyy" </w:instrText>
                          </w:r>
                          <w:r w:rsidRPr="004A4581">
                            <w:fldChar w:fldCharType="separate"/>
                          </w:r>
                          <w:r w:rsidR="0017433A">
                            <w:t>08.04.2026</w:t>
                          </w:r>
                          <w:r w:rsidRPr="004A4581">
                            <w:fldChar w:fldCharType="end"/>
                          </w:r>
                        </w:p>
                      </w:txbxContent>
                    </v:textbox>
                    <w10:wrap anchorx="margin"/>
                  </v:shape>
                </w:pict>
              </mc:Fallback>
            </mc:AlternateContent>
          </w:r>
          <w:r w:rsidRPr="00C03101">
            <w:t xml:space="preserve">Version: </w:t>
          </w:r>
          <w:r w:rsidR="00D31351">
            <w:t>6</w:t>
          </w:r>
          <w:r w:rsidR="00E26CA1">
            <w:t>.</w:t>
          </w:r>
          <w:r w:rsidR="00D11DFC">
            <w:t>2</w:t>
          </w:r>
        </w:p>
        <w:bookmarkEnd w:id="7"/>
        <w:p w14:paraId="31DC07B5" w14:textId="3A43E26E" w:rsidR="004A5317" w:rsidRDefault="004A5317" w:rsidP="00FB2BE5">
          <w:pPr>
            <w:pStyle w:val="DatumDeckblatt"/>
          </w:pPr>
          <w:r>
            <w:t xml:space="preserve">Letzter Stand: </w:t>
          </w:r>
          <w:r w:rsidR="009D6581">
            <w:t>08</w:t>
          </w:r>
          <w:r w:rsidR="00E26CA1">
            <w:t>.0</w:t>
          </w:r>
          <w:r w:rsidR="009D6581">
            <w:t>4</w:t>
          </w:r>
          <w:r w:rsidR="00E26CA1">
            <w:t>.202</w:t>
          </w:r>
          <w:r w:rsidR="00D11DFC">
            <w:t>6</w:t>
          </w:r>
        </w:p>
        <w:p w14:paraId="6120771B" w14:textId="6394DBAD" w:rsidR="004A5317" w:rsidRDefault="0017433A" w:rsidP="004A5317">
          <w:pPr>
            <w:spacing w:after="200" w:line="276" w:lineRule="auto"/>
            <w:rPr>
              <w:sz w:val="8"/>
            </w:rPr>
            <w:sectPr w:rsidR="004A5317" w:rsidSect="00402163">
              <w:footerReference w:type="default" r:id="rId14"/>
              <w:pgSz w:w="11906" w:h="16838"/>
              <w:pgMar w:top="1134" w:right="851" w:bottom="1134" w:left="1474" w:header="567" w:footer="709" w:gutter="0"/>
              <w:cols w:space="708"/>
              <w:titlePg/>
              <w:docGrid w:linePitch="360"/>
            </w:sectPr>
          </w:pPr>
        </w:p>
      </w:sdtContent>
    </w:sdt>
    <w:sdt>
      <w:sdtPr>
        <w:rPr>
          <w:caps w:val="0"/>
          <w:color w:val="auto"/>
          <w:sz w:val="20"/>
          <w:szCs w:val="20"/>
        </w:rPr>
        <w:id w:val="-2031326307"/>
        <w:docPartObj>
          <w:docPartGallery w:val="Table of Contents"/>
          <w:docPartUnique/>
        </w:docPartObj>
      </w:sdtPr>
      <w:sdtEndPr>
        <w:rPr>
          <w:b/>
          <w:bCs/>
          <w:sz w:val="22"/>
          <w:szCs w:val="22"/>
        </w:rPr>
      </w:sdtEndPr>
      <w:sdtContent>
        <w:p w14:paraId="60BC6C50" w14:textId="77777777" w:rsidR="003C7433" w:rsidRDefault="003C7433" w:rsidP="003C7433">
          <w:pPr>
            <w:pStyle w:val="LDberschriftVorbemerkung"/>
          </w:pPr>
          <w:r>
            <w:t>Inhaltsverzeichnis</w:t>
          </w:r>
        </w:p>
        <w:p w14:paraId="0EC9976E" w14:textId="55932D0D" w:rsidR="009D6581" w:rsidRDefault="003C7433">
          <w:pPr>
            <w:pStyle w:val="Verzeichnis2"/>
            <w:rPr>
              <w:rFonts w:asciiTheme="minorHAnsi" w:eastAsiaTheme="minorEastAsia" w:hAnsiTheme="minorHAnsi"/>
              <w:color w:val="auto"/>
              <w:kern w:val="2"/>
              <w:sz w:val="24"/>
              <w:szCs w:val="24"/>
              <w:lang w:eastAsia="de-DE"/>
              <w14:ligatures w14:val="standardContextual"/>
            </w:rPr>
          </w:pPr>
          <w:r>
            <w:rPr>
              <w:color w:val="1E3E95"/>
              <w:sz w:val="24"/>
            </w:rPr>
            <w:fldChar w:fldCharType="begin"/>
          </w:r>
          <w:r>
            <w:instrText xml:space="preserve"> TOC \o "1-3" \h \z \u </w:instrText>
          </w:r>
          <w:r>
            <w:rPr>
              <w:color w:val="1E3E95"/>
              <w:sz w:val="24"/>
            </w:rPr>
            <w:fldChar w:fldCharType="separate"/>
          </w:r>
          <w:hyperlink w:anchor="_Toc226530785" w:history="1">
            <w:r w:rsidR="009D6581" w:rsidRPr="00F909BA">
              <w:rPr>
                <w:rStyle w:val="Hyperlink"/>
              </w:rPr>
              <w:t>Zweck der Erhebung</w:t>
            </w:r>
            <w:r w:rsidR="009D6581">
              <w:rPr>
                <w:webHidden/>
              </w:rPr>
              <w:tab/>
            </w:r>
            <w:r w:rsidR="009D6581">
              <w:rPr>
                <w:webHidden/>
              </w:rPr>
              <w:fldChar w:fldCharType="begin"/>
            </w:r>
            <w:r w:rsidR="009D6581">
              <w:rPr>
                <w:webHidden/>
              </w:rPr>
              <w:instrText xml:space="preserve"> PAGEREF _Toc226530785 \h </w:instrText>
            </w:r>
            <w:r w:rsidR="009D6581">
              <w:rPr>
                <w:webHidden/>
              </w:rPr>
            </w:r>
            <w:r w:rsidR="009D6581">
              <w:rPr>
                <w:webHidden/>
              </w:rPr>
              <w:fldChar w:fldCharType="separate"/>
            </w:r>
            <w:r w:rsidR="009D6581">
              <w:rPr>
                <w:webHidden/>
              </w:rPr>
              <w:t>5</w:t>
            </w:r>
            <w:r w:rsidR="009D6581">
              <w:rPr>
                <w:webHidden/>
              </w:rPr>
              <w:fldChar w:fldCharType="end"/>
            </w:r>
          </w:hyperlink>
        </w:p>
        <w:p w14:paraId="66C313F3" w14:textId="2E55C967" w:rsidR="009D6581" w:rsidRDefault="0017433A">
          <w:pPr>
            <w:pStyle w:val="Verzeichnis2"/>
            <w:rPr>
              <w:rFonts w:asciiTheme="minorHAnsi" w:eastAsiaTheme="minorEastAsia" w:hAnsiTheme="minorHAnsi"/>
              <w:color w:val="auto"/>
              <w:kern w:val="2"/>
              <w:sz w:val="24"/>
              <w:szCs w:val="24"/>
              <w:lang w:eastAsia="de-DE"/>
              <w14:ligatures w14:val="standardContextual"/>
            </w:rPr>
          </w:pPr>
          <w:hyperlink w:anchor="_Toc226530786" w:history="1">
            <w:r w:rsidR="009D6581" w:rsidRPr="00F909BA">
              <w:rPr>
                <w:rStyle w:val="Hyperlink"/>
              </w:rPr>
              <w:t xml:space="preserve">Ablauf der Erhebung </w:t>
            </w:r>
            <w:r w:rsidR="009D6581">
              <w:rPr>
                <w:webHidden/>
              </w:rPr>
              <w:tab/>
            </w:r>
            <w:r w:rsidR="009D6581">
              <w:rPr>
                <w:webHidden/>
              </w:rPr>
              <w:fldChar w:fldCharType="begin"/>
            </w:r>
            <w:r w:rsidR="009D6581">
              <w:rPr>
                <w:webHidden/>
              </w:rPr>
              <w:instrText xml:space="preserve"> PAGEREF _Toc226530786 \h </w:instrText>
            </w:r>
            <w:r w:rsidR="009D6581">
              <w:rPr>
                <w:webHidden/>
              </w:rPr>
            </w:r>
            <w:r w:rsidR="009D6581">
              <w:rPr>
                <w:webHidden/>
              </w:rPr>
              <w:fldChar w:fldCharType="separate"/>
            </w:r>
            <w:r w:rsidR="009D6581">
              <w:rPr>
                <w:webHidden/>
              </w:rPr>
              <w:t>5</w:t>
            </w:r>
            <w:r w:rsidR="009D6581">
              <w:rPr>
                <w:webHidden/>
              </w:rPr>
              <w:fldChar w:fldCharType="end"/>
            </w:r>
          </w:hyperlink>
        </w:p>
        <w:p w14:paraId="64E14BEF" w14:textId="1CEB6BEA" w:rsidR="009D6581" w:rsidRDefault="0017433A">
          <w:pPr>
            <w:pStyle w:val="Verzeichnis2"/>
            <w:rPr>
              <w:rFonts w:asciiTheme="minorHAnsi" w:eastAsiaTheme="minorEastAsia" w:hAnsiTheme="minorHAnsi"/>
              <w:color w:val="auto"/>
              <w:kern w:val="2"/>
              <w:sz w:val="24"/>
              <w:szCs w:val="24"/>
              <w:lang w:eastAsia="de-DE"/>
              <w14:ligatures w14:val="standardContextual"/>
            </w:rPr>
          </w:pPr>
          <w:hyperlink w:anchor="_Toc226530787" w:history="1">
            <w:r w:rsidR="009D6581" w:rsidRPr="00F909BA">
              <w:rPr>
                <w:rStyle w:val="Hyperlink"/>
              </w:rPr>
              <w:t>Zielgruppe und vorausgesetzte Kenntnisse</w:t>
            </w:r>
            <w:r w:rsidR="009D6581">
              <w:rPr>
                <w:webHidden/>
              </w:rPr>
              <w:tab/>
            </w:r>
            <w:r w:rsidR="009D6581">
              <w:rPr>
                <w:webHidden/>
              </w:rPr>
              <w:fldChar w:fldCharType="begin"/>
            </w:r>
            <w:r w:rsidR="009D6581">
              <w:rPr>
                <w:webHidden/>
              </w:rPr>
              <w:instrText xml:space="preserve"> PAGEREF _Toc226530787 \h </w:instrText>
            </w:r>
            <w:r w:rsidR="009D6581">
              <w:rPr>
                <w:webHidden/>
              </w:rPr>
            </w:r>
            <w:r w:rsidR="009D6581">
              <w:rPr>
                <w:webHidden/>
              </w:rPr>
              <w:fldChar w:fldCharType="separate"/>
            </w:r>
            <w:r w:rsidR="009D6581">
              <w:rPr>
                <w:webHidden/>
              </w:rPr>
              <w:t>7</w:t>
            </w:r>
            <w:r w:rsidR="009D6581">
              <w:rPr>
                <w:webHidden/>
              </w:rPr>
              <w:fldChar w:fldCharType="end"/>
            </w:r>
          </w:hyperlink>
        </w:p>
        <w:p w14:paraId="322AF6ED" w14:textId="4587A048" w:rsidR="009D6581" w:rsidRDefault="0017433A">
          <w:pPr>
            <w:pStyle w:val="Verzeichnis2"/>
            <w:rPr>
              <w:rFonts w:asciiTheme="minorHAnsi" w:eastAsiaTheme="minorEastAsia" w:hAnsiTheme="minorHAnsi"/>
              <w:color w:val="auto"/>
              <w:kern w:val="2"/>
              <w:sz w:val="24"/>
              <w:szCs w:val="24"/>
              <w:lang w:eastAsia="de-DE"/>
              <w14:ligatures w14:val="standardContextual"/>
            </w:rPr>
          </w:pPr>
          <w:hyperlink w:anchor="_Toc226530788" w:history="1">
            <w:r w:rsidR="009D6581" w:rsidRPr="00F909BA">
              <w:rPr>
                <w:rStyle w:val="Hyperlink"/>
              </w:rPr>
              <w:t>LUSD-Anwenderunterst</w:t>
            </w:r>
            <w:r w:rsidR="009D6581" w:rsidRPr="00F909BA">
              <w:rPr>
                <w:rStyle w:val="Hyperlink"/>
                <w:rFonts w:hint="eastAsia"/>
              </w:rPr>
              <w:t>ü</w:t>
            </w:r>
            <w:r w:rsidR="009D6581" w:rsidRPr="00F909BA">
              <w:rPr>
                <w:rStyle w:val="Hyperlink"/>
              </w:rPr>
              <w:t>tzung</w:t>
            </w:r>
            <w:r w:rsidR="009D6581">
              <w:rPr>
                <w:webHidden/>
              </w:rPr>
              <w:tab/>
            </w:r>
            <w:r w:rsidR="009D6581">
              <w:rPr>
                <w:webHidden/>
              </w:rPr>
              <w:fldChar w:fldCharType="begin"/>
            </w:r>
            <w:r w:rsidR="009D6581">
              <w:rPr>
                <w:webHidden/>
              </w:rPr>
              <w:instrText xml:space="preserve"> PAGEREF _Toc226530788 \h </w:instrText>
            </w:r>
            <w:r w:rsidR="009D6581">
              <w:rPr>
                <w:webHidden/>
              </w:rPr>
            </w:r>
            <w:r w:rsidR="009D6581">
              <w:rPr>
                <w:webHidden/>
              </w:rPr>
              <w:fldChar w:fldCharType="separate"/>
            </w:r>
            <w:r w:rsidR="009D6581">
              <w:rPr>
                <w:webHidden/>
              </w:rPr>
              <w:t>7</w:t>
            </w:r>
            <w:r w:rsidR="009D6581">
              <w:rPr>
                <w:webHidden/>
              </w:rPr>
              <w:fldChar w:fldCharType="end"/>
            </w:r>
          </w:hyperlink>
        </w:p>
        <w:p w14:paraId="354FB98A" w14:textId="78DE6D6C" w:rsidR="009D6581" w:rsidRDefault="0017433A">
          <w:pPr>
            <w:pStyle w:val="Verzeichnis1"/>
            <w:rPr>
              <w:rFonts w:asciiTheme="minorHAnsi" w:eastAsiaTheme="minorEastAsia" w:hAnsiTheme="minorHAnsi"/>
              <w:caps w:val="0"/>
              <w:color w:val="auto"/>
              <w:kern w:val="2"/>
              <w:szCs w:val="24"/>
              <w:lang w:eastAsia="de-DE"/>
              <w14:ligatures w14:val="standardContextual"/>
            </w:rPr>
          </w:pPr>
          <w:hyperlink w:anchor="_Toc226530789" w:history="1">
            <w:r w:rsidR="009D6581" w:rsidRPr="00F909BA">
              <w:rPr>
                <w:rStyle w:val="Hyperlink"/>
              </w:rPr>
              <w:t>Erfassung der Abschlusseintr</w:t>
            </w:r>
            <w:r w:rsidR="009D6581" w:rsidRPr="00F909BA">
              <w:rPr>
                <w:rStyle w:val="Hyperlink"/>
                <w:rFonts w:hint="eastAsia"/>
              </w:rPr>
              <w:t>ä</w:t>
            </w:r>
            <w:r w:rsidR="009D6581" w:rsidRPr="00F909BA">
              <w:rPr>
                <w:rStyle w:val="Hyperlink"/>
              </w:rPr>
              <w:t>ge</w:t>
            </w:r>
            <w:r w:rsidR="009D6581">
              <w:rPr>
                <w:webHidden/>
              </w:rPr>
              <w:tab/>
            </w:r>
            <w:r w:rsidR="009D6581">
              <w:rPr>
                <w:webHidden/>
              </w:rPr>
              <w:fldChar w:fldCharType="begin"/>
            </w:r>
            <w:r w:rsidR="009D6581">
              <w:rPr>
                <w:webHidden/>
              </w:rPr>
              <w:instrText xml:space="preserve"> PAGEREF _Toc226530789 \h </w:instrText>
            </w:r>
            <w:r w:rsidR="009D6581">
              <w:rPr>
                <w:webHidden/>
              </w:rPr>
            </w:r>
            <w:r w:rsidR="009D6581">
              <w:rPr>
                <w:webHidden/>
              </w:rPr>
              <w:fldChar w:fldCharType="separate"/>
            </w:r>
            <w:r w:rsidR="009D6581">
              <w:rPr>
                <w:webHidden/>
              </w:rPr>
              <w:t>8</w:t>
            </w:r>
            <w:r w:rsidR="009D6581">
              <w:rPr>
                <w:webHidden/>
              </w:rPr>
              <w:fldChar w:fldCharType="end"/>
            </w:r>
          </w:hyperlink>
        </w:p>
        <w:p w14:paraId="4E8DBBFF" w14:textId="7FDFD218" w:rsidR="009D6581" w:rsidRDefault="0017433A">
          <w:pPr>
            <w:pStyle w:val="Verzeichnis2"/>
            <w:rPr>
              <w:rFonts w:asciiTheme="minorHAnsi" w:eastAsiaTheme="minorEastAsia" w:hAnsiTheme="minorHAnsi"/>
              <w:color w:val="auto"/>
              <w:kern w:val="2"/>
              <w:sz w:val="24"/>
              <w:szCs w:val="24"/>
              <w:lang w:eastAsia="de-DE"/>
              <w14:ligatures w14:val="standardContextual"/>
            </w:rPr>
          </w:pPr>
          <w:hyperlink w:anchor="_Toc226530790" w:history="1">
            <w:r w:rsidR="009D6581" w:rsidRPr="00F909BA">
              <w:rPr>
                <w:rStyle w:val="Hyperlink"/>
              </w:rPr>
              <w:t>1</w:t>
            </w:r>
            <w:r w:rsidR="009D6581">
              <w:rPr>
                <w:rFonts w:asciiTheme="minorHAnsi" w:eastAsiaTheme="minorEastAsia" w:hAnsiTheme="minorHAnsi"/>
                <w:color w:val="auto"/>
                <w:kern w:val="2"/>
                <w:sz w:val="24"/>
                <w:szCs w:val="24"/>
                <w:lang w:eastAsia="de-DE"/>
                <w14:ligatures w14:val="standardContextual"/>
              </w:rPr>
              <w:tab/>
            </w:r>
            <w:r w:rsidR="009D6581" w:rsidRPr="00F909BA">
              <w:rPr>
                <w:rStyle w:val="Hyperlink"/>
              </w:rPr>
              <w:t>Suche der Sch</w:t>
            </w:r>
            <w:r w:rsidR="009D6581" w:rsidRPr="00F909BA">
              <w:rPr>
                <w:rStyle w:val="Hyperlink"/>
                <w:rFonts w:hint="eastAsia"/>
              </w:rPr>
              <w:t>ü</w:t>
            </w:r>
            <w:r w:rsidR="009D6581" w:rsidRPr="00F909BA">
              <w:rPr>
                <w:rStyle w:val="Hyperlink"/>
              </w:rPr>
              <w:t>ler mit und ohne Abschlusseintrag</w:t>
            </w:r>
            <w:r w:rsidR="009D6581">
              <w:rPr>
                <w:webHidden/>
              </w:rPr>
              <w:tab/>
            </w:r>
            <w:r w:rsidR="009D6581">
              <w:rPr>
                <w:webHidden/>
              </w:rPr>
              <w:fldChar w:fldCharType="begin"/>
            </w:r>
            <w:r w:rsidR="009D6581">
              <w:rPr>
                <w:webHidden/>
              </w:rPr>
              <w:instrText xml:space="preserve"> PAGEREF _Toc226530790 \h </w:instrText>
            </w:r>
            <w:r w:rsidR="009D6581">
              <w:rPr>
                <w:webHidden/>
              </w:rPr>
            </w:r>
            <w:r w:rsidR="009D6581">
              <w:rPr>
                <w:webHidden/>
              </w:rPr>
              <w:fldChar w:fldCharType="separate"/>
            </w:r>
            <w:r w:rsidR="009D6581">
              <w:rPr>
                <w:webHidden/>
              </w:rPr>
              <w:t>8</w:t>
            </w:r>
            <w:r w:rsidR="009D6581">
              <w:rPr>
                <w:webHidden/>
              </w:rPr>
              <w:fldChar w:fldCharType="end"/>
            </w:r>
          </w:hyperlink>
        </w:p>
        <w:p w14:paraId="2E720FD0" w14:textId="45544AC2"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791" w:history="1">
            <w:r w:rsidR="009D6581" w:rsidRPr="00F909BA">
              <w:rPr>
                <w:rStyle w:val="Hyperlink"/>
              </w:rPr>
              <w:t>1.1</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 xml:space="preserve">Suche </w:t>
            </w:r>
            <w:r w:rsidR="009D6581" w:rsidRPr="00F909BA">
              <w:rPr>
                <w:rStyle w:val="Hyperlink"/>
                <w:rFonts w:hint="eastAsia"/>
              </w:rPr>
              <w:t>ü</w:t>
            </w:r>
            <w:r w:rsidR="009D6581" w:rsidRPr="00F909BA">
              <w:rPr>
                <w:rStyle w:val="Hyperlink"/>
              </w:rPr>
              <w:t>ber die Webseite: Zeugnis zuweisen</w:t>
            </w:r>
            <w:r w:rsidR="009D6581">
              <w:rPr>
                <w:webHidden/>
              </w:rPr>
              <w:tab/>
            </w:r>
            <w:r w:rsidR="009D6581">
              <w:rPr>
                <w:webHidden/>
              </w:rPr>
              <w:fldChar w:fldCharType="begin"/>
            </w:r>
            <w:r w:rsidR="009D6581">
              <w:rPr>
                <w:webHidden/>
              </w:rPr>
              <w:instrText xml:space="preserve"> PAGEREF _Toc226530791 \h </w:instrText>
            </w:r>
            <w:r w:rsidR="009D6581">
              <w:rPr>
                <w:webHidden/>
              </w:rPr>
            </w:r>
            <w:r w:rsidR="009D6581">
              <w:rPr>
                <w:webHidden/>
              </w:rPr>
              <w:fldChar w:fldCharType="separate"/>
            </w:r>
            <w:r w:rsidR="009D6581">
              <w:rPr>
                <w:webHidden/>
              </w:rPr>
              <w:t>8</w:t>
            </w:r>
            <w:r w:rsidR="009D6581">
              <w:rPr>
                <w:webHidden/>
              </w:rPr>
              <w:fldChar w:fldCharType="end"/>
            </w:r>
          </w:hyperlink>
        </w:p>
        <w:p w14:paraId="68D560CC" w14:textId="39659407"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792" w:history="1">
            <w:r w:rsidR="009D6581" w:rsidRPr="00F909BA">
              <w:rPr>
                <w:rStyle w:val="Hyperlink"/>
              </w:rPr>
              <w:t>1.2</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Suche mit Hilfe des Berichts Abg</w:t>
            </w:r>
            <w:r w:rsidR="009D6581" w:rsidRPr="00F909BA">
              <w:rPr>
                <w:rStyle w:val="Hyperlink"/>
                <w:rFonts w:hint="eastAsia"/>
              </w:rPr>
              <w:t>ä</w:t>
            </w:r>
            <w:r w:rsidR="009D6581" w:rsidRPr="00F909BA">
              <w:rPr>
                <w:rStyle w:val="Hyperlink"/>
              </w:rPr>
              <w:t>nger/Abschlussstatistik</w:t>
            </w:r>
            <w:r w:rsidR="009D6581">
              <w:rPr>
                <w:webHidden/>
              </w:rPr>
              <w:tab/>
            </w:r>
            <w:r w:rsidR="009D6581">
              <w:rPr>
                <w:webHidden/>
              </w:rPr>
              <w:fldChar w:fldCharType="begin"/>
            </w:r>
            <w:r w:rsidR="009D6581">
              <w:rPr>
                <w:webHidden/>
              </w:rPr>
              <w:instrText xml:space="preserve"> PAGEREF _Toc226530792 \h </w:instrText>
            </w:r>
            <w:r w:rsidR="009D6581">
              <w:rPr>
                <w:webHidden/>
              </w:rPr>
            </w:r>
            <w:r w:rsidR="009D6581">
              <w:rPr>
                <w:webHidden/>
              </w:rPr>
              <w:fldChar w:fldCharType="separate"/>
            </w:r>
            <w:r w:rsidR="009D6581">
              <w:rPr>
                <w:webHidden/>
              </w:rPr>
              <w:t>9</w:t>
            </w:r>
            <w:r w:rsidR="009D6581">
              <w:rPr>
                <w:webHidden/>
              </w:rPr>
              <w:fldChar w:fldCharType="end"/>
            </w:r>
          </w:hyperlink>
        </w:p>
        <w:p w14:paraId="5CEF61D3" w14:textId="05074F96" w:rsidR="009D6581" w:rsidRDefault="0017433A">
          <w:pPr>
            <w:pStyle w:val="Verzeichnis2"/>
            <w:rPr>
              <w:rFonts w:asciiTheme="minorHAnsi" w:eastAsiaTheme="minorEastAsia" w:hAnsiTheme="minorHAnsi"/>
              <w:color w:val="auto"/>
              <w:kern w:val="2"/>
              <w:sz w:val="24"/>
              <w:szCs w:val="24"/>
              <w:lang w:eastAsia="de-DE"/>
              <w14:ligatures w14:val="standardContextual"/>
            </w:rPr>
          </w:pPr>
          <w:hyperlink w:anchor="_Toc226530793" w:history="1">
            <w:r w:rsidR="009D6581" w:rsidRPr="00F909BA">
              <w:rPr>
                <w:rStyle w:val="Hyperlink"/>
              </w:rPr>
              <w:t>2</w:t>
            </w:r>
            <w:r w:rsidR="009D6581">
              <w:rPr>
                <w:rFonts w:asciiTheme="minorHAnsi" w:eastAsiaTheme="minorEastAsia" w:hAnsiTheme="minorHAnsi"/>
                <w:color w:val="auto"/>
                <w:kern w:val="2"/>
                <w:sz w:val="24"/>
                <w:szCs w:val="24"/>
                <w:lang w:eastAsia="de-DE"/>
                <w14:ligatures w14:val="standardContextual"/>
              </w:rPr>
              <w:tab/>
            </w:r>
            <w:r w:rsidR="009D6581" w:rsidRPr="00F909BA">
              <w:rPr>
                <w:rStyle w:val="Hyperlink"/>
              </w:rPr>
              <w:t>Erfassen der Abschlusseintr</w:t>
            </w:r>
            <w:r w:rsidR="009D6581" w:rsidRPr="00F909BA">
              <w:rPr>
                <w:rStyle w:val="Hyperlink"/>
                <w:rFonts w:hint="eastAsia"/>
              </w:rPr>
              <w:t>ä</w:t>
            </w:r>
            <w:r w:rsidR="009D6581" w:rsidRPr="00F909BA">
              <w:rPr>
                <w:rStyle w:val="Hyperlink"/>
              </w:rPr>
              <w:t>ge</w:t>
            </w:r>
            <w:r w:rsidR="009D6581">
              <w:rPr>
                <w:webHidden/>
              </w:rPr>
              <w:tab/>
            </w:r>
            <w:r w:rsidR="009D6581">
              <w:rPr>
                <w:webHidden/>
              </w:rPr>
              <w:fldChar w:fldCharType="begin"/>
            </w:r>
            <w:r w:rsidR="009D6581">
              <w:rPr>
                <w:webHidden/>
              </w:rPr>
              <w:instrText xml:space="preserve"> PAGEREF _Toc226530793 \h </w:instrText>
            </w:r>
            <w:r w:rsidR="009D6581">
              <w:rPr>
                <w:webHidden/>
              </w:rPr>
            </w:r>
            <w:r w:rsidR="009D6581">
              <w:rPr>
                <w:webHidden/>
              </w:rPr>
              <w:fldChar w:fldCharType="separate"/>
            </w:r>
            <w:r w:rsidR="009D6581">
              <w:rPr>
                <w:webHidden/>
              </w:rPr>
              <w:t>9</w:t>
            </w:r>
            <w:r w:rsidR="009D6581">
              <w:rPr>
                <w:webHidden/>
              </w:rPr>
              <w:fldChar w:fldCharType="end"/>
            </w:r>
          </w:hyperlink>
        </w:p>
        <w:p w14:paraId="6688D52F" w14:textId="6661EF27"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794" w:history="1">
            <w:r w:rsidR="009D6581" w:rsidRPr="00F909BA">
              <w:rPr>
                <w:rStyle w:val="Hyperlink"/>
              </w:rPr>
              <w:t>2.1</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Datenerfassung f</w:t>
            </w:r>
            <w:r w:rsidR="009D6581" w:rsidRPr="00F909BA">
              <w:rPr>
                <w:rStyle w:val="Hyperlink"/>
                <w:rFonts w:hint="eastAsia"/>
              </w:rPr>
              <w:t>ü</w:t>
            </w:r>
            <w:r w:rsidR="009D6581" w:rsidRPr="00F909BA">
              <w:rPr>
                <w:rStyle w:val="Hyperlink"/>
              </w:rPr>
              <w:t>r mehrere Sch</w:t>
            </w:r>
            <w:r w:rsidR="009D6581" w:rsidRPr="00F909BA">
              <w:rPr>
                <w:rStyle w:val="Hyperlink"/>
                <w:rFonts w:hint="eastAsia"/>
              </w:rPr>
              <w:t>ü</w:t>
            </w:r>
            <w:r w:rsidR="009D6581" w:rsidRPr="00F909BA">
              <w:rPr>
                <w:rStyle w:val="Hyperlink"/>
              </w:rPr>
              <w:t>ler gleichzeitig</w:t>
            </w:r>
            <w:r w:rsidR="009D6581">
              <w:rPr>
                <w:webHidden/>
              </w:rPr>
              <w:tab/>
            </w:r>
            <w:r w:rsidR="009D6581">
              <w:rPr>
                <w:webHidden/>
              </w:rPr>
              <w:fldChar w:fldCharType="begin"/>
            </w:r>
            <w:r w:rsidR="009D6581">
              <w:rPr>
                <w:webHidden/>
              </w:rPr>
              <w:instrText xml:space="preserve"> PAGEREF _Toc226530794 \h </w:instrText>
            </w:r>
            <w:r w:rsidR="009D6581">
              <w:rPr>
                <w:webHidden/>
              </w:rPr>
            </w:r>
            <w:r w:rsidR="009D6581">
              <w:rPr>
                <w:webHidden/>
              </w:rPr>
              <w:fldChar w:fldCharType="separate"/>
            </w:r>
            <w:r w:rsidR="009D6581">
              <w:rPr>
                <w:webHidden/>
              </w:rPr>
              <w:t>10</w:t>
            </w:r>
            <w:r w:rsidR="009D6581">
              <w:rPr>
                <w:webHidden/>
              </w:rPr>
              <w:fldChar w:fldCharType="end"/>
            </w:r>
          </w:hyperlink>
        </w:p>
        <w:p w14:paraId="2A675DBE" w14:textId="1205D01E"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795" w:history="1">
            <w:r w:rsidR="009D6581" w:rsidRPr="00F909BA">
              <w:rPr>
                <w:rStyle w:val="Hyperlink"/>
              </w:rPr>
              <w:t>2.2</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Datenerfassung f</w:t>
            </w:r>
            <w:r w:rsidR="009D6581" w:rsidRPr="00F909BA">
              <w:rPr>
                <w:rStyle w:val="Hyperlink"/>
                <w:rFonts w:hint="eastAsia"/>
              </w:rPr>
              <w:t>ü</w:t>
            </w:r>
            <w:r w:rsidR="009D6581" w:rsidRPr="00F909BA">
              <w:rPr>
                <w:rStyle w:val="Hyperlink"/>
              </w:rPr>
              <w:t>r einzelne Sch</w:t>
            </w:r>
            <w:r w:rsidR="009D6581" w:rsidRPr="00F909BA">
              <w:rPr>
                <w:rStyle w:val="Hyperlink"/>
                <w:rFonts w:hint="eastAsia"/>
              </w:rPr>
              <w:t>ü</w:t>
            </w:r>
            <w:r w:rsidR="009D6581" w:rsidRPr="00F909BA">
              <w:rPr>
                <w:rStyle w:val="Hyperlink"/>
              </w:rPr>
              <w:t>ler</w:t>
            </w:r>
            <w:r w:rsidR="009D6581">
              <w:rPr>
                <w:webHidden/>
              </w:rPr>
              <w:tab/>
            </w:r>
            <w:r w:rsidR="009D6581">
              <w:rPr>
                <w:webHidden/>
              </w:rPr>
              <w:fldChar w:fldCharType="begin"/>
            </w:r>
            <w:r w:rsidR="009D6581">
              <w:rPr>
                <w:webHidden/>
              </w:rPr>
              <w:instrText xml:space="preserve"> PAGEREF _Toc226530795 \h </w:instrText>
            </w:r>
            <w:r w:rsidR="009D6581">
              <w:rPr>
                <w:webHidden/>
              </w:rPr>
            </w:r>
            <w:r w:rsidR="009D6581">
              <w:rPr>
                <w:webHidden/>
              </w:rPr>
              <w:fldChar w:fldCharType="separate"/>
            </w:r>
            <w:r w:rsidR="009D6581">
              <w:rPr>
                <w:webHidden/>
              </w:rPr>
              <w:t>14</w:t>
            </w:r>
            <w:r w:rsidR="009D6581">
              <w:rPr>
                <w:webHidden/>
              </w:rPr>
              <w:fldChar w:fldCharType="end"/>
            </w:r>
          </w:hyperlink>
        </w:p>
        <w:p w14:paraId="5A840A8D" w14:textId="4B7F5A7E"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796" w:history="1">
            <w:r w:rsidR="009D6581" w:rsidRPr="00F909BA">
              <w:rPr>
                <w:rStyle w:val="Hyperlink"/>
              </w:rPr>
              <w:t>2.3</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Historische Abschl</w:t>
            </w:r>
            <w:r w:rsidR="009D6581" w:rsidRPr="00F909BA">
              <w:rPr>
                <w:rStyle w:val="Hyperlink"/>
                <w:rFonts w:hint="eastAsia"/>
              </w:rPr>
              <w:t>ü</w:t>
            </w:r>
            <w:r w:rsidR="009D6581" w:rsidRPr="00F909BA">
              <w:rPr>
                <w:rStyle w:val="Hyperlink"/>
              </w:rPr>
              <w:t>sse nachtragen</w:t>
            </w:r>
            <w:r w:rsidR="009D6581">
              <w:rPr>
                <w:webHidden/>
              </w:rPr>
              <w:tab/>
            </w:r>
            <w:r w:rsidR="009D6581">
              <w:rPr>
                <w:webHidden/>
              </w:rPr>
              <w:fldChar w:fldCharType="begin"/>
            </w:r>
            <w:r w:rsidR="009D6581">
              <w:rPr>
                <w:webHidden/>
              </w:rPr>
              <w:instrText xml:space="preserve"> PAGEREF _Toc226530796 \h </w:instrText>
            </w:r>
            <w:r w:rsidR="009D6581">
              <w:rPr>
                <w:webHidden/>
              </w:rPr>
            </w:r>
            <w:r w:rsidR="009D6581">
              <w:rPr>
                <w:webHidden/>
              </w:rPr>
              <w:fldChar w:fldCharType="separate"/>
            </w:r>
            <w:r w:rsidR="009D6581">
              <w:rPr>
                <w:webHidden/>
              </w:rPr>
              <w:t>15</w:t>
            </w:r>
            <w:r w:rsidR="009D6581">
              <w:rPr>
                <w:webHidden/>
              </w:rPr>
              <w:fldChar w:fldCharType="end"/>
            </w:r>
          </w:hyperlink>
        </w:p>
        <w:p w14:paraId="1695BCD6" w14:textId="7D956A68"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797" w:history="1">
            <w:r w:rsidR="009D6581" w:rsidRPr="00F909BA">
              <w:rPr>
                <w:rStyle w:val="Hyperlink"/>
              </w:rPr>
              <w:t>2.4</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Erfassen von Nichtsch</w:t>
            </w:r>
            <w:r w:rsidR="009D6581" w:rsidRPr="00F909BA">
              <w:rPr>
                <w:rStyle w:val="Hyperlink"/>
                <w:rFonts w:hint="eastAsia"/>
              </w:rPr>
              <w:t>ü</w:t>
            </w:r>
            <w:r w:rsidR="009D6581" w:rsidRPr="00F909BA">
              <w:rPr>
                <w:rStyle w:val="Hyperlink"/>
              </w:rPr>
              <w:t>lerpr</w:t>
            </w:r>
            <w:r w:rsidR="009D6581" w:rsidRPr="00F909BA">
              <w:rPr>
                <w:rStyle w:val="Hyperlink"/>
                <w:rFonts w:hint="eastAsia"/>
              </w:rPr>
              <w:t>ü</w:t>
            </w:r>
            <w:r w:rsidR="009D6581" w:rsidRPr="00F909BA">
              <w:rPr>
                <w:rStyle w:val="Hyperlink"/>
              </w:rPr>
              <w:t>fungen</w:t>
            </w:r>
            <w:r w:rsidR="009D6581">
              <w:rPr>
                <w:webHidden/>
              </w:rPr>
              <w:tab/>
            </w:r>
            <w:r w:rsidR="009D6581">
              <w:rPr>
                <w:webHidden/>
              </w:rPr>
              <w:fldChar w:fldCharType="begin"/>
            </w:r>
            <w:r w:rsidR="009D6581">
              <w:rPr>
                <w:webHidden/>
              </w:rPr>
              <w:instrText xml:space="preserve"> PAGEREF _Toc226530797 \h </w:instrText>
            </w:r>
            <w:r w:rsidR="009D6581">
              <w:rPr>
                <w:webHidden/>
              </w:rPr>
            </w:r>
            <w:r w:rsidR="009D6581">
              <w:rPr>
                <w:webHidden/>
              </w:rPr>
              <w:fldChar w:fldCharType="separate"/>
            </w:r>
            <w:r w:rsidR="009D6581">
              <w:rPr>
                <w:webHidden/>
              </w:rPr>
              <w:t>15</w:t>
            </w:r>
            <w:r w:rsidR="009D6581">
              <w:rPr>
                <w:webHidden/>
              </w:rPr>
              <w:fldChar w:fldCharType="end"/>
            </w:r>
          </w:hyperlink>
        </w:p>
        <w:p w14:paraId="097A09A7" w14:textId="40E804B7" w:rsidR="009D6581" w:rsidRDefault="0017433A">
          <w:pPr>
            <w:pStyle w:val="Verzeichnis1"/>
            <w:rPr>
              <w:rFonts w:asciiTheme="minorHAnsi" w:eastAsiaTheme="minorEastAsia" w:hAnsiTheme="minorHAnsi"/>
              <w:caps w:val="0"/>
              <w:color w:val="auto"/>
              <w:kern w:val="2"/>
              <w:szCs w:val="24"/>
              <w:lang w:eastAsia="de-DE"/>
              <w14:ligatures w14:val="standardContextual"/>
            </w:rPr>
          </w:pPr>
          <w:hyperlink w:anchor="_Toc226530798" w:history="1">
            <w:r w:rsidR="009D6581" w:rsidRPr="00F909BA">
              <w:rPr>
                <w:rStyle w:val="Hyperlink"/>
              </w:rPr>
              <w:t>Datenpr</w:t>
            </w:r>
            <w:r w:rsidR="009D6581" w:rsidRPr="00F909BA">
              <w:rPr>
                <w:rStyle w:val="Hyperlink"/>
                <w:rFonts w:hint="eastAsia"/>
              </w:rPr>
              <w:t>ü</w:t>
            </w:r>
            <w:r w:rsidR="009D6581" w:rsidRPr="00F909BA">
              <w:rPr>
                <w:rStyle w:val="Hyperlink"/>
              </w:rPr>
              <w:t>fung und Datenkorrektur</w:t>
            </w:r>
            <w:r w:rsidR="009D6581">
              <w:rPr>
                <w:webHidden/>
              </w:rPr>
              <w:tab/>
            </w:r>
            <w:r w:rsidR="009D6581">
              <w:rPr>
                <w:webHidden/>
              </w:rPr>
              <w:fldChar w:fldCharType="begin"/>
            </w:r>
            <w:r w:rsidR="009D6581">
              <w:rPr>
                <w:webHidden/>
              </w:rPr>
              <w:instrText xml:space="preserve"> PAGEREF _Toc226530798 \h </w:instrText>
            </w:r>
            <w:r w:rsidR="009D6581">
              <w:rPr>
                <w:webHidden/>
              </w:rPr>
            </w:r>
            <w:r w:rsidR="009D6581">
              <w:rPr>
                <w:webHidden/>
              </w:rPr>
              <w:fldChar w:fldCharType="separate"/>
            </w:r>
            <w:r w:rsidR="009D6581">
              <w:rPr>
                <w:webHidden/>
              </w:rPr>
              <w:t>17</w:t>
            </w:r>
            <w:r w:rsidR="009D6581">
              <w:rPr>
                <w:webHidden/>
              </w:rPr>
              <w:fldChar w:fldCharType="end"/>
            </w:r>
          </w:hyperlink>
        </w:p>
        <w:p w14:paraId="29D11014" w14:textId="59263068" w:rsidR="009D6581" w:rsidRDefault="0017433A">
          <w:pPr>
            <w:pStyle w:val="Verzeichnis2"/>
            <w:rPr>
              <w:rFonts w:asciiTheme="minorHAnsi" w:eastAsiaTheme="minorEastAsia" w:hAnsiTheme="minorHAnsi"/>
              <w:color w:val="auto"/>
              <w:kern w:val="2"/>
              <w:sz w:val="24"/>
              <w:szCs w:val="24"/>
              <w:lang w:eastAsia="de-DE"/>
              <w14:ligatures w14:val="standardContextual"/>
            </w:rPr>
          </w:pPr>
          <w:hyperlink w:anchor="_Toc226530799" w:history="1">
            <w:r w:rsidR="009D6581" w:rsidRPr="00F909BA">
              <w:rPr>
                <w:rStyle w:val="Hyperlink"/>
              </w:rPr>
              <w:t>3</w:t>
            </w:r>
            <w:r w:rsidR="009D6581">
              <w:rPr>
                <w:rFonts w:asciiTheme="minorHAnsi" w:eastAsiaTheme="minorEastAsia" w:hAnsiTheme="minorHAnsi"/>
                <w:color w:val="auto"/>
                <w:kern w:val="2"/>
                <w:sz w:val="24"/>
                <w:szCs w:val="24"/>
                <w:lang w:eastAsia="de-DE"/>
                <w14:ligatures w14:val="standardContextual"/>
              </w:rPr>
              <w:tab/>
            </w:r>
            <w:r w:rsidR="009D6581" w:rsidRPr="00F909BA">
              <w:rPr>
                <w:rStyle w:val="Hyperlink"/>
              </w:rPr>
              <w:t>Pr</w:t>
            </w:r>
            <w:r w:rsidR="009D6581" w:rsidRPr="00F909BA">
              <w:rPr>
                <w:rStyle w:val="Hyperlink"/>
                <w:rFonts w:hint="eastAsia"/>
              </w:rPr>
              <w:t>ü</w:t>
            </w:r>
            <w:r w:rsidR="009D6581" w:rsidRPr="00F909BA">
              <w:rPr>
                <w:rStyle w:val="Hyperlink"/>
              </w:rPr>
              <w:t xml:space="preserve">fen der </w:t>
            </w:r>
            <w:r w:rsidR="009D6581" w:rsidRPr="00F909BA">
              <w:rPr>
                <w:rStyle w:val="Hyperlink"/>
                <w:rFonts w:hint="eastAsia"/>
              </w:rPr>
              <w:t>ü</w:t>
            </w:r>
            <w:r w:rsidR="009D6581" w:rsidRPr="00F909BA">
              <w:rPr>
                <w:rStyle w:val="Hyperlink"/>
              </w:rPr>
              <w:t>bernommenen Abschlusseintr</w:t>
            </w:r>
            <w:r w:rsidR="009D6581" w:rsidRPr="00F909BA">
              <w:rPr>
                <w:rStyle w:val="Hyperlink"/>
                <w:rFonts w:hint="eastAsia"/>
              </w:rPr>
              <w:t>ä</w:t>
            </w:r>
            <w:r w:rsidR="009D6581" w:rsidRPr="00F909BA">
              <w:rPr>
                <w:rStyle w:val="Hyperlink"/>
              </w:rPr>
              <w:t>ge</w:t>
            </w:r>
            <w:r w:rsidR="009D6581">
              <w:rPr>
                <w:webHidden/>
              </w:rPr>
              <w:tab/>
            </w:r>
            <w:r w:rsidR="009D6581">
              <w:rPr>
                <w:webHidden/>
              </w:rPr>
              <w:fldChar w:fldCharType="begin"/>
            </w:r>
            <w:r w:rsidR="009D6581">
              <w:rPr>
                <w:webHidden/>
              </w:rPr>
              <w:instrText xml:space="preserve"> PAGEREF _Toc226530799 \h </w:instrText>
            </w:r>
            <w:r w:rsidR="009D6581">
              <w:rPr>
                <w:webHidden/>
              </w:rPr>
            </w:r>
            <w:r w:rsidR="009D6581">
              <w:rPr>
                <w:webHidden/>
              </w:rPr>
              <w:fldChar w:fldCharType="separate"/>
            </w:r>
            <w:r w:rsidR="009D6581">
              <w:rPr>
                <w:webHidden/>
              </w:rPr>
              <w:t>17</w:t>
            </w:r>
            <w:r w:rsidR="009D6581">
              <w:rPr>
                <w:webHidden/>
              </w:rPr>
              <w:fldChar w:fldCharType="end"/>
            </w:r>
          </w:hyperlink>
        </w:p>
        <w:p w14:paraId="5462A2E2" w14:textId="482F0276"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00" w:history="1">
            <w:r w:rsidR="009D6581" w:rsidRPr="00F909BA">
              <w:rPr>
                <w:rStyle w:val="Hyperlink"/>
              </w:rPr>
              <w:t>3.1</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Fonts w:hint="eastAsia"/>
              </w:rPr>
              <w:t>Ü</w:t>
            </w:r>
            <w:r w:rsidR="009D6581" w:rsidRPr="00F909BA">
              <w:rPr>
                <w:rStyle w:val="Hyperlink"/>
              </w:rPr>
              <w:t>bersicht Pr</w:t>
            </w:r>
            <w:r w:rsidR="009D6581" w:rsidRPr="00F909BA">
              <w:rPr>
                <w:rStyle w:val="Hyperlink"/>
                <w:rFonts w:hint="eastAsia"/>
              </w:rPr>
              <w:t>ü</w:t>
            </w:r>
            <w:r w:rsidR="009D6581" w:rsidRPr="00F909BA">
              <w:rPr>
                <w:rStyle w:val="Hyperlink"/>
              </w:rPr>
              <w:t>fungen (Hyperlinks)</w:t>
            </w:r>
            <w:r w:rsidR="009D6581">
              <w:rPr>
                <w:webHidden/>
              </w:rPr>
              <w:tab/>
            </w:r>
            <w:r w:rsidR="009D6581">
              <w:rPr>
                <w:webHidden/>
              </w:rPr>
              <w:fldChar w:fldCharType="begin"/>
            </w:r>
            <w:r w:rsidR="009D6581">
              <w:rPr>
                <w:webHidden/>
              </w:rPr>
              <w:instrText xml:space="preserve"> PAGEREF _Toc226530800 \h </w:instrText>
            </w:r>
            <w:r w:rsidR="009D6581">
              <w:rPr>
                <w:webHidden/>
              </w:rPr>
            </w:r>
            <w:r w:rsidR="009D6581">
              <w:rPr>
                <w:webHidden/>
              </w:rPr>
              <w:fldChar w:fldCharType="separate"/>
            </w:r>
            <w:r w:rsidR="009D6581">
              <w:rPr>
                <w:webHidden/>
              </w:rPr>
              <w:t>17</w:t>
            </w:r>
            <w:r w:rsidR="009D6581">
              <w:rPr>
                <w:webHidden/>
              </w:rPr>
              <w:fldChar w:fldCharType="end"/>
            </w:r>
          </w:hyperlink>
        </w:p>
        <w:p w14:paraId="670FAD36" w14:textId="48DC929E"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01" w:history="1">
            <w:r w:rsidR="009D6581" w:rsidRPr="00F909BA">
              <w:rPr>
                <w:rStyle w:val="Hyperlink"/>
              </w:rPr>
              <w:t>3.2</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Fonts w:hint="eastAsia"/>
              </w:rPr>
              <w:t>Ü</w:t>
            </w:r>
            <w:r w:rsidR="009D6581" w:rsidRPr="00F909BA">
              <w:rPr>
                <w:rStyle w:val="Hyperlink"/>
              </w:rPr>
              <w:t>bersicht der eingepflegten Abschlusseintr</w:t>
            </w:r>
            <w:r w:rsidR="009D6581" w:rsidRPr="00F909BA">
              <w:rPr>
                <w:rStyle w:val="Hyperlink"/>
                <w:rFonts w:hint="eastAsia"/>
              </w:rPr>
              <w:t>ä</w:t>
            </w:r>
            <w:r w:rsidR="009D6581" w:rsidRPr="00F909BA">
              <w:rPr>
                <w:rStyle w:val="Hyperlink"/>
              </w:rPr>
              <w:t>ge</w:t>
            </w:r>
            <w:r w:rsidR="009D6581">
              <w:rPr>
                <w:webHidden/>
              </w:rPr>
              <w:tab/>
            </w:r>
            <w:r w:rsidR="009D6581">
              <w:rPr>
                <w:webHidden/>
              </w:rPr>
              <w:fldChar w:fldCharType="begin"/>
            </w:r>
            <w:r w:rsidR="009D6581">
              <w:rPr>
                <w:webHidden/>
              </w:rPr>
              <w:instrText xml:space="preserve"> PAGEREF _Toc226530801 \h </w:instrText>
            </w:r>
            <w:r w:rsidR="009D6581">
              <w:rPr>
                <w:webHidden/>
              </w:rPr>
            </w:r>
            <w:r w:rsidR="009D6581">
              <w:rPr>
                <w:webHidden/>
              </w:rPr>
              <w:fldChar w:fldCharType="separate"/>
            </w:r>
            <w:r w:rsidR="009D6581">
              <w:rPr>
                <w:webHidden/>
              </w:rPr>
              <w:t>17</w:t>
            </w:r>
            <w:r w:rsidR="009D6581">
              <w:rPr>
                <w:webHidden/>
              </w:rPr>
              <w:fldChar w:fldCharType="end"/>
            </w:r>
          </w:hyperlink>
        </w:p>
        <w:p w14:paraId="5F74ED25" w14:textId="76CDD0D6"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02" w:history="1">
            <w:r w:rsidR="009D6581" w:rsidRPr="00F909BA">
              <w:rPr>
                <w:rStyle w:val="Hyperlink"/>
              </w:rPr>
              <w:t>3.3</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Sch</w:t>
            </w:r>
            <w:r w:rsidR="009D6581" w:rsidRPr="00F909BA">
              <w:rPr>
                <w:rStyle w:val="Hyperlink"/>
                <w:rFonts w:hint="eastAsia"/>
              </w:rPr>
              <w:t>ü</w:t>
            </w:r>
            <w:r w:rsidR="009D6581" w:rsidRPr="00F909BA">
              <w:rPr>
                <w:rStyle w:val="Hyperlink"/>
              </w:rPr>
              <w:t>ler ohne Abschlusseintrag in abschlussrelevanten Klassen</w:t>
            </w:r>
            <w:r w:rsidR="009D6581">
              <w:rPr>
                <w:webHidden/>
              </w:rPr>
              <w:tab/>
            </w:r>
            <w:r w:rsidR="009D6581">
              <w:rPr>
                <w:webHidden/>
              </w:rPr>
              <w:fldChar w:fldCharType="begin"/>
            </w:r>
            <w:r w:rsidR="009D6581">
              <w:rPr>
                <w:webHidden/>
              </w:rPr>
              <w:instrText xml:space="preserve"> PAGEREF _Toc226530802 \h </w:instrText>
            </w:r>
            <w:r w:rsidR="009D6581">
              <w:rPr>
                <w:webHidden/>
              </w:rPr>
            </w:r>
            <w:r w:rsidR="009D6581">
              <w:rPr>
                <w:webHidden/>
              </w:rPr>
              <w:fldChar w:fldCharType="separate"/>
            </w:r>
            <w:r w:rsidR="009D6581">
              <w:rPr>
                <w:webHidden/>
              </w:rPr>
              <w:t>18</w:t>
            </w:r>
            <w:r w:rsidR="009D6581">
              <w:rPr>
                <w:webHidden/>
              </w:rPr>
              <w:fldChar w:fldCharType="end"/>
            </w:r>
          </w:hyperlink>
        </w:p>
        <w:p w14:paraId="23BAA04D" w14:textId="5568AB1A"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03" w:history="1">
            <w:r w:rsidR="009D6581" w:rsidRPr="00F909BA">
              <w:rPr>
                <w:rStyle w:val="Hyperlink"/>
              </w:rPr>
              <w:t>3.4</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Auff</w:t>
            </w:r>
            <w:r w:rsidR="009D6581" w:rsidRPr="00F909BA">
              <w:rPr>
                <w:rStyle w:val="Hyperlink"/>
                <w:rFonts w:hint="eastAsia"/>
              </w:rPr>
              <w:t>ä</w:t>
            </w:r>
            <w:r w:rsidR="009D6581" w:rsidRPr="00F909BA">
              <w:rPr>
                <w:rStyle w:val="Hyperlink"/>
              </w:rPr>
              <w:t>llige Abschlusseintr</w:t>
            </w:r>
            <w:r w:rsidR="009D6581" w:rsidRPr="00F909BA">
              <w:rPr>
                <w:rStyle w:val="Hyperlink"/>
                <w:rFonts w:hint="eastAsia"/>
              </w:rPr>
              <w:t>ä</w:t>
            </w:r>
            <w:r w:rsidR="009D6581" w:rsidRPr="00F909BA">
              <w:rPr>
                <w:rStyle w:val="Hyperlink"/>
              </w:rPr>
              <w:t>ge</w:t>
            </w:r>
            <w:r w:rsidR="009D6581">
              <w:rPr>
                <w:webHidden/>
              </w:rPr>
              <w:tab/>
            </w:r>
            <w:r w:rsidR="009D6581">
              <w:rPr>
                <w:webHidden/>
              </w:rPr>
              <w:fldChar w:fldCharType="begin"/>
            </w:r>
            <w:r w:rsidR="009D6581">
              <w:rPr>
                <w:webHidden/>
              </w:rPr>
              <w:instrText xml:space="preserve"> PAGEREF _Toc226530803 \h </w:instrText>
            </w:r>
            <w:r w:rsidR="009D6581">
              <w:rPr>
                <w:webHidden/>
              </w:rPr>
            </w:r>
            <w:r w:rsidR="009D6581">
              <w:rPr>
                <w:webHidden/>
              </w:rPr>
              <w:fldChar w:fldCharType="separate"/>
            </w:r>
            <w:r w:rsidR="009D6581">
              <w:rPr>
                <w:webHidden/>
              </w:rPr>
              <w:t>19</w:t>
            </w:r>
            <w:r w:rsidR="009D6581">
              <w:rPr>
                <w:webHidden/>
              </w:rPr>
              <w:fldChar w:fldCharType="end"/>
            </w:r>
          </w:hyperlink>
        </w:p>
        <w:p w14:paraId="49A4671D" w14:textId="130076E1"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04" w:history="1">
            <w:r w:rsidR="009D6581" w:rsidRPr="00F909BA">
              <w:rPr>
                <w:rStyle w:val="Hyperlink"/>
              </w:rPr>
              <w:t>3.5</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Abweichungen Abiture</w:t>
            </w:r>
            <w:r w:rsidR="009D6581">
              <w:rPr>
                <w:webHidden/>
              </w:rPr>
              <w:tab/>
            </w:r>
            <w:r w:rsidR="009D6581">
              <w:rPr>
                <w:webHidden/>
              </w:rPr>
              <w:fldChar w:fldCharType="begin"/>
            </w:r>
            <w:r w:rsidR="009D6581">
              <w:rPr>
                <w:webHidden/>
              </w:rPr>
              <w:instrText xml:space="preserve"> PAGEREF _Toc226530804 \h </w:instrText>
            </w:r>
            <w:r w:rsidR="009D6581">
              <w:rPr>
                <w:webHidden/>
              </w:rPr>
            </w:r>
            <w:r w:rsidR="009D6581">
              <w:rPr>
                <w:webHidden/>
              </w:rPr>
              <w:fldChar w:fldCharType="separate"/>
            </w:r>
            <w:r w:rsidR="009D6581">
              <w:rPr>
                <w:webHidden/>
              </w:rPr>
              <w:t>19</w:t>
            </w:r>
            <w:r w:rsidR="009D6581">
              <w:rPr>
                <w:webHidden/>
              </w:rPr>
              <w:fldChar w:fldCharType="end"/>
            </w:r>
          </w:hyperlink>
        </w:p>
        <w:p w14:paraId="4314A5C4" w14:textId="4957C374"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05" w:history="1">
            <w:r w:rsidR="009D6581" w:rsidRPr="00F909BA">
              <w:rPr>
                <w:rStyle w:val="Hyperlink"/>
              </w:rPr>
              <w:t>3.6</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ABB-/KABS-Eintr</w:t>
            </w:r>
            <w:r w:rsidR="009D6581" w:rsidRPr="00F909BA">
              <w:rPr>
                <w:rStyle w:val="Hyperlink"/>
                <w:rFonts w:hint="eastAsia"/>
              </w:rPr>
              <w:t>ä</w:t>
            </w:r>
            <w:r w:rsidR="009D6581" w:rsidRPr="00F909BA">
              <w:rPr>
                <w:rStyle w:val="Hyperlink"/>
              </w:rPr>
              <w:t>ge nur mit vorherigem Abschlusseintrag</w:t>
            </w:r>
            <w:r w:rsidR="009D6581">
              <w:rPr>
                <w:webHidden/>
              </w:rPr>
              <w:tab/>
            </w:r>
            <w:r w:rsidR="009D6581">
              <w:rPr>
                <w:webHidden/>
              </w:rPr>
              <w:fldChar w:fldCharType="begin"/>
            </w:r>
            <w:r w:rsidR="009D6581">
              <w:rPr>
                <w:webHidden/>
              </w:rPr>
              <w:instrText xml:space="preserve"> PAGEREF _Toc226530805 \h </w:instrText>
            </w:r>
            <w:r w:rsidR="009D6581">
              <w:rPr>
                <w:webHidden/>
              </w:rPr>
            </w:r>
            <w:r w:rsidR="009D6581">
              <w:rPr>
                <w:webHidden/>
              </w:rPr>
              <w:fldChar w:fldCharType="separate"/>
            </w:r>
            <w:r w:rsidR="009D6581">
              <w:rPr>
                <w:webHidden/>
              </w:rPr>
              <w:t>20</w:t>
            </w:r>
            <w:r w:rsidR="009D6581">
              <w:rPr>
                <w:webHidden/>
              </w:rPr>
              <w:fldChar w:fldCharType="end"/>
            </w:r>
          </w:hyperlink>
        </w:p>
        <w:p w14:paraId="0A282F11" w14:textId="6C1E7AD8"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06" w:history="1">
            <w:r w:rsidR="009D6581" w:rsidRPr="00F909BA">
              <w:rPr>
                <w:rStyle w:val="Hyperlink"/>
              </w:rPr>
              <w:t>3.7</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Weitere Auff</w:t>
            </w:r>
            <w:r w:rsidR="009D6581" w:rsidRPr="00F909BA">
              <w:rPr>
                <w:rStyle w:val="Hyperlink"/>
                <w:rFonts w:hint="eastAsia"/>
              </w:rPr>
              <w:t>ä</w:t>
            </w:r>
            <w:r w:rsidR="009D6581" w:rsidRPr="00F909BA">
              <w:rPr>
                <w:rStyle w:val="Hyperlink"/>
              </w:rPr>
              <w:t>lligkeiten in vereinzelten Klassen</w:t>
            </w:r>
            <w:r w:rsidR="009D6581">
              <w:rPr>
                <w:webHidden/>
              </w:rPr>
              <w:tab/>
            </w:r>
            <w:r w:rsidR="009D6581">
              <w:rPr>
                <w:webHidden/>
              </w:rPr>
              <w:fldChar w:fldCharType="begin"/>
            </w:r>
            <w:r w:rsidR="009D6581">
              <w:rPr>
                <w:webHidden/>
              </w:rPr>
              <w:instrText xml:space="preserve"> PAGEREF _Toc226530806 \h </w:instrText>
            </w:r>
            <w:r w:rsidR="009D6581">
              <w:rPr>
                <w:webHidden/>
              </w:rPr>
            </w:r>
            <w:r w:rsidR="009D6581">
              <w:rPr>
                <w:webHidden/>
              </w:rPr>
              <w:fldChar w:fldCharType="separate"/>
            </w:r>
            <w:r w:rsidR="009D6581">
              <w:rPr>
                <w:webHidden/>
              </w:rPr>
              <w:t>20</w:t>
            </w:r>
            <w:r w:rsidR="009D6581">
              <w:rPr>
                <w:webHidden/>
              </w:rPr>
              <w:fldChar w:fldCharType="end"/>
            </w:r>
          </w:hyperlink>
        </w:p>
        <w:p w14:paraId="42A25101" w14:textId="7A540A24" w:rsidR="009D6581" w:rsidRDefault="0017433A">
          <w:pPr>
            <w:pStyle w:val="Verzeichnis2"/>
            <w:rPr>
              <w:rFonts w:asciiTheme="minorHAnsi" w:eastAsiaTheme="minorEastAsia" w:hAnsiTheme="minorHAnsi"/>
              <w:color w:val="auto"/>
              <w:kern w:val="2"/>
              <w:sz w:val="24"/>
              <w:szCs w:val="24"/>
              <w:lang w:eastAsia="de-DE"/>
              <w14:ligatures w14:val="standardContextual"/>
            </w:rPr>
          </w:pPr>
          <w:hyperlink w:anchor="_Toc226530807" w:history="1">
            <w:r w:rsidR="009D6581" w:rsidRPr="00F909BA">
              <w:rPr>
                <w:rStyle w:val="Hyperlink"/>
              </w:rPr>
              <w:t>4</w:t>
            </w:r>
            <w:r w:rsidR="009D6581">
              <w:rPr>
                <w:rFonts w:asciiTheme="minorHAnsi" w:eastAsiaTheme="minorEastAsia" w:hAnsiTheme="minorHAnsi"/>
                <w:color w:val="auto"/>
                <w:kern w:val="2"/>
                <w:sz w:val="24"/>
                <w:szCs w:val="24"/>
                <w:lang w:eastAsia="de-DE"/>
                <w14:ligatures w14:val="standardContextual"/>
              </w:rPr>
              <w:tab/>
            </w:r>
            <w:r w:rsidR="009D6581" w:rsidRPr="00F909BA">
              <w:rPr>
                <w:rStyle w:val="Hyperlink"/>
              </w:rPr>
              <w:t>Pr</w:t>
            </w:r>
            <w:r w:rsidR="009D6581" w:rsidRPr="00F909BA">
              <w:rPr>
                <w:rStyle w:val="Hyperlink"/>
                <w:rFonts w:hint="eastAsia"/>
              </w:rPr>
              <w:t>ü</w:t>
            </w:r>
            <w:r w:rsidR="009D6581" w:rsidRPr="00F909BA">
              <w:rPr>
                <w:rStyle w:val="Hyperlink"/>
              </w:rPr>
              <w:t>fung und Korrektur der aktuellen Abschlusseintr</w:t>
            </w:r>
            <w:r w:rsidR="009D6581" w:rsidRPr="00F909BA">
              <w:rPr>
                <w:rStyle w:val="Hyperlink"/>
                <w:rFonts w:hint="eastAsia"/>
              </w:rPr>
              <w:t>ä</w:t>
            </w:r>
            <w:r w:rsidR="009D6581" w:rsidRPr="00F909BA">
              <w:rPr>
                <w:rStyle w:val="Hyperlink"/>
              </w:rPr>
              <w:t>ge</w:t>
            </w:r>
            <w:r w:rsidR="009D6581">
              <w:rPr>
                <w:webHidden/>
              </w:rPr>
              <w:tab/>
            </w:r>
            <w:r w:rsidR="009D6581">
              <w:rPr>
                <w:webHidden/>
              </w:rPr>
              <w:fldChar w:fldCharType="begin"/>
            </w:r>
            <w:r w:rsidR="009D6581">
              <w:rPr>
                <w:webHidden/>
              </w:rPr>
              <w:instrText xml:space="preserve"> PAGEREF _Toc226530807 \h </w:instrText>
            </w:r>
            <w:r w:rsidR="009D6581">
              <w:rPr>
                <w:webHidden/>
              </w:rPr>
            </w:r>
            <w:r w:rsidR="009D6581">
              <w:rPr>
                <w:webHidden/>
              </w:rPr>
              <w:fldChar w:fldCharType="separate"/>
            </w:r>
            <w:r w:rsidR="009D6581">
              <w:rPr>
                <w:webHidden/>
              </w:rPr>
              <w:t>21</w:t>
            </w:r>
            <w:r w:rsidR="009D6581">
              <w:rPr>
                <w:webHidden/>
              </w:rPr>
              <w:fldChar w:fldCharType="end"/>
            </w:r>
          </w:hyperlink>
        </w:p>
        <w:p w14:paraId="680A652F" w14:textId="05C8ABB0"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08" w:history="1">
            <w:r w:rsidR="009D6581" w:rsidRPr="00F909BA">
              <w:rPr>
                <w:rStyle w:val="Hyperlink"/>
              </w:rPr>
              <w:t>4.1</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 xml:space="preserve">Datenkorrektur </w:t>
            </w:r>
            <w:r w:rsidR="009D6581" w:rsidRPr="00F909BA">
              <w:rPr>
                <w:rStyle w:val="Hyperlink"/>
                <w:rFonts w:hint="eastAsia"/>
              </w:rPr>
              <w:t>ü</w:t>
            </w:r>
            <w:r w:rsidR="009D6581" w:rsidRPr="00F909BA">
              <w:rPr>
                <w:rStyle w:val="Hyperlink"/>
              </w:rPr>
              <w:t>ber die Webseite: Qualifikationen</w:t>
            </w:r>
            <w:r w:rsidR="009D6581">
              <w:rPr>
                <w:webHidden/>
              </w:rPr>
              <w:tab/>
            </w:r>
            <w:r w:rsidR="009D6581">
              <w:rPr>
                <w:webHidden/>
              </w:rPr>
              <w:fldChar w:fldCharType="begin"/>
            </w:r>
            <w:r w:rsidR="009D6581">
              <w:rPr>
                <w:webHidden/>
              </w:rPr>
              <w:instrText xml:space="preserve"> PAGEREF _Toc226530808 \h </w:instrText>
            </w:r>
            <w:r w:rsidR="009D6581">
              <w:rPr>
                <w:webHidden/>
              </w:rPr>
            </w:r>
            <w:r w:rsidR="009D6581">
              <w:rPr>
                <w:webHidden/>
              </w:rPr>
              <w:fldChar w:fldCharType="separate"/>
            </w:r>
            <w:r w:rsidR="009D6581">
              <w:rPr>
                <w:webHidden/>
              </w:rPr>
              <w:t>21</w:t>
            </w:r>
            <w:r w:rsidR="009D6581">
              <w:rPr>
                <w:webHidden/>
              </w:rPr>
              <w:fldChar w:fldCharType="end"/>
            </w:r>
          </w:hyperlink>
        </w:p>
        <w:p w14:paraId="71D8A366" w14:textId="62716440"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09" w:history="1">
            <w:r w:rsidR="009D6581" w:rsidRPr="00F909BA">
              <w:rPr>
                <w:rStyle w:val="Hyperlink"/>
              </w:rPr>
              <w:t>4.2</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 xml:space="preserve">Datenkorrektur </w:t>
            </w:r>
            <w:r w:rsidR="009D6581" w:rsidRPr="00F909BA">
              <w:rPr>
                <w:rStyle w:val="Hyperlink"/>
                <w:rFonts w:hint="eastAsia"/>
              </w:rPr>
              <w:t>ü</w:t>
            </w:r>
            <w:r w:rsidR="009D6581" w:rsidRPr="00F909BA">
              <w:rPr>
                <w:rStyle w:val="Hyperlink"/>
              </w:rPr>
              <w:t>ber die Webseite: Zeugnisse erstellen</w:t>
            </w:r>
            <w:r w:rsidR="009D6581">
              <w:rPr>
                <w:webHidden/>
              </w:rPr>
              <w:tab/>
            </w:r>
            <w:r w:rsidR="009D6581">
              <w:rPr>
                <w:webHidden/>
              </w:rPr>
              <w:fldChar w:fldCharType="begin"/>
            </w:r>
            <w:r w:rsidR="009D6581">
              <w:rPr>
                <w:webHidden/>
              </w:rPr>
              <w:instrText xml:space="preserve"> PAGEREF _Toc226530809 \h </w:instrText>
            </w:r>
            <w:r w:rsidR="009D6581">
              <w:rPr>
                <w:webHidden/>
              </w:rPr>
            </w:r>
            <w:r w:rsidR="009D6581">
              <w:rPr>
                <w:webHidden/>
              </w:rPr>
              <w:fldChar w:fldCharType="separate"/>
            </w:r>
            <w:r w:rsidR="009D6581">
              <w:rPr>
                <w:webHidden/>
              </w:rPr>
              <w:t>22</w:t>
            </w:r>
            <w:r w:rsidR="009D6581">
              <w:rPr>
                <w:webHidden/>
              </w:rPr>
              <w:fldChar w:fldCharType="end"/>
            </w:r>
          </w:hyperlink>
        </w:p>
        <w:p w14:paraId="1F016C67" w14:textId="47F8198B" w:rsidR="009D6581" w:rsidRDefault="0017433A">
          <w:pPr>
            <w:pStyle w:val="Verzeichnis1"/>
            <w:rPr>
              <w:rFonts w:asciiTheme="minorHAnsi" w:eastAsiaTheme="minorEastAsia" w:hAnsiTheme="minorHAnsi"/>
              <w:caps w:val="0"/>
              <w:color w:val="auto"/>
              <w:kern w:val="2"/>
              <w:szCs w:val="24"/>
              <w:lang w:eastAsia="de-DE"/>
              <w14:ligatures w14:val="standardContextual"/>
            </w:rPr>
          </w:pPr>
          <w:hyperlink w:anchor="_Toc226530810" w:history="1">
            <w:r w:rsidR="009D6581" w:rsidRPr="00F909BA">
              <w:rPr>
                <w:rStyle w:val="Hyperlink"/>
              </w:rPr>
              <w:t>Abschlusseintr</w:t>
            </w:r>
            <w:r w:rsidR="009D6581" w:rsidRPr="00F909BA">
              <w:rPr>
                <w:rStyle w:val="Hyperlink"/>
                <w:rFonts w:hint="eastAsia"/>
              </w:rPr>
              <w:t>ä</w:t>
            </w:r>
            <w:r w:rsidR="009D6581" w:rsidRPr="00F909BA">
              <w:rPr>
                <w:rStyle w:val="Hyperlink"/>
              </w:rPr>
              <w:t>ge nach Schulformen</w:t>
            </w:r>
            <w:r w:rsidR="009D6581">
              <w:rPr>
                <w:webHidden/>
              </w:rPr>
              <w:tab/>
            </w:r>
            <w:r w:rsidR="009D6581">
              <w:rPr>
                <w:webHidden/>
              </w:rPr>
              <w:fldChar w:fldCharType="begin"/>
            </w:r>
            <w:r w:rsidR="009D6581">
              <w:rPr>
                <w:webHidden/>
              </w:rPr>
              <w:instrText xml:space="preserve"> PAGEREF _Toc226530810 \h </w:instrText>
            </w:r>
            <w:r w:rsidR="009D6581">
              <w:rPr>
                <w:webHidden/>
              </w:rPr>
            </w:r>
            <w:r w:rsidR="009D6581">
              <w:rPr>
                <w:webHidden/>
              </w:rPr>
              <w:fldChar w:fldCharType="separate"/>
            </w:r>
            <w:r w:rsidR="009D6581">
              <w:rPr>
                <w:webHidden/>
              </w:rPr>
              <w:t>23</w:t>
            </w:r>
            <w:r w:rsidR="009D6581">
              <w:rPr>
                <w:webHidden/>
              </w:rPr>
              <w:fldChar w:fldCharType="end"/>
            </w:r>
          </w:hyperlink>
        </w:p>
        <w:p w14:paraId="14A87813" w14:textId="17866966" w:rsidR="009D6581" w:rsidRDefault="0017433A">
          <w:pPr>
            <w:pStyle w:val="Verzeichnis2"/>
            <w:rPr>
              <w:rFonts w:asciiTheme="minorHAnsi" w:eastAsiaTheme="minorEastAsia" w:hAnsiTheme="minorHAnsi"/>
              <w:color w:val="auto"/>
              <w:kern w:val="2"/>
              <w:sz w:val="24"/>
              <w:szCs w:val="24"/>
              <w:lang w:eastAsia="de-DE"/>
              <w14:ligatures w14:val="standardContextual"/>
            </w:rPr>
          </w:pPr>
          <w:hyperlink w:anchor="_Toc226530811" w:history="1">
            <w:r w:rsidR="009D6581" w:rsidRPr="00F909BA">
              <w:rPr>
                <w:rStyle w:val="Hyperlink"/>
              </w:rPr>
              <w:t>5</w:t>
            </w:r>
            <w:r w:rsidR="009D6581">
              <w:rPr>
                <w:rFonts w:asciiTheme="minorHAnsi" w:eastAsiaTheme="minorEastAsia" w:hAnsiTheme="minorHAnsi"/>
                <w:color w:val="auto"/>
                <w:kern w:val="2"/>
                <w:sz w:val="24"/>
                <w:szCs w:val="24"/>
                <w:lang w:eastAsia="de-DE"/>
                <w14:ligatures w14:val="standardContextual"/>
              </w:rPr>
              <w:tab/>
            </w:r>
            <w:r w:rsidR="009D6581" w:rsidRPr="00F909BA">
              <w:rPr>
                <w:rStyle w:val="Hyperlink"/>
              </w:rPr>
              <w:t>Gesamt</w:t>
            </w:r>
            <w:r w:rsidR="009D6581" w:rsidRPr="00F909BA">
              <w:rPr>
                <w:rStyle w:val="Hyperlink"/>
                <w:rFonts w:hint="eastAsia"/>
              </w:rPr>
              <w:t>ü</w:t>
            </w:r>
            <w:r w:rsidR="009D6581" w:rsidRPr="00F909BA">
              <w:rPr>
                <w:rStyle w:val="Hyperlink"/>
              </w:rPr>
              <w:t>bersicht der Abschlusseintr</w:t>
            </w:r>
            <w:r w:rsidR="009D6581" w:rsidRPr="00F909BA">
              <w:rPr>
                <w:rStyle w:val="Hyperlink"/>
                <w:rFonts w:hint="eastAsia"/>
              </w:rPr>
              <w:t>ä</w:t>
            </w:r>
            <w:r w:rsidR="009D6581" w:rsidRPr="00F909BA">
              <w:rPr>
                <w:rStyle w:val="Hyperlink"/>
              </w:rPr>
              <w:t>ge nach Schulformen</w:t>
            </w:r>
            <w:r w:rsidR="009D6581">
              <w:rPr>
                <w:webHidden/>
              </w:rPr>
              <w:tab/>
            </w:r>
            <w:r w:rsidR="009D6581">
              <w:rPr>
                <w:webHidden/>
              </w:rPr>
              <w:fldChar w:fldCharType="begin"/>
            </w:r>
            <w:r w:rsidR="009D6581">
              <w:rPr>
                <w:webHidden/>
              </w:rPr>
              <w:instrText xml:space="preserve"> PAGEREF _Toc226530811 \h </w:instrText>
            </w:r>
            <w:r w:rsidR="009D6581">
              <w:rPr>
                <w:webHidden/>
              </w:rPr>
            </w:r>
            <w:r w:rsidR="009D6581">
              <w:rPr>
                <w:webHidden/>
              </w:rPr>
              <w:fldChar w:fldCharType="separate"/>
            </w:r>
            <w:r w:rsidR="009D6581">
              <w:rPr>
                <w:webHidden/>
              </w:rPr>
              <w:t>23</w:t>
            </w:r>
            <w:r w:rsidR="009D6581">
              <w:rPr>
                <w:webHidden/>
              </w:rPr>
              <w:fldChar w:fldCharType="end"/>
            </w:r>
          </w:hyperlink>
        </w:p>
        <w:p w14:paraId="1E131D6A" w14:textId="248FF3A0" w:rsidR="009D6581" w:rsidRDefault="0017433A">
          <w:pPr>
            <w:pStyle w:val="Verzeichnis2"/>
            <w:rPr>
              <w:rFonts w:asciiTheme="minorHAnsi" w:eastAsiaTheme="minorEastAsia" w:hAnsiTheme="minorHAnsi"/>
              <w:color w:val="auto"/>
              <w:kern w:val="2"/>
              <w:sz w:val="24"/>
              <w:szCs w:val="24"/>
              <w:lang w:eastAsia="de-DE"/>
              <w14:ligatures w14:val="standardContextual"/>
            </w:rPr>
          </w:pPr>
          <w:hyperlink w:anchor="_Toc226530812" w:history="1">
            <w:r w:rsidR="009D6581" w:rsidRPr="00F909BA">
              <w:rPr>
                <w:rStyle w:val="Hyperlink"/>
              </w:rPr>
              <w:t>6</w:t>
            </w:r>
            <w:r w:rsidR="009D6581">
              <w:rPr>
                <w:rFonts w:asciiTheme="minorHAnsi" w:eastAsiaTheme="minorEastAsia" w:hAnsiTheme="minorHAnsi"/>
                <w:color w:val="auto"/>
                <w:kern w:val="2"/>
                <w:sz w:val="24"/>
                <w:szCs w:val="24"/>
                <w:lang w:eastAsia="de-DE"/>
                <w14:ligatures w14:val="standardContextual"/>
              </w:rPr>
              <w:tab/>
            </w:r>
            <w:r w:rsidR="009D6581" w:rsidRPr="00F909BA">
              <w:rPr>
                <w:rStyle w:val="Hyperlink"/>
              </w:rPr>
              <w:t>Abschlusseintr</w:t>
            </w:r>
            <w:r w:rsidR="009D6581" w:rsidRPr="00F909BA">
              <w:rPr>
                <w:rStyle w:val="Hyperlink"/>
                <w:rFonts w:hint="eastAsia"/>
              </w:rPr>
              <w:t>ä</w:t>
            </w:r>
            <w:r w:rsidR="009D6581" w:rsidRPr="00F909BA">
              <w:rPr>
                <w:rStyle w:val="Hyperlink"/>
              </w:rPr>
              <w:t>ge an allgemeinbildenden Schulen</w:t>
            </w:r>
            <w:r w:rsidR="009D6581">
              <w:rPr>
                <w:webHidden/>
              </w:rPr>
              <w:tab/>
            </w:r>
            <w:r w:rsidR="009D6581">
              <w:rPr>
                <w:webHidden/>
              </w:rPr>
              <w:fldChar w:fldCharType="begin"/>
            </w:r>
            <w:r w:rsidR="009D6581">
              <w:rPr>
                <w:webHidden/>
              </w:rPr>
              <w:instrText xml:space="preserve"> PAGEREF _Toc226530812 \h </w:instrText>
            </w:r>
            <w:r w:rsidR="009D6581">
              <w:rPr>
                <w:webHidden/>
              </w:rPr>
            </w:r>
            <w:r w:rsidR="009D6581">
              <w:rPr>
                <w:webHidden/>
              </w:rPr>
              <w:fldChar w:fldCharType="separate"/>
            </w:r>
            <w:r w:rsidR="009D6581">
              <w:rPr>
                <w:webHidden/>
              </w:rPr>
              <w:t>25</w:t>
            </w:r>
            <w:r w:rsidR="009D6581">
              <w:rPr>
                <w:webHidden/>
              </w:rPr>
              <w:fldChar w:fldCharType="end"/>
            </w:r>
          </w:hyperlink>
        </w:p>
        <w:p w14:paraId="5E5C1AF0" w14:textId="35342D83"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13" w:history="1">
            <w:r w:rsidR="009D6581" w:rsidRPr="00F909BA">
              <w:rPr>
                <w:rStyle w:val="Hyperlink"/>
              </w:rPr>
              <w:t>6.1</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Abschlusseintr</w:t>
            </w:r>
            <w:r w:rsidR="009D6581" w:rsidRPr="00F909BA">
              <w:rPr>
                <w:rStyle w:val="Hyperlink"/>
                <w:rFonts w:hint="eastAsia"/>
              </w:rPr>
              <w:t>ä</w:t>
            </w:r>
            <w:r w:rsidR="009D6581" w:rsidRPr="00F909BA">
              <w:rPr>
                <w:rStyle w:val="Hyperlink"/>
              </w:rPr>
              <w:t>ge an Hauptschulen / Mittelstufenschulen (H / MSPB)</w:t>
            </w:r>
            <w:r w:rsidR="009D6581">
              <w:rPr>
                <w:webHidden/>
              </w:rPr>
              <w:tab/>
            </w:r>
            <w:r w:rsidR="009D6581">
              <w:rPr>
                <w:webHidden/>
              </w:rPr>
              <w:fldChar w:fldCharType="begin"/>
            </w:r>
            <w:r w:rsidR="009D6581">
              <w:rPr>
                <w:webHidden/>
              </w:rPr>
              <w:instrText xml:space="preserve"> PAGEREF _Toc226530813 \h </w:instrText>
            </w:r>
            <w:r w:rsidR="009D6581">
              <w:rPr>
                <w:webHidden/>
              </w:rPr>
            </w:r>
            <w:r w:rsidR="009D6581">
              <w:rPr>
                <w:webHidden/>
              </w:rPr>
              <w:fldChar w:fldCharType="separate"/>
            </w:r>
            <w:r w:rsidR="009D6581">
              <w:rPr>
                <w:webHidden/>
              </w:rPr>
              <w:t>27</w:t>
            </w:r>
            <w:r w:rsidR="009D6581">
              <w:rPr>
                <w:webHidden/>
              </w:rPr>
              <w:fldChar w:fldCharType="end"/>
            </w:r>
          </w:hyperlink>
        </w:p>
        <w:p w14:paraId="0E824235" w14:textId="628510C7"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14" w:history="1">
            <w:r w:rsidR="009D6581" w:rsidRPr="00F909BA">
              <w:rPr>
                <w:rStyle w:val="Hyperlink"/>
              </w:rPr>
              <w:t>6.2</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Abschlusseintr</w:t>
            </w:r>
            <w:r w:rsidR="009D6581" w:rsidRPr="00F909BA">
              <w:rPr>
                <w:rStyle w:val="Hyperlink"/>
                <w:rFonts w:hint="eastAsia"/>
              </w:rPr>
              <w:t>ä</w:t>
            </w:r>
            <w:r w:rsidR="009D6581" w:rsidRPr="00F909BA">
              <w:rPr>
                <w:rStyle w:val="Hyperlink"/>
              </w:rPr>
              <w:t>ge f</w:t>
            </w:r>
            <w:r w:rsidR="009D6581" w:rsidRPr="00F909BA">
              <w:rPr>
                <w:rStyle w:val="Hyperlink"/>
                <w:rFonts w:hint="eastAsia"/>
              </w:rPr>
              <w:t>ü</w:t>
            </w:r>
            <w:r w:rsidR="009D6581" w:rsidRPr="00F909BA">
              <w:rPr>
                <w:rStyle w:val="Hyperlink"/>
              </w:rPr>
              <w:t>r Lerngruppen mit erh</w:t>
            </w:r>
            <w:r w:rsidR="009D6581" w:rsidRPr="00F909BA">
              <w:rPr>
                <w:rStyle w:val="Hyperlink"/>
                <w:rFonts w:hint="eastAsia"/>
              </w:rPr>
              <w:t>ö</w:t>
            </w:r>
            <w:r w:rsidR="009D6581" w:rsidRPr="00F909BA">
              <w:rPr>
                <w:rStyle w:val="Hyperlink"/>
              </w:rPr>
              <w:t>htem Praxisbezug (PUSA)</w:t>
            </w:r>
            <w:r w:rsidR="009D6581">
              <w:rPr>
                <w:webHidden/>
              </w:rPr>
              <w:tab/>
            </w:r>
            <w:r w:rsidR="009D6581">
              <w:rPr>
                <w:webHidden/>
              </w:rPr>
              <w:fldChar w:fldCharType="begin"/>
            </w:r>
            <w:r w:rsidR="009D6581">
              <w:rPr>
                <w:webHidden/>
              </w:rPr>
              <w:instrText xml:space="preserve"> PAGEREF _Toc226530814 \h </w:instrText>
            </w:r>
            <w:r w:rsidR="009D6581">
              <w:rPr>
                <w:webHidden/>
              </w:rPr>
            </w:r>
            <w:r w:rsidR="009D6581">
              <w:rPr>
                <w:webHidden/>
              </w:rPr>
              <w:fldChar w:fldCharType="separate"/>
            </w:r>
            <w:r w:rsidR="009D6581">
              <w:rPr>
                <w:webHidden/>
              </w:rPr>
              <w:t>28</w:t>
            </w:r>
            <w:r w:rsidR="009D6581">
              <w:rPr>
                <w:webHidden/>
              </w:rPr>
              <w:fldChar w:fldCharType="end"/>
            </w:r>
          </w:hyperlink>
        </w:p>
        <w:p w14:paraId="363296A3" w14:textId="68CDEA45"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15" w:history="1">
            <w:r w:rsidR="009D6581" w:rsidRPr="00F909BA">
              <w:rPr>
                <w:rStyle w:val="Hyperlink"/>
              </w:rPr>
              <w:t>6.3</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Abschlusseintr</w:t>
            </w:r>
            <w:r w:rsidR="009D6581" w:rsidRPr="00F909BA">
              <w:rPr>
                <w:rStyle w:val="Hyperlink"/>
                <w:rFonts w:hint="eastAsia"/>
              </w:rPr>
              <w:t>ä</w:t>
            </w:r>
            <w:r w:rsidR="009D6581" w:rsidRPr="00F909BA">
              <w:rPr>
                <w:rStyle w:val="Hyperlink"/>
              </w:rPr>
              <w:t>ge an Realschulen / Mittelstufenschulen (R / MSMB)</w:t>
            </w:r>
            <w:r w:rsidR="009D6581">
              <w:rPr>
                <w:webHidden/>
              </w:rPr>
              <w:tab/>
            </w:r>
            <w:r w:rsidR="009D6581">
              <w:rPr>
                <w:webHidden/>
              </w:rPr>
              <w:fldChar w:fldCharType="begin"/>
            </w:r>
            <w:r w:rsidR="009D6581">
              <w:rPr>
                <w:webHidden/>
              </w:rPr>
              <w:instrText xml:space="preserve"> PAGEREF _Toc226530815 \h </w:instrText>
            </w:r>
            <w:r w:rsidR="009D6581">
              <w:rPr>
                <w:webHidden/>
              </w:rPr>
            </w:r>
            <w:r w:rsidR="009D6581">
              <w:rPr>
                <w:webHidden/>
              </w:rPr>
              <w:fldChar w:fldCharType="separate"/>
            </w:r>
            <w:r w:rsidR="009D6581">
              <w:rPr>
                <w:webHidden/>
              </w:rPr>
              <w:t>29</w:t>
            </w:r>
            <w:r w:rsidR="009D6581">
              <w:rPr>
                <w:webHidden/>
              </w:rPr>
              <w:fldChar w:fldCharType="end"/>
            </w:r>
          </w:hyperlink>
        </w:p>
        <w:p w14:paraId="4DC9CB92" w14:textId="05905770"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16" w:history="1">
            <w:r w:rsidR="009D6581" w:rsidRPr="00F909BA">
              <w:rPr>
                <w:rStyle w:val="Hyperlink"/>
              </w:rPr>
              <w:t>6.4</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Abschlusseintr</w:t>
            </w:r>
            <w:r w:rsidR="009D6581" w:rsidRPr="00F909BA">
              <w:rPr>
                <w:rStyle w:val="Hyperlink"/>
                <w:rFonts w:hint="eastAsia"/>
              </w:rPr>
              <w:t>ä</w:t>
            </w:r>
            <w:r w:rsidR="009D6581" w:rsidRPr="00F909BA">
              <w:rPr>
                <w:rStyle w:val="Hyperlink"/>
              </w:rPr>
              <w:t>ge an Integrierten Gesamtschulen (IGS)</w:t>
            </w:r>
            <w:r w:rsidR="009D6581">
              <w:rPr>
                <w:webHidden/>
              </w:rPr>
              <w:tab/>
            </w:r>
            <w:r w:rsidR="009D6581">
              <w:rPr>
                <w:webHidden/>
              </w:rPr>
              <w:fldChar w:fldCharType="begin"/>
            </w:r>
            <w:r w:rsidR="009D6581">
              <w:rPr>
                <w:webHidden/>
              </w:rPr>
              <w:instrText xml:space="preserve"> PAGEREF _Toc226530816 \h </w:instrText>
            </w:r>
            <w:r w:rsidR="009D6581">
              <w:rPr>
                <w:webHidden/>
              </w:rPr>
            </w:r>
            <w:r w:rsidR="009D6581">
              <w:rPr>
                <w:webHidden/>
              </w:rPr>
              <w:fldChar w:fldCharType="separate"/>
            </w:r>
            <w:r w:rsidR="009D6581">
              <w:rPr>
                <w:webHidden/>
              </w:rPr>
              <w:t>30</w:t>
            </w:r>
            <w:r w:rsidR="009D6581">
              <w:rPr>
                <w:webHidden/>
              </w:rPr>
              <w:fldChar w:fldCharType="end"/>
            </w:r>
          </w:hyperlink>
        </w:p>
        <w:p w14:paraId="51939081" w14:textId="771BFDBF"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17" w:history="1">
            <w:r w:rsidR="009D6581" w:rsidRPr="00F909BA">
              <w:rPr>
                <w:rStyle w:val="Hyperlink"/>
              </w:rPr>
              <w:t>6.5</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Abschlusseintr</w:t>
            </w:r>
            <w:r w:rsidR="009D6581" w:rsidRPr="00F909BA">
              <w:rPr>
                <w:rStyle w:val="Hyperlink"/>
                <w:rFonts w:hint="eastAsia"/>
              </w:rPr>
              <w:t>ä</w:t>
            </w:r>
            <w:r w:rsidR="009D6581" w:rsidRPr="00F909BA">
              <w:rPr>
                <w:rStyle w:val="Hyperlink"/>
              </w:rPr>
              <w:t>ge an GYM8</w:t>
            </w:r>
            <w:r w:rsidR="009D6581">
              <w:rPr>
                <w:webHidden/>
              </w:rPr>
              <w:tab/>
            </w:r>
            <w:r w:rsidR="009D6581">
              <w:rPr>
                <w:webHidden/>
              </w:rPr>
              <w:fldChar w:fldCharType="begin"/>
            </w:r>
            <w:r w:rsidR="009D6581">
              <w:rPr>
                <w:webHidden/>
              </w:rPr>
              <w:instrText xml:space="preserve"> PAGEREF _Toc226530817 \h </w:instrText>
            </w:r>
            <w:r w:rsidR="009D6581">
              <w:rPr>
                <w:webHidden/>
              </w:rPr>
            </w:r>
            <w:r w:rsidR="009D6581">
              <w:rPr>
                <w:webHidden/>
              </w:rPr>
              <w:fldChar w:fldCharType="separate"/>
            </w:r>
            <w:r w:rsidR="009D6581">
              <w:rPr>
                <w:webHidden/>
              </w:rPr>
              <w:t>32</w:t>
            </w:r>
            <w:r w:rsidR="009D6581">
              <w:rPr>
                <w:webHidden/>
              </w:rPr>
              <w:fldChar w:fldCharType="end"/>
            </w:r>
          </w:hyperlink>
        </w:p>
        <w:p w14:paraId="251B975B" w14:textId="1FECB3A6"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18" w:history="1">
            <w:r w:rsidR="009D6581" w:rsidRPr="00F909BA">
              <w:rPr>
                <w:rStyle w:val="Hyperlink"/>
              </w:rPr>
              <w:t>6.6</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Abschlusseintr</w:t>
            </w:r>
            <w:r w:rsidR="009D6581" w:rsidRPr="00F909BA">
              <w:rPr>
                <w:rStyle w:val="Hyperlink"/>
                <w:rFonts w:hint="eastAsia"/>
              </w:rPr>
              <w:t>ä</w:t>
            </w:r>
            <w:r w:rsidR="009D6581" w:rsidRPr="00F909BA">
              <w:rPr>
                <w:rStyle w:val="Hyperlink"/>
              </w:rPr>
              <w:t>ge an GYM</w:t>
            </w:r>
            <w:r w:rsidR="009D6581">
              <w:rPr>
                <w:webHidden/>
              </w:rPr>
              <w:tab/>
            </w:r>
            <w:r w:rsidR="009D6581">
              <w:rPr>
                <w:webHidden/>
              </w:rPr>
              <w:fldChar w:fldCharType="begin"/>
            </w:r>
            <w:r w:rsidR="009D6581">
              <w:rPr>
                <w:webHidden/>
              </w:rPr>
              <w:instrText xml:space="preserve"> PAGEREF _Toc226530818 \h </w:instrText>
            </w:r>
            <w:r w:rsidR="009D6581">
              <w:rPr>
                <w:webHidden/>
              </w:rPr>
            </w:r>
            <w:r w:rsidR="009D6581">
              <w:rPr>
                <w:webHidden/>
              </w:rPr>
              <w:fldChar w:fldCharType="separate"/>
            </w:r>
            <w:r w:rsidR="009D6581">
              <w:rPr>
                <w:webHidden/>
              </w:rPr>
              <w:t>33</w:t>
            </w:r>
            <w:r w:rsidR="009D6581">
              <w:rPr>
                <w:webHidden/>
              </w:rPr>
              <w:fldChar w:fldCharType="end"/>
            </w:r>
          </w:hyperlink>
        </w:p>
        <w:p w14:paraId="2E8A4684" w14:textId="2912A250"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19" w:history="1">
            <w:r w:rsidR="009D6581" w:rsidRPr="00F909BA">
              <w:rPr>
                <w:rStyle w:val="Hyperlink"/>
              </w:rPr>
              <w:t>6.7</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Abschlusseintr</w:t>
            </w:r>
            <w:r w:rsidR="009D6581" w:rsidRPr="00F909BA">
              <w:rPr>
                <w:rStyle w:val="Hyperlink"/>
                <w:rFonts w:hint="eastAsia"/>
              </w:rPr>
              <w:t>ä</w:t>
            </w:r>
            <w:r w:rsidR="009D6581" w:rsidRPr="00F909BA">
              <w:rPr>
                <w:rStyle w:val="Hyperlink"/>
              </w:rPr>
              <w:t>ge an F</w:t>
            </w:r>
            <w:r w:rsidR="009D6581" w:rsidRPr="00F909BA">
              <w:rPr>
                <w:rStyle w:val="Hyperlink"/>
                <w:rFonts w:hint="eastAsia"/>
              </w:rPr>
              <w:t>ö</w:t>
            </w:r>
            <w:r w:rsidR="009D6581" w:rsidRPr="00F909BA">
              <w:rPr>
                <w:rStyle w:val="Hyperlink"/>
              </w:rPr>
              <w:t>rderschulen</w:t>
            </w:r>
            <w:r w:rsidR="009D6581">
              <w:rPr>
                <w:webHidden/>
              </w:rPr>
              <w:tab/>
            </w:r>
            <w:r w:rsidR="009D6581">
              <w:rPr>
                <w:webHidden/>
              </w:rPr>
              <w:fldChar w:fldCharType="begin"/>
            </w:r>
            <w:r w:rsidR="009D6581">
              <w:rPr>
                <w:webHidden/>
              </w:rPr>
              <w:instrText xml:space="preserve"> PAGEREF _Toc226530819 \h </w:instrText>
            </w:r>
            <w:r w:rsidR="009D6581">
              <w:rPr>
                <w:webHidden/>
              </w:rPr>
            </w:r>
            <w:r w:rsidR="009D6581">
              <w:rPr>
                <w:webHidden/>
              </w:rPr>
              <w:fldChar w:fldCharType="separate"/>
            </w:r>
            <w:r w:rsidR="009D6581">
              <w:rPr>
                <w:webHidden/>
              </w:rPr>
              <w:t>35</w:t>
            </w:r>
            <w:r w:rsidR="009D6581">
              <w:rPr>
                <w:webHidden/>
              </w:rPr>
              <w:fldChar w:fldCharType="end"/>
            </w:r>
          </w:hyperlink>
        </w:p>
        <w:p w14:paraId="09C0023C" w14:textId="07606039" w:rsidR="009D6581" w:rsidRDefault="0017433A">
          <w:pPr>
            <w:pStyle w:val="Verzeichnis2"/>
            <w:rPr>
              <w:rFonts w:asciiTheme="minorHAnsi" w:eastAsiaTheme="minorEastAsia" w:hAnsiTheme="minorHAnsi"/>
              <w:color w:val="auto"/>
              <w:kern w:val="2"/>
              <w:sz w:val="24"/>
              <w:szCs w:val="24"/>
              <w:lang w:eastAsia="de-DE"/>
              <w14:ligatures w14:val="standardContextual"/>
            </w:rPr>
          </w:pPr>
          <w:hyperlink w:anchor="_Toc226530820" w:history="1">
            <w:r w:rsidR="009D6581" w:rsidRPr="00F909BA">
              <w:rPr>
                <w:rStyle w:val="Hyperlink"/>
              </w:rPr>
              <w:t>7</w:t>
            </w:r>
            <w:r w:rsidR="009D6581">
              <w:rPr>
                <w:rFonts w:asciiTheme="minorHAnsi" w:eastAsiaTheme="minorEastAsia" w:hAnsiTheme="minorHAnsi"/>
                <w:color w:val="auto"/>
                <w:kern w:val="2"/>
                <w:sz w:val="24"/>
                <w:szCs w:val="24"/>
                <w:lang w:eastAsia="de-DE"/>
                <w14:ligatures w14:val="standardContextual"/>
              </w:rPr>
              <w:tab/>
            </w:r>
            <w:r w:rsidR="009D6581" w:rsidRPr="00F909BA">
              <w:rPr>
                <w:rStyle w:val="Hyperlink"/>
              </w:rPr>
              <w:t>Abschlusseintr</w:t>
            </w:r>
            <w:r w:rsidR="009D6581" w:rsidRPr="00F909BA">
              <w:rPr>
                <w:rStyle w:val="Hyperlink"/>
                <w:rFonts w:hint="eastAsia"/>
              </w:rPr>
              <w:t>ä</w:t>
            </w:r>
            <w:r w:rsidR="009D6581" w:rsidRPr="00F909BA">
              <w:rPr>
                <w:rStyle w:val="Hyperlink"/>
              </w:rPr>
              <w:t>ge an Schulen f</w:t>
            </w:r>
            <w:r w:rsidR="009D6581" w:rsidRPr="00F909BA">
              <w:rPr>
                <w:rStyle w:val="Hyperlink"/>
                <w:rFonts w:hint="eastAsia"/>
              </w:rPr>
              <w:t>ü</w:t>
            </w:r>
            <w:r w:rsidR="009D6581" w:rsidRPr="00F909BA">
              <w:rPr>
                <w:rStyle w:val="Hyperlink"/>
              </w:rPr>
              <w:t>r Erwachsene</w:t>
            </w:r>
            <w:r w:rsidR="009D6581">
              <w:rPr>
                <w:webHidden/>
              </w:rPr>
              <w:tab/>
            </w:r>
            <w:r w:rsidR="009D6581">
              <w:rPr>
                <w:webHidden/>
              </w:rPr>
              <w:fldChar w:fldCharType="begin"/>
            </w:r>
            <w:r w:rsidR="009D6581">
              <w:rPr>
                <w:webHidden/>
              </w:rPr>
              <w:instrText xml:space="preserve"> PAGEREF _Toc226530820 \h </w:instrText>
            </w:r>
            <w:r w:rsidR="009D6581">
              <w:rPr>
                <w:webHidden/>
              </w:rPr>
            </w:r>
            <w:r w:rsidR="009D6581">
              <w:rPr>
                <w:webHidden/>
              </w:rPr>
              <w:fldChar w:fldCharType="separate"/>
            </w:r>
            <w:r w:rsidR="009D6581">
              <w:rPr>
                <w:webHidden/>
              </w:rPr>
              <w:t>37</w:t>
            </w:r>
            <w:r w:rsidR="009D6581">
              <w:rPr>
                <w:webHidden/>
              </w:rPr>
              <w:fldChar w:fldCharType="end"/>
            </w:r>
          </w:hyperlink>
        </w:p>
        <w:p w14:paraId="262267D4" w14:textId="47C51CA7"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21" w:history="1">
            <w:r w:rsidR="009D6581" w:rsidRPr="00F909BA">
              <w:rPr>
                <w:rStyle w:val="Hyperlink"/>
              </w:rPr>
              <w:t>7.1</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Abschlusseintr</w:t>
            </w:r>
            <w:r w:rsidR="009D6581" w:rsidRPr="00F909BA">
              <w:rPr>
                <w:rStyle w:val="Hyperlink"/>
                <w:rFonts w:hint="eastAsia"/>
              </w:rPr>
              <w:t>ä</w:t>
            </w:r>
            <w:r w:rsidR="009D6581" w:rsidRPr="00F909BA">
              <w:rPr>
                <w:rStyle w:val="Hyperlink"/>
              </w:rPr>
              <w:t>ge an Abendhauptschulen</w:t>
            </w:r>
            <w:r w:rsidR="009D6581">
              <w:rPr>
                <w:webHidden/>
              </w:rPr>
              <w:tab/>
            </w:r>
            <w:r w:rsidR="009D6581">
              <w:rPr>
                <w:webHidden/>
              </w:rPr>
              <w:fldChar w:fldCharType="begin"/>
            </w:r>
            <w:r w:rsidR="009D6581">
              <w:rPr>
                <w:webHidden/>
              </w:rPr>
              <w:instrText xml:space="preserve"> PAGEREF _Toc226530821 \h </w:instrText>
            </w:r>
            <w:r w:rsidR="009D6581">
              <w:rPr>
                <w:webHidden/>
              </w:rPr>
            </w:r>
            <w:r w:rsidR="009D6581">
              <w:rPr>
                <w:webHidden/>
              </w:rPr>
              <w:fldChar w:fldCharType="separate"/>
            </w:r>
            <w:r w:rsidR="009D6581">
              <w:rPr>
                <w:webHidden/>
              </w:rPr>
              <w:t>37</w:t>
            </w:r>
            <w:r w:rsidR="009D6581">
              <w:rPr>
                <w:webHidden/>
              </w:rPr>
              <w:fldChar w:fldCharType="end"/>
            </w:r>
          </w:hyperlink>
        </w:p>
        <w:p w14:paraId="10F5F40E" w14:textId="796B0D59"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22" w:history="1">
            <w:r w:rsidR="009D6581" w:rsidRPr="00F909BA">
              <w:rPr>
                <w:rStyle w:val="Hyperlink"/>
              </w:rPr>
              <w:t>7.2</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Abschlusseintr</w:t>
            </w:r>
            <w:r w:rsidR="009D6581" w:rsidRPr="00F909BA">
              <w:rPr>
                <w:rStyle w:val="Hyperlink"/>
                <w:rFonts w:hint="eastAsia"/>
              </w:rPr>
              <w:t>ä</w:t>
            </w:r>
            <w:r w:rsidR="009D6581" w:rsidRPr="00F909BA">
              <w:rPr>
                <w:rStyle w:val="Hyperlink"/>
              </w:rPr>
              <w:t>ge an Abendrealschulen</w:t>
            </w:r>
            <w:r w:rsidR="009D6581">
              <w:rPr>
                <w:webHidden/>
              </w:rPr>
              <w:tab/>
            </w:r>
            <w:r w:rsidR="009D6581">
              <w:rPr>
                <w:webHidden/>
              </w:rPr>
              <w:fldChar w:fldCharType="begin"/>
            </w:r>
            <w:r w:rsidR="009D6581">
              <w:rPr>
                <w:webHidden/>
              </w:rPr>
              <w:instrText xml:space="preserve"> PAGEREF _Toc226530822 \h </w:instrText>
            </w:r>
            <w:r w:rsidR="009D6581">
              <w:rPr>
                <w:webHidden/>
              </w:rPr>
            </w:r>
            <w:r w:rsidR="009D6581">
              <w:rPr>
                <w:webHidden/>
              </w:rPr>
              <w:fldChar w:fldCharType="separate"/>
            </w:r>
            <w:r w:rsidR="009D6581">
              <w:rPr>
                <w:webHidden/>
              </w:rPr>
              <w:t>38</w:t>
            </w:r>
            <w:r w:rsidR="009D6581">
              <w:rPr>
                <w:webHidden/>
              </w:rPr>
              <w:fldChar w:fldCharType="end"/>
            </w:r>
          </w:hyperlink>
        </w:p>
        <w:p w14:paraId="46A06DDD" w14:textId="7CE8BC9A"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23" w:history="1">
            <w:r w:rsidR="009D6581" w:rsidRPr="00F909BA">
              <w:rPr>
                <w:rStyle w:val="Hyperlink"/>
              </w:rPr>
              <w:t>7.3</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Abschlusseintr</w:t>
            </w:r>
            <w:r w:rsidR="009D6581" w:rsidRPr="00F909BA">
              <w:rPr>
                <w:rStyle w:val="Hyperlink"/>
                <w:rFonts w:hint="eastAsia"/>
              </w:rPr>
              <w:t>ä</w:t>
            </w:r>
            <w:r w:rsidR="009D6581" w:rsidRPr="00F909BA">
              <w:rPr>
                <w:rStyle w:val="Hyperlink"/>
              </w:rPr>
              <w:t>ge an Abendgymnasien und Kollegs</w:t>
            </w:r>
            <w:r w:rsidR="009D6581">
              <w:rPr>
                <w:webHidden/>
              </w:rPr>
              <w:tab/>
            </w:r>
            <w:r w:rsidR="009D6581">
              <w:rPr>
                <w:webHidden/>
              </w:rPr>
              <w:fldChar w:fldCharType="begin"/>
            </w:r>
            <w:r w:rsidR="009D6581">
              <w:rPr>
                <w:webHidden/>
              </w:rPr>
              <w:instrText xml:space="preserve"> PAGEREF _Toc226530823 \h </w:instrText>
            </w:r>
            <w:r w:rsidR="009D6581">
              <w:rPr>
                <w:webHidden/>
              </w:rPr>
            </w:r>
            <w:r w:rsidR="009D6581">
              <w:rPr>
                <w:webHidden/>
              </w:rPr>
              <w:fldChar w:fldCharType="separate"/>
            </w:r>
            <w:r w:rsidR="009D6581">
              <w:rPr>
                <w:webHidden/>
              </w:rPr>
              <w:t>39</w:t>
            </w:r>
            <w:r w:rsidR="009D6581">
              <w:rPr>
                <w:webHidden/>
              </w:rPr>
              <w:fldChar w:fldCharType="end"/>
            </w:r>
          </w:hyperlink>
        </w:p>
        <w:p w14:paraId="13A39AA5" w14:textId="539DA974" w:rsidR="009D6581" w:rsidRDefault="0017433A">
          <w:pPr>
            <w:pStyle w:val="Verzeichnis2"/>
            <w:rPr>
              <w:rFonts w:asciiTheme="minorHAnsi" w:eastAsiaTheme="minorEastAsia" w:hAnsiTheme="minorHAnsi"/>
              <w:color w:val="auto"/>
              <w:kern w:val="2"/>
              <w:sz w:val="24"/>
              <w:szCs w:val="24"/>
              <w:lang w:eastAsia="de-DE"/>
              <w14:ligatures w14:val="standardContextual"/>
            </w:rPr>
          </w:pPr>
          <w:hyperlink w:anchor="_Toc226530824" w:history="1">
            <w:r w:rsidR="009D6581" w:rsidRPr="00F909BA">
              <w:rPr>
                <w:rStyle w:val="Hyperlink"/>
              </w:rPr>
              <w:t>8</w:t>
            </w:r>
            <w:r w:rsidR="009D6581">
              <w:rPr>
                <w:rFonts w:asciiTheme="minorHAnsi" w:eastAsiaTheme="minorEastAsia" w:hAnsiTheme="minorHAnsi"/>
                <w:color w:val="auto"/>
                <w:kern w:val="2"/>
                <w:sz w:val="24"/>
                <w:szCs w:val="24"/>
                <w:lang w:eastAsia="de-DE"/>
                <w14:ligatures w14:val="standardContextual"/>
              </w:rPr>
              <w:tab/>
            </w:r>
            <w:r w:rsidR="009D6581" w:rsidRPr="00F909BA">
              <w:rPr>
                <w:rStyle w:val="Hyperlink"/>
              </w:rPr>
              <w:t>Abschlusseintr</w:t>
            </w:r>
            <w:r w:rsidR="009D6581" w:rsidRPr="00F909BA">
              <w:rPr>
                <w:rStyle w:val="Hyperlink"/>
                <w:rFonts w:hint="eastAsia"/>
              </w:rPr>
              <w:t>ä</w:t>
            </w:r>
            <w:r w:rsidR="009D6581" w:rsidRPr="00F909BA">
              <w:rPr>
                <w:rStyle w:val="Hyperlink"/>
              </w:rPr>
              <w:t>ge an Beruflichen Schulen</w:t>
            </w:r>
            <w:r w:rsidR="009D6581">
              <w:rPr>
                <w:webHidden/>
              </w:rPr>
              <w:tab/>
            </w:r>
            <w:r w:rsidR="009D6581">
              <w:rPr>
                <w:webHidden/>
              </w:rPr>
              <w:fldChar w:fldCharType="begin"/>
            </w:r>
            <w:r w:rsidR="009D6581">
              <w:rPr>
                <w:webHidden/>
              </w:rPr>
              <w:instrText xml:space="preserve"> PAGEREF _Toc226530824 \h </w:instrText>
            </w:r>
            <w:r w:rsidR="009D6581">
              <w:rPr>
                <w:webHidden/>
              </w:rPr>
            </w:r>
            <w:r w:rsidR="009D6581">
              <w:rPr>
                <w:webHidden/>
              </w:rPr>
              <w:fldChar w:fldCharType="separate"/>
            </w:r>
            <w:r w:rsidR="009D6581">
              <w:rPr>
                <w:webHidden/>
              </w:rPr>
              <w:t>40</w:t>
            </w:r>
            <w:r w:rsidR="009D6581">
              <w:rPr>
                <w:webHidden/>
              </w:rPr>
              <w:fldChar w:fldCharType="end"/>
            </w:r>
          </w:hyperlink>
        </w:p>
        <w:p w14:paraId="067059E0" w14:textId="6BD87415" w:rsidR="009D6581" w:rsidRDefault="0017433A">
          <w:pPr>
            <w:pStyle w:val="Verzeichnis2"/>
            <w:rPr>
              <w:rFonts w:asciiTheme="minorHAnsi" w:eastAsiaTheme="minorEastAsia" w:hAnsiTheme="minorHAnsi"/>
              <w:color w:val="auto"/>
              <w:kern w:val="2"/>
              <w:sz w:val="24"/>
              <w:szCs w:val="24"/>
              <w:lang w:eastAsia="de-DE"/>
              <w14:ligatures w14:val="standardContextual"/>
            </w:rPr>
          </w:pPr>
          <w:hyperlink w:anchor="_Toc226530825" w:history="1">
            <w:r w:rsidR="009D6581" w:rsidRPr="00F909BA">
              <w:rPr>
                <w:rStyle w:val="Hyperlink"/>
              </w:rPr>
              <w:t>9</w:t>
            </w:r>
            <w:r w:rsidR="009D6581">
              <w:rPr>
                <w:rFonts w:asciiTheme="minorHAnsi" w:eastAsiaTheme="minorEastAsia" w:hAnsiTheme="minorHAnsi"/>
                <w:color w:val="auto"/>
                <w:kern w:val="2"/>
                <w:sz w:val="24"/>
                <w:szCs w:val="24"/>
                <w:lang w:eastAsia="de-DE"/>
                <w14:ligatures w14:val="standardContextual"/>
              </w:rPr>
              <w:tab/>
            </w:r>
            <w:r w:rsidR="009D6581" w:rsidRPr="00F909BA">
              <w:rPr>
                <w:rStyle w:val="Hyperlink"/>
              </w:rPr>
              <w:t>Abschlusseintr</w:t>
            </w:r>
            <w:r w:rsidR="009D6581" w:rsidRPr="00F909BA">
              <w:rPr>
                <w:rStyle w:val="Hyperlink"/>
                <w:rFonts w:hint="eastAsia"/>
              </w:rPr>
              <w:t>ä</w:t>
            </w:r>
            <w:r w:rsidR="009D6581" w:rsidRPr="00F909BA">
              <w:rPr>
                <w:rStyle w:val="Hyperlink"/>
              </w:rPr>
              <w:t>ge f</w:t>
            </w:r>
            <w:r w:rsidR="009D6581" w:rsidRPr="00F909BA">
              <w:rPr>
                <w:rStyle w:val="Hyperlink"/>
                <w:rFonts w:hint="eastAsia"/>
              </w:rPr>
              <w:t>ü</w:t>
            </w:r>
            <w:r w:rsidR="009D6581" w:rsidRPr="00F909BA">
              <w:rPr>
                <w:rStyle w:val="Hyperlink"/>
              </w:rPr>
              <w:t>r Seiteneinsteiger (NDHS)</w:t>
            </w:r>
            <w:r w:rsidR="009D6581">
              <w:rPr>
                <w:webHidden/>
              </w:rPr>
              <w:tab/>
            </w:r>
            <w:r w:rsidR="009D6581">
              <w:rPr>
                <w:webHidden/>
              </w:rPr>
              <w:fldChar w:fldCharType="begin"/>
            </w:r>
            <w:r w:rsidR="009D6581">
              <w:rPr>
                <w:webHidden/>
              </w:rPr>
              <w:instrText xml:space="preserve"> PAGEREF _Toc226530825 \h </w:instrText>
            </w:r>
            <w:r w:rsidR="009D6581">
              <w:rPr>
                <w:webHidden/>
              </w:rPr>
            </w:r>
            <w:r w:rsidR="009D6581">
              <w:rPr>
                <w:webHidden/>
              </w:rPr>
              <w:fldChar w:fldCharType="separate"/>
            </w:r>
            <w:r w:rsidR="009D6581">
              <w:rPr>
                <w:webHidden/>
              </w:rPr>
              <w:t>44</w:t>
            </w:r>
            <w:r w:rsidR="009D6581">
              <w:rPr>
                <w:webHidden/>
              </w:rPr>
              <w:fldChar w:fldCharType="end"/>
            </w:r>
          </w:hyperlink>
        </w:p>
        <w:p w14:paraId="1F34A71E" w14:textId="662A50AD" w:rsidR="009D6581" w:rsidRDefault="0017433A">
          <w:pPr>
            <w:pStyle w:val="Verzeichnis2"/>
            <w:rPr>
              <w:rFonts w:asciiTheme="minorHAnsi" w:eastAsiaTheme="minorEastAsia" w:hAnsiTheme="minorHAnsi"/>
              <w:color w:val="auto"/>
              <w:kern w:val="2"/>
              <w:sz w:val="24"/>
              <w:szCs w:val="24"/>
              <w:lang w:eastAsia="de-DE"/>
              <w14:ligatures w14:val="standardContextual"/>
            </w:rPr>
          </w:pPr>
          <w:hyperlink w:anchor="_Toc226530826" w:history="1">
            <w:r w:rsidR="009D6581" w:rsidRPr="00F909BA">
              <w:rPr>
                <w:rStyle w:val="Hyperlink"/>
              </w:rPr>
              <w:t>10</w:t>
            </w:r>
            <w:r w:rsidR="009D6581">
              <w:rPr>
                <w:rFonts w:asciiTheme="minorHAnsi" w:eastAsiaTheme="minorEastAsia" w:hAnsiTheme="minorHAnsi"/>
                <w:color w:val="auto"/>
                <w:kern w:val="2"/>
                <w:sz w:val="24"/>
                <w:szCs w:val="24"/>
                <w:lang w:eastAsia="de-DE"/>
                <w14:ligatures w14:val="standardContextual"/>
              </w:rPr>
              <w:tab/>
            </w:r>
            <w:r w:rsidR="009D6581" w:rsidRPr="00F909BA">
              <w:rPr>
                <w:rStyle w:val="Hyperlink"/>
              </w:rPr>
              <w:t>Wichtige Hinweise zu Abschlusseintr</w:t>
            </w:r>
            <w:r w:rsidR="009D6581" w:rsidRPr="00F909BA">
              <w:rPr>
                <w:rStyle w:val="Hyperlink"/>
                <w:rFonts w:hint="eastAsia"/>
              </w:rPr>
              <w:t>ä</w:t>
            </w:r>
            <w:r w:rsidR="009D6581" w:rsidRPr="00F909BA">
              <w:rPr>
                <w:rStyle w:val="Hyperlink"/>
              </w:rPr>
              <w:t>gen</w:t>
            </w:r>
            <w:r w:rsidR="009D6581">
              <w:rPr>
                <w:webHidden/>
              </w:rPr>
              <w:tab/>
            </w:r>
            <w:r w:rsidR="009D6581">
              <w:rPr>
                <w:webHidden/>
              </w:rPr>
              <w:fldChar w:fldCharType="begin"/>
            </w:r>
            <w:r w:rsidR="009D6581">
              <w:rPr>
                <w:webHidden/>
              </w:rPr>
              <w:instrText xml:space="preserve"> PAGEREF _Toc226530826 \h </w:instrText>
            </w:r>
            <w:r w:rsidR="009D6581">
              <w:rPr>
                <w:webHidden/>
              </w:rPr>
            </w:r>
            <w:r w:rsidR="009D6581">
              <w:rPr>
                <w:webHidden/>
              </w:rPr>
              <w:fldChar w:fldCharType="separate"/>
            </w:r>
            <w:r w:rsidR="009D6581">
              <w:rPr>
                <w:webHidden/>
              </w:rPr>
              <w:t>44</w:t>
            </w:r>
            <w:r w:rsidR="009D6581">
              <w:rPr>
                <w:webHidden/>
              </w:rPr>
              <w:fldChar w:fldCharType="end"/>
            </w:r>
          </w:hyperlink>
        </w:p>
        <w:p w14:paraId="41FBDAFA" w14:textId="510DC4E8"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27" w:history="1">
            <w:r w:rsidR="009D6581" w:rsidRPr="00F909BA">
              <w:rPr>
                <w:rStyle w:val="Hyperlink"/>
              </w:rPr>
              <w:t>10.1</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Abbrecher (ABB / KABS)</w:t>
            </w:r>
            <w:r w:rsidR="009D6581">
              <w:rPr>
                <w:webHidden/>
              </w:rPr>
              <w:tab/>
            </w:r>
            <w:r w:rsidR="009D6581">
              <w:rPr>
                <w:webHidden/>
              </w:rPr>
              <w:fldChar w:fldCharType="begin"/>
            </w:r>
            <w:r w:rsidR="009D6581">
              <w:rPr>
                <w:webHidden/>
              </w:rPr>
              <w:instrText xml:space="preserve"> PAGEREF _Toc226530827 \h </w:instrText>
            </w:r>
            <w:r w:rsidR="009D6581">
              <w:rPr>
                <w:webHidden/>
              </w:rPr>
            </w:r>
            <w:r w:rsidR="009D6581">
              <w:rPr>
                <w:webHidden/>
              </w:rPr>
              <w:fldChar w:fldCharType="separate"/>
            </w:r>
            <w:r w:rsidR="009D6581">
              <w:rPr>
                <w:webHidden/>
              </w:rPr>
              <w:t>44</w:t>
            </w:r>
            <w:r w:rsidR="009D6581">
              <w:rPr>
                <w:webHidden/>
              </w:rPr>
              <w:fldChar w:fldCharType="end"/>
            </w:r>
          </w:hyperlink>
        </w:p>
        <w:p w14:paraId="760C81AF" w14:textId="14EA4F66"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28" w:history="1">
            <w:r w:rsidR="009D6581" w:rsidRPr="00F909BA">
              <w:rPr>
                <w:rStyle w:val="Hyperlink"/>
              </w:rPr>
              <w:t>10.2</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OHA und OLH</w:t>
            </w:r>
            <w:r w:rsidR="009D6581">
              <w:rPr>
                <w:webHidden/>
              </w:rPr>
              <w:tab/>
            </w:r>
            <w:r w:rsidR="009D6581">
              <w:rPr>
                <w:webHidden/>
              </w:rPr>
              <w:fldChar w:fldCharType="begin"/>
            </w:r>
            <w:r w:rsidR="009D6581">
              <w:rPr>
                <w:webHidden/>
              </w:rPr>
              <w:instrText xml:space="preserve"> PAGEREF _Toc226530828 \h </w:instrText>
            </w:r>
            <w:r w:rsidR="009D6581">
              <w:rPr>
                <w:webHidden/>
              </w:rPr>
            </w:r>
            <w:r w:rsidR="009D6581">
              <w:rPr>
                <w:webHidden/>
              </w:rPr>
              <w:fldChar w:fldCharType="separate"/>
            </w:r>
            <w:r w:rsidR="009D6581">
              <w:rPr>
                <w:webHidden/>
              </w:rPr>
              <w:t>45</w:t>
            </w:r>
            <w:r w:rsidR="009D6581">
              <w:rPr>
                <w:webHidden/>
              </w:rPr>
              <w:fldChar w:fldCharType="end"/>
            </w:r>
          </w:hyperlink>
        </w:p>
        <w:p w14:paraId="58D800BF" w14:textId="78E7939D"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29" w:history="1">
            <w:r w:rsidR="009D6581" w:rsidRPr="00F909BA">
              <w:rPr>
                <w:rStyle w:val="Hyperlink"/>
              </w:rPr>
              <w:t>10.3</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Hauptschulabschl</w:t>
            </w:r>
            <w:r w:rsidR="009D6581" w:rsidRPr="00F909BA">
              <w:rPr>
                <w:rStyle w:val="Hyperlink"/>
                <w:rFonts w:hint="eastAsia"/>
              </w:rPr>
              <w:t>ü</w:t>
            </w:r>
            <w:r w:rsidR="009D6581" w:rsidRPr="00F909BA">
              <w:rPr>
                <w:rStyle w:val="Hyperlink"/>
              </w:rPr>
              <w:t>sse und deren Gleichstellungen</w:t>
            </w:r>
            <w:r w:rsidR="009D6581">
              <w:rPr>
                <w:webHidden/>
              </w:rPr>
              <w:tab/>
            </w:r>
            <w:r w:rsidR="009D6581">
              <w:rPr>
                <w:webHidden/>
              </w:rPr>
              <w:fldChar w:fldCharType="begin"/>
            </w:r>
            <w:r w:rsidR="009D6581">
              <w:rPr>
                <w:webHidden/>
              </w:rPr>
              <w:instrText xml:space="preserve"> PAGEREF _Toc226530829 \h </w:instrText>
            </w:r>
            <w:r w:rsidR="009D6581">
              <w:rPr>
                <w:webHidden/>
              </w:rPr>
            </w:r>
            <w:r w:rsidR="009D6581">
              <w:rPr>
                <w:webHidden/>
              </w:rPr>
              <w:fldChar w:fldCharType="separate"/>
            </w:r>
            <w:r w:rsidR="009D6581">
              <w:rPr>
                <w:webHidden/>
              </w:rPr>
              <w:t>45</w:t>
            </w:r>
            <w:r w:rsidR="009D6581">
              <w:rPr>
                <w:webHidden/>
              </w:rPr>
              <w:fldChar w:fldCharType="end"/>
            </w:r>
          </w:hyperlink>
        </w:p>
        <w:p w14:paraId="71A1880F" w14:textId="2988C032"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30" w:history="1">
            <w:r w:rsidR="009D6581" w:rsidRPr="00F909BA">
              <w:rPr>
                <w:rStyle w:val="Hyperlink"/>
              </w:rPr>
              <w:t>10.4</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Mittlere Abschl</w:t>
            </w:r>
            <w:r w:rsidR="009D6581" w:rsidRPr="00F909BA">
              <w:rPr>
                <w:rStyle w:val="Hyperlink"/>
                <w:rFonts w:hint="eastAsia"/>
              </w:rPr>
              <w:t>ü</w:t>
            </w:r>
            <w:r w:rsidR="009D6581" w:rsidRPr="00F909BA">
              <w:rPr>
                <w:rStyle w:val="Hyperlink"/>
              </w:rPr>
              <w:t>sse und deren Gleichstellungen</w:t>
            </w:r>
            <w:r w:rsidR="009D6581">
              <w:rPr>
                <w:webHidden/>
              </w:rPr>
              <w:tab/>
            </w:r>
            <w:r w:rsidR="009D6581">
              <w:rPr>
                <w:webHidden/>
              </w:rPr>
              <w:fldChar w:fldCharType="begin"/>
            </w:r>
            <w:r w:rsidR="009D6581">
              <w:rPr>
                <w:webHidden/>
              </w:rPr>
              <w:instrText xml:space="preserve"> PAGEREF _Toc226530830 \h </w:instrText>
            </w:r>
            <w:r w:rsidR="009D6581">
              <w:rPr>
                <w:webHidden/>
              </w:rPr>
            </w:r>
            <w:r w:rsidR="009D6581">
              <w:rPr>
                <w:webHidden/>
              </w:rPr>
              <w:fldChar w:fldCharType="separate"/>
            </w:r>
            <w:r w:rsidR="009D6581">
              <w:rPr>
                <w:webHidden/>
              </w:rPr>
              <w:t>45</w:t>
            </w:r>
            <w:r w:rsidR="009D6581">
              <w:rPr>
                <w:webHidden/>
              </w:rPr>
              <w:fldChar w:fldCharType="end"/>
            </w:r>
          </w:hyperlink>
        </w:p>
        <w:p w14:paraId="5CED9E22" w14:textId="4715D85E" w:rsidR="009D6581" w:rsidRDefault="0017433A">
          <w:pPr>
            <w:pStyle w:val="Verzeichnis3"/>
            <w:rPr>
              <w:rFonts w:asciiTheme="minorHAnsi" w:eastAsiaTheme="minorEastAsia" w:hAnsiTheme="minorHAnsi" w:cstheme="minorBidi"/>
              <w:bCs w:val="0"/>
              <w:color w:val="auto"/>
              <w:kern w:val="2"/>
              <w:sz w:val="24"/>
              <w:szCs w:val="24"/>
              <w:lang w:eastAsia="de-DE"/>
              <w14:ligatures w14:val="standardContextual"/>
            </w:rPr>
          </w:pPr>
          <w:hyperlink w:anchor="_Toc226530831" w:history="1">
            <w:r w:rsidR="009D6581" w:rsidRPr="00F909BA">
              <w:rPr>
                <w:rStyle w:val="Hyperlink"/>
              </w:rPr>
              <w:t>10.5</w:t>
            </w:r>
            <w:r w:rsidR="009D6581">
              <w:rPr>
                <w:rFonts w:asciiTheme="minorHAnsi" w:eastAsiaTheme="minorEastAsia" w:hAnsiTheme="minorHAnsi" w:cstheme="minorBidi"/>
                <w:bCs w:val="0"/>
                <w:color w:val="auto"/>
                <w:kern w:val="2"/>
                <w:sz w:val="24"/>
                <w:szCs w:val="24"/>
                <w:lang w:eastAsia="de-DE"/>
                <w14:ligatures w14:val="standardContextual"/>
              </w:rPr>
              <w:tab/>
            </w:r>
            <w:r w:rsidR="009D6581" w:rsidRPr="00F909BA">
              <w:rPr>
                <w:rStyle w:val="Hyperlink"/>
              </w:rPr>
              <w:t>BAFL und GE bei F</w:t>
            </w:r>
            <w:r w:rsidR="009D6581" w:rsidRPr="00F909BA">
              <w:rPr>
                <w:rStyle w:val="Hyperlink"/>
                <w:rFonts w:hint="eastAsia"/>
              </w:rPr>
              <w:t>ö</w:t>
            </w:r>
            <w:r w:rsidR="009D6581" w:rsidRPr="00F909BA">
              <w:rPr>
                <w:rStyle w:val="Hyperlink"/>
              </w:rPr>
              <w:t>rdereintrag IB-LER bzw. IB-GE</w:t>
            </w:r>
            <w:r w:rsidR="009D6581">
              <w:rPr>
                <w:webHidden/>
              </w:rPr>
              <w:tab/>
            </w:r>
            <w:r w:rsidR="009D6581">
              <w:rPr>
                <w:webHidden/>
              </w:rPr>
              <w:fldChar w:fldCharType="begin"/>
            </w:r>
            <w:r w:rsidR="009D6581">
              <w:rPr>
                <w:webHidden/>
              </w:rPr>
              <w:instrText xml:space="preserve"> PAGEREF _Toc226530831 \h </w:instrText>
            </w:r>
            <w:r w:rsidR="009D6581">
              <w:rPr>
                <w:webHidden/>
              </w:rPr>
            </w:r>
            <w:r w:rsidR="009D6581">
              <w:rPr>
                <w:webHidden/>
              </w:rPr>
              <w:fldChar w:fldCharType="separate"/>
            </w:r>
            <w:r w:rsidR="009D6581">
              <w:rPr>
                <w:webHidden/>
              </w:rPr>
              <w:t>46</w:t>
            </w:r>
            <w:r w:rsidR="009D6581">
              <w:rPr>
                <w:webHidden/>
              </w:rPr>
              <w:fldChar w:fldCharType="end"/>
            </w:r>
          </w:hyperlink>
        </w:p>
        <w:p w14:paraId="3E4E5FC0" w14:textId="22D873C4" w:rsidR="003C7433" w:rsidRDefault="003C7433" w:rsidP="003C7433">
          <w:pPr>
            <w:rPr>
              <w:b/>
              <w:bCs/>
            </w:rPr>
          </w:pPr>
          <w:r>
            <w:rPr>
              <w:b/>
              <w:bCs/>
            </w:rPr>
            <w:fldChar w:fldCharType="end"/>
          </w:r>
        </w:p>
      </w:sdtContent>
    </w:sdt>
    <w:p w14:paraId="0B521E52" w14:textId="77777777" w:rsidR="009D6581" w:rsidRDefault="009D6581">
      <w:pPr>
        <w:spacing w:before="0" w:after="200" w:line="276" w:lineRule="auto"/>
        <w:rPr>
          <w:caps/>
          <w:color w:val="808080" w:themeColor="background1" w:themeShade="80"/>
          <w:sz w:val="32"/>
          <w:szCs w:val="36"/>
        </w:rPr>
      </w:pPr>
      <w:r>
        <w:br w:type="page"/>
      </w:r>
    </w:p>
    <w:p w14:paraId="4EC45552" w14:textId="420D17AD" w:rsidR="003C7433" w:rsidRPr="00D8487F" w:rsidRDefault="003C7433" w:rsidP="003C7433">
      <w:pPr>
        <w:pStyle w:val="LDberschriftVorbemerkung"/>
      </w:pPr>
      <w:r w:rsidRPr="00D8487F">
        <w:lastRenderedPageBreak/>
        <w:t>Abbildungsverzeichnis</w:t>
      </w:r>
    </w:p>
    <w:p w14:paraId="7667E154" w14:textId="5A52A398" w:rsidR="009D6581" w:rsidRDefault="003C7433">
      <w:pPr>
        <w:pStyle w:val="Abbildungsverzeichnis"/>
        <w:tabs>
          <w:tab w:val="right" w:leader="dot" w:pos="9627"/>
        </w:tabs>
        <w:rPr>
          <w:rFonts w:asciiTheme="minorHAnsi" w:eastAsiaTheme="minorEastAsia" w:hAnsiTheme="minorHAnsi"/>
          <w:noProof/>
          <w:kern w:val="2"/>
          <w:sz w:val="24"/>
          <w:szCs w:val="24"/>
          <w:lang w:eastAsia="de-DE"/>
          <w14:ligatures w14:val="standardContextual"/>
        </w:rPr>
      </w:pPr>
      <w:r w:rsidRPr="00D8487F">
        <w:fldChar w:fldCharType="begin"/>
      </w:r>
      <w:r w:rsidRPr="00D8487F">
        <w:instrText xml:space="preserve"> TOC \f F \h \z \t "LD_Bildunterschrift" \c </w:instrText>
      </w:r>
      <w:r w:rsidRPr="00D8487F">
        <w:fldChar w:fldCharType="separate"/>
      </w:r>
      <w:hyperlink w:anchor="_Toc226530834" w:history="1">
        <w:r w:rsidR="009D6581" w:rsidRPr="00F12819">
          <w:rPr>
            <w:rStyle w:val="Hyperlink"/>
            <w:noProof/>
          </w:rPr>
          <w:t>Abb. 1 Sch</w:t>
        </w:r>
        <w:r w:rsidR="009D6581" w:rsidRPr="00F12819">
          <w:rPr>
            <w:rStyle w:val="Hyperlink"/>
            <w:rFonts w:hint="eastAsia"/>
            <w:noProof/>
          </w:rPr>
          <w:t>ü</w:t>
        </w:r>
        <w:r w:rsidR="009D6581" w:rsidRPr="00F12819">
          <w:rPr>
            <w:rStyle w:val="Hyperlink"/>
            <w:noProof/>
          </w:rPr>
          <w:t>ler mit und ohne Abschluss erkennen</w:t>
        </w:r>
        <w:r w:rsidR="009D6581">
          <w:rPr>
            <w:noProof/>
            <w:webHidden/>
          </w:rPr>
          <w:tab/>
        </w:r>
        <w:r w:rsidR="009D6581">
          <w:rPr>
            <w:noProof/>
            <w:webHidden/>
          </w:rPr>
          <w:fldChar w:fldCharType="begin"/>
        </w:r>
        <w:r w:rsidR="009D6581">
          <w:rPr>
            <w:noProof/>
            <w:webHidden/>
          </w:rPr>
          <w:instrText xml:space="preserve"> PAGEREF _Toc226530834 \h </w:instrText>
        </w:r>
        <w:r w:rsidR="009D6581">
          <w:rPr>
            <w:noProof/>
            <w:webHidden/>
          </w:rPr>
        </w:r>
        <w:r w:rsidR="009D6581">
          <w:rPr>
            <w:noProof/>
            <w:webHidden/>
          </w:rPr>
          <w:fldChar w:fldCharType="separate"/>
        </w:r>
        <w:r w:rsidR="009D6581">
          <w:rPr>
            <w:noProof/>
            <w:webHidden/>
          </w:rPr>
          <w:t>8</w:t>
        </w:r>
        <w:r w:rsidR="009D6581">
          <w:rPr>
            <w:noProof/>
            <w:webHidden/>
          </w:rPr>
          <w:fldChar w:fldCharType="end"/>
        </w:r>
      </w:hyperlink>
    </w:p>
    <w:p w14:paraId="0A3C47BC" w14:textId="5E522A00" w:rsidR="009D6581" w:rsidRDefault="0017433A">
      <w:pPr>
        <w:pStyle w:val="Abbildungsverzeichnis"/>
        <w:tabs>
          <w:tab w:val="right" w:leader="dot" w:pos="9627"/>
        </w:tabs>
        <w:rPr>
          <w:rFonts w:asciiTheme="minorHAnsi" w:eastAsiaTheme="minorEastAsia" w:hAnsiTheme="minorHAnsi"/>
          <w:noProof/>
          <w:kern w:val="2"/>
          <w:sz w:val="24"/>
          <w:szCs w:val="24"/>
          <w:lang w:eastAsia="de-DE"/>
          <w14:ligatures w14:val="standardContextual"/>
        </w:rPr>
      </w:pPr>
      <w:hyperlink w:anchor="_Toc226530835" w:history="1">
        <w:r w:rsidR="009D6581" w:rsidRPr="00F12819">
          <w:rPr>
            <w:rStyle w:val="Hyperlink"/>
            <w:noProof/>
          </w:rPr>
          <w:t>Abb. 2 Webseite Zeugnis erstellen: Abschluss und Zeugnisart zuweisen</w:t>
        </w:r>
        <w:r w:rsidR="009D6581">
          <w:rPr>
            <w:noProof/>
            <w:webHidden/>
          </w:rPr>
          <w:tab/>
        </w:r>
        <w:r w:rsidR="009D6581">
          <w:rPr>
            <w:noProof/>
            <w:webHidden/>
          </w:rPr>
          <w:fldChar w:fldCharType="begin"/>
        </w:r>
        <w:r w:rsidR="009D6581">
          <w:rPr>
            <w:noProof/>
            <w:webHidden/>
          </w:rPr>
          <w:instrText xml:space="preserve"> PAGEREF _Toc226530835 \h </w:instrText>
        </w:r>
        <w:r w:rsidR="009D6581">
          <w:rPr>
            <w:noProof/>
            <w:webHidden/>
          </w:rPr>
        </w:r>
        <w:r w:rsidR="009D6581">
          <w:rPr>
            <w:noProof/>
            <w:webHidden/>
          </w:rPr>
          <w:fldChar w:fldCharType="separate"/>
        </w:r>
        <w:r w:rsidR="009D6581">
          <w:rPr>
            <w:noProof/>
            <w:webHidden/>
          </w:rPr>
          <w:t>11</w:t>
        </w:r>
        <w:r w:rsidR="009D6581">
          <w:rPr>
            <w:noProof/>
            <w:webHidden/>
          </w:rPr>
          <w:fldChar w:fldCharType="end"/>
        </w:r>
      </w:hyperlink>
    </w:p>
    <w:p w14:paraId="4598A048" w14:textId="136ABE5F" w:rsidR="009D6581" w:rsidRDefault="0017433A">
      <w:pPr>
        <w:pStyle w:val="Abbildungsverzeichnis"/>
        <w:tabs>
          <w:tab w:val="right" w:leader="dot" w:pos="9627"/>
        </w:tabs>
        <w:rPr>
          <w:rFonts w:asciiTheme="minorHAnsi" w:eastAsiaTheme="minorEastAsia" w:hAnsiTheme="minorHAnsi"/>
          <w:noProof/>
          <w:kern w:val="2"/>
          <w:sz w:val="24"/>
          <w:szCs w:val="24"/>
          <w:lang w:eastAsia="de-DE"/>
          <w14:ligatures w14:val="standardContextual"/>
        </w:rPr>
      </w:pPr>
      <w:hyperlink w:anchor="_Toc226530836" w:history="1">
        <w:r w:rsidR="009D6581" w:rsidRPr="00F12819">
          <w:rPr>
            <w:rStyle w:val="Hyperlink"/>
            <w:noProof/>
          </w:rPr>
          <w:t>Abb. 3 Dialogfenster Zuweisung bearbeiten: Zuweisung von Abschl</w:t>
        </w:r>
        <w:r w:rsidR="009D6581" w:rsidRPr="00F12819">
          <w:rPr>
            <w:rStyle w:val="Hyperlink"/>
            <w:rFonts w:hint="eastAsia"/>
            <w:noProof/>
          </w:rPr>
          <w:t>ü</w:t>
        </w:r>
        <w:r w:rsidR="009D6581" w:rsidRPr="00F12819">
          <w:rPr>
            <w:rStyle w:val="Hyperlink"/>
            <w:noProof/>
          </w:rPr>
          <w:t>ssen</w:t>
        </w:r>
        <w:r w:rsidR="009D6581">
          <w:rPr>
            <w:noProof/>
            <w:webHidden/>
          </w:rPr>
          <w:tab/>
        </w:r>
        <w:r w:rsidR="009D6581">
          <w:rPr>
            <w:noProof/>
            <w:webHidden/>
          </w:rPr>
          <w:fldChar w:fldCharType="begin"/>
        </w:r>
        <w:r w:rsidR="009D6581">
          <w:rPr>
            <w:noProof/>
            <w:webHidden/>
          </w:rPr>
          <w:instrText xml:space="preserve"> PAGEREF _Toc226530836 \h </w:instrText>
        </w:r>
        <w:r w:rsidR="009D6581">
          <w:rPr>
            <w:noProof/>
            <w:webHidden/>
          </w:rPr>
        </w:r>
        <w:r w:rsidR="009D6581">
          <w:rPr>
            <w:noProof/>
            <w:webHidden/>
          </w:rPr>
          <w:fldChar w:fldCharType="separate"/>
        </w:r>
        <w:r w:rsidR="009D6581">
          <w:rPr>
            <w:noProof/>
            <w:webHidden/>
          </w:rPr>
          <w:t>12</w:t>
        </w:r>
        <w:r w:rsidR="009D6581">
          <w:rPr>
            <w:noProof/>
            <w:webHidden/>
          </w:rPr>
          <w:fldChar w:fldCharType="end"/>
        </w:r>
      </w:hyperlink>
    </w:p>
    <w:p w14:paraId="0B49D1B6" w14:textId="3E6597D7" w:rsidR="009D6581" w:rsidRDefault="0017433A">
      <w:pPr>
        <w:pStyle w:val="Abbildungsverzeichnis"/>
        <w:tabs>
          <w:tab w:val="right" w:leader="dot" w:pos="9627"/>
        </w:tabs>
        <w:rPr>
          <w:rFonts w:asciiTheme="minorHAnsi" w:eastAsiaTheme="minorEastAsia" w:hAnsiTheme="minorHAnsi"/>
          <w:noProof/>
          <w:kern w:val="2"/>
          <w:sz w:val="24"/>
          <w:szCs w:val="24"/>
          <w:lang w:eastAsia="de-DE"/>
          <w14:ligatures w14:val="standardContextual"/>
        </w:rPr>
      </w:pPr>
      <w:hyperlink w:anchor="_Toc226530837" w:history="1">
        <w:r w:rsidR="009D6581" w:rsidRPr="00F12819">
          <w:rPr>
            <w:rStyle w:val="Hyperlink"/>
            <w:noProof/>
          </w:rPr>
          <w:t xml:space="preserve">Abb. 4 Dialogfenster Zuweisung bearbeiten: Zuweisung von zweitem Abschluss an </w:t>
        </w:r>
        <w:r w:rsidR="009D6581">
          <w:rPr>
            <w:rStyle w:val="Hyperlink"/>
            <w:noProof/>
          </w:rPr>
          <w:br/>
        </w:r>
        <w:r w:rsidR="009D6581" w:rsidRPr="00F12819">
          <w:rPr>
            <w:rStyle w:val="Hyperlink"/>
            <w:noProof/>
          </w:rPr>
          <w:t>beruflichen Schulen</w:t>
        </w:r>
        <w:r w:rsidR="009D6581">
          <w:rPr>
            <w:noProof/>
            <w:webHidden/>
          </w:rPr>
          <w:tab/>
        </w:r>
        <w:r w:rsidR="009D6581">
          <w:rPr>
            <w:noProof/>
            <w:webHidden/>
          </w:rPr>
          <w:fldChar w:fldCharType="begin"/>
        </w:r>
        <w:r w:rsidR="009D6581">
          <w:rPr>
            <w:noProof/>
            <w:webHidden/>
          </w:rPr>
          <w:instrText xml:space="preserve"> PAGEREF _Toc226530837 \h </w:instrText>
        </w:r>
        <w:r w:rsidR="009D6581">
          <w:rPr>
            <w:noProof/>
            <w:webHidden/>
          </w:rPr>
        </w:r>
        <w:r w:rsidR="009D6581">
          <w:rPr>
            <w:noProof/>
            <w:webHidden/>
          </w:rPr>
          <w:fldChar w:fldCharType="separate"/>
        </w:r>
        <w:r w:rsidR="009D6581">
          <w:rPr>
            <w:noProof/>
            <w:webHidden/>
          </w:rPr>
          <w:t>13</w:t>
        </w:r>
        <w:r w:rsidR="009D6581">
          <w:rPr>
            <w:noProof/>
            <w:webHidden/>
          </w:rPr>
          <w:fldChar w:fldCharType="end"/>
        </w:r>
      </w:hyperlink>
    </w:p>
    <w:p w14:paraId="29FEE7A5" w14:textId="5805E89C" w:rsidR="009D6581" w:rsidRDefault="0017433A">
      <w:pPr>
        <w:pStyle w:val="Abbildungsverzeichnis"/>
        <w:tabs>
          <w:tab w:val="right" w:leader="dot" w:pos="9627"/>
        </w:tabs>
        <w:rPr>
          <w:rFonts w:asciiTheme="minorHAnsi" w:eastAsiaTheme="minorEastAsia" w:hAnsiTheme="minorHAnsi"/>
          <w:noProof/>
          <w:kern w:val="2"/>
          <w:sz w:val="24"/>
          <w:szCs w:val="24"/>
          <w:lang w:eastAsia="de-DE"/>
          <w14:ligatures w14:val="standardContextual"/>
        </w:rPr>
      </w:pPr>
      <w:hyperlink w:anchor="_Toc226530838" w:history="1">
        <w:r w:rsidR="009D6581" w:rsidRPr="00F12819">
          <w:rPr>
            <w:rStyle w:val="Hyperlink"/>
            <w:noProof/>
          </w:rPr>
          <w:t>Abb. 5 Webseite Zeugnis erstellen: Erfasste Zeugnisse und Abschl</w:t>
        </w:r>
        <w:r w:rsidR="009D6581" w:rsidRPr="00F12819">
          <w:rPr>
            <w:rStyle w:val="Hyperlink"/>
            <w:rFonts w:hint="eastAsia"/>
            <w:noProof/>
          </w:rPr>
          <w:t>ü</w:t>
        </w:r>
        <w:r w:rsidR="009D6581" w:rsidRPr="00F12819">
          <w:rPr>
            <w:rStyle w:val="Hyperlink"/>
            <w:noProof/>
          </w:rPr>
          <w:t>sse</w:t>
        </w:r>
        <w:r w:rsidR="009D6581">
          <w:rPr>
            <w:noProof/>
            <w:webHidden/>
          </w:rPr>
          <w:tab/>
        </w:r>
        <w:r w:rsidR="009D6581">
          <w:rPr>
            <w:noProof/>
            <w:webHidden/>
          </w:rPr>
          <w:fldChar w:fldCharType="begin"/>
        </w:r>
        <w:r w:rsidR="009D6581">
          <w:rPr>
            <w:noProof/>
            <w:webHidden/>
          </w:rPr>
          <w:instrText xml:space="preserve"> PAGEREF _Toc226530838 \h </w:instrText>
        </w:r>
        <w:r w:rsidR="009D6581">
          <w:rPr>
            <w:noProof/>
            <w:webHidden/>
          </w:rPr>
        </w:r>
        <w:r w:rsidR="009D6581">
          <w:rPr>
            <w:noProof/>
            <w:webHidden/>
          </w:rPr>
          <w:fldChar w:fldCharType="separate"/>
        </w:r>
        <w:r w:rsidR="009D6581">
          <w:rPr>
            <w:noProof/>
            <w:webHidden/>
          </w:rPr>
          <w:t>13</w:t>
        </w:r>
        <w:r w:rsidR="009D6581">
          <w:rPr>
            <w:noProof/>
            <w:webHidden/>
          </w:rPr>
          <w:fldChar w:fldCharType="end"/>
        </w:r>
      </w:hyperlink>
    </w:p>
    <w:p w14:paraId="33096515" w14:textId="55E6B4A9" w:rsidR="009D6581" w:rsidRDefault="0017433A">
      <w:pPr>
        <w:pStyle w:val="Abbildungsverzeichnis"/>
        <w:tabs>
          <w:tab w:val="right" w:leader="dot" w:pos="9627"/>
        </w:tabs>
        <w:rPr>
          <w:rFonts w:asciiTheme="minorHAnsi" w:eastAsiaTheme="minorEastAsia" w:hAnsiTheme="minorHAnsi"/>
          <w:noProof/>
          <w:kern w:val="2"/>
          <w:sz w:val="24"/>
          <w:szCs w:val="24"/>
          <w:lang w:eastAsia="de-DE"/>
          <w14:ligatures w14:val="standardContextual"/>
        </w:rPr>
      </w:pPr>
      <w:hyperlink w:anchor="_Toc226530839" w:history="1">
        <w:r w:rsidR="009D6581" w:rsidRPr="00F12819">
          <w:rPr>
            <w:rStyle w:val="Hyperlink"/>
            <w:noProof/>
          </w:rPr>
          <w:t>Abb. 6 Webseite Qualifikationen: Eintr</w:t>
        </w:r>
        <w:r w:rsidR="009D6581" w:rsidRPr="00F12819">
          <w:rPr>
            <w:rStyle w:val="Hyperlink"/>
            <w:rFonts w:hint="eastAsia"/>
            <w:noProof/>
          </w:rPr>
          <w:t>ä</w:t>
        </w:r>
        <w:r w:rsidR="009D6581" w:rsidRPr="00F12819">
          <w:rPr>
            <w:rStyle w:val="Hyperlink"/>
            <w:noProof/>
          </w:rPr>
          <w:t>ge</w:t>
        </w:r>
        <w:r w:rsidR="009D6581">
          <w:rPr>
            <w:noProof/>
            <w:webHidden/>
          </w:rPr>
          <w:tab/>
        </w:r>
        <w:r w:rsidR="009D6581">
          <w:rPr>
            <w:noProof/>
            <w:webHidden/>
          </w:rPr>
          <w:fldChar w:fldCharType="begin"/>
        </w:r>
        <w:r w:rsidR="009D6581">
          <w:rPr>
            <w:noProof/>
            <w:webHidden/>
          </w:rPr>
          <w:instrText xml:space="preserve"> PAGEREF _Toc226530839 \h </w:instrText>
        </w:r>
        <w:r w:rsidR="009D6581">
          <w:rPr>
            <w:noProof/>
            <w:webHidden/>
          </w:rPr>
        </w:r>
        <w:r w:rsidR="009D6581">
          <w:rPr>
            <w:noProof/>
            <w:webHidden/>
          </w:rPr>
          <w:fldChar w:fldCharType="separate"/>
        </w:r>
        <w:r w:rsidR="009D6581">
          <w:rPr>
            <w:noProof/>
            <w:webHidden/>
          </w:rPr>
          <w:t>13</w:t>
        </w:r>
        <w:r w:rsidR="009D6581">
          <w:rPr>
            <w:noProof/>
            <w:webHidden/>
          </w:rPr>
          <w:fldChar w:fldCharType="end"/>
        </w:r>
      </w:hyperlink>
    </w:p>
    <w:p w14:paraId="0A779CB1" w14:textId="35EFBAC8" w:rsidR="009D6581" w:rsidRDefault="0017433A">
      <w:pPr>
        <w:pStyle w:val="Abbildungsverzeichnis"/>
        <w:tabs>
          <w:tab w:val="right" w:leader="dot" w:pos="9627"/>
        </w:tabs>
        <w:rPr>
          <w:rFonts w:asciiTheme="minorHAnsi" w:eastAsiaTheme="minorEastAsia" w:hAnsiTheme="minorHAnsi"/>
          <w:noProof/>
          <w:kern w:val="2"/>
          <w:sz w:val="24"/>
          <w:szCs w:val="24"/>
          <w:lang w:eastAsia="de-DE"/>
          <w14:ligatures w14:val="standardContextual"/>
        </w:rPr>
      </w:pPr>
      <w:hyperlink w:anchor="_Toc226530840" w:history="1">
        <w:r w:rsidR="009D6581" w:rsidRPr="00F12819">
          <w:rPr>
            <w:rStyle w:val="Hyperlink"/>
            <w:noProof/>
          </w:rPr>
          <w:t>Abb. 7 Dialogfenster Abschluss hinzuf</w:t>
        </w:r>
        <w:r w:rsidR="009D6581" w:rsidRPr="00F12819">
          <w:rPr>
            <w:rStyle w:val="Hyperlink"/>
            <w:rFonts w:hint="eastAsia"/>
            <w:noProof/>
          </w:rPr>
          <w:t>ü</w:t>
        </w:r>
        <w:r w:rsidR="009D6581" w:rsidRPr="00F12819">
          <w:rPr>
            <w:rStyle w:val="Hyperlink"/>
            <w:noProof/>
          </w:rPr>
          <w:t xml:space="preserve">gen: Abschlusszuweisung in den </w:t>
        </w:r>
        <w:r w:rsidR="009D6581">
          <w:rPr>
            <w:rStyle w:val="Hyperlink"/>
            <w:noProof/>
          </w:rPr>
          <w:br/>
        </w:r>
        <w:r w:rsidR="009D6581" w:rsidRPr="00F12819">
          <w:rPr>
            <w:rStyle w:val="Hyperlink"/>
            <w:noProof/>
          </w:rPr>
          <w:t>Sch</w:t>
        </w:r>
        <w:r w:rsidR="009D6581" w:rsidRPr="00F12819">
          <w:rPr>
            <w:rStyle w:val="Hyperlink"/>
            <w:rFonts w:hint="eastAsia"/>
            <w:noProof/>
          </w:rPr>
          <w:t>ü</w:t>
        </w:r>
        <w:r w:rsidR="009D6581" w:rsidRPr="00F12819">
          <w:rPr>
            <w:rStyle w:val="Hyperlink"/>
            <w:noProof/>
          </w:rPr>
          <w:t>lerqualifikationen</w:t>
        </w:r>
        <w:r w:rsidR="009D6581">
          <w:rPr>
            <w:noProof/>
            <w:webHidden/>
          </w:rPr>
          <w:tab/>
        </w:r>
        <w:r w:rsidR="009D6581">
          <w:rPr>
            <w:noProof/>
            <w:webHidden/>
          </w:rPr>
          <w:fldChar w:fldCharType="begin"/>
        </w:r>
        <w:r w:rsidR="009D6581">
          <w:rPr>
            <w:noProof/>
            <w:webHidden/>
          </w:rPr>
          <w:instrText xml:space="preserve"> PAGEREF _Toc226530840 \h </w:instrText>
        </w:r>
        <w:r w:rsidR="009D6581">
          <w:rPr>
            <w:noProof/>
            <w:webHidden/>
          </w:rPr>
        </w:r>
        <w:r w:rsidR="009D6581">
          <w:rPr>
            <w:noProof/>
            <w:webHidden/>
          </w:rPr>
          <w:fldChar w:fldCharType="separate"/>
        </w:r>
        <w:r w:rsidR="009D6581">
          <w:rPr>
            <w:noProof/>
            <w:webHidden/>
          </w:rPr>
          <w:t>14</w:t>
        </w:r>
        <w:r w:rsidR="009D6581">
          <w:rPr>
            <w:noProof/>
            <w:webHidden/>
          </w:rPr>
          <w:fldChar w:fldCharType="end"/>
        </w:r>
      </w:hyperlink>
    </w:p>
    <w:p w14:paraId="29C2DF69" w14:textId="1748DE68" w:rsidR="009D6581" w:rsidRDefault="0017433A">
      <w:pPr>
        <w:pStyle w:val="Abbildungsverzeichnis"/>
        <w:tabs>
          <w:tab w:val="right" w:leader="dot" w:pos="9627"/>
        </w:tabs>
        <w:rPr>
          <w:rFonts w:asciiTheme="minorHAnsi" w:eastAsiaTheme="minorEastAsia" w:hAnsiTheme="minorHAnsi"/>
          <w:noProof/>
          <w:kern w:val="2"/>
          <w:sz w:val="24"/>
          <w:szCs w:val="24"/>
          <w:lang w:eastAsia="de-DE"/>
          <w14:ligatures w14:val="standardContextual"/>
        </w:rPr>
      </w:pPr>
      <w:hyperlink w:anchor="_Toc226530841" w:history="1">
        <w:r w:rsidR="009D6581" w:rsidRPr="00F12819">
          <w:rPr>
            <w:rStyle w:val="Hyperlink"/>
            <w:noProof/>
          </w:rPr>
          <w:t>Abb. 8 Dialogfenster Abschluss hinzuf</w:t>
        </w:r>
        <w:r w:rsidR="009D6581" w:rsidRPr="00F12819">
          <w:rPr>
            <w:rStyle w:val="Hyperlink"/>
            <w:rFonts w:hint="eastAsia"/>
            <w:noProof/>
          </w:rPr>
          <w:t>ü</w:t>
        </w:r>
        <w:r w:rsidR="009D6581" w:rsidRPr="00F12819">
          <w:rPr>
            <w:rStyle w:val="Hyperlink"/>
            <w:noProof/>
          </w:rPr>
          <w:t>gen: Erfassen von Nichtsch</w:t>
        </w:r>
        <w:r w:rsidR="009D6581" w:rsidRPr="00F12819">
          <w:rPr>
            <w:rStyle w:val="Hyperlink"/>
            <w:rFonts w:hint="eastAsia"/>
            <w:noProof/>
          </w:rPr>
          <w:t>ü</w:t>
        </w:r>
        <w:r w:rsidR="009D6581" w:rsidRPr="00F12819">
          <w:rPr>
            <w:rStyle w:val="Hyperlink"/>
            <w:noProof/>
          </w:rPr>
          <w:t>lerpr</w:t>
        </w:r>
        <w:r w:rsidR="009D6581" w:rsidRPr="00F12819">
          <w:rPr>
            <w:rStyle w:val="Hyperlink"/>
            <w:rFonts w:hint="eastAsia"/>
            <w:noProof/>
          </w:rPr>
          <w:t>ü</w:t>
        </w:r>
        <w:r w:rsidR="009D6581" w:rsidRPr="00F12819">
          <w:rPr>
            <w:rStyle w:val="Hyperlink"/>
            <w:noProof/>
          </w:rPr>
          <w:t>fungen</w:t>
        </w:r>
        <w:r w:rsidR="009D6581">
          <w:rPr>
            <w:noProof/>
            <w:webHidden/>
          </w:rPr>
          <w:tab/>
        </w:r>
        <w:r w:rsidR="009D6581">
          <w:rPr>
            <w:noProof/>
            <w:webHidden/>
          </w:rPr>
          <w:fldChar w:fldCharType="begin"/>
        </w:r>
        <w:r w:rsidR="009D6581">
          <w:rPr>
            <w:noProof/>
            <w:webHidden/>
          </w:rPr>
          <w:instrText xml:space="preserve"> PAGEREF _Toc226530841 \h </w:instrText>
        </w:r>
        <w:r w:rsidR="009D6581">
          <w:rPr>
            <w:noProof/>
            <w:webHidden/>
          </w:rPr>
        </w:r>
        <w:r w:rsidR="009D6581">
          <w:rPr>
            <w:noProof/>
            <w:webHidden/>
          </w:rPr>
          <w:fldChar w:fldCharType="separate"/>
        </w:r>
        <w:r w:rsidR="009D6581">
          <w:rPr>
            <w:noProof/>
            <w:webHidden/>
          </w:rPr>
          <w:t>16</w:t>
        </w:r>
        <w:r w:rsidR="009D6581">
          <w:rPr>
            <w:noProof/>
            <w:webHidden/>
          </w:rPr>
          <w:fldChar w:fldCharType="end"/>
        </w:r>
      </w:hyperlink>
    </w:p>
    <w:p w14:paraId="34017FF5" w14:textId="1A0D5F5E" w:rsidR="009D6581" w:rsidRDefault="0017433A">
      <w:pPr>
        <w:pStyle w:val="Abbildungsverzeichnis"/>
        <w:tabs>
          <w:tab w:val="right" w:leader="dot" w:pos="9627"/>
        </w:tabs>
        <w:rPr>
          <w:rFonts w:asciiTheme="minorHAnsi" w:eastAsiaTheme="minorEastAsia" w:hAnsiTheme="minorHAnsi"/>
          <w:noProof/>
          <w:kern w:val="2"/>
          <w:sz w:val="24"/>
          <w:szCs w:val="24"/>
          <w:lang w:eastAsia="de-DE"/>
          <w14:ligatures w14:val="standardContextual"/>
        </w:rPr>
      </w:pPr>
      <w:hyperlink w:anchor="_Toc226530842" w:history="1">
        <w:r w:rsidR="009D6581" w:rsidRPr="00F12819">
          <w:rPr>
            <w:rStyle w:val="Hyperlink"/>
            <w:noProof/>
          </w:rPr>
          <w:t>Abb. 9 Webseite Qualifikationen: Datenkorrektur</w:t>
        </w:r>
        <w:r w:rsidR="009D6581">
          <w:rPr>
            <w:noProof/>
            <w:webHidden/>
          </w:rPr>
          <w:tab/>
        </w:r>
        <w:r w:rsidR="009D6581">
          <w:rPr>
            <w:noProof/>
            <w:webHidden/>
          </w:rPr>
          <w:fldChar w:fldCharType="begin"/>
        </w:r>
        <w:r w:rsidR="009D6581">
          <w:rPr>
            <w:noProof/>
            <w:webHidden/>
          </w:rPr>
          <w:instrText xml:space="preserve"> PAGEREF _Toc226530842 \h </w:instrText>
        </w:r>
        <w:r w:rsidR="009D6581">
          <w:rPr>
            <w:noProof/>
            <w:webHidden/>
          </w:rPr>
        </w:r>
        <w:r w:rsidR="009D6581">
          <w:rPr>
            <w:noProof/>
            <w:webHidden/>
          </w:rPr>
          <w:fldChar w:fldCharType="separate"/>
        </w:r>
        <w:r w:rsidR="009D6581">
          <w:rPr>
            <w:noProof/>
            <w:webHidden/>
          </w:rPr>
          <w:t>21</w:t>
        </w:r>
        <w:r w:rsidR="009D6581">
          <w:rPr>
            <w:noProof/>
            <w:webHidden/>
          </w:rPr>
          <w:fldChar w:fldCharType="end"/>
        </w:r>
      </w:hyperlink>
    </w:p>
    <w:p w14:paraId="3896B86A" w14:textId="72E4B5D3" w:rsidR="009D6581" w:rsidRDefault="0017433A">
      <w:pPr>
        <w:pStyle w:val="Abbildungsverzeichnis"/>
        <w:tabs>
          <w:tab w:val="right" w:leader="dot" w:pos="9627"/>
        </w:tabs>
        <w:rPr>
          <w:rFonts w:asciiTheme="minorHAnsi" w:eastAsiaTheme="minorEastAsia" w:hAnsiTheme="minorHAnsi"/>
          <w:noProof/>
          <w:kern w:val="2"/>
          <w:sz w:val="24"/>
          <w:szCs w:val="24"/>
          <w:lang w:eastAsia="de-DE"/>
          <w14:ligatures w14:val="standardContextual"/>
        </w:rPr>
      </w:pPr>
      <w:hyperlink w:anchor="_Toc226530843" w:history="1">
        <w:r w:rsidR="009D6581" w:rsidRPr="00F12819">
          <w:rPr>
            <w:rStyle w:val="Hyperlink"/>
            <w:noProof/>
          </w:rPr>
          <w:t>Abb. 10 Webseite Qualifikationen: Dialogfenster Abschluss bearbeiten</w:t>
        </w:r>
        <w:r w:rsidR="009D6581">
          <w:rPr>
            <w:noProof/>
            <w:webHidden/>
          </w:rPr>
          <w:tab/>
        </w:r>
        <w:r w:rsidR="009D6581">
          <w:rPr>
            <w:noProof/>
            <w:webHidden/>
          </w:rPr>
          <w:fldChar w:fldCharType="begin"/>
        </w:r>
        <w:r w:rsidR="009D6581">
          <w:rPr>
            <w:noProof/>
            <w:webHidden/>
          </w:rPr>
          <w:instrText xml:space="preserve"> PAGEREF _Toc226530843 \h </w:instrText>
        </w:r>
        <w:r w:rsidR="009D6581">
          <w:rPr>
            <w:noProof/>
            <w:webHidden/>
          </w:rPr>
        </w:r>
        <w:r w:rsidR="009D6581">
          <w:rPr>
            <w:noProof/>
            <w:webHidden/>
          </w:rPr>
          <w:fldChar w:fldCharType="separate"/>
        </w:r>
        <w:r w:rsidR="009D6581">
          <w:rPr>
            <w:noProof/>
            <w:webHidden/>
          </w:rPr>
          <w:t>21</w:t>
        </w:r>
        <w:r w:rsidR="009D6581">
          <w:rPr>
            <w:noProof/>
            <w:webHidden/>
          </w:rPr>
          <w:fldChar w:fldCharType="end"/>
        </w:r>
      </w:hyperlink>
    </w:p>
    <w:p w14:paraId="092D8F41" w14:textId="44119E53" w:rsidR="009D6581" w:rsidRDefault="0017433A">
      <w:pPr>
        <w:pStyle w:val="Abbildungsverzeichnis"/>
        <w:tabs>
          <w:tab w:val="right" w:leader="dot" w:pos="9627"/>
        </w:tabs>
        <w:rPr>
          <w:rFonts w:asciiTheme="minorHAnsi" w:eastAsiaTheme="minorEastAsia" w:hAnsiTheme="minorHAnsi"/>
          <w:noProof/>
          <w:kern w:val="2"/>
          <w:sz w:val="24"/>
          <w:szCs w:val="24"/>
          <w:lang w:eastAsia="de-DE"/>
          <w14:ligatures w14:val="standardContextual"/>
        </w:rPr>
      </w:pPr>
      <w:hyperlink w:anchor="_Toc226530844" w:history="1">
        <w:r w:rsidR="009D6581" w:rsidRPr="00F12819">
          <w:rPr>
            <w:rStyle w:val="Hyperlink"/>
            <w:noProof/>
          </w:rPr>
          <w:t>Abb. 11 Webseite Zeugnis zuweisen: Datenkorrektur</w:t>
        </w:r>
        <w:r w:rsidR="009D6581">
          <w:rPr>
            <w:noProof/>
            <w:webHidden/>
          </w:rPr>
          <w:tab/>
        </w:r>
        <w:r w:rsidR="009D6581">
          <w:rPr>
            <w:noProof/>
            <w:webHidden/>
          </w:rPr>
          <w:fldChar w:fldCharType="begin"/>
        </w:r>
        <w:r w:rsidR="009D6581">
          <w:rPr>
            <w:noProof/>
            <w:webHidden/>
          </w:rPr>
          <w:instrText xml:space="preserve"> PAGEREF _Toc226530844 \h </w:instrText>
        </w:r>
        <w:r w:rsidR="009D6581">
          <w:rPr>
            <w:noProof/>
            <w:webHidden/>
          </w:rPr>
        </w:r>
        <w:r w:rsidR="009D6581">
          <w:rPr>
            <w:noProof/>
            <w:webHidden/>
          </w:rPr>
          <w:fldChar w:fldCharType="separate"/>
        </w:r>
        <w:r w:rsidR="009D6581">
          <w:rPr>
            <w:noProof/>
            <w:webHidden/>
          </w:rPr>
          <w:t>22</w:t>
        </w:r>
        <w:r w:rsidR="009D6581">
          <w:rPr>
            <w:noProof/>
            <w:webHidden/>
          </w:rPr>
          <w:fldChar w:fldCharType="end"/>
        </w:r>
      </w:hyperlink>
    </w:p>
    <w:p w14:paraId="33DD74CD" w14:textId="718FE1D7" w:rsidR="009D6581" w:rsidRDefault="0017433A">
      <w:pPr>
        <w:pStyle w:val="Abbildungsverzeichnis"/>
        <w:tabs>
          <w:tab w:val="right" w:leader="dot" w:pos="9627"/>
        </w:tabs>
        <w:rPr>
          <w:rFonts w:asciiTheme="minorHAnsi" w:eastAsiaTheme="minorEastAsia" w:hAnsiTheme="minorHAnsi"/>
          <w:noProof/>
          <w:kern w:val="2"/>
          <w:sz w:val="24"/>
          <w:szCs w:val="24"/>
          <w:lang w:eastAsia="de-DE"/>
          <w14:ligatures w14:val="standardContextual"/>
        </w:rPr>
      </w:pPr>
      <w:hyperlink w:anchor="_Toc226530845" w:history="1">
        <w:r w:rsidR="009D6581" w:rsidRPr="00F12819">
          <w:rPr>
            <w:rStyle w:val="Hyperlink"/>
            <w:noProof/>
          </w:rPr>
          <w:t>Abb. 12 Webseite Zeugnis zuweisen: Dialogfenster Zuweisung bearbeiten</w:t>
        </w:r>
        <w:r w:rsidR="009D6581">
          <w:rPr>
            <w:noProof/>
            <w:webHidden/>
          </w:rPr>
          <w:tab/>
        </w:r>
        <w:r w:rsidR="009D6581">
          <w:rPr>
            <w:noProof/>
            <w:webHidden/>
          </w:rPr>
          <w:fldChar w:fldCharType="begin"/>
        </w:r>
        <w:r w:rsidR="009D6581">
          <w:rPr>
            <w:noProof/>
            <w:webHidden/>
          </w:rPr>
          <w:instrText xml:space="preserve"> PAGEREF _Toc226530845 \h </w:instrText>
        </w:r>
        <w:r w:rsidR="009D6581">
          <w:rPr>
            <w:noProof/>
            <w:webHidden/>
          </w:rPr>
        </w:r>
        <w:r w:rsidR="009D6581">
          <w:rPr>
            <w:noProof/>
            <w:webHidden/>
          </w:rPr>
          <w:fldChar w:fldCharType="separate"/>
        </w:r>
        <w:r w:rsidR="009D6581">
          <w:rPr>
            <w:noProof/>
            <w:webHidden/>
          </w:rPr>
          <w:t>22</w:t>
        </w:r>
        <w:r w:rsidR="009D6581">
          <w:rPr>
            <w:noProof/>
            <w:webHidden/>
          </w:rPr>
          <w:fldChar w:fldCharType="end"/>
        </w:r>
      </w:hyperlink>
    </w:p>
    <w:p w14:paraId="660F92C2" w14:textId="51D69B30" w:rsidR="003C7433" w:rsidRDefault="003C7433" w:rsidP="003C7433">
      <w:pPr>
        <w:pStyle w:val="LDberschriftVorbemerkung"/>
      </w:pPr>
      <w:r w:rsidRPr="00D8487F">
        <w:fldChar w:fldCharType="end"/>
      </w:r>
    </w:p>
    <w:p w14:paraId="1FA3E6F2" w14:textId="472B4F7A" w:rsidR="00354DE3" w:rsidRDefault="00354DE3" w:rsidP="00354DE3">
      <w:pPr>
        <w:pStyle w:val="LDAbbildungsverzeichnis"/>
        <w:sectPr w:rsidR="00354DE3" w:rsidSect="00402163">
          <w:footerReference w:type="default" r:id="rId15"/>
          <w:footerReference w:type="first" r:id="rId16"/>
          <w:pgSz w:w="11906" w:h="16838"/>
          <w:pgMar w:top="1134" w:right="851" w:bottom="1134" w:left="1418" w:header="425" w:footer="578" w:gutter="0"/>
          <w:cols w:space="708"/>
          <w:titlePg/>
          <w:docGrid w:linePitch="360"/>
        </w:sectPr>
      </w:pPr>
    </w:p>
    <w:p w14:paraId="6D117CA0" w14:textId="77777777" w:rsidR="00E26CA1" w:rsidRDefault="00E26CA1" w:rsidP="00E26CA1">
      <w:pPr>
        <w:pStyle w:val="berschriftVorbemerkungen"/>
      </w:pPr>
      <w:bookmarkStart w:id="8" w:name="_Toc130807847"/>
      <w:bookmarkStart w:id="9" w:name="_Toc195248791"/>
      <w:bookmarkStart w:id="10" w:name="_Toc226530785"/>
      <w:bookmarkEnd w:id="3"/>
      <w:bookmarkEnd w:id="2"/>
      <w:bookmarkEnd w:id="1"/>
      <w:bookmarkEnd w:id="0"/>
      <w:r>
        <w:lastRenderedPageBreak/>
        <w:t>Zweck der Erhebung</w:t>
      </w:r>
      <w:bookmarkEnd w:id="8"/>
      <w:bookmarkEnd w:id="9"/>
      <w:bookmarkEnd w:id="10"/>
    </w:p>
    <w:p w14:paraId="52E6F8C4" w14:textId="7C8563C4" w:rsidR="00E26CA1" w:rsidRDefault="00177FD1" w:rsidP="00E26CA1">
      <w:pPr>
        <w:pStyle w:val="LDTextinhalt"/>
      </w:pPr>
      <w:r w:rsidRPr="00177FD1">
        <w:t>Auf der Grundlage des Erlasses über die Durchführung der Abschlussstatistik vom 31. August 2025 (</w:t>
      </w:r>
      <w:hyperlink r:id="rId17" w:history="1">
        <w:r w:rsidRPr="00177FD1">
          <w:rPr>
            <w:rStyle w:val="LDLink"/>
          </w:rPr>
          <w:t>ABl. Nr. 11/25 S. 685</w:t>
        </w:r>
      </w:hyperlink>
      <w:r w:rsidRPr="00177FD1">
        <w:rPr>
          <w:rStyle w:val="LDLink"/>
        </w:rPr>
        <w:t xml:space="preserve"> / Gült. Verz. Nr. 7200</w:t>
      </w:r>
      <w:r w:rsidRPr="00177FD1">
        <w:t xml:space="preserve">) wird an öffentlichen Schulen und an Ersatzschulen in Hessen, mit Ausnahme der Grundschulen, jährlich eine Erhebung zu Abgängerinnen und Abgängern sowie Absolventinnen und Absolventen durchgeführt. </w:t>
      </w:r>
      <w:commentRangeStart w:id="11"/>
      <w:r w:rsidR="00E26CA1" w:rsidRPr="00177FD1">
        <w:t xml:space="preserve">Im </w:t>
      </w:r>
      <w:commentRangeEnd w:id="11"/>
      <w:r w:rsidR="000871AA" w:rsidRPr="00177FD1">
        <w:commentReference w:id="11"/>
      </w:r>
      <w:r w:rsidR="00E26CA1" w:rsidRPr="00177FD1">
        <w:t>R</w:t>
      </w:r>
      <w:r w:rsidR="00E26CA1">
        <w:t xml:space="preserve">ahmen der </w:t>
      </w:r>
      <w:r w:rsidR="00E26CA1" w:rsidRPr="00606214">
        <w:t>Erhebung der Abgängerinnen und Abgänger sowie Absolventinnen und Absolven</w:t>
      </w:r>
      <w:r w:rsidR="00E26CA1">
        <w:softHyphen/>
      </w:r>
      <w:r w:rsidR="00E26CA1" w:rsidRPr="00606214">
        <w:t>ten</w:t>
      </w:r>
      <w:r w:rsidR="00E26CA1">
        <w:t xml:space="preserve"> werden am Ende des Schuljahres </w:t>
      </w:r>
      <w:r w:rsidR="00D31351" w:rsidRPr="00D31351">
        <w:t>an allen öffentlichen Schulen und an Ersatzschulen nach §</w:t>
      </w:r>
      <w:r w:rsidR="00D31351">
        <w:t> </w:t>
      </w:r>
      <w:r w:rsidR="00D31351" w:rsidRPr="00D31351">
        <w:t>171 des Hessischen Schulgesetzes mit Ausnahme der Grundschulen</w:t>
      </w:r>
    </w:p>
    <w:p w14:paraId="01E24DC0" w14:textId="77777777" w:rsidR="00E26CA1" w:rsidRDefault="00E26CA1" w:rsidP="00E26CA1">
      <w:pPr>
        <w:pStyle w:val="Aufzhlungbndig"/>
      </w:pPr>
      <w:r>
        <w:t>die erreichten Abschlüsse,</w:t>
      </w:r>
    </w:p>
    <w:p w14:paraId="61CD6A5B" w14:textId="77777777" w:rsidR="00E26CA1" w:rsidRDefault="00E26CA1" w:rsidP="00E26CA1">
      <w:pPr>
        <w:pStyle w:val="Aufzhlungbndig"/>
      </w:pPr>
      <w:r>
        <w:t>die erzielten Gleichstellungen mit dem Haupt- bzw. Realschulabschluss,</w:t>
      </w:r>
    </w:p>
    <w:p w14:paraId="20761A53" w14:textId="77777777" w:rsidR="00E26CA1" w:rsidRDefault="00E26CA1" w:rsidP="00E26CA1">
      <w:pPr>
        <w:pStyle w:val="Aufzhlungbndig"/>
      </w:pPr>
      <w:r>
        <w:t xml:space="preserve">die Abgangsbescheinigungen, </w:t>
      </w:r>
    </w:p>
    <w:p w14:paraId="6DDCB6E5" w14:textId="77777777" w:rsidR="00E26CA1" w:rsidRDefault="00E26CA1" w:rsidP="00E26CA1">
      <w:pPr>
        <w:pStyle w:val="Aufzhlungbndig"/>
      </w:pPr>
      <w:r>
        <w:t>das Abschließen eines Bildungsgangs mit Förderung geistige Entwicklung,</w:t>
      </w:r>
    </w:p>
    <w:p w14:paraId="476159BD" w14:textId="77777777" w:rsidR="00E26CA1" w:rsidRDefault="00E26CA1" w:rsidP="00E26CA1">
      <w:pPr>
        <w:pStyle w:val="Aufzhlungbndig"/>
      </w:pPr>
      <w:r>
        <w:t>nicht erfolgreiche Teilnahmen an Abschlussprüfungen,</w:t>
      </w:r>
    </w:p>
    <w:p w14:paraId="6DE2AB91" w14:textId="769C141E" w:rsidR="00E26CA1" w:rsidRDefault="00E26CA1" w:rsidP="00E26CA1">
      <w:pPr>
        <w:pStyle w:val="Aufzhlungbndig"/>
      </w:pPr>
      <w:r>
        <w:t>der Abbruch eines Bildungsgangs</w:t>
      </w:r>
      <w:r w:rsidR="002812CD">
        <w:t xml:space="preserve"> und</w:t>
      </w:r>
    </w:p>
    <w:p w14:paraId="42575FFF" w14:textId="610D62F1" w:rsidR="00D31351" w:rsidRDefault="00D31351" w:rsidP="00E26CA1">
      <w:pPr>
        <w:pStyle w:val="Aufzhlungbndig"/>
      </w:pPr>
      <w:r>
        <w:t>Nichtschülerprüfungen</w:t>
      </w:r>
    </w:p>
    <w:p w14:paraId="7CBC8CE3" w14:textId="6832548E" w:rsidR="00E26CA1" w:rsidRDefault="00E26CA1" w:rsidP="00E26CA1">
      <w:pPr>
        <w:pStyle w:val="LDTextinhalt"/>
      </w:pPr>
      <w:r>
        <w:t>erhoben.</w:t>
      </w:r>
    </w:p>
    <w:p w14:paraId="6875C983" w14:textId="77777777" w:rsidR="00E26CA1" w:rsidRDefault="00E26CA1" w:rsidP="00E26CA1">
      <w:pPr>
        <w:pStyle w:val="LDTextinhalt"/>
      </w:pPr>
      <w:r>
        <w:t>Die Zahlen werden u.a. für die Lehrerzuweisung, für Fachentscheidungen im Ressort und als Nachweis über die Verwendung von Haushaltsmitteln an den Landtag und das Finanzministerium benötigt. Darüber hinaus stehen diese Zahlen auch im Fokus von Politik und Öffentlichkeit.</w:t>
      </w:r>
    </w:p>
    <w:p w14:paraId="09C099E8" w14:textId="15EB00BE" w:rsidR="00E26CA1" w:rsidRDefault="00E26CA1" w:rsidP="00E26CA1">
      <w:pPr>
        <w:pStyle w:val="LDTextinhalt"/>
        <w:rPr>
          <w:rFonts w:cs="Arial"/>
          <w:bCs/>
        </w:rPr>
      </w:pPr>
      <w:r w:rsidRPr="00224FB0">
        <w:rPr>
          <w:rFonts w:cs="Arial"/>
          <w:bCs/>
        </w:rPr>
        <w:t xml:space="preserve">Rechtsgrundlage für die Erhebung ist </w:t>
      </w:r>
      <w:r w:rsidRPr="00224FB0">
        <w:rPr>
          <w:rFonts w:cs="Arial"/>
        </w:rPr>
        <w:t>§ 85 Hessisches Schulgesetz in der Fassung der Bekanntmachung v</w:t>
      </w:r>
      <w:r>
        <w:rPr>
          <w:rFonts w:cs="Arial"/>
        </w:rPr>
        <w:t>om 31. März 2023 (GVBl. S. 234</w:t>
      </w:r>
      <w:r w:rsidRPr="00177FD1">
        <w:t xml:space="preserve">), </w:t>
      </w:r>
      <w:r w:rsidR="00177FD1" w:rsidRPr="00177FD1">
        <w:t>zuletzt geändert durch Gesetz vom 30. Juni 2025 (GVBI. 2025 Nr. 38</w:t>
      </w:r>
      <w:commentRangeStart w:id="12"/>
      <w:r>
        <w:rPr>
          <w:rFonts w:cs="Arial"/>
        </w:rPr>
        <w:t>)</w:t>
      </w:r>
      <w:commentRangeEnd w:id="12"/>
      <w:r w:rsidR="008C2E53">
        <w:rPr>
          <w:rStyle w:val="Kommentarzeichen"/>
        </w:rPr>
        <w:commentReference w:id="12"/>
      </w:r>
      <w:r>
        <w:rPr>
          <w:rFonts w:cs="Arial"/>
        </w:rPr>
        <w:t xml:space="preserve">, </w:t>
      </w:r>
      <w:r w:rsidRPr="00224FB0">
        <w:rPr>
          <w:rFonts w:cs="Arial"/>
        </w:rPr>
        <w:t xml:space="preserve">i.V.m. den §§ 33 ff. Verordnung über die Verarbeitung personenbezogener Daten durch Schulen und Schulaufsichtsbehörden (Schul-Datenschutzverordnung) vom 1. Dezember 2023 (ABl. S. 763) </w:t>
      </w:r>
      <w:r w:rsidRPr="00224FB0">
        <w:rPr>
          <w:rFonts w:cs="Arial"/>
          <w:bCs/>
        </w:rPr>
        <w:t>in der jeweils geltenden Fassung.</w:t>
      </w:r>
    </w:p>
    <w:p w14:paraId="3CDD21AA" w14:textId="0F35A5BB" w:rsidR="00E26CA1" w:rsidRDefault="00E26CA1" w:rsidP="00E26CA1">
      <w:pPr>
        <w:pStyle w:val="berschriftVorbemerkungen"/>
      </w:pPr>
      <w:bookmarkStart w:id="13" w:name="_Toc130807848"/>
      <w:bookmarkStart w:id="14" w:name="_Toc195248792"/>
      <w:bookmarkStart w:id="15" w:name="_Toc226530786"/>
      <w:r>
        <w:t xml:space="preserve">Ablauf der Erhebung </w:t>
      </w:r>
      <w:bookmarkEnd w:id="13"/>
      <w:bookmarkEnd w:id="14"/>
      <w:commentRangeStart w:id="16"/>
      <w:commentRangeEnd w:id="16"/>
      <w:r w:rsidR="008C2E53">
        <w:rPr>
          <w:rStyle w:val="Kommentarzeichen"/>
          <w:color w:val="auto"/>
        </w:rPr>
        <w:commentReference w:id="16"/>
      </w:r>
      <w:bookmarkEnd w:id="15"/>
    </w:p>
    <w:p w14:paraId="301244A1" w14:textId="77777777" w:rsidR="00105638" w:rsidRDefault="00105638" w:rsidP="00105638">
      <w:pPr>
        <w:pStyle w:val="LDTextinhalt"/>
        <w:jc w:val="both"/>
      </w:pPr>
      <w:r>
        <w:t xml:space="preserve">Die Abschlussstatistik wird jährlich </w:t>
      </w:r>
      <w:r w:rsidRPr="003C3CF6">
        <w:t xml:space="preserve">an </w:t>
      </w:r>
      <w:r w:rsidRPr="003C3CF6">
        <w:rPr>
          <w:rFonts w:hint="cs"/>
        </w:rPr>
        <w:t>ö</w:t>
      </w:r>
      <w:r w:rsidRPr="003C3CF6">
        <w:t>ffentlichen Schulen und an Ersatzschulen in Hessen</w:t>
      </w:r>
      <w:r>
        <w:t xml:space="preserve"> –</w:t>
      </w:r>
      <w:r w:rsidRPr="003C3CF6">
        <w:t xml:space="preserve"> mit Ausnahme der Grundschulen</w:t>
      </w:r>
      <w:r>
        <w:t xml:space="preserve"> – durchgeführt</w:t>
      </w:r>
      <w:r w:rsidRPr="003C3CF6">
        <w:t>.</w:t>
      </w:r>
      <w:r>
        <w:t xml:space="preserve"> </w:t>
      </w:r>
      <w:r w:rsidRPr="00E26CA1">
        <w:t xml:space="preserve">Stichtag der Erhebung </w:t>
      </w:r>
      <w:r>
        <w:t xml:space="preserve">zur Abschlussstatistik </w:t>
      </w:r>
      <w:r w:rsidRPr="00E26CA1">
        <w:t xml:space="preserve">ist </w:t>
      </w:r>
      <w:r>
        <w:t xml:space="preserve">grundsätzlich </w:t>
      </w:r>
      <w:r w:rsidRPr="00E26CA1">
        <w:t xml:space="preserve">der Samstag </w:t>
      </w:r>
      <w:r>
        <w:t xml:space="preserve">in </w:t>
      </w:r>
      <w:r w:rsidRPr="00E26CA1">
        <w:t>der ersten Sommerferienwoche.</w:t>
      </w:r>
      <w:r>
        <w:t xml:space="preserve"> Die Erhebung erfolgt in der Regel in den sechs Wochen vor dem Stichtag. Der </w:t>
      </w:r>
      <w:r w:rsidRPr="00E26CA1">
        <w:t>genaue Zeitr</w:t>
      </w:r>
      <w:r>
        <w:t>aum</w:t>
      </w:r>
      <w:r w:rsidRPr="00E26CA1">
        <w:t xml:space="preserve"> der Erhebung </w:t>
      </w:r>
      <w:r>
        <w:t xml:space="preserve">sowie der Stichtag werden </w:t>
      </w:r>
      <w:r w:rsidRPr="00E26CA1">
        <w:t>jährlich</w:t>
      </w:r>
      <w:r>
        <w:t xml:space="preserve"> vor Erhebungsbeginn durch das HMKB mit einem Schreiben an die Staatlichen Schulämter bekannt gegeben</w:t>
      </w:r>
      <w:r w:rsidRPr="00E26CA1">
        <w:t xml:space="preserve">. </w:t>
      </w:r>
    </w:p>
    <w:p w14:paraId="5D5D1270" w14:textId="77777777" w:rsidR="00D252D8" w:rsidRDefault="00105638" w:rsidP="00105638">
      <w:pPr>
        <w:pStyle w:val="LDTextinhalt"/>
        <w:jc w:val="both"/>
      </w:pPr>
      <w:r>
        <w:t>Die Schulen sind angehalten alle in dieser Anleitung aufgef</w:t>
      </w:r>
      <w:r>
        <w:rPr>
          <w:rFonts w:hint="cs"/>
        </w:rPr>
        <w:t>ü</w:t>
      </w:r>
      <w:r>
        <w:t>hrten Abschlusseintr</w:t>
      </w:r>
      <w:r>
        <w:rPr>
          <w:rFonts w:hint="cs"/>
        </w:rPr>
        <w:t>ä</w:t>
      </w:r>
      <w:r>
        <w:t>ge w</w:t>
      </w:r>
      <w:r>
        <w:rPr>
          <w:rFonts w:hint="cs"/>
        </w:rPr>
        <w:t>ä</w:t>
      </w:r>
      <w:r>
        <w:t xml:space="preserve">hrend des Erhebungszeitraums zu erfassen und mit Hilfe des </w:t>
      </w:r>
      <w:r w:rsidR="00F42D6D" w:rsidRPr="00086EF3">
        <w:t>LUSD-Bericht</w:t>
      </w:r>
      <w:r w:rsidR="00F42D6D">
        <w:t xml:space="preserve">s </w:t>
      </w:r>
      <w:r w:rsidR="00F42D6D" w:rsidRPr="00967C98">
        <w:t>„</w:t>
      </w:r>
      <w:r w:rsidR="00F42D6D" w:rsidRPr="00967C98">
        <w:rPr>
          <w:rStyle w:val="LDProgrammelement"/>
        </w:rPr>
        <w:t>Prüfbericht Abschlussstatistik</w:t>
      </w:r>
      <w:r w:rsidR="00F42D6D">
        <w:rPr>
          <w:rStyle w:val="LDProgrammelement"/>
        </w:rPr>
        <w:t>“</w:t>
      </w:r>
      <w:r w:rsidR="00F42D6D" w:rsidRPr="00967C98">
        <w:t xml:space="preserve"> </w:t>
      </w:r>
      <w:r w:rsidR="00F42D6D">
        <w:t>zu pr</w:t>
      </w:r>
      <w:r w:rsidR="00F42D6D">
        <w:rPr>
          <w:rFonts w:hint="cs"/>
        </w:rPr>
        <w:t>ü</w:t>
      </w:r>
      <w:r w:rsidR="00F42D6D">
        <w:t>fen</w:t>
      </w:r>
      <w:r w:rsidR="00F42D6D" w:rsidRPr="00967C98">
        <w:t>.</w:t>
      </w:r>
      <w:r w:rsidR="00F42D6D">
        <w:t xml:space="preserve"> </w:t>
      </w:r>
    </w:p>
    <w:p w14:paraId="47DFA4BD" w14:textId="1A698697" w:rsidR="00105638" w:rsidRPr="00E26CA1" w:rsidRDefault="00105638" w:rsidP="00105638">
      <w:pPr>
        <w:pStyle w:val="LDTextinhalt"/>
        <w:jc w:val="both"/>
      </w:pPr>
      <w:r>
        <w:lastRenderedPageBreak/>
        <w:t>Der</w:t>
      </w:r>
      <w:r w:rsidRPr="00086EF3">
        <w:t xml:space="preserve"> Pr</w:t>
      </w:r>
      <w:r w:rsidRPr="00086EF3">
        <w:rPr>
          <w:rFonts w:hint="cs"/>
        </w:rPr>
        <w:t>ü</w:t>
      </w:r>
      <w:r w:rsidRPr="00086EF3">
        <w:t>fbricht</w:t>
      </w:r>
      <w:r>
        <w:t xml:space="preserve"> findet sich</w:t>
      </w:r>
      <w:r w:rsidRPr="00086EF3">
        <w:t xml:space="preserve"> in der LUSD unter:</w:t>
      </w:r>
      <w:r w:rsidR="00F42D6D">
        <w:t xml:space="preserve"> </w:t>
      </w:r>
      <w:r w:rsidR="00F42D6D" w:rsidRPr="00D252D8">
        <w:rPr>
          <w:rStyle w:val="LDProgrammelement"/>
        </w:rPr>
        <w:t xml:space="preserve">Extras &gt; Berichte &gt; Standardberichte &gt; Statistik &gt; Abschlussstatistik &gt; </w:t>
      </w:r>
      <w:r w:rsidR="00D252D8" w:rsidRPr="00D252D8">
        <w:rPr>
          <w:rStyle w:val="LDProgrammelement"/>
        </w:rPr>
        <w:t>Prüfbericht Abschlussstatistik</w:t>
      </w:r>
      <w:r w:rsidRPr="00086EF3">
        <w:t>.</w:t>
      </w:r>
      <w:r>
        <w:t xml:space="preserve"> Der Prüfbericht spiegelt mögliche Datenfehler und Auffälligkeiten an Sie zurück. Während des Erhebungszeitraums wird der Prüfbericht in jeder Nacht aktualisiert, so dass Sie prüfen können </w:t>
      </w:r>
      <w:r w:rsidRPr="00E26CA1">
        <w:t>ob Ihre Änderungen</w:t>
      </w:r>
      <w:r>
        <w:t xml:space="preserve"> oder Korrekturen</w:t>
      </w:r>
      <w:r w:rsidRPr="00E26CA1">
        <w:t xml:space="preserve"> in der LUSD </w:t>
      </w:r>
      <w:r>
        <w:t>vo</w:t>
      </w:r>
      <w:r w:rsidRPr="00E26CA1">
        <w:t>m Vortag erfolgreich waren.</w:t>
      </w:r>
    </w:p>
    <w:p w14:paraId="69BFAEBD" w14:textId="77EA4249" w:rsidR="00105638" w:rsidRDefault="00105638" w:rsidP="00105638">
      <w:pPr>
        <w:pStyle w:val="LDTextinhalt"/>
        <w:jc w:val="both"/>
      </w:pPr>
      <w:r>
        <w:t>Die Datenerfassung gilt ebenfalls f</w:t>
      </w:r>
      <w:r>
        <w:rPr>
          <w:rFonts w:hint="cs"/>
        </w:rPr>
        <w:t>ü</w:t>
      </w:r>
      <w:r>
        <w:t>r ehemalige Sch</w:t>
      </w:r>
      <w:r>
        <w:rPr>
          <w:rFonts w:hint="cs"/>
        </w:rPr>
        <w:t>ü</w:t>
      </w:r>
      <w:r>
        <w:t>ler, denen f</w:t>
      </w:r>
      <w:r>
        <w:rPr>
          <w:rFonts w:hint="cs"/>
        </w:rPr>
        <w:t>ü</w:t>
      </w:r>
      <w:r>
        <w:t xml:space="preserve">r das aktuelle Schuljahr noch kein entsprechender Abschlusseintrag in der LUSD zugewiesen wurde. </w:t>
      </w:r>
    </w:p>
    <w:p w14:paraId="799F7ED2" w14:textId="77777777" w:rsidR="00105638" w:rsidRPr="00E26CA1" w:rsidRDefault="00105638" w:rsidP="00105638">
      <w:pPr>
        <w:pStyle w:val="LDTextinhalt"/>
        <w:jc w:val="both"/>
      </w:pPr>
      <w:r w:rsidRPr="00E26CA1">
        <w:t xml:space="preserve">Ziel ist es, dass alle Abschlussdaten </w:t>
      </w:r>
      <w:r w:rsidRPr="00E26CA1">
        <w:rPr>
          <w:rStyle w:val="LDwichtigerText"/>
        </w:rPr>
        <w:t xml:space="preserve">zum Stichtag vollständig und korrekt </w:t>
      </w:r>
      <w:r w:rsidRPr="00E26CA1">
        <w:t xml:space="preserve">vorliegen. Um dies zu gewährleisten, werden Sie aufgerufen Ihre Daten so </w:t>
      </w:r>
      <w:r w:rsidRPr="00E26CA1">
        <w:rPr>
          <w:rStyle w:val="LDwichtigerText"/>
        </w:rPr>
        <w:t>früh wie möglich vor Stichtag</w:t>
      </w:r>
      <w:r w:rsidRPr="00E26CA1">
        <w:t xml:space="preserve"> zu erfassen und bereits während der Erhebung </w:t>
      </w:r>
      <w:r>
        <w:t xml:space="preserve">genau </w:t>
      </w:r>
      <w:r w:rsidRPr="00E26CA1">
        <w:t xml:space="preserve">zu prüfen, damit </w:t>
      </w:r>
      <w:r>
        <w:t xml:space="preserve">für </w:t>
      </w:r>
      <w:r w:rsidRPr="00E26CA1">
        <w:t xml:space="preserve">Sie ausreichend Zeit </w:t>
      </w:r>
      <w:r>
        <w:t xml:space="preserve">besteht, </w:t>
      </w:r>
      <w:r w:rsidRPr="00E26CA1">
        <w:t xml:space="preserve">eventuelle Datenfehler </w:t>
      </w:r>
      <w:r w:rsidRPr="00E26CA1">
        <w:rPr>
          <w:rStyle w:val="LDwichtigerText"/>
        </w:rPr>
        <w:t>noch vor Stichtag</w:t>
      </w:r>
      <w:r w:rsidRPr="00E26CA1">
        <w:t xml:space="preserve"> in der LUSD </w:t>
      </w:r>
      <w:r>
        <w:t xml:space="preserve">zu </w:t>
      </w:r>
      <w:r w:rsidRPr="00E26CA1">
        <w:t xml:space="preserve">korrigieren. </w:t>
      </w:r>
    </w:p>
    <w:p w14:paraId="60AE27A7" w14:textId="4471A202" w:rsidR="00E26CA1" w:rsidRDefault="00105638" w:rsidP="00E26CA1">
      <w:pPr>
        <w:pStyle w:val="LDTextinhalt"/>
      </w:pPr>
      <w:r w:rsidRPr="00E26CA1">
        <w:t xml:space="preserve">Während der Erhebung werden die aus der LUSD übernommenen Abschlusseinträge ebenfalls von den Staatlichen Schulämtern und dem Hessischen Statistischen Landesamt geprüft. Zudem werden Ihnen Hinweise zur laufenden Erhebung von den Schulämtern an Ihr </w:t>
      </w:r>
      <w:r w:rsidRPr="00E26CA1">
        <w:rPr>
          <w:rStyle w:val="LDwichtigerText"/>
        </w:rPr>
        <w:t>Landespostfach</w:t>
      </w:r>
      <w:r w:rsidRPr="00E26CA1">
        <w:t xml:space="preserve"> weitergeleitet</w:t>
      </w:r>
      <w:commentRangeStart w:id="17"/>
      <w:r w:rsidR="00E26CA1">
        <w:t>.</w:t>
      </w:r>
      <w:commentRangeEnd w:id="17"/>
      <w:r w:rsidR="00B45FB2">
        <w:rPr>
          <w:rStyle w:val="Kommentarzeichen"/>
        </w:rPr>
        <w:commentReference w:id="17"/>
      </w:r>
    </w:p>
    <w:tbl>
      <w:tblPr>
        <w:tblW w:w="8505"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E26CA1" w14:paraId="67FEC0A4" w14:textId="77777777" w:rsidTr="00E26CA1">
        <w:trPr>
          <w:cantSplit/>
          <w:trHeight w:val="284"/>
        </w:trPr>
        <w:tc>
          <w:tcPr>
            <w:tcW w:w="709" w:type="dxa"/>
          </w:tcPr>
          <w:p w14:paraId="488F4984" w14:textId="77777777" w:rsidR="00E26CA1" w:rsidRPr="009B0AA3" w:rsidRDefault="00E26CA1" w:rsidP="008C66C0">
            <w:pPr>
              <w:pStyle w:val="LDTextinhalt"/>
            </w:pPr>
            <w:r>
              <w:rPr>
                <w:noProof/>
                <w:lang w:eastAsia="de-DE"/>
              </w:rPr>
              <w:drawing>
                <wp:inline distT="0" distB="0" distL="0" distR="0" wp14:anchorId="33313463" wp14:editId="01B38785">
                  <wp:extent cx="288000" cy="288000"/>
                  <wp:effectExtent l="0" t="0" r="0" b="0"/>
                  <wp:docPr id="1"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3C04322F" w14:textId="77777777" w:rsidR="00E26CA1" w:rsidRPr="00F000FA" w:rsidRDefault="00E26CA1" w:rsidP="008C66C0">
            <w:pPr>
              <w:rPr>
                <w:rStyle w:val="LDHinweis"/>
              </w:rPr>
            </w:pPr>
            <w:r w:rsidRPr="00F000FA">
              <w:rPr>
                <w:rStyle w:val="LDHinweis"/>
              </w:rPr>
              <w:t>Hinweis</w:t>
            </w:r>
          </w:p>
          <w:p w14:paraId="0805F7C4" w14:textId="06DAD9C5" w:rsidR="00E26CA1" w:rsidRPr="005B257B" w:rsidRDefault="00E26CA1" w:rsidP="008C66C0">
            <w:pPr>
              <w:pStyle w:val="LDTextinhalt"/>
            </w:pPr>
            <w:r w:rsidRPr="00E26CA1">
              <w:t>Korrekturen in der LUSD nach Stichtag können nicht in allen Fällen vom Hessischen Ministerium für Kultus, Bildung und Chancen (HMKB) im Nachgang</w:t>
            </w:r>
            <w:r>
              <w:t xml:space="preserve"> berücksichtigt werden.</w:t>
            </w:r>
          </w:p>
        </w:tc>
      </w:tr>
    </w:tbl>
    <w:p w14:paraId="67EA971B" w14:textId="77777777" w:rsidR="003C7433" w:rsidRDefault="003C7433" w:rsidP="00E26CA1">
      <w:pPr>
        <w:pStyle w:val="LDTextinhalt"/>
      </w:pPr>
    </w:p>
    <w:p w14:paraId="7F8A3940" w14:textId="2B654A92" w:rsidR="00E26CA1" w:rsidRPr="00967C98" w:rsidRDefault="00E26CA1" w:rsidP="00E26CA1">
      <w:pPr>
        <w:pStyle w:val="LDTextinhalt"/>
      </w:pPr>
      <w:r w:rsidRPr="00967C98">
        <w:t>Abschlüsse können in der LUSD zugewiesen werden …</w:t>
      </w:r>
    </w:p>
    <w:p w14:paraId="634E1203" w14:textId="754896A5" w:rsidR="00B26DC2" w:rsidRPr="00967C98" w:rsidRDefault="00B26DC2" w:rsidP="00B26DC2">
      <w:pPr>
        <w:pStyle w:val="Aufzhlungbndig"/>
      </w:pPr>
      <w:r w:rsidRPr="00967C98">
        <w:t xml:space="preserve">für </w:t>
      </w:r>
      <w:r w:rsidRPr="00967C98">
        <w:rPr>
          <w:rStyle w:val="LDwichtigerText"/>
        </w:rPr>
        <w:t>mehrere Schüler gleichzeitig</w:t>
      </w:r>
      <w:r w:rsidRPr="00967C98">
        <w:t xml:space="preserve"> auf der Webseite </w:t>
      </w:r>
      <w:r w:rsidRPr="00967C98">
        <w:rPr>
          <w:rStyle w:val="LDProgrammelement"/>
        </w:rPr>
        <w:t>Unterricht &gt; Zeugnisse &gt; Zeugnis erstellen &gt; Register Zeugnis zuweisen</w:t>
      </w:r>
      <w:r w:rsidRPr="00967C98">
        <w:t xml:space="preserve"> (siehe Kapitel </w:t>
      </w:r>
      <w:r w:rsidRPr="00F46BE2">
        <w:rPr>
          <w:rStyle w:val="LDLink"/>
        </w:rPr>
        <w:fldChar w:fldCharType="begin"/>
      </w:r>
      <w:r w:rsidRPr="00F46BE2">
        <w:rPr>
          <w:rStyle w:val="LDLink"/>
        </w:rPr>
        <w:instrText xml:space="preserve"> REF _Ref160538363 \r \h  \* MERGEFORMAT </w:instrText>
      </w:r>
      <w:r w:rsidRPr="00F46BE2">
        <w:rPr>
          <w:rStyle w:val="LDLink"/>
        </w:rPr>
      </w:r>
      <w:r w:rsidRPr="00F46BE2">
        <w:rPr>
          <w:rStyle w:val="LDLink"/>
        </w:rPr>
        <w:fldChar w:fldCharType="separate"/>
      </w:r>
      <w:r w:rsidR="00FA5B4C">
        <w:rPr>
          <w:rStyle w:val="LDLink"/>
        </w:rPr>
        <w:t>2.1</w:t>
      </w:r>
      <w:r w:rsidRPr="00F46BE2">
        <w:rPr>
          <w:rStyle w:val="LDLink"/>
        </w:rPr>
        <w:fldChar w:fldCharType="end"/>
      </w:r>
      <w:r w:rsidRPr="00967C98">
        <w:t>)</w:t>
      </w:r>
      <w:r w:rsidR="0059388B">
        <w:t>.</w:t>
      </w:r>
      <w:r w:rsidRPr="00967C98">
        <w:t xml:space="preserve"> </w:t>
      </w:r>
    </w:p>
    <w:p w14:paraId="360BD4DF" w14:textId="28EACC15" w:rsidR="00B26DC2" w:rsidRDefault="00B26DC2" w:rsidP="00B26DC2">
      <w:pPr>
        <w:pStyle w:val="Aufzhlungbndig"/>
      </w:pPr>
      <w:r w:rsidRPr="00967C98">
        <w:t xml:space="preserve">für </w:t>
      </w:r>
      <w:r w:rsidRPr="00967C98">
        <w:rPr>
          <w:rStyle w:val="LDwichtigerText"/>
        </w:rPr>
        <w:t>einzelne Schüler</w:t>
      </w:r>
      <w:r w:rsidRPr="00967C98">
        <w:t xml:space="preserve"> auf der Webseite </w:t>
      </w:r>
      <w:r w:rsidRPr="00967C98">
        <w:rPr>
          <w:rStyle w:val="LDProgrammelement"/>
        </w:rPr>
        <w:t>Schüler &gt; Schülerbasisdaten &gt; Qualifikationen</w:t>
      </w:r>
      <w:r w:rsidRPr="00967C98">
        <w:t xml:space="preserve"> (siehe Kapitel </w:t>
      </w:r>
      <w:r w:rsidRPr="00B26DC2">
        <w:rPr>
          <w:rStyle w:val="LDLink"/>
        </w:rPr>
        <w:fldChar w:fldCharType="begin"/>
      </w:r>
      <w:r w:rsidRPr="00B26DC2">
        <w:rPr>
          <w:rStyle w:val="LDLink"/>
        </w:rPr>
        <w:instrText xml:space="preserve"> REF _Ref160538385 \r \h  \* MERGEFORMAT </w:instrText>
      </w:r>
      <w:r w:rsidRPr="00B26DC2">
        <w:rPr>
          <w:rStyle w:val="LDLink"/>
        </w:rPr>
      </w:r>
      <w:r w:rsidRPr="00B26DC2">
        <w:rPr>
          <w:rStyle w:val="LDLink"/>
        </w:rPr>
        <w:fldChar w:fldCharType="separate"/>
      </w:r>
      <w:r w:rsidR="00FA5B4C">
        <w:rPr>
          <w:rStyle w:val="LDLink"/>
        </w:rPr>
        <w:t>2.2</w:t>
      </w:r>
      <w:r w:rsidRPr="00B26DC2">
        <w:rPr>
          <w:rStyle w:val="LDLink"/>
        </w:rPr>
        <w:fldChar w:fldCharType="end"/>
      </w:r>
      <w:r w:rsidRPr="00967C98">
        <w:t>)</w:t>
      </w:r>
      <w:r w:rsidR="0059388B">
        <w:t>.</w:t>
      </w:r>
      <w:r w:rsidRPr="00967C98">
        <w:t xml:space="preserve"> </w:t>
      </w:r>
      <w:r w:rsidR="0064573A" w:rsidRPr="0064573A">
        <w:t xml:space="preserve"> </w:t>
      </w:r>
    </w:p>
    <w:tbl>
      <w:tblPr>
        <w:tblW w:w="8505"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64573A" w:rsidRPr="005B257B" w14:paraId="316BDA40" w14:textId="77777777" w:rsidTr="008D18DD">
        <w:trPr>
          <w:cantSplit/>
          <w:trHeight w:val="284"/>
        </w:trPr>
        <w:tc>
          <w:tcPr>
            <w:tcW w:w="709" w:type="dxa"/>
          </w:tcPr>
          <w:p w14:paraId="75D5FD94" w14:textId="77777777" w:rsidR="0064573A" w:rsidRPr="009B0AA3" w:rsidRDefault="0064573A" w:rsidP="008D18DD">
            <w:pPr>
              <w:pStyle w:val="LDTextinhalt"/>
            </w:pPr>
            <w:r>
              <w:rPr>
                <w:noProof/>
                <w:lang w:eastAsia="de-DE"/>
              </w:rPr>
              <w:drawing>
                <wp:inline distT="0" distB="0" distL="0" distR="0" wp14:anchorId="11A085B8" wp14:editId="5636ADB9">
                  <wp:extent cx="288000" cy="288000"/>
                  <wp:effectExtent l="0" t="0" r="0" b="0"/>
                  <wp:docPr id="8"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2D6E1BEA" w14:textId="77777777" w:rsidR="0064573A" w:rsidRPr="00F000FA" w:rsidRDefault="0064573A" w:rsidP="008D18DD">
            <w:pPr>
              <w:rPr>
                <w:rStyle w:val="LDHinweis"/>
              </w:rPr>
            </w:pPr>
            <w:r w:rsidRPr="00F000FA">
              <w:rPr>
                <w:rStyle w:val="LDHinweis"/>
              </w:rPr>
              <w:t>Hinweis</w:t>
            </w:r>
          </w:p>
          <w:p w14:paraId="7431B14D" w14:textId="5893DAE5" w:rsidR="0064573A" w:rsidRPr="005B257B" w:rsidRDefault="0064573A" w:rsidP="0064573A">
            <w:pPr>
              <w:pStyle w:val="LDTextinhalt"/>
            </w:pPr>
            <w:r>
              <w:t xml:space="preserve">Ergebnisse von Nichtschülerprüfungen können nur </w:t>
            </w:r>
            <w:r w:rsidRPr="0064573A">
              <w:rPr>
                <w:rStyle w:val="LDwichtigerText"/>
              </w:rPr>
              <w:t>einzelnen Schülern</w:t>
            </w:r>
            <w:r>
              <w:t xml:space="preserve"> zugewiesen werden. Eine Bearbeitung mehrerer Schüler ist nicht möglich.</w:t>
            </w:r>
          </w:p>
        </w:tc>
      </w:tr>
    </w:tbl>
    <w:p w14:paraId="10E436BB" w14:textId="540FF760" w:rsidR="00E26CA1" w:rsidRDefault="00E26CA1" w:rsidP="00E26CA1">
      <w:pPr>
        <w:pStyle w:val="LDTextinhalt"/>
      </w:pPr>
      <w:r w:rsidRPr="00967C98">
        <w:t>Eine Übersicht der vom HMKB übernommenen Daten kann dem LUSD-Bericht „</w:t>
      </w:r>
      <w:r w:rsidRPr="00967C98">
        <w:rPr>
          <w:rStyle w:val="LDProgrammelement"/>
        </w:rPr>
        <w:t>Prüfbericht Ab</w:t>
      </w:r>
      <w:r w:rsidRPr="00967C98">
        <w:rPr>
          <w:rStyle w:val="LDProgrammelement"/>
        </w:rPr>
        <w:softHyphen/>
        <w:t>schlussstatistik</w:t>
      </w:r>
      <w:r w:rsidRPr="00967C98">
        <w:t xml:space="preserve"> entnommen werden (</w:t>
      </w:r>
      <w:r w:rsidR="00F46BE2">
        <w:t xml:space="preserve">siehe </w:t>
      </w:r>
      <w:r w:rsidRPr="00967C98">
        <w:t xml:space="preserve">Kapitel </w:t>
      </w:r>
      <w:r w:rsidR="00967C98" w:rsidRPr="00F46BE2">
        <w:rPr>
          <w:rStyle w:val="LDLink"/>
        </w:rPr>
        <w:fldChar w:fldCharType="begin"/>
      </w:r>
      <w:r w:rsidR="00967C98" w:rsidRPr="00F46BE2">
        <w:rPr>
          <w:rStyle w:val="LDLink"/>
        </w:rPr>
        <w:instrText xml:space="preserve"> REF _Ref160538444 \r \h  \* MERGEFORMAT </w:instrText>
      </w:r>
      <w:r w:rsidR="00967C98" w:rsidRPr="00F46BE2">
        <w:rPr>
          <w:rStyle w:val="LDLink"/>
        </w:rPr>
      </w:r>
      <w:r w:rsidR="00967C98" w:rsidRPr="00F46BE2">
        <w:rPr>
          <w:rStyle w:val="LDLink"/>
        </w:rPr>
        <w:fldChar w:fldCharType="separate"/>
      </w:r>
      <w:r w:rsidR="00FA5B4C">
        <w:rPr>
          <w:rStyle w:val="LDLink"/>
        </w:rPr>
        <w:t>3</w:t>
      </w:r>
      <w:r w:rsidR="00967C98" w:rsidRPr="00F46BE2">
        <w:rPr>
          <w:rStyle w:val="LDLink"/>
        </w:rPr>
        <w:fldChar w:fldCharType="end"/>
      </w:r>
      <w:r w:rsidRPr="00967C98">
        <w:t>).</w:t>
      </w:r>
    </w:p>
    <w:tbl>
      <w:tblPr>
        <w:tblW w:w="8505"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24452E" w:rsidRPr="005B257B" w14:paraId="08B98FF8" w14:textId="77777777" w:rsidTr="0024452E">
        <w:trPr>
          <w:cantSplit/>
          <w:trHeight w:val="284"/>
        </w:trPr>
        <w:tc>
          <w:tcPr>
            <w:tcW w:w="709" w:type="dxa"/>
          </w:tcPr>
          <w:p w14:paraId="274EBFF8" w14:textId="77777777" w:rsidR="0024452E" w:rsidRPr="009B0AA3" w:rsidRDefault="0024452E" w:rsidP="008C66C0">
            <w:pPr>
              <w:pStyle w:val="LDTextinhalt"/>
            </w:pPr>
            <w:r>
              <w:rPr>
                <w:noProof/>
                <w:lang w:eastAsia="de-DE"/>
              </w:rPr>
              <w:drawing>
                <wp:inline distT="0" distB="0" distL="0" distR="0" wp14:anchorId="51D4E45A" wp14:editId="6F492091">
                  <wp:extent cx="288000" cy="288000"/>
                  <wp:effectExtent l="0" t="0" r="0" b="0"/>
                  <wp:docPr id="5" name="Grafik 150" descr="Symbol Tipp zur Arbeitserleicht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Grafik 150" descr="Symbol Tipp zur Arbeitserleichterung"/>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13276177" w14:textId="77777777" w:rsidR="0024452E" w:rsidRPr="00B87EDF" w:rsidRDefault="0024452E" w:rsidP="008C66C0">
            <w:pPr>
              <w:rPr>
                <w:rStyle w:val="hervorhebungblau"/>
              </w:rPr>
            </w:pPr>
            <w:r w:rsidRPr="00B87EDF">
              <w:rPr>
                <w:rStyle w:val="hervorhebungblau"/>
              </w:rPr>
              <w:t>Tipp</w:t>
            </w:r>
          </w:p>
          <w:p w14:paraId="776C16F4" w14:textId="132D1A95" w:rsidR="0024452E" w:rsidRPr="00E038FA" w:rsidRDefault="0024452E" w:rsidP="002812CD">
            <w:pPr>
              <w:pStyle w:val="LDTextinhalt"/>
            </w:pPr>
            <w:r>
              <w:t xml:space="preserve">Fortbildungsangebote im Zusammenhang mit der Erhebung der Abgängerinnen und Abgänger sowie Absolventinnen und Absolventen finden Sie auf der Webseite der </w:t>
            </w:r>
            <w:hyperlink r:id="rId24" w:history="1">
              <w:r w:rsidRPr="002812CD">
                <w:rPr>
                  <w:rStyle w:val="LDLink"/>
                </w:rPr>
                <w:t>Digitalen Schule Hessen</w:t>
              </w:r>
              <w:r w:rsidRPr="002812CD">
                <w:t>.</w:t>
              </w:r>
            </w:hyperlink>
            <w:r>
              <w:t xml:space="preserve"> </w:t>
            </w:r>
          </w:p>
        </w:tc>
      </w:tr>
    </w:tbl>
    <w:p w14:paraId="00DC6376" w14:textId="72C89E37" w:rsidR="004A5317" w:rsidRDefault="004A5317" w:rsidP="004A5317">
      <w:pPr>
        <w:pStyle w:val="berschriftVorbemerkungen"/>
      </w:pPr>
      <w:bookmarkStart w:id="18" w:name="_Toc195248793"/>
      <w:bookmarkStart w:id="19" w:name="_Toc226530787"/>
      <w:r>
        <w:lastRenderedPageBreak/>
        <w:t>Zielgruppe</w:t>
      </w:r>
      <w:r w:rsidR="0024452E">
        <w:t xml:space="preserve"> und vorausgesetzte Kenntnisse</w:t>
      </w:r>
      <w:bookmarkEnd w:id="18"/>
      <w:bookmarkEnd w:id="19"/>
    </w:p>
    <w:p w14:paraId="62CE41BC" w14:textId="77777777" w:rsidR="0024452E" w:rsidRDefault="0024452E" w:rsidP="0024452E">
      <w:pPr>
        <w:pStyle w:val="LDTextinhalt"/>
      </w:pPr>
      <w:r>
        <w:t>Diese Anleitung richtet sich an LUSD-Benutzer, die Abschlüsse in der LUSD pflegen.</w:t>
      </w:r>
    </w:p>
    <w:p w14:paraId="66767A9C" w14:textId="5BC6F2B8" w:rsidR="0024452E" w:rsidRDefault="0024452E" w:rsidP="0024452E">
      <w:pPr>
        <w:pStyle w:val="LDTextinhalt"/>
      </w:pPr>
      <w:r>
        <w:t>Folgende Kenntnisse werden vorausgesetzt und daher in dieser Anleitung nicht näher beschrieben:</w:t>
      </w:r>
    </w:p>
    <w:p w14:paraId="7A5A54E2" w14:textId="4C6A0B7C" w:rsidR="0024452E" w:rsidRDefault="0024452E" w:rsidP="0024452E">
      <w:pPr>
        <w:pStyle w:val="Aufzhlungbndig"/>
      </w:pPr>
      <w:r>
        <w:t>Basiswissen zur LUSD</w:t>
      </w:r>
    </w:p>
    <w:p w14:paraId="64BA046B" w14:textId="2A3BD44E" w:rsidR="0024452E" w:rsidRDefault="0024452E" w:rsidP="0024452E">
      <w:pPr>
        <w:pStyle w:val="Aufzhlungbndig"/>
      </w:pPr>
      <w:r>
        <w:t>Wissen zur Bearbeitung von Schülerdaten in der LUSD</w:t>
      </w:r>
    </w:p>
    <w:p w14:paraId="2DCE1E4C" w14:textId="6161906E" w:rsidR="0024452E" w:rsidRDefault="0024452E" w:rsidP="0024452E">
      <w:pPr>
        <w:pStyle w:val="Aufzhlungbndig"/>
      </w:pPr>
      <w:r>
        <w:t>Wissen zur Bearbeitung von Schul- und Unterrichtsdaten in der LUSD</w:t>
      </w:r>
    </w:p>
    <w:p w14:paraId="76EEA51F" w14:textId="1CE43AE6" w:rsidR="00F46BE2" w:rsidRDefault="0024452E" w:rsidP="0024452E">
      <w:pPr>
        <w:pStyle w:val="LDTextinhalt"/>
      </w:pPr>
      <w:r>
        <w:t>Nutzen Sie im Vorfeld gerne die Angebote der LUSD-Anwenderunterstützung.</w:t>
      </w:r>
    </w:p>
    <w:p w14:paraId="1BC16850" w14:textId="77777777" w:rsidR="00A82298" w:rsidRDefault="00A82298" w:rsidP="00A82298">
      <w:pPr>
        <w:pStyle w:val="berschriftVorbemerkungen"/>
      </w:pPr>
      <w:bookmarkStart w:id="20" w:name="_Toc146181634"/>
      <w:bookmarkStart w:id="21" w:name="_Toc146275947"/>
      <w:bookmarkStart w:id="22" w:name="_Toc195248794"/>
      <w:bookmarkStart w:id="23" w:name="_Toc226530788"/>
      <w:r>
        <w:t>LUSD-Anwenderunterstützung</w:t>
      </w:r>
      <w:bookmarkEnd w:id="20"/>
      <w:bookmarkEnd w:id="21"/>
      <w:bookmarkEnd w:id="22"/>
      <w:bookmarkEnd w:id="23"/>
    </w:p>
    <w:p w14:paraId="65CB92C3" w14:textId="77777777" w:rsidR="00A82298" w:rsidRDefault="00A82298" w:rsidP="00A82298">
      <w:r>
        <w:t>Sollten Sie bei der Anwendung Unterstützung benötigen, gibt es dafür verschiedene Angebote:</w:t>
      </w:r>
    </w:p>
    <w:p w14:paraId="4DCA2A8A" w14:textId="77777777" w:rsidR="00A82298" w:rsidRDefault="00A82298" w:rsidP="00745F2F">
      <w:pPr>
        <w:pStyle w:val="VorbemerkungUnterkapitel"/>
      </w:pPr>
      <w:r w:rsidRPr="00C20B33">
        <w:t>LUSD-Online Hilfe</w:t>
      </w:r>
    </w:p>
    <w:p w14:paraId="5FCED8F5" w14:textId="77777777" w:rsidR="00A82298" w:rsidRDefault="00A82298" w:rsidP="00DC476B">
      <w:pPr>
        <w:pStyle w:val="LDTextinhalteingerckt"/>
        <w:ind w:left="0"/>
      </w:pPr>
      <w:r>
        <w:t>Für jede Webseite in der LUSD gibt es die passende Online-Hilfe. S</w:t>
      </w:r>
      <w:r w:rsidRPr="00BC2266">
        <w:t xml:space="preserve">ie erreichen die LUSD-Hilfe durch einen Klick auf </w:t>
      </w:r>
      <w:r>
        <w:rPr>
          <w:noProof/>
          <w:lang w:eastAsia="de-DE"/>
        </w:rPr>
        <w:drawing>
          <wp:inline distT="0" distB="0" distL="0" distR="0" wp14:anchorId="7109F36D" wp14:editId="25CC9DB3">
            <wp:extent cx="417600" cy="144000"/>
            <wp:effectExtent l="0" t="0" r="1905" b="8890"/>
            <wp:docPr id="9" name="Grafik 137" descr="Schaltfläche Hilfe aufru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Grafik 137" descr="Schaltfläche Hilfe aufrufen"/>
                    <pic:cNvPicPr>
                      <a:picLocks noChangeAspect="1"/>
                    </pic:cNvPicPr>
                  </pic:nvPicPr>
                  <pic:blipFill rotWithShape="1">
                    <a:blip r:embed="rId25"/>
                    <a:srcRect l="21978" t="28526" r="19723" b="28526"/>
                    <a:stretch/>
                  </pic:blipFill>
                  <pic:spPr>
                    <a:xfrm>
                      <a:off x="0" y="0"/>
                      <a:ext cx="417600" cy="144000"/>
                    </a:xfrm>
                    <a:prstGeom prst="rect">
                      <a:avLst/>
                    </a:prstGeom>
                  </pic:spPr>
                </pic:pic>
              </a:graphicData>
            </a:graphic>
          </wp:inline>
        </w:drawing>
      </w:r>
      <w:r>
        <w:t>.</w:t>
      </w:r>
    </w:p>
    <w:p w14:paraId="1D660D44" w14:textId="77777777" w:rsidR="00A82298" w:rsidRPr="00C20B33" w:rsidRDefault="00A82298" w:rsidP="00DC476B">
      <w:pPr>
        <w:pStyle w:val="LDTextinhalteingerckt"/>
        <w:ind w:left="0"/>
      </w:pPr>
      <w:r w:rsidRPr="00F9563E">
        <w:rPr>
          <w:noProof/>
          <w:lang w:eastAsia="de-DE"/>
        </w:rPr>
        <w:drawing>
          <wp:inline distT="0" distB="0" distL="0" distR="0" wp14:anchorId="35CAB4AB" wp14:editId="023217FD">
            <wp:extent cx="2520000" cy="536400"/>
            <wp:effectExtent l="19050" t="19050" r="13970" b="16510"/>
            <wp:docPr id="10" name="Grafik 10" descr="Dieses Bild zeigt, dass sich die Online Hilfe oben rechts auf der jeweiligen LUSD Webseite befindet. " title="LUSD-Online Hil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20000" cy="536400"/>
                    </a:xfrm>
                    <a:prstGeom prst="rect">
                      <a:avLst/>
                    </a:prstGeom>
                    <a:ln>
                      <a:solidFill>
                        <a:srgbClr val="002060"/>
                      </a:solidFill>
                    </a:ln>
                  </pic:spPr>
                </pic:pic>
              </a:graphicData>
            </a:graphic>
          </wp:inline>
        </w:drawing>
      </w:r>
    </w:p>
    <w:p w14:paraId="5AD70127" w14:textId="77777777" w:rsidR="004578EA" w:rsidRDefault="004578EA" w:rsidP="00A82298">
      <w:pPr>
        <w:pStyle w:val="VorbemerkungUnterkapitel"/>
      </w:pPr>
      <w:r>
        <w:t>LUSD-Angebote</w:t>
      </w:r>
    </w:p>
    <w:p w14:paraId="22D24BB3" w14:textId="44619195" w:rsidR="004578EA" w:rsidRDefault="004578EA" w:rsidP="00DC476B">
      <w:pPr>
        <w:pStyle w:val="LDTextinhalteingerckt"/>
        <w:ind w:left="0"/>
      </w:pPr>
      <w:r>
        <w:t xml:space="preserve">Auf der Webseite </w:t>
      </w:r>
      <w:hyperlink r:id="rId27" w:history="1">
        <w:r w:rsidRPr="006F5594">
          <w:rPr>
            <w:rStyle w:val="LDLink"/>
          </w:rPr>
          <w:t>https://lusdinfo.hessen.de</w:t>
        </w:r>
      </w:hyperlink>
      <w:r w:rsidRPr="004578EA">
        <w:t xml:space="preserve"> finde</w:t>
      </w:r>
      <w:r>
        <w:t>n Sie alle wichtigen Unterstützungsangebot</w:t>
      </w:r>
      <w:r w:rsidR="00F84AB1">
        <w:t>e</w:t>
      </w:r>
      <w:r>
        <w:t xml:space="preserve"> rund um die LUSD. Darunter</w:t>
      </w:r>
    </w:p>
    <w:p w14:paraId="484A98D0" w14:textId="4EB24A09" w:rsidR="004578EA" w:rsidRDefault="004578EA" w:rsidP="00DC476B">
      <w:pPr>
        <w:pStyle w:val="Aufzhlungbndig"/>
      </w:pPr>
      <w:r>
        <w:t>Anleitungen</w:t>
      </w:r>
    </w:p>
    <w:p w14:paraId="28CF2AC4" w14:textId="762766D9" w:rsidR="004578EA" w:rsidRDefault="004578EA" w:rsidP="00DC476B">
      <w:pPr>
        <w:pStyle w:val="Aufzhlungbndig"/>
      </w:pPr>
      <w:commentRangeStart w:id="24"/>
      <w:r>
        <w:t>Fortbildungsangebot</w:t>
      </w:r>
      <w:r w:rsidR="00F84A19">
        <w:t>e</w:t>
      </w:r>
      <w:commentRangeEnd w:id="24"/>
      <w:r w:rsidR="00B45FB2">
        <w:rPr>
          <w:rStyle w:val="Kommentarzeichen"/>
          <w:color w:val="auto"/>
        </w:rPr>
        <w:commentReference w:id="24"/>
      </w:r>
    </w:p>
    <w:p w14:paraId="09A53030" w14:textId="4937867C" w:rsidR="00D252D8" w:rsidRDefault="00D252D8" w:rsidP="00DC476B">
      <w:pPr>
        <w:pStyle w:val="Aufzhlungbndig"/>
      </w:pPr>
      <w:r w:rsidRPr="00D252D8">
        <w:t>Beratungstermine</w:t>
      </w:r>
    </w:p>
    <w:p w14:paraId="45AB626F" w14:textId="13AFEF8B" w:rsidR="004578EA" w:rsidRDefault="004578EA" w:rsidP="00DC476B">
      <w:pPr>
        <w:pStyle w:val="Aufzhlungbndig"/>
      </w:pPr>
      <w:r>
        <w:t>FAQs</w:t>
      </w:r>
    </w:p>
    <w:p w14:paraId="6F17B082" w14:textId="0BEC278F" w:rsidR="00A82298" w:rsidRDefault="006C163E" w:rsidP="00A82298">
      <w:pPr>
        <w:pStyle w:val="VorbemerkungUnterkapitel"/>
      </w:pPr>
      <w:r>
        <w:t xml:space="preserve">Helpdesk </w:t>
      </w:r>
    </w:p>
    <w:p w14:paraId="7ADB5E03" w14:textId="06D170C2" w:rsidR="00A82298" w:rsidRDefault="00A82298" w:rsidP="00DC476B">
      <w:pPr>
        <w:pStyle w:val="LDTextinhalteingerckt"/>
        <w:ind w:left="0"/>
      </w:pPr>
      <w:r>
        <w:t xml:space="preserve">Bei Fragen rund </w:t>
      </w:r>
      <w:r w:rsidR="00315098">
        <w:t>um die H</w:t>
      </w:r>
      <w:r w:rsidR="00E10FAA">
        <w:t>M</w:t>
      </w:r>
      <w:r w:rsidR="00315098">
        <w:t>K</w:t>
      </w:r>
      <w:r w:rsidR="00F84AB1">
        <w:t>B</w:t>
      </w:r>
      <w:r w:rsidR="00E10FAA">
        <w:t xml:space="preserve"> IT-Anwendungen </w:t>
      </w:r>
      <w:r w:rsidR="00F077A0">
        <w:t xml:space="preserve">steht ihnen der </w:t>
      </w:r>
      <w:r w:rsidRPr="00315098">
        <w:rPr>
          <w:b/>
        </w:rPr>
        <w:t>Helpdesk</w:t>
      </w:r>
      <w:r>
        <w:t xml:space="preserve"> zur Verfügung:</w:t>
      </w:r>
    </w:p>
    <w:p w14:paraId="7A871343" w14:textId="6E1AD798" w:rsidR="00F84A19" w:rsidRDefault="000C2971" w:rsidP="00DC476B">
      <w:pPr>
        <w:pStyle w:val="Aufzhlungbndig"/>
      </w:pPr>
      <w:r>
        <w:rPr>
          <w:noProof/>
          <w:sz w:val="16"/>
          <w:szCs w:val="16"/>
          <w:lang w:eastAsia="de-DE"/>
        </w:rPr>
        <w:drawing>
          <wp:inline distT="0" distB="0" distL="0" distR="0" wp14:anchorId="34B3E3FF" wp14:editId="743E6BC0">
            <wp:extent cx="438150" cy="43815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 Kontakt Helpdesk.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8150" cy="438150"/>
                    </a:xfrm>
                    <a:prstGeom prst="rect">
                      <a:avLst/>
                    </a:prstGeom>
                  </pic:spPr>
                </pic:pic>
              </a:graphicData>
            </a:graphic>
          </wp:inline>
        </w:drawing>
      </w:r>
      <w:r w:rsidR="00F84A19">
        <w:t xml:space="preserve"> über die Seite </w:t>
      </w:r>
      <w:hyperlink r:id="rId29" w:history="1">
        <w:r w:rsidR="00315098">
          <w:rPr>
            <w:rStyle w:val="LDLink"/>
          </w:rPr>
          <w:t>kontakt-helpdesk.hessen.de</w:t>
        </w:r>
      </w:hyperlink>
      <w:r w:rsidR="00F84A19">
        <w:t xml:space="preserve"> oder</w:t>
      </w:r>
    </w:p>
    <w:p w14:paraId="2AFADEA9" w14:textId="77777777" w:rsidR="00F84A19" w:rsidRDefault="00F84A19" w:rsidP="00DC476B">
      <w:pPr>
        <w:pStyle w:val="Aufzhlungbndig"/>
      </w:pPr>
      <w:r>
        <w:t xml:space="preserve">telefonisch unter </w:t>
      </w:r>
      <w:r w:rsidRPr="0089165C">
        <w:rPr>
          <w:rStyle w:val="LDLink"/>
        </w:rPr>
        <w:t>+49 611 340 1570</w:t>
      </w:r>
      <w:r>
        <w:t>.</w:t>
      </w:r>
    </w:p>
    <w:p w14:paraId="184AFCA6" w14:textId="39372588" w:rsidR="00737CB7" w:rsidRDefault="00047554" w:rsidP="00DC476B">
      <w:pPr>
        <w:pStyle w:val="LDDokumentenberschrift"/>
      </w:pPr>
      <w:bookmarkStart w:id="25" w:name="_Toc195248795"/>
      <w:bookmarkStart w:id="26" w:name="_Toc226530789"/>
      <w:bookmarkEnd w:id="4"/>
      <w:r>
        <w:lastRenderedPageBreak/>
        <w:t>Erfassung der Abschlusseinträge</w:t>
      </w:r>
      <w:bookmarkEnd w:id="25"/>
      <w:bookmarkEnd w:id="26"/>
    </w:p>
    <w:p w14:paraId="3CB44445" w14:textId="5BDD3094" w:rsidR="00012739" w:rsidRDefault="00047554" w:rsidP="0011585A">
      <w:pPr>
        <w:pStyle w:val="berschrift2"/>
      </w:pPr>
      <w:bookmarkStart w:id="27" w:name="_Toc195248796"/>
      <w:bookmarkStart w:id="28" w:name="_Toc226530790"/>
      <w:r>
        <w:t>Suche der Schüler mit und ohne Abschlusseintrag</w:t>
      </w:r>
      <w:bookmarkEnd w:id="27"/>
      <w:bookmarkEnd w:id="28"/>
    </w:p>
    <w:p w14:paraId="7460AC4D" w14:textId="77777777" w:rsidR="00047554" w:rsidRPr="00021C6A" w:rsidRDefault="00047554" w:rsidP="00DC476B">
      <w:pPr>
        <w:pStyle w:val="berschrift3"/>
      </w:pPr>
      <w:bookmarkStart w:id="29" w:name="_Toc130807852"/>
      <w:bookmarkStart w:id="30" w:name="_Toc195248797"/>
      <w:bookmarkStart w:id="31" w:name="_Toc226530791"/>
      <w:r>
        <w:t xml:space="preserve">Suche </w:t>
      </w:r>
      <w:r w:rsidRPr="00DC476B">
        <w:t>über</w:t>
      </w:r>
      <w:r>
        <w:t xml:space="preserve"> die Webseite: Zeugnis zuweisen</w:t>
      </w:r>
      <w:bookmarkEnd w:id="29"/>
      <w:bookmarkEnd w:id="30"/>
      <w:bookmarkEnd w:id="31"/>
    </w:p>
    <w:p w14:paraId="3BBEEDD3" w14:textId="4979F9ED" w:rsidR="00047554" w:rsidRPr="00047554" w:rsidRDefault="00047554" w:rsidP="00047554">
      <w:pPr>
        <w:pStyle w:val="LDTextinhalteingerckt"/>
      </w:pPr>
      <w:r w:rsidRPr="00047554">
        <w:t xml:space="preserve">Um zu sehen, welchen Schülern im aktuellen Halbjahr noch </w:t>
      </w:r>
      <w:r w:rsidRPr="00047554">
        <w:rPr>
          <w:rStyle w:val="LDwichtigerText"/>
        </w:rPr>
        <w:t>kein Abschluss</w:t>
      </w:r>
      <w:r w:rsidRPr="00047554">
        <w:t xml:space="preserve"> zugewiesen wurde, rufen Sie die Webseite </w:t>
      </w:r>
      <w:r w:rsidRPr="00047554">
        <w:rPr>
          <w:rStyle w:val="LDProgrammelement"/>
        </w:rPr>
        <w:t>Unterricht &gt; Zeugnisse &gt; Zeugnis erstellen &gt; Register Zeugnis zuweisen</w:t>
      </w:r>
      <w:r w:rsidRPr="00047554">
        <w:rPr>
          <w:rStyle w:val="LDwichtigerText"/>
        </w:rPr>
        <w:t xml:space="preserve"> </w:t>
      </w:r>
      <w:r w:rsidRPr="00047554">
        <w:t>auf (</w:t>
      </w:r>
      <w:r w:rsidR="00354DE3" w:rsidRPr="00354DE3">
        <w:rPr>
          <w:rStyle w:val="LDLink"/>
        </w:rPr>
        <w:fldChar w:fldCharType="begin"/>
      </w:r>
      <w:r w:rsidR="00354DE3" w:rsidRPr="00354DE3">
        <w:rPr>
          <w:rStyle w:val="LDLink"/>
        </w:rPr>
        <w:instrText xml:space="preserve"> REF _Ref161333807 \h </w:instrText>
      </w:r>
      <w:r w:rsidR="00354DE3">
        <w:rPr>
          <w:rStyle w:val="LDLink"/>
        </w:rPr>
        <w:instrText xml:space="preserve"> \* MERGEFORMAT </w:instrText>
      </w:r>
      <w:r w:rsidR="00354DE3" w:rsidRPr="00354DE3">
        <w:rPr>
          <w:rStyle w:val="LDLink"/>
        </w:rPr>
      </w:r>
      <w:r w:rsidR="00354DE3" w:rsidRPr="00354DE3">
        <w:rPr>
          <w:rStyle w:val="LDLink"/>
        </w:rPr>
        <w:fldChar w:fldCharType="separate"/>
      </w:r>
      <w:r w:rsidR="00FA5B4C" w:rsidRPr="00FA5B4C">
        <w:rPr>
          <w:rStyle w:val="LDLink"/>
        </w:rPr>
        <w:t>Abb. 1</w:t>
      </w:r>
      <w:r w:rsidR="00354DE3" w:rsidRPr="00354DE3">
        <w:rPr>
          <w:rStyle w:val="LDLink"/>
        </w:rPr>
        <w:fldChar w:fldCharType="end"/>
      </w:r>
      <w:r w:rsidR="00F84AB1">
        <w:t>)</w:t>
      </w:r>
      <w:r w:rsidRPr="00047554">
        <w:t xml:space="preserve">. </w:t>
      </w:r>
    </w:p>
    <w:p w14:paraId="26B68834" w14:textId="26CC2487" w:rsidR="00047554" w:rsidRDefault="00047554" w:rsidP="00047554">
      <w:pPr>
        <w:pStyle w:val="LDTextinhalteingerckt"/>
      </w:pPr>
      <w:r w:rsidRPr="00047554">
        <w:t xml:space="preserve">Dort werden die Schüler je nach Suche klassen- oder jahrgangsweise mit den ihnen zugewiesenen Zeugnissen und Abschlüssen des aktuellen Halbjahres aufgeführt, so dass Schüler ohne Abschlusszuweisung durch Sortierung der Spalte </w:t>
      </w:r>
      <w:r w:rsidRPr="00047554">
        <w:rPr>
          <w:rStyle w:val="LDwichtigerText"/>
        </w:rPr>
        <w:t>Abschluss Zuweisung</w:t>
      </w:r>
      <w:r w:rsidRPr="00047554">
        <w:t xml:space="preserve"> leicht zu finden</w:t>
      </w:r>
      <w:r>
        <w:t xml:space="preserve"> sind.</w:t>
      </w:r>
    </w:p>
    <w:p w14:paraId="1C31E9AA" w14:textId="77777777" w:rsidR="00047554" w:rsidRDefault="00047554" w:rsidP="00047554">
      <w:pPr>
        <w:pStyle w:val="LDTextinhalteingerckt"/>
        <w:keepNext/>
      </w:pPr>
      <w:r w:rsidRPr="00FE6C91">
        <w:rPr>
          <w:noProof/>
          <w:lang w:eastAsia="de-DE"/>
        </w:rPr>
        <w:drawing>
          <wp:inline distT="0" distB="0" distL="0" distR="0" wp14:anchorId="7B1A618A" wp14:editId="0307C236">
            <wp:extent cx="5602894" cy="3543452"/>
            <wp:effectExtent l="19050" t="19050" r="17145" b="19050"/>
            <wp:docPr id="11" name="Grafik 11" descr="Das Bildschirmfoto zeigt die Webseite Zeugnis erstellen im Register Zeugnis zuwei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Das Bildschirmfoto zeigt die Webseite Zeugnis erstellen im Register Zeugnis zuweise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30177" cy="3560707"/>
                    </a:xfrm>
                    <a:prstGeom prst="rect">
                      <a:avLst/>
                    </a:prstGeom>
                    <a:noFill/>
                    <a:ln w="9525" cmpd="sng">
                      <a:solidFill>
                        <a:srgbClr val="14006E"/>
                      </a:solidFill>
                      <a:miter lim="800000"/>
                      <a:headEnd/>
                      <a:tailEnd/>
                    </a:ln>
                    <a:effectLst/>
                  </pic:spPr>
                </pic:pic>
              </a:graphicData>
            </a:graphic>
          </wp:inline>
        </w:drawing>
      </w:r>
    </w:p>
    <w:p w14:paraId="1D7D845D" w14:textId="78C2E3B1" w:rsidR="00047554" w:rsidRDefault="00047554" w:rsidP="00047554">
      <w:pPr>
        <w:pStyle w:val="LDBildunterschrift"/>
      </w:pPr>
      <w:bookmarkStart w:id="32" w:name="_Ref161333807"/>
      <w:bookmarkStart w:id="33" w:name="_Ref161333803"/>
      <w:bookmarkStart w:id="34" w:name="_Toc194590068"/>
      <w:bookmarkStart w:id="35" w:name="_Toc195250302"/>
      <w:bookmarkStart w:id="36" w:name="_Toc226530834"/>
      <w:r>
        <w:t xml:space="preserve">Abb. </w:t>
      </w:r>
      <w:r w:rsidR="00DF5CAD">
        <w:fldChar w:fldCharType="begin"/>
      </w:r>
      <w:r w:rsidR="00DF5CAD">
        <w:instrText xml:space="preserve"> SEQ Abb. \* ARABIC </w:instrText>
      </w:r>
      <w:r w:rsidR="00DF5CAD">
        <w:fldChar w:fldCharType="separate"/>
      </w:r>
      <w:r w:rsidR="00FA5B4C">
        <w:rPr>
          <w:noProof/>
        </w:rPr>
        <w:t>1</w:t>
      </w:r>
      <w:r w:rsidR="00DF5CAD">
        <w:rPr>
          <w:noProof/>
        </w:rPr>
        <w:fldChar w:fldCharType="end"/>
      </w:r>
      <w:bookmarkEnd w:id="32"/>
      <w:r>
        <w:t xml:space="preserve"> Schüler mit und ohne Abschluss erkennen</w:t>
      </w:r>
      <w:bookmarkEnd w:id="33"/>
      <w:bookmarkEnd w:id="34"/>
      <w:bookmarkEnd w:id="35"/>
      <w:bookmarkEnd w:id="36"/>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047554" w14:paraId="03982FB2" w14:textId="77777777" w:rsidTr="00047554">
        <w:trPr>
          <w:cantSplit/>
          <w:trHeight w:val="284"/>
        </w:trPr>
        <w:tc>
          <w:tcPr>
            <w:tcW w:w="709" w:type="dxa"/>
          </w:tcPr>
          <w:p w14:paraId="0DDB2C3B" w14:textId="77777777" w:rsidR="00047554" w:rsidRPr="009B0AA3" w:rsidRDefault="00047554" w:rsidP="008C66C0">
            <w:pPr>
              <w:pStyle w:val="LDTextinhalt"/>
            </w:pPr>
            <w:r>
              <w:rPr>
                <w:noProof/>
                <w:lang w:eastAsia="de-DE"/>
              </w:rPr>
              <w:drawing>
                <wp:inline distT="0" distB="0" distL="0" distR="0" wp14:anchorId="006A6488" wp14:editId="0C9F76F9">
                  <wp:extent cx="288000" cy="288000"/>
                  <wp:effectExtent l="0" t="0" r="0" b="0"/>
                  <wp:docPr id="17"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2C3C8650" w14:textId="77777777" w:rsidR="00047554" w:rsidRPr="00F000FA" w:rsidRDefault="00047554" w:rsidP="008C66C0">
            <w:pPr>
              <w:rPr>
                <w:rStyle w:val="LDHinweis"/>
              </w:rPr>
            </w:pPr>
            <w:r w:rsidRPr="00F000FA">
              <w:rPr>
                <w:rStyle w:val="LDHinweis"/>
              </w:rPr>
              <w:t>Hinweis</w:t>
            </w:r>
          </w:p>
          <w:p w14:paraId="28F96B5A" w14:textId="5C758EF7" w:rsidR="00047554" w:rsidRPr="005B257B" w:rsidRDefault="00047554" w:rsidP="00047554">
            <w:pPr>
              <w:pStyle w:val="LDTextinhalt"/>
            </w:pPr>
            <w:r w:rsidRPr="0060124D">
              <w:t>Die Webseite kann für diesen Zweck verwend</w:t>
            </w:r>
            <w:r>
              <w:t>et werden, auch wenn Sie normalerweise I</w:t>
            </w:r>
            <w:r w:rsidRPr="0060124D">
              <w:t>hre Zeugnisse nicht mit der LUSD schreib</w:t>
            </w:r>
            <w:r>
              <w:t>en</w:t>
            </w:r>
            <w:r w:rsidRPr="0060124D">
              <w:t xml:space="preserve"> und keine Noten hinterlegt sind.</w:t>
            </w:r>
          </w:p>
        </w:tc>
      </w:tr>
    </w:tbl>
    <w:p w14:paraId="5EB995F0" w14:textId="77777777" w:rsidR="00047554" w:rsidRPr="00021C6A" w:rsidRDefault="00047554" w:rsidP="00894C93">
      <w:pPr>
        <w:pStyle w:val="berschrift3"/>
      </w:pPr>
      <w:bookmarkStart w:id="37" w:name="_Suche_mit_Hilfe"/>
      <w:bookmarkStart w:id="38" w:name="_Toc130807853"/>
      <w:bookmarkStart w:id="39" w:name="_Ref160538836"/>
      <w:bookmarkStart w:id="40" w:name="_Toc195248798"/>
      <w:bookmarkStart w:id="41" w:name="_Toc226530792"/>
      <w:bookmarkEnd w:id="37"/>
      <w:r>
        <w:lastRenderedPageBreak/>
        <w:t xml:space="preserve">Suche mit </w:t>
      </w:r>
      <w:r w:rsidRPr="00894C93">
        <w:t>Hilfe</w:t>
      </w:r>
      <w:r>
        <w:t xml:space="preserve"> des </w:t>
      </w:r>
      <w:r w:rsidRPr="00894C93">
        <w:t>Berichts</w:t>
      </w:r>
      <w:r>
        <w:t xml:space="preserve"> Abgänger/Abschlussstatistik</w:t>
      </w:r>
      <w:bookmarkEnd w:id="38"/>
      <w:bookmarkEnd w:id="39"/>
      <w:bookmarkEnd w:id="40"/>
      <w:bookmarkEnd w:id="41"/>
    </w:p>
    <w:p w14:paraId="10B9FB9F" w14:textId="448912FA" w:rsidR="00047554" w:rsidRDefault="00047554" w:rsidP="00047554">
      <w:pPr>
        <w:pStyle w:val="LDTextinhalteingerckt"/>
      </w:pPr>
      <w:r>
        <w:t xml:space="preserve">Eine Übersicht der in diesem Schuljahr </w:t>
      </w:r>
      <w:r w:rsidRPr="00047554">
        <w:rPr>
          <w:rStyle w:val="LDwichtigerText"/>
        </w:rPr>
        <w:t>freigegebenen Schüler ohne Abschlusseintrag</w:t>
      </w:r>
      <w:r>
        <w:t xml:space="preserve"> und der </w:t>
      </w:r>
      <w:r w:rsidRPr="00047554">
        <w:rPr>
          <w:rStyle w:val="LDwichtigerText"/>
        </w:rPr>
        <w:t>bisher erfassten Abschlusseinträge</w:t>
      </w:r>
      <w:r>
        <w:t xml:space="preserve"> aller (aktiven und ehemaligen) Schüler, die in dem jeweiligen Schuljahr aktiv waren, können Sie dem Bericht </w:t>
      </w:r>
      <w:r w:rsidRPr="00047554">
        <w:rPr>
          <w:rStyle w:val="LDProgrammelement"/>
        </w:rPr>
        <w:t>Abgänger-/Abschlussstatistik</w:t>
      </w:r>
      <w:r>
        <w:t xml:space="preserve"> entnehmen.</w:t>
      </w:r>
    </w:p>
    <w:p w14:paraId="49F6B7A9" w14:textId="13DEA1EE" w:rsidR="00047554" w:rsidRDefault="00047554" w:rsidP="00047554">
      <w:pPr>
        <w:pStyle w:val="LDTextinhalteingerckt"/>
      </w:pPr>
      <w:r>
        <w:t xml:space="preserve">Den Bericht können Sie unter dem Menüpunkt </w:t>
      </w:r>
      <w:r w:rsidR="00B26DC2" w:rsidRPr="00047554">
        <w:rPr>
          <w:rStyle w:val="LDProgrammelement"/>
        </w:rPr>
        <w:t>Extras &gt; Berichte &gt;</w:t>
      </w:r>
      <w:r w:rsidR="0059388B">
        <w:rPr>
          <w:rStyle w:val="LDProgrammelement"/>
        </w:rPr>
        <w:t xml:space="preserve"> Standardberichte &gt;</w:t>
      </w:r>
      <w:r w:rsidR="00B26DC2" w:rsidRPr="00047554">
        <w:rPr>
          <w:rStyle w:val="LDProgrammelement"/>
        </w:rPr>
        <w:t xml:space="preserve"> Statistik &gt; Abschlussstatistik</w:t>
      </w:r>
      <w:r w:rsidR="0059388B">
        <w:rPr>
          <w:rStyle w:val="LDProgrammelement"/>
        </w:rPr>
        <w:t xml:space="preserve"> &gt; Abgänger-/Abschlussstatistik</w:t>
      </w:r>
      <w:r w:rsidR="00B26DC2" w:rsidRPr="008C66C0">
        <w:rPr>
          <w:rStyle w:val="LDProgrammelement"/>
        </w:rPr>
        <w:t xml:space="preserve"> </w:t>
      </w:r>
      <w:r w:rsidRPr="00752F68">
        <w:t>erstellen</w:t>
      </w:r>
      <w:r>
        <w:t>.</w:t>
      </w:r>
    </w:p>
    <w:p w14:paraId="18F0B161" w14:textId="426CEA34" w:rsidR="00047554" w:rsidRDefault="00047554" w:rsidP="00047554">
      <w:pPr>
        <w:pStyle w:val="LDTextinhalteingerckt"/>
      </w:pPr>
      <w:r>
        <w:t xml:space="preserve">Der Bericht führt alle aktiven und ehemaligen Schüler namentlich auf, </w:t>
      </w:r>
      <w:r w:rsidRPr="00047554">
        <w:rPr>
          <w:rStyle w:val="LDwichtigerText"/>
        </w:rPr>
        <w:t>gruppiert nach Abschlussart</w:t>
      </w:r>
      <w:r>
        <w:t>, für die im ausgewählten Schuljahr:</w:t>
      </w:r>
    </w:p>
    <w:p w14:paraId="64D187B0" w14:textId="77777777" w:rsidR="00047554" w:rsidRDefault="00047554" w:rsidP="00047554">
      <w:pPr>
        <w:pStyle w:val="Aufzhlungeingerckt"/>
      </w:pPr>
      <w:r>
        <w:t>ein Abschlusseintrag erfasst wurde,</w:t>
      </w:r>
    </w:p>
    <w:p w14:paraId="554F66A5" w14:textId="77777777" w:rsidR="00047554" w:rsidRDefault="00047554" w:rsidP="00047554">
      <w:pPr>
        <w:pStyle w:val="Aufzhlungeingerckt"/>
      </w:pPr>
      <w:r>
        <w:t>und/oder ein Freigabedatum eingetragen wurde.</w:t>
      </w:r>
    </w:p>
    <w:p w14:paraId="62219D82" w14:textId="77777777" w:rsidR="00047554" w:rsidRDefault="00047554" w:rsidP="00047554">
      <w:pPr>
        <w:pStyle w:val="LDTextinhalteingerckt"/>
      </w:pPr>
      <w:r>
        <w:t>Der Bericht kann auch für vergangene Schuljahre aufgerufen werden.</w:t>
      </w: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047554" w14:paraId="187A6ADC" w14:textId="77777777" w:rsidTr="008C66C0">
        <w:trPr>
          <w:cantSplit/>
          <w:trHeight w:val="284"/>
        </w:trPr>
        <w:tc>
          <w:tcPr>
            <w:tcW w:w="709" w:type="dxa"/>
          </w:tcPr>
          <w:p w14:paraId="2B4B683A" w14:textId="77777777" w:rsidR="00047554" w:rsidRPr="009B0AA3" w:rsidRDefault="00047554" w:rsidP="008C66C0">
            <w:pPr>
              <w:pStyle w:val="LDTextinhalt"/>
            </w:pPr>
            <w:r>
              <w:rPr>
                <w:noProof/>
                <w:lang w:eastAsia="de-DE"/>
              </w:rPr>
              <w:drawing>
                <wp:inline distT="0" distB="0" distL="0" distR="0" wp14:anchorId="2B6230B2" wp14:editId="70F2EE09">
                  <wp:extent cx="288000" cy="288000"/>
                  <wp:effectExtent l="0" t="0" r="0" b="0"/>
                  <wp:docPr id="18"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06EA468D" w14:textId="77777777" w:rsidR="00047554" w:rsidRPr="00F000FA" w:rsidRDefault="00047554" w:rsidP="008C66C0">
            <w:pPr>
              <w:rPr>
                <w:rStyle w:val="LDHinweis"/>
              </w:rPr>
            </w:pPr>
            <w:r w:rsidRPr="00F000FA">
              <w:rPr>
                <w:rStyle w:val="LDHinweis"/>
              </w:rPr>
              <w:t>Hinweis</w:t>
            </w:r>
          </w:p>
          <w:p w14:paraId="64A13BA7" w14:textId="23AA951C" w:rsidR="00047554" w:rsidRPr="005B257B" w:rsidRDefault="00047554" w:rsidP="008C66C0">
            <w:pPr>
              <w:pStyle w:val="LDTextinhalt"/>
            </w:pPr>
            <w:r w:rsidRPr="00047554">
              <w:t>Da in früheren Schuljahren noch nicht alle für den Bericht notwendigen Daten in der LUSD erfasst wurden, sind für frühere Jahre geringe Abweichungen gegenüber den tatsächlichen Daten möglich.</w:t>
            </w:r>
          </w:p>
        </w:tc>
      </w:tr>
    </w:tbl>
    <w:p w14:paraId="725E05A6" w14:textId="77777777" w:rsidR="00047554" w:rsidRDefault="00047554" w:rsidP="00894C93">
      <w:pPr>
        <w:pStyle w:val="berschrift2"/>
      </w:pPr>
      <w:bookmarkStart w:id="42" w:name="_Toc130807854"/>
      <w:bookmarkStart w:id="43" w:name="_Toc195248799"/>
      <w:bookmarkStart w:id="44" w:name="_Toc226530793"/>
      <w:r>
        <w:t>Erfassen der Abschlusseinträge</w:t>
      </w:r>
      <w:bookmarkEnd w:id="42"/>
      <w:bookmarkEnd w:id="43"/>
      <w:bookmarkEnd w:id="44"/>
    </w:p>
    <w:p w14:paraId="1C0BB938" w14:textId="66152CD0" w:rsidR="00047554" w:rsidRDefault="00047554" w:rsidP="00047554">
      <w:pPr>
        <w:pStyle w:val="LDTextinhalteingerckt"/>
      </w:pPr>
      <w:r>
        <w:t>Ein</w:t>
      </w:r>
      <w:r w:rsidRPr="00444064">
        <w:t xml:space="preserve"> Abschlusseintrag </w:t>
      </w:r>
      <w:r>
        <w:t>ist als</w:t>
      </w:r>
      <w:r w:rsidRPr="00444064">
        <w:t xml:space="preserve"> </w:t>
      </w:r>
      <w:r w:rsidRPr="00047554">
        <w:rPr>
          <w:rStyle w:val="LDwichtigerText"/>
        </w:rPr>
        <w:t>die Art, in der der jeweilige Bildungsgang beendet wurde oder ein Abschluss der innerhalb eines Bildungsgangs erreicht wurde</w:t>
      </w:r>
      <w:r w:rsidRPr="008D4A45">
        <w:t>, definiert</w:t>
      </w:r>
      <w:r w:rsidRPr="00444064">
        <w:t>.</w:t>
      </w:r>
      <w:r w:rsidRPr="006C3201">
        <w:t xml:space="preserve"> </w:t>
      </w:r>
      <w:r>
        <w:t>Mit dem Begriff „</w:t>
      </w:r>
      <w:r w:rsidRPr="00047554">
        <w:t>Abschlusseintrag</w:t>
      </w:r>
      <w:r>
        <w:t>“ sind somit nicht nur „echte“ Abschlüsse gemeint</w:t>
      </w:r>
      <w:r w:rsidRPr="00444064">
        <w:t xml:space="preserve"> (Hauptschul-/Realschulabschluss, Förderschulabschlüsse, berufliche Abschlüsse, usw.)</w:t>
      </w:r>
      <w:r>
        <w:t xml:space="preserve">, sondern auch </w:t>
      </w:r>
      <w:r w:rsidRPr="00444064">
        <w:t>deren Gleichstellungen</w:t>
      </w:r>
      <w:r>
        <w:t>. Gemeint sind aber auch das Nichterreichen eines Abschlusses nach Durchlaufen eines Bildungsgangs</w:t>
      </w:r>
      <w:r w:rsidRPr="00444064">
        <w:t xml:space="preserve">, </w:t>
      </w:r>
      <w:r>
        <w:t>das Abschließen des Bildungsgangs mit Förderung geistige Entwicklung oder sogar der Abbruch eines Bildungsgangs.</w:t>
      </w:r>
    </w:p>
    <w:p w14:paraId="08CD50B8" w14:textId="250AFD52" w:rsidR="00047554" w:rsidRDefault="00047554" w:rsidP="00047554">
      <w:pPr>
        <w:pStyle w:val="LDTextinhalteingerckt"/>
      </w:pPr>
      <w:r w:rsidRPr="004D0A21">
        <w:t xml:space="preserve">Nach der </w:t>
      </w:r>
      <w:r>
        <w:t xml:space="preserve">Erstzuteilung eines Abschlusseintrags in der LUSD, im Regelfall in der Stufe 9, </w:t>
      </w:r>
      <w:r w:rsidRPr="004D0A21">
        <w:t xml:space="preserve">werden bei weiterem Schulbesuch </w:t>
      </w:r>
      <w:r>
        <w:t xml:space="preserve">in den darauffolgenden Schuljahren </w:t>
      </w:r>
      <w:r w:rsidRPr="004D0A21">
        <w:t>weitere Abschlüsse</w:t>
      </w:r>
      <w:r>
        <w:t>, Gleichstellungen, usw.</w:t>
      </w:r>
      <w:r w:rsidRPr="004D0A21">
        <w:t xml:space="preserve"> erworben</w:t>
      </w:r>
      <w:r>
        <w:t xml:space="preserve"> und ebenfalls in der LUSD erfasst</w:t>
      </w:r>
      <w:r w:rsidRPr="004D0A21">
        <w:t>.</w:t>
      </w:r>
      <w:r>
        <w:t xml:space="preserve"> D.h. während des Schulverlaufs eines Schülers werden eine Reihe von Abschlusseinträgen erfasst, um die verschiedenen Bildungsziele, die ein Schüler erreicht hat, darzustellen (z.</w:t>
      </w:r>
      <w:r w:rsidR="000B415F">
        <w:t> B</w:t>
      </w:r>
      <w:r>
        <w:t xml:space="preserve">. Gleichstellung mit dem Hauptschulabschluss &gt; Gleichstellung mit dem Realschulabschluss &gt; Abitur). </w:t>
      </w: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0B415F" w:rsidRPr="005B257B" w14:paraId="25F05D49" w14:textId="77777777" w:rsidTr="00672090">
        <w:trPr>
          <w:cantSplit/>
          <w:trHeight w:val="284"/>
        </w:trPr>
        <w:tc>
          <w:tcPr>
            <w:tcW w:w="709" w:type="dxa"/>
          </w:tcPr>
          <w:p w14:paraId="07E6FAC6" w14:textId="77777777" w:rsidR="000B415F" w:rsidRPr="009B0AA3" w:rsidRDefault="000B415F" w:rsidP="00672090">
            <w:pPr>
              <w:pStyle w:val="LDTextinhalt"/>
            </w:pPr>
            <w:r>
              <w:rPr>
                <w:noProof/>
                <w:lang w:eastAsia="de-DE"/>
              </w:rPr>
              <w:lastRenderedPageBreak/>
              <w:drawing>
                <wp:inline distT="0" distB="0" distL="0" distR="0" wp14:anchorId="113773BE" wp14:editId="175FF8AC">
                  <wp:extent cx="288000" cy="288000"/>
                  <wp:effectExtent l="0" t="0" r="0" b="0"/>
                  <wp:docPr id="3"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432F2678" w14:textId="77777777" w:rsidR="000B415F" w:rsidRPr="00F000FA" w:rsidRDefault="000B415F" w:rsidP="00672090">
            <w:pPr>
              <w:rPr>
                <w:rStyle w:val="LDHinweis"/>
              </w:rPr>
            </w:pPr>
            <w:r w:rsidRPr="00F000FA">
              <w:rPr>
                <w:rStyle w:val="LDHinweis"/>
              </w:rPr>
              <w:t>Hinweis</w:t>
            </w:r>
          </w:p>
          <w:p w14:paraId="5320A1EA" w14:textId="1DB5F7D7" w:rsidR="000B415F" w:rsidRPr="005B257B" w:rsidRDefault="000B415F" w:rsidP="000B415F">
            <w:pPr>
              <w:pStyle w:val="LDTextinhalt"/>
            </w:pPr>
            <w:r>
              <w:t xml:space="preserve">Im Unterschied zu anderen Abschlüssen bzw. Abschlusseinträgen </w:t>
            </w:r>
            <w:r w:rsidR="006F7229">
              <w:t>werden bestimmte Abschlüsse</w:t>
            </w:r>
            <w:r>
              <w:t xml:space="preserve"> </w:t>
            </w:r>
            <w:commentRangeStart w:id="45"/>
            <w:r>
              <w:rPr>
                <w:b/>
                <w:bCs/>
              </w:rPr>
              <w:t xml:space="preserve">erst beim Abgang </w:t>
            </w:r>
            <w:commentRangeEnd w:id="45"/>
            <w:r w:rsidR="004D72F2">
              <w:rPr>
                <w:rStyle w:val="Kommentarzeichen"/>
              </w:rPr>
              <w:commentReference w:id="45"/>
            </w:r>
            <w:r w:rsidRPr="004E6926">
              <w:t>eines S</w:t>
            </w:r>
            <w:r>
              <w:t xml:space="preserve">chülers zugewiesen. </w:t>
            </w:r>
            <w:r w:rsidR="006F7229">
              <w:t xml:space="preserve">Zum Beispiel </w:t>
            </w:r>
            <w:r w:rsidR="006F7229" w:rsidRPr="006F7229">
              <w:rPr>
                <w:rStyle w:val="LDwichtigerText"/>
              </w:rPr>
              <w:t>SFHR</w:t>
            </w:r>
            <w:r w:rsidR="006F7229">
              <w:t xml:space="preserve">, </w:t>
            </w:r>
            <w:r w:rsidR="006F7229" w:rsidRPr="006F7229">
              <w:rPr>
                <w:rStyle w:val="LDwichtigerText"/>
              </w:rPr>
              <w:t>OHA</w:t>
            </w:r>
            <w:r w:rsidR="006F7229">
              <w:t xml:space="preserve"> bzw. </w:t>
            </w:r>
            <w:commentRangeStart w:id="46"/>
            <w:r w:rsidR="006F7229" w:rsidRPr="00F23748">
              <w:rPr>
                <w:rStyle w:val="LDwichtigerText"/>
              </w:rPr>
              <w:t>OL</w:t>
            </w:r>
            <w:commentRangeEnd w:id="46"/>
            <w:r w:rsidR="00745F2F">
              <w:rPr>
                <w:rStyle w:val="LDwichtigerText"/>
              </w:rPr>
              <w:t>H</w:t>
            </w:r>
            <w:r w:rsidR="00C91AFF">
              <w:rPr>
                <w:rStyle w:val="Kommentarzeichen"/>
              </w:rPr>
              <w:commentReference w:id="46"/>
            </w:r>
            <w:r w:rsidR="006F7229">
              <w:t xml:space="preserve"> oder </w:t>
            </w:r>
            <w:r w:rsidR="006F7229" w:rsidRPr="00F23748">
              <w:rPr>
                <w:rStyle w:val="LDwichtigerText"/>
              </w:rPr>
              <w:t>ABB</w:t>
            </w:r>
            <w:r w:rsidR="006F7229">
              <w:t xml:space="preserve">. </w:t>
            </w:r>
            <w:r>
              <w:t>Voraussetzung ist, dass kein Abitur beim Abgang erworben wurde.</w:t>
            </w:r>
          </w:p>
        </w:tc>
      </w:tr>
    </w:tbl>
    <w:p w14:paraId="479E5F3C" w14:textId="63176E29" w:rsidR="00047554" w:rsidRDefault="00047554" w:rsidP="00047554">
      <w:pPr>
        <w:pStyle w:val="LDTextinhalteingerckt"/>
      </w:pPr>
      <w:r>
        <w:t>Dies gilt ebenfalls wenn ein Schüler nach der ersten Ausbildung eine weitere Ausbildung besucht. In dem Fall wird dem Schüler nach erfolgreichem Abschluss der ersten Ausbildung ein beruflicher Abschluss zugewiesen. Nach dem erfolgreichen Abschluss der zweiten Ausbildung wird dann der berufliche Abschluss für den zweiten Bildungsgang erfasst.</w:t>
      </w: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047554" w14:paraId="2181143F" w14:textId="77777777" w:rsidTr="008C66C0">
        <w:trPr>
          <w:cantSplit/>
          <w:trHeight w:val="284"/>
        </w:trPr>
        <w:tc>
          <w:tcPr>
            <w:tcW w:w="709" w:type="dxa"/>
          </w:tcPr>
          <w:p w14:paraId="08B494A5" w14:textId="77777777" w:rsidR="00047554" w:rsidRPr="009B0AA3" w:rsidRDefault="00047554" w:rsidP="008C66C0">
            <w:pPr>
              <w:pStyle w:val="LDTextinhalt"/>
            </w:pPr>
            <w:r>
              <w:rPr>
                <w:noProof/>
                <w:lang w:eastAsia="de-DE"/>
              </w:rPr>
              <w:drawing>
                <wp:inline distT="0" distB="0" distL="0" distR="0" wp14:anchorId="6FF270C0" wp14:editId="42DC7AF9">
                  <wp:extent cx="288000" cy="288000"/>
                  <wp:effectExtent l="0" t="0" r="0" b="0"/>
                  <wp:docPr id="19"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12B72DC0" w14:textId="77777777" w:rsidR="00047554" w:rsidRPr="00F000FA" w:rsidRDefault="00047554" w:rsidP="008C66C0">
            <w:pPr>
              <w:rPr>
                <w:rStyle w:val="LDHinweis"/>
              </w:rPr>
            </w:pPr>
            <w:r w:rsidRPr="00F000FA">
              <w:rPr>
                <w:rStyle w:val="LDHinweis"/>
              </w:rPr>
              <w:t>Hinweis</w:t>
            </w:r>
          </w:p>
          <w:p w14:paraId="49A39CF9" w14:textId="77777777" w:rsidR="00047554" w:rsidRDefault="00047554" w:rsidP="00047554">
            <w:pPr>
              <w:pStyle w:val="LDTextinhalt"/>
            </w:pPr>
            <w:r>
              <w:t xml:space="preserve">Die Abschlüsse müssen nur dann über eine der unten genannten Webseiten erfasst werden, wenn sie nicht zuvor auf einer der Abschlussseiten automatisch berechnet wurden. </w:t>
            </w:r>
          </w:p>
          <w:p w14:paraId="05587C4A" w14:textId="6BA08D59" w:rsidR="00B26DC2" w:rsidRDefault="00B26DC2" w:rsidP="00B26DC2">
            <w:pPr>
              <w:pStyle w:val="LDTextinhalt"/>
            </w:pPr>
            <w:r>
              <w:t xml:space="preserve">Wird der Abschluss des Schülers auf einer der Abschlussseiten </w:t>
            </w:r>
            <w:r w:rsidRPr="00047554">
              <w:rPr>
                <w:rStyle w:val="LDProgrammelement"/>
              </w:rPr>
              <w:t>Abitur</w:t>
            </w:r>
            <w:r>
              <w:t xml:space="preserve">, </w:t>
            </w:r>
            <w:r w:rsidR="009E6668" w:rsidRPr="009E6668">
              <w:rPr>
                <w:rStyle w:val="LDProgrammelement"/>
              </w:rPr>
              <w:t>fhr-fos</w:t>
            </w:r>
            <w:r w:rsidR="009E6668">
              <w:t xml:space="preserve">, </w:t>
            </w:r>
            <w:r w:rsidRPr="00047554">
              <w:rPr>
                <w:rStyle w:val="LDProgrammelement"/>
              </w:rPr>
              <w:t>mittlerer Abschluss</w:t>
            </w:r>
            <w:r>
              <w:t xml:space="preserve"> oder </w:t>
            </w:r>
            <w:r w:rsidRPr="00047554">
              <w:rPr>
                <w:rStyle w:val="LDProgrammelement"/>
              </w:rPr>
              <w:t>Hauptschulabschluss</w:t>
            </w:r>
            <w:r>
              <w:t xml:space="preserve"> berechnet, </w:t>
            </w:r>
          </w:p>
          <w:p w14:paraId="2EA4DE14" w14:textId="069E34FB" w:rsidR="00B26DC2" w:rsidRDefault="00B26DC2" w:rsidP="00B26DC2">
            <w:pPr>
              <w:pStyle w:val="Aufzhlungbndig"/>
            </w:pPr>
            <w:r>
              <w:t xml:space="preserve">wird dem Schüler der Abschluss in der LUSD automatisch auf der Webseite </w:t>
            </w:r>
            <w:r w:rsidRPr="00047554">
              <w:rPr>
                <w:rStyle w:val="LDProgrammelement"/>
              </w:rPr>
              <w:t>Qualifikationen</w:t>
            </w:r>
            <w:r>
              <w:t xml:space="preserve"> eingetragen.</w:t>
            </w:r>
          </w:p>
          <w:p w14:paraId="375C7EFC" w14:textId="77777777" w:rsidR="00047554" w:rsidRDefault="00B26DC2" w:rsidP="00B26DC2">
            <w:pPr>
              <w:pStyle w:val="Aufzhlungbndig"/>
            </w:pPr>
            <w:r>
              <w:t xml:space="preserve">ist der Abschluss auch auf der Webseite </w:t>
            </w:r>
            <w:r w:rsidRPr="00047554">
              <w:rPr>
                <w:rStyle w:val="LDProgrammelement"/>
              </w:rPr>
              <w:t>Zeugnis erstellen &gt; Register Zeugnis zuweisen</w:t>
            </w:r>
            <w:r>
              <w:t xml:space="preserve"> in der Spalte </w:t>
            </w:r>
            <w:r w:rsidRPr="00047554">
              <w:rPr>
                <w:rStyle w:val="LDProgrammelement"/>
              </w:rPr>
              <w:t>Letzter Abschluss</w:t>
            </w:r>
            <w:r>
              <w:t xml:space="preserve"> zu sehen.</w:t>
            </w:r>
          </w:p>
          <w:p w14:paraId="1862CDE2" w14:textId="674DAD89" w:rsidR="00F53CE1" w:rsidRPr="005B257B" w:rsidRDefault="00E03A44" w:rsidP="00F53CE1">
            <w:pPr>
              <w:pStyle w:val="LDTextinhalt"/>
            </w:pPr>
            <w:r>
              <w:t xml:space="preserve">Beachten Sie, dass </w:t>
            </w:r>
            <w:r w:rsidR="00130463">
              <w:t>automatisch generierte Abschlusseinträge nach einer Nachkorrektur auf den Abschlussseiten erneut geprüft werden sollten. Bereits zugewiesene Abschlüsse</w:t>
            </w:r>
            <w:r w:rsidR="00085748">
              <w:t xml:space="preserve"> </w:t>
            </w:r>
            <w:r w:rsidR="00BD57C2">
              <w:t xml:space="preserve">werden </w:t>
            </w:r>
            <w:r w:rsidR="00130463">
              <w:t xml:space="preserve">bei einer Nachkorrektur im Notenbereich nicht zwingend im Bereich </w:t>
            </w:r>
            <w:r w:rsidR="00130463" w:rsidRPr="00130463">
              <w:rPr>
                <w:rStyle w:val="LDProgrammelement"/>
              </w:rPr>
              <w:t>Qualifikationen</w:t>
            </w:r>
            <w:r w:rsidR="00130463">
              <w:t xml:space="preserve"> automatisch korrigiert oder gelöscht.</w:t>
            </w:r>
          </w:p>
        </w:tc>
      </w:tr>
    </w:tbl>
    <w:p w14:paraId="2A3836C3" w14:textId="77777777" w:rsidR="00047554" w:rsidRPr="00077A04" w:rsidRDefault="00047554" w:rsidP="00894C93">
      <w:pPr>
        <w:pStyle w:val="berschrift3"/>
      </w:pPr>
      <w:bookmarkStart w:id="47" w:name="_Toc130807855"/>
      <w:bookmarkStart w:id="48" w:name="_Ref160534196"/>
      <w:bookmarkStart w:id="49" w:name="_Ref160538363"/>
      <w:bookmarkStart w:id="50" w:name="_Toc195248800"/>
      <w:bookmarkStart w:id="51" w:name="_Toc226530794"/>
      <w:r>
        <w:t>Datenerfassung für mehrere Schüler gleichzeitig</w:t>
      </w:r>
      <w:bookmarkEnd w:id="47"/>
      <w:bookmarkEnd w:id="48"/>
      <w:bookmarkEnd w:id="49"/>
      <w:bookmarkEnd w:id="50"/>
      <w:bookmarkEnd w:id="51"/>
    </w:p>
    <w:p w14:paraId="49999674" w14:textId="098D3F82" w:rsidR="00047554" w:rsidRDefault="00047554" w:rsidP="00047554">
      <w:pPr>
        <w:pStyle w:val="LDTextinhalteingerckt"/>
      </w:pPr>
      <w:r>
        <w:t xml:space="preserve">Sie können </w:t>
      </w:r>
      <w:r w:rsidRPr="00047554">
        <w:rPr>
          <w:rStyle w:val="LDwichtigerText"/>
        </w:rPr>
        <w:t>mehreren Schülern</w:t>
      </w:r>
      <w:r>
        <w:t xml:space="preserve"> </w:t>
      </w:r>
      <w:r w:rsidRPr="00047554">
        <w:rPr>
          <w:rStyle w:val="LDwichtigerText"/>
        </w:rPr>
        <w:t>gleichzeitig</w:t>
      </w:r>
      <w:r>
        <w:t xml:space="preserve"> denselben Abschlusseintrag über die Webseite</w:t>
      </w:r>
      <w:r w:rsidRPr="00047554">
        <w:t xml:space="preserve"> </w:t>
      </w:r>
      <w:r w:rsidRPr="00047554">
        <w:rPr>
          <w:rStyle w:val="LDProgrammelement"/>
        </w:rPr>
        <w:t>Zeugnis erstellen</w:t>
      </w:r>
      <w:r w:rsidRPr="00047554">
        <w:rPr>
          <w:rStyle w:val="LDwichtigerText"/>
        </w:rPr>
        <w:t xml:space="preserve"> </w:t>
      </w:r>
      <w:r>
        <w:t xml:space="preserve">zuweisen. </w:t>
      </w: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047554" w14:paraId="16D9151C" w14:textId="77777777" w:rsidTr="008C66C0">
        <w:trPr>
          <w:cantSplit/>
          <w:trHeight w:val="284"/>
        </w:trPr>
        <w:tc>
          <w:tcPr>
            <w:tcW w:w="709" w:type="dxa"/>
          </w:tcPr>
          <w:p w14:paraId="2C4708D0" w14:textId="77777777" w:rsidR="00047554" w:rsidRPr="009B0AA3" w:rsidRDefault="00047554" w:rsidP="008C66C0">
            <w:pPr>
              <w:pStyle w:val="LDTextinhalt"/>
            </w:pPr>
            <w:r>
              <w:rPr>
                <w:noProof/>
                <w:lang w:eastAsia="de-DE"/>
              </w:rPr>
              <w:drawing>
                <wp:inline distT="0" distB="0" distL="0" distR="0" wp14:anchorId="210B8D9E" wp14:editId="5344B3F3">
                  <wp:extent cx="288000" cy="288000"/>
                  <wp:effectExtent l="0" t="0" r="0" b="0"/>
                  <wp:docPr id="679"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3C29D26E" w14:textId="77777777" w:rsidR="00047554" w:rsidRPr="00F000FA" w:rsidRDefault="00047554" w:rsidP="008C66C0">
            <w:pPr>
              <w:rPr>
                <w:rStyle w:val="LDHinweis"/>
              </w:rPr>
            </w:pPr>
            <w:r w:rsidRPr="00F000FA">
              <w:rPr>
                <w:rStyle w:val="LDHinweis"/>
              </w:rPr>
              <w:t>Hinweis</w:t>
            </w:r>
          </w:p>
          <w:p w14:paraId="2B7A88A6" w14:textId="30C920E9" w:rsidR="00047554" w:rsidRPr="005B257B" w:rsidRDefault="00B33E0A" w:rsidP="008C66C0">
            <w:pPr>
              <w:pStyle w:val="LDTextinhalt"/>
            </w:pPr>
            <w:r w:rsidRPr="00B33E0A">
              <w:t>Die Webseite: Zeugnis erstellen kann für diesen Zweck verwendet werden, auch wenn Sie normalerweise Ihre Zeugnisse nicht mit der LUSD schreiben und keine Noten hinterlegt sind.</w:t>
            </w:r>
          </w:p>
        </w:tc>
      </w:tr>
    </w:tbl>
    <w:p w14:paraId="26D8D4D7" w14:textId="68C37FC2" w:rsidR="00047554" w:rsidRDefault="00047554" w:rsidP="00B33E0A">
      <w:pPr>
        <w:pStyle w:val="LDHandlungsschritt"/>
      </w:pPr>
      <w:r>
        <w:t xml:space="preserve">Öffnen Sie die Seite </w:t>
      </w:r>
      <w:r w:rsidRPr="008C66C0">
        <w:rPr>
          <w:rStyle w:val="LDProgrammelement"/>
        </w:rPr>
        <w:t xml:space="preserve">Unterricht &gt; Zeugnisse &gt; Zeugnis erstellen &gt; </w:t>
      </w:r>
      <w:r w:rsidRPr="00CE4B69">
        <w:t>Register</w:t>
      </w:r>
      <w:r w:rsidR="00B33E0A">
        <w:rPr>
          <w:rStyle w:val="LDwichtigerText"/>
        </w:rPr>
        <w:t xml:space="preserve"> </w:t>
      </w:r>
      <w:r w:rsidR="00B33E0A" w:rsidRPr="00B33E0A">
        <w:rPr>
          <w:rStyle w:val="LDProgrammelement"/>
        </w:rPr>
        <w:t>Zeugnis zuweisen</w:t>
      </w:r>
      <w:r w:rsidRPr="00B33E0A">
        <w:t>.</w:t>
      </w:r>
    </w:p>
    <w:p w14:paraId="00A42110" w14:textId="77777777" w:rsidR="00B33E0A" w:rsidRDefault="00047554" w:rsidP="00B33E0A">
      <w:pPr>
        <w:pStyle w:val="LDHandlungsschritt"/>
      </w:pPr>
      <w:r w:rsidRPr="00C27FE6">
        <w:t xml:space="preserve">Wählen Sie im Auswahlfeld </w:t>
      </w:r>
      <w:r w:rsidRPr="00B33E0A">
        <w:rPr>
          <w:rStyle w:val="LDProgrammelement"/>
        </w:rPr>
        <w:t>Halbjahr</w:t>
      </w:r>
      <w:r w:rsidRPr="00C27FE6">
        <w:t xml:space="preserve"> das gewünschte Halbjahr aus.</w:t>
      </w:r>
      <w:r>
        <w:t xml:space="preserve"> </w:t>
      </w:r>
    </w:p>
    <w:p w14:paraId="66A2F297" w14:textId="24E3A429" w:rsidR="00047554" w:rsidRDefault="00047554" w:rsidP="00B33E0A">
      <w:pPr>
        <w:pStyle w:val="LDTextinhaltweitereingerckt"/>
      </w:pPr>
      <w:r>
        <w:lastRenderedPageBreak/>
        <w:t>Sie können auch vergangene Halbjahre auswählen. Die Webseite ermittelt dann die in dem ausgewählten Halbjahr aktiven Klassen und Schüler.</w:t>
      </w:r>
      <w:r w:rsidR="00B33E0A">
        <w:t xml:space="preserve"> </w:t>
      </w:r>
      <w:r w:rsidRPr="00C27FE6">
        <w:t xml:space="preserve">Durch Auswahl des entsprechenden Halbjahres können Sie auch Abschlüsse erfassen, die in bereits </w:t>
      </w:r>
      <w:r w:rsidRPr="00047554">
        <w:rPr>
          <w:rStyle w:val="LDwichtigerText"/>
        </w:rPr>
        <w:t>vergangenen Halbjahren</w:t>
      </w:r>
      <w:r w:rsidRPr="00C27FE6">
        <w:t xml:space="preserve"> erreicht wurden.</w:t>
      </w: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130463" w:rsidRPr="005B257B" w14:paraId="2A62B66A" w14:textId="77777777" w:rsidTr="00AB5CAE">
        <w:trPr>
          <w:cantSplit/>
          <w:trHeight w:val="284"/>
        </w:trPr>
        <w:tc>
          <w:tcPr>
            <w:tcW w:w="709" w:type="dxa"/>
          </w:tcPr>
          <w:p w14:paraId="47B72545" w14:textId="77777777" w:rsidR="00130463" w:rsidRPr="009B0AA3" w:rsidRDefault="00130463" w:rsidP="00AB5CAE">
            <w:pPr>
              <w:pStyle w:val="LDTextinhalt"/>
            </w:pPr>
            <w:r>
              <w:rPr>
                <w:noProof/>
                <w:lang w:eastAsia="de-DE"/>
              </w:rPr>
              <w:drawing>
                <wp:inline distT="0" distB="0" distL="0" distR="0" wp14:anchorId="27FCC7EB" wp14:editId="278E4552">
                  <wp:extent cx="288000" cy="288000"/>
                  <wp:effectExtent l="0" t="0" r="0" b="0"/>
                  <wp:docPr id="25"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581D9132" w14:textId="77777777" w:rsidR="00130463" w:rsidRPr="00F000FA" w:rsidRDefault="00130463" w:rsidP="00AB5CAE">
            <w:pPr>
              <w:rPr>
                <w:rStyle w:val="LDHinweis"/>
              </w:rPr>
            </w:pPr>
            <w:r w:rsidRPr="00F000FA">
              <w:rPr>
                <w:rStyle w:val="LDHinweis"/>
              </w:rPr>
              <w:t>Hinweis</w:t>
            </w:r>
          </w:p>
          <w:p w14:paraId="01580FCC" w14:textId="01F08EC8" w:rsidR="00130463" w:rsidRPr="005B257B" w:rsidRDefault="00130463" w:rsidP="00AB5CAE">
            <w:pPr>
              <w:pStyle w:val="LDTextinhalt"/>
            </w:pPr>
            <w:r w:rsidRPr="00B33E0A">
              <w:t>Achten Sie bei der Auswahl von bereits vergangenen Halbjahren darauf, dass die Schüler dann unter der Klassenbezeichnung und Stufe gesucht werden müssen, die in dem gewählten Halbjahr gültig war.</w:t>
            </w:r>
          </w:p>
        </w:tc>
      </w:tr>
    </w:tbl>
    <w:p w14:paraId="4C1D70B7" w14:textId="3201A8A2" w:rsidR="00130463" w:rsidRDefault="00130463" w:rsidP="00B33E0A">
      <w:pPr>
        <w:pStyle w:val="LDTextinhaltweitereingerckt"/>
      </w:pP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B33E0A" w14:paraId="10E94A41" w14:textId="77777777" w:rsidTr="008C66C0">
        <w:trPr>
          <w:cantSplit/>
          <w:trHeight w:val="284"/>
        </w:trPr>
        <w:tc>
          <w:tcPr>
            <w:tcW w:w="709" w:type="dxa"/>
          </w:tcPr>
          <w:p w14:paraId="0339DB3A" w14:textId="77777777" w:rsidR="00B33E0A" w:rsidRPr="009B0AA3" w:rsidRDefault="00B33E0A" w:rsidP="008C66C0">
            <w:pPr>
              <w:pStyle w:val="LDTextinhalt"/>
            </w:pPr>
            <w:r>
              <w:rPr>
                <w:noProof/>
                <w:lang w:eastAsia="de-DE"/>
              </w:rPr>
              <w:drawing>
                <wp:inline distT="0" distB="0" distL="0" distR="0" wp14:anchorId="60D266A5" wp14:editId="02B8A947">
                  <wp:extent cx="290830" cy="290830"/>
                  <wp:effectExtent l="0" t="0" r="0" b="0"/>
                  <wp:docPr id="683" name="Grafik 683"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ymbol Ausrufezeichen ro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7796" w:type="dxa"/>
            <w:vAlign w:val="center"/>
          </w:tcPr>
          <w:p w14:paraId="5D9BF3EB" w14:textId="77777777" w:rsidR="00B33E0A" w:rsidRPr="00025EE3" w:rsidRDefault="00B33E0A" w:rsidP="008C66C0">
            <w:pPr>
              <w:rPr>
                <w:rStyle w:val="LDbesonderswichtigerText0"/>
              </w:rPr>
            </w:pPr>
            <w:r w:rsidRPr="00025EE3">
              <w:rPr>
                <w:rStyle w:val="LDbesonderswichtigerText0"/>
              </w:rPr>
              <w:t>Achtung</w:t>
            </w:r>
          </w:p>
          <w:p w14:paraId="42E1F551" w14:textId="77777777" w:rsidR="00B33E0A" w:rsidRDefault="00B33E0A" w:rsidP="00B33E0A">
            <w:pPr>
              <w:pStyle w:val="LDTextinhalt"/>
            </w:pPr>
            <w:r>
              <w:t xml:space="preserve">Schüler, die im </w:t>
            </w:r>
            <w:r w:rsidRPr="00B33E0A">
              <w:rPr>
                <w:rStyle w:val="LDwichtigerText"/>
              </w:rPr>
              <w:t>aktuellen</w:t>
            </w:r>
            <w:r>
              <w:t xml:space="preserve"> Halbjahr die Schule gewechselt haben </w:t>
            </w:r>
          </w:p>
          <w:p w14:paraId="718CFB31" w14:textId="77777777" w:rsidR="00B33E0A" w:rsidRDefault="00B33E0A" w:rsidP="00B33E0A">
            <w:pPr>
              <w:pStyle w:val="LDTextinhalt"/>
            </w:pPr>
            <w:r>
              <w:t xml:space="preserve">und </w:t>
            </w:r>
            <w:r w:rsidRPr="00B33E0A">
              <w:rPr>
                <w:rStyle w:val="LDwichtigerText"/>
              </w:rPr>
              <w:t>von der aufnehmenden Schule bereits aktiviert wurden</w:t>
            </w:r>
            <w:r>
              <w:t>, können in diesem Halbjahr nur noch von der aufnehmenden Schule aufgerufen werden, aber nicht mehr von der abgebenden Schule.</w:t>
            </w:r>
          </w:p>
          <w:p w14:paraId="42E972E3" w14:textId="488D6DAD" w:rsidR="00B33E0A" w:rsidRPr="005B257B" w:rsidRDefault="00B33E0A" w:rsidP="00B33E0A">
            <w:pPr>
              <w:pStyle w:val="LDTextinhalt"/>
            </w:pPr>
            <w:r>
              <w:t xml:space="preserve">Schüler, die in einem </w:t>
            </w:r>
            <w:r w:rsidRPr="00B33E0A">
              <w:rPr>
                <w:rStyle w:val="LDwichtigerText"/>
              </w:rPr>
              <w:t>vergangenen</w:t>
            </w:r>
            <w:r>
              <w:t xml:space="preserve"> Halbjahr die Schule gewechselt haben, können sowohl </w:t>
            </w:r>
            <w:r w:rsidRPr="00B33E0A">
              <w:rPr>
                <w:rStyle w:val="LDwichtigerText"/>
              </w:rPr>
              <w:t>von der abgebenden Schule</w:t>
            </w:r>
            <w:r>
              <w:t xml:space="preserve"> als auch von der aktuellen Schule aufgerufen und bearbeitet werden.</w:t>
            </w:r>
          </w:p>
        </w:tc>
      </w:tr>
    </w:tbl>
    <w:p w14:paraId="64DCC4C7" w14:textId="77777777" w:rsidR="00B33E0A" w:rsidRDefault="00B33E0A" w:rsidP="00047554">
      <w:pPr>
        <w:pStyle w:val="LDAufzhlungnummerisch"/>
        <w:ind w:left="1069" w:hanging="360"/>
      </w:pPr>
    </w:p>
    <w:p w14:paraId="59664BAC" w14:textId="77777777" w:rsidR="00B33E0A" w:rsidRDefault="00047554" w:rsidP="008C66C0">
      <w:pPr>
        <w:pStyle w:val="LDHandlungsschritt"/>
        <w:ind w:left="1069" w:hanging="360"/>
      </w:pPr>
      <w:r>
        <w:t xml:space="preserve">Wählen Sie eine der folgenden Optionen: </w:t>
      </w:r>
      <w:r w:rsidRPr="00B33E0A">
        <w:rPr>
          <w:rStyle w:val="LDProgrammelement"/>
        </w:rPr>
        <w:t>Klasse</w:t>
      </w:r>
      <w:r>
        <w:t xml:space="preserve"> oder </w:t>
      </w:r>
      <w:r w:rsidRPr="00B33E0A">
        <w:rPr>
          <w:rStyle w:val="LDProgrammelement"/>
        </w:rPr>
        <w:t>Schulform/Bildungskombination</w:t>
      </w:r>
      <w:r>
        <w:t xml:space="preserve"> und ggf. eine zugehörige Stufe.</w:t>
      </w:r>
    </w:p>
    <w:p w14:paraId="012F8A69" w14:textId="43ED2382" w:rsidR="00047554" w:rsidRDefault="00047554" w:rsidP="008C66C0">
      <w:pPr>
        <w:pStyle w:val="LDHandlungsschritt"/>
        <w:ind w:left="1069" w:hanging="360"/>
      </w:pPr>
      <w:r>
        <w:t xml:space="preserve">Starten Sie die Suche durch Mausklick auf </w:t>
      </w:r>
      <w:r w:rsidR="00B33E0A">
        <w:t>die Schaltfläche</w:t>
      </w:r>
      <w:r>
        <w:t xml:space="preserve"> </w:t>
      </w:r>
      <w:r w:rsidRPr="00FE6C91">
        <w:rPr>
          <w:noProof/>
        </w:rPr>
        <w:drawing>
          <wp:inline distT="0" distB="0" distL="0" distR="0" wp14:anchorId="66D2F2FC" wp14:editId="70C4B3BD">
            <wp:extent cx="488137" cy="173210"/>
            <wp:effectExtent l="0" t="0" r="7620" b="0"/>
            <wp:docPr id="673" name="Grafik 673" descr="Schaltfläche Fil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7483" cy="176526"/>
                    </a:xfrm>
                    <a:prstGeom prst="rect">
                      <a:avLst/>
                    </a:prstGeom>
                    <a:noFill/>
                    <a:ln>
                      <a:noFill/>
                    </a:ln>
                  </pic:spPr>
                </pic:pic>
              </a:graphicData>
            </a:graphic>
          </wp:inline>
        </w:drawing>
      </w:r>
      <w:r>
        <w:t>.</w:t>
      </w:r>
    </w:p>
    <w:p w14:paraId="17DD91FF" w14:textId="3C531B56" w:rsidR="00047554" w:rsidRDefault="00047554" w:rsidP="00047554">
      <w:pPr>
        <w:pStyle w:val="LDTextinhaltweitereingerckt"/>
      </w:pPr>
      <w:r>
        <w:t>Die Schüler erscheinen in der Übersichtstabelle (</w:t>
      </w:r>
      <w:r w:rsidR="00B325E5" w:rsidRPr="000B415F">
        <w:rPr>
          <w:rStyle w:val="LDLink"/>
        </w:rPr>
        <w:fldChar w:fldCharType="begin"/>
      </w:r>
      <w:r w:rsidR="00B325E5" w:rsidRPr="000B415F">
        <w:rPr>
          <w:rStyle w:val="LDLink"/>
        </w:rPr>
        <w:instrText xml:space="preserve"> REF _Ref161333835 \h </w:instrText>
      </w:r>
      <w:r w:rsidR="000B415F">
        <w:rPr>
          <w:rStyle w:val="LDLink"/>
        </w:rPr>
        <w:instrText xml:space="preserve"> \* MERGEFORMAT </w:instrText>
      </w:r>
      <w:r w:rsidR="00B325E5" w:rsidRPr="000B415F">
        <w:rPr>
          <w:rStyle w:val="LDLink"/>
        </w:rPr>
      </w:r>
      <w:r w:rsidR="00B325E5" w:rsidRPr="000B415F">
        <w:rPr>
          <w:rStyle w:val="LDLink"/>
        </w:rPr>
        <w:fldChar w:fldCharType="separate"/>
      </w:r>
      <w:r w:rsidR="00FA5B4C" w:rsidRPr="00FA5B4C">
        <w:rPr>
          <w:rStyle w:val="LDLink"/>
        </w:rPr>
        <w:t>Abb. 2</w:t>
      </w:r>
      <w:r w:rsidR="00B325E5" w:rsidRPr="000B415F">
        <w:rPr>
          <w:rStyle w:val="LDLink"/>
        </w:rPr>
        <w:fldChar w:fldCharType="end"/>
      </w:r>
      <w:r>
        <w:t>)</w:t>
      </w:r>
    </w:p>
    <w:p w14:paraId="2A36B1CA" w14:textId="6BF70F2F" w:rsidR="00047554" w:rsidRPr="0043527D" w:rsidRDefault="00047554" w:rsidP="00B33E0A">
      <w:pPr>
        <w:pStyle w:val="Aufzhlungweitereingerckt"/>
      </w:pPr>
      <w:r>
        <w:rPr>
          <w:noProof/>
          <w:lang w:eastAsia="de-DE"/>
        </w:rPr>
        <w:drawing>
          <wp:inline distT="0" distB="0" distL="0" distR="0" wp14:anchorId="45C09AB8" wp14:editId="078DF4DA">
            <wp:extent cx="114300" cy="114300"/>
            <wp:effectExtent l="0" t="0" r="0" b="0"/>
            <wp:docPr id="31" name="Grafik 31" descr="markierung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rkierungro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t xml:space="preserve"> ROT markiert, wenn ihnen noch kein </w:t>
      </w:r>
      <w:r w:rsidRPr="0043527D">
        <w:t xml:space="preserve">Zeugnis zugewiesen wurde. </w:t>
      </w:r>
    </w:p>
    <w:p w14:paraId="0F4F62AC" w14:textId="48BF1B17" w:rsidR="00047554" w:rsidRPr="0043527D" w:rsidRDefault="00047554" w:rsidP="00B33E0A">
      <w:pPr>
        <w:pStyle w:val="Aufzhlungweitereingerckt"/>
      </w:pPr>
      <w:r>
        <w:rPr>
          <w:noProof/>
          <w:lang w:eastAsia="de-DE"/>
        </w:rPr>
        <w:drawing>
          <wp:inline distT="0" distB="0" distL="0" distR="0" wp14:anchorId="08FC5146" wp14:editId="10D7FAD9">
            <wp:extent cx="114300" cy="114300"/>
            <wp:effectExtent l="0" t="0" r="0" b="0"/>
            <wp:docPr id="30" name="Grafik 30" descr="markierunggru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rkierunggrue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t xml:space="preserve"> GRÜN m</w:t>
      </w:r>
      <w:r w:rsidRPr="0043527D">
        <w:t>arkiert, wenn die Zuweisung bereits vollständig erfolgt ist.</w:t>
      </w:r>
    </w:p>
    <w:p w14:paraId="738918DD" w14:textId="3569CE71" w:rsidR="00047554" w:rsidRDefault="00047554" w:rsidP="00B33E0A">
      <w:pPr>
        <w:pStyle w:val="Aufzhlungweitereingerckt"/>
      </w:pPr>
      <w:r>
        <w:rPr>
          <w:noProof/>
          <w:lang w:eastAsia="de-DE"/>
        </w:rPr>
        <w:drawing>
          <wp:inline distT="0" distB="0" distL="0" distR="0" wp14:anchorId="52C6A865" wp14:editId="407DCE8D">
            <wp:extent cx="114300" cy="114300"/>
            <wp:effectExtent l="0" t="0" r="0" b="0"/>
            <wp:docPr id="29" name="Grafik 29" descr="markierungge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rkierunggelb"/>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t xml:space="preserve"> GELB</w:t>
      </w:r>
      <w:r w:rsidRPr="0043527D">
        <w:t xml:space="preserve"> markiert, wenn ihnen ein Abschluss-</w:t>
      </w:r>
      <w:r>
        <w:t xml:space="preserve"> oder Abgangszeugnis, aber kein Abschluss zugewiesen wurde. </w:t>
      </w:r>
    </w:p>
    <w:p w14:paraId="3D5B3FB6" w14:textId="77777777" w:rsidR="00B33E0A" w:rsidRDefault="00047554" w:rsidP="00894C93">
      <w:pPr>
        <w:pStyle w:val="LDTextinhaltweitereingerckt"/>
      </w:pPr>
      <w:r w:rsidRPr="00FE6C91">
        <w:rPr>
          <w:noProof/>
          <w:lang w:eastAsia="de-DE"/>
        </w:rPr>
        <w:drawing>
          <wp:inline distT="0" distB="0" distL="0" distR="0" wp14:anchorId="2A370CD9" wp14:editId="0C519AF9">
            <wp:extent cx="5493229" cy="1822460"/>
            <wp:effectExtent l="19050" t="19050" r="12700" b="25400"/>
            <wp:docPr id="28" name="Grafik 28" descr="Das Bildschirmfoto zeigt die Webseite Zeugnis erstellen im Register Zeugnis zuweisen. Ein Schüler ist ausgewäh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Das Bildschirmfoto zeigt die Webseite Zeugnis erstellen im Register Zeugnis zuweisen. Ein Schüler ist ausgewähl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36271" cy="1836740"/>
                    </a:xfrm>
                    <a:prstGeom prst="rect">
                      <a:avLst/>
                    </a:prstGeom>
                    <a:noFill/>
                    <a:ln w="9525" cmpd="sng">
                      <a:solidFill>
                        <a:srgbClr val="14006E"/>
                      </a:solidFill>
                      <a:miter lim="800000"/>
                      <a:headEnd/>
                      <a:tailEnd/>
                    </a:ln>
                    <a:effectLst/>
                  </pic:spPr>
                </pic:pic>
              </a:graphicData>
            </a:graphic>
          </wp:inline>
        </w:drawing>
      </w:r>
    </w:p>
    <w:p w14:paraId="6D8BDD91" w14:textId="7B4CB576" w:rsidR="00047554" w:rsidRDefault="00B33E0A" w:rsidP="00894C93">
      <w:pPr>
        <w:pStyle w:val="LDBildunterschrift"/>
        <w:ind w:left="992"/>
      </w:pPr>
      <w:bookmarkStart w:id="52" w:name="_Ref161333835"/>
      <w:bookmarkStart w:id="53" w:name="_Ref161334212"/>
      <w:bookmarkStart w:id="54" w:name="_Toc194590069"/>
      <w:bookmarkStart w:id="55" w:name="_Toc195250303"/>
      <w:bookmarkStart w:id="56" w:name="_Toc226530835"/>
      <w:r>
        <w:t xml:space="preserve">Abb. </w:t>
      </w:r>
      <w:r w:rsidR="00DF5CAD">
        <w:fldChar w:fldCharType="begin"/>
      </w:r>
      <w:r w:rsidR="00DF5CAD">
        <w:instrText xml:space="preserve"> SEQ Abb. \* ARABIC </w:instrText>
      </w:r>
      <w:r w:rsidR="00DF5CAD">
        <w:fldChar w:fldCharType="separate"/>
      </w:r>
      <w:r w:rsidR="00FA5B4C">
        <w:rPr>
          <w:noProof/>
        </w:rPr>
        <w:t>2</w:t>
      </w:r>
      <w:r w:rsidR="00DF5CAD">
        <w:rPr>
          <w:noProof/>
        </w:rPr>
        <w:fldChar w:fldCharType="end"/>
      </w:r>
      <w:bookmarkEnd w:id="52"/>
      <w:r>
        <w:t xml:space="preserve"> Webseite Zeugnis erstellen: Abschluss und Zeugnisart zuweisen</w:t>
      </w:r>
      <w:bookmarkEnd w:id="53"/>
      <w:bookmarkEnd w:id="54"/>
      <w:bookmarkEnd w:id="55"/>
      <w:bookmarkEnd w:id="56"/>
    </w:p>
    <w:p w14:paraId="433CC4B2" w14:textId="77777777" w:rsidR="00047554" w:rsidRDefault="00047554" w:rsidP="00B33E0A">
      <w:pPr>
        <w:pStyle w:val="LDHandlungsschritt"/>
      </w:pPr>
      <w:r>
        <w:lastRenderedPageBreak/>
        <w:t>Markieren Sie die Schüler, deren Abschlüsse Sie erfassen möchten.</w:t>
      </w:r>
    </w:p>
    <w:p w14:paraId="0D52C406" w14:textId="5D6E2134" w:rsidR="00047554" w:rsidRDefault="00047554" w:rsidP="00B33E0A">
      <w:pPr>
        <w:pStyle w:val="LDHandlungsschritt"/>
      </w:pPr>
      <w:r>
        <w:t xml:space="preserve">Klicken Sie auf </w:t>
      </w:r>
      <w:r w:rsidRPr="00FE6C91">
        <w:rPr>
          <w:noProof/>
        </w:rPr>
        <w:drawing>
          <wp:inline distT="0" distB="0" distL="0" distR="0" wp14:anchorId="1CF4B8BA" wp14:editId="55F61AC7">
            <wp:extent cx="857250" cy="209550"/>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57250" cy="209550"/>
                    </a:xfrm>
                    <a:prstGeom prst="rect">
                      <a:avLst/>
                    </a:prstGeom>
                    <a:noFill/>
                    <a:ln>
                      <a:noFill/>
                    </a:ln>
                  </pic:spPr>
                </pic:pic>
              </a:graphicData>
            </a:graphic>
          </wp:inline>
        </w:drawing>
      </w:r>
      <w:r>
        <w:t>.</w:t>
      </w:r>
    </w:p>
    <w:p w14:paraId="3B36C81D" w14:textId="5FA400A0" w:rsidR="00047554" w:rsidRDefault="00047554" w:rsidP="00047554">
      <w:pPr>
        <w:pStyle w:val="LDTextinhaltweitereingerckt"/>
      </w:pPr>
      <w:r>
        <w:t xml:space="preserve">Sie können nun im </w:t>
      </w:r>
      <w:r w:rsidR="00E65979">
        <w:t>Dialogfenster</w:t>
      </w:r>
      <w:r>
        <w:t xml:space="preserve"> </w:t>
      </w:r>
      <w:r w:rsidRPr="00B33E0A">
        <w:rPr>
          <w:rStyle w:val="LDProgrammelement"/>
        </w:rPr>
        <w:t>Zuweisung bearbeiten</w:t>
      </w:r>
      <w:r>
        <w:t xml:space="preserve"> einen Abschluss in Verbindung mit einem Zeugnis oder auch getrennt davon zuweisen (</w:t>
      </w:r>
      <w:r w:rsidR="00F258FC" w:rsidRPr="000B415F">
        <w:rPr>
          <w:rStyle w:val="LDLink"/>
        </w:rPr>
        <w:fldChar w:fldCharType="begin"/>
      </w:r>
      <w:r w:rsidR="00F258FC" w:rsidRPr="000B415F">
        <w:rPr>
          <w:rStyle w:val="LDLink"/>
        </w:rPr>
        <w:instrText xml:space="preserve"> REF _Ref161333954 \h </w:instrText>
      </w:r>
      <w:r w:rsidR="000B415F">
        <w:rPr>
          <w:rStyle w:val="LDLink"/>
        </w:rPr>
        <w:instrText xml:space="preserve"> \* MERGEFORMAT </w:instrText>
      </w:r>
      <w:r w:rsidR="00F258FC" w:rsidRPr="000B415F">
        <w:rPr>
          <w:rStyle w:val="LDLink"/>
        </w:rPr>
      </w:r>
      <w:r w:rsidR="00F258FC" w:rsidRPr="000B415F">
        <w:rPr>
          <w:rStyle w:val="LDLink"/>
        </w:rPr>
        <w:fldChar w:fldCharType="separate"/>
      </w:r>
      <w:r w:rsidR="00FA5B4C" w:rsidRPr="00FA5B4C">
        <w:rPr>
          <w:rStyle w:val="LDLink"/>
        </w:rPr>
        <w:t>Abb. 3</w:t>
      </w:r>
      <w:r w:rsidR="00F258FC" w:rsidRPr="000B415F">
        <w:rPr>
          <w:rStyle w:val="LDLink"/>
        </w:rPr>
        <w:fldChar w:fldCharType="end"/>
      </w:r>
      <w:r>
        <w:t>).</w:t>
      </w:r>
    </w:p>
    <w:p w14:paraId="17043E8E" w14:textId="77777777" w:rsidR="00B33E0A" w:rsidRDefault="00047554" w:rsidP="00894C93">
      <w:pPr>
        <w:pStyle w:val="LDTextinhaltweitereingerckt"/>
      </w:pPr>
      <w:r w:rsidRPr="00FE6C91">
        <w:rPr>
          <w:noProof/>
          <w:lang w:eastAsia="de-DE"/>
        </w:rPr>
        <w:drawing>
          <wp:inline distT="0" distB="0" distL="0" distR="0" wp14:anchorId="735F6D84" wp14:editId="5ED9CA0B">
            <wp:extent cx="5090160" cy="3181350"/>
            <wp:effectExtent l="19050" t="19050" r="15240" b="19050"/>
            <wp:docPr id="26" name="Grafik 26" descr="Das Bildschirmfoto zeigt das Dialogfenster Zuweisung bearbe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6" descr="Das Bildschirmfoto zeigt das Dialogfenster Zuweisung bearbeite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29162" cy="3205726"/>
                    </a:xfrm>
                    <a:prstGeom prst="rect">
                      <a:avLst/>
                    </a:prstGeom>
                    <a:noFill/>
                    <a:ln w="9525" cmpd="sng">
                      <a:solidFill>
                        <a:srgbClr val="14006E"/>
                      </a:solidFill>
                      <a:miter lim="800000"/>
                      <a:headEnd/>
                      <a:tailEnd/>
                    </a:ln>
                    <a:effectLst/>
                  </pic:spPr>
                </pic:pic>
              </a:graphicData>
            </a:graphic>
          </wp:inline>
        </w:drawing>
      </w:r>
    </w:p>
    <w:p w14:paraId="21AE71E0" w14:textId="0187552A" w:rsidR="00047554" w:rsidRDefault="00B33E0A" w:rsidP="00894C93">
      <w:pPr>
        <w:pStyle w:val="LDBildunterschrift"/>
        <w:ind w:left="992"/>
      </w:pPr>
      <w:bookmarkStart w:id="57" w:name="_Ref161333954"/>
      <w:bookmarkStart w:id="58" w:name="_Toc194590070"/>
      <w:bookmarkStart w:id="59" w:name="_Toc195250304"/>
      <w:bookmarkStart w:id="60" w:name="_Toc226530836"/>
      <w:r>
        <w:t xml:space="preserve">Abb. </w:t>
      </w:r>
      <w:r w:rsidR="00DF5CAD">
        <w:fldChar w:fldCharType="begin"/>
      </w:r>
      <w:r w:rsidR="00DF5CAD">
        <w:instrText xml:space="preserve"> SEQ Abb. \* ARABIC </w:instrText>
      </w:r>
      <w:r w:rsidR="00DF5CAD">
        <w:fldChar w:fldCharType="separate"/>
      </w:r>
      <w:r w:rsidR="00FA5B4C">
        <w:rPr>
          <w:noProof/>
        </w:rPr>
        <w:t>3</w:t>
      </w:r>
      <w:r w:rsidR="00DF5CAD">
        <w:rPr>
          <w:noProof/>
        </w:rPr>
        <w:fldChar w:fldCharType="end"/>
      </w:r>
      <w:bookmarkEnd w:id="57"/>
      <w:r>
        <w:t xml:space="preserve"> </w:t>
      </w:r>
      <w:r w:rsidR="00E65979">
        <w:t>Dialogfenster</w:t>
      </w:r>
      <w:r>
        <w:t xml:space="preserve"> Zuweisung bearbeiten: Zuweisung von Abschlüssen</w:t>
      </w:r>
      <w:bookmarkEnd w:id="58"/>
      <w:bookmarkEnd w:id="59"/>
      <w:bookmarkEnd w:id="60"/>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B33E0A" w14:paraId="04F2FD55" w14:textId="77777777" w:rsidTr="008C66C0">
        <w:trPr>
          <w:cantSplit/>
          <w:trHeight w:val="284"/>
        </w:trPr>
        <w:tc>
          <w:tcPr>
            <w:tcW w:w="709" w:type="dxa"/>
          </w:tcPr>
          <w:p w14:paraId="41B8B8FB" w14:textId="77777777" w:rsidR="00B33E0A" w:rsidRPr="009B0AA3" w:rsidRDefault="00B33E0A" w:rsidP="008C66C0">
            <w:pPr>
              <w:pStyle w:val="LDTextinhalt"/>
            </w:pPr>
            <w:r>
              <w:rPr>
                <w:noProof/>
                <w:lang w:eastAsia="de-DE"/>
              </w:rPr>
              <w:drawing>
                <wp:inline distT="0" distB="0" distL="0" distR="0" wp14:anchorId="78ED4C8A" wp14:editId="429E3FD8">
                  <wp:extent cx="288000" cy="288000"/>
                  <wp:effectExtent l="0" t="0" r="0" b="0"/>
                  <wp:docPr id="686"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669D3F6F" w14:textId="77777777" w:rsidR="00B33E0A" w:rsidRPr="00F000FA" w:rsidRDefault="00B33E0A" w:rsidP="008C66C0">
            <w:pPr>
              <w:rPr>
                <w:rStyle w:val="LDHinweis"/>
              </w:rPr>
            </w:pPr>
            <w:r w:rsidRPr="00F000FA">
              <w:rPr>
                <w:rStyle w:val="LDHinweis"/>
              </w:rPr>
              <w:t>Hinweis</w:t>
            </w:r>
          </w:p>
          <w:p w14:paraId="399785C1" w14:textId="0026C29E" w:rsidR="00B33E0A" w:rsidRPr="005B257B" w:rsidRDefault="00B33E0A" w:rsidP="00B33E0A">
            <w:pPr>
              <w:pStyle w:val="LDTextinhalt"/>
            </w:pPr>
            <w:r w:rsidRPr="00B33E0A">
              <w:t xml:space="preserve">Abschlusseinträge des aktuellen Schuljahres </w:t>
            </w:r>
            <w:r w:rsidR="00B26DC2">
              <w:t>dürfen</w:t>
            </w:r>
            <w:r w:rsidRPr="00B33E0A">
              <w:t xml:space="preserve"> nicht im Feld </w:t>
            </w:r>
            <w:r w:rsidRPr="00B33E0A">
              <w:rPr>
                <w:rStyle w:val="LDProgrammelement"/>
              </w:rPr>
              <w:t>Eignung zuweisen</w:t>
            </w:r>
            <w:r w:rsidRPr="00B33E0A">
              <w:t xml:space="preserve"> erfasst werden. Die Einträge dieses Felds dienen zur Information für aufnehmende Schulen und werden nicht im Rahmen der Erhebung übernommen.</w:t>
            </w:r>
          </w:p>
        </w:tc>
      </w:tr>
    </w:tbl>
    <w:p w14:paraId="35984DEA" w14:textId="77777777" w:rsidR="00047554" w:rsidRPr="00E814F2" w:rsidRDefault="00047554" w:rsidP="00047554"/>
    <w:p w14:paraId="2EF1CE6B" w14:textId="77777777" w:rsidR="00047554" w:rsidRDefault="00047554" w:rsidP="00B33E0A">
      <w:pPr>
        <w:pStyle w:val="LDHandlungsschritt"/>
      </w:pPr>
      <w:r>
        <w:t>Tragen Sie die Zeugnisart, das Konferenz- und das Ausgabedatum ein.</w:t>
      </w:r>
    </w:p>
    <w:p w14:paraId="0D88B27F" w14:textId="77777777" w:rsidR="00047554" w:rsidRDefault="00047554" w:rsidP="00B33E0A">
      <w:pPr>
        <w:pStyle w:val="LDHandlungsschritt"/>
      </w:pPr>
      <w:r>
        <w:t>Wählen Sie den relevanten Abschlusseintrag aus.</w:t>
      </w:r>
    </w:p>
    <w:p w14:paraId="50345A86" w14:textId="7C0D358B" w:rsidR="00047554" w:rsidRDefault="00047554" w:rsidP="00047554">
      <w:pPr>
        <w:pStyle w:val="LDTextinhaltweitereingerckt"/>
      </w:pPr>
      <w:r>
        <w:t xml:space="preserve">Für </w:t>
      </w:r>
      <w:r w:rsidRPr="00047554">
        <w:rPr>
          <w:rStyle w:val="LDwichtigerText"/>
        </w:rPr>
        <w:t>berufliche Schulen</w:t>
      </w:r>
      <w:r>
        <w:t xml:space="preserve"> ist die </w:t>
      </w:r>
      <w:r w:rsidRPr="00047554">
        <w:rPr>
          <w:rStyle w:val="LDwichtigerText"/>
        </w:rPr>
        <w:t>Zuweisung von zwei Abschlüssen</w:t>
      </w:r>
      <w:r>
        <w:t xml:space="preserve"> (beruflicher und allgemeinbildender Abschluss) </w:t>
      </w:r>
      <w:r w:rsidRPr="00047554">
        <w:rPr>
          <w:rStyle w:val="LDwichtigerText"/>
        </w:rPr>
        <w:t xml:space="preserve">möglich </w:t>
      </w:r>
      <w:r>
        <w:t>(</w:t>
      </w:r>
      <w:r w:rsidR="00B325E5" w:rsidRPr="00F9463F">
        <w:rPr>
          <w:rStyle w:val="LDLink"/>
        </w:rPr>
        <w:fldChar w:fldCharType="begin"/>
      </w:r>
      <w:r w:rsidR="00B325E5" w:rsidRPr="00F9463F">
        <w:rPr>
          <w:rStyle w:val="LDLink"/>
        </w:rPr>
        <w:instrText xml:space="preserve"> REF _Ref161333869 \h </w:instrText>
      </w:r>
      <w:r w:rsidR="00F9463F">
        <w:rPr>
          <w:rStyle w:val="LDLink"/>
        </w:rPr>
        <w:instrText xml:space="preserve"> \* MERGEFORMAT </w:instrText>
      </w:r>
      <w:r w:rsidR="00B325E5" w:rsidRPr="00F9463F">
        <w:rPr>
          <w:rStyle w:val="LDLink"/>
        </w:rPr>
      </w:r>
      <w:r w:rsidR="00B325E5" w:rsidRPr="00F9463F">
        <w:rPr>
          <w:rStyle w:val="LDLink"/>
        </w:rPr>
        <w:fldChar w:fldCharType="separate"/>
      </w:r>
      <w:r w:rsidR="00FA5B4C" w:rsidRPr="00FA5B4C">
        <w:rPr>
          <w:rStyle w:val="LDLink"/>
        </w:rPr>
        <w:t>Abb. 4</w:t>
      </w:r>
      <w:r w:rsidR="00B325E5" w:rsidRPr="00F9463F">
        <w:rPr>
          <w:rStyle w:val="LDLink"/>
        </w:rPr>
        <w:fldChar w:fldCharType="end"/>
      </w:r>
      <w:r w:rsidR="00B325E5">
        <w:t>)</w:t>
      </w:r>
      <w:r>
        <w:t>.</w:t>
      </w:r>
    </w:p>
    <w:p w14:paraId="04D2D8AD" w14:textId="77777777" w:rsidR="00B33E0A" w:rsidRDefault="00047554" w:rsidP="00894C93">
      <w:pPr>
        <w:pStyle w:val="LDTextinhaltweitereingerckt"/>
      </w:pPr>
      <w:r w:rsidRPr="00FE6C91">
        <w:rPr>
          <w:noProof/>
          <w:lang w:eastAsia="de-DE"/>
        </w:rPr>
        <w:lastRenderedPageBreak/>
        <w:drawing>
          <wp:inline distT="0" distB="0" distL="0" distR="0" wp14:anchorId="2ECF1BC4" wp14:editId="7C2B9B37">
            <wp:extent cx="5037876" cy="3069207"/>
            <wp:effectExtent l="19050" t="19050" r="10795" b="17145"/>
            <wp:docPr id="24" name="Grafik 24" descr="Das Bildschirmfoto zeigt das Dialogfenster Zuweisung bearbeiten. Es können Daten für das zweite Zeugnis angegeben we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4" descr="Das Bildschirmfoto zeigt das Dialogfenster Zuweisung bearbeiten. Es können Daten für das zweite Zeugnis angegeben werde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11147" cy="3113846"/>
                    </a:xfrm>
                    <a:prstGeom prst="rect">
                      <a:avLst/>
                    </a:prstGeom>
                    <a:noFill/>
                    <a:ln w="9525" cmpd="sng">
                      <a:solidFill>
                        <a:srgbClr val="14006E"/>
                      </a:solidFill>
                      <a:miter lim="800000"/>
                      <a:headEnd/>
                      <a:tailEnd/>
                    </a:ln>
                    <a:effectLst/>
                  </pic:spPr>
                </pic:pic>
              </a:graphicData>
            </a:graphic>
          </wp:inline>
        </w:drawing>
      </w:r>
    </w:p>
    <w:p w14:paraId="03819CDA" w14:textId="741E66E3" w:rsidR="00047554" w:rsidRDefault="00B33E0A" w:rsidP="00894C93">
      <w:pPr>
        <w:pStyle w:val="LDBildunterschrift"/>
        <w:ind w:left="992"/>
      </w:pPr>
      <w:bookmarkStart w:id="61" w:name="_Ref161333869"/>
      <w:bookmarkStart w:id="62" w:name="_Toc194590071"/>
      <w:bookmarkStart w:id="63" w:name="_Toc195250305"/>
      <w:bookmarkStart w:id="64" w:name="_Toc226530837"/>
      <w:r>
        <w:t xml:space="preserve">Abb. </w:t>
      </w:r>
      <w:r w:rsidR="00DF5CAD">
        <w:fldChar w:fldCharType="begin"/>
      </w:r>
      <w:r w:rsidR="00DF5CAD">
        <w:instrText xml:space="preserve"> SEQ Abb. \* ARABIC </w:instrText>
      </w:r>
      <w:r w:rsidR="00DF5CAD">
        <w:fldChar w:fldCharType="separate"/>
      </w:r>
      <w:r w:rsidR="00FA5B4C">
        <w:rPr>
          <w:noProof/>
        </w:rPr>
        <w:t>4</w:t>
      </w:r>
      <w:r w:rsidR="00DF5CAD">
        <w:rPr>
          <w:noProof/>
        </w:rPr>
        <w:fldChar w:fldCharType="end"/>
      </w:r>
      <w:bookmarkEnd w:id="61"/>
      <w:r>
        <w:t xml:space="preserve"> Dialogfenster Zuweisung bearbeiten: Zuweisung von zweitem Abschluss an beruflichen Schulen</w:t>
      </w:r>
      <w:bookmarkEnd w:id="62"/>
      <w:bookmarkEnd w:id="63"/>
      <w:bookmarkEnd w:id="64"/>
    </w:p>
    <w:p w14:paraId="76A32770" w14:textId="77777777" w:rsidR="00B33E0A" w:rsidRDefault="00047554" w:rsidP="008C66C0">
      <w:pPr>
        <w:pStyle w:val="LDHandlungsschritt"/>
        <w:ind w:left="1069" w:hanging="360"/>
      </w:pPr>
      <w:r>
        <w:t xml:space="preserve">Klicken Sie auf </w:t>
      </w:r>
      <w:r w:rsidRPr="003C6457">
        <w:rPr>
          <w:noProof/>
        </w:rPr>
        <w:drawing>
          <wp:inline distT="0" distB="0" distL="0" distR="0" wp14:anchorId="5A68E965" wp14:editId="4698030B">
            <wp:extent cx="806450" cy="222250"/>
            <wp:effectExtent l="0" t="0" r="0" b="6350"/>
            <wp:docPr id="23" name="Grafik 23" descr="Schaltfläche Überneh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06450" cy="222250"/>
                    </a:xfrm>
                    <a:prstGeom prst="rect">
                      <a:avLst/>
                    </a:prstGeom>
                    <a:noFill/>
                    <a:ln>
                      <a:noFill/>
                    </a:ln>
                  </pic:spPr>
                </pic:pic>
              </a:graphicData>
            </a:graphic>
          </wp:inline>
        </w:drawing>
      </w:r>
      <w:r w:rsidR="00B33E0A">
        <w:t xml:space="preserve"> und anschließend auf </w:t>
      </w:r>
      <w:r w:rsidRPr="003C6457">
        <w:rPr>
          <w:noProof/>
        </w:rPr>
        <w:drawing>
          <wp:inline distT="0" distB="0" distL="0" distR="0" wp14:anchorId="05CEB491" wp14:editId="39AF21E3">
            <wp:extent cx="698500" cy="215900"/>
            <wp:effectExtent l="0" t="0" r="6350" b="0"/>
            <wp:docPr id="22" name="Grafik 22" descr="Schaltfläche Speich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98500" cy="215900"/>
                    </a:xfrm>
                    <a:prstGeom prst="rect">
                      <a:avLst/>
                    </a:prstGeom>
                    <a:noFill/>
                    <a:ln>
                      <a:noFill/>
                    </a:ln>
                  </pic:spPr>
                </pic:pic>
              </a:graphicData>
            </a:graphic>
          </wp:inline>
        </w:drawing>
      </w:r>
      <w:r w:rsidR="00B33E0A">
        <w:t>.</w:t>
      </w:r>
    </w:p>
    <w:p w14:paraId="1520EC44" w14:textId="5ED02DB4" w:rsidR="00047554" w:rsidRDefault="00047554" w:rsidP="00B33E0A">
      <w:pPr>
        <w:pStyle w:val="LDTextinhaltweitereingerckt"/>
      </w:pPr>
      <w:r>
        <w:t xml:space="preserve">Der zugewiesene Abschluss wird in den Spalten </w:t>
      </w:r>
      <w:r w:rsidRPr="00B33E0A">
        <w:rPr>
          <w:rStyle w:val="LDProgrammelement"/>
        </w:rPr>
        <w:t>Abschluss-Zuweisung</w:t>
      </w:r>
      <w:r>
        <w:t xml:space="preserve"> und </w:t>
      </w:r>
      <w:r w:rsidRPr="00B33E0A">
        <w:rPr>
          <w:rStyle w:val="LDProgrammelement"/>
        </w:rPr>
        <w:t>Letzter Abschluss</w:t>
      </w:r>
      <w:r>
        <w:t xml:space="preserve"> angezeigt (</w:t>
      </w:r>
      <w:r w:rsidR="00F258FC" w:rsidRPr="00F9463F">
        <w:rPr>
          <w:rStyle w:val="LDLink"/>
        </w:rPr>
        <w:fldChar w:fldCharType="begin"/>
      </w:r>
      <w:r w:rsidR="00F258FC" w:rsidRPr="00F9463F">
        <w:rPr>
          <w:rStyle w:val="LDLink"/>
        </w:rPr>
        <w:instrText xml:space="preserve"> REF _Ref161333888 \h </w:instrText>
      </w:r>
      <w:r w:rsidR="00F9463F">
        <w:rPr>
          <w:rStyle w:val="LDLink"/>
        </w:rPr>
        <w:instrText xml:space="preserve"> \* MERGEFORMAT </w:instrText>
      </w:r>
      <w:r w:rsidR="00F258FC" w:rsidRPr="00F9463F">
        <w:rPr>
          <w:rStyle w:val="LDLink"/>
        </w:rPr>
      </w:r>
      <w:r w:rsidR="00F258FC" w:rsidRPr="00F9463F">
        <w:rPr>
          <w:rStyle w:val="LDLink"/>
        </w:rPr>
        <w:fldChar w:fldCharType="separate"/>
      </w:r>
      <w:r w:rsidR="00FA5B4C" w:rsidRPr="00FA5B4C">
        <w:rPr>
          <w:rStyle w:val="LDLink"/>
        </w:rPr>
        <w:t>Abb. 5</w:t>
      </w:r>
      <w:r w:rsidR="00F258FC" w:rsidRPr="00F9463F">
        <w:rPr>
          <w:rStyle w:val="LDLink"/>
        </w:rPr>
        <w:fldChar w:fldCharType="end"/>
      </w:r>
      <w:r w:rsidR="00B33E0A">
        <w:t xml:space="preserve">). </w:t>
      </w:r>
      <w:r>
        <w:t xml:space="preserve">Hier zugewiesene Abschlüsse werden automatisch auch auf der Webseite </w:t>
      </w:r>
      <w:r w:rsidRPr="008C66C0">
        <w:rPr>
          <w:rStyle w:val="LDProgrammelement"/>
        </w:rPr>
        <w:t xml:space="preserve">Schüler &gt; Schülerbasisdaten &gt; </w:t>
      </w:r>
      <w:r w:rsidRPr="00B33E0A">
        <w:rPr>
          <w:rStyle w:val="LDProgrammelement"/>
        </w:rPr>
        <w:t>Qualifikationen</w:t>
      </w:r>
      <w:r>
        <w:t xml:space="preserve"> angezeigt </w:t>
      </w:r>
      <w:r w:rsidR="00354DE3">
        <w:br/>
      </w:r>
      <w:r>
        <w:t>(</w:t>
      </w:r>
      <w:r w:rsidR="00F258FC" w:rsidRPr="00F9463F">
        <w:rPr>
          <w:rStyle w:val="LDLink"/>
        </w:rPr>
        <w:fldChar w:fldCharType="begin"/>
      </w:r>
      <w:r w:rsidR="00F258FC" w:rsidRPr="00F9463F">
        <w:rPr>
          <w:rStyle w:val="LDLink"/>
        </w:rPr>
        <w:instrText xml:space="preserve"> REF _Ref161333899 \h </w:instrText>
      </w:r>
      <w:r w:rsidR="00F9463F">
        <w:rPr>
          <w:rStyle w:val="LDLink"/>
        </w:rPr>
        <w:instrText xml:space="preserve"> \* MERGEFORMAT </w:instrText>
      </w:r>
      <w:r w:rsidR="00F258FC" w:rsidRPr="00F9463F">
        <w:rPr>
          <w:rStyle w:val="LDLink"/>
        </w:rPr>
      </w:r>
      <w:r w:rsidR="00F258FC" w:rsidRPr="00F9463F">
        <w:rPr>
          <w:rStyle w:val="LDLink"/>
        </w:rPr>
        <w:fldChar w:fldCharType="separate"/>
      </w:r>
      <w:r w:rsidR="00FA5B4C" w:rsidRPr="00FA5B4C">
        <w:rPr>
          <w:rStyle w:val="LDLink"/>
        </w:rPr>
        <w:t>Abb. 6</w:t>
      </w:r>
      <w:r w:rsidR="00F258FC" w:rsidRPr="00F9463F">
        <w:rPr>
          <w:rStyle w:val="LDLink"/>
        </w:rPr>
        <w:fldChar w:fldCharType="end"/>
      </w:r>
      <w:r>
        <w:t>).</w:t>
      </w:r>
    </w:p>
    <w:p w14:paraId="570816D2" w14:textId="77777777" w:rsidR="00B33E0A" w:rsidRDefault="00047554" w:rsidP="00B33E0A">
      <w:pPr>
        <w:pStyle w:val="LDTextinhalteingerckt"/>
      </w:pPr>
      <w:r w:rsidRPr="00FE6C91">
        <w:rPr>
          <w:noProof/>
          <w:lang w:eastAsia="de-DE"/>
        </w:rPr>
        <w:drawing>
          <wp:inline distT="0" distB="0" distL="0" distR="0" wp14:anchorId="65F1CF3A" wp14:editId="4018088C">
            <wp:extent cx="5620969" cy="1690861"/>
            <wp:effectExtent l="19050" t="19050" r="18415" b="24130"/>
            <wp:docPr id="21" name="Grafik 21" descr="Das Bildschirmfoto zeigt die Webseite Zeugnis erstellen im Register Zeugnis zuweisen. Ein Schüler ist ausgewäh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1" descr="Das Bildschirmfoto zeigt die Webseite Zeugnis erstellen im Register Zeugnis zuweisen. Ein Schüler ist ausgewähl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00872" cy="1714897"/>
                    </a:xfrm>
                    <a:prstGeom prst="rect">
                      <a:avLst/>
                    </a:prstGeom>
                    <a:noFill/>
                    <a:ln w="9525" cmpd="sng">
                      <a:solidFill>
                        <a:srgbClr val="002060"/>
                      </a:solidFill>
                      <a:miter lim="800000"/>
                      <a:headEnd/>
                      <a:tailEnd/>
                    </a:ln>
                    <a:effectLst/>
                  </pic:spPr>
                </pic:pic>
              </a:graphicData>
            </a:graphic>
          </wp:inline>
        </w:drawing>
      </w:r>
    </w:p>
    <w:p w14:paraId="52126DB8" w14:textId="3D23288E" w:rsidR="00047554" w:rsidRDefault="00B33E0A" w:rsidP="00B33E0A">
      <w:pPr>
        <w:pStyle w:val="LDBildunterschrift"/>
      </w:pPr>
      <w:bookmarkStart w:id="65" w:name="_Ref161333888"/>
      <w:bookmarkStart w:id="66" w:name="_Toc194590072"/>
      <w:bookmarkStart w:id="67" w:name="_Toc195250306"/>
      <w:bookmarkStart w:id="68" w:name="_Toc226530838"/>
      <w:r>
        <w:t xml:space="preserve">Abb. </w:t>
      </w:r>
      <w:r w:rsidR="00DF5CAD">
        <w:fldChar w:fldCharType="begin"/>
      </w:r>
      <w:r w:rsidR="00DF5CAD">
        <w:instrText xml:space="preserve"> SEQ Abb. \* ARABIC </w:instrText>
      </w:r>
      <w:r w:rsidR="00DF5CAD">
        <w:fldChar w:fldCharType="separate"/>
      </w:r>
      <w:r w:rsidR="00FA5B4C">
        <w:rPr>
          <w:noProof/>
        </w:rPr>
        <w:t>5</w:t>
      </w:r>
      <w:r w:rsidR="00DF5CAD">
        <w:rPr>
          <w:noProof/>
        </w:rPr>
        <w:fldChar w:fldCharType="end"/>
      </w:r>
      <w:bookmarkEnd w:id="65"/>
      <w:r>
        <w:t xml:space="preserve"> Webseite Zeugnis erstellen: Erfasste Zeugnisse und Abschlüsse</w:t>
      </w:r>
      <w:bookmarkEnd w:id="66"/>
      <w:bookmarkEnd w:id="67"/>
      <w:bookmarkEnd w:id="68"/>
    </w:p>
    <w:p w14:paraId="6DEBD319" w14:textId="77777777" w:rsidR="00B33E0A" w:rsidRDefault="00047554" w:rsidP="00B33E0A">
      <w:pPr>
        <w:pStyle w:val="LDTextinhalteingerckt"/>
      </w:pPr>
      <w:r w:rsidRPr="00FE6C91">
        <w:rPr>
          <w:noProof/>
          <w:lang w:eastAsia="de-DE"/>
        </w:rPr>
        <w:drawing>
          <wp:inline distT="0" distB="0" distL="0" distR="0" wp14:anchorId="08A7D8E3" wp14:editId="36B1A2F0">
            <wp:extent cx="5602820" cy="1626870"/>
            <wp:effectExtent l="19050" t="19050" r="17145" b="11430"/>
            <wp:docPr id="20" name="Grafik 20" descr="Das Bildschirmfoto zeigt die Webseite  Qualifikationen im Register Eignung / Abschlüsse / Beru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descr="Das Bildschirmfoto zeigt die Webseite  Qualifikationen im Register Eignung / Abschlüsse / Beruf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22027" cy="1632447"/>
                    </a:xfrm>
                    <a:prstGeom prst="rect">
                      <a:avLst/>
                    </a:prstGeom>
                    <a:noFill/>
                    <a:ln w="9525" cmpd="sng">
                      <a:solidFill>
                        <a:srgbClr val="002060"/>
                      </a:solidFill>
                      <a:miter lim="800000"/>
                      <a:headEnd/>
                      <a:tailEnd/>
                    </a:ln>
                    <a:effectLst/>
                  </pic:spPr>
                </pic:pic>
              </a:graphicData>
            </a:graphic>
          </wp:inline>
        </w:drawing>
      </w:r>
    </w:p>
    <w:p w14:paraId="559B4A15" w14:textId="28F7BE0F" w:rsidR="00047554" w:rsidRDefault="00B33E0A" w:rsidP="00B33E0A">
      <w:pPr>
        <w:pStyle w:val="LDBildunterschrift"/>
      </w:pPr>
      <w:bookmarkStart w:id="69" w:name="_Ref161333899"/>
      <w:bookmarkStart w:id="70" w:name="_Toc194590073"/>
      <w:bookmarkStart w:id="71" w:name="_Toc195250307"/>
      <w:bookmarkStart w:id="72" w:name="_Toc226530839"/>
      <w:r>
        <w:t xml:space="preserve">Abb. </w:t>
      </w:r>
      <w:r w:rsidR="00DF5CAD">
        <w:fldChar w:fldCharType="begin"/>
      </w:r>
      <w:r w:rsidR="00DF5CAD">
        <w:instrText xml:space="preserve"> SEQ Abb. \* ARABIC </w:instrText>
      </w:r>
      <w:r w:rsidR="00DF5CAD">
        <w:fldChar w:fldCharType="separate"/>
      </w:r>
      <w:r w:rsidR="00FA5B4C">
        <w:rPr>
          <w:noProof/>
        </w:rPr>
        <w:t>6</w:t>
      </w:r>
      <w:r w:rsidR="00DF5CAD">
        <w:rPr>
          <w:noProof/>
        </w:rPr>
        <w:fldChar w:fldCharType="end"/>
      </w:r>
      <w:bookmarkEnd w:id="69"/>
      <w:r>
        <w:t xml:space="preserve"> Webseite Qualifikationen: Einträge</w:t>
      </w:r>
      <w:bookmarkEnd w:id="70"/>
      <w:bookmarkEnd w:id="71"/>
      <w:bookmarkEnd w:id="72"/>
    </w:p>
    <w:p w14:paraId="4E96830A" w14:textId="77777777" w:rsidR="00B33E0A" w:rsidRPr="00B42AD9" w:rsidRDefault="00B33E0A" w:rsidP="00894C93">
      <w:pPr>
        <w:pStyle w:val="berschrift3"/>
      </w:pPr>
      <w:bookmarkStart w:id="73" w:name="_Toc130807856"/>
      <w:bookmarkStart w:id="74" w:name="_Ref160538385"/>
      <w:bookmarkStart w:id="75" w:name="_Toc195248801"/>
      <w:bookmarkStart w:id="76" w:name="_Ref223346656"/>
      <w:bookmarkStart w:id="77" w:name="_Toc226530795"/>
      <w:r>
        <w:lastRenderedPageBreak/>
        <w:t>Datenerfassung für einzelne Schüler</w:t>
      </w:r>
      <w:bookmarkEnd w:id="73"/>
      <w:bookmarkEnd w:id="74"/>
      <w:bookmarkEnd w:id="75"/>
      <w:bookmarkEnd w:id="76"/>
      <w:bookmarkEnd w:id="77"/>
      <w:r w:rsidRPr="00B42AD9">
        <w:t xml:space="preserve"> </w:t>
      </w:r>
    </w:p>
    <w:p w14:paraId="7F2DF650" w14:textId="653198A7" w:rsidR="00B33E0A" w:rsidRDefault="00B33E0A" w:rsidP="00B33E0A">
      <w:pPr>
        <w:pStyle w:val="LDTextinhalteingerckt"/>
      </w:pPr>
      <w:r>
        <w:t xml:space="preserve">Alternativ zu dem in Kapitel </w:t>
      </w:r>
      <w:hyperlink w:anchor="_Datenerfassung_für_mehrere" w:history="1">
        <w:r w:rsidR="008C66C0" w:rsidRPr="00B26DC2">
          <w:rPr>
            <w:rStyle w:val="LDLink"/>
          </w:rPr>
          <w:fldChar w:fldCharType="begin"/>
        </w:r>
        <w:r w:rsidR="008C66C0" w:rsidRPr="00B26DC2">
          <w:rPr>
            <w:rStyle w:val="LDLink"/>
          </w:rPr>
          <w:instrText xml:space="preserve"> REF _Ref160534196 \r \h </w:instrText>
        </w:r>
        <w:r w:rsidR="00B26DC2">
          <w:rPr>
            <w:rStyle w:val="LDLink"/>
          </w:rPr>
          <w:instrText xml:space="preserve"> \* MERGEFORMAT </w:instrText>
        </w:r>
        <w:r w:rsidR="008C66C0" w:rsidRPr="00B26DC2">
          <w:rPr>
            <w:rStyle w:val="LDLink"/>
          </w:rPr>
        </w:r>
        <w:r w:rsidR="008C66C0" w:rsidRPr="00B26DC2">
          <w:rPr>
            <w:rStyle w:val="LDLink"/>
          </w:rPr>
          <w:fldChar w:fldCharType="separate"/>
        </w:r>
        <w:r w:rsidR="00FA5B4C">
          <w:rPr>
            <w:rStyle w:val="LDLink"/>
          </w:rPr>
          <w:t>2.1</w:t>
        </w:r>
        <w:r w:rsidR="008C66C0" w:rsidRPr="00B26DC2">
          <w:rPr>
            <w:rStyle w:val="LDLink"/>
          </w:rPr>
          <w:fldChar w:fldCharType="end"/>
        </w:r>
      </w:hyperlink>
      <w:r>
        <w:t xml:space="preserve"> beschriebenen Vorgehen können Sie </w:t>
      </w:r>
      <w:r w:rsidRPr="00642BD3">
        <w:t>alle Abschlüsse</w:t>
      </w:r>
      <w:r>
        <w:t xml:space="preserve">, </w:t>
      </w:r>
      <w:r w:rsidRPr="00642BD3">
        <w:t>die in der gewählten Schulform insgesamt möglich sind</w:t>
      </w:r>
      <w:r>
        <w:t>, auch jedem Schüler einzeln zuweisen. Eine individuelle Zuweisung ist a</w:t>
      </w:r>
      <w:r w:rsidRPr="00642BD3">
        <w:t xml:space="preserve">uf der </w:t>
      </w:r>
      <w:r>
        <w:t>Webs</w:t>
      </w:r>
      <w:r w:rsidRPr="00642BD3">
        <w:t xml:space="preserve">eite </w:t>
      </w:r>
      <w:r w:rsidRPr="008C66C0">
        <w:rPr>
          <w:rStyle w:val="LDProgrammelement"/>
        </w:rPr>
        <w:t>Schüler &gt; Schülerbasisdaten &gt; Qualifikationen</w:t>
      </w:r>
      <w:r w:rsidRPr="00642BD3">
        <w:t xml:space="preserve"> </w:t>
      </w:r>
      <w:r>
        <w:t>möglich.</w:t>
      </w:r>
    </w:p>
    <w:p w14:paraId="214F598B" w14:textId="77777777" w:rsidR="00B33E0A" w:rsidRDefault="00B33E0A" w:rsidP="002801AA">
      <w:pPr>
        <w:pStyle w:val="LDHandlungsschritt"/>
        <w:numPr>
          <w:ilvl w:val="0"/>
          <w:numId w:val="9"/>
        </w:numPr>
      </w:pPr>
      <w:r>
        <w:t xml:space="preserve">Öffnen Sie die Webseite </w:t>
      </w:r>
      <w:r w:rsidRPr="008C66C0">
        <w:rPr>
          <w:rStyle w:val="LDProgrammelement"/>
        </w:rPr>
        <w:t>Schüler &gt; Schülerbasisdaten &gt; Qualifikationen</w:t>
      </w:r>
      <w:r w:rsidRPr="008C66C0">
        <w:rPr>
          <w:rStyle w:val="LDwichtigerText"/>
        </w:rPr>
        <w:t>.</w:t>
      </w:r>
    </w:p>
    <w:p w14:paraId="7C2AF459" w14:textId="32EBF816" w:rsidR="00B33E0A" w:rsidRDefault="00B33E0A" w:rsidP="008C66C0">
      <w:pPr>
        <w:pStyle w:val="LDHandlungsschritt"/>
      </w:pPr>
      <w:r>
        <w:t xml:space="preserve">Wählen Sie die gewünschten Schüler über die Schülersuche </w:t>
      </w:r>
      <w:r w:rsidRPr="00FE6C91">
        <w:rPr>
          <w:noProof/>
        </w:rPr>
        <w:drawing>
          <wp:inline distT="0" distB="0" distL="0" distR="0" wp14:anchorId="008890DC" wp14:editId="6FE6D66F">
            <wp:extent cx="584200" cy="184150"/>
            <wp:effectExtent l="0" t="0" r="6350" b="6350"/>
            <wp:docPr id="694" name="Grafik 694" descr="Schaltfläche Su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4200" cy="184150"/>
                    </a:xfrm>
                    <a:prstGeom prst="rect">
                      <a:avLst/>
                    </a:prstGeom>
                    <a:noFill/>
                    <a:ln>
                      <a:noFill/>
                    </a:ln>
                  </pic:spPr>
                </pic:pic>
              </a:graphicData>
            </a:graphic>
          </wp:inline>
        </w:drawing>
      </w:r>
      <w:r>
        <w:t xml:space="preserve"> aus. </w:t>
      </w:r>
      <w:r w:rsidR="00894C93">
        <w:br/>
      </w:r>
      <w:r>
        <w:t xml:space="preserve">Sie können sowohl </w:t>
      </w:r>
      <w:r w:rsidRPr="008C66C0">
        <w:rPr>
          <w:rStyle w:val="LDwichtigerText"/>
        </w:rPr>
        <w:t>aktive als auch ehemalige</w:t>
      </w:r>
      <w:r>
        <w:t xml:space="preserve"> Schüler auswählen.</w:t>
      </w:r>
      <w:r w:rsidRPr="009B74B3">
        <w:t xml:space="preserve"> </w:t>
      </w:r>
    </w:p>
    <w:p w14:paraId="3A552C54" w14:textId="2655D284" w:rsidR="00E23EC4" w:rsidRPr="00286AF7" w:rsidRDefault="00B33E0A" w:rsidP="00E23EC4">
      <w:pPr>
        <w:pStyle w:val="LDHandlungsschritt"/>
      </w:pPr>
      <w:r>
        <w:t xml:space="preserve">Klicken Sie auf </w:t>
      </w:r>
      <w:r w:rsidR="008C66C0">
        <w:t>die Schaltfläche</w:t>
      </w:r>
      <w:r>
        <w:t xml:space="preserve"> </w:t>
      </w:r>
      <w:r w:rsidRPr="00FE6C91">
        <w:rPr>
          <w:noProof/>
        </w:rPr>
        <w:drawing>
          <wp:inline distT="0" distB="0" distL="0" distR="0" wp14:anchorId="1229F482" wp14:editId="287B5298">
            <wp:extent cx="825500" cy="171450"/>
            <wp:effectExtent l="0" t="0" r="0" b="0"/>
            <wp:docPr id="693" name="Grafik 693" descr="Schaltfläche Hinzufü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00" cy="171450"/>
                    </a:xfrm>
                    <a:prstGeom prst="rect">
                      <a:avLst/>
                    </a:prstGeom>
                    <a:noFill/>
                    <a:ln>
                      <a:noFill/>
                    </a:ln>
                  </pic:spPr>
                </pic:pic>
              </a:graphicData>
            </a:graphic>
          </wp:inline>
        </w:drawing>
      </w:r>
      <w:r>
        <w:t xml:space="preserve">. </w:t>
      </w:r>
      <w:r w:rsidR="00894C93">
        <w:br/>
      </w:r>
      <w:r>
        <w:t xml:space="preserve">Es erscheint das </w:t>
      </w:r>
      <w:r w:rsidR="00E65979">
        <w:t>Dialogfenster</w:t>
      </w:r>
      <w:r w:rsidR="008C66C0">
        <w:t xml:space="preserve"> </w:t>
      </w:r>
      <w:r w:rsidRPr="008C66C0">
        <w:rPr>
          <w:rStyle w:val="LDProgrammelement"/>
        </w:rPr>
        <w:t>Abschluss hinzufügen</w:t>
      </w:r>
      <w:r>
        <w:rPr>
          <w:rStyle w:val="LDBedienelement"/>
        </w:rPr>
        <w:t xml:space="preserve"> </w:t>
      </w:r>
      <w:r>
        <w:t>(</w:t>
      </w:r>
      <w:r w:rsidR="00F258FC" w:rsidRPr="00F9463F">
        <w:rPr>
          <w:rStyle w:val="LDLink"/>
        </w:rPr>
        <w:fldChar w:fldCharType="begin"/>
      </w:r>
      <w:r w:rsidR="00F258FC" w:rsidRPr="00F9463F">
        <w:rPr>
          <w:rStyle w:val="LDLink"/>
        </w:rPr>
        <w:instrText xml:space="preserve"> REF _Ref161333909 \h </w:instrText>
      </w:r>
      <w:r w:rsidR="00F9463F">
        <w:rPr>
          <w:rStyle w:val="LDLink"/>
        </w:rPr>
        <w:instrText xml:space="preserve"> \* MERGEFORMAT </w:instrText>
      </w:r>
      <w:r w:rsidR="00F258FC" w:rsidRPr="00F9463F">
        <w:rPr>
          <w:rStyle w:val="LDLink"/>
        </w:rPr>
      </w:r>
      <w:r w:rsidR="00F258FC" w:rsidRPr="00F9463F">
        <w:rPr>
          <w:rStyle w:val="LDLink"/>
        </w:rPr>
        <w:fldChar w:fldCharType="separate"/>
      </w:r>
      <w:r w:rsidR="00FA5B4C" w:rsidRPr="00FA5B4C">
        <w:rPr>
          <w:rStyle w:val="LDLink"/>
        </w:rPr>
        <w:t>Abb. 7</w:t>
      </w:r>
      <w:r w:rsidR="00F258FC" w:rsidRPr="00F9463F">
        <w:rPr>
          <w:rStyle w:val="LDLink"/>
        </w:rPr>
        <w:fldChar w:fldCharType="end"/>
      </w:r>
      <w:r>
        <w:t xml:space="preserve">). </w:t>
      </w:r>
    </w:p>
    <w:p w14:paraId="1D9CE4EA" w14:textId="77777777" w:rsidR="008C66C0" w:rsidRDefault="00B33E0A" w:rsidP="00894C93">
      <w:pPr>
        <w:pStyle w:val="LDTextinhaltweitereingerckt"/>
      </w:pPr>
      <w:r w:rsidRPr="00FE6C91">
        <w:rPr>
          <w:noProof/>
          <w:lang w:eastAsia="de-DE"/>
        </w:rPr>
        <w:drawing>
          <wp:inline distT="0" distB="0" distL="0" distR="0" wp14:anchorId="6E95D5A0" wp14:editId="3B0DB879">
            <wp:extent cx="3605186" cy="2180044"/>
            <wp:effectExtent l="19050" t="19050" r="14605" b="10795"/>
            <wp:docPr id="692" name="Grafik 692" descr="Das Bildschirmfoto zeigt das Dialogfenster Abschluss hinzufü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 name="Grafik 692" descr="Das Bildschirmfoto zeigt das Dialogfenster Abschluss hinzufüge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17431" cy="2187449"/>
                    </a:xfrm>
                    <a:prstGeom prst="rect">
                      <a:avLst/>
                    </a:prstGeom>
                    <a:noFill/>
                    <a:ln w="9525" cmpd="sng">
                      <a:solidFill>
                        <a:srgbClr val="002060"/>
                      </a:solidFill>
                      <a:miter lim="800000"/>
                      <a:headEnd/>
                      <a:tailEnd/>
                    </a:ln>
                    <a:effectLst/>
                  </pic:spPr>
                </pic:pic>
              </a:graphicData>
            </a:graphic>
          </wp:inline>
        </w:drawing>
      </w:r>
    </w:p>
    <w:p w14:paraId="1937EF6B" w14:textId="69AF387B" w:rsidR="00B33E0A" w:rsidRDefault="008C66C0" w:rsidP="00894C93">
      <w:pPr>
        <w:pStyle w:val="LDBildunterschrift"/>
        <w:ind w:left="992"/>
      </w:pPr>
      <w:bookmarkStart w:id="78" w:name="_Ref161333909"/>
      <w:bookmarkStart w:id="79" w:name="_Toc194590074"/>
      <w:bookmarkStart w:id="80" w:name="_Toc195250308"/>
      <w:bookmarkStart w:id="81" w:name="_Toc226530840"/>
      <w:r>
        <w:t xml:space="preserve">Abb. </w:t>
      </w:r>
      <w:r w:rsidR="00DF5CAD">
        <w:fldChar w:fldCharType="begin"/>
      </w:r>
      <w:r w:rsidR="00DF5CAD">
        <w:instrText xml:space="preserve"> SEQ Abb. \* ARABIC </w:instrText>
      </w:r>
      <w:r w:rsidR="00DF5CAD">
        <w:fldChar w:fldCharType="separate"/>
      </w:r>
      <w:r w:rsidR="00FA5B4C">
        <w:rPr>
          <w:noProof/>
        </w:rPr>
        <w:t>7</w:t>
      </w:r>
      <w:r w:rsidR="00DF5CAD">
        <w:rPr>
          <w:noProof/>
        </w:rPr>
        <w:fldChar w:fldCharType="end"/>
      </w:r>
      <w:bookmarkEnd w:id="78"/>
      <w:r>
        <w:t xml:space="preserve"> </w:t>
      </w:r>
      <w:r w:rsidR="00E65979">
        <w:t>Dialogfenster</w:t>
      </w:r>
      <w:r>
        <w:t xml:space="preserve"> Abschluss hinzufügen: Abschlusszuweisung in den Schülerqualifikationen</w:t>
      </w:r>
      <w:bookmarkEnd w:id="79"/>
      <w:bookmarkEnd w:id="80"/>
      <w:bookmarkEnd w:id="81"/>
    </w:p>
    <w:p w14:paraId="226E33E5" w14:textId="77777777" w:rsidR="00B33E0A" w:rsidRDefault="00B33E0A" w:rsidP="008C66C0">
      <w:pPr>
        <w:pStyle w:val="LDHandlungsschritt"/>
        <w:rPr>
          <w:noProof/>
        </w:rPr>
      </w:pPr>
      <w:r>
        <w:rPr>
          <w:noProof/>
        </w:rPr>
        <w:t>Wählen Sie das Datum des Abschlusses. Das Halbjahr stellt sich dann automatisch ein.</w:t>
      </w:r>
    </w:p>
    <w:p w14:paraId="78C98EBC" w14:textId="77777777" w:rsidR="00B33E0A" w:rsidRDefault="00B33E0A" w:rsidP="008C66C0">
      <w:pPr>
        <w:pStyle w:val="LDHandlungsschritt"/>
        <w:rPr>
          <w:noProof/>
        </w:rPr>
      </w:pPr>
      <w:r>
        <w:rPr>
          <w:noProof/>
        </w:rPr>
        <w:t>Wählen Sie ggf. die Schule, an der der Abschluss vergeben wurde, aus. Voreingestellt ist die eigene Schule.</w:t>
      </w:r>
    </w:p>
    <w:p w14:paraId="6775CB7D" w14:textId="01C6DCC8" w:rsidR="00B33E0A" w:rsidRDefault="00B33E0A" w:rsidP="008C66C0">
      <w:pPr>
        <w:pStyle w:val="LDHandlungsschritt"/>
        <w:rPr>
          <w:noProof/>
        </w:rPr>
      </w:pPr>
      <w:r>
        <w:rPr>
          <w:noProof/>
        </w:rPr>
        <w:t xml:space="preserve">Wählen Sie die Schulform des Schülers zum fraglichen Zeitpunkt und den Abschluss aus. </w:t>
      </w: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8C66C0" w14:paraId="2382DF7A" w14:textId="77777777" w:rsidTr="008C66C0">
        <w:trPr>
          <w:cantSplit/>
          <w:trHeight w:val="284"/>
        </w:trPr>
        <w:tc>
          <w:tcPr>
            <w:tcW w:w="709" w:type="dxa"/>
          </w:tcPr>
          <w:p w14:paraId="6C52AA40" w14:textId="77777777" w:rsidR="008C66C0" w:rsidRPr="009B0AA3" w:rsidRDefault="008C66C0" w:rsidP="008C66C0">
            <w:pPr>
              <w:pStyle w:val="LDTextinhalt"/>
            </w:pPr>
            <w:r>
              <w:rPr>
                <w:noProof/>
                <w:lang w:eastAsia="de-DE"/>
              </w:rPr>
              <w:drawing>
                <wp:inline distT="0" distB="0" distL="0" distR="0" wp14:anchorId="6EC40995" wp14:editId="71B09728">
                  <wp:extent cx="288000" cy="288000"/>
                  <wp:effectExtent l="0" t="0" r="0" b="0"/>
                  <wp:docPr id="695"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3A5A4F6A" w14:textId="77777777" w:rsidR="008C66C0" w:rsidRPr="00F000FA" w:rsidRDefault="008C66C0" w:rsidP="008C66C0">
            <w:pPr>
              <w:rPr>
                <w:rStyle w:val="LDHinweis"/>
              </w:rPr>
            </w:pPr>
            <w:r w:rsidRPr="00F000FA">
              <w:rPr>
                <w:rStyle w:val="LDHinweis"/>
              </w:rPr>
              <w:t>Hinweis</w:t>
            </w:r>
          </w:p>
          <w:p w14:paraId="2E253A95" w14:textId="6ED4228F" w:rsidR="008C66C0" w:rsidRDefault="008C66C0" w:rsidP="008C66C0">
            <w:pPr>
              <w:pStyle w:val="LDTextinhalt"/>
            </w:pPr>
            <w:r>
              <w:t>Im aktuellen Halbjahr können nur die beim Schüler für dieses Halbjahr gespeicherten Schulformen ausgewählt werden. Zudem wird geprüft, ob der Abschluss zur Stufe des Schülers passt.</w:t>
            </w:r>
          </w:p>
          <w:p w14:paraId="35A55A38" w14:textId="65452990" w:rsidR="008C66C0" w:rsidRPr="005B257B" w:rsidRDefault="008C66C0" w:rsidP="008C66C0">
            <w:pPr>
              <w:pStyle w:val="LDTextinhalt"/>
            </w:pPr>
            <w:r>
              <w:t>Für vergangene Halbjahre können Abschlüsse auch an anderen Schulen und in anderen Schulformen eingetragen werden</w:t>
            </w:r>
          </w:p>
        </w:tc>
      </w:tr>
    </w:tbl>
    <w:p w14:paraId="49C739A5" w14:textId="77777777" w:rsidR="00B33E0A" w:rsidRDefault="00B33E0A" w:rsidP="00B33E0A">
      <w:pPr>
        <w:pStyle w:val="LDAbsatznachberschrift"/>
        <w:rPr>
          <w:noProof/>
        </w:rPr>
      </w:pPr>
    </w:p>
    <w:p w14:paraId="7AFB5C2F" w14:textId="77777777" w:rsidR="00B33E0A" w:rsidRDefault="00B33E0A" w:rsidP="008C66C0">
      <w:pPr>
        <w:pStyle w:val="LDHandlungsschritt"/>
        <w:rPr>
          <w:noProof/>
        </w:rPr>
      </w:pPr>
      <w:r>
        <w:rPr>
          <w:noProof/>
        </w:rPr>
        <w:t>Abhängig von der gewählten Schulform können Sie dann den Abschluss auswählen, den der Schüler erhalten soll.</w:t>
      </w:r>
    </w:p>
    <w:p w14:paraId="180C70D6" w14:textId="04046483" w:rsidR="00B33E0A" w:rsidRDefault="00B33E0A" w:rsidP="008C66C0">
      <w:pPr>
        <w:pStyle w:val="LDHandlungsschritt"/>
        <w:rPr>
          <w:noProof/>
        </w:rPr>
      </w:pPr>
      <w:r>
        <w:rPr>
          <w:noProof/>
        </w:rPr>
        <w:t xml:space="preserve">Klicken Sie auf </w:t>
      </w:r>
      <w:r w:rsidRPr="003C6457">
        <w:rPr>
          <w:noProof/>
        </w:rPr>
        <w:drawing>
          <wp:inline distT="0" distB="0" distL="0" distR="0" wp14:anchorId="4CC53E33" wp14:editId="35CE81AC">
            <wp:extent cx="806450" cy="222250"/>
            <wp:effectExtent l="0" t="0" r="0" b="6350"/>
            <wp:docPr id="690" name="Grafik 690" descr="Schaltfläche Überneh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06450" cy="222250"/>
                    </a:xfrm>
                    <a:prstGeom prst="rect">
                      <a:avLst/>
                    </a:prstGeom>
                    <a:noFill/>
                    <a:ln>
                      <a:noFill/>
                    </a:ln>
                  </pic:spPr>
                </pic:pic>
              </a:graphicData>
            </a:graphic>
          </wp:inline>
        </w:drawing>
      </w:r>
      <w:r>
        <w:t xml:space="preserve"> und auf </w:t>
      </w:r>
      <w:r w:rsidRPr="003C6457">
        <w:rPr>
          <w:noProof/>
        </w:rPr>
        <w:drawing>
          <wp:inline distT="0" distB="0" distL="0" distR="0" wp14:anchorId="45EFFF0C" wp14:editId="02DAA51E">
            <wp:extent cx="698500" cy="215900"/>
            <wp:effectExtent l="0" t="0" r="6350" b="0"/>
            <wp:docPr id="689" name="Grafik 689" descr="Schaltfläche Speich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98500" cy="215900"/>
                    </a:xfrm>
                    <a:prstGeom prst="rect">
                      <a:avLst/>
                    </a:prstGeom>
                    <a:noFill/>
                    <a:ln>
                      <a:noFill/>
                    </a:ln>
                  </pic:spPr>
                </pic:pic>
              </a:graphicData>
            </a:graphic>
          </wp:inline>
        </w:drawing>
      </w:r>
      <w:r>
        <w:rPr>
          <w:noProof/>
        </w:rPr>
        <w:t>.</w:t>
      </w:r>
    </w:p>
    <w:p w14:paraId="30517BAA" w14:textId="5F414439" w:rsidR="00B33E0A" w:rsidRDefault="00B33E0A" w:rsidP="008C66C0">
      <w:pPr>
        <w:pStyle w:val="LDHandlungsschritt"/>
        <w:rPr>
          <w:noProof/>
        </w:rPr>
      </w:pPr>
      <w:r>
        <w:rPr>
          <w:noProof/>
        </w:rPr>
        <w:lastRenderedPageBreak/>
        <w:t xml:space="preserve">Wechseln Sie bei Bedarf über </w:t>
      </w:r>
      <w:r w:rsidR="008C66C0">
        <w:t>die Navigationspfeile</w:t>
      </w:r>
      <w:r>
        <w:t xml:space="preserve"> </w:t>
      </w:r>
      <w:r w:rsidRPr="00FE6C91">
        <w:rPr>
          <w:noProof/>
        </w:rPr>
        <w:drawing>
          <wp:inline distT="0" distB="0" distL="0" distR="0" wp14:anchorId="23184501" wp14:editId="62A9994D">
            <wp:extent cx="1162050" cy="190500"/>
            <wp:effectExtent l="19050" t="19050" r="19050" b="19050"/>
            <wp:docPr id="688" name="Grafik 688" descr="Navigationspfeil links und Navigationspfiel rec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62050" cy="190500"/>
                    </a:xfrm>
                    <a:prstGeom prst="rect">
                      <a:avLst/>
                    </a:prstGeom>
                    <a:noFill/>
                    <a:ln w="12700" cmpd="sng">
                      <a:solidFill>
                        <a:schemeClr val="bg1">
                          <a:lumMod val="85000"/>
                          <a:lumOff val="0"/>
                        </a:schemeClr>
                      </a:solidFill>
                      <a:miter lim="800000"/>
                      <a:headEnd/>
                      <a:tailEnd/>
                    </a:ln>
                    <a:effectLst/>
                  </pic:spPr>
                </pic:pic>
              </a:graphicData>
            </a:graphic>
          </wp:inline>
        </w:drawing>
      </w:r>
      <w:r>
        <w:rPr>
          <w:noProof/>
        </w:rPr>
        <w:t xml:space="preserve"> zum nächsten Schüler und wiederholen Sie die Schritte 3 bis 9.</w:t>
      </w: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8C66C0" w:rsidRPr="005B257B" w14:paraId="457CF848" w14:textId="77777777" w:rsidTr="008C66C0">
        <w:trPr>
          <w:cantSplit/>
          <w:trHeight w:val="284"/>
        </w:trPr>
        <w:tc>
          <w:tcPr>
            <w:tcW w:w="709" w:type="dxa"/>
          </w:tcPr>
          <w:p w14:paraId="1E92266A" w14:textId="77777777" w:rsidR="008C66C0" w:rsidRPr="009B0AA3" w:rsidRDefault="008C66C0" w:rsidP="008C66C0">
            <w:pPr>
              <w:pStyle w:val="LDTextinhalt"/>
            </w:pPr>
            <w:r>
              <w:rPr>
                <w:noProof/>
                <w:lang w:eastAsia="de-DE"/>
              </w:rPr>
              <w:drawing>
                <wp:inline distT="0" distB="0" distL="0" distR="0" wp14:anchorId="664DB76C" wp14:editId="4E829F32">
                  <wp:extent cx="288000" cy="288000"/>
                  <wp:effectExtent l="0" t="0" r="0" b="0"/>
                  <wp:docPr id="696"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67D884BA" w14:textId="77777777" w:rsidR="008C66C0" w:rsidRPr="00F000FA" w:rsidRDefault="008C66C0" w:rsidP="008C66C0">
            <w:pPr>
              <w:rPr>
                <w:rStyle w:val="LDHinweis"/>
              </w:rPr>
            </w:pPr>
            <w:r w:rsidRPr="00F000FA">
              <w:rPr>
                <w:rStyle w:val="LDHinweis"/>
              </w:rPr>
              <w:t>Hinweis</w:t>
            </w:r>
          </w:p>
          <w:p w14:paraId="4DDEAEC3" w14:textId="19AF6B72" w:rsidR="008C66C0" w:rsidRDefault="008C66C0" w:rsidP="008C66C0">
            <w:pPr>
              <w:pStyle w:val="LDTextinhalt"/>
            </w:pPr>
            <w:r>
              <w:t xml:space="preserve">Abschlusseinträge des aktuellen Schuljahres </w:t>
            </w:r>
            <w:r w:rsidR="000B415F">
              <w:t>sollten</w:t>
            </w:r>
            <w:r>
              <w:t xml:space="preserve"> </w:t>
            </w:r>
            <w:r w:rsidRPr="008C66C0">
              <w:rPr>
                <w:rStyle w:val="LDwichtigerText"/>
              </w:rPr>
              <w:t>nicht</w:t>
            </w:r>
            <w:r>
              <w:t xml:space="preserve"> im Feld </w:t>
            </w:r>
            <w:r>
              <w:rPr>
                <w:rStyle w:val="LDProgrammelement"/>
              </w:rPr>
              <w:t>Letzte festge</w:t>
            </w:r>
            <w:r w:rsidRPr="008C66C0">
              <w:rPr>
                <w:rStyle w:val="LDProgrammelement"/>
              </w:rPr>
              <w:t>stellte Eignung</w:t>
            </w:r>
            <w:r>
              <w:t xml:space="preserve"> erfasst werden. Die Einträge dieses Feldes sind für einen anderen Zweck bestimmt und werden </w:t>
            </w:r>
            <w:r w:rsidRPr="008C66C0">
              <w:rPr>
                <w:rStyle w:val="LDwichtigerText"/>
              </w:rPr>
              <w:t>nicht im Rahmen der Erhebung übernommen</w:t>
            </w:r>
            <w:r>
              <w:t>.</w:t>
            </w:r>
          </w:p>
          <w:p w14:paraId="72E34993" w14:textId="66B7ED1A" w:rsidR="008C66C0" w:rsidRDefault="008C66C0" w:rsidP="008C66C0">
            <w:pPr>
              <w:pStyle w:val="LDTextinhalt"/>
            </w:pPr>
            <w:r>
              <w:t>Nur in beruflichen Schulen ist im gleichen Halbjahr die Zuordnung eines zweiten Abschlusses möglich, also z.</w:t>
            </w:r>
            <w:r w:rsidR="000B415F">
              <w:t> </w:t>
            </w:r>
            <w:r>
              <w:t xml:space="preserve">B. der berufliche </w:t>
            </w:r>
            <w:r w:rsidRPr="008C66C0">
              <w:rPr>
                <w:rStyle w:val="LDProgrammelement"/>
              </w:rPr>
              <w:t>Abschlus</w:t>
            </w:r>
            <w:r>
              <w:rPr>
                <w:rStyle w:val="LDProgrammelement"/>
              </w:rPr>
              <w:t>s</w:t>
            </w:r>
            <w:r>
              <w:t xml:space="preserve"> und der allgemeine Abschluss </w:t>
            </w:r>
            <w:r w:rsidRPr="008C66C0">
              <w:rPr>
                <w:rStyle w:val="LDProgrammelement"/>
              </w:rPr>
              <w:t>Gleichstellung mit dem mittleren Abschluss</w:t>
            </w:r>
            <w:r>
              <w:t xml:space="preserve">. </w:t>
            </w:r>
          </w:p>
          <w:p w14:paraId="148A8B55" w14:textId="77777777" w:rsidR="008C66C0" w:rsidRDefault="008C66C0" w:rsidP="008C66C0">
            <w:pPr>
              <w:pStyle w:val="LDTextinhalt"/>
            </w:pPr>
            <w:r>
              <w:t xml:space="preserve">Ansonsten kann pro Schule und Halbjahr nur ein Abschluss zugewiesen werden. </w:t>
            </w:r>
          </w:p>
          <w:p w14:paraId="63C2DBF3" w14:textId="3725E9B5" w:rsidR="008C66C0" w:rsidRPr="005B257B" w:rsidRDefault="008C66C0" w:rsidP="008C66C0">
            <w:pPr>
              <w:pStyle w:val="LDTextinhalt"/>
            </w:pPr>
            <w:r>
              <w:t xml:space="preserve">Ein Abschluss kann auch nicht doppelt vergeben werden – ausgenommen die Abschlüsse, die beim Schüler mehrfach vorkommen können wie </w:t>
            </w:r>
            <w:r w:rsidRPr="008C66C0">
              <w:rPr>
                <w:rStyle w:val="LDProgrammelement"/>
              </w:rPr>
              <w:t>Abbruch</w:t>
            </w:r>
            <w:r>
              <w:t xml:space="preserve">, </w:t>
            </w:r>
            <w:r w:rsidRPr="008C66C0">
              <w:rPr>
                <w:rStyle w:val="LDProgrammelement"/>
              </w:rPr>
              <w:t>Kein Abschluss</w:t>
            </w:r>
            <w:r>
              <w:t xml:space="preserve"> oder </w:t>
            </w:r>
            <w:r w:rsidRPr="008C66C0">
              <w:rPr>
                <w:rStyle w:val="LDProgrammelement"/>
              </w:rPr>
              <w:t>Abschluss</w:t>
            </w:r>
            <w:r>
              <w:t>.</w:t>
            </w:r>
          </w:p>
        </w:tc>
      </w:tr>
    </w:tbl>
    <w:p w14:paraId="0DBBF360" w14:textId="77777777" w:rsidR="00B33E0A" w:rsidRDefault="00B33E0A" w:rsidP="00894C93">
      <w:pPr>
        <w:pStyle w:val="berschrift3"/>
      </w:pPr>
      <w:bookmarkStart w:id="82" w:name="_Toc130807857"/>
      <w:bookmarkStart w:id="83" w:name="_Toc195248802"/>
      <w:bookmarkStart w:id="84" w:name="_Toc226530796"/>
      <w:r>
        <w:t>Historische</w:t>
      </w:r>
      <w:r w:rsidRPr="00642BD3">
        <w:t xml:space="preserve"> Abschlüsse</w:t>
      </w:r>
      <w:r>
        <w:t xml:space="preserve"> nachtragen</w:t>
      </w:r>
      <w:bookmarkEnd w:id="82"/>
      <w:bookmarkEnd w:id="83"/>
      <w:bookmarkEnd w:id="84"/>
    </w:p>
    <w:p w14:paraId="7E74673D" w14:textId="40445648" w:rsidR="00B33E0A" w:rsidRDefault="00B33E0A" w:rsidP="00B33E0A">
      <w:pPr>
        <w:pStyle w:val="LDTextinhalteingerckt"/>
      </w:pPr>
      <w:r>
        <w:t xml:space="preserve">Für Schüler müssen Sie ggf. </w:t>
      </w:r>
      <w:r w:rsidRPr="008C66C0">
        <w:rPr>
          <w:rStyle w:val="LDwichtigerText"/>
        </w:rPr>
        <w:t>frühere Abschlüsse</w:t>
      </w:r>
      <w:r>
        <w:t xml:space="preserve"> aus vorhergehenden Schulen und/oder Schuljahren </w:t>
      </w:r>
      <w:r w:rsidRPr="008C66C0">
        <w:rPr>
          <w:rStyle w:val="LDwichtigerText"/>
        </w:rPr>
        <w:t>nachpflegen</w:t>
      </w:r>
      <w:r>
        <w:t xml:space="preserve">, </w:t>
      </w:r>
    </w:p>
    <w:p w14:paraId="52A9864C" w14:textId="77777777" w:rsidR="00B33E0A" w:rsidRDefault="00B33E0A" w:rsidP="008C66C0">
      <w:pPr>
        <w:pStyle w:val="Aufzhlungeingerckt"/>
      </w:pPr>
      <w:r>
        <w:t>wenn diese nicht in der LUSD erfasst wurden, zum Beispiel, weil sie nicht in Hessen erlangt wurden.</w:t>
      </w:r>
    </w:p>
    <w:p w14:paraId="4C91E441" w14:textId="77777777" w:rsidR="00B33E0A" w:rsidRDefault="00B33E0A" w:rsidP="008C66C0">
      <w:pPr>
        <w:pStyle w:val="Aufzhlungeingerckt"/>
      </w:pPr>
      <w:r>
        <w:t xml:space="preserve">wenn diese für die Aufnahme und für die Schullaufbahn eines Schülers wichtig sind. </w:t>
      </w:r>
    </w:p>
    <w:p w14:paraId="14E9FCAE" w14:textId="41DAEFAA" w:rsidR="00047554" w:rsidRDefault="00B33E0A" w:rsidP="006F7229">
      <w:pPr>
        <w:pStyle w:val="LDTextinhalteingerckt"/>
      </w:pPr>
      <w:r>
        <w:t xml:space="preserve">Die Eintragung dieser historischen Abschlüsse erfolgt auf der Webseite </w:t>
      </w:r>
      <w:commentRangeStart w:id="85"/>
      <w:r w:rsidR="008C66C0" w:rsidRPr="008C66C0">
        <w:rPr>
          <w:rStyle w:val="LDProgrammelement"/>
        </w:rPr>
        <w:t>Schüler &gt; Schülerbasisdaten &gt; Qualifikationen</w:t>
      </w:r>
      <w:r w:rsidR="006F7229">
        <w:rPr>
          <w:rStyle w:val="LDProgrammelement"/>
        </w:rPr>
        <w:t xml:space="preserve"> </w:t>
      </w:r>
      <w:r w:rsidR="006F7229">
        <w:t xml:space="preserve">(siehe Kapitel </w:t>
      </w:r>
      <w:r w:rsidR="006F7229" w:rsidRPr="006F7229">
        <w:rPr>
          <w:rStyle w:val="LDLink"/>
        </w:rPr>
        <w:fldChar w:fldCharType="begin"/>
      </w:r>
      <w:r w:rsidR="006F7229" w:rsidRPr="006F7229">
        <w:rPr>
          <w:rStyle w:val="LDLink"/>
        </w:rPr>
        <w:instrText xml:space="preserve"> REF _Ref223346656 \r \h </w:instrText>
      </w:r>
      <w:r w:rsidR="006F7229">
        <w:rPr>
          <w:rStyle w:val="LDLink"/>
        </w:rPr>
        <w:instrText xml:space="preserve"> \* MERGEFORMAT </w:instrText>
      </w:r>
      <w:r w:rsidR="006F7229" w:rsidRPr="006F7229">
        <w:rPr>
          <w:rStyle w:val="LDLink"/>
        </w:rPr>
      </w:r>
      <w:r w:rsidR="006F7229" w:rsidRPr="006F7229">
        <w:rPr>
          <w:rStyle w:val="LDLink"/>
        </w:rPr>
        <w:fldChar w:fldCharType="separate"/>
      </w:r>
      <w:r w:rsidR="006F7229" w:rsidRPr="006F7229">
        <w:rPr>
          <w:rStyle w:val="LDLink"/>
        </w:rPr>
        <w:t>2.2</w:t>
      </w:r>
      <w:r w:rsidR="006F7229" w:rsidRPr="006F7229">
        <w:rPr>
          <w:rStyle w:val="LDLink"/>
        </w:rPr>
        <w:fldChar w:fldCharType="end"/>
      </w:r>
      <w:r w:rsidR="006F7229">
        <w:t>)</w:t>
      </w:r>
      <w:r>
        <w:t>.</w:t>
      </w:r>
      <w:commentRangeEnd w:id="85"/>
      <w:r w:rsidR="001A3CA2">
        <w:rPr>
          <w:rStyle w:val="Kommentarzeichen"/>
          <w:color w:val="auto"/>
        </w:rPr>
        <w:commentReference w:id="85"/>
      </w:r>
    </w:p>
    <w:p w14:paraId="3E502CEB" w14:textId="2710B51D" w:rsidR="008C66C0" w:rsidRDefault="008C66C0" w:rsidP="00894C93">
      <w:pPr>
        <w:pStyle w:val="berschrift3"/>
      </w:pPr>
      <w:bookmarkStart w:id="86" w:name="_Ref160538035"/>
      <w:bookmarkStart w:id="87" w:name="_Toc195248803"/>
      <w:bookmarkStart w:id="88" w:name="_Toc226530797"/>
      <w:r>
        <w:t>Erfass</w:t>
      </w:r>
      <w:r w:rsidR="00E23EC4">
        <w:t>en</w:t>
      </w:r>
      <w:r>
        <w:t xml:space="preserve"> von Nichtschülerprüfungen</w:t>
      </w:r>
      <w:bookmarkEnd w:id="86"/>
      <w:bookmarkEnd w:id="87"/>
      <w:bookmarkEnd w:id="88"/>
    </w:p>
    <w:p w14:paraId="1B780202" w14:textId="067091E7" w:rsidR="00E23EC4" w:rsidRDefault="00E23EC4" w:rsidP="00E23EC4">
      <w:pPr>
        <w:pStyle w:val="LDTextinhalteingerckt"/>
      </w:pPr>
      <w:r>
        <w:t xml:space="preserve">Auch das Erfassen von Nichtschülerprüfungen erfolgt über die Webseite </w:t>
      </w:r>
      <w:r w:rsidRPr="008C66C0">
        <w:rPr>
          <w:rStyle w:val="LDProgrammelement"/>
        </w:rPr>
        <w:t>Qualifikationen</w:t>
      </w:r>
      <w:r w:rsidRPr="008C66C0">
        <w:rPr>
          <w:rStyle w:val="LDwichtigerText"/>
        </w:rPr>
        <w:t>.</w:t>
      </w:r>
    </w:p>
    <w:p w14:paraId="24780145" w14:textId="62204835" w:rsidR="00E23EC4" w:rsidRDefault="00E23EC4" w:rsidP="00E23EC4">
      <w:pPr>
        <w:pStyle w:val="LDHandlungsschritt"/>
        <w:numPr>
          <w:ilvl w:val="0"/>
          <w:numId w:val="25"/>
        </w:numPr>
      </w:pPr>
      <w:r>
        <w:t xml:space="preserve">Klicken Sie dazu bei dem gewünschten Schüler auf die Schaltfläche </w:t>
      </w:r>
      <w:r w:rsidRPr="00E23EC4">
        <w:rPr>
          <w:rStyle w:val="LDProgrammelement"/>
        </w:rPr>
        <w:t>Abschluss hinzufügen</w:t>
      </w:r>
      <w:r>
        <w:t xml:space="preserve"> oder </w:t>
      </w:r>
      <w:r w:rsidRPr="00E23EC4">
        <w:rPr>
          <w:rStyle w:val="LDProgrammelement"/>
        </w:rPr>
        <w:t>Abschluss bearbeiten</w:t>
      </w:r>
      <w:r>
        <w:t xml:space="preserve">. </w:t>
      </w:r>
    </w:p>
    <w:p w14:paraId="65F1B7A7" w14:textId="470BEF6E" w:rsidR="00E23EC4" w:rsidRDefault="00E23EC4" w:rsidP="00E23EC4">
      <w:pPr>
        <w:pStyle w:val="LDTextinhaltweitereingerckt"/>
      </w:pPr>
      <w:r>
        <w:t>Es erscheint das entsprechende Dialogfenster (</w:t>
      </w:r>
      <w:r w:rsidRPr="000B415F">
        <w:rPr>
          <w:rStyle w:val="LDLink"/>
        </w:rPr>
        <w:fldChar w:fldCharType="begin"/>
      </w:r>
      <w:r w:rsidRPr="000B415F">
        <w:rPr>
          <w:rStyle w:val="LDLink"/>
        </w:rPr>
        <w:instrText xml:space="preserve"> REF _Ref160704912 \h </w:instrText>
      </w:r>
      <w:r w:rsidR="000B415F">
        <w:rPr>
          <w:rStyle w:val="LDLink"/>
        </w:rPr>
        <w:instrText xml:space="preserve"> \* MERGEFORMAT </w:instrText>
      </w:r>
      <w:r w:rsidRPr="000B415F">
        <w:rPr>
          <w:rStyle w:val="LDLink"/>
        </w:rPr>
      </w:r>
      <w:r w:rsidRPr="000B415F">
        <w:rPr>
          <w:rStyle w:val="LDLink"/>
        </w:rPr>
        <w:fldChar w:fldCharType="separate"/>
      </w:r>
      <w:r w:rsidR="00FA5B4C" w:rsidRPr="00FA5B4C">
        <w:rPr>
          <w:rStyle w:val="LDLink"/>
        </w:rPr>
        <w:t>Abb. 8</w:t>
      </w:r>
      <w:r w:rsidRPr="000B415F">
        <w:rPr>
          <w:rStyle w:val="LDLink"/>
        </w:rPr>
        <w:fldChar w:fldCharType="end"/>
      </w:r>
      <w:r>
        <w:t>).</w:t>
      </w:r>
    </w:p>
    <w:p w14:paraId="2A16E4CA" w14:textId="77777777" w:rsidR="00E23EC4" w:rsidRDefault="00E23EC4" w:rsidP="00894C93">
      <w:pPr>
        <w:pStyle w:val="LDTextinhaltweitereingerckt"/>
      </w:pPr>
      <w:r>
        <w:rPr>
          <w:noProof/>
          <w:lang w:eastAsia="de-DE"/>
        </w:rPr>
        <w:lastRenderedPageBreak/>
        <w:drawing>
          <wp:inline distT="0" distB="0" distL="0" distR="0" wp14:anchorId="092042D9" wp14:editId="2B945C55">
            <wp:extent cx="3734854" cy="2853359"/>
            <wp:effectExtent l="19050" t="19050" r="18415" b="23495"/>
            <wp:docPr id="4" name="Grafik 4" descr="Das Bildschirmfoto zeigt das Dialogfenster Abschluss hinzufügen. Die Nichtschülerprüfung ist angeha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Das Bildschirmfoto zeigt das Dialogfenster Abschluss hinzufügen. Die Nichtschülerprüfung ist angehakt."/>
                    <pic:cNvPicPr/>
                  </pic:nvPicPr>
                  <pic:blipFill rotWithShape="1">
                    <a:blip r:embed="rId48">
                      <a:extLst>
                        <a:ext uri="{28A0092B-C50C-407E-A947-70E740481C1C}">
                          <a14:useLocalDpi xmlns:a14="http://schemas.microsoft.com/office/drawing/2010/main" val="0"/>
                        </a:ext>
                      </a:extLst>
                    </a:blip>
                    <a:srcRect l="2015" t="2764" r="4684" b="6451"/>
                    <a:stretch/>
                  </pic:blipFill>
                  <pic:spPr bwMode="auto">
                    <a:xfrm>
                      <a:off x="0" y="0"/>
                      <a:ext cx="3796683" cy="2900595"/>
                    </a:xfrm>
                    <a:prstGeom prst="rect">
                      <a:avLst/>
                    </a:prstGeom>
                    <a:ln>
                      <a:solidFill>
                        <a:srgbClr val="002060"/>
                      </a:solidFill>
                    </a:ln>
                    <a:extLst>
                      <a:ext uri="{53640926-AAD7-44D8-BBD7-CCE9431645EC}">
                        <a14:shadowObscured xmlns:a14="http://schemas.microsoft.com/office/drawing/2010/main"/>
                      </a:ext>
                    </a:extLst>
                  </pic:spPr>
                </pic:pic>
              </a:graphicData>
            </a:graphic>
          </wp:inline>
        </w:drawing>
      </w:r>
    </w:p>
    <w:p w14:paraId="0C0C32C5" w14:textId="51A7C8E5" w:rsidR="00E23EC4" w:rsidRDefault="00E23EC4" w:rsidP="00894C93">
      <w:pPr>
        <w:pStyle w:val="LDBildunterschrift"/>
        <w:ind w:left="992"/>
      </w:pPr>
      <w:bookmarkStart w:id="89" w:name="_Ref160704912"/>
      <w:bookmarkStart w:id="90" w:name="_Toc194590075"/>
      <w:bookmarkStart w:id="91" w:name="_Toc195250309"/>
      <w:bookmarkStart w:id="92" w:name="_Toc226530841"/>
      <w:r>
        <w:t xml:space="preserve">Abb. </w:t>
      </w:r>
      <w:r w:rsidR="00DF5CAD">
        <w:fldChar w:fldCharType="begin"/>
      </w:r>
      <w:r w:rsidR="00DF5CAD">
        <w:instrText xml:space="preserve"> SEQ Abb. \* ARABIC </w:instrText>
      </w:r>
      <w:r w:rsidR="00DF5CAD">
        <w:fldChar w:fldCharType="separate"/>
      </w:r>
      <w:r w:rsidR="00FA5B4C">
        <w:rPr>
          <w:noProof/>
        </w:rPr>
        <w:t>8</w:t>
      </w:r>
      <w:r w:rsidR="00DF5CAD">
        <w:rPr>
          <w:noProof/>
        </w:rPr>
        <w:fldChar w:fldCharType="end"/>
      </w:r>
      <w:bookmarkEnd w:id="89"/>
      <w:r>
        <w:t xml:space="preserve"> Dialogfenster Abschluss hinzufügen: Erfassen von Nichtschülerprüfungen</w:t>
      </w:r>
      <w:bookmarkEnd w:id="90"/>
      <w:bookmarkEnd w:id="91"/>
      <w:bookmarkEnd w:id="92"/>
    </w:p>
    <w:p w14:paraId="27BEBAC7" w14:textId="24B7E6CD" w:rsidR="00E23EC4" w:rsidRDefault="00E23EC4" w:rsidP="00E23EC4">
      <w:pPr>
        <w:pStyle w:val="LDHandlungsschritt"/>
      </w:pPr>
      <w:r>
        <w:t xml:space="preserve">Nehmen Sie einen Eintrag im Feld </w:t>
      </w:r>
      <w:r w:rsidRPr="00E23EC4">
        <w:rPr>
          <w:rStyle w:val="LDProgrammelement"/>
        </w:rPr>
        <w:t>Datum des Abschlusses</w:t>
      </w:r>
      <w:r>
        <w:t xml:space="preserve"> vor. </w:t>
      </w:r>
      <w:r w:rsidR="00894C93">
        <w:br/>
      </w:r>
      <w:r>
        <w:t xml:space="preserve">Dadurch wird das Auswahlfeld </w:t>
      </w:r>
      <w:r w:rsidRPr="00E23EC4">
        <w:rPr>
          <w:rStyle w:val="LDProgrammelement"/>
        </w:rPr>
        <w:t>Nichtschülerprüfung</w:t>
      </w:r>
      <w:r>
        <w:t xml:space="preserve"> aktiviert. </w:t>
      </w:r>
    </w:p>
    <w:p w14:paraId="1816A94B" w14:textId="7D8E88C2" w:rsidR="00E23EC4" w:rsidRDefault="00E23EC4" w:rsidP="00E23EC4">
      <w:pPr>
        <w:pStyle w:val="LDHandlungsschritt"/>
      </w:pPr>
      <w:r>
        <w:t xml:space="preserve">Setzen Sie den Haken im Kontrollkästchen des Auswahlfeldes </w:t>
      </w:r>
      <w:r w:rsidRPr="00E23EC4">
        <w:rPr>
          <w:rStyle w:val="LDProgrammelement"/>
        </w:rPr>
        <w:t>Nichtschülerprüfung</w:t>
      </w:r>
      <w:r>
        <w:t>.</w:t>
      </w:r>
    </w:p>
    <w:p w14:paraId="3235D8CE" w14:textId="34FEC32D" w:rsidR="00E23EC4" w:rsidRDefault="00E23EC4" w:rsidP="00E23EC4">
      <w:pPr>
        <w:pStyle w:val="LDHandlungsschritt"/>
      </w:pPr>
      <w:r>
        <w:t xml:space="preserve">Klicken Sie auf die Schaltfläche Übernehmen, um Ihre Änderungen zu übernehmen. </w:t>
      </w: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E23EC4" w14:paraId="78AF87CE" w14:textId="77777777" w:rsidTr="0061524E">
        <w:trPr>
          <w:cantSplit/>
          <w:trHeight w:val="284"/>
        </w:trPr>
        <w:tc>
          <w:tcPr>
            <w:tcW w:w="709" w:type="dxa"/>
          </w:tcPr>
          <w:p w14:paraId="024C939E" w14:textId="77777777" w:rsidR="00E23EC4" w:rsidRPr="009B0AA3" w:rsidRDefault="00E23EC4" w:rsidP="0061524E">
            <w:pPr>
              <w:pStyle w:val="LDTextinhalt"/>
            </w:pPr>
            <w:r>
              <w:rPr>
                <w:noProof/>
                <w:lang w:eastAsia="de-DE"/>
              </w:rPr>
              <w:drawing>
                <wp:inline distT="0" distB="0" distL="0" distR="0" wp14:anchorId="00F9D596" wp14:editId="0B8396C4">
                  <wp:extent cx="288000" cy="288000"/>
                  <wp:effectExtent l="0" t="0" r="0" b="0"/>
                  <wp:docPr id="13"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4EC7C0AE" w14:textId="77777777" w:rsidR="00E23EC4" w:rsidRPr="00F000FA" w:rsidRDefault="00E23EC4" w:rsidP="0061524E">
            <w:pPr>
              <w:rPr>
                <w:rStyle w:val="LDHinweis"/>
              </w:rPr>
            </w:pPr>
            <w:r w:rsidRPr="00F000FA">
              <w:rPr>
                <w:rStyle w:val="LDHinweis"/>
              </w:rPr>
              <w:t>Hinweis</w:t>
            </w:r>
          </w:p>
          <w:p w14:paraId="54F93D3F" w14:textId="2419DF27" w:rsidR="00E23EC4" w:rsidRPr="005B257B" w:rsidRDefault="00E23EC4" w:rsidP="0061524E">
            <w:pPr>
              <w:pStyle w:val="LDTextinhalt"/>
            </w:pPr>
            <w:r w:rsidRPr="0050202E">
              <w:rPr>
                <w:lang w:eastAsia="de-DE"/>
              </w:rPr>
              <w:t xml:space="preserve">Die bisherige Möglichkeit, einen Abschluss ohne Dienststelle über die </w:t>
            </w:r>
            <w:r w:rsidRPr="00D12AC6">
              <w:rPr>
                <w:rStyle w:val="LDMeneintrag"/>
              </w:rPr>
              <w:t>Schule 0</w:t>
            </w:r>
            <w:r w:rsidRPr="0050202E">
              <w:rPr>
                <w:lang w:eastAsia="de-DE"/>
              </w:rPr>
              <w:t xml:space="preserve"> anzulegen</w:t>
            </w:r>
            <w:r>
              <w:rPr>
                <w:lang w:eastAsia="de-DE"/>
              </w:rPr>
              <w:t>,</w:t>
            </w:r>
            <w:r w:rsidRPr="0050202E">
              <w:rPr>
                <w:lang w:eastAsia="de-DE"/>
              </w:rPr>
              <w:t xml:space="preserve"> ist nicht mehr möglich: Dieser Eintrag erscheint nicht mehr in der Auswahlliste</w:t>
            </w:r>
            <w:r>
              <w:rPr>
                <w:lang w:eastAsia="de-DE"/>
              </w:rPr>
              <w:t>.</w:t>
            </w:r>
          </w:p>
        </w:tc>
      </w:tr>
    </w:tbl>
    <w:p w14:paraId="72177B40" w14:textId="2BF05210" w:rsidR="005628D7" w:rsidRDefault="005628D7" w:rsidP="00E23EC4">
      <w:pPr>
        <w:pStyle w:val="LDTextinhalt"/>
      </w:pPr>
    </w:p>
    <w:p w14:paraId="04C364D5" w14:textId="6A413019" w:rsidR="00894C93" w:rsidRDefault="00894C93">
      <w:pPr>
        <w:spacing w:before="0" w:after="200" w:line="276" w:lineRule="auto"/>
      </w:pPr>
      <w:r>
        <w:br w:type="page"/>
      </w:r>
    </w:p>
    <w:p w14:paraId="721867D4" w14:textId="77777777" w:rsidR="008C66C0" w:rsidRDefault="008C66C0" w:rsidP="00894C93">
      <w:pPr>
        <w:pStyle w:val="LDDokumentenberschrift"/>
      </w:pPr>
      <w:bookmarkStart w:id="93" w:name="_Toc130807858"/>
      <w:bookmarkStart w:id="94" w:name="_Toc195248804"/>
      <w:bookmarkStart w:id="95" w:name="_Toc226530798"/>
      <w:r w:rsidRPr="008D6261">
        <w:lastRenderedPageBreak/>
        <w:t>Datenprüfung und Datenkorrektur</w:t>
      </w:r>
      <w:bookmarkEnd w:id="93"/>
      <w:bookmarkEnd w:id="94"/>
      <w:bookmarkEnd w:id="95"/>
    </w:p>
    <w:p w14:paraId="2D542953" w14:textId="35DF9103" w:rsidR="008C66C0" w:rsidRPr="008D6261" w:rsidRDefault="008C66C0" w:rsidP="008C66C0">
      <w:pPr>
        <w:pStyle w:val="LDTextinhalt"/>
        <w:rPr>
          <w:lang w:eastAsia="de-DE"/>
        </w:rPr>
      </w:pPr>
      <w:r w:rsidRPr="008D6261">
        <w:rPr>
          <w:lang w:eastAsia="de-DE"/>
        </w:rPr>
        <w:t>Da die Abschlusseinträge unter anderem im Rahmen der Lehrerzuweisung für die Plausibilisierung der Schülerdaten im neuen Schuljahr verwendet werden, ist es notwendig, dass Sie die vom H</w:t>
      </w:r>
      <w:r>
        <w:rPr>
          <w:lang w:eastAsia="de-DE"/>
        </w:rPr>
        <w:t>MKB</w:t>
      </w:r>
      <w:r w:rsidRPr="008D6261">
        <w:rPr>
          <w:lang w:eastAsia="de-DE"/>
        </w:rPr>
        <w:t xml:space="preserve"> übernommenen Abschlussdaten vor dem Stichtag prüfen können. Dafür steht Ihnen der unten beschriebene LUSD-Bericht </w:t>
      </w:r>
      <w:r w:rsidRPr="00A96A44">
        <w:rPr>
          <w:rStyle w:val="LDProgrammelement"/>
        </w:rPr>
        <w:t>Prüfbericht Abschlussstatistik</w:t>
      </w:r>
      <w:r w:rsidR="00A96A44">
        <w:rPr>
          <w:lang w:eastAsia="de-DE"/>
        </w:rPr>
        <w:t xml:space="preserve"> </w:t>
      </w:r>
      <w:r w:rsidRPr="008D6261">
        <w:rPr>
          <w:lang w:eastAsia="de-DE"/>
        </w:rPr>
        <w:t>zur Verfügung.</w:t>
      </w:r>
    </w:p>
    <w:p w14:paraId="10C231FE" w14:textId="77777777" w:rsidR="008C66C0" w:rsidRDefault="008C66C0" w:rsidP="00894C93">
      <w:pPr>
        <w:pStyle w:val="berschrift2"/>
      </w:pPr>
      <w:bookmarkStart w:id="96" w:name="_Toc130807859"/>
      <w:bookmarkStart w:id="97" w:name="_Ref160538444"/>
      <w:bookmarkStart w:id="98" w:name="_Toc195248805"/>
      <w:bookmarkStart w:id="99" w:name="_Toc226530799"/>
      <w:r>
        <w:t>Prüfen der übernommenen Abschlusseinträge</w:t>
      </w:r>
      <w:bookmarkEnd w:id="96"/>
      <w:bookmarkEnd w:id="97"/>
      <w:bookmarkEnd w:id="98"/>
      <w:bookmarkEnd w:id="99"/>
    </w:p>
    <w:p w14:paraId="050492C7" w14:textId="4ABCECB7" w:rsidR="008C66C0" w:rsidRDefault="008C66C0" w:rsidP="00894C93">
      <w:pPr>
        <w:pStyle w:val="LDTextinhalteingerckt"/>
      </w:pPr>
      <w:r w:rsidRPr="00F569FE">
        <w:t xml:space="preserve">Den Schulen steht für die Datenprüfung der </w:t>
      </w:r>
      <w:r w:rsidRPr="00D90132">
        <w:t>übernommenen</w:t>
      </w:r>
      <w:r w:rsidRPr="00F569FE">
        <w:t xml:space="preserve"> Daten der LUSD-Bericht </w:t>
      </w:r>
      <w:r w:rsidRPr="00A96A44">
        <w:rPr>
          <w:rStyle w:val="LDProgrammelement"/>
        </w:rPr>
        <w:t>Prüfbericht Abschlussstatistik</w:t>
      </w:r>
      <w:r w:rsidRPr="00F569FE">
        <w:t xml:space="preserve"> auf der Webseite </w:t>
      </w:r>
      <w:r w:rsidR="00B26DC2" w:rsidRPr="00A96A44">
        <w:rPr>
          <w:rStyle w:val="LDProgrammelement"/>
        </w:rPr>
        <w:t>Extras &gt; Berichte &gt;</w:t>
      </w:r>
      <w:r w:rsidR="000763A3">
        <w:rPr>
          <w:rStyle w:val="LDProgrammelement"/>
        </w:rPr>
        <w:t xml:space="preserve"> Standardberichte &gt;</w:t>
      </w:r>
      <w:r w:rsidR="00B26DC2" w:rsidRPr="00A96A44">
        <w:rPr>
          <w:rStyle w:val="LDProgrammelement"/>
        </w:rPr>
        <w:t xml:space="preserve"> Statistik &gt; Abschlussstatistik</w:t>
      </w:r>
      <w:r w:rsidR="006127E2">
        <w:rPr>
          <w:rStyle w:val="LDProgrammelement"/>
        </w:rPr>
        <w:t xml:space="preserve"> </w:t>
      </w:r>
      <w:r w:rsidRPr="00F569FE">
        <w:t>zu</w:t>
      </w:r>
      <w:r>
        <w:t>r</w:t>
      </w:r>
      <w:r w:rsidRPr="00F569FE">
        <w:t xml:space="preserve"> Verfügung. Der Prüfbericht stellt eine Übersicht der Abschlussdaten dar und weist gleichzeitig auf Auffälligkeiten in den Daten hin, die geprüft werden müssen. Der Bericht wird </w:t>
      </w:r>
      <w:r w:rsidRPr="00D90132">
        <w:t>täglich</w:t>
      </w:r>
      <w:r w:rsidRPr="00F569FE">
        <w:t xml:space="preserve"> aktualisiert. D.h. Änderungen, die Sie in der LUSD vorgenommen haben</w:t>
      </w:r>
      <w:r>
        <w:t>,</w:t>
      </w:r>
      <w:r w:rsidRPr="00F569FE">
        <w:t xml:space="preserve"> werden</w:t>
      </w:r>
      <w:r>
        <w:t xml:space="preserve"> erst</w:t>
      </w:r>
      <w:r w:rsidRPr="00F569FE">
        <w:t xml:space="preserve"> am </w:t>
      </w:r>
      <w:r w:rsidRPr="00D90132">
        <w:t>darauf folgenden Morgen</w:t>
      </w:r>
      <w:r>
        <w:t xml:space="preserve"> im Bericht sichtbar</w:t>
      </w:r>
      <w:r w:rsidRPr="00F569FE">
        <w:t>. Der Datenstand</w:t>
      </w:r>
      <w:r>
        <w:t>,</w:t>
      </w:r>
      <w:r w:rsidRPr="00F569FE">
        <w:t xml:space="preserve"> auf den sich der jeweilige Bericht bezieht</w:t>
      </w:r>
      <w:r>
        <w:t>,</w:t>
      </w:r>
      <w:r w:rsidRPr="00F569FE">
        <w:t xml:space="preserve"> kann dem Berichtskopf entnommen werden.</w:t>
      </w:r>
    </w:p>
    <w:p w14:paraId="1B7F83EF" w14:textId="4B1AA18A" w:rsidR="008C66C0" w:rsidRDefault="008C66C0" w:rsidP="00894C93">
      <w:pPr>
        <w:pStyle w:val="LDTextinhalteingerckt"/>
      </w:pPr>
      <w:r w:rsidRPr="00A96A44">
        <w:rPr>
          <w:rStyle w:val="LDwichtigerText"/>
        </w:rPr>
        <w:t>Bitte beachten Sie die Erläuterung vor der jeweiligen Übersicht bzw. Prüfung.</w:t>
      </w:r>
      <w:r>
        <w:t xml:space="preserve"> In der Erläuterung wird im Detail beschrieben welche Daten berücksichtigt wurden</w:t>
      </w:r>
      <w:r w:rsidR="00A96A44">
        <w:t xml:space="preserve"> und was bei der jeweiligen Prü</w:t>
      </w:r>
      <w:r>
        <w:t xml:space="preserve">fung zu beachten ist. </w:t>
      </w:r>
    </w:p>
    <w:p w14:paraId="05F51EAD" w14:textId="4CB4CCAD" w:rsidR="008C66C0" w:rsidRDefault="008C66C0" w:rsidP="00894C93">
      <w:pPr>
        <w:pStyle w:val="LDTextinhalteingerckt"/>
      </w:pPr>
      <w:r>
        <w:t xml:space="preserve">Die folgenden Paragraphen geben Hinweise zu den einzelnen Abschnitten des Berichts. Können die in dem Bericht angezeigten Auffälligkeiten erklärt werden, schicken Sie bitte eine kurze Rückmeldung an das Postfach </w:t>
      </w:r>
      <w:hyperlink r:id="rId49" w:history="1">
        <w:r w:rsidRPr="004B40D8">
          <w:rPr>
            <w:rStyle w:val="LDLink"/>
          </w:rPr>
          <w:t>Abschlussstatistik@kultus.hessen.de</w:t>
        </w:r>
      </w:hyperlink>
      <w:r>
        <w:t xml:space="preserve">, damit der Fall aus der Prüfliste ausgeblendet werden kann. Die schulfachliche Aufsicht setzen Sie dabei bitte </w:t>
      </w:r>
      <w:r w:rsidR="00A96A44">
        <w:t>in</w:t>
      </w:r>
      <w:r>
        <w:t xml:space="preserve"> Kopie.</w:t>
      </w:r>
    </w:p>
    <w:p w14:paraId="27A684D4" w14:textId="77777777" w:rsidR="008C66C0" w:rsidRPr="00021C6A" w:rsidRDefault="008C66C0" w:rsidP="00894C93">
      <w:pPr>
        <w:pStyle w:val="berschrift3"/>
      </w:pPr>
      <w:bookmarkStart w:id="100" w:name="_Toc130807860"/>
      <w:bookmarkStart w:id="101" w:name="_Toc195248806"/>
      <w:bookmarkStart w:id="102" w:name="_Toc226530800"/>
      <w:r>
        <w:t>Übersicht Prüfungen (Hyperlinks)</w:t>
      </w:r>
      <w:bookmarkEnd w:id="100"/>
      <w:bookmarkEnd w:id="101"/>
      <w:bookmarkEnd w:id="102"/>
    </w:p>
    <w:p w14:paraId="3A427269" w14:textId="682563DA" w:rsidR="008C66C0" w:rsidRDefault="008C66C0" w:rsidP="008C66C0">
      <w:pPr>
        <w:pStyle w:val="LDTextinhalteingerckt"/>
      </w:pPr>
      <w:r>
        <w:t>Die zu Beginn des Berichts aufgeführten Hyperlinks ermöglichen d</w:t>
      </w:r>
      <w:r w:rsidR="00BD57C2">
        <w:t>ie</w:t>
      </w:r>
      <w:r>
        <w:t xml:space="preserve"> schnelle Ansteuerung einer Übersicht oder einer Prüfung. Dies ist besonders bei längeren Berichten hilfreich. Über das Ankl</w:t>
      </w:r>
      <w:r w:rsidR="00A96A44">
        <w:t>i</w:t>
      </w:r>
      <w:r>
        <w:t xml:space="preserve">cken des Hyperlinks werden Sie sofort zu dem jeweiligen Abschnitt weitergeleitet. </w:t>
      </w:r>
    </w:p>
    <w:p w14:paraId="222C053B" w14:textId="77777777" w:rsidR="008C66C0" w:rsidRPr="00021C6A" w:rsidRDefault="008C66C0" w:rsidP="00894C93">
      <w:pPr>
        <w:pStyle w:val="berschrift3"/>
      </w:pPr>
      <w:bookmarkStart w:id="103" w:name="_Toc130807861"/>
      <w:bookmarkStart w:id="104" w:name="_Toc195248807"/>
      <w:bookmarkStart w:id="105" w:name="_Toc226530801"/>
      <w:r>
        <w:t>Übersicht der eingepflegten Abschlusseinträge</w:t>
      </w:r>
      <w:bookmarkEnd w:id="103"/>
      <w:bookmarkEnd w:id="104"/>
      <w:bookmarkEnd w:id="105"/>
    </w:p>
    <w:p w14:paraId="0DD16F2B" w14:textId="1C4F33AA" w:rsidR="008C66C0" w:rsidRDefault="008C66C0" w:rsidP="008C66C0">
      <w:pPr>
        <w:pStyle w:val="LDTextinhalteingerckt"/>
      </w:pPr>
      <w:r>
        <w:t>In dieser Übersicht können Sie erkennen, welche Abschlusseinträge aus der LUSD für Ihre Schule übernommen wurden und ob es Auffälligkeiten zur Vollständigkeit der Daten gab (s. evtl. gelb markierte Rückmeldungen in der Kommentarspalte).</w:t>
      </w:r>
    </w:p>
    <w:p w14:paraId="36A28A15" w14:textId="2C138FCA" w:rsidR="008C66C0" w:rsidRDefault="008C66C0" w:rsidP="008C66C0">
      <w:pPr>
        <w:pStyle w:val="LDTextinhalteingerckt"/>
      </w:pPr>
      <w:r>
        <w:t xml:space="preserve">Es werden alle Abschlusseinträge von Schülern gezeigt, die im aktuellen Schuljahr aktiv waren, auch wenn diese bereits von Ihnen in der LUSD freigegeben wurden. Ist ein </w:t>
      </w:r>
      <w:r>
        <w:lastRenderedPageBreak/>
        <w:t xml:space="preserve">Schüler zwischenzeitlich an eine andere hessische Schule gewechselt, wird er nur an der zuletzt erfassten Schule aufgeführt. </w:t>
      </w:r>
    </w:p>
    <w:p w14:paraId="149809B8" w14:textId="0A3CC01F" w:rsidR="008C66C0" w:rsidRDefault="008C66C0" w:rsidP="008C66C0">
      <w:pPr>
        <w:pStyle w:val="LDTextinhalteingerckt"/>
      </w:pPr>
      <w:r>
        <w:t xml:space="preserve">Bei den allgemeinbildenden Bildungsgängen werden ausschließlich die Abschlusseinträge der Stufen 9 bis 13 berücksichtigt. Bei beruflichen Bildungsgängen werden hingegen die Abschlusseinträge aller Stufen </w:t>
      </w:r>
      <w:r w:rsidR="000B415F">
        <w:t>angezeigt</w:t>
      </w:r>
      <w:r>
        <w:t>. Die Einträge der Schüler, die sich in Stufen befinden, bei denen mit hoher Wahrscheinlichkeit Abschlusseinträge zu erwarten sind (z</w:t>
      </w:r>
      <w:r w:rsidR="00F9463F">
        <w:t>. B</w:t>
      </w:r>
      <w:r>
        <w:t xml:space="preserve">. die Stufen 9, 10 und 13) oder die in einer Abgangsklasse der beruflichen Schule sitzen, werden auf Vollständigkeit geprüft. </w:t>
      </w:r>
    </w:p>
    <w:p w14:paraId="27B99344" w14:textId="5F84312C" w:rsidR="008C66C0" w:rsidRDefault="008C66C0" w:rsidP="008C66C0">
      <w:pPr>
        <w:pStyle w:val="LDTextinhalteingerckt"/>
      </w:pPr>
      <w:r>
        <w:t xml:space="preserve">Fehlen in solchen Fällen mehr als 10% der Abschlusseinträge einer Klasse wird ein gelb hinterlegter Kommentar in der Kommentarspalte eingeblendet. Die betroffenen Schüler werden im Abschnitt </w:t>
      </w:r>
      <w:r w:rsidRPr="00A96A44">
        <w:rPr>
          <w:rStyle w:val="LDProgrammelement"/>
        </w:rPr>
        <w:t>Schüler/innen ohne Abschlusseintrag in abschlussrelevanten Klassen</w:t>
      </w:r>
      <w:r w:rsidR="00A96A44">
        <w:t xml:space="preserve"> namentlich aufge</w:t>
      </w:r>
      <w:r>
        <w:t>führt.</w:t>
      </w:r>
      <w:r w:rsidRPr="00FC5ACD">
        <w:t xml:space="preserve"> Die Namen sind nur </w:t>
      </w:r>
      <w:r>
        <w:t xml:space="preserve">in dem LUSD-Bericht der </w:t>
      </w:r>
      <w:r w:rsidRPr="00FC5ACD">
        <w:t>Schule</w:t>
      </w:r>
      <w:r>
        <w:t xml:space="preserve"> </w:t>
      </w:r>
      <w:r w:rsidRPr="00FC5ACD">
        <w:t xml:space="preserve">sichtbar, nicht jedoch in den </w:t>
      </w:r>
      <w:r>
        <w:t>Berichten der Staatlichen Schulämter</w:t>
      </w:r>
      <w:r w:rsidRPr="00FC5ACD">
        <w:t xml:space="preserve"> </w:t>
      </w:r>
      <w:r>
        <w:t xml:space="preserve">(SSA) </w:t>
      </w:r>
      <w:r w:rsidRPr="00FC5ACD">
        <w:t xml:space="preserve">oder </w:t>
      </w:r>
      <w:r>
        <w:t xml:space="preserve">des Statistikreferats </w:t>
      </w:r>
      <w:r w:rsidRPr="00FC5ACD">
        <w:t>im H</w:t>
      </w:r>
      <w:r w:rsidR="00A96A44">
        <w:t>MKB</w:t>
      </w:r>
      <w:r w:rsidRPr="00FC5ACD">
        <w:t xml:space="preserve">. Für </w:t>
      </w:r>
      <w:r>
        <w:t>etwaige Rücksprachen mit dem SSA</w:t>
      </w:r>
      <w:r w:rsidR="00A96A44">
        <w:t xml:space="preserve"> oder dem H</w:t>
      </w:r>
      <w:r w:rsidRPr="00FC5ACD">
        <w:t>M</w:t>
      </w:r>
      <w:r w:rsidR="00A96A44">
        <w:t>KB</w:t>
      </w:r>
      <w:r w:rsidRPr="00FC5ACD">
        <w:t xml:space="preserve"> </w:t>
      </w:r>
      <w:r>
        <w:t>müssen Sie</w:t>
      </w:r>
      <w:r w:rsidRPr="00FC5ACD">
        <w:t xml:space="preserve"> daher </w:t>
      </w:r>
      <w:r>
        <w:t>ebenfalls die Klasse, das Geburtsdatum und das Geschlecht der betroffenen Schüler angeben</w:t>
      </w:r>
      <w:r w:rsidRPr="00FC5ACD">
        <w:t>.</w:t>
      </w:r>
    </w:p>
    <w:p w14:paraId="15534CC1" w14:textId="4F1CE59C" w:rsidR="008C66C0" w:rsidRDefault="008C66C0" w:rsidP="008C66C0">
      <w:pPr>
        <w:pStyle w:val="LDTextinhalteingerckt"/>
      </w:pPr>
      <w:r>
        <w:t xml:space="preserve">Sind die Einträge der geprüften Klasse aus Ihrer Sicht vollständig und Sie können die Anzahl der Schüler ohne Eintrag begründen, schicken Sie bitte eine kurze Rückmeldung an das Postfach </w:t>
      </w:r>
      <w:hyperlink r:id="rId50" w:history="1">
        <w:r w:rsidRPr="000B415F">
          <w:rPr>
            <w:rStyle w:val="LDLink"/>
          </w:rPr>
          <w:t>Abschlussstatistik@kultus.hessen.de</w:t>
        </w:r>
      </w:hyperlink>
      <w:r>
        <w:t xml:space="preserve">, damit der Kommentar im nächsten Bericht ausgeblendet werden kann. Die schulfachliche Aufsicht setzen Sie dabei bitte </w:t>
      </w:r>
      <w:r w:rsidR="00901740">
        <w:t>in</w:t>
      </w:r>
      <w:r>
        <w:t xml:space="preserve"> Kopie.</w:t>
      </w:r>
    </w:p>
    <w:p w14:paraId="37B452AB" w14:textId="3158444D" w:rsidR="008C66C0" w:rsidRDefault="008C66C0" w:rsidP="008C66C0">
      <w:pPr>
        <w:pStyle w:val="LDTextinhalteingerckt"/>
      </w:pPr>
      <w:r>
        <w:t xml:space="preserve">Ist die Kommentarspalte leer, wurden keine Auffälligkeiten bzgl. der Vollständigkeit der Einträge gefunden und die Übersicht dient lediglich für Sie zur Gegenprüfung, der von Ihnen erfassten Einträge. </w:t>
      </w:r>
    </w:p>
    <w:p w14:paraId="1BD439B3" w14:textId="68E88588" w:rsidR="008C66C0" w:rsidRPr="00021C6A" w:rsidRDefault="00F23748" w:rsidP="00AB2B95">
      <w:pPr>
        <w:pStyle w:val="berschrift3"/>
      </w:pPr>
      <w:bookmarkStart w:id="106" w:name="_Toc130807862"/>
      <w:bookmarkStart w:id="107" w:name="_Toc195248808"/>
      <w:bookmarkStart w:id="108" w:name="_Toc226530802"/>
      <w:commentRangeStart w:id="109"/>
      <w:r>
        <w:t>Schüler</w:t>
      </w:r>
      <w:r w:rsidR="008C66C0">
        <w:t xml:space="preserve"> </w:t>
      </w:r>
      <w:commentRangeEnd w:id="109"/>
      <w:r w:rsidR="00DA5B56">
        <w:rPr>
          <w:rStyle w:val="Kommentarzeichen"/>
          <w:rFonts w:eastAsiaTheme="minorHAnsi" w:cstheme="minorBidi"/>
          <w:bCs w:val="0"/>
          <w:color w:val="auto"/>
        </w:rPr>
        <w:commentReference w:id="109"/>
      </w:r>
      <w:r w:rsidR="008C66C0">
        <w:t>ohne Abschlusseintrag in abschlussrelevanten Klassen</w:t>
      </w:r>
      <w:bookmarkEnd w:id="106"/>
      <w:bookmarkEnd w:id="107"/>
      <w:bookmarkEnd w:id="108"/>
    </w:p>
    <w:p w14:paraId="37B637C2" w14:textId="3BD372C7" w:rsidR="008C66C0" w:rsidRDefault="008C66C0" w:rsidP="008C66C0">
      <w:pPr>
        <w:pStyle w:val="LDTextinhalteingerckt"/>
      </w:pPr>
      <w:r>
        <w:t xml:space="preserve">Die in der ersten Übersicht gelb markierten Fälle werden in diesem Abschnitt mit Schülernamen aufgeführt, damit Sie wissen, welcher Ihrer Schüler gemeint ist. Gleichzeitig werden ehemalige GYM8-Schüler aufgeführt, denen zum Ende der E-Phase noch keine Gleichstellung mit dem mittleren Abschluss (MA-G) zugewiesen wurde. </w:t>
      </w:r>
    </w:p>
    <w:p w14:paraId="6485DC00" w14:textId="77777777" w:rsidR="008C66C0" w:rsidRDefault="008C66C0" w:rsidP="008C66C0">
      <w:pPr>
        <w:pStyle w:val="LDTextinhalteingerckt"/>
      </w:pPr>
      <w:r>
        <w:t xml:space="preserve">Zudem werden alle Schüler ohne Abschlusseintrag in Abgangsklassen aufgelistet, damit Sie diese ebenfalls prüfen können. Hier handelt es sich aber lediglich um einen Hinweis, dass bei diesen Schülern noch kein Abschlusseintrag zugewiesen wurde. </w:t>
      </w:r>
    </w:p>
    <w:p w14:paraId="7E55D39F" w14:textId="7EC0B936" w:rsidR="008C66C0" w:rsidRDefault="008C66C0" w:rsidP="008C66C0">
      <w:pPr>
        <w:pStyle w:val="LDTextinhalteingerckt"/>
      </w:pPr>
      <w:r>
        <w:t>Sie können die in diesem Abschnitt aufgeführten Schüler ign</w:t>
      </w:r>
      <w:r w:rsidR="00901740">
        <w:t>orieren, wenn für diese kein Ab</w:t>
      </w:r>
      <w:r>
        <w:t xml:space="preserve">schlusseintrag erfasst werden </w:t>
      </w:r>
      <w:r w:rsidRPr="00967C98">
        <w:t xml:space="preserve">muss (siehe Kapitel </w:t>
      </w:r>
      <w:r w:rsidR="00967C98" w:rsidRPr="00967C98">
        <w:rPr>
          <w:rStyle w:val="LDLink"/>
        </w:rPr>
        <w:fldChar w:fldCharType="begin"/>
      </w:r>
      <w:r w:rsidR="00967C98" w:rsidRPr="00967C98">
        <w:rPr>
          <w:rStyle w:val="LDLink"/>
        </w:rPr>
        <w:instrText xml:space="preserve"> REF _Ref160538565 \r \h  \* MERGEFORMAT </w:instrText>
      </w:r>
      <w:r w:rsidR="00967C98" w:rsidRPr="00967C98">
        <w:rPr>
          <w:rStyle w:val="LDLink"/>
        </w:rPr>
      </w:r>
      <w:r w:rsidR="00967C98" w:rsidRPr="00967C98">
        <w:rPr>
          <w:rStyle w:val="LDLink"/>
        </w:rPr>
        <w:fldChar w:fldCharType="separate"/>
      </w:r>
      <w:r w:rsidR="00FA5B4C">
        <w:rPr>
          <w:rStyle w:val="LDLink"/>
        </w:rPr>
        <w:t>6</w:t>
      </w:r>
      <w:r w:rsidR="00967C98" w:rsidRPr="00967C98">
        <w:rPr>
          <w:rStyle w:val="LDLink"/>
        </w:rPr>
        <w:fldChar w:fldCharType="end"/>
      </w:r>
      <w:r w:rsidRPr="00967C98">
        <w:t xml:space="preserve"> bis </w:t>
      </w:r>
      <w:r w:rsidRPr="00967C98">
        <w:rPr>
          <w:rStyle w:val="LDLink"/>
        </w:rPr>
        <w:fldChar w:fldCharType="begin"/>
      </w:r>
      <w:r w:rsidRPr="00967C98">
        <w:rPr>
          <w:rStyle w:val="LDLink"/>
        </w:rPr>
        <w:instrText xml:space="preserve"> REF _Ref105144533 \r \h  \* MERGEFORMAT </w:instrText>
      </w:r>
      <w:r w:rsidRPr="00967C98">
        <w:rPr>
          <w:rStyle w:val="LDLink"/>
        </w:rPr>
      </w:r>
      <w:r w:rsidRPr="00967C98">
        <w:rPr>
          <w:rStyle w:val="LDLink"/>
        </w:rPr>
        <w:fldChar w:fldCharType="separate"/>
      </w:r>
      <w:r w:rsidR="00FA5B4C">
        <w:rPr>
          <w:rStyle w:val="LDLink"/>
        </w:rPr>
        <w:t>9</w:t>
      </w:r>
      <w:r w:rsidRPr="00967C98">
        <w:rPr>
          <w:rStyle w:val="LDLink"/>
        </w:rPr>
        <w:fldChar w:fldCharType="end"/>
      </w:r>
      <w:r w:rsidRPr="00967C98">
        <w:t>).</w:t>
      </w:r>
      <w:r>
        <w:t xml:space="preserve"> </w:t>
      </w:r>
    </w:p>
    <w:p w14:paraId="3DA482FB" w14:textId="77777777" w:rsidR="008C66C0" w:rsidRPr="00021C6A" w:rsidRDefault="008C66C0" w:rsidP="00AB2B95">
      <w:pPr>
        <w:pStyle w:val="berschrift3"/>
      </w:pPr>
      <w:bookmarkStart w:id="110" w:name="_Toc130807863"/>
      <w:bookmarkStart w:id="111" w:name="_Toc195248809"/>
      <w:bookmarkStart w:id="112" w:name="_Toc226530803"/>
      <w:r>
        <w:lastRenderedPageBreak/>
        <w:t>Auffällige Abschlusseinträge</w:t>
      </w:r>
      <w:bookmarkEnd w:id="110"/>
      <w:bookmarkEnd w:id="111"/>
      <w:bookmarkEnd w:id="112"/>
    </w:p>
    <w:p w14:paraId="6B41B9B6" w14:textId="41C19DB4" w:rsidR="008C66C0" w:rsidRDefault="008C66C0" w:rsidP="008C66C0">
      <w:pPr>
        <w:pStyle w:val="LDTextinhalteingerckt"/>
      </w:pPr>
      <w:r>
        <w:t xml:space="preserve">Bei der Datenübernahme aus der LUSD wird für jeden Schüler die zuletzt erfasste Schulform und Stufe ermittelt. Danach erfolgt eine Prüfung, ob der erfasste Abschlusseintrag in Bezug auf die Schulform und Stufe des Schülers laut Verordnung gültig ist bzw. ob bei den Förderschuleinträgen BAFL, OLH und GE auch die dafür notwendigen Förderarten IB-LER und IB-GE vorliegen. Die dadurch ermittelten Auffälligkeiten werden in der Prüfung </w:t>
      </w:r>
      <w:r w:rsidRPr="00901740">
        <w:rPr>
          <w:rStyle w:val="LDProgrammelement"/>
        </w:rPr>
        <w:t>Auffällige Abschlusseinträge</w:t>
      </w:r>
      <w:r>
        <w:t xml:space="preserve"> aufgeführt. </w:t>
      </w:r>
    </w:p>
    <w:p w14:paraId="537E75D9" w14:textId="686AE2EE" w:rsidR="008C66C0" w:rsidRDefault="008C66C0" w:rsidP="008C66C0">
      <w:pPr>
        <w:pStyle w:val="LDTextinhalteingerckt"/>
      </w:pPr>
      <w:r>
        <w:t xml:space="preserve">Anhand der Schülernamen können Sie prüfen, welcher Abschlusseintrag eigentlich hätte erfasst werden müssen und können die Daten, wie </w:t>
      </w:r>
      <w:r w:rsidRPr="00967C98">
        <w:t xml:space="preserve">im Kapitel </w:t>
      </w:r>
      <w:r w:rsidR="00967C98" w:rsidRPr="00967C98">
        <w:rPr>
          <w:rStyle w:val="LDLink"/>
        </w:rPr>
        <w:fldChar w:fldCharType="begin"/>
      </w:r>
      <w:r w:rsidR="00967C98" w:rsidRPr="00967C98">
        <w:rPr>
          <w:rStyle w:val="LDLink"/>
        </w:rPr>
        <w:instrText xml:space="preserve"> REF _Ref160538643 \r \h  \* MERGEFORMAT </w:instrText>
      </w:r>
      <w:r w:rsidR="00967C98" w:rsidRPr="00967C98">
        <w:rPr>
          <w:rStyle w:val="LDLink"/>
        </w:rPr>
      </w:r>
      <w:r w:rsidR="00967C98" w:rsidRPr="00967C98">
        <w:rPr>
          <w:rStyle w:val="LDLink"/>
        </w:rPr>
        <w:fldChar w:fldCharType="separate"/>
      </w:r>
      <w:r w:rsidR="00FA5B4C">
        <w:rPr>
          <w:rStyle w:val="LDLink"/>
        </w:rPr>
        <w:t>5</w:t>
      </w:r>
      <w:r w:rsidR="00967C98" w:rsidRPr="00967C98">
        <w:rPr>
          <w:rStyle w:val="LDLink"/>
        </w:rPr>
        <w:fldChar w:fldCharType="end"/>
      </w:r>
      <w:r w:rsidRPr="00967C98">
        <w:t xml:space="preserve"> beschrieben</w:t>
      </w:r>
      <w:r>
        <w:t>, korrigieren.</w:t>
      </w:r>
    </w:p>
    <w:p w14:paraId="357BF40D" w14:textId="3E11C4A7" w:rsidR="008C66C0" w:rsidRDefault="008C66C0" w:rsidP="008C66C0">
      <w:pPr>
        <w:pStyle w:val="LDTextinhalteingerckt"/>
      </w:pPr>
      <w:r>
        <w:t xml:space="preserve">Hätte der Abschlusseintrag eigentlich für ein vergangenes Schuljahr erfasst werden sollen, d.h. es wurde das falsche Abschlussdatum erfasst, kann das Abschlussdatum ebenfalls über die Webseite </w:t>
      </w:r>
      <w:r w:rsidRPr="00A96A44">
        <w:rPr>
          <w:rStyle w:val="LDProgrammelement"/>
        </w:rPr>
        <w:t>Qualifikationen</w:t>
      </w:r>
      <w:r>
        <w:t xml:space="preserve"> korrigiert werden. In dem Fall müssen Sie ein Datum auswählen, das zu dem Schuljahr passt für das der Eintrag bestimmt war.</w:t>
      </w:r>
    </w:p>
    <w:p w14:paraId="6F4E77FA" w14:textId="77777777" w:rsidR="008C66C0" w:rsidRDefault="008C66C0" w:rsidP="008C66C0">
      <w:pPr>
        <w:pStyle w:val="LDTextinhalteingerckt"/>
      </w:pPr>
      <w:r>
        <w:t xml:space="preserve">Wird ein BAFL, OLH oder GE als Auffälligkeit angezeigt, müssen Sie prüfen, ob für den Schüler die Förderung IB-LER (für BAFL/OLH) oder die Förderung IB-GE (für den Abschlusseintrag GE) erfasst ist und der Gültigkeitszeitraum der Förderung im aktuellen Schuljahr </w:t>
      </w:r>
      <w:commentRangeStart w:id="113"/>
      <w:r>
        <w:t xml:space="preserve">liegt. </w:t>
      </w:r>
      <w:commentRangeEnd w:id="113"/>
      <w:r w:rsidR="0040294D">
        <w:rPr>
          <w:rStyle w:val="Kommentarzeichen"/>
          <w:color w:val="auto"/>
        </w:rPr>
        <w:commentReference w:id="113"/>
      </w:r>
    </w:p>
    <w:p w14:paraId="6F5BF332" w14:textId="76F873C7" w:rsidR="00D24E96" w:rsidRDefault="00D24E96" w:rsidP="008C66C0">
      <w:pPr>
        <w:pStyle w:val="LDTextinhalteingerckt"/>
      </w:pPr>
      <w:r w:rsidRPr="00D24E96">
        <w:t xml:space="preserve">Bei Schülern mit der Förderung IB-GE oder IB-LER können nur die Abschlusseinträge GE bzw. BAFL und OLH vergeben werden. Zielgleiche Abschlüsse wie beispielsweise der </w:t>
      </w:r>
      <w:r w:rsidRPr="00D24E96">
        <w:rPr>
          <w:rStyle w:val="LDwichtigerText"/>
        </w:rPr>
        <w:t>Hauptschulabschluss (HA)</w:t>
      </w:r>
      <w:r w:rsidRPr="00D24E96">
        <w:t xml:space="preserve"> oder der </w:t>
      </w:r>
      <w:r w:rsidRPr="00D24E96">
        <w:rPr>
          <w:rStyle w:val="LDwichtigerText"/>
        </w:rPr>
        <w:t>mittlere Abschluss (MA)</w:t>
      </w:r>
      <w:r w:rsidRPr="00D24E96">
        <w:t xml:space="preserve"> dürfen dagegen nicht vergeben werden, solange eine Förderung in IB-GE oder IB-LER besteht. Wird ein zielgleicher Abschluss wie z.</w:t>
      </w:r>
      <w:r>
        <w:t> </w:t>
      </w:r>
      <w:r w:rsidRPr="00D24E96">
        <w:t>B. der HA oder MA als auffällig angezeigt, ist zu prüfen, ob das Datum des Abschlusses in den IB-Förderzeitraum fällt. In diesem Fall wäre entweder der Förderzeitraum oder der Abschlusseintrag anzupassen</w:t>
      </w:r>
    </w:p>
    <w:p w14:paraId="305DA92F" w14:textId="77777777" w:rsidR="008C66C0" w:rsidRPr="00021C6A" w:rsidRDefault="008C66C0" w:rsidP="00A357E2">
      <w:pPr>
        <w:pStyle w:val="berschrift3"/>
      </w:pPr>
      <w:bookmarkStart w:id="114" w:name="_Toc130807864"/>
      <w:bookmarkStart w:id="115" w:name="_Toc195248810"/>
      <w:bookmarkStart w:id="116" w:name="_Toc226530804"/>
      <w:r>
        <w:t>Abweichungen Abiture</w:t>
      </w:r>
      <w:bookmarkEnd w:id="114"/>
      <w:bookmarkEnd w:id="115"/>
      <w:bookmarkEnd w:id="116"/>
    </w:p>
    <w:p w14:paraId="14303131" w14:textId="4151189D" w:rsidR="008C66C0" w:rsidRDefault="008C66C0" w:rsidP="008C66C0">
      <w:pPr>
        <w:pStyle w:val="LDTextinhalteingerckt"/>
      </w:pPr>
      <w:r>
        <w:t xml:space="preserve">In dieser Prüfung werden die auf der Webseite </w:t>
      </w:r>
      <w:r w:rsidRPr="00A96A44">
        <w:rPr>
          <w:rStyle w:val="LDProgrammelement"/>
        </w:rPr>
        <w:t>Qualifikationen</w:t>
      </w:r>
      <w:r>
        <w:t xml:space="preserve"> hinterlegten Abitureinträge und der auf der Webseite </w:t>
      </w:r>
      <w:r w:rsidRPr="00A96A44">
        <w:rPr>
          <w:rStyle w:val="LDProgrammelement"/>
        </w:rPr>
        <w:t>Abitur</w:t>
      </w:r>
      <w:r>
        <w:t xml:space="preserve"> von der LUSD ermittelte Status des Schülers verglichen. Dabei werden Schüler, bei denen ein Abitureintrag erfasst ist, deren Abiturstatus aber nicht von der LUSD als </w:t>
      </w:r>
      <w:r w:rsidRPr="00901740">
        <w:rPr>
          <w:rStyle w:val="LDProgrammelement"/>
        </w:rPr>
        <w:t>Abitur bestanden</w:t>
      </w:r>
      <w:r>
        <w:t xml:space="preserve"> ermittelt wurde, als Auffälligkeit zurückgespiegelt. </w:t>
      </w:r>
    </w:p>
    <w:p w14:paraId="17DBD25C" w14:textId="4C2499B1" w:rsidR="008C66C0" w:rsidRDefault="008C66C0" w:rsidP="008C66C0">
      <w:pPr>
        <w:pStyle w:val="LDTextinhalteingerckt"/>
      </w:pPr>
      <w:r>
        <w:t xml:space="preserve">Hat der Schüler das </w:t>
      </w:r>
      <w:r w:rsidRPr="00A96A44">
        <w:rPr>
          <w:rStyle w:val="LDwichtigerText"/>
        </w:rPr>
        <w:t>Abitur nicht bestanden</w:t>
      </w:r>
      <w:r>
        <w:t xml:space="preserve"> müssen Sie den Abi</w:t>
      </w:r>
      <w:r w:rsidR="00901740">
        <w:t xml:space="preserve">tureintrag in der Tabelle </w:t>
      </w:r>
      <w:r w:rsidR="00901740" w:rsidRPr="00901740">
        <w:rPr>
          <w:rStyle w:val="LDProgrammelement"/>
        </w:rPr>
        <w:t>Schul</w:t>
      </w:r>
      <w:r w:rsidRPr="00901740">
        <w:rPr>
          <w:rStyle w:val="LDProgrammelement"/>
        </w:rPr>
        <w:t>abschlüsse</w:t>
      </w:r>
      <w:r>
        <w:t xml:space="preserve"> auf der Webseite </w:t>
      </w:r>
      <w:r w:rsidRPr="00A96A44">
        <w:rPr>
          <w:rStyle w:val="LDProgrammelement"/>
        </w:rPr>
        <w:t>Qualifikationen</w:t>
      </w:r>
      <w:r>
        <w:t xml:space="preserve"> löschen. </w:t>
      </w:r>
    </w:p>
    <w:p w14:paraId="6721D7AE" w14:textId="38A66DD8" w:rsidR="008C66C0" w:rsidRDefault="008C66C0" w:rsidP="008C66C0">
      <w:pPr>
        <w:pStyle w:val="LDTextinhalteingerckt"/>
      </w:pPr>
      <w:r>
        <w:t xml:space="preserve">Hat der Schüler das </w:t>
      </w:r>
      <w:r w:rsidRPr="00A96A44">
        <w:rPr>
          <w:rStyle w:val="LDwichtigerText"/>
        </w:rPr>
        <w:t>Abitur bestanden</w:t>
      </w:r>
      <w:r>
        <w:t xml:space="preserve"> müssen Sie mit Hilfe der LUSD-Anleitung </w:t>
      </w:r>
      <w:hyperlink r:id="rId51" w:history="1">
        <w:r w:rsidRPr="004C54B7">
          <w:rPr>
            <w:rStyle w:val="LDLink"/>
          </w:rPr>
          <w:t>LUSD-Handbuch für das Abitur</w:t>
        </w:r>
      </w:hyperlink>
      <w:r>
        <w:t xml:space="preserve"> den Abiturstatus des Schülers überprüfen und korrigieren.</w:t>
      </w:r>
    </w:p>
    <w:p w14:paraId="185C1A43" w14:textId="77777777" w:rsidR="008C66C0" w:rsidRPr="00021C6A" w:rsidRDefault="008C66C0" w:rsidP="00A357E2">
      <w:pPr>
        <w:pStyle w:val="berschrift3"/>
      </w:pPr>
      <w:bookmarkStart w:id="117" w:name="_Toc130807865"/>
      <w:bookmarkStart w:id="118" w:name="_Toc195248811"/>
      <w:bookmarkStart w:id="119" w:name="_Toc226530805"/>
      <w:r>
        <w:lastRenderedPageBreak/>
        <w:t>ABB-/KABS-Einträge nur mit vorherigem Abschlusseintrag</w:t>
      </w:r>
      <w:bookmarkEnd w:id="117"/>
      <w:bookmarkEnd w:id="118"/>
      <w:bookmarkEnd w:id="119"/>
    </w:p>
    <w:p w14:paraId="20682CF8" w14:textId="79B24C02" w:rsidR="008C66C0" w:rsidRDefault="008C66C0" w:rsidP="008C66C0">
      <w:pPr>
        <w:pStyle w:val="LDTextinhalteingerckt"/>
      </w:pPr>
      <w:r>
        <w:t>In Stufe 9 kann der ABB-Eintrag (Abbruch ohne Teilnahme an der Abschlussprüfung) bzw. der KABS-Eintrag (erfolglose Teilnahme an der Abschlussprüfung) nicht der e</w:t>
      </w:r>
      <w:r w:rsidR="00901740">
        <w:t>rste zugeteilte Ab</w:t>
      </w:r>
      <w:r>
        <w:t>schluss in der Schulhistorie des Schülers sein</w:t>
      </w:r>
      <w:r w:rsidR="00967C98">
        <w:t>.</w:t>
      </w:r>
    </w:p>
    <w:p w14:paraId="5791FB83" w14:textId="76AACF74" w:rsidR="008C66C0" w:rsidRDefault="008C66C0" w:rsidP="008C66C0">
      <w:pPr>
        <w:pStyle w:val="LDTextinhalteingerckt"/>
      </w:pPr>
      <w:r>
        <w:t>Ein solcher Eintrag darf in der Stufe 9 lediglich vergeben werden, wenn der Schüler bereits in der Vergangenheit einen OHA (ohne Hauptschulabschluss), einen OLH (</w:t>
      </w:r>
      <w:r w:rsidR="00BC3F79" w:rsidRPr="00BC3F79">
        <w:t>ohne Berufsorientierten Abschluss aus der Schule mit Förderschwerpunkt Lernen</w:t>
      </w:r>
      <w:r>
        <w:t xml:space="preserve">), einen anderen Abschluss oder eine Gleichstellung erhalten hat. Ist dem nicht der Fall und der Schüler beendet den Bildungsgang, kann dem Schüler ein OHA oder ein OLH zugeordnet werden. Wiederholt der Schüler den Bildungsgang, soll kein Abschlusseintrag gesetzt werden. </w:t>
      </w:r>
    </w:p>
    <w:p w14:paraId="166AAD21" w14:textId="5B748382" w:rsidR="008C66C0" w:rsidRDefault="008C66C0" w:rsidP="008C66C0">
      <w:pPr>
        <w:pStyle w:val="LDTextinhalteingerckt"/>
      </w:pPr>
      <w:r>
        <w:t>Die Prüfung weist auf Schüler hin, bei denen ein ABB- bzw. ein</w:t>
      </w:r>
      <w:r w:rsidR="00901740">
        <w:t xml:space="preserve"> KABS-Eintrag in der Stufe 9 er</w:t>
      </w:r>
      <w:r>
        <w:t xml:space="preserve">fasst wurde aber, auf Basis der vergangenen Erhebungen, kein vorheriger Abschlusseintrag im KDW vorliegt. </w:t>
      </w:r>
    </w:p>
    <w:p w14:paraId="15808AFB" w14:textId="26B5F3C6" w:rsidR="008C66C0" w:rsidRDefault="008C66C0" w:rsidP="008C66C0">
      <w:pPr>
        <w:pStyle w:val="LDTextinhalteingerckt"/>
      </w:pPr>
      <w:r>
        <w:t>Wurde der ABB-/KABS-Eintrag eigentlich in einer anderen Stu</w:t>
      </w:r>
      <w:r w:rsidR="00901740">
        <w:t>fe vergeben, dann sollte das Ab</w:t>
      </w:r>
      <w:r>
        <w:t xml:space="preserve">schlussdatum des Eintrags in der Tabelle Schulabschlüsse auf der Webseite </w:t>
      </w:r>
      <w:r w:rsidRPr="00A96A44">
        <w:rPr>
          <w:rStyle w:val="LDProgrammelement"/>
        </w:rPr>
        <w:t>Qualifikationen</w:t>
      </w:r>
      <w:r>
        <w:t xml:space="preserve"> korrigiert werden</w:t>
      </w:r>
      <w:r w:rsidR="00967C98">
        <w:t xml:space="preserve">. </w:t>
      </w:r>
      <w:r>
        <w:t xml:space="preserve">Das Abschlussdatum muss in dem Schuljahr liegen, in dem die Stufe besucht wurde. Hätte eigentlich ein OHA oder OLH erfasst werden müssen, kann der falsche Eintrag in derselben Tabelle geändert werden. </w:t>
      </w:r>
    </w:p>
    <w:p w14:paraId="7F60774D" w14:textId="63D0D73A" w:rsidR="008C66C0" w:rsidRDefault="008C66C0" w:rsidP="008C66C0">
      <w:pPr>
        <w:pStyle w:val="LDTextinhalteingerckt"/>
      </w:pPr>
      <w:r>
        <w:t xml:space="preserve">Wird in der Historie der Schüler (Tabelle </w:t>
      </w:r>
      <w:r w:rsidRPr="00901740">
        <w:rPr>
          <w:rStyle w:val="LDProgrammelement"/>
        </w:rPr>
        <w:t>Schulabschlüsse</w:t>
      </w:r>
      <w:r>
        <w:t>) fü</w:t>
      </w:r>
      <w:r w:rsidR="00901740">
        <w:t>r die vergangenen Schuljahre be</w:t>
      </w:r>
      <w:r>
        <w:t xml:space="preserve">reits ein OHA, OLH oder anderer Abschlusseintrag angezeigt, schicken Sie bitte eine kurze Rückmeldung an das Postfach </w:t>
      </w:r>
      <w:hyperlink r:id="rId52" w:history="1">
        <w:r w:rsidRPr="00BC3F79">
          <w:rPr>
            <w:rStyle w:val="LDLink"/>
          </w:rPr>
          <w:t>Abschlussstatistik@kultus.hessen.de</w:t>
        </w:r>
      </w:hyperlink>
      <w:r>
        <w:t xml:space="preserve">, damit die Meldung ausgeblendet werden kann. Die schulfachliche Aufsicht setzen Sie dabei bitte </w:t>
      </w:r>
      <w:r w:rsidR="00901740">
        <w:t>in</w:t>
      </w:r>
      <w:r>
        <w:t xml:space="preserve"> Kopie.</w:t>
      </w:r>
    </w:p>
    <w:p w14:paraId="32CDC70D" w14:textId="77777777" w:rsidR="008C66C0" w:rsidRPr="00021C6A" w:rsidRDefault="008C66C0" w:rsidP="00A357E2">
      <w:pPr>
        <w:pStyle w:val="berschrift3"/>
      </w:pPr>
      <w:bookmarkStart w:id="120" w:name="_Toc130807866"/>
      <w:bookmarkStart w:id="121" w:name="_Toc195248812"/>
      <w:bookmarkStart w:id="122" w:name="_Toc226530806"/>
      <w:r>
        <w:t>Weitere Auffälligkeiten in vereinzelten Klassen</w:t>
      </w:r>
      <w:bookmarkEnd w:id="120"/>
      <w:bookmarkEnd w:id="121"/>
      <w:bookmarkEnd w:id="122"/>
    </w:p>
    <w:p w14:paraId="1B59FDCA" w14:textId="549E5BCB" w:rsidR="008C66C0" w:rsidRDefault="008C66C0" w:rsidP="008C66C0">
      <w:pPr>
        <w:pStyle w:val="LDTextinhalteingerckt"/>
      </w:pPr>
      <w:r>
        <w:t xml:space="preserve">In dieser Prüfung wird auf Klassen aufmerksam gemacht, bei denen weitere Auffälligkeiten bestehen. Die Art der Auffälligkeit wird in der letzten Spalte beschrieben. </w:t>
      </w:r>
    </w:p>
    <w:p w14:paraId="6669ED78" w14:textId="26519735" w:rsidR="00A357E2" w:rsidRDefault="008C66C0" w:rsidP="008C66C0">
      <w:pPr>
        <w:pStyle w:val="LDTextinhalteingerckt"/>
      </w:pPr>
      <w:r>
        <w:t>Können Sie die Auffälligkeiten erklären, schicken Sie bitte ein</w:t>
      </w:r>
      <w:r w:rsidR="00901740">
        <w:t>e kurze Rückmeldung an das Post</w:t>
      </w:r>
      <w:r>
        <w:t xml:space="preserve">fach </w:t>
      </w:r>
      <w:hyperlink r:id="rId53" w:history="1">
        <w:r w:rsidRPr="00BC3F79">
          <w:rPr>
            <w:rStyle w:val="LDLink"/>
          </w:rPr>
          <w:t>Abschlussstatistik@kultus.hessen.de</w:t>
        </w:r>
      </w:hyperlink>
      <w:r>
        <w:t xml:space="preserve">, damit der Fall aus der Liste entfernt werden kann. Die schulfachliche Aufsicht setzen Sie dabei bitte </w:t>
      </w:r>
      <w:r w:rsidR="00901740">
        <w:t>in</w:t>
      </w:r>
      <w:r>
        <w:t xml:space="preserve"> Kopie.</w:t>
      </w:r>
    </w:p>
    <w:p w14:paraId="2322A220" w14:textId="77777777" w:rsidR="00A357E2" w:rsidRDefault="00A357E2">
      <w:pPr>
        <w:spacing w:before="0" w:after="200" w:line="276" w:lineRule="auto"/>
        <w:rPr>
          <w:color w:val="000000" w:themeColor="text1"/>
        </w:rPr>
      </w:pPr>
      <w:r>
        <w:br w:type="page"/>
      </w:r>
    </w:p>
    <w:p w14:paraId="08C8128D" w14:textId="77777777" w:rsidR="008C66C0" w:rsidRDefault="008C66C0" w:rsidP="00A357E2">
      <w:pPr>
        <w:pStyle w:val="berschrift2"/>
      </w:pPr>
      <w:bookmarkStart w:id="123" w:name="_Toc130807867"/>
      <w:bookmarkStart w:id="124" w:name="_Toc195248813"/>
      <w:bookmarkStart w:id="125" w:name="_Toc226530807"/>
      <w:r>
        <w:lastRenderedPageBreak/>
        <w:t>Prüfung und Korrektur der aktuellen Abschlusseinträge</w:t>
      </w:r>
      <w:bookmarkEnd w:id="123"/>
      <w:bookmarkEnd w:id="124"/>
      <w:bookmarkEnd w:id="125"/>
    </w:p>
    <w:p w14:paraId="7E7C6BA8" w14:textId="357CBA76" w:rsidR="008C66C0" w:rsidRDefault="008C66C0" w:rsidP="008C66C0">
      <w:pPr>
        <w:pStyle w:val="LDTextinhalteingerckt"/>
      </w:pPr>
      <w:r w:rsidRPr="00673DA2">
        <w:t xml:space="preserve">In Ergänzung zum Bericht </w:t>
      </w:r>
      <w:r w:rsidRPr="00901740">
        <w:rPr>
          <w:rStyle w:val="LDProgrammelement"/>
        </w:rPr>
        <w:t>Prüfbericht Abschlussstatistik</w:t>
      </w:r>
      <w:r w:rsidRPr="00673DA2">
        <w:t xml:space="preserve"> kann auch </w:t>
      </w:r>
      <w:r>
        <w:t xml:space="preserve">der </w:t>
      </w:r>
      <w:r w:rsidRPr="00967C98">
        <w:t xml:space="preserve">im Kapitel </w:t>
      </w:r>
      <w:r w:rsidR="00967C98" w:rsidRPr="00967C98">
        <w:rPr>
          <w:rStyle w:val="LDLink"/>
        </w:rPr>
        <w:fldChar w:fldCharType="begin"/>
      </w:r>
      <w:r w:rsidR="00967C98" w:rsidRPr="00967C98">
        <w:rPr>
          <w:rStyle w:val="LDLink"/>
        </w:rPr>
        <w:instrText xml:space="preserve"> REF _Ref160538836 \r \h  \* MERGEFORMAT </w:instrText>
      </w:r>
      <w:r w:rsidR="00967C98" w:rsidRPr="00967C98">
        <w:rPr>
          <w:rStyle w:val="LDLink"/>
        </w:rPr>
      </w:r>
      <w:r w:rsidR="00967C98" w:rsidRPr="00967C98">
        <w:rPr>
          <w:rStyle w:val="LDLink"/>
        </w:rPr>
        <w:fldChar w:fldCharType="separate"/>
      </w:r>
      <w:r w:rsidR="00FA5B4C">
        <w:rPr>
          <w:rStyle w:val="LDLink"/>
        </w:rPr>
        <w:t>1.2</w:t>
      </w:r>
      <w:r w:rsidR="00967C98" w:rsidRPr="00967C98">
        <w:rPr>
          <w:rStyle w:val="LDLink"/>
        </w:rPr>
        <w:fldChar w:fldCharType="end"/>
      </w:r>
      <w:r>
        <w:t xml:space="preserve"> erwähnte Bericht </w:t>
      </w:r>
      <w:r w:rsidRPr="00901740">
        <w:rPr>
          <w:rStyle w:val="LDProgrammelement"/>
        </w:rPr>
        <w:t>Abgänger-/Abschlussstatistik</w:t>
      </w:r>
      <w:r>
        <w:t xml:space="preserve"> auf der Website </w:t>
      </w:r>
      <w:r w:rsidR="00B26DC2" w:rsidRPr="00A96A44">
        <w:rPr>
          <w:rStyle w:val="LDProgrammelement"/>
        </w:rPr>
        <w:t>Extras &gt; Berichte &gt;</w:t>
      </w:r>
      <w:r w:rsidR="000763A3">
        <w:rPr>
          <w:rStyle w:val="LDProgrammelement"/>
        </w:rPr>
        <w:t xml:space="preserve"> Standardberichte &gt; </w:t>
      </w:r>
      <w:r w:rsidR="00B26DC2" w:rsidRPr="00A96A44">
        <w:rPr>
          <w:rStyle w:val="LDProgrammelement"/>
        </w:rPr>
        <w:t>Statistik &gt; Abschlussstatistik</w:t>
      </w:r>
      <w:r w:rsidR="00B26DC2">
        <w:t xml:space="preserve"> </w:t>
      </w:r>
      <w:r w:rsidRPr="00673DA2">
        <w:t xml:space="preserve">für die Prüfung der Live-Daten genutzt werden. </w:t>
      </w:r>
    </w:p>
    <w:p w14:paraId="063B1454" w14:textId="56AFB8CB" w:rsidR="008C66C0" w:rsidRDefault="008C66C0" w:rsidP="008C66C0">
      <w:pPr>
        <w:pStyle w:val="LDTextinhalteingerckt"/>
      </w:pPr>
      <w:r w:rsidRPr="00673DA2">
        <w:t xml:space="preserve">Ausschlaggebend für die Erhebung ist jedoch der </w:t>
      </w:r>
      <w:r w:rsidRPr="00901740">
        <w:rPr>
          <w:rStyle w:val="LDProgrammelement"/>
        </w:rPr>
        <w:t>Prüfbericht Abschlussstatistik</w:t>
      </w:r>
      <w:r w:rsidRPr="00673DA2">
        <w:t xml:space="preserve">, da </w:t>
      </w:r>
      <w:r>
        <w:t xml:space="preserve">nur </w:t>
      </w:r>
      <w:r w:rsidRPr="00673DA2">
        <w:t>dieser die übernommenen Daten widerspiegelt.</w:t>
      </w:r>
    </w:p>
    <w:p w14:paraId="23879D94" w14:textId="77777777" w:rsidR="008C66C0" w:rsidRPr="00021C6A" w:rsidRDefault="008C66C0" w:rsidP="004A39E8">
      <w:pPr>
        <w:pStyle w:val="berschrift3"/>
      </w:pPr>
      <w:bookmarkStart w:id="126" w:name="_Abschlusseinträge_korrigieren"/>
      <w:bookmarkStart w:id="127" w:name="_Datenkorrektur_über_die"/>
      <w:bookmarkStart w:id="128" w:name="_Toc130807868"/>
      <w:bookmarkStart w:id="129" w:name="_Toc195248814"/>
      <w:bookmarkStart w:id="130" w:name="_Toc226530808"/>
      <w:bookmarkEnd w:id="126"/>
      <w:bookmarkEnd w:id="127"/>
      <w:r>
        <w:t>Datenkorrektur über die Webseite: Qualifikationen</w:t>
      </w:r>
      <w:bookmarkEnd w:id="128"/>
      <w:bookmarkEnd w:id="129"/>
      <w:bookmarkEnd w:id="130"/>
    </w:p>
    <w:p w14:paraId="24B5000C" w14:textId="7094274F" w:rsidR="008C66C0" w:rsidRDefault="008C66C0" w:rsidP="008C66C0">
      <w:pPr>
        <w:pStyle w:val="LDTextinhalteingerckt"/>
      </w:pPr>
      <w:r>
        <w:t>Einen falschen Eintrag, auch einen historischen falschen Eintrag können Sie – wie im Folgenden gezeigt – korrigieren:</w:t>
      </w:r>
    </w:p>
    <w:p w14:paraId="40D13980" w14:textId="77777777" w:rsidR="00E66F9B" w:rsidRDefault="000763A3" w:rsidP="00E66F9B">
      <w:pPr>
        <w:pStyle w:val="LDTextinhalteingerckt"/>
        <w:keepNext/>
      </w:pPr>
      <w:r>
        <w:rPr>
          <w:noProof/>
        </w:rPr>
        <w:drawing>
          <wp:inline distT="0" distB="0" distL="0" distR="0" wp14:anchorId="7A457B7D" wp14:editId="7CADF52E">
            <wp:extent cx="5616437" cy="2038134"/>
            <wp:effectExtent l="19050" t="19050" r="22860" b="19685"/>
            <wp:docPr id="14" name="Grafik 14" descr="Das Bildschirmfoto zeigt die Webseite Qualifikationen im Register Eignung/ Abschlüssen / Berufe. Die Schaltfläche Bearbeiten ist gekennzeich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Das Bildschirmfoto zeigt die Webseite Qualifikationen im Register Eignung/ Abschlüssen / Berufe. Die Schaltfläche Bearbeiten ist gekennzeichne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22115" cy="2040194"/>
                    </a:xfrm>
                    <a:prstGeom prst="rect">
                      <a:avLst/>
                    </a:prstGeom>
                    <a:noFill/>
                    <a:ln>
                      <a:solidFill>
                        <a:srgbClr val="14006E"/>
                      </a:solidFill>
                    </a:ln>
                  </pic:spPr>
                </pic:pic>
              </a:graphicData>
            </a:graphic>
          </wp:inline>
        </w:drawing>
      </w:r>
    </w:p>
    <w:p w14:paraId="3597B16D" w14:textId="48DE3EF1" w:rsidR="00E66F9B" w:rsidRDefault="00E66F9B" w:rsidP="00E66F9B">
      <w:pPr>
        <w:pStyle w:val="LDBildunterschrift"/>
      </w:pPr>
      <w:bookmarkStart w:id="131" w:name="_Toc194590076"/>
      <w:bookmarkStart w:id="132" w:name="_Toc195250310"/>
      <w:bookmarkStart w:id="133" w:name="_Toc226530842"/>
      <w:r>
        <w:t xml:space="preserve">Abb. </w:t>
      </w:r>
      <w:r w:rsidR="00DF5CAD">
        <w:fldChar w:fldCharType="begin"/>
      </w:r>
      <w:r w:rsidR="00DF5CAD">
        <w:instrText xml:space="preserve"> SEQ Abb. \* ARABIC </w:instrText>
      </w:r>
      <w:r w:rsidR="00DF5CAD">
        <w:fldChar w:fldCharType="separate"/>
      </w:r>
      <w:r w:rsidR="00FA5B4C">
        <w:rPr>
          <w:noProof/>
        </w:rPr>
        <w:t>9</w:t>
      </w:r>
      <w:r w:rsidR="00DF5CAD">
        <w:rPr>
          <w:noProof/>
        </w:rPr>
        <w:fldChar w:fldCharType="end"/>
      </w:r>
      <w:r>
        <w:t xml:space="preserve"> </w:t>
      </w:r>
      <w:bookmarkStart w:id="134" w:name="_Hlk223347847"/>
      <w:r>
        <w:t>Webseite Qualifikationen:</w:t>
      </w:r>
      <w:bookmarkEnd w:id="134"/>
      <w:r>
        <w:t xml:space="preserve"> </w:t>
      </w:r>
      <w:r w:rsidRPr="00E66F9B">
        <w:t>Datenkorrektur</w:t>
      </w:r>
      <w:bookmarkEnd w:id="131"/>
      <w:bookmarkEnd w:id="132"/>
      <w:bookmarkEnd w:id="133"/>
      <w:r w:rsidRPr="00E66F9B">
        <w:t xml:space="preserve"> </w:t>
      </w:r>
    </w:p>
    <w:p w14:paraId="2C8C46F3" w14:textId="375C57BB" w:rsidR="00901740" w:rsidRDefault="00E66F9B" w:rsidP="00E66F9B">
      <w:pPr>
        <w:pStyle w:val="LDTextinhalteingerckt"/>
        <w:keepNext/>
      </w:pPr>
      <w:r>
        <w:rPr>
          <w:noProof/>
        </w:rPr>
        <w:drawing>
          <wp:inline distT="0" distB="0" distL="0" distR="0" wp14:anchorId="5BFA8DEA" wp14:editId="26307EC8">
            <wp:extent cx="3923569" cy="2813603"/>
            <wp:effectExtent l="19050" t="19050" r="20320" b="25400"/>
            <wp:docPr id="15" name="Grafik 15" descr="Das Bildschirmfoto zeigt das Dialogfenster Abschluss bearbeit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descr="Das Bildschirmfoto zeigt das Dialogfenster Abschluss bearbeiten. "/>
                    <pic:cNvPicPr>
                      <a:picLocks noChangeAspect="1" noChangeArrowheads="1"/>
                    </pic:cNvPicPr>
                  </pic:nvPicPr>
                  <pic:blipFill rotWithShape="1">
                    <a:blip r:embed="rId55">
                      <a:extLst>
                        <a:ext uri="{28A0092B-C50C-407E-A947-70E740481C1C}">
                          <a14:useLocalDpi xmlns:a14="http://schemas.microsoft.com/office/drawing/2010/main" val="0"/>
                        </a:ext>
                      </a:extLst>
                    </a:blip>
                    <a:srcRect l="19984" t="40163" r="27757" b="2428"/>
                    <a:stretch/>
                  </pic:blipFill>
                  <pic:spPr bwMode="auto">
                    <a:xfrm>
                      <a:off x="0" y="0"/>
                      <a:ext cx="3962557" cy="2841561"/>
                    </a:xfrm>
                    <a:prstGeom prst="rect">
                      <a:avLst/>
                    </a:prstGeom>
                    <a:noFill/>
                    <a:ln w="9525" cap="flat" cmpd="sng" algn="ctr">
                      <a:solidFill>
                        <a:srgbClr val="14006E"/>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8F69D2" w14:textId="20C1D45A" w:rsidR="008C66C0" w:rsidRDefault="00901740" w:rsidP="00901740">
      <w:pPr>
        <w:pStyle w:val="LDBildunterschrift"/>
      </w:pPr>
      <w:bookmarkStart w:id="135" w:name="_Toc194590077"/>
      <w:bookmarkStart w:id="136" w:name="_Toc195250311"/>
      <w:bookmarkStart w:id="137" w:name="_Toc226530843"/>
      <w:r>
        <w:t xml:space="preserve">Abb. </w:t>
      </w:r>
      <w:r w:rsidR="00DF5CAD">
        <w:fldChar w:fldCharType="begin"/>
      </w:r>
      <w:r w:rsidR="00DF5CAD">
        <w:instrText xml:space="preserve"> SEQ Abb. \* ARABIC </w:instrText>
      </w:r>
      <w:r w:rsidR="00DF5CAD">
        <w:fldChar w:fldCharType="separate"/>
      </w:r>
      <w:r w:rsidR="00FA5B4C">
        <w:rPr>
          <w:noProof/>
        </w:rPr>
        <w:t>10</w:t>
      </w:r>
      <w:r w:rsidR="00DF5CAD">
        <w:rPr>
          <w:noProof/>
        </w:rPr>
        <w:fldChar w:fldCharType="end"/>
      </w:r>
      <w:r>
        <w:t xml:space="preserve"> </w:t>
      </w:r>
      <w:r w:rsidR="00D24E96" w:rsidRPr="00D24E96">
        <w:t>Webseite Qualifikationen:</w:t>
      </w:r>
      <w:r w:rsidR="00D24E96">
        <w:t xml:space="preserve"> </w:t>
      </w:r>
      <w:r w:rsidR="00E65979">
        <w:t>Dialogfenster</w:t>
      </w:r>
      <w:r>
        <w:t xml:space="preserve"> Abschluss bearbeiten</w:t>
      </w:r>
      <w:bookmarkEnd w:id="135"/>
      <w:bookmarkEnd w:id="136"/>
      <w:bookmarkEnd w:id="137"/>
    </w:p>
    <w:p w14:paraId="7540662D" w14:textId="77777777" w:rsidR="008C66C0" w:rsidRPr="00021C6A" w:rsidRDefault="008C66C0" w:rsidP="004A39E8">
      <w:pPr>
        <w:pStyle w:val="berschrift3"/>
      </w:pPr>
      <w:bookmarkStart w:id="138" w:name="_Toc130807869"/>
      <w:bookmarkStart w:id="139" w:name="_Toc195248815"/>
      <w:bookmarkStart w:id="140" w:name="_Toc226530809"/>
      <w:r>
        <w:lastRenderedPageBreak/>
        <w:t>Datenkorrektur über die Webseite: Zeugnisse erstellen</w:t>
      </w:r>
      <w:bookmarkEnd w:id="138"/>
      <w:bookmarkEnd w:id="139"/>
      <w:bookmarkEnd w:id="140"/>
    </w:p>
    <w:p w14:paraId="429CB53F" w14:textId="2E8A742D" w:rsidR="008C66C0" w:rsidRDefault="008C66C0" w:rsidP="008C66C0">
      <w:pPr>
        <w:pStyle w:val="LDTextinhalteingerckt"/>
      </w:pPr>
      <w:r>
        <w:t xml:space="preserve">Einen falschen Eintrag, auch einen historischen falschen Eintrag, können Sie – wie im Folgenden gezeigt </w:t>
      </w:r>
      <w:r w:rsidR="00BC3F79">
        <w:t>–</w:t>
      </w:r>
      <w:r>
        <w:t xml:space="preserve"> in der Mehrfachbearbeitung korrigieren:</w:t>
      </w:r>
    </w:p>
    <w:p w14:paraId="0AF30738" w14:textId="2D5F42BA" w:rsidR="00901740" w:rsidRDefault="00E66F9B" w:rsidP="006E5C28">
      <w:pPr>
        <w:pStyle w:val="LDTextinhalteingerckt"/>
      </w:pPr>
      <w:r>
        <w:rPr>
          <w:noProof/>
        </w:rPr>
        <w:drawing>
          <wp:inline distT="0" distB="0" distL="0" distR="0" wp14:anchorId="15BD0758" wp14:editId="66CC44A9">
            <wp:extent cx="5636316" cy="3230668"/>
            <wp:effectExtent l="19050" t="19050" r="21590" b="27305"/>
            <wp:docPr id="16" name="Grafik 16" descr="Das Bildschirmfoto zeigt die Webseite Zeugnis zuweisen. Die Schaltfläche Bearbeiten ist marki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descr="Das Bildschirmfoto zeigt die Webseite Zeugnis zuweisen. Die Schaltfläche Bearbeiten ist markier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88852" cy="3260781"/>
                    </a:xfrm>
                    <a:prstGeom prst="rect">
                      <a:avLst/>
                    </a:prstGeom>
                    <a:noFill/>
                    <a:ln>
                      <a:solidFill>
                        <a:srgbClr val="14006E"/>
                      </a:solidFill>
                    </a:ln>
                  </pic:spPr>
                </pic:pic>
              </a:graphicData>
            </a:graphic>
          </wp:inline>
        </w:drawing>
      </w:r>
    </w:p>
    <w:p w14:paraId="10E2171E" w14:textId="2F90B336" w:rsidR="008C66C0" w:rsidRDefault="00901740" w:rsidP="00901740">
      <w:pPr>
        <w:pStyle w:val="LDBildunterschrift"/>
      </w:pPr>
      <w:bookmarkStart w:id="141" w:name="_Toc194590078"/>
      <w:bookmarkStart w:id="142" w:name="_Toc195250312"/>
      <w:bookmarkStart w:id="143" w:name="_Toc226530844"/>
      <w:r>
        <w:t xml:space="preserve">Abb. </w:t>
      </w:r>
      <w:r w:rsidR="00DF5CAD">
        <w:fldChar w:fldCharType="begin"/>
      </w:r>
      <w:r w:rsidR="00DF5CAD">
        <w:instrText xml:space="preserve"> SEQ Abb. \* ARABIC </w:instrText>
      </w:r>
      <w:r w:rsidR="00DF5CAD">
        <w:fldChar w:fldCharType="separate"/>
      </w:r>
      <w:r w:rsidR="00FA5B4C">
        <w:rPr>
          <w:noProof/>
        </w:rPr>
        <w:t>11</w:t>
      </w:r>
      <w:r w:rsidR="00DF5CAD">
        <w:rPr>
          <w:noProof/>
        </w:rPr>
        <w:fldChar w:fldCharType="end"/>
      </w:r>
      <w:r>
        <w:t xml:space="preserve"> Webseite Zeugnis </w:t>
      </w:r>
      <w:r w:rsidR="006E5C28">
        <w:t xml:space="preserve">zuweisen: </w:t>
      </w:r>
      <w:r w:rsidR="006E5C28" w:rsidRPr="006E5C28">
        <w:t>Datenkorrektur</w:t>
      </w:r>
      <w:bookmarkEnd w:id="141"/>
      <w:bookmarkEnd w:id="142"/>
      <w:bookmarkEnd w:id="143"/>
      <w:r w:rsidR="006E5C28" w:rsidRPr="006E5C28">
        <w:t xml:space="preserve"> </w:t>
      </w:r>
    </w:p>
    <w:p w14:paraId="13650F9C" w14:textId="77777777" w:rsidR="00901740" w:rsidRDefault="008C66C0" w:rsidP="00901740">
      <w:pPr>
        <w:pStyle w:val="LDTextinhalteingerckt"/>
        <w:keepNext/>
      </w:pPr>
      <w:r w:rsidRPr="005948AC">
        <w:rPr>
          <w:noProof/>
          <w:lang w:eastAsia="de-DE"/>
        </w:rPr>
        <w:drawing>
          <wp:inline distT="0" distB="0" distL="0" distR="0" wp14:anchorId="7D564816" wp14:editId="0D2E5FEA">
            <wp:extent cx="4768133" cy="2972629"/>
            <wp:effectExtent l="19050" t="19050" r="13970" b="18415"/>
            <wp:docPr id="697" name="Grafik 697" descr="Das Bildschirmfoto zeigt das Dialogfenster Zuweisung bearbe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Grafik 697" descr="Das Bildschirmfoto zeigt das Dialogfenster Zuweisung bearbeiten."/>
                    <pic:cNvPicPr>
                      <a:picLocks noChangeAspect="1" noChangeArrowheads="1"/>
                    </pic:cNvPicPr>
                  </pic:nvPicPr>
                  <pic:blipFill rotWithShape="1">
                    <a:blip r:embed="rId57">
                      <a:extLst>
                        <a:ext uri="{28A0092B-C50C-407E-A947-70E740481C1C}">
                          <a14:useLocalDpi xmlns:a14="http://schemas.microsoft.com/office/drawing/2010/main" val="0"/>
                        </a:ext>
                      </a:extLst>
                    </a:blip>
                    <a:srcRect l="4541" t="14487" r="13415" b="9475"/>
                    <a:stretch/>
                  </pic:blipFill>
                  <pic:spPr bwMode="auto">
                    <a:xfrm>
                      <a:off x="0" y="0"/>
                      <a:ext cx="4809280" cy="2998281"/>
                    </a:xfrm>
                    <a:prstGeom prst="rect">
                      <a:avLst/>
                    </a:prstGeom>
                    <a:noFill/>
                    <a:ln w="9525" cap="flat" cmpd="sng" algn="ctr">
                      <a:solidFill>
                        <a:srgbClr val="14006E"/>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558CF34B" w14:textId="70FE274E" w:rsidR="008C66C0" w:rsidRDefault="00901740" w:rsidP="00901740">
      <w:pPr>
        <w:pStyle w:val="LDBildunterschrift"/>
      </w:pPr>
      <w:bookmarkStart w:id="144" w:name="_Toc194590079"/>
      <w:bookmarkStart w:id="145" w:name="_Toc195250313"/>
      <w:bookmarkStart w:id="146" w:name="_Toc226530845"/>
      <w:r>
        <w:t xml:space="preserve">Abb. </w:t>
      </w:r>
      <w:r w:rsidR="00DF5CAD">
        <w:fldChar w:fldCharType="begin"/>
      </w:r>
      <w:r w:rsidR="00DF5CAD">
        <w:instrText xml:space="preserve"> SEQ Abb. \* ARABIC </w:instrText>
      </w:r>
      <w:r w:rsidR="00DF5CAD">
        <w:fldChar w:fldCharType="separate"/>
      </w:r>
      <w:r w:rsidR="00FA5B4C">
        <w:rPr>
          <w:noProof/>
        </w:rPr>
        <w:t>12</w:t>
      </w:r>
      <w:r w:rsidR="00DF5CAD">
        <w:rPr>
          <w:noProof/>
        </w:rPr>
        <w:fldChar w:fldCharType="end"/>
      </w:r>
      <w:r>
        <w:t xml:space="preserve"> </w:t>
      </w:r>
      <w:r w:rsidR="00D24E96">
        <w:t xml:space="preserve">Webseite Zeugnis zuweisen: </w:t>
      </w:r>
      <w:r w:rsidR="00E65979">
        <w:t>Dialogfenster</w:t>
      </w:r>
      <w:r>
        <w:t xml:space="preserve"> Zuweisung bearbeiten</w:t>
      </w:r>
      <w:bookmarkEnd w:id="144"/>
      <w:bookmarkEnd w:id="145"/>
      <w:bookmarkEnd w:id="146"/>
    </w:p>
    <w:p w14:paraId="19C9646E" w14:textId="77777777" w:rsidR="002801AA" w:rsidRDefault="002801AA" w:rsidP="004A39E8">
      <w:pPr>
        <w:pStyle w:val="LDDokumentenberschrift"/>
      </w:pPr>
      <w:bookmarkStart w:id="147" w:name="_Toc130807870"/>
      <w:bookmarkStart w:id="148" w:name="_Toc195248816"/>
      <w:bookmarkStart w:id="149" w:name="_Toc226530810"/>
      <w:bookmarkStart w:id="150" w:name="_Toc480899265"/>
      <w:r>
        <w:lastRenderedPageBreak/>
        <w:t>Abschlusseinträge nach Schulformen</w:t>
      </w:r>
      <w:bookmarkEnd w:id="147"/>
      <w:bookmarkEnd w:id="148"/>
      <w:bookmarkEnd w:id="149"/>
    </w:p>
    <w:p w14:paraId="5E1EA1B5" w14:textId="77777777" w:rsidR="002801AA" w:rsidRDefault="002801AA" w:rsidP="004A39E8">
      <w:pPr>
        <w:pStyle w:val="berschrift2"/>
      </w:pPr>
      <w:bookmarkStart w:id="151" w:name="_Toc130807871"/>
      <w:bookmarkStart w:id="152" w:name="_Ref160538643"/>
      <w:bookmarkStart w:id="153" w:name="_Toc195248817"/>
      <w:bookmarkStart w:id="154" w:name="_Toc226530811"/>
      <w:r>
        <w:t>Gesamtübersicht der Abschlusseinträge nach Schulformen</w:t>
      </w:r>
      <w:bookmarkEnd w:id="151"/>
      <w:bookmarkEnd w:id="152"/>
      <w:bookmarkEnd w:id="153"/>
      <w:bookmarkEnd w:id="154"/>
    </w:p>
    <w:p w14:paraId="582E7D1C" w14:textId="77777777" w:rsidR="002801AA" w:rsidRPr="00190611" w:rsidRDefault="002801AA" w:rsidP="002801AA">
      <w:pPr>
        <w:pStyle w:val="LDTextinhalteingerckt"/>
      </w:pPr>
      <w:bookmarkStart w:id="155" w:name="_Übersicht_der_Abschlusseinträge_1"/>
      <w:bookmarkEnd w:id="150"/>
      <w:bookmarkEnd w:id="155"/>
      <w:r w:rsidRPr="00190611">
        <w:t xml:space="preserve">Ein Abschlusseintrag sollte </w:t>
      </w:r>
      <w:r>
        <w:t>erfasst werden</w:t>
      </w:r>
      <w:r w:rsidRPr="00190611">
        <w:t xml:space="preserve"> bei…</w:t>
      </w:r>
    </w:p>
    <w:p w14:paraId="0A828BA5" w14:textId="02602016" w:rsidR="002801AA" w:rsidRPr="002801AA" w:rsidRDefault="002801AA" w:rsidP="002801AA">
      <w:pPr>
        <w:pStyle w:val="Aufzhlungeingerckt"/>
        <w:rPr>
          <w:rStyle w:val="LDwichtigerText"/>
        </w:rPr>
      </w:pPr>
      <w:r w:rsidRPr="002801AA">
        <w:rPr>
          <w:rStyle w:val="LDwichtigerText"/>
        </w:rPr>
        <w:t>Bestehen einer Prüfung.</w:t>
      </w:r>
    </w:p>
    <w:p w14:paraId="4D33DEB4" w14:textId="2FB2CFDC" w:rsidR="002801AA" w:rsidRDefault="002801AA" w:rsidP="002801AA">
      <w:pPr>
        <w:pStyle w:val="Aufzhlungeingerckt"/>
      </w:pPr>
      <w:r w:rsidRPr="002801AA">
        <w:rPr>
          <w:rStyle w:val="LDwichtigerText"/>
        </w:rPr>
        <w:t>Versetzung in die nächsthöhere Jahrgangsstufe</w:t>
      </w:r>
      <w:r>
        <w:t xml:space="preserve"> </w:t>
      </w:r>
      <w:r w:rsidRPr="004D0A21">
        <w:t xml:space="preserve">durch Erfüllung der unter </w:t>
      </w:r>
      <w:r w:rsidRPr="005F551D">
        <w:t>§55 VOBGM</w:t>
      </w:r>
      <w:r w:rsidRPr="004D0A21">
        <w:t xml:space="preserve"> auf</w:t>
      </w:r>
      <w:r>
        <w:softHyphen/>
      </w:r>
      <w:r w:rsidRPr="004D0A21">
        <w:t>geführten Bedingungen (Gleichstellung)</w:t>
      </w:r>
      <w:r>
        <w:t>.</w:t>
      </w:r>
    </w:p>
    <w:p w14:paraId="59F38E35" w14:textId="4109806A" w:rsidR="002801AA" w:rsidRDefault="002801AA" w:rsidP="002801AA">
      <w:pPr>
        <w:pStyle w:val="Aufzhlungeingerckt"/>
      </w:pPr>
      <w:r w:rsidRPr="00D35E4E">
        <w:t>Abbruch eines beruflichen Bildungsgangs</w:t>
      </w:r>
      <w:r>
        <w:t>.</w:t>
      </w:r>
    </w:p>
    <w:p w14:paraId="6FA379E4" w14:textId="3B5AE4DA" w:rsidR="002801AA" w:rsidRDefault="002801AA" w:rsidP="002801AA">
      <w:pPr>
        <w:pStyle w:val="Aufzhlungeingerckt"/>
      </w:pPr>
      <w:r>
        <w:t xml:space="preserve">Abbruch eines allgemeinbildenden Bildungsgangs und </w:t>
      </w:r>
      <w:r w:rsidRPr="002801AA">
        <w:rPr>
          <w:rStyle w:val="LDwichtigerText"/>
        </w:rPr>
        <w:t>Verlassen des allgemeinbildenden Bildungssystems</w:t>
      </w:r>
      <w:r>
        <w:t>.</w:t>
      </w:r>
    </w:p>
    <w:p w14:paraId="6D881C95" w14:textId="488B3A32" w:rsidR="002801AA" w:rsidRDefault="002801AA" w:rsidP="002801AA">
      <w:pPr>
        <w:pStyle w:val="Aufzhlungeingerckt"/>
      </w:pPr>
      <w:commentRangeStart w:id="156"/>
      <w:r w:rsidRPr="00D35E4E">
        <w:t>Abgang eines ausländischen Gastschülers</w:t>
      </w:r>
      <w:r w:rsidR="00D24E96">
        <w:t>.</w:t>
      </w:r>
      <w:r w:rsidR="00F56510">
        <w:rPr>
          <w:rStyle w:val="Funotenzeichen"/>
        </w:rPr>
        <w:footnoteReference w:id="1"/>
      </w:r>
      <w:r>
        <w:t xml:space="preserve"> </w:t>
      </w:r>
      <w:commentRangeEnd w:id="156"/>
      <w:r w:rsidR="002661E9">
        <w:rPr>
          <w:rStyle w:val="Kommentarzeichen"/>
          <w:color w:val="auto"/>
        </w:rPr>
        <w:commentReference w:id="156"/>
      </w:r>
    </w:p>
    <w:p w14:paraId="19BD6A9B" w14:textId="50263249" w:rsidR="002801AA" w:rsidRDefault="002801AA" w:rsidP="002801AA">
      <w:pPr>
        <w:pStyle w:val="Aufzhlungeingerckt"/>
      </w:pPr>
      <w:r w:rsidRPr="00D35E4E">
        <w:t>Unterbrechung eines Bildungsgangs der Schulen für Erwachsene</w:t>
      </w:r>
      <w:r>
        <w:t>.</w:t>
      </w:r>
    </w:p>
    <w:p w14:paraId="12AF7422" w14:textId="6FBA1B1C" w:rsidR="002801AA" w:rsidRPr="002D542D" w:rsidRDefault="002801AA" w:rsidP="002801AA">
      <w:pPr>
        <w:pStyle w:val="Aufzhlungeingerckt"/>
      </w:pPr>
      <w:r>
        <w:t xml:space="preserve">erfolgreichem Abschluss eines Bildungsgangs </w:t>
      </w:r>
      <w:r w:rsidRPr="002801AA">
        <w:rPr>
          <w:rStyle w:val="LDwichtigerText"/>
        </w:rPr>
        <w:t xml:space="preserve">ohne Abschlussprüfung </w:t>
      </w:r>
      <w:r w:rsidRPr="009A04D7">
        <w:t>(z</w:t>
      </w:r>
      <w:r w:rsidR="00F9463F">
        <w:t>. B</w:t>
      </w:r>
      <w:r w:rsidRPr="009A04D7">
        <w:t>. BBzU oder GE)</w:t>
      </w:r>
      <w:r w:rsidRPr="002D542D">
        <w:t>.</w:t>
      </w:r>
    </w:p>
    <w:tbl>
      <w:tblPr>
        <w:tblW w:w="8647" w:type="dxa"/>
        <w:tblInd w:w="817"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1026"/>
        <w:gridCol w:w="7621"/>
      </w:tblGrid>
      <w:tr w:rsidR="002801AA" w:rsidRPr="00E10195" w14:paraId="2D9C1C12" w14:textId="77777777" w:rsidTr="00E10195">
        <w:trPr>
          <w:tblHeader/>
        </w:trPr>
        <w:tc>
          <w:tcPr>
            <w:tcW w:w="1026" w:type="dxa"/>
            <w:tcBorders>
              <w:top w:val="single" w:sz="4" w:space="0" w:color="808080"/>
              <w:bottom w:val="single" w:sz="4" w:space="0" w:color="808080"/>
              <w:right w:val="single" w:sz="4" w:space="0" w:color="808080"/>
            </w:tcBorders>
            <w:shd w:val="clear" w:color="auto" w:fill="D9D9D9" w:themeFill="background1" w:themeFillShade="D9"/>
          </w:tcPr>
          <w:p w14:paraId="5705B459" w14:textId="77777777" w:rsidR="002801AA" w:rsidRPr="00E10195" w:rsidRDefault="002801AA" w:rsidP="00E10195">
            <w:pPr>
              <w:pStyle w:val="LDTextinhalt"/>
              <w:rPr>
                <w:rStyle w:val="LDBereichTabelle"/>
              </w:rPr>
            </w:pPr>
            <w:r w:rsidRPr="00E10195">
              <w:rPr>
                <w:rStyle w:val="LDBereichTabelle"/>
              </w:rPr>
              <w:t>Kürzel</w:t>
            </w:r>
          </w:p>
        </w:tc>
        <w:tc>
          <w:tcPr>
            <w:tcW w:w="7621" w:type="dxa"/>
            <w:tcBorders>
              <w:top w:val="single" w:sz="4" w:space="0" w:color="808080"/>
              <w:bottom w:val="single" w:sz="4" w:space="0" w:color="808080"/>
              <w:right w:val="nil"/>
            </w:tcBorders>
            <w:shd w:val="clear" w:color="auto" w:fill="D9D9D9" w:themeFill="background1" w:themeFillShade="D9"/>
          </w:tcPr>
          <w:p w14:paraId="10E49E5D" w14:textId="77777777" w:rsidR="002801AA" w:rsidRPr="00E10195" w:rsidRDefault="002801AA" w:rsidP="00E10195">
            <w:pPr>
              <w:pStyle w:val="LDTextinhalt"/>
              <w:rPr>
                <w:rStyle w:val="LDBereichTabelle"/>
              </w:rPr>
            </w:pPr>
            <w:r w:rsidRPr="00E10195">
              <w:rPr>
                <w:rStyle w:val="LDBereichTabelle"/>
              </w:rPr>
              <w:t>Abschlusseintrag</w:t>
            </w:r>
          </w:p>
        </w:tc>
      </w:tr>
      <w:tr w:rsidR="002801AA" w:rsidRPr="003473C5" w14:paraId="238164CE" w14:textId="77777777" w:rsidTr="00CD1FD4">
        <w:trPr>
          <w:trHeight w:hRule="exact" w:val="454"/>
        </w:trPr>
        <w:tc>
          <w:tcPr>
            <w:tcW w:w="1026" w:type="dxa"/>
          </w:tcPr>
          <w:p w14:paraId="58EDA08D" w14:textId="77777777" w:rsidR="002801AA" w:rsidRDefault="002801AA" w:rsidP="00E10195">
            <w:pPr>
              <w:pStyle w:val="LDTextinhalt"/>
            </w:pPr>
            <w:commentRangeStart w:id="157"/>
            <w:commentRangeStart w:id="158"/>
            <w:r w:rsidRPr="004F7B05">
              <w:rPr>
                <w:lang w:val="en-US"/>
              </w:rPr>
              <w:t>ABAG</w:t>
            </w:r>
          </w:p>
        </w:tc>
        <w:tc>
          <w:tcPr>
            <w:tcW w:w="7621" w:type="dxa"/>
          </w:tcPr>
          <w:p w14:paraId="2F351C09" w14:textId="77777777" w:rsidR="002801AA" w:rsidRDefault="002801AA" w:rsidP="00E10195">
            <w:pPr>
              <w:pStyle w:val="LDTextinhalt"/>
            </w:pPr>
            <w:r w:rsidRPr="004F7B05">
              <w:rPr>
                <w:lang w:val="en-US"/>
              </w:rPr>
              <w:t>Abgang ausländi</w:t>
            </w:r>
            <w:r>
              <w:rPr>
                <w:lang w:val="en-US"/>
              </w:rPr>
              <w:t>scher Gastschüler</w:t>
            </w:r>
            <w:commentRangeEnd w:id="157"/>
            <w:r w:rsidR="00127D28">
              <w:rPr>
                <w:rStyle w:val="Kommentarzeichen"/>
              </w:rPr>
              <w:commentReference w:id="157"/>
            </w:r>
            <w:r w:rsidR="000376C1">
              <w:rPr>
                <w:rStyle w:val="Kommentarzeichen"/>
              </w:rPr>
              <w:commentReference w:id="158"/>
            </w:r>
          </w:p>
        </w:tc>
      </w:tr>
      <w:commentRangeEnd w:id="158"/>
      <w:tr w:rsidR="002801AA" w:rsidRPr="003473C5" w14:paraId="48BDC68F" w14:textId="77777777" w:rsidTr="00CD1FD4">
        <w:trPr>
          <w:trHeight w:hRule="exact" w:val="454"/>
        </w:trPr>
        <w:tc>
          <w:tcPr>
            <w:tcW w:w="1026" w:type="dxa"/>
          </w:tcPr>
          <w:p w14:paraId="3604FD04" w14:textId="77777777" w:rsidR="002801AA" w:rsidRPr="00B63498" w:rsidRDefault="002801AA" w:rsidP="00E10195">
            <w:pPr>
              <w:pStyle w:val="LDTextinhalt"/>
            </w:pPr>
            <w:r w:rsidRPr="004F7B05">
              <w:rPr>
                <w:lang w:val="en-US"/>
              </w:rPr>
              <w:t>ABB</w:t>
            </w:r>
          </w:p>
        </w:tc>
        <w:tc>
          <w:tcPr>
            <w:tcW w:w="7621" w:type="dxa"/>
          </w:tcPr>
          <w:p w14:paraId="786B558C" w14:textId="77777777" w:rsidR="002801AA" w:rsidRPr="00B63498" w:rsidRDefault="002801AA" w:rsidP="00E10195">
            <w:pPr>
              <w:pStyle w:val="LDTextinhalt"/>
            </w:pPr>
            <w:r w:rsidRPr="00F740FD">
              <w:t>Abbruch (vorzeitiges Verlassen des Bildungsganges)</w:t>
            </w:r>
          </w:p>
        </w:tc>
      </w:tr>
      <w:tr w:rsidR="002801AA" w:rsidRPr="003473C5" w14:paraId="04711DB9" w14:textId="77777777" w:rsidTr="00CD1FD4">
        <w:trPr>
          <w:trHeight w:hRule="exact" w:val="454"/>
        </w:trPr>
        <w:tc>
          <w:tcPr>
            <w:tcW w:w="1026" w:type="dxa"/>
          </w:tcPr>
          <w:p w14:paraId="3377289A" w14:textId="77777777" w:rsidR="002801AA" w:rsidRPr="006F08BC" w:rsidRDefault="002801AA" w:rsidP="00E10195">
            <w:pPr>
              <w:pStyle w:val="LDTextinhalt"/>
            </w:pPr>
            <w:r w:rsidRPr="006F08BC">
              <w:t>ABI</w:t>
            </w:r>
          </w:p>
        </w:tc>
        <w:tc>
          <w:tcPr>
            <w:tcW w:w="7621" w:type="dxa"/>
          </w:tcPr>
          <w:p w14:paraId="7D5D6ED0" w14:textId="77777777" w:rsidR="002801AA" w:rsidRPr="006F08BC" w:rsidRDefault="002801AA" w:rsidP="00E10195">
            <w:pPr>
              <w:pStyle w:val="LDTextinhalt"/>
            </w:pPr>
            <w:r w:rsidRPr="006F08BC">
              <w:t>Abitur</w:t>
            </w:r>
          </w:p>
        </w:tc>
      </w:tr>
      <w:tr w:rsidR="002801AA" w:rsidRPr="003473C5" w14:paraId="0F7D8360" w14:textId="77777777" w:rsidTr="00CD1FD4">
        <w:trPr>
          <w:trHeight w:hRule="exact" w:val="454"/>
        </w:trPr>
        <w:tc>
          <w:tcPr>
            <w:tcW w:w="1026" w:type="dxa"/>
          </w:tcPr>
          <w:p w14:paraId="028DF4F0" w14:textId="77777777" w:rsidR="002801AA" w:rsidRPr="006F08BC" w:rsidRDefault="002801AA" w:rsidP="00E10195">
            <w:pPr>
              <w:pStyle w:val="LDTextinhalt"/>
            </w:pPr>
            <w:r w:rsidRPr="006F08BC">
              <w:t>ABIB</w:t>
            </w:r>
          </w:p>
        </w:tc>
        <w:tc>
          <w:tcPr>
            <w:tcW w:w="7621" w:type="dxa"/>
          </w:tcPr>
          <w:p w14:paraId="1AFA4D8B" w14:textId="77777777" w:rsidR="002801AA" w:rsidRPr="00701326" w:rsidRDefault="002801AA" w:rsidP="00E10195">
            <w:pPr>
              <w:pStyle w:val="LDTextinhalt"/>
            </w:pPr>
            <w:r w:rsidRPr="00701326">
              <w:t>Abitur und Baccalaureat</w:t>
            </w:r>
          </w:p>
        </w:tc>
      </w:tr>
      <w:tr w:rsidR="002801AA" w:rsidRPr="003473C5" w14:paraId="51994B63" w14:textId="77777777" w:rsidTr="00CD1FD4">
        <w:trPr>
          <w:trHeight w:hRule="exact" w:val="454"/>
        </w:trPr>
        <w:tc>
          <w:tcPr>
            <w:tcW w:w="1026" w:type="dxa"/>
          </w:tcPr>
          <w:p w14:paraId="5D25B4FE" w14:textId="77777777" w:rsidR="002801AA" w:rsidRPr="006F08BC" w:rsidRDefault="002801AA" w:rsidP="00E10195">
            <w:pPr>
              <w:pStyle w:val="LDTextinhalt"/>
            </w:pPr>
            <w:r w:rsidRPr="006F08BC">
              <w:t>ABIM</w:t>
            </w:r>
          </w:p>
        </w:tc>
        <w:tc>
          <w:tcPr>
            <w:tcW w:w="7621" w:type="dxa"/>
          </w:tcPr>
          <w:p w14:paraId="0A9D5A2E" w14:textId="77777777" w:rsidR="002801AA" w:rsidRPr="00701326" w:rsidRDefault="002801AA" w:rsidP="00E10195">
            <w:pPr>
              <w:pStyle w:val="LDTextinhalt"/>
            </w:pPr>
            <w:r w:rsidRPr="00701326">
              <w:t>Abitur und Maturita</w:t>
            </w:r>
          </w:p>
        </w:tc>
      </w:tr>
      <w:tr w:rsidR="002801AA" w:rsidRPr="003473C5" w14:paraId="4A7631C8" w14:textId="77777777" w:rsidTr="00CD1FD4">
        <w:trPr>
          <w:trHeight w:hRule="exact" w:val="454"/>
        </w:trPr>
        <w:tc>
          <w:tcPr>
            <w:tcW w:w="1026" w:type="dxa"/>
          </w:tcPr>
          <w:p w14:paraId="00EDE30B" w14:textId="77777777" w:rsidR="002801AA" w:rsidRPr="00B63498" w:rsidRDefault="002801AA" w:rsidP="00E10195">
            <w:pPr>
              <w:pStyle w:val="LDTextinhalt"/>
            </w:pPr>
            <w:r w:rsidRPr="004F7B05">
              <w:rPr>
                <w:lang w:val="en-US"/>
              </w:rPr>
              <w:t>ABS</w:t>
            </w:r>
          </w:p>
        </w:tc>
        <w:tc>
          <w:tcPr>
            <w:tcW w:w="7621" w:type="dxa"/>
          </w:tcPr>
          <w:p w14:paraId="412BDAD0" w14:textId="77777777" w:rsidR="002801AA" w:rsidRPr="00B63498" w:rsidRDefault="002801AA" w:rsidP="00E10195">
            <w:pPr>
              <w:pStyle w:val="LDTextinhalt"/>
            </w:pPr>
            <w:r w:rsidRPr="004F7B05">
              <w:rPr>
                <w:lang w:val="en-US"/>
              </w:rPr>
              <w:t>Abschluss (nur</w:t>
            </w:r>
            <w:r w:rsidRPr="00257079">
              <w:t xml:space="preserve"> für</w:t>
            </w:r>
            <w:r w:rsidRPr="004F7B05">
              <w:rPr>
                <w:lang w:val="en-US"/>
              </w:rPr>
              <w:t xml:space="preserve"> BS)</w:t>
            </w:r>
          </w:p>
        </w:tc>
      </w:tr>
      <w:tr w:rsidR="002801AA" w:rsidRPr="003473C5" w14:paraId="146392AE" w14:textId="77777777" w:rsidTr="00CD1FD4">
        <w:trPr>
          <w:trHeight w:hRule="exact" w:val="454"/>
        </w:trPr>
        <w:tc>
          <w:tcPr>
            <w:tcW w:w="1026" w:type="dxa"/>
          </w:tcPr>
          <w:p w14:paraId="3360B141" w14:textId="77777777" w:rsidR="002801AA" w:rsidRPr="00B63498" w:rsidRDefault="002801AA" w:rsidP="00E10195">
            <w:pPr>
              <w:pStyle w:val="LDTextinhalt"/>
            </w:pPr>
            <w:r>
              <w:rPr>
                <w:lang w:val="en-US"/>
              </w:rPr>
              <w:t>BAFL</w:t>
            </w:r>
          </w:p>
        </w:tc>
        <w:tc>
          <w:tcPr>
            <w:tcW w:w="7621" w:type="dxa"/>
          </w:tcPr>
          <w:p w14:paraId="1F7CDE29" w14:textId="6D18A7D6" w:rsidR="002801AA" w:rsidRPr="00B63498" w:rsidRDefault="002801AA" w:rsidP="00E10195">
            <w:pPr>
              <w:pStyle w:val="LDTextinhalt"/>
            </w:pPr>
            <w:r>
              <w:t xml:space="preserve">Berufsorientierter Abschluss (Förderschwerpunkt Lernen) </w:t>
            </w:r>
          </w:p>
        </w:tc>
      </w:tr>
      <w:tr w:rsidR="002801AA" w:rsidRPr="003473C5" w14:paraId="10EED269" w14:textId="77777777" w:rsidTr="00F56510">
        <w:trPr>
          <w:trHeight w:hRule="exact" w:val="851"/>
        </w:trPr>
        <w:tc>
          <w:tcPr>
            <w:tcW w:w="1026" w:type="dxa"/>
          </w:tcPr>
          <w:p w14:paraId="4AFED123" w14:textId="77777777" w:rsidR="002801AA" w:rsidRPr="006F08BC" w:rsidRDefault="002801AA" w:rsidP="00E10195">
            <w:pPr>
              <w:pStyle w:val="LDTextinhalt"/>
            </w:pPr>
            <w:r>
              <w:t>BBzU</w:t>
            </w:r>
          </w:p>
        </w:tc>
        <w:tc>
          <w:tcPr>
            <w:tcW w:w="7621" w:type="dxa"/>
          </w:tcPr>
          <w:p w14:paraId="2CAA00D6" w14:textId="6DAE4EFD" w:rsidR="002801AA" w:rsidRPr="006F08BC" w:rsidRDefault="002801AA" w:rsidP="00CD1FD4">
            <w:pPr>
              <w:pStyle w:val="LDTextinhalt"/>
            </w:pPr>
            <w:r>
              <w:t xml:space="preserve">Bescheinigung Besuch berufl. </w:t>
            </w:r>
            <w:r w:rsidRPr="00EB5F60">
              <w:t>Bildungsgang in zieldifferentem</w:t>
            </w:r>
            <w:r>
              <w:t xml:space="preserve"> Unterricht</w:t>
            </w:r>
            <w:r w:rsidR="00F56510">
              <w:t xml:space="preserve"> </w:t>
            </w:r>
            <w:r w:rsidR="00F56510" w:rsidRPr="00F56510">
              <w:t>(nur für BS)</w:t>
            </w:r>
            <w:commentRangeStart w:id="159"/>
            <w:r w:rsidRPr="00EB5F60">
              <w:t xml:space="preserve"> </w:t>
            </w:r>
            <w:commentRangeEnd w:id="159"/>
            <w:r w:rsidR="004E5A68">
              <w:rPr>
                <w:rStyle w:val="Kommentarzeichen"/>
              </w:rPr>
              <w:commentReference w:id="159"/>
            </w:r>
          </w:p>
        </w:tc>
      </w:tr>
      <w:tr w:rsidR="002801AA" w:rsidRPr="003473C5" w14:paraId="2689F962" w14:textId="77777777" w:rsidTr="00CD1FD4">
        <w:trPr>
          <w:trHeight w:hRule="exact" w:val="454"/>
        </w:trPr>
        <w:tc>
          <w:tcPr>
            <w:tcW w:w="1026" w:type="dxa"/>
          </w:tcPr>
          <w:p w14:paraId="350AB041" w14:textId="77777777" w:rsidR="002801AA" w:rsidRPr="006F08BC" w:rsidRDefault="002801AA" w:rsidP="00E10195">
            <w:pPr>
              <w:pStyle w:val="LDTextinhalt"/>
            </w:pPr>
            <w:r w:rsidRPr="006F08BC">
              <w:t>FHR</w:t>
            </w:r>
          </w:p>
        </w:tc>
        <w:tc>
          <w:tcPr>
            <w:tcW w:w="7621" w:type="dxa"/>
          </w:tcPr>
          <w:p w14:paraId="76188A99" w14:textId="77777777" w:rsidR="002801AA" w:rsidRPr="006F08BC" w:rsidRDefault="002801AA" w:rsidP="00E10195">
            <w:pPr>
              <w:pStyle w:val="LDTextinhalt"/>
            </w:pPr>
            <w:r w:rsidRPr="006F08BC">
              <w:t>Fachhochschulreife</w:t>
            </w:r>
          </w:p>
        </w:tc>
      </w:tr>
      <w:tr w:rsidR="002801AA" w:rsidRPr="003473C5" w14:paraId="07BDE5E7" w14:textId="77777777" w:rsidTr="00CD1FD4">
        <w:trPr>
          <w:trHeight w:hRule="exact" w:val="454"/>
        </w:trPr>
        <w:tc>
          <w:tcPr>
            <w:tcW w:w="1026" w:type="dxa"/>
          </w:tcPr>
          <w:p w14:paraId="1630EA5D" w14:textId="77777777" w:rsidR="002801AA" w:rsidRPr="00B63498" w:rsidRDefault="002801AA" w:rsidP="00E10195">
            <w:pPr>
              <w:pStyle w:val="LDTextinhalt"/>
            </w:pPr>
            <w:r w:rsidRPr="00EB5F60">
              <w:t>GE</w:t>
            </w:r>
          </w:p>
        </w:tc>
        <w:tc>
          <w:tcPr>
            <w:tcW w:w="7621" w:type="dxa"/>
          </w:tcPr>
          <w:p w14:paraId="6D9BA961" w14:textId="77777777" w:rsidR="002801AA" w:rsidRPr="00B63498" w:rsidRDefault="002801AA" w:rsidP="00E10195">
            <w:pPr>
              <w:pStyle w:val="LDTextinhalt"/>
            </w:pPr>
            <w:r>
              <w:t>M</w:t>
            </w:r>
            <w:r w:rsidRPr="00F740FD">
              <w:t xml:space="preserve">it Abschluss aus der Schule </w:t>
            </w:r>
            <w:r>
              <w:t>mit Förderschwerpunkt geistige Entwicklung</w:t>
            </w:r>
          </w:p>
        </w:tc>
      </w:tr>
      <w:tr w:rsidR="002801AA" w:rsidRPr="003473C5" w14:paraId="2898DE96" w14:textId="77777777" w:rsidTr="00CD1FD4">
        <w:trPr>
          <w:trHeight w:hRule="exact" w:val="454"/>
        </w:trPr>
        <w:tc>
          <w:tcPr>
            <w:tcW w:w="1026" w:type="dxa"/>
          </w:tcPr>
          <w:p w14:paraId="1B29858B" w14:textId="77777777" w:rsidR="002801AA" w:rsidRPr="00EB5F60" w:rsidRDefault="002801AA" w:rsidP="00E10195">
            <w:pPr>
              <w:pStyle w:val="LDTextinhalt"/>
            </w:pPr>
            <w:r w:rsidRPr="00EB5F60">
              <w:t>HA</w:t>
            </w:r>
          </w:p>
        </w:tc>
        <w:tc>
          <w:tcPr>
            <w:tcW w:w="7621" w:type="dxa"/>
          </w:tcPr>
          <w:p w14:paraId="22F4E8EF" w14:textId="77777777" w:rsidR="002801AA" w:rsidRPr="00EB5F60" w:rsidRDefault="002801AA" w:rsidP="00E10195">
            <w:pPr>
              <w:pStyle w:val="LDTextinhalt"/>
            </w:pPr>
            <w:r w:rsidRPr="00EB5F60">
              <w:t>Hauptschulabschluss</w:t>
            </w:r>
          </w:p>
        </w:tc>
      </w:tr>
      <w:tr w:rsidR="002801AA" w:rsidRPr="003473C5" w14:paraId="24F8D295" w14:textId="77777777" w:rsidTr="00CD1FD4">
        <w:trPr>
          <w:trHeight w:hRule="exact" w:val="454"/>
        </w:trPr>
        <w:tc>
          <w:tcPr>
            <w:tcW w:w="1026" w:type="dxa"/>
          </w:tcPr>
          <w:p w14:paraId="0B9FD818" w14:textId="77777777" w:rsidR="002801AA" w:rsidRDefault="002801AA" w:rsidP="00E10195">
            <w:pPr>
              <w:pStyle w:val="LDTextinhalt"/>
            </w:pPr>
            <w:r w:rsidRPr="00EB5F60">
              <w:t>H</w:t>
            </w:r>
            <w:r w:rsidRPr="004F7B05">
              <w:rPr>
                <w:lang w:val="en-US"/>
              </w:rPr>
              <w:t>A-G</w:t>
            </w:r>
          </w:p>
        </w:tc>
        <w:tc>
          <w:tcPr>
            <w:tcW w:w="7621" w:type="dxa"/>
          </w:tcPr>
          <w:p w14:paraId="0E31BBA8" w14:textId="77777777" w:rsidR="002801AA" w:rsidRDefault="002801AA" w:rsidP="00E10195">
            <w:pPr>
              <w:pStyle w:val="LDTextinhalt"/>
            </w:pPr>
            <w:r w:rsidRPr="004F7B05">
              <w:rPr>
                <w:lang w:val="en-US"/>
              </w:rPr>
              <w:t>Gleichstellung</w:t>
            </w:r>
            <w:r w:rsidRPr="00257079">
              <w:t xml:space="preserve"> mit</w:t>
            </w:r>
            <w:r w:rsidRPr="004F7B05">
              <w:rPr>
                <w:lang w:val="en-US"/>
              </w:rPr>
              <w:t xml:space="preserve"> Hauptschulabschluss</w:t>
            </w:r>
          </w:p>
        </w:tc>
      </w:tr>
      <w:tr w:rsidR="002801AA" w:rsidRPr="003473C5" w14:paraId="1885B19B" w14:textId="77777777" w:rsidTr="00CD1FD4">
        <w:trPr>
          <w:trHeight w:hRule="exact" w:val="454"/>
        </w:trPr>
        <w:tc>
          <w:tcPr>
            <w:tcW w:w="1026" w:type="dxa"/>
          </w:tcPr>
          <w:p w14:paraId="78B35A98" w14:textId="77777777" w:rsidR="002801AA" w:rsidRPr="00257079" w:rsidRDefault="002801AA" w:rsidP="00E10195">
            <w:pPr>
              <w:pStyle w:val="LDTextinhalt"/>
            </w:pPr>
            <w:r w:rsidRPr="004F7B05">
              <w:rPr>
                <w:lang w:val="en-US"/>
              </w:rPr>
              <w:t>HQ</w:t>
            </w:r>
          </w:p>
        </w:tc>
        <w:tc>
          <w:tcPr>
            <w:tcW w:w="7621" w:type="dxa"/>
          </w:tcPr>
          <w:p w14:paraId="13A76977" w14:textId="77777777" w:rsidR="002801AA" w:rsidRPr="004F7B05" w:rsidRDefault="002801AA" w:rsidP="00E10195">
            <w:pPr>
              <w:pStyle w:val="LDTextinhalt"/>
              <w:rPr>
                <w:lang w:val="en-US"/>
              </w:rPr>
            </w:pPr>
            <w:r w:rsidRPr="00257079">
              <w:t>Qualifizierender</w:t>
            </w:r>
            <w:r w:rsidRPr="004F7B05">
              <w:rPr>
                <w:lang w:val="en-US"/>
              </w:rPr>
              <w:t xml:space="preserve"> Hauptschulabschluss</w:t>
            </w:r>
          </w:p>
        </w:tc>
      </w:tr>
      <w:tr w:rsidR="002801AA" w:rsidRPr="003473C5" w14:paraId="142E52AF" w14:textId="77777777" w:rsidTr="00CD1FD4">
        <w:trPr>
          <w:trHeight w:hRule="exact" w:val="454"/>
        </w:trPr>
        <w:tc>
          <w:tcPr>
            <w:tcW w:w="1026" w:type="dxa"/>
          </w:tcPr>
          <w:p w14:paraId="5BFB43B3" w14:textId="77777777" w:rsidR="002801AA" w:rsidRDefault="002801AA" w:rsidP="00E10195">
            <w:pPr>
              <w:pStyle w:val="LDTextinhalt"/>
            </w:pPr>
            <w:r w:rsidRPr="004F7B05">
              <w:rPr>
                <w:lang w:val="en-US"/>
              </w:rPr>
              <w:t>HQ-G</w:t>
            </w:r>
          </w:p>
        </w:tc>
        <w:tc>
          <w:tcPr>
            <w:tcW w:w="7621" w:type="dxa"/>
          </w:tcPr>
          <w:p w14:paraId="5161134D" w14:textId="5E235BC9" w:rsidR="002801AA" w:rsidRDefault="002801AA" w:rsidP="00E10195">
            <w:pPr>
              <w:pStyle w:val="LDTextinhalt"/>
            </w:pPr>
            <w:r w:rsidRPr="004F7B05">
              <w:rPr>
                <w:lang w:val="en-US"/>
              </w:rPr>
              <w:t>Gleichstellung</w:t>
            </w:r>
            <w:r w:rsidRPr="00257079">
              <w:t xml:space="preserve"> mit qualifizierendem</w:t>
            </w:r>
            <w:r w:rsidRPr="004F7B05">
              <w:rPr>
                <w:lang w:val="en-US"/>
              </w:rPr>
              <w:t xml:space="preserve"> </w:t>
            </w:r>
            <w:commentRangeStart w:id="160"/>
            <w:r w:rsidRPr="004F7B05">
              <w:rPr>
                <w:lang w:val="en-US"/>
              </w:rPr>
              <w:t>Hauptschulabschluss</w:t>
            </w:r>
            <w:commentRangeEnd w:id="160"/>
            <w:r w:rsidR="004E5A68">
              <w:rPr>
                <w:rStyle w:val="Kommentarzeichen"/>
              </w:rPr>
              <w:commentReference w:id="160"/>
            </w:r>
            <w:r w:rsidR="00F56510">
              <w:rPr>
                <w:lang w:val="en-US"/>
              </w:rPr>
              <w:t xml:space="preserve"> </w:t>
            </w:r>
            <w:r w:rsidR="00F56510" w:rsidRPr="00F56510">
              <w:t>(nur für BS)</w:t>
            </w:r>
          </w:p>
        </w:tc>
      </w:tr>
      <w:tr w:rsidR="002801AA" w:rsidRPr="003473C5" w14:paraId="294416F4" w14:textId="77777777" w:rsidTr="00CD1FD4">
        <w:trPr>
          <w:trHeight w:hRule="exact" w:val="454"/>
        </w:trPr>
        <w:tc>
          <w:tcPr>
            <w:tcW w:w="1026" w:type="dxa"/>
          </w:tcPr>
          <w:p w14:paraId="5026B1A8" w14:textId="77777777" w:rsidR="002801AA" w:rsidRPr="004F7B05" w:rsidRDefault="002801AA" w:rsidP="00E10195">
            <w:pPr>
              <w:pStyle w:val="LDTextinhalt"/>
              <w:rPr>
                <w:lang w:val="en-US"/>
              </w:rPr>
            </w:pPr>
            <w:r w:rsidRPr="004640E1">
              <w:lastRenderedPageBreak/>
              <w:t>IBAC</w:t>
            </w:r>
          </w:p>
        </w:tc>
        <w:tc>
          <w:tcPr>
            <w:tcW w:w="7621" w:type="dxa"/>
          </w:tcPr>
          <w:p w14:paraId="777A48B4" w14:textId="77777777" w:rsidR="002801AA" w:rsidRPr="00F740FD" w:rsidRDefault="002801AA" w:rsidP="00E10195">
            <w:pPr>
              <w:pStyle w:val="LDTextinhalt"/>
            </w:pPr>
            <w:r w:rsidRPr="004640E1">
              <w:t>International Baccalaureate (IB)</w:t>
            </w:r>
          </w:p>
        </w:tc>
      </w:tr>
      <w:tr w:rsidR="002801AA" w:rsidRPr="003473C5" w14:paraId="48FA90AB" w14:textId="77777777" w:rsidTr="00CD1FD4">
        <w:trPr>
          <w:trHeight w:hRule="exact" w:val="454"/>
        </w:trPr>
        <w:tc>
          <w:tcPr>
            <w:tcW w:w="1026" w:type="dxa"/>
          </w:tcPr>
          <w:p w14:paraId="34316855" w14:textId="77777777" w:rsidR="002801AA" w:rsidRPr="00B63498" w:rsidRDefault="002801AA" w:rsidP="00E10195">
            <w:pPr>
              <w:pStyle w:val="LDTextinhalt"/>
            </w:pPr>
            <w:r w:rsidRPr="004F7B05">
              <w:rPr>
                <w:lang w:val="en-US"/>
              </w:rPr>
              <w:t>KABS</w:t>
            </w:r>
          </w:p>
        </w:tc>
        <w:tc>
          <w:tcPr>
            <w:tcW w:w="7621" w:type="dxa"/>
          </w:tcPr>
          <w:p w14:paraId="667C489D" w14:textId="77777777" w:rsidR="002801AA" w:rsidRPr="00B63498" w:rsidRDefault="002801AA" w:rsidP="00E10195">
            <w:pPr>
              <w:pStyle w:val="LDTextinhalt"/>
            </w:pPr>
            <w:r>
              <w:t>K</w:t>
            </w:r>
            <w:r w:rsidRPr="00F740FD">
              <w:t>ein Abschluss (nach Beendigung des Bildungsganges)</w:t>
            </w:r>
          </w:p>
        </w:tc>
      </w:tr>
      <w:tr w:rsidR="002801AA" w:rsidRPr="003473C5" w14:paraId="25A17D11" w14:textId="77777777" w:rsidTr="00CD1FD4">
        <w:trPr>
          <w:trHeight w:hRule="exact" w:val="454"/>
        </w:trPr>
        <w:tc>
          <w:tcPr>
            <w:tcW w:w="1026" w:type="dxa"/>
          </w:tcPr>
          <w:p w14:paraId="4F8CBD99" w14:textId="77777777" w:rsidR="002801AA" w:rsidRPr="004F7B05" w:rsidRDefault="002801AA" w:rsidP="00E10195">
            <w:pPr>
              <w:pStyle w:val="LDTextinhalt"/>
              <w:rPr>
                <w:lang w:val="en-US"/>
              </w:rPr>
            </w:pPr>
            <w:r w:rsidRPr="004F7B05">
              <w:rPr>
                <w:lang w:val="en-US"/>
              </w:rPr>
              <w:t>MA</w:t>
            </w:r>
          </w:p>
        </w:tc>
        <w:tc>
          <w:tcPr>
            <w:tcW w:w="7621" w:type="dxa"/>
          </w:tcPr>
          <w:p w14:paraId="65526960" w14:textId="77777777" w:rsidR="002801AA" w:rsidRPr="004F7B05" w:rsidRDefault="002801AA" w:rsidP="00E10195">
            <w:pPr>
              <w:pStyle w:val="LDTextinhalt"/>
              <w:rPr>
                <w:lang w:val="en-US"/>
              </w:rPr>
            </w:pPr>
            <w:r w:rsidRPr="00257079">
              <w:t>Mittlerer</w:t>
            </w:r>
            <w:r w:rsidRPr="004F7B05">
              <w:rPr>
                <w:lang w:val="en-US"/>
              </w:rPr>
              <w:t xml:space="preserve"> Abschluss </w:t>
            </w:r>
            <w:r w:rsidRPr="00257079">
              <w:t>(Realschulabschluss</w:t>
            </w:r>
            <w:r w:rsidRPr="004F7B05">
              <w:rPr>
                <w:lang w:val="en-US"/>
              </w:rPr>
              <w:t>)</w:t>
            </w:r>
          </w:p>
        </w:tc>
      </w:tr>
      <w:tr w:rsidR="002801AA" w:rsidRPr="003473C5" w14:paraId="784E762E" w14:textId="77777777" w:rsidTr="00CD1FD4">
        <w:trPr>
          <w:trHeight w:hRule="exact" w:val="454"/>
        </w:trPr>
        <w:tc>
          <w:tcPr>
            <w:tcW w:w="1026" w:type="dxa"/>
          </w:tcPr>
          <w:p w14:paraId="3F47ABF3" w14:textId="77777777" w:rsidR="002801AA" w:rsidRDefault="002801AA" w:rsidP="00E10195">
            <w:pPr>
              <w:pStyle w:val="LDTextinhalt"/>
            </w:pPr>
            <w:r w:rsidRPr="004F7B05">
              <w:rPr>
                <w:lang w:val="en-US"/>
              </w:rPr>
              <w:t>MA-G</w:t>
            </w:r>
          </w:p>
        </w:tc>
        <w:tc>
          <w:tcPr>
            <w:tcW w:w="7621" w:type="dxa"/>
          </w:tcPr>
          <w:p w14:paraId="3B9C5AA6" w14:textId="77777777" w:rsidR="002801AA" w:rsidRDefault="002801AA" w:rsidP="00E10195">
            <w:pPr>
              <w:pStyle w:val="LDTextinhalt"/>
            </w:pPr>
            <w:r w:rsidRPr="004F7B05">
              <w:rPr>
                <w:lang w:val="en-US"/>
              </w:rPr>
              <w:t>Gleichstellung</w:t>
            </w:r>
            <w:r w:rsidRPr="00257079">
              <w:t xml:space="preserve"> mit</w:t>
            </w:r>
            <w:r w:rsidRPr="004F7B05">
              <w:rPr>
                <w:lang w:val="en-US"/>
              </w:rPr>
              <w:t xml:space="preserve"> </w:t>
            </w:r>
            <w:r w:rsidRPr="00257079">
              <w:t>mittlerem</w:t>
            </w:r>
            <w:r w:rsidRPr="004F7B05">
              <w:rPr>
                <w:lang w:val="en-US"/>
              </w:rPr>
              <w:t xml:space="preserve"> Abschluss</w:t>
            </w:r>
          </w:p>
        </w:tc>
      </w:tr>
      <w:tr w:rsidR="002801AA" w:rsidRPr="003473C5" w14:paraId="0CA33B92" w14:textId="77777777" w:rsidTr="00CD1FD4">
        <w:trPr>
          <w:trHeight w:hRule="exact" w:val="454"/>
        </w:trPr>
        <w:tc>
          <w:tcPr>
            <w:tcW w:w="1026" w:type="dxa"/>
          </w:tcPr>
          <w:p w14:paraId="7518C7C8" w14:textId="77777777" w:rsidR="002801AA" w:rsidRPr="004F7B05" w:rsidRDefault="002801AA" w:rsidP="00E10195">
            <w:pPr>
              <w:pStyle w:val="LDTextinhalt"/>
              <w:rPr>
                <w:lang w:val="en-US"/>
              </w:rPr>
            </w:pPr>
            <w:r w:rsidRPr="004F7B05">
              <w:rPr>
                <w:lang w:val="en-US"/>
              </w:rPr>
              <w:t>MAQ</w:t>
            </w:r>
          </w:p>
        </w:tc>
        <w:tc>
          <w:tcPr>
            <w:tcW w:w="7621" w:type="dxa"/>
          </w:tcPr>
          <w:p w14:paraId="52B53446" w14:textId="77777777" w:rsidR="002801AA" w:rsidRPr="004F7B05" w:rsidRDefault="002801AA" w:rsidP="00E10195">
            <w:pPr>
              <w:pStyle w:val="LDTextinhalt"/>
              <w:rPr>
                <w:lang w:val="en-US"/>
              </w:rPr>
            </w:pPr>
            <w:r w:rsidRPr="004F7B05">
              <w:rPr>
                <w:lang w:val="en-US"/>
              </w:rPr>
              <w:t>Qualifizierender</w:t>
            </w:r>
            <w:r w:rsidRPr="003C6E89">
              <w:t xml:space="preserve"> mittlerer</w:t>
            </w:r>
            <w:r w:rsidRPr="004F7B05">
              <w:rPr>
                <w:lang w:val="en-US"/>
              </w:rPr>
              <w:t xml:space="preserve"> Abschluss</w:t>
            </w:r>
          </w:p>
        </w:tc>
      </w:tr>
      <w:tr w:rsidR="002801AA" w:rsidRPr="003473C5" w14:paraId="3EBB8CD6" w14:textId="77777777" w:rsidTr="00CD1FD4">
        <w:trPr>
          <w:trHeight w:hRule="exact" w:val="454"/>
        </w:trPr>
        <w:tc>
          <w:tcPr>
            <w:tcW w:w="1026" w:type="dxa"/>
          </w:tcPr>
          <w:p w14:paraId="6D311738" w14:textId="77777777" w:rsidR="002801AA" w:rsidRPr="003C6E89" w:rsidRDefault="002801AA" w:rsidP="00E10195">
            <w:pPr>
              <w:pStyle w:val="LDTextinhalt"/>
            </w:pPr>
            <w:r w:rsidRPr="004F7B05">
              <w:rPr>
                <w:lang w:val="en-US"/>
              </w:rPr>
              <w:t>OHA</w:t>
            </w:r>
          </w:p>
        </w:tc>
        <w:tc>
          <w:tcPr>
            <w:tcW w:w="7621" w:type="dxa"/>
          </w:tcPr>
          <w:p w14:paraId="0F54AE9E" w14:textId="77777777" w:rsidR="002801AA" w:rsidRPr="004F7B05" w:rsidRDefault="002801AA" w:rsidP="00E10195">
            <w:pPr>
              <w:pStyle w:val="LDTextinhalt"/>
              <w:rPr>
                <w:lang w:val="en-US"/>
              </w:rPr>
            </w:pPr>
            <w:r w:rsidRPr="003C6E89">
              <w:t>Ohne</w:t>
            </w:r>
            <w:r w:rsidRPr="004F7B05">
              <w:rPr>
                <w:lang w:val="en-US"/>
              </w:rPr>
              <w:t xml:space="preserve"> Hauptschulabschluss</w:t>
            </w:r>
          </w:p>
        </w:tc>
      </w:tr>
      <w:tr w:rsidR="002801AA" w:rsidRPr="003473C5" w14:paraId="3E6432CE" w14:textId="77777777" w:rsidTr="00577E4E">
        <w:trPr>
          <w:trHeight w:hRule="exact" w:val="823"/>
        </w:trPr>
        <w:tc>
          <w:tcPr>
            <w:tcW w:w="1026" w:type="dxa"/>
          </w:tcPr>
          <w:p w14:paraId="3C16B261" w14:textId="77777777" w:rsidR="002801AA" w:rsidRPr="004F7B05" w:rsidRDefault="002801AA" w:rsidP="00E10195">
            <w:pPr>
              <w:pStyle w:val="LDTextinhalt"/>
              <w:rPr>
                <w:lang w:val="en-US"/>
              </w:rPr>
            </w:pPr>
            <w:r>
              <w:rPr>
                <w:lang w:val="en-US"/>
              </w:rPr>
              <w:t>OLH</w:t>
            </w:r>
          </w:p>
        </w:tc>
        <w:tc>
          <w:tcPr>
            <w:tcW w:w="7621" w:type="dxa"/>
          </w:tcPr>
          <w:p w14:paraId="4DC5F566" w14:textId="77777777" w:rsidR="002801AA" w:rsidRPr="006F08BC" w:rsidRDefault="002801AA" w:rsidP="00E10195">
            <w:pPr>
              <w:pStyle w:val="LDTextinhalt"/>
            </w:pPr>
            <w:r>
              <w:t>Ohne Berufsorientierten Abschluss aus der Schule mit Förderschwerpunkt Lernen</w:t>
            </w:r>
          </w:p>
        </w:tc>
      </w:tr>
      <w:tr w:rsidR="002801AA" w:rsidRPr="003473C5" w14:paraId="2C3E2F6D" w14:textId="77777777" w:rsidTr="00CD1FD4">
        <w:trPr>
          <w:trHeight w:hRule="exact" w:val="454"/>
        </w:trPr>
        <w:tc>
          <w:tcPr>
            <w:tcW w:w="1026" w:type="dxa"/>
          </w:tcPr>
          <w:p w14:paraId="24FDE021" w14:textId="77777777" w:rsidR="002801AA" w:rsidRPr="004F7B05" w:rsidRDefault="002801AA" w:rsidP="00E10195">
            <w:pPr>
              <w:pStyle w:val="LDTextinhalt"/>
              <w:rPr>
                <w:lang w:val="en-US"/>
              </w:rPr>
            </w:pPr>
            <w:r w:rsidRPr="004F7B05">
              <w:rPr>
                <w:lang w:val="en-US"/>
              </w:rPr>
              <w:t>SFHR</w:t>
            </w:r>
          </w:p>
        </w:tc>
        <w:tc>
          <w:tcPr>
            <w:tcW w:w="7621" w:type="dxa"/>
          </w:tcPr>
          <w:p w14:paraId="3A8C1CEB" w14:textId="77777777" w:rsidR="002801AA" w:rsidRPr="004F7B05" w:rsidRDefault="002801AA" w:rsidP="00E10195">
            <w:pPr>
              <w:pStyle w:val="LDTextinhalt"/>
              <w:rPr>
                <w:lang w:val="en-US"/>
              </w:rPr>
            </w:pPr>
            <w:r w:rsidRPr="006F08BC">
              <w:t>Schulischer Te</w:t>
            </w:r>
            <w:r w:rsidRPr="004F7B05">
              <w:rPr>
                <w:lang w:val="en-US"/>
              </w:rPr>
              <w:t>il der Fachhochschulreife</w:t>
            </w:r>
          </w:p>
        </w:tc>
      </w:tr>
      <w:tr w:rsidR="002801AA" w:rsidRPr="003473C5" w14:paraId="6FDEF858" w14:textId="77777777" w:rsidTr="00CD1FD4">
        <w:trPr>
          <w:trHeight w:hRule="exact" w:val="454"/>
        </w:trPr>
        <w:tc>
          <w:tcPr>
            <w:tcW w:w="1026" w:type="dxa"/>
          </w:tcPr>
          <w:p w14:paraId="68AE2A15" w14:textId="77777777" w:rsidR="002801AA" w:rsidRPr="00B63498" w:rsidRDefault="002801AA" w:rsidP="00E10195">
            <w:pPr>
              <w:pStyle w:val="LDTextinhalt"/>
            </w:pPr>
            <w:r w:rsidRPr="004F7B05">
              <w:rPr>
                <w:lang w:val="en-US"/>
              </w:rPr>
              <w:t>STAN</w:t>
            </w:r>
          </w:p>
        </w:tc>
        <w:tc>
          <w:tcPr>
            <w:tcW w:w="7621" w:type="dxa"/>
          </w:tcPr>
          <w:p w14:paraId="7C915E63" w14:textId="77777777" w:rsidR="002801AA" w:rsidRPr="00B63498" w:rsidRDefault="002801AA" w:rsidP="00E10195">
            <w:pPr>
              <w:pStyle w:val="LDTextinhalt"/>
            </w:pPr>
            <w:r w:rsidRPr="00F740FD">
              <w:t>Staatliche Anerkennung (nur für BS)</w:t>
            </w:r>
          </w:p>
        </w:tc>
      </w:tr>
      <w:tr w:rsidR="002801AA" w:rsidRPr="003473C5" w14:paraId="6DC9A5F8" w14:textId="77777777" w:rsidTr="00CD1FD4">
        <w:trPr>
          <w:trHeight w:hRule="exact" w:val="454"/>
        </w:trPr>
        <w:tc>
          <w:tcPr>
            <w:tcW w:w="1026" w:type="dxa"/>
          </w:tcPr>
          <w:p w14:paraId="57EA35E3" w14:textId="77777777" w:rsidR="002801AA" w:rsidRPr="00B63498" w:rsidRDefault="002801AA" w:rsidP="00E10195">
            <w:pPr>
              <w:pStyle w:val="LDTextinhalt"/>
            </w:pPr>
            <w:r w:rsidRPr="004F7B05">
              <w:rPr>
                <w:lang w:val="en-US"/>
              </w:rPr>
              <w:t>THAP</w:t>
            </w:r>
          </w:p>
        </w:tc>
        <w:tc>
          <w:tcPr>
            <w:tcW w:w="7621" w:type="dxa"/>
          </w:tcPr>
          <w:p w14:paraId="4F223149" w14:textId="77777777" w:rsidR="002801AA" w:rsidRPr="00B63498" w:rsidRDefault="002801AA" w:rsidP="00E10195">
            <w:pPr>
              <w:pStyle w:val="LDTextinhalt"/>
            </w:pPr>
            <w:r>
              <w:t>T</w:t>
            </w:r>
            <w:r w:rsidRPr="00F740FD">
              <w:t>heoretische Abschlussprüfung (nur für BS)</w:t>
            </w:r>
          </w:p>
        </w:tc>
      </w:tr>
      <w:tr w:rsidR="002801AA" w:rsidRPr="003473C5" w14:paraId="0D5507E3" w14:textId="77777777" w:rsidTr="00CD1FD4">
        <w:trPr>
          <w:trHeight w:hRule="exact" w:val="454"/>
        </w:trPr>
        <w:tc>
          <w:tcPr>
            <w:tcW w:w="1026" w:type="dxa"/>
          </w:tcPr>
          <w:p w14:paraId="6BF0FCDF" w14:textId="77777777" w:rsidR="002801AA" w:rsidRDefault="002801AA" w:rsidP="00E10195">
            <w:pPr>
              <w:pStyle w:val="LDTextinhalt"/>
            </w:pPr>
            <w:r w:rsidRPr="004F7B05">
              <w:rPr>
                <w:lang w:val="en-US"/>
              </w:rPr>
              <w:t>UNBR</w:t>
            </w:r>
          </w:p>
        </w:tc>
        <w:tc>
          <w:tcPr>
            <w:tcW w:w="7621" w:type="dxa"/>
          </w:tcPr>
          <w:p w14:paraId="1721F8DE" w14:textId="77777777" w:rsidR="002801AA" w:rsidRDefault="002801AA" w:rsidP="00E10195">
            <w:pPr>
              <w:pStyle w:val="LDTextinhalt"/>
            </w:pPr>
            <w:r w:rsidRPr="004F7B05">
              <w:rPr>
                <w:lang w:val="en-US"/>
              </w:rPr>
              <w:t>Unterbrechung (nur für SfE)</w:t>
            </w:r>
          </w:p>
        </w:tc>
      </w:tr>
    </w:tbl>
    <w:p w14:paraId="121C3B87" w14:textId="6EF81807" w:rsidR="002801AA" w:rsidRDefault="002801AA" w:rsidP="00F56510">
      <w:pPr>
        <w:pStyle w:val="LDTextinhaltTabelle10pt"/>
      </w:pP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E10195" w:rsidRPr="005B257B" w14:paraId="45BADF5F" w14:textId="77777777" w:rsidTr="00E10195">
        <w:trPr>
          <w:cantSplit/>
          <w:trHeight w:val="284"/>
        </w:trPr>
        <w:tc>
          <w:tcPr>
            <w:tcW w:w="709" w:type="dxa"/>
          </w:tcPr>
          <w:p w14:paraId="2B875B8F" w14:textId="77777777" w:rsidR="00E10195" w:rsidRPr="009B0AA3" w:rsidRDefault="00E10195" w:rsidP="00E10195">
            <w:pPr>
              <w:pStyle w:val="LDTextinhalt"/>
            </w:pPr>
            <w:r>
              <w:rPr>
                <w:noProof/>
                <w:lang w:eastAsia="de-DE"/>
              </w:rPr>
              <w:drawing>
                <wp:inline distT="0" distB="0" distL="0" distR="0" wp14:anchorId="2D1822F1" wp14:editId="120152D1">
                  <wp:extent cx="288000" cy="288000"/>
                  <wp:effectExtent l="0" t="0" r="0" b="0"/>
                  <wp:docPr id="702"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02D039DF" w14:textId="77777777" w:rsidR="00E10195" w:rsidRPr="00F000FA" w:rsidRDefault="00E10195" w:rsidP="00E10195">
            <w:pPr>
              <w:rPr>
                <w:rStyle w:val="LDHinweis"/>
              </w:rPr>
            </w:pPr>
            <w:r w:rsidRPr="00F000FA">
              <w:rPr>
                <w:rStyle w:val="LDHinweis"/>
              </w:rPr>
              <w:t>Hinweis</w:t>
            </w:r>
          </w:p>
          <w:p w14:paraId="7283CF76" w14:textId="613DB5A0" w:rsidR="00E10195" w:rsidRPr="005B257B" w:rsidRDefault="00E10195" w:rsidP="00E10195">
            <w:pPr>
              <w:pStyle w:val="LDTextinhalt"/>
            </w:pPr>
            <w:r w:rsidRPr="00E10195">
              <w:t>Die möglichen Abschlusseinträge entsprechen der jeweils gültigen Verordnung.</w:t>
            </w:r>
          </w:p>
        </w:tc>
      </w:tr>
    </w:tbl>
    <w:p w14:paraId="12FF9A48" w14:textId="77777777" w:rsidR="00E10195" w:rsidRDefault="00E10195" w:rsidP="00F56510">
      <w:pPr>
        <w:pStyle w:val="LDTextinhaltTabelle10pt"/>
        <w:rPr>
          <w:lang w:eastAsia="de-DE"/>
        </w:rPr>
      </w:pPr>
    </w:p>
    <w:p w14:paraId="26C2A2FF" w14:textId="200FB23B" w:rsidR="002801AA" w:rsidRDefault="002801AA" w:rsidP="00E10195">
      <w:pPr>
        <w:pStyle w:val="LDTextinhalteingerckt"/>
        <w:rPr>
          <w:lang w:eastAsia="de-DE"/>
        </w:rPr>
      </w:pPr>
      <w:r>
        <w:rPr>
          <w:lang w:eastAsia="de-DE"/>
        </w:rPr>
        <w:t>In den einzelnen Schulformen können Sie folgende Abschlusseinträge zuweisen:</w:t>
      </w:r>
    </w:p>
    <w:tbl>
      <w:tblPr>
        <w:tblW w:w="8647" w:type="dxa"/>
        <w:tblInd w:w="709"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5279"/>
        <w:gridCol w:w="3368"/>
      </w:tblGrid>
      <w:tr w:rsidR="00E10195" w:rsidRPr="00E10195" w14:paraId="2DFED96A" w14:textId="77777777" w:rsidTr="00CD1FD4">
        <w:trPr>
          <w:tblHeader/>
        </w:trPr>
        <w:tc>
          <w:tcPr>
            <w:tcW w:w="5279" w:type="dxa"/>
            <w:tcBorders>
              <w:top w:val="single" w:sz="4" w:space="0" w:color="808080"/>
              <w:bottom w:val="single" w:sz="4" w:space="0" w:color="808080"/>
              <w:right w:val="single" w:sz="4" w:space="0" w:color="808080"/>
            </w:tcBorders>
            <w:shd w:val="clear" w:color="auto" w:fill="D9D9D9" w:themeFill="background1" w:themeFillShade="D9"/>
          </w:tcPr>
          <w:p w14:paraId="5CBB770F" w14:textId="3A5D96E2" w:rsidR="00E10195" w:rsidRPr="00E10195" w:rsidRDefault="00CD1FD4" w:rsidP="00CD1FD4">
            <w:pPr>
              <w:pStyle w:val="LDTextinhalt"/>
              <w:ind w:left="-79" w:firstLine="79"/>
              <w:rPr>
                <w:rStyle w:val="LDBereichTabelle"/>
              </w:rPr>
            </w:pPr>
            <w:r>
              <w:rPr>
                <w:rStyle w:val="LDBereichTabelle"/>
              </w:rPr>
              <w:t>Abschlusseintrag</w:t>
            </w:r>
          </w:p>
        </w:tc>
        <w:tc>
          <w:tcPr>
            <w:tcW w:w="3368" w:type="dxa"/>
            <w:tcBorders>
              <w:top w:val="single" w:sz="4" w:space="0" w:color="808080"/>
              <w:bottom w:val="single" w:sz="4" w:space="0" w:color="808080"/>
              <w:right w:val="nil"/>
            </w:tcBorders>
            <w:shd w:val="clear" w:color="auto" w:fill="D9D9D9" w:themeFill="background1" w:themeFillShade="D9"/>
          </w:tcPr>
          <w:p w14:paraId="1ED35F61" w14:textId="4861CE2A" w:rsidR="00E10195" w:rsidRPr="00E10195" w:rsidRDefault="00CD1FD4" w:rsidP="00E10195">
            <w:pPr>
              <w:pStyle w:val="LDTextinhalt"/>
              <w:rPr>
                <w:rStyle w:val="LDBereichTabelle"/>
              </w:rPr>
            </w:pPr>
            <w:r>
              <w:rPr>
                <w:rStyle w:val="LDBereichTabelle"/>
              </w:rPr>
              <w:t>Verweis</w:t>
            </w:r>
          </w:p>
        </w:tc>
      </w:tr>
      <w:tr w:rsidR="00E10195" w14:paraId="450267B9" w14:textId="77777777" w:rsidTr="00CD1FD4">
        <w:trPr>
          <w:trHeight w:hRule="exact" w:val="454"/>
        </w:trPr>
        <w:tc>
          <w:tcPr>
            <w:tcW w:w="5279" w:type="dxa"/>
            <w:vAlign w:val="center"/>
          </w:tcPr>
          <w:p w14:paraId="24E794CC" w14:textId="779AA057" w:rsidR="00E10195" w:rsidRDefault="00CD1FD4" w:rsidP="00CD1FD4">
            <w:pPr>
              <w:pStyle w:val="LDTextinhalt"/>
            </w:pPr>
            <w:r>
              <w:t>Alle allgemeinbilden</w:t>
            </w:r>
            <w:r w:rsidRPr="00DC5C78">
              <w:t>de</w:t>
            </w:r>
            <w:r w:rsidR="001550C7">
              <w:t>n</w:t>
            </w:r>
            <w:r w:rsidRPr="00DC5C78">
              <w:t xml:space="preserve"> Schulen</w:t>
            </w:r>
          </w:p>
        </w:tc>
        <w:tc>
          <w:tcPr>
            <w:tcW w:w="3368" w:type="dxa"/>
            <w:vAlign w:val="center"/>
          </w:tcPr>
          <w:p w14:paraId="63440F0E" w14:textId="1B2E40F6" w:rsidR="00E10195" w:rsidRDefault="00CD1FD4" w:rsidP="00CD1FD4">
            <w:pPr>
              <w:pStyle w:val="LDTextinhalt"/>
            </w:pPr>
            <w:r>
              <w:t>Kapitel</w:t>
            </w:r>
            <w:r w:rsidR="00CA7E8D" w:rsidRPr="00CA7E8D">
              <w:t xml:space="preserve"> </w:t>
            </w:r>
            <w:r w:rsidR="00B85291">
              <w:rPr>
                <w:rStyle w:val="LDLink"/>
              </w:rPr>
              <w:fldChar w:fldCharType="begin"/>
            </w:r>
            <w:r w:rsidR="00B85291">
              <w:rPr>
                <w:rStyle w:val="LDLink"/>
              </w:rPr>
              <w:instrText xml:space="preserve"> REF _Ref160538565 \n \h </w:instrText>
            </w:r>
            <w:r w:rsidR="00B85291">
              <w:rPr>
                <w:rStyle w:val="LDLink"/>
              </w:rPr>
            </w:r>
            <w:r w:rsidR="00B85291">
              <w:rPr>
                <w:rStyle w:val="LDLink"/>
              </w:rPr>
              <w:fldChar w:fldCharType="separate"/>
            </w:r>
            <w:r w:rsidR="00FA5B4C">
              <w:rPr>
                <w:rStyle w:val="LDLink"/>
              </w:rPr>
              <w:t>6</w:t>
            </w:r>
            <w:r w:rsidR="00B85291">
              <w:rPr>
                <w:rStyle w:val="LDLink"/>
              </w:rPr>
              <w:fldChar w:fldCharType="end"/>
            </w:r>
          </w:p>
        </w:tc>
      </w:tr>
      <w:tr w:rsidR="00E10195" w:rsidRPr="00B63498" w14:paraId="7C58E618" w14:textId="77777777" w:rsidTr="00CD1FD4">
        <w:trPr>
          <w:trHeight w:hRule="exact" w:val="454"/>
        </w:trPr>
        <w:tc>
          <w:tcPr>
            <w:tcW w:w="5279" w:type="dxa"/>
            <w:vAlign w:val="center"/>
          </w:tcPr>
          <w:p w14:paraId="085203AB" w14:textId="04F268A7" w:rsidR="00E10195" w:rsidRPr="00B63498" w:rsidRDefault="00CD1FD4" w:rsidP="00E10195">
            <w:pPr>
              <w:pStyle w:val="LDTextinhalt"/>
            </w:pPr>
            <w:r w:rsidRPr="00DC5C78">
              <w:t>Hauptschulen / Mittelstufenschulen (H und MSPB)</w:t>
            </w:r>
          </w:p>
        </w:tc>
        <w:tc>
          <w:tcPr>
            <w:tcW w:w="3368" w:type="dxa"/>
            <w:vAlign w:val="center"/>
          </w:tcPr>
          <w:p w14:paraId="4D637A55" w14:textId="136108AE" w:rsidR="00E10195" w:rsidRPr="00B63498" w:rsidRDefault="00CD1FD4" w:rsidP="00E10195">
            <w:pPr>
              <w:pStyle w:val="LDTextinhalt"/>
            </w:pPr>
            <w:r>
              <w:t xml:space="preserve">Kapitel </w:t>
            </w:r>
            <w:r w:rsidR="00CA7E8D" w:rsidRPr="00CA7E8D">
              <w:rPr>
                <w:rStyle w:val="LDLink"/>
              </w:rPr>
              <w:fldChar w:fldCharType="begin"/>
            </w:r>
            <w:r w:rsidR="00CA7E8D" w:rsidRPr="00CA7E8D">
              <w:rPr>
                <w:rStyle w:val="LDLink"/>
              </w:rPr>
              <w:instrText xml:space="preserve"> REF _Ref194910620 \n \h </w:instrText>
            </w:r>
            <w:r w:rsidR="00CA7E8D">
              <w:rPr>
                <w:rStyle w:val="LDLink"/>
              </w:rPr>
              <w:instrText xml:space="preserve"> \* MERGEFORMAT </w:instrText>
            </w:r>
            <w:r w:rsidR="00CA7E8D" w:rsidRPr="00CA7E8D">
              <w:rPr>
                <w:rStyle w:val="LDLink"/>
              </w:rPr>
            </w:r>
            <w:r w:rsidR="00CA7E8D" w:rsidRPr="00CA7E8D">
              <w:rPr>
                <w:rStyle w:val="LDLink"/>
              </w:rPr>
              <w:fldChar w:fldCharType="separate"/>
            </w:r>
            <w:r w:rsidR="00FA5B4C">
              <w:rPr>
                <w:rStyle w:val="LDLink"/>
              </w:rPr>
              <w:t>6.1</w:t>
            </w:r>
            <w:r w:rsidR="00CA7E8D" w:rsidRPr="00CA7E8D">
              <w:rPr>
                <w:rStyle w:val="LDLink"/>
              </w:rPr>
              <w:fldChar w:fldCharType="end"/>
            </w:r>
          </w:p>
        </w:tc>
      </w:tr>
      <w:tr w:rsidR="00E10195" w:rsidRPr="006F08BC" w14:paraId="35F5700B" w14:textId="77777777" w:rsidTr="00CD1FD4">
        <w:trPr>
          <w:trHeight w:hRule="exact" w:val="454"/>
        </w:trPr>
        <w:tc>
          <w:tcPr>
            <w:tcW w:w="5279" w:type="dxa"/>
            <w:vAlign w:val="center"/>
          </w:tcPr>
          <w:p w14:paraId="7980110A" w14:textId="72E57BBD" w:rsidR="00E10195" w:rsidRPr="006F08BC" w:rsidRDefault="00CD1FD4" w:rsidP="00E10195">
            <w:pPr>
              <w:pStyle w:val="LDTextinhalt"/>
            </w:pPr>
            <w:r w:rsidRPr="00DC5C78">
              <w:t>Lerngruppen mit erhöhtem Praxisbezug  PUSA</w:t>
            </w:r>
          </w:p>
        </w:tc>
        <w:tc>
          <w:tcPr>
            <w:tcW w:w="3368" w:type="dxa"/>
            <w:vAlign w:val="center"/>
          </w:tcPr>
          <w:p w14:paraId="411AA33F" w14:textId="0C2B6271" w:rsidR="00E10195" w:rsidRPr="006F08BC" w:rsidRDefault="00CD1FD4" w:rsidP="00E10195">
            <w:pPr>
              <w:pStyle w:val="LDTextinhalt"/>
            </w:pPr>
            <w:r>
              <w:t xml:space="preserve">Kapitel </w:t>
            </w:r>
            <w:r w:rsidRPr="00D7591B">
              <w:rPr>
                <w:rStyle w:val="LDLink"/>
              </w:rPr>
              <w:fldChar w:fldCharType="begin"/>
            </w:r>
            <w:r w:rsidRPr="00D7591B">
              <w:rPr>
                <w:rStyle w:val="LDLink"/>
              </w:rPr>
              <w:instrText xml:space="preserve"> REF _Ref104370513 \r \h </w:instrText>
            </w:r>
            <w:r>
              <w:rPr>
                <w:rStyle w:val="LDLink"/>
              </w:rPr>
              <w:instrText xml:space="preserve"> \* MERGEFORMAT </w:instrText>
            </w:r>
            <w:r w:rsidRPr="00D7591B">
              <w:rPr>
                <w:rStyle w:val="LDLink"/>
              </w:rPr>
            </w:r>
            <w:r w:rsidRPr="00D7591B">
              <w:rPr>
                <w:rStyle w:val="LDLink"/>
              </w:rPr>
              <w:fldChar w:fldCharType="separate"/>
            </w:r>
            <w:r w:rsidR="00FA5B4C">
              <w:rPr>
                <w:rStyle w:val="LDLink"/>
              </w:rPr>
              <w:t>6.2</w:t>
            </w:r>
            <w:r w:rsidRPr="00D7591B">
              <w:rPr>
                <w:rStyle w:val="LDLink"/>
              </w:rPr>
              <w:fldChar w:fldCharType="end"/>
            </w:r>
          </w:p>
        </w:tc>
      </w:tr>
      <w:tr w:rsidR="00CD1FD4" w:rsidRPr="006F08BC" w14:paraId="71BABD2A" w14:textId="77777777" w:rsidTr="00CD1FD4">
        <w:trPr>
          <w:trHeight w:hRule="exact" w:val="454"/>
        </w:trPr>
        <w:tc>
          <w:tcPr>
            <w:tcW w:w="5279" w:type="dxa"/>
            <w:vAlign w:val="center"/>
          </w:tcPr>
          <w:p w14:paraId="3253251B" w14:textId="296F4FCA" w:rsidR="00CD1FD4" w:rsidRPr="00DC5C78" w:rsidRDefault="00CD1FD4" w:rsidP="00E10195">
            <w:pPr>
              <w:pStyle w:val="LDTextinhalt"/>
            </w:pPr>
            <w:r w:rsidRPr="00DC5C78">
              <w:t>Realschulen / Mittelstufenschulen (R und MSMB)</w:t>
            </w:r>
          </w:p>
        </w:tc>
        <w:tc>
          <w:tcPr>
            <w:tcW w:w="3368" w:type="dxa"/>
            <w:vAlign w:val="center"/>
          </w:tcPr>
          <w:p w14:paraId="3AC34F01" w14:textId="0C94AD27" w:rsidR="00CD1FD4" w:rsidRDefault="00CD1FD4" w:rsidP="00E10195">
            <w:pPr>
              <w:pStyle w:val="LDTextinhalt"/>
            </w:pPr>
            <w:r>
              <w:t xml:space="preserve">Kapitel </w:t>
            </w:r>
            <w:r w:rsidRPr="007D586A">
              <w:rPr>
                <w:rStyle w:val="LDLink"/>
              </w:rPr>
              <w:fldChar w:fldCharType="begin"/>
            </w:r>
            <w:r w:rsidRPr="007D586A">
              <w:rPr>
                <w:rStyle w:val="LDLink"/>
              </w:rPr>
              <w:instrText xml:space="preserve"> REF _Ref104370546 \r \h </w:instrText>
            </w:r>
            <w:r>
              <w:rPr>
                <w:rStyle w:val="LDLink"/>
              </w:rPr>
              <w:instrText xml:space="preserve"> \* MERGEFORMAT </w:instrText>
            </w:r>
            <w:r w:rsidRPr="007D586A">
              <w:rPr>
                <w:rStyle w:val="LDLink"/>
              </w:rPr>
            </w:r>
            <w:r w:rsidRPr="007D586A">
              <w:rPr>
                <w:rStyle w:val="LDLink"/>
              </w:rPr>
              <w:fldChar w:fldCharType="separate"/>
            </w:r>
            <w:r w:rsidR="00FA5B4C">
              <w:rPr>
                <w:rStyle w:val="LDLink"/>
              </w:rPr>
              <w:t>6.3</w:t>
            </w:r>
            <w:r w:rsidRPr="007D586A">
              <w:rPr>
                <w:rStyle w:val="LDLink"/>
              </w:rPr>
              <w:fldChar w:fldCharType="end"/>
            </w:r>
            <w:r>
              <w:rPr>
                <w:rStyle w:val="LDLink"/>
              </w:rPr>
              <w:t xml:space="preserve"> </w:t>
            </w:r>
            <w:r>
              <w:t xml:space="preserve"> </w:t>
            </w:r>
          </w:p>
        </w:tc>
      </w:tr>
      <w:tr w:rsidR="00CD1FD4" w:rsidRPr="006F08BC" w14:paraId="59D84630" w14:textId="77777777" w:rsidTr="00CD1FD4">
        <w:trPr>
          <w:trHeight w:hRule="exact" w:val="454"/>
        </w:trPr>
        <w:tc>
          <w:tcPr>
            <w:tcW w:w="5279" w:type="dxa"/>
            <w:vAlign w:val="center"/>
          </w:tcPr>
          <w:p w14:paraId="5F703EB0" w14:textId="0FA818A4" w:rsidR="00CD1FD4" w:rsidRPr="00DC5C78" w:rsidRDefault="00CD1FD4" w:rsidP="00E10195">
            <w:pPr>
              <w:pStyle w:val="LDTextinhalt"/>
            </w:pPr>
            <w:r w:rsidRPr="00DC5C78">
              <w:t>Integrierte Gesamtschulen</w:t>
            </w:r>
          </w:p>
        </w:tc>
        <w:tc>
          <w:tcPr>
            <w:tcW w:w="3368" w:type="dxa"/>
            <w:vAlign w:val="center"/>
          </w:tcPr>
          <w:p w14:paraId="7021C039" w14:textId="40814AF5" w:rsidR="00CD1FD4" w:rsidRDefault="00CD1FD4" w:rsidP="00E10195">
            <w:pPr>
              <w:pStyle w:val="LDTextinhalt"/>
            </w:pPr>
            <w:r>
              <w:t xml:space="preserve">Kapitel </w:t>
            </w:r>
            <w:r w:rsidRPr="00CF11C0">
              <w:rPr>
                <w:rStyle w:val="LDLink"/>
              </w:rPr>
              <w:fldChar w:fldCharType="begin"/>
            </w:r>
            <w:r w:rsidRPr="007D586A">
              <w:rPr>
                <w:rStyle w:val="LDLink"/>
              </w:rPr>
              <w:instrText xml:space="preserve"> REF _Ref104370581 \r \h </w:instrText>
            </w:r>
            <w:r w:rsidRPr="00CF11C0">
              <w:rPr>
                <w:rStyle w:val="LDLink"/>
              </w:rPr>
              <w:instrText xml:space="preserve"> \* MERGEFORMAT </w:instrText>
            </w:r>
            <w:r w:rsidRPr="00CF11C0">
              <w:rPr>
                <w:rStyle w:val="LDLink"/>
              </w:rPr>
            </w:r>
            <w:r w:rsidRPr="00CF11C0">
              <w:rPr>
                <w:rStyle w:val="LDLink"/>
              </w:rPr>
              <w:fldChar w:fldCharType="separate"/>
            </w:r>
            <w:r w:rsidR="00F56510">
              <w:rPr>
                <w:rStyle w:val="LDLink"/>
              </w:rPr>
              <w:t>6.4</w:t>
            </w:r>
            <w:r w:rsidRPr="00CF11C0">
              <w:rPr>
                <w:rStyle w:val="LDLink"/>
              </w:rPr>
              <w:fldChar w:fldCharType="end"/>
            </w:r>
          </w:p>
        </w:tc>
      </w:tr>
      <w:tr w:rsidR="00CD1FD4" w:rsidRPr="006F08BC" w14:paraId="26F9FC55" w14:textId="77777777" w:rsidTr="00CD1FD4">
        <w:trPr>
          <w:trHeight w:hRule="exact" w:val="454"/>
        </w:trPr>
        <w:tc>
          <w:tcPr>
            <w:tcW w:w="5279" w:type="dxa"/>
            <w:vAlign w:val="center"/>
          </w:tcPr>
          <w:p w14:paraId="5A531CCE" w14:textId="3D69BA0F" w:rsidR="00CD1FD4" w:rsidRPr="00DC5C78" w:rsidRDefault="00CD1FD4" w:rsidP="00E10195">
            <w:pPr>
              <w:pStyle w:val="LDTextinhalt"/>
            </w:pPr>
            <w:r w:rsidRPr="00DC5C78">
              <w:t>GYM8</w:t>
            </w:r>
          </w:p>
        </w:tc>
        <w:tc>
          <w:tcPr>
            <w:tcW w:w="3368" w:type="dxa"/>
            <w:vAlign w:val="center"/>
          </w:tcPr>
          <w:p w14:paraId="41850412" w14:textId="24A7D6C5" w:rsidR="00CD1FD4" w:rsidRDefault="00CD1FD4" w:rsidP="00E10195">
            <w:pPr>
              <w:pStyle w:val="LDTextinhalt"/>
            </w:pPr>
            <w:r>
              <w:t xml:space="preserve">Kapitel </w:t>
            </w:r>
            <w:r w:rsidRPr="00CF11C0">
              <w:rPr>
                <w:rStyle w:val="LDLink"/>
              </w:rPr>
              <w:fldChar w:fldCharType="begin"/>
            </w:r>
            <w:r w:rsidRPr="007D586A">
              <w:rPr>
                <w:rStyle w:val="LDLink"/>
              </w:rPr>
              <w:instrText xml:space="preserve"> REF _Ref104370614 \r \h </w:instrText>
            </w:r>
            <w:r>
              <w:rPr>
                <w:rStyle w:val="LDLink"/>
              </w:rPr>
              <w:instrText xml:space="preserve"> \* MERGEFORMAT </w:instrText>
            </w:r>
            <w:r w:rsidRPr="00CF11C0">
              <w:rPr>
                <w:rStyle w:val="LDLink"/>
              </w:rPr>
            </w:r>
            <w:r w:rsidRPr="00CF11C0">
              <w:rPr>
                <w:rStyle w:val="LDLink"/>
              </w:rPr>
              <w:fldChar w:fldCharType="separate"/>
            </w:r>
            <w:r w:rsidR="00FA5B4C">
              <w:rPr>
                <w:rStyle w:val="LDLink"/>
              </w:rPr>
              <w:t>6.5</w:t>
            </w:r>
            <w:r w:rsidRPr="00CF11C0">
              <w:rPr>
                <w:rStyle w:val="LDLink"/>
              </w:rPr>
              <w:fldChar w:fldCharType="end"/>
            </w:r>
          </w:p>
        </w:tc>
      </w:tr>
      <w:tr w:rsidR="00CD1FD4" w:rsidRPr="006F08BC" w14:paraId="199D98E8" w14:textId="77777777" w:rsidTr="00CD1FD4">
        <w:trPr>
          <w:trHeight w:hRule="exact" w:val="454"/>
        </w:trPr>
        <w:tc>
          <w:tcPr>
            <w:tcW w:w="5279" w:type="dxa"/>
            <w:vAlign w:val="center"/>
          </w:tcPr>
          <w:p w14:paraId="55D27162" w14:textId="7A49A317" w:rsidR="00CD1FD4" w:rsidRPr="00DC5C78" w:rsidRDefault="00CD1FD4" w:rsidP="00E10195">
            <w:pPr>
              <w:pStyle w:val="LDTextinhalt"/>
            </w:pPr>
            <w:r w:rsidRPr="00DC5C78">
              <w:t>GYM</w:t>
            </w:r>
          </w:p>
        </w:tc>
        <w:tc>
          <w:tcPr>
            <w:tcW w:w="3368" w:type="dxa"/>
            <w:vAlign w:val="center"/>
          </w:tcPr>
          <w:p w14:paraId="055499D1" w14:textId="1B5213A2" w:rsidR="00CD1FD4" w:rsidRDefault="00CD1FD4" w:rsidP="00E10195">
            <w:pPr>
              <w:pStyle w:val="LDTextinhalt"/>
            </w:pPr>
            <w:r>
              <w:t xml:space="preserve">Kapitel </w:t>
            </w:r>
            <w:r w:rsidRPr="007D586A">
              <w:rPr>
                <w:rStyle w:val="LDLink"/>
              </w:rPr>
              <w:fldChar w:fldCharType="begin"/>
            </w:r>
            <w:r w:rsidRPr="007D586A">
              <w:rPr>
                <w:rStyle w:val="LDLink"/>
              </w:rPr>
              <w:instrText xml:space="preserve"> REF _Ref104370637 \r \h </w:instrText>
            </w:r>
            <w:r>
              <w:rPr>
                <w:rStyle w:val="LDLink"/>
              </w:rPr>
              <w:instrText xml:space="preserve"> \* MERGEFORMAT </w:instrText>
            </w:r>
            <w:r w:rsidRPr="007D586A">
              <w:rPr>
                <w:rStyle w:val="LDLink"/>
              </w:rPr>
            </w:r>
            <w:r w:rsidRPr="007D586A">
              <w:rPr>
                <w:rStyle w:val="LDLink"/>
              </w:rPr>
              <w:fldChar w:fldCharType="separate"/>
            </w:r>
            <w:r w:rsidR="00FA5B4C">
              <w:rPr>
                <w:rStyle w:val="LDLink"/>
              </w:rPr>
              <w:t>6.6</w:t>
            </w:r>
            <w:r w:rsidRPr="007D586A">
              <w:rPr>
                <w:rStyle w:val="LDLink"/>
              </w:rPr>
              <w:fldChar w:fldCharType="end"/>
            </w:r>
          </w:p>
        </w:tc>
      </w:tr>
      <w:tr w:rsidR="00CD1FD4" w:rsidRPr="006F08BC" w14:paraId="34829AF4" w14:textId="77777777" w:rsidTr="00CD1FD4">
        <w:trPr>
          <w:trHeight w:hRule="exact" w:val="454"/>
        </w:trPr>
        <w:tc>
          <w:tcPr>
            <w:tcW w:w="5279" w:type="dxa"/>
            <w:vAlign w:val="center"/>
          </w:tcPr>
          <w:p w14:paraId="4BE43BEA" w14:textId="10E83533" w:rsidR="00CD1FD4" w:rsidRPr="00DC5C78" w:rsidRDefault="00CD1FD4" w:rsidP="00E10195">
            <w:pPr>
              <w:pStyle w:val="LDTextinhalt"/>
            </w:pPr>
            <w:r w:rsidRPr="00DC5C78">
              <w:t>Förderschulen</w:t>
            </w:r>
          </w:p>
        </w:tc>
        <w:tc>
          <w:tcPr>
            <w:tcW w:w="3368" w:type="dxa"/>
            <w:vAlign w:val="center"/>
          </w:tcPr>
          <w:p w14:paraId="0DDB6371" w14:textId="2E4CD77B" w:rsidR="00CD1FD4" w:rsidRDefault="00CD1FD4" w:rsidP="00E10195">
            <w:pPr>
              <w:pStyle w:val="LDTextinhalt"/>
            </w:pPr>
            <w:r>
              <w:t xml:space="preserve">Kapitel </w:t>
            </w:r>
            <w:r w:rsidRPr="00CF11C0">
              <w:rPr>
                <w:rStyle w:val="LDLink"/>
              </w:rPr>
              <w:fldChar w:fldCharType="begin"/>
            </w:r>
            <w:r w:rsidRPr="008235D5">
              <w:rPr>
                <w:rStyle w:val="LDLink"/>
              </w:rPr>
              <w:instrText xml:space="preserve"> REF _Ref104370660 \r \h </w:instrText>
            </w:r>
            <w:r>
              <w:rPr>
                <w:rStyle w:val="LDLink"/>
              </w:rPr>
              <w:instrText xml:space="preserve"> \* MERGEFORMAT </w:instrText>
            </w:r>
            <w:r w:rsidRPr="00CF11C0">
              <w:rPr>
                <w:rStyle w:val="LDLink"/>
              </w:rPr>
            </w:r>
            <w:r w:rsidRPr="00CF11C0">
              <w:rPr>
                <w:rStyle w:val="LDLink"/>
              </w:rPr>
              <w:fldChar w:fldCharType="separate"/>
            </w:r>
            <w:r w:rsidR="00FA5B4C">
              <w:rPr>
                <w:rStyle w:val="LDLink"/>
              </w:rPr>
              <w:t>6.7</w:t>
            </w:r>
            <w:r w:rsidRPr="00CF11C0">
              <w:rPr>
                <w:rStyle w:val="LDLink"/>
              </w:rPr>
              <w:fldChar w:fldCharType="end"/>
            </w:r>
          </w:p>
        </w:tc>
      </w:tr>
      <w:tr w:rsidR="00CD1FD4" w:rsidRPr="006F08BC" w14:paraId="5FF4134C" w14:textId="77777777" w:rsidTr="00CD1FD4">
        <w:trPr>
          <w:trHeight w:hRule="exact" w:val="454"/>
        </w:trPr>
        <w:tc>
          <w:tcPr>
            <w:tcW w:w="5279" w:type="dxa"/>
            <w:vAlign w:val="center"/>
          </w:tcPr>
          <w:p w14:paraId="084944E9" w14:textId="32A9E2C9" w:rsidR="00CD1FD4" w:rsidRPr="00DC5C78" w:rsidRDefault="00CD1FD4" w:rsidP="00E10195">
            <w:pPr>
              <w:pStyle w:val="LDTextinhalt"/>
            </w:pPr>
            <w:r w:rsidRPr="00DC5C78">
              <w:t>Abendhauptschulen</w:t>
            </w:r>
          </w:p>
        </w:tc>
        <w:tc>
          <w:tcPr>
            <w:tcW w:w="3368" w:type="dxa"/>
            <w:vAlign w:val="center"/>
          </w:tcPr>
          <w:p w14:paraId="7DE5477A" w14:textId="15F377BD" w:rsidR="00CD1FD4" w:rsidRDefault="00CD1FD4" w:rsidP="00E10195">
            <w:pPr>
              <w:pStyle w:val="LDTextinhalt"/>
            </w:pPr>
            <w:r>
              <w:t xml:space="preserve">Kapitel </w:t>
            </w:r>
            <w:r w:rsidRPr="008235D5">
              <w:rPr>
                <w:rStyle w:val="LDLink"/>
              </w:rPr>
              <w:fldChar w:fldCharType="begin"/>
            </w:r>
            <w:r w:rsidRPr="008235D5">
              <w:rPr>
                <w:rStyle w:val="LDLink"/>
              </w:rPr>
              <w:instrText xml:space="preserve"> REF _Ref104370687 \r \h </w:instrText>
            </w:r>
            <w:r>
              <w:rPr>
                <w:rStyle w:val="LDLink"/>
              </w:rPr>
              <w:instrText xml:space="preserve"> \* MERGEFORMAT </w:instrText>
            </w:r>
            <w:r w:rsidRPr="008235D5">
              <w:rPr>
                <w:rStyle w:val="LDLink"/>
              </w:rPr>
            </w:r>
            <w:r w:rsidRPr="008235D5">
              <w:rPr>
                <w:rStyle w:val="LDLink"/>
              </w:rPr>
              <w:fldChar w:fldCharType="separate"/>
            </w:r>
            <w:r w:rsidR="00FA5B4C">
              <w:rPr>
                <w:rStyle w:val="LDLink"/>
              </w:rPr>
              <w:t>7.1</w:t>
            </w:r>
            <w:r w:rsidRPr="008235D5">
              <w:rPr>
                <w:rStyle w:val="LDLink"/>
              </w:rPr>
              <w:fldChar w:fldCharType="end"/>
            </w:r>
          </w:p>
        </w:tc>
      </w:tr>
      <w:tr w:rsidR="00CD1FD4" w:rsidRPr="006F08BC" w14:paraId="2C08FFD5" w14:textId="77777777" w:rsidTr="00CD1FD4">
        <w:trPr>
          <w:trHeight w:hRule="exact" w:val="454"/>
        </w:trPr>
        <w:tc>
          <w:tcPr>
            <w:tcW w:w="5279" w:type="dxa"/>
            <w:vAlign w:val="center"/>
          </w:tcPr>
          <w:p w14:paraId="34176567" w14:textId="2BC07224" w:rsidR="00CD1FD4" w:rsidRPr="00DC5C78" w:rsidRDefault="00CD1FD4" w:rsidP="00E10195">
            <w:pPr>
              <w:pStyle w:val="LDTextinhalt"/>
            </w:pPr>
            <w:r w:rsidRPr="00DC5C78">
              <w:t>Abendrealschulen</w:t>
            </w:r>
          </w:p>
        </w:tc>
        <w:tc>
          <w:tcPr>
            <w:tcW w:w="3368" w:type="dxa"/>
            <w:vAlign w:val="center"/>
          </w:tcPr>
          <w:p w14:paraId="0099EC40" w14:textId="5350F3DA" w:rsidR="00CD1FD4" w:rsidRDefault="00CD1FD4" w:rsidP="00E10195">
            <w:pPr>
              <w:pStyle w:val="LDTextinhalt"/>
            </w:pPr>
            <w:r>
              <w:t xml:space="preserve">Kapitel </w:t>
            </w:r>
            <w:r w:rsidRPr="008235D5">
              <w:rPr>
                <w:rStyle w:val="LDLink"/>
              </w:rPr>
              <w:fldChar w:fldCharType="begin"/>
            </w:r>
            <w:r w:rsidRPr="008235D5">
              <w:rPr>
                <w:rStyle w:val="LDLink"/>
              </w:rPr>
              <w:instrText xml:space="preserve"> REF _Ref104370711 \r \h </w:instrText>
            </w:r>
            <w:r>
              <w:rPr>
                <w:rStyle w:val="LDLink"/>
              </w:rPr>
              <w:instrText xml:space="preserve"> \* MERGEFORMAT </w:instrText>
            </w:r>
            <w:r w:rsidRPr="008235D5">
              <w:rPr>
                <w:rStyle w:val="LDLink"/>
              </w:rPr>
            </w:r>
            <w:r w:rsidRPr="008235D5">
              <w:rPr>
                <w:rStyle w:val="LDLink"/>
              </w:rPr>
              <w:fldChar w:fldCharType="separate"/>
            </w:r>
            <w:r w:rsidR="00FA5B4C">
              <w:rPr>
                <w:rStyle w:val="LDLink"/>
              </w:rPr>
              <w:t>7.2</w:t>
            </w:r>
            <w:r w:rsidRPr="008235D5">
              <w:rPr>
                <w:rStyle w:val="LDLink"/>
              </w:rPr>
              <w:fldChar w:fldCharType="end"/>
            </w:r>
          </w:p>
        </w:tc>
      </w:tr>
      <w:tr w:rsidR="00CD1FD4" w:rsidRPr="006F08BC" w14:paraId="617EED3B" w14:textId="77777777" w:rsidTr="00CD1FD4">
        <w:trPr>
          <w:trHeight w:hRule="exact" w:val="454"/>
        </w:trPr>
        <w:tc>
          <w:tcPr>
            <w:tcW w:w="5279" w:type="dxa"/>
            <w:vAlign w:val="center"/>
          </w:tcPr>
          <w:p w14:paraId="13507BE8" w14:textId="61A41A7D" w:rsidR="00CD1FD4" w:rsidRPr="00DC5C78" w:rsidRDefault="00CD1FD4" w:rsidP="00E10195">
            <w:pPr>
              <w:pStyle w:val="LDTextinhalt"/>
            </w:pPr>
            <w:r w:rsidRPr="00DC5C78">
              <w:t>Abendgymnasien und Kollegs</w:t>
            </w:r>
          </w:p>
        </w:tc>
        <w:tc>
          <w:tcPr>
            <w:tcW w:w="3368" w:type="dxa"/>
            <w:vAlign w:val="center"/>
          </w:tcPr>
          <w:p w14:paraId="11AE299B" w14:textId="395C2F25" w:rsidR="00CD1FD4" w:rsidRDefault="00CD1FD4" w:rsidP="00E10195">
            <w:pPr>
              <w:pStyle w:val="LDTextinhalt"/>
            </w:pPr>
            <w:r>
              <w:t xml:space="preserve">Kapitel </w:t>
            </w:r>
            <w:r w:rsidRPr="008235D5">
              <w:rPr>
                <w:rStyle w:val="LDLink"/>
              </w:rPr>
              <w:fldChar w:fldCharType="begin"/>
            </w:r>
            <w:r w:rsidRPr="008235D5">
              <w:rPr>
                <w:rStyle w:val="LDLink"/>
              </w:rPr>
              <w:instrText xml:space="preserve"> REF _Ref104370731 \r \h </w:instrText>
            </w:r>
            <w:r>
              <w:rPr>
                <w:rStyle w:val="LDLink"/>
              </w:rPr>
              <w:instrText xml:space="preserve"> \* MERGEFORMAT </w:instrText>
            </w:r>
            <w:r w:rsidRPr="008235D5">
              <w:rPr>
                <w:rStyle w:val="LDLink"/>
              </w:rPr>
            </w:r>
            <w:r w:rsidRPr="008235D5">
              <w:rPr>
                <w:rStyle w:val="LDLink"/>
              </w:rPr>
              <w:fldChar w:fldCharType="separate"/>
            </w:r>
            <w:r w:rsidR="00FA5B4C">
              <w:rPr>
                <w:rStyle w:val="LDLink"/>
              </w:rPr>
              <w:t>7.3</w:t>
            </w:r>
            <w:r w:rsidRPr="008235D5">
              <w:rPr>
                <w:rStyle w:val="LDLink"/>
              </w:rPr>
              <w:fldChar w:fldCharType="end"/>
            </w:r>
          </w:p>
        </w:tc>
      </w:tr>
      <w:tr w:rsidR="00CD1FD4" w:rsidRPr="006F08BC" w14:paraId="4E128A09" w14:textId="77777777" w:rsidTr="00CD1FD4">
        <w:trPr>
          <w:trHeight w:hRule="exact" w:val="454"/>
        </w:trPr>
        <w:tc>
          <w:tcPr>
            <w:tcW w:w="5279" w:type="dxa"/>
            <w:vAlign w:val="center"/>
          </w:tcPr>
          <w:p w14:paraId="023C8AB6" w14:textId="0F0A1F91" w:rsidR="00CD1FD4" w:rsidRPr="00DC5C78" w:rsidRDefault="00CD1FD4" w:rsidP="00E10195">
            <w:pPr>
              <w:pStyle w:val="LDTextinhalt"/>
            </w:pPr>
            <w:r w:rsidRPr="00DC5C78">
              <w:t>Berufliche Schulen</w:t>
            </w:r>
          </w:p>
        </w:tc>
        <w:tc>
          <w:tcPr>
            <w:tcW w:w="3368" w:type="dxa"/>
            <w:vAlign w:val="center"/>
          </w:tcPr>
          <w:p w14:paraId="67A207CF" w14:textId="561FE515" w:rsidR="00CD1FD4" w:rsidRDefault="00CD1FD4" w:rsidP="00CD1FD4">
            <w:pPr>
              <w:pStyle w:val="LDTextinhalt"/>
              <w:jc w:val="both"/>
            </w:pPr>
            <w:r>
              <w:t xml:space="preserve">Kapitel </w:t>
            </w:r>
            <w:r w:rsidRPr="00CF11C0">
              <w:rPr>
                <w:rStyle w:val="LDLink"/>
              </w:rPr>
              <w:fldChar w:fldCharType="begin"/>
            </w:r>
            <w:r w:rsidRPr="00D66A55">
              <w:rPr>
                <w:rStyle w:val="LDLink"/>
              </w:rPr>
              <w:instrText xml:space="preserve"> REF _Ref104380217 \r \h </w:instrText>
            </w:r>
            <w:r>
              <w:rPr>
                <w:rStyle w:val="LDLink"/>
              </w:rPr>
              <w:instrText xml:space="preserve"> \* MERGEFORMAT </w:instrText>
            </w:r>
            <w:r w:rsidRPr="00CF11C0">
              <w:rPr>
                <w:rStyle w:val="LDLink"/>
              </w:rPr>
            </w:r>
            <w:r w:rsidRPr="00CF11C0">
              <w:rPr>
                <w:rStyle w:val="LDLink"/>
              </w:rPr>
              <w:fldChar w:fldCharType="separate"/>
            </w:r>
            <w:r w:rsidR="00FA5B4C">
              <w:rPr>
                <w:rStyle w:val="LDLink"/>
              </w:rPr>
              <w:t>8</w:t>
            </w:r>
            <w:r w:rsidRPr="00CF11C0">
              <w:rPr>
                <w:rStyle w:val="LDLink"/>
              </w:rPr>
              <w:fldChar w:fldCharType="end"/>
            </w:r>
          </w:p>
        </w:tc>
      </w:tr>
    </w:tbl>
    <w:p w14:paraId="5B90B9EC" w14:textId="77777777" w:rsidR="00023335" w:rsidRDefault="00023335" w:rsidP="00023335">
      <w:pPr>
        <w:pStyle w:val="LDTextinhalt"/>
        <w:sectPr w:rsidR="00023335" w:rsidSect="00A838A8">
          <w:footerReference w:type="first" r:id="rId58"/>
          <w:pgSz w:w="11906" w:h="16838"/>
          <w:pgMar w:top="1134" w:right="1134" w:bottom="567" w:left="1134" w:header="425" w:footer="578" w:gutter="0"/>
          <w:cols w:space="708"/>
          <w:titlePg/>
          <w:docGrid w:linePitch="360"/>
        </w:sectPr>
      </w:pPr>
      <w:bookmarkStart w:id="161" w:name="_Abschlusseinträge_an_allgemeinbilde"/>
      <w:bookmarkStart w:id="162" w:name="_Ref104370410"/>
      <w:bookmarkStart w:id="163" w:name="_Ref104370440"/>
      <w:bookmarkStart w:id="164" w:name="_Toc130807872"/>
      <w:bookmarkEnd w:id="161"/>
    </w:p>
    <w:p w14:paraId="4D261278" w14:textId="182CEF1B" w:rsidR="002801AA" w:rsidRPr="00826727" w:rsidRDefault="002801AA" w:rsidP="0017433A">
      <w:pPr>
        <w:pStyle w:val="berschrift2"/>
      </w:pPr>
      <w:bookmarkStart w:id="165" w:name="_Ref160538565"/>
      <w:bookmarkStart w:id="166" w:name="_Toc195248818"/>
      <w:bookmarkStart w:id="167" w:name="_Toc226530812"/>
      <w:r w:rsidRPr="00826727">
        <w:lastRenderedPageBreak/>
        <w:t>Abschl</w:t>
      </w:r>
      <w:r>
        <w:t>u</w:t>
      </w:r>
      <w:r w:rsidRPr="00826727">
        <w:t>sse</w:t>
      </w:r>
      <w:r>
        <w:t>inträge</w:t>
      </w:r>
      <w:r w:rsidRPr="00826727">
        <w:t xml:space="preserve"> an allgemeinbildenden Schulen</w:t>
      </w:r>
      <w:bookmarkEnd w:id="162"/>
      <w:bookmarkEnd w:id="163"/>
      <w:bookmarkEnd w:id="164"/>
      <w:bookmarkEnd w:id="165"/>
      <w:bookmarkEnd w:id="166"/>
      <w:bookmarkEnd w:id="167"/>
    </w:p>
    <w:tbl>
      <w:tblPr>
        <w:tblW w:w="14351" w:type="dxa"/>
        <w:tblInd w:w="817"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2018"/>
        <w:gridCol w:w="6663"/>
        <w:gridCol w:w="3118"/>
        <w:gridCol w:w="2552"/>
      </w:tblGrid>
      <w:tr w:rsidR="002801AA" w:rsidRPr="00661D44" w14:paraId="1DFBADDC" w14:textId="77777777" w:rsidTr="004A39E8">
        <w:trPr>
          <w:tblHeader/>
        </w:trPr>
        <w:tc>
          <w:tcPr>
            <w:tcW w:w="2018" w:type="dxa"/>
            <w:tcBorders>
              <w:top w:val="single" w:sz="4" w:space="0" w:color="808080"/>
              <w:bottom w:val="single" w:sz="4" w:space="0" w:color="808080"/>
              <w:right w:val="single" w:sz="4" w:space="0" w:color="808080"/>
            </w:tcBorders>
            <w:shd w:val="clear" w:color="auto" w:fill="D9D9D9" w:themeFill="background1" w:themeFillShade="D9"/>
            <w:vAlign w:val="center"/>
          </w:tcPr>
          <w:p w14:paraId="489F76A9" w14:textId="05BA1A64" w:rsidR="002801AA" w:rsidRPr="00DC5C78" w:rsidRDefault="002801AA" w:rsidP="00E10195">
            <w:pPr>
              <w:rPr>
                <w:rStyle w:val="hervorhebungblau"/>
              </w:rPr>
            </w:pPr>
            <w:r w:rsidRPr="00DC5C78">
              <w:rPr>
                <w:rStyle w:val="hervorhebungblau"/>
              </w:rPr>
              <w:t>Jahrgangsstufe</w:t>
            </w:r>
          </w:p>
        </w:tc>
        <w:tc>
          <w:tcPr>
            <w:tcW w:w="6663" w:type="dxa"/>
            <w:tcBorders>
              <w:top w:val="single" w:sz="4" w:space="0" w:color="808080"/>
              <w:left w:val="single" w:sz="4" w:space="0" w:color="808080"/>
              <w:bottom w:val="single" w:sz="4" w:space="0" w:color="808080"/>
            </w:tcBorders>
            <w:shd w:val="clear" w:color="auto" w:fill="D9D9D9" w:themeFill="background1" w:themeFillShade="D9"/>
            <w:vAlign w:val="center"/>
          </w:tcPr>
          <w:p w14:paraId="28980EE8" w14:textId="77777777" w:rsidR="002801AA" w:rsidRPr="00DC5C78" w:rsidRDefault="002801AA" w:rsidP="00E10195">
            <w:pPr>
              <w:rPr>
                <w:rStyle w:val="hervorhebungblau"/>
              </w:rPr>
            </w:pPr>
            <w:r w:rsidRPr="00DC5C78">
              <w:rPr>
                <w:rStyle w:val="hervorhebungblau"/>
              </w:rPr>
              <w:t>Ereignis</w:t>
            </w:r>
          </w:p>
        </w:tc>
        <w:tc>
          <w:tcPr>
            <w:tcW w:w="3118" w:type="dxa"/>
            <w:tcBorders>
              <w:top w:val="single" w:sz="4" w:space="0" w:color="808080"/>
              <w:left w:val="single" w:sz="4" w:space="0" w:color="808080"/>
              <w:bottom w:val="single" w:sz="4" w:space="0" w:color="808080"/>
            </w:tcBorders>
            <w:shd w:val="clear" w:color="auto" w:fill="D9D9D9" w:themeFill="background1" w:themeFillShade="D9"/>
            <w:vAlign w:val="center"/>
          </w:tcPr>
          <w:p w14:paraId="6C80A821" w14:textId="77777777" w:rsidR="002801AA" w:rsidRPr="00DC5C78" w:rsidRDefault="002801AA" w:rsidP="00E10195">
            <w:pPr>
              <w:rPr>
                <w:rStyle w:val="hervorhebungblau"/>
              </w:rPr>
            </w:pPr>
            <w:r w:rsidRPr="00DC5C78">
              <w:rPr>
                <w:rStyle w:val="hervorhebungblau"/>
              </w:rPr>
              <w:t>Abschluss</w:t>
            </w:r>
          </w:p>
        </w:tc>
        <w:tc>
          <w:tcPr>
            <w:tcW w:w="2552" w:type="dxa"/>
            <w:tcBorders>
              <w:top w:val="single" w:sz="4" w:space="0" w:color="808080"/>
              <w:left w:val="single" w:sz="4" w:space="0" w:color="808080"/>
              <w:bottom w:val="single" w:sz="4" w:space="0" w:color="808080"/>
            </w:tcBorders>
            <w:shd w:val="clear" w:color="auto" w:fill="D9D9D9" w:themeFill="background1" w:themeFillShade="D9"/>
            <w:vAlign w:val="center"/>
          </w:tcPr>
          <w:p w14:paraId="1EBEEFA1" w14:textId="77777777" w:rsidR="002801AA" w:rsidRPr="00DC5C78" w:rsidRDefault="002801AA" w:rsidP="00E10195">
            <w:pPr>
              <w:rPr>
                <w:rStyle w:val="hervorhebungblau"/>
              </w:rPr>
            </w:pPr>
            <w:r w:rsidRPr="00DC5C78">
              <w:rPr>
                <w:rStyle w:val="hervorhebungblau"/>
              </w:rPr>
              <w:t>Zeugnis</w:t>
            </w:r>
          </w:p>
        </w:tc>
      </w:tr>
      <w:tr w:rsidR="002801AA" w14:paraId="5ED71493" w14:textId="77777777" w:rsidTr="004A39E8">
        <w:tc>
          <w:tcPr>
            <w:tcW w:w="2018" w:type="dxa"/>
            <w:vMerge w:val="restart"/>
          </w:tcPr>
          <w:p w14:paraId="5B499781" w14:textId="77777777" w:rsidR="002801AA" w:rsidRPr="002801AA" w:rsidRDefault="002801AA" w:rsidP="00CD1FD4">
            <w:pPr>
              <w:pStyle w:val="LDTextinhalt"/>
              <w:rPr>
                <w:rStyle w:val="LDwichtigerText"/>
              </w:rPr>
            </w:pPr>
            <w:r w:rsidRPr="002801AA">
              <w:rPr>
                <w:rStyle w:val="LDwichtigerText"/>
              </w:rPr>
              <w:t>5 – vor Ende 9</w:t>
            </w:r>
          </w:p>
          <w:p w14:paraId="31460DC0" w14:textId="77777777" w:rsidR="002801AA" w:rsidRPr="00E746FE" w:rsidRDefault="002801AA" w:rsidP="00CD1FD4">
            <w:pPr>
              <w:pStyle w:val="LDTextinhalt"/>
              <w:rPr>
                <w:rStyle w:val="hervorhebung"/>
              </w:rPr>
            </w:pPr>
          </w:p>
        </w:tc>
        <w:tc>
          <w:tcPr>
            <w:tcW w:w="6663" w:type="dxa"/>
          </w:tcPr>
          <w:p w14:paraId="678A4914" w14:textId="77777777" w:rsidR="002801AA" w:rsidRPr="003447B2" w:rsidRDefault="002801AA" w:rsidP="00CD1FD4">
            <w:pPr>
              <w:pStyle w:val="LDTextinhalt"/>
            </w:pPr>
            <w:r w:rsidRPr="00B45C17">
              <w:t>Wiederholung</w:t>
            </w:r>
            <w:r>
              <w:t xml:space="preserve"> der Stufe </w:t>
            </w:r>
          </w:p>
        </w:tc>
        <w:tc>
          <w:tcPr>
            <w:tcW w:w="3118" w:type="dxa"/>
          </w:tcPr>
          <w:p w14:paraId="3F22654C" w14:textId="77777777" w:rsidR="002801AA" w:rsidRPr="003447B2" w:rsidRDefault="002801AA" w:rsidP="00CD1FD4">
            <w:pPr>
              <w:pStyle w:val="LDTextinhalt"/>
            </w:pPr>
            <w:r w:rsidRPr="003447B2">
              <w:t>Kein Abschluss-Eintrag</w:t>
            </w:r>
          </w:p>
        </w:tc>
        <w:tc>
          <w:tcPr>
            <w:tcW w:w="2552" w:type="dxa"/>
          </w:tcPr>
          <w:p w14:paraId="2594F711" w14:textId="77777777" w:rsidR="002801AA" w:rsidRPr="003447B2" w:rsidRDefault="002801AA" w:rsidP="00CD1FD4">
            <w:pPr>
              <w:pStyle w:val="LDTextinhalt"/>
            </w:pPr>
            <w:r>
              <w:t>Halbjahreszeugnis</w:t>
            </w:r>
          </w:p>
        </w:tc>
      </w:tr>
      <w:tr w:rsidR="002801AA" w14:paraId="17737D22" w14:textId="77777777" w:rsidTr="004A39E8">
        <w:tc>
          <w:tcPr>
            <w:tcW w:w="2018" w:type="dxa"/>
            <w:vMerge/>
          </w:tcPr>
          <w:p w14:paraId="7C3D3D97" w14:textId="77777777" w:rsidR="002801AA" w:rsidRPr="00E746FE" w:rsidRDefault="002801AA" w:rsidP="00CD1FD4">
            <w:pPr>
              <w:pStyle w:val="LDTextinhalt"/>
              <w:rPr>
                <w:rStyle w:val="hervorhebung"/>
              </w:rPr>
            </w:pPr>
          </w:p>
        </w:tc>
        <w:tc>
          <w:tcPr>
            <w:tcW w:w="6663" w:type="dxa"/>
          </w:tcPr>
          <w:p w14:paraId="5470C32A" w14:textId="77777777" w:rsidR="002801AA" w:rsidRPr="00947C14" w:rsidRDefault="002801AA" w:rsidP="00CD1FD4">
            <w:pPr>
              <w:pStyle w:val="LDTextinhalt"/>
              <w:rPr>
                <w:rFonts w:cs="Arial"/>
              </w:rPr>
            </w:pPr>
            <w:r w:rsidRPr="002801AA">
              <w:rPr>
                <w:rStyle w:val="LDwichtigerText"/>
              </w:rPr>
              <w:t>Schulwechsel</w:t>
            </w:r>
            <w:r w:rsidRPr="003447B2">
              <w:t xml:space="preserve"> an hessische allgemeinbildende Schule</w:t>
            </w:r>
          </w:p>
        </w:tc>
        <w:tc>
          <w:tcPr>
            <w:tcW w:w="3118" w:type="dxa"/>
          </w:tcPr>
          <w:p w14:paraId="04FBFF19" w14:textId="77777777" w:rsidR="002801AA" w:rsidRPr="00947C14" w:rsidRDefault="002801AA" w:rsidP="00CD1FD4">
            <w:pPr>
              <w:pStyle w:val="LDTextinhalt"/>
              <w:rPr>
                <w:rFonts w:cs="Arial"/>
              </w:rPr>
            </w:pPr>
            <w:r w:rsidRPr="003447B2">
              <w:t>Kein Abschluss-Eintrag</w:t>
            </w:r>
          </w:p>
        </w:tc>
        <w:tc>
          <w:tcPr>
            <w:tcW w:w="2552" w:type="dxa"/>
          </w:tcPr>
          <w:p w14:paraId="52761794" w14:textId="77777777" w:rsidR="002801AA" w:rsidRPr="00947C14" w:rsidRDefault="002801AA" w:rsidP="00CD1FD4">
            <w:pPr>
              <w:pStyle w:val="LDTextinhalt"/>
              <w:rPr>
                <w:rFonts w:cs="Arial"/>
              </w:rPr>
            </w:pPr>
            <w:r w:rsidRPr="003447B2">
              <w:t>Schulwechselzeugnis</w:t>
            </w:r>
          </w:p>
        </w:tc>
      </w:tr>
      <w:tr w:rsidR="002801AA" w:rsidRPr="00A77AAC" w14:paraId="4D5A9761" w14:textId="77777777" w:rsidTr="004A39E8">
        <w:tc>
          <w:tcPr>
            <w:tcW w:w="2018" w:type="dxa"/>
            <w:vMerge/>
          </w:tcPr>
          <w:p w14:paraId="44943833" w14:textId="77777777" w:rsidR="002801AA" w:rsidRPr="00A77AAC" w:rsidRDefault="002801AA" w:rsidP="00CD1FD4">
            <w:pPr>
              <w:pStyle w:val="LDTextinhalt"/>
              <w:rPr>
                <w:rStyle w:val="hervorhebung"/>
              </w:rPr>
            </w:pPr>
          </w:p>
        </w:tc>
        <w:tc>
          <w:tcPr>
            <w:tcW w:w="6663" w:type="dxa"/>
          </w:tcPr>
          <w:p w14:paraId="053CD4DF" w14:textId="75EA4AC9" w:rsidR="002801AA" w:rsidRPr="00947C14" w:rsidRDefault="002801AA" w:rsidP="00023335">
            <w:pPr>
              <w:pStyle w:val="LDTextinhalt"/>
              <w:rPr>
                <w:rFonts w:cs="Arial"/>
              </w:rPr>
            </w:pPr>
            <w:r w:rsidRPr="002801AA">
              <w:rPr>
                <w:rStyle w:val="LDwichtigerText"/>
              </w:rPr>
              <w:t>Schulwechsel</w:t>
            </w:r>
            <w:r w:rsidRPr="003447B2">
              <w:t xml:space="preserve"> an außerhessische allgemeinbildende Schule</w:t>
            </w:r>
          </w:p>
        </w:tc>
        <w:tc>
          <w:tcPr>
            <w:tcW w:w="3118" w:type="dxa"/>
          </w:tcPr>
          <w:p w14:paraId="09BF2869" w14:textId="77777777" w:rsidR="002801AA" w:rsidRPr="00947C14" w:rsidRDefault="002801AA" w:rsidP="00CD1FD4">
            <w:pPr>
              <w:pStyle w:val="LDTextinhalt"/>
              <w:rPr>
                <w:rFonts w:cs="Arial"/>
              </w:rPr>
            </w:pPr>
            <w:r w:rsidRPr="003447B2">
              <w:t>Kein Abschluss-Eintrag</w:t>
            </w:r>
          </w:p>
        </w:tc>
        <w:tc>
          <w:tcPr>
            <w:tcW w:w="2552" w:type="dxa"/>
          </w:tcPr>
          <w:p w14:paraId="057DFCDF" w14:textId="77777777" w:rsidR="002801AA" w:rsidRPr="00947C14" w:rsidRDefault="002801AA" w:rsidP="00CD1FD4">
            <w:pPr>
              <w:pStyle w:val="LDTextinhalt"/>
              <w:rPr>
                <w:rFonts w:cs="Arial"/>
              </w:rPr>
            </w:pPr>
            <w:r w:rsidRPr="003447B2">
              <w:t>Schulwechselzeugnis</w:t>
            </w:r>
          </w:p>
        </w:tc>
      </w:tr>
      <w:tr w:rsidR="002801AA" w:rsidRPr="003473C5" w14:paraId="0F98F197" w14:textId="77777777" w:rsidTr="004A39E8">
        <w:tc>
          <w:tcPr>
            <w:tcW w:w="2018" w:type="dxa"/>
            <w:vMerge/>
          </w:tcPr>
          <w:p w14:paraId="276E5010" w14:textId="77777777" w:rsidR="002801AA" w:rsidRPr="003473C5" w:rsidRDefault="002801AA" w:rsidP="00CD1FD4">
            <w:pPr>
              <w:pStyle w:val="LDTextinhalt"/>
              <w:rPr>
                <w:rStyle w:val="hervorhebung"/>
              </w:rPr>
            </w:pPr>
          </w:p>
        </w:tc>
        <w:tc>
          <w:tcPr>
            <w:tcW w:w="6663" w:type="dxa"/>
          </w:tcPr>
          <w:p w14:paraId="4E0237E6" w14:textId="1038B4D3" w:rsidR="002801AA" w:rsidRPr="00947C14" w:rsidRDefault="002801AA" w:rsidP="00CD1FD4">
            <w:pPr>
              <w:pStyle w:val="LDTextinhalt"/>
              <w:rPr>
                <w:rFonts w:cs="Arial"/>
              </w:rPr>
            </w:pPr>
            <w:r w:rsidRPr="003447B2">
              <w:t xml:space="preserve">Verlassen des hessischen Schulsystems </w:t>
            </w:r>
            <w:r w:rsidRPr="002801AA">
              <w:rPr>
                <w:rStyle w:val="LDwichtigerText"/>
              </w:rPr>
              <w:t xml:space="preserve">ohne erfüllte Schulpflicht </w:t>
            </w:r>
            <w:r w:rsidRPr="003447B2">
              <w:t>und ohne Abschluss, aber ohne bekannten Schulwechsel, z.</w:t>
            </w:r>
            <w:r w:rsidR="00F9463F">
              <w:t> </w:t>
            </w:r>
            <w:r w:rsidRPr="003447B2">
              <w:t>B. Ausland</w:t>
            </w:r>
          </w:p>
        </w:tc>
        <w:tc>
          <w:tcPr>
            <w:tcW w:w="3118" w:type="dxa"/>
          </w:tcPr>
          <w:p w14:paraId="46275456" w14:textId="77777777" w:rsidR="002801AA" w:rsidRPr="00947C14" w:rsidRDefault="002801AA" w:rsidP="00CD1FD4">
            <w:pPr>
              <w:pStyle w:val="LDTextinhalt"/>
              <w:rPr>
                <w:rFonts w:cs="Arial"/>
              </w:rPr>
            </w:pPr>
            <w:r w:rsidRPr="003447B2">
              <w:t>Kein Abschluss-Eintrag</w:t>
            </w:r>
          </w:p>
        </w:tc>
        <w:tc>
          <w:tcPr>
            <w:tcW w:w="2552" w:type="dxa"/>
          </w:tcPr>
          <w:p w14:paraId="6DDB42A7" w14:textId="77777777" w:rsidR="002801AA" w:rsidRPr="00947C14" w:rsidRDefault="002801AA" w:rsidP="00CD1FD4">
            <w:pPr>
              <w:pStyle w:val="LDTextinhalt"/>
              <w:rPr>
                <w:rFonts w:cs="Arial"/>
              </w:rPr>
            </w:pPr>
            <w:r w:rsidRPr="003447B2">
              <w:t>Schulwechselzeugnis</w:t>
            </w:r>
          </w:p>
        </w:tc>
      </w:tr>
      <w:tr w:rsidR="002801AA" w:rsidRPr="003473C5" w14:paraId="12E7E1B1" w14:textId="77777777" w:rsidTr="004A39E8">
        <w:tc>
          <w:tcPr>
            <w:tcW w:w="2018" w:type="dxa"/>
            <w:vMerge/>
          </w:tcPr>
          <w:p w14:paraId="7978D723" w14:textId="77777777" w:rsidR="002801AA" w:rsidRPr="00E746FE" w:rsidRDefault="002801AA" w:rsidP="00CD1FD4">
            <w:pPr>
              <w:pStyle w:val="LDTextinhalt"/>
              <w:rPr>
                <w:rStyle w:val="hervorhebung"/>
              </w:rPr>
            </w:pPr>
          </w:p>
        </w:tc>
        <w:tc>
          <w:tcPr>
            <w:tcW w:w="6663" w:type="dxa"/>
          </w:tcPr>
          <w:p w14:paraId="2BE25D24" w14:textId="66C999B2" w:rsidR="002801AA" w:rsidRPr="00947C14" w:rsidRDefault="002801AA" w:rsidP="00CD1FD4">
            <w:pPr>
              <w:pStyle w:val="LDTextinhalt"/>
              <w:rPr>
                <w:rFonts w:cs="Arial"/>
              </w:rPr>
            </w:pPr>
            <w:r w:rsidRPr="003447B2">
              <w:t xml:space="preserve">Verlassen des allgemeinbildenden Schulsystems </w:t>
            </w:r>
            <w:r w:rsidRPr="002801AA">
              <w:rPr>
                <w:rStyle w:val="LDwichtigerText"/>
              </w:rPr>
              <w:t xml:space="preserve">nach erfüllter Schulpflicht </w:t>
            </w:r>
            <w:r w:rsidRPr="003447B2">
              <w:t>ohne Abschluss</w:t>
            </w:r>
          </w:p>
        </w:tc>
        <w:tc>
          <w:tcPr>
            <w:tcW w:w="3118" w:type="dxa"/>
          </w:tcPr>
          <w:p w14:paraId="261BF8A2" w14:textId="77777777" w:rsidR="002801AA" w:rsidRPr="00947C14" w:rsidRDefault="002801AA" w:rsidP="00CD1FD4">
            <w:pPr>
              <w:pStyle w:val="LDTextinhalt"/>
              <w:rPr>
                <w:rFonts w:cs="Arial"/>
              </w:rPr>
            </w:pPr>
            <w:r w:rsidRPr="003447B2">
              <w:t>OHA</w:t>
            </w:r>
            <w:r>
              <w:t>, OLH</w:t>
            </w:r>
          </w:p>
        </w:tc>
        <w:tc>
          <w:tcPr>
            <w:tcW w:w="2552" w:type="dxa"/>
          </w:tcPr>
          <w:p w14:paraId="1A1E2E6E" w14:textId="77777777" w:rsidR="002801AA" w:rsidRPr="00947C14" w:rsidRDefault="002801AA" w:rsidP="00CD1FD4">
            <w:pPr>
              <w:pStyle w:val="LDTextinhalt"/>
              <w:rPr>
                <w:rFonts w:cs="Arial"/>
              </w:rPr>
            </w:pPr>
            <w:r w:rsidRPr="003447B2">
              <w:t>Abgangszeugnis</w:t>
            </w:r>
          </w:p>
        </w:tc>
      </w:tr>
      <w:tr w:rsidR="002801AA" w:rsidRPr="003473C5" w14:paraId="68B08C5E" w14:textId="77777777" w:rsidTr="004A39E8">
        <w:tc>
          <w:tcPr>
            <w:tcW w:w="2018" w:type="dxa"/>
            <w:vMerge w:val="restart"/>
          </w:tcPr>
          <w:p w14:paraId="64CA11D3" w14:textId="77777777" w:rsidR="002801AA" w:rsidRPr="002801AA" w:rsidRDefault="002801AA" w:rsidP="00CD1FD4">
            <w:pPr>
              <w:pStyle w:val="LDTextinhalt"/>
              <w:rPr>
                <w:rStyle w:val="LDwichtigerText"/>
              </w:rPr>
            </w:pPr>
            <w:r w:rsidRPr="002801AA">
              <w:rPr>
                <w:rStyle w:val="LDwichtigerText"/>
              </w:rPr>
              <w:t>Ende 9 bis 13</w:t>
            </w:r>
          </w:p>
        </w:tc>
        <w:tc>
          <w:tcPr>
            <w:tcW w:w="6663" w:type="dxa"/>
          </w:tcPr>
          <w:p w14:paraId="371AB347" w14:textId="73E754A4" w:rsidR="002801AA" w:rsidRPr="003447B2" w:rsidRDefault="002801AA" w:rsidP="00023335">
            <w:pPr>
              <w:pStyle w:val="LDTextinhalt"/>
            </w:pPr>
            <w:r w:rsidRPr="002801AA">
              <w:rPr>
                <w:rStyle w:val="LDwichtigerText"/>
              </w:rPr>
              <w:t>Wiederholung</w:t>
            </w:r>
            <w:r>
              <w:t xml:space="preserve"> der Stufe </w:t>
            </w:r>
            <w:r w:rsidRPr="00023335">
              <w:rPr>
                <w:rStyle w:val="unterstrichen"/>
                <w:sz w:val="22"/>
              </w:rPr>
              <w:t>ohne</w:t>
            </w:r>
            <w:r w:rsidRPr="00D35E4E">
              <w:t xml:space="preserve"> Teilnahme an Abschlussprüfung</w:t>
            </w:r>
            <w:r w:rsidRPr="002801AA">
              <w:rPr>
                <w:rStyle w:val="LDwichtigerText"/>
              </w:rPr>
              <w:t xml:space="preserve"> </w:t>
            </w:r>
          </w:p>
        </w:tc>
        <w:tc>
          <w:tcPr>
            <w:tcW w:w="3118" w:type="dxa"/>
          </w:tcPr>
          <w:p w14:paraId="165C8CA7" w14:textId="77777777" w:rsidR="002801AA" w:rsidRPr="003447B2" w:rsidRDefault="002801AA" w:rsidP="00CD1FD4">
            <w:pPr>
              <w:pStyle w:val="LDTextinhalt"/>
            </w:pPr>
            <w:r w:rsidRPr="003447B2">
              <w:t>Kein Abschluss-Eintrag</w:t>
            </w:r>
          </w:p>
        </w:tc>
        <w:tc>
          <w:tcPr>
            <w:tcW w:w="2552" w:type="dxa"/>
          </w:tcPr>
          <w:p w14:paraId="778C9EAF" w14:textId="77777777" w:rsidR="002801AA" w:rsidRPr="003447B2" w:rsidRDefault="002801AA" w:rsidP="00CD1FD4">
            <w:pPr>
              <w:pStyle w:val="LDTextinhalt"/>
            </w:pPr>
            <w:r w:rsidRPr="003E6BB6">
              <w:t>Halbjahreszeugnis</w:t>
            </w:r>
          </w:p>
        </w:tc>
      </w:tr>
      <w:tr w:rsidR="002801AA" w:rsidRPr="003473C5" w14:paraId="5F053356" w14:textId="77777777" w:rsidTr="004A39E8">
        <w:tc>
          <w:tcPr>
            <w:tcW w:w="2018" w:type="dxa"/>
            <w:vMerge/>
          </w:tcPr>
          <w:p w14:paraId="5805E876" w14:textId="77777777" w:rsidR="002801AA" w:rsidRPr="00E746FE" w:rsidRDefault="002801AA" w:rsidP="00CD1FD4">
            <w:pPr>
              <w:pStyle w:val="LDTextinhalt"/>
              <w:rPr>
                <w:rStyle w:val="hervorhebung"/>
              </w:rPr>
            </w:pPr>
          </w:p>
        </w:tc>
        <w:tc>
          <w:tcPr>
            <w:tcW w:w="6663" w:type="dxa"/>
          </w:tcPr>
          <w:p w14:paraId="75B3C96F" w14:textId="6F812915" w:rsidR="002801AA" w:rsidRPr="003447B2" w:rsidRDefault="002801AA" w:rsidP="00023335">
            <w:pPr>
              <w:pStyle w:val="LDTextinhalt"/>
            </w:pPr>
            <w:r w:rsidRPr="002801AA">
              <w:rPr>
                <w:rStyle w:val="LDwichtigerText"/>
              </w:rPr>
              <w:t>Wiederholung</w:t>
            </w:r>
            <w:r>
              <w:t xml:space="preserve"> der Stufe </w:t>
            </w:r>
            <w:r w:rsidRPr="00023335">
              <w:rPr>
                <w:rStyle w:val="unterstrichen"/>
                <w:sz w:val="22"/>
              </w:rPr>
              <w:t>mit</w:t>
            </w:r>
            <w:r>
              <w:t xml:space="preserve"> Teilnahme an Abschlussprüfung</w:t>
            </w:r>
          </w:p>
        </w:tc>
        <w:tc>
          <w:tcPr>
            <w:tcW w:w="3118" w:type="dxa"/>
          </w:tcPr>
          <w:p w14:paraId="0D43ADF9" w14:textId="77777777" w:rsidR="002801AA" w:rsidRPr="003447B2" w:rsidRDefault="002801AA" w:rsidP="00CD1FD4">
            <w:pPr>
              <w:pStyle w:val="LDTextinhalt"/>
            </w:pPr>
            <w:r>
              <w:t>KABS</w:t>
            </w:r>
            <w:r>
              <w:rPr>
                <w:rStyle w:val="Funotenzeichen"/>
              </w:rPr>
              <w:footnoteReference w:id="2"/>
            </w:r>
          </w:p>
        </w:tc>
        <w:tc>
          <w:tcPr>
            <w:tcW w:w="2552" w:type="dxa"/>
          </w:tcPr>
          <w:p w14:paraId="7875ECAA" w14:textId="77777777" w:rsidR="002801AA" w:rsidRPr="003447B2" w:rsidRDefault="002801AA" w:rsidP="00CD1FD4">
            <w:pPr>
              <w:pStyle w:val="LDTextinhalt"/>
            </w:pPr>
            <w:r w:rsidRPr="00B955F2">
              <w:t>Halbjahreszeugnis</w:t>
            </w:r>
          </w:p>
        </w:tc>
      </w:tr>
      <w:tr w:rsidR="002801AA" w:rsidRPr="003473C5" w14:paraId="66086C05" w14:textId="77777777" w:rsidTr="004A39E8">
        <w:tc>
          <w:tcPr>
            <w:tcW w:w="2018" w:type="dxa"/>
            <w:vMerge/>
          </w:tcPr>
          <w:p w14:paraId="658F5490" w14:textId="77777777" w:rsidR="002801AA" w:rsidRPr="00E746FE" w:rsidRDefault="002801AA" w:rsidP="00CD1FD4">
            <w:pPr>
              <w:pStyle w:val="LDTextinhalt"/>
              <w:rPr>
                <w:rStyle w:val="hervorhebung"/>
              </w:rPr>
            </w:pPr>
          </w:p>
        </w:tc>
        <w:tc>
          <w:tcPr>
            <w:tcW w:w="6663" w:type="dxa"/>
          </w:tcPr>
          <w:p w14:paraId="46AC0ED9" w14:textId="77777777" w:rsidR="002801AA" w:rsidRPr="00947C14" w:rsidRDefault="002801AA" w:rsidP="00CD1FD4">
            <w:pPr>
              <w:pStyle w:val="LDTextinhalt"/>
              <w:rPr>
                <w:rFonts w:cs="Arial"/>
              </w:rPr>
            </w:pPr>
            <w:r w:rsidRPr="003447B2">
              <w:t>Schulwechsel an hessische allgemeinbildende Schule</w:t>
            </w:r>
          </w:p>
        </w:tc>
        <w:tc>
          <w:tcPr>
            <w:tcW w:w="3118" w:type="dxa"/>
          </w:tcPr>
          <w:p w14:paraId="51C2824F" w14:textId="73BAA452" w:rsidR="002801AA" w:rsidRPr="00947C14" w:rsidRDefault="002801AA" w:rsidP="00CD1FD4">
            <w:pPr>
              <w:pStyle w:val="LDTextinhalt"/>
              <w:rPr>
                <w:rFonts w:cs="Arial"/>
              </w:rPr>
            </w:pPr>
            <w:r w:rsidRPr="003447B2">
              <w:t>Erreichter Abschluss oder erreichte Gleichstellung</w:t>
            </w:r>
          </w:p>
        </w:tc>
        <w:tc>
          <w:tcPr>
            <w:tcW w:w="2552" w:type="dxa"/>
          </w:tcPr>
          <w:p w14:paraId="2E0DE49F" w14:textId="77777777" w:rsidR="002801AA" w:rsidRPr="00947C14" w:rsidRDefault="002801AA" w:rsidP="00CD1FD4">
            <w:pPr>
              <w:pStyle w:val="LDTextinhalt"/>
              <w:rPr>
                <w:rFonts w:cs="Arial"/>
              </w:rPr>
            </w:pPr>
            <w:r w:rsidRPr="003447B2">
              <w:t>Schulwechselzeugnis</w:t>
            </w:r>
          </w:p>
        </w:tc>
      </w:tr>
      <w:tr w:rsidR="002801AA" w:rsidRPr="003473C5" w14:paraId="3E502D69" w14:textId="77777777" w:rsidTr="004A39E8">
        <w:tc>
          <w:tcPr>
            <w:tcW w:w="2018" w:type="dxa"/>
            <w:vMerge/>
          </w:tcPr>
          <w:p w14:paraId="6C24E7DC" w14:textId="77777777" w:rsidR="002801AA" w:rsidRPr="003473C5" w:rsidRDefault="002801AA" w:rsidP="00CD1FD4">
            <w:pPr>
              <w:pStyle w:val="LDTextinhalt"/>
              <w:rPr>
                <w:rStyle w:val="hervorhebung"/>
              </w:rPr>
            </w:pPr>
          </w:p>
        </w:tc>
        <w:tc>
          <w:tcPr>
            <w:tcW w:w="6663" w:type="dxa"/>
          </w:tcPr>
          <w:p w14:paraId="5EDFE046" w14:textId="2909D292" w:rsidR="002801AA" w:rsidRPr="00947C14" w:rsidRDefault="002801AA" w:rsidP="00023335">
            <w:pPr>
              <w:pStyle w:val="LDTextinhalt"/>
              <w:rPr>
                <w:rFonts w:cs="Arial"/>
              </w:rPr>
            </w:pPr>
            <w:r w:rsidRPr="003447B2">
              <w:t xml:space="preserve">Schulwechsel an außerhessische allgemeinbildende </w:t>
            </w:r>
            <w:commentRangeStart w:id="168"/>
            <w:r w:rsidRPr="003447B2">
              <w:t>Schule</w:t>
            </w:r>
            <w:commentRangeEnd w:id="168"/>
            <w:r w:rsidR="008853A2">
              <w:rPr>
                <w:rStyle w:val="Kommentarzeichen"/>
              </w:rPr>
              <w:commentReference w:id="168"/>
            </w:r>
          </w:p>
        </w:tc>
        <w:tc>
          <w:tcPr>
            <w:tcW w:w="3118" w:type="dxa"/>
          </w:tcPr>
          <w:p w14:paraId="4DABD949" w14:textId="069B17C3" w:rsidR="002801AA" w:rsidRPr="00947C14" w:rsidRDefault="002801AA" w:rsidP="00023335">
            <w:pPr>
              <w:pStyle w:val="LDTextinhalt"/>
              <w:rPr>
                <w:rFonts w:cs="Arial"/>
              </w:rPr>
            </w:pPr>
            <w:r w:rsidRPr="003447B2">
              <w:t>Erreichter Abschluss oder erreichte Gleichstellung</w:t>
            </w:r>
          </w:p>
        </w:tc>
        <w:tc>
          <w:tcPr>
            <w:tcW w:w="2552" w:type="dxa"/>
          </w:tcPr>
          <w:p w14:paraId="54BBA906" w14:textId="77777777" w:rsidR="002801AA" w:rsidRPr="00947C14" w:rsidRDefault="002801AA" w:rsidP="00CD1FD4">
            <w:pPr>
              <w:pStyle w:val="LDTextinhalt"/>
              <w:rPr>
                <w:rFonts w:cs="Arial"/>
              </w:rPr>
            </w:pPr>
            <w:r w:rsidRPr="003447B2">
              <w:t>Schulwechselzeugnis</w:t>
            </w:r>
          </w:p>
        </w:tc>
      </w:tr>
      <w:tr w:rsidR="002801AA" w:rsidRPr="003473C5" w14:paraId="03E12C29" w14:textId="77777777" w:rsidTr="004A39E8">
        <w:tc>
          <w:tcPr>
            <w:tcW w:w="2018" w:type="dxa"/>
            <w:vMerge/>
          </w:tcPr>
          <w:p w14:paraId="24EAF401" w14:textId="77777777" w:rsidR="002801AA" w:rsidRPr="003473C5" w:rsidRDefault="002801AA" w:rsidP="00CD1FD4">
            <w:pPr>
              <w:pStyle w:val="LDTextinhalt"/>
              <w:rPr>
                <w:rStyle w:val="hervorhebung"/>
              </w:rPr>
            </w:pPr>
          </w:p>
        </w:tc>
        <w:tc>
          <w:tcPr>
            <w:tcW w:w="6663" w:type="dxa"/>
          </w:tcPr>
          <w:p w14:paraId="649FA28D" w14:textId="77777777" w:rsidR="002801AA" w:rsidRPr="00947C14" w:rsidRDefault="002801AA" w:rsidP="00CD1FD4">
            <w:pPr>
              <w:pStyle w:val="LDTextinhalt"/>
              <w:rPr>
                <w:rFonts w:cs="Arial"/>
              </w:rPr>
            </w:pPr>
            <w:r w:rsidRPr="003447B2">
              <w:t xml:space="preserve">Schulwechsel aus GYM8 oder GYM </w:t>
            </w:r>
            <w:r w:rsidRPr="002801AA">
              <w:rPr>
                <w:rStyle w:val="LDwichtigerText"/>
              </w:rPr>
              <w:t>in die GO</w:t>
            </w:r>
          </w:p>
        </w:tc>
        <w:tc>
          <w:tcPr>
            <w:tcW w:w="3118" w:type="dxa"/>
          </w:tcPr>
          <w:p w14:paraId="5B2BF368" w14:textId="33BF8E1E" w:rsidR="002801AA" w:rsidRPr="00947C14" w:rsidRDefault="002801AA" w:rsidP="00023335">
            <w:pPr>
              <w:pStyle w:val="LDTextinhalt"/>
              <w:rPr>
                <w:rFonts w:cs="Arial"/>
              </w:rPr>
            </w:pPr>
            <w:r w:rsidRPr="003447B2">
              <w:t>Erreichter Abschluss oder erreichte Gleichstellung</w:t>
            </w:r>
          </w:p>
        </w:tc>
        <w:tc>
          <w:tcPr>
            <w:tcW w:w="2552" w:type="dxa"/>
          </w:tcPr>
          <w:p w14:paraId="4025C41C" w14:textId="77777777" w:rsidR="002801AA" w:rsidRPr="00947C14" w:rsidRDefault="002801AA" w:rsidP="00CD1FD4">
            <w:pPr>
              <w:pStyle w:val="LDTextinhalt"/>
              <w:rPr>
                <w:rFonts w:cs="Arial"/>
              </w:rPr>
            </w:pPr>
            <w:r w:rsidRPr="003447B2">
              <w:t>Halbjahreszeugnis</w:t>
            </w:r>
          </w:p>
        </w:tc>
      </w:tr>
      <w:tr w:rsidR="002801AA" w:rsidRPr="003473C5" w14:paraId="33152994" w14:textId="77777777" w:rsidTr="004A39E8">
        <w:tc>
          <w:tcPr>
            <w:tcW w:w="2018" w:type="dxa"/>
            <w:vMerge/>
          </w:tcPr>
          <w:p w14:paraId="7067C708" w14:textId="77777777" w:rsidR="002801AA" w:rsidRPr="00E746FE" w:rsidRDefault="002801AA" w:rsidP="00CD1FD4">
            <w:pPr>
              <w:pStyle w:val="LDTextinhalt"/>
              <w:rPr>
                <w:rStyle w:val="hervorhebung"/>
              </w:rPr>
            </w:pPr>
          </w:p>
        </w:tc>
        <w:tc>
          <w:tcPr>
            <w:tcW w:w="6663" w:type="dxa"/>
          </w:tcPr>
          <w:p w14:paraId="584B6934" w14:textId="540C4221" w:rsidR="002801AA" w:rsidRPr="003447B2" w:rsidRDefault="002801AA" w:rsidP="00023335">
            <w:pPr>
              <w:pStyle w:val="LDTextinhalt"/>
            </w:pPr>
            <w:r w:rsidRPr="003447B2">
              <w:t xml:space="preserve">Verlassen des allgemeinbildenden Schulsystems </w:t>
            </w:r>
            <w:r w:rsidRPr="002801AA">
              <w:rPr>
                <w:rStyle w:val="LDwichtigerText"/>
              </w:rPr>
              <w:t>nach erfüllter Schulpflicht (Schulform GE)</w:t>
            </w:r>
          </w:p>
        </w:tc>
        <w:tc>
          <w:tcPr>
            <w:tcW w:w="3118" w:type="dxa"/>
          </w:tcPr>
          <w:p w14:paraId="600FCDED" w14:textId="77777777" w:rsidR="002801AA" w:rsidRPr="003447B2" w:rsidRDefault="002801AA" w:rsidP="00CD1FD4">
            <w:pPr>
              <w:pStyle w:val="LDTextinhalt"/>
            </w:pPr>
            <w:r>
              <w:t>GE</w:t>
            </w:r>
          </w:p>
        </w:tc>
        <w:tc>
          <w:tcPr>
            <w:tcW w:w="2552" w:type="dxa"/>
          </w:tcPr>
          <w:p w14:paraId="595BD55D" w14:textId="77777777" w:rsidR="002801AA" w:rsidRPr="003447B2" w:rsidRDefault="002801AA" w:rsidP="00CD1FD4">
            <w:pPr>
              <w:pStyle w:val="LDTextinhalt"/>
            </w:pPr>
            <w:r w:rsidRPr="003447B2">
              <w:t>Abgangszeugnis</w:t>
            </w:r>
          </w:p>
        </w:tc>
      </w:tr>
      <w:tr w:rsidR="002801AA" w:rsidRPr="003473C5" w14:paraId="5670022E" w14:textId="77777777" w:rsidTr="004A39E8">
        <w:tc>
          <w:tcPr>
            <w:tcW w:w="2018" w:type="dxa"/>
            <w:vMerge/>
          </w:tcPr>
          <w:p w14:paraId="4DE8CF9B" w14:textId="77777777" w:rsidR="002801AA" w:rsidRPr="00E746FE" w:rsidRDefault="002801AA" w:rsidP="00CD1FD4">
            <w:pPr>
              <w:pStyle w:val="LDTextinhalt"/>
              <w:rPr>
                <w:rStyle w:val="hervorhebung"/>
              </w:rPr>
            </w:pPr>
          </w:p>
        </w:tc>
        <w:tc>
          <w:tcPr>
            <w:tcW w:w="6663" w:type="dxa"/>
          </w:tcPr>
          <w:p w14:paraId="77715A07" w14:textId="16897A9D" w:rsidR="002801AA" w:rsidRPr="003447B2" w:rsidRDefault="002801AA" w:rsidP="00023335">
            <w:pPr>
              <w:pStyle w:val="LDTextinhalt"/>
            </w:pPr>
            <w:r w:rsidRPr="003447B2">
              <w:t xml:space="preserve">Verlassen des allgemeinbildenden Schulsystems </w:t>
            </w:r>
            <w:r w:rsidRPr="002801AA">
              <w:rPr>
                <w:rStyle w:val="LDwichtigerText"/>
              </w:rPr>
              <w:t>mit Abschluss am Ende der Stufen 11, 12 und 13</w:t>
            </w:r>
          </w:p>
        </w:tc>
        <w:tc>
          <w:tcPr>
            <w:tcW w:w="3118" w:type="dxa"/>
          </w:tcPr>
          <w:p w14:paraId="5297ADE3" w14:textId="452A5441" w:rsidR="002801AA" w:rsidRPr="003447B2" w:rsidRDefault="002801AA" w:rsidP="00023335">
            <w:pPr>
              <w:pStyle w:val="LDTextinhalt"/>
            </w:pPr>
            <w:r w:rsidRPr="003447B2">
              <w:t>Erreichter Abschluss oder erreichte Gleichstellung</w:t>
            </w:r>
          </w:p>
        </w:tc>
        <w:tc>
          <w:tcPr>
            <w:tcW w:w="2552" w:type="dxa"/>
          </w:tcPr>
          <w:p w14:paraId="1FF6B44F" w14:textId="77777777" w:rsidR="002801AA" w:rsidRPr="003447B2" w:rsidRDefault="002801AA" w:rsidP="00CD1FD4">
            <w:pPr>
              <w:pStyle w:val="LDTextinhalt"/>
            </w:pPr>
            <w:r w:rsidRPr="003447B2">
              <w:t>Abschlusszeugnis oder Abgangszeugnis</w:t>
            </w:r>
          </w:p>
        </w:tc>
      </w:tr>
      <w:tr w:rsidR="002801AA" w:rsidRPr="003473C5" w14:paraId="6825288E" w14:textId="77777777" w:rsidTr="004A39E8">
        <w:tc>
          <w:tcPr>
            <w:tcW w:w="2018" w:type="dxa"/>
            <w:vMerge/>
          </w:tcPr>
          <w:p w14:paraId="2210837E" w14:textId="77777777" w:rsidR="002801AA" w:rsidRPr="00E746FE" w:rsidRDefault="002801AA" w:rsidP="00CD1FD4">
            <w:pPr>
              <w:pStyle w:val="LDTextinhalt"/>
              <w:rPr>
                <w:rStyle w:val="hervorhebung"/>
              </w:rPr>
            </w:pPr>
          </w:p>
        </w:tc>
        <w:tc>
          <w:tcPr>
            <w:tcW w:w="6663" w:type="dxa"/>
          </w:tcPr>
          <w:p w14:paraId="6E913803" w14:textId="1549AD27" w:rsidR="002801AA" w:rsidRPr="003447B2" w:rsidRDefault="002801AA" w:rsidP="00023335">
            <w:pPr>
              <w:pStyle w:val="LDTextinhalt"/>
            </w:pPr>
            <w:r w:rsidRPr="003447B2">
              <w:t xml:space="preserve">Verlassen des allgemeinbildenden Schulsystems </w:t>
            </w:r>
            <w:r w:rsidRPr="002801AA">
              <w:rPr>
                <w:rStyle w:val="LDwichtigerText"/>
              </w:rPr>
              <w:t>ohne Abschluss am Ende der Stufe 9</w:t>
            </w:r>
          </w:p>
        </w:tc>
        <w:tc>
          <w:tcPr>
            <w:tcW w:w="3118" w:type="dxa"/>
          </w:tcPr>
          <w:p w14:paraId="541EB09E" w14:textId="77777777" w:rsidR="002801AA" w:rsidRPr="003447B2" w:rsidRDefault="002801AA" w:rsidP="00CD1FD4">
            <w:pPr>
              <w:pStyle w:val="LDTextinhalt"/>
            </w:pPr>
            <w:r w:rsidRPr="003447B2">
              <w:t>OHA</w:t>
            </w:r>
            <w:r>
              <w:t>, OLH</w:t>
            </w:r>
          </w:p>
        </w:tc>
        <w:tc>
          <w:tcPr>
            <w:tcW w:w="2552" w:type="dxa"/>
          </w:tcPr>
          <w:p w14:paraId="386A7C09" w14:textId="77777777" w:rsidR="002801AA" w:rsidRPr="003447B2" w:rsidRDefault="002801AA" w:rsidP="00CD1FD4">
            <w:pPr>
              <w:pStyle w:val="LDTextinhalt"/>
            </w:pPr>
            <w:r w:rsidRPr="003447B2">
              <w:t>Abgangszeugnis</w:t>
            </w:r>
          </w:p>
        </w:tc>
      </w:tr>
      <w:tr w:rsidR="002801AA" w:rsidRPr="003473C5" w14:paraId="02FB473E" w14:textId="77777777" w:rsidTr="004A39E8">
        <w:tc>
          <w:tcPr>
            <w:tcW w:w="2018" w:type="dxa"/>
            <w:vMerge/>
          </w:tcPr>
          <w:p w14:paraId="7491ADC5" w14:textId="77777777" w:rsidR="002801AA" w:rsidRPr="00E746FE" w:rsidRDefault="002801AA" w:rsidP="00CD1FD4">
            <w:pPr>
              <w:pStyle w:val="LDTextinhalt"/>
              <w:rPr>
                <w:rStyle w:val="hervorhebung"/>
              </w:rPr>
            </w:pPr>
          </w:p>
        </w:tc>
        <w:tc>
          <w:tcPr>
            <w:tcW w:w="6663" w:type="dxa"/>
          </w:tcPr>
          <w:p w14:paraId="13C444C6" w14:textId="195E244B" w:rsidR="002801AA" w:rsidRPr="003447B2" w:rsidRDefault="002801AA" w:rsidP="00CD1FD4">
            <w:pPr>
              <w:pStyle w:val="LDTextinhalt"/>
            </w:pPr>
            <w:r w:rsidRPr="003447B2">
              <w:t xml:space="preserve">Verlassen des allgemeinbildenden Schulsystems </w:t>
            </w:r>
            <w:r w:rsidR="00023335">
              <w:rPr>
                <w:rStyle w:val="LDwichtigerText"/>
              </w:rPr>
              <w:t>ohne Abschluss am Ende der Stu</w:t>
            </w:r>
            <w:r w:rsidRPr="002801AA">
              <w:rPr>
                <w:rStyle w:val="LDwichtigerText"/>
              </w:rPr>
              <w:t>fe 10</w:t>
            </w:r>
          </w:p>
        </w:tc>
        <w:tc>
          <w:tcPr>
            <w:tcW w:w="3118" w:type="dxa"/>
          </w:tcPr>
          <w:p w14:paraId="6B8F0A1D" w14:textId="77777777" w:rsidR="002801AA" w:rsidRPr="003447B2" w:rsidRDefault="002801AA" w:rsidP="00CD1FD4">
            <w:pPr>
              <w:pStyle w:val="LDTextinhalt"/>
            </w:pPr>
            <w:r>
              <w:t>ABB, KABS</w:t>
            </w:r>
          </w:p>
        </w:tc>
        <w:tc>
          <w:tcPr>
            <w:tcW w:w="2552" w:type="dxa"/>
          </w:tcPr>
          <w:p w14:paraId="6983DE7D" w14:textId="77777777" w:rsidR="002801AA" w:rsidRPr="003447B2" w:rsidRDefault="002801AA" w:rsidP="00CD1FD4">
            <w:pPr>
              <w:pStyle w:val="LDTextinhalt"/>
            </w:pPr>
            <w:r w:rsidRPr="003447B2">
              <w:t>Abgangszeugnis</w:t>
            </w:r>
          </w:p>
        </w:tc>
      </w:tr>
      <w:tr w:rsidR="002801AA" w:rsidRPr="003473C5" w14:paraId="234F9CB9" w14:textId="77777777" w:rsidTr="004A39E8">
        <w:tc>
          <w:tcPr>
            <w:tcW w:w="2018" w:type="dxa"/>
            <w:vMerge/>
          </w:tcPr>
          <w:p w14:paraId="7CE8C33A" w14:textId="77777777" w:rsidR="002801AA" w:rsidRPr="00E746FE" w:rsidRDefault="002801AA" w:rsidP="00CD1FD4">
            <w:pPr>
              <w:pStyle w:val="LDTextinhalt"/>
              <w:rPr>
                <w:rStyle w:val="hervorhebung"/>
              </w:rPr>
            </w:pPr>
          </w:p>
        </w:tc>
        <w:tc>
          <w:tcPr>
            <w:tcW w:w="6663" w:type="dxa"/>
          </w:tcPr>
          <w:p w14:paraId="089680A3" w14:textId="6CDCCB78" w:rsidR="002801AA" w:rsidRPr="003447B2" w:rsidRDefault="002801AA" w:rsidP="00023335">
            <w:pPr>
              <w:pStyle w:val="LDTextinhalt"/>
            </w:pPr>
            <w:r w:rsidRPr="003447B2">
              <w:t xml:space="preserve">Verlassen des allgemeinbildenden Schulsystems </w:t>
            </w:r>
            <w:r w:rsidRPr="002801AA">
              <w:rPr>
                <w:rStyle w:val="LDwichtigerText"/>
              </w:rPr>
              <w:t>ohne Abschluss am Ende der Stufen 11 und 12</w:t>
            </w:r>
          </w:p>
        </w:tc>
        <w:tc>
          <w:tcPr>
            <w:tcW w:w="3118" w:type="dxa"/>
          </w:tcPr>
          <w:p w14:paraId="10D19B4D" w14:textId="77777777" w:rsidR="002801AA" w:rsidRPr="003447B2" w:rsidRDefault="002801AA" w:rsidP="00CD1FD4">
            <w:pPr>
              <w:pStyle w:val="LDTextinhalt"/>
            </w:pPr>
            <w:r>
              <w:t>ABB</w:t>
            </w:r>
          </w:p>
        </w:tc>
        <w:tc>
          <w:tcPr>
            <w:tcW w:w="2552" w:type="dxa"/>
          </w:tcPr>
          <w:p w14:paraId="543F8148" w14:textId="77777777" w:rsidR="002801AA" w:rsidRPr="003447B2" w:rsidRDefault="002801AA" w:rsidP="00CD1FD4">
            <w:pPr>
              <w:pStyle w:val="LDTextinhalt"/>
            </w:pPr>
            <w:r w:rsidRPr="003447B2">
              <w:t>Abgangszeugnis</w:t>
            </w:r>
          </w:p>
        </w:tc>
      </w:tr>
      <w:tr w:rsidR="00910763" w:rsidRPr="003473C5" w14:paraId="0B940C9A" w14:textId="77777777" w:rsidTr="004A39E8">
        <w:tc>
          <w:tcPr>
            <w:tcW w:w="2018" w:type="dxa"/>
            <w:vMerge/>
          </w:tcPr>
          <w:p w14:paraId="0E992481" w14:textId="77777777" w:rsidR="00910763" w:rsidRPr="00E746FE" w:rsidRDefault="00910763" w:rsidP="00CD1FD4">
            <w:pPr>
              <w:pStyle w:val="LDTextinhalt"/>
              <w:rPr>
                <w:rStyle w:val="hervorhebung"/>
              </w:rPr>
            </w:pPr>
          </w:p>
        </w:tc>
        <w:tc>
          <w:tcPr>
            <w:tcW w:w="6663" w:type="dxa"/>
          </w:tcPr>
          <w:p w14:paraId="241A0EC7" w14:textId="3D2B8BD2" w:rsidR="00910763" w:rsidRPr="003447B2" w:rsidRDefault="00910763" w:rsidP="00CD1FD4">
            <w:pPr>
              <w:pStyle w:val="LDTextinhalt"/>
            </w:pPr>
            <w:r w:rsidRPr="003447B2">
              <w:t xml:space="preserve">Verlassen des allgemeinbildenden Schulsystems </w:t>
            </w:r>
            <w:r w:rsidRPr="002801AA">
              <w:rPr>
                <w:rStyle w:val="LDwichtigerText"/>
              </w:rPr>
              <w:t>ohne Abschluss am Ende de</w:t>
            </w:r>
            <w:r>
              <w:rPr>
                <w:rStyle w:val="LDwichtigerText"/>
              </w:rPr>
              <w:t>r Stu</w:t>
            </w:r>
            <w:r w:rsidRPr="002801AA">
              <w:rPr>
                <w:rStyle w:val="LDwichtigerText"/>
              </w:rPr>
              <w:t>fe 13</w:t>
            </w:r>
          </w:p>
        </w:tc>
        <w:tc>
          <w:tcPr>
            <w:tcW w:w="3118" w:type="dxa"/>
          </w:tcPr>
          <w:p w14:paraId="16B5BEB0" w14:textId="527D0565" w:rsidR="00910763" w:rsidRDefault="00910763" w:rsidP="00CD1FD4">
            <w:pPr>
              <w:pStyle w:val="LDTextinhalt"/>
            </w:pPr>
            <w:r>
              <w:t>ABB, KABS</w:t>
            </w:r>
          </w:p>
        </w:tc>
        <w:tc>
          <w:tcPr>
            <w:tcW w:w="2552" w:type="dxa"/>
          </w:tcPr>
          <w:p w14:paraId="556129F9" w14:textId="7A408729" w:rsidR="00910763" w:rsidRPr="003447B2" w:rsidRDefault="00910763" w:rsidP="00CD1FD4">
            <w:pPr>
              <w:pStyle w:val="LDTextinhalt"/>
            </w:pPr>
            <w:r w:rsidRPr="003447B2">
              <w:t>Abgangszeugnis</w:t>
            </w:r>
          </w:p>
        </w:tc>
      </w:tr>
      <w:tr w:rsidR="002801AA" w:rsidRPr="003473C5" w14:paraId="00D05877" w14:textId="77777777" w:rsidTr="004A39E8">
        <w:tc>
          <w:tcPr>
            <w:tcW w:w="2018" w:type="dxa"/>
            <w:vMerge/>
          </w:tcPr>
          <w:p w14:paraId="403C1875" w14:textId="77777777" w:rsidR="002801AA" w:rsidRPr="00E746FE" w:rsidRDefault="002801AA" w:rsidP="00CD1FD4">
            <w:pPr>
              <w:pStyle w:val="LDTextinhalt"/>
              <w:rPr>
                <w:rStyle w:val="hervorhebung"/>
              </w:rPr>
            </w:pPr>
          </w:p>
        </w:tc>
        <w:tc>
          <w:tcPr>
            <w:tcW w:w="6663" w:type="dxa"/>
          </w:tcPr>
          <w:p w14:paraId="5C8323A2" w14:textId="085BDA68" w:rsidR="002801AA" w:rsidRPr="003447B2" w:rsidRDefault="00910763" w:rsidP="00CD1FD4">
            <w:pPr>
              <w:pStyle w:val="LDTextinhalt"/>
            </w:pPr>
            <w:r w:rsidRPr="00910763">
              <w:t xml:space="preserve">Verlassen des hessischen Schulsystems </w:t>
            </w:r>
            <w:r w:rsidRPr="00910763">
              <w:rPr>
                <w:rStyle w:val="LDwichtigerText"/>
              </w:rPr>
              <w:t>ohne Abschluss und ohne bekannten Schulwechsel</w:t>
            </w:r>
            <w:r w:rsidRPr="00910763">
              <w:t xml:space="preserve"> (z.</w:t>
            </w:r>
            <w:r>
              <w:t> </w:t>
            </w:r>
            <w:r w:rsidRPr="00910763">
              <w:t>B. durch Fortzug in ein anderes Bundesland oder ins Ausland während des Schuljahres)</w:t>
            </w:r>
          </w:p>
        </w:tc>
        <w:tc>
          <w:tcPr>
            <w:tcW w:w="3118" w:type="dxa"/>
          </w:tcPr>
          <w:p w14:paraId="2DFAE39B" w14:textId="70408194" w:rsidR="002801AA" w:rsidRPr="003447B2" w:rsidRDefault="00910763" w:rsidP="00CD1FD4">
            <w:pPr>
              <w:pStyle w:val="LDTextinhalt"/>
            </w:pPr>
            <w:r w:rsidRPr="00910763">
              <w:t>Kein Abschluss-Eintrag</w:t>
            </w:r>
          </w:p>
        </w:tc>
        <w:tc>
          <w:tcPr>
            <w:tcW w:w="2552" w:type="dxa"/>
          </w:tcPr>
          <w:p w14:paraId="0CFA7E6A" w14:textId="467668C3" w:rsidR="002801AA" w:rsidRPr="003447B2" w:rsidRDefault="00910763" w:rsidP="00CD1FD4">
            <w:pPr>
              <w:pStyle w:val="LDTextinhalt"/>
            </w:pPr>
            <w:r>
              <w:t>Schulwechselzeugnis</w:t>
            </w:r>
          </w:p>
        </w:tc>
      </w:tr>
    </w:tbl>
    <w:p w14:paraId="53DE8A4C" w14:textId="01B1FA63" w:rsidR="002801AA" w:rsidRDefault="002801AA" w:rsidP="0017433A">
      <w:pPr>
        <w:pStyle w:val="berschrift3"/>
      </w:pPr>
      <w:bookmarkStart w:id="169" w:name="_Toc104379935"/>
      <w:bookmarkStart w:id="170" w:name="_Toc104379936"/>
      <w:bookmarkStart w:id="171" w:name="_Ref104370474"/>
      <w:bookmarkStart w:id="172" w:name="_Ref104370484"/>
      <w:bookmarkStart w:id="173" w:name="_Toc130807873"/>
      <w:bookmarkStart w:id="174" w:name="_Ref194910620"/>
      <w:bookmarkStart w:id="175" w:name="_Toc195248819"/>
      <w:bookmarkStart w:id="176" w:name="_Toc226530813"/>
      <w:bookmarkEnd w:id="169"/>
      <w:bookmarkEnd w:id="170"/>
      <w:r>
        <w:lastRenderedPageBreak/>
        <w:t>Abschlusseinträge an Hauptschulen / Mittelstufenschulen (H / MSPB)</w:t>
      </w:r>
      <w:bookmarkEnd w:id="171"/>
      <w:bookmarkEnd w:id="172"/>
      <w:bookmarkEnd w:id="173"/>
      <w:bookmarkEnd w:id="174"/>
      <w:bookmarkEnd w:id="175"/>
      <w:bookmarkEnd w:id="176"/>
      <w:r>
        <w:t xml:space="preserve"> </w:t>
      </w:r>
    </w:p>
    <w:tbl>
      <w:tblPr>
        <w:tblW w:w="14351" w:type="dxa"/>
        <w:tblInd w:w="817"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3152"/>
        <w:gridCol w:w="8222"/>
        <w:gridCol w:w="2977"/>
      </w:tblGrid>
      <w:tr w:rsidR="002801AA" w:rsidRPr="00661D44" w14:paraId="04A16B9F" w14:textId="77777777" w:rsidTr="006F7B4C">
        <w:tc>
          <w:tcPr>
            <w:tcW w:w="3152" w:type="dxa"/>
            <w:tcBorders>
              <w:top w:val="single" w:sz="4" w:space="0" w:color="808080"/>
              <w:bottom w:val="single" w:sz="4" w:space="0" w:color="808080"/>
              <w:right w:val="single" w:sz="4" w:space="0" w:color="808080"/>
            </w:tcBorders>
            <w:shd w:val="clear" w:color="auto" w:fill="F2F2F2"/>
            <w:vAlign w:val="center"/>
          </w:tcPr>
          <w:p w14:paraId="27CD3975" w14:textId="77777777" w:rsidR="002801AA" w:rsidRPr="00DC5C78" w:rsidRDefault="002801AA" w:rsidP="00E10195">
            <w:pPr>
              <w:rPr>
                <w:rStyle w:val="hervorhebungblau"/>
              </w:rPr>
            </w:pPr>
            <w:r w:rsidRPr="00DC5C78">
              <w:rPr>
                <w:rStyle w:val="hervorhebungblau"/>
              </w:rPr>
              <w:t>Jahrgangsstufe</w:t>
            </w:r>
          </w:p>
        </w:tc>
        <w:tc>
          <w:tcPr>
            <w:tcW w:w="8222" w:type="dxa"/>
            <w:tcBorders>
              <w:top w:val="single" w:sz="4" w:space="0" w:color="808080"/>
              <w:left w:val="single" w:sz="4" w:space="0" w:color="808080"/>
              <w:bottom w:val="single" w:sz="4" w:space="0" w:color="808080"/>
            </w:tcBorders>
            <w:shd w:val="clear" w:color="auto" w:fill="F2F2F2"/>
            <w:vAlign w:val="center"/>
          </w:tcPr>
          <w:p w14:paraId="07220D4E" w14:textId="77777777" w:rsidR="002801AA" w:rsidRPr="00DC5C78" w:rsidRDefault="002801AA" w:rsidP="00E10195">
            <w:pPr>
              <w:rPr>
                <w:rStyle w:val="hervorhebungblau"/>
              </w:rPr>
            </w:pPr>
            <w:r w:rsidRPr="00DC5C78">
              <w:rPr>
                <w:rStyle w:val="hervorhebungblau"/>
              </w:rPr>
              <w:t>Ereignis</w:t>
            </w:r>
          </w:p>
        </w:tc>
        <w:tc>
          <w:tcPr>
            <w:tcW w:w="2977" w:type="dxa"/>
            <w:tcBorders>
              <w:top w:val="single" w:sz="4" w:space="0" w:color="808080"/>
              <w:left w:val="single" w:sz="4" w:space="0" w:color="808080"/>
              <w:bottom w:val="single" w:sz="4" w:space="0" w:color="808080"/>
            </w:tcBorders>
            <w:shd w:val="clear" w:color="auto" w:fill="F2F2F2"/>
            <w:vAlign w:val="center"/>
          </w:tcPr>
          <w:p w14:paraId="40652DF8" w14:textId="77777777" w:rsidR="002801AA" w:rsidRPr="00DC5C78" w:rsidRDefault="002801AA" w:rsidP="00E10195">
            <w:pPr>
              <w:rPr>
                <w:rStyle w:val="hervorhebungblau"/>
              </w:rPr>
            </w:pPr>
            <w:r w:rsidRPr="00DC5C78">
              <w:rPr>
                <w:rStyle w:val="hervorhebungblau"/>
              </w:rPr>
              <w:t>Abschluss</w:t>
            </w:r>
            <w:r>
              <w:rPr>
                <w:rStyle w:val="hervorhebungblau"/>
              </w:rPr>
              <w:t>eintrag</w:t>
            </w:r>
          </w:p>
        </w:tc>
      </w:tr>
      <w:tr w:rsidR="002801AA" w14:paraId="64FA3B24" w14:textId="77777777" w:rsidTr="006F7B4C">
        <w:trPr>
          <w:trHeight w:val="428"/>
        </w:trPr>
        <w:tc>
          <w:tcPr>
            <w:tcW w:w="3152" w:type="dxa"/>
          </w:tcPr>
          <w:p w14:paraId="3FAA7526" w14:textId="77777777" w:rsidR="002801AA" w:rsidRPr="002801AA" w:rsidRDefault="002801AA" w:rsidP="009134B3">
            <w:pPr>
              <w:rPr>
                <w:rStyle w:val="LDwichtigerText"/>
              </w:rPr>
            </w:pPr>
            <w:r w:rsidRPr="002801AA">
              <w:rPr>
                <w:rStyle w:val="LDwichtigerText"/>
              </w:rPr>
              <w:t>&lt; 9 und Schulpflicht erfüllt</w:t>
            </w:r>
          </w:p>
        </w:tc>
        <w:tc>
          <w:tcPr>
            <w:tcW w:w="8222" w:type="dxa"/>
          </w:tcPr>
          <w:p w14:paraId="095D0A1A" w14:textId="77777777" w:rsidR="002801AA" w:rsidRPr="00947C14" w:rsidRDefault="002801AA" w:rsidP="009134B3">
            <w:pPr>
              <w:rPr>
                <w:rFonts w:cs="Arial"/>
              </w:rPr>
            </w:pPr>
            <w:r w:rsidRPr="00242E6A">
              <w:t>Abbruch der Schullaufbahn</w:t>
            </w:r>
          </w:p>
        </w:tc>
        <w:tc>
          <w:tcPr>
            <w:tcW w:w="2977" w:type="dxa"/>
          </w:tcPr>
          <w:p w14:paraId="51592C02" w14:textId="5CA638D9" w:rsidR="002801AA" w:rsidRPr="00947C14" w:rsidRDefault="002801AA" w:rsidP="009134B3">
            <w:pPr>
              <w:rPr>
                <w:rFonts w:cs="Arial"/>
              </w:rPr>
            </w:pPr>
            <w:r w:rsidRPr="00242E6A">
              <w:t>OHA</w:t>
            </w:r>
            <w:r>
              <w:t xml:space="preserve"> oder OLH</w:t>
            </w:r>
            <w:r w:rsidR="006F7B4C">
              <w:rPr>
                <w:rStyle w:val="Funotenzeichen"/>
              </w:rPr>
              <w:footnoteReference w:id="3"/>
            </w:r>
          </w:p>
        </w:tc>
      </w:tr>
      <w:tr w:rsidR="002801AA" w:rsidRPr="00A77AAC" w14:paraId="0B2A9473" w14:textId="77777777" w:rsidTr="006F7B4C">
        <w:trPr>
          <w:trHeight w:val="265"/>
        </w:trPr>
        <w:tc>
          <w:tcPr>
            <w:tcW w:w="3152" w:type="dxa"/>
            <w:vMerge w:val="restart"/>
          </w:tcPr>
          <w:p w14:paraId="6EBBBBED" w14:textId="77777777" w:rsidR="002801AA" w:rsidRPr="002801AA" w:rsidRDefault="002801AA" w:rsidP="009134B3">
            <w:pPr>
              <w:rPr>
                <w:rStyle w:val="LDwichtigerText"/>
              </w:rPr>
            </w:pPr>
            <w:r w:rsidRPr="002801AA">
              <w:rPr>
                <w:rStyle w:val="LDwichtigerText"/>
              </w:rPr>
              <w:t>9</w:t>
            </w:r>
          </w:p>
          <w:p w14:paraId="332569DC" w14:textId="77777777" w:rsidR="002801AA" w:rsidRPr="00E746FE" w:rsidRDefault="002801AA" w:rsidP="009134B3">
            <w:pPr>
              <w:rPr>
                <w:rStyle w:val="hervorhebung"/>
              </w:rPr>
            </w:pPr>
          </w:p>
        </w:tc>
        <w:tc>
          <w:tcPr>
            <w:tcW w:w="8222" w:type="dxa"/>
          </w:tcPr>
          <w:p w14:paraId="3D5AF304" w14:textId="77777777" w:rsidR="002801AA" w:rsidRPr="00947C14" w:rsidRDefault="002801AA" w:rsidP="009134B3">
            <w:pPr>
              <w:rPr>
                <w:rFonts w:cs="Arial"/>
              </w:rPr>
            </w:pPr>
            <w:r w:rsidRPr="00242E6A">
              <w:t>Abbruch der Schullaufbahn</w:t>
            </w:r>
          </w:p>
        </w:tc>
        <w:tc>
          <w:tcPr>
            <w:tcW w:w="2977" w:type="dxa"/>
          </w:tcPr>
          <w:p w14:paraId="6529AEFA" w14:textId="45A41406" w:rsidR="002801AA" w:rsidRPr="00947C14" w:rsidRDefault="002801AA" w:rsidP="009134B3">
            <w:pPr>
              <w:rPr>
                <w:rFonts w:cs="Arial"/>
              </w:rPr>
            </w:pPr>
            <w:r w:rsidRPr="00242E6A">
              <w:t>OHA</w:t>
            </w:r>
            <w:r>
              <w:t xml:space="preserve"> oder OLH</w:t>
            </w:r>
            <w:r w:rsidR="006F7B4C">
              <w:rPr>
                <w:rStyle w:val="Funotenzeichen"/>
              </w:rPr>
              <w:t>3</w:t>
            </w:r>
          </w:p>
        </w:tc>
      </w:tr>
      <w:tr w:rsidR="002801AA" w:rsidRPr="003473C5" w14:paraId="1F77E970" w14:textId="77777777" w:rsidTr="006F7B4C">
        <w:trPr>
          <w:trHeight w:val="340"/>
        </w:trPr>
        <w:tc>
          <w:tcPr>
            <w:tcW w:w="3152" w:type="dxa"/>
            <w:vMerge/>
          </w:tcPr>
          <w:p w14:paraId="7B8DBB44" w14:textId="77777777" w:rsidR="002801AA" w:rsidRPr="003473C5" w:rsidRDefault="002801AA" w:rsidP="009134B3">
            <w:pPr>
              <w:rPr>
                <w:rStyle w:val="hervorhebung"/>
              </w:rPr>
            </w:pPr>
          </w:p>
        </w:tc>
        <w:tc>
          <w:tcPr>
            <w:tcW w:w="8222" w:type="dxa"/>
          </w:tcPr>
          <w:p w14:paraId="07562873" w14:textId="77777777" w:rsidR="002801AA" w:rsidRPr="00947C14" w:rsidRDefault="002801AA" w:rsidP="009134B3">
            <w:pPr>
              <w:rPr>
                <w:rFonts w:cs="Arial"/>
              </w:rPr>
            </w:pPr>
            <w:r w:rsidRPr="00242E6A">
              <w:t xml:space="preserve">Nicht-Bestehen der </w:t>
            </w:r>
            <w:r>
              <w:t>ZAA-</w:t>
            </w:r>
            <w:r w:rsidRPr="00242E6A">
              <w:t>Abschlussprüfung</w:t>
            </w:r>
          </w:p>
        </w:tc>
        <w:tc>
          <w:tcPr>
            <w:tcW w:w="2977" w:type="dxa"/>
          </w:tcPr>
          <w:p w14:paraId="0F5A8A4A" w14:textId="5742F4F6" w:rsidR="002801AA" w:rsidRPr="00947C14" w:rsidRDefault="002801AA" w:rsidP="009134B3">
            <w:pPr>
              <w:rPr>
                <w:rFonts w:cs="Arial"/>
              </w:rPr>
            </w:pPr>
            <w:r w:rsidRPr="00242E6A">
              <w:t>OHA</w:t>
            </w:r>
            <w:r>
              <w:t xml:space="preserve"> oder OLH</w:t>
            </w:r>
            <w:r w:rsidR="006F7B4C">
              <w:rPr>
                <w:rStyle w:val="Funotenzeichen"/>
              </w:rPr>
              <w:t>3</w:t>
            </w:r>
          </w:p>
        </w:tc>
      </w:tr>
      <w:tr w:rsidR="002801AA" w:rsidRPr="003473C5" w14:paraId="68547A7D" w14:textId="77777777" w:rsidTr="006F7B4C">
        <w:trPr>
          <w:trHeight w:val="340"/>
        </w:trPr>
        <w:tc>
          <w:tcPr>
            <w:tcW w:w="3152" w:type="dxa"/>
            <w:vMerge/>
          </w:tcPr>
          <w:p w14:paraId="56433C23" w14:textId="77777777" w:rsidR="002801AA" w:rsidRPr="003473C5" w:rsidRDefault="002801AA" w:rsidP="009134B3">
            <w:pPr>
              <w:rPr>
                <w:rStyle w:val="hervorhebung"/>
              </w:rPr>
            </w:pPr>
          </w:p>
        </w:tc>
        <w:tc>
          <w:tcPr>
            <w:tcW w:w="8222" w:type="dxa"/>
          </w:tcPr>
          <w:p w14:paraId="6C66EB5F" w14:textId="77777777" w:rsidR="002801AA" w:rsidRPr="00947C14" w:rsidRDefault="002801AA" w:rsidP="009134B3">
            <w:pPr>
              <w:rPr>
                <w:rFonts w:cs="Arial"/>
              </w:rPr>
            </w:pPr>
            <w:r w:rsidRPr="00242E6A">
              <w:t xml:space="preserve">Bestehen der </w:t>
            </w:r>
            <w:r>
              <w:t>ZAA-</w:t>
            </w:r>
            <w:r w:rsidRPr="00242E6A">
              <w:t>Abschlussprüfung</w:t>
            </w:r>
          </w:p>
        </w:tc>
        <w:tc>
          <w:tcPr>
            <w:tcW w:w="2977" w:type="dxa"/>
          </w:tcPr>
          <w:p w14:paraId="4360817D" w14:textId="77777777" w:rsidR="002801AA" w:rsidRPr="00947C14" w:rsidRDefault="002801AA" w:rsidP="009134B3">
            <w:pPr>
              <w:rPr>
                <w:rFonts w:cs="Arial"/>
              </w:rPr>
            </w:pPr>
            <w:r>
              <w:t xml:space="preserve">HA oder </w:t>
            </w:r>
            <w:r w:rsidRPr="00242E6A">
              <w:t>HQ</w:t>
            </w:r>
          </w:p>
        </w:tc>
      </w:tr>
      <w:tr w:rsidR="002801AA" w:rsidRPr="003473C5" w14:paraId="0859DFB1" w14:textId="77777777" w:rsidTr="006F7B4C">
        <w:trPr>
          <w:trHeight w:val="340"/>
        </w:trPr>
        <w:tc>
          <w:tcPr>
            <w:tcW w:w="3152" w:type="dxa"/>
            <w:vMerge/>
          </w:tcPr>
          <w:p w14:paraId="0BEC04B3" w14:textId="77777777" w:rsidR="002801AA" w:rsidRPr="003473C5" w:rsidRDefault="002801AA" w:rsidP="009134B3">
            <w:pPr>
              <w:rPr>
                <w:rStyle w:val="hervorhebung"/>
              </w:rPr>
            </w:pPr>
          </w:p>
        </w:tc>
        <w:tc>
          <w:tcPr>
            <w:tcW w:w="8222" w:type="dxa"/>
          </w:tcPr>
          <w:p w14:paraId="787D0118" w14:textId="77777777" w:rsidR="002801AA" w:rsidRPr="00242E6A" w:rsidRDefault="002801AA" w:rsidP="009134B3">
            <w:r>
              <w:t>Abschluss mit Förderung IB-LER</w:t>
            </w:r>
          </w:p>
        </w:tc>
        <w:tc>
          <w:tcPr>
            <w:tcW w:w="2977" w:type="dxa"/>
          </w:tcPr>
          <w:p w14:paraId="6E9FED27" w14:textId="77777777" w:rsidR="002801AA" w:rsidRDefault="002801AA" w:rsidP="009134B3">
            <w:r>
              <w:t>BAFL</w:t>
            </w:r>
          </w:p>
        </w:tc>
      </w:tr>
      <w:tr w:rsidR="0074488A" w:rsidRPr="003473C5" w14:paraId="4F6C43C6" w14:textId="77777777" w:rsidTr="006F7B4C">
        <w:trPr>
          <w:trHeight w:val="340"/>
        </w:trPr>
        <w:tc>
          <w:tcPr>
            <w:tcW w:w="3152" w:type="dxa"/>
            <w:vMerge/>
          </w:tcPr>
          <w:p w14:paraId="4A683989" w14:textId="77777777" w:rsidR="0074488A" w:rsidRPr="003473C5" w:rsidRDefault="0074488A" w:rsidP="009134B3">
            <w:pPr>
              <w:rPr>
                <w:rStyle w:val="hervorhebung"/>
              </w:rPr>
            </w:pPr>
          </w:p>
        </w:tc>
        <w:tc>
          <w:tcPr>
            <w:tcW w:w="8222" w:type="dxa"/>
          </w:tcPr>
          <w:p w14:paraId="1B742825" w14:textId="0B8CBB95" w:rsidR="0074488A" w:rsidRDefault="0074488A" w:rsidP="009134B3">
            <w:r w:rsidRPr="00CC13E9">
              <w:t xml:space="preserve">Verlassen des allgemeinbildenden Schulsystems </w:t>
            </w:r>
            <w:r>
              <w:t>nach</w:t>
            </w:r>
            <w:r w:rsidRPr="00CC13E9">
              <w:t xml:space="preserve"> </w:t>
            </w:r>
            <w:r>
              <w:t>Förderung IB-GE</w:t>
            </w:r>
          </w:p>
        </w:tc>
        <w:tc>
          <w:tcPr>
            <w:tcW w:w="2977" w:type="dxa"/>
          </w:tcPr>
          <w:p w14:paraId="5234D215" w14:textId="2908D6DE" w:rsidR="0074488A" w:rsidRDefault="0074488A" w:rsidP="009134B3">
            <w:r>
              <w:t>GE</w:t>
            </w:r>
            <w:commentRangeStart w:id="177"/>
            <w:commentRangeEnd w:id="177"/>
            <w:r>
              <w:rPr>
                <w:rStyle w:val="Kommentarzeichen"/>
              </w:rPr>
              <w:commentReference w:id="177"/>
            </w:r>
          </w:p>
        </w:tc>
      </w:tr>
      <w:tr w:rsidR="002801AA" w:rsidRPr="003473C5" w14:paraId="4C4B1B1E" w14:textId="77777777" w:rsidTr="006F7B4C">
        <w:trPr>
          <w:trHeight w:val="340"/>
        </w:trPr>
        <w:tc>
          <w:tcPr>
            <w:tcW w:w="3152" w:type="dxa"/>
            <w:vMerge/>
          </w:tcPr>
          <w:p w14:paraId="7AE739C7" w14:textId="77777777" w:rsidR="002801AA" w:rsidRPr="003473C5" w:rsidRDefault="002801AA" w:rsidP="009134B3">
            <w:pPr>
              <w:rPr>
                <w:rStyle w:val="hervorhebung"/>
              </w:rPr>
            </w:pPr>
          </w:p>
        </w:tc>
        <w:tc>
          <w:tcPr>
            <w:tcW w:w="8222" w:type="dxa"/>
          </w:tcPr>
          <w:p w14:paraId="13A07524" w14:textId="12E79919" w:rsidR="002801AA" w:rsidRDefault="0074488A" w:rsidP="009134B3">
            <w:r w:rsidRPr="00020EB5">
              <w:t>Abgang eines ausländischen Gastschülers</w:t>
            </w:r>
          </w:p>
        </w:tc>
        <w:tc>
          <w:tcPr>
            <w:tcW w:w="2977" w:type="dxa"/>
          </w:tcPr>
          <w:p w14:paraId="0DBAA4A6" w14:textId="6650E0B6" w:rsidR="002801AA" w:rsidRDefault="0074488A" w:rsidP="009134B3">
            <w:r w:rsidRPr="00020EB5">
              <w:t>ABAG</w:t>
            </w:r>
          </w:p>
        </w:tc>
      </w:tr>
      <w:tr w:rsidR="002801AA" w:rsidRPr="003473C5" w14:paraId="6383139F" w14:textId="77777777" w:rsidTr="006F7B4C">
        <w:trPr>
          <w:trHeight w:val="340"/>
        </w:trPr>
        <w:tc>
          <w:tcPr>
            <w:tcW w:w="3152" w:type="dxa"/>
            <w:vMerge w:val="restart"/>
          </w:tcPr>
          <w:p w14:paraId="785C2B2E" w14:textId="0CA9FD86" w:rsidR="002801AA" w:rsidRPr="00E746FE" w:rsidRDefault="002801AA" w:rsidP="009134B3">
            <w:pPr>
              <w:rPr>
                <w:rStyle w:val="hervorhebung"/>
              </w:rPr>
            </w:pPr>
            <w:r w:rsidRPr="002801AA">
              <w:rPr>
                <w:rStyle w:val="LDwichtigerText"/>
              </w:rPr>
              <w:t xml:space="preserve">9 </w:t>
            </w:r>
            <w:r w:rsidRPr="005532CA">
              <w:t>mit bereits vorhandenem Abschlusseintrag</w:t>
            </w:r>
          </w:p>
        </w:tc>
        <w:tc>
          <w:tcPr>
            <w:tcW w:w="8222" w:type="dxa"/>
          </w:tcPr>
          <w:p w14:paraId="02F18963" w14:textId="77777777" w:rsidR="002801AA" w:rsidRPr="00947C14" w:rsidRDefault="002801AA" w:rsidP="009134B3">
            <w:pPr>
              <w:rPr>
                <w:rFonts w:cs="Arial"/>
              </w:rPr>
            </w:pPr>
            <w:r w:rsidRPr="00242E6A">
              <w:t>Abbruch der Schullaufbahn</w:t>
            </w:r>
            <w:r>
              <w:t xml:space="preserve"> vor Ende 9</w:t>
            </w:r>
          </w:p>
        </w:tc>
        <w:tc>
          <w:tcPr>
            <w:tcW w:w="2977" w:type="dxa"/>
          </w:tcPr>
          <w:p w14:paraId="0730503E" w14:textId="77777777" w:rsidR="002801AA" w:rsidRPr="00947C14" w:rsidRDefault="002801AA" w:rsidP="009134B3">
            <w:pPr>
              <w:rPr>
                <w:rFonts w:cs="Arial"/>
              </w:rPr>
            </w:pPr>
            <w:r w:rsidRPr="00242E6A">
              <w:t>ABB</w:t>
            </w:r>
          </w:p>
        </w:tc>
      </w:tr>
      <w:tr w:rsidR="002801AA" w:rsidRPr="003473C5" w14:paraId="44D4120A" w14:textId="77777777" w:rsidTr="006F7B4C">
        <w:trPr>
          <w:trHeight w:val="340"/>
        </w:trPr>
        <w:tc>
          <w:tcPr>
            <w:tcW w:w="3152" w:type="dxa"/>
            <w:vMerge/>
          </w:tcPr>
          <w:p w14:paraId="369494F8" w14:textId="77777777" w:rsidR="002801AA" w:rsidRPr="003473C5" w:rsidRDefault="002801AA" w:rsidP="009134B3">
            <w:pPr>
              <w:rPr>
                <w:rStyle w:val="hervorhebung"/>
              </w:rPr>
            </w:pPr>
          </w:p>
        </w:tc>
        <w:tc>
          <w:tcPr>
            <w:tcW w:w="8222" w:type="dxa"/>
          </w:tcPr>
          <w:p w14:paraId="7D23ACF5" w14:textId="77777777" w:rsidR="002801AA" w:rsidRPr="00947C14" w:rsidRDefault="002801AA" w:rsidP="009134B3">
            <w:pPr>
              <w:rPr>
                <w:rFonts w:cs="Arial"/>
              </w:rPr>
            </w:pPr>
            <w:r w:rsidRPr="00242E6A">
              <w:t>Nicht-Bestehen der Abschlussprüfung</w:t>
            </w:r>
          </w:p>
        </w:tc>
        <w:tc>
          <w:tcPr>
            <w:tcW w:w="2977" w:type="dxa"/>
          </w:tcPr>
          <w:p w14:paraId="5CAF1C0D" w14:textId="77777777" w:rsidR="002801AA" w:rsidRPr="00947C14" w:rsidRDefault="002801AA" w:rsidP="009134B3">
            <w:pPr>
              <w:rPr>
                <w:rFonts w:cs="Arial"/>
              </w:rPr>
            </w:pPr>
            <w:r w:rsidRPr="00242E6A">
              <w:t>KABS</w:t>
            </w:r>
          </w:p>
        </w:tc>
      </w:tr>
      <w:tr w:rsidR="002801AA" w:rsidRPr="003473C5" w14:paraId="69D3AE81" w14:textId="77777777" w:rsidTr="006F7B4C">
        <w:trPr>
          <w:trHeight w:val="340"/>
        </w:trPr>
        <w:tc>
          <w:tcPr>
            <w:tcW w:w="3152" w:type="dxa"/>
            <w:vMerge w:val="restart"/>
          </w:tcPr>
          <w:p w14:paraId="17B9A8C4" w14:textId="4F2DAFF1" w:rsidR="002801AA" w:rsidRPr="006F7B4C" w:rsidRDefault="002801AA" w:rsidP="009134B3">
            <w:pPr>
              <w:rPr>
                <w:rStyle w:val="hervorhebung"/>
                <w:sz w:val="22"/>
              </w:rPr>
            </w:pPr>
            <w:r w:rsidRPr="002801AA">
              <w:rPr>
                <w:rStyle w:val="LDwichtigerText"/>
              </w:rPr>
              <w:t>10</w:t>
            </w:r>
            <w:r w:rsidR="006F7B4C">
              <w:rPr>
                <w:rStyle w:val="Funotenzeichen"/>
                <w:b/>
                <w:bCs/>
                <w:szCs w:val="20"/>
              </w:rPr>
              <w:footnoteReference w:id="4"/>
            </w:r>
          </w:p>
        </w:tc>
        <w:tc>
          <w:tcPr>
            <w:tcW w:w="8222" w:type="dxa"/>
          </w:tcPr>
          <w:p w14:paraId="488C1B5A" w14:textId="77777777" w:rsidR="002801AA" w:rsidRPr="00947C14" w:rsidRDefault="002801AA" w:rsidP="009134B3">
            <w:pPr>
              <w:rPr>
                <w:rFonts w:cs="Arial"/>
              </w:rPr>
            </w:pPr>
            <w:r w:rsidRPr="00242E6A">
              <w:t>Abbruch der Schullaufbahn</w:t>
            </w:r>
            <w:r>
              <w:t xml:space="preserve"> vor Ende 10</w:t>
            </w:r>
          </w:p>
        </w:tc>
        <w:tc>
          <w:tcPr>
            <w:tcW w:w="2977" w:type="dxa"/>
          </w:tcPr>
          <w:p w14:paraId="420235B8" w14:textId="77777777" w:rsidR="002801AA" w:rsidRPr="00947C14" w:rsidRDefault="002801AA" w:rsidP="009134B3">
            <w:pPr>
              <w:rPr>
                <w:rFonts w:cs="Arial"/>
              </w:rPr>
            </w:pPr>
            <w:r w:rsidRPr="00242E6A">
              <w:t>ABB</w:t>
            </w:r>
          </w:p>
        </w:tc>
      </w:tr>
      <w:tr w:rsidR="002801AA" w:rsidRPr="003473C5" w14:paraId="6F4FC4B3" w14:textId="77777777" w:rsidTr="004A39E8">
        <w:trPr>
          <w:trHeight w:val="413"/>
        </w:trPr>
        <w:tc>
          <w:tcPr>
            <w:tcW w:w="3152" w:type="dxa"/>
            <w:vMerge/>
          </w:tcPr>
          <w:p w14:paraId="78DA82D2" w14:textId="77777777" w:rsidR="002801AA" w:rsidRPr="003473C5" w:rsidRDefault="002801AA" w:rsidP="009134B3">
            <w:pPr>
              <w:rPr>
                <w:rStyle w:val="hervorhebung"/>
              </w:rPr>
            </w:pPr>
          </w:p>
        </w:tc>
        <w:tc>
          <w:tcPr>
            <w:tcW w:w="8222" w:type="dxa"/>
          </w:tcPr>
          <w:p w14:paraId="71D9AB12" w14:textId="77777777" w:rsidR="002801AA" w:rsidRPr="00947C14" w:rsidRDefault="002801AA" w:rsidP="009134B3">
            <w:pPr>
              <w:rPr>
                <w:rFonts w:cs="Arial"/>
              </w:rPr>
            </w:pPr>
            <w:r w:rsidRPr="00242E6A">
              <w:t xml:space="preserve">Nicht-Bestehen der Abschlussprüfung </w:t>
            </w:r>
          </w:p>
        </w:tc>
        <w:tc>
          <w:tcPr>
            <w:tcW w:w="2977" w:type="dxa"/>
          </w:tcPr>
          <w:p w14:paraId="4684CA40" w14:textId="77777777" w:rsidR="002801AA" w:rsidRPr="00947C14" w:rsidRDefault="002801AA" w:rsidP="009134B3">
            <w:pPr>
              <w:rPr>
                <w:rFonts w:cs="Arial"/>
              </w:rPr>
            </w:pPr>
            <w:r w:rsidRPr="00242E6A">
              <w:t>KABS</w:t>
            </w:r>
          </w:p>
        </w:tc>
      </w:tr>
      <w:tr w:rsidR="0074488A" w:rsidRPr="003473C5" w14:paraId="762D07B4" w14:textId="77777777" w:rsidTr="006F7B4C">
        <w:trPr>
          <w:trHeight w:val="340"/>
        </w:trPr>
        <w:tc>
          <w:tcPr>
            <w:tcW w:w="3152" w:type="dxa"/>
            <w:vMerge/>
          </w:tcPr>
          <w:p w14:paraId="6CAF2EC7" w14:textId="77777777" w:rsidR="0074488A" w:rsidRPr="003473C5" w:rsidRDefault="0074488A" w:rsidP="009134B3">
            <w:pPr>
              <w:rPr>
                <w:rStyle w:val="hervorhebung"/>
              </w:rPr>
            </w:pPr>
          </w:p>
        </w:tc>
        <w:tc>
          <w:tcPr>
            <w:tcW w:w="8222" w:type="dxa"/>
          </w:tcPr>
          <w:p w14:paraId="17A2801B" w14:textId="62A700B3" w:rsidR="0074488A" w:rsidRPr="00242E6A" w:rsidRDefault="0074488A" w:rsidP="009134B3">
            <w:r w:rsidRPr="00242E6A">
              <w:t xml:space="preserve">Bestehen der </w:t>
            </w:r>
            <w:r>
              <w:t>ZAA-</w:t>
            </w:r>
            <w:r w:rsidRPr="00242E6A">
              <w:t>Abschlussprüfung</w:t>
            </w:r>
          </w:p>
        </w:tc>
        <w:tc>
          <w:tcPr>
            <w:tcW w:w="2977" w:type="dxa"/>
          </w:tcPr>
          <w:p w14:paraId="5019505E" w14:textId="35BECFD1" w:rsidR="0074488A" w:rsidRPr="00242E6A" w:rsidRDefault="0074488A" w:rsidP="009134B3">
            <w:r w:rsidRPr="00242E6A">
              <w:t>MA oder MAQ</w:t>
            </w:r>
            <w:commentRangeStart w:id="178"/>
            <w:commentRangeEnd w:id="178"/>
            <w:r>
              <w:rPr>
                <w:rStyle w:val="Kommentarzeichen"/>
              </w:rPr>
              <w:commentReference w:id="178"/>
            </w:r>
          </w:p>
        </w:tc>
      </w:tr>
      <w:tr w:rsidR="002801AA" w:rsidRPr="003473C5" w14:paraId="18B93269" w14:textId="77777777" w:rsidTr="006F7B4C">
        <w:trPr>
          <w:trHeight w:val="427"/>
        </w:trPr>
        <w:tc>
          <w:tcPr>
            <w:tcW w:w="3152" w:type="dxa"/>
            <w:vMerge/>
          </w:tcPr>
          <w:p w14:paraId="623A03DB" w14:textId="77777777" w:rsidR="002801AA" w:rsidRPr="003473C5" w:rsidRDefault="002801AA" w:rsidP="00E10195">
            <w:pPr>
              <w:pStyle w:val="LDTextinhalt"/>
              <w:rPr>
                <w:rStyle w:val="hervorhebung"/>
              </w:rPr>
            </w:pPr>
          </w:p>
        </w:tc>
        <w:tc>
          <w:tcPr>
            <w:tcW w:w="8222" w:type="dxa"/>
          </w:tcPr>
          <w:p w14:paraId="66B2DA13" w14:textId="22B7DEFE" w:rsidR="002801AA" w:rsidRPr="00947C14" w:rsidRDefault="0074488A" w:rsidP="006F7B4C">
            <w:pPr>
              <w:pStyle w:val="LDAuflistunginTabelle"/>
            </w:pPr>
            <w:r w:rsidRPr="00020EB5">
              <w:t>Abgang eines ausländischen Gastschülers</w:t>
            </w:r>
          </w:p>
        </w:tc>
        <w:tc>
          <w:tcPr>
            <w:tcW w:w="2977" w:type="dxa"/>
          </w:tcPr>
          <w:p w14:paraId="7664EBDB" w14:textId="7A47C724" w:rsidR="002801AA" w:rsidRPr="0074488A" w:rsidRDefault="0074488A" w:rsidP="006F7B4C">
            <w:pPr>
              <w:pStyle w:val="LDAuflistunginTabelle"/>
              <w:rPr>
                <w:rFonts w:cstheme="minorBidi"/>
              </w:rPr>
            </w:pPr>
            <w:r w:rsidRPr="00020EB5">
              <w:t>ABAG</w:t>
            </w:r>
          </w:p>
        </w:tc>
      </w:tr>
    </w:tbl>
    <w:p w14:paraId="2791E4D8" w14:textId="2A87D4E7" w:rsidR="002801AA" w:rsidRPr="0080158E" w:rsidRDefault="002801AA" w:rsidP="0017433A">
      <w:pPr>
        <w:pStyle w:val="berschrift3"/>
      </w:pPr>
      <w:bookmarkStart w:id="179" w:name="_Ref104370513"/>
      <w:bookmarkStart w:id="180" w:name="_Ref104370521"/>
      <w:bookmarkStart w:id="181" w:name="_Toc130807874"/>
      <w:bookmarkStart w:id="182" w:name="_Toc195248820"/>
      <w:bookmarkStart w:id="183" w:name="_Toc226530814"/>
      <w:r>
        <w:lastRenderedPageBreak/>
        <w:t>Abschlusseinträge für Lerngruppen mit erhöhtem Praxisbezug (PUSA)</w:t>
      </w:r>
      <w:bookmarkEnd w:id="179"/>
      <w:bookmarkEnd w:id="180"/>
      <w:bookmarkEnd w:id="181"/>
      <w:bookmarkEnd w:id="182"/>
      <w:bookmarkEnd w:id="183"/>
    </w:p>
    <w:tbl>
      <w:tblPr>
        <w:tblW w:w="14351" w:type="dxa"/>
        <w:tblInd w:w="817"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3011"/>
        <w:gridCol w:w="8363"/>
        <w:gridCol w:w="2977"/>
      </w:tblGrid>
      <w:tr w:rsidR="002801AA" w:rsidRPr="00661D44" w14:paraId="78606425" w14:textId="77777777" w:rsidTr="00B92A07">
        <w:tc>
          <w:tcPr>
            <w:tcW w:w="3011" w:type="dxa"/>
            <w:tcBorders>
              <w:top w:val="single" w:sz="4" w:space="0" w:color="808080"/>
              <w:bottom w:val="single" w:sz="4" w:space="0" w:color="808080"/>
              <w:right w:val="single" w:sz="4" w:space="0" w:color="808080"/>
            </w:tcBorders>
            <w:shd w:val="clear" w:color="auto" w:fill="F2F2F2"/>
            <w:vAlign w:val="center"/>
          </w:tcPr>
          <w:p w14:paraId="23050198" w14:textId="77777777" w:rsidR="002801AA" w:rsidRPr="00DC5C78" w:rsidRDefault="002801AA" w:rsidP="00E10195">
            <w:pPr>
              <w:rPr>
                <w:rStyle w:val="hervorhebungblau"/>
              </w:rPr>
            </w:pPr>
            <w:r w:rsidRPr="00DC5C78">
              <w:rPr>
                <w:rStyle w:val="hervorhebungblau"/>
              </w:rPr>
              <w:t>Jahrgangsstufe</w:t>
            </w:r>
          </w:p>
        </w:tc>
        <w:tc>
          <w:tcPr>
            <w:tcW w:w="8363" w:type="dxa"/>
            <w:tcBorders>
              <w:top w:val="single" w:sz="4" w:space="0" w:color="808080"/>
              <w:left w:val="single" w:sz="4" w:space="0" w:color="808080"/>
              <w:bottom w:val="single" w:sz="4" w:space="0" w:color="808080"/>
            </w:tcBorders>
            <w:shd w:val="clear" w:color="auto" w:fill="F2F2F2"/>
            <w:vAlign w:val="center"/>
          </w:tcPr>
          <w:p w14:paraId="121AF6DE" w14:textId="77777777" w:rsidR="002801AA" w:rsidRPr="00DC5C78" w:rsidRDefault="002801AA" w:rsidP="00E10195">
            <w:pPr>
              <w:rPr>
                <w:rStyle w:val="hervorhebungblau"/>
              </w:rPr>
            </w:pPr>
            <w:r w:rsidRPr="00DC5C78">
              <w:rPr>
                <w:rStyle w:val="hervorhebungblau"/>
              </w:rPr>
              <w:t>Ereignis</w:t>
            </w:r>
          </w:p>
        </w:tc>
        <w:tc>
          <w:tcPr>
            <w:tcW w:w="2977" w:type="dxa"/>
            <w:tcBorders>
              <w:top w:val="single" w:sz="4" w:space="0" w:color="808080"/>
              <w:left w:val="single" w:sz="4" w:space="0" w:color="808080"/>
              <w:bottom w:val="single" w:sz="4" w:space="0" w:color="808080"/>
            </w:tcBorders>
            <w:shd w:val="clear" w:color="auto" w:fill="F2F2F2"/>
            <w:vAlign w:val="center"/>
          </w:tcPr>
          <w:p w14:paraId="2F7D638A" w14:textId="77777777" w:rsidR="002801AA" w:rsidRPr="00DC5C78" w:rsidRDefault="002801AA" w:rsidP="00E10195">
            <w:pPr>
              <w:rPr>
                <w:rStyle w:val="hervorhebungblau"/>
              </w:rPr>
            </w:pPr>
            <w:r w:rsidRPr="00DC5C78">
              <w:rPr>
                <w:rStyle w:val="hervorhebungblau"/>
              </w:rPr>
              <w:t>Abschluss</w:t>
            </w:r>
            <w:r>
              <w:rPr>
                <w:rStyle w:val="hervorhebungblau"/>
              </w:rPr>
              <w:t>eintrag</w:t>
            </w:r>
          </w:p>
        </w:tc>
      </w:tr>
      <w:tr w:rsidR="002801AA" w14:paraId="28E4F909" w14:textId="77777777" w:rsidTr="00B92A07">
        <w:tc>
          <w:tcPr>
            <w:tcW w:w="3011" w:type="dxa"/>
          </w:tcPr>
          <w:p w14:paraId="24EED66E" w14:textId="77777777" w:rsidR="002801AA" w:rsidRPr="002801AA" w:rsidRDefault="002801AA" w:rsidP="00E10195">
            <w:pPr>
              <w:pStyle w:val="LDTextinhalt"/>
              <w:rPr>
                <w:rStyle w:val="LDwichtigerText"/>
              </w:rPr>
            </w:pPr>
            <w:r w:rsidRPr="002801AA">
              <w:rPr>
                <w:rStyle w:val="LDwichtigerText"/>
              </w:rPr>
              <w:t>&lt; 9 und Schulpflicht erfüllt</w:t>
            </w:r>
          </w:p>
        </w:tc>
        <w:tc>
          <w:tcPr>
            <w:tcW w:w="8363" w:type="dxa"/>
          </w:tcPr>
          <w:p w14:paraId="79A4FE84" w14:textId="77777777" w:rsidR="002801AA" w:rsidRPr="00947C14" w:rsidRDefault="002801AA" w:rsidP="00E10195">
            <w:pPr>
              <w:pStyle w:val="LDTextinhalt"/>
              <w:rPr>
                <w:rFonts w:cs="Arial"/>
                <w:szCs w:val="20"/>
              </w:rPr>
            </w:pPr>
            <w:r w:rsidRPr="00B62A8D">
              <w:t>Abbruch der Schullaufbahn</w:t>
            </w:r>
          </w:p>
        </w:tc>
        <w:tc>
          <w:tcPr>
            <w:tcW w:w="2977" w:type="dxa"/>
          </w:tcPr>
          <w:p w14:paraId="49C515DF" w14:textId="7A20DF34" w:rsidR="002801AA" w:rsidRPr="00947C14" w:rsidRDefault="002801AA" w:rsidP="00E10195">
            <w:pPr>
              <w:pStyle w:val="LDTextinhalt"/>
              <w:rPr>
                <w:rFonts w:cs="Arial"/>
                <w:szCs w:val="20"/>
              </w:rPr>
            </w:pPr>
            <w:r w:rsidRPr="00B62A8D">
              <w:t>OHA</w:t>
            </w:r>
            <w:r>
              <w:t xml:space="preserve"> oder OLH</w:t>
            </w:r>
            <w:r w:rsidR="000514D3">
              <w:rPr>
                <w:rStyle w:val="Funotenzeichen"/>
              </w:rPr>
              <w:footnoteReference w:id="5"/>
            </w:r>
          </w:p>
        </w:tc>
      </w:tr>
      <w:tr w:rsidR="002801AA" w:rsidRPr="00A77AAC" w14:paraId="54C8EA15" w14:textId="77777777" w:rsidTr="00B92A07">
        <w:tc>
          <w:tcPr>
            <w:tcW w:w="3011" w:type="dxa"/>
            <w:vMerge w:val="restart"/>
          </w:tcPr>
          <w:p w14:paraId="73328CC2" w14:textId="77777777" w:rsidR="002801AA" w:rsidRPr="002801AA" w:rsidRDefault="002801AA" w:rsidP="00E10195">
            <w:pPr>
              <w:pStyle w:val="LDTextinhalt"/>
              <w:rPr>
                <w:rStyle w:val="LDwichtigerText"/>
              </w:rPr>
            </w:pPr>
            <w:r w:rsidRPr="002801AA">
              <w:rPr>
                <w:rStyle w:val="LDwichtigerText"/>
              </w:rPr>
              <w:t>9</w:t>
            </w:r>
          </w:p>
        </w:tc>
        <w:tc>
          <w:tcPr>
            <w:tcW w:w="8363" w:type="dxa"/>
            <w:vAlign w:val="center"/>
          </w:tcPr>
          <w:p w14:paraId="754EDB0B" w14:textId="77777777" w:rsidR="002801AA" w:rsidRPr="00947C14" w:rsidRDefault="002801AA" w:rsidP="00E10195">
            <w:pPr>
              <w:pStyle w:val="LDTextinhalt"/>
              <w:rPr>
                <w:rFonts w:cs="Arial"/>
                <w:szCs w:val="20"/>
              </w:rPr>
            </w:pPr>
            <w:r w:rsidRPr="00E568F1">
              <w:t>Abbruch der Schullaufbahn</w:t>
            </w:r>
          </w:p>
        </w:tc>
        <w:tc>
          <w:tcPr>
            <w:tcW w:w="2977" w:type="dxa"/>
            <w:vAlign w:val="center"/>
          </w:tcPr>
          <w:p w14:paraId="6D363CD7" w14:textId="44A74B28" w:rsidR="002801AA" w:rsidRPr="00947C14" w:rsidRDefault="002801AA" w:rsidP="00E10195">
            <w:pPr>
              <w:pStyle w:val="LDTextinhalt"/>
              <w:rPr>
                <w:rFonts w:cs="Arial"/>
                <w:szCs w:val="20"/>
              </w:rPr>
            </w:pPr>
            <w:r w:rsidRPr="004273F2">
              <w:t>OHA</w:t>
            </w:r>
            <w:r>
              <w:t xml:space="preserve"> oder OLH</w:t>
            </w:r>
            <w:r w:rsidR="000514D3">
              <w:rPr>
                <w:rStyle w:val="Funotenzeichen"/>
              </w:rPr>
              <w:t>5</w:t>
            </w:r>
          </w:p>
        </w:tc>
      </w:tr>
      <w:tr w:rsidR="002801AA" w:rsidRPr="003473C5" w14:paraId="45F27940" w14:textId="77777777" w:rsidTr="00B92A07">
        <w:tc>
          <w:tcPr>
            <w:tcW w:w="3011" w:type="dxa"/>
            <w:vMerge/>
          </w:tcPr>
          <w:p w14:paraId="3AC909B6" w14:textId="77777777" w:rsidR="002801AA" w:rsidRPr="00DC5C78" w:rsidRDefault="002801AA" w:rsidP="00E10195">
            <w:pPr>
              <w:pStyle w:val="LDTextinhalt"/>
              <w:rPr>
                <w:rStyle w:val="hervorhebung"/>
              </w:rPr>
            </w:pPr>
          </w:p>
        </w:tc>
        <w:tc>
          <w:tcPr>
            <w:tcW w:w="8363" w:type="dxa"/>
            <w:vAlign w:val="center"/>
          </w:tcPr>
          <w:p w14:paraId="4D865C0A" w14:textId="77777777" w:rsidR="002801AA" w:rsidRPr="00947C14" w:rsidRDefault="002801AA" w:rsidP="00E10195">
            <w:pPr>
              <w:pStyle w:val="LDTextinhalt"/>
              <w:rPr>
                <w:rFonts w:cs="Arial"/>
              </w:rPr>
            </w:pPr>
            <w:r w:rsidRPr="00E568F1">
              <w:t xml:space="preserve">Nicht-Bestehen der </w:t>
            </w:r>
            <w:r>
              <w:t>ZAA-</w:t>
            </w:r>
            <w:r w:rsidRPr="00E568F1">
              <w:t>Abschlussprüfung</w:t>
            </w:r>
          </w:p>
        </w:tc>
        <w:tc>
          <w:tcPr>
            <w:tcW w:w="2977" w:type="dxa"/>
            <w:vAlign w:val="center"/>
          </w:tcPr>
          <w:p w14:paraId="3685CC11" w14:textId="77C82048" w:rsidR="002801AA" w:rsidRPr="00947C14" w:rsidRDefault="002801AA" w:rsidP="00E10195">
            <w:pPr>
              <w:pStyle w:val="LDTextinhalt"/>
              <w:rPr>
                <w:rFonts w:cs="Arial"/>
              </w:rPr>
            </w:pPr>
            <w:r>
              <w:t>OHA oder OLH</w:t>
            </w:r>
            <w:r w:rsidR="000514D3">
              <w:rPr>
                <w:rStyle w:val="Funotenzeichen"/>
              </w:rPr>
              <w:t>5</w:t>
            </w:r>
          </w:p>
        </w:tc>
      </w:tr>
      <w:tr w:rsidR="002801AA" w:rsidRPr="003473C5" w14:paraId="689DB8CB" w14:textId="77777777" w:rsidTr="00B92A07">
        <w:tc>
          <w:tcPr>
            <w:tcW w:w="3011" w:type="dxa"/>
            <w:vMerge/>
          </w:tcPr>
          <w:p w14:paraId="02225443" w14:textId="77777777" w:rsidR="002801AA" w:rsidRPr="00DC5C78" w:rsidRDefault="002801AA" w:rsidP="00E10195">
            <w:pPr>
              <w:pStyle w:val="LDTextinhalt"/>
              <w:rPr>
                <w:rStyle w:val="hervorhebung"/>
              </w:rPr>
            </w:pPr>
          </w:p>
        </w:tc>
        <w:tc>
          <w:tcPr>
            <w:tcW w:w="8363" w:type="dxa"/>
            <w:vAlign w:val="center"/>
          </w:tcPr>
          <w:p w14:paraId="7A0730CE" w14:textId="77777777" w:rsidR="002801AA" w:rsidRPr="00947C14" w:rsidRDefault="002801AA" w:rsidP="00E10195">
            <w:pPr>
              <w:pStyle w:val="LDTextinhalt"/>
              <w:rPr>
                <w:rFonts w:cs="Arial"/>
              </w:rPr>
            </w:pPr>
            <w:r w:rsidRPr="00E568F1">
              <w:t xml:space="preserve">Bestehen der </w:t>
            </w:r>
            <w:r>
              <w:t>ZAA-</w:t>
            </w:r>
            <w:r w:rsidRPr="00E568F1">
              <w:t>Abschlussprüfung</w:t>
            </w:r>
          </w:p>
        </w:tc>
        <w:tc>
          <w:tcPr>
            <w:tcW w:w="2977" w:type="dxa"/>
            <w:vAlign w:val="center"/>
          </w:tcPr>
          <w:p w14:paraId="00E83DF6" w14:textId="77777777" w:rsidR="002801AA" w:rsidRPr="00947C14" w:rsidRDefault="002801AA" w:rsidP="00E10195">
            <w:pPr>
              <w:pStyle w:val="LDTextinhalt"/>
              <w:rPr>
                <w:rFonts w:cs="Arial"/>
              </w:rPr>
            </w:pPr>
            <w:r>
              <w:t>HA oder HQ</w:t>
            </w:r>
          </w:p>
        </w:tc>
      </w:tr>
      <w:tr w:rsidR="002801AA" w:rsidRPr="003473C5" w14:paraId="71287225" w14:textId="77777777" w:rsidTr="00B92A07">
        <w:tc>
          <w:tcPr>
            <w:tcW w:w="3011" w:type="dxa"/>
            <w:vMerge/>
          </w:tcPr>
          <w:p w14:paraId="05C726F5" w14:textId="77777777" w:rsidR="002801AA" w:rsidRPr="00DC5C78" w:rsidRDefault="002801AA" w:rsidP="00E10195">
            <w:pPr>
              <w:pStyle w:val="LDTextinhalt"/>
              <w:rPr>
                <w:rStyle w:val="hervorhebung"/>
              </w:rPr>
            </w:pPr>
          </w:p>
        </w:tc>
        <w:tc>
          <w:tcPr>
            <w:tcW w:w="8363" w:type="dxa"/>
          </w:tcPr>
          <w:p w14:paraId="442E3076" w14:textId="77777777" w:rsidR="002801AA" w:rsidRPr="00E568F1" w:rsidRDefault="002801AA" w:rsidP="00E10195">
            <w:pPr>
              <w:pStyle w:val="LDTextinhalt"/>
            </w:pPr>
            <w:r>
              <w:t>Abschluss mit Förderung IB-LER</w:t>
            </w:r>
          </w:p>
        </w:tc>
        <w:tc>
          <w:tcPr>
            <w:tcW w:w="2977" w:type="dxa"/>
          </w:tcPr>
          <w:p w14:paraId="3B060632" w14:textId="77777777" w:rsidR="002801AA" w:rsidRDefault="002801AA" w:rsidP="00E10195">
            <w:pPr>
              <w:pStyle w:val="LDTextinhalt"/>
            </w:pPr>
            <w:r>
              <w:t>BAFL</w:t>
            </w:r>
          </w:p>
        </w:tc>
      </w:tr>
      <w:tr w:rsidR="000514D3" w:rsidRPr="003473C5" w14:paraId="7D306E9E" w14:textId="77777777" w:rsidTr="00B92A07">
        <w:tc>
          <w:tcPr>
            <w:tcW w:w="3011" w:type="dxa"/>
            <w:vMerge/>
          </w:tcPr>
          <w:p w14:paraId="50346E6D" w14:textId="77777777" w:rsidR="000514D3" w:rsidRPr="00DC5C78" w:rsidRDefault="000514D3" w:rsidP="00E10195">
            <w:pPr>
              <w:pStyle w:val="LDTextinhalt"/>
              <w:rPr>
                <w:rStyle w:val="hervorhebung"/>
              </w:rPr>
            </w:pPr>
          </w:p>
        </w:tc>
        <w:tc>
          <w:tcPr>
            <w:tcW w:w="8363" w:type="dxa"/>
          </w:tcPr>
          <w:p w14:paraId="067D2225" w14:textId="7A7B0397" w:rsidR="000514D3" w:rsidRDefault="000514D3" w:rsidP="00E10195">
            <w:pPr>
              <w:pStyle w:val="LDTextinhalt"/>
            </w:pPr>
            <w:r w:rsidRPr="00CC13E9">
              <w:t xml:space="preserve">Verlassen des allgemeinbildenden Schulsystems </w:t>
            </w:r>
            <w:r>
              <w:t>nach</w:t>
            </w:r>
            <w:r w:rsidRPr="00CC13E9">
              <w:t xml:space="preserve"> </w:t>
            </w:r>
            <w:r>
              <w:t>Förderung IB-GE</w:t>
            </w:r>
          </w:p>
        </w:tc>
        <w:tc>
          <w:tcPr>
            <w:tcW w:w="2977" w:type="dxa"/>
          </w:tcPr>
          <w:p w14:paraId="0993910E" w14:textId="0333EDE3" w:rsidR="000514D3" w:rsidRDefault="000514D3" w:rsidP="00E10195">
            <w:pPr>
              <w:pStyle w:val="LDTextinhalt"/>
            </w:pPr>
            <w:r>
              <w:t>GE</w:t>
            </w:r>
            <w:commentRangeStart w:id="184"/>
            <w:commentRangeEnd w:id="184"/>
            <w:r>
              <w:rPr>
                <w:rStyle w:val="Kommentarzeichen"/>
              </w:rPr>
              <w:commentReference w:id="184"/>
            </w:r>
          </w:p>
        </w:tc>
      </w:tr>
      <w:tr w:rsidR="002801AA" w:rsidRPr="003473C5" w14:paraId="3ABB959F" w14:textId="77777777" w:rsidTr="00B92A07">
        <w:tc>
          <w:tcPr>
            <w:tcW w:w="3011" w:type="dxa"/>
            <w:vMerge/>
          </w:tcPr>
          <w:p w14:paraId="37AFE84F" w14:textId="77777777" w:rsidR="002801AA" w:rsidRPr="00DC5C78" w:rsidRDefault="002801AA" w:rsidP="00E10195">
            <w:pPr>
              <w:pStyle w:val="LDTextinhalt"/>
              <w:rPr>
                <w:rStyle w:val="hervorhebung"/>
              </w:rPr>
            </w:pPr>
          </w:p>
        </w:tc>
        <w:tc>
          <w:tcPr>
            <w:tcW w:w="8363" w:type="dxa"/>
          </w:tcPr>
          <w:p w14:paraId="726FE3B5" w14:textId="2355D673" w:rsidR="002801AA" w:rsidRPr="00E568F1" w:rsidRDefault="000514D3" w:rsidP="00E10195">
            <w:pPr>
              <w:pStyle w:val="LDTextinhalt"/>
            </w:pPr>
            <w:r w:rsidRPr="00020EB5">
              <w:t>Abgang eines ausländischen Gastschülers</w:t>
            </w:r>
          </w:p>
        </w:tc>
        <w:tc>
          <w:tcPr>
            <w:tcW w:w="2977" w:type="dxa"/>
          </w:tcPr>
          <w:p w14:paraId="497F7BC2" w14:textId="7D592B45" w:rsidR="002801AA" w:rsidRDefault="000514D3" w:rsidP="00E10195">
            <w:pPr>
              <w:pStyle w:val="LDTextinhalt"/>
            </w:pPr>
            <w:r w:rsidRPr="000514D3">
              <w:t>ABAG</w:t>
            </w:r>
          </w:p>
        </w:tc>
      </w:tr>
      <w:tr w:rsidR="002801AA" w:rsidRPr="003473C5" w14:paraId="41DBC2C9" w14:textId="77777777" w:rsidTr="00B92A07">
        <w:tc>
          <w:tcPr>
            <w:tcW w:w="3011" w:type="dxa"/>
            <w:vMerge w:val="restart"/>
          </w:tcPr>
          <w:p w14:paraId="4967CDED" w14:textId="70E01B58" w:rsidR="002801AA" w:rsidRPr="00DC5C78" w:rsidRDefault="002801AA" w:rsidP="00023335">
            <w:pPr>
              <w:pStyle w:val="LDTextinhalt"/>
              <w:rPr>
                <w:rStyle w:val="hervorhebung"/>
              </w:rPr>
            </w:pPr>
            <w:r w:rsidRPr="002801AA">
              <w:rPr>
                <w:rStyle w:val="LDwichtigerText"/>
              </w:rPr>
              <w:t xml:space="preserve">9 </w:t>
            </w:r>
            <w:r w:rsidRPr="00B53AEC">
              <w:t>mit bereits vorhandenem Abschlusseintrag</w:t>
            </w:r>
          </w:p>
        </w:tc>
        <w:tc>
          <w:tcPr>
            <w:tcW w:w="8363" w:type="dxa"/>
            <w:vAlign w:val="center"/>
          </w:tcPr>
          <w:p w14:paraId="2E53DCC8" w14:textId="77777777" w:rsidR="002801AA" w:rsidRPr="00947C14" w:rsidRDefault="002801AA" w:rsidP="00E10195">
            <w:pPr>
              <w:pStyle w:val="LDTextinhalt"/>
              <w:rPr>
                <w:rFonts w:cs="Arial"/>
                <w:szCs w:val="20"/>
              </w:rPr>
            </w:pPr>
            <w:r w:rsidRPr="00E568F1">
              <w:t>Abbruch der Schullaufbahn</w:t>
            </w:r>
          </w:p>
        </w:tc>
        <w:tc>
          <w:tcPr>
            <w:tcW w:w="2977" w:type="dxa"/>
            <w:vAlign w:val="center"/>
          </w:tcPr>
          <w:p w14:paraId="6249BCC5" w14:textId="77777777" w:rsidR="002801AA" w:rsidRPr="00947C14" w:rsidRDefault="002801AA" w:rsidP="00E10195">
            <w:pPr>
              <w:pStyle w:val="LDTextinhalt"/>
              <w:rPr>
                <w:rFonts w:cs="Arial"/>
                <w:szCs w:val="20"/>
              </w:rPr>
            </w:pPr>
            <w:r w:rsidRPr="00C244CF">
              <w:t>ABB</w:t>
            </w:r>
          </w:p>
        </w:tc>
      </w:tr>
      <w:tr w:rsidR="002801AA" w:rsidRPr="003473C5" w14:paraId="3BA891BB" w14:textId="77777777" w:rsidTr="00B92A07">
        <w:tc>
          <w:tcPr>
            <w:tcW w:w="3011" w:type="dxa"/>
            <w:vMerge/>
          </w:tcPr>
          <w:p w14:paraId="26CC5E1B" w14:textId="77777777" w:rsidR="002801AA" w:rsidRPr="003473C5" w:rsidRDefault="002801AA" w:rsidP="00E10195">
            <w:pPr>
              <w:pStyle w:val="LDTextinhalt"/>
              <w:rPr>
                <w:rStyle w:val="hervorhebung"/>
              </w:rPr>
            </w:pPr>
          </w:p>
        </w:tc>
        <w:tc>
          <w:tcPr>
            <w:tcW w:w="8363" w:type="dxa"/>
            <w:vAlign w:val="center"/>
          </w:tcPr>
          <w:p w14:paraId="0942F76C" w14:textId="77777777" w:rsidR="002801AA" w:rsidRPr="00947C14" w:rsidRDefault="002801AA" w:rsidP="00E10195">
            <w:pPr>
              <w:pStyle w:val="LDTextinhalt"/>
              <w:rPr>
                <w:rFonts w:cs="Arial"/>
              </w:rPr>
            </w:pPr>
            <w:r w:rsidRPr="00E568F1">
              <w:t xml:space="preserve">Nicht-Bestehen der </w:t>
            </w:r>
            <w:r>
              <w:t>ZAA-</w:t>
            </w:r>
            <w:r w:rsidRPr="00E568F1">
              <w:t>Abschlussprüfung</w:t>
            </w:r>
          </w:p>
        </w:tc>
        <w:tc>
          <w:tcPr>
            <w:tcW w:w="2977" w:type="dxa"/>
            <w:vAlign w:val="center"/>
          </w:tcPr>
          <w:p w14:paraId="691A93E4" w14:textId="77777777" w:rsidR="002801AA" w:rsidRPr="00947C14" w:rsidRDefault="002801AA" w:rsidP="00E10195">
            <w:pPr>
              <w:pStyle w:val="LDTextinhalt"/>
              <w:rPr>
                <w:rFonts w:cs="Arial"/>
              </w:rPr>
            </w:pPr>
            <w:r w:rsidRPr="00C244CF">
              <w:t>KABS</w:t>
            </w:r>
          </w:p>
        </w:tc>
      </w:tr>
    </w:tbl>
    <w:p w14:paraId="4CEB8F18" w14:textId="77777777" w:rsidR="002801AA" w:rsidRDefault="002801AA" w:rsidP="002801AA">
      <w:pPr>
        <w:pStyle w:val="LDAbsatznachberschrift"/>
      </w:pPr>
    </w:p>
    <w:p w14:paraId="462BF597" w14:textId="77777777" w:rsidR="00873BAC" w:rsidRPr="00463683" w:rsidRDefault="00873BAC" w:rsidP="000514D3">
      <w:pPr>
        <w:pStyle w:val="LDTextinhaltweitereingerckt"/>
        <w:ind w:left="0"/>
      </w:pPr>
    </w:p>
    <w:p w14:paraId="61F514F2" w14:textId="77777777" w:rsidR="002801AA" w:rsidRPr="0080158E" w:rsidRDefault="002801AA" w:rsidP="0017433A">
      <w:pPr>
        <w:pStyle w:val="berschrift3"/>
      </w:pPr>
      <w:bookmarkStart w:id="185" w:name="_Ref104370546"/>
      <w:bookmarkStart w:id="186" w:name="_Ref104370558"/>
      <w:bookmarkStart w:id="187" w:name="_Toc130807875"/>
      <w:bookmarkStart w:id="188" w:name="_Toc195248821"/>
      <w:bookmarkStart w:id="189" w:name="_Toc226530815"/>
      <w:r>
        <w:lastRenderedPageBreak/>
        <w:t>Abschlusseinträge an Realschulen / Mittelstufenschulen (R / MSMB)</w:t>
      </w:r>
      <w:bookmarkEnd w:id="185"/>
      <w:bookmarkEnd w:id="186"/>
      <w:bookmarkEnd w:id="187"/>
      <w:bookmarkEnd w:id="188"/>
      <w:bookmarkEnd w:id="189"/>
    </w:p>
    <w:tbl>
      <w:tblPr>
        <w:tblW w:w="14351" w:type="dxa"/>
        <w:tblInd w:w="817"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2869"/>
        <w:gridCol w:w="8505"/>
        <w:gridCol w:w="2977"/>
      </w:tblGrid>
      <w:tr w:rsidR="002801AA" w:rsidRPr="00661D44" w14:paraId="6395EC5E" w14:textId="77777777" w:rsidTr="00B92A07">
        <w:trPr>
          <w:tblHeader/>
        </w:trPr>
        <w:tc>
          <w:tcPr>
            <w:tcW w:w="2869" w:type="dxa"/>
            <w:tcBorders>
              <w:top w:val="single" w:sz="4" w:space="0" w:color="808080"/>
              <w:bottom w:val="single" w:sz="4" w:space="0" w:color="808080"/>
              <w:right w:val="single" w:sz="4" w:space="0" w:color="808080"/>
            </w:tcBorders>
            <w:shd w:val="clear" w:color="auto" w:fill="F2F2F2"/>
            <w:vAlign w:val="center"/>
          </w:tcPr>
          <w:p w14:paraId="123161C2" w14:textId="77777777" w:rsidR="002801AA" w:rsidRPr="00DC5C78" w:rsidRDefault="002801AA" w:rsidP="009D6581">
            <w:pPr>
              <w:rPr>
                <w:rStyle w:val="hervorhebungblau"/>
              </w:rPr>
            </w:pPr>
            <w:r w:rsidRPr="00DC5C78">
              <w:rPr>
                <w:rStyle w:val="hervorhebungblau"/>
              </w:rPr>
              <w:t>Jahrgangsstufe</w:t>
            </w:r>
          </w:p>
        </w:tc>
        <w:tc>
          <w:tcPr>
            <w:tcW w:w="8505" w:type="dxa"/>
            <w:tcBorders>
              <w:top w:val="single" w:sz="4" w:space="0" w:color="808080"/>
              <w:left w:val="single" w:sz="4" w:space="0" w:color="808080"/>
              <w:bottom w:val="single" w:sz="4" w:space="0" w:color="808080"/>
            </w:tcBorders>
            <w:shd w:val="clear" w:color="auto" w:fill="F2F2F2"/>
            <w:vAlign w:val="center"/>
          </w:tcPr>
          <w:p w14:paraId="0B7FFACA" w14:textId="77777777" w:rsidR="002801AA" w:rsidRPr="00DC5C78" w:rsidRDefault="002801AA" w:rsidP="009D6581">
            <w:pPr>
              <w:rPr>
                <w:rStyle w:val="hervorhebungblau"/>
              </w:rPr>
            </w:pPr>
            <w:r w:rsidRPr="00DC5C78">
              <w:rPr>
                <w:rStyle w:val="hervorhebungblau"/>
              </w:rPr>
              <w:t>Ereignis</w:t>
            </w:r>
          </w:p>
        </w:tc>
        <w:tc>
          <w:tcPr>
            <w:tcW w:w="2977" w:type="dxa"/>
            <w:tcBorders>
              <w:top w:val="single" w:sz="4" w:space="0" w:color="808080"/>
              <w:left w:val="single" w:sz="4" w:space="0" w:color="808080"/>
              <w:bottom w:val="single" w:sz="4" w:space="0" w:color="808080"/>
            </w:tcBorders>
            <w:shd w:val="clear" w:color="auto" w:fill="F2F2F2"/>
            <w:vAlign w:val="center"/>
          </w:tcPr>
          <w:p w14:paraId="47C4CA69" w14:textId="77777777" w:rsidR="002801AA" w:rsidRPr="00DC5C78" w:rsidRDefault="002801AA" w:rsidP="009D6581">
            <w:pPr>
              <w:rPr>
                <w:rStyle w:val="hervorhebungblau"/>
              </w:rPr>
            </w:pPr>
            <w:r w:rsidRPr="00DC5C78">
              <w:rPr>
                <w:rStyle w:val="hervorhebungblau"/>
              </w:rPr>
              <w:t>Abschluss</w:t>
            </w:r>
            <w:r>
              <w:rPr>
                <w:rStyle w:val="hervorhebungblau"/>
              </w:rPr>
              <w:t>eintrag</w:t>
            </w:r>
          </w:p>
        </w:tc>
      </w:tr>
      <w:tr w:rsidR="002801AA" w14:paraId="5EA7C150" w14:textId="77777777" w:rsidTr="00B92A07">
        <w:tc>
          <w:tcPr>
            <w:tcW w:w="2869" w:type="dxa"/>
            <w:vMerge w:val="restart"/>
          </w:tcPr>
          <w:p w14:paraId="0999C445" w14:textId="77777777" w:rsidR="002801AA" w:rsidRPr="002801AA" w:rsidRDefault="002801AA" w:rsidP="009D6581">
            <w:pPr>
              <w:rPr>
                <w:rStyle w:val="LDwichtigerText"/>
              </w:rPr>
            </w:pPr>
            <w:r w:rsidRPr="002801AA">
              <w:rPr>
                <w:rStyle w:val="LDwichtigerText"/>
              </w:rPr>
              <w:t>9</w:t>
            </w:r>
          </w:p>
        </w:tc>
        <w:tc>
          <w:tcPr>
            <w:tcW w:w="8505" w:type="dxa"/>
            <w:vAlign w:val="center"/>
          </w:tcPr>
          <w:p w14:paraId="6B0B30AE" w14:textId="77777777" w:rsidR="002801AA" w:rsidRPr="00947C14" w:rsidRDefault="002801AA" w:rsidP="009D6581">
            <w:pPr>
              <w:rPr>
                <w:rFonts w:cs="Arial"/>
              </w:rPr>
            </w:pPr>
            <w:r w:rsidRPr="00F22637">
              <w:t>Abbruch der Schullaufbahn vor Ende 9</w:t>
            </w:r>
          </w:p>
        </w:tc>
        <w:tc>
          <w:tcPr>
            <w:tcW w:w="2977" w:type="dxa"/>
            <w:vAlign w:val="center"/>
          </w:tcPr>
          <w:p w14:paraId="27576418" w14:textId="7C86CEB7" w:rsidR="002801AA" w:rsidRPr="00947C14" w:rsidRDefault="002801AA" w:rsidP="009D6581">
            <w:pPr>
              <w:rPr>
                <w:rFonts w:cs="Arial"/>
              </w:rPr>
            </w:pPr>
            <w:r w:rsidRPr="00B62A8D">
              <w:t>OHA</w:t>
            </w:r>
            <w:r>
              <w:t xml:space="preserve"> oder OLH</w:t>
            </w:r>
            <w:r w:rsidR="000514D3">
              <w:rPr>
                <w:rStyle w:val="Funotenzeichen"/>
              </w:rPr>
              <w:footnoteReference w:id="6"/>
            </w:r>
          </w:p>
        </w:tc>
      </w:tr>
      <w:tr w:rsidR="002801AA" w:rsidRPr="00A77AAC" w14:paraId="19960E9E" w14:textId="77777777" w:rsidTr="00B92A07">
        <w:tc>
          <w:tcPr>
            <w:tcW w:w="2869" w:type="dxa"/>
            <w:vMerge/>
          </w:tcPr>
          <w:p w14:paraId="64AFF6AC" w14:textId="77777777" w:rsidR="002801AA" w:rsidRPr="00DC5C78" w:rsidRDefault="002801AA" w:rsidP="009D6581">
            <w:pPr>
              <w:rPr>
                <w:rStyle w:val="hervorhebung"/>
              </w:rPr>
            </w:pPr>
          </w:p>
        </w:tc>
        <w:tc>
          <w:tcPr>
            <w:tcW w:w="8505" w:type="dxa"/>
            <w:vAlign w:val="center"/>
          </w:tcPr>
          <w:p w14:paraId="4D9711CE" w14:textId="77777777" w:rsidR="002801AA" w:rsidRPr="00947C14" w:rsidRDefault="002801AA" w:rsidP="009D6581">
            <w:pPr>
              <w:rPr>
                <w:rFonts w:cs="Arial"/>
              </w:rPr>
            </w:pPr>
            <w:r w:rsidRPr="00F22637">
              <w:t>Nicht-Versetzung in 10/1</w:t>
            </w:r>
            <w:r>
              <w:t xml:space="preserve"> und Abgang</w:t>
            </w:r>
          </w:p>
        </w:tc>
        <w:tc>
          <w:tcPr>
            <w:tcW w:w="2977" w:type="dxa"/>
            <w:vAlign w:val="center"/>
          </w:tcPr>
          <w:p w14:paraId="3792E633" w14:textId="563CB82F" w:rsidR="002801AA" w:rsidRPr="00947C14" w:rsidRDefault="002801AA" w:rsidP="009D6581">
            <w:pPr>
              <w:rPr>
                <w:rFonts w:cs="Arial"/>
              </w:rPr>
            </w:pPr>
            <w:r w:rsidRPr="004273F2">
              <w:t>OHA</w:t>
            </w:r>
            <w:r>
              <w:t>, OLH</w:t>
            </w:r>
            <w:r w:rsidR="000514D3">
              <w:rPr>
                <w:rStyle w:val="Funotenzeichen"/>
              </w:rPr>
              <w:t>6</w:t>
            </w:r>
            <w:r w:rsidRPr="004F328F">
              <w:rPr>
                <w:rStyle w:val="Funotenzeichen"/>
              </w:rPr>
              <w:t xml:space="preserve"> </w:t>
            </w:r>
            <w:r>
              <w:t>oder HA-G (Konferenzentscheidung)</w:t>
            </w:r>
          </w:p>
        </w:tc>
      </w:tr>
      <w:tr w:rsidR="002801AA" w:rsidRPr="003473C5" w14:paraId="34677683" w14:textId="77777777" w:rsidTr="00B92A07">
        <w:tc>
          <w:tcPr>
            <w:tcW w:w="2869" w:type="dxa"/>
            <w:vMerge/>
          </w:tcPr>
          <w:p w14:paraId="2CBB7FF1" w14:textId="77777777" w:rsidR="002801AA" w:rsidRPr="00DC5C78" w:rsidRDefault="002801AA" w:rsidP="009D6581">
            <w:pPr>
              <w:rPr>
                <w:rStyle w:val="hervorhebung"/>
              </w:rPr>
            </w:pPr>
          </w:p>
        </w:tc>
        <w:tc>
          <w:tcPr>
            <w:tcW w:w="8505" w:type="dxa"/>
            <w:vAlign w:val="center"/>
          </w:tcPr>
          <w:p w14:paraId="30281166" w14:textId="77777777" w:rsidR="002801AA" w:rsidRPr="00947C14" w:rsidRDefault="002801AA" w:rsidP="009D6581">
            <w:pPr>
              <w:rPr>
                <w:rFonts w:cs="Arial"/>
              </w:rPr>
            </w:pPr>
            <w:r w:rsidRPr="00F22637">
              <w:t>Versetzung in 10/1</w:t>
            </w:r>
          </w:p>
        </w:tc>
        <w:tc>
          <w:tcPr>
            <w:tcW w:w="2977" w:type="dxa"/>
            <w:vAlign w:val="center"/>
          </w:tcPr>
          <w:p w14:paraId="0C304F86" w14:textId="77777777" w:rsidR="002801AA" w:rsidRPr="00947C14" w:rsidRDefault="002801AA" w:rsidP="009D6581">
            <w:pPr>
              <w:rPr>
                <w:rFonts w:cs="Arial"/>
              </w:rPr>
            </w:pPr>
            <w:r>
              <w:t>HA-G</w:t>
            </w:r>
          </w:p>
        </w:tc>
      </w:tr>
      <w:tr w:rsidR="002801AA" w:rsidRPr="003473C5" w14:paraId="2968D7DD" w14:textId="77777777" w:rsidTr="00B92A07">
        <w:tc>
          <w:tcPr>
            <w:tcW w:w="2869" w:type="dxa"/>
            <w:vMerge/>
          </w:tcPr>
          <w:p w14:paraId="003A473A" w14:textId="77777777" w:rsidR="002801AA" w:rsidRPr="00DC5C78" w:rsidRDefault="002801AA" w:rsidP="009D6581">
            <w:pPr>
              <w:rPr>
                <w:rStyle w:val="hervorhebung"/>
              </w:rPr>
            </w:pPr>
          </w:p>
        </w:tc>
        <w:tc>
          <w:tcPr>
            <w:tcW w:w="8505" w:type="dxa"/>
          </w:tcPr>
          <w:p w14:paraId="56CB220F" w14:textId="77777777" w:rsidR="002801AA" w:rsidRPr="00F22637" w:rsidRDefault="002801AA" w:rsidP="009D6581">
            <w:r>
              <w:t>Abschluss mit Förderung IB-LER</w:t>
            </w:r>
          </w:p>
        </w:tc>
        <w:tc>
          <w:tcPr>
            <w:tcW w:w="2977" w:type="dxa"/>
          </w:tcPr>
          <w:p w14:paraId="49E676D0" w14:textId="77777777" w:rsidR="002801AA" w:rsidRDefault="002801AA" w:rsidP="009D6581">
            <w:r>
              <w:t>BAFL</w:t>
            </w:r>
          </w:p>
        </w:tc>
      </w:tr>
      <w:tr w:rsidR="000514D3" w:rsidRPr="003473C5" w14:paraId="7660D183" w14:textId="77777777" w:rsidTr="00B92A07">
        <w:tc>
          <w:tcPr>
            <w:tcW w:w="2869" w:type="dxa"/>
            <w:vMerge/>
          </w:tcPr>
          <w:p w14:paraId="73B3972B" w14:textId="77777777" w:rsidR="000514D3" w:rsidRPr="00DC5C78" w:rsidRDefault="000514D3" w:rsidP="009D6581">
            <w:pPr>
              <w:rPr>
                <w:rStyle w:val="hervorhebung"/>
              </w:rPr>
            </w:pPr>
          </w:p>
        </w:tc>
        <w:tc>
          <w:tcPr>
            <w:tcW w:w="8505" w:type="dxa"/>
          </w:tcPr>
          <w:p w14:paraId="4BBB488D" w14:textId="10CE7A78" w:rsidR="000514D3" w:rsidRDefault="000514D3" w:rsidP="009D6581">
            <w:r w:rsidRPr="00CC13E9">
              <w:t xml:space="preserve">Verlassen des allgemeinbildenden Schulsystems </w:t>
            </w:r>
            <w:r>
              <w:t>nach</w:t>
            </w:r>
            <w:r w:rsidRPr="00CC13E9">
              <w:t xml:space="preserve"> </w:t>
            </w:r>
            <w:r>
              <w:t>Förderung IB-GE</w:t>
            </w:r>
          </w:p>
        </w:tc>
        <w:tc>
          <w:tcPr>
            <w:tcW w:w="2977" w:type="dxa"/>
          </w:tcPr>
          <w:p w14:paraId="6ADB33D8" w14:textId="5000AD77" w:rsidR="000514D3" w:rsidRDefault="000514D3" w:rsidP="009D6581">
            <w:r>
              <w:t>GE</w:t>
            </w:r>
            <w:commentRangeStart w:id="190"/>
            <w:commentRangeEnd w:id="190"/>
            <w:r>
              <w:rPr>
                <w:rStyle w:val="Kommentarzeichen"/>
              </w:rPr>
              <w:commentReference w:id="190"/>
            </w:r>
          </w:p>
        </w:tc>
      </w:tr>
      <w:tr w:rsidR="0087779F" w:rsidRPr="003473C5" w14:paraId="6E12D7F6" w14:textId="77777777" w:rsidTr="00B92A07">
        <w:trPr>
          <w:trHeight w:val="459"/>
        </w:trPr>
        <w:tc>
          <w:tcPr>
            <w:tcW w:w="2869" w:type="dxa"/>
            <w:vMerge/>
          </w:tcPr>
          <w:p w14:paraId="362E0C02" w14:textId="77777777" w:rsidR="0087779F" w:rsidRPr="00DC5C78" w:rsidRDefault="0087779F" w:rsidP="009D6581">
            <w:pPr>
              <w:rPr>
                <w:rStyle w:val="hervorhebung"/>
              </w:rPr>
            </w:pPr>
          </w:p>
        </w:tc>
        <w:tc>
          <w:tcPr>
            <w:tcW w:w="8505" w:type="dxa"/>
          </w:tcPr>
          <w:p w14:paraId="1F8F7096" w14:textId="2AE62520" w:rsidR="0087779F" w:rsidRPr="00F22637" w:rsidRDefault="0087779F" w:rsidP="009D6581">
            <w:r w:rsidRPr="00020EB5">
              <w:t>Abgang eines ausländischen Gastschülers</w:t>
            </w:r>
          </w:p>
        </w:tc>
        <w:tc>
          <w:tcPr>
            <w:tcW w:w="2977" w:type="dxa"/>
          </w:tcPr>
          <w:p w14:paraId="5CDEE562" w14:textId="18BD22A0" w:rsidR="0087779F" w:rsidRDefault="0087779F" w:rsidP="009D6581">
            <w:r w:rsidRPr="000514D3">
              <w:t>ABAG</w:t>
            </w:r>
          </w:p>
        </w:tc>
      </w:tr>
      <w:tr w:rsidR="000514D3" w:rsidRPr="003473C5" w14:paraId="58CD7356" w14:textId="77777777" w:rsidTr="00B92A07">
        <w:tc>
          <w:tcPr>
            <w:tcW w:w="2869" w:type="dxa"/>
          </w:tcPr>
          <w:p w14:paraId="63F3DFC4" w14:textId="7158003D" w:rsidR="000514D3" w:rsidRPr="002801AA" w:rsidRDefault="000514D3" w:rsidP="009D6581">
            <w:pPr>
              <w:rPr>
                <w:rStyle w:val="LDwichtigerText"/>
              </w:rPr>
            </w:pPr>
            <w:r w:rsidRPr="002801AA">
              <w:rPr>
                <w:rStyle w:val="LDwichtigerText"/>
              </w:rPr>
              <w:t xml:space="preserve">9 </w:t>
            </w:r>
            <w:r w:rsidRPr="00046455">
              <w:rPr>
                <w:rStyle w:val="LDwichtigerText"/>
                <w:b w:val="0"/>
                <w:bCs w:val="0"/>
              </w:rPr>
              <w:t>mit bereits vorhandenem Abschlusseintrag</w:t>
            </w:r>
          </w:p>
        </w:tc>
        <w:tc>
          <w:tcPr>
            <w:tcW w:w="8505" w:type="dxa"/>
            <w:vAlign w:val="center"/>
          </w:tcPr>
          <w:p w14:paraId="1DDC5585" w14:textId="77777777" w:rsidR="000514D3" w:rsidRPr="00947C14" w:rsidRDefault="000514D3" w:rsidP="009D6581">
            <w:pPr>
              <w:rPr>
                <w:rFonts w:cs="Arial"/>
              </w:rPr>
            </w:pPr>
            <w:r w:rsidRPr="00E568F1">
              <w:t>Abbruch der Schullaufbahn</w:t>
            </w:r>
            <w:r>
              <w:t xml:space="preserve"> vor Ende 9</w:t>
            </w:r>
          </w:p>
        </w:tc>
        <w:tc>
          <w:tcPr>
            <w:tcW w:w="2977" w:type="dxa"/>
            <w:vAlign w:val="center"/>
          </w:tcPr>
          <w:p w14:paraId="28C997B3" w14:textId="77777777" w:rsidR="000514D3" w:rsidRPr="00947C14" w:rsidRDefault="000514D3" w:rsidP="009D6581">
            <w:pPr>
              <w:rPr>
                <w:rFonts w:cs="Arial"/>
              </w:rPr>
            </w:pPr>
            <w:r w:rsidRPr="00C244CF">
              <w:t>ABB</w:t>
            </w:r>
          </w:p>
        </w:tc>
      </w:tr>
      <w:tr w:rsidR="000514D3" w:rsidRPr="003473C5" w14:paraId="3E460C2D" w14:textId="77777777" w:rsidTr="00B92A07">
        <w:tc>
          <w:tcPr>
            <w:tcW w:w="2869" w:type="dxa"/>
            <w:vMerge w:val="restart"/>
          </w:tcPr>
          <w:p w14:paraId="5CCE84C1" w14:textId="77777777" w:rsidR="000514D3" w:rsidRPr="002801AA" w:rsidRDefault="000514D3" w:rsidP="009D6581">
            <w:pPr>
              <w:rPr>
                <w:rStyle w:val="LDwichtigerText"/>
              </w:rPr>
            </w:pPr>
            <w:r w:rsidRPr="002801AA">
              <w:rPr>
                <w:rStyle w:val="LDwichtigerText"/>
              </w:rPr>
              <w:t>10</w:t>
            </w:r>
          </w:p>
          <w:p w14:paraId="79C7CA22" w14:textId="77777777" w:rsidR="000514D3" w:rsidRPr="002801AA" w:rsidRDefault="000514D3" w:rsidP="009D6581">
            <w:pPr>
              <w:rPr>
                <w:rStyle w:val="LDwichtigerText"/>
              </w:rPr>
            </w:pPr>
          </w:p>
          <w:p w14:paraId="00A27B62" w14:textId="77777777" w:rsidR="000514D3" w:rsidRPr="002801AA" w:rsidRDefault="000514D3" w:rsidP="009D6581">
            <w:pPr>
              <w:rPr>
                <w:rStyle w:val="LDwichtigerText"/>
              </w:rPr>
            </w:pPr>
          </w:p>
          <w:p w14:paraId="746409FB" w14:textId="2408A619" w:rsidR="000514D3" w:rsidRPr="00DC5C78" w:rsidRDefault="000514D3" w:rsidP="009D6581">
            <w:pPr>
              <w:rPr>
                <w:rStyle w:val="hervorhebung"/>
              </w:rPr>
            </w:pPr>
          </w:p>
        </w:tc>
        <w:tc>
          <w:tcPr>
            <w:tcW w:w="8505" w:type="dxa"/>
            <w:vAlign w:val="center"/>
          </w:tcPr>
          <w:p w14:paraId="3CDFE8E8" w14:textId="77777777" w:rsidR="000514D3" w:rsidRPr="00947C14" w:rsidRDefault="000514D3" w:rsidP="009D6581">
            <w:pPr>
              <w:rPr>
                <w:rFonts w:cs="Arial"/>
              </w:rPr>
            </w:pPr>
            <w:r w:rsidRPr="00F22637">
              <w:t>Abbruch der Schullaufbahn</w:t>
            </w:r>
            <w:r>
              <w:t xml:space="preserve"> vor Ende 10</w:t>
            </w:r>
          </w:p>
        </w:tc>
        <w:tc>
          <w:tcPr>
            <w:tcW w:w="2977" w:type="dxa"/>
            <w:vAlign w:val="center"/>
          </w:tcPr>
          <w:p w14:paraId="74F6E1EC" w14:textId="77777777" w:rsidR="000514D3" w:rsidRPr="00947C14" w:rsidRDefault="000514D3" w:rsidP="009D6581">
            <w:pPr>
              <w:rPr>
                <w:rFonts w:cs="Arial"/>
              </w:rPr>
            </w:pPr>
            <w:r>
              <w:t>ABB</w:t>
            </w:r>
          </w:p>
        </w:tc>
      </w:tr>
      <w:tr w:rsidR="000514D3" w:rsidRPr="003473C5" w14:paraId="6F39C159" w14:textId="77777777" w:rsidTr="00B92A07">
        <w:tc>
          <w:tcPr>
            <w:tcW w:w="2869" w:type="dxa"/>
            <w:vMerge/>
            <w:vAlign w:val="center"/>
          </w:tcPr>
          <w:p w14:paraId="204DF47D" w14:textId="77777777" w:rsidR="000514D3" w:rsidRPr="003473C5" w:rsidRDefault="000514D3" w:rsidP="009D6581">
            <w:pPr>
              <w:rPr>
                <w:rStyle w:val="hervorhebung"/>
              </w:rPr>
            </w:pPr>
          </w:p>
        </w:tc>
        <w:tc>
          <w:tcPr>
            <w:tcW w:w="8505" w:type="dxa"/>
            <w:vAlign w:val="center"/>
          </w:tcPr>
          <w:p w14:paraId="69A92697" w14:textId="77777777" w:rsidR="000514D3" w:rsidRPr="00947C14" w:rsidRDefault="000514D3" w:rsidP="009D6581">
            <w:pPr>
              <w:rPr>
                <w:rFonts w:cs="Arial"/>
              </w:rPr>
            </w:pPr>
            <w:r w:rsidRPr="00F22637">
              <w:t xml:space="preserve">Nicht-Bestehen der </w:t>
            </w:r>
            <w:r>
              <w:t>ZAA-</w:t>
            </w:r>
            <w:r w:rsidRPr="00F22637">
              <w:t xml:space="preserve">Abschlussprüfung </w:t>
            </w:r>
          </w:p>
        </w:tc>
        <w:tc>
          <w:tcPr>
            <w:tcW w:w="2977" w:type="dxa"/>
            <w:vAlign w:val="center"/>
          </w:tcPr>
          <w:p w14:paraId="193A5E20" w14:textId="77777777" w:rsidR="000514D3" w:rsidRPr="00947C14" w:rsidRDefault="000514D3" w:rsidP="009D6581">
            <w:pPr>
              <w:rPr>
                <w:rFonts w:cs="Arial"/>
              </w:rPr>
            </w:pPr>
            <w:r>
              <w:t>KABS</w:t>
            </w:r>
          </w:p>
        </w:tc>
      </w:tr>
      <w:tr w:rsidR="000514D3" w:rsidRPr="003473C5" w14:paraId="713522EC" w14:textId="77777777" w:rsidTr="00B92A07">
        <w:tc>
          <w:tcPr>
            <w:tcW w:w="2869" w:type="dxa"/>
            <w:vMerge/>
            <w:vAlign w:val="center"/>
          </w:tcPr>
          <w:p w14:paraId="15BB575D" w14:textId="77777777" w:rsidR="000514D3" w:rsidRPr="003473C5" w:rsidRDefault="000514D3" w:rsidP="009D6581">
            <w:pPr>
              <w:rPr>
                <w:rStyle w:val="hervorhebung"/>
              </w:rPr>
            </w:pPr>
          </w:p>
        </w:tc>
        <w:tc>
          <w:tcPr>
            <w:tcW w:w="8505" w:type="dxa"/>
            <w:vAlign w:val="center"/>
          </w:tcPr>
          <w:p w14:paraId="4F135124" w14:textId="77777777" w:rsidR="000514D3" w:rsidRPr="00947C14" w:rsidRDefault="000514D3" w:rsidP="009D6581">
            <w:pPr>
              <w:rPr>
                <w:rFonts w:cs="Arial"/>
              </w:rPr>
            </w:pPr>
            <w:r w:rsidRPr="00F22637">
              <w:t xml:space="preserve">Bestehen der </w:t>
            </w:r>
            <w:r>
              <w:t>ZAA-</w:t>
            </w:r>
            <w:r w:rsidRPr="00F22637">
              <w:t>Abschlussprüfung</w:t>
            </w:r>
          </w:p>
        </w:tc>
        <w:tc>
          <w:tcPr>
            <w:tcW w:w="2977" w:type="dxa"/>
            <w:vAlign w:val="center"/>
          </w:tcPr>
          <w:p w14:paraId="331CC16C" w14:textId="77777777" w:rsidR="000514D3" w:rsidRPr="00947C14" w:rsidRDefault="000514D3" w:rsidP="009D6581">
            <w:pPr>
              <w:rPr>
                <w:rFonts w:cs="Arial"/>
              </w:rPr>
            </w:pPr>
            <w:r>
              <w:t>MA oder MAQ</w:t>
            </w:r>
          </w:p>
        </w:tc>
      </w:tr>
      <w:tr w:rsidR="000514D3" w:rsidRPr="003473C5" w14:paraId="6C86B3B6" w14:textId="77777777" w:rsidTr="00B92A07">
        <w:tc>
          <w:tcPr>
            <w:tcW w:w="2869" w:type="dxa"/>
            <w:vMerge/>
            <w:vAlign w:val="center"/>
          </w:tcPr>
          <w:p w14:paraId="1E89BE02" w14:textId="77777777" w:rsidR="000514D3" w:rsidRPr="003473C5" w:rsidRDefault="000514D3" w:rsidP="009D6581">
            <w:pPr>
              <w:rPr>
                <w:rStyle w:val="hervorhebung"/>
              </w:rPr>
            </w:pPr>
          </w:p>
        </w:tc>
        <w:tc>
          <w:tcPr>
            <w:tcW w:w="8505" w:type="dxa"/>
          </w:tcPr>
          <w:p w14:paraId="254B1963" w14:textId="77777777" w:rsidR="000514D3" w:rsidRPr="00F22637" w:rsidRDefault="000514D3" w:rsidP="009D6581">
            <w:r>
              <w:t>Abschluss mit Förderung IB-LER</w:t>
            </w:r>
          </w:p>
        </w:tc>
        <w:tc>
          <w:tcPr>
            <w:tcW w:w="2977" w:type="dxa"/>
          </w:tcPr>
          <w:p w14:paraId="4D19A974" w14:textId="77777777" w:rsidR="000514D3" w:rsidRDefault="000514D3" w:rsidP="009D6581">
            <w:r>
              <w:t>BAFL</w:t>
            </w:r>
          </w:p>
        </w:tc>
      </w:tr>
      <w:tr w:rsidR="0087779F" w:rsidRPr="003473C5" w14:paraId="74B60712" w14:textId="77777777" w:rsidTr="00B92A07">
        <w:tc>
          <w:tcPr>
            <w:tcW w:w="2869" w:type="dxa"/>
            <w:vMerge/>
            <w:vAlign w:val="center"/>
          </w:tcPr>
          <w:p w14:paraId="411B972E" w14:textId="77777777" w:rsidR="0087779F" w:rsidRPr="003473C5" w:rsidRDefault="0087779F" w:rsidP="009D6581">
            <w:pPr>
              <w:rPr>
                <w:rStyle w:val="hervorhebung"/>
              </w:rPr>
            </w:pPr>
          </w:p>
        </w:tc>
        <w:tc>
          <w:tcPr>
            <w:tcW w:w="8505" w:type="dxa"/>
          </w:tcPr>
          <w:p w14:paraId="5A838D8F" w14:textId="72F054A0" w:rsidR="0087779F" w:rsidRDefault="0087779F" w:rsidP="009D6581">
            <w:r w:rsidRPr="00CC13E9">
              <w:t xml:space="preserve">Verlassen des allgemeinbildenden Schulsystems </w:t>
            </w:r>
            <w:r>
              <w:t>nach</w:t>
            </w:r>
            <w:r w:rsidRPr="00CC13E9">
              <w:t xml:space="preserve"> </w:t>
            </w:r>
            <w:r>
              <w:t>Förderung IB-GE</w:t>
            </w:r>
          </w:p>
        </w:tc>
        <w:tc>
          <w:tcPr>
            <w:tcW w:w="2977" w:type="dxa"/>
          </w:tcPr>
          <w:p w14:paraId="03DA9C97" w14:textId="58C05CEF" w:rsidR="0087779F" w:rsidRDefault="0087779F" w:rsidP="009D6581">
            <w:r>
              <w:t>GE</w:t>
            </w:r>
            <w:commentRangeStart w:id="191"/>
            <w:commentRangeEnd w:id="191"/>
            <w:r>
              <w:rPr>
                <w:rStyle w:val="Kommentarzeichen"/>
              </w:rPr>
              <w:commentReference w:id="191"/>
            </w:r>
          </w:p>
        </w:tc>
      </w:tr>
      <w:tr w:rsidR="0087779F" w:rsidRPr="003473C5" w14:paraId="02F50ADE" w14:textId="77777777" w:rsidTr="00B92A07">
        <w:trPr>
          <w:trHeight w:val="478"/>
        </w:trPr>
        <w:tc>
          <w:tcPr>
            <w:tcW w:w="2869" w:type="dxa"/>
            <w:vMerge/>
            <w:vAlign w:val="center"/>
          </w:tcPr>
          <w:p w14:paraId="06A92E87" w14:textId="77777777" w:rsidR="0087779F" w:rsidRPr="003473C5" w:rsidRDefault="0087779F" w:rsidP="009D6581">
            <w:pPr>
              <w:rPr>
                <w:rStyle w:val="hervorhebung"/>
              </w:rPr>
            </w:pPr>
          </w:p>
        </w:tc>
        <w:tc>
          <w:tcPr>
            <w:tcW w:w="8505" w:type="dxa"/>
          </w:tcPr>
          <w:p w14:paraId="236AA99E" w14:textId="50C9ABB9" w:rsidR="0087779F" w:rsidRPr="00F22637" w:rsidRDefault="0087779F" w:rsidP="009D6581">
            <w:r w:rsidRPr="00020EB5">
              <w:t>Abgang eines ausländischen Gastschülers</w:t>
            </w:r>
          </w:p>
        </w:tc>
        <w:tc>
          <w:tcPr>
            <w:tcW w:w="2977" w:type="dxa"/>
          </w:tcPr>
          <w:p w14:paraId="4DF9CB32" w14:textId="71687E7E" w:rsidR="0087779F" w:rsidRDefault="0087779F" w:rsidP="009D6581">
            <w:r w:rsidRPr="000514D3">
              <w:t>ABAG</w:t>
            </w:r>
          </w:p>
        </w:tc>
      </w:tr>
    </w:tbl>
    <w:p w14:paraId="006F5761" w14:textId="77777777" w:rsidR="002801AA" w:rsidRDefault="002801AA" w:rsidP="0017433A">
      <w:pPr>
        <w:pStyle w:val="berschrift3"/>
      </w:pPr>
      <w:bookmarkStart w:id="192" w:name="_Toc104379940"/>
      <w:bookmarkStart w:id="193" w:name="_Ref104370581"/>
      <w:bookmarkStart w:id="194" w:name="_Ref104370591"/>
      <w:bookmarkStart w:id="195" w:name="_Toc130807876"/>
      <w:bookmarkStart w:id="196" w:name="_Toc195248822"/>
      <w:bookmarkStart w:id="197" w:name="_Toc226530816"/>
      <w:bookmarkEnd w:id="192"/>
      <w:r>
        <w:lastRenderedPageBreak/>
        <w:t>Abschlusseinträge an Integrierten Gesamtschulen (IGS)</w:t>
      </w:r>
      <w:bookmarkEnd w:id="193"/>
      <w:bookmarkEnd w:id="194"/>
      <w:bookmarkEnd w:id="195"/>
      <w:bookmarkEnd w:id="196"/>
      <w:bookmarkEnd w:id="197"/>
    </w:p>
    <w:tbl>
      <w:tblPr>
        <w:tblW w:w="14351" w:type="dxa"/>
        <w:tblInd w:w="817"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2869"/>
        <w:gridCol w:w="8221"/>
        <w:gridCol w:w="3261"/>
      </w:tblGrid>
      <w:tr w:rsidR="002801AA" w:rsidRPr="00661D44" w14:paraId="3EB08180" w14:textId="77777777" w:rsidTr="009D6581">
        <w:trPr>
          <w:tblHeader/>
        </w:trPr>
        <w:tc>
          <w:tcPr>
            <w:tcW w:w="2869" w:type="dxa"/>
            <w:tcBorders>
              <w:top w:val="single" w:sz="4" w:space="0" w:color="808080"/>
              <w:bottom w:val="single" w:sz="4" w:space="0" w:color="808080"/>
              <w:right w:val="single" w:sz="4" w:space="0" w:color="808080"/>
            </w:tcBorders>
            <w:shd w:val="clear" w:color="auto" w:fill="F2F2F2"/>
            <w:vAlign w:val="center"/>
          </w:tcPr>
          <w:p w14:paraId="70F7AC08" w14:textId="77777777" w:rsidR="002801AA" w:rsidRPr="00DC5C78" w:rsidRDefault="002801AA" w:rsidP="00E10195">
            <w:pPr>
              <w:rPr>
                <w:rStyle w:val="hervorhebungblau"/>
              </w:rPr>
            </w:pPr>
            <w:r w:rsidRPr="00DC5C78">
              <w:rPr>
                <w:rStyle w:val="hervorhebungblau"/>
              </w:rPr>
              <w:t>Jahrgangsstufe</w:t>
            </w:r>
          </w:p>
        </w:tc>
        <w:tc>
          <w:tcPr>
            <w:tcW w:w="8221" w:type="dxa"/>
            <w:tcBorders>
              <w:top w:val="single" w:sz="4" w:space="0" w:color="808080"/>
              <w:left w:val="single" w:sz="4" w:space="0" w:color="808080"/>
              <w:bottom w:val="single" w:sz="4" w:space="0" w:color="808080"/>
            </w:tcBorders>
            <w:shd w:val="clear" w:color="auto" w:fill="F2F2F2"/>
            <w:vAlign w:val="center"/>
          </w:tcPr>
          <w:p w14:paraId="688FADFC" w14:textId="77777777" w:rsidR="002801AA" w:rsidRPr="00DC5C78" w:rsidRDefault="002801AA" w:rsidP="00E10195">
            <w:pPr>
              <w:rPr>
                <w:rStyle w:val="hervorhebungblau"/>
              </w:rPr>
            </w:pPr>
            <w:r w:rsidRPr="00DC5C78">
              <w:rPr>
                <w:rStyle w:val="hervorhebungblau"/>
              </w:rPr>
              <w:t>Ereignis</w:t>
            </w:r>
          </w:p>
        </w:tc>
        <w:tc>
          <w:tcPr>
            <w:tcW w:w="3261" w:type="dxa"/>
            <w:tcBorders>
              <w:top w:val="single" w:sz="4" w:space="0" w:color="808080"/>
              <w:left w:val="single" w:sz="4" w:space="0" w:color="808080"/>
              <w:bottom w:val="single" w:sz="4" w:space="0" w:color="808080"/>
            </w:tcBorders>
            <w:shd w:val="clear" w:color="auto" w:fill="F2F2F2"/>
            <w:vAlign w:val="center"/>
          </w:tcPr>
          <w:p w14:paraId="6B1278C8" w14:textId="77777777" w:rsidR="002801AA" w:rsidRPr="00DC5C78" w:rsidRDefault="002801AA" w:rsidP="00E10195">
            <w:pPr>
              <w:rPr>
                <w:rStyle w:val="hervorhebungblau"/>
              </w:rPr>
            </w:pPr>
            <w:r w:rsidRPr="00DC5C78">
              <w:rPr>
                <w:rStyle w:val="hervorhebungblau"/>
              </w:rPr>
              <w:t>Abschluss</w:t>
            </w:r>
            <w:r>
              <w:rPr>
                <w:rStyle w:val="hervorhebungblau"/>
              </w:rPr>
              <w:t>eintrag</w:t>
            </w:r>
          </w:p>
        </w:tc>
      </w:tr>
      <w:tr w:rsidR="002801AA" w14:paraId="3A0F4025" w14:textId="77777777" w:rsidTr="009D6581">
        <w:tc>
          <w:tcPr>
            <w:tcW w:w="2869" w:type="dxa"/>
            <w:vMerge w:val="restart"/>
          </w:tcPr>
          <w:p w14:paraId="1464D442" w14:textId="77777777" w:rsidR="002801AA" w:rsidRPr="002801AA" w:rsidRDefault="002801AA" w:rsidP="009D6581">
            <w:pPr>
              <w:rPr>
                <w:rStyle w:val="LDwichtigerText"/>
              </w:rPr>
            </w:pPr>
            <w:r w:rsidRPr="002801AA">
              <w:rPr>
                <w:rStyle w:val="LDwichtigerText"/>
              </w:rPr>
              <w:t>9</w:t>
            </w:r>
          </w:p>
        </w:tc>
        <w:tc>
          <w:tcPr>
            <w:tcW w:w="8221" w:type="dxa"/>
            <w:vAlign w:val="center"/>
          </w:tcPr>
          <w:p w14:paraId="7B2FA9C3" w14:textId="77777777" w:rsidR="002801AA" w:rsidRPr="00947C14" w:rsidRDefault="002801AA" w:rsidP="009D6581">
            <w:pPr>
              <w:rPr>
                <w:rFonts w:cs="Arial"/>
              </w:rPr>
            </w:pPr>
            <w:r w:rsidRPr="00F22637">
              <w:t>Abbruch der Schullaufbahn vor Ende 9</w:t>
            </w:r>
            <w:r>
              <w:t xml:space="preserve"> bei Erfüllung der Schulpflicht</w:t>
            </w:r>
          </w:p>
        </w:tc>
        <w:tc>
          <w:tcPr>
            <w:tcW w:w="3261" w:type="dxa"/>
            <w:vAlign w:val="center"/>
          </w:tcPr>
          <w:p w14:paraId="6E908A1C" w14:textId="5C4D8CB2" w:rsidR="002801AA" w:rsidRPr="00947C14" w:rsidRDefault="002801AA" w:rsidP="009D6581">
            <w:pPr>
              <w:rPr>
                <w:rFonts w:cs="Arial"/>
              </w:rPr>
            </w:pPr>
            <w:r w:rsidRPr="00B62A8D">
              <w:t>OHA</w:t>
            </w:r>
            <w:r>
              <w:t xml:space="preserve"> oder OLH</w:t>
            </w:r>
            <w:r w:rsidR="00B92A07">
              <w:rPr>
                <w:rStyle w:val="Funotenzeichen"/>
              </w:rPr>
              <w:footnoteReference w:id="7"/>
            </w:r>
          </w:p>
        </w:tc>
      </w:tr>
      <w:tr w:rsidR="002801AA" w:rsidRPr="00A77AAC" w14:paraId="7373FBA5" w14:textId="77777777" w:rsidTr="009D6581">
        <w:tc>
          <w:tcPr>
            <w:tcW w:w="2869" w:type="dxa"/>
            <w:vMerge/>
          </w:tcPr>
          <w:p w14:paraId="761C9B89" w14:textId="77777777" w:rsidR="002801AA" w:rsidRPr="00DC5C78" w:rsidRDefault="002801AA" w:rsidP="009D6581">
            <w:pPr>
              <w:rPr>
                <w:rStyle w:val="hervorhebung"/>
              </w:rPr>
            </w:pPr>
          </w:p>
        </w:tc>
        <w:tc>
          <w:tcPr>
            <w:tcW w:w="8221" w:type="dxa"/>
            <w:vAlign w:val="center"/>
          </w:tcPr>
          <w:p w14:paraId="4287DDA4" w14:textId="77777777" w:rsidR="002801AA" w:rsidRPr="00947C14" w:rsidRDefault="002801AA" w:rsidP="009D6581">
            <w:pPr>
              <w:rPr>
                <w:rFonts w:cs="Arial"/>
              </w:rPr>
            </w:pPr>
            <w:r w:rsidRPr="00A560D8">
              <w:t>Abbruch der Schullaufbahn am Ende des Schuljahres und neg</w:t>
            </w:r>
            <w:r>
              <w:t xml:space="preserve">atives </w:t>
            </w:r>
            <w:r w:rsidRPr="00A560D8">
              <w:t>Erg</w:t>
            </w:r>
            <w:r>
              <w:t>ebnis</w:t>
            </w:r>
            <w:r w:rsidRPr="00A560D8">
              <w:t xml:space="preserve"> § 55</w:t>
            </w:r>
            <w:r>
              <w:t xml:space="preserve"> VOBGM</w:t>
            </w:r>
          </w:p>
        </w:tc>
        <w:tc>
          <w:tcPr>
            <w:tcW w:w="3261" w:type="dxa"/>
            <w:vAlign w:val="center"/>
          </w:tcPr>
          <w:p w14:paraId="714EB49E" w14:textId="79513FFA" w:rsidR="002801AA" w:rsidRPr="00947C14" w:rsidRDefault="002801AA" w:rsidP="009D6581">
            <w:pPr>
              <w:rPr>
                <w:rFonts w:cs="Arial"/>
              </w:rPr>
            </w:pPr>
            <w:r>
              <w:t>OHA oder OLH</w:t>
            </w:r>
            <w:r w:rsidR="00B92A07">
              <w:rPr>
                <w:rStyle w:val="Funotenzeichen"/>
              </w:rPr>
              <w:t>7</w:t>
            </w:r>
          </w:p>
        </w:tc>
      </w:tr>
      <w:tr w:rsidR="002801AA" w:rsidRPr="003473C5" w14:paraId="64342E9A" w14:textId="77777777" w:rsidTr="009D6581">
        <w:tc>
          <w:tcPr>
            <w:tcW w:w="2869" w:type="dxa"/>
            <w:vMerge/>
          </w:tcPr>
          <w:p w14:paraId="4389D8A9" w14:textId="77777777" w:rsidR="002801AA" w:rsidRPr="00DC5C78" w:rsidRDefault="002801AA" w:rsidP="009D6581">
            <w:pPr>
              <w:rPr>
                <w:rStyle w:val="hervorhebung"/>
              </w:rPr>
            </w:pPr>
          </w:p>
        </w:tc>
        <w:tc>
          <w:tcPr>
            <w:tcW w:w="8221" w:type="dxa"/>
            <w:vAlign w:val="center"/>
          </w:tcPr>
          <w:p w14:paraId="1A499EA4" w14:textId="77777777" w:rsidR="002801AA" w:rsidRPr="00947C14" w:rsidRDefault="002801AA" w:rsidP="009D6581">
            <w:pPr>
              <w:rPr>
                <w:rFonts w:cs="Arial"/>
              </w:rPr>
            </w:pPr>
            <w:r w:rsidRPr="00A560D8">
              <w:t xml:space="preserve">Nicht-Bestehen der </w:t>
            </w:r>
            <w:r>
              <w:t>ZAA-</w:t>
            </w:r>
            <w:r w:rsidRPr="00A560D8">
              <w:t xml:space="preserve">Abschlussprüfung </w:t>
            </w:r>
            <w:r>
              <w:t>oder</w:t>
            </w:r>
            <w:r w:rsidRPr="00A560D8">
              <w:t xml:space="preserve"> neg</w:t>
            </w:r>
            <w:r>
              <w:t>atives</w:t>
            </w:r>
            <w:r w:rsidRPr="00A560D8">
              <w:t xml:space="preserve"> Erg</w:t>
            </w:r>
            <w:r>
              <w:t>ebnis</w:t>
            </w:r>
            <w:r w:rsidRPr="00A560D8">
              <w:t xml:space="preserve"> </w:t>
            </w:r>
            <w:r>
              <w:t xml:space="preserve">nach </w:t>
            </w:r>
            <w:r w:rsidRPr="00A560D8">
              <w:t>§ 55</w:t>
            </w:r>
            <w:r>
              <w:t xml:space="preserve"> VOBGM und Abgang</w:t>
            </w:r>
          </w:p>
        </w:tc>
        <w:tc>
          <w:tcPr>
            <w:tcW w:w="3261" w:type="dxa"/>
            <w:vAlign w:val="center"/>
          </w:tcPr>
          <w:p w14:paraId="1557CBDA" w14:textId="3C13D08B" w:rsidR="002801AA" w:rsidRPr="00947C14" w:rsidRDefault="002801AA" w:rsidP="009D6581">
            <w:pPr>
              <w:rPr>
                <w:rFonts w:cs="Arial"/>
              </w:rPr>
            </w:pPr>
            <w:r>
              <w:t>OHA oder OLH</w:t>
            </w:r>
            <w:r w:rsidR="00B92A07">
              <w:rPr>
                <w:rStyle w:val="Funotenzeichen"/>
              </w:rPr>
              <w:t>7</w:t>
            </w:r>
          </w:p>
        </w:tc>
      </w:tr>
      <w:tr w:rsidR="002801AA" w:rsidRPr="003473C5" w14:paraId="6C4EDD83" w14:textId="77777777" w:rsidTr="009D6581">
        <w:tc>
          <w:tcPr>
            <w:tcW w:w="2869" w:type="dxa"/>
            <w:vMerge/>
          </w:tcPr>
          <w:p w14:paraId="40ECC3EE" w14:textId="77777777" w:rsidR="002801AA" w:rsidRPr="00DC5C78" w:rsidRDefault="002801AA" w:rsidP="009D6581">
            <w:pPr>
              <w:rPr>
                <w:rStyle w:val="hervorhebung"/>
              </w:rPr>
            </w:pPr>
          </w:p>
        </w:tc>
        <w:tc>
          <w:tcPr>
            <w:tcW w:w="8221" w:type="dxa"/>
            <w:vAlign w:val="center"/>
          </w:tcPr>
          <w:p w14:paraId="56255036" w14:textId="77777777" w:rsidR="002801AA" w:rsidRPr="00947C14" w:rsidRDefault="002801AA" w:rsidP="009D6581">
            <w:pPr>
              <w:rPr>
                <w:rFonts w:cs="Arial"/>
              </w:rPr>
            </w:pPr>
            <w:r w:rsidRPr="00A560D8">
              <w:t>Pos</w:t>
            </w:r>
            <w:r>
              <w:t>itives</w:t>
            </w:r>
            <w:r w:rsidRPr="00A560D8">
              <w:t xml:space="preserve"> Ergebnis</w:t>
            </w:r>
            <w:r>
              <w:t xml:space="preserve"> nach</w:t>
            </w:r>
            <w:r w:rsidRPr="00A560D8">
              <w:t xml:space="preserve"> § 55 VOBGM</w:t>
            </w:r>
          </w:p>
        </w:tc>
        <w:tc>
          <w:tcPr>
            <w:tcW w:w="3261" w:type="dxa"/>
            <w:vAlign w:val="center"/>
          </w:tcPr>
          <w:p w14:paraId="7082FDC8" w14:textId="77777777" w:rsidR="002801AA" w:rsidRPr="00947C14" w:rsidRDefault="002801AA" w:rsidP="009D6581">
            <w:pPr>
              <w:rPr>
                <w:rFonts w:cs="Arial"/>
              </w:rPr>
            </w:pPr>
            <w:r>
              <w:t>HA-G</w:t>
            </w:r>
          </w:p>
        </w:tc>
      </w:tr>
      <w:tr w:rsidR="002801AA" w:rsidRPr="003473C5" w14:paraId="043C2601" w14:textId="77777777" w:rsidTr="009D6581">
        <w:tc>
          <w:tcPr>
            <w:tcW w:w="2869" w:type="dxa"/>
            <w:vMerge/>
          </w:tcPr>
          <w:p w14:paraId="2894CE2C" w14:textId="77777777" w:rsidR="002801AA" w:rsidRPr="00DC5C78" w:rsidRDefault="002801AA" w:rsidP="009D6581">
            <w:pPr>
              <w:rPr>
                <w:rStyle w:val="hervorhebung"/>
              </w:rPr>
            </w:pPr>
          </w:p>
        </w:tc>
        <w:tc>
          <w:tcPr>
            <w:tcW w:w="8221" w:type="dxa"/>
            <w:vAlign w:val="center"/>
          </w:tcPr>
          <w:p w14:paraId="6FB630E5" w14:textId="77777777" w:rsidR="002801AA" w:rsidRPr="00947C14" w:rsidRDefault="002801AA" w:rsidP="009D6581">
            <w:pPr>
              <w:rPr>
                <w:rFonts w:cs="Arial"/>
              </w:rPr>
            </w:pPr>
            <w:r w:rsidRPr="00A560D8">
              <w:t xml:space="preserve">Bestehen der </w:t>
            </w:r>
            <w:r>
              <w:t>ZAA-</w:t>
            </w:r>
            <w:r w:rsidRPr="00A560D8">
              <w:t>Abschlussprüfung</w:t>
            </w:r>
          </w:p>
        </w:tc>
        <w:tc>
          <w:tcPr>
            <w:tcW w:w="3261" w:type="dxa"/>
            <w:vAlign w:val="center"/>
          </w:tcPr>
          <w:p w14:paraId="3B7EA2E6" w14:textId="77777777" w:rsidR="002801AA" w:rsidRPr="00947C14" w:rsidRDefault="002801AA" w:rsidP="009D6581">
            <w:pPr>
              <w:rPr>
                <w:rFonts w:cs="Arial"/>
              </w:rPr>
            </w:pPr>
            <w:r>
              <w:t>HA oder HQ</w:t>
            </w:r>
          </w:p>
        </w:tc>
      </w:tr>
      <w:tr w:rsidR="002801AA" w:rsidRPr="003473C5" w14:paraId="04CCCC97" w14:textId="77777777" w:rsidTr="009D6581">
        <w:tc>
          <w:tcPr>
            <w:tcW w:w="2869" w:type="dxa"/>
            <w:vMerge/>
          </w:tcPr>
          <w:p w14:paraId="128A9CAE" w14:textId="77777777" w:rsidR="002801AA" w:rsidRPr="00DC5C78" w:rsidRDefault="002801AA" w:rsidP="009D6581">
            <w:pPr>
              <w:rPr>
                <w:rStyle w:val="hervorhebung"/>
              </w:rPr>
            </w:pPr>
          </w:p>
        </w:tc>
        <w:tc>
          <w:tcPr>
            <w:tcW w:w="8221" w:type="dxa"/>
          </w:tcPr>
          <w:p w14:paraId="6AA9680B" w14:textId="77777777" w:rsidR="002801AA" w:rsidRPr="00A560D8" w:rsidRDefault="002801AA" w:rsidP="009D6581">
            <w:r>
              <w:t>Abschluss mit Förderung IB-LER</w:t>
            </w:r>
          </w:p>
        </w:tc>
        <w:tc>
          <w:tcPr>
            <w:tcW w:w="3261" w:type="dxa"/>
          </w:tcPr>
          <w:p w14:paraId="00096DFA" w14:textId="77777777" w:rsidR="002801AA" w:rsidRDefault="002801AA" w:rsidP="009D6581">
            <w:r>
              <w:t>BAFL</w:t>
            </w:r>
          </w:p>
        </w:tc>
      </w:tr>
      <w:tr w:rsidR="00B92A07" w:rsidRPr="003473C5" w14:paraId="01F6E6CB" w14:textId="77777777" w:rsidTr="009D6581">
        <w:tc>
          <w:tcPr>
            <w:tcW w:w="2869" w:type="dxa"/>
            <w:vMerge/>
          </w:tcPr>
          <w:p w14:paraId="4A14DB36" w14:textId="77777777" w:rsidR="00B92A07" w:rsidRPr="00DC5C78" w:rsidRDefault="00B92A07" w:rsidP="009D6581">
            <w:pPr>
              <w:rPr>
                <w:rStyle w:val="hervorhebung"/>
              </w:rPr>
            </w:pPr>
          </w:p>
        </w:tc>
        <w:tc>
          <w:tcPr>
            <w:tcW w:w="8221" w:type="dxa"/>
          </w:tcPr>
          <w:p w14:paraId="1D2A8C13" w14:textId="1DF39380" w:rsidR="00B92A07" w:rsidRDefault="00B92A07" w:rsidP="009D6581">
            <w:r w:rsidRPr="00CC13E9">
              <w:t xml:space="preserve">Verlassen des allgemeinbildenden Schulsystems </w:t>
            </w:r>
            <w:r>
              <w:t>nach</w:t>
            </w:r>
            <w:r w:rsidRPr="00CC13E9">
              <w:t xml:space="preserve"> </w:t>
            </w:r>
            <w:r>
              <w:t>Förderung IB-GE</w:t>
            </w:r>
          </w:p>
        </w:tc>
        <w:tc>
          <w:tcPr>
            <w:tcW w:w="3261" w:type="dxa"/>
          </w:tcPr>
          <w:p w14:paraId="044C6622" w14:textId="092E96D3" w:rsidR="00B92A07" w:rsidRDefault="00B92A07" w:rsidP="009D6581">
            <w:r>
              <w:t>GE</w:t>
            </w:r>
            <w:commentRangeStart w:id="198"/>
            <w:commentRangeEnd w:id="198"/>
            <w:r>
              <w:rPr>
                <w:rStyle w:val="Kommentarzeichen"/>
              </w:rPr>
              <w:commentReference w:id="198"/>
            </w:r>
          </w:p>
        </w:tc>
      </w:tr>
      <w:tr w:rsidR="00B92A07" w:rsidRPr="003473C5" w14:paraId="551BD01B" w14:textId="77777777" w:rsidTr="009D6581">
        <w:tc>
          <w:tcPr>
            <w:tcW w:w="2869" w:type="dxa"/>
            <w:vMerge/>
          </w:tcPr>
          <w:p w14:paraId="3FD17C3F" w14:textId="77777777" w:rsidR="00B92A07" w:rsidRPr="00DC5C78" w:rsidRDefault="00B92A07" w:rsidP="009D6581">
            <w:pPr>
              <w:rPr>
                <w:rStyle w:val="hervorhebung"/>
              </w:rPr>
            </w:pPr>
          </w:p>
        </w:tc>
        <w:tc>
          <w:tcPr>
            <w:tcW w:w="8221" w:type="dxa"/>
          </w:tcPr>
          <w:p w14:paraId="629857A4" w14:textId="71D31309" w:rsidR="00B92A07" w:rsidRPr="00A560D8" w:rsidRDefault="00B92A07" w:rsidP="009D6581">
            <w:r w:rsidRPr="00020EB5">
              <w:t>Abgang eines ausländischen Gastschülers</w:t>
            </w:r>
          </w:p>
        </w:tc>
        <w:tc>
          <w:tcPr>
            <w:tcW w:w="3261" w:type="dxa"/>
          </w:tcPr>
          <w:p w14:paraId="096725A5" w14:textId="70ED580B" w:rsidR="00B92A07" w:rsidRDefault="00B92A07" w:rsidP="009D6581">
            <w:r w:rsidRPr="000514D3">
              <w:t>ABAG</w:t>
            </w:r>
          </w:p>
        </w:tc>
      </w:tr>
      <w:tr w:rsidR="00B92A07" w:rsidRPr="003473C5" w14:paraId="6B7141A6" w14:textId="77777777" w:rsidTr="009D6581">
        <w:tc>
          <w:tcPr>
            <w:tcW w:w="2869" w:type="dxa"/>
            <w:vMerge w:val="restart"/>
          </w:tcPr>
          <w:p w14:paraId="270B793F" w14:textId="7CEA56C6" w:rsidR="00B92A07" w:rsidRPr="00DC5C78" w:rsidRDefault="00B92A07" w:rsidP="009D6581">
            <w:pPr>
              <w:rPr>
                <w:rStyle w:val="hervorhebung"/>
              </w:rPr>
            </w:pPr>
            <w:r w:rsidRPr="002801AA">
              <w:rPr>
                <w:rStyle w:val="LDwichtigerText"/>
              </w:rPr>
              <w:t xml:space="preserve">9 </w:t>
            </w:r>
            <w:r w:rsidRPr="00046455">
              <w:rPr>
                <w:rStyle w:val="unterstrichen"/>
                <w:sz w:val="22"/>
                <w:u w:val="none"/>
              </w:rPr>
              <w:t>mit bereits vorhandenem Abschlusseintrag</w:t>
            </w:r>
          </w:p>
        </w:tc>
        <w:tc>
          <w:tcPr>
            <w:tcW w:w="8221" w:type="dxa"/>
            <w:vAlign w:val="center"/>
          </w:tcPr>
          <w:p w14:paraId="7E372CC4" w14:textId="77777777" w:rsidR="00B92A07" w:rsidRPr="00947C14" w:rsidRDefault="00B92A07" w:rsidP="009D6581">
            <w:pPr>
              <w:rPr>
                <w:rFonts w:cs="Arial"/>
              </w:rPr>
            </w:pPr>
            <w:r w:rsidRPr="004856E9">
              <w:t>Abbruch der Schullaufbahn vor Ende 9</w:t>
            </w:r>
          </w:p>
        </w:tc>
        <w:tc>
          <w:tcPr>
            <w:tcW w:w="3261" w:type="dxa"/>
            <w:vAlign w:val="center"/>
          </w:tcPr>
          <w:p w14:paraId="25BD54F7" w14:textId="77777777" w:rsidR="00B92A07" w:rsidRPr="00947C14" w:rsidRDefault="00B92A07" w:rsidP="009D6581">
            <w:pPr>
              <w:rPr>
                <w:rFonts w:cs="Arial"/>
              </w:rPr>
            </w:pPr>
            <w:r w:rsidRPr="00C244CF">
              <w:t>ABB</w:t>
            </w:r>
          </w:p>
        </w:tc>
      </w:tr>
      <w:tr w:rsidR="00B92A07" w:rsidRPr="003473C5" w14:paraId="19C33193" w14:textId="77777777" w:rsidTr="009D6581">
        <w:tc>
          <w:tcPr>
            <w:tcW w:w="2869" w:type="dxa"/>
            <w:vMerge/>
          </w:tcPr>
          <w:p w14:paraId="72F066CD" w14:textId="77777777" w:rsidR="00B92A07" w:rsidRPr="00DC5C78" w:rsidRDefault="00B92A07" w:rsidP="009D6581">
            <w:pPr>
              <w:rPr>
                <w:rStyle w:val="hervorhebung"/>
              </w:rPr>
            </w:pPr>
          </w:p>
        </w:tc>
        <w:tc>
          <w:tcPr>
            <w:tcW w:w="8221" w:type="dxa"/>
            <w:vAlign w:val="center"/>
          </w:tcPr>
          <w:p w14:paraId="0BA4BD16" w14:textId="77777777" w:rsidR="00B92A07" w:rsidRPr="00947C14" w:rsidRDefault="00B92A07" w:rsidP="009D6581">
            <w:pPr>
              <w:rPr>
                <w:rFonts w:cs="Arial"/>
              </w:rPr>
            </w:pPr>
            <w:r w:rsidRPr="004856E9">
              <w:t xml:space="preserve">Nicht-Bestehen der </w:t>
            </w:r>
            <w:r>
              <w:t>ZAA-</w:t>
            </w:r>
            <w:r w:rsidRPr="004856E9">
              <w:t xml:space="preserve">Abschlussprüfung </w:t>
            </w:r>
            <w:r>
              <w:t>oder</w:t>
            </w:r>
            <w:r w:rsidRPr="004856E9">
              <w:t xml:space="preserve"> </w:t>
            </w:r>
            <w:r>
              <w:t>negatives Ergebnis nach</w:t>
            </w:r>
            <w:r w:rsidRPr="004856E9">
              <w:t xml:space="preserve"> § 55</w:t>
            </w:r>
            <w:r>
              <w:t xml:space="preserve"> VOBGM </w:t>
            </w:r>
          </w:p>
        </w:tc>
        <w:tc>
          <w:tcPr>
            <w:tcW w:w="3261" w:type="dxa"/>
            <w:vAlign w:val="center"/>
          </w:tcPr>
          <w:p w14:paraId="49F6BD26" w14:textId="77777777" w:rsidR="00B92A07" w:rsidRPr="00947C14" w:rsidRDefault="00B92A07" w:rsidP="009D6581">
            <w:pPr>
              <w:rPr>
                <w:rFonts w:cs="Arial"/>
              </w:rPr>
            </w:pPr>
            <w:r>
              <w:t>KABS</w:t>
            </w:r>
          </w:p>
        </w:tc>
      </w:tr>
      <w:tr w:rsidR="00B92A07" w:rsidRPr="003473C5" w14:paraId="023E2E48" w14:textId="77777777" w:rsidTr="009D6581">
        <w:tc>
          <w:tcPr>
            <w:tcW w:w="2869" w:type="dxa"/>
            <w:vMerge w:val="restart"/>
          </w:tcPr>
          <w:p w14:paraId="705194EA" w14:textId="7E992060" w:rsidR="00B92A07" w:rsidRPr="002801AA" w:rsidRDefault="00B92A07" w:rsidP="009D6581">
            <w:pPr>
              <w:rPr>
                <w:rStyle w:val="LDwichtigerText"/>
              </w:rPr>
            </w:pPr>
            <w:r w:rsidRPr="002801AA">
              <w:rPr>
                <w:rStyle w:val="LDwichtigerText"/>
              </w:rPr>
              <w:t>10 mit Lernziel Hauptschulabschluss</w:t>
            </w:r>
          </w:p>
        </w:tc>
        <w:tc>
          <w:tcPr>
            <w:tcW w:w="8221" w:type="dxa"/>
            <w:vAlign w:val="center"/>
          </w:tcPr>
          <w:p w14:paraId="04CABDE9" w14:textId="77777777" w:rsidR="00B92A07" w:rsidRPr="00F22637" w:rsidRDefault="00B92A07" w:rsidP="009D6581">
            <w:r w:rsidRPr="00F22637">
              <w:t>Abbruch der Schullaufbahn</w:t>
            </w:r>
            <w:r>
              <w:t xml:space="preserve"> vor Ende 10</w:t>
            </w:r>
          </w:p>
        </w:tc>
        <w:tc>
          <w:tcPr>
            <w:tcW w:w="3261" w:type="dxa"/>
            <w:vAlign w:val="center"/>
          </w:tcPr>
          <w:p w14:paraId="70E45282" w14:textId="3A7952AF" w:rsidR="00B92A07" w:rsidRDefault="00B92A07" w:rsidP="009D6581">
            <w:r>
              <w:t>OHA</w:t>
            </w:r>
            <w:r w:rsidRPr="00FB04CA">
              <w:rPr>
                <w:rStyle w:val="Funotenzeichen"/>
              </w:rPr>
              <w:t xml:space="preserve"> </w:t>
            </w:r>
            <w:r>
              <w:t>oder OLH</w:t>
            </w:r>
            <w:r>
              <w:rPr>
                <w:rStyle w:val="Funotenzeichen"/>
              </w:rPr>
              <w:footnoteReference w:id="8"/>
            </w:r>
          </w:p>
        </w:tc>
      </w:tr>
      <w:tr w:rsidR="00B92A07" w:rsidRPr="003473C5" w14:paraId="41C16330" w14:textId="77777777" w:rsidTr="009D6581">
        <w:tc>
          <w:tcPr>
            <w:tcW w:w="2869" w:type="dxa"/>
            <w:vMerge/>
          </w:tcPr>
          <w:p w14:paraId="268226BF" w14:textId="77777777" w:rsidR="00B92A07" w:rsidRDefault="00B92A07" w:rsidP="009D6581">
            <w:pPr>
              <w:rPr>
                <w:rStyle w:val="hervorhebung"/>
              </w:rPr>
            </w:pPr>
          </w:p>
        </w:tc>
        <w:tc>
          <w:tcPr>
            <w:tcW w:w="8221" w:type="dxa"/>
            <w:vAlign w:val="center"/>
          </w:tcPr>
          <w:p w14:paraId="6A1535C4" w14:textId="77777777" w:rsidR="00B92A07" w:rsidRPr="00F22637" w:rsidRDefault="00B92A07" w:rsidP="009D6581">
            <w:r w:rsidRPr="004856E9">
              <w:t xml:space="preserve">Abbruch der </w:t>
            </w:r>
            <w:r>
              <w:t>Schullaufbahn am Ende 10 und negatives Ergebnis nach</w:t>
            </w:r>
            <w:r w:rsidRPr="004856E9">
              <w:t xml:space="preserve"> § 55</w:t>
            </w:r>
            <w:r>
              <w:t xml:space="preserve"> VOBGM </w:t>
            </w:r>
          </w:p>
        </w:tc>
        <w:tc>
          <w:tcPr>
            <w:tcW w:w="3261" w:type="dxa"/>
            <w:vAlign w:val="center"/>
          </w:tcPr>
          <w:p w14:paraId="4ABCA2E1" w14:textId="3AA008CB" w:rsidR="00B92A07" w:rsidRDefault="00B92A07" w:rsidP="009D6581">
            <w:r>
              <w:t>OHA oder OLH</w:t>
            </w:r>
            <w:r>
              <w:rPr>
                <w:rStyle w:val="Funotenzeichen"/>
              </w:rPr>
              <w:t>8</w:t>
            </w:r>
          </w:p>
        </w:tc>
      </w:tr>
      <w:tr w:rsidR="00B92A07" w:rsidRPr="003473C5" w14:paraId="57A77533" w14:textId="77777777" w:rsidTr="009D6581">
        <w:tc>
          <w:tcPr>
            <w:tcW w:w="2869" w:type="dxa"/>
            <w:vMerge/>
          </w:tcPr>
          <w:p w14:paraId="3306ECEC" w14:textId="77777777" w:rsidR="00B92A07" w:rsidRDefault="00B92A07" w:rsidP="009D6581">
            <w:pPr>
              <w:rPr>
                <w:rStyle w:val="hervorhebung"/>
              </w:rPr>
            </w:pPr>
          </w:p>
        </w:tc>
        <w:tc>
          <w:tcPr>
            <w:tcW w:w="8221" w:type="dxa"/>
            <w:vAlign w:val="center"/>
          </w:tcPr>
          <w:p w14:paraId="2BBBF453" w14:textId="77777777" w:rsidR="00B92A07" w:rsidRPr="004856E9" w:rsidRDefault="00B92A07" w:rsidP="009D6581">
            <w:r w:rsidRPr="004856E9">
              <w:t xml:space="preserve">Abbruch der </w:t>
            </w:r>
            <w:r>
              <w:t xml:space="preserve">Schullaufbahn am Ende 10 und </w:t>
            </w:r>
            <w:r w:rsidRPr="004856E9">
              <w:t xml:space="preserve">Nicht-Bestehen der </w:t>
            </w:r>
            <w:r>
              <w:t>ZAA-</w:t>
            </w:r>
            <w:r w:rsidRPr="004856E9">
              <w:t>Abschlussprüfung</w:t>
            </w:r>
          </w:p>
        </w:tc>
        <w:tc>
          <w:tcPr>
            <w:tcW w:w="3261" w:type="dxa"/>
            <w:vAlign w:val="center"/>
          </w:tcPr>
          <w:p w14:paraId="6498DEC7" w14:textId="0E2C7784" w:rsidR="00B92A07" w:rsidRDefault="00B92A07" w:rsidP="009D6581">
            <w:r>
              <w:t>OHA oder OLH</w:t>
            </w:r>
            <w:r>
              <w:rPr>
                <w:rStyle w:val="Funotenzeichen"/>
              </w:rPr>
              <w:t>8</w:t>
            </w:r>
          </w:p>
        </w:tc>
      </w:tr>
      <w:tr w:rsidR="00B92A07" w:rsidRPr="003473C5" w14:paraId="6B6425A3" w14:textId="77777777" w:rsidTr="009D6581">
        <w:tc>
          <w:tcPr>
            <w:tcW w:w="2869" w:type="dxa"/>
            <w:vMerge/>
          </w:tcPr>
          <w:p w14:paraId="20C2ED7B" w14:textId="77777777" w:rsidR="00B92A07" w:rsidRDefault="00B92A07" w:rsidP="009D6581">
            <w:pPr>
              <w:rPr>
                <w:rStyle w:val="hervorhebung"/>
              </w:rPr>
            </w:pPr>
          </w:p>
        </w:tc>
        <w:tc>
          <w:tcPr>
            <w:tcW w:w="8221" w:type="dxa"/>
            <w:vAlign w:val="center"/>
          </w:tcPr>
          <w:p w14:paraId="711D54DB" w14:textId="259DD3F3" w:rsidR="00B92A07" w:rsidRDefault="00B92A07" w:rsidP="009D6581">
            <w:r w:rsidRPr="004856E9">
              <w:t xml:space="preserve">Bestehen der </w:t>
            </w:r>
            <w:r>
              <w:t>ZAA-</w:t>
            </w:r>
            <w:r w:rsidRPr="004856E9">
              <w:t>Abschlussprüfung</w:t>
            </w:r>
          </w:p>
        </w:tc>
        <w:tc>
          <w:tcPr>
            <w:tcW w:w="3261" w:type="dxa"/>
            <w:vAlign w:val="center"/>
          </w:tcPr>
          <w:p w14:paraId="0D4D5936" w14:textId="25B0617C" w:rsidR="00B92A07" w:rsidRDefault="00B92A07" w:rsidP="009D6581">
            <w:r>
              <w:t>HA oder HQ</w:t>
            </w:r>
            <w:commentRangeStart w:id="199"/>
            <w:commentRangeEnd w:id="199"/>
            <w:r>
              <w:rPr>
                <w:rStyle w:val="Kommentarzeichen"/>
              </w:rPr>
              <w:commentReference w:id="199"/>
            </w:r>
          </w:p>
        </w:tc>
      </w:tr>
      <w:tr w:rsidR="00B92A07" w:rsidRPr="003473C5" w14:paraId="2543C326" w14:textId="77777777" w:rsidTr="009D6581">
        <w:tc>
          <w:tcPr>
            <w:tcW w:w="2869" w:type="dxa"/>
            <w:vMerge/>
          </w:tcPr>
          <w:p w14:paraId="4E47F780" w14:textId="77777777" w:rsidR="00B92A07" w:rsidRDefault="00B92A07" w:rsidP="009D6581">
            <w:pPr>
              <w:rPr>
                <w:rStyle w:val="hervorhebung"/>
              </w:rPr>
            </w:pPr>
          </w:p>
        </w:tc>
        <w:tc>
          <w:tcPr>
            <w:tcW w:w="8221" w:type="dxa"/>
          </w:tcPr>
          <w:p w14:paraId="39EEB866" w14:textId="0C84AC57" w:rsidR="00B92A07" w:rsidRPr="004856E9" w:rsidRDefault="00B92A07" w:rsidP="009D6581">
            <w:r w:rsidRPr="00020EB5">
              <w:t>Abgang eines ausländischen Gastschülers</w:t>
            </w:r>
          </w:p>
        </w:tc>
        <w:tc>
          <w:tcPr>
            <w:tcW w:w="3261" w:type="dxa"/>
          </w:tcPr>
          <w:p w14:paraId="16250529" w14:textId="720A3448" w:rsidR="00B92A07" w:rsidRDefault="00B92A07" w:rsidP="009D6581">
            <w:r w:rsidRPr="000514D3">
              <w:t>ABAG</w:t>
            </w:r>
          </w:p>
        </w:tc>
      </w:tr>
      <w:tr w:rsidR="00B92A07" w:rsidRPr="003473C5" w14:paraId="5F48F7CE" w14:textId="77777777" w:rsidTr="009D6581">
        <w:tc>
          <w:tcPr>
            <w:tcW w:w="2869" w:type="dxa"/>
            <w:vMerge w:val="restart"/>
          </w:tcPr>
          <w:p w14:paraId="33A246B2" w14:textId="2F2D25A7" w:rsidR="00B92A07" w:rsidRPr="002801AA" w:rsidRDefault="00B92A07" w:rsidP="009D6581">
            <w:pPr>
              <w:rPr>
                <w:rStyle w:val="LDwichtigerText"/>
              </w:rPr>
            </w:pPr>
            <w:r w:rsidRPr="002801AA">
              <w:rPr>
                <w:rStyle w:val="LDwichtigerText"/>
              </w:rPr>
              <w:t>10 mit Lernziel Realschulabschluss</w:t>
            </w:r>
          </w:p>
          <w:p w14:paraId="68AA8835" w14:textId="7207F680" w:rsidR="00B92A07" w:rsidRPr="00DC5C78" w:rsidRDefault="00B92A07" w:rsidP="009D6581">
            <w:pPr>
              <w:rPr>
                <w:rStyle w:val="hervorhebung"/>
              </w:rPr>
            </w:pPr>
          </w:p>
        </w:tc>
        <w:tc>
          <w:tcPr>
            <w:tcW w:w="8221" w:type="dxa"/>
            <w:vAlign w:val="center"/>
          </w:tcPr>
          <w:p w14:paraId="71383530" w14:textId="77777777" w:rsidR="00B92A07" w:rsidRPr="00947C14" w:rsidRDefault="00B92A07" w:rsidP="009D6581">
            <w:pPr>
              <w:rPr>
                <w:rFonts w:cs="Arial"/>
              </w:rPr>
            </w:pPr>
            <w:r w:rsidRPr="00F22637">
              <w:t>Abbruch der Schullaufbahn</w:t>
            </w:r>
            <w:r>
              <w:t xml:space="preserve"> vor Ende 10</w:t>
            </w:r>
          </w:p>
        </w:tc>
        <w:tc>
          <w:tcPr>
            <w:tcW w:w="3261" w:type="dxa"/>
            <w:vAlign w:val="center"/>
          </w:tcPr>
          <w:p w14:paraId="145D6DC6" w14:textId="1D21A7C0" w:rsidR="00B92A07" w:rsidRPr="00947C14" w:rsidRDefault="00B92A07" w:rsidP="009D6581">
            <w:pPr>
              <w:rPr>
                <w:rFonts w:cs="Arial"/>
              </w:rPr>
            </w:pPr>
            <w:r>
              <w:t>ABB</w:t>
            </w:r>
          </w:p>
        </w:tc>
      </w:tr>
      <w:tr w:rsidR="00B92A07" w:rsidRPr="003473C5" w14:paraId="12D238A8" w14:textId="77777777" w:rsidTr="009D6581">
        <w:tc>
          <w:tcPr>
            <w:tcW w:w="2869" w:type="dxa"/>
            <w:vMerge/>
            <w:vAlign w:val="center"/>
          </w:tcPr>
          <w:p w14:paraId="0D57807E" w14:textId="77777777" w:rsidR="00B92A07" w:rsidRPr="003473C5" w:rsidRDefault="00B92A07" w:rsidP="009D6581">
            <w:pPr>
              <w:rPr>
                <w:rStyle w:val="hervorhebung"/>
              </w:rPr>
            </w:pPr>
          </w:p>
        </w:tc>
        <w:tc>
          <w:tcPr>
            <w:tcW w:w="8221" w:type="dxa"/>
            <w:vAlign w:val="center"/>
          </w:tcPr>
          <w:p w14:paraId="70E90F67" w14:textId="398ACE85" w:rsidR="00B92A07" w:rsidRPr="004856E9" w:rsidRDefault="00B92A07" w:rsidP="009D6581">
            <w:r w:rsidRPr="004856E9">
              <w:t>Nicht-Versetzung in</w:t>
            </w:r>
            <w:r>
              <w:t xml:space="preserve"> E1 und Abgang</w:t>
            </w:r>
          </w:p>
        </w:tc>
        <w:tc>
          <w:tcPr>
            <w:tcW w:w="3261" w:type="dxa"/>
            <w:vAlign w:val="center"/>
          </w:tcPr>
          <w:p w14:paraId="3800D403" w14:textId="6F876DC3" w:rsidR="00B92A07" w:rsidRDefault="00B92A07" w:rsidP="009D6581">
            <w:r>
              <w:t>ABB oder MA-G</w:t>
            </w:r>
          </w:p>
        </w:tc>
      </w:tr>
      <w:tr w:rsidR="00B92A07" w:rsidRPr="003473C5" w14:paraId="1DC78F73" w14:textId="77777777" w:rsidTr="009D6581">
        <w:tc>
          <w:tcPr>
            <w:tcW w:w="2869" w:type="dxa"/>
            <w:vMerge/>
            <w:vAlign w:val="center"/>
          </w:tcPr>
          <w:p w14:paraId="25D43609" w14:textId="77777777" w:rsidR="00B92A07" w:rsidRPr="003473C5" w:rsidRDefault="00B92A07" w:rsidP="009D6581">
            <w:pPr>
              <w:rPr>
                <w:rStyle w:val="hervorhebung"/>
              </w:rPr>
            </w:pPr>
          </w:p>
        </w:tc>
        <w:tc>
          <w:tcPr>
            <w:tcW w:w="8221" w:type="dxa"/>
            <w:vAlign w:val="center"/>
          </w:tcPr>
          <w:p w14:paraId="5929C92A" w14:textId="097884B3" w:rsidR="00B92A07" w:rsidRPr="00947C14" w:rsidRDefault="00B92A07" w:rsidP="009D6581">
            <w:pPr>
              <w:rPr>
                <w:rFonts w:cs="Arial"/>
              </w:rPr>
            </w:pPr>
            <w:r w:rsidRPr="004856E9">
              <w:t xml:space="preserve">Nicht-Bestehen der </w:t>
            </w:r>
            <w:r>
              <w:t>ZAA-</w:t>
            </w:r>
            <w:r w:rsidRPr="004856E9">
              <w:t xml:space="preserve">Abschlussprüfung </w:t>
            </w:r>
          </w:p>
        </w:tc>
        <w:tc>
          <w:tcPr>
            <w:tcW w:w="3261" w:type="dxa"/>
            <w:vAlign w:val="center"/>
          </w:tcPr>
          <w:p w14:paraId="33173E8E" w14:textId="6A0629A5" w:rsidR="00B92A07" w:rsidRPr="00947C14" w:rsidRDefault="00B92A07" w:rsidP="009D6581">
            <w:pPr>
              <w:rPr>
                <w:rFonts w:cs="Arial"/>
              </w:rPr>
            </w:pPr>
            <w:r>
              <w:t>KABS</w:t>
            </w:r>
          </w:p>
        </w:tc>
      </w:tr>
      <w:tr w:rsidR="00B92A07" w:rsidRPr="003473C5" w14:paraId="57C3A39B" w14:textId="77777777" w:rsidTr="009D6581">
        <w:tc>
          <w:tcPr>
            <w:tcW w:w="2869" w:type="dxa"/>
            <w:vMerge/>
            <w:vAlign w:val="center"/>
          </w:tcPr>
          <w:p w14:paraId="0BD6FBA8" w14:textId="77777777" w:rsidR="00B92A07" w:rsidRPr="003473C5" w:rsidRDefault="00B92A07" w:rsidP="009D6581">
            <w:pPr>
              <w:rPr>
                <w:rStyle w:val="hervorhebung"/>
              </w:rPr>
            </w:pPr>
          </w:p>
        </w:tc>
        <w:tc>
          <w:tcPr>
            <w:tcW w:w="8221" w:type="dxa"/>
            <w:vAlign w:val="center"/>
          </w:tcPr>
          <w:p w14:paraId="51811D71" w14:textId="0C747055" w:rsidR="00B92A07" w:rsidRPr="00947C14" w:rsidRDefault="00B92A07" w:rsidP="009D6581">
            <w:pPr>
              <w:rPr>
                <w:rFonts w:cs="Arial"/>
              </w:rPr>
            </w:pPr>
            <w:r w:rsidRPr="004856E9">
              <w:t>Versetzung in E1</w:t>
            </w:r>
          </w:p>
        </w:tc>
        <w:tc>
          <w:tcPr>
            <w:tcW w:w="3261" w:type="dxa"/>
            <w:vAlign w:val="center"/>
          </w:tcPr>
          <w:p w14:paraId="615367D8" w14:textId="7AC25644" w:rsidR="00B92A07" w:rsidRPr="00947C14" w:rsidRDefault="00B92A07" w:rsidP="009D6581">
            <w:pPr>
              <w:rPr>
                <w:rFonts w:cs="Arial"/>
              </w:rPr>
            </w:pPr>
            <w:r>
              <w:t>MA-G</w:t>
            </w:r>
          </w:p>
        </w:tc>
      </w:tr>
      <w:tr w:rsidR="00B92A07" w:rsidRPr="003473C5" w14:paraId="11A4C8AC" w14:textId="77777777" w:rsidTr="009D6581">
        <w:tc>
          <w:tcPr>
            <w:tcW w:w="2869" w:type="dxa"/>
            <w:vMerge/>
            <w:vAlign w:val="center"/>
          </w:tcPr>
          <w:p w14:paraId="07685EDC" w14:textId="77777777" w:rsidR="00B92A07" w:rsidRPr="003473C5" w:rsidRDefault="00B92A07" w:rsidP="009D6581">
            <w:pPr>
              <w:rPr>
                <w:rStyle w:val="hervorhebung"/>
              </w:rPr>
            </w:pPr>
          </w:p>
        </w:tc>
        <w:tc>
          <w:tcPr>
            <w:tcW w:w="8221" w:type="dxa"/>
            <w:vAlign w:val="center"/>
          </w:tcPr>
          <w:p w14:paraId="4A0BC077" w14:textId="60C182C3" w:rsidR="00B92A07" w:rsidRPr="00947C14" w:rsidRDefault="00B92A07" w:rsidP="009D6581">
            <w:pPr>
              <w:rPr>
                <w:rFonts w:cs="Arial"/>
              </w:rPr>
            </w:pPr>
            <w:r w:rsidRPr="004856E9">
              <w:t xml:space="preserve">Bestehen der </w:t>
            </w:r>
            <w:r>
              <w:t>ZAA-</w:t>
            </w:r>
            <w:r w:rsidRPr="004856E9">
              <w:t>Abschlussprüfung</w:t>
            </w:r>
          </w:p>
        </w:tc>
        <w:tc>
          <w:tcPr>
            <w:tcW w:w="3261" w:type="dxa"/>
            <w:vAlign w:val="center"/>
          </w:tcPr>
          <w:p w14:paraId="3FE364F4" w14:textId="6EA5913B" w:rsidR="00B92A07" w:rsidRPr="00CF11C0" w:rsidRDefault="00B92A07" w:rsidP="009D6581">
            <w:r w:rsidRPr="00CF11C0">
              <w:t>MA oder MAQ</w:t>
            </w:r>
          </w:p>
        </w:tc>
      </w:tr>
      <w:tr w:rsidR="00B92A07" w:rsidRPr="003473C5" w14:paraId="6ACC983E" w14:textId="77777777" w:rsidTr="009D6581">
        <w:tc>
          <w:tcPr>
            <w:tcW w:w="2869" w:type="dxa"/>
            <w:vMerge/>
            <w:vAlign w:val="center"/>
          </w:tcPr>
          <w:p w14:paraId="79B334C4" w14:textId="77777777" w:rsidR="00B92A07" w:rsidRPr="003473C5" w:rsidRDefault="00B92A07" w:rsidP="009D6581">
            <w:pPr>
              <w:rPr>
                <w:rStyle w:val="hervorhebung"/>
              </w:rPr>
            </w:pPr>
          </w:p>
        </w:tc>
        <w:tc>
          <w:tcPr>
            <w:tcW w:w="8221" w:type="dxa"/>
          </w:tcPr>
          <w:p w14:paraId="6AFC2B93" w14:textId="5001C313" w:rsidR="00B92A07" w:rsidRPr="004856E9" w:rsidRDefault="00B92A07" w:rsidP="009D6581">
            <w:r>
              <w:t>Abschluss mit Förderung IB-LER</w:t>
            </w:r>
          </w:p>
        </w:tc>
        <w:tc>
          <w:tcPr>
            <w:tcW w:w="3261" w:type="dxa"/>
          </w:tcPr>
          <w:p w14:paraId="6720A7A7" w14:textId="7C61D3A8" w:rsidR="00B92A07" w:rsidRDefault="00B92A07" w:rsidP="009D6581">
            <w:r>
              <w:t>BAFL</w:t>
            </w:r>
          </w:p>
        </w:tc>
      </w:tr>
      <w:tr w:rsidR="00B92A07" w:rsidRPr="003473C5" w14:paraId="63655331" w14:textId="77777777" w:rsidTr="009D6581">
        <w:tc>
          <w:tcPr>
            <w:tcW w:w="2869" w:type="dxa"/>
            <w:vMerge/>
            <w:vAlign w:val="center"/>
          </w:tcPr>
          <w:p w14:paraId="21C38FA8" w14:textId="77777777" w:rsidR="00B92A07" w:rsidRPr="003473C5" w:rsidRDefault="00B92A07" w:rsidP="009D6581">
            <w:pPr>
              <w:rPr>
                <w:rStyle w:val="hervorhebung"/>
              </w:rPr>
            </w:pPr>
          </w:p>
        </w:tc>
        <w:tc>
          <w:tcPr>
            <w:tcW w:w="8221" w:type="dxa"/>
          </w:tcPr>
          <w:p w14:paraId="666AF0CD" w14:textId="431E3052" w:rsidR="00B92A07" w:rsidRDefault="00B92A07" w:rsidP="009D6581">
            <w:r w:rsidRPr="00CC13E9">
              <w:t xml:space="preserve">Verlassen des allgemeinbildenden Schulsystems </w:t>
            </w:r>
            <w:r>
              <w:t>nach</w:t>
            </w:r>
            <w:r w:rsidRPr="00CC13E9">
              <w:t xml:space="preserve"> </w:t>
            </w:r>
            <w:r>
              <w:t>Förderung IB-GE</w:t>
            </w:r>
          </w:p>
        </w:tc>
        <w:tc>
          <w:tcPr>
            <w:tcW w:w="3261" w:type="dxa"/>
          </w:tcPr>
          <w:p w14:paraId="2FA4E155" w14:textId="768C14D5" w:rsidR="00B92A07" w:rsidRDefault="00B92A07" w:rsidP="009D6581">
            <w:r>
              <w:t>GE</w:t>
            </w:r>
            <w:commentRangeStart w:id="200"/>
            <w:commentRangeEnd w:id="200"/>
            <w:r>
              <w:rPr>
                <w:rStyle w:val="Kommentarzeichen"/>
              </w:rPr>
              <w:commentReference w:id="200"/>
            </w:r>
          </w:p>
        </w:tc>
      </w:tr>
      <w:tr w:rsidR="00B92A07" w:rsidRPr="003473C5" w14:paraId="6582868F" w14:textId="77777777" w:rsidTr="009D6581">
        <w:tc>
          <w:tcPr>
            <w:tcW w:w="2869" w:type="dxa"/>
            <w:vMerge/>
            <w:vAlign w:val="center"/>
          </w:tcPr>
          <w:p w14:paraId="45F975EA" w14:textId="77777777" w:rsidR="00B92A07" w:rsidRPr="003473C5" w:rsidRDefault="00B92A07" w:rsidP="009D6581">
            <w:pPr>
              <w:rPr>
                <w:rStyle w:val="hervorhebung"/>
              </w:rPr>
            </w:pPr>
          </w:p>
        </w:tc>
        <w:tc>
          <w:tcPr>
            <w:tcW w:w="8221" w:type="dxa"/>
          </w:tcPr>
          <w:p w14:paraId="0E2D615C" w14:textId="3147A52F" w:rsidR="00B92A07" w:rsidRPr="004856E9" w:rsidRDefault="00B92A07" w:rsidP="009D6581">
            <w:r w:rsidRPr="00020EB5">
              <w:t>Abgang eines ausländischen Gastschülers</w:t>
            </w:r>
          </w:p>
        </w:tc>
        <w:tc>
          <w:tcPr>
            <w:tcW w:w="3261" w:type="dxa"/>
          </w:tcPr>
          <w:p w14:paraId="7DFCC79B" w14:textId="19C83937" w:rsidR="00B92A07" w:rsidRDefault="00B92A07" w:rsidP="009D6581">
            <w:r w:rsidRPr="000514D3">
              <w:t>ABAG</w:t>
            </w:r>
          </w:p>
        </w:tc>
      </w:tr>
    </w:tbl>
    <w:p w14:paraId="2C367822" w14:textId="05627350" w:rsidR="009D6581" w:rsidRDefault="009D6581" w:rsidP="009D6581">
      <w:pPr>
        <w:pStyle w:val="LDTextinhalt"/>
      </w:pPr>
      <w:bookmarkStart w:id="201" w:name="_Ref104370614"/>
      <w:bookmarkStart w:id="202" w:name="_Ref104370623"/>
      <w:bookmarkStart w:id="203" w:name="_Toc130807877"/>
      <w:bookmarkStart w:id="204" w:name="_Toc195248823"/>
    </w:p>
    <w:p w14:paraId="2CEE694E" w14:textId="77777777" w:rsidR="009D6581" w:rsidRDefault="009D6581">
      <w:pPr>
        <w:spacing w:before="0" w:after="200" w:line="276" w:lineRule="auto"/>
      </w:pPr>
      <w:r>
        <w:br w:type="page"/>
      </w:r>
    </w:p>
    <w:p w14:paraId="1573FBE4" w14:textId="26B29623" w:rsidR="002801AA" w:rsidRDefault="002801AA" w:rsidP="0017433A">
      <w:pPr>
        <w:pStyle w:val="berschrift3"/>
      </w:pPr>
      <w:bookmarkStart w:id="205" w:name="_Toc226530817"/>
      <w:r>
        <w:lastRenderedPageBreak/>
        <w:t>Abschlusseinträge an GYM8</w:t>
      </w:r>
      <w:bookmarkEnd w:id="201"/>
      <w:bookmarkEnd w:id="202"/>
      <w:bookmarkEnd w:id="203"/>
      <w:bookmarkEnd w:id="204"/>
      <w:bookmarkEnd w:id="205"/>
    </w:p>
    <w:tbl>
      <w:tblPr>
        <w:tblW w:w="14351" w:type="dxa"/>
        <w:tblInd w:w="817"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3152"/>
        <w:gridCol w:w="8222"/>
        <w:gridCol w:w="2977"/>
      </w:tblGrid>
      <w:tr w:rsidR="002801AA" w:rsidRPr="00661D44" w14:paraId="4D7681E7" w14:textId="77777777" w:rsidTr="009D6581">
        <w:tc>
          <w:tcPr>
            <w:tcW w:w="3152" w:type="dxa"/>
            <w:tcBorders>
              <w:top w:val="single" w:sz="4" w:space="0" w:color="808080"/>
              <w:bottom w:val="single" w:sz="4" w:space="0" w:color="808080"/>
              <w:right w:val="single" w:sz="4" w:space="0" w:color="808080"/>
            </w:tcBorders>
            <w:shd w:val="clear" w:color="auto" w:fill="F2F2F2"/>
            <w:vAlign w:val="center"/>
          </w:tcPr>
          <w:p w14:paraId="2F804358" w14:textId="77777777" w:rsidR="002801AA" w:rsidRPr="00DC5C78" w:rsidRDefault="002801AA" w:rsidP="00E10195">
            <w:pPr>
              <w:rPr>
                <w:rStyle w:val="hervorhebungblau"/>
              </w:rPr>
            </w:pPr>
            <w:r w:rsidRPr="00DC5C78">
              <w:rPr>
                <w:rStyle w:val="hervorhebungblau"/>
              </w:rPr>
              <w:t>Jahrgangsstufe</w:t>
            </w:r>
          </w:p>
        </w:tc>
        <w:tc>
          <w:tcPr>
            <w:tcW w:w="8222" w:type="dxa"/>
            <w:tcBorders>
              <w:top w:val="single" w:sz="4" w:space="0" w:color="808080"/>
              <w:left w:val="single" w:sz="4" w:space="0" w:color="808080"/>
              <w:bottom w:val="single" w:sz="4" w:space="0" w:color="808080"/>
            </w:tcBorders>
            <w:shd w:val="clear" w:color="auto" w:fill="F2F2F2"/>
            <w:vAlign w:val="center"/>
          </w:tcPr>
          <w:p w14:paraId="66A4471B" w14:textId="77777777" w:rsidR="002801AA" w:rsidRPr="00DC5C78" w:rsidRDefault="002801AA" w:rsidP="00E10195">
            <w:pPr>
              <w:rPr>
                <w:rStyle w:val="hervorhebungblau"/>
              </w:rPr>
            </w:pPr>
            <w:r w:rsidRPr="00DC5C78">
              <w:rPr>
                <w:rStyle w:val="hervorhebungblau"/>
              </w:rPr>
              <w:t>Ereignis</w:t>
            </w:r>
          </w:p>
        </w:tc>
        <w:tc>
          <w:tcPr>
            <w:tcW w:w="2977" w:type="dxa"/>
            <w:tcBorders>
              <w:top w:val="single" w:sz="4" w:space="0" w:color="808080"/>
              <w:left w:val="single" w:sz="4" w:space="0" w:color="808080"/>
              <w:bottom w:val="single" w:sz="4" w:space="0" w:color="808080"/>
            </w:tcBorders>
            <w:shd w:val="clear" w:color="auto" w:fill="F2F2F2"/>
            <w:vAlign w:val="center"/>
          </w:tcPr>
          <w:p w14:paraId="4748C33B" w14:textId="77777777" w:rsidR="002801AA" w:rsidRPr="00DC5C78" w:rsidRDefault="002801AA" w:rsidP="00E10195">
            <w:pPr>
              <w:rPr>
                <w:rStyle w:val="hervorhebungblau"/>
              </w:rPr>
            </w:pPr>
            <w:r w:rsidRPr="00DC5C78">
              <w:rPr>
                <w:rStyle w:val="hervorhebungblau"/>
              </w:rPr>
              <w:t>Abschluss</w:t>
            </w:r>
            <w:r>
              <w:rPr>
                <w:rStyle w:val="hervorhebungblau"/>
              </w:rPr>
              <w:t>eintrag</w:t>
            </w:r>
          </w:p>
        </w:tc>
      </w:tr>
      <w:tr w:rsidR="002801AA" w14:paraId="7BCB4EE9" w14:textId="77777777" w:rsidTr="009D6581">
        <w:tc>
          <w:tcPr>
            <w:tcW w:w="3152" w:type="dxa"/>
            <w:vMerge w:val="restart"/>
          </w:tcPr>
          <w:p w14:paraId="56626218" w14:textId="77777777" w:rsidR="002801AA" w:rsidRPr="002801AA" w:rsidRDefault="002801AA" w:rsidP="00E10195">
            <w:pPr>
              <w:pStyle w:val="LDTextinhalt"/>
              <w:rPr>
                <w:rStyle w:val="LDwichtigerText"/>
              </w:rPr>
            </w:pPr>
            <w:r w:rsidRPr="002801AA">
              <w:rPr>
                <w:rStyle w:val="LDwichtigerText"/>
              </w:rPr>
              <w:t>9</w:t>
            </w:r>
          </w:p>
          <w:p w14:paraId="175A1122" w14:textId="77777777" w:rsidR="002801AA" w:rsidRPr="00DC5C78" w:rsidRDefault="002801AA" w:rsidP="00E10195">
            <w:pPr>
              <w:pStyle w:val="LDTextinhalt"/>
              <w:rPr>
                <w:rStyle w:val="hervorhebung"/>
              </w:rPr>
            </w:pPr>
          </w:p>
        </w:tc>
        <w:tc>
          <w:tcPr>
            <w:tcW w:w="8222" w:type="dxa"/>
            <w:vAlign w:val="center"/>
          </w:tcPr>
          <w:p w14:paraId="754FF3BB" w14:textId="77777777" w:rsidR="002801AA" w:rsidRPr="00693B43" w:rsidRDefault="002801AA" w:rsidP="00E10195">
            <w:pPr>
              <w:pStyle w:val="LDTextinhalt"/>
              <w:rPr>
                <w:rFonts w:cs="Arial"/>
                <w:szCs w:val="20"/>
              </w:rPr>
            </w:pPr>
            <w:r w:rsidRPr="00F22637">
              <w:t>Abbruch der Schullaufbahn vor Ende 9</w:t>
            </w:r>
            <w:r>
              <w:t xml:space="preserve"> bei Erfüllung der Schulpflicht</w:t>
            </w:r>
          </w:p>
        </w:tc>
        <w:tc>
          <w:tcPr>
            <w:tcW w:w="2977" w:type="dxa"/>
            <w:vAlign w:val="center"/>
          </w:tcPr>
          <w:p w14:paraId="1746377C" w14:textId="278C721C" w:rsidR="002801AA" w:rsidRPr="00693B43" w:rsidRDefault="002801AA" w:rsidP="00E10195">
            <w:pPr>
              <w:pStyle w:val="LDTextinhalt"/>
              <w:rPr>
                <w:rFonts w:cs="Arial"/>
                <w:szCs w:val="20"/>
              </w:rPr>
            </w:pPr>
            <w:r w:rsidRPr="00B62A8D">
              <w:t>OHA</w:t>
            </w:r>
            <w:r>
              <w:t xml:space="preserve"> oder OLH</w:t>
            </w:r>
            <w:r w:rsidR="00B92A07">
              <w:rPr>
                <w:rStyle w:val="Funotenzeichen"/>
              </w:rPr>
              <w:footnoteReference w:id="9"/>
            </w:r>
          </w:p>
        </w:tc>
      </w:tr>
      <w:tr w:rsidR="002801AA" w:rsidRPr="00A77AAC" w14:paraId="093E0CF8" w14:textId="77777777" w:rsidTr="009D6581">
        <w:tc>
          <w:tcPr>
            <w:tcW w:w="3152" w:type="dxa"/>
            <w:vMerge/>
          </w:tcPr>
          <w:p w14:paraId="419F29B2" w14:textId="77777777" w:rsidR="002801AA" w:rsidRPr="00DC5C78" w:rsidRDefault="002801AA" w:rsidP="00E10195">
            <w:pPr>
              <w:pStyle w:val="LDTextinhalt"/>
              <w:rPr>
                <w:rStyle w:val="hervorhebung"/>
              </w:rPr>
            </w:pPr>
          </w:p>
        </w:tc>
        <w:tc>
          <w:tcPr>
            <w:tcW w:w="8222" w:type="dxa"/>
            <w:vAlign w:val="center"/>
          </w:tcPr>
          <w:p w14:paraId="120F5E9E" w14:textId="77777777" w:rsidR="002801AA" w:rsidRPr="00947C14" w:rsidRDefault="002801AA" w:rsidP="00E10195">
            <w:pPr>
              <w:pStyle w:val="LDTextinhalt"/>
              <w:rPr>
                <w:rFonts w:cs="Arial"/>
                <w:szCs w:val="20"/>
              </w:rPr>
            </w:pPr>
            <w:r w:rsidRPr="004856E9">
              <w:t>Nicht-Versetzung in E1</w:t>
            </w:r>
            <w:r>
              <w:t xml:space="preserve"> und Abgang</w:t>
            </w:r>
          </w:p>
        </w:tc>
        <w:tc>
          <w:tcPr>
            <w:tcW w:w="2977" w:type="dxa"/>
            <w:vAlign w:val="center"/>
          </w:tcPr>
          <w:p w14:paraId="72AD9BC7" w14:textId="0A5C54E9" w:rsidR="002801AA" w:rsidRPr="00947C14" w:rsidRDefault="002801AA" w:rsidP="00E10195">
            <w:pPr>
              <w:pStyle w:val="LDTextinhalt"/>
              <w:rPr>
                <w:rFonts w:cs="Arial"/>
                <w:szCs w:val="20"/>
              </w:rPr>
            </w:pPr>
            <w:r>
              <w:t>OHA, OLH</w:t>
            </w:r>
            <w:r w:rsidR="00B92A07">
              <w:rPr>
                <w:rStyle w:val="Funotenzeichen"/>
              </w:rPr>
              <w:t>9</w:t>
            </w:r>
            <w:r>
              <w:t xml:space="preserve"> oder HA-G (Konferenzentscheidung)</w:t>
            </w:r>
          </w:p>
        </w:tc>
      </w:tr>
      <w:tr w:rsidR="002801AA" w:rsidRPr="003473C5" w14:paraId="6E0D8D7A" w14:textId="77777777" w:rsidTr="009D6581">
        <w:tc>
          <w:tcPr>
            <w:tcW w:w="3152" w:type="dxa"/>
            <w:vMerge/>
          </w:tcPr>
          <w:p w14:paraId="2C843A52" w14:textId="77777777" w:rsidR="002801AA" w:rsidRPr="00DC5C78" w:rsidRDefault="002801AA" w:rsidP="00E10195">
            <w:pPr>
              <w:pStyle w:val="LDTextinhalt"/>
              <w:rPr>
                <w:rStyle w:val="hervorhebung"/>
              </w:rPr>
            </w:pPr>
          </w:p>
        </w:tc>
        <w:tc>
          <w:tcPr>
            <w:tcW w:w="8222" w:type="dxa"/>
            <w:vAlign w:val="center"/>
          </w:tcPr>
          <w:p w14:paraId="67BE266A" w14:textId="77777777" w:rsidR="002801AA" w:rsidRPr="00947C14" w:rsidRDefault="002801AA" w:rsidP="00E10195">
            <w:pPr>
              <w:pStyle w:val="LDTextinhalt"/>
              <w:rPr>
                <w:rFonts w:cs="Arial"/>
              </w:rPr>
            </w:pPr>
            <w:r w:rsidRPr="004856E9">
              <w:t>Versetzung in E1</w:t>
            </w:r>
          </w:p>
        </w:tc>
        <w:tc>
          <w:tcPr>
            <w:tcW w:w="2977" w:type="dxa"/>
            <w:vAlign w:val="center"/>
          </w:tcPr>
          <w:p w14:paraId="04D4AD6B" w14:textId="77777777" w:rsidR="002801AA" w:rsidRPr="00947C14" w:rsidRDefault="002801AA" w:rsidP="00E10195">
            <w:pPr>
              <w:pStyle w:val="LDTextinhalt"/>
              <w:rPr>
                <w:rFonts w:cs="Arial"/>
              </w:rPr>
            </w:pPr>
            <w:r>
              <w:t>HA-G</w:t>
            </w:r>
          </w:p>
        </w:tc>
      </w:tr>
      <w:tr w:rsidR="00B92A07" w:rsidRPr="003473C5" w14:paraId="76CAD106" w14:textId="77777777" w:rsidTr="009D6581">
        <w:tc>
          <w:tcPr>
            <w:tcW w:w="3152" w:type="dxa"/>
            <w:vMerge/>
          </w:tcPr>
          <w:p w14:paraId="45B4B572" w14:textId="77777777" w:rsidR="00B92A07" w:rsidRPr="00DC5C78" w:rsidRDefault="00B92A07" w:rsidP="00E10195">
            <w:pPr>
              <w:pStyle w:val="LDTextinhalt"/>
              <w:rPr>
                <w:rStyle w:val="hervorhebung"/>
              </w:rPr>
            </w:pPr>
          </w:p>
        </w:tc>
        <w:tc>
          <w:tcPr>
            <w:tcW w:w="8222" w:type="dxa"/>
            <w:vAlign w:val="center"/>
          </w:tcPr>
          <w:p w14:paraId="40A1A277" w14:textId="70CC99FF" w:rsidR="00B92A07" w:rsidRPr="004856E9" w:rsidRDefault="00B92A07" w:rsidP="00E10195">
            <w:pPr>
              <w:pStyle w:val="LDTextinhalt"/>
            </w:pPr>
            <w:r w:rsidRPr="004856E9">
              <w:t>Versetzung in E1</w:t>
            </w:r>
            <w:r>
              <w:t xml:space="preserve"> und Abgang (</w:t>
            </w:r>
            <w:r w:rsidRPr="00B45C17">
              <w:t>nur bei Schulversuch mit weiteren Kriterien</w:t>
            </w:r>
            <w:r>
              <w:t>)</w:t>
            </w:r>
          </w:p>
        </w:tc>
        <w:tc>
          <w:tcPr>
            <w:tcW w:w="2977" w:type="dxa"/>
            <w:vAlign w:val="center"/>
          </w:tcPr>
          <w:p w14:paraId="13E29716" w14:textId="736DCE82" w:rsidR="00B92A07" w:rsidRDefault="00B92A07" w:rsidP="00E10195">
            <w:pPr>
              <w:pStyle w:val="LDTextinhalt"/>
            </w:pPr>
            <w:r>
              <w:t>MA-G</w:t>
            </w:r>
            <w:commentRangeStart w:id="206"/>
            <w:commentRangeEnd w:id="206"/>
            <w:r>
              <w:rPr>
                <w:rStyle w:val="Kommentarzeichen"/>
              </w:rPr>
              <w:commentReference w:id="206"/>
            </w:r>
            <w:r>
              <w:rPr>
                <w:rStyle w:val="Funotenzeichen"/>
              </w:rPr>
              <w:footnoteReference w:id="10"/>
            </w:r>
          </w:p>
        </w:tc>
      </w:tr>
      <w:tr w:rsidR="00B92A07" w:rsidRPr="003473C5" w14:paraId="56701F81" w14:textId="77777777" w:rsidTr="009D6581">
        <w:tc>
          <w:tcPr>
            <w:tcW w:w="3152" w:type="dxa"/>
            <w:vMerge/>
          </w:tcPr>
          <w:p w14:paraId="18F97696" w14:textId="77777777" w:rsidR="00B92A07" w:rsidRPr="00DC5C78" w:rsidRDefault="00B92A07" w:rsidP="00B92A07">
            <w:pPr>
              <w:pStyle w:val="LDTextinhalt"/>
              <w:rPr>
                <w:rStyle w:val="hervorhebung"/>
              </w:rPr>
            </w:pPr>
          </w:p>
        </w:tc>
        <w:tc>
          <w:tcPr>
            <w:tcW w:w="8222" w:type="dxa"/>
          </w:tcPr>
          <w:p w14:paraId="3547164F" w14:textId="716157F9" w:rsidR="00B92A07" w:rsidRPr="00947C14" w:rsidRDefault="00B92A07" w:rsidP="00B92A07">
            <w:pPr>
              <w:pStyle w:val="LDTextinhalt"/>
              <w:rPr>
                <w:rFonts w:cs="Arial"/>
                <w:szCs w:val="20"/>
              </w:rPr>
            </w:pPr>
            <w:r w:rsidRPr="00020EB5">
              <w:t>Abgang eines ausländischen Gastschülers</w:t>
            </w:r>
          </w:p>
        </w:tc>
        <w:tc>
          <w:tcPr>
            <w:tcW w:w="2977" w:type="dxa"/>
          </w:tcPr>
          <w:p w14:paraId="032FA8EC" w14:textId="3D6EC151" w:rsidR="00B92A07" w:rsidRPr="00947C14" w:rsidRDefault="00B92A07" w:rsidP="00B92A07">
            <w:pPr>
              <w:pStyle w:val="LDTextinhalt"/>
              <w:rPr>
                <w:rFonts w:cs="Arial"/>
                <w:szCs w:val="20"/>
              </w:rPr>
            </w:pPr>
            <w:r w:rsidRPr="000514D3">
              <w:t>ABAG</w:t>
            </w:r>
          </w:p>
        </w:tc>
      </w:tr>
      <w:tr w:rsidR="00B92A07" w:rsidRPr="003473C5" w14:paraId="08F54538" w14:textId="77777777" w:rsidTr="009D6581">
        <w:tc>
          <w:tcPr>
            <w:tcW w:w="3152" w:type="dxa"/>
          </w:tcPr>
          <w:p w14:paraId="2675736E" w14:textId="21D0091E" w:rsidR="00B92A07" w:rsidRPr="00DC5C78" w:rsidRDefault="00B92A07" w:rsidP="00B92A07">
            <w:pPr>
              <w:pStyle w:val="LDTextinhalt"/>
              <w:rPr>
                <w:rStyle w:val="hervorhebung"/>
              </w:rPr>
            </w:pPr>
            <w:r w:rsidRPr="002801AA">
              <w:rPr>
                <w:rStyle w:val="LDwichtigerText"/>
              </w:rPr>
              <w:t xml:space="preserve">9 </w:t>
            </w:r>
            <w:r w:rsidRPr="003D115B">
              <w:t>mit bereits vorhandenem Abschlusseintrag</w:t>
            </w:r>
          </w:p>
        </w:tc>
        <w:tc>
          <w:tcPr>
            <w:tcW w:w="8222" w:type="dxa"/>
            <w:vAlign w:val="center"/>
          </w:tcPr>
          <w:p w14:paraId="02DA0C18" w14:textId="77777777" w:rsidR="00B92A07" w:rsidRPr="00693B43" w:rsidRDefault="00B92A07" w:rsidP="00B92A07">
            <w:pPr>
              <w:pStyle w:val="LDTextinhalt"/>
              <w:rPr>
                <w:rFonts w:cs="Arial"/>
                <w:szCs w:val="20"/>
              </w:rPr>
            </w:pPr>
            <w:r w:rsidRPr="004856E9">
              <w:t>Abbruch der Schullaufbahn vor Ende 9</w:t>
            </w:r>
          </w:p>
        </w:tc>
        <w:tc>
          <w:tcPr>
            <w:tcW w:w="2977" w:type="dxa"/>
            <w:vAlign w:val="center"/>
          </w:tcPr>
          <w:p w14:paraId="020EB2FD" w14:textId="77777777" w:rsidR="00B92A07" w:rsidRPr="00693B43" w:rsidRDefault="00B92A07" w:rsidP="00B92A07">
            <w:pPr>
              <w:pStyle w:val="LDTextinhalt"/>
              <w:rPr>
                <w:rFonts w:cs="Arial"/>
                <w:szCs w:val="20"/>
              </w:rPr>
            </w:pPr>
            <w:r w:rsidRPr="00C244CF">
              <w:t>ABB</w:t>
            </w:r>
          </w:p>
        </w:tc>
      </w:tr>
    </w:tbl>
    <w:p w14:paraId="753DA670" w14:textId="09EC5AFA" w:rsidR="00980C77" w:rsidRDefault="00980C77">
      <w:pPr>
        <w:spacing w:before="0" w:after="200" w:line="276" w:lineRule="auto"/>
      </w:pPr>
      <w:r>
        <w:br w:type="page"/>
      </w:r>
    </w:p>
    <w:p w14:paraId="59271DB5" w14:textId="77777777" w:rsidR="002801AA" w:rsidRDefault="002801AA" w:rsidP="0017433A">
      <w:pPr>
        <w:pStyle w:val="berschrift3"/>
      </w:pPr>
      <w:bookmarkStart w:id="207" w:name="_Ref104370637"/>
      <w:bookmarkStart w:id="208" w:name="_Ref104370647"/>
      <w:bookmarkStart w:id="209" w:name="_Toc130807878"/>
      <w:bookmarkStart w:id="210" w:name="_Toc195248824"/>
      <w:bookmarkStart w:id="211" w:name="_Toc226530818"/>
      <w:r>
        <w:lastRenderedPageBreak/>
        <w:t>Abschlusseinträge an GYM</w:t>
      </w:r>
      <w:bookmarkEnd w:id="207"/>
      <w:bookmarkEnd w:id="208"/>
      <w:bookmarkEnd w:id="209"/>
      <w:bookmarkEnd w:id="210"/>
      <w:bookmarkEnd w:id="211"/>
    </w:p>
    <w:tbl>
      <w:tblPr>
        <w:tblW w:w="14351" w:type="dxa"/>
        <w:tblInd w:w="817"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3294"/>
        <w:gridCol w:w="7371"/>
        <w:gridCol w:w="3686"/>
      </w:tblGrid>
      <w:tr w:rsidR="002801AA" w:rsidRPr="00661D44" w14:paraId="57F1ED2D" w14:textId="77777777" w:rsidTr="009D6581">
        <w:tc>
          <w:tcPr>
            <w:tcW w:w="3294" w:type="dxa"/>
            <w:tcBorders>
              <w:top w:val="single" w:sz="4" w:space="0" w:color="808080"/>
              <w:bottom w:val="single" w:sz="4" w:space="0" w:color="808080"/>
              <w:right w:val="single" w:sz="4" w:space="0" w:color="808080"/>
            </w:tcBorders>
            <w:shd w:val="clear" w:color="auto" w:fill="F2F2F2"/>
            <w:vAlign w:val="center"/>
          </w:tcPr>
          <w:p w14:paraId="6C953DAE" w14:textId="77777777" w:rsidR="002801AA" w:rsidRPr="00DC5C78" w:rsidRDefault="002801AA" w:rsidP="00E10195">
            <w:pPr>
              <w:rPr>
                <w:rStyle w:val="hervorhebungblau"/>
              </w:rPr>
            </w:pPr>
            <w:r w:rsidRPr="00DC5C78">
              <w:rPr>
                <w:rStyle w:val="hervorhebungblau"/>
              </w:rPr>
              <w:t>Jahrgangsstufe</w:t>
            </w:r>
          </w:p>
        </w:tc>
        <w:tc>
          <w:tcPr>
            <w:tcW w:w="7371" w:type="dxa"/>
            <w:tcBorders>
              <w:top w:val="single" w:sz="4" w:space="0" w:color="808080"/>
              <w:left w:val="single" w:sz="4" w:space="0" w:color="808080"/>
              <w:bottom w:val="single" w:sz="4" w:space="0" w:color="808080"/>
            </w:tcBorders>
            <w:shd w:val="clear" w:color="auto" w:fill="F2F2F2"/>
            <w:vAlign w:val="center"/>
          </w:tcPr>
          <w:p w14:paraId="346C244A" w14:textId="77777777" w:rsidR="002801AA" w:rsidRPr="00DC5C78" w:rsidRDefault="002801AA" w:rsidP="00E10195">
            <w:pPr>
              <w:rPr>
                <w:rStyle w:val="hervorhebungblau"/>
              </w:rPr>
            </w:pPr>
            <w:r w:rsidRPr="00DC5C78">
              <w:rPr>
                <w:rStyle w:val="hervorhebungblau"/>
              </w:rPr>
              <w:t>Ereignis</w:t>
            </w:r>
          </w:p>
        </w:tc>
        <w:tc>
          <w:tcPr>
            <w:tcW w:w="3686" w:type="dxa"/>
            <w:tcBorders>
              <w:top w:val="single" w:sz="4" w:space="0" w:color="808080"/>
              <w:left w:val="single" w:sz="4" w:space="0" w:color="808080"/>
              <w:bottom w:val="single" w:sz="4" w:space="0" w:color="808080"/>
            </w:tcBorders>
            <w:shd w:val="clear" w:color="auto" w:fill="F2F2F2"/>
            <w:vAlign w:val="center"/>
          </w:tcPr>
          <w:p w14:paraId="33B8E9E6" w14:textId="77777777" w:rsidR="002801AA" w:rsidRPr="00DC5C78" w:rsidRDefault="002801AA" w:rsidP="00E10195">
            <w:pPr>
              <w:rPr>
                <w:rStyle w:val="hervorhebungblau"/>
              </w:rPr>
            </w:pPr>
            <w:r w:rsidRPr="00DC5C78">
              <w:rPr>
                <w:rStyle w:val="hervorhebungblau"/>
              </w:rPr>
              <w:t>Abschluss</w:t>
            </w:r>
            <w:r>
              <w:rPr>
                <w:rStyle w:val="hervorhebungblau"/>
              </w:rPr>
              <w:t>eintrag</w:t>
            </w:r>
          </w:p>
        </w:tc>
      </w:tr>
      <w:tr w:rsidR="002801AA" w14:paraId="25630EA0" w14:textId="77777777" w:rsidTr="009D6581">
        <w:tc>
          <w:tcPr>
            <w:tcW w:w="3294" w:type="dxa"/>
            <w:vMerge w:val="restart"/>
          </w:tcPr>
          <w:p w14:paraId="7724C244" w14:textId="77777777" w:rsidR="002801AA" w:rsidRPr="002801AA" w:rsidRDefault="002801AA" w:rsidP="009D6581">
            <w:pPr>
              <w:rPr>
                <w:rStyle w:val="LDwichtigerText"/>
              </w:rPr>
            </w:pPr>
            <w:r w:rsidRPr="002801AA">
              <w:rPr>
                <w:rStyle w:val="LDwichtigerText"/>
              </w:rPr>
              <w:t>9</w:t>
            </w:r>
          </w:p>
          <w:p w14:paraId="583DB29F" w14:textId="77777777" w:rsidR="002801AA" w:rsidRPr="00D03032" w:rsidRDefault="002801AA" w:rsidP="009D6581"/>
          <w:p w14:paraId="51FA6AC8" w14:textId="77777777" w:rsidR="002801AA" w:rsidRPr="00D03032" w:rsidRDefault="002801AA" w:rsidP="009D6581"/>
          <w:p w14:paraId="0EDF5F83" w14:textId="77777777" w:rsidR="002801AA" w:rsidRPr="00D03032" w:rsidRDefault="002801AA" w:rsidP="009D6581"/>
          <w:p w14:paraId="2A5FEACD" w14:textId="77777777" w:rsidR="002801AA" w:rsidRPr="00D03032" w:rsidRDefault="002801AA" w:rsidP="009D6581"/>
        </w:tc>
        <w:tc>
          <w:tcPr>
            <w:tcW w:w="7371" w:type="dxa"/>
            <w:vAlign w:val="center"/>
          </w:tcPr>
          <w:p w14:paraId="3CBF7584" w14:textId="77777777" w:rsidR="002801AA" w:rsidRPr="00693B43" w:rsidRDefault="002801AA" w:rsidP="009D6581">
            <w:pPr>
              <w:rPr>
                <w:rFonts w:cs="Arial"/>
              </w:rPr>
            </w:pPr>
            <w:r w:rsidRPr="00F22637">
              <w:t>Abbruch der Schullaufbahn vor Ende 9</w:t>
            </w:r>
          </w:p>
        </w:tc>
        <w:tc>
          <w:tcPr>
            <w:tcW w:w="3686" w:type="dxa"/>
            <w:vAlign w:val="center"/>
          </w:tcPr>
          <w:p w14:paraId="180C27E4" w14:textId="75133C02" w:rsidR="002801AA" w:rsidRPr="00693B43" w:rsidRDefault="002801AA" w:rsidP="009D6581">
            <w:pPr>
              <w:rPr>
                <w:rFonts w:cs="Arial"/>
              </w:rPr>
            </w:pPr>
            <w:r w:rsidRPr="00B62A8D">
              <w:t>OHA</w:t>
            </w:r>
            <w:r>
              <w:t xml:space="preserve"> oder OLH</w:t>
            </w:r>
            <w:r w:rsidR="009D6581">
              <w:rPr>
                <w:vertAlign w:val="superscript"/>
              </w:rPr>
              <w:t>1</w:t>
            </w:r>
          </w:p>
        </w:tc>
      </w:tr>
      <w:tr w:rsidR="002801AA" w:rsidRPr="00A77AAC" w14:paraId="76490493" w14:textId="77777777" w:rsidTr="009D6581">
        <w:tc>
          <w:tcPr>
            <w:tcW w:w="3294" w:type="dxa"/>
            <w:vMerge/>
          </w:tcPr>
          <w:p w14:paraId="6434DDD3" w14:textId="77777777" w:rsidR="002801AA" w:rsidRPr="00DC5C78" w:rsidRDefault="002801AA" w:rsidP="009D6581">
            <w:pPr>
              <w:rPr>
                <w:rStyle w:val="hervorhebung"/>
              </w:rPr>
            </w:pPr>
          </w:p>
        </w:tc>
        <w:tc>
          <w:tcPr>
            <w:tcW w:w="7371" w:type="dxa"/>
            <w:vAlign w:val="center"/>
          </w:tcPr>
          <w:p w14:paraId="5B2ECF5A" w14:textId="77777777" w:rsidR="002801AA" w:rsidRPr="00947C14" w:rsidRDefault="002801AA" w:rsidP="009D6581">
            <w:pPr>
              <w:rPr>
                <w:rFonts w:cs="Arial"/>
              </w:rPr>
            </w:pPr>
            <w:r w:rsidRPr="00426179">
              <w:t>Nicht-Versetzung in 10/1</w:t>
            </w:r>
            <w:r>
              <w:t xml:space="preserve"> und Abgang</w:t>
            </w:r>
          </w:p>
        </w:tc>
        <w:tc>
          <w:tcPr>
            <w:tcW w:w="3686" w:type="dxa"/>
            <w:vAlign w:val="center"/>
          </w:tcPr>
          <w:p w14:paraId="2DD59885" w14:textId="565E7D82" w:rsidR="002801AA" w:rsidRPr="00947C14" w:rsidRDefault="002801AA" w:rsidP="009D6581">
            <w:pPr>
              <w:rPr>
                <w:rFonts w:cs="Arial"/>
              </w:rPr>
            </w:pPr>
            <w:r>
              <w:t>OHA, OLH</w:t>
            </w:r>
            <w:r w:rsidR="00B92A07">
              <w:rPr>
                <w:rStyle w:val="Funotenzeichen"/>
              </w:rPr>
              <w:t>1</w:t>
            </w:r>
            <w:r>
              <w:t xml:space="preserve"> oder HA-G</w:t>
            </w:r>
            <w:r w:rsidRPr="003D115B">
              <w:rPr>
                <w:rStyle w:val="Funotenzeichen"/>
              </w:rPr>
              <w:t xml:space="preserve"> </w:t>
            </w:r>
            <w:r>
              <w:t>(Konferenzentscheidung)</w:t>
            </w:r>
          </w:p>
        </w:tc>
      </w:tr>
      <w:tr w:rsidR="00B92A07" w:rsidRPr="00A77AAC" w14:paraId="311DC8DE" w14:textId="77777777" w:rsidTr="009D6581">
        <w:tc>
          <w:tcPr>
            <w:tcW w:w="3294" w:type="dxa"/>
            <w:vMerge/>
          </w:tcPr>
          <w:p w14:paraId="38066F21" w14:textId="77777777" w:rsidR="00B92A07" w:rsidRPr="00DC5C78" w:rsidRDefault="00B92A07" w:rsidP="009D6581">
            <w:pPr>
              <w:rPr>
                <w:rStyle w:val="hervorhebung"/>
              </w:rPr>
            </w:pPr>
          </w:p>
        </w:tc>
        <w:tc>
          <w:tcPr>
            <w:tcW w:w="7371" w:type="dxa"/>
            <w:vAlign w:val="center"/>
          </w:tcPr>
          <w:p w14:paraId="69E21010" w14:textId="20E6F4A7" w:rsidR="00B92A07" w:rsidRPr="00426179" w:rsidRDefault="00B92A07" w:rsidP="009D6581">
            <w:r w:rsidRPr="00426179">
              <w:t>Versetzung in 10/1</w:t>
            </w:r>
          </w:p>
        </w:tc>
        <w:tc>
          <w:tcPr>
            <w:tcW w:w="3686" w:type="dxa"/>
            <w:vAlign w:val="center"/>
          </w:tcPr>
          <w:p w14:paraId="208F362B" w14:textId="6A07395E" w:rsidR="00B92A07" w:rsidRDefault="00B92A07" w:rsidP="009D6581">
            <w:r>
              <w:t>HA-G</w:t>
            </w:r>
            <w:commentRangeStart w:id="212"/>
            <w:commentRangeEnd w:id="212"/>
            <w:r>
              <w:rPr>
                <w:rStyle w:val="Kommentarzeichen"/>
              </w:rPr>
              <w:commentReference w:id="212"/>
            </w:r>
          </w:p>
        </w:tc>
      </w:tr>
      <w:tr w:rsidR="00B92A07" w:rsidRPr="003473C5" w14:paraId="5F559404" w14:textId="77777777" w:rsidTr="009D6581">
        <w:tc>
          <w:tcPr>
            <w:tcW w:w="3294" w:type="dxa"/>
            <w:vMerge/>
          </w:tcPr>
          <w:p w14:paraId="6A416892" w14:textId="77777777" w:rsidR="00B92A07" w:rsidRPr="00DC5C78" w:rsidRDefault="00B92A07" w:rsidP="009D6581">
            <w:pPr>
              <w:rPr>
                <w:rStyle w:val="hervorhebung"/>
              </w:rPr>
            </w:pPr>
          </w:p>
        </w:tc>
        <w:tc>
          <w:tcPr>
            <w:tcW w:w="7371" w:type="dxa"/>
          </w:tcPr>
          <w:p w14:paraId="6A559BE7" w14:textId="0AD7B8D5" w:rsidR="00B92A07" w:rsidRPr="00947C14" w:rsidRDefault="00B92A07" w:rsidP="009D6581">
            <w:pPr>
              <w:rPr>
                <w:rFonts w:cs="Arial"/>
              </w:rPr>
            </w:pPr>
            <w:r w:rsidRPr="00020EB5">
              <w:t>Abgang eines ausländischen Gastschülers</w:t>
            </w:r>
          </w:p>
        </w:tc>
        <w:tc>
          <w:tcPr>
            <w:tcW w:w="3686" w:type="dxa"/>
          </w:tcPr>
          <w:p w14:paraId="714AD836" w14:textId="2622F759" w:rsidR="00B92A07" w:rsidRPr="00947C14" w:rsidRDefault="00B92A07" w:rsidP="009D6581">
            <w:pPr>
              <w:rPr>
                <w:rFonts w:cs="Arial"/>
              </w:rPr>
            </w:pPr>
            <w:r w:rsidRPr="000514D3">
              <w:t>ABAG</w:t>
            </w:r>
          </w:p>
        </w:tc>
      </w:tr>
      <w:tr w:rsidR="00B92A07" w:rsidRPr="003473C5" w14:paraId="6BCD63C0" w14:textId="77777777" w:rsidTr="009D6581">
        <w:tc>
          <w:tcPr>
            <w:tcW w:w="3294" w:type="dxa"/>
          </w:tcPr>
          <w:p w14:paraId="711C35CA" w14:textId="55C9A905" w:rsidR="00B92A07" w:rsidRPr="00DC5C78" w:rsidRDefault="00B92A07" w:rsidP="009D6581">
            <w:pPr>
              <w:rPr>
                <w:rStyle w:val="hervorhebung"/>
              </w:rPr>
            </w:pPr>
            <w:r w:rsidRPr="002801AA">
              <w:rPr>
                <w:rStyle w:val="LDwichtigerText"/>
              </w:rPr>
              <w:t xml:space="preserve">9 </w:t>
            </w:r>
            <w:r w:rsidRPr="00023335">
              <w:t>mit bereits vorhandenem Abschlusseintrag</w:t>
            </w:r>
          </w:p>
        </w:tc>
        <w:tc>
          <w:tcPr>
            <w:tcW w:w="7371" w:type="dxa"/>
            <w:vAlign w:val="center"/>
          </w:tcPr>
          <w:p w14:paraId="62488C81" w14:textId="77777777" w:rsidR="00B92A07" w:rsidRPr="00693B43" w:rsidRDefault="00B92A07" w:rsidP="009D6581">
            <w:pPr>
              <w:rPr>
                <w:rFonts w:cs="Arial"/>
              </w:rPr>
            </w:pPr>
            <w:r w:rsidRPr="004856E9">
              <w:t>Abbruch der Schullaufbahn vor Ende 9</w:t>
            </w:r>
          </w:p>
        </w:tc>
        <w:tc>
          <w:tcPr>
            <w:tcW w:w="3686" w:type="dxa"/>
            <w:vAlign w:val="center"/>
          </w:tcPr>
          <w:p w14:paraId="1443101A" w14:textId="77777777" w:rsidR="00B92A07" w:rsidRPr="00693B43" w:rsidRDefault="00B92A07" w:rsidP="009D6581">
            <w:pPr>
              <w:rPr>
                <w:rFonts w:cs="Arial"/>
              </w:rPr>
            </w:pPr>
            <w:r w:rsidRPr="00C244CF">
              <w:t>ABB</w:t>
            </w:r>
          </w:p>
        </w:tc>
      </w:tr>
      <w:tr w:rsidR="00B92A07" w:rsidRPr="003473C5" w14:paraId="20AA48CD" w14:textId="77777777" w:rsidTr="009D6581">
        <w:tc>
          <w:tcPr>
            <w:tcW w:w="3294" w:type="dxa"/>
            <w:vMerge w:val="restart"/>
          </w:tcPr>
          <w:p w14:paraId="4178A054" w14:textId="77777777" w:rsidR="00B92A07" w:rsidRPr="002801AA" w:rsidRDefault="00B92A07" w:rsidP="009D6581">
            <w:pPr>
              <w:rPr>
                <w:rStyle w:val="LDwichtigerText"/>
              </w:rPr>
            </w:pPr>
            <w:r w:rsidRPr="002801AA">
              <w:rPr>
                <w:rStyle w:val="LDwichtigerText"/>
              </w:rPr>
              <w:t>10</w:t>
            </w:r>
          </w:p>
        </w:tc>
        <w:tc>
          <w:tcPr>
            <w:tcW w:w="7371" w:type="dxa"/>
            <w:vAlign w:val="center"/>
          </w:tcPr>
          <w:p w14:paraId="4BAB9FCA" w14:textId="77777777" w:rsidR="00B92A07" w:rsidRPr="00693B43" w:rsidRDefault="00B92A07" w:rsidP="009D6581">
            <w:pPr>
              <w:rPr>
                <w:rFonts w:cs="Arial"/>
              </w:rPr>
            </w:pPr>
            <w:r w:rsidRPr="00F22637">
              <w:t>Abbruch der Schullaufbahn</w:t>
            </w:r>
            <w:r>
              <w:t xml:space="preserve"> vor Ende 10</w:t>
            </w:r>
          </w:p>
        </w:tc>
        <w:tc>
          <w:tcPr>
            <w:tcW w:w="3686" w:type="dxa"/>
            <w:vAlign w:val="center"/>
          </w:tcPr>
          <w:p w14:paraId="121DEA18" w14:textId="77777777" w:rsidR="00B92A07" w:rsidRPr="00693B43" w:rsidRDefault="00B92A07" w:rsidP="009D6581">
            <w:pPr>
              <w:rPr>
                <w:rFonts w:cs="Arial"/>
              </w:rPr>
            </w:pPr>
            <w:r>
              <w:t>ABB</w:t>
            </w:r>
          </w:p>
        </w:tc>
      </w:tr>
      <w:tr w:rsidR="00B92A07" w:rsidRPr="003473C5" w14:paraId="02D7B0F4" w14:textId="77777777" w:rsidTr="009D6581">
        <w:tc>
          <w:tcPr>
            <w:tcW w:w="3294" w:type="dxa"/>
            <w:vMerge/>
          </w:tcPr>
          <w:p w14:paraId="3FB7AF26" w14:textId="77777777" w:rsidR="00B92A07" w:rsidRPr="00DC5C78" w:rsidRDefault="00B92A07" w:rsidP="009D6581">
            <w:pPr>
              <w:rPr>
                <w:rStyle w:val="hervorhebung"/>
              </w:rPr>
            </w:pPr>
          </w:p>
        </w:tc>
        <w:tc>
          <w:tcPr>
            <w:tcW w:w="7371" w:type="dxa"/>
            <w:vAlign w:val="center"/>
          </w:tcPr>
          <w:p w14:paraId="04C71402" w14:textId="77777777" w:rsidR="00B92A07" w:rsidRPr="00947C14" w:rsidRDefault="00B92A07" w:rsidP="009D6581">
            <w:pPr>
              <w:rPr>
                <w:rFonts w:cs="Arial"/>
              </w:rPr>
            </w:pPr>
            <w:r w:rsidRPr="004856E9">
              <w:t xml:space="preserve">Nicht-Versetzung in E1 </w:t>
            </w:r>
            <w:r>
              <w:t>und Abgang</w:t>
            </w:r>
          </w:p>
        </w:tc>
        <w:tc>
          <w:tcPr>
            <w:tcW w:w="3686" w:type="dxa"/>
            <w:vAlign w:val="center"/>
          </w:tcPr>
          <w:p w14:paraId="645743FA" w14:textId="3E33260B" w:rsidR="00B92A07" w:rsidRPr="00947C14" w:rsidRDefault="00B92A07" w:rsidP="009D6581">
            <w:pPr>
              <w:rPr>
                <w:rFonts w:cs="Arial"/>
              </w:rPr>
            </w:pPr>
            <w:r w:rsidRPr="00FF54ED">
              <w:t>ABB (bei Abbruch) oder MA-G (Konf</w:t>
            </w:r>
            <w:r>
              <w:t>erenz</w:t>
            </w:r>
            <w:r w:rsidRPr="00FF54ED">
              <w:t>entscheid</w:t>
            </w:r>
            <w:r>
              <w:t>ung</w:t>
            </w:r>
            <w:r w:rsidRPr="00FF54ED">
              <w:t>)</w:t>
            </w:r>
          </w:p>
        </w:tc>
      </w:tr>
      <w:tr w:rsidR="00B92A07" w:rsidRPr="003473C5" w14:paraId="455F2F89" w14:textId="77777777" w:rsidTr="009D6581">
        <w:tc>
          <w:tcPr>
            <w:tcW w:w="3294" w:type="dxa"/>
            <w:vMerge/>
          </w:tcPr>
          <w:p w14:paraId="6B4E9425" w14:textId="77777777" w:rsidR="00B92A07" w:rsidRPr="00DC5C78" w:rsidRDefault="00B92A07" w:rsidP="009D6581">
            <w:pPr>
              <w:rPr>
                <w:rStyle w:val="hervorhebung"/>
              </w:rPr>
            </w:pPr>
          </w:p>
        </w:tc>
        <w:tc>
          <w:tcPr>
            <w:tcW w:w="7371" w:type="dxa"/>
            <w:vAlign w:val="center"/>
          </w:tcPr>
          <w:p w14:paraId="40963A71" w14:textId="479AA55F" w:rsidR="00B92A07" w:rsidRDefault="00B92A07" w:rsidP="009D6581">
            <w:r w:rsidRPr="004856E9">
              <w:t>Versetzung in E1</w:t>
            </w:r>
          </w:p>
        </w:tc>
        <w:tc>
          <w:tcPr>
            <w:tcW w:w="3686" w:type="dxa"/>
            <w:vAlign w:val="center"/>
          </w:tcPr>
          <w:p w14:paraId="5E4CDA4A" w14:textId="02BD311E" w:rsidR="00B92A07" w:rsidRPr="00FF54ED" w:rsidRDefault="00B92A07" w:rsidP="009D6581">
            <w:r>
              <w:t>MA-G</w:t>
            </w:r>
            <w:commentRangeStart w:id="213"/>
            <w:commentRangeEnd w:id="213"/>
            <w:r>
              <w:rPr>
                <w:rStyle w:val="Kommentarzeichen"/>
              </w:rPr>
              <w:commentReference w:id="213"/>
            </w:r>
          </w:p>
        </w:tc>
      </w:tr>
      <w:tr w:rsidR="00B92A07" w:rsidRPr="003473C5" w14:paraId="11D3F8BA" w14:textId="77777777" w:rsidTr="009D6581">
        <w:tc>
          <w:tcPr>
            <w:tcW w:w="3294" w:type="dxa"/>
            <w:vMerge/>
          </w:tcPr>
          <w:p w14:paraId="27AC4008" w14:textId="77777777" w:rsidR="00B92A07" w:rsidRPr="00DC5C78" w:rsidRDefault="00B92A07" w:rsidP="009D6581">
            <w:pPr>
              <w:rPr>
                <w:rStyle w:val="hervorhebung"/>
              </w:rPr>
            </w:pPr>
          </w:p>
        </w:tc>
        <w:tc>
          <w:tcPr>
            <w:tcW w:w="7371" w:type="dxa"/>
          </w:tcPr>
          <w:p w14:paraId="16214003" w14:textId="4FEC241A" w:rsidR="00B92A07" w:rsidRPr="00947C14" w:rsidRDefault="00B92A07" w:rsidP="009D6581">
            <w:pPr>
              <w:rPr>
                <w:rFonts w:cs="Arial"/>
              </w:rPr>
            </w:pPr>
            <w:r w:rsidRPr="00020EB5">
              <w:t>Abgang eines ausländischen Gastschülers</w:t>
            </w:r>
          </w:p>
        </w:tc>
        <w:tc>
          <w:tcPr>
            <w:tcW w:w="3686" w:type="dxa"/>
          </w:tcPr>
          <w:p w14:paraId="14A17A0D" w14:textId="1C7F04E9" w:rsidR="00B92A07" w:rsidRPr="00947C14" w:rsidRDefault="00B92A07" w:rsidP="009D6581">
            <w:pPr>
              <w:rPr>
                <w:rFonts w:cs="Arial"/>
              </w:rPr>
            </w:pPr>
            <w:r w:rsidRPr="000514D3">
              <w:t>ABAG</w:t>
            </w:r>
          </w:p>
        </w:tc>
      </w:tr>
      <w:tr w:rsidR="00B92A07" w:rsidRPr="003473C5" w14:paraId="173FF64F" w14:textId="77777777" w:rsidTr="009D6581">
        <w:tc>
          <w:tcPr>
            <w:tcW w:w="3294" w:type="dxa"/>
            <w:vMerge w:val="restart"/>
          </w:tcPr>
          <w:p w14:paraId="0479F928" w14:textId="783B7832" w:rsidR="00B92A07" w:rsidRPr="002801AA" w:rsidRDefault="00B92A07" w:rsidP="009D6581">
            <w:pPr>
              <w:rPr>
                <w:rStyle w:val="LDwichtigerText"/>
              </w:rPr>
            </w:pPr>
            <w:r w:rsidRPr="002801AA">
              <w:rPr>
                <w:rStyle w:val="LDwichtigerText"/>
              </w:rPr>
              <w:t>E1/E2</w:t>
            </w:r>
          </w:p>
          <w:p w14:paraId="56581E04" w14:textId="77777777" w:rsidR="00B92A07" w:rsidRPr="00DC5C78" w:rsidRDefault="00B92A07" w:rsidP="009D6581">
            <w:pPr>
              <w:rPr>
                <w:rStyle w:val="hervorhebung"/>
              </w:rPr>
            </w:pPr>
          </w:p>
        </w:tc>
        <w:tc>
          <w:tcPr>
            <w:tcW w:w="7371" w:type="dxa"/>
            <w:vAlign w:val="center"/>
          </w:tcPr>
          <w:p w14:paraId="0D8458EC" w14:textId="77777777" w:rsidR="00B92A07" w:rsidRPr="00693B43" w:rsidRDefault="00B92A07" w:rsidP="009D6581">
            <w:pPr>
              <w:rPr>
                <w:rFonts w:cs="Arial"/>
              </w:rPr>
            </w:pPr>
            <w:r w:rsidRPr="00FF54ED">
              <w:t>Abbruch der Schullaufbahn vor Ende E2</w:t>
            </w:r>
          </w:p>
        </w:tc>
        <w:tc>
          <w:tcPr>
            <w:tcW w:w="3686" w:type="dxa"/>
            <w:vAlign w:val="center"/>
          </w:tcPr>
          <w:p w14:paraId="29540491" w14:textId="66DE464A" w:rsidR="00B92A07" w:rsidRPr="00693B43" w:rsidRDefault="00B92A07" w:rsidP="009D6581">
            <w:pPr>
              <w:rPr>
                <w:rFonts w:cs="Arial"/>
              </w:rPr>
            </w:pPr>
            <w:r>
              <w:t>ABB</w:t>
            </w:r>
          </w:p>
        </w:tc>
      </w:tr>
      <w:tr w:rsidR="00B92A07" w:rsidRPr="003473C5" w14:paraId="46DBEFCC" w14:textId="77777777" w:rsidTr="009D6581">
        <w:tc>
          <w:tcPr>
            <w:tcW w:w="3294" w:type="dxa"/>
            <w:vMerge/>
          </w:tcPr>
          <w:p w14:paraId="0BD9010E" w14:textId="77777777" w:rsidR="00B92A07" w:rsidRPr="00DC5C78" w:rsidRDefault="00B92A07" w:rsidP="009D6581">
            <w:pPr>
              <w:rPr>
                <w:rStyle w:val="hervorhebung"/>
              </w:rPr>
            </w:pPr>
          </w:p>
        </w:tc>
        <w:tc>
          <w:tcPr>
            <w:tcW w:w="7371" w:type="dxa"/>
            <w:vAlign w:val="center"/>
          </w:tcPr>
          <w:p w14:paraId="1F0A2D16" w14:textId="20AEA435" w:rsidR="00B92A07" w:rsidRPr="00947C14" w:rsidRDefault="00B92A07" w:rsidP="009D6581">
            <w:pPr>
              <w:rPr>
                <w:rFonts w:cs="Arial"/>
              </w:rPr>
            </w:pPr>
            <w:r w:rsidRPr="00FF54ED">
              <w:t>Nicht-Zulassung in Q1</w:t>
            </w:r>
            <w:r>
              <w:t xml:space="preserve"> und Abgang</w:t>
            </w:r>
          </w:p>
        </w:tc>
        <w:tc>
          <w:tcPr>
            <w:tcW w:w="3686" w:type="dxa"/>
            <w:vAlign w:val="center"/>
          </w:tcPr>
          <w:p w14:paraId="647064E7" w14:textId="67C8E2B8" w:rsidR="00B92A07" w:rsidRPr="00947C14" w:rsidRDefault="00B92A07" w:rsidP="009D6581">
            <w:pPr>
              <w:rPr>
                <w:rFonts w:cs="Arial"/>
              </w:rPr>
            </w:pPr>
            <w:r>
              <w:t xml:space="preserve">ABB, </w:t>
            </w:r>
            <w:r w:rsidRPr="00FF54ED">
              <w:t>MA-G</w:t>
            </w:r>
            <w:r>
              <w:t xml:space="preserve"> (Konferenzentscheidung für ehemalige GYM8)</w:t>
            </w:r>
          </w:p>
        </w:tc>
      </w:tr>
      <w:tr w:rsidR="00B92A07" w:rsidRPr="003473C5" w14:paraId="601AD61F" w14:textId="77777777" w:rsidTr="009D6581">
        <w:tc>
          <w:tcPr>
            <w:tcW w:w="3294" w:type="dxa"/>
            <w:vMerge/>
          </w:tcPr>
          <w:p w14:paraId="7E4D8E06" w14:textId="77777777" w:rsidR="00B92A07" w:rsidRPr="00DC5C78" w:rsidRDefault="00B92A07" w:rsidP="009D6581">
            <w:pPr>
              <w:rPr>
                <w:rStyle w:val="hervorhebung"/>
              </w:rPr>
            </w:pPr>
          </w:p>
        </w:tc>
        <w:tc>
          <w:tcPr>
            <w:tcW w:w="7371" w:type="dxa"/>
            <w:vAlign w:val="center"/>
          </w:tcPr>
          <w:p w14:paraId="004E727F" w14:textId="5D55B3D5" w:rsidR="00B92A07" w:rsidRDefault="00B92A07" w:rsidP="009D6581">
            <w:r w:rsidRPr="00FF54ED">
              <w:t>Zulassung Q1</w:t>
            </w:r>
          </w:p>
        </w:tc>
        <w:tc>
          <w:tcPr>
            <w:tcW w:w="3686" w:type="dxa"/>
            <w:vAlign w:val="center"/>
          </w:tcPr>
          <w:p w14:paraId="5C8B1E6B" w14:textId="34C2B4FE" w:rsidR="00B92A07" w:rsidRDefault="00B92A07" w:rsidP="009D6581">
            <w:r w:rsidRPr="00FF54ED">
              <w:t>MA-G (für GYM8</w:t>
            </w:r>
            <w:r>
              <w:t>-Schüler)</w:t>
            </w:r>
            <w:commentRangeStart w:id="214"/>
            <w:commentRangeEnd w:id="214"/>
            <w:r>
              <w:rPr>
                <w:rStyle w:val="Kommentarzeichen"/>
              </w:rPr>
              <w:commentReference w:id="214"/>
            </w:r>
          </w:p>
        </w:tc>
      </w:tr>
      <w:tr w:rsidR="00B92A07" w:rsidRPr="003473C5" w14:paraId="663B1E4F" w14:textId="77777777" w:rsidTr="009D6581">
        <w:tc>
          <w:tcPr>
            <w:tcW w:w="3294" w:type="dxa"/>
            <w:vMerge/>
          </w:tcPr>
          <w:p w14:paraId="7E8B44F0" w14:textId="77777777" w:rsidR="00B92A07" w:rsidRPr="00DC5C78" w:rsidRDefault="00B92A07" w:rsidP="009D6581">
            <w:pPr>
              <w:rPr>
                <w:rStyle w:val="hervorhebung"/>
              </w:rPr>
            </w:pPr>
          </w:p>
        </w:tc>
        <w:tc>
          <w:tcPr>
            <w:tcW w:w="7371" w:type="dxa"/>
          </w:tcPr>
          <w:p w14:paraId="3FE0B79A" w14:textId="5894CC7A" w:rsidR="00B92A07" w:rsidRPr="00947C14" w:rsidRDefault="00B92A07" w:rsidP="009D6581">
            <w:pPr>
              <w:rPr>
                <w:rFonts w:cs="Arial"/>
              </w:rPr>
            </w:pPr>
            <w:r w:rsidRPr="00020EB5">
              <w:t>Abgang eines ausländischen Gastschülers</w:t>
            </w:r>
          </w:p>
        </w:tc>
        <w:tc>
          <w:tcPr>
            <w:tcW w:w="3686" w:type="dxa"/>
          </w:tcPr>
          <w:p w14:paraId="2AF07812" w14:textId="5692CB79" w:rsidR="00B92A07" w:rsidRPr="00947C14" w:rsidRDefault="00B92A07" w:rsidP="009D6581">
            <w:pPr>
              <w:rPr>
                <w:rFonts w:cs="Arial"/>
              </w:rPr>
            </w:pPr>
            <w:r w:rsidRPr="000514D3">
              <w:t>ABAG</w:t>
            </w:r>
          </w:p>
        </w:tc>
      </w:tr>
      <w:tr w:rsidR="00B92A07" w:rsidRPr="003473C5" w14:paraId="1DFBE401" w14:textId="77777777" w:rsidTr="009D6581">
        <w:tc>
          <w:tcPr>
            <w:tcW w:w="3294" w:type="dxa"/>
            <w:vMerge w:val="restart"/>
          </w:tcPr>
          <w:p w14:paraId="05069964" w14:textId="61B0CC19" w:rsidR="00B92A07" w:rsidRPr="002801AA" w:rsidRDefault="00B92A07" w:rsidP="009D6581">
            <w:pPr>
              <w:rPr>
                <w:rStyle w:val="LDwichtigerText"/>
              </w:rPr>
            </w:pPr>
            <w:r w:rsidRPr="002801AA">
              <w:rPr>
                <w:rStyle w:val="LDwichtigerText"/>
              </w:rPr>
              <w:t>Q1/Q2</w:t>
            </w:r>
          </w:p>
        </w:tc>
        <w:tc>
          <w:tcPr>
            <w:tcW w:w="7371" w:type="dxa"/>
            <w:vAlign w:val="center"/>
          </w:tcPr>
          <w:p w14:paraId="693738E3" w14:textId="77777777" w:rsidR="00B92A07" w:rsidRPr="00693B43" w:rsidRDefault="00B92A07" w:rsidP="009D6581">
            <w:pPr>
              <w:rPr>
                <w:rFonts w:cs="Arial"/>
              </w:rPr>
            </w:pPr>
            <w:r w:rsidRPr="00FF54ED">
              <w:t>Abbruch der Schullaufbahn vor Ende Q2</w:t>
            </w:r>
          </w:p>
        </w:tc>
        <w:tc>
          <w:tcPr>
            <w:tcW w:w="3686" w:type="dxa"/>
            <w:vAlign w:val="center"/>
          </w:tcPr>
          <w:p w14:paraId="068E5913" w14:textId="4637B1E7" w:rsidR="00B92A07" w:rsidRPr="00693B43" w:rsidRDefault="00B92A07" w:rsidP="009D6581">
            <w:pPr>
              <w:rPr>
                <w:rFonts w:cs="Arial"/>
              </w:rPr>
            </w:pPr>
            <w:r>
              <w:t>ABB</w:t>
            </w:r>
          </w:p>
        </w:tc>
      </w:tr>
      <w:tr w:rsidR="00B92A07" w:rsidRPr="003473C5" w14:paraId="4F42C7E1" w14:textId="77777777" w:rsidTr="009D6581">
        <w:tc>
          <w:tcPr>
            <w:tcW w:w="3294" w:type="dxa"/>
            <w:vMerge/>
          </w:tcPr>
          <w:p w14:paraId="6366B362" w14:textId="77777777" w:rsidR="00B92A07" w:rsidRPr="00DC5C78" w:rsidRDefault="00B92A07" w:rsidP="009D6581">
            <w:pPr>
              <w:rPr>
                <w:rStyle w:val="hervorhebung"/>
              </w:rPr>
            </w:pPr>
          </w:p>
        </w:tc>
        <w:tc>
          <w:tcPr>
            <w:tcW w:w="7371" w:type="dxa"/>
            <w:vAlign w:val="center"/>
          </w:tcPr>
          <w:p w14:paraId="75FC9934" w14:textId="5180688C" w:rsidR="00B92A07" w:rsidRPr="00947C14" w:rsidRDefault="00B92A07" w:rsidP="009D6581">
            <w:pPr>
              <w:rPr>
                <w:rFonts w:cs="Arial"/>
              </w:rPr>
            </w:pPr>
            <w:r w:rsidRPr="00FF54ED">
              <w:t>Abbruch der Schullaufbahn nach Ende Q2</w:t>
            </w:r>
          </w:p>
        </w:tc>
        <w:tc>
          <w:tcPr>
            <w:tcW w:w="3686" w:type="dxa"/>
            <w:vAlign w:val="center"/>
          </w:tcPr>
          <w:p w14:paraId="768E6197" w14:textId="3965EE99" w:rsidR="00B92A07" w:rsidRPr="00947C14" w:rsidRDefault="00B92A07" w:rsidP="009D6581">
            <w:pPr>
              <w:rPr>
                <w:rFonts w:cs="Arial"/>
              </w:rPr>
            </w:pPr>
            <w:r>
              <w:t>ABB oder SFHR</w:t>
            </w:r>
            <w:r w:rsidR="009D6581">
              <w:rPr>
                <w:rStyle w:val="Funotenzeichen"/>
              </w:rPr>
              <w:t>2</w:t>
            </w:r>
          </w:p>
        </w:tc>
      </w:tr>
      <w:tr w:rsidR="00B92A07" w:rsidRPr="003473C5" w14:paraId="70E40A23" w14:textId="77777777" w:rsidTr="009D6581">
        <w:tc>
          <w:tcPr>
            <w:tcW w:w="3294" w:type="dxa"/>
            <w:vMerge/>
          </w:tcPr>
          <w:p w14:paraId="03973AC0" w14:textId="77777777" w:rsidR="00B92A07" w:rsidRPr="00DC5C78" w:rsidRDefault="00B92A07" w:rsidP="009D6581">
            <w:pPr>
              <w:rPr>
                <w:rStyle w:val="hervorhebung"/>
              </w:rPr>
            </w:pPr>
          </w:p>
        </w:tc>
        <w:tc>
          <w:tcPr>
            <w:tcW w:w="7371" w:type="dxa"/>
            <w:vAlign w:val="center"/>
          </w:tcPr>
          <w:p w14:paraId="5BB59710" w14:textId="3B8C3EC4" w:rsidR="00B92A07" w:rsidRDefault="00B92A07" w:rsidP="009D6581">
            <w:r>
              <w:t xml:space="preserve">Abschlussprüfung (an </w:t>
            </w:r>
            <w:r w:rsidRPr="001028D4">
              <w:t>internationale</w:t>
            </w:r>
            <w:r>
              <w:t>r</w:t>
            </w:r>
            <w:r w:rsidRPr="001028D4">
              <w:t xml:space="preserve"> Schule</w:t>
            </w:r>
            <w:r>
              <w:t>)</w:t>
            </w:r>
          </w:p>
        </w:tc>
        <w:tc>
          <w:tcPr>
            <w:tcW w:w="3686" w:type="dxa"/>
            <w:vAlign w:val="center"/>
          </w:tcPr>
          <w:p w14:paraId="60712D4F" w14:textId="70CD61C7" w:rsidR="00B92A07" w:rsidRDefault="00B92A07" w:rsidP="009D6581">
            <w:r>
              <w:t>IBAC</w:t>
            </w:r>
            <w:r w:rsidR="009D6581">
              <w:rPr>
                <w:rStyle w:val="Funotenzeichen"/>
              </w:rPr>
              <w:t>3</w:t>
            </w:r>
            <w:commentRangeStart w:id="215"/>
            <w:commentRangeEnd w:id="215"/>
            <w:r>
              <w:rPr>
                <w:rStyle w:val="Kommentarzeichen"/>
              </w:rPr>
              <w:commentReference w:id="215"/>
            </w:r>
          </w:p>
        </w:tc>
      </w:tr>
      <w:tr w:rsidR="00B92A07" w:rsidRPr="003473C5" w14:paraId="47F6ECEC" w14:textId="77777777" w:rsidTr="009D6581">
        <w:tc>
          <w:tcPr>
            <w:tcW w:w="3294" w:type="dxa"/>
            <w:vMerge/>
          </w:tcPr>
          <w:p w14:paraId="4FFADD7A" w14:textId="77777777" w:rsidR="00B92A07" w:rsidRPr="00DC5C78" w:rsidRDefault="00B92A07" w:rsidP="009D6581">
            <w:pPr>
              <w:rPr>
                <w:rStyle w:val="hervorhebung"/>
              </w:rPr>
            </w:pPr>
          </w:p>
        </w:tc>
        <w:tc>
          <w:tcPr>
            <w:tcW w:w="7371" w:type="dxa"/>
          </w:tcPr>
          <w:p w14:paraId="660F69E2" w14:textId="03DD8CD3" w:rsidR="00B92A07" w:rsidRPr="00FF54ED" w:rsidRDefault="00B92A07" w:rsidP="009D6581">
            <w:r w:rsidRPr="00020EB5">
              <w:t>Abgang eines ausländischen Gastschülers</w:t>
            </w:r>
          </w:p>
        </w:tc>
        <w:tc>
          <w:tcPr>
            <w:tcW w:w="3686" w:type="dxa"/>
          </w:tcPr>
          <w:p w14:paraId="785DF7C3" w14:textId="53C9E831" w:rsidR="00B92A07" w:rsidRDefault="00B92A07" w:rsidP="009D6581">
            <w:r w:rsidRPr="000514D3">
              <w:t>ABAG</w:t>
            </w:r>
          </w:p>
        </w:tc>
      </w:tr>
      <w:tr w:rsidR="00B92A07" w:rsidRPr="003473C5" w14:paraId="56520C9F" w14:textId="77777777" w:rsidTr="009D6581">
        <w:tc>
          <w:tcPr>
            <w:tcW w:w="3294" w:type="dxa"/>
            <w:vMerge w:val="restart"/>
          </w:tcPr>
          <w:p w14:paraId="66EC07F4" w14:textId="7038F2DC" w:rsidR="00B92A07" w:rsidRPr="002801AA" w:rsidRDefault="00B92A07" w:rsidP="009D6581">
            <w:pPr>
              <w:rPr>
                <w:rStyle w:val="LDwichtigerText"/>
              </w:rPr>
            </w:pPr>
            <w:r w:rsidRPr="002801AA">
              <w:rPr>
                <w:rStyle w:val="LDwichtigerText"/>
              </w:rPr>
              <w:t>Q3/Q4</w:t>
            </w:r>
          </w:p>
        </w:tc>
        <w:tc>
          <w:tcPr>
            <w:tcW w:w="7371" w:type="dxa"/>
            <w:vAlign w:val="center"/>
          </w:tcPr>
          <w:p w14:paraId="07F9FCE7" w14:textId="77777777" w:rsidR="00B92A07" w:rsidRPr="00693B43" w:rsidRDefault="00B92A07" w:rsidP="009D6581">
            <w:pPr>
              <w:rPr>
                <w:rFonts w:cs="Arial"/>
              </w:rPr>
            </w:pPr>
            <w:r w:rsidRPr="00D41F41">
              <w:t>Abbruch der Schullaufbahn vor Ende Q4</w:t>
            </w:r>
          </w:p>
        </w:tc>
        <w:tc>
          <w:tcPr>
            <w:tcW w:w="3686" w:type="dxa"/>
            <w:vAlign w:val="center"/>
          </w:tcPr>
          <w:p w14:paraId="1C67D48E" w14:textId="70C6A1DA" w:rsidR="00B92A07" w:rsidRPr="00693B43" w:rsidRDefault="00B92A07" w:rsidP="009D6581">
            <w:pPr>
              <w:rPr>
                <w:rFonts w:cs="Arial"/>
              </w:rPr>
            </w:pPr>
            <w:r w:rsidRPr="00D41F41">
              <w:t>ABB oder SFHR</w:t>
            </w:r>
            <w:r w:rsidR="009D6581">
              <w:rPr>
                <w:rStyle w:val="Funotenzeichen"/>
              </w:rPr>
              <w:t>2</w:t>
            </w:r>
          </w:p>
        </w:tc>
      </w:tr>
      <w:tr w:rsidR="00B92A07" w:rsidRPr="003473C5" w14:paraId="309D408D" w14:textId="77777777" w:rsidTr="009D6581">
        <w:tc>
          <w:tcPr>
            <w:tcW w:w="3294" w:type="dxa"/>
            <w:vMerge/>
            <w:vAlign w:val="center"/>
          </w:tcPr>
          <w:p w14:paraId="24BB2314" w14:textId="77777777" w:rsidR="00B92A07" w:rsidRPr="003473C5" w:rsidRDefault="00B92A07" w:rsidP="009D6581">
            <w:pPr>
              <w:rPr>
                <w:rStyle w:val="hervorhebung"/>
              </w:rPr>
            </w:pPr>
          </w:p>
        </w:tc>
        <w:tc>
          <w:tcPr>
            <w:tcW w:w="7371" w:type="dxa"/>
            <w:vAlign w:val="center"/>
          </w:tcPr>
          <w:p w14:paraId="3A3D7EA6" w14:textId="09F1D995" w:rsidR="00B92A07" w:rsidRPr="00947C14" w:rsidRDefault="00B92A07" w:rsidP="009D6581">
            <w:pPr>
              <w:rPr>
                <w:rFonts w:cs="Arial"/>
              </w:rPr>
            </w:pPr>
            <w:r w:rsidRPr="00D41F41">
              <w:t xml:space="preserve">Nicht-Bestehen der Abiturprüfung </w:t>
            </w:r>
          </w:p>
        </w:tc>
        <w:tc>
          <w:tcPr>
            <w:tcW w:w="3686" w:type="dxa"/>
            <w:vAlign w:val="center"/>
          </w:tcPr>
          <w:p w14:paraId="64306B9D" w14:textId="288D6CA6" w:rsidR="00B92A07" w:rsidRPr="00947C14" w:rsidRDefault="00B92A07" w:rsidP="009D6581">
            <w:pPr>
              <w:rPr>
                <w:rFonts w:cs="Arial"/>
              </w:rPr>
            </w:pPr>
            <w:r w:rsidRPr="00D41F41">
              <w:t>KABS oder SFHR</w:t>
            </w:r>
            <w:r w:rsidR="009D6581">
              <w:rPr>
                <w:rStyle w:val="Funotenzeichen"/>
              </w:rPr>
              <w:t>2</w:t>
            </w:r>
          </w:p>
        </w:tc>
      </w:tr>
      <w:tr w:rsidR="00B92A07" w:rsidRPr="003473C5" w14:paraId="52394420" w14:textId="77777777" w:rsidTr="009D6581">
        <w:tc>
          <w:tcPr>
            <w:tcW w:w="3294" w:type="dxa"/>
            <w:vMerge/>
            <w:vAlign w:val="center"/>
          </w:tcPr>
          <w:p w14:paraId="7451CF45" w14:textId="77777777" w:rsidR="00B92A07" w:rsidRPr="003473C5" w:rsidRDefault="00B92A07" w:rsidP="009D6581">
            <w:pPr>
              <w:rPr>
                <w:rStyle w:val="hervorhebung"/>
              </w:rPr>
            </w:pPr>
          </w:p>
        </w:tc>
        <w:tc>
          <w:tcPr>
            <w:tcW w:w="7371" w:type="dxa"/>
            <w:vAlign w:val="center"/>
          </w:tcPr>
          <w:p w14:paraId="01896D5A" w14:textId="4730CA17" w:rsidR="00B92A07" w:rsidRDefault="00B92A07" w:rsidP="009D6581">
            <w:r w:rsidRPr="00D41F41">
              <w:t>Bestehen der Abiturprüfung</w:t>
            </w:r>
          </w:p>
        </w:tc>
        <w:tc>
          <w:tcPr>
            <w:tcW w:w="3686" w:type="dxa"/>
            <w:vAlign w:val="center"/>
          </w:tcPr>
          <w:p w14:paraId="1034BCBC" w14:textId="7341DD69" w:rsidR="00B92A07" w:rsidRPr="00D41F41" w:rsidRDefault="00B92A07" w:rsidP="009D6581">
            <w:r w:rsidRPr="00D41F41">
              <w:t>ABI</w:t>
            </w:r>
            <w:r>
              <w:t>, ABIB</w:t>
            </w:r>
            <w:r w:rsidR="009D6581">
              <w:rPr>
                <w:rStyle w:val="Funotenzeichen"/>
              </w:rPr>
              <w:t>4</w:t>
            </w:r>
            <w:r>
              <w:t>, ABIM</w:t>
            </w:r>
            <w:r w:rsidR="009D6581">
              <w:rPr>
                <w:rStyle w:val="Funotenzeichen"/>
              </w:rPr>
              <w:t>4</w:t>
            </w:r>
            <w:commentRangeStart w:id="216"/>
            <w:commentRangeEnd w:id="216"/>
            <w:r>
              <w:rPr>
                <w:rStyle w:val="Kommentarzeichen"/>
              </w:rPr>
              <w:commentReference w:id="216"/>
            </w:r>
          </w:p>
        </w:tc>
      </w:tr>
      <w:tr w:rsidR="00B92A07" w:rsidRPr="003473C5" w14:paraId="3D1026E6" w14:textId="77777777" w:rsidTr="009D6581">
        <w:tc>
          <w:tcPr>
            <w:tcW w:w="3294" w:type="dxa"/>
            <w:vMerge/>
            <w:vAlign w:val="center"/>
          </w:tcPr>
          <w:p w14:paraId="1BC224E3" w14:textId="77777777" w:rsidR="00B92A07" w:rsidRPr="003473C5" w:rsidRDefault="00B92A07" w:rsidP="009D6581">
            <w:pPr>
              <w:rPr>
                <w:rStyle w:val="hervorhebung"/>
              </w:rPr>
            </w:pPr>
          </w:p>
        </w:tc>
        <w:tc>
          <w:tcPr>
            <w:tcW w:w="7371" w:type="dxa"/>
          </w:tcPr>
          <w:p w14:paraId="020DCCC5" w14:textId="1446008F" w:rsidR="00B92A07" w:rsidRPr="00947C14" w:rsidRDefault="00B92A07" w:rsidP="009D6581">
            <w:pPr>
              <w:rPr>
                <w:rFonts w:cs="Arial"/>
              </w:rPr>
            </w:pPr>
            <w:r w:rsidRPr="00020EB5">
              <w:t>Abgang eines ausländischen Gastschülers</w:t>
            </w:r>
          </w:p>
        </w:tc>
        <w:tc>
          <w:tcPr>
            <w:tcW w:w="3686" w:type="dxa"/>
          </w:tcPr>
          <w:p w14:paraId="66754CCC" w14:textId="0059E8D6" w:rsidR="00B92A07" w:rsidRPr="00947C14" w:rsidRDefault="00B92A07" w:rsidP="009D6581">
            <w:pPr>
              <w:rPr>
                <w:rFonts w:cs="Arial"/>
              </w:rPr>
            </w:pPr>
            <w:r w:rsidRPr="000514D3">
              <w:t>ABAG</w:t>
            </w:r>
          </w:p>
        </w:tc>
      </w:tr>
    </w:tbl>
    <w:p w14:paraId="4513FFAA" w14:textId="416364B1" w:rsidR="009D6581" w:rsidRDefault="009D6581" w:rsidP="00B92A07">
      <w:pPr>
        <w:pStyle w:val="LDTextinhaltweitereingerckt"/>
      </w:pPr>
      <w:r>
        <w:t xml:space="preserve">1) </w:t>
      </w:r>
      <w:r w:rsidRPr="00B92A07">
        <w:t xml:space="preserve">Wenn </w:t>
      </w:r>
      <w:r w:rsidRPr="00B92A07">
        <w:rPr>
          <w:b/>
          <w:bCs/>
        </w:rPr>
        <w:t>Schüler mit sonderpädagogischer Förderun</w:t>
      </w:r>
      <w:r w:rsidRPr="00B92A07">
        <w:t>g in IB-LER den Berufsorientierten Abschluss im Förderschwerpunkt Lernen (BAFL) nicht erreicht haben und das allgemeinbildende System verlassen, muss OLH (Ohne Berufsorientierten Abschluss aus der Schule mit Förderschwerpunkt Lernen) als Abschlusseintrag erfasst werden.</w:t>
      </w:r>
    </w:p>
    <w:p w14:paraId="050FFB9D" w14:textId="7A54B9BA" w:rsidR="002801AA" w:rsidRDefault="002801AA" w:rsidP="00B92A07">
      <w:pPr>
        <w:pStyle w:val="LDTextinhaltweitereingerckt"/>
      </w:pPr>
      <w:r>
        <w:t xml:space="preserve">2) </w:t>
      </w:r>
      <w:r w:rsidRPr="00642BD3">
        <w:t xml:space="preserve">In </w:t>
      </w:r>
      <w:r>
        <w:t xml:space="preserve">der Schulform </w:t>
      </w:r>
      <w:r w:rsidRPr="002801AA">
        <w:rPr>
          <w:rStyle w:val="LDwichtigerText"/>
        </w:rPr>
        <w:t>GYM</w:t>
      </w:r>
      <w:r w:rsidRPr="00642BD3">
        <w:t xml:space="preserve"> kann bei Abgang des Schülers und bei Vorliegen der Voraussetzungen in der Qualifikationsphase der „</w:t>
      </w:r>
      <w:r w:rsidRPr="002801AA">
        <w:rPr>
          <w:rStyle w:val="LDwichtigerText"/>
        </w:rPr>
        <w:t>Schulische Teil der Fachhochschulreife</w:t>
      </w:r>
      <w:r w:rsidRPr="00642BD3">
        <w:t>“ (</w:t>
      </w:r>
      <w:r w:rsidRPr="002801AA">
        <w:rPr>
          <w:rStyle w:val="LDwichtigerText"/>
        </w:rPr>
        <w:t>SFHR</w:t>
      </w:r>
      <w:r w:rsidRPr="00642BD3">
        <w:t>) vergeb</w:t>
      </w:r>
      <w:r>
        <w:t>en werden. Im Unterschied zu allen</w:t>
      </w:r>
      <w:r w:rsidRPr="00642BD3">
        <w:t xml:space="preserve"> anderen Abschlüssen wird d</w:t>
      </w:r>
      <w:r w:rsidR="00577E4E">
        <w:t>er</w:t>
      </w:r>
      <w:r w:rsidRPr="00642BD3">
        <w:t xml:space="preserve"> </w:t>
      </w:r>
      <w:r w:rsidRPr="002801AA">
        <w:rPr>
          <w:rStyle w:val="LDwichtigerText"/>
        </w:rPr>
        <w:t>SFHR</w:t>
      </w:r>
      <w:r w:rsidRPr="00642BD3">
        <w:t xml:space="preserve"> nicht jeweils sofort in der Stufe zugewiesen, in der sie erstmals erreicht wird, sondern </w:t>
      </w:r>
      <w:r w:rsidRPr="002801AA">
        <w:rPr>
          <w:rStyle w:val="LDwichtigerText"/>
        </w:rPr>
        <w:t>erst beim Abgang</w:t>
      </w:r>
      <w:r w:rsidRPr="00642BD3">
        <w:t xml:space="preserve"> des Schülers geprüft und zugewiesen.</w:t>
      </w:r>
      <w:r>
        <w:t xml:space="preserve"> Voraussetzung ist, dass kein Abitur beim Abgang erworben wurde.</w:t>
      </w:r>
      <w:r w:rsidR="00B92A07">
        <w:t xml:space="preserve"> </w:t>
      </w:r>
      <w:r w:rsidRPr="00642BD3">
        <w:t xml:space="preserve">Erhält ein Schüler mit </w:t>
      </w:r>
      <w:r w:rsidRPr="002801AA">
        <w:rPr>
          <w:rStyle w:val="LDwichtigerText"/>
        </w:rPr>
        <w:t>SFHR</w:t>
      </w:r>
      <w:r w:rsidRPr="00642BD3">
        <w:t xml:space="preserve"> nach Vorliegen der Praktikumsbescheinigung nachträglich di</w:t>
      </w:r>
      <w:r>
        <w:t xml:space="preserve">e komplette </w:t>
      </w:r>
      <w:r w:rsidRPr="002801AA">
        <w:rPr>
          <w:rStyle w:val="LDwichtigerText"/>
        </w:rPr>
        <w:t>Fachhochschulreife</w:t>
      </w:r>
      <w:r>
        <w:t xml:space="preserve"> </w:t>
      </w:r>
      <w:r w:rsidRPr="002801AA">
        <w:rPr>
          <w:rStyle w:val="LDwichtigerText"/>
        </w:rPr>
        <w:t>FHR</w:t>
      </w:r>
      <w:r>
        <w:t>,</w:t>
      </w:r>
      <w:r w:rsidRPr="00642BD3">
        <w:t xml:space="preserve"> wird dies </w:t>
      </w:r>
      <w:r w:rsidRPr="002801AA">
        <w:rPr>
          <w:rStyle w:val="LDwichtigerText"/>
        </w:rPr>
        <w:t>nicht</w:t>
      </w:r>
      <w:r>
        <w:t xml:space="preserve"> in der LUSD eingetragen.</w:t>
      </w:r>
    </w:p>
    <w:p w14:paraId="51347B0B" w14:textId="143FBCD6" w:rsidR="002801AA" w:rsidRDefault="002801AA" w:rsidP="002801AA">
      <w:pPr>
        <w:pStyle w:val="LDTextinhaltweitereingerckt"/>
      </w:pPr>
      <w:r>
        <w:t xml:space="preserve">3) </w:t>
      </w:r>
      <w:r w:rsidRPr="005E5C3C">
        <w:t xml:space="preserve">Der 2017 eingeführte Abschluss </w:t>
      </w:r>
      <w:r w:rsidRPr="002801AA">
        <w:rPr>
          <w:rStyle w:val="LDwichtigerText"/>
        </w:rPr>
        <w:t xml:space="preserve">International Baccalaureate (IB) (IBAC) </w:t>
      </w:r>
      <w:r w:rsidRPr="005E5C3C">
        <w:t>darf nur an einer internationalen Schule in der Schulform GYM in Stufe Q2 vergeben werden.</w:t>
      </w:r>
    </w:p>
    <w:p w14:paraId="656139FF" w14:textId="0882AF87" w:rsidR="002801AA" w:rsidRDefault="002801AA" w:rsidP="002801AA">
      <w:pPr>
        <w:pStyle w:val="LDTextinhaltweitereingerckt"/>
      </w:pPr>
      <w:r>
        <w:t>4) Für diejenigen Schüler, die im Gymnasium zugleich mit dem Abitur auch einen ausländischen Bildungsabschluss erwerben (Baccalaureat oder Maturita), gibt es seit 2012 die beiden Doppel-Abschlüsse</w:t>
      </w:r>
    </w:p>
    <w:p w14:paraId="5DFAE625" w14:textId="77777777" w:rsidR="002801AA" w:rsidRDefault="002801AA" w:rsidP="00967C98">
      <w:pPr>
        <w:pStyle w:val="Aufzhlungweitereingerckt"/>
      </w:pPr>
      <w:r w:rsidRPr="00701326">
        <w:t>Abitur</w:t>
      </w:r>
      <w:r>
        <w:t xml:space="preserve"> </w:t>
      </w:r>
      <w:r w:rsidRPr="00701326">
        <w:t>und Baccalaureat</w:t>
      </w:r>
      <w:r>
        <w:t xml:space="preserve"> (</w:t>
      </w:r>
      <w:r w:rsidRPr="002801AA">
        <w:rPr>
          <w:rStyle w:val="LDwichtigerText"/>
        </w:rPr>
        <w:t>ABIB</w:t>
      </w:r>
      <w:r>
        <w:t>)</w:t>
      </w:r>
      <w:r w:rsidRPr="00701326">
        <w:t xml:space="preserve"> </w:t>
      </w:r>
    </w:p>
    <w:p w14:paraId="7D5BF29A" w14:textId="77777777" w:rsidR="002801AA" w:rsidRDefault="002801AA" w:rsidP="00967C98">
      <w:pPr>
        <w:pStyle w:val="Aufzhlungweitereingerckt"/>
      </w:pPr>
      <w:r w:rsidRPr="00701326">
        <w:t>Abitur und Maturita</w:t>
      </w:r>
      <w:r>
        <w:t xml:space="preserve"> (</w:t>
      </w:r>
      <w:r w:rsidRPr="002801AA">
        <w:rPr>
          <w:rStyle w:val="LDwichtigerText"/>
        </w:rPr>
        <w:t>ABIM</w:t>
      </w:r>
      <w:r>
        <w:t>)</w:t>
      </w:r>
    </w:p>
    <w:p w14:paraId="2FE0FF77" w14:textId="456BDDDC" w:rsidR="002801AA" w:rsidRDefault="002801AA" w:rsidP="0017433A">
      <w:pPr>
        <w:pStyle w:val="berschrift3"/>
      </w:pPr>
      <w:bookmarkStart w:id="217" w:name="_Ref104370660"/>
      <w:bookmarkStart w:id="218" w:name="_Ref104370668"/>
      <w:bookmarkStart w:id="219" w:name="_Toc130807879"/>
      <w:bookmarkStart w:id="220" w:name="_Toc195248825"/>
      <w:bookmarkStart w:id="221" w:name="_Toc226530819"/>
      <w:r>
        <w:lastRenderedPageBreak/>
        <w:t>Abschlusseinträge an Förderschulen</w:t>
      </w:r>
      <w:bookmarkEnd w:id="217"/>
      <w:bookmarkEnd w:id="218"/>
      <w:bookmarkEnd w:id="219"/>
      <w:bookmarkEnd w:id="220"/>
      <w:bookmarkEnd w:id="221"/>
    </w:p>
    <w:tbl>
      <w:tblPr>
        <w:tblW w:w="14351" w:type="dxa"/>
        <w:tblInd w:w="817"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2869"/>
        <w:gridCol w:w="8505"/>
        <w:gridCol w:w="2977"/>
      </w:tblGrid>
      <w:tr w:rsidR="002801AA" w:rsidRPr="00661D44" w14:paraId="536D48A7" w14:textId="77777777" w:rsidTr="009D6581">
        <w:tc>
          <w:tcPr>
            <w:tcW w:w="2869" w:type="dxa"/>
            <w:tcBorders>
              <w:top w:val="single" w:sz="4" w:space="0" w:color="808080"/>
              <w:bottom w:val="single" w:sz="4" w:space="0" w:color="808080"/>
              <w:right w:val="single" w:sz="4" w:space="0" w:color="808080"/>
            </w:tcBorders>
            <w:shd w:val="clear" w:color="auto" w:fill="F2F2F2"/>
            <w:vAlign w:val="center"/>
          </w:tcPr>
          <w:p w14:paraId="76E6BC0C" w14:textId="77777777" w:rsidR="002801AA" w:rsidRPr="00DC5C78" w:rsidRDefault="002801AA" w:rsidP="00E10195">
            <w:pPr>
              <w:rPr>
                <w:rStyle w:val="hervorhebungblau"/>
              </w:rPr>
            </w:pPr>
            <w:r w:rsidRPr="00DC5C78">
              <w:rPr>
                <w:rStyle w:val="hervorhebungblau"/>
              </w:rPr>
              <w:t>Jahrgangsstufe</w:t>
            </w:r>
            <w:r>
              <w:rPr>
                <w:rStyle w:val="hervorhebungblau"/>
              </w:rPr>
              <w:t xml:space="preserve"> / Schulform</w:t>
            </w:r>
          </w:p>
        </w:tc>
        <w:tc>
          <w:tcPr>
            <w:tcW w:w="8505" w:type="dxa"/>
            <w:tcBorders>
              <w:top w:val="single" w:sz="4" w:space="0" w:color="808080"/>
              <w:left w:val="single" w:sz="4" w:space="0" w:color="808080"/>
              <w:bottom w:val="single" w:sz="4" w:space="0" w:color="808080"/>
            </w:tcBorders>
            <w:shd w:val="clear" w:color="auto" w:fill="F2F2F2"/>
            <w:vAlign w:val="center"/>
          </w:tcPr>
          <w:p w14:paraId="0CC904B6" w14:textId="77777777" w:rsidR="002801AA" w:rsidRPr="00DC5C78" w:rsidRDefault="002801AA" w:rsidP="00E10195">
            <w:pPr>
              <w:rPr>
                <w:rStyle w:val="hervorhebungblau"/>
              </w:rPr>
            </w:pPr>
            <w:r w:rsidRPr="00DC5C78">
              <w:rPr>
                <w:rStyle w:val="hervorhebungblau"/>
              </w:rPr>
              <w:t>Ereignis</w:t>
            </w:r>
          </w:p>
        </w:tc>
        <w:tc>
          <w:tcPr>
            <w:tcW w:w="2977" w:type="dxa"/>
            <w:tcBorders>
              <w:top w:val="single" w:sz="4" w:space="0" w:color="808080"/>
              <w:left w:val="single" w:sz="4" w:space="0" w:color="808080"/>
              <w:bottom w:val="single" w:sz="4" w:space="0" w:color="808080"/>
            </w:tcBorders>
            <w:shd w:val="clear" w:color="auto" w:fill="F2F2F2"/>
            <w:vAlign w:val="center"/>
          </w:tcPr>
          <w:p w14:paraId="16C66069" w14:textId="77777777" w:rsidR="002801AA" w:rsidRPr="00DC5C78" w:rsidRDefault="002801AA" w:rsidP="00E10195">
            <w:pPr>
              <w:rPr>
                <w:rStyle w:val="hervorhebungblau"/>
              </w:rPr>
            </w:pPr>
            <w:r w:rsidRPr="00DC5C78">
              <w:rPr>
                <w:rStyle w:val="hervorhebungblau"/>
              </w:rPr>
              <w:t>Abschluss</w:t>
            </w:r>
            <w:r>
              <w:rPr>
                <w:rStyle w:val="hervorhebungblau"/>
              </w:rPr>
              <w:t>eintrag</w:t>
            </w:r>
          </w:p>
        </w:tc>
      </w:tr>
      <w:tr w:rsidR="002801AA" w14:paraId="7A8D0B43" w14:textId="77777777" w:rsidTr="009D6581">
        <w:tc>
          <w:tcPr>
            <w:tcW w:w="2869" w:type="dxa"/>
          </w:tcPr>
          <w:p w14:paraId="22890477" w14:textId="1592031C" w:rsidR="002801AA" w:rsidRPr="00636910" w:rsidRDefault="002801AA" w:rsidP="00E10195">
            <w:pPr>
              <w:pStyle w:val="LDTextinhalt"/>
              <w:rPr>
                <w:rStyle w:val="hervorhebung"/>
              </w:rPr>
            </w:pPr>
            <w:r w:rsidRPr="002801AA">
              <w:rPr>
                <w:rStyle w:val="LDwichtigerText"/>
              </w:rPr>
              <w:t>FS Geistige Entwicklung</w:t>
            </w:r>
            <w:r w:rsidRPr="00587971">
              <w:rPr>
                <w:rStyle w:val="Funotenzeichen"/>
              </w:rPr>
              <w:t>1</w:t>
            </w:r>
          </w:p>
        </w:tc>
        <w:tc>
          <w:tcPr>
            <w:tcW w:w="8505" w:type="dxa"/>
            <w:vAlign w:val="center"/>
          </w:tcPr>
          <w:p w14:paraId="7D7CFBE1" w14:textId="1CDDFE61" w:rsidR="002801AA" w:rsidRPr="00EF3ED0" w:rsidRDefault="002801AA" w:rsidP="00967C98">
            <w:pPr>
              <w:pStyle w:val="LDTextinhalt"/>
            </w:pPr>
            <w:r w:rsidRPr="003447B2">
              <w:t xml:space="preserve">Verlassen des allgemeinbildenden Schulsystems </w:t>
            </w:r>
            <w:r w:rsidRPr="002801AA">
              <w:rPr>
                <w:rStyle w:val="LDwichtigerText"/>
              </w:rPr>
              <w:t>nach erfüllter Schulpflicht</w:t>
            </w:r>
          </w:p>
        </w:tc>
        <w:tc>
          <w:tcPr>
            <w:tcW w:w="2977" w:type="dxa"/>
            <w:vAlign w:val="center"/>
          </w:tcPr>
          <w:p w14:paraId="3ED7DED9" w14:textId="77777777" w:rsidR="002801AA" w:rsidRDefault="002801AA" w:rsidP="00E10195">
            <w:pPr>
              <w:pStyle w:val="LDTextinhalt"/>
            </w:pPr>
            <w:r>
              <w:t>GE</w:t>
            </w:r>
          </w:p>
        </w:tc>
      </w:tr>
      <w:tr w:rsidR="002801AA" w14:paraId="19AD2F86" w14:textId="77777777" w:rsidTr="009D6581">
        <w:tc>
          <w:tcPr>
            <w:tcW w:w="2869" w:type="dxa"/>
            <w:vMerge w:val="restart"/>
          </w:tcPr>
          <w:p w14:paraId="0FF600C7" w14:textId="77777777" w:rsidR="002801AA" w:rsidRPr="00636910" w:rsidRDefault="002801AA" w:rsidP="00E10195">
            <w:pPr>
              <w:pStyle w:val="LDTextinhalt"/>
              <w:rPr>
                <w:rStyle w:val="hervorhebung"/>
              </w:rPr>
            </w:pPr>
            <w:r w:rsidRPr="002801AA">
              <w:rPr>
                <w:rStyle w:val="LDwichtigerText"/>
              </w:rPr>
              <w:t>FS Lernen</w:t>
            </w:r>
            <w:r w:rsidRPr="00985FF3">
              <w:rPr>
                <w:rStyle w:val="Funotenzeichen"/>
              </w:rPr>
              <w:t>1</w:t>
            </w:r>
          </w:p>
        </w:tc>
        <w:tc>
          <w:tcPr>
            <w:tcW w:w="8505" w:type="dxa"/>
            <w:vAlign w:val="center"/>
          </w:tcPr>
          <w:p w14:paraId="6B889A72" w14:textId="54B1EB19" w:rsidR="002801AA" w:rsidRPr="00EF3ED0" w:rsidRDefault="002801AA" w:rsidP="00967C98">
            <w:pPr>
              <w:pStyle w:val="LDTextinhalt"/>
            </w:pPr>
            <w:r w:rsidRPr="003447B2">
              <w:t xml:space="preserve">Verlassen des allgemeinbildenden Schulsystems </w:t>
            </w:r>
            <w:r w:rsidRPr="002801AA">
              <w:rPr>
                <w:rStyle w:val="LDwichtigerText"/>
              </w:rPr>
              <w:t xml:space="preserve">nach erfüllter Schulpflicht </w:t>
            </w:r>
            <w:r w:rsidRPr="003447B2">
              <w:t>ohne Abschluss</w:t>
            </w:r>
          </w:p>
        </w:tc>
        <w:tc>
          <w:tcPr>
            <w:tcW w:w="2977" w:type="dxa"/>
            <w:vAlign w:val="center"/>
          </w:tcPr>
          <w:p w14:paraId="729A048B" w14:textId="77777777" w:rsidR="002801AA" w:rsidRDefault="002801AA" w:rsidP="00E10195">
            <w:pPr>
              <w:pStyle w:val="LDTextinhalt"/>
            </w:pPr>
            <w:r>
              <w:t>OLH</w:t>
            </w:r>
          </w:p>
        </w:tc>
      </w:tr>
      <w:tr w:rsidR="002801AA" w14:paraId="571E5221" w14:textId="77777777" w:rsidTr="009D6581">
        <w:tc>
          <w:tcPr>
            <w:tcW w:w="2869" w:type="dxa"/>
            <w:vMerge/>
          </w:tcPr>
          <w:p w14:paraId="2404F83B" w14:textId="77777777" w:rsidR="002801AA" w:rsidRPr="00636910" w:rsidRDefault="002801AA" w:rsidP="00E10195">
            <w:pPr>
              <w:pStyle w:val="LDTextinhalt"/>
              <w:rPr>
                <w:rStyle w:val="hervorhebung"/>
              </w:rPr>
            </w:pPr>
          </w:p>
        </w:tc>
        <w:tc>
          <w:tcPr>
            <w:tcW w:w="8505" w:type="dxa"/>
            <w:vAlign w:val="center"/>
          </w:tcPr>
          <w:p w14:paraId="6DB3AD06" w14:textId="5518B4E5" w:rsidR="002801AA" w:rsidRPr="003447B2" w:rsidRDefault="002801AA" w:rsidP="00E10195">
            <w:pPr>
              <w:pStyle w:val="LDTextinhalt"/>
            </w:pPr>
            <w:r>
              <w:t>Abbruch der Schulla</w:t>
            </w:r>
            <w:r w:rsidR="00967C98">
              <w:t>ufbahn mit bereits vor</w:t>
            </w:r>
            <w:r>
              <w:t>handenem</w:t>
            </w:r>
            <w:r w:rsidRPr="003447B2">
              <w:t xml:space="preserve"> Abschluss</w:t>
            </w:r>
          </w:p>
        </w:tc>
        <w:tc>
          <w:tcPr>
            <w:tcW w:w="2977" w:type="dxa"/>
            <w:vAlign w:val="center"/>
          </w:tcPr>
          <w:p w14:paraId="2101A4DC" w14:textId="77777777" w:rsidR="002801AA" w:rsidRDefault="002801AA" w:rsidP="00E10195">
            <w:pPr>
              <w:pStyle w:val="LDTextinhalt"/>
            </w:pPr>
            <w:r>
              <w:t>ABB</w:t>
            </w:r>
          </w:p>
        </w:tc>
      </w:tr>
      <w:tr w:rsidR="002801AA" w14:paraId="145A6D39" w14:textId="77777777" w:rsidTr="009D6581">
        <w:tc>
          <w:tcPr>
            <w:tcW w:w="2869" w:type="dxa"/>
            <w:vMerge/>
          </w:tcPr>
          <w:p w14:paraId="41419D65" w14:textId="77777777" w:rsidR="002801AA" w:rsidRPr="00636910" w:rsidRDefault="002801AA" w:rsidP="00E10195">
            <w:pPr>
              <w:pStyle w:val="LDTextinhalt"/>
              <w:rPr>
                <w:rStyle w:val="hervorhebung"/>
              </w:rPr>
            </w:pPr>
          </w:p>
        </w:tc>
        <w:tc>
          <w:tcPr>
            <w:tcW w:w="8505" w:type="dxa"/>
            <w:vAlign w:val="center"/>
          </w:tcPr>
          <w:p w14:paraId="0D400AA1" w14:textId="77777777" w:rsidR="002801AA" w:rsidRPr="003447B2" w:rsidRDefault="002801AA" w:rsidP="00E10195">
            <w:pPr>
              <w:pStyle w:val="LDTextinhalt"/>
            </w:pPr>
            <w:r w:rsidRPr="007A1793">
              <w:t>Nicht-Bestehen der Abschlussprüfung mit ber</w:t>
            </w:r>
            <w:r>
              <w:t>eits vorhandenem Abschluss</w:t>
            </w:r>
          </w:p>
        </w:tc>
        <w:tc>
          <w:tcPr>
            <w:tcW w:w="2977" w:type="dxa"/>
            <w:vAlign w:val="center"/>
          </w:tcPr>
          <w:p w14:paraId="6CE47B48" w14:textId="77777777" w:rsidR="002801AA" w:rsidRDefault="002801AA" w:rsidP="00E10195">
            <w:pPr>
              <w:pStyle w:val="LDTextinhalt"/>
            </w:pPr>
            <w:r>
              <w:t>KABS</w:t>
            </w:r>
          </w:p>
        </w:tc>
      </w:tr>
      <w:tr w:rsidR="002801AA" w14:paraId="70096D3B" w14:textId="77777777" w:rsidTr="009D6581">
        <w:tc>
          <w:tcPr>
            <w:tcW w:w="2869" w:type="dxa"/>
            <w:vMerge/>
          </w:tcPr>
          <w:p w14:paraId="6C1CE51E" w14:textId="77777777" w:rsidR="002801AA" w:rsidRPr="00636910" w:rsidRDefault="002801AA" w:rsidP="00E10195">
            <w:pPr>
              <w:pStyle w:val="LDTextinhalt"/>
              <w:rPr>
                <w:rStyle w:val="hervorhebung"/>
              </w:rPr>
            </w:pPr>
          </w:p>
        </w:tc>
        <w:tc>
          <w:tcPr>
            <w:tcW w:w="8505" w:type="dxa"/>
            <w:vAlign w:val="center"/>
          </w:tcPr>
          <w:p w14:paraId="2B8E9FB1" w14:textId="15941083" w:rsidR="002801AA" w:rsidRPr="00EF3ED0" w:rsidRDefault="002801AA" w:rsidP="00967C98">
            <w:pPr>
              <w:pStyle w:val="LDTextinhalt"/>
            </w:pPr>
            <w:r w:rsidRPr="003447B2">
              <w:t xml:space="preserve">Verlassen des allgemeinbildenden Schulsystems </w:t>
            </w:r>
            <w:r w:rsidRPr="002801AA">
              <w:rPr>
                <w:rStyle w:val="LDwichtigerText"/>
              </w:rPr>
              <w:t xml:space="preserve">nach erfüllter Schulpflicht </w:t>
            </w:r>
            <w:r>
              <w:t>mit</w:t>
            </w:r>
            <w:r w:rsidRPr="003447B2">
              <w:t xml:space="preserve"> Abschluss</w:t>
            </w:r>
          </w:p>
        </w:tc>
        <w:tc>
          <w:tcPr>
            <w:tcW w:w="2977" w:type="dxa"/>
            <w:vAlign w:val="center"/>
          </w:tcPr>
          <w:p w14:paraId="19912371" w14:textId="77777777" w:rsidR="002801AA" w:rsidRDefault="002801AA" w:rsidP="00E10195">
            <w:pPr>
              <w:pStyle w:val="LDTextinhalt"/>
            </w:pPr>
            <w:r>
              <w:t>BAFL</w:t>
            </w:r>
          </w:p>
        </w:tc>
      </w:tr>
      <w:tr w:rsidR="002801AA" w14:paraId="78E00794" w14:textId="77777777" w:rsidTr="009D6581">
        <w:tc>
          <w:tcPr>
            <w:tcW w:w="2869" w:type="dxa"/>
            <w:vMerge w:val="restart"/>
          </w:tcPr>
          <w:p w14:paraId="34B05FB4" w14:textId="77777777" w:rsidR="002801AA" w:rsidRPr="002801AA" w:rsidRDefault="002801AA" w:rsidP="00E10195">
            <w:pPr>
              <w:pStyle w:val="LDTextinhalt"/>
              <w:rPr>
                <w:rStyle w:val="LDwichtigerText"/>
              </w:rPr>
            </w:pPr>
            <w:r w:rsidRPr="002801AA">
              <w:rPr>
                <w:rStyle w:val="LDwichtigerText"/>
              </w:rPr>
              <w:t xml:space="preserve">9 FS lernzielgleich </w:t>
            </w:r>
            <w:r w:rsidRPr="002801AA">
              <w:rPr>
                <w:rStyle w:val="LDwichtigerText"/>
              </w:rPr>
              <w:br/>
              <w:t>(BLI, EMS, HÖR, KÖR, SEH, SPR)</w:t>
            </w:r>
          </w:p>
          <w:p w14:paraId="6D544C30" w14:textId="77777777" w:rsidR="002801AA" w:rsidRPr="00636910" w:rsidRDefault="002801AA" w:rsidP="00E10195">
            <w:pPr>
              <w:pStyle w:val="LDTextinhalt"/>
              <w:rPr>
                <w:rStyle w:val="hervorhebung"/>
              </w:rPr>
            </w:pPr>
          </w:p>
        </w:tc>
        <w:tc>
          <w:tcPr>
            <w:tcW w:w="8505" w:type="dxa"/>
            <w:vAlign w:val="center"/>
          </w:tcPr>
          <w:p w14:paraId="55FBB86F" w14:textId="7C10C229" w:rsidR="002801AA" w:rsidRPr="00EF3ED0" w:rsidRDefault="002801AA" w:rsidP="00E10195">
            <w:pPr>
              <w:pStyle w:val="LDTextinhalt"/>
            </w:pPr>
            <w:r w:rsidRPr="003447B2">
              <w:t xml:space="preserve">Verlassen des allgemeinbildenden Schulsystems </w:t>
            </w:r>
            <w:r w:rsidRPr="002801AA">
              <w:rPr>
                <w:rStyle w:val="LDwichtigerText"/>
              </w:rPr>
              <w:t xml:space="preserve">nach erfüllter Schulpflicht </w:t>
            </w:r>
            <w:r w:rsidRPr="003447B2">
              <w:t>ohne Abschluss</w:t>
            </w:r>
          </w:p>
        </w:tc>
        <w:tc>
          <w:tcPr>
            <w:tcW w:w="2977" w:type="dxa"/>
            <w:vAlign w:val="center"/>
          </w:tcPr>
          <w:p w14:paraId="34DF62DA" w14:textId="48BFB839" w:rsidR="002801AA" w:rsidRPr="00EF3ED0" w:rsidRDefault="002801AA" w:rsidP="00E10195">
            <w:pPr>
              <w:pStyle w:val="LDTextinhalt"/>
            </w:pPr>
            <w:r>
              <w:t>OHA oder OLH</w:t>
            </w:r>
            <w:r w:rsidR="009D6581">
              <w:rPr>
                <w:rStyle w:val="Funotenzeichen"/>
              </w:rPr>
              <w:t>2</w:t>
            </w:r>
          </w:p>
        </w:tc>
      </w:tr>
      <w:tr w:rsidR="002801AA" w14:paraId="0D095B72" w14:textId="77777777" w:rsidTr="009D6581">
        <w:tc>
          <w:tcPr>
            <w:tcW w:w="2869" w:type="dxa"/>
            <w:vMerge/>
          </w:tcPr>
          <w:p w14:paraId="458FB66C" w14:textId="77777777" w:rsidR="002801AA" w:rsidRPr="00636910" w:rsidRDefault="002801AA" w:rsidP="00E10195">
            <w:pPr>
              <w:pStyle w:val="LDTextinhalt"/>
              <w:rPr>
                <w:rStyle w:val="hervorhebung"/>
              </w:rPr>
            </w:pPr>
          </w:p>
        </w:tc>
        <w:tc>
          <w:tcPr>
            <w:tcW w:w="8505" w:type="dxa"/>
            <w:vAlign w:val="center"/>
          </w:tcPr>
          <w:p w14:paraId="3556183D" w14:textId="6E6A9BA5" w:rsidR="002801AA" w:rsidRPr="00EF3ED0" w:rsidRDefault="002801AA" w:rsidP="00E10195">
            <w:pPr>
              <w:pStyle w:val="LDTextinhalt"/>
            </w:pPr>
            <w:r>
              <w:t xml:space="preserve">Abbruch der Schullaufbahn </w:t>
            </w:r>
            <w:r w:rsidRPr="00B45C17">
              <w:t>mit bereits vorhandenem Abschluss</w:t>
            </w:r>
          </w:p>
        </w:tc>
        <w:tc>
          <w:tcPr>
            <w:tcW w:w="2977" w:type="dxa"/>
            <w:vAlign w:val="center"/>
          </w:tcPr>
          <w:p w14:paraId="42ECAF2E" w14:textId="77777777" w:rsidR="002801AA" w:rsidRPr="00EF3ED0" w:rsidRDefault="002801AA" w:rsidP="00E10195">
            <w:pPr>
              <w:pStyle w:val="LDTextinhalt"/>
            </w:pPr>
            <w:r>
              <w:t>ABB</w:t>
            </w:r>
          </w:p>
        </w:tc>
      </w:tr>
      <w:tr w:rsidR="002801AA" w14:paraId="1FCEAA85" w14:textId="77777777" w:rsidTr="009D6581">
        <w:tc>
          <w:tcPr>
            <w:tcW w:w="2869" w:type="dxa"/>
            <w:vMerge/>
          </w:tcPr>
          <w:p w14:paraId="3B05CED3" w14:textId="77777777" w:rsidR="002801AA" w:rsidRPr="00636910" w:rsidRDefault="002801AA" w:rsidP="00E10195">
            <w:pPr>
              <w:pStyle w:val="LDTextinhalt"/>
              <w:rPr>
                <w:rStyle w:val="hervorhebung"/>
              </w:rPr>
            </w:pPr>
          </w:p>
        </w:tc>
        <w:tc>
          <w:tcPr>
            <w:tcW w:w="8505" w:type="dxa"/>
            <w:vAlign w:val="center"/>
          </w:tcPr>
          <w:p w14:paraId="68DC4725" w14:textId="77777777" w:rsidR="002801AA" w:rsidRDefault="002801AA" w:rsidP="00E10195">
            <w:pPr>
              <w:pStyle w:val="LDTextinhalt"/>
            </w:pPr>
            <w:r w:rsidRPr="007A1793">
              <w:t>Nicht-Bestehen der ZAA-Abschlussprüfung mit bereits vorhandenem Abschluss</w:t>
            </w:r>
          </w:p>
        </w:tc>
        <w:tc>
          <w:tcPr>
            <w:tcW w:w="2977" w:type="dxa"/>
            <w:vAlign w:val="center"/>
          </w:tcPr>
          <w:p w14:paraId="65A2561E" w14:textId="77777777" w:rsidR="002801AA" w:rsidRDefault="002801AA" w:rsidP="00E10195">
            <w:pPr>
              <w:pStyle w:val="LDTextinhalt"/>
            </w:pPr>
            <w:r>
              <w:t>KABS</w:t>
            </w:r>
          </w:p>
        </w:tc>
      </w:tr>
      <w:tr w:rsidR="002801AA" w14:paraId="7AA18369" w14:textId="77777777" w:rsidTr="009D6581">
        <w:tc>
          <w:tcPr>
            <w:tcW w:w="2869" w:type="dxa"/>
            <w:vMerge/>
          </w:tcPr>
          <w:p w14:paraId="56708030" w14:textId="77777777" w:rsidR="002801AA" w:rsidRPr="00636910" w:rsidRDefault="002801AA" w:rsidP="00E10195">
            <w:pPr>
              <w:pStyle w:val="LDTextinhalt"/>
              <w:rPr>
                <w:rStyle w:val="hervorhebung"/>
              </w:rPr>
            </w:pPr>
          </w:p>
        </w:tc>
        <w:tc>
          <w:tcPr>
            <w:tcW w:w="8505" w:type="dxa"/>
            <w:vAlign w:val="center"/>
          </w:tcPr>
          <w:p w14:paraId="34F2A368" w14:textId="25A8C6FC" w:rsidR="00B652A6" w:rsidRPr="00EF3ED0" w:rsidRDefault="002801AA" w:rsidP="00E10195">
            <w:pPr>
              <w:pStyle w:val="LDTextinhalt"/>
            </w:pPr>
            <w:r w:rsidRPr="004856E9">
              <w:t xml:space="preserve">Bestehen der </w:t>
            </w:r>
            <w:r>
              <w:t>ZAA-</w:t>
            </w:r>
            <w:r w:rsidRPr="004856E9">
              <w:t>Abschlussprüfung</w:t>
            </w:r>
          </w:p>
        </w:tc>
        <w:tc>
          <w:tcPr>
            <w:tcW w:w="2977" w:type="dxa"/>
            <w:vAlign w:val="center"/>
          </w:tcPr>
          <w:p w14:paraId="5B738AD2" w14:textId="1E6DF258" w:rsidR="00B652A6" w:rsidRPr="00EF3ED0" w:rsidRDefault="002801AA" w:rsidP="00E10195">
            <w:pPr>
              <w:pStyle w:val="LDTextinhalt"/>
            </w:pPr>
            <w:r>
              <w:t>HA</w:t>
            </w:r>
            <w:r w:rsidR="009D6581">
              <w:rPr>
                <w:rStyle w:val="Funotenzeichen"/>
              </w:rPr>
              <w:t>2</w:t>
            </w:r>
            <w:r>
              <w:t xml:space="preserve">, </w:t>
            </w:r>
            <w:r w:rsidRPr="00EF3ED0">
              <w:t>HQ</w:t>
            </w:r>
            <w:r w:rsidR="009D6581">
              <w:rPr>
                <w:rStyle w:val="Funotenzeichen"/>
              </w:rPr>
              <w:t>2</w:t>
            </w:r>
            <w:r>
              <w:t>, BAFL oder GE</w:t>
            </w:r>
          </w:p>
        </w:tc>
      </w:tr>
      <w:tr w:rsidR="002801AA" w14:paraId="7DA6649D" w14:textId="77777777" w:rsidTr="009D6581">
        <w:tc>
          <w:tcPr>
            <w:tcW w:w="2869" w:type="dxa"/>
            <w:vMerge w:val="restart"/>
          </w:tcPr>
          <w:p w14:paraId="213B4D48" w14:textId="7A1CFFCD" w:rsidR="002801AA" w:rsidRPr="002801AA" w:rsidRDefault="002801AA" w:rsidP="00E10195">
            <w:pPr>
              <w:pStyle w:val="LDTextinhalt"/>
              <w:rPr>
                <w:rStyle w:val="LDwichtigerText"/>
              </w:rPr>
            </w:pPr>
            <w:r w:rsidRPr="002801AA">
              <w:rPr>
                <w:rStyle w:val="LDwichtigerText"/>
              </w:rPr>
              <w:t xml:space="preserve">10 FS lernzielgleich </w:t>
            </w:r>
            <w:r w:rsidRPr="002801AA">
              <w:rPr>
                <w:rStyle w:val="LDwichtigerText"/>
              </w:rPr>
              <w:br/>
              <w:t>(FS/*/R)</w:t>
            </w:r>
          </w:p>
          <w:p w14:paraId="7B1079A0" w14:textId="77777777" w:rsidR="002801AA" w:rsidRPr="00636910" w:rsidRDefault="002801AA" w:rsidP="00E10195">
            <w:pPr>
              <w:pStyle w:val="LDTextinhalt"/>
              <w:rPr>
                <w:rStyle w:val="hervorhebung"/>
              </w:rPr>
            </w:pPr>
          </w:p>
        </w:tc>
        <w:tc>
          <w:tcPr>
            <w:tcW w:w="8505" w:type="dxa"/>
            <w:vAlign w:val="center"/>
          </w:tcPr>
          <w:p w14:paraId="4216F15A" w14:textId="57910BAE" w:rsidR="002801AA" w:rsidRPr="00EF3ED0" w:rsidRDefault="002801AA" w:rsidP="00E10195">
            <w:pPr>
              <w:pStyle w:val="LDTextinhalt"/>
            </w:pPr>
            <w:r w:rsidRPr="00F22637">
              <w:t>Abbruch der Schullaufbahn</w:t>
            </w:r>
            <w:r>
              <w:t xml:space="preserve"> vor Ende 10</w:t>
            </w:r>
          </w:p>
        </w:tc>
        <w:tc>
          <w:tcPr>
            <w:tcW w:w="2977" w:type="dxa"/>
            <w:vAlign w:val="center"/>
          </w:tcPr>
          <w:p w14:paraId="0535D7D9" w14:textId="77777777" w:rsidR="002801AA" w:rsidRPr="00EF3ED0" w:rsidRDefault="002801AA" w:rsidP="00E10195">
            <w:pPr>
              <w:pStyle w:val="LDTextinhalt"/>
            </w:pPr>
            <w:r w:rsidRPr="00EF3ED0">
              <w:t>ABB</w:t>
            </w:r>
          </w:p>
        </w:tc>
      </w:tr>
      <w:tr w:rsidR="002801AA" w:rsidRPr="003473C5" w14:paraId="036EBB46" w14:textId="77777777" w:rsidTr="009D6581">
        <w:tc>
          <w:tcPr>
            <w:tcW w:w="2869" w:type="dxa"/>
            <w:vMerge/>
          </w:tcPr>
          <w:p w14:paraId="736ED17E" w14:textId="77777777" w:rsidR="002801AA" w:rsidRPr="00636910" w:rsidRDefault="002801AA" w:rsidP="00E10195">
            <w:pPr>
              <w:pStyle w:val="LDTextinhalt"/>
              <w:rPr>
                <w:rStyle w:val="hervorhebung"/>
              </w:rPr>
            </w:pPr>
          </w:p>
        </w:tc>
        <w:tc>
          <w:tcPr>
            <w:tcW w:w="8505" w:type="dxa"/>
            <w:vAlign w:val="center"/>
          </w:tcPr>
          <w:p w14:paraId="7D67D5B7" w14:textId="77777777" w:rsidR="002801AA" w:rsidRPr="00693B43" w:rsidRDefault="002801AA" w:rsidP="00E10195">
            <w:pPr>
              <w:pStyle w:val="LDTextinhalt"/>
            </w:pPr>
            <w:r w:rsidRPr="00F22637">
              <w:t xml:space="preserve">Nicht-Bestehen der </w:t>
            </w:r>
            <w:r>
              <w:t>ZAA-</w:t>
            </w:r>
            <w:r w:rsidRPr="00F22637">
              <w:t>Abschlussprüfung</w:t>
            </w:r>
          </w:p>
        </w:tc>
        <w:tc>
          <w:tcPr>
            <w:tcW w:w="2977" w:type="dxa"/>
            <w:vAlign w:val="center"/>
          </w:tcPr>
          <w:p w14:paraId="137ED2EE" w14:textId="77777777" w:rsidR="002801AA" w:rsidRPr="00EF3ED0" w:rsidRDefault="002801AA" w:rsidP="00E10195">
            <w:pPr>
              <w:pStyle w:val="LDTextinhalt"/>
            </w:pPr>
            <w:r w:rsidRPr="00EF3ED0">
              <w:t>KABS</w:t>
            </w:r>
          </w:p>
        </w:tc>
      </w:tr>
      <w:tr w:rsidR="002801AA" w:rsidRPr="003473C5" w14:paraId="175606D7" w14:textId="77777777" w:rsidTr="009D6581">
        <w:tc>
          <w:tcPr>
            <w:tcW w:w="2869" w:type="dxa"/>
            <w:vMerge/>
          </w:tcPr>
          <w:p w14:paraId="4A13127E" w14:textId="77777777" w:rsidR="002801AA" w:rsidRPr="00636910" w:rsidRDefault="002801AA" w:rsidP="00E10195">
            <w:pPr>
              <w:pStyle w:val="LDTextinhalt"/>
              <w:rPr>
                <w:rStyle w:val="hervorhebung"/>
              </w:rPr>
            </w:pPr>
          </w:p>
        </w:tc>
        <w:tc>
          <w:tcPr>
            <w:tcW w:w="8505" w:type="dxa"/>
            <w:vAlign w:val="center"/>
          </w:tcPr>
          <w:p w14:paraId="58B9501A" w14:textId="77777777" w:rsidR="002801AA" w:rsidRPr="00693B43" w:rsidRDefault="002801AA" w:rsidP="00E10195">
            <w:pPr>
              <w:pStyle w:val="LDTextinhalt"/>
            </w:pPr>
            <w:r w:rsidRPr="00F22637">
              <w:t xml:space="preserve">Bestehen der </w:t>
            </w:r>
            <w:r>
              <w:t>ZAA-</w:t>
            </w:r>
            <w:r w:rsidRPr="00F22637">
              <w:t>Abschlussprüfung</w:t>
            </w:r>
          </w:p>
        </w:tc>
        <w:tc>
          <w:tcPr>
            <w:tcW w:w="2977" w:type="dxa"/>
            <w:vAlign w:val="center"/>
          </w:tcPr>
          <w:p w14:paraId="5842D79A" w14:textId="77777777" w:rsidR="002801AA" w:rsidRPr="00EF3ED0" w:rsidRDefault="002801AA" w:rsidP="00E10195">
            <w:pPr>
              <w:pStyle w:val="LDTextinhalt"/>
            </w:pPr>
            <w:r>
              <w:t>MA oder</w:t>
            </w:r>
            <w:r w:rsidRPr="00EF3ED0">
              <w:t xml:space="preserve"> </w:t>
            </w:r>
            <w:r>
              <w:t>MAQ</w:t>
            </w:r>
          </w:p>
        </w:tc>
      </w:tr>
      <w:tr w:rsidR="002801AA" w:rsidRPr="003473C5" w14:paraId="4DB6A743" w14:textId="77777777" w:rsidTr="009D6581">
        <w:tc>
          <w:tcPr>
            <w:tcW w:w="2869" w:type="dxa"/>
          </w:tcPr>
          <w:p w14:paraId="74AE1688" w14:textId="47EAE4A1" w:rsidR="002801AA" w:rsidRPr="009A1C5D" w:rsidRDefault="002801AA" w:rsidP="00E10195">
            <w:pPr>
              <w:pStyle w:val="LDTextinhalt"/>
              <w:rPr>
                <w:rStyle w:val="hervorhebung"/>
                <w:sz w:val="22"/>
              </w:rPr>
            </w:pPr>
            <w:r w:rsidRPr="002801AA">
              <w:rPr>
                <w:rStyle w:val="LDwichtigerText"/>
              </w:rPr>
              <w:lastRenderedPageBreak/>
              <w:t>FS Schule für Kranke</w:t>
            </w:r>
            <w:r w:rsidR="009D6581">
              <w:rPr>
                <w:rStyle w:val="Funotenzeichen"/>
              </w:rPr>
              <w:t>3</w:t>
            </w:r>
          </w:p>
        </w:tc>
        <w:tc>
          <w:tcPr>
            <w:tcW w:w="8505" w:type="dxa"/>
            <w:vAlign w:val="center"/>
          </w:tcPr>
          <w:p w14:paraId="55A34A41" w14:textId="77777777" w:rsidR="002801AA" w:rsidRPr="00693B43" w:rsidRDefault="002801AA" w:rsidP="00E10195">
            <w:pPr>
              <w:pStyle w:val="LDTextinhalt"/>
            </w:pPr>
          </w:p>
        </w:tc>
        <w:tc>
          <w:tcPr>
            <w:tcW w:w="2977" w:type="dxa"/>
            <w:vAlign w:val="center"/>
          </w:tcPr>
          <w:p w14:paraId="74647A59" w14:textId="77777777" w:rsidR="002801AA" w:rsidRPr="00693B43" w:rsidRDefault="002801AA" w:rsidP="00E10195">
            <w:pPr>
              <w:pStyle w:val="LDTextinhalt"/>
              <w:rPr>
                <w:rFonts w:cs="Arial"/>
              </w:rPr>
            </w:pPr>
            <w:r w:rsidRPr="00EF3ED0">
              <w:t>Je nach eigentlicher Schulform des Schülers</w:t>
            </w:r>
          </w:p>
        </w:tc>
      </w:tr>
    </w:tbl>
    <w:p w14:paraId="733B83C9" w14:textId="6EA5CB4B" w:rsidR="002801AA" w:rsidRDefault="002801AA" w:rsidP="002801AA">
      <w:pPr>
        <w:pStyle w:val="LDTextinhaltweitereingerckt"/>
      </w:pPr>
      <w:r w:rsidRPr="00CF11C0">
        <w:t>1</w:t>
      </w:r>
      <w:r>
        <w:t xml:space="preserve">) </w:t>
      </w:r>
      <w:r w:rsidRPr="00642BD3">
        <w:t xml:space="preserve">In </w:t>
      </w:r>
      <w:r w:rsidRPr="00700CF3">
        <w:t>Förderschulen mit zielabweichendem Unterricht</w:t>
      </w:r>
      <w:r w:rsidRPr="00642BD3">
        <w:t xml:space="preserve"> (</w:t>
      </w:r>
      <w:r w:rsidRPr="004350F2">
        <w:t>L</w:t>
      </w:r>
      <w:r>
        <w:t>ernen</w:t>
      </w:r>
      <w:r w:rsidRPr="00642BD3">
        <w:t xml:space="preserve"> und </w:t>
      </w:r>
      <w:r>
        <w:t>Geistige Entwicklung</w:t>
      </w:r>
      <w:r w:rsidRPr="00642BD3">
        <w:t xml:space="preserve">) </w:t>
      </w:r>
    </w:p>
    <w:p w14:paraId="4D3BBD0A" w14:textId="0373AD21" w:rsidR="002801AA" w:rsidRDefault="002801AA" w:rsidP="00967C98">
      <w:pPr>
        <w:pStyle w:val="Aufzhlungweitereingerckt"/>
      </w:pPr>
      <w:r w:rsidRPr="00642BD3">
        <w:t xml:space="preserve">werden die Förderschul-Abschlüsse </w:t>
      </w:r>
      <w:r w:rsidRPr="002549DB">
        <w:t>Berufsorientierter Abschluss (Förderschwerpunkt Lernen) (</w:t>
      </w:r>
      <w:r w:rsidRPr="002801AA">
        <w:rPr>
          <w:rStyle w:val="LDwichtigerText"/>
        </w:rPr>
        <w:t>BAFL</w:t>
      </w:r>
      <w:r w:rsidRPr="002549DB">
        <w:t>)</w:t>
      </w:r>
      <w:r>
        <w:t xml:space="preserve"> </w:t>
      </w:r>
      <w:r w:rsidRPr="002549DB">
        <w:t>b</w:t>
      </w:r>
      <w:r w:rsidRPr="00115653">
        <w:t>z</w:t>
      </w:r>
      <w:r w:rsidRPr="002549DB">
        <w:t xml:space="preserve">w. </w:t>
      </w:r>
      <w:r w:rsidRPr="004350F2">
        <w:t xml:space="preserve">Mit Abschluss aus der Schule </w:t>
      </w:r>
      <w:r>
        <w:t>mit Förderschwerpunkt geistige Entwicklung</w:t>
      </w:r>
      <w:r w:rsidRPr="00642BD3">
        <w:t xml:space="preserve"> (</w:t>
      </w:r>
      <w:r w:rsidRPr="002801AA">
        <w:rPr>
          <w:rStyle w:val="LDwichtigerText"/>
        </w:rPr>
        <w:t>GE</w:t>
      </w:r>
      <w:r w:rsidRPr="00642BD3">
        <w:t xml:space="preserve">) vergeben. </w:t>
      </w:r>
    </w:p>
    <w:p w14:paraId="07D00EC4" w14:textId="77777777" w:rsidR="002801AA" w:rsidRDefault="002801AA" w:rsidP="00967C98">
      <w:pPr>
        <w:pStyle w:val="Aufzhlungweitereingerckt"/>
      </w:pPr>
      <w:r>
        <w:t>können d</w:t>
      </w:r>
      <w:r w:rsidRPr="00642BD3">
        <w:t xml:space="preserve">ie allgemeinen Abschlüsse </w:t>
      </w:r>
      <w:r w:rsidRPr="00115653">
        <w:rPr>
          <w:rStyle w:val="LDMeneintrag"/>
        </w:rPr>
        <w:t>nicht</w:t>
      </w:r>
      <w:r w:rsidRPr="00642BD3">
        <w:t xml:space="preserve"> vergeben werden</w:t>
      </w:r>
    </w:p>
    <w:p w14:paraId="53D3186B" w14:textId="64CF95C3" w:rsidR="002801AA" w:rsidRDefault="002801AA" w:rsidP="00967C98">
      <w:pPr>
        <w:pStyle w:val="Aufzhlungweitereingerckt"/>
      </w:pPr>
      <w:r>
        <w:t>ist f</w:t>
      </w:r>
      <w:r w:rsidRPr="00642BD3">
        <w:t xml:space="preserve">ür </w:t>
      </w:r>
      <w:r>
        <w:t>Schüler, die den Hauptschulabschluss (HA oder HQ)</w:t>
      </w:r>
      <w:r w:rsidRPr="00642BD3">
        <w:t xml:space="preserve"> </w:t>
      </w:r>
      <w:r>
        <w:t xml:space="preserve">bekommen sollen, </w:t>
      </w:r>
      <w:r w:rsidRPr="00642BD3">
        <w:t xml:space="preserve">der Übergang an eine </w:t>
      </w:r>
      <w:r w:rsidRPr="009B3C3B">
        <w:t xml:space="preserve">kooperierende Haupt-, Mittelstufen- oder Gesamtschule </w:t>
      </w:r>
      <w:r>
        <w:t xml:space="preserve">und der Wechsel der Schulform </w:t>
      </w:r>
      <w:r w:rsidRPr="00642BD3">
        <w:t xml:space="preserve">notwendig. </w:t>
      </w:r>
    </w:p>
    <w:p w14:paraId="645CA8F2" w14:textId="1B80C319" w:rsidR="002801AA" w:rsidRDefault="002801AA" w:rsidP="00967C98">
      <w:pPr>
        <w:pStyle w:val="Aufzhlungweitereingerckt"/>
      </w:pPr>
      <w:r>
        <w:t xml:space="preserve">wird Schülern, die keinen Abschluss erlangen, der Eintrag </w:t>
      </w:r>
      <w:r w:rsidRPr="002801AA">
        <w:rPr>
          <w:rStyle w:val="LDwichtigerText"/>
        </w:rPr>
        <w:t>ohne Berufsorientierten Abschluss aus der Schule mit Förderschwerpunkt Lernen (OLH)</w:t>
      </w:r>
      <w:r w:rsidRPr="00642BD3">
        <w:t xml:space="preserve"> zu</w:t>
      </w:r>
      <w:r>
        <w:t>gewiesen</w:t>
      </w:r>
      <w:r w:rsidRPr="00642BD3">
        <w:t>.</w:t>
      </w:r>
    </w:p>
    <w:p w14:paraId="51CA3137" w14:textId="2816B412" w:rsidR="002801AA" w:rsidRDefault="009D6581" w:rsidP="002801AA">
      <w:pPr>
        <w:pStyle w:val="LDTextinhaltweitereingerckt"/>
      </w:pPr>
      <w:r>
        <w:t>2</w:t>
      </w:r>
      <w:r w:rsidR="002801AA">
        <w:t>)</w:t>
      </w:r>
      <w:r w:rsidR="002801AA" w:rsidRPr="00115653">
        <w:t xml:space="preserve"> </w:t>
      </w:r>
      <w:r w:rsidR="002801AA" w:rsidRPr="00642BD3">
        <w:t xml:space="preserve">In </w:t>
      </w:r>
      <w:r w:rsidR="002801AA" w:rsidRPr="00C0700E">
        <w:t xml:space="preserve">Förderschulen mit zielgleichem Unterricht </w:t>
      </w:r>
      <w:r w:rsidR="002801AA">
        <w:t>sind f</w:t>
      </w:r>
      <w:r w:rsidR="002801AA" w:rsidRPr="00642BD3">
        <w:t xml:space="preserve">ür Schüler </w:t>
      </w:r>
      <w:r w:rsidR="00BD57C2" w:rsidRPr="00642BD3">
        <w:t xml:space="preserve">mit weiterer </w:t>
      </w:r>
      <w:r w:rsidR="00BD57C2">
        <w:t>zieldifferenter Förderung</w:t>
      </w:r>
      <w:r w:rsidR="002801AA" w:rsidRPr="00642BD3">
        <w:t xml:space="preserve"> a</w:t>
      </w:r>
      <w:r w:rsidR="002801AA">
        <w:t>uch die besonderen Förderschula</w:t>
      </w:r>
      <w:r w:rsidR="002801AA" w:rsidRPr="00642BD3">
        <w:t xml:space="preserve">bschlüsse </w:t>
      </w:r>
      <w:r w:rsidR="002801AA" w:rsidRPr="002801AA">
        <w:rPr>
          <w:rStyle w:val="LDwichtigerText"/>
        </w:rPr>
        <w:t>BAFL</w:t>
      </w:r>
      <w:r w:rsidR="002801AA" w:rsidRPr="00642BD3">
        <w:t xml:space="preserve"> und </w:t>
      </w:r>
      <w:r w:rsidR="002801AA" w:rsidRPr="002801AA">
        <w:rPr>
          <w:rStyle w:val="LDwichtigerText"/>
        </w:rPr>
        <w:t>GE</w:t>
      </w:r>
      <w:r w:rsidR="002801AA" w:rsidRPr="00642BD3">
        <w:t xml:space="preserve"> möglich.</w:t>
      </w:r>
    </w:p>
    <w:p w14:paraId="54CEFAFF" w14:textId="6868BE7A" w:rsidR="00980C77" w:rsidRDefault="009D6581" w:rsidP="002801AA">
      <w:pPr>
        <w:pStyle w:val="LDTextinhaltweitereingerckt"/>
      </w:pPr>
      <w:r>
        <w:t>3)</w:t>
      </w:r>
      <w:r w:rsidR="002801AA">
        <w:t xml:space="preserve"> </w:t>
      </w:r>
      <w:r w:rsidR="002801AA" w:rsidRPr="004350F2">
        <w:t xml:space="preserve">In Förderschulen für Kranke </w:t>
      </w:r>
      <w:r w:rsidR="002801AA" w:rsidRPr="002801AA">
        <w:rPr>
          <w:rStyle w:val="LDwichtigerText"/>
        </w:rPr>
        <w:t>FS/KRA/---</w:t>
      </w:r>
      <w:r w:rsidR="002801AA" w:rsidRPr="004350F2">
        <w:t xml:space="preserve"> können alle allgemeinen Abschlüsse vergeben werden.</w:t>
      </w:r>
    </w:p>
    <w:p w14:paraId="51F86F6A" w14:textId="77777777" w:rsidR="00980C77" w:rsidRDefault="00980C77">
      <w:pPr>
        <w:spacing w:before="0" w:after="200" w:line="276" w:lineRule="auto"/>
        <w:rPr>
          <w:color w:val="000000" w:themeColor="text1"/>
        </w:rPr>
      </w:pPr>
      <w:r>
        <w:br w:type="page"/>
      </w:r>
    </w:p>
    <w:p w14:paraId="237FF7AF" w14:textId="77777777" w:rsidR="002801AA" w:rsidRDefault="002801AA" w:rsidP="0017433A">
      <w:pPr>
        <w:pStyle w:val="berschrift2"/>
      </w:pPr>
      <w:bookmarkStart w:id="222" w:name="_Toc104379945"/>
      <w:bookmarkStart w:id="223" w:name="_Abschlusseinträge_an_Schulen"/>
      <w:bookmarkStart w:id="224" w:name="_Toc130807880"/>
      <w:bookmarkStart w:id="225" w:name="_Toc195248826"/>
      <w:bookmarkStart w:id="226" w:name="_Toc226530820"/>
      <w:bookmarkEnd w:id="222"/>
      <w:bookmarkEnd w:id="223"/>
      <w:r w:rsidRPr="00826727">
        <w:lastRenderedPageBreak/>
        <w:t>Abschl</w:t>
      </w:r>
      <w:r>
        <w:t>u</w:t>
      </w:r>
      <w:r w:rsidRPr="00826727">
        <w:t>sse</w:t>
      </w:r>
      <w:r>
        <w:t>inträge</w:t>
      </w:r>
      <w:r w:rsidRPr="00826727">
        <w:t xml:space="preserve"> an Schulen</w:t>
      </w:r>
      <w:r>
        <w:t xml:space="preserve"> für Erwachsene</w:t>
      </w:r>
      <w:bookmarkEnd w:id="224"/>
      <w:bookmarkEnd w:id="225"/>
      <w:bookmarkEnd w:id="226"/>
    </w:p>
    <w:p w14:paraId="7F4DAF64" w14:textId="77777777" w:rsidR="002801AA" w:rsidRPr="00361464" w:rsidRDefault="002801AA" w:rsidP="002801AA">
      <w:pPr>
        <w:pStyle w:val="LDTextinhalteingerckt"/>
      </w:pPr>
      <w:r>
        <w:t>Dieses Kapitel fasst die Abschlusseinträge an den Schulen für Erwachsene zusammen. Wiederholt ein Schüler die Stufe oder liegt das Abschlussergebnis noch nicht vor, muss kein Abschlusseintrag erfasst werden.</w:t>
      </w:r>
    </w:p>
    <w:p w14:paraId="624E7FB8" w14:textId="77777777" w:rsidR="002801AA" w:rsidRDefault="002801AA" w:rsidP="0017433A">
      <w:pPr>
        <w:pStyle w:val="berschrift3"/>
      </w:pPr>
      <w:bookmarkStart w:id="227" w:name="_Ref104370687"/>
      <w:bookmarkStart w:id="228" w:name="_Ref104370696"/>
      <w:bookmarkStart w:id="229" w:name="_Toc130807881"/>
      <w:bookmarkStart w:id="230" w:name="_Toc195248827"/>
      <w:bookmarkStart w:id="231" w:name="_Toc226530821"/>
      <w:r>
        <w:t>Abschlusseinträge an Abendhauptschulen</w:t>
      </w:r>
      <w:bookmarkEnd w:id="227"/>
      <w:bookmarkEnd w:id="228"/>
      <w:bookmarkEnd w:id="229"/>
      <w:bookmarkEnd w:id="230"/>
      <w:bookmarkEnd w:id="231"/>
    </w:p>
    <w:tbl>
      <w:tblPr>
        <w:tblW w:w="14351" w:type="dxa"/>
        <w:tblInd w:w="817"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2018"/>
        <w:gridCol w:w="9356"/>
        <w:gridCol w:w="2977"/>
      </w:tblGrid>
      <w:tr w:rsidR="002801AA" w:rsidRPr="00661D44" w14:paraId="5832646F" w14:textId="77777777" w:rsidTr="00967C98">
        <w:tc>
          <w:tcPr>
            <w:tcW w:w="2018" w:type="dxa"/>
            <w:tcBorders>
              <w:top w:val="single" w:sz="4" w:space="0" w:color="808080"/>
              <w:bottom w:val="single" w:sz="4" w:space="0" w:color="808080"/>
              <w:right w:val="single" w:sz="4" w:space="0" w:color="808080"/>
            </w:tcBorders>
            <w:shd w:val="clear" w:color="auto" w:fill="F2F2F2"/>
            <w:vAlign w:val="center"/>
          </w:tcPr>
          <w:p w14:paraId="5FE95FB9" w14:textId="77777777" w:rsidR="002801AA" w:rsidRPr="00DC5C78" w:rsidRDefault="002801AA" w:rsidP="00E10195">
            <w:pPr>
              <w:rPr>
                <w:rStyle w:val="hervorhebungblau"/>
              </w:rPr>
            </w:pPr>
            <w:r>
              <w:rPr>
                <w:rStyle w:val="hervorhebungblau"/>
              </w:rPr>
              <w:t>Semester</w:t>
            </w:r>
          </w:p>
        </w:tc>
        <w:tc>
          <w:tcPr>
            <w:tcW w:w="9356" w:type="dxa"/>
            <w:tcBorders>
              <w:top w:val="single" w:sz="4" w:space="0" w:color="808080"/>
              <w:left w:val="single" w:sz="4" w:space="0" w:color="808080"/>
              <w:bottom w:val="single" w:sz="4" w:space="0" w:color="808080"/>
            </w:tcBorders>
            <w:shd w:val="clear" w:color="auto" w:fill="F2F2F2"/>
            <w:vAlign w:val="center"/>
          </w:tcPr>
          <w:p w14:paraId="170A2EA0" w14:textId="77777777" w:rsidR="002801AA" w:rsidRPr="00DC5C78" w:rsidRDefault="002801AA" w:rsidP="00E10195">
            <w:pPr>
              <w:rPr>
                <w:rStyle w:val="hervorhebungblau"/>
              </w:rPr>
            </w:pPr>
            <w:r w:rsidRPr="00DC5C78">
              <w:rPr>
                <w:rStyle w:val="hervorhebungblau"/>
              </w:rPr>
              <w:t>Ereignis</w:t>
            </w:r>
          </w:p>
        </w:tc>
        <w:tc>
          <w:tcPr>
            <w:tcW w:w="2977" w:type="dxa"/>
            <w:tcBorders>
              <w:top w:val="single" w:sz="4" w:space="0" w:color="808080"/>
              <w:left w:val="single" w:sz="4" w:space="0" w:color="808080"/>
              <w:bottom w:val="single" w:sz="4" w:space="0" w:color="808080"/>
            </w:tcBorders>
            <w:shd w:val="clear" w:color="auto" w:fill="F2F2F2"/>
            <w:vAlign w:val="center"/>
          </w:tcPr>
          <w:p w14:paraId="7CAB719C" w14:textId="77777777" w:rsidR="002801AA" w:rsidRPr="00DC5C78" w:rsidRDefault="002801AA" w:rsidP="00E10195">
            <w:pPr>
              <w:rPr>
                <w:rStyle w:val="hervorhebungblau"/>
              </w:rPr>
            </w:pPr>
            <w:r w:rsidRPr="00DC5C78">
              <w:rPr>
                <w:rStyle w:val="hervorhebungblau"/>
              </w:rPr>
              <w:t>Abschluss</w:t>
            </w:r>
            <w:r>
              <w:rPr>
                <w:rStyle w:val="hervorhebungblau"/>
              </w:rPr>
              <w:t>eintrag</w:t>
            </w:r>
          </w:p>
        </w:tc>
      </w:tr>
      <w:tr w:rsidR="002801AA" w14:paraId="57D77248" w14:textId="77777777" w:rsidTr="00967C98">
        <w:tc>
          <w:tcPr>
            <w:tcW w:w="2018" w:type="dxa"/>
            <w:vMerge w:val="restart"/>
          </w:tcPr>
          <w:p w14:paraId="2043CC6B" w14:textId="77777777" w:rsidR="002801AA" w:rsidRPr="002801AA" w:rsidRDefault="002801AA" w:rsidP="00E10195">
            <w:pPr>
              <w:pStyle w:val="LDTextinhalt"/>
              <w:rPr>
                <w:rStyle w:val="LDwichtigerText"/>
              </w:rPr>
            </w:pPr>
            <w:r w:rsidRPr="002801AA">
              <w:rPr>
                <w:rStyle w:val="LDwichtigerText"/>
              </w:rPr>
              <w:t>AK</w:t>
            </w:r>
          </w:p>
        </w:tc>
        <w:tc>
          <w:tcPr>
            <w:tcW w:w="9356" w:type="dxa"/>
            <w:vAlign w:val="center"/>
          </w:tcPr>
          <w:p w14:paraId="6405F365" w14:textId="77777777" w:rsidR="002801AA" w:rsidRPr="00693B43" w:rsidRDefault="002801AA" w:rsidP="00E10195">
            <w:pPr>
              <w:pStyle w:val="LDTextinhalt"/>
              <w:rPr>
                <w:rFonts w:cs="Arial"/>
              </w:rPr>
            </w:pPr>
            <w:r>
              <w:t>Abbruch der Schullaufbahn</w:t>
            </w:r>
          </w:p>
        </w:tc>
        <w:tc>
          <w:tcPr>
            <w:tcW w:w="2977" w:type="dxa"/>
            <w:vAlign w:val="center"/>
          </w:tcPr>
          <w:p w14:paraId="53575151" w14:textId="77777777" w:rsidR="002801AA" w:rsidRPr="00693B43" w:rsidRDefault="002801AA" w:rsidP="00E10195">
            <w:pPr>
              <w:pStyle w:val="LDTextinhalt"/>
              <w:rPr>
                <w:rFonts w:cs="Arial"/>
              </w:rPr>
            </w:pPr>
            <w:r w:rsidRPr="00EF3ED0">
              <w:t>ABB</w:t>
            </w:r>
          </w:p>
        </w:tc>
      </w:tr>
      <w:tr w:rsidR="002801AA" w:rsidRPr="00A77AAC" w14:paraId="12AD70B3" w14:textId="77777777" w:rsidTr="00967C98">
        <w:tc>
          <w:tcPr>
            <w:tcW w:w="2018" w:type="dxa"/>
            <w:vMerge/>
          </w:tcPr>
          <w:p w14:paraId="7F481689" w14:textId="77777777" w:rsidR="002801AA" w:rsidRPr="00636910" w:rsidRDefault="002801AA" w:rsidP="00E10195">
            <w:pPr>
              <w:pStyle w:val="LDTextinhalt"/>
              <w:rPr>
                <w:rStyle w:val="hervorhebung"/>
              </w:rPr>
            </w:pPr>
          </w:p>
        </w:tc>
        <w:tc>
          <w:tcPr>
            <w:tcW w:w="9356" w:type="dxa"/>
            <w:vAlign w:val="center"/>
          </w:tcPr>
          <w:p w14:paraId="0B957292" w14:textId="77777777" w:rsidR="002801AA" w:rsidRPr="00681B2E" w:rsidRDefault="002801AA" w:rsidP="00E10195">
            <w:pPr>
              <w:pStyle w:val="LDTextinhalt"/>
            </w:pPr>
            <w:r>
              <w:t>Unterbrechung des Bildungsgangs</w:t>
            </w:r>
          </w:p>
        </w:tc>
        <w:tc>
          <w:tcPr>
            <w:tcW w:w="2977" w:type="dxa"/>
            <w:vAlign w:val="center"/>
          </w:tcPr>
          <w:p w14:paraId="7F58F49F" w14:textId="77777777" w:rsidR="002801AA" w:rsidRPr="00681B2E" w:rsidRDefault="002801AA" w:rsidP="00E10195">
            <w:pPr>
              <w:pStyle w:val="LDTextinhalt"/>
            </w:pPr>
            <w:r>
              <w:t>UNBR</w:t>
            </w:r>
          </w:p>
        </w:tc>
      </w:tr>
      <w:tr w:rsidR="002801AA" w:rsidRPr="00A77AAC" w14:paraId="6B71BD7C" w14:textId="77777777" w:rsidTr="00967C98">
        <w:tc>
          <w:tcPr>
            <w:tcW w:w="2018" w:type="dxa"/>
            <w:vMerge w:val="restart"/>
          </w:tcPr>
          <w:p w14:paraId="22C93D19" w14:textId="77777777" w:rsidR="002801AA" w:rsidRPr="002801AA" w:rsidRDefault="002801AA" w:rsidP="00E10195">
            <w:pPr>
              <w:pStyle w:val="LDTextinhalt"/>
              <w:rPr>
                <w:rStyle w:val="LDwichtigerText"/>
              </w:rPr>
            </w:pPr>
            <w:r w:rsidRPr="002801AA">
              <w:rPr>
                <w:rStyle w:val="LDwichtigerText"/>
              </w:rPr>
              <w:t>H1/H2</w:t>
            </w:r>
          </w:p>
          <w:p w14:paraId="1D39B928" w14:textId="77777777" w:rsidR="002801AA" w:rsidRPr="00636910" w:rsidRDefault="002801AA" w:rsidP="00E10195">
            <w:pPr>
              <w:pStyle w:val="LDTextinhalt"/>
              <w:rPr>
                <w:rStyle w:val="hervorhebung"/>
              </w:rPr>
            </w:pPr>
          </w:p>
        </w:tc>
        <w:tc>
          <w:tcPr>
            <w:tcW w:w="9356" w:type="dxa"/>
            <w:vAlign w:val="center"/>
          </w:tcPr>
          <w:p w14:paraId="4A80FB89" w14:textId="77777777" w:rsidR="002801AA" w:rsidRPr="00693B43" w:rsidRDefault="002801AA" w:rsidP="00E10195">
            <w:pPr>
              <w:pStyle w:val="LDTextinhalt"/>
              <w:rPr>
                <w:rFonts w:cs="Arial"/>
              </w:rPr>
            </w:pPr>
            <w:r w:rsidRPr="00681B2E">
              <w:t>Abbruch der Schullaufbahn vor Ende H2</w:t>
            </w:r>
          </w:p>
        </w:tc>
        <w:tc>
          <w:tcPr>
            <w:tcW w:w="2977" w:type="dxa"/>
            <w:vAlign w:val="center"/>
          </w:tcPr>
          <w:p w14:paraId="513EA5F6" w14:textId="77777777" w:rsidR="002801AA" w:rsidRPr="00693B43" w:rsidRDefault="002801AA" w:rsidP="00E10195">
            <w:pPr>
              <w:pStyle w:val="LDTextinhalt"/>
              <w:rPr>
                <w:rFonts w:cs="Arial"/>
              </w:rPr>
            </w:pPr>
            <w:r w:rsidRPr="00681B2E">
              <w:t>ABB</w:t>
            </w:r>
          </w:p>
        </w:tc>
      </w:tr>
      <w:tr w:rsidR="002801AA" w:rsidRPr="003473C5" w14:paraId="62E7B5B1" w14:textId="77777777" w:rsidTr="00967C98">
        <w:tc>
          <w:tcPr>
            <w:tcW w:w="2018" w:type="dxa"/>
            <w:vMerge/>
            <w:vAlign w:val="center"/>
          </w:tcPr>
          <w:p w14:paraId="057F2633" w14:textId="77777777" w:rsidR="002801AA" w:rsidRPr="00636910" w:rsidRDefault="002801AA" w:rsidP="00E10195">
            <w:pPr>
              <w:pStyle w:val="LDTextinhalt"/>
              <w:rPr>
                <w:rStyle w:val="hervorhebung"/>
              </w:rPr>
            </w:pPr>
          </w:p>
        </w:tc>
        <w:tc>
          <w:tcPr>
            <w:tcW w:w="9356" w:type="dxa"/>
            <w:vAlign w:val="center"/>
          </w:tcPr>
          <w:p w14:paraId="79E93895" w14:textId="77777777" w:rsidR="002801AA" w:rsidRPr="00693B43" w:rsidRDefault="002801AA" w:rsidP="00E10195">
            <w:pPr>
              <w:pStyle w:val="LDTextinhalt"/>
              <w:rPr>
                <w:rFonts w:cs="Arial"/>
              </w:rPr>
            </w:pPr>
            <w:r w:rsidRPr="00681B2E">
              <w:t xml:space="preserve">Nicht-Bestehen der Abschlussprüfung </w:t>
            </w:r>
          </w:p>
        </w:tc>
        <w:tc>
          <w:tcPr>
            <w:tcW w:w="2977" w:type="dxa"/>
            <w:vAlign w:val="center"/>
          </w:tcPr>
          <w:p w14:paraId="032CA5F7" w14:textId="26FB11E3" w:rsidR="002801AA" w:rsidRPr="00693B43" w:rsidRDefault="002801AA" w:rsidP="00E10195">
            <w:pPr>
              <w:pStyle w:val="LDTextinhalt"/>
              <w:rPr>
                <w:rFonts w:cs="Arial"/>
              </w:rPr>
            </w:pPr>
            <w:r w:rsidRPr="00681B2E">
              <w:t>KABS</w:t>
            </w:r>
            <w:r w:rsidR="009D6581">
              <w:rPr>
                <w:rStyle w:val="Funotenzeichen"/>
              </w:rPr>
              <w:footnoteReference w:id="11"/>
            </w:r>
          </w:p>
        </w:tc>
      </w:tr>
      <w:tr w:rsidR="002801AA" w:rsidRPr="003473C5" w14:paraId="14CA5FD3" w14:textId="77777777" w:rsidTr="00967C98">
        <w:tc>
          <w:tcPr>
            <w:tcW w:w="2018" w:type="dxa"/>
            <w:vMerge/>
            <w:vAlign w:val="center"/>
          </w:tcPr>
          <w:p w14:paraId="6E3233A6" w14:textId="77777777" w:rsidR="002801AA" w:rsidRPr="00636910" w:rsidRDefault="002801AA" w:rsidP="00E10195">
            <w:pPr>
              <w:pStyle w:val="LDTextinhalt"/>
              <w:rPr>
                <w:rStyle w:val="hervorhebung"/>
              </w:rPr>
            </w:pPr>
          </w:p>
        </w:tc>
        <w:tc>
          <w:tcPr>
            <w:tcW w:w="9356" w:type="dxa"/>
            <w:vAlign w:val="center"/>
          </w:tcPr>
          <w:p w14:paraId="16F44AD0" w14:textId="77777777" w:rsidR="002801AA" w:rsidRPr="00681B2E" w:rsidRDefault="002801AA" w:rsidP="00E10195">
            <w:pPr>
              <w:pStyle w:val="LDTextinhalt"/>
            </w:pPr>
            <w:r>
              <w:t>Unterbrechung des Bildungsgangs</w:t>
            </w:r>
          </w:p>
        </w:tc>
        <w:tc>
          <w:tcPr>
            <w:tcW w:w="2977" w:type="dxa"/>
            <w:vAlign w:val="center"/>
          </w:tcPr>
          <w:p w14:paraId="34E6C96E" w14:textId="77777777" w:rsidR="002801AA" w:rsidRPr="00681B2E" w:rsidRDefault="002801AA" w:rsidP="00E10195">
            <w:pPr>
              <w:pStyle w:val="LDTextinhalt"/>
            </w:pPr>
            <w:r>
              <w:t>UNBR</w:t>
            </w:r>
          </w:p>
        </w:tc>
      </w:tr>
      <w:tr w:rsidR="002801AA" w:rsidRPr="003473C5" w14:paraId="384948C9" w14:textId="77777777" w:rsidTr="00967C98">
        <w:tc>
          <w:tcPr>
            <w:tcW w:w="2018" w:type="dxa"/>
            <w:vMerge/>
            <w:vAlign w:val="center"/>
          </w:tcPr>
          <w:p w14:paraId="32CAD37B" w14:textId="77777777" w:rsidR="002801AA" w:rsidRPr="00636910" w:rsidRDefault="002801AA" w:rsidP="00E10195">
            <w:pPr>
              <w:pStyle w:val="LDTextinhalt"/>
              <w:rPr>
                <w:rStyle w:val="hervorhebung"/>
              </w:rPr>
            </w:pPr>
          </w:p>
        </w:tc>
        <w:tc>
          <w:tcPr>
            <w:tcW w:w="9356" w:type="dxa"/>
            <w:vAlign w:val="center"/>
          </w:tcPr>
          <w:p w14:paraId="2A1FE782" w14:textId="77777777" w:rsidR="002801AA" w:rsidRPr="00693B43" w:rsidRDefault="002801AA" w:rsidP="00E10195">
            <w:pPr>
              <w:pStyle w:val="LDTextinhalt"/>
              <w:rPr>
                <w:rFonts w:cs="Arial"/>
              </w:rPr>
            </w:pPr>
            <w:r w:rsidRPr="00681B2E">
              <w:t>Bestehen der Abschlussprüfung</w:t>
            </w:r>
          </w:p>
        </w:tc>
        <w:tc>
          <w:tcPr>
            <w:tcW w:w="2977" w:type="dxa"/>
            <w:vAlign w:val="center"/>
          </w:tcPr>
          <w:p w14:paraId="25012731" w14:textId="2035E47A" w:rsidR="002801AA" w:rsidRPr="00693B43" w:rsidRDefault="002801AA" w:rsidP="00E10195">
            <w:pPr>
              <w:pStyle w:val="LDTextinhalt"/>
              <w:rPr>
                <w:rFonts w:cs="Arial"/>
              </w:rPr>
            </w:pPr>
            <w:r w:rsidRPr="00681B2E">
              <w:t>HA</w:t>
            </w:r>
            <w:r w:rsidRPr="00E50ED3">
              <w:rPr>
                <w:rStyle w:val="Funotenzeichen"/>
              </w:rPr>
              <w:t>1</w:t>
            </w:r>
            <w:r w:rsidR="00B92A07">
              <w:rPr>
                <w:rStyle w:val="Funotenzeichen"/>
              </w:rPr>
              <w:t>1</w:t>
            </w:r>
            <w:r w:rsidRPr="00681B2E">
              <w:t xml:space="preserve"> oder HQ</w:t>
            </w:r>
            <w:r w:rsidRPr="00E50ED3">
              <w:rPr>
                <w:rStyle w:val="Funotenzeichen"/>
              </w:rPr>
              <w:t>1</w:t>
            </w:r>
            <w:r w:rsidR="00B92A07">
              <w:rPr>
                <w:vertAlign w:val="superscript"/>
              </w:rPr>
              <w:t>1</w:t>
            </w:r>
          </w:p>
        </w:tc>
      </w:tr>
    </w:tbl>
    <w:p w14:paraId="6E7A1385" w14:textId="59C32715" w:rsidR="00980C77" w:rsidRDefault="00980C77" w:rsidP="00B92A07">
      <w:pPr>
        <w:pStyle w:val="LDTextinhaltweitereingerckt"/>
        <w:ind w:left="0"/>
      </w:pPr>
    </w:p>
    <w:p w14:paraId="3EEC64A0" w14:textId="77777777" w:rsidR="00980C77" w:rsidRDefault="00980C77">
      <w:pPr>
        <w:spacing w:before="0" w:after="200" w:line="276" w:lineRule="auto"/>
        <w:rPr>
          <w:color w:val="000000" w:themeColor="text1"/>
        </w:rPr>
      </w:pPr>
      <w:r>
        <w:br w:type="page"/>
      </w:r>
    </w:p>
    <w:p w14:paraId="5C4BC09D" w14:textId="77777777" w:rsidR="002801AA" w:rsidRDefault="002801AA" w:rsidP="0017433A">
      <w:pPr>
        <w:pStyle w:val="berschrift3"/>
      </w:pPr>
      <w:bookmarkStart w:id="232" w:name="_Toc104379948"/>
      <w:bookmarkStart w:id="233" w:name="_Ref104370711"/>
      <w:bookmarkStart w:id="234" w:name="_Ref104370718"/>
      <w:bookmarkStart w:id="235" w:name="_Toc130807882"/>
      <w:bookmarkStart w:id="236" w:name="_Toc195248828"/>
      <w:bookmarkStart w:id="237" w:name="_Toc226530822"/>
      <w:bookmarkEnd w:id="232"/>
      <w:r>
        <w:lastRenderedPageBreak/>
        <w:t>Abschlusseinträge an Abendrealschulen</w:t>
      </w:r>
      <w:bookmarkEnd w:id="233"/>
      <w:bookmarkEnd w:id="234"/>
      <w:bookmarkEnd w:id="235"/>
      <w:bookmarkEnd w:id="236"/>
      <w:bookmarkEnd w:id="237"/>
    </w:p>
    <w:tbl>
      <w:tblPr>
        <w:tblW w:w="14351" w:type="dxa"/>
        <w:tblInd w:w="817"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2018"/>
        <w:gridCol w:w="9356"/>
        <w:gridCol w:w="2977"/>
      </w:tblGrid>
      <w:tr w:rsidR="002801AA" w:rsidRPr="00661D44" w14:paraId="7E51793B" w14:textId="77777777" w:rsidTr="00967C98">
        <w:trPr>
          <w:tblHeader/>
        </w:trPr>
        <w:tc>
          <w:tcPr>
            <w:tcW w:w="2018" w:type="dxa"/>
            <w:tcBorders>
              <w:top w:val="single" w:sz="4" w:space="0" w:color="808080"/>
              <w:bottom w:val="single" w:sz="4" w:space="0" w:color="808080"/>
              <w:right w:val="single" w:sz="4" w:space="0" w:color="808080"/>
            </w:tcBorders>
            <w:shd w:val="clear" w:color="auto" w:fill="F2F2F2"/>
            <w:vAlign w:val="center"/>
          </w:tcPr>
          <w:p w14:paraId="027FFBCF" w14:textId="77777777" w:rsidR="002801AA" w:rsidRPr="00DC5C78" w:rsidRDefault="002801AA" w:rsidP="00E10195">
            <w:pPr>
              <w:rPr>
                <w:rStyle w:val="hervorhebungblau"/>
              </w:rPr>
            </w:pPr>
            <w:r>
              <w:rPr>
                <w:rStyle w:val="hervorhebungblau"/>
              </w:rPr>
              <w:t>Semester</w:t>
            </w:r>
          </w:p>
        </w:tc>
        <w:tc>
          <w:tcPr>
            <w:tcW w:w="9356" w:type="dxa"/>
            <w:tcBorders>
              <w:top w:val="single" w:sz="4" w:space="0" w:color="808080"/>
              <w:left w:val="single" w:sz="4" w:space="0" w:color="808080"/>
              <w:bottom w:val="single" w:sz="4" w:space="0" w:color="808080"/>
            </w:tcBorders>
            <w:shd w:val="clear" w:color="auto" w:fill="F2F2F2"/>
            <w:vAlign w:val="center"/>
          </w:tcPr>
          <w:p w14:paraId="02EBE6A1" w14:textId="77777777" w:rsidR="002801AA" w:rsidRPr="00DC5C78" w:rsidRDefault="002801AA" w:rsidP="00E10195">
            <w:pPr>
              <w:rPr>
                <w:rStyle w:val="hervorhebungblau"/>
              </w:rPr>
            </w:pPr>
            <w:r w:rsidRPr="00DC5C78">
              <w:rPr>
                <w:rStyle w:val="hervorhebungblau"/>
              </w:rPr>
              <w:t>Ereignis</w:t>
            </w:r>
          </w:p>
        </w:tc>
        <w:tc>
          <w:tcPr>
            <w:tcW w:w="2977" w:type="dxa"/>
            <w:tcBorders>
              <w:top w:val="single" w:sz="4" w:space="0" w:color="808080"/>
              <w:left w:val="single" w:sz="4" w:space="0" w:color="808080"/>
              <w:bottom w:val="single" w:sz="4" w:space="0" w:color="808080"/>
            </w:tcBorders>
            <w:shd w:val="clear" w:color="auto" w:fill="F2F2F2"/>
            <w:vAlign w:val="center"/>
          </w:tcPr>
          <w:p w14:paraId="2EFB6B55" w14:textId="77777777" w:rsidR="002801AA" w:rsidRPr="00DC5C78" w:rsidRDefault="002801AA" w:rsidP="00E10195">
            <w:pPr>
              <w:rPr>
                <w:rStyle w:val="hervorhebungblau"/>
              </w:rPr>
            </w:pPr>
            <w:r w:rsidRPr="00DC5C78">
              <w:rPr>
                <w:rStyle w:val="hervorhebungblau"/>
              </w:rPr>
              <w:t>Abschluss</w:t>
            </w:r>
            <w:r>
              <w:rPr>
                <w:rStyle w:val="hervorhebungblau"/>
              </w:rPr>
              <w:t>eintrag</w:t>
            </w:r>
          </w:p>
        </w:tc>
      </w:tr>
      <w:tr w:rsidR="002801AA" w14:paraId="16F809A7" w14:textId="77777777" w:rsidTr="00967C98">
        <w:tc>
          <w:tcPr>
            <w:tcW w:w="2018" w:type="dxa"/>
            <w:vMerge w:val="restart"/>
          </w:tcPr>
          <w:p w14:paraId="16A4D16F" w14:textId="77777777" w:rsidR="002801AA" w:rsidRPr="002801AA" w:rsidRDefault="002801AA" w:rsidP="00E10195">
            <w:pPr>
              <w:pStyle w:val="LDTextinhalt"/>
              <w:rPr>
                <w:rStyle w:val="LDwichtigerText"/>
              </w:rPr>
            </w:pPr>
            <w:r w:rsidRPr="002801AA">
              <w:rPr>
                <w:rStyle w:val="LDwichtigerText"/>
              </w:rPr>
              <w:t>AK</w:t>
            </w:r>
          </w:p>
        </w:tc>
        <w:tc>
          <w:tcPr>
            <w:tcW w:w="9356" w:type="dxa"/>
            <w:vAlign w:val="center"/>
          </w:tcPr>
          <w:p w14:paraId="4C0352AF" w14:textId="77777777" w:rsidR="002801AA" w:rsidRPr="00693B43" w:rsidRDefault="002801AA" w:rsidP="00E10195">
            <w:pPr>
              <w:pStyle w:val="LDTextinhalt"/>
              <w:rPr>
                <w:rFonts w:cs="Arial"/>
                <w:szCs w:val="20"/>
              </w:rPr>
            </w:pPr>
            <w:r>
              <w:t>Abbruch der Schullaufbahn</w:t>
            </w:r>
          </w:p>
        </w:tc>
        <w:tc>
          <w:tcPr>
            <w:tcW w:w="2977" w:type="dxa"/>
            <w:vAlign w:val="center"/>
          </w:tcPr>
          <w:p w14:paraId="3687E8BA" w14:textId="77777777" w:rsidR="002801AA" w:rsidRPr="00693B43" w:rsidRDefault="002801AA" w:rsidP="00E10195">
            <w:pPr>
              <w:pStyle w:val="LDTextinhalt"/>
              <w:rPr>
                <w:rFonts w:cs="Arial"/>
                <w:szCs w:val="20"/>
              </w:rPr>
            </w:pPr>
            <w:r w:rsidRPr="00EF3ED0">
              <w:t>ABB</w:t>
            </w:r>
          </w:p>
        </w:tc>
      </w:tr>
      <w:tr w:rsidR="002801AA" w14:paraId="3C1B3F29" w14:textId="77777777" w:rsidTr="00967C98">
        <w:tc>
          <w:tcPr>
            <w:tcW w:w="2018" w:type="dxa"/>
            <w:vMerge/>
          </w:tcPr>
          <w:p w14:paraId="44971C97" w14:textId="77777777" w:rsidR="002801AA" w:rsidRPr="00DC5C78" w:rsidRDefault="002801AA" w:rsidP="00E10195">
            <w:pPr>
              <w:pStyle w:val="LDTextinhalt"/>
              <w:rPr>
                <w:rStyle w:val="hervorhebung"/>
              </w:rPr>
            </w:pPr>
          </w:p>
        </w:tc>
        <w:tc>
          <w:tcPr>
            <w:tcW w:w="9356" w:type="dxa"/>
            <w:vAlign w:val="center"/>
          </w:tcPr>
          <w:p w14:paraId="7430AD49" w14:textId="77777777" w:rsidR="002801AA" w:rsidRPr="00681B2E" w:rsidRDefault="002801AA" w:rsidP="00E10195">
            <w:pPr>
              <w:pStyle w:val="LDTextinhalt"/>
            </w:pPr>
            <w:r>
              <w:t>Unterbrechung des Bildungsgangs</w:t>
            </w:r>
          </w:p>
        </w:tc>
        <w:tc>
          <w:tcPr>
            <w:tcW w:w="2977" w:type="dxa"/>
            <w:vAlign w:val="center"/>
          </w:tcPr>
          <w:p w14:paraId="0A74C0F5" w14:textId="77777777" w:rsidR="002801AA" w:rsidRPr="00681B2E" w:rsidRDefault="002801AA" w:rsidP="00E10195">
            <w:pPr>
              <w:pStyle w:val="LDTextinhalt"/>
            </w:pPr>
            <w:r>
              <w:t>UNBR</w:t>
            </w:r>
          </w:p>
        </w:tc>
      </w:tr>
      <w:tr w:rsidR="002801AA" w14:paraId="5AE48BD4" w14:textId="77777777" w:rsidTr="00967C98">
        <w:tc>
          <w:tcPr>
            <w:tcW w:w="2018" w:type="dxa"/>
            <w:vMerge w:val="restart"/>
          </w:tcPr>
          <w:p w14:paraId="7C52DEA8" w14:textId="77777777" w:rsidR="002801AA" w:rsidRPr="002801AA" w:rsidRDefault="002801AA" w:rsidP="00E10195">
            <w:pPr>
              <w:pStyle w:val="LDTextinhalt"/>
              <w:rPr>
                <w:rStyle w:val="LDwichtigerText"/>
              </w:rPr>
            </w:pPr>
            <w:r w:rsidRPr="002801AA">
              <w:rPr>
                <w:rStyle w:val="LDwichtigerText"/>
              </w:rPr>
              <w:t>R1</w:t>
            </w:r>
          </w:p>
        </w:tc>
        <w:tc>
          <w:tcPr>
            <w:tcW w:w="9356" w:type="dxa"/>
            <w:vAlign w:val="center"/>
          </w:tcPr>
          <w:p w14:paraId="1234E046" w14:textId="77777777" w:rsidR="002801AA" w:rsidRPr="00693B43" w:rsidRDefault="002801AA" w:rsidP="00E10195">
            <w:pPr>
              <w:pStyle w:val="LDTextinhalt"/>
              <w:rPr>
                <w:rFonts w:cs="Arial"/>
                <w:szCs w:val="20"/>
              </w:rPr>
            </w:pPr>
            <w:r w:rsidRPr="00681B2E">
              <w:t xml:space="preserve">Abbruch der Schullaufbahn </w:t>
            </w:r>
          </w:p>
        </w:tc>
        <w:tc>
          <w:tcPr>
            <w:tcW w:w="2977" w:type="dxa"/>
            <w:vAlign w:val="center"/>
          </w:tcPr>
          <w:p w14:paraId="118CA00B" w14:textId="77777777" w:rsidR="002801AA" w:rsidRPr="00693B43" w:rsidRDefault="002801AA" w:rsidP="00E10195">
            <w:pPr>
              <w:pStyle w:val="LDTextinhalt"/>
              <w:rPr>
                <w:rFonts w:cs="Arial"/>
                <w:szCs w:val="20"/>
              </w:rPr>
            </w:pPr>
            <w:r w:rsidRPr="00681B2E">
              <w:t>ABB</w:t>
            </w:r>
          </w:p>
        </w:tc>
      </w:tr>
      <w:tr w:rsidR="002801AA" w14:paraId="5D4946E3" w14:textId="77777777" w:rsidTr="00967C98">
        <w:tc>
          <w:tcPr>
            <w:tcW w:w="2018" w:type="dxa"/>
            <w:vMerge/>
          </w:tcPr>
          <w:p w14:paraId="0CD528F3" w14:textId="77777777" w:rsidR="002801AA" w:rsidRPr="00DC5C78" w:rsidRDefault="002801AA" w:rsidP="00E10195">
            <w:pPr>
              <w:pStyle w:val="LDTextinhalt"/>
              <w:rPr>
                <w:rStyle w:val="hervorhebung"/>
              </w:rPr>
            </w:pPr>
          </w:p>
        </w:tc>
        <w:tc>
          <w:tcPr>
            <w:tcW w:w="9356" w:type="dxa"/>
            <w:vAlign w:val="center"/>
          </w:tcPr>
          <w:p w14:paraId="68909917" w14:textId="77777777" w:rsidR="002801AA" w:rsidRPr="005C4A5B" w:rsidRDefault="002801AA" w:rsidP="00E10195">
            <w:pPr>
              <w:pStyle w:val="LDTextinhalt"/>
            </w:pPr>
            <w:r>
              <w:t>Unterbrechung des Bildungsgangs</w:t>
            </w:r>
          </w:p>
        </w:tc>
        <w:tc>
          <w:tcPr>
            <w:tcW w:w="2977" w:type="dxa"/>
            <w:vAlign w:val="center"/>
          </w:tcPr>
          <w:p w14:paraId="0E4DE4A5" w14:textId="77777777" w:rsidR="002801AA" w:rsidRDefault="002801AA" w:rsidP="00E10195">
            <w:pPr>
              <w:pStyle w:val="LDTextinhalt"/>
            </w:pPr>
            <w:r>
              <w:t>UNBR</w:t>
            </w:r>
          </w:p>
        </w:tc>
      </w:tr>
      <w:tr w:rsidR="002801AA" w14:paraId="11322DFF" w14:textId="77777777" w:rsidTr="00967C98">
        <w:tc>
          <w:tcPr>
            <w:tcW w:w="2018" w:type="dxa"/>
            <w:vMerge w:val="restart"/>
          </w:tcPr>
          <w:p w14:paraId="5F314E1A" w14:textId="77777777" w:rsidR="002801AA" w:rsidRPr="002801AA" w:rsidRDefault="002801AA" w:rsidP="00E10195">
            <w:pPr>
              <w:pStyle w:val="LDTextinhalt"/>
              <w:rPr>
                <w:rStyle w:val="LDwichtigerText"/>
              </w:rPr>
            </w:pPr>
            <w:r w:rsidRPr="002801AA">
              <w:rPr>
                <w:rStyle w:val="LDwichtigerText"/>
              </w:rPr>
              <w:t>R2/R3</w:t>
            </w:r>
          </w:p>
        </w:tc>
        <w:tc>
          <w:tcPr>
            <w:tcW w:w="9356" w:type="dxa"/>
            <w:vAlign w:val="center"/>
          </w:tcPr>
          <w:p w14:paraId="018E1AE8" w14:textId="77777777" w:rsidR="002801AA" w:rsidRPr="00693B43" w:rsidRDefault="002801AA" w:rsidP="00E10195">
            <w:pPr>
              <w:pStyle w:val="LDTextinhalt"/>
              <w:rPr>
                <w:rFonts w:cs="Arial"/>
                <w:szCs w:val="20"/>
              </w:rPr>
            </w:pPr>
            <w:r w:rsidRPr="005C4A5B">
              <w:t>Abbruch der Schullaufbahn</w:t>
            </w:r>
          </w:p>
        </w:tc>
        <w:tc>
          <w:tcPr>
            <w:tcW w:w="2977" w:type="dxa"/>
            <w:vAlign w:val="center"/>
          </w:tcPr>
          <w:p w14:paraId="43AAF97E" w14:textId="77777777" w:rsidR="002801AA" w:rsidRPr="00693B43" w:rsidRDefault="002801AA" w:rsidP="00E10195">
            <w:pPr>
              <w:pStyle w:val="LDTextinhalt"/>
              <w:rPr>
                <w:rFonts w:cs="Arial"/>
                <w:szCs w:val="20"/>
              </w:rPr>
            </w:pPr>
            <w:r>
              <w:t>ABB</w:t>
            </w:r>
          </w:p>
        </w:tc>
      </w:tr>
      <w:tr w:rsidR="002801AA" w14:paraId="069BA6FC" w14:textId="77777777" w:rsidTr="00967C98">
        <w:tc>
          <w:tcPr>
            <w:tcW w:w="2018" w:type="dxa"/>
            <w:vMerge/>
          </w:tcPr>
          <w:p w14:paraId="4D1B38B2" w14:textId="77777777" w:rsidR="002801AA" w:rsidRPr="00DC5C78" w:rsidRDefault="002801AA" w:rsidP="00E10195">
            <w:pPr>
              <w:pStyle w:val="LDTextinhalt"/>
              <w:rPr>
                <w:rStyle w:val="hervorhebung"/>
              </w:rPr>
            </w:pPr>
          </w:p>
        </w:tc>
        <w:tc>
          <w:tcPr>
            <w:tcW w:w="9356" w:type="dxa"/>
            <w:vAlign w:val="center"/>
          </w:tcPr>
          <w:p w14:paraId="285AF32F" w14:textId="77777777" w:rsidR="002801AA" w:rsidRPr="005C4A5B" w:rsidRDefault="002801AA" w:rsidP="00E10195">
            <w:pPr>
              <w:pStyle w:val="LDTextinhalt"/>
            </w:pPr>
            <w:r>
              <w:t>Unterbrechung des Bildungsgangs</w:t>
            </w:r>
          </w:p>
        </w:tc>
        <w:tc>
          <w:tcPr>
            <w:tcW w:w="2977" w:type="dxa"/>
            <w:vAlign w:val="center"/>
          </w:tcPr>
          <w:p w14:paraId="443028D7" w14:textId="77777777" w:rsidR="002801AA" w:rsidRDefault="002801AA" w:rsidP="00E10195">
            <w:pPr>
              <w:pStyle w:val="LDTextinhalt"/>
            </w:pPr>
            <w:r>
              <w:t>UNBR</w:t>
            </w:r>
          </w:p>
        </w:tc>
      </w:tr>
      <w:tr w:rsidR="002801AA" w14:paraId="08DFBDA0" w14:textId="77777777" w:rsidTr="00967C98">
        <w:tc>
          <w:tcPr>
            <w:tcW w:w="2018" w:type="dxa"/>
            <w:vMerge/>
          </w:tcPr>
          <w:p w14:paraId="1C61D416" w14:textId="77777777" w:rsidR="002801AA" w:rsidRPr="00DC5C78" w:rsidRDefault="002801AA" w:rsidP="00E10195">
            <w:pPr>
              <w:pStyle w:val="LDTextinhalt"/>
              <w:rPr>
                <w:rStyle w:val="hervorhebung"/>
              </w:rPr>
            </w:pPr>
          </w:p>
        </w:tc>
        <w:tc>
          <w:tcPr>
            <w:tcW w:w="9356" w:type="dxa"/>
            <w:vAlign w:val="center"/>
          </w:tcPr>
          <w:p w14:paraId="70120EDB" w14:textId="77777777" w:rsidR="002801AA" w:rsidRPr="00693B43" w:rsidRDefault="002801AA" w:rsidP="00E10195">
            <w:pPr>
              <w:pStyle w:val="LDTextinhalt"/>
              <w:rPr>
                <w:rFonts w:cs="Arial"/>
              </w:rPr>
            </w:pPr>
            <w:r w:rsidRPr="005C4A5B">
              <w:t>Versetzung in R3</w:t>
            </w:r>
          </w:p>
        </w:tc>
        <w:tc>
          <w:tcPr>
            <w:tcW w:w="2977" w:type="dxa"/>
            <w:vAlign w:val="center"/>
          </w:tcPr>
          <w:p w14:paraId="7FD0D09B" w14:textId="77777777" w:rsidR="002801AA" w:rsidRPr="00693B43" w:rsidRDefault="002801AA" w:rsidP="00E10195">
            <w:pPr>
              <w:pStyle w:val="LDTextinhalt"/>
              <w:rPr>
                <w:rFonts w:cs="Arial"/>
              </w:rPr>
            </w:pPr>
            <w:r>
              <w:t>HA-G (sofern nicht schon vorhanden)</w:t>
            </w:r>
          </w:p>
        </w:tc>
      </w:tr>
      <w:tr w:rsidR="002801AA" w:rsidRPr="00A77AAC" w14:paraId="529EF562" w14:textId="77777777" w:rsidTr="00967C98">
        <w:tc>
          <w:tcPr>
            <w:tcW w:w="2018" w:type="dxa"/>
            <w:vMerge w:val="restart"/>
          </w:tcPr>
          <w:p w14:paraId="0A7A6B96" w14:textId="77777777" w:rsidR="002801AA" w:rsidRPr="002801AA" w:rsidRDefault="002801AA" w:rsidP="00E10195">
            <w:pPr>
              <w:pStyle w:val="LDTextinhalt"/>
              <w:rPr>
                <w:rStyle w:val="LDwichtigerText"/>
              </w:rPr>
            </w:pPr>
            <w:r w:rsidRPr="002801AA">
              <w:rPr>
                <w:rStyle w:val="LDwichtigerText"/>
              </w:rPr>
              <w:t>R4</w:t>
            </w:r>
          </w:p>
        </w:tc>
        <w:tc>
          <w:tcPr>
            <w:tcW w:w="9356" w:type="dxa"/>
            <w:vAlign w:val="center"/>
          </w:tcPr>
          <w:p w14:paraId="157DFF69" w14:textId="77777777" w:rsidR="002801AA" w:rsidRPr="00693B43" w:rsidRDefault="002801AA" w:rsidP="00E10195">
            <w:pPr>
              <w:pStyle w:val="LDTextinhalt"/>
              <w:rPr>
                <w:rFonts w:cs="Arial"/>
                <w:szCs w:val="20"/>
              </w:rPr>
            </w:pPr>
            <w:r w:rsidRPr="005C4A5B">
              <w:t>Abbruch der Schullaufbahn vor Ende R4</w:t>
            </w:r>
          </w:p>
        </w:tc>
        <w:tc>
          <w:tcPr>
            <w:tcW w:w="2977" w:type="dxa"/>
            <w:vAlign w:val="center"/>
          </w:tcPr>
          <w:p w14:paraId="1DBC0F2D" w14:textId="77777777" w:rsidR="002801AA" w:rsidRPr="00693B43" w:rsidRDefault="002801AA" w:rsidP="00E10195">
            <w:pPr>
              <w:pStyle w:val="LDTextinhalt"/>
              <w:rPr>
                <w:rFonts w:cs="Arial"/>
                <w:szCs w:val="20"/>
              </w:rPr>
            </w:pPr>
            <w:r>
              <w:t>ABB</w:t>
            </w:r>
          </w:p>
        </w:tc>
      </w:tr>
      <w:tr w:rsidR="002801AA" w:rsidRPr="003473C5" w14:paraId="06D7F083" w14:textId="77777777" w:rsidTr="00967C98">
        <w:tc>
          <w:tcPr>
            <w:tcW w:w="2018" w:type="dxa"/>
            <w:vMerge/>
            <w:vAlign w:val="center"/>
          </w:tcPr>
          <w:p w14:paraId="373887BE" w14:textId="77777777" w:rsidR="002801AA" w:rsidRPr="00636910" w:rsidRDefault="002801AA" w:rsidP="00E10195">
            <w:pPr>
              <w:pStyle w:val="LDTextinhalt"/>
              <w:rPr>
                <w:rStyle w:val="hervorhebung"/>
              </w:rPr>
            </w:pPr>
          </w:p>
        </w:tc>
        <w:tc>
          <w:tcPr>
            <w:tcW w:w="9356" w:type="dxa"/>
            <w:vAlign w:val="center"/>
          </w:tcPr>
          <w:p w14:paraId="0EBC6762" w14:textId="77777777" w:rsidR="002801AA" w:rsidRPr="00693B43" w:rsidRDefault="002801AA" w:rsidP="00E10195">
            <w:pPr>
              <w:pStyle w:val="LDTextinhalt"/>
              <w:rPr>
                <w:rFonts w:cs="Arial"/>
              </w:rPr>
            </w:pPr>
            <w:r w:rsidRPr="005C4A5B">
              <w:t xml:space="preserve">Nicht-Bestehen der Abschlussprüfung </w:t>
            </w:r>
          </w:p>
        </w:tc>
        <w:tc>
          <w:tcPr>
            <w:tcW w:w="2977" w:type="dxa"/>
            <w:vAlign w:val="center"/>
          </w:tcPr>
          <w:p w14:paraId="6CD6C888" w14:textId="06EC4083" w:rsidR="002801AA" w:rsidRPr="00693B43" w:rsidRDefault="002801AA" w:rsidP="00E10195">
            <w:pPr>
              <w:pStyle w:val="LDTextinhalt"/>
              <w:rPr>
                <w:rFonts w:cs="Arial"/>
              </w:rPr>
            </w:pPr>
            <w:r>
              <w:t>KABS</w:t>
            </w:r>
            <w:r w:rsidRPr="00E50ED3">
              <w:rPr>
                <w:rStyle w:val="Funotenzeichen"/>
              </w:rPr>
              <w:t>1</w:t>
            </w:r>
            <w:r w:rsidR="009D6581">
              <w:rPr>
                <w:rStyle w:val="Funotenzeichen"/>
              </w:rPr>
              <w:t>2</w:t>
            </w:r>
          </w:p>
        </w:tc>
      </w:tr>
      <w:tr w:rsidR="002801AA" w:rsidRPr="003473C5" w14:paraId="17981672" w14:textId="77777777" w:rsidTr="00967C98">
        <w:tc>
          <w:tcPr>
            <w:tcW w:w="2018" w:type="dxa"/>
            <w:vMerge/>
            <w:vAlign w:val="center"/>
          </w:tcPr>
          <w:p w14:paraId="253282AB" w14:textId="77777777" w:rsidR="002801AA" w:rsidRPr="00636910" w:rsidRDefault="002801AA" w:rsidP="00E10195">
            <w:pPr>
              <w:pStyle w:val="LDTextinhalt"/>
              <w:rPr>
                <w:rStyle w:val="hervorhebung"/>
              </w:rPr>
            </w:pPr>
          </w:p>
        </w:tc>
        <w:tc>
          <w:tcPr>
            <w:tcW w:w="9356" w:type="dxa"/>
            <w:vAlign w:val="center"/>
          </w:tcPr>
          <w:p w14:paraId="1DCBB2FD" w14:textId="77777777" w:rsidR="002801AA" w:rsidRPr="005C4A5B" w:rsidRDefault="002801AA" w:rsidP="00E10195">
            <w:pPr>
              <w:pStyle w:val="LDTextinhalt"/>
            </w:pPr>
            <w:r>
              <w:t>Unterbrechung des Bildungsgangs</w:t>
            </w:r>
          </w:p>
        </w:tc>
        <w:tc>
          <w:tcPr>
            <w:tcW w:w="2977" w:type="dxa"/>
            <w:vAlign w:val="center"/>
          </w:tcPr>
          <w:p w14:paraId="2A9E57B9" w14:textId="77777777" w:rsidR="002801AA" w:rsidRDefault="002801AA" w:rsidP="00E10195">
            <w:pPr>
              <w:pStyle w:val="LDTextinhalt"/>
            </w:pPr>
            <w:r>
              <w:t>UNBR</w:t>
            </w:r>
          </w:p>
        </w:tc>
      </w:tr>
      <w:tr w:rsidR="002801AA" w:rsidRPr="003473C5" w14:paraId="5DAFB942" w14:textId="77777777" w:rsidTr="00967C98">
        <w:tc>
          <w:tcPr>
            <w:tcW w:w="2018" w:type="dxa"/>
            <w:vMerge/>
            <w:vAlign w:val="center"/>
          </w:tcPr>
          <w:p w14:paraId="40A1DCC5" w14:textId="77777777" w:rsidR="002801AA" w:rsidRPr="00636910" w:rsidRDefault="002801AA" w:rsidP="00E10195">
            <w:pPr>
              <w:pStyle w:val="LDTextinhalt"/>
              <w:rPr>
                <w:rStyle w:val="hervorhebung"/>
              </w:rPr>
            </w:pPr>
          </w:p>
        </w:tc>
        <w:tc>
          <w:tcPr>
            <w:tcW w:w="9356" w:type="dxa"/>
            <w:vAlign w:val="center"/>
          </w:tcPr>
          <w:p w14:paraId="1C9F44BD" w14:textId="77777777" w:rsidR="002801AA" w:rsidRPr="00693B43" w:rsidRDefault="002801AA" w:rsidP="00E10195">
            <w:pPr>
              <w:pStyle w:val="LDTextinhalt"/>
              <w:rPr>
                <w:rFonts w:cs="Arial"/>
              </w:rPr>
            </w:pPr>
            <w:r w:rsidRPr="005C4A5B">
              <w:t>Bestehen der Abschlussprüfung</w:t>
            </w:r>
          </w:p>
        </w:tc>
        <w:tc>
          <w:tcPr>
            <w:tcW w:w="2977" w:type="dxa"/>
            <w:vAlign w:val="center"/>
          </w:tcPr>
          <w:p w14:paraId="251CD1F7" w14:textId="7BE50A44" w:rsidR="002801AA" w:rsidRPr="00693B43" w:rsidRDefault="002801AA" w:rsidP="00E10195">
            <w:pPr>
              <w:pStyle w:val="LDTextinhalt"/>
              <w:rPr>
                <w:rFonts w:cs="Arial"/>
              </w:rPr>
            </w:pPr>
            <w:r>
              <w:t>MA</w:t>
            </w:r>
            <w:r w:rsidR="00B92A07">
              <w:rPr>
                <w:rStyle w:val="Funotenzeichen"/>
              </w:rPr>
              <w:footnoteReference w:id="12"/>
            </w:r>
            <w:r>
              <w:t xml:space="preserve"> oder MAQ</w:t>
            </w:r>
            <w:r w:rsidRPr="00E50ED3">
              <w:rPr>
                <w:rStyle w:val="Funotenzeichen"/>
              </w:rPr>
              <w:t>1</w:t>
            </w:r>
            <w:r w:rsidR="00B92A07">
              <w:rPr>
                <w:vertAlign w:val="superscript"/>
              </w:rPr>
              <w:t>2</w:t>
            </w:r>
          </w:p>
        </w:tc>
      </w:tr>
    </w:tbl>
    <w:p w14:paraId="39631296" w14:textId="696F0F02" w:rsidR="002801AA" w:rsidRDefault="002801AA" w:rsidP="002801AA">
      <w:pPr>
        <w:pStyle w:val="LDTextinhaltweitereingerckt"/>
      </w:pPr>
    </w:p>
    <w:p w14:paraId="28CCD6C4" w14:textId="77777777" w:rsidR="002801AA" w:rsidRDefault="002801AA" w:rsidP="0017433A">
      <w:pPr>
        <w:pStyle w:val="berschrift3"/>
      </w:pPr>
      <w:bookmarkStart w:id="238" w:name="_Toc104379950"/>
      <w:bookmarkStart w:id="239" w:name="_Ref104370731"/>
      <w:bookmarkStart w:id="240" w:name="_Ref104370739"/>
      <w:bookmarkStart w:id="241" w:name="_Toc130807883"/>
      <w:bookmarkStart w:id="242" w:name="_Toc195248829"/>
      <w:bookmarkStart w:id="243" w:name="_Toc226530823"/>
      <w:bookmarkEnd w:id="238"/>
      <w:r>
        <w:lastRenderedPageBreak/>
        <w:t>Abschlusseinträge an Abendgymnasien und Kollegs</w:t>
      </w:r>
      <w:bookmarkEnd w:id="239"/>
      <w:bookmarkEnd w:id="240"/>
      <w:bookmarkEnd w:id="241"/>
      <w:bookmarkEnd w:id="242"/>
      <w:bookmarkEnd w:id="243"/>
    </w:p>
    <w:tbl>
      <w:tblPr>
        <w:tblW w:w="14351" w:type="dxa"/>
        <w:tblInd w:w="817"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2018"/>
        <w:gridCol w:w="8364"/>
        <w:gridCol w:w="3969"/>
      </w:tblGrid>
      <w:tr w:rsidR="002801AA" w:rsidRPr="00661D44" w14:paraId="2CB50CD3" w14:textId="77777777" w:rsidTr="00980C77">
        <w:tc>
          <w:tcPr>
            <w:tcW w:w="2018" w:type="dxa"/>
            <w:tcBorders>
              <w:top w:val="single" w:sz="4" w:space="0" w:color="808080"/>
              <w:bottom w:val="single" w:sz="4" w:space="0" w:color="808080"/>
              <w:right w:val="single" w:sz="4" w:space="0" w:color="808080"/>
            </w:tcBorders>
            <w:shd w:val="clear" w:color="auto" w:fill="F2F2F2"/>
            <w:vAlign w:val="center"/>
          </w:tcPr>
          <w:p w14:paraId="5557E19D" w14:textId="77777777" w:rsidR="002801AA" w:rsidRPr="00DC5C78" w:rsidRDefault="002801AA" w:rsidP="00E10195">
            <w:pPr>
              <w:rPr>
                <w:rStyle w:val="hervorhebungblau"/>
              </w:rPr>
            </w:pPr>
            <w:r>
              <w:rPr>
                <w:rStyle w:val="hervorhebungblau"/>
              </w:rPr>
              <w:t>Semester</w:t>
            </w:r>
          </w:p>
        </w:tc>
        <w:tc>
          <w:tcPr>
            <w:tcW w:w="8364" w:type="dxa"/>
            <w:tcBorders>
              <w:top w:val="single" w:sz="4" w:space="0" w:color="808080"/>
              <w:left w:val="single" w:sz="4" w:space="0" w:color="808080"/>
              <w:bottom w:val="single" w:sz="4" w:space="0" w:color="808080"/>
            </w:tcBorders>
            <w:shd w:val="clear" w:color="auto" w:fill="F2F2F2"/>
            <w:vAlign w:val="center"/>
          </w:tcPr>
          <w:p w14:paraId="277717A8" w14:textId="77777777" w:rsidR="002801AA" w:rsidRPr="00DC5C78" w:rsidRDefault="002801AA" w:rsidP="00E10195">
            <w:pPr>
              <w:rPr>
                <w:rStyle w:val="hervorhebungblau"/>
              </w:rPr>
            </w:pPr>
            <w:r w:rsidRPr="00DC5C78">
              <w:rPr>
                <w:rStyle w:val="hervorhebungblau"/>
              </w:rPr>
              <w:t>Ereignis</w:t>
            </w:r>
          </w:p>
        </w:tc>
        <w:tc>
          <w:tcPr>
            <w:tcW w:w="3969" w:type="dxa"/>
            <w:tcBorders>
              <w:top w:val="single" w:sz="4" w:space="0" w:color="808080"/>
              <w:left w:val="single" w:sz="4" w:space="0" w:color="808080"/>
              <w:bottom w:val="single" w:sz="4" w:space="0" w:color="808080"/>
            </w:tcBorders>
            <w:shd w:val="clear" w:color="auto" w:fill="F2F2F2"/>
            <w:vAlign w:val="center"/>
          </w:tcPr>
          <w:p w14:paraId="1ED356C9" w14:textId="77777777" w:rsidR="002801AA" w:rsidRPr="00DC5C78" w:rsidRDefault="002801AA" w:rsidP="00E10195">
            <w:pPr>
              <w:rPr>
                <w:rStyle w:val="hervorhebungblau"/>
              </w:rPr>
            </w:pPr>
            <w:r w:rsidRPr="00DC5C78">
              <w:rPr>
                <w:rStyle w:val="hervorhebungblau"/>
              </w:rPr>
              <w:t>Abschluss</w:t>
            </w:r>
            <w:r>
              <w:rPr>
                <w:rStyle w:val="hervorhebungblau"/>
              </w:rPr>
              <w:t>eintrag</w:t>
            </w:r>
          </w:p>
        </w:tc>
      </w:tr>
      <w:tr w:rsidR="002801AA" w14:paraId="6C60A64C" w14:textId="77777777" w:rsidTr="00980C77">
        <w:tc>
          <w:tcPr>
            <w:tcW w:w="2018" w:type="dxa"/>
            <w:vMerge w:val="restart"/>
          </w:tcPr>
          <w:p w14:paraId="38B9D025" w14:textId="77777777" w:rsidR="002801AA" w:rsidRPr="002801AA" w:rsidRDefault="002801AA" w:rsidP="009D6581">
            <w:pPr>
              <w:rPr>
                <w:rStyle w:val="LDwichtigerText"/>
              </w:rPr>
            </w:pPr>
            <w:r w:rsidRPr="002801AA">
              <w:rPr>
                <w:rStyle w:val="LDwichtigerText"/>
              </w:rPr>
              <w:t>AK/VK</w:t>
            </w:r>
          </w:p>
        </w:tc>
        <w:tc>
          <w:tcPr>
            <w:tcW w:w="8364" w:type="dxa"/>
            <w:vAlign w:val="center"/>
          </w:tcPr>
          <w:p w14:paraId="4B72FEF2" w14:textId="77777777" w:rsidR="002801AA" w:rsidRPr="00693B43" w:rsidRDefault="002801AA" w:rsidP="009D6581">
            <w:pPr>
              <w:rPr>
                <w:rFonts w:cs="Arial"/>
              </w:rPr>
            </w:pPr>
            <w:r>
              <w:t>Abbruch der Schullaufbahn</w:t>
            </w:r>
          </w:p>
        </w:tc>
        <w:tc>
          <w:tcPr>
            <w:tcW w:w="3969" w:type="dxa"/>
            <w:vAlign w:val="center"/>
          </w:tcPr>
          <w:p w14:paraId="15AB6C26" w14:textId="77777777" w:rsidR="002801AA" w:rsidRPr="00693B43" w:rsidRDefault="002801AA" w:rsidP="009D6581">
            <w:pPr>
              <w:rPr>
                <w:rFonts w:cs="Arial"/>
              </w:rPr>
            </w:pPr>
            <w:r w:rsidRPr="00EF3ED0">
              <w:t>ABB</w:t>
            </w:r>
          </w:p>
        </w:tc>
      </w:tr>
      <w:tr w:rsidR="002801AA" w14:paraId="337ABA18" w14:textId="77777777" w:rsidTr="00980C77">
        <w:tc>
          <w:tcPr>
            <w:tcW w:w="2018" w:type="dxa"/>
            <w:vMerge/>
          </w:tcPr>
          <w:p w14:paraId="52D8B02A" w14:textId="77777777" w:rsidR="002801AA" w:rsidRPr="00DC5C78" w:rsidRDefault="002801AA" w:rsidP="009D6581">
            <w:pPr>
              <w:rPr>
                <w:rStyle w:val="hervorhebung"/>
              </w:rPr>
            </w:pPr>
          </w:p>
        </w:tc>
        <w:tc>
          <w:tcPr>
            <w:tcW w:w="8364" w:type="dxa"/>
            <w:vAlign w:val="center"/>
          </w:tcPr>
          <w:p w14:paraId="5DEB0D27" w14:textId="77777777" w:rsidR="002801AA" w:rsidRPr="00681B2E" w:rsidRDefault="002801AA" w:rsidP="009D6581">
            <w:r>
              <w:t>Unterbrechung des Bildungsgangs</w:t>
            </w:r>
          </w:p>
        </w:tc>
        <w:tc>
          <w:tcPr>
            <w:tcW w:w="3969" w:type="dxa"/>
            <w:vAlign w:val="center"/>
          </w:tcPr>
          <w:p w14:paraId="1D647F77" w14:textId="77777777" w:rsidR="002801AA" w:rsidRPr="00681B2E" w:rsidRDefault="002801AA" w:rsidP="009D6581">
            <w:r>
              <w:t>UNBR</w:t>
            </w:r>
          </w:p>
        </w:tc>
      </w:tr>
      <w:tr w:rsidR="002801AA" w14:paraId="4451D751" w14:textId="77777777" w:rsidTr="00980C77">
        <w:tc>
          <w:tcPr>
            <w:tcW w:w="2018" w:type="dxa"/>
            <w:vMerge w:val="restart"/>
          </w:tcPr>
          <w:p w14:paraId="0641F799" w14:textId="77777777" w:rsidR="002801AA" w:rsidRPr="002801AA" w:rsidRDefault="002801AA" w:rsidP="009D6581">
            <w:pPr>
              <w:rPr>
                <w:rStyle w:val="LDwichtigerText"/>
              </w:rPr>
            </w:pPr>
            <w:r w:rsidRPr="002801AA">
              <w:rPr>
                <w:rStyle w:val="LDwichtigerText"/>
              </w:rPr>
              <w:t>E1 / E2</w:t>
            </w:r>
          </w:p>
        </w:tc>
        <w:tc>
          <w:tcPr>
            <w:tcW w:w="8364" w:type="dxa"/>
            <w:vAlign w:val="center"/>
          </w:tcPr>
          <w:p w14:paraId="2BC469FF" w14:textId="77777777" w:rsidR="002801AA" w:rsidRPr="00693B43" w:rsidRDefault="002801AA" w:rsidP="009D6581">
            <w:pPr>
              <w:rPr>
                <w:rFonts w:cs="Arial"/>
              </w:rPr>
            </w:pPr>
            <w:r w:rsidRPr="005C4A5B">
              <w:t>Abbruch der Schullaufbahn</w:t>
            </w:r>
          </w:p>
        </w:tc>
        <w:tc>
          <w:tcPr>
            <w:tcW w:w="3969" w:type="dxa"/>
            <w:vAlign w:val="center"/>
          </w:tcPr>
          <w:p w14:paraId="29232511" w14:textId="77777777" w:rsidR="002801AA" w:rsidRPr="00693B43" w:rsidRDefault="002801AA" w:rsidP="009D6581">
            <w:pPr>
              <w:rPr>
                <w:rFonts w:cs="Arial"/>
              </w:rPr>
            </w:pPr>
            <w:r>
              <w:t>ABB</w:t>
            </w:r>
          </w:p>
        </w:tc>
      </w:tr>
      <w:tr w:rsidR="002801AA" w14:paraId="31AAD271" w14:textId="77777777" w:rsidTr="00980C77">
        <w:tc>
          <w:tcPr>
            <w:tcW w:w="2018" w:type="dxa"/>
            <w:vMerge/>
          </w:tcPr>
          <w:p w14:paraId="12BE059C" w14:textId="77777777" w:rsidR="002801AA" w:rsidRPr="00DC5C78" w:rsidRDefault="002801AA" w:rsidP="009D6581">
            <w:pPr>
              <w:rPr>
                <w:rStyle w:val="hervorhebung"/>
              </w:rPr>
            </w:pPr>
          </w:p>
        </w:tc>
        <w:tc>
          <w:tcPr>
            <w:tcW w:w="8364" w:type="dxa"/>
            <w:vAlign w:val="center"/>
          </w:tcPr>
          <w:p w14:paraId="1EE9FA94" w14:textId="77777777" w:rsidR="002801AA" w:rsidRPr="00B71424" w:rsidRDefault="002801AA" w:rsidP="009D6581">
            <w:r>
              <w:t>Unterbrechung des Bildungsgangs</w:t>
            </w:r>
          </w:p>
        </w:tc>
        <w:tc>
          <w:tcPr>
            <w:tcW w:w="3969" w:type="dxa"/>
            <w:vAlign w:val="center"/>
          </w:tcPr>
          <w:p w14:paraId="113ECF7E" w14:textId="77777777" w:rsidR="002801AA" w:rsidRDefault="002801AA" w:rsidP="009D6581">
            <w:r>
              <w:t>UNBR</w:t>
            </w:r>
          </w:p>
        </w:tc>
      </w:tr>
      <w:tr w:rsidR="002801AA" w14:paraId="10C600A3" w14:textId="77777777" w:rsidTr="00980C77">
        <w:trPr>
          <w:trHeight w:val="517"/>
        </w:trPr>
        <w:tc>
          <w:tcPr>
            <w:tcW w:w="2018" w:type="dxa"/>
            <w:vMerge/>
          </w:tcPr>
          <w:p w14:paraId="0157FF56" w14:textId="77777777" w:rsidR="002801AA" w:rsidRPr="00DC5C78" w:rsidRDefault="002801AA" w:rsidP="009D6581">
            <w:pPr>
              <w:rPr>
                <w:rStyle w:val="hervorhebung"/>
              </w:rPr>
            </w:pPr>
          </w:p>
        </w:tc>
        <w:tc>
          <w:tcPr>
            <w:tcW w:w="8364" w:type="dxa"/>
            <w:vAlign w:val="center"/>
          </w:tcPr>
          <w:p w14:paraId="27EB4841" w14:textId="77777777" w:rsidR="002801AA" w:rsidRPr="00693B43" w:rsidRDefault="002801AA" w:rsidP="009D6581">
            <w:pPr>
              <w:rPr>
                <w:rFonts w:cs="Arial"/>
              </w:rPr>
            </w:pPr>
            <w:r w:rsidRPr="00B71424">
              <w:t>Zulassung in Q1</w:t>
            </w:r>
          </w:p>
        </w:tc>
        <w:tc>
          <w:tcPr>
            <w:tcW w:w="3969" w:type="dxa"/>
            <w:vAlign w:val="center"/>
          </w:tcPr>
          <w:p w14:paraId="083FC06E" w14:textId="77777777" w:rsidR="002801AA" w:rsidRPr="00693B43" w:rsidRDefault="002801AA" w:rsidP="009D6581">
            <w:pPr>
              <w:rPr>
                <w:rFonts w:cs="Arial"/>
              </w:rPr>
            </w:pPr>
            <w:r>
              <w:t>MA-G (sofern nicht schon vorhanden)</w:t>
            </w:r>
          </w:p>
        </w:tc>
      </w:tr>
      <w:tr w:rsidR="002801AA" w:rsidRPr="00A77AAC" w14:paraId="0C73EC49" w14:textId="77777777" w:rsidTr="00980C77">
        <w:tc>
          <w:tcPr>
            <w:tcW w:w="2018" w:type="dxa"/>
            <w:vMerge w:val="restart"/>
          </w:tcPr>
          <w:p w14:paraId="17131FAF" w14:textId="77777777" w:rsidR="002801AA" w:rsidRPr="002801AA" w:rsidRDefault="002801AA" w:rsidP="009D6581">
            <w:pPr>
              <w:rPr>
                <w:rStyle w:val="LDwichtigerText"/>
              </w:rPr>
            </w:pPr>
            <w:r w:rsidRPr="002801AA">
              <w:rPr>
                <w:rStyle w:val="LDwichtigerText"/>
              </w:rPr>
              <w:t>Q1</w:t>
            </w:r>
          </w:p>
        </w:tc>
        <w:tc>
          <w:tcPr>
            <w:tcW w:w="8364" w:type="dxa"/>
            <w:vAlign w:val="center"/>
          </w:tcPr>
          <w:p w14:paraId="53B329B8" w14:textId="77777777" w:rsidR="002801AA" w:rsidRPr="00693B43" w:rsidRDefault="002801AA" w:rsidP="009D6581">
            <w:pPr>
              <w:rPr>
                <w:rFonts w:cs="Arial"/>
              </w:rPr>
            </w:pPr>
            <w:r w:rsidRPr="005C4A5B">
              <w:t xml:space="preserve">Abbruch der Schullaufbahn </w:t>
            </w:r>
          </w:p>
        </w:tc>
        <w:tc>
          <w:tcPr>
            <w:tcW w:w="3969" w:type="dxa"/>
            <w:vAlign w:val="center"/>
          </w:tcPr>
          <w:p w14:paraId="1B544F53" w14:textId="77777777" w:rsidR="002801AA" w:rsidRPr="00693B43" w:rsidRDefault="002801AA" w:rsidP="009D6581">
            <w:pPr>
              <w:rPr>
                <w:rFonts w:cs="Arial"/>
              </w:rPr>
            </w:pPr>
            <w:r>
              <w:t>ABB</w:t>
            </w:r>
          </w:p>
        </w:tc>
      </w:tr>
      <w:tr w:rsidR="002801AA" w:rsidRPr="00A77AAC" w14:paraId="1E7470C8" w14:textId="77777777" w:rsidTr="00980C77">
        <w:tc>
          <w:tcPr>
            <w:tcW w:w="2018" w:type="dxa"/>
            <w:vMerge/>
          </w:tcPr>
          <w:p w14:paraId="563C6AC9" w14:textId="77777777" w:rsidR="002801AA" w:rsidRPr="00DC5C78" w:rsidRDefault="002801AA" w:rsidP="009D6581">
            <w:pPr>
              <w:rPr>
                <w:rStyle w:val="hervorhebung"/>
              </w:rPr>
            </w:pPr>
          </w:p>
        </w:tc>
        <w:tc>
          <w:tcPr>
            <w:tcW w:w="8364" w:type="dxa"/>
            <w:vAlign w:val="center"/>
          </w:tcPr>
          <w:p w14:paraId="66D978AF" w14:textId="77777777" w:rsidR="002801AA" w:rsidRPr="005C4A5B" w:rsidRDefault="002801AA" w:rsidP="009D6581">
            <w:r>
              <w:t>Unterbrechung des Bildungsgangs</w:t>
            </w:r>
          </w:p>
        </w:tc>
        <w:tc>
          <w:tcPr>
            <w:tcW w:w="3969" w:type="dxa"/>
            <w:vAlign w:val="center"/>
          </w:tcPr>
          <w:p w14:paraId="3FF7BF58" w14:textId="77777777" w:rsidR="002801AA" w:rsidRDefault="002801AA" w:rsidP="009D6581">
            <w:r>
              <w:t>UNBR</w:t>
            </w:r>
          </w:p>
        </w:tc>
      </w:tr>
      <w:tr w:rsidR="002801AA" w:rsidRPr="003473C5" w14:paraId="1DDAC2FF" w14:textId="77777777" w:rsidTr="00980C77">
        <w:tc>
          <w:tcPr>
            <w:tcW w:w="2018" w:type="dxa"/>
            <w:vMerge w:val="restart"/>
          </w:tcPr>
          <w:p w14:paraId="74176C04" w14:textId="77777777" w:rsidR="002801AA" w:rsidRPr="002801AA" w:rsidRDefault="002801AA" w:rsidP="009D6581">
            <w:pPr>
              <w:rPr>
                <w:rStyle w:val="LDwichtigerText"/>
              </w:rPr>
            </w:pPr>
            <w:r w:rsidRPr="002801AA">
              <w:rPr>
                <w:rStyle w:val="LDwichtigerText"/>
              </w:rPr>
              <w:t>Q2/Q3</w:t>
            </w:r>
          </w:p>
        </w:tc>
        <w:tc>
          <w:tcPr>
            <w:tcW w:w="8364" w:type="dxa"/>
            <w:vAlign w:val="center"/>
          </w:tcPr>
          <w:p w14:paraId="4197BA9B" w14:textId="77777777" w:rsidR="002801AA" w:rsidRPr="00693B43" w:rsidRDefault="002801AA" w:rsidP="009D6581">
            <w:pPr>
              <w:rPr>
                <w:rFonts w:cs="Arial"/>
              </w:rPr>
            </w:pPr>
            <w:r w:rsidRPr="00B71424">
              <w:t>Abbruch der Schullaufbahn vor Ende Q2</w:t>
            </w:r>
          </w:p>
        </w:tc>
        <w:tc>
          <w:tcPr>
            <w:tcW w:w="3969" w:type="dxa"/>
            <w:vAlign w:val="center"/>
          </w:tcPr>
          <w:p w14:paraId="74DEAE89" w14:textId="77777777" w:rsidR="002801AA" w:rsidRPr="00693B43" w:rsidRDefault="002801AA" w:rsidP="009D6581">
            <w:pPr>
              <w:rPr>
                <w:rFonts w:cs="Arial"/>
              </w:rPr>
            </w:pPr>
            <w:r>
              <w:t>ABB</w:t>
            </w:r>
          </w:p>
        </w:tc>
      </w:tr>
      <w:tr w:rsidR="002801AA" w:rsidRPr="003473C5" w14:paraId="58AF53DA" w14:textId="77777777" w:rsidTr="00980C77">
        <w:tc>
          <w:tcPr>
            <w:tcW w:w="2018" w:type="dxa"/>
            <w:vMerge/>
          </w:tcPr>
          <w:p w14:paraId="6C77629D" w14:textId="77777777" w:rsidR="002801AA" w:rsidRPr="00DC5C78" w:rsidRDefault="002801AA" w:rsidP="009D6581">
            <w:pPr>
              <w:rPr>
                <w:rStyle w:val="hervorhebung"/>
              </w:rPr>
            </w:pPr>
          </w:p>
        </w:tc>
        <w:tc>
          <w:tcPr>
            <w:tcW w:w="8364" w:type="dxa"/>
            <w:vAlign w:val="center"/>
          </w:tcPr>
          <w:p w14:paraId="3B0F00CB" w14:textId="77777777" w:rsidR="002801AA" w:rsidRPr="00B71424" w:rsidRDefault="002801AA" w:rsidP="009D6581">
            <w:r>
              <w:t>Unterbrechung des Bildungsgangs</w:t>
            </w:r>
          </w:p>
        </w:tc>
        <w:tc>
          <w:tcPr>
            <w:tcW w:w="3969" w:type="dxa"/>
            <w:vAlign w:val="center"/>
          </w:tcPr>
          <w:p w14:paraId="499E4AFB" w14:textId="77777777" w:rsidR="002801AA" w:rsidRDefault="002801AA" w:rsidP="009D6581">
            <w:r>
              <w:t>UNBR</w:t>
            </w:r>
          </w:p>
        </w:tc>
      </w:tr>
      <w:tr w:rsidR="002801AA" w:rsidRPr="003473C5" w14:paraId="7EB35A22" w14:textId="77777777" w:rsidTr="00980C77">
        <w:tc>
          <w:tcPr>
            <w:tcW w:w="2018" w:type="dxa"/>
            <w:vMerge/>
          </w:tcPr>
          <w:p w14:paraId="5930B5C6" w14:textId="77777777" w:rsidR="002801AA" w:rsidRPr="00DC5C78" w:rsidRDefault="002801AA" w:rsidP="009D6581">
            <w:pPr>
              <w:rPr>
                <w:rStyle w:val="hervorhebung"/>
              </w:rPr>
            </w:pPr>
          </w:p>
        </w:tc>
        <w:tc>
          <w:tcPr>
            <w:tcW w:w="8364" w:type="dxa"/>
            <w:vAlign w:val="center"/>
          </w:tcPr>
          <w:p w14:paraId="3CBA5621" w14:textId="77777777" w:rsidR="002801AA" w:rsidRPr="00693B43" w:rsidRDefault="002801AA" w:rsidP="009D6581">
            <w:pPr>
              <w:rPr>
                <w:rFonts w:cs="Arial"/>
              </w:rPr>
            </w:pPr>
            <w:r w:rsidRPr="00B71424">
              <w:t>Abbruch nach Ende Q2</w:t>
            </w:r>
          </w:p>
        </w:tc>
        <w:tc>
          <w:tcPr>
            <w:tcW w:w="3969" w:type="dxa"/>
            <w:vAlign w:val="center"/>
          </w:tcPr>
          <w:p w14:paraId="53870ABA" w14:textId="77777777" w:rsidR="002801AA" w:rsidRPr="00693B43" w:rsidRDefault="002801AA" w:rsidP="009D6581">
            <w:pPr>
              <w:rPr>
                <w:rFonts w:cs="Arial"/>
              </w:rPr>
            </w:pPr>
            <w:r>
              <w:t>ABB, SFHR oder FHR</w:t>
            </w:r>
          </w:p>
        </w:tc>
      </w:tr>
      <w:tr w:rsidR="002801AA" w:rsidRPr="003473C5" w14:paraId="31C14B0A" w14:textId="77777777" w:rsidTr="00980C77">
        <w:tc>
          <w:tcPr>
            <w:tcW w:w="2018" w:type="dxa"/>
            <w:vMerge w:val="restart"/>
          </w:tcPr>
          <w:p w14:paraId="4195BF04" w14:textId="77777777" w:rsidR="002801AA" w:rsidRPr="002801AA" w:rsidRDefault="002801AA" w:rsidP="009D6581">
            <w:pPr>
              <w:rPr>
                <w:rStyle w:val="LDwichtigerText"/>
              </w:rPr>
            </w:pPr>
            <w:r w:rsidRPr="002801AA">
              <w:rPr>
                <w:rStyle w:val="LDwichtigerText"/>
              </w:rPr>
              <w:t>Q4</w:t>
            </w:r>
          </w:p>
        </w:tc>
        <w:tc>
          <w:tcPr>
            <w:tcW w:w="8364" w:type="dxa"/>
            <w:vAlign w:val="center"/>
          </w:tcPr>
          <w:p w14:paraId="28CDCF40" w14:textId="77777777" w:rsidR="002801AA" w:rsidRPr="00693B43" w:rsidRDefault="002801AA" w:rsidP="009D6581">
            <w:pPr>
              <w:rPr>
                <w:rFonts w:cs="Arial"/>
              </w:rPr>
            </w:pPr>
            <w:r w:rsidRPr="00B71424">
              <w:t>Abbruch der Schullaufbahn vor Ende Q4</w:t>
            </w:r>
          </w:p>
        </w:tc>
        <w:tc>
          <w:tcPr>
            <w:tcW w:w="3969" w:type="dxa"/>
            <w:vAlign w:val="center"/>
          </w:tcPr>
          <w:p w14:paraId="7A949912" w14:textId="77777777" w:rsidR="002801AA" w:rsidRPr="00693B43" w:rsidRDefault="002801AA" w:rsidP="009D6581">
            <w:pPr>
              <w:rPr>
                <w:rFonts w:cs="Arial"/>
              </w:rPr>
            </w:pPr>
            <w:r>
              <w:t>ABB, SFHR oder FHR</w:t>
            </w:r>
          </w:p>
        </w:tc>
      </w:tr>
      <w:tr w:rsidR="002801AA" w:rsidRPr="003473C5" w14:paraId="50AEA741" w14:textId="77777777" w:rsidTr="00980C77">
        <w:tc>
          <w:tcPr>
            <w:tcW w:w="2018" w:type="dxa"/>
            <w:vMerge/>
          </w:tcPr>
          <w:p w14:paraId="5F689014" w14:textId="77777777" w:rsidR="002801AA" w:rsidRPr="00DC5C78" w:rsidRDefault="002801AA" w:rsidP="009D6581">
            <w:pPr>
              <w:rPr>
                <w:rStyle w:val="hervorhebung"/>
              </w:rPr>
            </w:pPr>
          </w:p>
        </w:tc>
        <w:tc>
          <w:tcPr>
            <w:tcW w:w="8364" w:type="dxa"/>
            <w:vAlign w:val="center"/>
          </w:tcPr>
          <w:p w14:paraId="496C3A1D" w14:textId="77777777" w:rsidR="002801AA" w:rsidRPr="00B71424" w:rsidRDefault="002801AA" w:rsidP="009D6581">
            <w:r>
              <w:t>Unterbrechung des Bildungsgangs</w:t>
            </w:r>
          </w:p>
        </w:tc>
        <w:tc>
          <w:tcPr>
            <w:tcW w:w="3969" w:type="dxa"/>
            <w:vAlign w:val="center"/>
          </w:tcPr>
          <w:p w14:paraId="57FE451F" w14:textId="77777777" w:rsidR="002801AA" w:rsidRDefault="002801AA" w:rsidP="009D6581">
            <w:r>
              <w:t>UNBR</w:t>
            </w:r>
          </w:p>
        </w:tc>
      </w:tr>
      <w:tr w:rsidR="002801AA" w:rsidRPr="003473C5" w14:paraId="3B365EF2" w14:textId="77777777" w:rsidTr="00980C77">
        <w:tc>
          <w:tcPr>
            <w:tcW w:w="2018" w:type="dxa"/>
            <w:vMerge/>
            <w:vAlign w:val="center"/>
          </w:tcPr>
          <w:p w14:paraId="57533F28" w14:textId="77777777" w:rsidR="002801AA" w:rsidRPr="00636910" w:rsidRDefault="002801AA" w:rsidP="009D6581">
            <w:pPr>
              <w:rPr>
                <w:rStyle w:val="hervorhebung"/>
              </w:rPr>
            </w:pPr>
          </w:p>
        </w:tc>
        <w:tc>
          <w:tcPr>
            <w:tcW w:w="8364" w:type="dxa"/>
            <w:vAlign w:val="center"/>
          </w:tcPr>
          <w:p w14:paraId="2FAAB381" w14:textId="77777777" w:rsidR="002801AA" w:rsidRPr="00693B43" w:rsidRDefault="002801AA" w:rsidP="009D6581">
            <w:pPr>
              <w:rPr>
                <w:rFonts w:cs="Arial"/>
              </w:rPr>
            </w:pPr>
            <w:r w:rsidRPr="00B71424">
              <w:t xml:space="preserve">Nicht-Bestehen der Abiturprüfung </w:t>
            </w:r>
          </w:p>
        </w:tc>
        <w:tc>
          <w:tcPr>
            <w:tcW w:w="3969" w:type="dxa"/>
            <w:vAlign w:val="center"/>
          </w:tcPr>
          <w:p w14:paraId="42B52AC3" w14:textId="3F3E6CF2" w:rsidR="002801AA" w:rsidRPr="00693B43" w:rsidRDefault="002801AA" w:rsidP="009D6581">
            <w:pPr>
              <w:rPr>
                <w:rFonts w:cs="Arial"/>
              </w:rPr>
            </w:pPr>
            <w:r>
              <w:t>KABS</w:t>
            </w:r>
            <w:r w:rsidR="009D6581">
              <w:rPr>
                <w:rStyle w:val="Funotenzeichen"/>
              </w:rPr>
              <w:footnoteReference w:id="13"/>
            </w:r>
            <w:r>
              <w:t>, SFHR oder FHR</w:t>
            </w:r>
          </w:p>
        </w:tc>
      </w:tr>
      <w:tr w:rsidR="002801AA" w:rsidRPr="003473C5" w14:paraId="1C94B44F" w14:textId="77777777" w:rsidTr="00980C77">
        <w:tc>
          <w:tcPr>
            <w:tcW w:w="2018" w:type="dxa"/>
            <w:vMerge/>
            <w:vAlign w:val="center"/>
          </w:tcPr>
          <w:p w14:paraId="2FE5372B" w14:textId="77777777" w:rsidR="002801AA" w:rsidRPr="00636910" w:rsidRDefault="002801AA" w:rsidP="009D6581">
            <w:pPr>
              <w:rPr>
                <w:rStyle w:val="hervorhebung"/>
              </w:rPr>
            </w:pPr>
          </w:p>
        </w:tc>
        <w:tc>
          <w:tcPr>
            <w:tcW w:w="8364" w:type="dxa"/>
            <w:vAlign w:val="center"/>
          </w:tcPr>
          <w:p w14:paraId="07822A84" w14:textId="77777777" w:rsidR="002801AA" w:rsidRPr="00693B43" w:rsidRDefault="002801AA" w:rsidP="009D6581">
            <w:pPr>
              <w:rPr>
                <w:rFonts w:cs="Arial"/>
              </w:rPr>
            </w:pPr>
            <w:r w:rsidRPr="00B71424">
              <w:t>Bestehen der Abiturprüfung</w:t>
            </w:r>
          </w:p>
        </w:tc>
        <w:tc>
          <w:tcPr>
            <w:tcW w:w="3969" w:type="dxa"/>
            <w:vAlign w:val="center"/>
          </w:tcPr>
          <w:p w14:paraId="27A5BEC8" w14:textId="039D23DD" w:rsidR="002801AA" w:rsidRPr="00693B43" w:rsidRDefault="002801AA" w:rsidP="009D6581">
            <w:pPr>
              <w:rPr>
                <w:rFonts w:cs="Arial"/>
              </w:rPr>
            </w:pPr>
            <w:r>
              <w:t>ABI</w:t>
            </w:r>
            <w:r w:rsidRPr="00976E39">
              <w:rPr>
                <w:rStyle w:val="Funotenzeichen"/>
              </w:rPr>
              <w:t>1</w:t>
            </w:r>
            <w:r w:rsidR="009D6581">
              <w:rPr>
                <w:rStyle w:val="Funotenzeichen"/>
              </w:rPr>
              <w:t>3</w:t>
            </w:r>
          </w:p>
        </w:tc>
      </w:tr>
    </w:tbl>
    <w:p w14:paraId="59EA5C25" w14:textId="77777777" w:rsidR="002801AA" w:rsidRDefault="002801AA" w:rsidP="0017433A">
      <w:pPr>
        <w:pStyle w:val="berschrift2"/>
      </w:pPr>
      <w:bookmarkStart w:id="244" w:name="_Ref104380217"/>
      <w:bookmarkStart w:id="245" w:name="_Toc130807884"/>
      <w:bookmarkStart w:id="246" w:name="_Toc195248830"/>
      <w:bookmarkStart w:id="247" w:name="_Toc226530824"/>
      <w:r w:rsidRPr="00826727">
        <w:lastRenderedPageBreak/>
        <w:t>Abschl</w:t>
      </w:r>
      <w:r>
        <w:t>u</w:t>
      </w:r>
      <w:r w:rsidRPr="00826727">
        <w:t>sse</w:t>
      </w:r>
      <w:r>
        <w:t>inträge</w:t>
      </w:r>
      <w:r w:rsidRPr="00826727">
        <w:t xml:space="preserve"> an </w:t>
      </w:r>
      <w:r>
        <w:t xml:space="preserve">Beruflichen </w:t>
      </w:r>
      <w:r w:rsidRPr="00826727">
        <w:t>Schulen</w:t>
      </w:r>
      <w:bookmarkEnd w:id="244"/>
      <w:bookmarkEnd w:id="245"/>
      <w:bookmarkEnd w:id="246"/>
      <w:bookmarkEnd w:id="247"/>
    </w:p>
    <w:p w14:paraId="0EDDD029" w14:textId="08007124" w:rsidR="002801AA" w:rsidRPr="005E2428" w:rsidRDefault="002801AA" w:rsidP="002801AA">
      <w:pPr>
        <w:pStyle w:val="LDTextinhalteingerckt"/>
      </w:pPr>
      <w:r w:rsidRPr="009C22B6">
        <w:t>Dieses Kapitel fasst die Abschlusseinträge an Beruflichen Schulen zusammen. Wiederholt ein Schüler die Stufe oder liegt das Abschlussergebnis noch nicht vor muss kein Abschlusseintrag erfasst werden.</w:t>
      </w:r>
    </w:p>
    <w:tbl>
      <w:tblPr>
        <w:tblW w:w="14459" w:type="dxa"/>
        <w:tblInd w:w="709" w:type="dxa"/>
        <w:tblBorders>
          <w:top w:val="single" w:sz="4" w:space="0" w:color="BFBFBF"/>
          <w:bottom w:val="single" w:sz="4" w:space="0" w:color="BFBFBF"/>
          <w:insideH w:val="single" w:sz="4" w:space="0" w:color="BFBFBF"/>
          <w:insideV w:val="single" w:sz="4" w:space="0" w:color="BFBFBF"/>
        </w:tblBorders>
        <w:tblLayout w:type="fixed"/>
        <w:tblLook w:val="04A0" w:firstRow="1" w:lastRow="0" w:firstColumn="1" w:lastColumn="0" w:noHBand="0" w:noVBand="1"/>
      </w:tblPr>
      <w:tblGrid>
        <w:gridCol w:w="2126"/>
        <w:gridCol w:w="9356"/>
        <w:gridCol w:w="2977"/>
      </w:tblGrid>
      <w:tr w:rsidR="002801AA" w:rsidRPr="00661D44" w14:paraId="2C3943B0" w14:textId="77777777" w:rsidTr="009D6581">
        <w:trPr>
          <w:tblHeader/>
        </w:trPr>
        <w:tc>
          <w:tcPr>
            <w:tcW w:w="2126" w:type="dxa"/>
            <w:tcBorders>
              <w:top w:val="single" w:sz="4" w:space="0" w:color="808080"/>
              <w:bottom w:val="single" w:sz="4" w:space="0" w:color="808080"/>
              <w:right w:val="single" w:sz="4" w:space="0" w:color="808080"/>
            </w:tcBorders>
            <w:shd w:val="clear" w:color="auto" w:fill="F2F2F2"/>
            <w:vAlign w:val="center"/>
          </w:tcPr>
          <w:p w14:paraId="6E876AC4" w14:textId="77777777" w:rsidR="002801AA" w:rsidRPr="00DC5C78" w:rsidRDefault="002801AA" w:rsidP="00E10195">
            <w:pPr>
              <w:rPr>
                <w:rStyle w:val="hervorhebungblau"/>
              </w:rPr>
            </w:pPr>
            <w:bookmarkStart w:id="248" w:name="_Abschlusseinträge_an_Beruflichen"/>
            <w:bookmarkEnd w:id="248"/>
            <w:r>
              <w:rPr>
                <w:rStyle w:val="hervorhebungblau"/>
              </w:rPr>
              <w:t>Schulform</w:t>
            </w:r>
          </w:p>
        </w:tc>
        <w:tc>
          <w:tcPr>
            <w:tcW w:w="9356" w:type="dxa"/>
            <w:tcBorders>
              <w:top w:val="single" w:sz="4" w:space="0" w:color="808080"/>
              <w:left w:val="single" w:sz="4" w:space="0" w:color="808080"/>
              <w:bottom w:val="single" w:sz="4" w:space="0" w:color="808080"/>
            </w:tcBorders>
            <w:shd w:val="clear" w:color="auto" w:fill="F2F2F2"/>
            <w:vAlign w:val="center"/>
          </w:tcPr>
          <w:p w14:paraId="5C17D20B" w14:textId="77777777" w:rsidR="002801AA" w:rsidRPr="00DC5C78" w:rsidRDefault="002801AA" w:rsidP="00E10195">
            <w:pPr>
              <w:rPr>
                <w:rStyle w:val="hervorhebungblau"/>
              </w:rPr>
            </w:pPr>
            <w:r>
              <w:rPr>
                <w:rStyle w:val="hervorhebungblau"/>
              </w:rPr>
              <w:t>Stufen/Semester</w:t>
            </w:r>
          </w:p>
        </w:tc>
        <w:tc>
          <w:tcPr>
            <w:tcW w:w="2977" w:type="dxa"/>
            <w:tcBorders>
              <w:top w:val="single" w:sz="4" w:space="0" w:color="808080"/>
              <w:left w:val="single" w:sz="4" w:space="0" w:color="808080"/>
              <w:bottom w:val="single" w:sz="4" w:space="0" w:color="808080"/>
            </w:tcBorders>
            <w:shd w:val="clear" w:color="auto" w:fill="F2F2F2"/>
            <w:vAlign w:val="center"/>
          </w:tcPr>
          <w:p w14:paraId="18E1DF1E" w14:textId="77777777" w:rsidR="002801AA" w:rsidRPr="00DC5C78" w:rsidRDefault="002801AA" w:rsidP="00E10195">
            <w:pPr>
              <w:rPr>
                <w:rStyle w:val="hervorhebungblau"/>
              </w:rPr>
            </w:pPr>
            <w:r w:rsidRPr="00DC5C78">
              <w:rPr>
                <w:rStyle w:val="hervorhebungblau"/>
              </w:rPr>
              <w:t>Abschluss</w:t>
            </w:r>
            <w:r>
              <w:rPr>
                <w:rStyle w:val="hervorhebungblau"/>
              </w:rPr>
              <w:t>eintrag</w:t>
            </w:r>
            <w:r w:rsidRPr="00976E39">
              <w:t xml:space="preserve"> </w:t>
            </w:r>
            <w:r w:rsidRPr="00976E39">
              <w:rPr>
                <w:rStyle w:val="Funotenzeichen"/>
              </w:rPr>
              <w:t>1</w:t>
            </w:r>
          </w:p>
        </w:tc>
      </w:tr>
      <w:tr w:rsidR="002801AA" w14:paraId="0D83318E" w14:textId="77777777" w:rsidTr="009D6581">
        <w:tc>
          <w:tcPr>
            <w:tcW w:w="2126" w:type="dxa"/>
          </w:tcPr>
          <w:p w14:paraId="2BE67CD9" w14:textId="3DCC9C66" w:rsidR="002801AA" w:rsidRPr="00976E39" w:rsidRDefault="002801AA" w:rsidP="00967C98">
            <w:pPr>
              <w:pStyle w:val="LDTextinhalt"/>
            </w:pPr>
            <w:r w:rsidRPr="00976E39">
              <w:t>Alle Schulformen</w:t>
            </w:r>
          </w:p>
        </w:tc>
        <w:tc>
          <w:tcPr>
            <w:tcW w:w="9356" w:type="dxa"/>
            <w:vAlign w:val="center"/>
          </w:tcPr>
          <w:p w14:paraId="4450565E" w14:textId="5784778B" w:rsidR="002801AA" w:rsidRPr="009C22B6" w:rsidRDefault="002801AA" w:rsidP="00E10195">
            <w:pPr>
              <w:pStyle w:val="LDTextinhalt"/>
            </w:pPr>
            <w:r w:rsidRPr="009C22B6">
              <w:t>Abbruch vor Beendigung des Bildungsgangs oder ohne Teilnahme an Abschlussprüfung</w:t>
            </w:r>
          </w:p>
        </w:tc>
        <w:tc>
          <w:tcPr>
            <w:tcW w:w="2977" w:type="dxa"/>
            <w:vAlign w:val="center"/>
          </w:tcPr>
          <w:p w14:paraId="590E1D34" w14:textId="77777777" w:rsidR="002801AA" w:rsidRPr="005E2428" w:rsidRDefault="002801AA" w:rsidP="00E10195">
            <w:pPr>
              <w:pStyle w:val="LDTextinhalt"/>
            </w:pPr>
            <w:r w:rsidRPr="005E2428">
              <w:t>ABB</w:t>
            </w:r>
          </w:p>
        </w:tc>
      </w:tr>
      <w:tr w:rsidR="002801AA" w14:paraId="5EBDC92F" w14:textId="77777777" w:rsidTr="009D6581">
        <w:tc>
          <w:tcPr>
            <w:tcW w:w="2126" w:type="dxa"/>
          </w:tcPr>
          <w:p w14:paraId="7D10CA02" w14:textId="3D9E7897" w:rsidR="002801AA" w:rsidRPr="00976E39" w:rsidRDefault="002801AA" w:rsidP="00E10195">
            <w:pPr>
              <w:pStyle w:val="LDTextinhalt"/>
            </w:pPr>
            <w:r w:rsidRPr="00976E39">
              <w:t>B</w:t>
            </w:r>
            <w:r w:rsidR="002E280A">
              <w:t>ZBT</w:t>
            </w:r>
          </w:p>
        </w:tc>
        <w:tc>
          <w:tcPr>
            <w:tcW w:w="9356" w:type="dxa"/>
            <w:vAlign w:val="center"/>
          </w:tcPr>
          <w:p w14:paraId="08229C20" w14:textId="77777777" w:rsidR="002801AA" w:rsidRPr="009C22B6" w:rsidRDefault="002801AA" w:rsidP="00E10195">
            <w:pPr>
              <w:pStyle w:val="LDTextinhalt"/>
              <w:rPr>
                <w:szCs w:val="20"/>
              </w:rPr>
            </w:pPr>
            <w:r w:rsidRPr="009C22B6">
              <w:t>10/2 - 13/2</w:t>
            </w:r>
          </w:p>
        </w:tc>
        <w:tc>
          <w:tcPr>
            <w:tcW w:w="2977" w:type="dxa"/>
            <w:vAlign w:val="center"/>
          </w:tcPr>
          <w:p w14:paraId="32CC3298" w14:textId="77777777" w:rsidR="002801AA" w:rsidRPr="009C22B6" w:rsidRDefault="002801AA" w:rsidP="00E10195">
            <w:pPr>
              <w:pStyle w:val="LDTextinhalt"/>
              <w:rPr>
                <w:szCs w:val="20"/>
              </w:rPr>
            </w:pPr>
            <w:r w:rsidRPr="009C22B6">
              <w:t>ABS, BBzU</w:t>
            </w:r>
            <w:r w:rsidRPr="00976E39">
              <w:rPr>
                <w:rStyle w:val="Funotenzeichen"/>
              </w:rPr>
              <w:t>2</w:t>
            </w:r>
            <w:r w:rsidRPr="009C22B6">
              <w:t>, HA-G, HQ-G, KABS</w:t>
            </w:r>
          </w:p>
        </w:tc>
      </w:tr>
      <w:tr w:rsidR="002801AA" w14:paraId="01A516B9" w14:textId="77777777" w:rsidTr="009D6581">
        <w:tc>
          <w:tcPr>
            <w:tcW w:w="2126" w:type="dxa"/>
          </w:tcPr>
          <w:p w14:paraId="31DBF35B" w14:textId="38D2BC82" w:rsidR="002801AA" w:rsidRPr="00976E39" w:rsidRDefault="002801AA" w:rsidP="00E10195">
            <w:pPr>
              <w:pStyle w:val="LDTextinhalt"/>
            </w:pPr>
            <w:r w:rsidRPr="00976E39">
              <w:t>B</w:t>
            </w:r>
            <w:r w:rsidR="002E280A">
              <w:t>Z</w:t>
            </w:r>
            <w:r w:rsidRPr="00976E39">
              <w:t>B</w:t>
            </w:r>
            <w:r w:rsidR="00B652A6">
              <w:t>V</w:t>
            </w:r>
          </w:p>
        </w:tc>
        <w:tc>
          <w:tcPr>
            <w:tcW w:w="9356" w:type="dxa"/>
            <w:vAlign w:val="center"/>
          </w:tcPr>
          <w:p w14:paraId="5E13B762" w14:textId="77777777" w:rsidR="002801AA" w:rsidRPr="009C22B6" w:rsidRDefault="002801AA" w:rsidP="00E10195">
            <w:pPr>
              <w:pStyle w:val="LDTextinhalt"/>
              <w:rPr>
                <w:szCs w:val="20"/>
              </w:rPr>
            </w:pPr>
            <w:r w:rsidRPr="009C22B6">
              <w:t>10/2</w:t>
            </w:r>
          </w:p>
        </w:tc>
        <w:tc>
          <w:tcPr>
            <w:tcW w:w="2977" w:type="dxa"/>
            <w:vAlign w:val="center"/>
          </w:tcPr>
          <w:p w14:paraId="356F15D3" w14:textId="77777777" w:rsidR="002801AA" w:rsidRPr="00A07518" w:rsidRDefault="002801AA" w:rsidP="00E10195">
            <w:pPr>
              <w:pStyle w:val="LDTextinhalt"/>
              <w:rPr>
                <w:szCs w:val="20"/>
              </w:rPr>
            </w:pPr>
            <w:r w:rsidRPr="005E2428">
              <w:t>ABS, BBzU</w:t>
            </w:r>
            <w:r w:rsidRPr="00976E39">
              <w:rPr>
                <w:rStyle w:val="Funotenzeichen"/>
              </w:rPr>
              <w:t>2</w:t>
            </w:r>
            <w:r w:rsidRPr="005E2428">
              <w:t xml:space="preserve">, </w:t>
            </w:r>
            <w:r w:rsidRPr="00DB5364">
              <w:t>HA-G, HQ-G, KABS</w:t>
            </w:r>
          </w:p>
        </w:tc>
      </w:tr>
      <w:tr w:rsidR="002801AA" w14:paraId="22E0E2D6" w14:textId="77777777" w:rsidTr="009D6581">
        <w:tc>
          <w:tcPr>
            <w:tcW w:w="2126" w:type="dxa"/>
          </w:tcPr>
          <w:p w14:paraId="64DEB462" w14:textId="77777777" w:rsidR="002801AA" w:rsidRPr="00976E39" w:rsidRDefault="002801AA" w:rsidP="00E10195">
            <w:pPr>
              <w:pStyle w:val="LDTextinhalt"/>
            </w:pPr>
            <w:r w:rsidRPr="00976E39">
              <w:t>BFS2</w:t>
            </w:r>
          </w:p>
        </w:tc>
        <w:tc>
          <w:tcPr>
            <w:tcW w:w="9356" w:type="dxa"/>
            <w:vAlign w:val="center"/>
          </w:tcPr>
          <w:p w14:paraId="4EBB0EDC" w14:textId="77777777" w:rsidR="002801AA" w:rsidRPr="009C22B6" w:rsidRDefault="002801AA" w:rsidP="00E10195">
            <w:pPr>
              <w:pStyle w:val="LDTextinhalt"/>
              <w:rPr>
                <w:szCs w:val="20"/>
              </w:rPr>
            </w:pPr>
            <w:r w:rsidRPr="009C22B6">
              <w:t>11/2</w:t>
            </w:r>
          </w:p>
        </w:tc>
        <w:tc>
          <w:tcPr>
            <w:tcW w:w="2977" w:type="dxa"/>
            <w:vAlign w:val="center"/>
          </w:tcPr>
          <w:p w14:paraId="7935E00A" w14:textId="77777777" w:rsidR="002801AA" w:rsidRPr="005E2428" w:rsidRDefault="002801AA" w:rsidP="00E10195">
            <w:pPr>
              <w:pStyle w:val="LDTextinhalt"/>
              <w:rPr>
                <w:szCs w:val="20"/>
              </w:rPr>
            </w:pPr>
            <w:r w:rsidRPr="005E2428">
              <w:t>MA-G, KABS</w:t>
            </w:r>
          </w:p>
        </w:tc>
      </w:tr>
      <w:tr w:rsidR="002801AA" w:rsidRPr="00A77AAC" w14:paraId="16281D60" w14:textId="77777777" w:rsidTr="009D6581">
        <w:tc>
          <w:tcPr>
            <w:tcW w:w="2126" w:type="dxa"/>
            <w:vMerge w:val="restart"/>
          </w:tcPr>
          <w:p w14:paraId="286AE151" w14:textId="77777777" w:rsidR="002801AA" w:rsidRPr="00CF11C0" w:rsidRDefault="002801AA" w:rsidP="00E10195">
            <w:pPr>
              <w:pStyle w:val="LDTextinhalt"/>
              <w:rPr>
                <w:rStyle w:val="hervorhebung"/>
                <w:b w:val="0"/>
                <w:bCs w:val="0"/>
                <w:szCs w:val="24"/>
              </w:rPr>
            </w:pPr>
            <w:r w:rsidRPr="00976E39">
              <w:t>BFSB</w:t>
            </w:r>
            <w:r w:rsidRPr="00976E39">
              <w:rPr>
                <w:rStyle w:val="Funotenzeichen"/>
              </w:rPr>
              <w:t>3</w:t>
            </w:r>
          </w:p>
        </w:tc>
        <w:tc>
          <w:tcPr>
            <w:tcW w:w="9356" w:type="dxa"/>
            <w:vAlign w:val="center"/>
          </w:tcPr>
          <w:p w14:paraId="2752B565" w14:textId="77777777" w:rsidR="002801AA" w:rsidRPr="009C22B6" w:rsidRDefault="002801AA" w:rsidP="00E10195">
            <w:pPr>
              <w:pStyle w:val="LDTextinhalt"/>
              <w:rPr>
                <w:szCs w:val="20"/>
              </w:rPr>
            </w:pPr>
            <w:r w:rsidRPr="009C22B6">
              <w:t>10/2</w:t>
            </w:r>
          </w:p>
        </w:tc>
        <w:tc>
          <w:tcPr>
            <w:tcW w:w="2977" w:type="dxa"/>
            <w:vAlign w:val="center"/>
          </w:tcPr>
          <w:p w14:paraId="2B05BCC8" w14:textId="77777777" w:rsidR="002801AA" w:rsidRPr="005E2428" w:rsidRDefault="002801AA" w:rsidP="00E10195">
            <w:pPr>
              <w:pStyle w:val="LDTextinhalt"/>
              <w:rPr>
                <w:szCs w:val="20"/>
              </w:rPr>
            </w:pPr>
            <w:r w:rsidRPr="005E2428">
              <w:t>MA-G (GYM8)</w:t>
            </w:r>
          </w:p>
        </w:tc>
      </w:tr>
      <w:tr w:rsidR="002801AA" w:rsidRPr="003473C5" w14:paraId="6F4DAED8" w14:textId="77777777" w:rsidTr="009D6581">
        <w:tc>
          <w:tcPr>
            <w:tcW w:w="2126" w:type="dxa"/>
            <w:vMerge/>
          </w:tcPr>
          <w:p w14:paraId="1BFBA1C0" w14:textId="77777777" w:rsidR="002801AA" w:rsidRPr="00CF11C0" w:rsidRDefault="002801AA" w:rsidP="00E10195">
            <w:pPr>
              <w:pStyle w:val="LDTextinhalt"/>
              <w:rPr>
                <w:rStyle w:val="hervorhebung"/>
                <w:b w:val="0"/>
                <w:bCs w:val="0"/>
                <w:szCs w:val="24"/>
              </w:rPr>
            </w:pPr>
          </w:p>
        </w:tc>
        <w:tc>
          <w:tcPr>
            <w:tcW w:w="9356" w:type="dxa"/>
            <w:vAlign w:val="center"/>
          </w:tcPr>
          <w:p w14:paraId="1F790D3B" w14:textId="77777777" w:rsidR="002801AA" w:rsidRPr="003E7E27" w:rsidRDefault="002801AA" w:rsidP="00E10195">
            <w:pPr>
              <w:pStyle w:val="LDTextinhalt"/>
              <w:rPr>
                <w:szCs w:val="20"/>
              </w:rPr>
            </w:pPr>
            <w:r w:rsidRPr="003E7E27">
              <w:t>12/2, 13/1</w:t>
            </w:r>
          </w:p>
        </w:tc>
        <w:tc>
          <w:tcPr>
            <w:tcW w:w="2977" w:type="dxa"/>
            <w:vAlign w:val="center"/>
          </w:tcPr>
          <w:p w14:paraId="01FD590B" w14:textId="77777777" w:rsidR="002801AA" w:rsidRPr="003E7E27" w:rsidRDefault="002801AA" w:rsidP="00E10195">
            <w:pPr>
              <w:pStyle w:val="LDTextinhalt"/>
              <w:rPr>
                <w:szCs w:val="20"/>
              </w:rPr>
            </w:pPr>
            <w:r w:rsidRPr="003E7E27">
              <w:t>ABS, FHR, MA-G, KABS</w:t>
            </w:r>
          </w:p>
        </w:tc>
      </w:tr>
      <w:tr w:rsidR="002801AA" w:rsidRPr="003473C5" w14:paraId="03279FC4" w14:textId="77777777" w:rsidTr="009D6581">
        <w:tc>
          <w:tcPr>
            <w:tcW w:w="2126" w:type="dxa"/>
            <w:vMerge w:val="restart"/>
          </w:tcPr>
          <w:p w14:paraId="123988FD" w14:textId="77777777" w:rsidR="002801AA" w:rsidRPr="00976E39" w:rsidRDefault="002801AA" w:rsidP="00E10195">
            <w:pPr>
              <w:pStyle w:val="LDTextinhalt"/>
            </w:pPr>
            <w:r w:rsidRPr="00976E39">
              <w:t>BFSM</w:t>
            </w:r>
          </w:p>
        </w:tc>
        <w:tc>
          <w:tcPr>
            <w:tcW w:w="9356" w:type="dxa"/>
            <w:vAlign w:val="center"/>
          </w:tcPr>
          <w:p w14:paraId="44490756" w14:textId="77777777" w:rsidR="002801AA" w:rsidRPr="009C22B6" w:rsidRDefault="002801AA" w:rsidP="00E10195">
            <w:pPr>
              <w:pStyle w:val="LDTextinhalt"/>
              <w:rPr>
                <w:szCs w:val="20"/>
              </w:rPr>
            </w:pPr>
            <w:r w:rsidRPr="009C22B6">
              <w:t>11/2</w:t>
            </w:r>
          </w:p>
        </w:tc>
        <w:tc>
          <w:tcPr>
            <w:tcW w:w="2977" w:type="dxa"/>
            <w:vAlign w:val="center"/>
          </w:tcPr>
          <w:p w14:paraId="40AB3546" w14:textId="77777777" w:rsidR="002801AA" w:rsidRPr="005E2428" w:rsidRDefault="002801AA" w:rsidP="00E10195">
            <w:pPr>
              <w:pStyle w:val="LDTextinhalt"/>
              <w:rPr>
                <w:szCs w:val="20"/>
              </w:rPr>
            </w:pPr>
            <w:r w:rsidRPr="005E2428">
              <w:t>MA-G (GYM8)</w:t>
            </w:r>
          </w:p>
        </w:tc>
      </w:tr>
      <w:tr w:rsidR="002801AA" w:rsidRPr="003473C5" w14:paraId="5F51FB3A" w14:textId="77777777" w:rsidTr="009D6581">
        <w:tc>
          <w:tcPr>
            <w:tcW w:w="2126" w:type="dxa"/>
            <w:vMerge/>
          </w:tcPr>
          <w:p w14:paraId="2228D3CF" w14:textId="77777777" w:rsidR="002801AA" w:rsidRPr="00CF11C0" w:rsidRDefault="002801AA" w:rsidP="00E10195">
            <w:pPr>
              <w:pStyle w:val="LDTextinhalt"/>
              <w:rPr>
                <w:rStyle w:val="hervorhebung"/>
                <w:b w:val="0"/>
                <w:bCs w:val="0"/>
                <w:szCs w:val="24"/>
              </w:rPr>
            </w:pPr>
          </w:p>
        </w:tc>
        <w:tc>
          <w:tcPr>
            <w:tcW w:w="9356" w:type="dxa"/>
            <w:vAlign w:val="center"/>
          </w:tcPr>
          <w:p w14:paraId="1352691F" w14:textId="77777777" w:rsidR="002801AA" w:rsidRPr="003E7E27" w:rsidRDefault="002801AA" w:rsidP="00E10195">
            <w:pPr>
              <w:pStyle w:val="LDTextinhalt"/>
              <w:rPr>
                <w:szCs w:val="20"/>
              </w:rPr>
            </w:pPr>
            <w:r w:rsidRPr="003E7E27">
              <w:t>12/2</w:t>
            </w:r>
          </w:p>
        </w:tc>
        <w:tc>
          <w:tcPr>
            <w:tcW w:w="2977" w:type="dxa"/>
            <w:vAlign w:val="center"/>
          </w:tcPr>
          <w:p w14:paraId="5B97883A" w14:textId="77777777" w:rsidR="002801AA" w:rsidRPr="003E7E27" w:rsidRDefault="002801AA" w:rsidP="00E10195">
            <w:pPr>
              <w:pStyle w:val="LDTextinhalt"/>
              <w:rPr>
                <w:szCs w:val="20"/>
              </w:rPr>
            </w:pPr>
            <w:r w:rsidRPr="003E7E27">
              <w:t>ABS, FHR, SFHR</w:t>
            </w:r>
            <w:r w:rsidRPr="00976E39">
              <w:rPr>
                <w:rStyle w:val="Funotenzeichen"/>
              </w:rPr>
              <w:t>4</w:t>
            </w:r>
            <w:r w:rsidRPr="003E7E27">
              <w:t>, KABS</w:t>
            </w:r>
          </w:p>
        </w:tc>
      </w:tr>
      <w:tr w:rsidR="002801AA" w:rsidRPr="003473C5" w14:paraId="7454BFE0" w14:textId="77777777" w:rsidTr="009D6581">
        <w:tc>
          <w:tcPr>
            <w:tcW w:w="2126" w:type="dxa"/>
          </w:tcPr>
          <w:p w14:paraId="671FB7F6" w14:textId="77777777" w:rsidR="002801AA" w:rsidRPr="00A21246" w:rsidRDefault="002801AA" w:rsidP="00E10195">
            <w:pPr>
              <w:pStyle w:val="LDTextinhalt"/>
            </w:pPr>
            <w:r w:rsidRPr="00A21246">
              <w:t>BGAS</w:t>
            </w:r>
          </w:p>
        </w:tc>
        <w:tc>
          <w:tcPr>
            <w:tcW w:w="9356" w:type="dxa"/>
            <w:vAlign w:val="center"/>
          </w:tcPr>
          <w:p w14:paraId="46E134AE" w14:textId="77777777" w:rsidR="002801AA" w:rsidRPr="009C22B6" w:rsidRDefault="002801AA" w:rsidP="00E10195">
            <w:pPr>
              <w:pStyle w:val="LDTextinhalt"/>
              <w:rPr>
                <w:szCs w:val="20"/>
              </w:rPr>
            </w:pPr>
            <w:r w:rsidRPr="009C22B6">
              <w:t>12/2</w:t>
            </w:r>
          </w:p>
        </w:tc>
        <w:tc>
          <w:tcPr>
            <w:tcW w:w="2977" w:type="dxa"/>
            <w:vAlign w:val="center"/>
          </w:tcPr>
          <w:p w14:paraId="48AEC8A8" w14:textId="77777777" w:rsidR="002801AA" w:rsidRPr="005E2428" w:rsidRDefault="002801AA" w:rsidP="00E10195">
            <w:pPr>
              <w:pStyle w:val="LDTextinhalt"/>
              <w:rPr>
                <w:szCs w:val="20"/>
              </w:rPr>
            </w:pPr>
            <w:r w:rsidRPr="005E2428">
              <w:t>ABS, KABS</w:t>
            </w:r>
          </w:p>
        </w:tc>
      </w:tr>
      <w:tr w:rsidR="002801AA" w:rsidRPr="003473C5" w14:paraId="2E1B0E48" w14:textId="77777777" w:rsidTr="009D6581">
        <w:tc>
          <w:tcPr>
            <w:tcW w:w="2126" w:type="dxa"/>
          </w:tcPr>
          <w:p w14:paraId="7251F553" w14:textId="77777777" w:rsidR="002801AA" w:rsidRPr="00C243DB" w:rsidRDefault="002801AA" w:rsidP="00E10195">
            <w:pPr>
              <w:pStyle w:val="LDTextinhalt"/>
            </w:pPr>
            <w:r w:rsidRPr="00C243DB">
              <w:t>BGJK</w:t>
            </w:r>
          </w:p>
        </w:tc>
        <w:tc>
          <w:tcPr>
            <w:tcW w:w="9356" w:type="dxa"/>
            <w:vAlign w:val="center"/>
          </w:tcPr>
          <w:p w14:paraId="4D3D6238" w14:textId="77777777" w:rsidR="002801AA" w:rsidRPr="009C22B6" w:rsidRDefault="002801AA" w:rsidP="00E10195">
            <w:pPr>
              <w:pStyle w:val="LDTextinhalt"/>
              <w:rPr>
                <w:szCs w:val="20"/>
              </w:rPr>
            </w:pPr>
            <w:r w:rsidRPr="009C22B6">
              <w:t>10/2</w:t>
            </w:r>
          </w:p>
        </w:tc>
        <w:tc>
          <w:tcPr>
            <w:tcW w:w="2977" w:type="dxa"/>
            <w:vAlign w:val="center"/>
          </w:tcPr>
          <w:p w14:paraId="46EDDBEE" w14:textId="77777777" w:rsidR="002801AA" w:rsidRPr="009C22B6" w:rsidRDefault="002801AA" w:rsidP="00E10195">
            <w:pPr>
              <w:pStyle w:val="LDTextinhalt"/>
              <w:rPr>
                <w:szCs w:val="20"/>
              </w:rPr>
            </w:pPr>
            <w:r w:rsidRPr="009C22B6">
              <w:t>ABS, KABS</w:t>
            </w:r>
            <w:r w:rsidRPr="005E2428">
              <w:t>, HA-G</w:t>
            </w:r>
            <w:r w:rsidRPr="0043219D">
              <w:rPr>
                <w:rStyle w:val="Funotenzeichen"/>
              </w:rPr>
              <w:t>5</w:t>
            </w:r>
            <w:r w:rsidRPr="009C22B6">
              <w:t>, HQ-G</w:t>
            </w:r>
            <w:r w:rsidRPr="00C243DB">
              <w:rPr>
                <w:rStyle w:val="Funotenzeichen"/>
              </w:rPr>
              <w:t>5</w:t>
            </w:r>
          </w:p>
        </w:tc>
      </w:tr>
      <w:tr w:rsidR="002801AA" w:rsidRPr="003473C5" w14:paraId="353AADD7" w14:textId="77777777" w:rsidTr="009D6581">
        <w:tc>
          <w:tcPr>
            <w:tcW w:w="2126" w:type="dxa"/>
          </w:tcPr>
          <w:p w14:paraId="5EFFAB4F" w14:textId="77777777" w:rsidR="002801AA" w:rsidRPr="00C243DB" w:rsidRDefault="002801AA" w:rsidP="00E10195">
            <w:r w:rsidRPr="00C243DB">
              <w:t>BGSL</w:t>
            </w:r>
          </w:p>
        </w:tc>
        <w:tc>
          <w:tcPr>
            <w:tcW w:w="9356" w:type="dxa"/>
            <w:vAlign w:val="center"/>
          </w:tcPr>
          <w:p w14:paraId="115BD6A9" w14:textId="77777777" w:rsidR="002801AA" w:rsidRPr="009C22B6" w:rsidRDefault="002801AA" w:rsidP="00E10195">
            <w:pPr>
              <w:pStyle w:val="LDTextinhalt"/>
              <w:rPr>
                <w:szCs w:val="20"/>
              </w:rPr>
            </w:pPr>
            <w:r w:rsidRPr="009C22B6">
              <w:t>13/2</w:t>
            </w:r>
          </w:p>
        </w:tc>
        <w:tc>
          <w:tcPr>
            <w:tcW w:w="2977" w:type="dxa"/>
            <w:vAlign w:val="center"/>
          </w:tcPr>
          <w:p w14:paraId="0B46C686" w14:textId="77777777" w:rsidR="002801AA" w:rsidRPr="005E2428" w:rsidRDefault="002801AA" w:rsidP="00E10195">
            <w:pPr>
              <w:pStyle w:val="LDTextinhalt"/>
              <w:rPr>
                <w:szCs w:val="20"/>
              </w:rPr>
            </w:pPr>
            <w:r w:rsidRPr="005E2428">
              <w:t>ABI, KABS</w:t>
            </w:r>
          </w:p>
        </w:tc>
      </w:tr>
      <w:tr w:rsidR="002801AA" w:rsidRPr="003473C5" w14:paraId="6DCFBB65" w14:textId="77777777" w:rsidTr="009D6581">
        <w:tc>
          <w:tcPr>
            <w:tcW w:w="2126" w:type="dxa"/>
          </w:tcPr>
          <w:p w14:paraId="272BDC8F" w14:textId="77777777" w:rsidR="002801AA" w:rsidRPr="00641165" w:rsidRDefault="002801AA" w:rsidP="00E10195">
            <w:pPr>
              <w:pStyle w:val="LDTextinhalt"/>
            </w:pPr>
            <w:r w:rsidRPr="00641165">
              <w:lastRenderedPageBreak/>
              <w:t xml:space="preserve">BJKV </w:t>
            </w:r>
          </w:p>
        </w:tc>
        <w:tc>
          <w:tcPr>
            <w:tcW w:w="9356" w:type="dxa"/>
            <w:vAlign w:val="center"/>
          </w:tcPr>
          <w:p w14:paraId="58B9306A" w14:textId="77777777" w:rsidR="002801AA" w:rsidRPr="009C22B6" w:rsidRDefault="002801AA" w:rsidP="00E10195">
            <w:pPr>
              <w:pStyle w:val="LDTextinhalt"/>
              <w:rPr>
                <w:szCs w:val="20"/>
              </w:rPr>
            </w:pPr>
            <w:r w:rsidRPr="009C22B6">
              <w:t>10/1, 10/2</w:t>
            </w:r>
          </w:p>
        </w:tc>
        <w:tc>
          <w:tcPr>
            <w:tcW w:w="2977" w:type="dxa"/>
            <w:vAlign w:val="center"/>
          </w:tcPr>
          <w:p w14:paraId="538343E0" w14:textId="77777777" w:rsidR="002801AA" w:rsidRPr="009C22B6" w:rsidRDefault="002801AA" w:rsidP="00E10195">
            <w:pPr>
              <w:pStyle w:val="LDTextinhalt"/>
              <w:rPr>
                <w:szCs w:val="20"/>
              </w:rPr>
            </w:pPr>
            <w:r w:rsidRPr="009C22B6">
              <w:t>ABS, KABS</w:t>
            </w:r>
            <w:r w:rsidRPr="005E2428">
              <w:t>, HA-G</w:t>
            </w:r>
            <w:r w:rsidRPr="00641165">
              <w:rPr>
                <w:rStyle w:val="Funotenzeichen"/>
              </w:rPr>
              <w:t>6</w:t>
            </w:r>
            <w:r w:rsidRPr="009C22B6">
              <w:t>, HQ-G</w:t>
            </w:r>
            <w:r w:rsidRPr="00641165">
              <w:rPr>
                <w:rStyle w:val="Funotenzeichen"/>
              </w:rPr>
              <w:t>6</w:t>
            </w:r>
          </w:p>
        </w:tc>
      </w:tr>
      <w:tr w:rsidR="002801AA" w:rsidRPr="00693B43" w14:paraId="7B8FD9E9" w14:textId="77777777" w:rsidTr="009D6581">
        <w:tblPrEx>
          <w:tblBorders>
            <w:top w:val="none" w:sz="0" w:space="0" w:color="auto"/>
            <w:bottom w:val="none" w:sz="0" w:space="0" w:color="auto"/>
            <w:insideH w:val="single" w:sz="4" w:space="0" w:color="808080"/>
            <w:insideV w:val="single" w:sz="4" w:space="0" w:color="808080"/>
          </w:tblBorders>
          <w:tblCellMar>
            <w:left w:w="142" w:type="dxa"/>
            <w:right w:w="70" w:type="dxa"/>
          </w:tblCellMar>
          <w:tblLook w:val="0000" w:firstRow="0" w:lastRow="0" w:firstColumn="0" w:lastColumn="0" w:noHBand="0" w:noVBand="0"/>
        </w:tblPrEx>
        <w:trPr>
          <w:trHeight w:val="255"/>
        </w:trPr>
        <w:tc>
          <w:tcPr>
            <w:tcW w:w="2126" w:type="dxa"/>
            <w:vMerge w:val="restart"/>
            <w:tcBorders>
              <w:top w:val="single" w:sz="4" w:space="0" w:color="B7B7B7"/>
              <w:bottom w:val="single" w:sz="4" w:space="0" w:color="B7B7B7"/>
              <w:right w:val="single" w:sz="4" w:space="0" w:color="B7B7B7"/>
            </w:tcBorders>
            <w:shd w:val="clear" w:color="auto" w:fill="FFFFFF"/>
            <w:noWrap/>
          </w:tcPr>
          <w:p w14:paraId="5554F56C" w14:textId="77777777" w:rsidR="002801AA" w:rsidRPr="00641165" w:rsidRDefault="002801AA" w:rsidP="00E10195">
            <w:pPr>
              <w:pStyle w:val="LDTextinhalt"/>
            </w:pPr>
            <w:r w:rsidRPr="00641165">
              <w:t>BGYM</w:t>
            </w:r>
          </w:p>
        </w:tc>
        <w:tc>
          <w:tcPr>
            <w:tcW w:w="9356" w:type="dxa"/>
            <w:tcBorders>
              <w:top w:val="single" w:sz="4" w:space="0" w:color="B7B7B7"/>
              <w:left w:val="single" w:sz="4" w:space="0" w:color="B7B7B7"/>
              <w:bottom w:val="single" w:sz="4" w:space="0" w:color="B7B7B7"/>
              <w:right w:val="single" w:sz="4" w:space="0" w:color="B7B7B7"/>
            </w:tcBorders>
            <w:shd w:val="clear" w:color="auto" w:fill="FFFFFF"/>
            <w:noWrap/>
            <w:vAlign w:val="center"/>
          </w:tcPr>
          <w:p w14:paraId="37580115" w14:textId="77777777" w:rsidR="002801AA" w:rsidRPr="009C22B6" w:rsidRDefault="002801AA" w:rsidP="00E10195">
            <w:pPr>
              <w:pStyle w:val="LDTextinhalt"/>
              <w:rPr>
                <w:szCs w:val="20"/>
              </w:rPr>
            </w:pPr>
            <w:r w:rsidRPr="009C22B6">
              <w:t>E2</w:t>
            </w:r>
          </w:p>
        </w:tc>
        <w:tc>
          <w:tcPr>
            <w:tcW w:w="2977" w:type="dxa"/>
            <w:tcBorders>
              <w:top w:val="single" w:sz="4" w:space="0" w:color="B7B7B7"/>
              <w:left w:val="single" w:sz="4" w:space="0" w:color="B7B7B7"/>
              <w:bottom w:val="single" w:sz="4" w:space="0" w:color="B7B7B7"/>
            </w:tcBorders>
            <w:shd w:val="clear" w:color="auto" w:fill="FFFFFF"/>
            <w:noWrap/>
            <w:vAlign w:val="center"/>
          </w:tcPr>
          <w:p w14:paraId="462E5C18" w14:textId="77777777" w:rsidR="002801AA" w:rsidRPr="005E2428" w:rsidRDefault="002801AA" w:rsidP="00E10195">
            <w:pPr>
              <w:pStyle w:val="LDTextinhalt"/>
              <w:rPr>
                <w:szCs w:val="20"/>
              </w:rPr>
            </w:pPr>
            <w:r w:rsidRPr="005E2428">
              <w:t>MA-G (GYM8)</w:t>
            </w:r>
          </w:p>
        </w:tc>
      </w:tr>
      <w:tr w:rsidR="002801AA" w:rsidRPr="00693B43" w14:paraId="49C06191" w14:textId="77777777" w:rsidTr="009D6581">
        <w:tblPrEx>
          <w:tblBorders>
            <w:top w:val="none" w:sz="0" w:space="0" w:color="auto"/>
            <w:bottom w:val="none" w:sz="0" w:space="0" w:color="auto"/>
            <w:insideH w:val="single" w:sz="4" w:space="0" w:color="808080"/>
            <w:insideV w:val="single" w:sz="4" w:space="0" w:color="808080"/>
          </w:tblBorders>
          <w:tblCellMar>
            <w:left w:w="142" w:type="dxa"/>
            <w:right w:w="70" w:type="dxa"/>
          </w:tblCellMar>
          <w:tblLook w:val="0000" w:firstRow="0" w:lastRow="0" w:firstColumn="0" w:lastColumn="0" w:noHBand="0" w:noVBand="0"/>
        </w:tblPrEx>
        <w:trPr>
          <w:trHeight w:val="255"/>
        </w:trPr>
        <w:tc>
          <w:tcPr>
            <w:tcW w:w="2126" w:type="dxa"/>
            <w:vMerge/>
            <w:tcBorders>
              <w:top w:val="single" w:sz="4" w:space="0" w:color="B7B7B7"/>
              <w:bottom w:val="single" w:sz="4" w:space="0" w:color="B7B7B7"/>
              <w:right w:val="single" w:sz="4" w:space="0" w:color="B7B7B7"/>
            </w:tcBorders>
            <w:shd w:val="clear" w:color="auto" w:fill="FFFFFF"/>
            <w:noWrap/>
          </w:tcPr>
          <w:p w14:paraId="58A7ADA3" w14:textId="77777777" w:rsidR="002801AA" w:rsidRPr="00CF11C0" w:rsidRDefault="002801AA" w:rsidP="00E10195">
            <w:pPr>
              <w:pStyle w:val="LDTextinhalt"/>
              <w:rPr>
                <w:rStyle w:val="hervorhebung"/>
                <w:b w:val="0"/>
                <w:bCs w:val="0"/>
                <w:szCs w:val="24"/>
              </w:rPr>
            </w:pPr>
          </w:p>
        </w:tc>
        <w:tc>
          <w:tcPr>
            <w:tcW w:w="9356" w:type="dxa"/>
            <w:tcBorders>
              <w:top w:val="single" w:sz="4" w:space="0" w:color="B7B7B7"/>
              <w:left w:val="single" w:sz="4" w:space="0" w:color="B7B7B7"/>
              <w:bottom w:val="single" w:sz="4" w:space="0" w:color="B7B7B7"/>
              <w:right w:val="single" w:sz="4" w:space="0" w:color="B7B7B7"/>
            </w:tcBorders>
            <w:shd w:val="clear" w:color="auto" w:fill="FFFFFF"/>
            <w:noWrap/>
            <w:vAlign w:val="center"/>
          </w:tcPr>
          <w:p w14:paraId="33BD38EE" w14:textId="77777777" w:rsidR="002801AA" w:rsidRPr="003E7E27" w:rsidRDefault="002801AA" w:rsidP="00E10195">
            <w:pPr>
              <w:pStyle w:val="LDTextinhalt"/>
              <w:rPr>
                <w:szCs w:val="20"/>
              </w:rPr>
            </w:pPr>
            <w:r w:rsidRPr="003E7E27">
              <w:t>Q2 - Q4</w:t>
            </w:r>
          </w:p>
        </w:tc>
        <w:tc>
          <w:tcPr>
            <w:tcW w:w="2977" w:type="dxa"/>
            <w:tcBorders>
              <w:top w:val="single" w:sz="4" w:space="0" w:color="B7B7B7"/>
              <w:left w:val="single" w:sz="4" w:space="0" w:color="B7B7B7"/>
              <w:bottom w:val="single" w:sz="4" w:space="0" w:color="B7B7B7"/>
            </w:tcBorders>
            <w:shd w:val="clear" w:color="auto" w:fill="FFFFFF"/>
            <w:noWrap/>
            <w:vAlign w:val="center"/>
          </w:tcPr>
          <w:p w14:paraId="7D3DDFD1" w14:textId="77777777" w:rsidR="002801AA" w:rsidRPr="004D192C" w:rsidRDefault="002801AA" w:rsidP="00E10195">
            <w:pPr>
              <w:pStyle w:val="LDTextinhalt"/>
              <w:rPr>
                <w:szCs w:val="20"/>
                <w:vertAlign w:val="superscript"/>
              </w:rPr>
            </w:pPr>
            <w:r w:rsidRPr="006667C6">
              <w:t xml:space="preserve">SFHR </w:t>
            </w:r>
            <w:r w:rsidRPr="00641165">
              <w:rPr>
                <w:rStyle w:val="Funotenzeichen"/>
              </w:rPr>
              <w:t>4, 7</w:t>
            </w:r>
          </w:p>
        </w:tc>
      </w:tr>
      <w:tr w:rsidR="002801AA" w:rsidRPr="00693B43" w14:paraId="54D20D18" w14:textId="77777777" w:rsidTr="009D6581">
        <w:tblPrEx>
          <w:tblBorders>
            <w:top w:val="none" w:sz="0" w:space="0" w:color="auto"/>
            <w:bottom w:val="none" w:sz="0" w:space="0" w:color="auto"/>
            <w:insideH w:val="single" w:sz="4" w:space="0" w:color="808080"/>
            <w:insideV w:val="single" w:sz="4" w:space="0" w:color="808080"/>
          </w:tblBorders>
          <w:tblCellMar>
            <w:left w:w="142" w:type="dxa"/>
            <w:right w:w="70" w:type="dxa"/>
          </w:tblCellMar>
          <w:tblLook w:val="0000" w:firstRow="0" w:lastRow="0" w:firstColumn="0" w:lastColumn="0" w:noHBand="0" w:noVBand="0"/>
        </w:tblPrEx>
        <w:trPr>
          <w:trHeight w:val="255"/>
        </w:trPr>
        <w:tc>
          <w:tcPr>
            <w:tcW w:w="2126" w:type="dxa"/>
            <w:vMerge/>
            <w:tcBorders>
              <w:top w:val="single" w:sz="4" w:space="0" w:color="B7B7B7"/>
              <w:bottom w:val="single" w:sz="4" w:space="0" w:color="B7B7B7"/>
              <w:right w:val="single" w:sz="4" w:space="0" w:color="B7B7B7"/>
            </w:tcBorders>
            <w:shd w:val="clear" w:color="auto" w:fill="FFFFFF"/>
            <w:noWrap/>
          </w:tcPr>
          <w:p w14:paraId="746BCF44" w14:textId="77777777" w:rsidR="002801AA" w:rsidRPr="00CF11C0" w:rsidRDefault="002801AA" w:rsidP="00E10195">
            <w:pPr>
              <w:pStyle w:val="LDTextinhalt"/>
              <w:rPr>
                <w:rStyle w:val="hervorhebung"/>
                <w:b w:val="0"/>
                <w:bCs w:val="0"/>
                <w:szCs w:val="24"/>
              </w:rPr>
            </w:pPr>
          </w:p>
        </w:tc>
        <w:tc>
          <w:tcPr>
            <w:tcW w:w="9356" w:type="dxa"/>
            <w:tcBorders>
              <w:top w:val="single" w:sz="4" w:space="0" w:color="B7B7B7"/>
              <w:left w:val="single" w:sz="4" w:space="0" w:color="B7B7B7"/>
              <w:bottom w:val="single" w:sz="4" w:space="0" w:color="B7B7B7"/>
              <w:right w:val="single" w:sz="4" w:space="0" w:color="B7B7B7"/>
            </w:tcBorders>
            <w:shd w:val="clear" w:color="auto" w:fill="FFFFFF"/>
            <w:noWrap/>
            <w:vAlign w:val="center"/>
          </w:tcPr>
          <w:p w14:paraId="66FB4A81" w14:textId="77777777" w:rsidR="002801AA" w:rsidRPr="003E7E27" w:rsidRDefault="002801AA" w:rsidP="00E10195">
            <w:pPr>
              <w:pStyle w:val="LDTextinhalt"/>
              <w:rPr>
                <w:szCs w:val="20"/>
              </w:rPr>
            </w:pPr>
            <w:r w:rsidRPr="003E7E27">
              <w:t>Q4</w:t>
            </w:r>
          </w:p>
        </w:tc>
        <w:tc>
          <w:tcPr>
            <w:tcW w:w="2977" w:type="dxa"/>
            <w:tcBorders>
              <w:top w:val="single" w:sz="4" w:space="0" w:color="B7B7B7"/>
              <w:left w:val="single" w:sz="4" w:space="0" w:color="B7B7B7"/>
              <w:bottom w:val="single" w:sz="4" w:space="0" w:color="B7B7B7"/>
            </w:tcBorders>
            <w:shd w:val="clear" w:color="auto" w:fill="FFFFFF"/>
            <w:noWrap/>
            <w:vAlign w:val="center"/>
          </w:tcPr>
          <w:p w14:paraId="516618CB" w14:textId="77777777" w:rsidR="002801AA" w:rsidRPr="003E7E27" w:rsidRDefault="002801AA" w:rsidP="00E10195">
            <w:pPr>
              <w:pStyle w:val="LDTextinhalt"/>
              <w:rPr>
                <w:szCs w:val="20"/>
              </w:rPr>
            </w:pPr>
            <w:r w:rsidRPr="003E7E27">
              <w:t>ABI, KABS</w:t>
            </w:r>
          </w:p>
        </w:tc>
      </w:tr>
      <w:tr w:rsidR="002801AA" w:rsidRPr="00693B43" w14:paraId="4699D58A" w14:textId="77777777" w:rsidTr="009D6581">
        <w:tblPrEx>
          <w:tblBorders>
            <w:top w:val="none" w:sz="0" w:space="0" w:color="auto"/>
            <w:bottom w:val="none" w:sz="0" w:space="0" w:color="auto"/>
            <w:insideH w:val="single" w:sz="4" w:space="0" w:color="808080"/>
            <w:insideV w:val="single" w:sz="4" w:space="0" w:color="808080"/>
          </w:tblBorders>
          <w:tblCellMar>
            <w:left w:w="142" w:type="dxa"/>
            <w:right w:w="70" w:type="dxa"/>
          </w:tblCellMar>
          <w:tblLook w:val="0000" w:firstRow="0" w:lastRow="0" w:firstColumn="0" w:lastColumn="0" w:noHBand="0" w:noVBand="0"/>
        </w:tblPrEx>
        <w:trPr>
          <w:trHeight w:val="255"/>
        </w:trPr>
        <w:tc>
          <w:tcPr>
            <w:tcW w:w="2126" w:type="dxa"/>
            <w:vMerge w:val="restart"/>
            <w:tcBorders>
              <w:top w:val="single" w:sz="4" w:space="0" w:color="B7B7B7"/>
              <w:bottom w:val="single" w:sz="4" w:space="0" w:color="B7B7B7"/>
              <w:right w:val="single" w:sz="4" w:space="0" w:color="B7B7B7"/>
            </w:tcBorders>
            <w:shd w:val="clear" w:color="auto" w:fill="FFFFFF"/>
            <w:noWrap/>
          </w:tcPr>
          <w:p w14:paraId="194D3A65" w14:textId="77777777" w:rsidR="002801AA" w:rsidRPr="00CF11C0" w:rsidRDefault="002801AA" w:rsidP="00E10195">
            <w:pPr>
              <w:pStyle w:val="LDTextinhalt"/>
              <w:rPr>
                <w:rStyle w:val="hervorhebung"/>
                <w:b w:val="0"/>
                <w:bCs w:val="0"/>
                <w:szCs w:val="24"/>
              </w:rPr>
            </w:pPr>
            <w:r w:rsidRPr="00641165">
              <w:t>BSBT</w:t>
            </w:r>
            <w:r w:rsidRPr="00641165">
              <w:rPr>
                <w:rStyle w:val="Funotenzeichen"/>
              </w:rPr>
              <w:t>3</w:t>
            </w:r>
          </w:p>
        </w:tc>
        <w:tc>
          <w:tcPr>
            <w:tcW w:w="9356" w:type="dxa"/>
            <w:tcBorders>
              <w:top w:val="single" w:sz="4" w:space="0" w:color="B7B7B7"/>
              <w:left w:val="single" w:sz="4" w:space="0" w:color="B7B7B7"/>
              <w:bottom w:val="single" w:sz="4" w:space="0" w:color="B7B7B7"/>
              <w:right w:val="single" w:sz="4" w:space="0" w:color="B7B7B7"/>
            </w:tcBorders>
            <w:shd w:val="clear" w:color="auto" w:fill="FFFFFF"/>
            <w:noWrap/>
            <w:vAlign w:val="center"/>
          </w:tcPr>
          <w:p w14:paraId="42C60504" w14:textId="77777777" w:rsidR="002801AA" w:rsidRPr="009C22B6" w:rsidRDefault="002801AA" w:rsidP="00E10195">
            <w:pPr>
              <w:pStyle w:val="LDTextinhalt"/>
              <w:rPr>
                <w:szCs w:val="20"/>
              </w:rPr>
            </w:pPr>
            <w:r w:rsidRPr="009C22B6">
              <w:t>10/2</w:t>
            </w:r>
          </w:p>
        </w:tc>
        <w:tc>
          <w:tcPr>
            <w:tcW w:w="2977" w:type="dxa"/>
            <w:tcBorders>
              <w:top w:val="single" w:sz="4" w:space="0" w:color="B7B7B7"/>
              <w:left w:val="single" w:sz="4" w:space="0" w:color="B7B7B7"/>
              <w:bottom w:val="single" w:sz="4" w:space="0" w:color="B7B7B7"/>
            </w:tcBorders>
            <w:shd w:val="clear" w:color="auto" w:fill="FFFFFF"/>
            <w:noWrap/>
            <w:vAlign w:val="center"/>
          </w:tcPr>
          <w:p w14:paraId="41BB3981" w14:textId="77777777" w:rsidR="002801AA" w:rsidRPr="005E2428" w:rsidRDefault="002801AA" w:rsidP="00E10195">
            <w:pPr>
              <w:pStyle w:val="LDTextinhalt"/>
              <w:rPr>
                <w:szCs w:val="20"/>
              </w:rPr>
            </w:pPr>
            <w:r w:rsidRPr="005E2428">
              <w:t>MA-G (GYM8)</w:t>
            </w:r>
          </w:p>
        </w:tc>
      </w:tr>
      <w:tr w:rsidR="002801AA" w:rsidRPr="00693B43" w14:paraId="7A559FE8" w14:textId="77777777" w:rsidTr="009D6581">
        <w:tblPrEx>
          <w:tblBorders>
            <w:top w:val="none" w:sz="0" w:space="0" w:color="auto"/>
            <w:bottom w:val="none" w:sz="0" w:space="0" w:color="auto"/>
            <w:insideH w:val="single" w:sz="4" w:space="0" w:color="808080"/>
            <w:insideV w:val="single" w:sz="4" w:space="0" w:color="808080"/>
          </w:tblBorders>
          <w:tblCellMar>
            <w:left w:w="142" w:type="dxa"/>
            <w:right w:w="70" w:type="dxa"/>
          </w:tblCellMar>
          <w:tblLook w:val="0000" w:firstRow="0" w:lastRow="0" w:firstColumn="0" w:lastColumn="0" w:noHBand="0" w:noVBand="0"/>
        </w:tblPrEx>
        <w:trPr>
          <w:trHeight w:val="255"/>
        </w:trPr>
        <w:tc>
          <w:tcPr>
            <w:tcW w:w="2126" w:type="dxa"/>
            <w:vMerge/>
            <w:tcBorders>
              <w:top w:val="single" w:sz="4" w:space="0" w:color="B7B7B7"/>
              <w:bottom w:val="single" w:sz="4" w:space="0" w:color="B7B7B7"/>
              <w:right w:val="single" w:sz="4" w:space="0" w:color="B7B7B7"/>
            </w:tcBorders>
            <w:shd w:val="clear" w:color="auto" w:fill="FFFFFF"/>
            <w:noWrap/>
          </w:tcPr>
          <w:p w14:paraId="16A1FA82" w14:textId="77777777" w:rsidR="002801AA" w:rsidRPr="00CF11C0" w:rsidRDefault="002801AA" w:rsidP="00E10195">
            <w:pPr>
              <w:pStyle w:val="LDTextinhalt"/>
              <w:rPr>
                <w:rStyle w:val="hervorhebung"/>
                <w:b w:val="0"/>
                <w:bCs w:val="0"/>
                <w:szCs w:val="24"/>
              </w:rPr>
            </w:pPr>
          </w:p>
        </w:tc>
        <w:tc>
          <w:tcPr>
            <w:tcW w:w="9356" w:type="dxa"/>
            <w:tcBorders>
              <w:top w:val="single" w:sz="4" w:space="0" w:color="B7B7B7"/>
              <w:left w:val="single" w:sz="4" w:space="0" w:color="B7B7B7"/>
              <w:bottom w:val="single" w:sz="4" w:space="0" w:color="B7B7B7"/>
              <w:right w:val="single" w:sz="4" w:space="0" w:color="B7B7B7"/>
            </w:tcBorders>
            <w:shd w:val="clear" w:color="auto" w:fill="FFFFFF"/>
            <w:noWrap/>
            <w:vAlign w:val="center"/>
          </w:tcPr>
          <w:p w14:paraId="5F140BDD" w14:textId="77777777" w:rsidR="002801AA" w:rsidRPr="003E7E27" w:rsidRDefault="002801AA" w:rsidP="00E10195">
            <w:pPr>
              <w:pStyle w:val="LDTextinhalt"/>
              <w:rPr>
                <w:szCs w:val="20"/>
              </w:rPr>
            </w:pPr>
            <w:r w:rsidRPr="003E7E27">
              <w:t>11/1 - 13/1</w:t>
            </w:r>
          </w:p>
        </w:tc>
        <w:tc>
          <w:tcPr>
            <w:tcW w:w="2977" w:type="dxa"/>
            <w:tcBorders>
              <w:top w:val="single" w:sz="4" w:space="0" w:color="B7B7B7"/>
              <w:left w:val="single" w:sz="4" w:space="0" w:color="B7B7B7"/>
              <w:bottom w:val="single" w:sz="4" w:space="0" w:color="B7B7B7"/>
            </w:tcBorders>
            <w:shd w:val="clear" w:color="auto" w:fill="FFFFFF"/>
            <w:noWrap/>
            <w:vAlign w:val="center"/>
          </w:tcPr>
          <w:p w14:paraId="1F1817CC" w14:textId="77777777" w:rsidR="002801AA" w:rsidRPr="003E7E27" w:rsidRDefault="002801AA" w:rsidP="00E10195">
            <w:pPr>
              <w:pStyle w:val="LDTextinhalt"/>
              <w:rPr>
                <w:szCs w:val="20"/>
              </w:rPr>
            </w:pPr>
            <w:r w:rsidRPr="003E7E27">
              <w:t>ABS, FHR, HA-G, MA-G, KABS</w:t>
            </w:r>
          </w:p>
        </w:tc>
      </w:tr>
      <w:tr w:rsidR="002801AA" w:rsidRPr="00693B43" w14:paraId="14379ABB" w14:textId="77777777" w:rsidTr="009D6581">
        <w:tblPrEx>
          <w:tblBorders>
            <w:top w:val="none" w:sz="0" w:space="0" w:color="auto"/>
            <w:bottom w:val="none" w:sz="0" w:space="0" w:color="auto"/>
            <w:insideH w:val="single" w:sz="4" w:space="0" w:color="808080"/>
            <w:insideV w:val="single" w:sz="4" w:space="0" w:color="808080"/>
          </w:tblBorders>
          <w:tblCellMar>
            <w:left w:w="142" w:type="dxa"/>
            <w:right w:w="70" w:type="dxa"/>
          </w:tblCellMar>
          <w:tblLook w:val="0000" w:firstRow="0" w:lastRow="0" w:firstColumn="0" w:lastColumn="0" w:noHBand="0" w:noVBand="0"/>
        </w:tblPrEx>
        <w:trPr>
          <w:trHeight w:val="255"/>
        </w:trPr>
        <w:tc>
          <w:tcPr>
            <w:tcW w:w="2126" w:type="dxa"/>
            <w:vMerge w:val="restart"/>
            <w:tcBorders>
              <w:top w:val="single" w:sz="4" w:space="0" w:color="B7B7B7"/>
              <w:bottom w:val="single" w:sz="4" w:space="0" w:color="B7B7B7"/>
              <w:right w:val="single" w:sz="4" w:space="0" w:color="B7B7B7"/>
            </w:tcBorders>
            <w:shd w:val="clear" w:color="auto" w:fill="FFFFFF"/>
            <w:noWrap/>
          </w:tcPr>
          <w:p w14:paraId="41E48D54" w14:textId="77777777" w:rsidR="002801AA" w:rsidRPr="00CF11C0" w:rsidRDefault="002801AA" w:rsidP="00E10195">
            <w:pPr>
              <w:pStyle w:val="LDTextinhalt"/>
              <w:rPr>
                <w:rStyle w:val="hervorhebung"/>
                <w:b w:val="0"/>
                <w:bCs w:val="0"/>
                <w:szCs w:val="24"/>
              </w:rPr>
            </w:pPr>
            <w:r w:rsidRPr="00641165">
              <w:t>BST</w:t>
            </w:r>
            <w:r w:rsidRPr="00641165">
              <w:rPr>
                <w:rStyle w:val="Funotenzeichen"/>
              </w:rPr>
              <w:t>3</w:t>
            </w:r>
          </w:p>
        </w:tc>
        <w:tc>
          <w:tcPr>
            <w:tcW w:w="9356" w:type="dxa"/>
            <w:tcBorders>
              <w:top w:val="single" w:sz="4" w:space="0" w:color="B7B7B7"/>
              <w:left w:val="single" w:sz="4" w:space="0" w:color="B7B7B7"/>
              <w:bottom w:val="single" w:sz="4" w:space="0" w:color="B7B7B7"/>
              <w:right w:val="single" w:sz="4" w:space="0" w:color="B7B7B7"/>
            </w:tcBorders>
            <w:shd w:val="clear" w:color="auto" w:fill="FFFFFF"/>
            <w:noWrap/>
            <w:vAlign w:val="center"/>
          </w:tcPr>
          <w:p w14:paraId="780EA7B4" w14:textId="77777777" w:rsidR="002801AA" w:rsidRPr="009C22B6" w:rsidRDefault="002801AA" w:rsidP="00E10195">
            <w:pPr>
              <w:pStyle w:val="LDTextinhalt"/>
              <w:rPr>
                <w:szCs w:val="20"/>
              </w:rPr>
            </w:pPr>
            <w:r w:rsidRPr="009C22B6">
              <w:t>10/2</w:t>
            </w:r>
          </w:p>
        </w:tc>
        <w:tc>
          <w:tcPr>
            <w:tcW w:w="2977" w:type="dxa"/>
            <w:tcBorders>
              <w:top w:val="single" w:sz="4" w:space="0" w:color="B7B7B7"/>
              <w:left w:val="single" w:sz="4" w:space="0" w:color="B7B7B7"/>
              <w:bottom w:val="single" w:sz="4" w:space="0" w:color="B7B7B7"/>
            </w:tcBorders>
            <w:shd w:val="clear" w:color="auto" w:fill="FFFFFF"/>
            <w:noWrap/>
            <w:vAlign w:val="center"/>
          </w:tcPr>
          <w:p w14:paraId="65449C93" w14:textId="77777777" w:rsidR="002801AA" w:rsidRPr="005E2428" w:rsidRDefault="002801AA" w:rsidP="00E10195">
            <w:pPr>
              <w:pStyle w:val="LDTextinhalt"/>
              <w:rPr>
                <w:szCs w:val="20"/>
              </w:rPr>
            </w:pPr>
            <w:r w:rsidRPr="005E2428">
              <w:t>MA-G (GYM8)</w:t>
            </w:r>
          </w:p>
        </w:tc>
      </w:tr>
      <w:tr w:rsidR="002801AA" w:rsidRPr="00693B43" w14:paraId="3B59FEBC" w14:textId="77777777" w:rsidTr="009D6581">
        <w:tblPrEx>
          <w:tblBorders>
            <w:top w:val="none" w:sz="0" w:space="0" w:color="auto"/>
            <w:bottom w:val="none" w:sz="0" w:space="0" w:color="auto"/>
            <w:insideH w:val="single" w:sz="4" w:space="0" w:color="808080"/>
            <w:insideV w:val="single" w:sz="4" w:space="0" w:color="808080"/>
          </w:tblBorders>
          <w:tblCellMar>
            <w:left w:w="142" w:type="dxa"/>
            <w:right w:w="70" w:type="dxa"/>
          </w:tblCellMar>
          <w:tblLook w:val="0000" w:firstRow="0" w:lastRow="0" w:firstColumn="0" w:lastColumn="0" w:noHBand="0" w:noVBand="0"/>
        </w:tblPrEx>
        <w:trPr>
          <w:trHeight w:val="255"/>
        </w:trPr>
        <w:tc>
          <w:tcPr>
            <w:tcW w:w="2126" w:type="dxa"/>
            <w:vMerge/>
            <w:tcBorders>
              <w:top w:val="single" w:sz="4" w:space="0" w:color="B7B7B7"/>
              <w:bottom w:val="single" w:sz="4" w:space="0" w:color="B7B7B7"/>
              <w:right w:val="single" w:sz="4" w:space="0" w:color="B7B7B7"/>
            </w:tcBorders>
            <w:shd w:val="clear" w:color="auto" w:fill="FFFFFF"/>
            <w:noWrap/>
          </w:tcPr>
          <w:p w14:paraId="3437BDEB" w14:textId="77777777" w:rsidR="002801AA" w:rsidRPr="00CF11C0" w:rsidRDefault="002801AA" w:rsidP="00E10195">
            <w:pPr>
              <w:pStyle w:val="LDTextinhalt"/>
              <w:rPr>
                <w:rStyle w:val="hervorhebung"/>
                <w:b w:val="0"/>
                <w:bCs w:val="0"/>
                <w:szCs w:val="24"/>
              </w:rPr>
            </w:pPr>
          </w:p>
        </w:tc>
        <w:tc>
          <w:tcPr>
            <w:tcW w:w="9356" w:type="dxa"/>
            <w:tcBorders>
              <w:top w:val="single" w:sz="4" w:space="0" w:color="B7B7B7"/>
              <w:left w:val="single" w:sz="4" w:space="0" w:color="B7B7B7"/>
              <w:bottom w:val="single" w:sz="4" w:space="0" w:color="B7B7B7"/>
              <w:right w:val="single" w:sz="4" w:space="0" w:color="B7B7B7"/>
            </w:tcBorders>
            <w:shd w:val="clear" w:color="auto" w:fill="FFFFFF"/>
            <w:noWrap/>
            <w:vAlign w:val="center"/>
          </w:tcPr>
          <w:p w14:paraId="597DACDF" w14:textId="77777777" w:rsidR="002801AA" w:rsidRPr="003E7E27" w:rsidRDefault="002801AA" w:rsidP="00E10195">
            <w:pPr>
              <w:pStyle w:val="LDTextinhalt"/>
              <w:rPr>
                <w:szCs w:val="20"/>
              </w:rPr>
            </w:pPr>
            <w:r w:rsidRPr="003E7E27">
              <w:t>11/1 - 13/1</w:t>
            </w:r>
          </w:p>
        </w:tc>
        <w:tc>
          <w:tcPr>
            <w:tcW w:w="2977" w:type="dxa"/>
            <w:tcBorders>
              <w:top w:val="single" w:sz="4" w:space="0" w:color="B7B7B7"/>
              <w:left w:val="single" w:sz="4" w:space="0" w:color="B7B7B7"/>
              <w:bottom w:val="single" w:sz="4" w:space="0" w:color="B7B7B7"/>
            </w:tcBorders>
            <w:shd w:val="clear" w:color="auto" w:fill="FFFFFF"/>
            <w:noWrap/>
            <w:vAlign w:val="center"/>
          </w:tcPr>
          <w:p w14:paraId="455DD24F" w14:textId="77777777" w:rsidR="002801AA" w:rsidRPr="003E7E27" w:rsidRDefault="002801AA" w:rsidP="00E10195">
            <w:pPr>
              <w:pStyle w:val="LDTextinhalt"/>
              <w:rPr>
                <w:szCs w:val="20"/>
              </w:rPr>
            </w:pPr>
            <w:r w:rsidRPr="003E7E27">
              <w:t>ABS, FHR, HA-G, MA-G, KABS</w:t>
            </w:r>
          </w:p>
        </w:tc>
      </w:tr>
      <w:tr w:rsidR="002801AA" w:rsidRPr="00693B43" w14:paraId="42067C07" w14:textId="77777777" w:rsidTr="009D6581">
        <w:tblPrEx>
          <w:tblBorders>
            <w:top w:val="none" w:sz="0" w:space="0" w:color="auto"/>
            <w:bottom w:val="none" w:sz="0" w:space="0" w:color="auto"/>
            <w:insideH w:val="single" w:sz="4" w:space="0" w:color="808080"/>
            <w:insideV w:val="single" w:sz="4" w:space="0" w:color="808080"/>
          </w:tblBorders>
          <w:tblCellMar>
            <w:left w:w="142" w:type="dxa"/>
            <w:right w:w="70" w:type="dxa"/>
          </w:tblCellMar>
          <w:tblLook w:val="0000" w:firstRow="0" w:lastRow="0" w:firstColumn="0" w:lastColumn="0" w:noHBand="0" w:noVBand="0"/>
        </w:tblPrEx>
        <w:trPr>
          <w:trHeight w:val="255"/>
        </w:trPr>
        <w:tc>
          <w:tcPr>
            <w:tcW w:w="2126" w:type="dxa"/>
            <w:vMerge w:val="restart"/>
            <w:tcBorders>
              <w:top w:val="single" w:sz="4" w:space="0" w:color="B7B7B7"/>
              <w:right w:val="single" w:sz="4" w:space="0" w:color="B7B7B7"/>
            </w:tcBorders>
            <w:shd w:val="clear" w:color="auto" w:fill="FFFFFF"/>
            <w:noWrap/>
          </w:tcPr>
          <w:p w14:paraId="068E4A91" w14:textId="77777777" w:rsidR="002801AA" w:rsidRPr="00641165" w:rsidRDefault="002801AA" w:rsidP="00E10195">
            <w:pPr>
              <w:pStyle w:val="LDTextinhalt"/>
            </w:pPr>
            <w:r w:rsidRPr="00641165">
              <w:t>BÜA</w:t>
            </w:r>
          </w:p>
        </w:tc>
        <w:tc>
          <w:tcPr>
            <w:tcW w:w="9356" w:type="dxa"/>
            <w:tcBorders>
              <w:top w:val="single" w:sz="4" w:space="0" w:color="B7B7B7"/>
              <w:left w:val="single" w:sz="4" w:space="0" w:color="B7B7B7"/>
              <w:bottom w:val="single" w:sz="4" w:space="0" w:color="B7B7B7"/>
              <w:right w:val="single" w:sz="4" w:space="0" w:color="B7B7B7"/>
            </w:tcBorders>
            <w:shd w:val="clear" w:color="auto" w:fill="FFFFFF"/>
            <w:noWrap/>
            <w:vAlign w:val="center"/>
          </w:tcPr>
          <w:p w14:paraId="1BCF4F1B" w14:textId="77777777" w:rsidR="002801AA" w:rsidRPr="009C22B6" w:rsidRDefault="002801AA" w:rsidP="00E10195">
            <w:pPr>
              <w:pStyle w:val="LDTextinhalt"/>
              <w:rPr>
                <w:szCs w:val="20"/>
              </w:rPr>
            </w:pPr>
            <w:r w:rsidRPr="009C22B6">
              <w:t>10/2</w:t>
            </w:r>
          </w:p>
        </w:tc>
        <w:tc>
          <w:tcPr>
            <w:tcW w:w="2977" w:type="dxa"/>
            <w:tcBorders>
              <w:top w:val="single" w:sz="4" w:space="0" w:color="B7B7B7"/>
              <w:left w:val="single" w:sz="4" w:space="0" w:color="B7B7B7"/>
              <w:bottom w:val="single" w:sz="4" w:space="0" w:color="B7B7B7"/>
            </w:tcBorders>
            <w:shd w:val="clear" w:color="auto" w:fill="FFFFFF"/>
            <w:noWrap/>
            <w:vAlign w:val="center"/>
          </w:tcPr>
          <w:p w14:paraId="7B1A7BA6" w14:textId="77777777" w:rsidR="002801AA" w:rsidRPr="005E2428" w:rsidRDefault="002801AA" w:rsidP="00E10195">
            <w:pPr>
              <w:pStyle w:val="LDTextinhalt"/>
              <w:rPr>
                <w:szCs w:val="20"/>
              </w:rPr>
            </w:pPr>
            <w:r w:rsidRPr="005E2428">
              <w:t>ABS, HA-G, HQ-G</w:t>
            </w:r>
          </w:p>
        </w:tc>
      </w:tr>
      <w:tr w:rsidR="002801AA" w:rsidRPr="00693B43" w14:paraId="549E5A18" w14:textId="77777777" w:rsidTr="009D6581">
        <w:tblPrEx>
          <w:tblBorders>
            <w:top w:val="none" w:sz="0" w:space="0" w:color="auto"/>
            <w:bottom w:val="none" w:sz="0" w:space="0" w:color="auto"/>
            <w:insideH w:val="single" w:sz="4" w:space="0" w:color="808080"/>
            <w:insideV w:val="single" w:sz="4" w:space="0" w:color="808080"/>
          </w:tblBorders>
          <w:tblCellMar>
            <w:left w:w="142" w:type="dxa"/>
            <w:right w:w="70" w:type="dxa"/>
          </w:tblCellMar>
          <w:tblLook w:val="0000" w:firstRow="0" w:lastRow="0" w:firstColumn="0" w:lastColumn="0" w:noHBand="0" w:noVBand="0"/>
        </w:tblPrEx>
        <w:trPr>
          <w:trHeight w:val="255"/>
        </w:trPr>
        <w:tc>
          <w:tcPr>
            <w:tcW w:w="2126" w:type="dxa"/>
            <w:vMerge/>
            <w:tcBorders>
              <w:bottom w:val="single" w:sz="4" w:space="0" w:color="B7B7B7"/>
              <w:right w:val="single" w:sz="4" w:space="0" w:color="B7B7B7"/>
            </w:tcBorders>
            <w:shd w:val="clear" w:color="auto" w:fill="FFFFFF"/>
            <w:noWrap/>
          </w:tcPr>
          <w:p w14:paraId="0DD0E19A" w14:textId="77777777" w:rsidR="002801AA" w:rsidRPr="00CF11C0" w:rsidRDefault="002801AA" w:rsidP="00E10195">
            <w:pPr>
              <w:pStyle w:val="LDTextinhalt"/>
              <w:rPr>
                <w:rStyle w:val="hervorhebung"/>
                <w:b w:val="0"/>
                <w:bCs w:val="0"/>
                <w:szCs w:val="24"/>
              </w:rPr>
            </w:pPr>
          </w:p>
        </w:tc>
        <w:tc>
          <w:tcPr>
            <w:tcW w:w="9356" w:type="dxa"/>
            <w:tcBorders>
              <w:top w:val="single" w:sz="4" w:space="0" w:color="B7B7B7"/>
              <w:left w:val="single" w:sz="4" w:space="0" w:color="B7B7B7"/>
              <w:bottom w:val="single" w:sz="4" w:space="0" w:color="B7B7B7"/>
              <w:right w:val="single" w:sz="4" w:space="0" w:color="B7B7B7"/>
            </w:tcBorders>
            <w:shd w:val="clear" w:color="auto" w:fill="FFFFFF"/>
            <w:noWrap/>
            <w:vAlign w:val="center"/>
          </w:tcPr>
          <w:p w14:paraId="216B883F" w14:textId="77777777" w:rsidR="002801AA" w:rsidRPr="003E7E27" w:rsidRDefault="002801AA" w:rsidP="00E10195">
            <w:pPr>
              <w:pStyle w:val="LDTextinhalt"/>
              <w:rPr>
                <w:szCs w:val="20"/>
              </w:rPr>
            </w:pPr>
            <w:r w:rsidRPr="003E7E27">
              <w:t>11/ - 11/2</w:t>
            </w:r>
          </w:p>
        </w:tc>
        <w:tc>
          <w:tcPr>
            <w:tcW w:w="2977" w:type="dxa"/>
            <w:tcBorders>
              <w:top w:val="single" w:sz="4" w:space="0" w:color="B7B7B7"/>
              <w:left w:val="single" w:sz="4" w:space="0" w:color="B7B7B7"/>
              <w:bottom w:val="single" w:sz="4" w:space="0" w:color="B7B7B7"/>
            </w:tcBorders>
            <w:shd w:val="clear" w:color="auto" w:fill="FFFFFF"/>
            <w:noWrap/>
            <w:vAlign w:val="center"/>
          </w:tcPr>
          <w:p w14:paraId="35568E50" w14:textId="77777777" w:rsidR="002801AA" w:rsidRPr="003E7E27" w:rsidRDefault="002801AA" w:rsidP="00E10195">
            <w:pPr>
              <w:pStyle w:val="LDTextinhalt"/>
              <w:rPr>
                <w:szCs w:val="20"/>
              </w:rPr>
            </w:pPr>
            <w:r w:rsidRPr="003E7E27">
              <w:t>ABS, HA-G, HQ-G, MA-G, KABS</w:t>
            </w:r>
          </w:p>
        </w:tc>
      </w:tr>
      <w:tr w:rsidR="002801AA" w:rsidRPr="003473C5" w14:paraId="2C28FEAC" w14:textId="77777777" w:rsidTr="009D6581">
        <w:tc>
          <w:tcPr>
            <w:tcW w:w="2126" w:type="dxa"/>
          </w:tcPr>
          <w:p w14:paraId="59F32C0D" w14:textId="77777777" w:rsidR="002801AA" w:rsidRPr="00641165" w:rsidRDefault="002801AA" w:rsidP="00E10195">
            <w:pPr>
              <w:pStyle w:val="LDTextinhalt"/>
            </w:pPr>
            <w:r w:rsidRPr="00641165">
              <w:t>FOBT</w:t>
            </w:r>
          </w:p>
        </w:tc>
        <w:tc>
          <w:tcPr>
            <w:tcW w:w="9356" w:type="dxa"/>
            <w:vAlign w:val="center"/>
          </w:tcPr>
          <w:p w14:paraId="60EDC6B0" w14:textId="77777777" w:rsidR="002801AA" w:rsidRPr="009C22B6" w:rsidRDefault="002801AA" w:rsidP="00E10195">
            <w:pPr>
              <w:pStyle w:val="LDTextinhalt"/>
              <w:rPr>
                <w:szCs w:val="20"/>
              </w:rPr>
            </w:pPr>
            <w:r w:rsidRPr="009C22B6">
              <w:t>13/2, 14/2</w:t>
            </w:r>
          </w:p>
        </w:tc>
        <w:tc>
          <w:tcPr>
            <w:tcW w:w="2977" w:type="dxa"/>
            <w:vAlign w:val="center"/>
          </w:tcPr>
          <w:p w14:paraId="1CEC3138" w14:textId="77777777" w:rsidR="002801AA" w:rsidRPr="005E2428" w:rsidRDefault="002801AA" w:rsidP="00E10195">
            <w:pPr>
              <w:pStyle w:val="LDTextinhalt"/>
              <w:rPr>
                <w:szCs w:val="20"/>
              </w:rPr>
            </w:pPr>
            <w:r w:rsidRPr="005E2428">
              <w:t>FHR, KABS</w:t>
            </w:r>
          </w:p>
        </w:tc>
      </w:tr>
      <w:tr w:rsidR="002801AA" w:rsidRPr="003473C5" w14:paraId="43C9DA72" w14:textId="77777777" w:rsidTr="009D6581">
        <w:tc>
          <w:tcPr>
            <w:tcW w:w="2126" w:type="dxa"/>
          </w:tcPr>
          <w:p w14:paraId="3BBED158" w14:textId="77777777" w:rsidR="002801AA" w:rsidRPr="00641165" w:rsidRDefault="002801AA" w:rsidP="00E10195">
            <w:pPr>
              <w:pStyle w:val="LDTextinhalt"/>
            </w:pPr>
            <w:r w:rsidRPr="00641165">
              <w:t>FOBV</w:t>
            </w:r>
          </w:p>
        </w:tc>
        <w:tc>
          <w:tcPr>
            <w:tcW w:w="9356" w:type="dxa"/>
            <w:vAlign w:val="center"/>
          </w:tcPr>
          <w:p w14:paraId="2271F40A" w14:textId="77777777" w:rsidR="002801AA" w:rsidRPr="009C22B6" w:rsidRDefault="002801AA" w:rsidP="00E10195">
            <w:pPr>
              <w:pStyle w:val="LDTextinhalt"/>
              <w:rPr>
                <w:szCs w:val="20"/>
              </w:rPr>
            </w:pPr>
            <w:r w:rsidRPr="009C22B6">
              <w:t>12/2</w:t>
            </w:r>
          </w:p>
        </w:tc>
        <w:tc>
          <w:tcPr>
            <w:tcW w:w="2977" w:type="dxa"/>
            <w:vAlign w:val="center"/>
          </w:tcPr>
          <w:p w14:paraId="08ABD9A9" w14:textId="77777777" w:rsidR="002801AA" w:rsidRPr="005E2428" w:rsidRDefault="002801AA" w:rsidP="00E10195">
            <w:pPr>
              <w:pStyle w:val="LDTextinhalt"/>
              <w:rPr>
                <w:szCs w:val="20"/>
              </w:rPr>
            </w:pPr>
            <w:r w:rsidRPr="005E2428">
              <w:t>FHR, KABS</w:t>
            </w:r>
          </w:p>
        </w:tc>
      </w:tr>
      <w:tr w:rsidR="002801AA" w:rsidRPr="003473C5" w14:paraId="05078CC0" w14:textId="77777777" w:rsidTr="009D6581">
        <w:tc>
          <w:tcPr>
            <w:tcW w:w="2126" w:type="dxa"/>
          </w:tcPr>
          <w:p w14:paraId="31CE2E24" w14:textId="77777777" w:rsidR="002801AA" w:rsidRPr="00641165" w:rsidRDefault="002801AA" w:rsidP="00E10195">
            <w:pPr>
              <w:pStyle w:val="LDTextinhalt"/>
            </w:pPr>
            <w:r w:rsidRPr="00641165">
              <w:t>FOSA</w:t>
            </w:r>
          </w:p>
        </w:tc>
        <w:tc>
          <w:tcPr>
            <w:tcW w:w="9356" w:type="dxa"/>
            <w:vAlign w:val="center"/>
          </w:tcPr>
          <w:p w14:paraId="4DCCF60A" w14:textId="77777777" w:rsidR="002801AA" w:rsidRPr="009C22B6" w:rsidRDefault="002801AA" w:rsidP="00E10195">
            <w:pPr>
              <w:pStyle w:val="LDTextinhalt"/>
              <w:rPr>
                <w:szCs w:val="20"/>
              </w:rPr>
            </w:pPr>
            <w:r w:rsidRPr="009C22B6">
              <w:t>11/2</w:t>
            </w:r>
          </w:p>
        </w:tc>
        <w:tc>
          <w:tcPr>
            <w:tcW w:w="2977" w:type="dxa"/>
            <w:vAlign w:val="center"/>
          </w:tcPr>
          <w:p w14:paraId="4B07CB1A" w14:textId="77777777" w:rsidR="002801AA" w:rsidRPr="005E2428" w:rsidRDefault="002801AA" w:rsidP="00E10195">
            <w:pPr>
              <w:pStyle w:val="LDTextinhalt"/>
              <w:rPr>
                <w:szCs w:val="20"/>
              </w:rPr>
            </w:pPr>
            <w:r w:rsidRPr="005E2428">
              <w:t>MA-G (GYM8)</w:t>
            </w:r>
          </w:p>
        </w:tc>
      </w:tr>
      <w:tr w:rsidR="002801AA" w:rsidRPr="003473C5" w14:paraId="04242584" w14:textId="77777777" w:rsidTr="009D6581">
        <w:tc>
          <w:tcPr>
            <w:tcW w:w="2126" w:type="dxa"/>
          </w:tcPr>
          <w:p w14:paraId="0DAF4F3C" w14:textId="77777777" w:rsidR="002801AA" w:rsidRPr="00CF11C0" w:rsidRDefault="002801AA" w:rsidP="00E10195">
            <w:pPr>
              <w:pStyle w:val="LDTextinhalt"/>
              <w:rPr>
                <w:rStyle w:val="hervorhebung"/>
                <w:b w:val="0"/>
                <w:bCs w:val="0"/>
                <w:szCs w:val="24"/>
              </w:rPr>
            </w:pPr>
            <w:bookmarkStart w:id="249" w:name="_Ref104370748"/>
          </w:p>
        </w:tc>
        <w:tc>
          <w:tcPr>
            <w:tcW w:w="9356" w:type="dxa"/>
            <w:vAlign w:val="center"/>
          </w:tcPr>
          <w:p w14:paraId="197F6E17" w14:textId="77777777" w:rsidR="002801AA" w:rsidRPr="004731DF" w:rsidRDefault="002801AA" w:rsidP="00E10195">
            <w:pPr>
              <w:pStyle w:val="LDTextinhalt"/>
            </w:pPr>
            <w:r w:rsidRPr="003E7E27">
              <w:t>12/2</w:t>
            </w:r>
          </w:p>
        </w:tc>
        <w:tc>
          <w:tcPr>
            <w:tcW w:w="2977" w:type="dxa"/>
            <w:vAlign w:val="center"/>
          </w:tcPr>
          <w:p w14:paraId="48AF3229" w14:textId="77777777" w:rsidR="002801AA" w:rsidRPr="004731DF" w:rsidRDefault="002801AA" w:rsidP="00E10195">
            <w:pPr>
              <w:pStyle w:val="LDTextinhalt"/>
            </w:pPr>
            <w:r w:rsidRPr="003E7E27">
              <w:t>FHR, KABS</w:t>
            </w:r>
          </w:p>
        </w:tc>
      </w:tr>
      <w:tr w:rsidR="002801AA" w:rsidRPr="003473C5" w14:paraId="784D8F91" w14:textId="77777777" w:rsidTr="009D6581">
        <w:tc>
          <w:tcPr>
            <w:tcW w:w="2126" w:type="dxa"/>
          </w:tcPr>
          <w:p w14:paraId="5FE75201" w14:textId="77777777" w:rsidR="002801AA" w:rsidRPr="00641165" w:rsidRDefault="002801AA" w:rsidP="00E10195">
            <w:pPr>
              <w:pStyle w:val="LDTextinhalt"/>
            </w:pPr>
            <w:r w:rsidRPr="00641165">
              <w:t>FS1V</w:t>
            </w:r>
          </w:p>
        </w:tc>
        <w:tc>
          <w:tcPr>
            <w:tcW w:w="9356" w:type="dxa"/>
            <w:vAlign w:val="center"/>
          </w:tcPr>
          <w:p w14:paraId="4841DC1C" w14:textId="77777777" w:rsidR="002801AA" w:rsidRPr="004731DF" w:rsidRDefault="002801AA" w:rsidP="00E10195">
            <w:pPr>
              <w:pStyle w:val="LDTextinhalt"/>
              <w:rPr>
                <w:szCs w:val="20"/>
              </w:rPr>
            </w:pPr>
            <w:r w:rsidRPr="004731DF">
              <w:t>01/2</w:t>
            </w:r>
          </w:p>
        </w:tc>
        <w:tc>
          <w:tcPr>
            <w:tcW w:w="2977" w:type="dxa"/>
            <w:vAlign w:val="center"/>
          </w:tcPr>
          <w:p w14:paraId="21A5FFA8" w14:textId="77777777" w:rsidR="002801AA" w:rsidRPr="004731DF" w:rsidRDefault="002801AA" w:rsidP="00E10195">
            <w:pPr>
              <w:pStyle w:val="LDTextinhalt"/>
              <w:rPr>
                <w:szCs w:val="20"/>
              </w:rPr>
            </w:pPr>
            <w:r w:rsidRPr="004731DF">
              <w:t>ABS, KABS</w:t>
            </w:r>
          </w:p>
        </w:tc>
      </w:tr>
      <w:tr w:rsidR="002801AA" w:rsidRPr="003473C5" w14:paraId="0233D622" w14:textId="77777777" w:rsidTr="009D6581">
        <w:tc>
          <w:tcPr>
            <w:tcW w:w="2126" w:type="dxa"/>
            <w:vMerge w:val="restart"/>
          </w:tcPr>
          <w:p w14:paraId="5289AF13" w14:textId="77777777" w:rsidR="002801AA" w:rsidRPr="00641165" w:rsidRDefault="002801AA" w:rsidP="00E10195">
            <w:pPr>
              <w:pStyle w:val="LDTextinhalt"/>
            </w:pPr>
            <w:r w:rsidRPr="00641165">
              <w:t>FS2T</w:t>
            </w:r>
          </w:p>
        </w:tc>
        <w:tc>
          <w:tcPr>
            <w:tcW w:w="9356" w:type="dxa"/>
            <w:vAlign w:val="center"/>
          </w:tcPr>
          <w:p w14:paraId="070E606B" w14:textId="77777777" w:rsidR="002801AA" w:rsidRPr="004731DF" w:rsidRDefault="002801AA" w:rsidP="00E10195">
            <w:pPr>
              <w:pStyle w:val="LDTextinhalt"/>
              <w:rPr>
                <w:szCs w:val="20"/>
              </w:rPr>
            </w:pPr>
            <w:r w:rsidRPr="004731DF">
              <w:t>02/2</w:t>
            </w:r>
          </w:p>
        </w:tc>
        <w:tc>
          <w:tcPr>
            <w:tcW w:w="2977" w:type="dxa"/>
            <w:vAlign w:val="center"/>
          </w:tcPr>
          <w:p w14:paraId="4D95ADA8" w14:textId="77777777" w:rsidR="002801AA" w:rsidRPr="004731DF" w:rsidRDefault="002801AA" w:rsidP="00E10195">
            <w:pPr>
              <w:pStyle w:val="LDTextinhalt"/>
              <w:rPr>
                <w:szCs w:val="20"/>
              </w:rPr>
            </w:pPr>
            <w:r w:rsidRPr="004731DF">
              <w:t xml:space="preserve">MA-G </w:t>
            </w:r>
          </w:p>
        </w:tc>
      </w:tr>
      <w:tr w:rsidR="002801AA" w:rsidRPr="003473C5" w14:paraId="44E5E715" w14:textId="77777777" w:rsidTr="009D6581">
        <w:tc>
          <w:tcPr>
            <w:tcW w:w="2126" w:type="dxa"/>
            <w:vMerge/>
          </w:tcPr>
          <w:p w14:paraId="19AA9080" w14:textId="77777777" w:rsidR="002801AA" w:rsidRPr="00641165" w:rsidRDefault="002801AA" w:rsidP="00E10195">
            <w:pPr>
              <w:pStyle w:val="LDTextinhalt"/>
            </w:pPr>
          </w:p>
        </w:tc>
        <w:tc>
          <w:tcPr>
            <w:tcW w:w="9356" w:type="dxa"/>
            <w:vAlign w:val="center"/>
          </w:tcPr>
          <w:p w14:paraId="3F76302E" w14:textId="77777777" w:rsidR="002801AA" w:rsidRPr="003E7E27" w:rsidRDefault="002801AA" w:rsidP="00E10195">
            <w:pPr>
              <w:pStyle w:val="LDTextinhalt"/>
            </w:pPr>
            <w:r w:rsidRPr="003E7E27">
              <w:t>03/2 - 04/2</w:t>
            </w:r>
          </w:p>
        </w:tc>
        <w:tc>
          <w:tcPr>
            <w:tcW w:w="2977" w:type="dxa"/>
            <w:vAlign w:val="center"/>
          </w:tcPr>
          <w:p w14:paraId="34232F9A" w14:textId="77777777" w:rsidR="002801AA" w:rsidRPr="003E7E27" w:rsidRDefault="002801AA" w:rsidP="00E10195">
            <w:pPr>
              <w:pStyle w:val="LDTextinhalt"/>
            </w:pPr>
            <w:r w:rsidRPr="003E7E27">
              <w:t>ABS, FHR, KABS</w:t>
            </w:r>
          </w:p>
        </w:tc>
      </w:tr>
      <w:tr w:rsidR="002801AA" w:rsidRPr="003473C5" w14:paraId="5E8B424E" w14:textId="77777777" w:rsidTr="009D6581">
        <w:tc>
          <w:tcPr>
            <w:tcW w:w="2126" w:type="dxa"/>
            <w:vMerge w:val="restart"/>
          </w:tcPr>
          <w:p w14:paraId="42DEFD0D" w14:textId="77777777" w:rsidR="002801AA" w:rsidRPr="00641165" w:rsidRDefault="002801AA" w:rsidP="00E10195">
            <w:pPr>
              <w:pStyle w:val="LDTextinhalt"/>
            </w:pPr>
            <w:r w:rsidRPr="00641165">
              <w:t>FS2V</w:t>
            </w:r>
          </w:p>
        </w:tc>
        <w:tc>
          <w:tcPr>
            <w:tcW w:w="9356" w:type="dxa"/>
            <w:vAlign w:val="center"/>
          </w:tcPr>
          <w:p w14:paraId="7F9EAF30" w14:textId="77777777" w:rsidR="002801AA" w:rsidRPr="004731DF" w:rsidRDefault="002801AA" w:rsidP="00E10195">
            <w:pPr>
              <w:pStyle w:val="LDTextinhalt"/>
              <w:rPr>
                <w:szCs w:val="20"/>
              </w:rPr>
            </w:pPr>
            <w:r w:rsidRPr="004731DF">
              <w:t>01/2</w:t>
            </w:r>
          </w:p>
        </w:tc>
        <w:tc>
          <w:tcPr>
            <w:tcW w:w="2977" w:type="dxa"/>
            <w:vAlign w:val="center"/>
          </w:tcPr>
          <w:p w14:paraId="05B3D1FB" w14:textId="77777777" w:rsidR="002801AA" w:rsidRPr="004731DF" w:rsidRDefault="002801AA" w:rsidP="00E10195">
            <w:pPr>
              <w:pStyle w:val="LDTextinhalt"/>
              <w:rPr>
                <w:szCs w:val="20"/>
              </w:rPr>
            </w:pPr>
            <w:r w:rsidRPr="004731DF">
              <w:t>MA-G</w:t>
            </w:r>
          </w:p>
        </w:tc>
      </w:tr>
      <w:tr w:rsidR="002801AA" w:rsidRPr="003473C5" w14:paraId="5264CD8C" w14:textId="77777777" w:rsidTr="009D6581">
        <w:tc>
          <w:tcPr>
            <w:tcW w:w="2126" w:type="dxa"/>
            <w:vMerge/>
          </w:tcPr>
          <w:p w14:paraId="1F7B860D" w14:textId="77777777" w:rsidR="002801AA" w:rsidRPr="00641165" w:rsidRDefault="002801AA" w:rsidP="00E10195">
            <w:pPr>
              <w:pStyle w:val="LDTextinhalt"/>
            </w:pPr>
          </w:p>
        </w:tc>
        <w:tc>
          <w:tcPr>
            <w:tcW w:w="9356" w:type="dxa"/>
            <w:vAlign w:val="center"/>
          </w:tcPr>
          <w:p w14:paraId="60D260C9" w14:textId="77777777" w:rsidR="002801AA" w:rsidRPr="003E7E27" w:rsidRDefault="002801AA" w:rsidP="00E10195">
            <w:pPr>
              <w:pStyle w:val="LDTextinhalt"/>
            </w:pPr>
            <w:r w:rsidRPr="003E7E27">
              <w:t>02/2</w:t>
            </w:r>
          </w:p>
        </w:tc>
        <w:tc>
          <w:tcPr>
            <w:tcW w:w="2977" w:type="dxa"/>
            <w:vAlign w:val="center"/>
          </w:tcPr>
          <w:p w14:paraId="01D7E47A" w14:textId="77777777" w:rsidR="002801AA" w:rsidRPr="003E7E27" w:rsidRDefault="002801AA" w:rsidP="00E10195">
            <w:pPr>
              <w:pStyle w:val="LDTextinhalt"/>
            </w:pPr>
            <w:r w:rsidRPr="003E7E27">
              <w:t>ABS, FHR, KABS</w:t>
            </w:r>
          </w:p>
        </w:tc>
      </w:tr>
      <w:tr w:rsidR="002801AA" w:rsidRPr="003473C5" w14:paraId="6B54D5F9" w14:textId="77777777" w:rsidTr="009D6581">
        <w:tc>
          <w:tcPr>
            <w:tcW w:w="2126" w:type="dxa"/>
          </w:tcPr>
          <w:p w14:paraId="002E5AAB" w14:textId="77777777" w:rsidR="002801AA" w:rsidRPr="00641165" w:rsidRDefault="002801AA" w:rsidP="00E10195">
            <w:pPr>
              <w:pStyle w:val="LDTextinhalt"/>
            </w:pPr>
            <w:r w:rsidRPr="00641165">
              <w:t>FSOI</w:t>
            </w:r>
          </w:p>
        </w:tc>
        <w:tc>
          <w:tcPr>
            <w:tcW w:w="9356" w:type="dxa"/>
            <w:vAlign w:val="center"/>
          </w:tcPr>
          <w:p w14:paraId="0D58FE55" w14:textId="77777777" w:rsidR="002801AA" w:rsidRPr="004731DF" w:rsidRDefault="002801AA" w:rsidP="00E10195">
            <w:pPr>
              <w:pStyle w:val="LDTextinhalt"/>
            </w:pPr>
            <w:r w:rsidRPr="004731DF">
              <w:t>03/2</w:t>
            </w:r>
          </w:p>
        </w:tc>
        <w:tc>
          <w:tcPr>
            <w:tcW w:w="2977" w:type="dxa"/>
            <w:vAlign w:val="center"/>
          </w:tcPr>
          <w:p w14:paraId="2A21BCCD" w14:textId="77777777" w:rsidR="002801AA" w:rsidRPr="004731DF" w:rsidRDefault="002801AA" w:rsidP="00E10195">
            <w:pPr>
              <w:pStyle w:val="LDTextinhalt"/>
            </w:pPr>
            <w:r w:rsidRPr="004731DF">
              <w:t>KABS, STAN, FHR, THAP</w:t>
            </w:r>
          </w:p>
        </w:tc>
      </w:tr>
      <w:tr w:rsidR="002801AA" w:rsidRPr="003473C5" w14:paraId="577D7A42" w14:textId="77777777" w:rsidTr="009D6581">
        <w:tc>
          <w:tcPr>
            <w:tcW w:w="2126" w:type="dxa"/>
          </w:tcPr>
          <w:p w14:paraId="30A1AB24" w14:textId="77777777" w:rsidR="002801AA" w:rsidRPr="00641165" w:rsidRDefault="002801AA" w:rsidP="00E10195">
            <w:pPr>
              <w:pStyle w:val="LDTextinhalt"/>
            </w:pPr>
            <w:r w:rsidRPr="00641165">
              <w:t>FSOP</w:t>
            </w:r>
          </w:p>
        </w:tc>
        <w:tc>
          <w:tcPr>
            <w:tcW w:w="9356" w:type="dxa"/>
            <w:vAlign w:val="center"/>
          </w:tcPr>
          <w:p w14:paraId="452F5D51" w14:textId="77777777" w:rsidR="002801AA" w:rsidRPr="004731DF" w:rsidRDefault="002801AA" w:rsidP="00E10195">
            <w:pPr>
              <w:pStyle w:val="LDTextinhalt"/>
            </w:pPr>
            <w:r w:rsidRPr="004731DF">
              <w:t>03/2</w:t>
            </w:r>
          </w:p>
        </w:tc>
        <w:tc>
          <w:tcPr>
            <w:tcW w:w="2977" w:type="dxa"/>
            <w:vAlign w:val="center"/>
          </w:tcPr>
          <w:p w14:paraId="451BD314" w14:textId="77777777" w:rsidR="002801AA" w:rsidRPr="004731DF" w:rsidRDefault="002801AA" w:rsidP="00E10195">
            <w:pPr>
              <w:pStyle w:val="LDTextinhalt"/>
            </w:pPr>
            <w:r w:rsidRPr="004731DF">
              <w:t>KABS, STAN, FHR, THAP</w:t>
            </w:r>
          </w:p>
        </w:tc>
      </w:tr>
      <w:tr w:rsidR="002801AA" w:rsidRPr="003473C5" w14:paraId="64D0FF5F" w14:textId="77777777" w:rsidTr="009D6581">
        <w:tc>
          <w:tcPr>
            <w:tcW w:w="2126" w:type="dxa"/>
            <w:vMerge w:val="restart"/>
          </w:tcPr>
          <w:p w14:paraId="03C82792" w14:textId="77777777" w:rsidR="002801AA" w:rsidRPr="00950946" w:rsidRDefault="002801AA" w:rsidP="00E10195">
            <w:pPr>
              <w:pStyle w:val="LDTextinhalt"/>
            </w:pPr>
            <w:r w:rsidRPr="00950946">
              <w:t>FSOT/HEPL</w:t>
            </w:r>
          </w:p>
          <w:p w14:paraId="30A2CD9A" w14:textId="77777777" w:rsidR="002801AA" w:rsidRPr="00950946" w:rsidRDefault="002801AA" w:rsidP="00E10195">
            <w:r w:rsidRPr="00950946">
              <w:t>FSOT/SOPÄ</w:t>
            </w:r>
          </w:p>
        </w:tc>
        <w:tc>
          <w:tcPr>
            <w:tcW w:w="9356" w:type="dxa"/>
            <w:vAlign w:val="center"/>
          </w:tcPr>
          <w:p w14:paraId="70B6644F" w14:textId="77777777" w:rsidR="002801AA" w:rsidRPr="00D90328" w:rsidRDefault="002801AA" w:rsidP="00E10195">
            <w:pPr>
              <w:pStyle w:val="LDTextinhalt"/>
              <w:rPr>
                <w:szCs w:val="20"/>
              </w:rPr>
            </w:pPr>
            <w:r w:rsidRPr="004731DF">
              <w:t>03/1 – 04/2</w:t>
            </w:r>
          </w:p>
        </w:tc>
        <w:tc>
          <w:tcPr>
            <w:tcW w:w="2977" w:type="dxa"/>
            <w:vAlign w:val="center"/>
          </w:tcPr>
          <w:p w14:paraId="203322F6" w14:textId="77777777" w:rsidR="002801AA" w:rsidRPr="009C22B6" w:rsidRDefault="002801AA" w:rsidP="00E10195">
            <w:pPr>
              <w:pStyle w:val="LDTextinhalt"/>
              <w:rPr>
                <w:szCs w:val="20"/>
              </w:rPr>
            </w:pPr>
            <w:r w:rsidRPr="00D90328">
              <w:t>FHR, THAP,</w:t>
            </w:r>
            <w:r w:rsidRPr="00E26D43">
              <w:t xml:space="preserve"> KABS</w:t>
            </w:r>
          </w:p>
        </w:tc>
      </w:tr>
      <w:tr w:rsidR="002801AA" w:rsidRPr="003473C5" w14:paraId="1C877426" w14:textId="77777777" w:rsidTr="009D6581">
        <w:tc>
          <w:tcPr>
            <w:tcW w:w="2126" w:type="dxa"/>
            <w:vMerge/>
          </w:tcPr>
          <w:p w14:paraId="40E1CEB5" w14:textId="77777777" w:rsidR="002801AA" w:rsidRPr="009D1452" w:rsidRDefault="002801AA" w:rsidP="00E10195">
            <w:pPr>
              <w:pStyle w:val="LDTextinhalt"/>
            </w:pPr>
          </w:p>
        </w:tc>
        <w:tc>
          <w:tcPr>
            <w:tcW w:w="9356" w:type="dxa"/>
            <w:vAlign w:val="center"/>
          </w:tcPr>
          <w:p w14:paraId="31C3BE83" w14:textId="77777777" w:rsidR="002801AA" w:rsidRPr="003E7E27" w:rsidRDefault="002801AA" w:rsidP="00E10195">
            <w:pPr>
              <w:pStyle w:val="LDTextinhalt"/>
            </w:pPr>
            <w:r w:rsidRPr="003E7E27">
              <w:t>04/1 - 05/2</w:t>
            </w:r>
          </w:p>
        </w:tc>
        <w:tc>
          <w:tcPr>
            <w:tcW w:w="2977" w:type="dxa"/>
            <w:vAlign w:val="center"/>
          </w:tcPr>
          <w:p w14:paraId="3D706961" w14:textId="2114500D" w:rsidR="002801AA" w:rsidRPr="003E7E27" w:rsidRDefault="002801AA" w:rsidP="00E10195">
            <w:pPr>
              <w:pStyle w:val="LDTextinhalt"/>
            </w:pPr>
            <w:commentRangeStart w:id="250"/>
            <w:r w:rsidRPr="003E7E27">
              <w:t>STAN</w:t>
            </w:r>
            <w:commentRangeEnd w:id="250"/>
            <w:r w:rsidR="008853A2">
              <w:rPr>
                <w:rStyle w:val="Kommentarzeichen"/>
              </w:rPr>
              <w:commentReference w:id="250"/>
            </w:r>
            <w:r w:rsidR="00B92A07">
              <w:t>, KABS</w:t>
            </w:r>
          </w:p>
        </w:tc>
      </w:tr>
      <w:tr w:rsidR="002801AA" w:rsidRPr="003473C5" w14:paraId="261A1A7C" w14:textId="77777777" w:rsidTr="009D6581">
        <w:tc>
          <w:tcPr>
            <w:tcW w:w="2126" w:type="dxa"/>
            <w:vMerge w:val="restart"/>
          </w:tcPr>
          <w:p w14:paraId="137F9B57" w14:textId="77777777" w:rsidR="002801AA" w:rsidRPr="009D1452" w:rsidRDefault="002801AA" w:rsidP="00E10195">
            <w:pPr>
              <w:pStyle w:val="LDTextinhalt"/>
            </w:pPr>
            <w:r w:rsidRPr="009D1452">
              <w:t>FSOV/HEPL</w:t>
            </w:r>
          </w:p>
          <w:p w14:paraId="217721AA" w14:textId="77777777" w:rsidR="002801AA" w:rsidRPr="009D1452" w:rsidRDefault="002801AA" w:rsidP="00E10195">
            <w:pPr>
              <w:pStyle w:val="LDTextinhalt"/>
            </w:pPr>
            <w:r w:rsidRPr="009D1452">
              <w:t>FSOV/SOPÄ</w:t>
            </w:r>
          </w:p>
        </w:tc>
        <w:tc>
          <w:tcPr>
            <w:tcW w:w="9356" w:type="dxa"/>
            <w:vAlign w:val="center"/>
          </w:tcPr>
          <w:p w14:paraId="72532E0D" w14:textId="77777777" w:rsidR="002801AA" w:rsidRPr="004731DF" w:rsidRDefault="002801AA" w:rsidP="00E10195">
            <w:pPr>
              <w:pStyle w:val="LDTextinhalt"/>
              <w:rPr>
                <w:szCs w:val="20"/>
              </w:rPr>
            </w:pPr>
            <w:r w:rsidRPr="004731DF">
              <w:t>02/1 – 03/2</w:t>
            </w:r>
          </w:p>
        </w:tc>
        <w:tc>
          <w:tcPr>
            <w:tcW w:w="2977" w:type="dxa"/>
            <w:vAlign w:val="center"/>
          </w:tcPr>
          <w:p w14:paraId="7C1AAADF" w14:textId="77777777" w:rsidR="002801AA" w:rsidRPr="00D90328" w:rsidRDefault="002801AA" w:rsidP="00E10195">
            <w:pPr>
              <w:pStyle w:val="LDTextinhalt"/>
              <w:rPr>
                <w:szCs w:val="20"/>
              </w:rPr>
            </w:pPr>
            <w:r w:rsidRPr="004731DF">
              <w:t>FHR, THAP,</w:t>
            </w:r>
            <w:r w:rsidRPr="00D90328">
              <w:t xml:space="preserve"> KABS</w:t>
            </w:r>
          </w:p>
        </w:tc>
      </w:tr>
      <w:tr w:rsidR="002801AA" w:rsidRPr="003473C5" w14:paraId="387E578E" w14:textId="77777777" w:rsidTr="009D6581">
        <w:tc>
          <w:tcPr>
            <w:tcW w:w="2126" w:type="dxa"/>
            <w:vMerge/>
          </w:tcPr>
          <w:p w14:paraId="5276C90F" w14:textId="77777777" w:rsidR="002801AA" w:rsidRPr="009D1452" w:rsidRDefault="002801AA" w:rsidP="00E10195">
            <w:pPr>
              <w:pStyle w:val="LDTextinhalt"/>
            </w:pPr>
          </w:p>
        </w:tc>
        <w:tc>
          <w:tcPr>
            <w:tcW w:w="9356" w:type="dxa"/>
            <w:vAlign w:val="center"/>
          </w:tcPr>
          <w:p w14:paraId="320C1F43" w14:textId="77777777" w:rsidR="002801AA" w:rsidRPr="003E7E27" w:rsidRDefault="002801AA" w:rsidP="00E10195">
            <w:pPr>
              <w:pStyle w:val="LDTextinhalt"/>
            </w:pPr>
            <w:r w:rsidRPr="003E7E27">
              <w:t>03/1 – 04/1</w:t>
            </w:r>
          </w:p>
        </w:tc>
        <w:tc>
          <w:tcPr>
            <w:tcW w:w="2977" w:type="dxa"/>
            <w:vAlign w:val="center"/>
          </w:tcPr>
          <w:p w14:paraId="16182CE0" w14:textId="47F40710" w:rsidR="002801AA" w:rsidRPr="003E7E27" w:rsidRDefault="002801AA" w:rsidP="00E10195">
            <w:pPr>
              <w:pStyle w:val="LDTextinhalt"/>
            </w:pPr>
            <w:commentRangeStart w:id="251"/>
            <w:r w:rsidRPr="003E7E27">
              <w:t>STAN</w:t>
            </w:r>
            <w:commentRangeEnd w:id="251"/>
            <w:r w:rsidR="008853A2">
              <w:rPr>
                <w:rStyle w:val="Kommentarzeichen"/>
              </w:rPr>
              <w:commentReference w:id="251"/>
            </w:r>
            <w:r w:rsidR="00B92A07">
              <w:t>, KABS</w:t>
            </w:r>
          </w:p>
        </w:tc>
      </w:tr>
      <w:tr w:rsidR="002801AA" w:rsidRPr="003473C5" w14:paraId="5C1DDF7B" w14:textId="77777777" w:rsidTr="009D6581">
        <w:tc>
          <w:tcPr>
            <w:tcW w:w="2126" w:type="dxa"/>
          </w:tcPr>
          <w:p w14:paraId="61F1B5AE" w14:textId="77777777" w:rsidR="002801AA" w:rsidRPr="00505FCA" w:rsidRDefault="002801AA" w:rsidP="00E10195">
            <w:pPr>
              <w:pStyle w:val="LDTextinhalt"/>
            </w:pPr>
            <w:r w:rsidRPr="00505FCA">
              <w:t>FSOT/HEIP</w:t>
            </w:r>
          </w:p>
        </w:tc>
        <w:tc>
          <w:tcPr>
            <w:tcW w:w="9356" w:type="dxa"/>
            <w:vAlign w:val="center"/>
          </w:tcPr>
          <w:p w14:paraId="10D3BEE9" w14:textId="77777777" w:rsidR="002801AA" w:rsidRPr="00D90328" w:rsidRDefault="002801AA" w:rsidP="00E10195">
            <w:pPr>
              <w:pStyle w:val="LDTextinhalt"/>
              <w:rPr>
                <w:szCs w:val="20"/>
              </w:rPr>
            </w:pPr>
            <w:r w:rsidRPr="004731DF">
              <w:t>02/1 –</w:t>
            </w:r>
            <w:r w:rsidRPr="00D90328">
              <w:t xml:space="preserve">  03/2</w:t>
            </w:r>
          </w:p>
        </w:tc>
        <w:tc>
          <w:tcPr>
            <w:tcW w:w="2977" w:type="dxa"/>
            <w:vAlign w:val="center"/>
          </w:tcPr>
          <w:p w14:paraId="264FBD4C" w14:textId="77777777" w:rsidR="002801AA" w:rsidRPr="00E26D43" w:rsidRDefault="002801AA" w:rsidP="00E10195">
            <w:pPr>
              <w:pStyle w:val="LDTextinhalt"/>
              <w:rPr>
                <w:szCs w:val="20"/>
              </w:rPr>
            </w:pPr>
            <w:r w:rsidRPr="00D90328">
              <w:t>FHR, STAN, KABS</w:t>
            </w:r>
          </w:p>
        </w:tc>
      </w:tr>
      <w:tr w:rsidR="002801AA" w:rsidRPr="003473C5" w14:paraId="43E785BB" w14:textId="77777777" w:rsidTr="009D6581">
        <w:tc>
          <w:tcPr>
            <w:tcW w:w="2126" w:type="dxa"/>
          </w:tcPr>
          <w:p w14:paraId="0113477B" w14:textId="77777777" w:rsidR="002801AA" w:rsidRPr="00505FCA" w:rsidRDefault="002801AA" w:rsidP="00E10195">
            <w:pPr>
              <w:pStyle w:val="LDTextinhalt"/>
            </w:pPr>
            <w:r w:rsidRPr="00505FCA">
              <w:t>FSOV/HEIP</w:t>
            </w:r>
          </w:p>
        </w:tc>
        <w:tc>
          <w:tcPr>
            <w:tcW w:w="9356" w:type="dxa"/>
            <w:vAlign w:val="center"/>
          </w:tcPr>
          <w:p w14:paraId="5BA9EC55" w14:textId="77777777" w:rsidR="002801AA" w:rsidRPr="004731DF" w:rsidRDefault="002801AA" w:rsidP="00E10195">
            <w:pPr>
              <w:pStyle w:val="LDTextinhalt"/>
              <w:rPr>
                <w:szCs w:val="20"/>
              </w:rPr>
            </w:pPr>
            <w:r w:rsidRPr="004731DF">
              <w:t>01/2 – 02/2</w:t>
            </w:r>
          </w:p>
        </w:tc>
        <w:tc>
          <w:tcPr>
            <w:tcW w:w="2977" w:type="dxa"/>
            <w:vAlign w:val="center"/>
          </w:tcPr>
          <w:p w14:paraId="20DC70FE" w14:textId="77777777" w:rsidR="002801AA" w:rsidRPr="00D90328" w:rsidRDefault="002801AA" w:rsidP="00E10195">
            <w:pPr>
              <w:pStyle w:val="LDTextinhalt"/>
              <w:rPr>
                <w:szCs w:val="20"/>
              </w:rPr>
            </w:pPr>
            <w:r w:rsidRPr="004731DF">
              <w:t>FHR, STAN,</w:t>
            </w:r>
            <w:r w:rsidRPr="00D90328">
              <w:t xml:space="preserve"> KABS</w:t>
            </w:r>
          </w:p>
        </w:tc>
      </w:tr>
      <w:bookmarkEnd w:id="249"/>
    </w:tbl>
    <w:p w14:paraId="0E849856" w14:textId="77777777" w:rsidR="009D6581" w:rsidRDefault="009D6581" w:rsidP="002801AA">
      <w:pPr>
        <w:pStyle w:val="LDTextinhaltweitereingerckt"/>
        <w:rPr>
          <w:rStyle w:val="LDTextinhaltZchn"/>
        </w:rPr>
      </w:pPr>
    </w:p>
    <w:p w14:paraId="0001D761" w14:textId="5FD521F5" w:rsidR="002801AA" w:rsidRDefault="002801AA" w:rsidP="002801AA">
      <w:pPr>
        <w:pStyle w:val="LDTextinhaltweitereingerckt"/>
      </w:pPr>
      <w:r w:rsidRPr="00697CE1">
        <w:rPr>
          <w:rStyle w:val="LDTextinhaltZchn"/>
        </w:rPr>
        <w:lastRenderedPageBreak/>
        <w:t>1)</w:t>
      </w:r>
      <w:r>
        <w:t xml:space="preserve"> </w:t>
      </w:r>
      <w:r w:rsidRPr="005739DB">
        <w:t xml:space="preserve">Als </w:t>
      </w:r>
      <w:r w:rsidRPr="002801AA">
        <w:rPr>
          <w:rStyle w:val="LDwichtigerText"/>
        </w:rPr>
        <w:t>zweiter Abschluss</w:t>
      </w:r>
      <w:r w:rsidRPr="005739DB">
        <w:t xml:space="preserve"> (mit Zusatzunterricht oder zusätzlicher Prüfung) können z.</w:t>
      </w:r>
      <w:r w:rsidR="002E280A">
        <w:t> </w:t>
      </w:r>
      <w:r w:rsidRPr="005739DB">
        <w:t>T. ausschließlich, z.</w:t>
      </w:r>
      <w:r w:rsidR="002E280A">
        <w:t> </w:t>
      </w:r>
      <w:r w:rsidRPr="005739DB">
        <w:t xml:space="preserve">T. zusätzlich </w:t>
      </w:r>
      <w:r>
        <w:t>auch die allgemeinen Abschlüsse</w:t>
      </w:r>
      <w:r w:rsidRPr="005739DB">
        <w:t xml:space="preserve"> (z.</w:t>
      </w:r>
      <w:r w:rsidR="002E280A">
        <w:t> </w:t>
      </w:r>
      <w:r w:rsidRPr="005739DB">
        <w:t>B. Abitur) und Gleichstellungen (z.</w:t>
      </w:r>
      <w:r w:rsidR="002E280A">
        <w:t> </w:t>
      </w:r>
      <w:r w:rsidRPr="005739DB">
        <w:t>B. MA-G) vergeben werden.</w:t>
      </w:r>
    </w:p>
    <w:p w14:paraId="61B05AEF" w14:textId="0FCF9B4A" w:rsidR="002801AA" w:rsidRPr="00B8290E" w:rsidRDefault="002801AA" w:rsidP="002801AA">
      <w:pPr>
        <w:pStyle w:val="LDTextinhaltweitereingerckt"/>
        <w:rPr>
          <w:lang w:eastAsia="de-DE"/>
        </w:rPr>
      </w:pPr>
      <w:r>
        <w:t>2) Der Abschluss BBzU ist Schülern</w:t>
      </w:r>
      <w:r w:rsidRPr="007D6792">
        <w:t xml:space="preserve"> </w:t>
      </w:r>
      <w:r>
        <w:t>zuzuweisen, die lernzieldifferent, also nicht auf dem Niveau der Bildungsgänge zur Berufsvorbereitung unterrichtet wurden. Das gilt z.</w:t>
      </w:r>
      <w:r w:rsidR="002E280A">
        <w:t> </w:t>
      </w:r>
      <w:r>
        <w:t>B. für Schüler der Schulform BBGT/----/WEBE.</w:t>
      </w:r>
    </w:p>
    <w:p w14:paraId="459D7398" w14:textId="2AEC14B7" w:rsidR="002801AA" w:rsidRPr="002801AA" w:rsidRDefault="002801AA" w:rsidP="002801AA">
      <w:pPr>
        <w:pStyle w:val="LDTextinhaltweitereingerckt"/>
        <w:rPr>
          <w:rStyle w:val="LDwichtigerText"/>
        </w:rPr>
      </w:pPr>
      <w:r>
        <w:rPr>
          <w:rStyle w:val="LDTextinhaltZchn"/>
        </w:rPr>
        <w:t>3</w:t>
      </w:r>
      <w:r w:rsidRPr="00932D95">
        <w:rPr>
          <w:rStyle w:val="LDTextinhaltZchn"/>
        </w:rPr>
        <w:t xml:space="preserve">) </w:t>
      </w:r>
      <w:r w:rsidRPr="00983500">
        <w:t>Gemäß der Verordnung über die Berufsschule wird am Ende des Berufsschulbesuchs ein Abschlusszeugnis oder ein Abgangszeugnis erteilt. Als Ausstellungsdatum ist der Tag der Entlassung anzugeben.</w:t>
      </w:r>
      <w:r w:rsidRPr="00932D95">
        <w:t xml:space="preserve"> </w:t>
      </w:r>
      <w:r w:rsidRPr="0011244C">
        <w:t>Mit dem gleichen Datum ist in der LUSD der Abschluss zu erfassen. Der einzutragende Abschluss ist unabhängig vom Ausgang der Kammerprüfung.</w:t>
      </w:r>
    </w:p>
    <w:p w14:paraId="44685DB8" w14:textId="77777777" w:rsidR="002801AA" w:rsidRPr="00983500" w:rsidRDefault="002801AA" w:rsidP="002801AA">
      <w:pPr>
        <w:pStyle w:val="LDTextinhaltweitereingerckt"/>
      </w:pPr>
      <w:r w:rsidRPr="00983500">
        <w:t xml:space="preserve">4) Im Unterschied zu allen anderen Abschlüssen wird die </w:t>
      </w:r>
      <w:r w:rsidRPr="0011244C">
        <w:t>SFHR</w:t>
      </w:r>
      <w:r w:rsidRPr="00983500">
        <w:t xml:space="preserve"> nicht jeweils sofort in der Stufe zugewiesen, in der sie erstmals erreicht wird, sondern erst beim Abgang des Schülers geprüft und zugewiesen.</w:t>
      </w:r>
    </w:p>
    <w:p w14:paraId="72E02AF7" w14:textId="6D6416FD" w:rsidR="002801AA" w:rsidRPr="004731DF" w:rsidRDefault="002801AA" w:rsidP="002801AA">
      <w:pPr>
        <w:pStyle w:val="LDTextinhaltweitereingerckt"/>
        <w:rPr>
          <w:bCs/>
          <w:szCs w:val="20"/>
        </w:rPr>
      </w:pPr>
      <w:r w:rsidRPr="0011244C">
        <w:t xml:space="preserve">5) </w:t>
      </w:r>
      <w:r w:rsidRPr="00983500">
        <w:t xml:space="preserve">Die Gleichstellungen mit dem HA oder HQ sind in der Schulform BGJK nur durch externe Teilnahme der Schüler an den Prüfungen in den Schulformen </w:t>
      </w:r>
      <w:r w:rsidR="002E280A">
        <w:t>BZBT und BZBV</w:t>
      </w:r>
      <w:r w:rsidRPr="00983500">
        <w:t xml:space="preserve"> möglich. Die</w:t>
      </w:r>
      <w:r w:rsidRPr="004731DF">
        <w:t>se Gleichstellungen dürfen den Schülern aus BGJK deshalb nur als zweiter Abschluss zugewiesen werden.</w:t>
      </w:r>
    </w:p>
    <w:p w14:paraId="1CDD3EBE" w14:textId="317322D6" w:rsidR="002801AA" w:rsidRPr="009C22B6" w:rsidRDefault="002801AA" w:rsidP="002801AA">
      <w:pPr>
        <w:pStyle w:val="LDTextinhaltweitereingerckt"/>
      </w:pPr>
      <w:r w:rsidRPr="00B566DE">
        <w:t xml:space="preserve">6) </w:t>
      </w:r>
      <w:r w:rsidRPr="0011244C">
        <w:t>D</w:t>
      </w:r>
      <w:r w:rsidRPr="00983500">
        <w:t xml:space="preserve">ie Gleichstellungen mit dem HA </w:t>
      </w:r>
      <w:r w:rsidRPr="004731DF">
        <w:t>oder HQ sind in der Schulform BJKV</w:t>
      </w:r>
      <w:r w:rsidRPr="00D90328">
        <w:t xml:space="preserve"> nur durch externe Teilnahme der Schüler an den Prüfungen in den Schulformen </w:t>
      </w:r>
      <w:r w:rsidR="002E280A">
        <w:t>BZBT und BZBV</w:t>
      </w:r>
      <w:r w:rsidR="002E280A" w:rsidRPr="00D90328">
        <w:t xml:space="preserve"> </w:t>
      </w:r>
      <w:r w:rsidRPr="00D90328">
        <w:t>möglich. Diese Gleichstell</w:t>
      </w:r>
      <w:r w:rsidRPr="00E26D43">
        <w:t>ungen dürfen den Schülern aus B</w:t>
      </w:r>
      <w:r w:rsidRPr="007B3E4E">
        <w:t>JK</w:t>
      </w:r>
      <w:r w:rsidRPr="009C22B6">
        <w:t>V deshalb nur als zweiter Abschluss zugewiesen werden.</w:t>
      </w:r>
    </w:p>
    <w:p w14:paraId="6EBCBFFC" w14:textId="77777777" w:rsidR="002801AA" w:rsidRDefault="002801AA" w:rsidP="002801AA">
      <w:pPr>
        <w:pStyle w:val="LDTextinhaltweitereingerckt"/>
      </w:pPr>
      <w:r>
        <w:t>7</w:t>
      </w:r>
      <w:r w:rsidRPr="007A5A5A">
        <w:t xml:space="preserve">) Erhält ein Schüler mit </w:t>
      </w:r>
      <w:r w:rsidRPr="002801AA">
        <w:rPr>
          <w:rStyle w:val="LDwichtigerText"/>
        </w:rPr>
        <w:t>SFHR</w:t>
      </w:r>
      <w:r w:rsidRPr="00B4177E">
        <w:t xml:space="preserve"> nach Vorliegen der Praktikumsbescheinigung nachträglich die komplette </w:t>
      </w:r>
      <w:r w:rsidRPr="002801AA">
        <w:rPr>
          <w:rStyle w:val="LDwichtigerText"/>
        </w:rPr>
        <w:t>Fachhochschulreife</w:t>
      </w:r>
      <w:r w:rsidRPr="00B4177E">
        <w:t xml:space="preserve"> </w:t>
      </w:r>
      <w:r w:rsidRPr="002801AA">
        <w:rPr>
          <w:rStyle w:val="LDwichtigerText"/>
        </w:rPr>
        <w:t>FHR</w:t>
      </w:r>
      <w:r w:rsidRPr="00B4177E">
        <w:t xml:space="preserve">, wird dies </w:t>
      </w:r>
      <w:r w:rsidRPr="002801AA">
        <w:rPr>
          <w:rStyle w:val="LDwichtigerText"/>
        </w:rPr>
        <w:t>nicht</w:t>
      </w:r>
      <w:r w:rsidRPr="007B303B">
        <w:t xml:space="preserve"> in der LUSD eingetragen.</w:t>
      </w:r>
    </w:p>
    <w:p w14:paraId="73B1E427" w14:textId="77777777" w:rsidR="00967C98" w:rsidRDefault="00967C98" w:rsidP="00967C98">
      <w:pPr>
        <w:pStyle w:val="LDTextinhaltweitereingerckt"/>
        <w:ind w:left="0"/>
      </w:pPr>
    </w:p>
    <w:p w14:paraId="0381B53C" w14:textId="77777777" w:rsidR="009D6581" w:rsidRDefault="009D6581" w:rsidP="00967C98">
      <w:pPr>
        <w:pStyle w:val="LDTextinhaltweitereingerckt"/>
        <w:ind w:left="0"/>
        <w:sectPr w:rsidR="009D6581" w:rsidSect="004A39E8">
          <w:pgSz w:w="16838" w:h="11906" w:orient="landscape"/>
          <w:pgMar w:top="1134" w:right="1134" w:bottom="1134" w:left="567" w:header="397" w:footer="454" w:gutter="0"/>
          <w:cols w:space="708"/>
          <w:titlePg/>
          <w:docGrid w:linePitch="360"/>
        </w:sectPr>
      </w:pPr>
    </w:p>
    <w:p w14:paraId="36A2E112" w14:textId="77777777" w:rsidR="002801AA" w:rsidRDefault="002801AA" w:rsidP="0017433A">
      <w:pPr>
        <w:pStyle w:val="berschrift2"/>
      </w:pPr>
      <w:bookmarkStart w:id="252" w:name="_Toc104379953"/>
      <w:bookmarkStart w:id="253" w:name="_Ref105144533"/>
      <w:bookmarkStart w:id="254" w:name="_Toc130807885"/>
      <w:bookmarkStart w:id="255" w:name="_Toc195248831"/>
      <w:bookmarkStart w:id="256" w:name="_Toc226530825"/>
      <w:bookmarkEnd w:id="252"/>
      <w:r w:rsidRPr="00826727">
        <w:lastRenderedPageBreak/>
        <w:t>Abschl</w:t>
      </w:r>
      <w:r>
        <w:t>u</w:t>
      </w:r>
      <w:r w:rsidRPr="00826727">
        <w:t>sse</w:t>
      </w:r>
      <w:r>
        <w:t>inträge</w:t>
      </w:r>
      <w:r w:rsidRPr="00826727">
        <w:t xml:space="preserve"> </w:t>
      </w:r>
      <w:r>
        <w:t>für Seiteneinsteiger (NDHS)</w:t>
      </w:r>
      <w:bookmarkEnd w:id="253"/>
      <w:bookmarkEnd w:id="254"/>
      <w:bookmarkEnd w:id="255"/>
      <w:bookmarkEnd w:id="256"/>
    </w:p>
    <w:p w14:paraId="21A1414A" w14:textId="77777777" w:rsidR="002801AA" w:rsidRPr="00967C98" w:rsidRDefault="002801AA" w:rsidP="00967C98">
      <w:pPr>
        <w:pStyle w:val="LDTextinhalteingerckt"/>
      </w:pPr>
      <w:r w:rsidRPr="00967C98">
        <w:t>Für Seiteneinsteigerinnen und Seiteneinsteiger in Intensivklassen oder Intensivkursen dürfen ausschließlich im Rahmen von Nichtschülerprüfungen Abschlüsse vergeben werden.</w:t>
      </w:r>
    </w:p>
    <w:p w14:paraId="42526DE1" w14:textId="7524B5EB" w:rsidR="002801AA" w:rsidRPr="00967C98" w:rsidRDefault="002801AA" w:rsidP="00967C98">
      <w:pPr>
        <w:pStyle w:val="LDTextinhalteingerckt"/>
      </w:pPr>
      <w:r w:rsidRPr="00967C98">
        <w:t>Wenn die Sprachkenntnisse von Seiteneinsteigern gut genug sind</w:t>
      </w:r>
      <w:r w:rsidR="00967C98">
        <w:t>, dass diese an Abschlussprüfun</w:t>
      </w:r>
      <w:r w:rsidRPr="00967C98">
        <w:t>gen in der Schule teilnehmen und einen Abschluss erhalten können, müssen die Schüler vorher einer Regelschulform und -stufe zugeordnet werden.</w:t>
      </w:r>
    </w:p>
    <w:p w14:paraId="6F4E1AD7" w14:textId="5A288C1F" w:rsidR="002801AA" w:rsidRDefault="002801AA" w:rsidP="00967C98">
      <w:pPr>
        <w:pStyle w:val="LDTextinhalteingerckt"/>
      </w:pPr>
      <w:r w:rsidRPr="00967C98">
        <w:t>Die im Rahmen von Nichtschülerprüfungen absolvierten Abschlüsse werden</w:t>
      </w:r>
      <w:r w:rsidR="002E280A">
        <w:t>,</w:t>
      </w:r>
      <w:r w:rsidRPr="00967C98">
        <w:t xml:space="preserve"> wie im </w:t>
      </w:r>
      <w:r w:rsidR="00967C98">
        <w:t xml:space="preserve">Kapitel </w:t>
      </w:r>
      <w:r w:rsidR="00967C98" w:rsidRPr="00B26DC2">
        <w:rPr>
          <w:rStyle w:val="LDLink"/>
        </w:rPr>
        <w:fldChar w:fldCharType="begin"/>
      </w:r>
      <w:r w:rsidR="00967C98" w:rsidRPr="00B26DC2">
        <w:rPr>
          <w:rStyle w:val="LDLink"/>
        </w:rPr>
        <w:instrText xml:space="preserve"> REF _Ref160538035 \r \h </w:instrText>
      </w:r>
      <w:r w:rsidR="00B26DC2">
        <w:rPr>
          <w:rStyle w:val="LDLink"/>
        </w:rPr>
        <w:instrText xml:space="preserve"> \* MERGEFORMAT </w:instrText>
      </w:r>
      <w:r w:rsidR="00967C98" w:rsidRPr="00B26DC2">
        <w:rPr>
          <w:rStyle w:val="LDLink"/>
        </w:rPr>
      </w:r>
      <w:r w:rsidR="00967C98" w:rsidRPr="00B26DC2">
        <w:rPr>
          <w:rStyle w:val="LDLink"/>
        </w:rPr>
        <w:fldChar w:fldCharType="separate"/>
      </w:r>
      <w:r w:rsidR="00FA5B4C">
        <w:rPr>
          <w:rStyle w:val="LDLink"/>
        </w:rPr>
        <w:t>2.4</w:t>
      </w:r>
      <w:r w:rsidR="00967C98" w:rsidRPr="00B26DC2">
        <w:rPr>
          <w:rStyle w:val="LDLink"/>
        </w:rPr>
        <w:fldChar w:fldCharType="end"/>
      </w:r>
      <w:r>
        <w:t xml:space="preserve"> beschrieben, erfasst. </w:t>
      </w:r>
    </w:p>
    <w:p w14:paraId="22689C99" w14:textId="77777777" w:rsidR="002801AA" w:rsidRDefault="002801AA" w:rsidP="0017433A">
      <w:pPr>
        <w:pStyle w:val="berschrift2"/>
      </w:pPr>
      <w:bookmarkStart w:id="257" w:name="_Toc130807886"/>
      <w:bookmarkStart w:id="258" w:name="_Toc195248832"/>
      <w:bookmarkStart w:id="259" w:name="_Toc226530826"/>
      <w:r>
        <w:t xml:space="preserve">Wichtige Hinweise zu </w:t>
      </w:r>
      <w:r w:rsidRPr="00826727">
        <w:t>Abschl</w:t>
      </w:r>
      <w:r>
        <w:t>u</w:t>
      </w:r>
      <w:r w:rsidRPr="00826727">
        <w:t>sse</w:t>
      </w:r>
      <w:r>
        <w:t>inträgen</w:t>
      </w:r>
      <w:bookmarkEnd w:id="257"/>
      <w:bookmarkEnd w:id="258"/>
      <w:bookmarkEnd w:id="259"/>
    </w:p>
    <w:p w14:paraId="224C620A" w14:textId="77777777" w:rsidR="002801AA" w:rsidRDefault="002801AA" w:rsidP="0017433A">
      <w:pPr>
        <w:pStyle w:val="berschrift3"/>
      </w:pPr>
      <w:bookmarkStart w:id="260" w:name="_Abbrecher_(ABB_/"/>
      <w:bookmarkStart w:id="261" w:name="_Toc130807887"/>
      <w:bookmarkStart w:id="262" w:name="_Toc195248833"/>
      <w:bookmarkStart w:id="263" w:name="_Toc226530827"/>
      <w:bookmarkEnd w:id="260"/>
      <w:r>
        <w:t>Abbrecher (ABB / KABS)</w:t>
      </w:r>
      <w:bookmarkEnd w:id="261"/>
      <w:bookmarkEnd w:id="262"/>
      <w:bookmarkEnd w:id="263"/>
    </w:p>
    <w:p w14:paraId="6759E5E8" w14:textId="77777777" w:rsidR="002801AA" w:rsidRDefault="002801AA" w:rsidP="002801AA">
      <w:pPr>
        <w:pStyle w:val="LDTextinhalteingerckt"/>
      </w:pPr>
      <w:r>
        <w:t xml:space="preserve">Die Abschlusseinträge </w:t>
      </w:r>
      <w:r w:rsidRPr="002801AA">
        <w:rPr>
          <w:rStyle w:val="LDwichtigerText"/>
        </w:rPr>
        <w:t xml:space="preserve">Abbruch (ABB) </w:t>
      </w:r>
      <w:r>
        <w:t xml:space="preserve">und </w:t>
      </w:r>
      <w:r w:rsidRPr="002801AA">
        <w:rPr>
          <w:rStyle w:val="LDwichtigerText"/>
        </w:rPr>
        <w:t>kein Abschluss (KABS)</w:t>
      </w:r>
      <w:r>
        <w:t xml:space="preserve"> </w:t>
      </w:r>
    </w:p>
    <w:p w14:paraId="7ED5F209" w14:textId="77777777" w:rsidR="002801AA" w:rsidRDefault="002801AA" w:rsidP="00967C98">
      <w:pPr>
        <w:pStyle w:val="Aufzhlungeingerckt"/>
      </w:pPr>
      <w:r w:rsidRPr="000B58D9">
        <w:t xml:space="preserve">können </w:t>
      </w:r>
      <w:r w:rsidRPr="002801AA">
        <w:rPr>
          <w:rStyle w:val="LDwichtigerText"/>
        </w:rPr>
        <w:t>nicht vor der Stufe 9</w:t>
      </w:r>
      <w:r w:rsidRPr="000B58D9">
        <w:t xml:space="preserve"> vergeben werden</w:t>
      </w:r>
      <w:r>
        <w:t>.</w:t>
      </w:r>
    </w:p>
    <w:p w14:paraId="70B32DAA" w14:textId="77777777" w:rsidR="002801AA" w:rsidRDefault="002801AA" w:rsidP="00967C98">
      <w:pPr>
        <w:pStyle w:val="Aufzhlungeingerckt"/>
      </w:pPr>
      <w:r>
        <w:t>dürfen i</w:t>
      </w:r>
      <w:r w:rsidRPr="000B58D9">
        <w:t xml:space="preserve">n Stufe 9 </w:t>
      </w:r>
      <w:r w:rsidRPr="002801AA">
        <w:rPr>
          <w:rStyle w:val="LDwichtigerText"/>
        </w:rPr>
        <w:t>nur bei Wiederholung</w:t>
      </w:r>
      <w:r w:rsidRPr="000B58D9">
        <w:t xml:space="preserve"> der Stufe vergeben werden</w:t>
      </w:r>
      <w:r>
        <w:t xml:space="preserve">, </w:t>
      </w:r>
      <w:r w:rsidRPr="00A22F18">
        <w:t>wenn de</w:t>
      </w:r>
      <w:r>
        <w:t>r</w:t>
      </w:r>
      <w:r w:rsidRPr="00A22F18">
        <w:t xml:space="preserve"> Schüler bereits einen vorherigen Abschluss oder</w:t>
      </w:r>
      <w:r>
        <w:t xml:space="preserve"> eine</w:t>
      </w:r>
      <w:r w:rsidRPr="00A22F18">
        <w:t xml:space="preserve"> Gleichstellung erreicht ha</w:t>
      </w:r>
      <w:r>
        <w:t>t.</w:t>
      </w:r>
    </w:p>
    <w:p w14:paraId="24EBD044" w14:textId="7CAA0A51" w:rsidR="002801AA" w:rsidRDefault="002801AA" w:rsidP="00967C98">
      <w:pPr>
        <w:pStyle w:val="Aufzhlungeingerckt"/>
      </w:pPr>
      <w:r>
        <w:t xml:space="preserve">werden ab </w:t>
      </w:r>
      <w:r w:rsidRPr="00F740FD">
        <w:t>Stufe 10</w:t>
      </w:r>
      <w:r>
        <w:t xml:space="preserve"> </w:t>
      </w:r>
      <w:r w:rsidRPr="00F740FD">
        <w:t>bei Vorliegen eines ersten Abschlusses und bei Nichterreichen eines höheren Abschlusses vergeben</w:t>
      </w:r>
      <w:r>
        <w:t>.</w:t>
      </w:r>
    </w:p>
    <w:p w14:paraId="05A17DC6" w14:textId="77777777" w:rsidR="002801AA" w:rsidRDefault="002801AA" w:rsidP="00967C98">
      <w:pPr>
        <w:pStyle w:val="Aufzhlungeingerckt"/>
      </w:pPr>
      <w:r>
        <w:t xml:space="preserve">werden in der Sek 2 </w:t>
      </w:r>
      <w:r w:rsidRPr="000B58D9">
        <w:t>der Schulformen GYM und BGYM auch beim Schulwechsel</w:t>
      </w:r>
      <w:r>
        <w:t xml:space="preserve"> vergeben.</w:t>
      </w:r>
    </w:p>
    <w:p w14:paraId="2BE5ACFF" w14:textId="77777777" w:rsidR="002801AA" w:rsidRDefault="002801AA" w:rsidP="002801AA">
      <w:pPr>
        <w:pStyle w:val="LDTextinhalteingerckt"/>
      </w:pPr>
      <w:r w:rsidRPr="002801AA">
        <w:rPr>
          <w:rStyle w:val="LDwichtigerText"/>
        </w:rPr>
        <w:t>Abbruch (ABB)</w:t>
      </w:r>
      <w:r>
        <w:t xml:space="preserve"> wird erfasst, wenn</w:t>
      </w:r>
    </w:p>
    <w:p w14:paraId="252A8A74" w14:textId="7BC7E690" w:rsidR="002801AA" w:rsidRDefault="002801AA" w:rsidP="00967C98">
      <w:pPr>
        <w:pStyle w:val="Aufzhlungeingerckt"/>
      </w:pPr>
      <w:r w:rsidRPr="00F740FD">
        <w:t xml:space="preserve">mindestens </w:t>
      </w:r>
      <w:r>
        <w:t>als</w:t>
      </w:r>
      <w:r w:rsidRPr="00F740FD">
        <w:t xml:space="preserve"> vorherige</w:t>
      </w:r>
      <w:r>
        <w:t>r</w:t>
      </w:r>
      <w:r w:rsidRPr="00F740FD">
        <w:t xml:space="preserve"> Abschluss</w:t>
      </w:r>
      <w:r>
        <w:t>eintrag</w:t>
      </w:r>
      <w:r w:rsidRPr="00F740FD">
        <w:t xml:space="preserve"> „</w:t>
      </w:r>
      <w:r w:rsidRPr="002801AA">
        <w:rPr>
          <w:rStyle w:val="LDwichtigerText"/>
        </w:rPr>
        <w:t>ohne Hauptschulabschluss (OHA)</w:t>
      </w:r>
      <w:r w:rsidRPr="00F740FD">
        <w:t>“</w:t>
      </w:r>
      <w:r>
        <w:t xml:space="preserve"> oder ein</w:t>
      </w:r>
      <w:r w:rsidRPr="00F740FD">
        <w:t xml:space="preserve"> andere</w:t>
      </w:r>
      <w:r>
        <w:t>r</w:t>
      </w:r>
      <w:r w:rsidRPr="00F740FD">
        <w:t xml:space="preserve"> Abschluss </w:t>
      </w:r>
      <w:r>
        <w:t>bzw. eine Gleichstellung vorliegt.</w:t>
      </w:r>
    </w:p>
    <w:p w14:paraId="6C0E597B" w14:textId="439B3775" w:rsidR="002801AA" w:rsidRPr="00717919" w:rsidRDefault="002801AA" w:rsidP="00967C98">
      <w:pPr>
        <w:pStyle w:val="Aufzhlungeingerckt"/>
      </w:pPr>
      <w:r w:rsidRPr="00F740FD">
        <w:t xml:space="preserve">die Schullaufbahn </w:t>
      </w:r>
      <w:r w:rsidRPr="002801AA">
        <w:rPr>
          <w:rStyle w:val="LDwichtigerText"/>
        </w:rPr>
        <w:t xml:space="preserve">vor Beendigung des Bildungsganges oder ohne Teilnahme an der Abschlussprüfung </w:t>
      </w:r>
      <w:r w:rsidRPr="00717919">
        <w:t>abgebrochen wird.</w:t>
      </w:r>
    </w:p>
    <w:p w14:paraId="7542D4A8" w14:textId="77777777" w:rsidR="002801AA" w:rsidRDefault="002801AA" w:rsidP="002801AA">
      <w:pPr>
        <w:pStyle w:val="LDTextinhalteingerckt"/>
      </w:pPr>
      <w:r>
        <w:t>Kein Abschluss</w:t>
      </w:r>
      <w:r w:rsidRPr="00CD6FC9">
        <w:t xml:space="preserve"> (</w:t>
      </w:r>
      <w:r w:rsidRPr="002801AA">
        <w:rPr>
          <w:rStyle w:val="LDwichtigerText"/>
        </w:rPr>
        <w:t>KABS</w:t>
      </w:r>
      <w:r w:rsidRPr="00CD6FC9">
        <w:t>)</w:t>
      </w:r>
      <w:r>
        <w:t xml:space="preserve"> wird erfasst, wenn</w:t>
      </w:r>
    </w:p>
    <w:p w14:paraId="1FE51D28" w14:textId="77E42651" w:rsidR="002801AA" w:rsidRDefault="002801AA" w:rsidP="00967C98">
      <w:pPr>
        <w:pStyle w:val="Aufzhlungeingerckt"/>
      </w:pPr>
      <w:r w:rsidRPr="00F740FD">
        <w:t xml:space="preserve">mindestens </w:t>
      </w:r>
      <w:r>
        <w:t>als</w:t>
      </w:r>
      <w:r w:rsidRPr="00F740FD">
        <w:t xml:space="preserve"> vorherige</w:t>
      </w:r>
      <w:r>
        <w:t>r</w:t>
      </w:r>
      <w:r w:rsidRPr="00F740FD">
        <w:t xml:space="preserve"> Abschluss</w:t>
      </w:r>
      <w:r>
        <w:t>eintrag</w:t>
      </w:r>
      <w:r w:rsidRPr="00F740FD">
        <w:t xml:space="preserve"> „</w:t>
      </w:r>
      <w:r w:rsidRPr="002801AA">
        <w:rPr>
          <w:rStyle w:val="LDwichtigerText"/>
        </w:rPr>
        <w:t>ohne Hauptschulabschluss (OHA)</w:t>
      </w:r>
      <w:r w:rsidRPr="00F740FD">
        <w:t>“</w:t>
      </w:r>
      <w:r>
        <w:t xml:space="preserve"> oder ein</w:t>
      </w:r>
      <w:r w:rsidRPr="00F740FD">
        <w:t xml:space="preserve"> andere</w:t>
      </w:r>
      <w:r>
        <w:t>r</w:t>
      </w:r>
      <w:r w:rsidRPr="00F740FD">
        <w:t xml:space="preserve"> Abschluss </w:t>
      </w:r>
      <w:r>
        <w:t>bzw. eine Gleichstellung vorliegt.</w:t>
      </w:r>
    </w:p>
    <w:p w14:paraId="339C3F34" w14:textId="77777777" w:rsidR="002801AA" w:rsidRPr="0011244C" w:rsidRDefault="002801AA" w:rsidP="00967C98">
      <w:pPr>
        <w:pStyle w:val="Aufzhlungeingerckt"/>
      </w:pPr>
      <w:r>
        <w:t xml:space="preserve">der berufliche Bildungsgang </w:t>
      </w:r>
      <w:r w:rsidRPr="002801AA">
        <w:rPr>
          <w:rStyle w:val="LDwichtigerText"/>
        </w:rPr>
        <w:t xml:space="preserve">bis zum Ende durchlaufen </w:t>
      </w:r>
      <w:r w:rsidRPr="0011244C">
        <w:t>wurde</w:t>
      </w:r>
    </w:p>
    <w:p w14:paraId="0C318629" w14:textId="77777777" w:rsidR="002801AA" w:rsidRPr="002801AA" w:rsidRDefault="002801AA" w:rsidP="00967C98">
      <w:pPr>
        <w:pStyle w:val="Aufzhlungeingerckt"/>
        <w:rPr>
          <w:rStyle w:val="LDwichtigerText"/>
        </w:rPr>
      </w:pPr>
      <w:r w:rsidRPr="0011244C">
        <w:t>oder</w:t>
      </w:r>
      <w:r w:rsidRPr="002801AA">
        <w:rPr>
          <w:rStyle w:val="LDwichtigerText"/>
        </w:rPr>
        <w:t xml:space="preserve"> an der Abschlussprüfung ohne Erfolg teilgenommen </w:t>
      </w:r>
      <w:r w:rsidRPr="0011244C">
        <w:t>wurde, unabhängig davon, ob der Schüler abgeht oder das Abschlussjahr im Anschluss wiederholt.</w:t>
      </w:r>
    </w:p>
    <w:p w14:paraId="59AB7DFE" w14:textId="19A996AF" w:rsidR="002801AA" w:rsidRPr="00D35E4E" w:rsidRDefault="002801AA" w:rsidP="002801AA">
      <w:pPr>
        <w:pStyle w:val="LDTextinhalteingerckt"/>
      </w:pPr>
      <w:r>
        <w:t xml:space="preserve">Ist in der </w:t>
      </w:r>
      <w:r w:rsidRPr="002801AA">
        <w:rPr>
          <w:rStyle w:val="LDwichtigerText"/>
        </w:rPr>
        <w:t>Stufe 9 noch kein Abschluss</w:t>
      </w:r>
      <w:r>
        <w:t xml:space="preserve"> vorhanden, wird in dieser Stufe bei Abbruch der Schule der</w:t>
      </w:r>
      <w:r w:rsidR="00967C98">
        <w:t xml:space="preserve"> </w:t>
      </w:r>
      <w:r>
        <w:t xml:space="preserve">Abschlusseintrag </w:t>
      </w:r>
      <w:r w:rsidRPr="00D35E4E">
        <w:t>OHA (</w:t>
      </w:r>
      <w:r w:rsidRPr="002801AA">
        <w:rPr>
          <w:rStyle w:val="LDwichtigerText"/>
        </w:rPr>
        <w:t>ohne Hauptschulabschluss)</w:t>
      </w:r>
      <w:r>
        <w:t xml:space="preserve"> vergeben.</w:t>
      </w:r>
    </w:p>
    <w:p w14:paraId="230D65FF" w14:textId="77777777" w:rsidR="002801AA" w:rsidRDefault="002801AA" w:rsidP="0017433A">
      <w:pPr>
        <w:pStyle w:val="berschrift3"/>
      </w:pPr>
      <w:bookmarkStart w:id="264" w:name="_Toc104379957"/>
      <w:bookmarkStart w:id="265" w:name="_Toc104379958"/>
      <w:bookmarkStart w:id="266" w:name="_Toc104379959"/>
      <w:bookmarkStart w:id="267" w:name="_Toc104379960"/>
      <w:bookmarkStart w:id="268" w:name="_Toc130807888"/>
      <w:bookmarkStart w:id="269" w:name="_Toc195248834"/>
      <w:bookmarkStart w:id="270" w:name="_Toc226530828"/>
      <w:bookmarkEnd w:id="264"/>
      <w:bookmarkEnd w:id="265"/>
      <w:bookmarkEnd w:id="266"/>
      <w:bookmarkEnd w:id="267"/>
      <w:r>
        <w:lastRenderedPageBreak/>
        <w:t>OHA und OLH</w:t>
      </w:r>
      <w:bookmarkEnd w:id="268"/>
      <w:bookmarkEnd w:id="269"/>
      <w:bookmarkEnd w:id="270"/>
    </w:p>
    <w:p w14:paraId="540EB09E" w14:textId="67A205CD" w:rsidR="002801AA" w:rsidRDefault="002801AA" w:rsidP="002801AA">
      <w:pPr>
        <w:pStyle w:val="LDTextinhalteingerckt"/>
      </w:pPr>
      <w:r>
        <w:t>Der Abschlusseintrag ohne Hauptschulabschluss (OHA) ist vorgesehe</w:t>
      </w:r>
      <w:r w:rsidR="00967C98">
        <w:t>n für alle Schüler, die das all</w:t>
      </w:r>
      <w:r>
        <w:t>gemeinbildende Schulsystem ohne einen Hauptschulabschluss verlassen.</w:t>
      </w:r>
    </w:p>
    <w:p w14:paraId="529A7417" w14:textId="77777777" w:rsidR="002801AA" w:rsidRDefault="002801AA" w:rsidP="002801AA">
      <w:pPr>
        <w:pStyle w:val="LDTextinhalteingerckt"/>
      </w:pPr>
      <w:r>
        <w:t xml:space="preserve">Er wird erteilt, </w:t>
      </w:r>
    </w:p>
    <w:p w14:paraId="0A647644" w14:textId="77777777" w:rsidR="002801AA" w:rsidRDefault="002801AA" w:rsidP="00967C98">
      <w:pPr>
        <w:pStyle w:val="Aufzhlungeingerckt"/>
      </w:pPr>
      <w:r>
        <w:t>wenn</w:t>
      </w:r>
      <w:r w:rsidRPr="00F740FD">
        <w:t xml:space="preserve"> Schüler </w:t>
      </w:r>
      <w:r w:rsidRPr="002801AA">
        <w:rPr>
          <w:rStyle w:val="LDwichtigerText"/>
        </w:rPr>
        <w:t>die gesetzliche Vollzeitschulpflicht erfüllt haben</w:t>
      </w:r>
      <w:r w:rsidRPr="00F740FD">
        <w:t xml:space="preserve"> </w:t>
      </w:r>
      <w:r>
        <w:t>und das</w:t>
      </w:r>
      <w:r w:rsidRPr="00F740FD">
        <w:t xml:space="preserve"> allgemeinbildende </w:t>
      </w:r>
      <w:r>
        <w:t xml:space="preserve">Bildungssystem </w:t>
      </w:r>
      <w:r w:rsidRPr="00F740FD">
        <w:t xml:space="preserve">vor Ende der Stufe </w:t>
      </w:r>
      <w:r>
        <w:t>0</w:t>
      </w:r>
      <w:r w:rsidRPr="00F740FD">
        <w:t xml:space="preserve">9/2 </w:t>
      </w:r>
      <w:r>
        <w:t>verlassen</w:t>
      </w:r>
    </w:p>
    <w:p w14:paraId="4B19D55C" w14:textId="77777777" w:rsidR="002801AA" w:rsidRDefault="002801AA" w:rsidP="00967C98">
      <w:pPr>
        <w:pStyle w:val="Aufzhlungeingerckt"/>
      </w:pPr>
      <w:r>
        <w:t xml:space="preserve">wenn ein Schüler die Hauptschulabschlussprüfung im ersten Versuch nicht besteht oder nicht an der Prüfung teilnimmt und </w:t>
      </w:r>
      <w:r w:rsidRPr="002801AA">
        <w:rPr>
          <w:rStyle w:val="LDwichtigerText"/>
        </w:rPr>
        <w:t>das allgemeinbildende Bildungssystem verlässt</w:t>
      </w:r>
    </w:p>
    <w:p w14:paraId="391B0F47" w14:textId="77777777" w:rsidR="002801AA" w:rsidRDefault="002801AA" w:rsidP="00967C98">
      <w:pPr>
        <w:pStyle w:val="Aufzhlungeingerckt"/>
      </w:pPr>
      <w:r>
        <w:t xml:space="preserve">wenn ein Schüler die Gleichstellung mit dem Hauptschulabschluss, aufgrund schlechter Noten, nicht erhalten hat und </w:t>
      </w:r>
      <w:r w:rsidRPr="002801AA">
        <w:rPr>
          <w:rStyle w:val="LDwichtigerText"/>
        </w:rPr>
        <w:t>das allgemeinbildende Bildungssystem verlässt</w:t>
      </w:r>
      <w:r>
        <w:t>.</w:t>
      </w:r>
    </w:p>
    <w:p w14:paraId="5E25DD00" w14:textId="6AC319B8" w:rsidR="002801AA" w:rsidRDefault="002801AA" w:rsidP="002801AA">
      <w:pPr>
        <w:pStyle w:val="LDTextinhalteingerckt"/>
      </w:pPr>
      <w:r>
        <w:t xml:space="preserve">Für Schüler des Bildungsgangs </w:t>
      </w:r>
      <w:r w:rsidRPr="002801AA">
        <w:rPr>
          <w:rStyle w:val="LDwichtigerText"/>
        </w:rPr>
        <w:t>mit Förderschwerpunkt Lernen</w:t>
      </w:r>
      <w:r>
        <w:t xml:space="preserve"> muss be</w:t>
      </w:r>
      <w:r w:rsidR="00967C98">
        <w:t>i nicht erfolgreicher Teil</w:t>
      </w:r>
      <w:r>
        <w:t xml:space="preserve">nahme der Eintrag </w:t>
      </w:r>
      <w:r w:rsidRPr="002801AA">
        <w:rPr>
          <w:rStyle w:val="LDwichtigerText"/>
        </w:rPr>
        <w:t>ohne Berufsorientierten Abschluss aus der Schule mit Förderschwerpunkt Lernen (OLH)</w:t>
      </w:r>
      <w:r w:rsidRPr="00642BD3">
        <w:t xml:space="preserve"> zu</w:t>
      </w:r>
      <w:r>
        <w:t>gewiesen werden</w:t>
      </w:r>
      <w:r w:rsidRPr="00642BD3">
        <w:t>.</w:t>
      </w:r>
    </w:p>
    <w:p w14:paraId="6D9C2A68" w14:textId="77777777" w:rsidR="002801AA" w:rsidRDefault="002801AA" w:rsidP="0017433A">
      <w:pPr>
        <w:pStyle w:val="berschrift3"/>
      </w:pPr>
      <w:bookmarkStart w:id="271" w:name="_Toc130807889"/>
      <w:bookmarkStart w:id="272" w:name="_Toc195248835"/>
      <w:bookmarkStart w:id="273" w:name="_Toc226530829"/>
      <w:r>
        <w:t>Hauptschulabschlüsse und deren Gleichstellungen</w:t>
      </w:r>
      <w:bookmarkEnd w:id="271"/>
      <w:bookmarkEnd w:id="272"/>
      <w:bookmarkEnd w:id="273"/>
    </w:p>
    <w:p w14:paraId="1B13B6B8" w14:textId="4D506EF9" w:rsidR="002801AA" w:rsidRPr="002801AA" w:rsidRDefault="002801AA" w:rsidP="002801AA">
      <w:pPr>
        <w:pStyle w:val="LDTextinhalteingerckt"/>
        <w:rPr>
          <w:rStyle w:val="LDwichtigerText"/>
        </w:rPr>
      </w:pPr>
      <w:r>
        <w:t xml:space="preserve">Der </w:t>
      </w:r>
      <w:r w:rsidRPr="00F740FD">
        <w:t>Hauptschulabschluss</w:t>
      </w:r>
      <w:r>
        <w:t xml:space="preserve"> (</w:t>
      </w:r>
      <w:r w:rsidRPr="002801AA">
        <w:rPr>
          <w:rStyle w:val="LDwichtigerText"/>
        </w:rPr>
        <w:t>HA)</w:t>
      </w:r>
      <w:r>
        <w:t xml:space="preserve"> oder der </w:t>
      </w:r>
      <w:r w:rsidRPr="00F740FD">
        <w:t>qualifizierende</w:t>
      </w:r>
      <w:r>
        <w:t xml:space="preserve"> Hauptschulabschluss</w:t>
      </w:r>
      <w:r w:rsidRPr="002801AA">
        <w:rPr>
          <w:rStyle w:val="LDwichtigerText"/>
        </w:rPr>
        <w:t xml:space="preserve"> (HQ)</w:t>
      </w:r>
      <w:r>
        <w:t xml:space="preserve"> wird erteilt bei </w:t>
      </w:r>
      <w:r w:rsidRPr="0011244C">
        <w:t xml:space="preserve">erfolgreicher Teilnahme an der </w:t>
      </w:r>
      <w:r w:rsidRPr="002801AA">
        <w:rPr>
          <w:rStyle w:val="LDwichtigerText"/>
        </w:rPr>
        <w:t>ZAA-Abschlussprüfung</w:t>
      </w:r>
      <w:r w:rsidRPr="0011244C">
        <w:t xml:space="preserve"> der Bild</w:t>
      </w:r>
      <w:r w:rsidR="00967C98">
        <w:t xml:space="preserve">ungsgänge Hauptschule, </w:t>
      </w:r>
      <w:r w:rsidR="002E280A">
        <w:t>Integrie</w:t>
      </w:r>
      <w:r w:rsidR="002E280A" w:rsidRPr="0011244C">
        <w:t>rte</w:t>
      </w:r>
      <w:r w:rsidRPr="0011244C">
        <w:t xml:space="preserve"> Gesamtschule und Mittelstufenschule</w:t>
      </w:r>
      <w:r w:rsidRPr="002801AA">
        <w:rPr>
          <w:rStyle w:val="LDwichtigerText"/>
        </w:rPr>
        <w:t>.</w:t>
      </w:r>
    </w:p>
    <w:p w14:paraId="5E5569B6" w14:textId="77777777" w:rsidR="002801AA" w:rsidRDefault="002801AA" w:rsidP="002801AA">
      <w:pPr>
        <w:pStyle w:val="LDTextinhalteingerckt"/>
      </w:pPr>
      <w:r>
        <w:t xml:space="preserve">Die </w:t>
      </w:r>
      <w:r w:rsidRPr="00F740FD">
        <w:t xml:space="preserve">Gleichstellung mit dem </w:t>
      </w:r>
      <w:r>
        <w:t>Hauptschulabschluss</w:t>
      </w:r>
      <w:r w:rsidRPr="00F740FD">
        <w:t xml:space="preserve"> </w:t>
      </w:r>
      <w:r>
        <w:t>(</w:t>
      </w:r>
      <w:r w:rsidRPr="002801AA">
        <w:rPr>
          <w:rStyle w:val="LDwichtigerText"/>
        </w:rPr>
        <w:t>HA-G)</w:t>
      </w:r>
      <w:r>
        <w:t xml:space="preserve"> wird erteilt bei erfolgreicher Versetzung in die nächste Stufe (</w:t>
      </w:r>
      <w:r w:rsidRPr="00A560D8">
        <w:t>§ 55</w:t>
      </w:r>
      <w:r>
        <w:t xml:space="preserve"> VOBGM), in der Regel die Stufe 10, ohne Teilnahme an einer ZAA-Abschlussprüfung</w:t>
      </w:r>
      <w:commentRangeStart w:id="274"/>
      <w:r>
        <w:t>.</w:t>
      </w:r>
      <w:commentRangeEnd w:id="274"/>
      <w:r w:rsidR="00F57303">
        <w:rPr>
          <w:rStyle w:val="Kommentarzeichen"/>
          <w:color w:val="auto"/>
        </w:rPr>
        <w:commentReference w:id="274"/>
      </w:r>
    </w:p>
    <w:p w14:paraId="720C16D4" w14:textId="7C7E4656" w:rsidR="00B92A07" w:rsidRDefault="00B92A07" w:rsidP="002801AA">
      <w:pPr>
        <w:pStyle w:val="LDTextinhalteingerckt"/>
      </w:pPr>
      <w:r w:rsidRPr="00B92A07">
        <w:t>Bei Schülern mit der Förderung IB-GE oder IB-LER können im Förderzeitraum keine zielgleichen Abschlüsse wie z.</w:t>
      </w:r>
      <w:r>
        <w:t> </w:t>
      </w:r>
      <w:r w:rsidRPr="00B92A07">
        <w:t>B. der Hauptschulabschluss (HA) vergeben werden. D.h. bei der Erfassung eines zielgleichen Abschlusses (z.</w:t>
      </w:r>
      <w:r>
        <w:t> </w:t>
      </w:r>
      <w:r w:rsidRPr="00B92A07">
        <w:t>B. HA oder MA) muss sichergestellt werden, dass der in der LUSD erfasste Zeitraum der IB-Förderung vor dem Abschlussdatum endet.</w:t>
      </w:r>
    </w:p>
    <w:p w14:paraId="0DC56627" w14:textId="77777777" w:rsidR="002801AA" w:rsidRDefault="002801AA" w:rsidP="0017433A">
      <w:pPr>
        <w:pStyle w:val="berschrift3"/>
      </w:pPr>
      <w:bookmarkStart w:id="275" w:name="_Toc104379963"/>
      <w:bookmarkStart w:id="276" w:name="_Toc130807890"/>
      <w:bookmarkStart w:id="277" w:name="_Toc195248836"/>
      <w:bookmarkStart w:id="278" w:name="_Toc226530830"/>
      <w:bookmarkEnd w:id="275"/>
      <w:r>
        <w:t>Mittlere Abschlüsse</w:t>
      </w:r>
      <w:r w:rsidRPr="00EE2211">
        <w:t xml:space="preserve"> </w:t>
      </w:r>
      <w:r>
        <w:t>und deren Gleichstellungen</w:t>
      </w:r>
      <w:bookmarkEnd w:id="276"/>
      <w:bookmarkEnd w:id="277"/>
      <w:bookmarkEnd w:id="278"/>
    </w:p>
    <w:p w14:paraId="68ECA362" w14:textId="1A852435" w:rsidR="002801AA" w:rsidRDefault="002801AA" w:rsidP="002801AA">
      <w:pPr>
        <w:pStyle w:val="LDTextinhalteingerckt"/>
      </w:pPr>
      <w:r>
        <w:t>Der</w:t>
      </w:r>
      <w:r w:rsidRPr="00F740FD">
        <w:t xml:space="preserve"> </w:t>
      </w:r>
      <w:r>
        <w:t>M</w:t>
      </w:r>
      <w:r w:rsidRPr="00F740FD">
        <w:t xml:space="preserve">ittlere Abschluss </w:t>
      </w:r>
      <w:r>
        <w:t>(</w:t>
      </w:r>
      <w:r w:rsidRPr="002801AA">
        <w:rPr>
          <w:rStyle w:val="LDwichtigerText"/>
        </w:rPr>
        <w:t>MA)</w:t>
      </w:r>
      <w:r>
        <w:t xml:space="preserve"> oder der </w:t>
      </w:r>
      <w:r w:rsidRPr="00F740FD">
        <w:t>qualifizierende</w:t>
      </w:r>
      <w:r>
        <w:t xml:space="preserve"> M</w:t>
      </w:r>
      <w:r w:rsidRPr="00F740FD">
        <w:t xml:space="preserve">ittlere Abschluss </w:t>
      </w:r>
      <w:r w:rsidRPr="002801AA">
        <w:rPr>
          <w:rStyle w:val="LDwichtigerText"/>
        </w:rPr>
        <w:t>(MAQ)</w:t>
      </w:r>
      <w:r>
        <w:t xml:space="preserve"> wird erteilt bei </w:t>
      </w:r>
      <w:r w:rsidRPr="0011244C">
        <w:t xml:space="preserve">erfolgreicher Teilnahme an der </w:t>
      </w:r>
      <w:r w:rsidRPr="002801AA">
        <w:rPr>
          <w:rStyle w:val="LDwichtigerText"/>
        </w:rPr>
        <w:t>ZAA-Abschlussprüfung</w:t>
      </w:r>
      <w:r w:rsidRPr="0011244C">
        <w:t xml:space="preserve"> des Bildungsgangs Realschule, Integrierte Gesamtschule und Mittelstufenschule</w:t>
      </w:r>
      <w:r w:rsidRPr="002801AA">
        <w:rPr>
          <w:rStyle w:val="LDwichtigerText"/>
        </w:rPr>
        <w:t>.</w:t>
      </w:r>
      <w:r w:rsidRPr="003B6FB7">
        <w:t xml:space="preserve"> </w:t>
      </w:r>
      <w:r>
        <w:t xml:space="preserve">Der qualifizierende mittlere Abschluss </w:t>
      </w:r>
      <w:r w:rsidRPr="002801AA">
        <w:rPr>
          <w:rStyle w:val="LDwichtigerText"/>
        </w:rPr>
        <w:t>MAQ</w:t>
      </w:r>
      <w:r>
        <w:t xml:space="preserve"> entspricht dem mittleren Abschluss mit zusätzlicher Eignung für die gymnasiale Oberstufe GO bzw. das berufliche Gymnasium BGYM.</w:t>
      </w:r>
    </w:p>
    <w:p w14:paraId="5944CFCD" w14:textId="77777777" w:rsidR="002801AA" w:rsidRDefault="002801AA" w:rsidP="002801AA">
      <w:pPr>
        <w:pStyle w:val="LDTextinhalteingerckt"/>
      </w:pPr>
      <w:r>
        <w:t xml:space="preserve">Die </w:t>
      </w:r>
      <w:r w:rsidRPr="00F740FD">
        <w:t xml:space="preserve">Gleichstellung mit dem </w:t>
      </w:r>
      <w:r>
        <w:t>Mittleren Abschluss (</w:t>
      </w:r>
      <w:r w:rsidRPr="002801AA">
        <w:rPr>
          <w:rStyle w:val="LDwichtigerText"/>
        </w:rPr>
        <w:t>MA-G)</w:t>
      </w:r>
      <w:r>
        <w:t xml:space="preserve"> wird erteilt bei erfolgreicher Versetzung in die nächste Stufe (</w:t>
      </w:r>
      <w:r w:rsidRPr="00A560D8">
        <w:t>§ 55</w:t>
      </w:r>
      <w:r>
        <w:t xml:space="preserve"> VOBGM), in der Regel die E-Phase (Stufe 11), ohne Teilnahme an einer ZAA-Abschlussprüfung</w:t>
      </w:r>
      <w:commentRangeStart w:id="279"/>
      <w:r>
        <w:t>.</w:t>
      </w:r>
      <w:commentRangeEnd w:id="279"/>
      <w:r w:rsidR="00F57303">
        <w:rPr>
          <w:rStyle w:val="Kommentarzeichen"/>
          <w:color w:val="auto"/>
        </w:rPr>
        <w:commentReference w:id="279"/>
      </w:r>
    </w:p>
    <w:p w14:paraId="2A0CD0BA" w14:textId="6ED6ED52" w:rsidR="00B92A07" w:rsidRDefault="00B92A07" w:rsidP="002801AA">
      <w:pPr>
        <w:pStyle w:val="LDTextinhalteingerckt"/>
      </w:pPr>
      <w:r w:rsidRPr="00B92A07">
        <w:lastRenderedPageBreak/>
        <w:t>Bei Schülern mit der Förderung IB-GE oder IB-LER können im Förderzeitraum keine zielgleichen Abschlüsse wie z.</w:t>
      </w:r>
      <w:r>
        <w:t> </w:t>
      </w:r>
      <w:r w:rsidRPr="00B92A07">
        <w:t>B. der mittlere Abschluss (MA) vergeben werden. D.h. bei der Erfassung eines zielgleichen Abschlusses (z.</w:t>
      </w:r>
      <w:r>
        <w:t> </w:t>
      </w:r>
      <w:r w:rsidRPr="00B92A07">
        <w:t>B. HA oder MA) muss sichergestellt werden, dass der in der LUSD erfasste Zeitraum der IB-Förderung vor dem Abschlussdatum endet.</w:t>
      </w:r>
    </w:p>
    <w:p w14:paraId="3FE4C636" w14:textId="1CC83080" w:rsidR="002801AA" w:rsidRDefault="002801AA" w:rsidP="0017433A">
      <w:pPr>
        <w:pStyle w:val="berschrift3"/>
      </w:pPr>
      <w:bookmarkStart w:id="280" w:name="_Toc130807891"/>
      <w:bookmarkStart w:id="281" w:name="_Toc195248837"/>
      <w:bookmarkStart w:id="282" w:name="_Toc226530831"/>
      <w:commentRangeStart w:id="283"/>
      <w:r>
        <w:t>BAFL und GE</w:t>
      </w:r>
      <w:bookmarkEnd w:id="280"/>
      <w:bookmarkEnd w:id="281"/>
      <w:r w:rsidR="0047268C">
        <w:t xml:space="preserve"> </w:t>
      </w:r>
      <w:commentRangeEnd w:id="283"/>
      <w:r w:rsidR="0047268C">
        <w:rPr>
          <w:rStyle w:val="Kommentarzeichen"/>
          <w:rFonts w:eastAsiaTheme="minorHAnsi" w:cstheme="minorBidi"/>
          <w:bCs w:val="0"/>
          <w:color w:val="auto"/>
        </w:rPr>
        <w:commentReference w:id="283"/>
      </w:r>
      <w:r w:rsidR="00B92A07" w:rsidRPr="00B92A07">
        <w:t>bei Fördereintrag IB-LER bzw. IB-GE</w:t>
      </w:r>
      <w:bookmarkEnd w:id="282"/>
    </w:p>
    <w:p w14:paraId="4694DE2F" w14:textId="77777777" w:rsidR="002801AA" w:rsidRDefault="002801AA" w:rsidP="002801AA">
      <w:pPr>
        <w:pStyle w:val="LDTextinhalteingerckt"/>
      </w:pPr>
      <w:r w:rsidRPr="00642BD3">
        <w:t xml:space="preserve">In der </w:t>
      </w:r>
      <w:r w:rsidRPr="002801AA">
        <w:rPr>
          <w:rStyle w:val="LDwichtigerText"/>
        </w:rPr>
        <w:t>Sek 1</w:t>
      </w:r>
      <w:r w:rsidRPr="00642BD3">
        <w:t xml:space="preserve"> </w:t>
      </w:r>
      <w:r>
        <w:t>der allgemeinbildenden Schulformen können</w:t>
      </w:r>
      <w:r w:rsidRPr="00642BD3">
        <w:t xml:space="preserve"> für Schüler mit sonderpädagogischer Förderung </w:t>
      </w:r>
      <w:r>
        <w:t>in der inklusiven Beschulung (</w:t>
      </w:r>
      <w:r w:rsidRPr="002801AA">
        <w:rPr>
          <w:rStyle w:val="LDwichtigerText"/>
        </w:rPr>
        <w:t>IB</w:t>
      </w:r>
      <w:r>
        <w:t xml:space="preserve">) und einem entsprechenden sonderpädagogischen Fördereintrag IB-LER bzw. IB-GE </w:t>
      </w:r>
      <w:r w:rsidRPr="00642BD3">
        <w:t>die besonderen Abschlüsse der Förderschulen vergeb</w:t>
      </w:r>
      <w:r>
        <w:t>en werden:</w:t>
      </w:r>
    </w:p>
    <w:p w14:paraId="584F5898" w14:textId="70445C7B" w:rsidR="002801AA" w:rsidRDefault="002801AA" w:rsidP="00967C98">
      <w:pPr>
        <w:pStyle w:val="Aufzhlungeingerckt"/>
      </w:pPr>
      <w:r w:rsidRPr="002801AA">
        <w:rPr>
          <w:rStyle w:val="LDwichtigerText"/>
        </w:rPr>
        <w:t>Berufsorientierter Abschluss (Förderschwerpunkt Lernen)</w:t>
      </w:r>
      <w:r w:rsidRPr="002549DB">
        <w:t xml:space="preserve"> (</w:t>
      </w:r>
      <w:r w:rsidRPr="002801AA">
        <w:rPr>
          <w:rStyle w:val="LDwichtigerText"/>
        </w:rPr>
        <w:t>BAFL</w:t>
      </w:r>
      <w:r w:rsidRPr="002549DB">
        <w:t>)</w:t>
      </w:r>
      <w:r w:rsidR="00967C98">
        <w:br/>
      </w:r>
      <w:r>
        <w:t xml:space="preserve">Für Schüler, die keinen Abschluss erlangen, muss der Eintrag </w:t>
      </w:r>
      <w:r w:rsidR="00B26DC2">
        <w:rPr>
          <w:rStyle w:val="LDwichtigerText"/>
        </w:rPr>
        <w:t>ohne Berufsorientierten Abs</w:t>
      </w:r>
      <w:r w:rsidR="00B26DC2" w:rsidRPr="002801AA">
        <w:rPr>
          <w:rStyle w:val="LDwichtigerText"/>
        </w:rPr>
        <w:t>chluss aus der Schule mit Förderschwerpunkt Lernen (OLH)</w:t>
      </w:r>
      <w:r w:rsidR="00B26DC2" w:rsidRPr="00642BD3">
        <w:t xml:space="preserve"> </w:t>
      </w:r>
      <w:r w:rsidRPr="00642BD3">
        <w:t>zu</w:t>
      </w:r>
      <w:r>
        <w:t>gewiesen werden</w:t>
      </w:r>
      <w:r w:rsidRPr="00642BD3">
        <w:t>.</w:t>
      </w:r>
    </w:p>
    <w:p w14:paraId="563882F2" w14:textId="1DC88552" w:rsidR="002801AA" w:rsidRPr="00463683" w:rsidRDefault="002801AA" w:rsidP="00967C98">
      <w:pPr>
        <w:pStyle w:val="Aufzhlungeingerckt"/>
      </w:pPr>
      <w:r w:rsidRPr="002801AA">
        <w:rPr>
          <w:rStyle w:val="LDwichtigerText"/>
        </w:rPr>
        <w:t>Mit Abschluss aus der Schule mit Förderschwerpunkt geistige Entwicklung</w:t>
      </w:r>
      <w:r>
        <w:t xml:space="preserve"> </w:t>
      </w:r>
      <w:r w:rsidRPr="004350F2">
        <w:t>(</w:t>
      </w:r>
      <w:r w:rsidRPr="002801AA">
        <w:rPr>
          <w:rStyle w:val="LDwichtigerText"/>
        </w:rPr>
        <w:t>GE</w:t>
      </w:r>
      <w:r>
        <w:t>)</w:t>
      </w:r>
      <w:r w:rsidR="00967C98">
        <w:br/>
      </w:r>
      <w:r w:rsidRPr="0011244C">
        <w:t>Für Schüler, die den Bildungsgang mit Förderschwerpunkt geistige Entwicklung abgeschlossen haben und</w:t>
      </w:r>
      <w:r w:rsidRPr="002801AA">
        <w:rPr>
          <w:rStyle w:val="LDwichtigerText"/>
        </w:rPr>
        <w:t xml:space="preserve"> </w:t>
      </w:r>
      <w:r w:rsidRPr="0011244C">
        <w:t>das allgemeinbildende</w:t>
      </w:r>
      <w:r w:rsidRPr="002801AA">
        <w:rPr>
          <w:rStyle w:val="LDwichtigerText"/>
        </w:rPr>
        <w:t xml:space="preserve"> </w:t>
      </w:r>
      <w:r w:rsidRPr="0011244C">
        <w:t>Schulsystem verlassen.</w:t>
      </w:r>
      <w:bookmarkEnd w:id="6"/>
      <w:bookmarkEnd w:id="5"/>
    </w:p>
    <w:sectPr w:rsidR="002801AA" w:rsidRPr="00463683" w:rsidSect="00967C98">
      <w:pgSz w:w="11906" w:h="16838"/>
      <w:pgMar w:top="1134" w:right="1134" w:bottom="567" w:left="1134" w:header="425" w:footer="57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Richter, Alexander (HMKB)" w:date="2026-01-27T10:01:00Z" w:initials="RA(">
    <w:p w14:paraId="19AA331C" w14:textId="77777777" w:rsidR="000871AA" w:rsidRDefault="000871AA" w:rsidP="000871AA">
      <w:pPr>
        <w:pStyle w:val="Kommentartext"/>
      </w:pPr>
      <w:r>
        <w:rPr>
          <w:rStyle w:val="Kommentarzeichen"/>
        </w:rPr>
        <w:annotationRef/>
      </w:r>
      <w:r>
        <w:t>Hier bitte noch den folgenden Absatz voranstellen:</w:t>
      </w:r>
    </w:p>
    <w:p w14:paraId="31778453" w14:textId="77777777" w:rsidR="000871AA" w:rsidRDefault="000871AA" w:rsidP="000871AA">
      <w:pPr>
        <w:pStyle w:val="Kommentartext"/>
      </w:pPr>
    </w:p>
    <w:p w14:paraId="511C451C" w14:textId="77777777" w:rsidR="000871AA" w:rsidRPr="00560C95" w:rsidRDefault="000871AA" w:rsidP="000871AA">
      <w:pPr>
        <w:pStyle w:val="Kommentartext"/>
        <w:rPr>
          <w:i/>
          <w:iCs/>
        </w:rPr>
      </w:pPr>
      <w:r w:rsidRPr="00560C95">
        <w:rPr>
          <w:rFonts w:cs="Arial"/>
          <w:i/>
          <w:iCs/>
        </w:rPr>
        <w:t>Auf der Grundlage des Erlasses über die Durchführung der Abschlussstatistik vom 31. August 2025 (</w:t>
      </w:r>
      <w:hyperlink r:id="rId1" w:history="1">
        <w:r w:rsidRPr="00560C95">
          <w:rPr>
            <w:rStyle w:val="Hyperlink"/>
            <w:rFonts w:cs="Arial"/>
            <w:i/>
            <w:iCs/>
          </w:rPr>
          <w:t>ABl. Nr. 11/25 S. 685</w:t>
        </w:r>
      </w:hyperlink>
      <w:r w:rsidRPr="00560C95">
        <w:rPr>
          <w:rFonts w:cs="Arial"/>
          <w:i/>
          <w:iCs/>
        </w:rPr>
        <w:t xml:space="preserve"> / Gült. Verz. Nr. 7200) wird an öffentlichen Schulen und an Ersatzschulen in Hessen, mit Ausnahme der Grundschulen, jährlich eine Erhebung zu Abgängerinnen und Abgängern sowie Absolventinnen und Absolventen durchgeführt.</w:t>
      </w:r>
    </w:p>
    <w:p w14:paraId="20A7038B" w14:textId="44941EA9" w:rsidR="000871AA" w:rsidRDefault="000871AA">
      <w:pPr>
        <w:pStyle w:val="Kommentartext"/>
      </w:pPr>
    </w:p>
  </w:comment>
  <w:comment w:id="12" w:author="Richter, Alexander (HMKB)" w:date="2026-01-27T10:01:00Z" w:initials="RA(">
    <w:p w14:paraId="133C5845" w14:textId="77777777" w:rsidR="008C2E53" w:rsidRDefault="008C2E53" w:rsidP="008C2E53">
      <w:pPr>
        <w:pStyle w:val="Kommentartext"/>
      </w:pPr>
      <w:r>
        <w:rPr>
          <w:rStyle w:val="Kommentarzeichen"/>
        </w:rPr>
        <w:annotationRef/>
      </w:r>
      <w:r>
        <w:t xml:space="preserve">Die Worte </w:t>
      </w:r>
    </w:p>
    <w:p w14:paraId="0D12FE93" w14:textId="77777777" w:rsidR="008C2E53" w:rsidRDefault="008C2E53" w:rsidP="008C2E53">
      <w:pPr>
        <w:pStyle w:val="Kommentartext"/>
      </w:pPr>
    </w:p>
    <w:p w14:paraId="2CBD0706" w14:textId="77777777" w:rsidR="008C2E53" w:rsidRPr="00560C95" w:rsidRDefault="008C2E53" w:rsidP="008C2E53">
      <w:pPr>
        <w:pStyle w:val="Kommentartext"/>
        <w:rPr>
          <w:rFonts w:cs="Arial"/>
          <w:i/>
          <w:iCs/>
        </w:rPr>
      </w:pPr>
      <w:r w:rsidRPr="00560C95">
        <w:rPr>
          <w:rFonts w:cs="Arial"/>
          <w:i/>
          <w:iCs/>
        </w:rPr>
        <w:t>geändert durch Gesetz vom 28. März 2023 (GVBl. S.183)</w:t>
      </w:r>
    </w:p>
    <w:p w14:paraId="6AC33ECE" w14:textId="77777777" w:rsidR="008C2E53" w:rsidRDefault="008C2E53" w:rsidP="008C2E53">
      <w:pPr>
        <w:pStyle w:val="Kommentartext"/>
        <w:rPr>
          <w:rFonts w:cs="Arial"/>
        </w:rPr>
      </w:pPr>
    </w:p>
    <w:p w14:paraId="5F4D4591" w14:textId="77777777" w:rsidR="008C2E53" w:rsidRDefault="008C2E53" w:rsidP="008C2E53">
      <w:pPr>
        <w:pStyle w:val="Kommentartext"/>
        <w:rPr>
          <w:rFonts w:cs="Arial"/>
        </w:rPr>
      </w:pPr>
      <w:r>
        <w:rPr>
          <w:rFonts w:cs="Arial"/>
        </w:rPr>
        <w:t xml:space="preserve">bitte durch folgende Worte ersetzen: </w:t>
      </w:r>
    </w:p>
    <w:p w14:paraId="3272B89F" w14:textId="77777777" w:rsidR="008C2E53" w:rsidRDefault="008C2E53" w:rsidP="008C2E53">
      <w:pPr>
        <w:pStyle w:val="Kommentartext"/>
        <w:rPr>
          <w:rFonts w:cs="Arial"/>
        </w:rPr>
      </w:pPr>
    </w:p>
    <w:p w14:paraId="762189A5" w14:textId="77777777" w:rsidR="008C2E53" w:rsidRPr="00560C95" w:rsidRDefault="008C2E53" w:rsidP="008C2E53">
      <w:pPr>
        <w:pStyle w:val="Kommentartext"/>
        <w:rPr>
          <w:rFonts w:cs="Arial"/>
          <w:b/>
          <w:bCs/>
          <w:i/>
          <w:iCs/>
        </w:rPr>
      </w:pPr>
      <w:r w:rsidRPr="00560C95">
        <w:rPr>
          <w:rFonts w:cs="Arial"/>
          <w:i/>
          <w:iCs/>
        </w:rPr>
        <w:t>zuletzt geändert durch Gesetz vom 30. Juni 2025 (GVBI. 2025 Nr. 38)</w:t>
      </w:r>
    </w:p>
    <w:p w14:paraId="29DBEBB9" w14:textId="7FAA6FA1" w:rsidR="008C2E53" w:rsidRDefault="008C2E53">
      <w:pPr>
        <w:pStyle w:val="Kommentartext"/>
      </w:pPr>
    </w:p>
  </w:comment>
  <w:comment w:id="16" w:author="Richter, Alexander (HMKB)" w:date="2026-01-27T10:04:00Z" w:initials="RA(">
    <w:p w14:paraId="33656B03" w14:textId="12661A8E" w:rsidR="008C2E53" w:rsidRDefault="008C2E53">
      <w:pPr>
        <w:pStyle w:val="Kommentartext"/>
      </w:pPr>
      <w:r>
        <w:rPr>
          <w:rStyle w:val="Kommentarzeichen"/>
        </w:rPr>
        <w:annotationRef/>
      </w:r>
      <w:r w:rsidRPr="00560C95">
        <w:rPr>
          <w:i/>
          <w:iCs/>
        </w:rPr>
        <w:t>Abgänger/innen</w:t>
      </w:r>
      <w:r>
        <w:t xml:space="preserve"> bitte entfernen. (Das passt nicht zu den anderen Überschriften in der Anleitung.)</w:t>
      </w:r>
    </w:p>
  </w:comment>
  <w:comment w:id="17" w:author="Richter, Alexander (HMKB)" w:date="2026-01-27T10:13:00Z" w:initials="RA(">
    <w:p w14:paraId="4932D02B" w14:textId="77777777" w:rsidR="00B45FB2" w:rsidRDefault="00B45FB2" w:rsidP="00B45FB2">
      <w:pPr>
        <w:pStyle w:val="Kommentartext"/>
      </w:pPr>
      <w:r>
        <w:rPr>
          <w:rStyle w:val="Kommentarzeichen"/>
        </w:rPr>
        <w:annotationRef/>
      </w:r>
      <w:r>
        <w:t>Diesen Text eventuell durch den nachfolgenden Text ersetzen:</w:t>
      </w:r>
    </w:p>
    <w:p w14:paraId="3D68CD13" w14:textId="77777777" w:rsidR="00B45FB2" w:rsidRDefault="00B45FB2" w:rsidP="00B45FB2">
      <w:pPr>
        <w:pStyle w:val="Kommentartext"/>
      </w:pPr>
    </w:p>
    <w:p w14:paraId="7890285E" w14:textId="77777777" w:rsidR="00B45FB2" w:rsidRDefault="00B45FB2" w:rsidP="00B45FB2">
      <w:pPr>
        <w:pStyle w:val="LDTextinhalt"/>
        <w:jc w:val="both"/>
      </w:pPr>
      <w:r>
        <w:t xml:space="preserve">Die Abschlussstatistik wird jährlich </w:t>
      </w:r>
      <w:r w:rsidRPr="003C3CF6">
        <w:t xml:space="preserve">an </w:t>
      </w:r>
      <w:r w:rsidRPr="003C3CF6">
        <w:rPr>
          <w:rFonts w:hint="cs"/>
        </w:rPr>
        <w:t>ö</w:t>
      </w:r>
      <w:r w:rsidRPr="003C3CF6">
        <w:t>ffentlichen Schulen und an Ersatzschulen in Hessen</w:t>
      </w:r>
      <w:r>
        <w:t xml:space="preserve"> –</w:t>
      </w:r>
      <w:r w:rsidRPr="003C3CF6">
        <w:t xml:space="preserve"> mit Ausnahme der Grundschulen</w:t>
      </w:r>
      <w:r>
        <w:t xml:space="preserve"> – durchgeführt</w:t>
      </w:r>
      <w:r w:rsidRPr="003C3CF6">
        <w:t>.</w:t>
      </w:r>
      <w:r>
        <w:t xml:space="preserve"> </w:t>
      </w:r>
      <w:r w:rsidRPr="00E26CA1">
        <w:t xml:space="preserve">Stichtag der Erhebung </w:t>
      </w:r>
      <w:r>
        <w:t xml:space="preserve">zur Abschlussstatistik </w:t>
      </w:r>
      <w:r w:rsidRPr="00E26CA1">
        <w:t xml:space="preserve">ist </w:t>
      </w:r>
      <w:r>
        <w:t xml:space="preserve">grundsätzlich </w:t>
      </w:r>
      <w:r w:rsidRPr="00E26CA1">
        <w:t xml:space="preserve">der Samstag </w:t>
      </w:r>
      <w:r>
        <w:t xml:space="preserve">in </w:t>
      </w:r>
      <w:r w:rsidRPr="00E26CA1">
        <w:t>der ersten Sommerferienwoche.</w:t>
      </w:r>
      <w:r>
        <w:t xml:space="preserve"> Die Erhebung erfolgt in der Regel in den sechs Wochen vor dem Stichtag. Der </w:t>
      </w:r>
      <w:r w:rsidRPr="00E26CA1">
        <w:t>genaue Zeitr</w:t>
      </w:r>
      <w:r>
        <w:t>aum</w:t>
      </w:r>
      <w:r w:rsidRPr="00E26CA1">
        <w:t xml:space="preserve"> der Erhebung </w:t>
      </w:r>
      <w:r>
        <w:t xml:space="preserve">sowie der Stichtag werden </w:t>
      </w:r>
      <w:r w:rsidRPr="00E26CA1">
        <w:t>jährlich</w:t>
      </w:r>
      <w:r>
        <w:t xml:space="preserve"> vor Erhebungsbeginn durch das HMKB mit einem Schreiben an die Staatlichen Schulämter bekannt gegeben</w:t>
      </w:r>
      <w:r w:rsidRPr="00E26CA1">
        <w:t xml:space="preserve">. </w:t>
      </w:r>
    </w:p>
    <w:p w14:paraId="4D698F84" w14:textId="77777777" w:rsidR="00B45FB2" w:rsidRPr="00E26CA1" w:rsidRDefault="00B45FB2" w:rsidP="00B45FB2">
      <w:pPr>
        <w:pStyle w:val="LDTextinhalt"/>
        <w:jc w:val="both"/>
      </w:pPr>
      <w:r>
        <w:t>Die Schulen sind angehalten alle in dieser Anleitung aufgef</w:t>
      </w:r>
      <w:r>
        <w:rPr>
          <w:rFonts w:hint="cs"/>
        </w:rPr>
        <w:t>ü</w:t>
      </w:r>
      <w:r>
        <w:t>hrten Abschlusseintr</w:t>
      </w:r>
      <w:r>
        <w:rPr>
          <w:rFonts w:hint="cs"/>
        </w:rPr>
        <w:t>ä</w:t>
      </w:r>
      <w:r>
        <w:t>ge w</w:t>
      </w:r>
      <w:r>
        <w:rPr>
          <w:rFonts w:hint="cs"/>
        </w:rPr>
        <w:t>ä</w:t>
      </w:r>
      <w:r>
        <w:t xml:space="preserve">hrend des Erhebungszeitraums zu erfassen und mit Hilfe des </w:t>
      </w:r>
      <w:r w:rsidRPr="00086EF3">
        <w:t>LUSD-Bericht</w:t>
      </w:r>
      <w:r>
        <w:t>s</w:t>
      </w:r>
      <w:r w:rsidRPr="00086EF3">
        <w:t xml:space="preserve"> </w:t>
      </w:r>
      <w:r w:rsidRPr="00086EF3">
        <w:rPr>
          <w:rFonts w:hint="cs"/>
        </w:rPr>
        <w:t>„</w:t>
      </w:r>
      <w:r w:rsidRPr="00086EF3">
        <w:t>Pr</w:t>
      </w:r>
      <w:r w:rsidRPr="00086EF3">
        <w:rPr>
          <w:rFonts w:hint="cs"/>
        </w:rPr>
        <w:t>ü</w:t>
      </w:r>
      <w:r w:rsidRPr="00086EF3">
        <w:t>fbericht Abschlussstatistik</w:t>
      </w:r>
      <w:r w:rsidRPr="00086EF3">
        <w:rPr>
          <w:rFonts w:hint="cs"/>
        </w:rPr>
        <w:t>“</w:t>
      </w:r>
      <w:r w:rsidRPr="00086EF3">
        <w:t xml:space="preserve"> </w:t>
      </w:r>
      <w:r>
        <w:t>zu pr</w:t>
      </w:r>
      <w:r>
        <w:rPr>
          <w:rFonts w:hint="cs"/>
        </w:rPr>
        <w:t>ü</w:t>
      </w:r>
      <w:r>
        <w:t>fen. Der</w:t>
      </w:r>
      <w:r w:rsidRPr="00086EF3">
        <w:t xml:space="preserve"> Pr</w:t>
      </w:r>
      <w:r w:rsidRPr="00086EF3">
        <w:rPr>
          <w:rFonts w:hint="cs"/>
        </w:rPr>
        <w:t>ü</w:t>
      </w:r>
      <w:r w:rsidRPr="00086EF3">
        <w:t>fbricht</w:t>
      </w:r>
      <w:r>
        <w:t xml:space="preserve"> findet sich</w:t>
      </w:r>
      <w:r w:rsidRPr="00086EF3">
        <w:t xml:space="preserve"> in der LUSD unter: EXTRAS &gt; BERICHTE &gt; STANDARDBERICHTE &gt; STATISTIK &gt; ABSCHLUSSSTATISTIK &gt; PR</w:t>
      </w:r>
      <w:r w:rsidRPr="00086EF3">
        <w:rPr>
          <w:rFonts w:hint="cs"/>
        </w:rPr>
        <w:t>Ü</w:t>
      </w:r>
      <w:r w:rsidRPr="00086EF3">
        <w:t>FBERICHT ABSCHLUSSSTATISTIK.</w:t>
      </w:r>
      <w:r>
        <w:t xml:space="preserve"> Der Prüfbericht spiegelt mögliche Datenfehler und Auffälligkeiten an Sie zurück. Während des Erhebungszeitraums wird der Prüfbericht in jeder Nacht aktualisiert, so dass Sie prüfen können </w:t>
      </w:r>
      <w:r w:rsidRPr="00E26CA1">
        <w:t>ob Ihre Änderungen</w:t>
      </w:r>
      <w:r>
        <w:t xml:space="preserve"> oder Korrekturen</w:t>
      </w:r>
      <w:r w:rsidRPr="00E26CA1">
        <w:t xml:space="preserve"> in der LUSD </w:t>
      </w:r>
      <w:r>
        <w:t>vo</w:t>
      </w:r>
      <w:r w:rsidRPr="00E26CA1">
        <w:t>m Vortag erfolgreich waren.</w:t>
      </w:r>
    </w:p>
    <w:p w14:paraId="65B38E0C" w14:textId="77777777" w:rsidR="00B45FB2" w:rsidRDefault="00B45FB2" w:rsidP="00B45FB2">
      <w:pPr>
        <w:pStyle w:val="LDTextinhalt"/>
        <w:jc w:val="both"/>
      </w:pPr>
      <w:r>
        <w:t>Die Datenerfassung gilt ebenfalls f</w:t>
      </w:r>
      <w:r>
        <w:rPr>
          <w:rFonts w:hint="cs"/>
        </w:rPr>
        <w:t>ü</w:t>
      </w:r>
      <w:r>
        <w:t>r ehemalige Sch</w:t>
      </w:r>
      <w:r>
        <w:rPr>
          <w:rFonts w:hint="cs"/>
        </w:rPr>
        <w:t>ü</w:t>
      </w:r>
      <w:r>
        <w:t>lerinnen und Sch</w:t>
      </w:r>
      <w:r>
        <w:rPr>
          <w:rFonts w:hint="cs"/>
        </w:rPr>
        <w:t>ü</w:t>
      </w:r>
      <w:r>
        <w:t>ler, denen f</w:t>
      </w:r>
      <w:r>
        <w:rPr>
          <w:rFonts w:hint="cs"/>
        </w:rPr>
        <w:t>ü</w:t>
      </w:r>
      <w:r>
        <w:t xml:space="preserve">r das aktuelle Schuljahr noch kein entsprechender Abschlusseintrag in der LUSD zugewiesen wurde. </w:t>
      </w:r>
    </w:p>
    <w:p w14:paraId="345D4D0F" w14:textId="77777777" w:rsidR="00B45FB2" w:rsidRPr="00E26CA1" w:rsidRDefault="00B45FB2" w:rsidP="00B45FB2">
      <w:pPr>
        <w:pStyle w:val="LDTextinhalt"/>
        <w:jc w:val="both"/>
      </w:pPr>
      <w:r w:rsidRPr="00E26CA1">
        <w:t xml:space="preserve">Ziel ist es, dass alle Abschlussdaten </w:t>
      </w:r>
      <w:r w:rsidRPr="00E26CA1">
        <w:rPr>
          <w:rStyle w:val="LDwichtigerText"/>
        </w:rPr>
        <w:t xml:space="preserve">zum Stichtag vollständig und korrekt </w:t>
      </w:r>
      <w:r w:rsidRPr="00E26CA1">
        <w:t xml:space="preserve">vorliegen. Um dies zu gewährleisten, werden Sie aufgerufen Ihre Daten so </w:t>
      </w:r>
      <w:r w:rsidRPr="00E26CA1">
        <w:rPr>
          <w:rStyle w:val="LDwichtigerText"/>
        </w:rPr>
        <w:t>früh wie möglich vor Stichtag</w:t>
      </w:r>
      <w:r w:rsidRPr="00E26CA1">
        <w:t xml:space="preserve"> zu erfassen und bereits während der Erhebung </w:t>
      </w:r>
      <w:r>
        <w:t xml:space="preserve">genau </w:t>
      </w:r>
      <w:r w:rsidRPr="00E26CA1">
        <w:t xml:space="preserve">zu prüfen, damit </w:t>
      </w:r>
      <w:r>
        <w:t xml:space="preserve">für </w:t>
      </w:r>
      <w:r w:rsidRPr="00E26CA1">
        <w:t xml:space="preserve">Sie ausreichend Zeit </w:t>
      </w:r>
      <w:r>
        <w:t xml:space="preserve">besteht, </w:t>
      </w:r>
      <w:r w:rsidRPr="00E26CA1">
        <w:t xml:space="preserve">eventuelle Datenfehler </w:t>
      </w:r>
      <w:r w:rsidRPr="00E26CA1">
        <w:rPr>
          <w:rStyle w:val="LDwichtigerText"/>
        </w:rPr>
        <w:t>noch vor Stichtag</w:t>
      </w:r>
      <w:r w:rsidRPr="00E26CA1">
        <w:t xml:space="preserve"> in der LUSD </w:t>
      </w:r>
      <w:r>
        <w:t xml:space="preserve">zu </w:t>
      </w:r>
      <w:r w:rsidRPr="00E26CA1">
        <w:t xml:space="preserve">korrigieren. </w:t>
      </w:r>
    </w:p>
    <w:p w14:paraId="5A4EC109" w14:textId="2B39CCA8" w:rsidR="00B45FB2" w:rsidRDefault="00B45FB2" w:rsidP="00B45FB2">
      <w:pPr>
        <w:pStyle w:val="LDTextinhalt"/>
        <w:jc w:val="both"/>
      </w:pPr>
      <w:r w:rsidRPr="00E26CA1">
        <w:t xml:space="preserve">Während der Erhebung werden die aus der LUSD übernommenen Abschlusseinträge ebenfalls von den Staatlichen Schulämtern und dem Hessischen Statistischen Landesamt geprüft. Zudem werden Ihnen Hinweise zur laufenden Erhebung von den Schulämtern an Ihr </w:t>
      </w:r>
      <w:r w:rsidRPr="00E26CA1">
        <w:rPr>
          <w:rStyle w:val="LDwichtigerText"/>
        </w:rPr>
        <w:t>Landespostfach</w:t>
      </w:r>
      <w:r w:rsidRPr="00E26CA1">
        <w:t xml:space="preserve"> weitergeleitet</w:t>
      </w:r>
      <w:r>
        <w:t>.</w:t>
      </w:r>
    </w:p>
  </w:comment>
  <w:comment w:id="24" w:author="Richter, Alexander (HMKB)" w:date="2026-01-27T10:14:00Z" w:initials="RA(">
    <w:p w14:paraId="137790D6" w14:textId="47280E0A" w:rsidR="00B45FB2" w:rsidRDefault="00B45FB2">
      <w:pPr>
        <w:pStyle w:val="Kommentartext"/>
      </w:pPr>
      <w:r>
        <w:rPr>
          <w:rStyle w:val="Kommentarzeichen"/>
        </w:rPr>
        <w:annotationRef/>
      </w:r>
      <w:r w:rsidRPr="00B45FB2">
        <w:t>Hier bitte</w:t>
      </w:r>
      <w:r>
        <w:t xml:space="preserve"> noch einen weiteren Punkt</w:t>
      </w:r>
      <w:r>
        <w:rPr>
          <w:i/>
          <w:iCs/>
        </w:rPr>
        <w:t xml:space="preserve"> </w:t>
      </w:r>
      <w:r w:rsidRPr="00706D39">
        <w:rPr>
          <w:i/>
          <w:iCs/>
        </w:rPr>
        <w:t>Beratungstermine</w:t>
      </w:r>
      <w:r>
        <w:rPr>
          <w:i/>
          <w:iCs/>
        </w:rPr>
        <w:t xml:space="preserve"> </w:t>
      </w:r>
      <w:r w:rsidRPr="00B45FB2">
        <w:t>einfügen</w:t>
      </w:r>
      <w:r>
        <w:t>.</w:t>
      </w:r>
    </w:p>
  </w:comment>
  <w:comment w:id="45" w:author="Richter, Alexander (HMKB)" w:date="2026-01-27T10:17:00Z" w:initials="RA(">
    <w:p w14:paraId="7E517F03" w14:textId="77777777" w:rsidR="004D72F2" w:rsidRDefault="004D72F2">
      <w:pPr>
        <w:pStyle w:val="Kommentartext"/>
      </w:pPr>
      <w:r>
        <w:rPr>
          <w:rStyle w:val="Kommentarzeichen"/>
        </w:rPr>
        <w:annotationRef/>
      </w:r>
      <w:r>
        <w:t xml:space="preserve">Dass ein Abschluss </w:t>
      </w:r>
      <w:r w:rsidRPr="004D72F2">
        <w:rPr>
          <w:u w:val="single"/>
        </w:rPr>
        <w:t>erst beim Abgang</w:t>
      </w:r>
      <w:r>
        <w:t xml:space="preserve"> vergeben werden kann, ist streng genommen kein Alleinstellungsmerkmal des SFHR. </w:t>
      </w:r>
    </w:p>
    <w:p w14:paraId="780CF020" w14:textId="6B061B3A" w:rsidR="004D72F2" w:rsidRDefault="004D72F2">
      <w:pPr>
        <w:pStyle w:val="Kommentartext"/>
      </w:pPr>
      <w:r>
        <w:t>Ähnlich verhält es sich beispielsweise auch beim OHA bzw. OLH oder ABB. Diese „Abschlüsse“ können ebenfalls erst bei Abgang zugewiesen werden.</w:t>
      </w:r>
    </w:p>
  </w:comment>
  <w:comment w:id="46" w:author="Richter, Alexander (HMKB)" w:date="2026-03-13T07:34:00Z" w:initials="RA(">
    <w:p w14:paraId="7F67A654" w14:textId="778BC620" w:rsidR="00C91AFF" w:rsidRDefault="00C91AFF">
      <w:pPr>
        <w:pStyle w:val="Kommentartext"/>
      </w:pPr>
      <w:r>
        <w:rPr>
          <w:rStyle w:val="Kommentarzeichen"/>
        </w:rPr>
        <w:annotationRef/>
      </w:r>
      <w:r>
        <w:t>Bitte „OLH“ statt „OHL“ schreiben.</w:t>
      </w:r>
    </w:p>
  </w:comment>
  <w:comment w:id="85" w:author="Richter, Alexander (HMKB)" w:date="2026-01-27T10:23:00Z" w:initials="RA(">
    <w:p w14:paraId="6B5D5EC1" w14:textId="41C1666A" w:rsidR="001A3CA2" w:rsidRDefault="001A3CA2">
      <w:pPr>
        <w:pStyle w:val="Kommentartext"/>
      </w:pPr>
      <w:r>
        <w:rPr>
          <w:rStyle w:val="Kommentarzeichen"/>
        </w:rPr>
        <w:annotationRef/>
      </w:r>
      <w:r>
        <w:t>Für das genaue Vorgehen könnte man hier noch einmal auf das Kapitel 2.2. verweisen.</w:t>
      </w:r>
    </w:p>
  </w:comment>
  <w:comment w:id="109" w:author="Richter, Alexander (HMKB)" w:date="2026-01-27T10:24:00Z" w:initials="RA(">
    <w:p w14:paraId="3B1E8FFF" w14:textId="5246F301" w:rsidR="00DA5B56" w:rsidRDefault="00DA5B56">
      <w:pPr>
        <w:pStyle w:val="Kommentartext"/>
      </w:pPr>
      <w:r>
        <w:rPr>
          <w:rStyle w:val="Kommentarzeichen"/>
        </w:rPr>
        <w:annotationRef/>
      </w:r>
      <w:r>
        <w:t xml:space="preserve">Könnte man </w:t>
      </w:r>
      <w:r w:rsidRPr="00C37C20">
        <w:rPr>
          <w:i/>
          <w:iCs/>
        </w:rPr>
        <w:t>„Schüler/innen“</w:t>
      </w:r>
      <w:r>
        <w:t xml:space="preserve"> </w:t>
      </w:r>
      <w:r w:rsidRPr="00C37C20">
        <w:rPr>
          <w:i/>
          <w:iCs/>
        </w:rPr>
        <w:t>in „Schülerinnen und Schüler“</w:t>
      </w:r>
      <w:r>
        <w:t xml:space="preserve"> ändern? Dann wäre die Überschrift hier identisch zu der im Prüfbericht.</w:t>
      </w:r>
    </w:p>
  </w:comment>
  <w:comment w:id="113" w:author="Richter, Alexander (HMKB)" w:date="2026-01-27T10:33:00Z" w:initials="RA(">
    <w:p w14:paraId="7B6BCBB1" w14:textId="77777777" w:rsidR="0040294D" w:rsidRDefault="0040294D">
      <w:pPr>
        <w:pStyle w:val="Kommentartext"/>
      </w:pPr>
      <w:r>
        <w:rPr>
          <w:rStyle w:val="Kommentarzeichen"/>
        </w:rPr>
        <w:annotationRef/>
      </w:r>
      <w:r>
        <w:t>Hierunter bitte noch einen weiteren Absatz einfügen:</w:t>
      </w:r>
    </w:p>
    <w:p w14:paraId="57E7D7C7" w14:textId="77777777" w:rsidR="0040294D" w:rsidRDefault="0040294D">
      <w:pPr>
        <w:pStyle w:val="Kommentartext"/>
      </w:pPr>
    </w:p>
    <w:p w14:paraId="1C769A37" w14:textId="3B396D95" w:rsidR="0040294D" w:rsidRPr="00CF6645" w:rsidRDefault="0040294D" w:rsidP="0040294D">
      <w:pPr>
        <w:pStyle w:val="Kommentartext"/>
        <w:rPr>
          <w:i/>
          <w:iCs/>
        </w:rPr>
      </w:pPr>
      <w:r w:rsidRPr="00CF6645">
        <w:rPr>
          <w:i/>
          <w:iCs/>
        </w:rPr>
        <w:t xml:space="preserve">Bei Schülerinnen und Schülern </w:t>
      </w:r>
      <w:r>
        <w:rPr>
          <w:i/>
          <w:iCs/>
        </w:rPr>
        <w:t xml:space="preserve">mit der </w:t>
      </w:r>
      <w:r w:rsidRPr="00CF6645">
        <w:rPr>
          <w:i/>
          <w:iCs/>
        </w:rPr>
        <w:t xml:space="preserve">Förderung IB-GE oder IB-LER können nur die Abschlusseinträge GE bzw. BAFL und OLH vergeben werden. </w:t>
      </w:r>
      <w:r>
        <w:rPr>
          <w:i/>
          <w:iCs/>
        </w:rPr>
        <w:t xml:space="preserve">Zielgleiche Abschlüsse wie beispielsweise </w:t>
      </w:r>
      <w:r w:rsidRPr="00CF6645">
        <w:rPr>
          <w:i/>
          <w:iCs/>
        </w:rPr>
        <w:t>der Hauptschulabschluss (HA) oder der mittlere Abschluss (MA)</w:t>
      </w:r>
      <w:r>
        <w:rPr>
          <w:i/>
          <w:iCs/>
        </w:rPr>
        <w:t xml:space="preserve"> dürfen dagegen nicht vergeben werden, s</w:t>
      </w:r>
      <w:r w:rsidRPr="00CF6645">
        <w:rPr>
          <w:i/>
          <w:iCs/>
        </w:rPr>
        <w:t xml:space="preserve">olange eine Förderung in IB-GE oder IB-LER </w:t>
      </w:r>
      <w:r>
        <w:rPr>
          <w:i/>
          <w:iCs/>
        </w:rPr>
        <w:t>besteht. Wird ein zielgleicher Abschluss wie z.B. der HA oder MA als auffällig angezeigt, ist zu prüfen, ob das Datum des Abschlusses in den IB-Förderzeitraum fällt. In diesem Fall wäre entweder der Förderzeitraum oder der Abschlusseintrag anzupassen.</w:t>
      </w:r>
    </w:p>
    <w:p w14:paraId="50E2D586" w14:textId="77777777" w:rsidR="0040294D" w:rsidRDefault="0040294D">
      <w:pPr>
        <w:pStyle w:val="Kommentartext"/>
      </w:pPr>
    </w:p>
    <w:p w14:paraId="274422C1" w14:textId="77777777" w:rsidR="0040294D" w:rsidRDefault="0040294D">
      <w:pPr>
        <w:pStyle w:val="Kommentartext"/>
      </w:pPr>
    </w:p>
    <w:p w14:paraId="02AB5D5C" w14:textId="4A9DFB42" w:rsidR="0040294D" w:rsidRDefault="0040294D">
      <w:pPr>
        <w:pStyle w:val="Kommentartext"/>
      </w:pPr>
    </w:p>
  </w:comment>
  <w:comment w:id="156" w:author="Richter, Alexander (HMKB)" w:date="2026-01-27T10:44:00Z" w:initials="RA(">
    <w:p w14:paraId="03ADA562" w14:textId="77777777" w:rsidR="002661E9" w:rsidRDefault="002661E9" w:rsidP="002661E9">
      <w:pPr>
        <w:pStyle w:val="Kommentartext"/>
      </w:pPr>
      <w:r>
        <w:rPr>
          <w:rStyle w:val="Kommentarzeichen"/>
        </w:rPr>
        <w:annotationRef/>
      </w:r>
      <w:r>
        <w:t>Eventuell könnte man hierzu eine erläuternde Fußnote einfügen:</w:t>
      </w:r>
    </w:p>
    <w:p w14:paraId="37AE5461" w14:textId="77777777" w:rsidR="002661E9" w:rsidRDefault="002661E9" w:rsidP="002661E9">
      <w:pPr>
        <w:pStyle w:val="Kommentartext"/>
      </w:pPr>
    </w:p>
    <w:p w14:paraId="35E7D46C" w14:textId="77777777" w:rsidR="002661E9" w:rsidRPr="00020EB5" w:rsidRDefault="002661E9" w:rsidP="002661E9">
      <w:pPr>
        <w:pStyle w:val="Kommentartext"/>
        <w:rPr>
          <w:i/>
          <w:iCs/>
        </w:rPr>
      </w:pPr>
      <w:r w:rsidRPr="00020EB5">
        <w:rPr>
          <w:i/>
          <w:iCs/>
        </w:rPr>
        <w:t>Ein Abgang eines ausländischen Gastschülers</w:t>
      </w:r>
      <w:r>
        <w:rPr>
          <w:i/>
          <w:iCs/>
        </w:rPr>
        <w:t xml:space="preserve"> (ABAG)</w:t>
      </w:r>
      <w:r w:rsidRPr="00020EB5">
        <w:rPr>
          <w:i/>
          <w:iCs/>
        </w:rPr>
        <w:t xml:space="preserve"> liegt beispielsweise dann vor, wenn ein ausländischer Austauschschüler die Schule nach Beendigung des Austauschprogramms verlässt ohne an der Schule einen regulären Abschluss erworben zu haben. </w:t>
      </w:r>
      <w:r>
        <w:rPr>
          <w:i/>
          <w:iCs/>
        </w:rPr>
        <w:t>Der ABAG kann nur für allgemeinbildende Schulformen erfasst werden.</w:t>
      </w:r>
    </w:p>
    <w:p w14:paraId="1E2B372E" w14:textId="19CCFC24" w:rsidR="002661E9" w:rsidRDefault="002661E9">
      <w:pPr>
        <w:pStyle w:val="Kommentartext"/>
      </w:pPr>
    </w:p>
  </w:comment>
  <w:comment w:id="157" w:author="Minde, Veronika (HMKB)" w:date="2025-09-17T14:48:00Z" w:initials="MV(">
    <w:p w14:paraId="20E5A9D2" w14:textId="35428625" w:rsidR="00127D28" w:rsidRDefault="00127D28">
      <w:pPr>
        <w:pStyle w:val="Kommentartext"/>
      </w:pPr>
      <w:r>
        <w:rPr>
          <w:rStyle w:val="Kommentarzeichen"/>
        </w:rPr>
        <w:annotationRef/>
      </w:r>
      <w:r>
        <w:t>Dieser Abschluss wird in der Tabelle nur genannt, aber nicht unten bei den Schulformen aufgelistet. Hier sollte noch ein Hinweis geben, welche Schulform diese Abschluss hat.</w:t>
      </w:r>
    </w:p>
  </w:comment>
  <w:comment w:id="158" w:author="Richter, Alexander (HMKB)" w:date="2026-01-27T10:45:00Z" w:initials="RA(">
    <w:p w14:paraId="3FEA1606" w14:textId="2C65A19B" w:rsidR="000376C1" w:rsidRDefault="000376C1">
      <w:pPr>
        <w:pStyle w:val="Kommentartext"/>
      </w:pPr>
      <w:r>
        <w:rPr>
          <w:rStyle w:val="Kommentarzeichen"/>
        </w:rPr>
        <w:annotationRef/>
      </w:r>
      <w:r>
        <w:t>ABAG wurde im Folgenden dort ergänzt, wo dieser Eintrag laut LUSD-Katalog vorkommen kann.</w:t>
      </w:r>
    </w:p>
  </w:comment>
  <w:comment w:id="159" w:author="Richter, Alexander (HMKB)" w:date="2026-01-27T10:46:00Z" w:initials="RA(">
    <w:p w14:paraId="7E1B6730" w14:textId="2973C72C" w:rsidR="004E5A68" w:rsidRDefault="004E5A68" w:rsidP="004E5A68">
      <w:pPr>
        <w:pStyle w:val="Kommentartext"/>
      </w:pPr>
      <w:r>
        <w:rPr>
          <w:rStyle w:val="Kommentarzeichen"/>
        </w:rPr>
        <w:annotationRef/>
      </w:r>
      <w:r>
        <w:t xml:space="preserve">Hier bitte noch </w:t>
      </w:r>
      <w:r w:rsidRPr="004E5A68">
        <w:rPr>
          <w:i/>
          <w:iCs/>
        </w:rPr>
        <w:t>(nur für BS)</w:t>
      </w:r>
      <w:r>
        <w:t xml:space="preserve"> ergänzen.</w:t>
      </w:r>
    </w:p>
    <w:p w14:paraId="18D71401" w14:textId="7C52881B" w:rsidR="004E5A68" w:rsidRDefault="004E5A68">
      <w:pPr>
        <w:pStyle w:val="Kommentartext"/>
      </w:pPr>
    </w:p>
  </w:comment>
  <w:comment w:id="160" w:author="Richter, Alexander (HMKB)" w:date="2026-01-27T10:45:00Z" w:initials="RA(">
    <w:p w14:paraId="41A7C858" w14:textId="73F86682" w:rsidR="004E5A68" w:rsidRDefault="004E5A68" w:rsidP="004E5A68">
      <w:pPr>
        <w:pStyle w:val="Kommentartext"/>
      </w:pPr>
      <w:r>
        <w:rPr>
          <w:rStyle w:val="Kommentarzeichen"/>
        </w:rPr>
        <w:annotationRef/>
      </w:r>
      <w:r>
        <w:t xml:space="preserve">Hier bitte noch </w:t>
      </w:r>
      <w:r w:rsidRPr="004E5A68">
        <w:rPr>
          <w:i/>
          <w:iCs/>
        </w:rPr>
        <w:t>(nur für BS)</w:t>
      </w:r>
      <w:r>
        <w:t xml:space="preserve"> ergänzen.</w:t>
      </w:r>
    </w:p>
    <w:p w14:paraId="25CE2A38" w14:textId="5CBDB567" w:rsidR="004E5A68" w:rsidRDefault="004E5A68">
      <w:pPr>
        <w:pStyle w:val="Kommentartext"/>
      </w:pPr>
    </w:p>
  </w:comment>
  <w:comment w:id="168" w:author="Richter, Alexander (HMKB)" w:date="2026-01-27T10:47:00Z" w:initials="RA(">
    <w:p w14:paraId="5EEC873B" w14:textId="77777777" w:rsidR="008853A2" w:rsidRDefault="008853A2" w:rsidP="008853A2">
      <w:pPr>
        <w:pStyle w:val="Kommentartext"/>
      </w:pPr>
      <w:r>
        <w:rPr>
          <w:rStyle w:val="Kommentarzeichen"/>
        </w:rPr>
        <w:annotationRef/>
      </w:r>
      <w:r>
        <w:t>Bitte in der Tabelle unter diesem „Ereignis“ eine Zeile mit den folgenden Einträgen einfügen:</w:t>
      </w:r>
    </w:p>
    <w:p w14:paraId="330CD440" w14:textId="77777777" w:rsidR="008853A2" w:rsidRDefault="008853A2" w:rsidP="008853A2">
      <w:pPr>
        <w:pStyle w:val="Kommentartext"/>
      </w:pPr>
    </w:p>
    <w:p w14:paraId="0E3771B8" w14:textId="77777777" w:rsidR="008853A2" w:rsidRPr="00BD7BC1" w:rsidRDefault="008853A2" w:rsidP="008853A2">
      <w:pPr>
        <w:pStyle w:val="Kommentartext"/>
        <w:rPr>
          <w:b/>
          <w:bCs/>
        </w:rPr>
      </w:pPr>
      <w:r w:rsidRPr="00BD7BC1">
        <w:rPr>
          <w:b/>
          <w:bCs/>
        </w:rPr>
        <w:t>Ereignis:</w:t>
      </w:r>
    </w:p>
    <w:p w14:paraId="00126ADA" w14:textId="77777777" w:rsidR="008853A2" w:rsidRPr="00BD7BC1" w:rsidRDefault="008853A2" w:rsidP="008853A2">
      <w:pPr>
        <w:pStyle w:val="Kommentartext"/>
      </w:pPr>
      <w:r w:rsidRPr="00BD7BC1">
        <w:t xml:space="preserve">Verlassen des hessischen Schulsystems </w:t>
      </w:r>
      <w:r w:rsidRPr="00BD7BC1">
        <w:rPr>
          <w:rStyle w:val="LDwichtigerText"/>
        </w:rPr>
        <w:t xml:space="preserve">ohne </w:t>
      </w:r>
      <w:r w:rsidRPr="00BD7BC1">
        <w:t>Abschluss und ohne bekannten Schulwechsel (z. B. durch  Fortzug in ein anderes Bundesland oder ins Ausland während des Schuljahres)</w:t>
      </w:r>
    </w:p>
    <w:p w14:paraId="5D99D9DA" w14:textId="77777777" w:rsidR="008853A2" w:rsidRDefault="008853A2" w:rsidP="008853A2">
      <w:pPr>
        <w:pStyle w:val="Kommentartext"/>
      </w:pPr>
    </w:p>
    <w:p w14:paraId="724763EC" w14:textId="77777777" w:rsidR="008853A2" w:rsidRPr="00BD7BC1" w:rsidRDefault="008853A2" w:rsidP="008853A2">
      <w:pPr>
        <w:pStyle w:val="Kommentartext"/>
        <w:rPr>
          <w:b/>
          <w:bCs/>
        </w:rPr>
      </w:pPr>
      <w:r w:rsidRPr="00BD7BC1">
        <w:rPr>
          <w:b/>
          <w:bCs/>
        </w:rPr>
        <w:t>Abschluss:</w:t>
      </w:r>
    </w:p>
    <w:p w14:paraId="37D15982" w14:textId="77777777" w:rsidR="008853A2" w:rsidRDefault="008853A2" w:rsidP="008853A2">
      <w:pPr>
        <w:pStyle w:val="Kommentartext"/>
      </w:pPr>
      <w:r>
        <w:t>Kein Abschluss-Eintrag</w:t>
      </w:r>
    </w:p>
    <w:p w14:paraId="7563A4F8" w14:textId="77777777" w:rsidR="008853A2" w:rsidRDefault="008853A2" w:rsidP="008853A2">
      <w:pPr>
        <w:pStyle w:val="Kommentartext"/>
      </w:pPr>
    </w:p>
    <w:p w14:paraId="0ABCA8A5" w14:textId="77777777" w:rsidR="008853A2" w:rsidRPr="00BD7BC1" w:rsidRDefault="008853A2" w:rsidP="008853A2">
      <w:pPr>
        <w:pStyle w:val="Kommentartext"/>
        <w:rPr>
          <w:b/>
          <w:bCs/>
        </w:rPr>
      </w:pPr>
      <w:r w:rsidRPr="00BD7BC1">
        <w:rPr>
          <w:b/>
          <w:bCs/>
        </w:rPr>
        <w:t>Zeugnis:</w:t>
      </w:r>
    </w:p>
    <w:p w14:paraId="029E80CF" w14:textId="77777777" w:rsidR="008853A2" w:rsidRDefault="008853A2" w:rsidP="008853A2">
      <w:pPr>
        <w:pStyle w:val="Kommentartext"/>
      </w:pPr>
      <w:r>
        <w:t>Schulwechselzeugnis</w:t>
      </w:r>
    </w:p>
    <w:p w14:paraId="16650A4E" w14:textId="15C047E3" w:rsidR="008853A2" w:rsidRDefault="008853A2">
      <w:pPr>
        <w:pStyle w:val="Kommentartext"/>
      </w:pPr>
    </w:p>
  </w:comment>
  <w:comment w:id="177" w:author="Richter, Alexander (HMKB)" w:date="2026-01-27T10:48:00Z" w:initials="RA(">
    <w:p w14:paraId="5327CBA1" w14:textId="77777777" w:rsidR="0074488A" w:rsidRDefault="0074488A" w:rsidP="0074488A">
      <w:pPr>
        <w:pStyle w:val="Kommentartext"/>
      </w:pPr>
      <w:r>
        <w:rPr>
          <w:rStyle w:val="Kommentarzeichen"/>
        </w:rPr>
        <w:annotationRef/>
      </w:r>
      <w:r>
        <w:t>Hierunter noch eine Zeile ergänzen:</w:t>
      </w:r>
    </w:p>
    <w:p w14:paraId="38BBB62E" w14:textId="77777777" w:rsidR="0074488A" w:rsidRDefault="0074488A" w:rsidP="0074488A">
      <w:pPr>
        <w:pStyle w:val="Kommentartext"/>
      </w:pPr>
    </w:p>
    <w:p w14:paraId="1448E29F" w14:textId="77777777" w:rsidR="0074488A" w:rsidRPr="00020EB5" w:rsidRDefault="0074488A" w:rsidP="0074488A">
      <w:pPr>
        <w:pStyle w:val="Kommentartext"/>
      </w:pPr>
      <w:r w:rsidRPr="00020EB5">
        <w:t>Ereignis:</w:t>
      </w:r>
    </w:p>
    <w:p w14:paraId="4B2AB46B" w14:textId="77777777" w:rsidR="0074488A" w:rsidRPr="00020EB5" w:rsidRDefault="0074488A" w:rsidP="0074488A">
      <w:pPr>
        <w:pStyle w:val="Aufzhlungeingerckt"/>
        <w:numPr>
          <w:ilvl w:val="0"/>
          <w:numId w:val="0"/>
        </w:numPr>
      </w:pPr>
      <w:r w:rsidRPr="00020EB5">
        <w:t xml:space="preserve">Abgang eines ausländischen Gastschülers. </w:t>
      </w:r>
      <w:r w:rsidRPr="00020EB5">
        <w:rPr>
          <w:rStyle w:val="Kommentarzeichen"/>
          <w:b/>
          <w:bCs/>
          <w:color w:val="auto"/>
        </w:rPr>
        <w:annotationRef/>
      </w:r>
    </w:p>
    <w:p w14:paraId="405851BA" w14:textId="77777777" w:rsidR="0074488A" w:rsidRDefault="0074488A" w:rsidP="0074488A">
      <w:pPr>
        <w:pStyle w:val="Aufzhlungeingerckt"/>
        <w:numPr>
          <w:ilvl w:val="0"/>
          <w:numId w:val="0"/>
        </w:numPr>
      </w:pPr>
    </w:p>
    <w:p w14:paraId="174412C8" w14:textId="77777777" w:rsidR="0074488A" w:rsidRPr="00020EB5" w:rsidRDefault="0074488A" w:rsidP="0074488A">
      <w:pPr>
        <w:pStyle w:val="Aufzhlungeingerckt"/>
        <w:numPr>
          <w:ilvl w:val="0"/>
          <w:numId w:val="0"/>
        </w:numPr>
      </w:pPr>
      <w:r w:rsidRPr="00020EB5">
        <w:t>Abschlusseintrag:</w:t>
      </w:r>
    </w:p>
    <w:p w14:paraId="29913DB4" w14:textId="77777777" w:rsidR="0074488A" w:rsidRDefault="0074488A" w:rsidP="0074488A">
      <w:pPr>
        <w:pStyle w:val="Aufzhlungeingerckt"/>
        <w:numPr>
          <w:ilvl w:val="0"/>
          <w:numId w:val="0"/>
        </w:numPr>
      </w:pPr>
      <w:r w:rsidRPr="00020EB5">
        <w:t>ABAG</w:t>
      </w:r>
    </w:p>
  </w:comment>
  <w:comment w:id="178" w:author="Richter, Alexander (HMKB)" w:date="2026-01-27T10:48:00Z" w:initials="RA(">
    <w:p w14:paraId="743761FC" w14:textId="77777777" w:rsidR="0074488A" w:rsidRDefault="0074488A" w:rsidP="0074488A">
      <w:pPr>
        <w:pStyle w:val="Kommentartext"/>
      </w:pPr>
      <w:r>
        <w:rPr>
          <w:rStyle w:val="Kommentarzeichen"/>
        </w:rPr>
        <w:annotationRef/>
      </w:r>
      <w:r>
        <w:t>Hierunter noch eine Zeile ergänzen:</w:t>
      </w:r>
    </w:p>
    <w:p w14:paraId="0BB6F151" w14:textId="77777777" w:rsidR="0074488A" w:rsidRDefault="0074488A" w:rsidP="0074488A">
      <w:pPr>
        <w:pStyle w:val="Kommentartext"/>
      </w:pPr>
    </w:p>
    <w:p w14:paraId="04547224" w14:textId="77777777" w:rsidR="0074488A" w:rsidRPr="00020EB5" w:rsidRDefault="0074488A" w:rsidP="0074488A">
      <w:pPr>
        <w:pStyle w:val="Kommentartext"/>
      </w:pPr>
      <w:r w:rsidRPr="00020EB5">
        <w:t>Ereignis:</w:t>
      </w:r>
    </w:p>
    <w:p w14:paraId="36AB8E05" w14:textId="77777777" w:rsidR="0074488A" w:rsidRPr="00020EB5" w:rsidRDefault="0074488A" w:rsidP="0074488A">
      <w:pPr>
        <w:pStyle w:val="Aufzhlungeingerckt"/>
        <w:numPr>
          <w:ilvl w:val="0"/>
          <w:numId w:val="0"/>
        </w:numPr>
      </w:pPr>
      <w:r w:rsidRPr="00020EB5">
        <w:t xml:space="preserve">Abgang eines ausländischen Gastschülers. </w:t>
      </w:r>
      <w:r w:rsidRPr="00020EB5">
        <w:rPr>
          <w:rStyle w:val="Kommentarzeichen"/>
          <w:b/>
          <w:bCs/>
          <w:color w:val="auto"/>
        </w:rPr>
        <w:annotationRef/>
      </w:r>
    </w:p>
    <w:p w14:paraId="6E741F78" w14:textId="77777777" w:rsidR="0074488A" w:rsidRDefault="0074488A" w:rsidP="0074488A">
      <w:pPr>
        <w:pStyle w:val="Aufzhlungeingerckt"/>
        <w:numPr>
          <w:ilvl w:val="0"/>
          <w:numId w:val="0"/>
        </w:numPr>
      </w:pPr>
    </w:p>
    <w:p w14:paraId="77E82DA2" w14:textId="77777777" w:rsidR="0074488A" w:rsidRPr="00020EB5" w:rsidRDefault="0074488A" w:rsidP="0074488A">
      <w:pPr>
        <w:pStyle w:val="Aufzhlungeingerckt"/>
        <w:numPr>
          <w:ilvl w:val="0"/>
          <w:numId w:val="0"/>
        </w:numPr>
      </w:pPr>
      <w:r w:rsidRPr="00020EB5">
        <w:t>Abschlusseintrag:</w:t>
      </w:r>
    </w:p>
    <w:p w14:paraId="212BA78D" w14:textId="77777777" w:rsidR="0074488A" w:rsidRDefault="0074488A" w:rsidP="0074488A">
      <w:pPr>
        <w:pStyle w:val="Aufzhlungeingerckt"/>
        <w:numPr>
          <w:ilvl w:val="0"/>
          <w:numId w:val="0"/>
        </w:numPr>
      </w:pPr>
      <w:r w:rsidRPr="00020EB5">
        <w:t>ABAG</w:t>
      </w:r>
    </w:p>
  </w:comment>
  <w:comment w:id="184" w:author="Richter, Alexander (HMKB)" w:date="2026-01-27T10:49:00Z" w:initials="RA(">
    <w:p w14:paraId="7A39D62F" w14:textId="77777777" w:rsidR="000514D3" w:rsidRDefault="000514D3" w:rsidP="000514D3">
      <w:pPr>
        <w:pStyle w:val="Kommentartext"/>
      </w:pPr>
      <w:r>
        <w:rPr>
          <w:rStyle w:val="Kommentarzeichen"/>
        </w:rPr>
        <w:annotationRef/>
      </w:r>
      <w:r>
        <w:t>Hierunter noch eine Zeile ergänzen:</w:t>
      </w:r>
    </w:p>
    <w:p w14:paraId="17DAB62D" w14:textId="77777777" w:rsidR="000514D3" w:rsidRDefault="000514D3" w:rsidP="000514D3">
      <w:pPr>
        <w:pStyle w:val="Kommentartext"/>
      </w:pPr>
    </w:p>
    <w:p w14:paraId="3C8B9285" w14:textId="77777777" w:rsidR="000514D3" w:rsidRPr="00020EB5" w:rsidRDefault="000514D3" w:rsidP="000514D3">
      <w:pPr>
        <w:pStyle w:val="Kommentartext"/>
      </w:pPr>
      <w:r w:rsidRPr="00020EB5">
        <w:t>Ereignis:</w:t>
      </w:r>
    </w:p>
    <w:p w14:paraId="5180DEAB" w14:textId="77777777" w:rsidR="000514D3" w:rsidRPr="00020EB5" w:rsidRDefault="000514D3" w:rsidP="000514D3">
      <w:pPr>
        <w:pStyle w:val="Aufzhlungeingerckt"/>
        <w:numPr>
          <w:ilvl w:val="0"/>
          <w:numId w:val="0"/>
        </w:numPr>
      </w:pPr>
      <w:r w:rsidRPr="00020EB5">
        <w:t xml:space="preserve">Abgang eines ausländischen Gastschülers. </w:t>
      </w:r>
      <w:r w:rsidRPr="00020EB5">
        <w:rPr>
          <w:rStyle w:val="Kommentarzeichen"/>
          <w:b/>
          <w:bCs/>
          <w:color w:val="auto"/>
        </w:rPr>
        <w:annotationRef/>
      </w:r>
    </w:p>
    <w:p w14:paraId="57EB249B" w14:textId="77777777" w:rsidR="000514D3" w:rsidRDefault="000514D3" w:rsidP="000514D3">
      <w:pPr>
        <w:pStyle w:val="Aufzhlungeingerckt"/>
        <w:numPr>
          <w:ilvl w:val="0"/>
          <w:numId w:val="0"/>
        </w:numPr>
      </w:pPr>
    </w:p>
    <w:p w14:paraId="72E82A05" w14:textId="77777777" w:rsidR="000514D3" w:rsidRPr="00020EB5" w:rsidRDefault="000514D3" w:rsidP="000514D3">
      <w:pPr>
        <w:pStyle w:val="Aufzhlungeingerckt"/>
        <w:numPr>
          <w:ilvl w:val="0"/>
          <w:numId w:val="0"/>
        </w:numPr>
      </w:pPr>
      <w:r w:rsidRPr="00020EB5">
        <w:t>Abschlusseintrag:</w:t>
      </w:r>
    </w:p>
    <w:p w14:paraId="4FA0E83E" w14:textId="77777777" w:rsidR="000514D3" w:rsidRDefault="000514D3" w:rsidP="000514D3">
      <w:pPr>
        <w:pStyle w:val="Aufzhlungeingerckt"/>
        <w:numPr>
          <w:ilvl w:val="0"/>
          <w:numId w:val="0"/>
        </w:numPr>
      </w:pPr>
      <w:r w:rsidRPr="00020EB5">
        <w:t>ABAG</w:t>
      </w:r>
    </w:p>
  </w:comment>
  <w:comment w:id="190" w:author="Richter, Alexander (HMKB)" w:date="2026-01-27T10:49:00Z" w:initials="RA(">
    <w:p w14:paraId="450B83A6" w14:textId="77777777" w:rsidR="000514D3" w:rsidRDefault="000514D3" w:rsidP="000514D3">
      <w:pPr>
        <w:pStyle w:val="Kommentartext"/>
      </w:pPr>
      <w:r>
        <w:rPr>
          <w:rStyle w:val="Kommentarzeichen"/>
        </w:rPr>
        <w:annotationRef/>
      </w:r>
      <w:r>
        <w:t>Hierunter noch eine Zeile ergänzen:</w:t>
      </w:r>
    </w:p>
    <w:p w14:paraId="65C653D7" w14:textId="77777777" w:rsidR="000514D3" w:rsidRDefault="000514D3" w:rsidP="000514D3">
      <w:pPr>
        <w:pStyle w:val="Kommentartext"/>
      </w:pPr>
    </w:p>
    <w:p w14:paraId="048B4576" w14:textId="77777777" w:rsidR="000514D3" w:rsidRPr="00020EB5" w:rsidRDefault="000514D3" w:rsidP="000514D3">
      <w:pPr>
        <w:pStyle w:val="Kommentartext"/>
      </w:pPr>
      <w:r w:rsidRPr="00020EB5">
        <w:t>Ereignis:</w:t>
      </w:r>
    </w:p>
    <w:p w14:paraId="6DF477FC" w14:textId="77777777" w:rsidR="000514D3" w:rsidRPr="00020EB5" w:rsidRDefault="000514D3" w:rsidP="000514D3">
      <w:pPr>
        <w:pStyle w:val="Aufzhlungeingerckt"/>
        <w:numPr>
          <w:ilvl w:val="0"/>
          <w:numId w:val="0"/>
        </w:numPr>
      </w:pPr>
      <w:r w:rsidRPr="00020EB5">
        <w:t xml:space="preserve">Abgang eines ausländischen Gastschülers. </w:t>
      </w:r>
      <w:r w:rsidRPr="00020EB5">
        <w:rPr>
          <w:rStyle w:val="Kommentarzeichen"/>
          <w:b/>
          <w:bCs/>
          <w:color w:val="auto"/>
        </w:rPr>
        <w:annotationRef/>
      </w:r>
    </w:p>
    <w:p w14:paraId="56AC009F" w14:textId="77777777" w:rsidR="000514D3" w:rsidRDefault="000514D3" w:rsidP="000514D3">
      <w:pPr>
        <w:pStyle w:val="Aufzhlungeingerckt"/>
        <w:numPr>
          <w:ilvl w:val="0"/>
          <w:numId w:val="0"/>
        </w:numPr>
      </w:pPr>
    </w:p>
    <w:p w14:paraId="1FA0BA31" w14:textId="77777777" w:rsidR="000514D3" w:rsidRPr="00020EB5" w:rsidRDefault="000514D3" w:rsidP="000514D3">
      <w:pPr>
        <w:pStyle w:val="Aufzhlungeingerckt"/>
        <w:numPr>
          <w:ilvl w:val="0"/>
          <w:numId w:val="0"/>
        </w:numPr>
      </w:pPr>
      <w:r w:rsidRPr="00020EB5">
        <w:t>Abschlusseintrag:</w:t>
      </w:r>
    </w:p>
    <w:p w14:paraId="7413A8E3" w14:textId="77777777" w:rsidR="000514D3" w:rsidRDefault="000514D3" w:rsidP="000514D3">
      <w:pPr>
        <w:pStyle w:val="Aufzhlungeingerckt"/>
        <w:numPr>
          <w:ilvl w:val="0"/>
          <w:numId w:val="0"/>
        </w:numPr>
      </w:pPr>
      <w:r w:rsidRPr="00020EB5">
        <w:t>ABAG</w:t>
      </w:r>
    </w:p>
  </w:comment>
  <w:comment w:id="191" w:author="Richter, Alexander (HMKB)" w:date="2026-01-27T10:49:00Z" w:initials="RA(">
    <w:p w14:paraId="66BA1084" w14:textId="77777777" w:rsidR="0087779F" w:rsidRDefault="0087779F" w:rsidP="0087779F">
      <w:pPr>
        <w:pStyle w:val="Kommentartext"/>
      </w:pPr>
      <w:r>
        <w:rPr>
          <w:rStyle w:val="Kommentarzeichen"/>
        </w:rPr>
        <w:annotationRef/>
      </w:r>
      <w:r>
        <w:t>Hierunter noch eine Zeile ergänzen:</w:t>
      </w:r>
    </w:p>
    <w:p w14:paraId="0B18940A" w14:textId="77777777" w:rsidR="0087779F" w:rsidRDefault="0087779F" w:rsidP="0087779F">
      <w:pPr>
        <w:pStyle w:val="Kommentartext"/>
      </w:pPr>
    </w:p>
    <w:p w14:paraId="48F3EF51" w14:textId="77777777" w:rsidR="0087779F" w:rsidRPr="00020EB5" w:rsidRDefault="0087779F" w:rsidP="0087779F">
      <w:pPr>
        <w:pStyle w:val="Kommentartext"/>
      </w:pPr>
      <w:r w:rsidRPr="00020EB5">
        <w:t>Ereignis:</w:t>
      </w:r>
    </w:p>
    <w:p w14:paraId="5130CC4B" w14:textId="77777777" w:rsidR="0087779F" w:rsidRPr="00020EB5" w:rsidRDefault="0087779F" w:rsidP="0087779F">
      <w:pPr>
        <w:pStyle w:val="Aufzhlungeingerckt"/>
        <w:numPr>
          <w:ilvl w:val="0"/>
          <w:numId w:val="0"/>
        </w:numPr>
      </w:pPr>
      <w:r w:rsidRPr="00020EB5">
        <w:t xml:space="preserve">Abgang eines ausländischen Gastschülers. </w:t>
      </w:r>
      <w:r w:rsidRPr="00020EB5">
        <w:rPr>
          <w:rStyle w:val="Kommentarzeichen"/>
          <w:b/>
          <w:bCs/>
          <w:color w:val="auto"/>
        </w:rPr>
        <w:annotationRef/>
      </w:r>
    </w:p>
    <w:p w14:paraId="581A393A" w14:textId="77777777" w:rsidR="0087779F" w:rsidRDefault="0087779F" w:rsidP="0087779F">
      <w:pPr>
        <w:pStyle w:val="Aufzhlungeingerckt"/>
        <w:numPr>
          <w:ilvl w:val="0"/>
          <w:numId w:val="0"/>
        </w:numPr>
      </w:pPr>
    </w:p>
    <w:p w14:paraId="01125A10" w14:textId="77777777" w:rsidR="0087779F" w:rsidRPr="00020EB5" w:rsidRDefault="0087779F" w:rsidP="0087779F">
      <w:pPr>
        <w:pStyle w:val="Aufzhlungeingerckt"/>
        <w:numPr>
          <w:ilvl w:val="0"/>
          <w:numId w:val="0"/>
        </w:numPr>
      </w:pPr>
      <w:r w:rsidRPr="00020EB5">
        <w:t>Abschlusseintrag:</w:t>
      </w:r>
    </w:p>
    <w:p w14:paraId="3815D22F" w14:textId="77777777" w:rsidR="0087779F" w:rsidRDefault="0087779F" w:rsidP="0087779F">
      <w:pPr>
        <w:pStyle w:val="Aufzhlungeingerckt"/>
        <w:numPr>
          <w:ilvl w:val="0"/>
          <w:numId w:val="0"/>
        </w:numPr>
      </w:pPr>
      <w:r w:rsidRPr="00020EB5">
        <w:t>ABAG</w:t>
      </w:r>
    </w:p>
  </w:comment>
  <w:comment w:id="198" w:author="Richter, Alexander (HMKB)" w:date="2026-01-27T10:49:00Z" w:initials="RA(">
    <w:p w14:paraId="5B5CE3AF" w14:textId="77777777" w:rsidR="00B92A07" w:rsidRDefault="00B92A07" w:rsidP="00B92A07">
      <w:pPr>
        <w:pStyle w:val="Kommentartext"/>
      </w:pPr>
      <w:r>
        <w:rPr>
          <w:rStyle w:val="Kommentarzeichen"/>
        </w:rPr>
        <w:annotationRef/>
      </w:r>
      <w:r>
        <w:t>Hierunter noch eine Zeile ergänzen:</w:t>
      </w:r>
    </w:p>
    <w:p w14:paraId="159791E9" w14:textId="77777777" w:rsidR="00B92A07" w:rsidRDefault="00B92A07" w:rsidP="00B92A07">
      <w:pPr>
        <w:pStyle w:val="Kommentartext"/>
      </w:pPr>
    </w:p>
    <w:p w14:paraId="72C5493F" w14:textId="77777777" w:rsidR="00B92A07" w:rsidRPr="00020EB5" w:rsidRDefault="00B92A07" w:rsidP="00B92A07">
      <w:pPr>
        <w:pStyle w:val="Kommentartext"/>
      </w:pPr>
      <w:r w:rsidRPr="00020EB5">
        <w:t>Ereignis:</w:t>
      </w:r>
    </w:p>
    <w:p w14:paraId="1597D92B" w14:textId="77777777" w:rsidR="00B92A07" w:rsidRPr="00020EB5" w:rsidRDefault="00B92A07" w:rsidP="00B92A07">
      <w:pPr>
        <w:pStyle w:val="Aufzhlungeingerckt"/>
        <w:numPr>
          <w:ilvl w:val="0"/>
          <w:numId w:val="0"/>
        </w:numPr>
      </w:pPr>
      <w:r w:rsidRPr="00020EB5">
        <w:t xml:space="preserve">Abgang eines ausländischen Gastschülers. </w:t>
      </w:r>
      <w:r w:rsidRPr="00020EB5">
        <w:rPr>
          <w:rStyle w:val="Kommentarzeichen"/>
          <w:b/>
          <w:bCs/>
          <w:color w:val="auto"/>
        </w:rPr>
        <w:annotationRef/>
      </w:r>
    </w:p>
    <w:p w14:paraId="7D731405" w14:textId="77777777" w:rsidR="00B92A07" w:rsidRDefault="00B92A07" w:rsidP="00B92A07">
      <w:pPr>
        <w:pStyle w:val="Aufzhlungeingerckt"/>
        <w:numPr>
          <w:ilvl w:val="0"/>
          <w:numId w:val="0"/>
        </w:numPr>
      </w:pPr>
    </w:p>
    <w:p w14:paraId="42D3F602" w14:textId="77777777" w:rsidR="00B92A07" w:rsidRPr="00020EB5" w:rsidRDefault="00B92A07" w:rsidP="00B92A07">
      <w:pPr>
        <w:pStyle w:val="Aufzhlungeingerckt"/>
        <w:numPr>
          <w:ilvl w:val="0"/>
          <w:numId w:val="0"/>
        </w:numPr>
      </w:pPr>
      <w:r w:rsidRPr="00020EB5">
        <w:t>Abschlusseintrag:</w:t>
      </w:r>
    </w:p>
    <w:p w14:paraId="58917DAC" w14:textId="77777777" w:rsidR="00B92A07" w:rsidRDefault="00B92A07" w:rsidP="00B92A07">
      <w:pPr>
        <w:pStyle w:val="Aufzhlungeingerckt"/>
        <w:numPr>
          <w:ilvl w:val="0"/>
          <w:numId w:val="0"/>
        </w:numPr>
      </w:pPr>
      <w:r w:rsidRPr="00020EB5">
        <w:t>ABAG</w:t>
      </w:r>
    </w:p>
  </w:comment>
  <w:comment w:id="199" w:author="Richter, Alexander (HMKB)" w:date="2026-01-27T10:50:00Z" w:initials="RA(">
    <w:p w14:paraId="7A98A37E" w14:textId="77777777" w:rsidR="00B92A07" w:rsidRDefault="00B92A07" w:rsidP="00B92A07">
      <w:pPr>
        <w:pStyle w:val="Kommentartext"/>
      </w:pPr>
      <w:r>
        <w:rPr>
          <w:rStyle w:val="Kommentarzeichen"/>
        </w:rPr>
        <w:annotationRef/>
      </w:r>
      <w:r>
        <w:t>Hierunter noch eine Zeile ergänzen:</w:t>
      </w:r>
    </w:p>
    <w:p w14:paraId="4CC5039F" w14:textId="77777777" w:rsidR="00B92A07" w:rsidRDefault="00B92A07" w:rsidP="00B92A07">
      <w:pPr>
        <w:pStyle w:val="Kommentartext"/>
      </w:pPr>
    </w:p>
    <w:p w14:paraId="3D28C580" w14:textId="77777777" w:rsidR="00B92A07" w:rsidRPr="00020EB5" w:rsidRDefault="00B92A07" w:rsidP="00B92A07">
      <w:pPr>
        <w:pStyle w:val="Kommentartext"/>
      </w:pPr>
      <w:r w:rsidRPr="00020EB5">
        <w:t>Ereignis:</w:t>
      </w:r>
    </w:p>
    <w:p w14:paraId="602D9810" w14:textId="77777777" w:rsidR="00B92A07" w:rsidRPr="00020EB5" w:rsidRDefault="00B92A07" w:rsidP="00B92A07">
      <w:pPr>
        <w:pStyle w:val="Aufzhlungeingerckt"/>
        <w:numPr>
          <w:ilvl w:val="0"/>
          <w:numId w:val="0"/>
        </w:numPr>
      </w:pPr>
      <w:r w:rsidRPr="00020EB5">
        <w:t xml:space="preserve">Abgang eines ausländischen Gastschülers. </w:t>
      </w:r>
      <w:r w:rsidRPr="00020EB5">
        <w:rPr>
          <w:rStyle w:val="Kommentarzeichen"/>
          <w:b/>
          <w:bCs/>
          <w:color w:val="auto"/>
        </w:rPr>
        <w:annotationRef/>
      </w:r>
    </w:p>
    <w:p w14:paraId="502F927A" w14:textId="77777777" w:rsidR="00B92A07" w:rsidRDefault="00B92A07" w:rsidP="00B92A07">
      <w:pPr>
        <w:pStyle w:val="Aufzhlungeingerckt"/>
        <w:numPr>
          <w:ilvl w:val="0"/>
          <w:numId w:val="0"/>
        </w:numPr>
      </w:pPr>
    </w:p>
    <w:p w14:paraId="4C13250A" w14:textId="77777777" w:rsidR="00B92A07" w:rsidRPr="00020EB5" w:rsidRDefault="00B92A07" w:rsidP="00B92A07">
      <w:pPr>
        <w:pStyle w:val="Aufzhlungeingerckt"/>
        <w:numPr>
          <w:ilvl w:val="0"/>
          <w:numId w:val="0"/>
        </w:numPr>
      </w:pPr>
      <w:r w:rsidRPr="00020EB5">
        <w:t>Abschlusseintrag:</w:t>
      </w:r>
    </w:p>
    <w:p w14:paraId="1580DEDB" w14:textId="77777777" w:rsidR="00B92A07" w:rsidRDefault="00B92A07" w:rsidP="00B92A07">
      <w:pPr>
        <w:pStyle w:val="Aufzhlungeingerckt"/>
        <w:numPr>
          <w:ilvl w:val="0"/>
          <w:numId w:val="0"/>
        </w:numPr>
      </w:pPr>
      <w:r w:rsidRPr="00020EB5">
        <w:t>ABAG</w:t>
      </w:r>
    </w:p>
  </w:comment>
  <w:comment w:id="200" w:author="Richter, Alexander (HMKB)" w:date="2026-01-27T10:50:00Z" w:initials="RA(">
    <w:p w14:paraId="770826A9" w14:textId="77777777" w:rsidR="00B92A07" w:rsidRDefault="00B92A07" w:rsidP="00B92A07">
      <w:pPr>
        <w:pStyle w:val="Kommentartext"/>
      </w:pPr>
      <w:r>
        <w:rPr>
          <w:rStyle w:val="Kommentarzeichen"/>
        </w:rPr>
        <w:annotationRef/>
      </w:r>
      <w:r>
        <w:t>Hierunter noch eine Zeile ergänzen:</w:t>
      </w:r>
    </w:p>
    <w:p w14:paraId="0EC02832" w14:textId="77777777" w:rsidR="00B92A07" w:rsidRDefault="00B92A07" w:rsidP="00B92A07">
      <w:pPr>
        <w:pStyle w:val="Kommentartext"/>
      </w:pPr>
    </w:p>
    <w:p w14:paraId="7CD2B0F2" w14:textId="77777777" w:rsidR="00B92A07" w:rsidRPr="00020EB5" w:rsidRDefault="00B92A07" w:rsidP="00B92A07">
      <w:pPr>
        <w:pStyle w:val="Kommentartext"/>
      </w:pPr>
      <w:r w:rsidRPr="00020EB5">
        <w:t>Ereignis:</w:t>
      </w:r>
    </w:p>
    <w:p w14:paraId="39DB2941" w14:textId="77777777" w:rsidR="00B92A07" w:rsidRPr="00020EB5" w:rsidRDefault="00B92A07" w:rsidP="00B92A07">
      <w:pPr>
        <w:pStyle w:val="Aufzhlungeingerckt"/>
        <w:numPr>
          <w:ilvl w:val="0"/>
          <w:numId w:val="0"/>
        </w:numPr>
      </w:pPr>
      <w:r w:rsidRPr="00020EB5">
        <w:t xml:space="preserve">Abgang eines ausländischen Gastschülers. </w:t>
      </w:r>
      <w:r w:rsidRPr="00020EB5">
        <w:rPr>
          <w:rStyle w:val="Kommentarzeichen"/>
          <w:b/>
          <w:bCs/>
          <w:color w:val="auto"/>
        </w:rPr>
        <w:annotationRef/>
      </w:r>
    </w:p>
    <w:p w14:paraId="27CA6779" w14:textId="77777777" w:rsidR="00B92A07" w:rsidRDefault="00B92A07" w:rsidP="00B92A07">
      <w:pPr>
        <w:pStyle w:val="Aufzhlungeingerckt"/>
        <w:numPr>
          <w:ilvl w:val="0"/>
          <w:numId w:val="0"/>
        </w:numPr>
      </w:pPr>
    </w:p>
    <w:p w14:paraId="1AF06407" w14:textId="77777777" w:rsidR="00B92A07" w:rsidRPr="00020EB5" w:rsidRDefault="00B92A07" w:rsidP="00B92A07">
      <w:pPr>
        <w:pStyle w:val="Aufzhlungeingerckt"/>
        <w:numPr>
          <w:ilvl w:val="0"/>
          <w:numId w:val="0"/>
        </w:numPr>
      </w:pPr>
      <w:r w:rsidRPr="00020EB5">
        <w:t>Abschlusseintrag:</w:t>
      </w:r>
    </w:p>
    <w:p w14:paraId="133A1692" w14:textId="77777777" w:rsidR="00B92A07" w:rsidRDefault="00B92A07" w:rsidP="00B92A07">
      <w:pPr>
        <w:pStyle w:val="Aufzhlungeingerckt"/>
        <w:numPr>
          <w:ilvl w:val="0"/>
          <w:numId w:val="0"/>
        </w:numPr>
      </w:pPr>
      <w:r w:rsidRPr="00020EB5">
        <w:t>ABAG</w:t>
      </w:r>
    </w:p>
  </w:comment>
  <w:comment w:id="206" w:author="Richter, Alexander (HMKB)" w:date="2026-01-27T10:50:00Z" w:initials="RA(">
    <w:p w14:paraId="6DC1A9A8" w14:textId="77777777" w:rsidR="00B92A07" w:rsidRDefault="00B92A07" w:rsidP="00B92A07">
      <w:pPr>
        <w:pStyle w:val="Kommentartext"/>
      </w:pPr>
      <w:r>
        <w:rPr>
          <w:rStyle w:val="Kommentarzeichen"/>
        </w:rPr>
        <w:annotationRef/>
      </w:r>
      <w:r>
        <w:t>Hierunter noch eine Zeile ergänzen:</w:t>
      </w:r>
    </w:p>
    <w:p w14:paraId="399685A5" w14:textId="77777777" w:rsidR="00B92A07" w:rsidRDefault="00B92A07" w:rsidP="00B92A07">
      <w:pPr>
        <w:pStyle w:val="Kommentartext"/>
      </w:pPr>
    </w:p>
    <w:p w14:paraId="5E91EF45" w14:textId="77777777" w:rsidR="00B92A07" w:rsidRPr="00020EB5" w:rsidRDefault="00B92A07" w:rsidP="00B92A07">
      <w:pPr>
        <w:pStyle w:val="Kommentartext"/>
      </w:pPr>
      <w:r w:rsidRPr="00020EB5">
        <w:t>Ereignis:</w:t>
      </w:r>
    </w:p>
    <w:p w14:paraId="1F950C3A" w14:textId="77777777" w:rsidR="00B92A07" w:rsidRPr="00020EB5" w:rsidRDefault="00B92A07" w:rsidP="00B92A07">
      <w:pPr>
        <w:pStyle w:val="Aufzhlungeingerckt"/>
        <w:numPr>
          <w:ilvl w:val="0"/>
          <w:numId w:val="0"/>
        </w:numPr>
      </w:pPr>
      <w:r w:rsidRPr="00020EB5">
        <w:t xml:space="preserve">Abgang eines ausländischen Gastschülers. </w:t>
      </w:r>
      <w:r w:rsidRPr="00020EB5">
        <w:rPr>
          <w:rStyle w:val="Kommentarzeichen"/>
          <w:b/>
          <w:bCs/>
          <w:color w:val="auto"/>
        </w:rPr>
        <w:annotationRef/>
      </w:r>
    </w:p>
    <w:p w14:paraId="3402BE99" w14:textId="77777777" w:rsidR="00B92A07" w:rsidRDefault="00B92A07" w:rsidP="00B92A07">
      <w:pPr>
        <w:pStyle w:val="Aufzhlungeingerckt"/>
        <w:numPr>
          <w:ilvl w:val="0"/>
          <w:numId w:val="0"/>
        </w:numPr>
      </w:pPr>
    </w:p>
    <w:p w14:paraId="6856CFE4" w14:textId="77777777" w:rsidR="00B92A07" w:rsidRPr="00020EB5" w:rsidRDefault="00B92A07" w:rsidP="00B92A07">
      <w:pPr>
        <w:pStyle w:val="Aufzhlungeingerckt"/>
        <w:numPr>
          <w:ilvl w:val="0"/>
          <w:numId w:val="0"/>
        </w:numPr>
      </w:pPr>
      <w:r w:rsidRPr="00020EB5">
        <w:t>Abschlusseintrag:</w:t>
      </w:r>
    </w:p>
    <w:p w14:paraId="657255A3" w14:textId="77777777" w:rsidR="00B92A07" w:rsidRDefault="00B92A07" w:rsidP="00B92A07">
      <w:pPr>
        <w:pStyle w:val="Aufzhlungeingerckt"/>
        <w:numPr>
          <w:ilvl w:val="0"/>
          <w:numId w:val="0"/>
        </w:numPr>
      </w:pPr>
      <w:r w:rsidRPr="00020EB5">
        <w:t>ABAG</w:t>
      </w:r>
    </w:p>
  </w:comment>
  <w:comment w:id="212" w:author="Richter, Alexander (HMKB)" w:date="2026-01-27T10:51:00Z" w:initials="RA(">
    <w:p w14:paraId="3230B46D" w14:textId="77777777" w:rsidR="00B92A07" w:rsidRDefault="00B92A07" w:rsidP="00B92A07">
      <w:pPr>
        <w:pStyle w:val="Kommentartext"/>
      </w:pPr>
      <w:r>
        <w:rPr>
          <w:rStyle w:val="Kommentarzeichen"/>
        </w:rPr>
        <w:annotationRef/>
      </w:r>
      <w:r>
        <w:t>Hierunter noch eine Zeile ergänzen:</w:t>
      </w:r>
    </w:p>
    <w:p w14:paraId="118674F2" w14:textId="77777777" w:rsidR="00B92A07" w:rsidRDefault="00B92A07" w:rsidP="00B92A07">
      <w:pPr>
        <w:pStyle w:val="Kommentartext"/>
      </w:pPr>
    </w:p>
    <w:p w14:paraId="6E4115FE" w14:textId="77777777" w:rsidR="00B92A07" w:rsidRPr="00020EB5" w:rsidRDefault="00B92A07" w:rsidP="00B92A07">
      <w:pPr>
        <w:pStyle w:val="Kommentartext"/>
      </w:pPr>
      <w:r w:rsidRPr="00020EB5">
        <w:t>Ereignis:</w:t>
      </w:r>
    </w:p>
    <w:p w14:paraId="51F5A650" w14:textId="77777777" w:rsidR="00B92A07" w:rsidRPr="00020EB5" w:rsidRDefault="00B92A07" w:rsidP="00B92A07">
      <w:pPr>
        <w:pStyle w:val="Aufzhlungeingerckt"/>
        <w:numPr>
          <w:ilvl w:val="0"/>
          <w:numId w:val="0"/>
        </w:numPr>
      </w:pPr>
      <w:r w:rsidRPr="00020EB5">
        <w:t xml:space="preserve">Abgang eines ausländischen Gastschülers. </w:t>
      </w:r>
      <w:r w:rsidRPr="00020EB5">
        <w:rPr>
          <w:rStyle w:val="Kommentarzeichen"/>
          <w:b/>
          <w:bCs/>
          <w:color w:val="auto"/>
        </w:rPr>
        <w:annotationRef/>
      </w:r>
    </w:p>
    <w:p w14:paraId="57FA1A69" w14:textId="77777777" w:rsidR="00B92A07" w:rsidRDefault="00B92A07" w:rsidP="00B92A07">
      <w:pPr>
        <w:pStyle w:val="Aufzhlungeingerckt"/>
        <w:numPr>
          <w:ilvl w:val="0"/>
          <w:numId w:val="0"/>
        </w:numPr>
      </w:pPr>
    </w:p>
    <w:p w14:paraId="30D415B2" w14:textId="77777777" w:rsidR="00B92A07" w:rsidRPr="00020EB5" w:rsidRDefault="00B92A07" w:rsidP="00B92A07">
      <w:pPr>
        <w:pStyle w:val="Aufzhlungeingerckt"/>
        <w:numPr>
          <w:ilvl w:val="0"/>
          <w:numId w:val="0"/>
        </w:numPr>
      </w:pPr>
      <w:r w:rsidRPr="00020EB5">
        <w:t>Abschlusseintrag:</w:t>
      </w:r>
    </w:p>
    <w:p w14:paraId="5351288D" w14:textId="77777777" w:rsidR="00B92A07" w:rsidRDefault="00B92A07" w:rsidP="00B92A07">
      <w:pPr>
        <w:pStyle w:val="Aufzhlungeingerckt"/>
        <w:numPr>
          <w:ilvl w:val="0"/>
          <w:numId w:val="0"/>
        </w:numPr>
      </w:pPr>
      <w:r w:rsidRPr="00020EB5">
        <w:t>ABAG</w:t>
      </w:r>
    </w:p>
  </w:comment>
  <w:comment w:id="213" w:author="Richter, Alexander (HMKB)" w:date="2026-01-27T10:51:00Z" w:initials="RA(">
    <w:p w14:paraId="2F12042C" w14:textId="77777777" w:rsidR="00B92A07" w:rsidRDefault="00B92A07" w:rsidP="00B92A07">
      <w:pPr>
        <w:pStyle w:val="Kommentartext"/>
      </w:pPr>
      <w:r>
        <w:rPr>
          <w:rStyle w:val="Kommentarzeichen"/>
        </w:rPr>
        <w:annotationRef/>
      </w:r>
      <w:r>
        <w:t>Hierunter noch eine Zeile ergänzen:</w:t>
      </w:r>
    </w:p>
    <w:p w14:paraId="6136CF45" w14:textId="77777777" w:rsidR="00B92A07" w:rsidRDefault="00B92A07" w:rsidP="00B92A07">
      <w:pPr>
        <w:pStyle w:val="Kommentartext"/>
      </w:pPr>
    </w:p>
    <w:p w14:paraId="0EBA7F42" w14:textId="77777777" w:rsidR="00B92A07" w:rsidRPr="00020EB5" w:rsidRDefault="00B92A07" w:rsidP="00B92A07">
      <w:pPr>
        <w:pStyle w:val="Kommentartext"/>
      </w:pPr>
      <w:r w:rsidRPr="00020EB5">
        <w:t>Ereignis:</w:t>
      </w:r>
    </w:p>
    <w:p w14:paraId="23B0BDC0" w14:textId="77777777" w:rsidR="00B92A07" w:rsidRPr="00020EB5" w:rsidRDefault="00B92A07" w:rsidP="00B92A07">
      <w:pPr>
        <w:pStyle w:val="Aufzhlungeingerckt"/>
        <w:numPr>
          <w:ilvl w:val="0"/>
          <w:numId w:val="0"/>
        </w:numPr>
      </w:pPr>
      <w:r w:rsidRPr="00020EB5">
        <w:t xml:space="preserve">Abgang eines ausländischen Gastschülers. </w:t>
      </w:r>
      <w:r w:rsidRPr="00020EB5">
        <w:rPr>
          <w:rStyle w:val="Kommentarzeichen"/>
          <w:b/>
          <w:bCs/>
          <w:color w:val="auto"/>
        </w:rPr>
        <w:annotationRef/>
      </w:r>
    </w:p>
    <w:p w14:paraId="4E6C401F" w14:textId="77777777" w:rsidR="00B92A07" w:rsidRDefault="00B92A07" w:rsidP="00B92A07">
      <w:pPr>
        <w:pStyle w:val="Aufzhlungeingerckt"/>
        <w:numPr>
          <w:ilvl w:val="0"/>
          <w:numId w:val="0"/>
        </w:numPr>
      </w:pPr>
    </w:p>
    <w:p w14:paraId="29E4C925" w14:textId="77777777" w:rsidR="00B92A07" w:rsidRPr="00020EB5" w:rsidRDefault="00B92A07" w:rsidP="00B92A07">
      <w:pPr>
        <w:pStyle w:val="Aufzhlungeingerckt"/>
        <w:numPr>
          <w:ilvl w:val="0"/>
          <w:numId w:val="0"/>
        </w:numPr>
      </w:pPr>
      <w:r w:rsidRPr="00020EB5">
        <w:t>Abschlusseintrag:</w:t>
      </w:r>
    </w:p>
    <w:p w14:paraId="490548CA" w14:textId="77777777" w:rsidR="00B92A07" w:rsidRDefault="00B92A07" w:rsidP="00B92A07">
      <w:pPr>
        <w:pStyle w:val="Aufzhlungeingerckt"/>
        <w:numPr>
          <w:ilvl w:val="0"/>
          <w:numId w:val="0"/>
        </w:numPr>
      </w:pPr>
      <w:r w:rsidRPr="00020EB5">
        <w:t>ABAG</w:t>
      </w:r>
    </w:p>
  </w:comment>
  <w:comment w:id="214" w:author="Richter, Alexander (HMKB)" w:date="2026-01-27T10:51:00Z" w:initials="RA(">
    <w:p w14:paraId="2CA65096" w14:textId="77777777" w:rsidR="00B92A07" w:rsidRDefault="00B92A07" w:rsidP="00B92A07">
      <w:pPr>
        <w:pStyle w:val="Kommentartext"/>
      </w:pPr>
      <w:r>
        <w:rPr>
          <w:rStyle w:val="Kommentarzeichen"/>
        </w:rPr>
        <w:annotationRef/>
      </w:r>
      <w:r>
        <w:t>Hierunter noch eine Zeile ergänzen:</w:t>
      </w:r>
    </w:p>
    <w:p w14:paraId="036E5BF1" w14:textId="77777777" w:rsidR="00B92A07" w:rsidRDefault="00B92A07" w:rsidP="00B92A07">
      <w:pPr>
        <w:pStyle w:val="Kommentartext"/>
      </w:pPr>
    </w:p>
    <w:p w14:paraId="3BC9F109" w14:textId="77777777" w:rsidR="00B92A07" w:rsidRPr="00020EB5" w:rsidRDefault="00B92A07" w:rsidP="00B92A07">
      <w:pPr>
        <w:pStyle w:val="Kommentartext"/>
      </w:pPr>
      <w:r w:rsidRPr="00020EB5">
        <w:t>Ereignis:</w:t>
      </w:r>
    </w:p>
    <w:p w14:paraId="4D30C0DB" w14:textId="77777777" w:rsidR="00B92A07" w:rsidRPr="00020EB5" w:rsidRDefault="00B92A07" w:rsidP="00B92A07">
      <w:pPr>
        <w:pStyle w:val="Aufzhlungeingerckt"/>
        <w:numPr>
          <w:ilvl w:val="0"/>
          <w:numId w:val="0"/>
        </w:numPr>
      </w:pPr>
      <w:r w:rsidRPr="00020EB5">
        <w:t xml:space="preserve">Abgang eines ausländischen Gastschülers. </w:t>
      </w:r>
      <w:r w:rsidRPr="00020EB5">
        <w:rPr>
          <w:rStyle w:val="Kommentarzeichen"/>
          <w:b/>
          <w:bCs/>
          <w:color w:val="auto"/>
        </w:rPr>
        <w:annotationRef/>
      </w:r>
    </w:p>
    <w:p w14:paraId="6263828C" w14:textId="77777777" w:rsidR="00B92A07" w:rsidRDefault="00B92A07" w:rsidP="00B92A07">
      <w:pPr>
        <w:pStyle w:val="Aufzhlungeingerckt"/>
        <w:numPr>
          <w:ilvl w:val="0"/>
          <w:numId w:val="0"/>
        </w:numPr>
      </w:pPr>
    </w:p>
    <w:p w14:paraId="1E9431C4" w14:textId="77777777" w:rsidR="00B92A07" w:rsidRPr="00020EB5" w:rsidRDefault="00B92A07" w:rsidP="00B92A07">
      <w:pPr>
        <w:pStyle w:val="Aufzhlungeingerckt"/>
        <w:numPr>
          <w:ilvl w:val="0"/>
          <w:numId w:val="0"/>
        </w:numPr>
      </w:pPr>
      <w:r w:rsidRPr="00020EB5">
        <w:t>Abschlusseintrag:</w:t>
      </w:r>
    </w:p>
    <w:p w14:paraId="3645FE2D" w14:textId="77777777" w:rsidR="00B92A07" w:rsidRDefault="00B92A07" w:rsidP="00B92A07">
      <w:pPr>
        <w:pStyle w:val="Aufzhlungeingerckt"/>
        <w:numPr>
          <w:ilvl w:val="0"/>
          <w:numId w:val="0"/>
        </w:numPr>
      </w:pPr>
      <w:r w:rsidRPr="00020EB5">
        <w:t>ABAG</w:t>
      </w:r>
    </w:p>
  </w:comment>
  <w:comment w:id="215" w:author="Richter, Alexander (HMKB)" w:date="2026-01-27T10:51:00Z" w:initials="RA(">
    <w:p w14:paraId="30085E3E" w14:textId="77777777" w:rsidR="00B92A07" w:rsidRDefault="00B92A07" w:rsidP="00B92A07">
      <w:pPr>
        <w:pStyle w:val="Kommentartext"/>
      </w:pPr>
      <w:r>
        <w:rPr>
          <w:rStyle w:val="Kommentarzeichen"/>
        </w:rPr>
        <w:annotationRef/>
      </w:r>
      <w:r>
        <w:t>Hierunter noch eine Zeile ergänzen:</w:t>
      </w:r>
    </w:p>
    <w:p w14:paraId="4C143023" w14:textId="77777777" w:rsidR="00B92A07" w:rsidRDefault="00B92A07" w:rsidP="00B92A07">
      <w:pPr>
        <w:pStyle w:val="Kommentartext"/>
      </w:pPr>
    </w:p>
    <w:p w14:paraId="3D8790B9" w14:textId="77777777" w:rsidR="00B92A07" w:rsidRPr="00020EB5" w:rsidRDefault="00B92A07" w:rsidP="00B92A07">
      <w:pPr>
        <w:pStyle w:val="Kommentartext"/>
      </w:pPr>
      <w:r w:rsidRPr="00020EB5">
        <w:t>Ereignis:</w:t>
      </w:r>
    </w:p>
    <w:p w14:paraId="14C7D32A" w14:textId="77777777" w:rsidR="00B92A07" w:rsidRPr="00020EB5" w:rsidRDefault="00B92A07" w:rsidP="00B92A07">
      <w:pPr>
        <w:pStyle w:val="Aufzhlungeingerckt"/>
        <w:numPr>
          <w:ilvl w:val="0"/>
          <w:numId w:val="0"/>
        </w:numPr>
      </w:pPr>
      <w:r w:rsidRPr="00020EB5">
        <w:t xml:space="preserve">Abgang eines ausländischen Gastschülers. </w:t>
      </w:r>
      <w:r w:rsidRPr="00020EB5">
        <w:rPr>
          <w:rStyle w:val="Kommentarzeichen"/>
          <w:b/>
          <w:bCs/>
          <w:color w:val="auto"/>
        </w:rPr>
        <w:annotationRef/>
      </w:r>
    </w:p>
    <w:p w14:paraId="50FCB073" w14:textId="77777777" w:rsidR="00B92A07" w:rsidRDefault="00B92A07" w:rsidP="00B92A07">
      <w:pPr>
        <w:pStyle w:val="Aufzhlungeingerckt"/>
        <w:numPr>
          <w:ilvl w:val="0"/>
          <w:numId w:val="0"/>
        </w:numPr>
      </w:pPr>
    </w:p>
    <w:p w14:paraId="0909FC7B" w14:textId="77777777" w:rsidR="00B92A07" w:rsidRPr="00020EB5" w:rsidRDefault="00B92A07" w:rsidP="00B92A07">
      <w:pPr>
        <w:pStyle w:val="Aufzhlungeingerckt"/>
        <w:numPr>
          <w:ilvl w:val="0"/>
          <w:numId w:val="0"/>
        </w:numPr>
      </w:pPr>
      <w:r w:rsidRPr="00020EB5">
        <w:t>Abschlusseintrag:</w:t>
      </w:r>
    </w:p>
    <w:p w14:paraId="5F279FD9" w14:textId="77777777" w:rsidR="00B92A07" w:rsidRDefault="00B92A07" w:rsidP="00B92A07">
      <w:pPr>
        <w:pStyle w:val="Aufzhlungeingerckt"/>
        <w:numPr>
          <w:ilvl w:val="0"/>
          <w:numId w:val="0"/>
        </w:numPr>
      </w:pPr>
      <w:r w:rsidRPr="00020EB5">
        <w:t>ABAG</w:t>
      </w:r>
    </w:p>
  </w:comment>
  <w:comment w:id="216" w:author="Richter, Alexander (HMKB)" w:date="2026-01-27T10:51:00Z" w:initials="RA(">
    <w:p w14:paraId="56341F63" w14:textId="77777777" w:rsidR="00B92A07" w:rsidRDefault="00B92A07" w:rsidP="00B92A07">
      <w:pPr>
        <w:pStyle w:val="Kommentartext"/>
      </w:pPr>
      <w:r>
        <w:rPr>
          <w:rStyle w:val="Kommentarzeichen"/>
        </w:rPr>
        <w:annotationRef/>
      </w:r>
      <w:r>
        <w:t>Hierunter noch eine Zeile ergänzen:</w:t>
      </w:r>
    </w:p>
    <w:p w14:paraId="28A4EE4F" w14:textId="77777777" w:rsidR="00B92A07" w:rsidRDefault="00B92A07" w:rsidP="00B92A07">
      <w:pPr>
        <w:pStyle w:val="Kommentartext"/>
      </w:pPr>
    </w:p>
    <w:p w14:paraId="5A572244" w14:textId="77777777" w:rsidR="00B92A07" w:rsidRPr="00020EB5" w:rsidRDefault="00B92A07" w:rsidP="00B92A07">
      <w:pPr>
        <w:pStyle w:val="Kommentartext"/>
      </w:pPr>
      <w:r w:rsidRPr="00020EB5">
        <w:t>Ereignis:</w:t>
      </w:r>
    </w:p>
    <w:p w14:paraId="5BCA752D" w14:textId="77777777" w:rsidR="00B92A07" w:rsidRPr="00020EB5" w:rsidRDefault="00B92A07" w:rsidP="00B92A07">
      <w:pPr>
        <w:pStyle w:val="Aufzhlungeingerckt"/>
        <w:numPr>
          <w:ilvl w:val="0"/>
          <w:numId w:val="0"/>
        </w:numPr>
      </w:pPr>
      <w:r w:rsidRPr="00020EB5">
        <w:t xml:space="preserve">Abgang eines ausländischen Gastschülers. </w:t>
      </w:r>
      <w:r w:rsidRPr="00020EB5">
        <w:rPr>
          <w:rStyle w:val="Kommentarzeichen"/>
          <w:b/>
          <w:bCs/>
          <w:color w:val="auto"/>
        </w:rPr>
        <w:annotationRef/>
      </w:r>
    </w:p>
    <w:p w14:paraId="00FE1D76" w14:textId="77777777" w:rsidR="00B92A07" w:rsidRDefault="00B92A07" w:rsidP="00B92A07">
      <w:pPr>
        <w:pStyle w:val="Aufzhlungeingerckt"/>
        <w:numPr>
          <w:ilvl w:val="0"/>
          <w:numId w:val="0"/>
        </w:numPr>
      </w:pPr>
    </w:p>
    <w:p w14:paraId="2FBCF0BD" w14:textId="77777777" w:rsidR="00B92A07" w:rsidRPr="00020EB5" w:rsidRDefault="00B92A07" w:rsidP="00B92A07">
      <w:pPr>
        <w:pStyle w:val="Aufzhlungeingerckt"/>
        <w:numPr>
          <w:ilvl w:val="0"/>
          <w:numId w:val="0"/>
        </w:numPr>
      </w:pPr>
      <w:r w:rsidRPr="00020EB5">
        <w:t>Abschlusseintrag:</w:t>
      </w:r>
    </w:p>
    <w:p w14:paraId="7E6C5754" w14:textId="77777777" w:rsidR="00B92A07" w:rsidRDefault="00B92A07" w:rsidP="00B92A07">
      <w:pPr>
        <w:pStyle w:val="Aufzhlungeingerckt"/>
        <w:numPr>
          <w:ilvl w:val="0"/>
          <w:numId w:val="0"/>
        </w:numPr>
      </w:pPr>
      <w:r w:rsidRPr="00020EB5">
        <w:t>ABAG</w:t>
      </w:r>
    </w:p>
  </w:comment>
  <w:comment w:id="250" w:author="Richter, Alexander (HMKB)" w:date="2026-01-27T10:52:00Z" w:initials="RA(">
    <w:p w14:paraId="29075587" w14:textId="53E25D34" w:rsidR="008853A2" w:rsidRDefault="008853A2">
      <w:pPr>
        <w:pStyle w:val="Kommentartext"/>
      </w:pPr>
      <w:r>
        <w:rPr>
          <w:rStyle w:val="Kommentarzeichen"/>
        </w:rPr>
        <w:annotationRef/>
      </w:r>
      <w:r>
        <w:t xml:space="preserve">Hier bitte noch den </w:t>
      </w:r>
      <w:r w:rsidRPr="00F14615">
        <w:rPr>
          <w:i/>
          <w:iCs/>
        </w:rPr>
        <w:t xml:space="preserve">KABS </w:t>
      </w:r>
      <w:r>
        <w:t>ergänzen.</w:t>
      </w:r>
    </w:p>
  </w:comment>
  <w:comment w:id="251" w:author="Richter, Alexander (HMKB)" w:date="2026-01-27T10:52:00Z" w:initials="RA(">
    <w:p w14:paraId="2CC0F180" w14:textId="5F32179A" w:rsidR="008853A2" w:rsidRDefault="008853A2">
      <w:pPr>
        <w:pStyle w:val="Kommentartext"/>
      </w:pPr>
      <w:r>
        <w:rPr>
          <w:rStyle w:val="Kommentarzeichen"/>
        </w:rPr>
        <w:annotationRef/>
      </w:r>
      <w:r>
        <w:t xml:space="preserve">Hier bitte noch den </w:t>
      </w:r>
      <w:r w:rsidRPr="00F14615">
        <w:rPr>
          <w:i/>
          <w:iCs/>
        </w:rPr>
        <w:t xml:space="preserve">KABS </w:t>
      </w:r>
      <w:r>
        <w:t>ergänzen.</w:t>
      </w:r>
    </w:p>
  </w:comment>
  <w:comment w:id="274" w:author="Richter, Alexander (HMKB)" w:date="2026-01-27T10:55:00Z" w:initials="RA(">
    <w:p w14:paraId="0E35250D" w14:textId="77777777" w:rsidR="00F57303" w:rsidRDefault="00F57303" w:rsidP="00F57303">
      <w:pPr>
        <w:pStyle w:val="Kommentartext"/>
      </w:pPr>
      <w:r>
        <w:rPr>
          <w:rStyle w:val="Kommentarzeichen"/>
        </w:rPr>
        <w:annotationRef/>
      </w:r>
      <w:r>
        <w:t>Hierunter bitte noch einen weiteren Absatz einfügen:</w:t>
      </w:r>
    </w:p>
    <w:p w14:paraId="27DB0EBC" w14:textId="77777777" w:rsidR="00F57303" w:rsidRDefault="00F57303" w:rsidP="00F57303">
      <w:pPr>
        <w:pStyle w:val="Kommentartext"/>
      </w:pPr>
    </w:p>
    <w:p w14:paraId="44B9D177" w14:textId="5436DE80" w:rsidR="00F57303" w:rsidRDefault="00F57303" w:rsidP="00F57303">
      <w:pPr>
        <w:pStyle w:val="Kommentartext"/>
      </w:pPr>
      <w:r w:rsidRPr="00CF6645">
        <w:rPr>
          <w:i/>
          <w:iCs/>
        </w:rPr>
        <w:t xml:space="preserve">Bei Schülerinnen und Schülern </w:t>
      </w:r>
      <w:r>
        <w:rPr>
          <w:i/>
          <w:iCs/>
        </w:rPr>
        <w:t xml:space="preserve">mit der </w:t>
      </w:r>
      <w:r w:rsidRPr="00CF6645">
        <w:rPr>
          <w:i/>
          <w:iCs/>
        </w:rPr>
        <w:t xml:space="preserve">Förderung IB-GE oder IB-LER </w:t>
      </w:r>
      <w:r>
        <w:rPr>
          <w:i/>
          <w:iCs/>
        </w:rPr>
        <w:t>können im Förderzeitraum keine</w:t>
      </w:r>
      <w:r w:rsidRPr="00CF6645">
        <w:rPr>
          <w:i/>
          <w:iCs/>
        </w:rPr>
        <w:t xml:space="preserve"> </w:t>
      </w:r>
      <w:r>
        <w:rPr>
          <w:i/>
          <w:iCs/>
        </w:rPr>
        <w:t xml:space="preserve">zielgleichen Abschlüsse wie z.B. </w:t>
      </w:r>
      <w:r w:rsidRPr="00CF6645">
        <w:rPr>
          <w:i/>
          <w:iCs/>
        </w:rPr>
        <w:t>der Hauptschulabschluss (HA)</w:t>
      </w:r>
      <w:r>
        <w:rPr>
          <w:i/>
          <w:iCs/>
        </w:rPr>
        <w:t xml:space="preserve"> vergeben werden.</w:t>
      </w:r>
      <w:r w:rsidR="00CD1CAD">
        <w:rPr>
          <w:i/>
          <w:iCs/>
        </w:rPr>
        <w:t xml:space="preserve">  </w:t>
      </w:r>
      <w:r w:rsidR="00CD1CAD" w:rsidRPr="0047268C">
        <w:rPr>
          <w:i/>
          <w:iCs/>
        </w:rPr>
        <w:t xml:space="preserve">D.h. bei der Erfassung eines zielgleichen Abschlusses (z.B. HA oder MA) muss sichergestellt werden, dass der in der LUSD erfasste Zeitraum der </w:t>
      </w:r>
      <w:r w:rsidR="00CD1CAD">
        <w:rPr>
          <w:i/>
          <w:iCs/>
        </w:rPr>
        <w:t>IB-</w:t>
      </w:r>
      <w:r w:rsidR="00CD1CAD" w:rsidRPr="0047268C">
        <w:rPr>
          <w:i/>
          <w:iCs/>
        </w:rPr>
        <w:t xml:space="preserve">Förderung vor dem Abschlussdatum </w:t>
      </w:r>
      <w:r w:rsidR="00CD1CAD">
        <w:rPr>
          <w:i/>
          <w:iCs/>
        </w:rPr>
        <w:t>endet.</w:t>
      </w:r>
    </w:p>
  </w:comment>
  <w:comment w:id="279" w:author="Richter, Alexander (HMKB)" w:date="2026-01-27T10:57:00Z" w:initials="RA(">
    <w:p w14:paraId="1774FD26" w14:textId="77777777" w:rsidR="00F57303" w:rsidRDefault="00F57303" w:rsidP="00F57303">
      <w:pPr>
        <w:pStyle w:val="Kommentartext"/>
      </w:pPr>
      <w:r>
        <w:rPr>
          <w:rStyle w:val="Kommentarzeichen"/>
        </w:rPr>
        <w:annotationRef/>
      </w:r>
      <w:r>
        <w:t>Hierunter bitte noch einen weiteren Absatz einfügen:</w:t>
      </w:r>
    </w:p>
    <w:p w14:paraId="7E205B8A" w14:textId="77777777" w:rsidR="00F57303" w:rsidRDefault="00F57303" w:rsidP="00F57303">
      <w:pPr>
        <w:pStyle w:val="Kommentartext"/>
      </w:pPr>
    </w:p>
    <w:p w14:paraId="2C095910" w14:textId="7F56F65F" w:rsidR="0047268C" w:rsidRDefault="00F57303" w:rsidP="00F57303">
      <w:pPr>
        <w:pStyle w:val="Kommentartext"/>
      </w:pPr>
      <w:r w:rsidRPr="00CF6645">
        <w:rPr>
          <w:i/>
          <w:iCs/>
        </w:rPr>
        <w:t xml:space="preserve">Bei Schülerinnen und Schülern </w:t>
      </w:r>
      <w:r>
        <w:rPr>
          <w:i/>
          <w:iCs/>
        </w:rPr>
        <w:t xml:space="preserve">mit der </w:t>
      </w:r>
      <w:r w:rsidRPr="00CF6645">
        <w:rPr>
          <w:i/>
          <w:iCs/>
        </w:rPr>
        <w:t xml:space="preserve">Förderung IB-GE oder IB-LER </w:t>
      </w:r>
      <w:r>
        <w:rPr>
          <w:i/>
          <w:iCs/>
        </w:rPr>
        <w:t>können im Förderzeitraum keine</w:t>
      </w:r>
      <w:r w:rsidRPr="00CF6645">
        <w:rPr>
          <w:i/>
          <w:iCs/>
        </w:rPr>
        <w:t xml:space="preserve"> </w:t>
      </w:r>
      <w:r>
        <w:rPr>
          <w:i/>
          <w:iCs/>
        </w:rPr>
        <w:t xml:space="preserve">zielgleichen Abschlüsse wie z.B. </w:t>
      </w:r>
      <w:r w:rsidRPr="00CF6645">
        <w:rPr>
          <w:i/>
          <w:iCs/>
        </w:rPr>
        <w:t xml:space="preserve">der </w:t>
      </w:r>
      <w:r>
        <w:rPr>
          <w:i/>
          <w:iCs/>
        </w:rPr>
        <w:t>mittlere Abschluss</w:t>
      </w:r>
      <w:r w:rsidRPr="00CF6645">
        <w:rPr>
          <w:i/>
          <w:iCs/>
        </w:rPr>
        <w:t xml:space="preserve"> (</w:t>
      </w:r>
      <w:r>
        <w:rPr>
          <w:i/>
          <w:iCs/>
        </w:rPr>
        <w:t>M</w:t>
      </w:r>
      <w:r w:rsidRPr="00CF6645">
        <w:rPr>
          <w:i/>
          <w:iCs/>
        </w:rPr>
        <w:t>A)</w:t>
      </w:r>
      <w:r>
        <w:rPr>
          <w:i/>
          <w:iCs/>
        </w:rPr>
        <w:t xml:space="preserve"> vergeben werden.</w:t>
      </w:r>
      <w:r w:rsidR="0047268C">
        <w:rPr>
          <w:i/>
          <w:iCs/>
        </w:rPr>
        <w:t xml:space="preserve"> </w:t>
      </w:r>
      <w:r w:rsidR="0047268C" w:rsidRPr="0047268C">
        <w:rPr>
          <w:i/>
          <w:iCs/>
        </w:rPr>
        <w:t xml:space="preserve">D.h. bei der Erfassung eines zielgleichen Abschlusses (z.B. HA oder MA) muss sichergestellt werden, dass der in der LUSD erfasste Zeitraum der </w:t>
      </w:r>
      <w:r w:rsidR="0047268C">
        <w:rPr>
          <w:i/>
          <w:iCs/>
        </w:rPr>
        <w:t>IB-</w:t>
      </w:r>
      <w:r w:rsidR="0047268C" w:rsidRPr="0047268C">
        <w:rPr>
          <w:i/>
          <w:iCs/>
        </w:rPr>
        <w:t xml:space="preserve">Förderung vor dem Abschlussdatum </w:t>
      </w:r>
      <w:r w:rsidR="0047268C">
        <w:rPr>
          <w:i/>
          <w:iCs/>
        </w:rPr>
        <w:t>endet.</w:t>
      </w:r>
    </w:p>
  </w:comment>
  <w:comment w:id="283" w:author="Richter, Alexander (HMKB)" w:date="2026-01-27T11:02:00Z" w:initials="RA(">
    <w:p w14:paraId="12F18ECE" w14:textId="77777777" w:rsidR="0047268C" w:rsidRDefault="0047268C" w:rsidP="0047268C">
      <w:pPr>
        <w:pStyle w:val="Kommentartext"/>
      </w:pPr>
      <w:r>
        <w:rPr>
          <w:rStyle w:val="Kommentarzeichen"/>
        </w:rPr>
        <w:annotationRef/>
      </w:r>
      <w:r>
        <w:t>Die Überschrift bitte noch erweitern um:</w:t>
      </w:r>
    </w:p>
    <w:p w14:paraId="58004216" w14:textId="77777777" w:rsidR="0047268C" w:rsidRDefault="0047268C" w:rsidP="0047268C">
      <w:pPr>
        <w:pStyle w:val="Kommentartext"/>
      </w:pPr>
    </w:p>
    <w:p w14:paraId="2219BFC3" w14:textId="4DBE5A45" w:rsidR="0047268C" w:rsidRPr="0047268C" w:rsidRDefault="0047268C">
      <w:pPr>
        <w:pStyle w:val="Kommentartext"/>
        <w:rPr>
          <w:i/>
          <w:iCs/>
        </w:rPr>
      </w:pPr>
      <w:r w:rsidRPr="00FF5D63">
        <w:rPr>
          <w:i/>
          <w:iCs/>
        </w:rPr>
        <w:t>„bei Fördereintrag IB-LER bzw. IB-GE“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A7038B" w15:done="1"/>
  <w15:commentEx w15:paraId="29DBEBB9" w15:done="1"/>
  <w15:commentEx w15:paraId="33656B03" w15:done="1"/>
  <w15:commentEx w15:paraId="5A4EC109" w15:done="1"/>
  <w15:commentEx w15:paraId="137790D6" w15:done="1"/>
  <w15:commentEx w15:paraId="780CF020" w15:done="1"/>
  <w15:commentEx w15:paraId="7F67A654" w15:done="1"/>
  <w15:commentEx w15:paraId="6B5D5EC1" w15:done="1"/>
  <w15:commentEx w15:paraId="3B1E8FFF" w15:done="1"/>
  <w15:commentEx w15:paraId="02AB5D5C" w15:done="1"/>
  <w15:commentEx w15:paraId="1E2B372E" w15:done="1"/>
  <w15:commentEx w15:paraId="20E5A9D2" w15:done="1"/>
  <w15:commentEx w15:paraId="3FEA1606" w15:paraIdParent="20E5A9D2" w15:done="1"/>
  <w15:commentEx w15:paraId="18D71401" w15:done="1"/>
  <w15:commentEx w15:paraId="25CE2A38" w15:done="1"/>
  <w15:commentEx w15:paraId="16650A4E" w15:done="1"/>
  <w15:commentEx w15:paraId="29913DB4" w15:done="1"/>
  <w15:commentEx w15:paraId="212BA78D" w15:done="1"/>
  <w15:commentEx w15:paraId="4FA0E83E" w15:done="1"/>
  <w15:commentEx w15:paraId="7413A8E3" w15:done="1"/>
  <w15:commentEx w15:paraId="3815D22F" w15:done="1"/>
  <w15:commentEx w15:paraId="58917DAC" w15:done="1"/>
  <w15:commentEx w15:paraId="1580DEDB" w15:done="1"/>
  <w15:commentEx w15:paraId="133A1692" w15:done="1"/>
  <w15:commentEx w15:paraId="657255A3" w15:done="1"/>
  <w15:commentEx w15:paraId="5351288D" w15:done="1"/>
  <w15:commentEx w15:paraId="490548CA" w15:done="1"/>
  <w15:commentEx w15:paraId="3645FE2D" w15:done="1"/>
  <w15:commentEx w15:paraId="5F279FD9" w15:done="1"/>
  <w15:commentEx w15:paraId="7E6C5754" w15:done="1"/>
  <w15:commentEx w15:paraId="29075587" w15:done="1"/>
  <w15:commentEx w15:paraId="2CC0F180" w15:done="1"/>
  <w15:commentEx w15:paraId="44B9D177" w15:done="1"/>
  <w15:commentEx w15:paraId="2C095910" w15:done="1"/>
  <w15:commentEx w15:paraId="2219BFC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D05A883" w16cex:dateUtc="2026-01-27T09:01:00Z"/>
  <w16cex:commentExtensible w16cex:durableId="78664359" w16cex:dateUtc="2026-01-27T09:01:00Z"/>
  <w16cex:commentExtensible w16cex:durableId="40D21DEB" w16cex:dateUtc="2026-01-27T09:04:00Z"/>
  <w16cex:commentExtensible w16cex:durableId="7C1F0F83" w16cex:dateUtc="2026-01-27T09:13:00Z"/>
  <w16cex:commentExtensible w16cex:durableId="3D8D6075" w16cex:dateUtc="2026-01-27T09:14:00Z"/>
  <w16cex:commentExtensible w16cex:durableId="6FE9FEEF" w16cex:dateUtc="2026-01-27T09:17:00Z"/>
  <w16cex:commentExtensible w16cex:durableId="5DB80C82" w16cex:dateUtc="2026-03-13T06:34:00Z"/>
  <w16cex:commentExtensible w16cex:durableId="6084A50F" w16cex:dateUtc="2026-01-27T09:23:00Z"/>
  <w16cex:commentExtensible w16cex:durableId="4070484F" w16cex:dateUtc="2026-01-27T09:24:00Z"/>
  <w16cex:commentExtensible w16cex:durableId="78E03121" w16cex:dateUtc="2026-01-27T09:33:00Z"/>
  <w16cex:commentExtensible w16cex:durableId="1A7346F3" w16cex:dateUtc="2026-01-27T09:44:00Z"/>
  <w16cex:commentExtensible w16cex:durableId="2C7548DA" w16cex:dateUtc="2025-09-17T12:48:00Z"/>
  <w16cex:commentExtensible w16cex:durableId="77F7F659" w16cex:dateUtc="2026-01-27T09:45:00Z"/>
  <w16cex:commentExtensible w16cex:durableId="6836D546" w16cex:dateUtc="2026-01-27T09:46:00Z"/>
  <w16cex:commentExtensible w16cex:durableId="16B4E180" w16cex:dateUtc="2026-01-27T09:45:00Z"/>
  <w16cex:commentExtensible w16cex:durableId="044CA45F" w16cex:dateUtc="2026-01-27T09:47:00Z"/>
  <w16cex:commentExtensible w16cex:durableId="085DE8B6" w16cex:dateUtc="2026-01-27T09:48:00Z"/>
  <w16cex:commentExtensible w16cex:durableId="0416BF1C" w16cex:dateUtc="2026-01-27T09:48:00Z"/>
  <w16cex:commentExtensible w16cex:durableId="7DB4B28B" w16cex:dateUtc="2026-01-27T09:49:00Z"/>
  <w16cex:commentExtensible w16cex:durableId="0A3C9427" w16cex:dateUtc="2026-01-27T09:49:00Z"/>
  <w16cex:commentExtensible w16cex:durableId="29A8CA38" w16cex:dateUtc="2026-01-27T09:49:00Z"/>
  <w16cex:commentExtensible w16cex:durableId="61EC20FF" w16cex:dateUtc="2026-01-27T09:49:00Z"/>
  <w16cex:commentExtensible w16cex:durableId="234EE0E8" w16cex:dateUtc="2026-01-27T09:50:00Z"/>
  <w16cex:commentExtensible w16cex:durableId="034044A5" w16cex:dateUtc="2026-01-27T09:50:00Z"/>
  <w16cex:commentExtensible w16cex:durableId="7854B87B" w16cex:dateUtc="2026-01-27T09:50:00Z"/>
  <w16cex:commentExtensible w16cex:durableId="4AE64358" w16cex:dateUtc="2026-01-27T09:51:00Z"/>
  <w16cex:commentExtensible w16cex:durableId="11EFFE7A" w16cex:dateUtc="2026-01-27T09:51:00Z"/>
  <w16cex:commentExtensible w16cex:durableId="077EBAF0" w16cex:dateUtc="2026-01-27T09:51:00Z"/>
  <w16cex:commentExtensible w16cex:durableId="767B5A38" w16cex:dateUtc="2026-01-27T09:51:00Z"/>
  <w16cex:commentExtensible w16cex:durableId="055BA796" w16cex:dateUtc="2026-01-27T09:51:00Z"/>
  <w16cex:commentExtensible w16cex:durableId="697CB6F9" w16cex:dateUtc="2026-01-27T09:52:00Z"/>
  <w16cex:commentExtensible w16cex:durableId="7CCEEEFC" w16cex:dateUtc="2026-01-27T09:52:00Z"/>
  <w16cex:commentExtensible w16cex:durableId="1E6A28CF" w16cex:dateUtc="2026-01-27T09:55:00Z"/>
  <w16cex:commentExtensible w16cex:durableId="23F756C1" w16cex:dateUtc="2026-01-27T09:57:00Z"/>
  <w16cex:commentExtensible w16cex:durableId="7FAAD65C" w16cex:dateUtc="2026-01-27T1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A7038B" w16cid:durableId="1D05A883"/>
  <w16cid:commentId w16cid:paraId="29DBEBB9" w16cid:durableId="78664359"/>
  <w16cid:commentId w16cid:paraId="33656B03" w16cid:durableId="40D21DEB"/>
  <w16cid:commentId w16cid:paraId="5A4EC109" w16cid:durableId="7C1F0F83"/>
  <w16cid:commentId w16cid:paraId="137790D6" w16cid:durableId="3D8D6075"/>
  <w16cid:commentId w16cid:paraId="780CF020" w16cid:durableId="6FE9FEEF"/>
  <w16cid:commentId w16cid:paraId="7F67A654" w16cid:durableId="5DB80C82"/>
  <w16cid:commentId w16cid:paraId="6B5D5EC1" w16cid:durableId="6084A50F"/>
  <w16cid:commentId w16cid:paraId="3B1E8FFF" w16cid:durableId="4070484F"/>
  <w16cid:commentId w16cid:paraId="02AB5D5C" w16cid:durableId="78E03121"/>
  <w16cid:commentId w16cid:paraId="1E2B372E" w16cid:durableId="1A7346F3"/>
  <w16cid:commentId w16cid:paraId="20E5A9D2" w16cid:durableId="2C7548DA"/>
  <w16cid:commentId w16cid:paraId="3FEA1606" w16cid:durableId="77F7F659"/>
  <w16cid:commentId w16cid:paraId="18D71401" w16cid:durableId="6836D546"/>
  <w16cid:commentId w16cid:paraId="25CE2A38" w16cid:durableId="16B4E180"/>
  <w16cid:commentId w16cid:paraId="16650A4E" w16cid:durableId="044CA45F"/>
  <w16cid:commentId w16cid:paraId="29913DB4" w16cid:durableId="085DE8B6"/>
  <w16cid:commentId w16cid:paraId="212BA78D" w16cid:durableId="0416BF1C"/>
  <w16cid:commentId w16cid:paraId="4FA0E83E" w16cid:durableId="7DB4B28B"/>
  <w16cid:commentId w16cid:paraId="7413A8E3" w16cid:durableId="0A3C9427"/>
  <w16cid:commentId w16cid:paraId="3815D22F" w16cid:durableId="29A8CA38"/>
  <w16cid:commentId w16cid:paraId="58917DAC" w16cid:durableId="61EC20FF"/>
  <w16cid:commentId w16cid:paraId="1580DEDB" w16cid:durableId="234EE0E8"/>
  <w16cid:commentId w16cid:paraId="133A1692" w16cid:durableId="034044A5"/>
  <w16cid:commentId w16cid:paraId="657255A3" w16cid:durableId="7854B87B"/>
  <w16cid:commentId w16cid:paraId="5351288D" w16cid:durableId="4AE64358"/>
  <w16cid:commentId w16cid:paraId="490548CA" w16cid:durableId="11EFFE7A"/>
  <w16cid:commentId w16cid:paraId="3645FE2D" w16cid:durableId="077EBAF0"/>
  <w16cid:commentId w16cid:paraId="5F279FD9" w16cid:durableId="767B5A38"/>
  <w16cid:commentId w16cid:paraId="7E6C5754" w16cid:durableId="055BA796"/>
  <w16cid:commentId w16cid:paraId="29075587" w16cid:durableId="697CB6F9"/>
  <w16cid:commentId w16cid:paraId="2CC0F180" w16cid:durableId="7CCEEEFC"/>
  <w16cid:commentId w16cid:paraId="44B9D177" w16cid:durableId="1E6A28CF"/>
  <w16cid:commentId w16cid:paraId="2C095910" w16cid:durableId="23F756C1"/>
  <w16cid:commentId w16cid:paraId="2219BFC3" w16cid:durableId="7FAAD6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A4C36" w14:textId="77777777" w:rsidR="0061524E" w:rsidRDefault="0061524E" w:rsidP="008A11B2">
      <w:r>
        <w:separator/>
      </w:r>
    </w:p>
  </w:endnote>
  <w:endnote w:type="continuationSeparator" w:id="0">
    <w:p w14:paraId="4F6DDFE8" w14:textId="77777777" w:rsidR="0061524E" w:rsidRDefault="0061524E" w:rsidP="008A1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ssen Gellix">
    <w:panose1 w:val="020B0604030102000003"/>
    <w:charset w:val="00"/>
    <w:family w:val="swiss"/>
    <w:pitch w:val="variable"/>
    <w:sig w:usb0="A10000FF" w:usb1="5001A47B" w:usb2="00000000" w:usb3="00000000" w:csb0="000001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39437" w14:textId="441E5A22" w:rsidR="0061524E" w:rsidRDefault="0017433A">
    <w:r>
      <w:fldChar w:fldCharType="begin"/>
    </w:r>
    <w:r>
      <w:instrText xml:space="preserve"> STYLEREF  "Übertitel / IT-Verfahren"  \* MERGEFORMAT </w:instrText>
    </w:r>
    <w:r>
      <w:fldChar w:fldCharType="separate"/>
    </w:r>
    <w:r w:rsidR="003C7433">
      <w:rPr>
        <w:noProof/>
      </w:rPr>
      <w:t>LUSD</w:t>
    </w:r>
    <w:r>
      <w:rPr>
        <w:noProof/>
      </w:rPr>
      <w:fldChar w:fldCharType="end"/>
    </w:r>
    <w:r w:rsidR="0061524E">
      <w:t xml:space="preserve"> | </w:t>
    </w:r>
    <w:r>
      <w:fldChar w:fldCharType="begin"/>
    </w:r>
    <w:r>
      <w:instrText xml:space="preserve"> STYLEREF  "Titel des Dokuments"  \* MERGEFORMAT </w:instrText>
    </w:r>
    <w:r>
      <w:fldChar w:fldCharType="separate"/>
    </w:r>
    <w:r w:rsidR="003C7433">
      <w:rPr>
        <w:noProof/>
      </w:rPr>
      <w:t xml:space="preserve">Abschlüsse und Ihre </w:t>
    </w:r>
    <w:r w:rsidR="003C7433">
      <w:rPr>
        <w:noProof/>
      </w:rPr>
      <w:br/>
      <w:t>Erfassung</w:t>
    </w:r>
    <w:r>
      <w:rPr>
        <w:noProof/>
      </w:rPr>
      <w:fldChar w:fldCharType="end"/>
    </w:r>
    <w:r w:rsidR="0061524E">
      <w:t xml:space="preserve"> | </w:t>
    </w:r>
    <w:fldSimple w:instr=" STYLEREF  Versionsnummer  \* MERGEFORMAT ">
      <w:r w:rsidR="003C7433">
        <w:rPr>
          <w:noProof/>
        </w:rPr>
        <w:t>Version: 6.2</w:t>
      </w:r>
    </w:fldSimple>
    <w:r w:rsidR="0061524E">
      <w:t xml:space="preserve"> | </w:t>
    </w:r>
    <w:r w:rsidR="0061524E">
      <w:fldChar w:fldCharType="begin"/>
    </w:r>
    <w:r w:rsidR="0061524E">
      <w:instrText xml:space="preserve"> TIME \@ "dd.MM.yyyy" </w:instrText>
    </w:r>
    <w:r w:rsidR="0061524E">
      <w:fldChar w:fldCharType="separate"/>
    </w:r>
    <w:r>
      <w:rPr>
        <w:noProof/>
      </w:rPr>
      <w:t>08.04.2026</w:t>
    </w:r>
    <w:r w:rsidR="0061524E">
      <w:fldChar w:fldCharType="end"/>
    </w:r>
    <w:r w:rsidR="0061524E">
      <w:tab/>
    </w:r>
    <w:r w:rsidR="0061524E">
      <w:fldChar w:fldCharType="begin"/>
    </w:r>
    <w:r w:rsidR="0061524E">
      <w:instrText>PAGE   \* MERGEFORMAT</w:instrText>
    </w:r>
    <w:r w:rsidR="0061524E">
      <w:fldChar w:fldCharType="separate"/>
    </w:r>
    <w:r w:rsidR="0061524E">
      <w:rPr>
        <w:noProof/>
      </w:rPr>
      <w:t>2</w:t>
    </w:r>
    <w:r w:rsidR="0061524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034C9" w14:textId="27FEE70F" w:rsidR="00354DE3" w:rsidRPr="00315098" w:rsidRDefault="00354DE3" w:rsidP="00315098">
    <w:pPr>
      <w:pStyle w:val="LDFuzeile"/>
    </w:pPr>
    <w:r>
      <w:t xml:space="preserve">HMKB | </w:t>
    </w:r>
    <w:r w:rsidR="0017433A">
      <w:fldChar w:fldCharType="begin"/>
    </w:r>
    <w:r w:rsidR="0017433A">
      <w:instrText xml:space="preserve"> STYLEREF  "Übertitel / IT-Verfahren"  \* MERGEFORMAT </w:instrText>
    </w:r>
    <w:r w:rsidR="0017433A">
      <w:fldChar w:fldCharType="separate"/>
    </w:r>
    <w:r w:rsidR="0017433A" w:rsidRPr="0017433A">
      <w:rPr>
        <w:bCs/>
        <w:noProof/>
      </w:rPr>
      <w:t>LUSD</w:t>
    </w:r>
    <w:r w:rsidR="0017433A">
      <w:rPr>
        <w:bCs/>
        <w:noProof/>
      </w:rPr>
      <w:fldChar w:fldCharType="end"/>
    </w:r>
    <w:r>
      <w:t xml:space="preserve"> | </w:t>
    </w:r>
    <w:r w:rsidR="0017433A">
      <w:fldChar w:fldCharType="begin"/>
    </w:r>
    <w:r w:rsidR="0017433A">
      <w:instrText xml:space="preserve"> STYLEREF  "Titel des Dokuments"  \* MERGEFORMAT </w:instrText>
    </w:r>
    <w:r w:rsidR="0017433A">
      <w:fldChar w:fldCharType="separate"/>
    </w:r>
    <w:r w:rsidR="0017433A">
      <w:rPr>
        <w:noProof/>
      </w:rPr>
      <w:t>Abschlüsse und Ihre Erfassung</w:t>
    </w:r>
    <w:r w:rsidR="0017433A">
      <w:rPr>
        <w:noProof/>
      </w:rPr>
      <w:fldChar w:fldCharType="end"/>
    </w:r>
    <w:r>
      <w:t xml:space="preserve"> | </w:t>
    </w:r>
    <w:r w:rsidR="0017433A">
      <w:fldChar w:fldCharType="begin"/>
    </w:r>
    <w:r w:rsidR="0017433A">
      <w:instrText xml:space="preserve"> STYLEREF  Versionsnummer  \* MERGEFORMAT </w:instrText>
    </w:r>
    <w:r w:rsidR="0017433A">
      <w:fldChar w:fldCharType="separate"/>
    </w:r>
    <w:r w:rsidR="0017433A">
      <w:rPr>
        <w:noProof/>
      </w:rPr>
      <w:t>Version: 6.2</w:t>
    </w:r>
    <w:r w:rsidR="0017433A">
      <w:rPr>
        <w:noProof/>
      </w:rPr>
      <w:fldChar w:fldCharType="end"/>
    </w:r>
    <w:r>
      <w:t xml:space="preserve"> | </w:t>
    </w:r>
    <w:r w:rsidR="0017433A">
      <w:fldChar w:fldCharType="begin"/>
    </w:r>
    <w:r w:rsidR="0017433A">
      <w:instrText xml:space="preserve"> STYLEREF  "Datum Deckblatt"  \* MERGEFORMAT </w:instrText>
    </w:r>
    <w:r w:rsidR="0017433A">
      <w:fldChar w:fldCharType="separate"/>
    </w:r>
    <w:r w:rsidR="0017433A">
      <w:rPr>
        <w:noProof/>
      </w:rPr>
      <w:t>Letzter Stand: 08.04.2026</w:t>
    </w:r>
    <w:r w:rsidR="0017433A">
      <w:rPr>
        <w:noProof/>
      </w:rPr>
      <w:fldChar w:fldCharType="end"/>
    </w:r>
    <w:r>
      <w:tab/>
    </w:r>
    <w:r>
      <w:fldChar w:fldCharType="begin"/>
    </w:r>
    <w:r>
      <w:instrText>PAGE   \* MERGEFORMAT</w:instrText>
    </w:r>
    <w:r>
      <w:fldChar w:fldCharType="separate"/>
    </w:r>
    <w:r>
      <w:rPr>
        <w:noProof/>
      </w:rP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C9671" w14:textId="77777777" w:rsidR="00354DE3" w:rsidRPr="00526A89" w:rsidRDefault="00354DE3" w:rsidP="004A531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ACB73" w14:textId="4B06720E" w:rsidR="0061524E" w:rsidRPr="00C1571B" w:rsidRDefault="0061524E" w:rsidP="004A5317">
    <w:pPr>
      <w:pStyle w:val="LDFuzeile"/>
    </w:pPr>
    <w:r>
      <w:t xml:space="preserve">HMKB | </w:t>
    </w:r>
    <w:fldSimple w:instr=" STYLEREF  &quot;Übertitel / IT-Verfahren&quot;  \* MERGEFORMAT ">
      <w:r w:rsidR="0017433A">
        <w:rPr>
          <w:noProof/>
        </w:rPr>
        <w:t>LUSD</w:t>
      </w:r>
    </w:fldSimple>
    <w:r>
      <w:t xml:space="preserve"> | </w:t>
    </w:r>
    <w:fldSimple w:instr=" STYLEREF  &quot;Titel des Dokuments&quot;  \* MERGEFORMAT ">
      <w:r w:rsidR="0017433A">
        <w:rPr>
          <w:noProof/>
        </w:rPr>
        <w:t>Abschlüsse und Ihre Erfassung</w:t>
      </w:r>
    </w:fldSimple>
    <w:r>
      <w:t xml:space="preserve"> | </w:t>
    </w:r>
    <w:fldSimple w:instr=" STYLEREF  Versionsnummer  \* MERGEFORMAT ">
      <w:r w:rsidR="0017433A">
        <w:rPr>
          <w:noProof/>
        </w:rPr>
        <w:t>Version: 6.2</w:t>
      </w:r>
    </w:fldSimple>
    <w:r>
      <w:t xml:space="preserve"> | </w:t>
    </w:r>
    <w:fldSimple w:instr=" STYLEREF  &quot;Datum Deckblatt&quot;  \* MERGEFORMAT ">
      <w:r w:rsidR="0017433A">
        <w:rPr>
          <w:noProof/>
        </w:rPr>
        <w:t>Letzter Stand: 08.04.2026</w:t>
      </w:r>
    </w:fldSimple>
    <w:r>
      <w:tab/>
    </w:r>
    <w:r>
      <w:fldChar w:fldCharType="begin"/>
    </w:r>
    <w:r>
      <w:instrText>PAGE   \* MERGEFORMAT</w:instrText>
    </w:r>
    <w:r>
      <w:fldChar w:fldCharType="separate"/>
    </w:r>
    <w:r w:rsidR="00F3017B">
      <w:rPr>
        <w:noProof/>
      </w:rPr>
      <w:t>23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13C44" w14:textId="77777777" w:rsidR="0061524E" w:rsidRDefault="0061524E" w:rsidP="008A11B2">
      <w:r>
        <w:separator/>
      </w:r>
    </w:p>
  </w:footnote>
  <w:footnote w:type="continuationSeparator" w:id="0">
    <w:p w14:paraId="48FE6E67" w14:textId="77777777" w:rsidR="0061524E" w:rsidRDefault="0061524E" w:rsidP="008A11B2">
      <w:r>
        <w:continuationSeparator/>
      </w:r>
    </w:p>
  </w:footnote>
  <w:footnote w:id="1">
    <w:p w14:paraId="20446031" w14:textId="74A6E013" w:rsidR="00F56510" w:rsidRDefault="00F56510">
      <w:pPr>
        <w:pStyle w:val="Funotentext"/>
      </w:pPr>
      <w:r>
        <w:rPr>
          <w:rStyle w:val="Funotenzeichen"/>
        </w:rPr>
        <w:footnoteRef/>
      </w:r>
      <w:r>
        <w:t xml:space="preserve"> </w:t>
      </w:r>
      <w:r w:rsidRPr="00F56510">
        <w:t>Ein Abgang eines ausländischen Gastschülers (ABAG) liegt beispielsweise dann vor, wenn ein ausländischer Austauschschüler die Schule nach Beendigung des Austauschprogramms verlässt ohne an der Schule einen regulären Abschluss erworben zu haben. Der ABAG kann nur für allgemeinbildende Schulformen erfasst werden.</w:t>
      </w:r>
    </w:p>
  </w:footnote>
  <w:footnote w:id="2">
    <w:p w14:paraId="2D59E7CA" w14:textId="77777777" w:rsidR="0061524E" w:rsidRDefault="0061524E" w:rsidP="002801AA">
      <w:pPr>
        <w:pStyle w:val="Funotentext"/>
      </w:pPr>
      <w:r>
        <w:rPr>
          <w:rStyle w:val="Funotenzeichen"/>
        </w:rPr>
        <w:footnoteRef/>
      </w:r>
      <w:r>
        <w:t xml:space="preserve"> In Stufe 9 wird KABS nur gesetzt, wenn der Schüler bereits einen vorherigen Abschluss oder eine Gleichstellung erreicht hat.</w:t>
      </w:r>
    </w:p>
  </w:footnote>
  <w:footnote w:id="3">
    <w:p w14:paraId="49F7B988" w14:textId="455883EC" w:rsidR="006F7B4C" w:rsidRDefault="006F7B4C">
      <w:pPr>
        <w:pStyle w:val="Funotentext"/>
      </w:pPr>
      <w:r>
        <w:rPr>
          <w:rStyle w:val="Funotenzeichen"/>
        </w:rPr>
        <w:footnoteRef/>
      </w:r>
      <w:r>
        <w:t xml:space="preserve"> </w:t>
      </w:r>
      <w:r w:rsidRPr="006F7B4C">
        <w:t xml:space="preserve">Wenn </w:t>
      </w:r>
      <w:r w:rsidRPr="006F7B4C">
        <w:rPr>
          <w:b/>
          <w:bCs/>
        </w:rPr>
        <w:t>Schüler mit sonderpädagogischer Förderung</w:t>
      </w:r>
      <w:r w:rsidRPr="006F7B4C">
        <w:t xml:space="preserve"> in IB-LER den Berufsorientierten Abschluss im Förderschwerpunkt Lernen (BAFL) nicht erreicht haben und das allgemeinbildende System verlassen, muss OLH (Ohne Berufsorientierten Abschluss aus der Schule mit Förderschwerpunkt Lernen) als Abschlusseintrag erfasst werden.</w:t>
      </w:r>
    </w:p>
  </w:footnote>
  <w:footnote w:id="4">
    <w:p w14:paraId="41D3E969" w14:textId="3EC45926" w:rsidR="006F7B4C" w:rsidRDefault="006F7B4C">
      <w:pPr>
        <w:pStyle w:val="Funotentext"/>
      </w:pPr>
      <w:r>
        <w:rPr>
          <w:rStyle w:val="Funotenzeichen"/>
        </w:rPr>
        <w:footnoteRef/>
      </w:r>
      <w:r>
        <w:t xml:space="preserve"> </w:t>
      </w:r>
      <w:r w:rsidRPr="006F7B4C">
        <w:t xml:space="preserve">Für den Besuch der </w:t>
      </w:r>
      <w:r w:rsidRPr="006F7B4C">
        <w:rPr>
          <w:b/>
          <w:bCs/>
        </w:rPr>
        <w:t>H10</w:t>
      </w:r>
      <w:r w:rsidRPr="006F7B4C">
        <w:t xml:space="preserve"> wird seit dem Schuljahr 2012/13 der qualifizierende Hauptschulabschluss </w:t>
      </w:r>
      <w:r w:rsidRPr="006F7B4C">
        <w:rPr>
          <w:b/>
          <w:bCs/>
        </w:rPr>
        <w:t>HQ</w:t>
      </w:r>
      <w:r w:rsidRPr="006F7B4C">
        <w:t xml:space="preserve"> vorausgesetzt. In der H10 kann dann der mittlere Abschluss erworben werden.</w:t>
      </w:r>
    </w:p>
  </w:footnote>
  <w:footnote w:id="5">
    <w:p w14:paraId="7FD88719" w14:textId="07B8ABF4" w:rsidR="000514D3" w:rsidRDefault="000514D3">
      <w:pPr>
        <w:pStyle w:val="Funotentext"/>
      </w:pPr>
      <w:r>
        <w:rPr>
          <w:rStyle w:val="Funotenzeichen"/>
        </w:rPr>
        <w:footnoteRef/>
      </w:r>
      <w:r>
        <w:t xml:space="preserve"> </w:t>
      </w:r>
      <w:r w:rsidRPr="000514D3">
        <w:t xml:space="preserve">Wenn </w:t>
      </w:r>
      <w:r w:rsidRPr="000514D3">
        <w:rPr>
          <w:b/>
          <w:bCs/>
        </w:rPr>
        <w:t>Schüler mit sonderpädagogischer Förderung</w:t>
      </w:r>
      <w:r w:rsidRPr="000514D3">
        <w:t xml:space="preserve"> in IB-LER den Berufsorientierten Abschluss im Förderschwerpunkt Lernen (BAFL) nicht erreicht haben und das allgemeinbildende System verlassen, muss OLH (Ohne Berufsorientierten Abschluss aus der Schule mit Förderschwerpunkt Lernen) als Abschlusseintrag erfasst werden.</w:t>
      </w:r>
    </w:p>
  </w:footnote>
  <w:footnote w:id="6">
    <w:p w14:paraId="5AB52E4D" w14:textId="07EDDF5E" w:rsidR="000514D3" w:rsidRDefault="000514D3">
      <w:pPr>
        <w:pStyle w:val="Funotentext"/>
      </w:pPr>
      <w:r>
        <w:rPr>
          <w:rStyle w:val="Funotenzeichen"/>
        </w:rPr>
        <w:footnoteRef/>
      </w:r>
      <w:r>
        <w:t xml:space="preserve"> </w:t>
      </w:r>
      <w:r w:rsidRPr="000514D3">
        <w:t xml:space="preserve">Wenn </w:t>
      </w:r>
      <w:r w:rsidRPr="000514D3">
        <w:rPr>
          <w:b/>
          <w:bCs/>
        </w:rPr>
        <w:t>Schüler mit sonderpädagogischer Förderung</w:t>
      </w:r>
      <w:r w:rsidRPr="000514D3">
        <w:t xml:space="preserve"> in IB-LER den Berufsorientierten Abschluss im Förderschwerpunkt Lernen (BAFL) nicht erreicht haben und das allgemeinbildende System verlassen, muss OLH (Ohne Berufsorientierten Abschluss aus der Schule mit Förderschwerpunkt Lernen) als Abschlusseintrag erfasst werden.</w:t>
      </w:r>
    </w:p>
  </w:footnote>
  <w:footnote w:id="7">
    <w:p w14:paraId="261B70BE" w14:textId="4DD0B86A" w:rsidR="00B92A07" w:rsidRDefault="00B92A07">
      <w:pPr>
        <w:pStyle w:val="Funotentext"/>
      </w:pPr>
      <w:r>
        <w:rPr>
          <w:rStyle w:val="Funotenzeichen"/>
        </w:rPr>
        <w:footnoteRef/>
      </w:r>
      <w:r>
        <w:t xml:space="preserve"> </w:t>
      </w:r>
      <w:r w:rsidRPr="00B92A07">
        <w:t xml:space="preserve">Wenn </w:t>
      </w:r>
      <w:r w:rsidRPr="00B92A07">
        <w:rPr>
          <w:b/>
          <w:bCs/>
        </w:rPr>
        <w:t>Schüler mit sonderpädagogischer Förderun</w:t>
      </w:r>
      <w:r w:rsidRPr="00B92A07">
        <w:t>g in IB-LER den Berufsorientierten Abschluss im Förderschwerpunkt Lernen (BAFL) nicht er-reicht haben und das allgemeinbildende System verlassen, muss OLH (Ohne Berufsorientierten Abschluss aus der Schule mit Förderschwerpunkt Lernen) als Abschlusseintrag erfasst werden.</w:t>
      </w:r>
    </w:p>
  </w:footnote>
  <w:footnote w:id="8">
    <w:p w14:paraId="5B65D59F" w14:textId="2C774441" w:rsidR="00B92A07" w:rsidRDefault="00B92A07">
      <w:pPr>
        <w:pStyle w:val="Funotentext"/>
      </w:pPr>
      <w:r>
        <w:rPr>
          <w:rStyle w:val="Funotenzeichen"/>
        </w:rPr>
        <w:footnoteRef/>
      </w:r>
      <w:r>
        <w:t xml:space="preserve"> </w:t>
      </w:r>
      <w:r w:rsidRPr="00B92A07">
        <w:t xml:space="preserve">Wenn </w:t>
      </w:r>
      <w:r w:rsidRPr="00B92A07">
        <w:rPr>
          <w:b/>
          <w:bCs/>
        </w:rPr>
        <w:t>Schüler mit sonderpädagogischer Förderun</w:t>
      </w:r>
      <w:r w:rsidRPr="00B92A07">
        <w:t>g in IB-LER den Berufsorientierten Abschluss im Förderschwerpunkt Lernen (BAFL) nicht er-reicht haben und das allgemeinbildende System verlassen, muss OLH (Ohne Berufsorientierten Abschluss aus der Schule mit Förderschwerpunkt Lernen) als Abschlusseintrag erfasst werden.</w:t>
      </w:r>
    </w:p>
  </w:footnote>
  <w:footnote w:id="9">
    <w:p w14:paraId="5202545E" w14:textId="2FF9D477" w:rsidR="00B92A07" w:rsidRDefault="00B92A07">
      <w:pPr>
        <w:pStyle w:val="Funotentext"/>
      </w:pPr>
      <w:r>
        <w:rPr>
          <w:rStyle w:val="Funotenzeichen"/>
        </w:rPr>
        <w:footnoteRef/>
      </w:r>
      <w:r>
        <w:t xml:space="preserve"> </w:t>
      </w:r>
      <w:r w:rsidRPr="00B92A07">
        <w:t xml:space="preserve">Wenn </w:t>
      </w:r>
      <w:r w:rsidRPr="00B92A07">
        <w:rPr>
          <w:b/>
          <w:bCs/>
        </w:rPr>
        <w:t>Schüler mit sonderpädagogischer Förderun</w:t>
      </w:r>
      <w:r w:rsidRPr="00B92A07">
        <w:t>g in IB-LER den Berufsorientierten Abschluss im Förderschwerpunkt Lernen (BAFL) nicht erreicht haben und das allgemeinbildende System verlassen, muss OLH (Ohne Berufsorientierten Abschluss aus der Schule mit Förderschwerpunkt Lernen) als Abschlusseintrag erfasst werden.</w:t>
      </w:r>
    </w:p>
  </w:footnote>
  <w:footnote w:id="10">
    <w:p w14:paraId="5698506B" w14:textId="3EFFB099" w:rsidR="00B92A07" w:rsidRDefault="00B92A07">
      <w:pPr>
        <w:pStyle w:val="Funotentext"/>
      </w:pPr>
      <w:r>
        <w:rPr>
          <w:rStyle w:val="Funotenzeichen"/>
        </w:rPr>
        <w:footnoteRef/>
      </w:r>
      <w:r>
        <w:t xml:space="preserve"> </w:t>
      </w:r>
      <w:r w:rsidRPr="00B92A07">
        <w:t>Im Regelfall wird der MA-G am Ende der E-Phase (Stufe 11) erfasst.</w:t>
      </w:r>
    </w:p>
  </w:footnote>
  <w:footnote w:id="11">
    <w:p w14:paraId="08EA03BD" w14:textId="2279596A" w:rsidR="009D6581" w:rsidRDefault="009D6581">
      <w:pPr>
        <w:pStyle w:val="Funotentext"/>
      </w:pPr>
      <w:r>
        <w:rPr>
          <w:rStyle w:val="Funotenzeichen"/>
        </w:rPr>
        <w:footnoteRef/>
      </w:r>
      <w:r>
        <w:t xml:space="preserve"> </w:t>
      </w:r>
      <w:r w:rsidRPr="009D6581">
        <w:t>Auch bei Wiederholung der Stufe nach Teilnahme an der Abschlussprüfung.</w:t>
      </w:r>
    </w:p>
  </w:footnote>
  <w:footnote w:id="12">
    <w:p w14:paraId="687869CA" w14:textId="27E7D417" w:rsidR="00B92A07" w:rsidRDefault="00B92A07">
      <w:pPr>
        <w:pStyle w:val="Funotentext"/>
      </w:pPr>
      <w:r>
        <w:rPr>
          <w:rStyle w:val="Funotenzeichen"/>
        </w:rPr>
        <w:footnoteRef/>
      </w:r>
      <w:r>
        <w:t xml:space="preserve"> Auch bei Wiederholung der Stufe nach Teilnahme an der Abschlussprüfung.</w:t>
      </w:r>
    </w:p>
  </w:footnote>
  <w:footnote w:id="13">
    <w:p w14:paraId="58E65B8D" w14:textId="29414249" w:rsidR="009D6581" w:rsidRDefault="009D6581">
      <w:pPr>
        <w:pStyle w:val="Funotentext"/>
      </w:pPr>
      <w:r>
        <w:rPr>
          <w:rStyle w:val="Funotenzeichen"/>
        </w:rPr>
        <w:footnoteRef/>
      </w:r>
      <w:r w:rsidRPr="009D6581">
        <w:t xml:space="preserve"> Auch bei Wiederholung der Stufe nach Teilnahme an der Abschlussprüfung.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4" type="#_x0000_t75" style="width:44pt;height:32pt" o:bullet="t">
        <v:imagedata r:id="rId1" o:title="ausrufezeichen_klein"/>
      </v:shape>
    </w:pict>
  </w:numPicBullet>
  <w:numPicBullet w:numPicBulletId="1">
    <w:pict>
      <v:shape id="_x0000_i1145" type="#_x0000_t75" style="width:27.75pt;height:15.75pt" o:bullet="t">
        <v:imagedata r:id="rId2" o:title="Unbenannt"/>
      </v:shape>
    </w:pict>
  </w:numPicBullet>
  <w:numPicBullet w:numPicBulletId="2">
    <w:pict>
      <v:shape id="_x0000_i1146" type="#_x0000_t75" style="width:682pt;height:682pt" o:bullet="t">
        <v:imagedata r:id="rId3" o:title="task"/>
      </v:shape>
    </w:pict>
  </w:numPicBullet>
  <w:abstractNum w:abstractNumId="0" w15:restartNumberingAfterBreak="0">
    <w:nsid w:val="016D6134"/>
    <w:multiLevelType w:val="multilevel"/>
    <w:tmpl w:val="BB649530"/>
    <w:lvl w:ilvl="0">
      <w:start w:val="1"/>
      <w:numFmt w:val="decimal"/>
      <w:lvlText w:val="Anhang %1."/>
      <w:lvlJc w:val="left"/>
      <w:pPr>
        <w:tabs>
          <w:tab w:val="num" w:pos="1080"/>
        </w:tabs>
        <w:ind w:left="360" w:firstLine="0"/>
      </w:pPr>
      <w:rPr>
        <w:rFonts w:cs="Times New Roman" w:hint="default"/>
        <w:b/>
        <w:i w:val="0"/>
        <w:sz w:val="28"/>
        <w:szCs w:val="28"/>
      </w:rPr>
    </w:lvl>
    <w:lvl w:ilvl="1">
      <w:start w:val="1"/>
      <w:numFmt w:val="decimal"/>
      <w:lvlText w:val="%1.%2."/>
      <w:lvlJc w:val="left"/>
      <w:pPr>
        <w:tabs>
          <w:tab w:val="num" w:pos="720"/>
        </w:tabs>
        <w:ind w:left="0" w:firstLine="0"/>
      </w:pPr>
      <w:rPr>
        <w:rFonts w:cs="Times New Roman"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 w15:restartNumberingAfterBreak="0">
    <w:nsid w:val="046A7A2C"/>
    <w:multiLevelType w:val="hybridMultilevel"/>
    <w:tmpl w:val="4FCE00D4"/>
    <w:lvl w:ilvl="0" w:tplc="81A2B4A2">
      <w:start w:val="1"/>
      <w:numFmt w:val="decimal"/>
      <w:lvlText w:val="%1)"/>
      <w:lvlJc w:val="left"/>
      <w:pPr>
        <w:ind w:left="1352" w:hanging="360"/>
      </w:pPr>
      <w:rPr>
        <w:rFonts w:hint="default"/>
      </w:rPr>
    </w:lvl>
    <w:lvl w:ilvl="1" w:tplc="04070019" w:tentative="1">
      <w:start w:val="1"/>
      <w:numFmt w:val="lowerLetter"/>
      <w:lvlText w:val="%2."/>
      <w:lvlJc w:val="left"/>
      <w:pPr>
        <w:ind w:left="2072" w:hanging="360"/>
      </w:pPr>
    </w:lvl>
    <w:lvl w:ilvl="2" w:tplc="0407001B" w:tentative="1">
      <w:start w:val="1"/>
      <w:numFmt w:val="lowerRoman"/>
      <w:lvlText w:val="%3."/>
      <w:lvlJc w:val="right"/>
      <w:pPr>
        <w:ind w:left="2792" w:hanging="180"/>
      </w:pPr>
    </w:lvl>
    <w:lvl w:ilvl="3" w:tplc="0407000F" w:tentative="1">
      <w:start w:val="1"/>
      <w:numFmt w:val="decimal"/>
      <w:lvlText w:val="%4."/>
      <w:lvlJc w:val="left"/>
      <w:pPr>
        <w:ind w:left="3512" w:hanging="360"/>
      </w:pPr>
    </w:lvl>
    <w:lvl w:ilvl="4" w:tplc="04070019" w:tentative="1">
      <w:start w:val="1"/>
      <w:numFmt w:val="lowerLetter"/>
      <w:lvlText w:val="%5."/>
      <w:lvlJc w:val="left"/>
      <w:pPr>
        <w:ind w:left="4232" w:hanging="360"/>
      </w:pPr>
    </w:lvl>
    <w:lvl w:ilvl="5" w:tplc="0407001B" w:tentative="1">
      <w:start w:val="1"/>
      <w:numFmt w:val="lowerRoman"/>
      <w:lvlText w:val="%6."/>
      <w:lvlJc w:val="right"/>
      <w:pPr>
        <w:ind w:left="4952" w:hanging="180"/>
      </w:pPr>
    </w:lvl>
    <w:lvl w:ilvl="6" w:tplc="0407000F" w:tentative="1">
      <w:start w:val="1"/>
      <w:numFmt w:val="decimal"/>
      <w:lvlText w:val="%7."/>
      <w:lvlJc w:val="left"/>
      <w:pPr>
        <w:ind w:left="5672" w:hanging="360"/>
      </w:pPr>
    </w:lvl>
    <w:lvl w:ilvl="7" w:tplc="04070019" w:tentative="1">
      <w:start w:val="1"/>
      <w:numFmt w:val="lowerLetter"/>
      <w:lvlText w:val="%8."/>
      <w:lvlJc w:val="left"/>
      <w:pPr>
        <w:ind w:left="6392" w:hanging="360"/>
      </w:pPr>
    </w:lvl>
    <w:lvl w:ilvl="8" w:tplc="0407001B" w:tentative="1">
      <w:start w:val="1"/>
      <w:numFmt w:val="lowerRoman"/>
      <w:lvlText w:val="%9."/>
      <w:lvlJc w:val="right"/>
      <w:pPr>
        <w:ind w:left="7112" w:hanging="180"/>
      </w:pPr>
    </w:lvl>
  </w:abstractNum>
  <w:abstractNum w:abstractNumId="2" w15:restartNumberingAfterBreak="0">
    <w:nsid w:val="04740BBE"/>
    <w:multiLevelType w:val="hybridMultilevel"/>
    <w:tmpl w:val="0A861D28"/>
    <w:lvl w:ilvl="0" w:tplc="07CEE086">
      <w:start w:val="1"/>
      <w:numFmt w:val="bullet"/>
      <w:lvlText w:val=""/>
      <w:lvlJc w:val="left"/>
      <w:pPr>
        <w:ind w:left="720" w:hanging="360"/>
      </w:pPr>
      <w:rPr>
        <w:rFonts w:ascii="Wingdings" w:hAnsi="Wingdings" w:hint="default"/>
        <w:color w:val="C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6DE28AA"/>
    <w:multiLevelType w:val="multilevel"/>
    <w:tmpl w:val="E74601CE"/>
    <w:lvl w:ilvl="0">
      <w:start w:val="1"/>
      <w:numFmt w:val="decimal"/>
      <w:pStyle w:val="LDHandlungsschritt"/>
      <w:lvlText w:val="%1. "/>
      <w:lvlJc w:val="left"/>
      <w:pPr>
        <w:ind w:left="993" w:hanging="284"/>
      </w:pPr>
    </w:lvl>
    <w:lvl w:ilvl="1">
      <w:start w:val="1"/>
      <w:numFmt w:val="none"/>
      <w:lvlText w:val=""/>
      <w:lvlJc w:val="left"/>
      <w:pPr>
        <w:ind w:left="1106" w:hanging="397"/>
      </w:pPr>
    </w:lvl>
    <w:lvl w:ilvl="2">
      <w:start w:val="1"/>
      <w:numFmt w:val="none"/>
      <w:lvlText w:val=""/>
      <w:lvlJc w:val="left"/>
      <w:pPr>
        <w:ind w:left="1106" w:hanging="397"/>
      </w:pPr>
    </w:lvl>
    <w:lvl w:ilvl="3">
      <w:start w:val="1"/>
      <w:numFmt w:val="none"/>
      <w:lvlText w:val=""/>
      <w:lvlJc w:val="left"/>
      <w:pPr>
        <w:ind w:left="1106" w:hanging="397"/>
      </w:pPr>
    </w:lvl>
    <w:lvl w:ilvl="4">
      <w:start w:val="1"/>
      <w:numFmt w:val="none"/>
      <w:lvlText w:val=""/>
      <w:lvlJc w:val="left"/>
      <w:pPr>
        <w:ind w:left="1106" w:hanging="397"/>
      </w:pPr>
    </w:lvl>
    <w:lvl w:ilvl="5">
      <w:start w:val="1"/>
      <w:numFmt w:val="lowerRoman"/>
      <w:lvlText w:val="(%6)"/>
      <w:lvlJc w:val="left"/>
      <w:pPr>
        <w:ind w:left="993" w:hanging="284"/>
      </w:pPr>
    </w:lvl>
    <w:lvl w:ilvl="6">
      <w:start w:val="1"/>
      <w:numFmt w:val="decimal"/>
      <w:lvlText w:val="%7."/>
      <w:lvlJc w:val="left"/>
      <w:pPr>
        <w:ind w:left="993" w:hanging="284"/>
      </w:pPr>
    </w:lvl>
    <w:lvl w:ilvl="7">
      <w:start w:val="1"/>
      <w:numFmt w:val="lowerLetter"/>
      <w:lvlText w:val="%8."/>
      <w:lvlJc w:val="left"/>
      <w:pPr>
        <w:ind w:left="993" w:hanging="284"/>
      </w:pPr>
    </w:lvl>
    <w:lvl w:ilvl="8">
      <w:start w:val="1"/>
      <w:numFmt w:val="lowerRoman"/>
      <w:lvlText w:val="%9."/>
      <w:lvlJc w:val="left"/>
      <w:pPr>
        <w:ind w:left="993" w:hanging="284"/>
      </w:pPr>
    </w:lvl>
  </w:abstractNum>
  <w:abstractNum w:abstractNumId="4" w15:restartNumberingAfterBreak="0">
    <w:nsid w:val="0CFA1064"/>
    <w:multiLevelType w:val="multilevel"/>
    <w:tmpl w:val="02F6D402"/>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0F381AA9"/>
    <w:multiLevelType w:val="hybridMultilevel"/>
    <w:tmpl w:val="E424F634"/>
    <w:lvl w:ilvl="0" w:tplc="BF62909C">
      <w:start w:val="1"/>
      <w:numFmt w:val="bullet"/>
      <w:lvlText w:val=""/>
      <w:lvlJc w:val="left"/>
      <w:pPr>
        <w:ind w:left="720" w:hanging="360"/>
      </w:pPr>
      <w:rPr>
        <w:rFonts w:ascii="Wingdings" w:hAnsi="Wingdings" w:hint="default"/>
        <w:color w:val="C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6A6003B"/>
    <w:multiLevelType w:val="hybridMultilevel"/>
    <w:tmpl w:val="4E847EEA"/>
    <w:lvl w:ilvl="0" w:tplc="FE34C2A8">
      <w:start w:val="1"/>
      <w:numFmt w:val="bullet"/>
      <w:lvlText w:val=""/>
      <w:lvlJc w:val="left"/>
      <w:pPr>
        <w:ind w:left="720" w:hanging="360"/>
      </w:pPr>
      <w:rPr>
        <w:rFonts w:ascii="Wingdings" w:hAnsi="Wingdings" w:hint="default"/>
        <w:color w:val="C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AEC5817"/>
    <w:multiLevelType w:val="hybridMultilevel"/>
    <w:tmpl w:val="5C92B1B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8" w15:restartNumberingAfterBreak="0">
    <w:nsid w:val="38DF0CDF"/>
    <w:multiLevelType w:val="multilevel"/>
    <w:tmpl w:val="B9FCA69A"/>
    <w:styleLink w:val="Formatvorlage1"/>
    <w:lvl w:ilvl="0">
      <w:start w:val="1"/>
      <w:numFmt w:val="decimal"/>
      <w:lvlText w:val="%1."/>
      <w:lvlJc w:val="left"/>
      <w:pPr>
        <w:ind w:left="397" w:hanging="397"/>
      </w:pPr>
      <w:rPr>
        <w:rFonts w:hint="default"/>
        <w:b w:val="0"/>
        <w:color w:val="auto"/>
      </w:rPr>
    </w:lvl>
    <w:lvl w:ilvl="1">
      <w:start w:val="1"/>
      <w:numFmt w:val="lowerLetter"/>
      <w:lvlText w:val="%2."/>
      <w:lvlJc w:val="left"/>
      <w:pPr>
        <w:ind w:left="1248" w:hanging="397"/>
      </w:pPr>
      <w:rPr>
        <w:rFonts w:hint="default"/>
      </w:rPr>
    </w:lvl>
    <w:lvl w:ilvl="2">
      <w:start w:val="1"/>
      <w:numFmt w:val="lowerRoman"/>
      <w:lvlText w:val="%3."/>
      <w:lvlJc w:val="right"/>
      <w:pPr>
        <w:ind w:left="2099" w:hanging="397"/>
      </w:pPr>
      <w:rPr>
        <w:rFonts w:hint="default"/>
      </w:rPr>
    </w:lvl>
    <w:lvl w:ilvl="3">
      <w:start w:val="1"/>
      <w:numFmt w:val="decimal"/>
      <w:lvlText w:val="%4."/>
      <w:lvlJc w:val="left"/>
      <w:pPr>
        <w:ind w:left="2950" w:hanging="397"/>
      </w:pPr>
      <w:rPr>
        <w:rFonts w:hint="default"/>
      </w:rPr>
    </w:lvl>
    <w:lvl w:ilvl="4">
      <w:start w:val="1"/>
      <w:numFmt w:val="lowerLetter"/>
      <w:lvlText w:val="%5."/>
      <w:lvlJc w:val="left"/>
      <w:pPr>
        <w:ind w:left="3801" w:hanging="397"/>
      </w:pPr>
      <w:rPr>
        <w:rFonts w:hint="default"/>
      </w:rPr>
    </w:lvl>
    <w:lvl w:ilvl="5">
      <w:start w:val="1"/>
      <w:numFmt w:val="lowerRoman"/>
      <w:lvlText w:val="%6."/>
      <w:lvlJc w:val="right"/>
      <w:pPr>
        <w:ind w:left="4652" w:hanging="397"/>
      </w:pPr>
      <w:rPr>
        <w:rFonts w:hint="default"/>
      </w:rPr>
    </w:lvl>
    <w:lvl w:ilvl="6">
      <w:start w:val="1"/>
      <w:numFmt w:val="decimal"/>
      <w:lvlText w:val="%7."/>
      <w:lvlJc w:val="left"/>
      <w:pPr>
        <w:ind w:left="5503" w:hanging="397"/>
      </w:pPr>
      <w:rPr>
        <w:rFonts w:hint="default"/>
      </w:rPr>
    </w:lvl>
    <w:lvl w:ilvl="7">
      <w:start w:val="1"/>
      <w:numFmt w:val="lowerLetter"/>
      <w:lvlText w:val="%8."/>
      <w:lvlJc w:val="left"/>
      <w:pPr>
        <w:ind w:left="6354" w:hanging="397"/>
      </w:pPr>
      <w:rPr>
        <w:rFonts w:hint="default"/>
      </w:rPr>
    </w:lvl>
    <w:lvl w:ilvl="8">
      <w:start w:val="1"/>
      <w:numFmt w:val="lowerRoman"/>
      <w:lvlText w:val="%9."/>
      <w:lvlJc w:val="right"/>
      <w:pPr>
        <w:ind w:left="7205" w:hanging="397"/>
      </w:pPr>
      <w:rPr>
        <w:rFonts w:hint="default"/>
      </w:rPr>
    </w:lvl>
  </w:abstractNum>
  <w:abstractNum w:abstractNumId="9" w15:restartNumberingAfterBreak="0">
    <w:nsid w:val="3B21170C"/>
    <w:multiLevelType w:val="hybridMultilevel"/>
    <w:tmpl w:val="07F00436"/>
    <w:lvl w:ilvl="0" w:tplc="C7DA82C8">
      <w:start w:val="1"/>
      <w:numFmt w:val="bullet"/>
      <w:pStyle w:val="LDAchtung"/>
      <w:lvlText w:val=""/>
      <w:lvlPicBulletId w:val="0"/>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0" w15:restartNumberingAfterBreak="0">
    <w:nsid w:val="4106388A"/>
    <w:multiLevelType w:val="hybridMultilevel"/>
    <w:tmpl w:val="6526BBBE"/>
    <w:lvl w:ilvl="0" w:tplc="6BFC05F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2BF54AA"/>
    <w:multiLevelType w:val="hybridMultilevel"/>
    <w:tmpl w:val="7B6C56C8"/>
    <w:lvl w:ilvl="0" w:tplc="07269494">
      <w:start w:val="1"/>
      <w:numFmt w:val="bullet"/>
      <w:pStyle w:val="LDAufgabenliste"/>
      <w:lvlText w:val=""/>
      <w:lvlPicBulletId w:val="2"/>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2" w15:restartNumberingAfterBreak="0">
    <w:nsid w:val="45341FD2"/>
    <w:multiLevelType w:val="hybridMultilevel"/>
    <w:tmpl w:val="31AE6558"/>
    <w:lvl w:ilvl="0" w:tplc="3C38B1E4">
      <w:start w:val="1"/>
      <w:numFmt w:val="bullet"/>
      <w:pStyle w:val="LDTIPP"/>
      <w:lvlText w:val=""/>
      <w:lvlPicBulletId w:val="1"/>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13" w15:restartNumberingAfterBreak="0">
    <w:nsid w:val="4A031F2F"/>
    <w:multiLevelType w:val="multilevel"/>
    <w:tmpl w:val="A6524842"/>
    <w:lvl w:ilvl="0">
      <w:start w:val="1"/>
      <w:numFmt w:val="bullet"/>
      <w:lvlText w:val=""/>
      <w:lvlJc w:val="left"/>
      <w:pPr>
        <w:ind w:left="360" w:hanging="360"/>
      </w:pPr>
      <w:rPr>
        <w:rFonts w:ascii="Wingdings" w:hAnsi="Wingdings" w:hint="default"/>
        <w:color w:val="C0000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601B3364"/>
    <w:multiLevelType w:val="hybridMultilevel"/>
    <w:tmpl w:val="68A88A7C"/>
    <w:lvl w:ilvl="0" w:tplc="78A61656">
      <w:start w:val="1"/>
      <w:numFmt w:val="decimal"/>
      <w:lvlText w:val="%1)"/>
      <w:lvlJc w:val="left"/>
      <w:pPr>
        <w:ind w:left="1352" w:hanging="360"/>
      </w:pPr>
      <w:rPr>
        <w:rFonts w:hint="default"/>
      </w:rPr>
    </w:lvl>
    <w:lvl w:ilvl="1" w:tplc="04070019" w:tentative="1">
      <w:start w:val="1"/>
      <w:numFmt w:val="lowerLetter"/>
      <w:lvlText w:val="%2."/>
      <w:lvlJc w:val="left"/>
      <w:pPr>
        <w:ind w:left="2072" w:hanging="360"/>
      </w:pPr>
    </w:lvl>
    <w:lvl w:ilvl="2" w:tplc="0407001B" w:tentative="1">
      <w:start w:val="1"/>
      <w:numFmt w:val="lowerRoman"/>
      <w:lvlText w:val="%3."/>
      <w:lvlJc w:val="right"/>
      <w:pPr>
        <w:ind w:left="2792" w:hanging="180"/>
      </w:pPr>
    </w:lvl>
    <w:lvl w:ilvl="3" w:tplc="0407000F" w:tentative="1">
      <w:start w:val="1"/>
      <w:numFmt w:val="decimal"/>
      <w:lvlText w:val="%4."/>
      <w:lvlJc w:val="left"/>
      <w:pPr>
        <w:ind w:left="3512" w:hanging="360"/>
      </w:pPr>
    </w:lvl>
    <w:lvl w:ilvl="4" w:tplc="04070019" w:tentative="1">
      <w:start w:val="1"/>
      <w:numFmt w:val="lowerLetter"/>
      <w:lvlText w:val="%5."/>
      <w:lvlJc w:val="left"/>
      <w:pPr>
        <w:ind w:left="4232" w:hanging="360"/>
      </w:pPr>
    </w:lvl>
    <w:lvl w:ilvl="5" w:tplc="0407001B" w:tentative="1">
      <w:start w:val="1"/>
      <w:numFmt w:val="lowerRoman"/>
      <w:lvlText w:val="%6."/>
      <w:lvlJc w:val="right"/>
      <w:pPr>
        <w:ind w:left="4952" w:hanging="180"/>
      </w:pPr>
    </w:lvl>
    <w:lvl w:ilvl="6" w:tplc="0407000F" w:tentative="1">
      <w:start w:val="1"/>
      <w:numFmt w:val="decimal"/>
      <w:lvlText w:val="%7."/>
      <w:lvlJc w:val="left"/>
      <w:pPr>
        <w:ind w:left="5672" w:hanging="360"/>
      </w:pPr>
    </w:lvl>
    <w:lvl w:ilvl="7" w:tplc="04070019" w:tentative="1">
      <w:start w:val="1"/>
      <w:numFmt w:val="lowerLetter"/>
      <w:lvlText w:val="%8."/>
      <w:lvlJc w:val="left"/>
      <w:pPr>
        <w:ind w:left="6392" w:hanging="360"/>
      </w:pPr>
    </w:lvl>
    <w:lvl w:ilvl="8" w:tplc="0407001B" w:tentative="1">
      <w:start w:val="1"/>
      <w:numFmt w:val="lowerRoman"/>
      <w:lvlText w:val="%9."/>
      <w:lvlJc w:val="right"/>
      <w:pPr>
        <w:ind w:left="7112" w:hanging="180"/>
      </w:pPr>
    </w:lvl>
  </w:abstractNum>
  <w:abstractNum w:abstractNumId="15" w15:restartNumberingAfterBreak="0">
    <w:nsid w:val="61110157"/>
    <w:multiLevelType w:val="hybridMultilevel"/>
    <w:tmpl w:val="8780B766"/>
    <w:lvl w:ilvl="0" w:tplc="5DC24938">
      <w:start w:val="1"/>
      <w:numFmt w:val="bullet"/>
      <w:pStyle w:val="Aufzhlungbndig"/>
      <w:lvlText w:val=""/>
      <w:lvlJc w:val="left"/>
      <w:pPr>
        <w:ind w:left="720" w:hanging="360"/>
      </w:pPr>
      <w:rPr>
        <w:rFonts w:ascii="Wingdings" w:hAnsi="Wingdings" w:hint="default"/>
        <w:color w:val="FF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90B192A"/>
    <w:multiLevelType w:val="hybridMultilevel"/>
    <w:tmpl w:val="42FAF52A"/>
    <w:lvl w:ilvl="0" w:tplc="14FC55C0">
      <w:start w:val="1"/>
      <w:numFmt w:val="bullet"/>
      <w:lvlText w:val=""/>
      <w:lvlJc w:val="left"/>
      <w:pPr>
        <w:ind w:left="2346" w:hanging="360"/>
      </w:pPr>
      <w:rPr>
        <w:rFonts w:ascii="Wingdings" w:hAnsi="Wingdings" w:hint="default"/>
        <w:color w:val="C00000"/>
        <w:sz w:val="22"/>
        <w:u w:color="C00000"/>
      </w:rPr>
    </w:lvl>
    <w:lvl w:ilvl="1" w:tplc="04070003">
      <w:start w:val="1"/>
      <w:numFmt w:val="bullet"/>
      <w:lvlText w:val="o"/>
      <w:lvlJc w:val="left"/>
      <w:pPr>
        <w:ind w:left="3066" w:hanging="360"/>
      </w:pPr>
      <w:rPr>
        <w:rFonts w:ascii="Courier New" w:hAnsi="Courier New" w:cs="Courier New" w:hint="default"/>
      </w:rPr>
    </w:lvl>
    <w:lvl w:ilvl="2" w:tplc="04070005" w:tentative="1">
      <w:start w:val="1"/>
      <w:numFmt w:val="bullet"/>
      <w:lvlText w:val=""/>
      <w:lvlJc w:val="left"/>
      <w:pPr>
        <w:ind w:left="3786" w:hanging="360"/>
      </w:pPr>
      <w:rPr>
        <w:rFonts w:ascii="Wingdings" w:hAnsi="Wingdings" w:hint="default"/>
      </w:rPr>
    </w:lvl>
    <w:lvl w:ilvl="3" w:tplc="04070001" w:tentative="1">
      <w:start w:val="1"/>
      <w:numFmt w:val="bullet"/>
      <w:lvlText w:val=""/>
      <w:lvlJc w:val="left"/>
      <w:pPr>
        <w:ind w:left="4506" w:hanging="360"/>
      </w:pPr>
      <w:rPr>
        <w:rFonts w:ascii="Symbol" w:hAnsi="Symbol" w:hint="default"/>
      </w:rPr>
    </w:lvl>
    <w:lvl w:ilvl="4" w:tplc="04070003" w:tentative="1">
      <w:start w:val="1"/>
      <w:numFmt w:val="bullet"/>
      <w:lvlText w:val="o"/>
      <w:lvlJc w:val="left"/>
      <w:pPr>
        <w:ind w:left="5226" w:hanging="360"/>
      </w:pPr>
      <w:rPr>
        <w:rFonts w:ascii="Courier New" w:hAnsi="Courier New" w:cs="Courier New" w:hint="default"/>
      </w:rPr>
    </w:lvl>
    <w:lvl w:ilvl="5" w:tplc="04070005" w:tentative="1">
      <w:start w:val="1"/>
      <w:numFmt w:val="bullet"/>
      <w:lvlText w:val=""/>
      <w:lvlJc w:val="left"/>
      <w:pPr>
        <w:ind w:left="5946" w:hanging="360"/>
      </w:pPr>
      <w:rPr>
        <w:rFonts w:ascii="Wingdings" w:hAnsi="Wingdings" w:hint="default"/>
      </w:rPr>
    </w:lvl>
    <w:lvl w:ilvl="6" w:tplc="04070001" w:tentative="1">
      <w:start w:val="1"/>
      <w:numFmt w:val="bullet"/>
      <w:lvlText w:val=""/>
      <w:lvlJc w:val="left"/>
      <w:pPr>
        <w:ind w:left="6666" w:hanging="360"/>
      </w:pPr>
      <w:rPr>
        <w:rFonts w:ascii="Symbol" w:hAnsi="Symbol" w:hint="default"/>
      </w:rPr>
    </w:lvl>
    <w:lvl w:ilvl="7" w:tplc="04070003" w:tentative="1">
      <w:start w:val="1"/>
      <w:numFmt w:val="bullet"/>
      <w:lvlText w:val="o"/>
      <w:lvlJc w:val="left"/>
      <w:pPr>
        <w:ind w:left="7386" w:hanging="360"/>
      </w:pPr>
      <w:rPr>
        <w:rFonts w:ascii="Courier New" w:hAnsi="Courier New" w:cs="Courier New" w:hint="default"/>
      </w:rPr>
    </w:lvl>
    <w:lvl w:ilvl="8" w:tplc="04070005" w:tentative="1">
      <w:start w:val="1"/>
      <w:numFmt w:val="bullet"/>
      <w:lvlText w:val=""/>
      <w:lvlJc w:val="left"/>
      <w:pPr>
        <w:ind w:left="8106" w:hanging="360"/>
      </w:pPr>
      <w:rPr>
        <w:rFonts w:ascii="Wingdings" w:hAnsi="Wingdings" w:hint="default"/>
      </w:rPr>
    </w:lvl>
  </w:abstractNum>
  <w:abstractNum w:abstractNumId="17" w15:restartNumberingAfterBreak="0">
    <w:nsid w:val="6DE52761"/>
    <w:multiLevelType w:val="hybridMultilevel"/>
    <w:tmpl w:val="46408A9A"/>
    <w:lvl w:ilvl="0" w:tplc="1518C182">
      <w:start w:val="1"/>
      <w:numFmt w:val="bullet"/>
      <w:lvlText w:val=""/>
      <w:lvlJc w:val="left"/>
      <w:pPr>
        <w:ind w:left="1474" w:hanging="453"/>
      </w:pPr>
      <w:rPr>
        <w:rFonts w:ascii="Wingdings" w:hAnsi="Wingdings" w:hint="default"/>
        <w:color w:val="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8" w15:restartNumberingAfterBreak="0">
    <w:nsid w:val="6F9A29BE"/>
    <w:multiLevelType w:val="hybridMultilevel"/>
    <w:tmpl w:val="9AA0955C"/>
    <w:lvl w:ilvl="0" w:tplc="660E7E3A">
      <w:start w:val="11"/>
      <w:numFmt w:val="bullet"/>
      <w:pStyle w:val="LDAuflistungzweiteEbene"/>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34A2E9C"/>
    <w:multiLevelType w:val="hybridMultilevel"/>
    <w:tmpl w:val="10608FC0"/>
    <w:lvl w:ilvl="0" w:tplc="A1D4B2BA">
      <w:start w:val="10"/>
      <w:numFmt w:val="decimal"/>
      <w:pStyle w:val="LDHandlungsschritteab10"/>
      <w:lvlText w:val="%1."/>
      <w:lvlJc w:val="left"/>
      <w:pPr>
        <w:ind w:left="1429" w:hanging="360"/>
      </w:pPr>
      <w:rPr>
        <w:rFonts w:hint="default"/>
        <w:b w:val="0"/>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num w:numId="1" w16cid:durableId="1255211491">
    <w:abstractNumId w:val="4"/>
  </w:num>
  <w:num w:numId="2" w16cid:durableId="593322745">
    <w:abstractNumId w:val="8"/>
  </w:num>
  <w:num w:numId="3" w16cid:durableId="240412144">
    <w:abstractNumId w:val="19"/>
  </w:num>
  <w:num w:numId="4" w16cid:durableId="8101018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9265021">
    <w:abstractNumId w:val="3"/>
  </w:num>
  <w:num w:numId="6" w16cid:durableId="2114595359">
    <w:abstractNumId w:val="17"/>
    <w:lvlOverride w:ilvl="0">
      <w:startOverride w:val="1"/>
    </w:lvlOverride>
  </w:num>
  <w:num w:numId="7" w16cid:durableId="1351882061">
    <w:abstractNumId w:val="15"/>
  </w:num>
  <w:num w:numId="8" w16cid:durableId="1622880889">
    <w:abstractNumId w:val="18"/>
  </w:num>
  <w:num w:numId="9" w16cid:durableId="11531833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5759229">
    <w:abstractNumId w:val="0"/>
  </w:num>
  <w:num w:numId="11" w16cid:durableId="1980066779">
    <w:abstractNumId w:val="9"/>
  </w:num>
  <w:num w:numId="12" w16cid:durableId="1825703382">
    <w:abstractNumId w:val="12"/>
  </w:num>
  <w:num w:numId="13" w16cid:durableId="1093088146">
    <w:abstractNumId w:val="11"/>
  </w:num>
  <w:num w:numId="14" w16cid:durableId="1902788056">
    <w:abstractNumId w:val="1"/>
  </w:num>
  <w:num w:numId="15" w16cid:durableId="1381632745">
    <w:abstractNumId w:val="14"/>
  </w:num>
  <w:num w:numId="16" w16cid:durableId="1490516595">
    <w:abstractNumId w:val="17"/>
  </w:num>
  <w:num w:numId="17" w16cid:durableId="1411543238">
    <w:abstractNumId w:val="16"/>
  </w:num>
  <w:num w:numId="18" w16cid:durableId="1909537730">
    <w:abstractNumId w:val="2"/>
  </w:num>
  <w:num w:numId="19" w16cid:durableId="540745856">
    <w:abstractNumId w:val="5"/>
  </w:num>
  <w:num w:numId="20" w16cid:durableId="1296832630">
    <w:abstractNumId w:val="13"/>
  </w:num>
  <w:num w:numId="21" w16cid:durableId="696588710">
    <w:abstractNumId w:val="6"/>
  </w:num>
  <w:num w:numId="22" w16cid:durableId="954022815">
    <w:abstractNumId w:val="7"/>
  </w:num>
  <w:num w:numId="23" w16cid:durableId="125701320">
    <w:abstractNumId w:val="10"/>
  </w:num>
  <w:num w:numId="24" w16cid:durableId="4761420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523068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09750731">
    <w:abstractNumId w:val="17"/>
    <w:lvlOverride w:ilvl="0">
      <w:startOverride w:val="1"/>
    </w:lvlOverride>
  </w:num>
  <w:num w:numId="27" w16cid:durableId="267081485">
    <w:abstractNumId w:val="17"/>
    <w:lvlOverride w:ilvl="0">
      <w:startOverride w:val="1"/>
    </w:lvlOverride>
  </w:num>
  <w:num w:numId="28" w16cid:durableId="515193374">
    <w:abstractNumId w:val="17"/>
    <w:lvlOverride w:ilvl="0">
      <w:startOverride w:val="1"/>
    </w:lvlOverride>
  </w:num>
  <w:num w:numId="29" w16cid:durableId="232325565">
    <w:abstractNumId w:val="17"/>
    <w:lvlOverride w:ilvl="0">
      <w:startOverride w:val="1"/>
    </w:lvlOverride>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chter, Alexander (HMKB)">
    <w15:presenceInfo w15:providerId="AD" w15:userId="S-1-5-21-3365863304-72330373-946326852-894651"/>
  </w15:person>
  <w15:person w15:author="Minde, Veronika (HMKB)">
    <w15:presenceInfo w15:providerId="AD" w15:userId="S-1-5-21-3365863304-72330373-946326852-10685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GrammaticalErrors/>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2A1"/>
    <w:rsid w:val="000011A4"/>
    <w:rsid w:val="0000332F"/>
    <w:rsid w:val="00003500"/>
    <w:rsid w:val="00003B86"/>
    <w:rsid w:val="0000540B"/>
    <w:rsid w:val="00006287"/>
    <w:rsid w:val="000073C5"/>
    <w:rsid w:val="0001220F"/>
    <w:rsid w:val="00012739"/>
    <w:rsid w:val="00012961"/>
    <w:rsid w:val="00012F4A"/>
    <w:rsid w:val="000134E4"/>
    <w:rsid w:val="00014B2C"/>
    <w:rsid w:val="00015499"/>
    <w:rsid w:val="00015D9F"/>
    <w:rsid w:val="00016B35"/>
    <w:rsid w:val="000204B0"/>
    <w:rsid w:val="00020944"/>
    <w:rsid w:val="000231F2"/>
    <w:rsid w:val="00023335"/>
    <w:rsid w:val="00023815"/>
    <w:rsid w:val="00024D15"/>
    <w:rsid w:val="00025117"/>
    <w:rsid w:val="000255D2"/>
    <w:rsid w:val="00025EE3"/>
    <w:rsid w:val="0002658B"/>
    <w:rsid w:val="0003160C"/>
    <w:rsid w:val="000328EE"/>
    <w:rsid w:val="0003314F"/>
    <w:rsid w:val="00033220"/>
    <w:rsid w:val="00035193"/>
    <w:rsid w:val="00037097"/>
    <w:rsid w:val="000376C1"/>
    <w:rsid w:val="00037A43"/>
    <w:rsid w:val="0004197A"/>
    <w:rsid w:val="000423B8"/>
    <w:rsid w:val="00043B2D"/>
    <w:rsid w:val="00044C50"/>
    <w:rsid w:val="00046455"/>
    <w:rsid w:val="00047554"/>
    <w:rsid w:val="00047729"/>
    <w:rsid w:val="00047F58"/>
    <w:rsid w:val="000514D3"/>
    <w:rsid w:val="00052821"/>
    <w:rsid w:val="000555FA"/>
    <w:rsid w:val="00055DE5"/>
    <w:rsid w:val="00056031"/>
    <w:rsid w:val="0005684C"/>
    <w:rsid w:val="00057C06"/>
    <w:rsid w:val="00060ADE"/>
    <w:rsid w:val="00061E28"/>
    <w:rsid w:val="00063408"/>
    <w:rsid w:val="00064640"/>
    <w:rsid w:val="00065A35"/>
    <w:rsid w:val="000676D0"/>
    <w:rsid w:val="00067D4A"/>
    <w:rsid w:val="00071039"/>
    <w:rsid w:val="0007483A"/>
    <w:rsid w:val="00074CD3"/>
    <w:rsid w:val="000758B7"/>
    <w:rsid w:val="00075902"/>
    <w:rsid w:val="00076285"/>
    <w:rsid w:val="000763A3"/>
    <w:rsid w:val="00080B2E"/>
    <w:rsid w:val="0008522E"/>
    <w:rsid w:val="00085748"/>
    <w:rsid w:val="000871AA"/>
    <w:rsid w:val="00087668"/>
    <w:rsid w:val="000903C5"/>
    <w:rsid w:val="00092D83"/>
    <w:rsid w:val="00097BBA"/>
    <w:rsid w:val="00097C5B"/>
    <w:rsid w:val="000A027C"/>
    <w:rsid w:val="000A1270"/>
    <w:rsid w:val="000A4B15"/>
    <w:rsid w:val="000A65E7"/>
    <w:rsid w:val="000A68ED"/>
    <w:rsid w:val="000B0B44"/>
    <w:rsid w:val="000B21E5"/>
    <w:rsid w:val="000B2F2E"/>
    <w:rsid w:val="000B32D9"/>
    <w:rsid w:val="000B415F"/>
    <w:rsid w:val="000C0FAA"/>
    <w:rsid w:val="000C2971"/>
    <w:rsid w:val="000C32BB"/>
    <w:rsid w:val="000C5449"/>
    <w:rsid w:val="000D0BE5"/>
    <w:rsid w:val="000D2350"/>
    <w:rsid w:val="000D2B4F"/>
    <w:rsid w:val="000D4488"/>
    <w:rsid w:val="000D479B"/>
    <w:rsid w:val="000D5F72"/>
    <w:rsid w:val="000D6322"/>
    <w:rsid w:val="000D6658"/>
    <w:rsid w:val="000E00D5"/>
    <w:rsid w:val="000E0863"/>
    <w:rsid w:val="000E11FE"/>
    <w:rsid w:val="000E1309"/>
    <w:rsid w:val="000E2443"/>
    <w:rsid w:val="000E26D8"/>
    <w:rsid w:val="000E2D65"/>
    <w:rsid w:val="000F05DA"/>
    <w:rsid w:val="000F0D88"/>
    <w:rsid w:val="000F114B"/>
    <w:rsid w:val="000F3666"/>
    <w:rsid w:val="000F3879"/>
    <w:rsid w:val="000F4AA1"/>
    <w:rsid w:val="000F5091"/>
    <w:rsid w:val="00101778"/>
    <w:rsid w:val="0010295B"/>
    <w:rsid w:val="001030FD"/>
    <w:rsid w:val="00104D78"/>
    <w:rsid w:val="00104F9C"/>
    <w:rsid w:val="00105638"/>
    <w:rsid w:val="00107778"/>
    <w:rsid w:val="00111E5C"/>
    <w:rsid w:val="0011206C"/>
    <w:rsid w:val="001120D6"/>
    <w:rsid w:val="00115608"/>
    <w:rsid w:val="0011585A"/>
    <w:rsid w:val="001174E2"/>
    <w:rsid w:val="00117D07"/>
    <w:rsid w:val="001210A2"/>
    <w:rsid w:val="00122750"/>
    <w:rsid w:val="00123386"/>
    <w:rsid w:val="00124516"/>
    <w:rsid w:val="00124825"/>
    <w:rsid w:val="001249FF"/>
    <w:rsid w:val="00124A73"/>
    <w:rsid w:val="00124AAC"/>
    <w:rsid w:val="001255E3"/>
    <w:rsid w:val="00126A28"/>
    <w:rsid w:val="00127D28"/>
    <w:rsid w:val="00130463"/>
    <w:rsid w:val="001318BA"/>
    <w:rsid w:val="001326CF"/>
    <w:rsid w:val="001343F5"/>
    <w:rsid w:val="001350F7"/>
    <w:rsid w:val="00135D35"/>
    <w:rsid w:val="00136291"/>
    <w:rsid w:val="00136F37"/>
    <w:rsid w:val="0013722D"/>
    <w:rsid w:val="00137B21"/>
    <w:rsid w:val="00140E0E"/>
    <w:rsid w:val="00141327"/>
    <w:rsid w:val="00141726"/>
    <w:rsid w:val="001418B2"/>
    <w:rsid w:val="00141BC3"/>
    <w:rsid w:val="00141BCC"/>
    <w:rsid w:val="001426CC"/>
    <w:rsid w:val="00146AF3"/>
    <w:rsid w:val="00147BEF"/>
    <w:rsid w:val="00150025"/>
    <w:rsid w:val="001515FA"/>
    <w:rsid w:val="00152826"/>
    <w:rsid w:val="0015363B"/>
    <w:rsid w:val="001547BE"/>
    <w:rsid w:val="001550C7"/>
    <w:rsid w:val="00155DEE"/>
    <w:rsid w:val="0015644B"/>
    <w:rsid w:val="00157059"/>
    <w:rsid w:val="00161FF5"/>
    <w:rsid w:val="0016329B"/>
    <w:rsid w:val="00164D69"/>
    <w:rsid w:val="00164FCF"/>
    <w:rsid w:val="00165539"/>
    <w:rsid w:val="001659B1"/>
    <w:rsid w:val="001713E0"/>
    <w:rsid w:val="001736EE"/>
    <w:rsid w:val="00173938"/>
    <w:rsid w:val="00173E5B"/>
    <w:rsid w:val="0017433A"/>
    <w:rsid w:val="00174AD1"/>
    <w:rsid w:val="00177799"/>
    <w:rsid w:val="001777F6"/>
    <w:rsid w:val="00177FD1"/>
    <w:rsid w:val="00180557"/>
    <w:rsid w:val="00181053"/>
    <w:rsid w:val="00182E78"/>
    <w:rsid w:val="00183236"/>
    <w:rsid w:val="0018354A"/>
    <w:rsid w:val="0018454E"/>
    <w:rsid w:val="001847C3"/>
    <w:rsid w:val="00184E18"/>
    <w:rsid w:val="00185F25"/>
    <w:rsid w:val="00186436"/>
    <w:rsid w:val="001870D9"/>
    <w:rsid w:val="0018758F"/>
    <w:rsid w:val="00192256"/>
    <w:rsid w:val="00192FB8"/>
    <w:rsid w:val="001942F5"/>
    <w:rsid w:val="001967F3"/>
    <w:rsid w:val="001A0C3C"/>
    <w:rsid w:val="001A3CA2"/>
    <w:rsid w:val="001A6E3F"/>
    <w:rsid w:val="001B0B71"/>
    <w:rsid w:val="001B1606"/>
    <w:rsid w:val="001B3277"/>
    <w:rsid w:val="001B3344"/>
    <w:rsid w:val="001B4476"/>
    <w:rsid w:val="001B44C2"/>
    <w:rsid w:val="001B78A7"/>
    <w:rsid w:val="001C0124"/>
    <w:rsid w:val="001C0344"/>
    <w:rsid w:val="001C04A4"/>
    <w:rsid w:val="001C0ADE"/>
    <w:rsid w:val="001C311E"/>
    <w:rsid w:val="001C4C59"/>
    <w:rsid w:val="001C5DE2"/>
    <w:rsid w:val="001C6764"/>
    <w:rsid w:val="001D1125"/>
    <w:rsid w:val="001D3CED"/>
    <w:rsid w:val="001D671F"/>
    <w:rsid w:val="001E05CD"/>
    <w:rsid w:val="001E3DEA"/>
    <w:rsid w:val="001E5522"/>
    <w:rsid w:val="001E5A22"/>
    <w:rsid w:val="001F1BE1"/>
    <w:rsid w:val="001F48F3"/>
    <w:rsid w:val="001F4C40"/>
    <w:rsid w:val="001F5FD7"/>
    <w:rsid w:val="001F6A3F"/>
    <w:rsid w:val="001F6E44"/>
    <w:rsid w:val="0020037B"/>
    <w:rsid w:val="00202460"/>
    <w:rsid w:val="00204926"/>
    <w:rsid w:val="00207A2B"/>
    <w:rsid w:val="00210A85"/>
    <w:rsid w:val="00211860"/>
    <w:rsid w:val="00212FE4"/>
    <w:rsid w:val="00213D32"/>
    <w:rsid w:val="0021592E"/>
    <w:rsid w:val="00216C92"/>
    <w:rsid w:val="002215E0"/>
    <w:rsid w:val="002215F2"/>
    <w:rsid w:val="00224966"/>
    <w:rsid w:val="00226DF0"/>
    <w:rsid w:val="00230877"/>
    <w:rsid w:val="00236B68"/>
    <w:rsid w:val="00241B54"/>
    <w:rsid w:val="00241D70"/>
    <w:rsid w:val="00242D0A"/>
    <w:rsid w:val="002434D0"/>
    <w:rsid w:val="00244207"/>
    <w:rsid w:val="0024452E"/>
    <w:rsid w:val="002453A8"/>
    <w:rsid w:val="0024721A"/>
    <w:rsid w:val="00252698"/>
    <w:rsid w:val="0025390B"/>
    <w:rsid w:val="0026037C"/>
    <w:rsid w:val="002604C1"/>
    <w:rsid w:val="00264339"/>
    <w:rsid w:val="002661E9"/>
    <w:rsid w:val="00266AFE"/>
    <w:rsid w:val="00271E37"/>
    <w:rsid w:val="00273F6F"/>
    <w:rsid w:val="00275B86"/>
    <w:rsid w:val="00275E12"/>
    <w:rsid w:val="0027612C"/>
    <w:rsid w:val="00276341"/>
    <w:rsid w:val="002768E9"/>
    <w:rsid w:val="00277AA9"/>
    <w:rsid w:val="00277EB6"/>
    <w:rsid w:val="002801AA"/>
    <w:rsid w:val="002805FB"/>
    <w:rsid w:val="002812CD"/>
    <w:rsid w:val="00281D74"/>
    <w:rsid w:val="00282762"/>
    <w:rsid w:val="002844EC"/>
    <w:rsid w:val="00284F21"/>
    <w:rsid w:val="002859E5"/>
    <w:rsid w:val="002877E0"/>
    <w:rsid w:val="00287AF2"/>
    <w:rsid w:val="00287D05"/>
    <w:rsid w:val="00291DC0"/>
    <w:rsid w:val="00292305"/>
    <w:rsid w:val="00293526"/>
    <w:rsid w:val="0029392A"/>
    <w:rsid w:val="002958D8"/>
    <w:rsid w:val="002A12B7"/>
    <w:rsid w:val="002A3B6F"/>
    <w:rsid w:val="002A501B"/>
    <w:rsid w:val="002A6436"/>
    <w:rsid w:val="002B05C6"/>
    <w:rsid w:val="002B0655"/>
    <w:rsid w:val="002B35B0"/>
    <w:rsid w:val="002B369A"/>
    <w:rsid w:val="002B530D"/>
    <w:rsid w:val="002B7369"/>
    <w:rsid w:val="002C1899"/>
    <w:rsid w:val="002C3447"/>
    <w:rsid w:val="002C574E"/>
    <w:rsid w:val="002C5F59"/>
    <w:rsid w:val="002C66FA"/>
    <w:rsid w:val="002D1419"/>
    <w:rsid w:val="002D233E"/>
    <w:rsid w:val="002D28BB"/>
    <w:rsid w:val="002D2B61"/>
    <w:rsid w:val="002D49AB"/>
    <w:rsid w:val="002D5F71"/>
    <w:rsid w:val="002D6D9F"/>
    <w:rsid w:val="002E027F"/>
    <w:rsid w:val="002E24EF"/>
    <w:rsid w:val="002E280A"/>
    <w:rsid w:val="002E2CBC"/>
    <w:rsid w:val="002E30A3"/>
    <w:rsid w:val="002E3B72"/>
    <w:rsid w:val="002E45C4"/>
    <w:rsid w:val="002E6827"/>
    <w:rsid w:val="002E7772"/>
    <w:rsid w:val="002F02BB"/>
    <w:rsid w:val="002F0C76"/>
    <w:rsid w:val="002F1752"/>
    <w:rsid w:val="002F1CF4"/>
    <w:rsid w:val="002F202C"/>
    <w:rsid w:val="002F3EA0"/>
    <w:rsid w:val="002F7CDC"/>
    <w:rsid w:val="0030238C"/>
    <w:rsid w:val="003042F1"/>
    <w:rsid w:val="00306C9A"/>
    <w:rsid w:val="00310227"/>
    <w:rsid w:val="00310C2A"/>
    <w:rsid w:val="00312F10"/>
    <w:rsid w:val="00313EDE"/>
    <w:rsid w:val="00313F5D"/>
    <w:rsid w:val="00314020"/>
    <w:rsid w:val="00315098"/>
    <w:rsid w:val="0031549A"/>
    <w:rsid w:val="003178D7"/>
    <w:rsid w:val="00321275"/>
    <w:rsid w:val="00321A19"/>
    <w:rsid w:val="00322B25"/>
    <w:rsid w:val="00322F97"/>
    <w:rsid w:val="0032310C"/>
    <w:rsid w:val="00324269"/>
    <w:rsid w:val="003256DA"/>
    <w:rsid w:val="003259D2"/>
    <w:rsid w:val="00326DE1"/>
    <w:rsid w:val="00327640"/>
    <w:rsid w:val="00327EC1"/>
    <w:rsid w:val="00334D31"/>
    <w:rsid w:val="00335179"/>
    <w:rsid w:val="00336485"/>
    <w:rsid w:val="00337226"/>
    <w:rsid w:val="00340232"/>
    <w:rsid w:val="003402A3"/>
    <w:rsid w:val="0034041E"/>
    <w:rsid w:val="00341577"/>
    <w:rsid w:val="0034407E"/>
    <w:rsid w:val="00344395"/>
    <w:rsid w:val="0034441C"/>
    <w:rsid w:val="003466DD"/>
    <w:rsid w:val="00346A67"/>
    <w:rsid w:val="00347183"/>
    <w:rsid w:val="00347445"/>
    <w:rsid w:val="00347BF4"/>
    <w:rsid w:val="00350D13"/>
    <w:rsid w:val="00351055"/>
    <w:rsid w:val="0035155A"/>
    <w:rsid w:val="00351DAE"/>
    <w:rsid w:val="003525A0"/>
    <w:rsid w:val="00353522"/>
    <w:rsid w:val="00353706"/>
    <w:rsid w:val="0035479C"/>
    <w:rsid w:val="00354DE3"/>
    <w:rsid w:val="0036089A"/>
    <w:rsid w:val="00360CF2"/>
    <w:rsid w:val="00362165"/>
    <w:rsid w:val="003653A6"/>
    <w:rsid w:val="00365FA3"/>
    <w:rsid w:val="00371035"/>
    <w:rsid w:val="003712DA"/>
    <w:rsid w:val="003713B5"/>
    <w:rsid w:val="003718D8"/>
    <w:rsid w:val="00372B88"/>
    <w:rsid w:val="00374622"/>
    <w:rsid w:val="00380022"/>
    <w:rsid w:val="00381885"/>
    <w:rsid w:val="00381A58"/>
    <w:rsid w:val="003824FC"/>
    <w:rsid w:val="00383A2C"/>
    <w:rsid w:val="00385074"/>
    <w:rsid w:val="00385F1F"/>
    <w:rsid w:val="0038779B"/>
    <w:rsid w:val="003921BE"/>
    <w:rsid w:val="00393C69"/>
    <w:rsid w:val="00393DCD"/>
    <w:rsid w:val="003967AF"/>
    <w:rsid w:val="0039785C"/>
    <w:rsid w:val="003979AD"/>
    <w:rsid w:val="003A40A3"/>
    <w:rsid w:val="003B22A2"/>
    <w:rsid w:val="003B2C07"/>
    <w:rsid w:val="003B2D97"/>
    <w:rsid w:val="003B346E"/>
    <w:rsid w:val="003B6F44"/>
    <w:rsid w:val="003B78AA"/>
    <w:rsid w:val="003C1CB5"/>
    <w:rsid w:val="003C49BB"/>
    <w:rsid w:val="003C7257"/>
    <w:rsid w:val="003C7354"/>
    <w:rsid w:val="003C7433"/>
    <w:rsid w:val="003D0972"/>
    <w:rsid w:val="003D0978"/>
    <w:rsid w:val="003D0CEB"/>
    <w:rsid w:val="003D1164"/>
    <w:rsid w:val="003D1680"/>
    <w:rsid w:val="003D42BB"/>
    <w:rsid w:val="003D479E"/>
    <w:rsid w:val="003D55CD"/>
    <w:rsid w:val="003D7392"/>
    <w:rsid w:val="003E03A5"/>
    <w:rsid w:val="003E1C64"/>
    <w:rsid w:val="003E5B60"/>
    <w:rsid w:val="003F0084"/>
    <w:rsid w:val="003F028C"/>
    <w:rsid w:val="003F044B"/>
    <w:rsid w:val="003F07BC"/>
    <w:rsid w:val="003F2696"/>
    <w:rsid w:val="003F3B51"/>
    <w:rsid w:val="003F415D"/>
    <w:rsid w:val="003F4A5C"/>
    <w:rsid w:val="003F4DF2"/>
    <w:rsid w:val="003F7580"/>
    <w:rsid w:val="00400ACE"/>
    <w:rsid w:val="0040156E"/>
    <w:rsid w:val="00402163"/>
    <w:rsid w:val="0040294D"/>
    <w:rsid w:val="004068AA"/>
    <w:rsid w:val="00407082"/>
    <w:rsid w:val="00410B4D"/>
    <w:rsid w:val="004123CF"/>
    <w:rsid w:val="00412F41"/>
    <w:rsid w:val="00414218"/>
    <w:rsid w:val="00414A84"/>
    <w:rsid w:val="00415382"/>
    <w:rsid w:val="004167AE"/>
    <w:rsid w:val="00416837"/>
    <w:rsid w:val="00420475"/>
    <w:rsid w:val="0042058B"/>
    <w:rsid w:val="00421B3C"/>
    <w:rsid w:val="00423651"/>
    <w:rsid w:val="004256A7"/>
    <w:rsid w:val="00425B87"/>
    <w:rsid w:val="00425FED"/>
    <w:rsid w:val="0042622D"/>
    <w:rsid w:val="00427F8F"/>
    <w:rsid w:val="004312AE"/>
    <w:rsid w:val="004325D4"/>
    <w:rsid w:val="004338AE"/>
    <w:rsid w:val="00434EB9"/>
    <w:rsid w:val="0043635F"/>
    <w:rsid w:val="004400B6"/>
    <w:rsid w:val="00440840"/>
    <w:rsid w:val="004421CF"/>
    <w:rsid w:val="00446730"/>
    <w:rsid w:val="004467F0"/>
    <w:rsid w:val="00446F1D"/>
    <w:rsid w:val="004533F6"/>
    <w:rsid w:val="004534C4"/>
    <w:rsid w:val="00454592"/>
    <w:rsid w:val="0045546D"/>
    <w:rsid w:val="004578EA"/>
    <w:rsid w:val="00457E1F"/>
    <w:rsid w:val="00461D0D"/>
    <w:rsid w:val="004625D1"/>
    <w:rsid w:val="00462FE2"/>
    <w:rsid w:val="0047210B"/>
    <w:rsid w:val="00472253"/>
    <w:rsid w:val="0047268C"/>
    <w:rsid w:val="00473113"/>
    <w:rsid w:val="00473513"/>
    <w:rsid w:val="004749E6"/>
    <w:rsid w:val="00474ACC"/>
    <w:rsid w:val="004754A4"/>
    <w:rsid w:val="004769CC"/>
    <w:rsid w:val="00480255"/>
    <w:rsid w:val="00480B0B"/>
    <w:rsid w:val="00481B0E"/>
    <w:rsid w:val="004831FD"/>
    <w:rsid w:val="00483612"/>
    <w:rsid w:val="00486E5B"/>
    <w:rsid w:val="00490266"/>
    <w:rsid w:val="00491727"/>
    <w:rsid w:val="00492755"/>
    <w:rsid w:val="004942C1"/>
    <w:rsid w:val="004948B3"/>
    <w:rsid w:val="00494E1B"/>
    <w:rsid w:val="00495C30"/>
    <w:rsid w:val="004A39E8"/>
    <w:rsid w:val="004A3A5F"/>
    <w:rsid w:val="004A4581"/>
    <w:rsid w:val="004A5317"/>
    <w:rsid w:val="004A5964"/>
    <w:rsid w:val="004B1A73"/>
    <w:rsid w:val="004B1E90"/>
    <w:rsid w:val="004B3377"/>
    <w:rsid w:val="004B3FCF"/>
    <w:rsid w:val="004B40D8"/>
    <w:rsid w:val="004B5303"/>
    <w:rsid w:val="004B668A"/>
    <w:rsid w:val="004C231C"/>
    <w:rsid w:val="004C2D98"/>
    <w:rsid w:val="004C37E2"/>
    <w:rsid w:val="004C54B7"/>
    <w:rsid w:val="004C58F4"/>
    <w:rsid w:val="004C63EC"/>
    <w:rsid w:val="004C6F3D"/>
    <w:rsid w:val="004D167F"/>
    <w:rsid w:val="004D3B70"/>
    <w:rsid w:val="004D620A"/>
    <w:rsid w:val="004D72F2"/>
    <w:rsid w:val="004D7AAA"/>
    <w:rsid w:val="004E2B3B"/>
    <w:rsid w:val="004E4E93"/>
    <w:rsid w:val="004E5A68"/>
    <w:rsid w:val="004E5C5A"/>
    <w:rsid w:val="004F0ADB"/>
    <w:rsid w:val="004F1117"/>
    <w:rsid w:val="004F1F21"/>
    <w:rsid w:val="004F3974"/>
    <w:rsid w:val="004F53F6"/>
    <w:rsid w:val="004F695C"/>
    <w:rsid w:val="005005BC"/>
    <w:rsid w:val="00504212"/>
    <w:rsid w:val="005050A1"/>
    <w:rsid w:val="00507B84"/>
    <w:rsid w:val="00507ED6"/>
    <w:rsid w:val="00511DA9"/>
    <w:rsid w:val="00513902"/>
    <w:rsid w:val="00517AF6"/>
    <w:rsid w:val="00517BA7"/>
    <w:rsid w:val="00517F69"/>
    <w:rsid w:val="00523D04"/>
    <w:rsid w:val="00525730"/>
    <w:rsid w:val="00525DE9"/>
    <w:rsid w:val="00526306"/>
    <w:rsid w:val="0053048E"/>
    <w:rsid w:val="00530BDF"/>
    <w:rsid w:val="0053289F"/>
    <w:rsid w:val="00533092"/>
    <w:rsid w:val="00535290"/>
    <w:rsid w:val="00535483"/>
    <w:rsid w:val="00536453"/>
    <w:rsid w:val="00537112"/>
    <w:rsid w:val="00545159"/>
    <w:rsid w:val="0054531B"/>
    <w:rsid w:val="005517E9"/>
    <w:rsid w:val="00554186"/>
    <w:rsid w:val="00556036"/>
    <w:rsid w:val="005625E4"/>
    <w:rsid w:val="005628D7"/>
    <w:rsid w:val="00562BAB"/>
    <w:rsid w:val="005631B1"/>
    <w:rsid w:val="00564F53"/>
    <w:rsid w:val="0056520B"/>
    <w:rsid w:val="005668CA"/>
    <w:rsid w:val="00566BC1"/>
    <w:rsid w:val="00566DA7"/>
    <w:rsid w:val="005708EB"/>
    <w:rsid w:val="00570CF1"/>
    <w:rsid w:val="005713A7"/>
    <w:rsid w:val="00574853"/>
    <w:rsid w:val="00576464"/>
    <w:rsid w:val="00577E4E"/>
    <w:rsid w:val="00580161"/>
    <w:rsid w:val="005838CE"/>
    <w:rsid w:val="00585789"/>
    <w:rsid w:val="00585BAF"/>
    <w:rsid w:val="00587700"/>
    <w:rsid w:val="0059042E"/>
    <w:rsid w:val="0059283B"/>
    <w:rsid w:val="0059388B"/>
    <w:rsid w:val="00593B71"/>
    <w:rsid w:val="005940D1"/>
    <w:rsid w:val="0059434D"/>
    <w:rsid w:val="00596027"/>
    <w:rsid w:val="005965E4"/>
    <w:rsid w:val="00597E9E"/>
    <w:rsid w:val="005A099D"/>
    <w:rsid w:val="005A1BAD"/>
    <w:rsid w:val="005A251B"/>
    <w:rsid w:val="005A4390"/>
    <w:rsid w:val="005A48BF"/>
    <w:rsid w:val="005A5A47"/>
    <w:rsid w:val="005A5E46"/>
    <w:rsid w:val="005A690A"/>
    <w:rsid w:val="005B06A6"/>
    <w:rsid w:val="005B0700"/>
    <w:rsid w:val="005B1A42"/>
    <w:rsid w:val="005B1D6A"/>
    <w:rsid w:val="005B271A"/>
    <w:rsid w:val="005B39D7"/>
    <w:rsid w:val="005B5F12"/>
    <w:rsid w:val="005B71F2"/>
    <w:rsid w:val="005B7F59"/>
    <w:rsid w:val="005C23CB"/>
    <w:rsid w:val="005C5729"/>
    <w:rsid w:val="005C592E"/>
    <w:rsid w:val="005C74DF"/>
    <w:rsid w:val="005C7B6C"/>
    <w:rsid w:val="005C7F38"/>
    <w:rsid w:val="005D0B01"/>
    <w:rsid w:val="005D2C9C"/>
    <w:rsid w:val="005D4988"/>
    <w:rsid w:val="005D70D5"/>
    <w:rsid w:val="005E20FC"/>
    <w:rsid w:val="005E3510"/>
    <w:rsid w:val="005E431A"/>
    <w:rsid w:val="005E4E78"/>
    <w:rsid w:val="005E5924"/>
    <w:rsid w:val="005E76C6"/>
    <w:rsid w:val="005F4812"/>
    <w:rsid w:val="005F4E4E"/>
    <w:rsid w:val="005F4FB1"/>
    <w:rsid w:val="005F68BF"/>
    <w:rsid w:val="005F7A65"/>
    <w:rsid w:val="00603CE9"/>
    <w:rsid w:val="0061031E"/>
    <w:rsid w:val="00610A14"/>
    <w:rsid w:val="00611300"/>
    <w:rsid w:val="00612221"/>
    <w:rsid w:val="006127E2"/>
    <w:rsid w:val="00612C76"/>
    <w:rsid w:val="0061495B"/>
    <w:rsid w:val="0061524E"/>
    <w:rsid w:val="00624091"/>
    <w:rsid w:val="006243AF"/>
    <w:rsid w:val="00626688"/>
    <w:rsid w:val="006321D7"/>
    <w:rsid w:val="00632F46"/>
    <w:rsid w:val="00633450"/>
    <w:rsid w:val="006353A7"/>
    <w:rsid w:val="00636BB0"/>
    <w:rsid w:val="0063710B"/>
    <w:rsid w:val="006438DC"/>
    <w:rsid w:val="00644189"/>
    <w:rsid w:val="0064573A"/>
    <w:rsid w:val="006462B8"/>
    <w:rsid w:val="00646906"/>
    <w:rsid w:val="00646B50"/>
    <w:rsid w:val="006515D3"/>
    <w:rsid w:val="00651A9A"/>
    <w:rsid w:val="00651AB8"/>
    <w:rsid w:val="00652BC5"/>
    <w:rsid w:val="00652C25"/>
    <w:rsid w:val="00654941"/>
    <w:rsid w:val="0066041A"/>
    <w:rsid w:val="006619A2"/>
    <w:rsid w:val="00664CB5"/>
    <w:rsid w:val="0066614E"/>
    <w:rsid w:val="00666BA0"/>
    <w:rsid w:val="00671034"/>
    <w:rsid w:val="006746F1"/>
    <w:rsid w:val="00674C44"/>
    <w:rsid w:val="00674D53"/>
    <w:rsid w:val="00676E42"/>
    <w:rsid w:val="0068043E"/>
    <w:rsid w:val="0068389D"/>
    <w:rsid w:val="00683DD8"/>
    <w:rsid w:val="00685223"/>
    <w:rsid w:val="006863AC"/>
    <w:rsid w:val="00686A92"/>
    <w:rsid w:val="00692860"/>
    <w:rsid w:val="00692AC4"/>
    <w:rsid w:val="00694B18"/>
    <w:rsid w:val="00694F45"/>
    <w:rsid w:val="00695BEF"/>
    <w:rsid w:val="0069681F"/>
    <w:rsid w:val="0069688E"/>
    <w:rsid w:val="006A1DFF"/>
    <w:rsid w:val="006A386F"/>
    <w:rsid w:val="006A4589"/>
    <w:rsid w:val="006A64FA"/>
    <w:rsid w:val="006B0B65"/>
    <w:rsid w:val="006B119A"/>
    <w:rsid w:val="006B5F7D"/>
    <w:rsid w:val="006B66F0"/>
    <w:rsid w:val="006C0DF3"/>
    <w:rsid w:val="006C11C4"/>
    <w:rsid w:val="006C163E"/>
    <w:rsid w:val="006C1E70"/>
    <w:rsid w:val="006C2C1A"/>
    <w:rsid w:val="006C3A6E"/>
    <w:rsid w:val="006C4E0F"/>
    <w:rsid w:val="006C53B7"/>
    <w:rsid w:val="006C664D"/>
    <w:rsid w:val="006C668F"/>
    <w:rsid w:val="006C6742"/>
    <w:rsid w:val="006C7E5D"/>
    <w:rsid w:val="006D0698"/>
    <w:rsid w:val="006D0AFA"/>
    <w:rsid w:val="006D1879"/>
    <w:rsid w:val="006D32CD"/>
    <w:rsid w:val="006D78B8"/>
    <w:rsid w:val="006E4CB4"/>
    <w:rsid w:val="006E57F4"/>
    <w:rsid w:val="006E5C28"/>
    <w:rsid w:val="006F1A95"/>
    <w:rsid w:val="006F2F4D"/>
    <w:rsid w:val="006F34A8"/>
    <w:rsid w:val="006F407A"/>
    <w:rsid w:val="006F5594"/>
    <w:rsid w:val="006F58A2"/>
    <w:rsid w:val="006F59E7"/>
    <w:rsid w:val="006F5E6E"/>
    <w:rsid w:val="006F7229"/>
    <w:rsid w:val="006F7B4C"/>
    <w:rsid w:val="007022A2"/>
    <w:rsid w:val="00702C85"/>
    <w:rsid w:val="00702FD5"/>
    <w:rsid w:val="0070335A"/>
    <w:rsid w:val="0070427C"/>
    <w:rsid w:val="00705D13"/>
    <w:rsid w:val="007068C4"/>
    <w:rsid w:val="0071019C"/>
    <w:rsid w:val="0071095C"/>
    <w:rsid w:val="00711AC2"/>
    <w:rsid w:val="00711DDF"/>
    <w:rsid w:val="00713089"/>
    <w:rsid w:val="00715371"/>
    <w:rsid w:val="00716A5F"/>
    <w:rsid w:val="00716BFA"/>
    <w:rsid w:val="007202F7"/>
    <w:rsid w:val="00720669"/>
    <w:rsid w:val="0072336E"/>
    <w:rsid w:val="007239DB"/>
    <w:rsid w:val="00725642"/>
    <w:rsid w:val="00725786"/>
    <w:rsid w:val="00730B42"/>
    <w:rsid w:val="0073181D"/>
    <w:rsid w:val="00731C41"/>
    <w:rsid w:val="0073257E"/>
    <w:rsid w:val="00732858"/>
    <w:rsid w:val="007329AC"/>
    <w:rsid w:val="00732A1E"/>
    <w:rsid w:val="00733076"/>
    <w:rsid w:val="00735BB6"/>
    <w:rsid w:val="00737CB7"/>
    <w:rsid w:val="00740316"/>
    <w:rsid w:val="00741221"/>
    <w:rsid w:val="0074158B"/>
    <w:rsid w:val="00742AE9"/>
    <w:rsid w:val="0074336A"/>
    <w:rsid w:val="0074488A"/>
    <w:rsid w:val="00745F2F"/>
    <w:rsid w:val="00751842"/>
    <w:rsid w:val="0075265E"/>
    <w:rsid w:val="007539DB"/>
    <w:rsid w:val="00754E6C"/>
    <w:rsid w:val="00756AF3"/>
    <w:rsid w:val="00763E52"/>
    <w:rsid w:val="00763E64"/>
    <w:rsid w:val="00765EE8"/>
    <w:rsid w:val="00766039"/>
    <w:rsid w:val="00767965"/>
    <w:rsid w:val="007734C8"/>
    <w:rsid w:val="007737BE"/>
    <w:rsid w:val="00773AB5"/>
    <w:rsid w:val="00773E14"/>
    <w:rsid w:val="00775742"/>
    <w:rsid w:val="007759A1"/>
    <w:rsid w:val="00775C4D"/>
    <w:rsid w:val="007774F6"/>
    <w:rsid w:val="0077751A"/>
    <w:rsid w:val="00777B7C"/>
    <w:rsid w:val="00777D84"/>
    <w:rsid w:val="00780359"/>
    <w:rsid w:val="00780411"/>
    <w:rsid w:val="007809DB"/>
    <w:rsid w:val="00781EA7"/>
    <w:rsid w:val="00782977"/>
    <w:rsid w:val="007837D1"/>
    <w:rsid w:val="00785785"/>
    <w:rsid w:val="00786B3E"/>
    <w:rsid w:val="0078780A"/>
    <w:rsid w:val="00793CAB"/>
    <w:rsid w:val="00797A4A"/>
    <w:rsid w:val="007A00A3"/>
    <w:rsid w:val="007A08A2"/>
    <w:rsid w:val="007A2A05"/>
    <w:rsid w:val="007A4552"/>
    <w:rsid w:val="007A5369"/>
    <w:rsid w:val="007B0DED"/>
    <w:rsid w:val="007B1B21"/>
    <w:rsid w:val="007B3E26"/>
    <w:rsid w:val="007B4025"/>
    <w:rsid w:val="007B4317"/>
    <w:rsid w:val="007B466F"/>
    <w:rsid w:val="007B712C"/>
    <w:rsid w:val="007B7AD0"/>
    <w:rsid w:val="007C065B"/>
    <w:rsid w:val="007C1E9F"/>
    <w:rsid w:val="007C3C7C"/>
    <w:rsid w:val="007C3CF0"/>
    <w:rsid w:val="007C403D"/>
    <w:rsid w:val="007C4573"/>
    <w:rsid w:val="007C45CC"/>
    <w:rsid w:val="007C5557"/>
    <w:rsid w:val="007C6A60"/>
    <w:rsid w:val="007C7DE5"/>
    <w:rsid w:val="007D039E"/>
    <w:rsid w:val="007D2866"/>
    <w:rsid w:val="007D54D3"/>
    <w:rsid w:val="007D754D"/>
    <w:rsid w:val="007E041A"/>
    <w:rsid w:val="007E0A5F"/>
    <w:rsid w:val="007E10BD"/>
    <w:rsid w:val="007E1D20"/>
    <w:rsid w:val="007E2B98"/>
    <w:rsid w:val="007E3161"/>
    <w:rsid w:val="007E3CB2"/>
    <w:rsid w:val="007E3FD0"/>
    <w:rsid w:val="007E4004"/>
    <w:rsid w:val="007E717B"/>
    <w:rsid w:val="007E752B"/>
    <w:rsid w:val="007F09B7"/>
    <w:rsid w:val="007F152F"/>
    <w:rsid w:val="007F1811"/>
    <w:rsid w:val="007F349A"/>
    <w:rsid w:val="007F47E3"/>
    <w:rsid w:val="007F5374"/>
    <w:rsid w:val="007F6CA2"/>
    <w:rsid w:val="007F70B1"/>
    <w:rsid w:val="007F7AC4"/>
    <w:rsid w:val="0080145C"/>
    <w:rsid w:val="0080430B"/>
    <w:rsid w:val="00804B8E"/>
    <w:rsid w:val="00805726"/>
    <w:rsid w:val="0080642D"/>
    <w:rsid w:val="00806925"/>
    <w:rsid w:val="008100AF"/>
    <w:rsid w:val="00810D67"/>
    <w:rsid w:val="00811547"/>
    <w:rsid w:val="008118D5"/>
    <w:rsid w:val="00813389"/>
    <w:rsid w:val="00813AAB"/>
    <w:rsid w:val="00815E85"/>
    <w:rsid w:val="00820722"/>
    <w:rsid w:val="008218DF"/>
    <w:rsid w:val="00821EF2"/>
    <w:rsid w:val="00823FB8"/>
    <w:rsid w:val="008245E9"/>
    <w:rsid w:val="00825DAB"/>
    <w:rsid w:val="00826658"/>
    <w:rsid w:val="00831084"/>
    <w:rsid w:val="008311EC"/>
    <w:rsid w:val="008324FF"/>
    <w:rsid w:val="00832773"/>
    <w:rsid w:val="00832843"/>
    <w:rsid w:val="00832A96"/>
    <w:rsid w:val="00833309"/>
    <w:rsid w:val="00841A97"/>
    <w:rsid w:val="008429F6"/>
    <w:rsid w:val="00842D2F"/>
    <w:rsid w:val="00842D9B"/>
    <w:rsid w:val="008433C6"/>
    <w:rsid w:val="008438BA"/>
    <w:rsid w:val="008449B0"/>
    <w:rsid w:val="008451D5"/>
    <w:rsid w:val="00852585"/>
    <w:rsid w:val="00852ECC"/>
    <w:rsid w:val="008544D1"/>
    <w:rsid w:val="008554D0"/>
    <w:rsid w:val="00855BA1"/>
    <w:rsid w:val="00861891"/>
    <w:rsid w:val="00861D26"/>
    <w:rsid w:val="00862A0E"/>
    <w:rsid w:val="00870246"/>
    <w:rsid w:val="008703A5"/>
    <w:rsid w:val="00873BAC"/>
    <w:rsid w:val="00875C5B"/>
    <w:rsid w:val="00876020"/>
    <w:rsid w:val="0087779F"/>
    <w:rsid w:val="00880F8E"/>
    <w:rsid w:val="00881E1B"/>
    <w:rsid w:val="00881E5C"/>
    <w:rsid w:val="00883029"/>
    <w:rsid w:val="00884C01"/>
    <w:rsid w:val="008853A2"/>
    <w:rsid w:val="00885822"/>
    <w:rsid w:val="00886243"/>
    <w:rsid w:val="008867CB"/>
    <w:rsid w:val="00886BFB"/>
    <w:rsid w:val="0089165C"/>
    <w:rsid w:val="00892269"/>
    <w:rsid w:val="00893B6E"/>
    <w:rsid w:val="00894C93"/>
    <w:rsid w:val="00894E44"/>
    <w:rsid w:val="0089533C"/>
    <w:rsid w:val="00895B5C"/>
    <w:rsid w:val="00897856"/>
    <w:rsid w:val="008A0945"/>
    <w:rsid w:val="008A11B2"/>
    <w:rsid w:val="008A2350"/>
    <w:rsid w:val="008A3D99"/>
    <w:rsid w:val="008A3EF5"/>
    <w:rsid w:val="008A43DD"/>
    <w:rsid w:val="008A4766"/>
    <w:rsid w:val="008A5109"/>
    <w:rsid w:val="008A6913"/>
    <w:rsid w:val="008A6D82"/>
    <w:rsid w:val="008A7FC6"/>
    <w:rsid w:val="008B19D2"/>
    <w:rsid w:val="008B2053"/>
    <w:rsid w:val="008B264C"/>
    <w:rsid w:val="008B30CD"/>
    <w:rsid w:val="008B5F3B"/>
    <w:rsid w:val="008B722A"/>
    <w:rsid w:val="008B735B"/>
    <w:rsid w:val="008C16BA"/>
    <w:rsid w:val="008C2E53"/>
    <w:rsid w:val="008C4C51"/>
    <w:rsid w:val="008C5F2B"/>
    <w:rsid w:val="008C608A"/>
    <w:rsid w:val="008C66C0"/>
    <w:rsid w:val="008C6797"/>
    <w:rsid w:val="008C6B94"/>
    <w:rsid w:val="008C7EA4"/>
    <w:rsid w:val="008D1A93"/>
    <w:rsid w:val="008D1FB7"/>
    <w:rsid w:val="008D3E31"/>
    <w:rsid w:val="008D4549"/>
    <w:rsid w:val="008D5DE5"/>
    <w:rsid w:val="008D6848"/>
    <w:rsid w:val="008D742B"/>
    <w:rsid w:val="008D7F5C"/>
    <w:rsid w:val="008E3428"/>
    <w:rsid w:val="008E5A3F"/>
    <w:rsid w:val="008E5FFD"/>
    <w:rsid w:val="008E612F"/>
    <w:rsid w:val="008F04D5"/>
    <w:rsid w:val="008F085A"/>
    <w:rsid w:val="008F0C7A"/>
    <w:rsid w:val="008F1FF1"/>
    <w:rsid w:val="008F43C2"/>
    <w:rsid w:val="009003F2"/>
    <w:rsid w:val="0090082B"/>
    <w:rsid w:val="00901740"/>
    <w:rsid w:val="009046E0"/>
    <w:rsid w:val="00904CF8"/>
    <w:rsid w:val="00905244"/>
    <w:rsid w:val="00905441"/>
    <w:rsid w:val="009068E4"/>
    <w:rsid w:val="0091065D"/>
    <w:rsid w:val="00910763"/>
    <w:rsid w:val="009108B3"/>
    <w:rsid w:val="0091137D"/>
    <w:rsid w:val="009134B3"/>
    <w:rsid w:val="0091390E"/>
    <w:rsid w:val="00916388"/>
    <w:rsid w:val="00917631"/>
    <w:rsid w:val="009208AC"/>
    <w:rsid w:val="00921D93"/>
    <w:rsid w:val="0092533D"/>
    <w:rsid w:val="00932380"/>
    <w:rsid w:val="009329DD"/>
    <w:rsid w:val="009334C2"/>
    <w:rsid w:val="00933552"/>
    <w:rsid w:val="009341D3"/>
    <w:rsid w:val="00940D47"/>
    <w:rsid w:val="009414FA"/>
    <w:rsid w:val="00942C47"/>
    <w:rsid w:val="00945B68"/>
    <w:rsid w:val="0094677E"/>
    <w:rsid w:val="00947424"/>
    <w:rsid w:val="00950476"/>
    <w:rsid w:val="00950C77"/>
    <w:rsid w:val="00950E86"/>
    <w:rsid w:val="00951266"/>
    <w:rsid w:val="0095368A"/>
    <w:rsid w:val="00953FE3"/>
    <w:rsid w:val="00954583"/>
    <w:rsid w:val="00956515"/>
    <w:rsid w:val="00956CAB"/>
    <w:rsid w:val="00957E66"/>
    <w:rsid w:val="00961D81"/>
    <w:rsid w:val="0096223B"/>
    <w:rsid w:val="00962403"/>
    <w:rsid w:val="00964198"/>
    <w:rsid w:val="00965B8A"/>
    <w:rsid w:val="00965FBF"/>
    <w:rsid w:val="00967832"/>
    <w:rsid w:val="00967C98"/>
    <w:rsid w:val="00970A72"/>
    <w:rsid w:val="00972270"/>
    <w:rsid w:val="00974E91"/>
    <w:rsid w:val="0097575D"/>
    <w:rsid w:val="009769CA"/>
    <w:rsid w:val="00977276"/>
    <w:rsid w:val="009779CD"/>
    <w:rsid w:val="00977CA0"/>
    <w:rsid w:val="00980C77"/>
    <w:rsid w:val="00981CB7"/>
    <w:rsid w:val="00981FD5"/>
    <w:rsid w:val="00982AE5"/>
    <w:rsid w:val="00984ABC"/>
    <w:rsid w:val="00984D6C"/>
    <w:rsid w:val="00985AAD"/>
    <w:rsid w:val="00986C0F"/>
    <w:rsid w:val="00986F35"/>
    <w:rsid w:val="0099013C"/>
    <w:rsid w:val="009919D8"/>
    <w:rsid w:val="00992DC8"/>
    <w:rsid w:val="00993584"/>
    <w:rsid w:val="009938E2"/>
    <w:rsid w:val="00993DD6"/>
    <w:rsid w:val="00995606"/>
    <w:rsid w:val="00995F60"/>
    <w:rsid w:val="009975A6"/>
    <w:rsid w:val="00997AA2"/>
    <w:rsid w:val="009A0113"/>
    <w:rsid w:val="009A0B4B"/>
    <w:rsid w:val="009A1C5D"/>
    <w:rsid w:val="009A4117"/>
    <w:rsid w:val="009A465D"/>
    <w:rsid w:val="009A4667"/>
    <w:rsid w:val="009A5553"/>
    <w:rsid w:val="009A6321"/>
    <w:rsid w:val="009A7C01"/>
    <w:rsid w:val="009B1318"/>
    <w:rsid w:val="009B16EB"/>
    <w:rsid w:val="009B298E"/>
    <w:rsid w:val="009B2CE1"/>
    <w:rsid w:val="009B3004"/>
    <w:rsid w:val="009B4681"/>
    <w:rsid w:val="009B46E0"/>
    <w:rsid w:val="009B476C"/>
    <w:rsid w:val="009B5A14"/>
    <w:rsid w:val="009B5BB5"/>
    <w:rsid w:val="009B67C7"/>
    <w:rsid w:val="009C0FED"/>
    <w:rsid w:val="009C3B46"/>
    <w:rsid w:val="009C42AF"/>
    <w:rsid w:val="009C4483"/>
    <w:rsid w:val="009C4B32"/>
    <w:rsid w:val="009C500B"/>
    <w:rsid w:val="009C57AB"/>
    <w:rsid w:val="009C7F11"/>
    <w:rsid w:val="009C7FB1"/>
    <w:rsid w:val="009D22C3"/>
    <w:rsid w:val="009D379B"/>
    <w:rsid w:val="009D3FB4"/>
    <w:rsid w:val="009D4AC7"/>
    <w:rsid w:val="009D6112"/>
    <w:rsid w:val="009D638E"/>
    <w:rsid w:val="009D6581"/>
    <w:rsid w:val="009D6AB0"/>
    <w:rsid w:val="009D6B2B"/>
    <w:rsid w:val="009D7964"/>
    <w:rsid w:val="009E258D"/>
    <w:rsid w:val="009E32AF"/>
    <w:rsid w:val="009E3470"/>
    <w:rsid w:val="009E513F"/>
    <w:rsid w:val="009E5F42"/>
    <w:rsid w:val="009E6668"/>
    <w:rsid w:val="009E7835"/>
    <w:rsid w:val="009F0DE8"/>
    <w:rsid w:val="009F22B7"/>
    <w:rsid w:val="009F6A20"/>
    <w:rsid w:val="009F75AB"/>
    <w:rsid w:val="009F7729"/>
    <w:rsid w:val="009F7D16"/>
    <w:rsid w:val="009F7D26"/>
    <w:rsid w:val="009F7F82"/>
    <w:rsid w:val="00A02106"/>
    <w:rsid w:val="00A0438E"/>
    <w:rsid w:val="00A06E6B"/>
    <w:rsid w:val="00A07358"/>
    <w:rsid w:val="00A0750A"/>
    <w:rsid w:val="00A079A9"/>
    <w:rsid w:val="00A07D22"/>
    <w:rsid w:val="00A10227"/>
    <w:rsid w:val="00A10569"/>
    <w:rsid w:val="00A114F7"/>
    <w:rsid w:val="00A14A7B"/>
    <w:rsid w:val="00A17570"/>
    <w:rsid w:val="00A17BE3"/>
    <w:rsid w:val="00A21C64"/>
    <w:rsid w:val="00A21F76"/>
    <w:rsid w:val="00A22D84"/>
    <w:rsid w:val="00A232C2"/>
    <w:rsid w:val="00A2363A"/>
    <w:rsid w:val="00A2415D"/>
    <w:rsid w:val="00A24B98"/>
    <w:rsid w:val="00A25935"/>
    <w:rsid w:val="00A26FD8"/>
    <w:rsid w:val="00A30EB9"/>
    <w:rsid w:val="00A32877"/>
    <w:rsid w:val="00A3303B"/>
    <w:rsid w:val="00A33D6A"/>
    <w:rsid w:val="00A356CA"/>
    <w:rsid w:val="00A357E2"/>
    <w:rsid w:val="00A408E4"/>
    <w:rsid w:val="00A4105F"/>
    <w:rsid w:val="00A42DD3"/>
    <w:rsid w:val="00A451A6"/>
    <w:rsid w:val="00A45E95"/>
    <w:rsid w:val="00A461B5"/>
    <w:rsid w:val="00A46456"/>
    <w:rsid w:val="00A4657C"/>
    <w:rsid w:val="00A476D8"/>
    <w:rsid w:val="00A50A87"/>
    <w:rsid w:val="00A50C33"/>
    <w:rsid w:val="00A5153E"/>
    <w:rsid w:val="00A525E7"/>
    <w:rsid w:val="00A53973"/>
    <w:rsid w:val="00A5468F"/>
    <w:rsid w:val="00A54874"/>
    <w:rsid w:val="00A56C8B"/>
    <w:rsid w:val="00A60B8C"/>
    <w:rsid w:val="00A62CC6"/>
    <w:rsid w:val="00A631BE"/>
    <w:rsid w:val="00A67E1F"/>
    <w:rsid w:val="00A71619"/>
    <w:rsid w:val="00A746C8"/>
    <w:rsid w:val="00A758B1"/>
    <w:rsid w:val="00A75D85"/>
    <w:rsid w:val="00A77235"/>
    <w:rsid w:val="00A7793B"/>
    <w:rsid w:val="00A80037"/>
    <w:rsid w:val="00A80BD8"/>
    <w:rsid w:val="00A80DA2"/>
    <w:rsid w:val="00A81047"/>
    <w:rsid w:val="00A811B7"/>
    <w:rsid w:val="00A82112"/>
    <w:rsid w:val="00A82204"/>
    <w:rsid w:val="00A82298"/>
    <w:rsid w:val="00A838A8"/>
    <w:rsid w:val="00A838F8"/>
    <w:rsid w:val="00A83EB0"/>
    <w:rsid w:val="00A87C65"/>
    <w:rsid w:val="00A928AB"/>
    <w:rsid w:val="00A93D73"/>
    <w:rsid w:val="00A94D62"/>
    <w:rsid w:val="00A96A44"/>
    <w:rsid w:val="00A96F6D"/>
    <w:rsid w:val="00A96FD3"/>
    <w:rsid w:val="00A971EA"/>
    <w:rsid w:val="00A97C0A"/>
    <w:rsid w:val="00AA06D2"/>
    <w:rsid w:val="00AA08DA"/>
    <w:rsid w:val="00AA1BBE"/>
    <w:rsid w:val="00AA2CC7"/>
    <w:rsid w:val="00AA2F3B"/>
    <w:rsid w:val="00AA4316"/>
    <w:rsid w:val="00AA4EC6"/>
    <w:rsid w:val="00AA6071"/>
    <w:rsid w:val="00AA74EB"/>
    <w:rsid w:val="00AA79A7"/>
    <w:rsid w:val="00AA7D0C"/>
    <w:rsid w:val="00AB02BD"/>
    <w:rsid w:val="00AB045B"/>
    <w:rsid w:val="00AB1829"/>
    <w:rsid w:val="00AB2B95"/>
    <w:rsid w:val="00AB2E6C"/>
    <w:rsid w:val="00AB38DD"/>
    <w:rsid w:val="00AB3F58"/>
    <w:rsid w:val="00AB503E"/>
    <w:rsid w:val="00AB5520"/>
    <w:rsid w:val="00AB5ABE"/>
    <w:rsid w:val="00AB5D47"/>
    <w:rsid w:val="00AB6284"/>
    <w:rsid w:val="00AB690E"/>
    <w:rsid w:val="00AB7E58"/>
    <w:rsid w:val="00AC1749"/>
    <w:rsid w:val="00AC19BD"/>
    <w:rsid w:val="00AC2773"/>
    <w:rsid w:val="00AC36C7"/>
    <w:rsid w:val="00AC50E3"/>
    <w:rsid w:val="00AC6C42"/>
    <w:rsid w:val="00AD021E"/>
    <w:rsid w:val="00AD039B"/>
    <w:rsid w:val="00AD0D12"/>
    <w:rsid w:val="00AD1982"/>
    <w:rsid w:val="00AD20CC"/>
    <w:rsid w:val="00AD3BFD"/>
    <w:rsid w:val="00AD41D2"/>
    <w:rsid w:val="00AD5AB9"/>
    <w:rsid w:val="00AD736B"/>
    <w:rsid w:val="00AE2CC2"/>
    <w:rsid w:val="00AE34D3"/>
    <w:rsid w:val="00AE36E9"/>
    <w:rsid w:val="00AE3987"/>
    <w:rsid w:val="00AE4697"/>
    <w:rsid w:val="00AE53D0"/>
    <w:rsid w:val="00AE5598"/>
    <w:rsid w:val="00AE6660"/>
    <w:rsid w:val="00AE6AA3"/>
    <w:rsid w:val="00AE6E9F"/>
    <w:rsid w:val="00AF01A7"/>
    <w:rsid w:val="00AF39D2"/>
    <w:rsid w:val="00AF5366"/>
    <w:rsid w:val="00AF6418"/>
    <w:rsid w:val="00B001CB"/>
    <w:rsid w:val="00B01434"/>
    <w:rsid w:val="00B01573"/>
    <w:rsid w:val="00B0297D"/>
    <w:rsid w:val="00B040D9"/>
    <w:rsid w:val="00B07374"/>
    <w:rsid w:val="00B10455"/>
    <w:rsid w:val="00B1061F"/>
    <w:rsid w:val="00B1126E"/>
    <w:rsid w:val="00B113AF"/>
    <w:rsid w:val="00B11ED6"/>
    <w:rsid w:val="00B12F16"/>
    <w:rsid w:val="00B133BE"/>
    <w:rsid w:val="00B14378"/>
    <w:rsid w:val="00B14A36"/>
    <w:rsid w:val="00B14EED"/>
    <w:rsid w:val="00B15EA6"/>
    <w:rsid w:val="00B16511"/>
    <w:rsid w:val="00B1688E"/>
    <w:rsid w:val="00B1760B"/>
    <w:rsid w:val="00B17CB8"/>
    <w:rsid w:val="00B2134F"/>
    <w:rsid w:val="00B217F7"/>
    <w:rsid w:val="00B21D0F"/>
    <w:rsid w:val="00B22B0F"/>
    <w:rsid w:val="00B23F60"/>
    <w:rsid w:val="00B25840"/>
    <w:rsid w:val="00B26DC2"/>
    <w:rsid w:val="00B27A29"/>
    <w:rsid w:val="00B31A96"/>
    <w:rsid w:val="00B325E5"/>
    <w:rsid w:val="00B33E0A"/>
    <w:rsid w:val="00B35EFB"/>
    <w:rsid w:val="00B3655E"/>
    <w:rsid w:val="00B369C7"/>
    <w:rsid w:val="00B37A02"/>
    <w:rsid w:val="00B37D05"/>
    <w:rsid w:val="00B401B2"/>
    <w:rsid w:val="00B42AEA"/>
    <w:rsid w:val="00B4446B"/>
    <w:rsid w:val="00B4555B"/>
    <w:rsid w:val="00B45FB2"/>
    <w:rsid w:val="00B4625C"/>
    <w:rsid w:val="00B4654A"/>
    <w:rsid w:val="00B532BA"/>
    <w:rsid w:val="00B54B51"/>
    <w:rsid w:val="00B56103"/>
    <w:rsid w:val="00B561AE"/>
    <w:rsid w:val="00B5647A"/>
    <w:rsid w:val="00B5760F"/>
    <w:rsid w:val="00B579B5"/>
    <w:rsid w:val="00B60394"/>
    <w:rsid w:val="00B60F90"/>
    <w:rsid w:val="00B652A6"/>
    <w:rsid w:val="00B65E48"/>
    <w:rsid w:val="00B704C2"/>
    <w:rsid w:val="00B74C8D"/>
    <w:rsid w:val="00B754D9"/>
    <w:rsid w:val="00B760F6"/>
    <w:rsid w:val="00B76486"/>
    <w:rsid w:val="00B779DF"/>
    <w:rsid w:val="00B80AD9"/>
    <w:rsid w:val="00B80CAD"/>
    <w:rsid w:val="00B82977"/>
    <w:rsid w:val="00B83D25"/>
    <w:rsid w:val="00B84BC5"/>
    <w:rsid w:val="00B85093"/>
    <w:rsid w:val="00B85291"/>
    <w:rsid w:val="00B858F3"/>
    <w:rsid w:val="00B85D4C"/>
    <w:rsid w:val="00B87986"/>
    <w:rsid w:val="00B87EDF"/>
    <w:rsid w:val="00B92A07"/>
    <w:rsid w:val="00B92A39"/>
    <w:rsid w:val="00B939BA"/>
    <w:rsid w:val="00B93C9E"/>
    <w:rsid w:val="00B95617"/>
    <w:rsid w:val="00B971E6"/>
    <w:rsid w:val="00B97395"/>
    <w:rsid w:val="00BA041A"/>
    <w:rsid w:val="00BA1143"/>
    <w:rsid w:val="00BA1408"/>
    <w:rsid w:val="00BA1CDC"/>
    <w:rsid w:val="00BA2EAD"/>
    <w:rsid w:val="00BA302E"/>
    <w:rsid w:val="00BA40D5"/>
    <w:rsid w:val="00BA63EA"/>
    <w:rsid w:val="00BA67F8"/>
    <w:rsid w:val="00BA7788"/>
    <w:rsid w:val="00BA77C6"/>
    <w:rsid w:val="00BA7AEE"/>
    <w:rsid w:val="00BA7EB8"/>
    <w:rsid w:val="00BB0077"/>
    <w:rsid w:val="00BB20E5"/>
    <w:rsid w:val="00BB2B84"/>
    <w:rsid w:val="00BB4645"/>
    <w:rsid w:val="00BB4909"/>
    <w:rsid w:val="00BC3F79"/>
    <w:rsid w:val="00BC4EB5"/>
    <w:rsid w:val="00BC50E8"/>
    <w:rsid w:val="00BD0369"/>
    <w:rsid w:val="00BD04C3"/>
    <w:rsid w:val="00BD0E85"/>
    <w:rsid w:val="00BD250E"/>
    <w:rsid w:val="00BD435C"/>
    <w:rsid w:val="00BD4D65"/>
    <w:rsid w:val="00BD57C2"/>
    <w:rsid w:val="00BD62EC"/>
    <w:rsid w:val="00BD7566"/>
    <w:rsid w:val="00BE0922"/>
    <w:rsid w:val="00BE0EBB"/>
    <w:rsid w:val="00BE1C69"/>
    <w:rsid w:val="00BE1E31"/>
    <w:rsid w:val="00BE2459"/>
    <w:rsid w:val="00BE2B37"/>
    <w:rsid w:val="00BE30D1"/>
    <w:rsid w:val="00BE3BA8"/>
    <w:rsid w:val="00BE4C2B"/>
    <w:rsid w:val="00BE4ED8"/>
    <w:rsid w:val="00BE5460"/>
    <w:rsid w:val="00BE5B14"/>
    <w:rsid w:val="00BE5D44"/>
    <w:rsid w:val="00BE7E7C"/>
    <w:rsid w:val="00BF239F"/>
    <w:rsid w:val="00BF362E"/>
    <w:rsid w:val="00BF3FD1"/>
    <w:rsid w:val="00BF6F89"/>
    <w:rsid w:val="00BF720D"/>
    <w:rsid w:val="00BF78AD"/>
    <w:rsid w:val="00C00C38"/>
    <w:rsid w:val="00C03101"/>
    <w:rsid w:val="00C05BD1"/>
    <w:rsid w:val="00C10934"/>
    <w:rsid w:val="00C10CEB"/>
    <w:rsid w:val="00C14A06"/>
    <w:rsid w:val="00C1571B"/>
    <w:rsid w:val="00C20B33"/>
    <w:rsid w:val="00C21C61"/>
    <w:rsid w:val="00C246FA"/>
    <w:rsid w:val="00C2587F"/>
    <w:rsid w:val="00C2670E"/>
    <w:rsid w:val="00C3072F"/>
    <w:rsid w:val="00C30D6C"/>
    <w:rsid w:val="00C32139"/>
    <w:rsid w:val="00C32EDE"/>
    <w:rsid w:val="00C33B0C"/>
    <w:rsid w:val="00C33B5E"/>
    <w:rsid w:val="00C34195"/>
    <w:rsid w:val="00C34C21"/>
    <w:rsid w:val="00C4167B"/>
    <w:rsid w:val="00C42B23"/>
    <w:rsid w:val="00C43430"/>
    <w:rsid w:val="00C4404B"/>
    <w:rsid w:val="00C44DA9"/>
    <w:rsid w:val="00C50507"/>
    <w:rsid w:val="00C50D62"/>
    <w:rsid w:val="00C551D2"/>
    <w:rsid w:val="00C55B64"/>
    <w:rsid w:val="00C601D4"/>
    <w:rsid w:val="00C60EBF"/>
    <w:rsid w:val="00C623F2"/>
    <w:rsid w:val="00C62B04"/>
    <w:rsid w:val="00C63B59"/>
    <w:rsid w:val="00C6460D"/>
    <w:rsid w:val="00C646BF"/>
    <w:rsid w:val="00C65A5D"/>
    <w:rsid w:val="00C6641A"/>
    <w:rsid w:val="00C668A1"/>
    <w:rsid w:val="00C67F7F"/>
    <w:rsid w:val="00C70737"/>
    <w:rsid w:val="00C710AD"/>
    <w:rsid w:val="00C7123E"/>
    <w:rsid w:val="00C7432A"/>
    <w:rsid w:val="00C74428"/>
    <w:rsid w:val="00C746D2"/>
    <w:rsid w:val="00C753E4"/>
    <w:rsid w:val="00C8021C"/>
    <w:rsid w:val="00C8195B"/>
    <w:rsid w:val="00C83960"/>
    <w:rsid w:val="00C864C3"/>
    <w:rsid w:val="00C8735E"/>
    <w:rsid w:val="00C907F1"/>
    <w:rsid w:val="00C90A78"/>
    <w:rsid w:val="00C90A9F"/>
    <w:rsid w:val="00C91AFF"/>
    <w:rsid w:val="00C93323"/>
    <w:rsid w:val="00C93C68"/>
    <w:rsid w:val="00C946D3"/>
    <w:rsid w:val="00C96E1A"/>
    <w:rsid w:val="00CA0155"/>
    <w:rsid w:val="00CA05D1"/>
    <w:rsid w:val="00CA0B43"/>
    <w:rsid w:val="00CA19B4"/>
    <w:rsid w:val="00CA2E50"/>
    <w:rsid w:val="00CA406F"/>
    <w:rsid w:val="00CA5586"/>
    <w:rsid w:val="00CA7E8D"/>
    <w:rsid w:val="00CA7FBF"/>
    <w:rsid w:val="00CB07FB"/>
    <w:rsid w:val="00CB1002"/>
    <w:rsid w:val="00CB162C"/>
    <w:rsid w:val="00CB2706"/>
    <w:rsid w:val="00CB4389"/>
    <w:rsid w:val="00CB47B9"/>
    <w:rsid w:val="00CB500A"/>
    <w:rsid w:val="00CB72E5"/>
    <w:rsid w:val="00CC0AC5"/>
    <w:rsid w:val="00CC169A"/>
    <w:rsid w:val="00CC2A14"/>
    <w:rsid w:val="00CC2D8D"/>
    <w:rsid w:val="00CC3537"/>
    <w:rsid w:val="00CC404B"/>
    <w:rsid w:val="00CC43B8"/>
    <w:rsid w:val="00CC6EAD"/>
    <w:rsid w:val="00CD1CAD"/>
    <w:rsid w:val="00CD1FD4"/>
    <w:rsid w:val="00CD27BB"/>
    <w:rsid w:val="00CD27EA"/>
    <w:rsid w:val="00CD488F"/>
    <w:rsid w:val="00CD4ACD"/>
    <w:rsid w:val="00CD70B6"/>
    <w:rsid w:val="00CD78EA"/>
    <w:rsid w:val="00CE0F1A"/>
    <w:rsid w:val="00CE163A"/>
    <w:rsid w:val="00CE2816"/>
    <w:rsid w:val="00CE3307"/>
    <w:rsid w:val="00CF0448"/>
    <w:rsid w:val="00CF1538"/>
    <w:rsid w:val="00CF1567"/>
    <w:rsid w:val="00CF1CDB"/>
    <w:rsid w:val="00CF3D48"/>
    <w:rsid w:val="00CF4426"/>
    <w:rsid w:val="00CF49DD"/>
    <w:rsid w:val="00CF72A3"/>
    <w:rsid w:val="00D01108"/>
    <w:rsid w:val="00D015A0"/>
    <w:rsid w:val="00D03E76"/>
    <w:rsid w:val="00D04174"/>
    <w:rsid w:val="00D04662"/>
    <w:rsid w:val="00D05EF8"/>
    <w:rsid w:val="00D06D4D"/>
    <w:rsid w:val="00D078DE"/>
    <w:rsid w:val="00D11102"/>
    <w:rsid w:val="00D11792"/>
    <w:rsid w:val="00D11DFC"/>
    <w:rsid w:val="00D14054"/>
    <w:rsid w:val="00D143C2"/>
    <w:rsid w:val="00D14D1B"/>
    <w:rsid w:val="00D15FD1"/>
    <w:rsid w:val="00D1687D"/>
    <w:rsid w:val="00D20E59"/>
    <w:rsid w:val="00D21DA4"/>
    <w:rsid w:val="00D225EE"/>
    <w:rsid w:val="00D22CE3"/>
    <w:rsid w:val="00D24E96"/>
    <w:rsid w:val="00D252D8"/>
    <w:rsid w:val="00D26125"/>
    <w:rsid w:val="00D271E9"/>
    <w:rsid w:val="00D30A5E"/>
    <w:rsid w:val="00D31351"/>
    <w:rsid w:val="00D31E33"/>
    <w:rsid w:val="00D324A6"/>
    <w:rsid w:val="00D35640"/>
    <w:rsid w:val="00D35A86"/>
    <w:rsid w:val="00D36CFA"/>
    <w:rsid w:val="00D36E67"/>
    <w:rsid w:val="00D41B67"/>
    <w:rsid w:val="00D42FC0"/>
    <w:rsid w:val="00D44B94"/>
    <w:rsid w:val="00D45191"/>
    <w:rsid w:val="00D503F0"/>
    <w:rsid w:val="00D526F4"/>
    <w:rsid w:val="00D52D8F"/>
    <w:rsid w:val="00D532DF"/>
    <w:rsid w:val="00D552E8"/>
    <w:rsid w:val="00D558F6"/>
    <w:rsid w:val="00D56B1F"/>
    <w:rsid w:val="00D57889"/>
    <w:rsid w:val="00D6222A"/>
    <w:rsid w:val="00D63144"/>
    <w:rsid w:val="00D642E2"/>
    <w:rsid w:val="00D64637"/>
    <w:rsid w:val="00D652D9"/>
    <w:rsid w:val="00D6660D"/>
    <w:rsid w:val="00D6742A"/>
    <w:rsid w:val="00D6783E"/>
    <w:rsid w:val="00D67B1B"/>
    <w:rsid w:val="00D67C8C"/>
    <w:rsid w:val="00D70EF9"/>
    <w:rsid w:val="00D7180F"/>
    <w:rsid w:val="00D7184F"/>
    <w:rsid w:val="00D72299"/>
    <w:rsid w:val="00D73D39"/>
    <w:rsid w:val="00D75564"/>
    <w:rsid w:val="00D7655C"/>
    <w:rsid w:val="00D77BC0"/>
    <w:rsid w:val="00D807E6"/>
    <w:rsid w:val="00D80C05"/>
    <w:rsid w:val="00D81006"/>
    <w:rsid w:val="00D82E29"/>
    <w:rsid w:val="00D831B7"/>
    <w:rsid w:val="00D833DC"/>
    <w:rsid w:val="00D83ECF"/>
    <w:rsid w:val="00D85441"/>
    <w:rsid w:val="00D8639F"/>
    <w:rsid w:val="00D875D4"/>
    <w:rsid w:val="00D90F4D"/>
    <w:rsid w:val="00D91B52"/>
    <w:rsid w:val="00D91F5D"/>
    <w:rsid w:val="00D92FDB"/>
    <w:rsid w:val="00D95FC0"/>
    <w:rsid w:val="00D96CA2"/>
    <w:rsid w:val="00DA1682"/>
    <w:rsid w:val="00DA1F20"/>
    <w:rsid w:val="00DA20CE"/>
    <w:rsid w:val="00DA2765"/>
    <w:rsid w:val="00DA3F26"/>
    <w:rsid w:val="00DA4A7D"/>
    <w:rsid w:val="00DA53BF"/>
    <w:rsid w:val="00DA5A1A"/>
    <w:rsid w:val="00DA5B56"/>
    <w:rsid w:val="00DA6096"/>
    <w:rsid w:val="00DA635D"/>
    <w:rsid w:val="00DA6475"/>
    <w:rsid w:val="00DA6636"/>
    <w:rsid w:val="00DB025F"/>
    <w:rsid w:val="00DB1DF4"/>
    <w:rsid w:val="00DB2ECD"/>
    <w:rsid w:val="00DB532C"/>
    <w:rsid w:val="00DC0112"/>
    <w:rsid w:val="00DC2207"/>
    <w:rsid w:val="00DC2DFF"/>
    <w:rsid w:val="00DC2EF2"/>
    <w:rsid w:val="00DC476B"/>
    <w:rsid w:val="00DC625D"/>
    <w:rsid w:val="00DC7E58"/>
    <w:rsid w:val="00DD1580"/>
    <w:rsid w:val="00DD1CB9"/>
    <w:rsid w:val="00DD2581"/>
    <w:rsid w:val="00DD2F2C"/>
    <w:rsid w:val="00DD3B45"/>
    <w:rsid w:val="00DD4EDF"/>
    <w:rsid w:val="00DD5443"/>
    <w:rsid w:val="00DD547B"/>
    <w:rsid w:val="00DD5D88"/>
    <w:rsid w:val="00DD767A"/>
    <w:rsid w:val="00DE2A7E"/>
    <w:rsid w:val="00DE2DFC"/>
    <w:rsid w:val="00DE5A32"/>
    <w:rsid w:val="00DE7FEC"/>
    <w:rsid w:val="00DF02D0"/>
    <w:rsid w:val="00DF06C8"/>
    <w:rsid w:val="00DF1F32"/>
    <w:rsid w:val="00DF226B"/>
    <w:rsid w:val="00DF2422"/>
    <w:rsid w:val="00DF56E0"/>
    <w:rsid w:val="00DF5CAD"/>
    <w:rsid w:val="00DF5DBD"/>
    <w:rsid w:val="00DF6A28"/>
    <w:rsid w:val="00E0123C"/>
    <w:rsid w:val="00E0357C"/>
    <w:rsid w:val="00E038FA"/>
    <w:rsid w:val="00E03A44"/>
    <w:rsid w:val="00E04E4C"/>
    <w:rsid w:val="00E05AC2"/>
    <w:rsid w:val="00E0611E"/>
    <w:rsid w:val="00E06662"/>
    <w:rsid w:val="00E10195"/>
    <w:rsid w:val="00E10FAA"/>
    <w:rsid w:val="00E11BF1"/>
    <w:rsid w:val="00E124C9"/>
    <w:rsid w:val="00E155A0"/>
    <w:rsid w:val="00E16429"/>
    <w:rsid w:val="00E17270"/>
    <w:rsid w:val="00E206B0"/>
    <w:rsid w:val="00E20931"/>
    <w:rsid w:val="00E21875"/>
    <w:rsid w:val="00E22036"/>
    <w:rsid w:val="00E23EC4"/>
    <w:rsid w:val="00E23F14"/>
    <w:rsid w:val="00E24A94"/>
    <w:rsid w:val="00E25D1C"/>
    <w:rsid w:val="00E25FA5"/>
    <w:rsid w:val="00E26CA1"/>
    <w:rsid w:val="00E27518"/>
    <w:rsid w:val="00E30283"/>
    <w:rsid w:val="00E318D8"/>
    <w:rsid w:val="00E335D7"/>
    <w:rsid w:val="00E33CAF"/>
    <w:rsid w:val="00E34715"/>
    <w:rsid w:val="00E3599E"/>
    <w:rsid w:val="00E36879"/>
    <w:rsid w:val="00E3753E"/>
    <w:rsid w:val="00E408BF"/>
    <w:rsid w:val="00E40F86"/>
    <w:rsid w:val="00E4102A"/>
    <w:rsid w:val="00E4177D"/>
    <w:rsid w:val="00E460E2"/>
    <w:rsid w:val="00E46428"/>
    <w:rsid w:val="00E46974"/>
    <w:rsid w:val="00E5081B"/>
    <w:rsid w:val="00E516D1"/>
    <w:rsid w:val="00E51F7C"/>
    <w:rsid w:val="00E52A67"/>
    <w:rsid w:val="00E56F28"/>
    <w:rsid w:val="00E57B3D"/>
    <w:rsid w:val="00E604E5"/>
    <w:rsid w:val="00E61182"/>
    <w:rsid w:val="00E61206"/>
    <w:rsid w:val="00E615B7"/>
    <w:rsid w:val="00E62586"/>
    <w:rsid w:val="00E62BFD"/>
    <w:rsid w:val="00E633D7"/>
    <w:rsid w:val="00E63489"/>
    <w:rsid w:val="00E65979"/>
    <w:rsid w:val="00E6619B"/>
    <w:rsid w:val="00E66F9B"/>
    <w:rsid w:val="00E70F71"/>
    <w:rsid w:val="00E720CA"/>
    <w:rsid w:val="00E72521"/>
    <w:rsid w:val="00E7293B"/>
    <w:rsid w:val="00E7309F"/>
    <w:rsid w:val="00E7420F"/>
    <w:rsid w:val="00E77535"/>
    <w:rsid w:val="00E77E6A"/>
    <w:rsid w:val="00E81BEB"/>
    <w:rsid w:val="00E82C18"/>
    <w:rsid w:val="00E833A4"/>
    <w:rsid w:val="00E84A73"/>
    <w:rsid w:val="00E876CA"/>
    <w:rsid w:val="00E91734"/>
    <w:rsid w:val="00E92E66"/>
    <w:rsid w:val="00E9601F"/>
    <w:rsid w:val="00E9619E"/>
    <w:rsid w:val="00EA095D"/>
    <w:rsid w:val="00EA10AE"/>
    <w:rsid w:val="00EA34F3"/>
    <w:rsid w:val="00EA59E4"/>
    <w:rsid w:val="00EA6437"/>
    <w:rsid w:val="00EA7329"/>
    <w:rsid w:val="00EB03E8"/>
    <w:rsid w:val="00EB1214"/>
    <w:rsid w:val="00EB17CF"/>
    <w:rsid w:val="00EB3716"/>
    <w:rsid w:val="00EB5039"/>
    <w:rsid w:val="00EB5900"/>
    <w:rsid w:val="00EB7CD7"/>
    <w:rsid w:val="00EC17DD"/>
    <w:rsid w:val="00EC40EB"/>
    <w:rsid w:val="00EC5439"/>
    <w:rsid w:val="00EC5B88"/>
    <w:rsid w:val="00EC5DF2"/>
    <w:rsid w:val="00EC62DA"/>
    <w:rsid w:val="00EC64EA"/>
    <w:rsid w:val="00ED0AF4"/>
    <w:rsid w:val="00ED0D63"/>
    <w:rsid w:val="00ED306A"/>
    <w:rsid w:val="00ED3804"/>
    <w:rsid w:val="00ED51F3"/>
    <w:rsid w:val="00ED5B6E"/>
    <w:rsid w:val="00ED711D"/>
    <w:rsid w:val="00ED7C56"/>
    <w:rsid w:val="00EE0550"/>
    <w:rsid w:val="00EE0DA0"/>
    <w:rsid w:val="00EE7B67"/>
    <w:rsid w:val="00EF0A80"/>
    <w:rsid w:val="00EF4153"/>
    <w:rsid w:val="00EF4506"/>
    <w:rsid w:val="00EF7A7E"/>
    <w:rsid w:val="00F000FA"/>
    <w:rsid w:val="00F00138"/>
    <w:rsid w:val="00F0195F"/>
    <w:rsid w:val="00F02C3B"/>
    <w:rsid w:val="00F077A0"/>
    <w:rsid w:val="00F07B55"/>
    <w:rsid w:val="00F11349"/>
    <w:rsid w:val="00F11719"/>
    <w:rsid w:val="00F135CF"/>
    <w:rsid w:val="00F14F26"/>
    <w:rsid w:val="00F15125"/>
    <w:rsid w:val="00F15904"/>
    <w:rsid w:val="00F23748"/>
    <w:rsid w:val="00F24C0B"/>
    <w:rsid w:val="00F24F8D"/>
    <w:rsid w:val="00F2580B"/>
    <w:rsid w:val="00F258FC"/>
    <w:rsid w:val="00F3017B"/>
    <w:rsid w:val="00F305C3"/>
    <w:rsid w:val="00F3140C"/>
    <w:rsid w:val="00F317C6"/>
    <w:rsid w:val="00F319A2"/>
    <w:rsid w:val="00F322A1"/>
    <w:rsid w:val="00F35AC7"/>
    <w:rsid w:val="00F35D66"/>
    <w:rsid w:val="00F36541"/>
    <w:rsid w:val="00F37010"/>
    <w:rsid w:val="00F37166"/>
    <w:rsid w:val="00F37A9D"/>
    <w:rsid w:val="00F41C29"/>
    <w:rsid w:val="00F4215F"/>
    <w:rsid w:val="00F429BE"/>
    <w:rsid w:val="00F42D6D"/>
    <w:rsid w:val="00F44ABC"/>
    <w:rsid w:val="00F44CF0"/>
    <w:rsid w:val="00F44E6A"/>
    <w:rsid w:val="00F46BE2"/>
    <w:rsid w:val="00F4746A"/>
    <w:rsid w:val="00F476B0"/>
    <w:rsid w:val="00F47B69"/>
    <w:rsid w:val="00F47D78"/>
    <w:rsid w:val="00F52CE3"/>
    <w:rsid w:val="00F53991"/>
    <w:rsid w:val="00F53CE1"/>
    <w:rsid w:val="00F5589C"/>
    <w:rsid w:val="00F56510"/>
    <w:rsid w:val="00F56D33"/>
    <w:rsid w:val="00F57303"/>
    <w:rsid w:val="00F578C9"/>
    <w:rsid w:val="00F6023A"/>
    <w:rsid w:val="00F60B0A"/>
    <w:rsid w:val="00F61A9D"/>
    <w:rsid w:val="00F61B0C"/>
    <w:rsid w:val="00F61DAC"/>
    <w:rsid w:val="00F62D68"/>
    <w:rsid w:val="00F647CF"/>
    <w:rsid w:val="00F67853"/>
    <w:rsid w:val="00F704EB"/>
    <w:rsid w:val="00F742D5"/>
    <w:rsid w:val="00F76F4B"/>
    <w:rsid w:val="00F80DF9"/>
    <w:rsid w:val="00F8134A"/>
    <w:rsid w:val="00F84031"/>
    <w:rsid w:val="00F84A19"/>
    <w:rsid w:val="00F84AB1"/>
    <w:rsid w:val="00F85765"/>
    <w:rsid w:val="00F873E1"/>
    <w:rsid w:val="00F91C97"/>
    <w:rsid w:val="00F92EBE"/>
    <w:rsid w:val="00F9342F"/>
    <w:rsid w:val="00F9463F"/>
    <w:rsid w:val="00F95827"/>
    <w:rsid w:val="00F977E7"/>
    <w:rsid w:val="00FA0292"/>
    <w:rsid w:val="00FA0CC5"/>
    <w:rsid w:val="00FA201F"/>
    <w:rsid w:val="00FA2EF5"/>
    <w:rsid w:val="00FA59FB"/>
    <w:rsid w:val="00FA5B4C"/>
    <w:rsid w:val="00FA66CD"/>
    <w:rsid w:val="00FA79BE"/>
    <w:rsid w:val="00FA7EF2"/>
    <w:rsid w:val="00FB044E"/>
    <w:rsid w:val="00FB12F5"/>
    <w:rsid w:val="00FB2BC6"/>
    <w:rsid w:val="00FB2BE5"/>
    <w:rsid w:val="00FB327B"/>
    <w:rsid w:val="00FB3774"/>
    <w:rsid w:val="00FB463B"/>
    <w:rsid w:val="00FC08CA"/>
    <w:rsid w:val="00FC240D"/>
    <w:rsid w:val="00FC2757"/>
    <w:rsid w:val="00FC33C6"/>
    <w:rsid w:val="00FC3DFD"/>
    <w:rsid w:val="00FC406E"/>
    <w:rsid w:val="00FC45A0"/>
    <w:rsid w:val="00FD0EC7"/>
    <w:rsid w:val="00FD2736"/>
    <w:rsid w:val="00FD2D98"/>
    <w:rsid w:val="00FD2E92"/>
    <w:rsid w:val="00FD40E9"/>
    <w:rsid w:val="00FD6337"/>
    <w:rsid w:val="00FD709A"/>
    <w:rsid w:val="00FD7B54"/>
    <w:rsid w:val="00FD7F69"/>
    <w:rsid w:val="00FE0254"/>
    <w:rsid w:val="00FE1918"/>
    <w:rsid w:val="00FE3C31"/>
    <w:rsid w:val="00FE6858"/>
    <w:rsid w:val="00FF0D5E"/>
    <w:rsid w:val="00FF0E80"/>
    <w:rsid w:val="00FF1D18"/>
    <w:rsid w:val="00FF37CE"/>
    <w:rsid w:val="00FF3A08"/>
    <w:rsid w:val="00FF4AFF"/>
    <w:rsid w:val="00FF70C0"/>
    <w:rsid w:val="00FF70D5"/>
    <w:rsid w:val="00FF71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59C812"/>
  <w15:docId w15:val="{6F8505ED-A463-44A1-9CB5-1873651DC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17433A"/>
    <w:pPr>
      <w:spacing w:before="120" w:after="120" w:line="240" w:lineRule="auto"/>
    </w:pPr>
    <w:rPr>
      <w:rFonts w:ascii="Hessen Gellix" w:hAnsi="Hessen Gellix"/>
    </w:rPr>
  </w:style>
  <w:style w:type="paragraph" w:styleId="berschrift1">
    <w:name w:val="heading 1"/>
    <w:aliases w:val="HR Überschrift 1"/>
    <w:basedOn w:val="LDTextinhalt"/>
    <w:next w:val="LDTextinhalt"/>
    <w:link w:val="berschrift1Zchn"/>
    <w:uiPriority w:val="4"/>
    <w:rsid w:val="0017433A"/>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4006E"/>
      <w:kern w:val="36"/>
      <w:sz w:val="32"/>
      <w:szCs w:val="28"/>
      <w:lang w:eastAsia="de-DE"/>
    </w:rPr>
  </w:style>
  <w:style w:type="paragraph" w:styleId="berschrift2">
    <w:name w:val="heading 2"/>
    <w:aliases w:val="HR Überschrift 1.1.1"/>
    <w:basedOn w:val="LDTextinhalt"/>
    <w:next w:val="LDTextinhalteingerckt"/>
    <w:link w:val="berschrift2Zchn"/>
    <w:autoRedefine/>
    <w:uiPriority w:val="4"/>
    <w:rsid w:val="0017433A"/>
    <w:pPr>
      <w:numPr>
        <w:numId w:val="1"/>
      </w:numPr>
      <w:spacing w:before="480" w:after="240"/>
      <w:ind w:left="709" w:hanging="709"/>
      <w:outlineLvl w:val="1"/>
    </w:pPr>
    <w:rPr>
      <w:b/>
      <w:color w:val="14006E"/>
      <w:sz w:val="30"/>
    </w:rPr>
  </w:style>
  <w:style w:type="paragraph" w:styleId="berschrift3">
    <w:name w:val="heading 3"/>
    <w:basedOn w:val="LDTextinhalt"/>
    <w:next w:val="LDTextinhalteingerckt"/>
    <w:link w:val="berschrift3Zchn"/>
    <w:uiPriority w:val="4"/>
    <w:rsid w:val="0017433A"/>
    <w:pPr>
      <w:keepNext/>
      <w:keepLines/>
      <w:numPr>
        <w:ilvl w:val="1"/>
        <w:numId w:val="1"/>
      </w:numPr>
      <w:tabs>
        <w:tab w:val="left" w:pos="709"/>
      </w:tabs>
      <w:spacing w:before="480"/>
      <w:ind w:left="709" w:hanging="709"/>
      <w:outlineLvl w:val="2"/>
    </w:pPr>
    <w:rPr>
      <w:rFonts w:eastAsiaTheme="majorEastAsia" w:cstheme="majorBidi"/>
      <w:b/>
      <w:bCs/>
      <w:color w:val="14006E"/>
      <w:sz w:val="26"/>
    </w:rPr>
  </w:style>
  <w:style w:type="paragraph" w:styleId="berschrift4">
    <w:name w:val="heading 4"/>
    <w:basedOn w:val="berschrift3"/>
    <w:next w:val="LDTextinhalteingerckt"/>
    <w:link w:val="berschrift4Zchn"/>
    <w:autoRedefine/>
    <w:uiPriority w:val="4"/>
    <w:rsid w:val="0017433A"/>
    <w:pPr>
      <w:numPr>
        <w:ilvl w:val="2"/>
      </w:numPr>
      <w:spacing w:before="440"/>
      <w:ind w:left="709" w:hanging="709"/>
      <w:outlineLvl w:val="3"/>
    </w:pPr>
    <w:rPr>
      <w:bCs w:val="0"/>
      <w:iCs/>
      <w:sz w:val="22"/>
    </w:rPr>
  </w:style>
  <w:style w:type="paragraph" w:styleId="berschrift5">
    <w:name w:val="heading 5"/>
    <w:basedOn w:val="berschrift4"/>
    <w:next w:val="LDTextinhalt"/>
    <w:link w:val="berschrift5Zchn"/>
    <w:uiPriority w:val="4"/>
    <w:qFormat/>
    <w:rsid w:val="0017433A"/>
    <w:pPr>
      <w:numPr>
        <w:ilvl w:val="0"/>
        <w:numId w:val="0"/>
      </w:numPr>
      <w:spacing w:before="360"/>
      <w:ind w:left="709"/>
      <w:outlineLvl w:val="4"/>
    </w:pPr>
  </w:style>
  <w:style w:type="paragraph" w:styleId="berschrift6">
    <w:name w:val="heading 6"/>
    <w:basedOn w:val="Standard"/>
    <w:next w:val="Standard"/>
    <w:link w:val="berschrift6Zchn"/>
    <w:uiPriority w:val="4"/>
    <w:semiHidden/>
    <w:qFormat/>
    <w:rsid w:val="0017433A"/>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unhideWhenUsed/>
    <w:qFormat/>
    <w:rsid w:val="0017433A"/>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unhideWhenUsed/>
    <w:qFormat/>
    <w:rsid w:val="0017433A"/>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rsid w:val="0017433A"/>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rsid w:val="0017433A"/>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17433A"/>
  </w:style>
  <w:style w:type="character" w:customStyle="1" w:styleId="berschrift1Zchn">
    <w:name w:val="Überschrift 1 Zchn"/>
    <w:aliases w:val="HR Überschrift 1 Zchn"/>
    <w:basedOn w:val="Absatz-Standardschriftart"/>
    <w:link w:val="berschrift1"/>
    <w:uiPriority w:val="4"/>
    <w:rsid w:val="0017433A"/>
    <w:rPr>
      <w:rFonts w:ascii="Hessen Gellix" w:eastAsia="Times New Roman" w:hAnsi="Hessen Gellix" w:cs="Arial"/>
      <w:bCs/>
      <w:color w:val="14006E"/>
      <w:kern w:val="36"/>
      <w:sz w:val="32"/>
      <w:szCs w:val="28"/>
      <w:shd w:val="clear" w:color="auto" w:fill="D9D9D9" w:themeFill="background1" w:themeFillShade="D9"/>
      <w:lang w:eastAsia="de-DE"/>
    </w:rPr>
  </w:style>
  <w:style w:type="character" w:customStyle="1" w:styleId="berschrift2Zchn">
    <w:name w:val="Überschrift 2 Zchn"/>
    <w:aliases w:val="HR Überschrift 1.1.1 Zchn"/>
    <w:basedOn w:val="Absatz-Standardschriftart"/>
    <w:link w:val="berschrift2"/>
    <w:uiPriority w:val="4"/>
    <w:rsid w:val="0017433A"/>
    <w:rPr>
      <w:rFonts w:ascii="Hessen Gellix" w:hAnsi="Hessen Gellix"/>
      <w:b/>
      <w:color w:val="14006E"/>
      <w:sz w:val="30"/>
    </w:rPr>
  </w:style>
  <w:style w:type="character" w:customStyle="1" w:styleId="berschrift3Zchn">
    <w:name w:val="Überschrift 3 Zchn"/>
    <w:basedOn w:val="Absatz-Standardschriftart"/>
    <w:link w:val="berschrift3"/>
    <w:uiPriority w:val="4"/>
    <w:rsid w:val="0017433A"/>
    <w:rPr>
      <w:rFonts w:ascii="Hessen Gellix" w:eastAsiaTheme="majorEastAsia" w:hAnsi="Hessen Gellix" w:cstheme="majorBidi"/>
      <w:b/>
      <w:bCs/>
      <w:color w:val="14006E"/>
      <w:sz w:val="26"/>
    </w:rPr>
  </w:style>
  <w:style w:type="character" w:customStyle="1" w:styleId="berschrift4Zchn">
    <w:name w:val="Überschrift 4 Zchn"/>
    <w:basedOn w:val="Absatz-Standardschriftart"/>
    <w:link w:val="berschrift4"/>
    <w:uiPriority w:val="4"/>
    <w:rsid w:val="0017433A"/>
    <w:rPr>
      <w:rFonts w:ascii="Hessen Gellix" w:eastAsiaTheme="majorEastAsia" w:hAnsi="Hessen Gellix" w:cstheme="majorBidi"/>
      <w:b/>
      <w:iCs/>
      <w:color w:val="14006E"/>
    </w:rPr>
  </w:style>
  <w:style w:type="character" w:customStyle="1" w:styleId="berschrift5Zchn">
    <w:name w:val="Überschrift 5 Zchn"/>
    <w:basedOn w:val="Absatz-Standardschriftart"/>
    <w:link w:val="berschrift5"/>
    <w:uiPriority w:val="4"/>
    <w:rsid w:val="0017433A"/>
    <w:rPr>
      <w:rFonts w:ascii="Hessen Gellix" w:eastAsiaTheme="majorEastAsia" w:hAnsi="Hessen Gellix" w:cstheme="majorBidi"/>
      <w:b/>
      <w:iCs/>
      <w:color w:val="14006E"/>
    </w:rPr>
  </w:style>
  <w:style w:type="character" w:customStyle="1" w:styleId="berschrift6Zchn">
    <w:name w:val="Überschrift 6 Zchn"/>
    <w:basedOn w:val="Absatz-Standardschriftart"/>
    <w:link w:val="berschrift6"/>
    <w:uiPriority w:val="4"/>
    <w:semiHidden/>
    <w:rsid w:val="0017433A"/>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rsid w:val="0017433A"/>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rsid w:val="0017433A"/>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uiPriority w:val="9"/>
    <w:semiHidden/>
    <w:rsid w:val="0017433A"/>
    <w:rPr>
      <w:rFonts w:asciiTheme="majorHAnsi" w:eastAsiaTheme="majorEastAsia" w:hAnsiTheme="majorHAnsi" w:cstheme="majorBidi"/>
      <w:i/>
      <w:iCs/>
      <w:color w:val="404040" w:themeColor="text1" w:themeTint="BF"/>
    </w:rPr>
  </w:style>
  <w:style w:type="paragraph" w:customStyle="1" w:styleId="LDTextinhalt">
    <w:name w:val="LD_Textinhalt"/>
    <w:basedOn w:val="Standard"/>
    <w:link w:val="LDTextinhaltZchn"/>
    <w:qFormat/>
    <w:rsid w:val="0017433A"/>
    <w:pPr>
      <w:spacing w:line="312" w:lineRule="auto"/>
    </w:pPr>
  </w:style>
  <w:style w:type="paragraph" w:styleId="Sprechblasentext">
    <w:name w:val="Balloon Text"/>
    <w:basedOn w:val="Standard"/>
    <w:link w:val="SprechblasentextZchn"/>
    <w:uiPriority w:val="99"/>
    <w:unhideWhenUsed/>
    <w:rsid w:val="0017433A"/>
    <w:rPr>
      <w:rFonts w:ascii="Tahoma" w:hAnsi="Tahoma" w:cs="Tahoma"/>
      <w:sz w:val="16"/>
      <w:szCs w:val="16"/>
    </w:rPr>
  </w:style>
  <w:style w:type="character" w:customStyle="1" w:styleId="SprechblasentextZchn">
    <w:name w:val="Sprechblasentext Zchn"/>
    <w:basedOn w:val="Absatz-Standardschriftart"/>
    <w:link w:val="Sprechblasentext"/>
    <w:uiPriority w:val="99"/>
    <w:rsid w:val="0017433A"/>
    <w:rPr>
      <w:rFonts w:ascii="Tahoma" w:hAnsi="Tahoma" w:cs="Tahoma"/>
      <w:sz w:val="16"/>
      <w:szCs w:val="16"/>
    </w:rPr>
  </w:style>
  <w:style w:type="paragraph" w:customStyle="1" w:styleId="LDTextinhalteingerckt">
    <w:name w:val="LD_Textinhalt eingerückt"/>
    <w:basedOn w:val="Standard"/>
    <w:qFormat/>
    <w:rsid w:val="0017433A"/>
    <w:pPr>
      <w:spacing w:line="312" w:lineRule="auto"/>
      <w:ind w:left="709"/>
    </w:pPr>
    <w:rPr>
      <w:color w:val="000000" w:themeColor="text1"/>
    </w:rPr>
  </w:style>
  <w:style w:type="paragraph" w:styleId="Endnotentext">
    <w:name w:val="endnote text"/>
    <w:basedOn w:val="Standard"/>
    <w:link w:val="EndnotentextZchn"/>
    <w:uiPriority w:val="99"/>
    <w:unhideWhenUsed/>
    <w:rsid w:val="0017433A"/>
  </w:style>
  <w:style w:type="character" w:customStyle="1" w:styleId="EndnotentextZchn">
    <w:name w:val="Endnotentext Zchn"/>
    <w:basedOn w:val="Absatz-Standardschriftart"/>
    <w:link w:val="Endnotentext"/>
    <w:uiPriority w:val="99"/>
    <w:rsid w:val="0017433A"/>
    <w:rPr>
      <w:rFonts w:ascii="Hessen Gellix" w:hAnsi="Hessen Gellix"/>
    </w:rPr>
  </w:style>
  <w:style w:type="character" w:styleId="Endnotenzeichen">
    <w:name w:val="endnote reference"/>
    <w:basedOn w:val="Absatz-Standardschriftart"/>
    <w:uiPriority w:val="99"/>
    <w:unhideWhenUsed/>
    <w:rsid w:val="0017433A"/>
    <w:rPr>
      <w:vertAlign w:val="superscript"/>
    </w:rPr>
  </w:style>
  <w:style w:type="character" w:styleId="BesuchterLink">
    <w:name w:val="FollowedHyperlink"/>
    <w:basedOn w:val="Absatz-Standardschriftart"/>
    <w:uiPriority w:val="99"/>
    <w:unhideWhenUsed/>
    <w:rsid w:val="0017433A"/>
    <w:rPr>
      <w:color w:val="1E3E95"/>
      <w:u w:val="single"/>
    </w:rPr>
  </w:style>
  <w:style w:type="paragraph" w:customStyle="1" w:styleId="LDFuzeile">
    <w:name w:val="LD_Fußzeile"/>
    <w:basedOn w:val="Standard"/>
    <w:autoRedefine/>
    <w:uiPriority w:val="5"/>
    <w:qFormat/>
    <w:rsid w:val="0017433A"/>
    <w:pPr>
      <w:pBdr>
        <w:top w:val="single" w:sz="4" w:space="4" w:color="auto"/>
      </w:pBdr>
      <w:tabs>
        <w:tab w:val="left" w:pos="1134"/>
        <w:tab w:val="right" w:pos="9498"/>
      </w:tabs>
      <w:spacing w:before="240"/>
    </w:pPr>
    <w:rPr>
      <w:sz w:val="16"/>
      <w:szCs w:val="16"/>
    </w:rPr>
  </w:style>
  <w:style w:type="paragraph" w:customStyle="1" w:styleId="LDAbbildungsverzeichnis">
    <w:name w:val="LD_Abbildungsverzeichnis"/>
    <w:basedOn w:val="LDTextinhalt"/>
    <w:autoRedefine/>
    <w:uiPriority w:val="6"/>
    <w:qFormat/>
    <w:rsid w:val="0017433A"/>
    <w:pPr>
      <w:tabs>
        <w:tab w:val="right" w:leader="dot" w:pos="9571"/>
      </w:tabs>
      <w:spacing w:line="240" w:lineRule="auto"/>
      <w:ind w:left="851" w:hanging="851"/>
    </w:pPr>
  </w:style>
  <w:style w:type="paragraph" w:styleId="Verzeichnis4">
    <w:name w:val="toc 4"/>
    <w:basedOn w:val="Standard"/>
    <w:next w:val="Standard"/>
    <w:autoRedefine/>
    <w:uiPriority w:val="39"/>
    <w:rsid w:val="0017433A"/>
    <w:pPr>
      <w:shd w:val="clear" w:color="auto" w:fill="FFFFFF" w:themeFill="background1"/>
      <w:tabs>
        <w:tab w:val="left" w:pos="993"/>
        <w:tab w:val="right" w:leader="dot" w:pos="9923"/>
      </w:tabs>
      <w:spacing w:before="0"/>
      <w:ind w:left="964" w:hanging="680"/>
    </w:pPr>
    <w:rPr>
      <w:rFonts w:eastAsiaTheme="minorEastAsia"/>
      <w:noProof/>
      <w:lang w:eastAsia="de-DE"/>
    </w:rPr>
  </w:style>
  <w:style w:type="paragraph" w:customStyle="1" w:styleId="VorbemerkungUnterkapitel">
    <w:name w:val="Vorbemerkung Unterkapitel"/>
    <w:basedOn w:val="berschrift4"/>
    <w:rsid w:val="0017433A"/>
    <w:pPr>
      <w:numPr>
        <w:ilvl w:val="0"/>
        <w:numId w:val="0"/>
      </w:numPr>
      <w:spacing w:before="360"/>
    </w:pPr>
  </w:style>
  <w:style w:type="character" w:customStyle="1" w:styleId="LDMeneintrag">
    <w:name w:val="LD_Menüeintrag"/>
    <w:basedOn w:val="Absatz-Standardschriftart"/>
    <w:uiPriority w:val="3"/>
    <w:qFormat/>
    <w:rsid w:val="0017433A"/>
    <w:rPr>
      <w:rFonts w:ascii="Hessen Gellix" w:hAnsi="Hessen Gellix"/>
      <w:i/>
      <w:iCs/>
      <w:sz w:val="22"/>
      <w:szCs w:val="20"/>
    </w:rPr>
  </w:style>
  <w:style w:type="character" w:customStyle="1" w:styleId="LDBereichTabelle">
    <w:name w:val="LD_BereichTabelle"/>
    <w:basedOn w:val="Absatz-Standardschriftart"/>
    <w:uiPriority w:val="1"/>
    <w:qFormat/>
    <w:rsid w:val="0017433A"/>
    <w:rPr>
      <w:b/>
      <w:bCs/>
      <w:color w:val="14006E"/>
      <w:sz w:val="20"/>
      <w:szCs w:val="20"/>
    </w:rPr>
  </w:style>
  <w:style w:type="paragraph" w:customStyle="1" w:styleId="LDBildunterschrift">
    <w:name w:val="LD_Bildunterschrift"/>
    <w:basedOn w:val="Standard"/>
    <w:next w:val="Standard"/>
    <w:link w:val="LDBildunterschriftZchn"/>
    <w:qFormat/>
    <w:rsid w:val="0017433A"/>
    <w:pPr>
      <w:tabs>
        <w:tab w:val="left" w:pos="709"/>
        <w:tab w:val="left" w:pos="1843"/>
      </w:tabs>
      <w:spacing w:after="360"/>
      <w:ind w:left="709"/>
    </w:pPr>
    <w:rPr>
      <w:b/>
      <w:bCs/>
      <w:color w:val="14006E"/>
      <w:sz w:val="18"/>
      <w:szCs w:val="18"/>
    </w:rPr>
  </w:style>
  <w:style w:type="character" w:customStyle="1" w:styleId="LDBildunterschriftZchn">
    <w:name w:val="LD_Bildunterschrift Zchn"/>
    <w:link w:val="LDBildunterschrift"/>
    <w:locked/>
    <w:rsid w:val="0017433A"/>
    <w:rPr>
      <w:rFonts w:ascii="Hessen Gellix" w:hAnsi="Hessen Gellix"/>
      <w:b/>
      <w:bCs/>
      <w:color w:val="14006E"/>
      <w:sz w:val="18"/>
      <w:szCs w:val="18"/>
    </w:rPr>
  </w:style>
  <w:style w:type="table" w:customStyle="1" w:styleId="Tabelle1">
    <w:name w:val="Tabelle1"/>
    <w:basedOn w:val="NormaleTabelle"/>
    <w:uiPriority w:val="99"/>
    <w:locked/>
    <w:rsid w:val="0017433A"/>
    <w:pPr>
      <w:spacing w:after="0" w:line="240" w:lineRule="auto"/>
    </w:pPr>
    <w:rPr>
      <w:sz w:val="20"/>
    </w:rPr>
    <w:tblPr/>
  </w:style>
  <w:style w:type="table" w:styleId="HelleSchattierung">
    <w:name w:val="Light Shading"/>
    <w:basedOn w:val="NormaleTabelle"/>
    <w:uiPriority w:val="60"/>
    <w:rsid w:val="0017433A"/>
    <w:pPr>
      <w:spacing w:after="0" w:line="240" w:lineRule="auto"/>
    </w:pPr>
    <w:rPr>
      <w:color w:val="000000" w:themeColor="text1" w:themeShade="BF"/>
      <w:sz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17433A"/>
    <w:pPr>
      <w:spacing w:after="0" w:line="240" w:lineRule="auto"/>
    </w:pPr>
    <w:rPr>
      <w:color w:val="365F91" w:themeColor="accent1" w:themeShade="BF"/>
      <w:sz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17433A"/>
    <w:pPr>
      <w:spacing w:after="0" w:line="240" w:lineRule="auto"/>
    </w:pPr>
    <w:rPr>
      <w:color w:val="943634" w:themeColor="accent2" w:themeShade="BF"/>
      <w:sz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schriftVorbemerkung">
    <w:name w:val="LD_Überschrift Vorbemerkung"/>
    <w:basedOn w:val="Standard"/>
    <w:autoRedefine/>
    <w:uiPriority w:val="4"/>
    <w:qFormat/>
    <w:rsid w:val="0017433A"/>
    <w:pPr>
      <w:spacing w:before="480" w:after="360"/>
    </w:pPr>
    <w:rPr>
      <w:caps/>
      <w:color w:val="808080" w:themeColor="background1" w:themeShade="80"/>
      <w:sz w:val="32"/>
      <w:szCs w:val="36"/>
    </w:rPr>
  </w:style>
  <w:style w:type="paragraph" w:customStyle="1" w:styleId="LDVerzeichnis1">
    <w:name w:val="LD_Verzeichnis 1"/>
    <w:basedOn w:val="Standard"/>
    <w:autoRedefine/>
    <w:qFormat/>
    <w:rsid w:val="0017433A"/>
    <w:pPr>
      <w:pBdr>
        <w:bottom w:val="single" w:sz="8" w:space="1" w:color="1E3E95"/>
      </w:pBdr>
      <w:shd w:val="clear" w:color="auto" w:fill="D9D9D9" w:themeFill="background1" w:themeFillShade="D9"/>
      <w:tabs>
        <w:tab w:val="right" w:pos="9571"/>
      </w:tabs>
      <w:spacing w:before="480" w:after="0"/>
    </w:pPr>
    <w:rPr>
      <w:noProof/>
      <w:color w:val="14006E"/>
      <w:sz w:val="32"/>
    </w:rPr>
  </w:style>
  <w:style w:type="paragraph" w:customStyle="1" w:styleId="LDVerzeichnis2">
    <w:name w:val="LD_Verzeichnis 2"/>
    <w:basedOn w:val="Standard"/>
    <w:autoRedefine/>
    <w:qFormat/>
    <w:rsid w:val="0017433A"/>
    <w:pPr>
      <w:shd w:val="clear" w:color="auto" w:fill="FFFFFF" w:themeFill="background1"/>
      <w:tabs>
        <w:tab w:val="left" w:pos="709"/>
        <w:tab w:val="right" w:leader="underscore" w:pos="9571"/>
      </w:tabs>
      <w:spacing w:before="360" w:after="0"/>
      <w:ind w:left="709" w:hanging="709"/>
    </w:pPr>
    <w:rPr>
      <w:noProof/>
      <w:color w:val="14006E"/>
      <w:sz w:val="24"/>
    </w:rPr>
  </w:style>
  <w:style w:type="paragraph" w:customStyle="1" w:styleId="LDVerzeichnis3">
    <w:name w:val="LD_Verzeichnis 3"/>
    <w:basedOn w:val="Standard"/>
    <w:autoRedefine/>
    <w:qFormat/>
    <w:rsid w:val="0017433A"/>
    <w:pPr>
      <w:shd w:val="clear" w:color="auto" w:fill="FFFFFF" w:themeFill="background1"/>
      <w:tabs>
        <w:tab w:val="left" w:pos="709"/>
        <w:tab w:val="left" w:pos="1418"/>
        <w:tab w:val="right" w:leader="dot" w:pos="9571"/>
      </w:tabs>
      <w:ind w:left="1418" w:hanging="709"/>
    </w:pPr>
    <w:rPr>
      <w:noProof/>
    </w:rPr>
  </w:style>
  <w:style w:type="paragraph" w:styleId="Inhaltsverzeichnisberschrift">
    <w:name w:val="TOC Heading"/>
    <w:basedOn w:val="berschrift1"/>
    <w:next w:val="Standard"/>
    <w:uiPriority w:val="39"/>
    <w:unhideWhenUsed/>
    <w:qFormat/>
    <w:rsid w:val="0017433A"/>
    <w:pPr>
      <w:keepNext/>
      <w:keepLines/>
      <w:shd w:val="clear" w:color="auto" w:fill="auto"/>
      <w:tabs>
        <w:tab w:val="clear" w:pos="709"/>
      </w:tabs>
      <w:spacing w:before="480" w:line="276" w:lineRule="auto"/>
      <w:outlineLvl w:val="9"/>
    </w:pPr>
    <w:rPr>
      <w:rFonts w:asciiTheme="majorHAnsi" w:eastAsiaTheme="majorEastAsia" w:hAnsiTheme="majorHAnsi" w:cstheme="majorBidi"/>
      <w:b/>
      <w:kern w:val="0"/>
    </w:rPr>
  </w:style>
  <w:style w:type="character" w:customStyle="1" w:styleId="LDLink">
    <w:name w:val="LD_Link"/>
    <w:basedOn w:val="Absatz-Standardschriftart"/>
    <w:uiPriority w:val="6"/>
    <w:rsid w:val="0017433A"/>
    <w:rPr>
      <w:rFonts w:ascii="Hessen Gellix" w:hAnsi="Hessen Gellix"/>
      <w:color w:val="14006E"/>
      <w:sz w:val="22"/>
      <w:u w:val="single"/>
    </w:rPr>
  </w:style>
  <w:style w:type="paragraph" w:customStyle="1" w:styleId="LDAbsatznachberschrift">
    <w:name w:val="LD_Absatz_nach_Überschrift"/>
    <w:basedOn w:val="LDTextinhalt"/>
    <w:link w:val="LDAbsatznachberschriftZchn"/>
    <w:qFormat/>
    <w:rsid w:val="0017433A"/>
    <w:pPr>
      <w:spacing w:before="0" w:after="0"/>
    </w:pPr>
    <w:rPr>
      <w:lang w:eastAsia="de-DE"/>
    </w:rPr>
  </w:style>
  <w:style w:type="character" w:customStyle="1" w:styleId="LDTextinhaltZchn">
    <w:name w:val="LD_Textinhalt Zchn"/>
    <w:basedOn w:val="Absatz-Standardschriftart"/>
    <w:link w:val="LDTextinhalt"/>
    <w:rsid w:val="0017433A"/>
    <w:rPr>
      <w:rFonts w:ascii="Hessen Gellix" w:hAnsi="Hessen Gellix"/>
    </w:rPr>
  </w:style>
  <w:style w:type="character" w:customStyle="1" w:styleId="LDAbsatznachberschriftZchn">
    <w:name w:val="LD_Absatz_nach_Überschrift Zchn"/>
    <w:basedOn w:val="LDTextinhaltZchn"/>
    <w:link w:val="LDAbsatznachberschrift"/>
    <w:rsid w:val="0017433A"/>
    <w:rPr>
      <w:rFonts w:ascii="Hessen Gellix" w:hAnsi="Hessen Gellix"/>
      <w:lang w:eastAsia="de-DE"/>
    </w:rPr>
  </w:style>
  <w:style w:type="paragraph" w:styleId="Verzeichnis2">
    <w:name w:val="toc 2"/>
    <w:basedOn w:val="Standard"/>
    <w:next w:val="Standard"/>
    <w:autoRedefine/>
    <w:uiPriority w:val="39"/>
    <w:rsid w:val="0017433A"/>
    <w:pPr>
      <w:shd w:val="clear" w:color="auto" w:fill="FFFFFF" w:themeFill="background1"/>
      <w:tabs>
        <w:tab w:val="right" w:leader="dot" w:pos="9571"/>
      </w:tabs>
      <w:spacing w:before="240" w:after="0"/>
      <w:ind w:left="567" w:hanging="567"/>
    </w:pPr>
    <w:rPr>
      <w:noProof/>
      <w:color w:val="14006E"/>
    </w:rPr>
  </w:style>
  <w:style w:type="paragraph" w:styleId="Verzeichnis1">
    <w:name w:val="toc 1"/>
    <w:basedOn w:val="Standard"/>
    <w:next w:val="LDTextinhalt"/>
    <w:autoRedefine/>
    <w:uiPriority w:val="39"/>
    <w:rsid w:val="0017433A"/>
    <w:pPr>
      <w:tabs>
        <w:tab w:val="right" w:pos="9571"/>
      </w:tabs>
      <w:spacing w:before="480" w:after="0"/>
    </w:pPr>
    <w:rPr>
      <w:caps/>
      <w:noProof/>
      <w:color w:val="14006E"/>
      <w:sz w:val="24"/>
    </w:rPr>
  </w:style>
  <w:style w:type="paragraph" w:styleId="Verzeichnis3">
    <w:name w:val="toc 3"/>
    <w:basedOn w:val="Standard"/>
    <w:next w:val="Standard"/>
    <w:autoRedefine/>
    <w:uiPriority w:val="39"/>
    <w:rsid w:val="0017433A"/>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character" w:customStyle="1" w:styleId="hervorhebungblau">
    <w:name w:val="hervorhebungblau"/>
    <w:basedOn w:val="Absatz-Standardschriftart"/>
    <w:uiPriority w:val="3"/>
    <w:rsid w:val="0017433A"/>
    <w:rPr>
      <w:b/>
      <w:bCs/>
      <w:color w:val="14006E"/>
      <w:sz w:val="22"/>
      <w:szCs w:val="20"/>
    </w:rPr>
  </w:style>
  <w:style w:type="paragraph" w:styleId="Verzeichnis5">
    <w:name w:val="toc 5"/>
    <w:basedOn w:val="Standard"/>
    <w:next w:val="Standard"/>
    <w:autoRedefine/>
    <w:uiPriority w:val="39"/>
    <w:unhideWhenUsed/>
    <w:rsid w:val="0017433A"/>
    <w:pPr>
      <w:tabs>
        <w:tab w:val="left" w:pos="1843"/>
        <w:tab w:val="right" w:leader="dot" w:pos="9571"/>
      </w:tabs>
      <w:spacing w:before="0"/>
      <w:ind w:left="2410" w:hanging="567"/>
    </w:pPr>
  </w:style>
  <w:style w:type="character" w:styleId="Kommentarzeichen">
    <w:name w:val="annotation reference"/>
    <w:basedOn w:val="Absatz-Standardschriftart"/>
    <w:uiPriority w:val="99"/>
    <w:semiHidden/>
    <w:rsid w:val="0017433A"/>
    <w:rPr>
      <w:sz w:val="16"/>
      <w:szCs w:val="16"/>
    </w:rPr>
  </w:style>
  <w:style w:type="paragraph" w:customStyle="1" w:styleId="LDTextinhaltweitereingerckt">
    <w:name w:val="LD_Textinhalt weiter eingerückt"/>
    <w:basedOn w:val="LDTextinhalteingerckt"/>
    <w:rsid w:val="0017433A"/>
    <w:pPr>
      <w:ind w:left="992"/>
    </w:pPr>
  </w:style>
  <w:style w:type="paragraph" w:customStyle="1" w:styleId="LDTextinhaltTabelleklein">
    <w:name w:val="LD_Textinhalt_Tabelle_klein"/>
    <w:basedOn w:val="LDTextinhalt"/>
    <w:rsid w:val="00DE2A7E"/>
    <w:pPr>
      <w:spacing w:before="0" w:after="0"/>
    </w:pPr>
    <w:rPr>
      <w:sz w:val="16"/>
    </w:rPr>
  </w:style>
  <w:style w:type="paragraph" w:styleId="Kommentarthema">
    <w:name w:val="annotation subject"/>
    <w:basedOn w:val="Kommentartext"/>
    <w:next w:val="Kommentartext"/>
    <w:link w:val="KommentarthemaZchn"/>
    <w:uiPriority w:val="99"/>
    <w:semiHidden/>
    <w:rsid w:val="0017433A"/>
    <w:rPr>
      <w:b/>
      <w:bCs/>
      <w:sz w:val="20"/>
      <w:szCs w:val="20"/>
    </w:rPr>
  </w:style>
  <w:style w:type="character" w:customStyle="1" w:styleId="KommentarthemaZchn">
    <w:name w:val="Kommentarthema Zchn"/>
    <w:basedOn w:val="KommentartextZchn"/>
    <w:link w:val="Kommentarthema"/>
    <w:uiPriority w:val="99"/>
    <w:semiHidden/>
    <w:rsid w:val="0017433A"/>
    <w:rPr>
      <w:rFonts w:ascii="Hessen Gellix" w:hAnsi="Hessen Gellix"/>
      <w:b/>
      <w:bCs/>
    </w:rPr>
  </w:style>
  <w:style w:type="numbering" w:customStyle="1" w:styleId="Formatvorlage1">
    <w:name w:val="Formatvorlage1"/>
    <w:uiPriority w:val="99"/>
    <w:rsid w:val="0017433A"/>
    <w:pPr>
      <w:numPr>
        <w:numId w:val="2"/>
      </w:numPr>
    </w:pPr>
  </w:style>
  <w:style w:type="paragraph" w:styleId="berarbeitung">
    <w:name w:val="Revision"/>
    <w:hidden/>
    <w:uiPriority w:val="99"/>
    <w:semiHidden/>
    <w:rsid w:val="0017433A"/>
    <w:pPr>
      <w:spacing w:after="0" w:line="240" w:lineRule="auto"/>
    </w:pPr>
    <w:rPr>
      <w:sz w:val="20"/>
    </w:rPr>
  </w:style>
  <w:style w:type="paragraph" w:styleId="Verzeichnis6">
    <w:name w:val="toc 6"/>
    <w:basedOn w:val="Standard"/>
    <w:next w:val="Standard"/>
    <w:autoRedefine/>
    <w:uiPriority w:val="39"/>
    <w:unhideWhenUsed/>
    <w:rsid w:val="0017433A"/>
    <w:pPr>
      <w:spacing w:before="0" w:after="100" w:line="276" w:lineRule="auto"/>
      <w:ind w:left="1100"/>
    </w:pPr>
    <w:rPr>
      <w:rFonts w:asciiTheme="minorHAnsi" w:eastAsiaTheme="minorEastAsia" w:hAnsiTheme="minorHAnsi"/>
      <w:lang w:eastAsia="de-DE"/>
    </w:rPr>
  </w:style>
  <w:style w:type="paragraph" w:styleId="Verzeichnis7">
    <w:name w:val="toc 7"/>
    <w:basedOn w:val="Standard"/>
    <w:next w:val="Standard"/>
    <w:autoRedefine/>
    <w:uiPriority w:val="39"/>
    <w:unhideWhenUsed/>
    <w:rsid w:val="0017433A"/>
    <w:pPr>
      <w:spacing w:before="0" w:after="100" w:line="276" w:lineRule="auto"/>
      <w:ind w:left="1320"/>
    </w:pPr>
    <w:rPr>
      <w:rFonts w:asciiTheme="minorHAnsi" w:eastAsiaTheme="minorEastAsia" w:hAnsiTheme="minorHAnsi"/>
      <w:lang w:eastAsia="de-DE"/>
    </w:rPr>
  </w:style>
  <w:style w:type="paragraph" w:styleId="Verzeichnis8">
    <w:name w:val="toc 8"/>
    <w:basedOn w:val="Standard"/>
    <w:next w:val="Standard"/>
    <w:autoRedefine/>
    <w:uiPriority w:val="39"/>
    <w:unhideWhenUsed/>
    <w:rsid w:val="0017433A"/>
    <w:pPr>
      <w:spacing w:before="0" w:after="100" w:line="276" w:lineRule="auto"/>
      <w:ind w:left="1540"/>
    </w:pPr>
    <w:rPr>
      <w:rFonts w:asciiTheme="minorHAnsi" w:eastAsiaTheme="minorEastAsia" w:hAnsiTheme="minorHAnsi"/>
      <w:lang w:eastAsia="de-DE"/>
    </w:rPr>
  </w:style>
  <w:style w:type="paragraph" w:styleId="Verzeichnis9">
    <w:name w:val="toc 9"/>
    <w:basedOn w:val="Standard"/>
    <w:next w:val="Standard"/>
    <w:autoRedefine/>
    <w:uiPriority w:val="39"/>
    <w:unhideWhenUsed/>
    <w:rsid w:val="0017433A"/>
    <w:pPr>
      <w:spacing w:before="0" w:after="100" w:line="276" w:lineRule="auto"/>
      <w:ind w:left="1760"/>
    </w:pPr>
    <w:rPr>
      <w:rFonts w:asciiTheme="minorHAnsi" w:eastAsiaTheme="minorEastAsia" w:hAnsiTheme="minorHAnsi"/>
      <w:lang w:eastAsia="de-DE"/>
    </w:rPr>
  </w:style>
  <w:style w:type="paragraph" w:customStyle="1" w:styleId="LDTextinhaltTabelle8pt">
    <w:name w:val="LD_Textinhalt_Tabelle_8pt"/>
    <w:basedOn w:val="LDTextinhalt"/>
    <w:rsid w:val="00DE2A7E"/>
    <w:pPr>
      <w:spacing w:before="0" w:after="0"/>
    </w:pPr>
    <w:rPr>
      <w:sz w:val="16"/>
    </w:rPr>
  </w:style>
  <w:style w:type="character" w:styleId="Funotenzeichen">
    <w:name w:val="footnote reference"/>
    <w:basedOn w:val="Absatz-Standardschriftart"/>
    <w:uiPriority w:val="99"/>
    <w:unhideWhenUsed/>
    <w:rsid w:val="0017433A"/>
    <w:rPr>
      <w:vertAlign w:val="superscript"/>
    </w:rPr>
  </w:style>
  <w:style w:type="paragraph" w:styleId="Funotentext">
    <w:name w:val="footnote text"/>
    <w:basedOn w:val="Standard"/>
    <w:link w:val="FunotentextZchn"/>
    <w:uiPriority w:val="99"/>
    <w:rsid w:val="0017433A"/>
    <w:pPr>
      <w:spacing w:before="0" w:after="0"/>
    </w:pPr>
    <w:rPr>
      <w:sz w:val="18"/>
    </w:rPr>
  </w:style>
  <w:style w:type="character" w:customStyle="1" w:styleId="FunotentextZchn">
    <w:name w:val="Fußnotentext Zchn"/>
    <w:basedOn w:val="Absatz-Standardschriftart"/>
    <w:link w:val="Funotentext"/>
    <w:uiPriority w:val="99"/>
    <w:rsid w:val="0017433A"/>
    <w:rPr>
      <w:rFonts w:ascii="Hessen Gellix" w:hAnsi="Hessen Gellix"/>
      <w:sz w:val="18"/>
    </w:rPr>
  </w:style>
  <w:style w:type="paragraph" w:customStyle="1" w:styleId="LDTextinhaltTabelle6pt">
    <w:name w:val="LD_Textinhalt_Tabelle_6pt"/>
    <w:basedOn w:val="LDTextinhaltTabelle8pt"/>
    <w:rsid w:val="00DE2A7E"/>
    <w:pPr>
      <w:spacing w:before="120"/>
    </w:pPr>
    <w:rPr>
      <w:sz w:val="12"/>
    </w:rPr>
  </w:style>
  <w:style w:type="paragraph" w:customStyle="1" w:styleId="LDVersionsnummer">
    <w:name w:val="LD_Versionsnummer"/>
    <w:basedOn w:val="Standard"/>
    <w:rsid w:val="0017433A"/>
    <w:rPr>
      <w:sz w:val="18"/>
    </w:rPr>
  </w:style>
  <w:style w:type="paragraph" w:customStyle="1" w:styleId="LDTitelseiteHKM">
    <w:name w:val="LD_Titelseite HKM"/>
    <w:basedOn w:val="Standard"/>
    <w:rsid w:val="0017433A"/>
    <w:pPr>
      <w:spacing w:before="0" w:after="0"/>
    </w:pPr>
    <w:rPr>
      <w:b/>
      <w:color w:val="14006E"/>
      <w:sz w:val="26"/>
    </w:rPr>
  </w:style>
  <w:style w:type="paragraph" w:customStyle="1" w:styleId="LDBereich2">
    <w:name w:val="LD_Bereich2"/>
    <w:basedOn w:val="berschrift1"/>
    <w:uiPriority w:val="4"/>
    <w:rsid w:val="00DE2A7E"/>
  </w:style>
  <w:style w:type="table" w:customStyle="1" w:styleId="LDTabelleAnleitungen">
    <w:name w:val="LD Tabelle_Anleitungen"/>
    <w:basedOn w:val="NormaleTabelle"/>
    <w:uiPriority w:val="99"/>
    <w:rsid w:val="0017433A"/>
    <w:pPr>
      <w:spacing w:after="0" w:line="240" w:lineRule="auto"/>
    </w:pPr>
    <w:rPr>
      <w:rFonts w:eastAsia="Times New Roman" w:cs="Times New Roman"/>
      <w:sz w:val="20"/>
      <w:lang w:eastAsia="de-DE"/>
    </w:rPr>
    <w:tblPr/>
  </w:style>
  <w:style w:type="paragraph" w:customStyle="1" w:styleId="LDTextinhaltTabelle9pt">
    <w:name w:val="LD_Textinhalt_Tabelle_9pt"/>
    <w:basedOn w:val="Standard"/>
    <w:qFormat/>
    <w:rsid w:val="0017433A"/>
    <w:pPr>
      <w:spacing w:before="0" w:after="0" w:line="312" w:lineRule="auto"/>
    </w:pPr>
    <w:rPr>
      <w:sz w:val="18"/>
    </w:rPr>
  </w:style>
  <w:style w:type="paragraph" w:styleId="StandardWeb">
    <w:name w:val="Normal (Web)"/>
    <w:basedOn w:val="Standard"/>
    <w:link w:val="StandardWebZchn"/>
    <w:uiPriority w:val="99"/>
    <w:rsid w:val="0017433A"/>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rsid w:val="0017433A"/>
    <w:rPr>
      <w:rFonts w:ascii="Times New Roman" w:eastAsia="Times New Roman" w:hAnsi="Times New Roman" w:cs="Times New Roman"/>
      <w:lang w:eastAsia="de-DE"/>
    </w:rPr>
  </w:style>
  <w:style w:type="paragraph" w:styleId="Kopfzeile">
    <w:name w:val="header"/>
    <w:basedOn w:val="Standard"/>
    <w:link w:val="KopfzeileZchn"/>
    <w:uiPriority w:val="99"/>
    <w:rsid w:val="0017433A"/>
    <w:pPr>
      <w:tabs>
        <w:tab w:val="center" w:pos="4536"/>
        <w:tab w:val="right" w:pos="9072"/>
      </w:tabs>
    </w:pPr>
  </w:style>
  <w:style w:type="character" w:customStyle="1" w:styleId="KopfzeileZchn">
    <w:name w:val="Kopfzeile Zchn"/>
    <w:basedOn w:val="Absatz-Standardschriftart"/>
    <w:link w:val="Kopfzeile"/>
    <w:uiPriority w:val="99"/>
    <w:rsid w:val="0017433A"/>
    <w:rPr>
      <w:rFonts w:ascii="Hessen Gellix" w:hAnsi="Hessen Gellix"/>
    </w:rPr>
  </w:style>
  <w:style w:type="paragraph" w:customStyle="1" w:styleId="notizen">
    <w:name w:val="notizen"/>
    <w:basedOn w:val="Standard"/>
    <w:uiPriority w:val="99"/>
    <w:semiHidden/>
    <w:locked/>
    <w:rsid w:val="0017433A"/>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17433A"/>
    <w:pPr>
      <w:spacing w:before="90" w:after="90"/>
    </w:pPr>
    <w:rPr>
      <w:rFonts w:ascii="Times New Roman" w:eastAsia="Times New Roman" w:hAnsi="Times New Roman" w:cs="Times New Roman"/>
      <w:lang w:eastAsia="de-DE"/>
    </w:rPr>
  </w:style>
  <w:style w:type="character" w:customStyle="1" w:styleId="pagebreadcrumb1">
    <w:name w:val="pagebreadcrumb1"/>
    <w:uiPriority w:val="99"/>
    <w:semiHidden/>
    <w:locked/>
    <w:rsid w:val="0017433A"/>
    <w:rPr>
      <w:rFonts w:ascii="Arial" w:hAnsi="Arial" w:cs="Arial"/>
      <w:color w:val="054295"/>
      <w:sz w:val="20"/>
      <w:szCs w:val="20"/>
    </w:rPr>
  </w:style>
  <w:style w:type="character" w:customStyle="1" w:styleId="pagetitle1">
    <w:name w:val="pagetitle1"/>
    <w:uiPriority w:val="99"/>
    <w:semiHidden/>
    <w:locked/>
    <w:rsid w:val="0017433A"/>
    <w:rPr>
      <w:rFonts w:ascii="Arial" w:hAnsi="Arial" w:cs="Arial"/>
      <w:b/>
      <w:bCs/>
      <w:color w:val="auto"/>
      <w:sz w:val="20"/>
      <w:szCs w:val="20"/>
    </w:rPr>
  </w:style>
  <w:style w:type="paragraph" w:customStyle="1" w:styleId="normaltabellenschrift">
    <w:name w:val="normal_tabellenschrift"/>
    <w:basedOn w:val="Standard"/>
    <w:uiPriority w:val="99"/>
    <w:semiHidden/>
    <w:locked/>
    <w:rsid w:val="0017433A"/>
    <w:pPr>
      <w:spacing w:before="60" w:after="0"/>
    </w:pPr>
    <w:rPr>
      <w:rFonts w:ascii="Times New Roman" w:eastAsia="Times New Roman" w:hAnsi="Times New Roman" w:cs="Times New Roman"/>
      <w:color w:val="000000"/>
      <w:lang w:eastAsia="de-DE"/>
    </w:rPr>
  </w:style>
  <w:style w:type="paragraph" w:styleId="Kommentartext">
    <w:name w:val="annotation text"/>
    <w:basedOn w:val="Standard"/>
    <w:link w:val="KommentartextZchn"/>
    <w:uiPriority w:val="99"/>
    <w:semiHidden/>
    <w:rsid w:val="0017433A"/>
  </w:style>
  <w:style w:type="character" w:customStyle="1" w:styleId="KommentartextZchn">
    <w:name w:val="Kommentartext Zchn"/>
    <w:basedOn w:val="Absatz-Standardschriftart"/>
    <w:link w:val="Kommentartext"/>
    <w:uiPriority w:val="99"/>
    <w:semiHidden/>
    <w:rsid w:val="0017433A"/>
    <w:rPr>
      <w:rFonts w:ascii="Hessen Gellix" w:hAnsi="Hessen Gellix"/>
    </w:rPr>
  </w:style>
  <w:style w:type="paragraph" w:styleId="Beschriftung">
    <w:name w:val="caption"/>
    <w:basedOn w:val="Standard"/>
    <w:next w:val="Standard"/>
    <w:uiPriority w:val="35"/>
    <w:unhideWhenUsed/>
    <w:rsid w:val="0017433A"/>
    <w:pPr>
      <w:spacing w:before="0" w:after="200"/>
    </w:pPr>
    <w:rPr>
      <w:i/>
      <w:iCs/>
      <w:color w:val="1F497D" w:themeColor="text2"/>
      <w:sz w:val="18"/>
      <w:szCs w:val="18"/>
    </w:rPr>
  </w:style>
  <w:style w:type="paragraph" w:customStyle="1" w:styleId="TiteldesDokuments">
    <w:name w:val="Titel des Dokuments"/>
    <w:basedOn w:val="Standard"/>
    <w:rsid w:val="0017433A"/>
    <w:rPr>
      <w:b/>
      <w:caps/>
      <w:color w:val="14006E"/>
      <w:sz w:val="60"/>
      <w:szCs w:val="60"/>
    </w:rPr>
  </w:style>
  <w:style w:type="paragraph" w:customStyle="1" w:styleId="bertitelIT-Verfahren">
    <w:name w:val="Übertitel / IT-Verfahren"/>
    <w:basedOn w:val="Standard"/>
    <w:next w:val="TiteldesDokuments"/>
    <w:rsid w:val="0017433A"/>
    <w:pPr>
      <w:spacing w:after="0"/>
    </w:pPr>
    <w:rPr>
      <w:b/>
      <w:caps/>
      <w:color w:val="14006E"/>
      <w:sz w:val="48"/>
      <w:szCs w:val="60"/>
    </w:rPr>
  </w:style>
  <w:style w:type="paragraph" w:customStyle="1" w:styleId="UntertiteldesTitels">
    <w:name w:val="Untertitel des Titels"/>
    <w:basedOn w:val="Standard"/>
    <w:rsid w:val="0017433A"/>
    <w:pPr>
      <w:spacing w:before="0" w:after="0"/>
    </w:pPr>
    <w:rPr>
      <w:sz w:val="28"/>
      <w:szCs w:val="26"/>
    </w:rPr>
  </w:style>
  <w:style w:type="paragraph" w:customStyle="1" w:styleId="VersionundDatum">
    <w:name w:val="Version und Datum"/>
    <w:basedOn w:val="UntertiteldesTitels"/>
    <w:rsid w:val="0017433A"/>
    <w:pPr>
      <w:spacing w:line="360" w:lineRule="auto"/>
      <w:jc w:val="right"/>
    </w:pPr>
    <w:rPr>
      <w:b/>
      <w:sz w:val="24"/>
    </w:rPr>
  </w:style>
  <w:style w:type="paragraph" w:customStyle="1" w:styleId="LDHandlungsschritteinTabelle">
    <w:name w:val="LD_Handlungsschritte in Tabelle"/>
    <w:basedOn w:val="Standard"/>
    <w:qFormat/>
    <w:rsid w:val="00DE2A7E"/>
    <w:pPr>
      <w:spacing w:after="0" w:line="312" w:lineRule="auto"/>
      <w:ind w:left="1429" w:hanging="360"/>
    </w:pPr>
    <w:rPr>
      <w:rFonts w:eastAsia="Times New Roman" w:cs="Arial"/>
      <w:szCs w:val="20"/>
      <w:lang w:eastAsia="de-DE"/>
    </w:rPr>
  </w:style>
  <w:style w:type="paragraph" w:customStyle="1" w:styleId="LDbesonderswichtigerText">
    <w:name w:val="LD_besonders wichtiger Text"/>
    <w:basedOn w:val="LDTextinhalt"/>
    <w:link w:val="LDbesonderswichtigerTextZchn"/>
    <w:rsid w:val="00DE2A7E"/>
    <w:rPr>
      <w:b/>
      <w:color w:val="FF0000"/>
    </w:rPr>
  </w:style>
  <w:style w:type="paragraph" w:customStyle="1" w:styleId="DatumDeckblatt">
    <w:name w:val="Datum Deckblatt"/>
    <w:basedOn w:val="Standard"/>
    <w:rsid w:val="0017433A"/>
    <w:pPr>
      <w:spacing w:before="0" w:after="0" w:line="360" w:lineRule="auto"/>
      <w:jc w:val="right"/>
    </w:pPr>
    <w:rPr>
      <w:noProof/>
      <w:sz w:val="24"/>
      <w:szCs w:val="26"/>
    </w:rPr>
  </w:style>
  <w:style w:type="paragraph" w:customStyle="1" w:styleId="Versionsnummer">
    <w:name w:val="Versionsnummer"/>
    <w:basedOn w:val="UntertiteldesTitels"/>
    <w:rsid w:val="0017433A"/>
    <w:pPr>
      <w:spacing w:line="360" w:lineRule="auto"/>
      <w:jc w:val="right"/>
    </w:pPr>
    <w:rPr>
      <w:sz w:val="24"/>
    </w:rPr>
  </w:style>
  <w:style w:type="paragraph" w:customStyle="1" w:styleId="berschriftVorbemerkungen">
    <w:name w:val="Überschrift Vorbemerkungen"/>
    <w:basedOn w:val="berschrift2"/>
    <w:rsid w:val="0017433A"/>
    <w:pPr>
      <w:numPr>
        <w:numId w:val="0"/>
      </w:numPr>
      <w:ind w:left="709" w:hanging="709"/>
    </w:pPr>
    <w:rPr>
      <w:b w:val="0"/>
      <w:caps/>
      <w:color w:val="808080" w:themeColor="background1" w:themeShade="80"/>
      <w:sz w:val="32"/>
    </w:rPr>
  </w:style>
  <w:style w:type="paragraph" w:customStyle="1" w:styleId="DatumLetzterStand">
    <w:name w:val="Datum Letzter Stand"/>
    <w:basedOn w:val="Versionsnummer"/>
    <w:rsid w:val="00DE2A7E"/>
    <w:rPr>
      <w:noProof/>
    </w:rPr>
  </w:style>
  <w:style w:type="paragraph" w:customStyle="1" w:styleId="LDHandlungsschritt">
    <w:name w:val="LD_Handlungsschritt"/>
    <w:basedOn w:val="Standard"/>
    <w:qFormat/>
    <w:rsid w:val="0017433A"/>
    <w:pPr>
      <w:numPr>
        <w:numId w:val="4"/>
      </w:numPr>
      <w:tabs>
        <w:tab w:val="left" w:pos="709"/>
      </w:tabs>
    </w:pPr>
    <w:rPr>
      <w:rFonts w:eastAsia="Times New Roman" w:cs="Times New Roman"/>
      <w:lang w:eastAsia="de-DE"/>
    </w:rPr>
  </w:style>
  <w:style w:type="paragraph" w:styleId="Fuzeile">
    <w:name w:val="footer"/>
    <w:basedOn w:val="Standard"/>
    <w:link w:val="FuzeileZchn"/>
    <w:uiPriority w:val="99"/>
    <w:rsid w:val="0017433A"/>
    <w:pPr>
      <w:tabs>
        <w:tab w:val="center" w:pos="4536"/>
        <w:tab w:val="right" w:pos="9072"/>
      </w:tabs>
      <w:spacing w:before="0" w:after="0"/>
    </w:pPr>
  </w:style>
  <w:style w:type="character" w:customStyle="1" w:styleId="FuzeileZchn">
    <w:name w:val="Fußzeile Zchn"/>
    <w:basedOn w:val="Absatz-Standardschriftart"/>
    <w:link w:val="Fuzeile"/>
    <w:uiPriority w:val="99"/>
    <w:rsid w:val="0017433A"/>
    <w:rPr>
      <w:rFonts w:ascii="Hessen Gellix" w:hAnsi="Hessen Gellix"/>
    </w:rPr>
  </w:style>
  <w:style w:type="paragraph" w:customStyle="1" w:styleId="LDTitelseite14pt">
    <w:name w:val="LD_Titelseite_14pt"/>
    <w:basedOn w:val="Standard"/>
    <w:rsid w:val="0017433A"/>
    <w:pPr>
      <w:spacing w:before="0" w:after="0"/>
    </w:pPr>
    <w:rPr>
      <w:b/>
      <w:color w:val="14006E"/>
      <w:sz w:val="28"/>
      <w:szCs w:val="28"/>
    </w:rPr>
  </w:style>
  <w:style w:type="paragraph" w:customStyle="1" w:styleId="LDZwischenberschriftErluterung">
    <w:name w:val="LD_Zwischenüberschrift Erläuterung"/>
    <w:basedOn w:val="LDTextinhalteingerckt"/>
    <w:rsid w:val="0017433A"/>
    <w:rPr>
      <w:b/>
      <w:color w:val="14006E"/>
    </w:rPr>
  </w:style>
  <w:style w:type="character" w:customStyle="1" w:styleId="LDwichtigerText">
    <w:name w:val="LD_wichtiger Text"/>
    <w:basedOn w:val="Absatz-Standardschriftart"/>
    <w:uiPriority w:val="2"/>
    <w:rsid w:val="0017433A"/>
    <w:rPr>
      <w:b/>
      <w:bCs/>
      <w:sz w:val="22"/>
      <w:szCs w:val="20"/>
    </w:rPr>
  </w:style>
  <w:style w:type="character" w:customStyle="1" w:styleId="LDHinweis">
    <w:name w:val="LD_Hinweis"/>
    <w:basedOn w:val="Absatz-Standardschriftart"/>
    <w:uiPriority w:val="1"/>
    <w:qFormat/>
    <w:rsid w:val="00DE2A7E"/>
    <w:rPr>
      <w:b/>
      <w:bCs/>
      <w:color w:val="00823B"/>
      <w:sz w:val="22"/>
      <w:szCs w:val="20"/>
    </w:rPr>
  </w:style>
  <w:style w:type="character" w:customStyle="1" w:styleId="LDProgrammelement">
    <w:name w:val="LD_Programmelement"/>
    <w:basedOn w:val="Absatz-Standardschriftart"/>
    <w:uiPriority w:val="3"/>
    <w:qFormat/>
    <w:rsid w:val="0017433A"/>
    <w:rPr>
      <w:rFonts w:ascii="Hessen Gellix" w:hAnsi="Hessen Gellix" w:cs="Arial" w:hint="default"/>
      <w:b w:val="0"/>
      <w:bCs/>
      <w:smallCaps/>
      <w:sz w:val="22"/>
      <w:szCs w:val="20"/>
    </w:rPr>
  </w:style>
  <w:style w:type="character" w:styleId="Hyperlink">
    <w:name w:val="Hyperlink"/>
    <w:basedOn w:val="Absatz-Standardschriftart"/>
    <w:uiPriority w:val="99"/>
    <w:unhideWhenUsed/>
    <w:rsid w:val="0017433A"/>
    <w:rPr>
      <w:color w:val="14006E"/>
      <w:u w:val="single"/>
    </w:rPr>
  </w:style>
  <w:style w:type="character" w:customStyle="1" w:styleId="LDbesonderswichtigerText0">
    <w:name w:val="LD_besonderswichtiger Text"/>
    <w:basedOn w:val="Absatz-Standardschriftart"/>
    <w:uiPriority w:val="1"/>
    <w:qFormat/>
    <w:rsid w:val="0017433A"/>
    <w:rPr>
      <w:b/>
      <w:bCs/>
      <w:color w:val="FF2D37"/>
      <w:sz w:val="22"/>
      <w:szCs w:val="20"/>
    </w:rPr>
  </w:style>
  <w:style w:type="character" w:customStyle="1" w:styleId="LDbesonderswichtigerTextZchn">
    <w:name w:val="LD_besonders wichtiger Text Zchn"/>
    <w:basedOn w:val="LDTextinhaltZchn"/>
    <w:link w:val="LDbesonderswichtigerText"/>
    <w:rsid w:val="00DE2A7E"/>
    <w:rPr>
      <w:rFonts w:ascii="Hessen Gellix" w:hAnsi="Hessen Gellix"/>
      <w:b/>
      <w:color w:val="FF0000"/>
    </w:rPr>
  </w:style>
  <w:style w:type="paragraph" w:styleId="Listenabsatz">
    <w:name w:val="List Paragraph"/>
    <w:basedOn w:val="Standard"/>
    <w:uiPriority w:val="34"/>
    <w:qFormat/>
    <w:rsid w:val="0017433A"/>
    <w:pPr>
      <w:ind w:left="720"/>
      <w:contextualSpacing/>
    </w:pPr>
  </w:style>
  <w:style w:type="paragraph" w:customStyle="1" w:styleId="Aufzhlungbndig">
    <w:name w:val="Aufzählung bündig"/>
    <w:basedOn w:val="Listenabsatz"/>
    <w:autoRedefine/>
    <w:qFormat/>
    <w:rsid w:val="0017433A"/>
    <w:pPr>
      <w:numPr>
        <w:numId w:val="7"/>
      </w:numPr>
      <w:spacing w:before="0" w:after="200" w:line="312" w:lineRule="auto"/>
      <w:ind w:left="284" w:hanging="284"/>
    </w:pPr>
    <w:rPr>
      <w:color w:val="000000" w:themeColor="text1"/>
    </w:rPr>
  </w:style>
  <w:style w:type="paragraph" w:customStyle="1" w:styleId="Aufzhlungeingerckt">
    <w:name w:val="Aufzählung eingerückt"/>
    <w:basedOn w:val="Aufzhlungbndig"/>
    <w:autoRedefine/>
    <w:qFormat/>
    <w:rsid w:val="0017433A"/>
    <w:pPr>
      <w:spacing w:after="120"/>
      <w:ind w:left="1021"/>
    </w:pPr>
  </w:style>
  <w:style w:type="paragraph" w:customStyle="1" w:styleId="Aufzhlungweitereingerckt">
    <w:name w:val="Aufzählung weiter eingerückt"/>
    <w:basedOn w:val="Aufzhlungeingerckt"/>
    <w:autoRedefine/>
    <w:qFormat/>
    <w:rsid w:val="0017433A"/>
    <w:pPr>
      <w:ind w:left="1305"/>
    </w:pPr>
  </w:style>
  <w:style w:type="paragraph" w:customStyle="1" w:styleId="LDAuflistungText">
    <w:name w:val="LD_Auflistung Text"/>
    <w:basedOn w:val="Standard"/>
    <w:link w:val="LDAuflistungTextZchn"/>
    <w:autoRedefine/>
    <w:qFormat/>
    <w:rsid w:val="00E26CA1"/>
    <w:pPr>
      <w:spacing w:after="0"/>
      <w:ind w:left="993" w:hanging="284"/>
    </w:pPr>
    <w:rPr>
      <w:rFonts w:eastAsia="Calibri" w:cs="Arial"/>
    </w:rPr>
  </w:style>
  <w:style w:type="character" w:customStyle="1" w:styleId="LDAuflistungTextZchn">
    <w:name w:val="LD_Auflistung Text Zchn"/>
    <w:link w:val="LDAuflistungText"/>
    <w:rsid w:val="00E26CA1"/>
    <w:rPr>
      <w:rFonts w:eastAsia="Calibri" w:cs="Arial"/>
    </w:rPr>
  </w:style>
  <w:style w:type="character" w:customStyle="1" w:styleId="hervorhebung">
    <w:name w:val="hervorhebung"/>
    <w:uiPriority w:val="2"/>
    <w:rsid w:val="00E26CA1"/>
    <w:rPr>
      <w:b/>
      <w:bCs/>
      <w:sz w:val="20"/>
      <w:szCs w:val="20"/>
    </w:rPr>
  </w:style>
  <w:style w:type="character" w:customStyle="1" w:styleId="LDMenpunkt">
    <w:name w:val="LD_Menüpunkt"/>
    <w:uiPriority w:val="3"/>
    <w:qFormat/>
    <w:rsid w:val="00E26CA1"/>
    <w:rPr>
      <w:rFonts w:ascii="Arial" w:hAnsi="Arial" w:cs="Arial" w:hint="default"/>
      <w:b w:val="0"/>
      <w:bCs/>
      <w:smallCaps/>
      <w:sz w:val="20"/>
      <w:szCs w:val="20"/>
    </w:rPr>
  </w:style>
  <w:style w:type="character" w:customStyle="1" w:styleId="LDRegister">
    <w:name w:val="LD_Register"/>
    <w:uiPriority w:val="1"/>
    <w:qFormat/>
    <w:rsid w:val="00E26CA1"/>
    <w:rPr>
      <w:b/>
      <w:bCs/>
      <w:color w:val="C11423"/>
      <w:sz w:val="20"/>
      <w:szCs w:val="20"/>
    </w:rPr>
  </w:style>
  <w:style w:type="paragraph" w:customStyle="1" w:styleId="LDAuflistungzweiteEbene">
    <w:name w:val="LD_Auflistung_zweite Ebene"/>
    <w:basedOn w:val="LDTextinhalt"/>
    <w:link w:val="LDAuflistungzweiteEbeneZchn"/>
    <w:qFormat/>
    <w:rsid w:val="0024452E"/>
    <w:pPr>
      <w:numPr>
        <w:numId w:val="8"/>
      </w:numPr>
      <w:ind w:left="1276" w:hanging="284"/>
    </w:pPr>
    <w:rPr>
      <w:rFonts w:eastAsia="Calibri" w:cs="Times New Roman"/>
    </w:rPr>
  </w:style>
  <w:style w:type="character" w:customStyle="1" w:styleId="LDAuflistungzweiteEbeneZchn">
    <w:name w:val="LD_Auflistung_zweite Ebene Zchn"/>
    <w:link w:val="LDAuflistungzweiteEbene"/>
    <w:rsid w:val="0024452E"/>
    <w:rPr>
      <w:rFonts w:eastAsia="Calibri" w:cs="Times New Roman"/>
    </w:rPr>
  </w:style>
  <w:style w:type="paragraph" w:customStyle="1" w:styleId="LDAuflistunginTabelle">
    <w:name w:val="LD_Auflistung in Tabelle"/>
    <w:basedOn w:val="LDAuflistungText"/>
    <w:link w:val="LDAuflistunginTabelleZchn"/>
    <w:qFormat/>
    <w:rsid w:val="00047554"/>
    <w:pPr>
      <w:ind w:left="284"/>
    </w:pPr>
  </w:style>
  <w:style w:type="character" w:customStyle="1" w:styleId="LDAuflistunginTabelleZchn">
    <w:name w:val="LD_Auflistung in Tabelle Zchn"/>
    <w:link w:val="LDAuflistunginTabelle"/>
    <w:rsid w:val="00047554"/>
    <w:rPr>
      <w:rFonts w:eastAsia="Calibri" w:cs="Arial"/>
    </w:rPr>
  </w:style>
  <w:style w:type="character" w:customStyle="1" w:styleId="LDNeu">
    <w:name w:val="LD_Neu"/>
    <w:uiPriority w:val="1"/>
    <w:rsid w:val="00047554"/>
    <w:rPr>
      <w:b/>
      <w:bCs/>
      <w:color w:val="008000"/>
      <w:sz w:val="20"/>
      <w:szCs w:val="20"/>
    </w:rPr>
  </w:style>
  <w:style w:type="paragraph" w:customStyle="1" w:styleId="LDAufzhlungnummerisch">
    <w:name w:val="LD_Aufzählung nummerisch"/>
    <w:basedOn w:val="LDTextinhalt"/>
    <w:autoRedefine/>
    <w:qFormat/>
    <w:rsid w:val="00047554"/>
    <w:pPr>
      <w:tabs>
        <w:tab w:val="left" w:pos="709"/>
      </w:tabs>
      <w:ind w:left="993" w:hanging="284"/>
    </w:pPr>
    <w:rPr>
      <w:rFonts w:eastAsia="Times New Roman" w:cs="Times New Roman"/>
      <w:szCs w:val="20"/>
      <w:lang w:eastAsia="de-DE"/>
    </w:rPr>
  </w:style>
  <w:style w:type="character" w:customStyle="1" w:styleId="LDBedienelement">
    <w:name w:val="LD_Bedienelement"/>
    <w:uiPriority w:val="1"/>
    <w:qFormat/>
    <w:rsid w:val="00047554"/>
    <w:rPr>
      <w:b/>
      <w:bCs/>
      <w:sz w:val="20"/>
      <w:szCs w:val="20"/>
    </w:rPr>
  </w:style>
  <w:style w:type="paragraph" w:styleId="Dokumentstruktur">
    <w:name w:val="Document Map"/>
    <w:basedOn w:val="Standard"/>
    <w:link w:val="DokumentstrukturZchn"/>
    <w:semiHidden/>
    <w:rsid w:val="002801AA"/>
    <w:pPr>
      <w:shd w:val="clear" w:color="auto" w:fill="000080"/>
    </w:pPr>
    <w:rPr>
      <w:rFonts w:ascii="Tahoma" w:eastAsia="Calibri" w:hAnsi="Tahoma" w:cs="Tahoma"/>
    </w:rPr>
  </w:style>
  <w:style w:type="character" w:customStyle="1" w:styleId="DokumentstrukturZchn">
    <w:name w:val="Dokumentstruktur Zchn"/>
    <w:basedOn w:val="Absatz-Standardschriftart"/>
    <w:link w:val="Dokumentstruktur"/>
    <w:semiHidden/>
    <w:rsid w:val="002801AA"/>
    <w:rPr>
      <w:rFonts w:ascii="Tahoma" w:eastAsia="Calibri" w:hAnsi="Tahoma" w:cs="Tahoma"/>
      <w:shd w:val="clear" w:color="auto" w:fill="000080"/>
    </w:rPr>
  </w:style>
  <w:style w:type="paragraph" w:styleId="Abbildungsverzeichnis">
    <w:name w:val="table of figures"/>
    <w:basedOn w:val="Standard"/>
    <w:next w:val="Standard"/>
    <w:uiPriority w:val="99"/>
    <w:unhideWhenUsed/>
    <w:rsid w:val="0017433A"/>
    <w:pPr>
      <w:spacing w:after="0"/>
    </w:pPr>
  </w:style>
  <w:style w:type="paragraph" w:styleId="Index1">
    <w:name w:val="index 1"/>
    <w:basedOn w:val="Standard"/>
    <w:next w:val="Standard"/>
    <w:autoRedefine/>
    <w:semiHidden/>
    <w:rsid w:val="002801AA"/>
    <w:pPr>
      <w:tabs>
        <w:tab w:val="right" w:leader="dot" w:pos="4333"/>
      </w:tabs>
      <w:ind w:left="220" w:hanging="220"/>
    </w:pPr>
    <w:rPr>
      <w:rFonts w:eastAsia="Calibri" w:cs="Times New Roman"/>
      <w:noProof/>
    </w:rPr>
  </w:style>
  <w:style w:type="table" w:styleId="Tabellenraster">
    <w:name w:val="Table Grid"/>
    <w:basedOn w:val="NormaleTabelle"/>
    <w:uiPriority w:val="59"/>
    <w:rsid w:val="002801AA"/>
    <w:pPr>
      <w:spacing w:after="0" w:line="240" w:lineRule="auto"/>
    </w:pPr>
    <w:rPr>
      <w:rFonts w:eastAsia="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DHinweisZchn">
    <w:name w:val="LD_Hinweis Zchn"/>
    <w:uiPriority w:val="7"/>
    <w:semiHidden/>
    <w:rsid w:val="002801AA"/>
    <w:rPr>
      <w:rFonts w:ascii="Arial" w:eastAsia="Calibri" w:hAnsi="Arial"/>
      <w:szCs w:val="24"/>
      <w:lang w:eastAsia="en-US"/>
    </w:rPr>
  </w:style>
  <w:style w:type="paragraph" w:customStyle="1" w:styleId="LDAchtung">
    <w:name w:val="LD_Achtung"/>
    <w:basedOn w:val="LDTextinhalt"/>
    <w:next w:val="LDTextinhalt"/>
    <w:link w:val="LDAchtungZchn"/>
    <w:autoRedefine/>
    <w:uiPriority w:val="7"/>
    <w:semiHidden/>
    <w:qFormat/>
    <w:rsid w:val="002801AA"/>
    <w:pPr>
      <w:numPr>
        <w:numId w:val="11"/>
      </w:numPr>
      <w:pBdr>
        <w:top w:val="single" w:sz="8" w:space="8" w:color="A6A6A6"/>
        <w:bottom w:val="single" w:sz="8" w:space="8" w:color="A6A6A6"/>
      </w:pBdr>
      <w:ind w:left="1702" w:hanging="851"/>
    </w:pPr>
    <w:rPr>
      <w:rFonts w:eastAsia="Calibri" w:cs="Times New Roman"/>
    </w:rPr>
  </w:style>
  <w:style w:type="character" w:customStyle="1" w:styleId="LDAchtungZchn">
    <w:name w:val="LD_Achtung Zchn"/>
    <w:link w:val="LDAchtung"/>
    <w:uiPriority w:val="7"/>
    <w:semiHidden/>
    <w:rsid w:val="002801AA"/>
    <w:rPr>
      <w:rFonts w:eastAsia="Calibri" w:cs="Times New Roman"/>
    </w:rPr>
  </w:style>
  <w:style w:type="paragraph" w:customStyle="1" w:styleId="LDBereich">
    <w:name w:val="LD_Bereich"/>
    <w:basedOn w:val="Standard"/>
    <w:autoRedefine/>
    <w:uiPriority w:val="4"/>
    <w:qFormat/>
    <w:rsid w:val="002801AA"/>
    <w:pPr>
      <w:spacing w:before="480" w:after="360"/>
    </w:pPr>
    <w:rPr>
      <w:rFonts w:eastAsia="Calibri" w:cs="Times New Roman"/>
      <w:color w:val="808080"/>
      <w:sz w:val="32"/>
      <w:szCs w:val="36"/>
    </w:rPr>
  </w:style>
  <w:style w:type="paragraph" w:customStyle="1" w:styleId="LDTIPP">
    <w:name w:val="LD_TIPP"/>
    <w:basedOn w:val="LDTextinhalt"/>
    <w:next w:val="LDTextinhalt"/>
    <w:link w:val="LDTIPPZchn"/>
    <w:autoRedefine/>
    <w:uiPriority w:val="7"/>
    <w:semiHidden/>
    <w:qFormat/>
    <w:rsid w:val="002801AA"/>
    <w:pPr>
      <w:numPr>
        <w:numId w:val="12"/>
      </w:numPr>
      <w:pBdr>
        <w:top w:val="single" w:sz="8" w:space="8" w:color="A6A6A6"/>
        <w:bottom w:val="single" w:sz="8" w:space="8" w:color="A6A6A6"/>
      </w:pBdr>
      <w:ind w:left="2127" w:hanging="1276"/>
    </w:pPr>
    <w:rPr>
      <w:rFonts w:eastAsia="Calibri" w:cs="Arial"/>
    </w:rPr>
  </w:style>
  <w:style w:type="character" w:customStyle="1" w:styleId="LDTIPPZchn">
    <w:name w:val="LD_TIPP Zchn"/>
    <w:link w:val="LDTIPP"/>
    <w:uiPriority w:val="7"/>
    <w:semiHidden/>
    <w:rsid w:val="002801AA"/>
    <w:rPr>
      <w:rFonts w:eastAsia="Calibri" w:cs="Arial"/>
    </w:rPr>
  </w:style>
  <w:style w:type="paragraph" w:customStyle="1" w:styleId="LDAufgabenliste">
    <w:name w:val="LD_Aufgabenliste"/>
    <w:next w:val="LDTextinhalt"/>
    <w:uiPriority w:val="7"/>
    <w:rsid w:val="002801AA"/>
    <w:pPr>
      <w:numPr>
        <w:numId w:val="13"/>
      </w:numPr>
      <w:pBdr>
        <w:top w:val="single" w:sz="8" w:space="7" w:color="A6A6A6" w:themeColor="background1" w:themeShade="A6"/>
        <w:bottom w:val="single" w:sz="8" w:space="8" w:color="A6A6A6" w:themeColor="background1" w:themeShade="A6"/>
      </w:pBdr>
    </w:pPr>
    <w:rPr>
      <w:rFonts w:eastAsia="Calibri" w:cs="Times New Roman"/>
      <w:color w:val="808080"/>
    </w:rPr>
  </w:style>
  <w:style w:type="character" w:customStyle="1" w:styleId="hervorhebungklein">
    <w:name w:val="hervorhebung_klein"/>
    <w:uiPriority w:val="2"/>
    <w:rsid w:val="002801AA"/>
    <w:rPr>
      <w:rFonts w:ascii="Arial" w:hAnsi="Arial"/>
      <w:b/>
      <w:sz w:val="16"/>
    </w:rPr>
  </w:style>
  <w:style w:type="paragraph" w:customStyle="1" w:styleId="LDTitelseite13pt">
    <w:name w:val="LD_Titelseite_13pt"/>
    <w:basedOn w:val="Standard"/>
    <w:rsid w:val="002801AA"/>
    <w:pPr>
      <w:spacing w:before="480" w:after="0"/>
    </w:pPr>
    <w:rPr>
      <w:rFonts w:eastAsia="Calibri" w:cs="Times New Roman"/>
      <w:sz w:val="26"/>
    </w:rPr>
  </w:style>
  <w:style w:type="paragraph" w:customStyle="1" w:styleId="LDTitelseite30pt">
    <w:name w:val="LD_Titelseite_30pt"/>
    <w:basedOn w:val="LDTitelseite14pt"/>
    <w:rsid w:val="002801AA"/>
    <w:pPr>
      <w:spacing w:before="1320"/>
    </w:pPr>
    <w:rPr>
      <w:rFonts w:eastAsia="Calibri" w:cs="Times New Roman"/>
      <w:sz w:val="60"/>
    </w:rPr>
  </w:style>
  <w:style w:type="paragraph" w:customStyle="1" w:styleId="LDAuflistungHandlungenzweiteEbene">
    <w:name w:val="LD_Auflistung_Handlungen_zweiteEbene"/>
    <w:basedOn w:val="LDAuflistungzweiteEbene"/>
    <w:rsid w:val="002801AA"/>
    <w:pPr>
      <w:numPr>
        <w:numId w:val="0"/>
      </w:numPr>
      <w:ind w:left="568" w:hanging="284"/>
    </w:pPr>
  </w:style>
  <w:style w:type="paragraph" w:customStyle="1" w:styleId="LDAuflistunginTabellemittel">
    <w:name w:val="LD_Auflistung in Tabelle mittel"/>
    <w:basedOn w:val="LDAuflistunginTabelle"/>
    <w:rsid w:val="002801AA"/>
    <w:pPr>
      <w:spacing w:after="60"/>
    </w:pPr>
    <w:rPr>
      <w:rFonts w:eastAsia="Times New Roman"/>
      <w:sz w:val="18"/>
      <w:lang w:eastAsia="de-DE"/>
    </w:rPr>
  </w:style>
  <w:style w:type="character" w:customStyle="1" w:styleId="unterstrichen">
    <w:name w:val="unterstrichen"/>
    <w:uiPriority w:val="1"/>
    <w:locked/>
    <w:rsid w:val="002801AA"/>
    <w:rPr>
      <w:rFonts w:ascii="Arial" w:hAnsi="Arial"/>
      <w:sz w:val="20"/>
      <w:u w:val="single"/>
      <w:lang w:eastAsia="de-DE"/>
    </w:rPr>
  </w:style>
  <w:style w:type="paragraph" w:customStyle="1" w:styleId="LDTextinhalteingercktkursiv">
    <w:name w:val="LD_Textinhalt eingerückt kursiv"/>
    <w:basedOn w:val="LDTextinhaltweitereingerckt"/>
    <w:next w:val="LDTextinhaltweitereingerckt"/>
    <w:rsid w:val="002801AA"/>
    <w:rPr>
      <w:rFonts w:eastAsia="Calibri" w:cs="Times New Roman"/>
      <w:i/>
      <w:color w:val="000000"/>
    </w:rPr>
  </w:style>
  <w:style w:type="paragraph" w:customStyle="1" w:styleId="LDAuflistungTexteingerckt">
    <w:name w:val="LD_Auflistung Text eingerückt"/>
    <w:basedOn w:val="LDAuflistungText"/>
    <w:rsid w:val="002801AA"/>
    <w:pPr>
      <w:ind w:left="1276"/>
    </w:pPr>
  </w:style>
  <w:style w:type="paragraph" w:customStyle="1" w:styleId="LDAuflistungHandlungen">
    <w:name w:val="LD_Auflistung Handlungen"/>
    <w:basedOn w:val="Standard"/>
    <w:link w:val="LDAuflistungHandlungenZchn"/>
    <w:autoRedefine/>
    <w:qFormat/>
    <w:rsid w:val="002801AA"/>
    <w:pPr>
      <w:spacing w:after="0"/>
      <w:ind w:left="993" w:hanging="284"/>
    </w:pPr>
    <w:rPr>
      <w:rFonts w:eastAsia="Times New Roman" w:cs="Arial"/>
      <w:szCs w:val="20"/>
      <w:lang w:eastAsia="de-DE"/>
    </w:rPr>
  </w:style>
  <w:style w:type="character" w:customStyle="1" w:styleId="LDAuflistungHandlungenZchn">
    <w:name w:val="LD_Auflistung Handlungen Zchn"/>
    <w:link w:val="LDAuflistungHandlungen"/>
    <w:rsid w:val="002801AA"/>
    <w:rPr>
      <w:rFonts w:eastAsia="Times New Roman" w:cs="Arial"/>
      <w:szCs w:val="20"/>
      <w:lang w:eastAsia="de-DE"/>
    </w:rPr>
  </w:style>
  <w:style w:type="paragraph" w:customStyle="1" w:styleId="LDZwischenberschrift">
    <w:name w:val="LD_Zwischenüberschrift"/>
    <w:basedOn w:val="LDTitelseite13pt"/>
    <w:rsid w:val="002801AA"/>
    <w:pPr>
      <w:ind w:left="709"/>
    </w:pPr>
  </w:style>
  <w:style w:type="character" w:customStyle="1" w:styleId="hervorhebunggrn">
    <w:name w:val="hervorhebunggrün"/>
    <w:basedOn w:val="Absatz-Standardschriftart"/>
    <w:uiPriority w:val="1"/>
    <w:rsid w:val="0017433A"/>
    <w:rPr>
      <w:b/>
      <w:bCs/>
      <w:color w:val="00823B"/>
      <w:sz w:val="22"/>
      <w:szCs w:val="20"/>
    </w:rPr>
  </w:style>
  <w:style w:type="paragraph" w:styleId="KeinLeerraum">
    <w:name w:val="No Spacing"/>
    <w:uiPriority w:val="99"/>
    <w:qFormat/>
    <w:rsid w:val="002801AA"/>
    <w:pPr>
      <w:spacing w:after="0" w:line="240" w:lineRule="auto"/>
    </w:pPr>
    <w:rPr>
      <w:rFonts w:eastAsia="Calibri" w:cs="Times New Roman"/>
      <w:sz w:val="20"/>
      <w:szCs w:val="20"/>
    </w:rPr>
  </w:style>
  <w:style w:type="character" w:styleId="IntensiveHervorhebung">
    <w:name w:val="Intense Emphasis"/>
    <w:uiPriority w:val="99"/>
    <w:qFormat/>
    <w:rsid w:val="002801AA"/>
    <w:rPr>
      <w:rFonts w:ascii="Arial" w:hAnsi="Arial"/>
      <w:b/>
      <w:bCs/>
      <w:i w:val="0"/>
      <w:iCs/>
      <w:color w:val="4F81BD"/>
      <w:sz w:val="24"/>
    </w:rPr>
  </w:style>
  <w:style w:type="paragraph" w:customStyle="1" w:styleId="LDAuflistungdritteEbene">
    <w:name w:val="LD_Auflistung_dritte_Ebene"/>
    <w:basedOn w:val="LDAuflistungzweiteEbene"/>
    <w:rsid w:val="002801AA"/>
    <w:pPr>
      <w:numPr>
        <w:numId w:val="0"/>
      </w:numPr>
      <w:ind w:left="1560" w:hanging="284"/>
    </w:pPr>
  </w:style>
  <w:style w:type="paragraph" w:styleId="Titel">
    <w:name w:val="Title"/>
    <w:basedOn w:val="Standard"/>
    <w:next w:val="Standard"/>
    <w:link w:val="TitelZchn"/>
    <w:uiPriority w:val="10"/>
    <w:qFormat/>
    <w:rsid w:val="005A1BAD"/>
    <w:pPr>
      <w:spacing w:after="0"/>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5A1BAD"/>
    <w:rPr>
      <w:rFonts w:eastAsiaTheme="majorEastAsia" w:cstheme="majorBidi"/>
      <w:spacing w:val="-10"/>
      <w:kern w:val="28"/>
      <w:sz w:val="56"/>
      <w:szCs w:val="56"/>
    </w:rPr>
  </w:style>
  <w:style w:type="character" w:customStyle="1" w:styleId="LDTabellenberschrift">
    <w:name w:val="LD_Tabellenüberschrift"/>
    <w:basedOn w:val="Absatz-Standardschriftart"/>
    <w:uiPriority w:val="1"/>
    <w:qFormat/>
    <w:rsid w:val="0017433A"/>
    <w:rPr>
      <w:b/>
      <w:bCs/>
      <w:color w:val="14006E"/>
      <w:sz w:val="20"/>
      <w:szCs w:val="20"/>
    </w:rPr>
  </w:style>
  <w:style w:type="paragraph" w:customStyle="1" w:styleId="LDTextinhaltTabelle10pt">
    <w:name w:val="LD_Textinhalt_Tabelle_10pt"/>
    <w:basedOn w:val="LDTextinhalt"/>
    <w:rsid w:val="0017433A"/>
    <w:pPr>
      <w:spacing w:before="0" w:after="0"/>
    </w:pPr>
    <w:rPr>
      <w:sz w:val="20"/>
    </w:rPr>
  </w:style>
  <w:style w:type="paragraph" w:customStyle="1" w:styleId="LDDokumentenberschrift">
    <w:name w:val="LD_Dokumentenüberschrift"/>
    <w:basedOn w:val="berschrift1"/>
    <w:uiPriority w:val="4"/>
    <w:rsid w:val="0017433A"/>
    <w:pPr>
      <w:pBdr>
        <w:bottom w:val="none" w:sz="0" w:space="0" w:color="auto"/>
      </w:pBdr>
      <w:shd w:val="clear" w:color="auto" w:fill="auto"/>
    </w:pPr>
    <w:rPr>
      <w:b/>
      <w:caps/>
    </w:rPr>
  </w:style>
  <w:style w:type="paragraph" w:customStyle="1" w:styleId="LDHandlungsschritteab10">
    <w:name w:val="LD_Handlungsschritte ab 10"/>
    <w:basedOn w:val="Standard"/>
    <w:qFormat/>
    <w:rsid w:val="0017433A"/>
    <w:pPr>
      <w:numPr>
        <w:numId w:val="3"/>
      </w:numPr>
      <w:spacing w:after="0"/>
      <w:ind w:hanging="357"/>
    </w:pPr>
    <w:rPr>
      <w:rFonts w:eastAsia="Times New Roman" w:cs="Arial"/>
      <w:szCs w:val="20"/>
      <w:lang w:eastAsia="de-DE"/>
    </w:rPr>
  </w:style>
  <w:style w:type="paragraph" w:customStyle="1" w:styleId="LDBildunterschrifteingerckt">
    <w:name w:val="LD_Bildunterschrift eingerückt"/>
    <w:basedOn w:val="LDBildunterschrift"/>
    <w:qFormat/>
    <w:rsid w:val="001550C7"/>
    <w:pPr>
      <w:ind w:left="992"/>
    </w:pPr>
  </w:style>
  <w:style w:type="paragraph" w:customStyle="1" w:styleId="berschriftVorbemerkungen2">
    <w:name w:val="Überschrift Vorbemerkungen 2"/>
    <w:basedOn w:val="berschriftVorbemerkungen"/>
    <w:rsid w:val="0017433A"/>
    <w:rPr>
      <w:b/>
      <w:color w:val="14006E"/>
      <w:sz w:val="30"/>
    </w:rPr>
  </w:style>
  <w:style w:type="character" w:styleId="Seitenzahl">
    <w:name w:val="page number"/>
    <w:basedOn w:val="Absatz-Standardschriftart"/>
    <w:semiHidden/>
    <w:unhideWhenUsed/>
    <w:rsid w:val="0017433A"/>
    <w:rPr>
      <w:rFonts w:ascii="Hessen Gellix" w:hAnsi="Hessen Gelli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5601">
      <w:bodyDiv w:val="1"/>
      <w:marLeft w:val="0"/>
      <w:marRight w:val="0"/>
      <w:marTop w:val="0"/>
      <w:marBottom w:val="0"/>
      <w:divBdr>
        <w:top w:val="none" w:sz="0" w:space="0" w:color="auto"/>
        <w:left w:val="none" w:sz="0" w:space="0" w:color="auto"/>
        <w:bottom w:val="none" w:sz="0" w:space="0" w:color="auto"/>
        <w:right w:val="none" w:sz="0" w:space="0" w:color="auto"/>
      </w:divBdr>
      <w:divsChild>
        <w:div w:id="152766088">
          <w:marLeft w:val="418"/>
          <w:marRight w:val="0"/>
          <w:marTop w:val="96"/>
          <w:marBottom w:val="0"/>
          <w:divBdr>
            <w:top w:val="none" w:sz="0" w:space="0" w:color="auto"/>
            <w:left w:val="none" w:sz="0" w:space="0" w:color="auto"/>
            <w:bottom w:val="none" w:sz="0" w:space="0" w:color="auto"/>
            <w:right w:val="none" w:sz="0" w:space="0" w:color="auto"/>
          </w:divBdr>
        </w:div>
        <w:div w:id="272397363">
          <w:marLeft w:val="418"/>
          <w:marRight w:val="0"/>
          <w:marTop w:val="96"/>
          <w:marBottom w:val="0"/>
          <w:divBdr>
            <w:top w:val="none" w:sz="0" w:space="0" w:color="auto"/>
            <w:left w:val="none" w:sz="0" w:space="0" w:color="auto"/>
            <w:bottom w:val="none" w:sz="0" w:space="0" w:color="auto"/>
            <w:right w:val="none" w:sz="0" w:space="0" w:color="auto"/>
          </w:divBdr>
        </w:div>
      </w:divsChild>
    </w:div>
    <w:div w:id="110787456">
      <w:bodyDiv w:val="1"/>
      <w:marLeft w:val="0"/>
      <w:marRight w:val="0"/>
      <w:marTop w:val="0"/>
      <w:marBottom w:val="0"/>
      <w:divBdr>
        <w:top w:val="none" w:sz="0" w:space="0" w:color="auto"/>
        <w:left w:val="none" w:sz="0" w:space="0" w:color="auto"/>
        <w:bottom w:val="none" w:sz="0" w:space="0" w:color="auto"/>
        <w:right w:val="none" w:sz="0" w:space="0" w:color="auto"/>
      </w:divBdr>
      <w:divsChild>
        <w:div w:id="631322858">
          <w:marLeft w:val="547"/>
          <w:marRight w:val="0"/>
          <w:marTop w:val="0"/>
          <w:marBottom w:val="0"/>
          <w:divBdr>
            <w:top w:val="none" w:sz="0" w:space="0" w:color="auto"/>
            <w:left w:val="none" w:sz="0" w:space="0" w:color="auto"/>
            <w:bottom w:val="none" w:sz="0" w:space="0" w:color="auto"/>
            <w:right w:val="none" w:sz="0" w:space="0" w:color="auto"/>
          </w:divBdr>
        </w:div>
      </w:divsChild>
    </w:div>
    <w:div w:id="180709320">
      <w:bodyDiv w:val="1"/>
      <w:marLeft w:val="0"/>
      <w:marRight w:val="0"/>
      <w:marTop w:val="0"/>
      <w:marBottom w:val="0"/>
      <w:divBdr>
        <w:top w:val="none" w:sz="0" w:space="0" w:color="auto"/>
        <w:left w:val="none" w:sz="0" w:space="0" w:color="auto"/>
        <w:bottom w:val="none" w:sz="0" w:space="0" w:color="auto"/>
        <w:right w:val="none" w:sz="0" w:space="0" w:color="auto"/>
      </w:divBdr>
    </w:div>
    <w:div w:id="233781404">
      <w:bodyDiv w:val="1"/>
      <w:marLeft w:val="0"/>
      <w:marRight w:val="0"/>
      <w:marTop w:val="0"/>
      <w:marBottom w:val="0"/>
      <w:divBdr>
        <w:top w:val="none" w:sz="0" w:space="0" w:color="auto"/>
        <w:left w:val="none" w:sz="0" w:space="0" w:color="auto"/>
        <w:bottom w:val="none" w:sz="0" w:space="0" w:color="auto"/>
        <w:right w:val="none" w:sz="0" w:space="0" w:color="auto"/>
      </w:divBdr>
    </w:div>
    <w:div w:id="337344810">
      <w:bodyDiv w:val="1"/>
      <w:marLeft w:val="0"/>
      <w:marRight w:val="0"/>
      <w:marTop w:val="0"/>
      <w:marBottom w:val="0"/>
      <w:divBdr>
        <w:top w:val="none" w:sz="0" w:space="0" w:color="auto"/>
        <w:left w:val="none" w:sz="0" w:space="0" w:color="auto"/>
        <w:bottom w:val="none" w:sz="0" w:space="0" w:color="auto"/>
        <w:right w:val="none" w:sz="0" w:space="0" w:color="auto"/>
      </w:divBdr>
    </w:div>
    <w:div w:id="394813754">
      <w:bodyDiv w:val="1"/>
      <w:marLeft w:val="0"/>
      <w:marRight w:val="0"/>
      <w:marTop w:val="0"/>
      <w:marBottom w:val="0"/>
      <w:divBdr>
        <w:top w:val="none" w:sz="0" w:space="0" w:color="auto"/>
        <w:left w:val="none" w:sz="0" w:space="0" w:color="auto"/>
        <w:bottom w:val="none" w:sz="0" w:space="0" w:color="auto"/>
        <w:right w:val="none" w:sz="0" w:space="0" w:color="auto"/>
      </w:divBdr>
    </w:div>
    <w:div w:id="433483385">
      <w:bodyDiv w:val="1"/>
      <w:marLeft w:val="0"/>
      <w:marRight w:val="0"/>
      <w:marTop w:val="0"/>
      <w:marBottom w:val="0"/>
      <w:divBdr>
        <w:top w:val="none" w:sz="0" w:space="0" w:color="auto"/>
        <w:left w:val="none" w:sz="0" w:space="0" w:color="auto"/>
        <w:bottom w:val="none" w:sz="0" w:space="0" w:color="auto"/>
        <w:right w:val="none" w:sz="0" w:space="0" w:color="auto"/>
      </w:divBdr>
    </w:div>
    <w:div w:id="455488620">
      <w:bodyDiv w:val="1"/>
      <w:marLeft w:val="0"/>
      <w:marRight w:val="0"/>
      <w:marTop w:val="0"/>
      <w:marBottom w:val="0"/>
      <w:divBdr>
        <w:top w:val="none" w:sz="0" w:space="0" w:color="auto"/>
        <w:left w:val="none" w:sz="0" w:space="0" w:color="auto"/>
        <w:bottom w:val="none" w:sz="0" w:space="0" w:color="auto"/>
        <w:right w:val="none" w:sz="0" w:space="0" w:color="auto"/>
      </w:divBdr>
    </w:div>
    <w:div w:id="459499762">
      <w:bodyDiv w:val="1"/>
      <w:marLeft w:val="0"/>
      <w:marRight w:val="0"/>
      <w:marTop w:val="0"/>
      <w:marBottom w:val="0"/>
      <w:divBdr>
        <w:top w:val="none" w:sz="0" w:space="0" w:color="auto"/>
        <w:left w:val="none" w:sz="0" w:space="0" w:color="auto"/>
        <w:bottom w:val="none" w:sz="0" w:space="0" w:color="auto"/>
        <w:right w:val="none" w:sz="0" w:space="0" w:color="auto"/>
      </w:divBdr>
    </w:div>
    <w:div w:id="558588480">
      <w:bodyDiv w:val="1"/>
      <w:marLeft w:val="0"/>
      <w:marRight w:val="0"/>
      <w:marTop w:val="0"/>
      <w:marBottom w:val="0"/>
      <w:divBdr>
        <w:top w:val="none" w:sz="0" w:space="0" w:color="auto"/>
        <w:left w:val="none" w:sz="0" w:space="0" w:color="auto"/>
        <w:bottom w:val="none" w:sz="0" w:space="0" w:color="auto"/>
        <w:right w:val="none" w:sz="0" w:space="0" w:color="auto"/>
      </w:divBdr>
    </w:div>
    <w:div w:id="596715517">
      <w:bodyDiv w:val="1"/>
      <w:marLeft w:val="0"/>
      <w:marRight w:val="0"/>
      <w:marTop w:val="0"/>
      <w:marBottom w:val="0"/>
      <w:divBdr>
        <w:top w:val="none" w:sz="0" w:space="0" w:color="auto"/>
        <w:left w:val="none" w:sz="0" w:space="0" w:color="auto"/>
        <w:bottom w:val="none" w:sz="0" w:space="0" w:color="auto"/>
        <w:right w:val="none" w:sz="0" w:space="0" w:color="auto"/>
      </w:divBdr>
    </w:div>
    <w:div w:id="729957445">
      <w:bodyDiv w:val="1"/>
      <w:marLeft w:val="0"/>
      <w:marRight w:val="0"/>
      <w:marTop w:val="0"/>
      <w:marBottom w:val="0"/>
      <w:divBdr>
        <w:top w:val="none" w:sz="0" w:space="0" w:color="auto"/>
        <w:left w:val="none" w:sz="0" w:space="0" w:color="auto"/>
        <w:bottom w:val="none" w:sz="0" w:space="0" w:color="auto"/>
        <w:right w:val="none" w:sz="0" w:space="0" w:color="auto"/>
      </w:divBdr>
      <w:divsChild>
        <w:div w:id="1982417911">
          <w:marLeft w:val="0"/>
          <w:marRight w:val="0"/>
          <w:marTop w:val="0"/>
          <w:marBottom w:val="0"/>
          <w:divBdr>
            <w:top w:val="none" w:sz="0" w:space="0" w:color="auto"/>
            <w:left w:val="none" w:sz="0" w:space="0" w:color="auto"/>
            <w:bottom w:val="none" w:sz="0" w:space="0" w:color="auto"/>
            <w:right w:val="none" w:sz="0" w:space="0" w:color="auto"/>
          </w:divBdr>
          <w:divsChild>
            <w:div w:id="1140616883">
              <w:marLeft w:val="0"/>
              <w:marRight w:val="0"/>
              <w:marTop w:val="0"/>
              <w:marBottom w:val="0"/>
              <w:divBdr>
                <w:top w:val="none" w:sz="0" w:space="0" w:color="auto"/>
                <w:left w:val="none" w:sz="0" w:space="0" w:color="auto"/>
                <w:bottom w:val="none" w:sz="0" w:space="0" w:color="auto"/>
                <w:right w:val="none" w:sz="0" w:space="0" w:color="auto"/>
              </w:divBdr>
              <w:divsChild>
                <w:div w:id="1326082894">
                  <w:marLeft w:val="0"/>
                  <w:marRight w:val="0"/>
                  <w:marTop w:val="0"/>
                  <w:marBottom w:val="0"/>
                  <w:divBdr>
                    <w:top w:val="none" w:sz="0" w:space="0" w:color="auto"/>
                    <w:left w:val="none" w:sz="0" w:space="0" w:color="auto"/>
                    <w:bottom w:val="none" w:sz="0" w:space="0" w:color="auto"/>
                    <w:right w:val="none" w:sz="0" w:space="0" w:color="auto"/>
                  </w:divBdr>
                  <w:divsChild>
                    <w:div w:id="1381592380">
                      <w:marLeft w:val="0"/>
                      <w:marRight w:val="0"/>
                      <w:marTop w:val="0"/>
                      <w:marBottom w:val="0"/>
                      <w:divBdr>
                        <w:top w:val="none" w:sz="0" w:space="0" w:color="auto"/>
                        <w:left w:val="none" w:sz="0" w:space="0" w:color="auto"/>
                        <w:bottom w:val="none" w:sz="0" w:space="0" w:color="auto"/>
                        <w:right w:val="none" w:sz="0" w:space="0" w:color="auto"/>
                      </w:divBdr>
                      <w:divsChild>
                        <w:div w:id="2098089318">
                          <w:marLeft w:val="0"/>
                          <w:marRight w:val="0"/>
                          <w:marTop w:val="0"/>
                          <w:marBottom w:val="0"/>
                          <w:divBdr>
                            <w:top w:val="none" w:sz="0" w:space="0" w:color="auto"/>
                            <w:left w:val="none" w:sz="0" w:space="0" w:color="auto"/>
                            <w:bottom w:val="none" w:sz="0" w:space="0" w:color="auto"/>
                            <w:right w:val="none" w:sz="0" w:space="0" w:color="auto"/>
                          </w:divBdr>
                          <w:divsChild>
                            <w:div w:id="204971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546983">
          <w:marLeft w:val="0"/>
          <w:marRight w:val="0"/>
          <w:marTop w:val="0"/>
          <w:marBottom w:val="0"/>
          <w:divBdr>
            <w:top w:val="none" w:sz="0" w:space="0" w:color="auto"/>
            <w:left w:val="none" w:sz="0" w:space="0" w:color="auto"/>
            <w:bottom w:val="none" w:sz="0" w:space="0" w:color="auto"/>
            <w:right w:val="none" w:sz="0" w:space="0" w:color="auto"/>
          </w:divBdr>
          <w:divsChild>
            <w:div w:id="349992963">
              <w:marLeft w:val="0"/>
              <w:marRight w:val="0"/>
              <w:marTop w:val="0"/>
              <w:marBottom w:val="0"/>
              <w:divBdr>
                <w:top w:val="none" w:sz="0" w:space="0" w:color="auto"/>
                <w:left w:val="none" w:sz="0" w:space="0" w:color="auto"/>
                <w:bottom w:val="none" w:sz="0" w:space="0" w:color="auto"/>
                <w:right w:val="none" w:sz="0" w:space="0" w:color="auto"/>
              </w:divBdr>
              <w:divsChild>
                <w:div w:id="1281187273">
                  <w:marLeft w:val="0"/>
                  <w:marRight w:val="0"/>
                  <w:marTop w:val="0"/>
                  <w:marBottom w:val="0"/>
                  <w:divBdr>
                    <w:top w:val="none" w:sz="0" w:space="0" w:color="auto"/>
                    <w:left w:val="none" w:sz="0" w:space="0" w:color="auto"/>
                    <w:bottom w:val="none" w:sz="0" w:space="0" w:color="auto"/>
                    <w:right w:val="none" w:sz="0" w:space="0" w:color="auto"/>
                  </w:divBdr>
                  <w:divsChild>
                    <w:div w:id="1057053517">
                      <w:marLeft w:val="0"/>
                      <w:marRight w:val="0"/>
                      <w:marTop w:val="0"/>
                      <w:marBottom w:val="0"/>
                      <w:divBdr>
                        <w:top w:val="none" w:sz="0" w:space="0" w:color="auto"/>
                        <w:left w:val="none" w:sz="0" w:space="0" w:color="auto"/>
                        <w:bottom w:val="none" w:sz="0" w:space="0" w:color="auto"/>
                        <w:right w:val="none" w:sz="0" w:space="0" w:color="auto"/>
                      </w:divBdr>
                      <w:divsChild>
                        <w:div w:id="1195508701">
                          <w:marLeft w:val="0"/>
                          <w:marRight w:val="0"/>
                          <w:marTop w:val="0"/>
                          <w:marBottom w:val="0"/>
                          <w:divBdr>
                            <w:top w:val="none" w:sz="0" w:space="0" w:color="auto"/>
                            <w:left w:val="none" w:sz="0" w:space="0" w:color="auto"/>
                            <w:bottom w:val="none" w:sz="0" w:space="0" w:color="auto"/>
                            <w:right w:val="none" w:sz="0" w:space="0" w:color="auto"/>
                          </w:divBdr>
                          <w:divsChild>
                            <w:div w:id="191805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746469">
              <w:marLeft w:val="0"/>
              <w:marRight w:val="0"/>
              <w:marTop w:val="0"/>
              <w:marBottom w:val="0"/>
              <w:divBdr>
                <w:top w:val="none" w:sz="0" w:space="0" w:color="auto"/>
                <w:left w:val="none" w:sz="0" w:space="0" w:color="auto"/>
                <w:bottom w:val="none" w:sz="0" w:space="0" w:color="auto"/>
                <w:right w:val="none" w:sz="0" w:space="0" w:color="auto"/>
              </w:divBdr>
              <w:divsChild>
                <w:div w:id="1595552002">
                  <w:marLeft w:val="0"/>
                  <w:marRight w:val="0"/>
                  <w:marTop w:val="0"/>
                  <w:marBottom w:val="0"/>
                  <w:divBdr>
                    <w:top w:val="none" w:sz="0" w:space="0" w:color="auto"/>
                    <w:left w:val="none" w:sz="0" w:space="0" w:color="auto"/>
                    <w:bottom w:val="none" w:sz="0" w:space="0" w:color="auto"/>
                    <w:right w:val="none" w:sz="0" w:space="0" w:color="auto"/>
                  </w:divBdr>
                  <w:divsChild>
                    <w:div w:id="1043022975">
                      <w:marLeft w:val="0"/>
                      <w:marRight w:val="0"/>
                      <w:marTop w:val="0"/>
                      <w:marBottom w:val="0"/>
                      <w:divBdr>
                        <w:top w:val="none" w:sz="0" w:space="0" w:color="auto"/>
                        <w:left w:val="none" w:sz="0" w:space="0" w:color="auto"/>
                        <w:bottom w:val="none" w:sz="0" w:space="0" w:color="auto"/>
                        <w:right w:val="none" w:sz="0" w:space="0" w:color="auto"/>
                      </w:divBdr>
                      <w:divsChild>
                        <w:div w:id="234973616">
                          <w:marLeft w:val="0"/>
                          <w:marRight w:val="0"/>
                          <w:marTop w:val="0"/>
                          <w:marBottom w:val="0"/>
                          <w:divBdr>
                            <w:top w:val="none" w:sz="0" w:space="0" w:color="auto"/>
                            <w:left w:val="none" w:sz="0" w:space="0" w:color="auto"/>
                            <w:bottom w:val="none" w:sz="0" w:space="0" w:color="auto"/>
                            <w:right w:val="none" w:sz="0" w:space="0" w:color="auto"/>
                          </w:divBdr>
                          <w:divsChild>
                            <w:div w:id="301466968">
                              <w:marLeft w:val="0"/>
                              <w:marRight w:val="0"/>
                              <w:marTop w:val="0"/>
                              <w:marBottom w:val="0"/>
                              <w:divBdr>
                                <w:top w:val="none" w:sz="0" w:space="0" w:color="auto"/>
                                <w:left w:val="none" w:sz="0" w:space="0" w:color="auto"/>
                                <w:bottom w:val="none" w:sz="0" w:space="0" w:color="auto"/>
                                <w:right w:val="none" w:sz="0" w:space="0" w:color="auto"/>
                              </w:divBdr>
                              <w:divsChild>
                                <w:div w:id="1111584182">
                                  <w:marLeft w:val="0"/>
                                  <w:marRight w:val="0"/>
                                  <w:marTop w:val="0"/>
                                  <w:marBottom w:val="0"/>
                                  <w:divBdr>
                                    <w:top w:val="none" w:sz="0" w:space="0" w:color="auto"/>
                                    <w:left w:val="none" w:sz="0" w:space="0" w:color="auto"/>
                                    <w:bottom w:val="none" w:sz="0" w:space="0" w:color="auto"/>
                                    <w:right w:val="none" w:sz="0" w:space="0" w:color="auto"/>
                                  </w:divBdr>
                                  <w:divsChild>
                                    <w:div w:id="108627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483839">
      <w:bodyDiv w:val="1"/>
      <w:marLeft w:val="0"/>
      <w:marRight w:val="0"/>
      <w:marTop w:val="0"/>
      <w:marBottom w:val="0"/>
      <w:divBdr>
        <w:top w:val="none" w:sz="0" w:space="0" w:color="auto"/>
        <w:left w:val="none" w:sz="0" w:space="0" w:color="auto"/>
        <w:bottom w:val="none" w:sz="0" w:space="0" w:color="auto"/>
        <w:right w:val="none" w:sz="0" w:space="0" w:color="auto"/>
      </w:divBdr>
    </w:div>
    <w:div w:id="789401353">
      <w:bodyDiv w:val="1"/>
      <w:marLeft w:val="0"/>
      <w:marRight w:val="0"/>
      <w:marTop w:val="0"/>
      <w:marBottom w:val="0"/>
      <w:divBdr>
        <w:top w:val="none" w:sz="0" w:space="0" w:color="auto"/>
        <w:left w:val="none" w:sz="0" w:space="0" w:color="auto"/>
        <w:bottom w:val="none" w:sz="0" w:space="0" w:color="auto"/>
        <w:right w:val="none" w:sz="0" w:space="0" w:color="auto"/>
      </w:divBdr>
    </w:div>
    <w:div w:id="841166093">
      <w:bodyDiv w:val="1"/>
      <w:marLeft w:val="0"/>
      <w:marRight w:val="0"/>
      <w:marTop w:val="0"/>
      <w:marBottom w:val="0"/>
      <w:divBdr>
        <w:top w:val="none" w:sz="0" w:space="0" w:color="auto"/>
        <w:left w:val="none" w:sz="0" w:space="0" w:color="auto"/>
        <w:bottom w:val="none" w:sz="0" w:space="0" w:color="auto"/>
        <w:right w:val="none" w:sz="0" w:space="0" w:color="auto"/>
      </w:divBdr>
      <w:divsChild>
        <w:div w:id="2126120544">
          <w:marLeft w:val="547"/>
          <w:marRight w:val="0"/>
          <w:marTop w:val="0"/>
          <w:marBottom w:val="0"/>
          <w:divBdr>
            <w:top w:val="none" w:sz="0" w:space="0" w:color="auto"/>
            <w:left w:val="none" w:sz="0" w:space="0" w:color="auto"/>
            <w:bottom w:val="none" w:sz="0" w:space="0" w:color="auto"/>
            <w:right w:val="none" w:sz="0" w:space="0" w:color="auto"/>
          </w:divBdr>
        </w:div>
        <w:div w:id="173226476">
          <w:marLeft w:val="547"/>
          <w:marRight w:val="0"/>
          <w:marTop w:val="0"/>
          <w:marBottom w:val="0"/>
          <w:divBdr>
            <w:top w:val="none" w:sz="0" w:space="0" w:color="auto"/>
            <w:left w:val="none" w:sz="0" w:space="0" w:color="auto"/>
            <w:bottom w:val="none" w:sz="0" w:space="0" w:color="auto"/>
            <w:right w:val="none" w:sz="0" w:space="0" w:color="auto"/>
          </w:divBdr>
        </w:div>
      </w:divsChild>
    </w:div>
    <w:div w:id="848718099">
      <w:bodyDiv w:val="1"/>
      <w:marLeft w:val="0"/>
      <w:marRight w:val="0"/>
      <w:marTop w:val="0"/>
      <w:marBottom w:val="0"/>
      <w:divBdr>
        <w:top w:val="none" w:sz="0" w:space="0" w:color="auto"/>
        <w:left w:val="none" w:sz="0" w:space="0" w:color="auto"/>
        <w:bottom w:val="none" w:sz="0" w:space="0" w:color="auto"/>
        <w:right w:val="none" w:sz="0" w:space="0" w:color="auto"/>
      </w:divBdr>
    </w:div>
    <w:div w:id="874346423">
      <w:bodyDiv w:val="1"/>
      <w:marLeft w:val="0"/>
      <w:marRight w:val="0"/>
      <w:marTop w:val="0"/>
      <w:marBottom w:val="0"/>
      <w:divBdr>
        <w:top w:val="none" w:sz="0" w:space="0" w:color="auto"/>
        <w:left w:val="none" w:sz="0" w:space="0" w:color="auto"/>
        <w:bottom w:val="none" w:sz="0" w:space="0" w:color="auto"/>
        <w:right w:val="none" w:sz="0" w:space="0" w:color="auto"/>
      </w:divBdr>
      <w:divsChild>
        <w:div w:id="469203614">
          <w:marLeft w:val="547"/>
          <w:marRight w:val="0"/>
          <w:marTop w:val="0"/>
          <w:marBottom w:val="120"/>
          <w:divBdr>
            <w:top w:val="none" w:sz="0" w:space="0" w:color="auto"/>
            <w:left w:val="none" w:sz="0" w:space="0" w:color="auto"/>
            <w:bottom w:val="none" w:sz="0" w:space="0" w:color="auto"/>
            <w:right w:val="none" w:sz="0" w:space="0" w:color="auto"/>
          </w:divBdr>
        </w:div>
      </w:divsChild>
    </w:div>
    <w:div w:id="894901114">
      <w:bodyDiv w:val="1"/>
      <w:marLeft w:val="0"/>
      <w:marRight w:val="0"/>
      <w:marTop w:val="0"/>
      <w:marBottom w:val="0"/>
      <w:divBdr>
        <w:top w:val="none" w:sz="0" w:space="0" w:color="auto"/>
        <w:left w:val="none" w:sz="0" w:space="0" w:color="auto"/>
        <w:bottom w:val="none" w:sz="0" w:space="0" w:color="auto"/>
        <w:right w:val="none" w:sz="0" w:space="0" w:color="auto"/>
      </w:divBdr>
    </w:div>
    <w:div w:id="959145902">
      <w:bodyDiv w:val="1"/>
      <w:marLeft w:val="0"/>
      <w:marRight w:val="0"/>
      <w:marTop w:val="0"/>
      <w:marBottom w:val="0"/>
      <w:divBdr>
        <w:top w:val="none" w:sz="0" w:space="0" w:color="auto"/>
        <w:left w:val="none" w:sz="0" w:space="0" w:color="auto"/>
        <w:bottom w:val="none" w:sz="0" w:space="0" w:color="auto"/>
        <w:right w:val="none" w:sz="0" w:space="0" w:color="auto"/>
      </w:divBdr>
    </w:div>
    <w:div w:id="1005472120">
      <w:bodyDiv w:val="1"/>
      <w:marLeft w:val="0"/>
      <w:marRight w:val="0"/>
      <w:marTop w:val="0"/>
      <w:marBottom w:val="0"/>
      <w:divBdr>
        <w:top w:val="none" w:sz="0" w:space="0" w:color="auto"/>
        <w:left w:val="none" w:sz="0" w:space="0" w:color="auto"/>
        <w:bottom w:val="none" w:sz="0" w:space="0" w:color="auto"/>
        <w:right w:val="none" w:sz="0" w:space="0" w:color="auto"/>
      </w:divBdr>
    </w:div>
    <w:div w:id="1047878202">
      <w:bodyDiv w:val="1"/>
      <w:marLeft w:val="0"/>
      <w:marRight w:val="0"/>
      <w:marTop w:val="0"/>
      <w:marBottom w:val="0"/>
      <w:divBdr>
        <w:top w:val="none" w:sz="0" w:space="0" w:color="auto"/>
        <w:left w:val="none" w:sz="0" w:space="0" w:color="auto"/>
        <w:bottom w:val="none" w:sz="0" w:space="0" w:color="auto"/>
        <w:right w:val="none" w:sz="0" w:space="0" w:color="auto"/>
      </w:divBdr>
    </w:div>
    <w:div w:id="1065225530">
      <w:bodyDiv w:val="1"/>
      <w:marLeft w:val="0"/>
      <w:marRight w:val="0"/>
      <w:marTop w:val="0"/>
      <w:marBottom w:val="0"/>
      <w:divBdr>
        <w:top w:val="none" w:sz="0" w:space="0" w:color="auto"/>
        <w:left w:val="none" w:sz="0" w:space="0" w:color="auto"/>
        <w:bottom w:val="none" w:sz="0" w:space="0" w:color="auto"/>
        <w:right w:val="none" w:sz="0" w:space="0" w:color="auto"/>
      </w:divBdr>
    </w:div>
    <w:div w:id="1099328161">
      <w:bodyDiv w:val="1"/>
      <w:marLeft w:val="0"/>
      <w:marRight w:val="0"/>
      <w:marTop w:val="0"/>
      <w:marBottom w:val="0"/>
      <w:divBdr>
        <w:top w:val="none" w:sz="0" w:space="0" w:color="auto"/>
        <w:left w:val="none" w:sz="0" w:space="0" w:color="auto"/>
        <w:bottom w:val="none" w:sz="0" w:space="0" w:color="auto"/>
        <w:right w:val="none" w:sz="0" w:space="0" w:color="auto"/>
      </w:divBdr>
    </w:div>
    <w:div w:id="1163668003">
      <w:bodyDiv w:val="1"/>
      <w:marLeft w:val="0"/>
      <w:marRight w:val="0"/>
      <w:marTop w:val="0"/>
      <w:marBottom w:val="0"/>
      <w:divBdr>
        <w:top w:val="none" w:sz="0" w:space="0" w:color="auto"/>
        <w:left w:val="none" w:sz="0" w:space="0" w:color="auto"/>
        <w:bottom w:val="none" w:sz="0" w:space="0" w:color="auto"/>
        <w:right w:val="none" w:sz="0" w:space="0" w:color="auto"/>
      </w:divBdr>
    </w:div>
    <w:div w:id="1257907922">
      <w:bodyDiv w:val="1"/>
      <w:marLeft w:val="0"/>
      <w:marRight w:val="0"/>
      <w:marTop w:val="0"/>
      <w:marBottom w:val="0"/>
      <w:divBdr>
        <w:top w:val="none" w:sz="0" w:space="0" w:color="auto"/>
        <w:left w:val="none" w:sz="0" w:space="0" w:color="auto"/>
        <w:bottom w:val="none" w:sz="0" w:space="0" w:color="auto"/>
        <w:right w:val="none" w:sz="0" w:space="0" w:color="auto"/>
      </w:divBdr>
      <w:divsChild>
        <w:div w:id="1938832754">
          <w:marLeft w:val="403"/>
          <w:marRight w:val="0"/>
          <w:marTop w:val="0"/>
          <w:marBottom w:val="72"/>
          <w:divBdr>
            <w:top w:val="none" w:sz="0" w:space="0" w:color="auto"/>
            <w:left w:val="none" w:sz="0" w:space="0" w:color="auto"/>
            <w:bottom w:val="none" w:sz="0" w:space="0" w:color="auto"/>
            <w:right w:val="none" w:sz="0" w:space="0" w:color="auto"/>
          </w:divBdr>
        </w:div>
      </w:divsChild>
    </w:div>
    <w:div w:id="1300917480">
      <w:bodyDiv w:val="1"/>
      <w:marLeft w:val="0"/>
      <w:marRight w:val="0"/>
      <w:marTop w:val="0"/>
      <w:marBottom w:val="0"/>
      <w:divBdr>
        <w:top w:val="none" w:sz="0" w:space="0" w:color="auto"/>
        <w:left w:val="none" w:sz="0" w:space="0" w:color="auto"/>
        <w:bottom w:val="none" w:sz="0" w:space="0" w:color="auto"/>
        <w:right w:val="none" w:sz="0" w:space="0" w:color="auto"/>
      </w:divBdr>
      <w:divsChild>
        <w:div w:id="692657092">
          <w:marLeft w:val="547"/>
          <w:marRight w:val="0"/>
          <w:marTop w:val="0"/>
          <w:marBottom w:val="0"/>
          <w:divBdr>
            <w:top w:val="none" w:sz="0" w:space="0" w:color="auto"/>
            <w:left w:val="none" w:sz="0" w:space="0" w:color="auto"/>
            <w:bottom w:val="none" w:sz="0" w:space="0" w:color="auto"/>
            <w:right w:val="none" w:sz="0" w:space="0" w:color="auto"/>
          </w:divBdr>
        </w:div>
      </w:divsChild>
    </w:div>
    <w:div w:id="1338776649">
      <w:bodyDiv w:val="1"/>
      <w:marLeft w:val="0"/>
      <w:marRight w:val="0"/>
      <w:marTop w:val="0"/>
      <w:marBottom w:val="0"/>
      <w:divBdr>
        <w:top w:val="none" w:sz="0" w:space="0" w:color="auto"/>
        <w:left w:val="none" w:sz="0" w:space="0" w:color="auto"/>
        <w:bottom w:val="none" w:sz="0" w:space="0" w:color="auto"/>
        <w:right w:val="none" w:sz="0" w:space="0" w:color="auto"/>
      </w:divBdr>
      <w:divsChild>
        <w:div w:id="243953587">
          <w:marLeft w:val="547"/>
          <w:marRight w:val="0"/>
          <w:marTop w:val="0"/>
          <w:marBottom w:val="0"/>
          <w:divBdr>
            <w:top w:val="none" w:sz="0" w:space="0" w:color="auto"/>
            <w:left w:val="none" w:sz="0" w:space="0" w:color="auto"/>
            <w:bottom w:val="none" w:sz="0" w:space="0" w:color="auto"/>
            <w:right w:val="none" w:sz="0" w:space="0" w:color="auto"/>
          </w:divBdr>
        </w:div>
      </w:divsChild>
    </w:div>
    <w:div w:id="1342900766">
      <w:bodyDiv w:val="1"/>
      <w:marLeft w:val="0"/>
      <w:marRight w:val="0"/>
      <w:marTop w:val="0"/>
      <w:marBottom w:val="0"/>
      <w:divBdr>
        <w:top w:val="none" w:sz="0" w:space="0" w:color="auto"/>
        <w:left w:val="none" w:sz="0" w:space="0" w:color="auto"/>
        <w:bottom w:val="none" w:sz="0" w:space="0" w:color="auto"/>
        <w:right w:val="none" w:sz="0" w:space="0" w:color="auto"/>
      </w:divBdr>
    </w:div>
    <w:div w:id="1404599205">
      <w:bodyDiv w:val="1"/>
      <w:marLeft w:val="0"/>
      <w:marRight w:val="0"/>
      <w:marTop w:val="0"/>
      <w:marBottom w:val="0"/>
      <w:divBdr>
        <w:top w:val="none" w:sz="0" w:space="0" w:color="auto"/>
        <w:left w:val="none" w:sz="0" w:space="0" w:color="auto"/>
        <w:bottom w:val="none" w:sz="0" w:space="0" w:color="auto"/>
        <w:right w:val="none" w:sz="0" w:space="0" w:color="auto"/>
      </w:divBdr>
      <w:divsChild>
        <w:div w:id="1177429307">
          <w:marLeft w:val="0"/>
          <w:marRight w:val="0"/>
          <w:marTop w:val="0"/>
          <w:marBottom w:val="0"/>
          <w:divBdr>
            <w:top w:val="none" w:sz="0" w:space="0" w:color="auto"/>
            <w:left w:val="none" w:sz="0" w:space="0" w:color="auto"/>
            <w:bottom w:val="none" w:sz="0" w:space="0" w:color="auto"/>
            <w:right w:val="none" w:sz="0" w:space="0" w:color="auto"/>
          </w:divBdr>
          <w:divsChild>
            <w:div w:id="1172378974">
              <w:marLeft w:val="0"/>
              <w:marRight w:val="0"/>
              <w:marTop w:val="0"/>
              <w:marBottom w:val="0"/>
              <w:divBdr>
                <w:top w:val="none" w:sz="0" w:space="0" w:color="auto"/>
                <w:left w:val="none" w:sz="0" w:space="0" w:color="auto"/>
                <w:bottom w:val="none" w:sz="0" w:space="0" w:color="auto"/>
                <w:right w:val="none" w:sz="0" w:space="0" w:color="auto"/>
              </w:divBdr>
            </w:div>
          </w:divsChild>
        </w:div>
        <w:div w:id="1454250118">
          <w:marLeft w:val="0"/>
          <w:marRight w:val="0"/>
          <w:marTop w:val="0"/>
          <w:marBottom w:val="0"/>
          <w:divBdr>
            <w:top w:val="none" w:sz="0" w:space="0" w:color="auto"/>
            <w:left w:val="none" w:sz="0" w:space="0" w:color="auto"/>
            <w:bottom w:val="none" w:sz="0" w:space="0" w:color="auto"/>
            <w:right w:val="none" w:sz="0" w:space="0" w:color="auto"/>
          </w:divBdr>
          <w:divsChild>
            <w:div w:id="1138186198">
              <w:marLeft w:val="0"/>
              <w:marRight w:val="0"/>
              <w:marTop w:val="0"/>
              <w:marBottom w:val="0"/>
              <w:divBdr>
                <w:top w:val="none" w:sz="0" w:space="0" w:color="auto"/>
                <w:left w:val="none" w:sz="0" w:space="0" w:color="auto"/>
                <w:bottom w:val="none" w:sz="0" w:space="0" w:color="auto"/>
                <w:right w:val="none" w:sz="0" w:space="0" w:color="auto"/>
              </w:divBdr>
              <w:divsChild>
                <w:div w:id="1373381696">
                  <w:marLeft w:val="0"/>
                  <w:marRight w:val="0"/>
                  <w:marTop w:val="0"/>
                  <w:marBottom w:val="0"/>
                  <w:divBdr>
                    <w:top w:val="none" w:sz="0" w:space="0" w:color="auto"/>
                    <w:left w:val="none" w:sz="0" w:space="0" w:color="auto"/>
                    <w:bottom w:val="none" w:sz="0" w:space="0" w:color="auto"/>
                    <w:right w:val="none" w:sz="0" w:space="0" w:color="auto"/>
                  </w:divBdr>
                  <w:divsChild>
                    <w:div w:id="1511292242">
                      <w:marLeft w:val="0"/>
                      <w:marRight w:val="0"/>
                      <w:marTop w:val="0"/>
                      <w:marBottom w:val="0"/>
                      <w:divBdr>
                        <w:top w:val="none" w:sz="0" w:space="0" w:color="auto"/>
                        <w:left w:val="none" w:sz="0" w:space="0" w:color="auto"/>
                        <w:bottom w:val="none" w:sz="0" w:space="0" w:color="auto"/>
                        <w:right w:val="none" w:sz="0" w:space="0" w:color="auto"/>
                      </w:divBdr>
                    </w:div>
                  </w:divsChild>
                </w:div>
                <w:div w:id="1754429880">
                  <w:marLeft w:val="0"/>
                  <w:marRight w:val="0"/>
                  <w:marTop w:val="0"/>
                  <w:marBottom w:val="0"/>
                  <w:divBdr>
                    <w:top w:val="none" w:sz="0" w:space="0" w:color="auto"/>
                    <w:left w:val="none" w:sz="0" w:space="0" w:color="auto"/>
                    <w:bottom w:val="none" w:sz="0" w:space="0" w:color="auto"/>
                    <w:right w:val="none" w:sz="0" w:space="0" w:color="auto"/>
                  </w:divBdr>
                  <w:divsChild>
                    <w:div w:id="12964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658381">
      <w:bodyDiv w:val="1"/>
      <w:marLeft w:val="0"/>
      <w:marRight w:val="0"/>
      <w:marTop w:val="0"/>
      <w:marBottom w:val="0"/>
      <w:divBdr>
        <w:top w:val="none" w:sz="0" w:space="0" w:color="auto"/>
        <w:left w:val="none" w:sz="0" w:space="0" w:color="auto"/>
        <w:bottom w:val="none" w:sz="0" w:space="0" w:color="auto"/>
        <w:right w:val="none" w:sz="0" w:space="0" w:color="auto"/>
      </w:divBdr>
    </w:div>
    <w:div w:id="1495293386">
      <w:bodyDiv w:val="1"/>
      <w:marLeft w:val="0"/>
      <w:marRight w:val="0"/>
      <w:marTop w:val="0"/>
      <w:marBottom w:val="0"/>
      <w:divBdr>
        <w:top w:val="none" w:sz="0" w:space="0" w:color="auto"/>
        <w:left w:val="none" w:sz="0" w:space="0" w:color="auto"/>
        <w:bottom w:val="none" w:sz="0" w:space="0" w:color="auto"/>
        <w:right w:val="none" w:sz="0" w:space="0" w:color="auto"/>
      </w:divBdr>
    </w:div>
    <w:div w:id="1545558273">
      <w:bodyDiv w:val="1"/>
      <w:marLeft w:val="0"/>
      <w:marRight w:val="0"/>
      <w:marTop w:val="0"/>
      <w:marBottom w:val="0"/>
      <w:divBdr>
        <w:top w:val="none" w:sz="0" w:space="0" w:color="auto"/>
        <w:left w:val="none" w:sz="0" w:space="0" w:color="auto"/>
        <w:bottom w:val="none" w:sz="0" w:space="0" w:color="auto"/>
        <w:right w:val="none" w:sz="0" w:space="0" w:color="auto"/>
      </w:divBdr>
      <w:divsChild>
        <w:div w:id="354619240">
          <w:marLeft w:val="418"/>
          <w:marRight w:val="0"/>
          <w:marTop w:val="96"/>
          <w:marBottom w:val="0"/>
          <w:divBdr>
            <w:top w:val="none" w:sz="0" w:space="0" w:color="auto"/>
            <w:left w:val="none" w:sz="0" w:space="0" w:color="auto"/>
            <w:bottom w:val="none" w:sz="0" w:space="0" w:color="auto"/>
            <w:right w:val="none" w:sz="0" w:space="0" w:color="auto"/>
          </w:divBdr>
        </w:div>
        <w:div w:id="251427149">
          <w:marLeft w:val="850"/>
          <w:marRight w:val="0"/>
          <w:marTop w:val="96"/>
          <w:marBottom w:val="0"/>
          <w:divBdr>
            <w:top w:val="none" w:sz="0" w:space="0" w:color="auto"/>
            <w:left w:val="none" w:sz="0" w:space="0" w:color="auto"/>
            <w:bottom w:val="none" w:sz="0" w:space="0" w:color="auto"/>
            <w:right w:val="none" w:sz="0" w:space="0" w:color="auto"/>
          </w:divBdr>
        </w:div>
        <w:div w:id="1759212491">
          <w:marLeft w:val="850"/>
          <w:marRight w:val="0"/>
          <w:marTop w:val="96"/>
          <w:marBottom w:val="0"/>
          <w:divBdr>
            <w:top w:val="none" w:sz="0" w:space="0" w:color="auto"/>
            <w:left w:val="none" w:sz="0" w:space="0" w:color="auto"/>
            <w:bottom w:val="none" w:sz="0" w:space="0" w:color="auto"/>
            <w:right w:val="none" w:sz="0" w:space="0" w:color="auto"/>
          </w:divBdr>
        </w:div>
        <w:div w:id="988630883">
          <w:marLeft w:val="850"/>
          <w:marRight w:val="0"/>
          <w:marTop w:val="96"/>
          <w:marBottom w:val="0"/>
          <w:divBdr>
            <w:top w:val="none" w:sz="0" w:space="0" w:color="auto"/>
            <w:left w:val="none" w:sz="0" w:space="0" w:color="auto"/>
            <w:bottom w:val="none" w:sz="0" w:space="0" w:color="auto"/>
            <w:right w:val="none" w:sz="0" w:space="0" w:color="auto"/>
          </w:divBdr>
        </w:div>
        <w:div w:id="1774978793">
          <w:marLeft w:val="850"/>
          <w:marRight w:val="0"/>
          <w:marTop w:val="96"/>
          <w:marBottom w:val="0"/>
          <w:divBdr>
            <w:top w:val="none" w:sz="0" w:space="0" w:color="auto"/>
            <w:left w:val="none" w:sz="0" w:space="0" w:color="auto"/>
            <w:bottom w:val="none" w:sz="0" w:space="0" w:color="auto"/>
            <w:right w:val="none" w:sz="0" w:space="0" w:color="auto"/>
          </w:divBdr>
        </w:div>
        <w:div w:id="1922447093">
          <w:marLeft w:val="850"/>
          <w:marRight w:val="0"/>
          <w:marTop w:val="96"/>
          <w:marBottom w:val="0"/>
          <w:divBdr>
            <w:top w:val="none" w:sz="0" w:space="0" w:color="auto"/>
            <w:left w:val="none" w:sz="0" w:space="0" w:color="auto"/>
            <w:bottom w:val="none" w:sz="0" w:space="0" w:color="auto"/>
            <w:right w:val="none" w:sz="0" w:space="0" w:color="auto"/>
          </w:divBdr>
        </w:div>
      </w:divsChild>
    </w:div>
    <w:div w:id="1578395182">
      <w:bodyDiv w:val="1"/>
      <w:marLeft w:val="0"/>
      <w:marRight w:val="0"/>
      <w:marTop w:val="0"/>
      <w:marBottom w:val="0"/>
      <w:divBdr>
        <w:top w:val="none" w:sz="0" w:space="0" w:color="auto"/>
        <w:left w:val="none" w:sz="0" w:space="0" w:color="auto"/>
        <w:bottom w:val="none" w:sz="0" w:space="0" w:color="auto"/>
        <w:right w:val="none" w:sz="0" w:space="0" w:color="auto"/>
      </w:divBdr>
    </w:div>
    <w:div w:id="1588540962">
      <w:bodyDiv w:val="1"/>
      <w:marLeft w:val="0"/>
      <w:marRight w:val="0"/>
      <w:marTop w:val="0"/>
      <w:marBottom w:val="0"/>
      <w:divBdr>
        <w:top w:val="none" w:sz="0" w:space="0" w:color="auto"/>
        <w:left w:val="none" w:sz="0" w:space="0" w:color="auto"/>
        <w:bottom w:val="none" w:sz="0" w:space="0" w:color="auto"/>
        <w:right w:val="none" w:sz="0" w:space="0" w:color="auto"/>
      </w:divBdr>
    </w:div>
    <w:div w:id="1624387584">
      <w:bodyDiv w:val="1"/>
      <w:marLeft w:val="0"/>
      <w:marRight w:val="0"/>
      <w:marTop w:val="0"/>
      <w:marBottom w:val="0"/>
      <w:divBdr>
        <w:top w:val="none" w:sz="0" w:space="0" w:color="auto"/>
        <w:left w:val="none" w:sz="0" w:space="0" w:color="auto"/>
        <w:bottom w:val="none" w:sz="0" w:space="0" w:color="auto"/>
        <w:right w:val="none" w:sz="0" w:space="0" w:color="auto"/>
      </w:divBdr>
      <w:divsChild>
        <w:div w:id="1627858915">
          <w:marLeft w:val="547"/>
          <w:marRight w:val="0"/>
          <w:marTop w:val="0"/>
          <w:marBottom w:val="0"/>
          <w:divBdr>
            <w:top w:val="none" w:sz="0" w:space="0" w:color="auto"/>
            <w:left w:val="none" w:sz="0" w:space="0" w:color="auto"/>
            <w:bottom w:val="none" w:sz="0" w:space="0" w:color="auto"/>
            <w:right w:val="none" w:sz="0" w:space="0" w:color="auto"/>
          </w:divBdr>
        </w:div>
        <w:div w:id="1151093968">
          <w:marLeft w:val="547"/>
          <w:marRight w:val="0"/>
          <w:marTop w:val="0"/>
          <w:marBottom w:val="0"/>
          <w:divBdr>
            <w:top w:val="none" w:sz="0" w:space="0" w:color="auto"/>
            <w:left w:val="none" w:sz="0" w:space="0" w:color="auto"/>
            <w:bottom w:val="none" w:sz="0" w:space="0" w:color="auto"/>
            <w:right w:val="none" w:sz="0" w:space="0" w:color="auto"/>
          </w:divBdr>
        </w:div>
      </w:divsChild>
    </w:div>
    <w:div w:id="1634560127">
      <w:bodyDiv w:val="1"/>
      <w:marLeft w:val="0"/>
      <w:marRight w:val="0"/>
      <w:marTop w:val="0"/>
      <w:marBottom w:val="0"/>
      <w:divBdr>
        <w:top w:val="none" w:sz="0" w:space="0" w:color="auto"/>
        <w:left w:val="none" w:sz="0" w:space="0" w:color="auto"/>
        <w:bottom w:val="none" w:sz="0" w:space="0" w:color="auto"/>
        <w:right w:val="none" w:sz="0" w:space="0" w:color="auto"/>
      </w:divBdr>
      <w:divsChild>
        <w:div w:id="525631360">
          <w:marLeft w:val="418"/>
          <w:marRight w:val="0"/>
          <w:marTop w:val="96"/>
          <w:marBottom w:val="0"/>
          <w:divBdr>
            <w:top w:val="none" w:sz="0" w:space="0" w:color="auto"/>
            <w:left w:val="none" w:sz="0" w:space="0" w:color="auto"/>
            <w:bottom w:val="none" w:sz="0" w:space="0" w:color="auto"/>
            <w:right w:val="none" w:sz="0" w:space="0" w:color="auto"/>
          </w:divBdr>
        </w:div>
        <w:div w:id="989212229">
          <w:marLeft w:val="418"/>
          <w:marRight w:val="0"/>
          <w:marTop w:val="96"/>
          <w:marBottom w:val="0"/>
          <w:divBdr>
            <w:top w:val="none" w:sz="0" w:space="0" w:color="auto"/>
            <w:left w:val="none" w:sz="0" w:space="0" w:color="auto"/>
            <w:bottom w:val="none" w:sz="0" w:space="0" w:color="auto"/>
            <w:right w:val="none" w:sz="0" w:space="0" w:color="auto"/>
          </w:divBdr>
        </w:div>
        <w:div w:id="1427001292">
          <w:marLeft w:val="418"/>
          <w:marRight w:val="0"/>
          <w:marTop w:val="96"/>
          <w:marBottom w:val="0"/>
          <w:divBdr>
            <w:top w:val="none" w:sz="0" w:space="0" w:color="auto"/>
            <w:left w:val="none" w:sz="0" w:space="0" w:color="auto"/>
            <w:bottom w:val="none" w:sz="0" w:space="0" w:color="auto"/>
            <w:right w:val="none" w:sz="0" w:space="0" w:color="auto"/>
          </w:divBdr>
        </w:div>
      </w:divsChild>
    </w:div>
    <w:div w:id="1655331646">
      <w:bodyDiv w:val="1"/>
      <w:marLeft w:val="0"/>
      <w:marRight w:val="0"/>
      <w:marTop w:val="0"/>
      <w:marBottom w:val="0"/>
      <w:divBdr>
        <w:top w:val="none" w:sz="0" w:space="0" w:color="auto"/>
        <w:left w:val="none" w:sz="0" w:space="0" w:color="auto"/>
        <w:bottom w:val="none" w:sz="0" w:space="0" w:color="auto"/>
        <w:right w:val="none" w:sz="0" w:space="0" w:color="auto"/>
      </w:divBdr>
    </w:div>
    <w:div w:id="1700469770">
      <w:bodyDiv w:val="1"/>
      <w:marLeft w:val="0"/>
      <w:marRight w:val="0"/>
      <w:marTop w:val="0"/>
      <w:marBottom w:val="0"/>
      <w:divBdr>
        <w:top w:val="none" w:sz="0" w:space="0" w:color="auto"/>
        <w:left w:val="none" w:sz="0" w:space="0" w:color="auto"/>
        <w:bottom w:val="none" w:sz="0" w:space="0" w:color="auto"/>
        <w:right w:val="none" w:sz="0" w:space="0" w:color="auto"/>
      </w:divBdr>
    </w:div>
    <w:div w:id="1787117686">
      <w:bodyDiv w:val="1"/>
      <w:marLeft w:val="0"/>
      <w:marRight w:val="0"/>
      <w:marTop w:val="0"/>
      <w:marBottom w:val="0"/>
      <w:divBdr>
        <w:top w:val="none" w:sz="0" w:space="0" w:color="auto"/>
        <w:left w:val="none" w:sz="0" w:space="0" w:color="auto"/>
        <w:bottom w:val="none" w:sz="0" w:space="0" w:color="auto"/>
        <w:right w:val="none" w:sz="0" w:space="0" w:color="auto"/>
      </w:divBdr>
    </w:div>
    <w:div w:id="1898471473">
      <w:bodyDiv w:val="1"/>
      <w:marLeft w:val="0"/>
      <w:marRight w:val="0"/>
      <w:marTop w:val="0"/>
      <w:marBottom w:val="0"/>
      <w:divBdr>
        <w:top w:val="none" w:sz="0" w:space="0" w:color="auto"/>
        <w:left w:val="none" w:sz="0" w:space="0" w:color="auto"/>
        <w:bottom w:val="none" w:sz="0" w:space="0" w:color="auto"/>
        <w:right w:val="none" w:sz="0" w:space="0" w:color="auto"/>
      </w:divBdr>
      <w:divsChild>
        <w:div w:id="1192761931">
          <w:marLeft w:val="547"/>
          <w:marRight w:val="0"/>
          <w:marTop w:val="0"/>
          <w:marBottom w:val="120"/>
          <w:divBdr>
            <w:top w:val="none" w:sz="0" w:space="0" w:color="auto"/>
            <w:left w:val="none" w:sz="0" w:space="0" w:color="auto"/>
            <w:bottom w:val="none" w:sz="0" w:space="0" w:color="auto"/>
            <w:right w:val="none" w:sz="0" w:space="0" w:color="auto"/>
          </w:divBdr>
        </w:div>
        <w:div w:id="1367676952">
          <w:marLeft w:val="547"/>
          <w:marRight w:val="0"/>
          <w:marTop w:val="0"/>
          <w:marBottom w:val="120"/>
          <w:divBdr>
            <w:top w:val="none" w:sz="0" w:space="0" w:color="auto"/>
            <w:left w:val="none" w:sz="0" w:space="0" w:color="auto"/>
            <w:bottom w:val="none" w:sz="0" w:space="0" w:color="auto"/>
            <w:right w:val="none" w:sz="0" w:space="0" w:color="auto"/>
          </w:divBdr>
        </w:div>
      </w:divsChild>
    </w:div>
    <w:div w:id="1917787237">
      <w:bodyDiv w:val="1"/>
      <w:marLeft w:val="0"/>
      <w:marRight w:val="0"/>
      <w:marTop w:val="0"/>
      <w:marBottom w:val="0"/>
      <w:divBdr>
        <w:top w:val="none" w:sz="0" w:space="0" w:color="auto"/>
        <w:left w:val="none" w:sz="0" w:space="0" w:color="auto"/>
        <w:bottom w:val="none" w:sz="0" w:space="0" w:color="auto"/>
        <w:right w:val="none" w:sz="0" w:space="0" w:color="auto"/>
      </w:divBdr>
    </w:div>
    <w:div w:id="1983001919">
      <w:bodyDiv w:val="1"/>
      <w:marLeft w:val="0"/>
      <w:marRight w:val="0"/>
      <w:marTop w:val="0"/>
      <w:marBottom w:val="0"/>
      <w:divBdr>
        <w:top w:val="none" w:sz="0" w:space="0" w:color="auto"/>
        <w:left w:val="none" w:sz="0" w:space="0" w:color="auto"/>
        <w:bottom w:val="none" w:sz="0" w:space="0" w:color="auto"/>
        <w:right w:val="none" w:sz="0" w:space="0" w:color="auto"/>
      </w:divBdr>
      <w:divsChild>
        <w:div w:id="1669602139">
          <w:marLeft w:val="403"/>
          <w:marRight w:val="0"/>
          <w:marTop w:val="0"/>
          <w:marBottom w:val="72"/>
          <w:divBdr>
            <w:top w:val="none" w:sz="0" w:space="0" w:color="auto"/>
            <w:left w:val="none" w:sz="0" w:space="0" w:color="auto"/>
            <w:bottom w:val="none" w:sz="0" w:space="0" w:color="auto"/>
            <w:right w:val="none" w:sz="0" w:space="0" w:color="auto"/>
          </w:divBdr>
        </w:div>
      </w:divsChild>
    </w:div>
    <w:div w:id="2046713426">
      <w:bodyDiv w:val="1"/>
      <w:marLeft w:val="0"/>
      <w:marRight w:val="0"/>
      <w:marTop w:val="0"/>
      <w:marBottom w:val="0"/>
      <w:divBdr>
        <w:top w:val="none" w:sz="0" w:space="0" w:color="auto"/>
        <w:left w:val="none" w:sz="0" w:space="0" w:color="auto"/>
        <w:bottom w:val="none" w:sz="0" w:space="0" w:color="auto"/>
        <w:right w:val="none" w:sz="0" w:space="0" w:color="auto"/>
      </w:divBdr>
    </w:div>
    <w:div w:id="2048675675">
      <w:bodyDiv w:val="1"/>
      <w:marLeft w:val="0"/>
      <w:marRight w:val="0"/>
      <w:marTop w:val="0"/>
      <w:marBottom w:val="0"/>
      <w:divBdr>
        <w:top w:val="none" w:sz="0" w:space="0" w:color="auto"/>
        <w:left w:val="none" w:sz="0" w:space="0" w:color="auto"/>
        <w:bottom w:val="none" w:sz="0" w:space="0" w:color="auto"/>
        <w:right w:val="none" w:sz="0" w:space="0" w:color="auto"/>
      </w:divBdr>
    </w:div>
    <w:div w:id="207022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kultus.hessen.de/ueber-uns/veroeffentlichungen/amtsblatt"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omments" Target="comments.xml"/><Relationship Id="rId26" Type="http://schemas.openxmlformats.org/officeDocument/2006/relationships/image" Target="media/image10.png"/><Relationship Id="rId39" Type="http://schemas.openxmlformats.org/officeDocument/2006/relationships/image" Target="media/image21.png"/><Relationship Id="rId21" Type="http://schemas.microsoft.com/office/2018/08/relationships/commentsExtensible" Target="commentsExtensible.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yperlink" Target="mailto:Abschlussstatistik@kultus.hessen.de" TargetMode="External"/><Relationship Id="rId55" Type="http://schemas.openxmlformats.org/officeDocument/2006/relationships/image" Target="media/image3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digitale-schule.hessen.de/digitale-infrastruktur-und-verwaltung/e-mail-adressen-fuer-lehrkraefte/Kontakt-zum-E-Mail-Support" TargetMode="External"/><Relationship Id="rId11" Type="http://schemas.openxmlformats.org/officeDocument/2006/relationships/image" Target="media/image4.png"/><Relationship Id="rId24" Type="http://schemas.openxmlformats.org/officeDocument/2006/relationships/hyperlink" Target="https://digitale-schule.hessen.de/digitale-infrastruktur-und-verwaltung/lehrer-und-schuelerdatenbank-lusd/fortbildungen-zur-lusd"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mailto:Abschlussstatistik@kultus.hessen.de" TargetMode="External"/><Relationship Id="rId58" Type="http://schemas.openxmlformats.org/officeDocument/2006/relationships/footer" Target="footer4.xml"/><Relationship Id="rId5" Type="http://schemas.openxmlformats.org/officeDocument/2006/relationships/numbering" Target="numbering.xml"/><Relationship Id="rId61" Type="http://schemas.openxmlformats.org/officeDocument/2006/relationships/theme" Target="theme/theme1.xml"/><Relationship Id="rId1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hyperlink" Target="https://lusdinfo.hessen.de"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3.png"/><Relationship Id="rId8" Type="http://schemas.openxmlformats.org/officeDocument/2006/relationships/webSettings" Target="webSettings.xml"/><Relationship Id="rId51" Type="http://schemas.openxmlformats.org/officeDocument/2006/relationships/hyperlink" Target="https://schulehessen.de/LUSD-Anleitungen/Leistungserfassung%20und%20Zeugnisse/Handbuch%20Abitur.pdf" TargetMode="External"/><Relationship Id="rId3" Type="http://schemas.openxmlformats.org/officeDocument/2006/relationships/customXml" Target="../customXml/item3.xml"/><Relationship Id="rId12" Type="http://schemas.openxmlformats.org/officeDocument/2006/relationships/image" Target="media/image5.svg"/><Relationship Id="rId17" Type="http://schemas.openxmlformats.org/officeDocument/2006/relationships/hyperlink" Target="https://kultus.hessen.de/ueber-uns/veroeffentlichungen/amtsblatt" TargetMode="External"/><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fontTable" Target="fontTable.xml"/><Relationship Id="rId20" Type="http://schemas.microsoft.com/office/2016/09/relationships/commentsIds" Target="commentsIds.xml"/><Relationship Id="rId41" Type="http://schemas.openxmlformats.org/officeDocument/2006/relationships/image" Target="media/image23.png"/><Relationship Id="rId54"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1.jpeg"/><Relationship Id="rId36" Type="http://schemas.openxmlformats.org/officeDocument/2006/relationships/image" Target="media/image18.png"/><Relationship Id="rId49" Type="http://schemas.openxmlformats.org/officeDocument/2006/relationships/hyperlink" Target="mailto:Abschlussstatistik@kultus.hessen.de" TargetMode="External"/><Relationship Id="rId57" Type="http://schemas.openxmlformats.org/officeDocument/2006/relationships/image" Target="media/image34.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hyperlink" Target="mailto:Abschlussstatistik@kultus.hessen.de"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projekte3.intern.hessen.de/its/E-Gov-Projekte/VuADok/bergreifende%20Dokumentation/Vorlage_Anleitungen%20lang_neuesCD.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kumententyp xmlns="ea0b144b-79d0-4cc1-ab15-887d44aa58be">Anleitung</Dokumententyp>
    <Geltungsbereich xmlns="03c2e9ef-9210-4d41-bc49-ec83aa29eb68">Anwender-Dokumentation</Geltungsbereich>
    <Kurzbeschreibung_x0020_Inhalt xmlns="03c2e9ef-9210-4d41-bc49-ec83aa29eb68" xsi:nil="true"/>
    <Datum_x0020_ver_x00f6_ffentlichte_x0020_Verion xmlns="03c2e9ef-9210-4d41-bc49-ec83aa29eb68">2026-04-07T22:00:00+00:00</Datum_x0020_ver_x00f6_ffentlichte_x0020_Verion>
    <Fundstelle_x0020_Domea xmlns="03c2e9ef-9210-4d41-bc49-ec83aa29eb68" xsi:nil="true"/>
    <zust_x00e4_ndiges_x0020_Sachgebiet xmlns="03c2e9ef-9210-4d41-bc49-ec83aa29eb68">SG 1</zust_x00e4_ndiges_x0020_Sachgebiet>
    <T048_ID xmlns="03c2e9ef-9210-4d41-bc49-ec83aa29eb68" xsi:nil="true"/>
    <Redaktionelle_x0020_QS1 xmlns="03c2e9ef-9210-4d41-bc49-ec83aa29eb68">
      <UserInfo>
        <DisplayName/>
        <AccountId xsi:nil="true"/>
        <AccountType/>
      </UserInfo>
    </Redaktionelle_x0020_QS1>
    <Fachliche_x0020_QS xmlns="03c2e9ef-9210-4d41-bc49-ec83aa29eb68">
      <UserInfo>
        <DisplayName>Richter, Alexander (HMKB)</DisplayName>
        <AccountId>115</AccountId>
        <AccountType/>
      </UserInfo>
    </Fachliche_x0020_QS>
    <Freigabe_x0020_verantwortlich xmlns="03c2e9ef-9210-4d41-bc49-ec83aa29eb68">
      <UserInfo>
        <DisplayName/>
        <AccountId xsi:nil="true"/>
        <AccountType/>
      </UserInfo>
    </Freigabe_x0020_verantwortlich>
    <Abh_x00e4_ngige_x0020_Anwendung xmlns="03c2e9ef-9210-4d41-bc49-ec83aa29eb68">LUSD</Abh_x00e4_ngige_x0020_Anwendung>
    <Fachlich_x0020_verantwortlich xmlns="03c2e9ef-9210-4d41-bc49-ec83aa29eb68">
      <UserInfo>
        <DisplayName>Gößmann, Dr. Matthias (HMKB)</DisplayName>
        <AccountId>71</AccountId>
        <AccountType/>
      </UserInfo>
    </Fachlich_x0020_verantwortlich>
    <Betreff xmlns="03c2e9ef-9210-4d41-bc49-ec83aa29eb68">Abschlüsse</Betreff>
    <F_x00e4_lligkeit_x0020_aktueller_x0020_Status xmlns="03c2e9ef-9210-4d41-bc49-ec83aa29eb68" xsi:nil="true"/>
    <Ersteller_x002f__x00c4_nderer_x003a_ xmlns="03c2e9ef-9210-4d41-bc49-ec83aa29eb68">
      <UserInfo>
        <DisplayName/>
        <AccountId xsi:nil="true"/>
        <AccountType/>
      </UserInfo>
    </Ersteller_x002f__x00c4_nderer_x003a_>
    <Dokumentenklasse xmlns="03c2e9ef-9210-4d41-bc49-ec83aa29eb68">öffentlich</Dokumentenklasse>
    <Release xmlns="03c2e9ef-9210-4d41-bc49-ec83aa29eb68" xsi:nil="true"/>
    <Link_x0020_zum_x0020_Ver_x00f6_ffentlichungsort xmlns="03c2e9ef-9210-4d41-bc49-ec83aa29eb68">
      <Url>https://schulehessen.de/LUSD-Anleitungen/Leistungserfassung%20und%20Zeugnisse/Abschlüsse%20und%20ihre%20Erfassung.pdf</Url>
      <Description>https://schulehessen.de/LUSD-Anleitungen/Leistungserfassung%20und%20Zeugnisse/Abschl%C3%BCsse%20und%20ihre%20Erfassung.pdf</Description>
    </Link_x0020_zum_x0020_Ver_x00f6_ffentlichungsort>
    <Aktueller_x0020_Status xmlns="03c2e9ef-9210-4d41-bc49-ec83aa29eb68">veröffentlicht</Aktueller_x0020_Status>
    <Wiedervorlage_x0020_am_x003a_ xmlns="03c2e9ef-9210-4d41-bc49-ec83aa29eb68" xsi:nil="true"/>
    <Kommentar xmlns="03c2e9ef-9210-4d41-bc49-ec83aa29eb68">Überarbeitete Version nach Rückmeldung von Herrn Richter. Zusätzlich neue Vorlage hinterlegt. </Kommentar>
    <Orte_x0020_der_x0020_Ver_x00f6_ffentlichung xmlns="03c2e9ef-9210-4d41-bc49-ec83aa29eb68">
      <Value>Schule Hessen LUSD Anleitungen (Webspace)</Value>
    </Orte_x0020_der_x0020_Ver_x00f6_ffentlichung>
    <Zust_x002e__x0020_Sachgebiet_x0020_ab_x0020_Jan_x002e__x0020_2025 xmlns="03c2e9ef-9210-4d41-bc49-ec83aa29eb68">SG 1.2</Zust_x002e__x0020_Sachgebiet_x0020_ab_x0020_Jan_x002e__x0020_2025>
    <Themenfeld xmlns="03c2e9ef-9210-4d41-bc49-ec83aa29eb68">Berechtigungen</Themenfeld>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D1FA02-DA79-4232-9DB7-9591A16738F9}">
  <ds:schemaRefs>
    <ds:schemaRef ds:uri="http://schemas.microsoft.com/sharepoint/v3/contenttype/forms"/>
  </ds:schemaRefs>
</ds:datastoreItem>
</file>

<file path=customXml/itemProps2.xml><?xml version="1.0" encoding="utf-8"?>
<ds:datastoreItem xmlns:ds="http://schemas.openxmlformats.org/officeDocument/2006/customXml" ds:itemID="{67FCC002-C349-4314-AF96-7A7AC31746DE}"/>
</file>

<file path=customXml/itemProps3.xml><?xml version="1.0" encoding="utf-8"?>
<ds:datastoreItem xmlns:ds="http://schemas.openxmlformats.org/officeDocument/2006/customXml" ds:itemID="{0E16ED29-8547-4860-885C-50A72E1EB120}">
  <ds:schemaRefs>
    <ds:schemaRef ds:uri="http://purl.org/dc/elements/1.1/"/>
    <ds:schemaRef ds:uri="http://purl.org/dc/dcmitype/"/>
    <ds:schemaRef ds:uri="http://schemas.microsoft.com/office/2006/metadata/properties"/>
    <ds:schemaRef ds:uri="http://schemas.microsoft.com/office/2006/documentManagement/types"/>
    <ds:schemaRef ds:uri="8637de2c-6bc0-411d-bf65-aa36b7f9c66d"/>
    <ds:schemaRef ds:uri="http://www.w3.org/XML/1998/namespace"/>
    <ds:schemaRef ds:uri="http://purl.org/dc/terms/"/>
    <ds:schemaRef ds:uri="http://schemas.microsoft.com/office/infopath/2007/PartnerControls"/>
    <ds:schemaRef ds:uri="http://schemas.openxmlformats.org/package/2006/metadata/core-properties"/>
    <ds:schemaRef ds:uri="03c2e9ef-9210-4d41-bc49-ec83aa29eb68"/>
    <ds:schemaRef ds:uri="ea0b144b-79d0-4cc1-ab15-887d44aa58be"/>
  </ds:schemaRefs>
</ds:datastoreItem>
</file>

<file path=customXml/itemProps4.xml><?xml version="1.0" encoding="utf-8"?>
<ds:datastoreItem xmlns:ds="http://schemas.openxmlformats.org/officeDocument/2006/customXml" ds:itemID="{2CDDEE9D-B9D0-4F36-AF71-26B865774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Vorlage_Anleitungen%20lang_neuesCD.dotx</Template>
  <TotalTime>0</TotalTime>
  <Pages>46</Pages>
  <Words>8111</Words>
  <Characters>52641</Characters>
  <Application>Microsoft Office Word</Application>
  <DocSecurity>0</DocSecurity>
  <Lines>1698</Lines>
  <Paragraphs>1168</Paragraphs>
  <ScaleCrop>false</ScaleCrop>
  <HeadingPairs>
    <vt:vector size="2" baseType="variant">
      <vt:variant>
        <vt:lpstr>Titel</vt:lpstr>
      </vt:variant>
      <vt:variant>
        <vt:i4>1</vt:i4>
      </vt:variant>
    </vt:vector>
  </HeadingPairs>
  <TitlesOfParts>
    <vt:vector size="1" baseType="lpstr">
      <vt:lpstr>Abschlüsse und ihre Erfassung in LUSD</vt:lpstr>
    </vt:vector>
  </TitlesOfParts>
  <Company>Land Hessen</Company>
  <LinksUpToDate>false</LinksUpToDate>
  <CharactersWithSpaces>59584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Abschlüsse und ihre Erfassung in LUSD</dc:title>
  <dc:creator>Reimann-Luckas, Brunhilde (HKM)</dc:creator>
  <cp:lastModifiedBy>Minde, Veronika (HMKB)</cp:lastModifiedBy>
  <cp:revision>60</cp:revision>
  <cp:lastPrinted>2025-06-12T07:02:00Z</cp:lastPrinted>
  <dcterms:created xsi:type="dcterms:W3CDTF">2024-03-05T14:49:00Z</dcterms:created>
  <dcterms:modified xsi:type="dcterms:W3CDTF">2026-04-08T07:06:00Z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_DocHome">
    <vt:i4>1625800649</vt:i4>
  </property>
  <property fmtid="{D5CDD505-2E9C-101B-9397-08002B2CF9AE}" pid="4" name="RoutingRuleDescription">
    <vt:lpwstr>Vorlage für Anleitungen über 5 Seiten.</vt:lpwstr>
  </property>
</Properties>
</file>