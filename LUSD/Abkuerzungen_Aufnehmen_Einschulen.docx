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829CE" w14:textId="17317B2B" w:rsidR="00625724" w:rsidRDefault="00FA1D3D" w:rsidP="000048C6">
      <w:pPr>
        <w:pStyle w:val="LDTextinhalt"/>
      </w:pPr>
      <w:r w:rsidRPr="007A0CF5">
        <w:rPr>
          <w:rFonts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D985DA" wp14:editId="4BD80CFE">
                <wp:simplePos x="0" y="0"/>
                <wp:positionH relativeFrom="page">
                  <wp:posOffset>784860</wp:posOffset>
                </wp:positionH>
                <wp:positionV relativeFrom="page">
                  <wp:posOffset>1749425</wp:posOffset>
                </wp:positionV>
                <wp:extent cx="6105525" cy="557530"/>
                <wp:effectExtent l="0" t="0" r="9525" b="13970"/>
                <wp:wrapTight wrapText="bothSides">
                  <wp:wrapPolygon edited="0">
                    <wp:start x="0" y="0"/>
                    <wp:lineTo x="0" y="21403"/>
                    <wp:lineTo x="21566" y="21403"/>
                    <wp:lineTo x="21566" y="0"/>
                    <wp:lineTo x="0" y="0"/>
                  </wp:wrapPolygon>
                </wp:wrapTight>
                <wp:docPr id="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68517" w14:textId="3A92829C" w:rsidR="006E09A6" w:rsidRDefault="00FA1D3D" w:rsidP="00625724">
                            <w:pPr>
                              <w:rPr>
                                <w:rFonts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sz w:val="40"/>
                                <w:szCs w:val="40"/>
                              </w:rPr>
                              <w:t>Webseite Aufnehmen/Einschulen - Abkürzungen</w:t>
                            </w:r>
                            <w:r w:rsidR="006E09A6" w:rsidRPr="004C12E9">
                              <w:rPr>
                                <w:rFonts w:cs="Arial"/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D985D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1.8pt;margin-top:137.75pt;width:480.75pt;height:43.9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" filled="f" stroked="f">
                <v:textbox inset="0,0,0,0">
                  <w:txbxContent>
                    <w:p w14:paraId="24168517" w14:textId="3A92829C" w:rsidR="006E09A6" w:rsidRDefault="00FA1D3D" w:rsidP="00625724">
                      <w:pPr>
                        <w:rPr>
                          <w:rFonts w:cs="Arial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sz w:val="40"/>
                          <w:szCs w:val="40"/>
                        </w:rPr>
                        <w:t>Webseite Aufnehmen/Einschulen - Abkürzungen</w:t>
                      </w:r>
                      <w:r w:rsidR="006E09A6" w:rsidRPr="004C12E9">
                        <w:rPr>
                          <w:rFonts w:cs="Arial"/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341497" wp14:editId="604ED897">
                <wp:simplePos x="0" y="0"/>
                <wp:positionH relativeFrom="page">
                  <wp:posOffset>785231</wp:posOffset>
                </wp:positionH>
                <wp:positionV relativeFrom="page">
                  <wp:posOffset>425450</wp:posOffset>
                </wp:positionV>
                <wp:extent cx="4845600" cy="849600"/>
                <wp:effectExtent l="0" t="0" r="12700" b="8255"/>
                <wp:wrapNone/>
                <wp:docPr id="7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600" cy="84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D7C39" w14:textId="77777777" w:rsidR="00FA1D3D" w:rsidRDefault="00FA1D3D" w:rsidP="00FA1D3D">
                            <w:pPr>
                              <w:pStyle w:val="LDTitelseite14pt"/>
                            </w:pPr>
                            <w:r w:rsidRPr="00B86371">
                              <w:t>H</w:t>
                            </w:r>
                            <w:r>
                              <w:t>essisches Kultusministerium</w:t>
                            </w:r>
                          </w:p>
                          <w:p w14:paraId="37B38394" w14:textId="77777777" w:rsidR="00FA1D3D" w:rsidRDefault="00FA1D3D" w:rsidP="00FA1D3D">
                            <w:pPr>
                              <w:pStyle w:val="LDTitelseite14pt"/>
                            </w:pPr>
                          </w:p>
                          <w:p w14:paraId="7CCB9BAE" w14:textId="31E24E70" w:rsidR="00FA1D3D" w:rsidRDefault="00FA1D3D" w:rsidP="00FA1D3D">
                            <w:pPr>
                              <w:pStyle w:val="LDTitelseite14pt"/>
                            </w:pPr>
                            <w:r>
                              <w:t>Referat Z.</w:t>
                            </w:r>
                            <w:r w:rsidR="00456839">
                              <w:t>2</w:t>
                            </w:r>
                          </w:p>
                          <w:p w14:paraId="2A205707" w14:textId="77777777" w:rsidR="00FA1D3D" w:rsidRPr="00B86371" w:rsidRDefault="00FA1D3D" w:rsidP="00FA1D3D">
                            <w:pPr>
                              <w:pStyle w:val="LDTitelseite14pt"/>
                            </w:pPr>
                            <w:r>
                              <w:t>E-Government und Geschäftsprozessmanagement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41497" id="Text Box 12" o:spid="_x0000_s1027" type="#_x0000_t202" style="position:absolute;margin-left:61.85pt;margin-top:33.5pt;width:381.55pt;height:66.9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" filled="f" stroked="f">
                <v:textbox inset="0,0,0,0">
                  <w:txbxContent>
                    <w:p w14:paraId="5F9D7C39" w14:textId="77777777" w:rsidR="00FA1D3D" w:rsidRDefault="00FA1D3D" w:rsidP="00FA1D3D">
                      <w:pPr>
                        <w:pStyle w:val="LDTitelseite14pt"/>
                      </w:pPr>
                      <w:r w:rsidRPr="00B86371">
                        <w:t>H</w:t>
                      </w:r>
                      <w:r>
                        <w:t>essisches Kultusministerium</w:t>
                      </w:r>
                    </w:p>
                    <w:p w14:paraId="37B38394" w14:textId="77777777" w:rsidR="00FA1D3D" w:rsidRDefault="00FA1D3D" w:rsidP="00FA1D3D">
                      <w:pPr>
                        <w:pStyle w:val="LDTitelseite14pt"/>
                      </w:pPr>
                    </w:p>
                    <w:p w14:paraId="7CCB9BAE" w14:textId="31E24E70" w:rsidR="00FA1D3D" w:rsidRDefault="00FA1D3D" w:rsidP="00FA1D3D">
                      <w:pPr>
                        <w:pStyle w:val="LDTitelseite14pt"/>
                      </w:pPr>
                      <w:r>
                        <w:t>Referat Z.</w:t>
                      </w:r>
                      <w:r w:rsidR="00456839">
                        <w:t>2</w:t>
                      </w:r>
                    </w:p>
                    <w:p w14:paraId="2A205707" w14:textId="77777777" w:rsidR="00FA1D3D" w:rsidRPr="00B86371" w:rsidRDefault="00FA1D3D" w:rsidP="00FA1D3D">
                      <w:pPr>
                        <w:pStyle w:val="LDTitelseite14pt"/>
                      </w:pPr>
                      <w:r>
                        <w:t>E-Government und Geschäftsprozessmanagement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9781" w:type="dxa"/>
        <w:tblInd w:w="108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820"/>
        <w:gridCol w:w="3685"/>
      </w:tblGrid>
      <w:tr w:rsidR="00FA1D3D" w:rsidRPr="00661D44" w14:paraId="10AE9810" w14:textId="55D719D2" w:rsidTr="00FA1D3D">
        <w:tc>
          <w:tcPr>
            <w:tcW w:w="12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978A582" w14:textId="38D71A0F" w:rsidR="00FA1D3D" w:rsidRPr="00DA6035" w:rsidRDefault="00FA1D3D" w:rsidP="00FA1D3D">
            <w:pPr>
              <w:rPr>
                <w:rStyle w:val="hervorhebungblau"/>
              </w:rPr>
            </w:pPr>
            <w:r>
              <w:rPr>
                <w:rStyle w:val="hervorhebungblau"/>
              </w:rPr>
              <w:t>Abkürzung</w:t>
            </w:r>
          </w:p>
        </w:tc>
        <w:tc>
          <w:tcPr>
            <w:tcW w:w="482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4725187" w14:textId="36833E02" w:rsidR="00FA1D3D" w:rsidRPr="00DA6035" w:rsidRDefault="00FA1D3D" w:rsidP="00FA1D3D">
            <w:pPr>
              <w:rPr>
                <w:rStyle w:val="hervorhebungblau"/>
              </w:rPr>
            </w:pPr>
            <w:r>
              <w:rPr>
                <w:rStyle w:val="hervorhebungblau"/>
              </w:rPr>
              <w:t>Bedeutung</w:t>
            </w:r>
          </w:p>
        </w:tc>
        <w:tc>
          <w:tcPr>
            <w:tcW w:w="36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806821A" w14:textId="57B355B0" w:rsidR="00FA1D3D" w:rsidRDefault="009574B2" w:rsidP="00C91422">
            <w:pPr>
              <w:rPr>
                <w:rStyle w:val="hervorhebungblau"/>
              </w:rPr>
            </w:pPr>
            <w:r>
              <w:rPr>
                <w:rStyle w:val="hervorhebungblau"/>
              </w:rPr>
              <w:t>Anmerkung</w:t>
            </w:r>
          </w:p>
        </w:tc>
      </w:tr>
      <w:tr w:rsidR="00FA1D3D" w14:paraId="74911108" w14:textId="6CBA001A" w:rsidTr="00FA1D3D">
        <w:tc>
          <w:tcPr>
            <w:tcW w:w="1276" w:type="dxa"/>
            <w:vAlign w:val="center"/>
          </w:tcPr>
          <w:p w14:paraId="150C667F" w14:textId="2B2D9EE6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A</w:t>
            </w:r>
          </w:p>
        </w:tc>
        <w:tc>
          <w:tcPr>
            <w:tcW w:w="4820" w:type="dxa"/>
            <w:vAlign w:val="center"/>
          </w:tcPr>
          <w:p w14:paraId="17C4D0F5" w14:textId="5E28F80F" w:rsidR="00FA1D3D" w:rsidRPr="00A77AAC" w:rsidRDefault="00FA1D3D" w:rsidP="00A97651">
            <w:pPr>
              <w:pStyle w:val="LDTextinhalt"/>
            </w:pPr>
            <w:r>
              <w:t>Aktiver Schüler an der aufrufenden Schule</w:t>
            </w:r>
          </w:p>
        </w:tc>
        <w:tc>
          <w:tcPr>
            <w:tcW w:w="3685" w:type="dxa"/>
          </w:tcPr>
          <w:p w14:paraId="36A2CB6C" w14:textId="22F4677D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  <w:tr w:rsidR="00FA1D3D" w:rsidRPr="00A77AAC" w14:paraId="78D064FA" w14:textId="1E62D051" w:rsidTr="00FA1D3D">
        <w:tc>
          <w:tcPr>
            <w:tcW w:w="1276" w:type="dxa"/>
            <w:vAlign w:val="center"/>
          </w:tcPr>
          <w:p w14:paraId="7C474B6D" w14:textId="62775B85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AH</w:t>
            </w:r>
          </w:p>
        </w:tc>
        <w:tc>
          <w:tcPr>
            <w:tcW w:w="4820" w:type="dxa"/>
            <w:vAlign w:val="center"/>
          </w:tcPr>
          <w:p w14:paraId="5625879D" w14:textId="45976A3B" w:rsidR="00FA1D3D" w:rsidRPr="00A77AAC" w:rsidRDefault="00FA1D3D" w:rsidP="00A97651">
            <w:pPr>
              <w:pStyle w:val="LDTextinhalt"/>
            </w:pPr>
            <w:r>
              <w:t>Aktive</w:t>
            </w:r>
            <w:r w:rsidR="009574B2">
              <w:t>r</w:t>
            </w:r>
            <w:r>
              <w:t xml:space="preserve"> Schüler an einer anderen hessischen Schule</w:t>
            </w:r>
          </w:p>
        </w:tc>
        <w:tc>
          <w:tcPr>
            <w:tcW w:w="3685" w:type="dxa"/>
          </w:tcPr>
          <w:p w14:paraId="4FDE8459" w14:textId="3207847A" w:rsidR="00FA1D3D" w:rsidRPr="004317E1" w:rsidRDefault="00FA1D3D" w:rsidP="00A97651">
            <w:pPr>
              <w:pStyle w:val="LDTextinhalt"/>
              <w:rPr>
                <w:lang w:eastAsia="de-DE"/>
              </w:rPr>
            </w:pPr>
            <w:r>
              <w:t>Die SD-Rechte liegen bei der anderen Schule.</w:t>
            </w:r>
          </w:p>
        </w:tc>
      </w:tr>
      <w:tr w:rsidR="00FA1D3D" w:rsidRPr="003473C5" w14:paraId="40BF4423" w14:textId="26882AC4" w:rsidTr="00FA1D3D">
        <w:tc>
          <w:tcPr>
            <w:tcW w:w="1276" w:type="dxa"/>
          </w:tcPr>
          <w:p w14:paraId="6DBECDF1" w14:textId="37CB58FE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E</w:t>
            </w:r>
          </w:p>
        </w:tc>
        <w:tc>
          <w:tcPr>
            <w:tcW w:w="4820" w:type="dxa"/>
            <w:vAlign w:val="center"/>
          </w:tcPr>
          <w:p w14:paraId="4BEF91F5" w14:textId="1C384C9B" w:rsidR="00FA1D3D" w:rsidRPr="003473C5" w:rsidRDefault="00FA1D3D" w:rsidP="00A97651">
            <w:pPr>
              <w:pStyle w:val="LDTextinhalt"/>
            </w:pPr>
            <w:r>
              <w:t>Ehemaliger Schüler an einer Schule in Hessen</w:t>
            </w:r>
          </w:p>
        </w:tc>
        <w:tc>
          <w:tcPr>
            <w:tcW w:w="3685" w:type="dxa"/>
          </w:tcPr>
          <w:p w14:paraId="50DD7246" w14:textId="0CA95042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  <w:tr w:rsidR="005427F8" w:rsidRPr="003473C5" w14:paraId="7391B567" w14:textId="77777777" w:rsidTr="00FA1D3D">
        <w:tc>
          <w:tcPr>
            <w:tcW w:w="1276" w:type="dxa"/>
          </w:tcPr>
          <w:p w14:paraId="77609913" w14:textId="1A404ADF" w:rsidR="005427F8" w:rsidRPr="00FA1D3D" w:rsidRDefault="005427F8" w:rsidP="00A97651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EMD</w:t>
            </w:r>
          </w:p>
        </w:tc>
        <w:tc>
          <w:tcPr>
            <w:tcW w:w="4820" w:type="dxa"/>
            <w:vAlign w:val="center"/>
          </w:tcPr>
          <w:p w14:paraId="4FDD5BF9" w14:textId="634798B2" w:rsidR="005427F8" w:rsidRDefault="005427F8" w:rsidP="00A97651">
            <w:pPr>
              <w:pStyle w:val="LDTextinhalt"/>
            </w:pPr>
            <w:r>
              <w:t>Schüler wurde in Datenbank der Einschulkinder gefunden.</w:t>
            </w:r>
          </w:p>
        </w:tc>
        <w:tc>
          <w:tcPr>
            <w:tcW w:w="3685" w:type="dxa"/>
          </w:tcPr>
          <w:p w14:paraId="7A1E32D9" w14:textId="77777777" w:rsidR="005427F8" w:rsidRPr="004317E1" w:rsidRDefault="005427F8" w:rsidP="00A97651">
            <w:pPr>
              <w:pStyle w:val="LDTextinhalt"/>
              <w:rPr>
                <w:lang w:eastAsia="de-DE"/>
              </w:rPr>
            </w:pPr>
          </w:p>
        </w:tc>
      </w:tr>
      <w:tr w:rsidR="00FA1D3D" w:rsidRPr="003473C5" w14:paraId="501D01AC" w14:textId="77777777" w:rsidTr="00FA1D3D">
        <w:tc>
          <w:tcPr>
            <w:tcW w:w="1276" w:type="dxa"/>
          </w:tcPr>
          <w:p w14:paraId="181815BA" w14:textId="594C242E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K</w:t>
            </w:r>
          </w:p>
        </w:tc>
        <w:tc>
          <w:tcPr>
            <w:tcW w:w="4820" w:type="dxa"/>
            <w:vAlign w:val="center"/>
          </w:tcPr>
          <w:p w14:paraId="6F0640DB" w14:textId="5F08DB34" w:rsidR="00FA1D3D" w:rsidRDefault="00FA1D3D" w:rsidP="00A97651">
            <w:pPr>
              <w:pStyle w:val="LDTextinhalt"/>
            </w:pPr>
            <w:r>
              <w:t>Kandidat an der aufrufenden Schule</w:t>
            </w:r>
          </w:p>
        </w:tc>
        <w:tc>
          <w:tcPr>
            <w:tcW w:w="3685" w:type="dxa"/>
          </w:tcPr>
          <w:p w14:paraId="5DF30BEA" w14:textId="77777777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  <w:tr w:rsidR="00FA1D3D" w:rsidRPr="003473C5" w14:paraId="457D4937" w14:textId="77777777" w:rsidTr="00FA1D3D">
        <w:tc>
          <w:tcPr>
            <w:tcW w:w="1276" w:type="dxa"/>
          </w:tcPr>
          <w:p w14:paraId="65710F32" w14:textId="0C554846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KH</w:t>
            </w:r>
          </w:p>
        </w:tc>
        <w:tc>
          <w:tcPr>
            <w:tcW w:w="4820" w:type="dxa"/>
            <w:vAlign w:val="center"/>
          </w:tcPr>
          <w:p w14:paraId="3D60EB26" w14:textId="08099384" w:rsidR="00FA1D3D" w:rsidRDefault="00FA1D3D" w:rsidP="00A97651">
            <w:pPr>
              <w:pStyle w:val="LDTextinhalt"/>
            </w:pPr>
            <w:r>
              <w:t>Kandidat an einer anderen hessischen Schule</w:t>
            </w:r>
          </w:p>
        </w:tc>
        <w:tc>
          <w:tcPr>
            <w:tcW w:w="3685" w:type="dxa"/>
          </w:tcPr>
          <w:p w14:paraId="4A29ED31" w14:textId="701114BE" w:rsidR="00FA1D3D" w:rsidRPr="004317E1" w:rsidRDefault="00FA1D3D" w:rsidP="00A97651">
            <w:pPr>
              <w:pStyle w:val="LDTextinhalt"/>
              <w:rPr>
                <w:lang w:eastAsia="de-DE"/>
              </w:rPr>
            </w:pPr>
            <w:r>
              <w:t>Die SD-Rechte liegen bei der anderen Schule.</w:t>
            </w:r>
          </w:p>
        </w:tc>
      </w:tr>
      <w:tr w:rsidR="00FA1D3D" w:rsidRPr="003473C5" w14:paraId="4857C20F" w14:textId="77777777" w:rsidTr="00FA1D3D">
        <w:tc>
          <w:tcPr>
            <w:tcW w:w="1276" w:type="dxa"/>
          </w:tcPr>
          <w:p w14:paraId="4D3BFE52" w14:textId="46953B42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KV</w:t>
            </w:r>
          </w:p>
        </w:tc>
        <w:tc>
          <w:tcPr>
            <w:tcW w:w="4820" w:type="dxa"/>
            <w:vAlign w:val="center"/>
          </w:tcPr>
          <w:p w14:paraId="11985B65" w14:textId="31CE1A2A" w:rsidR="00FA1D3D" w:rsidRDefault="00FA1D3D" w:rsidP="00A97651">
            <w:pPr>
              <w:pStyle w:val="LDTextinhalt"/>
            </w:pPr>
            <w:r>
              <w:t>Kandidatenverhältnis</w:t>
            </w:r>
          </w:p>
        </w:tc>
        <w:tc>
          <w:tcPr>
            <w:tcW w:w="3685" w:type="dxa"/>
          </w:tcPr>
          <w:p w14:paraId="1CF6EFBC" w14:textId="77777777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  <w:tr w:rsidR="00FA1D3D" w:rsidRPr="003473C5" w14:paraId="5B1F0392" w14:textId="77777777" w:rsidTr="00FA1D3D">
        <w:tc>
          <w:tcPr>
            <w:tcW w:w="1276" w:type="dxa"/>
          </w:tcPr>
          <w:p w14:paraId="0CC68BA0" w14:textId="3E033374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N</w:t>
            </w:r>
          </w:p>
        </w:tc>
        <w:tc>
          <w:tcPr>
            <w:tcW w:w="4820" w:type="dxa"/>
            <w:vAlign w:val="center"/>
          </w:tcPr>
          <w:p w14:paraId="37E73AB9" w14:textId="04E86A50" w:rsidR="00FA1D3D" w:rsidRDefault="00FA1D3D" w:rsidP="00A97651">
            <w:pPr>
              <w:pStyle w:val="LDTextinhalt"/>
            </w:pPr>
            <w:r>
              <w:t>Neu</w:t>
            </w:r>
          </w:p>
        </w:tc>
        <w:tc>
          <w:tcPr>
            <w:tcW w:w="3685" w:type="dxa"/>
          </w:tcPr>
          <w:p w14:paraId="3CC48B41" w14:textId="2F0F793B" w:rsidR="00FA1D3D" w:rsidRPr="004317E1" w:rsidRDefault="00FA1D3D" w:rsidP="00A97651">
            <w:pPr>
              <w:pStyle w:val="LDTextinhalt"/>
              <w:rPr>
                <w:lang w:eastAsia="de-DE"/>
              </w:rPr>
            </w:pPr>
            <w:r>
              <w:t xml:space="preserve">Es gibt keinen Schüler in der LUSD </w:t>
            </w:r>
            <w:r>
              <w:br/>
              <w:t>mit diesem Nachnamen, Vornamen und Geburtsdatum.</w:t>
            </w:r>
          </w:p>
        </w:tc>
      </w:tr>
      <w:tr w:rsidR="00FA1D3D" w:rsidRPr="003473C5" w14:paraId="55FC9860" w14:textId="77777777" w:rsidTr="00FA1D3D">
        <w:tc>
          <w:tcPr>
            <w:tcW w:w="1276" w:type="dxa"/>
          </w:tcPr>
          <w:p w14:paraId="68EA4E69" w14:textId="21CFE9CC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SD</w:t>
            </w:r>
          </w:p>
        </w:tc>
        <w:tc>
          <w:tcPr>
            <w:tcW w:w="4820" w:type="dxa"/>
            <w:vAlign w:val="center"/>
          </w:tcPr>
          <w:p w14:paraId="7FCF11F8" w14:textId="5A4607A8" w:rsidR="00FA1D3D" w:rsidRDefault="00FA1D3D" w:rsidP="00A97651">
            <w:pPr>
              <w:pStyle w:val="LDTextinhalt"/>
            </w:pPr>
            <w:r>
              <w:t>Stammdaten</w:t>
            </w:r>
          </w:p>
        </w:tc>
        <w:tc>
          <w:tcPr>
            <w:tcW w:w="3685" w:type="dxa"/>
          </w:tcPr>
          <w:p w14:paraId="45F152A7" w14:textId="77777777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  <w:tr w:rsidR="00FA1D3D" w:rsidRPr="003473C5" w14:paraId="2B56E66A" w14:textId="77777777" w:rsidTr="00FA1D3D">
        <w:tc>
          <w:tcPr>
            <w:tcW w:w="1276" w:type="dxa"/>
          </w:tcPr>
          <w:p w14:paraId="30FDB0C6" w14:textId="029BA159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SD-R</w:t>
            </w:r>
            <w:r w:rsidRPr="00FA1D3D">
              <w:rPr>
                <w:rStyle w:val="hervorhebung"/>
              </w:rPr>
              <w:tab/>
            </w:r>
          </w:p>
        </w:tc>
        <w:tc>
          <w:tcPr>
            <w:tcW w:w="4820" w:type="dxa"/>
            <w:vAlign w:val="center"/>
          </w:tcPr>
          <w:p w14:paraId="0F73794B" w14:textId="29750289" w:rsidR="00FA1D3D" w:rsidRDefault="00FA1D3D" w:rsidP="00A97651">
            <w:pPr>
              <w:pStyle w:val="LDTextinhalt"/>
            </w:pPr>
            <w:r>
              <w:t>Stammdaten-Rechte</w:t>
            </w:r>
          </w:p>
        </w:tc>
        <w:tc>
          <w:tcPr>
            <w:tcW w:w="3685" w:type="dxa"/>
          </w:tcPr>
          <w:p w14:paraId="5C00F229" w14:textId="4210C9E4" w:rsidR="00FA1D3D" w:rsidRPr="004317E1" w:rsidRDefault="00581FBC" w:rsidP="00A97651">
            <w:pPr>
              <w:pStyle w:val="LDTextinhalt"/>
              <w:rPr>
                <w:lang w:eastAsia="de-DE"/>
              </w:rPr>
            </w:pPr>
            <w:r>
              <w:t>Nur eine Schule hat jeweils die Stammdatenrechte für einen Schüler und kann damit dessen Stammdaten bearbeiten.</w:t>
            </w:r>
          </w:p>
        </w:tc>
      </w:tr>
      <w:tr w:rsidR="00FA1D3D" w:rsidRPr="003473C5" w14:paraId="2049A87E" w14:textId="77777777" w:rsidTr="00FA1D3D">
        <w:tc>
          <w:tcPr>
            <w:tcW w:w="1276" w:type="dxa"/>
          </w:tcPr>
          <w:p w14:paraId="41F1DFD2" w14:textId="55DA9462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ÜSt</w:t>
            </w:r>
          </w:p>
        </w:tc>
        <w:tc>
          <w:tcPr>
            <w:tcW w:w="4820" w:type="dxa"/>
            <w:vAlign w:val="center"/>
          </w:tcPr>
          <w:p w14:paraId="772440D2" w14:textId="27964C2A" w:rsidR="00FA1D3D" w:rsidRDefault="00FA1D3D" w:rsidP="00A97651">
            <w:pPr>
              <w:pStyle w:val="LDTextinhalt"/>
            </w:pPr>
            <w:r>
              <w:t>Übergabestatus</w:t>
            </w:r>
            <w:r>
              <w:tab/>
            </w:r>
          </w:p>
        </w:tc>
        <w:tc>
          <w:tcPr>
            <w:tcW w:w="3685" w:type="dxa"/>
          </w:tcPr>
          <w:p w14:paraId="44D7A7B5" w14:textId="77777777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  <w:tr w:rsidR="00FA1D3D" w:rsidRPr="003473C5" w14:paraId="3B71B361" w14:textId="77777777" w:rsidTr="00FA1D3D">
        <w:tc>
          <w:tcPr>
            <w:tcW w:w="1276" w:type="dxa"/>
          </w:tcPr>
          <w:p w14:paraId="55D2E8AF" w14:textId="74A8A813" w:rsidR="00FA1D3D" w:rsidRPr="00FA1D3D" w:rsidRDefault="00FA1D3D" w:rsidP="00A97651">
            <w:pPr>
              <w:pStyle w:val="LDTextinhalt"/>
              <w:rPr>
                <w:rStyle w:val="hervorhebung"/>
              </w:rPr>
            </w:pPr>
            <w:r w:rsidRPr="00FA1D3D">
              <w:rPr>
                <w:rStyle w:val="hervorhebung"/>
              </w:rPr>
              <w:t>X</w:t>
            </w:r>
          </w:p>
        </w:tc>
        <w:tc>
          <w:tcPr>
            <w:tcW w:w="4820" w:type="dxa"/>
            <w:vAlign w:val="center"/>
          </w:tcPr>
          <w:p w14:paraId="1735545F" w14:textId="5CA6B693" w:rsidR="00FA1D3D" w:rsidRDefault="00FA1D3D" w:rsidP="00A97651">
            <w:pPr>
              <w:pStyle w:val="LDTextinhalt"/>
            </w:pPr>
            <w:r>
              <w:t>Externer Sch</w:t>
            </w:r>
            <w:r w:rsidR="00D30151">
              <w:t xml:space="preserve">üler an der aufrufenden Schule </w:t>
            </w:r>
          </w:p>
        </w:tc>
        <w:tc>
          <w:tcPr>
            <w:tcW w:w="3685" w:type="dxa"/>
          </w:tcPr>
          <w:p w14:paraId="73F28F55" w14:textId="77777777" w:rsidR="00FA1D3D" w:rsidRPr="004317E1" w:rsidRDefault="00FA1D3D" w:rsidP="00A97651">
            <w:pPr>
              <w:pStyle w:val="LDTextinhalt"/>
              <w:rPr>
                <w:lang w:eastAsia="de-DE"/>
              </w:rPr>
            </w:pPr>
          </w:p>
        </w:tc>
      </w:tr>
    </w:tbl>
    <w:p w14:paraId="4C894259" w14:textId="21744296" w:rsidR="008B0747" w:rsidRDefault="007D30A2" w:rsidP="00FA1D3D">
      <w:pPr>
        <w:pStyle w:val="LDTextinhalt"/>
      </w:pPr>
      <w:bookmarkStart w:id="0" w:name="_GoBack"/>
      <w:bookmarkEnd w:id="0"/>
      <w:r w:rsidRPr="006E09A6">
        <w:rPr>
          <w:noProof/>
          <w:lang w:eastAsia="de-DE"/>
        </w:rPr>
        <w:drawing>
          <wp:anchor distT="0" distB="0" distL="114300" distR="114300" simplePos="0" relativeHeight="251662336" behindDoc="0" locked="0" layoutInCell="1" allowOverlap="1" wp14:anchorId="3FB9024B" wp14:editId="2B676D04">
            <wp:simplePos x="0" y="0"/>
            <wp:positionH relativeFrom="column">
              <wp:posOffset>5404749</wp:posOffset>
            </wp:positionH>
            <wp:positionV relativeFrom="page">
              <wp:posOffset>450215</wp:posOffset>
            </wp:positionV>
            <wp:extent cx="820420" cy="1061720"/>
            <wp:effectExtent l="0" t="0" r="0" b="5080"/>
            <wp:wrapNone/>
            <wp:docPr id="11" name="Bild 1" descr="HM_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M_4C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9A6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093244" wp14:editId="59AB0BF0">
                <wp:simplePos x="0" y="0"/>
                <wp:positionH relativeFrom="page">
                  <wp:posOffset>33020</wp:posOffset>
                </wp:positionH>
                <wp:positionV relativeFrom="page">
                  <wp:posOffset>450215</wp:posOffset>
                </wp:positionV>
                <wp:extent cx="360000" cy="3283200"/>
                <wp:effectExtent l="0" t="0" r="2540" b="0"/>
                <wp:wrapTight wrapText="bothSides">
                  <wp:wrapPolygon edited="0">
                    <wp:start x="0" y="0"/>
                    <wp:lineTo x="0" y="2381"/>
                    <wp:lineTo x="10304" y="4011"/>
                    <wp:lineTo x="0" y="5014"/>
                    <wp:lineTo x="0" y="7395"/>
                    <wp:lineTo x="10304" y="8022"/>
                    <wp:lineTo x="0" y="9776"/>
                    <wp:lineTo x="0" y="12158"/>
                    <wp:lineTo x="10304" y="14038"/>
                    <wp:lineTo x="0" y="14414"/>
                    <wp:lineTo x="0" y="16921"/>
                    <wp:lineTo x="10304" y="18049"/>
                    <wp:lineTo x="0" y="19177"/>
                    <wp:lineTo x="0" y="21433"/>
                    <wp:lineTo x="20608" y="21433"/>
                    <wp:lineTo x="20608" y="19177"/>
                    <wp:lineTo x="10304" y="18049"/>
                    <wp:lineTo x="20608" y="16921"/>
                    <wp:lineTo x="20608" y="14414"/>
                    <wp:lineTo x="10304" y="14038"/>
                    <wp:lineTo x="20608" y="12158"/>
                    <wp:lineTo x="20608" y="9776"/>
                    <wp:lineTo x="10304" y="8022"/>
                    <wp:lineTo x="20608" y="7395"/>
                    <wp:lineTo x="20608" y="5014"/>
                    <wp:lineTo x="10304" y="4011"/>
                    <wp:lineTo x="20608" y="2381"/>
                    <wp:lineTo x="20608" y="0"/>
                    <wp:lineTo x="0" y="0"/>
                  </wp:wrapPolygon>
                </wp:wrapTight>
                <wp:docPr id="15" name="Gruppieren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" cy="3283200"/>
                          <a:chOff x="0" y="0"/>
                          <a:chExt cx="360045" cy="3284116"/>
                        </a:xfrm>
                      </wpg:grpSpPr>
                      <wps:wsp>
                        <wps:cNvPr id="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76367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1482132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205614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292407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AC24D3" id="Gruppieren 15" o:spid="_x0000_s1026" style="position:absolute;margin-left:2.6pt;margin-top:35.45pt;width:28.35pt;height:258.5pt;z-index:251657216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">
                <v:rect id="Rectangle 5" o:spid="_x0000_s1027" style="position:absolute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28" style="position:absolute;top:763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" fillcolor="#d20000" stroked="f" strokecolor="#4a7ebb" strokeweight="1.5pt">
                  <v:shadow opacity="22938f" offset="0"/>
                  <v:textbox inset=",7.2pt,,7.2pt"/>
                </v:rect>
                <v:rect id="Rectangle 16" o:spid="_x0000_s1029" style="position:absolute;top:1482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top:22056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top:2924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w10:wrap type="tight" anchorx="page" anchory="page"/>
              </v:group>
            </w:pict>
          </mc:Fallback>
        </mc:AlternateContent>
      </w:r>
    </w:p>
    <w:sectPr w:rsidR="008B0747" w:rsidSect="00FA1D3D">
      <w:footerReference w:type="default" r:id="rId12"/>
      <w:pgSz w:w="11906" w:h="16838"/>
      <w:pgMar w:top="3261" w:right="1417" w:bottom="851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A3C950" w14:textId="77777777" w:rsidR="00350A99" w:rsidRDefault="00350A99" w:rsidP="00350A99">
      <w:pPr>
        <w:spacing w:after="0"/>
      </w:pPr>
      <w:r>
        <w:separator/>
      </w:r>
    </w:p>
  </w:endnote>
  <w:endnote w:type="continuationSeparator" w:id="0">
    <w:p w14:paraId="636EEBB6" w14:textId="77777777" w:rsidR="00350A99" w:rsidRDefault="00350A99" w:rsidP="00350A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E4092C" w14:textId="2EE6235D" w:rsidR="000048C6" w:rsidRDefault="000048C6" w:rsidP="000048C6">
    <w:pPr>
      <w:pStyle w:val="LDTextinhalt"/>
    </w:pPr>
    <w:r w:rsidRPr="000048C6">
      <w:rPr>
        <w:rStyle w:val="SchwacheHervorhebung"/>
        <w:color w:val="808080" w:themeColor="background1" w:themeShade="80"/>
      </w:rPr>
      <w:t xml:space="preserve">Stand: </w:t>
    </w:r>
    <w:r w:rsidR="00456839">
      <w:rPr>
        <w:rStyle w:val="SchwacheHervorhebung"/>
        <w:color w:val="808080" w:themeColor="background1" w:themeShade="80"/>
      </w:rPr>
      <w:t>24.08.2021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F0FFB" w14:textId="77777777" w:rsidR="00350A99" w:rsidRDefault="00350A99" w:rsidP="00350A99">
      <w:pPr>
        <w:spacing w:after="0"/>
      </w:pPr>
      <w:r>
        <w:separator/>
      </w:r>
    </w:p>
  </w:footnote>
  <w:footnote w:type="continuationSeparator" w:id="0">
    <w:p w14:paraId="03F4CE87" w14:textId="77777777" w:rsidR="00350A99" w:rsidRDefault="00350A99" w:rsidP="00350A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0ED985D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.6pt" o:bullet="t">
        <v:imagedata r:id="rId1" o:title="info1"/>
      </v:shape>
    </w:pict>
  </w:numPicBullet>
  <w:numPicBullet w:numPicBulletId="1">
    <w:pict>
      <v:shape w14:anchorId="57341497" id="_x0000_i1027" type="#_x0000_t75" style="width:44.4pt;height:31.2pt" o:bullet="t">
        <v:imagedata r:id="rId2" o:title="ausrufezeichen_klein"/>
      </v:shape>
    </w:pict>
  </w:numPicBullet>
  <w:numPicBullet w:numPicBulletId="2">
    <w:pict>
      <v:shape id="_x0000_i1028" type="#_x0000_t75" style="width:34.8pt;height:13.8pt" o:bullet="t">
        <v:imagedata r:id="rId3" o:title="LUSD Tipp"/>
      </v:shape>
    </w:pict>
  </w:numPicBullet>
  <w:numPicBullet w:numPicBulletId="3">
    <w:pict>
      <v:shape id="_x0000_i1029" type="#_x0000_t75" style="width:27.6pt;height:15pt" o:bullet="t">
        <v:imagedata r:id="rId4" o:title="Unbenannt"/>
      </v:shape>
    </w:pict>
  </w:numPicBullet>
  <w:numPicBullet w:numPicBulletId="4">
    <w:pict>
      <v:shape id="_x0000_i1030" type="#_x0000_t75" style="width:682.2pt;height:682.2pt" o:bullet="t">
        <v:imagedata r:id="rId5" o:title="task"/>
      </v:shape>
    </w:pict>
  </w:numPicBullet>
  <w:numPicBullet w:numPicBulletId="5">
    <w:pict>
      <v:shape id="_x0000_i1031" type="#_x0000_t75" style="width:30pt;height:24pt" o:bullet="t">
        <v:imagedata r:id="rId6" o:title="info1"/>
      </v:shape>
    </w:pict>
  </w:numPicBullet>
  <w:abstractNum w:abstractNumId="0" w15:restartNumberingAfterBreak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F41E0"/>
    <w:multiLevelType w:val="hybridMultilevel"/>
    <w:tmpl w:val="BF187808"/>
    <w:lvl w:ilvl="0" w:tplc="951E34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18700AA"/>
    <w:multiLevelType w:val="hybridMultilevel"/>
    <w:tmpl w:val="4CD6414C"/>
    <w:lvl w:ilvl="0" w:tplc="C6C653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1D9018A"/>
    <w:multiLevelType w:val="hybridMultilevel"/>
    <w:tmpl w:val="51A46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5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9" w15:restartNumberingAfterBreak="0">
    <w:nsid w:val="54870E58"/>
    <w:multiLevelType w:val="hybridMultilevel"/>
    <w:tmpl w:val="D3CE471C"/>
    <w:lvl w:ilvl="0" w:tplc="CF4E6A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1" w15:restartNumberingAfterBreak="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0B192A"/>
    <w:multiLevelType w:val="hybridMultilevel"/>
    <w:tmpl w:val="09485100"/>
    <w:lvl w:ilvl="0" w:tplc="CF686428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3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5" w15:restartNumberingAfterBreak="0">
    <w:nsid w:val="79FF0E1F"/>
    <w:multiLevelType w:val="multilevel"/>
    <w:tmpl w:val="21F8A77C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4"/>
  </w:num>
  <w:num w:numId="2">
    <w:abstractNumId w:val="22"/>
  </w:num>
  <w:num w:numId="3">
    <w:abstractNumId w:val="20"/>
  </w:num>
  <w:num w:numId="4">
    <w:abstractNumId w:val="13"/>
  </w:num>
  <w:num w:numId="5">
    <w:abstractNumId w:val="11"/>
  </w:num>
  <w:num w:numId="6">
    <w:abstractNumId w:val="25"/>
  </w:num>
  <w:num w:numId="7">
    <w:abstractNumId w:val="24"/>
  </w:num>
  <w:num w:numId="8">
    <w:abstractNumId w:val="18"/>
  </w:num>
  <w:num w:numId="9">
    <w:abstractNumId w:val="15"/>
  </w:num>
  <w:num w:numId="10">
    <w:abstractNumId w:val="17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1"/>
  </w:num>
  <w:num w:numId="22">
    <w:abstractNumId w:val="23"/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2"/>
  </w:num>
  <w:num w:numId="31">
    <w:abstractNumId w:val="1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linkStyl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7AB"/>
    <w:rsid w:val="000048C6"/>
    <w:rsid w:val="000B0D06"/>
    <w:rsid w:val="000E138F"/>
    <w:rsid w:val="00101778"/>
    <w:rsid w:val="001B1606"/>
    <w:rsid w:val="0024021A"/>
    <w:rsid w:val="00273F6F"/>
    <w:rsid w:val="00312266"/>
    <w:rsid w:val="00350A99"/>
    <w:rsid w:val="00456839"/>
    <w:rsid w:val="005427F8"/>
    <w:rsid w:val="00545434"/>
    <w:rsid w:val="0055389A"/>
    <w:rsid w:val="00581FBC"/>
    <w:rsid w:val="00586BFF"/>
    <w:rsid w:val="005B1D6A"/>
    <w:rsid w:val="00625724"/>
    <w:rsid w:val="00637995"/>
    <w:rsid w:val="006E09A6"/>
    <w:rsid w:val="007927AB"/>
    <w:rsid w:val="007D30A2"/>
    <w:rsid w:val="007E1D5A"/>
    <w:rsid w:val="00890549"/>
    <w:rsid w:val="008B0747"/>
    <w:rsid w:val="008B322E"/>
    <w:rsid w:val="00904CF8"/>
    <w:rsid w:val="0094634D"/>
    <w:rsid w:val="009574B2"/>
    <w:rsid w:val="009F3F32"/>
    <w:rsid w:val="00A72523"/>
    <w:rsid w:val="00B61195"/>
    <w:rsid w:val="00BD435C"/>
    <w:rsid w:val="00BF06EF"/>
    <w:rsid w:val="00CE451D"/>
    <w:rsid w:val="00CF3A96"/>
    <w:rsid w:val="00D13340"/>
    <w:rsid w:val="00D30151"/>
    <w:rsid w:val="00D74E8F"/>
    <w:rsid w:val="00DB67C9"/>
    <w:rsid w:val="00DF623C"/>
    <w:rsid w:val="00FA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44CB2"/>
  <w15:docId w15:val="{7D721186-2FB1-49AB-8B64-0AF1E045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rsid w:val="00456839"/>
    <w:pPr>
      <w:spacing w:before="120" w:after="120" w:line="240" w:lineRule="auto"/>
    </w:pPr>
    <w:rPr>
      <w:rFonts w:ascii="Arial" w:hAnsi="Arial"/>
      <w:sz w:val="20"/>
      <w:szCs w:val="20"/>
    </w:rPr>
  </w:style>
  <w:style w:type="paragraph" w:styleId="berschrift1">
    <w:name w:val="heading 1"/>
    <w:basedOn w:val="LDTextinhalt"/>
    <w:next w:val="LDTextinhalt"/>
    <w:link w:val="berschrift1Zchn"/>
    <w:uiPriority w:val="4"/>
    <w:rsid w:val="0045683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456839"/>
    <w:pPr>
      <w:numPr>
        <w:numId w:val="5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456839"/>
    <w:pPr>
      <w:keepNext/>
      <w:keepLines/>
      <w:numPr>
        <w:ilvl w:val="1"/>
        <w:numId w:val="5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456839"/>
    <w:pPr>
      <w:keepNext/>
      <w:keepLines/>
      <w:numPr>
        <w:ilvl w:val="2"/>
        <w:numId w:val="5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456839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456839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6839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6839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6839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  <w:rsid w:val="0045683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56839"/>
  </w:style>
  <w:style w:type="paragraph" w:styleId="Kopfzeile">
    <w:name w:val="header"/>
    <w:basedOn w:val="Standard"/>
    <w:link w:val="KopfzeileZchn"/>
    <w:uiPriority w:val="99"/>
    <w:rsid w:val="0045683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56839"/>
    <w:rPr>
      <w:rFonts w:ascii="Arial" w:hAnsi="Arial"/>
      <w:sz w:val="20"/>
      <w:szCs w:val="20"/>
    </w:rPr>
  </w:style>
  <w:style w:type="paragraph" w:styleId="Fuzeile">
    <w:name w:val="footer"/>
    <w:basedOn w:val="Standard"/>
    <w:link w:val="FuzeileZchn"/>
    <w:uiPriority w:val="99"/>
    <w:rsid w:val="00456839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456839"/>
    <w:rPr>
      <w:rFonts w:ascii="Arial" w:hAnsi="Arial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68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56839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456839"/>
    <w:pPr>
      <w:spacing w:after="0" w:line="240" w:lineRule="auto"/>
    </w:pPr>
    <w:rPr>
      <w:rFonts w:ascii="Arial" w:hAnsi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4543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4"/>
    <w:rsid w:val="00456839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56839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45683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456839"/>
    <w:rPr>
      <w:rFonts w:ascii="Arial" w:eastAsiaTheme="majorEastAsia" w:hAnsi="Arial" w:cstheme="majorBidi"/>
      <w:b/>
      <w:bCs/>
      <w:i/>
      <w:iCs/>
      <w:color w:val="1E3E95"/>
      <w:szCs w:val="20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456839"/>
    <w:rPr>
      <w:rFonts w:ascii="Arial" w:eastAsiaTheme="majorEastAsia" w:hAnsi="Arial" w:cstheme="majorBidi"/>
      <w:b/>
      <w:bCs/>
      <w:i/>
      <w:iCs/>
      <w:color w:val="1E3E95"/>
      <w:szCs w:val="20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56839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68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683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68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LDTextinhalt">
    <w:name w:val="LD_Textinhalt"/>
    <w:basedOn w:val="Standard"/>
    <w:link w:val="LDTextinhaltZchn"/>
    <w:autoRedefine/>
    <w:qFormat/>
    <w:rsid w:val="00456839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456839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456839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581FBC"/>
    <w:pPr>
      <w:spacing w:after="0"/>
      <w:ind w:left="993" w:hanging="284"/>
    </w:pPr>
    <w:rPr>
      <w:rFonts w:eastAsia="Times New Roman" w:cs="Arial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581FBC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45683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456839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456839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45683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45683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Link">
    <w:name w:val="FollowedHyperlink"/>
    <w:basedOn w:val="Absatz-Standardschriftart"/>
    <w:uiPriority w:val="99"/>
    <w:semiHidden/>
    <w:unhideWhenUsed/>
    <w:rsid w:val="00456839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45683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456839"/>
    <w:pPr>
      <w:spacing w:before="90" w:after="90"/>
    </w:pPr>
    <w:rPr>
      <w:rFonts w:ascii="Times New Roman" w:eastAsia="Times New Roman" w:hAnsi="Times New Roman" w:cs="Times New Roman"/>
      <w:lang w:eastAsia="de-DE"/>
    </w:rPr>
  </w:style>
  <w:style w:type="paragraph" w:styleId="KeinLeerraum">
    <w:name w:val="No Spacing"/>
    <w:uiPriority w:val="99"/>
    <w:qFormat/>
    <w:rsid w:val="00456839"/>
    <w:pPr>
      <w:spacing w:after="0" w:line="240" w:lineRule="auto"/>
    </w:pPr>
    <w:rPr>
      <w:rFonts w:ascii="Arial" w:hAnsi="Arial"/>
      <w:sz w:val="20"/>
      <w:szCs w:val="20"/>
    </w:rPr>
  </w:style>
  <w:style w:type="character" w:styleId="IntensiveHervorhebung">
    <w:name w:val="Intense Emphasis"/>
    <w:uiPriority w:val="99"/>
    <w:qFormat/>
    <w:rsid w:val="0045683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45683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45683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45683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5683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5683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456839"/>
    <w:pPr>
      <w:numPr>
        <w:numId w:val="23"/>
      </w:numPr>
      <w:tabs>
        <w:tab w:val="left" w:pos="709"/>
      </w:tabs>
      <w:ind w:left="993" w:hanging="284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45683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456839"/>
    <w:pPr>
      <w:spacing w:before="60" w:after="0"/>
    </w:pPr>
    <w:rPr>
      <w:rFonts w:ascii="Times New Roman" w:eastAsia="Times New Roman" w:hAnsi="Times New Roman" w:cs="Times New Roman"/>
      <w:color w:val="00000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45683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45683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45683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45683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45683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45683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456839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456839"/>
    <w:pPr>
      <w:numPr>
        <w:numId w:val="8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  <w:rPr>
      <w:rFonts w:eastAsia="Times New Roman" w:cs="Arial"/>
      <w:lang w:eastAsia="de-DE"/>
    </w:rPr>
  </w:style>
  <w:style w:type="character" w:customStyle="1" w:styleId="LDHinweisZchn">
    <w:name w:val="LD_Hinweis Zchn"/>
    <w:basedOn w:val="LDAuflistungTextZchn"/>
    <w:link w:val="LDHinweis"/>
    <w:uiPriority w:val="7"/>
    <w:rsid w:val="00456839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456839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lang w:eastAsia="de-DE"/>
    </w:rPr>
  </w:style>
  <w:style w:type="character" w:customStyle="1" w:styleId="LDAchtungZchn">
    <w:name w:val="LD_Achtung Zchn"/>
    <w:basedOn w:val="LDHinweisZchn"/>
    <w:link w:val="LDAchtung"/>
    <w:uiPriority w:val="7"/>
    <w:rsid w:val="00456839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456839"/>
    <w:pPr>
      <w:spacing w:after="0" w:line="240" w:lineRule="auto"/>
    </w:pPr>
    <w:rPr>
      <w:rFonts w:ascii="Arial" w:hAnsi="Arial"/>
      <w:sz w:val="20"/>
      <w:szCs w:val="20"/>
    </w:rPr>
    <w:tblPr/>
  </w:style>
  <w:style w:type="table" w:styleId="HelleSchattierung">
    <w:name w:val="Light Shading"/>
    <w:basedOn w:val="NormaleTabelle"/>
    <w:uiPriority w:val="60"/>
    <w:rsid w:val="00456839"/>
    <w:pPr>
      <w:spacing w:after="0" w:line="240" w:lineRule="auto"/>
    </w:pPr>
    <w:rPr>
      <w:rFonts w:ascii="Arial" w:hAnsi="Arial"/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456839"/>
    <w:pPr>
      <w:spacing w:after="0" w:line="240" w:lineRule="auto"/>
    </w:pPr>
    <w:rPr>
      <w:rFonts w:ascii="Arial" w:hAnsi="Arial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456839"/>
    <w:pPr>
      <w:spacing w:after="0" w:line="240" w:lineRule="auto"/>
    </w:pPr>
    <w:rPr>
      <w:rFonts w:ascii="Arial" w:hAnsi="Arial"/>
      <w:color w:val="943634" w:themeColor="accent2" w:themeShade="BF"/>
      <w:sz w:val="20"/>
      <w:szCs w:val="2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45683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D30A2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D30A2"/>
    <w:pPr>
      <w:pBdr>
        <w:bottom w:val="single" w:sz="8" w:space="1" w:color="808080" w:themeColor="background1" w:themeShade="80"/>
      </w:pBdr>
      <w:shd w:val="clear" w:color="auto" w:fill="FFFFFF" w:themeFill="background1"/>
      <w:tabs>
        <w:tab w:val="left" w:pos="709"/>
        <w:tab w:val="right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D30A2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456839"/>
    <w:pPr>
      <w:numPr>
        <w:numId w:val="10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456839"/>
    <w:rPr>
      <w:rFonts w:ascii="Arial" w:hAnsi="Arial" w:cs="Arial"/>
      <w:sz w:val="20"/>
      <w:szCs w:val="24"/>
    </w:rPr>
  </w:style>
  <w:style w:type="paragraph" w:styleId="Verzeichnis3">
    <w:name w:val="toc 3"/>
    <w:basedOn w:val="Standard"/>
    <w:next w:val="Standard"/>
    <w:autoRedefine/>
    <w:uiPriority w:val="39"/>
    <w:rsid w:val="00456839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456839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5683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45683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456839"/>
    <w:rPr>
      <w:rFonts w:ascii="Arial" w:hAnsi="Arial"/>
      <w:color w:val="1E3E95"/>
      <w:sz w:val="20"/>
      <w:u w:val="single"/>
    </w:rPr>
  </w:style>
  <w:style w:type="character" w:styleId="SchwacheHervorhebung">
    <w:name w:val="Subtle Emphasis"/>
    <w:basedOn w:val="Absatz-Standardschriftart"/>
    <w:uiPriority w:val="19"/>
    <w:qFormat/>
    <w:rsid w:val="000B0D06"/>
    <w:rPr>
      <w:i/>
      <w:iCs/>
      <w:color w:val="808080" w:themeColor="text1" w:themeTint="7F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456839"/>
    <w:pPr>
      <w:spacing w:before="0" w:after="0"/>
    </w:pPr>
    <w:rPr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456839"/>
    <w:pPr>
      <w:numPr>
        <w:numId w:val="22"/>
      </w:numPr>
      <w:ind w:left="1276" w:hanging="284"/>
    </w:pPr>
  </w:style>
  <w:style w:type="character" w:customStyle="1" w:styleId="LDTextinhaltZchn">
    <w:name w:val="LD_Textinhalt Zchn"/>
    <w:basedOn w:val="Absatz-Standardschriftart"/>
    <w:link w:val="LDTextinhalt"/>
    <w:rsid w:val="00456839"/>
    <w:rPr>
      <w:rFonts w:ascii="Arial" w:hAnsi="Arial"/>
      <w:sz w:val="20"/>
      <w:szCs w:val="24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456839"/>
    <w:rPr>
      <w:rFonts w:ascii="Arial" w:hAnsi="Arial"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456839"/>
    <w:rPr>
      <w:rFonts w:ascii="Arial" w:hAnsi="Arial"/>
      <w:sz w:val="20"/>
      <w:szCs w:val="24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456839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456839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45683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456839"/>
    <w:pPr>
      <w:numPr>
        <w:numId w:val="2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5683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56839"/>
    <w:pPr>
      <w:ind w:left="992"/>
    </w:pPr>
  </w:style>
  <w:style w:type="paragraph" w:customStyle="1" w:styleId="LDTextinhaltTabelle8pt">
    <w:name w:val="LD_Textinhalt_Tabelle_8pt"/>
    <w:basedOn w:val="LDTextinhalt"/>
    <w:rsid w:val="0045683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45683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45683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456839"/>
    <w:pPr>
      <w:spacing w:before="0" w:after="0"/>
    </w:pPr>
    <w:rPr>
      <w:sz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56839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456839"/>
    <w:pPr>
      <w:spacing w:before="120"/>
    </w:pPr>
    <w:rPr>
      <w:sz w:val="12"/>
    </w:rPr>
  </w:style>
  <w:style w:type="character" w:styleId="Seitenzahl">
    <w:name w:val="page number"/>
    <w:basedOn w:val="Absatz-Standardschriftart"/>
    <w:rsid w:val="00BF06EF"/>
  </w:style>
  <w:style w:type="character" w:customStyle="1" w:styleId="hervorhebungblau">
    <w:name w:val="hervorhebungblau"/>
    <w:basedOn w:val="Absatz-Standardschriftart"/>
    <w:uiPriority w:val="3"/>
    <w:rsid w:val="0045683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456839"/>
    <w:rPr>
      <w:b/>
      <w:bCs/>
      <w:sz w:val="20"/>
      <w:szCs w:val="20"/>
    </w:rPr>
  </w:style>
  <w:style w:type="paragraph" w:customStyle="1" w:styleId="LDTitelseite14pt">
    <w:name w:val="LD_Titelseite_14pt"/>
    <w:basedOn w:val="Standard"/>
    <w:rsid w:val="00456839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456839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456839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456839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456839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456839"/>
    <w:pPr>
      <w:spacing w:after="60"/>
    </w:pPr>
    <w:rPr>
      <w:sz w:val="18"/>
    </w:rPr>
  </w:style>
  <w:style w:type="paragraph" w:customStyle="1" w:styleId="LDTitelseiteHKM">
    <w:name w:val="LD_Titelseite HKM"/>
    <w:basedOn w:val="LDTitelseite13pt"/>
    <w:rsid w:val="0045683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locked/>
    <w:rsid w:val="0045683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456839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456839"/>
    <w:rPr>
      <w:i/>
    </w:rPr>
  </w:style>
  <w:style w:type="table" w:customStyle="1" w:styleId="LDTabelleAnleitungen">
    <w:name w:val="LD Tabelle_Anleitungen"/>
    <w:basedOn w:val="NormaleTabelle"/>
    <w:uiPriority w:val="99"/>
    <w:rsid w:val="00456839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">
    <w:name w:val="LD_Auflistung Text"/>
    <w:basedOn w:val="Standard"/>
    <w:link w:val="LDAuflistungTextZchn"/>
    <w:autoRedefine/>
    <w:qFormat/>
    <w:rsid w:val="00456839"/>
    <w:pPr>
      <w:numPr>
        <w:numId w:val="2"/>
      </w:numPr>
      <w:spacing w:after="0"/>
      <w:ind w:left="993" w:hanging="284"/>
    </w:pPr>
    <w:rPr>
      <w:rFonts w:eastAsia="Times New Roman" w:cs="Arial"/>
      <w:lang w:eastAsia="de-DE"/>
    </w:rPr>
  </w:style>
  <w:style w:type="character" w:customStyle="1" w:styleId="LDAuflistungTextZchn">
    <w:name w:val="LD_Auflistung Text Zchn"/>
    <w:basedOn w:val="StandardWebZchn"/>
    <w:link w:val="LDAuflistungText"/>
    <w:rsid w:val="00456839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AuflistungTexteingerckt">
    <w:name w:val="LD_Auflistung Text eingerückt"/>
    <w:basedOn w:val="LDAuflistungText"/>
    <w:rsid w:val="00456839"/>
    <w:pPr>
      <w:ind w:left="1276"/>
    </w:pPr>
  </w:style>
  <w:style w:type="paragraph" w:customStyle="1" w:styleId="LDZwischenberschrift">
    <w:name w:val="LD_Zwischenüberschrift"/>
    <w:basedOn w:val="LDTitelseite13pt"/>
    <w:rsid w:val="00456839"/>
    <w:pPr>
      <w:ind w:left="709"/>
    </w:pPr>
  </w:style>
  <w:style w:type="character" w:customStyle="1" w:styleId="hervorhebunggrn">
    <w:name w:val="hervorhebunggrün"/>
    <w:basedOn w:val="Absatz-Standardschriftart"/>
    <w:uiPriority w:val="1"/>
    <w:rsid w:val="00456839"/>
    <w:rPr>
      <w:b/>
      <w:bCs/>
      <w:color w:val="00823B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rsid w:val="0045683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rsid w:val="00456839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56839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45683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56839"/>
    <w:rPr>
      <w:rFonts w:ascii="Arial" w:hAnsi="Arial"/>
      <w:b/>
      <w:bCs/>
      <w:sz w:val="20"/>
      <w:szCs w:val="20"/>
    </w:rPr>
  </w:style>
  <w:style w:type="paragraph" w:customStyle="1" w:styleId="LDTextinhaltTabelle9pt">
    <w:name w:val="LD_Textinhalt_Tabelle_9pt"/>
    <w:basedOn w:val="LDTextinhaltTabelle8pt"/>
    <w:qFormat/>
    <w:rsid w:val="00456839"/>
    <w:rPr>
      <w:sz w:val="18"/>
    </w:rPr>
  </w:style>
  <w:style w:type="paragraph" w:customStyle="1" w:styleId="LDAuflistungdritteEbene">
    <w:name w:val="LD_Auflistung_dritte_Ebene"/>
    <w:basedOn w:val="LDAuflistungzweiteEbene"/>
    <w:rsid w:val="00456839"/>
    <w:pPr>
      <w:ind w:left="1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7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.intern.hessen.de/ITS/LuSD/Vorla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Übersicht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>SG 1</zust_x00e4_ndiges_x0020_Sachgebiet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 xsi:nil="true"/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Anwender-Dokumentation</Geltungsbereich>
    <Aktueller_x0020_Status xmlns="03c2e9ef-9210-4d41-bc49-ec83aa29eb68">freigegeben</Aktueller_x0020_Status>
    <Orte_x0020_der_x0020_Ver_x00f6_ffentlichung xmlns="03c2e9ef-9210-4d41-bc49-ec83aa29eb68"/>
    <Betreff xmlns="03c2e9ef-9210-4d41-bc49-ec83aa29eb68">Kandidatenverfahren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17CE9-6268-4997-B4EE-87F95BBAB8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5E19E5-22B9-47A7-BF92-9BAAFB9B0D2B}"/>
</file>

<file path=customXml/itemProps3.xml><?xml version="1.0" encoding="utf-8"?>
<ds:datastoreItem xmlns:ds="http://schemas.openxmlformats.org/officeDocument/2006/customXml" ds:itemID="{4A17E88B-4322-4D16-BCDC-ED7A90C07AEE}">
  <ds:schemaRefs>
    <ds:schemaRef ds:uri="http://purl.org/dc/terms/"/>
    <ds:schemaRef ds:uri="80337656-d47f-4b48-b5b2-46298beee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c4c1bffe-f630-4013-be0e-e3304670af7f"/>
    <ds:schemaRef ds:uri="http://schemas.microsoft.com/sharepoint/v3/field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35FB35A-C405-43C1-93AE-8D1C97CC7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1</Pages>
  <Words>105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Abkuerzungen_Aufnehmen_Einschulen</vt:lpstr>
    </vt:vector>
  </TitlesOfParts>
  <Company>Land Hessen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Abkürzungen Aufnehmen Einschulen</dc:title>
  <dc:creator>Reimann-Luckas, Brunhilde (HKM PB)</dc:creator>
  <cp:lastModifiedBy>Reimann-Luckas, Brunhilde (HKM)</cp:lastModifiedBy>
  <cp:revision>6</cp:revision>
  <cp:lastPrinted>2014-06-10T06:54:00Z</cp:lastPrinted>
  <dcterms:created xsi:type="dcterms:W3CDTF">2020-06-30T11:04:00Z</dcterms:created>
  <dcterms:modified xsi:type="dcterms:W3CDTF">2021-08-30T06:53:00Z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4" name="Dokumentensteuerung">
    <vt:bool>true</vt:bool>
  </property>
</Properties>
</file>